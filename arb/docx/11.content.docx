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w:t>
      </w:r>
      <w:r>
        <w:rPr>
          <w:rtl/>
          <w:cs/>
          <w:lang w:val="ar_AE" w:bidi="ar_AE"/>
        </w:rPr>
      </w:r>
    </w:p>
    <w:p>
      <w:pPr>
        <w:bidi/>
      </w:pPr>
      <w:r>
        <w:rPr>
          <w:rtl/>
          <w:cs/>
          <w:lang w:val="ar_AE" w:bidi="ar_AE"/>
        </w:rPr>
      </w:r>
      <w:r>
        <w:rPr>
          <w:b/>
          <w:rtl/>
          <w:cs/>
          <w:lang w:val="ar_AE" w:bidi="ar_AE"/>
        </w:rPr>
        <w:t>Familiarization, Internalization, Articulation (FIA) Translation Guide</w:t>
      </w:r>
      <w:r>
        <w:rPr>
          <w:rtl/>
          <w:cs/>
          <w:lang w:val="ar_AE" w:bidi="ar_AE"/>
        </w:rPr>
        <w:t xml:space="preserve"> © 2025 Word Collective Released under CC BY-SA 4.0 license. </w:t>
      </w:r>
      <w:r>
        <w:rPr>
          <w:rtl/>
          <w:cs/>
          <w:lang w:val="ar_AE" w:bidi="ar_AE"/>
        </w:rPr>
        <w:t>Familiarization, Internalization, Articulation (FIA) Translation Guide</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1KI</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الملوك الأول 1:1–4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١: ١–٤ واحفظوه في قلوبكم.</w:t>
      </w:r>
    </w:p>
    <w:p>
      <w:pPr>
        <w:bidi/>
      </w:pPr>
      <w:r>
        <w:rPr>
          <w:rtl/>
          <w:cs/>
          <w:lang w:val="ar_AE" w:bidi="ar_AE"/>
        </w:rPr>
      </w:r>
      <w:r>
        <w:rPr>
          <w:rtl/>
          <w:cs/>
          <w:lang w:val="ar_AE" w:bidi="ar_AE"/>
        </w:rPr>
        <w:t>استمعوا إلى النسخة الصوتية من سفر الملوك الأول ١: ١–٤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ملوك ١: ١–٤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يريد الراوي أن يخبرنا بتاريخ ملوك إسرائيل، بدءًا من نهاية مُلك داود على إسرائيل. ويستخدم الراوي سفري الملوك الأول والثاني لمواصلة قصة شعب إسرائيل التي بدأت في أسفار يشوع والقضاة وصموئيل الأول والثاني. أولًا، يخبرنا الراوي بتاريخ مملكة إسرائيل المتحدة. ثم يخبرنا عن مملكتي إسرائيل المنقسمة، إسرائيل في الشمال ويهوذا في الجنوب. ثم يخبرنا عن نهاية مملكتي إسرائيل ويهوذا، إلى أن دمّر البابليون أورشليم. يبدأ الراوي قصته بإخبارنا عن الملك داود. كان داود ملكًا منذ وقت طويل، وكان قد شاخ جدًا. وعاش سنوات كثيرة، وظل ملكًا حتى عندما صار شيخًا جدًا.</w:t>
      </w:r>
    </w:p>
    <w:p>
      <w:pPr>
        <w:bidi/>
      </w:pPr>
      <w:r>
        <w:rPr>
          <w:rtl/>
          <w:cs/>
          <w:lang w:val="ar_AE" w:bidi="ar_AE"/>
        </w:rPr>
      </w:r>
      <w:r>
        <w:rPr>
          <w:rtl/>
          <w:cs/>
          <w:lang w:val="ar_AE" w:bidi="ar_AE"/>
        </w:rPr>
        <w:t xml:space="preserve">توقَّفوا هنا وناقشوا هذا السؤال كمجموعة: ماذا يفعل قادة مجتمعكم أو أمتكم عندما يشيخون جدًا؟ هل يستمر القادة في القيادة، أم يتوقفون ويتركون شخصًا آخر يصبح قائدًا؟ أوقِفوا الاستماع إلى هذا التسجيل الصوتي هنا. </w:t>
      </w:r>
    </w:p>
    <w:p>
      <w:pPr>
        <w:bidi/>
      </w:pPr>
      <w:r>
        <w:rPr>
          <w:rtl/>
          <w:cs/>
          <w:lang w:val="ar_AE" w:bidi="ar_AE"/>
        </w:rPr>
      </w:r>
      <w:r>
        <w:rPr>
          <w:rtl/>
          <w:cs/>
          <w:lang w:val="ar_AE" w:bidi="ar_AE"/>
        </w:rPr>
        <w:t>يوضّح الراوي أن داود لم تكن لديه القوة والصحة اللتان تمكّنانه من الاستمرار في أن يكون ملكًا قويًا وقادرًا. لكن جسد داود وحده هو الذي لم يعد يعمل جيدًا. فقد كان داود لا يزال قادرًا على التفكير جيدًا.</w:t>
      </w:r>
    </w:p>
    <w:p>
      <w:pPr>
        <w:bidi/>
      </w:pPr>
      <w:r>
        <w:rPr>
          <w:rtl/>
          <w:cs/>
          <w:lang w:val="ar_AE" w:bidi="ar_AE"/>
        </w:rPr>
      </w:r>
      <w:r>
        <w:rPr>
          <w:rtl/>
          <w:cs/>
          <w:lang w:val="ar_AE" w:bidi="ar_AE"/>
        </w:rPr>
        <w:t xml:space="preserve">توقَّفوا هنا وناقشوا هذا السؤال كمجموعة: إذا أمكن، تحدثوا عن قادة قادوا شعبكم أو مجتمعكم حتى عندما كانوا شيوخًا. ما هي علامات الشيخوخة التي كان الناس يرونها ويتحدثون عنها؟ كيف كان الناس يشعرون تجاه وجود قائد كان مسنًا جدًا؟ أوقِفوا الاستماع إلى هذا التسجيل الصوتي هنا. </w:t>
      </w:r>
    </w:p>
    <w:p>
      <w:pPr>
        <w:bidi/>
      </w:pPr>
      <w:r>
        <w:rPr>
          <w:rtl/>
          <w:cs/>
          <w:lang w:val="ar_AE" w:bidi="ar_AE"/>
        </w:rPr>
      </w:r>
      <w:r>
        <w:rPr>
          <w:rtl/>
          <w:cs/>
          <w:lang w:val="ar_AE" w:bidi="ar_AE"/>
        </w:rPr>
        <w:t>عندما شاخ داود جدًا، كان يشعر بالبرد بسهولة شديدة، ولم يكن يشعر بالدفء عندما كان الناس يضعون عليه الأغطية أو البطانيات.</w:t>
      </w:r>
    </w:p>
    <w:p>
      <w:pPr>
        <w:bidi/>
      </w:pPr>
      <w:r>
        <w:rPr>
          <w:rtl/>
          <w:cs/>
          <w:lang w:val="ar_AE" w:bidi="ar_AE"/>
        </w:rPr>
      </w:r>
      <w:r>
        <w:rPr>
          <w:rtl/>
          <w:cs/>
          <w:lang w:val="ar_AE" w:bidi="ar_AE"/>
        </w:rPr>
        <w:t xml:space="preserve">توقَّفوا هنا وناقشوا هذا السؤال كمجموعة: تحدثوا عن كبار السن في مجتمعكم. كيف يحافظ هؤلاء الأشخاص على دفئهم أو يحاولون أن يشعروا بالدفء عندما يشعرون بالبرد؟ أوقِفوا الاستماع إلى هذا التسجيل الصوتي هنا. </w:t>
      </w:r>
    </w:p>
    <w:p>
      <w:pPr>
        <w:bidi/>
      </w:pPr>
      <w:r>
        <w:rPr>
          <w:rtl/>
          <w:cs/>
          <w:lang w:val="ar_AE" w:bidi="ar_AE"/>
        </w:rPr>
      </w:r>
      <w:r>
        <w:rPr>
          <w:rtl/>
          <w:cs/>
          <w:lang w:val="ar_AE" w:bidi="ar_AE"/>
        </w:rPr>
        <w:t>ثم تحدث خدم داود إلى داود. وكان هؤلاء الخدم أقرب إلى مستشارين لداود، أو مسؤولين في قصر داود. وقال الخدم لداود إنهم سيبحثون عن فتاة شابة. وأراد الخدم أن تكون الفتاة غير متزوجة وعذراء، أي إنها لم تكن قد اضطجعت مع رجل من قبل. وأراد الخدم أن تأتي الفتاة لتكون مع داود وتخدمه من خلال الاعتناء به. وأراد الخدم أن تضطجع الفتاة في حضن داود، وأن تكون في ذراعيه. ونحن لا نعرف ما الذي أراد الخدم أن يحدث عندما تكون المرأة بين ذراعي داود. فمن الممكن أن الخدم أرادوا فقط أن تحافظ المرأة على دفء داود. ومع ذلك، ربما أراد الخدم أن يروا ما إذا كان داود يستطيع أن يستعيد مزيدًا من القوة والصحة من خلال الاضطجاع مع امرأة شابة. في زمن داود، كان بعض الناس يعتقدون أنه عندما يضطجع رجل مسن مع امرأة شابة، فإن المرأة الشابة تمنح الرجل مزيدًا من القوة وتجعله أصغر سنًا.</w:t>
      </w:r>
    </w:p>
    <w:p>
      <w:pPr>
        <w:bidi/>
      </w:pPr>
      <w:r>
        <w:rPr>
          <w:rtl/>
          <w:cs/>
          <w:lang w:val="ar_AE" w:bidi="ar_AE"/>
        </w:rPr>
      </w:r>
      <w:r>
        <w:rPr>
          <w:rtl/>
          <w:cs/>
          <w:lang w:val="ar_AE" w:bidi="ar_AE"/>
        </w:rPr>
        <w:t xml:space="preserve">توقَّفوا هنا وناقشوا هذا السؤال كمجموعة: تحدثوا عن شخص في مجتمعكم تزوّج شخصًا أصغر منه بكثير أو عاش معه في البيت نفسه. ماذا قال الناس عندما بدأ ذلك الشخص هذه العلاقة؟ كيف كان الناس يعتقدون أن الشخص الأصغر سنًا سيؤثر في الشخص الأكبر سنًا أو يغيّره؟ أوقِفوا الاستماع إلى هذا التسجيل الصوتي هنا. </w:t>
      </w:r>
    </w:p>
    <w:p>
      <w:pPr>
        <w:bidi/>
      </w:pPr>
      <w:r>
        <w:rPr>
          <w:rtl/>
          <w:cs/>
          <w:lang w:val="ar_AE" w:bidi="ar_AE"/>
        </w:rPr>
      </w:r>
      <w:r>
        <w:rPr>
          <w:rtl/>
          <w:cs/>
          <w:lang w:val="ar_AE" w:bidi="ar_AE"/>
        </w:rPr>
        <w:t>بحث الخدم في جميع أنحاء إسرائيل عن فتاة شابة جميلة. ولا نعرف ما إذا كان الخدم هم الذين بحثوا عن المرأة بأنفسهم، أم إنهم جعلوا أشخاصًا آخرين يبحثون عنها. وكان الخدم يريدون أن تكون المرأة جميلة في مظهرها الجسدي. فوجد الخدم امرأة تُدعى أبيشج، وكانت تسكن في شونم. وكانت شونم قرية بالقرب من جبل جلبوع، إلى الجنوب الغربي من بحيرة الجليل.</w:t>
      </w:r>
    </w:p>
    <w:p>
      <w:pPr>
        <w:bidi/>
      </w:pPr>
      <w:r>
        <w:rPr>
          <w:rtl/>
          <w:cs/>
          <w:lang w:val="ar_AE" w:bidi="ar_AE"/>
        </w:rPr>
      </w:r>
      <w:r>
        <w:rPr>
          <w:rtl/>
          <w:cs/>
          <w:lang w:val="ar_AE" w:bidi="ar_AE"/>
        </w:rPr>
        <w:t xml:space="preserve">توقَّفوا هنا وانظروا إلى خريطة </w:t>
      </w:r>
      <w:r>
        <w:rPr>
          <w:b/>
          <w:rtl/>
          <w:cs/>
          <w:lang w:val="ar_AE" w:bidi="ar_AE"/>
        </w:rPr>
        <w:t>لإسرائيل تُظهر مدينة أورشليم وقرية شونم</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تركت أبيشج شونم وذهبت إلى داود في أورشليم. وخدمت أبيشج داود واعتنت به. ولم يعرفها داود، أي إن داود لم يضطجع مع أبيشج. ولم تكن أبيشج سرية داود أو زوجته. ولا نعرف ما إذا كان داود قد اختار ألّا يضطجع مع أبيشج، أم إن داود لم يكن قادرًا على الاضطجاع معها. ويستخدم الراوي معلومة أن داود لم يضطجع مع أبيشج كعلامة ليُظهر لنا أن داود لم يعد قويًا وقادرًا، ولم يكن قادرًا على أن يحكم إسرائيل حكمًا جيدًا.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ملوك ١: ١–٤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ستقوم المجموعة بمحاولة تصوُّر هذا المقطع.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b/>
          <w:rtl/>
          <w:cs/>
          <w:lang w:val="ar_AE" w:bidi="ar_AE"/>
        </w:rPr>
        <w:t>في المشهد الأول:</w:t>
      </w:r>
      <w:r>
        <w:rPr>
          <w:rtl/>
          <w:cs/>
          <w:lang w:val="ar_AE" w:bidi="ar_AE"/>
        </w:rPr>
        <w:t xml:space="preserve"> كان داود قد شاخ جدًا، ولم يعد جسده يعمل جيدًا، ولذلك لم يكن يستطيع أن يشعر بالدفء. واقترح خدم داود، أو مستشاروه، أن يبحثوا عن فتاة شابة لتعتني بداود وتساعد على إبقائه دافئًا.</w:t>
      </w:r>
    </w:p>
    <w:p>
      <w:pPr>
        <w:bidi/>
      </w:pPr>
      <w:r>
        <w:rPr>
          <w:rtl/>
          <w:cs/>
          <w:lang w:val="ar_AE" w:bidi="ar_AE"/>
        </w:rPr>
      </w:r>
      <w:r>
        <w:rPr>
          <w:b/>
          <w:rtl/>
          <w:cs/>
          <w:lang w:val="ar_AE" w:bidi="ar_AE"/>
        </w:rPr>
        <w:t>في المشهد الثاني:</w:t>
      </w:r>
      <w:r>
        <w:rPr>
          <w:rtl/>
          <w:cs/>
          <w:lang w:val="ar_AE" w:bidi="ar_AE"/>
        </w:rPr>
        <w:t xml:space="preserve"> بحث الخدم عن فتاة شابة جميلة في جميع أنحاء إسرائيل، فوجدوا أبيشج من شونم، وأخذوا أبيشج إلى أورشليم.</w:t>
      </w:r>
    </w:p>
    <w:p>
      <w:pPr>
        <w:bidi/>
      </w:pPr>
      <w:r>
        <w:rPr>
          <w:rtl/>
          <w:cs/>
          <w:lang w:val="ar_AE" w:bidi="ar_AE"/>
        </w:rPr>
      </w:r>
      <w:r>
        <w:rPr>
          <w:b/>
          <w:rtl/>
          <w:cs/>
          <w:lang w:val="ar_AE" w:bidi="ar_AE"/>
        </w:rPr>
        <w:t>في المشهد الثالث</w:t>
      </w:r>
      <w:r>
        <w:rPr>
          <w:rtl/>
          <w:cs/>
          <w:lang w:val="ar_AE" w:bidi="ar_AE"/>
        </w:rPr>
        <w:t>: اعتنت أبيشج بداود، لكن داود لم يضطجع معها.</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خدم داود، الذين كانوا مستشاريه</w:t>
      </w:r>
    </w:p>
    <w:p>
      <w:pPr>
        <w:pStyle w:val="ListBullet"/>
        <w:bidi/>
        <w:spacing w:line="240" w:lineRule="auto"/>
        <w:ind w:left="720"/>
      </w:pPr>
      <w:r>
        <w:rPr>
          <w:rtl/>
          <w:cs/>
          <w:lang w:val="ar_AE" w:bidi="ar_AE"/>
        </w:rPr>
      </w:r>
      <w:r>
        <w:rPr>
          <w:rtl/>
          <w:cs/>
          <w:lang w:val="ar_AE" w:bidi="ar_AE"/>
        </w:rPr>
        <w:t>وأبيشج من شونم.</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يبدأ الراوي القصة في وقت كان فيه داود قد شاخ جدًا. ولم يكن داود مجرد رجل متقدم في السن، بل كان قد بلغ مرحلة من حياته لم يعد فيها جسده يعمل جيدًا بسبب شدة شيخوخته.</w:t>
      </w:r>
    </w:p>
    <w:p>
      <w:pPr>
        <w:bidi/>
      </w:pPr>
      <w:r>
        <w:rPr>
          <w:rtl/>
          <w:cs/>
          <w:lang w:val="ar_AE" w:bidi="ar_AE"/>
        </w:rPr>
      </w:r>
      <w:r>
        <w:rPr>
          <w:rtl/>
          <w:cs/>
          <w:lang w:val="ar_AE" w:bidi="ar_AE"/>
        </w:rPr>
        <w:t xml:space="preserve">توقَّفوا هنا وناقشوا هذا السؤال كمجموعة: كيف تتحدثون عن شخص شاخ جدًا؟ أوقِفوا الاستماع إلى هذا التسجيل الصوتي هنا. </w:t>
      </w:r>
    </w:p>
    <w:p>
      <w:pPr>
        <w:bidi/>
      </w:pPr>
      <w:r>
        <w:rPr>
          <w:rtl/>
          <w:cs/>
          <w:lang w:val="ar_AE" w:bidi="ar_AE"/>
        </w:rPr>
      </w:r>
      <w:r>
        <w:rPr>
          <w:rtl/>
          <w:cs/>
          <w:lang w:val="ar_AE" w:bidi="ar_AE"/>
        </w:rPr>
        <w:t>لم يعد جسد داود يعمل جيدًا، ولذلك لم يكن يستطيع أن يحافظ على دفئه. ولم يكن جسد داود يعمل جيدًا منذ مدة من الزمن، وكانت هذه مشكلة يعاني منها أكثر من مرة. ولاحظ خدم داود أن جسده لم يعد يعمل جيدًا ليحافظ على دفئه. وكان الخدم أشخاصًا يعملون لدى داود ويخدمونه ليساعدوه في قيادة إسرائيل. ولم يكونوا مثل الخدم الذين يقومون بالأعمال المنزلية، مثل التنظيف أو الطهي.</w:t>
      </w:r>
    </w:p>
    <w:p>
      <w:pPr>
        <w:bidi/>
      </w:pPr>
      <w:r>
        <w:rPr>
          <w:rtl/>
          <w:cs/>
          <w:lang w:val="ar_AE" w:bidi="ar_AE"/>
        </w:rPr>
      </w:r>
      <w:r>
        <w:rPr>
          <w:rtl/>
          <w:cs/>
          <w:lang w:val="ar_AE" w:bidi="ar_AE"/>
        </w:rPr>
        <w:t xml:space="preserve">توقَّفوا هنا وناقشوا هذا السؤال كمجموعة: ماذا تسمّون الأشخاص الذين يعملون عن قرب مع أهم قائد في جماعتكم أو أمتكم ويساعدونه؟ أوقِفوا الاستماع إلى هذا التسجيل الصوتي هنا. </w:t>
      </w:r>
    </w:p>
    <w:p>
      <w:pPr>
        <w:bidi/>
      </w:pPr>
      <w:r>
        <w:rPr>
          <w:rtl/>
          <w:cs/>
          <w:lang w:val="ar_AE" w:bidi="ar_AE"/>
        </w:rPr>
      </w:r>
      <w:r>
        <w:rPr>
          <w:rtl/>
          <w:cs/>
          <w:lang w:val="ar_AE" w:bidi="ar_AE"/>
        </w:rPr>
        <w:t>استخدم الخدم لغة شديدة التهذيب في الحديث مع داود. وكان الخدم يشيرون إلى داود بضمير الغائب، رغم أنهم كانوا يتحدثون إليه مباشرة. واستخدم الخدم لقبًا رسميًا، هو "سيدنا الملك"، للإشارة إلى داود بدلًا من استخدام اسمه.</w:t>
      </w:r>
    </w:p>
    <w:p>
      <w:pPr>
        <w:bidi/>
      </w:pPr>
      <w:r>
        <w:rPr>
          <w:rtl/>
          <w:cs/>
          <w:lang w:val="ar_AE" w:bidi="ar_AE"/>
        </w:rPr>
      </w:r>
      <w:r>
        <w:rPr>
          <w:rtl/>
          <w:cs/>
          <w:lang w:val="ar_AE" w:bidi="ar_AE"/>
        </w:rPr>
        <w:t xml:space="preserve">توقَّفوا هنا وناقشوا هذا السؤال كمجموعة: كيف تغيّرون لغتكم عندما تتحدثون إلى شخص مهم جدًا وتريدون إظهار الاحترام له؟ أوقِفوا الاستماع إلى هذا التسجيل الصوتي هنا. </w:t>
      </w:r>
    </w:p>
    <w:p>
      <w:pPr>
        <w:bidi/>
      </w:pPr>
      <w:r>
        <w:rPr>
          <w:rtl/>
          <w:cs/>
          <w:lang w:val="ar_AE" w:bidi="ar_AE"/>
        </w:rPr>
      </w:r>
      <w:r>
        <w:rPr>
          <w:rtl/>
          <w:cs/>
          <w:lang w:val="ar_AE" w:bidi="ar_AE"/>
        </w:rPr>
        <w:t>ونظّم الخدم عملية بحث عن فتاة شابة جميلة غير متزوجة في جميع أنحاء إسرائيل. وكان الخدم يريدون أن تكون المرأة أَمَةً أو مساعدةً لداود. وكانت المرأة ستساعد داود من خلال الاضطجاع في حضنه. والحضن هو صدر الشخص.</w:t>
      </w:r>
    </w:p>
    <w:p>
      <w:pPr>
        <w:bidi/>
      </w:pPr>
      <w:r>
        <w:rPr>
          <w:rtl/>
          <w:cs/>
          <w:lang w:val="ar_AE" w:bidi="ar_AE"/>
        </w:rPr>
      </w:r>
      <w:r>
        <w:rPr>
          <w:rtl/>
          <w:cs/>
          <w:lang w:val="ar_AE" w:bidi="ar_AE"/>
        </w:rPr>
        <w:t xml:space="preserve">توقَّفوا هنا وناقشوا هذا السؤال كمجموعة: ماذا تسمّون فتاة شابة غير متزوجة لم تضطجع مع رجل من قبل؟ أوقِفوا الاستماع إلى هذا التسجيل الصوتي هنا. </w:t>
      </w:r>
    </w:p>
    <w:p>
      <w:pPr>
        <w:bidi/>
      </w:pPr>
      <w:r>
        <w:rPr>
          <w:rtl/>
          <w:cs/>
          <w:lang w:val="ar_AE" w:bidi="ar_AE"/>
        </w:rPr>
      </w:r>
      <w:r>
        <w:rPr>
          <w:rtl/>
          <w:cs/>
          <w:lang w:val="ar_AE" w:bidi="ar_AE"/>
        </w:rPr>
        <w:t>وجد الخدم أبيشج في قرية شونم، وأخذوا أبيشج إلى الملك داود في أورشليم. وكما كان داود قد شاخ جدًا، كانت أبيشج جميلة جدًا أيضًا. وكانت أبيشج أجمل من معظم النساء الجميلات.</w:t>
      </w:r>
    </w:p>
    <w:p>
      <w:pPr>
        <w:bidi/>
      </w:pPr>
      <w:r>
        <w:rPr>
          <w:rtl/>
          <w:cs/>
          <w:lang w:val="ar_AE" w:bidi="ar_AE"/>
        </w:rPr>
      </w:r>
      <w:r>
        <w:rPr>
          <w:rtl/>
          <w:cs/>
          <w:lang w:val="ar_AE" w:bidi="ar_AE"/>
        </w:rPr>
        <w:t>توقَّفوا هنا وانظروا إلى خريطة</w:t>
      </w:r>
      <w:r>
        <w:rPr>
          <w:b/>
          <w:rtl/>
          <w:cs/>
          <w:lang w:val="ar_AE" w:bidi="ar_AE"/>
        </w:rPr>
        <w:t xml:space="preserve"> لإسرائيل، وابحثوا عن شونم وأورشليم</w:t>
      </w:r>
      <w:r>
        <w:rPr>
          <w:rtl/>
          <w:cs/>
          <w:lang w:val="ar_AE" w:bidi="ar_AE"/>
        </w:rPr>
        <w:t xml:space="preserve"> إذا لزم الأمر. أوقِفوا الاستماع إلى هذا التسجيل الصوتي هنا. </w:t>
      </w:r>
    </w:p>
    <w:p>
      <w:pPr>
        <w:bidi/>
      </w:pPr>
      <w:r>
        <w:rPr>
          <w:rtl/>
          <w:cs/>
          <w:lang w:val="ar_AE" w:bidi="ar_AE"/>
        </w:rPr>
      </w:r>
      <w:r>
        <w:rPr>
          <w:rtl/>
          <w:cs/>
          <w:lang w:val="ar_AE" w:bidi="ar_AE"/>
        </w:rPr>
        <w:t>واعتنت أبيشج بداود. وكانت أبيشج تخدم داود أيضًا، أي إنها كانت تقوم بمهام صغيرة لمساعدة داود وتخدمه. ولم يعرف داود أبيشج. وهذا يعني أن داود لم يضطجع مع أبيشج.</w:t>
      </w:r>
    </w:p>
    <w:p>
      <w:pPr>
        <w:bidi/>
      </w:pPr>
      <w:r>
        <w:rPr>
          <w:rtl/>
          <w:cs/>
          <w:lang w:val="ar_AE" w:bidi="ar_AE"/>
        </w:rPr>
      </w:r>
      <w:r>
        <w:rPr>
          <w:rtl/>
          <w:cs/>
          <w:lang w:val="ar_AE" w:bidi="ar_AE"/>
        </w:rPr>
        <w:t xml:space="preserve">توقَّفوا هنا وناقشوا هذا السؤال معًا كمجموعة: يستخدم الناس أحيانًا كلمات أو عبارات مهذبة للإشارة إلى أمور قد يشعرون بالحرج أو الانزعاج من الحديث عنها. فما الكلمات أو العبارات التي يمكنكم استخدامها للإشارة إلى الجماع؟ أوقِفوا الاستماع إلى هذا التسجيل الصوتي هنا. </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ملوك ١: ١–٤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ستقوم المجموعة بتمثيل المقطع بشكل درامي.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خدم داود، الذين كانوا مستشاريه</w:t>
      </w:r>
    </w:p>
    <w:p>
      <w:pPr>
        <w:pStyle w:val="ListBullet"/>
        <w:bidi/>
        <w:spacing w:line="240" w:lineRule="auto"/>
        <w:ind w:left="720"/>
      </w:pPr>
      <w:r>
        <w:rPr>
          <w:rtl/>
          <w:cs/>
          <w:lang w:val="ar_AE" w:bidi="ar_AE"/>
        </w:rPr>
      </w:r>
      <w:r>
        <w:rPr>
          <w:rtl/>
          <w:cs/>
          <w:lang w:val="ar_AE" w:bidi="ar_AE"/>
        </w:rPr>
        <w:t>وأبيشج من شونم.</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كان داود قد شاخ جدًا، ولم يعد جسده يعمل جيدًا، ولذلك لم يكن يستطيع أن يشعر بالدفء. واقترح خدم داود أن يبحثوا عن فتاة شابة لتعتني بداود وتساعد على تدفئته.</w:t>
      </w:r>
    </w:p>
    <w:p>
      <w:pPr>
        <w:bidi/>
      </w:pPr>
      <w:r>
        <w:rPr>
          <w:rtl/>
          <w:cs/>
          <w:lang w:val="ar_AE" w:bidi="ar_AE"/>
        </w:rPr>
      </w:r>
      <w:r>
        <w:rPr>
          <w:rtl/>
          <w:cs/>
          <w:lang w:val="ar_AE" w:bidi="ar_AE"/>
        </w:rPr>
        <w:t>أوقفوا التمثيل. اسألوا الشخص الذي يؤدي دور داود: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لقد عشت زمنًا طويلًا جدًا. أو </w:t>
      </w:r>
    </w:p>
    <w:p>
      <w:pPr>
        <w:pStyle w:val="ListBullet"/>
        <w:bidi/>
        <w:spacing w:line="240" w:lineRule="auto"/>
        <w:ind w:left="720"/>
      </w:pPr>
      <w:r>
        <w:rPr>
          <w:rtl/>
          <w:cs/>
          <w:lang w:val="ar_AE" w:bidi="ar_AE"/>
        </w:rPr>
      </w:r>
      <w:r>
        <w:rPr>
          <w:rtl/>
          <w:cs/>
          <w:lang w:val="ar_AE" w:bidi="ar_AE"/>
        </w:rPr>
        <w:t xml:space="preserve">أشعر بالبرد. حتى مع الأغطية الإضافية، لا أستطيع أن أشعر بالدفء. أو </w:t>
      </w:r>
    </w:p>
    <w:p>
      <w:pPr>
        <w:pStyle w:val="ListBullet"/>
        <w:bidi/>
        <w:spacing w:line="240" w:lineRule="auto"/>
        <w:ind w:left="720"/>
      </w:pPr>
      <w:r>
        <w:rPr>
          <w:rtl/>
          <w:cs/>
          <w:lang w:val="ar_AE" w:bidi="ar_AE"/>
        </w:rPr>
      </w:r>
      <w:r>
        <w:rPr>
          <w:rtl/>
          <w:cs/>
          <w:lang w:val="ar_AE" w:bidi="ar_AE"/>
        </w:rPr>
        <w:t>جسدي يزداد ضعفًا، لكنني ما زلت أستطيع أن أحكم إسرائيل.</w:t>
      </w:r>
    </w:p>
    <w:p>
      <w:pPr>
        <w:bidi/>
      </w:pPr>
      <w:r>
        <w:rPr>
          <w:rtl/>
          <w:cs/>
          <w:lang w:val="ar_AE" w:bidi="ar_AE"/>
        </w:rPr>
      </w:r>
      <w:r>
        <w:rPr>
          <w:rtl/>
          <w:cs/>
          <w:lang w:val="ar_AE" w:bidi="ar_AE"/>
        </w:rPr>
        <w:t>اسألوا الأشخاص الذين يؤدون دور خدم داود: "بمَ تشعرون أو فيمَ تفكِّرون؟" قد يجيبون بعبارات مثل:</w:t>
      </w:r>
    </w:p>
    <w:p>
      <w:pPr>
        <w:pStyle w:val="ListBullet"/>
        <w:bidi/>
        <w:spacing w:line="240" w:lineRule="auto"/>
        <w:ind w:left="720"/>
      </w:pPr>
      <w:r>
        <w:rPr>
          <w:rtl/>
          <w:cs/>
          <w:lang w:val="ar_AE" w:bidi="ar_AE"/>
        </w:rPr>
      </w:r>
      <w:r>
        <w:rPr>
          <w:rtl/>
          <w:cs/>
          <w:lang w:val="ar_AE" w:bidi="ar_AE"/>
        </w:rPr>
        <w:t xml:space="preserve">ربما تساعد امرأة شابة على تدفئة ملكنا وتجعله يشعر بأنه أصغر سنًا. أو </w:t>
      </w:r>
    </w:p>
    <w:p>
      <w:pPr>
        <w:pStyle w:val="ListBullet"/>
        <w:bidi/>
        <w:spacing w:line="240" w:lineRule="auto"/>
        <w:ind w:left="720"/>
      </w:pPr>
      <w:r>
        <w:rPr>
          <w:rtl/>
          <w:cs/>
          <w:lang w:val="ar_AE" w:bidi="ar_AE"/>
        </w:rPr>
      </w:r>
      <w:r>
        <w:rPr>
          <w:rtl/>
          <w:cs/>
          <w:lang w:val="ar_AE" w:bidi="ar_AE"/>
        </w:rPr>
        <w:t xml:space="preserve">نحن بحاجة إلى أن نفعل شيئًا لمساعدة ملكنا. أو </w:t>
      </w:r>
    </w:p>
    <w:p>
      <w:pPr>
        <w:pStyle w:val="ListBullet"/>
        <w:bidi/>
        <w:spacing w:line="240" w:lineRule="auto"/>
        <w:ind w:left="720"/>
      </w:pPr>
      <w:r>
        <w:rPr>
          <w:rtl/>
          <w:cs/>
          <w:lang w:val="ar_AE" w:bidi="ar_AE"/>
        </w:rPr>
      </w:r>
      <w:r>
        <w:rPr>
          <w:rtl/>
          <w:cs/>
          <w:lang w:val="ar_AE" w:bidi="ar_AE"/>
        </w:rPr>
        <w:t>نحن قلقون من أن داود قد شاخ جدًا بحيث لا يستطيع أن يكون ملكًا.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بحث الخدم عن فتاة شابة جميلة في جميع أنحاء إسرائيل. فوجدوا أبيشج من شونم، وأخذوا أبيشج إلى أورشليم.</w:t>
      </w:r>
    </w:p>
    <w:p>
      <w:pPr>
        <w:bidi/>
      </w:pPr>
      <w:r>
        <w:rPr>
          <w:rtl/>
          <w:cs/>
          <w:lang w:val="ar_AE" w:bidi="ar_AE"/>
        </w:rPr>
      </w:r>
      <w:r>
        <w:rPr>
          <w:rtl/>
          <w:cs/>
          <w:lang w:val="ar_AE" w:bidi="ar_AE"/>
        </w:rPr>
        <w:t>أوقفوا التمثيل. اسألوا الأشخاص الذين يؤدون دور خدم داود: "بمَ تشعرون أو فيمَ تفكِّرون؟" قد يجيبون بعبارات مثل:</w:t>
      </w:r>
    </w:p>
    <w:p>
      <w:pPr>
        <w:pStyle w:val="ListBullet"/>
        <w:bidi/>
        <w:spacing w:line="240" w:lineRule="auto"/>
        <w:ind w:left="720"/>
      </w:pPr>
      <w:r>
        <w:rPr>
          <w:rtl/>
          <w:cs/>
          <w:lang w:val="ar_AE" w:bidi="ar_AE"/>
        </w:rPr>
      </w:r>
      <w:r>
        <w:rPr>
          <w:rtl/>
          <w:cs/>
          <w:lang w:val="ar_AE" w:bidi="ar_AE"/>
        </w:rPr>
        <w:t xml:space="preserve">نحن بحاجة إلى أن نجد فتاة شابة جميلة جدًا لملكنا. أو </w:t>
      </w:r>
    </w:p>
    <w:p>
      <w:pPr>
        <w:pStyle w:val="ListBullet"/>
        <w:bidi/>
        <w:spacing w:line="240" w:lineRule="auto"/>
        <w:ind w:left="720"/>
      </w:pPr>
      <w:r>
        <w:rPr>
          <w:rtl/>
          <w:cs/>
          <w:lang w:val="ar_AE" w:bidi="ar_AE"/>
        </w:rPr>
      </w:r>
      <w:r>
        <w:rPr>
          <w:rtl/>
          <w:cs/>
          <w:lang w:val="ar_AE" w:bidi="ar_AE"/>
        </w:rPr>
        <w:t xml:space="preserve">يجب ألّا تكون المرأة متزوجة من أحد. أو </w:t>
      </w:r>
    </w:p>
    <w:p>
      <w:pPr>
        <w:pStyle w:val="ListBullet"/>
        <w:bidi/>
        <w:spacing w:line="240" w:lineRule="auto"/>
        <w:ind w:left="720"/>
      </w:pPr>
      <w:r>
        <w:rPr>
          <w:rtl/>
          <w:cs/>
          <w:lang w:val="ar_AE" w:bidi="ar_AE"/>
        </w:rPr>
      </w:r>
      <w:r>
        <w:rPr>
          <w:rtl/>
          <w:cs/>
          <w:lang w:val="ar_AE" w:bidi="ar_AE"/>
        </w:rPr>
        <w:t>أبيشج جميلة جدًا. يجب أن تأتي أبيشج لتكون مع ملكنا.</w:t>
      </w:r>
    </w:p>
    <w:p>
      <w:pPr>
        <w:bidi/>
      </w:pPr>
      <w:r>
        <w:rPr>
          <w:rtl/>
          <w:cs/>
          <w:lang w:val="ar_AE" w:bidi="ar_AE"/>
        </w:rPr>
      </w:r>
      <w:r>
        <w:rPr>
          <w:rtl/>
          <w:cs/>
          <w:lang w:val="ar_AE" w:bidi="ar_AE"/>
        </w:rPr>
        <w:t>اسألوا من تؤدي دور أبيشج من شونم: "بمَ تشعرين أو فيمَ تفكِّرين؟" قد تجيب بعبارات مثل:</w:t>
      </w:r>
    </w:p>
    <w:p>
      <w:pPr>
        <w:pStyle w:val="ListBullet"/>
        <w:bidi/>
        <w:spacing w:line="240" w:lineRule="auto"/>
        <w:ind w:left="720"/>
      </w:pPr>
      <w:r>
        <w:rPr>
          <w:rtl/>
          <w:cs/>
          <w:lang w:val="ar_AE" w:bidi="ar_AE"/>
        </w:rPr>
      </w:r>
      <w:r>
        <w:rPr>
          <w:rtl/>
          <w:cs/>
          <w:lang w:val="ar_AE" w:bidi="ar_AE"/>
        </w:rPr>
        <w:t xml:space="preserve">أشعر بالتكريم لأنهم اختاروني لأعتني بملكنا. أو </w:t>
      </w:r>
    </w:p>
    <w:p>
      <w:pPr>
        <w:pStyle w:val="ListBullet"/>
        <w:bidi/>
        <w:spacing w:line="240" w:lineRule="auto"/>
        <w:ind w:left="720"/>
      </w:pPr>
      <w:r>
        <w:rPr>
          <w:rtl/>
          <w:cs/>
          <w:lang w:val="ar_AE" w:bidi="ar_AE"/>
        </w:rPr>
      </w:r>
      <w:r>
        <w:rPr>
          <w:rtl/>
          <w:cs/>
          <w:lang w:val="ar_AE" w:bidi="ar_AE"/>
        </w:rPr>
        <w:t xml:space="preserve">أشعر بالقلق من الانتقال من قريتي الصغيرة إلى مدينة أورشليم. أو </w:t>
      </w:r>
    </w:p>
    <w:p>
      <w:pPr>
        <w:pStyle w:val="ListBullet"/>
        <w:bidi/>
        <w:spacing w:line="240" w:lineRule="auto"/>
        <w:ind w:left="720"/>
      </w:pPr>
      <w:r>
        <w:rPr>
          <w:rtl/>
          <w:cs/>
          <w:lang w:val="ar_AE" w:bidi="ar_AE"/>
        </w:rPr>
      </w:r>
      <w:r>
        <w:rPr>
          <w:rtl/>
          <w:cs/>
          <w:lang w:val="ar_AE" w:bidi="ar_AE"/>
        </w:rPr>
        <w:t>ماذا سأحتاج إلى أن أفعل لخدمة ملكي؟</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واعتنت أبيشج بداود، لكن داود لم يضطجع مع أبيشج.</w:t>
      </w:r>
    </w:p>
    <w:p>
      <w:pPr>
        <w:bidi/>
      </w:pPr>
      <w:r>
        <w:rPr>
          <w:rtl/>
          <w:cs/>
          <w:lang w:val="ar_AE" w:bidi="ar_AE"/>
        </w:rPr>
      </w:r>
      <w:r>
        <w:rPr>
          <w:rtl/>
          <w:cs/>
          <w:lang w:val="ar_AE" w:bidi="ar_AE"/>
        </w:rPr>
        <w:t>أوقفوا التمثيل. اسألوا الشخص الذي يؤدي دور أبيشج: "بمَ تشعرين أو فيمَ تفكِّرين؟" قد تجيب بعبارات مثل:</w:t>
      </w:r>
    </w:p>
    <w:p>
      <w:pPr>
        <w:pStyle w:val="ListBullet"/>
        <w:bidi/>
        <w:spacing w:line="240" w:lineRule="auto"/>
        <w:ind w:left="720"/>
      </w:pPr>
      <w:r>
        <w:rPr>
          <w:rtl/>
          <w:cs/>
          <w:lang w:val="ar_AE" w:bidi="ar_AE"/>
        </w:rPr>
      </w:r>
      <w:r>
        <w:rPr>
          <w:rtl/>
          <w:cs/>
          <w:lang w:val="ar_AE" w:bidi="ar_AE"/>
        </w:rPr>
        <w:t xml:space="preserve">أنا أضطجع في سرير ملكي وأحافظ على دفء ملكي. أو </w:t>
      </w:r>
    </w:p>
    <w:p>
      <w:pPr>
        <w:pStyle w:val="ListBullet"/>
        <w:bidi/>
        <w:spacing w:line="240" w:lineRule="auto"/>
        <w:ind w:left="720"/>
      </w:pPr>
      <w:r>
        <w:rPr>
          <w:rtl/>
          <w:cs/>
          <w:lang w:val="ar_AE" w:bidi="ar_AE"/>
        </w:rPr>
      </w:r>
      <w:r>
        <w:rPr>
          <w:rtl/>
          <w:cs/>
          <w:lang w:val="ar_AE" w:bidi="ar_AE"/>
        </w:rPr>
        <w:t xml:space="preserve">ما زلت عذراء. أو </w:t>
      </w:r>
    </w:p>
    <w:p>
      <w:pPr>
        <w:pStyle w:val="ListBullet"/>
        <w:bidi/>
        <w:spacing w:line="240" w:lineRule="auto"/>
        <w:ind w:left="720"/>
      </w:pPr>
      <w:r>
        <w:rPr>
          <w:rtl/>
          <w:cs/>
          <w:lang w:val="ar_AE" w:bidi="ar_AE"/>
        </w:rPr>
      </w:r>
      <w:r>
        <w:rPr>
          <w:rtl/>
          <w:cs/>
          <w:lang w:val="ar_AE" w:bidi="ar_AE"/>
        </w:rPr>
        <w:t>هل أنا أَمَة؟ لم يجعلني الملك سُرِّيَّةً له ولا زوجةً له.</w:t>
      </w:r>
    </w:p>
    <w:p>
      <w:pPr>
        <w:bidi/>
      </w:pPr>
      <w:r>
        <w:rPr>
          <w:rtl/>
          <w:cs/>
          <w:lang w:val="ar_AE" w:bidi="ar_AE"/>
        </w:rPr>
      </w:r>
      <w:r>
        <w:rPr>
          <w:rtl/>
          <w:cs/>
          <w:lang w:val="ar_AE" w:bidi="ar_AE"/>
        </w:rPr>
        <w:t>اسألوا الشخص الذي يؤدي دور داود: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أبيشج جميلة جدًا وهي تساعدني كثيرًا. أو </w:t>
      </w:r>
    </w:p>
    <w:p>
      <w:pPr>
        <w:pStyle w:val="ListBullet"/>
        <w:bidi/>
        <w:spacing w:line="240" w:lineRule="auto"/>
        <w:ind w:left="720"/>
      </w:pPr>
      <w:r>
        <w:rPr>
          <w:rtl/>
          <w:cs/>
          <w:lang w:val="ar_AE" w:bidi="ar_AE"/>
        </w:rPr>
      </w:r>
      <w:r>
        <w:rPr>
          <w:rtl/>
          <w:cs/>
          <w:lang w:val="ar_AE" w:bidi="ar_AE"/>
        </w:rPr>
        <w:t xml:space="preserve">يعجبني كيف تعتني أبيشج بي. أو </w:t>
      </w:r>
    </w:p>
    <w:p>
      <w:pPr>
        <w:pStyle w:val="ListBullet"/>
        <w:bidi/>
        <w:spacing w:line="240" w:lineRule="auto"/>
        <w:ind w:left="720"/>
      </w:pPr>
      <w:r>
        <w:rPr>
          <w:rtl/>
          <w:cs/>
          <w:lang w:val="ar_AE" w:bidi="ar_AE"/>
        </w:rPr>
      </w:r>
      <w:r>
        <w:rPr>
          <w:rtl/>
          <w:cs/>
          <w:lang w:val="ar_AE" w:bidi="ar_AE"/>
        </w:rPr>
        <w:t>لم أضطجع مع أبيشج.</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ملوك ١: ١–٤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كان الملك داود قد شاخ جدًا.</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كلمة </w:t>
      </w:r>
      <w:r>
        <w:rPr>
          <w:b/>
          <w:rtl/>
          <w:cs/>
          <w:lang w:val="ar_AE" w:bidi="ar_AE"/>
        </w:rPr>
        <w:t>مَلِك</w:t>
      </w:r>
      <w:r>
        <w:rPr>
          <w:rtl/>
          <w:cs/>
          <w:lang w:val="ar_AE" w:bidi="ar_AE"/>
        </w:rPr>
        <w:t xml:space="preserve">. ابحثوا في قاموس الكلمات الرئيسية عن كلمة ملك للمزيد من المعلومات. وإذا كنتم قد ترجمتم هذه الكلمة فعلًا في سِفر آخر من الكتاب المُقدَّس، فاستخدموا الكلمة ذاتها التي استخدمتموها هناك. للمزيد من المعلومات عن داود، راجعوا قاموس الكلمات الرئيسية. أوقِفوا الاستماع إلى هذا التسجيل الصوتي هنا. </w:t>
      </w:r>
    </w:p>
    <w:p>
      <w:pPr>
        <w:bidi/>
      </w:pPr>
      <w:r>
        <w:rPr>
          <w:rtl/>
          <w:cs/>
          <w:lang w:val="ar_AE" w:bidi="ar_AE"/>
        </w:rPr>
      </w:r>
      <w:r>
        <w:rPr>
          <w:rtl/>
          <w:cs/>
          <w:lang w:val="ar_AE" w:bidi="ar_AE"/>
        </w:rPr>
        <w:t>لم يستطع داود أن يبقى دافئًا حتى عندما وضع الناس عليه الأغطية أو الملابس التي تُستخدم كغطاء للفراش.</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الثياب</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قرّر خدم داود، أو مستشاروه، أن يبحثوا عن فتاة شابة عذراء لتخدم داود. كان هؤلاء الرجال نوعًا خاصًا من الخدم الذين يعتنون بالاحتياجات الشخصية للقائد ويقدمون له المشورة.</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الخدم</w:t>
      </w:r>
      <w:r>
        <w:rPr>
          <w:rtl/>
          <w:cs/>
          <w:lang w:val="ar_AE" w:bidi="ar_AE"/>
        </w:rPr>
        <w:t xml:space="preserve">. يمكنكم استخدام الكلمة التي تعني العبيد، والموجودة أيضًا في قاموس الكلمات الرئيسية. أو يمكنكم استخدام كلمة تعني مستشارين أو أشخاصًا يساعدون القائد على اتخاذ قرارات جيدة تتعلق بحياته الشخصية. أوقِفوا الاستماع إلى هذا التسجيل الصوتي هنا. </w:t>
      </w:r>
    </w:p>
    <w:p>
      <w:pPr>
        <w:bidi/>
      </w:pPr>
      <w:r>
        <w:rPr>
          <w:rtl/>
          <w:cs/>
          <w:lang w:val="ar_AE" w:bidi="ar_AE"/>
        </w:rPr>
      </w:r>
      <w:r>
        <w:rPr>
          <w:rtl/>
          <w:cs/>
          <w:lang w:val="ar_AE" w:bidi="ar_AE"/>
        </w:rPr>
        <w:t>بحث العبيد عن فتاة شابة عذراء في جميع أنحاء إسرائيل. والعذراء هي شخص غير متزوج ولم يسبق له أن جامع أحدًا. ستتذكرون أن إسرائيل هي أمة من الناس اختارها الرب (يهوه) اختيارًا خاصًا.</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إسرائيل</w:t>
      </w:r>
      <w:r>
        <w:rPr>
          <w:rtl/>
          <w:cs/>
          <w:lang w:val="ar_AE" w:bidi="ar_AE"/>
        </w:rPr>
        <w:t xml:space="preserve"> وعن </w:t>
      </w:r>
      <w:r>
        <w:rPr>
          <w:b/>
          <w:rtl/>
          <w:cs/>
          <w:lang w:val="ar_AE" w:bidi="ar_AE"/>
        </w:rPr>
        <w:t>العذراء</w:t>
      </w:r>
      <w:r>
        <w:rPr>
          <w:rtl/>
          <w:cs/>
          <w:lang w:val="ar_AE" w:bidi="ar_AE"/>
        </w:rPr>
        <w:t xml:space="preserve">. وكلمة إسرائيل موجودة في "قاموس الكلمات الرئيسية". وإذا كنتم قد ترجمتم هذه الكلمات فعلًا في سِفر آخر من الكتاب المقدّس، فاستخدموا الكلمات ذاتها التي استخدمتموها هناك. أوقِفوا الاستماع إلى هذا التسجيل الصوتي هنا. </w:t>
      </w:r>
    </w:p>
    <w:p>
      <w:pPr>
        <w:bidi/>
      </w:pPr>
      <w:r>
        <w:rPr>
          <w:rtl/>
          <w:cs/>
          <w:lang w:val="ar_AE" w:bidi="ar_AE"/>
        </w:rPr>
      </w:r>
      <w:r>
        <w:rPr>
          <w:rtl/>
          <w:cs/>
          <w:lang w:val="ar_AE" w:bidi="ar_AE"/>
        </w:rPr>
        <w:t>ثم وجد الخدم أبيشج في شونم وأتوا بها إلى داود. واعتنت أبيشج بداود وخدمته.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1:5–10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ملوك الأول ١: ٥–١٠ واحفظوه في قلوبكم.</w:t>
      </w:r>
    </w:p>
    <w:p>
      <w:pPr>
        <w:bidi/>
      </w:pPr>
      <w:r>
        <w:rPr>
          <w:rtl/>
          <w:cs/>
          <w:lang w:val="ar_AE" w:bidi="ar_AE"/>
        </w:rPr>
      </w:r>
      <w:r>
        <w:rPr>
          <w:rtl/>
          <w:cs/>
          <w:lang w:val="ar_AE" w:bidi="ar_AE"/>
        </w:rPr>
        <w:t>استمعوا إلى النسخة الصوتية من سفر الملوك الأول ١: ٥–١٠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ملوك ١: ٥–١٠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تذكّروا من القصة السابقة أن داود كان قد شاخ جدًا. كان جسد داود لا يعمل جيدًا، وعندما أعطى خدم داود فتاة شابة جميلة عذراء لداود، لم يضطجع داود معها. يعطينا الراوي هذه المعلومات ليُظهر أن داود ربما لم يعد قادرًا على مُلك إسرائيل جيدًا، وأنه سيموت قريبًا.</w:t>
      </w:r>
    </w:p>
    <w:p>
      <w:pPr>
        <w:bidi/>
      </w:pPr>
      <w:r>
        <w:rPr>
          <w:rtl/>
          <w:cs/>
          <w:lang w:val="ar_AE" w:bidi="ar_AE"/>
        </w:rPr>
      </w:r>
      <w:r>
        <w:rPr>
          <w:rtl/>
          <w:cs/>
          <w:lang w:val="ar_AE" w:bidi="ar_AE"/>
        </w:rPr>
        <w:t>في هذه القصة، يبدأ الراوي في إخبارنا عن أكبر أبناء داود الذين كانوا لا يزالون على قيد الحياة، وهو أدونيا. كان أدونيا الابن الرابع لداود، وكان متكبرًا جدًا، وكان يظن أنه الشخص المناسب ليكون ملك إسرائيل التالي. وكان أدونيا يتباهى بأنه يريد أن يكون ملكًا. كانت أم أدونيا هي حجيث. تذكّروا من سفر صموئيل الثاني أن أمنون، الابن الأول لداود، وأبشالوم، الابن الثالث لداود، قد ماتا. ولا نعرف ماذا حدث كِيلآب، الابن الثاني لداود، لكنه ربما مات وهو طفل. وكان الناس يظنون أن داود قد شاخ جدًا ولم يعد قادرًا على مُلك إسرائيل. فقرّر أدونيا أن يكون الملك التالي.</w:t>
      </w:r>
    </w:p>
    <w:p>
      <w:pPr>
        <w:bidi/>
      </w:pPr>
      <w:r>
        <w:rPr>
          <w:rtl/>
          <w:cs/>
          <w:lang w:val="ar_AE" w:bidi="ar_AE"/>
        </w:rPr>
      </w:r>
      <w:r>
        <w:rPr>
          <w:rtl/>
          <w:cs/>
          <w:lang w:val="ar_AE" w:bidi="ar_AE"/>
        </w:rPr>
        <w:t xml:space="preserve">توقّفوا هنا وناقشوا هذا السؤال كمجموعة: ماذا يحدث عندما يشيخ قائدكم الأهم ولا يعود قادرًا على القيادة؟ ماذا يحدث إذا فقد الناس ثقتهم في قدرة القائد على القيادة؟ ومن يقرّر أي شخص سيصبح القائد الأهم التالي؟ أوقِفوا الاستماع إلى هذا التسجيل الصوتي هنا. </w:t>
      </w:r>
    </w:p>
    <w:p>
      <w:pPr>
        <w:bidi/>
      </w:pPr>
      <w:r>
        <w:rPr>
          <w:rtl/>
          <w:cs/>
          <w:lang w:val="ar_AE" w:bidi="ar_AE"/>
        </w:rPr>
      </w:r>
      <w:r>
        <w:rPr>
          <w:rtl/>
          <w:cs/>
          <w:lang w:val="ar_AE" w:bidi="ar_AE"/>
        </w:rPr>
        <w:t>أخبر أدونيا الناس أنه يريد أن يكون ملكًا. وقرّر أدونيا أن يجعل نفسه يبدو كملك، فجمع مركبات وفرسانًا يهتمون بالخيول التي تجرّ المركبات. والمركبة هي عربة ذات عجلتين يجرّها حصانان. ويقف رجل أو رجلان في المركبة ليتحكما في الخيول. للحصان أربع قوائم. ويركب الناس الخيول، وأحيانًا تجرّ الخيول العربات أو المركبات الأخرى ذات العجلات. وفي زمن داود، كان الناس يستخدمون المركبات في الحرب لمهاجمة الناس، لكن الشخصيات المهمة كانت أيضًا تتنقل في المركبات أثناء الاحتفالات والمواكب.</w:t>
      </w:r>
    </w:p>
    <w:p>
      <w:pPr>
        <w:bidi/>
      </w:pPr>
      <w:r>
        <w:rPr>
          <w:rtl/>
          <w:cs/>
          <w:lang w:val="ar_AE" w:bidi="ar_AE"/>
        </w:rPr>
      </w:r>
      <w:r>
        <w:rPr>
          <w:rtl/>
          <w:cs/>
          <w:lang w:val="ar_AE" w:bidi="ar_AE"/>
        </w:rPr>
        <w:t xml:space="preserve">توقّفوا هنا وانظروا كمجموعة إلى </w:t>
      </w:r>
      <w:r>
        <w:rPr>
          <w:b/>
          <w:rtl/>
          <w:cs/>
          <w:lang w:val="ar_AE" w:bidi="ar_AE"/>
        </w:rPr>
        <w:t>صورة لشخص يقود مركبة</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 xml:space="preserve">توقّفوا هنا وانظروا كمجموعة إلى صورة </w:t>
      </w:r>
      <w:r>
        <w:rPr>
          <w:rtl/>
          <w:cs/>
          <w:lang w:val="ar_AE" w:bidi="ar_AE"/>
        </w:rPr>
        <w:t>لحصان</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وجمع أدونيا أيضًا خمسين رجلًا يركضون أمام المركبات عندما كان أدونيا في إحدى المركبات. وكان هؤلاء الخمسون رجلًا يساعدون على إخلاء الطريق أمام المركبات لكي تتحرك.</w:t>
      </w:r>
    </w:p>
    <w:p>
      <w:pPr>
        <w:bidi/>
      </w:pPr>
      <w:r>
        <w:rPr>
          <w:rtl/>
          <w:cs/>
          <w:lang w:val="ar_AE" w:bidi="ar_AE"/>
        </w:rPr>
      </w:r>
      <w:r>
        <w:rPr>
          <w:rtl/>
          <w:cs/>
          <w:lang w:val="ar_AE" w:bidi="ar_AE"/>
        </w:rPr>
        <w:t xml:space="preserve">توقّفوا هنا وناقشوا هذا السؤال كمجموعة: كيف ستعرفون أن قائدكم الأهم يمر من أمامكم؟ وما المركبات أو الحيوانات التي يركبها القائد، ومن يركب معه؟ أوقِفوا الاستماع إلى هذا التسجيل الصوتي هنا. </w:t>
      </w:r>
    </w:p>
    <w:p>
      <w:pPr>
        <w:bidi/>
      </w:pPr>
      <w:r>
        <w:rPr>
          <w:rtl/>
          <w:cs/>
          <w:lang w:val="ar_AE" w:bidi="ar_AE"/>
        </w:rPr>
      </w:r>
      <w:r>
        <w:rPr>
          <w:rtl/>
          <w:cs/>
          <w:lang w:val="ar_AE" w:bidi="ar_AE"/>
        </w:rPr>
        <w:t>ثم يوقِف الراوي أحداث القصة مؤقتًا ويعطينا معلومات عن أدونيا لمساعدتنا على فهم سبب تكبّره واعتقاده أنه ينبغي أن يكون ملكًا. ويخبرنا الراوي أن داود لم يجعل أدونيا يشعر بالاستياء قط عندما كان يسأله عن سبب قيامه بشيء ما. وهذا يعني أن داود لم يؤدّب أدونيا ولم يمنعه من فعل أي شيء أراد أن يفعله. ويخبرنا الراوي أيضًا أن أدونيا كان رجلًا شديد الجمال. وربما كان الناس من حول أدونيا يعاملونه معاملة خاصة بسبب شدة جماله. وكان أدونيا أيضًا الابن الذي وُلد بعد أبشالوم. وبعد موت أبشالوم، أصبح أدونيا أكبر أبناء داود سنًا من الأحياء، وكان الناس يعاملون أدونيا معاملة خاصة باعتباره أكبر أبناء الملك الأحياء. وكان أدونيا معتادًا على أن يعطيه الناس ما يريده، وكان يعتقد أنه ينبغي أن يكون الملك التالي.</w:t>
      </w:r>
    </w:p>
    <w:p>
      <w:pPr>
        <w:bidi/>
      </w:pPr>
      <w:r>
        <w:rPr>
          <w:rtl/>
          <w:cs/>
          <w:lang w:val="ar_AE" w:bidi="ar_AE"/>
        </w:rPr>
      </w:r>
      <w:r>
        <w:rPr>
          <w:rtl/>
          <w:cs/>
          <w:lang w:val="ar_AE" w:bidi="ar_AE"/>
        </w:rPr>
        <w:t xml:space="preserve">توقّفوا هنا وناقشوا هذا السؤال كمجموعة: تحدّثوا عن شخص تعرفونه كان يعتقد أن الناس ينبغي أن يعاملوه بطريقة مختلفة وأفضل، أو أن يعطوه شيئًا خاصًا، لأنه كان الابن الأكبر. كيف كان هذا الشخص يُظهر مشاعره للناس من حوله؟ وماذا كان يفعل لكي يجعلكم تلاحظونه؟ أوقِفوا الاستماع إلى هذا التسجيل الصوتي هنا. </w:t>
      </w:r>
    </w:p>
    <w:p>
      <w:pPr>
        <w:bidi/>
      </w:pPr>
      <w:r>
        <w:rPr>
          <w:rtl/>
          <w:cs/>
          <w:lang w:val="ar_AE" w:bidi="ar_AE"/>
        </w:rPr>
      </w:r>
      <w:r>
        <w:rPr>
          <w:rtl/>
          <w:cs/>
          <w:lang w:val="ar_AE" w:bidi="ar_AE"/>
        </w:rPr>
        <w:t>ثم يعود الراوي إلى أحداث القصة. تحدّث أدونيا مع بعض الشخصيات المهمة في إسرائيل عن رغبته في أن يكون ملكًا. كان يوآب قائد جيش إسرائيل، وتذكروا أن صروية كانت أم يوآب. وستتذكرون أيضًا أن يوآب لم يكن يتبع أوامر داود دائمًا. وكان أبياثار كاهنًا مهمًا جدًا في أورشليم. ولا نعرف لماذا أيّد أبياثار أدونيا. ومن الممكن أنه عندما تقدّم داود في السن، فضّل صادوق الكاهن، مما جعل أبياثار مستاءً. فقرّر يوآب وأبياثار أن يؤيّدا أدونيا ويساعداه على أن يصبح ملكًا.</w:t>
      </w:r>
    </w:p>
    <w:p>
      <w:pPr>
        <w:bidi/>
      </w:pPr>
      <w:r>
        <w:rPr>
          <w:rtl/>
          <w:cs/>
          <w:lang w:val="ar_AE" w:bidi="ar_AE"/>
        </w:rPr>
      </w:r>
      <w:r>
        <w:rPr>
          <w:rtl/>
          <w:cs/>
          <w:lang w:val="ar_AE" w:bidi="ar_AE"/>
        </w:rPr>
        <w:t>ويخبرنا الراوي الآن أن مجموعة أخرى من الناس لم تؤيّد أدونيا. وكان صادوق كاهنًا مهمًا في أورشليم وكانت علاقته جيدة بداود. وكان بَناياهو قائد مجموعة خاصة من المحاربين، وهم الكريتيون والفلطيون، الذين كانوا يحمون داود. وكان ناثان النبي مستشارًا مهمًا لداود. وربما تتذكرون أن ناثان أعطى سليمان، ابن داود، اسمًا خاصًا يعني "الله يحبه"، ليُظهر لداود ولإسرائيل أن الرب (يهوه) قد أحب سليمان. ولا نعرف من كان شمعي وريعي. وربما كان شمعي شخصًا أصبح فيما بعد مسؤولًا في إدارة شؤون سليمان، لكنه لم يكن هو شمعي بن جيرا نفسه الذي لعن داود. وكان جبابرة داود مجموعة داود الخاصة من الحراس أو المحاربين.</w:t>
      </w:r>
    </w:p>
    <w:p>
      <w:pPr>
        <w:bidi/>
      </w:pPr>
      <w:r>
        <w:rPr>
          <w:rtl/>
          <w:cs/>
          <w:lang w:val="ar_AE" w:bidi="ar_AE"/>
        </w:rPr>
      </w:r>
      <w:r>
        <w:rPr>
          <w:rtl/>
          <w:cs/>
          <w:lang w:val="ar_AE" w:bidi="ar_AE"/>
        </w:rPr>
        <w:t xml:space="preserve">توقّفوا هنا وناقشوا هذا السؤال كمجموعة: تحدّثوا عن وقت أيّدت فيه مجموعة من الناس شخصًا لكي يفعل شيئًا، بينما لم تؤيّده مجموعة أخرى من الناس. أوقِفوا الاستماع إلى هذا التسجيل الصوتي هنا. </w:t>
      </w:r>
    </w:p>
    <w:p>
      <w:pPr>
        <w:bidi/>
      </w:pPr>
      <w:r>
        <w:rPr>
          <w:rtl/>
          <w:cs/>
          <w:lang w:val="ar_AE" w:bidi="ar_AE"/>
        </w:rPr>
      </w:r>
      <w:r>
        <w:rPr>
          <w:rtl/>
          <w:cs/>
          <w:lang w:val="ar_AE" w:bidi="ar_AE"/>
        </w:rPr>
        <w:t>وبعد وقت من تحدث أدونيا مع يوآب وأبياثار عن رغبته في أن يكون ملكًا، وأعدّ أدونيا احتفالًا خاصًا. وجمع أدونيا بعض الحيوانات ليقدّمها ذبائح. ولا نعرف لماذا قدّم أدونيا الحيوانات ذبائح، لكن من المحتمل أن ذلك كان جزءًا من احتفال لجعل أدونيا ملكًا على إسرائيل. كان أدونيا يحاول أن يفعل كل شيء ليجعل نفسه يبدو كملك إسرائيل، رغم أن الرب (يهوه) لم يختر أدونيا ليكون ملكًا على إسرائيل. وستتذكرون أن الذبيحة هي عطية لله، وأن الناس كانوا يضعون الذبيحة غالبًا على مذبح أو صخرة مسطحة. وعادةً ما كان الكاهن يقدّم الحيوانات ذبائح، ومن المحتمل أن أدونيا طلب من كاهن أن يقدّم الحيوانات ذبائح. وقدّم أدونيا غنمًا وبقرًا، بما في ذلك ذكورًا وإناثًا وصغارًا، وكذلك أبقارًا خاصة من الذكور كان الناس قد سمّنوها وجهّزوها لتقديمها ذبائح. والبقر والمَعلوفات هما النوع نفسه من الحيوانات.</w:t>
      </w:r>
    </w:p>
    <w:p>
      <w:pPr>
        <w:bidi/>
      </w:pPr>
      <w:r>
        <w:rPr>
          <w:rtl/>
          <w:cs/>
          <w:lang w:val="ar_AE" w:bidi="ar_AE"/>
        </w:rPr>
      </w:r>
      <w:r>
        <w:rPr>
          <w:rtl/>
          <w:cs/>
          <w:lang w:val="ar_AE" w:bidi="ar_AE"/>
        </w:rPr>
        <w:t xml:space="preserve">توقّفوا هنا وانظروا كمجموعة إلى </w:t>
      </w:r>
      <w:r>
        <w:rPr>
          <w:rtl/>
          <w:cs/>
          <w:lang w:val="ar_AE" w:bidi="ar_AE"/>
        </w:rPr>
        <w:t>صورة</w:t>
      </w:r>
      <w:r>
        <w:rPr>
          <w:rtl/>
          <w:cs/>
          <w:lang w:val="ar_AE" w:bidi="ar_AE"/>
        </w:rPr>
        <w:t xml:space="preserve"> لغنم. أوقِفوا الاستماع إلى هذا التسجيل الصوتي هنا. </w:t>
      </w:r>
    </w:p>
    <w:p>
      <w:pPr>
        <w:bidi/>
      </w:pPr>
      <w:r>
        <w:rPr>
          <w:rtl/>
          <w:cs/>
          <w:lang w:val="ar_AE" w:bidi="ar_AE"/>
        </w:rPr>
      </w:r>
      <w:r>
        <w:rPr>
          <w:rtl/>
          <w:cs/>
          <w:lang w:val="ar_AE" w:bidi="ar_AE"/>
        </w:rPr>
        <w:t xml:space="preserve">توقّفوا هنا وانظروا كمجموعة إلى صورة </w:t>
      </w:r>
      <w:r>
        <w:rPr>
          <w:b/>
          <w:rtl/>
          <w:cs/>
          <w:lang w:val="ar_AE" w:bidi="ar_AE"/>
        </w:rPr>
        <w:t>للبقر أو المعلوفات</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ثم قدّم أدونيا الحيوانات ذبائح على صخرة تُدعى حجر الزّاحِفَةِ أو حجر الحية، بالقرب من عين روجل. وكانت عين روجل بالقرب من أورشليم، وكان الإسرائيليون يستخدمون العين لتحديد الحدود بين أرض يهوذا وأرض بنيامين. وكان الإسرائيليون يعتقدون أن ينابيع المياه أماكن خاصة. والعين هي مكان تخرج فيه المياه النظيفة من باطن الأرض.</w:t>
      </w:r>
    </w:p>
    <w:p>
      <w:pPr>
        <w:bidi/>
      </w:pPr>
      <w:r>
        <w:rPr>
          <w:rtl/>
          <w:cs/>
          <w:lang w:val="ar_AE" w:bidi="ar_AE"/>
        </w:rPr>
      </w:r>
      <w:r>
        <w:rPr>
          <w:rtl/>
          <w:cs/>
          <w:lang w:val="ar_AE" w:bidi="ar_AE"/>
        </w:rPr>
        <w:t xml:space="preserve">توقّفوا هنا كمجموعة وانظروا إلى خريطة </w:t>
      </w:r>
      <w:r>
        <w:rPr>
          <w:b/>
          <w:rtl/>
          <w:cs/>
          <w:lang w:val="ar_AE" w:bidi="ar_AE"/>
        </w:rPr>
        <w:t>ليهوذا وبنيامين في إسرائيل</w:t>
      </w:r>
      <w:r>
        <w:rPr>
          <w:rtl/>
          <w:cs/>
          <w:lang w:val="ar_AE" w:bidi="ar_AE"/>
        </w:rPr>
        <w:t xml:space="preserve">. ابحثوا عن أورشليم وعين روجل. أوقِفوا الاستماع إلى هذا التسجيل الصوتي هنا. </w:t>
      </w:r>
    </w:p>
    <w:p>
      <w:pPr>
        <w:bidi/>
      </w:pPr>
      <w:r>
        <w:rPr>
          <w:rtl/>
          <w:cs/>
          <w:lang w:val="ar_AE" w:bidi="ar_AE"/>
        </w:rPr>
      </w:r>
      <w:r>
        <w:rPr>
          <w:rtl/>
          <w:cs/>
          <w:lang w:val="ar_AE" w:bidi="ar_AE"/>
        </w:rPr>
        <w:t>ودعا أدونيا الشخصيات المهمة التي كانت تؤيّده إلى الاحتفال. ويخبرنا الراوي أولًا أن أدونيا دعا جميع إخوة أدونيا. وكان هؤلاء الإخوة يشتركون في الأب نفسه، وهو داود، لكن كانت لهم أمهات مختلفات. وكان جميع إخوة أدونيا الموجودين في الاحتفال أبناء الملك داود. ودعا أدونيا أيضًا المسؤولين الخاصين الذين كانوا يخدمون الملك داود في أرض يهوذا. ولا نعرف لماذا دعا أدونيا المسؤولين من يهوذا، لكنكم تتذكرون أن أدونيا وُلد في حبرون، في يهوذا. وكان يهوذا اسم أحد أبناء يعقوب، ولذلك كان أيضًا اسم إحدى أسباط إسرائيل الاثني عشر. وكان لكل سبط منطقة خاصة من الأرض تُسمّى باسم السبط.</w:t>
      </w:r>
    </w:p>
    <w:p>
      <w:pPr>
        <w:bidi/>
      </w:pPr>
      <w:r>
        <w:rPr>
          <w:rtl/>
          <w:cs/>
          <w:lang w:val="ar_AE" w:bidi="ar_AE"/>
        </w:rPr>
      </w:r>
      <w:r>
        <w:rPr>
          <w:rtl/>
          <w:cs/>
          <w:lang w:val="ar_AE" w:bidi="ar_AE"/>
        </w:rPr>
        <w:t>ولم يدعُ أدونيا أشخاصًا آخرين كانوا مهمين ويؤيّدون داود، لكنهم لم يكونوا يؤيّدون أدونيا. فلم يدعُ أدونيا ناثان، ولا بَناياهو، ولا جبابرة داود، ولا أخاه أدونيا، ولا أخاه سليمان. وكان سليمان أيضًا ابن داود، لكنه لم تكن له الأم نفسها التي كانت لأدونيا. تذكروا من نهاية سفر أخبار الأيام الأول أن داود كان قد عيّن على الأرجح سليمان بالفعل ليكون ملك إسرائيل التالي.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ملوك ١: ٥–١٠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تقوم المجموعة بتصوير هذا المقطع. </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b/>
          <w:rtl/>
          <w:cs/>
          <w:lang w:val="ar_AE" w:bidi="ar_AE"/>
        </w:rPr>
        <w:t>في المشهد الأول:</w:t>
      </w:r>
      <w:r>
        <w:rPr>
          <w:rtl/>
          <w:cs/>
          <w:lang w:val="ar_AE" w:bidi="ar_AE"/>
        </w:rPr>
        <w:t xml:space="preserve"> أخبر أدونيا الناس أنه يريد أن يكون الملك التالي. وجمع أدونيا المركبات والفرسان وخمسين رجلًا معًا ليجعل نفسه يبدو كملك.</w:t>
      </w:r>
    </w:p>
    <w:p>
      <w:pPr>
        <w:bidi/>
      </w:pPr>
      <w:r>
        <w:rPr>
          <w:rtl/>
          <w:cs/>
          <w:lang w:val="ar_AE" w:bidi="ar_AE"/>
        </w:rPr>
      </w:r>
      <w:r>
        <w:rPr>
          <w:b/>
          <w:rtl/>
          <w:cs/>
          <w:lang w:val="ar_AE" w:bidi="ar_AE"/>
        </w:rPr>
        <w:t>في المشهد الثاني</w:t>
      </w:r>
      <w:r>
        <w:rPr>
          <w:rtl/>
          <w:cs/>
          <w:lang w:val="ar_AE" w:bidi="ar_AE"/>
        </w:rPr>
        <w:t>: يعطينا الراوي أسبابًا جعلت أدونيا واثقًا من نفسه ومتكبرًا. فلم يكن داود يسأل أدونيا قط عن أي شيء يفعله. وكان أدونيا أيضًا جميلًا، وكان أكبر أبناء داود الذين كانوا لا يزالون على قيد الحياة.</w:t>
      </w:r>
    </w:p>
    <w:p>
      <w:pPr>
        <w:bidi/>
      </w:pPr>
      <w:r>
        <w:rPr>
          <w:rtl/>
          <w:cs/>
          <w:lang w:val="ar_AE" w:bidi="ar_AE"/>
        </w:rPr>
      </w:r>
      <w:r>
        <w:rPr>
          <w:b/>
          <w:rtl/>
          <w:cs/>
          <w:lang w:val="ar_AE" w:bidi="ar_AE"/>
        </w:rPr>
        <w:t>في المشهد الثالث:</w:t>
      </w:r>
      <w:r>
        <w:rPr>
          <w:rtl/>
          <w:cs/>
          <w:lang w:val="ar_AE" w:bidi="ar_AE"/>
        </w:rPr>
        <w:t xml:space="preserve"> تحدّث أدونيا مع يوآب وأبياثار عن رغبته في أن يصبح ملكًا. فأيّد يوآب وأبياثار أدونيا ليكون ملكًا. ولم يؤيّد صادوق وبناياهو وناثان وشمعي وريعي وجبابرة داود أدونيا ليكون ملكًا.</w:t>
      </w:r>
    </w:p>
    <w:p>
      <w:pPr>
        <w:bidi/>
      </w:pPr>
      <w:r>
        <w:rPr>
          <w:rtl/>
          <w:cs/>
          <w:lang w:val="ar_AE" w:bidi="ar_AE"/>
        </w:rPr>
      </w:r>
      <w:r>
        <w:rPr>
          <w:b/>
          <w:rtl/>
          <w:cs/>
          <w:lang w:val="ar_AE" w:bidi="ar_AE"/>
        </w:rPr>
        <w:t>في المشهد الرابع:</w:t>
      </w:r>
      <w:r>
        <w:rPr>
          <w:rtl/>
          <w:cs/>
          <w:lang w:val="ar_AE" w:bidi="ar_AE"/>
        </w:rPr>
        <w:t xml:space="preserve"> أعدّ أدونيا احتفالًا عند حَجَر الزّاحِفَةِ بالقرب من عين روجل. وقدّم أدونيا الحيوانات ذبائح، ودعا إخوته ومسؤولي الملك من يهوذا. لكنه لم يدعُ ناثان، ولا بناياهو، ولا جبابرة داود، ولا سليمان.</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أدونيا</w:t>
      </w:r>
    </w:p>
    <w:p>
      <w:pPr>
        <w:pStyle w:val="ListBullet"/>
        <w:bidi/>
        <w:spacing w:line="240" w:lineRule="auto"/>
        <w:ind w:left="720"/>
      </w:pPr>
      <w:r>
        <w:rPr>
          <w:rtl/>
          <w:cs/>
          <w:lang w:val="ar_AE" w:bidi="ar_AE"/>
        </w:rPr>
      </w:r>
      <w:r>
        <w:rPr>
          <w:rtl/>
          <w:cs/>
          <w:lang w:val="ar_AE" w:bidi="ar_AE"/>
        </w:rPr>
        <w:t>الراوي</w:t>
      </w:r>
    </w:p>
    <w:p>
      <w:pPr>
        <w:pStyle w:val="ListBullet"/>
        <w:bidi/>
        <w:spacing w:line="240" w:lineRule="auto"/>
        <w:ind w:left="720"/>
      </w:pPr>
      <w:r>
        <w:rPr>
          <w:rtl/>
          <w:cs/>
          <w:lang w:val="ar_AE" w:bidi="ar_AE"/>
        </w:rPr>
      </w:r>
      <w:r>
        <w:rPr>
          <w:rtl/>
          <w:cs/>
          <w:lang w:val="ar_AE" w:bidi="ar_AE"/>
        </w:rPr>
        <w:t>يوآب وأبياثار، مؤيّدا أدونيا</w:t>
      </w:r>
    </w:p>
    <w:p>
      <w:pPr>
        <w:pStyle w:val="ListBullet"/>
        <w:bidi/>
        <w:spacing w:line="240" w:lineRule="auto"/>
        <w:ind w:left="720"/>
      </w:pPr>
      <w:r>
        <w:rPr>
          <w:rtl/>
          <w:cs/>
          <w:lang w:val="ar_AE" w:bidi="ar_AE"/>
        </w:rPr>
      </w:r>
      <w:r>
        <w:rPr>
          <w:rtl/>
          <w:cs/>
          <w:lang w:val="ar_AE" w:bidi="ar_AE"/>
        </w:rPr>
        <w:t>صادوق، وبناياهو، وناثان، وشمعي، وريعي، وجبابرة داود</w:t>
      </w:r>
    </w:p>
    <w:p>
      <w:pPr>
        <w:pStyle w:val="ListBullet"/>
        <w:bidi/>
        <w:spacing w:line="240" w:lineRule="auto"/>
        <w:ind w:left="720"/>
      </w:pPr>
      <w:r>
        <w:rPr>
          <w:rtl/>
          <w:cs/>
          <w:lang w:val="ar_AE" w:bidi="ar_AE"/>
        </w:rPr>
      </w:r>
      <w:r>
        <w:rPr>
          <w:rtl/>
          <w:cs/>
          <w:lang w:val="ar_AE" w:bidi="ar_AE"/>
        </w:rPr>
        <w:t>إخوة أدونيا</w:t>
      </w:r>
    </w:p>
    <w:p>
      <w:pPr>
        <w:pStyle w:val="ListBullet"/>
        <w:bidi/>
        <w:spacing w:line="240" w:lineRule="auto"/>
        <w:ind w:left="720"/>
      </w:pPr>
      <w:r>
        <w:rPr>
          <w:rtl/>
          <w:cs/>
          <w:lang w:val="ar_AE" w:bidi="ar_AE"/>
        </w:rPr>
      </w:r>
      <w:r>
        <w:rPr>
          <w:rtl/>
          <w:cs/>
          <w:lang w:val="ar_AE" w:bidi="ar_AE"/>
        </w:rPr>
        <w:t>المسؤولون الملكيون من يهوذا</w:t>
      </w:r>
    </w:p>
    <w:p>
      <w:pPr>
        <w:pStyle w:val="ListBullet"/>
        <w:bidi/>
        <w:spacing w:line="240" w:lineRule="auto"/>
        <w:ind w:left="720"/>
      </w:pPr>
      <w:r>
        <w:rPr>
          <w:rtl/>
          <w:cs/>
          <w:lang w:val="ar_AE" w:bidi="ar_AE"/>
        </w:rPr>
      </w:r>
      <w:r>
        <w:rPr>
          <w:rtl/>
          <w:cs/>
          <w:lang w:val="ar_AE" w:bidi="ar_AE"/>
        </w:rPr>
        <w:t>وسليمان</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حدثت هذه القصة عندما كان داود قد شاخ جدًا، وكان الناس قلقين من أن داود لم يعد قويًا بما يكفي ليكون ملكًا. يخبرنا الراوي بهذه القصة مباشرة بعد أن أخبرنا أن داود كان قد شاخ جدًا وأن جسده كان ضعيفًا. استجاب أدونيا لشيخوخة داود وضعفه وقرّر أنه ينبغي أن يكون هو الملك. كانت أم أدونيا هي حجيث، إحدى زوجات داود.</w:t>
      </w:r>
    </w:p>
    <w:p>
      <w:pPr>
        <w:bidi/>
      </w:pPr>
      <w:r>
        <w:rPr>
          <w:rtl/>
          <w:cs/>
          <w:lang w:val="ar_AE" w:bidi="ar_AE"/>
        </w:rPr>
      </w:r>
      <w:r>
        <w:rPr>
          <w:rtl/>
          <w:cs/>
          <w:lang w:val="ar_AE" w:bidi="ar_AE"/>
        </w:rPr>
        <w:t>وقد رفع أدونيا نفسه أو قدّم نفسه. وعندما يرفع الشخص نفسه أو يجعل نفسه في مكانة عالية، فإنه يظن أنه بارع جدًا في فعل شيء ما، وأنه ينبغي للآخرين أن يروا مدى براعته. وقد يتباهى الشخص أو يقول أشياء كثيرة جيدة عن نفسه، ويكون متكبرًا. ويخبر أدونيا الناس أنه سيكون الملك التالي.</w:t>
      </w:r>
    </w:p>
    <w:p>
      <w:pPr>
        <w:bidi/>
      </w:pPr>
      <w:r>
        <w:rPr>
          <w:rtl/>
          <w:cs/>
          <w:lang w:val="ar_AE" w:bidi="ar_AE"/>
        </w:rPr>
      </w:r>
      <w:r>
        <w:rPr>
          <w:rtl/>
          <w:cs/>
          <w:lang w:val="ar_AE" w:bidi="ar_AE"/>
        </w:rPr>
        <w:t xml:space="preserve">توقّفوا هنا وناقشوا هذا السؤال كمجموعة: كيف تصفون ما يفعله أدونيا ليُعرِف الناس أنه يريد أن يكون ملكًا؟ أوقِفوا الاستماع إلى هذا التسجيل الصوتي هنا. </w:t>
      </w:r>
    </w:p>
    <w:p>
      <w:pPr>
        <w:bidi/>
      </w:pPr>
      <w:r>
        <w:rPr>
          <w:rtl/>
          <w:cs/>
          <w:lang w:val="ar_AE" w:bidi="ar_AE"/>
        </w:rPr>
      </w:r>
      <w:r>
        <w:rPr>
          <w:rtl/>
          <w:cs/>
          <w:lang w:val="ar_AE" w:bidi="ar_AE"/>
        </w:rPr>
        <w:t>وبعد أن تباهى أدونيا أمام الناس وقال إنه سيكون الملك، جهّز أدونيا مركبات وفرسانًا وخمسين رجلًا ليركضوا أمام مركبته. ويريد أدونيا أن يبدو كملك مهم وغني عندما ينتقل من مكان إلى آخر.</w:t>
      </w:r>
    </w:p>
    <w:p>
      <w:pPr>
        <w:bidi/>
      </w:pPr>
      <w:r>
        <w:rPr>
          <w:rtl/>
          <w:cs/>
          <w:lang w:val="ar_AE" w:bidi="ar_AE"/>
        </w:rPr>
      </w:r>
      <w:r>
        <w:rPr>
          <w:rtl/>
          <w:cs/>
          <w:lang w:val="ar_AE" w:bidi="ar_AE"/>
        </w:rPr>
        <w:t>يوقِف الراوي أحداث القصة مؤقتًا ليعطينا أسبابًا تجعل أدونيا يظن أنه ينبغي أن يكون ملكًا، وتجعل أدونيا يقرّر أن يتصرف كملك. ويخبرنا الراوي أن داود لم يجعل أدونيا يشعر بالاستياء قط عندما كان يسأله عن سلوكه أو عن قراراته. وكان أدونيا يفعل دائمًا كل ما يريد أن يفعله. وكان أدونيا جميلًا جدًا. والرجل الجميل هو الذي يكون وجهه وجسده جذابين جدًا، بحيث يحب الناس النظر إليه. وكان أدونيا أجمل من كثير من الأشخاص الجميلين.</w:t>
      </w:r>
    </w:p>
    <w:p>
      <w:pPr>
        <w:bidi/>
      </w:pPr>
      <w:r>
        <w:rPr>
          <w:rtl/>
          <w:cs/>
          <w:lang w:val="ar_AE" w:bidi="ar_AE"/>
        </w:rPr>
      </w:r>
      <w:r>
        <w:rPr>
          <w:rtl/>
          <w:cs/>
          <w:lang w:val="ar_AE" w:bidi="ar_AE"/>
        </w:rPr>
        <w:t xml:space="preserve">توقّفوا هنا وقوموا بهذا النشاط كمجموعة: ليحكِ أحد الأشخاص في مجموعتكم قصة عن شخص آخر. وفي أثناء القصة، اطلبوا من هذا الشخص أن يتوقف ويعطي المجموعة مزيدًا من المعلومات عن شخصية الشخص الذي تدور حوله القصة. ثم ليواصل الشخص سرد القصة. كيف تساعدكم المعلومات الإضافية عن شخصية الشخص على فهم القصة؟ أوقِفوا الاستماع إلى هذا التسجيل الصوتي هنا. </w:t>
      </w:r>
    </w:p>
    <w:p>
      <w:pPr>
        <w:bidi/>
      </w:pPr>
      <w:r>
        <w:rPr>
          <w:rtl/>
          <w:cs/>
          <w:lang w:val="ar_AE" w:bidi="ar_AE"/>
        </w:rPr>
      </w:r>
      <w:r>
        <w:rPr>
          <w:rtl/>
          <w:cs/>
          <w:lang w:val="ar_AE" w:bidi="ar_AE"/>
        </w:rPr>
        <w:t xml:space="preserve">توقّفوا هنا وناقشوا هذا السؤال كمجموعة: كيف ستقولون إن أدونيا كان رجلًا شديد الجمال؟ أوقِفوا الاستماع إلى هذا التسجيل الصوتي هنا. </w:t>
      </w:r>
    </w:p>
    <w:p>
      <w:pPr>
        <w:bidi/>
      </w:pPr>
      <w:r>
        <w:rPr>
          <w:rtl/>
          <w:cs/>
          <w:lang w:val="ar_AE" w:bidi="ar_AE"/>
        </w:rPr>
      </w:r>
      <w:r>
        <w:rPr>
          <w:rtl/>
          <w:cs/>
          <w:lang w:val="ar_AE" w:bidi="ar_AE"/>
        </w:rPr>
        <w:t>وأخيرًا، يذكّرنا الراوي بأن حجيث ولدت أدونيا بعد أن ولدت معكة أبشالوم. وكان أدونيا الابن الرابع لداود وأكبر أبناء داود الذين كانوا لا يزالون على قيد الحياة.</w:t>
      </w:r>
    </w:p>
    <w:p>
      <w:pPr>
        <w:bidi/>
      </w:pPr>
      <w:r>
        <w:rPr>
          <w:rtl/>
          <w:cs/>
          <w:lang w:val="ar_AE" w:bidi="ar_AE"/>
        </w:rPr>
      </w:r>
      <w:r>
        <w:rPr>
          <w:rtl/>
          <w:cs/>
          <w:lang w:val="ar_AE" w:bidi="ar_AE"/>
        </w:rPr>
        <w:t>وتشاور أدونيا مع يوآب وأبياثار أو تحدّث معهما ليعرف ما إذا كان يوآب وأبياثار سيؤيّدانه ليكون ملكًا على إسرائيل. وكان أبياثار كاهنًا، أي رجلًا من نسل هارون يخدم الرب (يهوه) بتقديم الذبائح للرب (يهوه).</w:t>
      </w:r>
    </w:p>
    <w:p>
      <w:pPr>
        <w:bidi/>
      </w:pPr>
      <w:r>
        <w:rPr>
          <w:rtl/>
          <w:cs/>
          <w:lang w:val="ar_AE" w:bidi="ar_AE"/>
        </w:rPr>
      </w:r>
      <w:r>
        <w:rPr>
          <w:rtl/>
          <w:cs/>
          <w:lang w:val="ar_AE" w:bidi="ar_AE"/>
        </w:rPr>
        <w:t xml:space="preserve">توقّفوا هنا وناقشوا هذا السؤال كمجموعة: كيف تصفون محادثة يتحدث فيها شخص مع شخص آخر أو مع مجموعة من الناس ليعرف ما يفكرون فيه بشأن فكرة أو عمل ما؟ أوقِفوا الاستماع إلى هذا التسجيل الصوتي هنا. </w:t>
      </w:r>
    </w:p>
    <w:p>
      <w:pPr>
        <w:bidi/>
      </w:pPr>
      <w:r>
        <w:rPr>
          <w:rtl/>
          <w:cs/>
          <w:lang w:val="ar_AE" w:bidi="ar_AE"/>
        </w:rPr>
      </w:r>
      <w:r>
        <w:rPr>
          <w:rtl/>
          <w:cs/>
          <w:lang w:val="ar_AE" w:bidi="ar_AE"/>
        </w:rPr>
        <w:t>قرّر يوآب وأبياثار أن يؤيّدا أدونيا ليصبح الملك الجديد. ولا يخبرنا الراوي أن أدونيا تحدّث مع صادوق والآخرين، لكنهم جميعًا كانوا يعرفون أن أدونيا يريد أن يكون ملكًا. ولم يؤيّد صادوق، وبناياهو، وناثان النبي، وشمعي، وريعي، وجبابرة داود أدونيا، ولم ينضموا إلى مجموعة مؤيّدي أدونيا. وربما تتذكرون أن النبي كان شخصًا يسمع مباشرة من الرب (يهوه) وينقل رسائل الرب (يهوه) إلى الإسرائيليين.</w:t>
      </w:r>
    </w:p>
    <w:p>
      <w:pPr>
        <w:bidi/>
      </w:pPr>
      <w:r>
        <w:rPr>
          <w:rtl/>
          <w:cs/>
          <w:lang w:val="ar_AE" w:bidi="ar_AE"/>
        </w:rPr>
      </w:r>
      <w:r>
        <w:rPr>
          <w:rtl/>
          <w:cs/>
          <w:lang w:val="ar_AE" w:bidi="ar_AE"/>
        </w:rPr>
        <w:t>وبعد أن أيّد يوآب وأبياثار أدونيا ليكون ملكًا، قرّر أدونيا أن يقدّم حيوانات ذبائح عطيةً للرب (يهوه). وذهب أدونيا إلى مكان يُدعى حَجَر الزّاحِفَةِ. وكلمة الزّاحِفَةِ تشبه في اللغة الأصلية الكلمة التي تعني الزحف والانزلاق. ويسمّيه بعض الناس حجر الحية لأن الحية تتحرك بطريقة تنزلق وتنساب فوق الأرض. ويعتقد بعض الناس أن الصخرة كانت ملساء ويسهل الانزلاق عليها. ويعتقد آخرون أن الصخرة كانت بالقرب من المكان الذي انزلقت فيه الصخرة إلى أسفل منحدر.</w:t>
      </w:r>
    </w:p>
    <w:p>
      <w:pPr>
        <w:bidi/>
      </w:pPr>
      <w:r>
        <w:rPr>
          <w:rtl/>
          <w:cs/>
          <w:lang w:val="ar_AE" w:bidi="ar_AE"/>
        </w:rPr>
      </w:r>
      <w:r>
        <w:rPr>
          <w:rtl/>
          <w:cs/>
          <w:lang w:val="ar_AE" w:bidi="ar_AE"/>
        </w:rPr>
        <w:t xml:space="preserve">توقّفوا هنا وناقشوا هذا السؤال كمجموعة: ماذا ستسمّون حَجَر الزّاحِفَةِ أو حجر الحية في ترجمتكم؟ أوقِفوا الاستماع إلى هذا التسجيل الصوتي هنا. </w:t>
      </w:r>
    </w:p>
    <w:p>
      <w:pPr>
        <w:bidi/>
      </w:pPr>
      <w:r>
        <w:rPr>
          <w:rtl/>
          <w:cs/>
          <w:lang w:val="ar_AE" w:bidi="ar_AE"/>
        </w:rPr>
      </w:r>
      <w:r>
        <w:rPr>
          <w:rtl/>
          <w:cs/>
          <w:lang w:val="ar_AE" w:bidi="ar_AE"/>
        </w:rPr>
        <w:t>وكان هذا الحجر بالقرب من العين التي تُدعى عين روجل. والعين هي مكان تخرج فيه المياه طبيعيًا من باطن الأرض.</w:t>
      </w:r>
    </w:p>
    <w:p>
      <w:pPr>
        <w:bidi/>
      </w:pPr>
      <w:r>
        <w:rPr>
          <w:rtl/>
          <w:cs/>
          <w:lang w:val="ar_AE" w:bidi="ar_AE"/>
        </w:rPr>
      </w:r>
      <w:r>
        <w:rPr>
          <w:rtl/>
          <w:cs/>
          <w:lang w:val="ar_AE" w:bidi="ar_AE"/>
        </w:rPr>
        <w:t>وأراد أدونيا أن يرى الأشخاص المهمون الذبائح، وربما أن يشتركوا في أكل اللحم كجزء من وليمة للاحتفال بتولي أدونيا الملك. ودعا أدونيا جميع أبناء الملك داود الباقين. ويدعو الراوي هؤلاء الأبناء إخوة أدونيا، لكن رغم أن أباهُم جميعًا كان واحدًا، كانت أمهاتهم مختلفة عن أم أدونيا.</w:t>
      </w:r>
    </w:p>
    <w:p>
      <w:pPr>
        <w:bidi/>
      </w:pPr>
      <w:r>
        <w:rPr>
          <w:rtl/>
          <w:cs/>
          <w:lang w:val="ar_AE" w:bidi="ar_AE"/>
        </w:rPr>
      </w:r>
      <w:r>
        <w:rPr>
          <w:rtl/>
          <w:cs/>
          <w:lang w:val="ar_AE" w:bidi="ar_AE"/>
        </w:rPr>
        <w:t xml:space="preserve">توقّفوا هنا وناقشوا هذا السؤال كمجموعة: ماذا تسمّون العلاقة بين أشخاص لهم الأب نفسه، لكن لكل منهم أم مختلفة؟ أوقِفوا الاستماع إلى هذا التسجيل الصوتي هنا. </w:t>
      </w:r>
    </w:p>
    <w:p>
      <w:pPr>
        <w:bidi/>
      </w:pPr>
      <w:r>
        <w:rPr>
          <w:rtl/>
          <w:cs/>
          <w:lang w:val="ar_AE" w:bidi="ar_AE"/>
        </w:rPr>
      </w:r>
      <w:r>
        <w:rPr>
          <w:rtl/>
          <w:cs/>
          <w:lang w:val="ar_AE" w:bidi="ar_AE"/>
        </w:rPr>
        <w:t>وذهب أيضًا المسؤولون الملكيون من يهوذا إلى حَجَر الزّاحِفَةِ. ولم يكن هؤلاء المسؤولون من أفراد العائلة الملكية، لكنهم كانوا يعملون لدى داود لإدارة مملكته في يهوذا.</w:t>
      </w:r>
    </w:p>
    <w:p>
      <w:pPr>
        <w:bidi/>
      </w:pPr>
      <w:r>
        <w:rPr>
          <w:rtl/>
          <w:cs/>
          <w:lang w:val="ar_AE" w:bidi="ar_AE"/>
        </w:rPr>
      </w:r>
      <w:r>
        <w:rPr>
          <w:rtl/>
          <w:cs/>
          <w:lang w:val="ar_AE" w:bidi="ar_AE"/>
        </w:rPr>
        <w:t>ولم يدعُ أدونيا ناثان النبي، ولا بناياهو، ولا جبابرة داود، ولا سليمان أخاه. وكانت أم سليمان أيضًا مختلفة عن أم أدونيا.</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ملوك ١: ٥–١٠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أدونيا</w:t>
      </w:r>
    </w:p>
    <w:p>
      <w:pPr>
        <w:pStyle w:val="ListBullet"/>
        <w:bidi/>
        <w:spacing w:line="240" w:lineRule="auto"/>
        <w:ind w:left="720"/>
      </w:pPr>
      <w:r>
        <w:rPr>
          <w:rtl/>
          <w:cs/>
          <w:lang w:val="ar_AE" w:bidi="ar_AE"/>
        </w:rPr>
      </w:r>
      <w:r>
        <w:rPr>
          <w:rtl/>
          <w:cs/>
          <w:lang w:val="ar_AE" w:bidi="ar_AE"/>
        </w:rPr>
        <w:t>الراوي</w:t>
      </w:r>
    </w:p>
    <w:p>
      <w:pPr>
        <w:pStyle w:val="ListBullet"/>
        <w:bidi/>
        <w:spacing w:line="240" w:lineRule="auto"/>
        <w:ind w:left="720"/>
      </w:pPr>
      <w:r>
        <w:rPr>
          <w:rtl/>
          <w:cs/>
          <w:lang w:val="ar_AE" w:bidi="ar_AE"/>
        </w:rPr>
      </w:r>
      <w:r>
        <w:rPr>
          <w:rtl/>
          <w:cs/>
          <w:lang w:val="ar_AE" w:bidi="ar_AE"/>
        </w:rPr>
        <w:t>يوآب وأبياثار، مؤيّدا أدونيا</w:t>
      </w:r>
    </w:p>
    <w:p>
      <w:pPr>
        <w:pStyle w:val="ListBullet"/>
        <w:bidi/>
        <w:spacing w:line="240" w:lineRule="auto"/>
        <w:ind w:left="720"/>
      </w:pPr>
      <w:r>
        <w:rPr>
          <w:rtl/>
          <w:cs/>
          <w:lang w:val="ar_AE" w:bidi="ar_AE"/>
        </w:rPr>
      </w:r>
      <w:r>
        <w:rPr>
          <w:rtl/>
          <w:cs/>
          <w:lang w:val="ar_AE" w:bidi="ar_AE"/>
        </w:rPr>
        <w:t>صادوق، وبناياهو، وناثان، وشمعي، وريعي، وجبابرة داود</w:t>
      </w:r>
    </w:p>
    <w:p>
      <w:pPr>
        <w:pStyle w:val="ListBullet"/>
        <w:bidi/>
        <w:spacing w:line="240" w:lineRule="auto"/>
        <w:ind w:left="720"/>
      </w:pPr>
      <w:r>
        <w:rPr>
          <w:rtl/>
          <w:cs/>
          <w:lang w:val="ar_AE" w:bidi="ar_AE"/>
        </w:rPr>
      </w:r>
      <w:r>
        <w:rPr>
          <w:rtl/>
          <w:cs/>
          <w:lang w:val="ar_AE" w:bidi="ar_AE"/>
        </w:rPr>
        <w:t>إخوة أدونيا</w:t>
      </w:r>
    </w:p>
    <w:p>
      <w:pPr>
        <w:pStyle w:val="ListBullet"/>
        <w:bidi/>
        <w:spacing w:line="240" w:lineRule="auto"/>
        <w:ind w:left="720"/>
      </w:pPr>
      <w:r>
        <w:rPr>
          <w:rtl/>
          <w:cs/>
          <w:lang w:val="ar_AE" w:bidi="ar_AE"/>
        </w:rPr>
      </w:r>
      <w:r>
        <w:rPr>
          <w:rtl/>
          <w:cs/>
          <w:lang w:val="ar_AE" w:bidi="ar_AE"/>
        </w:rPr>
        <w:t>المسؤولون الملكيون من يهوذا</w:t>
      </w:r>
    </w:p>
    <w:p>
      <w:pPr>
        <w:pStyle w:val="ListBullet"/>
        <w:bidi/>
        <w:spacing w:line="240" w:lineRule="auto"/>
        <w:ind w:left="720"/>
      </w:pPr>
      <w:r>
        <w:rPr>
          <w:rtl/>
          <w:cs/>
          <w:lang w:val="ar_AE" w:bidi="ar_AE"/>
        </w:rPr>
      </w:r>
      <w:r>
        <w:rPr>
          <w:rtl/>
          <w:cs/>
          <w:lang w:val="ar_AE" w:bidi="ar_AE"/>
        </w:rPr>
        <w:t>وسليمان</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أخبر أدونيا الناس أنه يريد أن يكون الملك التالي. وجمع أدونيا المركبات والفرسان وخمسين رجلًا معًا ليجعل أدونيا يبدو كملك.</w:t>
      </w:r>
    </w:p>
    <w:p>
      <w:pPr>
        <w:bidi/>
      </w:pPr>
      <w:r>
        <w:rPr>
          <w:rtl/>
          <w:cs/>
          <w:lang w:val="ar_AE" w:bidi="ar_AE"/>
        </w:rPr>
      </w:r>
      <w:r>
        <w:rPr>
          <w:rtl/>
          <w:cs/>
          <w:lang w:val="ar_AE" w:bidi="ar_AE"/>
        </w:rPr>
        <w:t>أوقفوا التمثيل. اسألوا الشخص الذي يؤدي دور أدونيا: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أعتقد أنني ينبغي أن أكون الملك التالي؛ أو </w:t>
      </w:r>
    </w:p>
    <w:p>
      <w:pPr>
        <w:pStyle w:val="ListBullet"/>
        <w:bidi/>
        <w:spacing w:line="240" w:lineRule="auto"/>
        <w:ind w:left="720"/>
      </w:pPr>
      <w:r>
        <w:rPr>
          <w:rtl/>
          <w:cs/>
          <w:lang w:val="ar_AE" w:bidi="ar_AE"/>
        </w:rPr>
      </w:r>
      <w:r>
        <w:rPr>
          <w:rtl/>
          <w:cs/>
          <w:lang w:val="ar_AE" w:bidi="ar_AE"/>
        </w:rPr>
        <w:t xml:space="preserve">انظروا إليَّ! أنا غني وقوي، وسأكون ملكًا جيدًا؛ أو </w:t>
      </w:r>
    </w:p>
    <w:p>
      <w:pPr>
        <w:pStyle w:val="ListBullet"/>
        <w:bidi/>
        <w:spacing w:line="240" w:lineRule="auto"/>
        <w:ind w:left="720"/>
      </w:pPr>
      <w:r>
        <w:rPr>
          <w:rtl/>
          <w:cs/>
          <w:lang w:val="ar_AE" w:bidi="ar_AE"/>
        </w:rPr>
      </w:r>
      <w:r>
        <w:rPr>
          <w:rtl/>
          <w:cs/>
          <w:lang w:val="ar_AE" w:bidi="ar_AE"/>
        </w:rPr>
        <w:t>أفسحوا الطريق لي! انظروا إلى جميع رجالي وهم يفسحون الطريق أمامي لكي أمرّ.</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يعطينا الراوي أسبابًا جعلت أدونيا واثقًا من نفسه ومتكبرًا. فلم يكن داود يسأل أدونيا قط عن أي شيء يفعله. وكان أدونيا أيضًا جميلًا، وكان أكبر أبناء داود الذين كانوا لا يزالون على قيد الحياة.</w:t>
      </w:r>
    </w:p>
    <w:p>
      <w:pPr>
        <w:bidi/>
      </w:pPr>
      <w:r>
        <w:rPr>
          <w:rtl/>
          <w:cs/>
          <w:lang w:val="ar_AE" w:bidi="ar_AE"/>
        </w:rPr>
      </w:r>
      <w:r>
        <w:rPr>
          <w:rtl/>
          <w:cs/>
          <w:lang w:val="ar_AE" w:bidi="ar_AE"/>
        </w:rPr>
        <w:t>أوقفوا التمثيل. اسألوا الشخص الذي يؤدي دور الراوي: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لم يكن داود أبًا جيدًا لأدونيا؛ أو </w:t>
      </w:r>
    </w:p>
    <w:p>
      <w:pPr>
        <w:pStyle w:val="ListBullet"/>
        <w:bidi/>
        <w:spacing w:line="240" w:lineRule="auto"/>
        <w:ind w:left="720"/>
      </w:pPr>
      <w:r>
        <w:rPr>
          <w:rtl/>
          <w:cs/>
          <w:lang w:val="ar_AE" w:bidi="ar_AE"/>
        </w:rPr>
      </w:r>
      <w:r>
        <w:rPr>
          <w:rtl/>
          <w:cs/>
          <w:lang w:val="ar_AE" w:bidi="ar_AE"/>
        </w:rPr>
        <w:t xml:space="preserve">كان ينبغي لداود أن يعاقب أدونيا عندما كان يفعل شيئًا خاطئًا أو عندما كان متكبرًا جدًا؛ أو </w:t>
      </w:r>
    </w:p>
    <w:p>
      <w:pPr>
        <w:pStyle w:val="ListBullet"/>
        <w:bidi/>
        <w:spacing w:line="240" w:lineRule="auto"/>
        <w:ind w:left="720"/>
      </w:pPr>
      <w:r>
        <w:rPr>
          <w:rtl/>
          <w:cs/>
          <w:lang w:val="ar_AE" w:bidi="ar_AE"/>
        </w:rPr>
      </w:r>
      <w:r>
        <w:rPr>
          <w:rtl/>
          <w:cs/>
          <w:lang w:val="ar_AE" w:bidi="ar_AE"/>
        </w:rPr>
        <w:t>وكان الناس دائمًا يقولون نعم لأدونيا ويفعلون ما يريده بسبب مكانته ومظهره.</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تحدّث أدونيا مع يوآب وأبياثار عن رغبته في أن يصبح ملكًا. فأيّد يوآب وأبياثار أدونيا ليكون ملكًا. ولم يؤيّد صادوق وبناياهو وناثان وشمعي وريعي وجبابرة داود أدونيا ليكون ملكًا.</w:t>
      </w:r>
    </w:p>
    <w:p>
      <w:pPr>
        <w:bidi/>
      </w:pPr>
      <w:r>
        <w:rPr>
          <w:rtl/>
          <w:cs/>
          <w:lang w:val="ar_AE" w:bidi="ar_AE"/>
        </w:rPr>
      </w:r>
      <w:r>
        <w:rPr>
          <w:rtl/>
          <w:cs/>
          <w:lang w:val="ar_AE" w:bidi="ar_AE"/>
        </w:rPr>
        <w:t>أوقفوا التمثيل. اسألوا الشخص الذي يؤدي دور أدونيا: "بمَ تشعر أو فيمَ تفكِّر؟" قد يجيب بعبارات مثل:</w:t>
      </w:r>
    </w:p>
    <w:p>
      <w:pPr>
        <w:pStyle w:val="ListBullet"/>
        <w:bidi/>
        <w:spacing w:line="240" w:lineRule="auto"/>
        <w:ind w:left="720"/>
      </w:pPr>
      <w:r>
        <w:rPr>
          <w:rtl/>
          <w:cs/>
          <w:lang w:val="ar_AE" w:bidi="ar_AE"/>
        </w:rPr>
      </w:r>
      <w:r>
        <w:rPr>
          <w:rtl/>
          <w:cs/>
          <w:lang w:val="ar_AE" w:bidi="ar_AE"/>
        </w:rPr>
        <w:t>هل ستؤيّدونني لأكون الملك التالي؟ أو</w:t>
      </w:r>
    </w:p>
    <w:p>
      <w:pPr>
        <w:pStyle w:val="ListBullet"/>
        <w:bidi/>
        <w:spacing w:line="240" w:lineRule="auto"/>
        <w:ind w:left="720"/>
      </w:pPr>
      <w:r>
        <w:rPr>
          <w:rtl/>
          <w:cs/>
          <w:lang w:val="ar_AE" w:bidi="ar_AE"/>
        </w:rPr>
      </w:r>
      <w:r>
        <w:rPr>
          <w:rtl/>
          <w:cs/>
          <w:lang w:val="ar_AE" w:bidi="ar_AE"/>
        </w:rPr>
        <w:t>أنا سعيد لأن أشخاصًا أقوياء مثل يوآب وأبياثار يؤيّدونني وسيساعدونني على أن أصبح ملكًا؛ أو</w:t>
      </w:r>
    </w:p>
    <w:p>
      <w:pPr>
        <w:pStyle w:val="ListBullet"/>
        <w:bidi/>
        <w:spacing w:line="240" w:lineRule="auto"/>
        <w:ind w:left="720"/>
      </w:pPr>
      <w:r>
        <w:rPr>
          <w:rtl/>
          <w:cs/>
          <w:lang w:val="ar_AE" w:bidi="ar_AE"/>
        </w:rPr>
      </w:r>
      <w:r>
        <w:rPr>
          <w:rtl/>
          <w:cs/>
          <w:lang w:val="ar_AE" w:bidi="ar_AE"/>
        </w:rPr>
        <w:t>أشعر بخيبة أمل لأن صادوق والآخرين لا يؤيّدونني. وآمل ألا يكون هؤلاء الأشخاص عائقًا أمامي.</w:t>
      </w:r>
    </w:p>
    <w:p>
      <w:pPr>
        <w:bidi/>
      </w:pPr>
      <w:r>
        <w:rPr>
          <w:rtl/>
          <w:cs/>
          <w:lang w:val="ar_AE" w:bidi="ar_AE"/>
        </w:rPr>
      </w:r>
      <w:r>
        <w:rPr>
          <w:rtl/>
          <w:cs/>
          <w:lang w:val="ar_AE" w:bidi="ar_AE"/>
        </w:rPr>
        <w:t>اسألوا الشخص الذي يؤدي دور يوآب وأبياثار، مؤيّدَي أدونيا: "بمَ تشعرون أو فيمَ تفكّران؟" قد يجيب بعبارات مثل:</w:t>
      </w:r>
    </w:p>
    <w:p>
      <w:pPr>
        <w:pStyle w:val="ListBullet"/>
        <w:bidi/>
        <w:spacing w:line="240" w:lineRule="auto"/>
        <w:ind w:left="720"/>
      </w:pPr>
      <w:r>
        <w:rPr>
          <w:rtl/>
          <w:cs/>
          <w:lang w:val="ar_AE" w:bidi="ar_AE"/>
        </w:rPr>
      </w:r>
      <w:r>
        <w:rPr>
          <w:rtl/>
          <w:cs/>
          <w:lang w:val="ar_AE" w:bidi="ar_AE"/>
        </w:rPr>
        <w:t>حان الوقت ليكون لنا ملك جديد وقوي؛ أو</w:t>
      </w:r>
    </w:p>
    <w:p>
      <w:pPr>
        <w:pStyle w:val="ListBullet"/>
        <w:bidi/>
        <w:spacing w:line="240" w:lineRule="auto"/>
        <w:ind w:left="720"/>
      </w:pPr>
      <w:r>
        <w:rPr>
          <w:rtl/>
          <w:cs/>
          <w:lang w:val="ar_AE" w:bidi="ar_AE"/>
        </w:rPr>
      </w:r>
      <w:r>
        <w:rPr>
          <w:rtl/>
          <w:cs/>
          <w:lang w:val="ar_AE" w:bidi="ar_AE"/>
        </w:rPr>
        <w:t>إذا أصبح أدونيا ملكًا، فسنكون نحن أيضًا أقوياء؛ أو</w:t>
      </w:r>
    </w:p>
    <w:p>
      <w:pPr>
        <w:pStyle w:val="ListBullet"/>
        <w:bidi/>
        <w:spacing w:line="240" w:lineRule="auto"/>
        <w:ind w:left="720"/>
      </w:pPr>
      <w:r>
        <w:rPr>
          <w:rtl/>
          <w:cs/>
          <w:lang w:val="ar_AE" w:bidi="ar_AE"/>
        </w:rPr>
      </w:r>
      <w:r>
        <w:rPr>
          <w:rtl/>
          <w:cs/>
          <w:lang w:val="ar_AE" w:bidi="ar_AE"/>
        </w:rPr>
        <w:t>أدونيا هو أكبر أبناء داود.</w:t>
      </w:r>
    </w:p>
    <w:p>
      <w:pPr>
        <w:bidi/>
      </w:pPr>
      <w:r>
        <w:rPr>
          <w:rtl/>
          <w:cs/>
          <w:lang w:val="ar_AE" w:bidi="ar_AE"/>
        </w:rPr>
      </w:r>
      <w:r>
        <w:rPr>
          <w:rtl/>
          <w:cs/>
          <w:lang w:val="ar_AE" w:bidi="ar_AE"/>
        </w:rPr>
        <w:t>اسألوا الشخص الذي يؤدي دور صادوق، وبناياهو، وناثان، وشمعي، وريعي، وجبابرة داود: "بمَ تشعرون أو فيمَ تفكّرون؟" قد يجيب بعبارات مثل:</w:t>
      </w:r>
    </w:p>
    <w:p>
      <w:pPr>
        <w:pStyle w:val="ListBullet"/>
        <w:bidi/>
        <w:spacing w:line="240" w:lineRule="auto"/>
        <w:ind w:left="720"/>
      </w:pPr>
      <w:r>
        <w:rPr>
          <w:rtl/>
          <w:cs/>
          <w:lang w:val="ar_AE" w:bidi="ar_AE"/>
        </w:rPr>
      </w:r>
      <w:r>
        <w:rPr>
          <w:rtl/>
          <w:cs/>
          <w:lang w:val="ar_AE" w:bidi="ar_AE"/>
        </w:rPr>
        <w:t>الرب (يهوه) لم يختر أدونيا ليكون ملكًا؛ أو</w:t>
      </w:r>
    </w:p>
    <w:p>
      <w:pPr>
        <w:pStyle w:val="ListBullet"/>
        <w:bidi/>
        <w:spacing w:line="240" w:lineRule="auto"/>
        <w:ind w:left="720"/>
      </w:pPr>
      <w:r>
        <w:rPr>
          <w:rtl/>
          <w:cs/>
          <w:lang w:val="ar_AE" w:bidi="ar_AE"/>
        </w:rPr>
      </w:r>
      <w:r>
        <w:rPr>
          <w:rtl/>
          <w:cs/>
          <w:lang w:val="ar_AE" w:bidi="ar_AE"/>
        </w:rPr>
        <w:t>نحن قلقون من أن أدونيا يظن أنه سيكون الملك التالي لإسرائيل؛ أو</w:t>
      </w:r>
    </w:p>
    <w:p>
      <w:pPr>
        <w:pStyle w:val="ListBullet"/>
        <w:bidi/>
        <w:spacing w:line="240" w:lineRule="auto"/>
        <w:ind w:left="720"/>
      </w:pPr>
      <w:r>
        <w:rPr>
          <w:rtl/>
          <w:cs/>
          <w:lang w:val="ar_AE" w:bidi="ar_AE"/>
        </w:rPr>
      </w:r>
      <w:r>
        <w:rPr>
          <w:rtl/>
          <w:cs/>
          <w:lang w:val="ar_AE" w:bidi="ar_AE"/>
        </w:rPr>
        <w:t>نحن نعرف أن سليمان ينبغي أن يكون الملك التالي.</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أعدّ أدونيا احتفالًا عند حَجَر الزّاحِفَةِ بالقرب من عين روجل. وقدّم أدونيا الحيوانات ذبائح، ودعا إخوته ومسؤولي الملك من يهوذا. لكنه لم يدعُ ناثان، ولا بناياهو، ولا جبابرة داود، ولا سليمان.</w:t>
      </w:r>
    </w:p>
    <w:p>
      <w:pPr>
        <w:bidi/>
      </w:pPr>
      <w:r>
        <w:rPr>
          <w:rtl/>
          <w:cs/>
          <w:lang w:val="ar_AE" w:bidi="ar_AE"/>
        </w:rPr>
      </w:r>
      <w:r>
        <w:rPr>
          <w:rtl/>
          <w:cs/>
          <w:lang w:val="ar_AE" w:bidi="ar_AE"/>
        </w:rPr>
        <w:t>أوقفوا التمثيل. اسألوا الشخص الذي يؤدي دور أدونيا: "بمَ تشعر أو فيمَ تفكِّر؟" قد يجيب بعبارات مثل:</w:t>
      </w:r>
    </w:p>
    <w:p>
      <w:pPr>
        <w:pStyle w:val="ListBullet"/>
        <w:bidi/>
        <w:spacing w:line="240" w:lineRule="auto"/>
        <w:ind w:left="720"/>
      </w:pPr>
      <w:r>
        <w:rPr>
          <w:rtl/>
          <w:cs/>
          <w:lang w:val="ar_AE" w:bidi="ar_AE"/>
        </w:rPr>
      </w:r>
      <w:r>
        <w:rPr>
          <w:rtl/>
          <w:cs/>
          <w:lang w:val="ar_AE" w:bidi="ar_AE"/>
        </w:rPr>
        <w:t>هذا الاحتفال سيجعلني ملك إسرائيل؛ أو</w:t>
      </w:r>
    </w:p>
    <w:p>
      <w:pPr>
        <w:pStyle w:val="ListBullet"/>
        <w:bidi/>
        <w:spacing w:line="240" w:lineRule="auto"/>
        <w:ind w:left="720"/>
      </w:pPr>
      <w:r>
        <w:rPr>
          <w:rtl/>
          <w:cs/>
          <w:lang w:val="ar_AE" w:bidi="ar_AE"/>
        </w:rPr>
      </w:r>
      <w:r>
        <w:rPr>
          <w:rtl/>
          <w:cs/>
          <w:lang w:val="ar_AE" w:bidi="ar_AE"/>
        </w:rPr>
        <w:t>سيقول لي جميع إخوتي: يا ملك إسرائيل؛ أو</w:t>
      </w:r>
    </w:p>
    <w:p>
      <w:pPr>
        <w:pStyle w:val="ListBullet"/>
        <w:bidi/>
        <w:spacing w:line="240" w:lineRule="auto"/>
        <w:ind w:left="720"/>
      </w:pPr>
      <w:r>
        <w:rPr>
          <w:rtl/>
          <w:cs/>
          <w:lang w:val="ar_AE" w:bidi="ar_AE"/>
        </w:rPr>
      </w:r>
      <w:r>
        <w:rPr>
          <w:rtl/>
          <w:cs/>
          <w:lang w:val="ar_AE" w:bidi="ar_AE"/>
        </w:rPr>
        <w:t>سيرى مسؤولو يهوذا أنني أصبحت الآن الملك، وسيخبرون الآخرين بذلك.</w:t>
      </w:r>
    </w:p>
    <w:p>
      <w:pPr>
        <w:bidi/>
      </w:pPr>
      <w:r>
        <w:rPr>
          <w:rtl/>
          <w:cs/>
          <w:lang w:val="ar_AE" w:bidi="ar_AE"/>
        </w:rPr>
      </w:r>
      <w:r>
        <w:rPr>
          <w:rtl/>
          <w:cs/>
          <w:lang w:val="ar_AE" w:bidi="ar_AE"/>
        </w:rPr>
        <w:t>اسألوا الشخص الذي يؤدي دور إخوة أدونيا: "بمَ تشعرون أو فيمَ تفكّرون؟" قد يجيب بعبارات مثل:</w:t>
      </w:r>
    </w:p>
    <w:p>
      <w:pPr>
        <w:pStyle w:val="ListBullet"/>
        <w:bidi/>
        <w:spacing w:line="240" w:lineRule="auto"/>
        <w:ind w:left="720"/>
      </w:pPr>
      <w:r>
        <w:rPr>
          <w:rtl/>
          <w:cs/>
          <w:lang w:val="ar_AE" w:bidi="ar_AE"/>
        </w:rPr>
      </w:r>
      <w:r>
        <w:rPr>
          <w:rtl/>
          <w:cs/>
          <w:lang w:val="ar_AE" w:bidi="ar_AE"/>
        </w:rPr>
        <w:t>سنُظهر الاحترام لأدونيا لأنه أكبر منا سنًا؛ أو</w:t>
      </w:r>
    </w:p>
    <w:p>
      <w:pPr>
        <w:pStyle w:val="ListBullet"/>
        <w:bidi/>
        <w:spacing w:line="240" w:lineRule="auto"/>
        <w:ind w:left="720"/>
      </w:pPr>
      <w:r>
        <w:rPr>
          <w:rtl/>
          <w:cs/>
          <w:lang w:val="ar_AE" w:bidi="ar_AE"/>
        </w:rPr>
      </w:r>
      <w:r>
        <w:rPr>
          <w:rtl/>
          <w:cs/>
          <w:lang w:val="ar_AE" w:bidi="ar_AE"/>
        </w:rPr>
        <w:t>لا نعرف ما إذا كان أدونيا ملكًا أم لا.</w:t>
      </w:r>
    </w:p>
    <w:p>
      <w:pPr>
        <w:bidi/>
      </w:pPr>
      <w:r>
        <w:rPr>
          <w:rtl/>
          <w:cs/>
          <w:lang w:val="ar_AE" w:bidi="ar_AE"/>
        </w:rPr>
      </w:r>
      <w:r>
        <w:rPr>
          <w:rtl/>
          <w:cs/>
          <w:lang w:val="ar_AE" w:bidi="ar_AE"/>
        </w:rPr>
        <w:t>اسألوا الشخص الذي يؤدي دور المسؤولين الملكيين من يهوذا: "بمَ تشعرون أو فيمَ تفكّرون؟" قد يجيب بعبارات مثل:</w:t>
      </w:r>
    </w:p>
    <w:p>
      <w:pPr>
        <w:pStyle w:val="ListBullet"/>
        <w:bidi/>
        <w:spacing w:line="240" w:lineRule="auto"/>
        <w:ind w:left="720"/>
      </w:pPr>
      <w:r>
        <w:rPr>
          <w:rtl/>
          <w:cs/>
          <w:lang w:val="ar_AE" w:bidi="ar_AE"/>
        </w:rPr>
      </w:r>
      <w:r>
        <w:rPr>
          <w:rtl/>
          <w:cs/>
          <w:lang w:val="ar_AE" w:bidi="ar_AE"/>
        </w:rPr>
        <w:t>هل أدونيا هو الملك؟ هل لا يزال داود هو الملك؟ أو</w:t>
      </w:r>
    </w:p>
    <w:p>
      <w:pPr>
        <w:pStyle w:val="ListBullet"/>
        <w:bidi/>
        <w:spacing w:line="240" w:lineRule="auto"/>
        <w:ind w:left="720"/>
      </w:pPr>
      <w:r>
        <w:rPr>
          <w:rtl/>
          <w:cs/>
          <w:lang w:val="ar_AE" w:bidi="ar_AE"/>
        </w:rPr>
      </w:r>
      <w:r>
        <w:rPr>
          <w:rtl/>
          <w:cs/>
          <w:lang w:val="ar_AE" w:bidi="ar_AE"/>
        </w:rPr>
        <w:t>إن أدونيا يقدّم ذبيحة عظيمة للرب (يهوه)؛ أو</w:t>
      </w:r>
    </w:p>
    <w:p>
      <w:pPr>
        <w:pStyle w:val="ListBullet"/>
        <w:bidi/>
        <w:spacing w:line="240" w:lineRule="auto"/>
        <w:ind w:left="720"/>
      </w:pPr>
      <w:r>
        <w:rPr>
          <w:rtl/>
          <w:cs/>
          <w:lang w:val="ar_AE" w:bidi="ar_AE"/>
        </w:rPr>
      </w:r>
      <w:r>
        <w:rPr>
          <w:rtl/>
          <w:cs/>
          <w:lang w:val="ar_AE" w:bidi="ar_AE"/>
        </w:rPr>
        <w:t>نتساءل ماذا سيحدث الآن؟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ملوك ١: ٥–١٠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قدّم أدونيا نفسه وأراد أن يكون </w:t>
      </w:r>
      <w:r>
        <w:rPr>
          <w:b/>
          <w:rtl/>
          <w:cs/>
          <w:lang w:val="ar_AE" w:bidi="ar_AE"/>
        </w:rPr>
        <w:t>ملكًا</w:t>
      </w:r>
      <w:r>
        <w:rPr>
          <w:rtl/>
          <w:cs/>
          <w:lang w:val="ar_AE" w:bidi="ar_AE"/>
        </w:rPr>
        <w:t xml:space="preserve">. استخدموا الكلمة أو العبارة ذاتها للفظ "ملك" كما استخدمتموها في المقاطع السابقة. للمزيد من المعلومات عن كلمة مَلك، راجعوا "قاموس الكلمات الرئيسية". </w:t>
      </w:r>
    </w:p>
    <w:p>
      <w:pPr>
        <w:bidi/>
      </w:pPr>
      <w:r>
        <w:rPr>
          <w:rtl/>
          <w:cs/>
          <w:lang w:val="ar_AE" w:bidi="ar_AE"/>
        </w:rPr>
      </w:r>
      <w:r>
        <w:rPr>
          <w:rtl/>
          <w:cs/>
          <w:lang w:val="ar_AE" w:bidi="ar_AE"/>
        </w:rPr>
        <w:t>وأعدّ أدونيا المركبات الحربية.</w:t>
      </w:r>
    </w:p>
    <w:p>
      <w:pPr>
        <w:bidi/>
      </w:pPr>
      <w:r>
        <w:rPr>
          <w:rtl/>
          <w:cs/>
          <w:lang w:val="ar_AE" w:bidi="ar_AE"/>
        </w:rPr>
      </w:r>
      <w:r>
        <w:rPr>
          <w:rtl/>
          <w:cs/>
          <w:lang w:val="ar_AE" w:bidi="ar_AE"/>
        </w:rPr>
        <w:t xml:space="preserve">توقّفوا هنا وانظروا معًا، إذا لزم الأمر، إلى صورة </w:t>
      </w:r>
      <w:r>
        <w:rPr>
          <w:b/>
          <w:rtl/>
          <w:cs/>
          <w:lang w:val="ar_AE" w:bidi="ar_AE"/>
        </w:rPr>
        <w:t>لشخص يقود مركبة حربية.</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توقّفوا هنا وناقشوا معًا الكلمة أو العبارة التي ستستخدمونها للتعبير عن "</w:t>
      </w:r>
      <w:r>
        <w:rPr>
          <w:b/>
          <w:rtl/>
          <w:cs/>
          <w:lang w:val="ar_AE" w:bidi="ar_AE"/>
        </w:rPr>
        <w:t>المركبات الحربية</w:t>
      </w:r>
      <w:r>
        <w:rPr>
          <w:rtl/>
          <w:cs/>
          <w:lang w:val="ar_AE" w:bidi="ar_AE"/>
        </w:rPr>
        <w:t xml:space="preserve">".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وأعد أدونيا فرسانًا أو سائقي المركبات الحربية. وكان الفرسان أو سائقي المركبات الحربية يركبون المركبات الحربية ويتحكّمون في الخيل.</w:t>
      </w:r>
    </w:p>
    <w:p>
      <w:pPr>
        <w:bidi/>
      </w:pPr>
      <w:r>
        <w:rPr>
          <w:rtl/>
          <w:cs/>
          <w:lang w:val="ar_AE" w:bidi="ar_AE"/>
        </w:rPr>
      </w:r>
      <w:r>
        <w:rPr>
          <w:rtl/>
          <w:cs/>
          <w:lang w:val="ar_AE" w:bidi="ar_AE"/>
        </w:rPr>
        <w:t>توقّفوا هنا وانظروا معًا، إذا لزم الأمر، إلى صورة</w:t>
      </w:r>
      <w:r>
        <w:rPr>
          <w:rtl/>
          <w:cs/>
          <w:lang w:val="ar_AE" w:bidi="ar_AE"/>
        </w:rPr>
        <w:t xml:space="preserve"> لخيل.</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"الفرسان"</w:t>
      </w:r>
      <w:r>
        <w:rPr>
          <w:rtl/>
          <w:cs/>
          <w:lang w:val="ar_AE" w:bidi="ar_AE"/>
        </w:rPr>
        <w:t xml:space="preserve">.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لم يغضب داود قط من أدونيا. وتقول بعض الترجمات إن داود لم يوبّخ أدونيا قط. وعندما يوبّخ شخصٌ شخصًا آخر، فإنه يخبره بأن ما فعله خطأ. لم يقل داود شيئًا لأدونيا ولم يعاقبه عندما كان أدونيا يفعل شيئًا خاطئًا أو يقول شيئًا خاطئًا.</w:t>
      </w:r>
    </w:p>
    <w:p>
      <w:pPr>
        <w:bidi/>
      </w:pPr>
      <w:r>
        <w:rPr>
          <w:rtl/>
          <w:cs/>
          <w:lang w:val="ar_AE" w:bidi="ar_AE"/>
        </w:rPr>
      </w:r>
      <w:r>
        <w:rPr>
          <w:rtl/>
          <w:cs/>
          <w:lang w:val="ar_AE" w:bidi="ar_AE"/>
        </w:rPr>
        <w:t xml:space="preserve">توقّفوا هنا وناقشوا معًا الكلمات أو العبارات التي ستستخدمونها للتعبير عن أن داود لم يغضب قط من أدونيا ولم </w:t>
      </w:r>
      <w:r>
        <w:rPr>
          <w:b/>
          <w:rtl/>
          <w:cs/>
          <w:lang w:val="ar_AE" w:bidi="ar_AE"/>
        </w:rPr>
        <w:t>يوبّخه</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كان أبياثار كاهنًا، أي من نسل هارون الذين كانوا يخدمون الرب.</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كاهن</w:t>
      </w:r>
      <w:r>
        <w:rPr>
          <w:rtl/>
          <w:cs/>
          <w:lang w:val="ar_AE" w:bidi="ar_AE"/>
        </w:rPr>
        <w:t xml:space="preserve">. ولمزيد من المعلومات حول كلمة كاهن، انظروا قاموس الكلمات الرئيسية.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لم يؤيّد ناثان النبي أدونيا. والنبي هو الشخص الذي يحمل رسالة من الله إلى الشعب.</w:t>
      </w:r>
    </w:p>
    <w:p>
      <w:pPr>
        <w:bidi/>
      </w:pPr>
      <w:r>
        <w:rPr>
          <w:rtl/>
          <w:cs/>
          <w:lang w:val="ar_AE" w:bidi="ar_AE"/>
        </w:rPr>
      </w:r>
      <w:r>
        <w:rPr>
          <w:rtl/>
          <w:cs/>
          <w:lang w:val="ar_AE" w:bidi="ar_AE"/>
        </w:rPr>
        <w:t xml:space="preserve">توقّفوا هنا وناقشوا معًا ما الكلمة أو العبارة التي ستستخدمونها للتعبير عن </w:t>
      </w:r>
      <w:r>
        <w:rPr>
          <w:b/>
          <w:rtl/>
          <w:cs/>
          <w:lang w:val="ar_AE" w:bidi="ar_AE"/>
        </w:rPr>
        <w:t>نبي</w:t>
      </w:r>
      <w:r>
        <w:rPr>
          <w:rtl/>
          <w:cs/>
          <w:lang w:val="ar_AE" w:bidi="ar_AE"/>
        </w:rPr>
        <w:t xml:space="preserve">، راجعوا لفظة نبي في قاموس الكلمات الرئيسية. إذا كنتم قد ترجمتم هذه الكلمة فعلًا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لم ينضم رجال داود الخاصون أو الجبابرة إلى أدونيا. وكان الحرس الخاص يتكوّن من نحو ثلاثين جنديًا شجاعًا ومتميّزًا خدموا داود في جيشه. وكان هؤلاء الرجال مقاتلين عظماء من أجل داود. ربما تتذكّرون هؤلاء الرجال من ٢ صموئيل ٢٣: ٨.</w:t>
      </w:r>
    </w:p>
    <w:p>
      <w:pPr>
        <w:bidi/>
      </w:pPr>
      <w:r>
        <w:rPr>
          <w:rtl/>
          <w:cs/>
          <w:lang w:val="ar_AE" w:bidi="ar_AE"/>
        </w:rPr>
      </w:r>
      <w:r>
        <w:rPr>
          <w:rtl/>
          <w:cs/>
          <w:lang w:val="ar_AE" w:bidi="ar_AE"/>
        </w:rPr>
        <w:t xml:space="preserve">توقّفوا هنا وناقشوا معًا الكلمة أو العبارة التي ستستخدمونها للتعبير عن "الجبابرة" أو </w:t>
      </w:r>
      <w:r>
        <w:rPr>
          <w:b/>
          <w:rtl/>
          <w:cs/>
          <w:lang w:val="ar_AE" w:bidi="ar_AE"/>
        </w:rPr>
        <w:t>"الحرس الخاص"</w:t>
      </w:r>
      <w:r>
        <w:rPr>
          <w:rtl/>
          <w:cs/>
          <w:lang w:val="ar_AE" w:bidi="ar_AE"/>
        </w:rPr>
        <w:t xml:space="preserve">. إذا كنتم قد ترجمتم هذا التعبير بالفعل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قدّم أدونيا ذبائح من الحيوانات. وقتل أدونيا الحيوانات وأحرقها تقدمةً لله.</w:t>
      </w:r>
    </w:p>
    <w:p>
      <w:pPr>
        <w:bidi/>
      </w:pPr>
      <w:r>
        <w:rPr>
          <w:rtl/>
          <w:cs/>
          <w:lang w:val="ar_AE" w:bidi="ar_AE"/>
        </w:rPr>
      </w:r>
      <w:r>
        <w:rPr>
          <w:rtl/>
          <w:cs/>
          <w:lang w:val="ar_AE" w:bidi="ar_AE"/>
        </w:rPr>
        <w:t xml:space="preserve">توقّفوا هنا وناقشوا معًا في المجموعة: ما الكلمة أو العبارة التي سوف تستخدمونها للتعبير عن </w:t>
      </w:r>
      <w:r>
        <w:rPr>
          <w:b/>
          <w:rtl/>
          <w:cs/>
          <w:lang w:val="ar_AE" w:bidi="ar_AE"/>
        </w:rPr>
        <w:t>الذبيحة</w:t>
      </w:r>
      <w:r>
        <w:rPr>
          <w:rtl/>
          <w:cs/>
          <w:lang w:val="ar_AE" w:bidi="ar_AE"/>
        </w:rPr>
        <w:t xml:space="preserve">؟ راجعوا تعبير ذبيحة في "قاموس الكلمات الرئيسية"، إذا كنتم قد ترجمتم هذه الكلمة فعلًا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قدّم أدونيا ذبائح من الغنم.</w:t>
      </w:r>
    </w:p>
    <w:p>
      <w:pPr>
        <w:bidi/>
      </w:pPr>
      <w:r>
        <w:rPr>
          <w:rtl/>
          <w:cs/>
          <w:lang w:val="ar_AE" w:bidi="ar_AE"/>
        </w:rPr>
      </w:r>
      <w:r>
        <w:rPr>
          <w:rtl/>
          <w:cs/>
          <w:lang w:val="ar_AE" w:bidi="ar_AE"/>
        </w:rPr>
        <w:t xml:space="preserve">توقّفوا هنا وانظروا معًا، إذا </w:t>
      </w:r>
      <w:r>
        <w:rPr>
          <w:rtl/>
          <w:cs/>
          <w:lang w:val="ar_AE" w:bidi="ar_AE"/>
        </w:rPr>
        <w:t>لزم</w:t>
      </w:r>
      <w:r>
        <w:rPr>
          <w:rtl/>
          <w:cs/>
          <w:lang w:val="ar_AE" w:bidi="ar_AE"/>
        </w:rPr>
        <w:t xml:space="preserve"> الأمر، إلى صورة لغنم. أوقِفوا الاستماع إلى هذا التسجيل الصوتي هنا. </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"الغنم"</w:t>
      </w:r>
      <w:r>
        <w:rPr>
          <w:rtl/>
          <w:cs/>
          <w:lang w:val="ar_AE" w:bidi="ar_AE"/>
        </w:rPr>
        <w:t xml:space="preserve">.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قدّم أدونيا ذبائح من البقر أو الثيران. وهذا هو الاسم العام لجميع أنواع البقر أو الثيران، بما في ذلك الحيوانات الذكور والإناث والصغار.</w:t>
      </w:r>
    </w:p>
    <w:p>
      <w:pPr>
        <w:bidi/>
      </w:pPr>
      <w:r>
        <w:rPr>
          <w:rtl/>
          <w:cs/>
          <w:lang w:val="ar_AE" w:bidi="ar_AE"/>
        </w:rPr>
      </w:r>
      <w:r>
        <w:rPr>
          <w:rtl/>
          <w:cs/>
          <w:lang w:val="ar_AE" w:bidi="ar_AE"/>
        </w:rPr>
        <w:t xml:space="preserve">توقّفوا هنا وانظروا معًا إلى صورة </w:t>
      </w:r>
      <w:r>
        <w:rPr>
          <w:b/>
          <w:rtl/>
          <w:cs/>
          <w:lang w:val="ar_AE" w:bidi="ar_AE"/>
        </w:rPr>
        <w:t>لبقر</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توقّفوا هنا وناقشوا معًا الكلمة أو العبارة التي ستستخدمونها للتعبير عن "</w:t>
      </w:r>
      <w:r>
        <w:rPr>
          <w:b/>
          <w:rtl/>
          <w:cs/>
          <w:lang w:val="ar_AE" w:bidi="ar_AE"/>
        </w:rPr>
        <w:t>البقر</w:t>
      </w:r>
      <w:r>
        <w:rPr>
          <w:rtl/>
          <w:cs/>
          <w:lang w:val="ar_AE" w:bidi="ar_AE"/>
        </w:rPr>
        <w:t>" أو "</w:t>
      </w:r>
      <w:r>
        <w:rPr>
          <w:b/>
          <w:rtl/>
          <w:cs/>
          <w:lang w:val="ar_AE" w:bidi="ar_AE"/>
        </w:rPr>
        <w:t>الثيران</w:t>
      </w:r>
      <w:r>
        <w:rPr>
          <w:rtl/>
          <w:cs/>
          <w:lang w:val="ar_AE" w:bidi="ar_AE"/>
        </w:rPr>
        <w:t xml:space="preserve">".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وقدّم أدونيا ذبائح من المعلوفات. وكان الناس يقدّمون للعجول أو الثيران الصغيرة طعامًا إضافيًا لكي تسمن وتصبح جاهزة ليذبحها الآخرون.</w:t>
      </w:r>
    </w:p>
    <w:p>
      <w:pPr>
        <w:bidi/>
      </w:pPr>
      <w:r>
        <w:rPr>
          <w:rtl/>
          <w:cs/>
          <w:lang w:val="ar_AE" w:bidi="ar_AE"/>
        </w:rPr>
      </w:r>
      <w:r>
        <w:rPr>
          <w:rtl/>
          <w:cs/>
          <w:lang w:val="ar_AE" w:bidi="ar_AE"/>
        </w:rPr>
        <w:t>توقّفوا هنا وناقشوا معًا الكلمة أو العبارة التي ستستخدمونها للتعبير عن "</w:t>
      </w:r>
      <w:r>
        <w:rPr>
          <w:b/>
          <w:rtl/>
          <w:cs/>
          <w:lang w:val="ar_AE" w:bidi="ar_AE"/>
        </w:rPr>
        <w:t>المعلوفات</w:t>
      </w:r>
      <w:r>
        <w:rPr>
          <w:rtl/>
          <w:cs/>
          <w:lang w:val="ar_AE" w:bidi="ar_AE"/>
        </w:rPr>
        <w:t xml:space="preserve">".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قدّم أدونيا الذبائح عند حَجَر الزّاحِفَةِ، أو حَجَر الحيّة. تعني كلمة "الزّاحِفَةِ" في اللغة الأصلية الانزلاق أو الزحف أو التحرك زحفًا.</w:t>
      </w:r>
    </w:p>
    <w:p>
      <w:pPr>
        <w:bidi/>
      </w:pPr>
      <w:r>
        <w:rPr>
          <w:rtl/>
          <w:cs/>
          <w:lang w:val="ar_AE" w:bidi="ar_AE"/>
        </w:rPr>
      </w:r>
      <w:r>
        <w:rPr>
          <w:rtl/>
          <w:cs/>
          <w:lang w:val="ar_AE" w:bidi="ar_AE"/>
        </w:rPr>
        <w:t xml:space="preserve">توقّفوا هنا وناقشوا معًا اسم المكان الذي ستستخدمونه للتعبير عن </w:t>
      </w:r>
      <w:r>
        <w:rPr>
          <w:b/>
          <w:rtl/>
          <w:cs/>
          <w:lang w:val="ar_AE" w:bidi="ar_AE"/>
        </w:rPr>
        <w:t>"حَجَر الزّاحِفَةِ"</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دعا أدونيا جميع إخوته. وكان جميع إخوة أدونيا يشتركون في الأب نفسه، ولكن كانت لهم أمهات مختلفات.</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"الأخ"</w:t>
      </w:r>
      <w:r>
        <w:rPr>
          <w:rtl/>
          <w:cs/>
          <w:lang w:val="ar_AE" w:bidi="ar_AE"/>
        </w:rPr>
        <w:t xml:space="preserve">، ولا سيما في هذه الحالة. أوقِفوا الاستماع إلى هذا التسجيل الصوتي هنا. </w:t>
      </w:r>
    </w:p>
    <w:p>
      <w:pPr>
        <w:bidi/>
      </w:pPr>
      <w:r>
        <w:rPr>
          <w:rtl/>
          <w:cs/>
          <w:lang w:val="ar_AE" w:bidi="ar_AE"/>
        </w:rPr>
      </w:r>
      <w:r>
        <w:rPr>
          <w:rtl/>
          <w:cs/>
          <w:lang w:val="ar_AE" w:bidi="ar_AE"/>
        </w:rPr>
        <w:t>دعا أدونيا مسؤولي المملكة في يهوذا، وهي منطقة إسرائيل التي كان يسكن فيها سبط يهوذا. كان مسؤولو المملكة رجالًا في يهوذا يخدمون ويعملون هناك من أجل ملك إسرائيل.</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"يهوذا"</w:t>
      </w:r>
      <w:r>
        <w:rPr>
          <w:rtl/>
          <w:cs/>
          <w:lang w:val="ar_AE" w:bidi="ar_AE"/>
        </w:rPr>
        <w:t xml:space="preserve">. لمزيد من المعلومات عن يهوذا، راجعوا "قاموس الكلمات الرئيسية". أوقِفوا الاستماع إلى هذا التسجيل الصوتي هنا. </w:t>
      </w:r>
    </w:p>
    <w:p>
      <w:pPr>
        <w:bidi/>
      </w:pPr>
      <w:r>
        <w:rPr>
          <w:rtl/>
          <w:cs/>
          <w:lang w:val="ar_AE" w:bidi="ar_AE"/>
        </w:rPr>
      </w:r>
      <w:r>
        <w:rPr>
          <w:rtl/>
          <w:cs/>
          <w:lang w:val="ar_AE" w:bidi="ar_AE"/>
        </w:rPr>
        <w:t>يستخدم الراوي كلمة "عبيد" للإشارة إلى هؤلاء المسؤولين في المملكة، مع أنهم لم يكونوا يؤدّون المهام اليومية لتنظيف المنزل أو إعداد الطعام. وكان هؤلاء الرجال يخدمون الملك من خلال تقديم المشورة له ومساعدته على حكم البلاد.</w:t>
      </w:r>
    </w:p>
    <w:p>
      <w:pPr>
        <w:bidi/>
      </w:pPr>
      <w:r>
        <w:rPr>
          <w:rtl/>
          <w:cs/>
          <w:lang w:val="ar_AE" w:bidi="ar_AE"/>
        </w:rPr>
      </w:r>
      <w:r>
        <w:rPr>
          <w:rtl/>
          <w:cs/>
          <w:lang w:val="ar_AE" w:bidi="ar_AE"/>
        </w:rPr>
        <w:t>توقّفوا هنا وناقشوا معًا الكلمة أو العبارة التي ستستخدمونها للتعبير عن "</w:t>
      </w:r>
      <w:r>
        <w:rPr>
          <w:b/>
          <w:rtl/>
          <w:cs/>
          <w:lang w:val="ar_AE" w:bidi="ar_AE"/>
        </w:rPr>
        <w:t>مسؤولي المملكة</w:t>
      </w:r>
      <w:r>
        <w:rPr>
          <w:rtl/>
          <w:cs/>
          <w:lang w:val="ar_AE" w:bidi="ar_AE"/>
        </w:rPr>
        <w:t>". إذا كنتم قد ترجمتم هذه الكلمة أو العبارة بالفعل في سِفر آخر من الكتاب المقدس، فاستخدموا الكلمة ذاتها التي استخدمتموها هناك. إذا اخترتم استخدام كلمة "عبيد" هنا، فراجعوا "قاموس الكلمات الرئيسية" لمزيد من المعلومات.</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1:11–27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ملوك الأول ١: ١١–٢٧ واحفظوه في قلوبكم. </w:t>
      </w:r>
    </w:p>
    <w:p>
      <w:pPr>
        <w:bidi/>
      </w:pPr>
      <w:r>
        <w:rPr>
          <w:rtl/>
          <w:cs/>
          <w:lang w:val="ar_AE" w:bidi="ar_AE"/>
        </w:rPr>
      </w:r>
      <w:r>
        <w:rPr>
          <w:rtl/>
          <w:cs/>
          <w:lang w:val="ar_AE" w:bidi="ar_AE"/>
        </w:rPr>
        <w:t>استمعوا إلى النسخة الصوتية من سفر الملوك الأول ١: ١١–٢٧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ملوك ١: ١١–٢٧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تجري أحداث هذه القصة عندما كان داود شيخًا جدًا، وكان بعض الناس في إسرائيل يعتقدون أن إسرائيل تحتاج إلى ملك جديد. تتذكّرون من القصة السابقة أن أدونيا، أكبر أبناء داود الأحياء، قرّر أن يكون ملكًا. نظّم أدونيا احتفالًا خاصًا ليجعل نفسه ملكًا على إسرائيل. ودعا أدونيا إخوته وبعض المسؤولين إلى الاحتفال.</w:t>
      </w:r>
    </w:p>
    <w:p>
      <w:pPr>
        <w:bidi/>
      </w:pPr>
      <w:r>
        <w:rPr>
          <w:rtl/>
          <w:cs/>
          <w:lang w:val="ar_AE" w:bidi="ar_AE"/>
        </w:rPr>
      </w:r>
      <w:r>
        <w:rPr>
          <w:rtl/>
          <w:cs/>
          <w:lang w:val="ar_AE" w:bidi="ar_AE"/>
        </w:rPr>
        <w:t>في هذه القصة، يسمع ناثان النبي عن احتفال أدونيا. فيذهب ناثان ليتحدث مع بثشبع، زوجة داود وأم سليمان. ولا نعرف أين كان ناثان وبثشبع عندما تحدثا معًا. كان ناثان قلقًا من أن يصبح أدونيا ملكًا، وكان يعلم أن عليه وعلى بثشبع أن يتخذا إجراءً لمنع أدونيا. سأل ناثان بثشبع إن كانت تعرف أو قد سمعت من أحد أن أدونيا قد جعل نفسه ملكًا على إسرائيل. وقال ناثان أيضًا إن داود لا يعرف أن أدونيا قد جعل نفسه ملكًا. فلم يختر داود أدونيا ليكون ملكًا على إسرائيل من بعده. وتحدث ناثان مع بثشبع ليضعا خطة، ولينصحها بما ينبغي أن تفعله لتحافظ على سلامتها وسلامة سليمان. وكان ناثان يعلم أن أدونيا يعتبر سليمان منافسًا له في أن يصبح ملكًا على إسرائيل. وفي ذلك الوقت، كان من المعتاد أن يقتل الملوك الجدد منافسًا، أي شخصًا قد يتحدّى حق الملك الجديد في أن يكون ملكًا.</w:t>
      </w:r>
    </w:p>
    <w:p>
      <w:pPr>
        <w:bidi/>
      </w:pPr>
      <w:r>
        <w:rPr>
          <w:rtl/>
          <w:cs/>
          <w:lang w:val="ar_AE" w:bidi="ar_AE"/>
        </w:rPr>
      </w:r>
      <w:r>
        <w:rPr>
          <w:rtl/>
          <w:cs/>
          <w:lang w:val="ar_AE" w:bidi="ar_AE"/>
        </w:rPr>
        <w:t xml:space="preserve">توقّفوا هنا وقوموا بهذا النشاط معًا: تحدّثوا عن موقف قابلتم فيه شخصًا ما ووضعتم خطة معًا للتحدث مع شخص آخر بشأن أمر مهم. أوقِفوا الاستماع إلى هذا التسجيل الصوتي هنا. </w:t>
      </w:r>
    </w:p>
    <w:p>
      <w:pPr>
        <w:bidi/>
      </w:pPr>
      <w:r>
        <w:rPr>
          <w:rtl/>
          <w:cs/>
          <w:lang w:val="ar_AE" w:bidi="ar_AE"/>
        </w:rPr>
      </w:r>
      <w:r>
        <w:rPr>
          <w:rtl/>
          <w:cs/>
          <w:lang w:val="ar_AE" w:bidi="ar_AE"/>
        </w:rPr>
        <w:t>ثم أخبر ناثان بثشبع بما ينبغي أن تفعله. أراد ناثان من بثشبع أن تذهب فورًا إلى الملك داود. وأراد منها أن تكون مهذبة جدًا ومحترمة لداود، وأن تذكّره بأنها مخلصة له بصفته ملك إسرائيل. وأخبر ناثان بثشبع أن تسأل داود عمّا إذا كان قد وعدها بأن سليمان سيكون الملك من بعده، وسيجلس على كرسي داود. ولا يوجد في الكتاب المقدس أي تسجيل لوعدٍ قطعه داود لبثشبع بأن سليمان سيكون الملك من بعده. ولا يمكن أن يجلس على كرسي داود، أي على مقعده الخاص، إلا شخص يكون ملكًا. ومن المرجّح جدًا أن داود كان قد وعد بثشبع بذلك. ومن غير المرجّح أن يكون ناثان وبثشبع يتظاهران بأن داود قد قطع هذا الوعد. استخدم ناثان بثشبع لتخبر داود بما يفعله أدونيا. وأراد ناثان من بثشبع أن تخبر داود بأمر أدونيا بطريقة توحي بأن داود يعرف بالفعل ما كان أدونيا يفعله. فلم تكن بثشبع تريد أن تحرج داود بإخباره بأنه لا يعرف ما يحدث في مملكته.</w:t>
      </w:r>
    </w:p>
    <w:p>
      <w:pPr>
        <w:bidi/>
      </w:pPr>
      <w:r>
        <w:rPr>
          <w:rtl/>
          <w:cs/>
          <w:lang w:val="ar_AE" w:bidi="ar_AE"/>
        </w:rPr>
      </w:r>
      <w:r>
        <w:rPr>
          <w:rtl/>
          <w:cs/>
          <w:lang w:val="ar_AE" w:bidi="ar_AE"/>
        </w:rPr>
        <w:t xml:space="preserve">توقّفوا هنا وقوموا بهذا النشاط معًا: احكوا قصة عن موقف أخبرتم فيه شخصًا بشيء بطريقة لطيفة ومراعية لمشاعره، حتى لا يشعر بالإحراج عند سماع هذه المعلومة. أوقِفوا الاستماع إلى هذا التسجيل الصوتي هنا. </w:t>
      </w:r>
    </w:p>
    <w:p>
      <w:pPr>
        <w:bidi/>
      </w:pPr>
      <w:r>
        <w:rPr>
          <w:rtl/>
          <w:cs/>
          <w:lang w:val="ar_AE" w:bidi="ar_AE"/>
        </w:rPr>
      </w:r>
      <w:r>
        <w:rPr>
          <w:rtl/>
          <w:cs/>
          <w:lang w:val="ar_AE" w:bidi="ar_AE"/>
        </w:rPr>
        <w:t>أخبر ناثان بثشبع أنه، أي ناثان نفسه، سيذهب أيضًا إلى داود. وسيخبر ناثان داود بالأمور نفسها التي أخبرته بها بثشبع. وسيؤكّد ناثان ما قالته بثشبع لداود، حتى يصدّق داود كلام بثشبع.</w:t>
      </w:r>
    </w:p>
    <w:p>
      <w:pPr>
        <w:bidi/>
      </w:pPr>
      <w:r>
        <w:rPr>
          <w:rtl/>
          <w:cs/>
          <w:lang w:val="ar_AE" w:bidi="ar_AE"/>
        </w:rPr>
      </w:r>
      <w:r>
        <w:rPr>
          <w:rtl/>
          <w:cs/>
          <w:lang w:val="ar_AE" w:bidi="ar_AE"/>
        </w:rPr>
        <w:t xml:space="preserve">توقّفوا هنا وناقشوا هذا السؤال معًا: احكوا قصة عن موقف أخبر فيه شخصٌ شخصًا آخر بأمر مهم، ولكن الشخص الذي سمع المعلومة احتاج أيضًا إلى سماعها من شخص آخر حتى يصدّق ما قاله الشخص الأول. لماذا احتاج إلى سماع المعلومة من أكثر من شخص؟ أوقِفوا الاستماع إلى هذا التسجيل الصوتي هنا. </w:t>
      </w:r>
    </w:p>
    <w:p>
      <w:pPr>
        <w:bidi/>
      </w:pPr>
      <w:r>
        <w:rPr>
          <w:rtl/>
          <w:cs/>
          <w:lang w:val="ar_AE" w:bidi="ar_AE"/>
        </w:rPr>
      </w:r>
      <w:r>
        <w:rPr>
          <w:rtl/>
          <w:cs/>
          <w:lang w:val="ar_AE" w:bidi="ar_AE"/>
        </w:rPr>
        <w:t>ذهبت بثشبع من المكان الذي تحدثت فيه مع ناثان إلى الملك في حجرته. وكان داود في حجرة ينام فيها ويستريح، في وسط بيته الكبير أو قصره. ويذكّرنا الراوي بأنه في ذلك الوقت كان داود شيخًا جدًا، وكانت أبيشج تعتني باحتياجات الملك الشخصية. ولا نعرف إن كانت أبيشج موجودة مع داود عندما تحدثت بثشبع مع داود. وتحدثت بثشبع مع داود وتصرّفت أمامه باحترام شديد. وانحنت بثشبع أكثر مما كان يلزم، لكي يعرف داود أنها تحتاج إلى التحدث معه بشأن أمر مهم جدًا. فعرف داود أن بثشبع تحتاج إلى شيء منه. ودعت بثشبع داود "سيدي"، ودعت نفسها "أَمَتك"، لتُظهر احترامها لداود. ومرة أخرى، أظهر ذلك لداود أن بثشبع تحتاج إلى التحدث معه بشأن أمر مهم جدًا.</w:t>
      </w:r>
    </w:p>
    <w:p>
      <w:pPr>
        <w:bidi/>
      </w:pPr>
      <w:r>
        <w:rPr>
          <w:rtl/>
          <w:cs/>
          <w:lang w:val="ar_AE" w:bidi="ar_AE"/>
        </w:rPr>
      </w:r>
      <w:r>
        <w:rPr>
          <w:rtl/>
          <w:cs/>
          <w:lang w:val="ar_AE" w:bidi="ar_AE"/>
        </w:rPr>
        <w:t xml:space="preserve">توقّفوا هنا وناقشوا هذا السؤال معًا: كيف تلتقون بشخص مهم جدًا، وكيف تحيّونه، وكيف تُظهرون له الاحترام؟ أوقِفوا الاستماع إلى هذا التسجيل الصوتي هنا. </w:t>
      </w:r>
    </w:p>
    <w:p>
      <w:pPr>
        <w:bidi/>
      </w:pPr>
      <w:r>
        <w:rPr>
          <w:rtl/>
          <w:cs/>
          <w:lang w:val="ar_AE" w:bidi="ar_AE"/>
        </w:rPr>
      </w:r>
      <w:r>
        <w:rPr>
          <w:rtl/>
          <w:cs/>
          <w:lang w:val="ar_AE" w:bidi="ar_AE"/>
        </w:rPr>
        <w:t>ذكّرت بثشبع داود بوعد داود الذي قطعه لها في وقت سابق. واستخدمت بثشبع الكلمات نفسها التي قالها لها داود لتذكّره بوعده. وأرادت بثشبع من داود أن ينتبه إلى الوضع في إسرائيل. فلم يكن داود يعرف أن أدونيا قد أصبح ملكًا. وأخبرت بثشبع داود عن الاحتفال الخاص الذي أقامه أدونيا، والذي قدّم فيه أدونيا ذبائح كثيرة من الحيوانات. وقدّم أدونيا ذبائح من البقر والعجول المسمّنة والخراف. وأخبرت بثشبع داود أن أدونيا دعا جميع أبناء الملك داود. وكانت تقصد أبناء داود الذكور. ولم يدعُ أدونيا جميع أبناء داود، لأنه لم يدعُ سليمان. وأخبرت بثشبع داود أن أدونيا دعا أبياثار الكاهن ويوآب قائد جيش داود. وهكذا كانت بثشبع تخبر داود بمن يؤيّدون أدونيا. وأخبرت بثشبع داود أن أدونيا لم يدعُ سليمان. وأرادت بثشبع من داود أن يعرف أن سليمان لا يؤيّد أدونيا، وأن أدونيا يعتبر سليمان منافسًا له في أن يكون ملكًا على إسرائيل. وكان سليمان مخلصًا لداود.</w:t>
      </w:r>
    </w:p>
    <w:p>
      <w:pPr>
        <w:bidi/>
      </w:pPr>
      <w:r>
        <w:rPr>
          <w:rtl/>
          <w:cs/>
          <w:lang w:val="ar_AE" w:bidi="ar_AE"/>
        </w:rPr>
      </w:r>
      <w:r>
        <w:rPr>
          <w:rtl/>
          <w:cs/>
          <w:lang w:val="ar_AE" w:bidi="ar_AE"/>
        </w:rPr>
        <w:t>وقالت بثشبع لداود إن جميع عيون شعب إسرائيل تتطلع إلى داود. فكان الجميع في إسرائيل يراقبون وينتظرون ليعرفوا من سيختار داود ليكون الملك من بعده. والشخص الذي سيجلس على كرسي داود، أي مقعد السلطة الخاص به، سيكون هو الملك من بعده.</w:t>
      </w:r>
    </w:p>
    <w:p>
      <w:pPr>
        <w:bidi/>
      </w:pPr>
      <w:r>
        <w:rPr>
          <w:rtl/>
          <w:cs/>
          <w:lang w:val="ar_AE" w:bidi="ar_AE"/>
        </w:rPr>
      </w:r>
      <w:r>
        <w:rPr>
          <w:rtl/>
          <w:cs/>
          <w:lang w:val="ar_AE" w:bidi="ar_AE"/>
        </w:rPr>
        <w:t xml:space="preserve">توقّفوا هنا وقوموا بهذا النشاط معًا: احكوا قصة عن موقف كان فيه الناس ينتظرون ليعرفوا من سيكون القائد الأهم التالي في مجتمعكم أو أمتكم. أوقِفوا الاستماع إلى هذا التسجيل الصوتي هنا. </w:t>
      </w:r>
    </w:p>
    <w:p>
      <w:pPr>
        <w:bidi/>
      </w:pPr>
      <w:r>
        <w:rPr>
          <w:rtl/>
          <w:cs/>
          <w:lang w:val="ar_AE" w:bidi="ar_AE"/>
        </w:rPr>
      </w:r>
      <w:r>
        <w:rPr>
          <w:rtl/>
          <w:cs/>
          <w:lang w:val="ar_AE" w:bidi="ar_AE"/>
        </w:rPr>
        <w:t>حذّرت بثشبع داود بشأن الوقت الذي سيكون فيه داود قد اضطجع مع آبائه، أي عندما يكون قد مات. وفي زمن داود، كان من المعتاد أن يدفن الناس جسد الملك الميت إلى جانب أجساد أفراد آخرين من عائلة الملك الذين ماتوا قبله، ولذلك كان الناس يتحدثون عن موت شخص بعبارة "اضطجع مع آبائه".</w:t>
      </w:r>
    </w:p>
    <w:p>
      <w:pPr>
        <w:bidi/>
      </w:pPr>
      <w:r>
        <w:rPr>
          <w:rtl/>
          <w:cs/>
          <w:lang w:val="ar_AE" w:bidi="ar_AE"/>
        </w:rPr>
      </w:r>
      <w:r>
        <w:rPr>
          <w:rtl/>
          <w:cs/>
          <w:lang w:val="ar_AE" w:bidi="ar_AE"/>
        </w:rPr>
        <w:t>وإذا لم يقل داود إن سليمان سيكون الملك من بعده، فستكون بثشبع وسليمان في خطر. وسيعامل أدونيا بثشبع وسليمان كمجرمين، أي أشخاص خالفوا القانون، لأن بثشبع وسليمان لا يؤيّدان أدونيا ملكًا، ويريدان أن يكون سليمان ملكًا. وفي زمن داود، كان الملك يعتبر الأشخاص مجرمين إذا لم يؤيّدوا الملك.</w:t>
      </w:r>
    </w:p>
    <w:p>
      <w:pPr>
        <w:bidi/>
      </w:pPr>
      <w:r>
        <w:rPr>
          <w:rtl/>
          <w:cs/>
          <w:lang w:val="ar_AE" w:bidi="ar_AE"/>
        </w:rPr>
      </w:r>
      <w:r>
        <w:rPr>
          <w:rtl/>
          <w:cs/>
          <w:lang w:val="ar_AE" w:bidi="ar_AE"/>
        </w:rPr>
        <w:t xml:space="preserve">توقّفوا هنا وناقشوا هذا السؤال معًا: ماذا يحدث لشخص في بلدكم أو مجتمعكم إذا لم يؤيّد القائد الأهم، وكان يريد هو نفسه أن يكون القائد الأهم؟ أوقِفوا الاستماع إلى هذا التسجيل الصوتي هنا. </w:t>
      </w:r>
    </w:p>
    <w:p>
      <w:pPr>
        <w:bidi/>
      </w:pPr>
      <w:r>
        <w:rPr>
          <w:rtl/>
          <w:cs/>
          <w:lang w:val="ar_AE" w:bidi="ar_AE"/>
        </w:rPr>
      </w:r>
      <w:r>
        <w:rPr>
          <w:rtl/>
          <w:cs/>
          <w:lang w:val="ar_AE" w:bidi="ar_AE"/>
        </w:rPr>
        <w:t>وبينما كانت بثشبع تتحدث مع الملك داود، وصل ناثان ليتحدث مع داود. وأخبر خدم الملك داود الملكَ أن ناثان يريد التحدث معه. ونعرف من أحداث القصة اللاحقة أن بثشبع غادرت حجرة داود عندما وصل ناثان. واستخدم ناثان الكلمات نفسها التي استخدمتها بثشبع ليسأل داود عمّا إذا كان قد قال إن أدونيا سيكون الملك من بعده. وأخبر ناثان داود أن الوليمة تُقام في الوقت نفسه الذي كان ناثان يتحدث فيه مع داود. وقال ناثان إن أبناء داود وقادة الجيش وأبياثار يُظهرون ولاءهم لأدونيا من خلال دعوتهم إياه ملكًا وتمنّيهم له حياة طويلة بوصفه ملكًا.</w:t>
      </w:r>
    </w:p>
    <w:p>
      <w:pPr>
        <w:bidi/>
      </w:pPr>
      <w:r>
        <w:rPr>
          <w:rtl/>
          <w:cs/>
          <w:lang w:val="ar_AE" w:bidi="ar_AE"/>
        </w:rPr>
      </w:r>
      <w:r>
        <w:rPr>
          <w:rtl/>
          <w:cs/>
          <w:lang w:val="ar_AE" w:bidi="ar_AE"/>
        </w:rPr>
        <w:t xml:space="preserve">توقّفوا هنا وناقشوا هذا السؤال معًا: كيف يُظهر الناس في أمتكم ولاءهم لقائدكم الأهم؟ أوقِفوا الاستماع إلى هذا التسجيل الصوتي هنا. </w:t>
      </w:r>
    </w:p>
    <w:p>
      <w:pPr>
        <w:bidi/>
      </w:pPr>
      <w:r>
        <w:rPr>
          <w:rtl/>
          <w:cs/>
          <w:lang w:val="ar_AE" w:bidi="ar_AE"/>
        </w:rPr>
      </w:r>
      <w:r>
        <w:rPr>
          <w:rtl/>
          <w:cs/>
          <w:lang w:val="ar_AE" w:bidi="ar_AE"/>
        </w:rPr>
        <w:t>وأخبر ناثان داود بمن لم يدعهم أدونيا إلى الاحتفال. وأراد ناثان من داود أن يعرف مَن هم الأشخاص المخلصون له. وسأل ناثان داود عمّا إذا كان أدونيا يفعل ما يريده داود منه. وتساءل ناثان عمّا إذا كان داود قد سمح لأدونيا بأن يصبح ملكًا من دون إشراك خدمه الأكثر ثقة، مثل ناثان. واستخدم ناثان الأسئلة ليخبر داود بما يحدث، وفي الوقت نفسه يُظهر له الاحترام.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ملوك ١: ١١–٢٧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ستقوم المجموعة بمحاولة تصوُّر هذا المقطع.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b/>
          <w:rtl/>
          <w:cs/>
          <w:lang w:val="ar_AE" w:bidi="ar_AE"/>
        </w:rPr>
        <w:t>في المشهد الأول:</w:t>
      </w:r>
      <w:r>
        <w:rPr>
          <w:rtl/>
          <w:cs/>
          <w:lang w:val="ar_AE" w:bidi="ar_AE"/>
        </w:rPr>
        <w:t xml:space="preserve"> يخبر ناثان بثشبع أن أدونيا قد جعل نفسه ملكًا، وأنهما في خطر. ويخبر ناثان بثشبع أن تسأل الملك داود عمّا إذا كان داود قد وعد بأن يكون سليمان ملكًا، ولماذا يحكم أدونيا. ويقول ناثان إنه سيتحدث مع داود أيضًا.</w:t>
      </w:r>
    </w:p>
    <w:p>
      <w:pPr>
        <w:bidi/>
      </w:pPr>
      <w:r>
        <w:rPr>
          <w:rtl/>
          <w:cs/>
          <w:lang w:val="ar_AE" w:bidi="ar_AE"/>
        </w:rPr>
      </w:r>
      <w:r>
        <w:rPr>
          <w:b/>
          <w:rtl/>
          <w:cs/>
          <w:lang w:val="ar_AE" w:bidi="ar_AE"/>
        </w:rPr>
        <w:t>في المشهد الثاني:</w:t>
      </w:r>
      <w:r>
        <w:rPr>
          <w:rtl/>
          <w:cs/>
          <w:lang w:val="ar_AE" w:bidi="ar_AE"/>
        </w:rPr>
        <w:t xml:space="preserve"> تتحدث بثشبع مع داود. وتنحني بثشبع وتسأل لماذا أدونيا هو الملك، في حين أن داود قد وعد بأن يكون سليمان هو الملك من بعده. وتخبر بثشبع داود عن مؤيدي أدونيا، وتقول إن إسرائيل تنتظر من داود أن يختار الملك من بعده. وتحذّر بثشبع داود من أن مؤيدي أدونيا سيقتلونها هي وسليمان إذا لم يختر داود الملك من بعده.</w:t>
      </w:r>
    </w:p>
    <w:p>
      <w:pPr>
        <w:bidi/>
      </w:pPr>
      <w:r>
        <w:rPr>
          <w:rtl/>
          <w:cs/>
          <w:lang w:val="ar_AE" w:bidi="ar_AE"/>
        </w:rPr>
      </w:r>
      <w:r>
        <w:rPr>
          <w:b/>
          <w:rtl/>
          <w:cs/>
          <w:lang w:val="ar_AE" w:bidi="ar_AE"/>
        </w:rPr>
        <w:t>في المشهد الثالث:</w:t>
      </w:r>
      <w:r>
        <w:rPr>
          <w:rtl/>
          <w:cs/>
          <w:lang w:val="ar_AE" w:bidi="ar_AE"/>
        </w:rPr>
        <w:t xml:space="preserve"> يأتي ناثان ليتحدث مع داود. وينحني ناثان ويسأل داود عمّا إذا كان قد اختار أدونيا ليكون ملكًا. ويخبر ناثان داود عن احتفال أدونيا ومَن كانوا موجودين فيه. ويخبره أيضًا بمَن لم يكونوا موجودين. ثم يسأل ناثان داود عمّا إذا كان قد جعل أدونيا ملكًا من دون أن يخبر ناثان.</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ناثان النبي</w:t>
      </w:r>
    </w:p>
    <w:p>
      <w:pPr>
        <w:pStyle w:val="ListBullet"/>
        <w:bidi/>
        <w:spacing w:line="240" w:lineRule="auto"/>
        <w:ind w:left="720"/>
      </w:pPr>
      <w:r>
        <w:rPr>
          <w:rtl/>
          <w:cs/>
          <w:lang w:val="ar_AE" w:bidi="ar_AE"/>
        </w:rPr>
      </w:r>
      <w:r>
        <w:rPr>
          <w:rtl/>
          <w:cs/>
          <w:lang w:val="ar_AE" w:bidi="ar_AE"/>
        </w:rPr>
        <w:t>بثشبع، زوجة داود وأم سليمان</w:t>
      </w:r>
    </w:p>
    <w:p>
      <w:pPr>
        <w:pStyle w:val="ListBullet"/>
        <w:bidi/>
        <w:spacing w:line="240" w:lineRule="auto"/>
        <w:ind w:left="720"/>
      </w:pPr>
      <w:r>
        <w:rPr>
          <w:rtl/>
          <w:cs/>
          <w:lang w:val="ar_AE" w:bidi="ar_AE"/>
        </w:rPr>
      </w:r>
      <w:r>
        <w:rPr>
          <w:rtl/>
          <w:cs/>
          <w:lang w:val="ar_AE" w:bidi="ar_AE"/>
        </w:rPr>
        <w:t>الملك داود</w:t>
      </w:r>
    </w:p>
    <w:p>
      <w:pPr>
        <w:pStyle w:val="ListBullet"/>
        <w:bidi/>
        <w:spacing w:line="240" w:lineRule="auto"/>
        <w:ind w:left="720"/>
      </w:pPr>
      <w:r>
        <w:rPr>
          <w:rtl/>
          <w:cs/>
          <w:lang w:val="ar_AE" w:bidi="ar_AE"/>
        </w:rPr>
      </w:r>
      <w:r>
        <w:rPr>
          <w:rtl/>
          <w:cs/>
          <w:lang w:val="ar_AE" w:bidi="ar_AE"/>
        </w:rPr>
        <w:t>أبيشج الشونمية</w:t>
      </w:r>
    </w:p>
    <w:p>
      <w:pPr>
        <w:pStyle w:val="ListBullet"/>
        <w:bidi/>
        <w:spacing w:line="240" w:lineRule="auto"/>
        <w:ind w:left="720"/>
      </w:pPr>
      <w:r>
        <w:rPr>
          <w:rtl/>
          <w:cs/>
          <w:lang w:val="ar_AE" w:bidi="ar_AE"/>
        </w:rPr>
      </w:r>
      <w:r>
        <w:rPr>
          <w:rtl/>
          <w:cs/>
          <w:lang w:val="ar_AE" w:bidi="ar_AE"/>
        </w:rPr>
        <w:t>وعبيد داود</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من المرجّح أن تجري أحداث هذا المقطع في بيت داود، في مدينة داود في أورشليم، في اليوم نفسه الذي جرت فيه أحداث القصة السابقة، عندما قدّم أدونيا الذبائح مع مؤيديه. يذهب ناثان ليتحدث مع بثشبع، أم سليمان. في هذا الوقت من القصة، لا يستخدم الراوي لقب ناثان الرسمي، أي النبي. ويسأل ناثان بثشبع عمّا إذا كانت لم تسمع أن أدونيا هو الملك، وأن داود لا يعرف ذلك. ويستخدم ناثان هذا السؤال ليسأل لماذا لا تحاول بثشبع منع أدونيا من أن يصبح الملك من بعد داود. فإذا كانت بثشبع تعرف ذلك، فعليها أن تتخذ إجراءً. كان ناثان قلقًا من ألا يكون سليمان هو الملك من بعد داود، وأن يقتل أدونيا بثشبع وسليمان. ويقترح ناثان طريقة تتحدث بها بثشبع مع داود. ويقترح أيضًا ما ينبغي أن تقوله بثشبع لداود. ويريد ناثان من بثشبع أن تكون مهذبة جدًا وأن تُظهر احترامًا كبيرًا لداود. وهذا سيُظهر أن بثشبع مخلصة لداود. ويريد ناثان من بثشبع أن تستخدم الأسئلة لمعرفة ما يريد داود أن يحدث. ويريد ناثان منها أن تذكّر داود بوعده لها. فقد وعد داود بثشبع بأن يكون سليمان هو الملك من بعده، وأن يجلس على كرسي داود. والعرش هو كرسي خاص يجلس عليه الملك أو القائد الأهم ليقوم بالأعمال الرسمية.</w:t>
      </w:r>
    </w:p>
    <w:p>
      <w:pPr>
        <w:bidi/>
      </w:pPr>
      <w:r>
        <w:rPr>
          <w:rtl/>
          <w:cs/>
          <w:lang w:val="ar_AE" w:bidi="ar_AE"/>
        </w:rPr>
      </w:r>
      <w:r>
        <w:rPr>
          <w:rtl/>
          <w:cs/>
          <w:lang w:val="ar_AE" w:bidi="ar_AE"/>
        </w:rPr>
        <w:t xml:space="preserve">توقّفوا هنا وناقشوا هذا السؤال معًا: إذا كان لملككم أو لقائدكم الأهم مقعد خاص يجلس عليه، فماذا تسمّون هذا المقعد؟ أوقِفوا الاستماع إلى هذا التسجيل الصوتي هنا. </w:t>
      </w:r>
    </w:p>
    <w:p>
      <w:pPr>
        <w:bidi/>
      </w:pPr>
      <w:r>
        <w:rPr>
          <w:rtl/>
          <w:cs/>
          <w:lang w:val="ar_AE" w:bidi="ar_AE"/>
        </w:rPr>
      </w:r>
      <w:r>
        <w:rPr>
          <w:rtl/>
          <w:cs/>
          <w:lang w:val="ar_AE" w:bidi="ar_AE"/>
        </w:rPr>
        <w:t>يريد ناثان من بثشبع أن تسأل داود لماذا أدونيا هو الملك. وسيستخدم ناثان وبثشبع الأسئلة الموجّهة إلى داود للإيحاء بأنهما قد يكونان مخطئين بشأن كون سليمان هو الملك من بعد داود. لكن ناثان وبثشبع متأكدان من أن سليمان هو الذي ينبغي أن يكون الملك من بعد داود، وأن داود لا يعرف ما يحدث. ولا يريد ناثان أن يُحرج الملك داود أو يسبّب له الخزي. ويخبر ناثان بثشبع أنه سيضيف كلامه، أي سيتحدث مع داود مباشرة بعد بثشبع، ويقول الأمور نفسها التي قالتها بثشبع. وسيساعد ذلك داود على معرفة أن ما قالته بثشبع كان صحيحًا.</w:t>
      </w:r>
    </w:p>
    <w:p>
      <w:pPr>
        <w:bidi/>
      </w:pPr>
      <w:r>
        <w:rPr>
          <w:rtl/>
          <w:cs/>
          <w:lang w:val="ar_AE" w:bidi="ar_AE"/>
        </w:rPr>
      </w:r>
      <w:r>
        <w:rPr>
          <w:rtl/>
          <w:cs/>
          <w:lang w:val="ar_AE" w:bidi="ar_AE"/>
        </w:rPr>
        <w:t>في المشهد الثاني، تذهب بثشبع إلى حجرة داود، حيث تعتني أبيشج بداود. وتُظهر بثشبع احترامًا كبيرًا لداود عندما تذهب لرؤيته. وتنحني بثشبع انحناءً عميقًا لتُظهر احترامها لداود. ولا نعرف إن كانت بثشبع تحني جسدها من الخصر، أم تجثو على ركبتيها، أم تستلقي أمام داود ووجهها إلى الأرض. وتفعل بثشبع ذلك لتُظهر ولاءها لداود واحترامها الكبير له. ويعرف داود أن بثشبع تريد منه أمرًا مهمًا. وتدعو بثشبع داود "سيدي"، وتدعو نفسها "أَمَة داود". وبهذه الطريقة، تستخدم بثشبع لغة شديدة الأدب لتُظهر أن هذه الزيارة مهمة، وأنها مخلصة لداود. وتقول بثشبع إن داود قطع لها وعدًا باسم الرب، إله داود. وتريد بثشبع أن تذكّر داود بأن الرب، إله داود، كان شاهدًا على وعد داود. ولا نعرف إن كانت بثشبع تعبد الرب.</w:t>
      </w:r>
    </w:p>
    <w:p>
      <w:pPr>
        <w:bidi/>
      </w:pPr>
      <w:r>
        <w:rPr>
          <w:rtl/>
          <w:cs/>
          <w:lang w:val="ar_AE" w:bidi="ar_AE"/>
        </w:rPr>
      </w:r>
      <w:r>
        <w:rPr>
          <w:rtl/>
          <w:cs/>
          <w:lang w:val="ar_AE" w:bidi="ar_AE"/>
        </w:rPr>
        <w:t xml:space="preserve">توقّفوا هنا وقوموا بهذا النشاط معًا: احكوا قصة عن موقف ذهبتم فيه للتحدث مع شخص، وذكّرتموه بشيء قاله لكم في وقت سابق. وانتبهوا إلى الطريقة التي تتحدثون بها عمّا قاله لكم ذلك الشخص في وقت سابق. أوقِفوا الاستماع إلى هذا التسجيل الصوتي هنا. </w:t>
      </w:r>
    </w:p>
    <w:p>
      <w:pPr>
        <w:bidi/>
      </w:pPr>
      <w:r>
        <w:rPr>
          <w:rtl/>
          <w:cs/>
          <w:lang w:val="ar_AE" w:bidi="ar_AE"/>
        </w:rPr>
      </w:r>
      <w:r>
        <w:rPr>
          <w:rtl/>
          <w:cs/>
          <w:lang w:val="ar_AE" w:bidi="ar_AE"/>
        </w:rPr>
        <w:t>وتخبر بثشبع داود أن أدونيا كان يقدّم ذبائح كثيرة من الحيوانات ويدعو مؤيديه لكي يجعل نفسه ملكًا. وأن أدونيا لم يدعُ سليمان، وأن سليمان أيضًا من خدم داود. وتقول بثشبع إن جميع العيون متجهة إلى داود لمعرفة مَن سيجلس على العرش ليكون الملك من بعد داود.</w:t>
      </w:r>
    </w:p>
    <w:p>
      <w:pPr>
        <w:bidi/>
      </w:pPr>
      <w:r>
        <w:rPr>
          <w:rtl/>
          <w:cs/>
          <w:lang w:val="ar_AE" w:bidi="ar_AE"/>
        </w:rPr>
      </w:r>
      <w:r>
        <w:rPr>
          <w:rtl/>
          <w:cs/>
          <w:lang w:val="ar_AE" w:bidi="ar_AE"/>
        </w:rPr>
        <w:t xml:space="preserve">توقّفوا هنا وناقشوا هذا السؤال معًا: تذكّروا المناقشة التي أجريتموها في الخطوة الثانية حول الانتظار لمعرفة مَن سيكون القائد من بعد القائد الحالي. كيف ستتحدثون عن حقيقة أن الجميع يراقبون وينتظرون ليروا ماذا سيفعل شخص ما؟ أوقِفوا الاستماع إلى هذا التسجيل الصوتي هنا. </w:t>
      </w:r>
    </w:p>
    <w:p>
      <w:pPr>
        <w:bidi/>
      </w:pPr>
      <w:r>
        <w:rPr>
          <w:rtl/>
          <w:cs/>
          <w:lang w:val="ar_AE" w:bidi="ar_AE"/>
        </w:rPr>
      </w:r>
      <w:r>
        <w:rPr>
          <w:rtl/>
          <w:cs/>
          <w:lang w:val="ar_AE" w:bidi="ar_AE"/>
        </w:rPr>
        <w:t>وتحذّر بثشبع داود مما قد يحدث لها ولسليمان عندما يكون داود قد مات. وتستخدم بثشبع طريقة مهذبة للحديث عن موت داود عندما تشير إلى وقت يكون فيه داود قد اضطجع أو استراح مع آبائه.</w:t>
      </w:r>
    </w:p>
    <w:p>
      <w:pPr>
        <w:bidi/>
      </w:pPr>
      <w:r>
        <w:rPr>
          <w:rtl/>
          <w:cs/>
          <w:lang w:val="ar_AE" w:bidi="ar_AE"/>
        </w:rPr>
      </w:r>
      <w:r>
        <w:rPr>
          <w:rtl/>
          <w:cs/>
          <w:lang w:val="ar_AE" w:bidi="ar_AE"/>
        </w:rPr>
        <w:t xml:space="preserve">توقّفوا هنا وناقشوا هذا السؤال معًا: كيف تقولون إن شخصًا من العائلة المالكة أو شخصًا مهمًا جدًا قد مات؟ أوقِفوا الاستماع إلى هذا التسجيل الصوتي هنا. </w:t>
      </w:r>
    </w:p>
    <w:p>
      <w:pPr>
        <w:bidi/>
      </w:pPr>
      <w:r>
        <w:rPr>
          <w:rtl/>
          <w:cs/>
          <w:lang w:val="ar_AE" w:bidi="ar_AE"/>
        </w:rPr>
      </w:r>
      <w:r>
        <w:rPr>
          <w:rtl/>
          <w:cs/>
          <w:lang w:val="ar_AE" w:bidi="ar_AE"/>
        </w:rPr>
        <w:t>إذا أصبح أدونيا ملكًا، فسوف يعامل أدونيا ومؤيدوه بثشبع وسليمان كما يعاملون الأشخاص الذين يخالفون القانون أو المذنبين بسبب ارتكابهم أمرًا خاطئًا.</w:t>
      </w:r>
    </w:p>
    <w:p>
      <w:pPr>
        <w:bidi/>
      </w:pPr>
      <w:r>
        <w:rPr>
          <w:rtl/>
          <w:cs/>
          <w:lang w:val="ar_AE" w:bidi="ar_AE"/>
        </w:rPr>
      </w:r>
      <w:r>
        <w:rPr>
          <w:rtl/>
          <w:cs/>
          <w:lang w:val="ar_AE" w:bidi="ar_AE"/>
        </w:rPr>
        <w:t>وفور أن انتهت بثشبع من الكلام، وصل ناثان. ولم يكن لدى داود وقت للرد على بثشبع. وأخبر خدم الملك داود الملكَ أن ناثان النبي يريد التحدث معه. وأعلن الخدم عن ناثان مستخدمين لقبه بوصفه نبيًا، أي رسولًا من الله. ولا نعرف متى غادرت بثشبع الحجرة، لكنها لم تبقَ فيها عندما تحدث ناثان مع داود. ودخل ناثان حجرة داود. وانحنى ناثان أيضًا أمام داود انحناءً عميقًا، ولمس وجهه الأرض ليُظهر احترامه لداود.</w:t>
      </w:r>
    </w:p>
    <w:p>
      <w:pPr>
        <w:bidi/>
      </w:pPr>
      <w:r>
        <w:rPr>
          <w:rtl/>
          <w:cs/>
          <w:lang w:val="ar_AE" w:bidi="ar_AE"/>
        </w:rPr>
      </w:r>
      <w:r>
        <w:rPr>
          <w:rtl/>
          <w:cs/>
          <w:lang w:val="ar_AE" w:bidi="ar_AE"/>
        </w:rPr>
        <w:t>واتبع ناثان خطته، وسأل عمّا إذا كان أدونيا يفعل ما يريده داود أن يفعله. ومع أن ناثان يعرف أن داود لا يعرف ما حدث، فإنه أعطى داود الفرصة ليقول إن ما يحدث هو ما يريده. وهكذا كان ناثان يساعد داود على تجنّب الإحراج. وأخبر ناثان داود أيضًا ببعض المعلومات نفسها التي أخبرته بها بثشبع عن الأشخاص الموجودين في الوليمة. وقال ناثان إن مؤيدي أدونيا كانوا يتمنّون لأدونيا حياة طويلة بصفته ملكًا، ليُظهروا ولاءهم لأدونيا.</w:t>
      </w:r>
    </w:p>
    <w:p>
      <w:pPr>
        <w:bidi/>
      </w:pPr>
      <w:r>
        <w:rPr>
          <w:rtl/>
          <w:cs/>
          <w:lang w:val="ar_AE" w:bidi="ar_AE"/>
        </w:rPr>
      </w:r>
      <w:r>
        <w:rPr>
          <w:rtl/>
          <w:cs/>
          <w:lang w:val="ar_AE" w:bidi="ar_AE"/>
        </w:rPr>
        <w:t xml:space="preserve">توقّفوا هنا وناقشوا هذا السؤال معًا: ما الكلمات أو العبارات التي تستخدمونها لإظهار ولائكم لملككم أو لقائدكم الأهم؟ أوقِفوا الاستماع إلى هذا التسجيل الصوتي هنا. </w:t>
      </w:r>
    </w:p>
    <w:p>
      <w:pPr>
        <w:bidi/>
      </w:pPr>
      <w:r>
        <w:rPr>
          <w:rtl/>
          <w:cs/>
          <w:lang w:val="ar_AE" w:bidi="ar_AE"/>
        </w:rPr>
      </w:r>
      <w:r>
        <w:rPr>
          <w:rtl/>
          <w:cs/>
          <w:lang w:val="ar_AE" w:bidi="ar_AE"/>
        </w:rPr>
        <w:t>وقال ناثان أيضًا إن أدونيا لم يدعُ ناثان، وصادوق الكاهن، وبناياهو بن يهوياداع، وسليمان. ودعا ناثان نفسه وسليمان "عبديّ" داود ليُظهر أن كليهما مخلص لداود. وسأل ناثان داود عمّا إذا كان قد سمح لأدونيا بأن يصبح ملكًا، ولكنه لم يخبر خادميه، ناثان وسليمان، بمَن سيكون الملك من بعده. ولم يصدّق ناثان أن داود فعل ذلك. فإذا كان داود قد فعل أمرًا مهمًا كهذا، مثل تعيين الملك من بعده من دون إشراك الأشخاص الذين يؤيدون داود، فإن ذلك سيُزعج مؤيدي داود، مثل ناثان، وسيؤذي مشاعرهم.</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ملوك ١: ١١–٢٧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ستقوم المجموعة بتمثيل المقطع بشكل درامي.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ناثان النبي</w:t>
      </w:r>
    </w:p>
    <w:p>
      <w:pPr>
        <w:pStyle w:val="ListBullet"/>
        <w:bidi/>
        <w:spacing w:line="240" w:lineRule="auto"/>
        <w:ind w:left="720"/>
      </w:pPr>
      <w:r>
        <w:rPr>
          <w:rtl/>
          <w:cs/>
          <w:lang w:val="ar_AE" w:bidi="ar_AE"/>
        </w:rPr>
      </w:r>
      <w:r>
        <w:rPr>
          <w:rtl/>
          <w:cs/>
          <w:lang w:val="ar_AE" w:bidi="ar_AE"/>
        </w:rPr>
        <w:t>بثشبع، زوجة داود وأم سليمان</w:t>
      </w:r>
    </w:p>
    <w:p>
      <w:pPr>
        <w:pStyle w:val="ListBullet"/>
        <w:bidi/>
        <w:spacing w:line="240" w:lineRule="auto"/>
        <w:ind w:left="720"/>
      </w:pPr>
      <w:r>
        <w:rPr>
          <w:rtl/>
          <w:cs/>
          <w:lang w:val="ar_AE" w:bidi="ar_AE"/>
        </w:rPr>
      </w:r>
      <w:r>
        <w:rPr>
          <w:rtl/>
          <w:cs/>
          <w:lang w:val="ar_AE" w:bidi="ar_AE"/>
        </w:rPr>
        <w:t>الملك داود</w:t>
      </w:r>
    </w:p>
    <w:p>
      <w:pPr>
        <w:pStyle w:val="ListBullet"/>
        <w:bidi/>
        <w:spacing w:line="240" w:lineRule="auto"/>
        <w:ind w:left="720"/>
      </w:pPr>
      <w:r>
        <w:rPr>
          <w:rtl/>
          <w:cs/>
          <w:lang w:val="ar_AE" w:bidi="ar_AE"/>
        </w:rPr>
      </w:r>
      <w:r>
        <w:rPr>
          <w:rtl/>
          <w:cs/>
          <w:lang w:val="ar_AE" w:bidi="ar_AE"/>
        </w:rPr>
        <w:t>أبيشج الشونمية</w:t>
      </w:r>
    </w:p>
    <w:p>
      <w:pPr>
        <w:pStyle w:val="ListBullet"/>
        <w:bidi/>
        <w:spacing w:line="240" w:lineRule="auto"/>
        <w:ind w:left="720"/>
      </w:pPr>
      <w:r>
        <w:rPr>
          <w:rtl/>
          <w:cs/>
          <w:lang w:val="ar_AE" w:bidi="ar_AE"/>
        </w:rPr>
      </w:r>
      <w:r>
        <w:rPr>
          <w:rtl/>
          <w:cs/>
          <w:lang w:val="ar_AE" w:bidi="ar_AE"/>
        </w:rPr>
        <w:t>وعبيد داود</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يخبر ناثان بثشبع أن أدونيا قد جعل نفسه ملكًا، وأنهما في خطر. ويخبر ناثان بثشبع أن تسأل الملك داود عمّا إذا كان داود قد وعد بأن يكون سليمان ملكًا، ولماذا يحكم أدونيا. ويقول ناثان إنه سيتحدث مع داود أيضًا.</w:t>
      </w:r>
    </w:p>
    <w:p>
      <w:pPr>
        <w:bidi/>
      </w:pPr>
      <w:r>
        <w:rPr>
          <w:rtl/>
          <w:cs/>
          <w:lang w:val="ar_AE" w:bidi="ar_AE"/>
        </w:rPr>
      </w:r>
      <w:r>
        <w:rPr>
          <w:rtl/>
          <w:cs/>
          <w:lang w:val="ar_AE" w:bidi="ar_AE"/>
        </w:rPr>
        <w:t>أوقفوا التمثيل. اسألوا الشخص الذي يؤدي دور ناثان: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"أنا قلق جدًا! فأنا أعلم أن الرب يريد أن يكون سليمان الملك من بعد داود على إسرائيل." أو </w:t>
      </w:r>
    </w:p>
    <w:p>
      <w:pPr>
        <w:pStyle w:val="ListBullet"/>
        <w:bidi/>
        <w:spacing w:line="240" w:lineRule="auto"/>
        <w:ind w:left="720"/>
      </w:pPr>
      <w:r>
        <w:rPr>
          <w:rtl/>
          <w:cs/>
          <w:lang w:val="ar_AE" w:bidi="ar_AE"/>
        </w:rPr>
      </w:r>
      <w:r>
        <w:rPr>
          <w:rtl/>
          <w:cs/>
          <w:lang w:val="ar_AE" w:bidi="ar_AE"/>
        </w:rPr>
        <w:t xml:space="preserve">"ستكون بثشبع وسليمان في خطر إذا أصبح أدونيا ملكًا. نحتاج إلى أن نتعاون معًا لمنع أدونيا." أو </w:t>
      </w:r>
    </w:p>
    <w:p>
      <w:pPr>
        <w:pStyle w:val="ListBullet"/>
        <w:bidi/>
        <w:spacing w:line="240" w:lineRule="auto"/>
        <w:ind w:left="720"/>
      </w:pPr>
      <w:r>
        <w:rPr>
          <w:rtl/>
          <w:cs/>
          <w:lang w:val="ar_AE" w:bidi="ar_AE"/>
        </w:rPr>
      </w:r>
      <w:r>
        <w:rPr>
          <w:rtl/>
          <w:cs/>
          <w:lang w:val="ar_AE" w:bidi="ar_AE"/>
        </w:rPr>
        <w:t>"يجب أن يعرف داود ما يفعله أدونيا. أعلم أن داود يريد أن يكون سليمان الملك من بعده."</w:t>
      </w:r>
    </w:p>
    <w:p>
      <w:pPr>
        <w:bidi/>
      </w:pPr>
      <w:r>
        <w:rPr>
          <w:rtl/>
          <w:cs/>
          <w:lang w:val="ar_AE" w:bidi="ar_AE"/>
        </w:rPr>
      </w:r>
      <w:r>
        <w:rPr>
          <w:rtl/>
          <w:cs/>
          <w:lang w:val="ar_AE" w:bidi="ar_AE"/>
        </w:rPr>
        <w:t>اسألوا من تؤدي دور بثشبع: "بمَ تشعرين أو فيمَ تفكّرين؟" قد تجيب بعبارات مثل:</w:t>
      </w:r>
    </w:p>
    <w:p>
      <w:pPr>
        <w:pStyle w:val="ListBullet"/>
        <w:bidi/>
        <w:spacing w:line="240" w:lineRule="auto"/>
        <w:ind w:left="720"/>
      </w:pPr>
      <w:r>
        <w:rPr>
          <w:rtl/>
          <w:cs/>
          <w:lang w:val="ar_AE" w:bidi="ar_AE"/>
        </w:rPr>
      </w:r>
      <w:r>
        <w:rPr>
          <w:rtl/>
          <w:cs/>
          <w:lang w:val="ar_AE" w:bidi="ar_AE"/>
        </w:rPr>
        <w:t xml:space="preserve">"أعلم أن أدونيا قدّم ذبائح كثيرة من الحيوانات وجعل نفسه ملكًا، لكنني لا أعرف ماذا يمكنني أن أفعل." أو </w:t>
      </w:r>
    </w:p>
    <w:p>
      <w:pPr>
        <w:pStyle w:val="ListBullet"/>
        <w:bidi/>
        <w:spacing w:line="240" w:lineRule="auto"/>
        <w:ind w:left="720"/>
      </w:pPr>
      <w:r>
        <w:rPr>
          <w:rtl/>
          <w:cs/>
          <w:lang w:val="ar_AE" w:bidi="ar_AE"/>
        </w:rPr>
      </w:r>
      <w:r>
        <w:rPr>
          <w:rtl/>
          <w:cs/>
          <w:lang w:val="ar_AE" w:bidi="ar_AE"/>
        </w:rPr>
        <w:t xml:space="preserve">"سيقتل أدونيا ابني سليمان عندما يموت زوجي داود." أو </w:t>
      </w:r>
    </w:p>
    <w:p>
      <w:pPr>
        <w:pStyle w:val="ListBullet"/>
        <w:bidi/>
        <w:spacing w:line="240" w:lineRule="auto"/>
        <w:ind w:left="720"/>
      </w:pPr>
      <w:r>
        <w:rPr>
          <w:rtl/>
          <w:cs/>
          <w:lang w:val="ar_AE" w:bidi="ar_AE"/>
        </w:rPr>
      </w:r>
      <w:r>
        <w:rPr>
          <w:rtl/>
          <w:cs/>
          <w:lang w:val="ar_AE" w:bidi="ar_AE"/>
        </w:rPr>
        <w:t>"أنا مرتاحة جدًا لأن ناثان جاء ليساعدنا على التحدث مع داود بشأن أدونيا."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تتحدث بثشبع مع داود. وتنحني بثشبع وتسأل لماذا أدونيا هو الملك، في حين أن داود قد وعد بأن يكون سليمان هو الملك من بعده. وتخبر بثشبع داود عن مؤيدي أدونيا، وتقول إن إسرائيل تنتظر من داود أن يختار الملك من بعده. وتحذّر بثشبع داود من أن الناس سيقتلونها هي وسليمان إذا لم يختر داود الملك من بعده.</w:t>
      </w:r>
    </w:p>
    <w:p>
      <w:pPr>
        <w:bidi/>
      </w:pPr>
      <w:r>
        <w:rPr>
          <w:rtl/>
          <w:cs/>
          <w:lang w:val="ar_AE" w:bidi="ar_AE"/>
        </w:rPr>
      </w:r>
      <w:r>
        <w:rPr>
          <w:rtl/>
          <w:cs/>
          <w:lang w:val="ar_AE" w:bidi="ar_AE"/>
        </w:rPr>
        <w:t>أوقفوا التمثيل. اسألوا من تؤدي دور بثشبع: "بمَ تشعرين أو فيمَ تفكّرين؟" قد تجيب بعبارات مثل:</w:t>
      </w:r>
    </w:p>
    <w:p>
      <w:pPr>
        <w:pStyle w:val="ListBullet"/>
        <w:bidi/>
        <w:spacing w:line="240" w:lineRule="auto"/>
        <w:ind w:left="720"/>
      </w:pPr>
      <w:r>
        <w:rPr>
          <w:rtl/>
          <w:cs/>
          <w:lang w:val="ar_AE" w:bidi="ar_AE"/>
        </w:rPr>
      </w:r>
      <w:r>
        <w:rPr>
          <w:rtl/>
          <w:cs/>
          <w:lang w:val="ar_AE" w:bidi="ar_AE"/>
        </w:rPr>
        <w:t xml:space="preserve">"منذ سنوات كنت أعتني بزوجي، لكن أبيشج تعتني به الآن." أو </w:t>
      </w:r>
    </w:p>
    <w:p>
      <w:pPr>
        <w:pStyle w:val="ListBullet"/>
        <w:bidi/>
        <w:spacing w:line="240" w:lineRule="auto"/>
        <w:ind w:left="720"/>
      </w:pPr>
      <w:r>
        <w:rPr>
          <w:rtl/>
          <w:cs/>
          <w:lang w:val="ar_AE" w:bidi="ar_AE"/>
        </w:rPr>
      </w:r>
      <w:r>
        <w:rPr>
          <w:rtl/>
          <w:cs/>
          <w:lang w:val="ar_AE" w:bidi="ar_AE"/>
        </w:rPr>
        <w:t xml:space="preserve">"داود ملكي، كما أنه زوجي، وأنا أحبه وأحترمه." أو </w:t>
      </w:r>
    </w:p>
    <w:p>
      <w:pPr>
        <w:pStyle w:val="ListBullet"/>
        <w:bidi/>
        <w:spacing w:line="240" w:lineRule="auto"/>
        <w:ind w:left="720"/>
      </w:pPr>
      <w:r>
        <w:rPr>
          <w:rtl/>
          <w:cs/>
          <w:lang w:val="ar_AE" w:bidi="ar_AE"/>
        </w:rPr>
      </w:r>
      <w:r>
        <w:rPr>
          <w:rtl/>
          <w:cs/>
          <w:lang w:val="ar_AE" w:bidi="ar_AE"/>
        </w:rPr>
        <w:t xml:space="preserve">"أنا وناثان نعلم أن داود وعد بأن يكون سليمان هو الملك من بعده. نحتاج إلى أن يفهم داود أن الشخص الخطأ يحاول أن يكون الملك." أو </w:t>
      </w:r>
    </w:p>
    <w:p>
      <w:pPr>
        <w:pStyle w:val="ListBullet"/>
        <w:bidi/>
        <w:spacing w:line="240" w:lineRule="auto"/>
        <w:ind w:left="720"/>
      </w:pPr>
      <w:r>
        <w:rPr>
          <w:rtl/>
          <w:cs/>
          <w:lang w:val="ar_AE" w:bidi="ar_AE"/>
        </w:rPr>
      </w:r>
      <w:r>
        <w:rPr>
          <w:rtl/>
          <w:cs/>
          <w:lang w:val="ar_AE" w:bidi="ar_AE"/>
        </w:rPr>
        <w:t xml:space="preserve">"أحتاج إلى أن يساعدنا داود، لأن أدونيا سيقتل سليمان وأنا إذا أصبح الملك من بعد داود." أو </w:t>
      </w:r>
    </w:p>
    <w:p>
      <w:pPr>
        <w:pStyle w:val="ListBullet"/>
        <w:bidi/>
        <w:spacing w:line="240" w:lineRule="auto"/>
        <w:ind w:left="720"/>
      </w:pPr>
      <w:r>
        <w:rPr>
          <w:rtl/>
          <w:cs/>
          <w:lang w:val="ar_AE" w:bidi="ar_AE"/>
        </w:rPr>
      </w:r>
      <w:r>
        <w:rPr>
          <w:rtl/>
          <w:cs/>
          <w:lang w:val="ar_AE" w:bidi="ar_AE"/>
        </w:rPr>
        <w:t>"أحتاج إلى أن يخبر داود الجميع بما يريده."</w:t>
      </w:r>
    </w:p>
    <w:p>
      <w:pPr>
        <w:bidi/>
      </w:pPr>
      <w:r>
        <w:rPr>
          <w:rtl/>
          <w:cs/>
          <w:lang w:val="ar_AE" w:bidi="ar_AE"/>
        </w:rPr>
      </w:r>
      <w:r>
        <w:rPr>
          <w:rtl/>
          <w:cs/>
          <w:lang w:val="ar_AE" w:bidi="ar_AE"/>
        </w:rPr>
        <w:t>اسألوا من تؤدي دور أبيشج الشونمية: "بمَ تشعرين أو فيمَ تفكّرين؟" قد تجيب بعبارات مثل:</w:t>
      </w:r>
    </w:p>
    <w:p>
      <w:pPr>
        <w:pStyle w:val="ListBullet"/>
        <w:bidi/>
        <w:spacing w:line="240" w:lineRule="auto"/>
        <w:ind w:left="720"/>
      </w:pPr>
      <w:r>
        <w:rPr>
          <w:rtl/>
          <w:cs/>
          <w:lang w:val="ar_AE" w:bidi="ar_AE"/>
        </w:rPr>
      </w:r>
      <w:r>
        <w:rPr>
          <w:rtl/>
          <w:cs/>
          <w:lang w:val="ar_AE" w:bidi="ar_AE"/>
        </w:rPr>
        <w:t xml:space="preserve">"هناك أمر مهم يحدث." أو </w:t>
      </w:r>
    </w:p>
    <w:p>
      <w:pPr>
        <w:pStyle w:val="ListBullet"/>
        <w:bidi/>
        <w:spacing w:line="240" w:lineRule="auto"/>
        <w:ind w:left="720"/>
      </w:pPr>
      <w:r>
        <w:rPr>
          <w:rtl/>
          <w:cs/>
          <w:lang w:val="ar_AE" w:bidi="ar_AE"/>
        </w:rPr>
      </w:r>
      <w:r>
        <w:rPr>
          <w:rtl/>
          <w:cs/>
          <w:lang w:val="ar_AE" w:bidi="ar_AE"/>
        </w:rPr>
        <w:t xml:space="preserve">"بثشبع منزعجة وقلقة." أو </w:t>
      </w:r>
    </w:p>
    <w:p>
      <w:pPr>
        <w:pStyle w:val="ListBullet"/>
        <w:bidi/>
        <w:spacing w:line="240" w:lineRule="auto"/>
        <w:ind w:left="720"/>
      </w:pPr>
      <w:r>
        <w:rPr>
          <w:rtl/>
          <w:cs/>
          <w:lang w:val="ar_AE" w:bidi="ar_AE"/>
        </w:rPr>
      </w:r>
      <w:r>
        <w:rPr>
          <w:rtl/>
          <w:cs/>
          <w:lang w:val="ar_AE" w:bidi="ar_AE"/>
        </w:rPr>
        <w:t>"ملكي يتقدّم في السن جدًا."</w:t>
      </w:r>
    </w:p>
    <w:p>
      <w:pPr>
        <w:bidi/>
      </w:pPr>
      <w:r>
        <w:rPr>
          <w:rtl/>
          <w:cs/>
          <w:lang w:val="ar_AE" w:bidi="ar_AE"/>
        </w:rPr>
      </w:r>
      <w:r>
        <w:rPr>
          <w:rtl/>
          <w:cs/>
          <w:lang w:val="ar_AE" w:bidi="ar_AE"/>
        </w:rPr>
        <w:t>اسألوا الشخص الذي يؤدي دور داود: "بمَ تشعر أو فيمَ تفكِّر؟" قد يجيب بعبارات مثل:</w:t>
      </w:r>
    </w:p>
    <w:p>
      <w:pPr>
        <w:pStyle w:val="ListBullet"/>
        <w:bidi/>
        <w:spacing w:line="240" w:lineRule="auto"/>
        <w:ind w:left="720"/>
      </w:pPr>
      <w:r>
        <w:rPr>
          <w:rtl/>
          <w:cs/>
          <w:lang w:val="ar_AE" w:bidi="ar_AE"/>
        </w:rPr>
      </w:r>
      <w:r>
        <w:rPr>
          <w:rtl/>
          <w:cs/>
          <w:lang w:val="ar_AE" w:bidi="ar_AE"/>
        </w:rPr>
        <w:t>"لماذا تنحني بثشبع أمامي، وهي تعرف أنها تستطيع أن تأتي إليّ ببساطة؟" أو</w:t>
      </w:r>
    </w:p>
    <w:p>
      <w:pPr>
        <w:pStyle w:val="ListBullet"/>
        <w:bidi/>
        <w:spacing w:line="240" w:lineRule="auto"/>
        <w:ind w:left="720"/>
      </w:pPr>
      <w:r>
        <w:rPr>
          <w:rtl/>
          <w:cs/>
          <w:lang w:val="ar_AE" w:bidi="ar_AE"/>
        </w:rPr>
      </w:r>
      <w:r>
        <w:rPr>
          <w:rtl/>
          <w:cs/>
          <w:lang w:val="ar_AE" w:bidi="ar_AE"/>
        </w:rPr>
        <w:t xml:space="preserve">"أدونيا أحمق ومتكبّر." أو </w:t>
      </w:r>
    </w:p>
    <w:p>
      <w:pPr>
        <w:pStyle w:val="ListBullet"/>
        <w:bidi/>
        <w:spacing w:line="240" w:lineRule="auto"/>
        <w:ind w:left="720"/>
      </w:pPr>
      <w:r>
        <w:rPr>
          <w:rtl/>
          <w:cs/>
          <w:lang w:val="ar_AE" w:bidi="ar_AE"/>
        </w:rPr>
      </w:r>
      <w:r>
        <w:rPr>
          <w:rtl/>
          <w:cs/>
          <w:lang w:val="ar_AE" w:bidi="ar_AE"/>
        </w:rPr>
        <w:t>"أدونيا مخطئ. يجب أن يكون سليمان هو الملك من بعده على إسرائيل."</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يأتي ناثان ليتحدث مع داود. وينحني ناثان ويسأل داود عمّا إذا كان قد اختار أدونيا ليكون ملكًا. ويخبر ناثان داود عن احتفال أدونيا ومَن كانوا موجودين فيه. ويخبره أيضًا بمَن لم يكونوا موجودين. ثم يسأل ناثان داود عمّا إذا كان قد جعل أدونيا ملكًا من دون أن يخبر ناثان.</w:t>
      </w:r>
    </w:p>
    <w:p>
      <w:pPr>
        <w:bidi/>
      </w:pPr>
      <w:r>
        <w:rPr>
          <w:rtl/>
          <w:cs/>
          <w:lang w:val="ar_AE" w:bidi="ar_AE"/>
        </w:rPr>
      </w:r>
      <w:r>
        <w:rPr>
          <w:rtl/>
          <w:cs/>
          <w:lang w:val="ar_AE" w:bidi="ar_AE"/>
        </w:rPr>
        <w:t>أوقفوا التمثيل. اسألوا الأشخاص الذين يؤدون دور خدم داود: "بمَ تشعرون أو فيمَ تفكِّرون؟" قد يجيبون بعبارات مثل:</w:t>
      </w:r>
    </w:p>
    <w:p>
      <w:pPr>
        <w:pStyle w:val="ListBullet"/>
        <w:bidi/>
        <w:spacing w:line="240" w:lineRule="auto"/>
        <w:ind w:left="720"/>
      </w:pPr>
      <w:r>
        <w:rPr>
          <w:rtl/>
          <w:cs/>
          <w:lang w:val="ar_AE" w:bidi="ar_AE"/>
        </w:rPr>
      </w:r>
      <w:r>
        <w:rPr>
          <w:rtl/>
          <w:cs/>
          <w:lang w:val="ar_AE" w:bidi="ar_AE"/>
        </w:rPr>
        <w:t xml:space="preserve">"هناك أمر ما يحدث. يبدو ناثان النبي قلقًا." أو </w:t>
      </w:r>
    </w:p>
    <w:p>
      <w:pPr>
        <w:pStyle w:val="ListBullet"/>
        <w:bidi/>
        <w:spacing w:line="240" w:lineRule="auto"/>
        <w:ind w:left="720"/>
      </w:pPr>
      <w:r>
        <w:rPr>
          <w:rtl/>
          <w:cs/>
          <w:lang w:val="ar_AE" w:bidi="ar_AE"/>
        </w:rPr>
      </w:r>
      <w:r>
        <w:rPr>
          <w:rtl/>
          <w:cs/>
          <w:lang w:val="ar_AE" w:bidi="ar_AE"/>
        </w:rPr>
        <w:t xml:space="preserve">"أسرعوا! يجب أن نُعلن حضور ناثان لملكنا." أو </w:t>
      </w:r>
    </w:p>
    <w:p>
      <w:pPr>
        <w:pStyle w:val="ListBullet"/>
        <w:bidi/>
        <w:spacing w:line="240" w:lineRule="auto"/>
        <w:ind w:left="720"/>
      </w:pPr>
      <w:r>
        <w:rPr>
          <w:rtl/>
          <w:cs/>
          <w:lang w:val="ar_AE" w:bidi="ar_AE"/>
        </w:rPr>
      </w:r>
      <w:r>
        <w:rPr>
          <w:rtl/>
          <w:cs/>
          <w:lang w:val="ar_AE" w:bidi="ar_AE"/>
        </w:rPr>
        <w:t>"دعوا بثشبع تمر، لأنها تغادر الآن."</w:t>
      </w:r>
    </w:p>
    <w:p>
      <w:pPr>
        <w:bidi/>
      </w:pPr>
      <w:r>
        <w:rPr>
          <w:rtl/>
          <w:cs/>
          <w:lang w:val="ar_AE" w:bidi="ar_AE"/>
        </w:rPr>
      </w:r>
      <w:r>
        <w:rPr>
          <w:rtl/>
          <w:cs/>
          <w:lang w:val="ar_AE" w:bidi="ar_AE"/>
        </w:rPr>
        <w:t>اسألوا الشخص الذي يؤدي دور ناثان النبي: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"يجب أن أخبر داود بما يحدث، لكنني لا أريد أن أحرج داود." أو </w:t>
      </w:r>
    </w:p>
    <w:p>
      <w:pPr>
        <w:pStyle w:val="ListBullet"/>
        <w:bidi/>
        <w:spacing w:line="240" w:lineRule="auto"/>
        <w:ind w:left="720"/>
      </w:pPr>
      <w:r>
        <w:rPr>
          <w:rtl/>
          <w:cs/>
          <w:lang w:val="ar_AE" w:bidi="ar_AE"/>
        </w:rPr>
      </w:r>
      <w:r>
        <w:rPr>
          <w:rtl/>
          <w:cs/>
          <w:lang w:val="ar_AE" w:bidi="ar_AE"/>
        </w:rPr>
        <w:t xml:space="preserve">"لدى أدونيا بعض المؤيدين الأقوياء، لكن لدينا صادوق وبناياهو اللذان يؤيدان سليمان." أو </w:t>
      </w:r>
    </w:p>
    <w:p>
      <w:pPr>
        <w:pStyle w:val="ListBullet"/>
        <w:bidi/>
        <w:spacing w:line="240" w:lineRule="auto"/>
        <w:ind w:left="720"/>
      </w:pPr>
      <w:r>
        <w:rPr>
          <w:rtl/>
          <w:cs/>
          <w:lang w:val="ar_AE" w:bidi="ar_AE"/>
        </w:rPr>
      </w:r>
      <w:r>
        <w:rPr>
          <w:rtl/>
          <w:cs/>
          <w:lang w:val="ar_AE" w:bidi="ar_AE"/>
        </w:rPr>
        <w:t xml:space="preserve">"ماذا لو لم يثق بي داود؟ ربما يريد داود فعلًا أن يكون أدونيا ملكًا، ولم يتحدث معي بشأن ذلك." أو </w:t>
      </w:r>
    </w:p>
    <w:p>
      <w:pPr>
        <w:pStyle w:val="ListBullet"/>
        <w:bidi/>
        <w:spacing w:line="240" w:lineRule="auto"/>
        <w:ind w:left="720"/>
      </w:pPr>
      <w:r>
        <w:rPr>
          <w:rtl/>
          <w:cs/>
          <w:lang w:val="ar_AE" w:bidi="ar_AE"/>
        </w:rPr>
      </w:r>
      <w:r>
        <w:rPr>
          <w:rtl/>
          <w:cs/>
          <w:lang w:val="ar_AE" w:bidi="ar_AE"/>
        </w:rPr>
        <w:t>"أنا مخلص لداود وسأخدمه طوال حياته."</w:t>
      </w:r>
    </w:p>
    <w:p>
      <w:pPr>
        <w:bidi/>
      </w:pPr>
      <w:r>
        <w:rPr>
          <w:rtl/>
          <w:cs/>
          <w:lang w:val="ar_AE" w:bidi="ar_AE"/>
        </w:rPr>
      </w:r>
      <w:r>
        <w:rPr>
          <w:rtl/>
          <w:cs/>
          <w:lang w:val="ar_AE" w:bidi="ar_AE"/>
        </w:rPr>
        <w:t>اسألوا الشخص الذي يؤدي دور داود: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"لقد وصل ناثان الآن! لقد أخبرتني بثشبع بالحقيقة، ولدينا مشكلة كبيرة." أو </w:t>
      </w:r>
    </w:p>
    <w:p>
      <w:pPr>
        <w:pStyle w:val="ListBullet"/>
        <w:bidi/>
        <w:spacing w:line="240" w:lineRule="auto"/>
        <w:ind w:left="720"/>
      </w:pPr>
      <w:r>
        <w:rPr>
          <w:rtl/>
          <w:cs/>
          <w:lang w:val="ar_AE" w:bidi="ar_AE"/>
        </w:rPr>
      </w:r>
      <w:r>
        <w:rPr>
          <w:rtl/>
          <w:cs/>
          <w:lang w:val="ar_AE" w:bidi="ar_AE"/>
        </w:rPr>
        <w:t xml:space="preserve">"سأوضح لأبنائي وقادة جيشي مَن أريده أن يكون الملك من بعدي." أو </w:t>
      </w:r>
    </w:p>
    <w:p>
      <w:pPr>
        <w:pStyle w:val="ListBullet"/>
        <w:bidi/>
        <w:spacing w:line="240" w:lineRule="auto"/>
        <w:ind w:left="720"/>
      </w:pPr>
      <w:r>
        <w:rPr>
          <w:rtl/>
          <w:cs/>
          <w:lang w:val="ar_AE" w:bidi="ar_AE"/>
        </w:rPr>
      </w:r>
      <w:r>
        <w:rPr>
          <w:rtl/>
          <w:cs/>
          <w:lang w:val="ar_AE" w:bidi="ar_AE"/>
        </w:rPr>
        <w:t>"أنا ممتن جدًا لخادمي المخلص ناثان. إن ناثان يخدمني جيدًا، وقد أنقذ زوجتي بثشبع وابني سليمان."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ملوك ١: ١١–٢٧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أصبح أدونيا </w:t>
      </w:r>
      <w:r>
        <w:rPr>
          <w:b/>
          <w:rtl/>
          <w:cs/>
          <w:lang w:val="ar_AE" w:bidi="ar_AE"/>
        </w:rPr>
        <w:t>ملكًا</w:t>
      </w:r>
      <w:r>
        <w:rPr>
          <w:rtl/>
          <w:cs/>
          <w:lang w:val="ar_AE" w:bidi="ar_AE"/>
        </w:rPr>
        <w:t xml:space="preserve">. استخدموا الكلمة أو العبارة ذاتها للفظ "ملك" كما استخدمتموها في المقاطع السابقة. للمزيد من المعلومات عن كلمة مَلك، راجعوا "قاموس الكلمات الرئيسية". </w:t>
      </w:r>
    </w:p>
    <w:p>
      <w:pPr>
        <w:bidi/>
      </w:pPr>
      <w:r>
        <w:rPr>
          <w:rtl/>
          <w:cs/>
          <w:lang w:val="ar_AE" w:bidi="ar_AE"/>
        </w:rPr>
      </w:r>
      <w:r>
        <w:rPr>
          <w:rtl/>
          <w:cs/>
          <w:lang w:val="ar_AE" w:bidi="ar_AE"/>
        </w:rPr>
        <w:t xml:space="preserve">ينادي ناثان داود بسيدي. والسيد هو شخص مُتسيِّد على الآخرين وله سلطان كامل ويستحق أن يعطيه الناس الاحترام. عندما تُخاطب شخصًا ما بكلمة "سيد"، فإنك تقول إن هذا الشخص له سلطان عليك. </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w:t>
      </w:r>
      <w:r>
        <w:rPr>
          <w:b/>
          <w:rtl/>
          <w:cs/>
          <w:lang w:val="ar_AE" w:bidi="ar_AE"/>
        </w:rPr>
        <w:t>"سيد"</w:t>
      </w:r>
      <w:r>
        <w:rPr>
          <w:rtl/>
          <w:cs/>
          <w:lang w:val="ar_AE" w:bidi="ar_AE"/>
        </w:rPr>
        <w:t xml:space="preserve">. انظروا كلمة السيد في قاموس الكلمات الرئيسية لمزيد من المعلومات.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يقدّم ناثان مشورة لبثشبع. فيخبر ناثان بثشبع بما يعتقد أنه ينبغي لبثشبع أن تفعله.</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w:t>
      </w:r>
      <w:r>
        <w:rPr>
          <w:b/>
          <w:rtl/>
          <w:cs/>
          <w:lang w:val="ar_AE" w:bidi="ar_AE"/>
        </w:rPr>
        <w:t>"مشورة"</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يريد ناثان من بثشبع أن تسأل داود عمّا إذا كان قد حلف لبثشبع. إذا حلف شخص بشيء، فإنه يقدّم وعدًا أو قسمًا رسميًا لشخص أو لأشخاص.</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w:t>
      </w:r>
      <w:r>
        <w:rPr>
          <w:b/>
          <w:rtl/>
          <w:cs/>
          <w:lang w:val="ar_AE" w:bidi="ar_AE"/>
        </w:rPr>
        <w:t>"حلف"</w:t>
      </w:r>
      <w:r>
        <w:rPr>
          <w:rtl/>
          <w:cs/>
          <w:lang w:val="ar_AE" w:bidi="ar_AE"/>
        </w:rPr>
        <w:t xml:space="preserve">. وإذا كنتم قد ترجمتم هذه الكلمة فعلًا في سِفر آخر من الكتاب المُقدَّس، فاستخدموا الكلمة ذاتها التي استخدمتموها هناك. انظروا كلمة "حلف" في قاموس الكلمات الرئيسية لمزيد من المعلومات عن تقديم وعد قوي. أوقِفوا الاستماع إلى هذا التسجيل الصوتي هنا. </w:t>
      </w:r>
    </w:p>
    <w:p>
      <w:pPr>
        <w:bidi/>
      </w:pPr>
      <w:r>
        <w:rPr>
          <w:rtl/>
          <w:cs/>
          <w:lang w:val="ar_AE" w:bidi="ar_AE"/>
        </w:rPr>
      </w:r>
      <w:r>
        <w:rPr>
          <w:rtl/>
          <w:cs/>
          <w:lang w:val="ar_AE" w:bidi="ar_AE"/>
        </w:rPr>
        <w:t xml:space="preserve">وقد حلف داود </w:t>
      </w:r>
      <w:r>
        <w:rPr>
          <w:b/>
          <w:rtl/>
          <w:cs/>
          <w:lang w:val="ar_AE" w:bidi="ar_AE"/>
        </w:rPr>
        <w:t>بيهوه</w:t>
      </w:r>
      <w:r>
        <w:rPr>
          <w:rtl/>
          <w:cs/>
          <w:lang w:val="ar_AE" w:bidi="ar_AE"/>
        </w:rPr>
        <w:t>. يهوه هو الاسم الشخصي لله. في هذا المقطع يُطلِق الكاتب على الرب اسم "يهوه". تأكدوا من ترجمة "يهوه" بالطريقة نفسها التي اتبعتموها في المقاطع السابقة، وتذكَّروا أن كلمة "يهوه" مُدرَجة في قاموس الكلمات الرئيسية.</w:t>
      </w:r>
    </w:p>
    <w:p>
      <w:pPr>
        <w:bidi/>
      </w:pPr>
      <w:r>
        <w:rPr>
          <w:rtl/>
          <w:cs/>
          <w:lang w:val="ar_AE" w:bidi="ar_AE"/>
        </w:rPr>
      </w:r>
      <w:r>
        <w:rPr>
          <w:rtl/>
          <w:cs/>
          <w:lang w:val="ar_AE" w:bidi="ar_AE"/>
        </w:rPr>
        <w:t>الرب (يهوه) هو إله داود، إله إسرائيل. والله هو اللقب العام للإله الخالق.</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الله</w:t>
      </w:r>
      <w:r>
        <w:rPr>
          <w:rtl/>
          <w:cs/>
          <w:lang w:val="ar_AE" w:bidi="ar_AE"/>
        </w:rPr>
        <w:t xml:space="preserve">. انظروا كلمتي الله وإسرائيل في قاموس الكلمات الرئيسية لمزيد من المعلومات.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يريد ناثان من بثشبع أن تطلق على نفسها اسم أَمَة داود. والأمة/العبد هو شخص يقوم بالعمل لدى شخص آخر. ولا تعمل بثشبع لدى داود، لكنها تفعل ما يأمرها داود به لأن داود هو الملك. فهي تطلق على نفسها اسم أَمَة لتُظهر احترامها لداود. وفي وقت لاحق من القصة، يطلق ناثان على نفسه وعلى سليمان اسم عبدي داود.</w:t>
      </w:r>
    </w:p>
    <w:p>
      <w:pPr>
        <w:bidi/>
      </w:pPr>
      <w:r>
        <w:rPr>
          <w:rtl/>
          <w:cs/>
          <w:lang w:val="ar_AE" w:bidi="ar_AE"/>
        </w:rPr>
      </w:r>
      <w:r>
        <w:rPr>
          <w:rtl/>
          <w:cs/>
          <w:lang w:val="ar_AE" w:bidi="ar_AE"/>
        </w:rPr>
        <w:t xml:space="preserve">توقّفوا هنا وناقشوا معًا ما الكلمة أو العبارة التي ستستخدمونها لكلمة </w:t>
      </w:r>
      <w:r>
        <w:rPr>
          <w:b/>
          <w:rtl/>
          <w:cs/>
          <w:lang w:val="ar_AE" w:bidi="ar_AE"/>
        </w:rPr>
        <w:t>أمة/عبد</w:t>
      </w:r>
      <w:r>
        <w:rPr>
          <w:rtl/>
          <w:cs/>
          <w:lang w:val="ar_AE" w:bidi="ar_AE"/>
        </w:rPr>
        <w:t xml:space="preserve">. توقّفوا هنا وناقشوا معًا ما الكلمة أو العبارة التي ستستخدمونها لكلمة عبد/أمة.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كان داود قد وعد بثشبع بأن يجلس سليمان على كرسي داود. والمقصود بالكرسي هو مقعد خاص للملك.</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w:t>
      </w:r>
      <w:r>
        <w:rPr>
          <w:b/>
          <w:rtl/>
          <w:cs/>
          <w:lang w:val="ar_AE" w:bidi="ar_AE"/>
        </w:rPr>
        <w:t>"كرسي"</w:t>
      </w:r>
      <w:r>
        <w:rPr>
          <w:rtl/>
          <w:cs/>
          <w:lang w:val="ar_AE" w:bidi="ar_AE"/>
        </w:rPr>
        <w:t xml:space="preserve">.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تخدم أبيشج داود، أو تساعده. وتخر بثشبع للملك لتُظهر احترامها للملك.</w:t>
      </w:r>
    </w:p>
    <w:p>
      <w:pPr>
        <w:bidi/>
      </w:pPr>
      <w:r>
        <w:rPr>
          <w:rtl/>
          <w:cs/>
          <w:lang w:val="ar_AE" w:bidi="ar_AE"/>
        </w:rPr>
      </w:r>
      <w:r>
        <w:rPr>
          <w:rtl/>
          <w:cs/>
          <w:lang w:val="ar_AE" w:bidi="ar_AE"/>
        </w:rPr>
        <w:t>توقّفوا هنا وناقشوا معًا الكلمة أو العبارة التي ستستخدمونها للتعبير عن "</w:t>
      </w:r>
      <w:r>
        <w:rPr>
          <w:b/>
          <w:rtl/>
          <w:cs/>
          <w:lang w:val="ar_AE" w:bidi="ar_AE"/>
        </w:rPr>
        <w:t>انحنى</w:t>
      </w:r>
      <w:r>
        <w:rPr>
          <w:rtl/>
          <w:cs/>
          <w:lang w:val="ar_AE" w:bidi="ar_AE"/>
        </w:rPr>
        <w:t xml:space="preserve"> انحناءً عميقًا جدًا لإظهار الاحترام". وإذا كنتم قد ترجمتم هذه الكلمة فعلًا في سِفر آخر من الكتاب المُقدَّس، فاستخدموا الكلمة ذاتها التي استخدمتموها هناك. لمزيد من المعلومات عن كلمة "قوس" يمكنكم الرجوع إلى "قاموس الكلمات الرئيسية". أوقِفوا الاستماع إلى هذا التسجيل الصوتي هنا. </w:t>
      </w:r>
    </w:p>
    <w:p>
      <w:pPr>
        <w:bidi/>
      </w:pPr>
      <w:r>
        <w:rPr>
          <w:rtl/>
          <w:cs/>
          <w:lang w:val="ar_AE" w:bidi="ar_AE"/>
        </w:rPr>
      </w:r>
      <w:r>
        <w:rPr>
          <w:rtl/>
          <w:cs/>
          <w:lang w:val="ar_AE" w:bidi="ar_AE"/>
        </w:rPr>
        <w:t xml:space="preserve">قدّم أدونيا </w:t>
      </w:r>
      <w:r>
        <w:rPr>
          <w:b/>
          <w:rtl/>
          <w:cs/>
          <w:lang w:val="ar_AE" w:bidi="ar_AE"/>
        </w:rPr>
        <w:t>ذبائح</w:t>
      </w:r>
      <w:r>
        <w:rPr>
          <w:rtl/>
          <w:cs/>
          <w:lang w:val="ar_AE" w:bidi="ar_AE"/>
        </w:rPr>
        <w:t xml:space="preserve"> من الثيران، والمعلوفات، والغنم. استخدموا الكلمات أو العبارات ذاتها التي استخدمتموها في المقاطع السابقة لترجمة كلمات ذبح، والثيران، والمعلوفات، والغنم. للمزيد من المعلومات عن الذبيحة، انظروا قاموس الكلمات الرئيسية.</w:t>
      </w:r>
    </w:p>
    <w:p>
      <w:pPr>
        <w:bidi/>
      </w:pPr>
      <w:r>
        <w:rPr>
          <w:rtl/>
          <w:cs/>
          <w:lang w:val="ar_AE" w:bidi="ar_AE"/>
        </w:rPr>
      </w:r>
      <w:r>
        <w:rPr>
          <w:rtl/>
          <w:cs/>
          <w:lang w:val="ar_AE" w:bidi="ar_AE"/>
        </w:rPr>
        <w:t xml:space="preserve">ودعا أدونيا أبياثار </w:t>
      </w:r>
      <w:r>
        <w:rPr>
          <w:b/>
          <w:rtl/>
          <w:cs/>
          <w:lang w:val="ar_AE" w:bidi="ar_AE"/>
        </w:rPr>
        <w:t>الكاهن</w:t>
      </w:r>
      <w:r>
        <w:rPr>
          <w:rtl/>
          <w:cs/>
          <w:lang w:val="ar_AE" w:bidi="ar_AE"/>
        </w:rPr>
        <w:t>. استخدموا الكلمة أو العبارة نفسها التي استخدمتموها سابقًا لترجمة كلمة "كاهن". لمزيد من المعلومات عن الكاهن، راجعوا قاموس الكلمات الرئيسية.</w:t>
      </w:r>
    </w:p>
    <w:p>
      <w:pPr>
        <w:bidi/>
      </w:pPr>
      <w:r>
        <w:rPr>
          <w:rtl/>
          <w:cs/>
          <w:lang w:val="ar_AE" w:bidi="ar_AE"/>
        </w:rPr>
      </w:r>
      <w:r>
        <w:rPr>
          <w:rtl/>
          <w:cs/>
          <w:lang w:val="ar_AE" w:bidi="ar_AE"/>
        </w:rPr>
        <w:t>ودعا أدونيا يوآب، رئيس الجيش. وكان رئيس الجيش قائدًا عسكريًا يحمل عصًا ليُظهر أنه قائد.</w:t>
      </w:r>
    </w:p>
    <w:p>
      <w:pPr>
        <w:bidi/>
      </w:pPr>
      <w:r>
        <w:rPr>
          <w:rtl/>
          <w:cs/>
          <w:lang w:val="ar_AE" w:bidi="ar_AE"/>
        </w:rPr>
      </w:r>
      <w:r>
        <w:rPr>
          <w:rtl/>
          <w:cs/>
          <w:lang w:val="ar_AE" w:bidi="ar_AE"/>
        </w:rPr>
        <w:t>توقّفوا هنا وناقشوا كمجموعة ما الكلمة أو العبارة التي ستستخدمونها للتعبير عن "</w:t>
      </w:r>
      <w:r>
        <w:rPr>
          <w:b/>
          <w:rtl/>
          <w:cs/>
          <w:lang w:val="ar_AE" w:bidi="ar_AE"/>
        </w:rPr>
        <w:t>رئيس الجيش</w:t>
      </w:r>
      <w:r>
        <w:rPr>
          <w:rtl/>
          <w:cs/>
          <w:lang w:val="ar_AE" w:bidi="ar_AE"/>
        </w:rPr>
        <w:t xml:space="preserve">".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وعندما يموت داود ويدفنه الناس، سيعامل الناس بثشبع وسليمان كمجرمين، أو كأشخاص مذنبين ويستحقون أن يعاقبهم أدونيا.</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w:t>
      </w:r>
      <w:r>
        <w:rPr>
          <w:b/>
          <w:rtl/>
          <w:cs/>
          <w:lang w:val="ar_AE" w:bidi="ar_AE"/>
        </w:rPr>
        <w:t>"مذنب"</w:t>
      </w:r>
      <w:r>
        <w:rPr>
          <w:rtl/>
          <w:cs/>
          <w:lang w:val="ar_AE" w:bidi="ar_AE"/>
        </w:rPr>
        <w:t xml:space="preserve">.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يصل ناثان </w:t>
      </w:r>
      <w:r>
        <w:rPr>
          <w:b/>
          <w:rtl/>
          <w:cs/>
          <w:lang w:val="ar_AE" w:bidi="ar_AE"/>
        </w:rPr>
        <w:t>النبي</w:t>
      </w:r>
      <w:r>
        <w:rPr>
          <w:rtl/>
          <w:cs/>
          <w:lang w:val="ar_AE" w:bidi="ar_AE"/>
        </w:rPr>
        <w:t xml:space="preserve"> ليتحدث إلى داود. استخدموا الكلمة أو العبارة نفسها لكلمة نبي التي استخدمتموها في المقاطع السابقة. لمزيدٍ من المعلومات عن النبي، انظروا "قاموس الكلمات الرئيسية". </w:t>
      </w:r>
    </w:p>
    <w:p>
      <w:pPr>
        <w:bidi/>
      </w:pPr>
      <w:r>
        <w:rPr>
          <w:rtl/>
          <w:cs/>
          <w:lang w:val="ar_AE" w:bidi="ar_AE"/>
        </w:rPr>
      </w:r>
      <w:r>
        <w:rPr>
          <w:rtl/>
          <w:cs/>
          <w:lang w:val="ar_AE" w:bidi="ar_AE"/>
        </w:rPr>
        <w:t>ويخبر ناثان داود أيضًا عن احتفال أدونيا، ويسأل داود عمّا إذا كان يريد أن يكون أدونيا هو الملك التالي على إسرائيل.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1:28–37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١: ٢٨–٣٧ واحفظوه في قلوبكم.</w:t>
      </w:r>
    </w:p>
    <w:p>
      <w:pPr>
        <w:bidi/>
      </w:pPr>
      <w:r>
        <w:rPr>
          <w:rtl/>
          <w:cs/>
          <w:lang w:val="ar_AE" w:bidi="ar_AE"/>
        </w:rPr>
      </w:r>
      <w:r>
        <w:rPr>
          <w:rtl/>
          <w:cs/>
          <w:lang w:val="ar_AE" w:bidi="ar_AE"/>
        </w:rPr>
        <w:t>استمعوا إلى النسخة الصوتية من سفر الملوك الأول ١: ٢٨–٣٧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ملوك ١: ٢٨–٣٧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تذكروا من القصص السابقة أن أدونيا كان يُقيم احتفالًا ليصير ملكًا على إسرائيل. كان ناثان وبثشبع يعلمان باحتفال أدونيا، فذهبا للتحدث إلى الملك داود. وكانا يريدان أن يعرف داود باحتفال أدونيا والأشخاص الذين كانوا يؤيدون أدونيا. وأن يؤكد داود أن سليمان سيكون الملك التالي على إسرائيل من بعد داود. وأخبر ناثان وبثشبع داود بأسماء الأشخاص الذين ظلوا يؤيدون داود.</w:t>
      </w:r>
    </w:p>
    <w:p>
      <w:pPr>
        <w:bidi/>
      </w:pPr>
      <w:r>
        <w:rPr>
          <w:rtl/>
          <w:cs/>
          <w:lang w:val="ar_AE" w:bidi="ar_AE"/>
        </w:rPr>
      </w:r>
      <w:r>
        <w:rPr>
          <w:rtl/>
          <w:cs/>
          <w:lang w:val="ar_AE" w:bidi="ar_AE"/>
        </w:rPr>
        <w:t>بعد أن سمع داود من بثشبع ثم من ناثان، استجاب داود لما أخبره به بثشبع وناثان. أولًا، طلب داود من عبيده أن يدعوا بثشبع إليه. فدخلت بثشبع إلى أمام الملك ووقفت بين يدي الملك. وفي هذه المرة، تقف بثشبع أمام داود لتسمع ما يقوله داود لها. ولا تخرّ بثشبع أمامه. ثم يحلف الملك داود. ويقدّم داود وعدًا قويًا لبثشبع، ويطلب من الرب أن يشهد على وعد داود. كان داود متأكدًا أن الرب إله حي وأنه ينقذ داود من الأعداء والضيقات. وكان بإمكان بثشبع أن تكون متأكدة بالقدر نفسه من أن داود سيفي بوعده. ويستخدم داود الكلمات نفسها في حلفه كما استخدمها في أوقات أخرى من حياته.</w:t>
      </w:r>
    </w:p>
    <w:p>
      <w:pPr>
        <w:bidi/>
      </w:pPr>
      <w:r>
        <w:rPr>
          <w:rtl/>
          <w:cs/>
          <w:lang w:val="ar_AE" w:bidi="ar_AE"/>
        </w:rPr>
      </w:r>
      <w:r>
        <w:rPr>
          <w:rtl/>
          <w:cs/>
          <w:lang w:val="ar_AE" w:bidi="ar_AE"/>
        </w:rPr>
        <w:t xml:space="preserve">توقّفوا هنا ونفّذوا هذا النشاط معًا: إذا أمكن، استمعوا إلى ترجمتكم لسفر صموئيل الثاني ٤: ٩، ولاحظوا كيف يحلف داود. أوقِفوا الاستماع إلى هذا التسجيل الصوتي هنا. </w:t>
      </w:r>
    </w:p>
    <w:p>
      <w:pPr>
        <w:bidi/>
      </w:pPr>
      <w:r>
        <w:rPr>
          <w:rtl/>
          <w:cs/>
          <w:lang w:val="ar_AE" w:bidi="ar_AE"/>
        </w:rPr>
      </w:r>
      <w:r>
        <w:rPr>
          <w:rtl/>
          <w:cs/>
          <w:lang w:val="ar_AE" w:bidi="ar_AE"/>
        </w:rPr>
        <w:t>يقول داود لبثشبع إنه سيفي اليوم بالوعد الذي قطعه لبثشبع منذ وقت ما. ولا نعرف متى قطع داود هذا الوعد. ففي وقت ما في الماضي، وعد داود بثشبع بأن سليمان، ابن بثشبع، سيكون الملك التالي على إسرائيل. ويقول داود إنه سيجعل سليمان الملك التالي اليوم، وسيجلس سليمان على كرسي داود عوضًا عن داود.</w:t>
      </w:r>
    </w:p>
    <w:p>
      <w:pPr>
        <w:bidi/>
      </w:pPr>
      <w:r>
        <w:rPr>
          <w:rtl/>
          <w:cs/>
          <w:lang w:val="ar_AE" w:bidi="ar_AE"/>
        </w:rPr>
      </w:r>
      <w:r>
        <w:rPr>
          <w:rtl/>
          <w:cs/>
          <w:lang w:val="ar_AE" w:bidi="ar_AE"/>
        </w:rPr>
        <w:t xml:space="preserve">توقّفوا هنا ونفّذوا هذا النشاط معًا: تحدثوا عن وعد قطعه لكم شخص ما في الماضي. وأثناء حديثكم عن الوعد، شاركوا الكلمات الفعلية التي قالها الشخص ليقطع الوعد. أوقِفوا الاستماع إلى هذا التسجيل الصوتي هنا. </w:t>
      </w:r>
    </w:p>
    <w:p>
      <w:pPr>
        <w:bidi/>
      </w:pPr>
      <w:r>
        <w:rPr>
          <w:rtl/>
          <w:cs/>
          <w:lang w:val="ar_AE" w:bidi="ar_AE"/>
        </w:rPr>
      </w:r>
      <w:r>
        <w:rPr>
          <w:rtl/>
          <w:cs/>
          <w:lang w:val="ar_AE" w:bidi="ar_AE"/>
        </w:rPr>
        <w:t>ثم تُظهر بثشبع لداود مدى امتنانها له عندما تخرّ على وجهها إلى الأرض وتسجد للملك. ولا نعرف إن كانت بثشبع تجثو على الأرض وتسجد بحيث يلامس وجهها الأرض، أم إنها تضطجع على الأرض. وتتحدث بثشبع بكلمات بركة ومدح لداود. ومع أن بثشبع تقول: "ليَحيَ سيِّدي المَلِكُ داوُدُ إلَى الأبدِ"، فإن بثشبع لا تتوقع أن يعيش الملك داود إلى الأبد، لأنه كان شيخًا جدًا وكانت تعرف أنه سيموت قريبًا. وتُظهر كلمات بثشبع أنها مخلصة لداود.</w:t>
      </w:r>
    </w:p>
    <w:p>
      <w:pPr>
        <w:bidi/>
      </w:pPr>
      <w:r>
        <w:rPr>
          <w:rtl/>
          <w:cs/>
          <w:lang w:val="ar_AE" w:bidi="ar_AE"/>
        </w:rPr>
      </w:r>
      <w:r>
        <w:rPr>
          <w:rtl/>
          <w:cs/>
          <w:lang w:val="ar_AE" w:bidi="ar_AE"/>
        </w:rPr>
        <w:t xml:space="preserve">توقّفوا هنا وناقشوا هذا السؤال معًا: ما الكلمات أو العبارات التي ستستخدمونها للاحتفال بقائدكم الأهم أو لإظهار الشكر له؟ أوقِفوا الاستماع إلى هذا التسجيل الصوتي هنا. </w:t>
      </w:r>
    </w:p>
    <w:p>
      <w:pPr>
        <w:bidi/>
      </w:pPr>
      <w:r>
        <w:rPr>
          <w:rtl/>
          <w:cs/>
          <w:lang w:val="ar_AE" w:bidi="ar_AE"/>
        </w:rPr>
      </w:r>
      <w:r>
        <w:rPr>
          <w:rtl/>
          <w:cs/>
          <w:lang w:val="ar_AE" w:bidi="ar_AE"/>
        </w:rPr>
        <w:t>وربما تركت بثشبع داود بعد أن انحنت له. وبعد أن ينتهي داود من التحدث إلى بثشبع، يدعو الرجال المخلصين لداود والمؤيدين له. ويطلب داود من عبيده أن يدعوا هؤلاء الرجال إليه. فيصل صادوق الكاهن، وناثان النبي، وبناياهو بن يهوياداع، ويدخلون إلى أمام الملك ليتحدثوا مع داود.</w:t>
      </w:r>
    </w:p>
    <w:p>
      <w:pPr>
        <w:bidi/>
      </w:pPr>
      <w:r>
        <w:rPr>
          <w:rtl/>
          <w:cs/>
          <w:lang w:val="ar_AE" w:bidi="ar_AE"/>
        </w:rPr>
      </w:r>
      <w:r>
        <w:rPr>
          <w:rtl/>
          <w:cs/>
          <w:lang w:val="ar_AE" w:bidi="ar_AE"/>
        </w:rPr>
        <w:t>ويعطي داود تعليمات للرجال الثلاثة. فهو يريد من الرجال الثلاثة أن يجعلوا سليمان ملكًا على إسرائيل. ويتحدث داود عن نفسه باعتباره سيد الرجال الثلاثة. ويريد داود من عبيده أن يذهبوا مع الرجال الثلاثة. وفي هذه المرة، يُرجَّح أن عبيد داود هم حرس داود، وليسوا الأشخاص الذين يعتنون بداود في غرفته أو موظفيه. وقد تكون هذه هي المجموعة نفسها من الرجال الذين كان بناياهو يقودهم باعتبارهم حرس داود.</w:t>
      </w:r>
    </w:p>
    <w:p>
      <w:pPr>
        <w:bidi/>
      </w:pPr>
      <w:r>
        <w:rPr>
          <w:rtl/>
          <w:cs/>
          <w:lang w:val="ar_AE" w:bidi="ar_AE"/>
        </w:rPr>
      </w:r>
      <w:r>
        <w:rPr>
          <w:rtl/>
          <w:cs/>
          <w:lang w:val="ar_AE" w:bidi="ar_AE"/>
        </w:rPr>
        <w:t xml:space="preserve">توقّفوا هنا وناقشوا هذا السؤال معًا: تحدثوا عن المجموعات المختلفة من الأشخاص الذين يخدمون قائدكم الأهم أو يعملون لديه. ما الذي يفعله هؤلاء الأشخاص؟ أوقِفوا الاستماع إلى هذا التسجيل الصوتي هنا. </w:t>
      </w:r>
    </w:p>
    <w:p>
      <w:pPr>
        <w:bidi/>
      </w:pPr>
      <w:r>
        <w:rPr>
          <w:rtl/>
          <w:cs/>
          <w:lang w:val="ar_AE" w:bidi="ar_AE"/>
        </w:rPr>
      </w:r>
      <w:r>
        <w:rPr>
          <w:rtl/>
          <w:cs/>
          <w:lang w:val="ar_AE" w:bidi="ar_AE"/>
        </w:rPr>
        <w:t>يريد داود أن يركب سليمان على البغلة التي لداود. والبغلة هي حيوان يولد عندما يتزاوج حمار مع حصان. وكانت البغال مميزة ونادرة في إسرائيل، لأن الرب كان قد أمر الإسرائيليين ألا يسمحوا لحيوان من نوع أن يتزاوج مع حيوان من نوع مختلف. وبغلة داود كانت أنثى، وكانت حيوانًا خاصًا يركبه الملك. ويريد داود أن يبدو سليمان كالملك.</w:t>
      </w:r>
    </w:p>
    <w:p>
      <w:pPr>
        <w:bidi/>
      </w:pPr>
      <w:r>
        <w:rPr>
          <w:rtl/>
          <w:cs/>
          <w:lang w:val="ar_AE" w:bidi="ar_AE"/>
        </w:rPr>
      </w:r>
      <w:r>
        <w:rPr>
          <w:rtl/>
          <w:cs/>
          <w:lang w:val="ar_AE" w:bidi="ar_AE"/>
        </w:rPr>
        <w:t xml:space="preserve">توقّفوا هنا وانظروا معًا إلى </w:t>
      </w:r>
      <w:r>
        <w:rPr>
          <w:rtl/>
          <w:cs/>
          <w:lang w:val="ar_AE" w:bidi="ar_AE"/>
        </w:rPr>
        <w:t>صورة لشخص يركب بغلة.</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يريد داود من الرجال أن يجعلوا سليمان ملكًا في جيحون. وجيحون عين تقع خارج أورشليم مباشرة. وكانت جيحون مصدرًا مهمًا للمياه لأورشليم، وستتذكرون أن العيون كانت أماكن مميزة للإسرائيليين. وكان أدونيا قد أقام احتفاله بجوار عين مختلفة. وكانت جيحون على جانب وادي قدرون. فنزل الرجال وسليمان من التل من أورشليم إلى الوادي المجاور لجيحون.</w:t>
      </w:r>
    </w:p>
    <w:p>
      <w:pPr>
        <w:bidi/>
      </w:pPr>
      <w:r>
        <w:rPr>
          <w:rtl/>
          <w:cs/>
          <w:lang w:val="ar_AE" w:bidi="ar_AE"/>
        </w:rPr>
      </w:r>
      <w:r>
        <w:rPr>
          <w:rtl/>
          <w:cs/>
          <w:lang w:val="ar_AE" w:bidi="ar_AE"/>
        </w:rPr>
        <w:t xml:space="preserve">توقّفوا هنا وانظروا معًا إلى خريطة </w:t>
      </w:r>
      <w:r>
        <w:rPr>
          <w:b/>
          <w:rtl/>
          <w:cs/>
          <w:lang w:val="ar_AE" w:bidi="ar_AE"/>
        </w:rPr>
        <w:t>لأورشليم، وابحثوا عن عين جيحون</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 xml:space="preserve">توقّفوا هنا وناقشوا هذا السؤال معًا: ما المكان المميز الذي تستخدمونه لتنصيب قائد جديد أو الاعتراف به باعتباره القائد الأهم لبلدكم أو لشعبكم؟ أوقِفوا الاستماع إلى هذا التسجيل الصوتي هنا. </w:t>
      </w:r>
    </w:p>
    <w:p>
      <w:pPr>
        <w:bidi/>
      </w:pPr>
      <w:r>
        <w:rPr>
          <w:rtl/>
          <w:cs/>
          <w:lang w:val="ar_AE" w:bidi="ar_AE"/>
        </w:rPr>
      </w:r>
      <w:r>
        <w:rPr>
          <w:rtl/>
          <w:cs/>
          <w:lang w:val="ar_AE" w:bidi="ar_AE"/>
        </w:rPr>
        <w:t>يريد داود من صادوق وناثان أن يمسحا سليمان. وقد تتذكرون أنه في إسرائيل، كان الكاهن يمسح شخصًا رمزًا إلى حلول روح الرب على الشخص. وكان الكهنة يمسحون الشخص الذي يعتقد الناس أن الرب قد اختاره. وكان الكاهن يمسح الشخص بسكب الزيت الخاص أو تقطيره على رأس الشخص. وسيمسح صادوق وناثان سليمان. وكان صادوق أهم كهنة داود، وكان ناثان النبي ينقل إلى داود رسائل من الرب. وهذا يضيف سلطانًا إلى سليمان باعتباره ملكًا. وعندما يمسح الكاهن سليمان، سيصبح سليمان ملك إسرائيل الجديد.</w:t>
      </w:r>
    </w:p>
    <w:p>
      <w:pPr>
        <w:bidi/>
      </w:pPr>
      <w:r>
        <w:rPr>
          <w:rtl/>
          <w:cs/>
          <w:lang w:val="ar_AE" w:bidi="ar_AE"/>
        </w:rPr>
      </w:r>
      <w:r>
        <w:rPr>
          <w:rtl/>
          <w:cs/>
          <w:lang w:val="ar_AE" w:bidi="ar_AE"/>
        </w:rPr>
        <w:t xml:space="preserve">توقّفوا هنا وناقشوا هذا السؤال معًا: ما الطقوس أو الاحتفالات التي تستخدمونها لإظهار أن شخصًا ما هو قائد شعبكم؟ أوقِفوا الاستماع إلى هذا التسجيل الصوتي هنا. </w:t>
      </w:r>
    </w:p>
    <w:p>
      <w:pPr>
        <w:bidi/>
      </w:pPr>
      <w:r>
        <w:rPr>
          <w:rtl/>
          <w:cs/>
          <w:lang w:val="ar_AE" w:bidi="ar_AE"/>
        </w:rPr>
      </w:r>
      <w:r>
        <w:rPr>
          <w:rtl/>
          <w:cs/>
          <w:lang w:val="ar_AE" w:bidi="ar_AE"/>
        </w:rPr>
        <w:t>عندما يمسح صادوق وناثان سليمان ملكًا على إسرائيل، يريد داود من الأشخاص الموجودين في احتفال سليمان أن يضربوا بالبوق ليعلنوا أن سليمان هو الملك. ويضرب الشخص بالبوق ليُصدر صوتًا موسيقيًا عاليًا. وفي زمن داود، كان الناس يصنعون الأبواق من قرون الكبش، والكبش هو ذكر الخراف أو الماعز. وكان الناس يضربون بالأبواق في المعارك والمناسبات المهمة.</w:t>
      </w:r>
    </w:p>
    <w:p>
      <w:pPr>
        <w:bidi/>
      </w:pPr>
      <w:r>
        <w:rPr>
          <w:rtl/>
          <w:cs/>
          <w:lang w:val="ar_AE" w:bidi="ar_AE"/>
        </w:rPr>
      </w:r>
      <w:r>
        <w:rPr>
          <w:rtl/>
          <w:cs/>
          <w:lang w:val="ar_AE" w:bidi="ar_AE"/>
        </w:rPr>
        <w:t xml:space="preserve">توقّفوا هنا وانظروا معًا إلى </w:t>
      </w:r>
      <w:r>
        <w:rPr>
          <w:b/>
          <w:rtl/>
          <w:cs/>
          <w:lang w:val="ar_AE" w:bidi="ar_AE"/>
        </w:rPr>
        <w:t>صورة لشخص يضرب بقرن كبش.</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ويريد داود أيضًا من الأشخاص الموجودين في الاحتفال أن يعلنوا أن سليمان هو الملك وهم يهتفون: "ليَحيَ المَلِكُ سُلَيمانُ". ويستخدم الناس هذه العبارة للاحتفال بسليمان وإظهار أنهم مخلصون له. وتذكروا من المقطع السابق أن ناثان أخبر داود أن مؤيدي أدونيا هتفوا بالعبارة نفسها في احتفال أدونيا.</w:t>
      </w:r>
    </w:p>
    <w:p>
      <w:pPr>
        <w:bidi/>
      </w:pPr>
      <w:r>
        <w:rPr>
          <w:rtl/>
          <w:cs/>
          <w:lang w:val="ar_AE" w:bidi="ar_AE"/>
        </w:rPr>
      </w:r>
      <w:r>
        <w:rPr>
          <w:rtl/>
          <w:cs/>
          <w:lang w:val="ar_AE" w:bidi="ar_AE"/>
        </w:rPr>
        <w:t>ويريد داود من صادوق وناثان وبناياهو أن يصعدوا مع سليمان من جيحون إلى أعلى التل، إلى مدينة داود في أورشليم. ويريد داود أن يجلس سليمان على كرسي داود ليُظهر أن سليمان هو ملك إسرائيل. وتذكّروا أن الكرسي هو مقعد خاص للملك. ويريد داود أن يكون سليمان الملك الجديد على إسرائيل ويهوذا. ولا نعرف لماذا ذكر داود يهوذا وإسرائيل معًا. ففي الوقت الذي صار فيه سليمان الملك الجديد، كانت إسرائيل تضم جميع أراضي أسباط إسرائيل، بما فيها يهوذا. ولم تكن يهوذا مملكة منفصلة عن بقية إسرائيل.</w:t>
      </w:r>
    </w:p>
    <w:p>
      <w:pPr>
        <w:bidi/>
      </w:pPr>
      <w:r>
        <w:rPr>
          <w:rtl/>
          <w:cs/>
          <w:lang w:val="ar_AE" w:bidi="ar_AE"/>
        </w:rPr>
      </w:r>
      <w:r>
        <w:rPr>
          <w:rtl/>
          <w:cs/>
          <w:lang w:val="ar_AE" w:bidi="ar_AE"/>
        </w:rPr>
        <w:t>ويستجيب بناياهو لكل ما قاله داود بموافقة قوية. وفي زمن داود، كان الشخص يقول "آمين" ليوافق شخصًا آخر ويقول إن كل شيء سيتم كما قال ذلك الشخص. ويطلب بناياهو بركة الرب على رغبات داود. ويريد بناياهو أن يبارك الرب سليمان كما بارك الرب داود. ويستخدم بناياهو كرسي الملك رمزًا لملك الملك وسلطانه. ويطلب بناياهو من الرب أن يجعل سليمان ملكًا أعظم وأقوى من الملك داود.</w:t>
      </w:r>
    </w:p>
    <w:p>
      <w:pPr>
        <w:bidi/>
      </w:pPr>
      <w:r>
        <w:rPr>
          <w:rtl/>
          <w:cs/>
          <w:lang w:val="ar_AE" w:bidi="ar_AE"/>
        </w:rPr>
      </w:r>
      <w:r>
        <w:rPr>
          <w:rtl/>
          <w:cs/>
          <w:lang w:val="ar_AE" w:bidi="ar_AE"/>
        </w:rPr>
        <w:t>توقّفوا هنا وناقشوا هذا السؤال معًا: ما كلمات البركة التي تقولونها بعضكم لبعض لتتمنوا لشخص أمورًا صالحة من الله؟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ملوك ١: ٢٨–٣٧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ستحدد المجموعة المشاهد والشخصيات وسياق هذا المقطع. ثم تقوم المجموعة بتصوير أحداث هذا المقطع.</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b/>
          <w:rtl/>
          <w:cs/>
          <w:lang w:val="ar_AE" w:bidi="ar_AE"/>
        </w:rPr>
        <w:t>في المشهد الأول:</w:t>
      </w:r>
      <w:r>
        <w:rPr>
          <w:rtl/>
          <w:cs/>
          <w:lang w:val="ar_AE" w:bidi="ar_AE"/>
        </w:rPr>
        <w:t xml:space="preserve"> يطلب الملك داود من عبيده أن يدعوا بثشبع إليه في غرفة داود.</w:t>
      </w:r>
    </w:p>
    <w:p>
      <w:pPr>
        <w:bidi/>
      </w:pPr>
      <w:r>
        <w:rPr>
          <w:rtl/>
          <w:cs/>
          <w:lang w:val="ar_AE" w:bidi="ar_AE"/>
        </w:rPr>
      </w:r>
      <w:r>
        <w:rPr>
          <w:b/>
          <w:rtl/>
          <w:cs/>
          <w:lang w:val="ar_AE" w:bidi="ar_AE"/>
        </w:rPr>
        <w:t>في المشهد الثاني:</w:t>
      </w:r>
      <w:r>
        <w:rPr>
          <w:rtl/>
          <w:cs/>
          <w:lang w:val="ar_AE" w:bidi="ar_AE"/>
        </w:rPr>
        <w:t xml:space="preserve"> يعد الملك داود بأن يتمم الوعد الذي قطعه داود لبثشبع في الماضي. ويخبر داود بثشبع أن سليمان سيصير الملك التالي اليوم. وتكون بثشبع شاكرة جدًا لداود.</w:t>
      </w:r>
    </w:p>
    <w:p>
      <w:pPr>
        <w:bidi/>
      </w:pPr>
      <w:r>
        <w:rPr>
          <w:rtl/>
          <w:cs/>
          <w:lang w:val="ar_AE" w:bidi="ar_AE"/>
        </w:rPr>
      </w:r>
      <w:r>
        <w:rPr>
          <w:b/>
          <w:rtl/>
          <w:cs/>
          <w:lang w:val="ar_AE" w:bidi="ar_AE"/>
        </w:rPr>
        <w:t>في المشهد الثالث:</w:t>
      </w:r>
      <w:r>
        <w:rPr>
          <w:rtl/>
          <w:cs/>
          <w:lang w:val="ar_AE" w:bidi="ar_AE"/>
        </w:rPr>
        <w:t xml:space="preserve"> يطلب الملك داود من عبيده أن يدعوا صادوق الكاهن، وناثان النبي، وبناياهو بن يهوياداع، إلى داود في غرفة داود.</w:t>
      </w:r>
    </w:p>
    <w:p>
      <w:pPr>
        <w:bidi/>
      </w:pPr>
      <w:r>
        <w:rPr>
          <w:rtl/>
          <w:cs/>
          <w:lang w:val="ar_AE" w:bidi="ar_AE"/>
        </w:rPr>
      </w:r>
      <w:r>
        <w:rPr>
          <w:b/>
          <w:rtl/>
          <w:cs/>
          <w:lang w:val="ar_AE" w:bidi="ar_AE"/>
        </w:rPr>
        <w:t>في المشهد الرابع:</w:t>
      </w:r>
      <w:r>
        <w:rPr>
          <w:rtl/>
          <w:cs/>
          <w:lang w:val="ar_AE" w:bidi="ar_AE"/>
        </w:rPr>
        <w:t xml:space="preserve"> يأمر الملك داود صادوق وناثان وبناياهو أن يجعلوا سليمان ملكًا على إسرائيل في جيحون. ويخبر داود صادوق وناثان وبناياهو أن يضعوا سليمان على كرسي داود في أورشليم بعد أن يجعل صادوق سليمان ملكًا على إسرائيل. ويوافق بناياهو بشدة على خطة داود، ويطلب بركة الرب على سليمان لكي يجعل الرب كرسي سليمان أعظم من كرسي داود.</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الملك داود</w:t>
      </w:r>
    </w:p>
    <w:p>
      <w:pPr>
        <w:pStyle w:val="ListBullet"/>
        <w:bidi/>
        <w:spacing w:line="240" w:lineRule="auto"/>
        <w:ind w:left="720"/>
      </w:pPr>
      <w:r>
        <w:rPr>
          <w:rtl/>
          <w:cs/>
          <w:lang w:val="ar_AE" w:bidi="ar_AE"/>
        </w:rPr>
      </w:r>
      <w:r>
        <w:rPr>
          <w:rtl/>
          <w:cs/>
          <w:lang w:val="ar_AE" w:bidi="ar_AE"/>
        </w:rPr>
        <w:t>عبيد داود</w:t>
      </w:r>
    </w:p>
    <w:p>
      <w:pPr>
        <w:pStyle w:val="ListBullet"/>
        <w:bidi/>
        <w:spacing w:line="240" w:lineRule="auto"/>
        <w:ind w:left="720"/>
      </w:pPr>
      <w:r>
        <w:rPr>
          <w:rtl/>
          <w:cs/>
          <w:lang w:val="ar_AE" w:bidi="ar_AE"/>
        </w:rPr>
      </w:r>
      <w:r>
        <w:rPr>
          <w:rtl/>
          <w:cs/>
          <w:lang w:val="ar_AE" w:bidi="ar_AE"/>
        </w:rPr>
        <w:t>بثشبع</w:t>
      </w:r>
    </w:p>
    <w:p>
      <w:pPr>
        <w:pStyle w:val="ListBullet"/>
        <w:bidi/>
        <w:spacing w:line="240" w:lineRule="auto"/>
        <w:ind w:left="720"/>
      </w:pPr>
      <w:r>
        <w:rPr>
          <w:rtl/>
          <w:cs/>
          <w:lang w:val="ar_AE" w:bidi="ar_AE"/>
        </w:rPr>
      </w:r>
      <w:r>
        <w:rPr>
          <w:rtl/>
          <w:cs/>
          <w:lang w:val="ar_AE" w:bidi="ar_AE"/>
        </w:rPr>
        <w:t>صادوق الكاهن وناثان النبي</w:t>
      </w:r>
    </w:p>
    <w:p>
      <w:pPr>
        <w:pStyle w:val="ListBullet"/>
        <w:bidi/>
        <w:spacing w:line="240" w:lineRule="auto"/>
        <w:ind w:left="720"/>
      </w:pPr>
      <w:r>
        <w:rPr>
          <w:rtl/>
          <w:cs/>
          <w:lang w:val="ar_AE" w:bidi="ar_AE"/>
        </w:rPr>
      </w:r>
      <w:r>
        <w:rPr>
          <w:rtl/>
          <w:cs/>
          <w:lang w:val="ar_AE" w:bidi="ar_AE"/>
        </w:rPr>
        <w:t>وبناياهو بن يهوياداع</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لا نعرف متى خرج ناثان من غرفة داود، لكن لا بد أن ناثان خرج من عند داود بعد أن تحدث ناثان إلى داود وقبل أن يطلب داود من العبيد أن يدعوا بثشبع إليه مرة أخرى. ولا نعرف كم من الوقت مضى بين حديث داود مع ناثان وبين الوقت الذي قرر فيه داود أن يدعو بثشبع إلى الغرفة مرة أخرى. ولا نعرف إن كان ناثان قد خرج من الغرفة قبل أن يطلب داود من العبيد أن يدعوا بثشبع، أم إن كان ناثان قد خرج من الغرفة عندما عادت بثشبع إلى الغرفة. حدثت جميع زيارات بثشبع وناثان إلى غرفة داود في اليوم نفسه وفي الوقت نفسه الذي كان فيه أدونيا يقيم احتفاله ليصير ملكًا. ويعطي داود تعليمات لعبيده لكي يدعوا الأشخاص المختلفين إلى غرفة داود.</w:t>
      </w:r>
    </w:p>
    <w:p>
      <w:pPr>
        <w:bidi/>
      </w:pPr>
      <w:r>
        <w:rPr>
          <w:rtl/>
          <w:cs/>
          <w:lang w:val="ar_AE" w:bidi="ar_AE"/>
        </w:rPr>
      </w:r>
      <w:r>
        <w:rPr>
          <w:rtl/>
          <w:cs/>
          <w:lang w:val="ar_AE" w:bidi="ar_AE"/>
        </w:rPr>
        <w:t>وعندما تصل بثشبع إلى غرفة داود، تدخل إلى أمام الملك، أي إلى المكان الذي يوجد فيه داود. ويتحدث داود إلى بثشبع ويحلف، ويقطع لبثشبع وعدًا قويًا. ويستشهد داود بالرب شاهدًا على حلفه، ويعلن الوعد الجديد لذلك اليوم، ويكرر الوعد الذي قطعه لبثشبع من قبل. ويعد داود بأن يتمم وعده السابق في ذلك اليوم. وبعد أن يتحدث داود بوعده إلى بثشبع، تخرّ بثشبع على وجهها إلى الأرض وتسجد لتُظهر ولاءها وامتنانها واحترامها لداود. كما تتمنى بثشبع لملكها الصحة وطول العمر لتُظهر شكرها وولاءها لداود. ثم تغادر بثشبع داود.</w:t>
      </w:r>
    </w:p>
    <w:p>
      <w:pPr>
        <w:bidi/>
      </w:pPr>
      <w:r>
        <w:rPr>
          <w:rtl/>
          <w:cs/>
          <w:lang w:val="ar_AE" w:bidi="ar_AE"/>
        </w:rPr>
      </w:r>
      <w:r>
        <w:rPr>
          <w:rtl/>
          <w:cs/>
          <w:lang w:val="ar_AE" w:bidi="ar_AE"/>
        </w:rPr>
        <w:t>بعد ذلك، يتحدث داود إلى عبيده ويطلب منهم أن يدعوا صادوق وناثان وبناياهو إليه في غرفة داود. ويستخدم داود ألقاب الرجال لتحديدهم لعبيده. ومن المرجح أن داود يطلب من عبيده أن يدعوا الرجال إليه بسرعة بعد أن تغادر بثشبع.</w:t>
      </w:r>
    </w:p>
    <w:p>
      <w:pPr>
        <w:bidi/>
      </w:pPr>
      <w:r>
        <w:rPr>
          <w:rtl/>
          <w:cs/>
          <w:lang w:val="ar_AE" w:bidi="ar_AE"/>
        </w:rPr>
      </w:r>
      <w:r>
        <w:rPr>
          <w:rtl/>
          <w:cs/>
          <w:lang w:val="ar_AE" w:bidi="ar_AE"/>
        </w:rPr>
        <w:t xml:space="preserve">توقّفوا هنا وناقشوا هذا السؤال معًا: كم مرة ومتى تستخدمون الألقاب الرسمية للأشخاص؟ أوقِفوا الاستماع إلى هذا التسجيل الصوتي هنا. </w:t>
      </w:r>
    </w:p>
    <w:p>
      <w:pPr>
        <w:bidi/>
      </w:pPr>
      <w:r>
        <w:rPr>
          <w:rtl/>
          <w:cs/>
          <w:lang w:val="ar_AE" w:bidi="ar_AE"/>
        </w:rPr>
      </w:r>
      <w:r>
        <w:rPr>
          <w:rtl/>
          <w:cs/>
          <w:lang w:val="ar_AE" w:bidi="ar_AE"/>
        </w:rPr>
        <w:t>يأتي صادوق وناثان وبناياهو إلى داود في غرفة داود. ويعطي داود الرجال أوامر بأن يجعلوا سليمان ملكًا على إسرائيل في ذلك اليوم. ويريد داود من حرسه أن يذهبوا مع صادوق وناثان وبناياهو. ويسمي داود حرسه "عبيدًا"، ويشير إلى نفسه باعتباره سيد الرجال. وستتذكرون أن السيد هو الشخص الذي يتسلط على أشخاص آخرين. ويخبر داود الرجال أن يذهبوا جميعًا مع سليمان نزولًا إلى عين جيحون. وتقع عين جيحون في وادي قدرون خارج أورشليم مباشرة وأسفل مدينة داود، وهي الجزء من أورشليم الذي يسكن فيه داود.</w:t>
      </w:r>
    </w:p>
    <w:p>
      <w:pPr>
        <w:bidi/>
      </w:pPr>
      <w:r>
        <w:rPr>
          <w:rtl/>
          <w:cs/>
          <w:lang w:val="ar_AE" w:bidi="ar_AE"/>
        </w:rPr>
      </w:r>
      <w:r>
        <w:rPr>
          <w:rtl/>
          <w:cs/>
          <w:lang w:val="ar_AE" w:bidi="ar_AE"/>
        </w:rPr>
        <w:t xml:space="preserve">توقّفوا هنا وانظروا إلى خريطة </w:t>
      </w:r>
      <w:r>
        <w:rPr>
          <w:b/>
          <w:rtl/>
          <w:cs/>
          <w:lang w:val="ar_AE" w:bidi="ar_AE"/>
        </w:rPr>
        <w:t>لأورشليم وعين جيحون في وادي قدرون</w:t>
      </w:r>
      <w:r>
        <w:rPr>
          <w:rtl/>
          <w:cs/>
          <w:lang w:val="ar_AE" w:bidi="ar_AE"/>
        </w:rPr>
        <w:t xml:space="preserve">، إذا لزم الأمر. أوقِفوا الاستماع إلى هذا التسجيل الصوتي هنا. </w:t>
      </w:r>
    </w:p>
    <w:p>
      <w:pPr>
        <w:bidi/>
      </w:pPr>
      <w:r>
        <w:rPr>
          <w:rtl/>
          <w:cs/>
          <w:lang w:val="ar_AE" w:bidi="ar_AE"/>
        </w:rPr>
      </w:r>
      <w:r>
        <w:rPr>
          <w:rtl/>
          <w:cs/>
          <w:lang w:val="ar_AE" w:bidi="ar_AE"/>
        </w:rPr>
        <w:t>عندما يصل الرجال إلى عين جيحون، يريد داود من صادوق وناثان أن يمسحا سليمان ويعلنا سليمان ملكًا.</w:t>
      </w:r>
    </w:p>
    <w:p>
      <w:pPr>
        <w:bidi/>
      </w:pPr>
      <w:r>
        <w:rPr>
          <w:rtl/>
          <w:cs/>
          <w:lang w:val="ar_AE" w:bidi="ar_AE"/>
        </w:rPr>
      </w:r>
      <w:r>
        <w:rPr>
          <w:rtl/>
          <w:cs/>
          <w:lang w:val="ar_AE" w:bidi="ar_AE"/>
        </w:rPr>
        <w:t xml:space="preserve">توقّفوا هنا ونفّذوا هذا النشاط معًا: ليعطِ أحد الأشخاص تعليمات للمجموعة بشأن بعض الأمور التي ينبغي للمجموعة أن تفعلها في وقت لاحق من ذلك اليوم. انتبهوا إلى اللغة التي يستخدمها الشخص وهو يعطي تعليمًا ثم التعليم التالي. أوقِفوا الاستماع إلى هذا التسجيل الصوتي هنا. </w:t>
      </w:r>
    </w:p>
    <w:p>
      <w:pPr>
        <w:bidi/>
      </w:pPr>
      <w:r>
        <w:rPr>
          <w:rtl/>
          <w:cs/>
          <w:lang w:val="ar_AE" w:bidi="ar_AE"/>
        </w:rPr>
      </w:r>
      <w:r>
        <w:rPr>
          <w:rtl/>
          <w:cs/>
          <w:lang w:val="ar_AE" w:bidi="ar_AE"/>
        </w:rPr>
        <w:t>بعد أن يجعل الرجال سليمان ملكًا، يريد داود من الرجال أن يتبعوا سليمان صعودًا إلى مدينة داود وإلى المبنى الذي يوجد فيه كرسي داود. وتقع مدينة داود على تل فوق عين جيحون. ويريد داود أن يرى الناس سليمان باعتباره الملك الجديد. ويريد داود أن يعرف شعب إسرائيل أن داود قد اختار سليمان رسميًا أو عيّنه ملكًا جديدًا.</w:t>
      </w:r>
    </w:p>
    <w:p>
      <w:pPr>
        <w:bidi/>
      </w:pPr>
      <w:r>
        <w:rPr>
          <w:rtl/>
          <w:cs/>
          <w:lang w:val="ar_AE" w:bidi="ar_AE"/>
        </w:rPr>
      </w:r>
      <w:r>
        <w:rPr>
          <w:rtl/>
          <w:cs/>
          <w:lang w:val="ar_AE" w:bidi="ar_AE"/>
        </w:rPr>
        <w:t>ويجيب بناياهو أو يستجيب لتعليمات داود بتأكيد أو موافقة قوية. ويستخدم بناياهو كلمة "آمين" ليقول إن الناس سيفعلون الأمور التي أمر بها داود. ويتمنى بناياهو أن يجعل الرب كل شيء يحدث. ويستخدم بناياهو لغة رسمية في حديثه إلى داود ليُظهر احترامه لداود. ويريد بناياهو أن يكون الرب مع سليمان بالطريقة نفسها التي كان بها الرب مع داود، سيد بناياهو. ويستخدم بناياهو كرسي داود رمزًا لملك داود، ويريد أن يكون مُلك سليمان أفضل حتى من مُلك داود على إسرائيل.</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ملوك ١: ٢٨–٣٧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الملك داود</w:t>
      </w:r>
    </w:p>
    <w:p>
      <w:pPr>
        <w:pStyle w:val="ListBullet"/>
        <w:bidi/>
        <w:spacing w:line="240" w:lineRule="auto"/>
        <w:ind w:left="720"/>
      </w:pPr>
      <w:r>
        <w:rPr>
          <w:rtl/>
          <w:cs/>
          <w:lang w:val="ar_AE" w:bidi="ar_AE"/>
        </w:rPr>
      </w:r>
      <w:r>
        <w:rPr>
          <w:rtl/>
          <w:cs/>
          <w:lang w:val="ar_AE" w:bidi="ar_AE"/>
        </w:rPr>
        <w:t>عبيد داود</w:t>
      </w:r>
    </w:p>
    <w:p>
      <w:pPr>
        <w:pStyle w:val="ListBullet"/>
        <w:bidi/>
        <w:spacing w:line="240" w:lineRule="auto"/>
        <w:ind w:left="720"/>
      </w:pPr>
      <w:r>
        <w:rPr>
          <w:rtl/>
          <w:cs/>
          <w:lang w:val="ar_AE" w:bidi="ar_AE"/>
        </w:rPr>
      </w:r>
      <w:r>
        <w:rPr>
          <w:rtl/>
          <w:cs/>
          <w:lang w:val="ar_AE" w:bidi="ar_AE"/>
        </w:rPr>
        <w:t>بثشبع</w:t>
      </w:r>
    </w:p>
    <w:p>
      <w:pPr>
        <w:pStyle w:val="ListBullet"/>
        <w:bidi/>
        <w:spacing w:line="240" w:lineRule="auto"/>
        <w:ind w:left="720"/>
      </w:pPr>
      <w:r>
        <w:rPr>
          <w:rtl/>
          <w:cs/>
          <w:lang w:val="ar_AE" w:bidi="ar_AE"/>
        </w:rPr>
      </w:r>
      <w:r>
        <w:rPr>
          <w:rtl/>
          <w:cs/>
          <w:lang w:val="ar_AE" w:bidi="ar_AE"/>
        </w:rPr>
        <w:t>صادوق الكاهن وناثان النبي</w:t>
      </w:r>
    </w:p>
    <w:p>
      <w:pPr>
        <w:pStyle w:val="ListBullet"/>
        <w:bidi/>
        <w:spacing w:line="240" w:lineRule="auto"/>
        <w:ind w:left="720"/>
      </w:pPr>
      <w:r>
        <w:rPr>
          <w:rtl/>
          <w:cs/>
          <w:lang w:val="ar_AE" w:bidi="ar_AE"/>
        </w:rPr>
      </w:r>
      <w:r>
        <w:rPr>
          <w:rtl/>
          <w:cs/>
          <w:lang w:val="ar_AE" w:bidi="ar_AE"/>
        </w:rPr>
        <w:t>وبناياهو بن يهوياداع</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يطلب الملك داود من عبيده أن يدعوا بثشبع إليه في غرفة داود.</w:t>
      </w:r>
    </w:p>
    <w:p>
      <w:pPr>
        <w:bidi/>
      </w:pPr>
      <w:r>
        <w:rPr>
          <w:rtl/>
          <w:cs/>
          <w:lang w:val="ar_AE" w:bidi="ar_AE"/>
        </w:rPr>
      </w:r>
      <w:r>
        <w:rPr>
          <w:rtl/>
          <w:cs/>
          <w:lang w:val="ar_AE" w:bidi="ar_AE"/>
        </w:rPr>
        <w:t>أوقفوا التمثيل. اسألوا الشخص الذي يؤدي دور الملك داود: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"أحتاج إلى التحدث مع بثشبع مرة أخرى"، أو </w:t>
      </w:r>
    </w:p>
    <w:p>
      <w:pPr>
        <w:pStyle w:val="ListBullet"/>
        <w:bidi/>
        <w:spacing w:line="240" w:lineRule="auto"/>
        <w:ind w:left="720"/>
      </w:pPr>
      <w:r>
        <w:rPr>
          <w:rtl/>
          <w:cs/>
          <w:lang w:val="ar_AE" w:bidi="ar_AE"/>
        </w:rPr>
      </w:r>
      <w:r>
        <w:rPr>
          <w:rtl/>
          <w:cs/>
          <w:lang w:val="ar_AE" w:bidi="ar_AE"/>
        </w:rPr>
        <w:t>"أنا قلق جدًا. يجب أن يكون سليمان هو الملك التالي على إسرائيل"، أو</w:t>
      </w:r>
    </w:p>
    <w:p>
      <w:pPr>
        <w:pStyle w:val="ListBullet"/>
        <w:bidi/>
        <w:spacing w:line="240" w:lineRule="auto"/>
        <w:ind w:left="720"/>
      </w:pPr>
      <w:r>
        <w:rPr>
          <w:rtl/>
          <w:cs/>
          <w:lang w:val="ar_AE" w:bidi="ar_AE"/>
        </w:rPr>
      </w:r>
      <w:r>
        <w:rPr>
          <w:rtl/>
          <w:cs/>
          <w:lang w:val="ar_AE" w:bidi="ar_AE"/>
        </w:rPr>
        <w:t>"أريد أن تعرف بثشبع أنني سأفي بوعدي لها."</w:t>
      </w:r>
    </w:p>
    <w:p>
      <w:pPr>
        <w:bidi/>
      </w:pPr>
      <w:r>
        <w:rPr>
          <w:rtl/>
          <w:cs/>
          <w:lang w:val="ar_AE" w:bidi="ar_AE"/>
        </w:rPr>
      </w:r>
      <w:r>
        <w:rPr>
          <w:rtl/>
          <w:cs/>
          <w:lang w:val="ar_AE" w:bidi="ar_AE"/>
        </w:rPr>
        <w:t>اسألوا الأشخاص الذين يؤدون دور خدم داود: "بمَ تشعرون أو فيمَ تفكِّرون؟" قد يجيبون بعبارات مثل:</w:t>
      </w:r>
    </w:p>
    <w:p>
      <w:pPr>
        <w:pStyle w:val="ListBullet"/>
        <w:bidi/>
        <w:spacing w:line="240" w:lineRule="auto"/>
        <w:ind w:left="720"/>
      </w:pPr>
      <w:r>
        <w:rPr>
          <w:rtl/>
          <w:cs/>
          <w:lang w:val="ar_AE" w:bidi="ar_AE"/>
        </w:rPr>
      </w:r>
      <w:r>
        <w:rPr>
          <w:rtl/>
          <w:cs/>
          <w:lang w:val="ar_AE" w:bidi="ar_AE"/>
        </w:rPr>
        <w:t>"إن الملك قلق جدًا"، أو</w:t>
      </w:r>
    </w:p>
    <w:p>
      <w:pPr>
        <w:pStyle w:val="ListBullet"/>
        <w:bidi/>
        <w:spacing w:line="240" w:lineRule="auto"/>
        <w:ind w:left="720"/>
      </w:pPr>
      <w:r>
        <w:rPr>
          <w:rtl/>
          <w:cs/>
          <w:lang w:val="ar_AE" w:bidi="ar_AE"/>
        </w:rPr>
      </w:r>
      <w:r>
        <w:rPr>
          <w:rtl/>
          <w:cs/>
          <w:lang w:val="ar_AE" w:bidi="ar_AE"/>
        </w:rPr>
        <w:t xml:space="preserve">"أسرعوا! يجب أن نحضر بثشبع إلى هنا مرة أخرى"، أو </w:t>
      </w:r>
    </w:p>
    <w:p>
      <w:pPr>
        <w:pStyle w:val="ListBullet"/>
        <w:bidi/>
        <w:spacing w:line="240" w:lineRule="auto"/>
        <w:ind w:left="720"/>
      </w:pPr>
      <w:r>
        <w:rPr>
          <w:rtl/>
          <w:cs/>
          <w:lang w:val="ar_AE" w:bidi="ar_AE"/>
        </w:rPr>
      </w:r>
      <w:r>
        <w:rPr>
          <w:rtl/>
          <w:cs/>
          <w:lang w:val="ar_AE" w:bidi="ar_AE"/>
        </w:rPr>
        <w:t>"هناك أمر خطير جدًا يحدث."</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يعد الملك داود بأن يتمم الوعد الذي قطعه داود لبثشبع في الماضي. ويخبر داود بثشبع أن سليمان سيصير الملك التالي اليوم. وتكون بثشبع شاكرة جدًا لداود.</w:t>
      </w:r>
    </w:p>
    <w:p>
      <w:pPr>
        <w:bidi/>
      </w:pPr>
      <w:r>
        <w:rPr>
          <w:rtl/>
          <w:cs/>
          <w:lang w:val="ar_AE" w:bidi="ar_AE"/>
        </w:rPr>
      </w:r>
      <w:r>
        <w:rPr>
          <w:rtl/>
          <w:cs/>
          <w:lang w:val="ar_AE" w:bidi="ar_AE"/>
        </w:rPr>
        <w:t>أوقفوا التمثيل. اسألوا الشخص الذي يؤدي دور الملك داود: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"أنا أحب بثشبع وأريد أن تكون آمنة وسعيدة"، أو </w:t>
      </w:r>
    </w:p>
    <w:p>
      <w:pPr>
        <w:pStyle w:val="ListBullet"/>
        <w:bidi/>
        <w:spacing w:line="240" w:lineRule="auto"/>
        <w:ind w:left="720"/>
      </w:pPr>
      <w:r>
        <w:rPr>
          <w:rtl/>
          <w:cs/>
          <w:lang w:val="ar_AE" w:bidi="ar_AE"/>
        </w:rPr>
      </w:r>
      <w:r>
        <w:rPr>
          <w:rtl/>
          <w:cs/>
          <w:lang w:val="ar_AE" w:bidi="ar_AE"/>
        </w:rPr>
        <w:t xml:space="preserve">"لا أريد أن تقلق بثشبع بشأن سليمان"، أو </w:t>
      </w:r>
    </w:p>
    <w:p>
      <w:pPr>
        <w:pStyle w:val="ListBullet"/>
        <w:bidi/>
        <w:spacing w:line="240" w:lineRule="auto"/>
        <w:ind w:left="720"/>
      </w:pPr>
      <w:r>
        <w:rPr>
          <w:rtl/>
          <w:cs/>
          <w:lang w:val="ar_AE" w:bidi="ar_AE"/>
        </w:rPr>
      </w:r>
      <w:r>
        <w:rPr>
          <w:rtl/>
          <w:cs/>
          <w:lang w:val="ar_AE" w:bidi="ar_AE"/>
        </w:rPr>
        <w:t>"أنا سعيد لأن بثشبع تعرف أنني سأفي بوعدي لها."</w:t>
      </w:r>
    </w:p>
    <w:p>
      <w:pPr>
        <w:bidi/>
      </w:pPr>
      <w:r>
        <w:rPr>
          <w:rtl/>
          <w:cs/>
          <w:lang w:val="ar_AE" w:bidi="ar_AE"/>
        </w:rPr>
      </w:r>
      <w:r>
        <w:rPr>
          <w:rtl/>
          <w:cs/>
          <w:lang w:val="ar_AE" w:bidi="ar_AE"/>
        </w:rPr>
        <w:t>اسألوا من تؤدي دور بثشبع: "بمَ تشعرين أو فيمَ تفكّرين؟" قد تجيب بعبارات مثل:</w:t>
      </w:r>
    </w:p>
    <w:p>
      <w:pPr>
        <w:pStyle w:val="ListBullet"/>
        <w:bidi/>
        <w:spacing w:line="240" w:lineRule="auto"/>
        <w:ind w:left="720"/>
      </w:pPr>
      <w:r>
        <w:rPr>
          <w:rtl/>
          <w:cs/>
          <w:lang w:val="ar_AE" w:bidi="ar_AE"/>
        </w:rPr>
      </w:r>
      <w:r>
        <w:rPr>
          <w:rtl/>
          <w:cs/>
          <w:lang w:val="ar_AE" w:bidi="ar_AE"/>
        </w:rPr>
        <w:t xml:space="preserve">"ملكي أمين وسيفي بوعده لي"، أو </w:t>
      </w:r>
    </w:p>
    <w:p>
      <w:pPr>
        <w:pStyle w:val="ListBullet"/>
        <w:bidi/>
        <w:spacing w:line="240" w:lineRule="auto"/>
        <w:ind w:left="720"/>
      </w:pPr>
      <w:r>
        <w:rPr>
          <w:rtl/>
          <w:cs/>
          <w:lang w:val="ar_AE" w:bidi="ar_AE"/>
        </w:rPr>
      </w:r>
      <w:r>
        <w:rPr>
          <w:rtl/>
          <w:cs/>
          <w:lang w:val="ar_AE" w:bidi="ar_AE"/>
        </w:rPr>
        <w:t xml:space="preserve">"أنا سعيدة جدًا لأن داود قوي اليوم وسيوقف أدونيا"، أو </w:t>
      </w:r>
    </w:p>
    <w:p>
      <w:pPr>
        <w:pStyle w:val="ListBullet"/>
        <w:bidi/>
        <w:spacing w:line="240" w:lineRule="auto"/>
        <w:ind w:left="720"/>
      </w:pPr>
      <w:r>
        <w:rPr>
          <w:rtl/>
          <w:cs/>
          <w:lang w:val="ar_AE" w:bidi="ar_AE"/>
        </w:rPr>
      </w:r>
      <w:r>
        <w:rPr>
          <w:rtl/>
          <w:cs/>
          <w:lang w:val="ar_AE" w:bidi="ar_AE"/>
        </w:rPr>
        <w:t>"أشكر الله من أجل ملكي وأتمنى له أمورًا صالحة."</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يطلب الملك داود من عبيده أن يدعوا صادوق الكاهن، وناثان النبي، وبناياهو بن يهوياداع إلى داود في غرفة داود.</w:t>
      </w:r>
    </w:p>
    <w:p>
      <w:pPr>
        <w:bidi/>
      </w:pPr>
      <w:r>
        <w:rPr>
          <w:rtl/>
          <w:cs/>
          <w:lang w:val="ar_AE" w:bidi="ar_AE"/>
        </w:rPr>
      </w:r>
      <w:r>
        <w:rPr>
          <w:rtl/>
          <w:cs/>
          <w:lang w:val="ar_AE" w:bidi="ar_AE"/>
        </w:rPr>
        <w:t>أوقفوا التمثيل. اسألوا الشخص الذي يؤدي دور الملك داود: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"أحتاج إلى الرجال المخلصين ليأتوا ويساعدوا في جعل سليمان ملكًا"، أو </w:t>
      </w:r>
    </w:p>
    <w:p>
      <w:pPr>
        <w:pStyle w:val="ListBullet"/>
        <w:bidi/>
        <w:spacing w:line="240" w:lineRule="auto"/>
        <w:ind w:left="720"/>
      </w:pPr>
      <w:r>
        <w:rPr>
          <w:rtl/>
          <w:cs/>
          <w:lang w:val="ar_AE" w:bidi="ar_AE"/>
        </w:rPr>
      </w:r>
      <w:r>
        <w:rPr>
          <w:rtl/>
          <w:cs/>
          <w:lang w:val="ar_AE" w:bidi="ar_AE"/>
        </w:rPr>
        <w:t xml:space="preserve">"أحتاج إلى أن أجعل سليمان ملكًا اليوم"، أو </w:t>
      </w:r>
    </w:p>
    <w:p>
      <w:pPr>
        <w:pStyle w:val="ListBullet"/>
        <w:bidi/>
        <w:spacing w:line="240" w:lineRule="auto"/>
        <w:ind w:left="720"/>
      </w:pPr>
      <w:r>
        <w:rPr>
          <w:rtl/>
          <w:cs/>
          <w:lang w:val="ar_AE" w:bidi="ar_AE"/>
        </w:rPr>
      </w:r>
      <w:r>
        <w:rPr>
          <w:rtl/>
          <w:cs/>
          <w:lang w:val="ar_AE" w:bidi="ar_AE"/>
        </w:rPr>
        <w:t>"أنا قلق من أن يظن الناس أن أدونيا هو الملك قبل أن أتمكن من جعل سليمان ملكًا."</w:t>
      </w:r>
    </w:p>
    <w:p>
      <w:pPr>
        <w:bidi/>
      </w:pPr>
      <w:r>
        <w:rPr>
          <w:rtl/>
          <w:cs/>
          <w:lang w:val="ar_AE" w:bidi="ar_AE"/>
        </w:rPr>
      </w:r>
      <w:r>
        <w:rPr>
          <w:rtl/>
          <w:cs/>
          <w:lang w:val="ar_AE" w:bidi="ar_AE"/>
        </w:rPr>
        <w:t>اسألوا الأشخاص الذين يؤدون دور خدم داود: "بمَ تشعرون أو فيمَ تفكِّرون؟" قد يجيبون بعبارات مثل:</w:t>
      </w:r>
    </w:p>
    <w:p>
      <w:pPr>
        <w:pStyle w:val="ListBullet"/>
        <w:bidi/>
        <w:spacing w:line="240" w:lineRule="auto"/>
        <w:ind w:left="720"/>
      </w:pPr>
      <w:r>
        <w:rPr>
          <w:rtl/>
          <w:cs/>
          <w:lang w:val="ar_AE" w:bidi="ar_AE"/>
        </w:rPr>
      </w:r>
      <w:r>
        <w:rPr>
          <w:rtl/>
          <w:cs/>
          <w:lang w:val="ar_AE" w:bidi="ar_AE"/>
        </w:rPr>
        <w:t xml:space="preserve">"أولًا، أراد الملك داود منا أن نحضر بثشبع، والآن ثلاثة رجال مهمين جدًا!" "هناك أمر مهم يحدث." أو </w:t>
      </w:r>
    </w:p>
    <w:p>
      <w:pPr>
        <w:pStyle w:val="ListBullet"/>
        <w:bidi/>
        <w:spacing w:line="240" w:lineRule="auto"/>
        <w:ind w:left="720"/>
      </w:pPr>
      <w:r>
        <w:rPr>
          <w:rtl/>
          <w:cs/>
          <w:lang w:val="ar_AE" w:bidi="ar_AE"/>
        </w:rPr>
      </w:r>
      <w:r>
        <w:rPr>
          <w:rtl/>
          <w:cs/>
          <w:lang w:val="ar_AE" w:bidi="ar_AE"/>
        </w:rPr>
        <w:t>"أسرعوا، ابحثوا عن صادوق وناثان وبناياهو"، أو</w:t>
      </w:r>
    </w:p>
    <w:p>
      <w:pPr>
        <w:pStyle w:val="ListBullet"/>
        <w:bidi/>
        <w:spacing w:line="240" w:lineRule="auto"/>
        <w:ind w:left="720"/>
      </w:pPr>
      <w:r>
        <w:rPr>
          <w:rtl/>
          <w:cs/>
          <w:lang w:val="ar_AE" w:bidi="ar_AE"/>
        </w:rPr>
      </w:r>
      <w:r>
        <w:rPr>
          <w:rtl/>
          <w:cs/>
          <w:lang w:val="ar_AE" w:bidi="ar_AE"/>
        </w:rPr>
        <w:t>"نحن قلقون على الملك داود."</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يأمر الملك داود صادوق وناثان وبناياهو أن يجعلوا سليمان ملكًا على إسرائيل في جيحون. ويخبر داود صادوق وناثان وبناياهو أن يضعوا سليمان على كرسي داود في أورشليم بعد أن يجعل صادوق سليمان ملكًا على إسرائيل. ويوافق بناياهو بشدة على خطة داود، ويطلب بركة الرب على سليمان لكي يجعل الرب كرسي سليمان أعظم من كرسي داود.</w:t>
      </w:r>
    </w:p>
    <w:p>
      <w:pPr>
        <w:bidi/>
      </w:pPr>
      <w:r>
        <w:rPr>
          <w:rtl/>
          <w:cs/>
          <w:lang w:val="ar_AE" w:bidi="ar_AE"/>
        </w:rPr>
      </w:r>
      <w:r>
        <w:rPr>
          <w:rtl/>
          <w:cs/>
          <w:lang w:val="ar_AE" w:bidi="ar_AE"/>
        </w:rPr>
        <w:t>أوقفوا التمثيل. اسألوا الشخص الذي يؤدي دور الملك داود: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"الآن سنُصلح كل شيء"، أو </w:t>
      </w:r>
    </w:p>
    <w:p>
      <w:pPr>
        <w:pStyle w:val="ListBullet"/>
        <w:bidi/>
        <w:spacing w:line="240" w:lineRule="auto"/>
        <w:ind w:left="720"/>
      </w:pPr>
      <w:r>
        <w:rPr>
          <w:rtl/>
          <w:cs/>
          <w:lang w:val="ar_AE" w:bidi="ar_AE"/>
        </w:rPr>
      </w:r>
      <w:r>
        <w:rPr>
          <w:rtl/>
          <w:cs/>
          <w:lang w:val="ar_AE" w:bidi="ar_AE"/>
        </w:rPr>
        <w:t xml:space="preserve">"أنا سعيد جدًا ومرتاح لأن هؤلاء الرجال مخلصون لي"، أو </w:t>
      </w:r>
    </w:p>
    <w:p>
      <w:pPr>
        <w:pStyle w:val="ListBullet"/>
        <w:bidi/>
        <w:spacing w:line="240" w:lineRule="auto"/>
        <w:ind w:left="720"/>
      </w:pPr>
      <w:r>
        <w:rPr>
          <w:rtl/>
          <w:cs/>
          <w:lang w:val="ar_AE" w:bidi="ar_AE"/>
        </w:rPr>
      </w:r>
      <w:r>
        <w:rPr>
          <w:rtl/>
          <w:cs/>
          <w:lang w:val="ar_AE" w:bidi="ar_AE"/>
        </w:rPr>
        <w:t>"أريد من هؤلاء الرجال أن يجعلوا سليمان ملكًا فورًا، وأن يرى الجميع أن هذا ما أريده."</w:t>
      </w:r>
    </w:p>
    <w:p>
      <w:pPr>
        <w:bidi/>
      </w:pPr>
      <w:r>
        <w:rPr>
          <w:rtl/>
          <w:cs/>
          <w:lang w:val="ar_AE" w:bidi="ar_AE"/>
        </w:rPr>
      </w:r>
      <w:r>
        <w:rPr>
          <w:rtl/>
          <w:cs/>
          <w:lang w:val="ar_AE" w:bidi="ar_AE"/>
        </w:rPr>
        <w:t>اسألوا الشخص الذي يؤدي دور صادوق الكاهن وناثان النبي: "بمَ تشعران أو فيمَ تفكّران؟" قد يجيب بعبارات مثل:</w:t>
      </w:r>
    </w:p>
    <w:p>
      <w:pPr>
        <w:pStyle w:val="ListBullet"/>
        <w:bidi/>
        <w:spacing w:line="240" w:lineRule="auto"/>
        <w:ind w:left="720"/>
      </w:pPr>
      <w:r>
        <w:rPr>
          <w:rtl/>
          <w:cs/>
          <w:lang w:val="ar_AE" w:bidi="ar_AE"/>
        </w:rPr>
      </w:r>
      <w:r>
        <w:rPr>
          <w:rtl/>
          <w:cs/>
          <w:lang w:val="ar_AE" w:bidi="ar_AE"/>
        </w:rPr>
        <w:t>"الآن سيُصلح ملكنا كل شيء"، أو</w:t>
      </w:r>
    </w:p>
    <w:p>
      <w:pPr>
        <w:pStyle w:val="ListBullet"/>
        <w:bidi/>
        <w:spacing w:line="240" w:lineRule="auto"/>
        <w:ind w:left="720"/>
      </w:pPr>
      <w:r>
        <w:rPr>
          <w:rtl/>
          <w:cs/>
          <w:lang w:val="ar_AE" w:bidi="ar_AE"/>
        </w:rPr>
      </w:r>
      <w:r>
        <w:rPr>
          <w:rtl/>
          <w:cs/>
          <w:lang w:val="ar_AE" w:bidi="ar_AE"/>
        </w:rPr>
        <w:t xml:space="preserve">"سنمسح سليمان ونجعله ملكنا التالي اليوم"، أو </w:t>
      </w:r>
    </w:p>
    <w:p>
      <w:pPr>
        <w:pStyle w:val="ListBullet"/>
        <w:bidi/>
        <w:spacing w:line="240" w:lineRule="auto"/>
        <w:ind w:left="720"/>
      </w:pPr>
      <w:r>
        <w:rPr>
          <w:rtl/>
          <w:cs/>
          <w:lang w:val="ar_AE" w:bidi="ar_AE"/>
        </w:rPr>
      </w:r>
      <w:r>
        <w:rPr>
          <w:rtl/>
          <w:cs/>
          <w:lang w:val="ar_AE" w:bidi="ar_AE"/>
        </w:rPr>
        <w:t>"سيرى الجميع أن سليمان هو الملك التالي على إسرائيل."</w:t>
      </w:r>
    </w:p>
    <w:p>
      <w:pPr>
        <w:bidi/>
      </w:pPr>
      <w:r>
        <w:rPr>
          <w:rtl/>
          <w:cs/>
          <w:lang w:val="ar_AE" w:bidi="ar_AE"/>
        </w:rPr>
      </w:r>
      <w:r>
        <w:rPr>
          <w:rtl/>
          <w:cs/>
          <w:lang w:val="ar_AE" w:bidi="ar_AE"/>
        </w:rPr>
        <w:t>اسألوا الشخص الذي يؤدي دور بناياهو بن يهوياداع: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نعم! "لنَفعل هذا"، أو </w:t>
      </w:r>
    </w:p>
    <w:p>
      <w:pPr>
        <w:pStyle w:val="ListBullet"/>
        <w:bidi/>
        <w:spacing w:line="240" w:lineRule="auto"/>
        <w:ind w:left="720"/>
      </w:pPr>
      <w:r>
        <w:rPr>
          <w:rtl/>
          <w:cs/>
          <w:lang w:val="ar_AE" w:bidi="ar_AE"/>
        </w:rPr>
      </w:r>
      <w:r>
        <w:rPr>
          <w:rtl/>
          <w:cs/>
          <w:lang w:val="ar_AE" w:bidi="ar_AE"/>
        </w:rPr>
        <w:t xml:space="preserve">"آمل أن يساعدنا الرب على أن نفعل كل ما يريد داود أن نفعله"، أو </w:t>
      </w:r>
    </w:p>
    <w:p>
      <w:pPr>
        <w:pStyle w:val="ListBullet"/>
        <w:bidi/>
        <w:spacing w:line="240" w:lineRule="auto"/>
        <w:ind w:left="720"/>
      </w:pPr>
      <w:r>
        <w:rPr>
          <w:rtl/>
          <w:cs/>
          <w:lang w:val="ar_AE" w:bidi="ar_AE"/>
        </w:rPr>
      </w:r>
      <w:r>
        <w:rPr>
          <w:rtl/>
          <w:cs/>
          <w:lang w:val="ar_AE" w:bidi="ar_AE"/>
        </w:rPr>
        <w:t>"أعتقد أن سليمان سيكون ملكًا عظيمًا بمعونة الرب."</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ملوك ١: ٢٨–٣٧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b/>
          <w:rtl/>
          <w:cs/>
          <w:lang w:val="ar_AE" w:bidi="ar_AE"/>
        </w:rPr>
        <w:t>ينادي</w:t>
      </w:r>
      <w:r>
        <w:rPr>
          <w:rtl/>
          <w:cs/>
          <w:lang w:val="ar_AE" w:bidi="ar_AE"/>
        </w:rPr>
        <w:t xml:space="preserve"> الملك داود بثشبع لكي تعود إليه. استخدموا الكلمة أو العبارة ذاتها للفظ "ملك" كما استخدمتموها في المقاطع السابقة. للمزيد من المعلومات عن كلمة مَلك، راجعوا "قاموس الكلمات الرئيسية". </w:t>
      </w:r>
    </w:p>
    <w:p>
      <w:pPr>
        <w:bidi/>
      </w:pPr>
      <w:r>
        <w:rPr>
          <w:rtl/>
          <w:cs/>
          <w:lang w:val="ar_AE" w:bidi="ar_AE"/>
        </w:rPr>
      </w:r>
      <w:r>
        <w:rPr>
          <w:rtl/>
          <w:cs/>
          <w:lang w:val="ar_AE" w:bidi="ar_AE"/>
        </w:rPr>
        <w:t>ثم تدخل بثشبع إلى حضرة الملك. وحضرة الشخص هي المكان الذي يوجد فيه ذلك الشخص. ثم تذهب إلى المكان الذي يوجد فيه الملك.</w:t>
      </w:r>
    </w:p>
    <w:p>
      <w:pPr>
        <w:bidi/>
      </w:pPr>
      <w:r>
        <w:rPr>
          <w:rtl/>
          <w:cs/>
          <w:lang w:val="ar_AE" w:bidi="ar_AE"/>
        </w:rPr>
      </w:r>
      <w:r>
        <w:rPr>
          <w:rtl/>
          <w:cs/>
          <w:lang w:val="ar_AE" w:bidi="ar_AE"/>
        </w:rPr>
        <w:t xml:space="preserve">توقّفوا هنا وناقشوا معًا كيف ستصفون </w:t>
      </w:r>
      <w:r>
        <w:rPr>
          <w:b/>
          <w:rtl/>
          <w:cs/>
          <w:lang w:val="ar_AE" w:bidi="ar_AE"/>
        </w:rPr>
        <w:t>حضرة</w:t>
      </w:r>
      <w:r>
        <w:rPr>
          <w:rtl/>
          <w:cs/>
          <w:lang w:val="ar_AE" w:bidi="ar_AE"/>
        </w:rPr>
        <w:t xml:space="preserve"> الملك، أي المكان الذي يوجد فيه. أوقِفوا الاستماع إلى هذا التسجيل الصوتي هنا. </w:t>
      </w:r>
    </w:p>
    <w:p>
      <w:pPr>
        <w:bidi/>
      </w:pPr>
      <w:r>
        <w:rPr>
          <w:rtl/>
          <w:cs/>
          <w:lang w:val="ar_AE" w:bidi="ar_AE"/>
        </w:rPr>
      </w:r>
      <w:r>
        <w:rPr>
          <w:rtl/>
          <w:cs/>
          <w:lang w:val="ar_AE" w:bidi="ar_AE"/>
        </w:rPr>
        <w:t>ويحلف الملك داود ويقدّم لبثشبع وعدًا رسميًا.</w:t>
      </w:r>
    </w:p>
    <w:p>
      <w:pPr>
        <w:bidi/>
      </w:pPr>
      <w:r>
        <w:rPr>
          <w:rtl/>
          <w:cs/>
          <w:lang w:val="ar_AE" w:bidi="ar_AE"/>
        </w:rPr>
      </w:r>
      <w:r>
        <w:rPr>
          <w:rtl/>
          <w:cs/>
          <w:lang w:val="ar_AE" w:bidi="ar_AE"/>
        </w:rPr>
        <w:t xml:space="preserve">توقّفوا هنا وناقشوا معًا الكلمة أو العبارة التي ستستخدمونها </w:t>
      </w:r>
      <w:r>
        <w:rPr>
          <w:b/>
          <w:rtl/>
          <w:cs/>
          <w:lang w:val="ar_AE" w:bidi="ar_AE"/>
        </w:rPr>
        <w:t>للحلف</w:t>
      </w:r>
      <w:r>
        <w:rPr>
          <w:rtl/>
          <w:cs/>
          <w:lang w:val="ar_AE" w:bidi="ar_AE"/>
        </w:rPr>
        <w:t xml:space="preserve">. ابحثوا في قاموس الكلمات الرئيسية عن كلمة القَسَم للمزيد من المعلومات. إذا كنتم قد ترجمتم هذه الكلمة بالفعل في سِفر آخر من الكتاب المُقدَّس، استخدموا الكلمة نفسها التي استخدمتموها هناك. أوقِفوا الاستماع إلى هذا التسجيل الصوتي هنا. </w:t>
      </w:r>
    </w:p>
    <w:p>
      <w:pPr>
        <w:bidi/>
      </w:pPr>
      <w:r>
        <w:rPr>
          <w:rtl/>
          <w:cs/>
          <w:lang w:val="ar_AE" w:bidi="ar_AE"/>
        </w:rPr>
      </w:r>
      <w:r>
        <w:rPr>
          <w:rtl/>
          <w:cs/>
          <w:lang w:val="ar_AE" w:bidi="ar_AE"/>
        </w:rPr>
        <w:t xml:space="preserve">يقدّم داود وعدًا لبثشبع. ويقول إنه كما أن </w:t>
      </w:r>
      <w:r>
        <w:rPr>
          <w:b/>
          <w:rtl/>
          <w:cs/>
          <w:lang w:val="ar_AE" w:bidi="ar_AE"/>
        </w:rPr>
        <w:t>الرب</w:t>
      </w:r>
      <w:r>
        <w:rPr>
          <w:rtl/>
          <w:cs/>
          <w:lang w:val="ar_AE" w:bidi="ar_AE"/>
        </w:rPr>
        <w:t>،</w:t>
      </w:r>
      <w:r>
        <w:rPr>
          <w:b/>
          <w:rtl/>
          <w:cs/>
          <w:lang w:val="ar_AE" w:bidi="ar_AE"/>
        </w:rPr>
        <w:t xml:space="preserve"> إله</w:t>
      </w:r>
      <w:r>
        <w:rPr>
          <w:rtl/>
          <w:cs/>
          <w:lang w:val="ar_AE" w:bidi="ar_AE"/>
        </w:rPr>
        <w:t xml:space="preserve"> </w:t>
      </w:r>
      <w:r>
        <w:rPr>
          <w:b/>
          <w:rtl/>
          <w:cs/>
          <w:lang w:val="ar_AE" w:bidi="ar_AE"/>
        </w:rPr>
        <w:t>إسرائيل</w:t>
      </w:r>
      <w:r>
        <w:rPr>
          <w:rtl/>
          <w:cs/>
          <w:lang w:val="ar_AE" w:bidi="ar_AE"/>
        </w:rPr>
        <w:t>، حيّ، فإنه سيفعل ما وعدها به من قبل. والرب هو الاسم الشخصي لله، الإله القدير، إله إسرائيل. تأكّدوا من ترجمة "الرب" و"الله" و"إسرائيل" بالطريقة نفسها التي استخدمتموها في المقاطع السابقة، وتذكّروا أن "الرب" و"الله" و"إسرائيل" موجودة في "قاموس الكلمات الرئيسية".</w:t>
      </w:r>
    </w:p>
    <w:p>
      <w:pPr>
        <w:bidi/>
      </w:pPr>
      <w:r>
        <w:rPr>
          <w:rtl/>
          <w:cs/>
          <w:lang w:val="ar_AE" w:bidi="ar_AE"/>
        </w:rPr>
      </w:r>
      <w:r>
        <w:rPr>
          <w:rtl/>
          <w:cs/>
          <w:lang w:val="ar_AE" w:bidi="ar_AE"/>
        </w:rPr>
        <w:t xml:space="preserve">ويعد بأن سليمان، ابن بثشبع، سيملك بعده. والابن هو الطفل الذكر لأبويه. </w:t>
      </w:r>
    </w:p>
    <w:p>
      <w:pPr>
        <w:bidi/>
      </w:pPr>
      <w:r>
        <w:rPr>
          <w:rtl/>
          <w:cs/>
          <w:lang w:val="ar_AE" w:bidi="ar_AE"/>
        </w:rPr>
      </w:r>
      <w:r>
        <w:rPr>
          <w:rtl/>
          <w:cs/>
          <w:lang w:val="ar_AE" w:bidi="ar_AE"/>
        </w:rPr>
        <w:t xml:space="preserve">توقّفوا هنا وناقشوا معًا الكلمة أو العبارة التي ستستخدمونها لكلمة </w:t>
      </w:r>
      <w:r>
        <w:rPr>
          <w:b/>
          <w:rtl/>
          <w:cs/>
          <w:lang w:val="ar_AE" w:bidi="ar_AE"/>
        </w:rPr>
        <w:t>"ابن"</w:t>
      </w:r>
      <w:r>
        <w:rPr>
          <w:rtl/>
          <w:cs/>
          <w:lang w:val="ar_AE" w:bidi="ar_AE"/>
        </w:rPr>
        <w:t xml:space="preserve">. انظروا كلمة "ابن" في "قاموس الكلمات الرئيسية" للمزيد من المعلومات.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ثم تخرّ بثشبع على وجهها إلى الأرض وتسجد لداود، سيدها أو مولاها، وتُظهر ولاءها له واحترامها العظيم له. استخدموا الكلمات أو العبارات ذاتها التي استخدمتموها في المقاطع السابقة لكلمتي "سيد" أو "مولى"، ولعبارة "ينحني" أو "يخر". للمزيد من المعلومات عن "</w:t>
      </w:r>
      <w:r>
        <w:rPr>
          <w:b/>
          <w:rtl/>
          <w:cs/>
          <w:lang w:val="ar_AE" w:bidi="ar_AE"/>
        </w:rPr>
        <w:t>يخر</w:t>
      </w:r>
      <w:r>
        <w:rPr>
          <w:rtl/>
          <w:cs/>
          <w:lang w:val="ar_AE" w:bidi="ar_AE"/>
        </w:rPr>
        <w:t>" و"</w:t>
      </w:r>
      <w:r>
        <w:rPr>
          <w:b/>
          <w:rtl/>
          <w:cs/>
          <w:lang w:val="ar_AE" w:bidi="ar_AE"/>
        </w:rPr>
        <w:t>سيد</w:t>
      </w:r>
      <w:r>
        <w:rPr>
          <w:rtl/>
          <w:cs/>
          <w:lang w:val="ar_AE" w:bidi="ar_AE"/>
        </w:rPr>
        <w:t>" أو "مولى"، راجعوا "قاموس الكلمات الرئيسية".</w:t>
      </w:r>
    </w:p>
    <w:p>
      <w:pPr>
        <w:bidi/>
      </w:pPr>
      <w:r>
        <w:rPr>
          <w:rtl/>
          <w:cs/>
          <w:lang w:val="ar_AE" w:bidi="ar_AE"/>
        </w:rPr>
      </w:r>
      <w:r>
        <w:rPr>
          <w:rtl/>
          <w:cs/>
          <w:lang w:val="ar_AE" w:bidi="ar_AE"/>
        </w:rPr>
        <w:t xml:space="preserve">ثم يطلب من خدمه أن يدعوا صادوق </w:t>
      </w:r>
      <w:r>
        <w:rPr>
          <w:b/>
          <w:rtl/>
          <w:cs/>
          <w:lang w:val="ar_AE" w:bidi="ar_AE"/>
        </w:rPr>
        <w:t>الكاهن</w:t>
      </w:r>
      <w:r>
        <w:rPr>
          <w:rtl/>
          <w:cs/>
          <w:lang w:val="ar_AE" w:bidi="ar_AE"/>
        </w:rPr>
        <w:t xml:space="preserve">، وناثان </w:t>
      </w:r>
      <w:r>
        <w:rPr>
          <w:b/>
          <w:rtl/>
          <w:cs/>
          <w:lang w:val="ar_AE" w:bidi="ar_AE"/>
        </w:rPr>
        <w:t>النبي</w:t>
      </w:r>
      <w:r>
        <w:rPr>
          <w:rtl/>
          <w:cs/>
          <w:lang w:val="ar_AE" w:bidi="ar_AE"/>
        </w:rPr>
        <w:t>، وبناياهو بن يهوياداع. استخدموا الكلمات أو العبارات ذاتها التي استخدمتموها في المقاطع السابقة لكلمتي "كاهن" و"نبي". للمزيد من المعلومات عن "كاهن" و"نبي"، راجعوا "قاموس الكلمات الرئيسية".</w:t>
      </w:r>
    </w:p>
    <w:p>
      <w:pPr>
        <w:bidi/>
      </w:pPr>
      <w:r>
        <w:rPr>
          <w:rtl/>
          <w:cs/>
          <w:lang w:val="ar_AE" w:bidi="ar_AE"/>
        </w:rPr>
      </w:r>
      <w:r>
        <w:rPr>
          <w:rtl/>
          <w:cs/>
          <w:lang w:val="ar_AE" w:bidi="ar_AE"/>
        </w:rPr>
        <w:t>ويقول لهم أن يأخذوا معهم عبيد سيدهم. عبيد داود في هذه الحالة هم حُرّاسه الشخصيون.</w:t>
      </w:r>
    </w:p>
    <w:p>
      <w:pPr>
        <w:bidi/>
      </w:pPr>
      <w:r>
        <w:rPr>
          <w:rtl/>
          <w:cs/>
          <w:lang w:val="ar_AE" w:bidi="ar_AE"/>
        </w:rPr>
      </w:r>
      <w:r>
        <w:rPr>
          <w:rtl/>
          <w:cs/>
          <w:lang w:val="ar_AE" w:bidi="ar_AE"/>
        </w:rPr>
        <w:t xml:space="preserve">توقّفوا هنا وناقشوا معًا الكلمة أو العبارة التي ستستخدمونها لكلمة </w:t>
      </w:r>
      <w:r>
        <w:rPr>
          <w:b/>
          <w:rtl/>
          <w:cs/>
          <w:lang w:val="ar_AE" w:bidi="ar_AE"/>
        </w:rPr>
        <w:t>"عبيد"</w:t>
      </w:r>
      <w:r>
        <w:rPr>
          <w:rtl/>
          <w:cs/>
          <w:lang w:val="ar_AE" w:bidi="ar_AE"/>
        </w:rPr>
        <w:t xml:space="preserve"> في هذه الحالة. ويسمّي الراوي هؤلاء الرجال عبيدًا في القصة، لكن من المرجح أنهم كانوا الحُرّاس الشخصيين الذين كان بناياهو يقودهم. ناقشوا معًا ما إذا كنتم تريدون أن تسمّوا هؤلاء الرجال عبيدًا، أو حُرّاسًا شخصيين، أو مسؤولين. انظروا كلمة عبد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ويريد داود أن يركب سليمان بغلته، أي أن يمتطيها ويجلس عليها.</w:t>
      </w:r>
    </w:p>
    <w:p>
      <w:pPr>
        <w:bidi/>
      </w:pPr>
      <w:r>
        <w:rPr>
          <w:rtl/>
          <w:cs/>
          <w:lang w:val="ar_AE" w:bidi="ar_AE"/>
        </w:rPr>
      </w:r>
      <w:r>
        <w:rPr>
          <w:rtl/>
          <w:cs/>
          <w:lang w:val="ar_AE" w:bidi="ar_AE"/>
        </w:rPr>
        <w:t xml:space="preserve">توقّفوا هنا وانظروا معًا إلى صورة لشخص يركب بغلة. أوقِفوا الاستماع إلى هذا التسجيل الصوتي هنا. </w:t>
      </w:r>
    </w:p>
    <w:p>
      <w:pPr>
        <w:bidi/>
      </w:pPr>
      <w:r>
        <w:rPr>
          <w:rtl/>
          <w:cs/>
          <w:lang w:val="ar_AE" w:bidi="ar_AE"/>
        </w:rPr>
      </w:r>
      <w:r>
        <w:rPr>
          <w:rtl/>
          <w:cs/>
          <w:lang w:val="ar_AE" w:bidi="ar_AE"/>
        </w:rPr>
        <w:t xml:space="preserve">توقّفوا هنا وانظروا معًا إلى صورة لشخص يركب </w:t>
      </w:r>
      <w:r>
        <w:rPr>
          <w:b/>
          <w:rtl/>
          <w:cs/>
          <w:lang w:val="ar_AE" w:bidi="ar_AE"/>
        </w:rPr>
        <w:t>بغلة</w:t>
      </w:r>
      <w:r>
        <w:rPr>
          <w:rtl/>
          <w:cs/>
          <w:lang w:val="ar_AE" w:bidi="ar_AE"/>
        </w:rPr>
        <w:t xml:space="preserve">.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يريد من صادوق وناثان أن يمسحا سليمان ملكًا. عندما يمسح شخصٌ شخصًا آخر، فهذا يعني أنه يقطّر الزيت ذا الرائحة الطيبة أو يصبّه عليه، لكي يعيّنه لمهمة خاصة.</w:t>
      </w:r>
    </w:p>
    <w:p>
      <w:pPr>
        <w:bidi/>
      </w:pPr>
      <w:r>
        <w:rPr>
          <w:rtl/>
          <w:cs/>
          <w:lang w:val="ar_AE" w:bidi="ar_AE"/>
        </w:rPr>
      </w:r>
      <w:r>
        <w:rPr>
          <w:rtl/>
          <w:cs/>
          <w:lang w:val="ar_AE" w:bidi="ar_AE"/>
        </w:rPr>
        <w:t>توقفوا هنا وناقشوا كمجموعة الكلمة أو العبارة التي ستستخدمونها للتعبير عن كلمة "</w:t>
      </w:r>
      <w:r>
        <w:rPr>
          <w:b/>
          <w:rtl/>
          <w:cs/>
          <w:lang w:val="ar_AE" w:bidi="ar_AE"/>
        </w:rPr>
        <w:t>مسح</w:t>
      </w:r>
      <w:r>
        <w:rPr>
          <w:rtl/>
          <w:cs/>
          <w:lang w:val="ar_AE" w:bidi="ar_AE"/>
        </w:rPr>
        <w:t xml:space="preserve">". انظروا كلمة مَسَح في قاموس الكلمات الرئيسية. إذا كنتم قد ترجمتم هذه الكلمة بالفعل في سِفر آخر من الكتاب المُقدَّس، استخدموا نفس الكلمة التي استخدمتموها هناك. أوقِفوا الاستماع إلى هذا التسجيل الصوتي هنا. </w:t>
      </w:r>
    </w:p>
    <w:p>
      <w:pPr>
        <w:bidi/>
      </w:pPr>
      <w:r>
        <w:rPr>
          <w:rtl/>
          <w:cs/>
          <w:lang w:val="ar_AE" w:bidi="ar_AE"/>
        </w:rPr>
      </w:r>
      <w:r>
        <w:rPr>
          <w:rtl/>
          <w:cs/>
          <w:lang w:val="ar_AE" w:bidi="ar_AE"/>
        </w:rPr>
        <w:t>ويريد من الناس أن ينفخوا في قرن أو بوق عندما يصبح سليمان ملكًا.</w:t>
      </w:r>
    </w:p>
    <w:p>
      <w:pPr>
        <w:bidi/>
      </w:pPr>
      <w:r>
        <w:rPr>
          <w:rtl/>
          <w:cs/>
          <w:lang w:val="ar_AE" w:bidi="ar_AE"/>
        </w:rPr>
      </w:r>
      <w:r>
        <w:rPr>
          <w:rtl/>
          <w:cs/>
          <w:lang w:val="ar_AE" w:bidi="ar_AE"/>
        </w:rPr>
        <w:t xml:space="preserve">توقّفوا هنا وانظروا معًا إلى صورة لشخص يضرب بقرن كبش. أوقِفوا الاستماع إلى هذا التسجيل الصوتي هنا. </w:t>
      </w:r>
    </w:p>
    <w:p>
      <w:pPr>
        <w:bidi/>
      </w:pPr>
      <w:r>
        <w:rPr>
          <w:rtl/>
          <w:cs/>
          <w:lang w:val="ar_AE" w:bidi="ar_AE"/>
        </w:rPr>
      </w:r>
      <w:r>
        <w:rPr>
          <w:rtl/>
          <w:cs/>
          <w:lang w:val="ar_AE" w:bidi="ar_AE"/>
        </w:rPr>
        <w:t xml:space="preserve">توقّفوا هنا وناقشوا معًا الكلمة أو العبارة التي ستستخدمونها لكلمة </w:t>
      </w:r>
      <w:r>
        <w:rPr>
          <w:b/>
          <w:rtl/>
          <w:cs/>
          <w:lang w:val="ar_AE" w:bidi="ar_AE"/>
        </w:rPr>
        <w:t>"بوق"</w:t>
      </w:r>
      <w:r>
        <w:rPr>
          <w:rtl/>
          <w:cs/>
          <w:lang w:val="ar_AE" w:bidi="ar_AE"/>
        </w:rPr>
        <w:t xml:space="preserve">. انظروا كلمة "بوق" في "قاموس الكلمات الرئيسية" للمزيد من المعلومات.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ويريد أن يجلس سليمان على كرسيه ويملك عوضًا عنه. استخدموا الكلمة أو العبارة ذاتها التي استخدمتموها في المقاطع السابقة لكلمة "كرسي". وأن يملك شخصٌ ما مكانًا يعني أن يحكم بلدًا بصفته ملكًا.</w:t>
      </w:r>
    </w:p>
    <w:p>
      <w:pPr>
        <w:bidi/>
      </w:pPr>
      <w:r>
        <w:rPr>
          <w:rtl/>
          <w:cs/>
          <w:lang w:val="ar_AE" w:bidi="ar_AE"/>
        </w:rPr>
      </w:r>
      <w:r>
        <w:rPr>
          <w:rtl/>
          <w:cs/>
          <w:lang w:val="ar_AE" w:bidi="ar_AE"/>
        </w:rPr>
        <w:t>توقَّفوا هنا وناقشوا كمجموعة أي كلمة أو تعبير ستستخدمونه لكلمة "</w:t>
      </w:r>
      <w:r>
        <w:rPr>
          <w:b/>
          <w:rtl/>
          <w:cs/>
          <w:lang w:val="ar_AE" w:bidi="ar_AE"/>
        </w:rPr>
        <w:t>يملك</w:t>
      </w:r>
      <w:r>
        <w:rPr>
          <w:rtl/>
          <w:cs/>
          <w:lang w:val="ar_AE" w:bidi="ar_AE"/>
        </w:rPr>
        <w:t xml:space="preserve">".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ثم يقول داود لصادوق وناثان إنه عيّن سليمان رئيسًا على إسرائيل </w:t>
      </w:r>
      <w:r>
        <w:rPr>
          <w:b/>
          <w:rtl/>
          <w:cs/>
          <w:lang w:val="ar_AE" w:bidi="ar_AE"/>
        </w:rPr>
        <w:t>ويهوذا.</w:t>
      </w:r>
      <w:r>
        <w:rPr>
          <w:rtl/>
          <w:cs/>
          <w:lang w:val="ar_AE" w:bidi="ar_AE"/>
        </w:rPr>
        <w:t xml:space="preserve"> ويهوذا هو اسم أحد أسباط إسرائيل. وهو السبط الذي ينتمي إليه داود. استخدموا الكلمة ذاتها ليهوذا كما استخدمتموها من قبل، وتذكّروا أن كلمة "يهوذا" موجودة في "قاموس الكلمات الرئيسية".</w:t>
      </w:r>
    </w:p>
    <w:p>
      <w:pPr>
        <w:bidi/>
      </w:pPr>
      <w:r>
        <w:rPr>
          <w:rtl/>
          <w:cs/>
          <w:lang w:val="ar_AE" w:bidi="ar_AE"/>
        </w:rPr>
      </w:r>
      <w:r>
        <w:rPr>
          <w:rtl/>
          <w:cs/>
          <w:lang w:val="ar_AE" w:bidi="ar_AE"/>
        </w:rPr>
        <w:t>الرئيس أو الملك هو مصطلح عام يُستخدم لشخص يحكم بلدًا. وغالبًا ما يُستخدم هذا المصطلح للحاكم الذي يعيّنه شخص آخر.</w:t>
      </w:r>
    </w:p>
    <w:p>
      <w:pPr>
        <w:bidi/>
      </w:pPr>
      <w:r>
        <w:rPr>
          <w:rtl/>
          <w:cs/>
          <w:lang w:val="ar_AE" w:bidi="ar_AE"/>
        </w:rPr>
      </w:r>
      <w:r>
        <w:rPr>
          <w:rtl/>
          <w:cs/>
          <w:lang w:val="ar_AE" w:bidi="ar_AE"/>
        </w:rPr>
        <w:t xml:space="preserve">توقّفوا هنا، وناقشوا معًا الكلمة أو العبارة التي ستستخدمونها للإشارة إلى كلمة </w:t>
      </w:r>
      <w:r>
        <w:rPr>
          <w:b/>
          <w:rtl/>
          <w:cs/>
          <w:lang w:val="ar_AE" w:bidi="ar_AE"/>
        </w:rPr>
        <w:t>رئيس أو حاكم</w:t>
      </w:r>
      <w:r>
        <w:rPr>
          <w:rtl/>
          <w:cs/>
          <w:lang w:val="ar_AE" w:bidi="ar_AE"/>
        </w:rPr>
        <w:t xml:space="preserve">. 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ثم قال بناياهو: "آمين" لداود. وكلمة "آمين" في اللغة الأصلية تعني أن الشخص يقول هذه الكلمة تعبيرًا عن موافقته القوية على ما يقوله شخص آخر.</w:t>
      </w:r>
    </w:p>
    <w:p>
      <w:pPr>
        <w:bidi/>
      </w:pPr>
      <w:r>
        <w:rPr>
          <w:rtl/>
          <w:cs/>
          <w:lang w:val="ar_AE" w:bidi="ar_AE"/>
        </w:rPr>
      </w:r>
      <w:r>
        <w:rPr>
          <w:rtl/>
          <w:cs/>
          <w:lang w:val="ar_AE" w:bidi="ar_AE"/>
        </w:rPr>
        <w:t xml:space="preserve">توقفوا هنا وناقشوا معًا الكلمة أو العبارة التي ستستخدمونها لترجمة كلمة </w:t>
      </w:r>
      <w:r>
        <w:rPr>
          <w:b/>
          <w:rtl/>
          <w:cs/>
          <w:lang w:val="ar_AE" w:bidi="ar_AE"/>
        </w:rPr>
        <w:t>آمين</w:t>
      </w:r>
      <w:r>
        <w:rPr>
          <w:rtl/>
          <w:cs/>
          <w:lang w:val="ar_AE" w:bidi="ar_AE"/>
        </w:rPr>
        <w:t xml:space="preserve">. انظروا تعبير آمين في قاموس الكلمات الرئيسية لمزيد من المعلومات.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ويقول بناياهو إن الرب هو إله سيده الملك.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1:38–53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ملوك الأول ١: ٣٨–٥٣ واحفظوه في قلوبكم.</w:t>
      </w:r>
    </w:p>
    <w:p>
      <w:pPr>
        <w:bidi/>
      </w:pPr>
      <w:r>
        <w:rPr>
          <w:rtl/>
          <w:cs/>
          <w:lang w:val="ar_AE" w:bidi="ar_AE"/>
        </w:rPr>
      </w:r>
      <w:r>
        <w:rPr>
          <w:rtl/>
          <w:cs/>
          <w:lang w:val="ar_AE" w:bidi="ar_AE"/>
        </w:rPr>
        <w:t>استمعوا إلى النسخة الصوتية من سفر الملوك الأول ١: ٣٨–٥٣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ملوك ١: ٣٨–٥٣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المقاطع السابقة، أخبر ناثان وبثشبع الملك داود أن ابنه أدونيا كان يجعل نفسه الملك التالي على إسرائيل. فأخبر داود بثشبع والرجال المخلصين له أن سليمان سيكون الملك التالي على إسرائيل. وأخبر النبي ناثان والكاهن صادوق وبناياهو، قائد حرس داود، أن يجعلوا سليمان الملك التالي على إسرائيل في اليوم نفسه. في هذا المقطع، يجعل الرجال المخلصون لداود سليمان ملكًا على إسرائيل ويوقفون أدونيا. يخرج الكاهن صادوق والنبي ناثان وبناياهو بن يهوياداع من غرفة داود وينضمون إلى الكريتيين والفلطيين. وكان الكريتيون والفلطيون رجال داود المقاتلين الخاصين. ولم يكونوا من بني إسرائيل، لكنهم خدموا داود حرسًا خاصًا له لسنوات كثيرة. ثم يذهب مؤيدو داود إلى سليمان ويضعونه على بغلة داود. ستتذكرون أن البغلة حيوان خاص كان الأشخاص المهمون يركبونه.</w:t>
      </w:r>
    </w:p>
    <w:p>
      <w:pPr>
        <w:bidi/>
      </w:pPr>
      <w:r>
        <w:rPr>
          <w:rtl/>
          <w:cs/>
          <w:lang w:val="ar_AE" w:bidi="ar_AE"/>
        </w:rPr>
      </w:r>
      <w:r>
        <w:rPr>
          <w:rtl/>
          <w:cs/>
          <w:lang w:val="ar_AE" w:bidi="ar_AE"/>
        </w:rPr>
        <w:t xml:space="preserve">توقّفوا هنا وانظروا معًا إلى صورة </w:t>
      </w:r>
      <w:r>
        <w:rPr>
          <w:rtl/>
          <w:cs/>
          <w:lang w:val="ar_AE" w:bidi="ar_AE"/>
        </w:rPr>
        <w:t>لرجل يركب بغلة.</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ثم يخرج جميع الرجال من مدينة داود في أورشليم، الواقعة على التل، وينزلون مع سليمان من التل إلى عين جيحون في وادي قدرون. ويركب سليمان بغلة داود.</w:t>
      </w:r>
    </w:p>
    <w:p>
      <w:pPr>
        <w:bidi/>
      </w:pPr>
      <w:r>
        <w:rPr>
          <w:rtl/>
          <w:cs/>
          <w:lang w:val="ar_AE" w:bidi="ar_AE"/>
        </w:rPr>
      </w:r>
      <w:r>
        <w:rPr>
          <w:rtl/>
          <w:cs/>
          <w:lang w:val="ar_AE" w:bidi="ar_AE"/>
        </w:rPr>
        <w:t xml:space="preserve">توقّفوا هنا وانظروا معًا إلى خريطة </w:t>
      </w:r>
      <w:r>
        <w:rPr>
          <w:b/>
          <w:rtl/>
          <w:cs/>
          <w:lang w:val="ar_AE" w:bidi="ar_AE"/>
        </w:rPr>
        <w:t>لأورشليم والمنطقة المحيطة بها</w:t>
      </w:r>
      <w:r>
        <w:rPr>
          <w:rtl/>
          <w:cs/>
          <w:lang w:val="ar_AE" w:bidi="ar_AE"/>
        </w:rPr>
        <w:t xml:space="preserve">، وابحثوا عن جيحون. أوقِفوا الاستماع إلى هذا التسجيل الصوتي هنا. </w:t>
      </w:r>
    </w:p>
    <w:p>
      <w:pPr>
        <w:bidi/>
      </w:pPr>
      <w:r>
        <w:rPr>
          <w:rtl/>
          <w:cs/>
          <w:lang w:val="ar_AE" w:bidi="ar_AE"/>
        </w:rPr>
      </w:r>
      <w:r>
        <w:rPr>
          <w:rtl/>
          <w:cs/>
          <w:lang w:val="ar_AE" w:bidi="ar_AE"/>
        </w:rPr>
        <w:t>ثم يأخذ صادوق الزيت المقدس من الخيمة الخاصة، ويحمله إلى عين جيحون ليستخدمه في مسح سليمان. قد تتذكرون أن داود أمر الناس بصنع خيمة خاصة لتحتوي تابوت العهد عندما أحضر التابوت إلى أورشليم. وأن الشخص كان يضع زيت زيتون خاصًا ذا رائحة طيبة على شخص آخر لمسحه. وكان الناس يحتفظون بهذا الزيت في وعاء صنعوه من قرن حيوان. ولا نعرف شكل هذا الوعاء. وعندما يصل الرجال إلى عين جيحون، يمسح الكاهن صادوق سليمان بهذا الزيت الخاص.</w:t>
      </w:r>
    </w:p>
    <w:p>
      <w:pPr>
        <w:bidi/>
      </w:pPr>
      <w:r>
        <w:rPr>
          <w:rtl/>
          <w:cs/>
          <w:lang w:val="ar_AE" w:bidi="ar_AE"/>
        </w:rPr>
      </w:r>
      <w:r>
        <w:rPr>
          <w:rtl/>
          <w:cs/>
          <w:lang w:val="ar_AE" w:bidi="ar_AE"/>
        </w:rPr>
        <w:t xml:space="preserve">توقّفوا هنا وانظروا معًا إلى صورة </w:t>
      </w:r>
      <w:r>
        <w:rPr>
          <w:b/>
          <w:rtl/>
          <w:cs/>
          <w:lang w:val="ar_AE" w:bidi="ar_AE"/>
        </w:rPr>
        <w:t>لأوعية صنعها الناس من قرون الحيوانات</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وعندما يمسح صادوق سليمان، يجعله ملكًا على إسرائيل. وينفخ بعض الناس في قرون أو أبواق صنعوها من قرون الكباش لإصدار صوت موسيقي عالٍ. وتذكّروا أن الناس كانوا ينفخون في الأبواق في المناسبات المهمة وفي الحروب. ويستخدم الناس الموجودون في جيحون الأبواق للإعلان عن أن سليمان أصبح الآن ملكًا على إسرائيل.</w:t>
      </w:r>
    </w:p>
    <w:p>
      <w:pPr>
        <w:bidi/>
      </w:pPr>
      <w:r>
        <w:rPr>
          <w:rtl/>
          <w:cs/>
          <w:lang w:val="ar_AE" w:bidi="ar_AE"/>
        </w:rPr>
      </w:r>
      <w:r>
        <w:rPr>
          <w:rtl/>
          <w:cs/>
          <w:lang w:val="ar_AE" w:bidi="ar_AE"/>
        </w:rPr>
        <w:t xml:space="preserve">توقّفوا هنا وانظروا معًا إلى صورة لشخص ينفخ في </w:t>
      </w:r>
      <w:r>
        <w:rPr>
          <w:b/>
          <w:rtl/>
          <w:cs/>
          <w:lang w:val="ar_AE" w:bidi="ar_AE"/>
        </w:rPr>
        <w:t>بوق مصنوع من قرن كبش</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يهتف جميع الناس عند عين جيحون قائلين: "ليَحيَ المَلِكُ سُلَيمانُ!" ويستخدم الناس هذه العبارة للاحتفال بسليمان وإظهار أنهم مخلصون له.</w:t>
      </w:r>
    </w:p>
    <w:p>
      <w:pPr>
        <w:bidi/>
      </w:pPr>
      <w:r>
        <w:rPr>
          <w:rtl/>
          <w:cs/>
          <w:lang w:val="ar_AE" w:bidi="ar_AE"/>
        </w:rPr>
      </w:r>
      <w:r>
        <w:rPr>
          <w:rtl/>
          <w:cs/>
          <w:lang w:val="ar_AE" w:bidi="ar_AE"/>
        </w:rPr>
        <w:t xml:space="preserve">توقّفوا هنا وناقشوا هذا السؤال معًا: كيف تحتفلون وتعلنون عن تنصيب قائد جديد هو أهم قائد في أمتكم أو جماعتكم؟ أوقِفوا الاستماع إلى هذا التسجيل الصوتي هنا. </w:t>
      </w:r>
    </w:p>
    <w:p>
      <w:pPr>
        <w:bidi/>
      </w:pPr>
      <w:r>
        <w:rPr>
          <w:rtl/>
          <w:cs/>
          <w:lang w:val="ar_AE" w:bidi="ar_AE"/>
        </w:rPr>
      </w:r>
      <w:r>
        <w:rPr>
          <w:rtl/>
          <w:cs/>
          <w:lang w:val="ar_AE" w:bidi="ar_AE"/>
        </w:rPr>
        <w:t>يصعد الملك سليمان من جيحون عبر التل إلى أورشليم وإلى مدينة داود. ويتبع الناس في جيحون سليمان وهم يعزفون بالناي. ويُصدر الناس صوتًا موسيقيًا عن طريق النفخ فيه. وكان الناس يصنعون الناي من الخشب أو العاج أو العظم. وأحيانًا كانوا يستخدمون قصبةً كقطعة فموية ينفخون فيها.</w:t>
      </w:r>
    </w:p>
    <w:p>
      <w:pPr>
        <w:bidi/>
      </w:pPr>
      <w:r>
        <w:rPr>
          <w:rtl/>
          <w:cs/>
          <w:lang w:val="ar_AE" w:bidi="ar_AE"/>
        </w:rPr>
      </w:r>
      <w:r>
        <w:rPr>
          <w:rtl/>
          <w:cs/>
          <w:lang w:val="ar_AE" w:bidi="ar_AE"/>
        </w:rPr>
        <w:t xml:space="preserve">توقّفوا هنا وانظروا إلى صورة </w:t>
      </w:r>
      <w:r>
        <w:rPr>
          <w:b/>
          <w:rtl/>
          <w:cs/>
          <w:lang w:val="ar_AE" w:bidi="ar_AE"/>
        </w:rPr>
        <w:t>لأشخاص يعزفون بالناي</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 xml:space="preserve">توقّفوا هنا وناقشوا هذا السؤال معًا: ما الآلات الموسيقية التي يستخدمها الناس في مجتمعكم لإصدار الموسيقى عن طريق النفخ فيها؟ ما نوع الصوت الذي تُصدره هذه الآلات؟ أوقِفوا الاستماع إلى هذا التسجيل الصوتي هنا. </w:t>
      </w:r>
    </w:p>
    <w:p>
      <w:pPr>
        <w:bidi/>
      </w:pPr>
      <w:r>
        <w:rPr>
          <w:rtl/>
          <w:cs/>
          <w:lang w:val="ar_AE" w:bidi="ar_AE"/>
        </w:rPr>
      </w:r>
      <w:r>
        <w:rPr>
          <w:rtl/>
          <w:cs/>
          <w:lang w:val="ar_AE" w:bidi="ar_AE"/>
        </w:rPr>
        <w:t>ويهتف الناس ويُصدرون أصواتًا فرِحة للاحتفال بالملك سليمان. ويُصدرون صوتًا عاليًا جدًا، حتى شعر الناس كما لو أن الأرض أو التربة قد تهتز أو تتشقق.</w:t>
      </w:r>
    </w:p>
    <w:p>
      <w:pPr>
        <w:bidi/>
      </w:pPr>
      <w:r>
        <w:rPr>
          <w:rtl/>
          <w:cs/>
          <w:lang w:val="ar_AE" w:bidi="ar_AE"/>
        </w:rPr>
      </w:r>
      <w:r>
        <w:rPr>
          <w:rtl/>
          <w:cs/>
          <w:lang w:val="ar_AE" w:bidi="ar_AE"/>
        </w:rPr>
        <w:t xml:space="preserve">توقّفوا هنا ونفّذوا هذا النشاط معًا: تحدّثوا عن مرة كنتم فيها مع أشخاص أصدروا ضجيجًا شديدًا إلى درجة أنكم كنتم تشعرون بالصوت في أجسادكم ومن خلال أقدامكم القادمة من الأرض. أوقِفوا الاستماع إلى هذا التسجيل الصوتي هنا. </w:t>
      </w:r>
    </w:p>
    <w:p>
      <w:pPr>
        <w:bidi/>
      </w:pPr>
      <w:r>
        <w:rPr>
          <w:rtl/>
          <w:cs/>
          <w:lang w:val="ar_AE" w:bidi="ar_AE"/>
        </w:rPr>
      </w:r>
      <w:r>
        <w:rPr>
          <w:rtl/>
          <w:cs/>
          <w:lang w:val="ar_AE" w:bidi="ar_AE"/>
        </w:rPr>
        <w:t>وكان أدونيا عند حجر الزاحفة بالقرب من عين روجل، مع الأشخاص الذين دعاهم ليروه يصبح ملكًا على إسرائيل. وكان أدونيا وضيوفه ينهون الوليمة، وهي الوجبة الكبيرة التي أقيمت للاحتفال بتنصيبه ملكًا. وسمع أدونيا وضيوفه الناس في جيحون وفي أورشليم يحتفلون بملكهم الجديد بالأبواق. فسأل يوآب، أحد مؤيدي أدونيا المهمين، عن سبب صدور صوت الأبواق من أورشليم.</w:t>
      </w:r>
    </w:p>
    <w:p>
      <w:pPr>
        <w:bidi/>
      </w:pPr>
      <w:r>
        <w:rPr>
          <w:rtl/>
          <w:cs/>
          <w:lang w:val="ar_AE" w:bidi="ar_AE"/>
        </w:rPr>
      </w:r>
      <w:r>
        <w:rPr>
          <w:rtl/>
          <w:cs/>
          <w:lang w:val="ar_AE" w:bidi="ar_AE"/>
        </w:rPr>
        <w:t xml:space="preserve">توقّفوا هنا وانظروا إلى خريطة </w:t>
      </w:r>
      <w:r>
        <w:rPr>
          <w:b/>
          <w:rtl/>
          <w:cs/>
          <w:lang w:val="ar_AE" w:bidi="ar_AE"/>
        </w:rPr>
        <w:t>لأورشليم والمنطقة المحيطة بها</w:t>
      </w:r>
      <w:r>
        <w:rPr>
          <w:rtl/>
          <w:cs/>
          <w:lang w:val="ar_AE" w:bidi="ar_AE"/>
        </w:rPr>
        <w:t xml:space="preserve">. لاحظوا مدى قرب عين روجل من عين جيحون ومن أورشليم. أوقِفوا الاستماع إلى هذا التسجيل الصوتي هنا. </w:t>
      </w:r>
    </w:p>
    <w:p>
      <w:pPr>
        <w:bidi/>
      </w:pPr>
      <w:r>
        <w:rPr>
          <w:rtl/>
          <w:cs/>
          <w:lang w:val="ar_AE" w:bidi="ar_AE"/>
        </w:rPr>
      </w:r>
      <w:r>
        <w:rPr>
          <w:rtl/>
          <w:cs/>
          <w:lang w:val="ar_AE" w:bidi="ar_AE"/>
        </w:rPr>
        <w:t>وفجأة، وصل يوناثان بن أبياثار الكاهن إلى احتفال أدونيا. وقد تتذكرون أن يوناثان كان من مؤيدي داود عندما أراد أبشالوم أن يصبح ملكًا. وفي هذه القصة، من المحتمل أن يوناثان كان يؤيد أدونيا. وتتذكرون أن أبياثار أيضًا كان يؤيد أدونيا ليصبح ملكًا. ولا نعرف لماذا لم يكن يوناثان موجودًا بالفعل في احتفال أدونيا، لكنه كان في أورشليم ورأى سليمان يصبح ملكًا.</w:t>
      </w:r>
    </w:p>
    <w:p>
      <w:pPr>
        <w:bidi/>
      </w:pPr>
      <w:r>
        <w:rPr>
          <w:rtl/>
          <w:cs/>
          <w:lang w:val="ar_AE" w:bidi="ar_AE"/>
        </w:rPr>
      </w:r>
      <w:r>
        <w:rPr>
          <w:rtl/>
          <w:cs/>
          <w:lang w:val="ar_AE" w:bidi="ar_AE"/>
        </w:rPr>
        <w:t>فرحّب أدونيا بيوناثان ووصفه بأنه رجل جدير بالثقة. والرجل الجدير بالثقة هو الرجل الذي يمكن الوثوق به والاعتماد عليه. وكان أدونيا يتوقع أن يأتيه يوناثان بأخبار سارة. فأخبره يوناثان أنه لا يحمل أخبارًا سارة. بل جاء بأخبار سيئة لأدونيا ولمؤيديه. وأظهر يوناثان احترامه لداود، ودعا الملك داود "سيدنا"، أي سيد أدونيا ويوناثان. وأخبر أدونيا ومؤيديه أن الملك داود جعل سليمان ملكًا في ذلك اليوم. وأخبره بكل الطرق التي أظهر بها الملك داود للشعب أنه يريد أن يكون سليمان ملكًا. وأخبره أن الأشخاص الذين لا يؤيدون أدونيا يؤيدون سليمان ليكون ملكًا. وأخبره أن صادوق وناثان مسحا سليمان ملكًا عند عين جيحون. وأخبره أن الناس في أورشليم يُصدرون ضجيجًا عاليًا جدًا للاحتفال بالملك سليمان. وأضاف إلى قصته أن سليمان جلس على الكرسي الملكي، وهو دليل آخر على أنه أصبح الآن ملكًا. ثم أخبره أن المسؤولين الملكيين لداود هنّأوا الملك داود على اختياره سليمان. وأخبره بما قاله المسؤولون لداود. فقد صلّوا إلى الرب لكي يجعل سليمان أعظم شهرةً وأكثر حمدًا من داود. وكانوا يريدون أن يكون مُلك سليمان أفضل من مُلك داود. وأخيرًا، أخبر يوناثان أدونيا بما فعله داود وما قاله للمسؤولين الملكيين في غرفته. كان داود على فراشه، وخرّ بجسده أمام الرب. وقد سجد ليُظهر احترامه وشكره للرب. وكان ممتنًا للرب وسبّحه، هو الكائن السماوي الأعظم قدرةً في إسرائيل. وشكر الرب لأنه سمح له أن يرى سليمان يصبح الملك التالي على إسرائيل.</w:t>
      </w:r>
    </w:p>
    <w:p>
      <w:pPr>
        <w:bidi/>
      </w:pPr>
      <w:r>
        <w:rPr>
          <w:rtl/>
          <w:cs/>
          <w:lang w:val="ar_AE" w:bidi="ar_AE"/>
        </w:rPr>
      </w:r>
      <w:r>
        <w:rPr>
          <w:rtl/>
          <w:cs/>
          <w:lang w:val="ar_AE" w:bidi="ar_AE"/>
        </w:rPr>
        <w:t>وأقلقت قصة يوناثان الأشخاص الذين دعاهم أدونيا إلى احتفاله. فجميع الأشخاص الموجودين في احتفال أدونيا لم يفعلوا ما أراده داود ولم يؤيدوا سليمان. وكانوا خائفين من أن يعاقبهم الملك الجديد سليمان بقتلهم. أما أدونيا فكان خائفًا، وظن أن سليمان سيعاقبه بقتله. فترك أدونيا حجر الزاحفة بالقرب من عين روجل، وذهب إلى مذبح المحرقة أو الذبيحة. ومن المرجح أن مذبح الذبيحة كان عند الخيمة التي كان فيها تابوت العهد في أورشليم.</w:t>
      </w:r>
    </w:p>
    <w:p>
      <w:pPr>
        <w:bidi/>
      </w:pPr>
      <w:r>
        <w:rPr>
          <w:rtl/>
          <w:cs/>
          <w:lang w:val="ar_AE" w:bidi="ar_AE"/>
        </w:rPr>
      </w:r>
      <w:r>
        <w:rPr>
          <w:rtl/>
          <w:cs/>
          <w:lang w:val="ar_AE" w:bidi="ar_AE"/>
        </w:rPr>
        <w:t xml:space="preserve">توقّفوا هنا وانظروا معًا إلى خريطة </w:t>
      </w:r>
      <w:r>
        <w:rPr>
          <w:b/>
          <w:rtl/>
          <w:cs/>
          <w:lang w:val="ar_AE" w:bidi="ar_AE"/>
        </w:rPr>
        <w:t>لأورشليم والمنطقة المحيطة بها</w:t>
      </w:r>
      <w:r>
        <w:rPr>
          <w:rtl/>
          <w:cs/>
          <w:lang w:val="ar_AE" w:bidi="ar_AE"/>
        </w:rPr>
        <w:t xml:space="preserve">، وابحثوا عن الخيمة التي كان فيها تابوت العهد. أوقِفوا الاستماع إلى هذا التسجيل الصوتي هنا. </w:t>
      </w:r>
    </w:p>
    <w:p>
      <w:pPr>
        <w:bidi/>
      </w:pPr>
      <w:r>
        <w:rPr>
          <w:rtl/>
          <w:cs/>
          <w:lang w:val="ar_AE" w:bidi="ar_AE"/>
        </w:rPr>
      </w:r>
      <w:r>
        <w:rPr>
          <w:rtl/>
          <w:cs/>
          <w:lang w:val="ar_AE" w:bidi="ar_AE"/>
        </w:rPr>
        <w:t>قد تتذكرون من سفر الخروج أن بصلئيل جعل زوايا مذبح المحرقة على شكل قرون تشبه قرون الحيوانات. وكان الناس يسمّون هذه الأشكال "قرونًا"، لكنها كانت مصنوعة من البرونز، وليست قرون حيوانات.</w:t>
      </w:r>
    </w:p>
    <w:p>
      <w:pPr>
        <w:bidi/>
      </w:pPr>
      <w:r>
        <w:rPr>
          <w:rtl/>
          <w:cs/>
          <w:lang w:val="ar_AE" w:bidi="ar_AE"/>
        </w:rPr>
      </w:r>
      <w:r>
        <w:rPr>
          <w:rtl/>
          <w:cs/>
          <w:lang w:val="ar_AE" w:bidi="ar_AE"/>
        </w:rPr>
        <w:t xml:space="preserve">توقّفوا هنا وانظروا معًا كمجموعة إلى صورة </w:t>
      </w:r>
      <w:r>
        <w:rPr>
          <w:rtl/>
          <w:cs/>
          <w:lang w:val="ar_AE" w:bidi="ar_AE"/>
        </w:rPr>
        <w:t>مذبح المحرقات</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ثم ذهب أدونيا إلى المذبح ليطلب الأمان من سليمان. وفي إسرائيل، إذا قتل شخص شخصًا آخر عن غير قصد، كان يذهب إلى المذبح ويمسك بالقرون لكي يكون آمنًا. وكان يطلب من الكهنة ألا يعاقبوه على قتل شخص. وكان ملك إسرائيل يستطيع أن يقتل شخصًا أو يحكم عليه بالإعدام بسبب قتل شخص آخر. وإذا أعدم الملك شخصًا، كان الملك أو أحد جنوده يقتل ذلك الشخص سريعًا بالسيف. ولم يكن أدونيا قد قتل أحدًا، لكنه لم يكن يريد أن يقتله سليمان بالسيف.</w:t>
      </w:r>
    </w:p>
    <w:p>
      <w:pPr>
        <w:bidi/>
      </w:pPr>
      <w:r>
        <w:rPr>
          <w:rtl/>
          <w:cs/>
          <w:lang w:val="ar_AE" w:bidi="ar_AE"/>
        </w:rPr>
      </w:r>
      <w:r>
        <w:rPr>
          <w:rtl/>
          <w:cs/>
          <w:lang w:val="ar_AE" w:bidi="ar_AE"/>
        </w:rPr>
        <w:t>توقّفوا هنا وانظروا كمجموعة إلى صورة</w:t>
      </w:r>
      <w:r>
        <w:rPr>
          <w:b/>
          <w:rtl/>
          <w:cs/>
          <w:lang w:val="ar_AE" w:bidi="ar_AE"/>
        </w:rPr>
        <w:t xml:space="preserve"> سيف</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 xml:space="preserve">توقّفوا هنا وناقشوا هذا السؤال معًا: ما الأماكن، إن وُجدت، التي يستطيع الناس الذهاب إليها لطلب الأمان من العقاب في مجتمعكم أو بلدكم؟ أوقِفوا الاستماع إلى هذا التسجيل الصوتي هنا. </w:t>
      </w:r>
    </w:p>
    <w:p>
      <w:pPr>
        <w:bidi/>
      </w:pPr>
      <w:r>
        <w:rPr>
          <w:rtl/>
          <w:cs/>
          <w:lang w:val="ar_AE" w:bidi="ar_AE"/>
        </w:rPr>
      </w:r>
      <w:r>
        <w:rPr>
          <w:rtl/>
          <w:cs/>
          <w:lang w:val="ar_AE" w:bidi="ar_AE"/>
        </w:rPr>
        <w:t>ويذهب الناس إلى سليمان ليخبروه عن أدونيا عند المذبح. ويخبرونه أن أدونيا خائف منه ومتمسك بقرون المذبح. ويخبرونه أن أدونيا يريد من الملك سليمان أن يحلف أو يعد بألا يقتله بالسيف. ويسمّي أدونيا نفسه عبد سليمان، ويعطيه لقب الملك. فهو يعرف أن لسليمان سلطانًا عليه وأنه أصبح الآن ملكًا على إسرائيل.</w:t>
      </w:r>
    </w:p>
    <w:p>
      <w:pPr>
        <w:bidi/>
      </w:pPr>
      <w:r>
        <w:rPr>
          <w:rtl/>
          <w:cs/>
          <w:lang w:val="ar_AE" w:bidi="ar_AE"/>
        </w:rPr>
      </w:r>
      <w:r>
        <w:rPr>
          <w:rtl/>
          <w:cs/>
          <w:lang w:val="ar_AE" w:bidi="ar_AE"/>
        </w:rPr>
        <w:t>ويقرر سليمان أن ينتظر ويرى كيف سيتصرف أدونيا. ويمنحه فرصة لكي يثبت أنه جدير بالثقة ويمكن الاعتماد عليه. فإذا تصرف أدونيا حسنًا، فلن يسمح سليمان حتى بسقوط شعرة واحدة من رأسه إلى الأرض. وهذا يعني أنه لن يسمح بأن يلحق بأدونيا أي أذى.</w:t>
      </w:r>
    </w:p>
    <w:p>
      <w:pPr>
        <w:bidi/>
      </w:pPr>
      <w:r>
        <w:rPr>
          <w:rtl/>
          <w:cs/>
          <w:lang w:val="ar_AE" w:bidi="ar_AE"/>
        </w:rPr>
      </w:r>
      <w:r>
        <w:rPr>
          <w:rtl/>
          <w:cs/>
          <w:lang w:val="ar_AE" w:bidi="ar_AE"/>
        </w:rPr>
        <w:t xml:space="preserve">توقّفوا هنا وناقشوا هذا السؤال معًا: احكوا قصة عن مرة قلتم فيها إنكم ستحمون شخصًا ولن تسمحوا بحدوث أي شيء سيئ له. أوقِفوا الاستماع إلى هذا التسجيل الصوتي هنا. </w:t>
      </w:r>
    </w:p>
    <w:p>
      <w:pPr>
        <w:bidi/>
      </w:pPr>
      <w:r>
        <w:rPr>
          <w:rtl/>
          <w:cs/>
          <w:lang w:val="ar_AE" w:bidi="ar_AE"/>
        </w:rPr>
      </w:r>
      <w:r>
        <w:rPr>
          <w:rtl/>
          <w:cs/>
          <w:lang w:val="ar_AE" w:bidi="ar_AE"/>
        </w:rPr>
        <w:t>ويقول سليمان إنه إذا وجد هو أو رجاله شرًا في أدونيا، فسيموت. وسيحكم عليه الملك سليمان بحسب أفعاله. ويرسل الملك سليمان رجالًا ليُحضروا أدونيا من المذبح إليه. فيأتي أدونيا إلى الملك سليمان ويسجد له ليُظهر احترامه له. ويقول له سليمان أن يذهب من المكان الذي هما فيه إلى بيته.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ملوك ١: ٣٨–٥٣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ستحدد المجموعة المشاهد والشخصيات وسياق هذا المقطع. ثم ستقوم المجموعة بمحاولة تصوُّر هذا المقطع.</w:t>
      </w:r>
    </w:p>
    <w:p>
      <w:pPr>
        <w:bidi/>
      </w:pPr>
      <w:r>
        <w:rPr>
          <w:rtl/>
          <w:cs/>
          <w:lang w:val="ar_AE" w:bidi="ar_AE"/>
        </w:rPr>
      </w:r>
      <w:r>
        <w:rPr>
          <w:rtl/>
          <w:cs/>
          <w:lang w:val="ar_AE" w:bidi="ar_AE"/>
        </w:rPr>
        <w:t>يحتوي هذا المقطع على ثمانية مشاهد.</w:t>
      </w:r>
    </w:p>
    <w:p>
      <w:pPr>
        <w:bidi/>
      </w:pPr>
      <w:r>
        <w:rPr>
          <w:rtl/>
          <w:cs/>
          <w:lang w:val="ar_AE" w:bidi="ar_AE"/>
        </w:rPr>
      </w:r>
      <w:r>
        <w:rPr>
          <w:b/>
          <w:rtl/>
          <w:cs/>
          <w:lang w:val="ar_AE" w:bidi="ar_AE"/>
        </w:rPr>
        <w:t>في المشهد الأول:</w:t>
      </w:r>
      <w:r>
        <w:rPr>
          <w:rtl/>
          <w:cs/>
          <w:lang w:val="ar_AE" w:bidi="ar_AE"/>
        </w:rPr>
        <w:t xml:space="preserve"> يذهب صادوق الكاهن، وناثان النبي، وبناياهو بن يهوياداع، والكريتيون والفلطيون مع سليمان، الذي يركب بغلة داود، من مدينة داود نزولًا إلى عين جيحون.</w:t>
      </w:r>
    </w:p>
    <w:p>
      <w:pPr>
        <w:bidi/>
      </w:pPr>
      <w:r>
        <w:rPr>
          <w:rtl/>
          <w:cs/>
          <w:lang w:val="ar_AE" w:bidi="ar_AE"/>
        </w:rPr>
      </w:r>
      <w:r>
        <w:rPr>
          <w:b/>
          <w:rtl/>
          <w:cs/>
          <w:lang w:val="ar_AE" w:bidi="ar_AE"/>
        </w:rPr>
        <w:t>في المشهد الثاني:</w:t>
      </w:r>
      <w:r>
        <w:rPr>
          <w:rtl/>
          <w:cs/>
          <w:lang w:val="ar_AE" w:bidi="ar_AE"/>
        </w:rPr>
        <w:t xml:space="preserve"> يمسح صادوق سليمان بالزيت الذي يأخذه من الخيمة التي يوجد فيها تابوت العهد. وينفخ الناس في الأبواق ويهتفون قائلين: "ليَحيَ المَلِكُ سُلَيمانُ!"</w:t>
      </w:r>
    </w:p>
    <w:p>
      <w:pPr>
        <w:bidi/>
      </w:pPr>
      <w:r>
        <w:rPr>
          <w:rtl/>
          <w:cs/>
          <w:lang w:val="ar_AE" w:bidi="ar_AE"/>
        </w:rPr>
      </w:r>
      <w:r>
        <w:rPr>
          <w:b/>
          <w:rtl/>
          <w:cs/>
          <w:lang w:val="ar_AE" w:bidi="ar_AE"/>
        </w:rPr>
        <w:t>في المشهد الثالث:</w:t>
      </w:r>
      <w:r>
        <w:rPr>
          <w:rtl/>
          <w:cs/>
          <w:lang w:val="ar_AE" w:bidi="ar_AE"/>
        </w:rPr>
        <w:t xml:space="preserve"> يعود سليمان صاعدًا إلى مدينة داود. ويتبع جميع الشعب الموجودين عند عين جيحون سليمان إلى المدينة، ويَضْرِبُونَ بِالنَّايِ ويُحدثون ضجيجًا عظيمًا مفعمًا بالفرح.</w:t>
      </w:r>
    </w:p>
    <w:p>
      <w:pPr>
        <w:bidi/>
      </w:pPr>
      <w:r>
        <w:rPr>
          <w:rtl/>
          <w:cs/>
          <w:lang w:val="ar_AE" w:bidi="ar_AE"/>
        </w:rPr>
      </w:r>
      <w:r>
        <w:rPr>
          <w:b/>
          <w:rtl/>
          <w:cs/>
          <w:lang w:val="ar_AE" w:bidi="ar_AE"/>
        </w:rPr>
        <w:t>في المشهد الرابع:</w:t>
      </w:r>
      <w:r>
        <w:rPr>
          <w:rtl/>
          <w:cs/>
          <w:lang w:val="ar_AE" w:bidi="ar_AE"/>
        </w:rPr>
        <w:t xml:space="preserve"> بالقرب من عين روجل، يسمع أدونيا وضيوفه الضجيج العظيم القادم من أورشليم. ويتساءل يوآب عن سبب الضجيج العظيم القادم من أورشليم. ويرحب أدونيا بيوناثان. ويخبر يوناثان الجميع بأن داود قد ملَّك سليمان، وأن سليمان يجلس على كرسي داود. ويفرح المسؤولون الملكيون، ويشكر داود الرب لأنه سمح له أن يرى سليمان قد صار ملكًا. فيخاف جميع الذين كانوا في وليمة أدونيا ويغادرون عين روجل.</w:t>
      </w:r>
    </w:p>
    <w:p>
      <w:pPr>
        <w:bidi/>
      </w:pPr>
      <w:r>
        <w:rPr>
          <w:rtl/>
          <w:cs/>
          <w:lang w:val="ar_AE" w:bidi="ar_AE"/>
        </w:rPr>
      </w:r>
      <w:r>
        <w:rPr>
          <w:b/>
          <w:rtl/>
          <w:cs/>
          <w:lang w:val="ar_AE" w:bidi="ar_AE"/>
        </w:rPr>
        <w:t>في المشهد الخامس:</w:t>
      </w:r>
      <w:r>
        <w:rPr>
          <w:rtl/>
          <w:cs/>
          <w:lang w:val="ar_AE" w:bidi="ar_AE"/>
        </w:rPr>
        <w:t xml:space="preserve"> يذهب أدونيا من عين روجل إلى الخيمة التي يوجد فيها تابوت العهد، ويمسك بقرون المذبح.</w:t>
      </w:r>
    </w:p>
    <w:p>
      <w:pPr>
        <w:bidi/>
      </w:pPr>
      <w:r>
        <w:rPr>
          <w:rtl/>
          <w:cs/>
          <w:lang w:val="ar_AE" w:bidi="ar_AE"/>
        </w:rPr>
      </w:r>
      <w:r>
        <w:rPr>
          <w:b/>
          <w:rtl/>
          <w:cs/>
          <w:lang w:val="ar_AE" w:bidi="ar_AE"/>
        </w:rPr>
        <w:t>في المشهد السادس:</w:t>
      </w:r>
      <w:r>
        <w:rPr>
          <w:rtl/>
          <w:cs/>
          <w:lang w:val="ar_AE" w:bidi="ar_AE"/>
        </w:rPr>
        <w:t xml:space="preserve"> يخبر الناس سليمان بأن أدونيا خائف ويظن أن سليمان سيقتله. ويريد أدونيا من سليمان أن يتعهد بألا يقتله بسبب محاولته أن يصير ملكًا. فيجيب سليمان قائلًا إن على أدونيا أن يثبت لسليمان أنه رجل صالح. فإذا فعل أدونيا الشر مرة أخرى، يقتله سليمان.</w:t>
      </w:r>
    </w:p>
    <w:p>
      <w:pPr>
        <w:bidi/>
      </w:pPr>
      <w:r>
        <w:rPr>
          <w:rtl/>
          <w:cs/>
          <w:lang w:val="ar_AE" w:bidi="ar_AE"/>
        </w:rPr>
      </w:r>
      <w:r>
        <w:rPr>
          <w:b/>
          <w:rtl/>
          <w:cs/>
          <w:lang w:val="ar_AE" w:bidi="ar_AE"/>
        </w:rPr>
        <w:t>في المشهد السابع:</w:t>
      </w:r>
      <w:r>
        <w:rPr>
          <w:rtl/>
          <w:cs/>
          <w:lang w:val="ar_AE" w:bidi="ar_AE"/>
        </w:rPr>
        <w:t xml:space="preserve"> يرسل الملك سليمان رجالًا إلى الخيمة التي يوجد فيها المذبح ليأتوا بأدونيا إلى الملك سليمان.</w:t>
      </w:r>
    </w:p>
    <w:p>
      <w:pPr>
        <w:bidi/>
      </w:pPr>
      <w:r>
        <w:rPr>
          <w:rtl/>
          <w:cs/>
          <w:lang w:val="ar_AE" w:bidi="ar_AE"/>
        </w:rPr>
      </w:r>
      <w:r>
        <w:rPr>
          <w:b/>
          <w:rtl/>
          <w:cs/>
          <w:lang w:val="ar_AE" w:bidi="ar_AE"/>
        </w:rPr>
        <w:t>في المشهد الثامن:</w:t>
      </w:r>
      <w:r>
        <w:rPr>
          <w:rtl/>
          <w:cs/>
          <w:lang w:val="ar_AE" w:bidi="ar_AE"/>
        </w:rPr>
        <w:t xml:space="preserve"> يقابل أدونيا الملك سليمان، ويقول له سليمان أن يذهب إلى بيته.</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صادوق الكاهن</w:t>
      </w:r>
    </w:p>
    <w:p>
      <w:pPr>
        <w:pStyle w:val="ListBullet"/>
        <w:bidi/>
        <w:spacing w:line="240" w:lineRule="auto"/>
        <w:ind w:left="720"/>
      </w:pPr>
      <w:r>
        <w:rPr>
          <w:rtl/>
          <w:cs/>
          <w:lang w:val="ar_AE" w:bidi="ar_AE"/>
        </w:rPr>
      </w:r>
      <w:r>
        <w:rPr>
          <w:rtl/>
          <w:cs/>
          <w:lang w:val="ar_AE" w:bidi="ar_AE"/>
        </w:rPr>
        <w:t>ناثان النبي</w:t>
      </w:r>
    </w:p>
    <w:p>
      <w:pPr>
        <w:pStyle w:val="ListBullet"/>
        <w:bidi/>
        <w:spacing w:line="240" w:lineRule="auto"/>
        <w:ind w:left="720"/>
      </w:pPr>
      <w:r>
        <w:rPr>
          <w:rtl/>
          <w:cs/>
          <w:lang w:val="ar_AE" w:bidi="ar_AE"/>
        </w:rPr>
      </w:r>
      <w:r>
        <w:rPr>
          <w:rtl/>
          <w:cs/>
          <w:lang w:val="ar_AE" w:bidi="ar_AE"/>
        </w:rPr>
        <w:t>بناياهو بن يهوياداع</w:t>
      </w:r>
    </w:p>
    <w:p>
      <w:pPr>
        <w:pStyle w:val="ListBullet"/>
        <w:bidi/>
        <w:spacing w:line="240" w:lineRule="auto"/>
        <w:ind w:left="720"/>
      </w:pPr>
      <w:r>
        <w:rPr>
          <w:rtl/>
          <w:cs/>
          <w:lang w:val="ar_AE" w:bidi="ar_AE"/>
        </w:rPr>
      </w:r>
      <w:r>
        <w:rPr>
          <w:rtl/>
          <w:cs/>
          <w:lang w:val="ar_AE" w:bidi="ar_AE"/>
        </w:rPr>
        <w:t>الكريتيون والفلطيون</w:t>
      </w:r>
    </w:p>
    <w:p>
      <w:pPr>
        <w:pStyle w:val="ListBullet"/>
        <w:bidi/>
        <w:spacing w:line="240" w:lineRule="auto"/>
        <w:ind w:left="720"/>
      </w:pPr>
      <w:r>
        <w:rPr>
          <w:rtl/>
          <w:cs/>
          <w:lang w:val="ar_AE" w:bidi="ar_AE"/>
        </w:rPr>
      </w:r>
      <w:r>
        <w:rPr>
          <w:rtl/>
          <w:cs/>
          <w:lang w:val="ar_AE" w:bidi="ar_AE"/>
        </w:rPr>
        <w:t>سليمان</w:t>
      </w:r>
    </w:p>
    <w:p>
      <w:pPr>
        <w:pStyle w:val="ListBullet"/>
        <w:bidi/>
        <w:spacing w:line="240" w:lineRule="auto"/>
        <w:ind w:left="720"/>
      </w:pPr>
      <w:r>
        <w:rPr>
          <w:rtl/>
          <w:cs/>
          <w:lang w:val="ar_AE" w:bidi="ar_AE"/>
        </w:rPr>
      </w:r>
      <w:r>
        <w:rPr>
          <w:rtl/>
          <w:cs/>
          <w:lang w:val="ar_AE" w:bidi="ar_AE"/>
        </w:rPr>
        <w:t>الشعب الذي يتبع سليمان</w:t>
      </w:r>
    </w:p>
    <w:p>
      <w:pPr>
        <w:pStyle w:val="ListBullet"/>
        <w:bidi/>
        <w:spacing w:line="240" w:lineRule="auto"/>
        <w:ind w:left="720"/>
      </w:pPr>
      <w:r>
        <w:rPr>
          <w:rtl/>
          <w:cs/>
          <w:lang w:val="ar_AE" w:bidi="ar_AE"/>
        </w:rPr>
      </w:r>
      <w:r>
        <w:rPr>
          <w:rtl/>
          <w:cs/>
          <w:lang w:val="ar_AE" w:bidi="ar_AE"/>
        </w:rPr>
        <w:t>أدونيا</w:t>
      </w:r>
    </w:p>
    <w:p>
      <w:pPr>
        <w:pStyle w:val="ListBullet"/>
        <w:bidi/>
        <w:spacing w:line="240" w:lineRule="auto"/>
        <w:ind w:left="720"/>
      </w:pPr>
      <w:r>
        <w:rPr>
          <w:rtl/>
          <w:cs/>
          <w:lang w:val="ar_AE" w:bidi="ar_AE"/>
        </w:rPr>
      </w:r>
      <w:r>
        <w:rPr>
          <w:rtl/>
          <w:cs/>
          <w:lang w:val="ar_AE" w:bidi="ar_AE"/>
        </w:rPr>
        <w:t>ضيوف أدونيا</w:t>
      </w:r>
    </w:p>
    <w:p>
      <w:pPr>
        <w:pStyle w:val="ListBullet"/>
        <w:bidi/>
        <w:spacing w:line="240" w:lineRule="auto"/>
        <w:ind w:left="720"/>
      </w:pPr>
      <w:r>
        <w:rPr>
          <w:rtl/>
          <w:cs/>
          <w:lang w:val="ar_AE" w:bidi="ar_AE"/>
        </w:rPr>
      </w:r>
      <w:r>
        <w:rPr>
          <w:rtl/>
          <w:cs/>
          <w:lang w:val="ar_AE" w:bidi="ar_AE"/>
        </w:rPr>
        <w:t>يوآب</w:t>
      </w:r>
    </w:p>
    <w:p>
      <w:pPr>
        <w:pStyle w:val="ListBullet"/>
        <w:bidi/>
        <w:spacing w:line="240" w:lineRule="auto"/>
        <w:ind w:left="720"/>
      </w:pPr>
      <w:r>
        <w:rPr>
          <w:rtl/>
          <w:cs/>
          <w:lang w:val="ar_AE" w:bidi="ar_AE"/>
        </w:rPr>
      </w:r>
      <w:r>
        <w:rPr>
          <w:rtl/>
          <w:cs/>
          <w:lang w:val="ar_AE" w:bidi="ar_AE"/>
        </w:rPr>
        <w:t>يوناثان بن أبياثار</w:t>
      </w:r>
    </w:p>
    <w:p>
      <w:pPr>
        <w:pStyle w:val="ListBullet"/>
        <w:bidi/>
        <w:spacing w:line="240" w:lineRule="auto"/>
        <w:ind w:left="720"/>
      </w:pPr>
      <w:r>
        <w:rPr>
          <w:rtl/>
          <w:cs/>
          <w:lang w:val="ar_AE" w:bidi="ar_AE"/>
        </w:rPr>
      </w:r>
      <w:r>
        <w:rPr>
          <w:rtl/>
          <w:cs/>
          <w:lang w:val="ar_AE" w:bidi="ar_AE"/>
        </w:rPr>
        <w:t>رجال الملك سليمان</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المقطع السابق، أعطى الملك داود ناثان النبي، وصادوق الكاهن، وبناياهو بن يهوياداع تعليمات ليجعلوا سليمان الملك التالي. في هذا المقطع، يتبع صادوق الكاهن، وناثان النبي، وبناياهو بن يهوياداع تعليمات داود. ستلاحظون أن الراوي يذكر ألقاب صادوق وناثان وبناياهو إلى جانب أسمائهم.</w:t>
      </w:r>
    </w:p>
    <w:p>
      <w:pPr>
        <w:bidi/>
      </w:pPr>
      <w:r>
        <w:rPr>
          <w:rtl/>
          <w:cs/>
          <w:lang w:val="ar_AE" w:bidi="ar_AE"/>
        </w:rPr>
      </w:r>
      <w:r>
        <w:rPr>
          <w:rtl/>
          <w:cs/>
          <w:lang w:val="ar_AE" w:bidi="ar_AE"/>
        </w:rPr>
        <w:t xml:space="preserve">توقَّفوا هنا وناقشوا هذا السؤال معًا: كيف ستشيرون إلى صادوق وناثان وبناياهو في ترجمتكم؟ هل ستستخدمون الألقاب التي توضّح ما يقومون به، مثل الكاهن، والنبي، وابن يهوياداع، في كل مرة، أم أحيانًا، أم في بداية المقطع فقط؟ أوقِفوا الاستماع إلى هذا التسجيل الصوتي هنا. </w:t>
      </w:r>
    </w:p>
    <w:p>
      <w:pPr>
        <w:bidi/>
      </w:pPr>
      <w:r>
        <w:rPr>
          <w:rtl/>
          <w:cs/>
          <w:lang w:val="ar_AE" w:bidi="ar_AE"/>
        </w:rPr>
      </w:r>
      <w:r>
        <w:rPr>
          <w:rtl/>
          <w:cs/>
          <w:lang w:val="ar_AE" w:bidi="ar_AE"/>
        </w:rPr>
        <w:t>ينضم صادوق وناثان وبناياهو إلى الكريتيين والفلطيين، ويذهبون مع سليمان إلى جيحون. ويسافر جميع هؤلاء مع سليمان لحراسته وحمايته.</w:t>
      </w:r>
    </w:p>
    <w:p>
      <w:pPr>
        <w:bidi/>
      </w:pPr>
      <w:r>
        <w:rPr>
          <w:rtl/>
          <w:cs/>
          <w:lang w:val="ar_AE" w:bidi="ar_AE"/>
        </w:rPr>
      </w:r>
      <w:r>
        <w:rPr>
          <w:rtl/>
          <w:cs/>
          <w:lang w:val="ar_AE" w:bidi="ar_AE"/>
        </w:rPr>
        <w:t>ويخبرنا الراوي أن صادوق يستخدم إناءً من الزيت الخاص لمسح سليمان. وقد أخذ صادوق هذا الإناء من الخيمة التي كان فيها تابوت العهد، في الفترة بين الوقت الذي أخبر فيه داود صادوق بما ينبغي أن يفعله، والوقت الذي ذهب فيه الشعب إلى جيحون لمسح سليمان.</w:t>
      </w:r>
    </w:p>
    <w:p>
      <w:pPr>
        <w:bidi/>
      </w:pPr>
      <w:r>
        <w:rPr>
          <w:rtl/>
          <w:cs/>
          <w:lang w:val="ar_AE" w:bidi="ar_AE"/>
        </w:rPr>
      </w:r>
      <w:r>
        <w:rPr>
          <w:rtl/>
          <w:cs/>
          <w:lang w:val="ar_AE" w:bidi="ar_AE"/>
        </w:rPr>
        <w:t>وبعد أن مسح صادوق سليمان، نفخ الشعب الموجود عند جيحون في الأبواق ليعلنوا أن سليمان صار الآن الملك. وهتف الشعب عند جيحون قائلين: "ليَحيَ المَلِكُ سُلَيمانُ" وذلك للاحتفال بسليمان وإظهار تأييدهم له. ويذهب الملك سليمان وبقية الشعب الموجودين عند عين جيحون من جيحون صاعدين إلى مدينة داود، وهي الجزء من أورشليم الذي كان داود يسكن فيه. وبينما كانت جماعة الشعب تصعد إلى أورشليم، كان الناس يَضْرِبُونَ بِالنَّايِ ويحتفلون بهتافات عالية.</w:t>
      </w:r>
    </w:p>
    <w:p>
      <w:pPr>
        <w:bidi/>
      </w:pPr>
      <w:r>
        <w:rPr>
          <w:rtl/>
          <w:cs/>
          <w:lang w:val="ar_AE" w:bidi="ar_AE"/>
        </w:rPr>
      </w:r>
      <w:r>
        <w:rPr>
          <w:rtl/>
          <w:cs/>
          <w:lang w:val="ar_AE" w:bidi="ar_AE"/>
        </w:rPr>
        <w:t xml:space="preserve">توقَّفوا هنا وانظروا إلى صورة </w:t>
      </w:r>
      <w:r>
        <w:rPr>
          <w:b/>
          <w:rtl/>
          <w:cs/>
          <w:lang w:val="ar_AE" w:bidi="ar_AE"/>
        </w:rPr>
        <w:t>لأشخاص يَضْرِبُونَ بِالنَّايِ</w:t>
      </w:r>
      <w:r>
        <w:rPr>
          <w:rtl/>
          <w:cs/>
          <w:lang w:val="ar_AE" w:bidi="ar_AE"/>
        </w:rPr>
        <w:t xml:space="preserve"> معًا، إذا لزم الأمر. أوقِفوا الاستماع إلى هذا التسجيل الصوتي هنا. </w:t>
      </w:r>
    </w:p>
    <w:p>
      <w:pPr>
        <w:bidi/>
      </w:pPr>
      <w:r>
        <w:rPr>
          <w:rtl/>
          <w:cs/>
          <w:lang w:val="ar_AE" w:bidi="ar_AE"/>
        </w:rPr>
      </w:r>
      <w:r>
        <w:rPr>
          <w:rtl/>
          <w:cs/>
          <w:lang w:val="ar_AE" w:bidi="ar_AE"/>
        </w:rPr>
        <w:t>ويخبرنا الراوي أن الأرض ارتجت من صوتهم. ولم تكن الأرض قد ارتجت بالفعل، لكن الراوي يستخدم هذه العبارة ليساعدنا على فهم أن الضجيج كان شديدًا جدًا.</w:t>
      </w:r>
    </w:p>
    <w:p>
      <w:pPr>
        <w:bidi/>
      </w:pPr>
      <w:r>
        <w:rPr>
          <w:rtl/>
          <w:cs/>
          <w:lang w:val="ar_AE" w:bidi="ar_AE"/>
        </w:rPr>
      </w:r>
      <w:r>
        <w:rPr>
          <w:rtl/>
          <w:cs/>
          <w:lang w:val="ar_AE" w:bidi="ar_AE"/>
        </w:rPr>
        <w:t xml:space="preserve">توقَّفوا هنا وناقشوا هذا السؤال معًا: ما العبارة أو التعبير الذي تستخدمونه ليساعد الناس على فهم أن صوتًا أو حدثًا ما كان شديدًا جدًا؟ أوقِفوا الاستماع إلى هذا التسجيل الصوتي هنا. </w:t>
      </w:r>
    </w:p>
    <w:p>
      <w:pPr>
        <w:bidi/>
      </w:pPr>
      <w:r>
        <w:rPr>
          <w:rtl/>
          <w:cs/>
          <w:lang w:val="ar_AE" w:bidi="ar_AE"/>
        </w:rPr>
      </w:r>
      <w:r>
        <w:rPr>
          <w:rtl/>
          <w:cs/>
          <w:lang w:val="ar_AE" w:bidi="ar_AE"/>
        </w:rPr>
        <w:t>وفي الوقت نفسه، كان أدونيا مع الأشخاص الذين دعاهم للاحتفال به باعتباره الملك الجديد. وكان هؤلاء الأشخاص ضيوف أدونيا. وكان الجميع ينهون تناول وليمة، أي وجبة كبيرة ومميزة تُقام للاحتفال أو في الأيام الخاصة.</w:t>
      </w:r>
    </w:p>
    <w:p>
      <w:pPr>
        <w:bidi/>
      </w:pPr>
      <w:r>
        <w:rPr>
          <w:rtl/>
          <w:cs/>
          <w:lang w:val="ar_AE" w:bidi="ar_AE"/>
        </w:rPr>
      </w:r>
      <w:r>
        <w:rPr>
          <w:rtl/>
          <w:cs/>
          <w:lang w:val="ar_AE" w:bidi="ar_AE"/>
        </w:rPr>
        <w:t xml:space="preserve">توقَّفوا هنا وناقشوا هذا السؤال معًا: ماذا تسمّون الوجبة الكبيرة والمميزة التي تتناولونها في الاحتفالات أو في الأيام الخاصة؟ أوقِفوا الاستماع إلى هذا التسجيل الصوتي هنا. </w:t>
      </w:r>
    </w:p>
    <w:p>
      <w:pPr>
        <w:bidi/>
      </w:pPr>
      <w:r>
        <w:rPr>
          <w:rtl/>
          <w:cs/>
          <w:lang w:val="ar_AE" w:bidi="ar_AE"/>
        </w:rPr>
      </w:r>
      <w:r>
        <w:rPr>
          <w:rtl/>
          <w:cs/>
          <w:lang w:val="ar_AE" w:bidi="ar_AE"/>
        </w:rPr>
        <w:t>كان يوآب مع أدونيا، وسمع صوت الأبواق. وكانت عين روجل تبعد أقل من كيلومتر واحد عن جيحون، ولذلك كان بإمكان أدونيا وأنصاره أن يسمعوا الاحتفالات الصاخبة. وكان الأشخاص الذين مع سليمان ينفخون في الأبواق.</w:t>
      </w:r>
    </w:p>
    <w:p>
      <w:pPr>
        <w:bidi/>
      </w:pPr>
      <w:r>
        <w:rPr>
          <w:rtl/>
          <w:cs/>
          <w:lang w:val="ar_AE" w:bidi="ar_AE"/>
        </w:rPr>
      </w:r>
      <w:r>
        <w:rPr>
          <w:rtl/>
          <w:cs/>
          <w:lang w:val="ar_AE" w:bidi="ar_AE"/>
        </w:rPr>
        <w:t xml:space="preserve">توقَّفوا هنا وناقشوا هذا السؤال معًا: تحدّثوا عن مدى ارتفاع الصوت الذي يلزم أن يكون عليه حتى يتمكن الناس في أحد المكانين المذكورين في القصة من سماع ما حدث في المكان الآخر. كيف يمكنكم وصف هذا النوع من الصوت؟ أوقِفوا الاستماع إلى هذا التسجيل الصوتي هنا. </w:t>
      </w:r>
    </w:p>
    <w:p>
      <w:pPr>
        <w:bidi/>
      </w:pPr>
      <w:r>
        <w:rPr>
          <w:rtl/>
          <w:cs/>
          <w:lang w:val="ar_AE" w:bidi="ar_AE"/>
        </w:rPr>
      </w:r>
      <w:r>
        <w:rPr>
          <w:rtl/>
          <w:cs/>
          <w:lang w:val="ar_AE" w:bidi="ar_AE"/>
        </w:rPr>
        <w:t>أراد يوآب أن يعرف سبب هذا الضجيج الكثير القادم من مدينة أورشليم. وفي الوقت نفسه الذي كان فيه يوآب يتكلم، وصل يوناثان. فرحّب أدونيا بيوناثان، ووصفه بأنه رجل صالح، أي شخص يمكن الاعتماد عليه ويتميز بالأمانة والصدق.</w:t>
      </w:r>
    </w:p>
    <w:p>
      <w:pPr>
        <w:bidi/>
      </w:pPr>
      <w:r>
        <w:rPr>
          <w:rtl/>
          <w:cs/>
          <w:lang w:val="ar_AE" w:bidi="ar_AE"/>
        </w:rPr>
      </w:r>
      <w:r>
        <w:rPr>
          <w:rtl/>
          <w:cs/>
          <w:lang w:val="ar_AE" w:bidi="ar_AE"/>
        </w:rPr>
        <w:t xml:space="preserve">توقَّفوا هنا وناقشوا هذا السؤال معًا: ماذا تسمّون الشخص الذي تعرفون أنه يمكن الاعتماد عليه، وأمين وصادق؟ أوقِفوا الاستماع إلى هذا التسجيل الصوتي هنا. </w:t>
      </w:r>
    </w:p>
    <w:p>
      <w:pPr>
        <w:bidi/>
      </w:pPr>
      <w:r>
        <w:rPr>
          <w:rtl/>
          <w:cs/>
          <w:lang w:val="ar_AE" w:bidi="ar_AE"/>
        </w:rPr>
      </w:r>
      <w:r>
        <w:rPr>
          <w:rtl/>
          <w:cs/>
          <w:lang w:val="ar_AE" w:bidi="ar_AE"/>
        </w:rPr>
        <w:t>وظن أدونيا أن يوناثان يحمل خبرًا سارًا. فأجاب يوناثان وأخبر أدونيا بأنه لا يحمل خبرًا سارًا. وأخبر يوناثان أدونيا وضيوفه بأن داود قد ملَّك سليمان. وسمّى يوناثان الملك داود "سيدنا"، أي الشخص الذي هو سيد أدونيا ويوناثان. وكان يوناثان يُظهر احترامه لداود. ثم أخبر يوناثان أدونيا بكل ما حدث لجعل سليمان ملكًا: فقد ركب سليمان بغلة الملك داود. وعند جيحون، مسح صادوق وناثان سليمان ليجعلوه ملكًا. ولا نعرف لماذا يقول يوناثان إن الرجلين مسحا سليمان، بينما يخبرنا الراوي في وقت سابق أن صادوق هو الذي مسح سليمان ليصير ملكًا. ومن الممكن أن يكون ناثان قد وضع الزيت على سليمان بعد صادوق، أو أنه كان بجانب صادوق عندما مسحه. وبعد أن جعل الشعب سليمان ملكًا عند جيحون، صعد الشعب إلى أورشليم وهم يهتفون أو يصرخون فرحًا. وكان الناس يهتفون ويُحدثون ضجيجًا عظيمًا في المدينة. وكان الصوت شديدًا إلى درجة أنه ملأ المدينة، وكان الناس يسمعونه في كل مكان. وأخبر يوناثان أدونيا أن الضجيج القادم من المدينة هو ما يستطيع أدونيا سماعه. ثم واصل يوناثان قصته، وأخبر أدونيا بمزيد من التفاصيل عن صيرورة سليمان ملكًا.</w:t>
      </w:r>
    </w:p>
    <w:p>
      <w:pPr>
        <w:bidi/>
      </w:pPr>
      <w:r>
        <w:rPr>
          <w:rtl/>
          <w:cs/>
          <w:lang w:val="ar_AE" w:bidi="ar_AE"/>
        </w:rPr>
      </w:r>
      <w:r>
        <w:rPr>
          <w:rtl/>
          <w:cs/>
          <w:lang w:val="ar_AE" w:bidi="ar_AE"/>
        </w:rPr>
        <w:t xml:space="preserve">توقَّفوا هنا ونفّذوا هذا النشاط معًا: اجعلوا شخصًا واحدًا يخبر المجموعة بالجزء الأول من قصة عن حدث مثير. ودعوا بعض أفراد المجموعة يعلّقون على القصة، ثم اجعلوا الشخص يخبر المجموعة بالجزء التالي من الحدث المثير. انتبهوا إلى الطريقة التي يربط بها الشخص أجزاء القصة معًا. أوقِفوا الاستماع إلى هذا التسجيل الصوتي هنا. </w:t>
      </w:r>
    </w:p>
    <w:p>
      <w:pPr>
        <w:bidi/>
      </w:pPr>
      <w:r>
        <w:rPr>
          <w:rtl/>
          <w:cs/>
          <w:lang w:val="ar_AE" w:bidi="ar_AE"/>
        </w:rPr>
      </w:r>
      <w:r>
        <w:rPr>
          <w:rtl/>
          <w:cs/>
          <w:lang w:val="ar_AE" w:bidi="ar_AE"/>
        </w:rPr>
        <w:t>ثم أخبر يوناثان أدونيا أن سليمان يجلس على الكرسي الملكي، وهو المقعد الخاص بداود. وأخبره أيضًا أن العبيد الملكيين ذهبوا إلى داود ليهنئوه. وكان هؤلاء العبيد موافقين على ما فعله داود، وفرحين لأن سليمان صار ملكًا. وأخبره بما قاله العبيد لداود. ووصف الأحداث التي وقعت في أورشليم للناس الموجودين عند حجر الزاحفة. ولم يكن داود والعبيد حاضرِين في هذا المشهد. وقال العبيد "يَجعَلُ إلهُكَ اسمَ سُلَيمانَ أحسَنَ مِنِ اسمِكَ." وسمّى العبيد الرب "إلهك"، أي إله داود، مع أن العبيد الملكيين كانوا هم أيضًا يخدمون الرب. وصلّوا لكي يجعل الرب كرسي سليمان أعظم. ولم يكونوا يريدون أن يكون كرسي سليمان الحرفي أكبر من حيث الحجم، بل استخدموا الكرسي رمزًا لملك سليمان وحكمه. فاستجاب داود للعبيد الملكيين، وخرّ على وجهه على سريره. وأخبر يوناثان أدونيا أن داود صلّى إلى الرب وشكر الرب لأنه سمح له أن يرى الملك التالي لإسرائيل جالسًا على كرسيه.</w:t>
      </w:r>
    </w:p>
    <w:p>
      <w:pPr>
        <w:bidi/>
      </w:pPr>
      <w:r>
        <w:rPr>
          <w:rtl/>
          <w:cs/>
          <w:lang w:val="ar_AE" w:bidi="ar_AE"/>
        </w:rPr>
      </w:r>
      <w:r>
        <w:rPr>
          <w:rtl/>
          <w:cs/>
          <w:lang w:val="ar_AE" w:bidi="ar_AE"/>
        </w:rPr>
        <w:t>وبعد أن أنهى يوناثان قصته، شعر جميع ضيوف أدونيا بقلق شديد، فقاموا عن الوليمة وغادروا المكان، وذهب كل واحد منهم إلى مكان مختلف. وذهب أدونيا إلى المكان الذي يوجد فيه مذبح المحرقة، وأمسك بقرون المذبح البرونزية الموجودة في زواياه. ومن المحتمل أن يكون مذبح المحرقة قريبًا من الخيمة التي يوجد فيها تابوت العهد في أورشليم.</w:t>
      </w:r>
    </w:p>
    <w:p>
      <w:pPr>
        <w:bidi/>
      </w:pPr>
      <w:r>
        <w:rPr>
          <w:rtl/>
          <w:cs/>
          <w:lang w:val="ar_AE" w:bidi="ar_AE"/>
        </w:rPr>
      </w:r>
      <w:r>
        <w:rPr>
          <w:rtl/>
          <w:cs/>
          <w:lang w:val="ar_AE" w:bidi="ar_AE"/>
        </w:rPr>
        <w:t xml:space="preserve">توقَّفوا هنا كمجموعة وانظروا إلى صورة </w:t>
      </w:r>
      <w:r>
        <w:rPr>
          <w:rtl/>
          <w:cs/>
          <w:lang w:val="ar_AE" w:bidi="ar_AE"/>
        </w:rPr>
        <w:t>لمذبح المحرقة</w:t>
      </w:r>
      <w:r>
        <w:rPr>
          <w:rtl/>
          <w:cs/>
          <w:lang w:val="ar_AE" w:bidi="ar_AE"/>
        </w:rPr>
        <w:t xml:space="preserve">، إذا لزم الأمر. أوقِفوا الاستماع إلى هذا التسجيل الصوتي هنا. </w:t>
      </w:r>
    </w:p>
    <w:p>
      <w:pPr>
        <w:bidi/>
      </w:pPr>
      <w:r>
        <w:rPr>
          <w:rtl/>
          <w:cs/>
          <w:lang w:val="ar_AE" w:bidi="ar_AE"/>
        </w:rPr>
      </w:r>
      <w:r>
        <w:rPr>
          <w:rtl/>
          <w:cs/>
          <w:lang w:val="ar_AE" w:bidi="ar_AE"/>
        </w:rPr>
        <w:t>وفي مدينة داود، أخبر بعض الناس سليمان بأن أدونيا خائف من الملك سليمان، وأنه ممسك بالمذبح. وأخبروا سليمان أن أدونيا يريد من الملك سليمان أن يحلف أو يتعهد بألا يقتل عبده أدونيا. ولا نعرف من هم الأشخاص الذين تحدثوا إلى سليمان عن أدونيا. وسمع سليمان أن أدونيا سمّى سليمان ملكًا، وسمّى نفسه عبدًا لسليمان. ولم يكن أدونيا يقصد أنه عبد شخصي لسليمان، أي شخص يقوم بالأعمال الشاقة في البيت، بل كان يقصد أنه سيكون مطيعًا لسليمان باعتباره ملكه وسيده.</w:t>
      </w:r>
    </w:p>
    <w:p>
      <w:pPr>
        <w:bidi/>
      </w:pPr>
      <w:r>
        <w:rPr>
          <w:rtl/>
          <w:cs/>
          <w:lang w:val="ar_AE" w:bidi="ar_AE"/>
        </w:rPr>
      </w:r>
      <w:r>
        <w:rPr>
          <w:rtl/>
          <w:cs/>
          <w:lang w:val="ar_AE" w:bidi="ar_AE"/>
        </w:rPr>
        <w:t>فأجاب سليمان هؤلاء الأشخاص قائلًا إنه لن يؤذي أدونيا أو يقتله إذا كان رجلًا صالحًا. واستخدم سليمان تعبيرًا خاصًا ليقول إنه لن يؤذي أدونيا بأي شكل من الأشكال، حتى إنه لن تسقط شعرة واحدة من رأسه. ولكن سليمان سيقتل أدونيا إذا فعل أدونيا شيئًا يثبت لسليمان أنه ليس رجلًا صالحًا أو أنه شرير. واستخدم سليمان تعبيرًا خاصًا آخر، وهو "إنْ وُجِدَ بهِ شَرٌّ"، ليصف كون أدونيا غير مستحق للثقة.</w:t>
      </w:r>
    </w:p>
    <w:p>
      <w:pPr>
        <w:bidi/>
      </w:pPr>
      <w:r>
        <w:rPr>
          <w:rtl/>
          <w:cs/>
          <w:lang w:val="ar_AE" w:bidi="ar_AE"/>
        </w:rPr>
      </w:r>
      <w:r>
        <w:rPr>
          <w:rtl/>
          <w:cs/>
          <w:lang w:val="ar_AE" w:bidi="ar_AE"/>
        </w:rPr>
        <w:t xml:space="preserve">توقَّفوا هنا وناقشوا هذا السؤال معًا: فكّروا في القصة التي أخبرتم بها في الخطوة الثانية عندما تحدثتم عن حماية شخص ما. ما العبارات التي استخدمتموها لوصف موقف حميتم فيه شخصًا ولم تسمحوا بحدوث أي أمر سيئ له؟ أوقِفوا الاستماع إلى هذا التسجيل الصوتي هنا. </w:t>
      </w:r>
    </w:p>
    <w:p>
      <w:pPr>
        <w:bidi/>
      </w:pPr>
      <w:r>
        <w:rPr>
          <w:rtl/>
          <w:cs/>
          <w:lang w:val="ar_AE" w:bidi="ar_AE"/>
        </w:rPr>
      </w:r>
      <w:r>
        <w:rPr>
          <w:rtl/>
          <w:cs/>
          <w:lang w:val="ar_AE" w:bidi="ar_AE"/>
        </w:rPr>
        <w:t>أرسل سليمان بعض خدمه ليأتوا بأدونيا من الخيمة التي يوجد فيها مذبح المحرقة. فجاء أدونيا إلى سليمان وخرّ أمامه ليُظهر احترامه له. وقال سليمان لأدونيا أن يذهب إلى بيته. ولا نظن أن سليمان كان يريد من أدونيا أن يبقى في بيته طوال الوقت، بل كان يريد منه أن يبتعد عنه في ذلك الوقت.</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ملوك ١: ٣٨–٥٣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ثمانية مشاهد.</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صادوق الكاهن</w:t>
      </w:r>
    </w:p>
    <w:p>
      <w:pPr>
        <w:pStyle w:val="ListBullet"/>
        <w:bidi/>
        <w:spacing w:line="240" w:lineRule="auto"/>
        <w:ind w:left="720"/>
      </w:pPr>
      <w:r>
        <w:rPr>
          <w:rtl/>
          <w:cs/>
          <w:lang w:val="ar_AE" w:bidi="ar_AE"/>
        </w:rPr>
      </w:r>
      <w:r>
        <w:rPr>
          <w:rtl/>
          <w:cs/>
          <w:lang w:val="ar_AE" w:bidi="ar_AE"/>
        </w:rPr>
        <w:t>ناثان النبي</w:t>
      </w:r>
    </w:p>
    <w:p>
      <w:pPr>
        <w:pStyle w:val="ListBullet"/>
        <w:bidi/>
        <w:spacing w:line="240" w:lineRule="auto"/>
        <w:ind w:left="720"/>
      </w:pPr>
      <w:r>
        <w:rPr>
          <w:rtl/>
          <w:cs/>
          <w:lang w:val="ar_AE" w:bidi="ar_AE"/>
        </w:rPr>
      </w:r>
      <w:r>
        <w:rPr>
          <w:rtl/>
          <w:cs/>
          <w:lang w:val="ar_AE" w:bidi="ar_AE"/>
        </w:rPr>
        <w:t>بناياهو بن يهوياداع</w:t>
      </w:r>
    </w:p>
    <w:p>
      <w:pPr>
        <w:pStyle w:val="ListBullet"/>
        <w:bidi/>
        <w:spacing w:line="240" w:lineRule="auto"/>
        <w:ind w:left="720"/>
      </w:pPr>
      <w:r>
        <w:rPr>
          <w:rtl/>
          <w:cs/>
          <w:lang w:val="ar_AE" w:bidi="ar_AE"/>
        </w:rPr>
      </w:r>
      <w:r>
        <w:rPr>
          <w:rtl/>
          <w:cs/>
          <w:lang w:val="ar_AE" w:bidi="ar_AE"/>
        </w:rPr>
        <w:t>الكريتيون والفلطيون</w:t>
      </w:r>
    </w:p>
    <w:p>
      <w:pPr>
        <w:pStyle w:val="ListBullet"/>
        <w:bidi/>
        <w:spacing w:line="240" w:lineRule="auto"/>
        <w:ind w:left="720"/>
      </w:pPr>
      <w:r>
        <w:rPr>
          <w:rtl/>
          <w:cs/>
          <w:lang w:val="ar_AE" w:bidi="ar_AE"/>
        </w:rPr>
      </w:r>
      <w:r>
        <w:rPr>
          <w:rtl/>
          <w:cs/>
          <w:lang w:val="ar_AE" w:bidi="ar_AE"/>
        </w:rPr>
        <w:t>سليمان</w:t>
      </w:r>
    </w:p>
    <w:p>
      <w:pPr>
        <w:pStyle w:val="ListBullet"/>
        <w:bidi/>
        <w:spacing w:line="240" w:lineRule="auto"/>
        <w:ind w:left="720"/>
      </w:pPr>
      <w:r>
        <w:rPr>
          <w:rtl/>
          <w:cs/>
          <w:lang w:val="ar_AE" w:bidi="ar_AE"/>
        </w:rPr>
      </w:r>
      <w:r>
        <w:rPr>
          <w:rtl/>
          <w:cs/>
          <w:lang w:val="ar_AE" w:bidi="ar_AE"/>
        </w:rPr>
        <w:t>الشعب الذي يتبع سليمان</w:t>
      </w:r>
    </w:p>
    <w:p>
      <w:pPr>
        <w:pStyle w:val="ListBullet"/>
        <w:bidi/>
        <w:spacing w:line="240" w:lineRule="auto"/>
        <w:ind w:left="720"/>
      </w:pPr>
      <w:r>
        <w:rPr>
          <w:rtl/>
          <w:cs/>
          <w:lang w:val="ar_AE" w:bidi="ar_AE"/>
        </w:rPr>
      </w:r>
      <w:r>
        <w:rPr>
          <w:rtl/>
          <w:cs/>
          <w:lang w:val="ar_AE" w:bidi="ar_AE"/>
        </w:rPr>
        <w:t>أدونيا</w:t>
      </w:r>
    </w:p>
    <w:p>
      <w:pPr>
        <w:pStyle w:val="ListBullet"/>
        <w:bidi/>
        <w:spacing w:line="240" w:lineRule="auto"/>
        <w:ind w:left="720"/>
      </w:pPr>
      <w:r>
        <w:rPr>
          <w:rtl/>
          <w:cs/>
          <w:lang w:val="ar_AE" w:bidi="ar_AE"/>
        </w:rPr>
      </w:r>
      <w:r>
        <w:rPr>
          <w:rtl/>
          <w:cs/>
          <w:lang w:val="ar_AE" w:bidi="ar_AE"/>
        </w:rPr>
        <w:t>ضيوف أدونيا</w:t>
      </w:r>
    </w:p>
    <w:p>
      <w:pPr>
        <w:pStyle w:val="ListBullet"/>
        <w:bidi/>
        <w:spacing w:line="240" w:lineRule="auto"/>
        <w:ind w:left="720"/>
      </w:pPr>
      <w:r>
        <w:rPr>
          <w:rtl/>
          <w:cs/>
          <w:lang w:val="ar_AE" w:bidi="ar_AE"/>
        </w:rPr>
      </w:r>
      <w:r>
        <w:rPr>
          <w:rtl/>
          <w:cs/>
          <w:lang w:val="ar_AE" w:bidi="ar_AE"/>
        </w:rPr>
        <w:t>يوآب</w:t>
      </w:r>
    </w:p>
    <w:p>
      <w:pPr>
        <w:pStyle w:val="ListBullet"/>
        <w:bidi/>
        <w:spacing w:line="240" w:lineRule="auto"/>
        <w:ind w:left="720"/>
      </w:pPr>
      <w:r>
        <w:rPr>
          <w:rtl/>
          <w:cs/>
          <w:lang w:val="ar_AE" w:bidi="ar_AE"/>
        </w:rPr>
      </w:r>
      <w:r>
        <w:rPr>
          <w:rtl/>
          <w:cs/>
          <w:lang w:val="ar_AE" w:bidi="ar_AE"/>
        </w:rPr>
        <w:t>يوناثان بن أبياثار</w:t>
      </w:r>
    </w:p>
    <w:p>
      <w:pPr>
        <w:pStyle w:val="ListBullet"/>
        <w:bidi/>
        <w:spacing w:line="240" w:lineRule="auto"/>
        <w:ind w:left="720"/>
      </w:pPr>
      <w:r>
        <w:rPr>
          <w:rtl/>
          <w:cs/>
          <w:lang w:val="ar_AE" w:bidi="ar_AE"/>
        </w:rPr>
      </w:r>
      <w:r>
        <w:rPr>
          <w:rtl/>
          <w:cs/>
          <w:lang w:val="ar_AE" w:bidi="ar_AE"/>
        </w:rPr>
        <w:t>رجال الملك سليمان</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يذهب صادوق الكاهن، وناثان النبي، وبناياهو بن يهوياداع، والكريتيون والفلطيون مع سليمان، الذي يركب بغلة الملك داود، من مدينة داود نزولًا إلى جيحون.</w:t>
      </w:r>
    </w:p>
    <w:p>
      <w:pPr>
        <w:bidi/>
      </w:pPr>
      <w:r>
        <w:rPr>
          <w:rtl/>
          <w:cs/>
          <w:lang w:val="ar_AE" w:bidi="ar_AE"/>
        </w:rPr>
      </w:r>
      <w:r>
        <w:rPr>
          <w:rtl/>
          <w:cs/>
          <w:lang w:val="ar_AE" w:bidi="ar_AE"/>
        </w:rPr>
        <w:t>أوقفوا التمثيل. اسألوا الشخص الذي يؤدي دور صادوق الكاهن: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"علينا أن نجعل سليمان ملكنا الجديد في أسرع وقت ممكن." أو </w:t>
      </w:r>
    </w:p>
    <w:p>
      <w:pPr>
        <w:pStyle w:val="ListBullet"/>
        <w:bidi/>
        <w:spacing w:line="240" w:lineRule="auto"/>
        <w:ind w:left="720"/>
      </w:pPr>
      <w:r>
        <w:rPr>
          <w:rtl/>
          <w:cs/>
          <w:lang w:val="ar_AE" w:bidi="ar_AE"/>
        </w:rPr>
      </w:r>
      <w:r>
        <w:rPr>
          <w:rtl/>
          <w:cs/>
          <w:lang w:val="ar_AE" w:bidi="ar_AE"/>
        </w:rPr>
        <w:t>"هيا بنا جميعًا إلى جيحون، لِنُعلِن سليمانَ ملكًا علينا."</w:t>
      </w:r>
    </w:p>
    <w:p>
      <w:pPr>
        <w:bidi/>
      </w:pPr>
      <w:r>
        <w:rPr>
          <w:rtl/>
          <w:cs/>
          <w:lang w:val="ar_AE" w:bidi="ar_AE"/>
        </w:rPr>
      </w:r>
      <w:r>
        <w:rPr>
          <w:rtl/>
          <w:cs/>
          <w:lang w:val="ar_AE" w:bidi="ar_AE"/>
        </w:rPr>
        <w:t>اسألوا الأشخاص الذين يؤدون أدوار ناثان وبناياهو والفلطيين والكريتيين: "بمَ تشعرون أو فيمَ تفكّرون؟" قد يجيبون بعبارات مثل:</w:t>
      </w:r>
    </w:p>
    <w:p>
      <w:pPr>
        <w:pStyle w:val="ListBullet"/>
        <w:bidi/>
        <w:spacing w:line="240" w:lineRule="auto"/>
        <w:ind w:left="720"/>
      </w:pPr>
      <w:r>
        <w:rPr>
          <w:rtl/>
          <w:cs/>
          <w:lang w:val="ar_AE" w:bidi="ar_AE"/>
        </w:rPr>
      </w:r>
      <w:r>
        <w:rPr>
          <w:rtl/>
          <w:cs/>
          <w:lang w:val="ar_AE" w:bidi="ar_AE"/>
        </w:rPr>
        <w:t xml:space="preserve">"علينا أن نذهب بسرعة." أو </w:t>
      </w:r>
    </w:p>
    <w:p>
      <w:pPr>
        <w:pStyle w:val="ListBullet"/>
        <w:bidi/>
        <w:spacing w:line="240" w:lineRule="auto"/>
        <w:ind w:left="720"/>
      </w:pPr>
      <w:r>
        <w:rPr>
          <w:rtl/>
          <w:cs/>
          <w:lang w:val="ar_AE" w:bidi="ar_AE"/>
        </w:rPr>
      </w:r>
      <w:r>
        <w:rPr>
          <w:rtl/>
          <w:cs/>
          <w:lang w:val="ar_AE" w:bidi="ar_AE"/>
        </w:rPr>
        <w:t xml:space="preserve">"هذا ما يريده الرب لإسرائيل." أو </w:t>
      </w:r>
    </w:p>
    <w:p>
      <w:pPr>
        <w:pStyle w:val="ListBullet"/>
        <w:bidi/>
        <w:spacing w:line="240" w:lineRule="auto"/>
        <w:ind w:left="720"/>
      </w:pPr>
      <w:r>
        <w:rPr>
          <w:rtl/>
          <w:cs/>
          <w:lang w:val="ar_AE" w:bidi="ar_AE"/>
        </w:rPr>
      </w:r>
      <w:r>
        <w:rPr>
          <w:rtl/>
          <w:cs/>
          <w:lang w:val="ar_AE" w:bidi="ar_AE"/>
        </w:rPr>
        <w:t>"سنحمي سليمان كما حمينا الملك داود."</w:t>
      </w:r>
    </w:p>
    <w:p>
      <w:pPr>
        <w:bidi/>
      </w:pPr>
      <w:r>
        <w:rPr>
          <w:rtl/>
          <w:cs/>
          <w:lang w:val="ar_AE" w:bidi="ar_AE"/>
        </w:rPr>
      </w:r>
      <w:r>
        <w:rPr>
          <w:rtl/>
          <w:cs/>
          <w:lang w:val="ar_AE" w:bidi="ar_AE"/>
        </w:rPr>
        <w:t>اسألوا الشخص الذي يؤدي دور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"أشعر بالدهشة! فلم أتوقع أن أصبح ملكًا اليوم." أو </w:t>
      </w:r>
    </w:p>
    <w:p>
      <w:pPr>
        <w:pStyle w:val="ListBullet"/>
        <w:bidi/>
        <w:spacing w:line="240" w:lineRule="auto"/>
        <w:ind w:left="720"/>
      </w:pPr>
      <w:r>
        <w:rPr>
          <w:rtl/>
          <w:cs/>
          <w:lang w:val="ar_AE" w:bidi="ar_AE"/>
        </w:rPr>
      </w:r>
      <w:r>
        <w:rPr>
          <w:rtl/>
          <w:cs/>
          <w:lang w:val="ar_AE" w:bidi="ar_AE"/>
        </w:rPr>
        <w:t xml:space="preserve">"إن الملك داود يكرمني. إن ركوب بغلته لأمر مميز جدًا." أو </w:t>
      </w:r>
    </w:p>
    <w:p>
      <w:pPr>
        <w:pStyle w:val="ListBullet"/>
        <w:bidi/>
        <w:spacing w:line="240" w:lineRule="auto"/>
        <w:ind w:left="720"/>
      </w:pPr>
      <w:r>
        <w:rPr>
          <w:rtl/>
          <w:cs/>
          <w:lang w:val="ar_AE" w:bidi="ar_AE"/>
        </w:rPr>
      </w:r>
      <w:r>
        <w:rPr>
          <w:rtl/>
          <w:cs/>
          <w:lang w:val="ar_AE" w:bidi="ar_AE"/>
        </w:rPr>
        <w:t>"الآن سيعرف أدونيا أن الرب يريدني أن أكون ملكًا على إسرائيل."</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ويمسح صادوق سليمان بالزيت الذي أخذه من الخيمة التي فيها التابوت، وينفخ الناس في الأبواق ويهتفون قائلين: "ليَحيَ المَلِكُ سُلَيمانُ!"</w:t>
      </w:r>
    </w:p>
    <w:p>
      <w:pPr>
        <w:bidi/>
      </w:pPr>
      <w:r>
        <w:rPr>
          <w:rtl/>
          <w:cs/>
          <w:lang w:val="ar_AE" w:bidi="ar_AE"/>
        </w:rPr>
      </w:r>
      <w:r>
        <w:rPr>
          <w:rtl/>
          <w:cs/>
          <w:lang w:val="ar_AE" w:bidi="ar_AE"/>
        </w:rPr>
        <w:t>أوقفوا التمثيل. اسألوا الشخص الذي يؤدي دور صادوق الكاهن: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"هذا الزيت مقدس، وأنا مُكرَّم لأنني أمسح سليمان ملكًا علينا." أو </w:t>
      </w:r>
    </w:p>
    <w:p>
      <w:pPr>
        <w:pStyle w:val="ListBullet"/>
        <w:bidi/>
        <w:spacing w:line="240" w:lineRule="auto"/>
        <w:ind w:left="720"/>
      </w:pPr>
      <w:r>
        <w:rPr>
          <w:rtl/>
          <w:cs/>
          <w:lang w:val="ar_AE" w:bidi="ar_AE"/>
        </w:rPr>
      </w:r>
      <w:r>
        <w:rPr>
          <w:rtl/>
          <w:cs/>
          <w:lang w:val="ar_AE" w:bidi="ar_AE"/>
        </w:rPr>
        <w:t xml:space="preserve">"هذا هو ملكنا الجديد! أخبروا الجميع بالخبر السار." أو </w:t>
      </w:r>
    </w:p>
    <w:p>
      <w:pPr>
        <w:pStyle w:val="ListBullet"/>
        <w:bidi/>
        <w:spacing w:line="240" w:lineRule="auto"/>
        <w:ind w:left="720"/>
      </w:pPr>
      <w:r>
        <w:rPr>
          <w:rtl/>
          <w:cs/>
          <w:lang w:val="ar_AE" w:bidi="ar_AE"/>
        </w:rPr>
      </w:r>
      <w:r>
        <w:rPr>
          <w:rtl/>
          <w:cs/>
          <w:lang w:val="ar_AE" w:bidi="ar_AE"/>
        </w:rPr>
        <w:t>"لقد فعلناها! سليمان هو الملك، وليس أدونيا."</w:t>
      </w:r>
    </w:p>
    <w:p>
      <w:pPr>
        <w:bidi/>
      </w:pPr>
      <w:r>
        <w:rPr>
          <w:rtl/>
          <w:cs/>
          <w:lang w:val="ar_AE" w:bidi="ar_AE"/>
        </w:rPr>
      </w:r>
      <w:r>
        <w:rPr>
          <w:rtl/>
          <w:cs/>
          <w:lang w:val="ar_AE" w:bidi="ar_AE"/>
        </w:rPr>
        <w:t>اسألوا الأشخاص الذين يؤدون أدوار ناثان وبناياهو والفلطيين والكريتيين: "بمَ تشعرون أو فيمَ تفكّرون؟" قد يجيب بعبارات مثل:</w:t>
      </w:r>
    </w:p>
    <w:p>
      <w:pPr>
        <w:pStyle w:val="ListBullet"/>
        <w:bidi/>
        <w:spacing w:line="240" w:lineRule="auto"/>
        <w:ind w:left="720"/>
      </w:pPr>
      <w:r>
        <w:rPr>
          <w:rtl/>
          <w:cs/>
          <w:lang w:val="ar_AE" w:bidi="ar_AE"/>
        </w:rPr>
      </w:r>
      <w:r>
        <w:rPr>
          <w:rtl/>
          <w:cs/>
          <w:lang w:val="ar_AE" w:bidi="ar_AE"/>
        </w:rPr>
        <w:t xml:space="preserve">"اضربوا بالأبواق بقوة! نريد أن يسمع الجميع أن لدينا ملكًا جديدًا." أو </w:t>
      </w:r>
    </w:p>
    <w:p>
      <w:pPr>
        <w:pStyle w:val="ListBullet"/>
        <w:bidi/>
        <w:spacing w:line="240" w:lineRule="auto"/>
        <w:ind w:left="720"/>
      </w:pPr>
      <w:r>
        <w:rPr>
          <w:rtl/>
          <w:cs/>
          <w:lang w:val="ar_AE" w:bidi="ar_AE"/>
        </w:rPr>
      </w:r>
      <w:r>
        <w:rPr>
          <w:rtl/>
          <w:cs/>
          <w:lang w:val="ar_AE" w:bidi="ar_AE"/>
        </w:rPr>
        <w:t xml:space="preserve">"نحن سعداء بوجود ملك جديد." أو </w:t>
      </w:r>
    </w:p>
    <w:p>
      <w:pPr>
        <w:pStyle w:val="ListBullet"/>
        <w:bidi/>
        <w:spacing w:line="240" w:lineRule="auto"/>
        <w:ind w:left="720"/>
      </w:pPr>
      <w:r>
        <w:rPr>
          <w:rtl/>
          <w:cs/>
          <w:lang w:val="ar_AE" w:bidi="ar_AE"/>
        </w:rPr>
      </w:r>
      <w:r>
        <w:rPr>
          <w:rtl/>
          <w:cs/>
          <w:lang w:val="ar_AE" w:bidi="ar_AE"/>
        </w:rPr>
        <w:t>"نحن نتبع الملك سليمان! ونظن أن سليمان سيكون ملكًا رائعًا."</w:t>
      </w:r>
    </w:p>
    <w:p>
      <w:pPr>
        <w:bidi/>
      </w:pPr>
      <w:r>
        <w:rPr>
          <w:rtl/>
          <w:cs/>
          <w:lang w:val="ar_AE" w:bidi="ar_AE"/>
        </w:rPr>
      </w:r>
      <w:r>
        <w:rPr>
          <w:rtl/>
          <w:cs/>
          <w:lang w:val="ar_AE" w:bidi="ar_AE"/>
        </w:rPr>
        <w:t>اسألوا الشخص الذي يؤدي دور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"أشعر أنني مهم ومميز. أنا الآن ملك إسرائيل." أو </w:t>
      </w:r>
    </w:p>
    <w:p>
      <w:pPr>
        <w:pStyle w:val="ListBullet"/>
        <w:bidi/>
        <w:spacing w:line="240" w:lineRule="auto"/>
        <w:ind w:left="720"/>
      </w:pPr>
      <w:r>
        <w:rPr>
          <w:rtl/>
          <w:cs/>
          <w:lang w:val="ar_AE" w:bidi="ar_AE"/>
        </w:rPr>
      </w:r>
      <w:r>
        <w:rPr>
          <w:rtl/>
          <w:cs/>
          <w:lang w:val="ar_AE" w:bidi="ar_AE"/>
        </w:rPr>
        <w:t xml:space="preserve">"سأخدم شعبي وأتبع الرب." أو </w:t>
      </w:r>
    </w:p>
    <w:p>
      <w:pPr>
        <w:pStyle w:val="ListBullet"/>
        <w:bidi/>
        <w:spacing w:line="240" w:lineRule="auto"/>
        <w:ind w:left="720"/>
      </w:pPr>
      <w:r>
        <w:rPr>
          <w:rtl/>
          <w:cs/>
          <w:lang w:val="ar_AE" w:bidi="ar_AE"/>
        </w:rPr>
      </w:r>
      <w:r>
        <w:rPr>
          <w:rtl/>
          <w:cs/>
          <w:lang w:val="ar_AE" w:bidi="ar_AE"/>
        </w:rPr>
        <w:t>"إن الجميع يُحدثون ضجيجًا هائلًا."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يصعد سليمان إلى مدينة داود، ويتبعه جميع الشعب الموجودين عند جيحون صاعدين إلى المدينة، ويضربون بالناي ويُحدثون ضجيجًا عظيمًا مفعمًا بالفرح.</w:t>
      </w:r>
    </w:p>
    <w:p>
      <w:pPr>
        <w:bidi/>
      </w:pPr>
      <w:r>
        <w:rPr>
          <w:rtl/>
          <w:cs/>
          <w:lang w:val="ar_AE" w:bidi="ar_AE"/>
        </w:rPr>
      </w:r>
      <w:r>
        <w:rPr>
          <w:rtl/>
          <w:cs/>
          <w:lang w:val="ar_AE" w:bidi="ar_AE"/>
        </w:rPr>
        <w:t>أوقفوا التمثيل. اسألوا الشخص الذي يؤدي دور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"انظروا إلى كل هؤلاء الناس الذين يحتفلون بي." أو </w:t>
      </w:r>
    </w:p>
    <w:p>
      <w:pPr>
        <w:pStyle w:val="ListBullet"/>
        <w:bidi/>
        <w:spacing w:line="240" w:lineRule="auto"/>
        <w:ind w:left="720"/>
      </w:pPr>
      <w:r>
        <w:rPr>
          <w:rtl/>
          <w:cs/>
          <w:lang w:val="ar_AE" w:bidi="ar_AE"/>
        </w:rPr>
      </w:r>
      <w:r>
        <w:rPr>
          <w:rtl/>
          <w:cs/>
          <w:lang w:val="ar_AE" w:bidi="ar_AE"/>
        </w:rPr>
        <w:t xml:space="preserve">"أشعر أن الأمر يفوق قدرتي على الاستيعاب، وأشعر بالتواضع." أو </w:t>
      </w:r>
    </w:p>
    <w:p>
      <w:pPr>
        <w:pStyle w:val="ListBullet"/>
        <w:bidi/>
        <w:spacing w:line="240" w:lineRule="auto"/>
        <w:ind w:left="720"/>
      </w:pPr>
      <w:r>
        <w:rPr>
          <w:rtl/>
          <w:cs/>
          <w:lang w:val="ar_AE" w:bidi="ar_AE"/>
        </w:rPr>
      </w:r>
      <w:r>
        <w:rPr>
          <w:rtl/>
          <w:cs/>
          <w:lang w:val="ar_AE" w:bidi="ar_AE"/>
        </w:rPr>
        <w:t>"الآن سأصعد لأجلس على كرسي أبي، لأُظهر للجميع أنني ملك إسرائيل."</w:t>
      </w:r>
    </w:p>
    <w:p>
      <w:pPr>
        <w:bidi/>
      </w:pPr>
      <w:r>
        <w:rPr>
          <w:rtl/>
          <w:cs/>
          <w:lang w:val="ar_AE" w:bidi="ar_AE"/>
        </w:rPr>
      </w:r>
      <w:r>
        <w:rPr>
          <w:rtl/>
          <w:cs/>
          <w:lang w:val="ar_AE" w:bidi="ar_AE"/>
        </w:rPr>
        <w:t>اسألوا الأشخاص الذين يؤدون أدوار الشعب الذي يتبع سليمان: "بمَ تشعرون أو فيمَ تفكّرون؟" قد يجيبون بعبارات مثل:</w:t>
      </w:r>
    </w:p>
    <w:p>
      <w:pPr>
        <w:pStyle w:val="ListBullet"/>
        <w:bidi/>
        <w:spacing w:line="240" w:lineRule="auto"/>
        <w:ind w:left="720"/>
      </w:pPr>
      <w:r>
        <w:rPr>
          <w:rtl/>
          <w:cs/>
          <w:lang w:val="ar_AE" w:bidi="ar_AE"/>
        </w:rPr>
      </w:r>
      <w:r>
        <w:rPr>
          <w:rtl/>
          <w:cs/>
          <w:lang w:val="ar_AE" w:bidi="ar_AE"/>
        </w:rPr>
        <w:t xml:space="preserve">"يبدو سليمان شابًا وقويًا." أو </w:t>
      </w:r>
    </w:p>
    <w:p>
      <w:pPr>
        <w:pStyle w:val="ListBullet"/>
        <w:bidi/>
        <w:spacing w:line="240" w:lineRule="auto"/>
        <w:ind w:left="720"/>
      </w:pPr>
      <w:r>
        <w:rPr>
          <w:rtl/>
          <w:cs/>
          <w:lang w:val="ar_AE" w:bidi="ar_AE"/>
        </w:rPr>
      </w:r>
      <w:r>
        <w:rPr>
          <w:rtl/>
          <w:cs/>
          <w:lang w:val="ar_AE" w:bidi="ar_AE"/>
        </w:rPr>
        <w:t xml:space="preserve">"نحن سعداء بوجود ملك جديد يعتني بنا وبإسرائيل." أو </w:t>
      </w:r>
    </w:p>
    <w:p>
      <w:pPr>
        <w:pStyle w:val="ListBullet"/>
        <w:bidi/>
        <w:spacing w:line="240" w:lineRule="auto"/>
        <w:ind w:left="720"/>
      </w:pPr>
      <w:r>
        <w:rPr>
          <w:rtl/>
          <w:cs/>
          <w:lang w:val="ar_AE" w:bidi="ar_AE"/>
        </w:rPr>
      </w:r>
      <w:r>
        <w:rPr>
          <w:rtl/>
          <w:cs/>
          <w:lang w:val="ar_AE" w:bidi="ar_AE"/>
        </w:rPr>
        <w:t xml:space="preserve">"أحدثوا ضجيجًا فرحًا! اضربوا بالناي احتفالًا بملكنا الجديد." أو </w:t>
      </w:r>
    </w:p>
    <w:p>
      <w:pPr>
        <w:pStyle w:val="ListBullet"/>
        <w:bidi/>
        <w:spacing w:line="240" w:lineRule="auto"/>
        <w:ind w:left="720"/>
      </w:pPr>
      <w:r>
        <w:rPr>
          <w:rtl/>
          <w:cs/>
          <w:lang w:val="ar_AE" w:bidi="ar_AE"/>
        </w:rPr>
      </w:r>
      <w:r>
        <w:rPr>
          <w:rtl/>
          <w:cs/>
          <w:lang w:val="ar_AE" w:bidi="ar_AE"/>
        </w:rPr>
        <w:t>"إن صوتنا مرتفع جدًا. نستطيع أن نشعر بالضجيج من حولنا."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بالقرب من عين روجل، يسمع أدونيا وأنصاره الضجيج العظيم القادم من أورشليم. ويتساءل يوآب عن سبب الضجيج العظيم القادم من أورشليم. ويرحب أدونيا بيوناثان. ويخبر يوناثان الجميع بأن داود قد ملَّك سليمان، وأن سليمان يجلس على كرسي داود. ويفرح عبيد الملك، ويشكر داود الرب لأنه سمح له أن يرى سليمان قد صار ملكًا. فيخاف جميع الذين كانوا في وليمة أدونيا ويغادرون عين روجل.</w:t>
      </w:r>
    </w:p>
    <w:p>
      <w:pPr>
        <w:bidi/>
      </w:pPr>
      <w:r>
        <w:rPr>
          <w:rtl/>
          <w:cs/>
          <w:lang w:val="ar_AE" w:bidi="ar_AE"/>
        </w:rPr>
      </w:r>
      <w:r>
        <w:rPr>
          <w:rtl/>
          <w:cs/>
          <w:lang w:val="ar_AE" w:bidi="ar_AE"/>
        </w:rPr>
        <w:t>أوقفوا التمثيل. اسألوا الشخص الذي يؤدي دور أدونيا: "بمَ تشعر أو فيمَ تفكِّر؟" قد يجيب بعبارات مثل:</w:t>
      </w:r>
    </w:p>
    <w:p>
      <w:pPr>
        <w:pStyle w:val="ListBullet"/>
        <w:bidi/>
        <w:spacing w:line="240" w:lineRule="auto"/>
        <w:ind w:left="720"/>
      </w:pPr>
      <w:r>
        <w:rPr>
          <w:rtl/>
          <w:cs/>
          <w:lang w:val="ar_AE" w:bidi="ar_AE"/>
        </w:rPr>
      </w:r>
      <w:r>
        <w:rPr>
          <w:rtl/>
          <w:cs/>
          <w:lang w:val="ar_AE" w:bidi="ar_AE"/>
        </w:rPr>
        <w:t>"يا له من ضجيج! ما الذي يحدث في أورشليم؟" أو</w:t>
      </w:r>
    </w:p>
    <w:p>
      <w:pPr>
        <w:pStyle w:val="ListBullet"/>
        <w:bidi/>
        <w:spacing w:line="240" w:lineRule="auto"/>
        <w:ind w:left="720"/>
      </w:pPr>
      <w:r>
        <w:rPr>
          <w:rtl/>
          <w:cs/>
          <w:lang w:val="ar_AE" w:bidi="ar_AE"/>
        </w:rPr>
      </w:r>
      <w:r>
        <w:rPr>
          <w:rtl/>
          <w:cs/>
          <w:lang w:val="ar_AE" w:bidi="ar_AE"/>
        </w:rPr>
        <w:t xml:space="preserve">"ها هو يوناثان. سيخبرنا لماذا يحتفل الناس ويضربون بالأبواق." أو </w:t>
      </w:r>
    </w:p>
    <w:p>
      <w:pPr>
        <w:pStyle w:val="ListBullet"/>
        <w:bidi/>
        <w:spacing w:line="240" w:lineRule="auto"/>
        <w:ind w:left="720"/>
      </w:pPr>
      <w:r>
        <w:rPr>
          <w:rtl/>
          <w:cs/>
          <w:lang w:val="ar_AE" w:bidi="ar_AE"/>
        </w:rPr>
      </w:r>
      <w:r>
        <w:rPr>
          <w:rtl/>
          <w:cs/>
          <w:lang w:val="ar_AE" w:bidi="ar_AE"/>
        </w:rPr>
        <w:t xml:space="preserve">"هذا ليس خبرًا سارًا. لقد كان ناثان وصادوق وبناياهو أذكياء وتصرفوا بسرعة. والآن يعرف الجميع أن سليمان هو الملك الجديد." أو </w:t>
      </w:r>
    </w:p>
    <w:p>
      <w:pPr>
        <w:pStyle w:val="ListBullet"/>
        <w:bidi/>
        <w:spacing w:line="240" w:lineRule="auto"/>
        <w:ind w:left="720"/>
      </w:pPr>
      <w:r>
        <w:rPr>
          <w:rtl/>
          <w:cs/>
          <w:lang w:val="ar_AE" w:bidi="ar_AE"/>
        </w:rPr>
      </w:r>
      <w:r>
        <w:rPr>
          <w:rtl/>
          <w:cs/>
          <w:lang w:val="ar_AE" w:bidi="ar_AE"/>
        </w:rPr>
        <w:t xml:space="preserve">"الكثير من الأشخاص المهمين يؤيدون سليمان." أو </w:t>
      </w:r>
    </w:p>
    <w:p>
      <w:pPr>
        <w:pStyle w:val="ListBullet"/>
        <w:bidi/>
        <w:spacing w:line="240" w:lineRule="auto"/>
        <w:ind w:left="720"/>
      </w:pPr>
      <w:r>
        <w:rPr>
          <w:rtl/>
          <w:cs/>
          <w:lang w:val="ar_AE" w:bidi="ar_AE"/>
        </w:rPr>
      </w:r>
      <w:r>
        <w:rPr>
          <w:rtl/>
          <w:cs/>
          <w:lang w:val="ar_AE" w:bidi="ar_AE"/>
        </w:rPr>
        <w:t>"أنا خائف. سيقتلني سليمان لأنني حاولت أن أصبح ملك إسرائيل."</w:t>
      </w:r>
    </w:p>
    <w:p>
      <w:pPr>
        <w:bidi/>
      </w:pPr>
      <w:r>
        <w:rPr>
          <w:rtl/>
          <w:cs/>
          <w:lang w:val="ar_AE" w:bidi="ar_AE"/>
        </w:rPr>
      </w:r>
      <w:r>
        <w:rPr>
          <w:rtl/>
          <w:cs/>
          <w:lang w:val="ar_AE" w:bidi="ar_AE"/>
        </w:rPr>
        <w:t>اسألوا الشخص الذي يؤدي دور يوآب: "بمَ تشعر أو فيمَ تفكّر؟" قد يجيب بعبارات مثل:</w:t>
      </w:r>
    </w:p>
    <w:p>
      <w:pPr>
        <w:pStyle w:val="ListBullet"/>
        <w:bidi/>
        <w:spacing w:line="240" w:lineRule="auto"/>
        <w:ind w:left="720"/>
      </w:pPr>
      <w:r>
        <w:rPr>
          <w:rtl/>
          <w:cs/>
          <w:lang w:val="ar_AE" w:bidi="ar_AE"/>
        </w:rPr>
      </w:r>
      <w:r>
        <w:rPr>
          <w:rtl/>
          <w:cs/>
          <w:lang w:val="ar_AE" w:bidi="ar_AE"/>
        </w:rPr>
        <w:t>"ما الذي يجري؟" أو</w:t>
      </w:r>
    </w:p>
    <w:p>
      <w:pPr>
        <w:pStyle w:val="ListBullet"/>
        <w:bidi/>
        <w:spacing w:line="240" w:lineRule="auto"/>
        <w:ind w:left="720"/>
      </w:pPr>
      <w:r>
        <w:rPr>
          <w:rtl/>
          <w:cs/>
          <w:lang w:val="ar_AE" w:bidi="ar_AE"/>
        </w:rPr>
      </w:r>
      <w:r>
        <w:rPr>
          <w:rtl/>
          <w:cs/>
          <w:lang w:val="ar_AE" w:bidi="ar_AE"/>
        </w:rPr>
        <w:t xml:space="preserve">"لقد ساء كل شيء الآن." أو </w:t>
      </w:r>
    </w:p>
    <w:p>
      <w:pPr>
        <w:pStyle w:val="ListBullet"/>
        <w:bidi/>
        <w:spacing w:line="240" w:lineRule="auto"/>
        <w:ind w:left="720"/>
      </w:pPr>
      <w:r>
        <w:rPr>
          <w:rtl/>
          <w:cs/>
          <w:lang w:val="ar_AE" w:bidi="ar_AE"/>
        </w:rPr>
      </w:r>
      <w:r>
        <w:rPr>
          <w:rtl/>
          <w:cs/>
          <w:lang w:val="ar_AE" w:bidi="ar_AE"/>
        </w:rPr>
        <w:t>"سيغضب سليمان منا. أنا في خطر."</w:t>
      </w:r>
    </w:p>
    <w:p>
      <w:pPr>
        <w:bidi/>
      </w:pPr>
      <w:r>
        <w:rPr>
          <w:rtl/>
          <w:cs/>
          <w:lang w:val="ar_AE" w:bidi="ar_AE"/>
        </w:rPr>
      </w:r>
      <w:r>
        <w:rPr>
          <w:rtl/>
          <w:cs/>
          <w:lang w:val="ar_AE" w:bidi="ar_AE"/>
        </w:rPr>
        <w:t>اسألوا الشخص الذي يؤدّي دور يوناثان: "بماذا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"كان أدونيا يظن أنه الملك الجديد، لكن سليمان هو الملك الجديد." أو </w:t>
      </w:r>
    </w:p>
    <w:p>
      <w:pPr>
        <w:pStyle w:val="ListBullet"/>
        <w:bidi/>
        <w:spacing w:line="240" w:lineRule="auto"/>
        <w:ind w:left="720"/>
      </w:pPr>
      <w:r>
        <w:rPr>
          <w:rtl/>
          <w:cs/>
          <w:lang w:val="ar_AE" w:bidi="ar_AE"/>
        </w:rPr>
      </w:r>
      <w:r>
        <w:rPr>
          <w:rtl/>
          <w:cs/>
          <w:lang w:val="ar_AE" w:bidi="ar_AE"/>
        </w:rPr>
        <w:t xml:space="preserve">"يحتاج الجميع إلى معرفة ما حدث في جيحون وفي أورشليم." أو </w:t>
      </w:r>
    </w:p>
    <w:p>
      <w:pPr>
        <w:pStyle w:val="ListBullet"/>
        <w:bidi/>
        <w:spacing w:line="240" w:lineRule="auto"/>
        <w:ind w:left="720"/>
      </w:pPr>
      <w:r>
        <w:rPr>
          <w:rtl/>
          <w:cs/>
          <w:lang w:val="ar_AE" w:bidi="ar_AE"/>
        </w:rPr>
      </w:r>
      <w:r>
        <w:rPr>
          <w:rtl/>
          <w:cs/>
          <w:lang w:val="ar_AE" w:bidi="ar_AE"/>
        </w:rPr>
        <w:t xml:space="preserve">"استمعوا إلى ما قاله عبيد الملك وما قاله داود. إن الجميع يؤيدون سليمان." أو </w:t>
      </w:r>
    </w:p>
    <w:p>
      <w:pPr>
        <w:pStyle w:val="ListBullet"/>
        <w:bidi/>
        <w:spacing w:line="240" w:lineRule="auto"/>
        <w:ind w:left="720"/>
      </w:pPr>
      <w:r>
        <w:rPr>
          <w:rtl/>
          <w:cs/>
          <w:lang w:val="ar_AE" w:bidi="ar_AE"/>
        </w:rPr>
      </w:r>
      <w:r>
        <w:rPr>
          <w:rtl/>
          <w:cs/>
          <w:lang w:val="ar_AE" w:bidi="ar_AE"/>
        </w:rPr>
        <w:t>"أنا قلق جدًا."</w:t>
      </w:r>
    </w:p>
    <w:p>
      <w:pPr>
        <w:bidi/>
      </w:pPr>
      <w:r>
        <w:rPr>
          <w:rtl/>
          <w:cs/>
          <w:lang w:val="ar_AE" w:bidi="ar_AE"/>
        </w:rPr>
      </w:r>
      <w:r>
        <w:rPr>
          <w:rtl/>
          <w:cs/>
          <w:lang w:val="ar_AE" w:bidi="ar_AE"/>
        </w:rPr>
        <w:t>اسألوا الأشخاص الذين يؤدون أدوار ضيوف أدونيا: "بمَ تشعرون أو فيمَ تفكّرون؟" قد يجيب بعبارات مثل:</w:t>
      </w:r>
    </w:p>
    <w:p>
      <w:pPr>
        <w:pStyle w:val="ListBullet"/>
        <w:bidi/>
        <w:spacing w:line="240" w:lineRule="auto"/>
        <w:ind w:left="720"/>
      </w:pPr>
      <w:r>
        <w:rPr>
          <w:rtl/>
          <w:cs/>
          <w:lang w:val="ar_AE" w:bidi="ar_AE"/>
        </w:rPr>
      </w:r>
      <w:r>
        <w:rPr>
          <w:rtl/>
          <w:cs/>
          <w:lang w:val="ar_AE" w:bidi="ar_AE"/>
        </w:rPr>
        <w:t>"الناس يضربون بالأبواق في أورشليم. ماذا يحدث؟" أو</w:t>
      </w:r>
    </w:p>
    <w:p>
      <w:pPr>
        <w:pStyle w:val="ListBullet"/>
        <w:bidi/>
        <w:spacing w:line="240" w:lineRule="auto"/>
        <w:ind w:left="720"/>
      </w:pPr>
      <w:r>
        <w:rPr>
          <w:rtl/>
          <w:cs/>
          <w:lang w:val="ar_AE" w:bidi="ar_AE"/>
        </w:rPr>
      </w:r>
      <w:r>
        <w:rPr>
          <w:rtl/>
          <w:cs/>
          <w:lang w:val="ar_AE" w:bidi="ar_AE"/>
        </w:rPr>
        <w:t xml:space="preserve">"كان داود وسليمان أذكياء. لا يستطيع أدونيا أن يكون الملك الآن." أو </w:t>
      </w:r>
    </w:p>
    <w:p>
      <w:pPr>
        <w:pStyle w:val="ListBullet"/>
        <w:bidi/>
        <w:spacing w:line="240" w:lineRule="auto"/>
        <w:ind w:left="720"/>
      </w:pPr>
      <w:r>
        <w:rPr>
          <w:rtl/>
          <w:cs/>
          <w:lang w:val="ar_AE" w:bidi="ar_AE"/>
        </w:rPr>
      </w:r>
      <w:r>
        <w:rPr>
          <w:rtl/>
          <w:cs/>
          <w:lang w:val="ar_AE" w:bidi="ar_AE"/>
        </w:rPr>
        <w:t>"نحن في خطر. نحن خائفون من أن يعاقبنا سليمان لأننا أيدنا أدونيا."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يذهب أدونيا من عين روجل إلى الخيمة التي فيها التابوت، ويتمسّك بقرون المذبح.</w:t>
      </w:r>
    </w:p>
    <w:p>
      <w:pPr>
        <w:bidi/>
      </w:pPr>
      <w:r>
        <w:rPr>
          <w:rtl/>
          <w:cs/>
          <w:lang w:val="ar_AE" w:bidi="ar_AE"/>
        </w:rPr>
      </w:r>
      <w:r>
        <w:rPr>
          <w:rtl/>
          <w:cs/>
          <w:lang w:val="ar_AE" w:bidi="ar_AE"/>
        </w:rPr>
        <w:t>أوقفوا التمثيل. اسألوا الشخص الذي يؤدي دور أدونيا: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"أحتاج إلى الذهاب إلى مكان آمن يحميني فيه أحد." أو </w:t>
      </w:r>
    </w:p>
    <w:p>
      <w:pPr>
        <w:pStyle w:val="ListBullet"/>
        <w:bidi/>
        <w:spacing w:line="240" w:lineRule="auto"/>
        <w:ind w:left="720"/>
      </w:pPr>
      <w:r>
        <w:rPr>
          <w:rtl/>
          <w:cs/>
          <w:lang w:val="ar_AE" w:bidi="ar_AE"/>
        </w:rPr>
      </w:r>
      <w:r>
        <w:rPr>
          <w:rtl/>
          <w:cs/>
          <w:lang w:val="ar_AE" w:bidi="ar_AE"/>
        </w:rPr>
        <w:t xml:space="preserve">"سأتمسّك بالمذبح وأطلب من الكهنة أن يحافظوا على سلامتي." أو </w:t>
      </w:r>
    </w:p>
    <w:p>
      <w:pPr>
        <w:pStyle w:val="ListBullet"/>
        <w:bidi/>
        <w:spacing w:line="240" w:lineRule="auto"/>
        <w:ind w:left="720"/>
      </w:pPr>
      <w:r>
        <w:rPr>
          <w:rtl/>
          <w:cs/>
          <w:lang w:val="ar_AE" w:bidi="ar_AE"/>
        </w:rPr>
      </w:r>
      <w:r>
        <w:rPr>
          <w:rtl/>
          <w:cs/>
          <w:lang w:val="ar_AE" w:bidi="ar_AE"/>
        </w:rPr>
        <w:t>"أنا خائف جدًا. سيريد سليمان أن يقتلني."</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 الناس سليمان بأن أدونيا خائف ويظن أن سليمان سيقتله. ويريد أدونيا من سليمان أن يتعهد بألا يقتله بسبب محاولته أن يصير ملكًا. فيجيب سليمان قائلًا إن على أدونيا أن يثبت لسليمان أنه رجل صالح. فإذا فعل أدونيا الشر مرة أخرى، يقتله سليمان.</w:t>
      </w:r>
    </w:p>
    <w:p>
      <w:pPr>
        <w:bidi/>
      </w:pPr>
      <w:r>
        <w:rPr>
          <w:rtl/>
          <w:cs/>
          <w:lang w:val="ar_AE" w:bidi="ar_AE"/>
        </w:rPr>
      </w:r>
      <w:r>
        <w:rPr>
          <w:rtl/>
          <w:cs/>
          <w:lang w:val="ar_AE" w:bidi="ar_AE"/>
        </w:rPr>
        <w:t>أوقفوا التمثيل. اسألوا الأشخاص الذين يؤدون أدوار رجال الملك سليمان: "بمَ تشعرون أو فيمَ تفكّرون؟" قد يجيبون بعبارات مثل:</w:t>
      </w:r>
    </w:p>
    <w:p>
      <w:pPr>
        <w:pStyle w:val="ListBullet"/>
        <w:bidi/>
        <w:spacing w:line="240" w:lineRule="auto"/>
        <w:ind w:left="720"/>
      </w:pPr>
      <w:r>
        <w:rPr>
          <w:rtl/>
          <w:cs/>
          <w:lang w:val="ar_AE" w:bidi="ar_AE"/>
        </w:rPr>
      </w:r>
      <w:r>
        <w:rPr>
          <w:rtl/>
          <w:cs/>
          <w:lang w:val="ar_AE" w:bidi="ar_AE"/>
        </w:rPr>
        <w:t xml:space="preserve">"من حق أدونيا أن يخاف. ربما يقتل سليمان أدونيا." أو </w:t>
      </w:r>
    </w:p>
    <w:p>
      <w:pPr>
        <w:pStyle w:val="ListBullet"/>
        <w:bidi/>
        <w:spacing w:line="240" w:lineRule="auto"/>
        <w:ind w:left="720"/>
      </w:pPr>
      <w:r>
        <w:rPr>
          <w:rtl/>
          <w:cs/>
          <w:lang w:val="ar_AE" w:bidi="ar_AE"/>
        </w:rPr>
      </w:r>
      <w:r>
        <w:rPr>
          <w:rtl/>
          <w:cs/>
          <w:lang w:val="ar_AE" w:bidi="ar_AE"/>
        </w:rPr>
        <w:t>"أتساءل ماذا سيفعل سليمان؟" أو</w:t>
      </w:r>
    </w:p>
    <w:p>
      <w:pPr>
        <w:pStyle w:val="ListBullet"/>
        <w:bidi/>
        <w:spacing w:line="240" w:lineRule="auto"/>
        <w:ind w:left="720"/>
      </w:pPr>
      <w:r>
        <w:rPr>
          <w:rtl/>
          <w:cs/>
          <w:lang w:val="ar_AE" w:bidi="ar_AE"/>
        </w:rPr>
      </w:r>
      <w:r>
        <w:rPr>
          <w:rtl/>
          <w:cs/>
          <w:lang w:val="ar_AE" w:bidi="ar_AE"/>
        </w:rPr>
        <w:t>"أشعر بالاحترام لملكي الجديد."</w:t>
      </w:r>
    </w:p>
    <w:p>
      <w:pPr>
        <w:bidi/>
      </w:pPr>
      <w:r>
        <w:rPr>
          <w:rtl/>
          <w:cs/>
          <w:lang w:val="ar_AE" w:bidi="ar_AE"/>
        </w:rPr>
      </w:r>
      <w:r>
        <w:rPr>
          <w:rtl/>
          <w:cs/>
          <w:lang w:val="ar_AE" w:bidi="ar_AE"/>
        </w:rPr>
        <w:t>اسألوا الشخص الذي يؤدي دور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"أنا غاضب، لكنني سأنتظر لأرى ما إذا كان أدونيا سيؤيدني باعتباري الملك." أو </w:t>
      </w:r>
    </w:p>
    <w:p>
      <w:pPr>
        <w:pStyle w:val="ListBullet"/>
        <w:bidi/>
        <w:spacing w:line="240" w:lineRule="auto"/>
        <w:ind w:left="720"/>
      </w:pPr>
      <w:r>
        <w:rPr>
          <w:rtl/>
          <w:cs/>
          <w:lang w:val="ar_AE" w:bidi="ar_AE"/>
        </w:rPr>
      </w:r>
      <w:r>
        <w:rPr>
          <w:rtl/>
          <w:cs/>
          <w:lang w:val="ar_AE" w:bidi="ar_AE"/>
        </w:rPr>
        <w:t xml:space="preserve">"ربما سأقتل أدونيا إذا لم يؤيدني." أو </w:t>
      </w:r>
    </w:p>
    <w:p>
      <w:pPr>
        <w:pStyle w:val="ListBullet"/>
        <w:bidi/>
        <w:spacing w:line="240" w:lineRule="auto"/>
        <w:ind w:left="720"/>
      </w:pPr>
      <w:r>
        <w:rPr>
          <w:rtl/>
          <w:cs/>
          <w:lang w:val="ar_AE" w:bidi="ar_AE"/>
        </w:rPr>
      </w:r>
      <w:r>
        <w:rPr>
          <w:rtl/>
          <w:cs/>
          <w:lang w:val="ar_AE" w:bidi="ar_AE"/>
        </w:rPr>
        <w:t xml:space="preserve">"أشعر بالقوة."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يرسل الملك سليمان رجالًا إلى الخيمة التي يوجد فيها مذبح المحرقة ليأتوا بأدونيا إليه.</w:t>
      </w:r>
    </w:p>
    <w:p>
      <w:pPr>
        <w:bidi/>
      </w:pPr>
      <w:r>
        <w:rPr>
          <w:rtl/>
          <w:cs/>
          <w:lang w:val="ar_AE" w:bidi="ar_AE"/>
        </w:rPr>
      </w:r>
      <w:r>
        <w:rPr>
          <w:rtl/>
          <w:cs/>
          <w:lang w:val="ar_AE" w:bidi="ar_AE"/>
        </w:rPr>
        <w:t>أوقفوا التمثيل. اسألوا الشخص الذي يؤدي دور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"أريد أن يأتي أدونيا ويراني." أو </w:t>
      </w:r>
    </w:p>
    <w:p>
      <w:pPr>
        <w:pStyle w:val="ListBullet"/>
        <w:bidi/>
        <w:spacing w:line="240" w:lineRule="auto"/>
        <w:ind w:left="720"/>
      </w:pPr>
      <w:r>
        <w:rPr>
          <w:rtl/>
          <w:cs/>
          <w:lang w:val="ar_AE" w:bidi="ar_AE"/>
        </w:rPr>
      </w:r>
      <w:r>
        <w:rPr>
          <w:rtl/>
          <w:cs/>
          <w:lang w:val="ar_AE" w:bidi="ar_AE"/>
        </w:rPr>
        <w:t>"لا يحتاج أدونيا إلى طلب الأمان عند المذبح."</w:t>
      </w:r>
    </w:p>
    <w:p>
      <w:pPr>
        <w:bidi/>
      </w:pPr>
      <w:r>
        <w:rPr>
          <w:rtl/>
          <w:cs/>
          <w:lang w:val="ar_AE" w:bidi="ar_AE"/>
        </w:rPr>
      </w:r>
      <w:r>
        <w:rPr>
          <w:rtl/>
          <w:cs/>
          <w:lang w:val="ar_AE" w:bidi="ar_AE"/>
        </w:rPr>
        <w:t>اسألوا الأشخاص الذين يؤدون أدوار رجال الملك سليمان: "بمَ تشعرون أو فيمَ تفكّرون؟" قد يجيبون بعبارات مثل:</w:t>
      </w:r>
    </w:p>
    <w:p>
      <w:pPr>
        <w:pStyle w:val="ListBullet"/>
        <w:bidi/>
        <w:spacing w:line="240" w:lineRule="auto"/>
        <w:ind w:left="720"/>
      </w:pPr>
      <w:r>
        <w:rPr>
          <w:rtl/>
          <w:cs/>
          <w:lang w:val="ar_AE" w:bidi="ar_AE"/>
        </w:rPr>
      </w:r>
      <w:r>
        <w:rPr>
          <w:rtl/>
          <w:cs/>
          <w:lang w:val="ar_AE" w:bidi="ar_AE"/>
        </w:rPr>
        <w:t xml:space="preserve">"سنأتي بأدونيا إلى ملكنا الجديد." أو </w:t>
      </w:r>
    </w:p>
    <w:p>
      <w:pPr>
        <w:pStyle w:val="ListBullet"/>
        <w:bidi/>
        <w:spacing w:line="240" w:lineRule="auto"/>
        <w:ind w:left="720"/>
      </w:pPr>
      <w:r>
        <w:rPr>
          <w:rtl/>
          <w:cs/>
          <w:lang w:val="ar_AE" w:bidi="ar_AE"/>
        </w:rPr>
      </w:r>
      <w:r>
        <w:rPr>
          <w:rtl/>
          <w:cs/>
          <w:lang w:val="ar_AE" w:bidi="ar_AE"/>
        </w:rPr>
        <w:t>"أدونيا أحمق. يبدو يائسًا وهو يتمسّك بقرون المذبح."</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ويقابل أدونيا الملك سليمان، ويقول سليمان لأدونيا: "اذهَبْ إلَى بَيتِكَ."</w:t>
      </w:r>
    </w:p>
    <w:p>
      <w:pPr>
        <w:bidi/>
      </w:pPr>
      <w:r>
        <w:rPr>
          <w:rtl/>
          <w:cs/>
          <w:lang w:val="ar_AE" w:bidi="ar_AE"/>
        </w:rPr>
      </w:r>
      <w:r>
        <w:rPr>
          <w:rtl/>
          <w:cs/>
          <w:lang w:val="ar_AE" w:bidi="ar_AE"/>
        </w:rPr>
        <w:t>أوقفوا التمثيل. اسألوا الشخص الذي يؤدي دور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"أظن أن أدونيا أحمق. سأرى ماذا سيفعل الآن." أو </w:t>
      </w:r>
    </w:p>
    <w:p>
      <w:pPr>
        <w:pStyle w:val="ListBullet"/>
        <w:bidi/>
        <w:spacing w:line="240" w:lineRule="auto"/>
        <w:ind w:left="720"/>
      </w:pPr>
      <w:r>
        <w:rPr>
          <w:rtl/>
          <w:cs/>
          <w:lang w:val="ar_AE" w:bidi="ar_AE"/>
        </w:rPr>
      </w:r>
      <w:r>
        <w:rPr>
          <w:rtl/>
          <w:cs/>
          <w:lang w:val="ar_AE" w:bidi="ar_AE"/>
        </w:rPr>
        <w:t xml:space="preserve">"أشعر بالرحمة." أو </w:t>
      </w:r>
    </w:p>
    <w:p>
      <w:pPr>
        <w:pStyle w:val="ListBullet"/>
        <w:bidi/>
        <w:spacing w:line="240" w:lineRule="auto"/>
        <w:ind w:left="720"/>
      </w:pPr>
      <w:r>
        <w:rPr>
          <w:rtl/>
          <w:cs/>
          <w:lang w:val="ar_AE" w:bidi="ar_AE"/>
        </w:rPr>
      </w:r>
      <w:r>
        <w:rPr>
          <w:rtl/>
          <w:cs/>
          <w:lang w:val="ar_AE" w:bidi="ar_AE"/>
        </w:rPr>
        <w:t xml:space="preserve">"أنا سعيد لأنني الملك ولأن أدونيا ليس الملك." أو </w:t>
      </w:r>
    </w:p>
    <w:p>
      <w:pPr>
        <w:pStyle w:val="ListBullet"/>
        <w:bidi/>
        <w:spacing w:line="240" w:lineRule="auto"/>
        <w:ind w:left="720"/>
      </w:pPr>
      <w:r>
        <w:rPr>
          <w:rtl/>
          <w:cs/>
          <w:lang w:val="ar_AE" w:bidi="ar_AE"/>
        </w:rPr>
      </w:r>
      <w:r>
        <w:rPr>
          <w:rtl/>
          <w:cs/>
          <w:lang w:val="ar_AE" w:bidi="ar_AE"/>
        </w:rPr>
        <w:t>"لقد اكتفيت من هذا الرجل. لا أريد أن أرى أدونيا مرة أخرى."</w:t>
      </w:r>
    </w:p>
    <w:p>
      <w:pPr>
        <w:bidi/>
      </w:pPr>
      <w:r>
        <w:rPr>
          <w:rtl/>
          <w:cs/>
          <w:lang w:val="ar_AE" w:bidi="ar_AE"/>
        </w:rPr>
      </w:r>
      <w:r>
        <w:rPr>
          <w:rtl/>
          <w:cs/>
          <w:lang w:val="ar_AE" w:bidi="ar_AE"/>
        </w:rPr>
        <w:t>اسألوا الشخص الذي يؤدي دور أدونيا: "بمَ تشعر أو فيمَ تفكِّر؟" قد يجيب بعبارات مثل:</w:t>
      </w:r>
    </w:p>
    <w:p>
      <w:pPr>
        <w:pStyle w:val="ListBullet"/>
        <w:bidi/>
        <w:spacing w:line="240" w:lineRule="auto"/>
        <w:ind w:left="720"/>
      </w:pPr>
      <w:r>
        <w:rPr>
          <w:rtl/>
          <w:cs/>
          <w:lang w:val="ar_AE" w:bidi="ar_AE"/>
        </w:rPr>
      </w:r>
      <w:r>
        <w:rPr>
          <w:rtl/>
          <w:cs/>
          <w:lang w:val="ar_AE" w:bidi="ar_AE"/>
        </w:rPr>
        <w:t>"أنا خائف جدًا. ماذا سيفعل بي سليمان؟" أو</w:t>
      </w:r>
    </w:p>
    <w:p>
      <w:pPr>
        <w:pStyle w:val="ListBullet"/>
        <w:bidi/>
        <w:spacing w:line="240" w:lineRule="auto"/>
        <w:ind w:left="720"/>
      </w:pPr>
      <w:r>
        <w:rPr>
          <w:rtl/>
          <w:cs/>
          <w:lang w:val="ar_AE" w:bidi="ar_AE"/>
        </w:rPr>
      </w:r>
      <w:r>
        <w:rPr>
          <w:rtl/>
          <w:cs/>
          <w:lang w:val="ar_AE" w:bidi="ar_AE"/>
        </w:rPr>
        <w:t xml:space="preserve">"أنا ممتن لسليمان. فقد ظننت أنه سيقتلني." أو </w:t>
      </w:r>
    </w:p>
    <w:p>
      <w:pPr>
        <w:pStyle w:val="ListBullet"/>
        <w:bidi/>
        <w:spacing w:line="240" w:lineRule="auto"/>
        <w:ind w:left="720"/>
      </w:pPr>
      <w:r>
        <w:rPr>
          <w:rtl/>
          <w:cs/>
          <w:lang w:val="ar_AE" w:bidi="ar_AE"/>
        </w:rPr>
      </w:r>
      <w:r>
        <w:rPr>
          <w:rtl/>
          <w:cs/>
          <w:lang w:val="ar_AE" w:bidi="ar_AE"/>
        </w:rPr>
        <w:t>"ماذا سأفعل الآن؟"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ملوك ١: ٣٨–٥٣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يذهب صادوق </w:t>
      </w:r>
      <w:r>
        <w:rPr>
          <w:b/>
          <w:rtl/>
          <w:cs/>
          <w:lang w:val="ar_AE" w:bidi="ar_AE"/>
        </w:rPr>
        <w:t>الكاهن،</w:t>
      </w:r>
      <w:r>
        <w:rPr>
          <w:rtl/>
          <w:cs/>
          <w:lang w:val="ar_AE" w:bidi="ar_AE"/>
        </w:rPr>
        <w:t xml:space="preserve"> وناثان </w:t>
      </w:r>
      <w:r>
        <w:rPr>
          <w:b/>
          <w:rtl/>
          <w:cs/>
          <w:lang w:val="ar_AE" w:bidi="ar_AE"/>
        </w:rPr>
        <w:t>النبي</w:t>
      </w:r>
      <w:r>
        <w:rPr>
          <w:rtl/>
          <w:cs/>
          <w:lang w:val="ar_AE" w:bidi="ar_AE"/>
        </w:rPr>
        <w:t xml:space="preserve">، وبناياهو بن يهوياداع، والكريتيون والفلطيون مع سليمان، الذي يركب </w:t>
      </w:r>
      <w:r>
        <w:rPr>
          <w:b/>
          <w:rtl/>
          <w:cs/>
          <w:lang w:val="ar_AE" w:bidi="ar_AE"/>
        </w:rPr>
        <w:t>بغلة</w:t>
      </w:r>
      <w:r>
        <w:rPr>
          <w:rtl/>
          <w:cs/>
          <w:lang w:val="ar_AE" w:bidi="ar_AE"/>
        </w:rPr>
        <w:t xml:space="preserve"> داود، من مدينة داود إلى جيحون. استخدموا الكلمات أو العبارات نفسها التي استخدمتموها في المقاطع السابقة للتعبير عن "كاهن" و"نبي" و"بغلة". للمزيد من المعلومات عن "كاهن" و"نبي"، راجعوا "قاموس الكلمات الرئيسية".</w:t>
      </w:r>
    </w:p>
    <w:p>
      <w:pPr>
        <w:bidi/>
      </w:pPr>
      <w:r>
        <w:rPr>
          <w:rtl/>
          <w:cs/>
          <w:lang w:val="ar_AE" w:bidi="ar_AE"/>
        </w:rPr>
      </w:r>
      <w:r>
        <w:rPr>
          <w:rtl/>
          <w:cs/>
          <w:lang w:val="ar_AE" w:bidi="ar_AE"/>
        </w:rPr>
        <w:t>يأخذ صادوق قرن الدهن من الخيمة. وقرن الدهن هو وعاء صنعه الناس من قرن حيوان، وكانوا يضعون فيه الزيت الخاص بمسح الأشخاص.</w:t>
      </w:r>
    </w:p>
    <w:p>
      <w:pPr>
        <w:bidi/>
      </w:pPr>
      <w:r>
        <w:rPr>
          <w:rtl/>
          <w:cs/>
          <w:lang w:val="ar_AE" w:bidi="ar_AE"/>
        </w:rPr>
      </w:r>
      <w:r>
        <w:rPr>
          <w:rtl/>
          <w:cs/>
          <w:lang w:val="ar_AE" w:bidi="ar_AE"/>
        </w:rPr>
        <w:t>توقّفوا هنا، وانظروا إلى صورة</w:t>
      </w:r>
      <w:r>
        <w:rPr>
          <w:b/>
          <w:rtl/>
          <w:cs/>
          <w:lang w:val="ar_AE" w:bidi="ar_AE"/>
        </w:rPr>
        <w:t xml:space="preserve"> لأوعية مصنوعة من قرون الحيوانات</w:t>
      </w:r>
      <w:r>
        <w:rPr>
          <w:rtl/>
          <w:cs/>
          <w:lang w:val="ar_AE" w:bidi="ar_AE"/>
        </w:rPr>
        <w:t xml:space="preserve">، إذا لزم الأمر. أوقِفوا الاستماع إلى هذا التسجيل الصوتي هنا. </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"قرن الدهن"</w:t>
      </w:r>
      <w:r>
        <w:rPr>
          <w:rtl/>
          <w:cs/>
          <w:lang w:val="ar_AE" w:bidi="ar_AE"/>
        </w:rPr>
        <w:t xml:space="preserve">.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يأخذ صادوق قرن الدهن من الخيمة التي وضع فيها داود تابوت العهد. وكانت هذه خيمة خاصة، أو مقدسة، لأن الرب (يهوه) كان ساكنًا فيها وسط شعبه.</w:t>
      </w:r>
    </w:p>
    <w:p>
      <w:pPr>
        <w:bidi/>
      </w:pPr>
      <w:r>
        <w:rPr>
          <w:rtl/>
          <w:cs/>
          <w:lang w:val="ar_AE" w:bidi="ar_AE"/>
        </w:rPr>
      </w:r>
      <w:r>
        <w:rPr>
          <w:rtl/>
          <w:cs/>
          <w:lang w:val="ar_AE" w:bidi="ar_AE"/>
        </w:rPr>
        <w:t xml:space="preserve">توقّفوا هنا وناقشوا معًا الكلمة أو العبارة التي ستستخدمونها لوصف هذه الخيمة في أورشليم. تقول بعض الترجمات إن هذه كانت "خيمة مقدسة"، وكانت مميزة لأن الرب (يهوه) كان ساكنًا فيها. استمعوا، إن أمكن، إلى ترجمتكم لـ ٢ صموئيل ٦: ١٧، ولاحظوا كيف ترجمتم كلمة "خيمة" في تلك القصة. أوقِفوا الاستماع إلى هذا التسجيل الصوتي هنا. </w:t>
      </w:r>
    </w:p>
    <w:p>
      <w:pPr>
        <w:bidi/>
      </w:pPr>
      <w:r>
        <w:rPr>
          <w:rtl/>
          <w:cs/>
          <w:lang w:val="ar_AE" w:bidi="ar_AE"/>
        </w:rPr>
      </w:r>
      <w:r>
        <w:rPr>
          <w:rtl/>
          <w:cs/>
          <w:lang w:val="ar_AE" w:bidi="ar_AE"/>
        </w:rPr>
        <w:t xml:space="preserve">ثم </w:t>
      </w:r>
      <w:r>
        <w:rPr>
          <w:b/>
          <w:rtl/>
          <w:cs/>
          <w:lang w:val="ar_AE" w:bidi="ar_AE"/>
        </w:rPr>
        <w:t>يمسح</w:t>
      </w:r>
      <w:r>
        <w:rPr>
          <w:rtl/>
          <w:cs/>
          <w:lang w:val="ar_AE" w:bidi="ar_AE"/>
        </w:rPr>
        <w:t xml:space="preserve"> صادوق سليمان. ويضرب الشعب </w:t>
      </w:r>
      <w:r>
        <w:rPr>
          <w:b/>
          <w:rtl/>
          <w:cs/>
          <w:lang w:val="ar_AE" w:bidi="ar_AE"/>
        </w:rPr>
        <w:t>بأبواق</w:t>
      </w:r>
      <w:r>
        <w:rPr>
          <w:rtl/>
          <w:cs/>
          <w:lang w:val="ar_AE" w:bidi="ar_AE"/>
        </w:rPr>
        <w:t xml:space="preserve"> مصنوعة من قرون الكباش. استخدموا الكلمات أو العبارات نفسها التي استخدمتموها في المقاطع السابقة للتعبير عن "مسح" و"قرون". ولمزيد من المعلومات عن "مسح" و"قرون"، راجعوا "قاموس الكلمات الرئيسية".</w:t>
      </w:r>
    </w:p>
    <w:p>
      <w:pPr>
        <w:bidi/>
      </w:pPr>
      <w:r>
        <w:rPr>
          <w:rtl/>
          <w:cs/>
          <w:lang w:val="ar_AE" w:bidi="ar_AE"/>
        </w:rPr>
      </w:r>
      <w:r>
        <w:rPr>
          <w:rtl/>
          <w:cs/>
          <w:lang w:val="ar_AE" w:bidi="ar_AE"/>
        </w:rPr>
        <w:t xml:space="preserve">ويهتف الشعب في جيحون: "ليحيَ </w:t>
      </w:r>
      <w:r>
        <w:rPr>
          <w:b/>
          <w:rtl/>
          <w:cs/>
          <w:lang w:val="ar_AE" w:bidi="ar_AE"/>
        </w:rPr>
        <w:t>الملك</w:t>
      </w:r>
      <w:r>
        <w:rPr>
          <w:rtl/>
          <w:cs/>
          <w:lang w:val="ar_AE" w:bidi="ar_AE"/>
        </w:rPr>
        <w:t xml:space="preserve"> سليمان". استخدموا العبارة نفسها التي استخدمتموها في المقاطع السابقة للتعبير عن "ليحيَ الملك". للمزيد من المعلومات عن كلمة مَلك، راجعوا "قاموس الكلمات الرئيسية". </w:t>
      </w:r>
    </w:p>
    <w:p>
      <w:pPr>
        <w:bidi/>
      </w:pPr>
      <w:r>
        <w:rPr>
          <w:rtl/>
          <w:cs/>
          <w:lang w:val="ar_AE" w:bidi="ar_AE"/>
        </w:rPr>
      </w:r>
      <w:r>
        <w:rPr>
          <w:rtl/>
          <w:cs/>
          <w:lang w:val="ar_AE" w:bidi="ar_AE"/>
        </w:rPr>
        <w:t>ويتبع الشعب سليمان من جيحون إلى أورشليم، ويضربون بالناي.</w:t>
      </w:r>
    </w:p>
    <w:p>
      <w:pPr>
        <w:bidi/>
      </w:pPr>
      <w:r>
        <w:rPr>
          <w:rtl/>
          <w:cs/>
          <w:lang w:val="ar_AE" w:bidi="ar_AE"/>
        </w:rPr>
      </w:r>
      <w:r>
        <w:rPr>
          <w:rtl/>
          <w:cs/>
          <w:lang w:val="ar_AE" w:bidi="ar_AE"/>
        </w:rPr>
        <w:t xml:space="preserve">توقّفوا هنا وانظروا إلى صورة </w:t>
      </w:r>
      <w:r>
        <w:rPr>
          <w:b/>
          <w:rtl/>
          <w:cs/>
          <w:lang w:val="ar_AE" w:bidi="ar_AE"/>
        </w:rPr>
        <w:t>لأشخاص يضربون بالناي</w:t>
      </w:r>
      <w:r>
        <w:rPr>
          <w:rtl/>
          <w:cs/>
          <w:lang w:val="ar_AE" w:bidi="ar_AE"/>
        </w:rPr>
        <w:t xml:space="preserve">، إذا لزم الأمر. أوقِفوا الاستماع إلى هذا التسجيل الصوتي هنا. </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"الناي"</w:t>
      </w:r>
      <w:r>
        <w:rPr>
          <w:rtl/>
          <w:cs/>
          <w:lang w:val="ar_AE" w:bidi="ar_AE"/>
        </w:rPr>
        <w:t xml:space="preserve">.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ثم يسمع أدونيا وضيوفه الضجيج بينما كانوا ينهون وليمتهم. والوليمة هي وجبة خاصة تُقام للاحتفال بمناسبة ما.</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"الوليمة"</w:t>
      </w:r>
      <w:r>
        <w:rPr>
          <w:rtl/>
          <w:cs/>
          <w:lang w:val="ar_AE" w:bidi="ar_AE"/>
        </w:rPr>
        <w:t xml:space="preserve">.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ويدعو يوناثان الملك داود </w:t>
      </w:r>
      <w:r>
        <w:rPr>
          <w:b/>
          <w:rtl/>
          <w:cs/>
          <w:lang w:val="ar_AE" w:bidi="ar_AE"/>
        </w:rPr>
        <w:t>"سيدي"</w:t>
      </w:r>
      <w:r>
        <w:rPr>
          <w:rtl/>
          <w:cs/>
          <w:lang w:val="ar_AE" w:bidi="ar_AE"/>
        </w:rPr>
        <w:t>، ويقول إن سليمان جلس على</w:t>
      </w:r>
      <w:r>
        <w:rPr>
          <w:b/>
          <w:rtl/>
          <w:cs/>
          <w:lang w:val="ar_AE" w:bidi="ar_AE"/>
        </w:rPr>
        <w:t xml:space="preserve"> كرسي</w:t>
      </w:r>
      <w:r>
        <w:rPr>
          <w:rtl/>
          <w:cs/>
          <w:lang w:val="ar_AE" w:bidi="ar_AE"/>
        </w:rPr>
        <w:t xml:space="preserve"> الملك. استخدموا الكلمات أو العبارات نفسها التي استخدمتموها في المقاطع السابقة للتعبير عن "سيدي" و"كرسي". لمزيد من المعلومات حول كلمة "سيد"، ارجعوا إلى قاموس الكلمات الرئيسية.</w:t>
      </w:r>
    </w:p>
    <w:p>
      <w:pPr>
        <w:bidi/>
      </w:pPr>
      <w:r>
        <w:rPr>
          <w:rtl/>
          <w:cs/>
          <w:lang w:val="ar_AE" w:bidi="ar_AE"/>
        </w:rPr>
      </w:r>
      <w:r>
        <w:rPr>
          <w:rtl/>
          <w:cs/>
          <w:lang w:val="ar_AE" w:bidi="ar_AE"/>
        </w:rPr>
        <w:t xml:space="preserve">ثم يقول يوناثان إن </w:t>
      </w:r>
      <w:r>
        <w:rPr>
          <w:b/>
          <w:rtl/>
          <w:cs/>
          <w:lang w:val="ar_AE" w:bidi="ar_AE"/>
        </w:rPr>
        <w:t>عبيد الملك</w:t>
      </w:r>
      <w:r>
        <w:rPr>
          <w:rtl/>
          <w:cs/>
          <w:lang w:val="ar_AE" w:bidi="ar_AE"/>
        </w:rPr>
        <w:t xml:space="preserve"> هنّأوا داود. وعبيد الملك هم أشخاص يخدمون داود ويساعدونه في مُلك إسرائيل. استخدموا الكلمة أو العبارة نفسها التي استخدمتموها في المقاطع السابقة للتعبير عن "عبيد الملك". وإذا كنتم قد استخدمتم كلمة "عبيد"، فتذكّروا أن كلمة "عبد" واردة في "قاموس الكلمات الرئيسية".</w:t>
      </w:r>
    </w:p>
    <w:p>
      <w:pPr>
        <w:bidi/>
      </w:pPr>
      <w:r>
        <w:rPr>
          <w:rtl/>
          <w:cs/>
          <w:lang w:val="ar_AE" w:bidi="ar_AE"/>
        </w:rPr>
      </w:r>
      <w:r>
        <w:rPr>
          <w:rtl/>
          <w:cs/>
          <w:lang w:val="ar_AE" w:bidi="ar_AE"/>
        </w:rPr>
        <w:t xml:space="preserve">ويخبر يوناثان أدونيا أن داود </w:t>
      </w:r>
      <w:r>
        <w:rPr>
          <w:b/>
          <w:rtl/>
          <w:cs/>
          <w:lang w:val="ar_AE" w:bidi="ar_AE"/>
        </w:rPr>
        <w:t>سجد</w:t>
      </w:r>
      <w:r>
        <w:rPr>
          <w:rtl/>
          <w:cs/>
          <w:lang w:val="ar_AE" w:bidi="ar_AE"/>
        </w:rPr>
        <w:t xml:space="preserve"> ليعبد </w:t>
      </w:r>
      <w:r>
        <w:rPr>
          <w:b/>
          <w:rtl/>
          <w:cs/>
          <w:lang w:val="ar_AE" w:bidi="ar_AE"/>
        </w:rPr>
        <w:t>الرب</w:t>
      </w:r>
      <w:r>
        <w:rPr>
          <w:rtl/>
          <w:cs/>
          <w:lang w:val="ar_AE" w:bidi="ar_AE"/>
        </w:rPr>
        <w:t>،</w:t>
      </w:r>
      <w:r>
        <w:rPr>
          <w:b/>
          <w:rtl/>
          <w:cs/>
          <w:lang w:val="ar_AE" w:bidi="ar_AE"/>
        </w:rPr>
        <w:t xml:space="preserve"> إله</w:t>
      </w:r>
      <w:r>
        <w:rPr>
          <w:b/>
          <w:rtl/>
          <w:cs/>
          <w:lang w:val="ar_AE" w:bidi="ar_AE"/>
        </w:rPr>
        <w:t xml:space="preserve"> إسرائيل،</w:t>
      </w:r>
      <w:r>
        <w:rPr>
          <w:b/>
          <w:rtl/>
          <w:cs/>
          <w:lang w:val="ar_AE" w:bidi="ar_AE"/>
        </w:rPr>
        <w:t xml:space="preserve"> وسبّح</w:t>
      </w:r>
      <w:r>
        <w:rPr>
          <w:rtl/>
          <w:cs/>
          <w:lang w:val="ar_AE" w:bidi="ar_AE"/>
        </w:rPr>
        <w:t xml:space="preserve"> الرب أو</w:t>
      </w:r>
      <w:r>
        <w:rPr>
          <w:b/>
          <w:rtl/>
          <w:cs/>
          <w:lang w:val="ar_AE" w:bidi="ar_AE"/>
        </w:rPr>
        <w:t xml:space="preserve"> باركه</w:t>
      </w:r>
      <w:r>
        <w:rPr>
          <w:rtl/>
          <w:cs/>
          <w:lang w:val="ar_AE" w:bidi="ar_AE"/>
        </w:rPr>
        <w:t>. وتسبيح شخص أو مباركته يعني قول كلام حسن عنه. استخدموا الكلمات أو العبارات نفسها التي استخدمتموها في المقاطع السابقة للتعبير عن "سجد" و"الرب (يهوه)". ولمزيد من المعلومات عن "سجد" و"الرب (يهوه)" و"الله" و"إسرائيل"، راجعوا "قاموس الكلمات الرئيسية".</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"يبارك"، ولمزيد من المعلومات عن "تسبيح"، راجعوا "يسبح" أو "يبارك" في "قاموس الكلمات الرئيسية". أوقِفوا الاستماع إلى هذا التسجيل الصوتي هنا. </w:t>
      </w:r>
    </w:p>
    <w:p>
      <w:pPr>
        <w:bidi/>
      </w:pPr>
      <w:r>
        <w:rPr>
          <w:rtl/>
          <w:cs/>
          <w:lang w:val="ar_AE" w:bidi="ar_AE"/>
        </w:rPr>
      </w:r>
      <w:r>
        <w:rPr>
          <w:rtl/>
          <w:cs/>
          <w:lang w:val="ar_AE" w:bidi="ar_AE"/>
        </w:rPr>
        <w:t>ثم يذهب أدونيا إلى خيمة الرب، حيث يحضر، ويتمسّك بقرون المذبح. وكان بصلئيل قد جعل زوايا مذبح المحرقة على شكل قرون حيوانات.</w:t>
      </w:r>
    </w:p>
    <w:p>
      <w:pPr>
        <w:bidi/>
      </w:pPr>
      <w:r>
        <w:rPr>
          <w:rtl/>
          <w:cs/>
          <w:lang w:val="ar_AE" w:bidi="ar_AE"/>
        </w:rPr>
      </w:r>
      <w:r>
        <w:rPr>
          <w:rtl/>
          <w:cs/>
          <w:lang w:val="ar_AE" w:bidi="ar_AE"/>
        </w:rPr>
        <w:t xml:space="preserve">توقّفوا هنا، وإن احتجتم، وانظروا كمجموعة إلى صورة </w:t>
      </w:r>
      <w:r>
        <w:rPr>
          <w:rtl/>
          <w:cs/>
          <w:lang w:val="ar_AE" w:bidi="ar_AE"/>
        </w:rPr>
        <w:t>مذبح المحرقة</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"قرون"</w:t>
      </w:r>
      <w:r>
        <w:rPr>
          <w:rtl/>
          <w:cs/>
          <w:lang w:val="ar_AE" w:bidi="ar_AE"/>
        </w:rPr>
        <w:t xml:space="preserve">.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المذبح هو مذبح الذبيحة أو المحرقة، وهو المكان الذي يقدم فيه الكهنة محرقات للرب.</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المذبح</w:t>
      </w:r>
      <w:r>
        <w:rPr>
          <w:rtl/>
          <w:cs/>
          <w:lang w:val="ar_AE" w:bidi="ar_AE"/>
        </w:rPr>
        <w:t xml:space="preserve">. وراجعوا كلمة مذبح في "قاموس الكلمات الرئيسية" للمزيد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يريد أدونيا من سليمان أن </w:t>
      </w:r>
      <w:r>
        <w:rPr>
          <w:b/>
          <w:rtl/>
          <w:cs/>
          <w:lang w:val="ar_AE" w:bidi="ar_AE"/>
        </w:rPr>
        <w:t>يحلف</w:t>
      </w:r>
      <w:r>
        <w:rPr>
          <w:rtl/>
          <w:cs/>
          <w:lang w:val="ar_AE" w:bidi="ar_AE"/>
        </w:rPr>
        <w:t xml:space="preserve">، أو أن يقطع له وعدًا رسميًا، بألا يقتل </w:t>
      </w:r>
      <w:r>
        <w:rPr>
          <w:b/>
          <w:rtl/>
          <w:cs/>
          <w:lang w:val="ar_AE" w:bidi="ar_AE"/>
        </w:rPr>
        <w:t>عبده</w:t>
      </w:r>
      <w:r>
        <w:rPr>
          <w:rtl/>
          <w:cs/>
          <w:lang w:val="ar_AE" w:bidi="ar_AE"/>
        </w:rPr>
        <w:t xml:space="preserve"> أدونيا. استخدموا الكلمات أو العبارات نفسها التي استخدمتموها في المقاطع السابقة للتعبير عن "حلف" و"عبد". ولمزيد من المعلومات عن "حلف" و"عبد"، راجعوا "قاموس الكلمات الرئيسية".</w:t>
      </w:r>
    </w:p>
    <w:p>
      <w:pPr>
        <w:bidi/>
      </w:pPr>
      <w:r>
        <w:rPr>
          <w:rtl/>
          <w:cs/>
          <w:lang w:val="ar_AE" w:bidi="ar_AE"/>
        </w:rPr>
      </w:r>
      <w:r>
        <w:rPr>
          <w:rtl/>
          <w:cs/>
          <w:lang w:val="ar_AE" w:bidi="ar_AE"/>
        </w:rPr>
        <w:t>ولا يريد أدونيا أن يقتله سليمان بالسيف.</w:t>
      </w:r>
    </w:p>
    <w:p>
      <w:pPr>
        <w:bidi/>
      </w:pPr>
      <w:r>
        <w:rPr>
          <w:rtl/>
          <w:cs/>
          <w:lang w:val="ar_AE" w:bidi="ar_AE"/>
        </w:rPr>
      </w:r>
      <w:r>
        <w:rPr>
          <w:rtl/>
          <w:cs/>
          <w:lang w:val="ar_AE" w:bidi="ar_AE"/>
        </w:rPr>
        <w:t xml:space="preserve">توقفوا هنا وانظروا إلى صورة </w:t>
      </w:r>
      <w:r>
        <w:rPr>
          <w:b/>
          <w:rtl/>
          <w:cs/>
          <w:lang w:val="ar_AE" w:bidi="ar_AE"/>
        </w:rPr>
        <w:t>سيف</w:t>
      </w:r>
      <w:r>
        <w:rPr>
          <w:rtl/>
          <w:cs/>
          <w:lang w:val="ar_AE" w:bidi="ar_AE"/>
        </w:rPr>
        <w:t xml:space="preserve"> إذا لزم الأمر. أوقِفوا الاستماع إلى هذا التسجيل الصوتي هنا. </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"السيف"</w:t>
      </w:r>
      <w:r>
        <w:rPr>
          <w:rtl/>
          <w:cs/>
          <w:lang w:val="ar_AE" w:bidi="ar_AE"/>
        </w:rPr>
        <w:t xml:space="preserve">.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ويقول سليمان إن أدونيا سيموت إذا وجد فيه شرًا. والشر هو عكس الخير، والشخص الذي فيه شر يتعمد فعل الأمور السيئة لإيذاء الآخرين.</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الشر</w:t>
      </w:r>
      <w:r>
        <w:rPr>
          <w:rtl/>
          <w:cs/>
          <w:lang w:val="ar_AE" w:bidi="ar_AE"/>
        </w:rPr>
        <w:t xml:space="preserve">. راجعوا كلمة الشر في قاموس الكلمات الرئيسية لمزيد من المعلومات. وإذا كنتم قد ترجمتم هذه الفكرة من قبل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يقول سليمان لأدونيا أن يذهب إلى بيته. والبيت هو المكان الذي يعيش فيه الشخص ويستريح، سواء كان منزلًا أو مأوى.</w:t>
      </w:r>
    </w:p>
    <w:p>
      <w:pPr>
        <w:bidi/>
      </w:pPr>
      <w:r>
        <w:rPr>
          <w:rtl/>
          <w:cs/>
          <w:lang w:val="ar_AE" w:bidi="ar_AE"/>
        </w:rPr>
      </w:r>
      <w:r>
        <w:rPr>
          <w:rtl/>
          <w:cs/>
          <w:lang w:val="ar_AE" w:bidi="ar_AE"/>
        </w:rPr>
        <w:t>توقّفوا هنا وناقشوا معًا الكلمة أو العبارة التي ستستخدمونها للتعبير عن "</w:t>
      </w:r>
      <w:r>
        <w:rPr>
          <w:b/>
          <w:rtl/>
          <w:cs/>
          <w:lang w:val="ar_AE" w:bidi="ar_AE"/>
        </w:rPr>
        <w:t>البيت</w:t>
      </w:r>
      <w:r>
        <w:rPr>
          <w:rtl/>
          <w:cs/>
          <w:lang w:val="ar_AE" w:bidi="ar_AE"/>
        </w:rPr>
        <w:t>". وإذا كنتم قد ترجمتم هذا التعبير بالفعل في سِفر آخر من الكتاب المُقدَّس، فاستخدموا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2:1–12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٢: ١–١٢ واحفظوه في قلوبكم.</w:t>
      </w:r>
    </w:p>
    <w:p>
      <w:pPr>
        <w:bidi/>
      </w:pPr>
      <w:r>
        <w:rPr>
          <w:rtl/>
          <w:cs/>
          <w:lang w:val="ar_AE" w:bidi="ar_AE"/>
        </w:rPr>
      </w:r>
      <w:r>
        <w:rPr>
          <w:rtl/>
          <w:cs/>
          <w:lang w:val="ar_AE" w:bidi="ar_AE"/>
        </w:rPr>
        <w:t xml:space="preserve">استمعوا إلى النسخة الصوتية من سفر الملوك الأول ٢: ١–١٢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ملوك ٢: ١–١٢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القصة السابقة، ملَّك الملك داود ابنه سليمان على إسرائيل. ولذلك، ظل الملك داود والملك سليمان يحكمان إسرائيل معًا حتى وفاة داود. وتجري أحداث هذه القصة بعد وقت قصير من تمليك داود لسليمان. يفترض راوي القصة أننا نتذكر القصص السابقة عن قتل يوآب لأبنير وعماسا، وعن مساعدة برزلاي لداود، وعن لعن شمعي لداود. كان يوآب قد قتل أبنير بعد أن صالح أبنير داود. كما قتل عماسا بعدما جعل داود عماسا قائدًا لجيشه، لأن يوآب كان يغار منه. وكان شمعي قد لعن داود عندما هرب داود من أبشالوم، لكن داود وعد ألا يقتله في أثناء عودته إلى أورشليم بعد هزيمة أبشالوم. وكان برزلاي وبنوه قد ساعدوا داود وأحضروا له الطعام.</w:t>
      </w:r>
    </w:p>
    <w:p>
      <w:pPr>
        <w:bidi/>
      </w:pPr>
      <w:r>
        <w:rPr>
          <w:rtl/>
          <w:cs/>
          <w:lang w:val="ar_AE" w:bidi="ar_AE"/>
        </w:rPr>
      </w:r>
      <w:r>
        <w:rPr>
          <w:rtl/>
          <w:cs/>
          <w:lang w:val="ar_AE" w:bidi="ar_AE"/>
        </w:rPr>
        <w:t xml:space="preserve">توقّفوا هنا وناقشوا هذا السؤال معًا: تحدّثوا عمّا تتذكرونه من قصة قتل يوآب لأبنير وعماسا، وكذلك عن الطريقة التي عامل بها برزلاي وشمعي الملك داود في القصص السابقة في سفر صموئيل الثاني. أوقِفوا الاستماع إلى هذا التسجيل الصوتي هنا. </w:t>
      </w:r>
    </w:p>
    <w:p>
      <w:pPr>
        <w:bidi/>
      </w:pPr>
      <w:r>
        <w:rPr>
          <w:rtl/>
          <w:cs/>
          <w:lang w:val="ar_AE" w:bidi="ar_AE"/>
        </w:rPr>
      </w:r>
      <w:r>
        <w:rPr>
          <w:rtl/>
          <w:cs/>
          <w:lang w:val="ar_AE" w:bidi="ar_AE"/>
        </w:rPr>
        <w:t>عندما علم الملك داود أن وقت موته قد اقترب، تكلّم بكلماته الأخيرة إلى الملك سليمان. ولا نعرف على وجه الدقة كم من الوقت عاش داود بعد أن ملّك سليمان، لكن من المرجح أنه مات بعد ذلك بوقت قصير.</w:t>
      </w:r>
    </w:p>
    <w:p>
      <w:pPr>
        <w:bidi/>
      </w:pPr>
      <w:r>
        <w:rPr>
          <w:rtl/>
          <w:cs/>
          <w:lang w:val="ar_AE" w:bidi="ar_AE"/>
        </w:rPr>
      </w:r>
      <w:r>
        <w:rPr>
          <w:rtl/>
          <w:cs/>
          <w:lang w:val="ar_AE" w:bidi="ar_AE"/>
        </w:rPr>
        <w:t xml:space="preserve">توقّفوا هنا وناقشوا هذا السؤال معًا: تحدّثوا عن مرة عرف فيها أحد أفراد مجتمعكم أنه سيموت قريبًا. ما الكلمات الأخيرة التي قالها، ولمن قالها؟ وكم من الوقت عاش بعد ذلك؟ وكيف يشعر الناس في ثقافتكم عندما يقول شخص كلماته الأخيرة؟ أوقِفوا الاستماع إلى هذا التسجيل الصوتي هنا. </w:t>
      </w:r>
    </w:p>
    <w:p>
      <w:pPr>
        <w:bidi/>
      </w:pPr>
      <w:r>
        <w:rPr>
          <w:rtl/>
          <w:cs/>
          <w:lang w:val="ar_AE" w:bidi="ar_AE"/>
        </w:rPr>
      </w:r>
      <w:r>
        <w:rPr>
          <w:rtl/>
          <w:cs/>
          <w:lang w:val="ar_AE" w:bidi="ar_AE"/>
        </w:rPr>
        <w:t>أخبر الملك داود سليمان أنه على وشك الموت، كما أن كل إنسان على الأرض لا بد أن يموت. وأوصاه أن يتشدّد ويكون رجلًا. وكان يقصد بذلك أن يتحلّى بالشجاعة والقوة لكي يفعل ما أمر به الرب في كل وقت، حتى عندما يكون خائفًا أو في خطر. وأوصاه أيضًا أن ينتبه إلى ما يطلبه الرب إلهه منه ويطيعه. وكان داود عادةً يدعو الرب إلهه هو، لكنه في هذه المرة دعاه إله سليمان. فقد أراد له أن تكون له علاقة حقيقية وشخصية بالرب.</w:t>
      </w:r>
    </w:p>
    <w:p>
      <w:pPr>
        <w:bidi/>
      </w:pPr>
      <w:r>
        <w:rPr>
          <w:rtl/>
          <w:cs/>
          <w:lang w:val="ar_AE" w:bidi="ar_AE"/>
        </w:rPr>
      </w:r>
      <w:r>
        <w:rPr>
          <w:rtl/>
          <w:cs/>
          <w:lang w:val="ar_AE" w:bidi="ar_AE"/>
        </w:rPr>
        <w:t>وأوصاه أن يكون رجلًا بالسير في طرق الرب. وكان يقصد بذلك أن يعيش ويتصرف بحسب ما أمر به الرب في شريعة موسى. وتشمل شرائع الرب ووصاياه الأمور المحددة التي أمر الرب شعب إسرائيل أن يطيعوها، مثل الوصايا العشر والشرائع المتعلقة بالذبائح والتقدمات.</w:t>
      </w:r>
    </w:p>
    <w:p>
      <w:pPr>
        <w:bidi/>
      </w:pPr>
      <w:r>
        <w:rPr>
          <w:rtl/>
          <w:cs/>
          <w:lang w:val="ar_AE" w:bidi="ar_AE"/>
        </w:rPr>
      </w:r>
      <w:r>
        <w:rPr>
          <w:rtl/>
          <w:cs/>
          <w:lang w:val="ar_AE" w:bidi="ar_AE"/>
        </w:rPr>
        <w:t xml:space="preserve">توقّفوا هنا وقوموا بهذا النشاط معًا: تحدّثوا عن الشرائع والوصايا الموجودة في مجتمعكم، وصنّفوا هذه الشرائع في مجموعات. فمثلًا، يمكنكم تقسيمها إلى شرائع تتعلق بالدين والعادات والمراسم والمجتمع والممتلكات، أو إلى أي مجموعات أخرى يمكنكم التفكير فيها. أوقِفوا الاستماع إلى هذا التسجيل الصوتي هنا. </w:t>
      </w:r>
    </w:p>
    <w:p>
      <w:pPr>
        <w:bidi/>
      </w:pPr>
      <w:r>
        <w:rPr>
          <w:rtl/>
          <w:cs/>
          <w:lang w:val="ar_AE" w:bidi="ar_AE"/>
        </w:rPr>
      </w:r>
      <w:r>
        <w:rPr>
          <w:rtl/>
          <w:cs/>
          <w:lang w:val="ar_AE" w:bidi="ar_AE"/>
        </w:rPr>
        <w:t>كان الرب قد أمر كل شخص يصبح ملكًا على إسرائيل أن يكتب نسخة من جميع تعاليم موسى وأن يقرأها بانتظام. وقال الرب إن على الملك أن يهاب الرب ويطيعه، وأن يلتزم بعناية بكلام شريعة موسى.</w:t>
      </w:r>
    </w:p>
    <w:p>
      <w:pPr>
        <w:bidi/>
      </w:pPr>
      <w:r>
        <w:rPr>
          <w:rtl/>
          <w:cs/>
          <w:lang w:val="ar_AE" w:bidi="ar_AE"/>
        </w:rPr>
      </w:r>
      <w:r>
        <w:rPr>
          <w:rtl/>
          <w:cs/>
          <w:lang w:val="ar_AE" w:bidi="ar_AE"/>
        </w:rPr>
        <w:t xml:space="preserve">توقّفوا هنا وناقشوا هذا السؤال معًا: تحدّثوا عن الواجبات والمسؤوليات الدينية للحكام في مجتمعكم. ما الشرائع والوصايا التي يجب على الحاكم أن يلتزم بها؟ وضّحوا مَن أعطى هذه الشرائع والوصايا، وكيف تنقلونها إلى كل حاكم جديد. أوقِفوا الاستماع إلى هذا التسجيل الصوتي هنا. </w:t>
      </w:r>
    </w:p>
    <w:p>
      <w:pPr>
        <w:bidi/>
      </w:pPr>
      <w:r>
        <w:rPr>
          <w:rtl/>
          <w:cs/>
          <w:lang w:val="ar_AE" w:bidi="ar_AE"/>
        </w:rPr>
      </w:r>
      <w:r>
        <w:rPr>
          <w:rtl/>
          <w:cs/>
          <w:lang w:val="ar_AE" w:bidi="ar_AE"/>
        </w:rPr>
        <w:t>أخبر داود سليمان أنه إذا أطاع الرب، فسوف يفلح، وسيقيم الرب كلامه الذي تكلم به إلى داود. وكان الرب قد وعد داود بأنه إذا حفظ نسله طريقه وسلكوا أمامه بالأمانة، فإنه سيضمن أن يكون أحد نسل داود دائمًا جالسًا على كرسي إسرائيل.</w:t>
      </w:r>
    </w:p>
    <w:p>
      <w:pPr>
        <w:bidi/>
      </w:pPr>
      <w:r>
        <w:rPr>
          <w:rtl/>
          <w:cs/>
          <w:lang w:val="ar_AE" w:bidi="ar_AE"/>
        </w:rPr>
      </w:r>
      <w:r>
        <w:rPr>
          <w:rtl/>
          <w:cs/>
          <w:lang w:val="ar_AE" w:bidi="ar_AE"/>
        </w:rPr>
        <w:t>توقّفوا هنا وناقشوا هذا السؤال معًا: تحدّثوا عن مرة انتقلت فيها مسؤولية قيادة مجتمعكم من جيل إلى جيل أصغر منه. متى حدث ذلك، وكيف ولماذا؟ توقّفوا عن سماع التسجيل الصوتي هنا.</w:t>
      </w:r>
    </w:p>
    <w:p>
      <w:pPr>
        <w:bidi/>
      </w:pPr>
      <w:r>
        <w:rPr>
          <w:rtl/>
          <w:cs/>
          <w:lang w:val="ar_AE" w:bidi="ar_AE"/>
        </w:rPr>
      </w:r>
      <w:r>
        <w:rPr>
          <w:rtl/>
          <w:cs/>
          <w:lang w:val="ar_AE" w:bidi="ar_AE"/>
        </w:rPr>
        <w:t>بعد أن أوصى داود سليمان بأن يبقى أمينًا للرب، ذكّره بما فعله يوآب بن صروية. فقد قتل يوآب قائدي جيش إسرائيل، أبنير بن نير وعماسا بن يثر، في وقت السلم لا في وقت الحرب. وكان أبنير قد حارب من قبل إلى جانب الملك شاول ضد داود، لكنه صالح داود فيما بعد وانضم إليه. فقتل يوآب أبنير انتقامًا منه، لأن أبنير كان قد قتل أخا يوآب. وكان عماسا قد قاد جيش أبشالوم عندما تمرد أبشالوم على داود. ومع أن داود أمر رجاله ألا يقتلوا أبشالوم، فإن يوآب عصاه وقتل أبشالوم. وبعد ذلك، غفر داود لعماسا وجعله قائد الجيش بدلًا من يوآب. ثم خدع يوآب عماسا وقتله أيضًا. ومن المرجح أن داود لم يكن قادرًا على معاقبة يوآب عندما ارتكب هذه الجرائم، لأن أعداءه كانوا يحاولون قتله في ذلك الوقت. ويقول داود إن يوآب سفك دمًا بريئًا، وجعل دم الحرب في منطقته التي على حقويه وفي نعليه اللذين برجليه. وليس واضحًا ما إذا كان داود يقصد أن الدم البريء كان على منطقته ونعليه هو، أم على منطقة يوآب ونعليه. فإذا كان يقصد منطقة داود ونعليه، فقد يكون معنى كلامه أن يوآب جعل داود مذنبًا بجرائم القتل، لأن الملك داود كان مسؤولًا عمّا يفعله الجيش. أما إذا كان يقصد أن الدم البريء كان على منطقة يوآب ونعليه، فقد يكون معنى كلامه أن يوآب هو المسؤول عن هذه الجرائم.</w:t>
      </w:r>
    </w:p>
    <w:p>
      <w:pPr>
        <w:bidi/>
      </w:pPr>
      <w:r>
        <w:rPr>
          <w:rtl/>
          <w:cs/>
          <w:lang w:val="ar_AE" w:bidi="ar_AE"/>
        </w:rPr>
      </w:r>
      <w:r>
        <w:rPr>
          <w:rtl/>
          <w:cs/>
          <w:lang w:val="ar_AE" w:bidi="ar_AE"/>
        </w:rPr>
        <w:t xml:space="preserve">توقّفوا هنا وانظروا معًا إلى صورة </w:t>
      </w:r>
      <w:r>
        <w:rPr>
          <w:rtl/>
          <w:cs/>
          <w:lang w:val="ar_AE" w:bidi="ar_AE"/>
        </w:rPr>
        <w:t>لنعال.</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 xml:space="preserve">توقّفوا هنا وناقشوا هذا السؤال معًا: تحدّثوا عن مرة عصى فيها شخص قائدَه أو قائده العسكري، وفعل شيئًا خاطئًا أو قتل شخصًا. مَن قال أهل مجتمعكم إنه كان مسؤولًا عمّا حدث؟ أوقِفوا الاستماع إلى هذا التسجيل الصوتي هنا. </w:t>
      </w:r>
    </w:p>
    <w:p>
      <w:pPr>
        <w:bidi/>
      </w:pPr>
      <w:r>
        <w:rPr>
          <w:rtl/>
          <w:cs/>
          <w:lang w:val="ar_AE" w:bidi="ar_AE"/>
        </w:rPr>
      </w:r>
      <w:r>
        <w:rPr>
          <w:rtl/>
          <w:cs/>
          <w:lang w:val="ar_AE" w:bidi="ar_AE"/>
        </w:rPr>
        <w:t>أوصى داود سليمان بأن يستخدم حكمته للتعامل مع يوآب بطريقة حكيمة. وقال له ألا يدع شيبة يوآب تنحدر بسلام إلى الهاوية. وكان يقصد أن يوآب لا ينبغي أن يموت بسلام بسبب تقدمه في العمر، بل أن يموت موتًا عنيفًا. وكان سليمان يحتاج إلى قدر كبير من الحكمة لمعاقبة يوآب، قائد الجيش القوي، لأنه كان من الممكن أن يقود بعض الجيش في تمرد على سليمان. ومن المرجح أن داود كان يدرك أن يوآب قد يشكل خطرًا على مُلك سليمان، وأنه لم يكن يريد أيضًا أن يعتبر الناس داود وسليمان مذنبين بالقتل.</w:t>
      </w:r>
    </w:p>
    <w:p>
      <w:pPr>
        <w:bidi/>
      </w:pPr>
      <w:r>
        <w:rPr>
          <w:rtl/>
          <w:cs/>
          <w:lang w:val="ar_AE" w:bidi="ar_AE"/>
        </w:rPr>
      </w:r>
      <w:r>
        <w:rPr>
          <w:rtl/>
          <w:cs/>
          <w:lang w:val="ar_AE" w:bidi="ar_AE"/>
        </w:rPr>
        <w:t xml:space="preserve">توقّفوا هنا وناقشوا هذا السؤال معًا: تحدّثوا عن أشخاص لهم نفوذ يساوي نفوذ القائد أو يفوقه، وعن الصعوبات التي يواجهها القائد في السيطرة على هؤلاء الأشخاص. أوقِفوا الاستماع إلى هذا التسجيل الصوتي هنا. </w:t>
      </w:r>
    </w:p>
    <w:p>
      <w:pPr>
        <w:bidi/>
      </w:pPr>
      <w:r>
        <w:rPr>
          <w:rtl/>
          <w:cs/>
          <w:lang w:val="ar_AE" w:bidi="ar_AE"/>
        </w:rPr>
      </w:r>
      <w:r>
        <w:rPr>
          <w:rtl/>
          <w:cs/>
          <w:lang w:val="ar_AE" w:bidi="ar_AE"/>
        </w:rPr>
        <w:t>وأوصى داود سليمان أيضًا بأن يصنع معروفًا لبني برزلاي الجلعادي، لأنهم كانوا أوفياء لداود، وقد وقفوا إلى جانبه عندما كان هاربًا من وجه أبشالوم، وأحضروا له الطعام والمؤن. وقال له أن يجعل بني برزلاي بين الآكلين على مائدته. وكان المقصود أن يوفر لهم احتياجاتهم ويعتني بهم، وليس بالضرورة أن يجلسوا على مائدته ويأكلوا معه. وكان داود قد أراد أن يكافئ أباهم برزلاي بأن يأتي به إلى أورشليم، حيث يتكفل داود باحتياجاته، لكن برزلاي كان قد تقدم في السن واختار أن يبقى في أرضه.</w:t>
      </w:r>
    </w:p>
    <w:p>
      <w:pPr>
        <w:bidi/>
      </w:pPr>
      <w:r>
        <w:rPr>
          <w:rtl/>
          <w:cs/>
          <w:lang w:val="ar_AE" w:bidi="ar_AE"/>
        </w:rPr>
      </w:r>
      <w:r>
        <w:rPr>
          <w:rtl/>
          <w:cs/>
          <w:lang w:val="ar_AE" w:bidi="ar_AE"/>
        </w:rPr>
        <w:t xml:space="preserve">توقّفوا هنا وناقشوا هذا السؤال معًا: تحدّثوا عن الطريقة التي يكافئ بها قادتكم الأشخاص الذين كانوا أوفياء لهم، ولا سيما في أوقات التمرد والانقسام. أوقِفوا الاستماع إلى هذا التسجيل الصوتي هنا. </w:t>
      </w:r>
    </w:p>
    <w:p>
      <w:pPr>
        <w:bidi/>
      </w:pPr>
      <w:r>
        <w:rPr>
          <w:rtl/>
          <w:cs/>
          <w:lang w:val="ar_AE" w:bidi="ar_AE"/>
        </w:rPr>
      </w:r>
      <w:r>
        <w:rPr>
          <w:rtl/>
          <w:cs/>
          <w:lang w:val="ar_AE" w:bidi="ar_AE"/>
        </w:rPr>
        <w:t>ثم أوصى الملك داود سليمان أيضًا ألا ينسى أن شمعي بن جيرا كان قد أنزل اللعنات من السماء على داود عندما ذهب إلى محنايم. وكان شمعي من سبط بنيامين ومن أقارب شاول. وكان يعيش في بحوريم، التي لم تكن بعيدة جدًا عن أورشليم، على الطريق المؤدي إلى نهر الأردن، إلى الشمال الشرقي من جبل الزيتون. وعندما كان داود عائدًا إلى أورشليم بعد أن هزم جيشُه أبشالوم، قابل شمعي الملك داود عند نهر الأردن، ومعه ألف رجل من بنيامين، وطلب منه أن يغفر له. وقال داود لسليمان إنه كان قد حلف لشمعي بالرب ألا يميته. وأوصاه ألا يبرّر شمعي، بل أن يتعامل معه بحكمة ويتأكد من أنه لا يشيخ ويموت بسلام، بل يموت موتًا عنيفًا.</w:t>
      </w:r>
    </w:p>
    <w:p>
      <w:pPr>
        <w:bidi/>
      </w:pPr>
      <w:r>
        <w:rPr>
          <w:rtl/>
          <w:cs/>
          <w:lang w:val="ar_AE" w:bidi="ar_AE"/>
        </w:rPr>
      </w:r>
      <w:r>
        <w:rPr>
          <w:rtl/>
          <w:cs/>
          <w:lang w:val="ar_AE" w:bidi="ar_AE"/>
        </w:rPr>
        <w:t xml:space="preserve">توقّفوا هنا وناقشوا هذا السؤال معًا: تحدّثوا عن قصص لقائد عاقب شخصًا بشدة لأنه أساء إليه. ركّزوا على القصص التي اضطر فيها القائد إلى أن يتصرف بحكمة في طريقة معاقبته لذلك الشخص. كيف تأكد القائد من أن الناس لن يظنوا أنه يعاقب ذلك الشخص بطريقة غير قانونية؟ أوقِفوا الاستماع إلى هذا التسجيل الصوتي هنا. </w:t>
      </w:r>
    </w:p>
    <w:p>
      <w:pPr>
        <w:bidi/>
      </w:pPr>
      <w:r>
        <w:rPr>
          <w:rtl/>
          <w:cs/>
          <w:lang w:val="ar_AE" w:bidi="ar_AE"/>
        </w:rPr>
      </w:r>
      <w:r>
        <w:rPr>
          <w:rtl/>
          <w:cs/>
          <w:lang w:val="ar_AE" w:bidi="ar_AE"/>
        </w:rPr>
        <w:t>اضطجع داود مع آبائه، أي إنه مات. ودُفن في مدينة داود. وكان الناس يسمون أورشليم أيضًا مدينة داود، لأن داود هو الذي استولى عليها في الحرب من اليبوسيين. وكان بنو إسرائيل يدفنون الموتى في الكهوف أو القبور. وكان أفراد العائلة الواحدة يشتركون في القبر في كثير من الأحيان. ولذلك، عندما كان شخص يموت، كانوا يقولون إنه "اضطجع مع آبائه". وتشير هذه العبارة أيضًا إلى أن الشخص مات بسلام.</w:t>
      </w:r>
    </w:p>
    <w:p>
      <w:pPr>
        <w:bidi/>
      </w:pPr>
      <w:r>
        <w:rPr>
          <w:rtl/>
          <w:cs/>
          <w:lang w:val="ar_AE" w:bidi="ar_AE"/>
        </w:rPr>
      </w:r>
      <w:r>
        <w:rPr>
          <w:rtl/>
          <w:cs/>
          <w:lang w:val="ar_AE" w:bidi="ar_AE"/>
        </w:rPr>
        <w:t xml:space="preserve">توقّفوا هنا وناقشوا هذا السؤال معًا: كيف تدفنون أفراد العائلة الواحدة في مجتمعكم؟ أوقِفوا الاستماع إلى هذا التسجيل الصوتي هنا. </w:t>
      </w:r>
    </w:p>
    <w:p>
      <w:pPr>
        <w:bidi/>
      </w:pPr>
      <w:r>
        <w:rPr>
          <w:rtl/>
          <w:cs/>
          <w:lang w:val="ar_AE" w:bidi="ar_AE"/>
        </w:rPr>
      </w:r>
      <w:r>
        <w:rPr>
          <w:rtl/>
          <w:cs/>
          <w:lang w:val="ar_AE" w:bidi="ar_AE"/>
        </w:rPr>
        <w:t>وملك داود على إسرائيل أربعين سنة، سبع سنين في حبرون وثلاثًا وثلاثين سنة في أورشليم. وبعد موته، جلس سليمان على كرسي داود أبيه، أي إنه صار ملكًا، وتثبّت ملكه جدًا.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ملوك ٢: ١–١٢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ستقوم المجموعة بمحاولة تصوُّر هذا المقطع. </w:t>
      </w:r>
    </w:p>
    <w:p>
      <w:pPr>
        <w:bidi/>
      </w:pPr>
      <w:r>
        <w:rPr>
          <w:rtl/>
          <w:cs/>
          <w:lang w:val="ar_AE" w:bidi="ar_AE"/>
        </w:rPr>
      </w:r>
      <w:r>
        <w:rPr>
          <w:rtl/>
          <w:cs/>
          <w:lang w:val="ar_AE" w:bidi="ar_AE"/>
        </w:rPr>
        <w:t xml:space="preserve">يحتوي هذا المقطع على خمسة مشاهد. </w:t>
      </w:r>
    </w:p>
    <w:p>
      <w:pPr>
        <w:bidi/>
      </w:pPr>
      <w:r>
        <w:rPr>
          <w:rtl/>
          <w:cs/>
          <w:lang w:val="ar_AE" w:bidi="ar_AE"/>
        </w:rPr>
      </w:r>
      <w:r>
        <w:rPr>
          <w:b/>
          <w:rtl/>
          <w:cs/>
          <w:lang w:val="ar_AE" w:bidi="ar_AE"/>
        </w:rPr>
        <w:t>في المشهد الأول:</w:t>
      </w:r>
      <w:r>
        <w:rPr>
          <w:rtl/>
          <w:cs/>
          <w:lang w:val="ar_AE" w:bidi="ar_AE"/>
        </w:rPr>
        <w:t xml:space="preserve"> عندما عرف الملك داود أن موته قد اقترب، أوصى سليمان بأن يتشدّد ويطيع الرب (يهوه) وكل ما أوصاه به في شريعة موسى. وأخبر الملك داود سليمان أنه إذا كان أمينًا في طاعة الرب (يهوه)، فسيكون الرب (يهوه) أمينًا في إتمام الوعد الذي قطعه لداود.</w:t>
      </w:r>
    </w:p>
    <w:p>
      <w:pPr>
        <w:bidi/>
      </w:pPr>
      <w:r>
        <w:rPr>
          <w:rtl/>
          <w:cs/>
          <w:lang w:val="ar_AE" w:bidi="ar_AE"/>
        </w:rPr>
      </w:r>
      <w:r>
        <w:rPr>
          <w:b/>
          <w:rtl/>
          <w:cs/>
          <w:lang w:val="ar_AE" w:bidi="ar_AE"/>
        </w:rPr>
        <w:t>في المشهد الثاني:</w:t>
      </w:r>
      <w:r>
        <w:rPr>
          <w:rtl/>
          <w:cs/>
          <w:lang w:val="ar_AE" w:bidi="ar_AE"/>
        </w:rPr>
        <w:t xml:space="preserve"> أخبر الملك داود سليمان أن يتذكر ما فعله يوآب بن صروية بالملك داود. وقال له أن يتعامل مع يوآب بحكمة بسبب الطريقة التي قتل بها أبنير بن نير وعماسا بن يثر.</w:t>
      </w:r>
    </w:p>
    <w:p>
      <w:pPr>
        <w:bidi/>
      </w:pPr>
      <w:r>
        <w:rPr>
          <w:rtl/>
          <w:cs/>
          <w:lang w:val="ar_AE" w:bidi="ar_AE"/>
        </w:rPr>
      </w:r>
      <w:r>
        <w:rPr>
          <w:b/>
          <w:rtl/>
          <w:cs/>
          <w:lang w:val="ar_AE" w:bidi="ar_AE"/>
        </w:rPr>
        <w:t>في المشهد الثالث:</w:t>
      </w:r>
      <w:r>
        <w:rPr>
          <w:rtl/>
          <w:cs/>
          <w:lang w:val="ar_AE" w:bidi="ar_AE"/>
        </w:rPr>
        <w:t xml:space="preserve"> أخبر الملك داود سليمان أن يُحسن إلى بني برزلاي لأنهم أحسنوا إلى داود عندما كان هاربًا من أبشالوم.</w:t>
      </w:r>
    </w:p>
    <w:p>
      <w:pPr>
        <w:bidi/>
      </w:pPr>
      <w:r>
        <w:rPr>
          <w:rtl/>
          <w:cs/>
          <w:lang w:val="ar_AE" w:bidi="ar_AE"/>
        </w:rPr>
      </w:r>
      <w:r>
        <w:rPr>
          <w:b/>
          <w:rtl/>
          <w:cs/>
          <w:lang w:val="ar_AE" w:bidi="ar_AE"/>
        </w:rPr>
        <w:t>في المشهد الرابع:</w:t>
      </w:r>
      <w:r>
        <w:rPr>
          <w:rtl/>
          <w:cs/>
          <w:lang w:val="ar_AE" w:bidi="ar_AE"/>
        </w:rPr>
        <w:t xml:space="preserve"> أخبر الملك داود سليمان أن يتذكر شمعي الذي لعن الملك داود في اليوم الذي ذهب فيه إلى محنايم. ومع أن الملك داود كان قد أقسم لشمعي أنه لن يقتله، فقد أخبر سليمان ألا يعتبر شمعي بريئًا، وألا يدعه يموت ميتة هادئة.</w:t>
      </w:r>
    </w:p>
    <w:p>
      <w:pPr>
        <w:bidi/>
      </w:pPr>
      <w:r>
        <w:rPr>
          <w:rtl/>
          <w:cs/>
          <w:lang w:val="ar_AE" w:bidi="ar_AE"/>
        </w:rPr>
      </w:r>
      <w:r>
        <w:rPr>
          <w:b/>
          <w:rtl/>
          <w:cs/>
          <w:lang w:val="ar_AE" w:bidi="ar_AE"/>
        </w:rPr>
        <w:t>في المشهد الخامس:</w:t>
      </w:r>
      <w:r>
        <w:rPr>
          <w:rtl/>
          <w:cs/>
          <w:lang w:val="ar_AE" w:bidi="ar_AE"/>
        </w:rPr>
        <w:t xml:space="preserve"> مات الملك داود، ودفنه الناس في أورشليم. وتولى الملك سليمان مُلك إسرائيل مكان أبيه داود، وثبّت الرب (يهوه) مملكة سليمان تثبيتًا شديدًا.</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الملك داود</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يوآب بن صروية</w:t>
      </w:r>
    </w:p>
    <w:p>
      <w:pPr>
        <w:pStyle w:val="ListBullet"/>
        <w:bidi/>
        <w:spacing w:line="240" w:lineRule="auto"/>
        <w:ind w:left="720"/>
      </w:pPr>
      <w:r>
        <w:rPr>
          <w:rtl/>
          <w:cs/>
          <w:lang w:val="ar_AE" w:bidi="ar_AE"/>
        </w:rPr>
      </w:r>
      <w:r>
        <w:rPr>
          <w:rtl/>
          <w:cs/>
          <w:lang w:val="ar_AE" w:bidi="ar_AE"/>
        </w:rPr>
        <w:t>أبنير بن نير</w:t>
      </w:r>
    </w:p>
    <w:p>
      <w:pPr>
        <w:pStyle w:val="ListBullet"/>
        <w:bidi/>
        <w:spacing w:line="240" w:lineRule="auto"/>
        <w:ind w:left="720"/>
      </w:pPr>
      <w:r>
        <w:rPr>
          <w:rtl/>
          <w:cs/>
          <w:lang w:val="ar_AE" w:bidi="ar_AE"/>
        </w:rPr>
      </w:r>
      <w:r>
        <w:rPr>
          <w:rtl/>
          <w:cs/>
          <w:lang w:val="ar_AE" w:bidi="ar_AE"/>
        </w:rPr>
        <w:t>عماسا بن يثر</w:t>
      </w:r>
    </w:p>
    <w:p>
      <w:pPr>
        <w:pStyle w:val="ListBullet"/>
        <w:bidi/>
        <w:spacing w:line="240" w:lineRule="auto"/>
        <w:ind w:left="720"/>
      </w:pPr>
      <w:r>
        <w:rPr>
          <w:rtl/>
          <w:cs/>
          <w:lang w:val="ar_AE" w:bidi="ar_AE"/>
        </w:rPr>
      </w:r>
      <w:r>
        <w:rPr>
          <w:rtl/>
          <w:cs/>
          <w:lang w:val="ar_AE" w:bidi="ar_AE"/>
        </w:rPr>
        <w:t>برزلاي الجلعادي وبنوه</w:t>
      </w:r>
    </w:p>
    <w:p>
      <w:pPr>
        <w:pStyle w:val="ListBullet"/>
        <w:bidi/>
        <w:spacing w:line="240" w:lineRule="auto"/>
        <w:ind w:left="720"/>
      </w:pPr>
      <w:r>
        <w:rPr>
          <w:rtl/>
          <w:cs/>
          <w:lang w:val="ar_AE" w:bidi="ar_AE"/>
        </w:rPr>
      </w:r>
      <w:r>
        <w:rPr>
          <w:rtl/>
          <w:cs/>
          <w:lang w:val="ar_AE" w:bidi="ar_AE"/>
        </w:rPr>
        <w:t>أبشالوم</w:t>
      </w:r>
    </w:p>
    <w:p>
      <w:pPr>
        <w:pStyle w:val="ListBullet"/>
        <w:bidi/>
        <w:spacing w:line="240" w:lineRule="auto"/>
        <w:ind w:left="720"/>
      </w:pPr>
      <w:r>
        <w:rPr>
          <w:rtl/>
          <w:cs/>
          <w:lang w:val="ar_AE" w:bidi="ar_AE"/>
        </w:rPr>
      </w:r>
      <w:r>
        <w:rPr>
          <w:rtl/>
          <w:cs/>
          <w:lang w:val="ar_AE" w:bidi="ar_AE"/>
        </w:rPr>
        <w:t>وشمعي بن جيرا</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المشهد الأول، عرف الملك داود أن موته قد اقترب، ولذلك أعطى سليمان وصيته الأخيرة. وأخبر الملك داود سليمان أنه ذاهب في طريق الأرض كلها. ولأن الجميع لا بد أن يموتوا، كان شعب إسرائيل يتحدث عن الموت باعتباره الذهاب في طريق الأرض كلها.</w:t>
      </w:r>
    </w:p>
    <w:p>
      <w:pPr>
        <w:bidi/>
      </w:pPr>
      <w:r>
        <w:rPr>
          <w:rtl/>
          <w:cs/>
          <w:lang w:val="ar_AE" w:bidi="ar_AE"/>
        </w:rPr>
      </w:r>
      <w:r>
        <w:rPr>
          <w:rtl/>
          <w:cs/>
          <w:lang w:val="ar_AE" w:bidi="ar_AE"/>
        </w:rPr>
        <w:t xml:space="preserve">توقّفوا هنا وناقشوا هذا السؤال معًا: كيف يتحدث مجتمعكم عن الموت؟ كيف تقولون في لغتكم إن شخصًا على وشك الموت بطريقة لطيفة ومناسبة؟ أوقِفوا الاستماع إلى هذا التسجيل الصوتي هنا. </w:t>
      </w:r>
    </w:p>
    <w:p>
      <w:pPr>
        <w:bidi/>
      </w:pPr>
      <w:r>
        <w:rPr>
          <w:rtl/>
          <w:cs/>
          <w:lang w:val="ar_AE" w:bidi="ar_AE"/>
        </w:rPr>
      </w:r>
      <w:r>
        <w:rPr>
          <w:rtl/>
          <w:cs/>
          <w:lang w:val="ar_AE" w:bidi="ar_AE"/>
        </w:rPr>
        <w:t>أوصى الملك داود سليمان بأن يتشدّد ويكون رجلًا، أي أن يتصرف كشخص بالغ. لم يكن داود يخبر سليمان أن يكون قويًا من الناحية الجسدية، بل كان يريد منه أن يتحلى بالشجاعة والقوة ليتبع أوامر الرب (يهوه)، حتى عندما يكون اتباعه صعبًا.</w:t>
      </w:r>
    </w:p>
    <w:p>
      <w:pPr>
        <w:bidi/>
      </w:pPr>
      <w:r>
        <w:rPr>
          <w:rtl/>
          <w:cs/>
          <w:lang w:val="ar_AE" w:bidi="ar_AE"/>
        </w:rPr>
      </w:r>
      <w:r>
        <w:rPr>
          <w:rtl/>
          <w:cs/>
          <w:lang w:val="ar_AE" w:bidi="ar_AE"/>
        </w:rPr>
        <w:t xml:space="preserve">توقّفوا هنا وناقشوا هذا السؤال معًا: تحدثوا عن شخص فعل ما كان يؤمن بأنه صحيح وأمين، واتخذ قرارات صعبة، وظل ثابتًا في الأوقات العصيبة. ما الفرق بين هذا النوع من القوة والقوة الجسدية؟ وكيف تتحدثون عنه في لغتكم؟ أوقِفوا الاستماع إلى هذا التسجيل الصوتي هنا. </w:t>
      </w:r>
    </w:p>
    <w:p>
      <w:pPr>
        <w:bidi/>
      </w:pPr>
      <w:r>
        <w:rPr>
          <w:rtl/>
          <w:cs/>
          <w:lang w:val="ar_AE" w:bidi="ar_AE"/>
        </w:rPr>
      </w:r>
      <w:r>
        <w:rPr>
          <w:rtl/>
          <w:cs/>
          <w:lang w:val="ar_AE" w:bidi="ar_AE"/>
        </w:rPr>
        <w:t>أوضح الملك داود أن سليمان سيُظهر أنه رجل إذا حفظ شريعة الرب (يهوه)، أي إذا أطاع الرب (يهوه). وقال له إن عليه أن يسير في طرق الرب (يهوه). والشخص الذي يسير في طرق الرب (يهوه) هو الشخص الذي يطيع مشيئته. وكان الملك داود عادةً يدعو الرب (يهوه) إلهه، لكنه الآن يدعو الرب (يهوه) إله سليمان.</w:t>
      </w:r>
    </w:p>
    <w:p>
      <w:pPr>
        <w:bidi/>
      </w:pPr>
      <w:r>
        <w:rPr>
          <w:rtl/>
          <w:cs/>
          <w:lang w:val="ar_AE" w:bidi="ar_AE"/>
        </w:rPr>
      </w:r>
      <w:r>
        <w:rPr>
          <w:rtl/>
          <w:cs/>
          <w:lang w:val="ar_AE" w:bidi="ar_AE"/>
        </w:rPr>
        <w:t xml:space="preserve">توقّفوا هنا وناقشوا هذا السؤال معًا: كيف تتحدثون عن الأشخاص الذين يطيعون الله ويفعلون ما يريده؟ انتبهوا إلى الكلمات والعبارات التي تستخدمونها. أوقِفوا الاستماع إلى هذا التسجيل الصوتي هنا. </w:t>
      </w:r>
    </w:p>
    <w:p>
      <w:pPr>
        <w:bidi/>
      </w:pPr>
      <w:r>
        <w:rPr>
          <w:rtl/>
          <w:cs/>
          <w:lang w:val="ar_AE" w:bidi="ar_AE"/>
        </w:rPr>
      </w:r>
      <w:r>
        <w:rPr>
          <w:rtl/>
          <w:cs/>
          <w:lang w:val="ar_AE" w:bidi="ar_AE"/>
        </w:rPr>
        <w:t>أخبر الملك داود سليمان أن يسير في طريق الرب (يهوه) بطاعة فرائض الرب (يهوه) ووصاياه. واستخدم الملك داود عدة كلمات للحديث عن هذه القوانين والوصايا العامة. أولًا، أخبر الملك داود سليمان أن يحفظ فرائض الرب (يهوه)، وهي غالبًا قوانين الرب (يهوه) أو قواعده المتعلقة بكيفية أداء الواجبات في الهيكل، أو تعليمات محددة أخرى تتعلق بكيفية الحياة في مجتمع الرب (يهوه). كما أخبره أن يحفظ وصايا الرب (يهوه)، وهي قواعد عامة للحياة. وأخبره أيضًا أن يحفظ أحكام الرب (يهوه)، وهي القوانين التي أعطاها الرب (يهوه) للشعب لكي يساعدهم على العيش معًا بصورة جيدة. كما أخبره أن يحفظ شهادات الرب (يهوه). وكان اللوحان الحجريان اللذان كتب عليهما الرب (يهوه) الوصايا العشر يُسمَّيان الشهادة، لأنهما كانا شهادةً على العلاقة الخاصة التي كانت للرب (يهوه) مع شعب إسرائيل، أو دليلًا عليها. لذلك، فإن شهادات الرب (يهوه) هي طريقة أخرى للحديث عن الوصايا العشر.</w:t>
      </w:r>
    </w:p>
    <w:p>
      <w:pPr>
        <w:bidi/>
      </w:pPr>
      <w:r>
        <w:rPr>
          <w:rtl/>
          <w:cs/>
          <w:lang w:val="ar_AE" w:bidi="ar_AE"/>
        </w:rPr>
      </w:r>
      <w:r>
        <w:rPr>
          <w:rtl/>
          <w:cs/>
          <w:lang w:val="ar_AE" w:bidi="ar_AE"/>
        </w:rPr>
        <w:t xml:space="preserve">توقّفوا هنا وناقشوا هذا السؤال معًا: كانت فرائض الرب (يهوه) ووصاياه وأحكامه وشهاداته كلها طرقًا للحديث عن قوانينه ووصاياه. عندما تتحدثون عن جميع القواعد العامة التي يضعها مجتمعكم بشأن كيفية الحياة مع الله والعيش مع بعضكم بعضًا في سلام، ماذا تسمون هذه القواعد مجتمعة؟ أوقِفوا الاستماع إلى هذا التسجيل الصوتي هنا. </w:t>
      </w:r>
    </w:p>
    <w:p>
      <w:pPr>
        <w:bidi/>
      </w:pPr>
      <w:r>
        <w:rPr>
          <w:rtl/>
          <w:cs/>
          <w:lang w:val="ar_AE" w:bidi="ar_AE"/>
        </w:rPr>
      </w:r>
      <w:r>
        <w:rPr>
          <w:rtl/>
          <w:cs/>
          <w:lang w:val="ar_AE" w:bidi="ar_AE"/>
        </w:rPr>
        <w:t>أخبر الملك داود سليمان أن يفعل كل ما أوصى به الرب (يهوه) في شريعة موسى، لكي ينجح في كل ما يفعله. وقال داود إنه إذا فعل سليمان ذلك، فإن الرب (يهوه) سيتمم وعده لداود. وأخبره بما وعد الرب (يهوه) أن يفعله لداود إذا أطاع أبناء داود الرب (يهوه). فإذا سار نسل داود أمام الرب (يهوه) بالأمانة من كل قلوبهم ومن كل أنفسهم، فسيظل شخص من عائلة داود جالسًا على عرش إسرائيل دائمًا. تذكروا أن الجلوس على العرش يمثل مُلك الملك. والشخص الذي يسير أمام الرب (يهوه) بأمانة هو الشخص الذي يقرر أن يطيعه بعقله وفهمه. وعندما يسير الشخص أمام الرب (يهوه) بأمانة من كل نفسه، فإنه يطيعه بمشاعره أيضًا.</w:t>
      </w:r>
    </w:p>
    <w:p>
      <w:pPr>
        <w:bidi/>
      </w:pPr>
      <w:r>
        <w:rPr>
          <w:rtl/>
          <w:cs/>
          <w:lang w:val="ar_AE" w:bidi="ar_AE"/>
        </w:rPr>
      </w:r>
      <w:r>
        <w:rPr>
          <w:rtl/>
          <w:cs/>
          <w:lang w:val="ar_AE" w:bidi="ar_AE"/>
        </w:rPr>
        <w:t xml:space="preserve">توقّفوا هنا وناقشوا هذا السؤال معًا: كيف يتحدث مجتمعكم عن شخص ملتزم تمامًا بشيء أو بشخص، جسديًا وعاطفيًا؟ أوقِفوا الاستماع إلى هذا التسجيل الصوتي هنا. </w:t>
      </w:r>
    </w:p>
    <w:p>
      <w:pPr>
        <w:bidi/>
      </w:pPr>
      <w:r>
        <w:rPr>
          <w:rtl/>
          <w:cs/>
          <w:lang w:val="ar_AE" w:bidi="ar_AE"/>
        </w:rPr>
      </w:r>
      <w:r>
        <w:rPr>
          <w:rtl/>
          <w:cs/>
          <w:lang w:val="ar_AE" w:bidi="ar_AE"/>
        </w:rPr>
        <w:t>في المشهد الثاني، أخبر الملك داود سليمان أن سليمان نفسه كان يعرف ما فعله يوآب بالملك داود. وليس واضحًا كيف عرف سليمان ذلك، لكن داود أوضح أن سليمان كان يعرف بنفسه ما فعله يوآب. كان يوآب قد قتل قائدين لجيش إسرائيل، أبنير وعماسا، في وقت السلم. وقال الملك داود إن يوآب فعل ذلك به. ومن المرجح أن داود قصد أن يوآب ارتكب هاتين الجريمتين بحق داود لأن داود، بصفته الملك، كان مسؤولًا عن مقتل أبنير وعماسا. وقال الملك داود إن يوآب انتقم لدم الحرب، أي للدم الذي سُفك في أثناء الحرب، في وقت السلم. كان أبنير قد قتل أخا يوآب في أثناء الحرب، لكن يوآب قتل أبنير انتقامًا لأخيه بعد أن كان أبنير قد صنع سلامًا مع داود.</w:t>
      </w:r>
    </w:p>
    <w:p>
      <w:pPr>
        <w:bidi/>
      </w:pPr>
      <w:r>
        <w:rPr>
          <w:rtl/>
          <w:cs/>
          <w:lang w:val="ar_AE" w:bidi="ar_AE"/>
        </w:rPr>
      </w:r>
      <w:r>
        <w:rPr>
          <w:rtl/>
          <w:cs/>
          <w:lang w:val="ar_AE" w:bidi="ar_AE"/>
        </w:rPr>
        <w:t xml:space="preserve">توقّفوا هنا وناقشوا هذا السؤال معًا: ما القواعد الموجودة في مجتمعكم بشأن الأشخاص الذين يقتلون في أثناء الحرب، والأشخاص الذين يقتلون في وقت السلم؟ كيف تشيرون في لغتكم إلى الأشخاص الذين يقتلون الآخرين، وإلى الأشخاص الذين يقتلهم آخرون في الحرب وفي وقت السلم؟ أوقِفوا الاستماع إلى هذا التسجيل الصوتي هنا. </w:t>
      </w:r>
    </w:p>
    <w:p>
      <w:pPr>
        <w:bidi/>
      </w:pPr>
      <w:r>
        <w:rPr>
          <w:rtl/>
          <w:cs/>
          <w:lang w:val="ar_AE" w:bidi="ar_AE"/>
        </w:rPr>
      </w:r>
      <w:r>
        <w:rPr>
          <w:rtl/>
          <w:cs/>
          <w:lang w:val="ar_AE" w:bidi="ar_AE"/>
        </w:rPr>
        <w:t>كان يوآب قد قتل أيضًا عماسا بن يثر. وقال داود إن يوآب جعل دمًا بريئًا على حزامه ونعليه. وليس واضحًا ما إذا كان المقصود أن الدم البريء كان على حزام داود ونعليه أم على حزام يوآب ونعليه. لكن من المرجح أن المقصود هو أن الدم كان على حزام يوآب ونعليه. وربما كان داود يشكو من أن يوآب جعله يبدو مذنبًا بهذه الجرائم، لكن الأرجح أن داود كان يقول إن يوآب هو المسؤول عن موتهما.</w:t>
      </w:r>
    </w:p>
    <w:p>
      <w:pPr>
        <w:bidi/>
      </w:pPr>
      <w:r>
        <w:rPr>
          <w:rtl/>
          <w:cs/>
          <w:lang w:val="ar_AE" w:bidi="ar_AE"/>
        </w:rPr>
      </w:r>
      <w:r>
        <w:rPr>
          <w:rtl/>
          <w:cs/>
          <w:lang w:val="ar_AE" w:bidi="ar_AE"/>
        </w:rPr>
        <w:t xml:space="preserve">توقّفوا هنا كمجموعة وناقشوا شخصًا قتل شخصًا آخر كما لو كانا في حرب، مع أنهما لم يكونا في حالة حرب. تحدثوا عن العبارات الخاصة التي تستخدمونها في لغتكم للقول إن شخصًا مذنب بقتل شخص بريء. أوقِفوا الاستماع إلى هذا التسجيل الصوتي هنا. </w:t>
      </w:r>
    </w:p>
    <w:p>
      <w:pPr>
        <w:bidi/>
      </w:pPr>
      <w:r>
        <w:rPr>
          <w:rtl/>
          <w:cs/>
          <w:lang w:val="ar_AE" w:bidi="ar_AE"/>
        </w:rPr>
      </w:r>
      <w:r>
        <w:rPr>
          <w:rtl/>
          <w:cs/>
          <w:lang w:val="ar_AE" w:bidi="ar_AE"/>
        </w:rPr>
        <w:t>وأخبر داود سليمان أن يستخدم حكمته أو تخطيطه الذكي في التعامل مع يوآب. وقال له ألا يدع شيبة يوآب تنحدر بسلام إلى الهاوية. وبعبارة أخرى، أخبر داود سليمان ألا يدع يوآب يموت بسلام في شيخوخته. وكان الإسرائيليون يسمون كبار السن "ذوي الشيب" لأن شعرهم كان قد شاب.</w:t>
      </w:r>
    </w:p>
    <w:p>
      <w:pPr>
        <w:bidi/>
      </w:pPr>
      <w:r>
        <w:rPr>
          <w:rtl/>
          <w:cs/>
          <w:lang w:val="ar_AE" w:bidi="ar_AE"/>
        </w:rPr>
      </w:r>
      <w:r>
        <w:rPr>
          <w:rtl/>
          <w:cs/>
          <w:lang w:val="ar_AE" w:bidi="ar_AE"/>
        </w:rPr>
        <w:t xml:space="preserve">توقّفوا هنا وناقشوا هذا السؤال معًا: كيف تتحدثون عن كبار السن؟ انتبهوا إلى الكلمات والعبارات التي تستخدمونها. أوقِفوا الاستماع إلى هذا التسجيل الصوتي هنا. </w:t>
      </w:r>
    </w:p>
    <w:p>
      <w:pPr>
        <w:bidi/>
      </w:pPr>
      <w:r>
        <w:rPr>
          <w:rtl/>
          <w:cs/>
          <w:lang w:val="ar_AE" w:bidi="ar_AE"/>
        </w:rPr>
      </w:r>
      <w:r>
        <w:rPr>
          <w:rtl/>
          <w:cs/>
          <w:lang w:val="ar_AE" w:bidi="ar_AE"/>
        </w:rPr>
        <w:t>كان شعب إسرائيل يعتبر الهاوية مكانًا مظلمًا تحت الأرض يذهب إليه جميع الموتى، سواء كانوا صالحين أم أشرارًا.</w:t>
      </w:r>
    </w:p>
    <w:p>
      <w:pPr>
        <w:bidi/>
      </w:pPr>
      <w:r>
        <w:rPr>
          <w:rtl/>
          <w:cs/>
          <w:lang w:val="ar_AE" w:bidi="ar_AE"/>
        </w:rPr>
      </w:r>
      <w:r>
        <w:rPr>
          <w:rtl/>
          <w:cs/>
          <w:lang w:val="ar_AE" w:bidi="ar_AE"/>
        </w:rPr>
        <w:t xml:space="preserve">توقّفوا هنا وناقشوا هذا السؤال معًا: كيف يتحدث مجتمعكم عن عالم الموتى؟ احرصوا على ألا تعني الكلمات أو العبارات التي تستخدمونها القبر أو المقبرة فقط. أوقِفوا الاستماع إلى هذا التسجيل الصوتي هنا. </w:t>
      </w:r>
    </w:p>
    <w:p>
      <w:pPr>
        <w:bidi/>
      </w:pPr>
      <w:r>
        <w:rPr>
          <w:rtl/>
          <w:cs/>
          <w:lang w:val="ar_AE" w:bidi="ar_AE"/>
        </w:rPr>
      </w:r>
      <w:r>
        <w:rPr>
          <w:rtl/>
          <w:cs/>
          <w:lang w:val="ar_AE" w:bidi="ar_AE"/>
        </w:rPr>
        <w:t>في المشهد الثالث، أخبر داود أيضًا سليمان أن يُحسن إلى بني برزلاي، لأنهم كانوا أوفياء لداود عندما هرب من أبشالوم. وأخبره أن يحرص على أن يكون بنو برزلاي بين الذين يأكلون على مائدة سليمان. وهذا لا يعني بالضرورة أن بني برزلاي كانوا سيأكلون فعليًا على مائدة سليمان، بل كان داود يخبر سليمان أن يعتني بهم وأن يكافئ إحسانهم إلى داود بالإحسان إليهم.</w:t>
      </w:r>
    </w:p>
    <w:p>
      <w:pPr>
        <w:bidi/>
      </w:pPr>
      <w:r>
        <w:rPr>
          <w:rtl/>
          <w:cs/>
          <w:lang w:val="ar_AE" w:bidi="ar_AE"/>
        </w:rPr>
      </w:r>
      <w:r>
        <w:rPr>
          <w:rtl/>
          <w:cs/>
          <w:lang w:val="ar_AE" w:bidi="ar_AE"/>
        </w:rPr>
        <w:t xml:space="preserve">توقّفوا هنا وناقشوا هذا السؤال معًا: ما الكلمات والعبارات التي تستخدمونها في لغتكم للحديث عن شخص يتولى حاكم رعايته والعناية به؟ أوقِفوا الاستماع إلى هذا التسجيل الصوتي هنا. </w:t>
      </w:r>
    </w:p>
    <w:p>
      <w:pPr>
        <w:bidi/>
      </w:pPr>
      <w:r>
        <w:rPr>
          <w:rtl/>
          <w:cs/>
          <w:lang w:val="ar_AE" w:bidi="ar_AE"/>
        </w:rPr>
      </w:r>
      <w:r>
        <w:rPr>
          <w:rtl/>
          <w:cs/>
          <w:lang w:val="ar_AE" w:bidi="ar_AE"/>
        </w:rPr>
        <w:t>في المشهد الرابع، ذكّر داود سليمان بشمعي الذي لعن داود، لكنه طلب الغفران منه فيما بعد. وقال الملك داود إنه أقسم أو تعهد باسم الرب (يهوه) بأنه لن يقتل شمعي بالسيف. لكن الملك داود أخبر سليمان الآن ألا يعامل شمعي على أنه بريء. ومن المرجح أن داود كان يقصد أن القسم الذي أقسمه لشمعي لم يكن يشمل أن يقتل شخص آخر شمعي بوسيلة غير السيف. وقال الملك داود إن سليمان رجل حكيم، وسيعرف كيف يُنزل شيبة شمعي إلى القبر بالدم. وكان داود يخبر سليمان أن يحرص على أن يموت شمعي ميتة عنيفة.</w:t>
      </w:r>
    </w:p>
    <w:p>
      <w:pPr>
        <w:bidi/>
      </w:pPr>
      <w:r>
        <w:rPr>
          <w:rtl/>
          <w:cs/>
          <w:lang w:val="ar_AE" w:bidi="ar_AE"/>
        </w:rPr>
      </w:r>
      <w:r>
        <w:rPr>
          <w:rtl/>
          <w:cs/>
          <w:lang w:val="ar_AE" w:bidi="ar_AE"/>
        </w:rPr>
        <w:t xml:space="preserve">توقّفوا هنا وناقشوا هذا السؤال معًا: كيف تتأكدون من صحة الوعود التي تقطعونها في لغتكم؟ وكيف يقول الناس في لغتكم إن شخصًا مات ميتة عنيفة دون أن يكون التعبير مسيئًا؟ أوقِفوا الاستماع إلى هذا التسجيل الصوتي هنا. </w:t>
      </w:r>
    </w:p>
    <w:p>
      <w:pPr>
        <w:bidi/>
      </w:pPr>
      <w:r>
        <w:rPr>
          <w:rtl/>
          <w:cs/>
          <w:lang w:val="ar_AE" w:bidi="ar_AE"/>
        </w:rPr>
      </w:r>
      <w:r>
        <w:rPr>
          <w:rtl/>
          <w:cs/>
          <w:lang w:val="ar_AE" w:bidi="ar_AE"/>
        </w:rPr>
        <w:t>في المشهد الخامس، اضطجع الملك داود مع آبائه، أي مات، ودفنه الناس في أورشليم، مدينة داود. ويشمل آباء الملك داود أسلافه، وليس أباه فقط.</w:t>
      </w:r>
    </w:p>
    <w:p>
      <w:pPr>
        <w:bidi/>
      </w:pPr>
      <w:r>
        <w:rPr>
          <w:rtl/>
          <w:cs/>
          <w:lang w:val="ar_AE" w:bidi="ar_AE"/>
        </w:rPr>
      </w:r>
      <w:r>
        <w:rPr>
          <w:rtl/>
          <w:cs/>
          <w:lang w:val="ar_AE" w:bidi="ar_AE"/>
        </w:rPr>
        <w:t xml:space="preserve">توقّفوا هنا وناقشوا هذا السؤال معًا: تحدثوا عن قصص مشهورة في ثقافتكم يموت فيها بطل القصة. كيف يصف الناس أن الشخص مات ميتة هادئة؟ أوقِفوا الاستماع إلى هذا التسجيل الصوتي هنا. </w:t>
      </w:r>
    </w:p>
    <w:p>
      <w:pPr>
        <w:bidi/>
      </w:pPr>
      <w:r>
        <w:rPr>
          <w:rtl/>
          <w:cs/>
          <w:lang w:val="ar_AE" w:bidi="ar_AE"/>
        </w:rPr>
      </w:r>
      <w:r>
        <w:rPr>
          <w:rtl/>
          <w:cs/>
          <w:lang w:val="ar_AE" w:bidi="ar_AE"/>
        </w:rPr>
        <w:t>ويخبرنا راوي القصة أن الملك داود كان ملكًا على إسرائيل مدة أربعين سنة في المجموع. ففي السنوات السبع الأولى كان داود ملكًا على سبط يهوذا. وكان داود يحكم يهوذا من حبرون. ثم حكم الملك داود كل إسرائيل مدة ثلاث وثلاثين سنة من أورشليم. وبعد موت داود، جلس سليمان على كرسي داود أبيه، أي أصبح ملكًا على إسرائيل مكان أبيه. وثبّت الرب (يهوه) مملكة سليمان تثبيتًا شديدًا، أي إنه جعل مملكة سليمان قوية.</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ملوك ٢: ١–١٢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خمسة مشاهد.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الملك داود</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يوآب بن صروية</w:t>
      </w:r>
    </w:p>
    <w:p>
      <w:pPr>
        <w:pStyle w:val="ListBullet"/>
        <w:bidi/>
        <w:spacing w:line="240" w:lineRule="auto"/>
        <w:ind w:left="720"/>
      </w:pPr>
      <w:r>
        <w:rPr>
          <w:rtl/>
          <w:cs/>
          <w:lang w:val="ar_AE" w:bidi="ar_AE"/>
        </w:rPr>
      </w:r>
      <w:r>
        <w:rPr>
          <w:rtl/>
          <w:cs/>
          <w:lang w:val="ar_AE" w:bidi="ar_AE"/>
        </w:rPr>
        <w:t>أبنير بن نير</w:t>
      </w:r>
    </w:p>
    <w:p>
      <w:pPr>
        <w:pStyle w:val="ListBullet"/>
        <w:bidi/>
        <w:spacing w:line="240" w:lineRule="auto"/>
        <w:ind w:left="720"/>
      </w:pPr>
      <w:r>
        <w:rPr>
          <w:rtl/>
          <w:cs/>
          <w:lang w:val="ar_AE" w:bidi="ar_AE"/>
        </w:rPr>
      </w:r>
      <w:r>
        <w:rPr>
          <w:rtl/>
          <w:cs/>
          <w:lang w:val="ar_AE" w:bidi="ar_AE"/>
        </w:rPr>
        <w:t>عماسا بن يثر</w:t>
      </w:r>
    </w:p>
    <w:p>
      <w:pPr>
        <w:pStyle w:val="ListBullet"/>
        <w:bidi/>
        <w:spacing w:line="240" w:lineRule="auto"/>
        <w:ind w:left="720"/>
      </w:pPr>
      <w:r>
        <w:rPr>
          <w:rtl/>
          <w:cs/>
          <w:lang w:val="ar_AE" w:bidi="ar_AE"/>
        </w:rPr>
      </w:r>
      <w:r>
        <w:rPr>
          <w:rtl/>
          <w:cs/>
          <w:lang w:val="ar_AE" w:bidi="ar_AE"/>
        </w:rPr>
        <w:t>برزلاي الجلعادي وبنوه</w:t>
      </w:r>
    </w:p>
    <w:p>
      <w:pPr>
        <w:pStyle w:val="ListBullet"/>
        <w:bidi/>
        <w:spacing w:line="240" w:lineRule="auto"/>
        <w:ind w:left="720"/>
      </w:pPr>
      <w:r>
        <w:rPr>
          <w:rtl/>
          <w:cs/>
          <w:lang w:val="ar_AE" w:bidi="ar_AE"/>
        </w:rPr>
      </w:r>
      <w:r>
        <w:rPr>
          <w:rtl/>
          <w:cs/>
          <w:lang w:val="ar_AE" w:bidi="ar_AE"/>
        </w:rPr>
        <w:t>أبشالوم</w:t>
      </w:r>
    </w:p>
    <w:p>
      <w:pPr>
        <w:pStyle w:val="ListBullet"/>
        <w:bidi/>
        <w:spacing w:line="240" w:lineRule="auto"/>
        <w:ind w:left="720"/>
      </w:pPr>
      <w:r>
        <w:rPr>
          <w:rtl/>
          <w:cs/>
          <w:lang w:val="ar_AE" w:bidi="ar_AE"/>
        </w:rPr>
      </w:r>
      <w:r>
        <w:rPr>
          <w:rtl/>
          <w:cs/>
          <w:lang w:val="ar_AE" w:bidi="ar_AE"/>
        </w:rPr>
        <w:t>وشمعي بن جيرا</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في المشهد الأول، عرف الملك داود أن موته قد اقترب، ولذلك أوصى سليمان بأن يتشدّد ويطيع الرب (يهوه) وكل ما أوصاه به في شريعة موسى. وأخبره أنه إذا كان أمينًا في طاعة الرب (يهوه)، فسيكون الرب (يهوه) أمينًا في إتمام الوعد الذي قطعه لداود.</w:t>
      </w:r>
    </w:p>
    <w:p>
      <w:pPr>
        <w:bidi/>
      </w:pPr>
      <w:r>
        <w:rPr>
          <w:rtl/>
          <w:cs/>
          <w:lang w:val="ar_AE" w:bidi="ar_AE"/>
        </w:rPr>
      </w:r>
      <w:r>
        <w:rPr>
          <w:rtl/>
          <w:cs/>
          <w:lang w:val="ar_AE" w:bidi="ar_AE"/>
        </w:rPr>
        <w:t>أوقفوا التمثيل. اسألوا الشخص الذي يؤدي دور الملك داود: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أشعر أنني كبير في السن ومتعب. ولم تعد لديَّ القوة لأعيش فترة أطول. أنا على وشك الموت؛ أو </w:t>
      </w:r>
    </w:p>
    <w:p>
      <w:pPr>
        <w:pStyle w:val="ListBullet"/>
        <w:bidi/>
        <w:spacing w:line="240" w:lineRule="auto"/>
        <w:ind w:left="720"/>
      </w:pPr>
      <w:r>
        <w:rPr>
          <w:rtl/>
          <w:cs/>
          <w:lang w:val="ar_AE" w:bidi="ar_AE"/>
        </w:rPr>
      </w:r>
      <w:r>
        <w:rPr>
          <w:rtl/>
          <w:cs/>
          <w:lang w:val="ar_AE" w:bidi="ar_AE"/>
        </w:rPr>
        <w:t xml:space="preserve">أنا سعيد بالحياة التي عشتها. لقد كان الرب (يهوه) صالحًا معي وباركني؛ أو </w:t>
      </w:r>
    </w:p>
    <w:p>
      <w:pPr>
        <w:pStyle w:val="ListBullet"/>
        <w:bidi/>
        <w:spacing w:line="240" w:lineRule="auto"/>
        <w:ind w:left="720"/>
      </w:pPr>
      <w:r>
        <w:rPr>
          <w:rtl/>
          <w:cs/>
          <w:lang w:val="ar_AE" w:bidi="ar_AE"/>
        </w:rPr>
      </w:r>
      <w:r>
        <w:rPr>
          <w:rtl/>
          <w:cs/>
          <w:lang w:val="ar_AE" w:bidi="ar_AE"/>
        </w:rPr>
        <w:t>أريد أن ينجح ابني وأن يحب الرب (يهوه). أنا قلق بشأن الأشخاص الخطرين المحيطين بابني.</w:t>
      </w:r>
    </w:p>
    <w:p>
      <w:pPr>
        <w:bidi/>
      </w:pPr>
      <w:r>
        <w:rPr>
          <w:rtl/>
          <w:cs/>
          <w:lang w:val="ar_AE" w:bidi="ar_AE"/>
        </w:rPr>
      </w:r>
      <w:r>
        <w:rPr>
          <w:rtl/>
          <w:cs/>
          <w:lang w:val="ar_AE" w:bidi="ar_AE"/>
        </w:rPr>
        <w:t>اسألوا الشخص الذي يؤدي دور الملك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"أشعر بالحزن، من الصعب أن أرى أبي هكذا. قلبي حزين؛ أو </w:t>
      </w:r>
    </w:p>
    <w:p>
      <w:pPr>
        <w:pStyle w:val="ListBullet"/>
        <w:bidi/>
        <w:spacing w:line="240" w:lineRule="auto"/>
        <w:ind w:left="720"/>
      </w:pPr>
      <w:r>
        <w:rPr>
          <w:rtl/>
          <w:cs/>
          <w:lang w:val="ar_AE" w:bidi="ar_AE"/>
        </w:rPr>
      </w:r>
      <w:r>
        <w:rPr>
          <w:rtl/>
          <w:cs/>
          <w:lang w:val="ar_AE" w:bidi="ar_AE"/>
        </w:rPr>
        <w:t xml:space="preserve">يجب أن أستمع إلى أبي وأن أكون قويًا. تقع على عاتقي مسؤولية كبيرة، إذ سأحكم بعد أبي؛ أو </w:t>
      </w:r>
    </w:p>
    <w:p>
      <w:pPr>
        <w:pStyle w:val="ListBullet"/>
        <w:bidi/>
        <w:spacing w:line="240" w:lineRule="auto"/>
        <w:ind w:left="720"/>
      </w:pPr>
      <w:r>
        <w:rPr>
          <w:rtl/>
          <w:cs/>
          <w:lang w:val="ar_AE" w:bidi="ar_AE"/>
        </w:rPr>
      </w:r>
      <w:r>
        <w:rPr>
          <w:rtl/>
          <w:cs/>
          <w:lang w:val="ar_AE" w:bidi="ar_AE"/>
        </w:rPr>
        <w:t>أشعر بالقلق من أنني قد أفشل. لكنني أثق أن الرب (يهوه) سيكون معي.</w:t>
      </w:r>
    </w:p>
    <w:p>
      <w:pPr>
        <w:bidi/>
      </w:pPr>
      <w:r>
        <w:rPr>
          <w:rtl/>
          <w:cs/>
          <w:lang w:val="ar_AE" w:bidi="ar_AE"/>
        </w:rPr>
      </w:r>
      <w:r>
        <w:rPr>
          <w:rtl/>
          <w:cs/>
          <w:lang w:val="ar_AE" w:bidi="ar_AE"/>
        </w:rPr>
        <w:t>اسألوا الشخص الذي يؤدي دور الرب: "بمَ تشعر أو فيمَ تفكّر؟" قد يجيب بعبارات مثل:</w:t>
      </w:r>
    </w:p>
    <w:p>
      <w:pPr>
        <w:pStyle w:val="ListBullet"/>
        <w:bidi/>
        <w:spacing w:line="240" w:lineRule="auto"/>
        <w:ind w:left="720"/>
      </w:pPr>
      <w:r>
        <w:rPr>
          <w:rtl/>
          <w:cs/>
          <w:lang w:val="ar_AE" w:bidi="ar_AE"/>
        </w:rPr>
      </w:r>
      <w:r>
        <w:rPr>
          <w:rtl/>
          <w:cs/>
          <w:lang w:val="ar_AE" w:bidi="ar_AE"/>
        </w:rPr>
        <w:t>أشعر بالسعادة والرضا عن داود. لقد كان داود مطيعًا وحكم شعبي جيدًا؛ أو</w:t>
      </w:r>
    </w:p>
    <w:p>
      <w:pPr>
        <w:pStyle w:val="ListBullet"/>
        <w:bidi/>
        <w:spacing w:line="240" w:lineRule="auto"/>
        <w:ind w:left="720"/>
      </w:pPr>
      <w:r>
        <w:rPr>
          <w:rtl/>
          <w:cs/>
          <w:lang w:val="ar_AE" w:bidi="ar_AE"/>
        </w:rPr>
      </w:r>
      <w:r>
        <w:rPr>
          <w:rtl/>
          <w:cs/>
          <w:lang w:val="ar_AE" w:bidi="ar_AE"/>
        </w:rPr>
        <w:t xml:space="preserve">محبتي لسليمان تجعلني أشعر أيضًا بالحزن الذي يشعر به بسبب أبيه؛ أو </w:t>
      </w:r>
    </w:p>
    <w:p>
      <w:pPr>
        <w:pStyle w:val="ListBullet"/>
        <w:bidi/>
        <w:spacing w:line="240" w:lineRule="auto"/>
        <w:ind w:left="720"/>
      </w:pPr>
      <w:r>
        <w:rPr>
          <w:rtl/>
          <w:cs/>
          <w:lang w:val="ar_AE" w:bidi="ar_AE"/>
        </w:rPr>
      </w:r>
      <w:r>
        <w:rPr>
          <w:rtl/>
          <w:cs/>
          <w:lang w:val="ar_AE" w:bidi="ar_AE"/>
        </w:rPr>
        <w:t>أنا أحب داود. وأحب حرصه على إكرامي. أنا أحب سليمان، وأحب الطريقة التي يستمع بها إلى أبيه. إذا أطاعني سليمان، فسأفعل كل ما وعدت به داود. هذه هي رغبتي العظمى: أن أبارك بيت داود.</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أخبر الملك داود سليمان أن يتذكر ما فعله يوآب بن صروية بالملك داود. وقال له أن يتعامل مع يوآب بحكمة بسبب قتله أبنير بن نير وعماسا بن يثر.</w:t>
      </w:r>
    </w:p>
    <w:p>
      <w:pPr>
        <w:bidi/>
      </w:pPr>
      <w:r>
        <w:rPr>
          <w:rtl/>
          <w:cs/>
          <w:lang w:val="ar_AE" w:bidi="ar_AE"/>
        </w:rPr>
      </w:r>
      <w:r>
        <w:rPr>
          <w:rtl/>
          <w:cs/>
          <w:lang w:val="ar_AE" w:bidi="ar_AE"/>
        </w:rPr>
        <w:t>أوقفوا التمثيل. اسألوا الشخص الذي يؤدي دور يوآب بن صروية: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أشعر بالفخر والقوة. فلقد جعلت من نفسي قائدًا قويًا في إسرائيل. ولا يستطيع أحد أن يمسني بسوء. حتى الملك داود لم يستطع معاقبتي. وسأصبح أقوى عندما يموت داود؛ أو </w:t>
      </w:r>
    </w:p>
    <w:p>
      <w:pPr>
        <w:pStyle w:val="ListBullet"/>
        <w:bidi/>
        <w:spacing w:line="240" w:lineRule="auto"/>
        <w:ind w:left="720"/>
      </w:pPr>
      <w:r>
        <w:rPr>
          <w:rtl/>
          <w:cs/>
          <w:lang w:val="ar_AE" w:bidi="ar_AE"/>
        </w:rPr>
      </w:r>
      <w:r>
        <w:rPr>
          <w:rtl/>
          <w:cs/>
          <w:lang w:val="ar_AE" w:bidi="ar_AE"/>
        </w:rPr>
        <w:t>أنا سعيد لأنني قتلت أبنير وعماسا. ولا أشعر بالندم على ذلك.</w:t>
      </w:r>
    </w:p>
    <w:p>
      <w:pPr>
        <w:bidi/>
      </w:pPr>
      <w:r>
        <w:rPr>
          <w:rtl/>
          <w:cs/>
          <w:lang w:val="ar_AE" w:bidi="ar_AE"/>
        </w:rPr>
      </w:r>
      <w:r>
        <w:rPr>
          <w:rtl/>
          <w:cs/>
          <w:lang w:val="ar_AE" w:bidi="ar_AE"/>
        </w:rPr>
        <w:t>اسألوا الشخص الذي يؤدي دور الملك داود: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أشعر بالغضب من يوآب؛ أو </w:t>
      </w:r>
    </w:p>
    <w:p>
      <w:pPr>
        <w:pStyle w:val="ListBullet"/>
        <w:bidi/>
        <w:spacing w:line="240" w:lineRule="auto"/>
        <w:ind w:left="720"/>
      </w:pPr>
      <w:r>
        <w:rPr>
          <w:rtl/>
          <w:cs/>
          <w:lang w:val="ar_AE" w:bidi="ar_AE"/>
        </w:rPr>
      </w:r>
      <w:r>
        <w:rPr>
          <w:rtl/>
          <w:cs/>
          <w:lang w:val="ar_AE" w:bidi="ar_AE"/>
        </w:rPr>
        <w:t>أنا قلق من أن يسبب يوآب المتاعب لسليمان كما تسبب لي المتاعب. إن يوآب قادر على تدمير المملكة أو حتى إزاحة ابني عن العرش؛ أو</w:t>
      </w:r>
    </w:p>
    <w:p>
      <w:pPr>
        <w:pStyle w:val="ListBullet"/>
        <w:bidi/>
        <w:spacing w:line="240" w:lineRule="auto"/>
        <w:ind w:left="720"/>
      </w:pPr>
      <w:r>
        <w:rPr>
          <w:rtl/>
          <w:cs/>
          <w:lang w:val="ar_AE" w:bidi="ar_AE"/>
        </w:rPr>
      </w:r>
      <w:r>
        <w:rPr>
          <w:rtl/>
          <w:cs/>
          <w:lang w:val="ar_AE" w:bidi="ar_AE"/>
        </w:rPr>
        <w:t>لا أريد أن أكون مرتبطًا بجرائم يوآب. يجب أن يقتل شخصٌ يوآب حتى يعرف شعب إسرائيل أنني لست مذنبًا بارتكاب هاتين الجريمتين.</w:t>
      </w:r>
    </w:p>
    <w:p>
      <w:pPr>
        <w:bidi/>
      </w:pPr>
      <w:r>
        <w:rPr>
          <w:rtl/>
          <w:cs/>
          <w:lang w:val="ar_AE" w:bidi="ar_AE"/>
        </w:rPr>
      </w:r>
      <w:r>
        <w:rPr>
          <w:rtl/>
          <w:cs/>
          <w:lang w:val="ar_AE" w:bidi="ar_AE"/>
        </w:rPr>
        <w:t>اسألوا الشخص الذي يؤدي دور الملك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أنا غاضب من يوآب. أستطيع أن أرى مدى خطورة يوآب؛ أو</w:t>
      </w:r>
    </w:p>
    <w:p>
      <w:pPr>
        <w:pStyle w:val="ListBullet"/>
        <w:bidi/>
        <w:spacing w:line="240" w:lineRule="auto"/>
        <w:ind w:left="720"/>
      </w:pPr>
      <w:r>
        <w:rPr>
          <w:rtl/>
          <w:cs/>
          <w:lang w:val="ar_AE" w:bidi="ar_AE"/>
        </w:rPr>
      </w:r>
      <w:r>
        <w:rPr>
          <w:rtl/>
          <w:cs/>
          <w:lang w:val="ar_AE" w:bidi="ar_AE"/>
        </w:rPr>
        <w:t xml:space="preserve">أريد حقًا أن أعاقب يوآب على جرائمه؛ أو </w:t>
      </w:r>
    </w:p>
    <w:p>
      <w:pPr>
        <w:pStyle w:val="ListBullet"/>
        <w:bidi/>
        <w:spacing w:line="240" w:lineRule="auto"/>
        <w:ind w:left="720"/>
      </w:pPr>
      <w:r>
        <w:rPr>
          <w:rtl/>
          <w:cs/>
          <w:lang w:val="ar_AE" w:bidi="ar_AE"/>
        </w:rPr>
      </w:r>
      <w:r>
        <w:rPr>
          <w:rtl/>
          <w:cs/>
          <w:lang w:val="ar_AE" w:bidi="ar_AE"/>
        </w:rPr>
        <w:t>أشعر بالثقة في أنني أستطيع أن أجد طريقة ذكية لقتل يوآب.</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أخبر الملك داود سليمان أن يُحسن إلى بني برزلاي لأنهم أحسنوا إلى الملك داود عندما كان هاربًا من أبشالوم.</w:t>
      </w:r>
    </w:p>
    <w:p>
      <w:pPr>
        <w:bidi/>
      </w:pPr>
      <w:r>
        <w:rPr>
          <w:rtl/>
          <w:cs/>
          <w:lang w:val="ar_AE" w:bidi="ar_AE"/>
        </w:rPr>
      </w:r>
      <w:r>
        <w:rPr>
          <w:rtl/>
          <w:cs/>
          <w:lang w:val="ar_AE" w:bidi="ar_AE"/>
        </w:rPr>
        <w:t>أوقفوا التمثيل. اسألوا الأشخاص الذين يؤدون دور بني برزلاي: "بمَ تشعرون أو فيمَ تفكّرون؟" قد يجيبون بعبارات مثل:</w:t>
      </w:r>
    </w:p>
    <w:p>
      <w:pPr>
        <w:pStyle w:val="ListBullet"/>
        <w:bidi/>
        <w:spacing w:line="240" w:lineRule="auto"/>
        <w:ind w:left="720"/>
      </w:pPr>
      <w:r>
        <w:rPr>
          <w:rtl/>
          <w:cs/>
          <w:lang w:val="ar_AE" w:bidi="ar_AE"/>
        </w:rPr>
      </w:r>
      <w:r>
        <w:rPr>
          <w:rtl/>
          <w:cs/>
          <w:lang w:val="ar_AE" w:bidi="ar_AE"/>
        </w:rPr>
        <w:t>نحن نحب الملك داود؛ أو</w:t>
      </w:r>
    </w:p>
    <w:p>
      <w:pPr>
        <w:pStyle w:val="ListBullet"/>
        <w:bidi/>
        <w:spacing w:line="240" w:lineRule="auto"/>
        <w:ind w:left="720"/>
      </w:pPr>
      <w:r>
        <w:rPr>
          <w:rtl/>
          <w:cs/>
          <w:lang w:val="ar_AE" w:bidi="ar_AE"/>
        </w:rPr>
      </w:r>
      <w:r>
        <w:rPr>
          <w:rtl/>
          <w:cs/>
          <w:lang w:val="ar_AE" w:bidi="ar_AE"/>
        </w:rPr>
        <w:t>الأمة كلها حزينة جدًا لأن الملك داود يحتضر؛ أو</w:t>
      </w:r>
    </w:p>
    <w:p>
      <w:pPr>
        <w:pStyle w:val="ListBullet"/>
        <w:bidi/>
        <w:spacing w:line="240" w:lineRule="auto"/>
        <w:ind w:left="720"/>
      </w:pPr>
      <w:r>
        <w:rPr>
          <w:rtl/>
          <w:cs/>
          <w:lang w:val="ar_AE" w:bidi="ar_AE"/>
        </w:rPr>
      </w:r>
      <w:r>
        <w:rPr>
          <w:rtl/>
          <w:cs/>
          <w:lang w:val="ar_AE" w:bidi="ar_AE"/>
        </w:rPr>
        <w:t>كما أحب أبونا الملك داود وكان وفيًا له، سنحب الملك سليمان ونكون أوفياء له.</w:t>
      </w:r>
    </w:p>
    <w:p>
      <w:pPr>
        <w:bidi/>
      </w:pPr>
      <w:r>
        <w:rPr>
          <w:rtl/>
          <w:cs/>
          <w:lang w:val="ar_AE" w:bidi="ar_AE"/>
        </w:rPr>
      </w:r>
      <w:r>
        <w:rPr>
          <w:rtl/>
          <w:cs/>
          <w:lang w:val="ar_AE" w:bidi="ar_AE"/>
        </w:rPr>
        <w:t>اسألوا الشخص الذي يؤدي دور الملك داود: «بمَ تشعر أو فيمَ تفكر؟» قد يجيب بعبارات مثل:</w:t>
      </w:r>
    </w:p>
    <w:p>
      <w:pPr>
        <w:pStyle w:val="ListBullet"/>
        <w:bidi/>
        <w:spacing w:line="240" w:lineRule="auto"/>
        <w:ind w:left="720"/>
      </w:pPr>
      <w:r>
        <w:rPr>
          <w:rtl/>
          <w:cs/>
          <w:lang w:val="ar_AE" w:bidi="ar_AE"/>
        </w:rPr>
      </w:r>
      <w:r>
        <w:rPr>
          <w:rtl/>
          <w:cs/>
          <w:lang w:val="ar_AE" w:bidi="ar_AE"/>
        </w:rPr>
        <w:t>أنا أحب برزلاي؛ أو</w:t>
      </w:r>
    </w:p>
    <w:p>
      <w:pPr>
        <w:pStyle w:val="ListBullet"/>
        <w:bidi/>
        <w:spacing w:line="240" w:lineRule="auto"/>
        <w:ind w:left="720"/>
      </w:pPr>
      <w:r>
        <w:rPr>
          <w:rtl/>
          <w:cs/>
          <w:lang w:val="ar_AE" w:bidi="ar_AE"/>
        </w:rPr>
      </w:r>
      <w:r>
        <w:rPr>
          <w:rtl/>
          <w:cs/>
          <w:lang w:val="ar_AE" w:bidi="ar_AE"/>
        </w:rPr>
        <w:t>أرغب بشدة في أن يكافأ بنو برزلاي على المساعدة التي قدموها لي؛ أو</w:t>
      </w:r>
    </w:p>
    <w:p>
      <w:pPr>
        <w:pStyle w:val="ListBullet"/>
        <w:bidi/>
        <w:spacing w:line="240" w:lineRule="auto"/>
        <w:ind w:left="720"/>
      </w:pPr>
      <w:r>
        <w:rPr>
          <w:rtl/>
          <w:cs/>
          <w:lang w:val="ar_AE" w:bidi="ar_AE"/>
        </w:rPr>
      </w:r>
      <w:r>
        <w:rPr>
          <w:rtl/>
          <w:cs/>
          <w:lang w:val="ar_AE" w:bidi="ar_AE"/>
        </w:rPr>
        <w:t>أنا وفيّ لبرزلاي، وأريد أن يشعر ابني بالمثل تجاهه.</w:t>
      </w:r>
    </w:p>
    <w:p>
      <w:pPr>
        <w:bidi/>
      </w:pPr>
      <w:r>
        <w:rPr>
          <w:rtl/>
          <w:cs/>
          <w:lang w:val="ar_AE" w:bidi="ar_AE"/>
        </w:rPr>
      </w:r>
      <w:r>
        <w:rPr>
          <w:rtl/>
          <w:cs/>
          <w:lang w:val="ar_AE" w:bidi="ar_AE"/>
        </w:rPr>
        <w:t>اسألوا الشخص الذي يؤدي دور الملك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أشعر بالرضا عن برزلاي وبنيه؛ أو</w:t>
      </w:r>
    </w:p>
    <w:p>
      <w:pPr>
        <w:pStyle w:val="ListBullet"/>
        <w:bidi/>
        <w:spacing w:line="240" w:lineRule="auto"/>
        <w:ind w:left="720"/>
      </w:pPr>
      <w:r>
        <w:rPr>
          <w:rtl/>
          <w:cs/>
          <w:lang w:val="ar_AE" w:bidi="ar_AE"/>
        </w:rPr>
      </w:r>
      <w:r>
        <w:rPr>
          <w:rtl/>
          <w:cs/>
          <w:lang w:val="ar_AE" w:bidi="ar_AE"/>
        </w:rPr>
        <w:t>أنا أحب برزلاي وبنيه لأنهم أظهروا المحبة لأبي؛ أو</w:t>
      </w:r>
    </w:p>
    <w:p>
      <w:pPr>
        <w:pStyle w:val="ListBullet"/>
        <w:bidi/>
        <w:spacing w:line="240" w:lineRule="auto"/>
        <w:ind w:left="720"/>
      </w:pPr>
      <w:r>
        <w:rPr>
          <w:rtl/>
          <w:cs/>
          <w:lang w:val="ar_AE" w:bidi="ar_AE"/>
        </w:rPr>
      </w:r>
      <w:r>
        <w:rPr>
          <w:rtl/>
          <w:cs/>
          <w:lang w:val="ar_AE" w:bidi="ar_AE"/>
        </w:rPr>
        <w:t>أريد أن أكافئ برزلاي وبنيه كما طلب مني أبي.</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الرابع، أخبر الملك داود سليمان أن يتذكر شمعي الذي لعن الملك داود في اليوم الذي ذهب فيه إلى محنايم. وأخبره ألا يعتبر شمعي بريئًا أو يدعه يموت ميتة هادئة.</w:t>
      </w:r>
    </w:p>
    <w:p>
      <w:pPr>
        <w:bidi/>
      </w:pPr>
      <w:r>
        <w:rPr>
          <w:rtl/>
          <w:cs/>
          <w:lang w:val="ar_AE" w:bidi="ar_AE"/>
        </w:rPr>
      </w:r>
      <w:r>
        <w:rPr>
          <w:rtl/>
          <w:cs/>
          <w:lang w:val="ar_AE" w:bidi="ar_AE"/>
        </w:rPr>
        <w:t>أوقفوا التمثيل. اسألوا الشخص الذي يؤدي دور شمعي: "بمَ تشعر أو فيمَ تفكّر؟" قد يجيب بعبارات مثل:</w:t>
      </w:r>
    </w:p>
    <w:p>
      <w:pPr>
        <w:pStyle w:val="ListBullet"/>
        <w:bidi/>
        <w:spacing w:line="240" w:lineRule="auto"/>
        <w:ind w:left="720"/>
      </w:pPr>
      <w:r>
        <w:rPr>
          <w:rtl/>
          <w:cs/>
          <w:lang w:val="ar_AE" w:bidi="ar_AE"/>
        </w:rPr>
      </w:r>
      <w:r>
        <w:rPr>
          <w:rtl/>
          <w:cs/>
          <w:lang w:val="ar_AE" w:bidi="ar_AE"/>
        </w:rPr>
        <w:t>أشعر بالراحة والحرية. لقد وعدني الملك داود ألا يقتلني؛ أو</w:t>
      </w:r>
    </w:p>
    <w:p>
      <w:pPr>
        <w:pStyle w:val="ListBullet"/>
        <w:bidi/>
        <w:spacing w:line="240" w:lineRule="auto"/>
        <w:ind w:left="720"/>
      </w:pPr>
      <w:r>
        <w:rPr>
          <w:rtl/>
          <w:cs/>
          <w:lang w:val="ar_AE" w:bidi="ar_AE"/>
        </w:rPr>
      </w:r>
      <w:r>
        <w:rPr>
          <w:rtl/>
          <w:cs/>
          <w:lang w:val="ar_AE" w:bidi="ar_AE"/>
        </w:rPr>
        <w:t>أشعر أنني في مأمن من الخطر؛ أو</w:t>
      </w:r>
    </w:p>
    <w:p>
      <w:pPr>
        <w:pStyle w:val="ListBullet"/>
        <w:bidi/>
        <w:spacing w:line="240" w:lineRule="auto"/>
        <w:ind w:left="720"/>
      </w:pPr>
      <w:r>
        <w:rPr>
          <w:rtl/>
          <w:cs/>
          <w:lang w:val="ar_AE" w:bidi="ar_AE"/>
        </w:rPr>
      </w:r>
      <w:r>
        <w:rPr>
          <w:rtl/>
          <w:cs/>
          <w:lang w:val="ar_AE" w:bidi="ar_AE"/>
        </w:rPr>
        <w:t>ما زلت أكره الملك داود لأنه أخذ عرش شاول، ولست حزينًا بسبب احتضاره.</w:t>
      </w:r>
    </w:p>
    <w:p>
      <w:pPr>
        <w:bidi/>
      </w:pPr>
      <w:r>
        <w:rPr>
          <w:rtl/>
          <w:cs/>
          <w:lang w:val="ar_AE" w:bidi="ar_AE"/>
        </w:rPr>
      </w:r>
      <w:r>
        <w:rPr>
          <w:rtl/>
          <w:cs/>
          <w:lang w:val="ar_AE" w:bidi="ar_AE"/>
        </w:rPr>
        <w:t>اسألوا الشخص الذي يؤدي دور الملك داود: «بمَ تشعر أو فيمَ تفكر؟» قد يجيب بعبارات مثل:</w:t>
      </w:r>
    </w:p>
    <w:p>
      <w:pPr>
        <w:pStyle w:val="ListBullet"/>
        <w:bidi/>
        <w:spacing w:line="240" w:lineRule="auto"/>
        <w:ind w:left="720"/>
      </w:pPr>
      <w:r>
        <w:rPr>
          <w:rtl/>
          <w:cs/>
          <w:lang w:val="ar_AE" w:bidi="ar_AE"/>
        </w:rPr>
      </w:r>
      <w:r>
        <w:rPr>
          <w:rtl/>
          <w:cs/>
          <w:lang w:val="ar_AE" w:bidi="ar_AE"/>
        </w:rPr>
        <w:t>أريد أن أحرص على حماية ابني. فأعدائي يشكلون تهديدًا لابني. أنا قلق؛ أو</w:t>
      </w:r>
    </w:p>
    <w:p>
      <w:pPr>
        <w:pStyle w:val="ListBullet"/>
        <w:bidi/>
        <w:spacing w:line="240" w:lineRule="auto"/>
        <w:ind w:left="720"/>
      </w:pPr>
      <w:r>
        <w:rPr>
          <w:rtl/>
          <w:cs/>
          <w:lang w:val="ar_AE" w:bidi="ar_AE"/>
        </w:rPr>
      </w:r>
      <w:r>
        <w:rPr>
          <w:rtl/>
          <w:cs/>
          <w:lang w:val="ar_AE" w:bidi="ar_AE"/>
        </w:rPr>
        <w:t>أشعر بالغضب من شمعي.</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الخامس، مات الملك داود، ودفنه الناس في أورشليم. وتولى الملك سليمان مُلك إسرائيل مكان أبيه داود، وتثبّتت مملكته.</w:t>
      </w:r>
    </w:p>
    <w:p>
      <w:pPr>
        <w:bidi/>
      </w:pPr>
      <w:r>
        <w:rPr>
          <w:rtl/>
          <w:cs/>
          <w:lang w:val="ar_AE" w:bidi="ar_AE"/>
        </w:rPr>
      </w:r>
      <w:r>
        <w:rPr>
          <w:rtl/>
          <w:cs/>
          <w:lang w:val="ar_AE" w:bidi="ar_AE"/>
        </w:rPr>
        <w:t>أوقفوا التمثيل. اسألوا الشخص الذي يؤدي دور الملك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أشعر بحزن شديد. أفتقد أبي؛ أو</w:t>
      </w:r>
    </w:p>
    <w:p>
      <w:pPr>
        <w:pStyle w:val="ListBullet"/>
        <w:bidi/>
        <w:spacing w:line="240" w:lineRule="auto"/>
        <w:ind w:left="720"/>
      </w:pPr>
      <w:r>
        <w:rPr>
          <w:rtl/>
          <w:cs/>
          <w:lang w:val="ar_AE" w:bidi="ar_AE"/>
        </w:rPr>
      </w:r>
      <w:r>
        <w:rPr>
          <w:rtl/>
          <w:cs/>
          <w:lang w:val="ar_AE" w:bidi="ar_AE"/>
        </w:rPr>
        <w:t>أشعر بالفخر الشديد بما فعله أبي. لقد حكم أبي إسرائيل جيدًا، وترك لي مملكة عظيمة.</w:t>
      </w:r>
    </w:p>
    <w:p>
      <w:pPr>
        <w:bidi/>
      </w:pPr>
      <w:r>
        <w:rPr>
          <w:rtl/>
          <w:cs/>
          <w:lang w:val="ar_AE" w:bidi="ar_AE"/>
        </w:rPr>
      </w:r>
      <w:r>
        <w:rPr>
          <w:rtl/>
          <w:cs/>
          <w:lang w:val="ar_AE" w:bidi="ar_AE"/>
        </w:rPr>
        <w:t>اسألوا الشخص الذي يؤدي دور الرب: "بمَ تشعر أو فيمَ تفكّر؟" قد يجيب بعبارات مثل:</w:t>
      </w:r>
    </w:p>
    <w:p>
      <w:pPr>
        <w:pStyle w:val="ListBullet"/>
        <w:bidi/>
        <w:spacing w:line="240" w:lineRule="auto"/>
        <w:ind w:left="720"/>
      </w:pPr>
      <w:r>
        <w:rPr>
          <w:rtl/>
          <w:cs/>
          <w:lang w:val="ar_AE" w:bidi="ar_AE"/>
        </w:rPr>
      </w:r>
      <w:r>
        <w:rPr>
          <w:rtl/>
          <w:cs/>
          <w:lang w:val="ar_AE" w:bidi="ar_AE"/>
        </w:rPr>
        <w:t>أشعر بالرضا عن داود؛ أو</w:t>
      </w:r>
    </w:p>
    <w:p>
      <w:pPr>
        <w:pStyle w:val="ListBullet"/>
        <w:bidi/>
        <w:spacing w:line="240" w:lineRule="auto"/>
        <w:ind w:left="720"/>
      </w:pPr>
      <w:r>
        <w:rPr>
          <w:rtl/>
          <w:cs/>
          <w:lang w:val="ar_AE" w:bidi="ar_AE"/>
        </w:rPr>
      </w:r>
      <w:r>
        <w:rPr>
          <w:rtl/>
          <w:cs/>
          <w:lang w:val="ar_AE" w:bidi="ar_AE"/>
        </w:rPr>
        <w:t>أنا سعيد لأن سليمان يفعل كل ما أوصاه به أبوه.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ملوك ٢: ١–١٢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عندما عرف </w:t>
      </w:r>
      <w:r>
        <w:rPr>
          <w:b/>
          <w:rtl/>
          <w:cs/>
          <w:lang w:val="ar_AE" w:bidi="ar_AE"/>
        </w:rPr>
        <w:t>الملك</w:t>
      </w:r>
      <w:r>
        <w:rPr>
          <w:rtl/>
          <w:cs/>
          <w:lang w:val="ar_AE" w:bidi="ar_AE"/>
        </w:rPr>
        <w:t xml:space="preserve"> داود أنه على وشك الموت، أوصى سليمان بأن يحفظ وصايا </w:t>
      </w:r>
      <w:r>
        <w:rPr>
          <w:b/>
          <w:rtl/>
          <w:cs/>
          <w:lang w:val="ar_AE" w:bidi="ar_AE"/>
        </w:rPr>
        <w:t>الرب</w:t>
      </w:r>
      <w:r>
        <w:rPr>
          <w:rtl/>
          <w:cs/>
          <w:lang w:val="ar_AE" w:bidi="ar_AE"/>
        </w:rPr>
        <w:t xml:space="preserve"> (يهوه) </w:t>
      </w:r>
      <w:r>
        <w:rPr>
          <w:b/>
          <w:rtl/>
          <w:cs/>
          <w:lang w:val="ar_AE" w:bidi="ar_AE"/>
        </w:rPr>
        <w:t>إلهه</w:t>
      </w:r>
      <w:r>
        <w:rPr>
          <w:rtl/>
          <w:cs/>
          <w:lang w:val="ar_AE" w:bidi="ar_AE"/>
        </w:rPr>
        <w:t>. وتشمل هذه الوصايا الوصايا العشر وجميع متطلبات الرب (يهوه). استخدموا الكلمات أو العبارات نفسها التي استخدمتموها في المقاطع السابقة للإشارة إلى الملك، والرب (يهوه)، والله. ولمزيد من المعلومات عن الملك، أو الرب (يهوه)، أو الله، ارجعوا إلى قاموس الكلمات الرئيسية.</w:t>
      </w:r>
    </w:p>
    <w:p>
      <w:pPr>
        <w:bidi/>
      </w:pPr>
      <w:r>
        <w:rPr>
          <w:rtl/>
          <w:cs/>
          <w:lang w:val="ar_AE" w:bidi="ar_AE"/>
        </w:rPr>
      </w:r>
      <w:r>
        <w:rPr>
          <w:rtl/>
          <w:cs/>
          <w:lang w:val="ar_AE" w:bidi="ar_AE"/>
        </w:rPr>
        <w:t>أخبر الملك داود سليمان أن يسير في طرق الرب (يهوه)، وأن يحفظ فرائض الرب (يهوه) ووصاياه وأحكامه وشهاداته، كما أعطاها الرب (يهوه) في شريعة موسى. الفرائض هي قوانين أو قواعد تتعلق بكيفية أداء الواجبات في خيمة الاجتماع أو الهيكل. وقد تشير الفرائض أيضًا إلى مهمة محددة مطلوبة أو تعليمات حول كيفية الحياة في المجتمع. الوصية هي ناموس، أو قانون أو تعليمات. وأعطى الرب (يهوه) موسى عشر وصايا ليعطيها لشعب إسرائيل. وكانت هذه الوصايا تعلّم الإسرائيليين كيف يعيشون معًا حياة صالحة، في علاقة جيدة مع الرب (يهوه) ومع بعضهم بعضًا. وتشير الأحكام عادةً إلى القواعد الطقسية التي أعطاها الرب (يهوه) لشعب إسرائيل بشأن تقديم الذبائح والاحتفال بالأعياد. وقد كتب الرب (يهوه) الوصايا العشر على لوحين من حجر. وكان شعب إسرائيل يسمّي لوحي الحجر اللذين كُتبت عليهما شريعة الرب (يهوه) "الشهادة". وكانت هذه الشريعة تثبت أن بين الرب (يهوه) وشعب إسرائيل عهدًا، أي علاقة خاصة.</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الفرائض</w:t>
      </w:r>
      <w:r>
        <w:rPr>
          <w:rtl/>
          <w:cs/>
          <w:lang w:val="ar_AE" w:bidi="ar_AE"/>
        </w:rPr>
        <w:t xml:space="preserve"> </w:t>
      </w:r>
      <w:r>
        <w:rPr>
          <w:b/>
          <w:rtl/>
          <w:cs/>
          <w:lang w:val="ar_AE" w:bidi="ar_AE"/>
        </w:rPr>
        <w:t>والوصايا</w:t>
      </w:r>
      <w:r>
        <w:rPr>
          <w:b/>
          <w:rtl/>
          <w:cs/>
          <w:lang w:val="ar_AE" w:bidi="ar_AE"/>
        </w:rPr>
        <w:t xml:space="preserve"> والأحكام</w:t>
      </w:r>
      <w:r>
        <w:rPr>
          <w:rtl/>
          <w:cs/>
          <w:lang w:val="ar_AE" w:bidi="ar_AE"/>
        </w:rPr>
        <w:t xml:space="preserve"> و</w:t>
      </w:r>
      <w:r>
        <w:rPr>
          <w:b/>
          <w:rtl/>
          <w:cs/>
          <w:lang w:val="ar_AE" w:bidi="ar_AE"/>
        </w:rPr>
        <w:t>الشهادات</w:t>
      </w:r>
      <w:r>
        <w:rPr>
          <w:rtl/>
          <w:cs/>
          <w:lang w:val="ar_AE" w:bidi="ar_AE"/>
        </w:rPr>
        <w:t xml:space="preserve">. إذا قررتم استخدام المصطلحين العامين «القوانين» و«الوصايا» فقط، فناقشوا كيف ستعبّرون عن ذلك. أما إذا قررتم استخدام الكلمات الأربع الخاصة بهذه الأنواع من القوانين، فابحثوا عن «الفرائض» و«الوصايا» و«الأحكام» و«الشهادات» في قاموس الكلمات الرئيسية لمزيد من المعلومات. إذا كنتم قد ترجمتم هذه الأفكار بالفعل في سفر آخر من الكتاب المقدس، استخدموا الكلمات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شريعة</w:t>
      </w:r>
      <w:r>
        <w:rPr>
          <w:rtl/>
          <w:cs/>
          <w:lang w:val="ar_AE" w:bidi="ar_AE"/>
        </w:rPr>
        <w:t xml:space="preserve"> موسى. هذه الشريعة هي التعليمات العامة والخاصة التي أعطاها الرب (يهوه) لموسى، وتشمل جميع أنواع القوانين الأخرى هذه. ولمزيد من المعلومات عن شريعة موسى، ارجعوا إلى قاموس الكلمات الرئيسية. إذا كنتم قد ترجمتم «شريعة موسى» في سفر آخر من الكتاب المقدس، فاستخدموا الكلمات نفسها التي استخدمتموها هناك. أوقِفوا الاستماع إلى هذا التسجيل الصوتي هنا. </w:t>
      </w:r>
    </w:p>
    <w:p>
      <w:pPr>
        <w:bidi/>
      </w:pPr>
      <w:r>
        <w:rPr>
          <w:rtl/>
          <w:cs/>
          <w:lang w:val="ar_AE" w:bidi="ar_AE"/>
        </w:rPr>
      </w:r>
      <w:r>
        <w:rPr>
          <w:rtl/>
          <w:cs/>
          <w:lang w:val="ar_AE" w:bidi="ar_AE"/>
        </w:rPr>
        <w:t>وعد الرب (يهوه) داود بأنه إذا سار نسل داود أمام الرب (يهوه) بأمانة من كل قلبه ومن كل نفسه، فإن الرب (يهوه) سيحرص على أن يكون أحد نسل داود على كرسي إسرائيل، أي أن يكون ملكًا على إسرائيل. استخدموا الكلمة نفسها التي استخدمتموها في المقاطع السابقة للإشارة إلى الكرسي. ونسْل الشخص هم أبناؤه وأحفاده وجميع أفراد عائلته في الأجيال اللاحقة.</w:t>
      </w:r>
    </w:p>
    <w:p>
      <w:pPr>
        <w:bidi/>
      </w:pPr>
      <w:r>
        <w:rPr>
          <w:rtl/>
          <w:cs/>
          <w:lang w:val="ar_AE" w:bidi="ar_AE"/>
        </w:rPr>
      </w:r>
      <w:r>
        <w:rPr>
          <w:rtl/>
          <w:cs/>
          <w:lang w:val="ar_AE" w:bidi="ar_AE"/>
        </w:rPr>
        <w:t xml:space="preserve">توقفوا هنا وتناقشوا كمجموعة حول الكلمة أو العبارة التي ستستخدمونها لكلمة </w:t>
      </w:r>
      <w:r>
        <w:rPr>
          <w:b/>
          <w:rtl/>
          <w:cs/>
          <w:lang w:val="ar_AE" w:bidi="ar_AE"/>
        </w:rPr>
        <w:t>"نسل"</w:t>
      </w:r>
      <w:r>
        <w:rPr>
          <w:rtl/>
          <w:cs/>
          <w:lang w:val="ar_AE" w:bidi="ar_AE"/>
        </w:rPr>
        <w:t xml:space="preserve">. ولمزيد من المعلومات، ارجعوا إلى كلمة «نسل» في قاموس الكلمات الرئيسية. إذا كنتم قد ترجمتم هذه الفكرة في سفر آخر من الكتاب المقدس، فاستخدموا الكلمة نفسها هنا. أوقِفوا الاستماع إلى هذا التسجيل الصوتي هنا. </w:t>
      </w:r>
    </w:p>
    <w:p>
      <w:pPr>
        <w:bidi/>
      </w:pPr>
      <w:r>
        <w:rPr>
          <w:rtl/>
          <w:cs/>
          <w:lang w:val="ar_AE" w:bidi="ar_AE"/>
        </w:rPr>
      </w:r>
      <w:r>
        <w:rPr>
          <w:rtl/>
          <w:cs/>
          <w:lang w:val="ar_AE" w:bidi="ar_AE"/>
        </w:rPr>
        <w:t>«السلوك بأمانة» هو تعبير خاص يصف الطريقة التي يعيش بها الشخص حياته. والشخص الذي يسلك بأمانة هو الشخص الذي يتصرف بالطريقة التي يطلبها الرب (يهوه) منه. وهذا الشخص يطيع الرب (يهوه). القلب هو عضلة داخل أجسامنا تحافظ على تدفق الدم، ولكن القلب في الكتاب المقدس هو تعبير خاص عن الموضع الذي تحدث فيه أفكار الشخص ومشاعره وقراراته. النفس هي الجزء الداخلي غير المرئي من الشخص. وهذا الجزء من الشخص هو الذي يستمر حتى بعد موت الجسد.</w:t>
      </w:r>
    </w:p>
    <w:p>
      <w:pPr>
        <w:bidi/>
      </w:pPr>
      <w:r>
        <w:rPr>
          <w:rtl/>
          <w:cs/>
          <w:lang w:val="ar_AE" w:bidi="ar_AE"/>
        </w:rPr>
      </w:r>
      <w:r>
        <w:rPr>
          <w:rtl/>
          <w:cs/>
          <w:lang w:val="ar_AE" w:bidi="ar_AE"/>
        </w:rPr>
        <w:t>توقّفوا هنا وناقشوا كمجموعة الكلمة أو العبارة التي ستستخدمونها لـ "</w:t>
      </w:r>
      <w:r>
        <w:rPr>
          <w:b/>
          <w:rtl/>
          <w:cs/>
          <w:lang w:val="ar_AE" w:bidi="ar_AE"/>
        </w:rPr>
        <w:t>وسَلكوا أمامي بالأمانَةِ مِنْ كُلِّ قُلوبهِمْ وكُلِّ أنفُسِهِمْ</w:t>
      </w:r>
      <w:r>
        <w:rPr>
          <w:rtl/>
          <w:cs/>
          <w:lang w:val="ar_AE" w:bidi="ar_AE"/>
        </w:rPr>
        <w:t xml:space="preserve">". انظروا إلى «القلب» و«النفس» في قاموس الكلمات الرئيسية لمزيد من المعلومات. إذا كنتم قد ترجمتم هذه الأفكار بالفعل في سفر آخر من الكتاب المقدس، فاستخدموا الكلمات نفسها التي استخدمتموها هناك. أوقِفوا الاستماع إلى هذا التسجيل الصوتي هنا. </w:t>
      </w:r>
    </w:p>
    <w:p>
      <w:pPr>
        <w:bidi/>
      </w:pPr>
      <w:r>
        <w:rPr>
          <w:rtl/>
          <w:cs/>
          <w:lang w:val="ar_AE" w:bidi="ar_AE"/>
        </w:rPr>
      </w:r>
      <w:r>
        <w:rPr>
          <w:rtl/>
          <w:cs/>
          <w:lang w:val="ar_AE" w:bidi="ar_AE"/>
        </w:rPr>
        <w:t xml:space="preserve">أخبر داود سليمان أن يتذكر أن يوآب بن صروية قتل أو سفك دماء </w:t>
      </w:r>
      <w:r>
        <w:rPr>
          <w:b/>
          <w:rtl/>
          <w:cs/>
          <w:lang w:val="ar_AE" w:bidi="ar_AE"/>
        </w:rPr>
        <w:t>قائدي</w:t>
      </w:r>
      <w:r>
        <w:rPr>
          <w:rtl/>
          <w:cs/>
          <w:lang w:val="ar_AE" w:bidi="ar_AE"/>
        </w:rPr>
        <w:t xml:space="preserve"> إسرائيل، أبنير وعماسا. والقائد هو قائد عسكري مسؤول عن الجنود. وكان القادة في جيش إسرائيل يقودون جنودهم في المعارك. استخدموا الكلمة أو العبارة نفسها للإشارة إلى كلمة «قائد» التي استخدمتموها في المقاطع السابقة.</w:t>
      </w:r>
    </w:p>
    <w:p>
      <w:pPr>
        <w:bidi/>
      </w:pPr>
      <w:r>
        <w:rPr>
          <w:rtl/>
          <w:cs/>
          <w:lang w:val="ar_AE" w:bidi="ar_AE"/>
        </w:rPr>
      </w:r>
      <w:r>
        <w:rPr>
          <w:rtl/>
          <w:cs/>
          <w:lang w:val="ar_AE" w:bidi="ar_AE"/>
        </w:rPr>
        <w:t xml:space="preserve">توقّفوا هنا وناقشوا معًا الكلمة أو العبارة التي ستستخدمونها لكلمة </w:t>
      </w:r>
      <w:r>
        <w:rPr>
          <w:b/>
          <w:rtl/>
          <w:cs/>
          <w:lang w:val="ar_AE" w:bidi="ar_AE"/>
        </w:rPr>
        <w:t>"الدَم"</w:t>
      </w:r>
      <w:r>
        <w:rPr>
          <w:rtl/>
          <w:cs/>
          <w:lang w:val="ar_AE" w:bidi="ar_AE"/>
        </w:rPr>
        <w:t xml:space="preserve">. وعندما يسفك شخص دم شخص آخر، فإنه يقتل ذلك الشخص. وكان الإسرائيليون يؤمنون بأن حياة الإنسان في دمه. ولمزيد من المعلومات عن الدم، ارجعوا إلى «الدم» في قاموس الكلمات الرئيسية. أوقِفوا الاستماع إلى هذا التسجيل الصوتي هنا. </w:t>
      </w:r>
    </w:p>
    <w:p>
      <w:pPr>
        <w:bidi/>
      </w:pPr>
      <w:r>
        <w:rPr>
          <w:rtl/>
          <w:cs/>
          <w:lang w:val="ar_AE" w:bidi="ar_AE"/>
        </w:rPr>
      </w:r>
      <w:r>
        <w:rPr>
          <w:rtl/>
          <w:cs/>
          <w:lang w:val="ar_AE" w:bidi="ar_AE"/>
        </w:rPr>
        <w:t>كان يوآب قد جعل الدم على حزامه الذي حول وسطه وعلى نعليه اللذين في رجليه. وكان الحزام قطعة من القماش يربطها الناس حول وسطهم لتثبيت رداءهم في مكانه.</w:t>
      </w:r>
    </w:p>
    <w:p>
      <w:pPr>
        <w:bidi/>
      </w:pPr>
      <w:r>
        <w:rPr>
          <w:rtl/>
          <w:cs/>
          <w:lang w:val="ar_AE" w:bidi="ar_AE"/>
        </w:rPr>
      </w:r>
      <w:r>
        <w:rPr>
          <w:rtl/>
          <w:cs/>
          <w:lang w:val="ar_AE" w:bidi="ar_AE"/>
        </w:rPr>
        <w:t xml:space="preserve">توقّفوا هنا وناقشوا كمجموعة الكلمات أو العبارات التي ستستخدمونها </w:t>
      </w:r>
      <w:r>
        <w:rPr>
          <w:b/>
          <w:rtl/>
          <w:cs/>
          <w:lang w:val="ar_AE" w:bidi="ar_AE"/>
        </w:rPr>
        <w:t>للمنطقة</w:t>
      </w:r>
      <w:r>
        <w:rPr>
          <w:rtl/>
          <w:cs/>
          <w:lang w:val="ar_AE" w:bidi="ar_AE"/>
        </w:rPr>
        <w:t xml:space="preserve"> </w:t>
      </w:r>
      <w:r>
        <w:rPr>
          <w:b/>
          <w:rtl/>
          <w:cs/>
          <w:lang w:val="ar_AE" w:bidi="ar_AE"/>
        </w:rPr>
        <w:t>وللنعال</w:t>
      </w:r>
      <w:r>
        <w:rPr>
          <w:rtl/>
          <w:cs/>
          <w:lang w:val="ar_AE" w:bidi="ar_AE"/>
        </w:rPr>
        <w:t xml:space="preserve">. وإذا لزم الأمر، انظروا إلى صورة </w:t>
      </w:r>
      <w:r>
        <w:rPr>
          <w:rtl/>
          <w:cs/>
          <w:lang w:val="ar_AE" w:bidi="ar_AE"/>
        </w:rPr>
        <w:t>النعال</w:t>
      </w:r>
      <w:r>
        <w:rPr>
          <w:rtl/>
          <w:cs/>
          <w:lang w:val="ar_AE" w:bidi="ar_AE"/>
        </w:rPr>
        <w:t xml:space="preserve"> مرة أخرى. أوقِفوا الاستماع إلى هذا التسجيل الصوتي هنا. </w:t>
      </w:r>
    </w:p>
    <w:p>
      <w:pPr>
        <w:bidi/>
      </w:pPr>
      <w:r>
        <w:rPr>
          <w:rtl/>
          <w:cs/>
          <w:lang w:val="ar_AE" w:bidi="ar_AE"/>
        </w:rPr>
      </w:r>
      <w:r>
        <w:rPr>
          <w:rtl/>
          <w:cs/>
          <w:lang w:val="ar_AE" w:bidi="ar_AE"/>
        </w:rPr>
        <w:t>أخبر داود سليمان أن يتعامل مع يوآب بحكمة، وألا يدع شيبته تنحدر بسلام إلى الهاوية. والهاوية هي الكلمة المستخدمة في جميع أنحاء العهد القديم للإشارة إلى مكان الموتى. وكان الناس يعتقدون أن الهاوية تقع تحت الأرض. ولذلك، كان الناس يتحدثون عن الذهاب إلى الهاوية بالنزول إليها. وتشمل الهاوية مفاهيم الموت، والعالم السفلي، ومكان دفن جثث الموتى. كانت الهاوية أيضًا مكان ظُلمة، وصمت، وضعف، وغياب الفرح. كان لدى معظم الثقافات القديمة مفهومٌ مُرتبط بوجود مكان للأموات تحت الأرض.</w:t>
      </w:r>
    </w:p>
    <w:p>
      <w:pPr>
        <w:bidi/>
      </w:pPr>
      <w:r>
        <w:rPr>
          <w:rtl/>
          <w:cs/>
          <w:lang w:val="ar_AE" w:bidi="ar_AE"/>
        </w:rPr>
      </w:r>
      <w:r>
        <w:rPr>
          <w:rtl/>
          <w:cs/>
          <w:lang w:val="ar_AE" w:bidi="ar_AE"/>
        </w:rPr>
        <w:t xml:space="preserve">توقَّفوا هنا وناقشوا كمجموعة الكلمة أو العبارة التي ستستخدمونها للدلالة على </w:t>
      </w:r>
      <w:r>
        <w:rPr>
          <w:b/>
          <w:rtl/>
          <w:cs/>
          <w:lang w:val="ar_AE" w:bidi="ar_AE"/>
        </w:rPr>
        <w:t>"شيول"</w:t>
      </w:r>
      <w:r>
        <w:rPr>
          <w:rtl/>
          <w:cs/>
          <w:lang w:val="ar_AE" w:bidi="ar_AE"/>
        </w:rPr>
        <w:t xml:space="preserve">. انظروا تعبير شيول في "قاموس الكلمات الرئيسية". إذا كنتم قد ترجمتم هذه الكلمة فعلًا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وقال له ألا يدع شيبة يوآب تنحدر بسلام إلى الهاوية. فعندما يعيش الناس في سلام، فإنهم بخير تمامًا. وأولئك الأشخاص يعيشون حياة مكتملة، ويعيشون في انسجام مع بعضهم بعضًا، ومع الطبيعة، والأهم من ذلك، مع الرب (يهوه). إن الشخص الذي يعيش في سلام هو شخصٌ راضٍ. والشخص الذي يموت بسلام يموت لأسباب طبيعية، مثل الشيخوخة.</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كلمة </w:t>
      </w:r>
      <w:r>
        <w:rPr>
          <w:b/>
          <w:rtl/>
          <w:cs/>
          <w:lang w:val="ar_AE" w:bidi="ar_AE"/>
        </w:rPr>
        <w:t>سلام</w:t>
      </w:r>
      <w:r>
        <w:rPr>
          <w:rtl/>
          <w:cs/>
          <w:lang w:val="ar_AE" w:bidi="ar_AE"/>
        </w:rPr>
        <w:t xml:space="preserve">. انظروا كلمة سلام في "قاموس الكلمات الرئيسية" للمزيد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أخبر الملك داود سليمان أيضًا أن يتذكر أن شمعي كان قد لعن الملك داود عندما هرب داود من أبشالوم. أن تلعن شخص ما هو نقيض أن تبارك شخصًا. فعندما تبارك شخصًا، فأنت تتمنى أن يحدث له شيئًا جيدًا. وعندما تلعن ذلك الشخص، فإنك تتمنى أن يحدث له شيء سيئ. كان الناس يعتقدون أن اللعنة ستتحقق. </w:t>
      </w:r>
    </w:p>
    <w:p>
      <w:pPr>
        <w:bidi/>
      </w:pPr>
      <w:r>
        <w:rPr>
          <w:rtl/>
          <w:cs/>
          <w:lang w:val="ar_AE" w:bidi="ar_AE"/>
        </w:rPr>
      </w:r>
      <w:r>
        <w:rPr>
          <w:rtl/>
          <w:cs/>
          <w:lang w:val="ar_AE" w:bidi="ar_AE"/>
        </w:rPr>
        <w:t xml:space="preserve">توقّفوا هنا وناقشوا كمجموعة الكلمة أو العبارة التي ستستخدمونها لكلمة </w:t>
      </w:r>
      <w:r>
        <w:rPr>
          <w:b/>
          <w:rtl/>
          <w:cs/>
          <w:lang w:val="ar_AE" w:bidi="ar_AE"/>
        </w:rPr>
        <w:t>لعنة</w:t>
      </w:r>
      <w:r>
        <w:rPr>
          <w:rtl/>
          <w:cs/>
          <w:lang w:val="ar_AE" w:bidi="ar_AE"/>
        </w:rPr>
        <w:t xml:space="preserve">. لمزيدٍ من المعلومات، ابحثوا عن كلمة لعنة في قاموس الكلمات الرئيسية. إذا كنتم قد ترجمتم هذه الكلمة فعلًا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قال الملك داود إنه أقسم للرب (يهوه) أمام شمعي، أو </w:t>
      </w:r>
      <w:r>
        <w:rPr>
          <w:b/>
          <w:rtl/>
          <w:cs/>
          <w:lang w:val="ar_AE" w:bidi="ar_AE"/>
        </w:rPr>
        <w:t>حلف</w:t>
      </w:r>
      <w:r>
        <w:rPr>
          <w:rtl/>
          <w:cs/>
          <w:lang w:val="ar_AE" w:bidi="ar_AE"/>
        </w:rPr>
        <w:t>، ألا يقتل شمعي بالسيف. عندما يقطع الناس وعدًا لبعضهم البعض، فيمكنهم أن يحلفوا بقَسَم ليجعلوا الوعد أكثر جدية. وعندما يحلف شخص، فإنه يقول إنه سيلتزم بوعده التزامًا كاملًا. وإذا لم يلتزم ذلك الشخص بوعده، فعلى الرب (يهوه) أن يعاقبه. استخدموا الكلمة أو العبارة نفسها لـ "فحَلَفتُ لهُ بالرَّبِّ" التي استخدمتموها في المقاطع السابقة. وإذا وجدتم ذلك مفيدًا، يمكنكم الرجوع إلى "الحلف" في قاموس الكلمات الرئيسية.</w:t>
      </w:r>
    </w:p>
    <w:p>
      <w:pPr>
        <w:bidi/>
      </w:pPr>
      <w:r>
        <w:rPr>
          <w:rtl/>
          <w:cs/>
          <w:lang w:val="ar_AE" w:bidi="ar_AE"/>
        </w:rPr>
      </w:r>
      <w:r>
        <w:rPr>
          <w:rtl/>
          <w:cs/>
          <w:lang w:val="ar_AE" w:bidi="ar_AE"/>
        </w:rPr>
        <w:t>وقال داود إن سليمان حكيم، ولن يُنزل شمعي إلى الهاوية بالدم. والشخص الذي لديه حكمة يفهم أشياء كثيرة ويستطيع اتخاذ قرارات جيدة تؤدي إلى نتائج جيدة. وعندما يكون لدى الشخص مهارات معينة، مثل القدرة على البناء أو جعل شيئًا ما جميلًا، فإن الكتاب المُقدَّس يقول أيضًا أن هذا الشخص لديه حكمة.</w:t>
      </w:r>
    </w:p>
    <w:p>
      <w:pPr>
        <w:bidi/>
      </w:pPr>
      <w:r>
        <w:rPr>
          <w:rtl/>
          <w:cs/>
          <w:lang w:val="ar_AE" w:bidi="ar_AE"/>
        </w:rPr>
      </w:r>
      <w:r>
        <w:rPr>
          <w:rtl/>
          <w:cs/>
          <w:lang w:val="ar_AE" w:bidi="ar_AE"/>
        </w:rPr>
        <w:t xml:space="preserve">توقّفوا هنا وناقشوا كمجموعة الكلمة أو العبارة التي ستستخدمونها </w:t>
      </w:r>
      <w:r>
        <w:rPr>
          <w:b/>
          <w:rtl/>
          <w:cs/>
          <w:lang w:val="ar_AE" w:bidi="ar_AE"/>
        </w:rPr>
        <w:t>للحكمة</w:t>
      </w:r>
      <w:r>
        <w:rPr>
          <w:rtl/>
          <w:cs/>
          <w:lang w:val="ar_AE" w:bidi="ar_AE"/>
        </w:rPr>
        <w:t xml:space="preserve">. ابحثوا عن كلمة "الحكمة" في قاموس الكلمات الرئيسية لمزيد من المعلومات. إذا كنتم قد ترجمتم هذه الكلمة فعلًا في سِفر آخر من الكتاب المقدّس، فاستخدموا الكلمة ذاتها التي استُخدمت هناك. أوقِفوا الاستماع إلى هذا التسجيل الصوتي هنا. </w:t>
      </w:r>
    </w:p>
    <w:p>
      <w:pPr>
        <w:bidi/>
      </w:pPr>
      <w:r>
        <w:rPr>
          <w:rtl/>
          <w:cs/>
          <w:lang w:val="ar_AE" w:bidi="ar_AE"/>
        </w:rPr>
      </w:r>
      <w:r>
        <w:rPr>
          <w:rtl/>
          <w:cs/>
          <w:lang w:val="ar_AE" w:bidi="ar_AE"/>
        </w:rPr>
        <w:t>بعد موت الملك داود، أصبح الملك سليمان ملكًا، وجعل الرب (يهوه) مُلك سليمان قويًا. ومُلك الملك هو الفترة والطريقة التي يحكم بها شعبه. وفي هذه الحالة، يشير مُلك سليمان أيضًا إلى سلطانه وحقه في أن يكون ملكًا.</w:t>
      </w:r>
    </w:p>
    <w:p>
      <w:pPr>
        <w:bidi/>
      </w:pPr>
      <w:r>
        <w:rPr>
          <w:rtl/>
          <w:cs/>
          <w:lang w:val="ar_AE" w:bidi="ar_AE"/>
        </w:rPr>
      </w:r>
      <w:r>
        <w:rPr>
          <w:rtl/>
          <w:cs/>
          <w:lang w:val="ar_AE" w:bidi="ar_AE"/>
        </w:rPr>
        <w:t xml:space="preserve">توقّفوا هنا وناقشوا كمجموعة الكلمة أو العبارة التي ستستخدمونها </w:t>
      </w:r>
      <w:r>
        <w:rPr>
          <w:b/>
          <w:rtl/>
          <w:cs/>
          <w:lang w:val="ar_AE" w:bidi="ar_AE"/>
        </w:rPr>
        <w:t>للمُلك</w:t>
      </w:r>
      <w:r>
        <w:rPr>
          <w:rtl/>
          <w:cs/>
          <w:lang w:val="ar_AE" w:bidi="ar_AE"/>
        </w:rPr>
        <w:t>. وإذا كنتم قد ترجمتم هذا التعبير بالفعل في سِفر آخر من الكتاب المُقدَّس، فاستخدموا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2:13–25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الملوك الأول ٢: ١٣–٢٥ واحفظوه في قلوبكم. </w:t>
      </w:r>
    </w:p>
    <w:p>
      <w:pPr>
        <w:bidi/>
      </w:pPr>
      <w:r>
        <w:rPr>
          <w:rtl/>
          <w:cs/>
          <w:lang w:val="ar_AE" w:bidi="ar_AE"/>
        </w:rPr>
      </w:r>
      <w:r>
        <w:rPr>
          <w:rtl/>
          <w:cs/>
          <w:lang w:val="ar_AE" w:bidi="ar_AE"/>
        </w:rPr>
        <w:t xml:space="preserve">استمعوا إلى النسخة الصوتية من سفر الملوك الأول ٢: ١٣–٢٥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ملوك ٢: ١٣–٢٥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القصص القليلة السابقة، شاخ الملك داود، وحاول أدونيا بن داود أن يصبح الملك الجديد. ولكن الرب (يهوه) كان قد اختار سليمان بن داود ليكون الملك الجديد. والآن مات داود، وأصبح سليمان ملكًا على إسرائيل. في هذه القصة، يطلب أدونيا أن يتزوج امرأة من بيت داود. لكن سليمان يرى أن أدونيا يريد أن يسبب له المتاعب، ولذلك يقتل سليمان أدونيا.</w:t>
      </w:r>
    </w:p>
    <w:p>
      <w:pPr>
        <w:bidi/>
      </w:pPr>
      <w:r>
        <w:rPr>
          <w:rtl/>
          <w:cs/>
          <w:lang w:val="ar_AE" w:bidi="ar_AE"/>
        </w:rPr>
      </w:r>
      <w:r>
        <w:rPr>
          <w:rtl/>
          <w:cs/>
          <w:lang w:val="ar_AE" w:bidi="ar_AE"/>
        </w:rPr>
        <w:t>تبدأ هذه القصة عندما يزور أدونيا بثشبع، أم سليمان. تذكّروا أن بثشبع ساعدت سليمان في قصة سابقة على أن يصبح ملكًا بدلًا من أدونيا. لذلك، عندما يزورها أدونيا، تتساءل بثشبع عن سبب مجيئه. وربما كانت بثشبع متوترة أيضًا، ولذلك تسأله إن كان قد جاء للسلام، أم أنه سيُسبب المتاعب. يجيب أدونيا بأنه جاء للسلام، وأنه يريد أن يتحدث مع بثشبع.</w:t>
      </w:r>
    </w:p>
    <w:p>
      <w:pPr>
        <w:bidi/>
      </w:pPr>
      <w:r>
        <w:rPr>
          <w:rtl/>
          <w:cs/>
          <w:lang w:val="ar_AE" w:bidi="ar_AE"/>
        </w:rPr>
      </w:r>
      <w:r>
        <w:rPr>
          <w:rtl/>
          <w:cs/>
          <w:lang w:val="ar_AE" w:bidi="ar_AE"/>
        </w:rPr>
        <w:t>يقول أدونيا إنه في وقت سابق كان شعب إسرائيل يتوقع أن يصبح هو الملك التالي. ففي ذلك الوقت، كان ابن الملك الأكبر يتولى عادةً المُلك بعد أبيه. وكان أدونيا أكبر أبناء داود الذين كانوا على قيد الحياة. لكن أدونيا يقول إن الأمور قد تغيرت، وإن الرب (يهوه) اختار سليمان ليكون ملكًا. والآن، يريد أدونيا أن يطلب من بثشبع شيئًا واحدًا فقط. فهو يريد منها أن تطلب من سليمان أن يسمح له بالزواج من أبيشج.</w:t>
      </w:r>
    </w:p>
    <w:p>
      <w:pPr>
        <w:bidi/>
      </w:pPr>
      <w:r>
        <w:rPr>
          <w:rtl/>
          <w:cs/>
          <w:lang w:val="ar_AE" w:bidi="ar_AE"/>
        </w:rPr>
      </w:r>
      <w:r>
        <w:rPr>
          <w:rtl/>
          <w:cs/>
          <w:lang w:val="ar_AE" w:bidi="ar_AE"/>
        </w:rPr>
        <w:t xml:space="preserve">توقّفوا هنا وناقشوا هذا السؤال معًا: في ثقافتكم، من الذي يعطي الإذن للرجل بأن يتزوج امرأة؟ كيف يطلب الرجل الإذن؟ أوقِفوا الاستماع إلى هذا التسجيل الصوتي هنا. </w:t>
      </w:r>
    </w:p>
    <w:p>
      <w:pPr>
        <w:bidi/>
      </w:pPr>
      <w:r>
        <w:rPr>
          <w:rtl/>
          <w:cs/>
          <w:lang w:val="ar_AE" w:bidi="ar_AE"/>
        </w:rPr>
      </w:r>
      <w:r>
        <w:rPr>
          <w:rtl/>
          <w:cs/>
          <w:lang w:val="ar_AE" w:bidi="ar_AE"/>
        </w:rPr>
        <w:t>تذكّروا أن أبيشج كانت امرأة من مدينة شونم في إسرائيل. وعندما شاخ الملك داود، كانت أبيشج تخدم الملك داود. ولم تكن أبيشج زوجة داود، لكنها اضطجعت بجوار الملك داود لتحافظ على دفئه. وكانت أبيشج من بيت داود، ومن المرجح أنها أصبحت الآن من بيت سليمان. ويحتاج أدونيا إلى إذن سليمان لكي يتزوج أبيشج. وتذكّروا أيضًا أن أدونيا حاول أن يصبح ملكًا بدلًا من سليمان. ولذلك، من المرجح أن سليمان لم يكن يحب أدونيا. لكن أدونيا يعرف أن لبثشبع سلطة بصفتها أم الملك، وأن سليمان من المرجح أن يستمع إلى أمه. ولذلك يطلب أدونيا بأدب من بثشبع أن تطلب من سليمان أن يسمح له بالزواج من أبيشج. فوافقت بثشبع.</w:t>
      </w:r>
    </w:p>
    <w:p>
      <w:pPr>
        <w:bidi/>
      </w:pPr>
      <w:r>
        <w:rPr>
          <w:rtl/>
          <w:cs/>
          <w:lang w:val="ar_AE" w:bidi="ar_AE"/>
        </w:rPr>
      </w:r>
      <w:r>
        <w:rPr>
          <w:rtl/>
          <w:cs/>
          <w:lang w:val="ar_AE" w:bidi="ar_AE"/>
        </w:rPr>
        <w:t xml:space="preserve">توقّفوا هنا وناقشوا هذا السؤال معًا: ما بعض الأوقات التي تطلبون فيها من شخص آخر أن يطلب من شخص ما شيئًا نيابةً عنكم، بدلًا من أن تطلبوه بأنفسكم؟ لماذا تفعلون هذا؟ احكوا قصة عن وقت حدث فيه ذلك. أوقِفوا الاستماع إلى هذا التسجيل الصوتي هنا. </w:t>
      </w:r>
    </w:p>
    <w:p>
      <w:pPr>
        <w:bidi/>
      </w:pPr>
      <w:r>
        <w:rPr>
          <w:rtl/>
          <w:cs/>
          <w:lang w:val="ar_AE" w:bidi="ar_AE"/>
        </w:rPr>
      </w:r>
      <w:r>
        <w:rPr>
          <w:rtl/>
          <w:cs/>
          <w:lang w:val="ar_AE" w:bidi="ar_AE"/>
        </w:rPr>
        <w:t>ذهبت بثشبع إلى سليمان. وكان الملك عادةً يبقى جالسًا على كرسيه، أو على المقعد الخاص به، عندما يدخل شخص آخر إلى الغرفة. لكن سليمان، إظهارًا لاحترامه لأمه، قام واتجه نحو بثشبع عندما وصلت. بل إن سليمان سجد لأمه، وأمر بإحضار كرسي لأمه لتجلس عليه. فجلست بثشبع عن يمينه. وكان الجانب الأيمن للشخص مكانًا للتكريم. وأجاب سليمان أيضًا باحترام شديد عندما قالت بثشبع إن لديها طلبًا. وكان سليمان مستعدًا لأن يستمع إلى أمه ويساعدها!</w:t>
      </w:r>
    </w:p>
    <w:p>
      <w:pPr>
        <w:bidi/>
      </w:pPr>
      <w:r>
        <w:rPr>
          <w:rtl/>
          <w:cs/>
          <w:lang w:val="ar_AE" w:bidi="ar_AE"/>
        </w:rPr>
      </w:r>
      <w:r>
        <w:rPr>
          <w:rtl/>
          <w:cs/>
          <w:lang w:val="ar_AE" w:bidi="ar_AE"/>
        </w:rPr>
        <w:t xml:space="preserve">توقّفوا هنا وانظروا معًا كمجموعة إلى صورة </w:t>
      </w:r>
      <w:r>
        <w:rPr>
          <w:b/>
          <w:rtl/>
          <w:cs/>
          <w:lang w:val="ar_AE" w:bidi="ar_AE"/>
        </w:rPr>
        <w:t>لكرسي</w:t>
      </w:r>
      <w:r>
        <w:rPr>
          <w:rtl/>
          <w:cs/>
          <w:lang w:val="ar_AE" w:bidi="ar_AE"/>
        </w:rPr>
        <w:t xml:space="preserve">. في ثقافتكم، كيف تُظهرون الاحترام لأمكم؟ كيف يمكن لملك أو قائد أن يعامل أمه؟ أوقِفوا الاستماع إلى هذا التسجيل الصوتي هنا. </w:t>
      </w:r>
    </w:p>
    <w:p>
      <w:pPr>
        <w:bidi/>
      </w:pPr>
      <w:r>
        <w:rPr>
          <w:rtl/>
          <w:cs/>
          <w:lang w:val="ar_AE" w:bidi="ar_AE"/>
        </w:rPr>
      </w:r>
      <w:r>
        <w:rPr>
          <w:rtl/>
          <w:cs/>
          <w:lang w:val="ar_AE" w:bidi="ar_AE"/>
        </w:rPr>
        <w:t>لكن عندما طلبت بثشبع من سليمان أن يسمح لأدونيا بالزواج من أبيشج، لم يُرِد سليمان ذلك. وتساءل سليمان عن سبب طلب بثشبع هذا الأمر. وكان يعلم أن أدونيا يريد على الأرجح أن يسبب له المتاعب. وعندما كان داود حيًا، كانت أبيشج على الأرجح من بيت الملك داود أو من حريمه. وفي ذلك الوقت، كان للملك حريم، أي مجموعة من الزوجات والقريبات والإماء والنساء الأخريات اللاتي كان الملك مسؤولًا عنهن. وعندما يموت الملك، كان الملك الجديد يتولى السيطرة على حريم الملك السابق. وكانت أبيشج على الأرجح من حريم داود، وأصبحت الآن من حريم سليمان. ويتصرّف أدونيا كما لو أن له حقوق الملك الجديد عندما يطلب الزواج من أبيشج. وهذا يُهين سليمان، وقد يُظهر أن أدونيا سيحاول مرة أخرى أن يصبح ملكًا بدلًا من سليمان.</w:t>
      </w:r>
    </w:p>
    <w:p>
      <w:pPr>
        <w:bidi/>
      </w:pPr>
      <w:r>
        <w:rPr>
          <w:rtl/>
          <w:cs/>
          <w:lang w:val="ar_AE" w:bidi="ar_AE"/>
        </w:rPr>
      </w:r>
      <w:r>
        <w:rPr>
          <w:rtl/>
          <w:cs/>
          <w:lang w:val="ar_AE" w:bidi="ar_AE"/>
        </w:rPr>
        <w:t xml:space="preserve">توقّفوا هنا وناقشوا هذا السؤال معًا: في ذلك الوقت، كان الملك يتزوج امرأة في كثير من الأحيان كوسيلة للحصول على السلطة. فعلى سبيل المثال، ربما كان الملك يتزوج ابنة ملك أمة أخرى ليكوّن تحالفًا مع تلك الأمة. أو، كما في هذه القصة، ربما كان ابن الملك يريد أن يتزوج امرأة مهمة في بيت الملك لكي يكتسب سلطة في ذلك البيت. في ثقافتكم، كيف يختار الملوك والقادة من سيتزوجون؟ ومن يمكنه أن يتزوج أفراد عائلة الملك أو أهل بيته؟ كيف يمكن لشخص أن يصبح أكثر قوة أو نفوذًا بسبب الشخص الذي يتزوجه؟ أوقِفوا الاستماع إلى هذا التسجيل الصوتي هنا. </w:t>
      </w:r>
    </w:p>
    <w:p>
      <w:pPr>
        <w:bidi/>
      </w:pPr>
      <w:r>
        <w:rPr>
          <w:rtl/>
          <w:cs/>
          <w:lang w:val="ar_AE" w:bidi="ar_AE"/>
        </w:rPr>
      </w:r>
      <w:r>
        <w:rPr>
          <w:rtl/>
          <w:cs/>
          <w:lang w:val="ar_AE" w:bidi="ar_AE"/>
        </w:rPr>
        <w:t>ويقول سليمان إن الأمر يشبه أن بثشبع تطلب منه أن يجعل أدونيا ملكًا! فأدونيا هو أكبر أبناء داود، وقد حاول في الماضي أن يصبح ملكًا. فإذا كانت بثشبع تطلب السلطة لأدونيا، فكأنها تطلب أيضًا السلطة لأبياثار ويوآب. كان أبياثار كاهنًا، وكان يوآب رئيس الجيش عندما كان داود ملكًا. ويقول سليمان ذلك لأن هذين الرجلين كانا قد ساندَا أدونيا، وكانا يرغبان في أن يحكما بصفتهما مسؤولين في مُلك أدونيا. فإذا سمح سليمان لأدونيا بالزواج من أبيشج، فكأنه يمنح أبياثار ويوآب السلطة أيضًا.</w:t>
      </w:r>
    </w:p>
    <w:p>
      <w:pPr>
        <w:bidi/>
      </w:pPr>
      <w:r>
        <w:rPr>
          <w:rtl/>
          <w:cs/>
          <w:lang w:val="ar_AE" w:bidi="ar_AE"/>
        </w:rPr>
      </w:r>
      <w:r>
        <w:rPr>
          <w:rtl/>
          <w:cs/>
          <w:lang w:val="ar_AE" w:bidi="ar_AE"/>
        </w:rPr>
        <w:t>لكن سليمان لن يمنح السلطة لأدونيا ولا لأتباعه. وبدلًا من ذلك، سيأمر شخصًا بقتل أدونيا. وفي وقت سابق، سمح سليمان لأدونيا بأن يعيش ما دام لا يفعل شيئًا شريرًا. لكن الآن، بسبب ما طلبه أدونيا، سيموت أدونيا. وحلف سليمان حلفًا، أو قطع وعدًا شديد الجدية، بأن هذا سيحدث. وفي ذلك الوقت، عندما كان الشخص يحلف حلفًا، كان غالبًا يطلب من الله أن يعاقبه إذا لم يلتزم بوعده. ويقول سليمان إن أدونيا سيموت بالتأكيد في ذلك اليوم، كما أن الرب (يهوه) حي.</w:t>
      </w:r>
    </w:p>
    <w:p>
      <w:pPr>
        <w:bidi/>
      </w:pPr>
      <w:r>
        <w:rPr>
          <w:rtl/>
          <w:cs/>
          <w:lang w:val="ar_AE" w:bidi="ar_AE"/>
        </w:rPr>
      </w:r>
      <w:r>
        <w:rPr>
          <w:rtl/>
          <w:cs/>
          <w:lang w:val="ar_AE" w:bidi="ar_AE"/>
        </w:rPr>
        <w:t xml:space="preserve">توقّفوا هنا وناقشوا هذا السؤال معًا: في ثقافتكم، كيف تُظهرون أنكم ستفعلون بالتأكيد ما وعدتم أن تفعلوه؟ أوقِفوا الاستماع إلى هذا التسجيل الصوتي هنا. </w:t>
      </w:r>
    </w:p>
    <w:p>
      <w:pPr>
        <w:bidi/>
      </w:pPr>
      <w:r>
        <w:rPr>
          <w:rtl/>
          <w:cs/>
          <w:lang w:val="ar_AE" w:bidi="ar_AE"/>
        </w:rPr>
      </w:r>
      <w:r>
        <w:rPr>
          <w:rtl/>
          <w:cs/>
          <w:lang w:val="ar_AE" w:bidi="ar_AE"/>
        </w:rPr>
        <w:t>يعرف سليمان أن الرب (يهوه) هو الذي أعطاه كل السلطة على إسرائيل، كما كانت لأبيه داود. وكان الرب (يهوه) قد وعد داود بأن يستمر نسل داود في المُلك. وقد أوفى الرب (يهوه) بوعده، وأعطى سليمان ونسله السلطة ليملكوا. وبما أن الرب (يهوه) اختار سليمان ووعده بهذه الأمور، فلا يستطيع أدونيا أن يصبح ملكًا. وأمر الملك سليمان بَناياهو بن يهوياداع أن يقتل أدونيا. فبطش بَناياهو بأدونيا، فمات. وفي القصة التالية، سيجعل الملك سليمان بَناياهو قائدًا لجيش سليمان.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ملوك ٢: ١٣–٢٥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ستقوم المجموعة بمحاولة تصوُّر هذا المقطع.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b/>
          <w:rtl/>
          <w:cs/>
          <w:lang w:val="ar_AE" w:bidi="ar_AE"/>
        </w:rPr>
        <w:t>في المشهد الأول:</w:t>
      </w:r>
      <w:r>
        <w:rPr>
          <w:rtl/>
          <w:cs/>
          <w:lang w:val="ar_AE" w:bidi="ar_AE"/>
        </w:rPr>
        <w:t xml:space="preserve"> يزور أدونيا بثشبع. ويريد منها أن تطلب من سليمان أن يسمح له بالزواج من أبيشج. فتوافق بثشبع.</w:t>
      </w:r>
    </w:p>
    <w:p>
      <w:pPr>
        <w:bidi/>
      </w:pPr>
      <w:r>
        <w:rPr>
          <w:rtl/>
          <w:cs/>
          <w:lang w:val="ar_AE" w:bidi="ar_AE"/>
        </w:rPr>
      </w:r>
      <w:r>
        <w:rPr>
          <w:b/>
          <w:rtl/>
          <w:cs/>
          <w:lang w:val="ar_AE" w:bidi="ar_AE"/>
        </w:rPr>
        <w:t>في المشهد الثاني:</w:t>
      </w:r>
      <w:r>
        <w:rPr>
          <w:rtl/>
          <w:cs/>
          <w:lang w:val="ar_AE" w:bidi="ar_AE"/>
        </w:rPr>
        <w:t xml:space="preserve"> تزور بثشبع سليمان وتسأله إن كان يمكن لأدونيا أن يتزوج أبيشج. فيتفاجأ سليمان من أن بثشبع تطلب هذا الأمر. ويعلم أن أدونيا يريد أن يكون ملكًا، لذلك يحلف سليمان بأن أدونيا سيموت حتمًا. ثم يأمر سليمان بناياهو أن يقتل أدونيا.</w:t>
      </w:r>
    </w:p>
    <w:p>
      <w:pPr>
        <w:bidi/>
      </w:pPr>
      <w:r>
        <w:rPr>
          <w:rtl/>
          <w:cs/>
          <w:lang w:val="ar_AE" w:bidi="ar_AE"/>
        </w:rPr>
      </w:r>
      <w:r>
        <w:rPr>
          <w:b/>
          <w:rtl/>
          <w:cs/>
          <w:lang w:val="ar_AE" w:bidi="ar_AE"/>
        </w:rPr>
        <w:t>في المشهد الثالث:</w:t>
      </w:r>
      <w:r>
        <w:rPr>
          <w:rtl/>
          <w:cs/>
          <w:lang w:val="ar_AE" w:bidi="ar_AE"/>
        </w:rPr>
        <w:t xml:space="preserve"> يقتل بناياهو أدونيا.</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أدونيا بن حجيث</w:t>
      </w:r>
    </w:p>
    <w:p>
      <w:pPr>
        <w:pStyle w:val="ListBullet"/>
        <w:bidi/>
        <w:spacing w:line="240" w:lineRule="auto"/>
        <w:ind w:left="720"/>
      </w:pPr>
      <w:r>
        <w:rPr>
          <w:rtl/>
          <w:cs/>
          <w:lang w:val="ar_AE" w:bidi="ar_AE"/>
        </w:rPr>
      </w:r>
      <w:r>
        <w:rPr>
          <w:rtl/>
          <w:cs/>
          <w:lang w:val="ar_AE" w:bidi="ar_AE"/>
        </w:rPr>
        <w:t>بثشبع أم سليمان</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سليمان</w:t>
      </w:r>
    </w:p>
    <w:p>
      <w:pPr>
        <w:pStyle w:val="ListBullet"/>
        <w:bidi/>
        <w:spacing w:line="240" w:lineRule="auto"/>
        <w:ind w:left="720"/>
      </w:pPr>
      <w:r>
        <w:rPr>
          <w:rtl/>
          <w:cs/>
          <w:lang w:val="ar_AE" w:bidi="ar_AE"/>
        </w:rPr>
      </w:r>
      <w:r>
        <w:rPr>
          <w:rtl/>
          <w:cs/>
          <w:lang w:val="ar_AE" w:bidi="ar_AE"/>
        </w:rPr>
        <w:t>أبيشج الشونمية</w:t>
      </w:r>
    </w:p>
    <w:p>
      <w:pPr>
        <w:pStyle w:val="ListBullet"/>
        <w:bidi/>
        <w:spacing w:line="240" w:lineRule="auto"/>
        <w:ind w:left="720"/>
      </w:pPr>
      <w:r>
        <w:rPr>
          <w:rtl/>
          <w:cs/>
          <w:lang w:val="ar_AE" w:bidi="ar_AE"/>
        </w:rPr>
      </w:r>
      <w:r>
        <w:rPr>
          <w:rtl/>
          <w:cs/>
          <w:lang w:val="ar_AE" w:bidi="ar_AE"/>
        </w:rPr>
        <w:t>أبياثار الكاهن</w:t>
      </w:r>
    </w:p>
    <w:p>
      <w:pPr>
        <w:pStyle w:val="ListBullet"/>
        <w:bidi/>
        <w:spacing w:line="240" w:lineRule="auto"/>
        <w:ind w:left="720"/>
      </w:pPr>
      <w:r>
        <w:rPr>
          <w:rtl/>
          <w:cs/>
          <w:lang w:val="ar_AE" w:bidi="ar_AE"/>
        </w:rPr>
      </w:r>
      <w:r>
        <w:rPr>
          <w:rtl/>
          <w:cs/>
          <w:lang w:val="ar_AE" w:bidi="ar_AE"/>
        </w:rPr>
        <w:t>يوآب بن صروية</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وبناياهو بن يهوياداع</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تبدأ هذه القصة بعد أن صار سليمان ملكًا. في المشهد الأول، يزور أدونيا بثشبع. ويذكّرنا كاتب القصة بأن حجيث هو اسم أم أدونيا، بينما بثشبع هي أم سليمان. تسأل بثشبع أدونيا أولًا إن كان قد جاء للسلام. فيجيب بأنه جاء للسلام، ثم يطلب منها بأدب أن تسمح له بأن يقول لها شيئًا، فتقول له: «تكلّم».</w:t>
      </w:r>
    </w:p>
    <w:p>
      <w:pPr>
        <w:bidi/>
      </w:pPr>
      <w:r>
        <w:rPr>
          <w:rtl/>
          <w:cs/>
          <w:lang w:val="ar_AE" w:bidi="ar_AE"/>
        </w:rPr>
      </w:r>
      <w:r>
        <w:rPr>
          <w:rtl/>
          <w:cs/>
          <w:lang w:val="ar_AE" w:bidi="ar_AE"/>
        </w:rPr>
        <w:t xml:space="preserve">توقّفوا هنا وناقشوا هذا السؤال كمجموعة: كيف تسألون في لغتكم عمّا إذا كان شخص ما سيأتي بسلام أو بنية ودّية؟ وكيف تطلبون بأدب أن تتحدثوا مع شخص في أمرٍ ما؟ أوقِفوا الاستماع إلى هذا التسجيل الصوتي هنا. </w:t>
      </w:r>
    </w:p>
    <w:p>
      <w:pPr>
        <w:bidi/>
      </w:pPr>
      <w:r>
        <w:rPr>
          <w:rtl/>
          <w:cs/>
          <w:lang w:val="ar_AE" w:bidi="ar_AE"/>
        </w:rPr>
      </w:r>
      <w:r>
        <w:rPr>
          <w:rtl/>
          <w:cs/>
          <w:lang w:val="ar_AE" w:bidi="ar_AE"/>
        </w:rPr>
        <w:t>ثم يقول أدونيا إن المُلك كان له، وإن جميع إسرائيل كانوا يتطلعون إليه ليملك. وهو يؤكد لبثشبع أنها تعرف ذلك. ويبالغ أدونيا ويقول إن جميع شعب إسرائيل كانوا يتوقعون أنه سيكون ملكًا. وتذكّروا أن الابن الأكبر للملك كان يصير عادةً الملك الجديد، ولذلك كان أدونيا يظن أن الشعب يتوقع أن يصير هو، بوصفه أكبر أبناء داود، الملك التالي. لكن ذلك لم يحدث. فيقول إن المُلك تحوّل إلى أخيه، لأنه صار له من قِبَل الرب. والآن لا يريد أدونيا سوى أن يطلب من بثشبع طلبًا واحدًا، ويرجو منها ألا تردّه فيه.</w:t>
      </w:r>
    </w:p>
    <w:p>
      <w:pPr>
        <w:bidi/>
      </w:pPr>
      <w:r>
        <w:rPr>
          <w:rtl/>
          <w:cs/>
          <w:lang w:val="ar_AE" w:bidi="ar_AE"/>
        </w:rPr>
      </w:r>
      <w:r>
        <w:rPr>
          <w:rtl/>
          <w:cs/>
          <w:lang w:val="ar_AE" w:bidi="ar_AE"/>
        </w:rPr>
        <w:t>فتقول له بثشبع: «تكلّم». ويطلب أدونيا بأدب من بثشبع أن تسأل الملك سليمان شيئًا من أجله. ويقول إن سليمان لن يردّها. وربما يقول ذلك لأن بثشبع هي أم سليمان. ويريد منه أن يسمح له بالزواج من أبيشج. فتوافق بثشبع على أن تتحدث إلى سليمان في هذا الأمر.</w:t>
      </w:r>
    </w:p>
    <w:p>
      <w:pPr>
        <w:bidi/>
      </w:pPr>
      <w:r>
        <w:rPr>
          <w:rtl/>
          <w:cs/>
          <w:lang w:val="ar_AE" w:bidi="ar_AE"/>
        </w:rPr>
      </w:r>
      <w:r>
        <w:rPr>
          <w:rtl/>
          <w:cs/>
          <w:lang w:val="ar_AE" w:bidi="ar_AE"/>
        </w:rPr>
        <w:t xml:space="preserve">توقّفوا هنا وناقشوا هذا السؤال كمجموعة: يتحدث أدونيا إلى بثشبع بأدب شديد، ويطلب الإذن بالكلام، ثم يطلب منها أن تفعل شيئًا من أجله. في لغتكم، عندما تريدون أن تطلبوا شيئًا من شخص مهم، كيف تتحدثون إلى ذلك الشخص بطريقة مهذبة ومحترمة؟ وكيف يمكن أن يجيب الشخص المهم؟ ناقشوا كيف تريدون ترجمة أسئلة أدونيا المهذبة وردود بثشبع. أوقِفوا الاستماع إلى هذا التسجيل الصوتي هنا. </w:t>
      </w:r>
    </w:p>
    <w:p>
      <w:pPr>
        <w:bidi/>
      </w:pPr>
      <w:r>
        <w:rPr>
          <w:rtl/>
          <w:cs/>
          <w:lang w:val="ar_AE" w:bidi="ar_AE"/>
        </w:rPr>
      </w:r>
      <w:r>
        <w:rPr>
          <w:rtl/>
          <w:cs/>
          <w:lang w:val="ar_AE" w:bidi="ar_AE"/>
        </w:rPr>
        <w:t>في المشهد الثاني، تذهب بثشبع للتحدث إلى سليمان. ويظهر سليمان وهو جالس على كرسي، وربما يكون في قصره. وعندما تصل، يقوم للقائها ويسجد لها. ثم يجلس على كرسيه مرة أخرى. ويضع كرسيًا آخر لأم الملك، فتجلس عن يمينه في مكان مُكرَّم.</w:t>
      </w:r>
    </w:p>
    <w:p>
      <w:pPr>
        <w:bidi/>
      </w:pPr>
      <w:r>
        <w:rPr>
          <w:rtl/>
          <w:cs/>
          <w:lang w:val="ar_AE" w:bidi="ar_AE"/>
        </w:rPr>
      </w:r>
      <w:r>
        <w:rPr>
          <w:rtl/>
          <w:cs/>
          <w:lang w:val="ar_AE" w:bidi="ar_AE"/>
        </w:rPr>
        <w:t>وتقول إن لديها طلبًا صغيرًا من سليمان، وتطلب منه ألا يردّها. فيجيبها بأن بإمكانها أن تطلب ما تريد، ويقول إنه لن يردّها. فتطلب منه أن يسمح لأدونيا بالزواج من أبيشج.</w:t>
      </w:r>
    </w:p>
    <w:p>
      <w:pPr>
        <w:bidi/>
      </w:pPr>
      <w:r>
        <w:rPr>
          <w:rtl/>
          <w:cs/>
          <w:lang w:val="ar_AE" w:bidi="ar_AE"/>
        </w:rPr>
      </w:r>
      <w:r>
        <w:rPr>
          <w:rtl/>
          <w:cs/>
          <w:lang w:val="ar_AE" w:bidi="ar_AE"/>
        </w:rPr>
        <w:t>لكن سليمان لا يعجبه هذا الطلب. فيسألها لماذا تطلب هذا الأمر. وليس واضحًا إن كان يتوقع منها أن تجيب عن هذا السؤال، أم أنه يريد أن يُظهر أنه متفاجئ من طلبها. ويقول إن طلبها يشبه أن تطلب أن يصبح أدونيا ملكًا، لأنه أكبر منه سنًا. ويقول أيضًا إن هذا يشبه أن تطلب السلطة لأبياثار الكاهن وليوآب بن صروية، اللذين يساندان أدونيا. لكنها لا تطلب في الحقيقة أن يحكم أدونيا مع أبياثار ويوآب. ويقصد أنه إذا وافق على طلب أدونيا، فسوف يساعده على أن يصبح ملكًا. وعندئذٍ سيجعل أبياثار ويوآب مسؤولين.</w:t>
      </w:r>
    </w:p>
    <w:p>
      <w:pPr>
        <w:bidi/>
      </w:pPr>
      <w:r>
        <w:rPr>
          <w:rtl/>
          <w:cs/>
          <w:lang w:val="ar_AE" w:bidi="ar_AE"/>
        </w:rPr>
      </w:r>
      <w:r>
        <w:rPr>
          <w:rtl/>
          <w:cs/>
          <w:lang w:val="ar_AE" w:bidi="ar_AE"/>
        </w:rPr>
        <w:t xml:space="preserve">توقّفوا هنا وناقشوا هذا السؤال كمجموعة: عندما يطلب منك شخص شيئًا مفاجئًا جدًا، كيف تُظهر أنك متفاجئ من أنه طلب هذا الأمر؟ كنشاط، اجعلوا شخصًا في المجموعة يتظاهر بأنه يطلب من شخص ثانٍ شيئًا مهمًا ومفاجئًا، مثل بيت الشخص الثاني. اسألوا الشخص الثاني: "بمَ تشعر؟" كيف تُظهرون أن هذا الطلب غير معقول أو جنوني؟ أوقِفوا الاستماع إلى هذا التسجيل الصوتي هنا. </w:t>
      </w:r>
    </w:p>
    <w:p>
      <w:pPr>
        <w:bidi/>
      </w:pPr>
      <w:r>
        <w:rPr>
          <w:rtl/>
          <w:cs/>
          <w:lang w:val="ar_AE" w:bidi="ar_AE"/>
        </w:rPr>
      </w:r>
      <w:r>
        <w:rPr>
          <w:rtl/>
          <w:cs/>
          <w:lang w:val="ar_AE" w:bidi="ar_AE"/>
        </w:rPr>
        <w:t xml:space="preserve">توقّفوا هنا وناقشوا هذا السؤال كمجموعة: يقول سليمان إن طلب بثشبع الزواج لأدونيا يشبه أن تطلب أيضًا السلطة لأدونيا وأبياثار ويوآب. ويقصد أن هذا الزواج سيؤدي إلى أن يصبح الثلاثة أصحاب سلطة. ناقشوا كيف تريدون ترجمة دهشة سليمان وردّه على بثشبع هنا. أوقِفوا الاستماع إلى هذا التسجيل الصوتي هنا. </w:t>
      </w:r>
    </w:p>
    <w:p>
      <w:pPr>
        <w:bidi/>
      </w:pPr>
      <w:r>
        <w:rPr>
          <w:rtl/>
          <w:cs/>
          <w:lang w:val="ar_AE" w:bidi="ar_AE"/>
        </w:rPr>
      </w:r>
      <w:r>
        <w:rPr>
          <w:rtl/>
          <w:cs/>
          <w:lang w:val="ar_AE" w:bidi="ar_AE"/>
        </w:rPr>
        <w:t>وبدلًا من أن يقول نعم لطلب أدونيا، يحلف بالرب، أو يقطع وعدًا جادًا باسم الرب. وبهذا الحلف، يطلب من الله أن يعاقبه إذا لم يفِ بوعده. ويقول إنه، كما أن الرب حيّ، يمكن للناس أيضًا أن يكونوا متأكدين تمامًا من أنه سيأمر بقتل أدونيا في اليوم نفسه. ويعلن أن الرب هو الذي جعله يجلس على كرسي داود. والجلوس على كرسي هو طريقة شائعة للقول إن الشخص هو الحاكم. وقد ثبّت الرب مُلكه أيضًا، أو صنع له بيتًا. وهذا البيت ليس مبنى حقيقيًا. ويقصد ببيته نسله أو سلالته العائلية. لذلك، يعني هذا هنا أن الرب يجعل سليمان وعائلته يستمرون في المُلك. وربما يذكر ما فعله الرب ليُظهر أنه محق في الدفاع عن نفسه بوصفه الملك. ثم يأمر بَناياهو بن يهوياداع بقتل أدونيا.</w:t>
      </w:r>
    </w:p>
    <w:p>
      <w:pPr>
        <w:bidi/>
      </w:pPr>
      <w:r>
        <w:rPr>
          <w:rtl/>
          <w:cs/>
          <w:lang w:val="ar_AE" w:bidi="ar_AE"/>
        </w:rPr>
      </w:r>
      <w:r>
        <w:rPr>
          <w:rtl/>
          <w:cs/>
          <w:lang w:val="ar_AE" w:bidi="ar_AE"/>
        </w:rPr>
        <w:t xml:space="preserve">توقّفوا هنا وناقشوا هذا السؤال كمجموعة: كيف يقطع الناس وعودًا جادة في لغتكم؟ كيف يطلب الناس من الله، أو من إلهٍ ما، أن يكون جزءًا من الوعد؟ أوقِفوا الاستماع إلى هذا التسجيل الصوتي هنا. </w:t>
      </w:r>
    </w:p>
    <w:p>
      <w:pPr>
        <w:bidi/>
      </w:pPr>
      <w:r>
        <w:rPr>
          <w:rtl/>
          <w:cs/>
          <w:lang w:val="ar_AE" w:bidi="ar_AE"/>
        </w:rPr>
      </w:r>
      <w:r>
        <w:rPr>
          <w:rtl/>
          <w:cs/>
          <w:lang w:val="ar_AE" w:bidi="ar_AE"/>
        </w:rPr>
        <w:t xml:space="preserve">توقّفوا هنا وناقشوا كمجموعة كيف تريدون ترجمة الحلف الجاد الذي قطعه سليمان هنا. أولًا، يطلب من الله أن يعاقبه إذا لم يفِ بوعده. ثم يتحدث عمّا فعله يهوه من أجله. وقد حلف داود أيضًا بطريقة مشابهة للطريقة التي يحلف بها سليمان هنا. يمكنكم مراجعة الطريقة التي ترجمتم بها ذلك في ١ ملوك ١: ٢٩–٣٠. أوقِفوا الاستماع إلى هذا التسجيل الصوتي هنا. </w:t>
      </w:r>
    </w:p>
    <w:p>
      <w:pPr>
        <w:bidi/>
      </w:pPr>
      <w:r>
        <w:rPr>
          <w:rtl/>
          <w:cs/>
          <w:lang w:val="ar_AE" w:bidi="ar_AE"/>
        </w:rPr>
      </w:r>
      <w:r>
        <w:rPr>
          <w:rtl/>
          <w:cs/>
          <w:lang w:val="ar_AE" w:bidi="ar_AE"/>
        </w:rPr>
        <w:t>في المشهد الثالث، يذهب بَناياهو إلى المكان الذي يوجد فيه أدونيا. ويضربه، أي يهاجمه، حتى يموت.</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ملوك ٢: ١٣–٢٥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ستقوم المجموعة بتمثيل المقطع بشكل درامي.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أدونيا بن حجيث</w:t>
      </w:r>
    </w:p>
    <w:p>
      <w:pPr>
        <w:pStyle w:val="ListBullet"/>
        <w:bidi/>
        <w:spacing w:line="240" w:lineRule="auto"/>
        <w:ind w:left="720"/>
      </w:pPr>
      <w:r>
        <w:rPr>
          <w:rtl/>
          <w:cs/>
          <w:lang w:val="ar_AE" w:bidi="ar_AE"/>
        </w:rPr>
      </w:r>
      <w:r>
        <w:rPr>
          <w:rtl/>
          <w:cs/>
          <w:lang w:val="ar_AE" w:bidi="ar_AE"/>
        </w:rPr>
        <w:t>بثشبع أم سليمان</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سليمان</w:t>
      </w:r>
    </w:p>
    <w:p>
      <w:pPr>
        <w:pStyle w:val="ListBullet"/>
        <w:bidi/>
        <w:spacing w:line="240" w:lineRule="auto"/>
        <w:ind w:left="720"/>
      </w:pPr>
      <w:r>
        <w:rPr>
          <w:rtl/>
          <w:cs/>
          <w:lang w:val="ar_AE" w:bidi="ar_AE"/>
        </w:rPr>
      </w:r>
      <w:r>
        <w:rPr>
          <w:rtl/>
          <w:cs/>
          <w:lang w:val="ar_AE" w:bidi="ar_AE"/>
        </w:rPr>
        <w:t>أبيشج الشونمية</w:t>
      </w:r>
    </w:p>
    <w:p>
      <w:pPr>
        <w:pStyle w:val="ListBullet"/>
        <w:bidi/>
        <w:spacing w:line="240" w:lineRule="auto"/>
        <w:ind w:left="720"/>
      </w:pPr>
      <w:r>
        <w:rPr>
          <w:rtl/>
          <w:cs/>
          <w:lang w:val="ar_AE" w:bidi="ar_AE"/>
        </w:rPr>
      </w:r>
      <w:r>
        <w:rPr>
          <w:rtl/>
          <w:cs/>
          <w:lang w:val="ar_AE" w:bidi="ar_AE"/>
        </w:rPr>
        <w:t>أبياثار الكاهن</w:t>
      </w:r>
    </w:p>
    <w:p>
      <w:pPr>
        <w:pStyle w:val="ListBullet"/>
        <w:bidi/>
        <w:spacing w:line="240" w:lineRule="auto"/>
        <w:ind w:left="720"/>
      </w:pPr>
      <w:r>
        <w:rPr>
          <w:rtl/>
          <w:cs/>
          <w:lang w:val="ar_AE" w:bidi="ar_AE"/>
        </w:rPr>
      </w:r>
      <w:r>
        <w:rPr>
          <w:rtl/>
          <w:cs/>
          <w:lang w:val="ar_AE" w:bidi="ar_AE"/>
        </w:rPr>
        <w:t>يوآب بن صروية</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وبناياهو بن يهوياداع</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زار أدونيا بن داود وحجيث بثشبع أم سليمان.</w:t>
      </w:r>
    </w:p>
    <w:p>
      <w:pPr>
        <w:bidi/>
      </w:pPr>
      <w:r>
        <w:rPr>
          <w:rtl/>
          <w:cs/>
          <w:lang w:val="ar_AE" w:bidi="ar_AE"/>
        </w:rPr>
      </w:r>
      <w:r>
        <w:rPr>
          <w:rtl/>
          <w:cs/>
          <w:lang w:val="ar_AE" w:bidi="ar_AE"/>
        </w:rPr>
        <w:t>فسألت بثشبع أدونيا: "أَلِلسَّلَامِ جِئْتَ؟"</w:t>
      </w:r>
    </w:p>
    <w:p>
      <w:pPr>
        <w:bidi/>
      </w:pPr>
      <w:r>
        <w:rPr>
          <w:rtl/>
          <w:cs/>
          <w:lang w:val="ar_AE" w:bidi="ar_AE"/>
        </w:rPr>
      </w:r>
      <w:r>
        <w:rPr>
          <w:rtl/>
          <w:cs/>
          <w:lang w:val="ar_AE" w:bidi="ar_AE"/>
        </w:rPr>
        <w:t>فأجاب: "لِلسَّلَامِ". ثم قال: "لِي مَعَكِ كَلِمَةٌ".</w:t>
      </w:r>
    </w:p>
    <w:p>
      <w:pPr>
        <w:bidi/>
      </w:pPr>
      <w:r>
        <w:rPr>
          <w:rtl/>
          <w:cs/>
          <w:lang w:val="ar_AE" w:bidi="ar_AE"/>
        </w:rPr>
      </w:r>
      <w:r>
        <w:rPr>
          <w:rtl/>
          <w:cs/>
          <w:lang w:val="ar_AE" w:bidi="ar_AE"/>
        </w:rPr>
        <w:t>فقالت: "تَكَلَّمْ".</w:t>
      </w:r>
    </w:p>
    <w:p>
      <w:pPr>
        <w:bidi/>
      </w:pPr>
      <w:r>
        <w:rPr>
          <w:rtl/>
          <w:cs/>
          <w:lang w:val="ar_AE" w:bidi="ar_AE"/>
        </w:rPr>
      </w:r>
      <w:r>
        <w:rPr>
          <w:rtl/>
          <w:cs/>
          <w:lang w:val="ar_AE" w:bidi="ar_AE"/>
        </w:rPr>
        <w:t>ثم قال: "أنتِ تعلَمينَ أنَّ المُلكَ كانَ لي، وقَدْ جَعَلَ جميعُ إسرائيلَ وُجوهَهُمْ نَحوي لأملِكَ، فدارَ المُلكُ وصارَ لأخي لأنَّهُ مِنْ قِبَلِ الرَّبِّ صارَ لهُ. والآنَ أسألُكِ سؤالًا واحِدًا فلا ترُدّيني فيهِ"</w:t>
      </w:r>
    </w:p>
    <w:p>
      <w:pPr>
        <w:bidi/>
      </w:pPr>
      <w:r>
        <w:rPr>
          <w:rtl/>
          <w:cs/>
          <w:lang w:val="ar_AE" w:bidi="ar_AE"/>
        </w:rPr>
      </w:r>
      <w:r>
        <w:rPr>
          <w:rtl/>
          <w:cs/>
          <w:lang w:val="ar_AE" w:bidi="ar_AE"/>
        </w:rPr>
        <w:t>فقالت بثشبع له: "تَكَلَّمْ".</w:t>
      </w:r>
    </w:p>
    <w:p>
      <w:pPr>
        <w:bidi/>
      </w:pPr>
      <w:r>
        <w:rPr>
          <w:rtl/>
          <w:cs/>
          <w:lang w:val="ar_AE" w:bidi="ar_AE"/>
        </w:rPr>
      </w:r>
      <w:r>
        <w:rPr>
          <w:rtl/>
          <w:cs/>
          <w:lang w:val="ar_AE" w:bidi="ar_AE"/>
        </w:rPr>
        <w:t>فقال لها: "قُولِي لِسُلَيْمَانَ الْمَلِكِ، لِأَنَّهُ لَا يَرُدُّكِ، أن يعطيني أبيشج الشونمية امرأة".</w:t>
      </w:r>
    </w:p>
    <w:p>
      <w:pPr>
        <w:bidi/>
      </w:pPr>
      <w:r>
        <w:rPr>
          <w:rtl/>
          <w:cs/>
          <w:lang w:val="ar_AE" w:bidi="ar_AE"/>
        </w:rPr>
      </w:r>
      <w:r>
        <w:rPr>
          <w:rtl/>
          <w:cs/>
          <w:lang w:val="ar_AE" w:bidi="ar_AE"/>
        </w:rPr>
        <w:t>فقالت بثشبع: "حسنًا، أنا أتكلم عنك إلى الملك".</w:t>
      </w:r>
    </w:p>
    <w:p>
      <w:pPr>
        <w:bidi/>
      </w:pPr>
      <w:r>
        <w:rPr>
          <w:rtl/>
          <w:cs/>
          <w:lang w:val="ar_AE" w:bidi="ar_AE"/>
        </w:rPr>
      </w:r>
      <w:r>
        <w:rPr>
          <w:rtl/>
          <w:cs/>
          <w:lang w:val="ar_AE" w:bidi="ar_AE"/>
        </w:rPr>
        <w:t>أوقفوا التمثيل. اسألوا الشخص الذي يؤدي دور أدونيا: "بمَ تشعر أو فيمَ تفكِّر؟" قد يجيب بعبارات مثل:</w:t>
      </w:r>
    </w:p>
    <w:p>
      <w:pPr>
        <w:pStyle w:val="ListBullet"/>
        <w:bidi/>
        <w:spacing w:line="240" w:lineRule="auto"/>
        <w:ind w:left="720"/>
      </w:pPr>
      <w:r>
        <w:rPr>
          <w:rtl/>
          <w:cs/>
          <w:lang w:val="ar_AE" w:bidi="ar_AE"/>
        </w:rPr>
      </w:r>
      <w:r>
        <w:rPr>
          <w:rtl/>
          <w:cs/>
          <w:lang w:val="ar_AE" w:bidi="ar_AE"/>
        </w:rPr>
        <w:t>"لا أريد أن تظن بثشبع أنني سأحاول أن أصبح ملكًا بدلًا من سليمان. يجب أن أتحدث معها بأدب حتى تساعدني."</w:t>
      </w:r>
    </w:p>
    <w:p>
      <w:pPr>
        <w:pStyle w:val="ListBullet"/>
        <w:bidi/>
        <w:spacing w:line="240" w:lineRule="auto"/>
        <w:ind w:left="720"/>
      </w:pPr>
      <w:r>
        <w:rPr>
          <w:rtl/>
          <w:cs/>
          <w:lang w:val="ar_AE" w:bidi="ar_AE"/>
        </w:rPr>
      </w:r>
      <w:r>
        <w:rPr>
          <w:rtl/>
          <w:cs/>
          <w:lang w:val="ar_AE" w:bidi="ar_AE"/>
        </w:rPr>
        <w:t xml:space="preserve">"سأتظاهر بأنني قبلت أن سليمان هو الملك، لكنني ما زلت أريد أن أصبح ملكًا وأحكم! فأنا لا يعجبني أن سليمان هو الملك بدلًا مني." أو </w:t>
      </w:r>
    </w:p>
    <w:p>
      <w:pPr>
        <w:pStyle w:val="ListBullet"/>
        <w:bidi/>
        <w:spacing w:line="240" w:lineRule="auto"/>
        <w:ind w:left="720"/>
      </w:pPr>
      <w:r>
        <w:rPr>
          <w:rtl/>
          <w:cs/>
          <w:lang w:val="ar_AE" w:bidi="ar_AE"/>
        </w:rPr>
      </w:r>
      <w:r>
        <w:rPr>
          <w:rtl/>
          <w:cs/>
          <w:lang w:val="ar_AE" w:bidi="ar_AE"/>
        </w:rPr>
        <w:t xml:space="preserve">"إذا تزوجت أبيشج، فسأصبح أكثر أهمية، لأنها كانت تعتني بالملك داود." أو </w:t>
      </w:r>
    </w:p>
    <w:p>
      <w:pPr>
        <w:pStyle w:val="ListBullet"/>
        <w:bidi/>
        <w:spacing w:line="240" w:lineRule="auto"/>
        <w:ind w:left="720"/>
      </w:pPr>
      <w:r>
        <w:rPr>
          <w:rtl/>
          <w:cs/>
          <w:lang w:val="ar_AE" w:bidi="ar_AE"/>
        </w:rPr>
      </w:r>
      <w:r>
        <w:rPr>
          <w:rtl/>
          <w:cs/>
          <w:lang w:val="ar_AE" w:bidi="ar_AE"/>
        </w:rPr>
        <w:t>"ربما لا يثق بي سليمان لأنني حاولت أن أصبح ملكًا. ولن يستمع إليّ، ولذلك سأطلب من بثشبع أن تطلب منه ذلك من أجلي. وبالتأكيد سيستمع سليمان إلى أمه."</w:t>
      </w:r>
    </w:p>
    <w:p>
      <w:pPr>
        <w:bidi/>
      </w:pPr>
      <w:r>
        <w:rPr>
          <w:rtl/>
          <w:cs/>
          <w:lang w:val="ar_AE" w:bidi="ar_AE"/>
        </w:rPr>
      </w:r>
      <w:r>
        <w:rPr>
          <w:rtl/>
          <w:cs/>
          <w:lang w:val="ar_AE" w:bidi="ar_AE"/>
        </w:rPr>
        <w:t>اسألوا من تؤدي دور بثشبع: "بمَ تشعرين أو فيمَ تفكّرين؟" قد يجيب بعبارات مثل:</w:t>
      </w:r>
    </w:p>
    <w:p>
      <w:pPr>
        <w:pStyle w:val="ListBullet"/>
        <w:bidi/>
        <w:spacing w:line="240" w:lineRule="auto"/>
        <w:ind w:left="720"/>
      </w:pPr>
      <w:r>
        <w:rPr>
          <w:rtl/>
          <w:cs/>
          <w:lang w:val="ar_AE" w:bidi="ar_AE"/>
        </w:rPr>
      </w:r>
      <w:r>
        <w:rPr>
          <w:rtl/>
          <w:cs/>
          <w:lang w:val="ar_AE" w:bidi="ar_AE"/>
        </w:rPr>
        <w:t>"أنا مندهشة من أن أدونيا جاء لزيارتي. لقد حاول أن يصبح ملكًا، مع أن داود قال إن ابني سيكون الملك التالي!" أو</w:t>
      </w:r>
    </w:p>
    <w:p>
      <w:pPr>
        <w:pStyle w:val="ListBullet"/>
        <w:bidi/>
        <w:spacing w:line="240" w:lineRule="auto"/>
        <w:ind w:left="720"/>
      </w:pPr>
      <w:r>
        <w:rPr>
          <w:rtl/>
          <w:cs/>
          <w:lang w:val="ar_AE" w:bidi="ar_AE"/>
        </w:rPr>
      </w:r>
      <w:r>
        <w:rPr>
          <w:rtl/>
          <w:cs/>
          <w:lang w:val="ar_AE" w:bidi="ar_AE"/>
        </w:rPr>
        <w:t>"أعلم أن الزواج من أبيشج زواج مهم، لكن إذا تزوجها أدونيا، فربما يكون سعيدًا. وعندئذ لن يسبب المتاعب لسليمان بعد ذلك." أو</w:t>
      </w:r>
    </w:p>
    <w:p>
      <w:pPr>
        <w:pStyle w:val="ListBullet"/>
        <w:bidi/>
        <w:spacing w:line="240" w:lineRule="auto"/>
        <w:ind w:left="720"/>
      </w:pPr>
      <w:r>
        <w:rPr>
          <w:rtl/>
          <w:cs/>
          <w:lang w:val="ar_AE" w:bidi="ar_AE"/>
        </w:rPr>
      </w:r>
      <w:r>
        <w:rPr>
          <w:rtl/>
          <w:cs/>
          <w:lang w:val="ar_AE" w:bidi="ar_AE"/>
        </w:rPr>
        <w:t>"لست متأكدة من سبب رغبة أدونيا في الزواج من أبيشج. سأتحدث مع سليمان في هذا الأمر. وأنا متأكدة من أن سليمان سيعرف ما هو الأفضل."</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ذهبت بثشبع لتخبر الملك سليمان بما طلبه أدونيا. فقام الملك سليمان للقائها وسجد لها. ثم جلس على كرسيه مرة أخرى. ووضع كرسيًا لأم الملك، فجلست عن يمينه. ثم قالت بثشبع لسليمان: "إنما أسألك سؤالًا واحدًا صغيرًا. لا ترُدَّني."</w:t>
      </w:r>
    </w:p>
    <w:p>
      <w:pPr>
        <w:bidi/>
      </w:pPr>
      <w:r>
        <w:rPr>
          <w:rtl/>
          <w:cs/>
          <w:lang w:val="ar_AE" w:bidi="ar_AE"/>
        </w:rPr>
      </w:r>
      <w:r>
        <w:rPr>
          <w:rtl/>
          <w:cs/>
          <w:lang w:val="ar_AE" w:bidi="ar_AE"/>
        </w:rPr>
        <w:t>فقال لها سليمان: "اسألي يا أمي، لأني لا أردّكِ".</w:t>
      </w:r>
    </w:p>
    <w:p>
      <w:pPr>
        <w:bidi/>
      </w:pPr>
      <w:r>
        <w:rPr>
          <w:rtl/>
          <w:cs/>
          <w:lang w:val="ar_AE" w:bidi="ar_AE"/>
        </w:rPr>
      </w:r>
      <w:r>
        <w:rPr>
          <w:rtl/>
          <w:cs/>
          <w:lang w:val="ar_AE" w:bidi="ar_AE"/>
        </w:rPr>
        <w:t>فقالت: "لتُعطَ أبيشج الشونمية لأدونيا أخيك امرأة".</w:t>
      </w:r>
    </w:p>
    <w:p>
      <w:pPr>
        <w:bidi/>
      </w:pPr>
      <w:r>
        <w:rPr>
          <w:rtl/>
          <w:cs/>
          <w:lang w:val="ar_AE" w:bidi="ar_AE"/>
        </w:rPr>
      </w:r>
      <w:r>
        <w:rPr>
          <w:rtl/>
          <w:cs/>
          <w:lang w:val="ar_AE" w:bidi="ar_AE"/>
        </w:rPr>
        <w:t>فأجاب الملك سليمان أمه وقال: "ولماذا أنتِ تسألين أبيشج الشونمية لأدونيا؟ فاسألي لهُ المُلكَ لأنَّهُ أخي الأكبَرُ مِنّي! لهُ ولأبياثارَ الكاهِنِ وليوآبَ ابنِ صَرويَةَ."</w:t>
      </w:r>
    </w:p>
    <w:p>
      <w:pPr>
        <w:bidi/>
      </w:pPr>
      <w:r>
        <w:rPr>
          <w:rtl/>
          <w:cs/>
          <w:lang w:val="ar_AE" w:bidi="ar_AE"/>
        </w:rPr>
      </w:r>
      <w:r>
        <w:rPr>
          <w:rtl/>
          <w:cs/>
          <w:lang w:val="ar_AE" w:bidi="ar_AE"/>
        </w:rPr>
        <w:t>أوقفوا التمثيل. اسألوا الشخص الذي يؤدي دور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"أنا سعيد لأن أمي جاءت لزيارتي. فأنا أحب أمي وأحترمها." أو </w:t>
      </w:r>
    </w:p>
    <w:p>
      <w:pPr>
        <w:pStyle w:val="ListBullet"/>
        <w:bidi/>
        <w:spacing w:line="240" w:lineRule="auto"/>
        <w:ind w:left="720"/>
      </w:pPr>
      <w:r>
        <w:rPr>
          <w:rtl/>
          <w:cs/>
          <w:lang w:val="ar_AE" w:bidi="ar_AE"/>
        </w:rPr>
      </w:r>
      <w:r>
        <w:rPr>
          <w:rtl/>
          <w:cs/>
          <w:lang w:val="ar_AE" w:bidi="ar_AE"/>
        </w:rPr>
        <w:t xml:space="preserve">"أنا مندهش من أن أمي بثشبع تطلب شيئًا لأدونيا! ربما لا تعرف كيف سيساعد هذا الزواج أدونيا على أن يصبح ملكًا." أو </w:t>
      </w:r>
    </w:p>
    <w:p>
      <w:pPr>
        <w:pStyle w:val="ListBullet"/>
        <w:bidi/>
        <w:spacing w:line="240" w:lineRule="auto"/>
        <w:ind w:left="720"/>
      </w:pPr>
      <w:r>
        <w:rPr>
          <w:rtl/>
          <w:cs/>
          <w:lang w:val="ar_AE" w:bidi="ar_AE"/>
        </w:rPr>
      </w:r>
      <w:r>
        <w:rPr>
          <w:rtl/>
          <w:cs/>
          <w:lang w:val="ar_AE" w:bidi="ar_AE"/>
        </w:rPr>
        <w:t>"أنا منزعج لأن أدونيا يسبب لي المتاعب. وأنا أكثر انزعاجًا لأنه حاول أن يجعل أمي تساعده."</w:t>
      </w:r>
    </w:p>
    <w:p>
      <w:pPr>
        <w:bidi/>
      </w:pPr>
      <w:r>
        <w:rPr>
          <w:rtl/>
          <w:cs/>
          <w:lang w:val="ar_AE" w:bidi="ar_AE"/>
        </w:rPr>
      </w:r>
      <w:r>
        <w:rPr>
          <w:rtl/>
          <w:cs/>
          <w:lang w:val="ar_AE" w:bidi="ar_AE"/>
        </w:rPr>
        <w:t>اسألوا من تؤدي دور بثشبع: "بمَ تشعرين أو فيمَ تفكّرين؟" قد يجيب بعبارات مثل:</w:t>
      </w:r>
    </w:p>
    <w:p>
      <w:pPr>
        <w:pStyle w:val="ListBullet"/>
        <w:bidi/>
        <w:spacing w:line="240" w:lineRule="auto"/>
        <w:ind w:left="720"/>
      </w:pPr>
      <w:r>
        <w:rPr>
          <w:rtl/>
          <w:cs/>
          <w:lang w:val="ar_AE" w:bidi="ar_AE"/>
        </w:rPr>
      </w:r>
      <w:r>
        <w:rPr>
          <w:rtl/>
          <w:cs/>
          <w:lang w:val="ar_AE" w:bidi="ar_AE"/>
        </w:rPr>
        <w:t xml:space="preserve">"أنا مسرورة لأن ابني يُظهر لي الاحترام." أو </w:t>
      </w:r>
    </w:p>
    <w:p>
      <w:pPr>
        <w:pStyle w:val="ListBullet"/>
        <w:bidi/>
        <w:spacing w:line="240" w:lineRule="auto"/>
        <w:ind w:left="720"/>
      </w:pPr>
      <w:r>
        <w:rPr>
          <w:rtl/>
          <w:cs/>
          <w:lang w:val="ar_AE" w:bidi="ar_AE"/>
        </w:rPr>
      </w:r>
      <w:r>
        <w:rPr>
          <w:rtl/>
          <w:cs/>
          <w:lang w:val="ar_AE" w:bidi="ar_AE"/>
        </w:rPr>
        <w:t>"أنا مندهشة من أن ابني كلّمني بهذه الطريقة!" أو</w:t>
      </w:r>
    </w:p>
    <w:p>
      <w:pPr>
        <w:pStyle w:val="ListBullet"/>
        <w:bidi/>
        <w:spacing w:line="240" w:lineRule="auto"/>
        <w:ind w:left="720"/>
      </w:pPr>
      <w:r>
        <w:rPr>
          <w:rtl/>
          <w:cs/>
          <w:lang w:val="ar_AE" w:bidi="ar_AE"/>
        </w:rPr>
      </w:r>
      <w:r>
        <w:rPr>
          <w:rtl/>
          <w:cs/>
          <w:lang w:val="ar_AE" w:bidi="ar_AE"/>
        </w:rPr>
        <w:t>"أنا أشعر بالإحراج لأن سليمان يظن أنني سأحاول مساعدة أدونيا."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وحلف الملك سليمان بالرب. وقال: "هكذا يَفعَلُ ليَ اللهُ وهكذا يَزيدُ، إنَّهُ قد تكلَّمَ أدونيّا بهذا الكلامِ ضِدَّ نَفسِهِ. والآنَ حَيٌّ هو الرَّبُّ الّذي ثَبَّتَني وأجلَسَني علَى كُرسيِّ داوُدَ أبي، والّذي صَنَعَ لي بَيتًا كما تكلَّمَ، إنَّهُ اليومَ يُقتَلُ أدونيّا."</w:t>
      </w:r>
    </w:p>
    <w:p>
      <w:pPr>
        <w:bidi/>
      </w:pPr>
      <w:r>
        <w:rPr>
          <w:rtl/>
          <w:cs/>
          <w:lang w:val="ar_AE" w:bidi="ar_AE"/>
        </w:rPr>
      </w:r>
      <w:r>
        <w:rPr>
          <w:rtl/>
          <w:cs/>
          <w:lang w:val="ar_AE" w:bidi="ar_AE"/>
        </w:rPr>
        <w:t>أوقفوا التمثيل. اسألوا الشخص الذي يؤدي دور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"سيستمر أدونيا في التسبب لي بالمتاعب إذا ظل حيًّا." أو </w:t>
      </w:r>
    </w:p>
    <w:p>
      <w:pPr>
        <w:pStyle w:val="ListBullet"/>
        <w:bidi/>
        <w:spacing w:line="240" w:lineRule="auto"/>
        <w:ind w:left="720"/>
      </w:pPr>
      <w:r>
        <w:rPr>
          <w:rtl/>
          <w:cs/>
          <w:lang w:val="ar_AE" w:bidi="ar_AE"/>
        </w:rPr>
      </w:r>
      <w:r>
        <w:rPr>
          <w:rtl/>
          <w:cs/>
          <w:lang w:val="ar_AE" w:bidi="ar_AE"/>
        </w:rPr>
        <w:t xml:space="preserve">"بما أن يهوه اختارني لأكون الملك، فعليّ أن أظل ملكًا. وسأوقف كل مَن يحاول أن يسبب لي المتاعب." أو </w:t>
      </w:r>
    </w:p>
    <w:p>
      <w:pPr>
        <w:pStyle w:val="ListBullet"/>
        <w:bidi/>
        <w:spacing w:line="240" w:lineRule="auto"/>
        <w:ind w:left="720"/>
      </w:pPr>
      <w:r>
        <w:rPr>
          <w:rtl/>
          <w:cs/>
          <w:lang w:val="ar_AE" w:bidi="ar_AE"/>
        </w:rPr>
      </w:r>
      <w:r>
        <w:rPr>
          <w:rtl/>
          <w:cs/>
          <w:lang w:val="ar_AE" w:bidi="ar_AE"/>
        </w:rPr>
        <w:t>"أنا منزعج لأن أدونيا طلب هذا الأمر. فلو لم يحاول أن يسبب المتاعب، لكنت تركته يعيش في سلام."</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أرسل الملك سليمان بيد بَناياهو بن يهوياداع، فبطش به فمات.</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ملوك ٢: ١٣–٢٥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وتسأل بثشبع عمّا إذا كان أدونيا يأتي </w:t>
      </w:r>
      <w:r>
        <w:rPr>
          <w:b/>
          <w:rtl/>
          <w:cs/>
          <w:lang w:val="ar_AE" w:bidi="ar_AE"/>
        </w:rPr>
        <w:t>للسلام</w:t>
      </w:r>
      <w:r>
        <w:rPr>
          <w:rtl/>
          <w:cs/>
          <w:lang w:val="ar_AE" w:bidi="ar_AE"/>
        </w:rPr>
        <w:t>. وعندما لا يتقاتل الناس، فإنهم يعيشون في سلام. وهنا، تريد بثشبع أن تعرف ما إذا كان أدونيا يأتي لإثارة المتاعب أم يأتي بطريقة ودية. لمزيد من المعلومات عن كلمة استراحت، راجعوا قاموس الكلمات الرئيسية. استخدموا الكلمة أو العبارة ذاتها التي استخدمتوها في المقاطع السابقة للإشارة إلى السلام.</w:t>
      </w:r>
    </w:p>
    <w:p>
      <w:pPr>
        <w:bidi/>
      </w:pPr>
      <w:r>
        <w:rPr>
          <w:rtl/>
          <w:cs/>
          <w:lang w:val="ar_AE" w:bidi="ar_AE"/>
        </w:rPr>
      </w:r>
      <w:r>
        <w:rPr>
          <w:rtl/>
          <w:cs/>
          <w:lang w:val="ar_AE" w:bidi="ar_AE"/>
        </w:rPr>
        <w:t>ويتحدث أدونيا عن مملكة إسرائيل، التي أصبحت الآن ملكًا لسليمان. إن المملكة هي المنطقة أو الأرض التي يَحكُمها ملك.</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w:t>
      </w:r>
      <w:r>
        <w:rPr>
          <w:b/>
          <w:rtl/>
          <w:cs/>
          <w:lang w:val="ar_AE" w:bidi="ar_AE"/>
        </w:rPr>
        <w:t>مملكة</w:t>
      </w:r>
      <w:r>
        <w:rPr>
          <w:rtl/>
          <w:cs/>
          <w:lang w:val="ar_AE" w:bidi="ar_AE"/>
        </w:rPr>
        <w:t xml:space="preserve">. لمزيد من المعلومات، راجعوا كلمة "مملكة" في قاموس الكلمات الرئيسية.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يقول أدونيا إن جميع</w:t>
      </w:r>
      <w:r>
        <w:rPr>
          <w:b/>
          <w:rtl/>
          <w:cs/>
          <w:lang w:val="ar_AE" w:bidi="ar_AE"/>
        </w:rPr>
        <w:t xml:space="preserve"> إسرائيل</w:t>
      </w:r>
      <w:r>
        <w:rPr>
          <w:rtl/>
          <w:cs/>
          <w:lang w:val="ar_AE" w:bidi="ar_AE"/>
        </w:rPr>
        <w:t xml:space="preserve"> كانوا يتوقعون أن يكون أدونيا ملكًا. إسرائيل هو اسم الأرض التي كان بنو إسرائيل يسكنون فيها. وأحيانًا تعني كلمة إسرائيل بني إسرائيل، أو شعب إسرائيل، كما هو الحال هنا. للمزيد من المعلومات عن إسرائيل، راجعوا قاموس الكلمات الرئيسية. استخدموا الكلمة أو العبارة نفسها التي استخدمتموها في المقاطع السابقة للإشارة إلى إسرائيل.</w:t>
      </w:r>
    </w:p>
    <w:p>
      <w:pPr>
        <w:bidi/>
      </w:pPr>
      <w:r>
        <w:rPr>
          <w:rtl/>
          <w:cs/>
          <w:lang w:val="ar_AE" w:bidi="ar_AE"/>
        </w:rPr>
      </w:r>
      <w:r>
        <w:rPr>
          <w:rtl/>
          <w:cs/>
          <w:lang w:val="ar_AE" w:bidi="ar_AE"/>
        </w:rPr>
        <w:t xml:space="preserve">سليمان هو </w:t>
      </w:r>
      <w:r>
        <w:rPr>
          <w:b/>
          <w:rtl/>
          <w:cs/>
          <w:lang w:val="ar_AE" w:bidi="ar_AE"/>
        </w:rPr>
        <w:t>ملك</w:t>
      </w:r>
      <w:r>
        <w:rPr>
          <w:rtl/>
          <w:cs/>
          <w:lang w:val="ar_AE" w:bidi="ar_AE"/>
        </w:rPr>
        <w:t xml:space="preserve"> إسرائيل. والملك هو شخص يحكم مدينة أو بلدًا. للمزيد من المعلومات عن كلمة مَلِك، راجعوا "قاموس الكلمات الرئيسية". استخدموا الكلمة أو العبارة ذاتها التي استخدمتموها في المقاطع السابقة للإشارة إلى المَلك. </w:t>
      </w:r>
    </w:p>
    <w:p>
      <w:pPr>
        <w:bidi/>
      </w:pPr>
      <w:r>
        <w:rPr>
          <w:rtl/>
          <w:cs/>
          <w:lang w:val="ar_AE" w:bidi="ar_AE"/>
        </w:rPr>
      </w:r>
      <w:r>
        <w:rPr>
          <w:rtl/>
          <w:cs/>
          <w:lang w:val="ar_AE" w:bidi="ar_AE"/>
        </w:rPr>
        <w:t xml:space="preserve">وقد جعل </w:t>
      </w:r>
      <w:r>
        <w:rPr>
          <w:b/>
          <w:rtl/>
          <w:cs/>
          <w:lang w:val="ar_AE" w:bidi="ar_AE"/>
        </w:rPr>
        <w:t>الرب</w:t>
      </w:r>
      <w:r>
        <w:rPr>
          <w:rtl/>
          <w:cs/>
          <w:lang w:val="ar_AE" w:bidi="ar_AE"/>
        </w:rPr>
        <w:t xml:space="preserve"> (يهوه) سليمان ملكًا. كان اسم يهوه اسمًا شخصيًا جدًا لله. لمزيد من المعلومات حول كلمة "يهوه"، ارجعوا إلى "قاموس الكلمات الرئيسية". استخدموا الكلمة أو العبارة ذاتها لـ "يهوه" كما استخدمتموها في المقاطع السابقة. </w:t>
      </w:r>
    </w:p>
    <w:p>
      <w:pPr>
        <w:bidi/>
      </w:pPr>
      <w:r>
        <w:rPr>
          <w:rtl/>
          <w:cs/>
          <w:lang w:val="ar_AE" w:bidi="ar_AE"/>
        </w:rPr>
      </w:r>
      <w:r>
        <w:rPr>
          <w:rtl/>
          <w:cs/>
          <w:lang w:val="ar_AE" w:bidi="ar_AE"/>
        </w:rPr>
        <w:t xml:space="preserve">ويسجد </w:t>
      </w:r>
      <w:r>
        <w:rPr>
          <w:b/>
          <w:rtl/>
          <w:cs/>
          <w:lang w:val="ar_AE" w:bidi="ar_AE"/>
        </w:rPr>
        <w:t>سليمان</w:t>
      </w:r>
      <w:r>
        <w:rPr>
          <w:rtl/>
          <w:cs/>
          <w:lang w:val="ar_AE" w:bidi="ar_AE"/>
        </w:rPr>
        <w:t xml:space="preserve"> أمام بثشبع. وعندما ينحني شخص أمام شخص آخر، فإنه يُخفض رأسه أو الجزء العلوي من جسده إلى الأمام. ويفعل الشخص ذلك لإظهار الاحترام والتواضع. لمزيد من المعلومات عن كلمة يسجد، راجعوا قاموس الكلمات الرئيسية. استخدموا الكلمة أو العبارة ذاتها لكلمة ينحني التي استخدمتموها في المقاطع السابقة.</w:t>
      </w:r>
    </w:p>
    <w:p>
      <w:pPr>
        <w:bidi/>
      </w:pPr>
      <w:r>
        <w:rPr>
          <w:rtl/>
          <w:cs/>
          <w:lang w:val="ar_AE" w:bidi="ar_AE"/>
        </w:rPr>
      </w:r>
      <w:r>
        <w:rPr>
          <w:rtl/>
          <w:cs/>
          <w:lang w:val="ar_AE" w:bidi="ar_AE"/>
        </w:rPr>
        <w:t xml:space="preserve">توقّفوا هنا كمجموعة وانظروا إلى صورة </w:t>
      </w:r>
      <w:r>
        <w:rPr>
          <w:b/>
          <w:rtl/>
          <w:cs/>
          <w:lang w:val="ar_AE" w:bidi="ar_AE"/>
        </w:rPr>
        <w:t>لشخص يسجد</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 xml:space="preserve">يجلس سليمان على </w:t>
      </w:r>
      <w:r>
        <w:rPr>
          <w:b/>
          <w:rtl/>
          <w:cs/>
          <w:lang w:val="ar_AE" w:bidi="ar_AE"/>
        </w:rPr>
        <w:t>كرسي</w:t>
      </w:r>
      <w:r>
        <w:rPr>
          <w:rtl/>
          <w:cs/>
          <w:lang w:val="ar_AE" w:bidi="ar_AE"/>
        </w:rPr>
        <w:t xml:space="preserve">، ويطلب من الناس أن يحضروا كرسيًا لبثشبع. والكرسي هو مقعد خاص يجلس عليه حاكم، أو أحد أفراد عائلة الحاكم، أو شخص مهم. استخدموا الكلمة أو العبارة نفسها التي استخدمتموها في المقاطع السابقة للإشارة إلى العرش. </w:t>
      </w:r>
    </w:p>
    <w:p>
      <w:pPr>
        <w:bidi/>
      </w:pPr>
      <w:r>
        <w:rPr>
          <w:rtl/>
          <w:cs/>
          <w:lang w:val="ar_AE" w:bidi="ar_AE"/>
        </w:rPr>
      </w:r>
      <w:r>
        <w:rPr>
          <w:rtl/>
          <w:cs/>
          <w:lang w:val="ar_AE" w:bidi="ar_AE"/>
        </w:rPr>
        <w:t xml:space="preserve">يحلف سليمان </w:t>
      </w:r>
      <w:r>
        <w:rPr>
          <w:b/>
          <w:rtl/>
          <w:cs/>
          <w:lang w:val="ar_AE" w:bidi="ar_AE"/>
        </w:rPr>
        <w:t>حلفًا.</w:t>
      </w:r>
      <w:r>
        <w:rPr>
          <w:rtl/>
          <w:cs/>
          <w:lang w:val="ar_AE" w:bidi="ar_AE"/>
        </w:rPr>
        <w:t xml:space="preserve"> القَسَم هو وعد جاد وصارم للغاية. ولمزيدٍ من المعلومات عن كلمة قَسَم/حلف، انظر قاموس الكلمات الرئيسية. احرصوا على استخدام الكلمة أو العبارة نفسها التي استخدمتموها سابقًا لترجمة قَسَم/حلف. </w:t>
      </w:r>
    </w:p>
    <w:p>
      <w:pPr>
        <w:bidi/>
      </w:pPr>
      <w:r>
        <w:rPr>
          <w:rtl/>
          <w:cs/>
          <w:lang w:val="ar_AE" w:bidi="ar_AE"/>
        </w:rPr>
      </w:r>
      <w:r>
        <w:rPr>
          <w:rtl/>
          <w:cs/>
          <w:lang w:val="ar_AE" w:bidi="ar_AE"/>
        </w:rPr>
        <w:t xml:space="preserve">يطلب سليمان من </w:t>
      </w:r>
      <w:r>
        <w:rPr>
          <w:b/>
          <w:rtl/>
          <w:cs/>
          <w:lang w:val="ar_AE" w:bidi="ar_AE"/>
        </w:rPr>
        <w:t>الله</w:t>
      </w:r>
      <w:r>
        <w:rPr>
          <w:rtl/>
          <w:cs/>
          <w:lang w:val="ar_AE" w:bidi="ar_AE"/>
        </w:rPr>
        <w:t xml:space="preserve"> أن يعاقبه إذا لم يفعل ما وعد به سليمان. وهذه كلمة عامة تُستخدم للإشارة إلى الله. للمزيد من المعلومات عن الله، راجعوا "قاموس الكلمات الرئيسية". استخدموا الكلمة أو العبارة ذاتها التي استخدمتموها في المقاطع السابقة للإشارة إلى الله. </w:t>
      </w:r>
    </w:p>
    <w:p>
      <w:pPr>
        <w:bidi/>
      </w:pPr>
      <w:r>
        <w:rPr>
          <w:rtl/>
          <w:cs/>
          <w:lang w:val="ar_AE" w:bidi="ar_AE"/>
        </w:rPr>
      </w:r>
      <w:r>
        <w:rPr>
          <w:rtl/>
          <w:cs/>
          <w:lang w:val="ar_AE" w:bidi="ar_AE"/>
        </w:rPr>
        <w:t>جعل يهوه لسليمان سلالة حاكمة أو بيتًا. ولا يشير بيت سليمان إلى مبنى، بل إلى الأشخاص الذين ينتمون إلى سليمان. ويقصد ببيته نسله أو سلالته العائلية. وهذا يعني هنا أن يهوه جعل عائلة سليمان تستمر في الحكم كملوك.</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w:t>
      </w:r>
      <w:r>
        <w:rPr>
          <w:b/>
          <w:rtl/>
          <w:cs/>
          <w:lang w:val="ar_AE" w:bidi="ar_AE"/>
        </w:rPr>
        <w:t>بيت</w:t>
      </w:r>
      <w:r>
        <w:rPr>
          <w:rtl/>
          <w:cs/>
          <w:lang w:val="ar_AE" w:bidi="ar_AE"/>
        </w:rPr>
        <w:t>. راجعوا "بيت" أو "بيت داود" في قاموس الكلمات الرئيسية لمزيد من المعلومات. وإذا كنتم قد ترجمتم هذا التعبير بالفعل في سِفر آخر من الكتاب المُقدَّس، فاستخدموا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2:26–35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الملوك الأول ٢: ٢٦–٣٥ واحفظوه في قلوبكم. </w:t>
      </w:r>
    </w:p>
    <w:p>
      <w:pPr>
        <w:bidi/>
      </w:pPr>
      <w:r>
        <w:rPr>
          <w:rtl/>
          <w:cs/>
          <w:lang w:val="ar_AE" w:bidi="ar_AE"/>
        </w:rPr>
      </w:r>
      <w:r>
        <w:rPr>
          <w:rtl/>
          <w:cs/>
          <w:lang w:val="ar_AE" w:bidi="ar_AE"/>
        </w:rPr>
        <w:t>استمعوا إلى النسخة الصوتية من سفر الملوك الأول ٢: ٢٦–٣٥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ملوك ٢: ٢٦–٣٥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القصة السابقة، سمعنا أن الملك سليمان أمر بناياهو بقتل أدونيا، لأن أدونيا حاول أن يصبح ملكًا. والآن، يتأكد الملك سليمان من ألا يبقى أحد ممن كانوا موالين لأدونيا ليسبب مزيدًا من المتاعب. وأبياثار الكاهن هو أحد الأشخاص الذين خانوا الملك سليمان وساندوا أدونيا. ويأمر الملك سليمان أبياثار بالعودة إلى بيته في عناثوث. وعناثوث هي إحدى المدن الخاصة التي خصصها يهوه للاويين أو الكهنة ليسكنوا فيها. وتقع عناثوث على بُعد نحو خمسة كيلومترات شمال أورشليم.</w:t>
      </w:r>
    </w:p>
    <w:p>
      <w:pPr>
        <w:bidi/>
      </w:pPr>
      <w:r>
        <w:rPr>
          <w:rtl/>
          <w:cs/>
          <w:lang w:val="ar_AE" w:bidi="ar_AE"/>
        </w:rPr>
      </w:r>
      <w:r>
        <w:rPr>
          <w:rtl/>
          <w:cs/>
          <w:lang w:val="ar_AE" w:bidi="ar_AE"/>
        </w:rPr>
        <w:t xml:space="preserve">توقّفوا هنا كمجموعة وانظروا إلى خريطة تُظهر </w:t>
      </w:r>
      <w:r>
        <w:rPr>
          <w:b/>
          <w:rtl/>
          <w:cs/>
          <w:lang w:val="ar_AE" w:bidi="ar_AE"/>
        </w:rPr>
        <w:t>موقع عناثوث</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يخبر الملك سليمان أبياثار أنه يستحق الموت لأنه خانه وساند أدونيا. ومع ذلك، يعترف الملك سليمان بأن أبياثار كان في الماضي عونًا كبيرًا للملك داود، وأنه عانى الكثير من الأوقات الصعبة مع داود. ويخبر الملك سليمان أيضًا كيف كان أبياثار في الماضي واحدًا من الكهنة الذين حملوا تابوت السيد الرب يهوه. والتابوت الذي يسميه الراوي هنا تابوت الرب، أو أدوناي يهوه، هو تابوت العهد الذي سمعتم عنه في القصص السابقة. والتابوت رمز قوي لحضور يهوه مع شعبه.</w:t>
      </w:r>
    </w:p>
    <w:p>
      <w:pPr>
        <w:bidi/>
      </w:pPr>
      <w:r>
        <w:rPr>
          <w:rtl/>
          <w:cs/>
          <w:lang w:val="ar_AE" w:bidi="ar_AE"/>
        </w:rPr>
      </w:r>
      <w:r>
        <w:rPr>
          <w:rtl/>
          <w:cs/>
          <w:lang w:val="ar_AE" w:bidi="ar_AE"/>
        </w:rPr>
        <w:t xml:space="preserve">توقّفوا هنا وانظروا معًا إلى صورة لما يُحتمل أن يكون عليه شكل </w:t>
      </w:r>
      <w:r>
        <w:rPr>
          <w:rtl/>
          <w:cs/>
          <w:lang w:val="ar_AE" w:bidi="ar_AE"/>
        </w:rPr>
        <w:t>تابوت يهوه.</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ولأن أبياثار ساند الملك داود في الماضي، فإن الملك سليمان لا يقتل أبياثار. ولكن الملك سليمان يعاقب أبياثار لأنه ساند أدونيا، ويخبره بأنه لم يعد كاهن يهوه. ويجب على أبياثار أن يغادر أورشليم ويقيم في عناثوث.</w:t>
      </w:r>
    </w:p>
    <w:p>
      <w:pPr>
        <w:bidi/>
      </w:pPr>
      <w:r>
        <w:rPr>
          <w:rtl/>
          <w:cs/>
          <w:lang w:val="ar_AE" w:bidi="ar_AE"/>
        </w:rPr>
      </w:r>
      <w:r>
        <w:rPr>
          <w:rtl/>
          <w:cs/>
          <w:lang w:val="ar_AE" w:bidi="ar_AE"/>
        </w:rPr>
        <w:t xml:space="preserve">توقّفوا هنا وناقشوا هذا السؤال كمجموعة: اذكروا موقفًا كان فيه شخص يستحق عقوبة شديدة، لكنه تلقى عقوبة أقل شدة. لماذا تلقى ذلك الشخص العقوبة الأقل شدة؟ أوقِفوا الاستماع إلى هذا التسجيل الصوتي هنا. </w:t>
      </w:r>
    </w:p>
    <w:p>
      <w:pPr>
        <w:bidi/>
      </w:pPr>
      <w:r>
        <w:rPr>
          <w:rtl/>
          <w:cs/>
          <w:lang w:val="ar_AE" w:bidi="ar_AE"/>
        </w:rPr>
      </w:r>
      <w:r>
        <w:rPr>
          <w:rtl/>
          <w:cs/>
          <w:lang w:val="ar_AE" w:bidi="ar_AE"/>
        </w:rPr>
        <w:t>منذ زمن طويل، في قصة سابقة، تنبأ نبي في مكان يُدعى شيلوه بأنه سيأتي يوم لا تعود فيه عائلة عالي جزءًا من الكهنوت. وأبياثار من بيت عالي، أو من عائلة عالي، والآن لم يعد أبياثار كاهن يهوه. وهكذا تحققت النبوة، أو أصبحت حقيقة.</w:t>
      </w:r>
    </w:p>
    <w:p>
      <w:pPr>
        <w:bidi/>
      </w:pPr>
      <w:r>
        <w:rPr>
          <w:rtl/>
          <w:cs/>
          <w:lang w:val="ar_AE" w:bidi="ar_AE"/>
        </w:rPr>
      </w:r>
      <w:r>
        <w:rPr>
          <w:rtl/>
          <w:cs/>
          <w:lang w:val="ar_AE" w:bidi="ar_AE"/>
        </w:rPr>
        <w:t>ويسمع يوآب، قائد الجيش الذي ساند أدونيا، خبر موت أدونيا. ويسمع يوآب أيضًا أن أبياثار لم يعد كاهن يهوه، وأن سليمان أرسل أبياثار إلى عناثوث. ويخاف يوآب من أن يعاقبه سليمان أيضًا، لأن يوآب ساند أدونيا. وكان يوآب مخلصًا لداود في السابق، إذ إنه لم يساند أبشالوم عندما حاول أبشالوم أن يصبح ملكًا قبل موت داود. ولكن يوآب الآن خان داود وسليمان بمساندته لأدونيا. فيهرب يوآب إلى خيمة يهوه ويمسك بقرون المذبح في زاويتين منه. وكانت خيمة يهوه هي المكان الذي كان الشعب يحفظ فيه تابوت يهوه في أورشليم في ذلك الوقت. وكان هذا المكان أيضًا هو المكان الذي يقدم فيه الشعب ذبائح أو محرقات ليهوه على مذبح. وليس واضحًا في هذه القصة ما إذا كانت هذه هي خيمة الاجتماع الأصلية التي سمعنا عنها في القصص السابقة. وربما كان داود قد أحضر هذه الخيمة إلى أورشليم ليضع تابوت العهد بداخلها. ولذلك، ربما كان هذا المذبح داخل خيمة، أو ربما كان خارجها في الدار، كما كان عندما كان بالقرب من الخيمة الأصلية.</w:t>
      </w:r>
    </w:p>
    <w:p>
      <w:pPr>
        <w:bidi/>
      </w:pPr>
      <w:r>
        <w:rPr>
          <w:rtl/>
          <w:cs/>
          <w:lang w:val="ar_AE" w:bidi="ar_AE"/>
        </w:rPr>
      </w:r>
      <w:r>
        <w:rPr>
          <w:rtl/>
          <w:cs/>
          <w:lang w:val="ar_AE" w:bidi="ar_AE"/>
        </w:rPr>
        <w:t xml:space="preserve">توقّفوا هنا وانظروا معًا إلى صورة </w:t>
      </w:r>
      <w:r>
        <w:rPr>
          <w:rtl/>
          <w:cs/>
          <w:lang w:val="ar_AE" w:bidi="ar_AE"/>
        </w:rPr>
        <w:t>لخيمة يهوه</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والمذبح هو المكان الذي يذبح فيه الناس الحيوانات لتكون محرقات ليهوه. وأحيانًا، عندما كان الكهنة يذبحون الحيوانات كذبيحة خطية عن شخص أخطأ عن غير قصد، كانوا يلطخون قرون المذبح بدم الحيوانات.</w:t>
      </w:r>
    </w:p>
    <w:p>
      <w:pPr>
        <w:bidi/>
      </w:pPr>
      <w:r>
        <w:rPr>
          <w:rtl/>
          <w:cs/>
          <w:lang w:val="ar_AE" w:bidi="ar_AE"/>
        </w:rPr>
      </w:r>
      <w:r>
        <w:rPr>
          <w:rtl/>
          <w:cs/>
          <w:lang w:val="ar_AE" w:bidi="ar_AE"/>
        </w:rPr>
        <w:t xml:space="preserve">توقّفوا هنا وانظروا معًا إلى صورة </w:t>
      </w:r>
      <w:r>
        <w:rPr>
          <w:rtl/>
          <w:cs/>
          <w:lang w:val="ar_AE" w:bidi="ar_AE"/>
        </w:rPr>
        <w:t>لمذبح المحرقة</w:t>
      </w:r>
      <w:r>
        <w:rPr>
          <w:rtl/>
          <w:cs/>
          <w:lang w:val="ar_AE" w:bidi="ar_AE"/>
        </w:rPr>
        <w:t xml:space="preserve">. لاحظوا القرون الموجودة في كل زاوية من زوايا المذبح. أوقِفوا الاستماع إلى هذا التسجيل الصوتي هنا. </w:t>
      </w:r>
    </w:p>
    <w:p>
      <w:pPr>
        <w:bidi/>
      </w:pPr>
      <w:r>
        <w:rPr>
          <w:rtl/>
          <w:cs/>
          <w:lang w:val="ar_AE" w:bidi="ar_AE"/>
        </w:rPr>
      </w:r>
      <w:r>
        <w:rPr>
          <w:rtl/>
          <w:cs/>
          <w:lang w:val="ar_AE" w:bidi="ar_AE"/>
        </w:rPr>
        <w:t>لماذا يمسك يوآب بقرون المذبح؟ تقول الشريعة التي أعطاها يهوه لموسى إنه إذا قتل شخصٌ شخصًا آخر عن غير قصد، فيمكنه أن يذهب إلى المذبح ويمسك بقرونه. وعندئذ يحمي يهوه ذلك الشخص، ولا يستطيع أحد أن يقتله بسبب الموت الذي تسبب فيه عن غير قصد.</w:t>
      </w:r>
    </w:p>
    <w:p>
      <w:pPr>
        <w:bidi/>
      </w:pPr>
      <w:r>
        <w:rPr>
          <w:rtl/>
          <w:cs/>
          <w:lang w:val="ar_AE" w:bidi="ar_AE"/>
        </w:rPr>
      </w:r>
      <w:r>
        <w:rPr>
          <w:rtl/>
          <w:cs/>
          <w:lang w:val="ar_AE" w:bidi="ar_AE"/>
        </w:rPr>
        <w:t xml:space="preserve">توقّفوا هنا وناقشوا هذا السؤال كمجموعة: في ثقافتكم، ما الفرق في العقوبة بين شخص يقتل شخصًا آخر عن غير قصد، وشخص يقتل شخصًا آخر عمدًا؟ أوقِفوا الاستماع إلى هذا التسجيل الصوتي هنا. </w:t>
      </w:r>
    </w:p>
    <w:p>
      <w:pPr>
        <w:bidi/>
      </w:pPr>
      <w:r>
        <w:rPr>
          <w:rtl/>
          <w:cs/>
          <w:lang w:val="ar_AE" w:bidi="ar_AE"/>
        </w:rPr>
      </w:r>
      <w:r>
        <w:rPr>
          <w:rtl/>
          <w:cs/>
          <w:lang w:val="ar_AE" w:bidi="ar_AE"/>
        </w:rPr>
        <w:t>تذكّروا أنه قبل موت الملك داود، أخبر ابنه سليمان أن يعاقب يوآب على خطية قتل أبنير، قائد جيش إسرائيل، وعماسا، قائد جيش يهوذا. لم يقتل يوآب أبنير وعماسا عن غير قصد، بل قتل الرجلين البريئين عمدًا. وبسبب هذه الخطية، لا يكون يوآب آمنًا حقًا عندما يذهب إلى المذبح ويمسك بقرونه. وهو أيضًا مذنب لأنه لم يساند الملك الذي اختاره يهوه ومسحه، أي الملك سليمان.</w:t>
      </w:r>
    </w:p>
    <w:p>
      <w:pPr>
        <w:bidi/>
      </w:pPr>
      <w:r>
        <w:rPr>
          <w:rtl/>
          <w:cs/>
          <w:lang w:val="ar_AE" w:bidi="ar_AE"/>
        </w:rPr>
      </w:r>
      <w:r>
        <w:rPr>
          <w:rtl/>
          <w:cs/>
          <w:lang w:val="ar_AE" w:bidi="ar_AE"/>
        </w:rPr>
        <w:t>ويسمع الملك سليمان أن يوآب في الخيمة عند المذبح، ثم يأمر سليمان بناياهو أن يذهب ويقتل يوآب. ويدخل بناياهو إلى الخيمة ويخبر يوآب أن الملك يأمره بالخروج. لكن يوآب يرفض الخروج ويقول إنه سيبقى ويموت في الخيمة عند المذبح. فيرجع بناياهو ويخبر الملك سليمان أن يوآب يرفض الخروج، وأنه يقول إنه سيموت في الخيمة.</w:t>
      </w:r>
    </w:p>
    <w:p>
      <w:pPr>
        <w:bidi/>
      </w:pPr>
      <w:r>
        <w:rPr>
          <w:rtl/>
          <w:cs/>
          <w:lang w:val="ar_AE" w:bidi="ar_AE"/>
        </w:rPr>
      </w:r>
      <w:r>
        <w:rPr>
          <w:rtl/>
          <w:cs/>
          <w:lang w:val="ar_AE" w:bidi="ar_AE"/>
        </w:rPr>
        <w:t>لماذا لا يقتل بناياهو يوآب على الفور؟ ربما لا يرى بناياهو أنه من الصواب أن يقتل شخصًا داخل خيمة يهوه، ولا سيما شخصًا يمسك بقرون المذبح. لكن سليمان يعطي بناياهو الإذن بقتل يوآب داخل الخيمة. ويقول سليمان إن يهوه سيجازي يوآب بهذه الطريقة على قتله لأبنير وعماسا. وأن يوآب وحده هو المذنب في قتلهما، وليس داود أبوه، لأن داود لم يكن يعرف أن يوآب يخطط لقتل أبنير وعماسا. ويقول سليمان إن أبنير وعماسا كانا رجلين صالحين جدًا، وأفضل من يوآب. ويقول سليمان إن دم الرجلين اللذين قتلهما يوآب "فيَرتَدُّ دَمُهُما علَى رأسِ يوآبَ ورأسِ نَسلِهِ إلَى الأبدِ." وعندما يقدم الناس ذبائح ليهوه، يطلب يهوه من الشخص المذنب أن يضع يده على رأس الحيوان. وبهذه الطريقة، ينقل الشخص ذنبه إلى الحيوان، ثم يزيل يهوه الذنب بواسطة الذبيحة. وهنا يقول سليمان إنه يريد أن يبقى يوآب ونسله حاملين للذنب دائمًا. وعلى النقيض من ذلك، يقول سليمان إن سلام يهوه أو خيره يكون على داود ونسله ومملكته إلى الأبد.</w:t>
      </w:r>
    </w:p>
    <w:p>
      <w:pPr>
        <w:bidi/>
      </w:pPr>
      <w:r>
        <w:rPr>
          <w:rtl/>
          <w:cs/>
          <w:lang w:val="ar_AE" w:bidi="ar_AE"/>
        </w:rPr>
      </w:r>
      <w:r>
        <w:rPr>
          <w:rtl/>
          <w:cs/>
          <w:lang w:val="ar_AE" w:bidi="ar_AE"/>
        </w:rPr>
        <w:t>فيرجع بناياهو إلى خيمة يهوه ويقتل يوآب. ولا تخبرنا القصة كيف قتل بناياهو يوآب، لكنه على الأرجح قتله بالسيف. ثم دفنوا يوآب بالقرب من بيته، الذي كان في منطقة واسعة من الأرض المفتوحة، في برية يهوذا. ونعرف من قصة أخرى أن يوآب كان من بيت لحم، لكن الراوي لا يذكر ذلك في هذه القصة.</w:t>
      </w:r>
    </w:p>
    <w:p>
      <w:pPr>
        <w:bidi/>
      </w:pPr>
      <w:r>
        <w:rPr>
          <w:rtl/>
          <w:cs/>
          <w:lang w:val="ar_AE" w:bidi="ar_AE"/>
        </w:rPr>
      </w:r>
      <w:r>
        <w:rPr>
          <w:rtl/>
          <w:cs/>
          <w:lang w:val="ar_AE" w:bidi="ar_AE"/>
        </w:rPr>
        <w:t>توقّفوا هنا وانظروا معًا إلى خريطة ل</w:t>
      </w:r>
      <w:r>
        <w:rPr>
          <w:b/>
          <w:rtl/>
          <w:cs/>
          <w:lang w:val="ar_AE" w:bidi="ar_AE"/>
        </w:rPr>
        <w:t>بيت لحم وبرية يهوذا</w:t>
      </w:r>
      <w:r>
        <w:rPr>
          <w:rtl/>
          <w:cs/>
          <w:lang w:val="ar_AE" w:bidi="ar_AE"/>
        </w:rPr>
        <w:t xml:space="preserve">، حيث دفنت عائلة يوآب جثمانه. أوقِفوا الاستماع إلى هذا التسجيل الصوتي هنا. </w:t>
      </w:r>
    </w:p>
    <w:p>
      <w:pPr>
        <w:bidi/>
      </w:pPr>
      <w:r>
        <w:rPr>
          <w:rtl/>
          <w:cs/>
          <w:lang w:val="ar_AE" w:bidi="ar_AE"/>
        </w:rPr>
      </w:r>
      <w:r>
        <w:rPr>
          <w:rtl/>
          <w:cs/>
          <w:lang w:val="ar_AE" w:bidi="ar_AE"/>
        </w:rPr>
        <w:t>وبعد موت يوآب، جعل الملك سليمان بناياهو قائدًا للجيش. وعين سليمان صادوق ليحل محل أبياثار كاهنًا. تذكّروا أن صادوق هو الكاهن الذي مسح الملك سليمان.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ملوك ٢: ٢٦–٣٥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ستقوم المجموعة بمحاولة تصوُّر هذا المقطع. </w:t>
      </w:r>
    </w:p>
    <w:p>
      <w:pPr>
        <w:bidi/>
      </w:pPr>
      <w:r>
        <w:rPr>
          <w:rtl/>
          <w:cs/>
          <w:lang w:val="ar_AE" w:bidi="ar_AE"/>
        </w:rPr>
      </w:r>
      <w:r>
        <w:rPr>
          <w:rtl/>
          <w:cs/>
          <w:lang w:val="ar_AE" w:bidi="ar_AE"/>
        </w:rPr>
        <w:t xml:space="preserve">يحتوي هذا المقطع على (سبعة) مشاهد. </w:t>
      </w:r>
    </w:p>
    <w:p>
      <w:pPr>
        <w:bidi/>
      </w:pPr>
      <w:r>
        <w:rPr>
          <w:rtl/>
          <w:cs/>
          <w:lang w:val="ar_AE" w:bidi="ar_AE"/>
        </w:rPr>
      </w:r>
      <w:r>
        <w:rPr>
          <w:b/>
          <w:rtl/>
          <w:cs/>
          <w:lang w:val="ar_AE" w:bidi="ar_AE"/>
        </w:rPr>
        <w:t>في المشهد الأول</w:t>
      </w:r>
      <w:r>
        <w:rPr>
          <w:rtl/>
          <w:cs/>
          <w:lang w:val="ar_AE" w:bidi="ar_AE"/>
        </w:rPr>
        <w:t>: يرسل الملك سليمان أبياثار الكاهن بعيدًا عن أورشليم، ويقول له إنه لم يعد كاهنًا ليهوه. ويشرح له لماذا لا يعاقبه بالموت. ويأمره بأن يرجع إلى حقوله، أو إلى بيته، في عناثوث.</w:t>
      </w:r>
    </w:p>
    <w:p>
      <w:pPr>
        <w:bidi/>
      </w:pPr>
      <w:r>
        <w:rPr>
          <w:rtl/>
          <w:cs/>
          <w:lang w:val="ar_AE" w:bidi="ar_AE"/>
        </w:rPr>
      </w:r>
      <w:r>
        <w:rPr>
          <w:b/>
          <w:rtl/>
          <w:cs/>
          <w:lang w:val="ar_AE" w:bidi="ar_AE"/>
        </w:rPr>
        <w:t>في المشهد الثاني:</w:t>
      </w:r>
      <w:r>
        <w:rPr>
          <w:rtl/>
          <w:cs/>
          <w:lang w:val="ar_AE" w:bidi="ar_AE"/>
        </w:rPr>
        <w:t xml:space="preserve"> يسمع يوآب أن أدونيا قد مات، وأن سليمان قد عزل أبياثار من الكهنوت ليهوه وأرسله إلى عناثوث. فيخاف، لأنه يعلم أن الملك سليمان سيعاقبه أيضًا لأنه كان وفيًّا لأدونيا. لكن الراوي يذكّرنا بأن يوآب لم يكن وفيًّا لأبشالوم عندما حاول أبشالوم أن يخلع الملك داود. ويركض يوآب إلى خيمة يهوه، ويتمسّك بقرون مذبح المحرقة.</w:t>
      </w:r>
    </w:p>
    <w:p>
      <w:pPr>
        <w:bidi/>
      </w:pPr>
      <w:r>
        <w:rPr>
          <w:rtl/>
          <w:cs/>
          <w:lang w:val="ar_AE" w:bidi="ar_AE"/>
        </w:rPr>
      </w:r>
      <w:r>
        <w:rPr>
          <w:b/>
          <w:rtl/>
          <w:cs/>
          <w:lang w:val="ar_AE" w:bidi="ar_AE"/>
        </w:rPr>
        <w:t>في المشهد الثالث:</w:t>
      </w:r>
      <w:r>
        <w:rPr>
          <w:rtl/>
          <w:cs/>
          <w:lang w:val="ar_AE" w:bidi="ar_AE"/>
        </w:rPr>
        <w:t xml:space="preserve"> يخبر شخصٌ الملك سليمان بأن يوآب موجود في خيمة يهوه، فيأمر سليمان بناياهو أن يذهب ويقتل يوآب.</w:t>
      </w:r>
    </w:p>
    <w:p>
      <w:pPr>
        <w:bidi/>
      </w:pPr>
      <w:r>
        <w:rPr>
          <w:rtl/>
          <w:cs/>
          <w:lang w:val="ar_AE" w:bidi="ar_AE"/>
        </w:rPr>
      </w:r>
      <w:r>
        <w:rPr>
          <w:b/>
          <w:rtl/>
          <w:cs/>
          <w:lang w:val="ar_AE" w:bidi="ar_AE"/>
        </w:rPr>
        <w:t>في المشهد الرابع</w:t>
      </w:r>
      <w:r>
        <w:rPr>
          <w:rtl/>
          <w:cs/>
          <w:lang w:val="ar_AE" w:bidi="ar_AE"/>
        </w:rPr>
        <w:t>: يدخل بناياهو إلى خيمة يهوه ويواجه يوآب. ويرفض يوآب أن يخرج، ويقول إنه سيموت هناك بجانب المذبح.</w:t>
      </w:r>
    </w:p>
    <w:p>
      <w:pPr>
        <w:bidi/>
      </w:pPr>
      <w:r>
        <w:rPr>
          <w:rtl/>
          <w:cs/>
          <w:lang w:val="ar_AE" w:bidi="ar_AE"/>
        </w:rPr>
      </w:r>
      <w:r>
        <w:rPr>
          <w:b/>
          <w:rtl/>
          <w:cs/>
          <w:lang w:val="ar_AE" w:bidi="ar_AE"/>
        </w:rPr>
        <w:t>في المشهد الخامس</w:t>
      </w:r>
      <w:r>
        <w:rPr>
          <w:rtl/>
          <w:cs/>
          <w:lang w:val="ar_AE" w:bidi="ar_AE"/>
        </w:rPr>
        <w:t>: يرجع بناياهو إلى الملك سليمان ويخبره أن يوآب يرفض الخروج من الخيمة. فيأمر سليمان بناياهو بأن يذهب ويقتل يوآب داخل الخيمة. ويشرح سليمان لماذا يجب أن يعاقب يوآب. كما يشرح لماذا يجوز قتل يوآب، رغم أنه يتمسّك بقرون المذبح داخل خيمة يهوه.</w:t>
      </w:r>
    </w:p>
    <w:p>
      <w:pPr>
        <w:bidi/>
      </w:pPr>
      <w:r>
        <w:rPr>
          <w:rtl/>
          <w:cs/>
          <w:lang w:val="ar_AE" w:bidi="ar_AE"/>
        </w:rPr>
      </w:r>
      <w:r>
        <w:rPr>
          <w:b/>
          <w:rtl/>
          <w:cs/>
          <w:lang w:val="ar_AE" w:bidi="ar_AE"/>
        </w:rPr>
        <w:t>في المشهد السادس</w:t>
      </w:r>
      <w:r>
        <w:rPr>
          <w:rtl/>
          <w:cs/>
          <w:lang w:val="ar_AE" w:bidi="ar_AE"/>
        </w:rPr>
        <w:t>: ينفّذ بناياهو أمر الملك سليمان، ويرجع إلى خيمة يهوه ويضرب يوآب فيموت، أو يقتله بالسيف. ثم يدفن الناس يوآب في بيته، في المنطقة البرية من يهوذا.</w:t>
      </w:r>
    </w:p>
    <w:p>
      <w:pPr>
        <w:bidi/>
      </w:pPr>
      <w:r>
        <w:rPr>
          <w:rtl/>
          <w:cs/>
          <w:lang w:val="ar_AE" w:bidi="ar_AE"/>
        </w:rPr>
      </w:r>
      <w:r>
        <w:rPr>
          <w:b/>
          <w:rtl/>
          <w:cs/>
          <w:lang w:val="ar_AE" w:bidi="ar_AE"/>
        </w:rPr>
        <w:t>في المشهد السابع</w:t>
      </w:r>
      <w:r>
        <w:rPr>
          <w:rtl/>
          <w:cs/>
          <w:lang w:val="ar_AE" w:bidi="ar_AE"/>
        </w:rPr>
        <w:t>: يعيّن الملك سليمان بناياهو قائدًا لجيشه. ويعيّن أيضًا صادوق كاهنًا بدلًا من أبياثار.</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رجل يخبر سليمان عن يوآب</w:t>
      </w:r>
    </w:p>
    <w:p>
      <w:pPr>
        <w:pStyle w:val="ListBullet"/>
        <w:bidi/>
        <w:spacing w:line="240" w:lineRule="auto"/>
        <w:ind w:left="720"/>
      </w:pPr>
      <w:r>
        <w:rPr>
          <w:rtl/>
          <w:cs/>
          <w:lang w:val="ar_AE" w:bidi="ar_AE"/>
        </w:rPr>
      </w:r>
      <w:r>
        <w:rPr>
          <w:rtl/>
          <w:cs/>
          <w:lang w:val="ar_AE" w:bidi="ar_AE"/>
        </w:rPr>
        <w:t>أبياثار الكاهن، الذي دعم أدونيا</w:t>
      </w:r>
    </w:p>
    <w:p>
      <w:pPr>
        <w:pStyle w:val="ListBullet"/>
        <w:bidi/>
        <w:spacing w:line="240" w:lineRule="auto"/>
        <w:ind w:left="720"/>
      </w:pPr>
      <w:r>
        <w:rPr>
          <w:rtl/>
          <w:cs/>
          <w:lang w:val="ar_AE" w:bidi="ar_AE"/>
        </w:rPr>
      </w:r>
      <w:r>
        <w:rPr>
          <w:rtl/>
          <w:cs/>
          <w:lang w:val="ar_AE" w:bidi="ar_AE"/>
        </w:rPr>
        <w:t>يوآب، قائد الجيش، الذي دعم أدونيا</w:t>
      </w:r>
    </w:p>
    <w:p>
      <w:pPr>
        <w:pStyle w:val="ListBullet"/>
        <w:bidi/>
        <w:spacing w:line="240" w:lineRule="auto"/>
        <w:ind w:left="720"/>
      </w:pPr>
      <w:r>
        <w:rPr>
          <w:rtl/>
          <w:cs/>
          <w:lang w:val="ar_AE" w:bidi="ar_AE"/>
        </w:rPr>
      </w:r>
      <w:r>
        <w:rPr>
          <w:rtl/>
          <w:cs/>
          <w:lang w:val="ar_AE" w:bidi="ar_AE"/>
        </w:rPr>
        <w:t>بناياهو، أحد جبابرة داود، الذي كان وفيًّا لسليمان</w:t>
      </w:r>
    </w:p>
    <w:p>
      <w:pPr>
        <w:pStyle w:val="ListBullet"/>
        <w:bidi/>
        <w:spacing w:line="240" w:lineRule="auto"/>
        <w:ind w:left="720"/>
      </w:pPr>
      <w:r>
        <w:rPr>
          <w:rtl/>
          <w:cs/>
          <w:lang w:val="ar_AE" w:bidi="ar_AE"/>
        </w:rPr>
      </w:r>
      <w:r>
        <w:rPr>
          <w:rtl/>
          <w:cs/>
          <w:lang w:val="ar_AE" w:bidi="ar_AE"/>
        </w:rPr>
        <w:t>وصادوق، كاهن كان وفيًّا لسليمان</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تذكّروا أنه في المشهد الأول، يأمر سليمان أبياثار بالذهاب إلى عناثوث. وقد سمعنا سابقًا أن عناثوث تقع على بُعد نحو خمسة كيلومترات شمال أورشليم. وعندما عزل سليمان أبياثار من الكهنوت، كان يتمّم كلام يهوه أو رسالته. فقد قال يهوه لعالي قبل سنوات كثيرة في شيلوه إنه سيعزل عائلة عالي من الكهنوت في يوم من الأيام.</w:t>
      </w:r>
    </w:p>
    <w:p>
      <w:pPr>
        <w:bidi/>
      </w:pPr>
      <w:r>
        <w:rPr>
          <w:rtl/>
          <w:cs/>
          <w:lang w:val="ar_AE" w:bidi="ar_AE"/>
        </w:rPr>
      </w:r>
      <w:r>
        <w:rPr>
          <w:rtl/>
          <w:cs/>
          <w:lang w:val="ar_AE" w:bidi="ar_AE"/>
        </w:rPr>
        <w:t xml:space="preserve">إذا لزم الأمر، توقّفوا هنا، وانظروا معًا إلى خريطة لتعرفوا </w:t>
      </w:r>
      <w:r>
        <w:rPr>
          <w:b/>
          <w:rtl/>
          <w:cs/>
          <w:lang w:val="ar_AE" w:bidi="ar_AE"/>
        </w:rPr>
        <w:t>أين تقع عناثوث بالنسبة إلى أورشليم</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في المشهد الثاني، يركض يوآب إلى خيمة يهوه. ويهرب بسرعة إلى مكان آمن. ويتمسّك بقرون مذبح المحرقة، أو المذبح النحاسي. وكان هذا المذبح على الأرجح في دار خيمة الاجتماع، أو الخيمة التي أحضرها داود إلى أورشليم من أجل تابوت العهد. وتشير عبارة خيمة يهوه إلى خيمة الاجتماع بأكملها، وليس فقط إلى الخيمة التي تغطي القدس وقدس الأقداس. ولم يكن يُسمح إلا للكهنة بالدخول إلى الخيمة التي تغطي القدس وقدس الأقداس.</w:t>
      </w:r>
    </w:p>
    <w:p>
      <w:pPr>
        <w:bidi/>
      </w:pPr>
      <w:r>
        <w:rPr>
          <w:rtl/>
          <w:cs/>
          <w:lang w:val="ar_AE" w:bidi="ar_AE"/>
        </w:rPr>
      </w:r>
      <w:r>
        <w:rPr>
          <w:rtl/>
          <w:cs/>
          <w:lang w:val="ar_AE" w:bidi="ar_AE"/>
        </w:rPr>
        <w:t xml:space="preserve">توقّفوا هنا، وانظروا معًا إلى صورة </w:t>
      </w:r>
      <w:r>
        <w:rPr>
          <w:rtl/>
          <w:cs/>
          <w:lang w:val="ar_AE" w:bidi="ar_AE"/>
        </w:rPr>
        <w:t>لخيمة الاجتماع</w:t>
      </w:r>
      <w:r>
        <w:rPr>
          <w:rtl/>
          <w:cs/>
          <w:lang w:val="ar_AE" w:bidi="ar_AE"/>
        </w:rPr>
        <w:t xml:space="preserve"> تُظهر الدار، ومذبح المحرقة، والخيمة التي تغطي القدس وقدس الأقداس. حتى لو لم تكن هذه هي خيمة الاجتماع الأصلية التي بناها موسى، فمن المحتمل أن تكون هذه الخيمة مشابهة لها جدًا. أوقِفوا الاستماع إلى هذا التسجيل الصوتي هنا. </w:t>
      </w:r>
    </w:p>
    <w:p>
      <w:pPr>
        <w:bidi/>
      </w:pPr>
      <w:r>
        <w:rPr>
          <w:rtl/>
          <w:cs/>
          <w:lang w:val="ar_AE" w:bidi="ar_AE"/>
        </w:rPr>
      </w:r>
      <w:r>
        <w:rPr>
          <w:rtl/>
          <w:cs/>
          <w:lang w:val="ar_AE" w:bidi="ar_AE"/>
        </w:rPr>
        <w:t>تذكّروا أنه بسبب الشريعة التي أعطاها يهوه لموسى، يظن يوآب أن تمسّكه بقرون المذبح سيحميه من العقاب. ويعطي الراوي بعض المعلومات عن خلفية الأحداث. فيذكّرنا بأن يوآب دعم أدونيا، لكنه لم يدعم أبشالوم.</w:t>
      </w:r>
    </w:p>
    <w:p>
      <w:pPr>
        <w:bidi/>
      </w:pPr>
      <w:r>
        <w:rPr>
          <w:rtl/>
          <w:cs/>
          <w:lang w:val="ar_AE" w:bidi="ar_AE"/>
        </w:rPr>
      </w:r>
      <w:r>
        <w:rPr>
          <w:rtl/>
          <w:cs/>
          <w:lang w:val="ar_AE" w:bidi="ar_AE"/>
        </w:rPr>
        <w:t xml:space="preserve">توقّفوا هنا وناقشوا هذا السؤال معًا: هل تحتاجون إلى ذكر هذه الحقيقة كفكرتين منفصلتين، أم معًا في عبارة واحدة؟ كيف ستنقلون هذه المعلومة عن دعم يوآب لأدونيا، وعدم دعمه لأبشالوم؟ أوقِفوا الاستماع إلى هذا التسجيل الصوتي هنا. </w:t>
      </w:r>
    </w:p>
    <w:p>
      <w:pPr>
        <w:bidi/>
      </w:pPr>
      <w:r>
        <w:rPr>
          <w:rtl/>
          <w:cs/>
          <w:lang w:val="ar_AE" w:bidi="ar_AE"/>
        </w:rPr>
      </w:r>
      <w:r>
        <w:rPr>
          <w:rtl/>
          <w:cs/>
          <w:lang w:val="ar_AE" w:bidi="ar_AE"/>
        </w:rPr>
        <w:t>في المشهد الثالث، لا نعرف أين كان سليمان عندما سمع أن يوآب ذهب إلى المذبح وتمسّك بقرونه. ولا نعرف مَن أخبر سليمان عن يوآب.</w:t>
      </w:r>
    </w:p>
    <w:p>
      <w:pPr>
        <w:bidi/>
      </w:pPr>
      <w:r>
        <w:rPr>
          <w:rtl/>
          <w:cs/>
          <w:lang w:val="ar_AE" w:bidi="ar_AE"/>
        </w:rPr>
      </w:r>
      <w:r>
        <w:rPr>
          <w:rtl/>
          <w:cs/>
          <w:lang w:val="ar_AE" w:bidi="ar_AE"/>
        </w:rPr>
        <w:t>في المشهد الرابع، يقول الراوي إن بناياهو دخل الخيمة ليواجه يوآب. وربما يعني هذا أن بناياهو دخل إلى منطقة دار خيمة الاجتماع، بالقرب من مذبح المحرقة، أو المذبح النحاسي.</w:t>
      </w:r>
    </w:p>
    <w:p>
      <w:pPr>
        <w:bidi/>
      </w:pPr>
      <w:r>
        <w:rPr>
          <w:rtl/>
          <w:cs/>
          <w:lang w:val="ar_AE" w:bidi="ar_AE"/>
        </w:rPr>
      </w:r>
      <w:r>
        <w:rPr>
          <w:rtl/>
          <w:cs/>
          <w:lang w:val="ar_AE" w:bidi="ar_AE"/>
        </w:rPr>
        <w:t>في المشهد الخامس، يشرح سليمان لماذا يجوز لبناياهو أن يقتل يوآب بينما كان يوآب يتمسّك بقرون المذبح. كان يوآب مذنبًا بقتل رجلين بريئين عمدًا، وهما أبنير، قائد جيوش إسرائيل، وعماسا، قائد جيش يهوذا. ويقول سليمان إن يوآب قتل أبنير وعماسا دون أن يخبر داود بذلك. ويقول إن أبنير وعماسا كانا رجلين صالحين ومستقيمين أكثر من يوآب. ويقول إن ذنب دمهما سيبقى على رأس يوآب ونسله إلى الأبد. وهذا يعني أنه بسبب قتل يوآب لأبنير وعماسا، فإنه سيظل مذنبًا بهذه الجريمة إلى الأبد، وسيكون نسله بعده مذنبًا أيضًا. فمن المستحيل أن يكون يوآب بريئًا.</w:t>
      </w:r>
    </w:p>
    <w:p>
      <w:pPr>
        <w:bidi/>
      </w:pPr>
      <w:r>
        <w:rPr>
          <w:rtl/>
          <w:cs/>
          <w:lang w:val="ar_AE" w:bidi="ar_AE"/>
        </w:rPr>
      </w:r>
      <w:r>
        <w:rPr>
          <w:rtl/>
          <w:cs/>
          <w:lang w:val="ar_AE" w:bidi="ar_AE"/>
        </w:rPr>
        <w:t xml:space="preserve">توقّفوا هنا وناقشوا هذا السؤال معًا: كيف تتحدثون عن الأشخاص المذنبين بارتكاب جريمة؟ كيف يمكن أن تؤثر جريمة هذا الشخص في أفراد عائلته والأجيال القادمة؟ أوقِفوا الاستماع إلى هذا التسجيل الصوتي هنا. </w:t>
      </w:r>
    </w:p>
    <w:p>
      <w:pPr>
        <w:bidi/>
      </w:pPr>
      <w:r>
        <w:rPr>
          <w:rtl/>
          <w:cs/>
          <w:lang w:val="ar_AE" w:bidi="ar_AE"/>
        </w:rPr>
      </w:r>
      <w:r>
        <w:rPr>
          <w:rtl/>
          <w:cs/>
          <w:lang w:val="ar_AE" w:bidi="ar_AE"/>
        </w:rPr>
        <w:t>ويقول سليمان أيضًا إن سلام يهوه سيكون على داود ونسله وبيته وكرسيه إلى الأبد. وكلمتا البيت والكرسي هنا لا تشيران إلى مبنى مادي فعلي أو إلى قطعة من أثاث الملك. فالبيت يشير إلى جميع أفراد عائلة داود الحاليين والقادمين، وإلى الأشخاص الذين يعيشون تحت سلطانه. والكرسي يشير إلى مملكة داود وإلى جميع الملوك الذين يأتون بعده من نسله، أي من سلالته العائلية.</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ملوك ٢: ٢٦–٣٥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سبعة مشاهد: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رجل يخبر سليمان عن يوآب</w:t>
      </w:r>
    </w:p>
    <w:p>
      <w:pPr>
        <w:pStyle w:val="ListBullet"/>
        <w:bidi/>
        <w:spacing w:line="240" w:lineRule="auto"/>
        <w:ind w:left="720"/>
      </w:pPr>
      <w:r>
        <w:rPr>
          <w:rtl/>
          <w:cs/>
          <w:lang w:val="ar_AE" w:bidi="ar_AE"/>
        </w:rPr>
      </w:r>
      <w:r>
        <w:rPr>
          <w:rtl/>
          <w:cs/>
          <w:lang w:val="ar_AE" w:bidi="ar_AE"/>
        </w:rPr>
        <w:t>أبياثار الكاهن، الذي دعم أدونيا</w:t>
      </w:r>
    </w:p>
    <w:p>
      <w:pPr>
        <w:pStyle w:val="ListBullet"/>
        <w:bidi/>
        <w:spacing w:line="240" w:lineRule="auto"/>
        <w:ind w:left="720"/>
      </w:pPr>
      <w:r>
        <w:rPr>
          <w:rtl/>
          <w:cs/>
          <w:lang w:val="ar_AE" w:bidi="ar_AE"/>
        </w:rPr>
      </w:r>
      <w:r>
        <w:rPr>
          <w:rtl/>
          <w:cs/>
          <w:lang w:val="ar_AE" w:bidi="ar_AE"/>
        </w:rPr>
        <w:t>يوآب، قائد الجيش، الذي دعم أدونيا</w:t>
      </w:r>
    </w:p>
    <w:p>
      <w:pPr>
        <w:pStyle w:val="ListBullet"/>
        <w:bidi/>
        <w:spacing w:line="240" w:lineRule="auto"/>
        <w:ind w:left="720"/>
      </w:pPr>
      <w:r>
        <w:rPr>
          <w:rtl/>
          <w:cs/>
          <w:lang w:val="ar_AE" w:bidi="ar_AE"/>
        </w:rPr>
      </w:r>
      <w:r>
        <w:rPr>
          <w:rtl/>
          <w:cs/>
          <w:lang w:val="ar_AE" w:bidi="ar_AE"/>
        </w:rPr>
        <w:t>بناياهو، أحد جبابرة داود، الذي كان وفيًّا لسليمان</w:t>
      </w:r>
    </w:p>
    <w:p>
      <w:pPr>
        <w:pStyle w:val="ListBullet"/>
        <w:bidi/>
        <w:spacing w:line="240" w:lineRule="auto"/>
        <w:ind w:left="720"/>
      </w:pPr>
      <w:r>
        <w:rPr>
          <w:rtl/>
          <w:cs/>
          <w:lang w:val="ar_AE" w:bidi="ar_AE"/>
        </w:rPr>
      </w:r>
      <w:r>
        <w:rPr>
          <w:rtl/>
          <w:cs/>
          <w:lang w:val="ar_AE" w:bidi="ar_AE"/>
        </w:rPr>
        <w:t>وصادوق، كاهن كان وفيًّا لسليمان</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في المشهد الأول، يعزل الملك سليمان أبياثار الكاهن، ويقول له إنه لم يعد يستطيع أن يخدم كاهنًا ليهوه. ويشرح الملك سليمان أنه لا يعاقب أبياثار بالموت، لأن أبياثار ساعد في حمل تابوت يهوه، وعانى معه في أوقات صعبة مع داود. ومع ذلك، يقول سليمان لأبياثار إنه يجب أن يخرج من أورشليم ويرجع إلى حقوله في عناثوث.</w:t>
      </w:r>
    </w:p>
    <w:p>
      <w:pPr>
        <w:bidi/>
      </w:pPr>
      <w:r>
        <w:rPr>
          <w:rtl/>
          <w:cs/>
          <w:lang w:val="ar_AE" w:bidi="ar_AE"/>
        </w:rPr>
      </w:r>
      <w:r>
        <w:rPr>
          <w:rtl/>
          <w:cs/>
          <w:lang w:val="ar_AE" w:bidi="ar_AE"/>
        </w:rPr>
        <w:t>أوقفوا التمثيل. واسألوا الشخص الذي يؤدي دور أبياثار: "بماذا تشعر أو فيمَ تفكر؟" قد يجيب بعبارات مثل:</w:t>
      </w:r>
    </w:p>
    <w:p>
      <w:pPr>
        <w:pStyle w:val="ListBullet"/>
        <w:bidi/>
        <w:spacing w:line="240" w:lineRule="auto"/>
        <w:ind w:left="720"/>
      </w:pPr>
      <w:r>
        <w:rPr>
          <w:rtl/>
          <w:cs/>
          <w:lang w:val="ar_AE" w:bidi="ar_AE"/>
        </w:rPr>
      </w:r>
      <w:r>
        <w:rPr>
          <w:rtl/>
          <w:cs/>
          <w:lang w:val="ar_AE" w:bidi="ar_AE"/>
        </w:rPr>
        <w:t>ليتني لم أدعم أدونيا قط! أو</w:t>
      </w:r>
    </w:p>
    <w:p>
      <w:pPr>
        <w:pStyle w:val="ListBullet"/>
        <w:bidi/>
        <w:spacing w:line="240" w:lineRule="auto"/>
        <w:ind w:left="720"/>
      </w:pPr>
      <w:r>
        <w:rPr>
          <w:rtl/>
          <w:cs/>
          <w:lang w:val="ar_AE" w:bidi="ar_AE"/>
        </w:rPr>
      </w:r>
      <w:r>
        <w:rPr>
          <w:rtl/>
          <w:cs/>
          <w:lang w:val="ar_AE" w:bidi="ar_AE"/>
        </w:rPr>
        <w:t>أنا سعيد جدًا لأن الملك سليمان يسمح لي بأن أحيا.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يسمع يوآب خبر موت أدونيا، وأن سليمان أرسل أبياثار بعيدًا. فيركض يوآب إلى خيمة يهوه ويتمسّك بقرون المذبح.</w:t>
      </w:r>
    </w:p>
    <w:p>
      <w:pPr>
        <w:bidi/>
      </w:pPr>
      <w:r>
        <w:rPr>
          <w:rtl/>
          <w:cs/>
          <w:lang w:val="ar_AE" w:bidi="ar_AE"/>
        </w:rPr>
      </w:r>
      <w:r>
        <w:rPr>
          <w:rtl/>
          <w:cs/>
          <w:lang w:val="ar_AE" w:bidi="ar_AE"/>
        </w:rPr>
        <w:t>أوقفوا التمثيل. اسألوا الشخص الذي يؤدي دور يوآب: "بمَ تشعر أو فيمَ تفكّر؟" قد يجيب بعبارات مثل:</w:t>
      </w:r>
    </w:p>
    <w:p>
      <w:pPr>
        <w:pStyle w:val="ListBullet"/>
        <w:bidi/>
        <w:spacing w:line="240" w:lineRule="auto"/>
        <w:ind w:left="720"/>
      </w:pPr>
      <w:r>
        <w:rPr>
          <w:rtl/>
          <w:cs/>
          <w:lang w:val="ar_AE" w:bidi="ar_AE"/>
        </w:rPr>
      </w:r>
      <w:r>
        <w:rPr>
          <w:rtl/>
          <w:cs/>
          <w:lang w:val="ar_AE" w:bidi="ar_AE"/>
        </w:rPr>
        <w:t>ستحميني الشريعة. لا يستطيع سليمان أن يقتلني هنا! أو</w:t>
      </w:r>
    </w:p>
    <w:p>
      <w:pPr>
        <w:pStyle w:val="ListBullet"/>
        <w:bidi/>
        <w:spacing w:line="240" w:lineRule="auto"/>
        <w:ind w:left="720"/>
      </w:pPr>
      <w:r>
        <w:rPr>
          <w:rtl/>
          <w:cs/>
          <w:lang w:val="ar_AE" w:bidi="ar_AE"/>
        </w:rPr>
      </w:r>
      <w:r>
        <w:rPr>
          <w:rtl/>
          <w:cs/>
          <w:lang w:val="ar_AE" w:bidi="ar_AE"/>
        </w:rPr>
        <w:t>أتساءل إن كان سليمان يعلم أنني قتلت أبنير وعماسا.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يخبر شخصٌ الملك سليمان بأن يوآب موجود في خيمة يهوه، ويتمسّك بقرون المذبح. فيأمر سليمان بناياهو أن يضرب يوآب فيموت.</w:t>
      </w:r>
    </w:p>
    <w:p>
      <w:pPr>
        <w:bidi/>
      </w:pPr>
      <w:r>
        <w:rPr>
          <w:rtl/>
          <w:cs/>
          <w:lang w:val="ar_AE" w:bidi="ar_AE"/>
        </w:rPr>
      </w:r>
      <w:r>
        <w:rPr>
          <w:rtl/>
          <w:cs/>
          <w:lang w:val="ar_AE" w:bidi="ar_AE"/>
        </w:rPr>
        <w:t>أوقفوا التمثيل. اسألوا الشخص الذي يؤدي دور الملك سليمان: "بمَ تشعر أو فيمَ تفكر؟" قد يجيب بعبارات مثل:</w:t>
      </w:r>
    </w:p>
    <w:p>
      <w:pPr>
        <w:bidi/>
      </w:pPr>
      <w:r>
        <w:rPr>
          <w:rtl/>
          <w:cs/>
          <w:lang w:val="ar_AE" w:bidi="ar_AE"/>
        </w:rPr>
      </w:r>
      <w:r>
        <w:rPr>
          <w:rtl/>
          <w:cs/>
          <w:lang w:val="ar_AE" w:bidi="ar_AE"/>
        </w:rPr>
        <w:t>أتذكّر وصية أبي داود الأخيرة قبل موته. أريد أن أكرم أبي. هذه فرصتي لمعاقبة يوآب!</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الرابع، يقول بناياهو ليوآب أن يخرج من الخيمة. ويرفض يوآب أن يخرج، ويقول إنه سيموت هناك داخل الخيمة.</w:t>
      </w:r>
    </w:p>
    <w:p>
      <w:pPr>
        <w:bidi/>
      </w:pPr>
      <w:r>
        <w:rPr>
          <w:rtl/>
          <w:cs/>
          <w:lang w:val="ar_AE" w:bidi="ar_AE"/>
        </w:rPr>
      </w:r>
      <w:r>
        <w:rPr>
          <w:rtl/>
          <w:cs/>
          <w:lang w:val="ar_AE" w:bidi="ar_AE"/>
        </w:rPr>
        <w:t>أوقفوا التمثيل. اسألوا الشخص الذي يؤدي دور يوآب: "بمَ تشعر أو فيمَ تفكّر؟" قد يجيب بعبارات مثل:</w:t>
      </w:r>
    </w:p>
    <w:p>
      <w:pPr>
        <w:bidi/>
      </w:pPr>
      <w:r>
        <w:rPr>
          <w:rtl/>
          <w:cs/>
          <w:lang w:val="ar_AE" w:bidi="ar_AE"/>
        </w:rPr>
      </w:r>
      <w:r>
        <w:rPr>
          <w:rtl/>
          <w:cs/>
          <w:lang w:val="ar_AE" w:bidi="ar_AE"/>
        </w:rPr>
        <w:t>إذا قتلني سليمان هنا في خيمة يهوه، فسيكون هو نفسه مذنبًا بالخطية! سأجازف وأرى ماذا سيحدث.</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الخامس، يخبر بناياهو الملك سليمان أن يوآب يرفض الخروج من الخيمة. فيأمر سليمان بناياهو بأن يذهب ويقتل يوآب داخل الخيمة. ويشرح الملك أنه يجب أن يعاقب يوآب لأنه مذنب بقتل أشخاص أبرياء، أو بسفك دم بريء. ويقول إن يهوه سيجازي يوآب على الخطية التي ارتكبها عندما قتل أبنير وعماسا.</w:t>
      </w:r>
    </w:p>
    <w:p>
      <w:pPr>
        <w:bidi/>
      </w:pPr>
      <w:r>
        <w:rPr>
          <w:rtl/>
          <w:cs/>
          <w:lang w:val="ar_AE" w:bidi="ar_AE"/>
        </w:rPr>
      </w:r>
      <w:r>
        <w:rPr>
          <w:rtl/>
          <w:cs/>
          <w:lang w:val="ar_AE" w:bidi="ar_AE"/>
        </w:rPr>
        <w:t>أوقفوا التمثيل. واسألوا الشخص الذي يؤدي دور بناياهو: "بماذا تشعر أو فيمَ تفكر؟" قد يجيب بعبارات مثل:</w:t>
      </w:r>
    </w:p>
    <w:p>
      <w:pPr>
        <w:bidi/>
      </w:pPr>
      <w:r>
        <w:rPr>
          <w:rtl/>
          <w:cs/>
          <w:lang w:val="ar_AE" w:bidi="ar_AE"/>
        </w:rPr>
      </w:r>
      <w:r>
        <w:rPr>
          <w:rtl/>
          <w:cs/>
          <w:lang w:val="ar_AE" w:bidi="ar_AE"/>
        </w:rPr>
        <w:t>لا يمكن أن يكون قتل شخص داخل خيمة يهوه صوابًا. أخشى أن أُعاقب أنا أيضًا!</w:t>
      </w:r>
    </w:p>
    <w:p>
      <w:pPr>
        <w:bidi/>
      </w:pPr>
      <w:r>
        <w:rPr>
          <w:rtl/>
          <w:cs/>
          <w:lang w:val="ar_AE" w:bidi="ar_AE"/>
        </w:rPr>
      </w:r>
      <w:r>
        <w:rPr>
          <w:rtl/>
          <w:cs/>
          <w:lang w:val="ar_AE" w:bidi="ar_AE"/>
        </w:rPr>
        <w:t>اسألوا الشخص الذي يؤدي دور الملك سليمان: "بمَ تشعر أو فيمَ تفكر؟" قد يجيب بعبارات مثل:</w:t>
      </w:r>
    </w:p>
    <w:p>
      <w:pPr>
        <w:bidi/>
      </w:pPr>
      <w:r>
        <w:rPr>
          <w:rtl/>
          <w:cs/>
          <w:lang w:val="ar_AE" w:bidi="ar_AE"/>
        </w:rPr>
      </w:r>
      <w:r>
        <w:rPr>
          <w:rtl/>
          <w:cs/>
          <w:lang w:val="ar_AE" w:bidi="ar_AE"/>
        </w:rPr>
        <w:t>لقد قتل يوآب أبنير وعماسا عمدًا. لذلك، يحق لي أن أقتل يوآب في خيمة يهوه.</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السادس، يقتل بناياهو يوآب. وتدفنه عائلة يوآب في بيته.</w:t>
      </w:r>
    </w:p>
    <w:p>
      <w:pPr>
        <w:bidi/>
      </w:pPr>
      <w:r>
        <w:rPr>
          <w:rtl/>
          <w:cs/>
          <w:lang w:val="ar_AE" w:bidi="ar_AE"/>
        </w:rPr>
      </w:r>
      <w:r>
        <w:rPr>
          <w:rtl/>
          <w:cs/>
          <w:lang w:val="ar_AE" w:bidi="ar_AE"/>
        </w:rPr>
        <w:t>في المشهد السابع، يعيّن الملك سليمان بناياهو قائدًا لجيشه. ويعيّن أيضًا صادوق كاهنًا بدلًا من أبياثار.</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ملوك ٢: ٢٦–٣٥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يأمر </w:t>
      </w:r>
      <w:r>
        <w:rPr>
          <w:b/>
          <w:rtl/>
          <w:cs/>
          <w:lang w:val="ar_AE" w:bidi="ar_AE"/>
        </w:rPr>
        <w:t>الملك</w:t>
      </w:r>
      <w:r>
        <w:rPr>
          <w:rtl/>
          <w:cs/>
          <w:lang w:val="ar_AE" w:bidi="ar_AE"/>
        </w:rPr>
        <w:t xml:space="preserve"> سليمان أبياثار أن يرجع إلى حقوله في عناثوث. وهذا يعني أن أبياثار يجب أن يرجع إلى أرضه أو ممتلكاته في عناثوث. وطوال هذه القصة، يشير الراوي إلى الملك سليمان بعبارة الملك. لمزيد من المعلومات عن كلمة الملك، راجعوا قاموس الكلمات الرئيسية.</w:t>
      </w:r>
    </w:p>
    <w:p>
      <w:pPr>
        <w:bidi/>
      </w:pPr>
      <w:r>
        <w:rPr>
          <w:rtl/>
          <w:cs/>
          <w:lang w:val="ar_AE" w:bidi="ar_AE"/>
        </w:rPr>
      </w:r>
      <w:r>
        <w:rPr>
          <w:rtl/>
          <w:cs/>
          <w:lang w:val="ar_AE" w:bidi="ar_AE"/>
        </w:rPr>
        <w:t xml:space="preserve">كان أبياثار كاهنًا. لمزيد من المعلومات عن كلمة </w:t>
      </w:r>
      <w:r>
        <w:rPr>
          <w:b/>
          <w:rtl/>
          <w:cs/>
          <w:lang w:val="ar_AE" w:bidi="ar_AE"/>
        </w:rPr>
        <w:t>كاهن،</w:t>
      </w:r>
      <w:r>
        <w:rPr>
          <w:rtl/>
          <w:cs/>
          <w:lang w:val="ar_AE" w:bidi="ar_AE"/>
        </w:rPr>
        <w:t xml:space="preserve"> راجعوا قاموس الكلمات الرئيسية.</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الحقول</w:t>
      </w:r>
      <w:r>
        <w:rPr>
          <w:rtl/>
          <w:cs/>
          <w:lang w:val="ar_AE" w:bidi="ar_AE"/>
        </w:rPr>
        <w:t xml:space="preserve"> أو الممتلكات التي يملكها شخص ما. أوقِفوا الاستماع إلى هذا التسجيل الصوتي هنا. </w:t>
      </w:r>
    </w:p>
    <w:p>
      <w:pPr>
        <w:bidi/>
      </w:pPr>
      <w:r>
        <w:rPr>
          <w:rtl/>
          <w:cs/>
          <w:lang w:val="ar_AE" w:bidi="ar_AE"/>
        </w:rPr>
      </w:r>
      <w:r>
        <w:rPr>
          <w:rtl/>
          <w:cs/>
          <w:lang w:val="ar_AE" w:bidi="ar_AE"/>
        </w:rPr>
        <w:t>أبياثار من بيت عالي، ويذكر سليمان أن سلام يهوه سيكون على بيت داود إلى الأبد. وكلمة بيت هنا لا تعني مبنى يسكن فيه الناس. بل تعني النسل، والسلالة العائلية، وغالبًا الأشخاص الآخرين الذين ينتمون إليها. لمزيد من المعلومات عن كلمة بيت، راجعوا "بيت عالي" و"بيت داود" في قاموس الكلمات الرئيسية.</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بيت عالي</w:t>
      </w:r>
      <w:r>
        <w:rPr>
          <w:rtl/>
          <w:cs/>
          <w:lang w:val="ar_AE" w:bidi="ar_AE"/>
        </w:rPr>
        <w:t xml:space="preserve"> أو </w:t>
      </w:r>
      <w:r>
        <w:rPr>
          <w:b/>
          <w:rtl/>
          <w:cs/>
          <w:lang w:val="ar_AE" w:bidi="ar_AE"/>
        </w:rPr>
        <w:t>بيت داود</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يقول الملك سليمان لأبياثار إنه يستحق الموت. وهذا يعني أن الملك سليمان له الحق في أن يميت أبياثار، لأن أبياثار دعم أدونيا ولم يدعم سليمان.</w:t>
      </w:r>
    </w:p>
    <w:p>
      <w:pPr>
        <w:bidi/>
      </w:pPr>
      <w:r>
        <w:rPr>
          <w:rtl/>
          <w:cs/>
          <w:lang w:val="ar_AE" w:bidi="ar_AE"/>
        </w:rPr>
      </w:r>
      <w:r>
        <w:rPr>
          <w:rtl/>
          <w:cs/>
          <w:lang w:val="ar_AE" w:bidi="ar_AE"/>
        </w:rPr>
        <w:t xml:space="preserve">ويقول الملك سليمان إن أبياثار ساعد في </w:t>
      </w:r>
      <w:r>
        <w:rPr>
          <w:b/>
          <w:rtl/>
          <w:cs/>
          <w:lang w:val="ar_AE" w:bidi="ar_AE"/>
        </w:rPr>
        <w:t>حمل</w:t>
      </w:r>
      <w:r>
        <w:rPr>
          <w:rtl/>
          <w:cs/>
          <w:lang w:val="ar_AE" w:bidi="ar_AE"/>
        </w:rPr>
        <w:t xml:space="preserve"> تابوت "سيِّدي الرَّبِّ." استخدموا الكلمة أو العبارة نفسها التي استخدمتموها في المقاطع السابقة للإشارة إلى تابوت الرب. لمزيد من المعلومات عن تابوت العهد أو الرب/يهوه، راجعوا قاموس الكلمات الرئيسية. وترجموا هذه الأفكار بالطريقة نفسها التي ترجمتموها بها في المقاطع السابقة.</w:t>
      </w:r>
    </w:p>
    <w:p>
      <w:pPr>
        <w:bidi/>
      </w:pPr>
      <w:r>
        <w:rPr>
          <w:rtl/>
          <w:cs/>
          <w:lang w:val="ar_AE" w:bidi="ar_AE"/>
        </w:rPr>
      </w:r>
      <w:r>
        <w:rPr>
          <w:rtl/>
          <w:cs/>
          <w:lang w:val="ar_AE" w:bidi="ar_AE"/>
        </w:rPr>
        <w:t>هذه هي المرة الأولى التي يستخدم فيها الراوي تعبير "سيِّدي الرَّبِّ" في سفر الملوك الأول. واسم أدوناي في العبرية يعني السيد أو الرب. وهذا الاسم لله يوضح أن الله كلي القدرة.</w:t>
      </w:r>
    </w:p>
    <w:p>
      <w:pPr>
        <w:bidi/>
      </w:pPr>
      <w:r>
        <w:rPr>
          <w:rtl/>
          <w:cs/>
          <w:lang w:val="ar_AE" w:bidi="ar_AE"/>
        </w:rPr>
      </w:r>
      <w:r>
        <w:rPr>
          <w:rtl/>
          <w:cs/>
          <w:lang w:val="ar_AE" w:bidi="ar_AE"/>
        </w:rPr>
        <w:t>توقّفوا هنا وناقشوا معًا الكلمة أو العبارة التي ستستخدمونها للتعبير عن</w:t>
      </w:r>
      <w:r>
        <w:rPr>
          <w:b/>
          <w:rtl/>
          <w:cs/>
          <w:lang w:val="ar_AE" w:bidi="ar_AE"/>
        </w:rPr>
        <w:t xml:space="preserve"> أدوناي يهوه</w:t>
      </w:r>
      <w:r>
        <w:rPr>
          <w:rtl/>
          <w:cs/>
          <w:lang w:val="ar_AE" w:bidi="ar_AE"/>
        </w:rPr>
        <w:t xml:space="preserve">، وعن </w:t>
      </w:r>
      <w:r>
        <w:rPr>
          <w:b/>
          <w:rtl/>
          <w:cs/>
          <w:lang w:val="ar_AE" w:bidi="ar_AE"/>
        </w:rPr>
        <w:t>تابوت أدوناي يهوه</w:t>
      </w:r>
      <w:r>
        <w:rPr>
          <w:rtl/>
          <w:cs/>
          <w:lang w:val="ar_AE" w:bidi="ar_AE"/>
        </w:rPr>
        <w:t xml:space="preserve">. وابحثوا عن كلمة "سيدي" في قاموس الكلمات الرئيسية لمزيد من المعلومات.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ثم يخبرنا الراوي أن سليمان تمّم كلام يهوه عن بيت </w:t>
      </w:r>
      <w:r>
        <w:rPr>
          <w:b/>
          <w:rtl/>
          <w:cs/>
          <w:lang w:val="ar_AE" w:bidi="ar_AE"/>
        </w:rPr>
        <w:t>عالي</w:t>
      </w:r>
      <w:r>
        <w:rPr>
          <w:rtl/>
          <w:cs/>
          <w:lang w:val="ar_AE" w:bidi="ar_AE"/>
        </w:rPr>
        <w:t xml:space="preserve"> عندما عزل أبياثار من الكهنوت. وعندما يتكلم يهوه بكلام، فإنه يعطي رسالة للناس.</w:t>
      </w:r>
    </w:p>
    <w:p>
      <w:pPr>
        <w:bidi/>
      </w:pPr>
      <w:r>
        <w:rPr>
          <w:rtl/>
          <w:cs/>
          <w:lang w:val="ar_AE" w:bidi="ar_AE"/>
        </w:rPr>
      </w:r>
      <w:r>
        <w:rPr>
          <w:rtl/>
          <w:cs/>
          <w:lang w:val="ar_AE" w:bidi="ar_AE"/>
        </w:rPr>
        <w:t xml:space="preserve">توقّفوا هنا وناقشوا معًا العبارة التي ستستخدمونها للتعبير عن </w:t>
      </w:r>
      <w:r>
        <w:rPr>
          <w:b/>
          <w:rtl/>
          <w:cs/>
          <w:lang w:val="ar_AE" w:bidi="ar_AE"/>
        </w:rPr>
        <w:t>كلام الرب</w:t>
      </w:r>
      <w:r>
        <w:rPr>
          <w:rtl/>
          <w:cs/>
          <w:lang w:val="ar_AE" w:bidi="ar_AE"/>
        </w:rPr>
        <w:t xml:space="preserve">. وراجعوا كلمة كلام في قاموس الكلمات الرئيسية لمزيد من المعلومات. وإذا كنتم قد ترجمتم هذه العبارة بالفعل في سفر آخر من الكتاب المقدس، فاستخدموا العبارة ذاتها هنا. أوقِفوا الاستماع إلى هذا التسجيل الصوتي هنا. </w:t>
      </w:r>
    </w:p>
    <w:p>
      <w:pPr>
        <w:bidi/>
      </w:pPr>
      <w:r>
        <w:rPr>
          <w:rtl/>
          <w:cs/>
          <w:lang w:val="ar_AE" w:bidi="ar_AE"/>
        </w:rPr>
      </w:r>
      <w:r>
        <w:rPr>
          <w:rtl/>
          <w:cs/>
          <w:lang w:val="ar_AE" w:bidi="ar_AE"/>
        </w:rPr>
        <w:t>استخدموا الكلمة أو العبارة نفسها التي استخدمتموها في المقاطع السابقة للإشارة إلى</w:t>
      </w:r>
      <w:r>
        <w:rPr>
          <w:b/>
          <w:rtl/>
          <w:cs/>
          <w:lang w:val="ar_AE" w:bidi="ar_AE"/>
        </w:rPr>
        <w:t xml:space="preserve"> خيمة الرب.</w:t>
      </w:r>
      <w:r>
        <w:rPr>
          <w:rtl/>
          <w:cs/>
          <w:lang w:val="ar_AE" w:bidi="ar_AE"/>
        </w:rPr>
        <w:t xml:space="preserve"> في المقاطع السابقة، كان الراوي يسميها ببساطة خيمة، لكنه هنا يسميها خيمة الرب.</w:t>
      </w:r>
    </w:p>
    <w:p>
      <w:pPr>
        <w:bidi/>
      </w:pPr>
      <w:r>
        <w:rPr>
          <w:rtl/>
          <w:cs/>
          <w:lang w:val="ar_AE" w:bidi="ar_AE"/>
        </w:rPr>
      </w:r>
      <w:r>
        <w:rPr>
          <w:rtl/>
          <w:cs/>
          <w:lang w:val="ar_AE" w:bidi="ar_AE"/>
        </w:rPr>
        <w:t>استخدموا الكلمة نفسها التي استخدمتموها في المقاطع السابقة للإشارة إلى</w:t>
      </w:r>
      <w:r>
        <w:rPr>
          <w:b/>
          <w:rtl/>
          <w:cs/>
          <w:lang w:val="ar_AE" w:bidi="ar_AE"/>
        </w:rPr>
        <w:t xml:space="preserve"> المذبح</w:t>
      </w:r>
      <w:r>
        <w:rPr>
          <w:rtl/>
          <w:cs/>
          <w:lang w:val="ar_AE" w:bidi="ar_AE"/>
        </w:rPr>
        <w:t xml:space="preserve"> </w:t>
      </w:r>
      <w:r>
        <w:rPr>
          <w:b/>
          <w:rtl/>
          <w:cs/>
          <w:lang w:val="ar_AE" w:bidi="ar_AE"/>
        </w:rPr>
        <w:t>وقرون المذبح.</w:t>
      </w:r>
      <w:r>
        <w:rPr>
          <w:rtl/>
          <w:cs/>
          <w:lang w:val="ar_AE" w:bidi="ar_AE"/>
        </w:rPr>
        <w:t xml:space="preserve"> ولمزيد من المعلومات عن المذبح، راجعوا قاموس الكلمات الرئيسية.</w:t>
      </w:r>
    </w:p>
    <w:p>
      <w:pPr>
        <w:bidi/>
      </w:pPr>
      <w:r>
        <w:rPr>
          <w:rtl/>
          <w:cs/>
          <w:lang w:val="ar_AE" w:bidi="ar_AE"/>
        </w:rPr>
      </w:r>
      <w:r>
        <w:rPr>
          <w:rtl/>
          <w:cs/>
          <w:lang w:val="ar_AE" w:bidi="ar_AE"/>
        </w:rPr>
        <w:t xml:space="preserve">ثم يتحدث الملك سليمان عن </w:t>
      </w:r>
      <w:r>
        <w:rPr>
          <w:b/>
          <w:rtl/>
          <w:cs/>
          <w:lang w:val="ar_AE" w:bidi="ar_AE"/>
        </w:rPr>
        <w:t>الرجال/قادة الجيش</w:t>
      </w:r>
      <w:r>
        <w:rPr>
          <w:rtl/>
          <w:cs/>
          <w:lang w:val="ar_AE" w:bidi="ar_AE"/>
        </w:rPr>
        <w:t xml:space="preserve"> الذين قتلهم يوآب. استخدموا الكلمة نفسها التي استخدمتموها في المقاطع السابقة للإشارة إلى قادة الجيش.</w:t>
      </w:r>
    </w:p>
    <w:p>
      <w:pPr>
        <w:bidi/>
      </w:pPr>
      <w:r>
        <w:rPr>
          <w:rtl/>
          <w:cs/>
          <w:lang w:val="ar_AE" w:bidi="ar_AE"/>
        </w:rPr>
      </w:r>
      <w:r>
        <w:rPr>
          <w:rtl/>
          <w:cs/>
          <w:lang w:val="ar_AE" w:bidi="ar_AE"/>
        </w:rPr>
        <w:t xml:space="preserve">ويقول الملك سليمان إن ذنب </w:t>
      </w:r>
      <w:r>
        <w:rPr>
          <w:b/>
          <w:rtl/>
          <w:cs/>
          <w:lang w:val="ar_AE" w:bidi="ar_AE"/>
        </w:rPr>
        <w:t>دم</w:t>
      </w:r>
      <w:r>
        <w:rPr>
          <w:rtl/>
          <w:cs/>
          <w:lang w:val="ar_AE" w:bidi="ar_AE"/>
        </w:rPr>
        <w:t xml:space="preserve"> أبنير وعماسا سيكون على رأس يوآب </w:t>
      </w:r>
      <w:r>
        <w:rPr>
          <w:b/>
          <w:rtl/>
          <w:cs/>
          <w:lang w:val="ar_AE" w:bidi="ar_AE"/>
        </w:rPr>
        <w:t>ونسله</w:t>
      </w:r>
      <w:r>
        <w:rPr>
          <w:rtl/>
          <w:cs/>
          <w:lang w:val="ar_AE" w:bidi="ar_AE"/>
        </w:rPr>
        <w:t xml:space="preserve"> إلى الأبد. وبعبارة أخرى، سيظل يوآب ونسله مذنبين بقتل أبنير وعماسا إلى الأبد. استخدموا الكلمات أو العبارات نفسها التي استخدمتموها سابقًا للإشارة إلى الدم والنسل، وراجعوا كلمة الدم في قاموس الكلمات الرئيسية لمزيد من المعلومات.</w:t>
      </w:r>
    </w:p>
    <w:p>
      <w:pPr>
        <w:bidi/>
      </w:pPr>
      <w:r>
        <w:rPr>
          <w:rtl/>
          <w:cs/>
          <w:lang w:val="ar_AE" w:bidi="ar_AE"/>
        </w:rPr>
      </w:r>
      <w:r>
        <w:rPr>
          <w:rtl/>
          <w:cs/>
          <w:lang w:val="ar_AE" w:bidi="ar_AE"/>
        </w:rPr>
        <w:t xml:space="preserve">توقّفوا هنا وناقشوا معًا العبارة التي ستستخدمونها للتعبير عن أن </w:t>
      </w:r>
      <w:r>
        <w:rPr>
          <w:b/>
          <w:rtl/>
          <w:cs/>
          <w:lang w:val="ar_AE" w:bidi="ar_AE"/>
        </w:rPr>
        <w:t>ذنبه</w:t>
      </w:r>
      <w:r>
        <w:rPr>
          <w:rtl/>
          <w:cs/>
          <w:lang w:val="ar_AE" w:bidi="ar_AE"/>
        </w:rPr>
        <w:t xml:space="preserve"> سيكون على رأسه. مع أن الراوي لا يستخدم كلمة الذنب في هذه القصة، يمكنكم أن تقولوا إن يوآب سيظل مذنبًا، أو إن يوآب سيحتاج إلى العقاب بسبب ما فعله. لمزيد من المعلومات عن الذنب، راجعوا قاموس الكلمات الرئيسية. إذا كنتم قد ترجمتم هذا التعبير بالفعل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ثم يقول الملك سليمان إن عماسا وأبنير أبرّ من يوآب. وهذا يعني أن هذين الرجلين تصرفا بعدل وأطاعا يهوه.</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البار</w:t>
      </w:r>
      <w:r>
        <w:rPr>
          <w:rtl/>
          <w:cs/>
          <w:lang w:val="ar_AE" w:bidi="ar_AE"/>
        </w:rPr>
        <w:t xml:space="preserve">. لمزيد من المعلومات عن البر، راجعوا قاموس الكلمات الرئيسية. أوقِفوا الاستماع إلى هذا التسجيل الصوتي هنا. </w:t>
      </w:r>
    </w:p>
    <w:p>
      <w:pPr>
        <w:bidi/>
      </w:pPr>
      <w:r>
        <w:rPr>
          <w:rtl/>
          <w:cs/>
          <w:lang w:val="ar_AE" w:bidi="ar_AE"/>
        </w:rPr>
      </w:r>
      <w:r>
        <w:rPr>
          <w:rtl/>
          <w:cs/>
          <w:lang w:val="ar_AE" w:bidi="ar_AE"/>
        </w:rPr>
        <w:t xml:space="preserve">ويقول الملك سليمان أيضًا إن </w:t>
      </w:r>
      <w:r>
        <w:rPr>
          <w:b/>
          <w:rtl/>
          <w:cs/>
          <w:lang w:val="ar_AE" w:bidi="ar_AE"/>
        </w:rPr>
        <w:t>السلام</w:t>
      </w:r>
      <w:r>
        <w:rPr>
          <w:rtl/>
          <w:cs/>
          <w:lang w:val="ar_AE" w:bidi="ar_AE"/>
        </w:rPr>
        <w:t xml:space="preserve"> سيكون على داود ونسله وبيته وكرسيه إلى الأبد. استخدموا الكلمات أو العبارات نفسها التي استخدمتموها في المقاطع السابقة للإشارة إلى نسل داود، وبيت داود، وكرسي داود. ومعنى السلام هنا ليس عكس الحرب، بل الازدهار وكون الشخص في حال جيدة تمامًا. لمزيد من المعلومات عن كلمة "السلام"، راجعوا قاموس الكلمات الرئيسية. وترجموا كلمة السلام بالطريقة نفسها التي ترجمتموها بها سابقًا.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2:36–46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ملوك الأول ٢: ٣٦–٤٦ واحفظوه في قلوبكم. </w:t>
      </w:r>
    </w:p>
    <w:p>
      <w:pPr>
        <w:bidi/>
      </w:pPr>
      <w:r>
        <w:rPr>
          <w:rtl/>
          <w:cs/>
          <w:lang w:val="ar_AE" w:bidi="ar_AE"/>
        </w:rPr>
      </w:r>
      <w:r>
        <w:rPr>
          <w:rtl/>
          <w:cs/>
          <w:lang w:val="ar_AE" w:bidi="ar_AE"/>
        </w:rPr>
        <w:t xml:space="preserve">استمعوا إلى النسخة الصوتية من سفر الملوك الأول ٢: ٣٦–٤٦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ملوك ٢: ٣٦–٤٦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٢ صموئيل ١٦، سمعنا عن رجل يُدعى شمعي، وكان من عائلة الملك شاول. عندما رأى شمعي الملك داود وجيشه يهربون من أبشالوم، لعن داود وأهانه، ورماه بالحجارة هو وجيشه. كان شمعي غاضبًا من داود لأنه حلَّ محل شاول كملك. وفي ذلك الوقت، وعد داود بأنه لن يقتل شمعي. ولكن قبل موت داود بقليل، أوصى ابنه سليمان بأن يتأكد من معاقبة شمعي بسبب ما فعله بداود.</w:t>
      </w:r>
    </w:p>
    <w:p>
      <w:pPr>
        <w:bidi/>
      </w:pPr>
      <w:r>
        <w:rPr>
          <w:rtl/>
          <w:cs/>
          <w:lang w:val="ar_AE" w:bidi="ar_AE"/>
        </w:rPr>
      </w:r>
      <w:r>
        <w:rPr>
          <w:rtl/>
          <w:cs/>
          <w:lang w:val="ar_AE" w:bidi="ar_AE"/>
        </w:rPr>
        <w:t>والآن نرى شمعي مرة أخرى. يرسل الملك سليمان رسالة إلى شمعي ويطلب منه أن يأتي لمقابلته. وعندما يقابله، يأمره بأن يبني لنفسه بيتًا في أورشليم ويقيم هناك. لكن لا يجوز له أن يخرج من هناك إلى أي مكان آخر. فعليه أن يبقى في أورشليم. ونعرف من القصة السابقة عن شمعي أنه كان يعيش في مكان يُدعى بحوريم، وهي قرية خارج أورشليم. وكانت بحوريم تقع على الطريق المؤدي من أورشليم إلى أريحا.</w:t>
      </w:r>
    </w:p>
    <w:p>
      <w:pPr>
        <w:bidi/>
      </w:pPr>
      <w:r>
        <w:rPr>
          <w:rtl/>
          <w:cs/>
          <w:lang w:val="ar_AE" w:bidi="ar_AE"/>
        </w:rPr>
      </w:r>
      <w:r>
        <w:rPr>
          <w:rtl/>
          <w:cs/>
          <w:lang w:val="ar_AE" w:bidi="ar_AE"/>
        </w:rPr>
        <w:t xml:space="preserve">توقَّفوا هنا، وانظروا معًا إلى خريطة تُظهر </w:t>
      </w:r>
      <w:r>
        <w:rPr>
          <w:b/>
          <w:rtl/>
          <w:cs/>
          <w:lang w:val="ar_AE" w:bidi="ar_AE"/>
        </w:rPr>
        <w:t>أورشليم وبحوريم وأريحا</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يحذّر سليمان شمعي من أنه إذا عصى وخرج من أورشليم، فسيموت. ويقول له: "ويكونُ دَمُكَ علَى رأسِكَ"، أي إنك ستكون مذنبًا في موتك. ويحذّره سليمان من أنه لن يكون هناك أحد يلومه إذا مات، لأنه سيكون مسؤولًا عن عاقبة عصيانه.</w:t>
      </w:r>
    </w:p>
    <w:p>
      <w:pPr>
        <w:bidi/>
      </w:pPr>
      <w:r>
        <w:rPr>
          <w:rtl/>
          <w:cs/>
          <w:lang w:val="ar_AE" w:bidi="ar_AE"/>
        </w:rPr>
      </w:r>
      <w:r>
        <w:rPr>
          <w:rtl/>
          <w:cs/>
          <w:lang w:val="ar_AE" w:bidi="ar_AE"/>
        </w:rPr>
        <w:t xml:space="preserve">توقَّفوا هنا وناقشوا معًا: شاركوا قصة عن وقت أخلف فيه شخص وعدًا، ثم تحمّل مسؤولية عواقب ذلك. أوقِفوا الاستماع إلى هذا التسجيل الصوتي هنا. </w:t>
      </w:r>
    </w:p>
    <w:p>
      <w:pPr>
        <w:bidi/>
      </w:pPr>
      <w:r>
        <w:rPr>
          <w:rtl/>
          <w:cs/>
          <w:lang w:val="ar_AE" w:bidi="ar_AE"/>
        </w:rPr>
      </w:r>
      <w:r>
        <w:rPr>
          <w:rtl/>
          <w:cs/>
          <w:lang w:val="ar_AE" w:bidi="ar_AE"/>
        </w:rPr>
        <w:t>ويذكر سليمان وادي قدرون. ووادي قدرون منطقة منخفضة تفصل مدينة أورشليم المحاطة بالسور عن جبل الزيتون. ويمتد وادي قدرون من الشمال إلى الجنوب، ويقع عند الحد الشرقي لأورشليم. فإذا خرج شمعي من أورشليم من الجهة الشرقية، فعليه أن يعبر وادي قدرون لكي يذهب إلى مكان آخر. لكن أمر سليمان يعني أن شمعي لا يجوز له أن يخرج من أورشليم من أي جهة.</w:t>
      </w:r>
    </w:p>
    <w:p>
      <w:pPr>
        <w:bidi/>
      </w:pPr>
      <w:r>
        <w:rPr>
          <w:rtl/>
          <w:cs/>
          <w:lang w:val="ar_AE" w:bidi="ar_AE"/>
        </w:rPr>
      </w:r>
      <w:r>
        <w:rPr>
          <w:rtl/>
          <w:cs/>
          <w:lang w:val="ar_AE" w:bidi="ar_AE"/>
        </w:rPr>
        <w:t xml:space="preserve">توقَّفوا هنا، وانظروا معًا إلى خريطة تُظهر </w:t>
      </w:r>
      <w:r>
        <w:rPr>
          <w:b/>
          <w:rtl/>
          <w:cs/>
          <w:lang w:val="ar_AE" w:bidi="ar_AE"/>
        </w:rPr>
        <w:t>أورشليم ووادي قدرون وجبل الزيتون</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ويوافق شمعي على أن يفعل ما أمره به سليمان، ويحلف يمينًا بأنه سيبقى في أورشليم. وبعد وقت طويل، أي بعد ثلاث سنوات، هرب عبدان من عبيد شمعي. وربما كان العبدان يعملان في أرض أو ملك يملكه شمعي خارج أورشليم.</w:t>
      </w:r>
    </w:p>
    <w:p>
      <w:pPr>
        <w:bidi/>
      </w:pPr>
      <w:r>
        <w:rPr>
          <w:rtl/>
          <w:cs/>
          <w:lang w:val="ar_AE" w:bidi="ar_AE"/>
        </w:rPr>
      </w:r>
      <w:r>
        <w:rPr>
          <w:rtl/>
          <w:cs/>
          <w:lang w:val="ar_AE" w:bidi="ar_AE"/>
        </w:rPr>
        <w:t>وأخبر أحدهما شمعي أن العبدين ذهبا إلى جت، التي كانت في أرض الفلسطينيين. وتقع جت على بُعد نحو خمسين كيلومترًا إلى الجنوب الغربي من أورشليم. وذهبا إلى ملك جت. وكان اسم الملك أخيش. فركب شمعي حماره وذهب إلى جت ليبحث عن عبديه. ووجد العبدين وأحضرهما معه من جت إلى أورشليم.</w:t>
      </w:r>
    </w:p>
    <w:p>
      <w:pPr>
        <w:bidi/>
      </w:pPr>
      <w:r>
        <w:rPr>
          <w:rtl/>
          <w:cs/>
          <w:lang w:val="ar_AE" w:bidi="ar_AE"/>
        </w:rPr>
      </w:r>
      <w:r>
        <w:rPr>
          <w:rtl/>
          <w:cs/>
          <w:lang w:val="ar_AE" w:bidi="ar_AE"/>
        </w:rPr>
        <w:t xml:space="preserve">توقَّفوا هنا، وانظروا معًا إلى خريطة تُظهر </w:t>
      </w:r>
      <w:r>
        <w:rPr>
          <w:b/>
          <w:rtl/>
          <w:cs/>
          <w:lang w:val="ar_AE" w:bidi="ar_AE"/>
        </w:rPr>
        <w:t>أورشليم وجت</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وأُخبر الملك سليمان أن شمعي خرج من أورشليم وذهب إلى جت ثم عاد. وأخيرًا، أصبحت لدى سليمان فرصة لتنفيذ الوصية الأخيرة التي أوصاه بها أبوه داود. فأرسل الملك واستدعى شمعي. وذكّره باليمين الذي حلفه للرب، وبالوعد الذي قطعه لسليمان، بأنه لن يخرج من أورشليم. وذكّره بأنه يعرف بالفعل نتيجة نقض الحلف، وهي أنه سيموت. ثم سأله سليمان: "فلماذا لم تحفَظْ يَمينَ الرَّبِّ والوَصيَّةَ الّتي أوصَيتُكَ بها؟"</w:t>
      </w:r>
    </w:p>
    <w:p>
      <w:pPr>
        <w:bidi/>
      </w:pPr>
      <w:r>
        <w:rPr>
          <w:rtl/>
          <w:cs/>
          <w:lang w:val="ar_AE" w:bidi="ar_AE"/>
        </w:rPr>
      </w:r>
      <w:r>
        <w:rPr>
          <w:rtl/>
          <w:cs/>
          <w:lang w:val="ar_AE" w:bidi="ar_AE"/>
        </w:rPr>
        <w:t xml:space="preserve">توقَّفوا هنا وناقشوا: احكوا عن وقت حلفتَ فيه يمينًا أو قطعتَ وعدًا قويًا، ثم لم تحفظه. ما الأسباب التي ذكرتها أنت أو ذلك الشخص لعدم حفظ الوعد؟ أوقِفوا الاستماع إلى هذا التسجيل الصوتي هنا. </w:t>
      </w:r>
    </w:p>
    <w:p>
      <w:pPr>
        <w:bidi/>
      </w:pPr>
      <w:r>
        <w:rPr>
          <w:rtl/>
          <w:cs/>
          <w:lang w:val="ar_AE" w:bidi="ar_AE"/>
        </w:rPr>
      </w:r>
      <w:r>
        <w:rPr>
          <w:rtl/>
          <w:cs/>
          <w:lang w:val="ar_AE" w:bidi="ar_AE"/>
        </w:rPr>
        <w:t>ويذكّر الملك سليمان شمعي أيضًا بالطريقة التي أساء بها إلى داود منذ وقت طويل، عندما لعن داود وأهانه ورماه بالحجارة. ويحذّره من أن الرب سيردّ شره على رأسه بسبب ما فعله. ويقول سليمان ذلك لكي يفهم شمعي أن الرب هو الذي سيردّ عليه، وليس سليمان. ويقول أنه سيكون مباركًا، وإن كرسي داود سيكون ثابتًا أمام الرب إلى الأبد. وهذا يعني أن سليمان يؤمن بأن مُلك داود سيستمر إلى الأبد.</w:t>
      </w:r>
    </w:p>
    <w:p>
      <w:pPr>
        <w:bidi/>
      </w:pPr>
      <w:r>
        <w:rPr>
          <w:rtl/>
          <w:cs/>
          <w:lang w:val="ar_AE" w:bidi="ar_AE"/>
        </w:rPr>
      </w:r>
      <w:r>
        <w:rPr>
          <w:rtl/>
          <w:cs/>
          <w:lang w:val="ar_AE" w:bidi="ar_AE"/>
        </w:rPr>
        <w:t>ومرة أخرى، يأمر سليمان بناياهو بن يهوياداع بأن يبطش بشخص. وكان بناياهو قائد جيش سليمان، وهو الرجل الذي قتل أدونيا ويوآب في القصتين السابقتين. فينفذ بناياهو أمر سليمان ويقتل شمعي.</w:t>
      </w:r>
    </w:p>
    <w:p>
      <w:pPr>
        <w:bidi/>
      </w:pPr>
      <w:r>
        <w:rPr>
          <w:rtl/>
          <w:cs/>
          <w:lang w:val="ar_AE" w:bidi="ar_AE"/>
        </w:rPr>
      </w:r>
      <w:r>
        <w:rPr>
          <w:rtl/>
          <w:cs/>
          <w:lang w:val="ar_AE" w:bidi="ar_AE"/>
        </w:rPr>
        <w:t>والآن، بعد أن أزال سليمان أدونيا ويوآب وأبياثار وشمعي، أصبح الملك ثابتًا بيد سليمان. وهكذا نفّذ سليمان الوصية الأخيرة التي أوصاه بها أبوه داود. فقد طلب داود من سليمان أن يتأكد من معاقبة يوآب وشمعي.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ملوك ٢: ٣٦–٤٦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تقوم المجموعة بتصوير هذا المقطع. </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b/>
          <w:rtl/>
          <w:cs/>
          <w:lang w:val="ar_AE" w:bidi="ar_AE"/>
        </w:rPr>
        <w:t>في المشهد الأول:</w:t>
      </w:r>
      <w:r>
        <w:rPr>
          <w:rtl/>
          <w:cs/>
          <w:lang w:val="ar_AE" w:bidi="ar_AE"/>
        </w:rPr>
        <w:t xml:space="preserve"> يستدعي الملك سليمان شمعي ويأمره أن يبني لنفسه بيتًا في أورشليم. ويأمره أن يقيم هناك، وألا يخرج من هناك إلى هنا أو هنالك. ويحذره من أنه إذا خرج من المدينة، فسوف يموت. فيوافق شمعي على البقاء في أورشليم.</w:t>
      </w:r>
    </w:p>
    <w:p>
      <w:pPr>
        <w:bidi/>
      </w:pPr>
      <w:r>
        <w:rPr>
          <w:rtl/>
          <w:cs/>
          <w:lang w:val="ar_AE" w:bidi="ar_AE"/>
        </w:rPr>
      </w:r>
      <w:r>
        <w:rPr>
          <w:b/>
          <w:rtl/>
          <w:cs/>
          <w:lang w:val="ar_AE" w:bidi="ar_AE"/>
        </w:rPr>
        <w:t>في المشهد الثاني:</w:t>
      </w:r>
      <w:r>
        <w:rPr>
          <w:rtl/>
          <w:cs/>
          <w:lang w:val="ar_AE" w:bidi="ar_AE"/>
        </w:rPr>
        <w:t xml:space="preserve"> بعد أن أقام شمعي في أورشليم نحو ثلاث سنوات، هرب عبدان له إلى جت. ويخبره أحدهم بمكان العبدين، وأنهما ذهبا إلى أخيش ملك جت. فيغادر شمعي أورشليم ويذهب إلى جت ليبحث عن عبديه ويأتي بهما.</w:t>
      </w:r>
    </w:p>
    <w:p>
      <w:pPr>
        <w:bidi/>
      </w:pPr>
      <w:r>
        <w:rPr>
          <w:rtl/>
          <w:cs/>
          <w:lang w:val="ar_AE" w:bidi="ar_AE"/>
        </w:rPr>
      </w:r>
      <w:r>
        <w:rPr>
          <w:b/>
          <w:rtl/>
          <w:cs/>
          <w:lang w:val="ar_AE" w:bidi="ar_AE"/>
        </w:rPr>
        <w:t>في المشهد الثالث:</w:t>
      </w:r>
      <w:r>
        <w:rPr>
          <w:rtl/>
          <w:cs/>
          <w:lang w:val="ar_AE" w:bidi="ar_AE"/>
        </w:rPr>
        <w:t xml:space="preserve"> يخبر أحدهم الملك سليمان أن شمعي قد خرج من أورشليم وعاد إليها. فيستدعيه الملك ليأتي ويمثل أمامه. ويذكّره بأنه حلف ألا يخرج من أورشليم، ويسأله لماذا نقض يمينه. ويذكّره أيضًا بالشر الذي فعله بداود. ثم يأمر بناياهو أن يبطش بشمعي، فيطيع بناياهو.</w:t>
      </w:r>
    </w:p>
    <w:p>
      <w:pPr>
        <w:bidi/>
      </w:pPr>
      <w:r>
        <w:rPr>
          <w:rtl/>
          <w:cs/>
          <w:lang w:val="ar_AE" w:bidi="ar_AE"/>
        </w:rPr>
      </w:r>
      <w:r>
        <w:rPr>
          <w:b/>
          <w:rtl/>
          <w:cs/>
          <w:lang w:val="ar_AE" w:bidi="ar_AE"/>
        </w:rPr>
        <w:t>في المشهد الرابع:</w:t>
      </w:r>
      <w:r>
        <w:rPr>
          <w:rtl/>
          <w:cs/>
          <w:lang w:val="ar_AE" w:bidi="ar_AE"/>
        </w:rPr>
        <w:t xml:space="preserve"> نرى أن مُلك سليمان قد تثبّت.</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شمعي</w:t>
      </w:r>
    </w:p>
    <w:p>
      <w:pPr>
        <w:pStyle w:val="ListBullet"/>
        <w:bidi/>
        <w:spacing w:line="240" w:lineRule="auto"/>
        <w:ind w:left="720"/>
      </w:pPr>
      <w:r>
        <w:rPr>
          <w:rtl/>
          <w:cs/>
          <w:lang w:val="ar_AE" w:bidi="ar_AE"/>
        </w:rPr>
      </w:r>
      <w:r>
        <w:rPr>
          <w:rtl/>
          <w:cs/>
          <w:lang w:val="ar_AE" w:bidi="ar_AE"/>
        </w:rPr>
        <w:t>الرسول أو الرسل الذين يخبرون شمعي أن يأتي ويمثل أمام الملك سليمان</w:t>
      </w:r>
    </w:p>
    <w:p>
      <w:pPr>
        <w:pStyle w:val="ListBullet"/>
        <w:bidi/>
        <w:spacing w:line="240" w:lineRule="auto"/>
        <w:ind w:left="720"/>
      </w:pPr>
      <w:r>
        <w:rPr>
          <w:rtl/>
          <w:cs/>
          <w:lang w:val="ar_AE" w:bidi="ar_AE"/>
        </w:rPr>
      </w:r>
      <w:r>
        <w:rPr>
          <w:rtl/>
          <w:cs/>
          <w:lang w:val="ar_AE" w:bidi="ar_AE"/>
        </w:rPr>
        <w:t>عبدا شمعي</w:t>
      </w:r>
    </w:p>
    <w:p>
      <w:pPr>
        <w:pStyle w:val="ListBullet"/>
        <w:bidi/>
        <w:spacing w:line="240" w:lineRule="auto"/>
        <w:ind w:left="720"/>
      </w:pPr>
      <w:r>
        <w:rPr>
          <w:rtl/>
          <w:cs/>
          <w:lang w:val="ar_AE" w:bidi="ar_AE"/>
        </w:rPr>
      </w:r>
      <w:r>
        <w:rPr>
          <w:rtl/>
          <w:cs/>
          <w:lang w:val="ar_AE" w:bidi="ar_AE"/>
        </w:rPr>
        <w:t>أخيش، ملك جَت</w:t>
      </w:r>
    </w:p>
    <w:p>
      <w:pPr>
        <w:pStyle w:val="ListBullet"/>
        <w:bidi/>
        <w:spacing w:line="240" w:lineRule="auto"/>
        <w:ind w:left="720"/>
      </w:pPr>
      <w:r>
        <w:rPr>
          <w:rtl/>
          <w:cs/>
          <w:lang w:val="ar_AE" w:bidi="ar_AE"/>
        </w:rPr>
      </w:r>
      <w:r>
        <w:rPr>
          <w:rtl/>
          <w:cs/>
          <w:lang w:val="ar_AE" w:bidi="ar_AE"/>
        </w:rPr>
        <w:t>الشخص الذي يخبر شمعي أن عبديه في جت</w:t>
      </w:r>
    </w:p>
    <w:p>
      <w:pPr>
        <w:pStyle w:val="ListBullet"/>
        <w:bidi/>
        <w:spacing w:line="240" w:lineRule="auto"/>
        <w:ind w:left="720"/>
      </w:pPr>
      <w:r>
        <w:rPr>
          <w:rtl/>
          <w:cs/>
          <w:lang w:val="ar_AE" w:bidi="ar_AE"/>
        </w:rPr>
      </w:r>
      <w:r>
        <w:rPr>
          <w:rtl/>
          <w:cs/>
          <w:lang w:val="ar_AE" w:bidi="ar_AE"/>
        </w:rPr>
        <w:t>الشخص الذي يخبر سليمان أن شمعي خرج من أورشليم</w:t>
      </w:r>
    </w:p>
    <w:p>
      <w:pPr>
        <w:pStyle w:val="ListBullet"/>
        <w:bidi/>
        <w:spacing w:line="240" w:lineRule="auto"/>
        <w:ind w:left="720"/>
      </w:pPr>
      <w:r>
        <w:rPr>
          <w:rtl/>
          <w:cs/>
          <w:lang w:val="ar_AE" w:bidi="ar_AE"/>
        </w:rPr>
      </w:r>
      <w:r>
        <w:rPr>
          <w:rtl/>
          <w:cs/>
          <w:lang w:val="ar_AE" w:bidi="ar_AE"/>
        </w:rPr>
        <w:t>الرسول أو الرسل الذين يخبرون شمعي أن يعود ليمثل أمام الملك سليمان</w:t>
      </w:r>
    </w:p>
    <w:p>
      <w:pPr>
        <w:pStyle w:val="ListBullet"/>
        <w:bidi/>
        <w:spacing w:line="240" w:lineRule="auto"/>
        <w:ind w:left="720"/>
      </w:pPr>
      <w:r>
        <w:rPr>
          <w:rtl/>
          <w:cs/>
          <w:lang w:val="ar_AE" w:bidi="ar_AE"/>
        </w:rPr>
      </w:r>
      <w:r>
        <w:rPr>
          <w:rtl/>
          <w:cs/>
          <w:lang w:val="ar_AE" w:bidi="ar_AE"/>
        </w:rPr>
        <w:t>وبناياهو</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المشهد الأول، يأمر الملك سليمان أن يُستدعى شمعي ويمثل أمامه. وربما أرسل الملك رسلًا أو جنودًا إلى شمعي. ثم أحضر الرسل أو الجنود شمعي ليمثل أمام سليمان. ويأمره أن يبني لنفسه بيتًا في أورشليم، وأن يقيم هناك، وألا يذهب إلى أي مكان آخر. ثم يحذره سليمان قائلًا: "فيوم تخرج وتعبر وادي قدرون، اعلمَنَّ بأنك موتًا تموت، ويكون دمك على رأسك". عندما يذكر سليمان عبور وادي قدرون، فهو يستخدم ذلك فقط للتعبير عن خروج شخص من أورشليم. فهناك طرق أخرى يمكن بها الخروج من أورشليم دون عبور وادي قدرون. والمقصود أنه سيموت بالتأكيد إذا خرج من أورشليم.</w:t>
      </w:r>
    </w:p>
    <w:p>
      <w:pPr>
        <w:bidi/>
      </w:pPr>
      <w:r>
        <w:rPr>
          <w:rtl/>
          <w:cs/>
          <w:lang w:val="ar_AE" w:bidi="ar_AE"/>
        </w:rPr>
      </w:r>
      <w:r>
        <w:rPr>
          <w:rtl/>
          <w:cs/>
          <w:lang w:val="ar_AE" w:bidi="ar_AE"/>
        </w:rPr>
        <w:t xml:space="preserve">توقّفوا هنا وناقشوا هذا السؤال معًا: يحذر سليمان شمعي من أنه سيموت في "يوم خروجه" من أورشليم. ما أفضل طريقة للتعبير عن هذا التحذير القوي في لغتكم، بحيث لا يكون هناك أي شك في حدوث هذه النتيجة؟ أوقِفوا الاستماع إلى هذا التسجيل الصوتي هنا. </w:t>
      </w:r>
    </w:p>
    <w:p>
      <w:pPr>
        <w:bidi/>
      </w:pPr>
      <w:r>
        <w:rPr>
          <w:rtl/>
          <w:cs/>
          <w:lang w:val="ar_AE" w:bidi="ar_AE"/>
        </w:rPr>
      </w:r>
      <w:r>
        <w:rPr>
          <w:rtl/>
          <w:cs/>
          <w:lang w:val="ar_AE" w:bidi="ar_AE"/>
        </w:rPr>
        <w:t>يقول سليمان لشمعي: "يكون دمك على رأسك" إذا خرج من أورشليم. وهذا يعني أن شمعي وحده سيكون مسؤولًا عما يحدث له إذا نقض يمينه وخرج من المدينة.</w:t>
      </w:r>
    </w:p>
    <w:p>
      <w:pPr>
        <w:bidi/>
      </w:pPr>
      <w:r>
        <w:rPr>
          <w:rtl/>
          <w:cs/>
          <w:lang w:val="ar_AE" w:bidi="ar_AE"/>
        </w:rPr>
      </w:r>
      <w:r>
        <w:rPr>
          <w:rtl/>
          <w:cs/>
          <w:lang w:val="ar_AE" w:bidi="ar_AE"/>
        </w:rPr>
        <w:t xml:space="preserve">ناقشوا معًا سؤالًا آخر: كيف تقولون في لغتكم إن شخصًا مسؤول عما يحدث له إذا نقض يمينًا أو وعدًا؟ أوقِفوا الاستماع إلى هذا التسجيل الصوتي هنا. </w:t>
      </w:r>
    </w:p>
    <w:p>
      <w:pPr>
        <w:bidi/>
      </w:pPr>
      <w:r>
        <w:rPr>
          <w:rtl/>
          <w:cs/>
          <w:lang w:val="ar_AE" w:bidi="ar_AE"/>
        </w:rPr>
      </w:r>
      <w:r>
        <w:rPr>
          <w:rtl/>
          <w:cs/>
          <w:lang w:val="ar_AE" w:bidi="ar_AE"/>
        </w:rPr>
        <w:t>يجيب شمعي سليمان ويقول: "حسن الأمر"، أي "أوافقك". ويعد بأن يفعل ما يأمره به، ويتواضع أمامه قائلًا إنه عبده، ويدعو سليمان "سيدي الملك".</w:t>
      </w:r>
    </w:p>
    <w:p>
      <w:pPr>
        <w:bidi/>
      </w:pPr>
      <w:r>
        <w:rPr>
          <w:rtl/>
          <w:cs/>
          <w:lang w:val="ar_AE" w:bidi="ar_AE"/>
        </w:rPr>
      </w:r>
      <w:r>
        <w:rPr>
          <w:rtl/>
          <w:cs/>
          <w:lang w:val="ar_AE" w:bidi="ar_AE"/>
        </w:rPr>
        <w:t xml:space="preserve">توقّفوا هنا وناقشوا هذا السؤال معًا: ما أفضل طريقة للتعبير عن هذا الحوار كله بين سليمان وشمعي في لغتكم؟ يبدأ الحوار عندما يأمر سليمان شمعي أن يبني بيتًا في أورشليم وألا يذهب إلى أي مكان آخر. وينتهي الحوار عندما يوافق شمعي على أن يفعل ما يقوله سليمان. وكذلك، ما الكلمات التي تستخدمونها لإظهار التواضع والاحترام لشخص صاحب سلطة؟ أوقِفوا الاستماع إلى هذا التسجيل الصوتي هنا. </w:t>
      </w:r>
    </w:p>
    <w:p>
      <w:pPr>
        <w:bidi/>
      </w:pPr>
      <w:r>
        <w:rPr>
          <w:rtl/>
          <w:cs/>
          <w:lang w:val="ar_AE" w:bidi="ar_AE"/>
        </w:rPr>
      </w:r>
      <w:r>
        <w:rPr>
          <w:rtl/>
          <w:cs/>
          <w:lang w:val="ar_AE" w:bidi="ar_AE"/>
        </w:rPr>
        <w:t>ينتهي المشهد بالمعلومة أن شمعي أقام في أورشليم أيّامًا كثيرَةً. ونحن نعرف أن عبارة "أيّامًا كثيرَةً" تعني بضع سنوات، لأن الجزء التالي من القصة يذكر أن شمعي خرج من أورشليم "في نِهايَةِ ثَلاثِ سِنينَ".</w:t>
      </w:r>
    </w:p>
    <w:p>
      <w:pPr>
        <w:bidi/>
      </w:pPr>
      <w:r>
        <w:rPr>
          <w:rtl/>
          <w:cs/>
          <w:lang w:val="ar_AE" w:bidi="ar_AE"/>
        </w:rPr>
      </w:r>
      <w:r>
        <w:rPr>
          <w:rtl/>
          <w:cs/>
          <w:lang w:val="ar_AE" w:bidi="ar_AE"/>
        </w:rPr>
        <w:t>ويحدث المشهد الثاني بعد ثلاث سنوات. وهذا يعني أن ما يحدث بعد ذلك وقع بعد نحو ثلاث سنوات من حلف شمعي لسليمان ألا يخرج من أورشليم. ويعلم شمعي أن عبدين له قد هربا إلى أخيش بن معكة، ملك جت. وليس واضحًا ما إذا كان العبدان قد هربا من بيت شمعي في أورشليم أو من ممتلكاته في قرية بحوريم. وعندما يسمع شمعي أن العبدين قد هربا، يشدّ على حماره ويذهب إلى الملك أخيش في جت ويبحث عن عبديه. وتقع مدينة جت على بُعد نحو خمسين كيلومترًا إلى الجنوب الغربي من أورشليم. وبعد أن يجد العبدين، يأتي بهما معه من جت إلى أورشليم.</w:t>
      </w:r>
    </w:p>
    <w:p>
      <w:pPr>
        <w:bidi/>
      </w:pPr>
      <w:r>
        <w:rPr>
          <w:rtl/>
          <w:cs/>
          <w:lang w:val="ar_AE" w:bidi="ar_AE"/>
        </w:rPr>
      </w:r>
      <w:r>
        <w:rPr>
          <w:rtl/>
          <w:cs/>
          <w:lang w:val="ar_AE" w:bidi="ar_AE"/>
        </w:rPr>
        <w:t>في المشهد الثالث، بعد أن يعود شمعي إلى بيته في أورشليم ومعه عبده، يخبر أحدهم الملك سليمان أن شمعي خرج من أورشليم وذهب إلى جت ثم عاد. فيرسل سليمان مرة أخرى رسلًا أو جنودًا ليأتوا بشمعي ويمثل أمامه. ويذكّر الملك شمعي بيمينه للرب، أي إنه لن يخرج من أورشليم. ويذكّره أيضًا بالتحذير مما سيحدث إذا خرج من أورشليم. ويكرر سليمان الحوار الذي دار بينه وبين شمعي في المشهد الأول. ثم يسأل شمعي: "فلماذا لم تحفظ يمين الرب والوصية التي أوصيتك بها؟" وسليمان لا يطلب من شمعي في الحقيقة أن يجيب عن هذا السؤال. بل يطرح السؤال لأنه يريد أن يذكّره بيمينه، وأن يوضح له أنه يعرف أنه قد عصى.</w:t>
      </w:r>
    </w:p>
    <w:p>
      <w:pPr>
        <w:bidi/>
      </w:pPr>
      <w:r>
        <w:rPr>
          <w:rtl/>
          <w:cs/>
          <w:lang w:val="ar_AE" w:bidi="ar_AE"/>
        </w:rPr>
      </w:r>
      <w:r>
        <w:rPr>
          <w:rtl/>
          <w:cs/>
          <w:lang w:val="ar_AE" w:bidi="ar_AE"/>
        </w:rPr>
        <w:t>إن استخدام اسم الرب عند تقديم وعد أمر خطير جدًا. وإذا لم يحفظ شخص يمينًا أو وعدًا قطعه باسم الرب، فهو مذنب بنقض الوصية الثالثة التي تقول: "لا تنطق باسم الرب إلهك باطلًا". والشخص الذي يفعل ذلك لا يحترم اسم الرب.</w:t>
      </w:r>
    </w:p>
    <w:p>
      <w:pPr>
        <w:bidi/>
      </w:pPr>
      <w:r>
        <w:rPr>
          <w:rtl/>
          <w:cs/>
          <w:lang w:val="ar_AE" w:bidi="ar_AE"/>
        </w:rPr>
      </w:r>
      <w:r>
        <w:rPr>
          <w:rtl/>
          <w:cs/>
          <w:lang w:val="ar_AE" w:bidi="ar_AE"/>
        </w:rPr>
        <w:t>بعد ذلك، يذكّر سليمان شمعي بالطريقة التي لعن بها شمعي الملك داود وأهانه. ويقول له: "أنت عرفت كل الشر الذي علمه قلبك الذي فعلته لداود أبي". ويقصد سليمان أنه رغم أن شمعي لا يقول ذلك بصوت عالٍ، فإنه يعرف في داخله أنه أخطأ عندما لعن داود وأهانه.</w:t>
      </w:r>
    </w:p>
    <w:p>
      <w:pPr>
        <w:bidi/>
      </w:pPr>
      <w:r>
        <w:rPr>
          <w:rtl/>
          <w:cs/>
          <w:lang w:val="ar_AE" w:bidi="ar_AE"/>
        </w:rPr>
      </w:r>
      <w:r>
        <w:rPr>
          <w:rtl/>
          <w:cs/>
          <w:lang w:val="ar_AE" w:bidi="ar_AE"/>
        </w:rPr>
        <w:t xml:space="preserve">توقّفوا هنا وناقشوا هذا السؤال معًا: كيف تقولون في لغتكم إن شخصًا "يعلم في قلبه" حقيقة شيء ما؟ شاركوا معًا عن موقف تصرفتم فيه وكأن كل شيء على ما يرام، لكنكم "كنتم تعلمون في قلوبكم" أن هناك شيئًا خاطئًا. أوقِفوا الاستماع إلى هذا التسجيل الصوتي هنا. </w:t>
      </w:r>
    </w:p>
    <w:p>
      <w:pPr>
        <w:bidi/>
      </w:pPr>
      <w:r>
        <w:rPr>
          <w:rtl/>
          <w:cs/>
          <w:lang w:val="ar_AE" w:bidi="ar_AE"/>
        </w:rPr>
      </w:r>
      <w:r>
        <w:rPr>
          <w:rtl/>
          <w:cs/>
          <w:lang w:val="ar_AE" w:bidi="ar_AE"/>
        </w:rPr>
        <w:t>ويتابع سليمان قائلًا إن الرب سيردّ الشر الذي فعله شمعي على رأسه، وإن الملك سليمان سيبارك، وإن كرسي داود سيكون ثابتًا أمام الرب إلى الأبد. وتذكّروا أننا تعلمنا في القصة السابقة أن "الكرسي" هنا لا يعني قطعة من أثاث الملك. بل يعني أن مُلك داود سيستمر إلى الأبد.</w:t>
      </w:r>
    </w:p>
    <w:p>
      <w:pPr>
        <w:bidi/>
      </w:pPr>
      <w:r>
        <w:rPr>
          <w:rtl/>
          <w:cs/>
          <w:lang w:val="ar_AE" w:bidi="ar_AE"/>
        </w:rPr>
      </w:r>
      <w:r>
        <w:rPr>
          <w:rtl/>
          <w:cs/>
          <w:lang w:val="ar_AE" w:bidi="ar_AE"/>
        </w:rPr>
        <w:t>يقول سليمان أشياء كثيرة لشمعي في هذه القصة. ويوضح الراوي للمستمع مَن الذي يتكلم من خلال تذكيره بذلك قائلًا: "ثُمَّ قالَ المَلِكُ لشِمعي".</w:t>
      </w:r>
    </w:p>
    <w:p>
      <w:pPr>
        <w:bidi/>
      </w:pPr>
      <w:r>
        <w:rPr>
          <w:rtl/>
          <w:cs/>
          <w:lang w:val="ar_AE" w:bidi="ar_AE"/>
        </w:rPr>
      </w:r>
      <w:r>
        <w:rPr>
          <w:rtl/>
          <w:cs/>
          <w:lang w:val="ar_AE" w:bidi="ar_AE"/>
        </w:rPr>
        <w:t xml:space="preserve">توقّفوا هنا وناقشوا هذا السؤال معًا: إذا تحدث شخص واحد في القصة بكلام كثير، فكيف ستذكّرون المستمع بمن يتكلم؟ أوقِفوا الاستماع إلى هذا التسجيل الصوتي هنا. </w:t>
      </w:r>
    </w:p>
    <w:p>
      <w:pPr>
        <w:bidi/>
      </w:pPr>
      <w:r>
        <w:rPr>
          <w:rtl/>
          <w:cs/>
          <w:lang w:val="ar_AE" w:bidi="ar_AE"/>
        </w:rPr>
      </w:r>
      <w:r>
        <w:rPr>
          <w:rtl/>
          <w:cs/>
          <w:lang w:val="ar_AE" w:bidi="ar_AE"/>
        </w:rPr>
        <w:t>بعد أن ينتهي سليمان من الكلام إلى شمعي، يأمر بناياهو أن يبطش به، فيطيع بناياهو.</w:t>
      </w:r>
    </w:p>
    <w:p>
      <w:pPr>
        <w:bidi/>
      </w:pPr>
      <w:r>
        <w:rPr>
          <w:rtl/>
          <w:cs/>
          <w:lang w:val="ar_AE" w:bidi="ar_AE"/>
        </w:rPr>
      </w:r>
      <w:r>
        <w:rPr>
          <w:rtl/>
          <w:cs/>
          <w:lang w:val="ar_AE" w:bidi="ar_AE"/>
        </w:rPr>
        <w:t>في المشهد الرابع، نرى أن سليمان أصبح الآن مسيطرًا على مملكته بشكل ثابت. ويقول الراوي إن الملك قد تثبّت بيد سليمان، أي إن سليمان أصبح يملك السلطة والسيطرة الكاملة على مملكته. وكان الرواة يستخدمون أحيانًا فكرة يد الشخص للتعبير عن أن ذلك الشخص لديه سلطة على شيء ما.</w:t>
      </w:r>
    </w:p>
    <w:p>
      <w:pPr>
        <w:bidi/>
      </w:pPr>
      <w:r>
        <w:rPr>
          <w:rtl/>
          <w:cs/>
          <w:lang w:val="ar_AE" w:bidi="ar_AE"/>
        </w:rPr>
      </w:r>
      <w:r>
        <w:rPr>
          <w:rtl/>
          <w:cs/>
          <w:lang w:val="ar_AE" w:bidi="ar_AE"/>
        </w:rPr>
        <w:t xml:space="preserve">توقّفوا هنا وناقشوا معًا: كيف ستعبّرون عن أن مُلك سليمان قد تثبّت بيده؟ أوقِفوا الاستماع إلى هذا التسجيل الصوتي هنا. </w:t>
      </w:r>
    </w:p>
    <w:p>
      <w:pPr>
        <w:bidi/>
      </w:pPr>
      <w:r>
        <w:rPr>
          <w:rtl/>
          <w:cs/>
          <w:lang w:val="ar_AE" w:bidi="ar_AE"/>
        </w:rPr>
      </w:r>
      <w:r>
        <w:rPr>
          <w:rtl/>
          <w:cs/>
          <w:lang w:val="ar_AE" w:bidi="ar_AE"/>
        </w:rPr>
        <w:t>إن الأشخاص الذين دعموا أدونيا أو لم يدعموا داود، والد سليمان، لم يعودوا يشكلون تهديدًا للملك سليمان. وتوضح هذه العبارة الختامية القوية أن كل ما حدث في هذه القصة والقصص السابقة جعل سليمان مسيطرًا بقوة على مملكته.</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ملوك ٢: ٣٦–٤٦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شمعي</w:t>
      </w:r>
    </w:p>
    <w:p>
      <w:pPr>
        <w:pStyle w:val="ListBullet"/>
        <w:bidi/>
        <w:spacing w:line="240" w:lineRule="auto"/>
        <w:ind w:left="720"/>
      </w:pPr>
      <w:r>
        <w:rPr>
          <w:rtl/>
          <w:cs/>
          <w:lang w:val="ar_AE" w:bidi="ar_AE"/>
        </w:rPr>
      </w:r>
      <w:r>
        <w:rPr>
          <w:rtl/>
          <w:cs/>
          <w:lang w:val="ar_AE" w:bidi="ar_AE"/>
        </w:rPr>
        <w:t>الرسول أو الرسل الذين يخبرون شمعي أن يأتي ويمثل أمام الملك سليمان</w:t>
      </w:r>
    </w:p>
    <w:p>
      <w:pPr>
        <w:pStyle w:val="ListBullet"/>
        <w:bidi/>
        <w:spacing w:line="240" w:lineRule="auto"/>
        <w:ind w:left="720"/>
      </w:pPr>
      <w:r>
        <w:rPr>
          <w:rtl/>
          <w:cs/>
          <w:lang w:val="ar_AE" w:bidi="ar_AE"/>
        </w:rPr>
      </w:r>
      <w:r>
        <w:rPr>
          <w:rtl/>
          <w:cs/>
          <w:lang w:val="ar_AE" w:bidi="ar_AE"/>
        </w:rPr>
        <w:t>عبدا شمعي</w:t>
      </w:r>
    </w:p>
    <w:p>
      <w:pPr>
        <w:pStyle w:val="ListBullet"/>
        <w:bidi/>
        <w:spacing w:line="240" w:lineRule="auto"/>
        <w:ind w:left="720"/>
      </w:pPr>
      <w:r>
        <w:rPr>
          <w:rtl/>
          <w:cs/>
          <w:lang w:val="ar_AE" w:bidi="ar_AE"/>
        </w:rPr>
      </w:r>
      <w:r>
        <w:rPr>
          <w:rtl/>
          <w:cs/>
          <w:lang w:val="ar_AE" w:bidi="ar_AE"/>
        </w:rPr>
        <w:t>أخيش، ملك جَت</w:t>
      </w:r>
    </w:p>
    <w:p>
      <w:pPr>
        <w:pStyle w:val="ListBullet"/>
        <w:bidi/>
        <w:spacing w:line="240" w:lineRule="auto"/>
        <w:ind w:left="720"/>
      </w:pPr>
      <w:r>
        <w:rPr>
          <w:rtl/>
          <w:cs/>
          <w:lang w:val="ar_AE" w:bidi="ar_AE"/>
        </w:rPr>
      </w:r>
      <w:r>
        <w:rPr>
          <w:rtl/>
          <w:cs/>
          <w:lang w:val="ar_AE" w:bidi="ar_AE"/>
        </w:rPr>
        <w:t>الشخص الذي يخبر شمعي أن عبديه في جت</w:t>
      </w:r>
    </w:p>
    <w:p>
      <w:pPr>
        <w:pStyle w:val="ListBullet"/>
        <w:bidi/>
        <w:spacing w:line="240" w:lineRule="auto"/>
        <w:ind w:left="720"/>
      </w:pPr>
      <w:r>
        <w:rPr>
          <w:rtl/>
          <w:cs/>
          <w:lang w:val="ar_AE" w:bidi="ar_AE"/>
        </w:rPr>
      </w:r>
      <w:r>
        <w:rPr>
          <w:rtl/>
          <w:cs/>
          <w:lang w:val="ar_AE" w:bidi="ar_AE"/>
        </w:rPr>
        <w:t>الشخص الذي يخبر سليمان أن شمعي خرج من أورشليم</w:t>
      </w:r>
    </w:p>
    <w:p>
      <w:pPr>
        <w:pStyle w:val="ListBullet"/>
        <w:bidi/>
        <w:spacing w:line="240" w:lineRule="auto"/>
        <w:ind w:left="720"/>
      </w:pPr>
      <w:r>
        <w:rPr>
          <w:rtl/>
          <w:cs/>
          <w:lang w:val="ar_AE" w:bidi="ar_AE"/>
        </w:rPr>
      </w:r>
      <w:r>
        <w:rPr>
          <w:rtl/>
          <w:cs/>
          <w:lang w:val="ar_AE" w:bidi="ar_AE"/>
        </w:rPr>
        <w:t>الرسول أو الرسل الذين يخبرون شمعي أن يعود ليمثل أمام الملك سليمان</w:t>
      </w:r>
    </w:p>
    <w:p>
      <w:pPr>
        <w:pStyle w:val="ListBullet"/>
        <w:bidi/>
        <w:spacing w:line="240" w:lineRule="auto"/>
        <w:ind w:left="720"/>
      </w:pPr>
      <w:r>
        <w:rPr>
          <w:rtl/>
          <w:cs/>
          <w:lang w:val="ar_AE" w:bidi="ar_AE"/>
        </w:rPr>
      </w:r>
      <w:r>
        <w:rPr>
          <w:rtl/>
          <w:cs/>
          <w:lang w:val="ar_AE" w:bidi="ar_AE"/>
        </w:rPr>
        <w:t>وبناياهو</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في المشهد الأول، يجتمع الملك سليمان مع شمعي ويأمره أن يبني بيتًا في أورشليم. ويأمره أن يقيم في أورشليم، ويحذره من أنه إذا خرج من المدينة فسوف يموت. فيوافق شمعي على أن يقيم في أورشليم.</w:t>
      </w:r>
    </w:p>
    <w:p>
      <w:pPr>
        <w:bidi/>
      </w:pPr>
      <w:r>
        <w:rPr>
          <w:rtl/>
          <w:cs/>
          <w:lang w:val="ar_AE" w:bidi="ar_AE"/>
        </w:rPr>
      </w:r>
      <w:r>
        <w:rPr>
          <w:rtl/>
          <w:cs/>
          <w:lang w:val="ar_AE" w:bidi="ar_AE"/>
        </w:rPr>
        <w:t>أوقفوا التمثيل. اسألوا الشخص الذي يؤدي دور شمعي: "بمَ تشعر أو فيمَ تفكّر؟" قد يجيب بعبارات مثل:</w:t>
      </w:r>
    </w:p>
    <w:p>
      <w:pPr>
        <w:pStyle w:val="ListBullet"/>
        <w:bidi/>
        <w:spacing w:line="240" w:lineRule="auto"/>
        <w:ind w:left="720"/>
      </w:pPr>
      <w:r>
        <w:rPr>
          <w:rtl/>
          <w:cs/>
          <w:lang w:val="ar_AE" w:bidi="ar_AE"/>
        </w:rPr>
      </w:r>
      <w:r>
        <w:rPr>
          <w:rtl/>
          <w:cs/>
          <w:lang w:val="ar_AE" w:bidi="ar_AE"/>
        </w:rPr>
        <w:t>أشعر بالارتياح لأن الملك سليمان يمنحني فرصة لأعيش! أو</w:t>
      </w:r>
    </w:p>
    <w:p>
      <w:pPr>
        <w:pStyle w:val="ListBullet"/>
        <w:bidi/>
        <w:spacing w:line="240" w:lineRule="auto"/>
        <w:ind w:left="720"/>
      </w:pPr>
      <w:r>
        <w:rPr>
          <w:rtl/>
          <w:cs/>
          <w:lang w:val="ar_AE" w:bidi="ar_AE"/>
        </w:rPr>
      </w:r>
      <w:r>
        <w:rPr>
          <w:rtl/>
          <w:cs/>
          <w:lang w:val="ar_AE" w:bidi="ar_AE"/>
        </w:rPr>
        <w:t xml:space="preserve">أتساءل هل يعرف الملك سليمان كل الأمور السيئة التي قلتها للملك داود أبيه. أو </w:t>
      </w:r>
    </w:p>
    <w:p>
      <w:pPr>
        <w:pStyle w:val="ListBullet"/>
        <w:bidi/>
        <w:spacing w:line="240" w:lineRule="auto"/>
        <w:ind w:left="720"/>
      </w:pPr>
      <w:r>
        <w:rPr>
          <w:rtl/>
          <w:cs/>
          <w:lang w:val="ar_AE" w:bidi="ar_AE"/>
        </w:rPr>
      </w:r>
      <w:r>
        <w:rPr>
          <w:rtl/>
          <w:cs/>
          <w:lang w:val="ar_AE" w:bidi="ar_AE"/>
        </w:rPr>
        <w:t>سيكون من الصعب عليَّ أن أعتني بممتلكاتي في بحوريم إذا كنت مضطرًا إلى البقاء هنا في أورشليم.</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يهرب عبدا شمعي إلى جت. ويخبر أحدهم شمعي بمكان العبدين. فيغادر شمعي أورشليم ويذهب إلى جت ليبحث عن عبديه ويأتي بهما.</w:t>
      </w:r>
    </w:p>
    <w:p>
      <w:pPr>
        <w:bidi/>
      </w:pPr>
      <w:r>
        <w:rPr>
          <w:rtl/>
          <w:cs/>
          <w:lang w:val="ar_AE" w:bidi="ar_AE"/>
        </w:rPr>
      </w:r>
      <w:r>
        <w:rPr>
          <w:rtl/>
          <w:cs/>
          <w:lang w:val="ar_AE" w:bidi="ar_AE"/>
        </w:rPr>
        <w:t>أوقفوا التمثيل. اسألوا الشخص الذي يؤدي دور شمعي: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من حقي أن أذهب وأسترد ممتلكاتي، ولذلك فلا بأس أن أغادر أورشليم. أو </w:t>
      </w:r>
    </w:p>
    <w:p>
      <w:pPr>
        <w:pStyle w:val="ListBullet"/>
        <w:bidi/>
        <w:spacing w:line="240" w:lineRule="auto"/>
        <w:ind w:left="720"/>
      </w:pPr>
      <w:r>
        <w:rPr>
          <w:rtl/>
          <w:cs/>
          <w:lang w:val="ar_AE" w:bidi="ar_AE"/>
        </w:rPr>
      </w:r>
      <w:r>
        <w:rPr>
          <w:rtl/>
          <w:cs/>
          <w:lang w:val="ar_AE" w:bidi="ar_AE"/>
        </w:rPr>
        <w:t>أشعر بالتوتر. أتمنى ألا يكتشف سليمان الأمر.</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يخبر أحدهم الملك سليمان أن شمعي خرج من أورشليم وعاد إليها. فيستدعي الملك شمعي ليمثل أمامه. ويذكّره بأنه حلف ألا يخرج من أورشليم، ويسأله لماذا نقض يمينه. ويذكّره أيضًا بالشر الذي فعله بداود. ثم يأمر بناياهو أن يبطش بشمعي، فيطيعه بناياهو.</w:t>
      </w:r>
    </w:p>
    <w:p>
      <w:pPr>
        <w:bidi/>
      </w:pPr>
      <w:r>
        <w:rPr>
          <w:rtl/>
          <w:cs/>
          <w:lang w:val="ar_AE" w:bidi="ar_AE"/>
        </w:rPr>
      </w:r>
      <w:r>
        <w:rPr>
          <w:rtl/>
          <w:cs/>
          <w:lang w:val="ar_AE" w:bidi="ar_AE"/>
        </w:rPr>
        <w:t>أوقفوا التمثيل. اسألوا الشخص الذي يؤدي دور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الآن يمكنني أخيرًا أن أتمم وصية أبي داود وأن أعطي شمعي العقاب العادل. أو </w:t>
      </w:r>
    </w:p>
    <w:p>
      <w:pPr>
        <w:pStyle w:val="ListBullet"/>
        <w:bidi/>
        <w:spacing w:line="240" w:lineRule="auto"/>
        <w:ind w:left="720"/>
      </w:pPr>
      <w:r>
        <w:rPr>
          <w:rtl/>
          <w:cs/>
          <w:lang w:val="ar_AE" w:bidi="ar_AE"/>
        </w:rPr>
      </w:r>
      <w:r>
        <w:rPr>
          <w:rtl/>
          <w:cs/>
          <w:lang w:val="ar_AE" w:bidi="ar_AE"/>
        </w:rPr>
        <w:t>لا أستطيع أن أصدق أن شمعي نقض يمينًا حلفه للرب ولي! يا له من أحمق.</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الرابع، نرى أن سليمان أصبح لديه الآن سيطرة كاملة وواضحة على مملكته.</w:t>
      </w:r>
    </w:p>
    <w:p>
      <w:pPr>
        <w:bidi/>
      </w:pPr>
      <w:r>
        <w:rPr>
          <w:rtl/>
          <w:cs/>
          <w:lang w:val="ar_AE" w:bidi="ar_AE"/>
        </w:rPr>
      </w:r>
      <w:r>
        <w:rPr>
          <w:rtl/>
          <w:cs/>
          <w:lang w:val="ar_AE" w:bidi="ar_AE"/>
        </w:rPr>
        <w:t>أوقفوا التمثيل. اسألوا الشخص الذي يؤدي دور الملك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آمل أن يباركني الله ويبارك مملكتي. أو </w:t>
      </w:r>
    </w:p>
    <w:p>
      <w:pPr>
        <w:pStyle w:val="ListBullet"/>
        <w:bidi/>
        <w:spacing w:line="240" w:lineRule="auto"/>
        <w:ind w:left="720"/>
      </w:pPr>
      <w:r>
        <w:rPr>
          <w:rtl/>
          <w:cs/>
          <w:lang w:val="ar_AE" w:bidi="ar_AE"/>
        </w:rPr>
      </w:r>
      <w:r>
        <w:rPr>
          <w:rtl/>
          <w:cs/>
          <w:lang w:val="ar_AE" w:bidi="ar_AE"/>
        </w:rPr>
        <w:t>أنا ابن صالح وأيضًا ملك. لقد فعلت كل ما طلبه مني أبي داود.</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ملوك ٢: ٣٦–٤٦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يرسل </w:t>
      </w:r>
      <w:r>
        <w:rPr>
          <w:b/>
          <w:rtl/>
          <w:cs/>
          <w:lang w:val="ar_AE" w:bidi="ar_AE"/>
        </w:rPr>
        <w:t>الملك</w:t>
      </w:r>
      <w:r>
        <w:rPr>
          <w:rtl/>
          <w:cs/>
          <w:lang w:val="ar_AE" w:bidi="ar_AE"/>
        </w:rPr>
        <w:t xml:space="preserve"> سليمان ويدعو شمعي مرتين مختلفتين في هذه القصة. وتعني عبارة "يرسل ويدعو" أن سليمان يرسل رسلًا أو جنودًا ليأتوا بشمعي إليه. لمزيد من المعلومات عن كلمة "ملك"، راجعوا قاموس الكلمات الرئيسية، واستخدموا الكلمة ذاتها التي استخدمتموها في المقاطع السابقة.</w:t>
      </w:r>
    </w:p>
    <w:p>
      <w:pPr>
        <w:bidi/>
      </w:pPr>
      <w:r>
        <w:rPr>
          <w:rtl/>
          <w:cs/>
          <w:lang w:val="ar_AE" w:bidi="ar_AE"/>
        </w:rPr>
      </w:r>
      <w:r>
        <w:rPr>
          <w:rtl/>
          <w:cs/>
          <w:lang w:val="ar_AE" w:bidi="ar_AE"/>
        </w:rPr>
        <w:t xml:space="preserve">يقول الملك سليمان إن </w:t>
      </w:r>
      <w:r>
        <w:rPr>
          <w:b/>
          <w:rtl/>
          <w:cs/>
          <w:lang w:val="ar_AE" w:bidi="ar_AE"/>
        </w:rPr>
        <w:t>دم</w:t>
      </w:r>
      <w:r>
        <w:rPr>
          <w:rtl/>
          <w:cs/>
          <w:lang w:val="ar_AE" w:bidi="ar_AE"/>
        </w:rPr>
        <w:t xml:space="preserve"> شمعي، أو</w:t>
      </w:r>
      <w:r>
        <w:rPr>
          <w:b/>
          <w:rtl/>
          <w:cs/>
          <w:lang w:val="ar_AE" w:bidi="ar_AE"/>
        </w:rPr>
        <w:t xml:space="preserve"> ذنبه،</w:t>
      </w:r>
      <w:r>
        <w:rPr>
          <w:rtl/>
          <w:cs/>
          <w:lang w:val="ar_AE" w:bidi="ar_AE"/>
        </w:rPr>
        <w:t xml:space="preserve"> سيكون على رأسه إذا عصاه. وتذكّروا أن هذا يعني أن شمعي مسؤول عن أفعاله الشريرة، أو مذنب بسببها. وإذا استخدمتم كلمة "دم" في ترجمتكم، فاستخدموا الكلمة أو العبارة ذاتها التي استخدمتموها في المقاطع السابقة للإشارة إلى الدم، وتذكّروا أن كلمة "دم" موجودة في قاموس الكلمات الرئيسية. وإذا استخدمتم كلمة "ذنب" في ترجمتكم، فاستخدموا الكلمة أو العبارة ذاتها التي استخدمتموها في المقاطع السابقة للإشارة إلى الذنب، وتذكّروا أن كلمة "ذنب" موجودة في قاموس الكلمات الرئيسية.</w:t>
      </w:r>
    </w:p>
    <w:p>
      <w:pPr>
        <w:bidi/>
      </w:pPr>
      <w:r>
        <w:rPr>
          <w:rtl/>
          <w:cs/>
          <w:lang w:val="ar_AE" w:bidi="ar_AE"/>
        </w:rPr>
      </w:r>
      <w:r>
        <w:rPr>
          <w:rtl/>
          <w:cs/>
          <w:lang w:val="ar_AE" w:bidi="ar_AE"/>
        </w:rPr>
        <w:t xml:space="preserve">عندما يوافق شمعي على طاعة الملك سليمان، يقول إنه </w:t>
      </w:r>
      <w:r>
        <w:rPr>
          <w:b/>
          <w:rtl/>
          <w:cs/>
          <w:lang w:val="ar_AE" w:bidi="ar_AE"/>
        </w:rPr>
        <w:t>عبد</w:t>
      </w:r>
      <w:r>
        <w:rPr>
          <w:rtl/>
          <w:cs/>
          <w:lang w:val="ar_AE" w:bidi="ar_AE"/>
        </w:rPr>
        <w:t xml:space="preserve"> الملك سليمان. وهذا لا يعني أن شمعي يصبح خادمًا في بيت الملك سليمان. بل يدعو شمعي نفسه عبدًا لسليمان ليُظهر التواضع والاحترام للملك سليمان. كما أن دعوته نفسه عبدًا تُظهر أنه يفهم أنه لم يعد حرًّا في الذهاب والمجيء من أورشليم كما يشاء. استخدِموا الكلمة أو العبارة ذاتها التي استخدمتموها في المقاطع السابقة للإشارة إلى "عبد". لمزيد من المعلومات حول كلمة "عبد"، ارجعوا إلى قاموس الكلمات الرئيسية.</w:t>
      </w:r>
    </w:p>
    <w:p>
      <w:pPr>
        <w:bidi/>
      </w:pPr>
      <w:r>
        <w:rPr>
          <w:rtl/>
          <w:cs/>
          <w:lang w:val="ar_AE" w:bidi="ar_AE"/>
        </w:rPr>
      </w:r>
      <w:r>
        <w:rPr>
          <w:rtl/>
          <w:cs/>
          <w:lang w:val="ar_AE" w:bidi="ar_AE"/>
        </w:rPr>
        <w:t xml:space="preserve">ويدعو شمعي الملك سليمان </w:t>
      </w:r>
      <w:r>
        <w:rPr>
          <w:b/>
          <w:rtl/>
          <w:cs/>
          <w:lang w:val="ar_AE" w:bidi="ar_AE"/>
        </w:rPr>
        <w:t>"سيدي</w:t>
      </w:r>
      <w:r>
        <w:rPr>
          <w:rtl/>
          <w:cs/>
          <w:lang w:val="ar_AE" w:bidi="ar_AE"/>
        </w:rPr>
        <w:t xml:space="preserve"> الملك". ويقصد شمعي هنا أن الملك سليمان سيده وله سلطة عليه. استخدموا الكلمة أو العبارة ذاتها التي استخدمتموها في المقاطع السابقة للإشارة إلى "سيدي الملك". لمزيد من المعلومات حول كلمة "سيدي"، ارجع إلى قاموس الكلمات الرئيسية.</w:t>
      </w:r>
    </w:p>
    <w:p>
      <w:pPr>
        <w:bidi/>
      </w:pPr>
      <w:r>
        <w:rPr>
          <w:rtl/>
          <w:cs/>
          <w:lang w:val="ar_AE" w:bidi="ar_AE"/>
        </w:rPr>
      </w:r>
      <w:r>
        <w:rPr>
          <w:rtl/>
          <w:cs/>
          <w:lang w:val="ar_AE" w:bidi="ar_AE"/>
        </w:rPr>
        <w:t xml:space="preserve">عندما يغادر شمعي أورشليم ليبحث عن العبيد الهاربين في جت، شَدَّ علَى </w:t>
      </w:r>
      <w:r>
        <w:rPr>
          <w:b/>
          <w:rtl/>
          <w:cs/>
          <w:lang w:val="ar_AE" w:bidi="ar_AE"/>
        </w:rPr>
        <w:t>حِمارِهِ</w:t>
      </w:r>
      <w:r>
        <w:rPr>
          <w:rtl/>
          <w:cs/>
          <w:lang w:val="ar_AE" w:bidi="ar_AE"/>
        </w:rPr>
        <w:t xml:space="preserve"> وهذا يعني أن شمعي ركب حماره وذهب به إلى جت. لمزيد من المعلومات عن كلمة "حمار"، راجعوا قاموس الكلمات الرئيسية، واستخدموا الكلمة ذاتها التي استخدمتموها في المقاطع السابقة للإشارة إلى الحمار.</w:t>
      </w:r>
    </w:p>
    <w:p>
      <w:pPr>
        <w:bidi/>
      </w:pPr>
      <w:r>
        <w:rPr>
          <w:rtl/>
          <w:cs/>
          <w:lang w:val="ar_AE" w:bidi="ar_AE"/>
        </w:rPr>
      </w:r>
      <w:r>
        <w:rPr>
          <w:rtl/>
          <w:cs/>
          <w:lang w:val="ar_AE" w:bidi="ar_AE"/>
        </w:rPr>
        <w:t xml:space="preserve">توقّفوا هنا وانظروا معًا إلى صورة </w:t>
      </w:r>
      <w:r>
        <w:rPr>
          <w:rtl/>
          <w:cs/>
          <w:lang w:val="ar_AE" w:bidi="ar_AE"/>
        </w:rPr>
        <w:t>لحمار عليه سرج</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يستخدم الراوي الكلمة ذاتها للإشارة إلى عبيد شمعي التي يستخدمها في مواضع أخرى للإشارة إلى العبد. وهذا النوع من العبيد لا يملك أي سيطرة على حياته. ولا يستطيعون ترك سيدهم، وعادةً لا يكون لديهم أي خيار فيما يفعلونه في حياتهم.</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"العبد"</w:t>
      </w:r>
      <w:r>
        <w:rPr>
          <w:rtl/>
          <w:cs/>
          <w:lang w:val="ar_AE" w:bidi="ar_AE"/>
        </w:rPr>
        <w:t xml:space="preserve"> عندما يكون المقصود</w:t>
      </w:r>
      <w:r>
        <w:rPr>
          <w:b/>
          <w:rtl/>
          <w:cs/>
          <w:lang w:val="ar_AE" w:bidi="ar_AE"/>
        </w:rPr>
        <w:t xml:space="preserve"> مملوكًا </w:t>
      </w:r>
      <w:r>
        <w:rPr>
          <w:rtl/>
          <w:cs/>
          <w:lang w:val="ar_AE" w:bidi="ar_AE"/>
        </w:rPr>
        <w:t xml:space="preserve">لا يملك أي خيار فيمن يعمل لديه أو فيما يفعله. استخدموا الكلمة ذاتها للإشارة إلى العبد عندما يكون المقصود هذا النوع من العبيد، كما استخدمتموها في المقاطع الأخرى من الكتاب المقدس. أوقِفوا الاستماع إلى هذا التسجيل الصوتي هنا. </w:t>
      </w:r>
    </w:p>
    <w:p>
      <w:pPr>
        <w:bidi/>
      </w:pPr>
      <w:r>
        <w:rPr>
          <w:rtl/>
          <w:cs/>
          <w:lang w:val="ar_AE" w:bidi="ar_AE"/>
        </w:rPr>
      </w:r>
      <w:r>
        <w:rPr>
          <w:rtl/>
          <w:cs/>
          <w:lang w:val="ar_AE" w:bidi="ar_AE"/>
        </w:rPr>
        <w:t xml:space="preserve">عندما يتحدث سليمان إلى شمعي للمرة الثانية، يسأله: "أما استَحلَفتُكَ </w:t>
      </w:r>
      <w:r>
        <w:rPr>
          <w:b/>
          <w:rtl/>
          <w:cs/>
          <w:lang w:val="ar_AE" w:bidi="ar_AE"/>
        </w:rPr>
        <w:t>بالرَّبِّ</w:t>
      </w:r>
      <w:r>
        <w:rPr>
          <w:rtl/>
          <w:cs/>
          <w:lang w:val="ar_AE" w:bidi="ar_AE"/>
        </w:rPr>
        <w:t xml:space="preserve">...؟" ومعنى "استَحلَفتُكَ بالرَّبِّ" أن شمعي </w:t>
      </w:r>
      <w:r>
        <w:rPr>
          <w:b/>
          <w:rtl/>
          <w:cs/>
          <w:lang w:val="ar_AE" w:bidi="ar_AE"/>
        </w:rPr>
        <w:t>أقسم</w:t>
      </w:r>
      <w:r>
        <w:rPr>
          <w:rtl/>
          <w:cs/>
          <w:lang w:val="ar_AE" w:bidi="ar_AE"/>
        </w:rPr>
        <w:t xml:space="preserve"> للرب. استخدموا الكلمة أو العبارة ذاتها التي استخدمتموها في المقاطع السابقة للإشارة إلى </w:t>
      </w:r>
      <w:r>
        <w:rPr>
          <w:b/>
          <w:rtl/>
          <w:cs/>
          <w:lang w:val="ar_AE" w:bidi="ar_AE"/>
        </w:rPr>
        <w:t>الحلف</w:t>
      </w:r>
      <w:r>
        <w:rPr>
          <w:rtl/>
          <w:cs/>
          <w:lang w:val="ar_AE" w:bidi="ar_AE"/>
        </w:rPr>
        <w:t xml:space="preserve"> أو </w:t>
      </w:r>
      <w:r>
        <w:rPr>
          <w:b/>
          <w:rtl/>
          <w:cs/>
          <w:lang w:val="ar_AE" w:bidi="ar_AE"/>
        </w:rPr>
        <w:t>القسم</w:t>
      </w:r>
      <w:r>
        <w:rPr>
          <w:rtl/>
          <w:cs/>
          <w:lang w:val="ar_AE" w:bidi="ar_AE"/>
        </w:rPr>
        <w:t>. ولمزيدٍ من المعلومات عن كلمة قَسَم/حلف، انظر قاموس الكلمات الرئيسية.</w:t>
      </w:r>
    </w:p>
    <w:p>
      <w:pPr>
        <w:bidi/>
      </w:pPr>
      <w:r>
        <w:rPr>
          <w:rtl/>
          <w:cs/>
          <w:lang w:val="ar_AE" w:bidi="ar_AE"/>
        </w:rPr>
      </w:r>
      <w:r>
        <w:rPr>
          <w:rtl/>
          <w:cs/>
          <w:lang w:val="ar_AE" w:bidi="ar_AE"/>
        </w:rPr>
        <w:t>يقول سليمان إن</w:t>
      </w:r>
      <w:r>
        <w:rPr>
          <w:b/>
          <w:rtl/>
          <w:cs/>
          <w:lang w:val="ar_AE" w:bidi="ar_AE"/>
        </w:rPr>
        <w:t xml:space="preserve"> الرب</w:t>
      </w:r>
      <w:r>
        <w:rPr>
          <w:b/>
          <w:rtl/>
          <w:cs/>
          <w:lang w:val="ar_AE" w:bidi="ar_AE"/>
        </w:rPr>
        <w:t xml:space="preserve"> سيردّ</w:t>
      </w:r>
      <w:r>
        <w:rPr>
          <w:rtl/>
          <w:cs/>
          <w:lang w:val="ar_AE" w:bidi="ar_AE"/>
        </w:rPr>
        <w:t xml:space="preserve"> على شمعي بسبب الشر الذي فعله بالملك داود. وسيعاقب الرب شمعي على الأمور </w:t>
      </w:r>
      <w:r>
        <w:rPr>
          <w:b/>
          <w:rtl/>
          <w:cs/>
          <w:lang w:val="ar_AE" w:bidi="ar_AE"/>
        </w:rPr>
        <w:t>الشريرة</w:t>
      </w:r>
      <w:r>
        <w:rPr>
          <w:rtl/>
          <w:cs/>
          <w:lang w:val="ar_AE" w:bidi="ar_AE"/>
        </w:rPr>
        <w:t xml:space="preserve"> التي فعلها. استخدموا الكلمة ذاتها التي استخدمتموها في المقاطع السابقة للإشارة إلى "يردّ". ولمزيد من المعلومات عن كلمتي "الرب" و"الشر"، راجعوا قاموس الكلمات الرئيسية، واستخدموا الكلمتين ذاتهما اللتين استخدمتموهما في المقاطع السابقة.</w:t>
      </w:r>
    </w:p>
    <w:p>
      <w:pPr>
        <w:bidi/>
      </w:pPr>
      <w:r>
        <w:rPr>
          <w:rtl/>
          <w:cs/>
          <w:lang w:val="ar_AE" w:bidi="ar_AE"/>
        </w:rPr>
      </w:r>
      <w:r>
        <w:rPr>
          <w:rtl/>
          <w:cs/>
          <w:lang w:val="ar_AE" w:bidi="ar_AE"/>
        </w:rPr>
        <w:t xml:space="preserve">عندما يقول سليمان: "والمَلِكُ سُلَيمانُ يُبارَكُ"، فإنه يستخدم اسمه هو. ويقصد سليمان أن الرب </w:t>
      </w:r>
      <w:r>
        <w:rPr>
          <w:b/>
          <w:rtl/>
          <w:cs/>
          <w:lang w:val="ar_AE" w:bidi="ar_AE"/>
        </w:rPr>
        <w:t>سيباركه</w:t>
      </w:r>
      <w:r>
        <w:rPr>
          <w:rtl/>
          <w:cs/>
          <w:lang w:val="ar_AE" w:bidi="ar_AE"/>
        </w:rPr>
        <w:t>. استخدموا الكلمة ذاتها التي استخدمتموها في المقاطع السابقة للإشارة إلى كلمة يبارك. ولمزيدٍ من المعلومات عن كلمة يبارك، راجعوا قاموس الكلمات الرئيسية.</w:t>
      </w:r>
    </w:p>
    <w:p>
      <w:pPr>
        <w:bidi/>
      </w:pPr>
      <w:r>
        <w:rPr>
          <w:rtl/>
          <w:cs/>
          <w:lang w:val="ar_AE" w:bidi="ar_AE"/>
        </w:rPr>
      </w:r>
      <w:r>
        <w:rPr>
          <w:rtl/>
          <w:cs/>
          <w:lang w:val="ar_AE" w:bidi="ar_AE"/>
        </w:rPr>
        <w:t xml:space="preserve">ويقول سليمان أيضًا إن </w:t>
      </w:r>
      <w:r>
        <w:rPr>
          <w:b/>
          <w:rtl/>
          <w:cs/>
          <w:lang w:val="ar_AE" w:bidi="ar_AE"/>
        </w:rPr>
        <w:t>كرسي</w:t>
      </w:r>
      <w:r>
        <w:rPr>
          <w:rtl/>
          <w:cs/>
          <w:lang w:val="ar_AE" w:bidi="ar_AE"/>
        </w:rPr>
        <w:t xml:space="preserve"> داود سيبقى ثابتًا أمام الرب إلى الأبد. ثم نعلم أن </w:t>
      </w:r>
      <w:r>
        <w:rPr>
          <w:b/>
          <w:rtl/>
          <w:cs/>
          <w:lang w:val="ar_AE" w:bidi="ar_AE"/>
        </w:rPr>
        <w:t>مملكة</w:t>
      </w:r>
      <w:r>
        <w:rPr>
          <w:rtl/>
          <w:cs/>
          <w:lang w:val="ar_AE" w:bidi="ar_AE"/>
        </w:rPr>
        <w:t xml:space="preserve"> سليمان قد تثبّتت بقوة، أو أصبحت في يده وسلطانه. والعبارتان "كُرسيُّ داوُدَ يكونُ ثابِتًا" و"تتثبت المملكة" لهما المعنى نفسه. وتعني العبارتان أن المملكة التي يحكمها داود وسليمان ونسلهما قوية وستستمر. استخدموا الكلمات ذاتها التي استخدمتموها في المقاطع السابقة للإشارة إلى الكرسي والمملكة. لمزيد من المعلومات بخصوص المملكة، برجاء الرجوع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3:1–15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٣: ١–١٥ واحفظوه في قلوبكم.</w:t>
      </w:r>
    </w:p>
    <w:p>
      <w:pPr>
        <w:bidi/>
      </w:pPr>
      <w:r>
        <w:rPr>
          <w:rtl/>
          <w:cs/>
          <w:lang w:val="ar_AE" w:bidi="ar_AE"/>
        </w:rPr>
      </w:r>
      <w:r>
        <w:rPr>
          <w:rtl/>
          <w:cs/>
          <w:lang w:val="ar_AE" w:bidi="ar_AE"/>
        </w:rPr>
        <w:t xml:space="preserve">استمعوا إلى النسخة الصوتية من سفر الملوك الأول ٣: ١–١٥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ملوك ٣: ١–١٥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القصة السابقة، جعل الملك سليمان مملكته آمنة بالتعامل مع أعدائه. في هذه القصة، تزوَّج الملك سليمان ابنة فرعون، ملك مصر. وبسبب ذلك، أصبحت مملكة إسرائيل ومملكة مصر حليفتين. وكانت الممالك المتحالفة لا تحارب إحداها الأخرى، بل كانت تدافع إحداها عن الأخرى إذا هاجمها عدو آخر. وكان تزويج ملكٍ بابنة ملك آخر أو بإحدى قريباته المقربات طريقة شائعة لعقد هذا النوع من التحالفات. ومن المرجح أن يكون ملك مصر هو الذي اقترح هذا التحالف، لأنه رأى أن مملكة إسرائيل كانت تزداد قوة.</w:t>
      </w:r>
    </w:p>
    <w:p>
      <w:pPr>
        <w:bidi/>
      </w:pPr>
      <w:r>
        <w:rPr>
          <w:rtl/>
          <w:cs/>
          <w:lang w:val="ar_AE" w:bidi="ar_AE"/>
        </w:rPr>
      </w:r>
      <w:r>
        <w:rPr>
          <w:rtl/>
          <w:cs/>
          <w:lang w:val="ar_AE" w:bidi="ar_AE"/>
        </w:rPr>
        <w:t xml:space="preserve">توقّفوا هنا وناقشوا هذا السؤال معًا: تحدّثوا عن جماعة أخرى كانت جماعتكم ستطلب منها المساعدة، أو طلبت منها المساعدة، في أوقات الحرب. لماذا ساعدت هذه الجماعة جماعتكم؟ صِفوا علاقة جماعتكم بهذه الجماعة واشرحوا سبب اتحادكما. أوقِفوا الاستماع إلى هذا التسجيل الصوتي هنا. </w:t>
      </w:r>
    </w:p>
    <w:p>
      <w:pPr>
        <w:bidi/>
      </w:pPr>
      <w:r>
        <w:rPr>
          <w:rtl/>
          <w:cs/>
          <w:lang w:val="ar_AE" w:bidi="ar_AE"/>
        </w:rPr>
      </w:r>
      <w:r>
        <w:rPr>
          <w:rtl/>
          <w:cs/>
          <w:lang w:val="ar_AE" w:bidi="ar_AE"/>
        </w:rPr>
        <w:t>أعطى الملك سليمان ابنة فرعون مكانًا مؤقتًا للإقامة في أورشليم، مدينة داود، إلى أن ينتهي سليمان من بناء قصره. ونعرف من القصص الواردة في سفر أخبار الأيام الأول أن الملك سليمان بنى في ذلك الوقت أيضًا هيكل الرب والسور المحيط بأورشليم. وكان أي مكان لمسه تابوت العهد يصبح مقدسًا. ولذلك، لم يكن الملك سليمان ليضع ابنة فرعون في قصر أبيه داود، لأن تابوت عهد الرب كان قريبًا منه.</w:t>
      </w:r>
    </w:p>
    <w:p>
      <w:pPr>
        <w:bidi/>
      </w:pPr>
      <w:r>
        <w:rPr>
          <w:rtl/>
          <w:cs/>
          <w:lang w:val="ar_AE" w:bidi="ar_AE"/>
        </w:rPr>
      </w:r>
      <w:r>
        <w:rPr>
          <w:rtl/>
          <w:cs/>
          <w:lang w:val="ar_AE" w:bidi="ar_AE"/>
        </w:rPr>
        <w:t>ويُظهر هذا الزواج أن الملك سليمان كان قد استطاع أن يثبت مملكته على المستوى الدولي. ومع ذلك، كان شعب إسرائيل لا يزال يذبح في المرتفعات. وكانت المرتفعات مذابح أو أماكن عبادة محلية خصصها الناس للرب. وكانت هناك مرتفعات كثيرة في أماكن مختلفة في جميع أنحاء إسرائيل. وكان الرب قد أمر شعب إسرائيل أن يقدموا قرابينهم للرب في المكان الذي اختاره الرب، أي أورشليم. لكن سليمان لم يكن قد بنى الهيكل بعد ليكرم الشعب الرب ويعبده فيه. ومن المرجح أن الراوي يريدنا أن نرى أن هناك عملًا لا يزال ينبغي إنجازه حتى تصبح مملكة سليمان كاملة.</w:t>
      </w:r>
    </w:p>
    <w:p>
      <w:pPr>
        <w:bidi/>
      </w:pPr>
      <w:r>
        <w:rPr>
          <w:rtl/>
          <w:cs/>
          <w:lang w:val="ar_AE" w:bidi="ar_AE"/>
        </w:rPr>
      </w:r>
      <w:r>
        <w:rPr>
          <w:rtl/>
          <w:cs/>
          <w:lang w:val="ar_AE" w:bidi="ar_AE"/>
        </w:rPr>
        <w:t>أحب سليمان الرب، وسار في كل ما أوصى به داود أبوه. وكان الملك داود قد أوصى سليمان أن يطيع كل ما أمر به الرب في شريعة موسى. ومع ذلك، ظل سليمان يذبح ويوقد البخور على المذابح المحلية. ومن المرجح أن الراوي يوضح لنا أن سليمان لم يكن قد أطاع الرب طاعة كاملة بعد، لأنه لم يكن قد بنى الهيكل. وقد يكون الراوي أيضًا يوضح لنا أن سليمان لم يكن قد أطاع الرب طاعة كاملة لأنه كان ملتزمًا بالمرتفعات. وكان الرب يسمح للناس أن يذبحوا للرب في المرتفعات إلى أن يبنوا الهيكل. وفي يوم من الأيام، ذهب الملك سليمان ليذبح على المذبح الذي كان في جبعون. وكانت جبعون مدينة عظيمة تقع على بُعد نحو عشرة كيلومترات إلى الشمال الغربي من أورشليم.</w:t>
      </w:r>
    </w:p>
    <w:p>
      <w:pPr>
        <w:bidi/>
      </w:pPr>
      <w:r>
        <w:rPr>
          <w:rtl/>
          <w:cs/>
          <w:lang w:val="ar_AE" w:bidi="ar_AE"/>
        </w:rPr>
      </w:r>
      <w:r>
        <w:rPr>
          <w:rtl/>
          <w:cs/>
          <w:lang w:val="ar_AE" w:bidi="ar_AE"/>
        </w:rPr>
        <w:t xml:space="preserve">توقّفوا هنا وانظروا معًا إلى خريطة توضح الطريق من أورشليم إلى جبعون. أوقِفوا الاستماع إلى هذا التسجيل الصوتي هنا. </w:t>
      </w:r>
    </w:p>
    <w:p>
      <w:pPr>
        <w:bidi/>
      </w:pPr>
      <w:r>
        <w:rPr>
          <w:rtl/>
          <w:cs/>
          <w:lang w:val="ar_AE" w:bidi="ar_AE"/>
        </w:rPr>
      </w:r>
      <w:r>
        <w:rPr>
          <w:rtl/>
          <w:cs/>
          <w:lang w:val="ar_AE" w:bidi="ar_AE"/>
        </w:rPr>
        <w:t>وكان المذبح في جبعون هو المذبح الرئيسي من بين جميع المذابح المحلية في إسرائيل، لأن مذبح النحاس، الذي كان يُقدَّم عليه الذبائح، وخيمة الاجتماع التي صنعها موسى، كانا في جبعون. لكن تابوت العهد كان في خيمة أخرى بالقرب من قصر الملك داود في أورشليم.</w:t>
      </w:r>
    </w:p>
    <w:p>
      <w:pPr>
        <w:bidi/>
      </w:pPr>
      <w:r>
        <w:rPr>
          <w:rtl/>
          <w:cs/>
          <w:lang w:val="ar_AE" w:bidi="ar_AE"/>
        </w:rPr>
      </w:r>
      <w:r>
        <w:rPr>
          <w:rtl/>
          <w:cs/>
          <w:lang w:val="ar_AE" w:bidi="ar_AE"/>
        </w:rPr>
        <w:t xml:space="preserve">توقّفوا هنا وانظروا معًا إلى صورة لمذبح النحاس وخيمة الاجتماع. أوقِفوا الاستماع إلى هذا التسجيل الصوتي هنا. </w:t>
      </w:r>
    </w:p>
    <w:p>
      <w:pPr>
        <w:bidi/>
      </w:pPr>
      <w:r>
        <w:rPr>
          <w:rtl/>
          <w:cs/>
          <w:lang w:val="ar_AE" w:bidi="ar_AE"/>
        </w:rPr>
      </w:r>
      <w:r>
        <w:rPr>
          <w:rtl/>
          <w:cs/>
          <w:lang w:val="ar_AE" w:bidi="ar_AE"/>
        </w:rPr>
        <w:t>كان الملك سليمان قد ذهب إلى جبعون ليذبح مرات كثيرة، وكان قد أصعد هناك محرقات كثيرة. ولإعداد محرقة، كان شعب إسرائيل يقتل الحيوان ويحرقه كله على المذبح. وكان الشخص يقدم محرقة ليكرّس نفسه للرب بالكامل، كما أُحرِق الحيوان بالكامل. ومن المرجح أن الملك سليمان ذهب إلى جبعون ليكرّس مملكته للرب.</w:t>
      </w:r>
    </w:p>
    <w:p>
      <w:pPr>
        <w:bidi/>
      </w:pPr>
      <w:r>
        <w:rPr>
          <w:rtl/>
          <w:cs/>
          <w:lang w:val="ar_AE" w:bidi="ar_AE"/>
        </w:rPr>
      </w:r>
      <w:r>
        <w:rPr>
          <w:rtl/>
          <w:cs/>
          <w:lang w:val="ar_AE" w:bidi="ar_AE"/>
        </w:rPr>
        <w:t>وبينما كان سليمان في جبعون، ظهر الرب لسليمان ليلًا في حلم، وقال لسليمان أن يطلب أي شيء يريده من الرب ليعطيه إياه. وكان من النادر أن يظهر الرب لشخص أو يتحدث إليه في حلم.</w:t>
      </w:r>
    </w:p>
    <w:p>
      <w:pPr>
        <w:bidi/>
      </w:pPr>
      <w:r>
        <w:rPr>
          <w:rtl/>
          <w:cs/>
          <w:lang w:val="ar_AE" w:bidi="ar_AE"/>
        </w:rPr>
      </w:r>
      <w:r>
        <w:rPr>
          <w:rtl/>
          <w:cs/>
          <w:lang w:val="ar_AE" w:bidi="ar_AE"/>
        </w:rPr>
        <w:t xml:space="preserve">توقّفوا هنا وناقشوا معًا: تحدّثوا عن أشخاص في تاريخ ثقافتكم تلقوا رسالة من الله أو من الأرواح من خلال حلم. أوقِفوا الاستماع إلى هذا التسجيل الصوتي هنا. </w:t>
      </w:r>
    </w:p>
    <w:p>
      <w:pPr>
        <w:bidi/>
      </w:pPr>
      <w:r>
        <w:rPr>
          <w:rtl/>
          <w:cs/>
          <w:lang w:val="ar_AE" w:bidi="ar_AE"/>
        </w:rPr>
      </w:r>
      <w:r>
        <w:rPr>
          <w:rtl/>
          <w:cs/>
          <w:lang w:val="ar_AE" w:bidi="ar_AE"/>
        </w:rPr>
        <w:t>أجاب سليمان الرب وهو لا يزال في حلمه. وقال إن الرب كان قد أحسن إلى داود عبده، وإن داود كان قد سلك أمام الرب بطريقة صالحة وأمينة ومستقيمة. وقال سليمان إن الرب أظهر لداود محبته وأمانته له، بأن جعل أحد أبناء داود ملكًا على إسرائيل. وكان الرب، إله سليمان، قد جعل سليمان ملكًا على إسرائيل، مع أن سليمان كان طفلًا صغيرًا. ولم يكن سليمان طفلًا صغيرًا عندما أصبح ملكًا، لكنه كان شابًا قليل الخبرة. وقال سليمان إنه لا يعرف كيف يخرج أو يدخل، ولا كيف يحكم هذا الشعب الكثير من شعب إسرائيل، الشعب الذي اختاره الرب ليكون شعبه الخاص. ولذلك، طلب سليمان من الرب أن يعطيه قلبًا فهيمًا قادرًا على معرفة الفرق بين الخير والشر. وكان الإسرائيليون يعتبرون القلب المكان الذي تصدر منه مشاعر الشخص وأفكاره ونواياه. وكان سليمان يطلب من الرب أن يعطيه القدرة على الفهم لكي يحكم. وقال سليمان إنه من دون مساعدة الرب، لن يستطيع أحد أن يحكم شعب الرب الكثير.</w:t>
      </w:r>
    </w:p>
    <w:p>
      <w:pPr>
        <w:bidi/>
      </w:pPr>
      <w:r>
        <w:rPr>
          <w:rtl/>
          <w:cs/>
          <w:lang w:val="ar_AE" w:bidi="ar_AE"/>
        </w:rPr>
      </w:r>
      <w:r>
        <w:rPr>
          <w:rtl/>
          <w:cs/>
          <w:lang w:val="ar_AE" w:bidi="ar_AE"/>
        </w:rPr>
        <w:t xml:space="preserve">توقّفوا هنا وناقشوا معًا: تحدّثوا عن أصغر قائد عرفته جماعتكم على الإطلاق. اذكروا الصفات التي يحتاج إليها القائد لكي يتمكن من الحكم بنجاح. ما جوانب القيادة التي لم يكن لدى أصغر قائد في جماعتكم خبرة فيها؟ أوقِفوا الاستماع إلى هذا التسجيل الصوتي هنا. </w:t>
      </w:r>
    </w:p>
    <w:p>
      <w:pPr>
        <w:bidi/>
      </w:pPr>
      <w:r>
        <w:rPr>
          <w:rtl/>
          <w:cs/>
          <w:lang w:val="ar_AE" w:bidi="ar_AE"/>
        </w:rPr>
      </w:r>
      <w:r>
        <w:rPr>
          <w:rtl/>
          <w:cs/>
          <w:lang w:val="ar_AE" w:bidi="ar_AE"/>
        </w:rPr>
        <w:t>فحَسُنَ كلام سليمان في عيني الرب. ويستخدم الراوي لقبًا محترمًا للرب يعني السيد أو الرب. وقال الرب لسليمان إنه سيعطيه حكمة. ولم يطلب سليمان حياة طويلة، أو غنى، أو الانتقام من أعدائه. بل طلب حكمة ليحكم بالعدل. وقال الرب إنه سيعطي سليمان حكمة أعظم من حكمة أي ملك جاء قبله، أو أي ملك سيأتي بعده. وقال الرب أيضًا إنه أعطى سليمان الأشياء التي لم يطلبها، أي الغنى والكرامة، حتى لا يكون ملك آخر مثله طوال مدة حياته. ووعد الرب سليمان أيضًا بأنه إذا سار في طرق الرب، أو أطاع فرائض الرب ووصاياه كما فعل داود، فسيطيل الرب أيام سليمان.</w:t>
      </w:r>
    </w:p>
    <w:p>
      <w:pPr>
        <w:bidi/>
      </w:pPr>
      <w:r>
        <w:rPr>
          <w:rtl/>
          <w:cs/>
          <w:lang w:val="ar_AE" w:bidi="ar_AE"/>
        </w:rPr>
      </w:r>
      <w:r>
        <w:rPr>
          <w:rtl/>
          <w:cs/>
          <w:lang w:val="ar_AE" w:bidi="ar_AE"/>
        </w:rPr>
        <w:t xml:space="preserve">توقّفوا هنا وناقشوا هذا السؤال معًا: تحدّثوا عن أعظم قائد في جماعتكم، وعن الأشياء التي كان يمتلكها هذا القائد. ما أكثر الأشياء التي كان الناس في جماعتكم يرغبون فيها من بين كل الأشياء التي كان يمتلكها هذا القائد؟ أوقِفوا الاستماع إلى هذا التسجيل الصوتي هنا. </w:t>
      </w:r>
    </w:p>
    <w:p>
      <w:pPr>
        <w:bidi/>
      </w:pPr>
      <w:r>
        <w:rPr>
          <w:rtl/>
          <w:cs/>
          <w:lang w:val="ar_AE" w:bidi="ar_AE"/>
        </w:rPr>
      </w:r>
      <w:r>
        <w:rPr>
          <w:rtl/>
          <w:cs/>
          <w:lang w:val="ar_AE" w:bidi="ar_AE"/>
        </w:rPr>
        <w:t>استيقظ سليمان وأدرك أن الرب كان قد تكلم معه في حلم. فعاد سليمان إلى أورشليم ووقف أمام تابوت عهد الرب. ولا يخبرنا الراوي لماذا وقف سليمان أمام تابوت العهد، ولكن من المرجح أن ذلك كان لتأكيد الاتفاق الذي عقده الرب مع سليمان في الحلم والاحتفال به. وأصعد سليمان محرقات، وقرّب ذبائح سلامة. ومن المرجح أن سليمان كان يكرّس نفسه للرب من خلال المحرقات، ويحتفل بعلاقته بالرب من خلال ذبائح السلامة. وعندما كان الناس يأكلون معًا في تلك الثقافة، كانوا يُظهرون العلاقات الجيدة التي كانت بينهم. وفي ذبيحة السلامة، كان الناس يحرقون جزءًا من الحيوان على المذبح، ويأكلون بقية اللحم. وكان هذا أشبه بتناول وجبة مع الرب، وكان يُظهر أن الناس كانوا في علاقة جيدة مع الرب.</w:t>
      </w:r>
    </w:p>
    <w:p>
      <w:pPr>
        <w:bidi/>
      </w:pPr>
      <w:r>
        <w:rPr>
          <w:rtl/>
          <w:cs/>
          <w:lang w:val="ar_AE" w:bidi="ar_AE"/>
        </w:rPr>
      </w:r>
      <w:r>
        <w:rPr>
          <w:rtl/>
          <w:cs/>
          <w:lang w:val="ar_AE" w:bidi="ar_AE"/>
        </w:rPr>
        <w:t xml:space="preserve">توقّفوا هنا وناقشوا هذا السؤال معًا: كيف كان قادة جماعتكم يتواصلون مع الله أو مع الأرواح؟ كيف كان القادة يستجيبون جسديًا لرسالة يخبرهم بها الله في حلم؟ أوقِفوا الاستماع إلى هذا التسجيل الصوتي هنا. </w:t>
      </w:r>
    </w:p>
    <w:p>
      <w:pPr>
        <w:bidi/>
      </w:pPr>
      <w:r>
        <w:rPr>
          <w:rtl/>
          <w:cs/>
          <w:lang w:val="ar_AE" w:bidi="ar_AE"/>
        </w:rPr>
      </w:r>
      <w:r>
        <w:rPr>
          <w:rtl/>
          <w:cs/>
          <w:lang w:val="ar_AE" w:bidi="ar_AE"/>
        </w:rPr>
        <w:t>ثم أقام سليمان وليمة لجميع عبيده. ومن المرجح أن هذه الوليمة كانت في مكان آخر، وليس بجوار تابوت العهد.</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ملوك ٣: ١–١٥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ستقوم المجموعة بمحاولة تصوُّر هذا المقطع. </w:t>
      </w:r>
    </w:p>
    <w:p>
      <w:pPr>
        <w:bidi/>
      </w:pPr>
      <w:r>
        <w:rPr>
          <w:rtl/>
          <w:cs/>
          <w:lang w:val="ar_AE" w:bidi="ar_AE"/>
        </w:rPr>
      </w:r>
      <w:r>
        <w:rPr>
          <w:rtl/>
          <w:cs/>
          <w:lang w:val="ar_AE" w:bidi="ar_AE"/>
        </w:rPr>
        <w:t xml:space="preserve">يحتوي هذا المقطع على (سبعة) مشاهد. </w:t>
      </w:r>
    </w:p>
    <w:p>
      <w:pPr>
        <w:bidi/>
      </w:pPr>
      <w:r>
        <w:rPr>
          <w:rtl/>
          <w:cs/>
          <w:lang w:val="ar_AE" w:bidi="ar_AE"/>
        </w:rPr>
      </w:r>
      <w:r>
        <w:rPr>
          <w:b/>
          <w:rtl/>
          <w:cs/>
          <w:lang w:val="ar_AE" w:bidi="ar_AE"/>
        </w:rPr>
        <w:t>في المشهد الأول:</w:t>
      </w:r>
      <w:r>
        <w:rPr>
          <w:rtl/>
          <w:cs/>
          <w:lang w:val="ar_AE" w:bidi="ar_AE"/>
        </w:rPr>
        <w:t xml:space="preserve"> أقام الملك سليمان تحالفًا مع فرعون، ملك مصر، من خلال الزواج </w:t>
      </w:r>
    </w:p>
    <w:p>
      <w:pPr>
        <w:bidi/>
      </w:pPr>
      <w:r>
        <w:rPr>
          <w:rtl/>
          <w:cs/>
          <w:lang w:val="ar_AE" w:bidi="ar_AE"/>
        </w:rPr>
      </w:r>
      <w:r>
        <w:rPr>
          <w:rtl/>
          <w:cs/>
          <w:lang w:val="ar_AE" w:bidi="ar_AE"/>
        </w:rPr>
        <w:t>من ابنته. أحضر الملك سليمان ابنة فرعون لتعيش في مدينة داود إلى أن أتمَّ سليمان بناء قصره، وبيت الرب، والسور المحيط بأورشليم.</w:t>
      </w:r>
    </w:p>
    <w:p>
      <w:pPr>
        <w:bidi/>
      </w:pPr>
      <w:r>
        <w:rPr>
          <w:rtl/>
          <w:cs/>
          <w:lang w:val="ar_AE" w:bidi="ar_AE"/>
        </w:rPr>
      </w:r>
      <w:r>
        <w:rPr>
          <w:b/>
          <w:rtl/>
          <w:cs/>
          <w:lang w:val="ar_AE" w:bidi="ar_AE"/>
        </w:rPr>
        <w:t>في المشهد الثاني:</w:t>
      </w:r>
      <w:r>
        <w:rPr>
          <w:rtl/>
          <w:cs/>
          <w:lang w:val="ar_AE" w:bidi="ar_AE"/>
        </w:rPr>
        <w:t xml:space="preserve"> كان الشعب لا يزال يقدّم الذبائح على المرتفعات، أو المذابح المحلية، لأنهم لم يكونوا قد بنوا بعد بيتًا ليكرموا الرب ويعبدوه.</w:t>
      </w:r>
    </w:p>
    <w:p>
      <w:pPr>
        <w:bidi/>
      </w:pPr>
      <w:r>
        <w:rPr>
          <w:rtl/>
          <w:cs/>
          <w:lang w:val="ar_AE" w:bidi="ar_AE"/>
        </w:rPr>
      </w:r>
      <w:r>
        <w:rPr>
          <w:b/>
          <w:rtl/>
          <w:cs/>
          <w:lang w:val="ar_AE" w:bidi="ar_AE"/>
        </w:rPr>
        <w:t>في المشهد الثالث:</w:t>
      </w:r>
      <w:r>
        <w:rPr>
          <w:rtl/>
          <w:cs/>
          <w:lang w:val="ar_AE" w:bidi="ar_AE"/>
        </w:rPr>
        <w:t xml:space="preserve"> أحب الملك سليمان الرب وأطاع جميع الوصايا التي أوصاه بها داود أبوه، لكنه كان لا يزال يقدّم الذبائح على المذابح المحلية. وقدّم سليمان محرقات كثيرة في جبعون، التي كانت أهم المرتفعات المحلية. وفي أحد الأيام، ظهر الرب للملك سليمان في جبعون في حلم. وسأل الرب سليمان أي عطية يريد أن يعطيه إياها.</w:t>
      </w:r>
    </w:p>
    <w:p>
      <w:pPr>
        <w:bidi/>
      </w:pPr>
      <w:r>
        <w:rPr>
          <w:rtl/>
          <w:cs/>
          <w:lang w:val="ar_AE" w:bidi="ar_AE"/>
        </w:rPr>
      </w:r>
      <w:r>
        <w:rPr>
          <w:b/>
          <w:rtl/>
          <w:cs/>
          <w:lang w:val="ar_AE" w:bidi="ar_AE"/>
        </w:rPr>
        <w:t>في المشهد الرابع:</w:t>
      </w:r>
      <w:r>
        <w:rPr>
          <w:rtl/>
          <w:cs/>
          <w:lang w:val="ar_AE" w:bidi="ar_AE"/>
        </w:rPr>
        <w:t xml:space="preserve"> قال سليمان إن الرب أظهر لأبيه داود محبة ثابتة عندما جعل سليمان ملكًا. وأخبر سليمان الرب كم كان شابًا قليل الخبرة في قيادة شعب الرب العظيم. لذلك طلب سليمان من الرب حكمة ليحكم بالعدل.</w:t>
      </w:r>
    </w:p>
    <w:p>
      <w:pPr>
        <w:bidi/>
      </w:pPr>
      <w:r>
        <w:rPr>
          <w:rtl/>
          <w:cs/>
          <w:lang w:val="ar_AE" w:bidi="ar_AE"/>
        </w:rPr>
      </w:r>
      <w:r>
        <w:rPr>
          <w:b/>
          <w:rtl/>
          <w:cs/>
          <w:lang w:val="ar_AE" w:bidi="ar_AE"/>
        </w:rPr>
        <w:t>في المشهد الخامس:</w:t>
      </w:r>
      <w:r>
        <w:rPr>
          <w:rtl/>
          <w:cs/>
          <w:lang w:val="ar_AE" w:bidi="ar_AE"/>
        </w:rPr>
        <w:t xml:space="preserve"> سُرَّ الرب لأن سليمان طلب الحكمة ولم يطلب طول العمر، أو الغنى، أو موت أعدائه. لذلك أعطى الرب سليمان حكمة، وأعطاه أيضًا الغنى والكرامة. ووعد الرب أيضًا أن يعطي سليمان عمرًا طويلًا إذا أطاع الرب كما أطاع داود.</w:t>
      </w:r>
    </w:p>
    <w:p>
      <w:pPr>
        <w:bidi/>
      </w:pPr>
      <w:r>
        <w:rPr>
          <w:rtl/>
          <w:cs/>
          <w:lang w:val="ar_AE" w:bidi="ar_AE"/>
        </w:rPr>
      </w:r>
      <w:r>
        <w:rPr>
          <w:b/>
          <w:rtl/>
          <w:cs/>
          <w:lang w:val="ar_AE" w:bidi="ar_AE"/>
        </w:rPr>
        <w:t>في المشهد السادس:</w:t>
      </w:r>
      <w:r>
        <w:rPr>
          <w:rtl/>
          <w:cs/>
          <w:lang w:val="ar_AE" w:bidi="ar_AE"/>
        </w:rPr>
        <w:t xml:space="preserve"> عاد سليمان إلى أورشليم وقدّم محرقات وذبائح سلامة أمام تابوت عهد الرب.</w:t>
      </w:r>
    </w:p>
    <w:p>
      <w:pPr>
        <w:bidi/>
      </w:pPr>
      <w:r>
        <w:rPr>
          <w:rtl/>
          <w:cs/>
          <w:lang w:val="ar_AE" w:bidi="ar_AE"/>
        </w:rPr>
      </w:r>
      <w:r>
        <w:rPr>
          <w:b/>
          <w:rtl/>
          <w:cs/>
          <w:lang w:val="ar_AE" w:bidi="ar_AE"/>
        </w:rPr>
        <w:t>في المشهد السابع:</w:t>
      </w:r>
      <w:r>
        <w:rPr>
          <w:rtl/>
          <w:cs/>
          <w:lang w:val="ar_AE" w:bidi="ar_AE"/>
        </w:rPr>
        <w:t xml:space="preserve"> أقام سليمان وليمة لجميع عبيده.</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فرعون ملك مصر</w:t>
      </w:r>
    </w:p>
    <w:p>
      <w:pPr>
        <w:pStyle w:val="ListBullet"/>
        <w:bidi/>
        <w:spacing w:line="240" w:lineRule="auto"/>
        <w:ind w:left="720"/>
      </w:pPr>
      <w:r>
        <w:rPr>
          <w:rtl/>
          <w:cs/>
          <w:lang w:val="ar_AE" w:bidi="ar_AE"/>
        </w:rPr>
      </w:r>
      <w:r>
        <w:rPr>
          <w:rtl/>
          <w:cs/>
          <w:lang w:val="ar_AE" w:bidi="ar_AE"/>
        </w:rPr>
        <w:t>ابنة فرعون</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الملك داود</w:t>
      </w:r>
    </w:p>
    <w:p>
      <w:pPr>
        <w:pStyle w:val="ListBullet"/>
        <w:bidi/>
        <w:spacing w:line="240" w:lineRule="auto"/>
        <w:ind w:left="720"/>
      </w:pPr>
      <w:r>
        <w:rPr>
          <w:rtl/>
          <w:cs/>
          <w:lang w:val="ar_AE" w:bidi="ar_AE"/>
        </w:rPr>
      </w:r>
      <w:r>
        <w:rPr>
          <w:rtl/>
          <w:cs/>
          <w:lang w:val="ar_AE" w:bidi="ar_AE"/>
        </w:rPr>
        <w:t>وعبيد الملك سليمان</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المشهد الأول، تزوّج الملك سليمان ابنة ملك مصر. وكان الناس يسمّون ملك مصر "فرعون". وفرعون ليس الاسم الشخصي لملك مصر، بل هو لقبه.</w:t>
      </w:r>
    </w:p>
    <w:p>
      <w:pPr>
        <w:bidi/>
      </w:pPr>
      <w:r>
        <w:rPr>
          <w:rtl/>
          <w:cs/>
          <w:lang w:val="ar_AE" w:bidi="ar_AE"/>
        </w:rPr>
      </w:r>
      <w:r>
        <w:rPr>
          <w:rtl/>
          <w:cs/>
          <w:lang w:val="ar_AE" w:bidi="ar_AE"/>
        </w:rPr>
        <w:t>توقّفوا هنا وناقشوا هذا السؤال معًا: ما الألقاب التي تطلقونها على مختلف القادة في مجتمعكم؟ توقّفوا عن سماع التسجيل الصوتي هنا.</w:t>
      </w:r>
    </w:p>
    <w:p>
      <w:pPr>
        <w:bidi/>
      </w:pPr>
      <w:r>
        <w:rPr>
          <w:rtl/>
          <w:cs/>
          <w:lang w:val="ar_AE" w:bidi="ar_AE"/>
        </w:rPr>
      </w:r>
      <w:r>
        <w:rPr>
          <w:rtl/>
          <w:cs/>
          <w:lang w:val="ar_AE" w:bidi="ar_AE"/>
        </w:rPr>
        <w:t>بزواج الملك سليمان من ابنة فرعون، أصبح سليمان صهر فرعون، وأصبحت مملكتا إسرائيل ومصر حليفتين. والممالك الحليفة هي الممالك التي لا تهاجم إحداها الأخرى، بل تساعد إحداها الأخرى إذا هاجمها أعداء آخرون.</w:t>
      </w:r>
    </w:p>
    <w:p>
      <w:pPr>
        <w:bidi/>
      </w:pPr>
      <w:r>
        <w:rPr>
          <w:rtl/>
          <w:cs/>
          <w:lang w:val="ar_AE" w:bidi="ar_AE"/>
        </w:rPr>
      </w:r>
      <w:r>
        <w:rPr>
          <w:rtl/>
          <w:cs/>
          <w:lang w:val="ar_AE" w:bidi="ar_AE"/>
        </w:rPr>
        <w:t xml:space="preserve">توقّفوا هنا وناقشوا هذا السؤال معًا: تحدّثوا عن مجتمعين بينهما تحالف أو اتفاق صداقة. وناقشوا كيف أكّد المجتمعان تحالفهما. وانتبهوا إلى الكلمات والعبارات التي تستخدمونها للتعبير عن التحالف. أوقِفوا الاستماع إلى هذا التسجيل الصوتي هنا. </w:t>
      </w:r>
    </w:p>
    <w:p>
      <w:pPr>
        <w:bidi/>
      </w:pPr>
      <w:r>
        <w:rPr>
          <w:rtl/>
          <w:cs/>
          <w:lang w:val="ar_AE" w:bidi="ar_AE"/>
        </w:rPr>
      </w:r>
      <w:r>
        <w:rPr>
          <w:rtl/>
          <w:cs/>
          <w:lang w:val="ar_AE" w:bidi="ar_AE"/>
        </w:rPr>
        <w:t>أعطى الملك سليمان ابنة فرعون مكانًا مؤقتًا لتعيش فيه في أورشليم. وكان الناس يسمّون أورشليم أيضًا مدينة داود، لأن داود استولى عليها من اليبوسيين. وعاشت ابنة فرعون في ذلك المكان المؤقت إلى أن أتم سليمان بناء بيته أو قصره، وبيت الرب، والسور المحيط بأورشليم. وقد استغرق بناء قصر سليمان ١٣ سنة.</w:t>
      </w:r>
    </w:p>
    <w:p>
      <w:pPr>
        <w:bidi/>
      </w:pPr>
      <w:r>
        <w:rPr>
          <w:rtl/>
          <w:cs/>
          <w:lang w:val="ar_AE" w:bidi="ar_AE"/>
        </w:rPr>
      </w:r>
      <w:r>
        <w:rPr>
          <w:rtl/>
          <w:cs/>
          <w:lang w:val="ar_AE" w:bidi="ar_AE"/>
        </w:rPr>
        <w:t xml:space="preserve">توقّفوا هنا وناقشوا هذا السؤال معًا: ماذا تسمّون بيت الملك في لغتكم؟ أوقِفوا الاستماع إلى هذا التسجيل الصوتي هنا. </w:t>
      </w:r>
    </w:p>
    <w:p>
      <w:pPr>
        <w:bidi/>
      </w:pPr>
      <w:r>
        <w:rPr>
          <w:rtl/>
          <w:cs/>
          <w:lang w:val="ar_AE" w:bidi="ar_AE"/>
        </w:rPr>
      </w:r>
      <w:r>
        <w:rPr>
          <w:rtl/>
          <w:cs/>
          <w:lang w:val="ar_AE" w:bidi="ar_AE"/>
        </w:rPr>
        <w:t>يسمّي الراوي الهيكل "بيت الرب" لأن حضور الرب سيكون في الهيكل عندما يضع الشعب التابوت هناك. وبدأ سليمان بناء الهيكل بعد أربع سنوات من تولّيه الملك، واستغرق بناء الهيكل سبع سنوات. وكانت أورشليم مدينة محاطة بسور. وكان الناس يبنون الأسوار حول المدن المهمة لحماية الناس والثروة الموجودة داخل المدينة. ومن المحتمل أن سليمان كان يوسّع سورًا موجودًا بالفعل أو يصلحه.</w:t>
      </w:r>
    </w:p>
    <w:p>
      <w:pPr>
        <w:bidi/>
      </w:pPr>
      <w:r>
        <w:rPr>
          <w:rtl/>
          <w:cs/>
          <w:lang w:val="ar_AE" w:bidi="ar_AE"/>
        </w:rPr>
      </w:r>
      <w:r>
        <w:rPr>
          <w:rtl/>
          <w:cs/>
          <w:lang w:val="ar_AE" w:bidi="ar_AE"/>
        </w:rPr>
        <w:t xml:space="preserve">توقّفوا هنا وانظروا معًا إلى صورة لمدينة محاطة بسور. أوقِفوا الاستماع إلى هذا التسجيل الصوتي هنا. </w:t>
      </w:r>
    </w:p>
    <w:p>
      <w:pPr>
        <w:bidi/>
      </w:pPr>
      <w:r>
        <w:rPr>
          <w:rtl/>
          <w:cs/>
          <w:lang w:val="ar_AE" w:bidi="ar_AE"/>
        </w:rPr>
      </w:r>
      <w:r>
        <w:rPr>
          <w:rtl/>
          <w:cs/>
          <w:lang w:val="ar_AE" w:bidi="ar_AE"/>
        </w:rPr>
        <w:t>في المشهد الثاني، كان شعب إسرائيل لا يزال يقدّم الذبائح على المرتفعات أو المذابح المحلية. وكان الشعب يفعل ذلك منذ الأيام التي دخلوا فيها الأرض مع يشوع. وحتى ذلك الوقت، كان الشعب لا يزال يقدّم الذبائح على المذابح المحلية، لأنهم لم يكونوا قد بنوا بعد البيت المخصص لاسم الرب. وعندما يبني شخص شيئًا لاسم الرب، فهذا يعني أنه يبنيه لإكرام الرب وتسبيحه.</w:t>
      </w:r>
    </w:p>
    <w:p>
      <w:pPr>
        <w:bidi/>
      </w:pPr>
      <w:r>
        <w:rPr>
          <w:rtl/>
          <w:cs/>
          <w:lang w:val="ar_AE" w:bidi="ar_AE"/>
        </w:rPr>
      </w:r>
      <w:r>
        <w:rPr>
          <w:rtl/>
          <w:cs/>
          <w:lang w:val="ar_AE" w:bidi="ar_AE"/>
        </w:rPr>
        <w:t xml:space="preserve">توقّفوا هنا وناقشوا هذا السؤال معًا: تحدّثوا عن المعابد أو المزارات أو المذابح أو أي أماكن للعبادة في بلدكم. بماذا يسمّيها الناس، ولماذا؟ كيف ستقولون إن سليمان لم يكن قد بنى بعد البيت لاسم الرب؟ أوقِفوا الاستماع إلى هذا التسجيل الصوتي هنا. </w:t>
      </w:r>
    </w:p>
    <w:p>
      <w:pPr>
        <w:bidi/>
      </w:pPr>
      <w:r>
        <w:rPr>
          <w:rtl/>
          <w:cs/>
          <w:lang w:val="ar_AE" w:bidi="ar_AE"/>
        </w:rPr>
      </w:r>
      <w:r>
        <w:rPr>
          <w:rtl/>
          <w:cs/>
          <w:lang w:val="ar_AE" w:bidi="ar_AE"/>
        </w:rPr>
        <w:t>كانت المرتفعات مذابح محلية أو أماكن لتقديم الذبائح. وكانت قبائل الكنعانيين التي عاشت في الأرض قبل شعب إسرائيل تبني مذابحها غالبًا على المرتفعات، مثل التلال والجبال، ولذلك كان الناس يعرفون هذه المذابح المحلية باسم "المرتفعات". وكان كثير من المذابح التي بناها شعب إسرائيل لا يقع على تلال أو جبال، وكان الشعب قد خصّص هذه الأماكن للرب. لذلك تشير كلمة "المرتفعات" في هذه القصة إلى الأماكن المقدسة المحلية التي خصّصها الشعب للرب. وكان الرب يريد من الشعب أن يقدّم ذبائحه في أورشليم، لكن سليمان لم يكن قد بنى الهيكل بعد. لذلك بنى شعب إسرائيل مذابح كثيرة بالقرب من مدنهم. وبعد أن أتم سليمان بناء الهيكل، لم يعد الرب يريد من شعبه أن يقدّم الذبائح على هذه المذابح.</w:t>
      </w:r>
    </w:p>
    <w:p>
      <w:pPr>
        <w:bidi/>
      </w:pPr>
      <w:r>
        <w:rPr>
          <w:rtl/>
          <w:cs/>
          <w:lang w:val="ar_AE" w:bidi="ar_AE"/>
        </w:rPr>
      </w:r>
      <w:r>
        <w:rPr>
          <w:rtl/>
          <w:cs/>
          <w:lang w:val="ar_AE" w:bidi="ar_AE"/>
        </w:rPr>
        <w:t xml:space="preserve">توقّفوا هنا وناقشوا معًا: تحدّثوا عن طقوس الذبائح التي يمارسها مجتمعكم والمجتمعات المحيطة بكم. وقارنوا بين الأماكن المختلفة التي يمارسون فيها هذه الطقوس. وانتبهوا إلى الكلمات والعبارات التي تستخدمونها للأماكن التي يقدّم الناس فيها الذبائح. أوقِفوا الاستماع إلى هذا التسجيل الصوتي هنا. </w:t>
      </w:r>
    </w:p>
    <w:p>
      <w:pPr>
        <w:bidi/>
      </w:pPr>
      <w:r>
        <w:rPr>
          <w:rtl/>
          <w:cs/>
          <w:lang w:val="ar_AE" w:bidi="ar_AE"/>
        </w:rPr>
      </w:r>
      <w:r>
        <w:rPr>
          <w:rtl/>
          <w:cs/>
          <w:lang w:val="ar_AE" w:bidi="ar_AE"/>
        </w:rPr>
        <w:t>في المشهد الثالث، يخبرنا الراوي أن سليمان أحب الرب. وأظهر سليمان محبته للرب باتباع فرائض أبيه. وكان داود قد أوصى سليمان بأن يطيع كل ما أوصى به الرب في شريعة موسى. ولكن رغم أن سليمان أحب الرب، فإنه كان لا يزال يقدّم الذبائح على المذابح المحلية. وكان سليمان يقدّم الذبائح على أكثر من مذبح محلي. ويقول الراوي إن سليمان كان يقدّم الذبائح ويوقد على المرتفعات. وقد تشير كلمة "يوقد" إلى إحراق ذبائح من الحيوانات أو الحبوب، أو إلى إحراق البخور. ومن المحتمل أن سليمان كان يقدّم الذبائح ويوقد البخور. ويُظهر التباين بين محبة سليمان للرب وتقديمه الذبائح على المرتفعات المحلية أن سليمان لم يكن قد أتم بعد العمل الذي أعطاه الرب إياه. فلم يكن قد بنى الهيكل بعد.</w:t>
      </w:r>
    </w:p>
    <w:p>
      <w:pPr>
        <w:bidi/>
      </w:pPr>
      <w:r>
        <w:rPr>
          <w:rtl/>
          <w:cs/>
          <w:lang w:val="ar_AE" w:bidi="ar_AE"/>
        </w:rPr>
      </w:r>
      <w:r>
        <w:rPr>
          <w:rtl/>
          <w:cs/>
          <w:lang w:val="ar_AE" w:bidi="ar_AE"/>
        </w:rPr>
        <w:t>وكان سليمان يذهب كثيرًا ليقدّم الذبائح على المذبح في جبعون، وهي مدينة عظيمة تبعد نحو ١٠ كيلومترات عن أورشليم. وعلى مر السنين، كان سليمان قد قدّم ما لا يقل عن ألف محرقة على مذبح جبعون وكان مذبح جبعون أهم المذابح المحلية، لأن مذبح النحاس لتقديم الذبائح وخيمة الاجتماع التي صنعها موسى كانا هناك. وفي هذه المرة، ذهب سليمان إلى جبعون ليقدّم محرقات، وعلى الأرجح كان يفعل ذلك لتكريس مملكته للرب. وبينما كان سليمان في جبعون، ظهر الرب لسليمان ليلًا في حلم، وقال الله لسليمان أن يطلب أي شيء يريده. ويستخدم الراوي الاسم الخاص "الرب" ليهوه، ويستخدم أيضًا الكلمة العامة "الله" في العبارة نفسها.</w:t>
      </w:r>
    </w:p>
    <w:p>
      <w:pPr>
        <w:bidi/>
      </w:pPr>
      <w:r>
        <w:rPr>
          <w:rtl/>
          <w:cs/>
          <w:lang w:val="ar_AE" w:bidi="ar_AE"/>
        </w:rPr>
      </w:r>
      <w:r>
        <w:rPr>
          <w:rtl/>
          <w:cs/>
          <w:lang w:val="ar_AE" w:bidi="ar_AE"/>
        </w:rPr>
        <w:t>في المشهد الرابع، أجاب سليمان الرب وهو لا يزال يحلم. وقال سليمان للرب إن الرب أظهر محبة ثابتة، أو أمينة، لأبيه داود. ودعا سليمان داود "عبد الرب" لأن داود خدم الرب واحترمه. وقال سليمان إن الرب أظهر محبته الثابتة لداود لأن داود سار أمام الرب بالأمانة والبر واستقامة القلب. وكان سليمان يتحدث عن سلوك داود وصفاته في علاقته بالرب عندما تحدّث عن سير داود أمام الرب. والسير بالأمانة يعني أن يكون الشخص وفيًّا ويمكن الاعتماد عليه وجديرًا بالثقة. وعندما يسير الشخص بالبر مع الرب، فإنه يتصرف بطريقة مستقيمة لأن لديه علاقة صحيحة مع الرب. والشخص الذي يسير باستقامة القلب هو الشخص الملتزم بأن يفعل مشيئة الرب. فهو يتصرف بأمانة ويرغب في إرضاء الرب.</w:t>
      </w:r>
    </w:p>
    <w:p>
      <w:pPr>
        <w:bidi/>
      </w:pPr>
      <w:r>
        <w:rPr>
          <w:rtl/>
          <w:cs/>
          <w:lang w:val="ar_AE" w:bidi="ar_AE"/>
        </w:rPr>
      </w:r>
      <w:r>
        <w:rPr>
          <w:rtl/>
          <w:cs/>
          <w:lang w:val="ar_AE" w:bidi="ar_AE"/>
        </w:rPr>
        <w:t xml:space="preserve">توقّفوا هنا وناقشوا هذا السؤال: تحدّثوا عن شخص تظاهر بكلامه بأنه شيء، بينما كان سلوكه عكس كلامه؛ مثل قاضٍ يقبل الرشاوى. ثم ناقشوا: ما الكلمات أو العبارات التي تستخدمونها لوصف سلوك قاضٍ أمين لا يقبل الرشاوى؟ أوقِفوا الاستماع إلى هذا التسجيل الصوتي هنا. </w:t>
      </w:r>
    </w:p>
    <w:p>
      <w:pPr>
        <w:bidi/>
      </w:pPr>
      <w:r>
        <w:rPr>
          <w:rtl/>
          <w:cs/>
          <w:lang w:val="ar_AE" w:bidi="ar_AE"/>
        </w:rPr>
      </w:r>
      <w:r>
        <w:rPr>
          <w:rtl/>
          <w:cs/>
          <w:lang w:val="ar_AE" w:bidi="ar_AE"/>
        </w:rPr>
        <w:t>وقال سليمان إن الرب واصل إظهار محبته الثابتة لداود بإعطائه ابنًا، هو سليمان، ليجلس على عرش داود، أي ليكون ملكًا على إسرائيل. وقال سليمان هذه الكلمات للرب قبل أن يطلب منه ما يريده. وكان سليمان يريد أن يشكر الرب ويسبّحه.</w:t>
      </w:r>
    </w:p>
    <w:p>
      <w:pPr>
        <w:bidi/>
      </w:pPr>
      <w:r>
        <w:rPr>
          <w:rtl/>
          <w:cs/>
          <w:lang w:val="ar_AE" w:bidi="ar_AE"/>
        </w:rPr>
      </w:r>
      <w:r>
        <w:rPr>
          <w:rtl/>
          <w:cs/>
          <w:lang w:val="ar_AE" w:bidi="ar_AE"/>
        </w:rPr>
        <w:t>ثم قال سليمان للرب إن الرب، إله سليمان، جعله ملكًا رغم أنه كان طفلًا صغيرًا. وأظهر سليمان أنه ملتزم بالرب وأن له علاقة شخصية به عندما دعا الرب "إلهي". وقال سليمان إنه كان طفلًا صغيرًا، أي قليل الخبرة، ولم يكن يعرف كيف يخرج أو يدخل. وعادةً ما يكون الخروج والدخول طريقة خاصة للحديث عن قيادة الشخص للجيش في الحرب. وفي هذه الحالة، كان سليمان يقول إنه كان شابًا ولا يعرف كيف يحكم أو كيف يقود جيشه في الحرب. وقال سليمان أنه عبد الرب، وكان في وسط الشعب الكثير أو الذي لا يُحصى، الذي اختاره الرب. ووصف سليمان الشعب بأنه شعب عظيم لا يمكن عده.</w:t>
      </w:r>
    </w:p>
    <w:p>
      <w:pPr>
        <w:bidi/>
      </w:pPr>
      <w:r>
        <w:rPr>
          <w:rtl/>
          <w:cs/>
          <w:lang w:val="ar_AE" w:bidi="ar_AE"/>
        </w:rPr>
      </w:r>
      <w:r>
        <w:rPr>
          <w:rtl/>
          <w:cs/>
          <w:lang w:val="ar_AE" w:bidi="ar_AE"/>
        </w:rPr>
        <w:t>توقّفوا هنا وناقشوا هذا السؤال معًا: كيف يمكنكم أن تصفوا أو تتحدثوا عن جماعة من الناس يبلغ عددهم حدًّا لا يستطيع أحد أن يحصيهم؟ توقّفوا عن سماع التسجيل الصوتي هنا.</w:t>
      </w:r>
    </w:p>
    <w:p>
      <w:pPr>
        <w:bidi/>
      </w:pPr>
      <w:r>
        <w:rPr>
          <w:rtl/>
          <w:cs/>
          <w:lang w:val="ar_AE" w:bidi="ar_AE"/>
        </w:rPr>
      </w:r>
      <w:r>
        <w:rPr>
          <w:rtl/>
          <w:cs/>
          <w:lang w:val="ar_AE" w:bidi="ar_AE"/>
        </w:rPr>
        <w:t>كان سليمان يخبر الرب كم كان يشعر بصِغَرِه أمام العمل العظيم الذي أعطاه الرب إياه. وطلب سليمان من الرب أن يعطيه قلبًا حكيمًا ومميزًا ليحكم شعب الرب ويميّز بين الخير والشر. وكان سليمان يطلب من الرب أن يعطيه الحكمة والفهم ليحكم بالعدل. ثم سأل سليمان الرب إن كان هناك أحد يستطيع أن يحكم شعب الرب الكثير. ولم يكن سليمان يتوقع إجابة. بل كان يقول إنه من دون مساعدة الرب، لا يستطيع أحد أن يحكم إسرائيل.</w:t>
      </w:r>
    </w:p>
    <w:p>
      <w:pPr>
        <w:bidi/>
      </w:pPr>
      <w:r>
        <w:rPr>
          <w:rtl/>
          <w:cs/>
          <w:lang w:val="ar_AE" w:bidi="ar_AE"/>
        </w:rPr>
      </w:r>
      <w:r>
        <w:rPr>
          <w:rtl/>
          <w:cs/>
          <w:lang w:val="ar_AE" w:bidi="ar_AE"/>
        </w:rPr>
        <w:t xml:space="preserve">توقّفوا هنا وناقشوا هذا السؤال معًا: صفوا أكثر قائد أو قاضٍ عرفتموه أمانةً وعدلًا ونزاهةً. تحدثوا عن سلوكه وقراراته، وكيف كان يعامل مختلف فئات الناس، وكيف كان المجتمع يتحدث عنه. وانتبهوا إلى الكلمات والعبارات التي تستخدمونها لوصف صفاته. أوقِفوا الاستماع إلى هذا التسجيل الصوتي هنا. </w:t>
      </w:r>
    </w:p>
    <w:p>
      <w:pPr>
        <w:bidi/>
      </w:pPr>
      <w:r>
        <w:rPr>
          <w:rtl/>
          <w:cs/>
          <w:lang w:val="ar_AE" w:bidi="ar_AE"/>
        </w:rPr>
      </w:r>
      <w:r>
        <w:rPr>
          <w:rtl/>
          <w:cs/>
          <w:lang w:val="ar_AE" w:bidi="ar_AE"/>
        </w:rPr>
        <w:t>في المشهد الخامس، يسمّي الراوي الرب "السيد". وهذا لقب يُظهر الاحترام. وسُرَّ الرب لأن سليمان طلب الحكمة ولم يطلب طول العمر، أو الغنى، أو موت أعدائه. ويكرر الراوي ببطء ووضوح كل شيء لم يطلبه سليمان، ليُظهر تباينًا واضحًا بين ما طلبه سليمان وما لم يطلبه. وقال الرب لسليمان: "هوذا قد فعَلتُ حَسَبَ كلامِكَ. هوذا أعطَيتُكَ قَلبًا حَكيمًا ومُمَيِّزًا حتَّى إنَّهُ لم يَكُنْ مِثلُكَ قَبلكَ ولا يَقومُ بَعدَكَ نَظيرُكَ."</w:t>
      </w:r>
    </w:p>
    <w:p>
      <w:pPr>
        <w:bidi/>
      </w:pPr>
      <w:r>
        <w:rPr>
          <w:rtl/>
          <w:cs/>
          <w:lang w:val="ar_AE" w:bidi="ar_AE"/>
        </w:rPr>
      </w:r>
      <w:r>
        <w:rPr>
          <w:rtl/>
          <w:cs/>
          <w:lang w:val="ar_AE" w:bidi="ar_AE"/>
        </w:rPr>
        <w:t xml:space="preserve">توقّفوا هنا وناقشوا كلمة أو عبارة تستخدمونها في لغتكم لتوجيه انتباه المستمع إلى الشيء الذي ستتحدثون عنه بعد ذلك، كما فعل الرب هنا عندما طلب من سليمان أن ينظر إلى ما سيفعله له. أوقِفوا الاستماع إلى هذا التسجيل الصوتي هنا. </w:t>
      </w:r>
    </w:p>
    <w:p>
      <w:pPr>
        <w:bidi/>
      </w:pPr>
      <w:r>
        <w:rPr>
          <w:rtl/>
          <w:cs/>
          <w:lang w:val="ar_AE" w:bidi="ar_AE"/>
        </w:rPr>
      </w:r>
      <w:r>
        <w:rPr>
          <w:rtl/>
          <w:cs/>
          <w:lang w:val="ar_AE" w:bidi="ar_AE"/>
        </w:rPr>
        <w:t>وأعطى الرب سليمان أيضًا الأشياء التي لم يطلبها، مثل الغنى والكرامة والاحترام. وقال الرب إنه لن يكون هناك ملك يمتلك من الغنى أو الكرامة ما يماثل سليمان طوال أيام حياته. ووعد الرب سليمان أيضًا بعمر طويل، ولكن فقط إذا سار سليمان في طرق الرب، أو حفظ فرائض الرب ووصاياه، كما فعل داود.</w:t>
      </w:r>
    </w:p>
    <w:p>
      <w:pPr>
        <w:bidi/>
      </w:pPr>
      <w:r>
        <w:rPr>
          <w:rtl/>
          <w:cs/>
          <w:lang w:val="ar_AE" w:bidi="ar_AE"/>
        </w:rPr>
      </w:r>
      <w:r>
        <w:rPr>
          <w:rtl/>
          <w:cs/>
          <w:lang w:val="ar_AE" w:bidi="ar_AE"/>
        </w:rPr>
        <w:t>في المشهد السادس، استيقظ سليمان وأدرك أنه كان يحلم.</w:t>
      </w:r>
    </w:p>
    <w:p>
      <w:pPr>
        <w:bidi/>
      </w:pPr>
      <w:r>
        <w:rPr>
          <w:rtl/>
          <w:cs/>
          <w:lang w:val="ar_AE" w:bidi="ar_AE"/>
        </w:rPr>
      </w:r>
      <w:r>
        <w:rPr>
          <w:rtl/>
          <w:cs/>
          <w:lang w:val="ar_AE" w:bidi="ar_AE"/>
        </w:rPr>
        <w:t xml:space="preserve">توقّفوا هنا وقوموا بهذا النشاط معًا: ليحكِ أحد الأشخاص عن حلم عظيم رآه. وبعد أن ينتهي الشخص من رواية الحلم، عليه أن يختم كلامه بذكر كيف استيقظ وأدرك أنه كان حلمًا. وانتبهوا إلى الكلمات التي يستخدمها الشخص لتوجيه انتباهكم إلى حقيقة أن ما رآه كان حلمًا. أوقِفوا الاستماع إلى هذا التسجيل الصوتي هنا. </w:t>
      </w:r>
    </w:p>
    <w:p>
      <w:pPr>
        <w:bidi/>
      </w:pPr>
      <w:r>
        <w:rPr>
          <w:rtl/>
          <w:cs/>
          <w:lang w:val="ar_AE" w:bidi="ar_AE"/>
        </w:rPr>
      </w:r>
      <w:r>
        <w:rPr>
          <w:rtl/>
          <w:cs/>
          <w:lang w:val="ar_AE" w:bidi="ar_AE"/>
        </w:rPr>
        <w:t>عاد سليمان إلى أورشليم، وجاء ووقف أمام تابوت العهد. وكان تابوت العهد في خيمة بالقرب من قصر داود. وقدّم سليمان محرقات وقرّب ذبائح سلامة. وكان الناس يحرقون المحرقة كاملة على المذبح، لكنهم كانوا يحرقون جزءًا فقط من ذبيحة السلامة ويأكلون الباقي.</w:t>
      </w:r>
    </w:p>
    <w:p>
      <w:pPr>
        <w:bidi/>
      </w:pPr>
      <w:r>
        <w:rPr>
          <w:rtl/>
          <w:cs/>
          <w:lang w:val="ar_AE" w:bidi="ar_AE"/>
        </w:rPr>
      </w:r>
      <w:r>
        <w:rPr>
          <w:rtl/>
          <w:cs/>
          <w:lang w:val="ar_AE" w:bidi="ar_AE"/>
        </w:rPr>
        <w:t>في المشهد السابع، أقام سليمان وليمة لجميع عبيده. ومن المحتمل أن تكون هذه الوليمة قد أُقيمت في مكان آخر وبعد ذلك بوقت قصير.</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ملوك ٣: ١–١٥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سبعة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فرعون ملك مصر</w:t>
      </w:r>
    </w:p>
    <w:p>
      <w:pPr>
        <w:pStyle w:val="ListBullet"/>
        <w:bidi/>
        <w:spacing w:line="240" w:lineRule="auto"/>
        <w:ind w:left="720"/>
      </w:pPr>
      <w:r>
        <w:rPr>
          <w:rtl/>
          <w:cs/>
          <w:lang w:val="ar_AE" w:bidi="ar_AE"/>
        </w:rPr>
      </w:r>
      <w:r>
        <w:rPr>
          <w:rtl/>
          <w:cs/>
          <w:lang w:val="ar_AE" w:bidi="ar_AE"/>
        </w:rPr>
        <w:t>ابنة فرعون</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الملك داود</w:t>
      </w:r>
    </w:p>
    <w:p>
      <w:pPr>
        <w:pStyle w:val="ListBullet"/>
        <w:bidi/>
        <w:spacing w:line="240" w:lineRule="auto"/>
        <w:ind w:left="720"/>
      </w:pPr>
      <w:r>
        <w:rPr>
          <w:rtl/>
          <w:cs/>
          <w:lang w:val="ar_AE" w:bidi="ar_AE"/>
        </w:rPr>
      </w:r>
      <w:r>
        <w:rPr>
          <w:rtl/>
          <w:cs/>
          <w:lang w:val="ar_AE" w:bidi="ar_AE"/>
        </w:rPr>
        <w:t>وعبيد الملك سليمان</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في المشهد الأول، عقد الملك سليمان تحالفًا مع فرعون ملك مصر عندما تزوّج ابنة فرعون. وأتى الملك سليمان بابنة فرعون إلى مدينة داود لتعيش هناك إلى أن يُكمل بناء قصر له، وبيت الرب، والسور حول أورشليم.</w:t>
      </w:r>
    </w:p>
    <w:p>
      <w:pPr>
        <w:bidi/>
      </w:pPr>
      <w:r>
        <w:rPr>
          <w:rtl/>
          <w:cs/>
          <w:lang w:val="ar_AE" w:bidi="ar_AE"/>
        </w:rPr>
      </w:r>
      <w:r>
        <w:rPr>
          <w:rtl/>
          <w:cs/>
          <w:lang w:val="ar_AE" w:bidi="ar_AE"/>
        </w:rPr>
        <w:t>أوقفوا التمثيل. اسألوا الشخص الذي يؤدّي دور فرعون: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أشعر بالسعادة؛ أو </w:t>
      </w:r>
    </w:p>
    <w:p>
      <w:pPr>
        <w:pStyle w:val="ListBullet"/>
        <w:bidi/>
        <w:spacing w:line="240" w:lineRule="auto"/>
        <w:ind w:left="720"/>
      </w:pPr>
      <w:r>
        <w:rPr>
          <w:rtl/>
          <w:cs/>
          <w:lang w:val="ar_AE" w:bidi="ar_AE"/>
        </w:rPr>
      </w:r>
      <w:r>
        <w:rPr>
          <w:rtl/>
          <w:cs/>
          <w:lang w:val="ar_AE" w:bidi="ar_AE"/>
        </w:rPr>
        <w:t xml:space="preserve">أشعر بالأمان والحماية بسبب حليفي القوي؛ أو </w:t>
      </w:r>
    </w:p>
    <w:p>
      <w:pPr>
        <w:pStyle w:val="ListBullet"/>
        <w:bidi/>
        <w:spacing w:line="240" w:lineRule="auto"/>
        <w:ind w:left="720"/>
      </w:pPr>
      <w:r>
        <w:rPr>
          <w:rtl/>
          <w:cs/>
          <w:lang w:val="ar_AE" w:bidi="ar_AE"/>
        </w:rPr>
      </w:r>
      <w:r>
        <w:rPr>
          <w:rtl/>
          <w:cs/>
          <w:lang w:val="ar_AE" w:bidi="ar_AE"/>
        </w:rPr>
        <w:t>اليوم تفرح مصر.</w:t>
      </w:r>
    </w:p>
    <w:p>
      <w:pPr>
        <w:bidi/>
      </w:pPr>
      <w:r>
        <w:rPr>
          <w:rtl/>
          <w:cs/>
          <w:lang w:val="ar_AE" w:bidi="ar_AE"/>
        </w:rPr>
      </w:r>
      <w:r>
        <w:rPr>
          <w:rtl/>
          <w:cs/>
          <w:lang w:val="ar_AE" w:bidi="ar_AE"/>
        </w:rPr>
        <w:t>اطرحوا على الشخص الذي يؤدّي دور ابنة فرعون السؤال التالي: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أشعر بسعادة كبيرة لأنني تزوجت ملكًا قويًا؛ أو </w:t>
      </w:r>
    </w:p>
    <w:p>
      <w:pPr>
        <w:pStyle w:val="ListBullet"/>
        <w:bidi/>
        <w:spacing w:line="240" w:lineRule="auto"/>
        <w:ind w:left="720"/>
      </w:pPr>
      <w:r>
        <w:rPr>
          <w:rtl/>
          <w:cs/>
          <w:lang w:val="ar_AE" w:bidi="ar_AE"/>
        </w:rPr>
      </w:r>
      <w:r>
        <w:rPr>
          <w:rtl/>
          <w:cs/>
          <w:lang w:val="ar_AE" w:bidi="ar_AE"/>
        </w:rPr>
        <w:t xml:space="preserve">أشعر أنني محبوبة ومقدَّرة؛ أو </w:t>
      </w:r>
    </w:p>
    <w:p>
      <w:pPr>
        <w:pStyle w:val="ListBullet"/>
        <w:bidi/>
        <w:spacing w:line="240" w:lineRule="auto"/>
        <w:ind w:left="720"/>
      </w:pPr>
      <w:r>
        <w:rPr>
          <w:rtl/>
          <w:cs/>
          <w:lang w:val="ar_AE" w:bidi="ar_AE"/>
        </w:rPr>
      </w:r>
      <w:r>
        <w:rPr>
          <w:rtl/>
          <w:cs/>
          <w:lang w:val="ar_AE" w:bidi="ar_AE"/>
        </w:rPr>
        <w:t>أشعر أنني مميَّزة ومكرَّمة.</w:t>
      </w:r>
    </w:p>
    <w:p>
      <w:pPr>
        <w:bidi/>
      </w:pPr>
      <w:r>
        <w:rPr>
          <w:rtl/>
          <w:cs/>
          <w:lang w:val="ar_AE" w:bidi="ar_AE"/>
        </w:rPr>
      </w:r>
      <w:r>
        <w:rPr>
          <w:rtl/>
          <w:cs/>
          <w:lang w:val="ar_AE" w:bidi="ar_AE"/>
        </w:rPr>
        <w:t>اسألوا الشخص الذي يؤدي دور الملك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أشعر بالاحترام؛ أو </w:t>
      </w:r>
    </w:p>
    <w:p>
      <w:pPr>
        <w:pStyle w:val="ListBullet"/>
        <w:bidi/>
        <w:spacing w:line="240" w:lineRule="auto"/>
        <w:ind w:left="720"/>
      </w:pPr>
      <w:r>
        <w:rPr>
          <w:rtl/>
          <w:cs/>
          <w:lang w:val="ar_AE" w:bidi="ar_AE"/>
        </w:rPr>
      </w:r>
      <w:r>
        <w:rPr>
          <w:rtl/>
          <w:cs/>
          <w:lang w:val="ar_AE" w:bidi="ar_AE"/>
        </w:rPr>
        <w:t xml:space="preserve">أشعر بالحماس. لديَّ مشاريع عظيمة كثيرة؛ أو </w:t>
      </w:r>
    </w:p>
    <w:p>
      <w:pPr>
        <w:pStyle w:val="ListBullet"/>
        <w:bidi/>
        <w:spacing w:line="240" w:lineRule="auto"/>
        <w:ind w:left="720"/>
      </w:pPr>
      <w:r>
        <w:rPr>
          <w:rtl/>
          <w:cs/>
          <w:lang w:val="ar_AE" w:bidi="ar_AE"/>
        </w:rPr>
      </w:r>
      <w:r>
        <w:rPr>
          <w:rtl/>
          <w:cs/>
          <w:lang w:val="ar_AE" w:bidi="ar_AE"/>
        </w:rPr>
        <w:t>أنا مسرور بعلاقتي مع فرعون.</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كان الشعب يقدّم الذبائح في المذابح المحلية لأن سليمان لم يكن قد بنى بعدُ الهيكل لتكريم يهوه وعبادته.</w:t>
      </w:r>
    </w:p>
    <w:p>
      <w:pPr>
        <w:bidi/>
      </w:pPr>
      <w:r>
        <w:rPr>
          <w:rtl/>
          <w:cs/>
          <w:lang w:val="ar_AE" w:bidi="ar_AE"/>
        </w:rPr>
      </w:r>
      <w:r>
        <w:rPr>
          <w:rtl/>
          <w:cs/>
          <w:lang w:val="ar_AE" w:bidi="ar_AE"/>
        </w:rPr>
        <w:t>أوقفوا التمثيل. اسألوا الأشخاص الذين يؤدون دور شعب إسرائيل: "بمَ تشعرون أو فيمَ تفكِّرون؟" قد يجيب بعبارات مثل:</w:t>
      </w:r>
    </w:p>
    <w:p>
      <w:pPr>
        <w:pStyle w:val="ListBullet"/>
        <w:bidi/>
        <w:spacing w:line="240" w:lineRule="auto"/>
        <w:ind w:left="720"/>
      </w:pPr>
      <w:r>
        <w:rPr>
          <w:rtl/>
          <w:cs/>
          <w:lang w:val="ar_AE" w:bidi="ar_AE"/>
        </w:rPr>
      </w:r>
      <w:r>
        <w:rPr>
          <w:rtl/>
          <w:cs/>
          <w:lang w:val="ar_AE" w:bidi="ar_AE"/>
        </w:rPr>
        <w:t>نشعر بالحزن لأننا متفرقون في جميع أنحاء البلاد ونعبد في أماكن مختلفة؛ أو</w:t>
      </w:r>
    </w:p>
    <w:p>
      <w:pPr>
        <w:pStyle w:val="ListBullet"/>
        <w:bidi/>
        <w:spacing w:line="240" w:lineRule="auto"/>
        <w:ind w:left="720"/>
      </w:pPr>
      <w:r>
        <w:rPr>
          <w:rtl/>
          <w:cs/>
          <w:lang w:val="ar_AE" w:bidi="ar_AE"/>
        </w:rPr>
      </w:r>
      <w:r>
        <w:rPr>
          <w:rtl/>
          <w:cs/>
          <w:lang w:val="ar_AE" w:bidi="ar_AE"/>
        </w:rPr>
        <w:t>نشعر بالقلق من أننا قد نعبد بطريقة خاطئة؛ أو</w:t>
      </w:r>
    </w:p>
    <w:p>
      <w:pPr>
        <w:pStyle w:val="ListBullet"/>
        <w:bidi/>
        <w:spacing w:line="240" w:lineRule="auto"/>
        <w:ind w:left="720"/>
      </w:pPr>
      <w:r>
        <w:rPr>
          <w:rtl/>
          <w:cs/>
          <w:lang w:val="ar_AE" w:bidi="ar_AE"/>
        </w:rPr>
      </w:r>
      <w:r>
        <w:rPr>
          <w:rtl/>
          <w:cs/>
          <w:lang w:val="ar_AE" w:bidi="ar_AE"/>
        </w:rPr>
        <w:t>نشعر بالرجاء في أن يُبنى الهيكل قريبًا.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أحبّ الملك سليمان يهوه وأطاع جميع الوصايا التي أعطاها له أبوه، لكنه ظل يقدّم الذبائح في المذابح المحلية. وقدّم سليمان محرقات كثيرة في جبعون، المرتفعة العظمى. وفي أحد الأيام، ظهر الرب للملك سليمان في جبعون في حلم. وسأل الرب سليمان أي عطية يريد أن يعطيه إياها.</w:t>
      </w:r>
    </w:p>
    <w:p>
      <w:pPr>
        <w:bidi/>
      </w:pPr>
      <w:r>
        <w:rPr>
          <w:rtl/>
          <w:cs/>
          <w:lang w:val="ar_AE" w:bidi="ar_AE"/>
        </w:rPr>
      </w:r>
      <w:r>
        <w:rPr>
          <w:rtl/>
          <w:cs/>
          <w:lang w:val="ar_AE" w:bidi="ar_AE"/>
        </w:rPr>
        <w:t>أوقفوا التمثيل. اسألوا الشخص الذي يؤدي دور يهوه: "بماذا تشعر أو تفكر؟" قد يجيب بعبارات مثل:</w:t>
      </w:r>
    </w:p>
    <w:p>
      <w:pPr>
        <w:pStyle w:val="ListBullet"/>
        <w:bidi/>
        <w:spacing w:line="240" w:lineRule="auto"/>
        <w:ind w:left="720"/>
      </w:pPr>
      <w:r>
        <w:rPr>
          <w:rtl/>
          <w:cs/>
          <w:lang w:val="ar_AE" w:bidi="ar_AE"/>
        </w:rPr>
      </w:r>
      <w:r>
        <w:rPr>
          <w:rtl/>
          <w:cs/>
          <w:lang w:val="ar_AE" w:bidi="ar_AE"/>
        </w:rPr>
        <w:t xml:space="preserve">أنا أحب سليمان؛ أو </w:t>
      </w:r>
    </w:p>
    <w:p>
      <w:pPr>
        <w:pStyle w:val="ListBullet"/>
        <w:bidi/>
        <w:spacing w:line="240" w:lineRule="auto"/>
        <w:ind w:left="720"/>
      </w:pPr>
      <w:r>
        <w:rPr>
          <w:rtl/>
          <w:cs/>
          <w:lang w:val="ar_AE" w:bidi="ar_AE"/>
        </w:rPr>
      </w:r>
      <w:r>
        <w:rPr>
          <w:rtl/>
          <w:cs/>
          <w:lang w:val="ar_AE" w:bidi="ar_AE"/>
        </w:rPr>
        <w:t xml:space="preserve">أنا مسرور بسليمان؛ أو </w:t>
      </w:r>
    </w:p>
    <w:p>
      <w:pPr>
        <w:pStyle w:val="ListBullet"/>
        <w:bidi/>
        <w:spacing w:line="240" w:lineRule="auto"/>
        <w:ind w:left="720"/>
      </w:pPr>
      <w:r>
        <w:rPr>
          <w:rtl/>
          <w:cs/>
          <w:lang w:val="ar_AE" w:bidi="ar_AE"/>
        </w:rPr>
      </w:r>
      <w:r>
        <w:rPr>
          <w:rtl/>
          <w:cs/>
          <w:lang w:val="ar_AE" w:bidi="ar_AE"/>
        </w:rPr>
        <w:t>سليمان يحترمني ويحرص على أن يسير أمامي كما سار أبوه؛ أو أريد أن أبارك سليمان.</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الرابع، قال سليمان إن يهوه أظهر لأبيه داود محبة ثابتة عندما جعل سليمان ملكًا. وأخبر سليمان يهوه بمدى صغر سنه وقلة خبرته في حكم شعب يهوه. وطلب الحكمة.</w:t>
      </w:r>
    </w:p>
    <w:p>
      <w:pPr>
        <w:bidi/>
      </w:pPr>
      <w:r>
        <w:rPr>
          <w:rtl/>
          <w:cs/>
          <w:lang w:val="ar_AE" w:bidi="ar_AE"/>
        </w:rPr>
      </w:r>
      <w:r>
        <w:rPr>
          <w:rtl/>
          <w:cs/>
          <w:lang w:val="ar_AE" w:bidi="ar_AE"/>
        </w:rPr>
        <w:t>أوقفوا التمثيل. اسألوا الشخص الذي يؤدي دور الملك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أشعر بالرعب! إن الرب مَهيب. كيف يمكنني أن أرى يهوه وأحيا؟ أو</w:t>
      </w:r>
    </w:p>
    <w:p>
      <w:pPr>
        <w:pStyle w:val="ListBullet"/>
        <w:bidi/>
        <w:spacing w:line="240" w:lineRule="auto"/>
        <w:ind w:left="720"/>
      </w:pPr>
      <w:r>
        <w:rPr>
          <w:rtl/>
          <w:cs/>
          <w:lang w:val="ar_AE" w:bidi="ar_AE"/>
        </w:rPr>
      </w:r>
      <w:r>
        <w:rPr>
          <w:rtl/>
          <w:cs/>
          <w:lang w:val="ar_AE" w:bidi="ar_AE"/>
        </w:rPr>
        <w:t>أشعر أن يهوه قد باركني وأحبني. أريد أن يُظهر لي يهوه المحبة الثابتة التي أظهرها لأبي؛ أو</w:t>
      </w:r>
    </w:p>
    <w:p>
      <w:pPr>
        <w:pStyle w:val="ListBullet"/>
        <w:bidi/>
        <w:spacing w:line="240" w:lineRule="auto"/>
        <w:ind w:left="720"/>
      </w:pPr>
      <w:r>
        <w:rPr>
          <w:rtl/>
          <w:cs/>
          <w:lang w:val="ar_AE" w:bidi="ar_AE"/>
        </w:rPr>
      </w:r>
      <w:r>
        <w:rPr>
          <w:rtl/>
          <w:cs/>
          <w:lang w:val="ar_AE" w:bidi="ar_AE"/>
        </w:rPr>
        <w:t>أخشى أن أحكم بظلم. أنا ضعيف وصغير، وهناك أناس كثيرون جدًا! أشعر بالرعب من أن أُغضب يهوه إذا لم أقُد شعبه جيدًا. أحتاج إلى مساعدة يهوه. أنا يائس.</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الخامس، سُرَّ يهوه لأن سليمان طلب الحكمة ولم يطلب طول العمر أو الغنى أو موت أعدائه. لذلك أعطى يهوه سليمان الحكمة، وأعطاه أيضًا الغنى وكرامة عظيمة. ووعد الرب أيضًا أن يعطي سليمان عمرًا طويلًا إذا أطاع الرب كما أطاع داود.</w:t>
      </w:r>
    </w:p>
    <w:p>
      <w:pPr>
        <w:bidi/>
      </w:pPr>
      <w:r>
        <w:rPr>
          <w:rtl/>
          <w:cs/>
          <w:lang w:val="ar_AE" w:bidi="ar_AE"/>
        </w:rPr>
      </w:r>
      <w:r>
        <w:rPr>
          <w:rtl/>
          <w:cs/>
          <w:lang w:val="ar_AE" w:bidi="ar_AE"/>
        </w:rPr>
        <w:t>أوقفوا التمثيل. اسألوا الشخص الذي يؤدي دور يهوه: "بماذا تشعر أو تفكر؟" قد يجيب بعبارات مثل:</w:t>
      </w:r>
    </w:p>
    <w:p>
      <w:pPr>
        <w:pStyle w:val="ListBullet"/>
        <w:bidi/>
        <w:spacing w:line="240" w:lineRule="auto"/>
        <w:ind w:left="720"/>
      </w:pPr>
      <w:r>
        <w:rPr>
          <w:rtl/>
          <w:cs/>
          <w:lang w:val="ar_AE" w:bidi="ar_AE"/>
        </w:rPr>
      </w:r>
      <w:r>
        <w:rPr>
          <w:rtl/>
          <w:cs/>
          <w:lang w:val="ar_AE" w:bidi="ar_AE"/>
        </w:rPr>
        <w:t>أشعر بسعادة كبيرة؛ أو</w:t>
      </w:r>
    </w:p>
    <w:p>
      <w:pPr>
        <w:pStyle w:val="ListBullet"/>
        <w:bidi/>
        <w:spacing w:line="240" w:lineRule="auto"/>
        <w:ind w:left="720"/>
      </w:pPr>
      <w:r>
        <w:rPr>
          <w:rtl/>
          <w:cs/>
          <w:lang w:val="ar_AE" w:bidi="ar_AE"/>
        </w:rPr>
      </w:r>
      <w:r>
        <w:rPr>
          <w:rtl/>
          <w:cs/>
          <w:lang w:val="ar_AE" w:bidi="ar_AE"/>
        </w:rPr>
        <w:t>أحب قلب سليمان. سليمان يهتم بالأمور التي أهتم بها؛ أو</w:t>
      </w:r>
    </w:p>
    <w:p>
      <w:pPr>
        <w:pStyle w:val="ListBullet"/>
        <w:bidi/>
        <w:spacing w:line="240" w:lineRule="auto"/>
        <w:ind w:left="720"/>
      </w:pPr>
      <w:r>
        <w:rPr>
          <w:rtl/>
          <w:cs/>
          <w:lang w:val="ar_AE" w:bidi="ar_AE"/>
        </w:rPr>
      </w:r>
      <w:r>
        <w:rPr>
          <w:rtl/>
          <w:cs/>
          <w:lang w:val="ar_AE" w:bidi="ar_AE"/>
        </w:rPr>
        <w:t>أشعر بالسخاء. سأبارك سليمان وأعطيه أكثر مما طلب.</w:t>
      </w:r>
    </w:p>
    <w:p>
      <w:pPr>
        <w:bidi/>
      </w:pPr>
      <w:r>
        <w:rPr>
          <w:rtl/>
          <w:cs/>
          <w:lang w:val="ar_AE" w:bidi="ar_AE"/>
        </w:rPr>
      </w:r>
      <w:r>
        <w:rPr>
          <w:rtl/>
          <w:cs/>
          <w:lang w:val="ar_AE" w:bidi="ar_AE"/>
        </w:rPr>
        <w:t>اسألوا الشخص الذي يؤدي دور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أنا مندهش من محبة يهوه؛ أو</w:t>
      </w:r>
    </w:p>
    <w:p>
      <w:pPr>
        <w:pStyle w:val="ListBullet"/>
        <w:bidi/>
        <w:spacing w:line="240" w:lineRule="auto"/>
        <w:ind w:left="720"/>
      </w:pPr>
      <w:r>
        <w:rPr>
          <w:rtl/>
          <w:cs/>
          <w:lang w:val="ar_AE" w:bidi="ar_AE"/>
        </w:rPr>
      </w:r>
      <w:r>
        <w:rPr>
          <w:rtl/>
          <w:cs/>
          <w:lang w:val="ar_AE" w:bidi="ar_AE"/>
        </w:rPr>
        <w:t xml:space="preserve">أشعر بالذهول من كرم يهوه؛ أو </w:t>
      </w:r>
    </w:p>
    <w:p>
      <w:pPr>
        <w:pStyle w:val="ListBullet"/>
        <w:bidi/>
        <w:spacing w:line="240" w:lineRule="auto"/>
        <w:ind w:left="720"/>
      </w:pPr>
      <w:r>
        <w:rPr>
          <w:rtl/>
          <w:cs/>
          <w:lang w:val="ar_AE" w:bidi="ar_AE"/>
        </w:rPr>
      </w:r>
      <w:r>
        <w:rPr>
          <w:rtl/>
          <w:cs/>
          <w:lang w:val="ar_AE" w:bidi="ar_AE"/>
        </w:rPr>
        <w:t>أشعر بالقوة والاستعداد للحكم.</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السادس، استيقظ سليمان وأدرك أنه كان يحلم. ورجع سليمان إلى أورشليم وقدّم محرقات وذبائح سلامة أمام تابوت عهد يهوه.</w:t>
      </w:r>
    </w:p>
    <w:p>
      <w:pPr>
        <w:bidi/>
      </w:pPr>
      <w:r>
        <w:rPr>
          <w:rtl/>
          <w:cs/>
          <w:lang w:val="ar_AE" w:bidi="ar_AE"/>
        </w:rPr>
      </w:r>
      <w:r>
        <w:rPr>
          <w:rtl/>
          <w:cs/>
          <w:lang w:val="ar_AE" w:bidi="ar_AE"/>
        </w:rPr>
        <w:t>أوقفوا التمثيل. اسألوا الشخص الذي يؤدي دور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يا للعجب! يا له من حلم عظيم! تكلّم يهوه معي كما تكلّم مع أبينا يعقوب في حلم؛ أو </w:t>
      </w:r>
    </w:p>
    <w:p>
      <w:pPr>
        <w:pStyle w:val="ListBullet"/>
        <w:bidi/>
        <w:spacing w:line="240" w:lineRule="auto"/>
        <w:ind w:left="720"/>
      </w:pPr>
      <w:r>
        <w:rPr>
          <w:rtl/>
          <w:cs/>
          <w:lang w:val="ar_AE" w:bidi="ar_AE"/>
        </w:rPr>
      </w:r>
      <w:r>
        <w:rPr>
          <w:rtl/>
          <w:cs/>
          <w:lang w:val="ar_AE" w:bidi="ar_AE"/>
        </w:rPr>
        <w:t xml:space="preserve">أريد فقط أن أكون في محضر يهوه. سأقف أمام يهوه في أورشليم؛ أو </w:t>
      </w:r>
    </w:p>
    <w:p>
      <w:pPr>
        <w:pStyle w:val="ListBullet"/>
        <w:bidi/>
        <w:spacing w:line="240" w:lineRule="auto"/>
        <w:ind w:left="720"/>
      </w:pPr>
      <w:r>
        <w:rPr>
          <w:rtl/>
          <w:cs/>
          <w:lang w:val="ar_AE" w:bidi="ar_AE"/>
        </w:rPr>
      </w:r>
      <w:r>
        <w:rPr>
          <w:rtl/>
          <w:cs/>
          <w:lang w:val="ar_AE" w:bidi="ar_AE"/>
        </w:rPr>
        <w:t>أنا مكرَّس ليهوه. أشعر أنني مبارَك ومكرَّم جدًا.</w:t>
      </w:r>
    </w:p>
    <w:p>
      <w:pPr>
        <w:bidi/>
      </w:pPr>
      <w:r>
        <w:rPr>
          <w:rtl/>
          <w:cs/>
          <w:lang w:val="ar_AE" w:bidi="ar_AE"/>
        </w:rPr>
      </w:r>
      <w:r>
        <w:rPr>
          <w:rtl/>
          <w:cs/>
          <w:lang w:val="ar_AE" w:bidi="ar_AE"/>
        </w:rPr>
        <w:t>اسألوا الشخص الذي يؤدي دور الرب: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أشعر بالتكريم؛ أو </w:t>
      </w:r>
    </w:p>
    <w:p>
      <w:pPr>
        <w:pStyle w:val="ListBullet"/>
        <w:bidi/>
        <w:spacing w:line="240" w:lineRule="auto"/>
        <w:ind w:left="720"/>
      </w:pPr>
      <w:r>
        <w:rPr>
          <w:rtl/>
          <w:cs/>
          <w:lang w:val="ar_AE" w:bidi="ar_AE"/>
        </w:rPr>
      </w:r>
      <w:r>
        <w:rPr>
          <w:rtl/>
          <w:cs/>
          <w:lang w:val="ar_AE" w:bidi="ar_AE"/>
        </w:rPr>
        <w:t xml:space="preserve">أشعر بالاحترام؛ أو </w:t>
      </w:r>
    </w:p>
    <w:p>
      <w:pPr>
        <w:pStyle w:val="ListBullet"/>
        <w:bidi/>
        <w:spacing w:line="240" w:lineRule="auto"/>
        <w:ind w:left="720"/>
      </w:pPr>
      <w:r>
        <w:rPr>
          <w:rtl/>
          <w:cs/>
          <w:lang w:val="ar_AE" w:bidi="ar_AE"/>
        </w:rPr>
      </w:r>
      <w:r>
        <w:rPr>
          <w:rtl/>
          <w:cs/>
          <w:lang w:val="ar_AE" w:bidi="ar_AE"/>
        </w:rPr>
        <w:t>أنا مسرور بالرائحة الزكية لذبيحة سليمان.</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السابع، أقام سليمان وليمة لجميع عبيده.</w:t>
      </w:r>
    </w:p>
    <w:p>
      <w:pPr>
        <w:bidi/>
      </w:pPr>
      <w:r>
        <w:rPr>
          <w:rtl/>
          <w:cs/>
          <w:lang w:val="ar_AE" w:bidi="ar_AE"/>
        </w:rPr>
      </w:r>
      <w:r>
        <w:rPr>
          <w:rtl/>
          <w:cs/>
          <w:lang w:val="ar_AE" w:bidi="ar_AE"/>
        </w:rPr>
        <w:t>أوقفوا التمثيل. اسألوا الأشخاص الذين يؤدون دور شعب إسرائيل: "بمَ تشعرون أو فيمَ تفكِّرون؟" قد يجيب بعبارات مثل:</w:t>
      </w:r>
    </w:p>
    <w:p>
      <w:pPr>
        <w:pStyle w:val="ListBullet"/>
        <w:bidi/>
        <w:spacing w:line="240" w:lineRule="auto"/>
        <w:ind w:left="720"/>
      </w:pPr>
      <w:r>
        <w:rPr>
          <w:rtl/>
          <w:cs/>
          <w:lang w:val="ar_AE" w:bidi="ar_AE"/>
        </w:rPr>
      </w:r>
      <w:r>
        <w:rPr>
          <w:rtl/>
          <w:cs/>
          <w:lang w:val="ar_AE" w:bidi="ar_AE"/>
        </w:rPr>
        <w:t>نحن فرحون؛ أو</w:t>
      </w:r>
    </w:p>
    <w:p>
      <w:pPr>
        <w:pStyle w:val="ListBullet"/>
        <w:bidi/>
        <w:spacing w:line="240" w:lineRule="auto"/>
        <w:ind w:left="720"/>
      </w:pPr>
      <w:r>
        <w:rPr>
          <w:rtl/>
          <w:cs/>
          <w:lang w:val="ar_AE" w:bidi="ar_AE"/>
        </w:rPr>
      </w:r>
      <w:r>
        <w:rPr>
          <w:rtl/>
          <w:cs/>
          <w:lang w:val="ar_AE" w:bidi="ar_AE"/>
        </w:rPr>
        <w:t>نشعر بالفرح؛ أو</w:t>
      </w:r>
    </w:p>
    <w:p>
      <w:pPr>
        <w:pStyle w:val="ListBullet"/>
        <w:bidi/>
        <w:spacing w:line="240" w:lineRule="auto"/>
        <w:ind w:left="720"/>
      </w:pPr>
      <w:r>
        <w:rPr>
          <w:rtl/>
          <w:cs/>
          <w:lang w:val="ar_AE" w:bidi="ar_AE"/>
        </w:rPr>
      </w:r>
      <w:r>
        <w:rPr>
          <w:rtl/>
          <w:cs/>
          <w:lang w:val="ar_AE" w:bidi="ar_AE"/>
        </w:rPr>
        <w:t>لقد أقام ملكنا وليمة عظيمة، ونحن نحتفل في أورشليم.</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ملوك ٣: ١–١٥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عقد سليمان تحالفًا بالزواج مع فرعون، ملك مصر. وكان فرعون لقبًا لملك دولة مصر.</w:t>
      </w:r>
    </w:p>
    <w:p>
      <w:pPr>
        <w:bidi/>
      </w:pPr>
      <w:r>
        <w:rPr>
          <w:rtl/>
          <w:cs/>
          <w:lang w:val="ar_AE" w:bidi="ar_AE"/>
        </w:rPr>
      </w:r>
      <w:r>
        <w:rPr>
          <w:rtl/>
          <w:cs/>
          <w:lang w:val="ar_AE" w:bidi="ar_AE"/>
        </w:rPr>
        <w:t xml:space="preserve">توقّفوا هنا وناقشوا معًا الكلمة أو العبارة التي سوف تستخدمون للتعبير عن </w:t>
      </w:r>
      <w:r>
        <w:rPr>
          <w:b/>
          <w:rtl/>
          <w:cs/>
          <w:lang w:val="ar_AE" w:bidi="ar_AE"/>
        </w:rPr>
        <w:t>فرعون</w:t>
      </w:r>
      <w:r>
        <w:rPr>
          <w:rtl/>
          <w:cs/>
          <w:lang w:val="ar_AE" w:bidi="ar_AE"/>
        </w:rPr>
        <w:t xml:space="preserve">. راجعوا مُصطلح فرعون في "قاموس الكلمات الرئيسية". إذا كنتم قد ترجمتم هذه الكلمة فعلًا في سِفر آخر من الكتاب المُقدَّس، استخدموا الكلمة ذاتها التي استخدمتم هناك. أوقِفوا الاستماع إلى هذا التسجيل الصوتي هنا. </w:t>
      </w:r>
    </w:p>
    <w:p>
      <w:pPr>
        <w:bidi/>
      </w:pPr>
      <w:r>
        <w:rPr>
          <w:rtl/>
          <w:cs/>
          <w:lang w:val="ar_AE" w:bidi="ar_AE"/>
        </w:rPr>
      </w:r>
      <w:r>
        <w:rPr>
          <w:rtl/>
          <w:cs/>
          <w:lang w:val="ar_AE" w:bidi="ar_AE"/>
        </w:rPr>
        <w:t>استخدموا الكلمة أو العبارة ذاتها للفظ "</w:t>
      </w:r>
      <w:r>
        <w:rPr>
          <w:b/>
          <w:rtl/>
          <w:cs/>
          <w:lang w:val="ar_AE" w:bidi="ar_AE"/>
        </w:rPr>
        <w:t>ملك</w:t>
      </w:r>
      <w:r>
        <w:rPr>
          <w:rtl/>
          <w:cs/>
          <w:lang w:val="ar_AE" w:bidi="ar_AE"/>
        </w:rPr>
        <w:t xml:space="preserve">" كما استخدمتموها في المقاطع السابقة. للمزيد من المعلومات عن كلمة مَلك، راجعوا "قاموس الكلمات الرئيسية". </w:t>
      </w:r>
    </w:p>
    <w:p>
      <w:pPr>
        <w:bidi/>
      </w:pPr>
      <w:r>
        <w:rPr>
          <w:rtl/>
          <w:cs/>
          <w:lang w:val="ar_AE" w:bidi="ar_AE"/>
        </w:rPr>
      </w:r>
      <w:r>
        <w:rPr>
          <w:rtl/>
          <w:cs/>
          <w:lang w:val="ar_AE" w:bidi="ar_AE"/>
        </w:rPr>
        <w:t xml:space="preserve">أتى سليمان بابنة فرعون لتعيش في </w:t>
      </w:r>
      <w:r>
        <w:rPr>
          <w:b/>
          <w:rtl/>
          <w:cs/>
          <w:lang w:val="ar_AE" w:bidi="ar_AE"/>
        </w:rPr>
        <w:t>مدينة داود</w:t>
      </w:r>
      <w:r>
        <w:rPr>
          <w:rtl/>
          <w:cs/>
          <w:lang w:val="ar_AE" w:bidi="ar_AE"/>
        </w:rPr>
        <w:t xml:space="preserve"> إلى أن أتمّ بناء بيته أو قصره وبيت الرب. استخدموا العبارة ذاتها لترجمة مدينة داود كما استخدمتموها في المقاطع السابقة. إن بيت الرب هو طريقة للتحدث عن المكان على الأرض حيث كان الله يسكن بين شعبه. وهنا، تشير عبارة بيت الرب إلى الهيكل.</w:t>
      </w:r>
    </w:p>
    <w:p>
      <w:pPr>
        <w:bidi/>
      </w:pPr>
      <w:r>
        <w:rPr>
          <w:rtl/>
          <w:cs/>
          <w:lang w:val="ar_AE" w:bidi="ar_AE"/>
        </w:rPr>
      </w:r>
      <w:r>
        <w:rPr>
          <w:rtl/>
          <w:cs/>
          <w:lang w:val="ar_AE" w:bidi="ar_AE"/>
        </w:rPr>
        <w:t xml:space="preserve">توقّفوا هنا وناقشوا معًا الكلمة أو العبارة التي سوف تستخدمونها للتعبير عن </w:t>
      </w:r>
      <w:r>
        <w:rPr>
          <w:b/>
          <w:rtl/>
          <w:cs/>
          <w:lang w:val="ar_AE" w:bidi="ar_AE"/>
        </w:rPr>
        <w:t>بيت الرب</w:t>
      </w:r>
      <w:r>
        <w:rPr>
          <w:rtl/>
          <w:cs/>
          <w:lang w:val="ar_AE" w:bidi="ar_AE"/>
        </w:rPr>
        <w:t xml:space="preserve">. انظروا كلمتي بيت الرب والهيكل في قاموس الكلمات الرئيسية لمزيد من المعلومات.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b/>
          <w:rtl/>
          <w:cs/>
          <w:lang w:val="ar_AE" w:bidi="ar_AE"/>
        </w:rPr>
        <w:t>القصر</w:t>
      </w:r>
      <w:r>
        <w:rPr>
          <w:rtl/>
          <w:cs/>
          <w:lang w:val="ar_AE" w:bidi="ar_AE"/>
        </w:rPr>
        <w:t xml:space="preserve"> هو المكان أو البيت الذي يسكن فيه الملك. ناقشوا هذا السؤال معًا: ماذا تسمّون بيت الملك في لغتكم؟ توقّفوا عن سماع التسجيل الصوتي هنا.</w:t>
      </w:r>
    </w:p>
    <w:p>
      <w:pPr>
        <w:bidi/>
      </w:pPr>
      <w:r>
        <w:rPr>
          <w:rtl/>
          <w:cs/>
          <w:lang w:val="ar_AE" w:bidi="ar_AE"/>
        </w:rPr>
      </w:r>
      <w:r>
        <w:rPr>
          <w:rtl/>
          <w:cs/>
          <w:lang w:val="ar_AE" w:bidi="ar_AE"/>
        </w:rPr>
        <w:t xml:space="preserve">استخدموا الكلمة أو العبارة ذاتها التي استُخدمت سابقًا لترجمة الكلمة </w:t>
      </w:r>
      <w:r>
        <w:rPr>
          <w:b/>
          <w:rtl/>
          <w:cs/>
          <w:lang w:val="ar_AE" w:bidi="ar_AE"/>
        </w:rPr>
        <w:t>"الرب/يهوه"</w:t>
      </w:r>
      <w:r>
        <w:rPr>
          <w:rtl/>
          <w:cs/>
          <w:lang w:val="ar_AE" w:bidi="ar_AE"/>
        </w:rPr>
        <w:t>، لمزيد من المعلومات حول كلمة "يهوه"، ارجعوا إلى قاموس الكلمات الرئيسية.</w:t>
      </w:r>
    </w:p>
    <w:p>
      <w:pPr>
        <w:bidi/>
      </w:pPr>
      <w:r>
        <w:rPr>
          <w:rtl/>
          <w:cs/>
          <w:lang w:val="ar_AE" w:bidi="ar_AE"/>
        </w:rPr>
      </w:r>
      <w:r>
        <w:rPr>
          <w:rtl/>
          <w:cs/>
          <w:lang w:val="ar_AE" w:bidi="ar_AE"/>
        </w:rPr>
        <w:t xml:space="preserve">كان الشعب </w:t>
      </w:r>
      <w:r>
        <w:rPr>
          <w:b/>
          <w:rtl/>
          <w:cs/>
          <w:lang w:val="ar_AE" w:bidi="ar_AE"/>
        </w:rPr>
        <w:t>يقدّم الذبائح</w:t>
      </w:r>
      <w:r>
        <w:rPr>
          <w:rtl/>
          <w:cs/>
          <w:lang w:val="ar_AE" w:bidi="ar_AE"/>
        </w:rPr>
        <w:t xml:space="preserve"> أو التقدمات في المرتفعات، لأن الهيكل الذي يكرّمون يهوه ويعبدونه فيه لم يكن قد بُني بعد. يُرجى الحفاظ على اتساق ترجمة مصطلح ذبيحة/ذبح ووحدته في كل المقاطع. للمزيد من المعلومات عن الذبيحة، انظروا قاموس الكلمات الرئيسية.</w:t>
      </w:r>
    </w:p>
    <w:p>
      <w:pPr>
        <w:bidi/>
      </w:pPr>
      <w:r>
        <w:rPr>
          <w:rtl/>
          <w:cs/>
          <w:lang w:val="ar_AE" w:bidi="ar_AE"/>
        </w:rPr>
      </w:r>
      <w:r>
        <w:rPr>
          <w:rtl/>
          <w:cs/>
          <w:lang w:val="ar_AE" w:bidi="ar_AE"/>
        </w:rPr>
        <w:t xml:space="preserve">توقّفوا هنا وناقشوا معًا الكلمة أو العبارة التي سوف تستخدمونها للتعبير عن </w:t>
      </w:r>
      <w:r>
        <w:rPr>
          <w:b/>
          <w:rtl/>
          <w:cs/>
          <w:lang w:val="ar_AE" w:bidi="ar_AE"/>
        </w:rPr>
        <w:t>المرتفعات</w:t>
      </w:r>
      <w:r>
        <w:rPr>
          <w:rtl/>
          <w:cs/>
          <w:lang w:val="ar_AE" w:bidi="ar_AE"/>
        </w:rPr>
        <w:t xml:space="preserve">. تذكّروا أن الناس كانوا غالبًا يبنون المرتفعة على تل أو جبل، لكن المرتفعة هي أي مكان يقدّم فيه الناس الذبائح لآلهتهم محليًا. وإذا كنتم قد ترجمتم المرتفعة في سِفر آخر من الكتاب المقدَّس، فاستخدموا الكلمة ذاتها هنا. أوقِفوا الاستماع إلى هذا التسجيل الصوتي هنا. </w:t>
      </w:r>
    </w:p>
    <w:p>
      <w:pPr>
        <w:bidi/>
      </w:pPr>
      <w:r>
        <w:rPr>
          <w:rtl/>
          <w:cs/>
          <w:lang w:val="ar_AE" w:bidi="ar_AE"/>
        </w:rPr>
      </w:r>
      <w:r>
        <w:rPr>
          <w:rtl/>
          <w:cs/>
          <w:lang w:val="ar_AE" w:bidi="ar_AE"/>
        </w:rPr>
        <w:t xml:space="preserve">أحبّ سليمان يهوه وكان يسلك في </w:t>
      </w:r>
      <w:r>
        <w:rPr>
          <w:b/>
          <w:rtl/>
          <w:cs/>
          <w:lang w:val="ar_AE" w:bidi="ar_AE"/>
        </w:rPr>
        <w:t>فرائض</w:t>
      </w:r>
      <w:r>
        <w:rPr>
          <w:rtl/>
          <w:cs/>
          <w:lang w:val="ar_AE" w:bidi="ar_AE"/>
        </w:rPr>
        <w:t xml:space="preserve"> داود أبيه، إلا أنه كان يذبح ويوقد في المرتفعات. ويُرجَّح أن الإيقاد يشير إلى إحراق البخور، لكن الأمر غير واضح. وتشير الفرائض عادةً إلى قانون أو قاعدة تتعلق بكيفية أداء الواجبات في خيمة الاجتماع أو الهيكل. أما في هذه الحالة، فتشير الفرائض إلى التعليمات أو الوصايا التي أعطاها داود لسليمان. استخدموا الكلمة أو العبارة ذاتها للفرائض كما استخدمتموها في المقاطع السابقة. لمزيد من المعلومات عن الفرائض، ارجعوا إلى قاموس الكلمات الرئيسية.</w:t>
      </w:r>
    </w:p>
    <w:p>
      <w:pPr>
        <w:bidi/>
      </w:pPr>
      <w:r>
        <w:rPr>
          <w:rtl/>
          <w:cs/>
          <w:lang w:val="ar_AE" w:bidi="ar_AE"/>
        </w:rPr>
      </w:r>
      <w:r>
        <w:rPr>
          <w:rtl/>
          <w:cs/>
          <w:lang w:val="ar_AE" w:bidi="ar_AE"/>
        </w:rPr>
        <w:t>كان سليمان يُصعد ألف محرقة على المذبح في جبعون. ذبيحة المحرقة هي نوع من الذبيحة التي يُقَدِّمها الناس لله. عندما يقدّم شخص محرقة لله، يذبح حيوانًا ويحرقه بالكامل على مذبح. المذبح هو مكان يُقَدِّم عليه الناس التقدمات أو الذبائح لله. والمذبح مثل المائدة أو المنصة التي يصنعها الناس من التراب أو الحجارة الكبيرة. وكان الناس يضعون عطاياهم لله على هذه المائدة. وفي كثير من الأحيان، كان ذلك يعني أن الناس يقومون بعد ذلك بحرق التقدمة. يمكن أن تكون التقدمة حيوانًا، أو مواد غذائية، أو بخورًا ذا رائحة حلوة.</w:t>
      </w:r>
    </w:p>
    <w:p>
      <w:pPr>
        <w:bidi/>
      </w:pPr>
      <w:r>
        <w:rPr>
          <w:rtl/>
          <w:cs/>
          <w:lang w:val="ar_AE" w:bidi="ar_AE"/>
        </w:rPr>
      </w:r>
      <w:r>
        <w:rPr>
          <w:rtl/>
          <w:cs/>
          <w:lang w:val="ar_AE" w:bidi="ar_AE"/>
        </w:rPr>
        <w:t xml:space="preserve">توقّفوا هنا وناقشوا معًا الكلمة أو العبارة التي سوف تستخدمونها للتعبير عن </w:t>
      </w:r>
      <w:r>
        <w:rPr>
          <w:b/>
          <w:rtl/>
          <w:cs/>
          <w:lang w:val="ar_AE" w:bidi="ar_AE"/>
        </w:rPr>
        <w:t>المحرقات</w:t>
      </w:r>
      <w:r>
        <w:rPr>
          <w:rtl/>
          <w:cs/>
          <w:lang w:val="ar_AE" w:bidi="ar_AE"/>
        </w:rPr>
        <w:t xml:space="preserve">. انظروا المحرقات في قاموس الكلمات الرئيسية لمزيد من المعلومات.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استخدموا نفس الكلمة أو العبارة التي استخدمتوها في المقاطع السابقة للإشارة إلى</w:t>
      </w:r>
      <w:r>
        <w:rPr>
          <w:b/>
          <w:rtl/>
          <w:cs/>
          <w:lang w:val="ar_AE" w:bidi="ar_AE"/>
        </w:rPr>
        <w:t xml:space="preserve"> المذبح.</w:t>
      </w:r>
      <w:r>
        <w:rPr>
          <w:rtl/>
          <w:cs/>
          <w:lang w:val="ar_AE" w:bidi="ar_AE"/>
        </w:rPr>
        <w:t xml:space="preserve"> للمزيد من المعلومات عن المذبح، راجعوا قاموس الكلمات الرئيسية.</w:t>
      </w:r>
    </w:p>
    <w:p>
      <w:pPr>
        <w:bidi/>
      </w:pPr>
      <w:r>
        <w:rPr>
          <w:rtl/>
          <w:cs/>
          <w:lang w:val="ar_AE" w:bidi="ar_AE"/>
        </w:rPr>
      </w:r>
      <w:r>
        <w:rPr>
          <w:rtl/>
          <w:cs/>
          <w:lang w:val="ar_AE" w:bidi="ar_AE"/>
        </w:rPr>
        <w:t xml:space="preserve">ظهر يهوه لسليمان في حلم ليلًا، وقال </w:t>
      </w:r>
      <w:r>
        <w:rPr>
          <w:b/>
          <w:rtl/>
          <w:cs/>
          <w:lang w:val="ar_AE" w:bidi="ar_AE"/>
        </w:rPr>
        <w:t>الله</w:t>
      </w:r>
      <w:r>
        <w:rPr>
          <w:rtl/>
          <w:cs/>
          <w:lang w:val="ar_AE" w:bidi="ar_AE"/>
        </w:rPr>
        <w:t xml:space="preserve"> لسليمان أن يطلب أي شيء يريده. تحدث الأحلام أثناء النوم. وفي الحلم، يختبر الشخص أحداثًا لا تحدث في الواقع، أو يرى أشياء غير موجودة بالفعل. ويمكن ليهوه أن يستخدم الأحلام للتواصل مع الناس. استخدم نفس الكلمة أو العبارة لـ "الرب" كما استخدمتها في المقاطع السابقة. لمزيد من المعلومات حول كلمة "الرب"، ارجعوا إلى قاموس الكلمات الرئيسية.</w:t>
      </w:r>
    </w:p>
    <w:p>
      <w:pPr>
        <w:bidi/>
      </w:pPr>
      <w:r>
        <w:rPr>
          <w:rtl/>
          <w:cs/>
          <w:lang w:val="ar_AE" w:bidi="ar_AE"/>
        </w:rPr>
      </w:r>
      <w:r>
        <w:rPr>
          <w:rtl/>
          <w:cs/>
          <w:lang w:val="ar_AE" w:bidi="ar_AE"/>
        </w:rPr>
        <w:t xml:space="preserve">توقّفوا هنا وناقشوا معًا الكلمة أو العبارة التي سوف تستخدمونها للتعبير عن </w:t>
      </w:r>
      <w:r>
        <w:rPr>
          <w:b/>
          <w:rtl/>
          <w:cs/>
          <w:lang w:val="ar_AE" w:bidi="ar_AE"/>
        </w:rPr>
        <w:t>الحلم</w:t>
      </w:r>
      <w:r>
        <w:rPr>
          <w:rtl/>
          <w:cs/>
          <w:lang w:val="ar_AE" w:bidi="ar_AE"/>
        </w:rPr>
        <w:t xml:space="preserve">. انظروا الحلم في قاموس الكلمات الرئيسية لمزيد من المعلومات.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قال سليمان إن يهوه أظهر</w:t>
      </w:r>
      <w:r>
        <w:rPr>
          <w:b/>
          <w:rtl/>
          <w:cs/>
          <w:lang w:val="ar_AE" w:bidi="ar_AE"/>
        </w:rPr>
        <w:t xml:space="preserve"> لعبده</w:t>
      </w:r>
      <w:r>
        <w:rPr>
          <w:rtl/>
          <w:cs/>
          <w:lang w:val="ar_AE" w:bidi="ar_AE"/>
        </w:rPr>
        <w:t xml:space="preserve"> داود </w:t>
      </w:r>
      <w:r>
        <w:rPr>
          <w:b/>
          <w:rtl/>
          <w:cs/>
          <w:lang w:val="ar_AE" w:bidi="ar_AE"/>
        </w:rPr>
        <w:t>محبة ثابتة</w:t>
      </w:r>
      <w:r>
        <w:rPr>
          <w:rtl/>
          <w:cs/>
          <w:lang w:val="ar_AE" w:bidi="ar_AE"/>
        </w:rPr>
        <w:t>، لأن داود كان يسلك أمام يهوه بأمانة وبر واستقامة قلب. وعادةً ما تشير كلمة عبد إلى شخص يعمل لدى شخص آخر، لكنها تعني هنا أن داود كان خاضعًا لسلطان يهوه وكان يعبده. وتشير المحبة الثابتة إلى المحبة الأمينة من يهوه. وأحيانًا يترجم الناس المحبة الثابتة بكلمة لطف. والمحبة الثابتة هي اللطف أو المساعدة التي يقدّمها القائد أو الشخص المهم جدًا لشخص يخضع لسلطانه. استخدموا الكلمة أو العبارة ذاتها للعبد والمحبة الثابتة كما استخدمتموها في المقاطع السابقة. لمزيد من المعلومات عن العبد والمحبة الثابتة، ارجعوا إلى قاموس الكلمات الرئيسية.</w:t>
      </w:r>
    </w:p>
    <w:p>
      <w:pPr>
        <w:bidi/>
      </w:pPr>
      <w:r>
        <w:rPr>
          <w:rtl/>
          <w:cs/>
          <w:lang w:val="ar_AE" w:bidi="ar_AE"/>
        </w:rPr>
      </w:r>
      <w:r>
        <w:rPr>
          <w:rtl/>
          <w:cs/>
          <w:lang w:val="ar_AE" w:bidi="ar_AE"/>
        </w:rPr>
        <w:t>السلوك بأمانة يعني أن يكون الشخص أمينًا ويمكن الاعتماد عليه. والسلوك بأمانة مشابه في معناه للمحبة الثابتة، لكن التركيز هنا هو بوضوح على أن يكون الشخص جديرًا بالثقة في فعل الصواب. والشخص الذي يسلك بالبر يتصرّف بطريقة صحيحة. والشخص الذي يريد أن يطيع يهوه ويريد أن يفعل ما يرضيه هو شخص بار، حتى وإن كان لا يزال يرتكب أخطاء ويعصي يهوه دون قصد.</w:t>
      </w:r>
    </w:p>
    <w:p>
      <w:pPr>
        <w:bidi/>
      </w:pPr>
      <w:r>
        <w:rPr>
          <w:rtl/>
          <w:cs/>
          <w:lang w:val="ar_AE" w:bidi="ar_AE"/>
        </w:rPr>
      </w:r>
      <w:r>
        <w:rPr>
          <w:rtl/>
          <w:cs/>
          <w:lang w:val="ar_AE" w:bidi="ar_AE"/>
        </w:rPr>
        <w:t xml:space="preserve">توقّفوا هنا وناقشوا معًا الكلمات أو العبارات التي سوف تستخدمونها للتعبير عن </w:t>
      </w:r>
      <w:r>
        <w:rPr>
          <w:b/>
          <w:rtl/>
          <w:cs/>
          <w:lang w:val="ar_AE" w:bidi="ar_AE"/>
        </w:rPr>
        <w:t>الأمانة</w:t>
      </w:r>
      <w:r>
        <w:rPr>
          <w:rtl/>
          <w:cs/>
          <w:lang w:val="ar_AE" w:bidi="ar_AE"/>
        </w:rPr>
        <w:t xml:space="preserve"> </w:t>
      </w:r>
      <w:r>
        <w:rPr>
          <w:b/>
          <w:rtl/>
          <w:cs/>
          <w:lang w:val="ar_AE" w:bidi="ar_AE"/>
        </w:rPr>
        <w:t>والبر</w:t>
      </w:r>
      <w:r>
        <w:rPr>
          <w:rtl/>
          <w:cs/>
          <w:lang w:val="ar_AE" w:bidi="ar_AE"/>
        </w:rPr>
        <w:t xml:space="preserve">. ابحثوا عن كلمة البِرّ في قاموس الكلمات الرئيسية لمزيد من المعلومات. وإذا كنتم قد ترجمتم هذه الكلمات فعلًا في سِفر آخر من الكتاب المقدّس، فاستخدموا الكلمات ذاتها التي استخدمتموها هناك. أوقِفوا الاستماع إلى هذا التسجيل الصوتي هنا. </w:t>
      </w:r>
    </w:p>
    <w:p>
      <w:pPr>
        <w:bidi/>
      </w:pPr>
      <w:r>
        <w:rPr>
          <w:rtl/>
          <w:cs/>
          <w:lang w:val="ar_AE" w:bidi="ar_AE"/>
        </w:rPr>
      </w:r>
      <w:r>
        <w:rPr>
          <w:rtl/>
          <w:cs/>
          <w:lang w:val="ar_AE" w:bidi="ar_AE"/>
        </w:rPr>
        <w:t>استقامة القلب هي طريقة خاصة للحديث عن امتلاك قلب صالح وأمين. وهي تعني محاولة فعل ما هو صواب، وأن يكون الشخص عادلًا وصادقًا.</w:t>
      </w:r>
    </w:p>
    <w:p>
      <w:pPr>
        <w:bidi/>
      </w:pPr>
      <w:r>
        <w:rPr>
          <w:rtl/>
          <w:cs/>
          <w:lang w:val="ar_AE" w:bidi="ar_AE"/>
        </w:rPr>
      </w:r>
      <w:r>
        <w:rPr>
          <w:rtl/>
          <w:cs/>
          <w:lang w:val="ar_AE" w:bidi="ar_AE"/>
        </w:rPr>
        <w:t>توقّفوا هنا وناقشوا معًا كيف ستعبّرون عن "</w:t>
      </w:r>
      <w:r>
        <w:rPr>
          <w:b/>
          <w:rtl/>
          <w:cs/>
          <w:lang w:val="ar_AE" w:bidi="ar_AE"/>
        </w:rPr>
        <w:t>استقامة القلب</w:t>
      </w:r>
      <w:r>
        <w:rPr>
          <w:rtl/>
          <w:cs/>
          <w:lang w:val="ar_AE" w:bidi="ar_AE"/>
        </w:rPr>
        <w:t xml:space="preserve">". وإذا استخدمتم الكلمة الخاصة بالقلب في ترجمتكم، فاستخدموا الكلمة ذاتها للقلب التي استخدمتموها سابقًا، وارجعوا إلى القلب في قاموس الكلمات الرئيسية لمزيد من المعلومات. أوقِفوا الاستماع إلى هذا التسجيل الصوتي هنا. </w:t>
      </w:r>
    </w:p>
    <w:p>
      <w:pPr>
        <w:bidi/>
      </w:pPr>
      <w:r>
        <w:rPr>
          <w:rtl/>
          <w:cs/>
          <w:lang w:val="ar_AE" w:bidi="ar_AE"/>
        </w:rPr>
      </w:r>
      <w:r>
        <w:rPr>
          <w:rtl/>
          <w:cs/>
          <w:lang w:val="ar_AE" w:bidi="ar_AE"/>
        </w:rPr>
        <w:t xml:space="preserve">قال سليمان إن يهوه كان أمينًا لأبيه داود، إذ أقام سليمان </w:t>
      </w:r>
      <w:r>
        <w:rPr>
          <w:b/>
          <w:rtl/>
          <w:cs/>
          <w:lang w:val="ar_AE" w:bidi="ar_AE"/>
        </w:rPr>
        <w:t>ليجلس على الكرسي</w:t>
      </w:r>
      <w:r>
        <w:rPr>
          <w:rtl/>
          <w:cs/>
          <w:lang w:val="ar_AE" w:bidi="ar_AE"/>
        </w:rPr>
        <w:t xml:space="preserve"> الذي جلس عليه داود. والجلوس على الكرسي هو طريقة خاصة للحديث عن شخص يحكم مملكة. ترجموا فكرة الجلوس على الكرسي بالطريقة ذاتها التي ترجمتموها بها سابقًا.</w:t>
      </w:r>
    </w:p>
    <w:p>
      <w:pPr>
        <w:bidi/>
      </w:pPr>
      <w:r>
        <w:rPr>
          <w:rtl/>
          <w:cs/>
          <w:lang w:val="ar_AE" w:bidi="ar_AE"/>
        </w:rPr>
      </w:r>
      <w:r>
        <w:rPr>
          <w:rtl/>
          <w:cs/>
          <w:lang w:val="ar_AE" w:bidi="ar_AE"/>
        </w:rPr>
        <w:t>طلب سليمان من يهوه الحكمة ليحكم شعب يهوه. وعندما يحكم شخص، فإنه ينظر في أفعال الناس ويقرر ما إذا كان ما يفعلونه صوابًا أم خطأ، وبالتالي ما إذا كانوا مذنبين أم أبرياء من مخالفة قانون. وسيعاقب القاضي الشخص إذا رأى أن الشخص كان مذنبًا في عمل شيء خاطئ. وفي هذه الحالة، يتحدث سليمان عن الحكم على شعب يهوه باعتباره ما يفعله الحاكم لحكم الناس أو إدارتهم.</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كلمة </w:t>
      </w:r>
      <w:r>
        <w:rPr>
          <w:b/>
          <w:rtl/>
          <w:cs/>
          <w:lang w:val="ar_AE" w:bidi="ar_AE"/>
        </w:rPr>
        <w:t>قاضي</w:t>
      </w:r>
      <w:r>
        <w:rPr>
          <w:rtl/>
          <w:cs/>
          <w:lang w:val="ar_AE" w:bidi="ar_AE"/>
        </w:rPr>
        <w:t xml:space="preserve">. ولمزيدٍ من المعلومات، ابحثوا عن كلمة قاضي في قاموس الكلمات الرئيسية. 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سُرَّ يهوه لأن سليمان طلب الحكمة لمعرفة </w:t>
      </w:r>
      <w:r>
        <w:rPr>
          <w:b/>
          <w:rtl/>
          <w:cs/>
          <w:lang w:val="ar_AE" w:bidi="ar_AE"/>
        </w:rPr>
        <w:t>العدل</w:t>
      </w:r>
      <w:r>
        <w:rPr>
          <w:rtl/>
          <w:cs/>
          <w:lang w:val="ar_AE" w:bidi="ar_AE"/>
        </w:rPr>
        <w:t>. العدل هو عندما يعامل شخص ما شخصًا آخر بالإنصاف وفقًا للقانون. وعندما يسود العدل في مجتمع بأكمله، يعامل الجميع بعضهم بعضًا بالمساواة والإنصاف. وفي المجتمع العادل، يعاقب الأشخاص في السلطة والمسؤولية أولئك الذين يفعلون السيئات كما يحمون الفقراء والضعفاء. استخدموا الكلمة ذاتها للحكمة التي استخدمتموها سابقًا، وتذكّروا أن الحكمة موجودة في قاموس الكلمات الرئيسية.</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العدالة</w:t>
      </w:r>
      <w:r>
        <w:rPr>
          <w:rtl/>
          <w:cs/>
          <w:lang w:val="ar_AE" w:bidi="ar_AE"/>
        </w:rPr>
        <w:t xml:space="preserve">. ابحثوا عن تعبير العدالة في قاموس الكلمات الرئيسية لمزيد من المعلومات. 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ثم يلخّص يهوه ما طلبه سليمان، ويقول إنه سيعطي سليمان قلبًا حكيمًا ومميّزًا.</w:t>
      </w:r>
    </w:p>
    <w:p>
      <w:pPr>
        <w:bidi/>
      </w:pPr>
      <w:r>
        <w:rPr>
          <w:rtl/>
          <w:cs/>
          <w:lang w:val="ar_AE" w:bidi="ar_AE"/>
        </w:rPr>
      </w:r>
      <w:r>
        <w:rPr>
          <w:rtl/>
          <w:cs/>
          <w:lang w:val="ar_AE" w:bidi="ar_AE"/>
        </w:rPr>
        <w:t xml:space="preserve">توقّفوا هنا وناقشوا معًا كيف ستعبّرون عن أن يهوه سيعطي سليمان </w:t>
      </w:r>
      <w:r>
        <w:rPr>
          <w:b/>
          <w:rtl/>
          <w:cs/>
          <w:lang w:val="ar_AE" w:bidi="ar_AE"/>
        </w:rPr>
        <w:t>قلبًا حكيمًا ومميّزًا</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ووعد يهوه أيضًا أن يعطي سليمان طول العمر إذا سلك سليمان في طرق يهوه وحفظ فرائض يهوه و</w:t>
      </w:r>
      <w:r>
        <w:rPr>
          <w:b/>
          <w:rtl/>
          <w:cs/>
          <w:lang w:val="ar_AE" w:bidi="ar_AE"/>
        </w:rPr>
        <w:t>وصاياه.</w:t>
      </w:r>
      <w:r>
        <w:rPr>
          <w:rtl/>
          <w:cs/>
          <w:lang w:val="ar_AE" w:bidi="ar_AE"/>
        </w:rPr>
        <w:t xml:space="preserve"> استخدموا الكلمة أو العبارة ذاتها للوصايا كما استخدمتموها في المقاطع السابقة. لمزيدٍ من المعلومات عن كلمة الوصايا، انظر قاموس الكلمات الرئيسية.</w:t>
      </w:r>
    </w:p>
    <w:p>
      <w:pPr>
        <w:bidi/>
      </w:pPr>
      <w:r>
        <w:rPr>
          <w:rtl/>
          <w:cs/>
          <w:lang w:val="ar_AE" w:bidi="ar_AE"/>
        </w:rPr>
      </w:r>
      <w:r>
        <w:rPr>
          <w:rtl/>
          <w:cs/>
          <w:lang w:val="ar_AE" w:bidi="ar_AE"/>
        </w:rPr>
        <w:t>فعاد سليمان إلى أورشليم ووقف أمام تابوت عهد الرب. ويشير التابوت إلى الصندوق المستطيل المصنوع من خشب السنط الذي طلب يهوه من موسى أن يصنعه. ويسمّي الناس هذا الصندوق أحيانًا تابوت العهد، لأن الشرائع التي أعطاها يهوه لموسى هي عهد قوي بين يهوه وشعبه. وتشهد هذه الشريعة، أو تُظهر، أن الإسرائيليين هم شعب يهوه الخاص.</w:t>
      </w:r>
    </w:p>
    <w:p>
      <w:pPr>
        <w:bidi/>
      </w:pPr>
      <w:r>
        <w:rPr>
          <w:rtl/>
          <w:cs/>
          <w:lang w:val="ar_AE" w:bidi="ar_AE"/>
        </w:rPr>
      </w:r>
      <w:r>
        <w:rPr>
          <w:rtl/>
          <w:cs/>
          <w:lang w:val="ar_AE" w:bidi="ar_AE"/>
        </w:rPr>
        <w:t xml:space="preserve">توقّفوا هنا وناقشوا معًا الكلمة أو العبارة التي سوف تستخدمونها للتعبير عن </w:t>
      </w:r>
      <w:r>
        <w:rPr>
          <w:b/>
          <w:rtl/>
          <w:cs/>
          <w:lang w:val="ar_AE" w:bidi="ar_AE"/>
        </w:rPr>
        <w:t>تابوت العهد</w:t>
      </w:r>
      <w:r>
        <w:rPr>
          <w:rtl/>
          <w:cs/>
          <w:lang w:val="ar_AE" w:bidi="ar_AE"/>
        </w:rPr>
        <w:t xml:space="preserve">. في قصة سابقة في سفر الملوك الأول، استخدمتم تعبير تابوت أدوناي يهوه، لكن الراوي يسمّي التابوت هنا تابوت العهد. انظروا قاموس الكلمات الرئيسية لمزيد من المعلومات عن تابوت العهد. إذا كنتم قد ترجمتم هذا التعبير بالفعل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قدّم سليمان محرقات وذبائح سلامة، وأقام وليمة لجميع عبيده. وكان الناس يقدّمون ذبائح السلامة أو الشركة لإقامة علاقات جيدة مع يهوه والحفاظ عليها. وكان الناس يقدّمون جزءًا من لحم الحيوان ليهوه ويأكلون الباقي.</w:t>
      </w:r>
    </w:p>
    <w:p>
      <w:pPr>
        <w:bidi/>
      </w:pPr>
      <w:r>
        <w:rPr>
          <w:rtl/>
          <w:cs/>
          <w:lang w:val="ar_AE" w:bidi="ar_AE"/>
        </w:rPr>
      </w:r>
      <w:r>
        <w:rPr>
          <w:rtl/>
          <w:cs/>
          <w:lang w:val="ar_AE" w:bidi="ar_AE"/>
        </w:rPr>
        <w:t xml:space="preserve">توقّفوا هنا وناقشوا معًا الكلمة أو العبارة التي سوف تستخدمونها للتعبير عن </w:t>
      </w:r>
      <w:r>
        <w:rPr>
          <w:b/>
          <w:rtl/>
          <w:cs/>
          <w:lang w:val="ar_AE" w:bidi="ar_AE"/>
        </w:rPr>
        <w:t>ذبائح السلامة أو الشركة</w:t>
      </w:r>
      <w:r>
        <w:rPr>
          <w:rtl/>
          <w:cs/>
          <w:lang w:val="ar_AE" w:bidi="ar_AE"/>
        </w:rPr>
        <w:t>. انظروا ذبائح السلامة أو الشركة في قاموس الكلمات الرئيسية لمزيد من المعلومات. وإذا كنتم قد ترجمتم هذا التعبير بالفعل في سِفر آخر من الكتاب المُقدَّس، فاستخدموا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3:16–28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الملوك الأول ٣: ١٦–٢٨ واحفظوه في قلوبكم. </w:t>
      </w:r>
    </w:p>
    <w:p>
      <w:pPr>
        <w:bidi/>
      </w:pPr>
      <w:r>
        <w:rPr>
          <w:rtl/>
          <w:cs/>
          <w:lang w:val="ar_AE" w:bidi="ar_AE"/>
        </w:rPr>
      </w:r>
      <w:r>
        <w:rPr>
          <w:rtl/>
          <w:cs/>
          <w:lang w:val="ar_AE" w:bidi="ar_AE"/>
        </w:rPr>
        <w:t>استمعوا إلى النسخة الصوتية من سفر الملوك الأول ٣: ١٦–٢٨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ملوك ٣: ١٦–٢٨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القصة السابقة، ظهر الرب (يهوه) لسليمان في حلم، وأعطى سليمان حكمة أكثر من أي شخص عاش قبله أو سيعيش بعده. وفي هذه القصة، يستخدم سليمان حكمته ليحكم بالعدل في قضية صعبة.</w:t>
      </w:r>
    </w:p>
    <w:p>
      <w:pPr>
        <w:bidi/>
      </w:pPr>
      <w:r>
        <w:rPr>
          <w:rtl/>
          <w:cs/>
          <w:lang w:val="ar_AE" w:bidi="ar_AE"/>
        </w:rPr>
      </w:r>
      <w:r>
        <w:rPr>
          <w:rtl/>
          <w:cs/>
          <w:lang w:val="ar_AE" w:bidi="ar_AE"/>
        </w:rPr>
        <w:t>وفي يوم من الأيام، جاءت امرأتان زانيتان، أي امرأتان كانتا تمارسان الجنس مع الرجال مقابل المال، ووقفتا أمام الملك سليمان. وكان بإمكان شعب إسرائيل أن يأتي إلى الملك ويقف أمامه لكي يحكم في قضاياهم ويقرّر مَن على حق ومَن على خطأ. وكان ملك إسرائيل هو القاضي الأعلى في البلاد. وعندما كانت توجد قضية صعبة لا يستطيع أي قاضٍ آخر حلّها، كان الشعب يأتي بها إلى الملك.</w:t>
      </w:r>
    </w:p>
    <w:p>
      <w:pPr>
        <w:bidi/>
      </w:pPr>
      <w:r>
        <w:rPr>
          <w:rtl/>
          <w:cs/>
          <w:lang w:val="ar_AE" w:bidi="ar_AE"/>
        </w:rPr>
      </w:r>
      <w:r>
        <w:rPr>
          <w:rtl/>
          <w:cs/>
          <w:lang w:val="ar_AE" w:bidi="ar_AE"/>
        </w:rPr>
        <w:t xml:space="preserve">توقَّفوا هنا وناقشوا هذا السؤال كمجموعة: ناقشوا أصعب قضية حدثت على الإطلاق في مجتمعكم. مَن أصدر القرار النهائي في تلك القضية؟ أوقِفوا الاستماع إلى هذا التسجيل الصوتي هنا. </w:t>
      </w:r>
    </w:p>
    <w:p>
      <w:pPr>
        <w:bidi/>
      </w:pPr>
      <w:r>
        <w:rPr>
          <w:rtl/>
          <w:cs/>
          <w:lang w:val="ar_AE" w:bidi="ar_AE"/>
        </w:rPr>
      </w:r>
      <w:r>
        <w:rPr>
          <w:rtl/>
          <w:cs/>
          <w:lang w:val="ar_AE" w:bidi="ar_AE"/>
        </w:rPr>
        <w:t>تكلّمت المرأة الأولى وقالت للملك سليمان إنها والمرأة الثانية كانتا تسكنان في بيت واحد. وقالت المرأة الأولى إنها ولدت طفلًا بينما كانت تسكن مع المرأة الأخرى في البيت نفسه. وحدث أنه في اليوم الثالث بعد أن ولدت المرأة الأولى، ولدت المرأة الثانية أيضًا طفلًا. وكانت المرأتان وحدهما في البيت، ولم يكن معهما أي زائر. ومن المرجّح أنها كانت تقصد أنه لم يكن هناك زبائن من الرجال، لكن النقطة الأساسية هي أن المرأتين كانتا وحدهما مع طفليهما.</w:t>
      </w:r>
    </w:p>
    <w:p>
      <w:pPr>
        <w:bidi/>
      </w:pPr>
      <w:r>
        <w:rPr>
          <w:rtl/>
          <w:cs/>
          <w:lang w:val="ar_AE" w:bidi="ar_AE"/>
        </w:rPr>
      </w:r>
      <w:r>
        <w:rPr>
          <w:rtl/>
          <w:cs/>
          <w:lang w:val="ar_AE" w:bidi="ar_AE"/>
        </w:rPr>
        <w:t xml:space="preserve">توقَّفوا هنا وناقشوا هذا السؤال كمجموعة: في ثقافتكم، كم من الوقت تبقى المرأة داخل البيت بعد أن تلد؟ كم من الوقت يمرّ قبل أن يستطيع أحد زيارة المرأة؟ مَن يأتي للزيارة أولًا: الأصدقاء الرجال، أم الصديقات النساء، أم كلاهما معًا؟ أوقِفوا الاستماع إلى هذا التسجيل الصوتي هنا. </w:t>
      </w:r>
    </w:p>
    <w:p>
      <w:pPr>
        <w:bidi/>
      </w:pPr>
      <w:r>
        <w:rPr>
          <w:rtl/>
          <w:cs/>
          <w:lang w:val="ar_AE" w:bidi="ar_AE"/>
        </w:rPr>
      </w:r>
      <w:r>
        <w:rPr>
          <w:rtl/>
          <w:cs/>
          <w:lang w:val="ar_AE" w:bidi="ar_AE"/>
        </w:rPr>
        <w:t>ولدت كلتا المرأتين ابنًا. وأخبرت المرأة الأولى الملك أن ابن المرأة الثانية مات لأن أمه اضطجعت عليه ليلًا. ثم أخذت المرأة الثانية الصبي الحي من المرأة الأولى بينما كانت المرأة الأولى نائمة، ووضعته بجوار المرأة الأولى، ووضعت ابنها الميت بجوارها. وأخذت المرأة الثانية ابن المرأة الأولى الحي ووضعته على صدرها.</w:t>
      </w:r>
    </w:p>
    <w:p>
      <w:pPr>
        <w:bidi/>
      </w:pPr>
      <w:r>
        <w:rPr>
          <w:rtl/>
          <w:cs/>
          <w:lang w:val="ar_AE" w:bidi="ar_AE"/>
        </w:rPr>
      </w:r>
      <w:r>
        <w:rPr>
          <w:rtl/>
          <w:cs/>
          <w:lang w:val="ar_AE" w:bidi="ar_AE"/>
        </w:rPr>
        <w:t xml:space="preserve">توقَّفوا هنا وناقشوا هذا السؤال كمجموعة: كيف ينام الأطفال حديثو الولادة ليلًا في ثقافتكم؟ ما الأمور التي تفعلها أمهات هؤلاء الأطفال لحمايتهم ليلًا؟ أوقِفوا الاستماع إلى هذا التسجيل الصوتي هنا. </w:t>
      </w:r>
    </w:p>
    <w:p>
      <w:pPr>
        <w:bidi/>
      </w:pPr>
      <w:r>
        <w:rPr>
          <w:rtl/>
          <w:cs/>
          <w:lang w:val="ar_AE" w:bidi="ar_AE"/>
        </w:rPr>
      </w:r>
      <w:r>
        <w:rPr>
          <w:rtl/>
          <w:cs/>
          <w:lang w:val="ar_AE" w:bidi="ar_AE"/>
        </w:rPr>
        <w:t>وقالت المرأة الأولى إنه عندما استيقظت في الصباح لكي ترضع طفلها، فوجئت بأن طفلها قد مات. ولكن عندما ازداد ضوء الصباح ونظرت إلى الصبي الميت عن قرب، فوجئت بأنه لم يكن الابن الذي ولدته.</w:t>
      </w:r>
    </w:p>
    <w:p>
      <w:pPr>
        <w:bidi/>
      </w:pPr>
      <w:r>
        <w:rPr>
          <w:rtl/>
          <w:cs/>
          <w:lang w:val="ar_AE" w:bidi="ar_AE"/>
        </w:rPr>
      </w:r>
      <w:r>
        <w:rPr>
          <w:rtl/>
          <w:cs/>
          <w:lang w:val="ar_AE" w:bidi="ar_AE"/>
        </w:rPr>
        <w:t>توقَّفوا هنا وناقشوا هذا الأمر كمجموعة: احكوا قصصًا عن أشخاص سرقوا أطفالًا صغارًا، أو عن أشخاص سُرق أطفالهم الصغار منهم. وناقشوا أيضًا كيف تستطيع الأم أن تعرف أن الطفل حديث الولادة ليس طفلها. توقّفوا عن سماع التسجيل الصوتي هنا.</w:t>
      </w:r>
    </w:p>
    <w:p>
      <w:pPr>
        <w:bidi/>
      </w:pPr>
      <w:r>
        <w:rPr>
          <w:rtl/>
          <w:cs/>
          <w:lang w:val="ar_AE" w:bidi="ar_AE"/>
        </w:rPr>
      </w:r>
      <w:r>
        <w:rPr>
          <w:rtl/>
          <w:cs/>
          <w:lang w:val="ar_AE" w:bidi="ar_AE"/>
        </w:rPr>
        <w:t>وبينما كانت المرأة الأولى تخبر الملك بهذه الأمور، قاطعتها المرأة الثانية واعترضت على قصتها. وقالت المرأة الثانية إن هذا الكلام غير صحيح، وإن الطفل الحي هو ابنها، وإن الطفل الميت هو ابن المرأة الأولى. لكن المرأة الأولى أصرّت على أن الطفل الحي هو ابنها، وأن الطفل الميت هو ابن المرأة الثانية. وظلّت المرأتان تتجادلان بهذه الطريقة أمام الملك.</w:t>
      </w:r>
    </w:p>
    <w:p>
      <w:pPr>
        <w:bidi/>
      </w:pPr>
      <w:r>
        <w:rPr>
          <w:rtl/>
          <w:cs/>
          <w:lang w:val="ar_AE" w:bidi="ar_AE"/>
        </w:rPr>
      </w:r>
      <w:r>
        <w:rPr>
          <w:rtl/>
          <w:cs/>
          <w:lang w:val="ar_AE" w:bidi="ar_AE"/>
        </w:rPr>
        <w:t xml:space="preserve">توقَّفوا هنا وناقشوا هذا الأمر كمجموعة: احكوا قصصًا عن أشخاص تجادلوا وصاح بعضهم في وجه بعض أمام الآخرين. وتحدّثوا عن الطريقة التي اتّهم بها أولئك الأشخاص بعضهم بعضًا وألقوا اللوم بعضهم على بعض. صِفوا المشهد، والمشاعر، ونوع الكلام ودرجة ارتفاع أصواتهم، وكيف تحدّثوا بعضهم إلى بعض. وكيف كان ردّ فعل الأشخاص الذين شاهدوا ذلك؟ أوقِفوا الاستماع إلى هذا التسجيل الصوتي هنا. </w:t>
      </w:r>
    </w:p>
    <w:p>
      <w:pPr>
        <w:bidi/>
      </w:pPr>
      <w:r>
        <w:rPr>
          <w:rtl/>
          <w:cs/>
          <w:lang w:val="ar_AE" w:bidi="ar_AE"/>
        </w:rPr>
      </w:r>
      <w:r>
        <w:rPr>
          <w:rtl/>
          <w:cs/>
          <w:lang w:val="ar_AE" w:bidi="ar_AE"/>
        </w:rPr>
        <w:t>وقال الملك سليمان إن كلتا المرأتين تدّعيان أنها أم الطفل الحي، وتقولان إن المرأة الأخرى هي أم الطفل الميت. ثم طلب الملك من خدمه أن يحضروا له سيفًا، فأحضروا له سيفًا.</w:t>
      </w:r>
    </w:p>
    <w:p>
      <w:pPr>
        <w:bidi/>
      </w:pPr>
      <w:r>
        <w:rPr>
          <w:rtl/>
          <w:cs/>
          <w:lang w:val="ar_AE" w:bidi="ar_AE"/>
        </w:rPr>
      </w:r>
      <w:r>
        <w:rPr>
          <w:rtl/>
          <w:cs/>
          <w:lang w:val="ar_AE" w:bidi="ar_AE"/>
        </w:rPr>
        <w:t xml:space="preserve">توقّفوا هنا وانظروا كمجموعة إلى صورة سيف. أوقِفوا الاستماع إلى هذا التسجيل الصوتي هنا. </w:t>
      </w:r>
    </w:p>
    <w:p>
      <w:pPr>
        <w:bidi/>
      </w:pPr>
      <w:r>
        <w:rPr>
          <w:rtl/>
          <w:cs/>
          <w:lang w:val="ar_AE" w:bidi="ar_AE"/>
        </w:rPr>
      </w:r>
      <w:r>
        <w:rPr>
          <w:rtl/>
          <w:cs/>
          <w:lang w:val="ar_AE" w:bidi="ar_AE"/>
        </w:rPr>
        <w:t>ثم قال الملك لخدمه أن يقطعوا الطفل الحي إلى قسمين، وأن يعطوا كل واحدة من المرأتين قسمًا.</w:t>
      </w:r>
    </w:p>
    <w:p>
      <w:pPr>
        <w:bidi/>
      </w:pPr>
      <w:r>
        <w:rPr>
          <w:rtl/>
          <w:cs/>
          <w:lang w:val="ar_AE" w:bidi="ar_AE"/>
        </w:rPr>
      </w:r>
      <w:r>
        <w:rPr>
          <w:rtl/>
          <w:cs/>
          <w:lang w:val="ar_AE" w:bidi="ar_AE"/>
        </w:rPr>
        <w:t xml:space="preserve">توقَّفوا هنا وناقشوا هذا الأمر كمجموعة: تحدّثوا عن أغرب قرار أصدره قاضٍ في مجتمعكم على الإطلاق. صِفوا ردّ فعل الأشخاص الذين استمعوا إلى القضية عندما سمعوا القرار. وإذا كنتم تعرفون قضايا كان القرار فيها قاسيًا أو شديد القسوة، فركّزوا على تلك القصص. أوقِفوا الاستماع إلى هذا التسجيل الصوتي هنا. </w:t>
      </w:r>
    </w:p>
    <w:p>
      <w:pPr>
        <w:bidi/>
      </w:pPr>
      <w:r>
        <w:rPr>
          <w:rtl/>
          <w:cs/>
          <w:lang w:val="ar_AE" w:bidi="ar_AE"/>
        </w:rPr>
      </w:r>
      <w:r>
        <w:rPr>
          <w:rtl/>
          <w:cs/>
          <w:lang w:val="ar_AE" w:bidi="ar_AE"/>
        </w:rPr>
        <w:t>فتحرّكت أحشاء المرأة الحقيقية، أي امتلأ قلبها بالرحمة نحو ابنها لأنها أحبّته. فتوسّلت إلى الملك بشدة ألّا يقتلوا الصبي. وطلبت المرأة الحقيقية من الملك أن يأمر خدمه بأن يعطوا الصبي الحي للمرأة الأخرى. فقد فضّلت أن تفقد الطفل على أن ترى الخدم يقتلونه. أما المرأة الأخرى فصرخت قائلةً: "لا يكونُ لي ولا لكِ. اُشطُروهُ"</w:t>
      </w:r>
    </w:p>
    <w:p>
      <w:pPr>
        <w:bidi/>
      </w:pPr>
      <w:r>
        <w:rPr>
          <w:rtl/>
          <w:cs/>
          <w:lang w:val="ar_AE" w:bidi="ar_AE"/>
        </w:rPr>
      </w:r>
      <w:r>
        <w:rPr>
          <w:rtl/>
          <w:cs/>
          <w:lang w:val="ar_AE" w:bidi="ar_AE"/>
        </w:rPr>
        <w:t xml:space="preserve">توقَّفوا هنا وتحدّثوا عن وقت شعرتم فيه برحمة أو شفقة شديدة نحو شخص، حتى اضطررتم إلى أن تقولوا شيئًا للآخرين عنه. أوقِفوا الاستماع إلى هذا التسجيل الصوتي هنا. </w:t>
      </w:r>
    </w:p>
    <w:p>
      <w:pPr>
        <w:bidi/>
      </w:pPr>
      <w:r>
        <w:rPr>
          <w:rtl/>
          <w:cs/>
          <w:lang w:val="ar_AE" w:bidi="ar_AE"/>
        </w:rPr>
      </w:r>
      <w:r>
        <w:rPr>
          <w:rtl/>
          <w:cs/>
          <w:lang w:val="ar_AE" w:bidi="ar_AE"/>
        </w:rPr>
        <w:t>فأجاب الملك وقال لخدمه ألّا يقتلوا الصبي. وقال الملك إن المرأة الأولى، المرأة التي منعته من قتل الطفل، هي أمه الحقيقية. وأمر الملك خدمه بأن يعطوا تلك المرأة الطفل الحي.</w:t>
      </w:r>
    </w:p>
    <w:p>
      <w:pPr>
        <w:bidi/>
      </w:pPr>
      <w:r>
        <w:rPr>
          <w:rtl/>
          <w:cs/>
          <w:lang w:val="ar_AE" w:bidi="ar_AE"/>
        </w:rPr>
      </w:r>
      <w:r>
        <w:rPr>
          <w:rtl/>
          <w:cs/>
          <w:lang w:val="ar_AE" w:bidi="ar_AE"/>
        </w:rPr>
        <w:t xml:space="preserve">توقَّفوا هنا وناقشوا هذا الأمر كمجموعة: تحدّثوا عن الشخص الذي يعتبره شعب مجتمعكم أحكم الناس. واحكوا قصصًا عن بعض الأمور التي فعلها هذا الشخص، وكيف تُظهر أفعاله حكمته. أوقِفوا الاستماع إلى هذا التسجيل الصوتي هنا. </w:t>
      </w:r>
    </w:p>
    <w:p>
      <w:pPr>
        <w:bidi/>
      </w:pPr>
      <w:r>
        <w:rPr>
          <w:rtl/>
          <w:cs/>
          <w:lang w:val="ar_AE" w:bidi="ar_AE"/>
        </w:rPr>
      </w:r>
      <w:r>
        <w:rPr>
          <w:rtl/>
          <w:cs/>
          <w:lang w:val="ar_AE" w:bidi="ar_AE"/>
        </w:rPr>
        <w:t>وسمع جميع شعب إسرائيل بالحكم العادل الذي أصدره الملك في هذه القضية. ولذلك، وقف جميع شعب إسرائيل في مهابة الملك، أي أظهروا له احترامًا عظيمًا. وأدرك الشعب أن الرب (يهوه) أعطى الملك سليمان حكمة الله ليحكم بالحق.</w:t>
      </w:r>
    </w:p>
    <w:p>
      <w:pPr>
        <w:bidi/>
      </w:pPr>
      <w:r>
        <w:rPr>
          <w:rtl/>
          <w:cs/>
          <w:lang w:val="ar_AE" w:bidi="ar_AE"/>
        </w:rPr>
      </w:r>
      <w:r>
        <w:rPr>
          <w:rtl/>
          <w:cs/>
          <w:lang w:val="ar_AE" w:bidi="ar_AE"/>
        </w:rPr>
        <w:t>توقَّفوا هنا وناقشوا هذا الأمر كمجموعة: تحدّثوا عن قائد اعتقد الناس في مجتمعكم أنه قريب من الكائنات الإلهية بسبب الأمور التي كان قادرًا على فعلها. وكيف كان الناس يعاملون هذا القائد؟</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ملوك ٣: ١٦–٢٨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ستقوم المجموعة بمحاولة تصوُّر هذا المقطع. </w:t>
      </w:r>
    </w:p>
    <w:p>
      <w:pPr>
        <w:bidi/>
      </w:pPr>
      <w:r>
        <w:rPr>
          <w:rtl/>
          <w:cs/>
          <w:lang w:val="ar_AE" w:bidi="ar_AE"/>
        </w:rPr>
      </w:r>
      <w:r>
        <w:rPr>
          <w:rtl/>
          <w:cs/>
          <w:lang w:val="ar_AE" w:bidi="ar_AE"/>
        </w:rPr>
        <w:t xml:space="preserve">يحتوي هذا المقطع على ستة مشاهد. </w:t>
      </w:r>
    </w:p>
    <w:p>
      <w:pPr>
        <w:bidi/>
      </w:pPr>
      <w:r>
        <w:rPr>
          <w:rtl/>
          <w:cs/>
          <w:lang w:val="ar_AE" w:bidi="ar_AE"/>
        </w:rPr>
      </w:r>
      <w:r>
        <w:rPr>
          <w:b/>
          <w:rtl/>
          <w:cs/>
          <w:lang w:val="ar_AE" w:bidi="ar_AE"/>
        </w:rPr>
        <w:t>في المشهد الأول:</w:t>
      </w:r>
      <w:r>
        <w:rPr>
          <w:rtl/>
          <w:cs/>
          <w:lang w:val="ar_AE" w:bidi="ar_AE"/>
        </w:rPr>
        <w:t xml:space="preserve"> جاءت امرأتان زانيتان ووقفتا أمام الملك سليمان لأنهما أرادتا منه أن يفصل في قضية بينهما.</w:t>
      </w:r>
    </w:p>
    <w:p>
      <w:pPr>
        <w:bidi/>
      </w:pPr>
      <w:r>
        <w:rPr>
          <w:rtl/>
          <w:cs/>
          <w:lang w:val="ar_AE" w:bidi="ar_AE"/>
        </w:rPr>
      </w:r>
      <w:r>
        <w:rPr>
          <w:b/>
          <w:rtl/>
          <w:cs/>
          <w:lang w:val="ar_AE" w:bidi="ar_AE"/>
        </w:rPr>
        <w:t>في المشهد الثاني:</w:t>
      </w:r>
      <w:r>
        <w:rPr>
          <w:rtl/>
          <w:cs/>
          <w:lang w:val="ar_AE" w:bidi="ar_AE"/>
        </w:rPr>
        <w:t xml:space="preserve"> أخبرت المرأة الأولى الملك كيف أنها والمرأة الثانية ولدتا ابنين في البيت نفسه، وكان الفرق بين ولادتيهما ثلاثة أيام. وقالت المرأة الأولى إن المرأة الثانية قتلت طفلها عندما اضطجعت عليه. ثم بدّلت المرأة الثانية طفلها الميت بابن المرأة الأولى الحي في منتصف الليل. وقالت المرأة الأولى إنها فوجئت عندما استيقظت لإرضاع طفلها ووجدته ميتًا، ولكنها عندما نظرت إليه عن قرب في الصباح، أدركت أنه لم يكن طفلها.</w:t>
      </w:r>
    </w:p>
    <w:p>
      <w:pPr>
        <w:bidi/>
      </w:pPr>
      <w:r>
        <w:rPr>
          <w:rtl/>
          <w:cs/>
          <w:lang w:val="ar_AE" w:bidi="ar_AE"/>
        </w:rPr>
      </w:r>
      <w:r>
        <w:rPr>
          <w:b/>
          <w:rtl/>
          <w:cs/>
          <w:lang w:val="ar_AE" w:bidi="ar_AE"/>
        </w:rPr>
        <w:t>في المشهد الثالث:</w:t>
      </w:r>
      <w:r>
        <w:rPr>
          <w:rtl/>
          <w:cs/>
          <w:lang w:val="ar_AE" w:bidi="ar_AE"/>
        </w:rPr>
        <w:t xml:space="preserve"> قاطعت المرأة الثانية المرأة الأولى وقالت إن الطفل الحي هو ابنها، وإن الطفل الميت هو ابن المرأة الأولى. وقالت المرأة الأولى إن الطفل الحي هو ابنها، وإن الطفل الميت هو ابن المرأة الثانية. وظلّت المرأتان تتجادلان بهذه الطريقة أمام الملك.</w:t>
      </w:r>
    </w:p>
    <w:p>
      <w:pPr>
        <w:bidi/>
      </w:pPr>
      <w:r>
        <w:rPr>
          <w:rtl/>
          <w:cs/>
          <w:lang w:val="ar_AE" w:bidi="ar_AE"/>
        </w:rPr>
      </w:r>
      <w:r>
        <w:rPr>
          <w:b/>
          <w:rtl/>
          <w:cs/>
          <w:lang w:val="ar_AE" w:bidi="ar_AE"/>
        </w:rPr>
        <w:t>في المشهد الرابع:</w:t>
      </w:r>
      <w:r>
        <w:rPr>
          <w:rtl/>
          <w:cs/>
          <w:lang w:val="ar_AE" w:bidi="ar_AE"/>
        </w:rPr>
        <w:t xml:space="preserve"> طلب الملك سليمان من خدمه أن يحضروا سيفًا، لأن كلتا المرأتين ادّعتا أن الطفل الحي ابنها. وعندما أحضر الخدم السيف، أمرهم الملك سليمان أن يقطعوا الطفل الحي إلى قسمين، وأن يعطوا كل امرأة نصفًا.</w:t>
      </w:r>
    </w:p>
    <w:p>
      <w:pPr>
        <w:bidi/>
      </w:pPr>
      <w:r>
        <w:rPr>
          <w:rtl/>
          <w:cs/>
          <w:lang w:val="ar_AE" w:bidi="ar_AE"/>
        </w:rPr>
      </w:r>
      <w:r>
        <w:rPr>
          <w:b/>
          <w:rtl/>
          <w:cs/>
          <w:lang w:val="ar_AE" w:bidi="ar_AE"/>
        </w:rPr>
        <w:t>في المشهد الخامس:</w:t>
      </w:r>
      <w:r>
        <w:rPr>
          <w:rtl/>
          <w:cs/>
          <w:lang w:val="ar_AE" w:bidi="ar_AE"/>
        </w:rPr>
        <w:t xml:space="preserve"> شعرت الأم الحقيقية للطفل بمحبة عظيمة نحو ابنها. فتوسّلت إلى الملك سليمان ألّا يقتل الطفل، بل أن يعطيه للمرأة الأخرى. لكن المرأة الثانية أرادت أن يقتلوا الطفل حتى لا تحصل أيٌّ من المرأتين عليه. فقال الملك سليمان إن المرأة الأولى هي الأم الحقيقية، وأعطى الطفل لها.</w:t>
      </w:r>
    </w:p>
    <w:p>
      <w:pPr>
        <w:bidi/>
      </w:pPr>
      <w:r>
        <w:rPr>
          <w:rtl/>
          <w:cs/>
          <w:lang w:val="ar_AE" w:bidi="ar_AE"/>
        </w:rPr>
      </w:r>
      <w:r>
        <w:rPr>
          <w:b/>
          <w:rtl/>
          <w:cs/>
          <w:lang w:val="ar_AE" w:bidi="ar_AE"/>
        </w:rPr>
        <w:t>في المشهد السادس:</w:t>
      </w:r>
      <w:r>
        <w:rPr>
          <w:rtl/>
          <w:cs/>
          <w:lang w:val="ar_AE" w:bidi="ar_AE"/>
        </w:rPr>
        <w:t xml:space="preserve"> سمع جميع شعب إسرائيل بالحكم الذي أصدره الملك في تلك القضية. فأظهر شعب إسرائيل احترامًا عظيمًا للملك سليمان، وأدركوا أن الله أعطى سليمان حكمة ليحكم بالعدل.</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المرأة الأولى</w:t>
      </w:r>
    </w:p>
    <w:p>
      <w:pPr>
        <w:pStyle w:val="ListBullet"/>
        <w:bidi/>
        <w:spacing w:line="240" w:lineRule="auto"/>
        <w:ind w:left="720"/>
      </w:pPr>
      <w:r>
        <w:rPr>
          <w:rtl/>
          <w:cs/>
          <w:lang w:val="ar_AE" w:bidi="ar_AE"/>
        </w:rPr>
      </w:r>
      <w:r>
        <w:rPr>
          <w:rtl/>
          <w:cs/>
          <w:lang w:val="ar_AE" w:bidi="ar_AE"/>
        </w:rPr>
        <w:t>المرأة الثانية</w:t>
      </w:r>
    </w:p>
    <w:p>
      <w:pPr>
        <w:pStyle w:val="ListBullet"/>
        <w:bidi/>
        <w:spacing w:line="240" w:lineRule="auto"/>
        <w:ind w:left="720"/>
      </w:pPr>
      <w:r>
        <w:rPr>
          <w:rtl/>
          <w:cs/>
          <w:lang w:val="ar_AE" w:bidi="ar_AE"/>
        </w:rPr>
      </w:r>
      <w:r>
        <w:rPr>
          <w:rtl/>
          <w:cs/>
          <w:lang w:val="ar_AE" w:bidi="ar_AE"/>
        </w:rPr>
        <w:t>الطفل الحي</w:t>
      </w:r>
    </w:p>
    <w:p>
      <w:pPr>
        <w:pStyle w:val="ListBullet"/>
        <w:bidi/>
        <w:spacing w:line="240" w:lineRule="auto"/>
        <w:ind w:left="720"/>
      </w:pPr>
      <w:r>
        <w:rPr>
          <w:rtl/>
          <w:cs/>
          <w:lang w:val="ar_AE" w:bidi="ar_AE"/>
        </w:rPr>
      </w:r>
      <w:r>
        <w:rPr>
          <w:rtl/>
          <w:cs/>
          <w:lang w:val="ar_AE" w:bidi="ar_AE"/>
        </w:rPr>
        <w:t>الطفل الميت.</w:t>
      </w:r>
    </w:p>
    <w:p>
      <w:pPr>
        <w:pStyle w:val="ListBullet"/>
        <w:bidi/>
        <w:spacing w:line="240" w:lineRule="auto"/>
        <w:ind w:left="720"/>
      </w:pPr>
      <w:r>
        <w:rPr>
          <w:rtl/>
          <w:cs/>
          <w:lang w:val="ar_AE" w:bidi="ar_AE"/>
        </w:rPr>
      </w:r>
      <w:r>
        <w:rPr>
          <w:rtl/>
          <w:cs/>
          <w:lang w:val="ar_AE" w:bidi="ar_AE"/>
        </w:rPr>
        <w:t>خدم الملك سليمان</w:t>
      </w:r>
    </w:p>
    <w:p>
      <w:pPr>
        <w:pStyle w:val="ListBullet"/>
        <w:bidi/>
        <w:spacing w:line="240" w:lineRule="auto"/>
        <w:ind w:left="720"/>
      </w:pPr>
      <w:r>
        <w:rPr>
          <w:rtl/>
          <w:cs/>
          <w:lang w:val="ar_AE" w:bidi="ar_AE"/>
        </w:rPr>
      </w:r>
      <w:r>
        <w:rPr>
          <w:rtl/>
          <w:cs/>
          <w:lang w:val="ar_AE" w:bidi="ar_AE"/>
        </w:rPr>
        <w:t>وجميع شعب إسرائيل</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المشهد الأول، جاءت امرأتان زانيتان إلى الملك سليمان ووقفتا أمامه. ولا نعرف كم من الوقت مضى بعد القصة السابقة قبل أن تحدث هذه القصة.</w:t>
      </w:r>
    </w:p>
    <w:p>
      <w:pPr>
        <w:bidi/>
      </w:pPr>
      <w:r>
        <w:rPr>
          <w:rtl/>
          <w:cs/>
          <w:lang w:val="ar_AE" w:bidi="ar_AE"/>
        </w:rPr>
      </w:r>
      <w:r>
        <w:rPr>
          <w:rtl/>
          <w:cs/>
          <w:lang w:val="ar_AE" w:bidi="ar_AE"/>
        </w:rPr>
        <w:t xml:space="preserve">توقَّفوا هنا وناقشوا هذا الأمر كمجموعة: تحدّثوا عن كيفية ربطكم بين أحداث القصة من دون تحديد وقت معيّن. فعلى سبيل المثال، يمكنكم أن تقولوا: "وفي يوم من الأيام" أو "وبعد ذلك بوقت". وحدّدوا معًا أفضل كلمة أو عبارة تُستخدم في بداية هذه القصة. أوقِفوا الاستماع إلى هذا التسجيل الصوتي هنا. </w:t>
      </w:r>
    </w:p>
    <w:p>
      <w:pPr>
        <w:bidi/>
      </w:pPr>
      <w:r>
        <w:rPr>
          <w:rtl/>
          <w:cs/>
          <w:lang w:val="ar_AE" w:bidi="ar_AE"/>
        </w:rPr>
      </w:r>
      <w:r>
        <w:rPr>
          <w:rtl/>
          <w:cs/>
          <w:lang w:val="ar_AE" w:bidi="ar_AE"/>
        </w:rPr>
        <w:t>ستلاحظون أن الراوي لا يسمّي الملك "الملك سليمان"، مع أننا نعرف أن سليمان هو الملك. ويمكنكم استخدام اسم الملك سليمان في هذه القصة إذا كان ذلك سيجعلها أوضح. وعندما كان شعب إسرائيل يختلف بعضه مع بعض، كانوا يذهبون إلى قاضٍ لكي يحكم في الأمر. وإذا كانت القضية صعبة جدًا، كان الشعب يأتي بالخلاف إلى الملك. ولذلك، وقفت المرأتان الزانيتان أمام الملك لأنهما أرادتا منه أن يحكم في قضيتهما.</w:t>
      </w:r>
    </w:p>
    <w:p>
      <w:pPr>
        <w:bidi/>
      </w:pPr>
      <w:r>
        <w:rPr>
          <w:rtl/>
          <w:cs/>
          <w:lang w:val="ar_AE" w:bidi="ar_AE"/>
        </w:rPr>
      </w:r>
      <w:r>
        <w:rPr>
          <w:rtl/>
          <w:cs/>
          <w:lang w:val="ar_AE" w:bidi="ar_AE"/>
        </w:rPr>
        <w:t xml:space="preserve">توقَّفوا هنا وناقشوا هذا السؤال كمجموعة: ماذا تسمّون النساء اللواتي يمارسن الجنس مع الرجال مقابل المال؟ احرصوا على اختيار كلمة ليست مسيئة جدًا عند قولها علنًا. أوقِفوا الاستماع إلى هذا التسجيل الصوتي هنا. </w:t>
      </w:r>
    </w:p>
    <w:p>
      <w:pPr>
        <w:bidi/>
      </w:pPr>
      <w:r>
        <w:rPr>
          <w:rtl/>
          <w:cs/>
          <w:lang w:val="ar_AE" w:bidi="ar_AE"/>
        </w:rPr>
      </w:r>
      <w:r>
        <w:rPr>
          <w:rtl/>
          <w:cs/>
          <w:lang w:val="ar_AE" w:bidi="ar_AE"/>
        </w:rPr>
        <w:t>في المشهد الثاني، يخبرنا الراوي بالكلمات التي قالتها المرأتان مباشرة.</w:t>
      </w:r>
    </w:p>
    <w:p>
      <w:pPr>
        <w:bidi/>
      </w:pPr>
      <w:r>
        <w:rPr>
          <w:rtl/>
          <w:cs/>
          <w:lang w:val="ar_AE" w:bidi="ar_AE"/>
        </w:rPr>
      </w:r>
      <w:r>
        <w:rPr>
          <w:rtl/>
          <w:cs/>
          <w:lang w:val="ar_AE" w:bidi="ar_AE"/>
        </w:rPr>
        <w:t xml:space="preserve">توقَّفوا هنا ونفّذوا هذا النشاط كمجموعة: اختاروا قصة معروفة يتحدّث فيها الأشخاص بعضهم إلى بعض. وليحكِ أحد أفراد المجموعة القصة لبقية المجموعة بطريقتين مختلفتين. في الطريقة الأولى، ينبغي أن يخبر المجموعة بالكلمات التي قالها الأشخاص في القصة مباشرة. وفي الطريقة الأخرى، ينبغي أن ينقل كلام الشخصيات في القصة بصورة غير مباشرة، متحدّثًا نيابةً عن الشخصيات نفسها. حدّدوا أيّ الأسلوبين يجعل القصة أسهل للفهم في لغتكم. أوقِفوا الاستماع إلى هذا التسجيل الصوتي هنا. </w:t>
      </w:r>
    </w:p>
    <w:p>
      <w:pPr>
        <w:bidi/>
      </w:pPr>
      <w:r>
        <w:rPr>
          <w:rtl/>
          <w:cs/>
          <w:lang w:val="ar_AE" w:bidi="ar_AE"/>
        </w:rPr>
      </w:r>
      <w:r>
        <w:rPr>
          <w:rtl/>
          <w:cs/>
          <w:lang w:val="ar_AE" w:bidi="ar_AE"/>
        </w:rPr>
        <w:t>خاطبت المرأة الأولى الملك بعبارة شائعة كان شعب إسرائيل يستخدمها لبدء الحديث مع شخص أهمّ منهم. وكان الناس يبدأون بطلب الإذن بالكلام بتواضع. فكانوا يقولون شيئًا مثل: "استَمِعْ يا سيِّدي."</w:t>
      </w:r>
    </w:p>
    <w:p>
      <w:pPr>
        <w:bidi/>
      </w:pPr>
      <w:r>
        <w:rPr>
          <w:rtl/>
          <w:cs/>
          <w:lang w:val="ar_AE" w:bidi="ar_AE"/>
        </w:rPr>
      </w:r>
      <w:r>
        <w:rPr>
          <w:rtl/>
          <w:cs/>
          <w:lang w:val="ar_AE" w:bidi="ar_AE"/>
        </w:rPr>
        <w:t xml:space="preserve">توقَّفوا هنا وناقشوا هذا السؤال كمجموعة: ما العبارات الشائعة التي تستخدمونها في مجتمعكم لطلب الإذن بالكلام عندما تبدؤون حديثًا مع أشخاص مهمّين جدًا؟ أوقِفوا الاستماع إلى هذا التسجيل الصوتي هنا. </w:t>
      </w:r>
    </w:p>
    <w:p>
      <w:pPr>
        <w:bidi/>
      </w:pPr>
      <w:r>
        <w:rPr>
          <w:rtl/>
          <w:cs/>
          <w:lang w:val="ar_AE" w:bidi="ar_AE"/>
        </w:rPr>
      </w:r>
      <w:r>
        <w:rPr>
          <w:rtl/>
          <w:cs/>
          <w:lang w:val="ar_AE" w:bidi="ar_AE"/>
        </w:rPr>
        <w:t>أخبرت المرأة الأولى الملك سليمان أنها والمرأة الثانية كانتا تسكنان في البيت نفسه، وأنها ولدت طفلًا بينما كانت تسكن هناك. وفي اليوم الثالث بعد أن ولدت المرأة الأولى، ولدت المرأة الثانية أيضًا طفلًا. وكان شعب إسرائيل يحسب يوم ولادة الطفل يومه الأول.</w:t>
      </w:r>
    </w:p>
    <w:p>
      <w:pPr>
        <w:bidi/>
      </w:pPr>
      <w:r>
        <w:rPr>
          <w:rtl/>
          <w:cs/>
          <w:lang w:val="ar_AE" w:bidi="ar_AE"/>
        </w:rPr>
      </w:r>
      <w:r>
        <w:rPr>
          <w:rtl/>
          <w:cs/>
          <w:lang w:val="ar_AE" w:bidi="ar_AE"/>
        </w:rPr>
        <w:t xml:space="preserve">توقَّفوا هنا وناقشوا هذا السؤال كمجموعة: كيف تحسبون أيام حياة الطفل حديث الولادة؟ فعلى سبيل المثال، إذا وُلد طفل في فترة بعد الظهر، فكم يكون عمره في فترة بعد الظهر من اليوم التالي؟ أوقِفوا الاستماع إلى هذا التسجيل الصوتي هنا. </w:t>
      </w:r>
    </w:p>
    <w:p>
      <w:pPr>
        <w:bidi/>
      </w:pPr>
      <w:r>
        <w:rPr>
          <w:rtl/>
          <w:cs/>
          <w:lang w:val="ar_AE" w:bidi="ar_AE"/>
        </w:rPr>
      </w:r>
      <w:r>
        <w:rPr>
          <w:rtl/>
          <w:cs/>
          <w:lang w:val="ar_AE" w:bidi="ar_AE"/>
        </w:rPr>
        <w:t>قالت المرأة الأولى إنه لم يكن هناك غريب معهما، أي إن المرأتين كانتا وحدهما في البيت. وكانت المرأة تقول إنه لم يزر أحد بيتهما منذ يوم ولادة الطفلين.</w:t>
      </w:r>
    </w:p>
    <w:p>
      <w:pPr>
        <w:bidi/>
      </w:pPr>
      <w:r>
        <w:rPr>
          <w:rtl/>
          <w:cs/>
          <w:lang w:val="ar_AE" w:bidi="ar_AE"/>
        </w:rPr>
      </w:r>
      <w:r>
        <w:rPr>
          <w:rtl/>
          <w:cs/>
          <w:lang w:val="ar_AE" w:bidi="ar_AE"/>
        </w:rPr>
        <w:t xml:space="preserve">توقَّفوا هنا ونفّذوا هذا النشاط كمجموعة: ليحكِ أحد الأشخاص قصة تتضمّن حوارًا بين امرأتين لم يُذكر اسماهما. وانتبهوا إلى اللغة التي يستخدمها الشخص لتوضيح أيّ امرأة تتكلّم في القصة أثناء روايته لها. أوقِفوا الاستماع إلى هذا التسجيل الصوتي هنا. </w:t>
      </w:r>
    </w:p>
    <w:p>
      <w:pPr>
        <w:bidi/>
      </w:pPr>
      <w:r>
        <w:rPr>
          <w:rtl/>
          <w:cs/>
          <w:lang w:val="ar_AE" w:bidi="ar_AE"/>
        </w:rPr>
      </w:r>
      <w:r>
        <w:rPr>
          <w:rtl/>
          <w:cs/>
          <w:lang w:val="ar_AE" w:bidi="ar_AE"/>
        </w:rPr>
        <w:t>ثم قالت المرأة الأولى إن المرأة الثانية اضطجعت ليلًا على ابنها وقتلته. ولا يخبرنا الراوي في أيّ ليلة حدث ذلك، هل كانت ليلة ولادة طفل المرأة الثانية أم في وقت ما بعد ذلك. وليس واضحًا أيضًا ما إذا كانت المرأة الثانية قد اضطجعت على ابنها وقتلته عن غير قصد أم عمدًا، لكن من المرجّح أن ذلك حدث عن غير قصد. ثم قالت المرأة الأولى إنه بعد أن قتلت المرأة الثانية طفلها، قامت المرأة الثانية في منتصف الليل، أو في وسط الليل، وبدّلت الطفلين. ولا تحدّد المرأة وقتًا دقيقًا من الليل حدث فيه ذلك.</w:t>
      </w:r>
    </w:p>
    <w:p>
      <w:pPr>
        <w:bidi/>
      </w:pPr>
      <w:r>
        <w:rPr>
          <w:rtl/>
          <w:cs/>
          <w:lang w:val="ar_AE" w:bidi="ar_AE"/>
        </w:rPr>
      </w:r>
      <w:r>
        <w:rPr>
          <w:rtl/>
          <w:cs/>
          <w:lang w:val="ar_AE" w:bidi="ar_AE"/>
        </w:rPr>
        <w:t>توقَّفوا هنا وناقشوا هذا السؤال كمجموعة: ناقشوا الأسماء التي تستخدمونها في لغتكم لوصف الأوقات المختلفة من الليل. توقّفوا عن سماع التسجيل الصوتي هنا.</w:t>
      </w:r>
    </w:p>
    <w:p>
      <w:pPr>
        <w:bidi/>
      </w:pPr>
      <w:r>
        <w:rPr>
          <w:rtl/>
          <w:cs/>
          <w:lang w:val="ar_AE" w:bidi="ar_AE"/>
        </w:rPr>
      </w:r>
      <w:r>
        <w:rPr>
          <w:rtl/>
          <w:cs/>
          <w:lang w:val="ar_AE" w:bidi="ar_AE"/>
        </w:rPr>
        <w:t>وقالت المرأة الأولى إن المرأة الثانية أخذت الصبي الحي من المرأة الأولى بينما كانت المرأة الأولى نائمة، ووضعَت ابنها الميت بجوار المرأة الأولى. ثم وضعت المرأة الثانية الصبي الحي على صدرها.</w:t>
      </w:r>
    </w:p>
    <w:p>
      <w:pPr>
        <w:bidi/>
      </w:pPr>
      <w:r>
        <w:rPr>
          <w:rtl/>
          <w:cs/>
          <w:lang w:val="ar_AE" w:bidi="ar_AE"/>
        </w:rPr>
      </w:r>
      <w:r>
        <w:rPr>
          <w:rtl/>
          <w:cs/>
          <w:lang w:val="ar_AE" w:bidi="ar_AE"/>
        </w:rPr>
        <w:t xml:space="preserve">توقَّفوا هنا وناقشوا هذا السؤال كمجموعة: ماذا تسمّون الجزء من الجسد الذي تحتضنون فيه الأشخاص الذين تحبّونهم، مثل الموضع الذي تحمل فيه الأمهات أطفالهن وتُبقينهم قريبين منهن؟ أوقِفوا الاستماع إلى هذا التسجيل الصوتي هنا. </w:t>
      </w:r>
    </w:p>
    <w:p>
      <w:pPr>
        <w:bidi/>
      </w:pPr>
      <w:r>
        <w:rPr>
          <w:rtl/>
          <w:cs/>
          <w:lang w:val="ar_AE" w:bidi="ar_AE"/>
        </w:rPr>
      </w:r>
      <w:r>
        <w:rPr>
          <w:rtl/>
          <w:cs/>
          <w:lang w:val="ar_AE" w:bidi="ar_AE"/>
        </w:rPr>
        <w:t>أشارت المرأة الأولى إلى نفسها بقولها إنها أَمَة الملك، لكي تُظهر احترامها للملك. وقالت المرأة الأولى إنها عندما استيقظت في الصباح لإرضاع طفلها أو إطعامه، فوجئت بأن ابنها قد مات. ولكن عندما نظرت المرأة الأولى إلى الطفل عن قرب في الصباح، أدركت أنه لم يكن الطفل الذي ولدته. وتستخدم المرأة الأولى لغة تُظهر أنها فوجئت واندهشت في المرتين: عندما وجدت طفلًا ميتًا بجوارها، وعندما أدركت بعد ذلك أن الطفل الميت لم يكن طفلها. وتتحدّث المرأة الأولى عن صباحين، ويرجع ذلك على الأرجح إلى أنها استيقظت في المرة الأولى في الصباح الباكر بينما كان الظلام لا يزال موجودًا، ثم استيقظت في المرة الثانية بعدما أصبح الصباح قد أشرق تمامًا.</w:t>
      </w:r>
    </w:p>
    <w:p>
      <w:pPr>
        <w:bidi/>
      </w:pPr>
      <w:r>
        <w:rPr>
          <w:rtl/>
          <w:cs/>
          <w:lang w:val="ar_AE" w:bidi="ar_AE"/>
        </w:rPr>
      </w:r>
      <w:r>
        <w:rPr>
          <w:rtl/>
          <w:cs/>
          <w:lang w:val="ar_AE" w:bidi="ar_AE"/>
        </w:rPr>
        <w:t xml:space="preserve">توقَّفوا هنا ونفّذوا هذا النشاط كمجموعة: ليحكِ أحد الأشخاص قصة عن وقت أقام فيه في قرية ريفية لا توجد فيها كهرباء، وعن شيء أخافه أو فاجأه في الظلام. وينبغي أن يصف الشخص وقت حدوث هذا الأمر من الليل أو الصباح. وإذا كانت لديكم كلمات تقسّم ساعات الليل والصباح، فعلى الشخص أن يستخدمها. وانتبهوا إلى الكلمات والعبارات التي تستخدمونها عندما تتحدّثون عن الشعور بالمفاجأة والخوف. أوقِفوا الاستماع إلى هذا التسجيل الصوتي هنا. </w:t>
      </w:r>
    </w:p>
    <w:p>
      <w:pPr>
        <w:bidi/>
      </w:pPr>
      <w:r>
        <w:rPr>
          <w:rtl/>
          <w:cs/>
          <w:lang w:val="ar_AE" w:bidi="ar_AE"/>
        </w:rPr>
      </w:r>
      <w:r>
        <w:rPr>
          <w:rtl/>
          <w:cs/>
          <w:lang w:val="ar_AE" w:bidi="ar_AE"/>
        </w:rPr>
        <w:t>في المشهد الثالث، قاطعت المرأة الثانية المرأة الأولى وقالت إن الطفل الحي هو ابنها، وإن الطفل الميت يخصّ المرأة الأولى. وكانت المرأتان تصرخان وتتحدّثان في الوقت نفسه. وظلّت المرأتان تتجادلان بهذه الطريقة أمام الملك. ومن المرجّح أن المرأتين استمرّتا في ذلك لبعض الوقت.</w:t>
      </w:r>
    </w:p>
    <w:p>
      <w:pPr>
        <w:bidi/>
      </w:pPr>
      <w:r>
        <w:rPr>
          <w:rtl/>
          <w:cs/>
          <w:lang w:val="ar_AE" w:bidi="ar_AE"/>
        </w:rPr>
      </w:r>
      <w:r>
        <w:rPr>
          <w:rtl/>
          <w:cs/>
          <w:lang w:val="ar_AE" w:bidi="ar_AE"/>
        </w:rPr>
        <w:t xml:space="preserve">توقَّفوا هنا وناقشوا هذا السؤال كمجموعة: في الخطوة الثانية، ناقشتم شخصين تجادلا وصاح كلٌّ منهما في وجه الآخر أمام أشخاص آخرين. فما الكلمات والعبارات التي استخدمتموها لوصف الشخصين اللذين كانا يتجادلان؟ أوقِفوا الاستماع إلى هذا التسجيل الصوتي هنا. </w:t>
      </w:r>
    </w:p>
    <w:p>
      <w:pPr>
        <w:bidi/>
      </w:pPr>
      <w:r>
        <w:rPr>
          <w:rtl/>
          <w:cs/>
          <w:lang w:val="ar_AE" w:bidi="ar_AE"/>
        </w:rPr>
      </w:r>
      <w:r>
        <w:rPr>
          <w:rtl/>
          <w:cs/>
          <w:lang w:val="ar_AE" w:bidi="ar_AE"/>
        </w:rPr>
        <w:t>في المشهد الرابع، كرّر الملك سليمان ما كانت كلتا المرأتين تدّعيانه. ومن المرجّح أن الملك سليمان كان منزعجًا من المرأتين بسبب جدالهما. فقد ادّعت كل امرأة أنها أم الطفل الحي، وقالت إن المرأة الأخرى هي أم الطفل الميت. ولذلك، طلب الملك سليمان من خدمه أن يحضروا له سيفًا. وكانت توجد أنواع مختلفة من السيوف في ذلك الوقت. وليس واضحًا أيّ نوع محدّد من السيوف طلبه الملك. فأحضر خادم الملك سيفًا للملك، وقال الملك لخدمه أن يقطعوا الطفل الحي إلى قسمين، وأن يعطوا كل امرأة نصفًا.</w:t>
      </w:r>
    </w:p>
    <w:p>
      <w:pPr>
        <w:bidi/>
      </w:pPr>
      <w:r>
        <w:rPr>
          <w:rtl/>
          <w:cs/>
          <w:lang w:val="ar_AE" w:bidi="ar_AE"/>
        </w:rPr>
      </w:r>
      <w:r>
        <w:rPr>
          <w:rtl/>
          <w:cs/>
          <w:lang w:val="ar_AE" w:bidi="ar_AE"/>
        </w:rPr>
        <w:t>في المشهد الخامس، توسّلت المرأة التي كانت الأم الحقيقية للصبي الحي إلى الملك ألّا يقتل الصبي. وفي هذه المرحلة، لا يخبرنا الراوي أيّ امرأة هي الأم الحقيقية. وخاطبت الأم الحقيقية الملك بقولها "يا سيدي" أو "يا مولاي"، وتوسّلت إليه أن يأمر خدمه ألّا يقتلوا الصبي، بل أن يعطوه للمرأة الأخرى. واستخدمت الأم الحقيقية لغة قوية عندما قالت للملك إنه يجب ألّا يقتل الصبي. ويقول الراوي إن المرأة شعرت برحمة أو شفقة ملتهبة نحو الطفل. وبعبارة أخرى، شعرت المرأة بمحبة ورحمة وشفقة شديدة نحو ابنها.</w:t>
      </w:r>
    </w:p>
    <w:p>
      <w:pPr>
        <w:bidi/>
      </w:pPr>
      <w:r>
        <w:rPr>
          <w:rtl/>
          <w:cs/>
          <w:lang w:val="ar_AE" w:bidi="ar_AE"/>
        </w:rPr>
      </w:r>
      <w:r>
        <w:rPr>
          <w:rtl/>
          <w:cs/>
          <w:lang w:val="ar_AE" w:bidi="ar_AE"/>
        </w:rPr>
        <w:t xml:space="preserve">توقَّفوا هنا وناقشوا هذا الأمر كمجموعة: تذكّروا مناقشتكم في الخطوة الثانية عن وقت شعرتم فيه بمحبة ورحمة شديدتين نحو شخص ما. وانتبهوا إلى الكلمات والعبارات التي استخدمتموها لوصف هذا النوع من المشاعر. كيف ستتحدّثون عن شفقة هذه المرأة الشديدة ورحمتها؟ أوقِفوا الاستماع إلى هذا التسجيل الصوتي هنا. </w:t>
      </w:r>
    </w:p>
    <w:p>
      <w:pPr>
        <w:bidi/>
      </w:pPr>
      <w:r>
        <w:rPr>
          <w:rtl/>
          <w:cs/>
          <w:lang w:val="ar_AE" w:bidi="ar_AE"/>
        </w:rPr>
      </w:r>
      <w:r>
        <w:rPr>
          <w:rtl/>
          <w:cs/>
          <w:lang w:val="ar_AE" w:bidi="ar_AE"/>
        </w:rPr>
        <w:t>لكن المرأة الأخرى كانت تصرخ قائلةً إن الخدم ينبغي أن يقطعوا الطفل الحي إلى قسمين، حتى لا تحصل أيٌّ من المرأتين على الطفل.</w:t>
      </w:r>
    </w:p>
    <w:p>
      <w:pPr>
        <w:bidi/>
      </w:pPr>
      <w:r>
        <w:rPr>
          <w:rtl/>
          <w:cs/>
          <w:lang w:val="ar_AE" w:bidi="ar_AE"/>
        </w:rPr>
      </w:r>
      <w:r>
        <w:rPr>
          <w:rtl/>
          <w:cs/>
          <w:lang w:val="ar_AE" w:bidi="ar_AE"/>
        </w:rPr>
        <w:t>فأجاب الملك سليمان وقال لخدمه ألّا يقتلوا الصبي. واستخدم الملك سليمان أيضًا النوع نفسه من اللغة القوية التي استخدمتها الأم الحقيقية عندما طلبت منه ألّا يقتل الطفل. وأمر الملك سليمان خدمه بأن يعطوا هذه المرأة الطفل، لأنها كانت الأم الحقيقية. وعرف الملك سليمان أنها الأم الحقيقية لأنها أظهرت شفقة عظيمة نحو الطفل وأرادت له أن يعيش. ويستخدم الراوي كلمة لا توضّح إلى أيّ امرأة أعطى الملك الطفل، لكن من المرجّح أنها كانت المرأة الأولى.</w:t>
      </w:r>
    </w:p>
    <w:p>
      <w:pPr>
        <w:bidi/>
      </w:pPr>
      <w:r>
        <w:rPr>
          <w:rtl/>
          <w:cs/>
          <w:lang w:val="ar_AE" w:bidi="ar_AE"/>
        </w:rPr>
      </w:r>
      <w:r>
        <w:rPr>
          <w:rtl/>
          <w:cs/>
          <w:lang w:val="ar_AE" w:bidi="ar_AE"/>
        </w:rPr>
        <w:t>في المشهد السادس، سمع جميع شعب إسرائيل بقرار الملك الحكيم، وبأنه أصدر حكمًا عادلًا.</w:t>
      </w:r>
    </w:p>
    <w:p>
      <w:pPr>
        <w:bidi/>
      </w:pPr>
      <w:r>
        <w:rPr>
          <w:rtl/>
          <w:cs/>
          <w:lang w:val="ar_AE" w:bidi="ar_AE"/>
        </w:rPr>
      </w:r>
      <w:r>
        <w:rPr>
          <w:rtl/>
          <w:cs/>
          <w:lang w:val="ar_AE" w:bidi="ar_AE"/>
        </w:rPr>
        <w:t xml:space="preserve">توقَّفوا هنا وناقشوا هذا الأمر كمجموعة: في الخطوة الثانية، تحدّثتم عن أحكم شخص في مجتمعكم، وعن الأمور التي فعلها ذلك الشخص وأظهرت حكمته. والآن ناقشوا كيف كان ردّ فعل الناس في مجتمعكم تجاه الأمور الحكيمة التي فعلها ذلك الشخص. أوقِفوا الاستماع إلى هذا التسجيل الصوتي هنا. </w:t>
      </w:r>
    </w:p>
    <w:p>
      <w:pPr>
        <w:bidi/>
      </w:pPr>
      <w:r>
        <w:rPr>
          <w:rtl/>
          <w:cs/>
          <w:lang w:val="ar_AE" w:bidi="ar_AE"/>
        </w:rPr>
      </w:r>
      <w:r>
        <w:rPr>
          <w:rtl/>
          <w:cs/>
          <w:lang w:val="ar_AE" w:bidi="ar_AE"/>
        </w:rPr>
        <w:t>وأظهر الشعب مهابة للملك سليمان، أو احترموه، لأنهم أدركوا أن سليمان يمتلك حكمة الله ليحكم بالحق.</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ملوك ٣: ١٦–٢٨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ستقوم المجموعة بتمثيل المقطع بشكل درامي. </w:t>
      </w:r>
    </w:p>
    <w:p>
      <w:pPr>
        <w:bidi/>
      </w:pPr>
      <w:r>
        <w:rPr>
          <w:rtl/>
          <w:cs/>
          <w:lang w:val="ar_AE" w:bidi="ar_AE"/>
        </w:rPr>
      </w:r>
      <w:r>
        <w:rPr>
          <w:rtl/>
          <w:cs/>
          <w:lang w:val="ar_AE" w:bidi="ar_AE"/>
        </w:rPr>
        <w:t xml:space="preserve">يحتوي هذا المقطع على ستة مشاهد.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المرأة الأولى</w:t>
      </w:r>
    </w:p>
    <w:p>
      <w:pPr>
        <w:pStyle w:val="ListBullet"/>
        <w:bidi/>
        <w:spacing w:line="240" w:lineRule="auto"/>
        <w:ind w:left="720"/>
      </w:pPr>
      <w:r>
        <w:rPr>
          <w:rtl/>
          <w:cs/>
          <w:lang w:val="ar_AE" w:bidi="ar_AE"/>
        </w:rPr>
      </w:r>
      <w:r>
        <w:rPr>
          <w:rtl/>
          <w:cs/>
          <w:lang w:val="ar_AE" w:bidi="ar_AE"/>
        </w:rPr>
        <w:t>المرأة الثانية</w:t>
      </w:r>
    </w:p>
    <w:p>
      <w:pPr>
        <w:pStyle w:val="ListBullet"/>
        <w:bidi/>
        <w:spacing w:line="240" w:lineRule="auto"/>
        <w:ind w:left="720"/>
      </w:pPr>
      <w:r>
        <w:rPr>
          <w:rtl/>
          <w:cs/>
          <w:lang w:val="ar_AE" w:bidi="ar_AE"/>
        </w:rPr>
      </w:r>
      <w:r>
        <w:rPr>
          <w:rtl/>
          <w:cs/>
          <w:lang w:val="ar_AE" w:bidi="ar_AE"/>
        </w:rPr>
        <w:t>الطفل الحي</w:t>
      </w:r>
    </w:p>
    <w:p>
      <w:pPr>
        <w:pStyle w:val="ListBullet"/>
        <w:bidi/>
        <w:spacing w:line="240" w:lineRule="auto"/>
        <w:ind w:left="720"/>
      </w:pPr>
      <w:r>
        <w:rPr>
          <w:rtl/>
          <w:cs/>
          <w:lang w:val="ar_AE" w:bidi="ar_AE"/>
        </w:rPr>
      </w:r>
      <w:r>
        <w:rPr>
          <w:rtl/>
          <w:cs/>
          <w:lang w:val="ar_AE" w:bidi="ar_AE"/>
        </w:rPr>
        <w:t>الطفل الميت.</w:t>
      </w:r>
    </w:p>
    <w:p>
      <w:pPr>
        <w:pStyle w:val="ListBullet"/>
        <w:bidi/>
        <w:spacing w:line="240" w:lineRule="auto"/>
        <w:ind w:left="720"/>
      </w:pPr>
      <w:r>
        <w:rPr>
          <w:rtl/>
          <w:cs/>
          <w:lang w:val="ar_AE" w:bidi="ar_AE"/>
        </w:rPr>
      </w:r>
      <w:r>
        <w:rPr>
          <w:rtl/>
          <w:cs/>
          <w:lang w:val="ar_AE" w:bidi="ar_AE"/>
        </w:rPr>
        <w:t>خدم الملك سليمان</w:t>
      </w:r>
    </w:p>
    <w:p>
      <w:pPr>
        <w:pStyle w:val="ListBullet"/>
        <w:bidi/>
        <w:spacing w:line="240" w:lineRule="auto"/>
        <w:ind w:left="720"/>
      </w:pPr>
      <w:r>
        <w:rPr>
          <w:rtl/>
          <w:cs/>
          <w:lang w:val="ar_AE" w:bidi="ar_AE"/>
        </w:rPr>
      </w:r>
      <w:r>
        <w:rPr>
          <w:rtl/>
          <w:cs/>
          <w:lang w:val="ar_AE" w:bidi="ar_AE"/>
        </w:rPr>
        <w:t>وجميع شعب إسرائيل</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جاءت امرأتان زانيتان ووقفتا أمام الملك سليمان، لكي يختار أيتهما على حق وأيتهما على باطل في قضيتهما.</w:t>
      </w:r>
    </w:p>
    <w:p>
      <w:pPr>
        <w:bidi/>
      </w:pPr>
      <w:r>
        <w:rPr>
          <w:rtl/>
          <w:cs/>
          <w:lang w:val="ar_AE" w:bidi="ar_AE"/>
        </w:rPr>
      </w:r>
      <w:r>
        <w:rPr>
          <w:rtl/>
          <w:cs/>
          <w:lang w:val="ar_AE" w:bidi="ar_AE"/>
        </w:rPr>
        <w:t>أوقفوا التمثيل. اسألوا الشخص الذي يؤدي دور الملك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شعبي يحتاج إليّ. أو </w:t>
      </w:r>
    </w:p>
    <w:p>
      <w:pPr>
        <w:pStyle w:val="ListBullet"/>
        <w:bidi/>
        <w:spacing w:line="240" w:lineRule="auto"/>
        <w:ind w:left="720"/>
      </w:pPr>
      <w:r>
        <w:rPr>
          <w:rtl/>
          <w:cs/>
          <w:lang w:val="ar_AE" w:bidi="ar_AE"/>
        </w:rPr>
      </w:r>
      <w:r>
        <w:rPr>
          <w:rtl/>
          <w:cs/>
          <w:lang w:val="ar_AE" w:bidi="ar_AE"/>
        </w:rPr>
        <w:t xml:space="preserve">أشعر بالضغط لكي أكون ملكًا صالحًا وعادلًا. أو </w:t>
      </w:r>
    </w:p>
    <w:p>
      <w:pPr>
        <w:pStyle w:val="ListBullet"/>
        <w:bidi/>
        <w:spacing w:line="240" w:lineRule="auto"/>
        <w:ind w:left="720"/>
      </w:pPr>
      <w:r>
        <w:rPr>
          <w:rtl/>
          <w:cs/>
          <w:lang w:val="ar_AE" w:bidi="ar_AE"/>
        </w:rPr>
      </w:r>
      <w:r>
        <w:rPr>
          <w:rtl/>
          <w:cs/>
          <w:lang w:val="ar_AE" w:bidi="ar_AE"/>
        </w:rPr>
        <w:t>أنا أحب الرب (يهوه)، وأريد أن تكون مملكتي مرضية للرب (يهوه).</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أخبرت المرأة الأولى الملك كيف أنها والمرأة الأخرى قد ولدتا ابنين في البيت نفسه، يفصل بين ولادتيهما ثلاثة أيام. وقالت المرأة الأولى إن المرأة الثانية قد انقلبت على طفلها، فمات، ثم استبدلته في منتصف الليل بابنها الحي. وقالت المرأة الأولى إنها فوجئت عندما استيقظت لإرضاع طفلها ووجدته ميتًا، ولكنها عندما نظرت إليه عن قرب في الصباح، أدركت أنه لم يكن طفلها.</w:t>
      </w:r>
    </w:p>
    <w:p>
      <w:pPr>
        <w:bidi/>
      </w:pPr>
      <w:r>
        <w:rPr>
          <w:rtl/>
          <w:cs/>
          <w:lang w:val="ar_AE" w:bidi="ar_AE"/>
        </w:rPr>
      </w:r>
      <w:r>
        <w:rPr>
          <w:rtl/>
          <w:cs/>
          <w:lang w:val="ar_AE" w:bidi="ar_AE"/>
        </w:rPr>
        <w:t>أوقفوا التمثيل. اسألوا من تؤدي دور المرأة الأولى، أم الطفل الحي: "بمَ تشعرين أو فيمَ تفكِّرين؟" قد تجيب بعبارات مثل:</w:t>
      </w:r>
    </w:p>
    <w:p>
      <w:pPr>
        <w:pStyle w:val="ListBullet"/>
        <w:bidi/>
        <w:spacing w:line="240" w:lineRule="auto"/>
        <w:ind w:left="720"/>
      </w:pPr>
      <w:r>
        <w:rPr>
          <w:rtl/>
          <w:cs/>
          <w:lang w:val="ar_AE" w:bidi="ar_AE"/>
        </w:rPr>
      </w:r>
      <w:r>
        <w:rPr>
          <w:rtl/>
          <w:cs/>
          <w:lang w:val="ar_AE" w:bidi="ar_AE"/>
        </w:rPr>
        <w:t xml:space="preserve">أشعر بالحزن وبألم شديد في قلبي. أو </w:t>
      </w:r>
    </w:p>
    <w:p>
      <w:pPr>
        <w:pStyle w:val="ListBullet"/>
        <w:bidi/>
        <w:spacing w:line="240" w:lineRule="auto"/>
        <w:ind w:left="720"/>
      </w:pPr>
      <w:r>
        <w:rPr>
          <w:rtl/>
          <w:cs/>
          <w:lang w:val="ar_AE" w:bidi="ar_AE"/>
        </w:rPr>
      </w:r>
      <w:r>
        <w:rPr>
          <w:rtl/>
          <w:cs/>
          <w:lang w:val="ar_AE" w:bidi="ar_AE"/>
        </w:rPr>
        <w:t xml:space="preserve">أشعر بالأمل في أن يدرك الملك الحقيقة. أريد أن أستعيد ابني. أو </w:t>
      </w:r>
    </w:p>
    <w:p>
      <w:pPr>
        <w:pStyle w:val="ListBullet"/>
        <w:bidi/>
        <w:spacing w:line="240" w:lineRule="auto"/>
        <w:ind w:left="720"/>
      </w:pPr>
      <w:r>
        <w:rPr>
          <w:rtl/>
          <w:cs/>
          <w:lang w:val="ar_AE" w:bidi="ar_AE"/>
        </w:rPr>
      </w:r>
      <w:r>
        <w:rPr>
          <w:rtl/>
          <w:cs/>
          <w:lang w:val="ar_AE" w:bidi="ar_AE"/>
        </w:rPr>
        <w:t>أشعر بالغضب من هذه المرأة، وأشفق على طفلها الميت.</w:t>
      </w:r>
    </w:p>
    <w:p>
      <w:pPr>
        <w:bidi/>
      </w:pPr>
      <w:r>
        <w:rPr>
          <w:rtl/>
          <w:cs/>
          <w:lang w:val="ar_AE" w:bidi="ar_AE"/>
        </w:rPr>
      </w:r>
      <w:r>
        <w:rPr>
          <w:rtl/>
          <w:cs/>
          <w:lang w:val="ar_AE" w:bidi="ar_AE"/>
        </w:rPr>
        <w:t>اسألوا من تؤدي دور المرأة الثانية، أم الطفل الميت: "بمَ تشعرين أو فيمَ تفكِّرين؟" قد تجيب بعبارات مثل:</w:t>
      </w:r>
    </w:p>
    <w:p>
      <w:pPr>
        <w:pStyle w:val="ListBullet"/>
        <w:bidi/>
        <w:spacing w:line="240" w:lineRule="auto"/>
        <w:ind w:left="720"/>
      </w:pPr>
      <w:r>
        <w:rPr>
          <w:rtl/>
          <w:cs/>
          <w:lang w:val="ar_AE" w:bidi="ar_AE"/>
        </w:rPr>
      </w:r>
      <w:r>
        <w:rPr>
          <w:rtl/>
          <w:cs/>
          <w:lang w:val="ar_AE" w:bidi="ar_AE"/>
        </w:rPr>
        <w:t xml:space="preserve">أشعر بالغضب. أو </w:t>
      </w:r>
    </w:p>
    <w:p>
      <w:pPr>
        <w:pStyle w:val="ListBullet"/>
        <w:bidi/>
        <w:spacing w:line="240" w:lineRule="auto"/>
        <w:ind w:left="720"/>
      </w:pPr>
      <w:r>
        <w:rPr>
          <w:rtl/>
          <w:cs/>
          <w:lang w:val="ar_AE" w:bidi="ar_AE"/>
        </w:rPr>
      </w:r>
      <w:r>
        <w:rPr>
          <w:rtl/>
          <w:cs/>
          <w:lang w:val="ar_AE" w:bidi="ar_AE"/>
        </w:rPr>
        <w:t xml:space="preserve">أنا أكره هذه المرأة؛ أو </w:t>
      </w:r>
    </w:p>
    <w:p>
      <w:pPr>
        <w:pStyle w:val="ListBullet"/>
        <w:bidi/>
        <w:spacing w:line="240" w:lineRule="auto"/>
        <w:ind w:left="720"/>
      </w:pPr>
      <w:r>
        <w:rPr>
          <w:rtl/>
          <w:cs/>
          <w:lang w:val="ar_AE" w:bidi="ar_AE"/>
        </w:rPr>
      </w:r>
      <w:r>
        <w:rPr>
          <w:rtl/>
          <w:cs/>
          <w:lang w:val="ar_AE" w:bidi="ar_AE"/>
        </w:rPr>
        <w:t>هذا طفلي. ولن أسمح لها بأخذه مني!</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قاطعت المرأة الثانية الحديث وقالت إن الطفل الحي هو طفلها، وإن الطفل الميت يخص المرأة الأولى. لكن المرأة الأولى قالت إن الطفل الحي هو طفلها، وإن الطفل الميت هو طفل المرأة الثانية. وظلّت المرأتان تتجادلان بهذه الطريقة أمام الملك.</w:t>
      </w:r>
    </w:p>
    <w:p>
      <w:pPr>
        <w:bidi/>
      </w:pPr>
      <w:r>
        <w:rPr>
          <w:rtl/>
          <w:cs/>
          <w:lang w:val="ar_AE" w:bidi="ar_AE"/>
        </w:rPr>
      </w:r>
      <w:r>
        <w:rPr>
          <w:rtl/>
          <w:cs/>
          <w:lang w:val="ar_AE" w:bidi="ar_AE"/>
        </w:rPr>
        <w:t>أوقفوا التمثيل. اسألوا الأشخاص الذين يؤدون دور خدم الملك سليمان: "بمَ تشعرون أو فيمَ تفكِّرون؟" قد يجيبون بعبارات مثل:</w:t>
      </w:r>
    </w:p>
    <w:p>
      <w:pPr>
        <w:pStyle w:val="ListBullet"/>
        <w:bidi/>
        <w:spacing w:line="240" w:lineRule="auto"/>
        <w:ind w:left="720"/>
      </w:pPr>
      <w:r>
        <w:rPr>
          <w:rtl/>
          <w:cs/>
          <w:lang w:val="ar_AE" w:bidi="ar_AE"/>
        </w:rPr>
      </w:r>
      <w:r>
        <w:rPr>
          <w:rtl/>
          <w:cs/>
          <w:lang w:val="ar_AE" w:bidi="ar_AE"/>
        </w:rPr>
        <w:t>نشعر بالحيرة بسبب هاتين المرأتين. فمَن منهما تقول الحقيقة؟ أو</w:t>
      </w:r>
    </w:p>
    <w:p>
      <w:pPr>
        <w:pStyle w:val="ListBullet"/>
        <w:bidi/>
        <w:spacing w:line="240" w:lineRule="auto"/>
        <w:ind w:left="720"/>
      </w:pPr>
      <w:r>
        <w:rPr>
          <w:rtl/>
          <w:cs/>
          <w:lang w:val="ar_AE" w:bidi="ar_AE"/>
        </w:rPr>
      </w:r>
      <w:r>
        <w:rPr>
          <w:rtl/>
          <w:cs/>
          <w:lang w:val="ar_AE" w:bidi="ar_AE"/>
        </w:rPr>
        <w:t>نشعر بالفضول لمعرفة ما سيقرره الملك؛ أو</w:t>
      </w:r>
    </w:p>
    <w:p>
      <w:pPr>
        <w:pStyle w:val="ListBullet"/>
        <w:bidi/>
        <w:spacing w:line="240" w:lineRule="auto"/>
        <w:ind w:left="720"/>
      </w:pPr>
      <w:r>
        <w:rPr>
          <w:rtl/>
          <w:cs/>
          <w:lang w:val="ar_AE" w:bidi="ar_AE"/>
        </w:rPr>
      </w:r>
      <w:r>
        <w:rPr>
          <w:rtl/>
          <w:cs/>
          <w:lang w:val="ar_AE" w:bidi="ar_AE"/>
        </w:rPr>
        <w:t>نشعر بالإحباط بسبب صراخ المرأتين، ولا نفهم جدالهما.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أمر الملك سليمان خدمه أن يحضروا له سيفًا. وعندما أحضر الخدم السيف، أمرهم الملك سليمان أن يشطروا الطفل الحي إلى نصفين، وأن يعطوا كل امرأة نصف الطفل.</w:t>
      </w:r>
    </w:p>
    <w:p>
      <w:pPr>
        <w:bidi/>
      </w:pPr>
      <w:r>
        <w:rPr>
          <w:rtl/>
          <w:cs/>
          <w:lang w:val="ar_AE" w:bidi="ar_AE"/>
        </w:rPr>
      </w:r>
      <w:r>
        <w:rPr>
          <w:rtl/>
          <w:cs/>
          <w:lang w:val="ar_AE" w:bidi="ar_AE"/>
        </w:rPr>
        <w:t>أوقفوا التمثيل. اسألوا الشخص الذي يؤدي دور الملك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أشعر أن هذه القضية الصعبة تتحداني. أو </w:t>
      </w:r>
    </w:p>
    <w:p>
      <w:pPr>
        <w:pStyle w:val="ListBullet"/>
        <w:bidi/>
        <w:spacing w:line="240" w:lineRule="auto"/>
        <w:ind w:left="720"/>
      </w:pPr>
      <w:r>
        <w:rPr>
          <w:rtl/>
          <w:cs/>
          <w:lang w:val="ar_AE" w:bidi="ar_AE"/>
        </w:rPr>
      </w:r>
      <w:r>
        <w:rPr>
          <w:rtl/>
          <w:cs/>
          <w:lang w:val="ar_AE" w:bidi="ar_AE"/>
        </w:rPr>
        <w:t xml:space="preserve">أنا ملتزم باكتشاف الحقيقة وفعل الصواب. أو </w:t>
      </w:r>
    </w:p>
    <w:p>
      <w:pPr>
        <w:pStyle w:val="ListBullet"/>
        <w:bidi/>
        <w:spacing w:line="240" w:lineRule="auto"/>
        <w:ind w:left="720"/>
      </w:pPr>
      <w:r>
        <w:rPr>
          <w:rtl/>
          <w:cs/>
          <w:lang w:val="ar_AE" w:bidi="ar_AE"/>
        </w:rPr>
      </w:r>
      <w:r>
        <w:rPr>
          <w:rtl/>
          <w:cs/>
          <w:lang w:val="ar_AE" w:bidi="ar_AE"/>
        </w:rPr>
        <w:t>أنا حكيم بما يكفي لإيجاد حل.</w:t>
      </w:r>
    </w:p>
    <w:p>
      <w:pPr>
        <w:bidi/>
      </w:pPr>
      <w:r>
        <w:rPr>
          <w:rtl/>
          <w:cs/>
          <w:lang w:val="ar_AE" w:bidi="ar_AE"/>
        </w:rPr>
      </w:r>
      <w:r>
        <w:rPr>
          <w:rtl/>
          <w:cs/>
          <w:lang w:val="ar_AE" w:bidi="ar_AE"/>
        </w:rPr>
        <w:t>اسألوا من تؤدي دور المرأة الأولى، أم الطفل الحي: "بمَ تشعرين أو فيمَ تفكِّرين؟" قد تجيب بعبارات مثل:</w:t>
      </w:r>
    </w:p>
    <w:p>
      <w:pPr>
        <w:pStyle w:val="ListBullet"/>
        <w:bidi/>
        <w:spacing w:line="240" w:lineRule="auto"/>
        <w:ind w:left="720"/>
      </w:pPr>
      <w:r>
        <w:rPr>
          <w:rtl/>
          <w:cs/>
          <w:lang w:val="ar_AE" w:bidi="ar_AE"/>
        </w:rPr>
      </w:r>
      <w:r>
        <w:rPr>
          <w:rtl/>
          <w:cs/>
          <w:lang w:val="ar_AE" w:bidi="ar_AE"/>
        </w:rPr>
        <w:t xml:space="preserve">"أشعر بالرعب. فأنا خائفة على طفلي. سينفطر قلبي حزنًا على ابني. أو </w:t>
      </w:r>
    </w:p>
    <w:p>
      <w:pPr>
        <w:pStyle w:val="ListBullet"/>
        <w:bidi/>
        <w:spacing w:line="240" w:lineRule="auto"/>
        <w:ind w:left="720"/>
      </w:pPr>
      <w:r>
        <w:rPr>
          <w:rtl/>
          <w:cs/>
          <w:lang w:val="ar_AE" w:bidi="ar_AE"/>
        </w:rPr>
      </w:r>
      <w:r>
        <w:rPr>
          <w:rtl/>
          <w:cs/>
          <w:lang w:val="ar_AE" w:bidi="ar_AE"/>
        </w:rPr>
        <w:t xml:space="preserve">أشعر بحزن وانكسار أشد مما كنت أشعر به من قبل. لا أريد أن يموت طفلي. أو </w:t>
      </w:r>
    </w:p>
    <w:p>
      <w:pPr>
        <w:pStyle w:val="ListBullet"/>
        <w:bidi/>
        <w:spacing w:line="240" w:lineRule="auto"/>
        <w:ind w:left="720"/>
      </w:pPr>
      <w:r>
        <w:rPr>
          <w:rtl/>
          <w:cs/>
          <w:lang w:val="ar_AE" w:bidi="ar_AE"/>
        </w:rPr>
      </w:r>
      <w:r>
        <w:rPr>
          <w:rtl/>
          <w:cs/>
          <w:lang w:val="ar_AE" w:bidi="ar_AE"/>
        </w:rPr>
        <w:t>أنا مستعدة لفعل أي شيء لإنقاذ ابني.</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تحرّكت أحشاء أم الطفل الحقيقية نحو طفلها، وشعرت بحزن شديد عليه، فتوسّلت إلى الملك سليمان أن يعطي الطفل للمرأة الأخرى. لكن المرأة الأخرى أرادت من الخدم أن يقتلوا الطفل، حتى لا تحصل أيٌّ من المرأتين عليه. فقال الملك سليمان إن المرأة الأولى هي الأم الحقيقية، وأعطى الطفل لها.</w:t>
      </w:r>
    </w:p>
    <w:p>
      <w:pPr>
        <w:bidi/>
      </w:pPr>
      <w:r>
        <w:rPr>
          <w:rtl/>
          <w:cs/>
          <w:lang w:val="ar_AE" w:bidi="ar_AE"/>
        </w:rPr>
      </w:r>
      <w:r>
        <w:rPr>
          <w:rtl/>
          <w:cs/>
          <w:lang w:val="ar_AE" w:bidi="ar_AE"/>
        </w:rPr>
        <w:t>أوقفوا التمثيل. اسألوا من تؤدي دور أم الطفل الميت: "بمَ تشعرين أو فيمَ تفكِّرين؟" قد تجيب بعبارات مثل:</w:t>
      </w:r>
    </w:p>
    <w:p>
      <w:pPr>
        <w:pStyle w:val="ListBullet"/>
        <w:bidi/>
        <w:spacing w:line="240" w:lineRule="auto"/>
        <w:ind w:left="720"/>
      </w:pPr>
      <w:r>
        <w:rPr>
          <w:rtl/>
          <w:cs/>
          <w:lang w:val="ar_AE" w:bidi="ar_AE"/>
        </w:rPr>
      </w:r>
      <w:r>
        <w:rPr>
          <w:rtl/>
          <w:cs/>
          <w:lang w:val="ar_AE" w:bidi="ar_AE"/>
        </w:rPr>
        <w:t>أنا سعيدة بقرار الملك. اقتلوا الطفل. فأنا لا يهمني الأمر.</w:t>
      </w:r>
    </w:p>
    <w:p>
      <w:pPr>
        <w:pStyle w:val="ListBullet"/>
        <w:bidi/>
        <w:spacing w:line="240" w:lineRule="auto"/>
        <w:ind w:left="720"/>
      </w:pPr>
      <w:r>
        <w:rPr>
          <w:rtl/>
          <w:cs/>
          <w:lang w:val="ar_AE" w:bidi="ar_AE"/>
        </w:rPr>
      </w:r>
      <w:r>
        <w:rPr>
          <w:rtl/>
          <w:cs/>
          <w:lang w:val="ar_AE" w:bidi="ar_AE"/>
        </w:rPr>
        <w:t xml:space="preserve">أشعر بالحسد لأن ابنها حي، بينما ابني ميت. أو </w:t>
      </w:r>
    </w:p>
    <w:p>
      <w:pPr>
        <w:pStyle w:val="ListBullet"/>
        <w:bidi/>
        <w:spacing w:line="240" w:lineRule="auto"/>
        <w:ind w:left="720"/>
      </w:pPr>
      <w:r>
        <w:rPr>
          <w:rtl/>
          <w:cs/>
          <w:lang w:val="ar_AE" w:bidi="ar_AE"/>
        </w:rPr>
      </w:r>
      <w:r>
        <w:rPr>
          <w:rtl/>
          <w:cs/>
          <w:lang w:val="ar_AE" w:bidi="ar_AE"/>
        </w:rPr>
        <w:t>أنا غاضبة إلى درجة أنني قد أقتل الطفل بنفسي.</w:t>
      </w:r>
    </w:p>
    <w:p>
      <w:pPr>
        <w:bidi/>
      </w:pPr>
      <w:r>
        <w:rPr>
          <w:rtl/>
          <w:cs/>
          <w:lang w:val="ar_AE" w:bidi="ar_AE"/>
        </w:rPr>
      </w:r>
      <w:r>
        <w:rPr>
          <w:rtl/>
          <w:cs/>
          <w:lang w:val="ar_AE" w:bidi="ar_AE"/>
        </w:rPr>
        <w:t>اسألوا الشخص الذي يؤدي دور الملك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أنا سعيد لأن خطتي قد نجحت. أو </w:t>
      </w:r>
    </w:p>
    <w:p>
      <w:pPr>
        <w:pStyle w:val="ListBullet"/>
        <w:bidi/>
        <w:spacing w:line="240" w:lineRule="auto"/>
        <w:ind w:left="720"/>
      </w:pPr>
      <w:r>
        <w:rPr>
          <w:rtl/>
          <w:cs/>
          <w:lang w:val="ar_AE" w:bidi="ar_AE"/>
        </w:rPr>
      </w:r>
      <w:r>
        <w:rPr>
          <w:rtl/>
          <w:cs/>
          <w:lang w:val="ar_AE" w:bidi="ar_AE"/>
        </w:rPr>
        <w:t xml:space="preserve">أشعر بالشفقة على أم الطفل. أو </w:t>
      </w:r>
    </w:p>
    <w:p>
      <w:pPr>
        <w:pStyle w:val="ListBullet"/>
        <w:bidi/>
        <w:spacing w:line="240" w:lineRule="auto"/>
        <w:ind w:left="720"/>
      </w:pPr>
      <w:r>
        <w:rPr>
          <w:rtl/>
          <w:cs/>
          <w:lang w:val="ar_AE" w:bidi="ar_AE"/>
        </w:rPr>
      </w:r>
      <w:r>
        <w:rPr>
          <w:rtl/>
          <w:cs/>
          <w:lang w:val="ar_AE" w:bidi="ar_AE"/>
        </w:rPr>
        <w:t>أنا غاضب من المرأة التي تكذب.</w:t>
      </w:r>
    </w:p>
    <w:p>
      <w:pPr>
        <w:bidi/>
      </w:pPr>
      <w:r>
        <w:rPr>
          <w:rtl/>
          <w:cs/>
          <w:lang w:val="ar_AE" w:bidi="ar_AE"/>
        </w:rPr>
      </w:r>
      <w:r>
        <w:rPr>
          <w:rtl/>
          <w:cs/>
          <w:lang w:val="ar_AE" w:bidi="ar_AE"/>
        </w:rPr>
        <w:t>اسألوا الأشخاص الذين يؤدون دور خدم الملك: "بمَ تشعرون أو فيمَ تفكِّرون؟" قد يجيبون بعبارات مثل:</w:t>
      </w:r>
    </w:p>
    <w:p>
      <w:pPr>
        <w:pStyle w:val="ListBullet"/>
        <w:bidi/>
        <w:spacing w:line="240" w:lineRule="auto"/>
        <w:ind w:left="720"/>
      </w:pPr>
      <w:r>
        <w:rPr>
          <w:rtl/>
          <w:cs/>
          <w:lang w:val="ar_AE" w:bidi="ar_AE"/>
        </w:rPr>
      </w:r>
      <w:r>
        <w:rPr>
          <w:rtl/>
          <w:cs/>
          <w:lang w:val="ar_AE" w:bidi="ar_AE"/>
        </w:rPr>
        <w:t xml:space="preserve">يا للعجب! أنا مندهش من حكمة الملك. أو </w:t>
      </w:r>
    </w:p>
    <w:p>
      <w:pPr>
        <w:pStyle w:val="ListBullet"/>
        <w:bidi/>
        <w:spacing w:line="240" w:lineRule="auto"/>
        <w:ind w:left="720"/>
      </w:pPr>
      <w:r>
        <w:rPr>
          <w:rtl/>
          <w:cs/>
          <w:lang w:val="ar_AE" w:bidi="ar_AE"/>
        </w:rPr>
      </w:r>
      <w:r>
        <w:rPr>
          <w:rtl/>
          <w:cs/>
          <w:lang w:val="ar_AE" w:bidi="ar_AE"/>
        </w:rPr>
        <w:t xml:space="preserve">أنا سعيد جدًا بالحل البسيط لهذه القضية الصعبة. أو </w:t>
      </w:r>
    </w:p>
    <w:p>
      <w:pPr>
        <w:pStyle w:val="ListBullet"/>
        <w:bidi/>
        <w:spacing w:line="240" w:lineRule="auto"/>
        <w:ind w:left="720"/>
      </w:pPr>
      <w:r>
        <w:rPr>
          <w:rtl/>
          <w:cs/>
          <w:lang w:val="ar_AE" w:bidi="ar_AE"/>
        </w:rPr>
      </w:r>
      <w:r>
        <w:rPr>
          <w:rtl/>
          <w:cs/>
          <w:lang w:val="ar_AE" w:bidi="ar_AE"/>
        </w:rPr>
        <w:t>نحن نبكي بدموع الفرح مع أم الطفل.</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سمع جميع شعب إسرائيل بالحكم الذي أصدره الملك في تلك القضية. فأظهر شعب إسرائيل احترامًا عظيمًا للملك سليمان، وأدركوا أن الله أعطى سليمان حكمة ليحكم بالعدل.</w:t>
      </w:r>
    </w:p>
    <w:p>
      <w:pPr>
        <w:bidi/>
      </w:pPr>
      <w:r>
        <w:rPr>
          <w:rtl/>
          <w:cs/>
          <w:lang w:val="ar_AE" w:bidi="ar_AE"/>
        </w:rPr>
      </w:r>
      <w:r>
        <w:rPr>
          <w:rtl/>
          <w:cs/>
          <w:lang w:val="ar_AE" w:bidi="ar_AE"/>
        </w:rPr>
        <w:t>أوقفوا التمثيل. اسألوا الأشخاص الذين يؤدون دور شعب إسرائيل: "بمَ تشعرون أو فيمَ تفكِّرون؟" قد يجيبون بعبارات مثل:</w:t>
      </w:r>
    </w:p>
    <w:p>
      <w:pPr>
        <w:pStyle w:val="ListBullet"/>
        <w:bidi/>
        <w:spacing w:line="240" w:lineRule="auto"/>
        <w:ind w:left="720"/>
      </w:pPr>
      <w:r>
        <w:rPr>
          <w:rtl/>
          <w:cs/>
          <w:lang w:val="ar_AE" w:bidi="ar_AE"/>
        </w:rPr>
      </w:r>
      <w:r>
        <w:rPr>
          <w:rtl/>
          <w:cs/>
          <w:lang w:val="ar_AE" w:bidi="ar_AE"/>
        </w:rPr>
        <w:t xml:space="preserve">أشعر بالدهشة. أو </w:t>
      </w:r>
    </w:p>
    <w:p>
      <w:pPr>
        <w:pStyle w:val="ListBullet"/>
        <w:bidi/>
        <w:spacing w:line="240" w:lineRule="auto"/>
        <w:ind w:left="720"/>
      </w:pPr>
      <w:r>
        <w:rPr>
          <w:rtl/>
          <w:cs/>
          <w:lang w:val="ar_AE" w:bidi="ar_AE"/>
        </w:rPr>
      </w:r>
      <w:r>
        <w:rPr>
          <w:rtl/>
          <w:cs/>
          <w:lang w:val="ar_AE" w:bidi="ar_AE"/>
        </w:rPr>
        <w:t xml:space="preserve">أنا منبهر. أو </w:t>
      </w:r>
    </w:p>
    <w:p>
      <w:pPr>
        <w:pStyle w:val="ListBullet"/>
        <w:bidi/>
        <w:spacing w:line="240" w:lineRule="auto"/>
        <w:ind w:left="720"/>
      </w:pPr>
      <w:r>
        <w:rPr>
          <w:rtl/>
          <w:cs/>
          <w:lang w:val="ar_AE" w:bidi="ar_AE"/>
        </w:rPr>
      </w:r>
      <w:r>
        <w:rPr>
          <w:rtl/>
          <w:cs/>
          <w:lang w:val="ar_AE" w:bidi="ar_AE"/>
        </w:rPr>
        <w:t>أخاف أن أكذب على الملك أو أفعل أي شر. لقد أعطى الله الملك حكمة عظيمة.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ملوك ٣: ١٦–٢٨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جاءت امرأتان زانيتان ووقفتا أمام الملك. والزانية هي امرأة تضطجع مع الرجال مقابل المال.</w:t>
      </w:r>
    </w:p>
    <w:p>
      <w:pPr>
        <w:bidi/>
      </w:pPr>
      <w:r>
        <w:rPr>
          <w:rtl/>
          <w:cs/>
          <w:lang w:val="ar_AE" w:bidi="ar_AE"/>
        </w:rPr>
      </w:r>
      <w:r>
        <w:rPr>
          <w:rtl/>
          <w:cs/>
          <w:lang w:val="ar_AE" w:bidi="ar_AE"/>
        </w:rPr>
        <w:t>توقَّفوا هنا وناقشوا كمجموعة الكلمة أو العبارة التي ستستخدمونها لترجمة كلمة "</w:t>
      </w:r>
      <w:r>
        <w:rPr>
          <w:b/>
          <w:rtl/>
          <w:cs/>
          <w:lang w:val="ar_AE" w:bidi="ar_AE"/>
        </w:rPr>
        <w:t>الزانيات</w:t>
      </w:r>
      <w:r>
        <w:rPr>
          <w:rtl/>
          <w:cs/>
          <w:lang w:val="ar_AE" w:bidi="ar_AE"/>
        </w:rPr>
        <w:t xml:space="preserve">". من المهم أن تختاروا كلمة يمكنكم استخدامها في مكان عام.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استخدموا الكلمة أو العبارة ذاتها للفظ "</w:t>
      </w:r>
      <w:r>
        <w:rPr>
          <w:b/>
          <w:rtl/>
          <w:cs/>
          <w:lang w:val="ar_AE" w:bidi="ar_AE"/>
        </w:rPr>
        <w:t>ملك</w:t>
      </w:r>
      <w:r>
        <w:rPr>
          <w:rtl/>
          <w:cs/>
          <w:lang w:val="ar_AE" w:bidi="ar_AE"/>
        </w:rPr>
        <w:t xml:space="preserve">" كما استخدمتموها في المقاطع السابقة. للمزيد من المعلومات عن كلمة مَلك، راجعوا "قاموس الكلمات الرئيسية". </w:t>
      </w:r>
    </w:p>
    <w:p>
      <w:pPr>
        <w:bidi/>
      </w:pPr>
      <w:r>
        <w:rPr>
          <w:rtl/>
          <w:cs/>
          <w:lang w:val="ar_AE" w:bidi="ar_AE"/>
        </w:rPr>
      </w:r>
      <w:r>
        <w:rPr>
          <w:rtl/>
          <w:cs/>
          <w:lang w:val="ar_AE" w:bidi="ar_AE"/>
        </w:rPr>
        <w:t xml:space="preserve">طلبت المرأة الأولى أن تتحدث إلى </w:t>
      </w:r>
      <w:r>
        <w:rPr>
          <w:b/>
          <w:rtl/>
          <w:cs/>
          <w:lang w:val="ar_AE" w:bidi="ar_AE"/>
        </w:rPr>
        <w:t>سيدها</w:t>
      </w:r>
      <w:r>
        <w:rPr>
          <w:rtl/>
          <w:cs/>
          <w:lang w:val="ar_AE" w:bidi="ar_AE"/>
        </w:rPr>
        <w:t xml:space="preserve"> الملك. استخدموا الكلمة أو العبارة ذاتها للفظ "السيد" كما استخدمتموها في المقاطع السابقة. لمزيد من المعلومات حول كلمة "سيدي"، ارجع إلى قاموس الكلمات الرئيسية.</w:t>
      </w:r>
    </w:p>
    <w:p>
      <w:pPr>
        <w:bidi/>
      </w:pPr>
      <w:r>
        <w:rPr>
          <w:rtl/>
          <w:cs/>
          <w:lang w:val="ar_AE" w:bidi="ar_AE"/>
        </w:rPr>
      </w:r>
      <w:r>
        <w:rPr>
          <w:rtl/>
          <w:cs/>
          <w:lang w:val="ar_AE" w:bidi="ar_AE"/>
        </w:rPr>
        <w:t>سمّت المرأة نفسها</w:t>
      </w:r>
      <w:r>
        <w:rPr>
          <w:b/>
          <w:rtl/>
          <w:cs/>
          <w:lang w:val="ar_AE" w:bidi="ar_AE"/>
        </w:rPr>
        <w:t xml:space="preserve"> أَمَة</w:t>
      </w:r>
      <w:r>
        <w:rPr>
          <w:rtl/>
          <w:cs/>
          <w:lang w:val="ar_AE" w:bidi="ar_AE"/>
        </w:rPr>
        <w:t xml:space="preserve"> الملك سليمان. إذا كنتم قد استخدمتم في الماضي مصطلحًا للفظ "أَمَة"، فاستخدموا الكلمة أو العبارة ذاتها هنا. لمزيد من المعلومات حول كلمة "الخادم"، ارجعوا إلى قاموس الكلمات الرئيسية.</w:t>
      </w:r>
    </w:p>
    <w:p>
      <w:pPr>
        <w:bidi/>
      </w:pPr>
      <w:r>
        <w:rPr>
          <w:rtl/>
          <w:cs/>
          <w:lang w:val="ar_AE" w:bidi="ar_AE"/>
        </w:rPr>
      </w:r>
      <w:r>
        <w:rPr>
          <w:rtl/>
          <w:cs/>
          <w:lang w:val="ar_AE" w:bidi="ar_AE"/>
        </w:rPr>
        <w:t xml:space="preserve">عندما سمع جميع </w:t>
      </w:r>
      <w:r>
        <w:rPr>
          <w:b/>
          <w:rtl/>
          <w:cs/>
          <w:lang w:val="ar_AE" w:bidi="ar_AE"/>
        </w:rPr>
        <w:t>إسرائيل</w:t>
      </w:r>
      <w:r>
        <w:rPr>
          <w:rtl/>
          <w:cs/>
          <w:lang w:val="ar_AE" w:bidi="ar_AE"/>
        </w:rPr>
        <w:t xml:space="preserve">، أو شعب إسرائيل، </w:t>
      </w:r>
      <w:r>
        <w:rPr>
          <w:b/>
          <w:rtl/>
          <w:cs/>
          <w:lang w:val="ar_AE" w:bidi="ar_AE"/>
        </w:rPr>
        <w:t>بالحكم</w:t>
      </w:r>
      <w:r>
        <w:rPr>
          <w:rtl/>
          <w:cs/>
          <w:lang w:val="ar_AE" w:bidi="ar_AE"/>
        </w:rPr>
        <w:t xml:space="preserve"> الذي أصدره الملك، هابوا الملك أو عظّموه جدًا. وأدرك شعب إسرائيل أن سليمان قد نال </w:t>
      </w:r>
      <w:r>
        <w:rPr>
          <w:b/>
          <w:rtl/>
          <w:cs/>
          <w:lang w:val="ar_AE" w:bidi="ar_AE"/>
        </w:rPr>
        <w:t>حكمة</w:t>
      </w:r>
      <w:r>
        <w:rPr>
          <w:rtl/>
          <w:cs/>
          <w:lang w:val="ar_AE" w:bidi="ar_AE"/>
        </w:rPr>
        <w:t xml:space="preserve"> من </w:t>
      </w:r>
      <w:r>
        <w:rPr>
          <w:b/>
          <w:rtl/>
          <w:cs/>
          <w:lang w:val="ar_AE" w:bidi="ar_AE"/>
        </w:rPr>
        <w:t>الله</w:t>
      </w:r>
      <w:r>
        <w:rPr>
          <w:rtl/>
          <w:cs/>
          <w:lang w:val="ar_AE" w:bidi="ar_AE"/>
        </w:rPr>
        <w:t xml:space="preserve"> ليحكم بالعدل. استخدموا الكلمة أو العبارة ذاتها للفظ "إسرائيل"، و"الحكم"، و"الحكمة"، و"الله" كما استخدمتموها في المقاطع السابقة. لمزيد من المعلومات حول إسرائيل، والحكم، والحكمة، والله، ارجعوا إلى قاموس الكلمات الرئيسية.</w:t>
      </w:r>
    </w:p>
    <w:p>
      <w:pPr>
        <w:bidi/>
      </w:pPr>
      <w:r>
        <w:rPr>
          <w:rtl/>
          <w:cs/>
          <w:lang w:val="ar_AE" w:bidi="ar_AE"/>
        </w:rPr>
      </w:r>
      <w:r>
        <w:rPr>
          <w:b/>
          <w:rtl/>
          <w:cs/>
          <w:lang w:val="ar_AE" w:bidi="ar_AE"/>
        </w:rPr>
        <w:t>العدل</w:t>
      </w:r>
      <w:r>
        <w:rPr>
          <w:rtl/>
          <w:cs/>
          <w:lang w:val="ar_AE" w:bidi="ar_AE"/>
        </w:rPr>
        <w:t xml:space="preserve"> هو عندما يعامل شخص ما شخصًا آخر بالإنصاف وفقًا للقانون. وعندما يسود العدل في مجتمع بأكمله، يعامل الجميع بعضهم بعضًا بالمساواة والإنصاف. وفي المجتمع العادل، يعاقب أصحاب السلطة، مثل الملك سليمان، الذين يفعلون الشر، ويحمون الفقراء والضعفاء. استخدموا الكلمة أو العبارة ذاتها للفظ "العدل" كما استخدمتموها في المقاطع السابقة. لمزيد من المعلومات حول العدل، ارجعوا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4:1–19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ملوك الأول 4: 1 - 19 واحفظوه في قلوبكم. </w:t>
      </w:r>
    </w:p>
    <w:p>
      <w:pPr>
        <w:bidi/>
      </w:pPr>
      <w:r>
        <w:rPr>
          <w:rtl/>
          <w:cs/>
          <w:lang w:val="ar_AE" w:bidi="ar_AE"/>
        </w:rPr>
      </w:r>
      <w:r>
        <w:rPr>
          <w:rtl/>
          <w:cs/>
          <w:lang w:val="ar_AE" w:bidi="ar_AE"/>
        </w:rPr>
        <w:t xml:space="preserve">استمعوا إلى النسخة الصوتية من سفر ملوك الأول 4: 1 - 19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سفر ملوك الأول 4: 1 - 19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القصة السابقة، استخدم الملك سليمان الحكمة التي أعطاها له الرب (يهوه) ليبت في قضية صعبة. دُهش جميع شعب إسرائيل واحترموا سليمان عندما رأوا الحكمة التي أعطاها له الرب. </w:t>
      </w:r>
    </w:p>
    <w:p>
      <w:pPr>
        <w:bidi/>
      </w:pPr>
      <w:r>
        <w:rPr>
          <w:rtl/>
          <w:cs/>
          <w:lang w:val="ar_AE" w:bidi="ar_AE"/>
        </w:rPr>
      </w:r>
      <w:r>
        <w:rPr>
          <w:rtl/>
          <w:cs/>
          <w:lang w:val="ar_AE" w:bidi="ar_AE"/>
        </w:rPr>
        <w:t xml:space="preserve">في هذه القصة، يخبرنا الراوي كيف نظم الملك سليمان القادة أو المسؤولين الذين عملوا تحته. </w:t>
      </w:r>
    </w:p>
    <w:p>
      <w:pPr>
        <w:bidi/>
      </w:pPr>
      <w:r>
        <w:rPr>
          <w:rtl/>
          <w:cs/>
          <w:lang w:val="ar_AE" w:bidi="ar_AE"/>
        </w:rPr>
      </w:r>
      <w:r>
        <w:rPr>
          <w:rtl/>
          <w:cs/>
          <w:lang w:val="ar_AE" w:bidi="ar_AE"/>
        </w:rPr>
        <w:t xml:space="preserve">توقَّفوا هنا وناقشوا هذا السؤال معًا: تحدَّثوا عن الطريقة التي اعتاد بها أجدادكم أن ينظموا القادة ومساعديهم في مجتمعكم. إذا كنتم تنظمون القيادة في مجتمعكم اليوم بشكل مختلف، فناقشوا الاختلافات. أوقِفوا الاستماع إلى هذا التسجيل الصوتي هنا. </w:t>
      </w:r>
    </w:p>
    <w:p>
      <w:pPr>
        <w:bidi/>
      </w:pPr>
      <w:r>
        <w:rPr>
          <w:rtl/>
          <w:cs/>
          <w:lang w:val="ar_AE" w:bidi="ar_AE"/>
        </w:rPr>
      </w:r>
      <w:r>
        <w:rPr>
          <w:rtl/>
          <w:cs/>
          <w:lang w:val="ar_AE" w:bidi="ar_AE"/>
        </w:rPr>
        <w:t xml:space="preserve">في وقت لاحق، في أيام الملك التالي، ابن الملك سليمان، انقسمت أمة إسرائيل إلى مملكتين، هما يهوذا وإسرائيل. أما سليمان فقد حكم كل إسرائيل قبل أن تنقسم إلى يهوذا وإسرائيل. </w:t>
      </w:r>
    </w:p>
    <w:p>
      <w:pPr>
        <w:bidi/>
      </w:pPr>
      <w:r>
        <w:rPr>
          <w:rtl/>
          <w:cs/>
          <w:lang w:val="ar_AE" w:bidi="ar_AE"/>
        </w:rPr>
      </w:r>
      <w:r>
        <w:rPr>
          <w:rtl/>
          <w:cs/>
          <w:lang w:val="ar_AE" w:bidi="ar_AE"/>
        </w:rPr>
        <w:t xml:space="preserve">ويذكر الراوي القادة الذين اختارهم الملك سليمان للعمل تحت إدارته وفقًا لأدوارهم. كان عزرياهو، ابن صادوق، الكاهن. ومن المرجح أن عزرياهو كان حفيد صادوق حقًا، الذي كان كاهنًا أيضًا. غالبًا ما يشير شعب إسرائيل إلى شخص ما باعتباره ابن جده، إذا كان الجد رجلاً معروفًا أو مهمًا. من المرجح أن عزرياهو كان رئيس الكهنة، وهو الكاهن الأهم والأكبر سنًا في كل إسرائيل. </w:t>
      </w:r>
    </w:p>
    <w:p>
      <w:pPr>
        <w:bidi/>
      </w:pPr>
      <w:r>
        <w:rPr>
          <w:rtl/>
          <w:cs/>
          <w:lang w:val="ar_AE" w:bidi="ar_AE"/>
        </w:rPr>
      </w:r>
      <w:r>
        <w:rPr>
          <w:rtl/>
          <w:cs/>
          <w:lang w:val="ar_AE" w:bidi="ar_AE"/>
        </w:rPr>
        <w:t xml:space="preserve">كان أليحورف وأخيا، وكلاهما ابنا رجل اسمه شيشا، سكرتيري الملك أو كُتّابه. كان الكُتّاب رجالًا متعلمين يعملون عن كثب مع الملك ويكتبون الأشياء له. من المحتمل أن هؤلاء الرجال كانت لديهم مسؤوليات أخرى وكانوا رجالًا مهمين جدًا في إسرائيل. </w:t>
      </w:r>
    </w:p>
    <w:p>
      <w:pPr>
        <w:bidi/>
      </w:pPr>
      <w:r>
        <w:rPr>
          <w:rtl/>
          <w:cs/>
          <w:lang w:val="ar_AE" w:bidi="ar_AE"/>
        </w:rPr>
      </w:r>
      <w:r>
        <w:rPr>
          <w:rtl/>
          <w:cs/>
          <w:lang w:val="ar_AE" w:bidi="ar_AE"/>
        </w:rPr>
        <w:t xml:space="preserve">توقَّفوا هنا وناقشوا معًا: صفوا أنواع الأشخاص الذين يكتبون الأشياء للقائد في حكومتكم، ويساعدونه عن كثب. أوقِفوا الاستماع إلى هذا التسجيل الصوتي هنا. </w:t>
      </w:r>
    </w:p>
    <w:p>
      <w:pPr>
        <w:bidi/>
      </w:pPr>
      <w:r>
        <w:rPr>
          <w:rtl/>
          <w:cs/>
          <w:lang w:val="ar_AE" w:bidi="ar_AE"/>
        </w:rPr>
      </w:r>
      <w:r>
        <w:rPr>
          <w:rtl/>
          <w:cs/>
          <w:lang w:val="ar_AE" w:bidi="ar_AE"/>
        </w:rPr>
        <w:t xml:space="preserve">كان يهوشافاط، ابن أخيلود، المسجِّل. ومن المرجح أن المسجّل كان الشخص الذي يحتفظ بسجلات لما فعله الملك والقرارات التي اتخذها. في قصة الملك سليمان، يسمى يهوشافاط مؤرّخًا ملكيًا. </w:t>
      </w:r>
    </w:p>
    <w:p>
      <w:pPr>
        <w:bidi/>
      </w:pPr>
      <w:r>
        <w:rPr>
          <w:rtl/>
          <w:cs/>
          <w:lang w:val="ar_AE" w:bidi="ar_AE"/>
        </w:rPr>
      </w:r>
      <w:r>
        <w:rPr>
          <w:rtl/>
          <w:cs/>
          <w:lang w:val="ar_AE" w:bidi="ar_AE"/>
        </w:rPr>
        <w:t xml:space="preserve">توقَّفوا هنا وناقشوا هذا السؤال معًا: من المسؤول عن حفظ سجلات تاريخ قادتكم؟ أوقِفوا الاستماع إلى هذا التسجيل الصوتي هنا. </w:t>
      </w:r>
    </w:p>
    <w:p>
      <w:pPr>
        <w:bidi/>
      </w:pPr>
      <w:r>
        <w:rPr>
          <w:rtl/>
          <w:cs/>
          <w:lang w:val="ar_AE" w:bidi="ar_AE"/>
        </w:rPr>
      </w:r>
      <w:r>
        <w:rPr>
          <w:rtl/>
          <w:cs/>
          <w:lang w:val="ar_AE" w:bidi="ar_AE"/>
        </w:rPr>
        <w:t xml:space="preserve">كان بناياهو، ابن يهوياداع، قائد جيش إسرائيل. كان صادوق وأبياثار كاهنين. لم يكونا رئيسَي كهنة. من المحتمل أن الراوي لم يدرج صادوق وأبياثار في قائمته، وأن شخصًا آخر أضافهما لاحقًا. في قصة سابقة، أرسل الملك سليمان أبياثار بعيدًا عن أورشليم لأن أبياثار كان قد دعم أدونيا. كان الرب قد وعد أيضًا بأن يزيل عائلة عالي من الكهنوت، وأبياثار كان من عائلة عالي. </w:t>
      </w:r>
    </w:p>
    <w:p>
      <w:pPr>
        <w:bidi/>
      </w:pPr>
      <w:r>
        <w:rPr>
          <w:rtl/>
          <w:cs/>
          <w:lang w:val="ar_AE" w:bidi="ar_AE"/>
        </w:rPr>
      </w:r>
      <w:r>
        <w:rPr>
          <w:rtl/>
          <w:cs/>
          <w:lang w:val="ar_AE" w:bidi="ar_AE"/>
        </w:rPr>
        <w:t xml:space="preserve">في أيام الملك داود، وقبل أن يبدأ الملوك في حكم إسرائيل، كان القادة يقسمون إسرائيل بحسب مناطق الأسباط. لكن سليمان قسَّم إسرائيل إلى اثنتي عشرة منطقة أو مقاطعة، واختار قائدًا لكل مقاطعة. من المرجح أن سليمان قسم إسرائيل بهذه الطريقة الجديدة، حتى يتمكن من توحيد الشعب ويمنحهم هوية قومية واحدة، بدلًا من الهويات الاثنتي عشرة القبلية التي كانت لهم قبلاً. وكانت المناطق الاثنتا عشرة مسؤولة أيضًا عن توفير الطعام للملك سليمان وأهل بيته. فكان عزرياهو، ابن ناثان، هو الذي أشرف على قادة كل منطقة. </w:t>
      </w:r>
    </w:p>
    <w:p>
      <w:pPr>
        <w:bidi/>
      </w:pPr>
      <w:r>
        <w:rPr>
          <w:rtl/>
          <w:cs/>
          <w:lang w:val="ar_AE" w:bidi="ar_AE"/>
        </w:rPr>
      </w:r>
      <w:r>
        <w:rPr>
          <w:rtl/>
          <w:cs/>
          <w:lang w:val="ar_AE" w:bidi="ar_AE"/>
        </w:rPr>
        <w:t>توقَّفوا هنا وناقشوا هذا السؤال معًا: اذكروا المناطق التي يديرها قادة حكومتكم أو ينظمونها. كيف تقسمون هذه المناطق؟ ناقشوا الهوية القبلية للمناطق المختلفة في بلادكم وقارنوها بالهوية الوطنية ووحدتها. توقّفوا عن سماع التسجيل الصوتي هنا.</w:t>
      </w:r>
    </w:p>
    <w:p>
      <w:pPr>
        <w:bidi/>
      </w:pPr>
      <w:r>
        <w:rPr>
          <w:rtl/>
          <w:cs/>
          <w:lang w:val="ar_AE" w:bidi="ar_AE"/>
        </w:rPr>
      </w:r>
      <w:r>
        <w:rPr>
          <w:rtl/>
          <w:cs/>
          <w:lang w:val="ar_AE" w:bidi="ar_AE"/>
        </w:rPr>
        <w:t xml:space="preserve">كان زابود الكاهن، ابن ناثان، صديق الملك. وقد وثق الملك بزابود، وربما كان مستشاره. </w:t>
      </w:r>
    </w:p>
    <w:p>
      <w:pPr>
        <w:bidi/>
      </w:pPr>
      <w:r>
        <w:rPr>
          <w:rtl/>
          <w:cs/>
          <w:lang w:val="ar_AE" w:bidi="ar_AE"/>
        </w:rPr>
      </w:r>
      <w:r>
        <w:rPr>
          <w:rtl/>
          <w:cs/>
          <w:lang w:val="ar_AE" w:bidi="ar_AE"/>
        </w:rPr>
        <w:t xml:space="preserve">وكان أخيشار مسؤولًا عن ممتلكات الملك سليمان. ومن المرجح أن أخيشار كان مسؤولًا أيضًا عن مسؤولي القصر، والقصر، والممتلكات الأخرى التي تخص الملك. </w:t>
      </w:r>
    </w:p>
    <w:p>
      <w:pPr>
        <w:bidi/>
      </w:pPr>
      <w:r>
        <w:rPr>
          <w:rtl/>
          <w:cs/>
          <w:lang w:val="ar_AE" w:bidi="ar_AE"/>
        </w:rPr>
      </w:r>
      <w:r>
        <w:rPr>
          <w:rtl/>
          <w:cs/>
          <w:lang w:val="ar_AE" w:bidi="ar_AE"/>
        </w:rPr>
        <w:t xml:space="preserve">وكان أدونيرام، ابن عبدا، يدير العمال غير المدفوع لهم أو القائمين بأعمال السخرة. كان من الشائع في تلك الأيام أن يجبر الملوك الناس، وعادةً الآتين من البلدان التي هزموها، على بناء المباني والأسوار حول المدن والقيام بمشاريع بنائية أخرى دون أجر. وربما اشتمل العمل القسري الذي قام به الملك سليمان على بعض الناس من إسرائيل. </w:t>
      </w:r>
    </w:p>
    <w:p>
      <w:pPr>
        <w:bidi/>
      </w:pPr>
      <w:r>
        <w:rPr>
          <w:rtl/>
          <w:cs/>
          <w:lang w:val="ar_AE" w:bidi="ar_AE"/>
        </w:rPr>
      </w:r>
      <w:r>
        <w:rPr>
          <w:rtl/>
          <w:cs/>
          <w:lang w:val="ar_AE" w:bidi="ar_AE"/>
        </w:rPr>
        <w:t xml:space="preserve">توقّفوا هنا وناقشوا معًا: تحدثوا عن القادة الذين أجبروا الآخرين على العمل لصالحهم أو للمجتمع دون أجر. لماذا أجبر القائد هؤلاء الناس على العمل دون أجر؟ أوقِفوا الاستماع إلى هذا التسجيل الصوتي هنا. </w:t>
      </w:r>
    </w:p>
    <w:p>
      <w:pPr>
        <w:bidi/>
      </w:pPr>
      <w:r>
        <w:rPr>
          <w:rtl/>
          <w:cs/>
          <w:lang w:val="ar_AE" w:bidi="ar_AE"/>
        </w:rPr>
      </w:r>
      <w:r>
        <w:rPr>
          <w:rtl/>
          <w:cs/>
          <w:lang w:val="ar_AE" w:bidi="ar_AE"/>
        </w:rPr>
        <w:t>كان لسليمان اثنا عشر حاكمًا على المقاطعات الاثنتي عشرة التي أوجدها. ومن المرجح أن الملك سليمان اختار اثنتي عشرة مقاطعة لتتوافق مع عدد الأشهر في السنة. كان حكام المقاطعات الاثنتي عشرة مسؤولين عن توفير الطعام للملك وأهل بيته. وكان على كل حاكم أن يوفر الطعام لمدة شهر واحد من السنة. وكانت هذه المناطق الاثنتا عشرة في شمال إسرائيل، ولم تشمل المنطقة التي سكنها سبط يهوذا.</w:t>
      </w:r>
    </w:p>
    <w:p>
      <w:pPr>
        <w:bidi/>
      </w:pPr>
      <w:r>
        <w:rPr>
          <w:rtl/>
          <w:cs/>
          <w:lang w:val="ar_AE" w:bidi="ar_AE"/>
        </w:rPr>
      </w:r>
      <w:r>
        <w:rPr>
          <w:rtl/>
          <w:cs/>
          <w:lang w:val="ar_AE" w:bidi="ar_AE"/>
        </w:rPr>
        <w:t xml:space="preserve">توقّفوا هنا وناقشوا هذا السؤال معًا: ناقشوا كيف يسدد مجتمعكم احتياجات الرئيس الأعظم أو الملك أو القائد وعائلته. أوقِفوا الاستماع إلى هذا التسجيل الصوتي هنا. </w:t>
      </w:r>
    </w:p>
    <w:p>
      <w:pPr>
        <w:bidi/>
      </w:pPr>
      <w:r>
        <w:rPr>
          <w:rtl/>
          <w:cs/>
          <w:lang w:val="ar_AE" w:bidi="ar_AE"/>
        </w:rPr>
      </w:r>
      <w:r>
        <w:rPr>
          <w:rtl/>
          <w:cs/>
          <w:lang w:val="ar_AE" w:bidi="ar_AE"/>
        </w:rPr>
        <w:t xml:space="preserve">ويذكر الراوي أسماء حكام هذه المقاطعات. </w:t>
      </w:r>
    </w:p>
    <w:p>
      <w:pPr>
        <w:bidi/>
      </w:pPr>
      <w:r>
        <w:rPr>
          <w:rtl/>
          <w:cs/>
          <w:lang w:val="ar_AE" w:bidi="ar_AE"/>
        </w:rPr>
      </w:r>
      <w:r>
        <w:rPr>
          <w:rtl/>
          <w:cs/>
          <w:lang w:val="ar_AE" w:bidi="ar_AE"/>
        </w:rPr>
        <w:t xml:space="preserve">كان ابن حور حاكم المنطقة المحيطة بجبل أفرايم. كان ابن دقر حاكم المقاطعة التي تضم مدن ماقص وشعلبيم وبيت شمس وأيلون بيت حانان. </w:t>
      </w:r>
    </w:p>
    <w:p>
      <w:pPr>
        <w:bidi/>
      </w:pPr>
      <w:r>
        <w:rPr>
          <w:rtl/>
          <w:cs/>
          <w:lang w:val="ar_AE" w:bidi="ar_AE"/>
        </w:rPr>
      </w:r>
      <w:r>
        <w:rPr>
          <w:rtl/>
          <w:cs/>
          <w:lang w:val="ar_AE" w:bidi="ar_AE"/>
        </w:rPr>
        <w:t xml:space="preserve">كان ابن حسد الوالي المسؤول عن مدينتي أربوت وسوكوه وجميع الأرض المحيطة بحافر. </w:t>
      </w:r>
    </w:p>
    <w:p>
      <w:pPr>
        <w:bidi/>
      </w:pPr>
      <w:r>
        <w:rPr>
          <w:rtl/>
          <w:cs/>
          <w:lang w:val="ar_AE" w:bidi="ar_AE"/>
        </w:rPr>
      </w:r>
      <w:r>
        <w:rPr>
          <w:rtl/>
          <w:cs/>
          <w:lang w:val="ar_AE" w:bidi="ar_AE"/>
        </w:rPr>
        <w:t xml:space="preserve">وكان ابن أبيناداب، الذي تزوج من إحدى بنات الملك سليمان، طافة، حاكم منطقة مرتفعات دور. </w:t>
      </w:r>
    </w:p>
    <w:p>
      <w:pPr>
        <w:bidi/>
      </w:pPr>
      <w:r>
        <w:rPr>
          <w:rtl/>
          <w:cs/>
          <w:lang w:val="ar_AE" w:bidi="ar_AE"/>
        </w:rPr>
      </w:r>
      <w:r>
        <w:rPr>
          <w:rtl/>
          <w:cs/>
          <w:lang w:val="ar_AE" w:bidi="ar_AE"/>
        </w:rPr>
        <w:t xml:space="preserve">كان بعنا، ابن أخيلود، مسؤولًا عن المنطقة التي تشمل مدينتي تعنك ومجدو والمنطقة بأكملها المحيطة بمدينة بيت شان. وكانت هذه المنطقة بجوار مدينة صرتان، التي كانت تقع تحت مدينة يزرعيل. وتمتد أرض بعنا من بيت شان إلى آبل محولة وإلى الجانب البعيد من مدينة يقمعام. </w:t>
      </w:r>
    </w:p>
    <w:p>
      <w:pPr>
        <w:bidi/>
      </w:pPr>
      <w:r>
        <w:rPr>
          <w:rtl/>
          <w:cs/>
          <w:lang w:val="ar_AE" w:bidi="ar_AE"/>
        </w:rPr>
      </w:r>
      <w:r>
        <w:rPr>
          <w:rtl/>
          <w:cs/>
          <w:lang w:val="ar_AE" w:bidi="ar_AE"/>
        </w:rPr>
        <w:t xml:space="preserve">كان ابن جابر حاكم المنطقة التي تشمل مدينة راموت في منطقة جلعاد. وكان نسل يائير ابن منسى قد استقر في القرى هناك. وكان ابن جابر مسؤولًا عن قراهم وكذلك عن أرض أرجوب في باشان. وكانت منطقة أرجوب تحتوي على ستين مدينة كبيرة. كان لكل مدينة أسوار وأبواب بها عوارض من النحاس. وكان من الشائع أن يبني الناس الأسوار حول المدن للحماية. وكان الناس يقفلون أبواب المدن باستخدام قضبان من النحاس أو عوارض معدنية. </w:t>
      </w:r>
    </w:p>
    <w:p>
      <w:pPr>
        <w:bidi/>
      </w:pPr>
      <w:r>
        <w:rPr>
          <w:rtl/>
          <w:cs/>
          <w:lang w:val="ar_AE" w:bidi="ar_AE"/>
        </w:rPr>
      </w:r>
      <w:r>
        <w:rPr>
          <w:rtl/>
          <w:cs/>
          <w:lang w:val="ar_AE" w:bidi="ar_AE"/>
        </w:rPr>
        <w:t xml:space="preserve">توقّفوا هنا وانظروا معًا إلى صورة لمدينة ذات أسوار وأبواب المدينة. ناقشوا هذا السؤال معًا: كيف تحمون مدنكم من الغزاة؟ أوقِفوا الاستماع إلى هذا التسجيل الصوتي هنا. </w:t>
      </w:r>
    </w:p>
    <w:p>
      <w:pPr>
        <w:bidi/>
      </w:pPr>
      <w:r>
        <w:rPr>
          <w:rtl/>
          <w:cs/>
          <w:lang w:val="ar_AE" w:bidi="ar_AE"/>
        </w:rPr>
      </w:r>
      <w:r>
        <w:rPr>
          <w:rtl/>
          <w:cs/>
          <w:lang w:val="ar_AE" w:bidi="ar_AE"/>
        </w:rPr>
        <w:t xml:space="preserve">وكان أخيناداب ابن عدو، حاكم منطقة محنايم. كانت محنايم مدينة تقع شرق نهر الأردن في جلعاد. </w:t>
      </w:r>
    </w:p>
    <w:p>
      <w:pPr>
        <w:bidi/>
      </w:pPr>
      <w:r>
        <w:rPr>
          <w:rtl/>
          <w:cs/>
          <w:lang w:val="ar_AE" w:bidi="ar_AE"/>
        </w:rPr>
      </w:r>
      <w:r>
        <w:rPr>
          <w:rtl/>
          <w:cs/>
          <w:lang w:val="ar_AE" w:bidi="ar_AE"/>
        </w:rPr>
        <w:t xml:space="preserve">وكان أخيمعص حاكم المقاطعة التي كانت في أرض نفتالي. وكان أخيمعص قد تزوج من إحدى بنات الملك سليمان الأخريات التي تسمى باسمة. </w:t>
      </w:r>
    </w:p>
    <w:p>
      <w:pPr>
        <w:bidi/>
      </w:pPr>
      <w:r>
        <w:rPr>
          <w:rtl/>
          <w:cs/>
          <w:lang w:val="ar_AE" w:bidi="ar_AE"/>
        </w:rPr>
      </w:r>
      <w:r>
        <w:rPr>
          <w:rtl/>
          <w:cs/>
          <w:lang w:val="ar_AE" w:bidi="ar_AE"/>
        </w:rPr>
        <w:t xml:space="preserve">وكان بعنا ابن حوشاي، حاكم المقاطعة التي كانت في أرض أشير ومدينة بعلوت. </w:t>
      </w:r>
    </w:p>
    <w:p>
      <w:pPr>
        <w:bidi/>
      </w:pPr>
      <w:r>
        <w:rPr>
          <w:rtl/>
          <w:cs/>
          <w:lang w:val="ar_AE" w:bidi="ar_AE"/>
        </w:rPr>
      </w:r>
      <w:r>
        <w:rPr>
          <w:rtl/>
          <w:cs/>
          <w:lang w:val="ar_AE" w:bidi="ar_AE"/>
        </w:rPr>
        <w:t xml:space="preserve">كان يهوشافاط، ابن فاروح، الوالي المسؤول عن المقاطعة التي كانت في أرض يساكر. </w:t>
      </w:r>
    </w:p>
    <w:p>
      <w:pPr>
        <w:bidi/>
      </w:pPr>
      <w:r>
        <w:rPr>
          <w:rtl/>
          <w:cs/>
          <w:lang w:val="ar_AE" w:bidi="ar_AE"/>
        </w:rPr>
      </w:r>
      <w:r>
        <w:rPr>
          <w:rtl/>
          <w:cs/>
          <w:lang w:val="ar_AE" w:bidi="ar_AE"/>
        </w:rPr>
        <w:t xml:space="preserve">كان شمعي ابن أيلا، الوالي المسؤول عن المقاطعة التي كانت في أرض بنيامين. </w:t>
      </w:r>
    </w:p>
    <w:p>
      <w:pPr>
        <w:bidi/>
      </w:pPr>
      <w:r>
        <w:rPr>
          <w:rtl/>
          <w:cs/>
          <w:lang w:val="ar_AE" w:bidi="ar_AE"/>
        </w:rPr>
      </w:r>
      <w:r>
        <w:rPr>
          <w:rtl/>
          <w:cs/>
          <w:lang w:val="ar_AE" w:bidi="ar_AE"/>
        </w:rPr>
        <w:t xml:space="preserve">وكان جابر ابن أوري الوالي المسؤول عن منطقة جلعاد. كان هذا هو المكان الذي حكم فيه سيحون، ملك الأموريين، وعوج ملك شعب باشان، ذات مرة. </w:t>
      </w:r>
    </w:p>
    <w:p>
      <w:pPr>
        <w:bidi/>
      </w:pPr>
      <w:r>
        <w:rPr>
          <w:rtl/>
          <w:cs/>
          <w:lang w:val="ar_AE" w:bidi="ar_AE"/>
        </w:rPr>
      </w:r>
      <w:r>
        <w:rPr>
          <w:rtl/>
          <w:cs/>
          <w:lang w:val="ar_AE" w:bidi="ar_AE"/>
        </w:rPr>
        <w:t xml:space="preserve">توقّفوا هنا وناقشوا معًا كيف تقسم بلدكم المناطق التي يقودها المحافظون أو قادة المناطق. إذا أمكنكم، اذكروا المناطق والأشخاص الذين يحكمون كل منطقة. أوقِفوا الاستماع إلى هذا التسجيل الصوتي هنا. </w:t>
      </w:r>
    </w:p>
    <w:p>
      <w:pPr>
        <w:bidi/>
      </w:pPr>
      <w:r>
        <w:rPr>
          <w:rtl/>
          <w:cs/>
          <w:lang w:val="ar_AE" w:bidi="ar_AE"/>
        </w:rPr>
      </w:r>
      <w:r>
        <w:rPr>
          <w:rtl/>
          <w:cs/>
          <w:lang w:val="ar_AE" w:bidi="ar_AE"/>
        </w:rPr>
        <w:t>وكان هناك حاكم واحد أشرف على جميع هؤلاء الحكام الاثني عشر.</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سفر ملوك الأول 4: 1 - 19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ستقوم المجموعة بمحاولة تصوُّر هذا المقطع.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b/>
          <w:rtl/>
          <w:cs/>
          <w:lang w:val="ar_AE" w:bidi="ar_AE"/>
        </w:rPr>
        <w:t>في المشهد الأول:</w:t>
      </w:r>
      <w:r>
        <w:rPr>
          <w:rtl/>
          <w:cs/>
          <w:lang w:val="ar_AE" w:bidi="ar_AE"/>
        </w:rPr>
        <w:t xml:space="preserve"> كان الملك سليمان يحكم على جميع إسرائيل. </w:t>
      </w:r>
    </w:p>
    <w:p>
      <w:pPr>
        <w:bidi/>
      </w:pPr>
      <w:r>
        <w:rPr>
          <w:rtl/>
          <w:cs/>
          <w:lang w:val="ar_AE" w:bidi="ar_AE"/>
        </w:rPr>
      </w:r>
      <w:r>
        <w:rPr>
          <w:b/>
          <w:rtl/>
          <w:cs/>
          <w:lang w:val="ar_AE" w:bidi="ar_AE"/>
        </w:rPr>
        <w:t>في المشهد الثاني:</w:t>
      </w:r>
      <w:r>
        <w:rPr>
          <w:rtl/>
          <w:cs/>
          <w:lang w:val="ar_AE" w:bidi="ar_AE"/>
        </w:rPr>
        <w:t xml:space="preserve"> يذكر الراوي أسماء الرؤساء الذين للملك سليمان وعملهم. </w:t>
      </w:r>
    </w:p>
    <w:p>
      <w:pPr>
        <w:bidi/>
      </w:pPr>
      <w:r>
        <w:rPr>
          <w:rtl/>
          <w:cs/>
          <w:lang w:val="ar_AE" w:bidi="ar_AE"/>
        </w:rPr>
      </w:r>
      <w:r>
        <w:rPr>
          <w:b/>
          <w:rtl/>
          <w:cs/>
          <w:lang w:val="ar_AE" w:bidi="ar_AE"/>
        </w:rPr>
        <w:t>في المشهد الثالث:</w:t>
      </w:r>
      <w:r>
        <w:rPr>
          <w:rtl/>
          <w:cs/>
          <w:lang w:val="ar_AE" w:bidi="ar_AE"/>
        </w:rPr>
        <w:t xml:space="preserve"> يذكر الراوي الحكام الاثني عشر الذين اختارهم الملك سليمان ليكونوا مسؤولين عن تزويد القصر بالطعام، كل واحد منهم لمدة شهر واحد من السنة.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عزرياهو، ابن صادوق الكاهن</w:t>
      </w:r>
    </w:p>
    <w:p>
      <w:pPr>
        <w:pStyle w:val="ListBullet"/>
        <w:bidi/>
        <w:spacing w:line="240" w:lineRule="auto"/>
        <w:ind w:left="720"/>
      </w:pPr>
      <w:r>
        <w:rPr>
          <w:rtl/>
          <w:cs/>
          <w:lang w:val="ar_AE" w:bidi="ar_AE"/>
        </w:rPr>
      </w:r>
      <w:r>
        <w:rPr>
          <w:rtl/>
          <w:cs/>
          <w:lang w:val="ar_AE" w:bidi="ar_AE"/>
        </w:rPr>
        <w:t>أليحورف وأخيا، ابنا شيشا، السكرتيران</w:t>
      </w:r>
    </w:p>
    <w:p>
      <w:pPr>
        <w:pStyle w:val="ListBullet"/>
        <w:bidi/>
        <w:spacing w:line="240" w:lineRule="auto"/>
        <w:ind w:left="720"/>
      </w:pPr>
      <w:r>
        <w:rPr>
          <w:rtl/>
          <w:cs/>
          <w:lang w:val="ar_AE" w:bidi="ar_AE"/>
        </w:rPr>
      </w:r>
      <w:r>
        <w:rPr>
          <w:rtl/>
          <w:cs/>
          <w:lang w:val="ar_AE" w:bidi="ar_AE"/>
        </w:rPr>
        <w:t>يهوشافاط، ابن أخيلود، المسجّل</w:t>
      </w:r>
    </w:p>
    <w:p>
      <w:pPr>
        <w:pStyle w:val="ListBullet"/>
        <w:bidi/>
        <w:spacing w:line="240" w:lineRule="auto"/>
        <w:ind w:left="720"/>
      </w:pPr>
      <w:r>
        <w:rPr>
          <w:rtl/>
          <w:cs/>
          <w:lang w:val="ar_AE" w:bidi="ar_AE"/>
        </w:rPr>
      </w:r>
      <w:r>
        <w:rPr>
          <w:rtl/>
          <w:cs/>
          <w:lang w:val="ar_AE" w:bidi="ar_AE"/>
        </w:rPr>
        <w:t>بناياهو، ابن يهوياداع، قائد جيش إسرائيل</w:t>
      </w:r>
    </w:p>
    <w:p>
      <w:pPr>
        <w:pStyle w:val="ListBullet"/>
        <w:bidi/>
        <w:spacing w:line="240" w:lineRule="auto"/>
        <w:ind w:left="720"/>
      </w:pPr>
      <w:r>
        <w:rPr>
          <w:rtl/>
          <w:cs/>
          <w:lang w:val="ar_AE" w:bidi="ar_AE"/>
        </w:rPr>
      </w:r>
      <w:r>
        <w:rPr>
          <w:rtl/>
          <w:cs/>
          <w:lang w:val="ar_AE" w:bidi="ar_AE"/>
        </w:rPr>
        <w:t>صادوق وأبياثار، الكاهنان</w:t>
      </w:r>
    </w:p>
    <w:p>
      <w:pPr>
        <w:pStyle w:val="ListBullet"/>
        <w:bidi/>
        <w:spacing w:line="240" w:lineRule="auto"/>
        <w:ind w:left="720"/>
      </w:pPr>
      <w:r>
        <w:rPr>
          <w:rtl/>
          <w:cs/>
          <w:lang w:val="ar_AE" w:bidi="ar_AE"/>
        </w:rPr>
      </w:r>
      <w:r>
        <w:rPr>
          <w:rtl/>
          <w:cs/>
          <w:lang w:val="ar_AE" w:bidi="ar_AE"/>
        </w:rPr>
        <w:t>عزرياهو، ابن ناثان، قائد حكام المقاطعات</w:t>
      </w:r>
    </w:p>
    <w:p>
      <w:pPr>
        <w:pStyle w:val="ListBullet"/>
        <w:bidi/>
        <w:spacing w:line="240" w:lineRule="auto"/>
        <w:ind w:left="720"/>
      </w:pPr>
      <w:r>
        <w:rPr>
          <w:rtl/>
          <w:cs/>
          <w:lang w:val="ar_AE" w:bidi="ar_AE"/>
        </w:rPr>
      </w:r>
      <w:r>
        <w:rPr>
          <w:rtl/>
          <w:cs/>
          <w:lang w:val="ar_AE" w:bidi="ar_AE"/>
        </w:rPr>
        <w:t>زابود، ابن ناثان، صديق الملك أو مستشاره الخاص</w:t>
      </w:r>
    </w:p>
    <w:p>
      <w:pPr>
        <w:pStyle w:val="ListBullet"/>
        <w:bidi/>
        <w:spacing w:line="240" w:lineRule="auto"/>
        <w:ind w:left="720"/>
      </w:pPr>
      <w:r>
        <w:rPr>
          <w:rtl/>
          <w:cs/>
          <w:lang w:val="ar_AE" w:bidi="ar_AE"/>
        </w:rPr>
      </w:r>
      <w:r>
        <w:rPr>
          <w:rtl/>
          <w:cs/>
          <w:lang w:val="ar_AE" w:bidi="ar_AE"/>
        </w:rPr>
        <w:t>أخيشار، مدير القصر</w:t>
      </w:r>
    </w:p>
    <w:p>
      <w:pPr>
        <w:pStyle w:val="ListBullet"/>
        <w:bidi/>
        <w:spacing w:line="240" w:lineRule="auto"/>
        <w:ind w:left="720"/>
      </w:pPr>
      <w:r>
        <w:rPr>
          <w:rtl/>
          <w:cs/>
          <w:lang w:val="ar_AE" w:bidi="ar_AE"/>
        </w:rPr>
      </w:r>
      <w:r>
        <w:rPr>
          <w:rtl/>
          <w:cs/>
          <w:lang w:val="ar_AE" w:bidi="ar_AE"/>
        </w:rPr>
        <w:t>أدونيرام، ابن عبدا، قائد العمل القسري</w:t>
      </w:r>
    </w:p>
    <w:p>
      <w:pPr>
        <w:pStyle w:val="ListBullet"/>
        <w:bidi/>
        <w:spacing w:line="240" w:lineRule="auto"/>
        <w:ind w:left="720"/>
      </w:pPr>
      <w:r>
        <w:rPr>
          <w:rtl/>
          <w:cs/>
          <w:lang w:val="ar_AE" w:bidi="ar_AE"/>
        </w:rPr>
      </w:r>
      <w:r>
        <w:rPr>
          <w:rtl/>
          <w:cs/>
          <w:lang w:val="ar_AE" w:bidi="ar_AE"/>
        </w:rPr>
        <w:t xml:space="preserve">حكام المقاطعات الاثني عشر: بن حور، بن دقر، بن حسد، بن أبيناداب، بعنا ابن أخيلود، وبن جابر، وأخيناداب ابن عدو، وأخيمعص، بعنا ابن حوشاي، ويهوشافاط ابن فاروح، شيعي ابن أيلا، وجابر ابن أوري. </w:t>
      </w:r>
    </w:p>
    <w:p>
      <w:pPr>
        <w:pStyle w:val="ListBullet"/>
        <w:bidi/>
        <w:spacing w:line="240" w:lineRule="auto"/>
        <w:ind w:left="720"/>
      </w:pPr>
      <w:r>
        <w:rPr>
          <w:rtl/>
          <w:cs/>
          <w:lang w:val="ar_AE" w:bidi="ar_AE"/>
        </w:rPr>
      </w:r>
      <w:r>
        <w:rPr>
          <w:rtl/>
          <w:cs/>
          <w:lang w:val="ar_AE" w:bidi="ar_AE"/>
        </w:rPr>
        <w:t>طافة ابنة سليمان وزوجة ابن أبيناداب</w:t>
      </w:r>
    </w:p>
    <w:p>
      <w:pPr>
        <w:pStyle w:val="ListBullet"/>
        <w:bidi/>
        <w:spacing w:line="240" w:lineRule="auto"/>
        <w:ind w:left="720"/>
      </w:pPr>
      <w:r>
        <w:rPr>
          <w:rtl/>
          <w:cs/>
          <w:lang w:val="ar_AE" w:bidi="ar_AE"/>
        </w:rPr>
      </w:r>
      <w:r>
        <w:rPr>
          <w:rtl/>
          <w:cs/>
          <w:lang w:val="ar_AE" w:bidi="ar_AE"/>
        </w:rPr>
        <w:t>باسمة، ابنة سليمان وزوجة أخيمعص</w:t>
      </w:r>
    </w:p>
    <w:p>
      <w:pPr>
        <w:pStyle w:val="ListBullet"/>
        <w:bidi/>
        <w:spacing w:line="240" w:lineRule="auto"/>
        <w:ind w:left="720"/>
      </w:pPr>
      <w:r>
        <w:rPr>
          <w:rtl/>
          <w:cs/>
          <w:lang w:val="ar_AE" w:bidi="ar_AE"/>
        </w:rPr>
      </w:r>
      <w:r>
        <w:rPr>
          <w:rtl/>
          <w:cs/>
          <w:lang w:val="ar_AE" w:bidi="ar_AE"/>
        </w:rPr>
        <w:t>سيحون، ملك الأموريين</w:t>
      </w:r>
    </w:p>
    <w:p>
      <w:pPr>
        <w:pStyle w:val="ListBullet"/>
        <w:bidi/>
        <w:spacing w:line="240" w:lineRule="auto"/>
        <w:ind w:left="720"/>
      </w:pPr>
      <w:r>
        <w:rPr>
          <w:rtl/>
          <w:cs/>
          <w:lang w:val="ar_AE" w:bidi="ar_AE"/>
        </w:rPr>
      </w:r>
      <w:r>
        <w:rPr>
          <w:rtl/>
          <w:cs/>
          <w:lang w:val="ar_AE" w:bidi="ar_AE"/>
        </w:rPr>
        <w:t>وعوج، ملك باشان</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 xml:space="preserve">في المشهد الأول، يخبرنا الراوي أن سليمان كان يحكم جميع إسرائيل. وربما يخبرنا الراوي بهذا لأنه بعد موت الملك سليمان بوقت قصير، قُسّمت إسرائيل إلى مملكتين. لكن خلال ذلك الوقت، حكم سليمان على جميع أسباط إسرائيل الاثني عشر. لقد اختار الملك سليمان القادة الذين عملوا لأجله ونظَّمهم. </w:t>
      </w:r>
    </w:p>
    <w:p>
      <w:pPr>
        <w:bidi/>
      </w:pPr>
      <w:r>
        <w:rPr>
          <w:rtl/>
          <w:cs/>
          <w:lang w:val="ar_AE" w:bidi="ar_AE"/>
        </w:rPr>
      </w:r>
      <w:r>
        <w:rPr>
          <w:rtl/>
          <w:cs/>
          <w:lang w:val="ar_AE" w:bidi="ar_AE"/>
        </w:rPr>
        <w:t xml:space="preserve">توقفوا وتحدثوا مع مجموعتكم: ناقشوا وقتًا حصل فيه الناس في مجتمعكم على قائد جديد، ما الأشياء التي غيّرها القائد في تنظيم مجتمعكم؟ على سبيل المثال، ربما غيّر القائد الذين في المناصب المهمة أو الطريقة التي استغل بها الأرض أو التي فرض بها الضرائب. أوقفوا سماع التسجيل الصوتي هنا. </w:t>
      </w:r>
    </w:p>
    <w:p>
      <w:pPr>
        <w:bidi/>
      </w:pPr>
      <w:r>
        <w:rPr>
          <w:rtl/>
          <w:cs/>
          <w:lang w:val="ar_AE" w:bidi="ar_AE"/>
        </w:rPr>
      </w:r>
      <w:r>
        <w:rPr>
          <w:rtl/>
          <w:cs/>
          <w:lang w:val="ar_AE" w:bidi="ar_AE"/>
        </w:rPr>
        <w:t xml:space="preserve">في المشهد الثاني، يذكر الراوي الرجال الذين كانوا أهم مسؤولي الملك سليمان. وعادةً كان شعب إسرائيل يستخدم كلمة واحدة للإشارة إلى أنواع كثيرة من القادة. ويذكر الناس وظيفة القائد ليحدّدوا نوع قيادته على وجه التحديد. </w:t>
      </w:r>
    </w:p>
    <w:p>
      <w:pPr>
        <w:bidi/>
      </w:pPr>
      <w:r>
        <w:rPr>
          <w:rtl/>
          <w:cs/>
          <w:lang w:val="ar_AE" w:bidi="ar_AE"/>
        </w:rPr>
      </w:r>
      <w:r>
        <w:rPr>
          <w:rtl/>
          <w:cs/>
          <w:lang w:val="ar_AE" w:bidi="ar_AE"/>
        </w:rPr>
        <w:t xml:space="preserve">توقفوا هنا وناقشوا معًا: ناقشوا القادة الذين يعملون في حكومة بلدكم. حاولوا ترتيب مناصب قيادتهم استنادًا إلى مدى أهمية كل شخص. أوقِفوا الاستماع إلى هذا التسجيل الصوتي هنا. </w:t>
      </w:r>
    </w:p>
    <w:p>
      <w:pPr>
        <w:bidi/>
      </w:pPr>
      <w:r>
        <w:rPr>
          <w:rtl/>
          <w:cs/>
          <w:lang w:val="ar_AE" w:bidi="ar_AE"/>
        </w:rPr>
      </w:r>
      <w:r>
        <w:rPr>
          <w:rtl/>
          <w:cs/>
          <w:lang w:val="ar_AE" w:bidi="ar_AE"/>
        </w:rPr>
        <w:t xml:space="preserve">كان عزرياهو، ابن صادوق، هو الكاهن. ويدعو شعب إسرائيل أحيانًا الأبناء والأحفاد على حد سواء بلقب "الأبناء". ومن المرجح أن عزرياهو كان في الواقع حفيد صادوق. يقول الراوي إن عزرياهو كان الكاهن بطريقة تجعله يعني على الأرجح أنه كان رئيس الكهنة، أي أهم كاهن في إسرائيل. </w:t>
      </w:r>
    </w:p>
    <w:p>
      <w:pPr>
        <w:bidi/>
      </w:pPr>
      <w:r>
        <w:rPr>
          <w:rtl/>
          <w:cs/>
          <w:lang w:val="ar_AE" w:bidi="ar_AE"/>
        </w:rPr>
      </w:r>
      <w:r>
        <w:rPr>
          <w:rtl/>
          <w:cs/>
          <w:lang w:val="ar_AE" w:bidi="ar_AE"/>
        </w:rPr>
        <w:t xml:space="preserve">كان أليحورف وأخيا، ابنا شيشا، سكرتيري الملك. ولا نعرف بالضبط ما فعله السِكرتير، لكنهم فعلوا أكثر من الذين ندعوهم السِكرتير اليوم. كان الملك يعالج أمورًا كثيرة ويصدر أحكامًا كثيرة كان يحتاج إلى تذكّرها. ومن المرجح أن أليحورف وأخيّا كانا رجالين متعلَّمين عملا عن كثب مع الملك وكتبا الأشياء له. وربما كانا ممثلين عن الملك. كان يهوشافاط، ابن أخيلود، المسجِّل. كما أنه من غير الواضح بالضبط ما فعله المسجّل. في قصة داود، دعا الراوي يهوشافاط مؤرّخًا ملكيًا. والمؤرخ الملكي هو شخص يدرس ويكتب عن الملوك والملكات وأبنائهم. ومن المحتمل أيضًا أن يكون المسجّل هو الناطق باسم الملك الذي يعطي التقارير للملك، ويخبر الشعب بقراراته. </w:t>
      </w:r>
    </w:p>
    <w:p>
      <w:pPr>
        <w:bidi/>
      </w:pPr>
      <w:r>
        <w:rPr>
          <w:rtl/>
          <w:cs/>
          <w:lang w:val="ar_AE" w:bidi="ar_AE"/>
        </w:rPr>
      </w:r>
      <w:r>
        <w:rPr>
          <w:rtl/>
          <w:cs/>
          <w:lang w:val="ar_AE" w:bidi="ar_AE"/>
        </w:rPr>
        <w:t xml:space="preserve">توقفوا وقوموا بهذا النشاط معًا: اطلبوا من شخص أن يمثل أمام ملك. ينبغي للشخص أن يخبر الملك بالمشاكل التي يواجهها مجتمعه. وفي الوقت الذي يحدث فيه هذا، ينبغي على الشخص الذي يؤدي دور سكرتير الملك أن يكتب كل ما يقوله الشخص. ينبغي على الملك أن يدعو مسجله أو مؤرّخه الملكي، وأن يسأله كيف تعامل الملوك الذين سبقوه مع قضايا مشابهة. انتبهوا جيدًا للكلمات والعبارات التي تستخدمونها للتعبير عن السكرتير والمؤرخ الملكي. أوقفوا سماع التسجيل الصوتي هنا. </w:t>
      </w:r>
    </w:p>
    <w:p>
      <w:pPr>
        <w:bidi/>
      </w:pPr>
      <w:r>
        <w:rPr>
          <w:rtl/>
          <w:cs/>
          <w:lang w:val="ar_AE" w:bidi="ar_AE"/>
        </w:rPr>
      </w:r>
      <w:r>
        <w:rPr>
          <w:rtl/>
          <w:cs/>
          <w:lang w:val="ar_AE" w:bidi="ar_AE"/>
        </w:rPr>
        <w:t xml:space="preserve">بناياهو، ابن يهوياداع، كان قائد جيش إسرائيل. </w:t>
      </w:r>
    </w:p>
    <w:p>
      <w:pPr>
        <w:bidi/>
      </w:pPr>
      <w:r>
        <w:rPr>
          <w:rtl/>
          <w:cs/>
          <w:lang w:val="ar_AE" w:bidi="ar_AE"/>
        </w:rPr>
      </w:r>
      <w:r>
        <w:rPr>
          <w:rtl/>
          <w:cs/>
          <w:lang w:val="ar_AE" w:bidi="ar_AE"/>
        </w:rPr>
        <w:t xml:space="preserve">كان صادوق وأبياثار كاهنين. لقد أخبرنا الراوي بالفعل أن عزرياهو، ابن صادوق، كان الكاهن. وربما لم يذكر الراوي صادوق وأبياثار في الأصل، وأن شخصًا ما أضاف اسميهما لاحقًا. ستتذكرون أن سليمان كان قد أرسل أبياثار بعيدًا عن أورشليم لأنه دعم أدونيا. وكان الرب (يهوه) قد وعد أيضًا بأنه سيزيل عائلة عالي من الكهنوت، وكان أبياثار جزءًا من تلك العائلة. </w:t>
      </w:r>
    </w:p>
    <w:p>
      <w:pPr>
        <w:bidi/>
      </w:pPr>
      <w:r>
        <w:rPr>
          <w:rtl/>
          <w:cs/>
          <w:lang w:val="ar_AE" w:bidi="ar_AE"/>
        </w:rPr>
      </w:r>
      <w:r>
        <w:rPr>
          <w:rtl/>
          <w:cs/>
          <w:lang w:val="ar_AE" w:bidi="ar_AE"/>
        </w:rPr>
        <w:t xml:space="preserve">توقفوا هنا وناقشوا معًا: ناقشوا الرتب التي يعتمدها مجتمعكم للكهنة. ماذا تدعون الكاهن الأدنى رتبة؟ أوقِفوا الاستماع إلى هذا التسجيل الصوتي هنا. </w:t>
      </w:r>
    </w:p>
    <w:p>
      <w:pPr>
        <w:bidi/>
      </w:pPr>
      <w:r>
        <w:rPr>
          <w:rtl/>
          <w:cs/>
          <w:lang w:val="ar_AE" w:bidi="ar_AE"/>
        </w:rPr>
      </w:r>
      <w:r>
        <w:rPr>
          <w:rtl/>
          <w:cs/>
          <w:lang w:val="ar_AE" w:bidi="ar_AE"/>
        </w:rPr>
        <w:t xml:space="preserve">كان عزرياهو، ابن ناثان، هو الذي أشرف على قادة كل منطقة. إذ قسم سليمان إسرائيل إلى مقاطعات، واختار قائدًا لكل مقاطعة منها. وتأكد عزرياهو من أن كل قائد قام بعمله بشكل صحيح. </w:t>
      </w:r>
    </w:p>
    <w:p>
      <w:pPr>
        <w:bidi/>
      </w:pPr>
      <w:r>
        <w:rPr>
          <w:rtl/>
          <w:cs/>
          <w:lang w:val="ar_AE" w:bidi="ar_AE"/>
        </w:rPr>
      </w:r>
      <w:r>
        <w:rPr>
          <w:rtl/>
          <w:cs/>
          <w:lang w:val="ar_AE" w:bidi="ar_AE"/>
        </w:rPr>
        <w:t xml:space="preserve">توقفوا هنا وناقشوا هذا السؤال معًا: تحدثوا عن شخص يشرف على مجموعة من القادة للتأكد من أنهم يقومون بعملهم بشكل صحيح. انتبهوا إلى الكلمات والعبارات التي تستخدمونها لوصف عمل ذلك الشخص. أوقِفوا الاستماع إلى هذا التسجيل الصوتي هنا. </w:t>
      </w:r>
    </w:p>
    <w:p>
      <w:pPr>
        <w:bidi/>
      </w:pPr>
      <w:r>
        <w:rPr>
          <w:rtl/>
          <w:cs/>
          <w:lang w:val="ar_AE" w:bidi="ar_AE"/>
        </w:rPr>
      </w:r>
      <w:r>
        <w:rPr>
          <w:rtl/>
          <w:cs/>
          <w:lang w:val="ar_AE" w:bidi="ar_AE"/>
        </w:rPr>
        <w:t xml:space="preserve">كان زابود، ابن ناثان، كاهن الرب (يهوه)، وصديق الملك. كان "صديق الملك" لقب مستشار الملك الشخصي والموثوق به. </w:t>
      </w:r>
    </w:p>
    <w:p>
      <w:pPr>
        <w:bidi/>
      </w:pPr>
      <w:r>
        <w:rPr>
          <w:rtl/>
          <w:cs/>
          <w:lang w:val="ar_AE" w:bidi="ar_AE"/>
        </w:rPr>
      </w:r>
      <w:r>
        <w:rPr>
          <w:rtl/>
          <w:cs/>
          <w:lang w:val="ar_AE" w:bidi="ar_AE"/>
        </w:rPr>
        <w:t xml:space="preserve">توقفوا هنا وناقشوا معًا: تحدثوا عن قائد لبلدكم اضطر إلى التعامل مع أمور صعبة أو حقق نجاحات كبيرة. تحدثوا عن الأشخاص الذين كانوا أقرب مستشاريه. ما العبارة أو الكلمة التي ستستخدمونها لوصف منصب المستشار القريب من هذا القبيل؟ أوقِفوا الاستماع إلى هذا التسجيل الصوتي هنا. </w:t>
      </w:r>
    </w:p>
    <w:p>
      <w:pPr>
        <w:bidi/>
      </w:pPr>
      <w:r>
        <w:rPr>
          <w:rtl/>
          <w:cs/>
          <w:lang w:val="ar_AE" w:bidi="ar_AE"/>
        </w:rPr>
      </w:r>
      <w:r>
        <w:rPr>
          <w:rtl/>
          <w:cs/>
          <w:lang w:val="ar_AE" w:bidi="ar_AE"/>
        </w:rPr>
        <w:t xml:space="preserve">وأدار أخيشار ممتلكات سليمان. ومن المرجح أن أخيشار كان مسؤولًا عن القصر وعمال القصر. </w:t>
      </w:r>
    </w:p>
    <w:p>
      <w:pPr>
        <w:bidi/>
      </w:pPr>
      <w:r>
        <w:rPr>
          <w:rtl/>
          <w:cs/>
          <w:lang w:val="ar_AE" w:bidi="ar_AE"/>
        </w:rPr>
      </w:r>
      <w:r>
        <w:rPr>
          <w:rtl/>
          <w:cs/>
          <w:lang w:val="ar_AE" w:bidi="ar_AE"/>
        </w:rPr>
        <w:t xml:space="preserve">كان أدونيرام، ابن عبدا، يدير العمل القسري، أو الأشخاص الذين أجبرهم سليمان على العمل ضد إرادتهم ودون أجر. ومن المحتمل أن يكون أدونيرام هو الرجل نفسه الذي كان مسؤولًا أيضًا عن العمل القسري في عهد الملك داود. </w:t>
      </w:r>
    </w:p>
    <w:p>
      <w:pPr>
        <w:bidi/>
      </w:pPr>
      <w:r>
        <w:rPr>
          <w:rtl/>
          <w:cs/>
          <w:lang w:val="ar_AE" w:bidi="ar_AE"/>
        </w:rPr>
      </w:r>
      <w:r>
        <w:rPr>
          <w:rtl/>
          <w:cs/>
          <w:lang w:val="ar_AE" w:bidi="ar_AE"/>
        </w:rPr>
        <w:t xml:space="preserve">توقفوا هنا وتذكّروا مناقشتكم من الخطوة الثانية عن قائد أجبر الآخرين على العمل لصالحه دون أجر. ماذا أسميتم ذلك القائد، وبماذا دعوتم الأشخاص الذين أجبرهم القائد على العمل؟ أوقِفوا الاستماع إلى هذا التسجيل الصوتي هنا. </w:t>
      </w:r>
    </w:p>
    <w:p>
      <w:pPr>
        <w:bidi/>
      </w:pPr>
      <w:r>
        <w:rPr>
          <w:rtl/>
          <w:cs/>
          <w:lang w:val="ar_AE" w:bidi="ar_AE"/>
        </w:rPr>
      </w:r>
      <w:r>
        <w:rPr>
          <w:rtl/>
          <w:cs/>
          <w:lang w:val="ar_AE" w:bidi="ar_AE"/>
        </w:rPr>
        <w:t xml:space="preserve">في المشهد الثالث، يذكر الراوي الرجال الذين اختارهم الملك سليمان ليكونوا مسؤولين عن المقاطعات الاثنتي عشرة التي أوجدها. وكان على كل واحد من هؤلاء الرجال أن يوفر الطعام من منطقته للملك وأهل بيته لمدة شهر واحد. ويشمل بيت الملك عائلته وعبيده ومسؤولي القصر وخيوله. </w:t>
      </w:r>
    </w:p>
    <w:p>
      <w:pPr>
        <w:bidi/>
      </w:pPr>
      <w:r>
        <w:rPr>
          <w:rtl/>
          <w:cs/>
          <w:lang w:val="ar_AE" w:bidi="ar_AE"/>
        </w:rPr>
      </w:r>
      <w:r>
        <w:rPr>
          <w:rtl/>
          <w:cs/>
          <w:lang w:val="ar_AE" w:bidi="ar_AE"/>
        </w:rPr>
        <w:t xml:space="preserve">توقفوا هنا وناقشوا هذا السؤال معًا: تحدثوا عن شخص اختاره قائد ليكون مسؤولًا عن منطقة تقع تحت سيطرته. اختاروا كلمة تعبر عن فكرة شخص يختاره القائد ليمثله. انتبهوا إلى الكلمات والعبارات التي تستخدمونها لوصف ذلك الشخص. أوقفوا سماع التسجيل الصوتي هنا. </w:t>
      </w:r>
    </w:p>
    <w:p>
      <w:pPr>
        <w:bidi/>
      </w:pPr>
      <w:r>
        <w:rPr>
          <w:rtl/>
          <w:cs/>
          <w:lang w:val="ar_AE" w:bidi="ar_AE"/>
        </w:rPr>
      </w:r>
      <w:r>
        <w:rPr>
          <w:rtl/>
          <w:cs/>
          <w:lang w:val="ar_AE" w:bidi="ar_AE"/>
        </w:rPr>
        <w:t xml:space="preserve">ويذكر الراوي أسماء هؤلاء الرجال والمناطق التي كانوا مسؤولين عنها. </w:t>
      </w:r>
    </w:p>
    <w:p>
      <w:pPr>
        <w:bidi/>
      </w:pPr>
      <w:r>
        <w:rPr>
          <w:rtl/>
          <w:cs/>
          <w:lang w:val="ar_AE" w:bidi="ar_AE"/>
        </w:rPr>
      </w:r>
      <w:r>
        <w:rPr>
          <w:rtl/>
          <w:cs/>
          <w:lang w:val="ar_AE" w:bidi="ar_AE"/>
        </w:rPr>
        <w:t xml:space="preserve">كان بن حور، أو ابن حور، مسؤولًا عن المنطقة الجبلية المحيطة بأفرايم. </w:t>
      </w:r>
    </w:p>
    <w:p>
      <w:pPr>
        <w:bidi/>
      </w:pPr>
      <w:r>
        <w:rPr>
          <w:rtl/>
          <w:cs/>
          <w:lang w:val="ar_AE" w:bidi="ar_AE"/>
        </w:rPr>
      </w:r>
      <w:r>
        <w:rPr>
          <w:rtl/>
          <w:cs/>
          <w:lang w:val="ar_AE" w:bidi="ar_AE"/>
        </w:rPr>
        <w:t xml:space="preserve">كان بن دقر، أو ابن دقر، مسؤولًا عن مدن ماقص وشعلبيم وبيت شمس وأيلون بيت حانان. </w:t>
      </w:r>
    </w:p>
    <w:p>
      <w:pPr>
        <w:bidi/>
      </w:pPr>
      <w:r>
        <w:rPr>
          <w:rtl/>
          <w:cs/>
          <w:lang w:val="ar_AE" w:bidi="ar_AE"/>
        </w:rPr>
      </w:r>
      <w:r>
        <w:rPr>
          <w:rtl/>
          <w:cs/>
          <w:lang w:val="ar_AE" w:bidi="ar_AE"/>
        </w:rPr>
        <w:t xml:space="preserve">كان بن حسد، أو ابن حسد، مسؤولًا عن مدن أربوت وسوكوه والأرض المحيطة بحافر. </w:t>
      </w:r>
    </w:p>
    <w:p>
      <w:pPr>
        <w:bidi/>
      </w:pPr>
      <w:r>
        <w:rPr>
          <w:rtl/>
          <w:cs/>
          <w:lang w:val="ar_AE" w:bidi="ar_AE"/>
        </w:rPr>
      </w:r>
      <w:r>
        <w:rPr>
          <w:rtl/>
          <w:cs/>
          <w:lang w:val="ar_AE" w:bidi="ar_AE"/>
        </w:rPr>
        <w:t xml:space="preserve">كان بن أبيناداب، أو ابن أبيناداب، مسؤولًا عن مرتفعات دور. تزوج ابن أبيناداب من طافة، ابنة سليمان. </w:t>
      </w:r>
    </w:p>
    <w:p>
      <w:pPr>
        <w:bidi/>
      </w:pPr>
      <w:r>
        <w:rPr>
          <w:rtl/>
          <w:cs/>
          <w:lang w:val="ar_AE" w:bidi="ar_AE"/>
        </w:rPr>
      </w:r>
      <w:r>
        <w:rPr>
          <w:rtl/>
          <w:cs/>
          <w:lang w:val="ar_AE" w:bidi="ar_AE"/>
        </w:rPr>
        <w:t xml:space="preserve">كان بعنا، ابن أخيلود، مسؤولًا عن مدن تعنك ومجدو وبيت شان وصرتان ويزرعيل وآبل محولة ويقمعام. </w:t>
      </w:r>
    </w:p>
    <w:p>
      <w:pPr>
        <w:bidi/>
      </w:pPr>
      <w:r>
        <w:rPr>
          <w:rtl/>
          <w:cs/>
          <w:lang w:val="ar_AE" w:bidi="ar_AE"/>
        </w:rPr>
      </w:r>
      <w:r>
        <w:rPr>
          <w:rtl/>
          <w:cs/>
          <w:lang w:val="ar_AE" w:bidi="ar_AE"/>
        </w:rPr>
        <w:t xml:space="preserve">كان بن جابر، أو ابن جابر، مسؤولًا عن مدينة راموت في جلعاد. وكانت قرى الخيام التابعة ليائير ابن منسى، له، بالإضافة إلى منطقة أرجوب في باشان التي بها 60 مدينةً مسوَّرةً بأسوار وذات أبواب نحاسية. كانت هذه مدنًا محمية جيدًا. </w:t>
      </w:r>
    </w:p>
    <w:p>
      <w:pPr>
        <w:bidi/>
      </w:pPr>
      <w:r>
        <w:rPr>
          <w:rtl/>
          <w:cs/>
          <w:lang w:val="ar_AE" w:bidi="ar_AE"/>
        </w:rPr>
      </w:r>
      <w:r>
        <w:rPr>
          <w:rtl/>
          <w:cs/>
          <w:lang w:val="ar_AE" w:bidi="ar_AE"/>
        </w:rPr>
        <w:t xml:space="preserve">وكان أخيناداب ابن عدو، حاكم منطقة محنايم. تقع محنايم شرق نهر الأردن. </w:t>
      </w:r>
    </w:p>
    <w:p>
      <w:pPr>
        <w:bidi/>
      </w:pPr>
      <w:r>
        <w:rPr>
          <w:rtl/>
          <w:cs/>
          <w:lang w:val="ar_AE" w:bidi="ar_AE"/>
        </w:rPr>
      </w:r>
      <w:r>
        <w:rPr>
          <w:rtl/>
          <w:cs/>
          <w:lang w:val="ar_AE" w:bidi="ar_AE"/>
        </w:rPr>
        <w:t xml:space="preserve">كان أخيمعص مسؤولًا عن الأرض التي كانت ملك سبط نفتالي. وكان أخيمعص قد تزوج من إحدى بنات سليمان الأخريات التي تدعى باسمة. </w:t>
      </w:r>
    </w:p>
    <w:p>
      <w:pPr>
        <w:bidi/>
      </w:pPr>
      <w:r>
        <w:rPr>
          <w:rtl/>
          <w:cs/>
          <w:lang w:val="ar_AE" w:bidi="ar_AE"/>
        </w:rPr>
      </w:r>
      <w:r>
        <w:rPr>
          <w:rtl/>
          <w:cs/>
          <w:lang w:val="ar_AE" w:bidi="ar_AE"/>
        </w:rPr>
        <w:t xml:space="preserve">كان بعنا، ابن حوشاي، مسؤولًا عن الأرض التي كانت تخص سبط أشير ومدينة بعلوت. هذا هو الرجل الثاني الذي يحمل اسم بعنا في القائمة التي ذكرها الراوي، لكن الرجلين كان لهما آباء مختلفون. </w:t>
      </w:r>
    </w:p>
    <w:p>
      <w:pPr>
        <w:bidi/>
      </w:pPr>
      <w:r>
        <w:rPr>
          <w:rtl/>
          <w:cs/>
          <w:lang w:val="ar_AE" w:bidi="ar_AE"/>
        </w:rPr>
      </w:r>
      <w:r>
        <w:rPr>
          <w:rtl/>
          <w:cs/>
          <w:lang w:val="ar_AE" w:bidi="ar_AE"/>
        </w:rPr>
        <w:t xml:space="preserve">كان يهوشافاط، ابن فاروح، مسؤولًا عن الأرض التي كانت تخص سبط يساكر. </w:t>
      </w:r>
    </w:p>
    <w:p>
      <w:pPr>
        <w:bidi/>
      </w:pPr>
      <w:r>
        <w:rPr>
          <w:rtl/>
          <w:cs/>
          <w:lang w:val="ar_AE" w:bidi="ar_AE"/>
        </w:rPr>
      </w:r>
      <w:r>
        <w:rPr>
          <w:rtl/>
          <w:cs/>
          <w:lang w:val="ar_AE" w:bidi="ar_AE"/>
        </w:rPr>
        <w:t xml:space="preserve">كان شمعي ابن أيلا، مسؤولًا عن الأرض التي كانت تخص سبط بنيامين. </w:t>
      </w:r>
    </w:p>
    <w:p>
      <w:pPr>
        <w:bidi/>
      </w:pPr>
      <w:r>
        <w:rPr>
          <w:rtl/>
          <w:cs/>
          <w:lang w:val="ar_AE" w:bidi="ar_AE"/>
        </w:rPr>
      </w:r>
      <w:r>
        <w:rPr>
          <w:rtl/>
          <w:cs/>
          <w:lang w:val="ar_AE" w:bidi="ar_AE"/>
        </w:rPr>
        <w:t xml:space="preserve">كان جابر، ابن أوري، مسؤولًا عن منطقة جلعاد. هذا هو المكان الذي كان سيحون، ملك الأموريين، وعوج، ملك باشان، يحكمان فيه. </w:t>
      </w:r>
    </w:p>
    <w:p>
      <w:pPr>
        <w:bidi/>
      </w:pPr>
      <w:r>
        <w:rPr>
          <w:rtl/>
          <w:cs/>
          <w:lang w:val="ar_AE" w:bidi="ar_AE"/>
        </w:rPr>
      </w:r>
      <w:r>
        <w:rPr>
          <w:rtl/>
          <w:cs/>
          <w:lang w:val="ar_AE" w:bidi="ar_AE"/>
        </w:rPr>
        <w:t xml:space="preserve">كان حاكم واحد يشرف على جميع الرجال الاثني عشر الذين كانوا مسؤولين عن المقاطعات. ومن المرجح أن هذا الشخص كان عزرياهو، ابن ناثان، الذي أشرف على قادة كل منطقة. </w:t>
      </w:r>
    </w:p>
    <w:p>
      <w:pPr>
        <w:bidi/>
      </w:pPr>
      <w:r>
        <w:rPr>
          <w:rtl/>
          <w:cs/>
          <w:lang w:val="ar_AE" w:bidi="ar_AE"/>
        </w:rPr>
      </w:r>
      <w:r>
        <w:rPr>
          <w:rtl/>
          <w:cs/>
          <w:lang w:val="ar_AE" w:bidi="ar_AE"/>
        </w:rPr>
        <w:t>توقفوا هنا وقوموا بهذا النشاط معًا: ذكّروا بعضكم بعضًا بالقائمة التي أعددتموها في الخطوة الثانية المختصة بالمناطق التي يقودها الحكام في أرضكم. انتبهوا إلى الطريقة التي ذكرتم بها أسماء القادة الإقليميين والمناطق التي يقودونها. تمرّرنوا على قول القائمة من هذا المقطع بالطريقة الأكثر سلاسة. توقّفوا عن سماع التسجيل الصوتي هنا.</w:t>
      </w:r>
    </w:p>
    <w:p>
      <w:pPr>
        <w:bidi/>
      </w:pPr>
      <w:r>
        <w:rPr>
          <w:rtl/>
          <w:cs/>
          <w:lang w:val="ar_AE" w:bidi="ar_AE"/>
        </w:rPr>
      </w:r>
      <w:r>
        <w:rPr>
          <w:rtl/>
          <w:cs/>
          <w:lang w:val="ar_AE" w:bidi="ar_AE"/>
        </w:rPr>
        <w:t>الآن، على المجموعة تصوير أحداث القصة على لوحة ورسمها، أو استخدام أجسام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سفر ملوك الأول 4: 1 - 19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ستقوم المجموعة بتمثيل المقطع بشكل درامي.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عزرياهو، ابن صادوق الكاهن</w:t>
      </w:r>
    </w:p>
    <w:p>
      <w:pPr>
        <w:pStyle w:val="ListBullet"/>
        <w:bidi/>
        <w:spacing w:line="240" w:lineRule="auto"/>
        <w:ind w:left="720"/>
      </w:pPr>
      <w:r>
        <w:rPr>
          <w:rtl/>
          <w:cs/>
          <w:lang w:val="ar_AE" w:bidi="ar_AE"/>
        </w:rPr>
      </w:r>
      <w:r>
        <w:rPr>
          <w:rtl/>
          <w:cs/>
          <w:lang w:val="ar_AE" w:bidi="ar_AE"/>
        </w:rPr>
        <w:t>أليحورف وأخيا، ابنا شيشا، السكرتيران</w:t>
      </w:r>
    </w:p>
    <w:p>
      <w:pPr>
        <w:pStyle w:val="ListBullet"/>
        <w:bidi/>
        <w:spacing w:line="240" w:lineRule="auto"/>
        <w:ind w:left="720"/>
      </w:pPr>
      <w:r>
        <w:rPr>
          <w:rtl/>
          <w:cs/>
          <w:lang w:val="ar_AE" w:bidi="ar_AE"/>
        </w:rPr>
      </w:r>
      <w:r>
        <w:rPr>
          <w:rtl/>
          <w:cs/>
          <w:lang w:val="ar_AE" w:bidi="ar_AE"/>
        </w:rPr>
        <w:t>يهوشافاط، ابن أخيلود، المسجّل</w:t>
      </w:r>
    </w:p>
    <w:p>
      <w:pPr>
        <w:pStyle w:val="ListBullet"/>
        <w:bidi/>
        <w:spacing w:line="240" w:lineRule="auto"/>
        <w:ind w:left="720"/>
      </w:pPr>
      <w:r>
        <w:rPr>
          <w:rtl/>
          <w:cs/>
          <w:lang w:val="ar_AE" w:bidi="ar_AE"/>
        </w:rPr>
      </w:r>
      <w:r>
        <w:rPr>
          <w:rtl/>
          <w:cs/>
          <w:lang w:val="ar_AE" w:bidi="ar_AE"/>
        </w:rPr>
        <w:t>بناياهو، ابن يهوياداع، قائد جيش إسرائيل</w:t>
      </w:r>
    </w:p>
    <w:p>
      <w:pPr>
        <w:pStyle w:val="ListBullet"/>
        <w:bidi/>
        <w:spacing w:line="240" w:lineRule="auto"/>
        <w:ind w:left="720"/>
      </w:pPr>
      <w:r>
        <w:rPr>
          <w:rtl/>
          <w:cs/>
          <w:lang w:val="ar_AE" w:bidi="ar_AE"/>
        </w:rPr>
      </w:r>
      <w:r>
        <w:rPr>
          <w:rtl/>
          <w:cs/>
          <w:lang w:val="ar_AE" w:bidi="ar_AE"/>
        </w:rPr>
        <w:t>صادوق وأبياثار، الكاهنان</w:t>
      </w:r>
    </w:p>
    <w:p>
      <w:pPr>
        <w:pStyle w:val="ListBullet"/>
        <w:bidi/>
        <w:spacing w:line="240" w:lineRule="auto"/>
        <w:ind w:left="720"/>
      </w:pPr>
      <w:r>
        <w:rPr>
          <w:rtl/>
          <w:cs/>
          <w:lang w:val="ar_AE" w:bidi="ar_AE"/>
        </w:rPr>
      </w:r>
      <w:r>
        <w:rPr>
          <w:rtl/>
          <w:cs/>
          <w:lang w:val="ar_AE" w:bidi="ar_AE"/>
        </w:rPr>
        <w:t>عزرياهو، ابن ناثان، قائد حكام المقاطعات</w:t>
      </w:r>
    </w:p>
    <w:p>
      <w:pPr>
        <w:pStyle w:val="ListBullet"/>
        <w:bidi/>
        <w:spacing w:line="240" w:lineRule="auto"/>
        <w:ind w:left="720"/>
      </w:pPr>
      <w:r>
        <w:rPr>
          <w:rtl/>
          <w:cs/>
          <w:lang w:val="ar_AE" w:bidi="ar_AE"/>
        </w:rPr>
      </w:r>
      <w:r>
        <w:rPr>
          <w:rtl/>
          <w:cs/>
          <w:lang w:val="ar_AE" w:bidi="ar_AE"/>
        </w:rPr>
        <w:t>زابود، ابن ناثان، صديق الملك أو مستشاره الخاص</w:t>
      </w:r>
    </w:p>
    <w:p>
      <w:pPr>
        <w:pStyle w:val="ListBullet"/>
        <w:bidi/>
        <w:spacing w:line="240" w:lineRule="auto"/>
        <w:ind w:left="720"/>
      </w:pPr>
      <w:r>
        <w:rPr>
          <w:rtl/>
          <w:cs/>
          <w:lang w:val="ar_AE" w:bidi="ar_AE"/>
        </w:rPr>
      </w:r>
      <w:r>
        <w:rPr>
          <w:rtl/>
          <w:cs/>
          <w:lang w:val="ar_AE" w:bidi="ar_AE"/>
        </w:rPr>
        <w:t>أخيشار، مدير القصر</w:t>
      </w:r>
    </w:p>
    <w:p>
      <w:pPr>
        <w:pStyle w:val="ListBullet"/>
        <w:bidi/>
        <w:spacing w:line="240" w:lineRule="auto"/>
        <w:ind w:left="720"/>
      </w:pPr>
      <w:r>
        <w:rPr>
          <w:rtl/>
          <w:cs/>
          <w:lang w:val="ar_AE" w:bidi="ar_AE"/>
        </w:rPr>
      </w:r>
      <w:r>
        <w:rPr>
          <w:rtl/>
          <w:cs/>
          <w:lang w:val="ar_AE" w:bidi="ar_AE"/>
        </w:rPr>
        <w:t>أدونيرام، ابن عبدا، قائد العمل القسري</w:t>
      </w:r>
    </w:p>
    <w:p>
      <w:pPr>
        <w:pStyle w:val="ListBullet"/>
        <w:bidi/>
        <w:spacing w:line="240" w:lineRule="auto"/>
        <w:ind w:left="720"/>
      </w:pPr>
      <w:r>
        <w:rPr>
          <w:rtl/>
          <w:cs/>
          <w:lang w:val="ar_AE" w:bidi="ar_AE"/>
        </w:rPr>
      </w:r>
      <w:r>
        <w:rPr>
          <w:rtl/>
          <w:cs/>
          <w:lang w:val="ar_AE" w:bidi="ar_AE"/>
        </w:rPr>
        <w:t xml:space="preserve">حكام المقاطعات الاثنا عشر: بن حور، بن دقر، بن حسد، بن أبيناداب، بعنا ابن أخيلود، وبن جابر، وأخيناداب ابن عدو، وأخيمعص، بعنا ابن حوشاي، ويهوشافاط ابن فاروح، شيعي ابن أيلا، وجابر ابن أوري. </w:t>
      </w:r>
    </w:p>
    <w:p>
      <w:pPr>
        <w:pStyle w:val="ListBullet"/>
        <w:bidi/>
        <w:spacing w:line="240" w:lineRule="auto"/>
        <w:ind w:left="720"/>
      </w:pPr>
      <w:r>
        <w:rPr>
          <w:rtl/>
          <w:cs/>
          <w:lang w:val="ar_AE" w:bidi="ar_AE"/>
        </w:rPr>
      </w:r>
      <w:r>
        <w:rPr>
          <w:rtl/>
          <w:cs/>
          <w:lang w:val="ar_AE" w:bidi="ar_AE"/>
        </w:rPr>
        <w:t>طافة ابنة سليمان وزوجة ابن أبيناداب</w:t>
      </w:r>
    </w:p>
    <w:p>
      <w:pPr>
        <w:pStyle w:val="ListBullet"/>
        <w:bidi/>
        <w:spacing w:line="240" w:lineRule="auto"/>
        <w:ind w:left="720"/>
      </w:pPr>
      <w:r>
        <w:rPr>
          <w:rtl/>
          <w:cs/>
          <w:lang w:val="ar_AE" w:bidi="ar_AE"/>
        </w:rPr>
      </w:r>
      <w:r>
        <w:rPr>
          <w:rtl/>
          <w:cs/>
          <w:lang w:val="ar_AE" w:bidi="ar_AE"/>
        </w:rPr>
        <w:t>باسمة، ابنة سليمان وزوجة أخيمعص</w:t>
      </w:r>
    </w:p>
    <w:p>
      <w:pPr>
        <w:pStyle w:val="ListBullet"/>
        <w:bidi/>
        <w:spacing w:line="240" w:lineRule="auto"/>
        <w:ind w:left="720"/>
      </w:pPr>
      <w:r>
        <w:rPr>
          <w:rtl/>
          <w:cs/>
          <w:lang w:val="ar_AE" w:bidi="ar_AE"/>
        </w:rPr>
      </w:r>
      <w:r>
        <w:rPr>
          <w:rtl/>
          <w:cs/>
          <w:lang w:val="ar_AE" w:bidi="ar_AE"/>
        </w:rPr>
        <w:t>سيحون، ملك الأموريين</w:t>
      </w:r>
    </w:p>
    <w:p>
      <w:pPr>
        <w:pStyle w:val="ListBullet"/>
        <w:bidi/>
        <w:spacing w:line="240" w:lineRule="auto"/>
        <w:ind w:left="720"/>
      </w:pPr>
      <w:r>
        <w:rPr>
          <w:rtl/>
          <w:cs/>
          <w:lang w:val="ar_AE" w:bidi="ar_AE"/>
        </w:rPr>
      </w:r>
      <w:r>
        <w:rPr>
          <w:rtl/>
          <w:cs/>
          <w:lang w:val="ar_AE" w:bidi="ar_AE"/>
        </w:rPr>
        <w:t>وعوج، ملك باشان</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 xml:space="preserve">في المشهد الأول، يخبرنا الراوي أن سليمان كان يحكم على كل إسرائيل. </w:t>
      </w:r>
    </w:p>
    <w:p>
      <w:pPr>
        <w:bidi/>
      </w:pPr>
      <w:r>
        <w:rPr>
          <w:rtl/>
          <w:cs/>
          <w:lang w:val="ar_AE" w:bidi="ar_AE"/>
        </w:rPr>
      </w:r>
      <w:r>
        <w:rPr>
          <w:rtl/>
          <w:cs/>
          <w:lang w:val="ar_AE" w:bidi="ar_AE"/>
        </w:rPr>
        <w:t>أوقفوا التمثيل. اسألوا الشخص الذي يؤدي دور الملك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أشعر بالسعادة والحماس لإجراء بعض التغييرات في قيادة إسرائيل؛ أو </w:t>
      </w:r>
    </w:p>
    <w:p>
      <w:pPr>
        <w:pStyle w:val="ListBullet"/>
        <w:bidi/>
        <w:spacing w:line="240" w:lineRule="auto"/>
        <w:ind w:left="720"/>
      </w:pPr>
      <w:r>
        <w:rPr>
          <w:rtl/>
          <w:cs/>
          <w:lang w:val="ar_AE" w:bidi="ar_AE"/>
        </w:rPr>
      </w:r>
      <w:r>
        <w:rPr>
          <w:rtl/>
          <w:cs/>
          <w:lang w:val="ar_AE" w:bidi="ar_AE"/>
        </w:rPr>
        <w:t xml:space="preserve">أشعر بالقوة والثقة بسبب هذه التغييرات؛ أو </w:t>
      </w:r>
    </w:p>
    <w:p>
      <w:pPr>
        <w:pStyle w:val="ListBullet"/>
        <w:bidi/>
        <w:spacing w:line="240" w:lineRule="auto"/>
        <w:ind w:left="720"/>
      </w:pPr>
      <w:r>
        <w:rPr>
          <w:rtl/>
          <w:cs/>
          <w:lang w:val="ar_AE" w:bidi="ar_AE"/>
        </w:rPr>
      </w:r>
      <w:r>
        <w:rPr>
          <w:rtl/>
          <w:cs/>
          <w:lang w:val="ar_AE" w:bidi="ar_AE"/>
        </w:rPr>
        <w:t xml:space="preserve">أشعر بأنني أحظى بدعم قوي من إسرائيل بأكملها والقادة الذين اخترتهم.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يذكر الراوي الرجال الذين كانوا من كبار مسؤولي الملك سليمان أو رؤسائه.</w:t>
      </w:r>
    </w:p>
    <w:p>
      <w:pPr>
        <w:bidi/>
      </w:pPr>
      <w:r>
        <w:rPr>
          <w:rtl/>
          <w:cs/>
          <w:lang w:val="ar_AE" w:bidi="ar_AE"/>
        </w:rPr>
      </w:r>
      <w:r>
        <w:rPr>
          <w:rtl/>
          <w:cs/>
          <w:lang w:val="ar_AE" w:bidi="ar_AE"/>
        </w:rPr>
        <w:t>أوقفوا التمثيل. اسألوا الشخص الذي يؤدي دور عزريا بن صادوق الكاهن: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أشعر بالسعادة لأن الرب اختارني لأكون رئيس كهنة لشعبه؛ أو </w:t>
      </w:r>
    </w:p>
    <w:p>
      <w:pPr>
        <w:pStyle w:val="ListBullet"/>
        <w:bidi/>
        <w:spacing w:line="240" w:lineRule="auto"/>
        <w:ind w:left="720"/>
      </w:pPr>
      <w:r>
        <w:rPr>
          <w:rtl/>
          <w:cs/>
          <w:lang w:val="ar_AE" w:bidi="ar_AE"/>
        </w:rPr>
      </w:r>
      <w:r>
        <w:rPr>
          <w:rtl/>
          <w:cs/>
          <w:lang w:val="ar_AE" w:bidi="ar_AE"/>
        </w:rPr>
        <w:t xml:space="preserve">أنا مبارك لأنني أصبحت رئيس كهنة في وقت يحكم فيه ملك تقي مثل سليمان؛ أو </w:t>
      </w:r>
    </w:p>
    <w:p>
      <w:pPr>
        <w:pStyle w:val="ListBullet"/>
        <w:bidi/>
        <w:spacing w:line="240" w:lineRule="auto"/>
        <w:ind w:left="720"/>
      </w:pPr>
      <w:r>
        <w:rPr>
          <w:rtl/>
          <w:cs/>
          <w:lang w:val="ar_AE" w:bidi="ar_AE"/>
        </w:rPr>
      </w:r>
      <w:r>
        <w:rPr>
          <w:rtl/>
          <w:cs/>
          <w:lang w:val="ar_AE" w:bidi="ar_AE"/>
        </w:rPr>
        <w:t xml:space="preserve">أشعر بالامتنان لحكم الملك سليمان الحكيم. </w:t>
      </w:r>
    </w:p>
    <w:p>
      <w:pPr>
        <w:bidi/>
      </w:pPr>
      <w:r>
        <w:rPr>
          <w:rtl/>
          <w:cs/>
          <w:lang w:val="ar_AE" w:bidi="ar_AE"/>
        </w:rPr>
      </w:r>
      <w:r>
        <w:rPr>
          <w:rtl/>
          <w:cs/>
          <w:lang w:val="ar_AE" w:bidi="ar_AE"/>
        </w:rPr>
        <w:t>اسألوا الشخص الذي يؤدي دور عزريا بن ناثان، قائد حكام المقاطعات: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أشعر بمسؤولية كبيرة للتأكد من أننا نقدم جميع طعام الملك؛ أو </w:t>
      </w:r>
    </w:p>
    <w:p>
      <w:pPr>
        <w:pStyle w:val="ListBullet"/>
        <w:bidi/>
        <w:spacing w:line="240" w:lineRule="auto"/>
        <w:ind w:left="720"/>
      </w:pPr>
      <w:r>
        <w:rPr>
          <w:rtl/>
          <w:cs/>
          <w:lang w:val="ar_AE" w:bidi="ar_AE"/>
        </w:rPr>
      </w:r>
      <w:r>
        <w:rPr>
          <w:rtl/>
          <w:cs/>
          <w:lang w:val="ar_AE" w:bidi="ar_AE"/>
        </w:rPr>
        <w:t xml:space="preserve">أنا فخور لأن الملك أعطاني هذه المكانة الرفيعة؛ أو </w:t>
      </w:r>
    </w:p>
    <w:p>
      <w:pPr>
        <w:pStyle w:val="ListBullet"/>
        <w:bidi/>
        <w:spacing w:line="240" w:lineRule="auto"/>
        <w:ind w:left="720"/>
      </w:pPr>
      <w:r>
        <w:rPr>
          <w:rtl/>
          <w:cs/>
          <w:lang w:val="ar_AE" w:bidi="ar_AE"/>
        </w:rPr>
      </w:r>
      <w:r>
        <w:rPr>
          <w:rtl/>
          <w:cs/>
          <w:lang w:val="ar_AE" w:bidi="ar_AE"/>
        </w:rPr>
        <w:t xml:space="preserve">أريد حقًا أن أبلي بلاءً حسنًا. </w:t>
      </w:r>
    </w:p>
    <w:p>
      <w:pPr>
        <w:bidi/>
      </w:pPr>
      <w:r>
        <w:rPr>
          <w:rtl/>
          <w:cs/>
          <w:lang w:val="ar_AE" w:bidi="ar_AE"/>
        </w:rPr>
      </w:r>
      <w:r>
        <w:rPr>
          <w:rtl/>
          <w:cs/>
          <w:lang w:val="ar_AE" w:bidi="ar_AE"/>
        </w:rPr>
        <w:t>اسألوا الشخص الذي يؤدي دور أدونيرام ابن عبدا، قائد العمل القسري: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هذا أمر رائع؛ أو </w:t>
      </w:r>
    </w:p>
    <w:p>
      <w:pPr>
        <w:pStyle w:val="ListBullet"/>
        <w:bidi/>
        <w:spacing w:line="240" w:lineRule="auto"/>
        <w:ind w:left="720"/>
      </w:pPr>
      <w:r>
        <w:rPr>
          <w:rtl/>
          <w:cs/>
          <w:lang w:val="ar_AE" w:bidi="ar_AE"/>
        </w:rPr>
      </w:r>
      <w:r>
        <w:rPr>
          <w:rtl/>
          <w:cs/>
          <w:lang w:val="ar_AE" w:bidi="ar_AE"/>
        </w:rPr>
        <w:t xml:space="preserve">أنا مستعد للقيام بالعمل الذي يريد الملك إنجازه؛ أو </w:t>
      </w:r>
    </w:p>
    <w:p>
      <w:pPr>
        <w:pStyle w:val="ListBullet"/>
        <w:bidi/>
        <w:spacing w:line="240" w:lineRule="auto"/>
        <w:ind w:left="720"/>
      </w:pPr>
      <w:r>
        <w:rPr>
          <w:rtl/>
          <w:cs/>
          <w:lang w:val="ar_AE" w:bidi="ar_AE"/>
        </w:rPr>
      </w:r>
      <w:r>
        <w:rPr>
          <w:rtl/>
          <w:cs/>
          <w:lang w:val="ar_AE" w:bidi="ar_AE"/>
        </w:rPr>
        <w:t xml:space="preserve">أنا متحمس لمشاريع البناء العديدة التي لدى الملك. سأتأكد من أن عمال العمل القسري يعملون بجد. </w:t>
      </w:r>
    </w:p>
    <w:p>
      <w:pPr>
        <w:bidi/>
      </w:pPr>
      <w:r>
        <w:rPr>
          <w:rtl/>
          <w:cs/>
          <w:lang w:val="ar_AE" w:bidi="ar_AE"/>
        </w:rPr>
      </w:r>
      <w:r>
        <w:rPr>
          <w:rtl/>
          <w:cs/>
          <w:lang w:val="ar_AE" w:bidi="ar_AE"/>
        </w:rPr>
        <w:t>اسألوا الشخص الذي يؤدي دور زابود ابن ناثان: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أشعر بأنني مميز وذو أهمية كبيرة؛ أو </w:t>
      </w:r>
    </w:p>
    <w:p>
      <w:pPr>
        <w:pStyle w:val="ListBullet"/>
        <w:bidi/>
        <w:spacing w:line="240" w:lineRule="auto"/>
        <w:ind w:left="720"/>
      </w:pPr>
      <w:r>
        <w:rPr>
          <w:rtl/>
          <w:cs/>
          <w:lang w:val="ar_AE" w:bidi="ar_AE"/>
        </w:rPr>
      </w:r>
      <w:r>
        <w:rPr>
          <w:rtl/>
          <w:cs/>
          <w:lang w:val="ar_AE" w:bidi="ar_AE"/>
        </w:rPr>
        <w:t xml:space="preserve">أشعر بأنني محبوب ومكرم من الملك أكثر من أي رجل آخر؛ أو </w:t>
      </w:r>
    </w:p>
    <w:p>
      <w:pPr>
        <w:pStyle w:val="ListBullet"/>
        <w:bidi/>
        <w:spacing w:line="240" w:lineRule="auto"/>
        <w:ind w:left="720"/>
      </w:pPr>
      <w:r>
        <w:rPr>
          <w:rtl/>
          <w:cs/>
          <w:lang w:val="ar_AE" w:bidi="ar_AE"/>
        </w:rPr>
      </w:r>
      <w:r>
        <w:rPr>
          <w:rtl/>
          <w:cs/>
          <w:lang w:val="ar_AE" w:bidi="ar_AE"/>
        </w:rPr>
        <w:t xml:space="preserve">إن تقديم المشورة للملك بحكمة هو مسؤولية جادة.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يذكر الراوي الحكام الاثني عشر الذين اختارهم الملك سليمان ليكونوا مسؤولين عن تزويد القصر بالطعام، كل واحد منهم لمدة شهر واحد من السنة. </w:t>
      </w:r>
    </w:p>
    <w:p>
      <w:pPr>
        <w:bidi/>
      </w:pPr>
      <w:r>
        <w:rPr>
          <w:rtl/>
          <w:cs/>
          <w:lang w:val="ar_AE" w:bidi="ar_AE"/>
        </w:rPr>
      </w:r>
      <w:r>
        <w:rPr>
          <w:rtl/>
          <w:cs/>
          <w:lang w:val="ar_AE" w:bidi="ar_AE"/>
        </w:rPr>
        <w:t>أوقفوا التمثيل. اسألوا الشخص الذي يؤدي دور الملك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أشعر بمسؤولية كبيرة لإنجاز العمل الذي أعطاه لي الرب؛ أو </w:t>
      </w:r>
    </w:p>
    <w:p>
      <w:pPr>
        <w:pStyle w:val="ListBullet"/>
        <w:bidi/>
        <w:spacing w:line="240" w:lineRule="auto"/>
        <w:ind w:left="720"/>
      </w:pPr>
      <w:r>
        <w:rPr>
          <w:rtl/>
          <w:cs/>
          <w:lang w:val="ar_AE" w:bidi="ar_AE"/>
        </w:rPr>
      </w:r>
      <w:r>
        <w:rPr>
          <w:rtl/>
          <w:cs/>
          <w:lang w:val="ar_AE" w:bidi="ar_AE"/>
        </w:rPr>
        <w:t xml:space="preserve">أنا متحمس لتنظيم الأمة بأفضل طريقة ممكنة. لدي العديد من التغييرات التي يجب أن أجريها؛ أو </w:t>
      </w:r>
    </w:p>
    <w:p>
      <w:pPr>
        <w:pStyle w:val="ListBullet"/>
        <w:bidi/>
        <w:spacing w:line="240" w:lineRule="auto"/>
        <w:ind w:left="720"/>
      </w:pPr>
      <w:r>
        <w:rPr>
          <w:rtl/>
          <w:cs/>
          <w:lang w:val="ar_AE" w:bidi="ar_AE"/>
        </w:rPr>
      </w:r>
      <w:r>
        <w:rPr>
          <w:rtl/>
          <w:cs/>
          <w:lang w:val="ar_AE" w:bidi="ar_AE"/>
        </w:rPr>
        <w:t xml:space="preserve">أشعر بالسعادة لأن تغييراتي تعمل بشكل جيد. </w:t>
      </w:r>
    </w:p>
    <w:p>
      <w:pPr>
        <w:bidi/>
      </w:pPr>
      <w:r>
        <w:rPr>
          <w:rtl/>
          <w:cs/>
          <w:lang w:val="ar_AE" w:bidi="ar_AE"/>
        </w:rPr>
      </w:r>
      <w:r>
        <w:rPr>
          <w:rtl/>
          <w:cs/>
          <w:lang w:val="ar_AE" w:bidi="ar_AE"/>
        </w:rPr>
        <w:t>اسألوا الشخص الذي يؤدي دور عزريا بن ناثان، قائد حكام المناطق: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أنا سعيد وأشعر بالفخر لأن الملك سليمان اختارني لأدير قادة المقاطعات الاثنا عشر؛ أو </w:t>
      </w:r>
    </w:p>
    <w:p>
      <w:pPr>
        <w:pStyle w:val="ListBullet"/>
        <w:bidi/>
        <w:spacing w:line="240" w:lineRule="auto"/>
        <w:ind w:left="720"/>
      </w:pPr>
      <w:r>
        <w:rPr>
          <w:rtl/>
          <w:cs/>
          <w:lang w:val="ar_AE" w:bidi="ar_AE"/>
        </w:rPr>
      </w:r>
      <w:r>
        <w:rPr>
          <w:rtl/>
          <w:cs/>
          <w:lang w:val="ar_AE" w:bidi="ar_AE"/>
        </w:rPr>
        <w:t xml:space="preserve">لدي مسؤولية كبيرة للتأكد من أن الحكام يسدّون احتياجات الملك وأهل بيته؛ أو </w:t>
      </w:r>
    </w:p>
    <w:p>
      <w:pPr>
        <w:pStyle w:val="ListBullet"/>
        <w:bidi/>
        <w:spacing w:line="240" w:lineRule="auto"/>
        <w:ind w:left="720"/>
      </w:pPr>
      <w:r>
        <w:rPr>
          <w:rtl/>
          <w:cs/>
          <w:lang w:val="ar_AE" w:bidi="ar_AE"/>
        </w:rPr>
      </w:r>
      <w:r>
        <w:rPr>
          <w:rtl/>
          <w:cs/>
          <w:lang w:val="ar_AE" w:bidi="ar_AE"/>
        </w:rPr>
        <w:t>أشعر بالسعادة لأن الناس في جميع أنحاء البلاد يحترمونني.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سفر ملوك الأول 4: 1 - 19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حكم </w:t>
      </w:r>
      <w:r>
        <w:rPr>
          <w:b/>
          <w:rtl/>
          <w:cs/>
          <w:lang w:val="ar_AE" w:bidi="ar_AE"/>
        </w:rPr>
        <w:t>الملك</w:t>
      </w:r>
      <w:r>
        <w:rPr>
          <w:rtl/>
          <w:cs/>
          <w:lang w:val="ar_AE" w:bidi="ar_AE"/>
        </w:rPr>
        <w:t xml:space="preserve"> سليمان </w:t>
      </w:r>
      <w:r>
        <w:rPr>
          <w:b/>
          <w:rtl/>
          <w:cs/>
          <w:lang w:val="ar_AE" w:bidi="ar_AE"/>
        </w:rPr>
        <w:t>إسرائيل</w:t>
      </w:r>
      <w:r>
        <w:rPr>
          <w:rtl/>
          <w:cs/>
          <w:lang w:val="ar_AE" w:bidi="ar_AE"/>
        </w:rPr>
        <w:t xml:space="preserve">. يذكر الراوي كبار مسؤولي الملك سليمان. استخدموا الكلمات أو العبارات نفسها التي استخدمتموها في المقاطع السابقة للإشارة إلى الملك وإسرائيل. ولمزيد من المعلومات عن الملك وإسرائيل، يرجى مراجعة قاموس الكلمات الرئيسية. </w:t>
      </w:r>
    </w:p>
    <w:p>
      <w:pPr>
        <w:bidi/>
      </w:pPr>
      <w:r>
        <w:rPr>
          <w:rtl/>
          <w:cs/>
          <w:lang w:val="ar_AE" w:bidi="ar_AE"/>
        </w:rPr>
      </w:r>
      <w:r>
        <w:rPr>
          <w:rtl/>
          <w:cs/>
          <w:lang w:val="ar_AE" w:bidi="ar_AE"/>
        </w:rPr>
        <w:t xml:space="preserve">يشير تعبير كبار المسؤولين إلى القادة. ويستخدم شعب إسرائيل الكلمة نفسها للإشارة إلى أنواع كثيرة مختلفة من القادة. وكان هؤلاء القادة يساعدون الملك سليمان في حكومته وفي قيادة الشعب. </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كبار المسؤولين</w:t>
      </w:r>
      <w:r>
        <w:rPr>
          <w:rtl/>
          <w:cs/>
          <w:lang w:val="ar_AE" w:bidi="ar_AE"/>
        </w:rPr>
        <w:t xml:space="preserve"> في هذه القصة. يمكنكم استخدام الكلمة نفسها التي استخدمتموها سابقًا في سفر الملوك الأول ١: ٩ والملوك الأول ١: ٤٧ للحديث عن حكومة الملك داود والمسؤولين العسكريين. أوقِفوا الاستماع إلى هذا التسجيل الصوتي هنا. </w:t>
      </w:r>
    </w:p>
    <w:p>
      <w:pPr>
        <w:bidi/>
      </w:pPr>
      <w:r>
        <w:rPr>
          <w:rtl/>
          <w:cs/>
          <w:lang w:val="ar_AE" w:bidi="ar_AE"/>
        </w:rPr>
      </w:r>
      <w:r>
        <w:rPr>
          <w:rtl/>
          <w:cs/>
          <w:lang w:val="ar_AE" w:bidi="ar_AE"/>
        </w:rPr>
        <w:t xml:space="preserve">وكان أليحورف وأخيّا سكرتيرين. كان يهوشافاط، ابن أخيلود، المسجِّل. ولا نعرف بالضبط مهام السكرتير، لكن اللغة توحي بأنها وظيفة تشمل الكتابة والتحدث. من المحتمل أن أليحورف وأخيّا كانا يكتبان الأمور للملك، وربما مثّلا الملك بصفتهما رسوليه. ولا نعرف أيضًا بالضبط دور وظيفة المسجّل، لكن اللغة تشير إلى أن المسجّل ساعد الملك على تذكر ما قرره هو والملوك السابقون بشأن قضايا مشابهة في الماضي. وقد وصف الراوي يهوشافاط بأنه المؤرخ الملكي في قصة داود. ولذلك، فإن المسجّل كان الشخص الذي يسجل كلمات الملك وأفعاله. </w:t>
      </w:r>
    </w:p>
    <w:p>
      <w:pPr>
        <w:bidi/>
      </w:pPr>
      <w:r>
        <w:rPr>
          <w:rtl/>
          <w:cs/>
          <w:lang w:val="ar_AE" w:bidi="ar_AE"/>
        </w:rPr>
      </w:r>
      <w:r>
        <w:rPr>
          <w:rtl/>
          <w:cs/>
          <w:lang w:val="ar_AE" w:bidi="ar_AE"/>
        </w:rPr>
        <w:t>توقّفوا هنا وناقشوا معًا الكلمات أو العبارات التي ستستخدمونها للإشارة إلى "</w:t>
      </w:r>
      <w:r>
        <w:rPr>
          <w:b/>
          <w:rtl/>
          <w:cs/>
          <w:lang w:val="ar_AE" w:bidi="ar_AE"/>
        </w:rPr>
        <w:t>السكرتيرين</w:t>
      </w:r>
      <w:r>
        <w:rPr>
          <w:rtl/>
          <w:cs/>
          <w:lang w:val="ar_AE" w:bidi="ar_AE"/>
        </w:rPr>
        <w:t>" و"</w:t>
      </w:r>
      <w:r>
        <w:rPr>
          <w:b/>
          <w:rtl/>
          <w:cs/>
          <w:lang w:val="ar_AE" w:bidi="ar_AE"/>
        </w:rPr>
        <w:t>المسجِّل</w:t>
      </w:r>
      <w:r>
        <w:rPr>
          <w:rtl/>
          <w:cs/>
          <w:lang w:val="ar_AE" w:bidi="ar_AE"/>
        </w:rPr>
        <w:t xml:space="preserve">". استخدموا الكلمات التي تحافظ على الفرق بين الوظيفتين. قد ترغبون في الاستماع إلى ترجمتكم لسفر صموئيل الثاني ٨: ١٦–١٧، إن أمكن، واستخدموا هنا الكلمات نفسها التي استخدمتموها هناك. أوقِفوا الاستماع إلى هذا التسجيل الصوتي هنا. </w:t>
      </w:r>
    </w:p>
    <w:p>
      <w:pPr>
        <w:bidi/>
      </w:pPr>
      <w:r>
        <w:rPr>
          <w:rtl/>
          <w:cs/>
          <w:lang w:val="ar_AE" w:bidi="ar_AE"/>
        </w:rPr>
      </w:r>
      <w:r>
        <w:rPr>
          <w:rtl/>
          <w:cs/>
          <w:lang w:val="ar_AE" w:bidi="ar_AE"/>
        </w:rPr>
        <w:t xml:space="preserve">وكان بناياهو بن يهوياداع على كل </w:t>
      </w:r>
      <w:r>
        <w:rPr>
          <w:b/>
          <w:rtl/>
          <w:cs/>
          <w:lang w:val="ar_AE" w:bidi="ar_AE"/>
        </w:rPr>
        <w:t>الجيش</w:t>
      </w:r>
      <w:r>
        <w:rPr>
          <w:rtl/>
          <w:cs/>
          <w:lang w:val="ar_AE" w:bidi="ar_AE"/>
        </w:rPr>
        <w:t xml:space="preserve">، وكان صادوق وأبياثار </w:t>
      </w:r>
      <w:r>
        <w:rPr>
          <w:b/>
          <w:rtl/>
          <w:cs/>
          <w:lang w:val="ar_AE" w:bidi="ar_AE"/>
        </w:rPr>
        <w:t>كاهنين</w:t>
      </w:r>
      <w:r>
        <w:rPr>
          <w:rtl/>
          <w:cs/>
          <w:lang w:val="ar_AE" w:bidi="ar_AE"/>
        </w:rPr>
        <w:t xml:space="preserve">. ويشير الجيشُ إلى المحاربين أو الرجال المقاتلين في إسرائيل. وكان بناياهو قائدهم أو </w:t>
      </w:r>
      <w:r>
        <w:rPr>
          <w:b/>
          <w:rtl/>
          <w:cs/>
          <w:lang w:val="ar_AE" w:bidi="ar_AE"/>
        </w:rPr>
        <w:t>قائد جيشهم</w:t>
      </w:r>
      <w:r>
        <w:rPr>
          <w:rtl/>
          <w:cs/>
          <w:lang w:val="ar_AE" w:bidi="ar_AE"/>
        </w:rPr>
        <w:t>. وكان الكهنة أشخاصًا يعملون في خيمة اجتماع يهوه. وكان الرب قد عيّن كهنة ليكونوا بين الرب والشعب. استخدموا الكلمات أو العبارات نفسها التي استخدمتموها في المقاطع السابقة للإشارة إلى الجيش، وقائد الجيش، والكاهن. لمزيد من المعلومات عن الكاهن، راجعوا قاموس الكلمات الرئيسية.</w:t>
      </w:r>
    </w:p>
    <w:p>
      <w:pPr>
        <w:bidi/>
      </w:pPr>
      <w:r>
        <w:rPr>
          <w:rtl/>
          <w:cs/>
          <w:lang w:val="ar_AE" w:bidi="ar_AE"/>
        </w:rPr>
      </w:r>
      <w:r>
        <w:rPr>
          <w:rtl/>
          <w:cs/>
          <w:lang w:val="ar_AE" w:bidi="ar_AE"/>
        </w:rPr>
        <w:t xml:space="preserve">وكان عزرياهو بن ناثان مسؤولًا عن مسؤولي المناطق أو المقاطعات، وكان زابود بن ناثان الكاهن صديق الملك. وكان "صديق الملك" لقبًا لمستشار الملك الشخصي الأقرب والموثوق به. وكان هذا الشخص يعطي الملك نصائح عن كيفية مهاجمة الأعداء، وكيف يحكم بلاده، وكيف يحل المنازعات بين شعبه. </w:t>
      </w:r>
    </w:p>
    <w:p>
      <w:pPr>
        <w:bidi/>
      </w:pPr>
      <w:r>
        <w:rPr>
          <w:rtl/>
          <w:cs/>
          <w:lang w:val="ar_AE" w:bidi="ar_AE"/>
        </w:rPr>
      </w:r>
      <w:r>
        <w:rPr>
          <w:rtl/>
          <w:cs/>
          <w:lang w:val="ar_AE" w:bidi="ar_AE"/>
        </w:rPr>
        <w:t>توقّفوا هنا وناقشوا معًا الكلمة أو العبارة التي ستستخدمونها للإشارة إلى "</w:t>
      </w:r>
      <w:r>
        <w:rPr>
          <w:b/>
          <w:rtl/>
          <w:cs/>
          <w:lang w:val="ar_AE" w:bidi="ar_AE"/>
        </w:rPr>
        <w:t>صديق الملك</w:t>
      </w:r>
      <w:r>
        <w:rPr>
          <w:rtl/>
          <w:cs/>
          <w:lang w:val="ar_AE" w:bidi="ar_AE"/>
        </w:rPr>
        <w:t xml:space="preserve">". إذا كنتم قد ترجمتم بالفعل سفر صموئيل الثاني ١٥: ٣٧، فيمكنكم أن تستمعوا إلى ترجمتكم لفكرة "صديق الملك" هناك وأن تترجموها بالطريقة نفسها هنا. أوقِفوا الاستماع إلى هذا التسجيل الصوتي هنا. </w:t>
      </w:r>
    </w:p>
    <w:p>
      <w:pPr>
        <w:bidi/>
      </w:pPr>
      <w:r>
        <w:rPr>
          <w:rtl/>
          <w:cs/>
          <w:lang w:val="ar_AE" w:bidi="ar_AE"/>
        </w:rPr>
      </w:r>
      <w:r>
        <w:rPr>
          <w:rtl/>
          <w:cs/>
          <w:lang w:val="ar_AE" w:bidi="ar_AE"/>
        </w:rPr>
        <w:t xml:space="preserve">وكان أخيشار مسؤولًا عن قصر الملك، أو أهل بيته، وأدونيرام بن عبدا كان مسؤولًا عن العمل القسري. ويشير تعبير العمل القسري إلى جميع الأشخاص الذين جعلهم الملك يعملون له دون أجر. وعادةً كان الملوك يجعلون أعداءهم الذين أسروهم في الحرب، يعملون لصالحهم. </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العمل القسري</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 xml:space="preserve">وكان أخيشار يعتني بالأشخاص الموجودين في بيت الملك، أو في القصر. وتأكد أخيشار أيضًا من أن يكون لدى الملك كل ما يحتاجه. بعبارة أخرى، كان أخيشار يعتني بأهل بيت </w:t>
      </w:r>
      <w:r>
        <w:rPr>
          <w:b/>
          <w:rtl/>
          <w:cs/>
          <w:lang w:val="ar_AE" w:bidi="ar_AE"/>
        </w:rPr>
        <w:t>الملك جميعهم</w:t>
      </w:r>
      <w:r>
        <w:rPr>
          <w:rtl/>
          <w:cs/>
          <w:lang w:val="ar_AE" w:bidi="ar_AE"/>
        </w:rPr>
        <w:t xml:space="preserve">، أو بالأشخاص الذين يعيشون في بيت الملك. انظروا مصطلح أسرة في "قاموس الكلمات الرئيسية" لمزيد من المعلومات. إذا كنتم قد ترجمتم هذا التعبير فعلًا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وكان الملك سليمان قد عيّن اثني عشر حاكمًا يوفّرون الطعام للملك ولأهل بيته. والحكام هم الرجال الذين يمثلون الملك في مقاطعتهم، أو منطقتهم من البلد، ويمثلون مقاطعتهم أمام الملك. وكان الحكام مسؤولين عن مقاطعتهم نيابةً عن الملك. كما كانوا مسؤولين أمام الملك أيضًا إذا لم تسر الأمور على ما يرام في منطقتهم. </w:t>
      </w:r>
    </w:p>
    <w:p>
      <w:pPr>
        <w:bidi/>
      </w:pPr>
      <w:r>
        <w:rPr>
          <w:rtl/>
          <w:cs/>
          <w:lang w:val="ar_AE" w:bidi="ar_AE"/>
        </w:rPr>
      </w:r>
      <w:r>
        <w:rPr>
          <w:rtl/>
          <w:cs/>
          <w:lang w:val="ar_AE" w:bidi="ar_AE"/>
        </w:rPr>
        <w:t xml:space="preserve">توقّفوا هنا وناقشوا معًا الكلمات أو العبارات التي ستستخدمونها للإشارة إلى هؤلاء </w:t>
      </w:r>
      <w:r>
        <w:rPr>
          <w:b/>
          <w:rtl/>
          <w:cs/>
          <w:lang w:val="ar_AE" w:bidi="ar_AE"/>
        </w:rPr>
        <w:t>الحكام</w:t>
      </w:r>
      <w:r>
        <w:rPr>
          <w:rtl/>
          <w:cs/>
          <w:lang w:val="ar_AE" w:bidi="ar_AE"/>
        </w:rPr>
        <w:t xml:space="preserve"> </w:t>
      </w:r>
      <w:r>
        <w:rPr>
          <w:b/>
          <w:rtl/>
          <w:cs/>
          <w:lang w:val="ar_AE" w:bidi="ar_AE"/>
        </w:rPr>
        <w:t>ومقاطعاتهم</w:t>
      </w:r>
      <w:r>
        <w:rPr>
          <w:rtl/>
          <w:cs/>
          <w:lang w:val="ar_AE" w:bidi="ar_AE"/>
        </w:rPr>
        <w:t xml:space="preserve"> أو مناطقهم. وإذا كنتم قد ترجمتم هذه الكلمات فعلًا في سِفر آخر من الكتاب المقدّس، فاستخدموا الكلمات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وكان بن جابر حاكم راموت جلعاد. وكانت قرى يائير بن منسى في جلعاد له، وكذلك منطقة أرجوب في باشان، ومدنها الستين الكبيرة المسورة ذات القضبان </w:t>
      </w:r>
      <w:r>
        <w:rPr>
          <w:b/>
          <w:rtl/>
          <w:cs/>
          <w:lang w:val="ar_AE" w:bidi="ar_AE"/>
        </w:rPr>
        <w:t>البرونزية</w:t>
      </w:r>
      <w:r>
        <w:rPr>
          <w:rtl/>
          <w:cs/>
          <w:lang w:val="ar_AE" w:bidi="ar_AE"/>
        </w:rPr>
        <w:t xml:space="preserve"> على الأبواب. والبرونز هو معدن قوي يصنعه الناس عندما يخلطون النحاس والقصدير. استخدموا الكلمة أو العبارة نفسها لكلمة «برونز» والتي استخدمتموها في المقاطع السابقة. ولمزيد من المعلومات عن كلمة نحاس (برونز)، راجعوا قاموس الكلمات الرئيسية.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4:20–28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ملوك الأول 4: 20 - 28 واحفظوه في قلوبكم. </w:t>
      </w:r>
    </w:p>
    <w:p>
      <w:pPr>
        <w:bidi/>
      </w:pPr>
      <w:r>
        <w:rPr>
          <w:rtl/>
          <w:cs/>
          <w:lang w:val="ar_AE" w:bidi="ar_AE"/>
        </w:rPr>
      </w:r>
      <w:r>
        <w:rPr>
          <w:rtl/>
          <w:cs/>
          <w:lang w:val="ar_AE" w:bidi="ar_AE"/>
        </w:rPr>
        <w:t xml:space="preserve">استمعوا إلى النسخة الصوتية من سفر ملوك الأول 4: 20 - 28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سفر الملوك الأول ٤: ٢٠–٢٨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القصة السابقة، أخبرنا الراوي عن مسؤولي سليمان والمقاطعات التي أداروها من أجل سليمان. في هذه القصة، يصف الراوي مدى جودة حياة الإسرائيليين في عهد سليمان. </w:t>
      </w:r>
    </w:p>
    <w:p>
      <w:pPr>
        <w:bidi/>
      </w:pPr>
      <w:r>
        <w:rPr>
          <w:rtl/>
          <w:cs/>
          <w:lang w:val="ar_AE" w:bidi="ar_AE"/>
        </w:rPr>
      </w:r>
      <w:r>
        <w:rPr>
          <w:rtl/>
          <w:cs/>
          <w:lang w:val="ar_AE" w:bidi="ar_AE"/>
        </w:rPr>
        <w:t xml:space="preserve">في بداية هذه القصة، يخبرنا الراوي أن شعبي يهوذا وإسرائيل كانا مثل رمال شاطئ البحر عددًا. ستتذكرون أن الراوي يستخدم أحيانًا عبارة "يهوذا وإسرائيل" للحديث عن جميع شعب إسرائيل. وتعني عبارة "بكثرة رمال شاطئ البحر" أنهم كانوا عددًا كبيرًا جدًا، لدرجة أنه من المستحيل إحصاؤهم. ربما يستخدم الراوي هذه العبارة لتذكير مستمعيه بالوعد الذي قطعه الله لإبراهيم بأن نسله سيكونون كثيرين جدًا حتى يستحيل عدُّهم، مثل حبات الرمال على شاطئ البحر. </w:t>
      </w:r>
    </w:p>
    <w:p>
      <w:pPr>
        <w:bidi/>
      </w:pPr>
      <w:r>
        <w:rPr>
          <w:rtl/>
          <w:cs/>
          <w:lang w:val="ar_AE" w:bidi="ar_AE"/>
        </w:rPr>
      </w:r>
      <w:r>
        <w:rPr>
          <w:rtl/>
          <w:cs/>
          <w:lang w:val="ar_AE" w:bidi="ar_AE"/>
        </w:rPr>
        <w:t xml:space="preserve">ويخبرنا الراوي مرتين أن سليمان حكم الأراضي من نهر الفرات في الشمال، حتى الحدود مع أرض الفلسطينيين وحدود مصر في الجنوب. في المرة الثانية، عندما يخبرنا الراوي عن حدود أرض سليمان، يذكر اسم مدينتين: تفسح، التي كانت مدينة في أقصى الشمال في مملكة سليمان، وغزة، التي كانت على الحدود مع أرض الفلسطينيين. </w:t>
      </w:r>
    </w:p>
    <w:p>
      <w:pPr>
        <w:bidi/>
      </w:pPr>
      <w:r>
        <w:rPr>
          <w:rtl/>
          <w:cs/>
          <w:lang w:val="ar_AE" w:bidi="ar_AE"/>
        </w:rPr>
      </w:r>
      <w:r>
        <w:rPr>
          <w:rtl/>
          <w:cs/>
          <w:lang w:val="ar_AE" w:bidi="ar_AE"/>
        </w:rPr>
        <w:t xml:space="preserve">توقّفوا هنا وانظروا إلى خريطة لإسرائيل في زمن سليمان تُظهر تفسح وغزة. أوقِفوا الاستماع إلى هذا التسجيل الصوتي هنا. </w:t>
      </w:r>
    </w:p>
    <w:p>
      <w:pPr>
        <w:bidi/>
      </w:pPr>
      <w:r>
        <w:rPr>
          <w:rtl/>
          <w:cs/>
          <w:lang w:val="ar_AE" w:bidi="ar_AE"/>
        </w:rPr>
      </w:r>
      <w:r>
        <w:rPr>
          <w:rtl/>
          <w:cs/>
          <w:lang w:val="ar_AE" w:bidi="ar_AE"/>
        </w:rPr>
        <w:t xml:space="preserve">وكان سليمان يحكم الأرض التي تجاوزت حدود أسباط إسرائيل الاثني عشر. وأحضر قادة البلدان الأخرى المجاورة لسليمان الجزية. والجزية هي المال أو الهدايا التي يقدمها الحاكم الأضعف لحاكم أقوى. وأحيانًا يقدّم الحكام الأضعف الجزية لمنع الحاكم الأقوى من مهاجمتهم. وفي أوقات أخرى، يقدّم الحكام الأضعف الجزية، ليحميهم الحاكم الأقوى. وهذه إحدى الطرق التي أصبح بها سليمان غنيًا. عندما يقول الراوي إن جميع الممالك في المنطقة كانت تخدم سليمان، فإن هذا يعني أن الملوك الآخرين كانوا يعرفون أن سليمان أقوى منهم، وأنهم اتبعوا أوامره. </w:t>
      </w:r>
    </w:p>
    <w:p>
      <w:pPr>
        <w:bidi/>
      </w:pPr>
      <w:r>
        <w:rPr>
          <w:rtl/>
          <w:cs/>
          <w:lang w:val="ar_AE" w:bidi="ar_AE"/>
        </w:rPr>
      </w:r>
      <w:r>
        <w:rPr>
          <w:rtl/>
          <w:cs/>
          <w:lang w:val="ar_AE" w:bidi="ar_AE"/>
        </w:rPr>
        <w:t xml:space="preserve">وكان أشخاص كثيرون يعملون لدى الملك سليمان. وقد جاء بعض هؤلاء الناس إلى قصر سليمان ليأكلوا وجبات قدّمها الملك. في هذه القصة، يخبرنا الراوي عن كمية الطعام التي كان سليمان يحتاج إليها كل يوم لكي يطعم جميع مسؤوليه. وكان طهاة سليمان يستخدمون الدقيق الناعم والدقيق الخشن لصنع الخبز، كما كانوا يقدمون كمية كبيرة من اللحم كل يوم. </w:t>
      </w:r>
    </w:p>
    <w:p>
      <w:pPr>
        <w:bidi/>
      </w:pPr>
      <w:r>
        <w:rPr>
          <w:rtl/>
          <w:cs/>
          <w:lang w:val="ar_AE" w:bidi="ar_AE"/>
        </w:rPr>
      </w:r>
      <w:r>
        <w:rPr>
          <w:rtl/>
          <w:cs/>
          <w:lang w:val="ar_AE" w:bidi="ar_AE"/>
        </w:rPr>
        <w:t xml:space="preserve">توقّفوا هنا وناقشوا هذه الأسئلة: صفوا موقفًا في بلدكم يوفر فيه صاحب العمل الطعام لموظفيه. هل يطعم صاحب العمل موظفيه كل يوم؟ ما نوع الطعام الذي يقدمه صاحب العمل؟ أوقِفوا الاستماع إلى هذا التسجيل الصوتي هنا. </w:t>
      </w:r>
    </w:p>
    <w:p>
      <w:pPr>
        <w:bidi/>
      </w:pPr>
      <w:r>
        <w:rPr>
          <w:rtl/>
          <w:cs/>
          <w:lang w:val="ar_AE" w:bidi="ar_AE"/>
        </w:rPr>
      </w:r>
      <w:r>
        <w:rPr>
          <w:rtl/>
          <w:cs/>
          <w:lang w:val="ar_AE" w:bidi="ar_AE"/>
        </w:rPr>
        <w:t xml:space="preserve">وبينما كان سليمان حيًا، عاش شعب إسرائيل في أمان لأنه حافظ على السلام مع جميع البلدان المحيطة بهم. وكانت مدينة دان في أقصى شمال إسرائيل. وكانت مدينة بئر سبع في أقصى جنوب إسرائيل. "من دان حتى بئر سبع" هي طريقة للقول "من أحد أطراف البلاد إلى الطرف الآخر" أو "في جميع أنحاء البلاد بأكملها". </w:t>
      </w:r>
    </w:p>
    <w:p>
      <w:pPr>
        <w:bidi/>
      </w:pPr>
      <w:r>
        <w:rPr>
          <w:rtl/>
          <w:cs/>
          <w:lang w:val="ar_AE" w:bidi="ar_AE"/>
        </w:rPr>
      </w:r>
      <w:r>
        <w:rPr>
          <w:rtl/>
          <w:cs/>
          <w:lang w:val="ar_AE" w:bidi="ar_AE"/>
        </w:rPr>
        <w:t xml:space="preserve">خلال ذلك الوقت، كان لكل عائلة كرومها وأشجار التين الخاصة بها. وكان الإسرائيليون يزرعون العنب لصنع الخمر، الذي كان مشروبًا شائعًا في ذلك الوقت. وشجرة التين هي شجرة تنتج ثمارًا لذيذة تُسمّى التين. </w:t>
      </w:r>
    </w:p>
    <w:p>
      <w:pPr>
        <w:bidi/>
      </w:pPr>
      <w:r>
        <w:rPr>
          <w:rtl/>
          <w:cs/>
          <w:lang w:val="ar_AE" w:bidi="ar_AE"/>
        </w:rPr>
      </w:r>
      <w:r>
        <w:rPr>
          <w:rtl/>
          <w:cs/>
          <w:lang w:val="ar_AE" w:bidi="ar_AE"/>
        </w:rPr>
        <w:t xml:space="preserve">توقّفوا هنا وانظروا إلى صورة لكرمة عنب وشجرة تين. انظروا أيضًا إلى صورة لشخص يحمل التين. أوقفوا هذا التسجيل الصوتي هنا. </w:t>
      </w:r>
    </w:p>
    <w:p>
      <w:pPr>
        <w:bidi/>
      </w:pPr>
      <w:r>
        <w:rPr>
          <w:rtl/>
          <w:cs/>
          <w:lang w:val="ar_AE" w:bidi="ar_AE"/>
        </w:rPr>
      </w:r>
      <w:r>
        <w:rPr>
          <w:rtl/>
          <w:cs/>
          <w:lang w:val="ar_AE" w:bidi="ar_AE"/>
        </w:rPr>
        <w:t xml:space="preserve">في الكتاب المُقدَّس، تُمثّل الكرمة وشجرة التين السلام والرخاء. إذا كان لدى الناس كروم وأشجار تين، كان لديهم ما يكفي من الطعام والشراب، ولم يكن عليهم أن يقلقوا. </w:t>
      </w:r>
    </w:p>
    <w:p>
      <w:pPr>
        <w:bidi/>
      </w:pPr>
      <w:r>
        <w:rPr>
          <w:rtl/>
          <w:cs/>
          <w:lang w:val="ar_AE" w:bidi="ar_AE"/>
        </w:rPr>
      </w:r>
      <w:r>
        <w:rPr>
          <w:rtl/>
          <w:cs/>
          <w:lang w:val="ar_AE" w:bidi="ar_AE"/>
        </w:rPr>
        <w:t xml:space="preserve">توقّفوا هنا وناقشوا هذا السؤال: في ثقافتكم، ما نوع الطعام والشراب الذي يحتاجه الناس لكي يشعروا بأن لديهم كل ما يحتاجون إليه؟ أوقِفوا الاستماع إلى هذا التسجيل الصوتي هنا. </w:t>
      </w:r>
    </w:p>
    <w:p>
      <w:pPr>
        <w:bidi/>
      </w:pPr>
      <w:r>
        <w:rPr>
          <w:rtl/>
          <w:cs/>
          <w:lang w:val="ar_AE" w:bidi="ar_AE"/>
        </w:rPr>
      </w:r>
      <w:r>
        <w:rPr>
          <w:rtl/>
          <w:cs/>
          <w:lang w:val="ar_AE" w:bidi="ar_AE"/>
        </w:rPr>
        <w:t xml:space="preserve">ومع أن سليمان كان يتفق جيدًا مع جيرانه، فإنه بنى جيشًا قويًا أيضًا. إحدى الطرق التي نعرف بها أن جيش سليمان كان قويًا هي أن سليمان كان لديه خيول ومركبات كثيرة وفرسان كثيرون. </w:t>
      </w:r>
    </w:p>
    <w:p>
      <w:pPr>
        <w:bidi/>
      </w:pPr>
      <w:r>
        <w:rPr>
          <w:rtl/>
          <w:cs/>
          <w:lang w:val="ar_AE" w:bidi="ar_AE"/>
        </w:rPr>
      </w:r>
      <w:r>
        <w:rPr>
          <w:rtl/>
          <w:cs/>
          <w:lang w:val="ar_AE" w:bidi="ar_AE"/>
        </w:rPr>
        <w:t xml:space="preserve">توقّفوا هنا وناقشوا هذه الأسئلة: في المنطقة التي تعيشون فيها، كيف تحددون مدى قوة الجيش؟ هل تعتمد قوة الجيش على عدد الجنود، أو عدد الأسلحة النارية، أو المركبات أو القنابل، أو الأسلحة الأخرى؟ أوقِفوا الاستماع إلى هذا التسجيل الصوتي هنا. </w:t>
      </w:r>
    </w:p>
    <w:p>
      <w:pPr>
        <w:bidi/>
      </w:pPr>
      <w:r>
        <w:rPr>
          <w:rtl/>
          <w:cs/>
          <w:lang w:val="ar_AE" w:bidi="ar_AE"/>
        </w:rPr>
      </w:r>
      <w:r>
        <w:rPr>
          <w:rtl/>
          <w:cs/>
          <w:lang w:val="ar_AE" w:bidi="ar_AE"/>
        </w:rPr>
        <w:t xml:space="preserve">وكان سليمان يحتفظ بخيوله في حظائر. والحظيرة هي غرفة داخل مبنى يبنيها الناس خصيصًا للحفاظ على الخيول فيها. إن إبقاء الخيول في الداخل يحميها من الحيوانات البرية واللصوص. وإذا كان الحصان ذا قيمة خاصة فمن المرجح أن يحتفظ به صاحبه في المذود. </w:t>
      </w:r>
    </w:p>
    <w:p>
      <w:pPr>
        <w:bidi/>
      </w:pPr>
      <w:r>
        <w:rPr>
          <w:rtl/>
          <w:cs/>
          <w:lang w:val="ar_AE" w:bidi="ar_AE"/>
        </w:rPr>
      </w:r>
      <w:r>
        <w:rPr>
          <w:rtl/>
          <w:cs/>
          <w:lang w:val="ar_AE" w:bidi="ar_AE"/>
        </w:rPr>
        <w:t xml:space="preserve">توقّفوا هنا وانظروا إلى صورة لحصان في مذود. أوقِفوا الاستماع إلى هذا التسجيل الصوتي هنا. </w:t>
      </w:r>
    </w:p>
    <w:p>
      <w:pPr>
        <w:bidi/>
      </w:pPr>
      <w:r>
        <w:rPr>
          <w:rtl/>
          <w:cs/>
          <w:lang w:val="ar_AE" w:bidi="ar_AE"/>
        </w:rPr>
      </w:r>
      <w:r>
        <w:rPr>
          <w:rtl/>
          <w:cs/>
          <w:lang w:val="ar_AE" w:bidi="ar_AE"/>
        </w:rPr>
        <w:t xml:space="preserve">وكان سليمان يتلقى الطعام من حكام مقاطعات إسرائيل. ويخبرنا الراوي أن سليمان كان لديه الكثير من الطعام ليس للأشخاص الذين عملوا له فحسب، بل لخيوله أيضًا. وكان حكام المقاطعات يحضرون الشعير للخيول لتأكله، والقش لوضعه في إسطبلات الخيول. والشعير هو نوع من الحبوب، يشبه القمح. وعادةً ما يطحن الناس القمح لصنع الدقيق، بينما يكون من الأفضل تناول الشعير كاملاً. </w:t>
      </w:r>
    </w:p>
    <w:p>
      <w:pPr>
        <w:bidi/>
      </w:pPr>
      <w:r>
        <w:rPr>
          <w:rtl/>
          <w:cs/>
          <w:lang w:val="ar_AE" w:bidi="ar_AE"/>
        </w:rPr>
      </w:r>
      <w:r>
        <w:rPr>
          <w:rtl/>
          <w:cs/>
          <w:lang w:val="ar_AE" w:bidi="ar_AE"/>
        </w:rPr>
        <w:t xml:space="preserve">توقّفوا هنا وانظروا إلى صورة لسنبلة من الشعير. أوقِفوا الاستماع إلى هذا التسجيل الصوتي هنا. </w:t>
      </w:r>
    </w:p>
    <w:p>
      <w:pPr>
        <w:bidi/>
      </w:pPr>
      <w:r>
        <w:rPr>
          <w:rtl/>
          <w:cs/>
          <w:lang w:val="ar_AE" w:bidi="ar_AE"/>
        </w:rPr>
      </w:r>
      <w:r>
        <w:rPr>
          <w:rtl/>
          <w:cs/>
          <w:lang w:val="ar_AE" w:bidi="ar_AE"/>
        </w:rPr>
        <w:t>ويُستخرج القش من سيقان كل من الشعير والقمح. ويضع الناس القش في إسطبلات الخيل للمساعدة في الحفاظ على دفء الحصان ولإعطائه مكانًا ناعمًا لينام فيه. وفي كل شهر، كان حاكم المقاطعة يحضر هذه الإمدادات إلى الأماكن التي يحتفظ فيها الجيش بالخيول حتى يتمكن الناس من الاعتناء بها جيدًا.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سفر الملوك الأول ٤: ٢٠–٢٨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تقوم المجموعة بتصوير هذا المقطع. </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b/>
          <w:rtl/>
          <w:cs/>
          <w:lang w:val="ar_AE" w:bidi="ar_AE"/>
        </w:rPr>
        <w:t>في المشهد الأول:</w:t>
      </w:r>
      <w:r>
        <w:rPr>
          <w:rtl/>
          <w:cs/>
          <w:lang w:val="ar_AE" w:bidi="ar_AE"/>
        </w:rPr>
        <w:t xml:space="preserve"> يخبرنا الراوي بمدى ضخامة مملكة سليمان وقوتها وثرائها. </w:t>
      </w:r>
    </w:p>
    <w:p>
      <w:pPr>
        <w:bidi/>
      </w:pPr>
      <w:r>
        <w:rPr>
          <w:rtl/>
          <w:cs/>
          <w:lang w:val="ar_AE" w:bidi="ar_AE"/>
        </w:rPr>
      </w:r>
      <w:r>
        <w:rPr>
          <w:b/>
          <w:rtl/>
          <w:cs/>
          <w:lang w:val="ar_AE" w:bidi="ar_AE"/>
        </w:rPr>
        <w:t>في المشهد الثاني:</w:t>
      </w:r>
      <w:r>
        <w:rPr>
          <w:rtl/>
          <w:cs/>
          <w:lang w:val="ar_AE" w:bidi="ar_AE"/>
        </w:rPr>
        <w:t xml:space="preserve"> يخبرنا الراوي عن كمية الطعام التي يأكلها سليمان ومسؤولوه كل يوم في قصر سليمان. </w:t>
      </w:r>
    </w:p>
    <w:p>
      <w:pPr>
        <w:bidi/>
      </w:pPr>
      <w:r>
        <w:rPr>
          <w:rtl/>
          <w:cs/>
          <w:lang w:val="ar_AE" w:bidi="ar_AE"/>
        </w:rPr>
      </w:r>
      <w:r>
        <w:rPr>
          <w:b/>
          <w:rtl/>
          <w:cs/>
          <w:lang w:val="ar_AE" w:bidi="ar_AE"/>
        </w:rPr>
        <w:t>في المشهد الثالث:</w:t>
      </w:r>
      <w:r>
        <w:rPr>
          <w:rtl/>
          <w:cs/>
          <w:lang w:val="ar_AE" w:bidi="ar_AE"/>
        </w:rPr>
        <w:t xml:space="preserve"> يصف الراوي مدى أمان وأمن جميع الناس في إسرائيل في أثناء حكم سليمان. </w:t>
      </w:r>
    </w:p>
    <w:p>
      <w:pPr>
        <w:bidi/>
      </w:pPr>
      <w:r>
        <w:rPr>
          <w:rtl/>
          <w:cs/>
          <w:lang w:val="ar_AE" w:bidi="ar_AE"/>
        </w:rPr>
      </w:r>
      <w:r>
        <w:rPr>
          <w:b/>
          <w:rtl/>
          <w:cs/>
          <w:lang w:val="ar_AE" w:bidi="ar_AE"/>
        </w:rPr>
        <w:t>في المشهد الرابع:</w:t>
      </w:r>
      <w:r>
        <w:rPr>
          <w:rtl/>
          <w:cs/>
          <w:lang w:val="ar_AE" w:bidi="ar_AE"/>
        </w:rPr>
        <w:t xml:space="preserve"> يخبرنا الراوي عن خيول سليمان ومركباته.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شعب يهوذا وإسرائيل</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شعوب البلدان التي غزاها سليمان</w:t>
      </w:r>
    </w:p>
    <w:p>
      <w:pPr>
        <w:pStyle w:val="ListBullet"/>
        <w:bidi/>
        <w:spacing w:line="240" w:lineRule="auto"/>
        <w:ind w:left="720"/>
      </w:pPr>
      <w:r>
        <w:rPr>
          <w:rtl/>
          <w:cs/>
          <w:lang w:val="ar_AE" w:bidi="ar_AE"/>
        </w:rPr>
      </w:r>
      <w:r>
        <w:rPr>
          <w:rtl/>
          <w:cs/>
          <w:lang w:val="ar_AE" w:bidi="ar_AE"/>
        </w:rPr>
        <w:t>وولاة المقاطعات في إسرائيل</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 xml:space="preserve">في المشهد الأول، يبدأ الراوي بإخبارنا أن شعب يهوذا وإسرائيل كان عددهم مثل الرمال على شاطئ البحر. تُستخدم عبارة "مثل الرمال على شاطئ البحر" الكلمات نفسها التي قالها الرب لإبراهيم عن نسله قبل سنوات كثيرة. عندما قال الراوي هذا، أراد أن يذكِّر جمهوره بأن الرب كان قد أكد لإبراهيم أنه سيكون له نسل كثير جدًا حتى إنه لن يتمكن أحد من إحصائهم. إذا كنتم قد ترجمتم سفر التكوين بالفعل، فبالتأكيد ترجمتم هذه العبارة. وقد يكون من المفيد أن تعودوا وتستمعوا إلى الطريقة التي ترجمتموها بها. </w:t>
      </w:r>
    </w:p>
    <w:p>
      <w:pPr>
        <w:bidi/>
      </w:pPr>
      <w:r>
        <w:rPr>
          <w:rtl/>
          <w:cs/>
          <w:lang w:val="ar_AE" w:bidi="ar_AE"/>
        </w:rPr>
      </w:r>
      <w:r>
        <w:rPr>
          <w:rtl/>
          <w:cs/>
          <w:lang w:val="ar_AE" w:bidi="ar_AE"/>
        </w:rPr>
        <w:t xml:space="preserve">توقَّفوا هنا وانظروا إلى صورة للرمال على شاطئ البحر. أوقِفوا الاستماع إلى هذا التسجيل الصوتي هنا. </w:t>
      </w:r>
    </w:p>
    <w:p>
      <w:pPr>
        <w:bidi/>
      </w:pPr>
      <w:r>
        <w:rPr>
          <w:rtl/>
          <w:cs/>
          <w:lang w:val="ar_AE" w:bidi="ar_AE"/>
        </w:rPr>
      </w:r>
      <w:r>
        <w:rPr>
          <w:rtl/>
          <w:cs/>
          <w:lang w:val="ar_AE" w:bidi="ar_AE"/>
        </w:rPr>
        <w:t xml:space="preserve">توقَّفوا هنا واستمعوا إلى سفر التكوين الأصحاح 22 إذا كان متاحًا بلغتكم. بعد أن أوقف ملاك الرب إبراهيم من تقديم إسحاق ذبيحة، أعطى الملاك إبراهيم رسالة من الرب تتضمن الوعد بأن نسل إبراهيم سيكون مثل الرمال على شاطئ البحر. انتبهوا جيدًا إلى الطريقة التي ترجمتم بها هذه العبارة. أوقِفوا الاستماع إلى هذا التسجيل الصوتي هنا. </w:t>
      </w:r>
    </w:p>
    <w:p>
      <w:pPr>
        <w:bidi/>
      </w:pPr>
      <w:r>
        <w:rPr>
          <w:rtl/>
          <w:cs/>
          <w:lang w:val="ar_AE" w:bidi="ar_AE"/>
        </w:rPr>
      </w:r>
      <w:r>
        <w:rPr>
          <w:rtl/>
          <w:cs/>
          <w:lang w:val="ar_AE" w:bidi="ar_AE"/>
        </w:rPr>
        <w:t xml:space="preserve">خلال حكم سليمان، كان شعب يهوذا وإسرائيل يأكلون ويشربون ويفرحون. وهذا يعني أنه كان لديهم الكثير من الطعام والشراب وأنهم شعروا بالسعادة الشديدة. تُظهر الطريقة التي يقول بها الراوي هذا الأمر أن الشعب كان يشعر بهذه السعادة طوال الأربعين سنة التي حكم فيها سليمان. </w:t>
      </w:r>
    </w:p>
    <w:p>
      <w:pPr>
        <w:bidi/>
      </w:pPr>
      <w:r>
        <w:rPr>
          <w:rtl/>
          <w:cs/>
          <w:lang w:val="ar_AE" w:bidi="ar_AE"/>
        </w:rPr>
      </w:r>
      <w:r>
        <w:rPr>
          <w:rtl/>
          <w:cs/>
          <w:lang w:val="ar_AE" w:bidi="ar_AE"/>
        </w:rPr>
        <w:t xml:space="preserve">كان سليمان يحكم أرضًا كبيرة. كانت الحدود الشمالية لأرض سليمان هي نهر الفرات. نهر الفرات هو نهر كبير يتدفق عبر أراضي سوريا والعراق الحاليين. تقول بعض ترجمات هذا المقطع "النهر" فقط، لكننا ننصح بتضمين اسم النهر حتى يفهم جمهوركم بوضوح النهر الذي يتحدث عنه الراوي. </w:t>
      </w:r>
    </w:p>
    <w:p>
      <w:pPr>
        <w:bidi/>
      </w:pPr>
      <w:r>
        <w:rPr>
          <w:rtl/>
          <w:cs/>
          <w:lang w:val="ar_AE" w:bidi="ar_AE"/>
        </w:rPr>
      </w:r>
      <w:r>
        <w:rPr>
          <w:rtl/>
          <w:cs/>
          <w:lang w:val="ar_AE" w:bidi="ar_AE"/>
        </w:rPr>
        <w:t xml:space="preserve">توقَّفوا هنا وانظروا إلى خريطة إسرائيل في حكم سليمان، والتي تُظهر نهر الفرات. أوقِفوا الاستماع إلى هذا التسجيل الصوتي هنا. </w:t>
      </w:r>
    </w:p>
    <w:p>
      <w:pPr>
        <w:bidi/>
      </w:pPr>
      <w:r>
        <w:rPr>
          <w:rtl/>
          <w:cs/>
          <w:lang w:val="ar_AE" w:bidi="ar_AE"/>
        </w:rPr>
      </w:r>
      <w:r>
        <w:rPr>
          <w:rtl/>
          <w:cs/>
          <w:lang w:val="ar_AE" w:bidi="ar_AE"/>
        </w:rPr>
        <w:t xml:space="preserve">حتى سليمان بكل قوته، لم يقم بغزو أرض الفلسطينيين. كان الفلسطينيون شعبًا يعيش على طول ساحل البحر المتوسط بين أرض إسرائيل وأرض مصر. كان بنو إسرائيل يتصارعون كثيرًا مع الفلسطينيين. </w:t>
      </w:r>
    </w:p>
    <w:p>
      <w:pPr>
        <w:bidi/>
      </w:pPr>
      <w:r>
        <w:rPr>
          <w:rtl/>
          <w:cs/>
          <w:lang w:val="ar_AE" w:bidi="ar_AE"/>
        </w:rPr>
      </w:r>
      <w:r>
        <w:rPr>
          <w:rtl/>
          <w:cs/>
          <w:lang w:val="ar_AE" w:bidi="ar_AE"/>
        </w:rPr>
        <w:t xml:space="preserve">كان سليمان يحكم أيضًا المناطق التي كان يسكن فيها غير الإسرائيليين. كان على غير الإسرائيليين هؤلاء أن يدفعوا جزية لسليمان. والجزية هي هدية أو مبلغ تدفعه مجموعة لمجموعة أخرى لإظهار الاحترام أو للحفاظ على السلام. عادةً، تكون المجموعة التي تدفع الجزية أقل قوة من المجموعة التي تتلقى المبلغ. </w:t>
      </w:r>
    </w:p>
    <w:p>
      <w:pPr>
        <w:bidi/>
      </w:pPr>
      <w:r>
        <w:rPr>
          <w:rtl/>
          <w:cs/>
          <w:lang w:val="ar_AE" w:bidi="ar_AE"/>
        </w:rPr>
      </w:r>
      <w:r>
        <w:rPr>
          <w:rtl/>
          <w:cs/>
          <w:lang w:val="ar_AE" w:bidi="ar_AE"/>
        </w:rPr>
        <w:t xml:space="preserve">كان غير الإسرائيليين يدفعون جزية لسليمان لكي يعيشوا بسلام داخل أرضه. عندما يقول الراوي إن الأشخاص الذين تم احتلال أرضهم خدموا سليمان، فإن هذا لا يعني أنهم أصبحوا خدمًا في بيته. بل يعني أنهم كانوا مخلصين لسليمان وفعلوا كل ما أمرهم به. </w:t>
      </w:r>
    </w:p>
    <w:p>
      <w:pPr>
        <w:bidi/>
      </w:pPr>
      <w:r>
        <w:rPr>
          <w:rtl/>
          <w:cs/>
          <w:lang w:val="ar_AE" w:bidi="ar_AE"/>
        </w:rPr>
      </w:r>
      <w:r>
        <w:rPr>
          <w:rtl/>
          <w:cs/>
          <w:lang w:val="ar_AE" w:bidi="ar_AE"/>
        </w:rPr>
        <w:t xml:space="preserve">توقَّفوا هنا وناقشوا هذا السؤال: في لغتكم، ما الكلمات أو العبارات التي لديكم لوصف موقف تكون فيه جماعة مُخلصة لقائد وتفعل كل ما يطلبه منها ذلك القائد؟ أوقِفوا الاستماع إلى هذا التسجيل الصوتي هنا. </w:t>
      </w:r>
    </w:p>
    <w:p>
      <w:pPr>
        <w:bidi/>
      </w:pPr>
      <w:r>
        <w:rPr>
          <w:rtl/>
          <w:cs/>
          <w:lang w:val="ar_AE" w:bidi="ar_AE"/>
        </w:rPr>
      </w:r>
      <w:r>
        <w:rPr>
          <w:rtl/>
          <w:cs/>
          <w:lang w:val="ar_AE" w:bidi="ar_AE"/>
        </w:rPr>
        <w:t xml:space="preserve">في المشهد الثاني، يصف الراوي الكمية الكبيرة من الطعام التي تأكلها عائلة سليمان ومسؤولوه وضيوفه كل يوم في قصر سليمان. عندما استمعتم إلى ثلاث نسخ مختلفة من هذا المقطع، فربما سمعتم كلمات مختلفة تصف كمية الدقيق الناعم والدقيق الخشن، أو الطحين، التي كان الناس يستخدمونها كل يوم في قصر سليمان. وربما سمعتم كلمة "كر" لوصف كمية الدقيق. وتبدو هذه الكلمة مشابهة للكلمة في اللغة الأصلية، لكن علماء الكتاب المقدس لا يتفقون على حجم الكر. وربما سمعتم أيضًا كلمة "بوشل"، وهي مقياس حديث للحبوب. وربما سمعتم أيضًا كلمات مثل "كيلوغرام" أو "لتر"، وهي قياسات حديثة. ونوصي بأن تستخدموا هنا كلمة سيتعرف عليها مستمعوكم. والكميات الصحيحة بحسب القياسات الحديثة هي نحو تسعة آلاف لتر من الدقيق الناعم، وثمانية عشر ألف لتر من الدقيق الخشن. </w:t>
      </w:r>
    </w:p>
    <w:p>
      <w:pPr>
        <w:bidi/>
      </w:pPr>
      <w:r>
        <w:rPr>
          <w:rtl/>
          <w:cs/>
          <w:lang w:val="ar_AE" w:bidi="ar_AE"/>
        </w:rPr>
      </w:r>
      <w:r>
        <w:rPr>
          <w:rtl/>
          <w:cs/>
          <w:lang w:val="ar_AE" w:bidi="ar_AE"/>
        </w:rPr>
        <w:t xml:space="preserve">توقَّفوا هنا وناقشوا هذه الأسئلة: في ثقافتكم، كيف تقيسون الحبوب؟ ما مدى معرفة شعبكم بالكلمات التي يستخدمها الناس لقياس الحبوب؟ إذا لم تكن لديكم كلمات شائعة لقياس الحبوب، فكيف ستترجمون كلمة "كر"؟ أوقِفوا الاستماع إلى هذا التسجيل الصوتي هنا. </w:t>
      </w:r>
    </w:p>
    <w:p>
      <w:pPr>
        <w:bidi/>
      </w:pPr>
      <w:r>
        <w:rPr>
          <w:rtl/>
          <w:cs/>
          <w:lang w:val="ar_AE" w:bidi="ar_AE"/>
        </w:rPr>
      </w:r>
      <w:r>
        <w:rPr>
          <w:rtl/>
          <w:cs/>
          <w:lang w:val="ar_AE" w:bidi="ar_AE"/>
        </w:rPr>
        <w:t xml:space="preserve">عندما استمعتم إلى هذا المشهد، ربما سمعتم كلمات كثيرة مختلفة تشير إلى الحيوانات. والنوعان الأول والثاني من الحيوانات هما الأبقار، لكنهما يأكلان غذاءً مختلفًا. وكانت المجموعة الأولى تأكل الحبوب لمساعدتها على أن تصبح ضخمة وسمينة. وكانت المجموعة الثانية تعيش في الحقول وتأكل العشب. وكان معظم الناس يعتقدون أن لحم الأبقار التي تتغذى على الحبوب أفضل مذاقًا من لحم الأبقار التي تتغذى على العشب. قد تسمعون الراوي يسميها "عشرة ثيران تتغذى على العشب" و"عشرون ثورًا تتغذى على العشب" أو "عشرة ثيرانٍ مسمّنة" و"عشرون ثورًا من المراعي". نقترح عليكم أن تترجموا هذه العبارات بطريقة توضح أنها النوع نفسه من الحيوانات، لكنها تأكل طعامًا مختلفًا. </w:t>
      </w:r>
    </w:p>
    <w:p>
      <w:pPr>
        <w:bidi/>
      </w:pPr>
      <w:r>
        <w:rPr>
          <w:rtl/>
          <w:cs/>
          <w:lang w:val="ar_AE" w:bidi="ar_AE"/>
        </w:rPr>
      </w:r>
      <w:r>
        <w:rPr>
          <w:rtl/>
          <w:cs/>
          <w:lang w:val="ar_AE" w:bidi="ar_AE"/>
        </w:rPr>
        <w:t xml:space="preserve">توقّفوا هنا وناقشوا كيف ستترجمون هاتين العبارتين. أوقِفوا الاستماع إلى هذا التسجيل الصوتي هنا. </w:t>
      </w:r>
    </w:p>
    <w:p>
      <w:pPr>
        <w:bidi/>
      </w:pPr>
      <w:r>
        <w:rPr>
          <w:rtl/>
          <w:cs/>
          <w:lang w:val="ar_AE" w:bidi="ar_AE"/>
        </w:rPr>
      </w:r>
      <w:r>
        <w:rPr>
          <w:rtl/>
          <w:cs/>
          <w:lang w:val="ar_AE" w:bidi="ar_AE"/>
        </w:rPr>
        <w:t xml:space="preserve">وكان الإسرائيليون يأكلون الغنم والماعز أيضًا. والكلمة التي استخدمها الراوي هنا يمكن أن تعني أيًا من هذين الحيوانين. الأيائل والظباء واليحامير هي أنواع مشابهة من الحيوانات التي كان الإسرائيليون يصطادونها. النوع الأول من الغزلان هو الأيائل وهو الذكر الذي يمكن أن يصل وزنه إلى 140 كيلوغرامًا. وكانت الظباء واليحامير أصغر حجمًا. </w:t>
      </w:r>
    </w:p>
    <w:p>
      <w:pPr>
        <w:bidi/>
      </w:pPr>
      <w:r>
        <w:rPr>
          <w:rtl/>
          <w:cs/>
          <w:lang w:val="ar_AE" w:bidi="ar_AE"/>
        </w:rPr>
      </w:r>
      <w:r>
        <w:rPr>
          <w:rtl/>
          <w:cs/>
          <w:lang w:val="ar_AE" w:bidi="ar_AE"/>
        </w:rPr>
        <w:t xml:space="preserve">توقّفوا هنا وانظروا إلى صور للأيائل، والظباء، واليحامير. أوقِفوا الاستماع إلى هذا التسجيل الصوتي هنا. </w:t>
      </w:r>
    </w:p>
    <w:p>
      <w:pPr>
        <w:bidi/>
      </w:pPr>
      <w:r>
        <w:rPr>
          <w:rtl/>
          <w:cs/>
          <w:lang w:val="ar_AE" w:bidi="ar_AE"/>
        </w:rPr>
      </w:r>
      <w:r>
        <w:rPr>
          <w:rtl/>
          <w:cs/>
          <w:lang w:val="ar_AE" w:bidi="ar_AE"/>
        </w:rPr>
        <w:t xml:space="preserve">والحيوان الأخير الذي ذكره الراوي هو نوع من الطيور. ولا يتفق علماء الكتاب المقدس على نوع هذا الطائر. وكان الإسرائيليون يربّون أنواعًا كثيرة من الطيور طعامًا. عندما استمعتم إلى ثلاث نسخ مختلفة من هذا المقطع، ربما سمعتم الراوي يدعو هذا النوع من الطيور "الدواجن المسمنة"، أو "الدواجن الممتازة"، أو "الإوز المسمن"، أو "الدجاج الممتاز". وتعني كل هذه العبارات أن الناس أطعموا الطيور جيدًا لجعلها تسمن، فتكون جيدة للأكل. </w:t>
      </w:r>
    </w:p>
    <w:p>
      <w:pPr>
        <w:bidi/>
      </w:pPr>
      <w:r>
        <w:rPr>
          <w:rtl/>
          <w:cs/>
          <w:lang w:val="ar_AE" w:bidi="ar_AE"/>
        </w:rPr>
      </w:r>
      <w:r>
        <w:rPr>
          <w:rtl/>
          <w:cs/>
          <w:lang w:val="ar_AE" w:bidi="ar_AE"/>
        </w:rPr>
        <w:t xml:space="preserve">توقّفوا هنا وناقشوا هذه الأسئلة: ما أنواع الطيور التي يربّيها شعبكم ليأكلوها؟ ما الكلمات التي تستخدمونها لوصف الطيور التي يربيها الناس ليأكلوها؟ أوقِفوا الاستماع إلى هذا التسجيل الصوتي هنا. </w:t>
      </w:r>
    </w:p>
    <w:p>
      <w:pPr>
        <w:bidi/>
      </w:pPr>
      <w:r>
        <w:rPr>
          <w:rtl/>
          <w:cs/>
          <w:lang w:val="ar_AE" w:bidi="ar_AE"/>
        </w:rPr>
      </w:r>
      <w:r>
        <w:rPr>
          <w:rtl/>
          <w:cs/>
          <w:lang w:val="ar_AE" w:bidi="ar_AE"/>
        </w:rPr>
        <w:t xml:space="preserve">في المشهد الثالث، يخبرنا الراوي مرة أخرى عن حدود أرض سليمان. وهذه المرة يدرج الراوي أسماء مدينتين تقعان على الحدود. وهاتان المدينتان هما تفسح في الشمال، وغزة في الجنوب. </w:t>
      </w:r>
    </w:p>
    <w:p>
      <w:pPr>
        <w:bidi/>
      </w:pPr>
      <w:r>
        <w:rPr>
          <w:rtl/>
          <w:cs/>
          <w:lang w:val="ar_AE" w:bidi="ar_AE"/>
        </w:rPr>
      </w:r>
      <w:r>
        <w:rPr>
          <w:rtl/>
          <w:cs/>
          <w:lang w:val="ar_AE" w:bidi="ar_AE"/>
        </w:rPr>
        <w:t xml:space="preserve">ويقول الراوي أيضًا إن سليمان كان يحظى بالسلام في كل مكان من حوله. وهذا يعني أن سليمان كان متفاهمًا مع جميع جيرانه، ولم يكن عليه أن يخوض أي معارك. وكان الإسرائيليون يؤمنون أن الرب قد أعطاهم هذا الوقت من السلام بركةً. من دان إلى بئر سبع، كان الإسرائيليون آمنين. وكان دان هو اسم مدينة في أقصى شمال إسرائيل، حيث سكن أفراد من سبط دان. وكان بئر سبع، اسم مدينة في أقصى جنوب إسرائيل، حيث سكن أفراد من سبط شمعون. "من دان إلى بئر سبع" هي طريقة للقول "في جميع أنحاء أرض إسرائيل" أو "في كل أرض إسرائيل". </w:t>
      </w:r>
    </w:p>
    <w:p>
      <w:pPr>
        <w:bidi/>
      </w:pPr>
      <w:r>
        <w:rPr>
          <w:rtl/>
          <w:cs/>
          <w:lang w:val="ar_AE" w:bidi="ar_AE"/>
        </w:rPr>
      </w:r>
      <w:r>
        <w:rPr>
          <w:rtl/>
          <w:cs/>
          <w:lang w:val="ar_AE" w:bidi="ar_AE"/>
        </w:rPr>
        <w:t xml:space="preserve">في المشهد الرابع، يخبرنا الراوي عن خيول سليمان ومركباته وفرسانه. عندما استمعتم إلى ثلاث نسخ مختلفة من هذه القصة، ربما سمعتم بعضها يقول: "كان لسليمان أربعون ألف مذودٍ لخيوله"، وربما قالت نسخة أخرى "كان لسليمان أربعة آلاف مزود لخيول مركباته." ننصحكم باستخدام رقم أربعين ألفًا. </w:t>
      </w:r>
    </w:p>
    <w:p>
      <w:pPr>
        <w:bidi/>
      </w:pPr>
      <w:r>
        <w:rPr>
          <w:rtl/>
          <w:cs/>
          <w:lang w:val="ar_AE" w:bidi="ar_AE"/>
        </w:rPr>
      </w:r>
      <w:r>
        <w:rPr>
          <w:rtl/>
          <w:cs/>
          <w:lang w:val="ar_AE" w:bidi="ar_AE"/>
        </w:rPr>
        <w:t xml:space="preserve">ففي هذا الجزء من القصة، ربما سمعتم أيضًا أن "سليمان كان لديه اثنا عشر ألفًا من الخيل" أو أن "سليمان كان لديه اثنا عشر ألف فارس". والفارس هو شخص يركب الخيول أو يعتني بها. ولا يتفق لاهوتيو الكتاب المقدس على أيهما قصده الراوي هنا، وأي خيار من الخيارين مقبول في الترجمة. </w:t>
      </w:r>
    </w:p>
    <w:p>
      <w:pPr>
        <w:bidi/>
      </w:pPr>
      <w:r>
        <w:rPr>
          <w:rtl/>
          <w:cs/>
          <w:lang w:val="ar_AE" w:bidi="ar_AE"/>
        </w:rPr>
      </w:r>
      <w:r>
        <w:rPr>
          <w:rtl/>
          <w:cs/>
          <w:lang w:val="ar_AE" w:bidi="ar_AE"/>
        </w:rPr>
        <w:t xml:space="preserve">والمركبة هي نوع من العربات كان الجنود يربطونها بالخيول ويستخدمونها في الحروب. وكان جنديان على الأقل يركبان في المركبة. وكان أحد هذين الجنديين يتحكم في الخيول، بينما كان الجندي الآخر يطلق السهام نحو جنود الأعداء، أو يرمي الأجسام عليهم أو طعنهم بسيفه. إن الخيول أسرع بكثير من البشر، ولذلك كان بإمكان الجنود الذين في المركبات أن يتحركوا أسرع بكثير من جنود الأعداء من حولهم. وكانت المركبات توفر أيضًا بعض الحماية للجنود في داخلها. </w:t>
      </w:r>
    </w:p>
    <w:p>
      <w:pPr>
        <w:bidi/>
      </w:pPr>
      <w:r>
        <w:rPr>
          <w:rtl/>
          <w:cs/>
          <w:lang w:val="ar_AE" w:bidi="ar_AE"/>
        </w:rPr>
      </w:r>
      <w:r>
        <w:rPr>
          <w:rtl/>
          <w:cs/>
          <w:lang w:val="ar_AE" w:bidi="ar_AE"/>
        </w:rPr>
        <w:t xml:space="preserve">توقّفوا هنا وانظروا إلى صورة مركبة. أوقِفوا الاستماع إلى هذا التسجيل الصوتي هنا. </w:t>
      </w:r>
    </w:p>
    <w:p>
      <w:pPr>
        <w:bidi/>
      </w:pPr>
      <w:r>
        <w:rPr>
          <w:rtl/>
          <w:cs/>
          <w:lang w:val="ar_AE" w:bidi="ar_AE"/>
        </w:rPr>
      </w:r>
      <w:r>
        <w:rPr>
          <w:rtl/>
          <w:cs/>
          <w:lang w:val="ar_AE" w:bidi="ar_AE"/>
        </w:rPr>
        <w:t xml:space="preserve">كان حكام مقاطعات سليمان الاثنتا عشرة يقومون بعمل جيد في توفير الطعام والإمدادات الأخرى للملك. لم يقدّم هؤلاء النواب الطعام للملك سليمان وعائلته وجميع مسؤوليه فحسب، بل قدّموا أيضًا الطعام والقش لخيوله. </w:t>
      </w:r>
    </w:p>
    <w:p>
      <w:pPr>
        <w:bidi/>
      </w:pPr>
      <w:r>
        <w:rPr>
          <w:rtl/>
          <w:cs/>
          <w:lang w:val="ar_AE" w:bidi="ar_AE"/>
        </w:rPr>
      </w:r>
      <w:r>
        <w:rPr>
          <w:rtl/>
          <w:cs/>
          <w:lang w:val="ar_AE" w:bidi="ar_AE"/>
        </w:rPr>
        <w:t xml:space="preserve">في هذا الجزء من القصة، يستخدم الراوي كلمتين مختلفتين للإشارة إلى خيول سليمان. الكلمة الأولى هي الكلمة المعتادة للخيول. أما الكلمة الثانية فتعني الخيول الخاصة التي استخدمها الناس لوظيفة معينة. لا يتفق خبراء الكتاب المقدس على نوع المهمة. لكن يبدو أن الخيول كانت بحاجة إلى أن تكون سريعة، ولذلك فإن معظم ترجمات الكتاب المقدس تسمّيها خيولًا سريعة جدًا. </w:t>
      </w:r>
    </w:p>
    <w:p>
      <w:pPr>
        <w:bidi/>
      </w:pPr>
      <w:r>
        <w:rPr>
          <w:rtl/>
          <w:cs/>
          <w:lang w:val="ar_AE" w:bidi="ar_AE"/>
        </w:rPr>
      </w:r>
      <w:r>
        <w:rPr>
          <w:rtl/>
          <w:cs/>
          <w:lang w:val="ar_AE" w:bidi="ar_AE"/>
        </w:rPr>
        <w:t xml:space="preserve">توقَّفوا هنا وناقشوا كيف ستصفون هذه المجموعة من الخيول. أوقِفوا الاستماع إلى هذا التسجيل الصوتي هنا. </w:t>
      </w:r>
    </w:p>
    <w:p>
      <w:pPr>
        <w:bidi/>
      </w:pPr>
      <w:r>
        <w:rPr>
          <w:rtl/>
          <w:cs/>
          <w:lang w:val="ar_AE" w:bidi="ar_AE"/>
        </w:rPr>
      </w:r>
      <w:r>
        <w:rPr>
          <w:rtl/>
          <w:cs/>
          <w:lang w:val="ar_AE" w:bidi="ar_AE"/>
        </w:rPr>
        <w:t>وضع سليمان خيوله في مدن المركبات في جميع أنحاء إسرائيل. كان على حكام المقاطعات أن يتأكدوا من وصول إمدادات الخيول إلى أماكن وجودها. يقول الراوي إن حكام المقاطعات قاموا بعمل جيد جدًا في هذا الأمر، ولم يغفلوا أي شيء. أحضر حكام المقاطعات الكمية التي يحتاجون إلى جلبها. يُظهر هذا أن حكومة سليمان عملت بفعالية واهتمت جيدًا بكل من الناس والخيول.</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سفر الملوك الأول ٤: ٢٠–٢٨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شعب يهوذا وإسرائيل</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شعوب البلدان التي غزاها سليمان</w:t>
      </w:r>
    </w:p>
    <w:p>
      <w:pPr>
        <w:pStyle w:val="ListBullet"/>
        <w:bidi/>
        <w:spacing w:line="240" w:lineRule="auto"/>
        <w:ind w:left="720"/>
      </w:pPr>
      <w:r>
        <w:rPr>
          <w:rtl/>
          <w:cs/>
          <w:lang w:val="ar_AE" w:bidi="ar_AE"/>
        </w:rPr>
      </w:r>
      <w:r>
        <w:rPr>
          <w:rtl/>
          <w:cs/>
          <w:lang w:val="ar_AE" w:bidi="ar_AE"/>
        </w:rPr>
        <w:t>وولاة المقاطعات في إسرائيل</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 xml:space="preserve">كان عدد شعب يهوذا وإسرائيل مثل الرمال على شاطئ البحر، وكان الناس يأكلون ويشربون ويفرحون. وحكم سليمان جميع الممالك من نهر الفرات في الشمال إلى أرض الفلسطينيين وحدود مصر في الجنوب. وكانت هذه البلدان تجلب الجزية لسليمان وتخدمه طوال أيام حياته. </w:t>
      </w:r>
    </w:p>
    <w:p>
      <w:pPr>
        <w:bidi/>
      </w:pPr>
      <w:r>
        <w:rPr>
          <w:rtl/>
          <w:cs/>
          <w:lang w:val="ar_AE" w:bidi="ar_AE"/>
        </w:rPr>
      </w:r>
      <w:r>
        <w:rPr>
          <w:rtl/>
          <w:cs/>
          <w:lang w:val="ar_AE" w:bidi="ar_AE"/>
        </w:rPr>
        <w:t>أوقفوا التمثيل. اسألوا الشخص الذي يؤدي دور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لقد ازداد شعبي عددًا ورخاءً! وتحققت الوعود التي أعطاها الله لأبينا إبراهيم! أو</w:t>
      </w:r>
    </w:p>
    <w:p>
      <w:pPr>
        <w:pStyle w:val="ListBullet"/>
        <w:bidi/>
        <w:spacing w:line="240" w:lineRule="auto"/>
        <w:ind w:left="720"/>
      </w:pPr>
      <w:r>
        <w:rPr>
          <w:rtl/>
          <w:cs/>
          <w:lang w:val="ar_AE" w:bidi="ar_AE"/>
        </w:rPr>
      </w:r>
      <w:r>
        <w:rPr>
          <w:rtl/>
          <w:cs/>
          <w:lang w:val="ar_AE" w:bidi="ar_AE"/>
        </w:rPr>
        <w:t xml:space="preserve">من النادر جدًا أن يكون شعبي في سلام. وسأعمل بجد للحفاظ على هذا الوقت من القوة والرخاء؛ أو </w:t>
      </w:r>
    </w:p>
    <w:p>
      <w:pPr>
        <w:pStyle w:val="ListBullet"/>
        <w:bidi/>
        <w:spacing w:line="240" w:lineRule="auto"/>
        <w:ind w:left="720"/>
      </w:pPr>
      <w:r>
        <w:rPr>
          <w:rtl/>
          <w:cs/>
          <w:lang w:val="ar_AE" w:bidi="ar_AE"/>
        </w:rPr>
      </w:r>
      <w:r>
        <w:rPr>
          <w:rtl/>
          <w:cs/>
          <w:lang w:val="ar_AE" w:bidi="ar_AE"/>
        </w:rPr>
        <w:t xml:space="preserve">أنا ممتن للرب على كل ما فعله من أجلي ومن أجل شعبي. </w:t>
      </w:r>
    </w:p>
    <w:p>
      <w:pPr>
        <w:bidi/>
      </w:pPr>
      <w:r>
        <w:rPr>
          <w:rtl/>
          <w:cs/>
          <w:lang w:val="ar_AE" w:bidi="ar_AE"/>
        </w:rPr>
      </w:r>
      <w:r>
        <w:rPr>
          <w:rtl/>
          <w:cs/>
          <w:lang w:val="ar_AE" w:bidi="ar_AE"/>
        </w:rPr>
        <w:t>اسألوا الأشخاص الذين يؤدون دور شعب يهوذا وإسرائيل: "بمَ تشعرون أو فيمَ تفكِّرون؟" قد يجيبون بعبارات مثل:</w:t>
      </w:r>
    </w:p>
    <w:p>
      <w:pPr>
        <w:pStyle w:val="ListBullet"/>
        <w:bidi/>
        <w:spacing w:line="240" w:lineRule="auto"/>
        <w:ind w:left="720"/>
      </w:pPr>
      <w:r>
        <w:rPr>
          <w:rtl/>
          <w:cs/>
          <w:lang w:val="ar_AE" w:bidi="ar_AE"/>
        </w:rPr>
      </w:r>
      <w:r>
        <w:rPr>
          <w:rtl/>
          <w:cs/>
          <w:lang w:val="ar_AE" w:bidi="ar_AE"/>
        </w:rPr>
        <w:t xml:space="preserve">نحن ممتنون جدًا للملك سليمان لأنه جعل بلادنا قوية وآمنة؛ أو </w:t>
      </w:r>
    </w:p>
    <w:p>
      <w:pPr>
        <w:pStyle w:val="ListBullet"/>
        <w:bidi/>
        <w:spacing w:line="240" w:lineRule="auto"/>
        <w:ind w:left="720"/>
      </w:pPr>
      <w:r>
        <w:rPr>
          <w:rtl/>
          <w:cs/>
          <w:lang w:val="ar_AE" w:bidi="ar_AE"/>
        </w:rPr>
      </w:r>
      <w:r>
        <w:rPr>
          <w:rtl/>
          <w:cs/>
          <w:lang w:val="ar_AE" w:bidi="ar_AE"/>
        </w:rPr>
        <w:t xml:space="preserve">نشعر بالارتياح لأن شعبنا لم يعد مضطرًا للقلق بشأن الحرب أو الجوع؛ أو </w:t>
      </w:r>
    </w:p>
    <w:p>
      <w:pPr>
        <w:pStyle w:val="ListBullet"/>
        <w:bidi/>
        <w:spacing w:line="240" w:lineRule="auto"/>
        <w:ind w:left="720"/>
      </w:pPr>
      <w:r>
        <w:rPr>
          <w:rtl/>
          <w:cs/>
          <w:lang w:val="ar_AE" w:bidi="ar_AE"/>
        </w:rPr>
      </w:r>
      <w:r>
        <w:rPr>
          <w:rtl/>
          <w:cs/>
          <w:lang w:val="ar_AE" w:bidi="ar_AE"/>
        </w:rPr>
        <w:t>نحن نحب الرب. لقد باركنا الرب كثيرًا. لقد كان الرب أمينًا لوعوده.</w:t>
      </w:r>
    </w:p>
    <w:p>
      <w:pPr>
        <w:bidi/>
      </w:pPr>
      <w:r>
        <w:rPr>
          <w:rtl/>
          <w:cs/>
          <w:lang w:val="ar_AE" w:bidi="ar_AE"/>
        </w:rPr>
      </w:r>
      <w:r>
        <w:rPr>
          <w:rtl/>
          <w:cs/>
          <w:lang w:val="ar_AE" w:bidi="ar_AE"/>
        </w:rPr>
        <w:t>اسألوا الأشخاص الذين يؤدون دور حكام الأراضي التي تم غزوها: "بمَ تشعرون أو فيمَ تفكِّرون؟" قد يجيبون بعبارات مثل:</w:t>
      </w:r>
    </w:p>
    <w:p>
      <w:pPr>
        <w:pStyle w:val="ListBullet"/>
        <w:bidi/>
        <w:spacing w:line="240" w:lineRule="auto"/>
        <w:ind w:left="720"/>
      </w:pPr>
      <w:r>
        <w:rPr>
          <w:rtl/>
          <w:cs/>
          <w:lang w:val="ar_AE" w:bidi="ar_AE"/>
        </w:rPr>
      </w:r>
      <w:r>
        <w:rPr>
          <w:rtl/>
          <w:cs/>
          <w:lang w:val="ar_AE" w:bidi="ar_AE"/>
        </w:rPr>
        <w:t xml:space="preserve">لا أحب دفع الجزية لسليمان، لكن إحضار الجزية له أكثر حكمة من شن الحرب؛ أو </w:t>
      </w:r>
    </w:p>
    <w:p>
      <w:pPr>
        <w:pStyle w:val="ListBullet"/>
        <w:bidi/>
        <w:spacing w:line="240" w:lineRule="auto"/>
        <w:ind w:left="720"/>
      </w:pPr>
      <w:r>
        <w:rPr>
          <w:rtl/>
          <w:cs/>
          <w:lang w:val="ar_AE" w:bidi="ar_AE"/>
        </w:rPr>
      </w:r>
      <w:r>
        <w:rPr>
          <w:rtl/>
          <w:cs/>
          <w:lang w:val="ar_AE" w:bidi="ar_AE"/>
        </w:rPr>
        <w:t xml:space="preserve">على الرغم من أننا خاضعون لسليمان، إلا أن شعبنا نجا ويعاملنا سليمان بشكل جيد إلى حد ما؛ أو </w:t>
      </w:r>
    </w:p>
    <w:p>
      <w:pPr>
        <w:pStyle w:val="ListBullet"/>
        <w:bidi/>
        <w:spacing w:line="240" w:lineRule="auto"/>
        <w:ind w:left="720"/>
      </w:pPr>
      <w:r>
        <w:rPr>
          <w:rtl/>
          <w:cs/>
          <w:lang w:val="ar_AE" w:bidi="ar_AE"/>
        </w:rPr>
      </w:r>
      <w:r>
        <w:rPr>
          <w:rtl/>
          <w:cs/>
          <w:lang w:val="ar_AE" w:bidi="ar_AE"/>
        </w:rPr>
        <w:t xml:space="preserve">ربما إذا قطعنا تحالفًا مع سليمان، يمكننا الحصول على رضاه وبعض من ثروته.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وكان قصر سليمان يستهلك كل يوم خمسة آلاف لترًا من الدقيق الناعم وعشرة آلاف لترٍ من الدقيق الخشن، وعشرة من الماشية المسمنة، وعشرين من نوع الماشية التي تتغذى على المراعي، ومئة من الغنم والماعز، وكذلك الغزلان، والظباء، والطيور المختارة. </w:t>
      </w:r>
    </w:p>
    <w:p>
      <w:pPr>
        <w:bidi/>
      </w:pPr>
      <w:r>
        <w:rPr>
          <w:rtl/>
          <w:cs/>
          <w:lang w:val="ar_AE" w:bidi="ar_AE"/>
        </w:rPr>
      </w:r>
      <w:r>
        <w:rPr>
          <w:rtl/>
          <w:cs/>
          <w:lang w:val="ar_AE" w:bidi="ar_AE"/>
        </w:rPr>
        <w:t>أوقفوا التمثيل. اسألوا الشخص الذي يؤدي دور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لدينا العديد من الناس لإطعامهم. آمل ألا نواجه نقصًا أو جوعًا؛ أو </w:t>
      </w:r>
    </w:p>
    <w:p>
      <w:pPr>
        <w:pStyle w:val="ListBullet"/>
        <w:bidi/>
        <w:spacing w:line="240" w:lineRule="auto"/>
        <w:ind w:left="720"/>
      </w:pPr>
      <w:r>
        <w:rPr>
          <w:rtl/>
          <w:cs/>
          <w:lang w:val="ar_AE" w:bidi="ar_AE"/>
        </w:rPr>
      </w:r>
      <w:r>
        <w:rPr>
          <w:rtl/>
          <w:cs/>
          <w:lang w:val="ar_AE" w:bidi="ar_AE"/>
        </w:rPr>
        <w:t xml:space="preserve">أنا ممتن لأنني قادر على توفير هذا الطعام الجيد لشعبي؛ أو </w:t>
      </w:r>
    </w:p>
    <w:p>
      <w:pPr>
        <w:pStyle w:val="ListBullet"/>
        <w:bidi/>
        <w:spacing w:line="240" w:lineRule="auto"/>
        <w:ind w:left="720"/>
      </w:pPr>
      <w:r>
        <w:rPr>
          <w:rtl/>
          <w:cs/>
          <w:lang w:val="ar_AE" w:bidi="ar_AE"/>
        </w:rPr>
      </w:r>
      <w:r>
        <w:rPr>
          <w:rtl/>
          <w:cs/>
          <w:lang w:val="ar_AE" w:bidi="ar_AE"/>
        </w:rPr>
        <w:t xml:space="preserve">لقد باركني الرب حقًا وبارك هذه الأمة. </w:t>
      </w:r>
    </w:p>
    <w:p>
      <w:pPr>
        <w:bidi/>
      </w:pPr>
      <w:r>
        <w:rPr>
          <w:rtl/>
          <w:cs/>
          <w:lang w:val="ar_AE" w:bidi="ar_AE"/>
        </w:rPr>
      </w:r>
      <w:r>
        <w:rPr>
          <w:rtl/>
          <w:cs/>
          <w:lang w:val="ar_AE" w:bidi="ar_AE"/>
        </w:rPr>
        <w:t>اسألوا الأشخاص الذين يؤدون دور شعب يهوذا وإسرائيل: "بمَ تشعرون أو فيمَ تفكِّرون؟" قد يجيبون بعبارات مثل:</w:t>
      </w:r>
    </w:p>
    <w:p>
      <w:pPr>
        <w:pStyle w:val="ListBullet"/>
        <w:bidi/>
        <w:spacing w:line="240" w:lineRule="auto"/>
        <w:ind w:left="720"/>
      </w:pPr>
      <w:r>
        <w:rPr>
          <w:rtl/>
          <w:cs/>
          <w:lang w:val="ar_AE" w:bidi="ar_AE"/>
        </w:rPr>
      </w:r>
      <w:r>
        <w:rPr>
          <w:rtl/>
          <w:cs/>
          <w:lang w:val="ar_AE" w:bidi="ar_AE"/>
        </w:rPr>
        <w:t xml:space="preserve">نشعر بالفخر لأننا نعيش في هذه الأمة العظيمة التي لديها الكثير من الطعام الجيد؛ أو </w:t>
      </w:r>
    </w:p>
    <w:p>
      <w:pPr>
        <w:pStyle w:val="ListBullet"/>
        <w:bidi/>
        <w:spacing w:line="240" w:lineRule="auto"/>
        <w:ind w:left="720"/>
      </w:pPr>
      <w:r>
        <w:rPr>
          <w:rtl/>
          <w:cs/>
          <w:lang w:val="ar_AE" w:bidi="ar_AE"/>
        </w:rPr>
      </w:r>
      <w:r>
        <w:rPr>
          <w:rtl/>
          <w:cs/>
          <w:lang w:val="ar_AE" w:bidi="ar_AE"/>
        </w:rPr>
        <w:t xml:space="preserve">نشعر بالرضا لأن الله أعطانا هذا الملك الصالح؛ أو </w:t>
      </w:r>
    </w:p>
    <w:p>
      <w:pPr>
        <w:pStyle w:val="ListBullet"/>
        <w:bidi/>
        <w:spacing w:line="240" w:lineRule="auto"/>
        <w:ind w:left="720"/>
      </w:pPr>
      <w:r>
        <w:rPr>
          <w:rtl/>
          <w:cs/>
          <w:lang w:val="ar_AE" w:bidi="ar_AE"/>
        </w:rPr>
      </w:r>
      <w:r>
        <w:rPr>
          <w:rtl/>
          <w:cs/>
          <w:lang w:val="ar_AE" w:bidi="ar_AE"/>
        </w:rPr>
        <w:t xml:space="preserve">نأمل أن تستمر أمتنا في الازدهار والنجاح.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وحكم سليمان على جميع الممالك غرب نهر الفرات، من تفسح إلى غزة، وكان هناك سلام مع جميع البلدان المجاورة. خلال حياة سليمان، عاش يهوذا وإسرائيل في أمان في جميع أنحاء البلاد من دان إلى بئر سبع، وكان لكل عائلة كرومها وأشجار التين الخاصة بها. </w:t>
      </w:r>
    </w:p>
    <w:p>
      <w:pPr>
        <w:bidi/>
      </w:pPr>
      <w:r>
        <w:rPr>
          <w:rtl/>
          <w:cs/>
          <w:lang w:val="ar_AE" w:bidi="ar_AE"/>
        </w:rPr>
      </w:r>
      <w:r>
        <w:rPr>
          <w:rtl/>
          <w:cs/>
          <w:lang w:val="ar_AE" w:bidi="ar_AE"/>
        </w:rPr>
        <w:t>أوقفوا التمثيل. اسألوا الشخص الذي يؤدي دور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يجب أن أستمر في أن أكون قويًا بما يكفي للحفاظ على هذه الأمة آمنة ولإطعامها جيدًا؛ أو </w:t>
      </w:r>
    </w:p>
    <w:p>
      <w:pPr>
        <w:pStyle w:val="ListBullet"/>
        <w:bidi/>
        <w:spacing w:line="240" w:lineRule="auto"/>
        <w:ind w:left="720"/>
      </w:pPr>
      <w:r>
        <w:rPr>
          <w:rtl/>
          <w:cs/>
          <w:lang w:val="ar_AE" w:bidi="ar_AE"/>
        </w:rPr>
      </w:r>
      <w:r>
        <w:rPr>
          <w:rtl/>
          <w:cs/>
          <w:lang w:val="ar_AE" w:bidi="ar_AE"/>
        </w:rPr>
        <w:t xml:space="preserve">أنا سعيد لأننا في سلام مع جميع جيراننا؛ أو </w:t>
      </w:r>
    </w:p>
    <w:p>
      <w:pPr>
        <w:pStyle w:val="ListBullet"/>
        <w:bidi/>
        <w:spacing w:line="240" w:lineRule="auto"/>
        <w:ind w:left="720"/>
      </w:pPr>
      <w:r>
        <w:rPr>
          <w:rtl/>
          <w:cs/>
          <w:lang w:val="ar_AE" w:bidi="ar_AE"/>
        </w:rPr>
      </w:r>
      <w:r>
        <w:rPr>
          <w:rtl/>
          <w:cs/>
          <w:lang w:val="ar_AE" w:bidi="ar_AE"/>
        </w:rPr>
        <w:t xml:space="preserve">أشعر بالرهبة لأن وعود الرب لأجدادنا قد تحققت خلال حياتي. </w:t>
      </w:r>
    </w:p>
    <w:p>
      <w:pPr>
        <w:bidi/>
      </w:pPr>
      <w:r>
        <w:rPr>
          <w:rtl/>
          <w:cs/>
          <w:lang w:val="ar_AE" w:bidi="ar_AE"/>
        </w:rPr>
      </w:r>
      <w:r>
        <w:rPr>
          <w:rtl/>
          <w:cs/>
          <w:lang w:val="ar_AE" w:bidi="ar_AE"/>
        </w:rPr>
        <w:t>اسألوا الأشخاص الذين يؤدون دور شعب يهوذا وإسرائيل: "بمَ تشعرون أو فيمَ تفكِّرون؟" قد يجيبون بعبارات مثل:</w:t>
      </w:r>
    </w:p>
    <w:p>
      <w:pPr>
        <w:pStyle w:val="ListBullet"/>
        <w:bidi/>
        <w:spacing w:line="240" w:lineRule="auto"/>
        <w:ind w:left="720"/>
      </w:pPr>
      <w:r>
        <w:rPr>
          <w:rtl/>
          <w:cs/>
          <w:lang w:val="ar_AE" w:bidi="ar_AE"/>
        </w:rPr>
      </w:r>
      <w:r>
        <w:rPr>
          <w:rtl/>
          <w:cs/>
          <w:lang w:val="ar_AE" w:bidi="ar_AE"/>
        </w:rPr>
        <w:t xml:space="preserve">كان أجدادنا ليسعدوا جدًا إذا عرفوا أن بلادنا غنية وآمنة؛ أو </w:t>
      </w:r>
    </w:p>
    <w:p>
      <w:pPr>
        <w:pStyle w:val="ListBullet"/>
        <w:bidi/>
        <w:spacing w:line="240" w:lineRule="auto"/>
        <w:ind w:left="720"/>
      </w:pPr>
      <w:r>
        <w:rPr>
          <w:rtl/>
          <w:cs/>
          <w:lang w:val="ar_AE" w:bidi="ar_AE"/>
        </w:rPr>
      </w:r>
      <w:r>
        <w:rPr>
          <w:rtl/>
          <w:cs/>
          <w:lang w:val="ar_AE" w:bidi="ar_AE"/>
        </w:rPr>
        <w:t>نحن سعداء جدًا لأنه لا داعي للقلق بشأن الحصول على ما يكفي من الطعام والنبيذ! أو</w:t>
      </w:r>
    </w:p>
    <w:p>
      <w:pPr>
        <w:pStyle w:val="ListBullet"/>
        <w:bidi/>
        <w:spacing w:line="240" w:lineRule="auto"/>
        <w:ind w:left="720"/>
      </w:pPr>
      <w:r>
        <w:rPr>
          <w:rtl/>
          <w:cs/>
          <w:lang w:val="ar_AE" w:bidi="ar_AE"/>
        </w:rPr>
      </w:r>
      <w:r>
        <w:rPr>
          <w:rtl/>
          <w:cs/>
          <w:lang w:val="ar_AE" w:bidi="ar_AE"/>
        </w:rPr>
        <w:t xml:space="preserve">نأمل أن يستمر هذا الرخاء والسلام لأولادنا وأحفادنا؛ أو </w:t>
      </w:r>
    </w:p>
    <w:p>
      <w:pPr>
        <w:pStyle w:val="ListBullet"/>
        <w:bidi/>
        <w:spacing w:line="240" w:lineRule="auto"/>
        <w:ind w:left="720"/>
      </w:pPr>
      <w:r>
        <w:rPr>
          <w:rtl/>
          <w:cs/>
          <w:lang w:val="ar_AE" w:bidi="ar_AE"/>
        </w:rPr>
      </w:r>
      <w:r>
        <w:rPr>
          <w:rtl/>
          <w:cs/>
          <w:lang w:val="ar_AE" w:bidi="ar_AE"/>
        </w:rPr>
        <w:t xml:space="preserve">نشعر بالفخر لأن أمتنا أمة عظيمة.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وكان لسليمان أربعون ألف مذود للخيول لمركباته، واثني عشر ألف فارس. كان حكام المقاطعات يقدمون الطعام للملك سليمان ومسؤوليه بأمانة. وتأكد كل حاكم من عدم نقص أي شيء خلال الشهر المخصص له. وكان كل حاكم يحضر إلى الأماكن الصحيحة الكمية التي يحتاجون إليها من الشعير والقش للخيول وخيول المركبات. </w:t>
      </w:r>
    </w:p>
    <w:p>
      <w:pPr>
        <w:bidi/>
      </w:pPr>
      <w:r>
        <w:rPr>
          <w:rtl/>
          <w:cs/>
          <w:lang w:val="ar_AE" w:bidi="ar_AE"/>
        </w:rPr>
      </w:r>
      <w:r>
        <w:rPr>
          <w:rtl/>
          <w:cs/>
          <w:lang w:val="ar_AE" w:bidi="ar_AE"/>
        </w:rPr>
        <w:t>أوقفوا التمثيل. اسألوا الشخص الذي يؤدي دور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أشعر بالفخر لأن جيشنا كبير وقوي جدًا؛ أو </w:t>
      </w:r>
    </w:p>
    <w:p>
      <w:pPr>
        <w:pStyle w:val="ListBullet"/>
        <w:bidi/>
        <w:spacing w:line="240" w:lineRule="auto"/>
        <w:ind w:left="720"/>
      </w:pPr>
      <w:r>
        <w:rPr>
          <w:rtl/>
          <w:cs/>
          <w:lang w:val="ar_AE" w:bidi="ar_AE"/>
        </w:rPr>
      </w:r>
      <w:r>
        <w:rPr>
          <w:rtl/>
          <w:cs/>
          <w:lang w:val="ar_AE" w:bidi="ar_AE"/>
        </w:rPr>
        <w:t xml:space="preserve">إذا تمردت أي من هذه الأمم ضدّي، أشعر بالثقة من أن جيشنا قوي بما يكفي لسحقها؛ أو </w:t>
      </w:r>
    </w:p>
    <w:p>
      <w:pPr>
        <w:pStyle w:val="ListBullet"/>
        <w:bidi/>
        <w:spacing w:line="240" w:lineRule="auto"/>
        <w:ind w:left="720"/>
      </w:pPr>
      <w:r>
        <w:rPr>
          <w:rtl/>
          <w:cs/>
          <w:lang w:val="ar_AE" w:bidi="ar_AE"/>
        </w:rPr>
      </w:r>
      <w:r>
        <w:rPr>
          <w:rtl/>
          <w:cs/>
          <w:lang w:val="ar_AE" w:bidi="ar_AE"/>
        </w:rPr>
        <w:t xml:space="preserve">أنا ممتن لأن جميع حكام المقاطعات أمناء ويؤدون وظائفهم بشكل جيد. </w:t>
      </w:r>
    </w:p>
    <w:p>
      <w:pPr>
        <w:bidi/>
      </w:pPr>
      <w:r>
        <w:rPr>
          <w:rtl/>
          <w:cs/>
          <w:lang w:val="ar_AE" w:bidi="ar_AE"/>
        </w:rPr>
      </w:r>
      <w:r>
        <w:rPr>
          <w:rtl/>
          <w:cs/>
          <w:lang w:val="ar_AE" w:bidi="ar_AE"/>
        </w:rPr>
        <w:t>اسألوا الأشخاص الذين يؤدون دور حكام المقاطعات: "بمَ تشعرون أو فيمَ تفكِّرون؟" قد يجيبون بعبارات مثل:</w:t>
      </w:r>
    </w:p>
    <w:p>
      <w:pPr>
        <w:pStyle w:val="ListBullet"/>
        <w:bidi/>
        <w:spacing w:line="240" w:lineRule="auto"/>
        <w:ind w:left="720"/>
      </w:pPr>
      <w:r>
        <w:rPr>
          <w:rtl/>
          <w:cs/>
          <w:lang w:val="ar_AE" w:bidi="ar_AE"/>
        </w:rPr>
      </w:r>
      <w:r>
        <w:rPr>
          <w:rtl/>
          <w:cs/>
          <w:lang w:val="ar_AE" w:bidi="ar_AE"/>
        </w:rPr>
        <w:t xml:space="preserve">إن إطعام جميع الأشخاص في القصر وجميع خيول المركبات هو عمل كبير؛ أو </w:t>
      </w:r>
    </w:p>
    <w:p>
      <w:pPr>
        <w:pStyle w:val="ListBullet"/>
        <w:bidi/>
        <w:spacing w:line="240" w:lineRule="auto"/>
        <w:ind w:left="720"/>
      </w:pPr>
      <w:r>
        <w:rPr>
          <w:rtl/>
          <w:cs/>
          <w:lang w:val="ar_AE" w:bidi="ar_AE"/>
        </w:rPr>
      </w:r>
      <w:r>
        <w:rPr>
          <w:rtl/>
          <w:cs/>
          <w:lang w:val="ar_AE" w:bidi="ar_AE"/>
        </w:rPr>
        <w:t xml:space="preserve">أنا سعيد لأداء دوري للحفاظ على بلادنا آمنة؛ أو </w:t>
      </w:r>
    </w:p>
    <w:p>
      <w:pPr>
        <w:pStyle w:val="ListBullet"/>
        <w:bidi/>
        <w:spacing w:line="240" w:lineRule="auto"/>
        <w:ind w:left="720"/>
      </w:pPr>
      <w:r>
        <w:rPr>
          <w:rtl/>
          <w:cs/>
          <w:lang w:val="ar_AE" w:bidi="ar_AE"/>
        </w:rPr>
      </w:r>
      <w:r>
        <w:rPr>
          <w:rtl/>
          <w:cs/>
          <w:lang w:val="ar_AE" w:bidi="ar_AE"/>
        </w:rPr>
        <w:t>أشعر بالفخر لخدمة ملك عظيم مثل سليمان.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سفر الملوك الأول ٤: ٢٠–٢٨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كان شعبا </w:t>
      </w:r>
      <w:r>
        <w:rPr>
          <w:b/>
          <w:rtl/>
          <w:cs/>
          <w:lang w:val="ar_AE" w:bidi="ar_AE"/>
        </w:rPr>
        <w:t>يهوذا</w:t>
      </w:r>
      <w:r>
        <w:rPr>
          <w:rtl/>
          <w:cs/>
          <w:lang w:val="ar_AE" w:bidi="ar_AE"/>
        </w:rPr>
        <w:t xml:space="preserve"> و</w:t>
      </w:r>
      <w:r>
        <w:rPr>
          <w:b/>
          <w:rtl/>
          <w:cs/>
          <w:lang w:val="ar_AE" w:bidi="ar_AE"/>
        </w:rPr>
        <w:t>إسرائيل</w:t>
      </w:r>
      <w:r>
        <w:rPr>
          <w:rtl/>
          <w:cs/>
          <w:lang w:val="ar_AE" w:bidi="ar_AE"/>
        </w:rPr>
        <w:t xml:space="preserve"> مثل الرمال على شاطئ البحر في العدد. وكانوا يأكلون ويشربون ويفرحون. وحكم سليمان جميع </w:t>
      </w:r>
      <w:r>
        <w:rPr>
          <w:b/>
          <w:rtl/>
          <w:cs/>
          <w:lang w:val="ar_AE" w:bidi="ar_AE"/>
        </w:rPr>
        <w:t>الممالك</w:t>
      </w:r>
      <w:r>
        <w:rPr>
          <w:rtl/>
          <w:cs/>
          <w:lang w:val="ar_AE" w:bidi="ar_AE"/>
        </w:rPr>
        <w:t xml:space="preserve"> من </w:t>
      </w:r>
      <w:r>
        <w:rPr>
          <w:b/>
          <w:rtl/>
          <w:cs/>
          <w:lang w:val="ar_AE" w:bidi="ar_AE"/>
        </w:rPr>
        <w:t>نهر الفرات</w:t>
      </w:r>
      <w:r>
        <w:rPr>
          <w:rtl/>
          <w:cs/>
          <w:lang w:val="ar_AE" w:bidi="ar_AE"/>
        </w:rPr>
        <w:t xml:space="preserve"> في الشمال إلى أرض </w:t>
      </w:r>
      <w:r>
        <w:rPr>
          <w:b/>
          <w:rtl/>
          <w:cs/>
          <w:lang w:val="ar_AE" w:bidi="ar_AE"/>
        </w:rPr>
        <w:t>الفلسطينيين</w:t>
      </w:r>
      <w:r>
        <w:rPr>
          <w:rtl/>
          <w:cs/>
          <w:lang w:val="ar_AE" w:bidi="ar_AE"/>
        </w:rPr>
        <w:t xml:space="preserve"> وحدود مصر في الجنوب. احرصوا على ترجمة يهوذا وإسرائيل والمملكة ونهر الفرات والفلسطينيين بالطريقة نفسها التي ترجمتوها بها في المقاطع السابقة. ولمزيد من المعلومات عن "إسرائيل"، و"يهوذا"، و"المملكة"، يرجى مراجعة قاموس الكلمات الرئيسية. </w:t>
      </w:r>
    </w:p>
    <w:p>
      <w:pPr>
        <w:bidi/>
      </w:pPr>
      <w:r>
        <w:rPr>
          <w:rtl/>
          <w:cs/>
          <w:lang w:val="ar_AE" w:bidi="ar_AE"/>
        </w:rPr>
      </w:r>
      <w:r>
        <w:rPr>
          <w:rtl/>
          <w:cs/>
          <w:lang w:val="ar_AE" w:bidi="ar_AE"/>
        </w:rPr>
        <w:t xml:space="preserve">إذا لزم الأمر، توقّفوا هنا واستمعوا مرة أخرى إلى سفر التكوين الأصحاح الثاني. انتبهوا إلى الاسم الذي استخدمتموه للنهر الرابع، أي نهر الفرات. أوقِفوا الاستماع إلى هذا التسجيل الصوتي هنا. </w:t>
      </w:r>
    </w:p>
    <w:p>
      <w:pPr>
        <w:bidi/>
      </w:pPr>
      <w:r>
        <w:rPr>
          <w:rtl/>
          <w:cs/>
          <w:lang w:val="ar_AE" w:bidi="ar_AE"/>
        </w:rPr>
      </w:r>
      <w:r>
        <w:rPr>
          <w:rtl/>
          <w:cs/>
          <w:lang w:val="ar_AE" w:bidi="ar_AE"/>
        </w:rPr>
        <w:t xml:space="preserve">إذا لزم الأمر، توقّفوا هنا واستمعوا مرة أخرى إلى صموئيل الثاني 23: 16، حيث ترجمتم الكلمة التي تشير إلى "الفلسطينيين". أوقِفوا الاستماع إلى هذا التسجيل الصوتي هنا. </w:t>
      </w:r>
    </w:p>
    <w:p>
      <w:pPr>
        <w:bidi/>
      </w:pPr>
      <w:r>
        <w:rPr>
          <w:rtl/>
          <w:cs/>
          <w:lang w:val="ar_AE" w:bidi="ar_AE"/>
        </w:rPr>
      </w:r>
      <w:r>
        <w:rPr>
          <w:rtl/>
          <w:cs/>
          <w:lang w:val="ar_AE" w:bidi="ar_AE"/>
        </w:rPr>
        <w:t xml:space="preserve">وكانت هذه البلدان تجلب الجزية لسليمان وتخدمه طوال أيام حياته. </w:t>
      </w:r>
    </w:p>
    <w:p>
      <w:pPr>
        <w:bidi/>
      </w:pPr>
      <w:r>
        <w:rPr>
          <w:rtl/>
          <w:cs/>
          <w:lang w:val="ar_AE" w:bidi="ar_AE"/>
        </w:rPr>
      </w:r>
      <w:r>
        <w:rPr>
          <w:rtl/>
          <w:cs/>
          <w:lang w:val="ar_AE" w:bidi="ar_AE"/>
        </w:rPr>
        <w:t>توقّفوا هنا وقرروا كيف ستترجمون كلمة "</w:t>
      </w:r>
      <w:r>
        <w:rPr>
          <w:b/>
          <w:rtl/>
          <w:cs/>
          <w:lang w:val="ar_AE" w:bidi="ar_AE"/>
        </w:rPr>
        <w:t>الجزية</w:t>
      </w:r>
      <w:r>
        <w:rPr>
          <w:rtl/>
          <w:cs/>
          <w:lang w:val="ar_AE" w:bidi="ar_AE"/>
        </w:rPr>
        <w:t xml:space="preserve">". إذا لزم الأمر، استمعوا مرة أخرى إلى صموئيل الثاني ٨: ٦ لتذكّروا كيف ترجمتم كلمة "الجزية". أوقِفوا الاستماع إلى هذا التسجيل الصوتي هنا. </w:t>
      </w:r>
    </w:p>
    <w:p>
      <w:pPr>
        <w:bidi/>
      </w:pPr>
      <w:r>
        <w:rPr>
          <w:rtl/>
          <w:cs/>
          <w:lang w:val="ar_AE" w:bidi="ar_AE"/>
        </w:rPr>
      </w:r>
      <w:r>
        <w:rPr>
          <w:rtl/>
          <w:cs/>
          <w:lang w:val="ar_AE" w:bidi="ar_AE"/>
        </w:rPr>
        <w:t xml:space="preserve">وكان قصر سليمان يستهلك، كل يوم، نحو تسعة آلاف لتر من الدقيق الناعم، وثمانية عشر ألف لتر من الدقيق الخشن، وعشرة من الماشية المسمنة، وعشرين من الماشية المتغذية في الحقول، ومئة من الغنم والماعز، بالإضافة إلى الغزلان، والظباء، واليحامير، والطيور المختارة. </w:t>
      </w:r>
    </w:p>
    <w:p>
      <w:pPr>
        <w:bidi/>
      </w:pPr>
      <w:r>
        <w:rPr>
          <w:rtl/>
          <w:cs/>
          <w:lang w:val="ar_AE" w:bidi="ar_AE"/>
        </w:rPr>
      </w:r>
      <w:r>
        <w:rPr>
          <w:rtl/>
          <w:cs/>
          <w:lang w:val="ar_AE" w:bidi="ar_AE"/>
        </w:rPr>
        <w:t xml:space="preserve">توقّفوا هنا وقرروا كيف ستترجمون أسماء هذه الحيوانات: </w:t>
      </w:r>
      <w:r>
        <w:rPr>
          <w:b/>
          <w:rtl/>
          <w:cs/>
          <w:lang w:val="ar_AE" w:bidi="ar_AE"/>
        </w:rPr>
        <w:t>الماشية المسمنة</w:t>
      </w:r>
      <w:r>
        <w:rPr>
          <w:rtl/>
          <w:cs/>
          <w:lang w:val="ar_AE" w:bidi="ar_AE"/>
        </w:rPr>
        <w:t>، و</w:t>
      </w:r>
      <w:r>
        <w:rPr>
          <w:b/>
          <w:rtl/>
          <w:cs/>
          <w:lang w:val="ar_AE" w:bidi="ar_AE"/>
        </w:rPr>
        <w:t>الماشية التي تتغذى على المراعي</w:t>
      </w:r>
      <w:r>
        <w:rPr>
          <w:rtl/>
          <w:cs/>
          <w:lang w:val="ar_AE" w:bidi="ar_AE"/>
        </w:rPr>
        <w:t>، و</w:t>
      </w:r>
      <w:r>
        <w:rPr>
          <w:b/>
          <w:rtl/>
          <w:cs/>
          <w:lang w:val="ar_AE" w:bidi="ar_AE"/>
        </w:rPr>
        <w:t>الغنم</w:t>
      </w:r>
      <w:r>
        <w:rPr>
          <w:rtl/>
          <w:cs/>
          <w:lang w:val="ar_AE" w:bidi="ar_AE"/>
        </w:rPr>
        <w:t xml:space="preserve"> و</w:t>
      </w:r>
      <w:r>
        <w:rPr>
          <w:b/>
          <w:rtl/>
          <w:cs/>
          <w:lang w:val="ar_AE" w:bidi="ar_AE"/>
        </w:rPr>
        <w:t>الماعز،</w:t>
      </w:r>
      <w:r>
        <w:rPr>
          <w:rtl/>
          <w:cs/>
          <w:lang w:val="ar_AE" w:bidi="ar_AE"/>
        </w:rPr>
        <w:t xml:space="preserve"> و</w:t>
      </w:r>
      <w:r>
        <w:rPr>
          <w:b/>
          <w:rtl/>
          <w:cs/>
          <w:lang w:val="ar_AE" w:bidi="ar_AE"/>
        </w:rPr>
        <w:t>الغزلان</w:t>
      </w:r>
      <w:r>
        <w:rPr>
          <w:rtl/>
          <w:cs/>
          <w:lang w:val="ar_AE" w:bidi="ar_AE"/>
        </w:rPr>
        <w:t>، و</w:t>
      </w:r>
      <w:r>
        <w:rPr>
          <w:b/>
          <w:rtl/>
          <w:cs/>
          <w:lang w:val="ar_AE" w:bidi="ar_AE"/>
        </w:rPr>
        <w:t>الظباء</w:t>
      </w:r>
      <w:r>
        <w:rPr>
          <w:rtl/>
          <w:cs/>
          <w:lang w:val="ar_AE" w:bidi="ar_AE"/>
        </w:rPr>
        <w:t>، و</w:t>
      </w:r>
      <w:r>
        <w:rPr>
          <w:b/>
          <w:rtl/>
          <w:cs/>
          <w:lang w:val="ar_AE" w:bidi="ar_AE"/>
        </w:rPr>
        <w:t>اليحامير</w:t>
      </w:r>
      <w:r>
        <w:rPr>
          <w:rtl/>
          <w:cs/>
          <w:lang w:val="ar_AE" w:bidi="ar_AE"/>
        </w:rPr>
        <w:t xml:space="preserve">، </w:t>
      </w:r>
      <w:r>
        <w:rPr>
          <w:b/>
          <w:rtl/>
          <w:cs/>
          <w:lang w:val="ar_AE" w:bidi="ar_AE"/>
        </w:rPr>
        <w:t>والإوز</w:t>
      </w:r>
      <w:r>
        <w:rPr>
          <w:rtl/>
          <w:cs/>
          <w:lang w:val="ar_AE" w:bidi="ar_AE"/>
        </w:rPr>
        <w:t xml:space="preserve">. انظروا مرة أخرى إلى صور الغزلان، والظباء، واليحامير، إذا لزم الأمر. أوقِفوا الاستماع إلى هذا التسجيل الصوتي هنا. </w:t>
      </w:r>
    </w:p>
    <w:p>
      <w:pPr>
        <w:bidi/>
      </w:pPr>
      <w:r>
        <w:rPr>
          <w:rtl/>
          <w:cs/>
          <w:lang w:val="ar_AE" w:bidi="ar_AE"/>
        </w:rPr>
      </w:r>
      <w:r>
        <w:rPr>
          <w:rtl/>
          <w:cs/>
          <w:lang w:val="ar_AE" w:bidi="ar_AE"/>
        </w:rPr>
        <w:t xml:space="preserve">وحكم سليمان على جميع </w:t>
      </w:r>
      <w:r>
        <w:rPr>
          <w:b/>
          <w:rtl/>
          <w:cs/>
          <w:lang w:val="ar_AE" w:bidi="ar_AE"/>
        </w:rPr>
        <w:t>الممالك</w:t>
      </w:r>
      <w:r>
        <w:rPr>
          <w:rtl/>
          <w:cs/>
          <w:lang w:val="ar_AE" w:bidi="ar_AE"/>
        </w:rPr>
        <w:t xml:space="preserve"> غرب نهر الفرات، من تفسح إلى </w:t>
      </w:r>
      <w:r>
        <w:rPr>
          <w:b/>
          <w:rtl/>
          <w:cs/>
          <w:lang w:val="ar_AE" w:bidi="ar_AE"/>
        </w:rPr>
        <w:t>غزة</w:t>
      </w:r>
      <w:r>
        <w:rPr>
          <w:rtl/>
          <w:cs/>
          <w:lang w:val="ar_AE" w:bidi="ar_AE"/>
        </w:rPr>
        <w:t xml:space="preserve">، وكان هناك </w:t>
      </w:r>
      <w:r>
        <w:rPr>
          <w:b/>
          <w:rtl/>
          <w:cs/>
          <w:lang w:val="ar_AE" w:bidi="ar_AE"/>
        </w:rPr>
        <w:t>سلام</w:t>
      </w:r>
      <w:r>
        <w:rPr>
          <w:rtl/>
          <w:cs/>
          <w:lang w:val="ar_AE" w:bidi="ar_AE"/>
        </w:rPr>
        <w:t xml:space="preserve"> بين يهوذا وإسرائيل من جانب وجميع البلدان المجاورة من الجانب الآخر. ترجموا كلمة "السلام" بالطريقة نفسها كما ترجمتموها في المقاطع السابقة من ملوك الأول، ويرجى مراجعة قاموس الكلمات الرئيسية لمزيد من المعلومات عن السلام. </w:t>
      </w:r>
    </w:p>
    <w:p>
      <w:pPr>
        <w:bidi/>
      </w:pPr>
      <w:r>
        <w:rPr>
          <w:rtl/>
          <w:cs/>
          <w:lang w:val="ar_AE" w:bidi="ar_AE"/>
        </w:rPr>
      </w:r>
      <w:r>
        <w:rPr>
          <w:rtl/>
          <w:cs/>
          <w:lang w:val="ar_AE" w:bidi="ar_AE"/>
        </w:rPr>
        <w:t xml:space="preserve">إذا لزم الأمر، توقّفوا هنا واستمعوا إلى صموئيل الأول ٦: ١٧، وتأكدوا من ترجمة اسم "غزة" بالطريقة نفسها التي استخدمتموها هناك. أوقِفوا الاستماع إلى هذا التسجيل الصوتي هنا. </w:t>
      </w:r>
    </w:p>
    <w:p>
      <w:pPr>
        <w:bidi/>
      </w:pPr>
      <w:r>
        <w:rPr>
          <w:rtl/>
          <w:cs/>
          <w:lang w:val="ar_AE" w:bidi="ar_AE"/>
        </w:rPr>
      </w:r>
      <w:r>
        <w:rPr>
          <w:rtl/>
          <w:cs/>
          <w:lang w:val="ar_AE" w:bidi="ar_AE"/>
        </w:rPr>
        <w:t xml:space="preserve">خلال حياة سليمان، عاش يهوذا وإسرائيل في أمان في جميع أنحاء البلاد من دان إلى بئر سبع، وكان لكل عائلة كرومها وأشجار التين الخاصة بها. </w:t>
      </w:r>
    </w:p>
    <w:p>
      <w:pPr>
        <w:bidi/>
      </w:pPr>
      <w:r>
        <w:rPr>
          <w:rtl/>
          <w:cs/>
          <w:lang w:val="ar_AE" w:bidi="ar_AE"/>
        </w:rPr>
      </w:r>
      <w:r>
        <w:rPr>
          <w:rtl/>
          <w:cs/>
          <w:lang w:val="ar_AE" w:bidi="ar_AE"/>
        </w:rPr>
        <w:t xml:space="preserve">إذا لزم الأمر، توقّفوا هنا واستمعوا إلى ترجمتكم لسفر صموئيل الثاني ٢٤: ١٥، وتأكدوا من ترجمة </w:t>
      </w:r>
      <w:r>
        <w:rPr>
          <w:b/>
          <w:rtl/>
          <w:cs/>
          <w:lang w:val="ar_AE" w:bidi="ar_AE"/>
        </w:rPr>
        <w:t>دان</w:t>
      </w:r>
      <w:r>
        <w:rPr>
          <w:rtl/>
          <w:cs/>
          <w:lang w:val="ar_AE" w:bidi="ar_AE"/>
        </w:rPr>
        <w:t xml:space="preserve"> و</w:t>
      </w:r>
      <w:r>
        <w:rPr>
          <w:b/>
          <w:rtl/>
          <w:cs/>
          <w:lang w:val="ar_AE" w:bidi="ar_AE"/>
        </w:rPr>
        <w:t>بئر سبع</w:t>
      </w:r>
      <w:r>
        <w:rPr>
          <w:rtl/>
          <w:cs/>
          <w:lang w:val="ar_AE" w:bidi="ar_AE"/>
        </w:rPr>
        <w:t xml:space="preserve"> بالطريقة نفسها التي ترجمتموها بها هناك. أوقِفوا الاستماع إلى هذا التسجيل الصوتي هنا. </w:t>
      </w:r>
    </w:p>
    <w:p>
      <w:pPr>
        <w:bidi/>
      </w:pPr>
      <w:r>
        <w:rPr>
          <w:rtl/>
          <w:cs/>
          <w:lang w:val="ar_AE" w:bidi="ar_AE"/>
        </w:rPr>
      </w:r>
      <w:r>
        <w:rPr>
          <w:rtl/>
          <w:cs/>
          <w:lang w:val="ar_AE" w:bidi="ar_AE"/>
        </w:rPr>
        <w:t xml:space="preserve">توقّفوا هنا وانظروا معًا إلى صور لكروم العنب وأشجار التين. ماذا ستسمون هذه الأشياء في ترجمتكم؟ أوقِفوا الاستماع إلى هذا التسجيل الصوتي هنا. </w:t>
      </w:r>
    </w:p>
    <w:p>
      <w:pPr>
        <w:bidi/>
      </w:pPr>
      <w:r>
        <w:rPr>
          <w:rtl/>
          <w:cs/>
          <w:lang w:val="ar_AE" w:bidi="ar_AE"/>
        </w:rPr>
      </w:r>
      <w:r>
        <w:rPr>
          <w:rtl/>
          <w:cs/>
          <w:lang w:val="ar_AE" w:bidi="ar_AE"/>
        </w:rPr>
        <w:t xml:space="preserve">وكان لسليمان أربعون ألف مذود للخيول </w:t>
      </w:r>
      <w:r>
        <w:rPr>
          <w:b/>
          <w:rtl/>
          <w:cs/>
          <w:lang w:val="ar_AE" w:bidi="ar_AE"/>
        </w:rPr>
        <w:t>لمركباته</w:t>
      </w:r>
      <w:r>
        <w:rPr>
          <w:rtl/>
          <w:cs/>
          <w:lang w:val="ar_AE" w:bidi="ar_AE"/>
        </w:rPr>
        <w:t xml:space="preserve">، واثنا عشر ألف فارس. احرصوا على ترجمة المركبة بالطريقة نفسها التي استخدمتموها في المقاطع السابقة. </w:t>
      </w:r>
    </w:p>
    <w:p>
      <w:pPr>
        <w:bidi/>
      </w:pPr>
      <w:r>
        <w:rPr>
          <w:rtl/>
          <w:cs/>
          <w:lang w:val="ar_AE" w:bidi="ar_AE"/>
        </w:rPr>
      </w:r>
      <w:r>
        <w:rPr>
          <w:rtl/>
          <w:cs/>
          <w:lang w:val="ar_AE" w:bidi="ar_AE"/>
        </w:rPr>
        <w:t xml:space="preserve">وكان </w:t>
      </w:r>
      <w:r>
        <w:rPr>
          <w:b/>
          <w:rtl/>
          <w:cs/>
          <w:lang w:val="ar_AE" w:bidi="ar_AE"/>
        </w:rPr>
        <w:t>حكام المقاطعات</w:t>
      </w:r>
      <w:r>
        <w:rPr>
          <w:rtl/>
          <w:cs/>
          <w:lang w:val="ar_AE" w:bidi="ar_AE"/>
        </w:rPr>
        <w:t xml:space="preserve"> يوفرون الطعام للملك سليمان ومسؤوليه بأمانة. وتأكد كل حاكم من عدم نقص أي شيء خلال الشهر المخصص له. وكان الحكام يحضرون حصصهم من الشعير والقش للخيول والجياد السريعة إلى الأماكن المخصصة لهم. احرصوا على ترجمة "الحاكم" بالطريقة نفسها التي استخدمتموها في المقاطع السابقة.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4:29–34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ملوك الأول 4: 29 - 34 واحفظوه في قلوبكم. </w:t>
      </w:r>
    </w:p>
    <w:p>
      <w:pPr>
        <w:bidi/>
      </w:pPr>
      <w:r>
        <w:rPr>
          <w:rtl/>
          <w:cs/>
          <w:lang w:val="ar_AE" w:bidi="ar_AE"/>
        </w:rPr>
      </w:r>
      <w:r>
        <w:rPr>
          <w:rtl/>
          <w:cs/>
          <w:lang w:val="ar_AE" w:bidi="ar_AE"/>
        </w:rPr>
        <w:t xml:space="preserve">استمعوا إلى النسخة الصوتية من سفر ملوك الأول 4: 29 - 34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سفر الملوك الأول ٤: ٢٩–٣٤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يصف هذا المقطع من سفر الملوك الأول مدى حكمة سليمان. كان القدماء يعتقدون أن الحكمة تأتي من إله. لكن الإسرائيليين كانوا يعرفون أن الله يعطي الناس الحكمة الحقيقية. والله مستعد لإعطاء الحكمة للذين يطلبونها. نتذكر أنه عندما صلّى سليمان إلى الله، لم يطلب أن يكون له عمر طويل، أو غنى، أو أن يعاقب الله أعداءه. بل طلب سليمان من الله أن يمنحه ذهنًا يفهم الموقف، حتى يتمكن من أن يحكم شعب الله بطريقة حكيمة وعادلة. ثم استجاب الله لصلاة سليمان وأعطاه الحكمة. في هذه القصة، يذكّرنا الراوي بأن الله أعطى سليمان الحكمة. ويصف الراوي عظمة حكمة سليمان. </w:t>
      </w:r>
    </w:p>
    <w:p>
      <w:pPr>
        <w:bidi/>
      </w:pPr>
      <w:r>
        <w:rPr>
          <w:rtl/>
          <w:cs/>
          <w:lang w:val="ar_AE" w:bidi="ar_AE"/>
        </w:rPr>
      </w:r>
      <w:r>
        <w:rPr>
          <w:rtl/>
          <w:cs/>
          <w:lang w:val="ar_AE" w:bidi="ar_AE"/>
        </w:rPr>
        <w:t xml:space="preserve">توقّفوا هنا وناقشوا هذا السؤال معًا: كيف تعامل ثقافتكم شخصًا حكيمًا جدًا؟ أوقِفوا الاستماع إلى هذا التسجيل الصوتي هنا. </w:t>
      </w:r>
    </w:p>
    <w:p>
      <w:pPr>
        <w:bidi/>
      </w:pPr>
      <w:r>
        <w:rPr>
          <w:rtl/>
          <w:cs/>
          <w:lang w:val="ar_AE" w:bidi="ar_AE"/>
        </w:rPr>
      </w:r>
      <w:r>
        <w:rPr>
          <w:rtl/>
          <w:cs/>
          <w:lang w:val="ar_AE" w:bidi="ar_AE"/>
        </w:rPr>
        <w:t xml:space="preserve">لقد أعطى الله سليمان الكثير من الحكمة والفهم. يقول الراوي إن سليمان كان يعرف أشياء كثيرة مثل حبات الرمال على شاطئ البحر! هذه أمور كثيرة يعرفها! لم يستطع أحد أن يفهم أو يعدّ كل معرفة سليمان. </w:t>
      </w:r>
    </w:p>
    <w:p>
      <w:pPr>
        <w:bidi/>
      </w:pPr>
      <w:r>
        <w:rPr>
          <w:rtl/>
          <w:cs/>
          <w:lang w:val="ar_AE" w:bidi="ar_AE"/>
        </w:rPr>
      </w:r>
      <w:r>
        <w:rPr>
          <w:rtl/>
          <w:cs/>
          <w:lang w:val="ar_AE" w:bidi="ar_AE"/>
        </w:rPr>
        <w:t xml:space="preserve">توقّفوا هنا وانظروا معًا إلى صورة لشاطئ البحر. أوقِفوا الاستماع إلى هذا التسجيل الصوتي هنا. </w:t>
      </w:r>
    </w:p>
    <w:p>
      <w:pPr>
        <w:bidi/>
      </w:pPr>
      <w:r>
        <w:rPr>
          <w:rtl/>
          <w:cs/>
          <w:lang w:val="ar_AE" w:bidi="ar_AE"/>
        </w:rPr>
      </w:r>
      <w:r>
        <w:rPr>
          <w:rtl/>
          <w:cs/>
          <w:lang w:val="ar_AE" w:bidi="ar_AE"/>
        </w:rPr>
        <w:t xml:space="preserve">ثم يعطينا الراوي بعض الناس من الشرق ومن مصر كأمثلة على الأشخاص الحكماء. يشير تعبير "بني المشرق" إلى الأسباط التي كانت تعيش شرق وجنوب شرق نهر الأردن. </w:t>
      </w:r>
    </w:p>
    <w:p>
      <w:pPr>
        <w:bidi/>
      </w:pPr>
      <w:r>
        <w:rPr>
          <w:rtl/>
          <w:cs/>
          <w:lang w:val="ar_AE" w:bidi="ar_AE"/>
        </w:rPr>
      </w:r>
      <w:r>
        <w:rPr>
          <w:rtl/>
          <w:cs/>
          <w:lang w:val="ar_AE" w:bidi="ar_AE"/>
        </w:rPr>
        <w:t xml:space="preserve">توقّفوا هنا وانظروا معًا إلى خريطة لأرض إسرائيل والمناطق المحيطة بها. أوقِفوا الاستماع إلى هذا التسجيل الصوتي هنا. </w:t>
      </w:r>
    </w:p>
    <w:p>
      <w:pPr>
        <w:bidi/>
      </w:pPr>
      <w:r>
        <w:rPr>
          <w:rtl/>
          <w:cs/>
          <w:lang w:val="ar_AE" w:bidi="ar_AE"/>
        </w:rPr>
      </w:r>
      <w:r>
        <w:rPr>
          <w:rtl/>
          <w:cs/>
          <w:lang w:val="ar_AE" w:bidi="ar_AE"/>
        </w:rPr>
        <w:t xml:space="preserve">في ذلك الحين كان الناس يعتبرون هذه الأمم حكيمة جدًا، وغالبًا ما كانوا يطلبون من حكمائهم التوجيه والإجابات. لكن سليمان كان أحكم من جميع الحكماء في هاتين الأمتين. </w:t>
      </w:r>
    </w:p>
    <w:p>
      <w:pPr>
        <w:bidi/>
      </w:pPr>
      <w:r>
        <w:rPr>
          <w:rtl/>
          <w:cs/>
          <w:lang w:val="ar_AE" w:bidi="ar_AE"/>
        </w:rPr>
      </w:r>
      <w:r>
        <w:rPr>
          <w:rtl/>
          <w:cs/>
          <w:lang w:val="ar_AE" w:bidi="ar_AE"/>
        </w:rPr>
        <w:t>ذكر الراوي أربعة رجال سيعرفهم شعب إسرائيل. إن سليمان أحكم من إيثان الأزراحي وبني ماحول، الذين هم هيمان وكلكول، ودردع.</w:t>
      </w:r>
    </w:p>
    <w:p>
      <w:pPr>
        <w:bidi/>
      </w:pPr>
      <w:r>
        <w:rPr>
          <w:rtl/>
          <w:cs/>
          <w:lang w:val="ar_AE" w:bidi="ar_AE"/>
        </w:rPr>
      </w:r>
      <w:r>
        <w:rPr>
          <w:rtl/>
          <w:cs/>
          <w:lang w:val="ar_AE" w:bidi="ar_AE"/>
        </w:rPr>
        <w:t xml:space="preserve">كتب سليمان ثلاثة آلاف مثل وألفًا وخمس أغانٍ. غالبًا ما كانت الأمثال والأناشيد تحتوي على أقوال حكيمة وتعليم. ويعتقد الكثيرون أن سليمان كتب أسفار الأمثال، والجامعة، ونشيد الأنشاد، والتي توجد أيضًا في الكتاب المقدس. يدعو الناس هذه الأسفار كتابات الحكمة. </w:t>
      </w:r>
    </w:p>
    <w:p>
      <w:pPr>
        <w:bidi/>
      </w:pPr>
      <w:r>
        <w:rPr>
          <w:rtl/>
          <w:cs/>
          <w:lang w:val="ar_AE" w:bidi="ar_AE"/>
        </w:rPr>
      </w:r>
      <w:r>
        <w:rPr>
          <w:rtl/>
          <w:cs/>
          <w:lang w:val="ar_AE" w:bidi="ar_AE"/>
        </w:rPr>
        <w:t xml:space="preserve">كان سليمان يعرف عن مواضيع كثيرة مختلفة. فكان يعرف عن الأشجار والنباتات، مثل أرز لبنان ونبات الزوفا. وأشجار الأرز هي أشجار طويلة وقيمة تنمو في جميع أنحاء لبنان. في ذلك الوقت، كان الناس يستخدمون الأرز لبناء المعابد والقصور، لأن خشب الأرز قوي وجميل جدًا. ومن الجهة الأخرى، فالزوفا هو نبات ينمو عادةً بين الحجارة أو الطوب في الجدران. لدى سليمان معرفة واسعة بالأشجار والنباتات، من أكبرها إلى أصغرها. </w:t>
      </w:r>
    </w:p>
    <w:p>
      <w:pPr>
        <w:bidi/>
      </w:pPr>
      <w:r>
        <w:rPr>
          <w:rtl/>
          <w:cs/>
          <w:lang w:val="ar_AE" w:bidi="ar_AE"/>
        </w:rPr>
      </w:r>
      <w:r>
        <w:rPr>
          <w:rtl/>
          <w:cs/>
          <w:lang w:val="ar_AE" w:bidi="ar_AE"/>
        </w:rPr>
        <w:t xml:space="preserve">توقَّفوا هنا وانظروا معًا إلى صورة لأشجار الأرز والزوفا. أوقِفوا الاستماع إلى هذا التسجيل الصوتي هنا. </w:t>
      </w:r>
    </w:p>
    <w:p>
      <w:pPr>
        <w:bidi/>
      </w:pPr>
      <w:r>
        <w:rPr>
          <w:rtl/>
          <w:cs/>
          <w:lang w:val="ar_AE" w:bidi="ar_AE"/>
        </w:rPr>
      </w:r>
      <w:r>
        <w:rPr>
          <w:rtl/>
          <w:cs/>
          <w:lang w:val="ar_AE" w:bidi="ar_AE"/>
        </w:rPr>
        <w:t xml:space="preserve">كان سليمان يعرف أيضًا عن الأنواع المختلفة من الحيوانات، والطيور، والزواحف، والأسماك. كان سليمان على دراية بالحيوانات التي ترعى في المزارع، والحيوانات البرية، والطيور التي تطير في الهواء، والحيوانات الزاحفة، والأسماك التي تعيش في الماء. </w:t>
      </w:r>
    </w:p>
    <w:p>
      <w:pPr>
        <w:bidi/>
      </w:pPr>
      <w:r>
        <w:rPr>
          <w:rtl/>
          <w:cs/>
          <w:lang w:val="ar_AE" w:bidi="ar_AE"/>
        </w:rPr>
      </w:r>
      <w:r>
        <w:rPr>
          <w:rtl/>
          <w:cs/>
          <w:lang w:val="ar_AE" w:bidi="ar_AE"/>
        </w:rPr>
        <w:t xml:space="preserve">توقّفوا هنا وناقشوا هذا السؤال معًا: في ثقافتكم، ما أنواع الحيوانات التي تعيش في منطقتكم؟ كيف تجمعونها معًا في مجموعات؟ أوقِفوا الاستماع إلى هذا التسجيل الصوتي هنا. </w:t>
      </w:r>
    </w:p>
    <w:p>
      <w:pPr>
        <w:bidi/>
      </w:pPr>
      <w:r>
        <w:rPr>
          <w:rtl/>
          <w:cs/>
          <w:lang w:val="ar_AE" w:bidi="ar_AE"/>
        </w:rPr>
      </w:r>
      <w:r>
        <w:rPr>
          <w:rtl/>
          <w:cs/>
          <w:lang w:val="ar_AE" w:bidi="ar_AE"/>
        </w:rPr>
        <w:t xml:space="preserve">في هذا المقطع، يرسل الملوك من بلاد أخرى أشخاصًا ليتعلموا من سليمان. بينما يستمع الناس إلى سليمان، يؤثر سليمان على الناس والملوك في الأمم القريبة، مما يزيد من قوته. </w:t>
      </w:r>
    </w:p>
    <w:p>
      <w:pPr>
        <w:bidi/>
      </w:pPr>
      <w:r>
        <w:rPr>
          <w:rtl/>
          <w:cs/>
          <w:lang w:val="ar_AE" w:bidi="ar_AE"/>
        </w:rPr>
      </w:r>
      <w:r>
        <w:rPr>
          <w:rtl/>
          <w:cs/>
          <w:lang w:val="ar_AE" w:bidi="ar_AE"/>
        </w:rPr>
        <w:t xml:space="preserve">توقّفوا هنا وناقشوا هذا السؤال معًا: في ثقافتكم، كيف يتجاوب قادتكم مع قائد حكيم جدًا في منطقتهم؟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سفر الملوك الأول ٤: ٢٩–٣٤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تقوم المجموعة بتصوير هذا المقطع. </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b/>
          <w:rtl/>
          <w:cs/>
          <w:lang w:val="ar_AE" w:bidi="ar_AE"/>
        </w:rPr>
        <w:t>في المشهد الأول:</w:t>
      </w:r>
      <w:r>
        <w:rPr>
          <w:rtl/>
          <w:cs/>
          <w:lang w:val="ar_AE" w:bidi="ar_AE"/>
        </w:rPr>
        <w:t xml:space="preserve"> يقول الراوي إن الله أعطى سليمان حكمة عظيمة. </w:t>
      </w:r>
    </w:p>
    <w:p>
      <w:pPr>
        <w:bidi/>
      </w:pPr>
      <w:r>
        <w:rPr>
          <w:rtl/>
          <w:cs/>
          <w:lang w:val="ar_AE" w:bidi="ar_AE"/>
        </w:rPr>
      </w:r>
      <w:r>
        <w:rPr>
          <w:b/>
          <w:rtl/>
          <w:cs/>
          <w:lang w:val="ar_AE" w:bidi="ar_AE"/>
        </w:rPr>
        <w:t>في المشهد الثاني:</w:t>
      </w:r>
      <w:r>
        <w:rPr>
          <w:rtl/>
          <w:cs/>
          <w:lang w:val="ar_AE" w:bidi="ar_AE"/>
        </w:rPr>
        <w:t xml:space="preserve"> يقارن الراوي حكمة سليمان بالأمم الأخرى والحكماء الآخرين. </w:t>
      </w:r>
    </w:p>
    <w:p>
      <w:pPr>
        <w:bidi/>
      </w:pPr>
      <w:r>
        <w:rPr>
          <w:rtl/>
          <w:cs/>
          <w:lang w:val="ar_AE" w:bidi="ar_AE"/>
        </w:rPr>
      </w:r>
      <w:r>
        <w:rPr>
          <w:b/>
          <w:rtl/>
          <w:cs/>
          <w:lang w:val="ar_AE" w:bidi="ar_AE"/>
        </w:rPr>
        <w:t>في المشهد الثالث:</w:t>
      </w:r>
      <w:r>
        <w:rPr>
          <w:rtl/>
          <w:cs/>
          <w:lang w:val="ar_AE" w:bidi="ar_AE"/>
        </w:rPr>
        <w:t xml:space="preserve"> يُظهر الراوي معرفة سليمان بمواضيع مختلفة. </w:t>
      </w:r>
    </w:p>
    <w:p>
      <w:pPr>
        <w:bidi/>
      </w:pPr>
      <w:r>
        <w:rPr>
          <w:rtl/>
          <w:cs/>
          <w:lang w:val="ar_AE" w:bidi="ar_AE"/>
        </w:rPr>
      </w:r>
      <w:r>
        <w:rPr>
          <w:b/>
          <w:rtl/>
          <w:cs/>
          <w:lang w:val="ar_AE" w:bidi="ar_AE"/>
        </w:rPr>
        <w:t>في المشهد الرابع:</w:t>
      </w:r>
      <w:r>
        <w:rPr>
          <w:rtl/>
          <w:cs/>
          <w:lang w:val="ar_AE" w:bidi="ar_AE"/>
        </w:rPr>
        <w:t xml:space="preserve"> يُظهر الراوي كيف يأتي الناس من جميع أنحاء العالم ليسمعوا حكمة سليمان.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سليمان</w:t>
      </w:r>
    </w:p>
    <w:p>
      <w:pPr>
        <w:pStyle w:val="ListBullet"/>
        <w:bidi/>
        <w:spacing w:line="240" w:lineRule="auto"/>
        <w:ind w:left="720"/>
      </w:pPr>
      <w:r>
        <w:rPr>
          <w:rtl/>
          <w:cs/>
          <w:lang w:val="ar_AE" w:bidi="ar_AE"/>
        </w:rPr>
      </w:r>
      <w:r>
        <w:rPr>
          <w:rtl/>
          <w:cs/>
          <w:lang w:val="ar_AE" w:bidi="ar_AE"/>
        </w:rPr>
        <w:t>إيثان الأزراحي</w:t>
      </w:r>
    </w:p>
    <w:p>
      <w:pPr>
        <w:pStyle w:val="ListBullet"/>
        <w:bidi/>
        <w:spacing w:line="240" w:lineRule="auto"/>
        <w:ind w:left="720"/>
      </w:pPr>
      <w:r>
        <w:rPr>
          <w:rtl/>
          <w:cs/>
          <w:lang w:val="ar_AE" w:bidi="ar_AE"/>
        </w:rPr>
      </w:r>
      <w:r>
        <w:rPr>
          <w:rtl/>
          <w:cs/>
          <w:lang w:val="ar_AE" w:bidi="ar_AE"/>
        </w:rPr>
        <w:t>هيمان وكلكول ودردع، أبناء ماحول</w:t>
      </w:r>
    </w:p>
    <w:p>
      <w:pPr>
        <w:pStyle w:val="ListBullet"/>
        <w:bidi/>
        <w:spacing w:line="240" w:lineRule="auto"/>
        <w:ind w:left="720"/>
      </w:pPr>
      <w:r>
        <w:rPr>
          <w:rtl/>
          <w:cs/>
          <w:lang w:val="ar_AE" w:bidi="ar_AE"/>
        </w:rPr>
      </w:r>
      <w:r>
        <w:rPr>
          <w:rtl/>
          <w:cs/>
          <w:lang w:val="ar_AE" w:bidi="ar_AE"/>
        </w:rPr>
        <w:t>والأشخاص الذين جاءوا من أمم أخرى</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 xml:space="preserve">في المشهد الأول، يعرّف الراوي الله بأنه الذي أعطى سليمان الحكمة، والفهم العميق، والقلب الواسع. مع أن الحكمة، والفهم لأشياء كثيرة، والقلب الواسع، أو المعرفة، قد تكون لها معاني متشابهة، فإن هذه الكلمات الثلاث تؤكد على أن سليمان كان حكيمًا جدًا. </w:t>
      </w:r>
    </w:p>
    <w:p>
      <w:pPr>
        <w:bidi/>
      </w:pPr>
      <w:r>
        <w:rPr>
          <w:rtl/>
          <w:cs/>
          <w:lang w:val="ar_AE" w:bidi="ar_AE"/>
        </w:rPr>
      </w:r>
      <w:r>
        <w:rPr>
          <w:rtl/>
          <w:cs/>
          <w:lang w:val="ar_AE" w:bidi="ar_AE"/>
        </w:rPr>
        <w:t xml:space="preserve">يستخدم الراوي صياغة خاصة لكي يصف عظمة حكمة سليمان. على سبيل المثال، يستخدم الراوي صورة القلب ليقول إن سليمان كانت لديه معرفة واسعة بكيفية عمل الأشياء. في الماضي، استخدم الناس كلمة القلب لوصف ما يفكرون به، وما يشعرون به، وكيف يتخذون القرارات. يصف الشخص ذا القلب الواسع شخصًا يعرف الأشياء جيدًا. </w:t>
      </w:r>
    </w:p>
    <w:p>
      <w:pPr>
        <w:bidi/>
      </w:pPr>
      <w:r>
        <w:rPr>
          <w:rtl/>
          <w:cs/>
          <w:lang w:val="ar_AE" w:bidi="ar_AE"/>
        </w:rPr>
      </w:r>
      <w:r>
        <w:rPr>
          <w:rtl/>
          <w:cs/>
          <w:lang w:val="ar_AE" w:bidi="ar_AE"/>
        </w:rPr>
        <w:t xml:space="preserve">توقّفوا هنا وناقشوا هذا السؤال معًا: في لغتكم، ما الكلمات التي ستستخدمونها للإشارة إلى الحكمة والمعرفة والفهم الواسع أو القلب الواسع؟ أوقِفوا الاستماع إلى هذا التسجيل الصوتي هنا. </w:t>
      </w:r>
    </w:p>
    <w:p>
      <w:pPr>
        <w:bidi/>
      </w:pPr>
      <w:r>
        <w:rPr>
          <w:rtl/>
          <w:cs/>
          <w:lang w:val="ar_AE" w:bidi="ar_AE"/>
        </w:rPr>
      </w:r>
      <w:r>
        <w:rPr>
          <w:rtl/>
          <w:cs/>
          <w:lang w:val="ar_AE" w:bidi="ar_AE"/>
        </w:rPr>
        <w:t xml:space="preserve">في الواقع، يقارن الراوي حكمة سليمان بالرمال على شاطئ البحر. وكما لا يستطيع أحد أن يعدّ كل الرمال على شاطئ البحر، لا يستطيع أحد أن يعدّ أو يقيس الأشياء التي يعرفها سليمان. بالطبع، هذه مبالغة. لا يمكن أن يعرف أي إنسان كل شيء. لكن الراوي يريد أن يشير إلى أن سليمان كان حقًا أحكم شخص في ذلك الوقت. شاطئ البحر هو المكان الذي يلتقي فيه البحر بالأرض. عادةً ما يكون شاطئ البحر ممتلئًا بالرمال أو الحجارة أو الصخور. يعرف سليمان أشياء كثيرة بعدد حبيبات الرمال على شاطئ البحر، التي لا يستطيع أحد أن يحصيها على الإطلاق. يقصد الراوي أنه لا يستطيع أحد أن يقيس مقدار معرفة سليمان! </w:t>
      </w:r>
    </w:p>
    <w:p>
      <w:pPr>
        <w:bidi/>
      </w:pPr>
      <w:r>
        <w:rPr>
          <w:rtl/>
          <w:cs/>
          <w:lang w:val="ar_AE" w:bidi="ar_AE"/>
        </w:rPr>
      </w:r>
      <w:r>
        <w:rPr>
          <w:rtl/>
          <w:cs/>
          <w:lang w:val="ar_AE" w:bidi="ar_AE"/>
        </w:rPr>
        <w:t xml:space="preserve">توقّفوا هنا وانظروا معًا إلى صورة لشاطئ البحر والرمال. ناقشوا هذا السؤال معًا: كيف ستصفون شيئًا، أو مجموعة أشياء، كبيرة لدرجة أن أحدًا لا يستطيع قياسها؟ تذكّروا أن الراوي يستخدم الرمال على شاطئ البحر ليُظهر مدى عظمة حكمة سليمان. في المقطع السابق، استخدم الراوي الرمال على شاطئ البحر ليُظهر كثرة عدد نسل إبراهيم. أوقِفوا الاستماع إلى هذا التسجيل الصوتي هنا. </w:t>
      </w:r>
    </w:p>
    <w:p>
      <w:pPr>
        <w:bidi/>
      </w:pPr>
      <w:r>
        <w:rPr>
          <w:rtl/>
          <w:cs/>
          <w:lang w:val="ar_AE" w:bidi="ar_AE"/>
        </w:rPr>
      </w:r>
      <w:r>
        <w:rPr>
          <w:rtl/>
          <w:cs/>
          <w:lang w:val="ar_AE" w:bidi="ar_AE"/>
        </w:rPr>
        <w:t xml:space="preserve">في المشهد الثاني، يواصل الراوي وصف حكمة سليمان. فيقارن الراوي حكمة سليمان بحكمة الأمم الأخرى والحكماء الآخرين. يذكر الراوي على وجه الخصوص حكمة شعوب الشرق، وأمة مصر. حتى إن سليمان يفوق حكماء من إسرائيل حكمةً. فحكمة سليمان أعظم من إيثان الأزراحي، الذي يأتي من مكان يُدعى أزراح، ومن بني ماحول: هيمان وكلكول ودردع. يستخدم الراوي هذه الأسماء ليُظهر أن سليمان أكثر حكمة من حكماء شعب إسرائيل أنفسهم. ويذكر الراوي أسماء أشخاص يعرفهم الإسرائيليون. لكن حكمة سليمان أعظم من هذه الأمم والشعوب. </w:t>
      </w:r>
    </w:p>
    <w:p>
      <w:pPr>
        <w:bidi/>
      </w:pPr>
      <w:r>
        <w:rPr>
          <w:rtl/>
          <w:cs/>
          <w:lang w:val="ar_AE" w:bidi="ar_AE"/>
        </w:rPr>
      </w:r>
      <w:r>
        <w:rPr>
          <w:rtl/>
          <w:cs/>
          <w:lang w:val="ar_AE" w:bidi="ar_AE"/>
        </w:rPr>
        <w:t xml:space="preserve">في المشهد الثالث، يقدّم الراوي أمثلة محددة عن حكمة سليمان ومعرفته. يذكر الراوي أن سليمان كتب ثلاثة آلاف قول حكيم وألف وخمس أغانٍ. وهذا يُظهر أن سليمان يعرف كيف يتحدث بطرق حكيمة وجميلة. ثم يذكر الراوي أن سليمان يعرف أيضًا عن النباتات والأشجار. يتحدث سليمان عن أشجار الأرز والزوفا. يعرف الناس أن أشجار الأرز أشجار كبيرة، وأن نبات الزوفا نبات صغير. يُظهر هذا أن سليمان يعرف الكثير عن النباتات، من النباتات الكبيرة إلى الصغيرة. وأخيرًا، يذكر الراوي أن سليمان يعرف أيضًا عن جميع أنواع حيوانات البر والطيور والزواحف والأسماك. والزواحف حيوانات يمكنها أن تعيش في الماء وعلى الأرض. يُظهر هذا أن سليمان يعرف الكثير عن الحيوانات أيضًا، يعرف سليمان عن أشياء كثيرة في العالم. ويعرف كيف يتحدث جيدًا ويؤلف الأناشيد. وكان سليمان يعرف أيضًا الكثير عن النباتات والحيوانات. </w:t>
      </w:r>
    </w:p>
    <w:p>
      <w:pPr>
        <w:bidi/>
      </w:pPr>
      <w:r>
        <w:rPr>
          <w:rtl/>
          <w:cs/>
          <w:lang w:val="ar_AE" w:bidi="ar_AE"/>
        </w:rPr>
      </w:r>
      <w:r>
        <w:rPr>
          <w:rtl/>
          <w:cs/>
          <w:lang w:val="ar_AE" w:bidi="ar_AE"/>
        </w:rPr>
        <w:t xml:space="preserve">توقّفوا هنا وناقشوا معًا كيف ستتحدثون عن الحيوانات حتى يتضح أن سليمان يعرف عن كل نوع من الحيوانات. أوقِفوا الاستماع إلى هذا التسجيل الصوتي هنا. </w:t>
      </w:r>
    </w:p>
    <w:p>
      <w:pPr>
        <w:bidi/>
      </w:pPr>
      <w:r>
        <w:rPr>
          <w:rtl/>
          <w:cs/>
          <w:lang w:val="ar_AE" w:bidi="ar_AE"/>
        </w:rPr>
      </w:r>
      <w:r>
        <w:rPr>
          <w:rtl/>
          <w:cs/>
          <w:lang w:val="ar_AE" w:bidi="ar_AE"/>
        </w:rPr>
        <w:t xml:space="preserve">في المشهد الرابع، يُظهر الراوي أن الأمم المحيطة بإسرائيل سمعت عن حكمة سليمان العظيمة. لذلك أرسل ملوك تلك الأمم أشخاصًا ليأتوا إلى سليمان ليستمعوا إليه وهو يتحدث بحكمة. </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سفر الملوك الأول ٤: ٢٩–٣٤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سليمان</w:t>
      </w:r>
    </w:p>
    <w:p>
      <w:pPr>
        <w:pStyle w:val="ListBullet"/>
        <w:bidi/>
        <w:spacing w:line="240" w:lineRule="auto"/>
        <w:ind w:left="720"/>
      </w:pPr>
      <w:r>
        <w:rPr>
          <w:rtl/>
          <w:cs/>
          <w:lang w:val="ar_AE" w:bidi="ar_AE"/>
        </w:rPr>
      </w:r>
      <w:r>
        <w:rPr>
          <w:rtl/>
          <w:cs/>
          <w:lang w:val="ar_AE" w:bidi="ar_AE"/>
        </w:rPr>
        <w:t>إيثان الأزراحي</w:t>
      </w:r>
    </w:p>
    <w:p>
      <w:pPr>
        <w:pStyle w:val="ListBullet"/>
        <w:bidi/>
        <w:spacing w:line="240" w:lineRule="auto"/>
        <w:ind w:left="720"/>
      </w:pPr>
      <w:r>
        <w:rPr>
          <w:rtl/>
          <w:cs/>
          <w:lang w:val="ar_AE" w:bidi="ar_AE"/>
        </w:rPr>
      </w:r>
      <w:r>
        <w:rPr>
          <w:rtl/>
          <w:cs/>
          <w:lang w:val="ar_AE" w:bidi="ar_AE"/>
        </w:rPr>
        <w:t>هيمان وكلكول ودردع، أبناء ماحول</w:t>
      </w:r>
    </w:p>
    <w:p>
      <w:pPr>
        <w:pStyle w:val="ListBullet"/>
        <w:bidi/>
        <w:spacing w:line="240" w:lineRule="auto"/>
        <w:ind w:left="720"/>
      </w:pPr>
      <w:r>
        <w:rPr>
          <w:rtl/>
          <w:cs/>
          <w:lang w:val="ar_AE" w:bidi="ar_AE"/>
        </w:rPr>
      </w:r>
      <w:r>
        <w:rPr>
          <w:rtl/>
          <w:cs/>
          <w:lang w:val="ar_AE" w:bidi="ar_AE"/>
        </w:rPr>
        <w:t>والأشخاص الذين جاءوا من أمم أخرى</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 xml:space="preserve">في المشهد الأول، يقدِّم الراوي الله باعتباره مصدر حكمة سليمان العظيمة. </w:t>
      </w:r>
    </w:p>
    <w:p>
      <w:pPr>
        <w:bidi/>
      </w:pPr>
      <w:r>
        <w:rPr>
          <w:rtl/>
          <w:cs/>
          <w:lang w:val="ar_AE" w:bidi="ar_AE"/>
        </w:rPr>
      </w:r>
      <w:r>
        <w:rPr>
          <w:rtl/>
          <w:cs/>
          <w:lang w:val="ar_AE" w:bidi="ar_AE"/>
        </w:rPr>
        <w:t>أوقفوا التمثيل. اسألوا الشخص الذي يؤدي دور الله: "بمَ تشعر أو فيمَ تفكر وأنت تُعطي سليمان حكمة عظيمة؟" قد يجيب بعبارات مثل:</w:t>
      </w:r>
    </w:p>
    <w:p>
      <w:pPr>
        <w:pStyle w:val="ListBullet"/>
        <w:bidi/>
        <w:spacing w:line="240" w:lineRule="auto"/>
        <w:ind w:left="720"/>
      </w:pPr>
      <w:r>
        <w:rPr>
          <w:rtl/>
          <w:cs/>
          <w:lang w:val="ar_AE" w:bidi="ar_AE"/>
        </w:rPr>
      </w:r>
      <w:r>
        <w:rPr>
          <w:rtl/>
          <w:cs/>
          <w:lang w:val="ar_AE" w:bidi="ar_AE"/>
        </w:rPr>
        <w:t xml:space="preserve">أعتقد أنني أستطيع أن أستأمن سليمان على مثل هذه الموهبة؛ أو </w:t>
      </w:r>
    </w:p>
    <w:p>
      <w:pPr>
        <w:pStyle w:val="ListBullet"/>
        <w:bidi/>
        <w:spacing w:line="240" w:lineRule="auto"/>
        <w:ind w:left="720"/>
      </w:pPr>
      <w:r>
        <w:rPr>
          <w:rtl/>
          <w:cs/>
          <w:lang w:val="ar_AE" w:bidi="ar_AE"/>
        </w:rPr>
      </w:r>
      <w:r>
        <w:rPr>
          <w:rtl/>
          <w:cs/>
          <w:lang w:val="ar_AE" w:bidi="ar_AE"/>
        </w:rPr>
        <w:t xml:space="preserve">أشعر بالأمل في أن يستخدم سليمان الحكمة التي أعطيتها له ليقود بني إسرائيل بشكل مسؤول. </w:t>
      </w:r>
    </w:p>
    <w:p>
      <w:pPr>
        <w:bidi/>
      </w:pPr>
      <w:r>
        <w:rPr>
          <w:rtl/>
          <w:cs/>
          <w:lang w:val="ar_AE" w:bidi="ar_AE"/>
        </w:rPr>
      </w:r>
      <w:r>
        <w:rPr>
          <w:rtl/>
          <w:cs/>
          <w:lang w:val="ar_AE" w:bidi="ar_AE"/>
        </w:rPr>
        <w:t>اسألوا الشخص الذي يؤدي دور سليمان: "بمَ تشعر أو فيمَ تفكر عندما تتلقى عطية الحكمة من الله؟" قد يجيب بعبارات مثل:</w:t>
      </w:r>
    </w:p>
    <w:p>
      <w:pPr>
        <w:bidi/>
      </w:pPr>
      <w:r>
        <w:rPr>
          <w:rtl/>
          <w:cs/>
          <w:lang w:val="ar_AE" w:bidi="ar_AE"/>
        </w:rPr>
      </w:r>
      <w:r>
        <w:rPr>
          <w:rtl/>
          <w:cs/>
          <w:lang w:val="ar_AE" w:bidi="ar_AE"/>
        </w:rPr>
        <w:t xml:space="preserve">أشعر بالتواضع، لأن الله أعطاني عطية الحكمة هذه حتى أتمكن من قيادة شعب الله بشكل صحيح.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في المشهد الثاني، يقارن الراوي حكمة سليمان بحكمة الآخرين. يتحدث الراوي عن شعب الشرق، وعن شعب مصر، وإيثان الأزراحي، وهيمان، وكلكول، ودردع. وحكمة سليمان أعظم بكثير من هؤلاء الناس. </w:t>
      </w:r>
    </w:p>
    <w:p>
      <w:pPr>
        <w:bidi/>
      </w:pPr>
      <w:r>
        <w:rPr>
          <w:rtl/>
          <w:cs/>
          <w:lang w:val="ar_AE" w:bidi="ar_AE"/>
        </w:rPr>
      </w:r>
      <w:r>
        <w:rPr>
          <w:rtl/>
          <w:cs/>
          <w:lang w:val="ar_AE" w:bidi="ar_AE"/>
        </w:rPr>
        <w:t>أوقفوا التمثيل. اسألوا الشخص الذي يؤدي دور سليمان: "بمَ تشعر أو فيمَ تفكر عندما تكتشف أنك أكثر الناس حكمة بين جميع الأمم؟" قد يجيب بعبارات مثل:</w:t>
      </w:r>
    </w:p>
    <w:p>
      <w:pPr>
        <w:pStyle w:val="ListBullet"/>
        <w:bidi/>
        <w:spacing w:line="240" w:lineRule="auto"/>
        <w:ind w:left="720"/>
      </w:pPr>
      <w:r>
        <w:rPr>
          <w:rtl/>
          <w:cs/>
          <w:lang w:val="ar_AE" w:bidi="ar_AE"/>
        </w:rPr>
      </w:r>
      <w:r>
        <w:rPr>
          <w:rtl/>
          <w:cs/>
          <w:lang w:val="ar_AE" w:bidi="ar_AE"/>
        </w:rPr>
        <w:t xml:space="preserve">أشعر بالفخر لأنني أحكم شخص من بين جميع الأمم؛ أو </w:t>
      </w:r>
    </w:p>
    <w:p>
      <w:pPr>
        <w:pStyle w:val="ListBullet"/>
        <w:bidi/>
        <w:spacing w:line="240" w:lineRule="auto"/>
        <w:ind w:left="720"/>
      </w:pPr>
      <w:r>
        <w:rPr>
          <w:rtl/>
          <w:cs/>
          <w:lang w:val="ar_AE" w:bidi="ar_AE"/>
        </w:rPr>
      </w:r>
      <w:r>
        <w:rPr>
          <w:rtl/>
          <w:cs/>
          <w:lang w:val="ar_AE" w:bidi="ar_AE"/>
        </w:rPr>
        <w:t xml:space="preserve">أعتقد أنني أستطيع مساعدة الأمم الأخرى بحكمتي. </w:t>
      </w:r>
    </w:p>
    <w:p>
      <w:pPr>
        <w:bidi/>
      </w:pPr>
      <w:r>
        <w:rPr>
          <w:rtl/>
          <w:cs/>
          <w:lang w:val="ar_AE" w:bidi="ar_AE"/>
        </w:rPr>
      </w:r>
      <w:r>
        <w:rPr>
          <w:rtl/>
          <w:cs/>
          <w:lang w:val="ar_AE" w:bidi="ar_AE"/>
        </w:rPr>
        <w:t>اسألوا الشخص الذي يؤدي دور شعب الشرق، وشعب مصر، وإيثان الأزراحي، وهيمان، وكلكول، ودردع: "بمَ تشعر أو فيمَ تفكّر عندما تعلم أن هناك شخصًا أحكم منك؟" قد يجيب بعبارات مثل:</w:t>
      </w:r>
    </w:p>
    <w:p>
      <w:pPr>
        <w:pStyle w:val="ListBullet"/>
        <w:bidi/>
        <w:spacing w:line="240" w:lineRule="auto"/>
        <w:ind w:left="720"/>
      </w:pPr>
      <w:r>
        <w:rPr>
          <w:rtl/>
          <w:cs/>
          <w:lang w:val="ar_AE" w:bidi="ar_AE"/>
        </w:rPr>
      </w:r>
      <w:r>
        <w:rPr>
          <w:rtl/>
          <w:cs/>
          <w:lang w:val="ar_AE" w:bidi="ar_AE"/>
        </w:rPr>
        <w:t xml:space="preserve">أشعر بالدهشة لأن شخصًا يمكنه أن يمتلك هذه الحكمة العظيمة؛ أو </w:t>
      </w:r>
    </w:p>
    <w:p>
      <w:pPr>
        <w:pStyle w:val="ListBullet"/>
        <w:bidi/>
        <w:spacing w:line="240" w:lineRule="auto"/>
        <w:ind w:left="720"/>
      </w:pPr>
      <w:r>
        <w:rPr>
          <w:rtl/>
          <w:cs/>
          <w:lang w:val="ar_AE" w:bidi="ar_AE"/>
        </w:rPr>
      </w:r>
      <w:r>
        <w:rPr>
          <w:rtl/>
          <w:cs/>
          <w:lang w:val="ar_AE" w:bidi="ar_AE"/>
        </w:rPr>
        <w:t xml:space="preserve">أعتقد أنني بحاجة إلى مقابلة ذلك الشخص وأن أكرمه؛ أو </w:t>
      </w:r>
    </w:p>
    <w:p>
      <w:pPr>
        <w:pStyle w:val="ListBullet"/>
        <w:bidi/>
        <w:spacing w:line="240" w:lineRule="auto"/>
        <w:ind w:left="720"/>
      </w:pPr>
      <w:r>
        <w:rPr>
          <w:rtl/>
          <w:cs/>
          <w:lang w:val="ar_AE" w:bidi="ar_AE"/>
        </w:rPr>
      </w:r>
      <w:r>
        <w:rPr>
          <w:rtl/>
          <w:cs/>
          <w:lang w:val="ar_AE" w:bidi="ar_AE"/>
        </w:rPr>
        <w:t xml:space="preserve">أنا غيور من الشخص الحكيم!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في المشهد الثالث، يقدّم الراوي أمثلة فعلية عن حكمة سليمان العظيمة. ثم يقول الراوي إن سليمان كتب الكثير من الأمثال والأناشيد. ثم يضيف الراوي أن سليمان يعرف الكثير عن النباتات والحيوانات. </w:t>
      </w:r>
    </w:p>
    <w:p>
      <w:pPr>
        <w:bidi/>
      </w:pPr>
      <w:r>
        <w:rPr>
          <w:rtl/>
          <w:cs/>
          <w:lang w:val="ar_AE" w:bidi="ar_AE"/>
        </w:rPr>
      </w:r>
      <w:r>
        <w:rPr>
          <w:rtl/>
          <w:cs/>
          <w:lang w:val="ar_AE" w:bidi="ar_AE"/>
        </w:rPr>
        <w:t>أوقفوا التمثيل. اسألوا الشخص الذي يؤدي دور سليمان: "بمَ تشعر أو فيمَ تفكِّر بشأن أنك تعرف الكثير عن الأنواع المختلفة من النباتات والحيوانات؟" قد يجيب بعبارات مثل:</w:t>
      </w:r>
    </w:p>
    <w:p>
      <w:pPr>
        <w:pStyle w:val="ListBullet"/>
        <w:bidi/>
        <w:spacing w:line="240" w:lineRule="auto"/>
        <w:ind w:left="720"/>
      </w:pPr>
      <w:r>
        <w:rPr>
          <w:rtl/>
          <w:cs/>
          <w:lang w:val="ar_AE" w:bidi="ar_AE"/>
        </w:rPr>
      </w:r>
      <w:r>
        <w:rPr>
          <w:rtl/>
          <w:cs/>
          <w:lang w:val="ar_AE" w:bidi="ar_AE"/>
        </w:rPr>
        <w:t xml:space="preserve">أعتقد أنني أستطيع مساعدة المزيد من الناس أثناء زراعتهم وتربيتهم لحيوانات المزرعة إذا كان لدي فهم واسع للنباتات والحيوانات؛ أو </w:t>
      </w:r>
    </w:p>
    <w:p>
      <w:pPr>
        <w:pStyle w:val="ListBullet"/>
        <w:bidi/>
        <w:spacing w:line="240" w:lineRule="auto"/>
        <w:ind w:left="720"/>
      </w:pPr>
      <w:r>
        <w:rPr>
          <w:rtl/>
          <w:cs/>
          <w:lang w:val="ar_AE" w:bidi="ar_AE"/>
        </w:rPr>
      </w:r>
      <w:r>
        <w:rPr>
          <w:rtl/>
          <w:cs/>
          <w:lang w:val="ar_AE" w:bidi="ar_AE"/>
        </w:rPr>
        <w:t xml:space="preserve">أشعر بالفخر الشديد؛ لأن لدي معرفة واسعة بالنباتات والحيوانات مقارنة بالآخرين.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في المشهد الرابع، يذكر الراوي تأثير حكمة سليمان العظيمة على الآخرين. يجتمع الناس من مختلف الممالك والأمم حول سليمان. ويجلس هؤلاء الناس ليستمعوا إلى سليمان. </w:t>
      </w:r>
    </w:p>
    <w:p>
      <w:pPr>
        <w:bidi/>
      </w:pPr>
      <w:r>
        <w:rPr>
          <w:rtl/>
          <w:cs/>
          <w:lang w:val="ar_AE" w:bidi="ar_AE"/>
        </w:rPr>
      </w:r>
      <w:r>
        <w:rPr>
          <w:rtl/>
          <w:cs/>
          <w:lang w:val="ar_AE" w:bidi="ar_AE"/>
        </w:rPr>
        <w:t>أوقفوا التمثيل. اسألوا الشخص الذي يؤدي دور سليمان: "بمَ تشعر أو فيمَ تفكِّر بينما يحيط بك الناس ويعجبون بك، ويريدون أن يستمعوا إليك؟" قد يجيب بعبارات مثل:</w:t>
      </w:r>
    </w:p>
    <w:p>
      <w:pPr>
        <w:pStyle w:val="ListBullet"/>
        <w:bidi/>
        <w:spacing w:line="240" w:lineRule="auto"/>
        <w:ind w:left="720"/>
      </w:pPr>
      <w:r>
        <w:rPr>
          <w:rtl/>
          <w:cs/>
          <w:lang w:val="ar_AE" w:bidi="ar_AE"/>
        </w:rPr>
      </w:r>
      <w:r>
        <w:rPr>
          <w:rtl/>
          <w:cs/>
          <w:lang w:val="ar_AE" w:bidi="ar_AE"/>
        </w:rPr>
        <w:t>أعتقد أنني بحاجة إلى تمجيد الله لأنه أعطاني حكمة عظيمة؛ أو</w:t>
      </w:r>
    </w:p>
    <w:p>
      <w:pPr>
        <w:pStyle w:val="ListBullet"/>
        <w:bidi/>
        <w:spacing w:line="240" w:lineRule="auto"/>
        <w:ind w:left="720"/>
      </w:pPr>
      <w:r>
        <w:rPr>
          <w:rtl/>
          <w:cs/>
          <w:lang w:val="ar_AE" w:bidi="ar_AE"/>
        </w:rPr>
      </w:r>
      <w:r>
        <w:rPr>
          <w:rtl/>
          <w:cs/>
          <w:lang w:val="ar_AE" w:bidi="ar_AE"/>
        </w:rPr>
        <w:t xml:space="preserve">أشعر أنني أصبحت ملكًا عظيمًا، كما ينبغي لي أن أكون. </w:t>
      </w:r>
    </w:p>
    <w:p>
      <w:pPr>
        <w:bidi/>
      </w:pPr>
      <w:r>
        <w:rPr>
          <w:rtl/>
          <w:cs/>
          <w:lang w:val="ar_AE" w:bidi="ar_AE"/>
        </w:rPr>
      </w:r>
      <w:r>
        <w:rPr>
          <w:rtl/>
          <w:cs/>
          <w:lang w:val="ar_AE" w:bidi="ar_AE"/>
        </w:rPr>
        <w:t>اسألوا الشخص الذي يؤدي دور الناس الذين من الأمم الأخرى: "بمَ تشعر أو فيمَ تفكّر بشأن سليمان؟" قد يجيب بعبارات مثل:</w:t>
      </w:r>
    </w:p>
    <w:p>
      <w:pPr>
        <w:pStyle w:val="ListBullet"/>
        <w:bidi/>
        <w:spacing w:line="240" w:lineRule="auto"/>
        <w:ind w:left="720"/>
      </w:pPr>
      <w:r>
        <w:rPr>
          <w:rtl/>
          <w:cs/>
          <w:lang w:val="ar_AE" w:bidi="ar_AE"/>
        </w:rPr>
      </w:r>
      <w:r>
        <w:rPr>
          <w:rtl/>
          <w:cs/>
          <w:lang w:val="ar_AE" w:bidi="ar_AE"/>
        </w:rPr>
        <w:t xml:space="preserve">أعتقد أن هذه فرصة نادرة للقاء أحكم شخص على الأرض؛ أو </w:t>
      </w:r>
    </w:p>
    <w:p>
      <w:pPr>
        <w:pStyle w:val="ListBullet"/>
        <w:bidi/>
        <w:spacing w:line="240" w:lineRule="auto"/>
        <w:ind w:left="720"/>
      </w:pPr>
      <w:r>
        <w:rPr>
          <w:rtl/>
          <w:cs/>
          <w:lang w:val="ar_AE" w:bidi="ar_AE"/>
        </w:rPr>
      </w:r>
      <w:r>
        <w:rPr>
          <w:rtl/>
          <w:cs/>
          <w:lang w:val="ar_AE" w:bidi="ar_AE"/>
        </w:rPr>
        <w:t>أشعر بالخوف من مقابلة سليمان.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سفر الملوك الأول ٤: ٢٩–٣٤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وفي هذه القصة، يصف الراوي الحكمة التي حصل عليها سليمان من </w:t>
      </w:r>
      <w:r>
        <w:rPr>
          <w:b/>
          <w:rtl/>
          <w:cs/>
          <w:lang w:val="ar_AE" w:bidi="ar_AE"/>
        </w:rPr>
        <w:t>الله</w:t>
      </w:r>
      <w:r>
        <w:rPr>
          <w:rtl/>
          <w:cs/>
          <w:lang w:val="ar_AE" w:bidi="ar_AE"/>
        </w:rPr>
        <w:t xml:space="preserve">. للمزيد من المعلومات عن الله، راجعوا "قاموس الكلمات الرئيسية". استخدموا الكلمة أو العبارة ذاتها التي استخدمتم في المقاطع السابقة للإشارة إلى الله. </w:t>
      </w:r>
    </w:p>
    <w:p>
      <w:pPr>
        <w:bidi/>
      </w:pPr>
      <w:r>
        <w:rPr>
          <w:rtl/>
          <w:cs/>
          <w:lang w:val="ar_AE" w:bidi="ar_AE"/>
        </w:rPr>
      </w:r>
      <w:r>
        <w:rPr>
          <w:rtl/>
          <w:cs/>
          <w:lang w:val="ar_AE" w:bidi="ar_AE"/>
        </w:rPr>
        <w:t xml:space="preserve">وقد ذكر الراوي كلمة </w:t>
      </w:r>
      <w:r>
        <w:rPr>
          <w:b/>
          <w:rtl/>
          <w:cs/>
          <w:lang w:val="ar_AE" w:bidi="ar_AE"/>
        </w:rPr>
        <w:t>الحكمة</w:t>
      </w:r>
      <w:r>
        <w:rPr>
          <w:rtl/>
          <w:cs/>
          <w:lang w:val="ar_AE" w:bidi="ar_AE"/>
        </w:rPr>
        <w:t xml:space="preserve"> مرات كثيرة. لمزيد من المعلومات عن الحكمة، يرجى الرجوع إلى "قاموس الكلمات الرئيسية". استخدموا الكلمة نفسها التي استخدمتموها في المقاطع السابقة للإشارة إلى الحكمة. </w:t>
      </w:r>
    </w:p>
    <w:p>
      <w:pPr>
        <w:bidi/>
      </w:pPr>
      <w:r>
        <w:rPr>
          <w:rtl/>
          <w:cs/>
          <w:lang w:val="ar_AE" w:bidi="ar_AE"/>
        </w:rPr>
      </w:r>
      <w:r>
        <w:rPr>
          <w:rtl/>
          <w:cs/>
          <w:lang w:val="ar_AE" w:bidi="ar_AE"/>
        </w:rPr>
        <w:t xml:space="preserve">كما أعطى الله سليمان أيضًا معرفة عميقة أو فهمًا وقلبًا واسعًا. تعني الحكمة والمعرفة العميقة والقلب الواسع أو المتفهم، أشياء متشابهة. ويفهم الشخص جيدًا عندما تكون لديه معرفة عن شيء ما، ويمكنه التجاوب بشكل مناسب لأنه يعرف ما يجب عليه فعله. وهذا الشخص قادر على اتخاذ القرارات بشكل جيد. ونذكر صلاة سليمان من قسم سابق في هذا السفر، عندما صلّى إلى الرب طالبًا الحكمة. وفي ذلك الوقت، طلب سليمان من الرب الحكمة حتى يتمكن من فهم ما هو صواب وما هو خطأ وأن يقرر بينهما. </w:t>
      </w:r>
    </w:p>
    <w:p>
      <w:pPr>
        <w:bidi/>
      </w:pPr>
      <w:r>
        <w:rPr>
          <w:rtl/>
          <w:cs/>
          <w:lang w:val="ar_AE" w:bidi="ar_AE"/>
        </w:rPr>
      </w:r>
      <w:r>
        <w:rPr>
          <w:rtl/>
          <w:cs/>
          <w:lang w:val="ar_AE" w:bidi="ar_AE"/>
        </w:rPr>
        <w:t xml:space="preserve">توقَّفوا هنا وقرروا معًا الكلمات أو العبارات التي ستستخدمونها للتعبير عن </w:t>
      </w:r>
      <w:r>
        <w:rPr>
          <w:b/>
          <w:rtl/>
          <w:cs/>
          <w:lang w:val="ar_AE" w:bidi="ar_AE"/>
        </w:rPr>
        <w:t>معرفة سليمان العميقة</w:t>
      </w:r>
      <w:r>
        <w:rPr>
          <w:rtl/>
          <w:cs/>
          <w:lang w:val="ar_AE" w:bidi="ar_AE"/>
        </w:rPr>
        <w:t xml:space="preserve"> و</w:t>
      </w:r>
      <w:r>
        <w:rPr>
          <w:b/>
          <w:rtl/>
          <w:cs/>
          <w:lang w:val="ar_AE" w:bidi="ar_AE"/>
        </w:rPr>
        <w:t>قلبه الواسع أو المتفهم</w:t>
      </w:r>
      <w:r>
        <w:rPr>
          <w:rtl/>
          <w:cs/>
          <w:lang w:val="ar_AE" w:bidi="ar_AE"/>
        </w:rPr>
        <w:t xml:space="preserve">. إذا استخدمتم كلمة "قلب" في ترجمتكم، فراجعوا قاموس الكلمات الرئيسية لمزيد من المعلومات عن القلب، واستخدموا الكلمة نفسها التي استخدمتموها في المقاطع السابقة للإشارة إلى القلب. أوقِفوا الاستماع إلى هذا التسجيل الصوتي هنا. </w:t>
      </w:r>
    </w:p>
    <w:p>
      <w:pPr>
        <w:bidi/>
      </w:pPr>
      <w:r>
        <w:rPr>
          <w:rtl/>
          <w:cs/>
          <w:lang w:val="ar_AE" w:bidi="ar_AE"/>
        </w:rPr>
      </w:r>
      <w:r>
        <w:rPr>
          <w:rtl/>
          <w:cs/>
          <w:lang w:val="ar_AE" w:bidi="ar_AE"/>
        </w:rPr>
        <w:t xml:space="preserve">وكانت حكمة سليمان أعظم من رجال الشرق. والشرق هو الاتجاه الذي تشرق منه الشمس. </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الشرق</w:t>
      </w:r>
      <w:r>
        <w:rPr>
          <w:rtl/>
          <w:cs/>
          <w:lang w:val="ar_AE" w:bidi="ar_AE"/>
        </w:rPr>
        <w:t xml:space="preserve">.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ويصير سليمان مشهورًا جدًا في الأمم المحيطة بإسرائيل. والأمة هي مجموعة من الأشخاص يعيشون معًا في مكان واحد. وللأمة أيضًا حاكم يحكم الشعب. </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الأُمَّة</w:t>
      </w:r>
      <w:r>
        <w:rPr>
          <w:rtl/>
          <w:cs/>
          <w:lang w:val="ar_AE" w:bidi="ar_AE"/>
        </w:rPr>
        <w:t xml:space="preserve">. انظروا كلمة "الأمة" في قاموس الكلمات الرئيسية للحصول على مزيد من المعلومات.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وبسبب حكمة سليمان، كان سليمان قادرًا على كتابة الأمثال والأناشيد. والمثل هو قول قصير وحكيم يسهل تذكره. </w:t>
      </w:r>
    </w:p>
    <w:p>
      <w:pPr>
        <w:bidi/>
      </w:pPr>
      <w:r>
        <w:rPr>
          <w:rtl/>
          <w:cs/>
          <w:lang w:val="ar_AE" w:bidi="ar_AE"/>
        </w:rPr>
      </w:r>
      <w:r>
        <w:rPr>
          <w:rtl/>
          <w:cs/>
          <w:lang w:val="ar_AE" w:bidi="ar_AE"/>
        </w:rPr>
        <w:t xml:space="preserve">توقّفوا هنا وناقشوا كمجموعة الكلمة أو العبارة التي ستستخدمونها لكلمة </w:t>
      </w:r>
      <w:r>
        <w:rPr>
          <w:b/>
          <w:rtl/>
          <w:cs/>
          <w:lang w:val="ar_AE" w:bidi="ar_AE"/>
        </w:rPr>
        <w:t>مثل</w:t>
      </w:r>
      <w:r>
        <w:rPr>
          <w:rtl/>
          <w:cs/>
          <w:lang w:val="ar_AE" w:bidi="ar_AE"/>
        </w:rPr>
        <w:t xml:space="preserve">. وابحثوا عن كلمة مثل في قاموس الكلمات الرئيسية لمزيد من المعلومات.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وكان سليمان يعرف أيضًا الكثير عن النباتات والأشجار. ويتحدث هذا القسم عن الأشجار والنباتات، مثل </w:t>
      </w:r>
      <w:r>
        <w:rPr>
          <w:b/>
          <w:rtl/>
          <w:cs/>
          <w:lang w:val="ar_AE" w:bidi="ar_AE"/>
        </w:rPr>
        <w:t>أشجار الأرز</w:t>
      </w:r>
      <w:r>
        <w:rPr>
          <w:rtl/>
          <w:cs/>
          <w:lang w:val="ar_AE" w:bidi="ar_AE"/>
        </w:rPr>
        <w:t xml:space="preserve"> و</w:t>
      </w:r>
      <w:r>
        <w:rPr>
          <w:b/>
          <w:rtl/>
          <w:cs/>
          <w:lang w:val="ar_AE" w:bidi="ar_AE"/>
        </w:rPr>
        <w:t>الزوفا</w:t>
      </w:r>
      <w:r>
        <w:rPr>
          <w:rtl/>
          <w:cs/>
          <w:lang w:val="ar_AE" w:bidi="ar_AE"/>
        </w:rPr>
        <w:t xml:space="preserve">. والأرز هو نوع من الأشجار ينمو في لبنان. والزوفا هو نوع من النباتات التي تنمو في إسرائيل. في أوقات الكتاب المقدس، كان الناس يستخدمون الزوفا في الطقوس والتطهير الاحتفالي. استخدموا الكلمات أو العبارات نفسها في جميع أنحاء سفر الملوك. </w:t>
      </w:r>
    </w:p>
    <w:p>
      <w:pPr>
        <w:bidi/>
      </w:pPr>
      <w:r>
        <w:rPr>
          <w:rtl/>
          <w:cs/>
          <w:lang w:val="ar_AE" w:bidi="ar_AE"/>
        </w:rPr>
      </w:r>
      <w:r>
        <w:rPr>
          <w:rtl/>
          <w:cs/>
          <w:lang w:val="ar_AE" w:bidi="ar_AE"/>
        </w:rPr>
        <w:t xml:space="preserve">توقَّفوا هنا وانظروا معًا إلى صورة لأشجار الأرز والزوفا. أوقِفوا الاستماع إلى هذا التسجيل الصوتي هنا. </w:t>
      </w:r>
    </w:p>
    <w:p>
      <w:pPr>
        <w:bidi/>
      </w:pPr>
      <w:r>
        <w:rPr>
          <w:rtl/>
          <w:cs/>
          <w:lang w:val="ar_AE" w:bidi="ar_AE"/>
        </w:rPr>
      </w:r>
      <w:r>
        <w:rPr>
          <w:rtl/>
          <w:cs/>
          <w:lang w:val="ar_AE" w:bidi="ar_AE"/>
        </w:rPr>
        <w:t xml:space="preserve">وأخيرًا، ذكر الراوي الزواحف باعتبارها إحدى مجموعات الحيوانات التي كان سليمان يعرف عنها. والزواحف هي حيوانات لها جلد جاف ومغطى بحراشيف، أو صفائح عظمية. وعادةً ما تضع هذه الحيوانات البيض. ويمكن للزواحف العيش في الماء وعلى الأرض أيضًا. وبعض أنواع الزواحف هي الثعابين، والسحالي والسلاحف. </w:t>
      </w:r>
    </w:p>
    <w:p>
      <w:pPr>
        <w:bidi/>
      </w:pPr>
      <w:r>
        <w:rPr>
          <w:rtl/>
          <w:cs/>
          <w:lang w:val="ar_AE" w:bidi="ar_AE"/>
        </w:rPr>
      </w:r>
      <w:r>
        <w:rPr>
          <w:rtl/>
          <w:cs/>
          <w:lang w:val="ar_AE" w:bidi="ar_AE"/>
        </w:rPr>
        <w:t xml:space="preserve">توقَّفوا هنا وانظروا معًا إلى صورة لزواحف. أوقِفوا الاستماع إلى هذا التسجيل الصوتي هنا. </w:t>
      </w:r>
    </w:p>
    <w:p>
      <w:pPr>
        <w:bidi/>
      </w:pPr>
      <w:r>
        <w:rPr>
          <w:rtl/>
          <w:cs/>
          <w:lang w:val="ar_AE" w:bidi="ar_AE"/>
        </w:rPr>
      </w:r>
      <w:r>
        <w:rPr>
          <w:rtl/>
          <w:cs/>
          <w:lang w:val="ar_AE" w:bidi="ar_AE"/>
        </w:rPr>
        <w:t xml:space="preserve">توقَّفوا هنا وناقشوا معًا الكلمات أو العبارات التي ستستخدمونها للتعبير عن </w:t>
      </w:r>
      <w:r>
        <w:rPr>
          <w:b/>
          <w:rtl/>
          <w:cs/>
          <w:lang w:val="ar_AE" w:bidi="ar_AE"/>
        </w:rPr>
        <w:t>حيوانات البر</w:t>
      </w:r>
      <w:r>
        <w:rPr>
          <w:rtl/>
          <w:cs/>
          <w:lang w:val="ar_AE" w:bidi="ar_AE"/>
        </w:rPr>
        <w:t xml:space="preserve">، </w:t>
      </w:r>
      <w:r>
        <w:rPr>
          <w:b/>
          <w:rtl/>
          <w:cs/>
          <w:lang w:val="ar_AE" w:bidi="ar_AE"/>
        </w:rPr>
        <w:t>والطيور</w:t>
      </w:r>
      <w:r>
        <w:rPr>
          <w:rtl/>
          <w:cs/>
          <w:lang w:val="ar_AE" w:bidi="ar_AE"/>
        </w:rPr>
        <w:t xml:space="preserve">، </w:t>
      </w:r>
      <w:r>
        <w:rPr>
          <w:b/>
          <w:rtl/>
          <w:cs/>
          <w:lang w:val="ar_AE" w:bidi="ar_AE"/>
        </w:rPr>
        <w:t>والزواحف</w:t>
      </w:r>
      <w:r>
        <w:rPr>
          <w:rtl/>
          <w:cs/>
          <w:lang w:val="ar_AE" w:bidi="ar_AE"/>
        </w:rPr>
        <w:t>، و</w:t>
      </w:r>
      <w:r>
        <w:rPr>
          <w:b/>
          <w:rtl/>
          <w:cs/>
          <w:lang w:val="ar_AE" w:bidi="ar_AE"/>
        </w:rPr>
        <w:t>الأسماك</w:t>
      </w:r>
      <w:r>
        <w:rPr>
          <w:rtl/>
          <w:cs/>
          <w:lang w:val="ar_AE" w:bidi="ar_AE"/>
        </w:rPr>
        <w:t xml:space="preserve">. وإذا كنتم قد ترجمتم هذه الكلمات فعلًا في سِفر آخر من الكتاب المقدّس، فاستخدموا الكلمات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ويذكر الراوي </w:t>
      </w:r>
      <w:r>
        <w:rPr>
          <w:b/>
          <w:rtl/>
          <w:cs/>
          <w:lang w:val="ar_AE" w:bidi="ar_AE"/>
        </w:rPr>
        <w:t>ملوك</w:t>
      </w:r>
      <w:r>
        <w:rPr>
          <w:rtl/>
          <w:cs/>
          <w:lang w:val="ar_AE" w:bidi="ar_AE"/>
        </w:rPr>
        <w:t xml:space="preserve"> العالم. المَلك شخص يَحكم مدينةً أو إقليمًا. لمزيد من المعلومات عن مصطلح "ملوك"، ارجعوا إلى "قاموس الكلمات الرئيسية". استخدموا الكلمة أو العبارة ذاتها التي استخدمتموها في المقاطع السابقة للإشارة إلى المَلك.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5:1–12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ملوك الأول 5: 1 - 12 واحفظوه في قلوبكم. </w:t>
      </w:r>
    </w:p>
    <w:p>
      <w:pPr>
        <w:bidi/>
      </w:pPr>
      <w:r>
        <w:rPr>
          <w:rtl/>
          <w:cs/>
          <w:lang w:val="ar_AE" w:bidi="ar_AE"/>
        </w:rPr>
      </w:r>
      <w:r>
        <w:rPr>
          <w:rtl/>
          <w:cs/>
          <w:lang w:val="ar_AE" w:bidi="ar_AE"/>
        </w:rPr>
        <w:t xml:space="preserve">استمعوا إلى النسخة الصوتية من سفر ملوك الأول 5: 1 - 12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سفر الملوك الأول ٥: ١–١٢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وترد هذه القصة أيضًا في سفر أخبار الأيام الثاني 2: 1–18. يمكنكم الاستماع إلى ترجمتكم لسفر أخبار الأيام الثاني 2: 1–18 إذا كنتم قد ترجمتموها بالفعل. وبما أن هذه القصة مختلفة في سفر أخبار الأيام الثاني، لاحظوا الاختلافات في كل قصة. وأحيانًا يختلف ترتيب المشاهد. لاحظوا التفاصيل بعناية.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وسليمان هو الملك الجديد على إسرائيل. ونذكر أيضًا من القسم السابق أن سليمان حصل على حكمة عظيمة من الله. في هذا المقطع، سليمان على وشك البدء في مشروع مهم جدًا، حيث سيقود بني إسرائيل لبناء هيكل الرب (يهوه). </w:t>
      </w:r>
    </w:p>
    <w:p>
      <w:pPr>
        <w:bidi/>
      </w:pPr>
      <w:r>
        <w:rPr>
          <w:rtl/>
          <w:cs/>
          <w:lang w:val="ar_AE" w:bidi="ar_AE"/>
        </w:rPr>
      </w:r>
      <w:r>
        <w:rPr>
          <w:rtl/>
          <w:cs/>
          <w:lang w:val="ar_AE" w:bidi="ar_AE"/>
        </w:rPr>
        <w:t xml:space="preserve">وفي الماضي، كان الملك حيرام والملك داود على علاقة جيدة. إذ أرسل الملك حيرام أشجار أرز للملك داود والعمال لبناء قصره. وهذه المرة يسمع حيرام ملك صور أن شعب إسرائيل مسح سليمان ملكًا لهم. ثم يرسل الملك حيرام عبيدًا ليمثّلوا حيرام أمام الملك سليمان. </w:t>
      </w:r>
    </w:p>
    <w:p>
      <w:pPr>
        <w:bidi/>
      </w:pPr>
      <w:r>
        <w:rPr>
          <w:rtl/>
          <w:cs/>
          <w:lang w:val="ar_AE" w:bidi="ar_AE"/>
        </w:rPr>
      </w:r>
      <w:r>
        <w:rPr>
          <w:rtl/>
          <w:cs/>
          <w:lang w:val="ar_AE" w:bidi="ar_AE"/>
        </w:rPr>
        <w:t xml:space="preserve">صور هي مدينة في فينيقية، التي تقع اليوم في لبنان. وأهل صور أثرياء لأن صور تقع بجوار البحر، حيث يأتي الناس في سفنهم للاتجار بالأشياء الثمينة. ويتاجر أهل صور بخشب أشجار الأرز من غابات لبنان. ولخشب الأرز صفات جيدة لصنع البيوت والمباني الأخرى. </w:t>
      </w:r>
    </w:p>
    <w:p>
      <w:pPr>
        <w:bidi/>
      </w:pPr>
      <w:r>
        <w:rPr>
          <w:rtl/>
          <w:cs/>
          <w:lang w:val="ar_AE" w:bidi="ar_AE"/>
        </w:rPr>
      </w:r>
      <w:r>
        <w:rPr>
          <w:rtl/>
          <w:cs/>
          <w:lang w:val="ar_AE" w:bidi="ar_AE"/>
        </w:rPr>
        <w:t xml:space="preserve">توقّفوا هنا وانظروا إلى خريطة البلدان القريبة من البحر المتوسط خلال ذلك الوقت. ثم حددوا موقع إسرائيل وغابات لبنان وفينيقية معًا. أوقِفوا الاستماع إلى هذا التسجيل الصوتي هنا. </w:t>
      </w:r>
    </w:p>
    <w:p>
      <w:pPr>
        <w:bidi/>
      </w:pPr>
      <w:r>
        <w:rPr>
          <w:rtl/>
          <w:cs/>
          <w:lang w:val="ar_AE" w:bidi="ar_AE"/>
        </w:rPr>
      </w:r>
      <w:r>
        <w:rPr>
          <w:rtl/>
          <w:cs/>
          <w:lang w:val="ar_AE" w:bidi="ar_AE"/>
        </w:rPr>
        <w:t xml:space="preserve">ويريد الملك حيرام أن يكرم الصداقة التي كانت له مع الملك داود، وأن يستمر في تلك الصداقة مع سليمان، ملك إسرائيل الجديد. ويريد سليمان أيضًا أن يستمر في صداقته الوثيقة مع حيرام ملك صور. ثم يرسل سليمان عبيد الملك حيرام إلى صور برسالة للملك. </w:t>
      </w:r>
    </w:p>
    <w:p>
      <w:pPr>
        <w:bidi/>
      </w:pPr>
      <w:r>
        <w:rPr>
          <w:rtl/>
          <w:cs/>
          <w:lang w:val="ar_AE" w:bidi="ar_AE"/>
        </w:rPr>
      </w:r>
      <w:r>
        <w:rPr>
          <w:rtl/>
          <w:cs/>
          <w:lang w:val="ar_AE" w:bidi="ar_AE"/>
        </w:rPr>
        <w:t xml:space="preserve">توقّفوا هنا وناقشوا هذا السؤال معًا: في ثقافاتكم، كيف تستمرون في صداقاتكم الجيدة مع القبائل الأخرى أو الأمم الأخرى؟ على سبيل المثال، عندما يصبح شخص قائدًا جديدًا لبلد، كيف يستمر قادتكم في الحفاظ على السلام بين بلدانكم؟ كيف يُظهرون أن البلدين لا يزالان صديقين؟ أوقِفوا الاستماع إلى هذا التسجيل الصوتي هنا. </w:t>
      </w:r>
    </w:p>
    <w:p>
      <w:pPr>
        <w:bidi/>
      </w:pPr>
      <w:r>
        <w:rPr>
          <w:rtl/>
          <w:cs/>
          <w:lang w:val="ar_AE" w:bidi="ar_AE"/>
        </w:rPr>
      </w:r>
      <w:r>
        <w:rPr>
          <w:rtl/>
          <w:cs/>
          <w:lang w:val="ar_AE" w:bidi="ar_AE"/>
        </w:rPr>
        <w:t xml:space="preserve">ويخبر سليمان الملك حيرام أن داود أراد أن يبني هيكلاً للرب (يهوه) بينما كان يحكم إسرائيل، لكن الرب (يهوه) لم يسمح له أن يبني هيكلًا للرب (يهوه) بسبب الحروب التي خاضها. وكانت مهمة داود هي أن يهزم جميع الأمم المعادية ويجلب السلام إلى إسرائيل. وبما أن داود لن يتمكن من بناء هيكل للرب (يهوه)، قال الرب (يهوه) له إن ابنه، الذي سيكون الملك التالي، سيبني الهيكل للرب (يهوه). والآن، أصبح سليمان هو الملك الجديد على إسرائيل. وسليمان هو الذي سيبني الهيكل. ولذلك يريد سليمان مساعدة الملك حيرام في بناء هيكل الرب (يهوه). </w:t>
      </w:r>
    </w:p>
    <w:p>
      <w:pPr>
        <w:bidi/>
      </w:pPr>
      <w:r>
        <w:rPr>
          <w:rtl/>
          <w:cs/>
          <w:lang w:val="ar_AE" w:bidi="ar_AE"/>
        </w:rPr>
      </w:r>
      <w:r>
        <w:rPr>
          <w:rtl/>
          <w:cs/>
          <w:lang w:val="ar_AE" w:bidi="ar_AE"/>
        </w:rPr>
        <w:t xml:space="preserve">توقّفوا هنا وناقشوا هذا السؤال معًا: لماذا تعتقدون أن الرب (يهوه) أراد أن ينتظر حتى يكون إسرائيل في سلام قبل أن يسمح لملوكه أن يبنوا هيكلًا له؟ أوقِفوا الاستماع إلى هذا التسجيل الصوتي هنا. </w:t>
      </w:r>
    </w:p>
    <w:p>
      <w:pPr>
        <w:bidi/>
      </w:pPr>
      <w:r>
        <w:rPr>
          <w:rtl/>
          <w:cs/>
          <w:lang w:val="ar_AE" w:bidi="ar_AE"/>
        </w:rPr>
      </w:r>
      <w:r>
        <w:rPr>
          <w:rtl/>
          <w:cs/>
          <w:lang w:val="ar_AE" w:bidi="ar_AE"/>
        </w:rPr>
        <w:t xml:space="preserve">ويطلب سليمان على وجه التحديد من الملك حيرام أن يزوده بأشجار الأرز وقطاعيّ الخشب. نتذكر من القسم السابق أن سليمان يعرف عن أشجار الأرز التي تنبع من جبال لبنان. لكن صور لا تشتهر فقط بأشجار الأرز، فالناس هناك أيضًا كانوا عمال خشب ماهرين جدًا، ولا سيما أهل مدينة صيدون في فينيقية، الذين يُدعون الصيدونيين. وفي الواقع، عندما كان داود ملكًا، أرسل حيرام ملك صور أشجارًا وعمال خشب من لبنان للمساعدة في بناء قصر لداود. ولهذا السبب يطلب سليمان الخشب من الملك حيرام. وفي المقابل، يعد سليمان الملك حيرام بأنه سيدفع أجور عمال الخشب. كما يخبر سليمان الملك حيرام أيضًا أنه سيرسل عبيده للمساعدة في العمل. وهؤلاء العبيد ليسوا من نوع العبيد الذين يعملون في البيت، بل الأشخاص الذين يجبرهم سليمان على العمل له لفترة معينة من الوقت لإكمال نوع من مشاريع البناء. </w:t>
      </w:r>
    </w:p>
    <w:p>
      <w:pPr>
        <w:bidi/>
      </w:pPr>
      <w:r>
        <w:rPr>
          <w:rtl/>
          <w:cs/>
          <w:lang w:val="ar_AE" w:bidi="ar_AE"/>
        </w:rPr>
      </w:r>
      <w:r>
        <w:rPr>
          <w:rtl/>
          <w:cs/>
          <w:lang w:val="ar_AE" w:bidi="ar_AE"/>
        </w:rPr>
        <w:t xml:space="preserve">توقّفوا هنا وناقشوا هذا السؤال معًا: ما الذي يزرعه شعبكم أو ينتجونه؟ ما المنتجات التي تزرعونها في أرضكم أو تتاجرون بها في تجارتكم مع بلدان أخرى؟ ما المهارات التي يقول الآخرون إن الناس في منطقتكم يمتلكونها؟ أوقِفوا الاستماع إلى هذا التسجيل الصوتي هنا. </w:t>
      </w:r>
    </w:p>
    <w:p>
      <w:pPr>
        <w:bidi/>
      </w:pPr>
      <w:r>
        <w:rPr>
          <w:rtl/>
          <w:cs/>
          <w:lang w:val="ar_AE" w:bidi="ar_AE"/>
        </w:rPr>
      </w:r>
      <w:r>
        <w:rPr>
          <w:rtl/>
          <w:cs/>
          <w:lang w:val="ar_AE" w:bidi="ar_AE"/>
        </w:rPr>
        <w:t xml:space="preserve">ويتلقّى الملك حيرام رسالة سليمان ويسبح الرب (يهوه). ويعد الملك حيرام سليمان بأن يعطي أشجار الأرز التي طلبها. كما سيعطي الملك حيرام سليمان أيضًا خشب السرو من أشجار السرو بالإضافة إلى خشب الأرز. </w:t>
      </w:r>
    </w:p>
    <w:p>
      <w:pPr>
        <w:bidi/>
      </w:pPr>
      <w:r>
        <w:rPr>
          <w:rtl/>
          <w:cs/>
          <w:lang w:val="ar_AE" w:bidi="ar_AE"/>
        </w:rPr>
      </w:r>
      <w:r>
        <w:rPr>
          <w:rtl/>
          <w:cs/>
          <w:lang w:val="ar_AE" w:bidi="ar_AE"/>
        </w:rPr>
        <w:t xml:space="preserve">توقّفوا هنا وانظروا معًا إلى صورة أشجار الأرز والسرو. أوقِفوا الاستماع إلى هذا التسجيل الصوتي هنا. </w:t>
      </w:r>
    </w:p>
    <w:p>
      <w:pPr>
        <w:bidi/>
      </w:pPr>
      <w:r>
        <w:rPr>
          <w:rtl/>
          <w:cs/>
          <w:lang w:val="ar_AE" w:bidi="ar_AE"/>
        </w:rPr>
      </w:r>
      <w:r>
        <w:rPr>
          <w:rtl/>
          <w:cs/>
          <w:lang w:val="ar_AE" w:bidi="ar_AE"/>
        </w:rPr>
        <w:t xml:space="preserve">ثم يشرح الملك حيرام خططه عن كيفية إحضار الأخشاب إلى سليمان. حيث سيأمر الملك حيرام عماله أن يحضروا الأشجار من سلسلة جبال لبنان ويحضروها إلى البحر المتوسط. ثم يربط العمال قطع الأشجار معًا ويصنعون منها طوافات. وسيكون من الأسهل على الناس أن يجعلوا تلك الأشجار تطفو في البحر بدلاً من أن يسحبوها عبر الأرض إلى إسرائيل. وسيربط عمال حيرام الأشجار معًا لصنع الطوافات. ثم تسحب القوارب الطوافات. وعندما يصل العمال إلى الموقع الذي يختاره سليمان، سيفكك العمال الطوافات. وعندئذ يمكن لعمال سليمان أن ينقلوا تلك الأخشاب إلى المكان الذي سيُبني فيه الهيكل. </w:t>
      </w:r>
    </w:p>
    <w:p>
      <w:pPr>
        <w:bidi/>
      </w:pPr>
      <w:r>
        <w:rPr>
          <w:rtl/>
          <w:cs/>
          <w:lang w:val="ar_AE" w:bidi="ar_AE"/>
        </w:rPr>
      </w:r>
      <w:r>
        <w:rPr>
          <w:rtl/>
          <w:cs/>
          <w:lang w:val="ar_AE" w:bidi="ar_AE"/>
        </w:rPr>
        <w:t xml:space="preserve">توقّفوا هنا معًا، وانظروا إلى الخريطة لتجدوا غابات لبنان وفينيقية وإسرائيل والبحر المتوسط. أوقِفوا الاستماع إلى هذا التسجيل الصوتي هنا. </w:t>
      </w:r>
    </w:p>
    <w:p>
      <w:pPr>
        <w:bidi/>
      </w:pPr>
      <w:r>
        <w:rPr>
          <w:rtl/>
          <w:cs/>
          <w:lang w:val="ar_AE" w:bidi="ar_AE"/>
        </w:rPr>
      </w:r>
      <w:r>
        <w:rPr>
          <w:rtl/>
          <w:cs/>
          <w:lang w:val="ar_AE" w:bidi="ar_AE"/>
        </w:rPr>
        <w:t xml:space="preserve">ويوافق الملك حيرام على فعل كل هذه الأشياء من أجل سليمان إذا كان سيقدّم الطعام له وللذين يعيشون معه. ومع أن موقع صور يحتوي على العديد من الأشجار الجيدة، فإن أرض صور لم تكن جيدة لزراعة المحاصيل. ومن أجل حل هذه المشكلة، قايض أهل صور أشجارهم مقابل الطعام أو المحاصيل. ويتبع سليمان اقتراح حيرام. ويرسل حيرام الأشجار، ثم يرسل سليمان الطعام. وكل عام، يعطي سليمان ألفي طن من القمح وأربعمائة ألف لتر من زيت الزيتون النقي. وكان القمح وزيت الزيتون مصدرين رئيسيين للغذاء في ذلك الوقت. </w:t>
      </w:r>
    </w:p>
    <w:p>
      <w:pPr>
        <w:bidi/>
      </w:pPr>
      <w:r>
        <w:rPr>
          <w:rtl/>
          <w:cs/>
          <w:lang w:val="ar_AE" w:bidi="ar_AE"/>
        </w:rPr>
      </w:r>
      <w:r>
        <w:rPr>
          <w:rtl/>
          <w:cs/>
          <w:lang w:val="ar_AE" w:bidi="ar_AE"/>
        </w:rPr>
        <w:t xml:space="preserve">تُظهر علاقة سليمان بالملك حيرام أن الرب (يهوه) أعطى سليمان الحكمة حقًا. نتذكر أن سليمان كان قد طلب من الرب (يهوه) الحكمة لكي يقود الشعب في الطريق الصحيح والعادل. وبسبب حكمة سليمان، يعقد الملك سليمان والملك حيرام معاهدة. والمعاهدة هي اتفاق رسمي بين الدول للحفاظ على السلام والعلاقات الجيدة. </w:t>
      </w:r>
    </w:p>
    <w:p>
      <w:pPr>
        <w:bidi/>
      </w:pPr>
      <w:r>
        <w:rPr>
          <w:rtl/>
          <w:cs/>
          <w:lang w:val="ar_AE" w:bidi="ar_AE"/>
        </w:rPr>
      </w:r>
      <w:r>
        <w:rPr>
          <w:rtl/>
          <w:cs/>
          <w:lang w:val="ar_AE" w:bidi="ar_AE"/>
        </w:rPr>
        <w:t xml:space="preserve">ويظهر لنا الراوي أن أحد آثار القيادة الجيدة للملك سليمان هو صنع السلام والمعاهدات مع الشعوب الأخرى.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سفر الملوك الأول ٥: ١–١٢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تقوم المجموعة بتصوير هذا المقطع. </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b/>
          <w:rtl/>
          <w:cs/>
          <w:lang w:val="ar_AE" w:bidi="ar_AE"/>
        </w:rPr>
        <w:t>في المشهد الأول:</w:t>
      </w:r>
      <w:r>
        <w:rPr>
          <w:rtl/>
          <w:cs/>
          <w:lang w:val="ar_AE" w:bidi="ar_AE"/>
        </w:rPr>
        <w:t xml:space="preserve"> يسمع الملك حيرام أن سليمان هو الملك الجديد على إسرائيل، فيرسل ممثلين إلى سليمان بعد أن يسمع أخبار مسح الشعب سليمان ملكًا جديدًا على إسرائيل.</w:t>
      </w:r>
    </w:p>
    <w:p>
      <w:pPr>
        <w:bidi/>
      </w:pPr>
      <w:r>
        <w:rPr>
          <w:rtl/>
          <w:cs/>
          <w:lang w:val="ar_AE" w:bidi="ar_AE"/>
        </w:rPr>
      </w:r>
      <w:r>
        <w:rPr>
          <w:b/>
          <w:rtl/>
          <w:cs/>
          <w:lang w:val="ar_AE" w:bidi="ar_AE"/>
        </w:rPr>
        <w:t>في المشهد الثاني:</w:t>
      </w:r>
      <w:r>
        <w:rPr>
          <w:rtl/>
          <w:cs/>
          <w:lang w:val="ar_AE" w:bidi="ar_AE"/>
        </w:rPr>
        <w:t xml:space="preserve"> يرسل سليمان ردًا في رسالة إلى الملك حيرام. </w:t>
      </w:r>
    </w:p>
    <w:p>
      <w:pPr>
        <w:bidi/>
      </w:pPr>
      <w:r>
        <w:rPr>
          <w:rtl/>
          <w:cs/>
          <w:lang w:val="ar_AE" w:bidi="ar_AE"/>
        </w:rPr>
      </w:r>
      <w:r>
        <w:rPr>
          <w:b/>
          <w:rtl/>
          <w:cs/>
          <w:lang w:val="ar_AE" w:bidi="ar_AE"/>
        </w:rPr>
        <w:t>في المشهد الثالث:</w:t>
      </w:r>
      <w:r>
        <w:rPr>
          <w:rtl/>
          <w:cs/>
          <w:lang w:val="ar_AE" w:bidi="ar_AE"/>
        </w:rPr>
        <w:t xml:space="preserve"> يوافق الملك حيرام على طلب الملك سليمان. </w:t>
      </w:r>
    </w:p>
    <w:p>
      <w:pPr>
        <w:bidi/>
      </w:pPr>
      <w:r>
        <w:rPr>
          <w:rtl/>
          <w:cs/>
          <w:lang w:val="ar_AE" w:bidi="ar_AE"/>
        </w:rPr>
      </w:r>
      <w:r>
        <w:rPr>
          <w:b/>
          <w:rtl/>
          <w:cs/>
          <w:lang w:val="ar_AE" w:bidi="ar_AE"/>
        </w:rPr>
        <w:t>في المشهد الرابع:</w:t>
      </w:r>
      <w:r>
        <w:rPr>
          <w:rtl/>
          <w:cs/>
          <w:lang w:val="ar_AE" w:bidi="ar_AE"/>
        </w:rPr>
        <w:t xml:space="preserve"> يرسل الملك حيرام الخشب، ويرسل الملك سليمان الطعام. ويعقد الملك سليمان والملك حيرام معاهدة مع بعضهما البعض.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الرب (يهوه)، إله سليمان</w:t>
      </w:r>
    </w:p>
    <w:p>
      <w:pPr>
        <w:pStyle w:val="ListBullet"/>
        <w:bidi/>
        <w:spacing w:line="240" w:lineRule="auto"/>
        <w:ind w:left="720"/>
      </w:pPr>
      <w:r>
        <w:rPr>
          <w:rtl/>
          <w:cs/>
          <w:lang w:val="ar_AE" w:bidi="ar_AE"/>
        </w:rPr>
      </w:r>
      <w:r>
        <w:rPr>
          <w:rtl/>
          <w:cs/>
          <w:lang w:val="ar_AE" w:bidi="ar_AE"/>
        </w:rPr>
        <w:t>حيرام ملك صور (صور)</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ممثلو حيرام من صور</w:t>
      </w:r>
    </w:p>
    <w:p>
      <w:pPr>
        <w:pStyle w:val="ListBullet"/>
        <w:bidi/>
        <w:spacing w:line="240" w:lineRule="auto"/>
        <w:ind w:left="720"/>
      </w:pPr>
      <w:r>
        <w:rPr>
          <w:rtl/>
          <w:cs/>
          <w:lang w:val="ar_AE" w:bidi="ar_AE"/>
        </w:rPr>
      </w:r>
      <w:r>
        <w:rPr>
          <w:rtl/>
          <w:cs/>
          <w:lang w:val="ar_AE" w:bidi="ar_AE"/>
        </w:rPr>
        <w:t>عمال النجارة الصيدونيون</w:t>
      </w:r>
    </w:p>
    <w:p>
      <w:pPr>
        <w:pStyle w:val="ListBullet"/>
        <w:bidi/>
        <w:spacing w:line="240" w:lineRule="auto"/>
        <w:ind w:left="720"/>
      </w:pPr>
      <w:r>
        <w:rPr>
          <w:rtl/>
          <w:cs/>
          <w:lang w:val="ar_AE" w:bidi="ar_AE"/>
        </w:rPr>
      </w:r>
      <w:r>
        <w:rPr>
          <w:rtl/>
          <w:cs/>
          <w:lang w:val="ar_AE" w:bidi="ar_AE"/>
        </w:rPr>
        <w:t>بيت الملك حيرام</w:t>
      </w:r>
    </w:p>
    <w:p>
      <w:pPr>
        <w:pStyle w:val="ListBullet"/>
        <w:bidi/>
        <w:spacing w:line="240" w:lineRule="auto"/>
        <w:ind w:left="720"/>
      </w:pPr>
      <w:r>
        <w:rPr>
          <w:rtl/>
          <w:cs/>
          <w:lang w:val="ar_AE" w:bidi="ar_AE"/>
        </w:rPr>
      </w:r>
      <w:r>
        <w:rPr>
          <w:rtl/>
          <w:cs/>
          <w:lang w:val="ar_AE" w:bidi="ar_AE"/>
        </w:rPr>
        <w:t>عمال حيرام</w:t>
      </w:r>
    </w:p>
    <w:p>
      <w:pPr>
        <w:pStyle w:val="ListBullet"/>
        <w:bidi/>
        <w:spacing w:line="240" w:lineRule="auto"/>
        <w:ind w:left="720"/>
      </w:pPr>
      <w:r>
        <w:rPr>
          <w:rtl/>
          <w:cs/>
          <w:lang w:val="ar_AE" w:bidi="ar_AE"/>
        </w:rPr>
      </w:r>
      <w:r>
        <w:rPr>
          <w:rtl/>
          <w:cs/>
          <w:lang w:val="ar_AE" w:bidi="ar_AE"/>
        </w:rPr>
        <w:t>وعمال سليمان</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 xml:space="preserve">في المشهد الأول، يذكّرنا الراوي بأن حيرام كان صديقًا لداود أبي سليمان منذ زمن طويل. ثم يسمع حيرام أن شعب إسرائيل مسح سليمان ليكون الملك الجديد. ويرسل حيرام ملك صور عبيده، أي رسله المميزين، إلى الملك سليمان. </w:t>
      </w:r>
    </w:p>
    <w:p>
      <w:pPr>
        <w:bidi/>
      </w:pPr>
      <w:r>
        <w:rPr>
          <w:rtl/>
          <w:cs/>
          <w:lang w:val="ar_AE" w:bidi="ar_AE"/>
        </w:rPr>
      </w:r>
      <w:r>
        <w:rPr>
          <w:rtl/>
          <w:cs/>
          <w:lang w:val="ar_AE" w:bidi="ar_AE"/>
        </w:rPr>
        <w:t xml:space="preserve">في المشهد الثاني، يرسل سليمان رسالةً إلى الملك حيرام عن خطته لبناء الهيكل للرب. ويشرح سليمان للملك حيرام سبب عدم تمكن الملك داود من بناء الهيكل لاسم الرب، إلهه. عندما يبني شخص "بيتًا" أو هيكلاً لاسم شخص، فإنه يبني ذلك الهيكل لتكريمه. كان الملك داود يريد حقًا أن يبني بيتًا ليكرم الرب إلهه. ولم يسمح الرب لداود أن يبني هيكلًا لله؛ لأن بالرغم من كونه ملكًا على إسرائيل، إلا أنه خاض حروبًا كثيرة. ولم يتمكن داود من بناء البيت للرب عندما لم يكن هناك سلام في إسرائيل. </w:t>
      </w:r>
    </w:p>
    <w:p>
      <w:pPr>
        <w:bidi/>
      </w:pPr>
      <w:r>
        <w:rPr>
          <w:rtl/>
          <w:cs/>
          <w:lang w:val="ar_AE" w:bidi="ar_AE"/>
        </w:rPr>
      </w:r>
      <w:r>
        <w:rPr>
          <w:rtl/>
          <w:cs/>
          <w:lang w:val="ar_AE" w:bidi="ar_AE"/>
        </w:rPr>
        <w:t xml:space="preserve">لن يسمح الرب لداود أن يبني هيكلًا للرب إلا عندما يضع الرب أعداء داود "تحت موطئ قدميه"، أو عندما يهزم داود جميع أعداء إسرائيل ويدمّرهم تمامًا. وعندما يضع شخص الناس "تحت موطئ قدميه"، فإنه يقول إن له سلطانًا عليهم، أو أنه يبيدهم. </w:t>
      </w:r>
    </w:p>
    <w:p>
      <w:pPr>
        <w:bidi/>
      </w:pPr>
      <w:r>
        <w:rPr>
          <w:rtl/>
          <w:cs/>
          <w:lang w:val="ar_AE" w:bidi="ar_AE"/>
        </w:rPr>
      </w:r>
      <w:r>
        <w:rPr>
          <w:rtl/>
          <w:cs/>
          <w:lang w:val="ar_AE" w:bidi="ar_AE"/>
        </w:rPr>
        <w:t xml:space="preserve">توقّفوا هنا وناقشوا معًا كيف ستتحدثون عن وضع الرب أعداء داود تحت قدميه. أوقِفوا الاستماع إلى هذا التسجيل الصوتي هنا. </w:t>
      </w:r>
    </w:p>
    <w:p>
      <w:pPr>
        <w:bidi/>
      </w:pPr>
      <w:r>
        <w:rPr>
          <w:rtl/>
          <w:cs/>
          <w:lang w:val="ar_AE" w:bidi="ar_AE"/>
        </w:rPr>
      </w:r>
      <w:r>
        <w:rPr>
          <w:rtl/>
          <w:cs/>
          <w:lang w:val="ar_AE" w:bidi="ar_AE"/>
        </w:rPr>
        <w:t xml:space="preserve">لكن هذه المرة كان الأمر مختلفًا. توجد راحة في إسرائيل "من كل جانب". وهذا يعني أن إسرائيل آمنة، وأن لها سلامًا مع الأمم المحيطة بأرض إسرائيل. </w:t>
      </w:r>
    </w:p>
    <w:p>
      <w:pPr>
        <w:bidi/>
      </w:pPr>
      <w:r>
        <w:rPr>
          <w:rtl/>
          <w:cs/>
          <w:lang w:val="ar_AE" w:bidi="ar_AE"/>
        </w:rPr>
      </w:r>
      <w:r>
        <w:rPr>
          <w:rtl/>
          <w:cs/>
          <w:lang w:val="ar_AE" w:bidi="ar_AE"/>
        </w:rPr>
        <w:t xml:space="preserve">توقّفوا هنا وناقشوا معًا كيف ستتحدثون عن الراحة التي نعم بها سليمان من كل جانب. أوقِفوا الاستماع إلى هذا التسجيل الصوتي هنا. </w:t>
      </w:r>
    </w:p>
    <w:p>
      <w:pPr>
        <w:bidi/>
      </w:pPr>
      <w:r>
        <w:rPr>
          <w:rtl/>
          <w:cs/>
          <w:lang w:val="ar_AE" w:bidi="ar_AE"/>
        </w:rPr>
      </w:r>
      <w:r>
        <w:rPr>
          <w:rtl/>
          <w:cs/>
          <w:lang w:val="ar_AE" w:bidi="ar_AE"/>
        </w:rPr>
        <w:t xml:space="preserve">والآن، هذا هو الوقت المناسب لبناء هيكل لتكريم الرب. قال الرب نفسه لداود إن ابنه الذي "سيجعله الرب على العرش" بدلًا منه، سيبني هيكلًا لاسم الرب. وتتذكرون أن العرش مقعدٌ خاصٌّ يجلس عليه الملوك في ذلك الوقت وهم يحكمون. عندما يعتلي ملك جديد العرش، يعني هذا أن ملكًا جديدًا يبدأ في الحكم بعد موت الملك السابق أو توقفه عن الحكم. يقول الرب إن ابن داود، أي سليمان، سيبني الهيكل من أجل اسم الرب أو لتبجيل الرب. ويمثل اسم الشخص سمعته وحضوره. يريد الرب أن يبني شعبه بيتًا لاسمه، مما يعني أنه يريد من شعبه أن يكرموه، وأن يدركوا أن حضور الرب سيسكن في ذلك الهيكل. </w:t>
      </w:r>
    </w:p>
    <w:p>
      <w:pPr>
        <w:bidi/>
      </w:pPr>
      <w:r>
        <w:rPr>
          <w:rtl/>
          <w:cs/>
          <w:lang w:val="ar_AE" w:bidi="ar_AE"/>
        </w:rPr>
      </w:r>
      <w:r>
        <w:rPr>
          <w:rtl/>
          <w:cs/>
          <w:lang w:val="ar_AE" w:bidi="ar_AE"/>
        </w:rPr>
        <w:t xml:space="preserve">بعد أن يشرح سليمان سبب بناء الهيكل، يقدم طلبه إلى الملك حيرام. إن سليمان لديه معرفة واسعة بأشجار الأرز، ولذلك يعرف أن الأرز خشب جيد لبناء الأشياء. وهذه المرة يطلب سليمان من الملك حيرام أن يزود بني إسرائيل بخشب الأرز ليستخدموه لبناء الهيكل. كما يطلب سليمان من الملك حيرام أشخاصًا ماهرين يمكنهم قطع الأخشاب والقيام بأعمال النجارة. سيدفع سليمان أجر العمال، لأن الصيدونيين ماهرون جدًا في أعمال النجارة. </w:t>
      </w:r>
    </w:p>
    <w:p>
      <w:pPr>
        <w:bidi/>
      </w:pPr>
      <w:r>
        <w:rPr>
          <w:rtl/>
          <w:cs/>
          <w:lang w:val="ar_AE" w:bidi="ar_AE"/>
        </w:rPr>
      </w:r>
      <w:r>
        <w:rPr>
          <w:rtl/>
          <w:cs/>
          <w:lang w:val="ar_AE" w:bidi="ar_AE"/>
        </w:rPr>
        <w:t xml:space="preserve">في المشهد الثالث، يُسر الملك حيرام بما قاله سليمان في رسالته. أولًا، يسبح الملك حيرام الرب؛ لأنه أعطى داود ابنًا حكيمًا ليكون ملكًا على إسرائيل. ثم يوافق الملك حيرام على ما طلبه سليمان. لكن حيرام يوافق على أن يفعل شيئًا مختلفًا قليلًا عما طلب منه سليمان أن يفعله. ويقول حيرام إنه سيرسل أشجار السرو أيضًا. ثم يشرح الملك حيرام كيف سيحضر عماله الحطب إلى إسرائيل. ومع أن حيرام يقول إنه سيعمل بالخشب، فإنه يقصد حقًا أن عماله سيفعلون هذه الأمور. سيقطع عمال حيرام الأشجار ثم ينزلون الخشب إلى الميناء، أي إلى المكان الموجود على جانب البحر الذي يرسلون الخشب منه. وسيصنع العمال قطع الخشب الطويلة إلى طوافات، بربطها معًا جنبًا إلى جنب حتى تكون مثل قارب مسطح. ثم سيوجه العمال الطوافات جنوبًا نحو جانب البحر المتوسط إلى المكان الذي سيستقبلهم فيه رجال الملك سليمان. من المحتمل أن يستخدم العمال قوارب أكبر لجرّ الطوافات المسطّحة من الخشب عبر الماء. سيقوم عمال الملك حيرام بتفكيك الطوافات إلى ألواح الخشب الطويلة المنفصلة. ثم يستطيع الملك سليمان أن يحضر ألواح الخشب الطويلة من شاطئ البحر المتوسط إلى أورشليم. ثم نحو نهاية رسالته، يطلب الملك حيرام من سليمان أن يزوده وعائلته المالكة بالطعام مقابل الخشب. </w:t>
      </w:r>
    </w:p>
    <w:p>
      <w:pPr>
        <w:bidi/>
      </w:pPr>
      <w:r>
        <w:rPr>
          <w:rtl/>
          <w:cs/>
          <w:lang w:val="ar_AE" w:bidi="ar_AE"/>
        </w:rPr>
      </w:r>
      <w:r>
        <w:rPr>
          <w:rtl/>
          <w:cs/>
          <w:lang w:val="ar_AE" w:bidi="ar_AE"/>
        </w:rPr>
        <w:t xml:space="preserve">توقّفوا هنا وانظروا معًا إلى خريطة البحر المتوسط وصورة للطوافات. أوقِفوا الاستماع إلى هذا التسجيل الصوتي هنا. </w:t>
      </w:r>
    </w:p>
    <w:p>
      <w:pPr>
        <w:bidi/>
      </w:pPr>
      <w:r>
        <w:rPr>
          <w:rtl/>
          <w:cs/>
          <w:lang w:val="ar_AE" w:bidi="ar_AE"/>
        </w:rPr>
      </w:r>
      <w:r>
        <w:rPr>
          <w:rtl/>
          <w:cs/>
          <w:lang w:val="ar_AE" w:bidi="ar_AE"/>
        </w:rPr>
        <w:t xml:space="preserve">يصف المشهد الأخير كيف يحافظ حيرام وسليمان على اتفاقهما. ويرسل الملك حيرام كل خشب الأرز والسرو الذي يحتاجه سليمان. ثم في المقابل يزود الملك سليمان الملك حيرام بعشرين ألف كر قمح، وعشرين ألف حمام من زيت الزيتون كل عام. تتذكرون أن الكر هو وحدة قياس. وعشرون ألف كر يعادل نحو ستة ملايين لتر من القمح. قد يكون عشرون ألف حمام من زيت الزيتون نحو 400 ألف لتر من زيت الزيتون. هذه كميات كبيرة جدًا من القمح والزيت! يمكنكم أن تقولوا فقط إن الملك سليمان أرسل الملك حيرام عشرين ألف مقياس من القمح وعشرين ألف مقياس من زيت الزيتون كل عام، لأننا لسنا متأكدين بالضبط من الكمية التي أرسلها من كل من هذه المواد. </w:t>
      </w:r>
    </w:p>
    <w:p>
      <w:pPr>
        <w:bidi/>
      </w:pPr>
      <w:r>
        <w:rPr>
          <w:rtl/>
          <w:cs/>
          <w:lang w:val="ar_AE" w:bidi="ar_AE"/>
        </w:rPr>
      </w:r>
      <w:r>
        <w:rPr>
          <w:rtl/>
          <w:cs/>
          <w:lang w:val="ar_AE" w:bidi="ar_AE"/>
        </w:rPr>
        <w:t xml:space="preserve">يستمر هذا التبادل لسنوات عديدة. ثم يذكر الراوي مرة أخرى أن الرب أعطى سليمان الحكمة، تمامًا كما وعد. وأخيرًا، يصف الراوي السلام بين الملك سليمان والملك حيرام. ويستمر الملكان في سلام لأنهما يعقدان معاهدة، أو وعدًا رسميًا بأنهما لن يحاربا بعضهما بعضًا. </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سفر الملوك الأول ٥: ١–١٢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الرب (يهوه)، إله سليمان</w:t>
      </w:r>
    </w:p>
    <w:p>
      <w:pPr>
        <w:pStyle w:val="ListBullet"/>
        <w:bidi/>
        <w:spacing w:line="240" w:lineRule="auto"/>
        <w:ind w:left="720"/>
      </w:pPr>
      <w:r>
        <w:rPr>
          <w:rtl/>
          <w:cs/>
          <w:lang w:val="ar_AE" w:bidi="ar_AE"/>
        </w:rPr>
      </w:r>
      <w:r>
        <w:rPr>
          <w:rtl/>
          <w:cs/>
          <w:lang w:val="ar_AE" w:bidi="ar_AE"/>
        </w:rPr>
        <w:t xml:space="preserve">حيرام ملك صور </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ممثلو حيرام من صور</w:t>
      </w:r>
    </w:p>
    <w:p>
      <w:pPr>
        <w:pStyle w:val="ListBullet"/>
        <w:bidi/>
        <w:spacing w:line="240" w:lineRule="auto"/>
        <w:ind w:left="720"/>
      </w:pPr>
      <w:r>
        <w:rPr>
          <w:rtl/>
          <w:cs/>
          <w:lang w:val="ar_AE" w:bidi="ar_AE"/>
        </w:rPr>
      </w:r>
      <w:r>
        <w:rPr>
          <w:rtl/>
          <w:cs/>
          <w:lang w:val="ar_AE" w:bidi="ar_AE"/>
        </w:rPr>
        <w:t>عمال النجارة الصيدونيون</w:t>
      </w:r>
    </w:p>
    <w:p>
      <w:pPr>
        <w:pStyle w:val="ListBullet"/>
        <w:bidi/>
        <w:spacing w:line="240" w:lineRule="auto"/>
        <w:ind w:left="720"/>
      </w:pPr>
      <w:r>
        <w:rPr>
          <w:rtl/>
          <w:cs/>
          <w:lang w:val="ar_AE" w:bidi="ar_AE"/>
        </w:rPr>
      </w:r>
      <w:r>
        <w:rPr>
          <w:rtl/>
          <w:cs/>
          <w:lang w:val="ar_AE" w:bidi="ar_AE"/>
        </w:rPr>
        <w:t>بيت الملك حيرام</w:t>
      </w:r>
    </w:p>
    <w:p>
      <w:pPr>
        <w:pStyle w:val="ListBullet"/>
        <w:bidi/>
        <w:spacing w:line="240" w:lineRule="auto"/>
        <w:ind w:left="720"/>
      </w:pPr>
      <w:r>
        <w:rPr>
          <w:rtl/>
          <w:cs/>
          <w:lang w:val="ar_AE" w:bidi="ar_AE"/>
        </w:rPr>
      </w:r>
      <w:r>
        <w:rPr>
          <w:rtl/>
          <w:cs/>
          <w:lang w:val="ar_AE" w:bidi="ar_AE"/>
        </w:rPr>
        <w:t>عمال حيرام</w:t>
      </w:r>
    </w:p>
    <w:p>
      <w:pPr>
        <w:pStyle w:val="ListBullet"/>
        <w:bidi/>
        <w:spacing w:line="240" w:lineRule="auto"/>
        <w:ind w:left="720"/>
      </w:pPr>
      <w:r>
        <w:rPr>
          <w:rtl/>
          <w:cs/>
          <w:lang w:val="ar_AE" w:bidi="ar_AE"/>
        </w:rPr>
      </w:r>
      <w:r>
        <w:rPr>
          <w:rtl/>
          <w:cs/>
          <w:lang w:val="ar_AE" w:bidi="ar_AE"/>
        </w:rPr>
        <w:t>وعمال سليمان</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 xml:space="preserve">كان الملك حيرام صديقًا للملك داود منذ وقت طويل. والآن، يسمع الملك حيرام أن الشعب مسح الملك سليمان ليكون الملك التالي على إسرائيل. فيرسل الملك حيرام رسالة إلى الملك سليمان، ويرسل الملك سليمان الرد إليه في رسالة. </w:t>
      </w:r>
    </w:p>
    <w:p>
      <w:pPr>
        <w:bidi/>
      </w:pPr>
      <w:r>
        <w:rPr>
          <w:rtl/>
          <w:cs/>
          <w:lang w:val="ar_AE" w:bidi="ar_AE"/>
        </w:rPr>
      </w:r>
      <w:r>
        <w:rPr>
          <w:rtl/>
          <w:cs/>
          <w:lang w:val="ar_AE" w:bidi="ar_AE"/>
        </w:rPr>
        <w:t>أوقفوا التمثيل. اسألوا الشخص الذي يؤدي دور الملك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أشعر بالامتنان للرب على هذه المسؤولية العظيمة؛ أو </w:t>
      </w:r>
    </w:p>
    <w:p>
      <w:pPr>
        <w:pStyle w:val="ListBullet"/>
        <w:bidi/>
        <w:spacing w:line="240" w:lineRule="auto"/>
        <w:ind w:left="720"/>
      </w:pPr>
      <w:r>
        <w:rPr>
          <w:rtl/>
          <w:cs/>
          <w:lang w:val="ar_AE" w:bidi="ar_AE"/>
        </w:rPr>
      </w:r>
      <w:r>
        <w:rPr>
          <w:rtl/>
          <w:cs/>
          <w:lang w:val="ar_AE" w:bidi="ar_AE"/>
        </w:rPr>
        <w:t xml:space="preserve">أحتاج إلى الاستمرار في الصداقة الجيدة التي كانت لأبي مع الملك حيرام. </w:t>
      </w:r>
    </w:p>
    <w:p>
      <w:pPr>
        <w:bidi/>
      </w:pPr>
      <w:r>
        <w:rPr>
          <w:rtl/>
          <w:cs/>
          <w:lang w:val="ar_AE" w:bidi="ar_AE"/>
        </w:rPr>
      </w:r>
      <w:r>
        <w:rPr>
          <w:rtl/>
          <w:cs/>
          <w:lang w:val="ar_AE" w:bidi="ar_AE"/>
        </w:rPr>
        <w:t>أوقفوا التمثيل. اطرحوا على الشخص الذي يؤدّي دور الملك حيرام السؤال التالي: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أشعر بالسعادة الشديدة لأن الرب أعطى إسرائيل ملكًا جديدًا؛ أو </w:t>
      </w:r>
    </w:p>
    <w:p>
      <w:pPr>
        <w:pStyle w:val="ListBullet"/>
        <w:bidi/>
        <w:spacing w:line="240" w:lineRule="auto"/>
        <w:ind w:left="720"/>
      </w:pPr>
      <w:r>
        <w:rPr>
          <w:rtl/>
          <w:cs/>
          <w:lang w:val="ar_AE" w:bidi="ar_AE"/>
        </w:rPr>
      </w:r>
      <w:r>
        <w:rPr>
          <w:rtl/>
          <w:cs/>
          <w:lang w:val="ar_AE" w:bidi="ar_AE"/>
        </w:rPr>
        <w:t xml:space="preserve">أعتقد أنني بحاجة إلى مواصلة العلاقة الجيدة التي كانت لي مع داود مع ملك إسرائيل الجديد.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يخبر الملك سليمان الملك حيرام أن أبا سليمان داود لم يتمكن من بناء الهيكل للرب لأنه خاض حروبًا كثيرة. والآن استراح الملك سليمان من أعدائه. كان الرب قد أخبر الملك داود أن ابنه سيبني هيكل الرب، والآن يخطط سليمان لبناء الهيكل. ويطلب الملك سليمان من الملك حيرام أن يقطع أشجار الأرز من منطقته من أجل سليمان، ويرسلها إليه في إسرائيل. ويقول سليمان إن عماله سيعملون مع الملك حيرام، وسيدفع سليمان أجر رجال الملك حيرام. ثم يقول سليمان إنه يعرف أن الرجال الصيدونيين هم الأفضل في العمل بخشب الأرز. </w:t>
      </w:r>
    </w:p>
    <w:p>
      <w:pPr>
        <w:bidi/>
      </w:pPr>
      <w:r>
        <w:rPr>
          <w:rtl/>
          <w:cs/>
          <w:lang w:val="ar_AE" w:bidi="ar_AE"/>
        </w:rPr>
      </w:r>
      <w:r>
        <w:rPr>
          <w:rtl/>
          <w:cs/>
          <w:lang w:val="ar_AE" w:bidi="ar_AE"/>
        </w:rPr>
        <w:t>أوقفوا التمثيل. اسألوا الأشخاص الذين يؤدون دور الصيدونيين: "بمَ تشعرون أو فيمَ تفكِّرون؟" قد يجيب بعبارات مثل:</w:t>
      </w:r>
    </w:p>
    <w:p>
      <w:pPr>
        <w:pStyle w:val="ListBullet"/>
        <w:bidi/>
        <w:spacing w:line="240" w:lineRule="auto"/>
        <w:ind w:left="720"/>
      </w:pPr>
      <w:r>
        <w:rPr>
          <w:rtl/>
          <w:cs/>
          <w:lang w:val="ar_AE" w:bidi="ar_AE"/>
        </w:rPr>
      </w:r>
      <w:r>
        <w:rPr>
          <w:rtl/>
          <w:cs/>
          <w:lang w:val="ar_AE" w:bidi="ar_AE"/>
        </w:rPr>
        <w:t xml:space="preserve">نشعر بالفخر الشديد؛ أو </w:t>
      </w:r>
    </w:p>
    <w:p>
      <w:pPr>
        <w:pStyle w:val="ListBullet"/>
        <w:bidi/>
        <w:spacing w:line="240" w:lineRule="auto"/>
        <w:ind w:left="720"/>
      </w:pPr>
      <w:r>
        <w:rPr>
          <w:rtl/>
          <w:cs/>
          <w:lang w:val="ar_AE" w:bidi="ar_AE"/>
        </w:rPr>
      </w:r>
      <w:r>
        <w:rPr>
          <w:rtl/>
          <w:cs/>
          <w:lang w:val="ar_AE" w:bidi="ar_AE"/>
        </w:rPr>
        <w:t xml:space="preserve">نعتقد أننا بحاجة إلى إثبات أنفسنا.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يسبح الملك حيرام الرب لأنه أعطى داود ابنًا حكيمًا ليكون ملكًا على إسرائيل. ويعد الملك حيرام بأن يرسل كلاً من خشب الأرز وخشب السرو. يقول الملك حيرام إن عماله سيقطعون الأشجار ويجعلون منها طوافات. سيربط عمال حيرام الخشب معًا ليصنعوا منه طوافات مسطحة، ويقودونها لتطفو على البحر المتوسط من صور إلى الساحل. ثم سيقوم عمال حيرام بتفكيك الطوافات إلى قطع خشبية منفصلة، وسيحمل رجال سليمان الأخشاب إلى أورشليم. وأخيرًا، يطلب الملك حيرام من سليمان أن يزود بيته بالطعام. </w:t>
      </w:r>
    </w:p>
    <w:p>
      <w:pPr>
        <w:bidi/>
      </w:pPr>
      <w:r>
        <w:rPr>
          <w:rtl/>
          <w:cs/>
          <w:lang w:val="ar_AE" w:bidi="ar_AE"/>
        </w:rPr>
      </w:r>
      <w:r>
        <w:rPr>
          <w:rtl/>
          <w:cs/>
          <w:lang w:val="ar_AE" w:bidi="ar_AE"/>
        </w:rPr>
        <w:t>أوقفوا التمثيل. اطرحوا على الشخص الذي يؤدّي دور الملك حيرام السؤال التالي: "بمَ تشعر أو فيمَ تفكِّر؟" قد يجيب بعبارات مثل:</w:t>
      </w:r>
    </w:p>
    <w:p>
      <w:pPr>
        <w:pStyle w:val="ListBullet"/>
        <w:bidi/>
        <w:spacing w:line="240" w:lineRule="auto"/>
        <w:ind w:left="720"/>
      </w:pPr>
      <w:r>
        <w:rPr>
          <w:rtl/>
          <w:cs/>
          <w:lang w:val="ar_AE" w:bidi="ar_AE"/>
        </w:rPr>
      </w:r>
      <w:r>
        <w:rPr>
          <w:rtl/>
          <w:cs/>
          <w:lang w:val="ar_AE" w:bidi="ar_AE"/>
        </w:rPr>
        <w:t>يمكنني أن أرى أن إله داود حكيم جدًا! أو</w:t>
      </w:r>
    </w:p>
    <w:p>
      <w:pPr>
        <w:pStyle w:val="ListBullet"/>
        <w:bidi/>
        <w:spacing w:line="240" w:lineRule="auto"/>
        <w:ind w:left="720"/>
      </w:pPr>
      <w:r>
        <w:rPr>
          <w:rtl/>
          <w:cs/>
          <w:lang w:val="ar_AE" w:bidi="ar_AE"/>
        </w:rPr>
      </w:r>
      <w:r>
        <w:rPr>
          <w:rtl/>
          <w:cs/>
          <w:lang w:val="ar_AE" w:bidi="ar_AE"/>
        </w:rPr>
        <w:t xml:space="preserve">أريد أن أساعد سليمان لأنني أريد أن يكون إلهه رفيقًا بي. </w:t>
      </w:r>
    </w:p>
    <w:p>
      <w:pPr>
        <w:bidi/>
      </w:pPr>
      <w:r>
        <w:rPr>
          <w:rtl/>
          <w:cs/>
          <w:lang w:val="ar_AE" w:bidi="ar_AE"/>
        </w:rPr>
      </w:r>
      <w:r>
        <w:rPr>
          <w:rtl/>
          <w:cs/>
          <w:lang w:val="ar_AE" w:bidi="ar_AE"/>
        </w:rPr>
        <w:t>اسألوا الشخص الذي يؤدي دور الملك سليمان: "بمَ تشعر أو فيمَ تفكِّر عندما يوافق الملك حيرام على أن يزودك بإمدادات من الأخشاب؟" قد يجيب بعبارات مثل:</w:t>
      </w:r>
    </w:p>
    <w:p>
      <w:pPr>
        <w:pStyle w:val="ListBullet"/>
        <w:bidi/>
        <w:spacing w:line="240" w:lineRule="auto"/>
        <w:ind w:left="720"/>
      </w:pPr>
      <w:r>
        <w:rPr>
          <w:rtl/>
          <w:cs/>
          <w:lang w:val="ar_AE" w:bidi="ar_AE"/>
        </w:rPr>
      </w:r>
      <w:r>
        <w:rPr>
          <w:rtl/>
          <w:cs/>
          <w:lang w:val="ar_AE" w:bidi="ar_AE"/>
        </w:rPr>
        <w:t xml:space="preserve">أشعر بالاطمئنان لأن الملك حيرام يؤيد مشروعي؛ أو </w:t>
      </w:r>
    </w:p>
    <w:p>
      <w:pPr>
        <w:pStyle w:val="ListBullet"/>
        <w:bidi/>
        <w:spacing w:line="240" w:lineRule="auto"/>
        <w:ind w:left="720"/>
      </w:pPr>
      <w:r>
        <w:rPr>
          <w:rtl/>
          <w:cs/>
          <w:lang w:val="ar_AE" w:bidi="ar_AE"/>
        </w:rPr>
      </w:r>
      <w:r>
        <w:rPr>
          <w:rtl/>
          <w:cs/>
          <w:lang w:val="ar_AE" w:bidi="ar_AE"/>
        </w:rPr>
        <w:t xml:space="preserve">أظن أن الملك حيرام صديق جيد وسيساعدني.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ويزوّد حيرام سليمان بالأرز وخشب السرو كل عام، كما يرسل سليمان له الكثير من القمح وزيت الزيتون كل عام أيضًا. يمنح الرب سليمان الحكمة، ويسود السلام بين الملك حيرام والملك سليمان. يُبرم الملكان معاهدة، أو اتفاقًا، بألا يحاربا بعضهما بعضًا.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سفر الملوك الأول ٥: ١–١٢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في المشهد الأول، يرسل </w:t>
      </w:r>
      <w:r>
        <w:rPr>
          <w:b/>
          <w:rtl/>
          <w:cs/>
          <w:lang w:val="ar_AE" w:bidi="ar_AE"/>
        </w:rPr>
        <w:t>الملك</w:t>
      </w:r>
      <w:r>
        <w:rPr>
          <w:rtl/>
          <w:cs/>
          <w:lang w:val="ar_AE" w:bidi="ar_AE"/>
        </w:rPr>
        <w:t xml:space="preserve"> حيرام من </w:t>
      </w:r>
      <w:r>
        <w:rPr>
          <w:b/>
          <w:rtl/>
          <w:cs/>
          <w:lang w:val="ar_AE" w:bidi="ar_AE"/>
        </w:rPr>
        <w:t>صور</w:t>
      </w:r>
      <w:r>
        <w:rPr>
          <w:rtl/>
          <w:cs/>
          <w:lang w:val="ar_AE" w:bidi="ar_AE"/>
        </w:rPr>
        <w:t xml:space="preserve"> عبيده ليمثِّلوه ويقدّموا تحياته للملك سليمان، الذي </w:t>
      </w:r>
      <w:r>
        <w:rPr>
          <w:b/>
          <w:rtl/>
          <w:cs/>
          <w:lang w:val="ar_AE" w:bidi="ar_AE"/>
        </w:rPr>
        <w:t>مسحه</w:t>
      </w:r>
      <w:r>
        <w:rPr>
          <w:rtl/>
          <w:cs/>
          <w:lang w:val="ar_AE" w:bidi="ar_AE"/>
        </w:rPr>
        <w:t xml:space="preserve"> الشعب ملكًا على إسرائيل. ولمزيد من المعلومات عن صور والملك والمسحة، راجعوا قاموس الكلمات الرئيسية. </w:t>
      </w:r>
    </w:p>
    <w:p>
      <w:pPr>
        <w:bidi/>
      </w:pPr>
      <w:r>
        <w:rPr>
          <w:rtl/>
          <w:cs/>
          <w:lang w:val="ar_AE" w:bidi="ar_AE"/>
        </w:rPr>
      </w:r>
      <w:r>
        <w:rPr>
          <w:rtl/>
          <w:cs/>
          <w:lang w:val="ar_AE" w:bidi="ar_AE"/>
        </w:rPr>
        <w:t xml:space="preserve">وفي هذه القصة، ليس العبيد أشخاصًا يعملون في البيت، بل رسلاً موثوقًا بهم يمثلون ملكهم. </w:t>
      </w:r>
    </w:p>
    <w:p>
      <w:pPr>
        <w:bidi/>
      </w:pPr>
      <w:r>
        <w:rPr>
          <w:rtl/>
          <w:cs/>
          <w:lang w:val="ar_AE" w:bidi="ar_AE"/>
        </w:rPr>
      </w:r>
      <w:r>
        <w:rPr>
          <w:rtl/>
          <w:cs/>
          <w:lang w:val="ar_AE" w:bidi="ar_AE"/>
        </w:rPr>
        <w:t xml:space="preserve">توقّفوا هنا وناقشوا معًا كيف ستترجمون </w:t>
      </w:r>
      <w:r>
        <w:rPr>
          <w:b/>
          <w:rtl/>
          <w:cs/>
          <w:lang w:val="ar_AE" w:bidi="ar_AE"/>
        </w:rPr>
        <w:t>العبيد</w:t>
      </w:r>
      <w:r>
        <w:rPr>
          <w:rtl/>
          <w:cs/>
          <w:lang w:val="ar_AE" w:bidi="ar_AE"/>
        </w:rPr>
        <w:t xml:space="preserve"> في هذه القصة، فهي تعني الرسل الموثوق بهم. وإذا اخترتم استخدام كلمة "عبد"، فيمكنكم الرجوع إلى كلمة "عبد" في قاموس الكلمات الرئيسية لمزيد من المعلومات. </w:t>
      </w:r>
    </w:p>
    <w:p>
      <w:pPr>
        <w:bidi/>
      </w:pPr>
      <w:r>
        <w:rPr>
          <w:rtl/>
          <w:cs/>
          <w:lang w:val="ar_AE" w:bidi="ar_AE"/>
        </w:rPr>
      </w:r>
      <w:r>
        <w:rPr>
          <w:rtl/>
          <w:cs/>
          <w:lang w:val="ar_AE" w:bidi="ar_AE"/>
        </w:rPr>
        <w:t xml:space="preserve">في المشهد الثاني، يشارك سليمان خطته لبناء الهيكل، أو "بيت لاسم </w:t>
      </w:r>
      <w:r>
        <w:rPr>
          <w:b/>
          <w:rtl/>
          <w:cs/>
          <w:lang w:val="ar_AE" w:bidi="ar_AE"/>
        </w:rPr>
        <w:t>يهوه</w:t>
      </w:r>
      <w:r>
        <w:rPr>
          <w:rtl/>
          <w:cs/>
          <w:lang w:val="ar_AE" w:bidi="ar_AE"/>
        </w:rPr>
        <w:t xml:space="preserve"> </w:t>
      </w:r>
      <w:r>
        <w:rPr>
          <w:b/>
          <w:rtl/>
          <w:cs/>
          <w:lang w:val="ar_AE" w:bidi="ar_AE"/>
        </w:rPr>
        <w:t>إلهه</w:t>
      </w:r>
      <w:r>
        <w:rPr>
          <w:rtl/>
          <w:cs/>
          <w:lang w:val="ar_AE" w:bidi="ar_AE"/>
        </w:rPr>
        <w:t xml:space="preserve">". استخدموا الكلمات أو العبارات نفسها التي استخدمتموها من قبل للإشارة إلى يهوه والله، ويُرجى مراجعة قاموس الكلمات الرئيسية لمزيد من المعلومات. </w:t>
      </w:r>
    </w:p>
    <w:p>
      <w:pPr>
        <w:bidi/>
      </w:pPr>
      <w:r>
        <w:rPr>
          <w:rtl/>
          <w:cs/>
          <w:lang w:val="ar_AE" w:bidi="ar_AE"/>
        </w:rPr>
      </w:r>
      <w:r>
        <w:rPr>
          <w:rtl/>
          <w:cs/>
          <w:lang w:val="ar_AE" w:bidi="ar_AE"/>
        </w:rPr>
        <w:t>توقّفوا هنا وناقشوا معًا الكلمة أو العبارة التي ستستخدمونها للتعبير عن "</w:t>
      </w:r>
      <w:r>
        <w:rPr>
          <w:b/>
          <w:rtl/>
          <w:cs/>
          <w:lang w:val="ar_AE" w:bidi="ar_AE"/>
        </w:rPr>
        <w:t>بيت</w:t>
      </w:r>
      <w:r>
        <w:rPr>
          <w:rtl/>
          <w:cs/>
          <w:lang w:val="ar_AE" w:bidi="ar_AE"/>
        </w:rPr>
        <w:t xml:space="preserve"> أو </w:t>
      </w:r>
      <w:r>
        <w:rPr>
          <w:b/>
          <w:rtl/>
          <w:cs/>
          <w:lang w:val="ar_AE" w:bidi="ar_AE"/>
        </w:rPr>
        <w:t>هيكل</w:t>
      </w:r>
      <w:r>
        <w:rPr>
          <w:rtl/>
          <w:cs/>
          <w:lang w:val="ar_AE" w:bidi="ar_AE"/>
        </w:rPr>
        <w:t xml:space="preserve"> لاسم يهوه إلهه". راجعوا مصطلح بيت الله والهيكل في قاموس الكلمات الرئيسية لمزيد من المعلومات. أوقِفوا الاستماع إلى هذا التسجيل الصوتي هنا. </w:t>
      </w:r>
    </w:p>
    <w:p>
      <w:pPr>
        <w:bidi/>
      </w:pPr>
      <w:r>
        <w:rPr>
          <w:rtl/>
          <w:cs/>
          <w:lang w:val="ar_AE" w:bidi="ar_AE"/>
        </w:rPr>
      </w:r>
      <w:r>
        <w:rPr>
          <w:rtl/>
          <w:cs/>
          <w:lang w:val="ar_AE" w:bidi="ar_AE"/>
        </w:rPr>
        <w:t xml:space="preserve">ويقول الملك سليمان إنه ينعم بالراحة من جميع الجوانب، وأنه لم يعد لديه أعداء أو أمور شريرة تحدث لبلاده. </w:t>
      </w:r>
    </w:p>
    <w:p>
      <w:pPr>
        <w:bidi/>
      </w:pPr>
      <w:r>
        <w:rPr>
          <w:rtl/>
          <w:cs/>
          <w:lang w:val="ar_AE" w:bidi="ar_AE"/>
        </w:rPr>
      </w:r>
      <w:r>
        <w:rPr>
          <w:rtl/>
          <w:cs/>
          <w:lang w:val="ar_AE" w:bidi="ar_AE"/>
        </w:rPr>
        <w:t xml:space="preserve">توقّفوا هنا وناقشوا معًا كيف ستقولون إن سليمان ينعم </w:t>
      </w:r>
      <w:r>
        <w:rPr>
          <w:b/>
          <w:rtl/>
          <w:cs/>
          <w:lang w:val="ar_AE" w:bidi="ar_AE"/>
        </w:rPr>
        <w:t>بالراحة</w:t>
      </w:r>
      <w:r>
        <w:rPr>
          <w:rtl/>
          <w:cs/>
          <w:lang w:val="ar_AE" w:bidi="ar_AE"/>
        </w:rPr>
        <w:t xml:space="preserve"> من كل جانب، ولم يعد هناك أعداء وأمور </w:t>
      </w:r>
      <w:r>
        <w:rPr>
          <w:b/>
          <w:rtl/>
          <w:cs/>
          <w:lang w:val="ar_AE" w:bidi="ar_AE"/>
        </w:rPr>
        <w:t>شريرة</w:t>
      </w:r>
      <w:r>
        <w:rPr>
          <w:rtl/>
          <w:cs/>
          <w:lang w:val="ar_AE" w:bidi="ar_AE"/>
        </w:rPr>
        <w:t xml:space="preserve"> تحدث. يرجى مراجعة قاموس الكلمات الرئيسية لمزيد من المعلومات عن الشر، إذا لزم الأمر. أوقِفوا الاستماع إلى هذا التسجيل الصوتي هنا. </w:t>
      </w:r>
    </w:p>
    <w:p>
      <w:pPr>
        <w:bidi/>
      </w:pPr>
      <w:r>
        <w:rPr>
          <w:rtl/>
          <w:cs/>
          <w:lang w:val="ar_AE" w:bidi="ar_AE"/>
        </w:rPr>
      </w:r>
      <w:r>
        <w:rPr>
          <w:rtl/>
          <w:cs/>
          <w:lang w:val="ar_AE" w:bidi="ar_AE"/>
        </w:rPr>
        <w:t xml:space="preserve">لقد أخبر يهوه الملك داود أنه سيضع ابنه على </w:t>
      </w:r>
      <w:r>
        <w:rPr>
          <w:b/>
          <w:rtl/>
          <w:cs/>
          <w:lang w:val="ar_AE" w:bidi="ar_AE"/>
        </w:rPr>
        <w:t>عرشه</w:t>
      </w:r>
      <w:r>
        <w:rPr>
          <w:rtl/>
          <w:cs/>
          <w:lang w:val="ar_AE" w:bidi="ar_AE"/>
        </w:rPr>
        <w:t xml:space="preserve">. استخدموا الكلمة أو العبارة نفسها التي استخدمتموها في المقاطع السابقة للإشارة إلى العرش. </w:t>
      </w:r>
    </w:p>
    <w:p>
      <w:pPr>
        <w:bidi/>
      </w:pPr>
      <w:r>
        <w:rPr>
          <w:rtl/>
          <w:cs/>
          <w:lang w:val="ar_AE" w:bidi="ar_AE"/>
        </w:rPr>
      </w:r>
      <w:r>
        <w:rPr>
          <w:b/>
          <w:rtl/>
          <w:cs/>
          <w:lang w:val="ar_AE" w:bidi="ar_AE"/>
        </w:rPr>
        <w:t>يبارك</w:t>
      </w:r>
      <w:r>
        <w:rPr>
          <w:rtl/>
          <w:cs/>
          <w:lang w:val="ar_AE" w:bidi="ar_AE"/>
        </w:rPr>
        <w:t xml:space="preserve"> الملك حيرام الرب (يهوه) أو </w:t>
      </w:r>
      <w:r>
        <w:rPr>
          <w:b/>
          <w:rtl/>
          <w:cs/>
          <w:lang w:val="ar_AE" w:bidi="ar_AE"/>
        </w:rPr>
        <w:t>يسبحه</w:t>
      </w:r>
      <w:r>
        <w:rPr>
          <w:rtl/>
          <w:cs/>
          <w:lang w:val="ar_AE" w:bidi="ar_AE"/>
        </w:rPr>
        <w:t xml:space="preserve">. وعندما يبارك شخص شخصًا آخر، فإنه يتمنى له الخير. وعندما يبارك الناس الرب (يهوه)، أو يسبحونه، فإن هذا يعني الشيء نفسه، ولذلك يمكنكم أن تقولوا هنا إما بارك أو سبح. استخدموا الكلمة أو العبارة نفسها لترجمة بارك أو سبح التي استخدمتموها في سفر الملوك الأول 1: 48 عندما سبّح الملك داود الرب (يهوه). ولمزيد من المعلومات عن بارك وسبح، ارجعوا إلى قاموس الكلمات الرئيسية. </w:t>
      </w:r>
    </w:p>
    <w:p>
      <w:pPr>
        <w:bidi/>
      </w:pPr>
      <w:r>
        <w:rPr>
          <w:rtl/>
          <w:cs/>
          <w:lang w:val="ar_AE" w:bidi="ar_AE"/>
        </w:rPr>
      </w:r>
      <w:r>
        <w:rPr>
          <w:rtl/>
          <w:cs/>
          <w:lang w:val="ar_AE" w:bidi="ar_AE"/>
        </w:rPr>
        <w:t xml:space="preserve">يقول الملك حيرام إن الرب (يهوه) أعطى داود ابنًا </w:t>
      </w:r>
      <w:r>
        <w:rPr>
          <w:b/>
          <w:rtl/>
          <w:cs/>
          <w:lang w:val="ar_AE" w:bidi="ar_AE"/>
        </w:rPr>
        <w:t>حكيمًا</w:t>
      </w:r>
      <w:r>
        <w:rPr>
          <w:rtl/>
          <w:cs/>
          <w:lang w:val="ar_AE" w:bidi="ar_AE"/>
        </w:rPr>
        <w:t xml:space="preserve">. استخدموا الكلمة أو العبارة نفسها التي استخدمتموها في المقاطع السابقة للإشارة إلى "حكيم"، وراجعوا كلمة الحكمة في قاموس الكلمات الرئيسية لمزيد من المعلومات. </w:t>
      </w:r>
    </w:p>
    <w:p>
      <w:pPr>
        <w:bidi/>
      </w:pPr>
      <w:r>
        <w:rPr>
          <w:rtl/>
          <w:cs/>
          <w:lang w:val="ar_AE" w:bidi="ar_AE"/>
        </w:rPr>
      </w:r>
      <w:r>
        <w:rPr>
          <w:rtl/>
          <w:cs/>
          <w:lang w:val="ar_AE" w:bidi="ar_AE"/>
        </w:rPr>
        <w:t xml:space="preserve">وسيرسل الملك حيرام أشجار الأرز وخشب السرو إلى الملك سليمان. تنمو أشجار الأرز والسرو في غابة لبنان. </w:t>
      </w:r>
    </w:p>
    <w:p>
      <w:pPr>
        <w:bidi/>
      </w:pPr>
      <w:r>
        <w:rPr>
          <w:rtl/>
          <w:cs/>
          <w:lang w:val="ar_AE" w:bidi="ar_AE"/>
        </w:rPr>
      </w:r>
      <w:r>
        <w:rPr>
          <w:rtl/>
          <w:cs/>
          <w:lang w:val="ar_AE" w:bidi="ar_AE"/>
        </w:rPr>
        <w:t xml:space="preserve">توقّفوا هنا وانظروا معًا إلى صورة أشجار الأرز والسرو. ناقشوا كيف ستسمون هذه الأشجار في ترجمتكم. أوقِفوا الاستماع إلى هذا التسجيل الصوتي هنا. </w:t>
      </w:r>
    </w:p>
    <w:p>
      <w:pPr>
        <w:bidi/>
      </w:pPr>
      <w:r>
        <w:rPr>
          <w:rtl/>
          <w:cs/>
          <w:lang w:val="ar_AE" w:bidi="ar_AE"/>
        </w:rPr>
      </w:r>
      <w:r>
        <w:rPr>
          <w:rtl/>
          <w:cs/>
          <w:lang w:val="ar_AE" w:bidi="ar_AE"/>
        </w:rPr>
        <w:t xml:space="preserve">إن جزءًا من طريقة الملك حيرام لتسليم الأخشاب إلى الملك سليمان هو استخدام الطوافات. والطوافات هي قطع أشجار يربطها الناس بحبال معًا لتكون وسيلة نقل عبر البحر. كان هذا البحر هو البحر المتوسط، وهو مسطح مائي كبير جدًا. وكانت الطوافات تطفو على الماء إلى الجنوب من مدينة صور إلى مكان على ساحل إسرائيل. </w:t>
      </w:r>
    </w:p>
    <w:p>
      <w:pPr>
        <w:bidi/>
      </w:pPr>
      <w:r>
        <w:rPr>
          <w:rtl/>
          <w:cs/>
          <w:lang w:val="ar_AE" w:bidi="ar_AE"/>
        </w:rPr>
      </w:r>
      <w:r>
        <w:rPr>
          <w:rtl/>
          <w:cs/>
          <w:lang w:val="ar_AE" w:bidi="ar_AE"/>
        </w:rPr>
        <w:t xml:space="preserve">توقّفوا هنا وانظروا إلى خريطة إسرائيل ولبنان مرة أخرى. ابحثوا عن مدينة صور على الخريطة وعن إسرائيل. انظروا أيضًا إلى صورة لطوافات. ناقشوا كيف ستتحدثون عن هذه </w:t>
      </w:r>
      <w:r>
        <w:rPr>
          <w:b/>
          <w:rtl/>
          <w:cs/>
          <w:lang w:val="ar_AE" w:bidi="ar_AE"/>
        </w:rPr>
        <w:t>الطوافات</w:t>
      </w:r>
      <w:r>
        <w:rPr>
          <w:rtl/>
          <w:cs/>
          <w:lang w:val="ar_AE" w:bidi="ar_AE"/>
        </w:rPr>
        <w:t xml:space="preserve"> في ترجمتكم. أوقِفوا الاستماع إلى هذا التسجيل الصوتي هنا. </w:t>
      </w:r>
    </w:p>
    <w:p>
      <w:pPr>
        <w:bidi/>
      </w:pPr>
      <w:r>
        <w:rPr>
          <w:rtl/>
          <w:cs/>
          <w:lang w:val="ar_AE" w:bidi="ar_AE"/>
        </w:rPr>
      </w:r>
      <w:r>
        <w:rPr>
          <w:rtl/>
          <w:cs/>
          <w:lang w:val="ar_AE" w:bidi="ar_AE"/>
        </w:rPr>
        <w:t xml:space="preserve">يطلب حيرام طعامًا </w:t>
      </w:r>
      <w:r>
        <w:rPr>
          <w:b/>
          <w:rtl/>
          <w:cs/>
          <w:lang w:val="ar_AE" w:bidi="ar_AE"/>
        </w:rPr>
        <w:t>لأهل بيته</w:t>
      </w:r>
      <w:r>
        <w:rPr>
          <w:rtl/>
          <w:cs/>
          <w:lang w:val="ar_AE" w:bidi="ar_AE"/>
        </w:rPr>
        <w:t xml:space="preserve">. استخدموا الكلمة أو العبارة نفسها التي استخدمتموها في المقاطع السابقة للإشارة إلى "أهل البيت"، وراجعوا تعبير "أهل البيت" في قاموس الكلمات الرئيسية لمزيد من المعلومات. </w:t>
      </w:r>
    </w:p>
    <w:p>
      <w:pPr>
        <w:bidi/>
      </w:pPr>
      <w:r>
        <w:rPr>
          <w:rtl/>
          <w:cs/>
          <w:lang w:val="ar_AE" w:bidi="ar_AE"/>
        </w:rPr>
      </w:r>
      <w:r>
        <w:rPr>
          <w:rtl/>
          <w:cs/>
          <w:lang w:val="ar_AE" w:bidi="ar_AE"/>
        </w:rPr>
        <w:t xml:space="preserve">في المشهد الأخير، يقول الراوي إن الملك حيرام يحافظ على وعده بدعم سليمان. وفي المقابل، يرسل سليمان عشرين ألف كر، أي نحو ستة ملايين لتر من القمح، وعشرين ألف بثّ، أي نحو أربعمائة ألف لتر من زيت الزيتون. وكان الإسرائيليون يزرعون القمح والزيتون. وكان الناس يعصرون الزيتون لصنع زيت الزيتون. </w:t>
      </w:r>
    </w:p>
    <w:p>
      <w:pPr>
        <w:bidi/>
      </w:pPr>
      <w:r>
        <w:rPr>
          <w:rtl/>
          <w:cs/>
          <w:lang w:val="ar_AE" w:bidi="ar_AE"/>
        </w:rPr>
      </w:r>
      <w:r>
        <w:rPr>
          <w:rtl/>
          <w:cs/>
          <w:lang w:val="ar_AE" w:bidi="ar_AE"/>
        </w:rPr>
        <w:t xml:space="preserve">توقّفوا هنا وقرروا كيف ستترجمون قياسات الحجم هذه. تذكّروا أنه يمكنكم أن تقولوا فقط إنه كان يرسل عشرين ألف مقياسٍ من القمح وزيت الزيتون كل عام. انظروا معًا إلى صور القمح والزيتون. أوقِفوا الاستماع إلى هذا التسجيل الصوتي هنا. </w:t>
      </w:r>
    </w:p>
    <w:p>
      <w:pPr>
        <w:bidi/>
      </w:pPr>
      <w:r>
        <w:rPr>
          <w:rtl/>
          <w:cs/>
          <w:lang w:val="ar_AE" w:bidi="ar_AE"/>
        </w:rPr>
      </w:r>
      <w:r>
        <w:rPr>
          <w:rtl/>
          <w:cs/>
          <w:lang w:val="ar_AE" w:bidi="ar_AE"/>
        </w:rPr>
        <w:t xml:space="preserve">كان الملك حيرام والملك سليمان يتمتعان </w:t>
      </w:r>
      <w:r>
        <w:rPr>
          <w:b/>
          <w:rtl/>
          <w:cs/>
          <w:lang w:val="ar_AE" w:bidi="ar_AE"/>
        </w:rPr>
        <w:t>بالسلام</w:t>
      </w:r>
      <w:r>
        <w:rPr>
          <w:rtl/>
          <w:cs/>
          <w:lang w:val="ar_AE" w:bidi="ar_AE"/>
        </w:rPr>
        <w:t xml:space="preserve"> بينهما، وعقدا معاهدة، أو عهدًا، ألا يقاتلا بعضهما بعضًا. استخدموا الكلمة نفسها التي استخدمتموها في المقاطع السابقة للإشارة إلى السلام، وراجعوا قاموس الكلمات الرئيسية لمزيد من المعلومات عن السلام. </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العهد</w:t>
      </w:r>
      <w:r>
        <w:rPr>
          <w:rtl/>
          <w:cs/>
          <w:lang w:val="ar_AE" w:bidi="ar_AE"/>
        </w:rPr>
        <w:t xml:space="preserve"> هنا، عندما يكون ذلك اتفاقًا قويًا بين بلدين ألا يقاتلا بعضهما بعضًا. ولمزيد من المعلومات عن هذه الكلمة، يمكنكم الرجوع إلى العهد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5:13–18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ملوك الأول 5: 13 - 18 واحفظوه في قلوبكم. </w:t>
      </w:r>
    </w:p>
    <w:p>
      <w:pPr>
        <w:bidi/>
      </w:pPr>
      <w:r>
        <w:rPr>
          <w:rtl/>
          <w:cs/>
          <w:lang w:val="ar_AE" w:bidi="ar_AE"/>
        </w:rPr>
      </w:r>
      <w:r>
        <w:rPr>
          <w:rtl/>
          <w:cs/>
          <w:lang w:val="ar_AE" w:bidi="ar_AE"/>
        </w:rPr>
        <w:t xml:space="preserve">استمعوا إلى النسخة الصوتية من سفر ملوك الأول 5: 13 - 18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سفر الملوك الأول 5: 13 - 18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يمكنكم أيضًا الاستماع إلى ترجمتكم لهذه القصة نفسها في سفر أخبار الأيام الثاني 2: 1–18 إذا كنتم قد ترجمتموها بالفعل. بما أن هذه القصة في سفر أخبار الأيام الثاني مختلفة قليلًا، لاحظوا الاختلافات بينهما. وأحيانًا يختلف ترتيب المشاهد.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تُظهر هذه القصة كيف ينظم الملك سليمان عماله خصيصًا لجمع المواد اللازمة لبناء الهيكل. ويجمع سليمان العمال من جميع أنحاء إسرائيل ويجبرهم على العمل من أجله. ويعطي سليمان العمال مهام محددة. ويكلف أدونيرام أن يتولى العمال. كان أدونيرام قد خدم داود أيضًا خلال حُكَمه. </w:t>
      </w:r>
    </w:p>
    <w:p>
      <w:pPr>
        <w:bidi/>
      </w:pPr>
      <w:r>
        <w:rPr>
          <w:rtl/>
          <w:cs/>
          <w:lang w:val="ar_AE" w:bidi="ar_AE"/>
        </w:rPr>
      </w:r>
      <w:r>
        <w:rPr>
          <w:rtl/>
          <w:cs/>
          <w:lang w:val="ar_AE" w:bidi="ar_AE"/>
        </w:rPr>
        <w:t xml:space="preserve">خلال عهد سليمان، عندما كان لدى الملك مشروع بناء، كان بإمكان ذلك الملك أن يأمر مواطنيه بأن يعملوا على المشروع لفترة معينة من الزمن. وقد طلب الملك من هؤلاء الناس أن يعملوا دون أجر، لكن عندما انتهى وقتهم، كانوا أحرارًا في الذهاب. وهذا يختلف عن الوقت الذي أجبر فيه بنو إسرائيل الغرباء الذين أسروهم في الحرب على أن يصبحوا عبيدًا يعملون لصالحهم دون أجر، ولمدة طويلة جدًا. تذكّروا أنه في القصة السابقة، وعد الملك سليمان الملك حيرام بأن يرسل عمالاً إلى فينيقية، أي إلى لبنان، للمساعدة في جمع الخشب. يجمع الملك سليمان ثلاثين ألف عامل. ثم يقسمهم إلى ثلاث مجموعات من عشرة آلاف عامل في كل مجموعة، ويرسلهم إلى فينيقية، مجموعة تلو الأخرى. وستعمل كل مجموعة من العمال هناك لمدة شهر واحد، ثم تعود للإقامة في إسرائيل شهرين. وهكذا يجب على عمال بني إسرائيل أن يعملوا في المجمل مدة أربعة أشهر كل عام في فينيقية. </w:t>
      </w:r>
    </w:p>
    <w:p>
      <w:pPr>
        <w:bidi/>
      </w:pPr>
      <w:r>
        <w:rPr>
          <w:rtl/>
          <w:cs/>
          <w:lang w:val="ar_AE" w:bidi="ar_AE"/>
        </w:rPr>
      </w:r>
      <w:r>
        <w:rPr>
          <w:rtl/>
          <w:cs/>
          <w:lang w:val="ar_AE" w:bidi="ar_AE"/>
        </w:rPr>
        <w:t xml:space="preserve">توقّفوا هنا وناقشوا هذا السؤال معًا: في تاريخ شعبكم، ما القصة التي يمكنكم أن تحكوها عن وقت أمر فيه قائد الكثير من الناس بالعمل معًا على مشروع ما؟ كيف فعل قائدكم ذلك؟ أوقِفوا الاستماع إلى هذا التسجيل الصوتي هنا. </w:t>
      </w:r>
    </w:p>
    <w:p>
      <w:pPr>
        <w:bidi/>
      </w:pPr>
      <w:r>
        <w:rPr>
          <w:rtl/>
          <w:cs/>
          <w:lang w:val="ar_AE" w:bidi="ar_AE"/>
        </w:rPr>
      </w:r>
      <w:r>
        <w:rPr>
          <w:rtl/>
          <w:cs/>
          <w:lang w:val="ar_AE" w:bidi="ar_AE"/>
        </w:rPr>
        <w:t>وفي الوقت نفسه، يجمع سليمان أيضًا العمال الذين يقيمون في جبال إسرائيل ليجمعوا الحجارة للهيكل. ويوجد في المجمل 150,000 عامل في هذه المجموعة. سيستخرج ثمانون ألف عامل الحجارة من الجبال ويقطعونها إلى أحجام مختلفة. وهناك سبعون ألف عامل سيحملون الحجارة إلى أورشليم، حيث يبني الناس الهيكل. ويعيِّن سليمان أيضًا ثلاثة آلاف وثلاثمائة مشرف سيساعدون في الإشراف على العمل. ويأمر سليمان العمال أن يستخرجوا من الجبال أعدادًا كبيرة من الحجارة عالية الجودة. وسيستخدم الناس هذه الحجارة لبناء أساس الهيكل. إن أساس أي بناء مهم جدًا. ويمسك الأساس البناء معًا. بعض الناس "يستخرجون" أو يقطعون حجارة عالية الجودة، ويشكّلون هذه الحجارة إلى كتل مربعة كبيرة، ثم يدفنونها تحت الأرض. ثم يرص الناس حجارة أخرى فوقها.</w:t>
      </w:r>
    </w:p>
    <w:p>
      <w:pPr>
        <w:bidi/>
      </w:pPr>
      <w:r>
        <w:rPr>
          <w:rtl/>
          <w:cs/>
          <w:lang w:val="ar_AE" w:bidi="ar_AE"/>
        </w:rPr>
      </w:r>
      <w:r>
        <w:rPr>
          <w:rtl/>
          <w:cs/>
          <w:lang w:val="ar_AE" w:bidi="ar_AE"/>
        </w:rPr>
        <w:t xml:space="preserve">توقّفوا هنا وناقشوا هذا السؤال معًا: ما المواد التي تستخدمونها عندما تبنون أماكن كبيرة للعبادة؟ أوقِفوا الاستماع إلى هذا التسجيل الصوتي هنا. </w:t>
      </w:r>
    </w:p>
    <w:p>
      <w:pPr>
        <w:bidi/>
      </w:pPr>
      <w:r>
        <w:rPr>
          <w:rtl/>
          <w:cs/>
          <w:lang w:val="ar_AE" w:bidi="ar_AE"/>
        </w:rPr>
      </w:r>
      <w:r>
        <w:rPr>
          <w:rtl/>
          <w:cs/>
          <w:lang w:val="ar_AE" w:bidi="ar_AE"/>
        </w:rPr>
        <w:t xml:space="preserve">توقّفوا هنا وانظروا معًا إلى صور لأدوات قطع الأحجار من الجبال، والخشب، والحجارة المُستخرجة من الجبال. أوقِفوا الاستماع إلى هذا التسجيل الصوتي هنا. </w:t>
      </w:r>
    </w:p>
    <w:p>
      <w:pPr>
        <w:bidi/>
      </w:pPr>
      <w:r>
        <w:rPr>
          <w:rtl/>
          <w:cs/>
          <w:lang w:val="ar_AE" w:bidi="ar_AE"/>
        </w:rPr>
      </w:r>
      <w:r>
        <w:rPr>
          <w:rtl/>
          <w:cs/>
          <w:lang w:val="ar_AE" w:bidi="ar_AE"/>
        </w:rPr>
        <w:t xml:space="preserve">ويختتم الجزء الأخير من هذه القصة تنظيم العمال لبناء الهيكل. وقد أعد البناؤون الماهرون للملك سليمان والبناؤون الماهرون للملك حيرام، مع الجِبليّين، أي العمال من جُبيل، الخشب والحجارة لبناء الهيكل. وجبال هي مدينة على ساحل فينيقية يسميها الناس اليوم بيبلوس. </w:t>
      </w:r>
    </w:p>
    <w:p>
      <w:pPr>
        <w:bidi/>
      </w:pPr>
      <w:r>
        <w:rPr>
          <w:rtl/>
          <w:cs/>
          <w:lang w:val="ar_AE" w:bidi="ar_AE"/>
        </w:rPr>
      </w:r>
      <w:r>
        <w:rPr>
          <w:rtl/>
          <w:cs/>
          <w:lang w:val="ar_AE" w:bidi="ar_AE"/>
        </w:rPr>
        <w:t xml:space="preserve">توقّفوا هنا وانظروا إلى خريطة تُظهر مواقع جبال أو بيبلوس، ولبنان أو فينيقية، والغابة الفينيقية، ومنطقة جبال إسرائيل، وأورشليم.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سفر الملوك الأول 5: 13 - 18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ستقوم المجموعة بمحاولة تصوُّر هذا المقطع.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b/>
          <w:rtl/>
          <w:cs/>
          <w:lang w:val="ar_AE" w:bidi="ar_AE"/>
        </w:rPr>
        <w:t>في المشهد الأول:</w:t>
      </w:r>
      <w:r>
        <w:rPr>
          <w:rtl/>
          <w:cs/>
          <w:lang w:val="ar_AE" w:bidi="ar_AE"/>
        </w:rPr>
        <w:t xml:space="preserve"> يرسل الملك سليمان ثلاث مجموعات من عشرة آلاف رجل من بني إسرائيل ليساعدوا في جمع الأخشاب في فينيقية. وتذهب كل مجموعة إلى فينيقية لمدة شهر واحد. ويكلِّف الملك سليمان أدونيرام بالإشراف على العمال في فينيقية. </w:t>
      </w:r>
    </w:p>
    <w:p>
      <w:pPr>
        <w:bidi/>
      </w:pPr>
      <w:r>
        <w:rPr>
          <w:rtl/>
          <w:cs/>
          <w:lang w:val="ar_AE" w:bidi="ar_AE"/>
        </w:rPr>
      </w:r>
      <w:r>
        <w:rPr>
          <w:b/>
          <w:rtl/>
          <w:cs/>
          <w:lang w:val="ar_AE" w:bidi="ar_AE"/>
        </w:rPr>
        <w:t>في المشهد الثاني:</w:t>
      </w:r>
      <w:r>
        <w:rPr>
          <w:rtl/>
          <w:cs/>
          <w:lang w:val="ar_AE" w:bidi="ar_AE"/>
        </w:rPr>
        <w:t xml:space="preserve"> يحمل ١٥٠ ألف عامل الحجارة والأخشاب، ويقطعون الأحجار. ويشرف ثلاثة آلاف وثلاثمائة مشرف على جميع العمال الذين يساعدون في بناء أساسات الهيكل. </w:t>
      </w:r>
    </w:p>
    <w:p>
      <w:pPr>
        <w:bidi/>
      </w:pPr>
      <w:r>
        <w:rPr>
          <w:rtl/>
          <w:cs/>
          <w:lang w:val="ar_AE" w:bidi="ar_AE"/>
        </w:rPr>
      </w:r>
      <w:r>
        <w:rPr>
          <w:b/>
          <w:rtl/>
          <w:cs/>
          <w:lang w:val="ar_AE" w:bidi="ar_AE"/>
        </w:rPr>
        <w:t>في المشهد الثالث:</w:t>
      </w:r>
      <w:r>
        <w:rPr>
          <w:rtl/>
          <w:cs/>
          <w:lang w:val="ar_AE" w:bidi="ar_AE"/>
        </w:rPr>
        <w:t xml:space="preserve"> يلخص الراوي العمل الذي يقوم به عمال الملك سليمان وعمال الملك حيرام والعمال من مدينة جبال.</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العمال من بني إسرائيل</w:t>
      </w:r>
    </w:p>
    <w:p>
      <w:pPr>
        <w:pStyle w:val="ListBullet"/>
        <w:bidi/>
        <w:spacing w:line="240" w:lineRule="auto"/>
        <w:ind w:left="720"/>
      </w:pPr>
      <w:r>
        <w:rPr>
          <w:rtl/>
          <w:cs/>
          <w:lang w:val="ar_AE" w:bidi="ar_AE"/>
        </w:rPr>
      </w:r>
      <w:r>
        <w:rPr>
          <w:rtl/>
          <w:cs/>
          <w:lang w:val="ar_AE" w:bidi="ar_AE"/>
        </w:rPr>
        <w:t>العمال الذين أرسلهم الملك سليمان إلى فينيقية في مجموعات من عشرة آلاف رجل</w:t>
      </w:r>
    </w:p>
    <w:p>
      <w:pPr>
        <w:pStyle w:val="ListBullet"/>
        <w:bidi/>
        <w:spacing w:line="240" w:lineRule="auto"/>
        <w:ind w:left="720"/>
      </w:pPr>
      <w:r>
        <w:rPr>
          <w:rtl/>
          <w:cs/>
          <w:lang w:val="ar_AE" w:bidi="ar_AE"/>
        </w:rPr>
      </w:r>
      <w:r>
        <w:rPr>
          <w:rtl/>
          <w:cs/>
          <w:lang w:val="ar_AE" w:bidi="ar_AE"/>
        </w:rPr>
        <w:t>الرجال الذين قطعوا الحجارة من الأرض</w:t>
      </w:r>
    </w:p>
    <w:p>
      <w:pPr>
        <w:pStyle w:val="ListBullet"/>
        <w:bidi/>
        <w:spacing w:line="240" w:lineRule="auto"/>
        <w:ind w:left="720"/>
      </w:pPr>
      <w:r>
        <w:rPr>
          <w:rtl/>
          <w:cs/>
          <w:lang w:val="ar_AE" w:bidi="ar_AE"/>
        </w:rPr>
      </w:r>
      <w:r>
        <w:rPr>
          <w:rtl/>
          <w:cs/>
          <w:lang w:val="ar_AE" w:bidi="ar_AE"/>
        </w:rPr>
        <w:t>الرجال الذين حملوا الخشب والحجارة</w:t>
      </w:r>
    </w:p>
    <w:p>
      <w:pPr>
        <w:pStyle w:val="ListBullet"/>
        <w:bidi/>
        <w:spacing w:line="240" w:lineRule="auto"/>
        <w:ind w:left="720"/>
      </w:pPr>
      <w:r>
        <w:rPr>
          <w:rtl/>
          <w:cs/>
          <w:lang w:val="ar_AE" w:bidi="ar_AE"/>
        </w:rPr>
      </w:r>
      <w:r>
        <w:rPr>
          <w:rtl/>
          <w:cs/>
          <w:lang w:val="ar_AE" w:bidi="ar_AE"/>
        </w:rPr>
        <w:t>والحرفيون الذين قطعوا الحجارة</w:t>
      </w:r>
    </w:p>
    <w:p>
      <w:pPr>
        <w:pStyle w:val="ListBullet"/>
        <w:bidi/>
        <w:spacing w:line="240" w:lineRule="auto"/>
        <w:ind w:left="720"/>
      </w:pPr>
      <w:r>
        <w:rPr>
          <w:rtl/>
          <w:cs/>
          <w:lang w:val="ar_AE" w:bidi="ar_AE"/>
        </w:rPr>
      </w:r>
      <w:r>
        <w:rPr>
          <w:rtl/>
          <w:cs/>
          <w:lang w:val="ar_AE" w:bidi="ar_AE"/>
        </w:rPr>
        <w:t>أدونيرام</w:t>
      </w:r>
    </w:p>
    <w:p>
      <w:pPr>
        <w:pStyle w:val="ListBullet"/>
        <w:bidi/>
        <w:spacing w:line="240" w:lineRule="auto"/>
        <w:ind w:left="720"/>
      </w:pPr>
      <w:r>
        <w:rPr>
          <w:rtl/>
          <w:cs/>
          <w:lang w:val="ar_AE" w:bidi="ar_AE"/>
        </w:rPr>
      </w:r>
      <w:r>
        <w:rPr>
          <w:rtl/>
          <w:cs/>
          <w:lang w:val="ar_AE" w:bidi="ar_AE"/>
        </w:rPr>
        <w:t>3300 مُشرِف</w:t>
      </w:r>
    </w:p>
    <w:p>
      <w:pPr>
        <w:pStyle w:val="ListBullet"/>
        <w:bidi/>
        <w:spacing w:line="240" w:lineRule="auto"/>
        <w:ind w:left="720"/>
      </w:pPr>
      <w:r>
        <w:rPr>
          <w:rtl/>
          <w:cs/>
          <w:lang w:val="ar_AE" w:bidi="ar_AE"/>
        </w:rPr>
      </w:r>
      <w:r>
        <w:rPr>
          <w:rtl/>
          <w:cs/>
          <w:lang w:val="ar_AE" w:bidi="ar_AE"/>
        </w:rPr>
        <w:t>الملك حيرام</w:t>
      </w:r>
    </w:p>
    <w:p>
      <w:pPr>
        <w:pStyle w:val="ListBullet"/>
        <w:bidi/>
        <w:spacing w:line="240" w:lineRule="auto"/>
        <w:ind w:left="720"/>
      </w:pPr>
      <w:r>
        <w:rPr>
          <w:rtl/>
          <w:cs/>
          <w:lang w:val="ar_AE" w:bidi="ar_AE"/>
        </w:rPr>
      </w:r>
      <w:r>
        <w:rPr>
          <w:rtl/>
          <w:cs/>
          <w:lang w:val="ar_AE" w:bidi="ar_AE"/>
        </w:rPr>
        <w:t>وبناؤو الملك حيرام الماهرون، بما في ذلك العمال من جبال</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 xml:space="preserve">في المشهد الأول، يصف الراوي كيف ينظم الملك سليمان العمال من أجل المشروع. ويجمع الملك سليمان العمال من جميع أنحاء إسرائيل، ويعيّنهم للعمل الجبري. تذهب المجموعة الأولى إلى فينيقية. ويعيِّن سليمان ثلاثين ألف عامل ليعملوا في فينيقية. ويقسّم سليمان الثلاثين ألفًا من العمال إلى ثلاث مجموعات، مع عشرة آلاف عامل في كل مجموعة. وتعمل المجموعة الأولى في فينيقية لمدة شهر، ثم تعود إلى إسرائيل. ثم تذهب المجموعة الثانية إلى فينيقية وتعمل هناك لمدة شهر واحد. ثم بعد شهر، تعود المجموعة الثانية إلى إسرائيل. ثم تذهب المجموعة الثالثة إلى فينيقية وتعمل فيها لمدة شهر واحد. بينما تعمل إحدى المجموعات في فينيقية، تبقى المجموعتان الأخريان في إسرائيل. ويأمر الملك سليمان بهذا التناوب على العمل في جميع أنحاء مشروع البناء. تتذكرون أن الملك سليمان كان قد عيّن أدونيرام بالفعل في قصة سابقة ليكون مسؤولًا عن العمل القسري. </w:t>
      </w:r>
    </w:p>
    <w:p>
      <w:pPr>
        <w:bidi/>
      </w:pPr>
      <w:r>
        <w:rPr>
          <w:rtl/>
          <w:cs/>
          <w:lang w:val="ar_AE" w:bidi="ar_AE"/>
        </w:rPr>
      </w:r>
      <w:r>
        <w:rPr>
          <w:rtl/>
          <w:cs/>
          <w:lang w:val="ar_AE" w:bidi="ar_AE"/>
        </w:rPr>
        <w:t xml:space="preserve">توقّفوا هنا وانظروا معًا إلى خريطة تُظهر موقع فينيقية وإسرائيل. أوقِفوا الاستماع إلى هذا التسجيل الصوتي هنا. </w:t>
      </w:r>
    </w:p>
    <w:p>
      <w:pPr>
        <w:bidi/>
      </w:pPr>
      <w:r>
        <w:rPr>
          <w:rtl/>
          <w:cs/>
          <w:lang w:val="ar_AE" w:bidi="ar_AE"/>
        </w:rPr>
      </w:r>
      <w:r>
        <w:rPr>
          <w:rtl/>
          <w:cs/>
          <w:lang w:val="ar_AE" w:bidi="ar_AE"/>
        </w:rPr>
        <w:t xml:space="preserve">في المشهد الثاني، يخبر الراوي بعدد عمال الملك سليمان الذين يقطعون أحجارًا كبيرة من تلال إسرائيل، أو يحفرون فيها. وسينحت ثمانون ألف عامل صخورًا ضخمة من الجبال ويقطعونها. ثم يحمل سبعون ألفًا من العمال الحجارة من التلال إلى أورشليم، حيث سيبني الناس أساس الهيكل. ويعيِّن سليمان ثلاثة آلاف وثلاثمائة مشرف ليرشدوا العمال. وسيتأكد المشرفون من أن العمال يتبعون تعليمات الملك سليمان. ويأمر الملك سليمان العمال أن يأخذوا كتلاً كبيرة من الحجارة عالية الجودة، أو الصلبة جدًا. ويقوم العمال بتشكيل هذه الحجارة أو قطعها إلى مربعات، ويستخدمونها أساسًا للهيكل. </w:t>
      </w:r>
    </w:p>
    <w:p>
      <w:pPr>
        <w:bidi/>
      </w:pPr>
      <w:r>
        <w:rPr>
          <w:rtl/>
          <w:cs/>
          <w:lang w:val="ar_AE" w:bidi="ar_AE"/>
        </w:rPr>
      </w:r>
      <w:r>
        <w:rPr>
          <w:rtl/>
          <w:cs/>
          <w:lang w:val="ar_AE" w:bidi="ar_AE"/>
        </w:rPr>
        <w:t xml:space="preserve">توقّفوا هنا وناقشوا معًا الكلمات أو العبارات التي ستستخدمونها للتعبير عن الرجال الذين يقطعون الحجارة من التلال، والرجال الذين يحملون الحجارة إلى أورشليم، والمشرفين الذين يتأكدون من اتباع الرجال التعليمات، والعمال الذين سيشكلون الحجارة أو يقطعونها إلى كتل مربعة من أجل أساسات الهيكل. أوقِفوا الاستماع إلى هذا التسجيل الصوتي هنا. </w:t>
      </w:r>
    </w:p>
    <w:p>
      <w:pPr>
        <w:bidi/>
      </w:pPr>
      <w:r>
        <w:rPr>
          <w:rtl/>
          <w:cs/>
          <w:lang w:val="ar_AE" w:bidi="ar_AE"/>
        </w:rPr>
      </w:r>
      <w:r>
        <w:rPr>
          <w:rtl/>
          <w:cs/>
          <w:lang w:val="ar_AE" w:bidi="ar_AE"/>
        </w:rPr>
        <w:t xml:space="preserve">توقّفوا هنا وانظروا مرة أخرى إلى صور لأعمال المحاجر، والأخشاب، والحجارة المقطوعة من التلال. كيف ستصفون هذا في ترجمتكم؟ أوقِفوا الاستماع إلى هذا التسجيل الصوتي هنا. </w:t>
      </w:r>
    </w:p>
    <w:p>
      <w:pPr>
        <w:bidi/>
      </w:pPr>
      <w:r>
        <w:rPr>
          <w:rtl/>
          <w:cs/>
          <w:lang w:val="ar_AE" w:bidi="ar_AE"/>
        </w:rPr>
      </w:r>
      <w:r>
        <w:rPr>
          <w:rtl/>
          <w:cs/>
          <w:lang w:val="ar_AE" w:bidi="ar_AE"/>
        </w:rPr>
        <w:t xml:space="preserve">في المشهد الثالث، يلخص الراوي العمل الذي يقوم به عمال الملك سليمان والملك حيرام بالأخشاب والحجارة. ويقطع الحرفيون، أو البناؤون الماهرون من عند الملك سليمان، والبناؤون الماهرون من عند الملك حيرام، والجِبليّون الحجارة والأخشاب ويعدّونها حتى يتمكنوا من بناء أساس الهيكل. </w:t>
      </w:r>
    </w:p>
    <w:p>
      <w:pPr>
        <w:bidi/>
      </w:pPr>
      <w:r>
        <w:rPr>
          <w:rtl/>
          <w:cs/>
          <w:lang w:val="ar_AE" w:bidi="ar_AE"/>
        </w:rPr>
      </w:r>
      <w:r>
        <w:rPr>
          <w:rtl/>
          <w:cs/>
          <w:lang w:val="ar_AE" w:bidi="ar_AE"/>
        </w:rPr>
        <w:t xml:space="preserve">توقّفوا هنا وناقشوا هذا السؤال معًا: ما الكلمات التي ستستخدمونها لوصف البنائين الماهرين؟ أوقِفوا الاستماع إلى هذا التسجيل الصوتي هنا. </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سفر الملوك الأول 5: 13 - 18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ستقوم المجموعة بتمثيل المقطع بشكل درامي.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العمال من بني إسرائيل</w:t>
      </w:r>
    </w:p>
    <w:p>
      <w:pPr>
        <w:pStyle w:val="ListBullet"/>
        <w:bidi/>
        <w:spacing w:line="240" w:lineRule="auto"/>
        <w:ind w:left="720"/>
      </w:pPr>
      <w:r>
        <w:rPr>
          <w:rtl/>
          <w:cs/>
          <w:lang w:val="ar_AE" w:bidi="ar_AE"/>
        </w:rPr>
      </w:r>
      <w:r>
        <w:rPr>
          <w:rtl/>
          <w:cs/>
          <w:lang w:val="ar_AE" w:bidi="ar_AE"/>
        </w:rPr>
        <w:t>العمال الذين أرسلهم الملك سليمان إلى فينيقية في مجموعات من عشرة آلاف رجل</w:t>
      </w:r>
    </w:p>
    <w:p>
      <w:pPr>
        <w:pStyle w:val="ListBullet"/>
        <w:bidi/>
        <w:spacing w:line="240" w:lineRule="auto"/>
        <w:ind w:left="720"/>
      </w:pPr>
      <w:r>
        <w:rPr>
          <w:rtl/>
          <w:cs/>
          <w:lang w:val="ar_AE" w:bidi="ar_AE"/>
        </w:rPr>
      </w:r>
      <w:r>
        <w:rPr>
          <w:rtl/>
          <w:cs/>
          <w:lang w:val="ar_AE" w:bidi="ar_AE"/>
        </w:rPr>
        <w:t>الرجال الذين قطعوا الحجارة من الأرض</w:t>
      </w:r>
    </w:p>
    <w:p>
      <w:pPr>
        <w:pStyle w:val="ListBullet"/>
        <w:bidi/>
        <w:spacing w:line="240" w:lineRule="auto"/>
        <w:ind w:left="720"/>
      </w:pPr>
      <w:r>
        <w:rPr>
          <w:rtl/>
          <w:cs/>
          <w:lang w:val="ar_AE" w:bidi="ar_AE"/>
        </w:rPr>
      </w:r>
      <w:r>
        <w:rPr>
          <w:rtl/>
          <w:cs/>
          <w:lang w:val="ar_AE" w:bidi="ar_AE"/>
        </w:rPr>
        <w:t>الرجال الذين حملوا الخشب والحجارة</w:t>
      </w:r>
    </w:p>
    <w:p>
      <w:pPr>
        <w:pStyle w:val="ListBullet"/>
        <w:bidi/>
        <w:spacing w:line="240" w:lineRule="auto"/>
        <w:ind w:left="720"/>
      </w:pPr>
      <w:r>
        <w:rPr>
          <w:rtl/>
          <w:cs/>
          <w:lang w:val="ar_AE" w:bidi="ar_AE"/>
        </w:rPr>
      </w:r>
      <w:r>
        <w:rPr>
          <w:rtl/>
          <w:cs/>
          <w:lang w:val="ar_AE" w:bidi="ar_AE"/>
        </w:rPr>
        <w:t>والحرفيون الذين قطعوا الحجارة</w:t>
      </w:r>
    </w:p>
    <w:p>
      <w:pPr>
        <w:pStyle w:val="ListBullet"/>
        <w:bidi/>
        <w:spacing w:line="240" w:lineRule="auto"/>
        <w:ind w:left="720"/>
      </w:pPr>
      <w:r>
        <w:rPr>
          <w:rtl/>
          <w:cs/>
          <w:lang w:val="ar_AE" w:bidi="ar_AE"/>
        </w:rPr>
      </w:r>
      <w:r>
        <w:rPr>
          <w:rtl/>
          <w:cs/>
          <w:lang w:val="ar_AE" w:bidi="ar_AE"/>
        </w:rPr>
        <w:t>أدونيرام</w:t>
      </w:r>
    </w:p>
    <w:p>
      <w:pPr>
        <w:pStyle w:val="ListBullet"/>
        <w:bidi/>
        <w:spacing w:line="240" w:lineRule="auto"/>
        <w:ind w:left="720"/>
      </w:pPr>
      <w:r>
        <w:rPr>
          <w:rtl/>
          <w:cs/>
          <w:lang w:val="ar_AE" w:bidi="ar_AE"/>
        </w:rPr>
      </w:r>
      <w:r>
        <w:rPr>
          <w:rtl/>
          <w:cs/>
          <w:lang w:val="ar_AE" w:bidi="ar_AE"/>
        </w:rPr>
        <w:t>3300 مُشرِف</w:t>
      </w:r>
    </w:p>
    <w:p>
      <w:pPr>
        <w:pStyle w:val="ListBullet"/>
        <w:bidi/>
        <w:spacing w:line="240" w:lineRule="auto"/>
        <w:ind w:left="720"/>
      </w:pPr>
      <w:r>
        <w:rPr>
          <w:rtl/>
          <w:cs/>
          <w:lang w:val="ar_AE" w:bidi="ar_AE"/>
        </w:rPr>
      </w:r>
      <w:r>
        <w:rPr>
          <w:rtl/>
          <w:cs/>
          <w:lang w:val="ar_AE" w:bidi="ar_AE"/>
        </w:rPr>
        <w:t>الملك حيرام</w:t>
      </w:r>
    </w:p>
    <w:p>
      <w:pPr>
        <w:pStyle w:val="ListBullet"/>
        <w:bidi/>
        <w:spacing w:line="240" w:lineRule="auto"/>
        <w:ind w:left="720"/>
      </w:pPr>
      <w:r>
        <w:rPr>
          <w:rtl/>
          <w:cs/>
          <w:lang w:val="ar_AE" w:bidi="ar_AE"/>
        </w:rPr>
      </w:r>
      <w:r>
        <w:rPr>
          <w:rtl/>
          <w:cs/>
          <w:lang w:val="ar_AE" w:bidi="ar_AE"/>
        </w:rPr>
        <w:t>وبناؤو الملك حيرام الماهرون، بما في ذلك الجِبليّون</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 xml:space="preserve">في المشهد الأول، يقدِّم الراوي الملك سليمان. ويقسِّم الملك سليمان العمال إلى ثلاث مجموعات. ويرسل الملك سليمان كل مجموعة للعمل في فينيقية لمدة شهر واحد في المرة الواحدة. وسيستمر دوران العمل حتى يجمعوا المواد التي يحتاجون إليها لبناء الهيكل. ويضع الملك سليمان أدونيرام مسؤولًا عن مجموعات الناس الذين يجبرهم على العمل له. </w:t>
      </w:r>
    </w:p>
    <w:p>
      <w:pPr>
        <w:bidi/>
      </w:pPr>
      <w:r>
        <w:rPr>
          <w:rtl/>
          <w:cs/>
          <w:lang w:val="ar_AE" w:bidi="ar_AE"/>
        </w:rPr>
      </w:r>
      <w:r>
        <w:rPr>
          <w:rtl/>
          <w:cs/>
          <w:lang w:val="ar_AE" w:bidi="ar_AE"/>
        </w:rPr>
        <w:t>أوقفوا التمثيل. اسألوا الشخص الذي يؤدي دور الملك سليمان: "بمَ تشعر؟" قد يجيب بعبارات مثل:</w:t>
      </w:r>
    </w:p>
    <w:p>
      <w:pPr>
        <w:bidi/>
      </w:pPr>
      <w:r>
        <w:rPr>
          <w:rtl/>
          <w:cs/>
          <w:lang w:val="ar_AE" w:bidi="ar_AE"/>
        </w:rPr>
      </w:r>
      <w:r>
        <w:rPr>
          <w:rtl/>
          <w:cs/>
          <w:lang w:val="ar_AE" w:bidi="ar_AE"/>
        </w:rPr>
        <w:t xml:space="preserve">أشعر بسعادة شديدة لأن الرب يستأمنني على هذه المهمة. </w:t>
      </w:r>
    </w:p>
    <w:p>
      <w:pPr>
        <w:bidi/>
      </w:pPr>
      <w:r>
        <w:rPr>
          <w:rtl/>
          <w:cs/>
          <w:lang w:val="ar_AE" w:bidi="ar_AE"/>
        </w:rPr>
      </w:r>
      <w:r>
        <w:rPr>
          <w:rtl/>
          <w:cs/>
          <w:lang w:val="ar_AE" w:bidi="ar_AE"/>
        </w:rPr>
        <w:t>اسألوا الشخص الذي يؤدي دور العمال: "بمَ تشعرون؟" قد يجيب بعبارات مثل:</w:t>
      </w:r>
    </w:p>
    <w:p>
      <w:pPr>
        <w:pStyle w:val="ListBullet"/>
        <w:bidi/>
        <w:spacing w:line="240" w:lineRule="auto"/>
        <w:ind w:left="720"/>
      </w:pPr>
      <w:r>
        <w:rPr>
          <w:rtl/>
          <w:cs/>
          <w:lang w:val="ar_AE" w:bidi="ar_AE"/>
        </w:rPr>
      </w:r>
      <w:r>
        <w:rPr>
          <w:rtl/>
          <w:cs/>
          <w:lang w:val="ar_AE" w:bidi="ar_AE"/>
        </w:rPr>
        <w:t xml:space="preserve">أشعر بالامتنان لأن لدي امتياز العمل في فينيقية؛ أو </w:t>
      </w:r>
    </w:p>
    <w:p>
      <w:pPr>
        <w:pStyle w:val="ListBullet"/>
        <w:bidi/>
        <w:spacing w:line="240" w:lineRule="auto"/>
        <w:ind w:left="720"/>
      </w:pPr>
      <w:r>
        <w:rPr>
          <w:rtl/>
          <w:cs/>
          <w:lang w:val="ar_AE" w:bidi="ar_AE"/>
        </w:rPr>
      </w:r>
      <w:r>
        <w:rPr>
          <w:rtl/>
          <w:cs/>
          <w:lang w:val="ar_AE" w:bidi="ar_AE"/>
        </w:rPr>
        <w:t xml:space="preserve">أشعر بالحزن لأنني سأنفصل عن عائلتي. </w:t>
      </w:r>
    </w:p>
    <w:p>
      <w:pPr>
        <w:bidi/>
      </w:pPr>
      <w:r>
        <w:rPr>
          <w:rtl/>
          <w:cs/>
          <w:lang w:val="ar_AE" w:bidi="ar_AE"/>
        </w:rPr>
      </w:r>
      <w:r>
        <w:rPr>
          <w:rtl/>
          <w:cs/>
          <w:lang w:val="ar_AE" w:bidi="ar_AE"/>
        </w:rPr>
        <w:t>اسألوا الشخص الذي يؤدي دور أدونيرام: "فيم تفكر أو بم تشعر؟" قد يجيب بعبارات مثل:</w:t>
      </w:r>
    </w:p>
    <w:p>
      <w:pPr>
        <w:pStyle w:val="ListBullet"/>
        <w:bidi/>
        <w:spacing w:line="240" w:lineRule="auto"/>
        <w:ind w:left="720"/>
      </w:pPr>
      <w:r>
        <w:rPr>
          <w:rtl/>
          <w:cs/>
          <w:lang w:val="ar_AE" w:bidi="ar_AE"/>
        </w:rPr>
      </w:r>
      <w:r>
        <w:rPr>
          <w:rtl/>
          <w:cs/>
          <w:lang w:val="ar_AE" w:bidi="ar_AE"/>
        </w:rPr>
        <w:t xml:space="preserve">أشعر بالمسؤولية عن نتيجة المشروع؛ أو </w:t>
      </w:r>
    </w:p>
    <w:p>
      <w:pPr>
        <w:pStyle w:val="ListBullet"/>
        <w:bidi/>
        <w:spacing w:line="240" w:lineRule="auto"/>
        <w:ind w:left="720"/>
      </w:pPr>
      <w:r>
        <w:rPr>
          <w:rtl/>
          <w:cs/>
          <w:lang w:val="ar_AE" w:bidi="ar_AE"/>
        </w:rPr>
      </w:r>
      <w:r>
        <w:rPr>
          <w:rtl/>
          <w:cs/>
          <w:lang w:val="ar_AE" w:bidi="ar_AE"/>
        </w:rPr>
        <w:t xml:space="preserve">أشعر بالفخر لأنني أخدم الرب (يهوه) والملك سليمان من خلال هذا المشروع.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في المشهد الثاني، يدعو الملك سليمان مجموعتين أخرتين من العمال. ويأمر الملك سليمان مجموعة من ثمانين ألف عامل بأن يستخرجوا الصخور من الجبال. ثم يأمر الملك سليمان المجموعة الأخرى التي تتألف من سبعين ألف عامل بحمل تلك الحجارة من المنطقة الجبلية إلى أورشليم، حيث سيبنون بها الهيكل. ثم يعيّن الملك سليمان ثلاثة آلاف وثلاثمائة رجل للإشراف، ويأمرهم أن يقودوا العمال. </w:t>
      </w:r>
    </w:p>
    <w:p>
      <w:pPr>
        <w:bidi/>
      </w:pPr>
      <w:r>
        <w:rPr>
          <w:rtl/>
          <w:cs/>
          <w:lang w:val="ar_AE" w:bidi="ar_AE"/>
        </w:rPr>
      </w:r>
      <w:r>
        <w:rPr>
          <w:rtl/>
          <w:cs/>
          <w:lang w:val="ar_AE" w:bidi="ar_AE"/>
        </w:rPr>
        <w:t>اسألوا الشخص الذي يؤدي دور الملك سليمان: "بماذا تفكر وأنت تختار أدونيرام ومشرفي العمل للإشراف على العمل في فينيقية وإسرائيل؟" قد يجيب بعبارات مثل:</w:t>
      </w:r>
    </w:p>
    <w:p>
      <w:pPr>
        <w:pStyle w:val="ListBullet"/>
        <w:bidi/>
        <w:spacing w:line="240" w:lineRule="auto"/>
        <w:ind w:left="720"/>
      </w:pPr>
      <w:r>
        <w:rPr>
          <w:rtl/>
          <w:cs/>
          <w:lang w:val="ar_AE" w:bidi="ar_AE"/>
        </w:rPr>
      </w:r>
      <w:r>
        <w:rPr>
          <w:rtl/>
          <w:cs/>
          <w:lang w:val="ar_AE" w:bidi="ar_AE"/>
        </w:rPr>
        <w:t>أعتقد أن هناك عددًا كبيرًا من العمال لدرجة أنني لم استطع الإشراف عليهم جميعًا. أخشى أن يكون هذا عملاً كبيراً جدًا! أو</w:t>
      </w:r>
    </w:p>
    <w:p>
      <w:pPr>
        <w:pStyle w:val="ListBullet"/>
        <w:bidi/>
        <w:spacing w:line="240" w:lineRule="auto"/>
        <w:ind w:left="720"/>
      </w:pPr>
      <w:r>
        <w:rPr>
          <w:rtl/>
          <w:cs/>
          <w:lang w:val="ar_AE" w:bidi="ar_AE"/>
        </w:rPr>
      </w:r>
      <w:r>
        <w:rPr>
          <w:rtl/>
          <w:cs/>
          <w:lang w:val="ar_AE" w:bidi="ar_AE"/>
        </w:rPr>
        <w:t>أعتقد أن هناك العديد من الأشخاص القادرين على قيادة العمال. أنا سعيد لأن لدي المساعدين!</w:t>
      </w:r>
    </w:p>
    <w:p>
      <w:pPr>
        <w:bidi/>
      </w:pPr>
      <w:r>
        <w:rPr>
          <w:rtl/>
          <w:cs/>
          <w:lang w:val="ar_AE" w:bidi="ar_AE"/>
        </w:rPr>
      </w:r>
      <w:r>
        <w:rPr>
          <w:rtl/>
          <w:cs/>
          <w:lang w:val="ar_AE" w:bidi="ar_AE"/>
        </w:rPr>
        <w:t>اسألوا الشخص الذي يؤدي دور أدونيرام والمشرفين: "بمَ تشعرون أو فيمَ تفكرون عندما يختاركم الملك سليمان لهذا العمل؟" قد يجيب بعبارات مثل:</w:t>
      </w:r>
    </w:p>
    <w:p>
      <w:pPr>
        <w:pStyle w:val="ListBullet"/>
        <w:bidi/>
        <w:spacing w:line="240" w:lineRule="auto"/>
        <w:ind w:left="720"/>
      </w:pPr>
      <w:r>
        <w:rPr>
          <w:rtl/>
          <w:cs/>
          <w:lang w:val="ar_AE" w:bidi="ar_AE"/>
        </w:rPr>
      </w:r>
      <w:r>
        <w:rPr>
          <w:rtl/>
          <w:cs/>
          <w:lang w:val="ar_AE" w:bidi="ar_AE"/>
        </w:rPr>
        <w:t xml:space="preserve">نشعر بالمسؤولية عن نتيجة المشروع؛ أو </w:t>
      </w:r>
    </w:p>
    <w:p>
      <w:pPr>
        <w:pStyle w:val="ListBullet"/>
        <w:bidi/>
        <w:spacing w:line="240" w:lineRule="auto"/>
        <w:ind w:left="720"/>
      </w:pPr>
      <w:r>
        <w:rPr>
          <w:rtl/>
          <w:cs/>
          <w:lang w:val="ar_AE" w:bidi="ar_AE"/>
        </w:rPr>
      </w:r>
      <w:r>
        <w:rPr>
          <w:rtl/>
          <w:cs/>
          <w:lang w:val="ar_AE" w:bidi="ar_AE"/>
        </w:rPr>
        <w:t xml:space="preserve">نشعر بالفخر لخدمة الرب (يهوه) والملك سليمان من خلال هذا المشروع.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في المشهد الثالث، يقول الراوي إن بنّائي الملك سليمان وبنّائي الملك حيرام والعمال من مدينة جبال يعملون جميعهم معًا لبناء الهيكل. </w:t>
      </w:r>
    </w:p>
    <w:p>
      <w:pPr>
        <w:bidi/>
      </w:pPr>
      <w:r>
        <w:rPr>
          <w:rtl/>
          <w:cs/>
          <w:lang w:val="ar_AE" w:bidi="ar_AE"/>
        </w:rPr>
      </w:r>
      <w:r>
        <w:rPr>
          <w:rtl/>
          <w:cs/>
          <w:lang w:val="ar_AE" w:bidi="ar_AE"/>
        </w:rPr>
        <w:t>اسألوا الأشخاص الذين يؤدّون دور العمال من جبال: "بمَ تشعرون عندما تعرفون أنكم تخدمون الرب مع عمال الملك سليمان والملك حيرام؟" قد يجيب أهل جبال بعبارات مثل:</w:t>
      </w:r>
    </w:p>
    <w:p>
      <w:pPr>
        <w:bidi/>
      </w:pPr>
      <w:r>
        <w:rPr>
          <w:rtl/>
          <w:cs/>
          <w:lang w:val="ar_AE" w:bidi="ar_AE"/>
        </w:rPr>
      </w:r>
      <w:r>
        <w:rPr>
          <w:rtl/>
          <w:cs/>
          <w:lang w:val="ar_AE" w:bidi="ar_AE"/>
        </w:rPr>
        <w:t>نشعر بالفخر لأننا نخدم الرب (يهوه) إلى جانب الملك سليمان والملك حيرام.</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سفر الملوك الأول 5: 13 - 18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في المشهد الأول، يجمع </w:t>
      </w:r>
      <w:r>
        <w:rPr>
          <w:b/>
          <w:rtl/>
          <w:cs/>
          <w:lang w:val="ar_AE" w:bidi="ar_AE"/>
        </w:rPr>
        <w:t>الملك</w:t>
      </w:r>
      <w:r>
        <w:rPr>
          <w:rtl/>
          <w:cs/>
          <w:lang w:val="ar_AE" w:bidi="ar_AE"/>
        </w:rPr>
        <w:t xml:space="preserve"> سليمان العمال من </w:t>
      </w:r>
      <w:r>
        <w:rPr>
          <w:b/>
          <w:rtl/>
          <w:cs/>
          <w:lang w:val="ar_AE" w:bidi="ar_AE"/>
        </w:rPr>
        <w:t>إسرائيل</w:t>
      </w:r>
      <w:r>
        <w:rPr>
          <w:rtl/>
          <w:cs/>
          <w:lang w:val="ar_AE" w:bidi="ar_AE"/>
        </w:rPr>
        <w:t xml:space="preserve"> لبناء </w:t>
      </w:r>
      <w:r>
        <w:rPr>
          <w:b/>
          <w:rtl/>
          <w:cs/>
          <w:lang w:val="ar_AE" w:bidi="ar_AE"/>
        </w:rPr>
        <w:t>الهيكل</w:t>
      </w:r>
      <w:r>
        <w:rPr>
          <w:rtl/>
          <w:cs/>
          <w:lang w:val="ar_AE" w:bidi="ar_AE"/>
        </w:rPr>
        <w:t xml:space="preserve">، ويضعهم في </w:t>
      </w:r>
      <w:r>
        <w:rPr>
          <w:b/>
          <w:rtl/>
          <w:cs/>
          <w:lang w:val="ar_AE" w:bidi="ar_AE"/>
        </w:rPr>
        <w:t>العمل الجبري</w:t>
      </w:r>
      <w:r>
        <w:rPr>
          <w:rtl/>
          <w:cs/>
          <w:lang w:val="ar_AE" w:bidi="ar_AE"/>
        </w:rPr>
        <w:t xml:space="preserve">. ويعيِّن الملك سليمان المجموعة الكبيرة الأولى من العمال للعمل في فينيقية. وسيساعد هؤلاء العمال عمال الملك حيرام على قطع الأخشاب من فينيقية وتجهيزها. استخدموا الكلمات أو العبارات نفسها التي استخدمتموها في المقاطع السابقة للإشارة إلى الملك، وإسرائيل، والهيكل. ولمزيد من المعلومات عن "الملك" و"الهيكل"، يرجى مراجعة قاموس الكلمات الرئيسية. استخدموا الكلمة أو العبارة نفسها التي استخدمتموها في ١ ملوك ٤: ٦ للإشارة إلى العمل الجبري. </w:t>
      </w:r>
    </w:p>
    <w:p>
      <w:pPr>
        <w:bidi/>
      </w:pPr>
      <w:r>
        <w:rPr>
          <w:rtl/>
          <w:cs/>
          <w:lang w:val="ar_AE" w:bidi="ar_AE"/>
        </w:rPr>
      </w:r>
      <w:r>
        <w:rPr>
          <w:rtl/>
          <w:cs/>
          <w:lang w:val="ar_AE" w:bidi="ar_AE"/>
        </w:rPr>
        <w:t xml:space="preserve">في المشهد الثاني، يجمع الملك سليمان عمالًا أيضًا لقطع الحجارة من التلال، وعمالاً لحمل الحجارة إلى أورشليم، ومشرفين. وسيقوم العمال الآخرون بتشكيل أو بقطع تلك الأحجار إلى أشكال وأحجام مختلفة. ويدير المشرفون العمال ويوجهونهم. </w:t>
      </w:r>
    </w:p>
    <w:p>
      <w:pPr>
        <w:bidi/>
      </w:pPr>
      <w:r>
        <w:rPr>
          <w:rtl/>
          <w:cs/>
          <w:lang w:val="ar_AE" w:bidi="ar_AE"/>
        </w:rPr>
      </w:r>
      <w:r>
        <w:rPr>
          <w:rtl/>
          <w:cs/>
          <w:lang w:val="ar_AE" w:bidi="ar_AE"/>
        </w:rPr>
        <w:t xml:space="preserve">توقّفوا هنا وناقشوا معًا الكلمات أو العبارات التي ستستخدمونها للإشارة إلى العمال الذين يقطعون الحجارة من التلال، والعمال الذين يحملون الحجارة، والمشرفين، والعمال الذين يشكّلون الحجارة إلى أشكال وأحجام مختلفة. أوقِفوا الاستماع إلى هذا التسجيل الصوتي هنا. </w:t>
      </w:r>
    </w:p>
    <w:p>
      <w:pPr>
        <w:bidi/>
      </w:pPr>
      <w:r>
        <w:rPr>
          <w:rtl/>
          <w:cs/>
          <w:lang w:val="ar_AE" w:bidi="ar_AE"/>
        </w:rPr>
      </w:r>
      <w:r>
        <w:rPr>
          <w:rtl/>
          <w:cs/>
          <w:lang w:val="ar_AE" w:bidi="ar_AE"/>
        </w:rPr>
        <w:t xml:space="preserve">توقّفوا هنا وانظروا إلى صور المحاجر، والأخشاب، والحجارة المقطوعة مرة أخرى. كيف ستصفون هذا في ترجمتكم؟ أوقِفوا الاستماع إلى هذا التسجيل الصوتي هنا. </w:t>
      </w:r>
    </w:p>
    <w:p>
      <w:pPr>
        <w:bidi/>
      </w:pPr>
      <w:r>
        <w:rPr>
          <w:rtl/>
          <w:cs/>
          <w:lang w:val="ar_AE" w:bidi="ar_AE"/>
        </w:rPr>
      </w:r>
      <w:r>
        <w:rPr>
          <w:rtl/>
          <w:cs/>
          <w:lang w:val="ar_AE" w:bidi="ar_AE"/>
        </w:rPr>
        <w:t>في المشهد الثالث، يلخص الراوي القصة، ويقول إن البنائين الماهرين من عند الملك سليمان، والبنائين الماهرين من عند الملك حيرام، والجِبليّون يقطعون الأخشاب والأحجار ويجهزونهما.</w:t>
      </w:r>
    </w:p>
    <w:p>
      <w:pPr>
        <w:bidi/>
      </w:pPr>
      <w:r>
        <w:rPr>
          <w:rtl/>
          <w:cs/>
          <w:lang w:val="ar_AE" w:bidi="ar_AE"/>
        </w:rPr>
      </w:r>
      <w:r>
        <w:rPr>
          <w:rtl/>
          <w:cs/>
          <w:lang w:val="ar_AE" w:bidi="ar_AE"/>
        </w:rPr>
        <w:t xml:space="preserve">توقّفوا هنا وناقشوا معًا الكلمة أو العبارة التي ستستخدمونها للإشارة إلى البنائين الماهرين.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6:1–13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ملوك الأول 6: 1 - 13 واحفظوه في قلوبكم. </w:t>
      </w:r>
    </w:p>
    <w:p>
      <w:pPr>
        <w:bidi/>
      </w:pPr>
      <w:r>
        <w:rPr>
          <w:rtl/>
          <w:cs/>
          <w:lang w:val="ar_AE" w:bidi="ar_AE"/>
        </w:rPr>
      </w:r>
      <w:r>
        <w:rPr>
          <w:rtl/>
          <w:cs/>
          <w:lang w:val="ar_AE" w:bidi="ar_AE"/>
        </w:rPr>
        <w:t xml:space="preserve">استمعوا إلى النسخة الصوتية من سفر ملوك الأول 6: 1 - 13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سفر الملوك الأول ٦: ١–١٣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القصة السابقة، علمتم عن العمال الذين استخدمهم الملك سليمان للتحضير لبناء الهيكل. وكان هؤلاء الرجال قد جاءوا من جميع أنحاء إسرائيل ليقطعوا الحجارة للهيكل ويشكلوها. </w:t>
      </w:r>
    </w:p>
    <w:p>
      <w:pPr>
        <w:bidi/>
      </w:pPr>
      <w:r>
        <w:rPr>
          <w:rtl/>
          <w:cs/>
          <w:lang w:val="ar_AE" w:bidi="ar_AE"/>
        </w:rPr>
      </w:r>
      <w:r>
        <w:rPr>
          <w:rtl/>
          <w:cs/>
          <w:lang w:val="ar_AE" w:bidi="ar_AE"/>
        </w:rPr>
        <w:t>وفي هذه القصة، يبدأ سليمان في بناء هيكل الرب (يهوه) أو بيت الرب (يهوه). وهذا الهيكل هو المكان الذي سيعبد فيه بنو إسرائيل الرب (يهوه). وتذكّروا من مقطع سابق أن الرب (يهوه) وعد بأن يبني ابن داود، سليمان، هيكلًا للرب (يهوه). ومع أن داود جمع العديد من المواد التي يحتاجون إليها لبناء الهيكل، فإن سليمان هو الذي كان يوجه الناس الآن أثناء قيامهم بالعمل. ونسمع هذه المعلومات نفسها في سِفر آخر من الكتاب المقدس أيضًا.</w:t>
      </w:r>
    </w:p>
    <w:p>
      <w:pPr>
        <w:bidi/>
      </w:pPr>
      <w:r>
        <w:rPr>
          <w:rtl/>
          <w:cs/>
          <w:lang w:val="ar_AE" w:bidi="ar_AE"/>
        </w:rPr>
      </w:r>
      <w:r>
        <w:rPr>
          <w:rtl/>
          <w:cs/>
          <w:lang w:val="ar_AE" w:bidi="ar_AE"/>
        </w:rPr>
        <w:t xml:space="preserve">توقَّفوا هنا واستمعوا معًا: إذا كنتم قد ترجمتم سفر أخبار الثاني 3: 1 - 14 بالفعل، حيث نسمع هذه المعلومات نفسها، فاستمعوا إلى ترجمتكم لذلك المقطع معًا. أوقِفوا الاستماع إلى هذا التسجيل الصوتي هنا. </w:t>
      </w:r>
    </w:p>
    <w:p>
      <w:pPr>
        <w:bidi/>
      </w:pPr>
      <w:r>
        <w:rPr>
          <w:rtl/>
          <w:cs/>
          <w:lang w:val="ar_AE" w:bidi="ar_AE"/>
        </w:rPr>
      </w:r>
      <w:r>
        <w:rPr>
          <w:rtl/>
          <w:cs/>
          <w:lang w:val="ar_AE" w:bidi="ar_AE"/>
        </w:rPr>
        <w:t>ويقول الراوي إن شعب إسرائيل غادر مصر 480 سنة قبل أن يبدأ سليمان في بناء الهيكل. لكن الراوي ربما لا يقصد 480 سنة بالضبط. ربما يستخدم الراوي العدد ٤٨٠ للحديث عن الاثني عشر جيلًا من الناس الذين عاشوا وماتوا بين الوقت الذي غادر فيه بنو إسرائيل مصر والوقت الذي بدأ فيه سليمان في بناء الهيكل. ويشير الجيل إلى مجموعة من الناس كانوا يعيشون في الوقت نفسه وينتمون إلى الفئة العمرية نفسها. وكان بنو إسرائيل يعتقدون أن الجيل يستمر نحو أربعين سنة. إذن إذا عاش اثنا عشر جيلًا من الناس خلال ذلك الوقت، فإن إجمالي عدد السنوات التي مرت بين الوقت الذي غادر فيه بنو إسرائيل مصر والوقت الذي بدأ فيه سليمان في البناء هو 480 سنة. لكن الرواة في الكتاب المقدس يستخدمون أحيانًا العدد 12 كصياغة أدبية، ولذلك فمن المحتمل أيضًا أن الراوي لا يقصد اثني عشر جيلًا فعليًا، بل يقصد فقط أن جميع الذين عاشوا بين وقت الخروج ووقت بناء سليمان الهيكل ماتوا.</w:t>
      </w:r>
    </w:p>
    <w:p>
      <w:pPr>
        <w:bidi/>
      </w:pPr>
      <w:r>
        <w:rPr>
          <w:rtl/>
          <w:cs/>
          <w:lang w:val="ar_AE" w:bidi="ar_AE"/>
        </w:rPr>
      </w:r>
      <w:r>
        <w:rPr>
          <w:rtl/>
          <w:cs/>
          <w:lang w:val="ar_AE" w:bidi="ar_AE"/>
        </w:rPr>
        <w:t xml:space="preserve">توقفوا هنا وناقشوا معًا: متى يستخدم الناس في ثقافتكم الأرقام بطريقة خاصة لتعني شيئًا آخر غير العدد نفسه؟ أوقِفوا الاستماع إلى هذا التسجيل الصوتي هنا. </w:t>
      </w:r>
    </w:p>
    <w:p>
      <w:pPr>
        <w:bidi/>
      </w:pPr>
      <w:r>
        <w:rPr>
          <w:rtl/>
          <w:cs/>
          <w:lang w:val="ar_AE" w:bidi="ar_AE"/>
        </w:rPr>
      </w:r>
      <w:r>
        <w:rPr>
          <w:rtl/>
          <w:cs/>
          <w:lang w:val="ar_AE" w:bidi="ar_AE"/>
        </w:rPr>
        <w:t xml:space="preserve">وفي وقت هذه القصة، كان سليمان ملكًا على إسرائيل لمدة أربع سنوات. وفي الشهر الثاني من تلك السنة، في الشهر الربيعي الذي يُدعى زيو، يأمر سليمان عماله أن يبدأوا في بناء هيكل الرب (يهوه). ومن المرجح أن الناس كانوا يدعون الشهر زيو، أي "يزهر"، لأن الزهور كانت تتفتح خلال ذلك الوقت من السنة. </w:t>
      </w:r>
    </w:p>
    <w:p>
      <w:pPr>
        <w:bidi/>
      </w:pPr>
      <w:r>
        <w:rPr>
          <w:rtl/>
          <w:cs/>
          <w:lang w:val="ar_AE" w:bidi="ar_AE"/>
        </w:rPr>
      </w:r>
      <w:r>
        <w:rPr>
          <w:rtl/>
          <w:cs/>
          <w:lang w:val="ar_AE" w:bidi="ar_AE"/>
        </w:rPr>
        <w:t xml:space="preserve">ويقدم الراوي تفاصيل عن حجم الهيكل وبنائه، لكننا لا نعرف كل التفاصيل عن شكل الهيكل. ويخبرنا مقطع آخر في الكتاب المقدس أن سليمان يبني الهيكل في أورشليم. </w:t>
      </w:r>
    </w:p>
    <w:p>
      <w:pPr>
        <w:bidi/>
      </w:pPr>
      <w:r>
        <w:rPr>
          <w:rtl/>
          <w:cs/>
          <w:lang w:val="ar_AE" w:bidi="ar_AE"/>
        </w:rPr>
      </w:r>
      <w:r>
        <w:rPr>
          <w:rtl/>
          <w:cs/>
          <w:lang w:val="ar_AE" w:bidi="ar_AE"/>
        </w:rPr>
        <w:t xml:space="preserve">ويبني سليمان هيكل الرب (يهوه) على شكل مستطيل. ويبلغ طول جدران الهيكل ستون ذراعًا، وعرضها عشرون ذراعًا، وارتفاعها ثلاثون ذراعًا. والذراع هو الطريقة التي يتحدث بها الناس عن طول شيء ما. والذراع الواحد هو المسافة بين كوع رجل بالغ وأطراف أصابعه، أي نحو خمسين سنتيمترًا. ولذلك كان طول الهيكل نحو ثلاثين مترًا، وعرضه عشرة أمتار، وارتفاعه خمسة عشر مترًا. وهناك رواق أو شرفة في مقدمة الهيكل تمتد بعرض الجدار الأمامي. والرواق أو الشرفة هو جزء من بناء له أعمدة بدلًا من الجدران لرفع السقف. ولذلك يبلغ طول هذه المنطقة عشرون ذراعًا أو عشرة أمتار، وتمتد عشرة أذرع أو خمسة أمتار من الجدار الأمامي للهيكل. </w:t>
      </w:r>
    </w:p>
    <w:p>
      <w:pPr>
        <w:bidi/>
      </w:pPr>
      <w:r>
        <w:rPr>
          <w:rtl/>
          <w:cs/>
          <w:lang w:val="ar_AE" w:bidi="ar_AE"/>
        </w:rPr>
      </w:r>
      <w:r>
        <w:rPr>
          <w:rtl/>
          <w:cs/>
          <w:lang w:val="ar_AE" w:bidi="ar_AE"/>
        </w:rPr>
        <w:t xml:space="preserve">ويوجّه سليمان عماله ليصنعوا الفتحات في جدران الهيكل. ولسنا متأكدين بالضبط من شكل هذه الفتحات. وربما كانت هذه الفتحات نوافذ زخرفية في جدران الهيكل. وربما كانت هذه الفتحات من الداخل أوسع من خارجها، وربما كان الناس قد صنعوا هذه الفتحات للسماح للدخان بالخروج من القاعة الرئيسية للهيكل. وربما لم تسمح الفتحات بكثرة من الضوء بدخول الهيكل. </w:t>
      </w:r>
    </w:p>
    <w:p>
      <w:pPr>
        <w:bidi/>
      </w:pPr>
      <w:r>
        <w:rPr>
          <w:rtl/>
          <w:cs/>
          <w:lang w:val="ar_AE" w:bidi="ar_AE"/>
        </w:rPr>
      </w:r>
      <w:r>
        <w:rPr>
          <w:rtl/>
          <w:cs/>
          <w:lang w:val="ar_AE" w:bidi="ar_AE"/>
        </w:rPr>
        <w:t xml:space="preserve">ويبني سليمان مبنى آخر مقابل الجدران الخارجية للغرفة الرئيسية والقدس الداخلي للهيكل الذي يمر على جانبي الهيكل وخلفه. يحتوي هذا المبنى الخارجي على غرف صغيرة. وبنى العمال الغرف على ثلاثة مستويات. وكانت بعض الغرف في المستوى الأرضي، عرضها خمسة أذرع، أو مترين ونصف. وتقع بعض الغرف فوق الطابق السفلي، ويبلغ عرض هذا المستوى الأوسط ستة أذرع أو ثلاثة أمتار. وتوجد بعض الغرف الأخرى في الطابق العلوي، وعرض هذا المستوى العلوي سبع أذرع أو ثلاثة أمتار ونصف. ولا نعرف بالضبط عدد الغرف في هذا المبنى المنفصل عن الهيكل. </w:t>
      </w:r>
    </w:p>
    <w:p>
      <w:pPr>
        <w:bidi/>
      </w:pPr>
      <w:r>
        <w:rPr>
          <w:rtl/>
          <w:cs/>
          <w:lang w:val="ar_AE" w:bidi="ar_AE"/>
        </w:rPr>
      </w:r>
      <w:r>
        <w:rPr>
          <w:rtl/>
          <w:cs/>
          <w:lang w:val="ar_AE" w:bidi="ar_AE"/>
        </w:rPr>
        <w:t xml:space="preserve">توقفوا هنا وانظروا إلى صور لما كان يبدو عليه الهيكل، بما في ذلك الرواق والمبنى المرفق به مع الغرف. ناقشوا معًا: كيف تبدو أماكن العبادة في ثقافتكم؟ أوقِفوا الاستماع إلى هذا التسجيل الصوتي هنا. </w:t>
      </w:r>
    </w:p>
    <w:p>
      <w:pPr>
        <w:bidi/>
      </w:pPr>
      <w:r>
        <w:rPr>
          <w:rtl/>
          <w:cs/>
          <w:lang w:val="ar_AE" w:bidi="ar_AE"/>
        </w:rPr>
      </w:r>
      <w:r>
        <w:rPr>
          <w:rtl/>
          <w:cs/>
          <w:lang w:val="ar_AE" w:bidi="ar_AE"/>
        </w:rPr>
        <w:t xml:space="preserve">ويبني سليمان حوافًا للدعم على جانبي جدران الهيكل الخارجية. ويفعل سليمان هذا حتى لا يضطر إلى إدخال أي عوارض داعمة في جدران الهيكل. وكانت عوارض الدعم تستند على الحواف. ويبني سليمان الهيكل بكتل حجرية كان العمال قد أعدوها في المقالع أو في الحفرة العميقة حيث وجدوها. لكن في المكان الذي يبني فيه سليمان الهيكل، لا يسمع أحد ضجيجًا من أدوات مثل المطرقة أو الإزميل أو الأدوات الحديدية الأخرى. والمطرقة هي أداة يستخدمها الناس لكسر الأشياء أو لضرب المسامير. وكان الناس يستخدمون المطرقة والإزميل معًا لتكسير الحجارة وتشكيلها. ولا يسمع أحد أي ضجيج من أدوات في الهيكل طوال الوقت الذي يبني فيه العمال الهيكل. وعندما أعطى الرب (يهوه) ناموسه للشعب، قال لهم إنه لا ينبغي لهم أن يستخدموا أدوات لتشكيل الأحجار التي يستخدمونها لبناء الأماكن الخاصة. وربما أراد الرب (يهوه) أن يُذكر الهدوء، بسبب عدم وجود الأدوات في موقع الهيكل، الناس بأن الهيكل مقدس ومميز. </w:t>
      </w:r>
    </w:p>
    <w:p>
      <w:pPr>
        <w:bidi/>
      </w:pPr>
      <w:r>
        <w:rPr>
          <w:rtl/>
          <w:cs/>
          <w:lang w:val="ar_AE" w:bidi="ar_AE"/>
        </w:rPr>
      </w:r>
      <w:r>
        <w:rPr>
          <w:rtl/>
          <w:cs/>
          <w:lang w:val="ar_AE" w:bidi="ar_AE"/>
        </w:rPr>
        <w:t xml:space="preserve">توقفوا هنا وانظروا معًا إلى صورة لمحجر حيث يتم قطع الحجارة، ومطرقة من حديد، إزميل من حديد. أوقِفوا الاستماع إلى هذا التسجيل الصوتي هنا. </w:t>
      </w:r>
    </w:p>
    <w:p>
      <w:pPr>
        <w:bidi/>
      </w:pPr>
      <w:r>
        <w:rPr>
          <w:rtl/>
          <w:cs/>
          <w:lang w:val="ar_AE" w:bidi="ar_AE"/>
        </w:rPr>
      </w:r>
      <w:r>
        <w:rPr>
          <w:rtl/>
          <w:cs/>
          <w:lang w:val="ar_AE" w:bidi="ar_AE"/>
        </w:rPr>
        <w:t xml:space="preserve">وينتهي سليمان من بناء الهيكل، ويستخدم قطعًا طويلة من خشب الأرز لصنع السقف المسطح. إن نوع خشب الأرز الذي استخدمه سليمان صلب جدًا، ولذلك يُستخدم في البناء. وينتهي سليمان من البناء المحيط بجدران الهيكل. ولا نعرف عدد الغرف التي يحويها هذا المبنى، لكن ارتفاع كل غرفة أو كل مستوى من الأرض إلى السقف نحو خمس أذرع، أو مترين ونصف. والألواح أو العوارض التي صنعها الناس من خشب الأرز تربط هذه الغرف بالهيكل. </w:t>
      </w:r>
    </w:p>
    <w:p>
      <w:pPr>
        <w:bidi/>
      </w:pPr>
      <w:r>
        <w:rPr>
          <w:rtl/>
          <w:cs/>
          <w:lang w:val="ar_AE" w:bidi="ar_AE"/>
        </w:rPr>
      </w:r>
      <w:r>
        <w:rPr>
          <w:rtl/>
          <w:cs/>
          <w:lang w:val="ar_AE" w:bidi="ar_AE"/>
        </w:rPr>
        <w:t>ثم يسمع سليمان رسالة من الرب (يهوه). وربما تأتي هذه الرسالة من خلال نبي لا نعرف اسمه. وتتعلق هذه الرسالة بالهيكل الذي يبنيه سليمان. ويطلب الرب (يهوه) من سليمان أن يطيع جميع الشرائع والتوجيهات التي أعطاها. وإذا عاش سليمان بهذه الطريقة، فسيفعل الرب (يهوه) ما وعد به داود، أبي سليمان. وسيسكن الرب (يهوه) وسط شعب إسرائيل في الهيكل، ولن يتركهم أبدًا. ويذكّر الرب (يهوه) سليمان [بالمعنى الحقيقي للهيكل]. فهو بمثابة تحقيق للوعد الذي قطعه الرب (يهوه) لشعبه عندما أنقذهم من مصر ووعد بأن يعيش معهم في الأرض التي سيعطيها لهم. ولهذا السبب يبدأ هذا الجزء من القصة بتذكيرنا برحلة بني إسرائيل من مصر، وينتهي بتذكيرنا بأن الرب (يهوه) يستطيع أن يعيش الآن وسط شعبه.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سفر الملوك الأول ٦: ١–١٣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ستقوم المجموعة بمحاولة تصوُّر هذا المقطع. </w:t>
      </w:r>
    </w:p>
    <w:p>
      <w:pPr>
        <w:bidi/>
      </w:pPr>
      <w:r>
        <w:rPr>
          <w:rtl/>
          <w:cs/>
          <w:lang w:val="ar_AE" w:bidi="ar_AE"/>
        </w:rPr>
      </w:r>
      <w:r>
        <w:rPr>
          <w:rtl/>
          <w:cs/>
          <w:lang w:val="ar_AE" w:bidi="ar_AE"/>
        </w:rPr>
        <w:t xml:space="preserve">يحتوي هذا المقطع على خمسة مشاهد. </w:t>
      </w:r>
    </w:p>
    <w:p>
      <w:pPr>
        <w:bidi/>
      </w:pPr>
      <w:r>
        <w:rPr>
          <w:rtl/>
          <w:cs/>
          <w:lang w:val="ar_AE" w:bidi="ar_AE"/>
        </w:rPr>
      </w:r>
      <w:r>
        <w:rPr>
          <w:b/>
          <w:rtl/>
          <w:cs/>
          <w:lang w:val="ar_AE" w:bidi="ar_AE"/>
        </w:rPr>
        <w:t>في المشهد الأول:</w:t>
      </w:r>
      <w:r>
        <w:rPr>
          <w:rtl/>
          <w:cs/>
          <w:lang w:val="ar_AE" w:bidi="ar_AE"/>
        </w:rPr>
        <w:t xml:space="preserve"> يبدأ الراوي قصة بناء سليمان الهيكل. </w:t>
      </w:r>
    </w:p>
    <w:p>
      <w:pPr>
        <w:bidi/>
      </w:pPr>
      <w:r>
        <w:rPr>
          <w:rtl/>
          <w:cs/>
          <w:lang w:val="ar_AE" w:bidi="ar_AE"/>
        </w:rPr>
      </w:r>
      <w:r>
        <w:rPr>
          <w:b/>
          <w:rtl/>
          <w:cs/>
          <w:lang w:val="ar_AE" w:bidi="ar_AE"/>
        </w:rPr>
        <w:t>في المشهد الثاني</w:t>
      </w:r>
      <w:r>
        <w:rPr>
          <w:rtl/>
          <w:cs/>
          <w:lang w:val="ar_AE" w:bidi="ar_AE"/>
        </w:rPr>
        <w:t xml:space="preserve">: يصف الراوي طول الهيكل وعرضه. يبني سليمان الهيكل بطول ستين ذراعًا، وعرض عشرين ذراعًا، وارتفاع ثلاثين ذراعًا، ويمتد الرواق عشر أذرع من جدار الهيكل أمامه. كما فتح سليمان فتحات مثل النوافذ في جدران الهيكل، وبنى بناء مستقلًا من ثلاثة طوابق حول جدران الهيكل. ويبلغ عرض الطابق السفلي خمس أذرع، وعرض الطابق الأوسط ست أذرع، وعرض الطابق العلوي سبع أذرع. ووضعت العوارض الخشبية على حواف جدران الهيكل، وربطت الهيكل بالبناء الآخر. </w:t>
      </w:r>
    </w:p>
    <w:p>
      <w:pPr>
        <w:bidi/>
      </w:pPr>
      <w:r>
        <w:rPr>
          <w:rtl/>
          <w:cs/>
          <w:lang w:val="ar_AE" w:bidi="ar_AE"/>
        </w:rPr>
      </w:r>
      <w:r>
        <w:rPr>
          <w:b/>
          <w:rtl/>
          <w:cs/>
          <w:lang w:val="ar_AE" w:bidi="ar_AE"/>
        </w:rPr>
        <w:t>في المشهد الثالث:</w:t>
      </w:r>
      <w:r>
        <w:rPr>
          <w:rtl/>
          <w:cs/>
          <w:lang w:val="ar_AE" w:bidi="ar_AE"/>
        </w:rPr>
        <w:t xml:space="preserve"> يقطع سليمان حجارة الهيكل في مكان آخر، ولا يسمع أحد صوت أي أدوات معدنية في موقع الهيكل. </w:t>
      </w:r>
    </w:p>
    <w:p>
      <w:pPr>
        <w:bidi/>
      </w:pPr>
      <w:r>
        <w:rPr>
          <w:rtl/>
          <w:cs/>
          <w:lang w:val="ar_AE" w:bidi="ar_AE"/>
        </w:rPr>
      </w:r>
      <w:r>
        <w:rPr>
          <w:b/>
          <w:rtl/>
          <w:cs/>
          <w:lang w:val="ar_AE" w:bidi="ar_AE"/>
        </w:rPr>
        <w:t>في المشهد الرابع</w:t>
      </w:r>
      <w:r>
        <w:rPr>
          <w:rtl/>
          <w:cs/>
          <w:lang w:val="ar_AE" w:bidi="ar_AE"/>
        </w:rPr>
        <w:t xml:space="preserve">: يصف الراوي ارتفاع المبنى المنفصل وشكله. يدخل الناس المبنى المنفصل على الجانب الجنوبي من الهيكل. وارتفاع الغرف الجانبية في المبنى الخارجي خمس أذرع. ويربط سليمان هذا المبنى بالهيكل بعوارض خشبية يصنعها الناس من الأرز. ولإكمال الهيكل والمبنى الخارجي، يستخدم سليمان قطعًا طويلة ومسطحة من خشب الأرز لبناء السقف. </w:t>
      </w:r>
    </w:p>
    <w:p>
      <w:pPr>
        <w:bidi/>
      </w:pPr>
      <w:r>
        <w:rPr>
          <w:rtl/>
          <w:cs/>
          <w:lang w:val="ar_AE" w:bidi="ar_AE"/>
        </w:rPr>
      </w:r>
      <w:r>
        <w:rPr>
          <w:b/>
          <w:rtl/>
          <w:cs/>
          <w:lang w:val="ar_AE" w:bidi="ar_AE"/>
        </w:rPr>
        <w:t>في المشهد الخامس</w:t>
      </w:r>
      <w:r>
        <w:rPr>
          <w:rtl/>
          <w:cs/>
          <w:lang w:val="ar_AE" w:bidi="ar_AE"/>
        </w:rPr>
        <w:t>: يعطي يهوه سليمان رسالة مفادها أنه إذا أطاع سليمان شرائع يهوه ووصاياه، فسيحفظ يهوه وعده للملك داود. سيسكن يهوه في الهيكل وسيكون مع شعب إسرائيل إلى الأبد.</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سليمان</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 xml:space="preserve">في المشهد الأول، وبعد مرور أربع سنوات على تولي سليمان المُلك على إسرائيل، يبدأ سليمان في بناء بيت -أو هيكل- ليهوه. سيكون هذا الهيكل مكانًا ليعبد شعب إسرائيل يهوه فيه. يبدأ الناس في بناء الهيكل في الربيع خلال شهر زيو، الذي هو الشهر الثاني من السنة بحسب التقويم الإسرائيلي. يقول الراوي إن شعب إسرائيل غادر أرض مصر منذ 480 سنة. </w:t>
      </w:r>
    </w:p>
    <w:p>
      <w:pPr>
        <w:bidi/>
      </w:pPr>
      <w:r>
        <w:rPr>
          <w:rtl/>
          <w:cs/>
          <w:lang w:val="ar_AE" w:bidi="ar_AE"/>
        </w:rPr>
      </w:r>
      <w:r>
        <w:rPr>
          <w:rtl/>
          <w:cs/>
          <w:lang w:val="ar_AE" w:bidi="ar_AE"/>
        </w:rPr>
        <w:t xml:space="preserve">إن الصلة بين الوقت الذي أنقذ فيه يهوه بني إسرائيل من مصر والوقت الذي يبدأ فيه سليمان في بناء الهيكل، تتيح لشعب إسرائيل معرفة أن الحدثين مهمان جدًا. وعد يهوه بأن يقود شعب إسرائيل إلى الأرض التي وعدهم بها، وأن يعيشوا في الأرض معه إلى الأبد. عندما يبني سليمان هيكلاً دائمًا لعبادة يهوه، يمكن لشعب إسرائيل أن يتذكر أن يهوه يحفظ وعده بأن يعيش مع الشعب في الأرض. </w:t>
      </w:r>
    </w:p>
    <w:p>
      <w:pPr>
        <w:bidi/>
      </w:pPr>
      <w:r>
        <w:rPr>
          <w:rtl/>
          <w:cs/>
          <w:lang w:val="ar_AE" w:bidi="ar_AE"/>
        </w:rPr>
      </w:r>
      <w:r>
        <w:rPr>
          <w:rtl/>
          <w:cs/>
          <w:lang w:val="ar_AE" w:bidi="ar_AE"/>
        </w:rPr>
        <w:t xml:space="preserve">توقّفوا هنا وناقشوا معًا: كيف يتذكر الناس الأحداث المهمة في ثقافتكم؟ أوقِفوا الاستماع إلى هذا التسجيل الصوتي هنا. </w:t>
      </w:r>
    </w:p>
    <w:p>
      <w:pPr>
        <w:bidi/>
      </w:pPr>
      <w:r>
        <w:rPr>
          <w:rtl/>
          <w:cs/>
          <w:lang w:val="ar_AE" w:bidi="ar_AE"/>
        </w:rPr>
      </w:r>
      <w:r>
        <w:rPr>
          <w:rtl/>
          <w:cs/>
          <w:lang w:val="ar_AE" w:bidi="ar_AE"/>
        </w:rPr>
        <w:t xml:space="preserve">في المشهد الثاني، يأمر سليمان العمال ببناء الهيكل. مع أن الراوي يتحدث عن كيفية بناء سليمان نفسه للهيكل وتزيينه، فإننا نعلم أن هذا يعني أن العمال يبنونه ويزينونه. يبدأ الراوي في الحديث عن عرض مبنى الهيكل وطوله. ويبلغ طول الهيكل الذي يبدأ سليمان في بنائه ستون ذراعًا، وعرضه عشرون ذراعًا، وارتفاعه ثلاثون ذراعًا. الذراع هو طريقة لقياس طول الشيء. ويبني سليمان رواقًا أو شرفة في مقدمة الهيكل. وهذا الرواق بعرض بقية الهيكل، ويمتد عشر أذرع من الهيكل. ويفتح سليمان فتحات في جدران الهيكل. هذه الفتحات مثل النوافذ، لكننا لسنا متأكدين من شكلها بالضبط. ومن المحتمل أن العمال فتحوا هذه الفتحات في الجزء العلوي من جدران الهيكل. لم تكن الفتحات واسعة، وربما كان لها إطارات أو زخارف حولها. لم يكن للفتحات أي زجاج في داخلها. </w:t>
      </w:r>
    </w:p>
    <w:p>
      <w:pPr>
        <w:bidi/>
      </w:pPr>
      <w:r>
        <w:rPr>
          <w:rtl/>
          <w:cs/>
          <w:lang w:val="ar_AE" w:bidi="ar_AE"/>
        </w:rPr>
      </w:r>
      <w:r>
        <w:rPr>
          <w:rtl/>
          <w:cs/>
          <w:lang w:val="ar_AE" w:bidi="ar_AE"/>
        </w:rPr>
        <w:t xml:space="preserve">بعد ذلك، يصف الراوي عرض المبنى المنفصل المحيط بالهيكل. يبني سليمان مبنى آخر مقابل الجدران الخارجية للهيكل يحتوي على ثلاثة طوابق، مع غرف صغيرة في كل طابق. ويضع سليمان فتحات النوافذ أعلى من هذه الطوابق الثلاثة في جدار الهيكل. ويبلغ عرض الطابق السفلي خمس أذرع، وعرض الطابق الأوسط ست أذرع، وعرض الطابق العلوي سبع أذرع. ولأننا لسنا متأكدين من شكل هذه الغرف، فربما كانت مُعلّقة فوق بعضها بعضًا حتى يبدو أن المبنى يتسع من الأسفل إلى الطابق العلوي. أو ربما كانت الغرف تبدو مثل الدرج، فيبدو الجدار أكثر ضيقًا من الطابق السفلي إلى الطابق العلوي. ويقطع سليمان حوافًا بارزة في جدران الهيكل. وتستند العوارض الخشبية التي تدعم المبنى الخارجي على الحواف، حتى لا يدخل أي منها في جدران الهيكل. </w:t>
      </w:r>
    </w:p>
    <w:p>
      <w:pPr>
        <w:bidi/>
      </w:pPr>
      <w:r>
        <w:rPr>
          <w:rtl/>
          <w:cs/>
          <w:lang w:val="ar_AE" w:bidi="ar_AE"/>
        </w:rPr>
      </w:r>
      <w:r>
        <w:rPr>
          <w:rtl/>
          <w:cs/>
          <w:lang w:val="ar_AE" w:bidi="ar_AE"/>
        </w:rPr>
        <w:t xml:space="preserve">توقّفوا هنا وناقشوا معًا: انظروا إلى صور أو رسوم بيانية تُظهر الشكل المحتمل للهيكل. كيف ستصفون قياسات الهيكل وتخطيطه بطريقة يمكن للناس في ثقافتكم أن يفهموها؟ أوقِفوا الاستماع إلى هذا التسجيل الصوتي هنا. </w:t>
      </w:r>
    </w:p>
    <w:p>
      <w:pPr>
        <w:bidi/>
      </w:pPr>
      <w:r>
        <w:rPr>
          <w:rtl/>
          <w:cs/>
          <w:lang w:val="ar_AE" w:bidi="ar_AE"/>
        </w:rPr>
      </w:r>
      <w:r>
        <w:rPr>
          <w:rtl/>
          <w:cs/>
          <w:lang w:val="ar_AE" w:bidi="ar_AE"/>
        </w:rPr>
        <w:t xml:space="preserve">في المشهد الثالث، يقطع العمال جميع الصخور التي سيستخدمونها لبناء الهيكل، بحيث تتراص الصخور معًا بإحكام لتشكل مبنى مربعًا وقويًا. جعل سليمان العمال يقطعون الصخور في المحاجر أو المناجم حتى لا يسمع أحد أي ضجيج من الأدوات الحديدية، مثل المطرقة أو الإزميل، في المكان الذي يُبنى فيه الهيكل. فخلال الوقت الذي يبني فيه سليمان الهيكل، لا يسمع أحد ضجيج الأدوات المعدنية. </w:t>
      </w:r>
    </w:p>
    <w:p>
      <w:pPr>
        <w:bidi/>
      </w:pPr>
      <w:r>
        <w:rPr>
          <w:rtl/>
          <w:cs/>
          <w:lang w:val="ar_AE" w:bidi="ar_AE"/>
        </w:rPr>
      </w:r>
      <w:r>
        <w:rPr>
          <w:rtl/>
          <w:cs/>
          <w:lang w:val="ar_AE" w:bidi="ar_AE"/>
        </w:rPr>
        <w:t xml:space="preserve">في المشهد الرابع، يتحدث الراوي أكثر عن المبنى المنفصل المحيط بالهيكل. ويضع سليمان الباب لدخول الغرف في أدنى طابق من المبنى الخارجي على الجانب الجنوبي من الهيكل. وكانت الواجهة الأمامية للهيكل تواجه الشرق، والخلف يواجه الغرب. ويبني سليمان سلمًا ليصعد الناس إلى الغرف في الطوابق الوسطى والعلوية. ولا نعرف بالضبط شكل السُلم، لكن ربما كان على شكل لولبي. </w:t>
      </w:r>
    </w:p>
    <w:p>
      <w:pPr>
        <w:bidi/>
      </w:pPr>
      <w:r>
        <w:rPr>
          <w:rtl/>
          <w:cs/>
          <w:lang w:val="ar_AE" w:bidi="ar_AE"/>
        </w:rPr>
      </w:r>
      <w:r>
        <w:rPr>
          <w:rtl/>
          <w:cs/>
          <w:lang w:val="ar_AE" w:bidi="ar_AE"/>
        </w:rPr>
        <w:t>توقّفوا هنا وانظروا معًا إلى صورة لدرج لولبي. أوقِفوا الاستماع إلى هذا التسجيل الصوتي هنا.</w:t>
      </w:r>
    </w:p>
    <w:p>
      <w:pPr>
        <w:bidi/>
      </w:pPr>
      <w:r>
        <w:rPr>
          <w:rtl/>
          <w:cs/>
          <w:lang w:val="ar_AE" w:bidi="ar_AE"/>
        </w:rPr>
      </w:r>
      <w:r>
        <w:rPr>
          <w:rtl/>
          <w:cs/>
          <w:lang w:val="ar_AE" w:bidi="ar_AE"/>
        </w:rPr>
        <w:t xml:space="preserve">ثم يتحدث الراوي عن ارتفاع الهيكل وسقفه. ويكمل سليمان الهيكل ويضع سقفًا من الألواح الخشبية أعلاه. ويصنع سليمان هذا السقف من خشب الأرز، ومن المرجح أن يكون مسطحًا. والبناء الخارجي الذي يبنيه سليمان به غرف أو طوابق ارتفاعها خمس أذرع. ولا نعرف بالضبط كيف استخدم الناس هذه الغرف، لكن، في الغالب، استخدم عمال الهيكل بعضها للتخزين. وتربط العوارض الخشبية المبنى ذا الغرف بالهيكل. </w:t>
      </w:r>
    </w:p>
    <w:p>
      <w:pPr>
        <w:bidi/>
      </w:pPr>
      <w:r>
        <w:rPr>
          <w:rtl/>
          <w:cs/>
          <w:lang w:val="ar_AE" w:bidi="ar_AE"/>
        </w:rPr>
      </w:r>
      <w:r>
        <w:rPr>
          <w:rtl/>
          <w:cs/>
          <w:lang w:val="ar_AE" w:bidi="ar_AE"/>
        </w:rPr>
        <w:t>في المشهد الخامس، يسمع سليمان كلمة يهوه. ومن المرجح أن يهوه يتحدث إلى سليمان من خلال نبي. كثيرًا ما كان الأنبياء يستخدمون عبارة "كلمة يهوه" ليُظهروا للناس أنهم تكلموا بكلمات جاءت من يهوه مباشرة. فيقول الرب لسليمان: "أريد أن أقول لك شيئًا عن هذا الهيكل الذي تبنيه. يجب أن تطيع جميع الشرائع والتوجيهات التي أعطيتها لك. في الكتاب المُقدَّس، عندما يستخدم الرواة الفرائض، والأحكام، والوصايا معًا، يمكننا أن نقول ببساطة إن هذه هي شرائع يهوه وتعليماته. ينبغي لسليمان أن يطيع كل ما يقوله يهوه. ويواصل يهوه إخبار سليمان، قائلاً: "إذا عشت بهذه الطريقة، فسأفعل لك ما وعدت به الملك داود أبيك. وسأسكن هنا بين شعبي، شعب إسرائيل. لن أتخلى عنه".</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سفر الملوك الأول ٦: ١–١٣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خمسة مشاهد.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سليمان</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 xml:space="preserve">خلال السنة الرابعة من حكم سليمان، في منتصف الربيع، في شهر زيو، يبدأ سليمان في بناء الهيكل. لقد مرت أربعمائة وثمانون سنة منذ أن خرج بنو إسرائيل من مصر. ويبلغ طول الهيكل ستين ذراعًا، وعرضه عشرين ذراعًا، وارتفاعه ثلاثين ذراعًا. والرواق الذي يمتد عبر عرض الهيكل في المقدمة يمتد عشر أذرع من أمام الهيكل. كما فتح سليمان فتحات مثل النوافذ في جدران الهيكل، وبنى بناء مستقلًا حول جدران الهيكل. ويتكون هذا المبنى المنفصل من ثلاثة طوابق. ويبلغ عرض الطابق السفلي خمس أذرع، وعرض الطابق الأوسط ست أذرع، وعرض الطابق العلوي سبع أذرع. ووضعت العوارض الخشبية على حواف جدران الهيكل، وربطت الهيكل بالبناء الآخر. </w:t>
      </w:r>
    </w:p>
    <w:p>
      <w:pPr>
        <w:bidi/>
      </w:pPr>
      <w:r>
        <w:rPr>
          <w:rtl/>
          <w:cs/>
          <w:lang w:val="ar_AE" w:bidi="ar_AE"/>
        </w:rPr>
      </w:r>
      <w:r>
        <w:rPr>
          <w:rtl/>
          <w:cs/>
          <w:lang w:val="ar_AE" w:bidi="ar_AE"/>
        </w:rPr>
        <w:t>أوقفوا التمثيل. اسألوا الشخص الذي يؤدي دور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أنا فرح لأنني أستطيع أن أبني بيتًا دائمًا يمكننا أن نعبد الرب فيه؛ أو </w:t>
      </w:r>
    </w:p>
    <w:p>
      <w:pPr>
        <w:pStyle w:val="ListBullet"/>
        <w:bidi/>
        <w:spacing w:line="240" w:lineRule="auto"/>
        <w:ind w:left="720"/>
      </w:pPr>
      <w:r>
        <w:rPr>
          <w:rtl/>
          <w:cs/>
          <w:lang w:val="ar_AE" w:bidi="ar_AE"/>
        </w:rPr>
      </w:r>
      <w:r>
        <w:rPr>
          <w:rtl/>
          <w:cs/>
          <w:lang w:val="ar_AE" w:bidi="ar_AE"/>
        </w:rPr>
        <w:t xml:space="preserve">أشعر بالفخر لأنه يمكنني بناء الهيكل من جميع المواد التي جمعها أبي داود.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ويقطع العمال الحجارة للهيكل في مكان آخر، ولا يسمع أحد صوت أي أدوات معدنية في موقع بناء الهيكل. وعلى الجانب الجنوبي من الهيكل، صنع سليمان طريقًا للدخول إلى المبنى المنفصل الذي يقع خارج جدران الهيكل. ومن هناك، يمكن للناس استخدام الدرج للصعود إلى الغرف في الطوابق الوسطى والعليا. ويكمل سليمان الغرف الجانبية في المبنى الخارجي، ويبلغ ارتفاع كل غرفة خمس أذرع. ويربط العمال هذا المبنى بالهيكل بعوارض خشبية يصنعونها من خشب الأرز. ولإكمال الهيكل والمبنى الخارجي، استخدم سليمان قطعًا طويلة ومسطحة من خشب الأرز لبناء السقف. </w:t>
      </w:r>
    </w:p>
    <w:p>
      <w:pPr>
        <w:bidi/>
      </w:pPr>
      <w:r>
        <w:rPr>
          <w:rtl/>
          <w:cs/>
          <w:lang w:val="ar_AE" w:bidi="ar_AE"/>
        </w:rPr>
      </w:r>
      <w:r>
        <w:rPr>
          <w:rtl/>
          <w:cs/>
          <w:lang w:val="ar_AE" w:bidi="ar_AE"/>
        </w:rPr>
        <w:t>أوقفوا التمثيل. اسألوا الأشخاص الذين يؤدّون دور شعب إسرائيل: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نشعر بالسعادة لأن عملنا الشاق جعل لنا مكانًا لعبادة الرب؛ أو </w:t>
      </w:r>
    </w:p>
    <w:p>
      <w:pPr>
        <w:pStyle w:val="ListBullet"/>
        <w:bidi/>
        <w:spacing w:line="240" w:lineRule="auto"/>
        <w:ind w:left="720"/>
      </w:pPr>
      <w:r>
        <w:rPr>
          <w:rtl/>
          <w:cs/>
          <w:lang w:val="ar_AE" w:bidi="ar_AE"/>
        </w:rPr>
      </w:r>
      <w:r>
        <w:rPr>
          <w:rtl/>
          <w:cs/>
          <w:lang w:val="ar_AE" w:bidi="ar_AE"/>
        </w:rPr>
        <w:t xml:space="preserve">نشعر بالدهشة لأننا نستطيع أن نبني الهيكل الذي وعد الرب الملك داود به.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ويسلم الرب رسالة إلى سليمان. فيقول الرب لسليمان: "أريد أن أقول لك شيئًا عن هذا الهيكل الذي تبنيه. يجب أن تطيع جميع الشرائع والتوجيهات التي أعطيتها لك. إذا عشت بهذه الطريقة، فسأفعل من أجلك ما وعدت به الملك داود أبيك. وسأسكن هنا بين شعبي، شعب إسرائيل. ولن أتركهم." </w:t>
      </w:r>
    </w:p>
    <w:p>
      <w:pPr>
        <w:bidi/>
      </w:pPr>
      <w:r>
        <w:rPr>
          <w:rtl/>
          <w:cs/>
          <w:lang w:val="ar_AE" w:bidi="ar_AE"/>
        </w:rPr>
      </w:r>
      <w:r>
        <w:rPr>
          <w:rtl/>
          <w:cs/>
          <w:lang w:val="ar_AE" w:bidi="ar_AE"/>
        </w:rPr>
        <w:t>أوقفوا التمثيل. اسألوا الشخص الذي يؤدي دور يهوه: "بماذا تشعر أو تفكر؟" قد يجيب بعبارات مثل:</w:t>
      </w:r>
    </w:p>
    <w:p>
      <w:pPr>
        <w:pStyle w:val="ListBullet"/>
        <w:bidi/>
        <w:spacing w:line="240" w:lineRule="auto"/>
        <w:ind w:left="720"/>
      </w:pPr>
      <w:r>
        <w:rPr>
          <w:rtl/>
          <w:cs/>
          <w:lang w:val="ar_AE" w:bidi="ar_AE"/>
        </w:rPr>
      </w:r>
      <w:r>
        <w:rPr>
          <w:rtl/>
          <w:cs/>
          <w:lang w:val="ar_AE" w:bidi="ar_AE"/>
        </w:rPr>
        <w:t xml:space="preserve">"أشعر بالرضا لأن سليمان بنى هذا الهيكل من أجلي"، أو </w:t>
      </w:r>
    </w:p>
    <w:p>
      <w:pPr>
        <w:pStyle w:val="ListBullet"/>
        <w:bidi/>
        <w:spacing w:line="240" w:lineRule="auto"/>
        <w:ind w:left="720"/>
      </w:pPr>
      <w:r>
        <w:rPr>
          <w:rtl/>
          <w:cs/>
          <w:lang w:val="ar_AE" w:bidi="ar_AE"/>
        </w:rPr>
      </w:r>
      <w:r>
        <w:rPr>
          <w:rtl/>
          <w:cs/>
          <w:lang w:val="ar_AE" w:bidi="ar_AE"/>
        </w:rPr>
        <w:t>أشعر بالأمل في أن يطيع سليمان وشعب إسرائيل وصاياي حتى أتمكن من العيش في هذا الهيكل مع شعبي إسرائيل.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سفر الملوك الأول ٦: ١–١٣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توقَّفوا هنا واستمعوا معًا: إذا كنتم قد ترجمتم سفر أخبار الأيام الثاني 3: 1 - 14 بالفعل، حيث نسمع هذه المعلومات نفسها، فاستمعوا إلى ترجمتكم لذلك المقطع معًا. أوقِفوا الاستماع إلى هذا التسجيل الصوتي هنا. </w:t>
      </w:r>
    </w:p>
    <w:p>
      <w:pPr>
        <w:bidi/>
      </w:pPr>
      <w:r>
        <w:rPr>
          <w:rtl/>
          <w:cs/>
          <w:lang w:val="ar_AE" w:bidi="ar_AE"/>
        </w:rPr>
      </w:r>
      <w:r>
        <w:rPr>
          <w:rtl/>
          <w:cs/>
          <w:lang w:val="ar_AE" w:bidi="ar_AE"/>
        </w:rPr>
        <w:t xml:space="preserve">وعندما كان سليمان </w:t>
      </w:r>
      <w:r>
        <w:rPr>
          <w:b/>
          <w:rtl/>
          <w:cs/>
          <w:lang w:val="ar_AE" w:bidi="ar_AE"/>
        </w:rPr>
        <w:t>ملكًا</w:t>
      </w:r>
      <w:r>
        <w:rPr>
          <w:rtl/>
          <w:cs/>
          <w:lang w:val="ar_AE" w:bidi="ar_AE"/>
        </w:rPr>
        <w:t xml:space="preserve"> على </w:t>
      </w:r>
      <w:r>
        <w:rPr>
          <w:b/>
          <w:rtl/>
          <w:cs/>
          <w:lang w:val="ar_AE" w:bidi="ar_AE"/>
        </w:rPr>
        <w:t>إسرائيل</w:t>
      </w:r>
      <w:r>
        <w:rPr>
          <w:rtl/>
          <w:cs/>
          <w:lang w:val="ar_AE" w:bidi="ar_AE"/>
        </w:rPr>
        <w:t xml:space="preserve"> لمدة أربع سنوات، في الربيع، في شهر زيو، الذي هو الشهر الثاني من السنة في إسرائيل، بدأ في بناء </w:t>
      </w:r>
      <w:r>
        <w:rPr>
          <w:b/>
          <w:rtl/>
          <w:cs/>
          <w:lang w:val="ar_AE" w:bidi="ar_AE"/>
        </w:rPr>
        <w:t>الهيكل</w:t>
      </w:r>
      <w:r>
        <w:rPr>
          <w:rtl/>
          <w:cs/>
          <w:lang w:val="ar_AE" w:bidi="ar_AE"/>
        </w:rPr>
        <w:t xml:space="preserve">. إسرائيل هو اسم الأرض التي كان بنو إسرائيل يسكنون فيها. الملك هو شخص يحكم مدينة أو منطقة، مثل إقليم أو بلد. والهيكل هو المكان الذي كان بنو إسرائيل يعبدون الله فيه. ويسمّي الناس الهيكل أيضًا "بيت يهوه". لمزيد من المعلومات عن إسرائيل، والملك، والهيكل، يرجى مراجعة قاموس الكلمات الرئيسية. استخدموا الكلمات أو العبارات نفسها التي استخدمتموها في المقاطع السابقة للإشارة إلى إسرائيل، والملك، والهيكل. </w:t>
      </w:r>
    </w:p>
    <w:p>
      <w:pPr>
        <w:bidi/>
      </w:pPr>
      <w:r>
        <w:rPr>
          <w:rtl/>
          <w:cs/>
          <w:lang w:val="ar_AE" w:bidi="ar_AE"/>
        </w:rPr>
      </w:r>
      <w:r>
        <w:rPr>
          <w:rtl/>
          <w:cs/>
          <w:lang w:val="ar_AE" w:bidi="ar_AE"/>
        </w:rPr>
        <w:t xml:space="preserve">توقَّفوا هنا وانظروا إلى صورة لما كان يبدو عليه الهيكل. أوقِفوا الاستماع إلى هذا التسجيل الصوتي هنا. </w:t>
      </w:r>
    </w:p>
    <w:p>
      <w:pPr>
        <w:bidi/>
      </w:pPr>
      <w:r>
        <w:rPr>
          <w:rtl/>
          <w:cs/>
          <w:lang w:val="ar_AE" w:bidi="ar_AE"/>
        </w:rPr>
      </w:r>
      <w:r>
        <w:rPr>
          <w:rtl/>
          <w:cs/>
          <w:lang w:val="ar_AE" w:bidi="ar_AE"/>
        </w:rPr>
        <w:t xml:space="preserve">يبني سليمان الهيكل </w:t>
      </w:r>
      <w:r>
        <w:rPr>
          <w:b/>
          <w:rtl/>
          <w:cs/>
          <w:lang w:val="ar_AE" w:bidi="ar_AE"/>
        </w:rPr>
        <w:t>ليهوه.</w:t>
      </w:r>
      <w:r>
        <w:rPr>
          <w:rtl/>
          <w:cs/>
          <w:lang w:val="ar_AE" w:bidi="ar_AE"/>
        </w:rPr>
        <w:t xml:space="preserve"> يهوه هو اسم يُعطيه الله لنفسه. ويذكّر هذا الاسم الناس بالعهد أو الوعد الخاص الذي قطعه الله مع بني إسرائيل. لمزيد من المعلومات عن يهوه، راجعوا "قاموس الكلمات الرئيسية". استخدموا الكلمة أو العبارة ذاتها لـ "يهوه" كما استخدمتموها في المقاطع السابقة. </w:t>
      </w:r>
    </w:p>
    <w:p>
      <w:pPr>
        <w:bidi/>
      </w:pPr>
      <w:r>
        <w:rPr>
          <w:rtl/>
          <w:cs/>
          <w:lang w:val="ar_AE" w:bidi="ar_AE"/>
        </w:rPr>
      </w:r>
      <w:r>
        <w:rPr>
          <w:rtl/>
          <w:cs/>
          <w:lang w:val="ar_AE" w:bidi="ar_AE"/>
        </w:rPr>
        <w:t>وكان طول الهيكل الذي يبنيه سليمان ستون ذراعًا، وعرضه عشرون ذراعًا، وارتفاعه ثلاثون ذراعًا. الذراع هو طريقة لقياس طول الشيء. ويعادل الذراع الواحد تقريبًا طول ذراع الرجل من الكوع إلى أطراف الأصابع، وهو ما يعادل 50 سنتيمترًا تقريبًا.</w:t>
      </w:r>
    </w:p>
    <w:p>
      <w:pPr>
        <w:bidi/>
      </w:pPr>
      <w:r>
        <w:rPr>
          <w:rtl/>
          <w:cs/>
          <w:lang w:val="ar_AE" w:bidi="ar_AE"/>
        </w:rPr>
      </w:r>
      <w:r>
        <w:rPr>
          <w:rtl/>
          <w:cs/>
          <w:lang w:val="ar_AE" w:bidi="ar_AE"/>
        </w:rPr>
        <w:t xml:space="preserve">توقّفوا هنا وناقِشوا كمجموعة: ما الكلمة أو العبارة التي ستستخدمونها لكلمة </w:t>
      </w:r>
      <w:r>
        <w:rPr>
          <w:b/>
          <w:rtl/>
          <w:cs/>
          <w:lang w:val="ar_AE" w:bidi="ar_AE"/>
        </w:rPr>
        <w:t>ذراع</w:t>
      </w:r>
      <w:r>
        <w:rPr>
          <w:rtl/>
          <w:cs/>
          <w:lang w:val="ar_AE" w:bidi="ar_AE"/>
        </w:rPr>
        <w:t xml:space="preserve">؟ لمزيد من المعلومات، ارجعوا إلى قاموس الكلمات الرئيسية للبحث عن كلمة ذراع. إذا كنتم قد ترجمتم هذه الكلمة فعلًا في سِفر آخر من الكتاب المُقدَّس، استخدموا الكلمة ذاتها التي استخدمتم هناك. أوقِفوا الاستماع إلى هذا التسجيل الصوتي هنا. </w:t>
      </w:r>
    </w:p>
    <w:p>
      <w:pPr>
        <w:bidi/>
      </w:pPr>
      <w:r>
        <w:rPr>
          <w:rtl/>
          <w:cs/>
          <w:lang w:val="ar_AE" w:bidi="ar_AE"/>
        </w:rPr>
      </w:r>
      <w:r>
        <w:rPr>
          <w:rtl/>
          <w:cs/>
          <w:lang w:val="ar_AE" w:bidi="ar_AE"/>
        </w:rPr>
        <w:t xml:space="preserve">ويبلغ عرض الرواق أو مساحة الدخول للهيكل عشرين ذراعًا، ويمتد عشر أذرع أمام الهيكل. والرواق، الذي يسمّيه الناس أحيانًا الشرفة، هو جزء من بناء له أعمدة بدلًا من الجدران لرفع السقف. ويفتح سليمان النوافذ الضيقة في جدران الهيكل. ثم يبني سليمان بناء حول الجزء الخارجي من جدران الهيكل. ويحتوي هذا المبنى على غرف صغيرة كثيرة. </w:t>
      </w:r>
    </w:p>
    <w:p>
      <w:pPr>
        <w:bidi/>
      </w:pPr>
      <w:r>
        <w:rPr>
          <w:rtl/>
          <w:cs/>
          <w:lang w:val="ar_AE" w:bidi="ar_AE"/>
        </w:rPr>
      </w:r>
      <w:r>
        <w:rPr>
          <w:rtl/>
          <w:cs/>
          <w:lang w:val="ar_AE" w:bidi="ar_AE"/>
        </w:rPr>
        <w:t xml:space="preserve">توقَّفوا هنا وانظروا إلى صورة الرواق وصورة لما كان يبدو عليه المبنى المنفصل حول الهيكل. ناقشوا معًا الكلمة أو العبارة التي ستستخدمونها للإشارة إلى </w:t>
      </w:r>
      <w:r>
        <w:rPr>
          <w:b/>
          <w:rtl/>
          <w:cs/>
          <w:lang w:val="ar_AE" w:bidi="ar_AE"/>
        </w:rPr>
        <w:t>الرواق</w:t>
      </w:r>
      <w:r>
        <w:rPr>
          <w:rtl/>
          <w:cs/>
          <w:lang w:val="ar_AE" w:bidi="ar_AE"/>
        </w:rPr>
        <w:t xml:space="preserve">.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ويشكّل العمال الحجارة التي سيستخدمونها لبناء الهيكل في </w:t>
      </w:r>
      <w:r>
        <w:rPr>
          <w:b/>
          <w:rtl/>
          <w:cs/>
          <w:lang w:val="ar_AE" w:bidi="ar_AE"/>
        </w:rPr>
        <w:t>المحاجر</w:t>
      </w:r>
      <w:r>
        <w:rPr>
          <w:rtl/>
          <w:cs/>
          <w:lang w:val="ar_AE" w:bidi="ar_AE"/>
        </w:rPr>
        <w:t xml:space="preserve">. والمحاجر عادةً هي حفرة كبيرة وعميقة، يُخرج العمال الحجارة منها. ونعلم من القصص السابقة أن هذه المحاجر ربما كانت في تلال إسرائيل. استخدموا الكلمة أو العبارة نفسها التي استخدمتموها في المقاطع السابقة للإشارة إلى المحاجر. </w:t>
      </w:r>
    </w:p>
    <w:p>
      <w:pPr>
        <w:bidi/>
      </w:pPr>
      <w:r>
        <w:rPr>
          <w:rtl/>
          <w:cs/>
          <w:lang w:val="ar_AE" w:bidi="ar_AE"/>
        </w:rPr>
      </w:r>
      <w:r>
        <w:rPr>
          <w:rtl/>
          <w:cs/>
          <w:lang w:val="ar_AE" w:bidi="ar_AE"/>
        </w:rPr>
        <w:t xml:space="preserve">في المكان الذي يبني فيه العمال الهيكل، لا يستخدم أحد الأدوات المعدنية مثل المطرقة أو الإزميل، ولذلك لا يسمع أحد صوت الأدوات الحديدية في المكان الذي يبني فيه الناس الهيكل. والمطرقة هي أداة لها مقبض خشبي ونهاية معدنية يستخدمها الناس لكسر الأشياء أو لضرب المسامير. وكان الناس يستخدمون المطرقة والإزميل معًا لتكسير الحجارة وتشكيلها. في الغالب كان الناس يصنعون هذه الأدوات من الحديد. </w:t>
      </w:r>
    </w:p>
    <w:p>
      <w:pPr>
        <w:bidi/>
      </w:pPr>
      <w:r>
        <w:rPr>
          <w:rtl/>
          <w:cs/>
          <w:lang w:val="ar_AE" w:bidi="ar_AE"/>
        </w:rPr>
      </w:r>
      <w:r>
        <w:rPr>
          <w:rtl/>
          <w:cs/>
          <w:lang w:val="ar_AE" w:bidi="ar_AE"/>
        </w:rPr>
        <w:t xml:space="preserve">توقَّفوا هنا وانظروا إلى صورة لمطرقة وإزميل. ناقشوا معًا الكلمة أو العبارة التي ستستخدمونها للإشارة إلى </w:t>
      </w:r>
      <w:r>
        <w:rPr>
          <w:b/>
          <w:rtl/>
          <w:cs/>
          <w:lang w:val="ar_AE" w:bidi="ar_AE"/>
        </w:rPr>
        <w:t>المطرقة</w:t>
      </w:r>
      <w:r>
        <w:rPr>
          <w:rtl/>
          <w:cs/>
          <w:lang w:val="ar_AE" w:bidi="ar_AE"/>
        </w:rPr>
        <w:t xml:space="preserve"> و</w:t>
      </w:r>
      <w:r>
        <w:rPr>
          <w:b/>
          <w:rtl/>
          <w:cs/>
          <w:lang w:val="ar_AE" w:bidi="ar_AE"/>
        </w:rPr>
        <w:t>الإزميل</w:t>
      </w:r>
      <w:r>
        <w:rPr>
          <w:rtl/>
          <w:cs/>
          <w:lang w:val="ar_AE" w:bidi="ar_AE"/>
        </w:rPr>
        <w:t xml:space="preserve">. وإذا كنتم قد ترجمتم هذه الكلمات فعلًا في سِفر آخر من الكتاب المقدّس، فاستخدموا الكلمات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ويقول الراوي إن سليمان بنى المبنى المنفصل حول الجزء الخارجي من الغرفة الرئيسية والغرفة الداخلية للهيكل، أي قدس الأقداس. والمقدس هو كلمة أخرى تُشير إلى قدس الأقداس، أي الغرفة الداخلية في الهيكل، حيث كان الكهنة يحتفظون بتابوت العهد. </w:t>
      </w:r>
    </w:p>
    <w:p>
      <w:pPr>
        <w:bidi/>
      </w:pPr>
      <w:r>
        <w:rPr>
          <w:rtl/>
          <w:cs/>
          <w:lang w:val="ar_AE" w:bidi="ar_AE"/>
        </w:rPr>
      </w:r>
      <w:r>
        <w:rPr>
          <w:rtl/>
          <w:cs/>
          <w:lang w:val="ar_AE" w:bidi="ar_AE"/>
        </w:rPr>
        <w:t xml:space="preserve">توقَّفوا هنا وناقشوا كمجموعة أي كلمة أو تعبير ستستخدمون لكلمة </w:t>
      </w:r>
      <w:r>
        <w:rPr>
          <w:b/>
          <w:rtl/>
          <w:cs/>
          <w:lang w:val="ar_AE" w:bidi="ar_AE"/>
        </w:rPr>
        <w:t>"قدس"</w:t>
      </w:r>
      <w:r>
        <w:rPr>
          <w:rtl/>
          <w:cs/>
          <w:lang w:val="ar_AE" w:bidi="ar_AE"/>
        </w:rPr>
        <w:t xml:space="preserve">. يرجى مراجعة كلمة المقدِس في قاموس الكلمات الرئيسية لمزيد من المعلومات.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ويكون مدخل المبنى ذي الغرف على الجانب الجنوبي من الهيكل. ومن ذلك المدخل، يمكن للشخص أن يصعد سلمًا إلى الطابق الأوسط أو إلى الطابق الأعلى. ومن المرجح أن يكون هذا سلمًا لولبيًا يلتف حول عمود مركزي، مما يجعل الدرجات تبدو مثل الحلزون. </w:t>
      </w:r>
    </w:p>
    <w:p>
      <w:pPr>
        <w:bidi/>
      </w:pPr>
      <w:r>
        <w:rPr>
          <w:rtl/>
          <w:cs/>
          <w:lang w:val="ar_AE" w:bidi="ar_AE"/>
        </w:rPr>
      </w:r>
      <w:r>
        <w:rPr>
          <w:rtl/>
          <w:cs/>
          <w:lang w:val="ar_AE" w:bidi="ar_AE"/>
        </w:rPr>
        <w:t xml:space="preserve">توقَّفوا هنا وانظروا إلى صورة سلم لولبي. ناقشوا معًا الكلمة أو العبارة التي ستستخدمونها للإشارة إلى </w:t>
      </w:r>
      <w:r>
        <w:rPr>
          <w:b/>
          <w:rtl/>
          <w:cs/>
          <w:lang w:val="ar_AE" w:bidi="ar_AE"/>
        </w:rPr>
        <w:t>السلم</w:t>
      </w:r>
      <w:r>
        <w:rPr>
          <w:rtl/>
          <w:cs/>
          <w:lang w:val="ar_AE" w:bidi="ar_AE"/>
        </w:rPr>
        <w:t xml:space="preserve">.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ويكمل سليمان الهيكل بسقف مسطح يصنعه الناس بألواح خشبية. ثم تأتي </w:t>
      </w:r>
      <w:r>
        <w:rPr>
          <w:b/>
          <w:rtl/>
          <w:cs/>
          <w:lang w:val="ar_AE" w:bidi="ar_AE"/>
        </w:rPr>
        <w:t>كلمة</w:t>
      </w:r>
      <w:r>
        <w:rPr>
          <w:rtl/>
          <w:cs/>
          <w:lang w:val="ar_AE" w:bidi="ar_AE"/>
        </w:rPr>
        <w:t xml:space="preserve"> يهوه، أو رسالة من يهوه، إلى سليمان. استخدموا الكلمة أو العبارة نفسها التي استخدمتموها سابقًا لترجمة "كلمة" يهوه، ويرجى مراجعة "الكلمة" في قاموس الكلمات الرئيسية لمزيد من المعلومات. </w:t>
      </w:r>
    </w:p>
    <w:p>
      <w:pPr>
        <w:bidi/>
      </w:pPr>
      <w:r>
        <w:rPr>
          <w:rtl/>
          <w:cs/>
          <w:lang w:val="ar_AE" w:bidi="ar_AE"/>
        </w:rPr>
      </w:r>
      <w:r>
        <w:rPr>
          <w:rtl/>
          <w:cs/>
          <w:lang w:val="ar_AE" w:bidi="ar_AE"/>
        </w:rPr>
        <w:t>ويأمر الرب سليمان أن يطيع جميع فرائضه وأحكامه ووصاياه. ولمزيد من المعلومات عن الفرائض والأحكام والوصايا، راجعوا قاموس الكلمات الرئيسية. تذكّروا أنه عندما يستخدم الراوي هذه الكلمات معًا، يمكنكم أن تقولوا ببساطة إن يهوه يأمر سليمان أن يطيع جميع "نواميس الرب (يهوه) وتعليماته".</w:t>
      </w:r>
    </w:p>
    <w:p>
      <w:pPr>
        <w:bidi/>
      </w:pPr>
      <w:r>
        <w:rPr>
          <w:rtl/>
          <w:cs/>
          <w:lang w:val="ar_AE" w:bidi="ar_AE"/>
        </w:rPr>
      </w:r>
      <w:r>
        <w:rPr>
          <w:rtl/>
          <w:cs/>
          <w:lang w:val="ar_AE" w:bidi="ar_AE"/>
        </w:rPr>
        <w:t xml:space="preserve">توقَّفوا هنا وقرروا معًا ما إذا كنتم ستستخدمون الكلمات الثلاث للإشارة إلى </w:t>
      </w:r>
      <w:r>
        <w:rPr>
          <w:b/>
          <w:rtl/>
          <w:cs/>
          <w:lang w:val="ar_AE" w:bidi="ar_AE"/>
        </w:rPr>
        <w:t>الفرائض</w:t>
      </w:r>
      <w:r>
        <w:rPr>
          <w:rtl/>
          <w:cs/>
          <w:lang w:val="ar_AE" w:bidi="ar_AE"/>
        </w:rPr>
        <w:t xml:space="preserve">، </w:t>
      </w:r>
      <w:r>
        <w:rPr>
          <w:b/>
          <w:rtl/>
          <w:cs/>
          <w:lang w:val="ar_AE" w:bidi="ar_AE"/>
        </w:rPr>
        <w:t>والأحكام</w:t>
      </w:r>
      <w:r>
        <w:rPr>
          <w:rtl/>
          <w:cs/>
          <w:lang w:val="ar_AE" w:bidi="ar_AE"/>
        </w:rPr>
        <w:t xml:space="preserve">، </w:t>
      </w:r>
      <w:r>
        <w:rPr>
          <w:b/>
          <w:rtl/>
          <w:cs/>
          <w:lang w:val="ar_AE" w:bidi="ar_AE"/>
        </w:rPr>
        <w:t>والوصايا</w:t>
      </w:r>
      <w:r>
        <w:rPr>
          <w:rtl/>
          <w:cs/>
          <w:lang w:val="ar_AE" w:bidi="ar_AE"/>
        </w:rPr>
        <w:t>، أم ستقولون ببساطة "نواميس يهوه وتعليماته".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6:14–38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ملوك الأول 6: 14 - 38 واحفظوه في قلوبكم. </w:t>
      </w:r>
    </w:p>
    <w:p>
      <w:pPr>
        <w:bidi/>
      </w:pPr>
      <w:r>
        <w:rPr>
          <w:rtl/>
          <w:cs/>
          <w:lang w:val="ar_AE" w:bidi="ar_AE"/>
        </w:rPr>
      </w:r>
      <w:r>
        <w:rPr>
          <w:rtl/>
          <w:cs/>
          <w:lang w:val="ar_AE" w:bidi="ar_AE"/>
        </w:rPr>
        <w:t xml:space="preserve">استمعوا إلى النسخة الصوتية من سفر ملوك الأول 6: 14 - 38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سفر ملوك الأول 6: 14 - 38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المقطع السابق، بدأ سليمان في جعل عماله يبنون الهيكل ليهوه. تتذكرون أنه على الرغم من أن الراوي يقول إن سليمان بنى الهيكل، فإننا نعرف أنه وجه الكثير من الناس للمساعدة في بناء هيكل يهوه. واستخدم سليمان الحجارة لبناء جدران الهيكل والأسوار المحيطة به. ثم أخبر يهوه سليمان أنه إذا أطاع وصاياه، فسيعيش الرب في وسط شعب إسرائيل إلى الأبد. </w:t>
      </w:r>
    </w:p>
    <w:p>
      <w:pPr>
        <w:bidi/>
      </w:pPr>
      <w:r>
        <w:rPr>
          <w:rtl/>
          <w:cs/>
          <w:lang w:val="ar_AE" w:bidi="ar_AE"/>
        </w:rPr>
      </w:r>
      <w:r>
        <w:rPr>
          <w:rtl/>
          <w:cs/>
          <w:lang w:val="ar_AE" w:bidi="ar_AE"/>
        </w:rPr>
        <w:t xml:space="preserve">في هذا المقطع، ستسمعون المزيد من التفاصيل عن كيفية بناء سليمان للهيكل والانتهاء منه من الداخل. </w:t>
      </w:r>
    </w:p>
    <w:p>
      <w:pPr>
        <w:bidi/>
      </w:pPr>
      <w:r>
        <w:rPr>
          <w:rtl/>
          <w:cs/>
          <w:lang w:val="ar_AE" w:bidi="ar_AE"/>
        </w:rPr>
      </w:r>
      <w:r>
        <w:rPr>
          <w:rtl/>
          <w:cs/>
          <w:lang w:val="ar_AE" w:bidi="ar_AE"/>
        </w:rPr>
        <w:t xml:space="preserve">توقَّفوا هنا واستمعوا معًا: إذا كنتم قد ترجمتم سفر أخبار الثاني 3: 1 - 14 بالفعل، حيث نسمع هذه المعلومات نفسها، فاستمعوا إلى ترجمتكم لذلك المقطع معًا. أوقِفوا الاستماع إلى هذا التسجيل الصوتي هنا. </w:t>
      </w:r>
    </w:p>
    <w:p>
      <w:pPr>
        <w:bidi/>
      </w:pPr>
      <w:r>
        <w:rPr>
          <w:rtl/>
          <w:cs/>
          <w:lang w:val="ar_AE" w:bidi="ar_AE"/>
        </w:rPr>
      </w:r>
      <w:r>
        <w:rPr>
          <w:rtl/>
          <w:cs/>
          <w:lang w:val="ar_AE" w:bidi="ar_AE"/>
        </w:rPr>
        <w:t xml:space="preserve">ويغطي سليمان الجزء الداخلي من جدران الهيكل بألواح خشبية مسطحة صنعها الناس من أشجار الأرز. وهذه الألواح تغطي الجدران من الأرض إلى السقف. كما يغطي سليمان الأرض بألواح خشبية صنعها الناس من أشجار السرو. وكان الناس يستخدمون الأرز وشيئًا مثل خشب السرو معًا لصنع أشياء باهظة الثمن ومميزة. يستخدم سليمان أفضل المواد ليُظهر مدى محبته ليهوه. </w:t>
      </w:r>
    </w:p>
    <w:p>
      <w:pPr>
        <w:bidi/>
      </w:pPr>
      <w:r>
        <w:rPr>
          <w:rtl/>
          <w:cs/>
          <w:lang w:val="ar_AE" w:bidi="ar_AE"/>
        </w:rPr>
      </w:r>
      <w:r>
        <w:rPr>
          <w:rtl/>
          <w:cs/>
          <w:lang w:val="ar_AE" w:bidi="ar_AE"/>
        </w:rPr>
        <w:t xml:space="preserve">توقَّفوا هنا وانظروا معًا إلى صورة أشجار السرو والأرز. أوقِفوا الاستماع إلى هذا التسجيل الصوتي هنا. </w:t>
      </w:r>
    </w:p>
    <w:p>
      <w:pPr>
        <w:bidi/>
      </w:pPr>
      <w:r>
        <w:rPr>
          <w:rtl/>
          <w:cs/>
          <w:lang w:val="ar_AE" w:bidi="ar_AE"/>
        </w:rPr>
      </w:r>
      <w:r>
        <w:rPr>
          <w:rtl/>
          <w:cs/>
          <w:lang w:val="ar_AE" w:bidi="ar_AE"/>
        </w:rPr>
        <w:t xml:space="preserve">ويأخذ سليمان المزيد من ألواح الأرز ويصنع حائطًا في داخل الهيكل ليخلق غرفة منفصلة في الجزء الخلفي من الهيكل. ويضع سليمان هذا الحائط على بعد عشرين ذراعًا من الحائط الخلفي للهيكل. وستتذكرون من المقاطع السابقة أن الناس كانوا يستخدمون الذراع لقياس الطول، وأن الذراع هو المسافة بين كوع الرجل وأطراف أصابعه، أي نحو خمسين سنتيمترًا. يستخدم سليمان هذا الحائط الداخلي ليصنع غرفة خاصة داخلية يطلق عليها الناس "القدس الداخلي"، أو قدس الأقداس. لكن طول القاعة الرئيسية للهيكل يبلغ أربعين ذراعًا، أي نحو عشرين مترًا. </w:t>
      </w:r>
    </w:p>
    <w:p>
      <w:pPr>
        <w:bidi/>
      </w:pPr>
      <w:r>
        <w:rPr>
          <w:rtl/>
          <w:cs/>
          <w:lang w:val="ar_AE" w:bidi="ar_AE"/>
        </w:rPr>
      </w:r>
      <w:r>
        <w:rPr>
          <w:rtl/>
          <w:cs/>
          <w:lang w:val="ar_AE" w:bidi="ar_AE"/>
        </w:rPr>
        <w:t xml:space="preserve">توقَّفوا هنا وانظروا معًا إلى رسم توضيحي للهيكل الذي يتضمن القاعة الرئيسية وقدس الأقداس. أوقِفوا الاستماع إلى هذا التسجيل الصوتي هنا. </w:t>
      </w:r>
    </w:p>
    <w:p>
      <w:pPr>
        <w:bidi/>
      </w:pPr>
      <w:r>
        <w:rPr>
          <w:rtl/>
          <w:cs/>
          <w:lang w:val="ar_AE" w:bidi="ar_AE"/>
        </w:rPr>
      </w:r>
      <w:r>
        <w:rPr>
          <w:rtl/>
          <w:cs/>
          <w:lang w:val="ar_AE" w:bidi="ar_AE"/>
        </w:rPr>
        <w:t xml:space="preserve">ويغطي خشب الأرز الجزء الداخلي من الهيكل بأكمله، بما في ذلك القاعة الرئيسية وقدس الأقداس. وينحت الحرفيون صورًا للقثاء وبراعم الزهور في الخشب. والقثاء ينتج ثمرًا يشبه نوعًا من البطيخ. وكان الناس يستخدمون منحوتات من القثاء وبراعم الزهور لجعل الأشياء جميلة خلال الوقت الذي بنى فيه سليمان الهيكل. ويبدو أن الناس كانوا يحبون استخدام القثاء وبراعم الزهور للمناطق المقدسة بشكل خاص. ولأن خشب الأرز يغطي الكتل الحجرية التي استخدمها سليمان لبناء الهيكل، لا يستطيع أحد أن يرى أي حجر في أي مكان داخل الهيكل. </w:t>
      </w:r>
    </w:p>
    <w:p>
      <w:pPr>
        <w:bidi/>
      </w:pPr>
      <w:r>
        <w:rPr>
          <w:rtl/>
          <w:cs/>
          <w:lang w:val="ar_AE" w:bidi="ar_AE"/>
        </w:rPr>
      </w:r>
      <w:r>
        <w:rPr>
          <w:rtl/>
          <w:cs/>
          <w:lang w:val="ar_AE" w:bidi="ar_AE"/>
        </w:rPr>
        <w:t xml:space="preserve">توقَّفوا هنا وانظروا معًا إلى صورة القثاء وبراعم الزهور التي نحتها الناس في الخشب. أوقِفوا الاستماع إلى هذا التسجيل الصوتي هنا. </w:t>
      </w:r>
    </w:p>
    <w:p>
      <w:pPr>
        <w:bidi/>
      </w:pPr>
      <w:r>
        <w:rPr>
          <w:rtl/>
          <w:cs/>
          <w:lang w:val="ar_AE" w:bidi="ar_AE"/>
        </w:rPr>
      </w:r>
      <w:r>
        <w:rPr>
          <w:rtl/>
          <w:cs/>
          <w:lang w:val="ar_AE" w:bidi="ar_AE"/>
        </w:rPr>
        <w:t xml:space="preserve">ويُعد سليمان قدس الأقداس في الهيكل. وسيضع سليمان تابوت العهد في قدس الأقداس. ويمثِّل تابوت العهد حضور يهوه ويحتوي على لوحي شريعة يهوه. وطول قدس الأقداس عشرون ذراعًا أو عشرة أمتار، وعرضه عشرون ذراعًا أو عشرة أمتار، وارتفاعه عشرون ذراعًا أو عشرة أمتار. نعلم من مقطع آخر في الكتاب المقدس أن ارتفاع الهيكل ثلاثون ذراعًا، ولذلك ربما كان قدس الأقداس أعلى من باقي الهيكل مع وجود درجات سلم تصعد إليه، أو ربما ترك عمال سليمان مساحة مفتوحة فوق قدس الأقداس لم تكن جزءًا منه. ويغطي سليمان الجدران الداخلية لقدس الأقداس بذهب عالي الجودة. كما يغطي المذبح الذي صنعه الناس من الأرز بالذهب أيضًا. ويستخدم الكهنة المذبح لإشعال البخور، ويضعون المذبح في القاعة الرئيسية، خارج قدس الأقداس مباشرةً. </w:t>
      </w:r>
    </w:p>
    <w:p>
      <w:pPr>
        <w:bidi/>
      </w:pPr>
      <w:r>
        <w:rPr>
          <w:rtl/>
          <w:cs/>
          <w:lang w:val="ar_AE" w:bidi="ar_AE"/>
        </w:rPr>
      </w:r>
      <w:r>
        <w:rPr>
          <w:rtl/>
          <w:cs/>
          <w:lang w:val="ar_AE" w:bidi="ar_AE"/>
        </w:rPr>
        <w:t xml:space="preserve">توقفوا هنا وانظروا معًا كمجموعة إلى صورة لتابوت العهد. انظروا إلى صورة لمعدن الذهب. أوقِفوا الاستماع إلى هذا التسجيل الصوتي هنا. </w:t>
      </w:r>
    </w:p>
    <w:p>
      <w:pPr>
        <w:bidi/>
      </w:pPr>
      <w:r>
        <w:rPr>
          <w:rtl/>
          <w:cs/>
          <w:lang w:val="ar_AE" w:bidi="ar_AE"/>
        </w:rPr>
      </w:r>
      <w:r>
        <w:rPr>
          <w:rtl/>
          <w:cs/>
          <w:lang w:val="ar_AE" w:bidi="ar_AE"/>
        </w:rPr>
        <w:t xml:space="preserve">ويغطي سليمان أيضًا جميع الجدران الداخلية في القاعة الرئيسية للهيكل بالذهب. ويضع سليمان سلاسل الذهب عبر الجدار أمام قدس الأقداس. يستخدم الناس وصلات من المعادن التي يربطونها معًا لصنع السلاسل. وربما استخدم سليمان هذه السلاسل لتعليق الستار. ويستخدم سليمان الذهب لتغطية كل الجزء الداخلي من الهيكل، والذي يشمل القاعة الرئيسية وقدس الأقداس. </w:t>
      </w:r>
    </w:p>
    <w:p>
      <w:pPr>
        <w:bidi/>
      </w:pPr>
      <w:r>
        <w:rPr>
          <w:rtl/>
          <w:cs/>
          <w:lang w:val="ar_AE" w:bidi="ar_AE"/>
        </w:rPr>
      </w:r>
      <w:r>
        <w:rPr>
          <w:rtl/>
          <w:cs/>
          <w:lang w:val="ar_AE" w:bidi="ar_AE"/>
        </w:rPr>
        <w:t xml:space="preserve">وينحت سليمان تمثالين للكروبين من خشب شجرة الزيتون لقدس الأقداس. وتتذكرون من المقطع السابق أن الكروب هو نوع من الملائكة، وأن جمع كروب هو كروبيم. وربما حافظ الكروبيم على التابوت لأنه كان مكانًا مقدسًا خاصًا، أو ربما يمثلون عرش الرب. ويجعل سليمان كل كروب ارتفاعه عشرة أذرع، أي خمسة أمتار. الكروب الأول له جناحان طول كل منهما خمس أذرع أو متران ونصف، ولذلك تكون المسافة بين أطراف الجناحين عشرة أذرع أو خمسة أمتار. ويبلغ طول أجنحة الكروب الثاني أيضًا عشر أذرع، لأن الكروبين لهما الحجم والشكل نفسه. ويلمس طرف جناح أحد الكروبين الجدار، بينما يلمس طرف جناح الكروب الآخر الجدار المعاكس. وتتلامس أجنحة الكروبين في وسط قدس الأقداس. ويضع سليمان الكروبيم على الأرض داخل قدس الأقداس، وأجنحتها مبسوطة. ونعلم من مقطع آخر في الكتاب المقدس أن أن وجهي الكروبين يتجهان إلى الخارج نحو القاعة الرئيسية للهيكل. وسيضع سليمان تابوت العهد تحت أجنحة الكروبيم. ويغطي سليمان الكروبيم بالذهب. </w:t>
      </w:r>
    </w:p>
    <w:p>
      <w:pPr>
        <w:bidi/>
      </w:pPr>
      <w:r>
        <w:rPr>
          <w:rtl/>
          <w:cs/>
          <w:lang w:val="ar_AE" w:bidi="ar_AE"/>
        </w:rPr>
      </w:r>
      <w:r>
        <w:rPr>
          <w:rtl/>
          <w:cs/>
          <w:lang w:val="ar_AE" w:bidi="ar_AE"/>
        </w:rPr>
        <w:t xml:space="preserve">ويزيّن جدران قدس الأقداس والقاعة الرئيسية في الهيكل بالكروبيم والنخيل والزهور. كما يغطي أيضًا أرضية الهيكل بالكامل من الداخل بالذهب. </w:t>
      </w:r>
    </w:p>
    <w:p>
      <w:pPr>
        <w:bidi/>
      </w:pPr>
      <w:r>
        <w:rPr>
          <w:rtl/>
          <w:cs/>
          <w:lang w:val="ar_AE" w:bidi="ar_AE"/>
        </w:rPr>
      </w:r>
      <w:r>
        <w:rPr>
          <w:rtl/>
          <w:cs/>
          <w:lang w:val="ar_AE" w:bidi="ar_AE"/>
        </w:rPr>
        <w:t xml:space="preserve">توقّفوا هنا وانظروا معًا إلى صورة للكروبيم. انظروا إلى صورة لنخلة محفورة في الخشب. أوقِفوا الاستماع إلى هذا التسجيل الصوتي هنا. </w:t>
      </w:r>
    </w:p>
    <w:p>
      <w:pPr>
        <w:bidi/>
      </w:pPr>
      <w:r>
        <w:rPr>
          <w:rtl/>
          <w:cs/>
          <w:lang w:val="ar_AE" w:bidi="ar_AE"/>
        </w:rPr>
      </w:r>
      <w:r>
        <w:rPr>
          <w:rtl/>
          <w:cs/>
          <w:lang w:val="ar_AE" w:bidi="ar_AE"/>
        </w:rPr>
        <w:t xml:space="preserve">وفي مدخل قدس الأقداس، يضع سليمان أبوابًا مزدوجة مصنوعة من خشب شجرة الزيتون. وربما صنع سليمان بابين يفتح كل منهما في الاتجاه نفسه، ولذلك قد يكون الباب أوسع من باب واحد. ونحن لسنا متأكدين مما إذا كان الباب يمتد أكثر من خُمس الجدار الذي يؤدي إلى قدس الأقداس، أو ما إذا كان للأبواب خمسة أجزاء. ويزيّن سليمان الأبواب بمنحوتات الكروبيم والنخل والزهور. ثم يغطي سليمان المنحوتات بطبقة من الذهب. ومن مقطع آخر في الكتاب المقدس، نعلم أن سليمان يضع أيضًا ستارة في مدخل قدس الأقداس. وربما بقيت الستارة فوق المدخل حتى عندما تُفتح الأبواب حتى لا يتمكن أحد من رؤية قدس الأقداس. ولأن الرب يسكن في قدس الأقداس، لا يستطيع أحد أن يدخله أو أن ينظر إلى داخله. رئيس الكهنة فقط هو الذي يستطيع أن يدخل إلى محضر الرب في قدس الأقداس، وكان يدخل مرة واحدة فقط في السنة. </w:t>
      </w:r>
    </w:p>
    <w:p>
      <w:pPr>
        <w:bidi/>
      </w:pPr>
      <w:r>
        <w:rPr>
          <w:rtl/>
          <w:cs/>
          <w:lang w:val="ar_AE" w:bidi="ar_AE"/>
        </w:rPr>
      </w:r>
      <w:r>
        <w:rPr>
          <w:rtl/>
          <w:cs/>
          <w:lang w:val="ar_AE" w:bidi="ar_AE"/>
        </w:rPr>
        <w:t xml:space="preserve">وبالطريقة نفسها، يضع سليمان أبوابًا مزدوجة في مدخل الهيكل. ويصنع سليمان إطارات الأبواب من خشب شجرة الزيتون. ونحن لسنا متأكدين مما إذا كان الباب يعادل ربع عرض الهيكل بأكمله، أو ما إذا كان سليمان يصنع أبوابًا مزدوجة تتألف من أربعة أجزاء. ويصنع سليمان الأبواب من خشب شجرة السرو. وربما يحتوي كل باب على قسمين يدوران على المفصلات. ويزيّن سليمان الأقسام بمنحوتات الكروبيم والنخيل والأزهار وينشر الذهب على المنحوتات. </w:t>
      </w:r>
    </w:p>
    <w:p>
      <w:pPr>
        <w:bidi/>
      </w:pPr>
      <w:r>
        <w:rPr>
          <w:rtl/>
          <w:cs/>
          <w:lang w:val="ar_AE" w:bidi="ar_AE"/>
        </w:rPr>
      </w:r>
      <w:r>
        <w:rPr>
          <w:rtl/>
          <w:cs/>
          <w:lang w:val="ar_AE" w:bidi="ar_AE"/>
        </w:rPr>
        <w:t xml:space="preserve">والآن يتحدث الراوي أكثر عن الهيكل من الخارج. يصنع سليمان جدار الساحة الداخلية من صفوف من الحجارة المقطعة وخشب الأرز. كما يبني سليمان أيضًا الجدران حول منطقة مفتوحة خارج الهيكل. ويصنع سليمان الجدران من ثلاث طبقات من الحجر المقطوع، يتبعها صف من العوارض الخشبية المصنوعة من الأرز. ونحن لا نعرف سُمك الجدار. ربما يستخدم سليمان هذا النمط لأنه يجعل الجدران قوية بما يكفي لتتحمل الزلازل. </w:t>
      </w:r>
    </w:p>
    <w:p>
      <w:pPr>
        <w:bidi/>
      </w:pPr>
      <w:r>
        <w:rPr>
          <w:rtl/>
          <w:cs/>
          <w:lang w:val="ar_AE" w:bidi="ar_AE"/>
        </w:rPr>
      </w:r>
      <w:r>
        <w:rPr>
          <w:rtl/>
          <w:cs/>
          <w:lang w:val="ar_AE" w:bidi="ar_AE"/>
        </w:rPr>
        <w:t>وقد بنى سليمان أساس بيت الرب خلال السنة الرابعة التي كان فيها ملكًا على إسرائيل. وبدأ سليمان في بناء الهيكل خلال الشهر الذي يُدعى زيو، الذي هو الشهر الثاني من السنة في إسرائيل. عندما كان سليمان ملكًا على إسرائيل لمدة إحدى عشرة سنة، أكمل سليمان الهيكل خلال شهر بول، الشهر الثامن من السنة في إسرائيل. وأتم عمال سليمان الهيكل بالطريقة التي خطط لها تمامًا. لقد استغرق بناء هيكل الرب بالكامل سبع سنوات وستة أشهر، لكن الراوي يُقرب ذلك الرقم إلى سبع سنوات لأن رقم سبعة يمثل الكمال أو الاكتمال.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سفر ملوك الأول 6: 14 - 38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تقوم المجموعة بتصوير هذا المقطع. </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b/>
          <w:rtl/>
          <w:cs/>
          <w:lang w:val="ar_AE" w:bidi="ar_AE"/>
        </w:rPr>
        <w:t>في المشهد الأول:</w:t>
      </w:r>
      <w:r>
        <w:rPr>
          <w:rtl/>
          <w:cs/>
          <w:lang w:val="ar_AE" w:bidi="ar_AE"/>
        </w:rPr>
        <w:t xml:space="preserve"> ينهي سليمان بناء الهيكل. ويغطي سليمان الجزء الداخلي من الهيكل بأكمله بألواح خشبية من الأرز، ويستخدم ألواحًا خشبية من السرو لتغطية الأرضية. يبني سليمان جدارًا ليفصل القاعة الرئيسية عن قدس الأقداس. ويغطي سليمان جميع الحجارة في الهيكل بالخشب. </w:t>
      </w:r>
    </w:p>
    <w:p>
      <w:pPr>
        <w:bidi/>
      </w:pPr>
      <w:r>
        <w:rPr>
          <w:rtl/>
          <w:cs/>
          <w:lang w:val="ar_AE" w:bidi="ar_AE"/>
        </w:rPr>
      </w:r>
      <w:r>
        <w:rPr>
          <w:b/>
          <w:rtl/>
          <w:cs/>
          <w:lang w:val="ar_AE" w:bidi="ar_AE"/>
        </w:rPr>
        <w:t>في المشهد الثاني:</w:t>
      </w:r>
      <w:r>
        <w:rPr>
          <w:rtl/>
          <w:cs/>
          <w:lang w:val="ar_AE" w:bidi="ar_AE"/>
        </w:rPr>
        <w:t xml:space="preserve"> يُعد سليمان قدس الأقداس. ويغطي سليمان قدس الأقداس ومذبح البخور بالذهب، ويضع سلاسل ذهبية عبر الباب. يضع سليمان كروبين في قدس الأقداس، ويغطّيهما بالذهب. ويزيّن سليمان الحائط بالمنحوتات، ويغطي المنحوتات بالذهب، ويصنع أبوابًا مزدوجة يغطيها بالذهب لممر الدخول. </w:t>
      </w:r>
    </w:p>
    <w:p>
      <w:pPr>
        <w:bidi/>
      </w:pPr>
      <w:r>
        <w:rPr>
          <w:rtl/>
          <w:cs/>
          <w:lang w:val="ar_AE" w:bidi="ar_AE"/>
        </w:rPr>
      </w:r>
      <w:r>
        <w:rPr>
          <w:b/>
          <w:rtl/>
          <w:cs/>
          <w:lang w:val="ar_AE" w:bidi="ar_AE"/>
        </w:rPr>
        <w:t>في المشهد الثالث</w:t>
      </w:r>
      <w:r>
        <w:rPr>
          <w:rtl/>
          <w:cs/>
          <w:lang w:val="ar_AE" w:bidi="ar_AE"/>
        </w:rPr>
        <w:t>: يصنع سليمان أبوابًا مزدوجة لمداخل الهيكل، ويغطيها بالذهب. ويزيّن سليمان الأبواب بالمنحوتات. يبني سليمان جدران الساحة الداخلية.</w:t>
      </w:r>
    </w:p>
    <w:p>
      <w:pPr>
        <w:bidi/>
      </w:pPr>
      <w:r>
        <w:rPr>
          <w:rtl/>
          <w:cs/>
          <w:lang w:val="ar_AE" w:bidi="ar_AE"/>
        </w:rPr>
      </w:r>
      <w:r>
        <w:rPr>
          <w:b/>
          <w:rtl/>
          <w:cs/>
          <w:lang w:val="ar_AE" w:bidi="ar_AE"/>
        </w:rPr>
        <w:t>في المشهد الرابع</w:t>
      </w:r>
      <w:r>
        <w:rPr>
          <w:rtl/>
          <w:cs/>
          <w:lang w:val="ar_AE" w:bidi="ar_AE"/>
        </w:rPr>
        <w:t>: يستغرق سليمان سبع سنوات لبناء الهيكل.</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سليمان</w:t>
      </w:r>
    </w:p>
    <w:p>
      <w:pPr>
        <w:pStyle w:val="ListBullet"/>
        <w:bidi/>
        <w:spacing w:line="240" w:lineRule="auto"/>
        <w:ind w:left="720"/>
      </w:pPr>
      <w:r>
        <w:rPr>
          <w:rtl/>
          <w:cs/>
          <w:lang w:val="ar_AE" w:bidi="ar_AE"/>
        </w:rPr>
      </w:r>
      <w:r>
        <w:rPr>
          <w:rtl/>
          <w:cs/>
          <w:lang w:val="ar_AE" w:bidi="ar_AE"/>
        </w:rPr>
        <w:t>العمال</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 xml:space="preserve">في المشهد الأول، يبني سليمان الهيكل وينتهي منه. مثل المقطع السابق، يقول الراوي إن سليمان يعمل العمل لبناء الهيكل، لكن الراوي يقصد أن سليمان يوجه أشخاصًا آخرين للقيام بالعمل. يساعد عمال كثيرون في بناء هيكل يهوه. </w:t>
      </w:r>
    </w:p>
    <w:p>
      <w:pPr>
        <w:bidi/>
      </w:pPr>
      <w:r>
        <w:rPr>
          <w:rtl/>
          <w:cs/>
          <w:lang w:val="ar_AE" w:bidi="ar_AE"/>
        </w:rPr>
      </w:r>
      <w:r>
        <w:rPr>
          <w:rtl/>
          <w:cs/>
          <w:lang w:val="ar_AE" w:bidi="ar_AE"/>
        </w:rPr>
        <w:t xml:space="preserve">توقّفوا هنا وراجعوا معًا: في المقطع السابق، كيف ساعدتم جمهوركم على فهم أن سليمان لم يبن الهيكل بمفرده؟ كيف ستفعلون الشيء نفسه في هذا المقطع؟ أوقِفوا الاستماع إلى هذا التسجيل الصوتي هنا. </w:t>
      </w:r>
    </w:p>
    <w:p>
      <w:pPr>
        <w:bidi/>
      </w:pPr>
      <w:r>
        <w:rPr>
          <w:rtl/>
          <w:cs/>
          <w:lang w:val="ar_AE" w:bidi="ar_AE"/>
        </w:rPr>
      </w:r>
      <w:r>
        <w:rPr>
          <w:rtl/>
          <w:cs/>
          <w:lang w:val="ar_AE" w:bidi="ar_AE"/>
        </w:rPr>
        <w:t xml:space="preserve">ويغطي سليمان الحجارة داخل جدران الهيكل بألواح خشبية يصنعها الناس من خشب الأرز. ويغطي سليمان القسم الداخلي من الهيكل بأكمله، من الأرض إلى السقف، بألواح من الأرز. ويغطي سليمان كل جزء من الجدران داخل الهيكل بألواح الأرز. ويغطي سليمان أرضية الهيكل بألواح يصنعها الناس من خشب السرو. أشجار الأرز وأشجار السرو تشبهان بعضهما بعضًا، ولكلتا الشجرتين رائحة طيبة. يستخدم سليمان ألواح الأرز لصنع جدار مقابل الجزء الخلفي من الهيكل، على بُعد عشرين ذراعًا من الجدار الخلفي للهيكل. ويخلق هذا الجدار مقدسًا داخليًا يدعوه سليمان قدس الأقداس. طول القاعة الرئيسية في الهيكل أربعون ذراعًا، وطول قدس الأقداس عشرون ذراعًا. ويستخدم سليمان ألواحًا من الأرز لتغطية الجزء الداخلي من الهيكل، وينحت صورًا للقثاء والزهور في خشب الجدران. يستخدم سليمان كثيرًا من خشب الأرز لدرجة أنه لا يستطيع أحد أن يرى أي حجر في داخل الهيكل، لأن الخشب يغطي الحجارة كلها. </w:t>
      </w:r>
    </w:p>
    <w:p>
      <w:pPr>
        <w:bidi/>
      </w:pPr>
      <w:r>
        <w:rPr>
          <w:rtl/>
          <w:cs/>
          <w:lang w:val="ar_AE" w:bidi="ar_AE"/>
        </w:rPr>
      </w:r>
      <w:r>
        <w:rPr>
          <w:rtl/>
          <w:cs/>
          <w:lang w:val="ar_AE" w:bidi="ar_AE"/>
        </w:rPr>
        <w:t xml:space="preserve">في المشهد الثاني، يُعد سليمان قدس الأقداس. وسيضع سليمان تابوت العهد في قدس الأقداس. ويبلغ عرض قدس الأقداس عشرين ذراعًا، وطوله عشرين ذراعًا، وارتفاعه عشرين ذراعًا. ويغطي سليمان الجزء الداخلي من قدس الأقداس بالكامل بذهب عالي الجودة. ويغطي سليمان أيضًا المذبح الذي يقع خارج قدس الأقداس بالذهب. يغطي سليمان كل الجزء الداخلي من الهيكل، والقاعة الرئيسية وقدس الأقداس، بالذهب. كما يضع سليمان أيضًا سلاسل الذهب عبر مدخل قدس الأقداس. </w:t>
      </w:r>
    </w:p>
    <w:p>
      <w:pPr>
        <w:bidi/>
      </w:pPr>
      <w:r>
        <w:rPr>
          <w:rtl/>
          <w:cs/>
          <w:lang w:val="ar_AE" w:bidi="ar_AE"/>
        </w:rPr>
      </w:r>
      <w:r>
        <w:rPr>
          <w:rtl/>
          <w:cs/>
          <w:lang w:val="ar_AE" w:bidi="ar_AE"/>
        </w:rPr>
        <w:t xml:space="preserve">ويصنع سليمان كروبين من خشب الزيتون لقدس الأقداس. وارتفاع كل كروب عشر أذرع، ولكل كروب جناحان. طول كل جناح خمس أذرع، ولذلك يكون طول الجناحين معًا عشر أذرع. ويجعل سليمان الكروبين بنفس الحجم والشكل بالضبط. يضع سليمان الكروبين في قدس الأقداس، وأجنحتهما ممدودة. ونعلم من مقطع آخر أن الكروبين يوجهان وجهيهما إلى الخارج نحو القاعة الرئيسية للهيكل. وتلمس أجنحة الكروبين الجدران المقابلة، وتلمس أجنحتهما بعضها بعضًا في وسط قدس الأقداس. ويغطي سليمان الكروبين بالذهب أيضًا. </w:t>
      </w:r>
    </w:p>
    <w:p>
      <w:pPr>
        <w:bidi/>
      </w:pPr>
      <w:r>
        <w:rPr>
          <w:rtl/>
          <w:cs/>
          <w:lang w:val="ar_AE" w:bidi="ar_AE"/>
        </w:rPr>
      </w:r>
      <w:r>
        <w:rPr>
          <w:rtl/>
          <w:cs/>
          <w:lang w:val="ar_AE" w:bidi="ar_AE"/>
        </w:rPr>
        <w:t xml:space="preserve">ينحت سليمان صورًا لكروبيم، ونخيل، وأزهار على جميع الجدران داخل الهيكل. ويغطي الذهب الجدران وأرضية كل جزء من داخل الهيكل. يصنع سليمان أبوابًا مزدوجة من خشب الزيتون لقدس الأقداس. في اللغة الأصلية، لسنا متأكدين مما إذا كان الراوي يقول إن هذه الأبواب تمتد عبر خُمس الجدار الذي يؤدي إلى قدس الأقداس، أو ما إذا كانت الأبواب تحتوي على خمسة أجزاء. ينحتُ الحرفيون صورًا للكروبيم، وشجر النخيل، والأزهار على الأبواب، ويغطون الأبواب بالذهب. </w:t>
      </w:r>
    </w:p>
    <w:p>
      <w:pPr>
        <w:bidi/>
      </w:pPr>
      <w:r>
        <w:rPr>
          <w:rtl/>
          <w:cs/>
          <w:lang w:val="ar_AE" w:bidi="ar_AE"/>
        </w:rPr>
      </w:r>
      <w:r>
        <w:rPr>
          <w:rtl/>
          <w:cs/>
          <w:lang w:val="ar_AE" w:bidi="ar_AE"/>
        </w:rPr>
        <w:t xml:space="preserve">توقّفوا هنا وناقشوا معًا: ما أنواع التصاميم التي تستخدمونها لتزيين أهم الأشياء الدينية أو المقدسة في ثقافتكم؟ كيف تصفون التصاميم التي استخدمها سليمان لتزيين الهيكل من الداخل؟ أوقِفوا الاستماع إلى هذا التسجيل الصوتي هنا. </w:t>
      </w:r>
    </w:p>
    <w:p>
      <w:pPr>
        <w:bidi/>
      </w:pPr>
      <w:r>
        <w:rPr>
          <w:rtl/>
          <w:cs/>
          <w:lang w:val="ar_AE" w:bidi="ar_AE"/>
        </w:rPr>
      </w:r>
      <w:r>
        <w:rPr>
          <w:rtl/>
          <w:cs/>
          <w:lang w:val="ar_AE" w:bidi="ar_AE"/>
        </w:rPr>
        <w:t>في المشهد الثالث، يصنع سليمان أبوابًا مزدوجة للمدخل الذي يقود الناس من الخارج إلى القاعة الرئيسية للهيكل. ويصنع سليمان هذه الأبواب بالطريقة نفسها التي صنع بها أبوابًا لمداخل قدس الأقداس. في اللغة الأصلية، لسنا متأكدين مما إذا قال الراوي إن هذه الأبواب تبلغ ربع عرض الهيكل بأكمله، أو ما إذا كانت الأبواب تتألف من أربعة أجزاء. ويصنع سليمان إطارات الأبواب من خشب الزيتون، ويستخدم خشب السرو لصنع الأبواب. وتدور الأبواب على المفصلات. وينحت سليمان الكروبيم، والنخيل، والأزهار على الأبواب، ويغطي المنحوتات بطبقة متساوية من الذهب.</w:t>
      </w:r>
    </w:p>
    <w:p>
      <w:pPr>
        <w:bidi/>
      </w:pPr>
      <w:r>
        <w:rPr>
          <w:rtl/>
          <w:cs/>
          <w:lang w:val="ar_AE" w:bidi="ar_AE"/>
        </w:rPr>
      </w:r>
      <w:r>
        <w:rPr>
          <w:rtl/>
          <w:cs/>
          <w:lang w:val="ar_AE" w:bidi="ar_AE"/>
        </w:rPr>
        <w:t xml:space="preserve">توقّفوا هنا وناقشوا معًا: ما الكلمات التي ستستخدمونها لوصف الأبواب المختلفة التي يستخدمها سليمان في الهيكل؟ أوقِفوا الاستماع إلى هذا التسجيل الصوتي هنا. </w:t>
      </w:r>
    </w:p>
    <w:p>
      <w:pPr>
        <w:bidi/>
      </w:pPr>
      <w:r>
        <w:rPr>
          <w:rtl/>
          <w:cs/>
          <w:lang w:val="ar_AE" w:bidi="ar_AE"/>
        </w:rPr>
      </w:r>
      <w:r>
        <w:rPr>
          <w:rtl/>
          <w:cs/>
          <w:lang w:val="ar_AE" w:bidi="ar_AE"/>
        </w:rPr>
        <w:t xml:space="preserve">يبني سليمان ساحة داخلية أمام الهيكل، بها جدران يصنعها العمال من طبقة واحدة من عوارض الأرز لكل ثلاث طبقات من الحجارة. </w:t>
      </w:r>
    </w:p>
    <w:p>
      <w:pPr>
        <w:bidi/>
      </w:pPr>
      <w:r>
        <w:rPr>
          <w:rtl/>
          <w:cs/>
          <w:lang w:val="ar_AE" w:bidi="ar_AE"/>
        </w:rPr>
      </w:r>
      <w:r>
        <w:rPr>
          <w:rtl/>
          <w:cs/>
          <w:lang w:val="ar_AE" w:bidi="ar_AE"/>
        </w:rPr>
        <w:t xml:space="preserve">في المشهد الرابع، يقول الراوي إن سليمان وضع أساس الهيكل في السنة الرابعة من ملكه. حدث هذا خلال شهر زيو، الذي هو الشهر الثاني من السنة بحسب التقويم الإسرائيلي. وفي السنة الحادية عشرة من ملكه، أنهى سليمان بناء الهيكل. وأتمّ سليمان العمل في شهر بول، الذي هو الشهر الثامن من السنة بحسب التقويم الإسرائيلي. بنى سليمان الهيكل تمامًا كما كان قد قرر أن يبنيه، واستغرق إكماله سبع سنوات. </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سفر ملوك الأول 6: 14 - 38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سليمان</w:t>
      </w:r>
    </w:p>
    <w:p>
      <w:pPr>
        <w:pStyle w:val="ListBullet"/>
        <w:bidi/>
        <w:spacing w:line="240" w:lineRule="auto"/>
        <w:ind w:left="720"/>
      </w:pPr>
      <w:r>
        <w:rPr>
          <w:rtl/>
          <w:cs/>
          <w:lang w:val="ar_AE" w:bidi="ar_AE"/>
        </w:rPr>
      </w:r>
      <w:r>
        <w:rPr>
          <w:rtl/>
          <w:cs/>
          <w:lang w:val="ar_AE" w:bidi="ar_AE"/>
        </w:rPr>
        <w:t>العمال</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 xml:space="preserve">وينتهي سليمان من بناء الهيكل. ويستخدم سليمان ألواحًا من خشب الأرز لتغطية الجدران الداخلية للهيكل، ويستخدم ألواحًا من خشب السرو لتغطية الأرضيات. ويصنع سليمان جدارًا داخل الهيكل ليفصل القاعة الرئيسية عن قدس الأقداس. ويغطي سليمان ألواح الأرز بمنحوتات من القثاء والزهور. لا يستطيع أحد أن يرى أي حجر داخل الهيكل. </w:t>
      </w:r>
    </w:p>
    <w:p>
      <w:pPr>
        <w:bidi/>
      </w:pPr>
      <w:r>
        <w:rPr>
          <w:rtl/>
          <w:cs/>
          <w:lang w:val="ar_AE" w:bidi="ar_AE"/>
        </w:rPr>
      </w:r>
      <w:r>
        <w:rPr>
          <w:rtl/>
          <w:cs/>
          <w:lang w:val="ar_AE" w:bidi="ar_AE"/>
        </w:rPr>
        <w:t>أوقفوا التمثيل. اسألوا الشخص الذي يؤدي دور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أشعر بالسعادة لأنني أستطيع أن أجعل الهيكل من الداخل جميلًا بهذه الدرجة؛ أو </w:t>
      </w:r>
    </w:p>
    <w:p>
      <w:pPr>
        <w:pStyle w:val="ListBullet"/>
        <w:bidi/>
        <w:spacing w:line="240" w:lineRule="auto"/>
        <w:ind w:left="720"/>
      </w:pPr>
      <w:r>
        <w:rPr>
          <w:rtl/>
          <w:cs/>
          <w:lang w:val="ar_AE" w:bidi="ar_AE"/>
        </w:rPr>
      </w:r>
      <w:r>
        <w:rPr>
          <w:rtl/>
          <w:cs/>
          <w:lang w:val="ar_AE" w:bidi="ar_AE"/>
        </w:rPr>
        <w:t xml:space="preserve">أنا متأكد من أن الرب سيحب الهيكل الذي وجّهت العمال لبنائه.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ويُعِدّ سليمان قدس الأقداس، حيث سيضع تابوت العهد. ويبلغ عرض قدس الأقداس عشرين ذراعًا، وطوله عشرين ذراعًا، وارتفاعه عشرين ذراعًا. ويغطي سليمان الجزء الداخلي من قدس الأقداس بذهب عالي الجودة. ويغطي سليمان مذبح البخور بالذهب أيضًا. ويضع سليمان سلاسل الذهب عبر مدخل قدس الأقداس. </w:t>
      </w:r>
    </w:p>
    <w:p>
      <w:pPr>
        <w:bidi/>
      </w:pPr>
      <w:r>
        <w:rPr>
          <w:rtl/>
          <w:cs/>
          <w:lang w:val="ar_AE" w:bidi="ar_AE"/>
        </w:rPr>
      </w:r>
      <w:r>
        <w:rPr>
          <w:rtl/>
          <w:cs/>
          <w:lang w:val="ar_AE" w:bidi="ar_AE"/>
        </w:rPr>
        <w:t xml:space="preserve">ويصنع سليمان كروبين من خشب الزيتون ليضعهما في قدس الأقداس، ويغطّى الكروبان بالذهب. وتلمس أجنحة الكروبين الجدران المقابلة، وتلمس أجنحتهما بعضها بعضًا في وسط قدس الأقداس. والكروبان متماثلان من حيث الحجم والشكل. وينحت سليمان صورًا لمزيد من الكروبيم والنخيل والأزهار على كل جدار، ويغطي المنحوتات بالذهب. ويصنع سليمان أبوابًا مزدوجة لمدخل قدس الأقداس، ويغطي الأبواب بالذهب. </w:t>
      </w:r>
    </w:p>
    <w:p>
      <w:pPr>
        <w:bidi/>
      </w:pPr>
      <w:r>
        <w:rPr>
          <w:rtl/>
          <w:cs/>
          <w:lang w:val="ar_AE" w:bidi="ar_AE"/>
        </w:rPr>
      </w:r>
      <w:r>
        <w:rPr>
          <w:rtl/>
          <w:cs/>
          <w:lang w:val="ar_AE" w:bidi="ar_AE"/>
        </w:rPr>
        <w:t>أوقفوا التمثيل. اسألوا الأشخاص الذين يؤدون دور العمال: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نشعر بالسرور؛ لأننا قادرون على استخدام مهاراتنا في نحت الخشب ووضع الذهب لصنع مكان جميل للرب (يهوه). أو </w:t>
      </w:r>
    </w:p>
    <w:p>
      <w:pPr>
        <w:pStyle w:val="ListBullet"/>
        <w:bidi/>
        <w:spacing w:line="240" w:lineRule="auto"/>
        <w:ind w:left="720"/>
      </w:pPr>
      <w:r>
        <w:rPr>
          <w:rtl/>
          <w:cs/>
          <w:lang w:val="ar_AE" w:bidi="ar_AE"/>
        </w:rPr>
      </w:r>
      <w:r>
        <w:rPr>
          <w:rtl/>
          <w:cs/>
          <w:lang w:val="ar_AE" w:bidi="ar_AE"/>
        </w:rPr>
        <w:t xml:space="preserve">نفرح؛ لأن سليمان يريد أن يكرم الرب بهيكل دائم.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ويصنع سليمان أبوابًا مزدوجة لمدخل الهيكل، ويغطي الأبواب بالذهب. ويزيّن سليمان الأبواب بمنحوتات الكروبيم والنخيل والأزهار ويغطي الزخارف بالذهب. ويبني سليمان جدران الساحة الداخلية من ثلاث طبقات من الحجارة المقطوعة، تتبعها طبقة من عوارض الأرز. بدأ سليمان في بناء الهيكل خلال السنة الرابعة من ملكه، خلال الشهر الثاني من تقويم إسرائيل، شهر زيو. وقد أنهى سليمان بناء الهيكل في السنة الحادية عشرة من ملكه خلال الشهر الثامن من تقويم إسرائيل، شهر بول. استغرق سليمان سبع سنوات لبناء الهيكل. </w:t>
      </w:r>
    </w:p>
    <w:p>
      <w:pPr>
        <w:bidi/>
      </w:pPr>
      <w:r>
        <w:rPr>
          <w:rtl/>
          <w:cs/>
          <w:lang w:val="ar_AE" w:bidi="ar_AE"/>
        </w:rPr>
      </w:r>
      <w:r>
        <w:rPr>
          <w:rtl/>
          <w:cs/>
          <w:lang w:val="ar_AE" w:bidi="ar_AE"/>
        </w:rPr>
        <w:t>أوقفوا التمثيل. اسألوا الشخص الذي يؤدي دور يهوه: "بماذا تشعر أو تفكر؟" قد يجيب بعبارات مثل:</w:t>
      </w:r>
    </w:p>
    <w:p>
      <w:pPr>
        <w:pStyle w:val="ListBullet"/>
        <w:bidi/>
        <w:spacing w:line="240" w:lineRule="auto"/>
        <w:ind w:left="720"/>
      </w:pPr>
      <w:r>
        <w:rPr>
          <w:rtl/>
          <w:cs/>
          <w:lang w:val="ar_AE" w:bidi="ar_AE"/>
        </w:rPr>
      </w:r>
      <w:r>
        <w:rPr>
          <w:rtl/>
          <w:cs/>
          <w:lang w:val="ar_AE" w:bidi="ar_AE"/>
        </w:rPr>
        <w:t xml:space="preserve">أشعر بالسعادة لأن سليمان يوجه شعب إسرائيل ليكرموني بمبنى جميل كهذا؛ أو </w:t>
      </w:r>
    </w:p>
    <w:p>
      <w:pPr>
        <w:pStyle w:val="ListBullet"/>
        <w:bidi/>
        <w:spacing w:line="240" w:lineRule="auto"/>
        <w:ind w:left="720"/>
      </w:pPr>
      <w:r>
        <w:rPr>
          <w:rtl/>
          <w:cs/>
          <w:lang w:val="ar_AE" w:bidi="ar_AE"/>
        </w:rPr>
      </w:r>
      <w:r>
        <w:rPr>
          <w:rtl/>
          <w:cs/>
          <w:lang w:val="ar_AE" w:bidi="ar_AE"/>
        </w:rPr>
        <w:t>أشعر بالثقة من أن شعب إسرائيل سيتذكرني ويطيعني عندما يعبدون في هذا الهيكل.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سفر ملوك الأول 6: 14 - 38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توقَّفوا هنا واستمعوا مرة أخرى معًا: إذا كنتم قد ترجمتم سفر أخبار الأيام الثاني 3: 1 - 14 بالفعل، حيث نسمع هذه المعلومات نفسها، فاستمعوا إلى ترجمتكم لذلك المقطع مرة أخرى. أوقِفوا الاستماع إلى هذا التسجيل الصوتي هنا. </w:t>
      </w:r>
    </w:p>
    <w:p>
      <w:pPr>
        <w:bidi/>
      </w:pPr>
      <w:r>
        <w:rPr>
          <w:rtl/>
          <w:cs/>
          <w:lang w:val="ar_AE" w:bidi="ar_AE"/>
        </w:rPr>
      </w:r>
      <w:r>
        <w:rPr>
          <w:rtl/>
          <w:cs/>
          <w:lang w:val="ar_AE" w:bidi="ar_AE"/>
        </w:rPr>
        <w:t xml:space="preserve">وينتهي سليمان من بناء </w:t>
      </w:r>
      <w:r>
        <w:rPr>
          <w:b/>
          <w:rtl/>
          <w:cs/>
          <w:lang w:val="ar_AE" w:bidi="ar_AE"/>
        </w:rPr>
        <w:t>الهيكل</w:t>
      </w:r>
      <w:r>
        <w:rPr>
          <w:rtl/>
          <w:cs/>
          <w:lang w:val="ar_AE" w:bidi="ar_AE"/>
        </w:rPr>
        <w:t xml:space="preserve"> </w:t>
      </w:r>
      <w:r>
        <w:rPr>
          <w:b/>
          <w:rtl/>
          <w:cs/>
          <w:lang w:val="ar_AE" w:bidi="ar_AE"/>
        </w:rPr>
        <w:t>ليهوه</w:t>
      </w:r>
      <w:r>
        <w:rPr>
          <w:rtl/>
          <w:cs/>
          <w:lang w:val="ar_AE" w:bidi="ar_AE"/>
        </w:rPr>
        <w:t>. والهيكل هو المكان الذي كان يعبد فيه بنو إسرائيل الله. يهوه هو اسم يطلقه الله على نفسه، ويذكّر الناس بالعهد الذي قطعه الله مع بني إسرائيل. استخدموا الكلمات أو العبارات نفسها التي استخدمتموها في المقاطع السابقة للإشارة إلى الهيكل ويهوه. ولمزيد من المعلومات عن الهيكل ويهوه، ارجعوا إلى قاموس الكلمات الرئيسية.</w:t>
      </w:r>
    </w:p>
    <w:p>
      <w:pPr>
        <w:bidi/>
      </w:pPr>
      <w:r>
        <w:rPr>
          <w:rtl/>
          <w:cs/>
          <w:lang w:val="ar_AE" w:bidi="ar_AE"/>
        </w:rPr>
      </w:r>
      <w:r>
        <w:rPr>
          <w:rtl/>
          <w:cs/>
          <w:lang w:val="ar_AE" w:bidi="ar_AE"/>
        </w:rPr>
        <w:t xml:space="preserve">ويغطي سليمان الجدران الداخلية للهيكل بأكملها بألواح من خشب الأرز، ويستخدم ألواحًا من خشب السرو لتغطية الأرضيات. ويقيس سليمان عشرين </w:t>
      </w:r>
      <w:r>
        <w:rPr>
          <w:b/>
          <w:rtl/>
          <w:cs/>
          <w:lang w:val="ar_AE" w:bidi="ar_AE"/>
        </w:rPr>
        <w:t>ذراعًا</w:t>
      </w:r>
      <w:r>
        <w:rPr>
          <w:rtl/>
          <w:cs/>
          <w:lang w:val="ar_AE" w:bidi="ar_AE"/>
        </w:rPr>
        <w:t xml:space="preserve"> في الجزء الخلفي من القاعة الرئيسية، ويصنع جدارًا بين ذلك المكان والقاعة الرئيسية. وكان الناس يستخدمون الأذرع لقياس الطول، ويبلغ طول الذراع الواحدة نحو خمسين سنتيمترًا. استخدموا نفس الكلمة أو العبارة التي استخدمتموها في المقاطع السابقة لكلمة ذراع. ولمزيد من المعلومات عن كلمة ذراع (وحدة القياس) راجعوا قاموس الكلمات الرئيسية. </w:t>
      </w:r>
    </w:p>
    <w:p>
      <w:pPr>
        <w:bidi/>
      </w:pPr>
      <w:r>
        <w:rPr>
          <w:rtl/>
          <w:cs/>
          <w:lang w:val="ar_AE" w:bidi="ar_AE"/>
        </w:rPr>
      </w:r>
      <w:r>
        <w:rPr>
          <w:rtl/>
          <w:cs/>
          <w:lang w:val="ar_AE" w:bidi="ar_AE"/>
        </w:rPr>
        <w:t xml:space="preserve">يفصل هذا الجدار القاعة الرئيسية عن "القدس" الداخلي، أو قدس الأقداس. و"المقدس" يعني مكانًا مقدسًا، ويمكن للناس استخدام هذه الكلمة للإشارة إما إلى قدس الأقدس أو إلى مبنى الهيكل بأكمله. في هذه الحالة، فإن "القدس الداخلي" هو طريقة أخرى للتعبير عن قدس الأقداس، ويستخدم الراوي كلًّا من "القدس الداخلي" و"قدس الأقداس" لوصف المكان الذي سكن فيه يهوه في الهيكل. إن قدس الأقداس هو أقدس مكان في الهيكل، وهو المكان الذي وضع فيه سليمان تابوت العهد. </w:t>
      </w:r>
    </w:p>
    <w:p>
      <w:pPr>
        <w:bidi/>
      </w:pPr>
      <w:r>
        <w:rPr>
          <w:rtl/>
          <w:cs/>
          <w:lang w:val="ar_AE" w:bidi="ar_AE"/>
        </w:rPr>
      </w:r>
      <w:r>
        <w:rPr>
          <w:rtl/>
          <w:cs/>
          <w:lang w:val="ar_AE" w:bidi="ar_AE"/>
        </w:rPr>
        <w:t xml:space="preserve">توقّفوا هنا وناقشوا معًا كيف ستقولون إن سليمان بنى جدارًا ليفصل القاعة الرئيسية عن </w:t>
      </w:r>
      <w:r>
        <w:rPr>
          <w:b/>
          <w:rtl/>
          <w:cs/>
          <w:lang w:val="ar_AE" w:bidi="ar_AE"/>
        </w:rPr>
        <w:t>المقدس</w:t>
      </w:r>
      <w:r>
        <w:rPr>
          <w:rtl/>
          <w:cs/>
          <w:lang w:val="ar_AE" w:bidi="ar_AE"/>
        </w:rPr>
        <w:t xml:space="preserve">، أي </w:t>
      </w:r>
      <w:r>
        <w:rPr>
          <w:b/>
          <w:rtl/>
          <w:cs/>
          <w:lang w:val="ar_AE" w:bidi="ar_AE"/>
        </w:rPr>
        <w:t>قدس الأقداس</w:t>
      </w:r>
      <w:r>
        <w:rPr>
          <w:rtl/>
          <w:cs/>
          <w:lang w:val="ar_AE" w:bidi="ar_AE"/>
        </w:rPr>
        <w:t xml:space="preserve">. استخدموا الكلمات أو العبارات نفسها التي استخدمتموها في المقاطع السابقة أو في أسفار الكتاب المقدس للإشارة إلى المقدس وقدس الأقداس. ولمزيد من المعلومات عن المقدس وقُدس الأقداس، راجعوا "قاموس الكلمات الرئيسية". أوقِفوا الاستماع إلى هذا التسجيل الصوتي هنا. </w:t>
      </w:r>
    </w:p>
    <w:p>
      <w:pPr>
        <w:bidi/>
      </w:pPr>
      <w:r>
        <w:rPr>
          <w:rtl/>
          <w:cs/>
          <w:lang w:val="ar_AE" w:bidi="ar_AE"/>
        </w:rPr>
      </w:r>
      <w:r>
        <w:rPr>
          <w:rtl/>
          <w:cs/>
          <w:lang w:val="ar_AE" w:bidi="ar_AE"/>
        </w:rPr>
        <w:t xml:space="preserve">ويغطي سليمان ألواح الأرز بمنحوتات للقثاء والزهور، ولا يستطيع أحد أن يرى أيًا من الحجارة الموضوعة تحت ألواح الأرز. يستعد سليمان لوضع </w:t>
      </w:r>
      <w:r>
        <w:rPr>
          <w:b/>
          <w:rtl/>
          <w:cs/>
          <w:lang w:val="ar_AE" w:bidi="ar_AE"/>
        </w:rPr>
        <w:t>تابوت العهد</w:t>
      </w:r>
      <w:r>
        <w:rPr>
          <w:rtl/>
          <w:cs/>
          <w:lang w:val="ar_AE" w:bidi="ar_AE"/>
        </w:rPr>
        <w:t xml:space="preserve"> داخل قدس الأقداس. يشير التابوت إلى الصندوق الذي صنعه موسى والذي يحتوي على شريعة الله. وكان الإسرائيليون يؤمنون أيضًا بأن الله يسكن فوق التابوت. استخدموا الكلمة أو العبارة نفسها التي استُخدمت سابقًا لترجمة «تابوت العهد». لمزيد من المعلومات عن تابوت العهد، راجعوا قاموس الكلمات الرئيسية. </w:t>
      </w:r>
    </w:p>
    <w:p>
      <w:pPr>
        <w:bidi/>
      </w:pPr>
      <w:r>
        <w:rPr>
          <w:rtl/>
          <w:cs/>
          <w:lang w:val="ar_AE" w:bidi="ar_AE"/>
        </w:rPr>
      </w:r>
      <w:r>
        <w:rPr>
          <w:rtl/>
          <w:cs/>
          <w:lang w:val="ar_AE" w:bidi="ar_AE"/>
        </w:rPr>
        <w:t xml:space="preserve">توقفوا هنا وانظروا معًا كمجموعة إلى صورة لتابوت العهد. أوقِفوا الاستماع إلى هذا التسجيل الصوتي هنا. </w:t>
      </w:r>
    </w:p>
    <w:p>
      <w:pPr>
        <w:bidi/>
      </w:pPr>
      <w:r>
        <w:rPr>
          <w:rtl/>
          <w:cs/>
          <w:lang w:val="ar_AE" w:bidi="ar_AE"/>
        </w:rPr>
      </w:r>
      <w:r>
        <w:rPr>
          <w:rtl/>
          <w:cs/>
          <w:lang w:val="ar_AE" w:bidi="ar_AE"/>
        </w:rPr>
        <w:t xml:space="preserve">ويغطي سليمان الجزء الداخلي من </w:t>
      </w:r>
      <w:r>
        <w:rPr>
          <w:b/>
          <w:rtl/>
          <w:cs/>
          <w:lang w:val="ar_AE" w:bidi="ar_AE"/>
        </w:rPr>
        <w:t>الهيكل</w:t>
      </w:r>
      <w:r>
        <w:rPr>
          <w:rtl/>
          <w:cs/>
          <w:lang w:val="ar_AE" w:bidi="ar_AE"/>
        </w:rPr>
        <w:t xml:space="preserve"> بأكمله بالذهب، بما في ذلك جدران القاعة الرئيسية وقدس الأقداس. ويغطي سليمان أيضًا مذبح البخور، الذي يقع خارج قدس الأقداس مباشرة، بالذهب. والذهب هو معدن ثمين أصفر اللون، وهو غالي الثمن. استخدموا الكلمة أو العبارة نفسها التي استخدمتموها في المقاطع السابقة للإشارة إلى الذهب.</w:t>
      </w:r>
    </w:p>
    <w:p>
      <w:pPr>
        <w:bidi/>
      </w:pPr>
      <w:r>
        <w:rPr>
          <w:rtl/>
          <w:cs/>
          <w:lang w:val="ar_AE" w:bidi="ar_AE"/>
        </w:rPr>
      </w:r>
      <w:r>
        <w:rPr>
          <w:rtl/>
          <w:cs/>
          <w:lang w:val="ar_AE" w:bidi="ar_AE"/>
        </w:rPr>
        <w:t xml:space="preserve">توقّفوا هنا وانظروا معًا إلى صورة لمعدن الذهب. أوقِفوا الاستماع إلى هذا التسجيل الصوتي هنا. </w:t>
      </w:r>
    </w:p>
    <w:p>
      <w:pPr>
        <w:bidi/>
      </w:pPr>
      <w:r>
        <w:rPr>
          <w:rtl/>
          <w:cs/>
          <w:lang w:val="ar_AE" w:bidi="ar_AE"/>
        </w:rPr>
      </w:r>
      <w:r>
        <w:rPr>
          <w:rtl/>
          <w:cs/>
          <w:lang w:val="ar_AE" w:bidi="ar_AE"/>
        </w:rPr>
        <w:t xml:space="preserve">يصنع سليمان كروبين متطابقين من خشب الزيتون، ويغطيهما بالذهب. والكروب هو نوع من الملائكة الذين يحرسون الأماكن المقدسة. وعندما يكون هناك أكثر من كروب، يسمّيهم الناس "الكروبيم". </w:t>
      </w:r>
    </w:p>
    <w:p>
      <w:pPr>
        <w:bidi/>
      </w:pPr>
      <w:r>
        <w:rPr>
          <w:rtl/>
          <w:cs/>
          <w:lang w:val="ar_AE" w:bidi="ar_AE"/>
        </w:rPr>
      </w:r>
      <w:r>
        <w:rPr>
          <w:rtl/>
          <w:cs/>
          <w:lang w:val="ar_AE" w:bidi="ar_AE"/>
        </w:rPr>
        <w:t xml:space="preserve">توقّفوا هنا وانظروا معًا إلى صورة للكروبيم. أوقِفوا الاستماع إلى هذا التسجيل الصوتي هنا. </w:t>
      </w:r>
    </w:p>
    <w:p>
      <w:pPr>
        <w:bidi/>
      </w:pPr>
      <w:r>
        <w:rPr>
          <w:rtl/>
          <w:cs/>
          <w:lang w:val="ar_AE" w:bidi="ar_AE"/>
        </w:rPr>
      </w:r>
      <w:r>
        <w:rPr>
          <w:rtl/>
          <w:cs/>
          <w:lang w:val="ar_AE" w:bidi="ar_AE"/>
        </w:rPr>
        <w:t xml:space="preserve">توقّفوا هنا وناقِشوا كمجموعة: ما الكلمة أو العبارة التي ستستخدمونها لكلمة </w:t>
      </w:r>
      <w:r>
        <w:rPr>
          <w:b/>
          <w:rtl/>
          <w:cs/>
          <w:lang w:val="ar_AE" w:bidi="ar_AE"/>
        </w:rPr>
        <w:t>الكروبيم</w:t>
      </w:r>
      <w:r>
        <w:rPr>
          <w:rtl/>
          <w:cs/>
          <w:lang w:val="ar_AE" w:bidi="ar_AE"/>
        </w:rPr>
        <w:t xml:space="preserve">؟ استخدموا الكلمة أو العبارة نفسها التي استخدمتموها في أسفار الكتاب المقدس السابقة لترجمة كلمة كروبيم. ولمزيد من المعلومات عن كلمة كروبيم، راجعوا قاموس الكلمات الرئيسية. أوقِفوا الاستماع إلى هذا التسجيل الصوتي هنا. </w:t>
      </w:r>
    </w:p>
    <w:p>
      <w:pPr>
        <w:bidi/>
      </w:pPr>
      <w:r>
        <w:rPr>
          <w:rtl/>
          <w:cs/>
          <w:lang w:val="ar_AE" w:bidi="ar_AE"/>
        </w:rPr>
      </w:r>
      <w:r>
        <w:rPr>
          <w:rtl/>
          <w:cs/>
          <w:lang w:val="ar_AE" w:bidi="ar_AE"/>
        </w:rPr>
        <w:t xml:space="preserve">يصنع سليمان أبوابًا مزدوجة لمدخل قدس الأقداس ولمدخل الهيكل. ويغطي سليمان الأبواب بمنحوتات الكروبيم، والنخيل، والأزهار، ويغطي سليمان الأبواب بالتساوي بالذهب. تشير الأبواب المزدوجة إلى زوج من الأبواب التي تفتح على المفصلات وتخلق فتحة أكبر للغرفة. </w:t>
      </w:r>
    </w:p>
    <w:p>
      <w:pPr>
        <w:bidi/>
      </w:pPr>
      <w:r>
        <w:rPr>
          <w:rtl/>
          <w:cs/>
          <w:lang w:val="ar_AE" w:bidi="ar_AE"/>
        </w:rPr>
      </w:r>
      <w:r>
        <w:rPr>
          <w:rtl/>
          <w:cs/>
          <w:lang w:val="ar_AE" w:bidi="ar_AE"/>
        </w:rPr>
        <w:t xml:space="preserve">توقّفوا هنا وانظروا معًا إلى صورة لأبواب مزدوجة. أوقِفوا الاستماع إلى هذا التسجيل الصوتي هنا. </w:t>
      </w:r>
    </w:p>
    <w:p>
      <w:pPr>
        <w:bidi/>
      </w:pPr>
      <w:r>
        <w:rPr>
          <w:rtl/>
          <w:cs/>
          <w:lang w:val="ar_AE" w:bidi="ar_AE"/>
        </w:rPr>
      </w:r>
      <w:r>
        <w:rPr>
          <w:rtl/>
          <w:cs/>
          <w:lang w:val="ar_AE" w:bidi="ar_AE"/>
        </w:rPr>
        <w:t xml:space="preserve">توقّفوا هنا وناقشوا الكلمة أو العبارة التي ستستخدمونها للإشارة إلى </w:t>
      </w:r>
      <w:r>
        <w:rPr>
          <w:b/>
          <w:rtl/>
          <w:cs/>
          <w:lang w:val="ar_AE" w:bidi="ar_AE"/>
        </w:rPr>
        <w:t>الأبواب المزدوجة</w:t>
      </w:r>
      <w:r>
        <w:rPr>
          <w:rtl/>
          <w:cs/>
          <w:lang w:val="ar_AE" w:bidi="ar_AE"/>
        </w:rPr>
        <w:t xml:space="preserve">.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ويبني سليمان جدارًا في الساحة الداخلية من طبقات من عوارض الأرز والحجر، وينتهي سليمان من بناء الهيكل. والساحة هي المنطقة المفتوحة حول مبنى الهيكل، ولذلك فإن الجدار يحيط بالساحة. </w:t>
      </w:r>
    </w:p>
    <w:p>
      <w:pPr>
        <w:bidi/>
      </w:pPr>
      <w:r>
        <w:rPr>
          <w:rtl/>
          <w:cs/>
          <w:lang w:val="ar_AE" w:bidi="ar_AE"/>
        </w:rPr>
      </w:r>
      <w:r>
        <w:rPr>
          <w:rtl/>
          <w:cs/>
          <w:lang w:val="ar_AE" w:bidi="ar_AE"/>
        </w:rPr>
        <w:t xml:space="preserve">توقفوا هنا وناقشوا كمجموعة الكلمة أو العبارة الأنسب للإشارة إلى </w:t>
      </w:r>
      <w:r>
        <w:rPr>
          <w:b/>
          <w:rtl/>
          <w:cs/>
          <w:lang w:val="ar_AE" w:bidi="ar_AE"/>
        </w:rPr>
        <w:t>الساحة</w:t>
      </w:r>
      <w:r>
        <w:rPr>
          <w:rtl/>
          <w:cs/>
          <w:lang w:val="ar_AE" w:bidi="ar_AE"/>
        </w:rPr>
        <w:t xml:space="preserve">.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وبنى سليمان </w:t>
      </w:r>
      <w:r>
        <w:rPr>
          <w:b/>
          <w:rtl/>
          <w:cs/>
          <w:lang w:val="ar_AE" w:bidi="ar_AE"/>
        </w:rPr>
        <w:t>أساس</w:t>
      </w:r>
      <w:r>
        <w:rPr>
          <w:rtl/>
          <w:cs/>
          <w:lang w:val="ar_AE" w:bidi="ar_AE"/>
        </w:rPr>
        <w:t xml:space="preserve"> الهيكل في السنة الرابعة من ملكه، وأتمه في السنة الحادية عشرة من ملكه. استغرق سليمان سبع سنوات لبناء الهيكل. استخدموا الكلمة أو العبارة نفسها التي استخدمتموها في المقاطع السابقة للإشارة إلى الأساس.</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7:1–12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ملوك الأول 7: 1 - 12 واحفظوه في قلوبكم. </w:t>
      </w:r>
    </w:p>
    <w:p>
      <w:pPr>
        <w:bidi/>
      </w:pPr>
      <w:r>
        <w:rPr>
          <w:rtl/>
          <w:cs/>
          <w:lang w:val="ar_AE" w:bidi="ar_AE"/>
        </w:rPr>
      </w:r>
      <w:r>
        <w:rPr>
          <w:rtl/>
          <w:cs/>
          <w:lang w:val="ar_AE" w:bidi="ar_AE"/>
        </w:rPr>
        <w:t xml:space="preserve">استمعوا إلى النسخة الصوتية من سفر ملوك الأول 7: 1 - 12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سفر الملوك الأول ٧: ١–١٢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المقطع السابق، سمعتم وصفًا لكيف أمر سليمان العمال ببناء الهيكل من الداخل. مع أن الراوي قال إن سليمان بنى الهيكل، فإننا نعلم أن سليمان وجّه عمالاً كثيرين للمساعدة في بناء هيكل يهوه. بنى سليمان القاعة الرئيسية وقدس الأقداس، وغطى كل الجزء الداخلي من الهيكل بالذهب. استغرق سليمان سبع سنوات لينتهي من بناء الهيكل ليهوه. </w:t>
      </w:r>
    </w:p>
    <w:p>
      <w:pPr>
        <w:bidi/>
      </w:pPr>
      <w:r>
        <w:rPr>
          <w:rtl/>
          <w:cs/>
          <w:lang w:val="ar_AE" w:bidi="ar_AE"/>
        </w:rPr>
      </w:r>
      <w:r>
        <w:rPr>
          <w:rtl/>
          <w:cs/>
          <w:lang w:val="ar_AE" w:bidi="ar_AE"/>
        </w:rPr>
        <w:t xml:space="preserve">لكن في هذا المقطع، يبني سليمان مجمع القصر جنوب الهيكل. يبني الناس قصرًا، أو بيتًا كبيرًا لأشخاص مهمين أو للحُكام. ويحتوي مجمع القصر على بيت سليمان وأربعة مبانٍ أخرى. يستغرق سليمان ثلاث عشرة سنة لينتهي من بناء مجمع القصر بأكمله. </w:t>
      </w:r>
    </w:p>
    <w:p>
      <w:pPr>
        <w:bidi/>
      </w:pPr>
      <w:r>
        <w:rPr>
          <w:rtl/>
          <w:cs/>
          <w:lang w:val="ar_AE" w:bidi="ar_AE"/>
        </w:rPr>
      </w:r>
      <w:r>
        <w:rPr>
          <w:rtl/>
          <w:cs/>
          <w:lang w:val="ar_AE" w:bidi="ar_AE"/>
        </w:rPr>
        <w:t xml:space="preserve">توقّفوا هنا وانظروا معًا إلى صورة لقصر من زمن سليمان. أوقِفوا الاستماع إلى هذا التسجيل الصوتي هنا. </w:t>
      </w:r>
    </w:p>
    <w:p>
      <w:pPr>
        <w:bidi/>
      </w:pPr>
      <w:r>
        <w:rPr>
          <w:rtl/>
          <w:cs/>
          <w:lang w:val="ar_AE" w:bidi="ar_AE"/>
        </w:rPr>
      </w:r>
      <w:r>
        <w:rPr>
          <w:rtl/>
          <w:cs/>
          <w:lang w:val="ar_AE" w:bidi="ar_AE"/>
        </w:rPr>
        <w:t xml:space="preserve">يبني سليمان المبنى الأول، ويسمّيه قصر غابة لبنان. ومن المحتمل أن سليمان استخدم هذا المبنى كقاعة كبيرة للاحتفال أو للاجتماع، وربما اجتمع الناس هناك ليروا الملك سليمان. وربما خزن سليمان أيضًا الأسلحة أو الأشياء الثمينة هناك. يصنع العمال هذا القصر من أربعة صفوف من الأعمدة التي يصنعونها من خشب الأرز. والعمود هو عمود مستدير يقف مستقيمًا ويدعم هيكل المبنى. وتحمل هذه الأعمدة عوارض يصنعها الناس من خشب الأرز. كما يصنعون هذه العوارض الخشبية الأفقية لدعم وزن المبنى. </w:t>
      </w:r>
    </w:p>
    <w:p>
      <w:pPr>
        <w:bidi/>
      </w:pPr>
      <w:r>
        <w:rPr>
          <w:rtl/>
          <w:cs/>
          <w:lang w:val="ar_AE" w:bidi="ar_AE"/>
        </w:rPr>
      </w:r>
      <w:r>
        <w:rPr>
          <w:rtl/>
          <w:cs/>
          <w:lang w:val="ar_AE" w:bidi="ar_AE"/>
        </w:rPr>
        <w:t xml:space="preserve">ومن المحتمل أن سليمان يسمّي القاعة بهذا الاسم؛ لأنه استخدم خشب الأرز من غابة لبنان في بنائها. كانت فينيقية منطقةً تقع شمال إسرائيل، في منطقة لبنان الحديث، وفيها الكثير من غابات أشجار الأرز. ربما ظن الناس أن الأعمدة في هذا المبنى تشبه الغابة. والغابة هي مساحة كبيرة من الأرض تنمو فيها أشجار كثيرة على مقربة من بعضها بعضًا لتغطي المنطقة بأكملها. </w:t>
      </w:r>
    </w:p>
    <w:p>
      <w:pPr>
        <w:bidi/>
      </w:pPr>
      <w:r>
        <w:rPr>
          <w:rtl/>
          <w:cs/>
          <w:lang w:val="ar_AE" w:bidi="ar_AE"/>
        </w:rPr>
      </w:r>
      <w:r>
        <w:rPr>
          <w:rtl/>
          <w:cs/>
          <w:lang w:val="ar_AE" w:bidi="ar_AE"/>
        </w:rPr>
        <w:t xml:space="preserve">توقّفوا هنا وانظروا معًا إلى صورة لغابة من أشجار الأرز. انظروا إلى صورة عمود. انظروا إلى خريطة تُظهر منطقة فينيقية وغابات لبنان. أوقِفوا الاستماع إلى هذا التسجيل الصوتي هنا. </w:t>
      </w:r>
    </w:p>
    <w:p>
      <w:pPr>
        <w:bidi/>
      </w:pPr>
      <w:r>
        <w:rPr>
          <w:rtl/>
          <w:cs/>
          <w:lang w:val="ar_AE" w:bidi="ar_AE"/>
        </w:rPr>
      </w:r>
      <w:r>
        <w:rPr>
          <w:rtl/>
          <w:cs/>
          <w:lang w:val="ar_AE" w:bidi="ar_AE"/>
        </w:rPr>
        <w:t xml:space="preserve">وطول هذا القصر مئة ذراع، أو خمسون مترًا، وعرضه خمسون ذراعًا أو خمسة وعشرون مترًا، وارتفاعه ثلاثون ذراعًا أو خمسة عشر مترًا. تذكرون من المقاطع السابقة أن الناس يستخدمون الأذرع لقياس الأطوال. الذراع الواحد يساوي حوالي 50 سنتيمترًا. ويصنع عمال سليمان سقفًا مسطحًا بوضع ألواح الأرز فوق عوارض الأرز التي تجلس فوق الأعمدة. تساعد عوارض الأرز التي تستقر على الأعمدة على دعم السقف أو تثبيته. يستخدم سليمان خمسة وأربعين عارضًا، ويضع خمسة عشر عارضًا في كل صف. </w:t>
      </w:r>
    </w:p>
    <w:p>
      <w:pPr>
        <w:bidi/>
      </w:pPr>
      <w:r>
        <w:rPr>
          <w:rtl/>
          <w:cs/>
          <w:lang w:val="ar_AE" w:bidi="ar_AE"/>
        </w:rPr>
      </w:r>
      <w:r>
        <w:rPr>
          <w:rtl/>
          <w:cs/>
          <w:lang w:val="ar_AE" w:bidi="ar_AE"/>
        </w:rPr>
        <w:t xml:space="preserve">يبني العمال القاعة الرئيسية لقصر غابة لبنان، بفتحات للنوافذ لدخول النور. ويرتبُ سليمان هذه النوافذ في ثلاثة صفوف أعلى الجدران المقابلة. ولجميع فتحات الأبواب إطارات لها أربعة جوانب. ومن المحتمل أن سليمان وضع إطارات الأبواب في الجزء الأمامي من القاعة في ثلاثة صفوف على الجدران المقابلة، حتى تواجه الأبواب بعضها بعضًا. ومن المحتمل أن هذا القصر يحتوي على ثلاثة طوابق علوية حول جانبي المبنى. </w:t>
      </w:r>
    </w:p>
    <w:p>
      <w:pPr>
        <w:bidi/>
      </w:pPr>
      <w:r>
        <w:rPr>
          <w:rtl/>
          <w:cs/>
          <w:lang w:val="ar_AE" w:bidi="ar_AE"/>
        </w:rPr>
      </w:r>
      <w:r>
        <w:rPr>
          <w:rtl/>
          <w:cs/>
          <w:lang w:val="ar_AE" w:bidi="ar_AE"/>
        </w:rPr>
        <w:t xml:space="preserve">يبني سليمان مبنى آخر به رواق، أو صفوف من الأعمدة التي تدعم السقف. وربما أطلق الناس على هذا المبنى اسم رواق الأعمدة. ويبلغ طول هذه القاعة خمسين ذراعًا، أو خمسة وعشرين مترًا، وعرضها ثلاثين ذراعًا، أو خمسة عشر مترًا. ويمر الرواق المغطى عبر الجزء الأمامي من القاعة كلها، وتدعم الأعمدة غطاء الرواق. ولا نعرف مدى ارتفاع هذه القاعة. ولسنا متأكدين بالضبط من كيفية استخدام سليمان لهذه القاعة، لكن ربما انتظر الناس في هذه القاعة قبل أن يروا الملك سليمان. </w:t>
      </w:r>
    </w:p>
    <w:p>
      <w:pPr>
        <w:bidi/>
      </w:pPr>
      <w:r>
        <w:rPr>
          <w:rtl/>
          <w:cs/>
          <w:lang w:val="ar_AE" w:bidi="ar_AE"/>
        </w:rPr>
      </w:r>
      <w:r>
        <w:rPr>
          <w:rtl/>
          <w:cs/>
          <w:lang w:val="ar_AE" w:bidi="ar_AE"/>
        </w:rPr>
        <w:t xml:space="preserve">كما بنى سليمان قاعة لعرشه. والعرش هو كرسي رسمي للملك أو الحاكم. ويخطط سليمان للجلوس في هذه القاعة ليحكم شعب إسرائيل. وعندما يحكم شخص، فإنه يقرر ما إذا كانت الأفعال التي يفعلها شخص آخر صحيحة أم خاطئة. ومن المحتمل أن سليمان كان يستمع إلى خلاف بين الناس في مملكته لا يستطيع شخص آخر أن يحله، ثم يقرر من هو على حق. ويسمّي سليمان هذه القاعة قاعة العدل. ويغطي سليمان هذه القاعة بأكملها، من الأرض إلى السقف، بألواح من خشب الأرز. ولا يعطي الراوي قياسات لهذه القاعة. </w:t>
      </w:r>
    </w:p>
    <w:p>
      <w:pPr>
        <w:bidi/>
      </w:pPr>
      <w:r>
        <w:rPr>
          <w:rtl/>
          <w:cs/>
          <w:lang w:val="ar_AE" w:bidi="ar_AE"/>
        </w:rPr>
      </w:r>
      <w:r>
        <w:rPr>
          <w:rtl/>
          <w:cs/>
          <w:lang w:val="ar_AE" w:bidi="ar_AE"/>
        </w:rPr>
        <w:t xml:space="preserve">ومن المحتمل أن سليمان بنى بيته الخاص، حيث يسكن فعلًا، في ساحة خلف قاعة العدل. ويبني سليمان بيته بطريقة مشابهة لقاعة العدل. ويبني سليمان قصرًا آخر يشبه بيته الشخصي لابنة فرعون. وكانت ابنة فرعون إحدى زوجات سليمان. ربما تتذكرون من مقطع سابق أن فرعون كان لقبًا يستخدمه الناس للإشارة إلى ملك دولة مصر. ولأن الراوي لا يعطي وصفًا له، لا نعرف كيف كان يبدو بيت سليمان أو كيف كان يبدو بيت ابنة فرعون. </w:t>
      </w:r>
    </w:p>
    <w:p>
      <w:pPr>
        <w:bidi/>
      </w:pPr>
      <w:r>
        <w:rPr>
          <w:rtl/>
          <w:cs/>
          <w:lang w:val="ar_AE" w:bidi="ar_AE"/>
        </w:rPr>
      </w:r>
      <w:r>
        <w:rPr>
          <w:rtl/>
          <w:cs/>
          <w:lang w:val="ar_AE" w:bidi="ar_AE"/>
        </w:rPr>
        <w:t>ويبني سليمان كل هذه المباني، من القاعة الخارجية إلى الساحة الكبيرة، ومن الطوابق إلى الأسقف، بكتل حجرية عالية الجودة، أو صلبة جدًا. ومن المحتمل أن سليمان استخدم حجر الجير، وهو حجر أبيض اللون يجده الناس في إسرائيل. ويقطع العمال هذه الكتل الحجرية بعناية ويصقلون جميع حوافها. ويضع سليمان أساس المباني بأحجار كبيرة وعالية الجودة. ويبلغ عرض هذه الحجارة من ثماني إلى تسع أذرع، أو من أربعة إلى خمسة أمتار. وفوق أحجار الأساس هذه، يضع سليمان أحجارًا عالية الجودة يقطعها الناس وفقًا للحجم الصحيح من أجل الجدران. ويستخدم سليمان أيضًا صفوفًا من خشب الأرز للجدران. وقد تكون هذه عوارض من خشب الأرز، أو قد تكون قطعًا من خشب الأرز التي توضع فوق الجدران.</w:t>
      </w:r>
    </w:p>
    <w:p>
      <w:pPr>
        <w:bidi/>
      </w:pPr>
      <w:r>
        <w:rPr>
          <w:rtl/>
          <w:cs/>
          <w:lang w:val="ar_AE" w:bidi="ar_AE"/>
        </w:rPr>
      </w:r>
      <w:r>
        <w:rPr>
          <w:rtl/>
          <w:cs/>
          <w:lang w:val="ar_AE" w:bidi="ar_AE"/>
        </w:rPr>
        <w:t>ويبني سليمان الجدران للساحة الكبيرة حول بيته من ثلاثة صفوف من الكتل الحجرية، يتبعها صف واحد من عوارض الأرز. وكان سليمان قد بنى الساحة الداخلية للهيكل والرواق بطريقة مشابهة. ومن المحتمل أن سليمان استخدم طريقة البناء هذه للجدران، لأنها تجعلها قوية.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سفر الملوك الأول ٧: ١–١٢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ستقوم المجموعة بمحاولة تصوُّر هذا المقطع.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b/>
          <w:rtl/>
          <w:cs/>
          <w:lang w:val="ar_AE" w:bidi="ar_AE"/>
        </w:rPr>
        <w:t>في المشهد الأول:</w:t>
      </w:r>
      <w:r>
        <w:rPr>
          <w:rtl/>
          <w:cs/>
          <w:lang w:val="ar_AE" w:bidi="ar_AE"/>
        </w:rPr>
        <w:t xml:space="preserve"> يستغرق سليمان ثلاث عشرة سنة لبناء مُجمّع قصره. في البداية، يبني سليمان قصر غابة لبنان. وللقصر صفوف من الأعمدة وسقف من خشب الأرز. وله نوافذ وأبواب في ثلاثة صفوف تواجه بعضها بعضًا. </w:t>
      </w:r>
    </w:p>
    <w:p>
      <w:pPr>
        <w:bidi/>
      </w:pPr>
      <w:r>
        <w:rPr>
          <w:rtl/>
          <w:cs/>
          <w:lang w:val="ar_AE" w:bidi="ar_AE"/>
        </w:rPr>
      </w:r>
      <w:r>
        <w:rPr>
          <w:b/>
          <w:rtl/>
          <w:cs/>
          <w:lang w:val="ar_AE" w:bidi="ar_AE"/>
        </w:rPr>
        <w:t>في المشهد الثاني:</w:t>
      </w:r>
      <w:r>
        <w:rPr>
          <w:rtl/>
          <w:cs/>
          <w:lang w:val="ar_AE" w:bidi="ar_AE"/>
        </w:rPr>
        <w:t xml:space="preserve"> يبني سليمان قاعة بها صفوف من الأعمدة ورواق أمامها. كما يبني سليمان قاعة العدل. ويجلس سليمان على عرشه في هذه القاعة، ويحكم شعب إسرائيل. ويبني سليمان بيتًا لنفسه، وبيتًا لزوجته ابنة فرعون. </w:t>
      </w:r>
    </w:p>
    <w:p>
      <w:pPr>
        <w:bidi/>
      </w:pPr>
      <w:r>
        <w:rPr>
          <w:rtl/>
          <w:cs/>
          <w:lang w:val="ar_AE" w:bidi="ar_AE"/>
        </w:rPr>
      </w:r>
      <w:r>
        <w:rPr>
          <w:b/>
          <w:rtl/>
          <w:cs/>
          <w:lang w:val="ar_AE" w:bidi="ar_AE"/>
        </w:rPr>
        <w:t>في المشهد الثالث:</w:t>
      </w:r>
      <w:r>
        <w:rPr>
          <w:rtl/>
          <w:cs/>
          <w:lang w:val="ar_AE" w:bidi="ar_AE"/>
        </w:rPr>
        <w:t xml:space="preserve"> يستخدم سليمان كتلاً كبيرة من الحجارة عالية الجودة لبناء كل مبنى. ويقطع العمال كل حجر ويصقلونه. كما يستخدم سليمان أيضًا عوارض الأرز لبناء كل مبنى. ويبنى سليمان ساحة كبيرة حول بيته من طبقة واحدة من عوارض الأرز وثلاث طبقات من الحجارة المقطوعة، تمامًا كما بنى سليمان الجدار لساحة هيكل يهوه.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سليمان</w:t>
      </w:r>
    </w:p>
    <w:p>
      <w:pPr>
        <w:pStyle w:val="ListBullet"/>
        <w:bidi/>
        <w:spacing w:line="240" w:lineRule="auto"/>
        <w:ind w:left="720"/>
      </w:pPr>
      <w:r>
        <w:rPr>
          <w:rtl/>
          <w:cs/>
          <w:lang w:val="ar_AE" w:bidi="ar_AE"/>
        </w:rPr>
      </w:r>
      <w:r>
        <w:rPr>
          <w:rtl/>
          <w:cs/>
          <w:lang w:val="ar_AE" w:bidi="ar_AE"/>
        </w:rPr>
        <w:t>العمال</w:t>
      </w:r>
    </w:p>
    <w:p>
      <w:pPr>
        <w:pStyle w:val="ListBullet"/>
        <w:bidi/>
        <w:spacing w:line="240" w:lineRule="auto"/>
        <w:ind w:left="720"/>
      </w:pPr>
      <w:r>
        <w:rPr>
          <w:rtl/>
          <w:cs/>
          <w:lang w:val="ar_AE" w:bidi="ar_AE"/>
        </w:rPr>
      </w:r>
      <w:r>
        <w:rPr>
          <w:rtl/>
          <w:cs/>
          <w:lang w:val="ar_AE" w:bidi="ar_AE"/>
        </w:rPr>
        <w:t>فرعون</w:t>
      </w:r>
    </w:p>
    <w:p>
      <w:pPr>
        <w:pStyle w:val="ListBullet"/>
        <w:bidi/>
        <w:spacing w:line="240" w:lineRule="auto"/>
        <w:ind w:left="720"/>
      </w:pPr>
      <w:r>
        <w:rPr>
          <w:rtl/>
          <w:cs/>
          <w:lang w:val="ar_AE" w:bidi="ar_AE"/>
        </w:rPr>
      </w:r>
      <w:r>
        <w:rPr>
          <w:rtl/>
          <w:cs/>
          <w:lang w:val="ar_AE" w:bidi="ar_AE"/>
        </w:rPr>
        <w:t>ابنة فرعون</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 xml:space="preserve">في المشهد الأول، يقاطع الراوي شرحه عن بناء سليمان للهيكل ليتحدث عن مجمع القصر الخاص به. تتذكرون من المقاطع السابقة أنه على الرغم من أن الراوي يقول إن سليمان يبني، فإن سليمان يأمر العمال ببناء المباني للهيكل ولقصره. بعد هذا المقطع، سيواصل الراوي الحديث عن كيفية بناء سليمان للهيكل وتجهيزه. </w:t>
      </w:r>
    </w:p>
    <w:p>
      <w:pPr>
        <w:bidi/>
      </w:pPr>
      <w:r>
        <w:rPr>
          <w:rtl/>
          <w:cs/>
          <w:lang w:val="ar_AE" w:bidi="ar_AE"/>
        </w:rPr>
      </w:r>
      <w:r>
        <w:rPr>
          <w:rtl/>
          <w:cs/>
          <w:lang w:val="ar_AE" w:bidi="ar_AE"/>
        </w:rPr>
        <w:t xml:space="preserve">توقّفوا هنا وناقشوا معًا: احكوا قصة، لكن في منتصف قصتكم احكوا قصة مختلفة. ثم عودوا لتنهوا قصتكم الأصلية. كيف تساعدون جمهوركم على فهم ترتيب قصصكم وتفاصيلها، وكيف ترتبط هذه القصص ببعضها بعضًا؟ أوقِفوا الاستماع إلى هذا التسجيل الصوتي هنا. </w:t>
      </w:r>
    </w:p>
    <w:p>
      <w:pPr>
        <w:bidi/>
      </w:pPr>
      <w:r>
        <w:rPr>
          <w:rtl/>
          <w:cs/>
          <w:lang w:val="ar_AE" w:bidi="ar_AE"/>
        </w:rPr>
      </w:r>
      <w:r>
        <w:rPr>
          <w:rtl/>
          <w:cs/>
          <w:lang w:val="ar_AE" w:bidi="ar_AE"/>
        </w:rPr>
        <w:t xml:space="preserve">ومع أن سليمان استغرق سبع سنوات لبناء هيكل ليهوه، إلا أنه استغرق ثلاث عشرة سنة لبناء مجمع القصر لنفسه. وفي الغالب كان سليمان قد بنى الهيكل وأتمّه أولًا، ثم بدأ في بناء قصره. وينتهي سليمان من بناء جميع المباني التي كانت داخل مجمع قصره بعد ثلاث عشرة سنة. </w:t>
      </w:r>
    </w:p>
    <w:p>
      <w:pPr>
        <w:bidi/>
      </w:pPr>
      <w:r>
        <w:rPr>
          <w:rtl/>
          <w:cs/>
          <w:lang w:val="ar_AE" w:bidi="ar_AE"/>
        </w:rPr>
      </w:r>
      <w:r>
        <w:rPr>
          <w:rtl/>
          <w:cs/>
          <w:lang w:val="ar_AE" w:bidi="ar_AE"/>
        </w:rPr>
        <w:t xml:space="preserve">توقّفوا هنا وناقشوا معًا: كيف ستساعدون جمهوركم على فهم طول الفترات الزمنية المختلفة التي استغرقها سليمان لبناء هيكل يهوه وقصر سليمان؟ أوقِفوا الاستماع إلى هذا التسجيل الصوتي هنا. </w:t>
      </w:r>
    </w:p>
    <w:p>
      <w:pPr>
        <w:bidi/>
      </w:pPr>
      <w:r>
        <w:rPr>
          <w:rtl/>
          <w:cs/>
          <w:lang w:val="ar_AE" w:bidi="ar_AE"/>
        </w:rPr>
      </w:r>
      <w:r>
        <w:rPr>
          <w:rtl/>
          <w:cs/>
          <w:lang w:val="ar_AE" w:bidi="ar_AE"/>
        </w:rPr>
        <w:t xml:space="preserve">ويبني سليمان قصر غابة لبنان. وطول هذا القصر مئة ذراع، أو خمسون مترًا، وعرضه خمسون ذراعًا أو خمسة وعشرون مترًا، وارتفاعه ثلاثون ذراعًا أو خمسة عشر مترًا. ويتكون القصر من أربعة صفوف من الأعمدة التي يصنعها العمال من خشب الأرز، وتحمل هذه الأعمدة عوارض يصنعها العمال من الأرز أيضًا. فوق العوارض، يصنع سليمان سقف القصر من الأرز. ومع أننا لسنا متأكدين، فمن المرجح أن سليمان يستخدم خمسة وأربعين عارضةً ليصنع ثلاثة صفوف من خمسة عشر عارضةً من خشب الأرز. ويضع سليمان نوافذ في ثلاثة صفوف تواجه بعضها بعضًا في الأعلى على الجدران المقابلة. كما يصنع سليمان أبوابًا في الجزء الأمامي من القصر. وتواجه الأبواب بعضها بعضًا في مجموعات من ثلاثة، ولكل باب إطار مستطيل. </w:t>
      </w:r>
    </w:p>
    <w:p>
      <w:pPr>
        <w:bidi/>
      </w:pPr>
      <w:r>
        <w:rPr>
          <w:rtl/>
          <w:cs/>
          <w:lang w:val="ar_AE" w:bidi="ar_AE"/>
        </w:rPr>
      </w:r>
      <w:r>
        <w:rPr>
          <w:rtl/>
          <w:cs/>
          <w:lang w:val="ar_AE" w:bidi="ar_AE"/>
        </w:rPr>
        <w:t xml:space="preserve">في المشهد الثاني، يبني سليمان قاعة أو غرفة طويلة بها أعمدة كثيرة متتابعة، تُدعى رواقًا، وربما أطلق الناس على هذه القاعة اسم رواق الأعمدة. طول هذه القاعة خمسون ذراعًا، أو خمسة وعشرون مترًا، وعرضها ثلاثون ذراعًا، أو خمسة عشر مترًا. عبر مقدمة هذه القاعة، يبني سليمان رواقًا أو شرفة، تشبه غرفة بلا جدران لكن بها أعمدة تحمل السقف. لسنا متأكدين مما إذا كانت هذه القاعة هي مدخل قصر غابة لبنان أم مدخل المبنى التالي الذي هو قاعة العدل. </w:t>
      </w:r>
    </w:p>
    <w:p>
      <w:pPr>
        <w:bidi/>
      </w:pPr>
      <w:r>
        <w:rPr>
          <w:rtl/>
          <w:cs/>
          <w:lang w:val="ar_AE" w:bidi="ar_AE"/>
        </w:rPr>
      </w:r>
      <w:r>
        <w:rPr>
          <w:rtl/>
          <w:cs/>
          <w:lang w:val="ar_AE" w:bidi="ar_AE"/>
        </w:rPr>
        <w:t xml:space="preserve">ويضع سليمان عرشه في قاعة العدل. يجلس سليمان على عرشه ليحكم على الناس في قاعة العدل. ويغطي سليمان القسم الداخلي من قاعة العدل بأكمله، من الأرض إلى السقف، بألواح من خشب الأرز. ويبني سليمان قصره الخاص، حيث يسكن سليمان، بطريقة مشابهة لقاعة العدل. كما يبني سليمان أيضًا قصرًا لزوجته، ابنة فرعون، بطريقة مماثلة. </w:t>
      </w:r>
    </w:p>
    <w:p>
      <w:pPr>
        <w:bidi/>
      </w:pPr>
      <w:r>
        <w:rPr>
          <w:rtl/>
          <w:cs/>
          <w:lang w:val="ar_AE" w:bidi="ar_AE"/>
        </w:rPr>
      </w:r>
      <w:r>
        <w:rPr>
          <w:rtl/>
          <w:cs/>
          <w:lang w:val="ar_AE" w:bidi="ar_AE"/>
        </w:rPr>
        <w:t xml:space="preserve">توقّفوا هنا وناقشوا معًا: كيف ستصفون كل مبنى؟ ماذا ستسمون كل مبنى؟ أوقِفوا الاستماع إلى هذا التسجيل الصوتي هنا. </w:t>
      </w:r>
    </w:p>
    <w:p>
      <w:pPr>
        <w:bidi/>
      </w:pPr>
      <w:r>
        <w:rPr>
          <w:rtl/>
          <w:cs/>
          <w:lang w:val="ar_AE" w:bidi="ar_AE"/>
        </w:rPr>
      </w:r>
      <w:r>
        <w:rPr>
          <w:rtl/>
          <w:cs/>
          <w:lang w:val="ar_AE" w:bidi="ar_AE"/>
        </w:rPr>
        <w:t>في المشهد الثالث، يبني سليمان كل مبنى من حجر عالي الجودة، أو حجر صلب جدًا. يقطع عمال سليمان الحجر بعناية ويسوون حوافه. من القاعات الخارجية إلى الساحة الكبيرة، ومن الأرض إلى السقف، يبني سليمان كل مبنى من هذا الحجر. يستخدم سليمان أحجارًا كبيرة وعالية الجودة، ويبلغ عطولها من ثمانية إلى عشرة أذرع، أو من أربعة إلى خمسة أمتار، لوضع أسس المباني. فوق الأساس، يضع سليمان المزيد من الأحجار عالية الجودة التي يقطعها العمال بالحجم المناسب لبناء الجدران. ويستخدم سليمان أيضًا عوارض من خشب الأرز لصنع الجدران. لا يعرف الناس ما إذا كانت عوارض الأرز هذه تغطي الجدران الحجرية، أم أنها عوارض السقف. لا يعرف العلماء ما يعنيه الراوي في اللغة الأصلية بكل تأكيد. إن الساحة الكبيرة التي تحيط بهذه المباني لها جدار يصنعه الناس من ثلاث طبقات من الحجارة المقطوعة، تتبعها طبقة من عوارض الأرز. يبني سليمان هذا الجدار بالطريقة نفسها التي بنى بها الجدار في الساحة الداخلية للهيكل وفي مدخل الهيكل.</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سفر الملوك الأول ٧: ١–١٢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ستقوم المجموعة بتمثيل المقطع بشكل درامي.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سليمان</w:t>
      </w:r>
    </w:p>
    <w:p>
      <w:pPr>
        <w:pStyle w:val="ListBullet"/>
        <w:bidi/>
        <w:spacing w:line="240" w:lineRule="auto"/>
        <w:ind w:left="720"/>
      </w:pPr>
      <w:r>
        <w:rPr>
          <w:rtl/>
          <w:cs/>
          <w:lang w:val="ar_AE" w:bidi="ar_AE"/>
        </w:rPr>
      </w:r>
      <w:r>
        <w:rPr>
          <w:rtl/>
          <w:cs/>
          <w:lang w:val="ar_AE" w:bidi="ar_AE"/>
        </w:rPr>
        <w:t>العمال</w:t>
      </w:r>
    </w:p>
    <w:p>
      <w:pPr>
        <w:pStyle w:val="ListBullet"/>
        <w:bidi/>
        <w:spacing w:line="240" w:lineRule="auto"/>
        <w:ind w:left="720"/>
      </w:pPr>
      <w:r>
        <w:rPr>
          <w:rtl/>
          <w:cs/>
          <w:lang w:val="ar_AE" w:bidi="ar_AE"/>
        </w:rPr>
      </w:r>
      <w:r>
        <w:rPr>
          <w:rtl/>
          <w:cs/>
          <w:lang w:val="ar_AE" w:bidi="ar_AE"/>
        </w:rPr>
        <w:t>فرعون</w:t>
      </w:r>
    </w:p>
    <w:p>
      <w:pPr>
        <w:pStyle w:val="ListBullet"/>
        <w:bidi/>
        <w:spacing w:line="240" w:lineRule="auto"/>
        <w:ind w:left="720"/>
      </w:pPr>
      <w:r>
        <w:rPr>
          <w:rtl/>
          <w:cs/>
          <w:lang w:val="ar_AE" w:bidi="ar_AE"/>
        </w:rPr>
      </w:r>
      <w:r>
        <w:rPr>
          <w:rtl/>
          <w:cs/>
          <w:lang w:val="ar_AE" w:bidi="ar_AE"/>
        </w:rPr>
        <w:t>ابنة فرعون</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 xml:space="preserve">يستغرق سليمان ثلاث عشرة سنة في بناء مجمع سكني ملكي لنفسه. كان المبنى الأول الذي يبنيه سليمان هو قصر غابة لبنان. ويصنع سليمان هذا المبنى بطول مئة ذراع، وعرضه خمسين ذراعًا، وارتفاعه ثلاثين ذراعًا. يستخدم سليمان أربعة صفوف من أعمدة الأرز، ويضع عوارض الأرز فوق الأعمدة. تساعد العوارض على دعم السقف الذي يصنعه سليمان من الأرز أيضًا. يستخدم سليمان خمسة وأربعين عارضةً، مع خمسة عشر عارضًا في كل صف. يصنع سليمان نوافذ في ثلاثة صفوف تواجه بعضها بعضًا، ويصنع إطارات مستطيلة للأبواب. يضع سليمان الأبواب في مجموعات من ثلاثة في الجزء الأمامي من القصر. وتواجه الأبواب بعضها بعضًا أيضًا. </w:t>
      </w:r>
    </w:p>
    <w:p>
      <w:pPr>
        <w:bidi/>
      </w:pPr>
      <w:r>
        <w:rPr>
          <w:rtl/>
          <w:cs/>
          <w:lang w:val="ar_AE" w:bidi="ar_AE"/>
        </w:rPr>
      </w:r>
      <w:r>
        <w:rPr>
          <w:rtl/>
          <w:cs/>
          <w:lang w:val="ar_AE" w:bidi="ar_AE"/>
        </w:rPr>
        <w:t>أوقفوا التمثيل. اسألوا الشخص الذي يؤدي دور يهوه: "بماذا تشعر أو تفكر؟" قد يجيب بعبارات مثل:</w:t>
      </w:r>
    </w:p>
    <w:p>
      <w:pPr>
        <w:pStyle w:val="ListBullet"/>
        <w:bidi/>
        <w:spacing w:line="240" w:lineRule="auto"/>
        <w:ind w:left="720"/>
      </w:pPr>
      <w:r>
        <w:rPr>
          <w:rtl/>
          <w:cs/>
          <w:lang w:val="ar_AE" w:bidi="ar_AE"/>
        </w:rPr>
      </w:r>
      <w:r>
        <w:rPr>
          <w:rtl/>
          <w:cs/>
          <w:lang w:val="ar_AE" w:bidi="ar_AE"/>
        </w:rPr>
        <w:t xml:space="preserve">أنا سعيد لأن سليمان لديه الموارد اللازمة لبناء مبنى يحكم منه على شعب إسرائيل؛ أو </w:t>
      </w:r>
    </w:p>
    <w:p>
      <w:pPr>
        <w:pStyle w:val="ListBullet"/>
        <w:bidi/>
        <w:spacing w:line="240" w:lineRule="auto"/>
        <w:ind w:left="720"/>
      </w:pPr>
      <w:r>
        <w:rPr>
          <w:rtl/>
          <w:cs/>
          <w:lang w:val="ar_AE" w:bidi="ar_AE"/>
        </w:rPr>
      </w:r>
      <w:r>
        <w:rPr>
          <w:rtl/>
          <w:cs/>
          <w:lang w:val="ar_AE" w:bidi="ar_AE"/>
        </w:rPr>
        <w:t xml:space="preserve">بنى سليمان هيكلي أولًا، لذلك أعرف أنه يحبني ويعبدني؛ أو </w:t>
      </w:r>
    </w:p>
    <w:p>
      <w:pPr>
        <w:pStyle w:val="ListBullet"/>
        <w:bidi/>
        <w:spacing w:line="240" w:lineRule="auto"/>
        <w:ind w:left="720"/>
      </w:pPr>
      <w:r>
        <w:rPr>
          <w:rtl/>
          <w:cs/>
          <w:lang w:val="ar_AE" w:bidi="ar_AE"/>
        </w:rPr>
      </w:r>
      <w:r>
        <w:rPr>
          <w:rtl/>
          <w:cs/>
          <w:lang w:val="ar_AE" w:bidi="ar_AE"/>
        </w:rPr>
        <w:t xml:space="preserve">قضى سليمان وقتًا أطول في بناء القصر من وقت بناء الهيكل. أتساءل عن مدى أهميتي حقًا لسليمان؛ أو </w:t>
      </w:r>
    </w:p>
    <w:p>
      <w:pPr>
        <w:pStyle w:val="ListBullet"/>
        <w:bidi/>
        <w:spacing w:line="240" w:lineRule="auto"/>
        <w:ind w:left="720"/>
      </w:pPr>
      <w:r>
        <w:rPr>
          <w:rtl/>
          <w:cs/>
          <w:lang w:val="ar_AE" w:bidi="ar_AE"/>
        </w:rPr>
      </w:r>
      <w:r>
        <w:rPr>
          <w:rtl/>
          <w:cs/>
          <w:lang w:val="ar_AE" w:bidi="ar_AE"/>
        </w:rPr>
        <w:t xml:space="preserve">أشعر بالأمل في أن يستخدم سليمان مجمع قصره ليخدم شعب إسرائيل جيدًا.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يبني سليمان قاعة الأعمدة، وهي قاعة بها صفوف من الأعمدة وفيها رواق مغطى في المقدمة. ويبلغ طول هذه القاعة خمسين ذراعًا، وعرضها ثلاثين ذراعًا. ثم يبني سليمان قاعة العدل، حيث يجلس على عرشه ليحكم شعب إسرائيل. ويغطي سليمان قاعة العدل بأكملها، من الأرض إلى السقف، بخشب الأرز. يبني سليمان قصره الشخصي وقصرًا لزوجته، ابنة فرعون، بطريقة مماثلة. </w:t>
      </w:r>
    </w:p>
    <w:p>
      <w:pPr>
        <w:bidi/>
      </w:pPr>
      <w:r>
        <w:rPr>
          <w:rtl/>
          <w:cs/>
          <w:lang w:val="ar_AE" w:bidi="ar_AE"/>
        </w:rPr>
      </w:r>
      <w:r>
        <w:rPr>
          <w:rtl/>
          <w:cs/>
          <w:lang w:val="ar_AE" w:bidi="ar_AE"/>
        </w:rPr>
        <w:t>أوقفوا التمثيل. اسألوا الأشخاص الذين يؤدون دور العمال: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نشعر بالفخر لأننا نساعد سليمان في بناء هذه المباني المهمة؛ أو </w:t>
      </w:r>
    </w:p>
    <w:p>
      <w:pPr>
        <w:pStyle w:val="ListBullet"/>
        <w:bidi/>
        <w:spacing w:line="240" w:lineRule="auto"/>
        <w:ind w:left="720"/>
      </w:pPr>
      <w:r>
        <w:rPr>
          <w:rtl/>
          <w:cs/>
          <w:lang w:val="ar_AE" w:bidi="ar_AE"/>
        </w:rPr>
      </w:r>
      <w:r>
        <w:rPr>
          <w:rtl/>
          <w:cs/>
          <w:lang w:val="ar_AE" w:bidi="ar_AE"/>
        </w:rPr>
        <w:t xml:space="preserve">نحن نؤمن بأن البلدان الأخرى ستُظهر لنا الاحترام لأن لدينا موارد عظيمة لبناء هيكل وقصر جميلين.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يستخدم سليمان حجرًا عالي الجودة لبناء كل مبنى في مجمع القصر، من الخارج إلى الساحة، ومن الأسفل إلى الأعلى. ويقطع العمال هذه الحجارة بالحجم المطلوب مع تنعيم أسطحها وحوافهم. يستخدم سليمان حجرًا كبيرًا وعالي الجودة، ويبلغ طوله من ثمانية إلى عشرة أذرع لبناء الأساس. ويضع سليمان فوق الأساس، أحجارًا عالية الجودة يقطعها العمال وفقًا للحجم المناسب للنوافذ وعوارض الأرز. يحيط سليمان الساحة الكبيرة بجدار يصنعه الناس من ثلاث طبقات من الحجارة المقطوعة وطبقة واحدة من عوارض الأرز. وكان سليمان قد بنى أيضًا الجدار للساحة الداخلية للهيكل بالطريقة نفسها. </w:t>
      </w:r>
    </w:p>
    <w:p>
      <w:pPr>
        <w:bidi/>
      </w:pPr>
      <w:r>
        <w:rPr>
          <w:rtl/>
          <w:cs/>
          <w:lang w:val="ar_AE" w:bidi="ar_AE"/>
        </w:rPr>
      </w:r>
      <w:r>
        <w:rPr>
          <w:rtl/>
          <w:cs/>
          <w:lang w:val="ar_AE" w:bidi="ar_AE"/>
        </w:rPr>
        <w:t>أوقفوا التمثيل. اسألوا الشخص الذي يؤدي دور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أنا أفرح بجمال قصري؛ أو </w:t>
      </w:r>
    </w:p>
    <w:p>
      <w:pPr>
        <w:pStyle w:val="ListBullet"/>
        <w:bidi/>
        <w:spacing w:line="240" w:lineRule="auto"/>
        <w:ind w:left="720"/>
      </w:pPr>
      <w:r>
        <w:rPr>
          <w:rtl/>
          <w:cs/>
          <w:lang w:val="ar_AE" w:bidi="ar_AE"/>
        </w:rPr>
      </w:r>
      <w:r>
        <w:rPr>
          <w:rtl/>
          <w:cs/>
          <w:lang w:val="ar_AE" w:bidi="ar_AE"/>
        </w:rPr>
        <w:t>أشعر بالثقة من أن شعب إسرائيل سيحترمني أكثر عندما يرون قصري الجميل بجوار الهيكل الذي بنيته.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سفر الملوك الأول ٧: ١–١٢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استغرق سليمان ثلاث عشرة سنة في بناء </w:t>
      </w:r>
      <w:r>
        <w:rPr>
          <w:b/>
          <w:rtl/>
          <w:cs/>
          <w:lang w:val="ar_AE" w:bidi="ar_AE"/>
        </w:rPr>
        <w:t>قصره</w:t>
      </w:r>
      <w:r>
        <w:rPr>
          <w:rtl/>
          <w:cs/>
          <w:lang w:val="ar_AE" w:bidi="ar_AE"/>
        </w:rPr>
        <w:t xml:space="preserve"> بالكامل. في اللغة الأصلية، يقول الراوي إن سليمان بنى "بيت سليمان"، لكننا نعلم أنه كان بيتًا خاصًا للملوك. والقصر هو بيت كبير لملك أو حاكم آخر مهم. بنى سليمان قصره وأربعة مبانٍ أخرى لخلق مجمع سكني حول القصر. استخدموا الكلمة أو العبارة نفسها التي استخدمتموها في المقاطع السابقة للإشارة إلى القصر. </w:t>
      </w:r>
    </w:p>
    <w:p>
      <w:pPr>
        <w:bidi/>
      </w:pPr>
      <w:r>
        <w:rPr>
          <w:rtl/>
          <w:cs/>
          <w:lang w:val="ar_AE" w:bidi="ar_AE"/>
        </w:rPr>
      </w:r>
      <w:r>
        <w:rPr>
          <w:rtl/>
          <w:cs/>
          <w:lang w:val="ar_AE" w:bidi="ar_AE"/>
        </w:rPr>
        <w:t xml:space="preserve">توقَّفوا هنا وانظروا إلى صورة لقصر في نفس المنطقة والوقت. أوقِفوا الاستماع إلى هذا التسجيل الصوتي هنا. </w:t>
      </w:r>
    </w:p>
    <w:p>
      <w:pPr>
        <w:bidi/>
      </w:pPr>
      <w:r>
        <w:rPr>
          <w:rtl/>
          <w:cs/>
          <w:lang w:val="ar_AE" w:bidi="ar_AE"/>
        </w:rPr>
      </w:r>
      <w:r>
        <w:rPr>
          <w:rtl/>
          <w:cs/>
          <w:lang w:val="ar_AE" w:bidi="ar_AE"/>
        </w:rPr>
        <w:t xml:space="preserve">بنى سليمان قصر غابة لبنان. والغابة هي مساحة كبيرة من الأرض تنمو فيها أشجار كثيرة على مقربة من بعضها بعضًا لتغطي المنطقة بأكملها. </w:t>
      </w:r>
    </w:p>
    <w:p>
      <w:pPr>
        <w:bidi/>
      </w:pPr>
      <w:r>
        <w:rPr>
          <w:rtl/>
          <w:cs/>
          <w:lang w:val="ar_AE" w:bidi="ar_AE"/>
        </w:rPr>
      </w:r>
      <w:r>
        <w:rPr>
          <w:rtl/>
          <w:cs/>
          <w:lang w:val="ar_AE" w:bidi="ar_AE"/>
        </w:rPr>
        <w:t xml:space="preserve">توقَّفوا هنا وانظروا إلى صورة لغابة من أشجار الأرز. ناقشوا معًا الكلمة أو العبارة التي ستستخدمونها للإشارة إلى </w:t>
      </w:r>
      <w:r>
        <w:rPr>
          <w:b/>
          <w:rtl/>
          <w:cs/>
          <w:lang w:val="ar_AE" w:bidi="ar_AE"/>
        </w:rPr>
        <w:t>الغابة</w:t>
      </w:r>
      <w:r>
        <w:rPr>
          <w:rtl/>
          <w:cs/>
          <w:lang w:val="ar_AE" w:bidi="ar_AE"/>
        </w:rPr>
        <w:t xml:space="preserve">.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كان قصر غابة لبنان بطول مئة </w:t>
      </w:r>
      <w:r>
        <w:rPr>
          <w:b/>
          <w:rtl/>
          <w:cs/>
          <w:lang w:val="ar_AE" w:bidi="ar_AE"/>
        </w:rPr>
        <w:t>ذراع</w:t>
      </w:r>
      <w:r>
        <w:rPr>
          <w:rtl/>
          <w:cs/>
          <w:lang w:val="ar_AE" w:bidi="ar_AE"/>
        </w:rPr>
        <w:t xml:space="preserve">، وعرضه خمسون ذراعًا، وارتفاعه ثلاثون ذراعًا. ويستخدم الناس الذراع لقياس الطول. الذراع الواحد هو المسافة بين كوع الرجل وأطراف أصابعه، أي نحو خمسين سنتيمترًا. استخدموا نفس الكلمة أو العبارة التي استخدمتموها في المقاطع السابقة لكلمة ذراع. ولمزيد من المعلومات عن كلمة ذراع (وحدة القياس) راجعوا قاموس الكلمات الرئيسية. </w:t>
      </w:r>
    </w:p>
    <w:p>
      <w:pPr>
        <w:bidi/>
      </w:pPr>
      <w:r>
        <w:rPr>
          <w:rtl/>
          <w:cs/>
          <w:lang w:val="ar_AE" w:bidi="ar_AE"/>
        </w:rPr>
      </w:r>
      <w:r>
        <w:rPr>
          <w:rtl/>
          <w:cs/>
          <w:lang w:val="ar_AE" w:bidi="ar_AE"/>
        </w:rPr>
        <w:t xml:space="preserve">كان عمال سليمان يبنون أعمدة مصنوعة من </w:t>
      </w:r>
      <w:r>
        <w:rPr>
          <w:b/>
          <w:rtl/>
          <w:cs/>
          <w:lang w:val="ar_AE" w:bidi="ar_AE"/>
        </w:rPr>
        <w:t>الأرز</w:t>
      </w:r>
      <w:r>
        <w:rPr>
          <w:rtl/>
          <w:cs/>
          <w:lang w:val="ar_AE" w:bidi="ar_AE"/>
        </w:rPr>
        <w:t xml:space="preserve"> في قصر غابة لبنان وفي الرواق المعمد، وهو صف من الأعمدة. والعمود هو دعامة تقف رأسية. تكون الأعمدة عادةً أسطوانية الشكل، وأحيانًا تدعم أجزاء أخرى من المبنى. استخدموا الكلمات نفسها التي استخدمتموها في المقاطع السابقة للإشارة إلى خشب الأرز. </w:t>
      </w:r>
    </w:p>
    <w:p>
      <w:pPr>
        <w:bidi/>
      </w:pPr>
      <w:r>
        <w:rPr>
          <w:rtl/>
          <w:cs/>
          <w:lang w:val="ar_AE" w:bidi="ar_AE"/>
        </w:rPr>
      </w:r>
      <w:r>
        <w:rPr>
          <w:rtl/>
          <w:cs/>
          <w:lang w:val="ar_AE" w:bidi="ar_AE"/>
        </w:rPr>
        <w:t xml:space="preserve">توقَّفوا هنا وناقشوا معًا الكلمات أو العبارات التي ستستخدمونها للإشارة إلى </w:t>
      </w:r>
      <w:r>
        <w:rPr>
          <w:b/>
          <w:rtl/>
          <w:cs/>
          <w:lang w:val="ar_AE" w:bidi="ar_AE"/>
        </w:rPr>
        <w:t>العمود</w:t>
      </w:r>
      <w:r>
        <w:rPr>
          <w:rtl/>
          <w:cs/>
          <w:lang w:val="ar_AE" w:bidi="ar_AE"/>
        </w:rPr>
        <w:t xml:space="preserve"> و</w:t>
      </w:r>
      <w:r>
        <w:rPr>
          <w:b/>
          <w:rtl/>
          <w:cs/>
          <w:lang w:val="ar_AE" w:bidi="ar_AE"/>
        </w:rPr>
        <w:t>الرواق المعمد</w:t>
      </w:r>
      <w:r>
        <w:rPr>
          <w:rtl/>
          <w:cs/>
          <w:lang w:val="ar_AE" w:bidi="ar_AE"/>
        </w:rPr>
        <w:t xml:space="preserve">. انظروا إلى صورة عمود. وإذا كنتم قد ترجمتم هذه الكلمات فعلًا في سِفر آخر من الكتاب المقدّس، فاستخدموا الكلمات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بنى سليمان </w:t>
      </w:r>
      <w:r>
        <w:rPr>
          <w:b/>
          <w:rtl/>
          <w:cs/>
          <w:lang w:val="ar_AE" w:bidi="ar_AE"/>
        </w:rPr>
        <w:t>رواقًا</w:t>
      </w:r>
      <w:r>
        <w:rPr>
          <w:rtl/>
          <w:cs/>
          <w:lang w:val="ar_AE" w:bidi="ar_AE"/>
        </w:rPr>
        <w:t xml:space="preserve"> أمام الرواق المعمد. والرواق هو بناء مفتوح لا توجد فيه جدران وبأعمدة تدعم السقف. استخدموا الكلمة أو العبارة نفسها التي استخدمتموها في المقاطع السابقة للإشارة إلى "الرواق". </w:t>
      </w:r>
    </w:p>
    <w:p>
      <w:pPr>
        <w:bidi/>
      </w:pPr>
      <w:r>
        <w:rPr>
          <w:rtl/>
          <w:cs/>
          <w:lang w:val="ar_AE" w:bidi="ar_AE"/>
        </w:rPr>
      </w:r>
      <w:r>
        <w:rPr>
          <w:rtl/>
          <w:cs/>
          <w:lang w:val="ar_AE" w:bidi="ar_AE"/>
        </w:rPr>
        <w:t xml:space="preserve">وضع سليمان </w:t>
      </w:r>
      <w:r>
        <w:rPr>
          <w:b/>
          <w:rtl/>
          <w:cs/>
          <w:lang w:val="ar_AE" w:bidi="ar_AE"/>
        </w:rPr>
        <w:t>عرشه</w:t>
      </w:r>
      <w:r>
        <w:rPr>
          <w:rtl/>
          <w:cs/>
          <w:lang w:val="ar_AE" w:bidi="ar_AE"/>
        </w:rPr>
        <w:t xml:space="preserve"> في قاعة العدل. والعرش هو كرسي رسمي للملك. استخدموا الكلمة أو العبارة نفسها التي استخدمتموها في المقاطع السابقة للإشارة إلى العرش. </w:t>
      </w:r>
    </w:p>
    <w:p>
      <w:pPr>
        <w:bidi/>
      </w:pPr>
      <w:r>
        <w:rPr>
          <w:rtl/>
          <w:cs/>
          <w:lang w:val="ar_AE" w:bidi="ar_AE"/>
        </w:rPr>
      </w:r>
      <w:r>
        <w:rPr>
          <w:rtl/>
          <w:cs/>
          <w:lang w:val="ar_AE" w:bidi="ar_AE"/>
        </w:rPr>
        <w:t xml:space="preserve">كان سليمان </w:t>
      </w:r>
      <w:r>
        <w:rPr>
          <w:b/>
          <w:rtl/>
          <w:cs/>
          <w:lang w:val="ar_AE" w:bidi="ar_AE"/>
        </w:rPr>
        <w:t>يقضي</w:t>
      </w:r>
      <w:r>
        <w:rPr>
          <w:rtl/>
          <w:cs/>
          <w:lang w:val="ar_AE" w:bidi="ar_AE"/>
        </w:rPr>
        <w:t xml:space="preserve">، أو يتخذ القرارات بشأن ما هو صواب أو خطأ، في قاعة </w:t>
      </w:r>
      <w:r>
        <w:rPr>
          <w:b/>
          <w:rtl/>
          <w:cs/>
          <w:lang w:val="ar_AE" w:bidi="ar_AE"/>
        </w:rPr>
        <w:t>العدل</w:t>
      </w:r>
      <w:r>
        <w:rPr>
          <w:rtl/>
          <w:cs/>
          <w:lang w:val="ar_AE" w:bidi="ar_AE"/>
        </w:rPr>
        <w:t xml:space="preserve">. أطلق عليها سليمان اسم قاعة العدل؛ لأن هذا هو المكان الذي يحكم فيه أو يتخذ القرارات بالعدل. استخدموا الكلمات نفسها التي استخدمتموها في المقاطع السابقة للإشارة إلى العدل والقاضي. ارجعوا إلى "العدل ويقضي" في قاموس الكلمات الرئيسية للحصول على مزيد من المعلومات. </w:t>
      </w:r>
    </w:p>
    <w:p>
      <w:pPr>
        <w:bidi/>
      </w:pPr>
      <w:r>
        <w:rPr>
          <w:rtl/>
          <w:cs/>
          <w:lang w:val="ar_AE" w:bidi="ar_AE"/>
        </w:rPr>
      </w:r>
      <w:r>
        <w:rPr>
          <w:rtl/>
          <w:cs/>
          <w:lang w:val="ar_AE" w:bidi="ar_AE"/>
        </w:rPr>
        <w:t xml:space="preserve">بنى سليمان قصرًا لنفسه، وقصرًا لزوجته، ابنة </w:t>
      </w:r>
      <w:r>
        <w:rPr>
          <w:b/>
          <w:rtl/>
          <w:cs/>
          <w:lang w:val="ar_AE" w:bidi="ar_AE"/>
        </w:rPr>
        <w:t>فرعون</w:t>
      </w:r>
      <w:r>
        <w:rPr>
          <w:rtl/>
          <w:cs/>
          <w:lang w:val="ar_AE" w:bidi="ar_AE"/>
        </w:rPr>
        <w:t>. الفرعون هو اللقب الذي أطلقه الناس على ملك البلد الذي يُدعى مصر. استخدموا الكلمة أو العبارة نفسها التي استعملتموها سابقًا لترجمة كلمة فرعون. ولمزيد من المعلومات عن فرعون، ارجعوا إلى قاموس الكلمات الرئيسية.</w:t>
      </w:r>
    </w:p>
    <w:p>
      <w:pPr>
        <w:bidi/>
      </w:pPr>
      <w:r>
        <w:rPr>
          <w:rtl/>
          <w:cs/>
          <w:lang w:val="ar_AE" w:bidi="ar_AE"/>
        </w:rPr>
      </w:r>
      <w:r>
        <w:rPr>
          <w:rtl/>
          <w:cs/>
          <w:lang w:val="ar_AE" w:bidi="ar_AE"/>
        </w:rPr>
        <w:t xml:space="preserve">استخدم سليمان حجرًا عالي الجودة، أي صلبًا جدًا لبناء كل المباني، من </w:t>
      </w:r>
      <w:r>
        <w:rPr>
          <w:b/>
          <w:rtl/>
          <w:cs/>
          <w:lang w:val="ar_AE" w:bidi="ar_AE"/>
        </w:rPr>
        <w:t>الأساس</w:t>
      </w:r>
      <w:r>
        <w:rPr>
          <w:rtl/>
          <w:cs/>
          <w:lang w:val="ar_AE" w:bidi="ar_AE"/>
        </w:rPr>
        <w:t xml:space="preserve"> إلى حافة السقف، أو أعلى السقف. استخدموا الكلمة أو العبارة نفسها التي استخدمتموها في المقاطع السابقة للإشارة إلى الأساس.</w:t>
      </w:r>
    </w:p>
    <w:p>
      <w:pPr>
        <w:bidi/>
      </w:pPr>
      <w:r>
        <w:rPr>
          <w:rtl/>
          <w:cs/>
          <w:lang w:val="ar_AE" w:bidi="ar_AE"/>
        </w:rPr>
      </w:r>
      <w:r>
        <w:rPr>
          <w:rtl/>
          <w:cs/>
          <w:lang w:val="ar_AE" w:bidi="ar_AE"/>
        </w:rPr>
        <w:t xml:space="preserve">بنى سليمان جدارًا حول </w:t>
      </w:r>
      <w:r>
        <w:rPr>
          <w:b/>
          <w:rtl/>
          <w:cs/>
          <w:lang w:val="ar_AE" w:bidi="ar_AE"/>
        </w:rPr>
        <w:t>الساحة</w:t>
      </w:r>
      <w:r>
        <w:rPr>
          <w:rtl/>
          <w:cs/>
          <w:lang w:val="ar_AE" w:bidi="ar_AE"/>
        </w:rPr>
        <w:t xml:space="preserve"> الكبيرة من طبقات من الحجارة المقطوعة والأرز. وبنى سليمان هذا الجدار بطريقة مشابهة للطريقة التي بنى بها الجدار حول الساحة الداخلية لهيكل الرب (يهوه). استخدموا الكلمة نفسها التي استخدمتموها في المقاطع السابقة للإشارة إلى الساحة. </w:t>
      </w:r>
    </w:p>
    <w:p>
      <w:pPr>
        <w:bidi/>
      </w:pPr>
      <w:r>
        <w:rPr>
          <w:rtl/>
          <w:cs/>
          <w:lang w:val="ar_AE" w:bidi="ar_AE"/>
        </w:rPr>
      </w:r>
      <w:r>
        <w:rPr>
          <w:b/>
          <w:rtl/>
          <w:cs/>
          <w:lang w:val="ar_AE" w:bidi="ar_AE"/>
        </w:rPr>
        <w:t>والهيكل</w:t>
      </w:r>
      <w:r>
        <w:rPr>
          <w:rtl/>
          <w:cs/>
          <w:lang w:val="ar_AE" w:bidi="ar_AE"/>
        </w:rPr>
        <w:t xml:space="preserve"> هو المكان الذي كان بنو إسرائيل يعبدون الله فيه. </w:t>
      </w:r>
      <w:r>
        <w:rPr>
          <w:b/>
          <w:rtl/>
          <w:cs/>
          <w:lang w:val="ar_AE" w:bidi="ar_AE"/>
        </w:rPr>
        <w:t>يهوه</w:t>
      </w:r>
      <w:r>
        <w:rPr>
          <w:rtl/>
          <w:cs/>
          <w:lang w:val="ar_AE" w:bidi="ar_AE"/>
        </w:rPr>
        <w:t xml:space="preserve"> هو اسم الله الشخصي. استخدموا الكلمات أو العبارات نفسها التي استخدمتموها في المقاطع السابقة للإشارة إلى الهيكل ويهوه. ولمزيد من المعلومات عن الهيكل ويهوه، ارجعوا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7:13–22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ملوك الأول 7: 13 - 22 واحفظوه في قلوبكم. </w:t>
      </w:r>
    </w:p>
    <w:p>
      <w:pPr>
        <w:bidi/>
      </w:pPr>
      <w:r>
        <w:rPr>
          <w:rtl/>
          <w:cs/>
          <w:lang w:val="ar_AE" w:bidi="ar_AE"/>
        </w:rPr>
      </w:r>
      <w:r>
        <w:rPr>
          <w:rtl/>
          <w:cs/>
          <w:lang w:val="ar_AE" w:bidi="ar_AE"/>
        </w:rPr>
        <w:t xml:space="preserve">استمعوا إلى النسخة الصوتية من سفر ملوك الأول 7: 13 - 22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سفر الملوك الأول ٧: ١٣–٢٢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القصة السابقة، يقاطع الراوي التفاصيل عن كيفية بناء سليمان للهيكل ليتحدث عن مجمع القصر. حيث بنى سليمان خمسة مبان جنوب الهيكل، منها قصر غابة لبنان، وقاعة الأعمدة، وقاعة العدل، وقصرًا لسليمان، وقصرًا لابنة فرعون، التي كانت زوجته. </w:t>
      </w:r>
    </w:p>
    <w:p>
      <w:pPr>
        <w:bidi/>
      </w:pPr>
      <w:r>
        <w:rPr>
          <w:rtl/>
          <w:cs/>
          <w:lang w:val="ar_AE" w:bidi="ar_AE"/>
        </w:rPr>
      </w:r>
      <w:r>
        <w:rPr>
          <w:rtl/>
          <w:cs/>
          <w:lang w:val="ar_AE" w:bidi="ar_AE"/>
        </w:rPr>
        <w:t xml:space="preserve">في هذا المقطع، يعود الراوي ليتحدث عن كيفية بناء سليمان للهيكل وتجهيزه. يرسل الملك سليمان رسالة إلى مدينة صور، وهي مدينة تقع على ساحل البحر المتوسط. يريد سليمان رجلًا اسمه حورام ليساعده في الهيكل. في بعض الترجمات، يدعو الناس هذا الرجل "حيرام"، لكن هذا ليس حيرام نفسه الذي هو ملك صور. وكانت أم حيرام هذا من سبط نفتالي الإسرائيلي، لكن أبوه كان قد مات. وكان أبوه يعيش في صور، وكان حرفيًا يعمل بالبرونز. والبرونز هو نوع من المعادن يصنعه الناس من النحاس والقصدير. وحيرام حرفي ماهر جدًا يعمل بالنحاس. ولحيرام خبرة كبيرة في صنع أنواع مختلفة من الأشياء من النحاس. يسافر حيرام من صور إلى أورشليم، ويأتي للعمل لدى سليمان. ويكمل حيرام كل مهمة يعطيها له سليمان. </w:t>
      </w:r>
    </w:p>
    <w:p>
      <w:pPr>
        <w:bidi/>
      </w:pPr>
      <w:r>
        <w:rPr>
          <w:rtl/>
          <w:cs/>
          <w:lang w:val="ar_AE" w:bidi="ar_AE"/>
        </w:rPr>
      </w:r>
      <w:r>
        <w:rPr>
          <w:rtl/>
          <w:cs/>
          <w:lang w:val="ar_AE" w:bidi="ar_AE"/>
        </w:rPr>
        <w:t xml:space="preserve">توقّفوا هنا واستمعوا معًا إلى: إذا كنتم قد ترجمتم أخبار الأيام الثاني 3: 15–17 بالفعل، والذي يحتوي على المعلومات نفسها، فاستمعوا إلى نسختكم من ذلك المقطع الآن. أوقِفوا الاستماع إلى هذا التسجيل الصوتي هنا. </w:t>
      </w:r>
    </w:p>
    <w:p>
      <w:pPr>
        <w:bidi/>
      </w:pPr>
      <w:r>
        <w:rPr>
          <w:rtl/>
          <w:cs/>
          <w:lang w:val="ar_AE" w:bidi="ar_AE"/>
        </w:rPr>
      </w:r>
      <w:r>
        <w:rPr>
          <w:rtl/>
          <w:cs/>
          <w:lang w:val="ar_AE" w:bidi="ar_AE"/>
        </w:rPr>
        <w:t xml:space="preserve">انظروا إلى خريطة تشمل مدينتي صور وأورشليم. أوقِفوا الاستماع إلى هذا التسجيل الصوتي هنا. </w:t>
      </w:r>
    </w:p>
    <w:p>
      <w:pPr>
        <w:bidi/>
      </w:pPr>
      <w:r>
        <w:rPr>
          <w:rtl/>
          <w:cs/>
          <w:lang w:val="ar_AE" w:bidi="ar_AE"/>
        </w:rPr>
      </w:r>
      <w:r>
        <w:rPr>
          <w:rtl/>
          <w:cs/>
          <w:lang w:val="ar_AE" w:bidi="ar_AE"/>
        </w:rPr>
        <w:t xml:space="preserve">ويسبك حيرام عمودين من النحاس. أولًا، يسخن حيرام النحاس والقصدير في النار حتى يصيرا ساخنين لدرجة أنهما يذوبان معًا ليصبحا البرونز. ثم يسكب حيرام هذا السائل البرونزي الساخن في قالب، أو في شكل عمود حفره الناس في الأرض. ثم ينتظر حيرام أن يبرد البرونز حتى يتصلب إلى الشكل الأخير للعمود. ويبلغ ارتفاع كل عمود ثمانية عشر ذراعًا أو تسعة أمتار، وقطره اثني عشر ذراعًا أو ستة أمتار. وتذكّرون من المقاطع السابقة أن الشخص يستخدم الذراع لوصف طول شيء ما، وأن الذراع يقاس بنحو خمسين سنتيمترًا. ومن المحتمل أن هذه الأعمدة كانت تقف بمفردها، ولم تكن تدعم أي جزء من جدران الهيكل أو سقفه. من مقطع آخر في الكتاب المُقدَّس، نعلم أن هذه الأعمدة كانت على الأرجح مجوفة أو مفرغة من الداخل، وأن جدران هذه الأعمدة التي يصنعها حيرام من النحاس بسماكة نحو أربعة أصابع. خلال ذلك الوقت، كان الناس يستخدمون الأصابعَ لقياس الأشياء. وأربعة أصابع هي في عرض اليد تقريبًا، أو نحو سبعة سنتيمترات ونصف إلى ثمانية سنتيمترات. </w:t>
      </w:r>
    </w:p>
    <w:p>
      <w:pPr>
        <w:bidi/>
      </w:pPr>
      <w:r>
        <w:rPr>
          <w:rtl/>
          <w:cs/>
          <w:lang w:val="ar_AE" w:bidi="ar_AE"/>
        </w:rPr>
      </w:r>
      <w:r>
        <w:rPr>
          <w:rtl/>
          <w:cs/>
          <w:lang w:val="ar_AE" w:bidi="ar_AE"/>
        </w:rPr>
        <w:t xml:space="preserve">توقَّفوا هنا وانظروا معًا إلى صورة لمعدن البرونز. أوقِفوا الاستماع إلى هذا التسجيل الصوتي هنا. </w:t>
      </w:r>
    </w:p>
    <w:p>
      <w:pPr>
        <w:bidi/>
      </w:pPr>
      <w:r>
        <w:rPr>
          <w:rtl/>
          <w:cs/>
          <w:lang w:val="ar_AE" w:bidi="ar_AE"/>
        </w:rPr>
      </w:r>
      <w:r>
        <w:rPr>
          <w:rtl/>
          <w:cs/>
          <w:lang w:val="ar_AE" w:bidi="ar_AE"/>
        </w:rPr>
        <w:t xml:space="preserve">ويصنع حيرام تاجين أو قمتين لتجلس واحدة فوق كل عمود. ويصنع حيرام هذين التاجين من النحاس أيضًا. وارتفاع كل تاج خمس أذرع، أو مترين ونصف. ويعلِّق حيرام سبع سلاسل نحاسية على كل تاج للزينة، قد تبدو هذه السلاسل مثل الضفائر المعدنية التي يفتلها حيرام معًا. ويصنع حيرام أشياء من النحاس يشكلها لتبدو مثل ثمار الرمان. والرمان ثمار مائلة إلى الحمرة، يبلغ حجمها تقريبًا حجم قبضة الإنسان. ويضع حيرام هذه الأشكال النحاسية في صفين حول السلاسل لتزيين كل تاج. </w:t>
      </w:r>
    </w:p>
    <w:p>
      <w:pPr>
        <w:bidi/>
      </w:pPr>
      <w:r>
        <w:rPr>
          <w:rtl/>
          <w:cs/>
          <w:lang w:val="ar_AE" w:bidi="ar_AE"/>
        </w:rPr>
      </w:r>
      <w:r>
        <w:rPr>
          <w:rtl/>
          <w:cs/>
          <w:lang w:val="ar_AE" w:bidi="ar_AE"/>
        </w:rPr>
        <w:t xml:space="preserve">والآن، يعطي الراوي المزيد من التفاصيل عن كيفية تزيين حيرام العمودين الكبيرين. ويسبك حيرام تاج كل عمود، أو رأسه، على شكل زهرة السوسن. والسوسن هو زهرة حمراء أو بيضاء لها أربع بتلات كبيرة. وقد يبدو كل تاج مثل وعاء من النحاس ذي بتلات نحاسية مثل زهرة، أو ربما شكّل حيرام التاج على شكل وعاء ونحت البتلات فيه. </w:t>
      </w:r>
    </w:p>
    <w:p>
      <w:pPr>
        <w:bidi/>
      </w:pPr>
      <w:r>
        <w:rPr>
          <w:rtl/>
          <w:cs/>
          <w:lang w:val="ar_AE" w:bidi="ar_AE"/>
        </w:rPr>
      </w:r>
      <w:r>
        <w:rPr>
          <w:rtl/>
          <w:cs/>
          <w:lang w:val="ar_AE" w:bidi="ar_AE"/>
        </w:rPr>
        <w:t xml:space="preserve">والآن يقول الراوي إن ارتفاع التيجان أربع أذرع، أو متران. وفي وقت سابق، قال الراوي إن ارتفاع التيجان خمس أذرع. قد يعني هذا أن حيرام يصنع تاجين فوق بعضهما بعضًا، أحدهما يرتفع خمس أذرع، والآخر يرتفع أربع أذرع. وتجلس التيجان أعلى الأعمدة عند مدخل الهيكل. وعلى تاج كل عمود، فوق الجزء الذي على شكل وعاء بجوار شبكة السلاسل، يضع حيرام مئتي رمانة من النحاس في صفوف تحيط بالتاج. رغم أن الراوي يعطي تفاصيل عن التيجان، إلا أننا لا نزال غير متأكدين بالضبط من شكلها. </w:t>
      </w:r>
    </w:p>
    <w:p>
      <w:pPr>
        <w:bidi/>
      </w:pPr>
      <w:r>
        <w:rPr>
          <w:rtl/>
          <w:cs/>
          <w:lang w:val="ar_AE" w:bidi="ar_AE"/>
        </w:rPr>
      </w:r>
      <w:r>
        <w:rPr>
          <w:rtl/>
          <w:cs/>
          <w:lang w:val="ar_AE" w:bidi="ar_AE"/>
        </w:rPr>
        <w:t xml:space="preserve">توقّفوا هنا وانظروا معًا إلى صورة لسلسلة زخرفية من المعدن، أو ضفيرة معدنية، ورمان، وصورة لزهرة السوسن. أوقِفوا الاستماع إلى هذا التسجيل الصوتي هنا. </w:t>
      </w:r>
    </w:p>
    <w:p>
      <w:pPr>
        <w:bidi/>
      </w:pPr>
      <w:r>
        <w:rPr>
          <w:rtl/>
          <w:cs/>
          <w:lang w:val="ar_AE" w:bidi="ar_AE"/>
        </w:rPr>
      </w:r>
      <w:r>
        <w:rPr>
          <w:rtl/>
          <w:cs/>
          <w:lang w:val="ar_AE" w:bidi="ar_AE"/>
        </w:rPr>
        <w:t xml:space="preserve">يضع حيرام الأعمدة أمام مدخل هيكل الرب. ويسمي حيرام العمودين. فيسمّي العمود الموجود على الجانب الأيمن أو الجنوبي ياكين، ويسمّي العمود الموجود على الجانب الأيسر أو الشمالي بوعز. ويواجه الهيكل الشرق، لذلك يقع هذان العمودان على كل جانب من مدخل الهيكل. ويعني اسم ياكين "يهوه سيؤسس"، واسم بوعز يعني "بقوة الرب". ولسنا متأكدين من سبب طلب سليمان من حيرام أن يصنع الأعمدة، لكن الأعمدة قد تذكّر شعب الرب (يهوه) بمن أسس وثبت عرش الملك داود ونسله، والذي تجعل قوته الملك يبتهج. </w:t>
      </w:r>
    </w:p>
    <w:p>
      <w:pPr>
        <w:bidi/>
      </w:pPr>
      <w:r>
        <w:rPr>
          <w:rtl/>
          <w:cs/>
          <w:lang w:val="ar_AE" w:bidi="ar_AE"/>
        </w:rPr>
      </w:r>
      <w:r>
        <w:rPr>
          <w:rtl/>
          <w:cs/>
          <w:lang w:val="ar_AE" w:bidi="ar_AE"/>
        </w:rPr>
        <w:t>وهكذا، يكمل حيرام العمل على العمودين لسليمان.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سفر الملوك الأول ٧: ١٣–٢٢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ستقوم المجموعة بمحاولة تصوُّر هذا المقطع. </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يرسل سليمان رسالة إلى صور ويطلب أن يأتي رجل اسمه حيرام إلى أورشليم. يتمتع حيرام بمهارة وخبرة عظيمة في العمل بالبرونز، ويأتي للعمل لدى الملك سليمان. </w:t>
      </w:r>
    </w:p>
    <w:p>
      <w:pPr>
        <w:bidi/>
      </w:pPr>
      <w:r>
        <w:rPr>
          <w:rtl/>
          <w:cs/>
          <w:lang w:val="ar_AE" w:bidi="ar_AE"/>
        </w:rPr>
      </w:r>
      <w:r>
        <w:rPr>
          <w:b/>
          <w:rtl/>
          <w:cs/>
          <w:lang w:val="ar_AE" w:bidi="ar_AE"/>
        </w:rPr>
        <w:t>في المشهد الثاني:</w:t>
      </w:r>
      <w:r>
        <w:rPr>
          <w:rtl/>
          <w:cs/>
          <w:lang w:val="ar_AE" w:bidi="ar_AE"/>
        </w:rPr>
        <w:t xml:space="preserve"> يسبك حيرام عمودين من البرونز. ويضع حيرام تاجًا فوق كل عمود. ويصنع حيرام كلا العمودين بنفس الطول والعرض. ويضع حيرام سلاسل وصفوفًا من الرمان البرونزي على كل تاج للزينة. ويشكّل حيرام كل تاج مثل زهرة السوسن. ويسمّي حيرام العمود الذي يقف إلى الجنوب ياكين، ويسمّي العمود الذي يقف إلى الشمال بوعز. ويضع حيرام العمودين أمام مدخل الهيكل. وهكذا يكمل حيرام العمل على العمودين.</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سليمان</w:t>
      </w:r>
    </w:p>
    <w:p>
      <w:pPr>
        <w:pStyle w:val="ListBullet"/>
        <w:bidi/>
        <w:spacing w:line="240" w:lineRule="auto"/>
        <w:ind w:left="720"/>
      </w:pPr>
      <w:r>
        <w:rPr>
          <w:rtl/>
          <w:cs/>
          <w:lang w:val="ar_AE" w:bidi="ar_AE"/>
        </w:rPr>
      </w:r>
      <w:r>
        <w:rPr>
          <w:rtl/>
          <w:cs/>
          <w:lang w:val="ar_AE" w:bidi="ar_AE"/>
        </w:rPr>
        <w:t>العمال الذين ساعدوا حيرام</w:t>
      </w:r>
    </w:p>
    <w:p>
      <w:pPr>
        <w:pStyle w:val="ListBullet"/>
        <w:bidi/>
        <w:spacing w:line="240" w:lineRule="auto"/>
        <w:ind w:left="720"/>
      </w:pPr>
      <w:r>
        <w:rPr>
          <w:rtl/>
          <w:cs/>
          <w:lang w:val="ar_AE" w:bidi="ar_AE"/>
        </w:rPr>
      </w:r>
      <w:r>
        <w:rPr>
          <w:rtl/>
          <w:cs/>
          <w:lang w:val="ar_AE" w:bidi="ar_AE"/>
        </w:rPr>
        <w:t>وحيرام</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 xml:space="preserve">في المشهد الأول، كان سليمان قد أرسل رسالة إلى صور بالفعل. وكان سليمان قد طلب من رجل اسمه حيرام أن يأتي ويساعده في إكمال الهيكل. كانت أم حيرام من سبط نفتالي الإسرائيلي. وأبوه الذي جاء من صور قد مات. وكان أبوه حرفيًا يعمل بالبرونز، ولذلك كانت لحيرام مهارة ومعرفة عظيمتان للعمل بالبرونز. وكان حيرام يعرف كيف يصنع أشياء كثيرة من البرونز. وكان قد وافق على مساعدة سليمان، وجاء إلى أورشليم. </w:t>
      </w:r>
    </w:p>
    <w:p>
      <w:pPr>
        <w:bidi/>
      </w:pPr>
      <w:r>
        <w:rPr>
          <w:rtl/>
          <w:cs/>
          <w:lang w:val="ar_AE" w:bidi="ar_AE"/>
        </w:rPr>
      </w:r>
      <w:r>
        <w:rPr>
          <w:rtl/>
          <w:cs/>
          <w:lang w:val="ar_AE" w:bidi="ar_AE"/>
        </w:rPr>
        <w:t xml:space="preserve">توقّفوا هنا وناقشوا معًا: كان سليمان قد أحضر حيرام إلى أورشليم بالفعل قبل حدوث بقية هذه القصة. ما الكلمات التي ستساعد جمهوركم على فهم أن هذا الجزء من القصة قد حدث بالفعل؟ أوقِفوا الاستماع إلى هذا التسجيل الصوتي هنا. </w:t>
      </w:r>
    </w:p>
    <w:p>
      <w:pPr>
        <w:bidi/>
      </w:pPr>
      <w:r>
        <w:rPr>
          <w:rtl/>
          <w:cs/>
          <w:lang w:val="ar_AE" w:bidi="ar_AE"/>
        </w:rPr>
      </w:r>
      <w:r>
        <w:rPr>
          <w:rtl/>
          <w:cs/>
          <w:lang w:val="ar_AE" w:bidi="ar_AE"/>
        </w:rPr>
        <w:t xml:space="preserve">في المشهد الثاني، يسبك حيرام عمودين من البرونز. ستتذكرون أن الناس يصنعون البرونز عندما يسخنون القصدير والنحاس معًا في نار ساخنة جدًا حتى يذوبان ليكوّنا معدنًا مختلفًا. ويبلغ ارتفاع كل عمود ثمانية عشر ذراعًا أو تسعة أمتار، ومحيطه اثنا عشر ذراعًا أو ستة أمتار. ويصنع حيرام تاجًا نحاسيًا يوضع فوق كل عمود. ويبلغ ارتفاع كل تاج منها أربع أو خمس أذرع. وعلى كل عمود، يصنع حيرام سبع سلاسل، وينسج تلك السلاسل معًا، أو يضفرها، في الجزء العلوي حول التاج. ويشكل حيرام التاج مثل زهور السوسن. ويصنع حيرام أشكالاً من البرونز تشبه ثمار الرمان. ويضع حيرام الرمان النحاسي في صفين حول كل تاج. ويضع حيرام على كل عمود مائتي رمانة من النحاس فوق الجزء الذي على شكل الوعاء وبجانب شبكة السلاسل النحاسية. </w:t>
      </w:r>
    </w:p>
    <w:p>
      <w:pPr>
        <w:bidi/>
      </w:pPr>
      <w:r>
        <w:rPr>
          <w:rtl/>
          <w:cs/>
          <w:lang w:val="ar_AE" w:bidi="ar_AE"/>
        </w:rPr>
      </w:r>
      <w:r>
        <w:rPr>
          <w:rtl/>
          <w:cs/>
          <w:lang w:val="ar_AE" w:bidi="ar_AE"/>
        </w:rPr>
        <w:t xml:space="preserve">توقّفوا هنا وناقشوا معًا: قد تكون لغة الراوي صعبة الفهم أو يصعب تصورها لأنها ليست واضحة تمامًا. كيف ستصفون التاجين فوق الأعمدة بطريقة يمكن لجمهوركم فهمها؟ أوقِفوا الاستماع إلى هذا التسجيل الصوتي هنا. </w:t>
      </w:r>
    </w:p>
    <w:p>
      <w:pPr>
        <w:bidi/>
      </w:pPr>
      <w:r>
        <w:rPr>
          <w:rtl/>
          <w:cs/>
          <w:lang w:val="ar_AE" w:bidi="ar_AE"/>
        </w:rPr>
      </w:r>
      <w:r>
        <w:rPr>
          <w:rtl/>
          <w:cs/>
          <w:lang w:val="ar_AE" w:bidi="ar_AE"/>
        </w:rPr>
        <w:t xml:space="preserve">ويضع حيرام كل عمود بتاجه الذي على شكل زهرة السوسن أمام مدخل هيكل الرب (يهوه). ويسمّي حيرام العمود الموجود على الجانب الجنوبي ياكين، أي "سيؤسس الرب (يهوه)". ويسمي حيرام العمود الموجود على الجانب الشمالي بوعز، أي "بقوة الرب (يهوه)." وهكذا يكمل حيرام العمل في الأعمدة النحاسية عند مدخل الهيكل. </w:t>
      </w:r>
    </w:p>
    <w:p>
      <w:pPr>
        <w:bidi/>
      </w:pPr>
      <w:r>
        <w:rPr>
          <w:rtl/>
          <w:cs/>
          <w:lang w:val="ar_AE" w:bidi="ar_AE"/>
        </w:rPr>
      </w:r>
      <w:r>
        <w:rPr>
          <w:rtl/>
          <w:cs/>
          <w:lang w:val="ar_AE" w:bidi="ar_AE"/>
        </w:rPr>
        <w:t xml:space="preserve">توقّفوا هنا وانظروا معًا إلى صور توضح ما قد يبدو عليه هذان العمودان. ثم ناقشوا الكلمة التي ستستخدمونها لوصف اسمي العمودين. كيف ستساعدون جمهوركم على فهم سبب أهمية أسماء الأعمدة؟ أوقِفوا الاستماع إلى هذا التسجيل الصوتي هنا. </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سفر الملوك الأول ٧: ١٣–٢٢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سليمان</w:t>
      </w:r>
    </w:p>
    <w:p>
      <w:pPr>
        <w:pStyle w:val="ListBullet"/>
        <w:bidi/>
        <w:spacing w:line="240" w:lineRule="auto"/>
        <w:ind w:left="720"/>
      </w:pPr>
      <w:r>
        <w:rPr>
          <w:rtl/>
          <w:cs/>
          <w:lang w:val="ar_AE" w:bidi="ar_AE"/>
        </w:rPr>
      </w:r>
      <w:r>
        <w:rPr>
          <w:rtl/>
          <w:cs/>
          <w:lang w:val="ar_AE" w:bidi="ar_AE"/>
        </w:rPr>
        <w:t>العمال الذين ساعدوا حيرام</w:t>
      </w:r>
    </w:p>
    <w:p>
      <w:pPr>
        <w:pStyle w:val="ListBullet"/>
        <w:bidi/>
        <w:spacing w:line="240" w:lineRule="auto"/>
        <w:ind w:left="720"/>
      </w:pPr>
      <w:r>
        <w:rPr>
          <w:rtl/>
          <w:cs/>
          <w:lang w:val="ar_AE" w:bidi="ar_AE"/>
        </w:rPr>
      </w:r>
      <w:r>
        <w:rPr>
          <w:rtl/>
          <w:cs/>
          <w:lang w:val="ar_AE" w:bidi="ar_AE"/>
        </w:rPr>
        <w:t>وحيرام</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 xml:space="preserve">يرسل سليمان رسالة إلى صور ويطلب من رجل اسمه حيرام أن يأتي إلى أورشليم. كانت أم حيرام من سبط نفتالي، لكن أبوه، الذي كان حرفيًا يعمل بالنحاس، قد مات. ويتمتع حيرام بمهارة وخبرة عظيمة في العمل مع النحاس، ويأتي للعمل لدى الملك سليمان. </w:t>
      </w:r>
    </w:p>
    <w:p>
      <w:pPr>
        <w:bidi/>
      </w:pPr>
      <w:r>
        <w:rPr>
          <w:rtl/>
          <w:cs/>
          <w:lang w:val="ar_AE" w:bidi="ar_AE"/>
        </w:rPr>
      </w:r>
      <w:r>
        <w:rPr>
          <w:rtl/>
          <w:cs/>
          <w:lang w:val="ar_AE" w:bidi="ar_AE"/>
        </w:rPr>
        <w:t>أوقفوا التمثيل. اسألوا الشخص الذي يؤدي دور حيرام: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"أشعر بالفخر أن أساعد سليمان في بناء هيكل للرب (يهوه)." أو </w:t>
      </w:r>
    </w:p>
    <w:p>
      <w:pPr>
        <w:pStyle w:val="ListBullet"/>
        <w:bidi/>
        <w:spacing w:line="240" w:lineRule="auto"/>
        <w:ind w:left="720"/>
      </w:pPr>
      <w:r>
        <w:rPr>
          <w:rtl/>
          <w:cs/>
          <w:lang w:val="ar_AE" w:bidi="ar_AE"/>
        </w:rPr>
      </w:r>
      <w:r>
        <w:rPr>
          <w:rtl/>
          <w:cs/>
          <w:lang w:val="ar_AE" w:bidi="ar_AE"/>
        </w:rPr>
        <w:t xml:space="preserve">"أشعر بالمفاجأة لأن سليمان اختارني لمساعدته لأن أبي لم يُولَد في إسرائيل."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ويصب حيرام عمودين من النحاس. ويبلغ ارتفاع كل عمود ثمانية عشر ذراعًا أو تسعة أمتار، وقطره اثني عشر ذراعًا أو ستة أمتار. ويصنع حيرام تاجًا نحاسيًا يوضع فوق كل عمود. ويبلغ ارتفاع كل منها أربع أو خمس أذرع. ويضع حيرام شبكة من سبع سلاسل منسوجة أو مجدولة على كل تاج، أعلى كل عمود. ويشكل حيرام التاج مثل زهور السوسن. ويصنع حيرام أشكالاً من النحاس تشبه ثمار الرمان. ويضع حيرام الرمان النحاسي في صفين حول كل تاج. ويضع حيرام على كل عمود مائتي رمانة من النحاس فوق الجزء الذي على شكل الوعاء وبجانب شبكة السلاسل النحاسية. </w:t>
      </w:r>
    </w:p>
    <w:p>
      <w:pPr>
        <w:bidi/>
      </w:pPr>
      <w:r>
        <w:rPr>
          <w:rtl/>
          <w:cs/>
          <w:lang w:val="ar_AE" w:bidi="ar_AE"/>
        </w:rPr>
      </w:r>
      <w:r>
        <w:rPr>
          <w:rtl/>
          <w:cs/>
          <w:lang w:val="ar_AE" w:bidi="ar_AE"/>
        </w:rPr>
        <w:t xml:space="preserve">ويضع حيرام كل عمود بتاجه الذي على شكل زهرة السوسن أمام مدخل هيكل الرب (يهوه). ويسمّي حيرام العمود الموجود على الجانب الجنوبي ياكين، أي "سيؤسس الرب (يهوه)". ويسمي حيرام العمود الموجود على الجانب الشمالي بوعز، أي "بقوة الرب (يهوه)." وهكذا يكمل حيرام العمل في الأعمدة النحاسية عند مدخل الهيكل. </w:t>
      </w:r>
    </w:p>
    <w:p>
      <w:pPr>
        <w:bidi/>
      </w:pPr>
      <w:r>
        <w:rPr>
          <w:rtl/>
          <w:cs/>
          <w:lang w:val="ar_AE" w:bidi="ar_AE"/>
        </w:rPr>
      </w:r>
      <w:r>
        <w:rPr>
          <w:rtl/>
          <w:cs/>
          <w:lang w:val="ar_AE" w:bidi="ar_AE"/>
        </w:rPr>
        <w:t>أوقفوا التمثيل. اسألوا الشخص الذي يؤدي دور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"أشعر بالسعادة لأن هذه الأعمدة ستذكّر شعب إسرائيل بأن يهوه يؤسس أمتنا ويمنح شعبنا القوة." أو </w:t>
      </w:r>
    </w:p>
    <w:p>
      <w:pPr>
        <w:pStyle w:val="ListBullet"/>
        <w:bidi/>
        <w:spacing w:line="240" w:lineRule="auto"/>
        <w:ind w:left="720"/>
      </w:pPr>
      <w:r>
        <w:rPr>
          <w:rtl/>
          <w:cs/>
          <w:lang w:val="ar_AE" w:bidi="ar_AE"/>
        </w:rPr>
      </w:r>
      <w:r>
        <w:rPr>
          <w:rtl/>
          <w:cs/>
          <w:lang w:val="ar_AE" w:bidi="ar_AE"/>
        </w:rPr>
        <w:t>"أشعر بالامتنان لأن حيرام استطاع أن يأتي للمساعدة في صنع أشياء جميلة في الهيكل.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سفر الملوك الأول ٧: ١٣–٢٢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توقّفوا هنا واستمعوا مرة أخرى معًا. إذا كنتم قد ترجمتم أخبار الأيام الثاني 3: 15–17 بالفعل، والذي يحتوي على المعلومات نفسها، فاستمعوا إلى نسختكم من ذلك المقطع الآن. أوقِفوا الاستماع إلى هذا التسجيل الصوتي هنا. </w:t>
      </w:r>
    </w:p>
    <w:p>
      <w:pPr>
        <w:bidi/>
      </w:pPr>
      <w:r>
        <w:rPr>
          <w:rtl/>
          <w:cs/>
          <w:lang w:val="ar_AE" w:bidi="ar_AE"/>
        </w:rPr>
      </w:r>
      <w:r>
        <w:rPr>
          <w:rtl/>
          <w:cs/>
          <w:lang w:val="ar_AE" w:bidi="ar_AE"/>
        </w:rPr>
        <w:t xml:space="preserve">يرسل سليمان رسالة إلى مدينة </w:t>
      </w:r>
      <w:r>
        <w:rPr>
          <w:b/>
          <w:rtl/>
          <w:cs/>
          <w:lang w:val="ar_AE" w:bidi="ar_AE"/>
        </w:rPr>
        <w:t>صور</w:t>
      </w:r>
      <w:r>
        <w:rPr>
          <w:rtl/>
          <w:cs/>
          <w:lang w:val="ar_AE" w:bidi="ar_AE"/>
        </w:rPr>
        <w:t xml:space="preserve">. صور مدينة في فينيقية، وهي منطقة تقع إلى الشمال من إسرائيل على ساحل البحر المتوسط. واليوم، تُدعى هذه المنطقة "لبنان". انظروا إلى مدينة "صور" في قاموس الكلمات الرئيسية لمزيد من المعلومات، ويرجى ترجمة "صور" بالطريقة ذاتها التي ترجمتموها بها في المقاطع السابقة. </w:t>
      </w:r>
    </w:p>
    <w:p>
      <w:pPr>
        <w:bidi/>
      </w:pPr>
      <w:r>
        <w:rPr>
          <w:rtl/>
          <w:cs/>
          <w:lang w:val="ar_AE" w:bidi="ar_AE"/>
        </w:rPr>
      </w:r>
      <w:r>
        <w:rPr>
          <w:rtl/>
          <w:cs/>
          <w:lang w:val="ar_AE" w:bidi="ar_AE"/>
        </w:rPr>
        <w:t xml:space="preserve">توقّفوا هنا وانظروا إلى خريطة تتضمن مدينة صور. أوقِفوا الاستماع إلى هذا التسجيل الصوتي هنا. </w:t>
      </w:r>
    </w:p>
    <w:p>
      <w:pPr>
        <w:bidi/>
      </w:pPr>
      <w:r>
        <w:rPr>
          <w:rtl/>
          <w:cs/>
          <w:lang w:val="ar_AE" w:bidi="ar_AE"/>
        </w:rPr>
      </w:r>
      <w:r>
        <w:rPr>
          <w:rtl/>
          <w:cs/>
          <w:lang w:val="ar_AE" w:bidi="ar_AE"/>
        </w:rPr>
        <w:t xml:space="preserve">ويستدعي سليمان حيرام. كانت أم حيرام أرملة. الأرملة امرأة مات زوجها. </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الأرملة</w:t>
      </w:r>
      <w:r>
        <w:rPr>
          <w:rtl/>
          <w:cs/>
          <w:lang w:val="ar_AE" w:bidi="ar_AE"/>
        </w:rPr>
        <w:t xml:space="preserve">.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يريد سليمان أن يأتي حيرام، وهو حرفي ماهر جدًا في العمل </w:t>
      </w:r>
      <w:r>
        <w:rPr>
          <w:b/>
          <w:rtl/>
          <w:cs/>
          <w:lang w:val="ar_AE" w:bidi="ar_AE"/>
        </w:rPr>
        <w:t>بالبرونز</w:t>
      </w:r>
      <w:r>
        <w:rPr>
          <w:rtl/>
          <w:cs/>
          <w:lang w:val="ar_AE" w:bidi="ar_AE"/>
        </w:rPr>
        <w:t xml:space="preserve">، للمساعدة في بناء الهيكل. والبرونز هو معدن يصنعه الناس عندما يجمعون بين النحاس والقصدير. استخدموا الكلمة أو العبارة نفسها لكلمة «البرونز» التي استخدمتموها في المقاطع السابقة. ولمزيد من المعلومات عن كلمة نحاس (برونز)، راجعوا قاموس الكلمات الرئيسية. </w:t>
      </w:r>
    </w:p>
    <w:p>
      <w:pPr>
        <w:bidi/>
      </w:pPr>
      <w:r>
        <w:rPr>
          <w:rtl/>
          <w:cs/>
          <w:lang w:val="ar_AE" w:bidi="ar_AE"/>
        </w:rPr>
      </w:r>
      <w:r>
        <w:rPr>
          <w:rtl/>
          <w:cs/>
          <w:lang w:val="ar_AE" w:bidi="ar_AE"/>
        </w:rPr>
        <w:t xml:space="preserve">ويسبك حيرام عمودين من النحاس. ويسكب حيرام المعدن السائل في قالب أو شكل الشيء الذي يرغب فيه. ثم يسمح حيرام للمعدن أن يبرد. </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يسبك</w:t>
      </w:r>
      <w:r>
        <w:rPr>
          <w:rtl/>
          <w:cs/>
          <w:lang w:val="ar_AE" w:bidi="ar_AE"/>
        </w:rPr>
        <w:t xml:space="preserve">.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ويصب حيرام عمودين، أو </w:t>
      </w:r>
      <w:r>
        <w:rPr>
          <w:b/>
          <w:rtl/>
          <w:cs/>
          <w:lang w:val="ar_AE" w:bidi="ar_AE"/>
        </w:rPr>
        <w:t>شكلين</w:t>
      </w:r>
      <w:r>
        <w:rPr>
          <w:rtl/>
          <w:cs/>
          <w:lang w:val="ar_AE" w:bidi="ar_AE"/>
        </w:rPr>
        <w:t xml:space="preserve"> عموديين. استخدموا الكلمة أو العبارة نفسها التي استخدمتموها في المقاطع السابقة للإشارة إلى العمود.</w:t>
      </w:r>
    </w:p>
    <w:p>
      <w:pPr>
        <w:bidi/>
      </w:pPr>
      <w:r>
        <w:rPr>
          <w:rtl/>
          <w:cs/>
          <w:lang w:val="ar_AE" w:bidi="ar_AE"/>
        </w:rPr>
      </w:r>
      <w:r>
        <w:rPr>
          <w:rtl/>
          <w:cs/>
          <w:lang w:val="ar_AE" w:bidi="ar_AE"/>
        </w:rPr>
        <w:t xml:space="preserve">توقّفوا هنا وانظروا معًا إلى رسم عمودين. أوقِفوا الاستماع إلى هذا التسجيل الصوتي هنا. </w:t>
      </w:r>
    </w:p>
    <w:p>
      <w:pPr>
        <w:bidi/>
      </w:pPr>
      <w:r>
        <w:rPr>
          <w:rtl/>
          <w:cs/>
          <w:lang w:val="ar_AE" w:bidi="ar_AE"/>
        </w:rPr>
      </w:r>
      <w:r>
        <w:rPr>
          <w:rtl/>
          <w:cs/>
          <w:lang w:val="ar_AE" w:bidi="ar_AE"/>
        </w:rPr>
        <w:t xml:space="preserve">وكان ارتفاع كل عمود ثماني عشرة </w:t>
      </w:r>
      <w:r>
        <w:rPr>
          <w:b/>
          <w:rtl/>
          <w:cs/>
          <w:lang w:val="ar_AE" w:bidi="ar_AE"/>
        </w:rPr>
        <w:t>ذراعًا</w:t>
      </w:r>
      <w:r>
        <w:rPr>
          <w:rtl/>
          <w:cs/>
          <w:lang w:val="ar_AE" w:bidi="ar_AE"/>
        </w:rPr>
        <w:t xml:space="preserve">، واثنتي عشرة ذراعًا حوله. يستخدم الشخص الذراع لوصف طول جسم ما. وطول الذراع يتساوى مع المسافة بين كوع الرجل وأطراف أصابعه، أي خمسون سنتيمترًا. استخدموا نفس الكلمة أو العبارة التي استخدمتموها في المقاطع السابقة لكلمة ذراع. ولمزيد من المعلومات عن كلمة ذراع (وحدة القياس) راجعوا قاموس الكلمات الرئيسية. </w:t>
      </w:r>
    </w:p>
    <w:p>
      <w:pPr>
        <w:bidi/>
      </w:pPr>
      <w:r>
        <w:rPr>
          <w:rtl/>
          <w:cs/>
          <w:lang w:val="ar_AE" w:bidi="ar_AE"/>
        </w:rPr>
      </w:r>
      <w:r>
        <w:rPr>
          <w:rtl/>
          <w:cs/>
          <w:lang w:val="ar_AE" w:bidi="ar_AE"/>
        </w:rPr>
        <w:t xml:space="preserve">وصنع حيرام تاجًا لكل عمود. "والتاج" هو تعبير خاص يشير إلى جسم موجود فوق العمود. </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التاج</w:t>
      </w:r>
      <w:r>
        <w:rPr>
          <w:rtl/>
          <w:cs/>
          <w:lang w:val="ar_AE" w:bidi="ar_AE"/>
        </w:rPr>
        <w:t xml:space="preserve">.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ويزيّن حيرام التاج بشبكة من السلاسل وبصفوف من الرمان. ومن المحتمل أن تبدو هذه السلاسل مثل البرونز الملوّى إلى ضفائر زخرفية. والرمان ثمرة حمراء، ويبلغ حجمها حجم البرتقال تقريبًا. </w:t>
      </w:r>
    </w:p>
    <w:p>
      <w:pPr>
        <w:bidi/>
      </w:pPr>
      <w:r>
        <w:rPr>
          <w:rtl/>
          <w:cs/>
          <w:lang w:val="ar_AE" w:bidi="ar_AE"/>
        </w:rPr>
      </w:r>
      <w:r>
        <w:rPr>
          <w:rtl/>
          <w:cs/>
          <w:lang w:val="ar_AE" w:bidi="ar_AE"/>
        </w:rPr>
        <w:t xml:space="preserve">توقّفوا هنا وانظروا معًا إلى صورة لسلسلة أو ضفيرة معدنية، وصورة لرمان. ناقشوا الكلمة أو العبارة التي ستستخدمونها للإشارة إلى </w:t>
      </w:r>
      <w:r>
        <w:rPr>
          <w:b/>
          <w:rtl/>
          <w:cs/>
          <w:lang w:val="ar_AE" w:bidi="ar_AE"/>
        </w:rPr>
        <w:t>السلسلة</w:t>
      </w:r>
      <w:r>
        <w:rPr>
          <w:rtl/>
          <w:cs/>
          <w:lang w:val="ar_AE" w:bidi="ar_AE"/>
        </w:rPr>
        <w:t xml:space="preserve"> و</w:t>
      </w:r>
      <w:r>
        <w:rPr>
          <w:b/>
          <w:rtl/>
          <w:cs/>
          <w:lang w:val="ar_AE" w:bidi="ar_AE"/>
        </w:rPr>
        <w:t>الرمان</w:t>
      </w:r>
      <w:r>
        <w:rPr>
          <w:rtl/>
          <w:cs/>
          <w:lang w:val="ar_AE" w:bidi="ar_AE"/>
        </w:rPr>
        <w:t xml:space="preserve">. وإذا كنتم قد ترجمتم هذه الكلمات فعلًا في سِفر آخر من الكتاب المقدّس، فاستخدموا الكلمات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وقد شكّل حيرام التيجان لتبدو مثل السوسن. والسوسن هي زهرة حمراء أو بيضاء كبيرة لها أربع بتلات. </w:t>
      </w:r>
    </w:p>
    <w:p>
      <w:pPr>
        <w:bidi/>
      </w:pPr>
      <w:r>
        <w:rPr>
          <w:rtl/>
          <w:cs/>
          <w:lang w:val="ar_AE" w:bidi="ar_AE"/>
        </w:rPr>
      </w:r>
      <w:r>
        <w:rPr>
          <w:rtl/>
          <w:cs/>
          <w:lang w:val="ar_AE" w:bidi="ar_AE"/>
        </w:rPr>
        <w:t xml:space="preserve">توقّفوا هنا وانظروا معًا إلى صورة للسوسن. ناقشوا الكلمة أو العبارة التي ستستخدمونها للإشارة إلى </w:t>
      </w:r>
      <w:r>
        <w:rPr>
          <w:b/>
          <w:rtl/>
          <w:cs/>
          <w:lang w:val="ar_AE" w:bidi="ar_AE"/>
        </w:rPr>
        <w:t>السوسن</w:t>
      </w:r>
      <w:r>
        <w:rPr>
          <w:rtl/>
          <w:cs/>
          <w:lang w:val="ar_AE" w:bidi="ar_AE"/>
        </w:rPr>
        <w:t xml:space="preserve">. إذا كنتم قد ترجمتم هذه الكلمة في سفر آخر من الكتاب المقدس، فاستخدموا الترجمة نفسها هنا.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7:23–39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ملوك الأول 7: 23 - 39 واحفظوه في قلوبكم. </w:t>
      </w:r>
    </w:p>
    <w:p>
      <w:pPr>
        <w:bidi/>
      </w:pPr>
      <w:r>
        <w:rPr>
          <w:rtl/>
          <w:cs/>
          <w:lang w:val="ar_AE" w:bidi="ar_AE"/>
        </w:rPr>
      </w:r>
      <w:r>
        <w:rPr>
          <w:rtl/>
          <w:cs/>
          <w:lang w:val="ar_AE" w:bidi="ar_AE"/>
        </w:rPr>
        <w:t xml:space="preserve">استمعوا إلى النسخة الصوتية من سفر ملوك الأول 7: 23 - 39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1 ملوك 7: 23 - 39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المقطع السابق، كان سليمان قد طلب من حيرام، الحرفي من صور، أن يساعد في بناء الهيكل. سبك حيرام عمودين كبيرين من النحاس، ووضعهما أمام مدخل الهيكل. وقد زيّن حيرام الأعمدة برمانات من النحاس وشبكات من السلاسل. وأتم حيرام هذا الجزء من الهيكل. </w:t>
      </w:r>
    </w:p>
    <w:p>
      <w:pPr>
        <w:bidi/>
      </w:pPr>
      <w:r>
        <w:rPr>
          <w:rtl/>
          <w:cs/>
          <w:lang w:val="ar_AE" w:bidi="ar_AE"/>
        </w:rPr>
      </w:r>
      <w:r>
        <w:rPr>
          <w:rtl/>
          <w:cs/>
          <w:lang w:val="ar_AE" w:bidi="ar_AE"/>
        </w:rPr>
        <w:t xml:space="preserve">في هذا المقطع، يواصل حيرام صنع أشياء من النحاس للهيكل. </w:t>
      </w:r>
    </w:p>
    <w:p>
      <w:pPr>
        <w:bidi/>
      </w:pPr>
      <w:r>
        <w:rPr>
          <w:rtl/>
          <w:cs/>
          <w:lang w:val="ar_AE" w:bidi="ar_AE"/>
        </w:rPr>
      </w:r>
      <w:r>
        <w:rPr>
          <w:rtl/>
          <w:cs/>
          <w:lang w:val="ar_AE" w:bidi="ar_AE"/>
        </w:rPr>
        <w:t xml:space="preserve">توقَّفوا هنا واستمعوا معًا: إذا كنتم قد ترجمتم بالفعل سفر أخبار الأخبار الثاني 3: 15 - 4: 10، الذي يحتوي على بعض المعلومات نفسها، فاستمعوا إلى ترجمتكم لذلك المقطع. أوقِفوا الاستماع إلى هذا التسجيل الصوتي هنا. </w:t>
      </w:r>
    </w:p>
    <w:p>
      <w:pPr>
        <w:bidi/>
      </w:pPr>
      <w:r>
        <w:rPr>
          <w:rtl/>
          <w:cs/>
          <w:lang w:val="ar_AE" w:bidi="ar_AE"/>
        </w:rPr>
      </w:r>
      <w:r>
        <w:rPr>
          <w:rtl/>
          <w:cs/>
          <w:lang w:val="ar_AE" w:bidi="ar_AE"/>
        </w:rPr>
        <w:t xml:space="preserve">ثم يصنع حيرام وعاءً كبيرًا مستديرًا من النحاس ليحمل الماء. ويدعو الناس هذا القدر الكبير جدًا "البحر". ويبلغ عرضه عشر أذرع أو خمسة أمتار من فوق، وارتفاعه خمسة أذرع أو متران ونصف. ويستخدم العمال خيطًا من الحبال بطول ثلاثين ذراعًا أو خمسة عشر مترًا لقياس محيط البحر. وكان العمال غالبًا ما يستخدمون خيطًا مصنوعًا من الحبال لقياس المسافة حول شيء ما. وتذكرون من المقاطع السابقة أن الناس كانوا يستخدمون الأذرع لقياس طول جسم ما. وتحت حافة البحر، يضع حيرام زخارف من النحاس على شكل قثاء صغيرة. والقثاء هو ثمرة تنمو في إسرائيل، ويبدو أنها تشبه البطيخ أو اليقطين، ويقطع الناس القثاء إلى نصفين طوليين ويستخدمونها لغمس السوائل. ويستخدم حيرام عشر قثاء من النحاس لكل ذراع، أو عشرين قثاءة من النحاس لكل متر. ويرتب حيرام القثاء في صفين ويستخدم القالب نفسه لصنع البحر والقثاء كلها في الوقت نفسه. </w:t>
      </w:r>
    </w:p>
    <w:p>
      <w:pPr>
        <w:bidi/>
      </w:pPr>
      <w:r>
        <w:rPr>
          <w:rtl/>
          <w:cs/>
          <w:lang w:val="ar_AE" w:bidi="ar_AE"/>
        </w:rPr>
      </w:r>
      <w:r>
        <w:rPr>
          <w:rtl/>
          <w:cs/>
          <w:lang w:val="ar_AE" w:bidi="ar_AE"/>
        </w:rPr>
        <w:t xml:space="preserve">توقَّفوا هنا وانظروا إلى صورة القثاء. أوقِفوا الاستماع إلى هذا التسجيل الصوتي هنا. </w:t>
      </w:r>
    </w:p>
    <w:p>
      <w:pPr>
        <w:bidi/>
      </w:pPr>
      <w:r>
        <w:rPr>
          <w:rtl/>
          <w:cs/>
          <w:lang w:val="ar_AE" w:bidi="ar_AE"/>
        </w:rPr>
      </w:r>
      <w:r>
        <w:rPr>
          <w:rtl/>
          <w:cs/>
          <w:lang w:val="ar_AE" w:bidi="ar_AE"/>
        </w:rPr>
        <w:t xml:space="preserve">ويقف البحر على اثني عشر تمثالًا تشبه الثيران. والثور حيوان كبير له أربع أرجل. ومن المحتمل أن هذه الثيران كانت مخصية. وفي الغالب، كان الناس يستخدمون الثيران للمساعدة في الزراعة، لكنهم كانوا يذبحونها أيضًا ليأكلوها أو ليقدموها كذبائح في الهيكل. وتواجه الثيران الخارج أو بعيدًا عن بعضها البعض وعن القدر. ثلاثة ثيران تواجه الشمال. وثلاثة ثيران تواجه الشرق. وثلاثة ثيران تواجه الجنوب. وثلاثة ثيران تواجه الغرب. ويقع البحر على الظهر المسطّح للثيران. ونحن لسنا متأكدين مما إذا كان حيرام قد صنع الثيران من النحاس أم من الحجر. كما أن الراوي لا يخبرنا عن حجم الثيران التي يصنعها حيرام، لكننا نعلم أنه يجعلها كبيرة بما يكفي لدعم البحر. قد تمثل الثيران أسباط إسرائيل الاثني عشر. </w:t>
      </w:r>
    </w:p>
    <w:p>
      <w:pPr>
        <w:bidi/>
      </w:pPr>
      <w:r>
        <w:rPr>
          <w:rtl/>
          <w:cs/>
          <w:lang w:val="ar_AE" w:bidi="ar_AE"/>
        </w:rPr>
      </w:r>
      <w:r>
        <w:rPr>
          <w:rtl/>
          <w:cs/>
          <w:lang w:val="ar_AE" w:bidi="ar_AE"/>
        </w:rPr>
        <w:t xml:space="preserve">وجدار البحر سُمكه بعرض اليد، أي نحو أربعة أصابع. وكان الناس يستخدمون عرض اليد، أو سبعة سنتيمترات ونصف، لقياس المسافة. ويجعل حيرام حافة البحر محنية إلى الخارج مثل حافة الكأس أو بتلات زهرة السوسن. والسوسن زهرة كبيرة بها بتلات بيضاء أو حمراء تنحني إلى الخارج. ويحمل البحر ألفي بث ماء. ولسنا متأكدين بالضبط من كمية السائل الموجودة في مقياس البث، لكن ربما يحمل البحر نحو أربعين ألف لتر. ونعلم من مقطع آخر في الكتاب المقدس أن الكهنة يستخدمون البحر ليغتسلوا. </w:t>
      </w:r>
    </w:p>
    <w:p>
      <w:pPr>
        <w:bidi/>
      </w:pPr>
      <w:r>
        <w:rPr>
          <w:rtl/>
          <w:cs/>
          <w:lang w:val="ar_AE" w:bidi="ar_AE"/>
        </w:rPr>
      </w:r>
      <w:r>
        <w:rPr>
          <w:rtl/>
          <w:cs/>
          <w:lang w:val="ar_AE" w:bidi="ar_AE"/>
        </w:rPr>
        <w:t xml:space="preserve">توقَّفوا هنا وانظروا إلى صورة ثور. انظروا إلى صورة زهرة السوسن. أوقِفوا الاستماع إلى هذا التسجيل الصوتي هنا. </w:t>
      </w:r>
    </w:p>
    <w:p>
      <w:pPr>
        <w:bidi/>
      </w:pPr>
      <w:r>
        <w:rPr>
          <w:rtl/>
          <w:cs/>
          <w:lang w:val="ar_AE" w:bidi="ar_AE"/>
        </w:rPr>
      </w:r>
      <w:r>
        <w:rPr>
          <w:rtl/>
          <w:cs/>
          <w:lang w:val="ar_AE" w:bidi="ar_AE"/>
        </w:rPr>
        <w:t xml:space="preserve">ثم يصنع حيرام عشرة قواعد من النحاس لتحمل أوعية الماء. ويبلغ طول كل قاعدة أربعة أذرع أو مترين، وعرضها أربعة أذرع أو مترين، وارتفاعها ثلاثة أذرع أو متر ونصف. ويمكن للناس نقل هذه القواعد من مكان إلى آخر داخل الهيكل. ويصنع حيرام كل قاعدةٍ، بألواح من النحاس مرتبطة بإطارات. وتشكّل الألواح شكل صندوق به إطارات حول كل لوحة. وينقش حيرام أشكال أسود وثيران وكروبيم في ألواح النحاس والإطارات. والأسد هو قط كبير يأكل حيوانات أخرى. وكان الناس يستخدمون الأسود لترمز إلى أشياء مثل الانتصار. والكروب هو نوع من الملائكة، وجمع كروب هو كروبيم. وينقش حيرام أنماط دائرية زخرفية أو إكليل زهور في المعدن فوق الأشكال وتحتها. </w:t>
      </w:r>
    </w:p>
    <w:p>
      <w:pPr>
        <w:bidi/>
      </w:pPr>
      <w:r>
        <w:rPr>
          <w:rtl/>
          <w:cs/>
          <w:lang w:val="ar_AE" w:bidi="ar_AE"/>
        </w:rPr>
      </w:r>
      <w:r>
        <w:rPr>
          <w:rtl/>
          <w:cs/>
          <w:lang w:val="ar_AE" w:bidi="ar_AE"/>
        </w:rPr>
        <w:t xml:space="preserve">توقَّفوا هنا وانظروا معًا إلى صورة أسد وكروبيم. انظروا إلى النمط الحلزوني الزخرفي. انظروا إلى صورة قاعدة تتحرك، مثل التي يصنعها حيرام. أوقِفوا الاستماع إلى هذا التسجيل الصوتي هنا. </w:t>
      </w:r>
    </w:p>
    <w:p>
      <w:pPr>
        <w:bidi/>
      </w:pPr>
      <w:r>
        <w:rPr>
          <w:rtl/>
          <w:cs/>
          <w:lang w:val="ar_AE" w:bidi="ar_AE"/>
        </w:rPr>
      </w:r>
      <w:r>
        <w:rPr>
          <w:rtl/>
          <w:cs/>
          <w:lang w:val="ar_AE" w:bidi="ar_AE"/>
        </w:rPr>
        <w:t xml:space="preserve">ويصنع حيرام أربع عجلات من النحاس متصلة بمحاور من النحاس أسفل كل قاعدة. والمحور هو قضيب يمر عبر مركز كل عجلة ويسمح للعجلة بأن تدور. وتحمل كل قاعدة حوض ماء له أربعة أرجل قصيرة من النحاس مزينة بالورود أو الأنماط الدائرية. ويضع حيرام فتحة داخل كل إطار ليدعم حوض الماء. ويصنع حيرام فتحة مستديرة، قطرها ذراع ونصف، أي نحو خمسة وسبعين سنتيمترًا. وحول الفتحة، يصنع حيرام إطارًا دائريًا يشبه تاج الملك، عمقه ذراع واحد أو نصف متر. وينقش حيرام تصميمات حول التاج. لكن الألواح المعدنية التي تحمل أحواض المياه مربعة، وليست دائرية. ومن المحتمل أن حيرام يضع هذه الألواح تحت فتحة حوض الماء. </w:t>
      </w:r>
    </w:p>
    <w:p>
      <w:pPr>
        <w:bidi/>
      </w:pPr>
      <w:r>
        <w:rPr>
          <w:rtl/>
          <w:cs/>
          <w:lang w:val="ar_AE" w:bidi="ar_AE"/>
        </w:rPr>
      </w:r>
      <w:r>
        <w:rPr>
          <w:rtl/>
          <w:cs/>
          <w:lang w:val="ar_AE" w:bidi="ar_AE"/>
        </w:rPr>
        <w:t xml:space="preserve">ومن المحتمل أن حيرام ربط العجلات الأربع بالزوايا الأربع للوحة النحاسية السفلية. ثم يربط حيرام المحاور بكل قاعدة. ويبلغ طول كل عجلة ذراعًا ونصف، أو نحو خمسة وسبعين سنتيمترًا. وصنع حيرام العجلات على شكل عجلات المركبات الصغيرة. والمركبة هي عربة لها عجلتَان كانت الخيول تجرها، وكان الناس يستخدمونها أثناء الحروب. ويصنع حيرام العجلة كلها، بما في ذلك المحاور والحافات والقصبات ومدار المحاور، من النحاس. وكانت حافة العجلة هي حافتها الخارجية. والقصبات هي قضبان تربط مدار المحور، أو الجزء المركزي من العجلة، بحافتها. </w:t>
      </w:r>
    </w:p>
    <w:p>
      <w:pPr>
        <w:bidi/>
      </w:pPr>
      <w:r>
        <w:rPr>
          <w:rtl/>
          <w:cs/>
          <w:lang w:val="ar_AE" w:bidi="ar_AE"/>
        </w:rPr>
      </w:r>
      <w:r>
        <w:rPr>
          <w:rtl/>
          <w:cs/>
          <w:lang w:val="ar_AE" w:bidi="ar_AE"/>
        </w:rPr>
        <w:t xml:space="preserve">توقفوا هنا وانظروا معًا إلى صورة لعجلات المركبات. لاحظوا المحور، والحافة، والقصبة، ومدار المحور. أوقِفوا الاستماع إلى هذا التسجيل الصوتي هنا. </w:t>
      </w:r>
    </w:p>
    <w:p>
      <w:pPr>
        <w:bidi/>
      </w:pPr>
      <w:r>
        <w:rPr>
          <w:rtl/>
          <w:cs/>
          <w:lang w:val="ar_AE" w:bidi="ar_AE"/>
        </w:rPr>
      </w:r>
      <w:r>
        <w:rPr>
          <w:rtl/>
          <w:cs/>
          <w:lang w:val="ar_AE" w:bidi="ar_AE"/>
        </w:rPr>
        <w:t xml:space="preserve">ويصنع حيرام مقبضًا لكل زاوية من كل قاعدة. ويصنع حيرام القاعدة والمقابض في الوقت نفسه ومن القالب نفسه. ومن المحتمل أن الناس كانوا يستخدمون المقبض لدفع القواعد أو لسحبها. ويصنع حيرام حزام دعم دائريًا لقمة كل قاعدة، ويبلغ ارتفاعه نحو نصف ذراع، أو خمسة وعشرين سنتيمترًا. ويجعل حيرام الدعامات العلوية لكل قاعدة قطعة واحدة مع الألواح. ويزيّن حيرام الدعامات والألواح بأشكال الكروبيم والأسود والنخيل. وكانت أشجار النخيل لها جذع واحد كبير مع أوراق تتفرع من الأعلى. وكان حيرام يغطي كل جزء مرئي للناس من القواعد بالزينة، بما في ذلك تيجان الورود. ويصنع حيرام كل واحد من القواعد العشرة بالطريقة نفسها. ويستخدم القالب نفسه لكل قاعدة، فكان لكل القواعد نفس الحجم والشكل. </w:t>
      </w:r>
    </w:p>
    <w:p>
      <w:pPr>
        <w:bidi/>
      </w:pPr>
      <w:r>
        <w:rPr>
          <w:rtl/>
          <w:cs/>
          <w:lang w:val="ar_AE" w:bidi="ar_AE"/>
        </w:rPr>
      </w:r>
      <w:r>
        <w:rPr>
          <w:rtl/>
          <w:cs/>
          <w:lang w:val="ar_AE" w:bidi="ar_AE"/>
        </w:rPr>
        <w:t xml:space="preserve">كما يصنع حيرام عشرة أحواض ماء من النحاس. ويحمل كل حوض أربعين بثًا، أي نحو ألف لتر من الماء، ويبلغ قطر حافة كل حوض أربعة أذرع، أو مترين. ويجلس حوض الماء الواحد على رأس كل قاعدةٍ من النحاس. ويضع حيرام خمسة قواعد على الجانب الجنوبي من الهيكل، وخمسة على الجانب الشمالي. كما يضع البحر في الزاوية الجنوبية الشرقية من الهيكل.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1 ملوك 7: 23 - 39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ستقوم المجموعة بمحاولة تصوُّر هذا المقطع.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b/>
          <w:rtl/>
          <w:cs/>
          <w:lang w:val="ar_AE" w:bidi="ar_AE"/>
        </w:rPr>
        <w:t>في المشهد الأول:</w:t>
      </w:r>
      <w:r>
        <w:rPr>
          <w:rtl/>
          <w:cs/>
          <w:lang w:val="ar_AE" w:bidi="ar_AE"/>
        </w:rPr>
        <w:t xml:space="preserve"> يسبك حيرام خزان المياه البرونزي الدائري الكبير الذي يدعى البحر، ويزينه بالقثاء. ويضع حيرام البحر على اثني عشر تمثالاً تشبه الثيران. ثلاثة ثيران تواجه كل اتجاه. وتنبسط حافة البحر إلى الخارج مثل زهرة السوسن، أو مثل حافة الكأس. </w:t>
      </w:r>
    </w:p>
    <w:p>
      <w:pPr>
        <w:bidi/>
      </w:pPr>
      <w:r>
        <w:rPr>
          <w:rtl/>
          <w:cs/>
          <w:lang w:val="ar_AE" w:bidi="ar_AE"/>
        </w:rPr>
      </w:r>
      <w:r>
        <w:rPr>
          <w:b/>
          <w:rtl/>
          <w:cs/>
          <w:lang w:val="ar_AE" w:bidi="ar_AE"/>
        </w:rPr>
        <w:t>في المشهد الثاني:</w:t>
      </w:r>
      <w:r>
        <w:rPr>
          <w:rtl/>
          <w:cs/>
          <w:lang w:val="ar_AE" w:bidi="ar_AE"/>
        </w:rPr>
        <w:t xml:space="preserve"> يصنع حيرام أيضًا عشرة قواعد برونزية قابلة للنقل لتحمل أحواض الماء. ويزيّن حيرام القواعد بأشكال الأسود، والثيران، والكروبيم، وتيجان الزهور. ويصنع حيرام أربع عجلات نحاسية مع محاور لكل قاعدة. ويضع حيرام فتحة مستديرة مثل تاج داخل كل إطار لتدعم حوض الماء. ويربط حيرام العجلات بكل قاعدة. </w:t>
      </w:r>
    </w:p>
    <w:p>
      <w:pPr>
        <w:bidi/>
      </w:pPr>
      <w:r>
        <w:rPr>
          <w:rtl/>
          <w:cs/>
          <w:lang w:val="ar_AE" w:bidi="ar_AE"/>
        </w:rPr>
      </w:r>
      <w:r>
        <w:rPr>
          <w:b/>
          <w:rtl/>
          <w:cs/>
          <w:lang w:val="ar_AE" w:bidi="ar_AE"/>
        </w:rPr>
        <w:t>في المشهد الثالث</w:t>
      </w:r>
      <w:r>
        <w:rPr>
          <w:rtl/>
          <w:cs/>
          <w:lang w:val="ar_AE" w:bidi="ar_AE"/>
        </w:rPr>
        <w:t xml:space="preserve">: يضع حيرام مقابض في زوايا كل قاعدة. ويزيّن حيرام كل جزء من القواعد بالنقش، وتيجان الزهور. ولكل قاعدة الحجم والشكل نفسه. ويصنع حيرام أيضًا عشرة أحواض ماء، واحد لكل قاعدة. ويضع حيرام أحواض الماء والبحر خارج الهيكل.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سليمان</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العمال الذين يساعدون حيرام</w:t>
      </w:r>
    </w:p>
    <w:p>
      <w:pPr>
        <w:pStyle w:val="ListBullet"/>
        <w:bidi/>
        <w:spacing w:line="240" w:lineRule="auto"/>
        <w:ind w:left="720"/>
      </w:pPr>
      <w:r>
        <w:rPr>
          <w:rtl/>
          <w:cs/>
          <w:lang w:val="ar_AE" w:bidi="ar_AE"/>
        </w:rPr>
      </w:r>
      <w:r>
        <w:rPr>
          <w:rtl/>
          <w:cs/>
          <w:lang w:val="ar_AE" w:bidi="ar_AE"/>
        </w:rPr>
        <w:t>وحيرام</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 xml:space="preserve">في المشهد الأول، يسبك حيرام خزان ماء كبيرًا ومستديرًا من البرونز. ويسمّي الناس الخزان البحر. ويبلغ قطر الخزان عشر أذرع من الحافة إلى الحافة، ويرتفع خمس أذرع. ويقيس حيرام المسافة حول البحر فتكون ثلاثين ذراعًا. أسفل حافة البحر، يسبك حيرام صفين من القثاء البرونزية. ويضع حيرام عشر قثاء لكل ذراع حول البحر. ويسبك حيرام البحر والقثاء كلها دفعة واحدة من القالب نفسه. </w:t>
      </w:r>
    </w:p>
    <w:p>
      <w:pPr>
        <w:bidi/>
      </w:pPr>
      <w:r>
        <w:rPr>
          <w:rtl/>
          <w:cs/>
          <w:lang w:val="ar_AE" w:bidi="ar_AE"/>
        </w:rPr>
      </w:r>
      <w:r>
        <w:rPr>
          <w:rtl/>
          <w:cs/>
          <w:lang w:val="ar_AE" w:bidi="ar_AE"/>
        </w:rPr>
        <w:t xml:space="preserve">يصنع حيرام اثني عشر تمثالاً من الثيران. ولا نعرف حجم الثيران، لكنها كبيرة بما يكفي لتدعم البحر. يصنع حيرام الثيران من النحاس أو من الحجر. ويضع حيرام البحر على ظهور الثيران. تواجه ثلاثةُ ثيرانٍ كلَّ اتجاه، من الشمال والجنوب والشرق والغرب. والشرق هو الاتجاه الذي تشرق منه الشمس. ويوضع البحر على ظهر الثيران. وظهور الثيران كلها تواجه بعضها بعضًا. ويجعل حيرام للبحر حافةً مثل حافة الكأس أو مثل زهرة السوسن. والبرونز الذي يُصنع منه البحر بسمك عرض اليد، أي نحو أربعة أصابع. ويحمل البحر ألفي بث ماء. ولا نعرف المقاس الدقيق للبث، لكن البحر ربما يحتوي على نحو أربعين ألف لتر من الماء. </w:t>
      </w:r>
    </w:p>
    <w:p>
      <w:pPr>
        <w:bidi/>
      </w:pPr>
      <w:r>
        <w:rPr>
          <w:rtl/>
          <w:cs/>
          <w:lang w:val="ar_AE" w:bidi="ar_AE"/>
        </w:rPr>
      </w:r>
      <w:r>
        <w:rPr>
          <w:rtl/>
          <w:cs/>
          <w:lang w:val="ar_AE" w:bidi="ar_AE"/>
        </w:rPr>
        <w:t xml:space="preserve">توقَّفوا هنا وناقشوا كمجموعة: كيف تقيسون حجم وشكل الأشياء في ثقافتكم؟ ما الكلمات التي ستساعدكم على توصيل حجم وشكل هذه الأشياء لجمهوركم؟ أوقِفوا الاستماع إلى هذا التسجيل الصوتي هنا. </w:t>
      </w:r>
    </w:p>
    <w:p>
      <w:pPr>
        <w:bidi/>
      </w:pPr>
      <w:r>
        <w:rPr>
          <w:rtl/>
          <w:cs/>
          <w:lang w:val="ar_AE" w:bidi="ar_AE"/>
        </w:rPr>
      </w:r>
      <w:r>
        <w:rPr>
          <w:rtl/>
          <w:cs/>
          <w:lang w:val="ar_AE" w:bidi="ar_AE"/>
        </w:rPr>
        <w:t xml:space="preserve">ناقشوا معًا كيف ستتحدثون عن الشمال والجنوب والشرق والغرب. وتذكّروا أن الشرق هو الاتجاه الذي تشرق منه الشمس. والغرب هو الاتجاه المقابل للشرق. أوقِفوا الاستماع إلى هذا التسجيل الصوتي هنا. </w:t>
      </w:r>
    </w:p>
    <w:p>
      <w:pPr>
        <w:bidi/>
      </w:pPr>
      <w:r>
        <w:rPr>
          <w:rtl/>
          <w:cs/>
          <w:lang w:val="ar_AE" w:bidi="ar_AE"/>
        </w:rPr>
      </w:r>
      <w:r>
        <w:rPr>
          <w:rtl/>
          <w:cs/>
          <w:lang w:val="ar_AE" w:bidi="ar_AE"/>
        </w:rPr>
        <w:t xml:space="preserve">في المشهد الثاني، يصنع حيرام عشرة قواعد قابلة للنقل من البرونز. ويبلغ طول كل قاعدةٍ أربع أذرع، وعرضها أربع أذرع، وارتفاعها ثلاث أذرع. ويستخدم حيرام ألواحًا نحاسية يربطها بإطار، ولذلك تبدو القاعدة مثل صندوق به إطارات حول كل لوحة. ويزيّن حيرام كل لوحة بأشكال الأسود، والثيران، والكروبيم. ويزيّن حيرام الإطارات أيضًا بتيجان الزهور أو بأنماط دائرية. </w:t>
      </w:r>
    </w:p>
    <w:p>
      <w:pPr>
        <w:bidi/>
      </w:pPr>
      <w:r>
        <w:rPr>
          <w:rtl/>
          <w:cs/>
          <w:lang w:val="ar_AE" w:bidi="ar_AE"/>
        </w:rPr>
      </w:r>
      <w:r>
        <w:rPr>
          <w:rtl/>
          <w:cs/>
          <w:lang w:val="ar_AE" w:bidi="ar_AE"/>
        </w:rPr>
        <w:t xml:space="preserve">توقَّفوا هنا وناقشوا معًا: كيف يزين الناس أشياء مهمة في ثقافتكم؟ أوقِفوا الاستماع إلى هذا التسجيل الصوتي هنا. </w:t>
      </w:r>
    </w:p>
    <w:p>
      <w:pPr>
        <w:bidi/>
      </w:pPr>
      <w:r>
        <w:rPr>
          <w:rtl/>
          <w:cs/>
          <w:lang w:val="ar_AE" w:bidi="ar_AE"/>
        </w:rPr>
      </w:r>
      <w:r>
        <w:rPr>
          <w:rtl/>
          <w:cs/>
          <w:lang w:val="ar_AE" w:bidi="ar_AE"/>
        </w:rPr>
        <w:t xml:space="preserve">ويضع حيرام أربع عجلات مع محاور في أسفل كل قاعدة. وفي كل طرف من الزوايا الأربع لكل قاعدة، يضع حيرام دعامات من البرونز مثل الأرجل لتحمل حوض الماء. ويزيّن حيرام هذه الدعامات أيضًا بتيجان الزهور. ويصنع حيرام فتحة في الجزء العلوي من إطار كل عربة. ويجعل حيرام الفتحة مستديرة، والمسافة عبر الفتحة ذراعًا ونصف. وحول الفتحة، يصنع حيرام إطارًا مستديرًا يشبه التاج. ويبلغ عمقه ذراعًا واحدًا. ويزيّن حيرام المنطقة المحيطة بفتحة التاج بالمزيد من الأنماط الدائرية. ومع أن فتحة حوض الماء مستديرة، فإن اللوحة المعدنية التي تحمل حوض الماء مربعة. </w:t>
      </w:r>
    </w:p>
    <w:p>
      <w:pPr>
        <w:bidi/>
      </w:pPr>
      <w:r>
        <w:rPr>
          <w:rtl/>
          <w:cs/>
          <w:lang w:val="ar_AE" w:bidi="ar_AE"/>
        </w:rPr>
      </w:r>
      <w:r>
        <w:rPr>
          <w:rtl/>
          <w:cs/>
          <w:lang w:val="ar_AE" w:bidi="ar_AE"/>
        </w:rPr>
        <w:t xml:space="preserve">ومن المحتمل أن حيرام ربط العجلات الأربع بالزوايا الأربع للوحة النحاسية السفلية. ثم يربط حيرام المحاور بكل قاعدة. ويبلغ قطر كل عجلة ذراعًا ونصف. وصنع حيرام العجلات على شكل عجلات المركبات الصغيرة. ويصنع حيرام العجلة كلها، بما في ذلك المحاور والحافات والقصبات ومدار المحاور، من النحاس. </w:t>
      </w:r>
    </w:p>
    <w:p>
      <w:pPr>
        <w:bidi/>
      </w:pPr>
      <w:r>
        <w:rPr>
          <w:rtl/>
          <w:cs/>
          <w:lang w:val="ar_AE" w:bidi="ar_AE"/>
        </w:rPr>
      </w:r>
      <w:r>
        <w:rPr>
          <w:rtl/>
          <w:cs/>
          <w:lang w:val="ar_AE" w:bidi="ar_AE"/>
        </w:rPr>
        <w:t xml:space="preserve">توقَّفوا هنا وناقشوا معًا: كيف تتحدثون عن أشياء تشبه أشياء أخرى في ثقافتكم؟ كيف تصفون فتحة تشبه تاجًا أو عجلات تشبه عجلات المركبة؟ أوقِفوا الاستماع إلى هذا التسجيل الصوتي هنا. </w:t>
      </w:r>
    </w:p>
    <w:p>
      <w:pPr>
        <w:bidi/>
      </w:pPr>
      <w:r>
        <w:rPr>
          <w:rtl/>
          <w:cs/>
          <w:lang w:val="ar_AE" w:bidi="ar_AE"/>
        </w:rPr>
      </w:r>
      <w:r>
        <w:rPr>
          <w:rtl/>
          <w:cs/>
          <w:lang w:val="ar_AE" w:bidi="ar_AE"/>
        </w:rPr>
        <w:t>في المشهد الثالث، يصنع حيرام مقبضًا لكل ركن من زوايا كل قاعدة. ويصنع حيرام القاعدة والمقابض في الوقت نفسه ومن القالب نفسه. ويصنع حيرام حزام دعم دائريًا لقمة كل قاعدة، ويبلغ ارتفاعه نحو نصف ذراع. ويجعل حيرام الدعامات العلوية لكل قاعدة قطعة واحدة مع الألواح البرونزية. ويزيّن حيرام الدعامات والألواح بأشكال الكروبيم والأسود والنخيل. ويغطي حيرام كل جزء من القواعد التي يمكن للناس أن يروها بزخارف تشمل تيجان الورود أو الزخارف المستديرة. ويصنع حيرام كل واحد من القواعد العشرة بالطريقة نفسها. ويستخدم حيرام القالب نفسه لكل قاعدة، ولذلك تكون جميع القواعد من نفس الحجم والشكل.</w:t>
      </w:r>
    </w:p>
    <w:p>
      <w:pPr>
        <w:bidi/>
      </w:pPr>
      <w:r>
        <w:rPr>
          <w:rtl/>
          <w:cs/>
          <w:lang w:val="ar_AE" w:bidi="ar_AE"/>
        </w:rPr>
      </w:r>
      <w:r>
        <w:rPr>
          <w:rtl/>
          <w:cs/>
          <w:lang w:val="ar_AE" w:bidi="ar_AE"/>
        </w:rPr>
        <w:t xml:space="preserve">كما يصنع حيرام عشرة أحواض ماء من النحاس. ومن المحتمل أن يكون كل حوض يحمل نحو ألف لتر من الماء، ويبلغ قطر كل حوض أربع أذرع عبر الحافة. ويجلس حوض الماء الواحد على رأس كل قاعدةٍ متحركة من النحاس. ويضع حيرام خمسة قواعد مع أحواض خارج الجانب الجنوبي من الهيكل، ويضع خمسة قواعد مع أحواض خارج الجانب الشمالي من الهيكل. ويضع حيرام البحر خارج الزاوية الجنوبية الشرقية من الهيكل. </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1 ملوك 7: 23 - 39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ستقوم المجموعة بتمثيل المقطع بشكل درامي.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سليمان</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العمال الذين يساعدون حيرام</w:t>
      </w:r>
    </w:p>
    <w:p>
      <w:pPr>
        <w:pStyle w:val="ListBullet"/>
        <w:bidi/>
        <w:spacing w:line="240" w:lineRule="auto"/>
        <w:ind w:left="720"/>
      </w:pPr>
      <w:r>
        <w:rPr>
          <w:rtl/>
          <w:cs/>
          <w:lang w:val="ar_AE" w:bidi="ar_AE"/>
        </w:rPr>
      </w:r>
      <w:r>
        <w:rPr>
          <w:rtl/>
          <w:cs/>
          <w:lang w:val="ar_AE" w:bidi="ar_AE"/>
        </w:rPr>
        <w:t>وحيرام</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 xml:space="preserve">ويسبك حيرام خزان ماء كبيرًا مستديرًا من البرونز. ويسمّي حيرام الخزان البحر. ويبلغ قطر الخزان عشر أذرع من الحافة إلى الحافة، ويرتفع خمس أذرع. ويقيس حيرام المسافة حول البحر فتكون ثلاثين ذراعًا. أسفل حافة البحر، يسبك حيرام صفين من القثاء. ويضع حيرام عشر قثاء لكل ذراع حول البحر. ويسبك حيرام البحر والقثاء كلها دفعة واحدة من القالب نفسه. ويصنع حيرام اثني عشر تمثالاً يشبه الثيران لتحمل البحر. وتواجه كلُّ ثلاثة ثيرانٍ اتجاهًا مختلفًا، ويجلس البحر على ظهورها. وسماكة البحر أربعة أصابع تقريبًا، وله حافة تشبه الكأس أو زهرة السوسن، ويحمل نحو أربعين ألف لتر من الماء. </w:t>
      </w:r>
    </w:p>
    <w:p>
      <w:pPr>
        <w:bidi/>
      </w:pPr>
      <w:r>
        <w:rPr>
          <w:rtl/>
          <w:cs/>
          <w:lang w:val="ar_AE" w:bidi="ar_AE"/>
        </w:rPr>
      </w:r>
      <w:r>
        <w:rPr>
          <w:rtl/>
          <w:cs/>
          <w:lang w:val="ar_AE" w:bidi="ar_AE"/>
        </w:rPr>
        <w:t>أوقفوا التمثيل. اسألوا الشخص الذي يؤدي دور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أنا سعيد لأن الكهنة سيكونون قادرين على أن يغتسلوا في شيء جميل مثل البحر؛ أو </w:t>
      </w:r>
    </w:p>
    <w:p>
      <w:pPr>
        <w:pStyle w:val="ListBullet"/>
        <w:bidi/>
        <w:spacing w:line="240" w:lineRule="auto"/>
        <w:ind w:left="720"/>
      </w:pPr>
      <w:r>
        <w:rPr>
          <w:rtl/>
          <w:cs/>
          <w:lang w:val="ar_AE" w:bidi="ar_AE"/>
        </w:rPr>
      </w:r>
      <w:r>
        <w:rPr>
          <w:rtl/>
          <w:cs/>
          <w:lang w:val="ar_AE" w:bidi="ar_AE"/>
        </w:rPr>
        <w:t xml:space="preserve">أشعر بالرجاء في أن يبارك يهوه عمل حيرام.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ويصنع حيرام عشرة قواعد قابلة للنقل من البرونز. ويبلغ طول كل قاعدةٍ أربع أذرع، وعرضها أربع أذرع، وارتفاعها ثلاثة أذرع. يستخدم حيرام ألواحًا برونزية يرفقها بإطار للدعم. ويزيّن حيرام كل لوحة بأشكال الأسود، والثيران، والكروبيم. ويزيّن حيرام الإطارات أيضًا بتيجان الزهور أو بأنماط دائرية. </w:t>
      </w:r>
    </w:p>
    <w:p>
      <w:pPr>
        <w:bidi/>
      </w:pPr>
      <w:r>
        <w:rPr>
          <w:rtl/>
          <w:cs/>
          <w:lang w:val="ar_AE" w:bidi="ar_AE"/>
        </w:rPr>
      </w:r>
      <w:r>
        <w:rPr>
          <w:rtl/>
          <w:cs/>
          <w:lang w:val="ar_AE" w:bidi="ar_AE"/>
        </w:rPr>
        <w:t xml:space="preserve">ويضع حيرام أربع عجلات مع محاور في أسفل كل قاعدة. وفي كل طرف من الزوايا الأربع لكل قاعدة، يضع حيرام دعامات من البرونز مثل الأرجل لتحمل حوض الماء. ويزيّن حيرام هذه الدعامات أيضًا بتيجان الزهور. ويصنع حيرام فتحة في الجزء العلوي من إطار كل عربة. ويجعل حيرام الفتحة مستديرة، والمسافة عبر الفتحة ذراعًا ونصف. وحول الفتحة، يصنع حيرام إطارًا مستديرًا يشبه التاج. ويبلغ عمق هذه الفتحة ذراع واحد. ويزيّن حيرام المنطقة المحيطة بفتحة التاج بالمزيد من الأنماط الدائرية. ومع أن فتحة حوض الماء مستديرة، فإن اللوحة المعدنية التي تحمل حوض الماء مربعة. </w:t>
      </w:r>
    </w:p>
    <w:p>
      <w:pPr>
        <w:bidi/>
      </w:pPr>
      <w:r>
        <w:rPr>
          <w:rtl/>
          <w:cs/>
          <w:lang w:val="ar_AE" w:bidi="ar_AE"/>
        </w:rPr>
      </w:r>
      <w:r>
        <w:rPr>
          <w:rtl/>
          <w:cs/>
          <w:lang w:val="ar_AE" w:bidi="ar_AE"/>
        </w:rPr>
        <w:t xml:space="preserve">ومن المحتمل أن حيرام ربط العجلات الأربع بالزوايا الأربع للوحة النحاسية السفلية. ثم يربط حيرام المحاور بكل قاعدة. ويبلغ قطر كل عجلة ذراعًا ونصفًا. وصنع حيرام العجلات على شكل عجلات المركبات الصغيرة. ويصنع حيرام العجلة كلها، بما في ذلك المحاور والحافات والقصبات ومدار المحاور، من النحاس. </w:t>
      </w:r>
    </w:p>
    <w:p>
      <w:pPr>
        <w:bidi/>
      </w:pPr>
      <w:r>
        <w:rPr>
          <w:rtl/>
          <w:cs/>
          <w:lang w:val="ar_AE" w:bidi="ar_AE"/>
        </w:rPr>
      </w:r>
      <w:r>
        <w:rPr>
          <w:rtl/>
          <w:cs/>
          <w:lang w:val="ar_AE" w:bidi="ar_AE"/>
        </w:rPr>
        <w:t>أوقفوا التمثيل. اسألوا الشخص الذي يؤدي دور حيرام: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أشعر بالثقة في أن يحب سليمان الأشياء الجميلة التي أصنعها من البرونز؛ أو </w:t>
      </w:r>
    </w:p>
    <w:p>
      <w:pPr>
        <w:pStyle w:val="ListBullet"/>
        <w:bidi/>
        <w:spacing w:line="240" w:lineRule="auto"/>
        <w:ind w:left="720"/>
      </w:pPr>
      <w:r>
        <w:rPr>
          <w:rtl/>
          <w:cs/>
          <w:lang w:val="ar_AE" w:bidi="ar_AE"/>
        </w:rPr>
      </w:r>
      <w:r>
        <w:rPr>
          <w:rtl/>
          <w:cs/>
          <w:lang w:val="ar_AE" w:bidi="ar_AE"/>
        </w:rPr>
        <w:t xml:space="preserve">أشعر بالرضا من تفاصيل الزخارف التي أصنعها على الأشياء التي أصنعها للهيكل.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ويصنع حيرام مقبضًا لكل زاوية من كل قاعدة. ويصنع حيرام القاعدة والمقابض في الوقت نفسه ومن القالب نفسه. ويصنع حيرام حزام دعم دائريًا لقمة كل قاعدة، ويبلغ ارتفاعه نحو نصف ذراع. ويجعل حيرام الدعامات العلوية لكل قاعدة قطعة واحدة مع الألواح. ويزيّن حيرام الدعامات والألواح بأشكال الكروبيم والأسود والنخيل. ويغطي حيرام كل جزء مرئي للناس من القواعد بالزينة، بما في ذلك تيجان الورود. ويصنع حيرام كل واحدة من القواعد العشرة بالطريقة نفسها. </w:t>
      </w:r>
    </w:p>
    <w:p>
      <w:pPr>
        <w:bidi/>
      </w:pPr>
      <w:r>
        <w:rPr>
          <w:rtl/>
          <w:cs/>
          <w:lang w:val="ar_AE" w:bidi="ar_AE"/>
        </w:rPr>
      </w:r>
      <w:r>
        <w:rPr>
          <w:rtl/>
          <w:cs/>
          <w:lang w:val="ar_AE" w:bidi="ar_AE"/>
        </w:rPr>
        <w:t xml:space="preserve">كما يصنع حيرام عشرة أحواض ماء من النحاس. ومن المحتمل أن يكون كل حوض يحمل نحو ألف لتر من الماء، ويبلغ قطر كل حوض أربع أذرع عبر الحافة. ويجلس حوض الماء الواحد على رأس كل قاعدةٍ متحركة من النحاس. ويضع حيرام خمسة قواعد مع أحواض خارج الجانب الجنوبي من الهيكل، ويضع خمسة قواعد مع أحواض خارج الجانب الشمالي من الهيكل. ويضع حيرام البحر خارج الزاوية الجنوبية الشرقية من الهيكل. </w:t>
      </w:r>
    </w:p>
    <w:p>
      <w:pPr>
        <w:bidi/>
      </w:pPr>
      <w:r>
        <w:rPr>
          <w:rtl/>
          <w:cs/>
          <w:lang w:val="ar_AE" w:bidi="ar_AE"/>
        </w:rPr>
      </w:r>
      <w:r>
        <w:rPr>
          <w:rtl/>
          <w:cs/>
          <w:lang w:val="ar_AE" w:bidi="ar_AE"/>
        </w:rPr>
        <w:t>أوقفوا التمثيل. اسألوا الشخص الذي يؤدي دور يهوه: "بماذا تشعر أو تفكر؟" قد يجيب بعبارات مثل:</w:t>
      </w:r>
    </w:p>
    <w:p>
      <w:pPr>
        <w:pStyle w:val="ListBullet"/>
        <w:bidi/>
        <w:spacing w:line="240" w:lineRule="auto"/>
        <w:ind w:left="720"/>
      </w:pPr>
      <w:r>
        <w:rPr>
          <w:rtl/>
          <w:cs/>
          <w:lang w:val="ar_AE" w:bidi="ar_AE"/>
        </w:rPr>
      </w:r>
      <w:r>
        <w:rPr>
          <w:rtl/>
          <w:cs/>
          <w:lang w:val="ar_AE" w:bidi="ar_AE"/>
        </w:rPr>
        <w:t xml:space="preserve">أنا سعيد لأن سليمان وحيرام يريدان أن يكون هيكلي جميلًا؛ أو </w:t>
      </w:r>
    </w:p>
    <w:p>
      <w:pPr>
        <w:pStyle w:val="ListBullet"/>
        <w:bidi/>
        <w:spacing w:line="240" w:lineRule="auto"/>
        <w:ind w:left="720"/>
      </w:pPr>
      <w:r>
        <w:rPr>
          <w:rtl/>
          <w:cs/>
          <w:lang w:val="ar_AE" w:bidi="ar_AE"/>
        </w:rPr>
      </w:r>
      <w:r>
        <w:rPr>
          <w:rtl/>
          <w:cs/>
          <w:lang w:val="ar_AE" w:bidi="ar_AE"/>
        </w:rPr>
        <w:t>أنا مسرور لأن حيرام يريد أن يستخدم معرفته في العمل بالبرونز ليجعل هيكلي جميلًا جدًا.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1 ملوك 7: 23 - 39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b/>
          <w:rtl/>
          <w:cs/>
          <w:lang w:val="ar_AE" w:bidi="ar_AE"/>
        </w:rPr>
        <w:t>وسبك</w:t>
      </w:r>
      <w:r>
        <w:rPr>
          <w:rtl/>
          <w:cs/>
          <w:lang w:val="ar_AE" w:bidi="ar_AE"/>
        </w:rPr>
        <w:t xml:space="preserve"> حيرام إناءً نحاسيًا كبيرًا مستديرًا ليحمل الماء، ويسمّيه الناس البحر. ويسكب الناس المعدن السائل في قالب ليسبكوه في شكل معين. استخدموا الكلمة أو العبارة نفسها التي استخدمتموها في المقاطع السابقة للإشارة إلى السبك. </w:t>
      </w:r>
    </w:p>
    <w:p>
      <w:pPr>
        <w:bidi/>
      </w:pPr>
      <w:r>
        <w:rPr>
          <w:rtl/>
          <w:cs/>
          <w:lang w:val="ar_AE" w:bidi="ar_AE"/>
        </w:rPr>
      </w:r>
      <w:r>
        <w:rPr>
          <w:rtl/>
          <w:cs/>
          <w:lang w:val="ar_AE" w:bidi="ar_AE"/>
        </w:rPr>
        <w:t xml:space="preserve">ويجعل حيرام البحر بقطر عشر </w:t>
      </w:r>
      <w:r>
        <w:rPr>
          <w:b/>
          <w:rtl/>
          <w:cs/>
          <w:lang w:val="ar_AE" w:bidi="ar_AE"/>
        </w:rPr>
        <w:t>أذرع</w:t>
      </w:r>
      <w:r>
        <w:rPr>
          <w:rtl/>
          <w:cs/>
          <w:lang w:val="ar_AE" w:bidi="ar_AE"/>
        </w:rPr>
        <w:t xml:space="preserve"> من الحافة إلى الحافة، وارتفاعه خمس أذرع، ومحيطه ثلاثون ذراعًا. ويستخدم الناس الأذرع لقياس الطول. والذراع: هو المسافة من كوع الرجل إلى أطراف أصابعه، وهو نحو خمسين سنتيمترًا. استخدموا نفس الكلمة أو العبارة التي استخدمتموها في المقاطع السابقة لكلمة ذراع. ولمزيد من المعلومات عن كلمة ذراع (وحدة القياس) راجعوا قاموس الكلمات الرئيسية. </w:t>
      </w:r>
    </w:p>
    <w:p>
      <w:pPr>
        <w:bidi/>
      </w:pPr>
      <w:r>
        <w:rPr>
          <w:rtl/>
          <w:cs/>
          <w:lang w:val="ar_AE" w:bidi="ar_AE"/>
        </w:rPr>
      </w:r>
      <w:r>
        <w:rPr>
          <w:rtl/>
          <w:cs/>
          <w:lang w:val="ar_AE" w:bidi="ar_AE"/>
        </w:rPr>
        <w:t xml:space="preserve">ويزين حيرام البحر تحت حافته بأشياء معدنية تشبه </w:t>
      </w:r>
      <w:r>
        <w:rPr>
          <w:b/>
          <w:rtl/>
          <w:cs/>
          <w:lang w:val="ar_AE" w:bidi="ar_AE"/>
        </w:rPr>
        <w:t>القثاء</w:t>
      </w:r>
      <w:r>
        <w:rPr>
          <w:rtl/>
          <w:cs/>
          <w:lang w:val="ar_AE" w:bidi="ar_AE"/>
        </w:rPr>
        <w:t xml:space="preserve">. والقثاء هو ثمرة تنمو في إسرائيل، وكانت القثاء تشبه البطيخ أو اليقطين، وكان الناس يقطعون القثاء إلى نصفين بشكل طولي، ويستخدمونها لغمس السوائل أو للاحتفاظ بها مثل الكأس أو الوعاء. استخدموا الكلمة أو العبارة نفسها التي استخدمتموها في المقاطع السابقة للإشارة إلى القثاء. </w:t>
      </w:r>
    </w:p>
    <w:p>
      <w:pPr>
        <w:bidi/>
      </w:pPr>
      <w:r>
        <w:rPr>
          <w:rtl/>
          <w:cs/>
          <w:lang w:val="ar_AE" w:bidi="ar_AE"/>
        </w:rPr>
      </w:r>
      <w:r>
        <w:rPr>
          <w:rtl/>
          <w:cs/>
          <w:lang w:val="ar_AE" w:bidi="ar_AE"/>
        </w:rPr>
        <w:t xml:space="preserve">توقّفوا هنا وانظروا معًا إلى صورة للقثاء. أوقِفوا الاستماع إلى هذا التسجيل الصوتي هنا. </w:t>
      </w:r>
    </w:p>
    <w:p>
      <w:pPr>
        <w:bidi/>
      </w:pPr>
      <w:r>
        <w:rPr>
          <w:rtl/>
          <w:cs/>
          <w:lang w:val="ar_AE" w:bidi="ar_AE"/>
        </w:rPr>
      </w:r>
      <w:r>
        <w:rPr>
          <w:rtl/>
          <w:cs/>
          <w:lang w:val="ar_AE" w:bidi="ar_AE"/>
        </w:rPr>
        <w:t xml:space="preserve">ويضع حيرام البحر على ظهر اثني عشر تمثالًا لثيران. وهذه الثيران هي حيوانات كبيرة لها أربعة أرجل. وفي الغالب، كان الناس يستخدمون الثيران للمساعدة في الزراعة، لكنهم كانوا يذبحونها أيضًا ليأكلوها أو ليقدموها كذبائح في الهيكل. </w:t>
      </w:r>
    </w:p>
    <w:p>
      <w:pPr>
        <w:bidi/>
      </w:pPr>
      <w:r>
        <w:rPr>
          <w:rtl/>
          <w:cs/>
          <w:lang w:val="ar_AE" w:bidi="ar_AE"/>
        </w:rPr>
      </w:r>
      <w:r>
        <w:rPr>
          <w:rtl/>
          <w:cs/>
          <w:lang w:val="ar_AE" w:bidi="ar_AE"/>
        </w:rPr>
        <w:t xml:space="preserve">توقّفوا هنا وانظروا معًا إلى صورة لثور. ناقشوا الكلمة أو العبارة التي ستستخدمونها للإشارة إلى </w:t>
      </w:r>
      <w:r>
        <w:rPr>
          <w:b/>
          <w:rtl/>
          <w:cs/>
          <w:lang w:val="ar_AE" w:bidi="ar_AE"/>
        </w:rPr>
        <w:t>الثور</w:t>
      </w:r>
      <w:r>
        <w:rPr>
          <w:rtl/>
          <w:cs/>
          <w:lang w:val="ar_AE" w:bidi="ar_AE"/>
        </w:rPr>
        <w:t xml:space="preserve">. وإذا كنتم قد ترجمتم هذه الكلمة بالفعل في سِفر آخر من الكتاب المُقدَّس، فاستخدموا الكلمة أو العبارة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ويجعل حيرام الجدران النحاسية للبحر بسمك عرض اليد. وكان الناس يستخدمون عرض اليد، أي نحو أربعة أصابع، أو سبعة سنتيمترات ونصف، لقياس المسافات. </w:t>
      </w:r>
    </w:p>
    <w:p>
      <w:pPr>
        <w:bidi/>
      </w:pPr>
      <w:r>
        <w:rPr>
          <w:rtl/>
          <w:cs/>
          <w:lang w:val="ar_AE" w:bidi="ar_AE"/>
        </w:rPr>
      </w:r>
      <w:r>
        <w:rPr>
          <w:rtl/>
          <w:cs/>
          <w:lang w:val="ar_AE" w:bidi="ar_AE"/>
        </w:rPr>
        <w:t xml:space="preserve">توقّفوا هنا وناقشوا معًا ما الكلمة أو العبارة التي ستستخدمونها للإشارة إلى </w:t>
      </w:r>
      <w:r>
        <w:rPr>
          <w:b/>
          <w:rtl/>
          <w:cs/>
          <w:lang w:val="ar_AE" w:bidi="ar_AE"/>
        </w:rPr>
        <w:t>عرض اليد.</w:t>
      </w:r>
      <w:r>
        <w:rPr>
          <w:rtl/>
          <w:cs/>
          <w:lang w:val="ar_AE" w:bidi="ar_AE"/>
        </w:rPr>
        <w:t xml:space="preserve">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ويجعل حيرام حافة البحر مثل حافة الكأس أو مثل زهرة السوسن. والسوسن زهرة كبيرة بها بتلات بيضاء أو حمراء تنحني إلى الخارج. استخدموا الكلمة أو العبارة نفسها التي استخدمتموها في المقاطع السابقة للإشارة إلى السوسن. </w:t>
      </w:r>
    </w:p>
    <w:p>
      <w:pPr>
        <w:bidi/>
      </w:pPr>
      <w:r>
        <w:rPr>
          <w:rtl/>
          <w:cs/>
          <w:lang w:val="ar_AE" w:bidi="ar_AE"/>
        </w:rPr>
      </w:r>
      <w:r>
        <w:rPr>
          <w:rtl/>
          <w:cs/>
          <w:lang w:val="ar_AE" w:bidi="ar_AE"/>
        </w:rPr>
        <w:t xml:space="preserve">توقّفوا هنا وانظروا معًا إلى صورة لزهرة السوسن. أوقِفوا الاستماع إلى هذا التسجيل الصوتي هنا. </w:t>
      </w:r>
    </w:p>
    <w:p>
      <w:pPr>
        <w:bidi/>
      </w:pPr>
      <w:r>
        <w:rPr>
          <w:rtl/>
          <w:cs/>
          <w:lang w:val="ar_AE" w:bidi="ar_AE"/>
        </w:rPr>
      </w:r>
      <w:r>
        <w:rPr>
          <w:rtl/>
          <w:cs/>
          <w:lang w:val="ar_AE" w:bidi="ar_AE"/>
        </w:rPr>
        <w:t xml:space="preserve">ويجعل حيرام البحر واسعًا بما يكفي ليسع ألفي بثٍّ من الماء، أي نحو أربعين ألف لتر. وكان الناس يستخدمون البثّ لقياس حجم السائل. </w:t>
      </w:r>
    </w:p>
    <w:p>
      <w:pPr>
        <w:bidi/>
      </w:pPr>
      <w:r>
        <w:rPr>
          <w:rtl/>
          <w:cs/>
          <w:lang w:val="ar_AE" w:bidi="ar_AE"/>
        </w:rPr>
      </w:r>
      <w:r>
        <w:rPr>
          <w:rtl/>
          <w:cs/>
          <w:lang w:val="ar_AE" w:bidi="ar_AE"/>
        </w:rPr>
        <w:t xml:space="preserve">توقّفوا هنا وناقشوا معًا كيف ستتحدثون عن هذه القياسات. إذا كنتم تستخدمون فكرة البثّ، فقرروا الكلمة أو العبارة التي ستستخدمونها للإشارة إلى </w:t>
      </w:r>
      <w:r>
        <w:rPr>
          <w:b/>
          <w:rtl/>
          <w:cs/>
          <w:lang w:val="ar_AE" w:bidi="ar_AE"/>
        </w:rPr>
        <w:t>البثّ</w:t>
      </w:r>
      <w:r>
        <w:rPr>
          <w:rtl/>
          <w:cs/>
          <w:lang w:val="ar_AE" w:bidi="ar_AE"/>
        </w:rPr>
        <w:t xml:space="preserve">. وإذا كنتم قد استخدمتم كلمة "البثّ" في سفر الملوك الأول ٥: ١١، فاستخدموا الكلمة نفسها هنا. أوقِفوا الاستماع إلى هذا التسجيل الصوتي هنا. </w:t>
      </w:r>
    </w:p>
    <w:p>
      <w:pPr>
        <w:bidi/>
      </w:pPr>
      <w:r>
        <w:rPr>
          <w:rtl/>
          <w:cs/>
          <w:lang w:val="ar_AE" w:bidi="ar_AE"/>
        </w:rPr>
      </w:r>
      <w:r>
        <w:rPr>
          <w:rtl/>
          <w:cs/>
          <w:lang w:val="ar_AE" w:bidi="ar_AE"/>
        </w:rPr>
        <w:t xml:space="preserve">ويجعل حيرام البحر والقواعد العشر القابلة للنقل من </w:t>
      </w:r>
      <w:r>
        <w:rPr>
          <w:b/>
          <w:rtl/>
          <w:cs/>
          <w:lang w:val="ar_AE" w:bidi="ar_AE"/>
        </w:rPr>
        <w:t>البرونز</w:t>
      </w:r>
      <w:r>
        <w:rPr>
          <w:rtl/>
          <w:cs/>
          <w:lang w:val="ar_AE" w:bidi="ar_AE"/>
        </w:rPr>
        <w:t xml:space="preserve">، وهو معدن يصنعه الناس من النحاس والقصدير. استخدموا الكلمة أو العبارة نفسها لكلمة «البرونز» التي استخدمتموها في المقاطع السابقة. ولمزيد من المعلومات عن كلمة نحاس (برونز)، راجعوا قاموس الكلمات الرئيسية. </w:t>
      </w:r>
    </w:p>
    <w:p>
      <w:pPr>
        <w:bidi/>
      </w:pPr>
      <w:r>
        <w:rPr>
          <w:rtl/>
          <w:cs/>
          <w:lang w:val="ar_AE" w:bidi="ar_AE"/>
        </w:rPr>
      </w:r>
      <w:r>
        <w:rPr>
          <w:rtl/>
          <w:cs/>
          <w:lang w:val="ar_AE" w:bidi="ar_AE"/>
        </w:rPr>
        <w:t>ويزيّن حيرام الإطارات والألواح الخاصة بالقواعد القابلة للنقل، بصور الأسود، والثيران، و</w:t>
      </w:r>
      <w:r>
        <w:rPr>
          <w:b/>
          <w:rtl/>
          <w:cs/>
          <w:lang w:val="ar_AE" w:bidi="ar_AE"/>
        </w:rPr>
        <w:t>الكروبيم</w:t>
      </w:r>
      <w:r>
        <w:rPr>
          <w:rtl/>
          <w:cs/>
          <w:lang w:val="ar_AE" w:bidi="ar_AE"/>
        </w:rPr>
        <w:t xml:space="preserve">. والأسد هو قط كبير آكل للحم يستخدمه الناس ليرمز إلى أشياء مختلفة، مثل الانتصار. والكروب هو نوع من الملائكة يحرس الأماكن المقدسة، والكروبيم هم أكثر من كروب واحد. استخدموا نفس الكلمة أو العبارة التي استعملتموها سابقًا لترجمة كلمة كروبيم. ولمزيد من المعلومات عن كلمة كروبيم، راجعوا قاموس الكلمات الرئيسية. </w:t>
      </w:r>
    </w:p>
    <w:p>
      <w:pPr>
        <w:bidi/>
      </w:pPr>
      <w:r>
        <w:rPr>
          <w:rtl/>
          <w:cs/>
          <w:lang w:val="ar_AE" w:bidi="ar_AE"/>
        </w:rPr>
      </w:r>
      <w:r>
        <w:rPr>
          <w:rtl/>
          <w:cs/>
          <w:lang w:val="ar_AE" w:bidi="ar_AE"/>
        </w:rPr>
        <w:t xml:space="preserve">توقَّفوا هنا وانظروا معًا إلى صورة أسد وكروبيم. ناقشوا الكلمة أو العبارة التي ستستخدمونها للإشارة إلى </w:t>
      </w:r>
      <w:r>
        <w:rPr>
          <w:b/>
          <w:rtl/>
          <w:cs/>
          <w:lang w:val="ar_AE" w:bidi="ar_AE"/>
        </w:rPr>
        <w:t>الأسد</w:t>
      </w:r>
      <w:r>
        <w:rPr>
          <w:rtl/>
          <w:cs/>
          <w:lang w:val="ar_AE" w:bidi="ar_AE"/>
        </w:rPr>
        <w:t xml:space="preserve">. وإذا كنتم قد ترجمتم هذه الكلمة بالفعل في سِفر آخر من الكتاب المُقدَّس، فاستخدموا الكلمة أو العبارة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ويضع حيرام أربع عجلات نحاسية في أسفل كل قاعدة. وكانت العجلات تشبه عجلات المركبات الصغيرة ذات محاور، وحواف، وقصبات، ومراكز مصنوعة من النحاس. والمحور هو قضيب يمر عبر مركز كل عجلة ويسمح للعجلة بأن تدور. وكانت حافة العجلة هي حافتها الخارجية. والقصبات هي قضبان تُربط مدار المحور، أو الجزء المركزي من العجلة، بحافتها. </w:t>
      </w:r>
    </w:p>
    <w:p>
      <w:pPr>
        <w:bidi/>
      </w:pPr>
      <w:r>
        <w:rPr>
          <w:rtl/>
          <w:cs/>
          <w:lang w:val="ar_AE" w:bidi="ar_AE"/>
        </w:rPr>
      </w:r>
      <w:r>
        <w:rPr>
          <w:rtl/>
          <w:cs/>
          <w:lang w:val="ar_AE" w:bidi="ar_AE"/>
        </w:rPr>
        <w:t xml:space="preserve">توقّفوا هنا وانظروا إلى صورة لعجلة تشمل محورها، وحافتها، وقصبتها ومركزها. انظروا إلى صورة لمركبة ذات عجلات. ناقشوا معًا الكلمات أو العبارات التي ستستخدمونها للإشارة إلى </w:t>
      </w:r>
      <w:r>
        <w:rPr>
          <w:b/>
          <w:rtl/>
          <w:cs/>
          <w:lang w:val="ar_AE" w:bidi="ar_AE"/>
        </w:rPr>
        <w:t>المحور</w:t>
      </w:r>
      <w:r>
        <w:rPr>
          <w:rtl/>
          <w:cs/>
          <w:lang w:val="ar_AE" w:bidi="ar_AE"/>
        </w:rPr>
        <w:t>، و</w:t>
      </w:r>
      <w:r>
        <w:rPr>
          <w:b/>
          <w:rtl/>
          <w:cs/>
          <w:lang w:val="ar_AE" w:bidi="ar_AE"/>
        </w:rPr>
        <w:t>الحافة</w:t>
      </w:r>
      <w:r>
        <w:rPr>
          <w:rtl/>
          <w:cs/>
          <w:lang w:val="ar_AE" w:bidi="ar_AE"/>
        </w:rPr>
        <w:t>، و</w:t>
      </w:r>
      <w:r>
        <w:rPr>
          <w:b/>
          <w:rtl/>
          <w:cs/>
          <w:lang w:val="ar_AE" w:bidi="ar_AE"/>
        </w:rPr>
        <w:t>القصبة</w:t>
      </w:r>
      <w:r>
        <w:rPr>
          <w:rtl/>
          <w:cs/>
          <w:lang w:val="ar_AE" w:bidi="ar_AE"/>
        </w:rPr>
        <w:t>، و</w:t>
      </w:r>
      <w:r>
        <w:rPr>
          <w:b/>
          <w:rtl/>
          <w:cs/>
          <w:lang w:val="ar_AE" w:bidi="ar_AE"/>
        </w:rPr>
        <w:t>المركز</w:t>
      </w:r>
      <w:r>
        <w:rPr>
          <w:rtl/>
          <w:cs/>
          <w:lang w:val="ar_AE" w:bidi="ar_AE"/>
        </w:rPr>
        <w:t xml:space="preserve">. وإذا كنتم قد ترجمتم هذه الكلمات من قبل في سِفر آخر من الكتاب المُقَدَّس، فاستخدموا الكلمات أو العبارات عينها التي استخدمتموها هناك. استخدموا الكلمة أو العبارة ذاتها التي استخدمتموها في المقاطع السابقة للإشارة إلى </w:t>
      </w:r>
      <w:r>
        <w:rPr>
          <w:b/>
          <w:rtl/>
          <w:cs/>
          <w:lang w:val="ar_AE" w:bidi="ar_AE"/>
        </w:rPr>
        <w:t>المركبة</w:t>
      </w:r>
      <w:r>
        <w:rPr>
          <w:rtl/>
          <w:cs/>
          <w:lang w:val="ar_AE" w:bidi="ar_AE"/>
        </w:rPr>
        <w:t xml:space="preserve">.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7:40–51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٧: ٤٠–٥١ واحفظوه في قلوبكم.</w:t>
      </w:r>
    </w:p>
    <w:p>
      <w:pPr>
        <w:bidi/>
      </w:pPr>
      <w:r>
        <w:rPr>
          <w:rtl/>
          <w:cs/>
          <w:lang w:val="ar_AE" w:bidi="ar_AE"/>
        </w:rPr>
      </w:r>
      <w:r>
        <w:rPr>
          <w:rtl/>
          <w:cs/>
          <w:lang w:val="ar_AE" w:bidi="ar_AE"/>
        </w:rPr>
        <w:t>استمعوا إلى النسخة الصوتية منسِفر الملوك الأول ٧: ٤٠–٥١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الملوك الأول ٧: ٤٠–٥١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المقطع السابق، وجّه الملك سليمان الحرفي حيرام إلى صنع البحر الذي يستقر على ظهور الثيران الكبيرة الاثني عشر. وصنع حيرام أيضًا عشرة أحواض للمياه وقواعد متحركة، وصنع كل هذه الأشياء من النحاس.</w:t>
      </w:r>
    </w:p>
    <w:p>
      <w:pPr>
        <w:bidi/>
      </w:pPr>
      <w:r>
        <w:rPr>
          <w:rtl/>
          <w:cs/>
          <w:lang w:val="ar_AE" w:bidi="ar_AE"/>
        </w:rPr>
      </w:r>
      <w:r>
        <w:rPr>
          <w:rtl/>
          <w:cs/>
          <w:lang w:val="ar_AE" w:bidi="ar_AE"/>
        </w:rPr>
        <w:t>في هذا المقطع، يقدّم الراوي قائمة بالأثاث، أي الأثاث والزخارف، الخاص بالهيكل. ويوجّه سليمان حيرام إلى صنع بعض الأشياء من النحاس، كما يوجّه عمالًا آخرين إلى صنع أشياء من الذهب.</w:t>
      </w:r>
    </w:p>
    <w:p>
      <w:pPr>
        <w:bidi/>
      </w:pPr>
      <w:r>
        <w:rPr>
          <w:rtl/>
          <w:cs/>
          <w:lang w:val="ar_AE" w:bidi="ar_AE"/>
        </w:rPr>
      </w:r>
      <w:r>
        <w:rPr>
          <w:rtl/>
          <w:cs/>
          <w:lang w:val="ar_AE" w:bidi="ar_AE"/>
        </w:rPr>
        <w:t xml:space="preserve">أوقفوا الاستماع هنا واستمعوا كمجموعة: إذا كنتم قد ترجمتم بالفعل سفر أخبار الأيام الثاني ٤: ١١ – ٥: ١، الذي يحتوي على المعلومات نفسها، فاستمعوا الآن إلى ترجمتكم. أوقِفوا الاستماع إلى هذا التسجيل الصوتي هنا. </w:t>
      </w:r>
    </w:p>
    <w:p>
      <w:pPr>
        <w:bidi/>
      </w:pPr>
      <w:r>
        <w:rPr>
          <w:rtl/>
          <w:cs/>
          <w:lang w:val="ar_AE" w:bidi="ar_AE"/>
        </w:rPr>
      </w:r>
      <w:r>
        <w:rPr>
          <w:rtl/>
          <w:cs/>
          <w:lang w:val="ar_AE" w:bidi="ar_AE"/>
        </w:rPr>
        <w:t>ويصنع حيرام أوعية صغيرة للرماد، ومجارف، وأحواضًا صغيرة. ويستخدم الناس الأوعية الصغيرة لحمل الرماد من المذبح الذي يحرقون عليه الذبائح. والمجرفة أداة لها نصل عريض ومسطح ومقبض قد يزيد طوله قليلًا على نصف متر. ويستخدم الناس المجارف الصغيرة لتحريك الجمر الساخن وجرف الرماد من المذبح. ويستخدم الناس الأحواض الصغيرة لجمع الدم الناتج عن ذبائح الحيوانات. ومن المحتمل أن تكون هذه الأحواض أكبر قليلًا من الأوعية التي يستخدمها الناس لحمل الرماد. ويعبد الناس الرب بتقديم الذبائح على المذبح، ثم ينضحون بالدم من الأحواض على المذبح، ولذلك يسمّي الناس هذه الأحواض "الْمَنَاضِح".</w:t>
      </w:r>
    </w:p>
    <w:p>
      <w:pPr>
        <w:bidi/>
      </w:pPr>
      <w:r>
        <w:rPr>
          <w:rtl/>
          <w:cs/>
          <w:lang w:val="ar_AE" w:bidi="ar_AE"/>
        </w:rPr>
      </w:r>
      <w:r>
        <w:rPr>
          <w:rtl/>
          <w:cs/>
          <w:lang w:val="ar_AE" w:bidi="ar_AE"/>
        </w:rPr>
        <w:t xml:space="preserve">أوقفوا الاستماع هنا وانظروا معًا إلى صورة وعاء صغير، ومجرفة صغيرة، وحوض صغير. أوقِفوا الاستماع إلى هذا التسجيل الصوتي هنا. </w:t>
      </w:r>
    </w:p>
    <w:p>
      <w:pPr>
        <w:bidi/>
      </w:pPr>
      <w:r>
        <w:rPr>
          <w:rtl/>
          <w:cs/>
          <w:lang w:val="ar_AE" w:bidi="ar_AE"/>
        </w:rPr>
      </w:r>
      <w:r>
        <w:rPr>
          <w:rtl/>
          <w:cs/>
          <w:lang w:val="ar_AE" w:bidi="ar_AE"/>
        </w:rPr>
        <w:t>يقدّم الراوي ملخصًا لكل العمل الذي أعطاه الملك سليمان لحيرام ليُنجزه من أجل هيكل الرب. وهذه هي الأشياء التي يصنعها حيرام من النحاس: فيصنع حيرام العمودين النحاسيين ذوي التيجان التي تشبه الأوعية في أعلاهما. وتتذكرون أن التيجان تُصنع لتكون قممًا زخرفية للعمود أو الأسطوانة. ويصنع حيرام أيضًا السلاسل المجدولة التي تزيّن التيجان. ويصنع أربعمئة شكل من أشكال الرمان، ويستخدم صفّين من الرمان لتزيين كل سلسلة على التيجان التي تشبه الأوعية، والتي يوجد واحد منها فوق كل عمود. وتتذكرون أن الرمان ثمرة حمراء مائلة إلى الحمرة، يبلغ حجمها تقريبًا حجم قبضة الإنسان. ويصنع حيرام عشرة قواعد متحركة، تحمل كل قاعدة منها حوضًا للمياه. ويصنع حيرام البحر والأشكال الاثني عشر التي تشبه الثيران والتي تحمل البحر. ويصنع حيرام أوعية الرماد، والمجارف، وأحواض الرش. ويصنع كل واحدة من هذه الأشياء من النحاس الذي صُقل حتى أصبح لامعًا، تمامًا كما وجّهه الملك سليمان. ويستخدم الناس هذه الأشياء في هيكل الرب.</w:t>
      </w:r>
    </w:p>
    <w:p>
      <w:pPr>
        <w:bidi/>
      </w:pPr>
      <w:r>
        <w:rPr>
          <w:rtl/>
          <w:cs/>
          <w:lang w:val="ar_AE" w:bidi="ar_AE"/>
        </w:rPr>
      </w:r>
      <w:r>
        <w:rPr>
          <w:rtl/>
          <w:cs/>
          <w:lang w:val="ar_AE" w:bidi="ar_AE"/>
        </w:rPr>
        <w:t xml:space="preserve">أوقفوا الاستماع هنا وانظروا معًا إلى صورة لعمود، وتاج، وسلاسل، ورمانة، وحوض للاغتسال على قاعدة متحركة، وثور. أوقِفوا الاستماع إلى هذا التسجيل الصوتي هنا. </w:t>
      </w:r>
    </w:p>
    <w:p>
      <w:pPr>
        <w:bidi/>
      </w:pPr>
      <w:r>
        <w:rPr>
          <w:rtl/>
          <w:cs/>
          <w:lang w:val="ar_AE" w:bidi="ar_AE"/>
        </w:rPr>
      </w:r>
      <w:r>
        <w:rPr>
          <w:rtl/>
          <w:cs/>
          <w:lang w:val="ar_AE" w:bidi="ar_AE"/>
        </w:rPr>
        <w:t>يأمر الملك سليمان عماله بصنع هذه الأشياء من النحاس. فيُذيب العمال النحاس حتى يصير سائلًا، ثم يحفرون قوالب من الطين في الأرض ويصبون النحاس السائل في القوالب الطينية. وعندما يبرد النحاس، يتصلب على شكل القالب. ويفعل العمال ذلك في السهل السفلي لنهر الأردن، بين بلدتي سكوت وصرتان. يشير سهل الأردن إلى الوادي السفلي لنهر الأردن، الذي يقع جنوب البحر الميت. كانت سكوت بلدة تقع شرق نهر الأردن وغرب نهر يبوق. أما صرتان فكانت بلدة تقع شرق نهر الأردن، لكننا لا نعرف بالضبط أين كانت تقع. وكانت هذه الأرض تحتوي على كمية كبيرة من الطين الذي استخدمه العمال لصنع القوالب الطينية. ولا يزن سليمان الأشياء التي يصنعها حيرام من النحاس، لأن حيرام يصنع أشياء كثيرة جدًا. ولذلك لا يعرف أحد مقدار النحاس الذي استخدمه الناس لصنع الأشياء الخاصة بالهيكل.</w:t>
      </w:r>
    </w:p>
    <w:p>
      <w:pPr>
        <w:bidi/>
      </w:pPr>
      <w:r>
        <w:rPr>
          <w:rtl/>
          <w:cs/>
          <w:lang w:val="ar_AE" w:bidi="ar_AE"/>
        </w:rPr>
      </w:r>
      <w:r>
        <w:rPr>
          <w:rtl/>
          <w:cs/>
          <w:lang w:val="ar_AE" w:bidi="ar_AE"/>
        </w:rPr>
        <w:t xml:space="preserve">أوقفوا الاستماع هنا وانظروا معًا إلى خريطة لوادي نهر الأردن. ابحثوا عن مدينتي سكوت وصرتان. أوقِفوا الاستماع إلى هذا التسجيل الصوتي هنا. </w:t>
      </w:r>
    </w:p>
    <w:p>
      <w:pPr>
        <w:bidi/>
      </w:pPr>
      <w:r>
        <w:rPr>
          <w:rtl/>
          <w:cs/>
          <w:lang w:val="ar_AE" w:bidi="ar_AE"/>
        </w:rPr>
      </w:r>
      <w:r>
        <w:rPr>
          <w:rtl/>
          <w:cs/>
          <w:lang w:val="ar_AE" w:bidi="ar_AE"/>
        </w:rPr>
        <w:t>ويوجّه الملك سليمان العمال أيضًا إلى صنع جميع الأثاث الذهبي الموجود داخل هيكل الرب. يصنع سليمان مذبح الذهب للبخور. ويصنع مائدة الذهب التي يضع الناس عليها خبز التقدمة. وفي كل أسبوع، في يوم السبت، أو يوم الراحة الديني، يضع الناس خبزًا طازجًا على المائدة تقدمةً للرب. ومن المحتمل أن يكون العمال قد صنعوا المذبح والمائدة من الخشب، ثم غطّوا الخشب بذهب عالي الجودة. ويصنع سليمان عشرة منارات من الذهب عالي الجودة، ويضع خمس منارات داخل القاعة الرئيسية للهيكل على كل جانب من الباب المؤدي إلى قدس الأقداس. ومن المحتمل أن تكون المنارات أسطوانية الشكل، مع أجزاء علوية وسفلية تتسع إلى الخارج. ويصنع سليمان زهورًا من الذهب لتزيين المنارات. ويصنع سليمان أيضًا السرج والملاقط الذهبية للنار. ومن المحتمل أن يكون الناس قد صنعوا السرج من الخزف، وأن تكون لها فتيلة مصنوعة من الكتان، تستخدم زيت الزيتون وقودًا لها. والملاقط أداة لها ذراعان متصلان عند أحد طرفيهما، ويمكن للناس استخدامها لالتقاط الأشياء. ومن المحتمل أن يستخدم الناس الملاقط الذهبية لقص الفتائل أو لإزالة الفتائل المحترقة من السرج.</w:t>
      </w:r>
    </w:p>
    <w:p>
      <w:pPr>
        <w:bidi/>
      </w:pPr>
      <w:r>
        <w:rPr>
          <w:rtl/>
          <w:cs/>
          <w:lang w:val="ar_AE" w:bidi="ar_AE"/>
        </w:rPr>
      </w:r>
      <w:r>
        <w:rPr>
          <w:rtl/>
          <w:cs/>
          <w:lang w:val="ar_AE" w:bidi="ar_AE"/>
        </w:rPr>
        <w:t xml:space="preserve">أوقفوا الاستماع هنا كمجموعة وانظروا إلى صورة للمذبح، ومنارة عليها سراج، وزوج من الملاقط. أوقِفوا الاستماع إلى هذا التسجيل الصوتي هنا. </w:t>
      </w:r>
    </w:p>
    <w:p>
      <w:pPr>
        <w:bidi/>
      </w:pPr>
      <w:r>
        <w:rPr>
          <w:rtl/>
          <w:cs/>
          <w:lang w:val="ar_AE" w:bidi="ar_AE"/>
        </w:rPr>
      </w:r>
      <w:r>
        <w:rPr>
          <w:rtl/>
          <w:cs/>
          <w:lang w:val="ar_AE" w:bidi="ar_AE"/>
        </w:rPr>
        <w:t>ويصنع سليمان أيضًا أشياء أخرى من الذهب عالي الجودة، منها الأحواض، ومقصات أو أدوات قص الفتائل التي يستخدمها الناس لقطع الفتائل، وأحواض الرش، والأطباق التي يحملون فيها البخور، والمجامر أو مواقد النار التي يحملون فيها البخور المشتعل. ويصنع سليمان أيضًا قواعد أو مفصلات من النحاس، ويغطيها بالذهب. ويستخدم سليمان هذه القواعد للأبواب المؤدية إلى قدس الأقداس، وللأبواب المؤدية إلى القاعة الرئيسية في هيكل الرب. ويستخدم الناس القواعد لمساعدة الأبواب على الفتح والإغلاق بالحركة الدورانية.</w:t>
      </w:r>
    </w:p>
    <w:p>
      <w:pPr>
        <w:bidi/>
      </w:pPr>
      <w:r>
        <w:rPr>
          <w:rtl/>
          <w:cs/>
          <w:lang w:val="ar_AE" w:bidi="ar_AE"/>
        </w:rPr>
      </w:r>
      <w:r>
        <w:rPr>
          <w:rtl/>
          <w:cs/>
          <w:lang w:val="ar_AE" w:bidi="ar_AE"/>
        </w:rPr>
        <w:t xml:space="preserve">أوقفوا الاستماع هنا وانظروا معًا إلى صورة لأداة قص الفتائل، ومجمرة، وقواعد أو مفصلات ذهبية. أوقِفوا الاستماع إلى هذا التسجيل الصوتي هنا. </w:t>
      </w:r>
    </w:p>
    <w:p>
      <w:pPr>
        <w:bidi/>
      </w:pPr>
      <w:r>
        <w:rPr>
          <w:rtl/>
          <w:cs/>
          <w:lang w:val="ar_AE" w:bidi="ar_AE"/>
        </w:rPr>
      </w:r>
      <w:r>
        <w:rPr>
          <w:rtl/>
          <w:cs/>
          <w:lang w:val="ar_AE" w:bidi="ar_AE"/>
        </w:rPr>
        <w:t>عندما يُنهي الملك سليمان كل عمله من أجل هيكل الرب، يجمع كل الأشياء التي كان أبوه داود قد كرّسها للرب. وكان داود قد أعطى الرب أشياء ثمينة مختلفة، وكان الناس قد صنعوا بعض هذه الأشياء من الفضة والذهب. ويضع سليمان كل هذه الأشياء في غرفة الخزينة، أي الغرف التي يحتفظ فيها سليمان بالكنوز الثمينة، داخل هيكل الرب.</w:t>
      </w:r>
    </w:p>
    <w:p>
      <w:pPr>
        <w:bidi/>
      </w:pPr>
      <w:r>
        <w:rPr>
          <w:rtl/>
          <w:cs/>
          <w:lang w:val="ar_AE" w:bidi="ar_AE"/>
        </w:rPr>
      </w:r>
      <w:r>
        <w:rPr>
          <w:rtl/>
          <w:cs/>
          <w:lang w:val="ar_AE" w:bidi="ar_AE"/>
        </w:rPr>
        <w:t>أوقفوا الاستماع هنا وناقشوا كمجموعة: أين يمكن أن يحتفظ الناس بالكنوز الثمينة في ثقافتكم؟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الملوك الأول ٧: ٤٠–٥١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ستقوم المجموعة بمحاولة تصوُّر هذا المقطع. </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كان سليمان قد طلب من حيرام أن يصنع عدة أشياء من النحاس المصقول من أجل هيكل الرب، وقد أنهى حيرام هذا العمل. ويصب العمال النحاس السائل في قوالب من الطين حُفرت في الأرض في سهل وادي نهر الأردن. ولا يطلب سليمان من أحد أن يزن النحاس، ولذلك لا يعرف أحد مقدار النحاس الذي استخدمه حيرام.</w:t>
      </w:r>
    </w:p>
    <w:p>
      <w:pPr>
        <w:bidi/>
      </w:pPr>
      <w:r>
        <w:rPr>
          <w:rtl/>
          <w:cs/>
          <w:lang w:val="ar_AE" w:bidi="ar_AE"/>
        </w:rPr>
      </w:r>
      <w:r>
        <w:rPr>
          <w:b/>
          <w:rtl/>
          <w:cs/>
          <w:lang w:val="ar_AE" w:bidi="ar_AE"/>
        </w:rPr>
        <w:t>في المشهد الثاني:</w:t>
      </w:r>
      <w:r>
        <w:rPr>
          <w:rtl/>
          <w:cs/>
          <w:lang w:val="ar_AE" w:bidi="ar_AE"/>
        </w:rPr>
        <w:t xml:space="preserve"> يصنع عمال سليمان أثاث هيكل الرب من الذهب عالي الجودة. وعندما يعرف سليمان أن العمال قد أنهوا العمل، يضع جميع الأدوات، بما فيها الفضة والذهب اللذين كان الملك داود قد كرّسهما للرب، في غرفة خزينة الهيكل.</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حيرام</w:t>
      </w:r>
    </w:p>
    <w:p>
      <w:pPr>
        <w:pStyle w:val="ListBullet"/>
        <w:bidi/>
        <w:spacing w:line="240" w:lineRule="auto"/>
        <w:ind w:left="720"/>
      </w:pPr>
      <w:r>
        <w:rPr>
          <w:rtl/>
          <w:cs/>
          <w:lang w:val="ar_AE" w:bidi="ar_AE"/>
        </w:rPr>
      </w:r>
      <w:r>
        <w:rPr>
          <w:rtl/>
          <w:cs/>
          <w:lang w:val="ar_AE" w:bidi="ar_AE"/>
        </w:rPr>
        <w:t>سليمان</w:t>
      </w:r>
    </w:p>
    <w:p>
      <w:pPr>
        <w:pStyle w:val="ListBullet"/>
        <w:bidi/>
        <w:spacing w:line="240" w:lineRule="auto"/>
        <w:ind w:left="720"/>
      </w:pPr>
      <w:r>
        <w:rPr>
          <w:rtl/>
          <w:cs/>
          <w:lang w:val="ar_AE" w:bidi="ar_AE"/>
        </w:rPr>
      </w:r>
      <w:r>
        <w:rPr>
          <w:rtl/>
          <w:cs/>
          <w:lang w:val="ar_AE" w:bidi="ar_AE"/>
        </w:rPr>
        <w:t>عمال سليمان</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المشهد الأول، يصنع حيرام أشياء من النحاس ليستخدمها الناس في هيكل الرب. ويصنع أوعية صغيرة للرماد، ومجارف صغيرة، وأحواضًا صغيرة لرش الدم.</w:t>
      </w:r>
    </w:p>
    <w:p>
      <w:pPr>
        <w:bidi/>
      </w:pPr>
      <w:r>
        <w:rPr>
          <w:rtl/>
          <w:cs/>
          <w:lang w:val="ar_AE" w:bidi="ar_AE"/>
        </w:rPr>
      </w:r>
      <w:r>
        <w:rPr>
          <w:rtl/>
          <w:cs/>
          <w:lang w:val="ar_AE" w:bidi="ar_AE"/>
        </w:rPr>
        <w:t>وكان الملك سليمان قد وجّه حيرام إلى صنع هذه الأشياء من النحاس من أجل هيكل الرب، وقد أتم حيرام العمل. في هذا المقطع، يقدّم الراوي ملخصًا لكل العمل الذي أتمه حيرام من أجل هيكل الرب. وقد وصف الراوي معظم هذه الأشياء بالفعل في مقاطع سابقة.</w:t>
      </w:r>
    </w:p>
    <w:p>
      <w:pPr>
        <w:bidi/>
      </w:pPr>
      <w:r>
        <w:rPr>
          <w:rtl/>
          <w:cs/>
          <w:lang w:val="ar_AE" w:bidi="ar_AE"/>
        </w:rPr>
      </w:r>
      <w:r>
        <w:rPr>
          <w:rtl/>
          <w:cs/>
          <w:lang w:val="ar_AE" w:bidi="ar_AE"/>
        </w:rPr>
        <w:t>وقد صنع حيرام العمودين الكبيرين اللذين يقفان عند مدخل الهيكل. ويستقر فوق كل عمود تاج يشبه الوعاء، أو قمة زخرفية. وزيّن حيرام التيجان بالسلاسل، ووضع صفّين من السلاسل على كل تاج، كما زيّن السلاسل بأشكال تشبه الرمان. والرمان ثمار مائلة إلى الحمرة، يبلغ حجمها تقريبًا حجم قبضة الإنسان. وفي مقطع آخر من الكتاب المقدس، يقول الراوي إن حيرام صنع أربعمئة شكل من أشكال الرمان. واستخدم حيرام صفّين من الرمان لتزيين كل سلسلة على التيجان التي تشبه الأوعية، ووضع تاجًا واحدًا فوق كل عمود.</w:t>
      </w:r>
    </w:p>
    <w:p>
      <w:pPr>
        <w:bidi/>
      </w:pPr>
      <w:r>
        <w:rPr>
          <w:rtl/>
          <w:cs/>
          <w:lang w:val="ar_AE" w:bidi="ar_AE"/>
        </w:rPr>
      </w:r>
      <w:r>
        <w:rPr>
          <w:rtl/>
          <w:cs/>
          <w:lang w:val="ar_AE" w:bidi="ar_AE"/>
        </w:rPr>
        <w:t>وصنع حيرام أيضًا عشرة أحواض للمياه على عشر قواعد متحركة. واستخدم الناس هذه الأحواض لغسل الأشياء التي كانوا يستخدمونها للذبائح المحرقة. وصنع حيرام خزان مياه كبيرًا يُسمى البحر، كما صنع الأشكال الاثني عشر التي تشبه الثيران والتي تحمل البحر. ويستخدم الكهنة البحر ليغتسلوا. وصنع حيرام الأوعية الصغيرة للرماد، والمجارف الصغيرة، والأحواض الصغيرة لرش الدم. وصنع حيرام كل هذه الأشياء من النحاس الذي يصقله العمال حتى يبدو لامعًا.</w:t>
      </w:r>
    </w:p>
    <w:p>
      <w:pPr>
        <w:bidi/>
      </w:pPr>
      <w:r>
        <w:rPr>
          <w:rtl/>
          <w:cs/>
          <w:lang w:val="ar_AE" w:bidi="ar_AE"/>
        </w:rPr>
      </w:r>
      <w:r>
        <w:rPr>
          <w:rtl/>
          <w:cs/>
          <w:lang w:val="ar_AE" w:bidi="ar_AE"/>
        </w:rPr>
        <w:t xml:space="preserve">أوقفوا الاستماع هنا وناقشوا كمجموعة: يستخدم الراوي هذا المقطع ليقدّم ملخصًا، أو قائمة، بما يصنعه حيرام. استمعوا إلى ترجمتكم لسفر الملوك الأول ٧: ١٣–٣٩، حيث سبق أن تحدث الراوي عن هذه الأشياء التي صنعها حيرام. واستخدموا هذا المقطع لتتذكروا كيف وصفتم هذه الأشياء من قبل. استخدموا الكلمات نفسها هنا لوصف هذه الأشياء، كما استخدمتموها في المقاطع السابقة. أوقِفوا الاستماع إلى هذا التسجيل الصوتي هنا. </w:t>
      </w:r>
    </w:p>
    <w:p>
      <w:pPr>
        <w:bidi/>
      </w:pPr>
      <w:r>
        <w:rPr>
          <w:rtl/>
          <w:cs/>
          <w:lang w:val="ar_AE" w:bidi="ar_AE"/>
        </w:rPr>
      </w:r>
      <w:r>
        <w:rPr>
          <w:rtl/>
          <w:cs/>
          <w:lang w:val="ar_AE" w:bidi="ar_AE"/>
        </w:rPr>
        <w:t>كان سليمان قد وجّه حيرام وعمالًا آخرين إلى صنع هذه الأشياء من أجل هيكل الرب. وصبّ عمال سليمان هذه الأشياء عن طريق إذابة النحاس، ثم صبّه في قوالب من الطين حفرها العمال في الأرض. وقد أنجز العمال هذا العمل في سهل نهر الأردن، وهو الوادي السفلي لنهر الأردن بين بلدتي سكوت وصرتان. ولم يطلب سليمان من أي عامل أن يزن أيًا من الأشياء النحاسية التي صنعها حيرام، لأن حيرام صنع أشياء كثيرة جدًا. ولذلك لا يعرف أحد مقدار النحاس الذي استخدمه حيرام والعمال لصنع الأشياء الخاصة بهيكل الرب.</w:t>
      </w:r>
    </w:p>
    <w:p>
      <w:pPr>
        <w:bidi/>
      </w:pPr>
      <w:r>
        <w:rPr>
          <w:rtl/>
          <w:cs/>
          <w:lang w:val="ar_AE" w:bidi="ar_AE"/>
        </w:rPr>
      </w:r>
      <w:r>
        <w:rPr>
          <w:rtl/>
          <w:cs/>
          <w:lang w:val="ar_AE" w:bidi="ar_AE"/>
        </w:rPr>
        <w:t xml:space="preserve">أوقفوا الاستماع هنا وناقشوا كمجموعة: كيف ستتحدثون عن قيام حيرام بصب هذه الأشياء في الطين؟ أوقِفوا الاستماع إلى هذا التسجيل الصوتي هنا. </w:t>
      </w:r>
    </w:p>
    <w:p>
      <w:pPr>
        <w:bidi/>
      </w:pPr>
      <w:r>
        <w:rPr>
          <w:rtl/>
          <w:cs/>
          <w:lang w:val="ar_AE" w:bidi="ar_AE"/>
        </w:rPr>
      </w:r>
      <w:r>
        <w:rPr>
          <w:rtl/>
          <w:cs/>
          <w:lang w:val="ar_AE" w:bidi="ar_AE"/>
        </w:rPr>
        <w:t>في المشهد الثاني، يصنع سليمان أيضًا أثاث ما بداخل هيكل الرب من الذهب النقي، أي عالي الجودة. ولكن رغم أن الراوي يقول إن سليمان يصنع هذه الأشياء، فإن سليمان لا يقوم بالعمل بنفسه. بل يوجّه سليمان عماله وحرفييه إلى صنع هذه الأشياء من الذهب.</w:t>
      </w:r>
    </w:p>
    <w:p>
      <w:pPr>
        <w:bidi/>
      </w:pPr>
      <w:r>
        <w:rPr>
          <w:rtl/>
          <w:cs/>
          <w:lang w:val="ar_AE" w:bidi="ar_AE"/>
        </w:rPr>
      </w:r>
      <w:r>
        <w:rPr>
          <w:rtl/>
          <w:cs/>
          <w:lang w:val="ar_AE" w:bidi="ar_AE"/>
        </w:rPr>
        <w:t>يصنع سليمان مذبح البخور والمائدة التي تحمل خبز التقدمة. ويصنع سليمان عشر منارات، ويضع خمس منارات على كل جانب من مدخل قدس الأقداس. ويصنع سليمان الزهور الذهبية التي تزيّن المنارات، والسرج التي توضع على المنارات، والملاقط التي تُستخدم لقص فتائل السرج أو لإزالتها. ويصنع سليمان الأوعية، وأدوات قص الفتائل، والأحواض لرش الدم، والأطباق الخاصة بالبخور، والمجامر التي تحمل البخور المشتعل. ويصنع سليمان قواعد للأبواب المؤدية إلى قدس الأقداس، وللأبواب الموجودة عند مدخل القاعة الرئيسية للهيكل. ومن المحتمل أن يكون سليمان قد صنع هذه القواعد من النحاس، ثم غطّى النحاس بالذهب.</w:t>
      </w:r>
    </w:p>
    <w:p>
      <w:pPr>
        <w:bidi/>
      </w:pPr>
      <w:r>
        <w:rPr>
          <w:rtl/>
          <w:cs/>
          <w:lang w:val="ar_AE" w:bidi="ar_AE"/>
        </w:rPr>
      </w:r>
      <w:r>
        <w:rPr>
          <w:rtl/>
          <w:cs/>
          <w:lang w:val="ar_AE" w:bidi="ar_AE"/>
        </w:rPr>
        <w:t xml:space="preserve">أوقفوا الاستماع هنا كمجموعة واستمعوا إلى ترجمتكم لسفر الخروج ٣٧: ١٧ – ٣٨: ٨. في هذا المقطع، يصف موسى بعض الأشياء المشابهة التي صنعها الناس لخيمة الاجتماع. وإذا كنتم قد ترجمتم هذا المقطع بالفعل، فاستخدموا ترجمتكم لمساعدتكم في الحديث عن هذه الأشياء التي صنعها حيرام للهيكل. أوقِفوا الاستماع إلى هذا التسجيل الصوتي هنا. </w:t>
      </w:r>
    </w:p>
    <w:p>
      <w:pPr>
        <w:bidi/>
      </w:pPr>
      <w:r>
        <w:rPr>
          <w:rtl/>
          <w:cs/>
          <w:lang w:val="ar_AE" w:bidi="ar_AE"/>
        </w:rPr>
      </w:r>
      <w:r>
        <w:rPr>
          <w:rtl/>
          <w:cs/>
          <w:lang w:val="ar_AE" w:bidi="ar_AE"/>
        </w:rPr>
        <w:t xml:space="preserve">إذا كان ذلك سيساعدكم، فانظروا مرة أخرى إلى صورة لعمود، وتاج، وسلاسل، ورمانة، وحوض للاغتسال على قاعدة متحركة، وثور، والمذبح، ومنارة عليها سراج، وزوج من الملاقط، وأداة لقص الفتائل، ومجمرة، وقواعد أو مفصلات ذهبية. أوقِفوا الاستماع إلى هذا التسجيل الصوتي هنا. </w:t>
      </w:r>
    </w:p>
    <w:p>
      <w:pPr>
        <w:bidi/>
      </w:pPr>
      <w:r>
        <w:rPr>
          <w:rtl/>
          <w:cs/>
          <w:lang w:val="ar_AE" w:bidi="ar_AE"/>
        </w:rPr>
      </w:r>
      <w:r>
        <w:rPr>
          <w:rtl/>
          <w:cs/>
          <w:lang w:val="ar_AE" w:bidi="ar_AE"/>
        </w:rPr>
        <w:t>عندما يصنع سليمان جميع الأشياء الخاصة بهيكل الرب، يجلب جميع الأثاث الذهبي والفضي الذي كان أبوه، الملك داود، قد كرّسه للرب. ويضع سليمان هذه الأشياء في غرفة الخزينة في هيكل الرب.</w:t>
      </w:r>
    </w:p>
    <w:p>
      <w:pPr>
        <w:bidi/>
      </w:pPr>
      <w:r>
        <w:rPr>
          <w:rtl/>
          <w:cs/>
          <w:lang w:val="ar_AE" w:bidi="ar_AE"/>
        </w:rPr>
      </w:r>
      <w:r>
        <w:rPr>
          <w:rtl/>
          <w:cs/>
          <w:lang w:val="ar_AE" w:bidi="ar_AE"/>
        </w:rPr>
        <w:t xml:space="preserve">أوقفوا الاستماع هنا وناقشوا كمجموعة: ما أنواع الأثاث التي تستخدمونها في الأماكن المقدسة في ثقافتكم؟ وكيف ستصفون الأثاث الخاص الذي يستخدمه سليمان في هيكل الرب؟ أوقِفوا الاستماع إلى هذا التسجيل الصوتي هنا. </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الملوك الأول ٧: ٤٠–٥١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حيرام</w:t>
      </w:r>
    </w:p>
    <w:p>
      <w:pPr>
        <w:pStyle w:val="ListBullet"/>
        <w:bidi/>
        <w:spacing w:line="240" w:lineRule="auto"/>
        <w:ind w:left="720"/>
      </w:pPr>
      <w:r>
        <w:rPr>
          <w:rtl/>
          <w:cs/>
          <w:lang w:val="ar_AE" w:bidi="ar_AE"/>
        </w:rPr>
      </w:r>
      <w:r>
        <w:rPr>
          <w:rtl/>
          <w:cs/>
          <w:lang w:val="ar_AE" w:bidi="ar_AE"/>
        </w:rPr>
        <w:t>سليمان</w:t>
      </w:r>
    </w:p>
    <w:p>
      <w:pPr>
        <w:pStyle w:val="ListBullet"/>
        <w:bidi/>
        <w:spacing w:line="240" w:lineRule="auto"/>
        <w:ind w:left="720"/>
      </w:pPr>
      <w:r>
        <w:rPr>
          <w:rtl/>
          <w:cs/>
          <w:lang w:val="ar_AE" w:bidi="ar_AE"/>
        </w:rPr>
      </w:r>
      <w:r>
        <w:rPr>
          <w:rtl/>
          <w:cs/>
          <w:lang w:val="ar_AE" w:bidi="ar_AE"/>
        </w:rPr>
        <w:t>عمال سليمان</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يصنع حيرام أوعية للرماد، ومجارف، وأحواضًا صغيرة من النحاس. والآن نسمع ملخصًا للعمل الذي طلب الملك سليمان من حيرام أن يقوم به. يصنع حيرام عدة أشياء من النحاس. ويصنع العمودين الكبيرين اللذين يقفان عند مدخل الهيكل، ويستقر فوق كل عمود تاج يشبه الوعاء، أو قمة. ويزيّن حيرام التيجان بالسلاسل، ويضع صفّين من السلاسل على كل تاج، كما يزيّن السلاسل بأشكال تشبه الرمان. ويصنع حيرام أيضًا عشرة أحواض للمياه على عشر قواعد متحركة. ويصنع خزان مياه كبيرًا يُسمى البحر، كما يصنع الأشكال الاثني عشر التي تشبه الثيران والتي تحمل البحر.</w:t>
      </w:r>
    </w:p>
    <w:p>
      <w:pPr>
        <w:bidi/>
      </w:pPr>
      <w:r>
        <w:rPr>
          <w:rtl/>
          <w:cs/>
          <w:lang w:val="ar_AE" w:bidi="ar_AE"/>
        </w:rPr>
      </w:r>
      <w:r>
        <w:rPr>
          <w:rtl/>
          <w:cs/>
          <w:lang w:val="ar_AE" w:bidi="ar_AE"/>
        </w:rPr>
        <w:t>ويصنع حيرام كل هذه الأشياء من النحاس الذي يصقله العمال حتى يبدو لامعًا. ويصب عمال سليمان هذه الأشياء في قوالب من الطين يحفرونها في الأرض. ويقوم العمال بهذا العمل في السهل السفلي لنهر الأردن، بين بلدتي سكوت وصرتان.</w:t>
      </w:r>
    </w:p>
    <w:p>
      <w:pPr>
        <w:bidi/>
      </w:pPr>
      <w:r>
        <w:rPr>
          <w:rtl/>
          <w:cs/>
          <w:lang w:val="ar_AE" w:bidi="ar_AE"/>
        </w:rPr>
      </w:r>
      <w:r>
        <w:rPr>
          <w:rtl/>
          <w:cs/>
          <w:lang w:val="ar_AE" w:bidi="ar_AE"/>
        </w:rPr>
        <w:t>ولا يزن سليمان أيًا من الأشياء النحاسية التي يصنعها حيرام، لأن حيرام يصنع أشياء كثيرة جدًا. ولذلك لا يعرف أحد مقدار النحاس الذي يستخدمه حيرام والعمال لصنع الأشياء الخاصة بهيكل الرب.</w:t>
      </w:r>
    </w:p>
    <w:p>
      <w:pPr>
        <w:bidi/>
      </w:pPr>
      <w:r>
        <w:rPr>
          <w:rtl/>
          <w:cs/>
          <w:lang w:val="ar_AE" w:bidi="ar_AE"/>
        </w:rPr>
      </w:r>
      <w:r>
        <w:rPr>
          <w:rtl/>
          <w:cs/>
          <w:lang w:val="ar_AE" w:bidi="ar_AE"/>
        </w:rPr>
        <w:t>أوقفوا التمثيل. اسألوا الشخص الذي يؤدي دور حيرام: "بمَ تشعر أو فيمَ تفكر؟" قد يجيب بعبارات مثل:</w:t>
      </w:r>
    </w:p>
    <w:p>
      <w:pPr>
        <w:pStyle w:val="ListBullet"/>
        <w:bidi/>
        <w:spacing w:line="240" w:lineRule="auto"/>
        <w:ind w:left="720"/>
      </w:pPr>
      <w:r>
        <w:rPr>
          <w:rtl/>
          <w:cs/>
          <w:lang w:val="ar_AE" w:bidi="ar_AE"/>
        </w:rPr>
      </w:r>
      <w:r>
        <w:rPr>
          <w:rtl/>
          <w:cs/>
          <w:lang w:val="ar_AE" w:bidi="ar_AE"/>
        </w:rPr>
        <w:t>"أشعر بالرضا عندما أرى كل الأشياء الجميلة التي صنعتها من أجل هيكل الرب"، أو</w:t>
      </w:r>
    </w:p>
    <w:p>
      <w:pPr>
        <w:pStyle w:val="ListBullet"/>
        <w:bidi/>
        <w:spacing w:line="240" w:lineRule="auto"/>
        <w:ind w:left="720"/>
      </w:pPr>
      <w:r>
        <w:rPr>
          <w:rtl/>
          <w:cs/>
          <w:lang w:val="ar_AE" w:bidi="ar_AE"/>
        </w:rPr>
      </w:r>
      <w:r>
        <w:rPr>
          <w:rtl/>
          <w:cs/>
          <w:lang w:val="ar_AE" w:bidi="ar_AE"/>
        </w:rPr>
        <w:t>"أشعر بالسعادة لأن الملك سليمان اختارني لمساعدته في إتمام هيكل الرب".</w:t>
      </w:r>
    </w:p>
    <w:p>
      <w:pPr>
        <w:bidi/>
      </w:pPr>
      <w:r>
        <w:rPr>
          <w:rtl/>
          <w:cs/>
          <w:lang w:val="ar_AE" w:bidi="ar_AE"/>
        </w:rPr>
      </w:r>
      <w:r>
        <w:rPr>
          <w:rtl/>
          <w:cs/>
          <w:lang w:val="ar_AE" w:bidi="ar_AE"/>
        </w:rPr>
        <w:t>اسألوا الشخص الذي يؤدي دور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"أشعر باليقين أن الرب مسرور من عمل حيرام"، أو </w:t>
      </w:r>
    </w:p>
    <w:p>
      <w:pPr>
        <w:pStyle w:val="ListBullet"/>
        <w:bidi/>
        <w:spacing w:line="240" w:lineRule="auto"/>
        <w:ind w:left="720"/>
      </w:pPr>
      <w:r>
        <w:rPr>
          <w:rtl/>
          <w:cs/>
          <w:lang w:val="ar_AE" w:bidi="ar_AE"/>
        </w:rPr>
      </w:r>
      <w:r>
        <w:rPr>
          <w:rtl/>
          <w:cs/>
          <w:lang w:val="ar_AE" w:bidi="ar_AE"/>
        </w:rPr>
        <w:t>"أعتقد أن شعب إسرائيل والأمم الأخرى المحيطة بنا سيشعرون بالإعجاب عندما يرون هيكل الرب".</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ويصنع سليمان أيضًا أثاث ما بداخل هيكل الرب من الذهب عالي الجودة. ويصنع المذبح والمائدة التي تحمل خبز التقدمة. ويصنع سليمان عشر منارات، ويضع خمسًا منها على كل جانب من مدخل قدس الأقداس. ويصنع سليمان الزهور الذهبية التي تزيّن المنارات، كما يصنع السرج والملاقط. ويصنع سليمان الأوعية، وأدوات قص الفتائل، والأحواض لرش الدم، والأطباق الخاصة بالبخور، والمجامر التي تحمل البخور المشتعل. ويصنع سليمان قواعد للأبواب المؤدية إلى قدس الأقداس، وللأبواب الموجودة عند مدخل القاعة الرئيسية للهيكل. </w:t>
      </w:r>
    </w:p>
    <w:p>
      <w:pPr>
        <w:bidi/>
      </w:pPr>
      <w:r>
        <w:rPr>
          <w:rtl/>
          <w:cs/>
          <w:lang w:val="ar_AE" w:bidi="ar_AE"/>
        </w:rPr>
      </w:r>
      <w:r>
        <w:rPr>
          <w:rtl/>
          <w:cs/>
          <w:lang w:val="ar_AE" w:bidi="ar_AE"/>
        </w:rPr>
        <w:t>عندما يصنع سليمان جميع الأشياء الخاصة بهيكل الرب، يجلب جميع الأثاث الذهبي والفضي الذي كان أبوه، الملك داود، قد كرّسه للرب. ويضع سليمان هذه الأشياء في غرفة الخزينة في هيكل الرب.</w:t>
      </w:r>
    </w:p>
    <w:p>
      <w:pPr>
        <w:bidi/>
      </w:pPr>
      <w:r>
        <w:rPr>
          <w:rtl/>
          <w:cs/>
          <w:lang w:val="ar_AE" w:bidi="ar_AE"/>
        </w:rPr>
      </w:r>
      <w:r>
        <w:rPr>
          <w:rtl/>
          <w:cs/>
          <w:lang w:val="ar_AE" w:bidi="ar_AE"/>
        </w:rPr>
        <w:t>أوقفوا التمثيل. اسألوا الشخص الذي يؤدي دور يهوه: "بماذا تشعر أو تفكر؟" قد يجيب بعبارات مثل:</w:t>
      </w:r>
    </w:p>
    <w:p>
      <w:pPr>
        <w:pStyle w:val="ListBullet"/>
        <w:bidi/>
        <w:spacing w:line="240" w:lineRule="auto"/>
        <w:ind w:left="720"/>
      </w:pPr>
      <w:r>
        <w:rPr>
          <w:rtl/>
          <w:cs/>
          <w:lang w:val="ar_AE" w:bidi="ar_AE"/>
        </w:rPr>
      </w:r>
      <w:r>
        <w:rPr>
          <w:rtl/>
          <w:cs/>
          <w:lang w:val="ar_AE" w:bidi="ar_AE"/>
        </w:rPr>
        <w:t xml:space="preserve">"أشعر بالرضا عندما أرى الهيكل الجميل الذي صنعه سليمان لأعيش فيه"، أو </w:t>
      </w:r>
    </w:p>
    <w:p>
      <w:pPr>
        <w:pStyle w:val="ListBullet"/>
        <w:bidi/>
        <w:spacing w:line="240" w:lineRule="auto"/>
        <w:ind w:left="720"/>
      </w:pPr>
      <w:r>
        <w:rPr>
          <w:rtl/>
          <w:cs/>
          <w:lang w:val="ar_AE" w:bidi="ar_AE"/>
        </w:rPr>
      </w:r>
      <w:r>
        <w:rPr>
          <w:rtl/>
          <w:cs/>
          <w:lang w:val="ar_AE" w:bidi="ar_AE"/>
        </w:rPr>
        <w:t>"أشعر بالمحبة تجاه سليمان وتجاه شعبي، شعب إسرائيل. لقد عمل الناس بجد شديد ليصنعوا لي مكانًا جميلًا لأعيش فيه".</w:t>
      </w:r>
    </w:p>
    <w:p>
      <w:pPr>
        <w:bidi/>
      </w:pPr>
      <w:r>
        <w:rPr>
          <w:rtl/>
          <w:cs/>
          <w:lang w:val="ar_AE" w:bidi="ar_AE"/>
        </w:rPr>
      </w:r>
      <w:r>
        <w:rPr>
          <w:rtl/>
          <w:cs/>
          <w:lang w:val="ar_AE" w:bidi="ar_AE"/>
        </w:rPr>
        <w:t>اسألوا الأشخاص الذين يؤدون أدوار عمال سليمان: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"نشعر بالتعب لأن سليمان طلب منا أن نعمل بجد شديد لبناء هيكل الرب وصنع الأشياء الموجودة فيه"، أو </w:t>
      </w:r>
    </w:p>
    <w:p>
      <w:pPr>
        <w:pStyle w:val="ListBullet"/>
        <w:bidi/>
        <w:spacing w:line="240" w:lineRule="auto"/>
        <w:ind w:left="720"/>
      </w:pPr>
      <w:r>
        <w:rPr>
          <w:rtl/>
          <w:cs/>
          <w:lang w:val="ar_AE" w:bidi="ar_AE"/>
        </w:rPr>
      </w:r>
      <w:r>
        <w:rPr>
          <w:rtl/>
          <w:cs/>
          <w:lang w:val="ar_AE" w:bidi="ar_AE"/>
        </w:rPr>
        <w:t xml:space="preserve">"نشعر بالسعادة لأننا أكملنا بناء هيكل الرب"، أو </w:t>
      </w:r>
    </w:p>
    <w:p>
      <w:pPr>
        <w:pStyle w:val="ListBullet"/>
        <w:bidi/>
        <w:spacing w:line="240" w:lineRule="auto"/>
        <w:ind w:left="720"/>
      </w:pPr>
      <w:r>
        <w:rPr>
          <w:rtl/>
          <w:cs/>
          <w:lang w:val="ar_AE" w:bidi="ar_AE"/>
        </w:rPr>
      </w:r>
      <w:r>
        <w:rPr>
          <w:rtl/>
          <w:cs/>
          <w:lang w:val="ar_AE" w:bidi="ar_AE"/>
        </w:rPr>
        <w:t>"نشعر بالرضا عندما نرى جمال هيكل الرب".</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الملوك الأول ٧: ٤٠–٥١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أوقفوا الاستماع هنا واستمعوا كمجموعة: إذا كنتم قد ترجمتم بالفعل سفر أخبار الأيام الثاني ٤: ١١ – ٥: ١، الذي يحتوي على المعلومات نفسها، فاستمعوا الآن إلى ترجمتكم. أوقِفوا الاستماع إلى هذا التسجيل الصوتي هنا. </w:t>
      </w:r>
    </w:p>
    <w:p>
      <w:pPr>
        <w:bidi/>
      </w:pPr>
      <w:r>
        <w:rPr>
          <w:rtl/>
          <w:cs/>
          <w:lang w:val="ar_AE" w:bidi="ar_AE"/>
        </w:rPr>
      </w:r>
      <w:r>
        <w:rPr>
          <w:rtl/>
          <w:cs/>
          <w:lang w:val="ar_AE" w:bidi="ar_AE"/>
        </w:rPr>
        <w:t xml:space="preserve">يُكمل حيرام الأشياء التي طلب منه </w:t>
      </w:r>
      <w:r>
        <w:rPr>
          <w:b/>
          <w:rtl/>
          <w:cs/>
          <w:lang w:val="ar_AE" w:bidi="ar_AE"/>
        </w:rPr>
        <w:t>الملك</w:t>
      </w:r>
      <w:r>
        <w:rPr>
          <w:rtl/>
          <w:cs/>
          <w:lang w:val="ar_AE" w:bidi="ar_AE"/>
        </w:rPr>
        <w:t xml:space="preserve"> سليمان أن يصنعها من أجل </w:t>
      </w:r>
      <w:r>
        <w:rPr>
          <w:b/>
          <w:rtl/>
          <w:cs/>
          <w:lang w:val="ar_AE" w:bidi="ar_AE"/>
        </w:rPr>
        <w:t>هيكل الرب</w:t>
      </w:r>
      <w:r>
        <w:rPr>
          <w:rtl/>
          <w:cs/>
          <w:lang w:val="ar_AE" w:bidi="ar_AE"/>
        </w:rPr>
        <w:t>. الرب (يهوه) هو اسم يطلقه الله على نفسه، ويذكّر الناس بالعهد الذي قطعه الرب (يهوه) مع بني إسرائيل. ويعبد بنو إسرائيل الرب (يهوه) في الهيكل. استخدموا الكلمات أو العبارات نفسها التي استخدمتموها في المقاطع السابقة للإشارة إلى الملك، والرب (يهوه)، والهيكل. ولمزيد من المعلومات عن الرب (يهوه) والهيكل، راجعوا قاموس الكلمات الرئيسية.</w:t>
      </w:r>
    </w:p>
    <w:p>
      <w:pPr>
        <w:bidi/>
      </w:pPr>
      <w:r>
        <w:rPr>
          <w:rtl/>
          <w:cs/>
          <w:lang w:val="ar_AE" w:bidi="ar_AE"/>
        </w:rPr>
      </w:r>
      <w:r>
        <w:rPr>
          <w:rtl/>
          <w:cs/>
          <w:lang w:val="ar_AE" w:bidi="ar_AE"/>
        </w:rPr>
        <w:t xml:space="preserve">ثم يصنع حيرام </w:t>
      </w:r>
      <w:r>
        <w:rPr>
          <w:b/>
          <w:rtl/>
          <w:cs/>
          <w:lang w:val="ar_AE" w:bidi="ar_AE"/>
        </w:rPr>
        <w:t>عمودين</w:t>
      </w:r>
      <w:r>
        <w:rPr>
          <w:rtl/>
          <w:cs/>
          <w:lang w:val="ar_AE" w:bidi="ar_AE"/>
        </w:rPr>
        <w:t xml:space="preserve"> عند المدخل الأمامي للهيكل. عادةً ما يصنع الناس الهياكل الطويلة والعمودية، التي تُسمى أعمدة، من المعدن أو الخشب أو الحجر. وقد تساعد الأعمدة في دعم المبنى، أو قد يستخدمها الناس للزينة. استخدموا الكلمة أو العبارة نفسها التي استخدمتموها في المقاطع السابقة للإشارة إلى العمود.</w:t>
      </w:r>
    </w:p>
    <w:p>
      <w:pPr>
        <w:bidi/>
      </w:pPr>
      <w:r>
        <w:rPr>
          <w:rtl/>
          <w:cs/>
          <w:lang w:val="ar_AE" w:bidi="ar_AE"/>
        </w:rPr>
      </w:r>
      <w:r>
        <w:rPr>
          <w:rtl/>
          <w:cs/>
          <w:lang w:val="ar_AE" w:bidi="ar_AE"/>
        </w:rPr>
        <w:t xml:space="preserve">أوقِفوا الاستماع إلى هذا التسجيل الصوتي هنا، وانظروا معًا إلى صورة لعمود. أوقِفوا الاستماع إلى هذا التسجيل الصوتي هنا. </w:t>
      </w:r>
    </w:p>
    <w:p>
      <w:pPr>
        <w:bidi/>
      </w:pPr>
      <w:r>
        <w:rPr>
          <w:rtl/>
          <w:cs/>
          <w:lang w:val="ar_AE" w:bidi="ar_AE"/>
        </w:rPr>
      </w:r>
      <w:r>
        <w:rPr>
          <w:rtl/>
          <w:cs/>
          <w:lang w:val="ar_AE" w:bidi="ar_AE"/>
        </w:rPr>
        <w:t xml:space="preserve">ويضع حيرام </w:t>
      </w:r>
      <w:r>
        <w:rPr>
          <w:b/>
          <w:rtl/>
          <w:cs/>
          <w:lang w:val="ar_AE" w:bidi="ar_AE"/>
        </w:rPr>
        <w:t>تاجًا</w:t>
      </w:r>
      <w:r>
        <w:rPr>
          <w:rtl/>
          <w:cs/>
          <w:lang w:val="ar_AE" w:bidi="ar_AE"/>
        </w:rPr>
        <w:t xml:space="preserve"> فوق كل عمود. كلمة "تاج" هي كلمة خاصة تُستخدم للحديث عن الجزء العلوي المزخرف من العمود في هيكل سليمان. ويشكّل حيرام التيجان بحيث تبدو مثل الأوعية، ويزيّنها ب</w:t>
      </w:r>
      <w:r>
        <w:rPr>
          <w:b/>
          <w:rtl/>
          <w:cs/>
          <w:lang w:val="ar_AE" w:bidi="ar_AE"/>
        </w:rPr>
        <w:t>السلاسل</w:t>
      </w:r>
      <w:r>
        <w:rPr>
          <w:rtl/>
          <w:cs/>
          <w:lang w:val="ar_AE" w:bidi="ar_AE"/>
        </w:rPr>
        <w:t xml:space="preserve"> و</w:t>
      </w:r>
      <w:r>
        <w:rPr>
          <w:b/>
          <w:rtl/>
          <w:cs/>
          <w:lang w:val="ar_AE" w:bidi="ar_AE"/>
        </w:rPr>
        <w:t>الرمان</w:t>
      </w:r>
      <w:r>
        <w:rPr>
          <w:rtl/>
          <w:cs/>
          <w:lang w:val="ar_AE" w:bidi="ar_AE"/>
        </w:rPr>
        <w:t>. ومن المحتمل أن الناس كانوا ينسجون المعدن معًا على شكل ضفيرة لصنع هذه السلاسل. والرمان فاكهة حمراء اللون، وحجمها يقارب حجم قبضة الإنسان. استخدموا الكلمات أو العبارات نفسها التي استخدمتموها في المقاطع السابقة للإشارة إلى التاج، والسلاسل، والرمانة.</w:t>
      </w:r>
    </w:p>
    <w:p>
      <w:pPr>
        <w:bidi/>
      </w:pPr>
      <w:r>
        <w:rPr>
          <w:rtl/>
          <w:cs/>
          <w:lang w:val="ar_AE" w:bidi="ar_AE"/>
        </w:rPr>
      </w:r>
      <w:r>
        <w:rPr>
          <w:rtl/>
          <w:cs/>
          <w:lang w:val="ar_AE" w:bidi="ar_AE"/>
        </w:rPr>
        <w:t xml:space="preserve">أوقِفوا الاستماع إلى هذا التسجيل الصوتي هنا، وانظروا معًا إلى صورة لتاج، وسلاسل، ورمانة. أوقِفوا الاستماع إلى هذا التسجيل الصوتي هنا. </w:t>
      </w:r>
    </w:p>
    <w:p>
      <w:pPr>
        <w:bidi/>
      </w:pPr>
      <w:r>
        <w:rPr>
          <w:rtl/>
          <w:cs/>
          <w:lang w:val="ar_AE" w:bidi="ar_AE"/>
        </w:rPr>
      </w:r>
      <w:r>
        <w:rPr>
          <w:rtl/>
          <w:cs/>
          <w:lang w:val="ar_AE" w:bidi="ar_AE"/>
        </w:rPr>
        <w:t xml:space="preserve">ثم يصنع حيرام عشرة أحواض للمياه على قواعد متحركة، والبحر </w:t>
      </w:r>
      <w:r>
        <w:rPr>
          <w:b/>
          <w:rtl/>
          <w:cs/>
          <w:lang w:val="ar_AE" w:bidi="ar_AE"/>
        </w:rPr>
        <w:t>والثيران</w:t>
      </w:r>
      <w:r>
        <w:rPr>
          <w:rtl/>
          <w:cs/>
          <w:lang w:val="ar_AE" w:bidi="ar_AE"/>
        </w:rPr>
        <w:t xml:space="preserve"> التي تحمله، وأوعية ومجارف صغيرة للرماد، وأحواضًا صغيرة تحمل دم الذبائح. ويصنع حيرام جميع الأشياء الخاصة بالهيكل من </w:t>
      </w:r>
      <w:r>
        <w:rPr>
          <w:b/>
          <w:rtl/>
          <w:cs/>
          <w:lang w:val="ar_AE" w:bidi="ar_AE"/>
        </w:rPr>
        <w:t>النحاس</w:t>
      </w:r>
      <w:r>
        <w:rPr>
          <w:rtl/>
          <w:cs/>
          <w:lang w:val="ar_AE" w:bidi="ar_AE"/>
        </w:rPr>
        <w:t xml:space="preserve"> الذي يصقله الناس حتى تبدو الأشياء لامعة. والنحاس هو نوع من المعادن يصنعه الناس من النحاس والقصدير. استخدموا الكلمات أو العبارات نفسها التي استخدمتموها في المقاطع السابقة للإشارة إلى الثيران والنحاس. ولمزيد من المعلومات عن كلمة نحاس (برونز)، راجعوا قاموس الكلمات الرئيسية. </w:t>
      </w:r>
    </w:p>
    <w:p>
      <w:pPr>
        <w:bidi/>
      </w:pPr>
      <w:r>
        <w:rPr>
          <w:rtl/>
          <w:cs/>
          <w:lang w:val="ar_AE" w:bidi="ar_AE"/>
        </w:rPr>
      </w:r>
      <w:r>
        <w:rPr>
          <w:rtl/>
          <w:cs/>
          <w:lang w:val="ar_AE" w:bidi="ar_AE"/>
        </w:rPr>
        <w:t xml:space="preserve">ويصب حيرام والعمال الآخرون الأشياء النحاسية في سهل </w:t>
      </w:r>
      <w:r>
        <w:rPr>
          <w:b/>
          <w:rtl/>
          <w:cs/>
          <w:lang w:val="ar_AE" w:bidi="ar_AE"/>
        </w:rPr>
        <w:t>نهر الأردن</w:t>
      </w:r>
      <w:r>
        <w:rPr>
          <w:rtl/>
          <w:cs/>
          <w:lang w:val="ar_AE" w:bidi="ar_AE"/>
        </w:rPr>
        <w:t>، بين بلدتي سكوت وصرتان. نهر الأردن نهر طويل يمر في إسرائيل من الشمال إلى الجنوب. استخدموا الكلمة أو العبارة نفسها التي استخدمتموها في المقاطع السابقة للإشارة إلى نهر الأردن. وللمزيد من المعلومات عن نهر الأردن راجعوا قاموس الكلمات الرئيسية.</w:t>
      </w:r>
    </w:p>
    <w:p>
      <w:pPr>
        <w:bidi/>
      </w:pPr>
      <w:r>
        <w:rPr>
          <w:rtl/>
          <w:cs/>
          <w:lang w:val="ar_AE" w:bidi="ar_AE"/>
        </w:rPr>
      </w:r>
      <w:r>
        <w:rPr>
          <w:rtl/>
          <w:cs/>
          <w:lang w:val="ar_AE" w:bidi="ar_AE"/>
        </w:rPr>
        <w:t>يصنع سليمان</w:t>
      </w:r>
      <w:r>
        <w:rPr>
          <w:b/>
          <w:rtl/>
          <w:cs/>
          <w:lang w:val="ar_AE" w:bidi="ar_AE"/>
        </w:rPr>
        <w:t xml:space="preserve"> الآنية </w:t>
      </w:r>
      <w:r>
        <w:rPr>
          <w:rtl/>
          <w:cs/>
          <w:lang w:val="ar_AE" w:bidi="ar_AE"/>
        </w:rPr>
        <w:t>الخاصة بهيكل الرب. وتشمل الآنية الأثاث نفسه والأشياء الأخرى التي يستخدمها الناس لتزيين مبنى أو غرفة. استخدموا الكلمة أو العبارة نفسها التي استخدمتموها في المقاطع السابقة للإشارة إلى الآنية.</w:t>
      </w:r>
    </w:p>
    <w:p>
      <w:pPr>
        <w:bidi/>
      </w:pPr>
      <w:r>
        <w:rPr>
          <w:rtl/>
          <w:cs/>
          <w:lang w:val="ar_AE" w:bidi="ar_AE"/>
        </w:rPr>
      </w:r>
      <w:r>
        <w:rPr>
          <w:rtl/>
          <w:cs/>
          <w:lang w:val="ar_AE" w:bidi="ar_AE"/>
        </w:rPr>
        <w:t xml:space="preserve">ويصنع سليمان الأشياء الخاصة بهيكل الرب من </w:t>
      </w:r>
      <w:r>
        <w:rPr>
          <w:b/>
          <w:rtl/>
          <w:cs/>
          <w:lang w:val="ar_AE" w:bidi="ar_AE"/>
        </w:rPr>
        <w:t>الذهب</w:t>
      </w:r>
      <w:r>
        <w:rPr>
          <w:rtl/>
          <w:cs/>
          <w:lang w:val="ar_AE" w:bidi="ar_AE"/>
        </w:rPr>
        <w:t>. والذهب هو معدن أصفر نفيس. استخدموا الكلمة أو العبارة نفسها التي استخدمتموها في المقاطع السابقة للإشارة إلى الذهب.</w:t>
      </w:r>
    </w:p>
    <w:p>
      <w:pPr>
        <w:bidi/>
      </w:pPr>
      <w:r>
        <w:rPr>
          <w:rtl/>
          <w:cs/>
          <w:lang w:val="ar_AE" w:bidi="ar_AE"/>
        </w:rPr>
      </w:r>
      <w:r>
        <w:rPr>
          <w:rtl/>
          <w:cs/>
          <w:lang w:val="ar_AE" w:bidi="ar_AE"/>
        </w:rPr>
        <w:t>ويصنع سليمان</w:t>
      </w:r>
      <w:r>
        <w:rPr>
          <w:b/>
          <w:rtl/>
          <w:cs/>
          <w:lang w:val="ar_AE" w:bidi="ar_AE"/>
        </w:rPr>
        <w:t xml:space="preserve"> مذبح</w:t>
      </w:r>
      <w:r>
        <w:rPr>
          <w:rtl/>
          <w:cs/>
          <w:lang w:val="ar_AE" w:bidi="ar_AE"/>
        </w:rPr>
        <w:t xml:space="preserve"> البخور والمائدة التي عليها خبز التقدمة. المذبح هو مكان يُقَدِّم عليه الناس التقدمات أو الذبائح لله. وكان بنو إسرائيل يقدمون الذبائح على المذبح للرب (يهوه). ويضع الكهنة اثني عشر رغيفًا من الخبز على مائدة خارج قدس الأقداس مباشرة، لتذكير بني إسرائيل بأن الرب (يهوه) يسكن في الهيكل. ويسمي الناس هذا الخبز "خبز الوجوه". استخدموا نفس الكلمة أو العبارة التي استخدمتوها في المقاطع السابقة للإشارة إلى المذبح. للمزيد من المعلومات عن المذبح، راجعوا قاموس الكلمات الرئيسية.</w:t>
      </w:r>
    </w:p>
    <w:p>
      <w:pPr>
        <w:bidi/>
      </w:pPr>
      <w:r>
        <w:rPr>
          <w:rtl/>
          <w:cs/>
          <w:lang w:val="ar_AE" w:bidi="ar_AE"/>
        </w:rPr>
      </w:r>
      <w:r>
        <w:rPr>
          <w:rtl/>
          <w:cs/>
          <w:lang w:val="ar_AE" w:bidi="ar_AE"/>
        </w:rPr>
        <w:t xml:space="preserve">أوقِفوا الاستماع إلى هذا التسجيل الصوتي هنا، وناقشوا معًا الكلمة أو العبارة التي ستستخدمونها للإشارة إلى </w:t>
      </w:r>
      <w:r>
        <w:rPr>
          <w:b/>
          <w:rtl/>
          <w:cs/>
          <w:lang w:val="ar_AE" w:bidi="ar_AE"/>
        </w:rPr>
        <w:t>خبز التقدمة</w:t>
      </w:r>
      <w:r>
        <w:rPr>
          <w:rtl/>
          <w:cs/>
          <w:lang w:val="ar_AE" w:bidi="ar_AE"/>
        </w:rPr>
        <w:t xml:space="preserve">. ولمزيد من المعلومات عن "خبز الوجوه"، راجعوا قاموس الكلمات الرئيسية.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يصنع سليمان </w:t>
      </w:r>
      <w:r>
        <w:rPr>
          <w:b/>
          <w:rtl/>
          <w:cs/>
          <w:lang w:val="ar_AE" w:bidi="ar_AE"/>
        </w:rPr>
        <w:t>عشر</w:t>
      </w:r>
      <w:r>
        <w:rPr>
          <w:rtl/>
          <w:cs/>
          <w:lang w:val="ar_AE" w:bidi="ar_AE"/>
        </w:rPr>
        <w:t xml:space="preserve"> منارات، ويضع خمسًا منها على كل جانب من باب قدس الأقداس. ويشعل الناس الفتائل في السرج التي يضعونها على المنارات لتوفير الضوء. استخدموا الكلمة أو العبارة نفسها التي استخدمتموها في المقاطع السابقة للإشارة إلى المنارة.</w:t>
      </w:r>
    </w:p>
    <w:p>
      <w:pPr>
        <w:bidi/>
      </w:pPr>
      <w:r>
        <w:rPr>
          <w:rtl/>
          <w:cs/>
          <w:lang w:val="ar_AE" w:bidi="ar_AE"/>
        </w:rPr>
      </w:r>
      <w:r>
        <w:rPr>
          <w:rtl/>
          <w:cs/>
          <w:lang w:val="ar_AE" w:bidi="ar_AE"/>
        </w:rPr>
        <w:t>ويصنع سليمان ملاقط، وأدوات قص الفتائل، ومجامر للهيكل. ويصنع الناس أدوات مثل الملاقط من ذراعين قصيرين متصلين عند أحد الطرفين. ومن المحتمل أن الناس كانوا يستخدمون الملاقط لالتقاط الأشياء أو لإزالة الفتائل المحترقة. ومن المحتمل أن الناس كانوا يصنعون الفتائل من الكتان، الذي يمكن إشعاله بالنار. ويستخدم الناس أدوات قص الفتائل لقص الفتائل حتى لا تصبح طويلة جدًا وتحترق بسرعة شديدة. ويستخدم الناس المجمرة لحمل الجمر الساخن أو البخور المشتعل.</w:t>
      </w:r>
    </w:p>
    <w:p>
      <w:pPr>
        <w:bidi/>
      </w:pPr>
      <w:r>
        <w:rPr>
          <w:rtl/>
          <w:cs/>
          <w:lang w:val="ar_AE" w:bidi="ar_AE"/>
        </w:rPr>
      </w:r>
      <w:r>
        <w:rPr>
          <w:rtl/>
          <w:cs/>
          <w:lang w:val="ar_AE" w:bidi="ar_AE"/>
        </w:rPr>
        <w:t xml:space="preserve">أوقِفوا الاستماع إلى هذا التسجيل الصوتي هنا، وانظروا معًا إلى صورة لملاقط، وأداة قص الفتائل، ومجمرة. ناقشوا معًا الكلمة أو العبارة التي ستستخدمونها للإشارة إلى </w:t>
      </w:r>
      <w:r>
        <w:rPr>
          <w:b/>
          <w:rtl/>
          <w:cs/>
          <w:lang w:val="ar_AE" w:bidi="ar_AE"/>
        </w:rPr>
        <w:t>الملاقط</w:t>
      </w:r>
      <w:r>
        <w:rPr>
          <w:b/>
          <w:rtl/>
          <w:cs/>
          <w:lang w:val="ar_AE" w:bidi="ar_AE"/>
        </w:rPr>
        <w:t>، وأداة قص الفتائل،</w:t>
      </w:r>
      <w:r>
        <w:rPr>
          <w:rtl/>
          <w:cs/>
          <w:lang w:val="ar_AE" w:bidi="ar_AE"/>
        </w:rPr>
        <w:t xml:space="preserve"> </w:t>
      </w:r>
      <w:r>
        <w:rPr>
          <w:b/>
          <w:rtl/>
          <w:cs/>
          <w:lang w:val="ar_AE" w:bidi="ar_AE"/>
        </w:rPr>
        <w:t>والمجمرة</w:t>
      </w:r>
      <w:r>
        <w:rPr>
          <w:rtl/>
          <w:cs/>
          <w:lang w:val="ar_AE" w:bidi="ar_AE"/>
        </w:rPr>
        <w:t xml:space="preserve">. إذا كنتم قد ترجمتم هذه الكلمات بالفعل في سِفر آخر من الكتاب المُقدَّس، فاستخدموا الكلمات نفسها التي استخدمتموها هناك. أوقِفوا الاستماع إلى هذا التسجيل الصوتي هنا. </w:t>
      </w:r>
    </w:p>
    <w:p>
      <w:pPr>
        <w:bidi/>
      </w:pPr>
      <w:r>
        <w:rPr>
          <w:rtl/>
          <w:cs/>
          <w:lang w:val="ar_AE" w:bidi="ar_AE"/>
        </w:rPr>
      </w:r>
      <w:r>
        <w:rPr>
          <w:rtl/>
          <w:cs/>
          <w:lang w:val="ar_AE" w:bidi="ar_AE"/>
        </w:rPr>
        <w:t xml:space="preserve">يصنع سليمان مَصاريع للأبواب التي تؤدي إلى قدس </w:t>
      </w:r>
      <w:r>
        <w:rPr>
          <w:b/>
          <w:rtl/>
          <w:cs/>
          <w:lang w:val="ar_AE" w:bidi="ar_AE"/>
        </w:rPr>
        <w:t>الأقداس</w:t>
      </w:r>
      <w:r>
        <w:rPr>
          <w:rtl/>
          <w:cs/>
          <w:lang w:val="ar_AE" w:bidi="ar_AE"/>
        </w:rPr>
        <w:t>، وللأبواب التي تؤدي من الخارج إلى القاعة الرئيسية للهيكل. ويستخدم الناس المَصاريع أو المفصلات لمساعدة الأبواب على الفتح والإغلاق. ومن المحتمل أن الناس كانوا يصنعون المَصاريع من معدن أقوى، مثل النحاس، ثم يغطيها سليمان بالذهب. استخدموا الكلمة أو العبارة نفسها التي استخدمتموها في المقاطع السابقة للإشارة إلى قدس الأقداس. وكلمة "قدس الأقداس" موجودة في قاموس الكلمات الرئيسية.</w:t>
      </w:r>
    </w:p>
    <w:p>
      <w:pPr>
        <w:bidi/>
      </w:pPr>
      <w:r>
        <w:rPr>
          <w:rtl/>
          <w:cs/>
          <w:lang w:val="ar_AE" w:bidi="ar_AE"/>
        </w:rPr>
      </w:r>
      <w:r>
        <w:rPr>
          <w:rtl/>
          <w:cs/>
          <w:lang w:val="ar_AE" w:bidi="ar_AE"/>
        </w:rPr>
        <w:t xml:space="preserve">أوقِفوا الاستماع إلى هذا التسجيل الصوتي هنا، وناقشوا معًا الكلمة أو العبارة التي ستستخدمونها للإشارة إلى </w:t>
      </w:r>
      <w:r>
        <w:rPr>
          <w:b/>
          <w:rtl/>
          <w:cs/>
          <w:lang w:val="ar_AE" w:bidi="ar_AE"/>
        </w:rPr>
        <w:t>المَصاريع</w:t>
      </w:r>
      <w:r>
        <w:rPr>
          <w:rtl/>
          <w:cs/>
          <w:lang w:val="ar_AE" w:bidi="ar_AE"/>
        </w:rPr>
        <w:t xml:space="preserve">.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ويضع سليمان الأشياء التي كرّسها داود للرب في غرف الخزينة الموجودة في الهيكل. وكان الناس يضعون الهدايا الثمينة والمهمة التي يقدمونها للرب في خزائن صنعها سليمان في هيكل الرب.</w:t>
      </w:r>
    </w:p>
    <w:p>
      <w:pPr>
        <w:bidi/>
      </w:pPr>
      <w:r>
        <w:rPr>
          <w:rtl/>
          <w:cs/>
          <w:lang w:val="ar_AE" w:bidi="ar_AE"/>
        </w:rPr>
      </w:r>
      <w:r>
        <w:rPr>
          <w:rtl/>
          <w:cs/>
          <w:lang w:val="ar_AE" w:bidi="ar_AE"/>
        </w:rPr>
        <w:t>أوقِفوا الاستماع إلى هذا التسجيل الصوتي هنا، وناقشوا معًا الكلمة أو العبارة التي ستستخدمونها للإشارة إلى "</w:t>
      </w:r>
      <w:r>
        <w:rPr>
          <w:b/>
          <w:rtl/>
          <w:cs/>
          <w:lang w:val="ar_AE" w:bidi="ar_AE"/>
        </w:rPr>
        <w:t>خَزائنِ بَيتِ الرَّبِّ</w:t>
      </w:r>
      <w:r>
        <w:rPr>
          <w:rtl/>
          <w:cs/>
          <w:lang w:val="ar_AE" w:bidi="ar_AE"/>
        </w:rPr>
        <w:t xml:space="preserve">". وإذا كنتم قد ترجمتم هذه الكلمة بالفعل في سِفر آخر من الكتاب المُقدَّس، فاستخدموا الكلمة أو العبارة ذاتها التي استخدمتموها هناك.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8:1–11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٨: ١–١١ واحفظوه في قلوبكم.</w:t>
      </w:r>
    </w:p>
    <w:p>
      <w:pPr>
        <w:bidi/>
      </w:pPr>
      <w:r>
        <w:rPr>
          <w:rtl/>
          <w:cs/>
          <w:lang w:val="ar_AE" w:bidi="ar_AE"/>
        </w:rPr>
      </w:r>
      <w:r>
        <w:rPr>
          <w:rtl/>
          <w:cs/>
          <w:lang w:val="ar_AE" w:bidi="ar_AE"/>
        </w:rPr>
        <w:t xml:space="preserve">استمعوا إلى النسخة الصوتية من سفر الملوك الأول ٨: ١–١١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الملوك الأول ٨: ١–١١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القصة السابقة، أنهى الملك سليمان بناء الهيكل وتجهيزه بكل ما يلزم. وفي حين تعرض القصة السابقة جميع الأشياء والأجزاء الجديدة في الهيكل، تركز هذه القصة أكثر على الأشياء التي ما زال الملك سليمان بحاجة إلى إحضارها إلى الهيكل، وكيف ينقل بنو إسرائيل هذه الأشياء إلى الهيكل.</w:t>
      </w:r>
    </w:p>
    <w:p>
      <w:pPr>
        <w:bidi/>
      </w:pPr>
      <w:r>
        <w:rPr>
          <w:rtl/>
          <w:cs/>
          <w:lang w:val="ar_AE" w:bidi="ar_AE"/>
        </w:rPr>
      </w:r>
      <w:r>
        <w:rPr>
          <w:rtl/>
          <w:cs/>
          <w:lang w:val="ar_AE" w:bidi="ar_AE"/>
        </w:rPr>
        <w:t xml:space="preserve">أوقِفوا الاستماع إلى هذا التسجيل الصوتي هنا، وراجعوا معًا صورة هيكل الملك سليمان. أوقِفوا الاستماع إلى هذا التسجيل الصوتي هنا. </w:t>
      </w:r>
    </w:p>
    <w:p>
      <w:pPr>
        <w:bidi/>
      </w:pPr>
      <w:r>
        <w:rPr>
          <w:rtl/>
          <w:cs/>
          <w:lang w:val="ar_AE" w:bidi="ar_AE"/>
        </w:rPr>
      </w:r>
      <w:r>
        <w:rPr>
          <w:rtl/>
          <w:cs/>
          <w:lang w:val="ar_AE" w:bidi="ar_AE"/>
        </w:rPr>
        <w:t>لا يستطيع الملك سليمان أن يُكمل الهيكل تمامًا إلا بعد أن يكون تابوت العهد، وخيمة الاجتماع، وجميع آنية القدس التي يستخدمها الكهنة في خيمة الاجتماع موجودة في الهيكل. ويطلب الملك سليمان من الشيوخ ورؤوس أسباط بني إسرائيل أن يجتمعوا، وأن ينضموا إلى الأشخاص الذين سيحملون تابوت العهد، وخيمة الاجتماع، وآنية القدس إلى الهيكل. وتذكرون أن خيمة الاجتماع هي الخيمة المؤقتة التي استخدمها بنو إسرائيل للاجتماع بالرب (يهوه) قبل أن يبني سليمان الهيكل.</w:t>
      </w:r>
    </w:p>
    <w:p>
      <w:pPr>
        <w:bidi/>
      </w:pPr>
      <w:r>
        <w:rPr>
          <w:rtl/>
          <w:cs/>
          <w:lang w:val="ar_AE" w:bidi="ar_AE"/>
        </w:rPr>
      </w:r>
      <w:r>
        <w:rPr>
          <w:rtl/>
          <w:cs/>
          <w:lang w:val="ar_AE" w:bidi="ar_AE"/>
        </w:rPr>
        <w:t xml:space="preserve">أوقِفوا الاستماع إلى هذا التسجيل الصوتي هنا، وانظروا معًا إلى صورة لتابوت العهد. أوقِفوا الاستماع إلى هذا التسجيل الصوتي هنا. </w:t>
      </w:r>
    </w:p>
    <w:p>
      <w:pPr>
        <w:bidi/>
      </w:pPr>
      <w:r>
        <w:rPr>
          <w:rtl/>
          <w:cs/>
          <w:lang w:val="ar_AE" w:bidi="ar_AE"/>
        </w:rPr>
      </w:r>
      <w:r>
        <w:rPr>
          <w:rtl/>
          <w:cs/>
          <w:lang w:val="ar_AE" w:bidi="ar_AE"/>
        </w:rPr>
        <w:t xml:space="preserve">توقّفوا وانظروا معًا إلى صورة أو رسم توضيحي لخيمة الاجتماع وآنية القدس. أوقِفوا الاستماع إلى هذا التسجيل الصوتي هنا. </w:t>
      </w:r>
    </w:p>
    <w:p>
      <w:pPr>
        <w:bidi/>
      </w:pPr>
      <w:r>
        <w:rPr>
          <w:rtl/>
          <w:cs/>
          <w:lang w:val="ar_AE" w:bidi="ar_AE"/>
        </w:rPr>
      </w:r>
      <w:r>
        <w:rPr>
          <w:rtl/>
          <w:cs/>
          <w:lang w:val="ar_AE" w:bidi="ar_AE"/>
        </w:rPr>
        <w:t xml:space="preserve">توقّفوا هنا وناقشوا هذا السؤال معًا: فكروا في وقت كنتم فيه على وشك إتمام مهمة، لكن كان عليكم أن تنتظروا حدوث شيء آخر أو أن تنتظروا شخصًا آخر قبل أن تتمكنوا من إتمامها. بمَ شعرتم وقتها؟ ناقشوا هذا السؤال مع المجموعة. أوقِفوا الاستماع إلى هذا التسجيل الصوتي هنا. </w:t>
      </w:r>
    </w:p>
    <w:p>
      <w:pPr>
        <w:bidi/>
      </w:pPr>
      <w:r>
        <w:rPr>
          <w:rtl/>
          <w:cs/>
          <w:lang w:val="ar_AE" w:bidi="ar_AE"/>
        </w:rPr>
      </w:r>
      <w:r>
        <w:rPr>
          <w:rtl/>
          <w:cs/>
          <w:lang w:val="ar_AE" w:bidi="ar_AE"/>
        </w:rPr>
        <w:t>من المهم الانتباه إلى الأشخاص الذين يجمعهم الملك سليمان معًا للقيام بهذه المهمة. ومن المرجح أن مصطلح "الشيوخ" يشير إلى الرجال الأكبر سنًا الذين يشرفون على شعب إسرائيل، وأن مصطلح "الرؤوس" أو "الرؤساء" يشير إلى الرجال المسؤولين عن قيادة بيوتهم والأسباط المختلفة. ومن الممكن أن يكون هؤلاء جميعًا القادة أنفسهم، لكن من الممكن أيضًا أن تكون هناك مجموعات مختلفة من القادة يساعدون في رعاية شعب إسرائيل.</w:t>
      </w:r>
    </w:p>
    <w:p>
      <w:pPr>
        <w:bidi/>
      </w:pPr>
      <w:r>
        <w:rPr>
          <w:rtl/>
          <w:cs/>
          <w:lang w:val="ar_AE" w:bidi="ar_AE"/>
        </w:rPr>
      </w:r>
      <w:r>
        <w:rPr>
          <w:rtl/>
          <w:cs/>
          <w:lang w:val="ar_AE" w:bidi="ar_AE"/>
        </w:rPr>
        <w:t xml:space="preserve">أوقِفوا الاستماع إلى هذا التسجيل الصوتي هنا، وناقشوا هذا السؤال معًا: فكروا في أنواع القيادة الموجودة في مجتمعكم. ناقشوا معًا أنواع القادة المختلفين، ومن يهتم بالمجموعات المختلفة من الناس في مجتمعكم. أوقِفوا الاستماع إلى هذا التسجيل الصوتي هنا. </w:t>
      </w:r>
    </w:p>
    <w:p>
      <w:pPr>
        <w:bidi/>
      </w:pPr>
      <w:r>
        <w:rPr>
          <w:rtl/>
          <w:cs/>
          <w:lang w:val="ar_AE" w:bidi="ar_AE"/>
        </w:rPr>
      </w:r>
      <w:r>
        <w:rPr>
          <w:rtl/>
          <w:cs/>
          <w:lang w:val="ar_AE" w:bidi="ar_AE"/>
        </w:rPr>
        <w:t>يريد الملك سليمان من الشيوخ أن يسيروا مع الأشخاص الذين سيحملون تابوت العهد، وخيمة الاجتماع، وآنية القدس من صهيون إلى مكان وجود الملك سليمان، شمال صهيون. ويستخدم الناس أحيانًا اسم صهيون كاسم آخر لأورشليم أو لمدينة داود. ومن المرجح أن يستخدم الراوي اسم صهيون هنا ليُظهر أن الملك سليمان ينقل التابوت من أورشليم الملك داود إلى الموقع الجديد للهيكل، في مكان مختلف.</w:t>
      </w:r>
    </w:p>
    <w:p>
      <w:pPr>
        <w:bidi/>
      </w:pPr>
      <w:r>
        <w:rPr>
          <w:rtl/>
          <w:cs/>
          <w:lang w:val="ar_AE" w:bidi="ar_AE"/>
        </w:rPr>
      </w:r>
      <w:r>
        <w:rPr>
          <w:rtl/>
          <w:cs/>
          <w:lang w:val="ar_AE" w:bidi="ar_AE"/>
        </w:rPr>
        <w:t>ومن المهم أيضًا ملاحظة وقت السنة الذي يبدأ فيه الملك سليمان هذه العملية. يقول الراوي إن الملك سليمان اختار الشهر السابع. ويسمي الراوي هذا الشهر "أَيْثانِيم"، وهو اسم كنعاني. وهذا أمر غير معتاد، لأن بني إسرائيل لم يعودوا يسمون هذا الشهر بهذا الاسم في الوقت الذي كتب فيه الراوي هذا السفر. ولكن من المرجح أن الراوي يفعل ذلك ليُظهر وقت السنة والشهر، حتى يفهم القارئ أن الشهر السابع يعني الشهر السابع عندما أنهى سليمان بناء الهيكل، وليس الشهر السابع في الوقت الذي كتب فيه الراوي القصة. ومن المرجح أن الشهر السابع هو الوقت الذي يوافق تقريبًا منتصف سبتمبر أو أكتوبر في وقتنا الحاضر.</w:t>
      </w:r>
    </w:p>
    <w:p>
      <w:pPr>
        <w:bidi/>
      </w:pPr>
      <w:r>
        <w:rPr>
          <w:rtl/>
          <w:cs/>
          <w:lang w:val="ar_AE" w:bidi="ar_AE"/>
        </w:rPr>
      </w:r>
      <w:r>
        <w:rPr>
          <w:rtl/>
          <w:cs/>
          <w:lang w:val="ar_AE" w:bidi="ar_AE"/>
        </w:rPr>
        <w:t>وفي هذا الوقت من السنة، كان بنو إسرائيل يحتفلون بعيد يسمى عيد المظال. وكان عيد المظال على الأرجح وقتًا مناسبًا جدًا للملك سليمان، لأن العيد يذكّر بالوقت الذي خرج فيه بنو إسرائيل من مصر واضطروا إلى العيش في مساكن مؤقتة. ويحتفل العيد أيضًا بكيفية إعطاء الرب (يهوه) بني إسرائيل مكانًا دائمًا للسكن بعد أن تاهوا لسنوات في البرية. وعيد المظال هو عيد حج، وهذا يعني أن أسباط إسرائيل يسافرون إلى أورشليم للاحتفال بهذا العيد. وهذا يعني أيضًا أن الشيوخ والرؤساء ورجال إسرائيل كانوا في أورشليم في الوقت الذي طلب فيه الملك سليمان منهم أن يأتوا إلى الهيكل. ومن المرجح أن الملك سليمان أنهى بناء الهيكل، ثم انتظر حتى هذا العيد، حتى يتمكن الأشخاص المسموح لهم بنقل تابوت العهد وخيمة الاجتماع وآنية القدس من إحضار كل شيء بسهولة إلى الهيكل الجديد. وهذا يعني أيضًا أن جميع شعب إسرائيل كان بإمكانه أن يكون معًا في الهيكل ليشهد تكريسه.</w:t>
      </w:r>
    </w:p>
    <w:p>
      <w:pPr>
        <w:bidi/>
      </w:pPr>
      <w:r>
        <w:rPr>
          <w:rtl/>
          <w:cs/>
          <w:lang w:val="ar_AE" w:bidi="ar_AE"/>
        </w:rPr>
      </w:r>
      <w:r>
        <w:rPr>
          <w:rtl/>
          <w:cs/>
          <w:lang w:val="ar_AE" w:bidi="ar_AE"/>
        </w:rPr>
        <w:t xml:space="preserve">أوقِفوا الاستماع إلى هذا التسجيل الصوتي هنا، وناقشوا هذا السؤال معًا: فكروا في الاحتفالات أو الأعياد الموجودة في مجتمعكم والتي تساعدكم على تذكر أيام أو أحداث معينة. كيف تحتفلون بها؟ أوقِفوا الاستماع إلى هذا التسجيل الصوتي هنا. </w:t>
      </w:r>
    </w:p>
    <w:p>
      <w:pPr>
        <w:bidi/>
      </w:pPr>
      <w:r>
        <w:rPr>
          <w:rtl/>
          <w:cs/>
          <w:lang w:val="ar_AE" w:bidi="ar_AE"/>
        </w:rPr>
      </w:r>
      <w:r>
        <w:rPr>
          <w:rtl/>
          <w:cs/>
          <w:lang w:val="ar_AE" w:bidi="ar_AE"/>
        </w:rPr>
        <w:t>كان الرجال من سبط لاوي وحدهم يستطيعون حمل الأشياء من صهيون إلى الهيكل الجديد. والكهنة، وهم من سبط لاوي، هم الأشخاص الوحيدون الذين سمح لهم الرب (يهوه) بحمل تابوت العهد. أما اللاويون الذين ليسوا كهنة، فكان مسموحًا لهم بحمل خيمة الاجتماع وآنية القدس الموجودة في خيمة الاجتماع. ومن المرجح أن الملك سليمان وشعب إسرائيل ساروا مع الكهنة واللاويين الآخرين. ومن المرجح أيضًا أن الملك سليمان وشعب إسرائيل قدموا ذبائح من البقر والغنم أثناء الرحلة، وكذلك في الهيكل. ويقول الراوي إن الشعب قدم من البقر والغنم عددًا كبيرًا جدًا بحيث لم يستطع أن يحصي عددها.</w:t>
      </w:r>
    </w:p>
    <w:p>
      <w:pPr>
        <w:bidi/>
      </w:pPr>
      <w:r>
        <w:rPr>
          <w:rtl/>
          <w:cs/>
          <w:lang w:val="ar_AE" w:bidi="ar_AE"/>
        </w:rPr>
      </w:r>
      <w:r>
        <w:rPr>
          <w:rtl/>
          <w:cs/>
          <w:lang w:val="ar_AE" w:bidi="ar_AE"/>
        </w:rPr>
        <w:t xml:space="preserve">أوقِفوا الاستماع إلى هذا التسجيل الصوتي هنا، وانظروا إلى صور للبقر والغنم. أوقِفوا الاستماع إلى هذا التسجيل الصوتي هنا. </w:t>
      </w:r>
    </w:p>
    <w:p>
      <w:pPr>
        <w:bidi/>
      </w:pPr>
      <w:r>
        <w:rPr>
          <w:rtl/>
          <w:cs/>
          <w:lang w:val="ar_AE" w:bidi="ar_AE"/>
        </w:rPr>
      </w:r>
      <w:r>
        <w:rPr>
          <w:rtl/>
          <w:cs/>
          <w:lang w:val="ar_AE" w:bidi="ar_AE"/>
        </w:rPr>
        <w:t xml:space="preserve">توقّفوا هنا وانظروا إلى صورة توضح شكل الكاهن والملابس التي كان يرتديها. أوقِفوا الاستماع إلى هذا التسجيل الصوتي هنا. </w:t>
      </w:r>
    </w:p>
    <w:p>
      <w:pPr>
        <w:bidi/>
      </w:pPr>
      <w:r>
        <w:rPr>
          <w:rtl/>
          <w:cs/>
          <w:lang w:val="ar_AE" w:bidi="ar_AE"/>
        </w:rPr>
      </w:r>
      <w:r>
        <w:rPr>
          <w:rtl/>
          <w:cs/>
          <w:lang w:val="ar_AE" w:bidi="ar_AE"/>
        </w:rPr>
        <w:t>وعندما يصل الكهنة إلى الهيكل، يحملون تابوت العهد إلى داخل الغرفة الداخلية في الهيكل، التي تسمى قدس الأقداس. ومن المهم أن نتذكر أن هناك غرفتين داخل المبنى الذي يؤدي فيه الكهنة واجباتهم الكهنوتية. والقدس هو غرفة أو مكان يستطيع جميع الكهنة الدخول إليه. أما قدس الأقداس، فلا يستطيع دخوله إلا رئيس الكهنة، ويسميه بعض الناس "المحراب الداخلي".</w:t>
      </w:r>
    </w:p>
    <w:p>
      <w:pPr>
        <w:bidi/>
      </w:pPr>
      <w:r>
        <w:rPr>
          <w:rtl/>
          <w:cs/>
          <w:lang w:val="ar_AE" w:bidi="ar_AE"/>
        </w:rPr>
      </w:r>
      <w:r>
        <w:rPr>
          <w:rtl/>
          <w:cs/>
          <w:lang w:val="ar_AE" w:bidi="ar_AE"/>
        </w:rPr>
        <w:t xml:space="preserve">أوقِفوا الاستماع إلى هذا التسجيل الصوتي هنا، وانظروا معًا إلى صورة أو رسم توضيحي للقدس وقدس الأقداس. أوقِفوا الاستماع إلى هذا التسجيل الصوتي هنا. </w:t>
      </w:r>
    </w:p>
    <w:p>
      <w:pPr>
        <w:bidi/>
      </w:pPr>
      <w:r>
        <w:rPr>
          <w:rtl/>
          <w:cs/>
          <w:lang w:val="ar_AE" w:bidi="ar_AE"/>
        </w:rPr>
      </w:r>
      <w:r>
        <w:rPr>
          <w:rtl/>
          <w:cs/>
          <w:lang w:val="ar_AE" w:bidi="ar_AE"/>
        </w:rPr>
        <w:t xml:space="preserve">توقّفوا هنا وناقشوا هذا السؤال معًا: في ثقافتكم، ما الأماكن أو المناطق التي لا يُسمح إلا لأشخاص معينين بالدخول إليها؟ أوقِفوا الاستماع إلى هذا التسجيل الصوتي هنا. </w:t>
      </w:r>
    </w:p>
    <w:p>
      <w:pPr>
        <w:bidi/>
      </w:pPr>
      <w:r>
        <w:rPr>
          <w:rtl/>
          <w:cs/>
          <w:lang w:val="ar_AE" w:bidi="ar_AE"/>
        </w:rPr>
      </w:r>
      <w:r>
        <w:rPr>
          <w:rtl/>
          <w:cs/>
          <w:lang w:val="ar_AE" w:bidi="ar_AE"/>
        </w:rPr>
        <w:t>ويضع الكهنة تابوت العهد تحت جناحي كروبين صنعهما الناس من خشب الزيتون وغطوهما بالذهب. ومن المرجح أن الكروبين كانا نسخة أكبر من الكروبين الأصغر اللذين كانا موضوعين من قبل عند زوايا التابوت. ويبسط الكروبان الكبيران جناحيهما فوق التابوت كله وفوق عصيه، ليُظهرا أن هذا هو مكان راحة الرب (يهوه). وكانت عصا التابوت طويلة جدًا، حتى إن الكاهن يستطيع أن يرى رؤوس العصي وهو واقف في القدس، لكنه لا يستطيع رؤيتها من خارج القدس. ومن المرجح أن هذا يعني أن العصي كانت تضغط على الستار الذي يفصل بين القدس وقدس الأقداس. ويقول الراوي إن العصي ما زالت متصلة بالتابوت، لكن من المرجح أن هذا يعني أن العصي كانت موجودة في الوقت الذي كتب فيه الراوي هذا السفر. ومن المرجح أن الراوي يذكر هذا الجزء ليساعد القارئ على تخيل المساحة الجديدة في الهيكل.</w:t>
      </w:r>
    </w:p>
    <w:p>
      <w:pPr>
        <w:bidi/>
      </w:pPr>
      <w:r>
        <w:rPr>
          <w:rtl/>
          <w:cs/>
          <w:lang w:val="ar_AE" w:bidi="ar_AE"/>
        </w:rPr>
      </w:r>
      <w:r>
        <w:rPr>
          <w:rtl/>
          <w:cs/>
          <w:lang w:val="ar_AE" w:bidi="ar_AE"/>
        </w:rPr>
        <w:t xml:space="preserve">أوقِفوا الاستماع إلى هذا التسجيل الصوتي هنا، وانظروا إلى رسم توضيحي للكروبين. وانظروا أيضًا إلى رسم توضيحي يبين شكل الكروبين في هيكل سليمان. أوقِفوا الاستماع إلى هذا التسجيل الصوتي هنا. </w:t>
      </w:r>
    </w:p>
    <w:p>
      <w:pPr>
        <w:bidi/>
      </w:pPr>
      <w:r>
        <w:rPr>
          <w:rtl/>
          <w:cs/>
          <w:lang w:val="ar_AE" w:bidi="ar_AE"/>
        </w:rPr>
      </w:r>
      <w:r>
        <w:rPr>
          <w:rtl/>
          <w:cs/>
          <w:lang w:val="ar_AE" w:bidi="ar_AE"/>
        </w:rPr>
        <w:t>من المهم أن نتذكر أن موسى وضع لوحي الحجر في تابوت العهد. وهذان اللوحان الحجريان يمثلان العهد الذي قطعه الرب (يهوه) مع بني إسرائيل على جبل حوريب، المعروف أيضًا باسم جبل سيناء. ويقول الراوي إن هذين اللوحين، اللذين يوضحان عهد الله مع إسرائيل بعد أن تحرروا من مصر، هما الشيئان الوحيدان الموجودان داخل تابوت العهد.</w:t>
      </w:r>
    </w:p>
    <w:p>
      <w:pPr>
        <w:bidi/>
      </w:pPr>
      <w:r>
        <w:rPr>
          <w:rtl/>
          <w:cs/>
          <w:lang w:val="ar_AE" w:bidi="ar_AE"/>
        </w:rPr>
      </w:r>
      <w:r>
        <w:rPr>
          <w:rtl/>
          <w:cs/>
          <w:lang w:val="ar_AE" w:bidi="ar_AE"/>
        </w:rPr>
        <w:t xml:space="preserve">أوقِفوا الاستماع إلى هذا التسجيل الصوتي هنا، وانظروا إلى رسم توضيحي للوحَي الحجر اللذين وضعهما موسى في تابوت العهد. أوقِفوا الاستماع إلى هذا التسجيل الصوتي هنا. </w:t>
      </w:r>
    </w:p>
    <w:p>
      <w:pPr>
        <w:bidi/>
      </w:pPr>
      <w:r>
        <w:rPr>
          <w:rtl/>
          <w:cs/>
          <w:lang w:val="ar_AE" w:bidi="ar_AE"/>
        </w:rPr>
      </w:r>
      <w:r>
        <w:rPr>
          <w:rtl/>
          <w:cs/>
          <w:lang w:val="ar_AE" w:bidi="ar_AE"/>
        </w:rPr>
        <w:t>بعد أن يضع الكهنة تابوت العهد في قدس الأقداس ويخرجون، يملأ السحاب الهيكل. والسحاب هو حضور الرب (يهوه) ومجده، وكان السحاب كثيفًا جدًا حتى إن الكهنة لم يستطيعوا القيام بخدمتهم الكهنوتية. ومن المهم أن نتذكر أنه عندما أنهى موسى بناء خيمة الاجتماع، غطى السحاب الخيمة وملأ مجد الرب المكان. ومن المرجح أن الراوي يستخدم الوصف نفسه ليُظهر أن حضور الرب (يهوه) أصبح الآن في الهيكل الجديد، وأن الرب (يهوه) يبارك الهيكل.</w:t>
      </w:r>
    </w:p>
    <w:p>
      <w:pPr>
        <w:bidi/>
      </w:pPr>
      <w:r>
        <w:rPr>
          <w:rtl/>
          <w:cs/>
          <w:lang w:val="ar_AE" w:bidi="ar_AE"/>
        </w:rPr>
      </w:r>
      <w:r>
        <w:rPr>
          <w:rtl/>
          <w:cs/>
          <w:lang w:val="ar_AE" w:bidi="ar_AE"/>
        </w:rPr>
        <w:t>أوقِفوا الاستماع إلى هذا التسجيل الصوتي هنا، وناقشوا معًا: فكروا في وقت كانت فيه غرفة ممتلئة جدًا بحيث لم تتمكنوا من الدخول إليها. قد يكون ذلك وقتًا كان فيه عدد الأشخاص في الغرفة كبيرًا جدًا، أو عندما كانت الغرفة شديدة الحرارة، أو حتى ممتلئة بالدخان. تخيلوا كيف كان شعوركم، ثم ناقشوا السحاب الذي ملأ الهيكل. ناقشوا كيف يمكن أن يكون الناس قد شعروا بهذا الأمر، وكيف سيكون شعوركم لو كنتم هناك.</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الملوك الأول ٨: ١–١١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ستقوم المجموعة بمحاولة تصوُّر هذا المقطع. </w:t>
      </w:r>
    </w:p>
    <w:p>
      <w:pPr>
        <w:bidi/>
      </w:pPr>
      <w:r>
        <w:rPr>
          <w:rtl/>
          <w:cs/>
          <w:lang w:val="ar_AE" w:bidi="ar_AE"/>
        </w:rPr>
      </w:r>
      <w:r>
        <w:rPr>
          <w:rtl/>
          <w:cs/>
          <w:lang w:val="ar_AE" w:bidi="ar_AE"/>
        </w:rPr>
        <w:t xml:space="preserve">يحتوي هذا المقطع على خمسة مشاهد. </w:t>
      </w:r>
    </w:p>
    <w:p>
      <w:pPr>
        <w:bidi/>
      </w:pPr>
      <w:r>
        <w:rPr>
          <w:rtl/>
          <w:cs/>
          <w:lang w:val="ar_AE" w:bidi="ar_AE"/>
        </w:rPr>
      </w:r>
      <w:r>
        <w:rPr>
          <w:b/>
          <w:rtl/>
          <w:cs/>
          <w:lang w:val="ar_AE" w:bidi="ar_AE"/>
        </w:rPr>
        <w:t>في المشهد الأول:</w:t>
      </w:r>
      <w:r>
        <w:rPr>
          <w:rtl/>
          <w:cs/>
          <w:lang w:val="ar_AE" w:bidi="ar_AE"/>
        </w:rPr>
        <w:t xml:space="preserve"> يجمع الملك سليمان شيوخ شعب إسرائيل ورؤساءهم.</w:t>
      </w:r>
    </w:p>
    <w:p>
      <w:pPr>
        <w:bidi/>
      </w:pPr>
      <w:r>
        <w:rPr>
          <w:rtl/>
          <w:cs/>
          <w:lang w:val="ar_AE" w:bidi="ar_AE"/>
        </w:rPr>
      </w:r>
      <w:r>
        <w:rPr>
          <w:b/>
          <w:rtl/>
          <w:cs/>
          <w:lang w:val="ar_AE" w:bidi="ar_AE"/>
        </w:rPr>
        <w:t>في المشهد الثاني:</w:t>
      </w:r>
      <w:r>
        <w:rPr>
          <w:rtl/>
          <w:cs/>
          <w:lang w:val="ar_AE" w:bidi="ar_AE"/>
        </w:rPr>
        <w:t xml:space="preserve"> يحمل الكهنة تابوت العهد إلى الهيكل، ويحمل اللاويون خيمة الاجتماع وآنية القدس إلى الهيكل.</w:t>
      </w:r>
    </w:p>
    <w:p>
      <w:pPr>
        <w:bidi/>
      </w:pPr>
      <w:r>
        <w:rPr>
          <w:rtl/>
          <w:cs/>
          <w:lang w:val="ar_AE" w:bidi="ar_AE"/>
        </w:rPr>
      </w:r>
      <w:r>
        <w:rPr>
          <w:b/>
          <w:rtl/>
          <w:cs/>
          <w:lang w:val="ar_AE" w:bidi="ar_AE"/>
        </w:rPr>
        <w:t>في المشهد الثالث:</w:t>
      </w:r>
      <w:r>
        <w:rPr>
          <w:rtl/>
          <w:cs/>
          <w:lang w:val="ar_AE" w:bidi="ar_AE"/>
        </w:rPr>
        <w:t xml:space="preserve"> يقدم شعب إسرائيل ذبائح من البقر والغنم.</w:t>
      </w:r>
    </w:p>
    <w:p>
      <w:pPr>
        <w:bidi/>
      </w:pPr>
      <w:r>
        <w:rPr>
          <w:rtl/>
          <w:cs/>
          <w:lang w:val="ar_AE" w:bidi="ar_AE"/>
        </w:rPr>
      </w:r>
      <w:r>
        <w:rPr>
          <w:b/>
          <w:rtl/>
          <w:cs/>
          <w:lang w:val="ar_AE" w:bidi="ar_AE"/>
        </w:rPr>
        <w:t>في المشهد الرابع:</w:t>
      </w:r>
      <w:r>
        <w:rPr>
          <w:rtl/>
          <w:cs/>
          <w:lang w:val="ar_AE" w:bidi="ar_AE"/>
        </w:rPr>
        <w:t xml:space="preserve"> يحمل الكهنة تابوت العهد إلى قدس الأقداس.</w:t>
      </w:r>
    </w:p>
    <w:p>
      <w:pPr>
        <w:bidi/>
      </w:pPr>
      <w:r>
        <w:rPr>
          <w:rtl/>
          <w:cs/>
          <w:lang w:val="ar_AE" w:bidi="ar_AE"/>
        </w:rPr>
      </w:r>
      <w:r>
        <w:rPr>
          <w:b/>
          <w:rtl/>
          <w:cs/>
          <w:lang w:val="ar_AE" w:bidi="ar_AE"/>
        </w:rPr>
        <w:t>في المشهد الخامس:</w:t>
      </w:r>
      <w:r>
        <w:rPr>
          <w:rtl/>
          <w:cs/>
          <w:lang w:val="ar_AE" w:bidi="ar_AE"/>
        </w:rPr>
        <w:t xml:space="preserve"> يخرج الكهنة من قدس الأقداس، ويملأ حضور الرب (يهوه) الهيكل.</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شيوخ شعب إسرائيل ورؤساؤهم</w:t>
      </w:r>
    </w:p>
    <w:p>
      <w:pPr>
        <w:pStyle w:val="ListBullet"/>
        <w:bidi/>
        <w:spacing w:line="240" w:lineRule="auto"/>
        <w:ind w:left="720"/>
      </w:pPr>
      <w:r>
        <w:rPr>
          <w:rtl/>
          <w:cs/>
          <w:lang w:val="ar_AE" w:bidi="ar_AE"/>
        </w:rPr>
      </w:r>
      <w:r>
        <w:rPr>
          <w:rtl/>
          <w:cs/>
          <w:lang w:val="ar_AE" w:bidi="ar_AE"/>
        </w:rPr>
        <w:t>الكهنة</w:t>
      </w:r>
    </w:p>
    <w:p>
      <w:pPr>
        <w:pStyle w:val="ListBullet"/>
        <w:bidi/>
        <w:spacing w:line="240" w:lineRule="auto"/>
        <w:ind w:left="720"/>
      </w:pPr>
      <w:r>
        <w:rPr>
          <w:rtl/>
          <w:cs/>
          <w:lang w:val="ar_AE" w:bidi="ar_AE"/>
        </w:rPr>
      </w:r>
      <w:r>
        <w:rPr>
          <w:rtl/>
          <w:cs/>
          <w:lang w:val="ar_AE" w:bidi="ar_AE"/>
        </w:rPr>
        <w:t>اللاويون الآخرون</w:t>
      </w:r>
    </w:p>
    <w:p>
      <w:pPr>
        <w:pStyle w:val="ListBullet"/>
        <w:bidi/>
        <w:spacing w:line="240" w:lineRule="auto"/>
        <w:ind w:left="720"/>
      </w:pPr>
      <w:r>
        <w:rPr>
          <w:rtl/>
          <w:cs/>
          <w:lang w:val="ar_AE" w:bidi="ar_AE"/>
        </w:rPr>
      </w:r>
      <w:r>
        <w:rPr>
          <w:rtl/>
          <w:cs/>
          <w:lang w:val="ar_AE" w:bidi="ar_AE"/>
        </w:rPr>
        <w:t>شعب إسرائيل</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المشهد الأول، يكون الملك سليمان قد أنهى للتو بناء الهيكل. ويريد الملك سليمان من الكهنة أن يحملوا تابوت العهد، ومن اللاويين أن يحملوا خيمة الاجتماع وآنية القدس من صهيون إلى الهيكل القريب من المكان الذي يسكن فيه الملك سليمان. ويجتمع شعب إسرائيل في أورشليم للاحتفال بعيد المظال، ولذلك يستطيعون السفر بسهولة إلى الملك سليمان. ومن المرجح أن الملك سليمان يعرف أن الهيكل لا يكون مكتملًا حتى يحضر الكهنة واللاويون هذه الأشياء. ومن المرجح أيضًا أن الملك سليمان اختار عيد المظال وقتًا للقيام بذلك، لأن العيد يتطلب من جميع شعب إسرائيل السفر إلى أورشليم.</w:t>
      </w:r>
    </w:p>
    <w:p>
      <w:pPr>
        <w:bidi/>
      </w:pPr>
      <w:r>
        <w:rPr>
          <w:rtl/>
          <w:cs/>
          <w:lang w:val="ar_AE" w:bidi="ar_AE"/>
        </w:rPr>
      </w:r>
      <w:r>
        <w:rPr>
          <w:rtl/>
          <w:cs/>
          <w:lang w:val="ar_AE" w:bidi="ar_AE"/>
        </w:rPr>
        <w:t xml:space="preserve">أوقِفوا الاستماع إلى هذا التسجيل الصوتي هنا، وراجعوا معًا صورة هيكل الملك سليمان. أوقِفوا الاستماع إلى هذا التسجيل الصوتي هنا. </w:t>
      </w:r>
    </w:p>
    <w:p>
      <w:pPr>
        <w:bidi/>
      </w:pPr>
      <w:r>
        <w:rPr>
          <w:rtl/>
          <w:cs/>
          <w:lang w:val="ar_AE" w:bidi="ar_AE"/>
        </w:rPr>
      </w:r>
      <w:r>
        <w:rPr>
          <w:rtl/>
          <w:cs/>
          <w:lang w:val="ar_AE" w:bidi="ar_AE"/>
        </w:rPr>
        <w:t xml:space="preserve">توقّفوا هنا وناقشوا معًا: في هذا المقطع، العيد هو اجتماع يحتفل فيه الناس بحدث أو مناسبة خاصة. كيف تترجمون كلمة "عيد" في لغتكم؟ أوقِفوا الاستماع إلى هذا التسجيل الصوتي هنا. </w:t>
      </w:r>
    </w:p>
    <w:p>
      <w:pPr>
        <w:bidi/>
      </w:pPr>
      <w:r>
        <w:rPr>
          <w:rtl/>
          <w:cs/>
          <w:lang w:val="ar_AE" w:bidi="ar_AE"/>
        </w:rPr>
      </w:r>
      <w:r>
        <w:rPr>
          <w:rtl/>
          <w:cs/>
          <w:lang w:val="ar_AE" w:bidi="ar_AE"/>
        </w:rPr>
        <w:t>يجمع الملك سليمان شيوخ شعب إسرائيل ورؤساءهم، الذين من المرجح أنهم كانوا موجودين بالفعل في أورشليم بسبب العيد. وهذا أمر مهم، لأن القادة والرؤساء مسؤولون عن رعاية الشعب ونقل أوامر الملك سليمان إلى الشعب.</w:t>
      </w:r>
    </w:p>
    <w:p>
      <w:pPr>
        <w:bidi/>
      </w:pPr>
      <w:r>
        <w:rPr>
          <w:rtl/>
          <w:cs/>
          <w:lang w:val="ar_AE" w:bidi="ar_AE"/>
        </w:rPr>
      </w:r>
      <w:r>
        <w:rPr>
          <w:rtl/>
          <w:cs/>
          <w:lang w:val="ar_AE" w:bidi="ar_AE"/>
        </w:rPr>
        <w:t xml:space="preserve">أوقِفوا الاستماع إلى هذا التسجيل الصوتي هنا، وناقشوا معًا: ما الكلمات أو العبارات التي تستخدمونها في ثقافتكم للإشارة إلى القادة أو الرؤساء؟ كيف يمكنكم ترجمة ذلك بأفضل طريقة؟ أوقِفوا الاستماع إلى هذا التسجيل الصوتي هنا. </w:t>
      </w:r>
    </w:p>
    <w:p>
      <w:pPr>
        <w:bidi/>
      </w:pPr>
      <w:r>
        <w:rPr>
          <w:rtl/>
          <w:cs/>
          <w:lang w:val="ar_AE" w:bidi="ar_AE"/>
        </w:rPr>
      </w:r>
      <w:r>
        <w:rPr>
          <w:rtl/>
          <w:cs/>
          <w:lang w:val="ar_AE" w:bidi="ar_AE"/>
        </w:rPr>
        <w:t>في المشهد الثاني: بعد أن يجتمع الشيوخ والقادة مع سليمان، يستعد الكهنة واللاويون للذهاب إلى الهيكل. يحمل الكهنة تابوت العهد بالعصي. ويحمل اللاويون الآخرون خيمة الاجتماع وآنية القدس الأخرى الموجودة في خيمة الاجتماع. ويسافر الشيوخ والرؤساء مع الكهنة واللاويين الذين ينقلون كل ما طلبه الملك سليمان.</w:t>
      </w:r>
    </w:p>
    <w:p>
      <w:pPr>
        <w:bidi/>
      </w:pPr>
      <w:r>
        <w:rPr>
          <w:rtl/>
          <w:cs/>
          <w:lang w:val="ar_AE" w:bidi="ar_AE"/>
        </w:rPr>
      </w:r>
      <w:r>
        <w:rPr>
          <w:rtl/>
          <w:cs/>
          <w:lang w:val="ar_AE" w:bidi="ar_AE"/>
        </w:rPr>
        <w:t xml:space="preserve">أوقِفوا الاستماع إلى هذا التسجيل الصوتي هنا، وانظروا معًا إلى صورة للكهنة وهم يحملون تابوت العهد. أوقِفوا الاستماع إلى هذا التسجيل الصوتي هنا. </w:t>
      </w:r>
    </w:p>
    <w:p>
      <w:pPr>
        <w:bidi/>
      </w:pPr>
      <w:r>
        <w:rPr>
          <w:rtl/>
          <w:cs/>
          <w:lang w:val="ar_AE" w:bidi="ar_AE"/>
        </w:rPr>
      </w:r>
      <w:r>
        <w:rPr>
          <w:rtl/>
          <w:cs/>
          <w:lang w:val="ar_AE" w:bidi="ar_AE"/>
        </w:rPr>
        <w:t xml:space="preserve">توقّفوا وانظروا إلى صورة أو رسم توضيحي لخيمة الاجتماع. أوقِفوا الاستماع إلى هذا التسجيل الصوتي هنا. </w:t>
      </w:r>
    </w:p>
    <w:p>
      <w:pPr>
        <w:bidi/>
      </w:pPr>
      <w:r>
        <w:rPr>
          <w:rtl/>
          <w:cs/>
          <w:lang w:val="ar_AE" w:bidi="ar_AE"/>
        </w:rPr>
      </w:r>
      <w:r>
        <w:rPr>
          <w:rtl/>
          <w:cs/>
          <w:lang w:val="ar_AE" w:bidi="ar_AE"/>
        </w:rPr>
        <w:t xml:space="preserve">توقّفوا وانظروا إلى مختلف آنية القدس التي كان الناس يستخدمونها في خيمة الاجتماع. أوقِفوا الاستماع إلى هذا التسجيل الصوتي هنا. </w:t>
      </w:r>
    </w:p>
    <w:p>
      <w:pPr>
        <w:bidi/>
      </w:pPr>
      <w:r>
        <w:rPr>
          <w:rtl/>
          <w:cs/>
          <w:lang w:val="ar_AE" w:bidi="ar_AE"/>
        </w:rPr>
      </w:r>
      <w:r>
        <w:rPr>
          <w:rtl/>
          <w:cs/>
          <w:lang w:val="ar_AE" w:bidi="ar_AE"/>
        </w:rPr>
        <w:t>من المهم أن الكهنة هم الأشخاص الوحيدون الذين يحملون تابوت العهد أو يلمسون عصيه، تمامًا كما أمرهم الرب (يهوه). ومن المهم أيضًا أن اللاويين الآخرين وحدهم هم الذين يحملون خيمة الاجتماع وآنية القدس، لأن الرب (يهوه) أعطى اللاويين مسؤولية العناية بالهيكل.</w:t>
      </w:r>
    </w:p>
    <w:p>
      <w:pPr>
        <w:bidi/>
      </w:pPr>
      <w:r>
        <w:rPr>
          <w:rtl/>
          <w:cs/>
          <w:lang w:val="ar_AE" w:bidi="ar_AE"/>
        </w:rPr>
      </w:r>
      <w:r>
        <w:rPr>
          <w:rtl/>
          <w:cs/>
          <w:lang w:val="ar_AE" w:bidi="ar_AE"/>
        </w:rPr>
        <w:t xml:space="preserve">أوقِفوا الاستماع إلى هذا التسجيل الصوتي هنا، وناقشوا معًا: تحدثوا عن المهام في ثقافتكم التي لا يستطيع القيام بها إلا أشخاص معينون. كيف يمكنكم استخدام هذه المعلومات للحديث عن اللاويين في هذا المقطع؟ أوقِفوا الاستماع إلى هذا التسجيل الصوتي هنا. </w:t>
      </w:r>
    </w:p>
    <w:p>
      <w:pPr>
        <w:bidi/>
      </w:pPr>
      <w:r>
        <w:rPr>
          <w:rtl/>
          <w:cs/>
          <w:lang w:val="ar_AE" w:bidi="ar_AE"/>
        </w:rPr>
      </w:r>
      <w:r>
        <w:rPr>
          <w:rtl/>
          <w:cs/>
          <w:lang w:val="ar_AE" w:bidi="ar_AE"/>
        </w:rPr>
        <w:t>في المشهد الثالث: يصل الكهنة واللاويون والقادة الآخرون إلى الهيكل مع الملك سليمان وشعب إسرائيل. ويقدم شعب إسرائيل عددًا كبيرًا جدًا من الذبائح من البقر والغنم، حتى إنه يستحيل إحصاء جميع الذبائح! ويقدم الشعب الذبائح أمام تابوت العهد، في دار الهيكل، قبل أن يحمل الكهنة التابوت إلى قدس الأقداس. ويكرّس الملك سليمان والشعب الهيكل للرب (يهوه)، ويكرمون الرب (يهوه) بهذه الذبائح.</w:t>
      </w:r>
    </w:p>
    <w:p>
      <w:pPr>
        <w:bidi/>
      </w:pPr>
      <w:r>
        <w:rPr>
          <w:rtl/>
          <w:cs/>
          <w:lang w:val="ar_AE" w:bidi="ar_AE"/>
        </w:rPr>
      </w:r>
      <w:r>
        <w:rPr>
          <w:rtl/>
          <w:cs/>
          <w:lang w:val="ar_AE" w:bidi="ar_AE"/>
        </w:rPr>
        <w:t xml:space="preserve">أوقِفوا الاستماع إلى هذا التسجيل الصوتي هنا، وانظروا إلى صور للبقر والغنم. أوقِفوا الاستماع إلى هذا التسجيل الصوتي هنا. </w:t>
      </w:r>
    </w:p>
    <w:p>
      <w:pPr>
        <w:bidi/>
      </w:pPr>
      <w:r>
        <w:rPr>
          <w:rtl/>
          <w:cs/>
          <w:lang w:val="ar_AE" w:bidi="ar_AE"/>
        </w:rPr>
      </w:r>
      <w:r>
        <w:rPr>
          <w:rtl/>
          <w:cs/>
          <w:lang w:val="ar_AE" w:bidi="ar_AE"/>
        </w:rPr>
        <w:t>ويكرّس الملك سليمان والشعب الهيكل للرب (يهوه)، ويكرمون الرب (يهوه) بهذه الذبائح. ولا يستطيع الدخول إلى هذه الأماكن إلا الكهنة. ويضع الكهنة تابوت العهد تحت جناحي الكروبين المبسوطين، ويتركون العصي في التابوت، ثم يخرجون، ومن المرجح أنهم يغلقون الستار. وبعد هذه اللحظة، لا يستطيع دخول قدس الأقداس إلا رئيس الكهنة، وذلك في يوم واحد من السنة.</w:t>
      </w:r>
    </w:p>
    <w:p>
      <w:pPr>
        <w:bidi/>
      </w:pPr>
      <w:r>
        <w:rPr>
          <w:rtl/>
          <w:cs/>
          <w:lang w:val="ar_AE" w:bidi="ar_AE"/>
        </w:rPr>
      </w:r>
      <w:r>
        <w:rPr>
          <w:rtl/>
          <w:cs/>
          <w:lang w:val="ar_AE" w:bidi="ar_AE"/>
        </w:rPr>
        <w:t xml:space="preserve">توقّفوا هنا وانظروا إلى صورة توضح شكل الكاهن والملابس التي كان يرتديها. أوقِفوا الاستماع إلى هذا التسجيل الصوتي هنا. </w:t>
      </w:r>
    </w:p>
    <w:p>
      <w:pPr>
        <w:bidi/>
      </w:pPr>
      <w:r>
        <w:rPr>
          <w:rtl/>
          <w:cs/>
          <w:lang w:val="ar_AE" w:bidi="ar_AE"/>
        </w:rPr>
      </w:r>
      <w:r>
        <w:rPr>
          <w:rtl/>
          <w:cs/>
          <w:lang w:val="ar_AE" w:bidi="ar_AE"/>
        </w:rPr>
        <w:t xml:space="preserve">توقّفوا هنا وانظروا إلى صورة أو رسم توضيحي للكروبين. وانظروا أيضًا إلى صورة أو رسم توضيحي يبين شكل الكروبين في هيكل سليمان. أوقِفوا الاستماع إلى هذا التسجيل الصوتي هنا. </w:t>
      </w:r>
    </w:p>
    <w:p>
      <w:pPr>
        <w:bidi/>
      </w:pPr>
      <w:r>
        <w:rPr>
          <w:rtl/>
          <w:cs/>
          <w:lang w:val="ar_AE" w:bidi="ar_AE"/>
        </w:rPr>
      </w:r>
      <w:r>
        <w:rPr>
          <w:rtl/>
          <w:cs/>
          <w:lang w:val="ar_AE" w:bidi="ar_AE"/>
        </w:rPr>
        <w:t xml:space="preserve">توقّفوا هنا وناقشوا معًا: انظروا مرة أخرى إلى الكروبين. ناقشوا معًا كيف يمكنكم وصف الكروبين، وما الكلمات التي يمكنكم استخدامها لتوضيح الفرق بين الملاك الحقيقي والملاك المنحوت. أوقِفوا الاستماع إلى هذا التسجيل الصوتي هنا. </w:t>
      </w:r>
    </w:p>
    <w:p>
      <w:pPr>
        <w:bidi/>
      </w:pPr>
      <w:r>
        <w:rPr>
          <w:rtl/>
          <w:cs/>
          <w:lang w:val="ar_AE" w:bidi="ar_AE"/>
        </w:rPr>
      </w:r>
      <w:r>
        <w:rPr>
          <w:rtl/>
          <w:cs/>
          <w:lang w:val="ar_AE" w:bidi="ar_AE"/>
        </w:rPr>
        <w:t>في المشهد الخامس: بعد أن يخرج الكهنة من قدس الأقداس، يملأ السحاب الهيكل. ويمثل السحاب حضور الرب (يهوه) ومجده. وكان السحاب كثيفًا جدًا حتى إن الكهنة لم يستطيعوا القيام بواجباتهم الكهنوتية، واضطروا إلى الخروج من القدس. وكان الرب (يهوه) يُظهر في كثير من الأحيان أنه موجود في مكان ما عندما يملأ ذلك المكان بالسحاب أو بالضوء الساطع. والسحاب مهم لأنه يُظهر أن الرب (يهوه) يملأ الهيكل الآن، ويستقر في المكان الذي بناه الملك سليمان لإكرام الرب (يهوه).</w:t>
      </w:r>
    </w:p>
    <w:p>
      <w:pPr>
        <w:bidi/>
      </w:pPr>
      <w:r>
        <w:rPr>
          <w:rtl/>
          <w:cs/>
          <w:lang w:val="ar_AE" w:bidi="ar_AE"/>
        </w:rPr>
      </w:r>
      <w:r>
        <w:rPr>
          <w:rtl/>
          <w:cs/>
          <w:lang w:val="ar_AE" w:bidi="ar_AE"/>
        </w:rPr>
        <w:t xml:space="preserve">توقّفوا هنا وناقشوا معًا: كيف ستصفون السحاب؟ في ثقافتكم، كيف تُظهرون أن شيئًا مثل السحاب يمثل شخصًا؟ على سبيل المثال، ما أنواع الرموز أو الأشياء التي تُظهر أن ملكًا يسكن في مكان معين، حتى عندما لا تستطيعون رؤية الملك؟ أوقِفوا الاستماع إلى هذا التسجيل الصوتي هنا. </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الملوك الأول ٨: ١–١١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خمسة مشاهد.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شيوخ شعب إسرائيل ورؤساؤهم</w:t>
      </w:r>
    </w:p>
    <w:p>
      <w:pPr>
        <w:pStyle w:val="ListBullet"/>
        <w:bidi/>
        <w:spacing w:line="240" w:lineRule="auto"/>
        <w:ind w:left="720"/>
      </w:pPr>
      <w:r>
        <w:rPr>
          <w:rtl/>
          <w:cs/>
          <w:lang w:val="ar_AE" w:bidi="ar_AE"/>
        </w:rPr>
      </w:r>
      <w:r>
        <w:rPr>
          <w:rtl/>
          <w:cs/>
          <w:lang w:val="ar_AE" w:bidi="ar_AE"/>
        </w:rPr>
        <w:t>الكهنة</w:t>
      </w:r>
    </w:p>
    <w:p>
      <w:pPr>
        <w:pStyle w:val="ListBullet"/>
        <w:bidi/>
        <w:spacing w:line="240" w:lineRule="auto"/>
        <w:ind w:left="720"/>
      </w:pPr>
      <w:r>
        <w:rPr>
          <w:rtl/>
          <w:cs/>
          <w:lang w:val="ar_AE" w:bidi="ar_AE"/>
        </w:rPr>
      </w:r>
      <w:r>
        <w:rPr>
          <w:rtl/>
          <w:cs/>
          <w:lang w:val="ar_AE" w:bidi="ar_AE"/>
        </w:rPr>
        <w:t>اللاويون الآخرون</w:t>
      </w:r>
    </w:p>
    <w:p>
      <w:pPr>
        <w:pStyle w:val="ListBullet"/>
        <w:bidi/>
        <w:spacing w:line="240" w:lineRule="auto"/>
        <w:ind w:left="720"/>
      </w:pPr>
      <w:r>
        <w:rPr>
          <w:rtl/>
          <w:cs/>
          <w:lang w:val="ar_AE" w:bidi="ar_AE"/>
        </w:rPr>
      </w:r>
      <w:r>
        <w:rPr>
          <w:rtl/>
          <w:cs/>
          <w:lang w:val="ar_AE" w:bidi="ar_AE"/>
        </w:rPr>
        <w:t>شعب إسرائيل</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بعد أن أنهى الملك سليمان بناء الهيكل، أرسل الملك سليمان رسالة إلى شيوخ شعب إسرائيل ورؤسائهم. وكان جميع شعب إسرائيل في أورشليم للاحتفال بعيد المظال. وطلب الملك سليمان من الشيوخ والرؤساء أن يذهبوا مع الكهنة الذين حملوا تابوت العهد إلى الهيكل الجديد. وحمل الكهنة التابوت بالعصي، كما حمل اللاويون الآخرون خيمة الاجتماع وآنيتها إلى الهيكل الجديد.</w:t>
      </w:r>
    </w:p>
    <w:p>
      <w:pPr>
        <w:bidi/>
      </w:pPr>
      <w:r>
        <w:rPr>
          <w:rtl/>
          <w:cs/>
          <w:lang w:val="ar_AE" w:bidi="ar_AE"/>
        </w:rPr>
      </w:r>
      <w:r>
        <w:rPr>
          <w:rtl/>
          <w:cs/>
          <w:lang w:val="ar_AE" w:bidi="ar_AE"/>
        </w:rPr>
        <w:t>أوقفوا التمثيل. اسألوا الأشخاص الذين يؤدون دور الكهنة: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"يا له من شرف أن نحمل التابوت إلى الهيكل!" أو</w:t>
      </w:r>
    </w:p>
    <w:p>
      <w:pPr>
        <w:pStyle w:val="ListBullet"/>
        <w:bidi/>
        <w:spacing w:line="240" w:lineRule="auto"/>
        <w:ind w:left="720"/>
      </w:pPr>
      <w:r>
        <w:rPr>
          <w:rtl/>
          <w:cs/>
          <w:lang w:val="ar_AE" w:bidi="ar_AE"/>
        </w:rPr>
      </w:r>
      <w:r>
        <w:rPr>
          <w:rtl/>
          <w:cs/>
          <w:lang w:val="ar_AE" w:bidi="ar_AE"/>
        </w:rPr>
        <w:t>"يجب أن نكون حريصين!" أو</w:t>
      </w:r>
    </w:p>
    <w:p>
      <w:pPr>
        <w:pStyle w:val="ListBullet"/>
        <w:bidi/>
        <w:spacing w:line="240" w:lineRule="auto"/>
        <w:ind w:left="720"/>
      </w:pPr>
      <w:r>
        <w:rPr>
          <w:rtl/>
          <w:cs/>
          <w:lang w:val="ar_AE" w:bidi="ar_AE"/>
        </w:rPr>
      </w:r>
      <w:r>
        <w:rPr>
          <w:rtl/>
          <w:cs/>
          <w:lang w:val="ar_AE" w:bidi="ar_AE"/>
        </w:rPr>
        <w:t>"يجب ألا ننسى شيئًا!"</w:t>
      </w:r>
    </w:p>
    <w:p>
      <w:pPr>
        <w:pStyle w:val="ListBullet"/>
        <w:bidi/>
        <w:spacing w:line="240" w:lineRule="auto"/>
        <w:ind w:left="720"/>
      </w:pPr>
      <w:r>
        <w:rPr>
          <w:rtl/>
          <w:cs/>
          <w:lang w:val="ar_AE" w:bidi="ar_AE"/>
        </w:rPr>
      </w:r>
      <w:r>
        <w:rPr>
          <w:rtl/>
          <w:cs/>
          <w:lang w:val="ar_AE" w:bidi="ar_AE"/>
        </w:rPr>
        <w:t xml:space="preserve">واصِلوا التمثيل. </w:t>
      </w:r>
    </w:p>
    <w:p>
      <w:pPr>
        <w:pStyle w:val="ListBullet"/>
        <w:bidi/>
        <w:spacing w:line="240" w:lineRule="auto"/>
        <w:ind w:left="720"/>
      </w:pPr>
      <w:r>
        <w:rPr>
          <w:rtl/>
          <w:cs/>
          <w:lang w:val="ar_AE" w:bidi="ar_AE"/>
        </w:rPr>
      </w:r>
      <w:r>
        <w:rPr>
          <w:rtl/>
          <w:cs/>
          <w:lang w:val="ar_AE" w:bidi="ar_AE"/>
        </w:rPr>
        <w:t>وبعد أن اجتمع الشيوخ وجميع قادة إسرائيل مع سليمان، ذهب الكهنة واللاويون إلى الهيكل الجديد. وسار الكهنة وهم يحملون تابوت العهد، كما سار اللاويون الآخرون وهم يحملون خيمة الاجتماع وآنيتها. وسافر شيوخ أسباط إسرائيل ورؤساؤهم إلى الهيكل مع الملك سليمان وبقية بني إسرائيل.</w:t>
      </w:r>
    </w:p>
    <w:p>
      <w:pPr>
        <w:bidi/>
      </w:pPr>
      <w:r>
        <w:rPr>
          <w:rtl/>
          <w:cs/>
          <w:lang w:val="ar_AE" w:bidi="ar_AE"/>
        </w:rPr>
      </w:r>
      <w:r>
        <w:rPr>
          <w:rtl/>
          <w:cs/>
          <w:lang w:val="ar_AE" w:bidi="ar_AE"/>
        </w:rPr>
        <w:t>أوقفوا التمثيل. اسألوا الأشخاص الذين يؤدون دور اللاويين الآخرين: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"يجب أن نحمل كل شيء بعناية من أجل الرب (يهوه)". أو </w:t>
      </w:r>
    </w:p>
    <w:p>
      <w:pPr>
        <w:pStyle w:val="ListBullet"/>
        <w:bidi/>
        <w:spacing w:line="240" w:lineRule="auto"/>
        <w:ind w:left="720"/>
      </w:pPr>
      <w:r>
        <w:rPr>
          <w:rtl/>
          <w:cs/>
          <w:lang w:val="ar_AE" w:bidi="ar_AE"/>
        </w:rPr>
      </w:r>
      <w:r>
        <w:rPr>
          <w:rtl/>
          <w:cs/>
          <w:lang w:val="ar_AE" w:bidi="ar_AE"/>
        </w:rPr>
        <w:t>"أنا متعب جدًا من المشي وحمل كل هذه الأشياء!" أو</w:t>
      </w:r>
    </w:p>
    <w:p>
      <w:pPr>
        <w:pStyle w:val="ListBullet"/>
        <w:bidi/>
        <w:spacing w:line="240" w:lineRule="auto"/>
        <w:ind w:left="720"/>
      </w:pPr>
      <w:r>
        <w:rPr>
          <w:rtl/>
          <w:cs/>
          <w:lang w:val="ar_AE" w:bidi="ar_AE"/>
        </w:rPr>
      </w:r>
      <w:r>
        <w:rPr>
          <w:rtl/>
          <w:cs/>
          <w:lang w:val="ar_AE" w:bidi="ar_AE"/>
        </w:rPr>
        <w:t>"أتساءل كيف سيكون شكل الهيكل".</w:t>
      </w:r>
    </w:p>
    <w:p>
      <w:pPr>
        <w:pStyle w:val="ListBullet"/>
        <w:bidi/>
        <w:spacing w:line="240" w:lineRule="auto"/>
        <w:ind w:left="720"/>
      </w:pPr>
      <w:r>
        <w:rPr>
          <w:rtl/>
          <w:cs/>
          <w:lang w:val="ar_AE" w:bidi="ar_AE"/>
        </w:rPr>
      </w:r>
      <w:r>
        <w:rPr>
          <w:rtl/>
          <w:cs/>
          <w:lang w:val="ar_AE" w:bidi="ar_AE"/>
        </w:rPr>
        <w:t xml:space="preserve">واصِلوا التمثيل. </w:t>
      </w:r>
    </w:p>
    <w:p>
      <w:pPr>
        <w:pStyle w:val="ListBullet"/>
        <w:bidi/>
        <w:spacing w:line="240" w:lineRule="auto"/>
        <w:ind w:left="720"/>
      </w:pPr>
      <w:r>
        <w:rPr>
          <w:rtl/>
          <w:cs/>
          <w:lang w:val="ar_AE" w:bidi="ar_AE"/>
        </w:rPr>
      </w:r>
      <w:r>
        <w:rPr>
          <w:rtl/>
          <w:cs/>
          <w:lang w:val="ar_AE" w:bidi="ar_AE"/>
        </w:rPr>
        <w:t>وعندما وصل جميع الشيوخ والقادة والكهنة واللاويين الآخرين إلى الهيكل، توقّف الكهنة في دار الهيكل، وقدم الملك سليمان وشعب إسرائيل عددًا كبيرًا جدًا من ذبائح البقر والغنم للرب (يهوه)، حتى إنه كان من المستحيل إحصاء جميع الذبائح!</w:t>
      </w:r>
    </w:p>
    <w:p>
      <w:pPr>
        <w:bidi/>
      </w:pPr>
      <w:r>
        <w:rPr>
          <w:rtl/>
          <w:cs/>
          <w:lang w:val="ar_AE" w:bidi="ar_AE"/>
        </w:rPr>
      </w:r>
      <w:r>
        <w:rPr>
          <w:rtl/>
          <w:cs/>
          <w:lang w:val="ar_AE" w:bidi="ar_AE"/>
        </w:rPr>
        <w:t>أوقفوا التمثيل. اسألوا الشخص الذي يؤدي دور الملك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"أخيرًا، وصل الجميع!" أو</w:t>
      </w:r>
    </w:p>
    <w:p>
      <w:pPr>
        <w:pStyle w:val="ListBullet"/>
        <w:bidi/>
        <w:spacing w:line="240" w:lineRule="auto"/>
        <w:ind w:left="720"/>
      </w:pPr>
      <w:r>
        <w:rPr>
          <w:rtl/>
          <w:cs/>
          <w:lang w:val="ar_AE" w:bidi="ar_AE"/>
        </w:rPr>
      </w:r>
      <w:r>
        <w:rPr>
          <w:rtl/>
          <w:cs/>
          <w:lang w:val="ar_AE" w:bidi="ar_AE"/>
        </w:rPr>
        <w:t>"الآن أستطيع أن أكرّس الهيكل كما ينبغي!" أو</w:t>
      </w:r>
    </w:p>
    <w:p>
      <w:pPr>
        <w:pStyle w:val="ListBullet"/>
        <w:bidi/>
        <w:spacing w:line="240" w:lineRule="auto"/>
        <w:ind w:left="720"/>
      </w:pPr>
      <w:r>
        <w:rPr>
          <w:rtl/>
          <w:cs/>
          <w:lang w:val="ar_AE" w:bidi="ar_AE"/>
        </w:rPr>
      </w:r>
      <w:r>
        <w:rPr>
          <w:rtl/>
          <w:cs/>
          <w:lang w:val="ar_AE" w:bidi="ar_AE"/>
        </w:rPr>
        <w:t>"لا بد أن الرب (يهوه) سيكون مسرورًا بكل هذه الذبائح!"</w:t>
      </w:r>
    </w:p>
    <w:p>
      <w:pPr>
        <w:bidi/>
      </w:pPr>
      <w:r>
        <w:rPr>
          <w:rtl/>
          <w:cs/>
          <w:lang w:val="ar_AE" w:bidi="ar_AE"/>
        </w:rPr>
      </w:r>
      <w:r>
        <w:rPr>
          <w:rtl/>
          <w:cs/>
          <w:lang w:val="ar_AE" w:bidi="ar_AE"/>
        </w:rPr>
        <w:t>اسألوا الأشخاص الذين يؤدّون دور شعب إسرائيل: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"لا يمكن أن تكون هناك حيوانات أخرى متبقية!" أو</w:t>
      </w:r>
    </w:p>
    <w:p>
      <w:pPr>
        <w:pStyle w:val="ListBullet"/>
        <w:bidi/>
        <w:spacing w:line="240" w:lineRule="auto"/>
        <w:ind w:left="720"/>
      </w:pPr>
      <w:r>
        <w:rPr>
          <w:rtl/>
          <w:cs/>
          <w:lang w:val="ar_AE" w:bidi="ar_AE"/>
        </w:rPr>
      </w:r>
      <w:r>
        <w:rPr>
          <w:rtl/>
          <w:cs/>
          <w:lang w:val="ar_AE" w:bidi="ar_AE"/>
        </w:rPr>
        <w:t>"أتساءل ما الذي يفكر فيه الرب (يهوه) خلال كل هذا!" أو</w:t>
      </w:r>
    </w:p>
    <w:p>
      <w:pPr>
        <w:pStyle w:val="ListBullet"/>
        <w:bidi/>
        <w:spacing w:line="240" w:lineRule="auto"/>
        <w:ind w:left="720"/>
      </w:pPr>
      <w:r>
        <w:rPr>
          <w:rtl/>
          <w:cs/>
          <w:lang w:val="ar_AE" w:bidi="ar_AE"/>
        </w:rPr>
      </w:r>
      <w:r>
        <w:rPr>
          <w:rtl/>
          <w:cs/>
          <w:lang w:val="ar_AE" w:bidi="ar_AE"/>
        </w:rPr>
        <w:t>"أشعر بالحماس لأن الهيكل قد اكتمل!"</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وحمل الكهنة تابوت العهد عبر القدس وإلى قدس الأقداس. ووضع الكهنة تابوت العهد، ومعه لوحا الحجر اللذان وضعهما موسى في التابوت، تحت الكروبين اللذين بسطا جناحيهما فوق التابوت والعصي.</w:t>
      </w:r>
    </w:p>
    <w:p>
      <w:pPr>
        <w:bidi/>
      </w:pPr>
      <w:r>
        <w:rPr>
          <w:rtl/>
          <w:cs/>
          <w:lang w:val="ar_AE" w:bidi="ar_AE"/>
        </w:rPr>
      </w:r>
      <w:r>
        <w:rPr>
          <w:rtl/>
          <w:cs/>
          <w:lang w:val="ar_AE" w:bidi="ar_AE"/>
        </w:rPr>
        <w:t>أوقفوا التمثيل. اسألوا الأشخاص الذين يؤدون دور الكهنة: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"أشعر بارتياح شديد لأننا أحضرنا التابوت إلى هنا بأمان!" أو</w:t>
      </w:r>
    </w:p>
    <w:p>
      <w:pPr>
        <w:pStyle w:val="ListBullet"/>
        <w:bidi/>
        <w:spacing w:line="240" w:lineRule="auto"/>
        <w:ind w:left="720"/>
      </w:pPr>
      <w:r>
        <w:rPr>
          <w:rtl/>
          <w:cs/>
          <w:lang w:val="ar_AE" w:bidi="ar_AE"/>
        </w:rPr>
      </w:r>
      <w:r>
        <w:rPr>
          <w:rtl/>
          <w:cs/>
          <w:lang w:val="ar_AE" w:bidi="ar_AE"/>
        </w:rPr>
        <w:t>"أشعر بالرهبة أمام الكروبين!" أو</w:t>
      </w:r>
    </w:p>
    <w:p>
      <w:pPr>
        <w:pStyle w:val="ListBullet"/>
        <w:bidi/>
        <w:spacing w:line="240" w:lineRule="auto"/>
        <w:ind w:left="720"/>
      </w:pPr>
      <w:r>
        <w:rPr>
          <w:rtl/>
          <w:cs/>
          <w:lang w:val="ar_AE" w:bidi="ar_AE"/>
        </w:rPr>
      </w:r>
      <w:r>
        <w:rPr>
          <w:rtl/>
          <w:cs/>
          <w:lang w:val="ar_AE" w:bidi="ar_AE"/>
        </w:rPr>
        <w:t>"يجب أن أتأكد من إغلاق الستار".</w:t>
      </w:r>
    </w:p>
    <w:p>
      <w:pPr>
        <w:pStyle w:val="ListBullet"/>
        <w:bidi/>
        <w:spacing w:line="240" w:lineRule="auto"/>
        <w:ind w:left="720"/>
      </w:pPr>
      <w:r>
        <w:rPr>
          <w:rtl/>
          <w:cs/>
          <w:lang w:val="ar_AE" w:bidi="ar_AE"/>
        </w:rPr>
      </w:r>
      <w:r>
        <w:rPr>
          <w:rtl/>
          <w:cs/>
          <w:lang w:val="ar_AE" w:bidi="ar_AE"/>
        </w:rPr>
        <w:t xml:space="preserve">واصِلوا التمثيل. </w:t>
      </w:r>
    </w:p>
    <w:p>
      <w:pPr>
        <w:pStyle w:val="ListBullet"/>
        <w:bidi/>
        <w:spacing w:line="240" w:lineRule="auto"/>
        <w:ind w:left="720"/>
      </w:pPr>
      <w:r>
        <w:rPr>
          <w:rtl/>
          <w:cs/>
          <w:lang w:val="ar_AE" w:bidi="ar_AE"/>
        </w:rPr>
      </w:r>
      <w:r>
        <w:rPr>
          <w:rtl/>
          <w:cs/>
          <w:lang w:val="ar_AE" w:bidi="ar_AE"/>
        </w:rPr>
        <w:t>وبعد أن ترك الكهنة تابوت العهد في قدس الأقداس، ملأ سحابُ الهيكلِ كله. وكان السحاب يمثل حضور الرب (يهوه)، وأظهر الرب (يهوه) أنه مسرور بالهيكل. وكان السحاب كثيفًا جدًا حتى إن الكهنة لم يستطيعوا الدخول إلى الهيكل لأداء واجباتهم الكهنوتية. وملأ حضور الرب (يهوه) الهيكل، وتمكن جميع الشعب من أن يروا أن الرب (يهوه) مسرور، وأن الرب (يهوه) أصبح الآن في الهيكل.</w:t>
      </w:r>
    </w:p>
    <w:p>
      <w:pPr>
        <w:bidi/>
      </w:pPr>
      <w:r>
        <w:rPr>
          <w:rtl/>
          <w:cs/>
          <w:lang w:val="ar_AE" w:bidi="ar_AE"/>
        </w:rPr>
      </w:r>
      <w:r>
        <w:rPr>
          <w:rtl/>
          <w:cs/>
          <w:lang w:val="ar_AE" w:bidi="ar_AE"/>
        </w:rPr>
        <w:t>اسألوا الشخص الذي يؤدي دور الرب: "بمَ تشعر أو فيمَ تفكّر؟" قد يجيب بعبارات مثل:</w:t>
      </w:r>
    </w:p>
    <w:p>
      <w:pPr>
        <w:pStyle w:val="ListBullet"/>
        <w:bidi/>
        <w:spacing w:line="240" w:lineRule="auto"/>
        <w:ind w:left="720"/>
      </w:pPr>
      <w:r>
        <w:rPr>
          <w:rtl/>
          <w:cs/>
          <w:lang w:val="ar_AE" w:bidi="ar_AE"/>
        </w:rPr>
      </w:r>
      <w:r>
        <w:rPr>
          <w:rtl/>
          <w:cs/>
          <w:lang w:val="ar_AE" w:bidi="ar_AE"/>
        </w:rPr>
        <w:t>"لقد أكرمني الملك سليمان وأطاعني حقًا!" أو</w:t>
      </w:r>
    </w:p>
    <w:p>
      <w:pPr>
        <w:pStyle w:val="ListBullet"/>
        <w:bidi/>
        <w:spacing w:line="240" w:lineRule="auto"/>
        <w:ind w:left="720"/>
      </w:pPr>
      <w:r>
        <w:rPr>
          <w:rtl/>
          <w:cs/>
          <w:lang w:val="ar_AE" w:bidi="ar_AE"/>
        </w:rPr>
      </w:r>
      <w:r>
        <w:rPr>
          <w:rtl/>
          <w:cs/>
          <w:lang w:val="ar_AE" w:bidi="ar_AE"/>
        </w:rPr>
        <w:t xml:space="preserve">"كل شيء يبدو تمامًا كما أردته!" أو </w:t>
      </w:r>
    </w:p>
    <w:p>
      <w:pPr>
        <w:pStyle w:val="ListBullet"/>
        <w:bidi/>
        <w:spacing w:line="240" w:lineRule="auto"/>
        <w:ind w:left="720"/>
      </w:pPr>
      <w:r>
        <w:rPr>
          <w:rtl/>
          <w:cs/>
          <w:lang w:val="ar_AE" w:bidi="ar_AE"/>
        </w:rPr>
      </w:r>
      <w:r>
        <w:rPr>
          <w:rtl/>
          <w:cs/>
          <w:lang w:val="ar_AE" w:bidi="ar_AE"/>
        </w:rPr>
        <w:t>"أنا أحب الملك سليمان وشعب إسرائيل!"</w:t>
      </w:r>
    </w:p>
    <w:p>
      <w:pPr>
        <w:bidi/>
      </w:pPr>
      <w:r>
        <w:rPr>
          <w:rtl/>
          <w:cs/>
          <w:lang w:val="ar_AE" w:bidi="ar_AE"/>
        </w:rPr>
      </w:r>
      <w:r>
        <w:rPr>
          <w:rtl/>
          <w:cs/>
          <w:lang w:val="ar_AE" w:bidi="ar_AE"/>
        </w:rPr>
        <w:t>اسألوا الأشخاص الذين يؤدون دور الكهنة: "بمَ تشعرون أو فيمَ تفكرون؟" قد يجيبون بعبارات مثل:</w:t>
      </w:r>
    </w:p>
    <w:p>
      <w:pPr>
        <w:pStyle w:val="ListBullet"/>
        <w:bidi/>
        <w:spacing w:line="240" w:lineRule="auto"/>
        <w:ind w:left="720"/>
      </w:pPr>
      <w:r>
        <w:rPr>
          <w:rtl/>
          <w:cs/>
          <w:lang w:val="ar_AE" w:bidi="ar_AE"/>
        </w:rPr>
      </w:r>
      <w:r>
        <w:rPr>
          <w:rtl/>
          <w:cs/>
          <w:lang w:val="ar_AE" w:bidi="ar_AE"/>
        </w:rPr>
        <w:t>"كيف يمكننا أن نؤدي واجباتنا في الهيكل إذا لم نستطع الدخول؟" أو</w:t>
      </w:r>
    </w:p>
    <w:p>
      <w:pPr>
        <w:pStyle w:val="ListBullet"/>
        <w:bidi/>
        <w:spacing w:line="240" w:lineRule="auto"/>
        <w:ind w:left="720"/>
      </w:pPr>
      <w:r>
        <w:rPr>
          <w:rtl/>
          <w:cs/>
          <w:lang w:val="ar_AE" w:bidi="ar_AE"/>
        </w:rPr>
      </w:r>
      <w:r>
        <w:rPr>
          <w:rtl/>
          <w:cs/>
          <w:lang w:val="ar_AE" w:bidi="ar_AE"/>
        </w:rPr>
        <w:t>"أستطيع أن أشعر بحضور الرب (يهوه) هنا!" أو</w:t>
      </w:r>
    </w:p>
    <w:p>
      <w:pPr>
        <w:pStyle w:val="ListBullet"/>
        <w:bidi/>
        <w:spacing w:line="240" w:lineRule="auto"/>
        <w:ind w:left="720"/>
      </w:pPr>
      <w:r>
        <w:rPr>
          <w:rtl/>
          <w:cs/>
          <w:lang w:val="ar_AE" w:bidi="ar_AE"/>
        </w:rPr>
      </w:r>
      <w:r>
        <w:rPr>
          <w:rtl/>
          <w:cs/>
          <w:lang w:val="ar_AE" w:bidi="ar_AE"/>
        </w:rPr>
        <w:t>"يجب أن نساعد شعب إسرائيل على فهم ما يحدث".</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الملوك الأول ٨: ١–١١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في هذا المقطع، يستدعي الملك سليمان شيوخ شعب إسرائيل ورؤساءهم أو قادتهم. ويشرف الشيوخ على جميع أفراد شعب إسرائيل. أما الرؤساء فهم قادة مجموعات أو أسباط مختلفة من الشعب. على الرغم من أن الراوي لا يخبرنا باسم هذا العيد، فإن الملك سليمان يختار أن يفعل ذلك في الشهر السابع، في أثناء عيد المظال. تذكروا أن شعب إسرائيل كان يحتفل بعيد المظال ليتذكروا كيف وفر لهم الرب (يهوه) مأوى بعد خروجهم من مصر.</w:t>
      </w:r>
    </w:p>
    <w:p>
      <w:pPr>
        <w:bidi/>
      </w:pPr>
      <w:r>
        <w:rPr>
          <w:rtl/>
          <w:cs/>
          <w:lang w:val="ar_AE" w:bidi="ar_AE"/>
        </w:rPr>
      </w:r>
      <w:r>
        <w:rPr>
          <w:rtl/>
          <w:cs/>
          <w:lang w:val="ar_AE" w:bidi="ar_AE"/>
        </w:rPr>
        <w:t xml:space="preserve">أوقِفوا الاستماع هنا وناقشوا كمجموعة الكلمات أو العبارات التي ستستخدمونها </w:t>
      </w:r>
      <w:r>
        <w:rPr>
          <w:b/>
          <w:rtl/>
          <w:cs/>
          <w:lang w:val="ar_AE" w:bidi="ar_AE"/>
        </w:rPr>
        <w:t>للرؤساء</w:t>
      </w:r>
      <w:r>
        <w:rPr>
          <w:rtl/>
          <w:cs/>
          <w:lang w:val="ar_AE" w:bidi="ar_AE"/>
        </w:rPr>
        <w:t xml:space="preserve"> </w:t>
      </w:r>
      <w:r>
        <w:rPr>
          <w:b/>
          <w:rtl/>
          <w:cs/>
          <w:lang w:val="ar_AE" w:bidi="ar_AE"/>
        </w:rPr>
        <w:t>والشيوخ</w:t>
      </w:r>
      <w:r>
        <w:rPr>
          <w:rtl/>
          <w:cs/>
          <w:lang w:val="ar_AE" w:bidi="ar_AE"/>
        </w:rPr>
        <w:t xml:space="preserve"> </w:t>
      </w:r>
      <w:r>
        <w:rPr>
          <w:b/>
          <w:rtl/>
          <w:cs/>
          <w:lang w:val="ar_AE" w:bidi="ar_AE"/>
        </w:rPr>
        <w:t>وعيد المظال</w:t>
      </w:r>
      <w:r>
        <w:rPr>
          <w:rtl/>
          <w:cs/>
          <w:lang w:val="ar_AE" w:bidi="ar_AE"/>
        </w:rPr>
        <w:t>، إذا اخترتم استخدام اسم العيد. ابحثوا عن الكلمات «الملك» و«إسرائيل» و«الشيوخ» و«عيد المظال» في قاموس الكلمات الرئيسية لمزيد من المعلومات.</w:t>
      </w:r>
    </w:p>
    <w:p>
      <w:pPr>
        <w:bidi/>
      </w:pPr>
      <w:r>
        <w:rPr>
          <w:rtl/>
          <w:cs/>
          <w:lang w:val="ar_AE" w:bidi="ar_AE"/>
        </w:rPr>
      </w:r>
      <w:r>
        <w:rPr>
          <w:rtl/>
          <w:cs/>
          <w:lang w:val="ar_AE" w:bidi="ar_AE"/>
        </w:rPr>
        <w:t xml:space="preserve">يريد الملك سليمان من </w:t>
      </w:r>
      <w:r>
        <w:rPr>
          <w:b/>
          <w:rtl/>
          <w:cs/>
          <w:lang w:val="ar_AE" w:bidi="ar_AE"/>
        </w:rPr>
        <w:t>الكهنة</w:t>
      </w:r>
      <w:r>
        <w:rPr>
          <w:rtl/>
          <w:cs/>
          <w:lang w:val="ar_AE" w:bidi="ar_AE"/>
        </w:rPr>
        <w:t xml:space="preserve"> واللاويين الآخرين أن يحضروا </w:t>
      </w:r>
      <w:r>
        <w:rPr>
          <w:b/>
          <w:rtl/>
          <w:cs/>
          <w:lang w:val="ar_AE" w:bidi="ar_AE"/>
        </w:rPr>
        <w:t>تابوت العهد</w:t>
      </w:r>
      <w:r>
        <w:rPr>
          <w:rtl/>
          <w:cs/>
          <w:lang w:val="ar_AE" w:bidi="ar_AE"/>
        </w:rPr>
        <w:t xml:space="preserve"> و</w:t>
      </w:r>
      <w:r>
        <w:rPr>
          <w:b/>
          <w:rtl/>
          <w:cs/>
          <w:lang w:val="ar_AE" w:bidi="ar_AE"/>
        </w:rPr>
        <w:t>خيمة الاجتماع</w:t>
      </w:r>
      <w:r>
        <w:rPr>
          <w:rtl/>
          <w:cs/>
          <w:lang w:val="ar_AE" w:bidi="ar_AE"/>
        </w:rPr>
        <w:t xml:space="preserve">، المعروفة أيضًا باسم </w:t>
      </w:r>
      <w:r>
        <w:rPr>
          <w:b/>
          <w:rtl/>
          <w:cs/>
          <w:lang w:val="ar_AE" w:bidi="ar_AE"/>
        </w:rPr>
        <w:t>الخيمة</w:t>
      </w:r>
      <w:r>
        <w:rPr>
          <w:rtl/>
          <w:cs/>
          <w:lang w:val="ar_AE" w:bidi="ar_AE"/>
        </w:rPr>
        <w:t>، وآنية الخيمة «</w:t>
      </w:r>
      <w:r>
        <w:rPr>
          <w:b/>
          <w:rtl/>
          <w:cs/>
          <w:lang w:val="ar_AE" w:bidi="ar_AE"/>
        </w:rPr>
        <w:t>المقدسة</w:t>
      </w:r>
      <w:r>
        <w:rPr>
          <w:rtl/>
          <w:cs/>
          <w:lang w:val="ar_AE" w:bidi="ar_AE"/>
        </w:rPr>
        <w:t xml:space="preserve">» أو الخاصة بها، من مكانها في أورشليم، التي تُسمى أيضًا صهيون، إلى الشمال، إلى المكان الذي بنى فيه الملك سليمان </w:t>
      </w:r>
      <w:r>
        <w:rPr>
          <w:b/>
          <w:rtl/>
          <w:cs/>
          <w:lang w:val="ar_AE" w:bidi="ar_AE"/>
        </w:rPr>
        <w:t>الهيكل</w:t>
      </w:r>
      <w:r>
        <w:rPr>
          <w:rtl/>
          <w:cs/>
          <w:lang w:val="ar_AE" w:bidi="ar_AE"/>
        </w:rPr>
        <w:t>. تذكروا أن الكهنة واللاويين كانوا جميعًا من سبط لاوي. كان الكهنة يقدمون الذبائح للرب (يهوه) من أجل شعب إسرائيل. أما اللاويون الآخرون فكانوا يخدمون في الهيكل بطرق أخرى، مثل عزف الموسيقى والترنيم وأداء مهام أخرى في الهيكل. كان تابوت العهد صندوقًا مستطيل الشكل مصنوعًا من الخشب ومغطى بالذهب. وكان حضور الرب (يهوه) يستقر فوق التابوت على كرسي الرحمة. وكانت الخيمة هي الخيمة المتنقلة التي كان حضور الرب (يهوه) يستقر فيها. أما الهيكل فأصبح البناء الدائم لحضور الرب (يهوه) ولتابوت العهد. استخدموا الكلمات أو العبارات نفسها التي استخدمتموها في المقاطع السابقة للمقدس والكهنة وتابوت العهد والهيكل. للمزيد من المعلومات عن المقدس والكهنة واللاويين وتابوت العهد والخيمة والهيكل، ارجعوا إلى قاموس الكلمات الرئيسية.</w:t>
      </w:r>
    </w:p>
    <w:p>
      <w:pPr>
        <w:bidi/>
      </w:pPr>
      <w:r>
        <w:rPr>
          <w:rtl/>
          <w:cs/>
          <w:lang w:val="ar_AE" w:bidi="ar_AE"/>
        </w:rPr>
      </w:r>
      <w:r>
        <w:rPr>
          <w:rtl/>
          <w:cs/>
          <w:lang w:val="ar_AE" w:bidi="ar_AE"/>
        </w:rPr>
        <w:t xml:space="preserve">أوقِفوا الاستماع هنا وناقشوا كمجموعة الكلمات أو العبارات التي ستستخدمونها </w:t>
      </w:r>
      <w:r>
        <w:rPr>
          <w:b/>
          <w:rtl/>
          <w:cs/>
          <w:lang w:val="ar_AE" w:bidi="ar_AE"/>
        </w:rPr>
        <w:t>لصهيون</w:t>
      </w:r>
      <w:r>
        <w:rPr>
          <w:rtl/>
          <w:cs/>
          <w:lang w:val="ar_AE" w:bidi="ar_AE"/>
        </w:rPr>
        <w:t xml:space="preserve"> </w:t>
      </w:r>
      <w:r>
        <w:rPr>
          <w:b/>
          <w:rtl/>
          <w:cs/>
          <w:lang w:val="ar_AE" w:bidi="ar_AE"/>
        </w:rPr>
        <w:t>واللاويين</w:t>
      </w:r>
      <w:r>
        <w:rPr>
          <w:rtl/>
          <w:cs/>
          <w:lang w:val="ar_AE" w:bidi="ar_AE"/>
        </w:rPr>
        <w:t xml:space="preserve">. ابحثوا عن «اللاويين» و«صهيون» في قاموس الكلمات الرئيسية لمزيد من المعلومات. إذا كنتم قد ترجمتم هاتين الكلمتين بالفعل في سِفر آخر من الكتاب المُقدَّس، استخدموا الكلمتين نفسيهما اللتين استخدمتموهما هناك. أوقِفوا الاستماع إلى هذا التسجيل الصوتي هنا. </w:t>
      </w:r>
    </w:p>
    <w:p>
      <w:pPr>
        <w:bidi/>
      </w:pPr>
      <w:r>
        <w:rPr>
          <w:rtl/>
          <w:cs/>
          <w:lang w:val="ar_AE" w:bidi="ar_AE"/>
        </w:rPr>
      </w:r>
      <w:r>
        <w:rPr>
          <w:rtl/>
          <w:cs/>
          <w:lang w:val="ar_AE" w:bidi="ar_AE"/>
        </w:rPr>
        <w:t xml:space="preserve">يقدم شعب إسرائيل من البقر والغنم عددًا كبيرًا جدًا من الذبائح، حتى إنه لا يستطيع أحد أن يحصي جميع الحيوانات. استخدموا الكلمة أو العبارة نفسها التي استخدمتموها في المقاطع السابقة </w:t>
      </w:r>
      <w:r>
        <w:rPr>
          <w:b/>
          <w:rtl/>
          <w:cs/>
          <w:lang w:val="ar_AE" w:bidi="ar_AE"/>
        </w:rPr>
        <w:t>للتعبير</w:t>
      </w:r>
      <w:r>
        <w:rPr>
          <w:rtl/>
          <w:cs/>
          <w:lang w:val="ar_AE" w:bidi="ar_AE"/>
        </w:rPr>
        <w:t xml:space="preserve"> عن تقديم الذبائح. للمزيد من المعلومات عن الذبيحة، انظروا قاموس الكلمات الرئيسية.</w:t>
      </w:r>
    </w:p>
    <w:p>
      <w:pPr>
        <w:bidi/>
      </w:pPr>
      <w:r>
        <w:rPr>
          <w:rtl/>
          <w:cs/>
          <w:lang w:val="ar_AE" w:bidi="ar_AE"/>
        </w:rPr>
      </w:r>
      <w:r>
        <w:rPr>
          <w:rtl/>
          <w:cs/>
          <w:lang w:val="ar_AE" w:bidi="ar_AE"/>
        </w:rPr>
        <w:t xml:space="preserve">يدخل الكهنة بتابوت العهد عبر </w:t>
      </w:r>
      <w:r>
        <w:rPr>
          <w:b/>
          <w:rtl/>
          <w:cs/>
          <w:lang w:val="ar_AE" w:bidi="ar_AE"/>
        </w:rPr>
        <w:t>القدس</w:t>
      </w:r>
      <w:r>
        <w:rPr>
          <w:rtl/>
          <w:cs/>
          <w:lang w:val="ar_AE" w:bidi="ar_AE"/>
        </w:rPr>
        <w:t xml:space="preserve"> إلى </w:t>
      </w:r>
      <w:r>
        <w:rPr>
          <w:b/>
          <w:rtl/>
          <w:cs/>
          <w:lang w:val="ar_AE" w:bidi="ar_AE"/>
        </w:rPr>
        <w:t>قدس الأقداس</w:t>
      </w:r>
      <w:r>
        <w:rPr>
          <w:rtl/>
          <w:cs/>
          <w:lang w:val="ar_AE" w:bidi="ar_AE"/>
        </w:rPr>
        <w:t xml:space="preserve">، أو </w:t>
      </w:r>
      <w:r>
        <w:rPr>
          <w:b/>
          <w:rtl/>
          <w:cs/>
          <w:lang w:val="ar_AE" w:bidi="ar_AE"/>
        </w:rPr>
        <w:t>المحراب الداخلي</w:t>
      </w:r>
      <w:r>
        <w:rPr>
          <w:rtl/>
          <w:cs/>
          <w:lang w:val="ar_AE" w:bidi="ar_AE"/>
        </w:rPr>
        <w:t xml:space="preserve">. ويضع الكهنة تابوت العهد تحت </w:t>
      </w:r>
      <w:r>
        <w:rPr>
          <w:b/>
          <w:rtl/>
          <w:cs/>
          <w:lang w:val="ar_AE" w:bidi="ar_AE"/>
        </w:rPr>
        <w:t>الكروبين</w:t>
      </w:r>
      <w:r>
        <w:rPr>
          <w:rtl/>
          <w:cs/>
          <w:lang w:val="ar_AE" w:bidi="ar_AE"/>
        </w:rPr>
        <w:t xml:space="preserve"> ذوي الأجنحة التي تمتد فوق طول التابوت كله والعصي التي يُحمل بها. استخدموا الكلمات أو العبارات نفسها التي استخدمتموها في المقاطع السابقة للكروبين والمحراب والقدس وقدس الأقداس. للمزيد من المعلومات عن الكروبين والمحراب والقدس وقدس الأقداس، ارجعوا إلى قاموس الكلمات الرئيسية.</w:t>
      </w:r>
    </w:p>
    <w:p>
      <w:pPr>
        <w:bidi/>
      </w:pPr>
      <w:r>
        <w:rPr>
          <w:rtl/>
          <w:cs/>
          <w:lang w:val="ar_AE" w:bidi="ar_AE"/>
        </w:rPr>
      </w:r>
      <w:r>
        <w:rPr>
          <w:rtl/>
          <w:cs/>
          <w:lang w:val="ar_AE" w:bidi="ar_AE"/>
        </w:rPr>
        <w:t>عندما يخرج الكهنة من قدس الأقداس، يملأ السحاب الهيكل، ويدخل حضور الرب (يهوه) ومجده إلى الهيكل ليستقرا فيه ويبقيا هناك. وكان السحاب كثيفًا جدًا، حتى إن الكهنة لم يستطيعوا أداء واجباتهم الكهنوتية في الهيكل. ويمثل السحاب مجد الرب (يهوه)، أي عظمته وحضوره.</w:t>
      </w:r>
    </w:p>
    <w:p>
      <w:pPr>
        <w:bidi/>
      </w:pPr>
      <w:r>
        <w:rPr>
          <w:rtl/>
          <w:cs/>
          <w:lang w:val="ar_AE" w:bidi="ar_AE"/>
        </w:rPr>
      </w:r>
      <w:r>
        <w:rPr>
          <w:rtl/>
          <w:cs/>
          <w:lang w:val="ar_AE" w:bidi="ar_AE"/>
        </w:rPr>
        <w:t xml:space="preserve">أوقِفوا الاستماع هنا وناقشوا كمجموعة الكلمات أو العبارات التي ستستخدمونها </w:t>
      </w:r>
      <w:r>
        <w:rPr>
          <w:b/>
          <w:rtl/>
          <w:cs/>
          <w:lang w:val="ar_AE" w:bidi="ar_AE"/>
        </w:rPr>
        <w:t>للسحاب</w:t>
      </w:r>
      <w:r>
        <w:rPr>
          <w:rtl/>
          <w:cs/>
          <w:lang w:val="ar_AE" w:bidi="ar_AE"/>
        </w:rPr>
        <w:t xml:space="preserve"> </w:t>
      </w:r>
      <w:r>
        <w:rPr>
          <w:b/>
          <w:rtl/>
          <w:cs/>
          <w:lang w:val="ar_AE" w:bidi="ar_AE"/>
        </w:rPr>
        <w:t>والمجد</w:t>
      </w:r>
      <w:r>
        <w:rPr>
          <w:rtl/>
          <w:cs/>
          <w:lang w:val="ar_AE" w:bidi="ar_AE"/>
        </w:rPr>
        <w:t>. ابحثوا عن «المجد» و«الرب (يهوه)» في قاموس الكلمات الرئيسية لمزيد من المعلومات. إذا كنتم قد ترجمتم هذه الكلمات فعلًا في سِفر آخر من الكتاب المقدس، استخدموا الكلمات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8:12–21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ملوك الأول ٨: ١٢–٢١ واحفظوه في قلوبكم.</w:t>
      </w:r>
    </w:p>
    <w:p>
      <w:pPr>
        <w:bidi/>
      </w:pPr>
      <w:r>
        <w:rPr>
          <w:rtl/>
          <w:cs/>
          <w:lang w:val="ar_AE" w:bidi="ar_AE"/>
        </w:rPr>
      </w:r>
      <w:r>
        <w:rPr>
          <w:rtl/>
          <w:cs/>
          <w:lang w:val="ar_AE" w:bidi="ar_AE"/>
        </w:rPr>
        <w:t xml:space="preserve">استمعوا إلى النسخة الصوتية من سفر الملوك الأول ٨: ١٢–٢١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الملوك الأول ٨: ١٢–٢١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المقطع السابق، رأى الرب (يهوه) كل ما فعله الملك سليمان وشعب إسرائيل. وعندما وضع الكهنة تابوت العهد في قدس الأقداس، استجاب الرب (يهوه) عندما ملأ الهيكل بسحاب كثيف. وفي هذا المقطع، يتحدث الملك سليمان إلى الرب (يهوه) في صلاة، ثم يخاطب شعب إسرائيل استجابة لحضور الرب (يهوه) في الهيكل.</w:t>
      </w:r>
    </w:p>
    <w:p>
      <w:pPr>
        <w:bidi/>
      </w:pPr>
      <w:r>
        <w:rPr>
          <w:rtl/>
          <w:cs/>
          <w:lang w:val="ar_AE" w:bidi="ar_AE"/>
        </w:rPr>
      </w:r>
      <w:r>
        <w:rPr>
          <w:rtl/>
          <w:cs/>
          <w:lang w:val="ar_AE" w:bidi="ar_AE"/>
        </w:rPr>
        <w:t xml:space="preserve">أوقِفوا الاستماع إلى هذا التسجيل الصوتي هنا، وراجعوا صورة هيكل الملك سليمان. أوقِفوا الاستماع إلى هذا التسجيل الصوتي هنا. </w:t>
      </w:r>
    </w:p>
    <w:p>
      <w:pPr>
        <w:bidi/>
      </w:pPr>
      <w:r>
        <w:rPr>
          <w:rtl/>
          <w:cs/>
          <w:lang w:val="ar_AE" w:bidi="ar_AE"/>
        </w:rPr>
      </w:r>
      <w:r>
        <w:rPr>
          <w:rtl/>
          <w:cs/>
          <w:lang w:val="ar_AE" w:bidi="ar_AE"/>
        </w:rPr>
        <w:t>هذا المقطع يكاد يكون مطابقًا تمامًا للمقطع الوارد في سفر أخبار الأيام الثاني ٦: ١–١١، والذي ربما تكونون قد ترجمتموه من قبل.</w:t>
      </w:r>
    </w:p>
    <w:p>
      <w:pPr>
        <w:bidi/>
      </w:pPr>
      <w:r>
        <w:rPr>
          <w:rtl/>
          <w:cs/>
          <w:lang w:val="ar_AE" w:bidi="ar_AE"/>
        </w:rPr>
      </w:r>
      <w:r>
        <w:rPr>
          <w:rtl/>
          <w:cs/>
          <w:lang w:val="ar_AE" w:bidi="ar_AE"/>
        </w:rPr>
        <w:t xml:space="preserve">أوقِفوا الاستماع إلى هذا التسجيل الصوتي هنا، ونفذوا هذا النشاط كمجموعة: إذا كنتم قد ترجمتم بالفعل أخبار الأيام الثاني ٦: ١–١١، فاستمعوا إلى ترجمتكم لذلك المقطع. أوقِفوا الاستماع إلى هذا التسجيل الصوتي هنا. </w:t>
      </w:r>
    </w:p>
    <w:p>
      <w:pPr>
        <w:bidi/>
      </w:pPr>
      <w:r>
        <w:rPr>
          <w:rtl/>
          <w:cs/>
          <w:lang w:val="ar_AE" w:bidi="ar_AE"/>
        </w:rPr>
      </w:r>
      <w:r>
        <w:rPr>
          <w:rtl/>
          <w:cs/>
          <w:lang w:val="ar_AE" w:bidi="ar_AE"/>
        </w:rPr>
        <w:t>يبدأ الملك سليمان صلاته عندما ينطق بالكلمات التي سبق أن قالها الرب (يهوه). ففي سفر اللاويين، تحدث الرب (يهوه) إلى موسى وأمره ألا يسمح لأخيه هارون بالدخول إلى قدس الأقداس. وقال الرب (يهوه) أيضًا إنه سيأتي في سحاب مظلم إلى قدس الأقداس فوق تابوت العهد. وتذكرون أن الرب (يهوه) فعل الشيء نفسه في الخيمة عندما كان موسى يقود بني إسرائيل في البرية. وكانت هذه علامة على رضا الرب (يهوه) عن الخيمة وعلى حضوره فيها. ويدرك الملك سليمان ذلك، فيخبر الرب (يهوه) أنه بنى هيكلًا عظيمًا للرب (يهوه) ليسكن فيه إلى الأبد.</w:t>
      </w:r>
    </w:p>
    <w:p>
      <w:pPr>
        <w:bidi/>
      </w:pPr>
      <w:r>
        <w:rPr>
          <w:rtl/>
          <w:cs/>
          <w:lang w:val="ar_AE" w:bidi="ar_AE"/>
        </w:rPr>
      </w:r>
      <w:r>
        <w:rPr>
          <w:rtl/>
          <w:cs/>
          <w:lang w:val="ar_AE" w:bidi="ar_AE"/>
        </w:rPr>
        <w:t xml:space="preserve">أوقِفوا الاستماع إلى هذا التسجيل الصوتي هنا، وناقشوا هذا السؤال كمجموعة: تذكروا أن شعب إسرائيل كان على الأرجح يعرف قصة موسى وحضور الرب (يهوه) في الخيمة. كيف تظنون أن الناس شعروا عندما رأوا الرب (يهوه) يأتي في سحاب بهذه الطريقة؟ كيف سيكون شعوركم إذا رأيتم هذا بأنفسكم، بدلًا من أن تسمعوا عنه فقط؟ أوقِفوا الاستماع إلى هذا التسجيل الصوتي هنا. </w:t>
      </w:r>
    </w:p>
    <w:p>
      <w:pPr>
        <w:bidi/>
      </w:pPr>
      <w:r>
        <w:rPr>
          <w:rtl/>
          <w:cs/>
          <w:lang w:val="ar_AE" w:bidi="ar_AE"/>
        </w:rPr>
      </w:r>
      <w:r>
        <w:rPr>
          <w:rtl/>
          <w:cs/>
          <w:lang w:val="ar_AE" w:bidi="ar_AE"/>
        </w:rPr>
        <w:t>بعد أن يصلي الملك سليمان إلى الرب (يهوه)، يلتفت عن الهيكل ويواجه الجماعة، أي مجموعة شعب إسرائيل. والجماعات هي مجموعات كبيرة من الناس يجتمعون لسبب مشترك. ثم يبارك الملك سليمان الشعب. ومرة أخرى، يفعل الملك سليمان الشيء نفسه الذي فعله موسى عند الخيمة. فقد رأى الملك سليمان كل ما حدث، وأكرم الرب (يهوه)، ثم أعلن بركات الرب (يهوه) على شعب إسرائيل.</w:t>
      </w:r>
    </w:p>
    <w:p>
      <w:pPr>
        <w:bidi/>
      </w:pPr>
      <w:r>
        <w:rPr>
          <w:rtl/>
          <w:cs/>
          <w:lang w:val="ar_AE" w:bidi="ar_AE"/>
        </w:rPr>
      </w:r>
      <w:r>
        <w:rPr>
          <w:rtl/>
          <w:cs/>
          <w:lang w:val="ar_AE" w:bidi="ar_AE"/>
        </w:rPr>
        <w:t xml:space="preserve">أوقِفوا الاستماع إلى هذا التسجيل الصوتي هنا، وناقشوا هذا السؤال كمجموعة: فكروا في أهم شخص أو أشهر شخص في بلدكم. قد يكون هذا الشخص ملكًا أو قائدًا. كيف سيكون شعوركم إذا اعترف هذا الشخص بكم وتحدث إليكم بكلمات طيبة؟ في ثقافتكم، كيف يبارك القادة الآخرين أو يكرمونهم؟ أوقِفوا الاستماع إلى هذا التسجيل الصوتي هنا. </w:t>
      </w:r>
    </w:p>
    <w:p>
      <w:pPr>
        <w:bidi/>
      </w:pPr>
      <w:r>
        <w:rPr>
          <w:rtl/>
          <w:cs/>
          <w:lang w:val="ar_AE" w:bidi="ar_AE"/>
        </w:rPr>
      </w:r>
      <w:r>
        <w:rPr>
          <w:rtl/>
          <w:cs/>
          <w:lang w:val="ar_AE" w:bidi="ar_AE"/>
        </w:rPr>
        <w:t>يبدأ الملك سليمان صلاته بتسبيح الرب (يهوه)، إله إسرائيل. ويذكّر الملك سليمان بني إسرائيل بأنهم شعب الرب (يهوه) الخاص. ويهوه هو إله بني إسرائيل. ويقول الملك سليمان إنه يسبح الرب (يهوه) لأن الرب (يهوه) قد تمم وعوده بيده، أي بقوته. فقد وفى الرب (يهوه) بوعده لأبي سليمان، الملك داود، بأن يكون سليمان ملكًا وأن يبني الهيكل. ويريد الملك سليمان على الأرجح أن يذكّر الشعب بأن الرب (يهوه) أمين ويمكن الوثوق به.</w:t>
      </w:r>
    </w:p>
    <w:p>
      <w:pPr>
        <w:bidi/>
      </w:pPr>
      <w:r>
        <w:rPr>
          <w:rtl/>
          <w:cs/>
          <w:lang w:val="ar_AE" w:bidi="ar_AE"/>
        </w:rPr>
      </w:r>
      <w:r>
        <w:rPr>
          <w:rtl/>
          <w:cs/>
          <w:lang w:val="ar_AE" w:bidi="ar_AE"/>
        </w:rPr>
        <w:t>وفي القسم التالي، ينطق الملك سليمان بالكلمات التي سبق أن قالها الرب (يهوه). ويقتبس الملك سليمان كلام الرب (يهوه) عندما يقول: "منذُ يومَ أخرَجتُ شَعبي إسرائيلَ مِنْ مِصرَ لم أختَرْ مدينةً مِنْ جميعِ أسباطِ إسرائيلَ لبِناءِ بَيتٍ ليكونَ اسمي هناكَ، بل إنَّما اختَرتُ داوُدَ ليكونَ علَى شَعبي إسرائيلَ."</w:t>
      </w:r>
    </w:p>
    <w:p>
      <w:pPr>
        <w:bidi/>
      </w:pPr>
      <w:r>
        <w:rPr>
          <w:rtl/>
          <w:cs/>
          <w:lang w:val="ar_AE" w:bidi="ar_AE"/>
        </w:rPr>
      </w:r>
      <w:r>
        <w:rPr>
          <w:rtl/>
          <w:cs/>
          <w:lang w:val="ar_AE" w:bidi="ar_AE"/>
        </w:rPr>
        <w:t>في هذا الجزء من المقطع، يشارك الملك سليمان على الأرجح ما قاله الرب (يهوه) للملك داود ليشرح لماذا لم يبن الملك داود الهيكل في وقت أبكر. فقد أراد الرب (يهوه) من الملك داود أن يحكم شعب إسرائيل، لكنه لم يعطِ الملك داود الإذن أو التعليمات لبناء هيكل.</w:t>
      </w:r>
    </w:p>
    <w:p>
      <w:pPr>
        <w:bidi/>
      </w:pPr>
      <w:r>
        <w:rPr>
          <w:rtl/>
          <w:cs/>
          <w:lang w:val="ar_AE" w:bidi="ar_AE"/>
        </w:rPr>
      </w:r>
      <w:r>
        <w:rPr>
          <w:rtl/>
          <w:cs/>
          <w:lang w:val="ar_AE" w:bidi="ar_AE"/>
        </w:rPr>
        <w:t xml:space="preserve">أوقِفوا الاستماع إلى هذا التسجيل الصوتي هنا، وناقشوا هذا السؤال كمجموعة: تخيلوا أنكم الملك داود. كيف سيكون شعوركم إذا كنتم ملكًا وتريدون بناء هيكل، لكن الرب (يهوه) لم يسمح لكم بذلك؟ صفوا مشاعركم وأفكاركم. أوقِفوا الاستماع إلى هذا التسجيل الصوتي هنا. </w:t>
      </w:r>
    </w:p>
    <w:p>
      <w:pPr>
        <w:bidi/>
      </w:pPr>
      <w:r>
        <w:rPr>
          <w:rtl/>
          <w:cs/>
          <w:lang w:val="ar_AE" w:bidi="ar_AE"/>
        </w:rPr>
      </w:r>
      <w:r>
        <w:rPr>
          <w:rtl/>
          <w:cs/>
          <w:lang w:val="ar_AE" w:bidi="ar_AE"/>
        </w:rPr>
        <w:t xml:space="preserve">أوقِفوا الاستماع هنا وناقشوا هذا السؤال كمجموعة: في ثقافتكم، من يُسمح له ببناء أو إنشاء أماكن مقدسة، مثل الهياكل؟ ومن يختار متى يكون الوقت أو المكان المناسب لإنشاء هذه الأماكن المقدسة؟ أوقِفوا الاستماع إلى هذا التسجيل الصوتي هنا. </w:t>
      </w:r>
    </w:p>
    <w:p>
      <w:pPr>
        <w:bidi/>
      </w:pPr>
      <w:r>
        <w:rPr>
          <w:rtl/>
          <w:cs/>
          <w:lang w:val="ar_AE" w:bidi="ar_AE"/>
        </w:rPr>
      </w:r>
      <w:r>
        <w:rPr>
          <w:rtl/>
          <w:cs/>
          <w:lang w:val="ar_AE" w:bidi="ar_AE"/>
        </w:rPr>
        <w:t>ثم يقتبس الملك سليمان كلام الرب (يهوه) مرة أخرى ليذكّر شعب إسرائيل بسبب بناء الملك سليمان للهيكل. لم يسمح الرب (يهوه) للملك داود ببناء الهيكل، مع أن الرب (يهوه) كان يحب الملك داود، وكان الملك داود يريد أن يبني الهيكل لإكرام اسم الرب (يهوه). ومع ذلك، كان لدى الرب (يهوه) خطة. فقد أخبر الرب (يهوه) الملك داود أن ابنه، الملك سليمان، هو الذي سيبني الهيكل. وعندما يكرر الملك سليمان كلمات الرب (يهوه)، فإنه يذكّر شعب إسرائيل بأن الرب (يهوه) أمين وأن كل الأمور، بما فيها الوقت، تقع تحت سيطرته.</w:t>
      </w:r>
    </w:p>
    <w:p>
      <w:pPr>
        <w:bidi/>
      </w:pPr>
      <w:r>
        <w:rPr>
          <w:rtl/>
          <w:cs/>
          <w:lang w:val="ar_AE" w:bidi="ar_AE"/>
        </w:rPr>
      </w:r>
      <w:r>
        <w:rPr>
          <w:rtl/>
          <w:cs/>
          <w:lang w:val="ar_AE" w:bidi="ar_AE"/>
        </w:rPr>
        <w:t xml:space="preserve">أوقِفوا الاستماع إلى هذا التسجيل الصوتي هنا، وناقشوا هذا السؤال كمجموعة: احكوا قصة عن وقت ظننتم فيه أن شخصًا ما سيختاركم لدور خاص، لكنه اختار شخصًا آخر بدلًا منكم. شاركوا المجموعة بما شعرتم به. أوقِفوا الاستماع إلى هذا التسجيل الصوتي هنا. </w:t>
      </w:r>
    </w:p>
    <w:p>
      <w:pPr>
        <w:bidi/>
      </w:pPr>
      <w:r>
        <w:rPr>
          <w:rtl/>
          <w:cs/>
          <w:lang w:val="ar_AE" w:bidi="ar_AE"/>
        </w:rPr>
      </w:r>
      <w:r>
        <w:rPr>
          <w:rtl/>
          <w:cs/>
          <w:lang w:val="ar_AE" w:bidi="ar_AE"/>
        </w:rPr>
        <w:t>بعد أن يذكّر الملك سليمان الشعب بما قاله الرب (يهوه)، يؤكد أن ما قاله الرب (يهوه) قد حدث. فقد حفظ الرب (يهوه) جميع وعوده. وسليمان هو الملك، وقد بنى الهيكل للرب (يهوه)، تمامًا كما وعد الرب (يهوه). ووعد الرب (يهوه) بأن يجلس الملك سليمان على العرش ويحكم إسرائيل. والعرش هو مقعد خاص بالملك يُظهر أهمية الملك وسلطانه. ومرة أخرى، يقول الملك سليمان إنه بنى الهيكل "لاسمِ الرَّبِّ إلهِ إسرائيلَ."</w:t>
      </w:r>
    </w:p>
    <w:p>
      <w:pPr>
        <w:bidi/>
      </w:pPr>
      <w:r>
        <w:rPr>
          <w:rtl/>
          <w:cs/>
          <w:lang w:val="ar_AE" w:bidi="ar_AE"/>
        </w:rPr>
      </w:r>
      <w:r>
        <w:rPr>
          <w:rtl/>
          <w:cs/>
          <w:lang w:val="ar_AE" w:bidi="ar_AE"/>
        </w:rPr>
        <w:t xml:space="preserve">أوقِفوا الاستماع إلى هذا التسجيل الصوتي هنا، وانظروا إلى صورة لعرش. أوقِفوا الاستماع إلى هذا التسجيل الصوتي هنا. </w:t>
      </w:r>
    </w:p>
    <w:p>
      <w:pPr>
        <w:bidi/>
      </w:pPr>
      <w:r>
        <w:rPr>
          <w:rtl/>
          <w:cs/>
          <w:lang w:val="ar_AE" w:bidi="ar_AE"/>
        </w:rPr>
      </w:r>
      <w:r>
        <w:rPr>
          <w:rtl/>
          <w:cs/>
          <w:lang w:val="ar_AE" w:bidi="ar_AE"/>
        </w:rPr>
        <w:t>ولإكمال تذكيره للشعب، يوضح الملك سليمان أنه بنى مكانًا يمكن للناس أن يضعوا فيه تابوت العهد. وفي التابوت ألواح الحجر. وتذكّر هذه الألواح بعهد الرب (يهوه) مع شعب إسرائيل بعد أن قاد الرب (يهوه) شعب إسرائيل خارج مصر. ويذكّر الملك سليمان شعب إسرائيل بأن الرب (يهوه) قطع وعودًا مع أجدادهم. وسيفي الرب (يهوه) بتلك الوعود، كما وفى بوعوده لداود.</w:t>
      </w:r>
    </w:p>
    <w:p>
      <w:pPr>
        <w:bidi/>
      </w:pPr>
      <w:r>
        <w:rPr>
          <w:rtl/>
          <w:cs/>
          <w:lang w:val="ar_AE" w:bidi="ar_AE"/>
        </w:rPr>
      </w:r>
      <w:r>
        <w:rPr>
          <w:rtl/>
          <w:cs/>
          <w:lang w:val="ar_AE" w:bidi="ar_AE"/>
        </w:rPr>
        <w:t xml:space="preserve">توقفوا هنا وانظروا إلى صورة تابوت العهد. أوقِفوا الاستماع إلى هذا التسجيل الصوتي هنا. </w:t>
      </w:r>
    </w:p>
    <w:p>
      <w:pPr>
        <w:bidi/>
      </w:pPr>
      <w:r>
        <w:rPr>
          <w:rtl/>
          <w:cs/>
          <w:lang w:val="ar_AE" w:bidi="ar_AE"/>
        </w:rPr>
      </w:r>
      <w:r>
        <w:rPr>
          <w:rtl/>
          <w:cs/>
          <w:lang w:val="ar_AE" w:bidi="ar_AE"/>
        </w:rPr>
        <w:t xml:space="preserve">أوقِفوا الاستماع هنا وانظروا إلى صورة لألواح الحجر. أوقِفوا الاستماع إلى هذا التسجيل الصوتي هنا. </w:t>
      </w:r>
    </w:p>
    <w:p>
      <w:pPr>
        <w:bidi/>
      </w:pPr>
      <w:r>
        <w:rPr>
          <w:rtl/>
          <w:cs/>
          <w:lang w:val="ar_AE" w:bidi="ar_AE"/>
        </w:rPr>
      </w:r>
      <w:r>
        <w:rPr>
          <w:rtl/>
          <w:cs/>
          <w:lang w:val="ar_AE" w:bidi="ar_AE"/>
        </w:rPr>
        <w:t>أوقِفوا الاستماع هنا وناقشوا هذا السؤال كمجموعة: في ثقافتكم، كيف تنقلون المعلومات عبر الأجيال حتى يعرف الناس ما حدث خلال حياة أجدادهم؟ كيف تحتفظون بسجل لكل ما حدث؟</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الملوك الأول ٨: ١٢–٢١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ستقوم المجموعة بمحاولة تصوُّر هذا المقطع. </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يواجه الملك سليمان الهيكل ويتحدث إلى الرب (يهوه).</w:t>
      </w:r>
    </w:p>
    <w:p>
      <w:pPr>
        <w:bidi/>
      </w:pPr>
      <w:r>
        <w:rPr>
          <w:rtl/>
          <w:cs/>
          <w:lang w:val="ar_AE" w:bidi="ar_AE"/>
        </w:rPr>
      </w:r>
      <w:r>
        <w:rPr>
          <w:b/>
          <w:rtl/>
          <w:cs/>
          <w:lang w:val="ar_AE" w:bidi="ar_AE"/>
        </w:rPr>
        <w:t>في المشهد الثاني:</w:t>
      </w:r>
      <w:r>
        <w:rPr>
          <w:rtl/>
          <w:cs/>
          <w:lang w:val="ar_AE" w:bidi="ar_AE"/>
        </w:rPr>
        <w:t xml:space="preserve"> يلتفت الملك سليمان ويبارك شعب إسرائيل. ويذكّر الملك سليمان الشعب بكيفية وفاء الرب (يهوه) بوعوده.</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الراوي</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الملك داود</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هذا المقطع بأكمله، الملك سليمان هو الشخص الوحيد الذي يتحدث. يتحدث الملك سليمان إلى الرب (يهوه) وإلى شعب إسرائيل. ويتكون كلام الملك سليمان من عدة أجزاء. فهو يسبح الرب (يهوه)، كما يوضح سبب بنائه الهيكل بدلًا من أبيه، الملك داود. ويُظهر الملك سليمان للشعب أن الرب (يهوه) قد وفى بوعوده. ويكرم كلام الملك سليمان الرب (يهوه)، ويذكّر الناس بمن هو الرب (يهوه) وأن عليهم هم أيضًا أن يكرموه.</w:t>
      </w:r>
    </w:p>
    <w:p>
      <w:pPr>
        <w:bidi/>
      </w:pPr>
      <w:r>
        <w:rPr>
          <w:rtl/>
          <w:cs/>
          <w:lang w:val="ar_AE" w:bidi="ar_AE"/>
        </w:rPr>
      </w:r>
      <w:r>
        <w:rPr>
          <w:rtl/>
          <w:cs/>
          <w:lang w:val="ar_AE" w:bidi="ar_AE"/>
        </w:rPr>
        <w:t>في المشهد الأول، يواجه الملك سليمان الهيكل ويتحدث إلى الرب (يهوه). ويذكّر الملك سليمان الرب (يهوه)، وكل من يستمع إليه، بأن الرب (يهوه) قال سابقًا إنه سيسكن في سحاب مظلم. وتذكرون أن الرب (يهوه) أخبر موسى قبل ذلك بسنوات كثيرة أنه سيسكن في السحاب المظلم. ثم يقدم الملك سليمان الهيكل للرب (يهوه) ليكون له مكان يسكن فيه إلى الأبد.</w:t>
      </w:r>
    </w:p>
    <w:p>
      <w:pPr>
        <w:bidi/>
      </w:pPr>
      <w:r>
        <w:rPr>
          <w:rtl/>
          <w:cs/>
          <w:lang w:val="ar_AE" w:bidi="ar_AE"/>
        </w:rPr>
      </w:r>
      <w:r>
        <w:rPr>
          <w:rtl/>
          <w:cs/>
          <w:lang w:val="ar_AE" w:bidi="ar_AE"/>
        </w:rPr>
        <w:t xml:space="preserve">أوقِفوا الاستماع إلى هذا التسجيل الصوتي هنا، وناقشوا هذا السؤال كمجموعة: يبدو أن الملك سليمان يتحدث عن الرب (يهوه) عندما يقول إن الرب (يهوه) قال إنه سيسكن في سحاب مظلم. ثم يتحدث الملك سليمان مباشرة إلى الرب (يهوه). كيف ستُظهرون التحول في الشخص الذي يتحدث إليه الملك سليمان؟ من الممكن أن يكون الملك سليمان يتحدث مباشرة إلى الرب (يهوه) منذ بداية هذا المقطع، ويمكنكم ترجمة الكلام بهذه الطريقة إذا أردتم. أوقِفوا الاستماع إلى هذا التسجيل الصوتي هنا. </w:t>
      </w:r>
    </w:p>
    <w:p>
      <w:pPr>
        <w:bidi/>
      </w:pPr>
      <w:r>
        <w:rPr>
          <w:rtl/>
          <w:cs/>
          <w:lang w:val="ar_AE" w:bidi="ar_AE"/>
        </w:rPr>
      </w:r>
      <w:r>
        <w:rPr>
          <w:rtl/>
          <w:cs/>
          <w:lang w:val="ar_AE" w:bidi="ar_AE"/>
        </w:rPr>
        <w:t xml:space="preserve">أوقِفوا الاستماع هنا وناقشوا هذا السؤال كمجموعة: في لغتكم، كيف ستترجمون هذا الجزء بحيث يفهم الناس أن الملك سليمان يكرر كلمات سبق أن قالها الرب (يهوه) قبل سنوات كثيرة؟ أوقِفوا الاستماع إلى هذا التسجيل الصوتي هنا. </w:t>
      </w:r>
    </w:p>
    <w:p>
      <w:pPr>
        <w:bidi/>
      </w:pPr>
      <w:r>
        <w:rPr>
          <w:rtl/>
          <w:cs/>
          <w:lang w:val="ar_AE" w:bidi="ar_AE"/>
        </w:rPr>
      </w:r>
      <w:r>
        <w:rPr>
          <w:rtl/>
          <w:cs/>
          <w:lang w:val="ar_AE" w:bidi="ar_AE"/>
        </w:rPr>
        <w:t>في المشهد الثاني، يلتفت الملك سليمان ويتحدث إلى شعب إسرائيل. ويقول الراوي إن الشعب كان واقفًا كجماعة، ولذلك من المرجح أن الملك سليمان كان يتحدث إلى أشخاص مجتمعين ليستمعوا إليه عن قصد. ويقول الراوي إن الملك سليمان يبارك الشعب.</w:t>
      </w:r>
    </w:p>
    <w:p>
      <w:pPr>
        <w:bidi/>
      </w:pPr>
      <w:r>
        <w:rPr>
          <w:rtl/>
          <w:cs/>
          <w:lang w:val="ar_AE" w:bidi="ar_AE"/>
        </w:rPr>
      </w:r>
      <w:r>
        <w:rPr>
          <w:rtl/>
          <w:cs/>
          <w:lang w:val="ar_AE" w:bidi="ar_AE"/>
        </w:rPr>
        <w:t xml:space="preserve">أوقِفوا الاستماع إلى هذا التسجيل الصوتي هنا، وناقشوا هذا السؤال كمجموعة: في ثقافتكم، ما أنواع البركات التي ينطق بها الناس على الآخرين؟ فكروا في أمثلة للكيفية التي يمكن أن يتحدث بها الناس بكلمات تعزي الآخرين أو تذكّرهم بكيفية بركة الرب (يهوه) لهم. أوقِفوا الاستماع إلى هذا التسجيل الصوتي هنا. </w:t>
      </w:r>
    </w:p>
    <w:p>
      <w:pPr>
        <w:bidi/>
      </w:pPr>
      <w:r>
        <w:rPr>
          <w:rtl/>
          <w:cs/>
          <w:lang w:val="ar_AE" w:bidi="ar_AE"/>
        </w:rPr>
      </w:r>
      <w:r>
        <w:rPr>
          <w:rtl/>
          <w:cs/>
          <w:lang w:val="ar_AE" w:bidi="ar_AE"/>
        </w:rPr>
        <w:t>في هذا القسم، يتحدث الملك سليمان عما يفعله الرب (يهوه) الآن، وعما قاله الرب (يهوه) وفعله في الماضي. ويبدأ الملك سليمان بتسبيح «الرب (يهوه)، إله إسرائيل» لأنه ساعد الملك سليمان على أن يفعل ما قال الرب (يهوه) للملك داود إن الملك سليمان سيفعله بيد الرب (يهوه)، أي بقوته. ولا يقول الراوي إن يد الرب (يهوه) الفعلية هي التي بنت الهيكل. بل من المرجح أن الراوي يقول إن الرب (يهوه) جعل من الممكن للملك سليمان والشعب إكمال الهيكل بقوة الرب (يهوه).</w:t>
      </w:r>
    </w:p>
    <w:p>
      <w:pPr>
        <w:bidi/>
      </w:pPr>
      <w:r>
        <w:rPr>
          <w:rtl/>
          <w:cs/>
          <w:lang w:val="ar_AE" w:bidi="ar_AE"/>
        </w:rPr>
      </w:r>
      <w:r>
        <w:rPr>
          <w:rtl/>
          <w:cs/>
          <w:lang w:val="ar_AE" w:bidi="ar_AE"/>
        </w:rPr>
        <w:t xml:space="preserve">أوقِفوا الاستماع إلى هذا التسجيل الصوتي هنا، وناقشوا هذا السؤال كمجموعة: عندما تروون قصة في لغتكم، كيف تُظهرون أن شيئًا يحدث الآن وأن شيئًا آخر حدث في الماضي؟ ما الكلمات التي ستستخدمونها لمساعدة شخص ما على فهم متى حدث شيء ما؟ أوقِفوا الاستماع إلى هذا التسجيل الصوتي هنا. </w:t>
      </w:r>
    </w:p>
    <w:p>
      <w:pPr>
        <w:bidi/>
      </w:pPr>
      <w:r>
        <w:rPr>
          <w:rtl/>
          <w:cs/>
          <w:lang w:val="ar_AE" w:bidi="ar_AE"/>
        </w:rPr>
      </w:r>
      <w:r>
        <w:rPr>
          <w:rtl/>
          <w:cs/>
          <w:lang w:val="ar_AE" w:bidi="ar_AE"/>
        </w:rPr>
        <w:t>يقول سليمان إن الرب (يهوه) استخدم فمه نفسه ليتحدث إلى الملك داود. ونرى أن الرب (يهوه) تدخل وتحدث مباشرة إلى الملك داود وإلى الملك سليمان عدة مرات بشأن خطط الرب (يهوه). ولم يحدد الرب (يهوه) مكانًا معينًا يمكن لأي شخص أن يبني فيه هيكلًا له في زمن الملك داود. وقال الرب (يهوه) إن داود لن يبني هيكلًا «لاسمي»، أي لاسم الرب (يهوه)، والمقصود بذلك هيكلًا للرب (يهوه) وحيث يكون الرب (يهوه) حاضرًا. لكن الرب (يهوه) بارك الملك داود واختاره ليحكم شعب إسرائيل.</w:t>
      </w:r>
    </w:p>
    <w:p>
      <w:pPr>
        <w:bidi/>
      </w:pPr>
      <w:r>
        <w:rPr>
          <w:rtl/>
          <w:cs/>
          <w:lang w:val="ar_AE" w:bidi="ar_AE"/>
        </w:rPr>
      </w:r>
      <w:r>
        <w:rPr>
          <w:rtl/>
          <w:cs/>
          <w:lang w:val="ar_AE" w:bidi="ar_AE"/>
        </w:rPr>
        <w:t xml:space="preserve">أوقِفوا الاستماع إلى هذا التسجيل الصوتي هنا، وناقشوا هذا السؤال كمجموعة: في لغتكم، كيف تُظهرون أن شخصًا ما يقتبس كلام شخص آخر بدلًا من استخدام كلماته هو؟ كيف يمكنكم أن تُظهروا متى يقتبس الملك سليمان كلام الرب (يهوه)، ومتى يستخدم الملك سليمان كلماته هو؟ أوقِفوا الاستماع إلى هذا التسجيل الصوتي هنا. </w:t>
      </w:r>
    </w:p>
    <w:p>
      <w:pPr>
        <w:bidi/>
      </w:pPr>
      <w:r>
        <w:rPr>
          <w:rtl/>
          <w:cs/>
          <w:lang w:val="ar_AE" w:bidi="ar_AE"/>
        </w:rPr>
      </w:r>
      <w:r>
        <w:rPr>
          <w:rtl/>
          <w:cs/>
          <w:lang w:val="ar_AE" w:bidi="ar_AE"/>
        </w:rPr>
        <w:t>يوضح الملك سليمان أن أباه، الملك داود، «كان في قلبه» أن يبني هيكلًا للرب (يهوه). في اللغة الأصلية، يستخدم الناس القلب والعقل لوصف المواضع التي يفكرون ويشعرون ويعالجون فيها المعلومات. لقد كان الملك داود يريد حقًا أن يبني هيكلًا. ثم يقتبس الملك سليمان مرة أخرى كلمات الرب (يهوه) التي قالها الرب (يهوه) للملك داود. فقد أخبر الرب (يهوه) الملك داود أنه كان مسرورًا لأن الملك داود أراد أن يبني هيكلًا للرب (يهوه). لكن الرب (يهوه) أخبر الملك داود أن الملك داود لن يكون هو الشخص الذي سيبني الهيكل. بل اختار الرب (يهوه) الملك سليمان، الذي هو «من صلبه»، ليبني الهيكل للرب (يهوه). وتعني عبارة "مِنْ صُلبِكَ" ابن الملك داود نفسه،</w:t>
      </w:r>
    </w:p>
    <w:p>
      <w:pPr>
        <w:bidi/>
      </w:pPr>
      <w:r>
        <w:rPr>
          <w:rtl/>
          <w:cs/>
          <w:lang w:val="ar_AE" w:bidi="ar_AE"/>
        </w:rPr>
      </w:r>
      <w:r>
        <w:rPr>
          <w:rtl/>
          <w:cs/>
          <w:lang w:val="ar_AE" w:bidi="ar_AE"/>
        </w:rPr>
        <w:t xml:space="preserve">أوقِفوا الاستماع إلى هذا التسجيل الصوتي هنا، وناقشوا هذا السؤال كمجموعة: في لغتكم، كيف تُظهرون أن شخصًا ما قريب لشخص آخر وينتمي إلى عائلته؟ ما الكلمات أو العبارات الأخرى التي يمكنكم استخدامها لإظهار أن شخصًا ما هو بالفعل ابن شخص آخر؟ فكروا في كيفية ترجمة عبارة «مِنْ صُلبِكَ» بحيث تُظهر هذا المعنى. أوقِفوا الاستماع إلى هذا التسجيل الصوتي هنا. </w:t>
      </w:r>
    </w:p>
    <w:p>
      <w:pPr>
        <w:bidi/>
      </w:pPr>
      <w:r>
        <w:rPr>
          <w:rtl/>
          <w:cs/>
          <w:lang w:val="ar_AE" w:bidi="ar_AE"/>
        </w:rPr>
      </w:r>
      <w:r>
        <w:rPr>
          <w:rtl/>
          <w:cs/>
          <w:lang w:val="ar_AE" w:bidi="ar_AE"/>
        </w:rPr>
        <w:t>من المهم أن نتذكر أن الملك سليمان لا يقول إنه بنى الهيكل بنفسه. فهذا يعني أن الملك سليمان عيّن أشخاصًا لبناء الهيكل وأشرف على عملية البناء.</w:t>
      </w:r>
    </w:p>
    <w:p>
      <w:pPr>
        <w:bidi/>
      </w:pPr>
      <w:r>
        <w:rPr>
          <w:rtl/>
          <w:cs/>
          <w:lang w:val="ar_AE" w:bidi="ar_AE"/>
        </w:rPr>
      </w:r>
      <w:r>
        <w:rPr>
          <w:rtl/>
          <w:cs/>
          <w:lang w:val="ar_AE" w:bidi="ar_AE"/>
        </w:rPr>
        <w:t>ويختتم الملك سليمان كلامه بتوضيح أن الرب (يهوه) قد استجاب للوعود التي قطعها للملك داود ووفى بها. والآن يجلس الملك سليمان على عرش إسرائيل ويحكم شعب إسرائيل. وقد بنى الملك سليمان أيضًا الهيكل للرب (يهوه)، ووضع تابوت العهد في الهيكل. ويذكّر الملك سليمان الشعب بأن ألواح الحجر موجودة في تابوت العهد. وتمثل الألواح العهد الذي قطعه الرب (يهوه) مع موسى وشعب إسرائيل عندما أنقذ الرب (يهوه) شعب إسرائيل من مصر.</w:t>
      </w:r>
    </w:p>
    <w:p>
      <w:pPr>
        <w:bidi/>
      </w:pPr>
      <w:r>
        <w:rPr>
          <w:rtl/>
          <w:cs/>
          <w:lang w:val="ar_AE" w:bidi="ar_AE"/>
        </w:rPr>
      </w:r>
      <w:r>
        <w:rPr>
          <w:rtl/>
          <w:cs/>
          <w:lang w:val="ar_AE" w:bidi="ar_AE"/>
        </w:rPr>
        <w:t xml:space="preserve">أوقِفوا الاستماع إلى هذا التسجيل الصوتي هنا، وناقشوا هذا السؤال كمجموعة: لماذا تظنون أن الملك سليمان يكرر وعود الرب (يهوه)؟ ما بعض الأسباب التي قد تجعلكم تكررون قصصًا أو عبارات؟ لماذا يكون هذا مفيدًا؟ أوقِفوا الاستماع إلى هذا التسجيل الصوتي هنا. </w:t>
      </w:r>
    </w:p>
    <w:p>
      <w:pPr>
        <w:bidi/>
      </w:pPr>
      <w:r>
        <w:rPr>
          <w:rtl/>
          <w:cs/>
          <w:lang w:val="ar_AE" w:bidi="ar_AE"/>
        </w:rPr>
      </w:r>
      <w:r>
        <w:rPr>
          <w:rtl/>
          <w:cs/>
          <w:lang w:val="ar_AE" w:bidi="ar_AE"/>
        </w:rPr>
        <w:t xml:space="preserve">أوقِفوا الاستماع إلى هذا التسجيل الصوتي هنا، وانظروا إلى صورة لعرش. أوقِفوا الاستماع إلى هذا التسجيل الصوتي هنا. </w:t>
      </w:r>
    </w:p>
    <w:p>
      <w:pPr>
        <w:bidi/>
      </w:pPr>
      <w:r>
        <w:rPr>
          <w:rtl/>
          <w:cs/>
          <w:lang w:val="ar_AE" w:bidi="ar_AE"/>
        </w:rPr>
      </w:r>
      <w:r>
        <w:rPr>
          <w:rtl/>
          <w:cs/>
          <w:lang w:val="ar_AE" w:bidi="ar_AE"/>
        </w:rPr>
        <w:t xml:space="preserve">توقفوا هنا وانظروا إلى صورة تابوت العهد. أوقِفوا الاستماع إلى هذا التسجيل الصوتي هنا. </w:t>
      </w:r>
    </w:p>
    <w:p>
      <w:pPr>
        <w:bidi/>
      </w:pPr>
      <w:r>
        <w:rPr>
          <w:rtl/>
          <w:cs/>
          <w:lang w:val="ar_AE" w:bidi="ar_AE"/>
        </w:rPr>
      </w:r>
      <w:r>
        <w:rPr>
          <w:rtl/>
          <w:cs/>
          <w:lang w:val="ar_AE" w:bidi="ar_AE"/>
        </w:rPr>
        <w:t xml:space="preserve">توقف هنا وانظر إلى صورة للألواح الحجرية. أوقِفوا الاستماع إلى هذا التسجيل الصوتي هنا. </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الملوك الأول ٨: ١٢–٢١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الراوي</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الملك داود</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بعد أن بنى الملك سليمان هيكلًا للرب (يهوه)، واجه الملك سليمان الهيكل وتحدث إلى الرب (يهوه). وقال الملك سليمان إن الرب (يهوه) قال في وقت سابق إنه سيسكن في الضَّبابِ. ثم قال الملك سليمان إنه بنى هيكلًا للرب (يهوه) ليسكن فيه إلى الأبد. وكان داخل الهيكل سحاب مظلم، وهذا يوضح أن الرب (يهوه) قبل الهيكل.</w:t>
      </w:r>
    </w:p>
    <w:p>
      <w:pPr>
        <w:bidi/>
      </w:pPr>
      <w:r>
        <w:rPr>
          <w:rtl/>
          <w:cs/>
          <w:lang w:val="ar_AE" w:bidi="ar_AE"/>
        </w:rPr>
      </w:r>
      <w:r>
        <w:rPr>
          <w:rtl/>
          <w:cs/>
          <w:lang w:val="ar_AE" w:bidi="ar_AE"/>
        </w:rPr>
        <w:t>أوقفوا التمثيل. اسألوا الشخص الذي يؤدي دور الملك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«أتمنى أن يرضى الرب (يهوه) عن هذا الهيكل!» أو</w:t>
      </w:r>
    </w:p>
    <w:p>
      <w:pPr>
        <w:pStyle w:val="ListBullet"/>
        <w:bidi/>
        <w:spacing w:line="240" w:lineRule="auto"/>
        <w:ind w:left="720"/>
      </w:pPr>
      <w:r>
        <w:rPr>
          <w:rtl/>
          <w:cs/>
          <w:lang w:val="ar_AE" w:bidi="ar_AE"/>
        </w:rPr>
      </w:r>
      <w:r>
        <w:rPr>
          <w:rtl/>
          <w:cs/>
          <w:lang w:val="ar_AE" w:bidi="ar_AE"/>
        </w:rPr>
        <w:t>«انظر إلى مدى روعة هذا الهيكل مقارنة بالخيمة المؤقتة!» أو</w:t>
      </w:r>
    </w:p>
    <w:p>
      <w:pPr>
        <w:pStyle w:val="ListBullet"/>
        <w:bidi/>
        <w:spacing w:line="240" w:lineRule="auto"/>
        <w:ind w:left="720"/>
      </w:pPr>
      <w:r>
        <w:rPr>
          <w:rtl/>
          <w:cs/>
          <w:lang w:val="ar_AE" w:bidi="ar_AE"/>
        </w:rPr>
      </w:r>
      <w:r>
        <w:rPr>
          <w:rtl/>
          <w:cs/>
          <w:lang w:val="ar_AE" w:bidi="ar_AE"/>
        </w:rPr>
        <w:t xml:space="preserve">«أشعر بالفخر بما أنجزته». أو </w:t>
      </w:r>
    </w:p>
    <w:p>
      <w:pPr>
        <w:pStyle w:val="ListBullet"/>
        <w:bidi/>
        <w:spacing w:line="240" w:lineRule="auto"/>
        <w:ind w:left="720"/>
      </w:pPr>
      <w:r>
        <w:rPr>
          <w:rtl/>
          <w:cs/>
          <w:lang w:val="ar_AE" w:bidi="ar_AE"/>
        </w:rPr>
      </w:r>
      <w:r>
        <w:rPr>
          <w:rtl/>
          <w:cs/>
          <w:lang w:val="ar_AE" w:bidi="ar_AE"/>
        </w:rPr>
        <w:t>«أنا سعيد جدًا لأن لدينا مكانًا دائمًا لعبادة الرب (يهوه)!»</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بعد أن تحدث الملك سليمان إلى الرب (يهوه)، واجه جميع شعب إسرائيل الواقفين أمامه. وبارك الملك سليمان الشعب.</w:t>
      </w:r>
    </w:p>
    <w:p>
      <w:pPr>
        <w:bidi/>
      </w:pPr>
      <w:r>
        <w:rPr>
          <w:rtl/>
          <w:cs/>
          <w:lang w:val="ar_AE" w:bidi="ar_AE"/>
        </w:rPr>
      </w:r>
      <w:r>
        <w:rPr>
          <w:rtl/>
          <w:cs/>
          <w:lang w:val="ar_AE" w:bidi="ar_AE"/>
        </w:rPr>
        <w:t>أوقفوا التمثيل. اسألوا الأشخاص الذين يؤدون دور شعب إسرائيل: "بمَ تشعرون أو فيمَ تفكِّرون؟" قد يجيبون بعبارات مثل:</w:t>
      </w:r>
    </w:p>
    <w:p>
      <w:pPr>
        <w:pStyle w:val="ListBullet"/>
        <w:bidi/>
        <w:spacing w:line="240" w:lineRule="auto"/>
        <w:ind w:left="720"/>
      </w:pPr>
      <w:r>
        <w:rPr>
          <w:rtl/>
          <w:cs/>
          <w:lang w:val="ar_AE" w:bidi="ar_AE"/>
        </w:rPr>
      </w:r>
      <w:r>
        <w:rPr>
          <w:rtl/>
          <w:cs/>
          <w:lang w:val="ar_AE" w:bidi="ar_AE"/>
        </w:rPr>
        <w:t>«يجب أن ألتزم الصمت وأستمع إلى الملك سليمان!» أو</w:t>
      </w:r>
    </w:p>
    <w:p>
      <w:pPr>
        <w:pStyle w:val="ListBullet"/>
        <w:bidi/>
        <w:spacing w:line="240" w:lineRule="auto"/>
        <w:ind w:left="720"/>
      </w:pPr>
      <w:r>
        <w:rPr>
          <w:rtl/>
          <w:cs/>
          <w:lang w:val="ar_AE" w:bidi="ar_AE"/>
        </w:rPr>
      </w:r>
      <w:r>
        <w:rPr>
          <w:rtl/>
          <w:cs/>
          <w:lang w:val="ar_AE" w:bidi="ar_AE"/>
        </w:rPr>
        <w:t>«أنا متحمس لسماع ما سيقوله لنا الملك سليمان!» أو</w:t>
      </w:r>
    </w:p>
    <w:p>
      <w:pPr>
        <w:pStyle w:val="ListBullet"/>
        <w:bidi/>
        <w:spacing w:line="240" w:lineRule="auto"/>
        <w:ind w:left="720"/>
      </w:pPr>
      <w:r>
        <w:rPr>
          <w:rtl/>
          <w:cs/>
          <w:lang w:val="ar_AE" w:bidi="ar_AE"/>
        </w:rPr>
      </w:r>
      <w:r>
        <w:rPr>
          <w:rtl/>
          <w:cs/>
          <w:lang w:val="ar_AE" w:bidi="ar_AE"/>
        </w:rPr>
        <w:t>«انظروا إلى هذا الهيكل الجميل!»</w:t>
      </w:r>
    </w:p>
    <w:p>
      <w:pPr>
        <w:pStyle w:val="ListBullet"/>
        <w:bidi/>
        <w:spacing w:line="240" w:lineRule="auto"/>
        <w:ind w:left="720"/>
      </w:pPr>
      <w:r>
        <w:rPr>
          <w:rtl/>
          <w:cs/>
          <w:lang w:val="ar_AE" w:bidi="ar_AE"/>
        </w:rPr>
      </w:r>
      <w:r>
        <w:rPr>
          <w:rtl/>
          <w:cs/>
          <w:lang w:val="ar_AE" w:bidi="ar_AE"/>
        </w:rPr>
        <w:t xml:space="preserve">واصِلوا التمثيل. </w:t>
      </w:r>
    </w:p>
    <w:p>
      <w:pPr>
        <w:pStyle w:val="ListBullet"/>
        <w:bidi/>
        <w:spacing w:line="240" w:lineRule="auto"/>
        <w:ind w:left="720"/>
      </w:pPr>
      <w:r>
        <w:rPr>
          <w:rtl/>
          <w:cs/>
          <w:lang w:val="ar_AE" w:bidi="ar_AE"/>
        </w:rPr>
      </w:r>
      <w:r>
        <w:rPr>
          <w:rtl/>
          <w:cs/>
          <w:lang w:val="ar_AE" w:bidi="ar_AE"/>
        </w:rPr>
        <w:t>ثم سبّح الملك سليمان الرب (يهوه) قائلًا: "مُبارَكٌ الرَّبُّ إلهُ إسرائيلَ." ثم أخبر الملك سليمان الشعب لماذا كان يسبح الرب (يهوه). فقد سبح الملك سليمان الرب (يهوه) لأن الرب (يهوه) وفى بالوعد الذي قطعه للملك داود.</w:t>
      </w:r>
    </w:p>
    <w:p>
      <w:pPr>
        <w:pStyle w:val="ListBullet"/>
        <w:bidi/>
        <w:spacing w:line="240" w:lineRule="auto"/>
        <w:ind w:left="720"/>
      </w:pPr>
      <w:r>
        <w:rPr>
          <w:rtl/>
          <w:cs/>
          <w:lang w:val="ar_AE" w:bidi="ar_AE"/>
        </w:rPr>
      </w:r>
      <w:r>
        <w:rPr>
          <w:rtl/>
          <w:cs/>
          <w:lang w:val="ar_AE" w:bidi="ar_AE"/>
        </w:rPr>
        <w:t>أوقفوا التمثيل. اسألوا الشخص الذي يؤدي دور يهوه: "بماذا تشعر أو تفكر؟" قد يجيب بعبارات مثل:</w:t>
      </w:r>
    </w:p>
    <w:p>
      <w:pPr>
        <w:pStyle w:val="ListBullet"/>
        <w:bidi/>
        <w:spacing w:line="240" w:lineRule="auto"/>
        <w:ind w:left="720"/>
      </w:pPr>
      <w:r>
        <w:rPr>
          <w:rtl/>
          <w:cs/>
          <w:lang w:val="ar_AE" w:bidi="ar_AE"/>
        </w:rPr>
      </w:r>
      <w:r>
        <w:rPr>
          <w:rtl/>
          <w:cs/>
          <w:lang w:val="ar_AE" w:bidi="ar_AE"/>
        </w:rPr>
        <w:t>«أتذكر بالضبط ما يقوله الملك سليمان!» أو</w:t>
      </w:r>
    </w:p>
    <w:p>
      <w:pPr>
        <w:pStyle w:val="ListBullet"/>
        <w:bidi/>
        <w:spacing w:line="240" w:lineRule="auto"/>
        <w:ind w:left="720"/>
      </w:pPr>
      <w:r>
        <w:rPr>
          <w:rtl/>
          <w:cs/>
          <w:lang w:val="ar_AE" w:bidi="ar_AE"/>
        </w:rPr>
      </w:r>
      <w:r>
        <w:rPr>
          <w:rtl/>
          <w:cs/>
          <w:lang w:val="ar_AE" w:bidi="ar_AE"/>
        </w:rPr>
        <w:t>«أحب أن أرى إكرام الملك سليمان لي!» أو</w:t>
      </w:r>
    </w:p>
    <w:p>
      <w:pPr>
        <w:pStyle w:val="ListBullet"/>
        <w:bidi/>
        <w:spacing w:line="240" w:lineRule="auto"/>
        <w:ind w:left="720"/>
      </w:pPr>
      <w:r>
        <w:rPr>
          <w:rtl/>
          <w:cs/>
          <w:lang w:val="ar_AE" w:bidi="ar_AE"/>
        </w:rPr>
      </w:r>
      <w:r>
        <w:rPr>
          <w:rtl/>
          <w:cs/>
          <w:lang w:val="ar_AE" w:bidi="ar_AE"/>
        </w:rPr>
        <w:t>«يسعدني أن يرى الملك سليمان ما فعلته من أجله!»</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يتحدث الملك سليمان عما فعله الرب (يهوه) عندما يذكّر شعب إسرائيل بالوقت الذي قاد فيه الرب (يهوه) شعب إسرائيل خارج مصر. ولم يختر الرب (يهوه) مكانًا في أي موضع من إسرائيل ليبني فيه أحد هيكلًا. بل اختار الرب (يهوه) أبا الملك سليمان، الملك داود، ليحكم الشعب.</w:t>
      </w:r>
    </w:p>
    <w:p>
      <w:pPr>
        <w:bidi/>
      </w:pPr>
      <w:r>
        <w:rPr>
          <w:rtl/>
          <w:cs/>
          <w:lang w:val="ar_AE" w:bidi="ar_AE"/>
        </w:rPr>
      </w:r>
      <w:r>
        <w:rPr>
          <w:rtl/>
          <w:cs/>
          <w:lang w:val="ar_AE" w:bidi="ar_AE"/>
        </w:rPr>
        <w:t>أوقفوا التمثيل. اسألوا الشخص الذي يؤدي دور الملك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«أريد أن يرى الشعب أمانة الرب (يهوه)!» أو</w:t>
      </w:r>
    </w:p>
    <w:p>
      <w:pPr>
        <w:pStyle w:val="ListBullet"/>
        <w:bidi/>
        <w:spacing w:line="240" w:lineRule="auto"/>
        <w:ind w:left="720"/>
      </w:pPr>
      <w:r>
        <w:rPr>
          <w:rtl/>
          <w:cs/>
          <w:lang w:val="ar_AE" w:bidi="ar_AE"/>
        </w:rPr>
      </w:r>
      <w:r>
        <w:rPr>
          <w:rtl/>
          <w:cs/>
          <w:lang w:val="ar_AE" w:bidi="ar_AE"/>
        </w:rPr>
        <w:t>«أشعر بالرهبة أمام كل ما فعله الرب (يهوه)!» أو</w:t>
      </w:r>
    </w:p>
    <w:p>
      <w:pPr>
        <w:pStyle w:val="ListBullet"/>
        <w:bidi/>
        <w:spacing w:line="240" w:lineRule="auto"/>
        <w:ind w:left="720"/>
      </w:pPr>
      <w:r>
        <w:rPr>
          <w:rtl/>
          <w:cs/>
          <w:lang w:val="ar_AE" w:bidi="ar_AE"/>
        </w:rPr>
      </w:r>
      <w:r>
        <w:rPr>
          <w:rtl/>
          <w:cs/>
          <w:lang w:val="ar_AE" w:bidi="ar_AE"/>
        </w:rPr>
        <w:t>«أتساءل لماذا اختارني الرب (يهوه)!»</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يخبر الملك سليمان شعب إسرائيل أن أباه، الملك داود، أراد أن يبني هيكلًا للرب (يهوه). ثم يخبر الملك سليمان شعب إسرائيل بما قاله الرب (يهوه) للملك داود. فقد أخبر الرب (يهوه) الملك داود أن رغبته في بناء الهيكل للرب (يهوه) كانت صائبة. لكن الرب (يهوه) أخبر الملك داود بعد ذلك أنه لا يمكن أن يكون هو الشخص الذي يبني الهيكل. بل قال الرب (يهوه) إن الملك سليمان هو الذي سيبني الهيكل.</w:t>
      </w:r>
    </w:p>
    <w:p>
      <w:pPr>
        <w:bidi/>
      </w:pPr>
      <w:r>
        <w:rPr>
          <w:rtl/>
          <w:cs/>
          <w:lang w:val="ar_AE" w:bidi="ar_AE"/>
        </w:rPr>
      </w:r>
      <w:r>
        <w:rPr>
          <w:rtl/>
          <w:cs/>
          <w:lang w:val="ar_AE" w:bidi="ar_AE"/>
        </w:rPr>
        <w:t>أوقفوا التمثيل. اسألوا الشخص الذي يؤدي دور الملك داود: «بمَ تشعر أو فيمَ تفكر؟» قد يجيب بعبارات مثل:</w:t>
      </w:r>
    </w:p>
    <w:p>
      <w:pPr>
        <w:pStyle w:val="ListBullet"/>
        <w:bidi/>
        <w:spacing w:line="240" w:lineRule="auto"/>
        <w:ind w:left="720"/>
      </w:pPr>
      <w:r>
        <w:rPr>
          <w:rtl/>
          <w:cs/>
          <w:lang w:val="ar_AE" w:bidi="ar_AE"/>
        </w:rPr>
      </w:r>
      <w:r>
        <w:rPr>
          <w:rtl/>
          <w:cs/>
          <w:lang w:val="ar_AE" w:bidi="ar_AE"/>
        </w:rPr>
        <w:t>«ليتني كنت أستطيع بناء الهيكل!» أو</w:t>
      </w:r>
    </w:p>
    <w:p>
      <w:pPr>
        <w:pStyle w:val="ListBullet"/>
        <w:bidi/>
        <w:spacing w:line="240" w:lineRule="auto"/>
        <w:ind w:left="720"/>
      </w:pPr>
      <w:r>
        <w:rPr>
          <w:rtl/>
          <w:cs/>
          <w:lang w:val="ar_AE" w:bidi="ar_AE"/>
        </w:rPr>
      </w:r>
      <w:r>
        <w:rPr>
          <w:rtl/>
          <w:cs/>
          <w:lang w:val="ar_AE" w:bidi="ar_AE"/>
        </w:rPr>
        <w:t xml:space="preserve">«أنا ممتن لأن ابني سيحظى بفرصة بناء الهيكل». أو </w:t>
      </w:r>
    </w:p>
    <w:p>
      <w:pPr>
        <w:pStyle w:val="ListBullet"/>
        <w:bidi/>
        <w:spacing w:line="240" w:lineRule="auto"/>
        <w:ind w:left="720"/>
      </w:pPr>
      <w:r>
        <w:rPr>
          <w:rtl/>
          <w:cs/>
          <w:lang w:val="ar_AE" w:bidi="ar_AE"/>
        </w:rPr>
      </w:r>
      <w:r>
        <w:rPr>
          <w:rtl/>
          <w:cs/>
          <w:lang w:val="ar_AE" w:bidi="ar_AE"/>
        </w:rPr>
        <w:t>«أنا حزين لأنني لن أرى الهيكل».</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ويعلن الملك سليمان أن الرب (يهوه) قد وفى بالوعود التي قطعها للملك داود. والآن يجلس الملك سليمان على عرش إسرائيل، وقد بنى الهيكل للرب (يهوه). ووضع الملك سليمان تابوت العهد في الهيكل، وفي التابوت ألواح الحجر، لتمثل العهد الذي قطعه الرب (يهوه) عندما قاد الرب (يهوه) شعب إسرائيل خارج مصر.</w:t>
      </w:r>
    </w:p>
    <w:p>
      <w:pPr>
        <w:bidi/>
      </w:pPr>
      <w:r>
        <w:rPr>
          <w:rtl/>
          <w:cs/>
          <w:lang w:val="ar_AE" w:bidi="ar_AE"/>
        </w:rPr>
      </w:r>
      <w:r>
        <w:rPr>
          <w:rtl/>
          <w:cs/>
          <w:lang w:val="ar_AE" w:bidi="ar_AE"/>
        </w:rPr>
        <w:t>أوقفوا التمثيل. اسألوا الأشخاص الذين يؤدون دور شعب إسرائيل: "بمَ تشعرون أو فيمَ تفكِّرون؟" قد يجيبون بعبارات مثل:</w:t>
      </w:r>
    </w:p>
    <w:p>
      <w:pPr>
        <w:pStyle w:val="ListBullet"/>
        <w:bidi/>
        <w:spacing w:line="240" w:lineRule="auto"/>
        <w:ind w:left="720"/>
      </w:pPr>
      <w:r>
        <w:rPr>
          <w:rtl/>
          <w:cs/>
          <w:lang w:val="ar_AE" w:bidi="ar_AE"/>
        </w:rPr>
      </w:r>
      <w:r>
        <w:rPr>
          <w:rtl/>
          <w:cs/>
          <w:lang w:val="ar_AE" w:bidi="ar_AE"/>
        </w:rPr>
        <w:t>يا للعجب! «انظروا إلى كل ما فعله الرب (يهوه)!» أو</w:t>
      </w:r>
    </w:p>
    <w:p>
      <w:pPr>
        <w:pStyle w:val="ListBullet"/>
        <w:bidi/>
        <w:spacing w:line="240" w:lineRule="auto"/>
        <w:ind w:left="720"/>
      </w:pPr>
      <w:r>
        <w:rPr>
          <w:rtl/>
          <w:cs/>
          <w:lang w:val="ar_AE" w:bidi="ar_AE"/>
        </w:rPr>
      </w:r>
      <w:r>
        <w:rPr>
          <w:rtl/>
          <w:cs/>
          <w:lang w:val="ar_AE" w:bidi="ar_AE"/>
        </w:rPr>
        <w:t>«أشعر أنني أستطيع أن أثق بالرب (يهوه) عندما يتكلم!» أو</w:t>
      </w:r>
    </w:p>
    <w:p>
      <w:pPr>
        <w:pStyle w:val="ListBullet"/>
        <w:bidi/>
        <w:spacing w:line="240" w:lineRule="auto"/>
        <w:ind w:left="720"/>
      </w:pPr>
      <w:r>
        <w:rPr>
          <w:rtl/>
          <w:cs/>
          <w:lang w:val="ar_AE" w:bidi="ar_AE"/>
        </w:rPr>
      </w:r>
      <w:r>
        <w:rPr>
          <w:rtl/>
          <w:cs/>
          <w:lang w:val="ar_AE" w:bidi="ar_AE"/>
        </w:rPr>
        <w:t>«أنا سعيد لأن الرب (يهوه) راضٍ عن ملكنا!»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الملوك الأول ٨: ١٢–٢١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بعد أن يملأ حضور الرب (يهوه) </w:t>
      </w:r>
      <w:r>
        <w:rPr>
          <w:b/>
          <w:rtl/>
          <w:cs/>
          <w:lang w:val="ar_AE" w:bidi="ar_AE"/>
        </w:rPr>
        <w:t>الهيكل</w:t>
      </w:r>
      <w:r>
        <w:rPr>
          <w:rtl/>
          <w:cs/>
          <w:lang w:val="ar_AE" w:bidi="ar_AE"/>
        </w:rPr>
        <w:t xml:space="preserve">، يواجه </w:t>
      </w:r>
      <w:r>
        <w:rPr>
          <w:b/>
          <w:rtl/>
          <w:cs/>
          <w:lang w:val="ar_AE" w:bidi="ar_AE"/>
        </w:rPr>
        <w:t>الملك</w:t>
      </w:r>
      <w:r>
        <w:rPr>
          <w:rtl/>
          <w:cs/>
          <w:lang w:val="ar_AE" w:bidi="ar_AE"/>
        </w:rPr>
        <w:t xml:space="preserve"> سليمان الهيكل ويتحدث إلى الرب (يهوه). يقول الملك سليمان إن الرب (يهوه) قال سابقًا إن الرب (يهوه) سيسكن أو يعيش في </w:t>
      </w:r>
      <w:r>
        <w:rPr>
          <w:b/>
          <w:rtl/>
          <w:cs/>
          <w:lang w:val="ar_AE" w:bidi="ar_AE"/>
        </w:rPr>
        <w:t>الضَّبابِ</w:t>
      </w:r>
      <w:r>
        <w:rPr>
          <w:rtl/>
          <w:cs/>
          <w:lang w:val="ar_AE" w:bidi="ar_AE"/>
        </w:rPr>
        <w:t>. ويسكن الشخص في مكان عندما يستقر فيه ويجعله مسكنًا له. يقول الملك سليمان إنه بنى هيكلًا عظيمًا للرب (يهوه)، حيث يستطيع الرب (يهوه) أن يسكن إلى الأبد. استخدموا الكلمات أو العبارات نفسها التي استخدمتموها في المقاطع السابقة للملك والهيكل والسحاب. ابحثوا عن «الملك» و«الهيكل» في قاموس الكلمات الرئيسية لمزيد من المعلومات.</w:t>
      </w:r>
    </w:p>
    <w:p>
      <w:pPr>
        <w:bidi/>
      </w:pPr>
      <w:r>
        <w:rPr>
          <w:rtl/>
          <w:cs/>
          <w:lang w:val="ar_AE" w:bidi="ar_AE"/>
        </w:rPr>
      </w:r>
      <w:r>
        <w:rPr>
          <w:rtl/>
          <w:cs/>
          <w:lang w:val="ar_AE" w:bidi="ar_AE"/>
        </w:rPr>
        <w:t xml:space="preserve">أوقِفوا الاستماع إلى هذا التسجيل الصوتي هنا، وناقشوا كمجموعة الكلمة أو العبارة التي ستستخدمونها لكلمة </w:t>
      </w:r>
      <w:r>
        <w:rPr>
          <w:b/>
          <w:rtl/>
          <w:cs/>
          <w:lang w:val="ar_AE" w:bidi="ar_AE"/>
        </w:rPr>
        <w:t>«يسكن»</w:t>
      </w:r>
      <w:r>
        <w:rPr>
          <w:rtl/>
          <w:cs/>
          <w:lang w:val="ar_AE" w:bidi="ar_AE"/>
        </w:rPr>
        <w:t xml:space="preserve">.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بعد أن يتحدث الملك سليمان إلى </w:t>
      </w:r>
      <w:r>
        <w:rPr>
          <w:b/>
          <w:rtl/>
          <w:cs/>
          <w:lang w:val="ar_AE" w:bidi="ar_AE"/>
        </w:rPr>
        <w:t>الرب (يهوه)،</w:t>
      </w:r>
      <w:r>
        <w:rPr>
          <w:rtl/>
          <w:cs/>
          <w:lang w:val="ar_AE" w:bidi="ar_AE"/>
        </w:rPr>
        <w:t xml:space="preserve"> يلتفت الملك سليمان ويواجه جُمهور </w:t>
      </w:r>
      <w:r>
        <w:rPr>
          <w:b/>
          <w:rtl/>
          <w:cs/>
          <w:lang w:val="ar_AE" w:bidi="ar_AE"/>
        </w:rPr>
        <w:t>إسرائيل</w:t>
      </w:r>
      <w:r>
        <w:rPr>
          <w:rtl/>
          <w:cs/>
          <w:lang w:val="ar_AE" w:bidi="ar_AE"/>
        </w:rPr>
        <w:t xml:space="preserve">. يجتمع الناس في جماعة عندما يجتمعون جميعًا لغرض محدد. </w:t>
      </w:r>
      <w:r>
        <w:rPr>
          <w:b/>
          <w:rtl/>
          <w:cs/>
          <w:lang w:val="ar_AE" w:bidi="ar_AE"/>
        </w:rPr>
        <w:t>يسبح</w:t>
      </w:r>
      <w:r>
        <w:rPr>
          <w:rtl/>
          <w:cs/>
          <w:lang w:val="ar_AE" w:bidi="ar_AE"/>
        </w:rPr>
        <w:t xml:space="preserve"> الملك سليمان الرب (يهوه)،</w:t>
      </w:r>
      <w:r>
        <w:rPr>
          <w:b/>
          <w:rtl/>
          <w:cs/>
          <w:lang w:val="ar_AE" w:bidi="ar_AE"/>
        </w:rPr>
        <w:t xml:space="preserve"> إله</w:t>
      </w:r>
      <w:r>
        <w:rPr>
          <w:rtl/>
          <w:cs/>
          <w:lang w:val="ar_AE" w:bidi="ar_AE"/>
        </w:rPr>
        <w:t xml:space="preserve"> إسرائيل، أو </w:t>
      </w:r>
      <w:r>
        <w:rPr>
          <w:b/>
          <w:rtl/>
          <w:cs/>
          <w:lang w:val="ar_AE" w:bidi="ar_AE"/>
        </w:rPr>
        <w:t>يباركه</w:t>
      </w:r>
      <w:r>
        <w:rPr>
          <w:rtl/>
          <w:cs/>
          <w:lang w:val="ar_AE" w:bidi="ar_AE"/>
        </w:rPr>
        <w:t>، ويخبر شعب إسرائيل أن الرب (يهوه) قد فعل ما قال الرب (يهوه) لأبي الملك سليمان، الملك داود، إنه سيفعله. ابحثوا عن «إسرائيل» و«الله» و«يهوه» و«يسبح أو يبارك» في قاموس الكلمات الرئيسية لمزيد من المعلومات، وترجموا هذه الأفكار بالطريقة نفسها التي استخدمتموها في المقاطع السابقة.</w:t>
      </w:r>
    </w:p>
    <w:p>
      <w:pPr>
        <w:bidi/>
      </w:pPr>
      <w:r>
        <w:rPr>
          <w:rtl/>
          <w:cs/>
          <w:lang w:val="ar_AE" w:bidi="ar_AE"/>
        </w:rPr>
      </w:r>
      <w:r>
        <w:rPr>
          <w:rtl/>
          <w:cs/>
          <w:lang w:val="ar_AE" w:bidi="ar_AE"/>
        </w:rPr>
        <w:t>أوقِفوا الاستماع إلى هذا التسجيل الصوتي هنا، وناقشوا كمجموعة الكلمة أو العبارة التي ستستخدمونها لـ «</w:t>
      </w:r>
      <w:r>
        <w:rPr>
          <w:b/>
          <w:rtl/>
          <w:cs/>
          <w:lang w:val="ar_AE" w:bidi="ar_AE"/>
        </w:rPr>
        <w:t>الجُمهور</w:t>
      </w:r>
      <w:r>
        <w:rPr>
          <w:rtl/>
          <w:cs/>
          <w:lang w:val="ar_AE" w:bidi="ar_AE"/>
        </w:rPr>
        <w:t xml:space="preserve">»، أي تجمع الناس.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يقول الملك سليمان إن الملك داود كان في </w:t>
      </w:r>
      <w:r>
        <w:rPr>
          <w:b/>
          <w:rtl/>
          <w:cs/>
          <w:lang w:val="ar_AE" w:bidi="ar_AE"/>
        </w:rPr>
        <w:t>قلبه</w:t>
      </w:r>
      <w:r>
        <w:rPr>
          <w:rtl/>
          <w:cs/>
          <w:lang w:val="ar_AE" w:bidi="ar_AE"/>
        </w:rPr>
        <w:t xml:space="preserve"> أن يبني بيتًا للرب (يهوه). وأخبر الرب (يهوه) الملك داود أنه لم يختر أي مدينة في أي </w:t>
      </w:r>
      <w:r>
        <w:rPr>
          <w:b/>
          <w:rtl/>
          <w:cs/>
          <w:lang w:val="ar_AE" w:bidi="ar_AE"/>
        </w:rPr>
        <w:t>سبط</w:t>
      </w:r>
      <w:r>
        <w:rPr>
          <w:rtl/>
          <w:cs/>
          <w:lang w:val="ar_AE" w:bidi="ar_AE"/>
        </w:rPr>
        <w:t xml:space="preserve"> من أسباط إسرائيل ليبني فيها أحد هيكلًا. ومع ذلك، اختار الرب (يهوه) الملك داود ليحكم شعب إسرائيل. ارجعوا إلى قاموس الكلمات الرئيسية لمزيد من المعلومات عن «القلب»، واستخدموا الكلمات أو العبارات نفسها التي استخدمتموها في المقاطع السابقة للقلب والسبط.</w:t>
      </w:r>
    </w:p>
    <w:p>
      <w:pPr>
        <w:bidi/>
      </w:pPr>
      <w:r>
        <w:rPr>
          <w:rtl/>
          <w:cs/>
          <w:lang w:val="ar_AE" w:bidi="ar_AE"/>
        </w:rPr>
      </w:r>
      <w:r>
        <w:rPr>
          <w:rtl/>
          <w:cs/>
          <w:lang w:val="ar_AE" w:bidi="ar_AE"/>
        </w:rPr>
        <w:t>وقال الرب (يهوه) إن ابن الملك داود، «من صلبه»، سيبني الهيكل.</w:t>
      </w:r>
    </w:p>
    <w:p>
      <w:pPr>
        <w:bidi/>
      </w:pPr>
      <w:r>
        <w:rPr>
          <w:rtl/>
          <w:cs/>
          <w:lang w:val="ar_AE" w:bidi="ar_AE"/>
        </w:rPr>
      </w:r>
      <w:r>
        <w:rPr>
          <w:rtl/>
          <w:cs/>
          <w:lang w:val="ar_AE" w:bidi="ar_AE"/>
        </w:rPr>
        <w:t xml:space="preserve">أوقِفوا الاستماع إلى هذا التسجيل الصوتي هنا، وناقشوا كمجموعة الكلمة أو العبارة التي ستستخدمونها لـ </w:t>
      </w:r>
      <w:r>
        <w:rPr>
          <w:b/>
          <w:rtl/>
          <w:cs/>
          <w:lang w:val="ar_AE" w:bidi="ar_AE"/>
        </w:rPr>
        <w:t>«صلب»</w:t>
      </w:r>
      <w:r>
        <w:rPr>
          <w:rtl/>
          <w:cs/>
          <w:lang w:val="ar_AE" w:bidi="ar_AE"/>
        </w:rPr>
        <w:t xml:space="preserve">. وإذا كنتم قد ترجمتم هذه العبارة بالفعل في سِفر آخر من الكتاب المُقَدَّس، استخدموا نفس العبارة التي استخدمتموها هناك. أوقِفوا الاستماع إلى هذا التسجيل الصوتي هنا. </w:t>
      </w:r>
    </w:p>
    <w:p>
      <w:pPr>
        <w:bidi/>
      </w:pPr>
      <w:r>
        <w:rPr>
          <w:rtl/>
          <w:cs/>
          <w:lang w:val="ar_AE" w:bidi="ar_AE"/>
        </w:rPr>
      </w:r>
      <w:r>
        <w:rPr>
          <w:rtl/>
          <w:cs/>
          <w:lang w:val="ar_AE" w:bidi="ar_AE"/>
        </w:rPr>
        <w:t xml:space="preserve">وأخيرًا، يذكّر الملك سليمان شعب إسرائيل بأنه وضع </w:t>
      </w:r>
      <w:r>
        <w:rPr>
          <w:b/>
          <w:rtl/>
          <w:cs/>
          <w:lang w:val="ar_AE" w:bidi="ar_AE"/>
        </w:rPr>
        <w:t>تابوت العهد</w:t>
      </w:r>
      <w:r>
        <w:rPr>
          <w:rtl/>
          <w:cs/>
          <w:lang w:val="ar_AE" w:bidi="ar_AE"/>
        </w:rPr>
        <w:t xml:space="preserve"> في الهيكل. ويحتوي تابوت العهد على ألواح الحجر التي تمثل </w:t>
      </w:r>
      <w:r>
        <w:rPr>
          <w:b/>
          <w:rtl/>
          <w:cs/>
          <w:lang w:val="ar_AE" w:bidi="ar_AE"/>
        </w:rPr>
        <w:t>العهد</w:t>
      </w:r>
      <w:r>
        <w:rPr>
          <w:rtl/>
          <w:cs/>
          <w:lang w:val="ar_AE" w:bidi="ar_AE"/>
        </w:rPr>
        <w:t xml:space="preserve"> الذي قطعه الرب (يهوه) مع أجداد شعب إسرائيل عندما أنقذ الرب (يهوه) أجداد شعب إسرائيل من مصر. استخدموا الكلمات أو العبارات نفسها التي استخدمتموها في المقاطع السابقة لتابوت العهد والعهد. ابحثوا عن «تابوت العهد» و«العهد» في قاموس الكلمات الرئيسية لمزيد من المعلومات.</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8:22–30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٨: ٢٢–٣٠ واحفظوه في قلوبكم.</w:t>
      </w:r>
    </w:p>
    <w:p>
      <w:pPr>
        <w:bidi/>
      </w:pPr>
      <w:r>
        <w:rPr>
          <w:rtl/>
          <w:cs/>
          <w:lang w:val="ar_AE" w:bidi="ar_AE"/>
        </w:rPr>
      </w:r>
      <w:r>
        <w:rPr>
          <w:rtl/>
          <w:cs/>
          <w:lang w:val="ar_AE" w:bidi="ar_AE"/>
        </w:rPr>
        <w:t xml:space="preserve">استمعوا إلى النسخة الصوتية من سفر الملوك الأول ٨: ٢٢–٣٠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الملوك الأول ٨: ٢٢–٣٠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هذا المقطع، يواصل الملك سليمان الصلاة إلى الرب (يهوه) أمام شعب إسرائيل. يحتوي هذا المقطع على قسمين من صلاة الملك سليمان. في الجزء الأول من صلاة الملك سليمان، يسبح الملك سليمان الرب (يهوه) لأنه حفظ وأوفى بالعهد أو الوعد الذي قطعه الرب (يهوه) لأبي الملك سليمان، الملك داود. أما في الجزء الثاني من هذه الصلاة، فيطلب الملك سليمان من الرب (يهوه) أن يستمر في الاستماع إلى شعب إسرائيل.</w:t>
      </w:r>
    </w:p>
    <w:p>
      <w:pPr>
        <w:bidi/>
      </w:pPr>
      <w:r>
        <w:rPr>
          <w:rtl/>
          <w:cs/>
          <w:lang w:val="ar_AE" w:bidi="ar_AE"/>
        </w:rPr>
      </w:r>
      <w:r>
        <w:rPr>
          <w:rtl/>
          <w:cs/>
          <w:lang w:val="ar_AE" w:bidi="ar_AE"/>
        </w:rPr>
        <w:t>وأثناء صلاة الملك سليمان إلى الرب (يهوه)، يقف الملك سليمان مواجهًا مذبح الهيكل المصنوع من النحاس. ويقف شعب إسرائيل خلف الملك سليمان، الذي يبسط يديه نحو السماء. وهذا هو المذبح الموجود أمام مبنى الهيكل.</w:t>
      </w:r>
    </w:p>
    <w:p>
      <w:pPr>
        <w:bidi/>
      </w:pPr>
      <w:r>
        <w:rPr>
          <w:rtl/>
          <w:cs/>
          <w:lang w:val="ar_AE" w:bidi="ar_AE"/>
        </w:rPr>
      </w:r>
      <w:r>
        <w:rPr>
          <w:rtl/>
          <w:cs/>
          <w:lang w:val="ar_AE" w:bidi="ar_AE"/>
        </w:rPr>
        <w:t xml:space="preserve">توقّفوا هنا وانظروا إلى صورة لهيكل الملك سليمان، بما في ذلك المذبح. أوقِفوا الاستماع إلى هذا التسجيل الصوتي هنا. </w:t>
      </w:r>
    </w:p>
    <w:p>
      <w:pPr>
        <w:bidi/>
      </w:pPr>
      <w:r>
        <w:rPr>
          <w:rtl/>
          <w:cs/>
          <w:lang w:val="ar_AE" w:bidi="ar_AE"/>
        </w:rPr>
      </w:r>
      <w:r>
        <w:rPr>
          <w:rtl/>
          <w:cs/>
          <w:lang w:val="ar_AE" w:bidi="ar_AE"/>
        </w:rPr>
        <w:t>يعلن الملك سليمان أن الرب (يهوه) هو الإله الأعظم والأقوى في كل الأرض، وفي كل السماء، وفي كل مكان تحت الأرض. وهذا مهم لأن جماعات أخرى من الشعوب خارج شعب إسرائيل كانت تعبد آلهة كثيرة في زمن الملك سليمان. ويكرم الملك سليمان الرب (يهوه) باعتباره الإله الوحيد الذي يعبده شعب إسرائيل.</w:t>
      </w:r>
    </w:p>
    <w:p>
      <w:pPr>
        <w:bidi/>
      </w:pPr>
      <w:r>
        <w:rPr>
          <w:rtl/>
          <w:cs/>
          <w:lang w:val="ar_AE" w:bidi="ar_AE"/>
        </w:rPr>
      </w:r>
      <w:r>
        <w:rPr>
          <w:rtl/>
          <w:cs/>
          <w:lang w:val="ar_AE" w:bidi="ar_AE"/>
        </w:rPr>
        <w:t xml:space="preserve">توقّفوا هنا وناقشوا هذا السؤال كمجموعة: في ثقافتكم، ما أنواع العبادة أو الممارسات التقليدية التي يمارسها الناس؟ ما أنواع الآلهة التي يعبدها الناس في منطقتكم؟ كيف يعبد الناس هذه الآلهة؟ كيف تُظهرون أنكم لا تعبدون إلا الرب (يهوه)؟ أوقِفوا الاستماع إلى هذا التسجيل الصوتي هنا. </w:t>
      </w:r>
    </w:p>
    <w:p>
      <w:pPr>
        <w:bidi/>
      </w:pPr>
      <w:r>
        <w:rPr>
          <w:rtl/>
          <w:cs/>
          <w:lang w:val="ar_AE" w:bidi="ar_AE"/>
        </w:rPr>
      </w:r>
      <w:r>
        <w:rPr>
          <w:rtl/>
          <w:cs/>
          <w:lang w:val="ar_AE" w:bidi="ar_AE"/>
        </w:rPr>
        <w:t>يصف الملك سليمان الرب (يهوه) بأنه الإله الذي يحفظ «عهد المحبة» مع شعب إسرائيل. وشعب إسرائيل هم عبيد الرب (يهوه) الذين يسلكون في طرق الرب (يهوه) أو يطيعونها، ويطيعون وصاياه. وفي هذا العهد، وعد كل من الرب (يهوه) وشعب إسرائيل بأن يتصرف بطريقة معينة. فوعد الرب (يهوه) أن يحب شعب إسرائيل ويظهر لهم اللطف، ووعد شعب إسرائيل أن يطيعوا وصايا الرب (يهوه).</w:t>
      </w:r>
    </w:p>
    <w:p>
      <w:pPr>
        <w:bidi/>
      </w:pPr>
      <w:r>
        <w:rPr>
          <w:rtl/>
          <w:cs/>
          <w:lang w:val="ar_AE" w:bidi="ar_AE"/>
        </w:rPr>
      </w:r>
      <w:r>
        <w:rPr>
          <w:rtl/>
          <w:cs/>
          <w:lang w:val="ar_AE" w:bidi="ar_AE"/>
        </w:rPr>
        <w:t xml:space="preserve">توقّفوا هنا وناقشوا هذا السؤال كمجموعة: في ثقافتكم، ما أنواع الاتفاقات أو العهود التي يعقدها القادة مع شعوبهم؟ فكروا في نظام أسرتكم ونظام مجتمعكم. كيف يتفق الناس على أمور معينة، ثم يتأكدون من التزامهم بهذه الاتفاقات؟ أوقِفوا الاستماع إلى هذا التسجيل الصوتي هنا. </w:t>
      </w:r>
    </w:p>
    <w:p>
      <w:pPr>
        <w:bidi/>
      </w:pPr>
      <w:r>
        <w:rPr>
          <w:rtl/>
          <w:cs/>
          <w:lang w:val="ar_AE" w:bidi="ar_AE"/>
        </w:rPr>
      </w:r>
      <w:r>
        <w:rPr>
          <w:rtl/>
          <w:cs/>
          <w:lang w:val="ar_AE" w:bidi="ar_AE"/>
        </w:rPr>
        <w:t>ويعلن الملك سليمان مرة أخرى أن الرب (يهوه) قد حفظ الوعود التي قطعها للملك داود. فقد اختار الرب (يهوه) الملك سليمان ليكون ملكًا بعد الملك داود، وسمح للملك سليمان بأن يبني الهيكل.</w:t>
      </w:r>
    </w:p>
    <w:p>
      <w:pPr>
        <w:bidi/>
      </w:pPr>
      <w:r>
        <w:rPr>
          <w:rtl/>
          <w:cs/>
          <w:lang w:val="ar_AE" w:bidi="ar_AE"/>
        </w:rPr>
      </w:r>
      <w:r>
        <w:rPr>
          <w:rtl/>
          <w:cs/>
          <w:lang w:val="ar_AE" w:bidi="ar_AE"/>
        </w:rPr>
        <w:t>ثم يطلب الملك سليمان من الرب (يهوه) أن يحفظ وعوده في المستقبل. ويقتبس الملك سليمان كلمات الرب (يهوه) عندما يقول إن الرب (يهوه) وعد الملك داود بأن أحد نسل داود سيجلس دائمًا على عرش إسرائيل، أي سيكون ملكًا على إسرائيل. لكن يجب على نسل داود أن يطيع الرب (يهوه) كما أطاعه داود. وبعد أن يتحدث الملك سليمان عن العهد الأصلي، يطلب من الرب (يهوه) أن يكون أمينًا ويستمر في حفظ العهد والكلمات التي قالها الرب (يهوه) للملك داود.</w:t>
      </w:r>
    </w:p>
    <w:p>
      <w:pPr>
        <w:bidi/>
      </w:pPr>
      <w:r>
        <w:rPr>
          <w:rtl/>
          <w:cs/>
          <w:lang w:val="ar_AE" w:bidi="ar_AE"/>
        </w:rPr>
      </w:r>
      <w:r>
        <w:rPr>
          <w:rtl/>
          <w:cs/>
          <w:lang w:val="ar_AE" w:bidi="ar_AE"/>
        </w:rPr>
        <w:t xml:space="preserve">توقّفوا هنا وناقشوا هذا السؤال كمجموعة: فكروا في وقت أردتم فيه تشجيع شخص جدير بالثقة على الوفاء بوعد قطعه. كيف ذكّرتم هذا الشخص بأنه ينبغي له أن يستمر في الوفاء بهذا الوعد؟ أوقِفوا الاستماع إلى هذا التسجيل الصوتي هنا. </w:t>
      </w:r>
    </w:p>
    <w:p>
      <w:pPr>
        <w:bidi/>
      </w:pPr>
      <w:r>
        <w:rPr>
          <w:rtl/>
          <w:cs/>
          <w:lang w:val="ar_AE" w:bidi="ar_AE"/>
        </w:rPr>
      </w:r>
      <w:r>
        <w:rPr>
          <w:rtl/>
          <w:cs/>
          <w:lang w:val="ar_AE" w:bidi="ar_AE"/>
        </w:rPr>
        <w:t>ثم يصلي الملك سليمان طالبًا من الرب (يهوه) أن ينتبه إلى الصلوات التي سيصليها شعب إسرائيل. ويسأل الملك سليمان الرب (يهوه) إن كان الرب (يهوه) سيسكن على الأرض، مع أن السماوات لا تستطيع أن تسع قوة الرب (يهوه). والسماوات هي المكان الذي يسكن فيه الله مع ملائكته. ويقول الملك سليمان إن حتى الهيكل الرائع الذي بناه الملك سليمان للرب (يهوه) ما يزال صغيرًا جدًا بالنسبة إلى إله بهذه القوة العظيمة! فالملك سليمان يعرف أن الهيكل لا يستطيع أن يسع الرب (يهوه).</w:t>
      </w:r>
    </w:p>
    <w:p>
      <w:pPr>
        <w:bidi/>
      </w:pPr>
      <w:r>
        <w:rPr>
          <w:rtl/>
          <w:cs/>
          <w:lang w:val="ar_AE" w:bidi="ar_AE"/>
        </w:rPr>
      </w:r>
      <w:r>
        <w:rPr>
          <w:rtl/>
          <w:cs/>
          <w:lang w:val="ar_AE" w:bidi="ar_AE"/>
        </w:rPr>
        <w:t xml:space="preserve">توقّفوا هنا وناقشوا هذا السؤال كمجموعة: في ثقافتكم، أين يؤمن الناس بأن الآلهة تسكن؟ أوقِفوا الاستماع إلى هذا التسجيل الصوتي هنا. </w:t>
      </w:r>
    </w:p>
    <w:p>
      <w:pPr>
        <w:bidi/>
      </w:pPr>
      <w:r>
        <w:rPr>
          <w:rtl/>
          <w:cs/>
          <w:lang w:val="ar_AE" w:bidi="ar_AE"/>
        </w:rPr>
      </w:r>
      <w:r>
        <w:rPr>
          <w:rtl/>
          <w:cs/>
          <w:lang w:val="ar_AE" w:bidi="ar_AE"/>
        </w:rPr>
        <w:t>لا يتوقع الملك سليمان أن يحصر الرب (يهوه) نفسه في الهيكل. فالملك سليمان يعرف أن الرب (يهوه) أعظم من أي مبنى يمكن للإنسان أن يبنيه. بل يصف الملك سليمان ما يرجو أن يفعله الرب (يهوه).</w:t>
      </w:r>
    </w:p>
    <w:p>
      <w:pPr>
        <w:bidi/>
      </w:pPr>
      <w:r>
        <w:rPr>
          <w:rtl/>
          <w:cs/>
          <w:lang w:val="ar_AE" w:bidi="ar_AE"/>
        </w:rPr>
      </w:r>
      <w:r>
        <w:rPr>
          <w:rtl/>
          <w:cs/>
          <w:lang w:val="ar_AE" w:bidi="ar_AE"/>
        </w:rPr>
        <w:t xml:space="preserve">توقّفوا هنا وناقشوا هذا السؤال كمجموعة: في ثقافتكم، كيف تدركون قدرة الرب (يهوه) على أن يكون إلهًا على كل الأشياء، وفي الوقت نفسه إلهًا يستمع إلى صلواتكم؟ أوقِفوا الاستماع إلى هذا التسجيل الصوتي هنا. </w:t>
      </w:r>
    </w:p>
    <w:p>
      <w:pPr>
        <w:bidi/>
      </w:pPr>
      <w:r>
        <w:rPr>
          <w:rtl/>
          <w:cs/>
          <w:lang w:val="ar_AE" w:bidi="ar_AE"/>
        </w:rPr>
      </w:r>
      <w:r>
        <w:rPr>
          <w:rtl/>
          <w:cs/>
          <w:lang w:val="ar_AE" w:bidi="ar_AE"/>
        </w:rPr>
        <w:t>ويطلب الملك سليمان من الرب (يهوه) أن ينتبه إلى صلوات شعب الرب (يهوه) من الهيكل. ويذكّر الملك سليمان الرب (يهوه) بأن الرب (يهوه) قال إن الناس سيعبدون اسم الرب (يهوه) في مكان واحد. وهذه هي اللحظة التي يوضح فيها الملك سليمان ما يطلبه فعلًا في صلاته. فالملك سليمان يريد أن يكون اسم الرب (يهوه) حاضرًا في الهيكل. وفي أزمنة الكتاب المقدس، كان اسم الشخص يُظهر شخصية ذلك الشخص. ويريد الملك سليمان أن يكون الرب (يهوه) نفسه مع شعب الرب (يهوه) في الهيكل، رغم أن الرب (يهوه) أعظم من أن يسعه الهيكل.</w:t>
      </w:r>
    </w:p>
    <w:p>
      <w:pPr>
        <w:bidi/>
      </w:pPr>
      <w:r>
        <w:rPr>
          <w:rtl/>
          <w:cs/>
          <w:lang w:val="ar_AE" w:bidi="ar_AE"/>
        </w:rPr>
      </w:r>
      <w:r>
        <w:rPr>
          <w:rtl/>
          <w:cs/>
          <w:lang w:val="ar_AE" w:bidi="ar_AE"/>
        </w:rPr>
        <w:t xml:space="preserve">توقّفوا هنا وناقشوا هذا السؤال كمجموعة: في ثقافتكم، إلى أين يذهب الناس لعبادة الآلهة؟ هل توجد في ثقافتكم أنواع خاصة من المباني أو المنشآت المخصصة للآلهة؟ هل يتحدث الناس عادةً إلى الآلهة في هذه الأماكن الخاصة؟ أوقِفوا الاستماع إلى هذا التسجيل الصوتي هنا. </w:t>
      </w:r>
    </w:p>
    <w:p>
      <w:pPr>
        <w:bidi/>
      </w:pPr>
      <w:r>
        <w:rPr>
          <w:rtl/>
          <w:cs/>
          <w:lang w:val="ar_AE" w:bidi="ar_AE"/>
        </w:rPr>
      </w:r>
      <w:r>
        <w:rPr>
          <w:rtl/>
          <w:cs/>
          <w:lang w:val="ar_AE" w:bidi="ar_AE"/>
        </w:rPr>
        <w:t>ثم يطلب الملك سليمان من الرب (يهوه) أن يستمع إلى الملك سليمان، عبد الرب (يهوه)، وإلى شعب إسرائيل، شعب الرب (يهوه). ويطلب الملك سليمان من الرب (يهوه) أن يسمع الصلوات من السماء، حيث يسكن الرب (يهوه). ويطلب الملك سليمان من الرب (يهوه) أن يسمع صلوات الشعب، ثم يغفر لشعب إسرائيل عندما يصلون من الهيكل. ويرى الملك سليمان وشعب إسرائيل الهيكل باعتباره المكان الذي يستطيع شعب الرب (يهوه) أن يأتي فيه إلى الرب (يهوه)، وحيث يلتقي الرب (يهوه) بشعبه.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الملوك الأول ٨: ٢٢–٣٠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ستقوم المجموعة بمحاولة تصوُّر هذا المقطع. </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يقف الملك سليمان أمام المذبح النحاسي في ساحة الهيكل، ويشكر الرب (يهوه) على حفظ الرب (يهوه) لوعوده.</w:t>
      </w:r>
    </w:p>
    <w:p>
      <w:pPr>
        <w:bidi/>
      </w:pPr>
      <w:r>
        <w:rPr>
          <w:rtl/>
          <w:cs/>
          <w:lang w:val="ar_AE" w:bidi="ar_AE"/>
        </w:rPr>
      </w:r>
      <w:r>
        <w:rPr>
          <w:b/>
          <w:rtl/>
          <w:cs/>
          <w:lang w:val="ar_AE" w:bidi="ar_AE"/>
        </w:rPr>
        <w:t>في المشهد الثاني:</w:t>
      </w:r>
      <w:r>
        <w:rPr>
          <w:rtl/>
          <w:cs/>
          <w:lang w:val="ar_AE" w:bidi="ar_AE"/>
        </w:rPr>
        <w:t xml:space="preserve"> يطلب الملك سليمان من الرب (يهوه) أن يستمع إلى صلوات سليمان وصلوات شعب الرب (يهوه) عندما يصلون باتجاه الهيكل.</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الراوي</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الملك داود</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هذا المقطع، يبدأ سليمان صلاته الطويلة إلى الرب (يهوه) عندما يكرّس الهيكل للرب (يهوه). ومعظم الشخصيات في القصة إما تشاهد الملك سليمان، أو يتحدث الملك سليمان عن هذه الشخصيات أو إليها. ومن المفيد أن تتذكروا أن الإسرائيليين والرب (يهوه) موجودون معًا بينما يصلي سليمان.</w:t>
      </w:r>
    </w:p>
    <w:p>
      <w:pPr>
        <w:bidi/>
      </w:pPr>
      <w:r>
        <w:rPr>
          <w:rtl/>
          <w:cs/>
          <w:lang w:val="ar_AE" w:bidi="ar_AE"/>
        </w:rPr>
      </w:r>
      <w:r>
        <w:rPr>
          <w:rtl/>
          <w:cs/>
          <w:lang w:val="ar_AE" w:bidi="ar_AE"/>
        </w:rPr>
        <w:t>في المشهد الأول، يبدأ الملك سليمان صلاة أطول إلى الرب (يهوه). ويواجه الملك سليمان المذبح الموجود في ساحة الهيكل. ويقف جماعة الإسرائيليين، أو تجمعهم الخاص، خلف الملك سليمان، بينما يرفع الملك سليمان يديه نحو السماء ليصلي إلى الرب (يهوه). وكانت هذه طريقة شائعة للصلاة في زمن الملك سليمان.</w:t>
      </w:r>
    </w:p>
    <w:p>
      <w:pPr>
        <w:bidi/>
      </w:pPr>
      <w:r>
        <w:rPr>
          <w:rtl/>
          <w:cs/>
          <w:lang w:val="ar_AE" w:bidi="ar_AE"/>
        </w:rPr>
      </w:r>
      <w:r>
        <w:rPr>
          <w:rtl/>
          <w:cs/>
          <w:lang w:val="ar_AE" w:bidi="ar_AE"/>
        </w:rPr>
        <w:t xml:space="preserve">توقّفوا وناقشوا هذا السؤال كمجموعة: في لغتكم، كيف تُظهرون الحركة أو الطرق المحددة التي يقف أو يتحرك بها الشخص؟ على سبيل المثال، كيف يمكنكم التأكد من أن المستمع يفهم أن الناس كانوا خلف الملك سليمان؟ أوقِفوا الاستماع إلى هذا التسجيل الصوتي هنا. </w:t>
      </w:r>
    </w:p>
    <w:p>
      <w:pPr>
        <w:bidi/>
      </w:pPr>
      <w:r>
        <w:rPr>
          <w:rtl/>
          <w:cs/>
          <w:lang w:val="ar_AE" w:bidi="ar_AE"/>
        </w:rPr>
      </w:r>
      <w:r>
        <w:rPr>
          <w:rtl/>
          <w:cs/>
          <w:lang w:val="ar_AE" w:bidi="ar_AE"/>
        </w:rPr>
        <w:t>يبدأ الملك سليمان في الصلاة وشكر الرب (يهوه). ويعلن الملك سليمان أن الرب (يهوه) هو الإله فوق جميع الآلهة الأخرى عندما يقول إنه لا يوجد إله آخر في أعلى السماء، أو في أدنى مكان تحت الأرض، أو على الأرض، يمكن مقارنته بالرب (يهوه). وبعبارة أخرى، يقول الملك سليمان إن الرب (يهوه) هو أعظم إله بين جميع الآلهة في أي مكان. ثم يُظهر الملك سليمان الرب (يهوه) باعتباره إلهًا شخصيًا وحاضرًا، عندما يوضح أن الرب (يهوه) يعقد عهودًا مع شعبه ويحب شعبه، شعب إسرائيل، بأمانة. ويقول الملك سليمان أيضًا إن شعب إسرائيل يحفظ وصايا الرب (يهوه) بكل قلبه. وعندما يفعل شخص شيئًا «بكل قلبه»، فإنه يفعله بسعادة وبإتقان.</w:t>
      </w:r>
    </w:p>
    <w:p>
      <w:pPr>
        <w:bidi/>
      </w:pPr>
      <w:r>
        <w:rPr>
          <w:rtl/>
          <w:cs/>
          <w:lang w:val="ar_AE" w:bidi="ar_AE"/>
        </w:rPr>
      </w:r>
      <w:r>
        <w:rPr>
          <w:rtl/>
          <w:cs/>
          <w:lang w:val="ar_AE" w:bidi="ar_AE"/>
        </w:rPr>
        <w:t xml:space="preserve">توقّفوا وناقشوا هذا السؤال كمجموعة: لقد انتقل الملك سليمان من الحديث عن الرب (يهوه) إلى الحديث مع الرب (يهوه). كيف ستوضحون أن الملك سليمان يتحدث إلى الرب (يهوه) هنا؟ أوقِفوا الاستماع إلى هذا التسجيل الصوتي هنا. </w:t>
      </w:r>
    </w:p>
    <w:p>
      <w:pPr>
        <w:bidi/>
      </w:pPr>
      <w:r>
        <w:rPr>
          <w:rtl/>
          <w:cs/>
          <w:lang w:val="ar_AE" w:bidi="ar_AE"/>
        </w:rPr>
      </w:r>
      <w:r>
        <w:rPr>
          <w:rtl/>
          <w:cs/>
          <w:lang w:val="ar_AE" w:bidi="ar_AE"/>
        </w:rPr>
        <w:t>يدرك الملك سليمان أن الرب (يهوه) قد حفظ عهده السابق مع الملك داود عندما اختار الرب (يهوه) الملك سليمان ليكون ملكًا وسمح للملك سليمان ببناء الهيكل. ويقول سليمان إن الرب (يهوه) قال الوعد بفمه، وحفظ الرب (يهوه) وعده بيده، أي بقوته. ويقول الملك سليمان إن الإسرائيليين يستطيعون أن يروا أن الرب (يهوه) قد حفظ وعده، لأن الرب (يهوه) جعل الملك سليمان، ابن داود، ملكًا على إسرائيل، ولأن الملك سليمان بنى البيت للرب (يهوه).</w:t>
      </w:r>
    </w:p>
    <w:p>
      <w:pPr>
        <w:bidi/>
      </w:pPr>
      <w:r>
        <w:rPr>
          <w:rtl/>
          <w:cs/>
          <w:lang w:val="ar_AE" w:bidi="ar_AE"/>
        </w:rPr>
      </w:r>
      <w:r>
        <w:rPr>
          <w:rtl/>
          <w:cs/>
          <w:lang w:val="ar_AE" w:bidi="ar_AE"/>
        </w:rPr>
        <w:t xml:space="preserve">توقّفوا هنا وناقشوا كمجموعة: كيف ستترجمون أن الرب (يهوه) قال وعدًا بفمه وحفظ الوعد بيده، أي بقوته؟ أوقِفوا الاستماع إلى هذا التسجيل الصوتي هنا. </w:t>
      </w:r>
    </w:p>
    <w:p>
      <w:pPr>
        <w:bidi/>
      </w:pPr>
      <w:r>
        <w:rPr>
          <w:rtl/>
          <w:cs/>
          <w:lang w:val="ar_AE" w:bidi="ar_AE"/>
        </w:rPr>
      </w:r>
      <w:r>
        <w:rPr>
          <w:rtl/>
          <w:cs/>
          <w:lang w:val="ar_AE" w:bidi="ar_AE"/>
        </w:rPr>
        <w:t>والآن يطلب الملك سليمان من الرب (يهوه) أن يحفظ عهدًا آخر محددًا قطعه الرب (يهوه) مع الملك داود. ويقتبس الملك سليمان كلام الرب (يهوه) عندما يشير إلى وعد الرب (يهوه) للملك داود بأن الرب (يهوه) سيستمر في إعطاء شعب إسرائيل ملكًا من نسل الملك داود. ويجب على نسل داود أن يتبع وصايا الرب (يهوه) كما فعل الملك داود. ويريد الملك سليمان من الرب (يهوه) أن يستمر في هذا العهد مع الملك سليمان.</w:t>
      </w:r>
    </w:p>
    <w:p>
      <w:pPr>
        <w:bidi/>
      </w:pPr>
      <w:r>
        <w:rPr>
          <w:rtl/>
          <w:cs/>
          <w:lang w:val="ar_AE" w:bidi="ar_AE"/>
        </w:rPr>
      </w:r>
      <w:r>
        <w:rPr>
          <w:rtl/>
          <w:cs/>
          <w:lang w:val="ar_AE" w:bidi="ar_AE"/>
        </w:rPr>
        <w:t xml:space="preserve">توقّفوا وناقشوا هذا السؤال كمجموعة: يحتوي هذا القسم على اقتباس من كلام الرب (يهوه) داخل صلاة الملك سليمان. في لغتكم، كيف يمكنكم ترجمة هذا لإظهار متى يتحدث سليمان بكلماته هو، ومتى يقتبس كلام الرب (يهوه)؟ أوقِفوا الاستماع إلى هذا التسجيل الصوتي هنا. </w:t>
      </w:r>
    </w:p>
    <w:p>
      <w:pPr>
        <w:bidi/>
      </w:pPr>
      <w:r>
        <w:rPr>
          <w:rtl/>
          <w:cs/>
          <w:lang w:val="ar_AE" w:bidi="ar_AE"/>
        </w:rPr>
      </w:r>
      <w:r>
        <w:rPr>
          <w:rtl/>
          <w:cs/>
          <w:lang w:val="ar_AE" w:bidi="ar_AE"/>
        </w:rPr>
        <w:t>في المشهد الثاني، يطلب الملك سليمان من الرب (يهوه) أن يسمع صلوات الملك سليمان وشعب الرب (يهوه). أولًا، يطرح الملك سليمان هذا السؤال: "هل يَسكُنُ اللهُ حَقًّا علَى الأرضِ؟ هوذا السماواتُ وسَماءُ السماواتِ لا تسَعُكَ، فكمْ بالأقَلِّ هذا البَيتُ الّذي بَنَيتُ؟" ويقصد سليمان أنه لا يؤمن بأن الرب (يهوه) من المفترض أن يسكن فقط في الهيكل على الأرض. ويفهم الملك سليمان أنه إذا كانت السماء لا تستطيع أن تسع الرب (يهوه)، فلا يستطيع الهيكل الذي بناه الناس أن يسع الرب (يهوه) أيضًا. ويطرح الملك سليمان سؤالًا لا يتوقع أن يجيب الرب (يهوه) عنه. بل يسبح سليمان الرب (يهوه) لأنه عظيم جدًا بحيث لا يستطيع أن يسكن في مكان واحد.</w:t>
      </w:r>
    </w:p>
    <w:p>
      <w:pPr>
        <w:bidi/>
      </w:pPr>
      <w:r>
        <w:rPr>
          <w:rtl/>
          <w:cs/>
          <w:lang w:val="ar_AE" w:bidi="ar_AE"/>
        </w:rPr>
      </w:r>
      <w:r>
        <w:rPr>
          <w:rtl/>
          <w:cs/>
          <w:lang w:val="ar_AE" w:bidi="ar_AE"/>
        </w:rPr>
        <w:t xml:space="preserve">توقّفوا وناقشوا هذا السؤال كمجموعة: كيف ستترجمون هذا القسم لإظهار أن الملك سليمان يؤمن بأن الرب (يهوه) يستطيع أن يسكن في أي مكان، وأنه لا يوجد مكان واحد فقط يسكن فيه الرب (يهوه)؟ أوقِفوا الاستماع إلى هذا التسجيل الصوتي هنا. </w:t>
      </w:r>
    </w:p>
    <w:p>
      <w:pPr>
        <w:bidi/>
      </w:pPr>
      <w:r>
        <w:rPr>
          <w:rtl/>
          <w:cs/>
          <w:lang w:val="ar_AE" w:bidi="ar_AE"/>
        </w:rPr>
      </w:r>
      <w:r>
        <w:rPr>
          <w:rtl/>
          <w:cs/>
          <w:lang w:val="ar_AE" w:bidi="ar_AE"/>
        </w:rPr>
        <w:t>يتوسل الملك سليمان إلى الرب (يهوه) أن يستجيب للصلوات التي يصليها الملك سليمان وشعب إسرائيل الآن وفي المستقبل. ويطلب الملك سليمان من الرب (يهوه) أن يفتح عينيه وأن ينتبه تمامًا إلى صلوات شعب الرب (يهوه) وإلى ما يحدث في الهيكل في النهار والليل، أي في كل وقت. ومعنى «فتح عينيك على شيء» هو أن تنتبه إليه وتراقب ما يحدث، تمامًا كما يستطيع الشخص ذو العينين المفتوحتين أن يرى شيئًا وينتبه إليه.</w:t>
      </w:r>
    </w:p>
    <w:p>
      <w:pPr>
        <w:bidi/>
      </w:pPr>
      <w:r>
        <w:rPr>
          <w:rtl/>
          <w:cs/>
          <w:lang w:val="ar_AE" w:bidi="ar_AE"/>
        </w:rPr>
      </w:r>
      <w:r>
        <w:rPr>
          <w:rtl/>
          <w:cs/>
          <w:lang w:val="ar_AE" w:bidi="ar_AE"/>
        </w:rPr>
        <w:t xml:space="preserve">توقّفوا وناقشوا هذا السؤال كمجموعة: في لغتكم، كيف تتحدثون عن الطريقة التي ينتبه بها شخص إلى شيء أو شخص؟ أوقِفوا الاستماع إلى هذا التسجيل الصوتي هنا. </w:t>
      </w:r>
    </w:p>
    <w:p>
      <w:pPr>
        <w:bidi/>
      </w:pPr>
      <w:r>
        <w:rPr>
          <w:rtl/>
          <w:cs/>
          <w:lang w:val="ar_AE" w:bidi="ar_AE"/>
        </w:rPr>
      </w:r>
      <w:r>
        <w:rPr>
          <w:rtl/>
          <w:cs/>
          <w:lang w:val="ar_AE" w:bidi="ar_AE"/>
        </w:rPr>
        <w:t>ويطلب الملك سليمان من الرب (يهوه) أن يسمع ويستمع إلى الملك سليمان وشعب إسرائيل عندما يصلون في أي وقت من النهار أو الليل. ويقتبس الملك سليمان مرة أخرى كلام الرب (يهوه) عندما يقول إن الرب (يهوه) وعد ذات مرة بأن «اسمه يكون هناك» في مكان واحد لكي يعبد الناس الرب (يهوه). وربما يريد الملك سليمان أن يوضح أن الرب (يهوه) يعد بأن يكون حاضرًا في الهيكل ليلتقي بشعبه. ويختتم الملك سليمان هذا الجزء من الصلاة عندما يطلب من الرب (يهوه) أن يسمع تضرعات شعب الرب (يهوه) عندما يصلون في الهيكل. والتضرع هو إحدى الطرق التي يستطيع بها الناس أن يصلوا إلى الرب (يهوه). وفي هذه الحالة، يطلب الناس من الرب (يهوه) بشدة أن يفعل شيئًا من أجلهم.</w:t>
      </w:r>
    </w:p>
    <w:p>
      <w:pPr>
        <w:bidi/>
      </w:pPr>
      <w:r>
        <w:rPr>
          <w:rtl/>
          <w:cs/>
          <w:lang w:val="ar_AE" w:bidi="ar_AE"/>
        </w:rPr>
      </w:r>
      <w:r>
        <w:rPr>
          <w:rtl/>
          <w:cs/>
          <w:lang w:val="ar_AE" w:bidi="ar_AE"/>
        </w:rPr>
        <w:t xml:space="preserve">توقّفوا وناقشوا هذا السؤال كمجموعة: في لغتكم، كيف تطلبون من الله بشدة أن يفعل شيئًا من أجلكم؟ أوقِفوا الاستماع إلى هذا التسجيل الصوتي هنا. </w:t>
      </w:r>
    </w:p>
    <w:p>
      <w:pPr>
        <w:bidi/>
      </w:pPr>
      <w:r>
        <w:rPr>
          <w:rtl/>
          <w:cs/>
          <w:lang w:val="ar_AE" w:bidi="ar_AE"/>
        </w:rPr>
      </w:r>
      <w:r>
        <w:rPr>
          <w:rtl/>
          <w:cs/>
          <w:lang w:val="ar_AE" w:bidi="ar_AE"/>
        </w:rPr>
        <w:t>ستلاحظون أن الملك سليمان يتحدث عن نفسه في هذا القسم كما لو كان يتحدث عن شخص آخر. ويسمي الملك سليمان نفسه «عبد» الرب (يهوه).</w:t>
      </w:r>
    </w:p>
    <w:p>
      <w:pPr>
        <w:bidi/>
      </w:pPr>
      <w:r>
        <w:rPr>
          <w:rtl/>
          <w:cs/>
          <w:lang w:val="ar_AE" w:bidi="ar_AE"/>
        </w:rPr>
      </w:r>
      <w:r>
        <w:rPr>
          <w:rtl/>
          <w:cs/>
          <w:lang w:val="ar_AE" w:bidi="ar_AE"/>
        </w:rPr>
        <w:t xml:space="preserve">توقّفوا هنا وناقشوا هذا السؤال كمجموعة: كيف ستوضحون أن سليمان يتحدث عن نفسه عندما يقول "عَبدُك"؟ أوقِفوا الاستماع إلى هذا التسجيل الصوتي هنا. </w:t>
      </w:r>
    </w:p>
    <w:p>
      <w:pPr>
        <w:bidi/>
      </w:pPr>
      <w:r>
        <w:rPr>
          <w:rtl/>
          <w:cs/>
          <w:lang w:val="ar_AE" w:bidi="ar_AE"/>
        </w:rPr>
      </w:r>
      <w:r>
        <w:rPr>
          <w:rtl/>
          <w:cs/>
          <w:lang w:val="ar_AE" w:bidi="ar_AE"/>
        </w:rPr>
        <w:t>ويطلب الملك سليمان من الرب (يهوه) أن يغفر لشعب إسرائيل عندما يسمع الرب (يهوه) الصلوات التي يصليها الشعب «نحو هذا المكان»، أي الهيكل. وإذا لم يكن الإسرائيليون بالقرب من الهيكل، فيمكنهم أن يتجهوا نحو الهيكل للصلاة، ليُظهروا أنهم يصلون إلى الرب (يهوه). ويتوقع الملك سليمان أن يسمع الرب (يهوه) هذه الصلوات ويغفر لشعبه عصيانهم. ويستجيب الرب (يهوه) لهذه الصلوات من السماء، المكان الذي يسكن فيه الرب (يهوه).</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الملوك الأول ٨: ٢٢–٣٠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الراوي</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الملك داود</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والردود المحتملة. على الراوي أن يقدّم التمثيل الدرامي.</w:t>
      </w:r>
    </w:p>
    <w:p>
      <w:pPr>
        <w:bidi/>
      </w:pPr>
      <w:r>
        <w:rPr>
          <w:rtl/>
          <w:cs/>
          <w:lang w:val="ar_AE" w:bidi="ar_AE"/>
        </w:rPr>
      </w:r>
      <w:r>
        <w:rPr>
          <w:rtl/>
          <w:cs/>
          <w:lang w:val="ar_AE" w:bidi="ar_AE"/>
        </w:rPr>
        <w:t>قبل أن يصلي الملك سليمان لتكريس الهيكل للرب (يهوه)، التفت الملك سليمان ليواجه المذبح في ساحة الهيكل. وكان شعب إسرائيل يقف خلف الملك سليمان، بينما بسط الملك سليمان يديه نحو السماء ليصلي إلى الرب (يهوه).</w:t>
      </w:r>
    </w:p>
    <w:p>
      <w:pPr>
        <w:bidi/>
      </w:pPr>
      <w:r>
        <w:rPr>
          <w:rtl/>
          <w:cs/>
          <w:lang w:val="ar_AE" w:bidi="ar_AE"/>
        </w:rPr>
      </w:r>
      <w:r>
        <w:rPr>
          <w:rtl/>
          <w:cs/>
          <w:lang w:val="ar_AE" w:bidi="ar_AE"/>
        </w:rPr>
        <w:t>أوقفوا التمثيل. اسألوا الأشخاص الذين يؤدّون دور شعب إسرائيل: "بمَ تشعرون أو فيمَ تفكِّرون؟" قد يجيبون بعبارات مثل:</w:t>
      </w:r>
    </w:p>
    <w:p>
      <w:pPr>
        <w:pStyle w:val="ListBullet"/>
        <w:bidi/>
        <w:spacing w:line="240" w:lineRule="auto"/>
        <w:ind w:left="720"/>
      </w:pPr>
      <w:r>
        <w:rPr>
          <w:rtl/>
          <w:cs/>
          <w:lang w:val="ar_AE" w:bidi="ar_AE"/>
        </w:rPr>
      </w:r>
      <w:r>
        <w:rPr>
          <w:rtl/>
          <w:cs/>
          <w:lang w:val="ar_AE" w:bidi="ar_AE"/>
        </w:rPr>
        <w:t>"أتساءل ماذا سيقول الملك سليمان؟" أو</w:t>
      </w:r>
    </w:p>
    <w:p>
      <w:pPr>
        <w:pStyle w:val="ListBullet"/>
        <w:bidi/>
        <w:spacing w:line="240" w:lineRule="auto"/>
        <w:ind w:left="720"/>
      </w:pPr>
      <w:r>
        <w:rPr>
          <w:rtl/>
          <w:cs/>
          <w:lang w:val="ar_AE" w:bidi="ar_AE"/>
        </w:rPr>
      </w:r>
      <w:r>
        <w:rPr>
          <w:rtl/>
          <w:cs/>
          <w:lang w:val="ar_AE" w:bidi="ar_AE"/>
        </w:rPr>
        <w:t>"أشعر أنني أستطيع أن أثق بالملك سليمان ليقودنا!" أو</w:t>
      </w:r>
    </w:p>
    <w:p>
      <w:pPr>
        <w:pStyle w:val="ListBullet"/>
        <w:bidi/>
        <w:spacing w:line="240" w:lineRule="auto"/>
        <w:ind w:left="720"/>
      </w:pPr>
      <w:r>
        <w:rPr>
          <w:rtl/>
          <w:cs/>
          <w:lang w:val="ar_AE" w:bidi="ar_AE"/>
        </w:rPr>
      </w:r>
      <w:r>
        <w:rPr>
          <w:rtl/>
          <w:cs/>
          <w:lang w:val="ar_AE" w:bidi="ar_AE"/>
        </w:rPr>
        <w:t>"أحتاج إلى التركيز فيما سيصلي الملك سليمان من أجله!"</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بدأ الملك سليمان صلاته عندما سبح الرب (يهوه)، وأقرّ بأنه لا يوجد إله آخر في أي مكان على الأرض، أو فوق الأرض، أو تحت الأرض، يمكن أن يقارن بالرب (يهوه) على الإطلاق. وأقرّ الملك سليمان بأن الرب (يهوه) أمين في حفظ عهوده مع الأشخاص الذين يحفظون وصايا الرب (يهوه). وأقرّ الملك سليمان أيضًا بأن الرب (يهوه) قد حفظ العهد الذي قطعه الرب (يهوه) مع الملك داود، عندما اختار الرب (يهوه) سليمان ليكون ملكًا، وسمح للملك سليمان ببناء الهيكل.</w:t>
      </w:r>
    </w:p>
    <w:p>
      <w:pPr>
        <w:bidi/>
      </w:pPr>
      <w:r>
        <w:rPr>
          <w:rtl/>
          <w:cs/>
          <w:lang w:val="ar_AE" w:bidi="ar_AE"/>
        </w:rPr>
      </w:r>
      <w:r>
        <w:rPr>
          <w:rtl/>
          <w:cs/>
          <w:lang w:val="ar_AE" w:bidi="ar_AE"/>
        </w:rPr>
        <w:t>أوقفوا التمثيل. اسألوا الشخص الذي يؤدي دور يهوه: "بماذا تشعر أو تفكر؟" قد يجيب بعبارات مثل:</w:t>
      </w:r>
    </w:p>
    <w:p>
      <w:pPr>
        <w:pStyle w:val="ListBullet"/>
        <w:bidi/>
        <w:spacing w:line="240" w:lineRule="auto"/>
        <w:ind w:left="720"/>
      </w:pPr>
      <w:r>
        <w:rPr>
          <w:rtl/>
          <w:cs/>
          <w:lang w:val="ar_AE" w:bidi="ar_AE"/>
        </w:rPr>
      </w:r>
      <w:r>
        <w:rPr>
          <w:rtl/>
          <w:cs/>
          <w:lang w:val="ar_AE" w:bidi="ar_AE"/>
        </w:rPr>
        <w:t>"أنا أحب عبدي، الملك سليمان!" أو</w:t>
      </w:r>
    </w:p>
    <w:p>
      <w:pPr>
        <w:pStyle w:val="ListBullet"/>
        <w:bidi/>
        <w:spacing w:line="240" w:lineRule="auto"/>
        <w:ind w:left="720"/>
      </w:pPr>
      <w:r>
        <w:rPr>
          <w:rtl/>
          <w:cs/>
          <w:lang w:val="ar_AE" w:bidi="ar_AE"/>
        </w:rPr>
      </w:r>
      <w:r>
        <w:rPr>
          <w:rtl/>
          <w:cs/>
          <w:lang w:val="ar_AE" w:bidi="ar_AE"/>
        </w:rPr>
        <w:t>"أشعر أن الملك سليمان يكرمني!" أو</w:t>
      </w:r>
    </w:p>
    <w:p>
      <w:pPr>
        <w:pStyle w:val="ListBullet"/>
        <w:bidi/>
        <w:spacing w:line="240" w:lineRule="auto"/>
        <w:ind w:left="720"/>
      </w:pPr>
      <w:r>
        <w:rPr>
          <w:rtl/>
          <w:cs/>
          <w:lang w:val="ar_AE" w:bidi="ar_AE"/>
        </w:rPr>
      </w:r>
      <w:r>
        <w:rPr>
          <w:rtl/>
          <w:cs/>
          <w:lang w:val="ar_AE" w:bidi="ar_AE"/>
        </w:rPr>
        <w:t>"أتذكر العهد الذي قطعته مع الملك داود."</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طلب الملك سليمان من الرب (يهوه) أن يحفظ عهدًا آخر كان الرب (يهوه) قد قطعه مع الملك داود. وطلب الملك سليمان من الرب (يهوه) أن يواصل دائمًا إعطاء ملك جديد من نسل الملك داود ليجلس على عرش إسرائيل. وأقرّ الملك سليمان أيضًا بأن على نسل داود أن يحفظ وصايا الرب (يهوه) لكي يستمروا في الحكم على إسرائيل. وطلب الملك سليمان من الرب (يهوه) أن يتمم هذا الوعد.</w:t>
      </w:r>
    </w:p>
    <w:p>
      <w:pPr>
        <w:bidi/>
      </w:pPr>
      <w:r>
        <w:rPr>
          <w:rtl/>
          <w:cs/>
          <w:lang w:val="ar_AE" w:bidi="ar_AE"/>
        </w:rPr>
      </w:r>
      <w:r>
        <w:rPr>
          <w:rtl/>
          <w:cs/>
          <w:lang w:val="ar_AE" w:bidi="ar_AE"/>
        </w:rPr>
        <w:t>أوقفوا التمثيل. اسألوا الشخص الذي يؤدي دور الملك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"أتمنى أن يظل الرب (يهوه) أمينًا!" أو</w:t>
      </w:r>
    </w:p>
    <w:p>
      <w:pPr>
        <w:pStyle w:val="ListBullet"/>
        <w:bidi/>
        <w:spacing w:line="240" w:lineRule="auto"/>
        <w:ind w:left="720"/>
      </w:pPr>
      <w:r>
        <w:rPr>
          <w:rtl/>
          <w:cs/>
          <w:lang w:val="ar_AE" w:bidi="ar_AE"/>
        </w:rPr>
      </w:r>
      <w:r>
        <w:rPr>
          <w:rtl/>
          <w:cs/>
          <w:lang w:val="ar_AE" w:bidi="ar_AE"/>
        </w:rPr>
        <w:t>"أتساءل هل الرب (يهوه) يسمع صلواتي!" أو</w:t>
      </w:r>
    </w:p>
    <w:p>
      <w:pPr>
        <w:pStyle w:val="ListBullet"/>
        <w:bidi/>
        <w:spacing w:line="240" w:lineRule="auto"/>
        <w:ind w:left="720"/>
      </w:pPr>
      <w:r>
        <w:rPr>
          <w:rtl/>
          <w:cs/>
          <w:lang w:val="ar_AE" w:bidi="ar_AE"/>
        </w:rPr>
      </w:r>
      <w:r>
        <w:rPr>
          <w:rtl/>
          <w:cs/>
          <w:lang w:val="ar_AE" w:bidi="ar_AE"/>
        </w:rPr>
        <w:t>"أشعر بالقلق من أن يغير الرب (يهوه) رأيه!"</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أقرّ الملك سليمان مرة أخرى بعظمة الرب (يهوه) وقوته. وسأل الملك سليمان: "ولكن، هل سيسكن الله حقًا على الأرض؟" وأدرك الملك سليمان أن السماء لا تستطيع أن تسع قوة الرب (يهوه)، وأنه ليس من المفترض أيضًا أن يسع الهيكل الرب (يهوه). وبدلًا من ذلك، طلب الملك سليمان أن يستقر اسم الرب (يهوه) في الهيكل، كما وعد الرب (يهوه) في عهد آخر قطعه مع موسى. وطلب الملك سليمان من الرب (يهوه) أن يفتح عينيه على كل ما يحدث في الهيكل، في النهار والليل. وأراد الملك سليمان أن يسمع الرب (يهوه) الصلوات التي يصليها كل من الملك سليمان وشعب إسرائيل في الهيكل. وطلب الملك سليمان من الرب (يهوه) أن يسمع تضرعات الشعب وأن يغفر لشعب إسرائيل عندما يسمع الرب (يهوه) صلواتهم.</w:t>
      </w:r>
    </w:p>
    <w:p>
      <w:pPr>
        <w:bidi/>
      </w:pPr>
      <w:r>
        <w:rPr>
          <w:rtl/>
          <w:cs/>
          <w:lang w:val="ar_AE" w:bidi="ar_AE"/>
        </w:rPr>
      </w:r>
      <w:r>
        <w:rPr>
          <w:rtl/>
          <w:cs/>
          <w:lang w:val="ar_AE" w:bidi="ar_AE"/>
        </w:rPr>
        <w:t>أوقفوا التمثيل. اسألوا الشخص الذي يؤدي دور يهوه: "بماذا تشعر أو تفكر؟" قد يجيب بعبارات مثل:</w:t>
      </w:r>
    </w:p>
    <w:p>
      <w:pPr>
        <w:pStyle w:val="ListBullet"/>
        <w:bidi/>
        <w:spacing w:line="240" w:lineRule="auto"/>
        <w:ind w:left="720"/>
      </w:pPr>
      <w:r>
        <w:rPr>
          <w:rtl/>
          <w:cs/>
          <w:lang w:val="ar_AE" w:bidi="ar_AE"/>
        </w:rPr>
      </w:r>
      <w:r>
        <w:rPr>
          <w:rtl/>
          <w:cs/>
          <w:lang w:val="ar_AE" w:bidi="ar_AE"/>
        </w:rPr>
        <w:t>"إن سليمان محق! ولا يستطيع شيء أن يسعني!" أو</w:t>
      </w:r>
    </w:p>
    <w:p>
      <w:pPr>
        <w:pStyle w:val="ListBullet"/>
        <w:bidi/>
        <w:spacing w:line="240" w:lineRule="auto"/>
        <w:ind w:left="720"/>
      </w:pPr>
      <w:r>
        <w:rPr>
          <w:rtl/>
          <w:cs/>
          <w:lang w:val="ar_AE" w:bidi="ar_AE"/>
        </w:rPr>
      </w:r>
      <w:r>
        <w:rPr>
          <w:rtl/>
          <w:cs/>
          <w:lang w:val="ar_AE" w:bidi="ar_AE"/>
        </w:rPr>
        <w:t>"أشعر أنني مكرَّم لأن اسمي في الهيكل!" أو</w:t>
      </w:r>
    </w:p>
    <w:p>
      <w:pPr>
        <w:pStyle w:val="ListBullet"/>
        <w:bidi/>
        <w:spacing w:line="240" w:lineRule="auto"/>
        <w:ind w:left="720"/>
      </w:pPr>
      <w:r>
        <w:rPr>
          <w:rtl/>
          <w:cs/>
          <w:lang w:val="ar_AE" w:bidi="ar_AE"/>
        </w:rPr>
      </w:r>
      <w:r>
        <w:rPr>
          <w:rtl/>
          <w:cs/>
          <w:lang w:val="ar_AE" w:bidi="ar_AE"/>
        </w:rPr>
        <w:t>"سأسمع صلوات الشعب!"</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الملوك الأول ٨: ٢٢–٣٠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في هذا المقطع، يبتعد </w:t>
      </w:r>
      <w:r>
        <w:rPr>
          <w:b/>
          <w:rtl/>
          <w:cs/>
          <w:lang w:val="ar_AE" w:bidi="ar_AE"/>
        </w:rPr>
        <w:t>الملك</w:t>
      </w:r>
      <w:r>
        <w:rPr>
          <w:rtl/>
          <w:cs/>
          <w:lang w:val="ar_AE" w:bidi="ar_AE"/>
        </w:rPr>
        <w:t xml:space="preserve"> سليمان عن </w:t>
      </w:r>
      <w:r>
        <w:rPr>
          <w:b/>
          <w:rtl/>
          <w:cs/>
          <w:lang w:val="ar_AE" w:bidi="ar_AE"/>
        </w:rPr>
        <w:t>جماعة</w:t>
      </w:r>
      <w:r>
        <w:rPr>
          <w:rtl/>
          <w:cs/>
          <w:lang w:val="ar_AE" w:bidi="ar_AE"/>
        </w:rPr>
        <w:t xml:space="preserve"> </w:t>
      </w:r>
      <w:r>
        <w:rPr>
          <w:b/>
          <w:rtl/>
          <w:cs/>
          <w:lang w:val="ar_AE" w:bidi="ar_AE"/>
        </w:rPr>
        <w:t>إسرائيل</w:t>
      </w:r>
      <w:r>
        <w:rPr>
          <w:rtl/>
          <w:cs/>
          <w:lang w:val="ar_AE" w:bidi="ar_AE"/>
        </w:rPr>
        <w:t xml:space="preserve"> ويواجه مذبح الرب (</w:t>
      </w:r>
      <w:r>
        <w:rPr>
          <w:b/>
          <w:rtl/>
          <w:cs/>
          <w:lang w:val="ar_AE" w:bidi="ar_AE"/>
        </w:rPr>
        <w:t>يهوه</w:t>
      </w:r>
      <w:r>
        <w:rPr>
          <w:rtl/>
          <w:cs/>
          <w:lang w:val="ar_AE" w:bidi="ar_AE"/>
        </w:rPr>
        <w:t xml:space="preserve">). وفي الهيكل، المذبح هو بناء كبير يقدم عنده الكهنة ذبائح الحيوانات المحرقة. ويبسط الملك سليمان يديه نحو السماء ويصلي إلى </w:t>
      </w:r>
      <w:r>
        <w:rPr>
          <w:b/>
          <w:rtl/>
          <w:cs/>
          <w:lang w:val="ar_AE" w:bidi="ar_AE"/>
        </w:rPr>
        <w:t>الرب (يهوه).</w:t>
      </w:r>
      <w:r>
        <w:rPr>
          <w:rtl/>
          <w:cs/>
          <w:lang w:val="ar_AE" w:bidi="ar_AE"/>
        </w:rPr>
        <w:t xml:space="preserve"> والسماء هي المكان الذي يسكن فيه الرب (يهوه) مع ملائكته. استخدموا الكلمات أو العبارات نفسها التي استخدمتموها في المقاطع السابقة للجماعة والمذبح والملك والرب (يهوه) والإسرائيليين وإسرائيل. ولمزيد من المعلومات، ارجعوا إلى هذه الكلمات في قاموس الكلمات الرئيسية.</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السماء</w:t>
      </w:r>
      <w:r>
        <w:rPr>
          <w:rtl/>
          <w:cs/>
          <w:lang w:val="ar_AE" w:bidi="ar_AE"/>
        </w:rPr>
        <w:t xml:space="preserve">. ابحث في قاموس الكلمات الرئيسية عن كلمة السماء للمزيد من المعلومات. أوقِفوا الاستماع إلى هذا التسجيل الصوتي هنا. </w:t>
      </w:r>
    </w:p>
    <w:p>
      <w:pPr>
        <w:bidi/>
      </w:pPr>
      <w:r>
        <w:rPr>
          <w:rtl/>
          <w:cs/>
          <w:lang w:val="ar_AE" w:bidi="ar_AE"/>
        </w:rPr>
      </w:r>
      <w:r>
        <w:rPr>
          <w:rtl/>
          <w:cs/>
          <w:lang w:val="ar_AE" w:bidi="ar_AE"/>
        </w:rPr>
        <w:t>يكرّم الملك سليمان الرب (يهوه) باعتباره</w:t>
      </w:r>
      <w:r>
        <w:rPr>
          <w:b/>
          <w:rtl/>
          <w:cs/>
          <w:lang w:val="ar_AE" w:bidi="ar_AE"/>
        </w:rPr>
        <w:t xml:space="preserve"> الإله</w:t>
      </w:r>
      <w:r>
        <w:rPr>
          <w:rtl/>
          <w:cs/>
          <w:lang w:val="ar_AE" w:bidi="ar_AE"/>
        </w:rPr>
        <w:t xml:space="preserve"> الوحيد بين</w:t>
      </w:r>
      <w:r>
        <w:rPr>
          <w:b/>
          <w:rtl/>
          <w:cs/>
          <w:lang w:val="ar_AE" w:bidi="ar_AE"/>
        </w:rPr>
        <w:t xml:space="preserve"> الآلهة</w:t>
      </w:r>
      <w:r>
        <w:rPr>
          <w:rtl/>
          <w:cs/>
          <w:lang w:val="ar_AE" w:bidi="ar_AE"/>
        </w:rPr>
        <w:t xml:space="preserve"> الأخرى. استخدموا نفس الكلمة أو العبارة لـ "الرب" كما استخدمتها في المقاطع السابقة. راجعوا لفظة الله في قاموس الكلمات الرئيسية.</w:t>
      </w:r>
    </w:p>
    <w:p>
      <w:pPr>
        <w:bidi/>
      </w:pPr>
      <w:r>
        <w:rPr>
          <w:rtl/>
          <w:cs/>
          <w:lang w:val="ar_AE" w:bidi="ar_AE"/>
        </w:rPr>
      </w:r>
      <w:r>
        <w:rPr>
          <w:rtl/>
          <w:cs/>
          <w:lang w:val="ar_AE" w:bidi="ar_AE"/>
        </w:rPr>
        <w:t xml:space="preserve">توقّفوا هنا وناقشوا كمجموعة كيف ستقولون إنه لا يوجد إله مثل الرب (يهوه). ولمزيد من المعلومات عن كيفية الحديث عن الآلهة الباطلة التي ليست الرب (يهوه)، ارجعوا إلى "الآلهة" في قاموس الكلمات الرئيسية. أوقِفوا الاستماع إلى هذا التسجيل الصوتي هنا. </w:t>
      </w:r>
    </w:p>
    <w:p>
      <w:pPr>
        <w:bidi/>
      </w:pPr>
      <w:r>
        <w:rPr>
          <w:rtl/>
          <w:cs/>
          <w:lang w:val="ar_AE" w:bidi="ar_AE"/>
        </w:rPr>
      </w:r>
      <w:r>
        <w:rPr>
          <w:rtl/>
          <w:cs/>
          <w:lang w:val="ar_AE" w:bidi="ar_AE"/>
        </w:rPr>
        <w:t xml:space="preserve">يقول سليمان إن الرب (يهوه) حفظ </w:t>
      </w:r>
      <w:r>
        <w:rPr>
          <w:b/>
          <w:rtl/>
          <w:cs/>
          <w:lang w:val="ar_AE" w:bidi="ar_AE"/>
        </w:rPr>
        <w:t>عهده</w:t>
      </w:r>
      <w:r>
        <w:rPr>
          <w:rtl/>
          <w:cs/>
          <w:lang w:val="ar_AE" w:bidi="ar_AE"/>
        </w:rPr>
        <w:t xml:space="preserve"> في </w:t>
      </w:r>
      <w:r>
        <w:rPr>
          <w:b/>
          <w:rtl/>
          <w:cs/>
          <w:lang w:val="ar_AE" w:bidi="ar_AE"/>
        </w:rPr>
        <w:t>المحبة الثابتة</w:t>
      </w:r>
      <w:r>
        <w:rPr>
          <w:rtl/>
          <w:cs/>
          <w:lang w:val="ar_AE" w:bidi="ar_AE"/>
        </w:rPr>
        <w:t xml:space="preserve"> مع </w:t>
      </w:r>
      <w:r>
        <w:rPr>
          <w:b/>
          <w:rtl/>
          <w:cs/>
          <w:lang w:val="ar_AE" w:bidi="ar_AE"/>
        </w:rPr>
        <w:t>عبيد</w:t>
      </w:r>
      <w:r>
        <w:rPr>
          <w:rtl/>
          <w:cs/>
          <w:lang w:val="ar_AE" w:bidi="ar_AE"/>
        </w:rPr>
        <w:t xml:space="preserve"> الرب (يهوه)، وهم سليمان وداود والإسرائيليون. وهذا العهد هو التزام يتطلب من الطرفين أن يحفظ كل منهما وعوده للآخر. استخدموا الكلمات أو العبارات نفسها التي استخدمتموها في المقاطع السابقة للعهد والمحبة الثابتة والعبيد. وتوجد كلمات العهد والمحبة الثابتة والعبد في قاموس الكلمات الرئيسية.</w:t>
      </w:r>
    </w:p>
    <w:p>
      <w:pPr>
        <w:bidi/>
      </w:pPr>
      <w:r>
        <w:rPr>
          <w:rtl/>
          <w:cs/>
          <w:lang w:val="ar_AE" w:bidi="ar_AE"/>
        </w:rPr>
      </w:r>
      <w:r>
        <w:rPr>
          <w:rtl/>
          <w:cs/>
          <w:lang w:val="ar_AE" w:bidi="ar_AE"/>
        </w:rPr>
        <w:t xml:space="preserve">ويذكّر الملك سليمان الرب (يهوه) بأن الرب (يهوه) وعد بأن يكون هناك </w:t>
      </w:r>
      <w:r>
        <w:rPr>
          <w:b/>
          <w:rtl/>
          <w:cs/>
          <w:lang w:val="ar_AE" w:bidi="ar_AE"/>
        </w:rPr>
        <w:t>نسل</w:t>
      </w:r>
      <w:r>
        <w:rPr>
          <w:rtl/>
          <w:cs/>
          <w:lang w:val="ar_AE" w:bidi="ar_AE"/>
        </w:rPr>
        <w:t xml:space="preserve"> لداود على </w:t>
      </w:r>
      <w:r>
        <w:rPr>
          <w:b/>
          <w:rtl/>
          <w:cs/>
          <w:lang w:val="ar_AE" w:bidi="ar_AE"/>
        </w:rPr>
        <w:t>عرش</w:t>
      </w:r>
      <w:r>
        <w:rPr>
          <w:rtl/>
          <w:cs/>
          <w:lang w:val="ar_AE" w:bidi="ar_AE"/>
        </w:rPr>
        <w:t xml:space="preserve"> إسرائيل إلى الأبد. استخدموا الكلمات أو العبارات نفسها التي استخدمتموها في المقاطع السابقة للنسل والعرش. يوجد مُصطلح نسل في قاموس الكلمات الرئيسية.</w:t>
      </w:r>
    </w:p>
    <w:p>
      <w:pPr>
        <w:bidi/>
      </w:pPr>
      <w:r>
        <w:rPr>
          <w:rtl/>
          <w:cs/>
          <w:lang w:val="ar_AE" w:bidi="ar_AE"/>
        </w:rPr>
      </w:r>
      <w:r>
        <w:rPr>
          <w:rtl/>
          <w:cs/>
          <w:lang w:val="ar_AE" w:bidi="ar_AE"/>
        </w:rPr>
        <w:t xml:space="preserve">ويدرك الملك سليمان أن </w:t>
      </w:r>
      <w:r>
        <w:rPr>
          <w:b/>
          <w:rtl/>
          <w:cs/>
          <w:lang w:val="ar_AE" w:bidi="ar_AE"/>
        </w:rPr>
        <w:t>هيكل</w:t>
      </w:r>
      <w:r>
        <w:rPr>
          <w:rtl/>
          <w:cs/>
          <w:lang w:val="ar_AE" w:bidi="ar_AE"/>
        </w:rPr>
        <w:t xml:space="preserve"> الملك سليمان لا يستطيع أن يسع الرب (يهوه)! ويعرف الملك سليمان أن </w:t>
      </w:r>
      <w:r>
        <w:rPr>
          <w:b/>
          <w:rtl/>
          <w:cs/>
          <w:lang w:val="ar_AE" w:bidi="ar_AE"/>
        </w:rPr>
        <w:t>اسم</w:t>
      </w:r>
      <w:r>
        <w:rPr>
          <w:rtl/>
          <w:cs/>
          <w:lang w:val="ar_AE" w:bidi="ar_AE"/>
        </w:rPr>
        <w:t xml:space="preserve"> الرب (يهوه) هو أهم جزء في الهيكل. استخدموا الكلمات أو العبارات نفسها التي استخدمتموها في المقاطع السابقة للهيكل واسم الرب (يهوه). كلمة "هيكل" مُدرَجة في قاموس الكلمات الرئيسية.</w:t>
      </w:r>
    </w:p>
    <w:p>
      <w:pPr>
        <w:bidi/>
      </w:pPr>
      <w:r>
        <w:rPr>
          <w:rtl/>
          <w:cs/>
          <w:lang w:val="ar_AE" w:bidi="ar_AE"/>
        </w:rPr>
      </w:r>
      <w:r>
        <w:rPr>
          <w:rtl/>
          <w:cs/>
          <w:lang w:val="ar_AE" w:bidi="ar_AE"/>
        </w:rPr>
        <w:t>ويطلب الملك سليمان من الرب (يهوه) أن يسمع صلوات شعب إسرائيل وتضرعاتهم. وعندما يصلي شخص، فإنه يتحدث إلى الله. والتضرع نوع من الصلاة يطلب فيه الناس بتواضع، ولكن بإلحاح شديد، من الرب (يهوه) أن يسمعهم ويستجيب لهم.</w:t>
      </w:r>
    </w:p>
    <w:p>
      <w:pPr>
        <w:bidi/>
      </w:pPr>
      <w:r>
        <w:rPr>
          <w:rtl/>
          <w:cs/>
          <w:lang w:val="ar_AE" w:bidi="ar_AE"/>
        </w:rPr>
      </w:r>
      <w:r>
        <w:rPr>
          <w:rtl/>
          <w:cs/>
          <w:lang w:val="ar_AE" w:bidi="ar_AE"/>
        </w:rPr>
        <w:t>توقّفوا هنا وناقشوا كمجموعة الكلمات أو العبارات التي ستستخدمونها للتعبير عن "</w:t>
      </w:r>
      <w:r>
        <w:rPr>
          <w:b/>
          <w:rtl/>
          <w:cs/>
          <w:lang w:val="ar_AE" w:bidi="ar_AE"/>
        </w:rPr>
        <w:t>التضرع</w:t>
      </w:r>
      <w:r>
        <w:rPr>
          <w:rtl/>
          <w:cs/>
          <w:lang w:val="ar_AE" w:bidi="ar_AE"/>
        </w:rPr>
        <w:t>" و"</w:t>
      </w:r>
      <w:r>
        <w:rPr>
          <w:b/>
          <w:rtl/>
          <w:cs/>
          <w:lang w:val="ar_AE" w:bidi="ar_AE"/>
        </w:rPr>
        <w:t>الصلاة</w:t>
      </w:r>
      <w:r>
        <w:rPr>
          <w:rtl/>
          <w:cs/>
          <w:lang w:val="ar_AE" w:bidi="ar_AE"/>
        </w:rPr>
        <w:t xml:space="preserve">". ابحثوا عن "الصلاة" في قاموس الكلمات الرئيسية لمزيد من المعلومات عن أنواع الصلاة المختلفة إلى الرب (يهوه). وإذا كنتم قد ترجمتم هذه الأنواع من الصلاة بالفعل في سِفر آخر من الكتاب المقدس، فقد تتمكنون من استخدام الكلمات نفسها التي استخدمتموها هناك. أوقِفوا الاستماع إلى هذا التسجيل الصوتي هنا. </w:t>
      </w:r>
    </w:p>
    <w:p>
      <w:pPr>
        <w:bidi/>
      </w:pPr>
      <w:r>
        <w:rPr>
          <w:rtl/>
          <w:cs/>
          <w:lang w:val="ar_AE" w:bidi="ar_AE"/>
        </w:rPr>
      </w:r>
      <w:r>
        <w:rPr>
          <w:rtl/>
          <w:cs/>
          <w:lang w:val="ar_AE" w:bidi="ar_AE"/>
        </w:rPr>
        <w:t>ويطلب الملك سليمان من الرب (يهوه) أن يسمع صلوات الشعب ثم يغفر للشعب. وعندما يغفر الرب (يهوه) للناس، فإنه يرحمهم ولا يعاقبهم كما يستحقون.</w:t>
      </w:r>
    </w:p>
    <w:p>
      <w:pPr>
        <w:bidi/>
      </w:pPr>
      <w:r>
        <w:rPr>
          <w:rtl/>
          <w:cs/>
          <w:lang w:val="ar_AE" w:bidi="ar_AE"/>
        </w:rPr>
      </w:r>
      <w:r>
        <w:rPr>
          <w:rtl/>
          <w:cs/>
          <w:lang w:val="ar_AE" w:bidi="ar_AE"/>
        </w:rPr>
        <w:t xml:space="preserve">توقّفوا هنا وناقشوا كمجموعة الكلمات أو العبارات التي ستستخدمونها للتعبير عن </w:t>
      </w:r>
      <w:r>
        <w:rPr>
          <w:b/>
          <w:rtl/>
          <w:cs/>
          <w:lang w:val="ar_AE" w:bidi="ar_AE"/>
        </w:rPr>
        <w:t>"الغفران"</w:t>
      </w:r>
      <w:r>
        <w:rPr>
          <w:rtl/>
          <w:cs/>
          <w:lang w:val="ar_AE" w:bidi="ar_AE"/>
        </w:rPr>
        <w:t>. وكلمة غفران موجودة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8:31–53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الملوك الأول ٨: ٣١–٥٣ واحفظوه في قلوبكم. </w:t>
      </w:r>
    </w:p>
    <w:p>
      <w:pPr>
        <w:bidi/>
      </w:pPr>
      <w:r>
        <w:rPr>
          <w:rtl/>
          <w:cs/>
          <w:lang w:val="ar_AE" w:bidi="ar_AE"/>
        </w:rPr>
      </w:r>
      <w:r>
        <w:rPr>
          <w:rtl/>
          <w:cs/>
          <w:lang w:val="ar_AE" w:bidi="ar_AE"/>
        </w:rPr>
        <w:t xml:space="preserve">استمعوا إلى النسخة الصوتية من سفر الملوك الأول ٨: ٣١–٥٣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الملوك الأول ٨: ٣١–٥٣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هذا المقطع، يواصل الملك سليمان الصلاة إلى الرب (يهوه) التي بدأها في المقطع السابق. وفي هذا القسم، يقدم الملك سليمان سبعة طلبات إلى الرب (يهوه). ويتحدث الملك سليمان في الغالب إلى الرب (يهوه) عن أمة إسرائيل كلها. وفي كل طلب، يقدم الملك سليمان أمثلة على ما قد يحدث، ثم يطلب من الرب (يهوه) أن يستجيب بطريقة معينة.</w:t>
      </w:r>
    </w:p>
    <w:p>
      <w:pPr>
        <w:bidi/>
      </w:pPr>
      <w:r>
        <w:rPr>
          <w:rtl/>
          <w:cs/>
          <w:lang w:val="ar_AE" w:bidi="ar_AE"/>
        </w:rPr>
      </w:r>
      <w:r>
        <w:rPr>
          <w:rtl/>
          <w:cs/>
          <w:lang w:val="ar_AE" w:bidi="ar_AE"/>
        </w:rPr>
        <w:t>أولًا، يتحدث الملك سليمان إلى الرب (يهوه) عن أقسام أو وعود قد يقطعها الناس بعضهم لبعض، لأن شخصًا قد فعل شيئًا خاطئًا بحق شخص آخر. وفي هذه الحالة، يجب أن يقف الشخصان أمام المذبح أمام الهيكل، ويسمحا للرب (يهوه) بأن يحكم على مَن يقول الحقيقة. ويطلب الملك سليمان من الرب (يهوه) أن يسمع كلام الشخصين، ثم يعاقب الشخص المذنب ويُظهر مَن هو البريء.</w:t>
      </w:r>
    </w:p>
    <w:p>
      <w:pPr>
        <w:bidi/>
      </w:pPr>
      <w:r>
        <w:rPr>
          <w:rtl/>
          <w:cs/>
          <w:lang w:val="ar_AE" w:bidi="ar_AE"/>
        </w:rPr>
      </w:r>
      <w:r>
        <w:rPr>
          <w:rtl/>
          <w:cs/>
          <w:lang w:val="ar_AE" w:bidi="ar_AE"/>
        </w:rPr>
        <w:t xml:space="preserve">توقّفوا هنا وانظروا إلى صورة للهيكل وصورة للمذبح في ساحة الهيكل. أوقِفوا الاستماع إلى هذا التسجيل الصوتي هنا. </w:t>
      </w:r>
    </w:p>
    <w:p>
      <w:pPr>
        <w:bidi/>
      </w:pPr>
      <w:r>
        <w:rPr>
          <w:rtl/>
          <w:cs/>
          <w:lang w:val="ar_AE" w:bidi="ar_AE"/>
        </w:rPr>
      </w:r>
      <w:r>
        <w:rPr>
          <w:rtl/>
          <w:cs/>
          <w:lang w:val="ar_AE" w:bidi="ar_AE"/>
        </w:rPr>
        <w:t xml:space="preserve">توقّفوا هنا وناقشوا هذا السؤال كمجموعة: في ثقافتكم، كيف يقرر الناس مَن يقول الحقيقة ومَن يكذب؟ كيف يقرر الناس ما إذا كان شخص ما مذنبًا أم بريئًا؟ أوقِفوا الاستماع إلى هذا التسجيل الصوتي هنا. </w:t>
      </w:r>
    </w:p>
    <w:p>
      <w:pPr>
        <w:bidi/>
      </w:pPr>
      <w:r>
        <w:rPr>
          <w:rtl/>
          <w:cs/>
          <w:lang w:val="ar_AE" w:bidi="ar_AE"/>
        </w:rPr>
      </w:r>
      <w:r>
        <w:rPr>
          <w:rtl/>
          <w:cs/>
          <w:lang w:val="ar_AE" w:bidi="ar_AE"/>
        </w:rPr>
        <w:t>يعرف الملك سليمان كيف عصى شعب إسرائيل الرب (يهوه) في الماضي، وكيف سمح الرب (يهوه) لجيوش الأعداء بأن تغزو الشعب. وفي طلبه الثاني، يطلب الملك سليمان شيئًا من الرب (يهوه) يتعلق بالمستقبل. ويطلب سليمان من الرب (يهوه) أن يسمع شعب إسرائيل عندما يتوبون ويرجعون إلى الرب (يهوه) بعد أن يهزم جيش من الأعداء شعب إسرائيل بسبب عصيانهم. ويطلب الملك سليمان من الرب (يهوه) أن يسمع من السماء ويستمع إلى صلوات الشعب في الهيكل.</w:t>
      </w:r>
    </w:p>
    <w:p>
      <w:pPr>
        <w:bidi/>
      </w:pPr>
      <w:r>
        <w:rPr>
          <w:rtl/>
          <w:cs/>
          <w:lang w:val="ar_AE" w:bidi="ar_AE"/>
        </w:rPr>
      </w:r>
      <w:r>
        <w:rPr>
          <w:rtl/>
          <w:cs/>
          <w:lang w:val="ar_AE" w:bidi="ar_AE"/>
        </w:rPr>
        <w:t xml:space="preserve">توقّفوا هنا وناقشوا هذا السؤال كمجموعة: فكروا في وقت صليتم فيه من أجل موقف لم يحدث بعد. ماذا صليتم، ولماذا؟ أوقِفوا الاستماع إلى هذا التسجيل الصوتي هنا. </w:t>
      </w:r>
    </w:p>
    <w:p>
      <w:pPr>
        <w:bidi/>
      </w:pPr>
      <w:r>
        <w:rPr>
          <w:rtl/>
          <w:cs/>
          <w:lang w:val="ar_AE" w:bidi="ar_AE"/>
        </w:rPr>
      </w:r>
      <w:r>
        <w:rPr>
          <w:rtl/>
          <w:cs/>
          <w:lang w:val="ar_AE" w:bidi="ar_AE"/>
        </w:rPr>
        <w:t>في طلب الملك سليمان الثالث، يتحدث الملك سليمان إلى الرب (يهوه) عن الجفاف. وقد يحدث الجفاف عندما لا ينزل المطر لفترة طويلة من الزمن. ومرة أخرى، يبدو أن الملك سليمان يتوقع حدوث الجفاف، كما يدرك أيضًا أن الرب (يهوه) قد يجلب الجفاف بسبب خطايا الشعب. ويطلب الملك سليمان من الرب (يهوه) أن يسمع شعب إسرائيل ويستجيب لهم عندما يدرك شعب إسرائيل أنهم أخطأوا ويرجعون إلى الرب (يهوه) ويصلون. ويصلي الملك سليمان طالبًا أن يغفر الرب (يهوه) لشعب إسرائيل. ثم يطلب الملك سليمان من الرب (يهوه) أن يعلم شعب إسرائيل كيف يعيشون بالطريقة الصحيحة. وأخيرًا، يطلب الملك سليمان من الرب (يهوه) أن ينهي الجفاف ويرسل المطر على الأرض التي وعد الرب (يهوه) شعب إسرائيل أن يعطيها لهم ميراثًا.</w:t>
      </w:r>
    </w:p>
    <w:p>
      <w:pPr>
        <w:bidi/>
      </w:pPr>
      <w:r>
        <w:rPr>
          <w:rtl/>
          <w:cs/>
          <w:lang w:val="ar_AE" w:bidi="ar_AE"/>
        </w:rPr>
      </w:r>
      <w:r>
        <w:rPr>
          <w:rtl/>
          <w:cs/>
          <w:lang w:val="ar_AE" w:bidi="ar_AE"/>
        </w:rPr>
        <w:t xml:space="preserve">توقّفوا هنا وانظروا إلى صورة توضح آثار الجفاف. أوقِفوا الاستماع إلى هذا التسجيل الصوتي هنا. </w:t>
      </w:r>
    </w:p>
    <w:p>
      <w:pPr>
        <w:bidi/>
      </w:pPr>
      <w:r>
        <w:rPr>
          <w:rtl/>
          <w:cs/>
          <w:lang w:val="ar_AE" w:bidi="ar_AE"/>
        </w:rPr>
      </w:r>
      <w:r>
        <w:rPr>
          <w:rtl/>
          <w:cs/>
          <w:lang w:val="ar_AE" w:bidi="ar_AE"/>
        </w:rPr>
        <w:t xml:space="preserve">توقّفوا هنا وانظروا إلى صورة لأرض مزدهرة بسبب المطر. أوقِفوا الاستماع إلى هذا التسجيل الصوتي هنا. </w:t>
      </w:r>
    </w:p>
    <w:p>
      <w:pPr>
        <w:bidi/>
      </w:pPr>
      <w:r>
        <w:rPr>
          <w:rtl/>
          <w:cs/>
          <w:lang w:val="ar_AE" w:bidi="ar_AE"/>
        </w:rPr>
      </w:r>
      <w:r>
        <w:rPr>
          <w:rtl/>
          <w:cs/>
          <w:lang w:val="ar_AE" w:bidi="ar_AE"/>
        </w:rPr>
        <w:t xml:space="preserve">توقّفوا هنا وناقشوا هذا السؤال كمجموعة: فكروا في وقت لم ينزل فيه المطر على أرضكم لفترة طويلة. ماذا حدث للنباتات؟ ماذا حدث للحيوانات والناس؟ كيف شعرتم وكيف استجبتم؟ أوقِفوا الاستماع إلى هذا التسجيل الصوتي هنا. </w:t>
      </w:r>
    </w:p>
    <w:p>
      <w:pPr>
        <w:bidi/>
      </w:pPr>
      <w:r>
        <w:rPr>
          <w:rtl/>
          <w:cs/>
          <w:lang w:val="ar_AE" w:bidi="ar_AE"/>
        </w:rPr>
      </w:r>
      <w:r>
        <w:rPr>
          <w:rtl/>
          <w:cs/>
          <w:lang w:val="ar_AE" w:bidi="ar_AE"/>
        </w:rPr>
        <w:t>في طلب الملك سليمان الرابع، يتحدث الملك سليمان إلى الرب (يهوه) عن أي نوع من الكوارث في الأرض. أولًا، يتحدث الملك سليمان عن المجاعة و"الوباء" أو المرض الشديد. والمجاعة تعني ألا يكون لدى الناس طعام. أما المرض الشديد فيعني أن الناس يصابون بأمراض، وأن هذه الأمراض تنتشر بين عدد كبير من الناس. ثم يذكر الملك سليمان أحداثًا محددة يمكن أن تحدث، مثل الرياح الحارة والجافة، والرطوبة التي تفسد المحاصيل، والجراد أو الجردم، وأشخاص يهاجمون من بلد آخر. والجراد والجردم كلاهما حشرتان يمكنهما بسهولة تدمير المحاصيل عندما تأكلان المحاصيل بسرعة. ويحدث الحصار عندما يحاصر عدو مدينة ويمنع الناس داخل المدينة من التجارة أو الحصول على أي مؤن أو طعام. ومع مرور الوقت، لن يكون أمام الناس في المدينة خيار سوى الخروج من مدينتهم والقتال. ومرة أخرى، يعرف الملك سليمان المشكلات المعتادة التي سيواجهها شعبه.</w:t>
      </w:r>
    </w:p>
    <w:p>
      <w:pPr>
        <w:bidi/>
      </w:pPr>
      <w:r>
        <w:rPr>
          <w:rtl/>
          <w:cs/>
          <w:lang w:val="ar_AE" w:bidi="ar_AE"/>
        </w:rPr>
      </w:r>
      <w:r>
        <w:rPr>
          <w:rtl/>
          <w:cs/>
          <w:lang w:val="ar_AE" w:bidi="ar_AE"/>
        </w:rPr>
        <w:t xml:space="preserve">توقّفوا هنا وانظروا إلى صورة لنبات أصابه التلف. أوقِفوا الاستماع إلى هذا التسجيل الصوتي هنا. </w:t>
      </w:r>
    </w:p>
    <w:p>
      <w:pPr>
        <w:bidi/>
      </w:pPr>
      <w:r>
        <w:rPr>
          <w:rtl/>
          <w:cs/>
          <w:lang w:val="ar_AE" w:bidi="ar_AE"/>
        </w:rPr>
      </w:r>
      <w:r>
        <w:rPr>
          <w:rtl/>
          <w:cs/>
          <w:lang w:val="ar_AE" w:bidi="ar_AE"/>
        </w:rPr>
        <w:t xml:space="preserve">توقّفوا هنا وانظروا إلى صورة لنبات أصابته العفونة. أوقِفوا الاستماع إلى هذا التسجيل الصوتي هنا. </w:t>
      </w:r>
    </w:p>
    <w:p>
      <w:pPr>
        <w:bidi/>
      </w:pPr>
      <w:r>
        <w:rPr>
          <w:rtl/>
          <w:cs/>
          <w:lang w:val="ar_AE" w:bidi="ar_AE"/>
        </w:rPr>
      </w:r>
      <w:r>
        <w:rPr>
          <w:rtl/>
          <w:cs/>
          <w:lang w:val="ar_AE" w:bidi="ar_AE"/>
        </w:rPr>
        <w:t xml:space="preserve">توقّفوا هنا وانظروا إلى صور للجَردَم والجراد. أوقِفوا الاستماع إلى هذا التسجيل الصوتي هنا. </w:t>
      </w:r>
    </w:p>
    <w:p>
      <w:pPr>
        <w:bidi/>
      </w:pPr>
      <w:r>
        <w:rPr>
          <w:rtl/>
          <w:cs/>
          <w:lang w:val="ar_AE" w:bidi="ar_AE"/>
        </w:rPr>
      </w:r>
      <w:r>
        <w:rPr>
          <w:rtl/>
          <w:cs/>
          <w:lang w:val="ar_AE" w:bidi="ar_AE"/>
        </w:rPr>
        <w:t xml:space="preserve">توقّفوا هنا وناقشوا كمجموعة: فكروا في تاريخ مجتمعكم، بل وحتى في تاريخ عائلاتكم. تحدثوا عن وقت تعرضتم فيه أنتم أو مجتمعكم لمرض شديد أو جفاف. شاركوا تجاربكم مع المجموعة. أوقِفوا الاستماع إلى هذا التسجيل الصوتي هنا. </w:t>
      </w:r>
    </w:p>
    <w:p>
      <w:pPr>
        <w:bidi/>
      </w:pPr>
      <w:r>
        <w:rPr>
          <w:rtl/>
          <w:cs/>
          <w:lang w:val="ar_AE" w:bidi="ar_AE"/>
        </w:rPr>
      </w:r>
      <w:r>
        <w:rPr>
          <w:rtl/>
          <w:cs/>
          <w:lang w:val="ar_AE" w:bidi="ar_AE"/>
        </w:rPr>
        <w:t>يجب على شعب إسرائيل أن يدركوا المعاناة التي لديهم "في قلوبهم" ويرجعوا إلى الرب (يهوه). ويقول الملك سليمان إن الناس سيبسطون أيديهم نحو الهيكل ليُظهروا أنهم يعرفون أن الله، الذي يسكن في الهيكل بين شعب إسرائيل، هو مصدر مساعدتهم. ويجب على الناس أن يصلوا ويطلبوا من الرب (يهوه) الغفران بإلحاح شديد. ثم يطلب الملك سليمان ببساطة من الرب (يهوه) أن يفعل شيئين: أن يغفر وأن يعمل. ويدرك الملك سليمان أن الرب (يهوه) وحده يعرف دوافع كل شخص ومواقفه، ويطلب الملك سليمان من الرب (يهوه) أن يختار كيف يستجيب لكل شخص. ويطلب الملك سليمان من الرب (يهوه) أن يذكّر كل شخص بمن هو الرب (يهوه)، وأن عليهم أن يكرموا الرب (يهوه) طوال مدة حياتهم في أرض الرب (يهوه) التي أعطاها الرب (يهوه) لشعب إسرائيل.</w:t>
      </w:r>
    </w:p>
    <w:p>
      <w:pPr>
        <w:bidi/>
      </w:pPr>
      <w:r>
        <w:rPr>
          <w:rtl/>
          <w:cs/>
          <w:lang w:val="ar_AE" w:bidi="ar_AE"/>
        </w:rPr>
      </w:r>
      <w:r>
        <w:rPr>
          <w:rtl/>
          <w:cs/>
          <w:lang w:val="ar_AE" w:bidi="ar_AE"/>
        </w:rPr>
        <w:t xml:space="preserve">توقّفوا هنا وناقشوا هذا السؤال كمجموعة: كيف تصلون عادة في ثقافتكم؟ وما أنواع الأمور التي تصلون من أجلها عادة؟ أوقِفوا الاستماع إلى هذا التسجيل الصوتي هنا. </w:t>
      </w:r>
    </w:p>
    <w:p>
      <w:pPr>
        <w:bidi/>
      </w:pPr>
      <w:r>
        <w:rPr>
          <w:rtl/>
          <w:cs/>
          <w:lang w:val="ar_AE" w:bidi="ar_AE"/>
        </w:rPr>
      </w:r>
      <w:r>
        <w:rPr>
          <w:rtl/>
          <w:cs/>
          <w:lang w:val="ar_AE" w:bidi="ar_AE"/>
        </w:rPr>
        <w:t>في طلب الملك سليمان الخامس، يتحدث الملك سليمان إلى الرب (يهوه) عن الأجانب الذين ليسوا إسرائيليين، لكنهم يسمعون عن الرب (يهوه) ويؤمنون به. ويطلب الملك سليمان من الرب (يهوه) أن يسمع صلاة الأجنبي، لأن الأجنبي سمع الناس يتحدثون عن قوة الرب (يهوه) وقدرته. ثم يطلب الملك سليمان من الرب (يهوه) بجرأة أن يفعل كل ما يطلبه الأجنبي. ويؤمن الملك سليمان بأن الأجنبي يستطيع أن يخبر جميع الناس عن صفات إله إسرائيل، حتى يخاف جميع الناس، وليس الإسرائيليون فقط، الرب (يهوه). وأخيرًا، يريد الملك سليمان أن يعرف جميع الناس أن الهيكل يحمل اسم الرب (يهوه)، وأن اسم الرب (يهوه) وحده هو الذي يحمله الهيكل. وعندئذ سيعرف الناس أن الهيكل هو المكان الذي يكون فيه الله حاضرًا، وأن عليهم أن يعبدوا الله هناك.</w:t>
      </w:r>
    </w:p>
    <w:p>
      <w:pPr>
        <w:bidi/>
      </w:pPr>
      <w:r>
        <w:rPr>
          <w:rtl/>
          <w:cs/>
          <w:lang w:val="ar_AE" w:bidi="ar_AE"/>
        </w:rPr>
      </w:r>
      <w:r>
        <w:rPr>
          <w:rtl/>
          <w:cs/>
          <w:lang w:val="ar_AE" w:bidi="ar_AE"/>
        </w:rPr>
        <w:t xml:space="preserve">توقّفوا هنا وناقشوا هذا السؤال كمجموعة: فكروا في وقت صليتم فيه من أجل أجانب كانوا في السابق أعداء لكم، أو أظهرتم فيه لطفًا تجاههم. شاركوا قصتكم مع المجموعة. أوقِفوا الاستماع إلى هذا التسجيل الصوتي هنا. </w:t>
      </w:r>
    </w:p>
    <w:p>
      <w:pPr>
        <w:bidi/>
      </w:pPr>
      <w:r>
        <w:rPr>
          <w:rtl/>
          <w:cs/>
          <w:lang w:val="ar_AE" w:bidi="ar_AE"/>
        </w:rPr>
      </w:r>
      <w:r>
        <w:rPr>
          <w:rtl/>
          <w:cs/>
          <w:lang w:val="ar_AE" w:bidi="ar_AE"/>
        </w:rPr>
        <w:t>في طلب الملك سليمان السادس، يتحدث الملك سليمان إلى الرب (يهوه) ويطلب من الرب (يهوه) أن يعطي شعب إسرائيل النصر عندما يأمرهم الرب (يهوه) بأن يحاربوا حربًا ضد الأعداء. ويصف الملك سليمان للرب (يهوه) أن الشعب سيتجه بنظره نحو المدينة التي اختارها الرب (يهوه) لشعب إسرائيل. كما سيتجهون بنظرهم نحو المكان الذي يوجد فيه الهيكل بينما يصلون. وعندما يحدث ذلك، يطلب الملك سليمان من الرب (يهوه) أن يسمع صلوات الشعب وتضرعاتهم، وأن يقوي الإسرائيليين، وأن يجعل الإسرائيليين يهزمون أعداءهم.</w:t>
      </w:r>
    </w:p>
    <w:p>
      <w:pPr>
        <w:bidi/>
      </w:pPr>
      <w:r>
        <w:rPr>
          <w:rtl/>
          <w:cs/>
          <w:lang w:val="ar_AE" w:bidi="ar_AE"/>
        </w:rPr>
      </w:r>
      <w:r>
        <w:rPr>
          <w:rtl/>
          <w:cs/>
          <w:lang w:val="ar_AE" w:bidi="ar_AE"/>
        </w:rPr>
        <w:t xml:space="preserve">توقّفوا هنا وناقشوا هذا السؤال كمجموعة: في ثقافتكم، ماذا يفعل الناس بأجسادهم عندما يصلون؟ أوقِفوا الاستماع إلى هذا التسجيل الصوتي هنا. </w:t>
      </w:r>
    </w:p>
    <w:p>
      <w:pPr>
        <w:bidi/>
      </w:pPr>
      <w:r>
        <w:rPr>
          <w:rtl/>
          <w:cs/>
          <w:lang w:val="ar_AE" w:bidi="ar_AE"/>
        </w:rPr>
      </w:r>
      <w:r>
        <w:rPr>
          <w:rtl/>
          <w:cs/>
          <w:lang w:val="ar_AE" w:bidi="ar_AE"/>
        </w:rPr>
        <w:t>وأخيرًا، يتحدث الملك سليمان عن الأوقات التي يخطئ فيها الإسرائيليون [وعندما تجبر جيوش الأعداء الإسرائيليين على مغادرة أرضهم وأن يكونوا عبيدًا في أرض أجنبية]. ومع أن الرب (يهوه) يغضب عندما يخطئ الإسرائيليون، يطلب الملك سليمان من الرب (يهوه) أن يستمع إلى صلاة الإسرائيليين عندما يرجعون إلى الرب (يهوه) ويطيعونه. ويجب على الإسرائيليين أن يعترفوا بأنهم قد أخطأوا ويقرروا أن يتغيروا قبل أن يغفر الرب (يهوه) للإسرائيليين وينقذهم. وإذا صلى الشعب بعد ذلك، يطلب الملك سليمان من الرب (يهوه) أن ينقذ شعب إسرائيل من آسريهم وأن يجعل الأعداء يرحمون الإسرائيليين! ويذكّر الملك سليمان الرب (يهوه) أيضًا بأن شعب إسرائيل هم شعب الرب (يهوه) المختار، الذين أنقذهم الرب (يهوه) من وضعهم الصعب جدًا في مصر، الذي يشبهه الرب (يهوه) بكورِ الحَديدِ!</w:t>
      </w:r>
    </w:p>
    <w:p>
      <w:pPr>
        <w:bidi/>
      </w:pPr>
      <w:r>
        <w:rPr>
          <w:rtl/>
          <w:cs/>
          <w:lang w:val="ar_AE" w:bidi="ar_AE"/>
        </w:rPr>
      </w:r>
      <w:r>
        <w:rPr>
          <w:rtl/>
          <w:cs/>
          <w:lang w:val="ar_AE" w:bidi="ar_AE"/>
        </w:rPr>
        <w:t xml:space="preserve">توقّفوا هنا وانظروا إلى صورة لكورِ الحَديد. أوقِفوا الاستماع إلى هذا التسجيل الصوتي هنا. </w:t>
      </w:r>
    </w:p>
    <w:p>
      <w:pPr>
        <w:bidi/>
      </w:pPr>
      <w:r>
        <w:rPr>
          <w:rtl/>
          <w:cs/>
          <w:lang w:val="ar_AE" w:bidi="ar_AE"/>
        </w:rPr>
      </w:r>
      <w:r>
        <w:rPr>
          <w:rtl/>
          <w:cs/>
          <w:lang w:val="ar_AE" w:bidi="ar_AE"/>
        </w:rPr>
        <w:t xml:space="preserve">توقّفوا هنا وناقشوا هذا السؤال كمجموعة: في ثقافتكم، كيف يُظهر الناس أنهم نادمون حقًا، وأنهم سيغيرون تصرفاتهم؟ أوقِفوا الاستماع إلى هذا التسجيل الصوتي هنا. </w:t>
      </w:r>
    </w:p>
    <w:p>
      <w:pPr>
        <w:bidi/>
      </w:pPr>
      <w:r>
        <w:rPr>
          <w:rtl/>
          <w:cs/>
          <w:lang w:val="ar_AE" w:bidi="ar_AE"/>
        </w:rPr>
      </w:r>
      <w:r>
        <w:rPr>
          <w:rtl/>
          <w:cs/>
          <w:lang w:val="ar_AE" w:bidi="ar_AE"/>
        </w:rPr>
        <w:t>ولكي يختتم الملك سليمان صلاته، يطلب الآن البركات ويقرّ بمن هو الرب (يهوه) وبما فعله الرب (يهوه). ويطلب الملك سليمان من الرب (يهوه) أن يرى ويسمع كل ما يصليه شعب إسرائيل إلى الرب (يهوه)، وأن يسمع ما يصليه الملك سليمان. ويذكّر الملك سليمان الرب (يهوه) بأن الرب (يهوه) اختار شعب إسرائيل من بين جميع الشعوب الأخرى ليكونوا ميراث الرب (يهوه). ويذكّر الملك سليمان الرب (يهوه) بأن الرب (يهوه) أعلن أن الإسرائيليين هم شعبه الخاص منذ زمن موسى. ويكرم الملك سليمان ما فعله الرب (يهوه) من أجل شعب إسرائيل عندما يدعوه "يا سيِّدي الرَّبَّ" علامةً على الاحترام. ويطلب الملك سليمان من الرب (يهوه) أن يستمر في الاستماع إلى شعب إسرائيل والاستجابة لهم.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الملوك الأول ٨: ٣١–٥٣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ستقوم المجموعة بمحاولة تصوُّر هذا المقطع. </w:t>
      </w:r>
    </w:p>
    <w:p>
      <w:pPr>
        <w:bidi/>
      </w:pPr>
      <w:r>
        <w:rPr>
          <w:rtl/>
          <w:cs/>
          <w:lang w:val="ar_AE" w:bidi="ar_AE"/>
        </w:rPr>
      </w:r>
      <w:r>
        <w:rPr>
          <w:rtl/>
          <w:cs/>
          <w:lang w:val="ar_AE" w:bidi="ar_AE"/>
        </w:rPr>
        <w:t>يحتوي هذا المقطع على ثمانية مشاهد. رغم أن الملك سليمان يصلي طوال المشهد كله، فقد يكون من الأسهل تمثيل طلبات سليمان المنفصلة في مشاهد منفصلة.</w:t>
      </w:r>
    </w:p>
    <w:p>
      <w:pPr>
        <w:bidi/>
      </w:pPr>
      <w:r>
        <w:rPr>
          <w:rtl/>
          <w:cs/>
          <w:lang w:val="ar_AE" w:bidi="ar_AE"/>
        </w:rPr>
      </w:r>
      <w:r>
        <w:rPr>
          <w:b/>
          <w:rtl/>
          <w:cs/>
          <w:lang w:val="ar_AE" w:bidi="ar_AE"/>
        </w:rPr>
        <w:t>في المشهد الأول،</w:t>
      </w:r>
      <w:r>
        <w:rPr>
          <w:rtl/>
          <w:cs/>
          <w:lang w:val="ar_AE" w:bidi="ar_AE"/>
        </w:rPr>
        <w:t xml:space="preserve"> يطلب الملك سليمان من الرب أن يقضي بين الناس عندما يتهم شخصٌ شخصًا آخر بارتكاب أمر خاطئ.</w:t>
      </w:r>
    </w:p>
    <w:p>
      <w:pPr>
        <w:bidi/>
      </w:pPr>
      <w:r>
        <w:rPr>
          <w:rtl/>
          <w:cs/>
          <w:lang w:val="ar_AE" w:bidi="ar_AE"/>
        </w:rPr>
      </w:r>
      <w:r>
        <w:rPr>
          <w:b/>
          <w:rtl/>
          <w:cs/>
          <w:lang w:val="ar_AE" w:bidi="ar_AE"/>
        </w:rPr>
        <w:t>في المشهد الثاني،</w:t>
      </w:r>
      <w:r>
        <w:rPr>
          <w:rtl/>
          <w:cs/>
          <w:lang w:val="ar_AE" w:bidi="ar_AE"/>
        </w:rPr>
        <w:t xml:space="preserve"> يطلب الملك سليمان من الرب أن ينقذ بني إسرائيل من أعدائهم، وأن يعيد بني إسرائيل إلى الأرض التي أعطاها لهم الرب، وأن يغفر لبني إسرائيل عندما يصلّون ويرجعون إلى الرب.</w:t>
      </w:r>
    </w:p>
    <w:p>
      <w:pPr>
        <w:bidi/>
      </w:pPr>
      <w:r>
        <w:rPr>
          <w:rtl/>
          <w:cs/>
          <w:lang w:val="ar_AE" w:bidi="ar_AE"/>
        </w:rPr>
      </w:r>
      <w:r>
        <w:rPr>
          <w:b/>
          <w:rtl/>
          <w:cs/>
          <w:lang w:val="ar_AE" w:bidi="ar_AE"/>
        </w:rPr>
        <w:t>في المشهد الثالث،</w:t>
      </w:r>
      <w:r>
        <w:rPr>
          <w:rtl/>
          <w:cs/>
          <w:lang w:val="ar_AE" w:bidi="ar_AE"/>
        </w:rPr>
        <w:t xml:space="preserve"> يطلب الملك سليمان من الرب أن يغفر لبني إسرائيل عندما يصلّون، وأن يرسل المطر لينهي الجفاف.</w:t>
      </w:r>
    </w:p>
    <w:p>
      <w:pPr>
        <w:bidi/>
      </w:pPr>
      <w:r>
        <w:rPr>
          <w:rtl/>
          <w:cs/>
          <w:lang w:val="ar_AE" w:bidi="ar_AE"/>
        </w:rPr>
      </w:r>
      <w:r>
        <w:rPr>
          <w:b/>
          <w:rtl/>
          <w:cs/>
          <w:lang w:val="ar_AE" w:bidi="ar_AE"/>
        </w:rPr>
        <w:t>في المشهد الرابع،</w:t>
      </w:r>
      <w:r>
        <w:rPr>
          <w:rtl/>
          <w:cs/>
          <w:lang w:val="ar_AE" w:bidi="ar_AE"/>
        </w:rPr>
        <w:t xml:space="preserve"> يطلب الملك سليمان من الرب أن يغفر لبني إسرائيل عندما يصلّون، وأن يمنع المرض والكوارث من الحدوث.</w:t>
      </w:r>
    </w:p>
    <w:p>
      <w:pPr>
        <w:bidi/>
      </w:pPr>
      <w:r>
        <w:rPr>
          <w:rtl/>
          <w:cs/>
          <w:lang w:val="ar_AE" w:bidi="ar_AE"/>
        </w:rPr>
      </w:r>
      <w:r>
        <w:rPr>
          <w:b/>
          <w:rtl/>
          <w:cs/>
          <w:lang w:val="ar_AE" w:bidi="ar_AE"/>
        </w:rPr>
        <w:t>في المشهد الخامس،</w:t>
      </w:r>
      <w:r>
        <w:rPr>
          <w:rtl/>
          <w:cs/>
          <w:lang w:val="ar_AE" w:bidi="ar_AE"/>
        </w:rPr>
        <w:t xml:space="preserve"> يطلب الملك سليمان من الرب أن يسمع الغرباء عندما يصلّون إلى الرب.</w:t>
      </w:r>
    </w:p>
    <w:p>
      <w:pPr>
        <w:bidi/>
      </w:pPr>
      <w:r>
        <w:rPr>
          <w:rtl/>
          <w:cs/>
          <w:lang w:val="ar_AE" w:bidi="ar_AE"/>
        </w:rPr>
      </w:r>
      <w:r>
        <w:rPr>
          <w:b/>
          <w:rtl/>
          <w:cs/>
          <w:lang w:val="ar_AE" w:bidi="ar_AE"/>
        </w:rPr>
        <w:t>في المشهد السادس،</w:t>
      </w:r>
      <w:r>
        <w:rPr>
          <w:rtl/>
          <w:cs/>
          <w:lang w:val="ar_AE" w:bidi="ar_AE"/>
        </w:rPr>
        <w:t xml:space="preserve"> يطلب الملك سليمان من الرب أن يمنح بني إسرائيل النصر عندما يرسل الرب بني إسرائيل لمحاربة الأعداء.</w:t>
      </w:r>
    </w:p>
    <w:p>
      <w:pPr>
        <w:bidi/>
      </w:pPr>
      <w:r>
        <w:rPr>
          <w:rtl/>
          <w:cs/>
          <w:lang w:val="ar_AE" w:bidi="ar_AE"/>
        </w:rPr>
      </w:r>
      <w:r>
        <w:rPr>
          <w:b/>
          <w:rtl/>
          <w:cs/>
          <w:lang w:val="ar_AE" w:bidi="ar_AE"/>
        </w:rPr>
        <w:t>في المشهد السابع،</w:t>
      </w:r>
      <w:r>
        <w:rPr>
          <w:rtl/>
          <w:cs/>
          <w:lang w:val="ar_AE" w:bidi="ar_AE"/>
        </w:rPr>
        <w:t xml:space="preserve"> يطلب الملك سليمان من الرب أن يسمع بني إسرائيل ويغفر لهم عندما يصلّون، وأن يحررهم من سبي أعدائهم.</w:t>
      </w:r>
    </w:p>
    <w:p>
      <w:pPr>
        <w:bidi/>
      </w:pPr>
      <w:r>
        <w:rPr>
          <w:rtl/>
          <w:cs/>
          <w:lang w:val="ar_AE" w:bidi="ar_AE"/>
        </w:rPr>
      </w:r>
      <w:r>
        <w:rPr>
          <w:b/>
          <w:rtl/>
          <w:cs/>
          <w:lang w:val="ar_AE" w:bidi="ar_AE"/>
        </w:rPr>
        <w:t>في المشهد الثامن،</w:t>
      </w:r>
      <w:r>
        <w:rPr>
          <w:rtl/>
          <w:cs/>
          <w:lang w:val="ar_AE" w:bidi="ar_AE"/>
        </w:rPr>
        <w:t xml:space="preserve"> يصلي الملك سليمان طالبًا من الرب أن يرى ويسمع جميع صلوات الملك سليمان وإسرائيل.</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الراوي</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شعب إسرائيل: يمكن لهذه المجموعة أن تمثّل أي جزء من الدراما يشارك فيه شعب إسرائيل.</w:t>
      </w:r>
    </w:p>
    <w:p>
      <w:pPr>
        <w:pStyle w:val="ListBullet"/>
        <w:bidi/>
        <w:spacing w:line="240" w:lineRule="auto"/>
        <w:ind w:left="720"/>
      </w:pPr>
      <w:r>
        <w:rPr>
          <w:rtl/>
          <w:cs/>
          <w:lang w:val="ar_AE" w:bidi="ar_AE"/>
        </w:rPr>
      </w:r>
      <w:r>
        <w:rPr>
          <w:rtl/>
          <w:cs/>
          <w:lang w:val="ar_AE" w:bidi="ar_AE"/>
        </w:rPr>
        <w:t>شخصان عند المذبح</w:t>
      </w:r>
    </w:p>
    <w:p>
      <w:pPr>
        <w:pStyle w:val="ListBullet"/>
        <w:bidi/>
        <w:spacing w:line="240" w:lineRule="auto"/>
        <w:ind w:left="720"/>
      </w:pPr>
      <w:r>
        <w:rPr>
          <w:rtl/>
          <w:cs/>
          <w:lang w:val="ar_AE" w:bidi="ar_AE"/>
        </w:rPr>
      </w:r>
      <w:r>
        <w:rPr>
          <w:rtl/>
          <w:cs/>
          <w:lang w:val="ar_AE" w:bidi="ar_AE"/>
        </w:rPr>
        <w:t>أعداء إسرائيل — يمكن لهذه المجموعة أن تمثّل أي جزء من الدراما يشارك فيه الأعداء.</w:t>
      </w:r>
    </w:p>
    <w:p>
      <w:pPr>
        <w:pStyle w:val="ListBullet"/>
        <w:bidi/>
        <w:spacing w:line="240" w:lineRule="auto"/>
        <w:ind w:left="720"/>
      </w:pPr>
      <w:r>
        <w:rPr>
          <w:rtl/>
          <w:cs/>
          <w:lang w:val="ar_AE" w:bidi="ar_AE"/>
        </w:rPr>
      </w:r>
      <w:r>
        <w:rPr>
          <w:rtl/>
          <w:cs/>
          <w:lang w:val="ar_AE" w:bidi="ar_AE"/>
        </w:rPr>
        <w:t>الغرباء / الأجانب</w:t>
      </w:r>
    </w:p>
    <w:p>
      <w:pPr>
        <w:pStyle w:val="ListBullet"/>
        <w:bidi/>
        <w:spacing w:line="240" w:lineRule="auto"/>
        <w:ind w:left="720"/>
      </w:pPr>
      <w:r>
        <w:rPr>
          <w:rtl/>
          <w:cs/>
          <w:lang w:val="ar_AE" w:bidi="ar_AE"/>
        </w:rPr>
      </w:r>
      <w:r>
        <w:rPr>
          <w:rtl/>
          <w:cs/>
          <w:lang w:val="ar_AE" w:bidi="ar_AE"/>
        </w:rPr>
        <w:t>جميع شعوب الأرض</w:t>
      </w:r>
    </w:p>
    <w:p>
      <w:pPr>
        <w:pStyle w:val="ListBullet"/>
        <w:bidi/>
        <w:spacing w:line="240" w:lineRule="auto"/>
        <w:ind w:left="720"/>
      </w:pPr>
      <w:r>
        <w:rPr>
          <w:rtl/>
          <w:cs/>
          <w:lang w:val="ar_AE" w:bidi="ar_AE"/>
        </w:rPr>
      </w:r>
      <w:r>
        <w:rPr>
          <w:rtl/>
          <w:cs/>
          <w:lang w:val="ar_AE" w:bidi="ar_AE"/>
        </w:rPr>
        <w:t>أجداد بني إسرائيل</w:t>
      </w:r>
    </w:p>
    <w:p>
      <w:pPr>
        <w:pStyle w:val="ListBullet"/>
        <w:bidi/>
        <w:spacing w:line="240" w:lineRule="auto"/>
        <w:ind w:left="720"/>
      </w:pPr>
      <w:r>
        <w:rPr>
          <w:rtl/>
          <w:cs/>
          <w:lang w:val="ar_AE" w:bidi="ar_AE"/>
        </w:rPr>
      </w:r>
      <w:r>
        <w:rPr>
          <w:rtl/>
          <w:cs/>
          <w:lang w:val="ar_AE" w:bidi="ar_AE"/>
        </w:rPr>
        <w:t>وموسى</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هذا المقطع، يمثّل كل مشهد جزءًا مختلفًا من صلاة الملك سليمان إلى الرب. ويبدو أن كل مشهد يمثّل صلاة أقصر ضمن الصلاة الأكبر. يتحدث الملك سليمان إلى الرب عن سبعة مواقف يُحتمل أن تحدث في إسرائيل. وهذه المواقف هي أمور سبق أن تحدث عنها الرب. وقد وعد الرب بأنه سيتصرف بالطريقة التي يطلبها منه سليمان الآن. وكما فعل سليمان في بداية هذه الصلاة، يطلب من الرب أن يفعل ما وعد به. ويطلب الملك سليمان أيضًا من الرب أن يُظهر رحمته لشعب إسرائيل عندما يتوبون.</w:t>
      </w:r>
    </w:p>
    <w:p>
      <w:pPr>
        <w:bidi/>
      </w:pPr>
      <w:r>
        <w:rPr>
          <w:rtl/>
          <w:cs/>
          <w:lang w:val="ar_AE" w:bidi="ar_AE"/>
        </w:rPr>
      </w:r>
      <w:r>
        <w:rPr>
          <w:rtl/>
          <w:cs/>
          <w:lang w:val="ar_AE" w:bidi="ar_AE"/>
        </w:rPr>
        <w:t xml:space="preserve">أوقِفوا الاستماع إلى هذا التسجيل الصوتي هنا، وناقشوا هذا السؤال كمجموعة: في ثقافتكم، كيف تصلّون من أجل أمور أو مواقف قد تحدث في المستقبل؟ أوقِفوا الاستماع إلى هذا التسجيل الصوتي هنا. </w:t>
      </w:r>
    </w:p>
    <w:p>
      <w:pPr>
        <w:bidi/>
      </w:pPr>
      <w:r>
        <w:rPr>
          <w:rtl/>
          <w:cs/>
          <w:lang w:val="ar_AE" w:bidi="ar_AE"/>
        </w:rPr>
      </w:r>
      <w:r>
        <w:rPr>
          <w:rtl/>
          <w:cs/>
          <w:lang w:val="ar_AE" w:bidi="ar_AE"/>
        </w:rPr>
        <w:t>يبدو أن الملك سليمان يستخدم نمطًا معينًا عندما يصلي. فهو يقر أولًا بأن أمرًا ما سيحدث، ثم يذكر ما إذا كانت خطايا الشعب قد تسببت في حدوث هذا الأمر أم لا. ويقول سليمان إن على الشعب أن يندم ويطلب من الرب أن يغفر لهم. ثم يطلب سليمان من الرب أن يسمع الشعب ويغفر لهم. وأخيرًا، يطلب سليمان من الرب أن يعطي الشعب شيئًا بطريقة محددة. وهذا نمط شائع في معظم المشاهد.</w:t>
      </w:r>
    </w:p>
    <w:p>
      <w:pPr>
        <w:bidi/>
      </w:pPr>
      <w:r>
        <w:rPr>
          <w:rtl/>
          <w:cs/>
          <w:lang w:val="ar_AE" w:bidi="ar_AE"/>
        </w:rPr>
      </w:r>
      <w:r>
        <w:rPr>
          <w:rtl/>
          <w:cs/>
          <w:lang w:val="ar_AE" w:bidi="ar_AE"/>
        </w:rPr>
        <w:t xml:space="preserve">أوقِفوا الاستماع إلى هذا التسجيل الصوتي هنا، وناقشوا هذا السؤال كمجموعة: عودوا بذاكرتكم إلى كل قسم، ولاحظوا النمط. لاحظوا كيف يستخدم الملك سليمان كثيرًا من العبارات نفسها في جميع أجزاء الصلاة. كيف يمكنكم إظهار هذا النمط في ترجمتكم؟ من المرجح أن ترغبوا في ترجمة هذه العبارات بالطريقة نفسها في جميع أجزاء الصلاة. أوقِفوا الاستماع إلى هذا التسجيل الصوتي هنا. </w:t>
      </w:r>
    </w:p>
    <w:p>
      <w:pPr>
        <w:bidi/>
      </w:pPr>
      <w:r>
        <w:rPr>
          <w:rtl/>
          <w:cs/>
          <w:lang w:val="ar_AE" w:bidi="ar_AE"/>
        </w:rPr>
      </w:r>
      <w:r>
        <w:rPr>
          <w:rtl/>
          <w:cs/>
          <w:lang w:val="ar_AE" w:bidi="ar_AE"/>
        </w:rPr>
        <w:t>في المشهد الأول، يتحدث الملك سليمان إلى الرب عما ينبغي فعله إذا اتهم شخصٌ صاحبه بارتكاب أمر ضد ذلك الشخص. وفي هذا الموقف، يمكن أن تعني كلمة "صاحب" صديقًا أو أي شخص آخر. يقول الملك سليمان إن الشخصين سيقفان أمام المذبح في دار الهيكل، ويقسمان، أي يقدمان وعدًا قويًا، بأنهما بريئان. ثم يطلب الملك سليمان من الرب أن يقضي بينهما ويحدد مَن يقول الحق. ويطلب الملك سليمان من الرب أن يعاقب الشخص الذي يفعل الشر، وأن يبرئ أيضًا الشخص البريء من الحكم عليه.</w:t>
      </w:r>
    </w:p>
    <w:p>
      <w:pPr>
        <w:bidi/>
      </w:pPr>
      <w:r>
        <w:rPr>
          <w:rtl/>
          <w:cs/>
          <w:lang w:val="ar_AE" w:bidi="ar_AE"/>
        </w:rPr>
      </w:r>
      <w:r>
        <w:rPr>
          <w:rtl/>
          <w:cs/>
          <w:lang w:val="ar_AE" w:bidi="ar_AE"/>
        </w:rPr>
        <w:t xml:space="preserve">أوقِفوا الاستماع إلى هذا التسجيل الصوتي هنا، وناقشوا هذا السؤال كمجموعة: في ثقافتكم، كيف يتحدث الناس عندما يريدون التأكيد على أنهم يقولون الحق؟ ما الكلمات أو العبارات التي لديكم ويمكن أن تكون مماثلة لما يستخدمه الملك سليمان لكلمة "حلف" في هذا المقطع؟ أوقِفوا الاستماع إلى هذا التسجيل الصوتي هنا. </w:t>
      </w:r>
    </w:p>
    <w:p>
      <w:pPr>
        <w:bidi/>
      </w:pPr>
      <w:r>
        <w:rPr>
          <w:rtl/>
          <w:cs/>
          <w:lang w:val="ar_AE" w:bidi="ar_AE"/>
        </w:rPr>
      </w:r>
      <w:r>
        <w:rPr>
          <w:rtl/>
          <w:cs/>
          <w:lang w:val="ar_AE" w:bidi="ar_AE"/>
        </w:rPr>
        <w:t>في المشهد الثاني، يتحدث الملك سليمان إلى الرب عن الوقت الذي يخطئ فيه بنو إسرائيل، ويسمح فيه الرب للأعداء بأن يهزموا بني إسرائيل. ويستخدم الملك سليمان كلمة "عندما"، مما يعني أنه يتوقع أن يحدث هذا الموقف في وقت ما. ومع ذلك، يطلب الملك سليمان من الرب أن يسمع عندما يصلّي بنو إسرائيل ويتضرعون إلى الرب. وتذكروا أن التضرع يعني أن الناس يتوسلون إلى الرب بصدق وتواضع شديدين لكي يفعل شيئًا من أجلهم. ويطلب الملك سليمان أيضًا من الرب أن يغفر لبني إسرائيل، وأن يعيدهم إلى الأرض التي أعطاها الرب لآبائهم.</w:t>
      </w:r>
    </w:p>
    <w:p>
      <w:pPr>
        <w:bidi/>
      </w:pPr>
      <w:r>
        <w:rPr>
          <w:rtl/>
          <w:cs/>
          <w:lang w:val="ar_AE" w:bidi="ar_AE"/>
        </w:rPr>
      </w:r>
      <w:r>
        <w:rPr>
          <w:rtl/>
          <w:cs/>
          <w:lang w:val="ar_AE" w:bidi="ar_AE"/>
        </w:rPr>
        <w:t xml:space="preserve">أوقِفوا الاستماع إلى هذا التسجيل الصوتي هنا، وناقشوا هذا السؤال كمجموعة: في لغتكم، كيف يمكنكم وصف التضرع؟ خذوا وقتًا لمراجعة الكلمات التي استخدمتموها في المقطع السابق لوصف كيفية مخاطبة بني إسرائيل للرب من خلال التضرع والصلاة. وناقشوا المصطلحات التي يمكنكم استخدامها في هذا المقطع. أوقِفوا الاستماع إلى هذا التسجيل الصوتي هنا. </w:t>
      </w:r>
    </w:p>
    <w:p>
      <w:pPr>
        <w:bidi/>
      </w:pPr>
      <w:r>
        <w:rPr>
          <w:rtl/>
          <w:cs/>
          <w:lang w:val="ar_AE" w:bidi="ar_AE"/>
        </w:rPr>
      </w:r>
      <w:r>
        <w:rPr>
          <w:rtl/>
          <w:cs/>
          <w:lang w:val="ar_AE" w:bidi="ar_AE"/>
        </w:rPr>
        <w:t>في المشهد الثالث، يتحدث الملك سليمان إلى الرب عن الوقت الذي يخطئ فيه بنو إسرائيل، ويُغلِق فيه الرب السماء، أي يوقف نزول المطر من السماء.</w:t>
      </w:r>
    </w:p>
    <w:p>
      <w:pPr>
        <w:bidi/>
      </w:pPr>
      <w:r>
        <w:rPr>
          <w:rtl/>
          <w:cs/>
          <w:lang w:val="ar_AE" w:bidi="ar_AE"/>
        </w:rPr>
      </w:r>
      <w:r>
        <w:rPr>
          <w:rtl/>
          <w:cs/>
          <w:lang w:val="ar_AE" w:bidi="ar_AE"/>
        </w:rPr>
        <w:t xml:space="preserve">أوقِفوا الاستماع إلى هذا التسجيل الصوتي هنا، وناقشوا كمجموعة كيف ستترجمون أن الرب قد "أغلق السماء"، أي أوقف نزول المطر من السماء. أوقِفوا الاستماع إلى هذا التسجيل الصوتي هنا. </w:t>
      </w:r>
    </w:p>
    <w:p>
      <w:pPr>
        <w:bidi/>
      </w:pPr>
      <w:r>
        <w:rPr>
          <w:rtl/>
          <w:cs/>
          <w:lang w:val="ar_AE" w:bidi="ar_AE"/>
        </w:rPr>
      </w:r>
      <w:r>
        <w:rPr>
          <w:rtl/>
          <w:cs/>
          <w:lang w:val="ar_AE" w:bidi="ar_AE"/>
        </w:rPr>
        <w:t>عندما يحدث جفاف، لا ينزل المطر لفترة طويلة جدًا. وقد يجعل الجفاف من الصعب على الناس زراعة المحاصيل وإعداد الطعام. ومرة أخرى، يدرك الملك سليمان أن شعب إسرائيل قد يخطئ إلى الرب ويتسبب في حدوث الجفاف. ويطلب من الرب أن يسمع الصلوات ويغفر للشعب. ويطلب أيضًا منه أن يعلّم شعب إسرائيل الطريق الصالح الذي يسلكون فيه، ثم أن ينزل المطر على الأرض التي أعطاها الرب لشعب إسرائيل ميراثًا. فقد أعطى الرب أرض إسرائيل لبني إسرائيل عطيةً منذ سنوات كثيرة. وهذا لا يشبه الميراث الذي يحصل عليه الشخص بعد موت شخص آخر. بل يوفّر الرب أرض إسرائيل، هذا المكان المميز، لبني إسرائيل لأنه يحبهم ويعتني بهم.</w:t>
      </w:r>
    </w:p>
    <w:p>
      <w:pPr>
        <w:bidi/>
      </w:pPr>
      <w:r>
        <w:rPr>
          <w:rtl/>
          <w:cs/>
          <w:lang w:val="ar_AE" w:bidi="ar_AE"/>
        </w:rPr>
      </w:r>
      <w:r>
        <w:rPr>
          <w:rtl/>
          <w:cs/>
          <w:lang w:val="ar_AE" w:bidi="ar_AE"/>
        </w:rPr>
        <w:t xml:space="preserve">أوقِفوا الاستماع إلى هذا التسجيل الصوتي هنا، وناقشوا هذا السؤال كمجموعة: كيف ستصفون أن الرب أعطى الأرض لشعب إسرائيل ميراثًا؟ أوقِفوا الاستماع إلى هذا التسجيل الصوتي هنا. </w:t>
      </w:r>
    </w:p>
    <w:p>
      <w:pPr>
        <w:bidi/>
      </w:pPr>
      <w:r>
        <w:rPr>
          <w:rtl/>
          <w:cs/>
          <w:lang w:val="ar_AE" w:bidi="ar_AE"/>
        </w:rPr>
      </w:r>
      <w:r>
        <w:rPr>
          <w:rtl/>
          <w:cs/>
          <w:lang w:val="ar_AE" w:bidi="ar_AE"/>
        </w:rPr>
        <w:t>في المشهد الرابع، يبدأ الملك سليمان في ذكر أنواع مختلفة من الكوارث التي يمكن أن تحدث لشعب إسرائيل. ويقول الملك سليمان إن شعب إسرائيل قد يعاني من المجاعة أو الوبأ. والمجاعة هي الحالة التي يعجز فيها جزء كبير من السكان عن زراعة المحاصيل ولا يكون لديهم طعام. ويذكر الملك سليمان طرقًا مختلفة يمكن أن يحدث بها ذلك، مثل اللفح، واليرقان، والجراد، وجراد جردم، وكلها تتلف النباتات التي يأكلها الناس. ويتحدث الملك سليمان أيضًا عن الوقت الذي يحاصر فيه عدو مدينة إسرائيلية أو يحيط بها. وعندئذ ينفد الطعام من الناس الموجودين في الداخل. ويختم الملك سليمان القائمة بقوله: "في كُلِّ ضَربَةٍ وكُلِّ مَرَضٍ"، ويبدو أنه يتأكد بذلك من أنه يذكر كل كارثة محتملة. وعندما تحدث هذه الكوارث، يمكن للشعب أن يصلي إلى الرب، كما قال الرب إنه يستطيع أن يفعل. ويجب على شعب إسرائيل أن يدرك الألم الذي في قلبه. وهذا يعني أن بني إسرائيل يدركون أنهم يتألمون لأنهم أخطأوا. ويعرف الرب ما هو "في قلوبنا"، أي ما نفكر فيه أو نشعر به. لقد أخطأ بنو إسرائيل، ولذلك يجب أن يطلبوا من الله أن يغفر لهم، وأن يتوقفوا عن الخطية. ويطلب الملك سليمان من الرب أن يسمع الصلوات ويغفر للشعب. كما يطلب الملك سليمان من الرب أن يتعامل مع كل شخص بحيث يظل كل شخص دائمًا "يخاف" الرب، أي يكرمه.</w:t>
      </w:r>
    </w:p>
    <w:p>
      <w:pPr>
        <w:bidi/>
      </w:pPr>
      <w:r>
        <w:rPr>
          <w:rtl/>
          <w:cs/>
          <w:lang w:val="ar_AE" w:bidi="ar_AE"/>
        </w:rPr>
      </w:r>
      <w:r>
        <w:rPr>
          <w:rtl/>
          <w:cs/>
          <w:lang w:val="ar_AE" w:bidi="ar_AE"/>
        </w:rPr>
        <w:t xml:space="preserve">أوقِفوا الاستماع إلى هذا التسجيل الصوتي هنا، وناقشوا هذا السؤال كمجموعة: في لغتكم، ما الكلمات التي لديكم، مثل كلمة "يخاف"، ويمكن أن تحمل معاني مختلفة؟ كيف يمكنكم إظهار أن كلمة "يخاف" تعني إكرام الرب في هذا المقطع؟ أوقِفوا الاستماع إلى هذا التسجيل الصوتي هنا. </w:t>
      </w:r>
    </w:p>
    <w:p>
      <w:pPr>
        <w:bidi/>
      </w:pPr>
      <w:r>
        <w:rPr>
          <w:rtl/>
          <w:cs/>
          <w:lang w:val="ar_AE" w:bidi="ar_AE"/>
        </w:rPr>
      </w:r>
      <w:r>
        <w:rPr>
          <w:rtl/>
          <w:cs/>
          <w:lang w:val="ar_AE" w:bidi="ar_AE"/>
        </w:rPr>
        <w:t>في المشهد الخامس، يتحدث الملك سليمان إلى الرب عن الغرباء الذين قد يسمعون عن الرب ويسافرون إلى المكان الذي يعيش فيه شعب إسرائيل. ويطلب الملك سليمان من الرب أن يسمع صلوات الغرباء الذين يؤمنون ويصلّون نحو الهيكل. ويعرف الملك سليمان أنه إذا سمع الرب صلاة غريب واستجاب لها، فسيرى شعب إسرائيل وجميع الناس ما يفعله الرب وكيف يستجيب، وسيعرفون مَن هو الرب ويخافونه. ويريد الملك سليمان أن يعرف الجميع أن الهيكل موجود فقط من أجل إكرام اسم الرب وتسبيحه. وعندما يتحدث الملك سليمان عن قوة الرب وقدرته، يقول إن اسم الرب عظيم، وإن للرب يدًا قوية وذراعًا ممدودة. وهذا يعني أن الرب قوي وقادر، ويستحق أعظم إكرام.</w:t>
      </w:r>
    </w:p>
    <w:p>
      <w:pPr>
        <w:bidi/>
      </w:pPr>
      <w:r>
        <w:rPr>
          <w:rtl/>
          <w:cs/>
          <w:lang w:val="ar_AE" w:bidi="ar_AE"/>
        </w:rPr>
      </w:r>
      <w:r>
        <w:rPr>
          <w:rtl/>
          <w:cs/>
          <w:lang w:val="ar_AE" w:bidi="ar_AE"/>
        </w:rPr>
        <w:t xml:space="preserve">أوقِفوا الاستماع إلى هذا التسجيل الصوتي هنا، وناقشوا هذا السؤال كمجموعة: في هذا المقطع، يقول الملك سليمان إن الهيكل موجود من أجل اسم الرب. في ثقافتكم، كيف تُظهر الأسماء شخصية الإنسان وسمعته؟ كيف يمكنكم ترجمة هذا المقطع لإظهار سبب أهمية اسم الرب وسمعته في الهيكل؟ كيف ستترجمون أن للرب يدًا قوية وذراعًا ممدودة، أو أن للرب قوة عظيمة؟ أوقِفوا الاستماع إلى هذا التسجيل الصوتي هنا. </w:t>
      </w:r>
    </w:p>
    <w:p>
      <w:pPr>
        <w:bidi/>
      </w:pPr>
      <w:r>
        <w:rPr>
          <w:rtl/>
          <w:cs/>
          <w:lang w:val="ar_AE" w:bidi="ar_AE"/>
        </w:rPr>
      </w:r>
      <w:r>
        <w:rPr>
          <w:rtl/>
          <w:cs/>
          <w:lang w:val="ar_AE" w:bidi="ar_AE"/>
        </w:rPr>
        <w:t>في المشهد السادس، يطلب الملك سليمان من الرب أن يمنح شعب إسرائيل النصر عندما يرسل الرب شعب إسرائيل لمحاربة أمم أخرى. ويجب على شعب إسرائيل أن يتجه نحو المدينة التي يوجد فيها الرب، وأن يصلّي نحو الهيكل. ويطلب الملك سليمان من الرب أن يسمع صلواتهم وتضرعاتهم، وأن يقضي لهم وينصرهم.</w:t>
      </w:r>
    </w:p>
    <w:p>
      <w:pPr>
        <w:bidi/>
      </w:pPr>
      <w:r>
        <w:rPr>
          <w:rtl/>
          <w:cs/>
          <w:lang w:val="ar_AE" w:bidi="ar_AE"/>
        </w:rPr>
      </w:r>
      <w:r>
        <w:rPr>
          <w:rtl/>
          <w:cs/>
          <w:lang w:val="ar_AE" w:bidi="ar_AE"/>
        </w:rPr>
        <w:t>في المشهد السابع، يتحدث الملك سليمان إلى الرب عن السبي. ويدرك الملك سليمان أن شعب إسرائيل سيخطئ. ويقول الملك سليمان أيضًا إن الرب سيسمح لأمم أخرى بأن تأخذ شعب إسرائيل إلى السبي وتبقيهم فيه. وهذه هي العقوبة التي وعد الرب بها إذا استمر بنو إسرائيل في الخطية ضد الرب. ومع ذلك، يطلب الملك سليمان من الرب أن يرى ويسمع عندما يرجع شعب إسرائيل إلى الرب بكل قلبهم وكل نفسهم، ويصلّون طالبين من الرب أن يغفر لهم. ويستخدم الملك سليمان كلمات "الخطية"، و"الشر"، و"الخبث"، ليُظهر مدى إدراكهم أنهم تصرفوا بطرق فظيعة ضد الرب. ويعرف الملك سليمان أن على الشعب أن يُظهروا حاجتهم إلى المغفرة، وأن يطلبوا من الرب بإخلاص في صلواتهم أن يغفر لهم. ثم يطلب الملك سليمان من الرب أن يغفر للشعب، وأن يعيدهم إلى الأرض التي أعطاها الرب ميراثًا لشعب إسرائيل عندما أخرجهم من مصر. ويشبّه الملك سليمان مصر بكور لصهر الحديد. وكور صهر الحديد هو حجرة يُصهر فيها الحديد باستخدام حرارة وضغط مرتفعين جدًا. وفي هذه الحالة، يمثل الكور صورةً للمعاناة التي احتملها إسرائيل في مصر.</w:t>
      </w:r>
    </w:p>
    <w:p>
      <w:pPr>
        <w:bidi/>
      </w:pPr>
      <w:r>
        <w:rPr>
          <w:rtl/>
          <w:cs/>
          <w:lang w:val="ar_AE" w:bidi="ar_AE"/>
        </w:rPr>
      </w:r>
      <w:r>
        <w:rPr>
          <w:rtl/>
          <w:cs/>
          <w:lang w:val="ar_AE" w:bidi="ar_AE"/>
        </w:rPr>
        <w:t xml:space="preserve">أوقِفوا الاستماع إلى هذا التسجيل الصوتي هنا، وناقشوا هذا السؤال كمجموعة: يتحدث هذا المقطع عن قلب الإنسان ونفسه، وعن كيفية اتخاذ الإنسان للقرارات. في لغتكم، كيف يمكنكم ترجمة "القلب والنفس" بطريقة تُظهر كيف يغيّر الإنسان سلوكه ويقرر أن يتصرف بطريقة مختلفة؟ أوقِفوا الاستماع إلى هذا التسجيل الصوتي هنا. </w:t>
      </w:r>
    </w:p>
    <w:p>
      <w:pPr>
        <w:bidi/>
      </w:pPr>
      <w:r>
        <w:rPr>
          <w:rtl/>
          <w:cs/>
          <w:lang w:val="ar_AE" w:bidi="ar_AE"/>
        </w:rPr>
      </w:r>
      <w:r>
        <w:rPr>
          <w:rtl/>
          <w:cs/>
          <w:lang w:val="ar_AE" w:bidi="ar_AE"/>
        </w:rPr>
        <w:t>في المشهد الثامن، يختتم الملك سليمان هذه السلسلة الطويلة من الطلبات بأن يطلب من الرب أن يفتح عينيه على صلوات الملك سليمان وبني إسرائيل. وطوال الصلاة، يستخدم الملك سليمان أجزاء مختلفة من الجسد، مثل عيني الرب أو يده الممدودة، لوصف الرب. وهذا لا يعني أن للرب جسدًا مثل جسد الإنسان. بل يستخدم الملك سليمان هذه اللغة الخاصة لمساعدة بني إسرائيل على فهم قوة الرب وأفعاله. ويبدو أن الملك سليمان يذكر سببًا ينبغي للرب من أجله أن يسمع شعب إسرائيل. فيقول الملك سليمان إن الرب اختار شعب إسرائيل من بين جميع الأمم الأخرى، ودعا شعب إسرائيل "ميراث الرب". ويؤكد الملك سليمان على هذا الميراث طوال الصلاة، إذ يستمر في الإشارة إلى بني إسرائيل بوصفهم شعب الرب. ويذكّر الملك سليمان الرب بأن الرب قال هذا لموسى عندما أخرج الرب أجداد شعب إسرائيل من مصر.</w:t>
      </w:r>
    </w:p>
    <w:p>
      <w:pPr>
        <w:bidi/>
      </w:pPr>
      <w:r>
        <w:rPr>
          <w:rtl/>
          <w:cs/>
          <w:lang w:val="ar_AE" w:bidi="ar_AE"/>
        </w:rPr>
      </w:r>
      <w:r>
        <w:rPr>
          <w:rtl/>
          <w:cs/>
          <w:lang w:val="ar_AE" w:bidi="ar_AE"/>
        </w:rPr>
        <w:t xml:space="preserve">أوقِفوا الاستماع إلى هذا التسجيل الصوتي هنا، وناقشوا هذا السؤال كمجموعة: طوال الصلاة، يشير الملك سليمان إلى بني إسرائيل بوصفهم شعب الرب. في ثقافتكم، كيف تدرجون في قصصكم وصلواتكم طرقًا أظهر بها الله أمانته؟ كيف يمكنكم إظهار أمانة الله عندما تشاركون القصص؟ أوقِفوا الاستماع إلى هذا التسجيل الصوتي هنا. </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الملوك الأول ٨: ٣١–٥٣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يحتوي هذا المقطع على ثمانية مشاهد. مع أن الملك سليمان يصلّي صلاة واحدة تشمل المشهد كله، فقد يكون من الأسهل تمثيل الطلبات المنفصلة في مشاهد منفصلة.</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الراوي</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شعب إسرائيل: يمكن لهذه المجموعة أن تمثّل أي جزء من الدراما يشارك فيه شعب إسرائيل.</w:t>
      </w:r>
    </w:p>
    <w:p>
      <w:pPr>
        <w:pStyle w:val="ListBullet"/>
        <w:bidi/>
        <w:spacing w:line="240" w:lineRule="auto"/>
        <w:ind w:left="720"/>
      </w:pPr>
      <w:r>
        <w:rPr>
          <w:rtl/>
          <w:cs/>
          <w:lang w:val="ar_AE" w:bidi="ar_AE"/>
        </w:rPr>
      </w:r>
      <w:r>
        <w:rPr>
          <w:rtl/>
          <w:cs/>
          <w:lang w:val="ar_AE" w:bidi="ar_AE"/>
        </w:rPr>
        <w:t>شخصان عند المذبح</w:t>
      </w:r>
    </w:p>
    <w:p>
      <w:pPr>
        <w:pStyle w:val="ListBullet"/>
        <w:bidi/>
        <w:spacing w:line="240" w:lineRule="auto"/>
        <w:ind w:left="720"/>
      </w:pPr>
      <w:r>
        <w:rPr>
          <w:rtl/>
          <w:cs/>
          <w:lang w:val="ar_AE" w:bidi="ar_AE"/>
        </w:rPr>
      </w:r>
      <w:r>
        <w:rPr>
          <w:rtl/>
          <w:cs/>
          <w:lang w:val="ar_AE" w:bidi="ar_AE"/>
        </w:rPr>
        <w:t>أعداء إسرائيل — يمكن لهذه المجموعة أن تمثّل أي جزء من الدراما يشارك فيه الأعداء.</w:t>
      </w:r>
    </w:p>
    <w:p>
      <w:pPr>
        <w:pStyle w:val="ListBullet"/>
        <w:bidi/>
        <w:spacing w:line="240" w:lineRule="auto"/>
        <w:ind w:left="720"/>
      </w:pPr>
      <w:r>
        <w:rPr>
          <w:rtl/>
          <w:cs/>
          <w:lang w:val="ar_AE" w:bidi="ar_AE"/>
        </w:rPr>
      </w:r>
      <w:r>
        <w:rPr>
          <w:rtl/>
          <w:cs/>
          <w:lang w:val="ar_AE" w:bidi="ar_AE"/>
        </w:rPr>
        <w:t>الغرباء / الأجانب</w:t>
      </w:r>
    </w:p>
    <w:p>
      <w:pPr>
        <w:pStyle w:val="ListBullet"/>
        <w:bidi/>
        <w:spacing w:line="240" w:lineRule="auto"/>
        <w:ind w:left="720"/>
      </w:pPr>
      <w:r>
        <w:rPr>
          <w:rtl/>
          <w:cs/>
          <w:lang w:val="ar_AE" w:bidi="ar_AE"/>
        </w:rPr>
      </w:r>
      <w:r>
        <w:rPr>
          <w:rtl/>
          <w:cs/>
          <w:lang w:val="ar_AE" w:bidi="ar_AE"/>
        </w:rPr>
        <w:t>جميع شعوب الأرض</w:t>
      </w:r>
    </w:p>
    <w:p>
      <w:pPr>
        <w:pStyle w:val="ListBullet"/>
        <w:bidi/>
        <w:spacing w:line="240" w:lineRule="auto"/>
        <w:ind w:left="720"/>
      </w:pPr>
      <w:r>
        <w:rPr>
          <w:rtl/>
          <w:cs/>
          <w:lang w:val="ar_AE" w:bidi="ar_AE"/>
        </w:rPr>
      </w:r>
      <w:r>
        <w:rPr>
          <w:rtl/>
          <w:cs/>
          <w:lang w:val="ar_AE" w:bidi="ar_AE"/>
        </w:rPr>
        <w:t>أجداد بني إسرائيل</w:t>
      </w:r>
    </w:p>
    <w:p>
      <w:pPr>
        <w:pStyle w:val="ListBullet"/>
        <w:bidi/>
        <w:spacing w:line="240" w:lineRule="auto"/>
        <w:ind w:left="720"/>
      </w:pPr>
      <w:r>
        <w:rPr>
          <w:rtl/>
          <w:cs/>
          <w:lang w:val="ar_AE" w:bidi="ar_AE"/>
        </w:rPr>
      </w:r>
      <w:r>
        <w:rPr>
          <w:rtl/>
          <w:cs/>
          <w:lang w:val="ar_AE" w:bidi="ar_AE"/>
        </w:rPr>
        <w:t>وموسى</w:t>
      </w:r>
    </w:p>
    <w:p>
      <w:pPr>
        <w:bidi/>
      </w:pPr>
      <w:r>
        <w:rPr>
          <w:rtl/>
          <w:cs/>
          <w:lang w:val="ar_AE" w:bidi="ar_AE"/>
        </w:rPr>
      </w:r>
      <w:r>
        <w:rPr>
          <w:rtl/>
          <w:cs/>
          <w:lang w:val="ar_AE" w:bidi="ar_AE"/>
        </w:rPr>
        <w:t xml:space="preserve">عليكم كمجموعة تمثيل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على التمثيل الدرامي والردود المحتملة. على الراوي أن يقدّم التمثيل الدرامي.</w:t>
      </w:r>
    </w:p>
    <w:p>
      <w:pPr>
        <w:bidi/>
      </w:pPr>
      <w:r>
        <w:rPr>
          <w:rtl/>
          <w:cs/>
          <w:lang w:val="ar_AE" w:bidi="ar_AE"/>
        </w:rPr>
      </w:r>
      <w:r>
        <w:rPr>
          <w:rtl/>
          <w:cs/>
          <w:lang w:val="ar_AE" w:bidi="ar_AE"/>
        </w:rPr>
        <w:t>أولًا، يصلّي الملك سليمان إلى يهوه بشأن ما يحلفه الناس عندما يختلفون بعضهم مع بعض. ويقول الملك سليمان إنه عندما يُلحق شخص ضررًا بشخص آخر، يقف الشخصان أمام مذبح الهيكل، ويحلفان ويقسمان أنهما لم يرتكبا فعلًا ضارًا. ثم يطلب الملك سليمان من يهوه أن يقضي بين الشخصين، وأن يحكم على الشخص المذنب، ويبرئ الشخص الذي لم يرتكب فعلًا ضارًا.</w:t>
      </w:r>
    </w:p>
    <w:p>
      <w:pPr>
        <w:bidi/>
      </w:pPr>
      <w:r>
        <w:rPr>
          <w:rtl/>
          <w:cs/>
          <w:lang w:val="ar_AE" w:bidi="ar_AE"/>
        </w:rPr>
      </w:r>
      <w:r>
        <w:rPr>
          <w:rtl/>
          <w:cs/>
          <w:lang w:val="ar_AE" w:bidi="ar_AE"/>
        </w:rPr>
        <w:t>أوقفوا التمثيل. اسألوا الشخص الذي يؤدي دور الشخص المذنب: "بمَ تشعر أو فيمَ تفكِّر؟" قد يجيب بعبارات مثل:</w:t>
      </w:r>
    </w:p>
    <w:p>
      <w:pPr>
        <w:pStyle w:val="ListBullet"/>
        <w:bidi/>
        <w:spacing w:line="240" w:lineRule="auto"/>
        <w:ind w:left="720"/>
      </w:pPr>
      <w:r>
        <w:rPr>
          <w:rtl/>
          <w:cs/>
          <w:lang w:val="ar_AE" w:bidi="ar_AE"/>
        </w:rPr>
      </w:r>
      <w:r>
        <w:rPr>
          <w:rtl/>
          <w:cs/>
          <w:lang w:val="ar_AE" w:bidi="ar_AE"/>
        </w:rPr>
        <w:t>"أنا خائف مما سيفعله يهوه!" أو</w:t>
      </w:r>
    </w:p>
    <w:p>
      <w:pPr>
        <w:pStyle w:val="ListBullet"/>
        <w:bidi/>
        <w:spacing w:line="240" w:lineRule="auto"/>
        <w:ind w:left="720"/>
      </w:pPr>
      <w:r>
        <w:rPr>
          <w:rtl/>
          <w:cs/>
          <w:lang w:val="ar_AE" w:bidi="ar_AE"/>
        </w:rPr>
      </w:r>
      <w:r>
        <w:rPr>
          <w:rtl/>
          <w:cs/>
          <w:lang w:val="ar_AE" w:bidi="ar_AE"/>
        </w:rPr>
        <w:t>"أشعر بالقلق من أن يعرف الجميع ما فعلته!" أو</w:t>
      </w:r>
    </w:p>
    <w:p>
      <w:pPr>
        <w:pStyle w:val="ListBullet"/>
        <w:bidi/>
        <w:spacing w:line="240" w:lineRule="auto"/>
        <w:ind w:left="720"/>
      </w:pPr>
      <w:r>
        <w:rPr>
          <w:rtl/>
          <w:cs/>
          <w:lang w:val="ar_AE" w:bidi="ar_AE"/>
        </w:rPr>
      </w:r>
      <w:r>
        <w:rPr>
          <w:rtl/>
          <w:cs/>
          <w:lang w:val="ar_AE" w:bidi="ar_AE"/>
        </w:rPr>
        <w:t>"ما كان ينبغي لي أن أرتكب هذه الخطية!"</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ثانيًا، يصلّي الملك سليمان إلى يهوه بشأن الوقت الذي يخطئ فيه بنو إسرائيل، ويسمح فيه يهوه للأعداء بأن يهزموا بني إسرائيل. وعندما يرجع بنو إسرائيل إلى يهوه ويسبّحون يهوه بإخلاص، يطلب الملك سليمان من يهوه أن يسمعهم. وعندئذ يستطيع يهوه أن يغفر للشعب، وأن يعيد شعب إسرائيل إلى الأرض التي وعد يهوه أن يعطيها لشعب إسرائيل.</w:t>
      </w:r>
    </w:p>
    <w:p>
      <w:pPr>
        <w:bidi/>
      </w:pPr>
      <w:r>
        <w:rPr>
          <w:rtl/>
          <w:cs/>
          <w:lang w:val="ar_AE" w:bidi="ar_AE"/>
        </w:rPr>
      </w:r>
      <w:r>
        <w:rPr>
          <w:rtl/>
          <w:cs/>
          <w:lang w:val="ar_AE" w:bidi="ar_AE"/>
        </w:rPr>
        <w:t>أوقفوا التمثيل. اسألوا الشخص الذي يؤدي دور الملك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"أرجوك، اسمع صلاتي، يا يهوه!" أو</w:t>
      </w:r>
    </w:p>
    <w:p>
      <w:pPr>
        <w:pStyle w:val="ListBullet"/>
        <w:bidi/>
        <w:spacing w:line="240" w:lineRule="auto"/>
        <w:ind w:left="720"/>
      </w:pPr>
      <w:r>
        <w:rPr>
          <w:rtl/>
          <w:cs/>
          <w:lang w:val="ar_AE" w:bidi="ar_AE"/>
        </w:rPr>
      </w:r>
      <w:r>
        <w:rPr>
          <w:rtl/>
          <w:cs/>
          <w:lang w:val="ar_AE" w:bidi="ar_AE"/>
        </w:rPr>
        <w:t>"أنا واثق أن يهوه سيسمعني!" أو</w:t>
      </w:r>
    </w:p>
    <w:p>
      <w:pPr>
        <w:pStyle w:val="ListBullet"/>
        <w:bidi/>
        <w:spacing w:line="240" w:lineRule="auto"/>
        <w:ind w:left="720"/>
      </w:pPr>
      <w:r>
        <w:rPr>
          <w:rtl/>
          <w:cs/>
          <w:lang w:val="ar_AE" w:bidi="ar_AE"/>
        </w:rPr>
      </w:r>
      <w:r>
        <w:rPr>
          <w:rtl/>
          <w:cs/>
          <w:lang w:val="ar_AE" w:bidi="ar_AE"/>
        </w:rPr>
        <w:t>"آمل أن يتذكر شعب إسرائيل هذه الصلاة".</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ثالثًا، يصلّي الملك سليمان إلى يهوه بشأن جفاف الأرض. ويعرف الملك سليمان أن يهوه يستطيع أن يوقف المطر عندما لا يسلك شعب إسرائيل بحسب طرق يهوه. وعندما يحدث الجفاف بهذه الطريقة، يطلب الملك سليمان من يهوه أن يسمع شعب إسرائيل عندما يصلّي الشعب إلى يهوه ويتوقف عن الخطية. ويطلب الملك سليمان أيضًا من يهوه أن يعلّم الشعب الطريق الصالح الذي يسلكون فيه، وأن ينزل المطر على الأرض التي أعطاها يهوه لشعب إسرائيل ميراثًا.</w:t>
      </w:r>
    </w:p>
    <w:p>
      <w:pPr>
        <w:bidi/>
      </w:pPr>
      <w:r>
        <w:rPr>
          <w:rtl/>
          <w:cs/>
          <w:lang w:val="ar_AE" w:bidi="ar_AE"/>
        </w:rPr>
      </w:r>
      <w:r>
        <w:rPr>
          <w:rtl/>
          <w:cs/>
          <w:lang w:val="ar_AE" w:bidi="ar_AE"/>
        </w:rPr>
        <w:t>أوقفوا التمثيل. اسألوا الشخص الذي يؤدي دور يهوه: "بماذا تشعر أو تفكر؟" قد يجيب بعبارات مثل:</w:t>
      </w:r>
    </w:p>
    <w:p>
      <w:pPr>
        <w:pStyle w:val="ListBullet"/>
        <w:bidi/>
        <w:spacing w:line="240" w:lineRule="auto"/>
        <w:ind w:left="720"/>
      </w:pPr>
      <w:r>
        <w:rPr>
          <w:rtl/>
          <w:cs/>
          <w:lang w:val="ar_AE" w:bidi="ar_AE"/>
        </w:rPr>
      </w:r>
      <w:r>
        <w:rPr>
          <w:rtl/>
          <w:cs/>
          <w:lang w:val="ar_AE" w:bidi="ar_AE"/>
        </w:rPr>
        <w:t>"أشعر بالحزن عندما يخطئ شعبي إليّ!" أو</w:t>
      </w:r>
    </w:p>
    <w:p>
      <w:pPr>
        <w:pStyle w:val="ListBullet"/>
        <w:bidi/>
        <w:spacing w:line="240" w:lineRule="auto"/>
        <w:ind w:left="720"/>
      </w:pPr>
      <w:r>
        <w:rPr>
          <w:rtl/>
          <w:cs/>
          <w:lang w:val="ar_AE" w:bidi="ar_AE"/>
        </w:rPr>
      </w:r>
      <w:r>
        <w:rPr>
          <w:rtl/>
          <w:cs/>
          <w:lang w:val="ar_AE" w:bidi="ar_AE"/>
        </w:rPr>
        <w:t xml:space="preserve">"إن الملك سليمان حكيم جدًا". أو </w:t>
      </w:r>
    </w:p>
    <w:p>
      <w:pPr>
        <w:pStyle w:val="ListBullet"/>
        <w:bidi/>
        <w:spacing w:line="240" w:lineRule="auto"/>
        <w:ind w:left="720"/>
      </w:pPr>
      <w:r>
        <w:rPr>
          <w:rtl/>
          <w:cs/>
          <w:lang w:val="ar_AE" w:bidi="ar_AE"/>
        </w:rPr>
      </w:r>
      <w:r>
        <w:rPr>
          <w:rtl/>
          <w:cs/>
          <w:lang w:val="ar_AE" w:bidi="ar_AE"/>
        </w:rPr>
        <w:t>"أريد أن أسمع شعبي عندما يصلّون".</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رابعًا، يصلّي الملك سليمان إلى يهوه بشأن الجوع والأوبئة. ويدرك الملك سليمان الطرق المختلفة التي يمكن أن يحدث بها الجوع. ويعرف أن شعب إسرائيل سيخطئ، وعندئذ سيسمح يهوه بأن يتلف اللفح واليرقان وجراد جردم محاصيلهم، وأن يحاصر الأعداء مدنهم. ويطلب الملك سليمان من يهوه أن يسمع الشعب عندما يكونون وسط أي كارثة أو مرض ويبدؤون في الصلاة. ويطلب الملك سليمان من يهوه أن يرى الشعب وهم يبسطون أيديهم نحو الهيكل ويصلّون إلى يهوه طالبين الغفران. ثم يطلب الملك سليمان من يهوه أن يغفر للشعب، وأن يجازي كل شخص بحسب ما يفكر فيه قلبه. ويعرف يهوه ما يفكر فيه الناس، وكيف يتعامل مع كل شخص لكي يظل كل شخص دائمًا يخاف يهوه ويكرمه.</w:t>
      </w:r>
    </w:p>
    <w:p>
      <w:pPr>
        <w:bidi/>
      </w:pPr>
      <w:r>
        <w:rPr>
          <w:rtl/>
          <w:cs/>
          <w:lang w:val="ar_AE" w:bidi="ar_AE"/>
        </w:rPr>
      </w:r>
      <w:r>
        <w:rPr>
          <w:rtl/>
          <w:cs/>
          <w:lang w:val="ar_AE" w:bidi="ar_AE"/>
        </w:rPr>
        <w:t>أوقفوا التمثيل. اسألوا الأشخاص الذين يؤدّون دور شعب إسرائيل: "بمَ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"سوف نفقد كل محاصيلنا!" أو</w:t>
      </w:r>
    </w:p>
    <w:p>
      <w:pPr>
        <w:pStyle w:val="ListBullet"/>
        <w:bidi/>
        <w:spacing w:line="240" w:lineRule="auto"/>
        <w:ind w:left="720"/>
      </w:pPr>
      <w:r>
        <w:rPr>
          <w:rtl/>
          <w:cs/>
          <w:lang w:val="ar_AE" w:bidi="ar_AE"/>
        </w:rPr>
      </w:r>
      <w:r>
        <w:rPr>
          <w:rtl/>
          <w:cs/>
          <w:lang w:val="ar_AE" w:bidi="ar_AE"/>
        </w:rPr>
        <w:t>"أنا خائف مما سيحدث بعد ذلك!" أو</w:t>
      </w:r>
    </w:p>
    <w:p>
      <w:pPr>
        <w:pStyle w:val="ListBullet"/>
        <w:bidi/>
        <w:spacing w:line="240" w:lineRule="auto"/>
        <w:ind w:left="720"/>
      </w:pPr>
      <w:r>
        <w:rPr>
          <w:rtl/>
          <w:cs/>
          <w:lang w:val="ar_AE" w:bidi="ar_AE"/>
        </w:rPr>
      </w:r>
      <w:r>
        <w:rPr>
          <w:rtl/>
          <w:cs/>
          <w:lang w:val="ar_AE" w:bidi="ar_AE"/>
        </w:rPr>
        <w:t>"لماذا يحدث هذا لنا؟"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خامسًا، يصلّي الملك سليمان إلى يهوه بشأن كيفية معاملة الغرباء الذين يسافرون إلى إسرائيل لأنهم سمعوا عن يهوه. ويدرك الملك سليمان أن الغرباء سيأتون على الأرجح لأنهم عرفوا اسم يهوه العظيم، ويده القوية، وذراعه الممدودة! ثم يطلب الملك سليمان من يهوه أن يسمع صلاة الغريب ويعطي الغريب كل ما يطلبه. ويؤمن الملك سليمان بأن جميع الناس سيرون ما يفعله يهوه، ويكرمون يهوه، ويعرفون أن الناس يكرمون يهوه في الهيكل.</w:t>
      </w:r>
    </w:p>
    <w:p>
      <w:pPr>
        <w:bidi/>
      </w:pPr>
      <w:r>
        <w:rPr>
          <w:rtl/>
          <w:cs/>
          <w:lang w:val="ar_AE" w:bidi="ar_AE"/>
        </w:rPr>
      </w:r>
      <w:r>
        <w:rPr>
          <w:rtl/>
          <w:cs/>
          <w:lang w:val="ar_AE" w:bidi="ar_AE"/>
        </w:rPr>
        <w:t>أوقفوا التمثيل. اسألوا الشخص الذي يؤدي دور الغريب: "بمَ تشعر أو فيمَ تفكِّر؟" قد يجيب بعبارات مثل:</w:t>
      </w:r>
    </w:p>
    <w:p>
      <w:pPr>
        <w:pStyle w:val="ListBullet"/>
        <w:bidi/>
        <w:spacing w:line="240" w:lineRule="auto"/>
        <w:ind w:left="720"/>
      </w:pPr>
      <w:r>
        <w:rPr>
          <w:rtl/>
          <w:cs/>
          <w:lang w:val="ar_AE" w:bidi="ar_AE"/>
        </w:rPr>
      </w:r>
      <w:r>
        <w:rPr>
          <w:rtl/>
          <w:cs/>
          <w:lang w:val="ar_AE" w:bidi="ar_AE"/>
        </w:rPr>
        <w:t>"أنا ممتن جدًا لأنني أعرف يهوه!" أو</w:t>
      </w:r>
    </w:p>
    <w:p>
      <w:pPr>
        <w:pStyle w:val="ListBullet"/>
        <w:bidi/>
        <w:spacing w:line="240" w:lineRule="auto"/>
        <w:ind w:left="720"/>
      </w:pPr>
      <w:r>
        <w:rPr>
          <w:rtl/>
          <w:cs/>
          <w:lang w:val="ar_AE" w:bidi="ar_AE"/>
        </w:rPr>
      </w:r>
      <w:r>
        <w:rPr>
          <w:rtl/>
          <w:cs/>
          <w:lang w:val="ar_AE" w:bidi="ar_AE"/>
        </w:rPr>
        <w:t>"أنا أثق بأن يهوه سيستجيب!" أو</w:t>
      </w:r>
    </w:p>
    <w:p>
      <w:pPr>
        <w:pStyle w:val="ListBullet"/>
        <w:bidi/>
        <w:spacing w:line="240" w:lineRule="auto"/>
        <w:ind w:left="720"/>
      </w:pPr>
      <w:r>
        <w:rPr>
          <w:rtl/>
          <w:cs/>
          <w:lang w:val="ar_AE" w:bidi="ar_AE"/>
        </w:rPr>
      </w:r>
      <w:r>
        <w:rPr>
          <w:rtl/>
          <w:cs/>
          <w:lang w:val="ar_AE" w:bidi="ar_AE"/>
        </w:rPr>
        <w:t>"يجب أن أخبر الآخرين عن يهوه!"</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سادسًا، يصلّي الملك سليمان إلى يهوه من أجل أن يمنح شعب إسرائيل النصر عندما يرسل يهوه بني إسرائيل لمحاربة أعدائهم في أماكن مختلفة. ويطلب الملك سليمان من يهوه أن ينصر بني إسرائيل عندما يصلّي الشعب نحو المدينة والهيكل.</w:t>
      </w:r>
    </w:p>
    <w:p>
      <w:pPr>
        <w:bidi/>
      </w:pPr>
      <w:r>
        <w:rPr>
          <w:rtl/>
          <w:cs/>
          <w:lang w:val="ar_AE" w:bidi="ar_AE"/>
        </w:rPr>
      </w:r>
      <w:r>
        <w:rPr>
          <w:rtl/>
          <w:cs/>
          <w:lang w:val="ar_AE" w:bidi="ar_AE"/>
        </w:rPr>
        <w:t>أوقفوا التمثيل. اسألوا الأشخاص الذين يؤدون دور شعب إسرائيل: "بمَ تشعرون أو فيمَ تفكِّرون؟" قد يجيب بعبارات مثل:</w:t>
      </w:r>
    </w:p>
    <w:p>
      <w:pPr>
        <w:pStyle w:val="ListBullet"/>
        <w:bidi/>
        <w:spacing w:line="240" w:lineRule="auto"/>
        <w:ind w:left="720"/>
      </w:pPr>
      <w:r>
        <w:rPr>
          <w:rtl/>
          <w:cs/>
          <w:lang w:val="ar_AE" w:bidi="ar_AE"/>
        </w:rPr>
      </w:r>
      <w:r>
        <w:rPr>
          <w:rtl/>
          <w:cs/>
          <w:lang w:val="ar_AE" w:bidi="ar_AE"/>
        </w:rPr>
        <w:t>"نحن بحاجة إلى مساعدة يهوه!" أو</w:t>
      </w:r>
    </w:p>
    <w:p>
      <w:pPr>
        <w:pStyle w:val="ListBullet"/>
        <w:bidi/>
        <w:spacing w:line="240" w:lineRule="auto"/>
        <w:ind w:left="720"/>
      </w:pPr>
      <w:r>
        <w:rPr>
          <w:rtl/>
          <w:cs/>
          <w:lang w:val="ar_AE" w:bidi="ar_AE"/>
        </w:rPr>
      </w:r>
      <w:r>
        <w:rPr>
          <w:rtl/>
          <w:cs/>
          <w:lang w:val="ar_AE" w:bidi="ar_AE"/>
        </w:rPr>
        <w:t xml:space="preserve">"يجب أن نتذكر أن نصلّي ونطلب مساعدة يهوه". أو </w:t>
      </w:r>
    </w:p>
    <w:p>
      <w:pPr>
        <w:pStyle w:val="ListBullet"/>
        <w:bidi/>
        <w:spacing w:line="240" w:lineRule="auto"/>
        <w:ind w:left="720"/>
      </w:pPr>
      <w:r>
        <w:rPr>
          <w:rtl/>
          <w:cs/>
          <w:lang w:val="ar_AE" w:bidi="ar_AE"/>
        </w:rPr>
      </w:r>
      <w:r>
        <w:rPr>
          <w:rtl/>
          <w:cs/>
          <w:lang w:val="ar_AE" w:bidi="ar_AE"/>
        </w:rPr>
        <w:t>"أشعر بالخوف من الذهاب إلى الحرب!"</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سابعًا، يتحدث الملك سليمان إلى يهوه عن احتمال السبي في المستقبل. ويدرك الملك سليمان أن شعب إسرائيل قد يخطئ إلى يهوه، وعندئذ قد يأخذ الأعداء الشعب أسيرًا. ويطلب الملك سليمان من يهوه أن يسمع الشعب عندما يصلّون من الأراضي المختلفة ويطلبون الغفران. ويطلب الملك سليمان من يهوه أن يغفر للشعب، وأن يجعل الذين سبوهم يرحمون شعب إسرائيل ويطلقونهم. ويذكّر الملك سليمان يهوه بأن شعب إسرائيل هو ميراث يهوه، الذي أخرجه يهوه من مصر.</w:t>
      </w:r>
    </w:p>
    <w:p>
      <w:pPr>
        <w:bidi/>
      </w:pPr>
      <w:r>
        <w:rPr>
          <w:rtl/>
          <w:cs/>
          <w:lang w:val="ar_AE" w:bidi="ar_AE"/>
        </w:rPr>
      </w:r>
      <w:r>
        <w:rPr>
          <w:rtl/>
          <w:cs/>
          <w:lang w:val="ar_AE" w:bidi="ar_AE"/>
        </w:rPr>
        <w:t>أوقفوا التمثيل. اسألوا الشخص الذي يؤدي دور الملك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"أصلّي ألّا يعاني شعبي من السبي مرة أخرى!" أو</w:t>
      </w:r>
    </w:p>
    <w:p>
      <w:pPr>
        <w:pStyle w:val="ListBullet"/>
        <w:bidi/>
        <w:spacing w:line="240" w:lineRule="auto"/>
        <w:ind w:left="720"/>
      </w:pPr>
      <w:r>
        <w:rPr>
          <w:rtl/>
          <w:cs/>
          <w:lang w:val="ar_AE" w:bidi="ar_AE"/>
        </w:rPr>
      </w:r>
      <w:r>
        <w:rPr>
          <w:rtl/>
          <w:cs/>
          <w:lang w:val="ar_AE" w:bidi="ar_AE"/>
        </w:rPr>
        <w:t>"آمل أن يحررنا يهوه في المستقبل!" أو</w:t>
      </w:r>
    </w:p>
    <w:p>
      <w:pPr>
        <w:pStyle w:val="ListBullet"/>
        <w:bidi/>
        <w:spacing w:line="240" w:lineRule="auto"/>
        <w:ind w:left="720"/>
      </w:pPr>
      <w:r>
        <w:rPr>
          <w:rtl/>
          <w:cs/>
          <w:lang w:val="ar_AE" w:bidi="ar_AE"/>
        </w:rPr>
      </w:r>
      <w:r>
        <w:rPr>
          <w:rtl/>
          <w:cs/>
          <w:lang w:val="ar_AE" w:bidi="ar_AE"/>
        </w:rPr>
        <w:t>"أرجوك، اسمع صلواتي، يا يهوه!"</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يختتم الملك سليمان هذه السلسلة من الصلوات القصيرة بأن يطلب من يهوه أن يفتح عينيه نحو شعب إسرائيل ويسمع صلواتهم. ويطلب الملك سليمان أيضًا من يهوه أن يسمع تضرعات الملك سليمان. ويذكّر الملك سليمان يهوه مرة أخرى بأن يهوه اختار شعب إسرائيل من بين جميع الأمم الأخرى ليكونوا ميراثًا ليهوه. ويرجع الملك سليمان إلى الوقت الذي تكلم فيه يهوه بواسطة موسى وأخرج شعب إسرائيل من مصر.</w:t>
      </w:r>
    </w:p>
    <w:p>
      <w:pPr>
        <w:bidi/>
      </w:pPr>
      <w:r>
        <w:rPr>
          <w:rtl/>
          <w:cs/>
          <w:lang w:val="ar_AE" w:bidi="ar_AE"/>
        </w:rPr>
      </w:r>
      <w:r>
        <w:rPr>
          <w:rtl/>
          <w:cs/>
          <w:lang w:val="ar_AE" w:bidi="ar_AE"/>
        </w:rPr>
        <w:t>أوقفوا التمثيل. اسألوا الشخص الذي يؤدي دور الملك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"آمل أن يتبع شعب إسرائيل يهوه!" أو</w:t>
      </w:r>
    </w:p>
    <w:p>
      <w:pPr>
        <w:pStyle w:val="ListBullet"/>
        <w:bidi/>
        <w:spacing w:line="240" w:lineRule="auto"/>
        <w:ind w:left="720"/>
      </w:pPr>
      <w:r>
        <w:rPr>
          <w:rtl/>
          <w:cs/>
          <w:lang w:val="ar_AE" w:bidi="ar_AE"/>
        </w:rPr>
      </w:r>
      <w:r>
        <w:rPr>
          <w:rtl/>
          <w:cs/>
          <w:lang w:val="ar_AE" w:bidi="ar_AE"/>
        </w:rPr>
        <w:t>"آمل أن يستجيب يهوه!" أو</w:t>
      </w:r>
    </w:p>
    <w:p>
      <w:pPr>
        <w:pStyle w:val="ListBullet"/>
        <w:bidi/>
        <w:spacing w:line="240" w:lineRule="auto"/>
        <w:ind w:left="720"/>
      </w:pPr>
      <w:r>
        <w:rPr>
          <w:rtl/>
          <w:cs/>
          <w:lang w:val="ar_AE" w:bidi="ar_AE"/>
        </w:rPr>
      </w:r>
      <w:r>
        <w:rPr>
          <w:rtl/>
          <w:cs/>
          <w:lang w:val="ar_AE" w:bidi="ar_AE"/>
        </w:rPr>
        <w:t>"أشعر بالسلام بعد أن صلّيت إلى يهوه".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الملوك الأول ٨: ٣١–٥٣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يبدأ الملك سليمان بالصلاة من أجل أشخاص، يجب عليهم أن </w:t>
      </w:r>
      <w:r>
        <w:rPr>
          <w:b/>
          <w:rtl/>
          <w:cs/>
          <w:lang w:val="ar_AE" w:bidi="ar_AE"/>
        </w:rPr>
        <w:t>يحلفوا</w:t>
      </w:r>
      <w:r>
        <w:rPr>
          <w:rtl/>
          <w:cs/>
          <w:lang w:val="ar_AE" w:bidi="ar_AE"/>
        </w:rPr>
        <w:t xml:space="preserve"> أمام </w:t>
      </w:r>
      <w:r>
        <w:rPr>
          <w:b/>
          <w:rtl/>
          <w:cs/>
          <w:lang w:val="ar_AE" w:bidi="ar_AE"/>
        </w:rPr>
        <w:t>المذبح</w:t>
      </w:r>
      <w:r>
        <w:rPr>
          <w:rtl/>
          <w:cs/>
          <w:lang w:val="ar_AE" w:bidi="ar_AE"/>
        </w:rPr>
        <w:t xml:space="preserve"> في </w:t>
      </w:r>
      <w:r>
        <w:rPr>
          <w:b/>
          <w:rtl/>
          <w:cs/>
          <w:lang w:val="ar_AE" w:bidi="ar_AE"/>
        </w:rPr>
        <w:t>الهيكل</w:t>
      </w:r>
      <w:r>
        <w:rPr>
          <w:rtl/>
          <w:cs/>
          <w:lang w:val="ar_AE" w:bidi="ar_AE"/>
        </w:rPr>
        <w:t>. عندما يختلف شخصان، يجب أن يقفا أمام المذبح ويحلفا ليقولا إنهما بريئان. لمزيد من المعلومات عن المذبح والهيكل والحلف، ارجعوا إلى قاموس الكلمات الرئيسية، واستخدموا الكلمات أو العبارات نفسها التي استخدمتموها في المقاطع السابقة.</w:t>
      </w:r>
    </w:p>
    <w:p>
      <w:pPr>
        <w:bidi/>
      </w:pPr>
      <w:r>
        <w:rPr>
          <w:rtl/>
          <w:cs/>
          <w:lang w:val="ar_AE" w:bidi="ar_AE"/>
        </w:rPr>
      </w:r>
      <w:r>
        <w:rPr>
          <w:rtl/>
          <w:cs/>
          <w:lang w:val="ar_AE" w:bidi="ar_AE"/>
        </w:rPr>
        <w:t xml:space="preserve">توقّفوا هنا وناقشوا كمجموعة الكلمات أو العبارات التي ستستخدمونها لترجمة كلمة </w:t>
      </w:r>
      <w:r>
        <w:rPr>
          <w:b/>
          <w:rtl/>
          <w:cs/>
          <w:lang w:val="ar_AE" w:bidi="ar_AE"/>
        </w:rPr>
        <w:t>"صاحب"</w:t>
      </w:r>
      <w:r>
        <w:rPr>
          <w:rtl/>
          <w:cs/>
          <w:lang w:val="ar_AE" w:bidi="ar_AE"/>
        </w:rPr>
        <w:t xml:space="preserve">. في هذه الحالة، يمكن أن تعني كلمة "صاحب" أي شخص تتعاملون معه. ارجعوا إلى قاموس الكلمات الرئيسية لمزيد من المعلومات عن كلمة "صاحب". أوقِفوا الاستماع إلى هذا التسجيل الصوتي هنا. </w:t>
      </w:r>
    </w:p>
    <w:p>
      <w:pPr>
        <w:bidi/>
      </w:pPr>
      <w:r>
        <w:rPr>
          <w:rtl/>
          <w:cs/>
          <w:lang w:val="ar_AE" w:bidi="ar_AE"/>
        </w:rPr>
      </w:r>
      <w:r>
        <w:rPr>
          <w:rtl/>
          <w:cs/>
          <w:lang w:val="ar_AE" w:bidi="ar_AE"/>
        </w:rPr>
        <w:t xml:space="preserve">يطلب الملك سليمان بعد ذلك من يهوه أن </w:t>
      </w:r>
      <w:r>
        <w:rPr>
          <w:b/>
          <w:rtl/>
          <w:cs/>
          <w:lang w:val="ar_AE" w:bidi="ar_AE"/>
        </w:rPr>
        <w:t>يقضي</w:t>
      </w:r>
      <w:r>
        <w:rPr>
          <w:rtl/>
          <w:cs/>
          <w:lang w:val="ar_AE" w:bidi="ar_AE"/>
        </w:rPr>
        <w:t xml:space="preserve"> بين </w:t>
      </w:r>
      <w:r>
        <w:rPr>
          <w:b/>
          <w:rtl/>
          <w:cs/>
          <w:lang w:val="ar_AE" w:bidi="ar_AE"/>
        </w:rPr>
        <w:t>عبيد</w:t>
      </w:r>
      <w:r>
        <w:rPr>
          <w:rtl/>
          <w:cs/>
          <w:lang w:val="ar_AE" w:bidi="ar_AE"/>
        </w:rPr>
        <w:t xml:space="preserve"> يهوه، وأن يحكم على الشخص</w:t>
      </w:r>
      <w:r>
        <w:rPr>
          <w:b/>
          <w:rtl/>
          <w:cs/>
          <w:lang w:val="ar_AE" w:bidi="ar_AE"/>
        </w:rPr>
        <w:t xml:space="preserve"> المذنب</w:t>
      </w:r>
      <w:r>
        <w:rPr>
          <w:rtl/>
          <w:cs/>
          <w:lang w:val="ar_AE" w:bidi="ar_AE"/>
        </w:rPr>
        <w:t>، ويبرئ الشخص البريء. في هذا المقطع، العبد هو الشخص المكرس ليهوه. وتذكروا أن الشخص عندما يقضي بين شخصين، فإنه يقرر ما إذا كان أحدهما مذنبًا أم بريئًا. ومعنى إدانة شخص هو معاقبته. ومعنى تبرئة شخص هو القول إنه بريء. لمزيد من المعلومات عن كلمات "يقضي"، و"عبيد"، و"مذنب"، ارجعوا إلى قاموس الكلمات الرئيسية، واستخدموا الكلمات أو العبارات نفسها التي استخدمتموها في المقاطع السابقة.</w:t>
      </w:r>
    </w:p>
    <w:p>
      <w:pPr>
        <w:bidi/>
      </w:pPr>
      <w:r>
        <w:rPr>
          <w:rtl/>
          <w:cs/>
          <w:lang w:val="ar_AE" w:bidi="ar_AE"/>
        </w:rPr>
      </w:r>
      <w:r>
        <w:rPr>
          <w:rtl/>
          <w:cs/>
          <w:lang w:val="ar_AE" w:bidi="ar_AE"/>
        </w:rPr>
        <w:t xml:space="preserve">يتحدث الملك سليمان بعد ذلك إلى يهوه عن أوقات مستقبلية قد يخطئ فيها شعب إسرائيل إلى يهوه، ثم يهزم جيش آخر بني إسرائيل. ويطلب الملك سليمان من يهوه أن يسمع الشعب عندما </w:t>
      </w:r>
      <w:r>
        <w:rPr>
          <w:b/>
          <w:rtl/>
          <w:cs/>
          <w:lang w:val="ar_AE" w:bidi="ar_AE"/>
        </w:rPr>
        <w:t>يصلّون</w:t>
      </w:r>
      <w:r>
        <w:rPr>
          <w:rtl/>
          <w:cs/>
          <w:lang w:val="ar_AE" w:bidi="ar_AE"/>
        </w:rPr>
        <w:t xml:space="preserve"> طالبين </w:t>
      </w:r>
      <w:r>
        <w:rPr>
          <w:b/>
          <w:rtl/>
          <w:cs/>
          <w:lang w:val="ar_AE" w:bidi="ar_AE"/>
        </w:rPr>
        <w:t>الغفران</w:t>
      </w:r>
      <w:r>
        <w:rPr>
          <w:rtl/>
          <w:cs/>
          <w:lang w:val="ar_AE" w:bidi="ar_AE"/>
        </w:rPr>
        <w:t xml:space="preserve">، </w:t>
      </w:r>
      <w:r>
        <w:rPr>
          <w:b/>
          <w:rtl/>
          <w:cs/>
          <w:lang w:val="ar_AE" w:bidi="ar_AE"/>
        </w:rPr>
        <w:t>ويسبّحون</w:t>
      </w:r>
      <w:r>
        <w:rPr>
          <w:rtl/>
          <w:cs/>
          <w:lang w:val="ar_AE" w:bidi="ar_AE"/>
        </w:rPr>
        <w:t xml:space="preserve"> يهوه أو يشكرونه. ويقول الملك سليمان إن الشعب سيتضرع في </w:t>
      </w:r>
      <w:r>
        <w:rPr>
          <w:b/>
          <w:rtl/>
          <w:cs/>
          <w:lang w:val="ar_AE" w:bidi="ar_AE"/>
        </w:rPr>
        <w:t>الهيكل</w:t>
      </w:r>
      <w:r>
        <w:rPr>
          <w:rtl/>
          <w:cs/>
          <w:lang w:val="ar_AE" w:bidi="ar_AE"/>
        </w:rPr>
        <w:t xml:space="preserve">. وتذكروا أن التضرع يعني أن يصلّي الشخص بإخلاص وتواضع. وبعبارة أخرى، يحتاج شعب إسرائيل إلى أن يُظهروا أنهم يقصدون حقًا ما يصلّون من أجله. ثم يطلب الملك سليمان من يهوه أن يغفر </w:t>
      </w:r>
      <w:r>
        <w:rPr>
          <w:b/>
          <w:rtl/>
          <w:cs/>
          <w:lang w:val="ar_AE" w:bidi="ar_AE"/>
        </w:rPr>
        <w:t>خطايا</w:t>
      </w:r>
      <w:r>
        <w:rPr>
          <w:rtl/>
          <w:cs/>
          <w:lang w:val="ar_AE" w:bidi="ar_AE"/>
        </w:rPr>
        <w:t xml:space="preserve"> الشعب. والخطية هي أن يفعل الشخص أي شيء يخالف ما يطلبه يهوه منه. استخدموا الكلمة أو العبارة نفسها التي استخدمتموها سابقًا لكلمات "يصلّي"، و"يغفر"، و"يتضرع"، و"يسبّح". ابحثوا عن كلمات "يصلّي"، و"يغفر"، و"يسبّح" في قاموس الكلمات الرئيسية لمزيد من المعلومات.</w:t>
      </w:r>
    </w:p>
    <w:p>
      <w:pPr>
        <w:bidi/>
      </w:pPr>
      <w:r>
        <w:rPr>
          <w:rtl/>
          <w:cs/>
          <w:lang w:val="ar_AE" w:bidi="ar_AE"/>
        </w:rPr>
      </w:r>
      <w:r>
        <w:rPr>
          <w:rtl/>
          <w:cs/>
          <w:lang w:val="ar_AE" w:bidi="ar_AE"/>
        </w:rPr>
        <w:t xml:space="preserve">توقفوا هنا وناقشوا كمجموعة الكلمة أو العبارة الأنسب لترجمة مصطلح </w:t>
      </w:r>
      <w:r>
        <w:rPr>
          <w:b/>
          <w:rtl/>
          <w:cs/>
          <w:lang w:val="ar_AE" w:bidi="ar_AE"/>
        </w:rPr>
        <w:t>الخطية</w:t>
      </w:r>
      <w:r>
        <w:rPr>
          <w:rtl/>
          <w:cs/>
          <w:lang w:val="ar_AE" w:bidi="ar_AE"/>
        </w:rPr>
        <w:t xml:space="preserve">. ابحثوا في قاموس الكلمات الرئيسية عن كلمة الخطية للمزيد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ثم يقول الملك سليمان إن يهوه يغلق السماء فلا يكون مطر، مما يعني أن يهوه يُحدث جفافًا. ويتحدث الملك سليمان عن "السماء" ليعني السماء التي ينزل منها المطر، وليس المكان الذي يسكن فيه يهوه.</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السماء</w:t>
      </w:r>
      <w:r>
        <w:rPr>
          <w:rtl/>
          <w:cs/>
          <w:lang w:val="ar_AE" w:bidi="ar_AE"/>
        </w:rPr>
        <w:t xml:space="preserve">. إذا كنتم قد ترجمتم كلمة "السماء" بمعنى "السماء التي ينزل منها المطر" في سفر آخر من الكتاب المقدس، فاستخدموا الكلمة ذاتها التي استخدمتموها هناك. ابحثوا في "قاموس الكلمات الرئيسية" عن الكلمة "سماء" للمزيد من المعلومات. أوقِفوا الاستماع إلى هذا التسجيل الصوتي هنا. </w:t>
      </w:r>
    </w:p>
    <w:p>
      <w:pPr>
        <w:bidi/>
      </w:pPr>
      <w:r>
        <w:rPr>
          <w:rtl/>
          <w:cs/>
          <w:lang w:val="ar_AE" w:bidi="ar_AE"/>
        </w:rPr>
      </w:r>
      <w:r>
        <w:rPr>
          <w:rtl/>
          <w:cs/>
          <w:lang w:val="ar_AE" w:bidi="ar_AE"/>
        </w:rPr>
        <w:t>ثم يطلب الملك سليمان من يهوه أن يسمع صلوات الشعب، وأن يرسل المطر إلى الأرض التي أعطاها يهوه لشعب إسرائيل ميراثًا. وفي هذا المقطع، يقول الملك سليمان أيضًا إن يهوه يدعو بني إسرائيل ميراثه، أو كنزه. وهذا يعني أن الأرض تخص بني إسرائيل لأن يهوه أعطاها لهم، وأن شعب إسرائيل يخص يهوه.</w:t>
      </w:r>
    </w:p>
    <w:p>
      <w:pPr>
        <w:bidi/>
      </w:pPr>
      <w:r>
        <w:rPr>
          <w:rtl/>
          <w:cs/>
          <w:lang w:val="ar_AE" w:bidi="ar_AE"/>
        </w:rPr>
      </w:r>
      <w:r>
        <w:rPr>
          <w:rtl/>
          <w:cs/>
          <w:lang w:val="ar_AE" w:bidi="ar_AE"/>
        </w:rPr>
        <w:t xml:space="preserve">توقفوا هنا وناقشوا كمجموعة الكلمات أو العبارات التي ستستخدمونها لترجمة كلمة </w:t>
      </w:r>
      <w:r>
        <w:rPr>
          <w:b/>
          <w:rtl/>
          <w:cs/>
          <w:lang w:val="ar_AE" w:bidi="ar_AE"/>
        </w:rPr>
        <w:t>"ميراث"</w:t>
      </w:r>
      <w:r>
        <w:rPr>
          <w:rtl/>
          <w:cs/>
          <w:lang w:val="ar_AE" w:bidi="ar_AE"/>
        </w:rPr>
        <w:t xml:space="preserve">. وإذا كنتم قد ترجمتم هذه الفكرة بالفعل في سفر آخر من الكتاب المقدس، فاستخدموا الكلمات ذاتها التي استخدمتم هناك. أوقِفوا الاستماع إلى هذا التسجيل الصوتي هنا. </w:t>
      </w:r>
    </w:p>
    <w:p>
      <w:pPr>
        <w:bidi/>
      </w:pPr>
      <w:r>
        <w:rPr>
          <w:rtl/>
          <w:cs/>
          <w:lang w:val="ar_AE" w:bidi="ar_AE"/>
        </w:rPr>
      </w:r>
      <w:r>
        <w:rPr>
          <w:rtl/>
          <w:cs/>
          <w:lang w:val="ar_AE" w:bidi="ar_AE"/>
        </w:rPr>
        <w:t>ثم يتحدث الملك سليمان بعد ذلك إلى يهوه عن الجوع والوبأ. ويحدث الجوع عندما يعاني الناس من فقدان واسع للمحاصيل والطعام. ويحدث الوبأ عندما تنتشر الأمراض أو الأسقام أو الكوارث بين كثير من الناس. ويذكر الملك سليمان أيضًا أمورًا أخرى تسبب الجوع، مثل اللفح، واليرقان، وجراد جردم، وحصار مدينة. واللفح هو عندما تهب رياح حارة وجافة وتتلف المحاصيل. واليرقان هو عندما تصبح النباتات رطبة جدًا وتتعفن. ومعنى حصار مدينة أن يحيط أشخاص من أرض أخرى بالمدينة، بحيث لا يستطيع الناس مغادرة المدينة أو الحصول على مؤن من خارج أسوار المدينة.</w:t>
      </w:r>
    </w:p>
    <w:p>
      <w:pPr>
        <w:bidi/>
      </w:pPr>
      <w:r>
        <w:rPr>
          <w:rtl/>
          <w:cs/>
          <w:lang w:val="ar_AE" w:bidi="ar_AE"/>
        </w:rPr>
      </w:r>
      <w:r>
        <w:rPr>
          <w:rtl/>
          <w:cs/>
          <w:lang w:val="ar_AE" w:bidi="ar_AE"/>
        </w:rPr>
        <w:t>توقفوا هنا وانظروا مرة أخرى إلى الصور التي توضح أرضًا أصابها اللفح أو اليرقان. وانظروا إلى صور للجراد جردم. وناقشوا كمجموعة الكلمات أو العبارات التي ستستخدمونها لترجمة كلمات "</w:t>
      </w:r>
      <w:r>
        <w:rPr>
          <w:b/>
          <w:rtl/>
          <w:cs/>
          <w:lang w:val="ar_AE" w:bidi="ar_AE"/>
        </w:rPr>
        <w:t>الجوع"،</w:t>
      </w:r>
      <w:r>
        <w:rPr>
          <w:rtl/>
          <w:cs/>
          <w:lang w:val="ar_AE" w:bidi="ar_AE"/>
        </w:rPr>
        <w:t xml:space="preserve"> </w:t>
      </w:r>
      <w:r>
        <w:rPr>
          <w:b/>
          <w:rtl/>
          <w:cs/>
          <w:lang w:val="ar_AE" w:bidi="ar_AE"/>
        </w:rPr>
        <w:t>و"الوبأ"،</w:t>
      </w:r>
      <w:r>
        <w:rPr>
          <w:rtl/>
          <w:cs/>
          <w:lang w:val="ar_AE" w:bidi="ar_AE"/>
        </w:rPr>
        <w:t xml:space="preserve"> </w:t>
      </w:r>
      <w:r>
        <w:rPr>
          <w:b/>
          <w:rtl/>
          <w:cs/>
          <w:lang w:val="ar_AE" w:bidi="ar_AE"/>
        </w:rPr>
        <w:t>و"المرض"</w:t>
      </w:r>
      <w:r>
        <w:rPr>
          <w:rtl/>
          <w:cs/>
          <w:lang w:val="ar_AE" w:bidi="ar_AE"/>
        </w:rPr>
        <w:t xml:space="preserve">، </w:t>
      </w:r>
      <w:r>
        <w:rPr>
          <w:b/>
          <w:rtl/>
          <w:cs/>
          <w:lang w:val="ar_AE" w:bidi="ar_AE"/>
        </w:rPr>
        <w:t>و"اللفح"</w:t>
      </w:r>
      <w:r>
        <w:rPr>
          <w:rtl/>
          <w:cs/>
          <w:lang w:val="ar_AE" w:bidi="ar_AE"/>
        </w:rPr>
        <w:t>،</w:t>
      </w:r>
      <w:r>
        <w:rPr>
          <w:b/>
          <w:rtl/>
          <w:cs/>
          <w:lang w:val="ar_AE" w:bidi="ar_AE"/>
        </w:rPr>
        <w:t xml:space="preserve"> و"الجراد"،</w:t>
      </w:r>
      <w:r>
        <w:rPr>
          <w:rtl/>
          <w:cs/>
          <w:lang w:val="ar_AE" w:bidi="ar_AE"/>
        </w:rPr>
        <w:t xml:space="preserve"> </w:t>
      </w:r>
      <w:r>
        <w:rPr>
          <w:b/>
          <w:rtl/>
          <w:cs/>
          <w:lang w:val="ar_AE" w:bidi="ar_AE"/>
        </w:rPr>
        <w:t>و"اليرقان"</w:t>
      </w:r>
      <w:r>
        <w:rPr>
          <w:rtl/>
          <w:cs/>
          <w:lang w:val="ar_AE" w:bidi="ar_AE"/>
        </w:rPr>
        <w:t>،</w:t>
      </w:r>
      <w:r>
        <w:rPr>
          <w:b/>
          <w:rtl/>
          <w:cs/>
          <w:lang w:val="ar_AE" w:bidi="ar_AE"/>
        </w:rPr>
        <w:t xml:space="preserve"> و"جراد جردم"،</w:t>
      </w:r>
      <w:r>
        <w:rPr>
          <w:rtl/>
          <w:cs/>
          <w:lang w:val="ar_AE" w:bidi="ar_AE"/>
        </w:rPr>
        <w:t xml:space="preserve"> و"</w:t>
      </w:r>
      <w:r>
        <w:rPr>
          <w:b/>
          <w:rtl/>
          <w:cs/>
          <w:lang w:val="ar_AE" w:bidi="ar_AE"/>
        </w:rPr>
        <w:t>الحصار</w:t>
      </w:r>
      <w:r>
        <w:rPr>
          <w:rtl/>
          <w:cs/>
          <w:lang w:val="ar_AE" w:bidi="ar_AE"/>
        </w:rPr>
        <w:t xml:space="preserve">". ارجعوا إلى قاموس الكلمات الرئيسية لمزيد من المعلومات عن كلمة "الحصار". وإذا كنتم قد ترجمتم هذه الكلمات فعلًا في سِفر آخر من الكتاب المقدّس، فاستخدموا الكلمات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يعرف يهوه </w:t>
      </w:r>
      <w:r>
        <w:rPr>
          <w:b/>
          <w:rtl/>
          <w:cs/>
          <w:lang w:val="ar_AE" w:bidi="ar_AE"/>
        </w:rPr>
        <w:t>قلوب</w:t>
      </w:r>
      <w:r>
        <w:rPr>
          <w:rtl/>
          <w:cs/>
          <w:lang w:val="ar_AE" w:bidi="ar_AE"/>
        </w:rPr>
        <w:t xml:space="preserve"> الناس، ويريد أن يخافه الجميع. وتذكروا أن قلب الإنسان هو الطريقة التي كان يتحدث بها الناس في الكتاب المقدس عن الموضع الذي تحدث فيه أفكار الشخص ومشاعره وقراراته. وعندما يخاف شخص يهوه، فإنه يكرم يهوه ويحترمه كثيرًا. استخدموا الكلمة أو العبارة نفسها التي استخدمتموها سابقًا لكلمة "قلب"، وارجعوا إلى كلمة "قلب" في قاموس الكلمات الرئيسية لمزيد من المعلومات.</w:t>
      </w:r>
    </w:p>
    <w:p>
      <w:pPr>
        <w:bidi/>
      </w:pPr>
      <w:r>
        <w:rPr>
          <w:rtl/>
          <w:cs/>
          <w:lang w:val="ar_AE" w:bidi="ar_AE"/>
        </w:rPr>
      </w:r>
      <w:r>
        <w:rPr>
          <w:rtl/>
          <w:cs/>
          <w:lang w:val="ar_AE" w:bidi="ar_AE"/>
        </w:rPr>
        <w:t xml:space="preserve">توقفوا هنا وناقشوا كمجموعة كيف ستترجمون أن على الناس أن </w:t>
      </w:r>
      <w:r>
        <w:rPr>
          <w:b/>
          <w:rtl/>
          <w:cs/>
          <w:lang w:val="ar_AE" w:bidi="ar_AE"/>
        </w:rPr>
        <w:t>يخافوا</w:t>
      </w:r>
      <w:r>
        <w:rPr>
          <w:rtl/>
          <w:cs/>
          <w:lang w:val="ar_AE" w:bidi="ar_AE"/>
        </w:rPr>
        <w:t xml:space="preserve"> يهوه. لمزيد من المعلومات، ارجعوا إلى "مخافة الله" في قاموس الكلمات الرئيسية. أوقِفوا الاستماع إلى هذا التسجيل الصوتي هنا. </w:t>
      </w:r>
    </w:p>
    <w:p>
      <w:pPr>
        <w:bidi/>
      </w:pPr>
      <w:r>
        <w:rPr>
          <w:rtl/>
          <w:cs/>
          <w:lang w:val="ar_AE" w:bidi="ar_AE"/>
        </w:rPr>
      </w:r>
      <w:r>
        <w:rPr>
          <w:rtl/>
          <w:cs/>
          <w:lang w:val="ar_AE" w:bidi="ar_AE"/>
        </w:rPr>
        <w:t>ويريد الملك سليمان من يهوه أن يحمي الأرض التي أعطاها يهوه</w:t>
      </w:r>
      <w:r>
        <w:rPr>
          <w:b/>
          <w:rtl/>
          <w:cs/>
          <w:lang w:val="ar_AE" w:bidi="ar_AE"/>
        </w:rPr>
        <w:t xml:space="preserve"> لأجداد</w:t>
      </w:r>
      <w:r>
        <w:rPr>
          <w:rtl/>
          <w:cs/>
          <w:lang w:val="ar_AE" w:bidi="ar_AE"/>
        </w:rPr>
        <w:t xml:space="preserve"> شعب إسرائيل. والأجداد هم الأشخاص في عائلة الشخص الذين هم أكبر منه سنًا أو عاشوا قبله. استخدموا الكلمة أو العبارة نفسها التي استخدمتموها لكلمة "أجداد" في المقاطع السابقة.</w:t>
      </w:r>
    </w:p>
    <w:p>
      <w:pPr>
        <w:bidi/>
      </w:pPr>
      <w:r>
        <w:rPr>
          <w:rtl/>
          <w:cs/>
          <w:lang w:val="ar_AE" w:bidi="ar_AE"/>
        </w:rPr>
      </w:r>
      <w:r>
        <w:rPr>
          <w:rtl/>
          <w:cs/>
          <w:lang w:val="ar_AE" w:bidi="ar_AE"/>
        </w:rPr>
        <w:t>ثم يتحدث الملك سليمان بعد ذلك إلى يهوه عن الأجنبي الذي قد يسمع عن يهوه ويسافر إلى المكان الذي يعيش فيه شعب إسرائيل. ويطلب الملك سليمان من يهوه أن يسمع الأجنبي عندما يصلّي نحو الهيكل.</w:t>
      </w:r>
    </w:p>
    <w:p>
      <w:pPr>
        <w:bidi/>
      </w:pPr>
      <w:r>
        <w:rPr>
          <w:rtl/>
          <w:cs/>
          <w:lang w:val="ar_AE" w:bidi="ar_AE"/>
        </w:rPr>
      </w:r>
      <w:r>
        <w:rPr>
          <w:rtl/>
          <w:cs/>
          <w:lang w:val="ar_AE" w:bidi="ar_AE"/>
        </w:rPr>
        <w:t xml:space="preserve">توقفوا هنا وناقشوا كمجموعة الكلمة أو العبارة التي ستستخدمونها لكلمة </w:t>
      </w:r>
      <w:r>
        <w:rPr>
          <w:b/>
          <w:rtl/>
          <w:cs/>
          <w:lang w:val="ar_AE" w:bidi="ar_AE"/>
        </w:rPr>
        <w:t>"أجنبي"</w:t>
      </w:r>
      <w:r>
        <w:rPr>
          <w:rtl/>
          <w:cs/>
          <w:lang w:val="ar_AE" w:bidi="ar_AE"/>
        </w:rPr>
        <w:t xml:space="preserve">. ابحثوا عن كلمة "أجنبي" في «قاموس الكلمات الرئيسية» للمزيد من المعلومات. إذا كنتم قد ترجمتم هذه الكلمة بالفِعل في سِفر آخر من الكتاب المُقدَّس، فاستخدموا الكلمة ذاتها التي استخدمتم هناك. أوقِفوا الاستماع إلى هذا التسجيل الصوتي هنا. </w:t>
      </w:r>
    </w:p>
    <w:p>
      <w:pPr>
        <w:bidi/>
      </w:pPr>
      <w:r>
        <w:rPr>
          <w:rtl/>
          <w:cs/>
          <w:lang w:val="ar_AE" w:bidi="ar_AE"/>
        </w:rPr>
      </w:r>
      <w:r>
        <w:rPr>
          <w:rtl/>
          <w:cs/>
          <w:lang w:val="ar_AE" w:bidi="ar_AE"/>
        </w:rPr>
        <w:t xml:space="preserve">يتحدث الملك سليمان بعد ذلك إلى يهوه عن ذهاب شعب إسرائيل إلى الحرب. ويطلب الملك سليمان من </w:t>
      </w:r>
      <w:r>
        <w:rPr>
          <w:b/>
          <w:rtl/>
          <w:cs/>
          <w:lang w:val="ar_AE" w:bidi="ar_AE"/>
        </w:rPr>
        <w:t>يهوه</w:t>
      </w:r>
      <w:r>
        <w:rPr>
          <w:rtl/>
          <w:cs/>
          <w:lang w:val="ar_AE" w:bidi="ar_AE"/>
        </w:rPr>
        <w:t xml:space="preserve"> أن يمنح شعب إسرائيل النصر عندما يصلّون إلى يهوه في المدينة والهيكل اللذين يكرمان يهوه. استخدموا الكلمة أو العبارة ذاتها التي استُخدمت سابقًا لترجمة الكلمة "الرب/يهوه"، ابحثوا في قاموس الكلمات الرئيسية عن كلمة الرب (يهوه) لمزيد من المعلومات.</w:t>
      </w:r>
    </w:p>
    <w:p>
      <w:pPr>
        <w:bidi/>
      </w:pPr>
      <w:r>
        <w:rPr>
          <w:rtl/>
          <w:cs/>
          <w:lang w:val="ar_AE" w:bidi="ar_AE"/>
        </w:rPr>
      </w:r>
      <w:r>
        <w:rPr>
          <w:rtl/>
          <w:cs/>
          <w:lang w:val="ar_AE" w:bidi="ar_AE"/>
        </w:rPr>
        <w:t>ويصلي الملك سليمان بعد ذلك إلى يهوه بشأن السبي. ويعرف الملك سليمان مرة أخرى أن الشعب سيخطئ على الأرجح، وأن السابين، أي الأعداء الذين يأخذون الشعب أسرى، سيأخذون الشعب ويُبقونه في السبي في أرض أخرى.</w:t>
      </w:r>
    </w:p>
    <w:p>
      <w:pPr>
        <w:bidi/>
      </w:pPr>
      <w:r>
        <w:rPr>
          <w:rtl/>
          <w:cs/>
          <w:lang w:val="ar_AE" w:bidi="ar_AE"/>
        </w:rPr>
      </w:r>
      <w:r>
        <w:rPr>
          <w:rtl/>
          <w:cs/>
          <w:lang w:val="ar_AE" w:bidi="ar_AE"/>
        </w:rPr>
        <w:t>توقفوا هنا وناقشوا كمجموعة الكلمات أو العبارات التي ستستخدمونها لكلمتي "</w:t>
      </w:r>
      <w:r>
        <w:rPr>
          <w:b/>
          <w:rtl/>
          <w:cs/>
          <w:lang w:val="ar_AE" w:bidi="ar_AE"/>
        </w:rPr>
        <w:t>أسر</w:t>
      </w:r>
      <w:r>
        <w:rPr>
          <w:rtl/>
          <w:cs/>
          <w:lang w:val="ar_AE" w:bidi="ar_AE"/>
        </w:rPr>
        <w:t>" و"</w:t>
      </w:r>
      <w:r>
        <w:rPr>
          <w:b/>
          <w:rtl/>
          <w:cs/>
          <w:lang w:val="ar_AE" w:bidi="ar_AE"/>
        </w:rPr>
        <w:t>سبي</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ويطلب الملك سليمان من يهوه أن يسمع الشعب عندما يتوبون، أي عندما يرجعون عن خطاياهم ويعودون إلى اتباع يهوه. ويتوقف الشعب عن التصرف بطرق خاطئة وشريرة.</w:t>
      </w:r>
    </w:p>
    <w:p>
      <w:pPr>
        <w:bidi/>
      </w:pPr>
      <w:r>
        <w:rPr>
          <w:rtl/>
          <w:cs/>
          <w:lang w:val="ar_AE" w:bidi="ar_AE"/>
        </w:rPr>
      </w:r>
      <w:r>
        <w:rPr>
          <w:rtl/>
          <w:cs/>
          <w:lang w:val="ar_AE" w:bidi="ar_AE"/>
        </w:rPr>
        <w:t>توقفوا هنا وناقشوا كمجموعة الكلمات أو العبارات التي ستستخدمونها لكلمتي "</w:t>
      </w:r>
      <w:r>
        <w:rPr>
          <w:b/>
          <w:rtl/>
          <w:cs/>
          <w:lang w:val="ar_AE" w:bidi="ar_AE"/>
        </w:rPr>
        <w:t>يتوب</w:t>
      </w:r>
      <w:r>
        <w:rPr>
          <w:rtl/>
          <w:cs/>
          <w:lang w:val="ar_AE" w:bidi="ar_AE"/>
        </w:rPr>
        <w:t>" و</w:t>
      </w:r>
      <w:r>
        <w:rPr>
          <w:b/>
          <w:rtl/>
          <w:cs/>
          <w:lang w:val="ar_AE" w:bidi="ar_AE"/>
        </w:rPr>
        <w:t>"شرير"</w:t>
      </w:r>
      <w:r>
        <w:rPr>
          <w:rtl/>
          <w:cs/>
          <w:lang w:val="ar_AE" w:bidi="ar_AE"/>
        </w:rPr>
        <w:t xml:space="preserve">. وابحثوا عن كلمتي "يتوب" و"شرير" في قاموس الكلمات الرئيسية لمزيد من المعلومات. وإذا كنتم قد ترجمتم هذه الكلمات فعلًا في سِفر آخر من الكتاب المقدّس، فاستخدموا الكلمات ذاتها التي استخدمتموها هناك. أوقِفوا الاستماع إلى هذا التسجيل الصوتي هنا. </w:t>
      </w:r>
    </w:p>
    <w:p>
      <w:pPr>
        <w:bidi/>
      </w:pPr>
      <w:r>
        <w:rPr>
          <w:rtl/>
          <w:cs/>
          <w:lang w:val="ar_AE" w:bidi="ar_AE"/>
        </w:rPr>
      </w:r>
      <w:r>
        <w:rPr>
          <w:rtl/>
          <w:cs/>
          <w:lang w:val="ar_AE" w:bidi="ar_AE"/>
        </w:rPr>
        <w:t>ويقول الملك سليمان إن الشعب يرجع إلى يهوه بكل "</w:t>
      </w:r>
      <w:r>
        <w:rPr>
          <w:b/>
          <w:rtl/>
          <w:cs/>
          <w:lang w:val="ar_AE" w:bidi="ar_AE"/>
        </w:rPr>
        <w:t>قلبه ونفسه</w:t>
      </w:r>
      <w:r>
        <w:rPr>
          <w:rtl/>
          <w:cs/>
          <w:lang w:val="ar_AE" w:bidi="ar_AE"/>
        </w:rPr>
        <w:t>"، مما يعني أنهم يُظهرون أنهم مكرسون ليهوه بالكامل. استخدموا الكلمات أو العبارات نفسها التي استخدمتموها لـ"القلب والنفس" في ١ ملوك ٢: ٤، وارجعوا إلى قاموس الكلمات الرئيسية لمزيد من المعلومات عن كلمة "نفس".</w:t>
      </w:r>
    </w:p>
    <w:p>
      <w:pPr>
        <w:bidi/>
      </w:pPr>
      <w:r>
        <w:rPr>
          <w:rtl/>
          <w:cs/>
          <w:lang w:val="ar_AE" w:bidi="ar_AE"/>
        </w:rPr>
      </w:r>
      <w:r>
        <w:rPr>
          <w:rtl/>
          <w:cs/>
          <w:lang w:val="ar_AE" w:bidi="ar_AE"/>
        </w:rPr>
        <w:t>ويصلّي الملك سليمان أن يجعل يهوه العدو يرحم الشعب، وأن يُخرج الشعب من الأراضي الأخرى كما أخرج الشعب من مصر. وعندما يُظهر شخص الرحمة لشخص آخر، فإنه يعامله بلطف.</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كلمة </w:t>
      </w:r>
      <w:r>
        <w:rPr>
          <w:b/>
          <w:rtl/>
          <w:cs/>
          <w:lang w:val="ar_AE" w:bidi="ar_AE"/>
        </w:rPr>
        <w:t>الرحمة</w:t>
      </w:r>
      <w:r>
        <w:rPr>
          <w:rtl/>
          <w:cs/>
          <w:lang w:val="ar_AE" w:bidi="ar_AE"/>
        </w:rPr>
        <w:t xml:space="preserve">. لمزيدٍ من المعلومات، ابحثوا عن كلمة رحمة في قاموس الكلمات الرئيسية. أوقِفوا الاستماع إلى هذا التسجيل الصوتي هنا. </w:t>
      </w:r>
    </w:p>
    <w:p>
      <w:pPr>
        <w:bidi/>
      </w:pPr>
      <w:r>
        <w:rPr>
          <w:rtl/>
          <w:cs/>
          <w:lang w:val="ar_AE" w:bidi="ar_AE"/>
        </w:rPr>
      </w:r>
      <w:r>
        <w:rPr>
          <w:rtl/>
          <w:cs/>
          <w:lang w:val="ar_AE" w:bidi="ar_AE"/>
        </w:rPr>
        <w:t>ويشبّه الملك سليمان مصر بكور صهر الحديد.</w:t>
      </w:r>
    </w:p>
    <w:p>
      <w:pPr>
        <w:bidi/>
      </w:pPr>
      <w:r>
        <w:rPr>
          <w:rtl/>
          <w:cs/>
          <w:lang w:val="ar_AE" w:bidi="ar_AE"/>
        </w:rPr>
      </w:r>
      <w:r>
        <w:rPr>
          <w:rtl/>
          <w:cs/>
          <w:lang w:val="ar_AE" w:bidi="ar_AE"/>
        </w:rPr>
        <w:t xml:space="preserve">توقفوا هنا وانظروا مرة أخرى كمجموعة إلى صورة </w:t>
      </w:r>
      <w:r>
        <w:rPr>
          <w:b/>
          <w:rtl/>
          <w:cs/>
          <w:lang w:val="ar_AE" w:bidi="ar_AE"/>
        </w:rPr>
        <w:t>كور صهر الحديد.</w:t>
      </w:r>
      <w:r>
        <w:rPr>
          <w:rtl/>
          <w:cs/>
          <w:lang w:val="ar_AE" w:bidi="ar_AE"/>
        </w:rPr>
        <w:t xml:space="preserve"> ما الكلمات التي ستستخدمونها لترجمة هذا؟ أوقِفوا الاستماع إلى هذا التسجيل الصوتي هنا. </w:t>
      </w:r>
    </w:p>
    <w:p>
      <w:pPr>
        <w:bidi/>
      </w:pPr>
      <w:r>
        <w:rPr>
          <w:rtl/>
          <w:cs/>
          <w:lang w:val="ar_AE" w:bidi="ar_AE"/>
        </w:rPr>
      </w:r>
      <w:r>
        <w:rPr>
          <w:rtl/>
          <w:cs/>
          <w:lang w:val="ar_AE" w:bidi="ar_AE"/>
        </w:rPr>
        <w:t xml:space="preserve">ويختتم الملك سليمان صلاته بأن يطلب من يهوه أن يفتح عيني يهوه وأذنيه على كل ما يصلّي به الملك سليمان وشعب إسرائيل. ويستخدم الملك سليمان الاسم الخاص </w:t>
      </w:r>
      <w:r>
        <w:rPr>
          <w:b/>
          <w:rtl/>
          <w:cs/>
          <w:lang w:val="ar_AE" w:bidi="ar_AE"/>
        </w:rPr>
        <w:t>"سيدي</w:t>
      </w:r>
      <w:r>
        <w:rPr>
          <w:rtl/>
          <w:cs/>
          <w:lang w:val="ar_AE" w:bidi="ar_AE"/>
        </w:rPr>
        <w:t xml:space="preserve"> الرب" ليُظهر مدى إكرامه ليهوه. ومعنى "سيدي" هو السيد. استخدموا اللقب نفسه لـ"سيدي الرب" الذي استخدمتموه في ١ ملوك ٢: ٢٦، وارجعوا إلى كلمة "سيدي" في قاموس الكلمات الرئيسية لمزيد من المعلومات.</w:t>
      </w:r>
    </w:p>
    <w:p>
      <w:pPr>
        <w:bidi/>
      </w:pPr>
      <w:r>
        <w:rPr>
          <w:rtl/>
          <w:cs/>
          <w:lang w:val="ar_AE" w:bidi="ar_AE"/>
        </w:rPr>
      </w:r>
      <w:r>
        <w:rPr>
          <w:rtl/>
          <w:cs/>
          <w:lang w:val="ar_AE" w:bidi="ar_AE"/>
        </w:rPr>
        <w:t xml:space="preserve">ويذكّر الملك سليمان يهوه بأن يهوه اختار إسرائيل من بين جميع </w:t>
      </w:r>
      <w:r>
        <w:rPr>
          <w:b/>
          <w:rtl/>
          <w:cs/>
          <w:lang w:val="ar_AE" w:bidi="ar_AE"/>
        </w:rPr>
        <w:t>الأمم</w:t>
      </w:r>
      <w:r>
        <w:rPr>
          <w:rtl/>
          <w:cs/>
          <w:lang w:val="ar_AE" w:bidi="ar_AE"/>
        </w:rPr>
        <w:t xml:space="preserve"> ليكونوا ميراث يهوه. استخدموا نفس الكلمة أو العبارة لـ "الأمم" كما استخدمتموها في المقاطع السابقة. </w:t>
      </w:r>
    </w:p>
    <w:p>
      <w:pPr>
        <w:bidi/>
      </w:pPr>
      <w:r>
        <w:rPr>
          <w:rtl/>
          <w:cs/>
          <w:lang w:val="ar_AE" w:bidi="ar_AE"/>
        </w:rPr>
      </w:r>
      <w:r>
        <w:rPr>
          <w:rtl/>
          <w:cs/>
          <w:lang w:val="ar_AE" w:bidi="ar_AE"/>
        </w:rPr>
        <w:t xml:space="preserve">توقفوا هنا وناقشوا كمجموعة الكلمات أو العبارات التي ستستخدمونها لكلمة </w:t>
      </w:r>
      <w:r>
        <w:rPr>
          <w:b/>
          <w:rtl/>
          <w:cs/>
          <w:lang w:val="ar_AE" w:bidi="ar_AE"/>
        </w:rPr>
        <w:t>"سيدي".</w:t>
      </w:r>
      <w:r>
        <w:rPr>
          <w:rtl/>
          <w:cs/>
          <w:lang w:val="ar_AE" w:bidi="ar_AE"/>
        </w:rPr>
        <w:t xml:space="preserve"> وابحثوا عن كلمة "سيدي" في قاموس الكلمات الرئيسية لمزيد من المعلومات. إذا كنتم قد ترجمتم هذه الكلمة من قبل في سفر آخر من الكتاب المقدس، فاستخدموا الكلمة ذاتها التي استخدمتموها هناك.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8:54–61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٨: ٥٤–٦١ واحفظوه في قلوبكم.</w:t>
      </w:r>
    </w:p>
    <w:p>
      <w:pPr>
        <w:bidi/>
      </w:pPr>
      <w:r>
        <w:rPr>
          <w:rtl/>
          <w:cs/>
          <w:lang w:val="ar_AE" w:bidi="ar_AE"/>
        </w:rPr>
      </w:r>
      <w:r>
        <w:rPr>
          <w:rtl/>
          <w:cs/>
          <w:lang w:val="ar_AE" w:bidi="ar_AE"/>
        </w:rPr>
        <w:t>استمعوا إلى النسخة الصوتية من سفر الملوك الأول ٨: ٥٤–٦١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ملوك ٨: ٥٤–٦١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المقطع السابق، صلّى الملك سليمان إلى الرب (يهوه). وطلب سليمان من الرب أن يساعد شعب إسرائيل كلما طلب الإسرائيليون منه المساعدة. وفي هذا المقطع، يبارك سليمان بني إسرائيل.</w:t>
      </w:r>
    </w:p>
    <w:p>
      <w:pPr>
        <w:bidi/>
      </w:pPr>
      <w:r>
        <w:rPr>
          <w:rtl/>
          <w:cs/>
          <w:lang w:val="ar_AE" w:bidi="ar_AE"/>
        </w:rPr>
      </w:r>
      <w:r>
        <w:rPr>
          <w:rtl/>
          <w:cs/>
          <w:lang w:val="ar_AE" w:bidi="ar_AE"/>
        </w:rPr>
        <w:t>بينما كان سليمان يصلّي في القصة السابقة، وقف أولًا، ثم جثا على ركبتيه أمام مذبح الرب. وفي بداية هذه القصة، يقف سليمان ليبارك بني إسرائيل. تشبه البركة الصلاة. ففيها يطلب سليمان من الرب أن يصنع أمورًا صالحة لشعب إسرائيل. ويريد سليمان أن تستمر العلاقة الوثيقة بين الرب وبني إسرائيل.</w:t>
      </w:r>
    </w:p>
    <w:p>
      <w:pPr>
        <w:bidi/>
      </w:pPr>
      <w:r>
        <w:rPr>
          <w:rtl/>
          <w:cs/>
          <w:lang w:val="ar_AE" w:bidi="ar_AE"/>
        </w:rPr>
      </w:r>
      <w:r>
        <w:rPr>
          <w:rtl/>
          <w:cs/>
          <w:lang w:val="ar_AE" w:bidi="ar_AE"/>
        </w:rPr>
        <w:t xml:space="preserve">توقّفوا هنا وناقشوا هذا السؤال معًا: كيف تباركون الناس في ثقافتكم؟ لماذا تباركون بعضكم بعضًا؟ كيف تختلف البركة عن الصلاة؟ أوقِفوا الاستماع إلى هذا التسجيل الصوتي هنا. </w:t>
      </w:r>
    </w:p>
    <w:p>
      <w:pPr>
        <w:bidi/>
      </w:pPr>
      <w:r>
        <w:rPr>
          <w:rtl/>
          <w:cs/>
          <w:lang w:val="ar_AE" w:bidi="ar_AE"/>
        </w:rPr>
      </w:r>
      <w:r>
        <w:rPr>
          <w:rtl/>
          <w:cs/>
          <w:lang w:val="ar_AE" w:bidi="ar_AE"/>
        </w:rPr>
        <w:t xml:space="preserve">توقّفوا هنا وناقشوا هذا السؤال معًا: عندما يصلّي سليمان، يقف رافعًا يديه، ثم يجثو على ركبتيه. ماذا تفعلون بأجسادكم عندما تصلّون؟ وعندما يبارك سليمان الشعب، يقف ويتكلم بصوت عالٍ. ماذا تفعلون بأجسادكم عندما تباركون شخصًا ما؟ أوقِفوا الاستماع إلى هذا التسجيل الصوتي هنا. </w:t>
      </w:r>
    </w:p>
    <w:p>
      <w:pPr>
        <w:bidi/>
      </w:pPr>
      <w:r>
        <w:rPr>
          <w:rtl/>
          <w:cs/>
          <w:lang w:val="ar_AE" w:bidi="ar_AE"/>
        </w:rPr>
      </w:r>
      <w:r>
        <w:rPr>
          <w:rtl/>
          <w:cs/>
          <w:lang w:val="ar_AE" w:bidi="ar_AE"/>
        </w:rPr>
        <w:t>يبدأ سليمان أولًا بـ"مباركة" الرب أو عبادته. فيشكر سليمان الرب ويسبّحه لأن الرب أعطى الإسرائيليين راحة من الحرب. وبسبب الرب، لم يعد الإسرائيليون مضطرين إلى محاربة أعدائهم، بل يستطيعون أن يعيشوا بسلام. منذ زمن بعيد، وعد الرب أجداد الإسرائيليين بأن يأتي بهم إلى مكان يستطيعون فيه أن يعيشوا بسلام. وأخبر الرب موسى، عبده، بهذا الوعد، ثم أخبر موسى الإسرائيليين بما قاله الرب. كما قطع الرب وعودًا أخرى للإسرائيليين، وقد أوفى بكل وعد قطعه.</w:t>
      </w:r>
    </w:p>
    <w:p>
      <w:pPr>
        <w:bidi/>
      </w:pPr>
      <w:r>
        <w:rPr>
          <w:rtl/>
          <w:cs/>
          <w:lang w:val="ar_AE" w:bidi="ar_AE"/>
        </w:rPr>
      </w:r>
      <w:r>
        <w:rPr>
          <w:rtl/>
          <w:cs/>
          <w:lang w:val="ar_AE" w:bidi="ar_AE"/>
        </w:rPr>
        <w:t>ويطلب سليمان من الرب أن يستمر في أن يكون مع الإسرائيليين، كما كان مع أجدادهم. كما يطلب سليمان من الرب أن يساعد الإسرائيليين على محبة الرب والتركيز عليه، لكي يستطيعوا أن يعيشوا بطريقة ترضي الرب ويطيعوا وصاياه. وتذكّروا أن الرب أعطى موسى وأجداد الإسرائيليين أيضًا مجموعة من التعليمات التي أوضحت للإسرائيليين كيف يعيشون بالطريقة الصحيحة. ويريد سليمان من الرب أن يساعد الإسرائيليين على أن يعيشوا بهذه الطريقة الصالحة والصحيحة.</w:t>
      </w:r>
    </w:p>
    <w:p>
      <w:pPr>
        <w:bidi/>
      </w:pPr>
      <w:r>
        <w:rPr>
          <w:rtl/>
          <w:cs/>
          <w:lang w:val="ar_AE" w:bidi="ar_AE"/>
        </w:rPr>
      </w:r>
      <w:r>
        <w:rPr>
          <w:rtl/>
          <w:cs/>
          <w:lang w:val="ar_AE" w:bidi="ar_AE"/>
        </w:rPr>
        <w:t>ويطلب سليمان أيضًا من الرب أن يتذكر دائمًا ما صلّى من أجله سليمان في ذلك اليوم. ومن المرجح أن سليمان لا يخشى أن ينسى الرب ما قاله. بل يريد سليمان من الرب أن يهتم باحتياجات الإسرائيليين وأن يساعدهم في كل موقف، تمامًا كما طلب سليمان عندما صلّى. وعندما ترى مجموعات الشعوب الأخرى كيف يساعد الرب الإسرائيليين، فسيفهم هؤلاء الناس أن الرب هو الإله الحقيقي الوحيد. وحينئذ سيعرف الناس أن جميع الآلهة الكاذبة التي يعبدها الآخرون ليست حقيقية مثل الرب.</w:t>
      </w:r>
    </w:p>
    <w:p>
      <w:pPr>
        <w:bidi/>
      </w:pPr>
      <w:r>
        <w:rPr>
          <w:rtl/>
          <w:cs/>
          <w:lang w:val="ar_AE" w:bidi="ar_AE"/>
        </w:rPr>
      </w:r>
      <w:r>
        <w:rPr>
          <w:rtl/>
          <w:cs/>
          <w:lang w:val="ar_AE" w:bidi="ar_AE"/>
        </w:rPr>
        <w:t xml:space="preserve">توقّفوا هنا وناقشوا هذا السؤال معًا: احكوا قصة عن وقت صنع فيه الله أمرًا عظيمًا ومدهشًا في مجتمعكم. كيف كان تصرُّف الناس؟ ماذا قال الناس عن الله؟ أوقِفوا الاستماع إلى هذا التسجيل الصوتي هنا. </w:t>
      </w:r>
    </w:p>
    <w:p>
      <w:pPr>
        <w:bidi/>
      </w:pPr>
      <w:r>
        <w:rPr>
          <w:rtl/>
          <w:cs/>
          <w:lang w:val="ar_AE" w:bidi="ar_AE"/>
        </w:rPr>
      </w:r>
      <w:r>
        <w:rPr>
          <w:rtl/>
          <w:cs/>
          <w:lang w:val="ar_AE" w:bidi="ar_AE"/>
        </w:rPr>
        <w:t>وأخيرًا، يطلب سليمان من الإسرائيليين أن يكونوا مخلصين تمامًا للرب إلههم. ففي ذلك الوقت، كان الإسرائيليون يكرمون الرب ويطيعونه. وكانوا قد بنوا الهيكل، وقدّموا الذبائح، وركّزوا على الرب. وكان الإسرائيليون يطيعون فرائض الرب ووصاياه، ولذلك كان هذا وقتًا جميلًا ومفرحًا. ويقول سليمان: "فليَكُنْ قَلبُكُمْ كامِلًا لَدَى الرَّبِّ إلهِنا"</w:t>
      </w:r>
    </w:p>
    <w:p>
      <w:pPr>
        <w:bidi/>
      </w:pPr>
      <w:r>
        <w:rPr>
          <w:rtl/>
          <w:cs/>
          <w:lang w:val="ar_AE" w:bidi="ar_AE"/>
        </w:rPr>
      </w:r>
      <w:r>
        <w:rPr>
          <w:rtl/>
          <w:cs/>
          <w:lang w:val="ar_AE" w:bidi="ar_AE"/>
        </w:rPr>
        <w:t>توقّفوا هنا وناقشوا هذا السؤال معًا: احكوا قصة عن وقت بارك فيه شخصٌ شخصًا آخر أثناء احتفال، مثل حفل زفاف. ماذا قال الشخص في هذه البركة؟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ملوك ٨: ٥٤–٦١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ستقوم المجموعة بمحاولة تصوُّر هذا المقطع.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b/>
          <w:rtl/>
          <w:cs/>
          <w:lang w:val="ar_AE" w:bidi="ar_AE"/>
        </w:rPr>
        <w:t>في المشهد الأول:</w:t>
      </w:r>
      <w:r>
        <w:rPr>
          <w:rtl/>
          <w:cs/>
          <w:lang w:val="ar_AE" w:bidi="ar_AE"/>
        </w:rPr>
        <w:t xml:space="preserve"> يُنهي سليمان صلاته، ثم يبارك بني إسرائيل. أولًا، يسبّح سليمان الرب (يهوه) ويطلب ألّا يترك الرب بني إسرائيل أبدًا.</w:t>
      </w:r>
    </w:p>
    <w:p>
      <w:pPr>
        <w:bidi/>
      </w:pPr>
      <w:r>
        <w:rPr>
          <w:rtl/>
          <w:cs/>
          <w:lang w:val="ar_AE" w:bidi="ar_AE"/>
        </w:rPr>
      </w:r>
      <w:r>
        <w:rPr>
          <w:b/>
          <w:rtl/>
          <w:cs/>
          <w:lang w:val="ar_AE" w:bidi="ar_AE"/>
        </w:rPr>
        <w:t>في المشهد الثاني:</w:t>
      </w:r>
      <w:r>
        <w:rPr>
          <w:rtl/>
          <w:cs/>
          <w:lang w:val="ar_AE" w:bidi="ar_AE"/>
        </w:rPr>
        <w:t xml:space="preserve"> يطلب سليمان من الشعب أن يتبعوا الرب بأمانة.</w:t>
      </w:r>
    </w:p>
    <w:p>
      <w:pPr>
        <w:bidi/>
      </w:pPr>
      <w:r>
        <w:rPr>
          <w:rtl/>
          <w:cs/>
          <w:lang w:val="ar_AE" w:bidi="ar_AE"/>
        </w:rPr>
      </w:r>
      <w:r>
        <w:rPr>
          <w:b/>
          <w:rtl/>
          <w:cs/>
          <w:lang w:val="ar_AE" w:bidi="ar_AE"/>
        </w:rPr>
        <w:t>في المشهد الثالث:</w:t>
      </w:r>
      <w:r>
        <w:rPr>
          <w:rtl/>
          <w:cs/>
          <w:lang w:val="ar_AE" w:bidi="ar_AE"/>
        </w:rPr>
        <w:t xml:space="preserve"> يطلب سليمان من الرب أن يقضي بالعدل ويساعد سليمان وبني إسرائيل، لكي يعرف جميع الناس أن الرب هو الله حقًا. وينبغي أن يكون بنو إسرائيل أمناء للرب استجابةً له.</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سليمان</w:t>
      </w:r>
    </w:p>
    <w:p>
      <w:pPr>
        <w:pStyle w:val="ListBullet"/>
        <w:bidi/>
        <w:spacing w:line="240" w:lineRule="auto"/>
        <w:ind w:left="720"/>
      </w:pPr>
      <w:r>
        <w:rPr>
          <w:rtl/>
          <w:cs/>
          <w:lang w:val="ar_AE" w:bidi="ar_AE"/>
        </w:rPr>
      </w:r>
      <w:r>
        <w:rPr>
          <w:rtl/>
          <w:cs/>
          <w:lang w:val="ar_AE" w:bidi="ar_AE"/>
        </w:rPr>
        <w:t>الرب (يهوه)، إله بني إسرائيل</w:t>
      </w:r>
    </w:p>
    <w:p>
      <w:pPr>
        <w:pStyle w:val="ListBullet"/>
        <w:bidi/>
        <w:spacing w:line="240" w:lineRule="auto"/>
        <w:ind w:left="720"/>
      </w:pPr>
      <w:r>
        <w:rPr>
          <w:rtl/>
          <w:cs/>
          <w:lang w:val="ar_AE" w:bidi="ar_AE"/>
        </w:rPr>
      </w:r>
      <w:r>
        <w:rPr>
          <w:rtl/>
          <w:cs/>
          <w:lang w:val="ar_AE" w:bidi="ar_AE"/>
        </w:rPr>
        <w:t xml:space="preserve">بنو إسرائيل </w:t>
      </w:r>
    </w:p>
    <w:p>
      <w:pPr>
        <w:pStyle w:val="ListBullet"/>
        <w:bidi/>
        <w:spacing w:line="240" w:lineRule="auto"/>
        <w:ind w:left="720"/>
      </w:pPr>
      <w:r>
        <w:rPr>
          <w:rtl/>
          <w:cs/>
          <w:lang w:val="ar_AE" w:bidi="ar_AE"/>
        </w:rPr>
      </w:r>
      <w:r>
        <w:rPr>
          <w:rtl/>
          <w:cs/>
          <w:lang w:val="ar_AE" w:bidi="ar_AE"/>
        </w:rPr>
        <w:t>موسى، عبد الرب</w:t>
      </w:r>
    </w:p>
    <w:p>
      <w:pPr>
        <w:pStyle w:val="ListBullet"/>
        <w:bidi/>
        <w:spacing w:line="240" w:lineRule="auto"/>
        <w:ind w:left="720"/>
      </w:pPr>
      <w:r>
        <w:rPr>
          <w:rtl/>
          <w:cs/>
          <w:lang w:val="ar_AE" w:bidi="ar_AE"/>
        </w:rPr>
      </w:r>
      <w:r>
        <w:rPr>
          <w:rtl/>
          <w:cs/>
          <w:lang w:val="ar_AE" w:bidi="ar_AE"/>
        </w:rPr>
        <w:t>أجداد بني إسرائيل</w:t>
      </w:r>
    </w:p>
    <w:p>
      <w:pPr>
        <w:pStyle w:val="ListBullet"/>
        <w:bidi/>
        <w:spacing w:line="240" w:lineRule="auto"/>
        <w:ind w:left="720"/>
      </w:pPr>
      <w:r>
        <w:rPr>
          <w:rtl/>
          <w:cs/>
          <w:lang w:val="ar_AE" w:bidi="ar_AE"/>
        </w:rPr>
      </w:r>
      <w:r>
        <w:rPr>
          <w:rtl/>
          <w:cs/>
          <w:lang w:val="ar_AE" w:bidi="ar_AE"/>
        </w:rPr>
        <w:t>وجميع الناس على الأرض</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تذكّروا أنه عندما بدأ سليمان يصلّي قبل بضعة مقاطع، كان واقفًا أمام المذبح في ساحة الهيكل. وكان سليمان رافعًا يديه نحو الله في السماء. في المشهد الأول من هذا المقطع، يخبرنا الراوي أنه في وقت ما أثناء صلاة سليمان، جثا سليمان على ركبتيه أو انحنى على ركبتيه. والآن، بعد أن أنهى سليمان صلاته، يقف مرة أخرى. ويستخدم الراوي كلمتين لوصف طريقة صلاة سليمان. وتعني هاتان الكلمتان شيئًا متقاربًا، وهما الكلمتان نفسهما اللتان استخدمهما سليمان في صلاته. الكلمة الأولى كلمة عامة تعني الصلاة، أما الكلمة الثانية فتشير إلى نوع خاص من الصلاة، وتعني أن يطلب الشخص من الرب المساعدة.</w:t>
      </w:r>
    </w:p>
    <w:p>
      <w:pPr>
        <w:bidi/>
      </w:pPr>
      <w:r>
        <w:rPr>
          <w:rtl/>
          <w:cs/>
          <w:lang w:val="ar_AE" w:bidi="ar_AE"/>
        </w:rPr>
      </w:r>
      <w:r>
        <w:rPr>
          <w:rtl/>
          <w:cs/>
          <w:lang w:val="ar_AE" w:bidi="ar_AE"/>
        </w:rPr>
        <w:t>والآن، بينما يقف سليمان، يتكلم بصوت عالٍ ويبارك جميع شعب إسرائيل الذين اجتمعوا في الهيكل. تشبه بركة سليمان الصلاة، لأن سليمان يطلب من الرب أن يفعل أمورًا معينة. لكنه بدلًا من أن يتحدث إلى الله، يتحدث إلى بني إسرائيل عن الله. ويقول سليمان: "ليصنع الرب هذه الأمور، ولتفعلوا أنتم، أيها الإسرائيليون، هذه الأمور."</w:t>
      </w:r>
    </w:p>
    <w:p>
      <w:pPr>
        <w:bidi/>
      </w:pPr>
      <w:r>
        <w:rPr>
          <w:rtl/>
          <w:cs/>
          <w:lang w:val="ar_AE" w:bidi="ar_AE"/>
        </w:rPr>
      </w:r>
      <w:r>
        <w:rPr>
          <w:rtl/>
          <w:cs/>
          <w:lang w:val="ar_AE" w:bidi="ar_AE"/>
        </w:rPr>
        <w:t xml:space="preserve">توقّفوا هنا وناقشوا هذا السؤال معًا: عندما تباركون شخصًا، إلى مَن تتحدثون؟ مَن تطلبون منه أن يعطي أمورًا صالحة للشخص الذي تباركونه؟ ناقشوا كيف ستُظهرون أن بركة سليمان تختلف عن صلاة سليمان. أوقِفوا الاستماع إلى هذا التسجيل الصوتي هنا. </w:t>
      </w:r>
    </w:p>
    <w:p>
      <w:pPr>
        <w:bidi/>
      </w:pPr>
      <w:r>
        <w:rPr>
          <w:rtl/>
          <w:cs/>
          <w:lang w:val="ar_AE" w:bidi="ar_AE"/>
        </w:rPr>
      </w:r>
      <w:r>
        <w:rPr>
          <w:rtl/>
          <w:cs/>
          <w:lang w:val="ar_AE" w:bidi="ar_AE"/>
        </w:rPr>
        <w:t>لبدء بركته، يقول سليمان: "مُبارَكٌ الرَّبُّ" وتعني مباركة الرب عبادة الرب وتسبيحه، ولذلك تقول بعض الترجمات هنا: "سبّحوا الرب". ويسبّح سليمان الرب، ويحثّ الإسرائيليين أيضًا على تسبيح الرب. ويسبّح سليمان الرب لأن الرب أعطى الإسرائيليين راحة، أي إن الرب جعل الإسرائيليين يعيشون بأمان وسلام. ولم يعد الإسرائيليون مضطرين إلى الخوف من أن يهاجمهم الأعداء.</w:t>
      </w:r>
    </w:p>
    <w:p>
      <w:pPr>
        <w:bidi/>
      </w:pPr>
      <w:r>
        <w:rPr>
          <w:rtl/>
          <w:cs/>
          <w:lang w:val="ar_AE" w:bidi="ar_AE"/>
        </w:rPr>
      </w:r>
      <w:r>
        <w:rPr>
          <w:rtl/>
          <w:cs/>
          <w:lang w:val="ar_AE" w:bidi="ar_AE"/>
        </w:rPr>
        <w:t>وهذا هو بالضبط ما وعد به الرب أجداد الإسرائيليين منذ سنوات كثيرة. وقد قطع الرب وعودًا كثيرة للإسرائيليين، وأخبر بها موسى، عبد الرب. ثم أخبر موسى أجداد الإسرائيليين بما وعد به الرب. ويقول سليمان إنه لم تسقط كلمة واحدة من وعود الرب. وهذا يعني أن الرب أوفى بكل وعد قطعه.</w:t>
      </w:r>
    </w:p>
    <w:p>
      <w:pPr>
        <w:bidi/>
      </w:pPr>
      <w:r>
        <w:rPr>
          <w:rtl/>
          <w:cs/>
          <w:lang w:val="ar_AE" w:bidi="ar_AE"/>
        </w:rPr>
      </w:r>
      <w:r>
        <w:rPr>
          <w:rtl/>
          <w:cs/>
          <w:lang w:val="ar_AE" w:bidi="ar_AE"/>
        </w:rPr>
        <w:t xml:space="preserve">توقّفوا هنا وناقشوا هذا السؤال معًا: كيف تتحدثون عن الطريقة التي يفي بها شخص بكل ما يعد به؟ ناقشوا كيف تريدون أن تترجموا الطريقة التي يقول بها سليمان إن الرب أوفى بكل وعوده. أوقِفوا الاستماع إلى هذا التسجيل الصوتي هنا. </w:t>
      </w:r>
    </w:p>
    <w:p>
      <w:pPr>
        <w:bidi/>
      </w:pPr>
      <w:r>
        <w:rPr>
          <w:rtl/>
          <w:cs/>
          <w:lang w:val="ar_AE" w:bidi="ar_AE"/>
        </w:rPr>
      </w:r>
      <w:r>
        <w:rPr>
          <w:rtl/>
          <w:cs/>
          <w:lang w:val="ar_AE" w:bidi="ar_AE"/>
        </w:rPr>
        <w:t>لقد كان الرب باستمرار مع أجداد الإسرائيليين وساعدهم. ويطلب سليمان من الرب أن يستمر الآن في أن يكون مع الإسرائيليين. لاحظوا كيف يقول سليمان هذا بثلاث طرق مختلفة. فهو يطلب من الرب أن يكون مع الإسرائيليين، وألّا يترك الإسرائيليين أبدًا، وألّا يتخلى عن الإسرائيليين أبدًا. ويستخدم سليمان هذه الطرق المختلفة ليقول الشيء نفسه، وليُظهر مدى قوة رغبته في ذلك.</w:t>
      </w:r>
    </w:p>
    <w:p>
      <w:pPr>
        <w:bidi/>
      </w:pPr>
      <w:r>
        <w:rPr>
          <w:rtl/>
          <w:cs/>
          <w:lang w:val="ar_AE" w:bidi="ar_AE"/>
        </w:rPr>
      </w:r>
      <w:r>
        <w:rPr>
          <w:rtl/>
          <w:cs/>
          <w:lang w:val="ar_AE" w:bidi="ar_AE"/>
        </w:rPr>
        <w:t xml:space="preserve">توقّفوا هنا وناقشوا هذا السؤال معًا: في لغتكم، كيف تؤكدون على شيء مهم بالنسبة إليكم؟ متى تكون بعض الأوقات التي تقولون فيها ما تريدونه بطرق مختلفة؟ ناقشوا كيف تريدون أن تترجموا ما يقوله سليمان هنا. أوقِفوا الاستماع إلى هذا التسجيل الصوتي هنا. </w:t>
      </w:r>
    </w:p>
    <w:p>
      <w:pPr>
        <w:bidi/>
      </w:pPr>
      <w:r>
        <w:rPr>
          <w:rtl/>
          <w:cs/>
          <w:lang w:val="ar_AE" w:bidi="ar_AE"/>
        </w:rPr>
      </w:r>
      <w:r>
        <w:rPr>
          <w:rtl/>
          <w:cs/>
          <w:lang w:val="ar_AE" w:bidi="ar_AE"/>
        </w:rPr>
        <w:t>في المشهد الثاني، يطلب سليمان من الرب أن "يميل" أو يوجّه قلوب الشعب إلى الرب. تذكّروا أن الناس كانوا يستخدمون القلب ليمثّل الجزء من الإنسان الذي يشعر فيه ويفكر ويتخذ القرارات. وعندما يَميل قلب شخص لشخص آخر، فهذا يعني أن ذلك الشخص يحب الآخر ويكون مخلصًا له تمامًا. لذلك يريد سليمان من الرب أن يساعد الإسرائيليين على محبة الرب والإخلاص له.</w:t>
      </w:r>
    </w:p>
    <w:p>
      <w:pPr>
        <w:bidi/>
      </w:pPr>
      <w:r>
        <w:rPr>
          <w:rtl/>
          <w:cs/>
          <w:lang w:val="ar_AE" w:bidi="ar_AE"/>
        </w:rPr>
      </w:r>
      <w:r>
        <w:rPr>
          <w:rtl/>
          <w:cs/>
          <w:lang w:val="ar_AE" w:bidi="ar_AE"/>
        </w:rPr>
        <w:t xml:space="preserve">توقّفوا هنا وناقشوا هذا السؤال معًا: في لغتكم، كيف تتحدثون عن الطريقة التي يحب بها شخصٌ شخصًا آخر بعمق، ويكون مكرَّسًا له ومخلصًا له؟ ناقشوا كيف تريدون أن تترجموا الطريقة التي يريد بها سليمان من الرب أن يوجّه قلوب الإسرائيليين إلى الرب. أوقِفوا الاستماع إلى هذا التسجيل الصوتي هنا. </w:t>
      </w:r>
    </w:p>
    <w:p>
      <w:pPr>
        <w:bidi/>
      </w:pPr>
      <w:r>
        <w:rPr>
          <w:rtl/>
          <w:cs/>
          <w:lang w:val="ar_AE" w:bidi="ar_AE"/>
        </w:rPr>
      </w:r>
      <w:r>
        <w:rPr>
          <w:rtl/>
          <w:cs/>
          <w:lang w:val="ar_AE" w:bidi="ar_AE"/>
        </w:rPr>
        <w:t>إذا أحب الإسرائيليون الرب، فسيرغبون في أن "يسيروا" في الطاعة. تذكّروا أن "السير" يعني العيش أو التصرف. ويريد سليمان من الإسرائيليين أن يطيعوا الرب وأن يعيشوا كما يريد الرب. ويريد سليمان من الإسرائيليين أن يطيعوا وصايا الرب وفرائضه وأحكامه. وتذكّروا أن الناس غالبًا ما يستخدمون هذه الكلمات معًا للحديث عن جميع وصايا الرب. وهذه هي الشرائع الدينية التي أعطاها الرب لأجداد الإسرائيليين لكي يطيعها جميع الإسرائيليين.</w:t>
      </w:r>
    </w:p>
    <w:p>
      <w:pPr>
        <w:bidi/>
      </w:pPr>
      <w:r>
        <w:rPr>
          <w:rtl/>
          <w:cs/>
          <w:lang w:val="ar_AE" w:bidi="ar_AE"/>
        </w:rPr>
      </w:r>
      <w:r>
        <w:rPr>
          <w:rtl/>
          <w:cs/>
          <w:lang w:val="ar_AE" w:bidi="ar_AE"/>
        </w:rPr>
        <w:t xml:space="preserve">توقّفوا هنا وناقشوا هذا السؤال معًا: إذا أردتم، راجعوا أو ذكّروا بعضكم بعضًا بكيفية ترجمتكم لوصايا الرب وفرائضه وأحكامه في مواضع سابقة من هذا السفر. أوقِفوا الاستماع إلى هذا التسجيل الصوتي هنا. </w:t>
      </w:r>
    </w:p>
    <w:p>
      <w:pPr>
        <w:bidi/>
      </w:pPr>
      <w:r>
        <w:rPr>
          <w:rtl/>
          <w:cs/>
          <w:lang w:val="ar_AE" w:bidi="ar_AE"/>
        </w:rPr>
      </w:r>
      <w:r>
        <w:rPr>
          <w:rtl/>
          <w:cs/>
          <w:lang w:val="ar_AE" w:bidi="ar_AE"/>
        </w:rPr>
        <w:t>في المشهد الثالث، يطلب سليمان أن تكون كلمات سليمان قريبة من الرب. ويريد سليمان من الرب أن يتذكر ما صلّى سليمان من أجله في المقاطع القليلة السابقة أو أن يهتم به. ومن السهل أن تتذكر أو تهتم بشيء قريب منك! تذكّروا أن سليمان صلّى من أجل أمور ستحدث في المستقبل، مثل الوقت الذي يحارب فيه الإسرائيليون أعداءهم. وعندما تحدث تلك الأمور في المستقبل، يريد سليمان من الرب أن يتذكر ما طلبه سليمان في ذلك اليوم. ويريد سليمان من الرب أن يتذكر صلاة سليمان في النهار والليل، وهذه طريقة أخرى للقول "دائمًا".</w:t>
      </w:r>
    </w:p>
    <w:p>
      <w:pPr>
        <w:bidi/>
      </w:pPr>
      <w:r>
        <w:rPr>
          <w:rtl/>
          <w:cs/>
          <w:lang w:val="ar_AE" w:bidi="ar_AE"/>
        </w:rPr>
      </w:r>
      <w:r>
        <w:rPr>
          <w:rtl/>
          <w:cs/>
          <w:lang w:val="ar_AE" w:bidi="ar_AE"/>
        </w:rPr>
        <w:t xml:space="preserve">توقّفوا هنا وناقشوا هذا السؤال معًا: في لغتكم، كيف تتحدثون عن الطريقة التي يفعل بها شخص شيئًا ولا يتوقف أبدًا عن فعله؟ كيف تحثّون شخصًا على أن يتذكر ما قلتموه؟ ناقشوا كيف تريدون أن تترجموا الطريقة التي يطلب بها سليمان من الرب أن يتذكر صلاة سليمان دائمًا. أوقِفوا الاستماع إلى هذا التسجيل الصوتي هنا. </w:t>
      </w:r>
    </w:p>
    <w:p>
      <w:pPr>
        <w:bidi/>
      </w:pPr>
      <w:r>
        <w:rPr>
          <w:rtl/>
          <w:cs/>
          <w:lang w:val="ar_AE" w:bidi="ar_AE"/>
        </w:rPr>
      </w:r>
      <w:r>
        <w:rPr>
          <w:rtl/>
          <w:cs/>
          <w:lang w:val="ar_AE" w:bidi="ar_AE"/>
        </w:rPr>
        <w:t>يطلب سليمان من الرب أن يقضي بالعدل لسليمان وبني إسرائيل. وتقول بعض الترجمات إن الرب "ينصف" سليمان وبني إسرائيل. وتذكّروا أن سليمان صلّى أيضًا من أجل هذا في المقطع السابق. ويريد سليمان من الرب أن يعامل الإسرائيليين بالعدل وأن يساعدهم. ويطلب سليمان هذا باحترام، ويدعو نفسه عبد الرب. ويريد سليمان من الرب أن يساعد الإسرائيليين لكي يرى الآخرون من هو الرب. وعندئذ ستفهم جميع مجموعات الشعوب في جميع أنحاء العالم أن الرب هو الله حقًا، وأنه ليس إلهًا آخر.</w:t>
      </w:r>
    </w:p>
    <w:p>
      <w:pPr>
        <w:bidi/>
      </w:pPr>
      <w:r>
        <w:rPr>
          <w:rtl/>
          <w:cs/>
          <w:lang w:val="ar_AE" w:bidi="ar_AE"/>
        </w:rPr>
      </w:r>
      <w:r>
        <w:rPr>
          <w:rtl/>
          <w:cs/>
          <w:lang w:val="ar_AE" w:bidi="ar_AE"/>
        </w:rPr>
        <w:t>وأخيرًا، يريد سليمان من الإسرائيليين أن يكرّسوا قلوبهم للرب تكريسًا كاملًا. ويقصد سليمان أن يكون الإسرائيليون مخلصين تمامًا للرب. لاحظوا كيف يؤكد سليمان أن الرب هو إله الإسرائيليين. وينبغي أن يكون الإسرائيليون مخلصين لإلههم! وينبغي أن يطيع الإسرائيليون وصايا الرب، كما يفعلون الآن. ويجب على الإسرائيليين أن يعيشوا بطريقة ترضي الرب. وعندما يقول سليمان هذه البركة، فإنه يطلب من الرب أن يحدث هذا، ولكنه يطلب أيضًا من الشعب أن يستمروا في التصرف بهذه الطريقة الصالحة.</w:t>
      </w:r>
    </w:p>
    <w:p>
      <w:pPr>
        <w:bidi/>
      </w:pPr>
      <w:r>
        <w:rPr>
          <w:rtl/>
          <w:cs/>
          <w:lang w:val="ar_AE" w:bidi="ar_AE"/>
        </w:rPr>
      </w:r>
      <w:r>
        <w:rPr>
          <w:rtl/>
          <w:cs/>
          <w:lang w:val="ar_AE" w:bidi="ar_AE"/>
        </w:rPr>
        <w:t xml:space="preserve">توقّفوا هنا وناقشوا هذا السؤال معًا: فكّروا في بعض الأوقات التي تباركون فيها أشخاصًا على وشك القيام بشيء ما، مثلما يحدث في حفل زفاف. ربما تقولون للزوج والزوجة الجديدين شيئًا مثل: "ليكن كل منكما صالحًا ومخلصًا للآخر." عندما تقولون شيئًا كهذا، كيف تتوقعون أن يستجيب الزوج والزوجة الجديدان؟ ماذا تريدون من هذين الشخصين أن يفعلا؟ ما بعض البركات الأخرى التي تطلبون فيها من الله ومن الناس أن يفعلوا أمورًا صالحة؟ أوقِفوا الاستماع إلى هذا التسجيل الصوتي هنا. </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ملوك ٨: ٥٤–٦١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ستقوم المجموعة بتمثيل المقطع بشكل درامي.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سليمان</w:t>
      </w:r>
    </w:p>
    <w:p>
      <w:pPr>
        <w:pStyle w:val="ListBullet"/>
        <w:bidi/>
        <w:spacing w:line="240" w:lineRule="auto"/>
        <w:ind w:left="720"/>
      </w:pPr>
      <w:r>
        <w:rPr>
          <w:rtl/>
          <w:cs/>
          <w:lang w:val="ar_AE" w:bidi="ar_AE"/>
        </w:rPr>
      </w:r>
      <w:r>
        <w:rPr>
          <w:rtl/>
          <w:cs/>
          <w:lang w:val="ar_AE" w:bidi="ar_AE"/>
        </w:rPr>
        <w:t>الرب (يهوه)، إله بني إسرائيل</w:t>
      </w:r>
    </w:p>
    <w:p>
      <w:pPr>
        <w:pStyle w:val="ListBullet"/>
        <w:bidi/>
        <w:spacing w:line="240" w:lineRule="auto"/>
        <w:ind w:left="720"/>
      </w:pPr>
      <w:r>
        <w:rPr>
          <w:rtl/>
          <w:cs/>
          <w:lang w:val="ar_AE" w:bidi="ar_AE"/>
        </w:rPr>
      </w:r>
      <w:r>
        <w:rPr>
          <w:rtl/>
          <w:cs/>
          <w:lang w:val="ar_AE" w:bidi="ar_AE"/>
        </w:rPr>
        <w:t xml:space="preserve">بنو إسرائيل </w:t>
      </w:r>
    </w:p>
    <w:p>
      <w:pPr>
        <w:pStyle w:val="ListBullet"/>
        <w:bidi/>
        <w:spacing w:line="240" w:lineRule="auto"/>
        <w:ind w:left="720"/>
      </w:pPr>
      <w:r>
        <w:rPr>
          <w:rtl/>
          <w:cs/>
          <w:lang w:val="ar_AE" w:bidi="ar_AE"/>
        </w:rPr>
      </w:r>
      <w:r>
        <w:rPr>
          <w:rtl/>
          <w:cs/>
          <w:lang w:val="ar_AE" w:bidi="ar_AE"/>
        </w:rPr>
        <w:t>موسى، عبد الرب</w:t>
      </w:r>
    </w:p>
    <w:p>
      <w:pPr>
        <w:pStyle w:val="ListBullet"/>
        <w:bidi/>
        <w:spacing w:line="240" w:lineRule="auto"/>
        <w:ind w:left="720"/>
      </w:pPr>
      <w:r>
        <w:rPr>
          <w:rtl/>
          <w:cs/>
          <w:lang w:val="ar_AE" w:bidi="ar_AE"/>
        </w:rPr>
      </w:r>
      <w:r>
        <w:rPr>
          <w:rtl/>
          <w:cs/>
          <w:lang w:val="ar_AE" w:bidi="ar_AE"/>
        </w:rPr>
        <w:t>أجداد بني إسرائيل</w:t>
      </w:r>
    </w:p>
    <w:p>
      <w:pPr>
        <w:pStyle w:val="ListBullet"/>
        <w:bidi/>
        <w:spacing w:line="240" w:lineRule="auto"/>
        <w:ind w:left="720"/>
      </w:pPr>
      <w:r>
        <w:rPr>
          <w:rtl/>
          <w:cs/>
          <w:lang w:val="ar_AE" w:bidi="ar_AE"/>
        </w:rPr>
      </w:r>
      <w:r>
        <w:rPr>
          <w:rtl/>
          <w:cs/>
          <w:lang w:val="ar_AE" w:bidi="ar_AE"/>
        </w:rPr>
        <w:t>وجميع الناس على الأرض</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بينما كان سليمان يصلّي في القصة السابقة، جثا أمام مذبح الرب ورفع يديه نحو السماء. ثم أنهى سليمان صلاته إلى الرب، طالبًا منه المساعدة. ثم وقف سليمان أمام مذبح الرب. وبينما كان سليمان واقفًا، بارك بصوت عالٍ جميع شعب إسرائيل الذين كانوا قد اجتمعوا هناك. وقال سليمان: "مُبارَكٌ الرَّبُّ الّذي أعطَى راحَةً لشَعبِهِ إسرائيلَ حَسَبَ كُلِّ ما تكلَّمَ بهِ، ولَمْ تسقُطْ كلِمَةٌ واحِدَةٌ مِنْ كُلِّ كلامِهِ الصّالِحِ الّذي تكلَّمَ بهِ عن يَدِ موسى عَبدِهِ."</w:t>
      </w:r>
    </w:p>
    <w:p>
      <w:pPr>
        <w:bidi/>
      </w:pPr>
      <w:r>
        <w:rPr>
          <w:rtl/>
          <w:cs/>
          <w:lang w:val="ar_AE" w:bidi="ar_AE"/>
        </w:rPr>
      </w:r>
      <w:r>
        <w:rPr>
          <w:rtl/>
          <w:cs/>
          <w:lang w:val="ar_AE" w:bidi="ar_AE"/>
        </w:rPr>
        <w:t>أوقفوا التمثيل. اسألوا الشخص الذي يؤدي دور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"أنا ممتن جدًا لكل الأمور الصالحة التي وعد الرب أن يصنعها من أجلنا. لقد صنع الرب كل ما قال إنه سيفعله!" أو</w:t>
      </w:r>
    </w:p>
    <w:p>
      <w:pPr>
        <w:pStyle w:val="ListBullet"/>
        <w:bidi/>
        <w:spacing w:line="240" w:lineRule="auto"/>
        <w:ind w:left="720"/>
      </w:pPr>
      <w:r>
        <w:rPr>
          <w:rtl/>
          <w:cs/>
          <w:lang w:val="ar_AE" w:bidi="ar_AE"/>
        </w:rPr>
      </w:r>
      <w:r>
        <w:rPr>
          <w:rtl/>
          <w:cs/>
          <w:lang w:val="ar_AE" w:bidi="ar_AE"/>
        </w:rPr>
        <w:t>"أنا سعيد للغاية! لقد أتممنا بناء هذا الهيكل الجميل. ولدينا أرض صالحة نعيش فيها بسلام. لقد جعل الرب كل هذا يحدث!" أو</w:t>
      </w:r>
    </w:p>
    <w:p>
      <w:pPr>
        <w:pStyle w:val="ListBullet"/>
        <w:bidi/>
        <w:spacing w:line="240" w:lineRule="auto"/>
        <w:ind w:left="720"/>
      </w:pPr>
      <w:r>
        <w:rPr>
          <w:rtl/>
          <w:cs/>
          <w:lang w:val="ar_AE" w:bidi="ar_AE"/>
        </w:rPr>
      </w:r>
      <w:r>
        <w:rPr>
          <w:rtl/>
          <w:cs/>
          <w:lang w:val="ar_AE" w:bidi="ar_AE"/>
        </w:rPr>
        <w:t>"أريد أن يتذكر الإسرائيليون أن الرب يستحق كل التسبيح من أجل الأمور الصالحة التي لنا."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قال سليمان: "ليَكُنِ الرَّبُّ إلهنا معنا كما كانَ مع آبائنا فلا يترُكَنا ولا يَرفُضَنا. ليَميلَ بقُلوبنا إليهِ لكَيْ نَسيرَ في جميعِ طُرُقِهِ ونَحفَظَ وصاياهُ وفَرائضَهُ وأحكامَهُ الّتي أوصَى بها آباءَنا."</w:t>
      </w:r>
    </w:p>
    <w:p>
      <w:pPr>
        <w:bidi/>
      </w:pPr>
      <w:r>
        <w:rPr>
          <w:rtl/>
          <w:cs/>
          <w:lang w:val="ar_AE" w:bidi="ar_AE"/>
        </w:rPr>
      </w:r>
      <w:r>
        <w:rPr>
          <w:rtl/>
          <w:cs/>
          <w:lang w:val="ar_AE" w:bidi="ar_AE"/>
        </w:rPr>
        <w:t>أوقفوا التمثيل. اسألوا الشخص الذي يؤدي دور يهوه: "بماذا تشعر أو تفكر؟" قد يجيب بعبارات مثل:</w:t>
      </w:r>
    </w:p>
    <w:p>
      <w:pPr>
        <w:pStyle w:val="ListBullet"/>
        <w:bidi/>
        <w:spacing w:line="240" w:lineRule="auto"/>
        <w:ind w:left="720"/>
      </w:pPr>
      <w:r>
        <w:rPr>
          <w:rtl/>
          <w:cs/>
          <w:lang w:val="ar_AE" w:bidi="ar_AE"/>
        </w:rPr>
      </w:r>
      <w:r>
        <w:rPr>
          <w:rtl/>
          <w:cs/>
          <w:lang w:val="ar_AE" w:bidi="ar_AE"/>
        </w:rPr>
        <w:t xml:space="preserve">"أنا سعيد لأن الإسرائيليين يتذكرون التعليمات الصالحة التي أعطيتهم إياها. ستساعد هذه التعليمات الإسرائيليين على أن يعيشوا بسلام بعضهم مع بعض، وأن تكون لهم علاقة صالحة معي." أو </w:t>
      </w:r>
    </w:p>
    <w:p>
      <w:pPr>
        <w:pStyle w:val="ListBullet"/>
        <w:bidi/>
        <w:spacing w:line="240" w:lineRule="auto"/>
        <w:ind w:left="720"/>
      </w:pPr>
      <w:r>
        <w:rPr>
          <w:rtl/>
          <w:cs/>
          <w:lang w:val="ar_AE" w:bidi="ar_AE"/>
        </w:rPr>
      </w:r>
      <w:r>
        <w:rPr>
          <w:rtl/>
          <w:cs/>
          <w:lang w:val="ar_AE" w:bidi="ar_AE"/>
        </w:rPr>
        <w:t xml:space="preserve">أنا أحب بني إسرائيل وأرغب في أن تكون لي علاقة صالحة معهم. وأريدهم أن يحبوني ويكونوا مخلصين لي." أو </w:t>
      </w:r>
    </w:p>
    <w:p>
      <w:pPr>
        <w:pStyle w:val="ListBullet"/>
        <w:bidi/>
        <w:spacing w:line="240" w:lineRule="auto"/>
        <w:ind w:left="720"/>
      </w:pPr>
      <w:r>
        <w:rPr>
          <w:rtl/>
          <w:cs/>
          <w:lang w:val="ar_AE" w:bidi="ar_AE"/>
        </w:rPr>
      </w:r>
      <w:r>
        <w:rPr>
          <w:rtl/>
          <w:cs/>
          <w:lang w:val="ar_AE" w:bidi="ar_AE"/>
        </w:rPr>
        <w:t>"يكرمني سليمان عندما يصلّي ويبارك الشعب. وهو يقودهم قيادة جيدة، وأنا مسرور بسليمان."</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قال سليمان: "وليَكُنْ كلامي هذا الّذي تضَرَّعتُ بهِ أمامَ الرَّبِّ قريبًا مِنَ الرَّبِّ إلهِنا نهارًا وليلًا، ليَقضيَ قَضاءَ عَبدِهِ وقَضاءَ شَعبِهِ إسرائيلَ، أمرَ كُلِّ يومٍ في يومِهِ. ليَعلَمَ كُلُّ شُعوبِ الأرضِ أنَّ الرَّبَّ هو اللهُ وليس آخَرُ. فليَكُنْ قَلبُكُمْ كامِلًا لَدَى الرَّبِّ إلهِنا إذ تسيرونَ في فرائضِهِ وتَحفَظونَ وصاياهُ كهذا اليومِ"</w:t>
      </w:r>
    </w:p>
    <w:p>
      <w:pPr>
        <w:bidi/>
      </w:pPr>
      <w:r>
        <w:rPr>
          <w:rtl/>
          <w:cs/>
          <w:lang w:val="ar_AE" w:bidi="ar_AE"/>
        </w:rPr>
      </w:r>
      <w:r>
        <w:rPr>
          <w:rtl/>
          <w:cs/>
          <w:lang w:val="ar_AE" w:bidi="ar_AE"/>
        </w:rPr>
        <w:t>أوقفوا التمثيل. اسألوا الشخص الذي يؤدي دور يهوه: "بماذا تشعر أو تفكر؟" قد يجيب بعبارات مثل:</w:t>
      </w:r>
    </w:p>
    <w:p>
      <w:pPr>
        <w:pStyle w:val="ListBullet"/>
        <w:bidi/>
        <w:spacing w:line="240" w:lineRule="auto"/>
        <w:ind w:left="720"/>
      </w:pPr>
      <w:r>
        <w:rPr>
          <w:rtl/>
          <w:cs/>
          <w:lang w:val="ar_AE" w:bidi="ar_AE"/>
        </w:rPr>
      </w:r>
      <w:r>
        <w:rPr>
          <w:rtl/>
          <w:cs/>
          <w:lang w:val="ar_AE" w:bidi="ar_AE"/>
        </w:rPr>
        <w:t xml:space="preserve">"أنا أساعد الإسرائيليين لأنني أحبهم، وأساعدهم أيضًا لكي ترى الأمم الأخرى مَن أنا. وأريد جميع الناس في كل مكان أن يعرفوا أنني الله حقًا." أو </w:t>
      </w:r>
    </w:p>
    <w:p>
      <w:pPr>
        <w:pStyle w:val="ListBullet"/>
        <w:bidi/>
        <w:spacing w:line="240" w:lineRule="auto"/>
        <w:ind w:left="720"/>
      </w:pPr>
      <w:r>
        <w:rPr>
          <w:rtl/>
          <w:cs/>
          <w:lang w:val="ar_AE" w:bidi="ar_AE"/>
        </w:rPr>
      </w:r>
      <w:r>
        <w:rPr>
          <w:rtl/>
          <w:cs/>
          <w:lang w:val="ar_AE" w:bidi="ar_AE"/>
        </w:rPr>
        <w:t xml:space="preserve">"أنا أستمع عندما يصلّي الناس، وأتذكر ما يطلبونه." أو </w:t>
      </w:r>
    </w:p>
    <w:p>
      <w:pPr>
        <w:pStyle w:val="ListBullet"/>
        <w:bidi/>
        <w:spacing w:line="240" w:lineRule="auto"/>
        <w:ind w:left="720"/>
      </w:pPr>
      <w:r>
        <w:rPr>
          <w:rtl/>
          <w:cs/>
          <w:lang w:val="ar_AE" w:bidi="ar_AE"/>
        </w:rPr>
      </w:r>
      <w:r>
        <w:rPr>
          <w:rtl/>
          <w:cs/>
          <w:lang w:val="ar_AE" w:bidi="ar_AE"/>
        </w:rPr>
        <w:t>"سأستمر في الوفاء بوعودي والاعتناء بالإسرائيليين."</w:t>
      </w:r>
    </w:p>
    <w:p>
      <w:pPr>
        <w:bidi/>
      </w:pPr>
      <w:r>
        <w:rPr>
          <w:rtl/>
          <w:cs/>
          <w:lang w:val="ar_AE" w:bidi="ar_AE"/>
        </w:rPr>
      </w:r>
      <w:r>
        <w:rPr>
          <w:rtl/>
          <w:cs/>
          <w:lang w:val="ar_AE" w:bidi="ar_AE"/>
        </w:rPr>
        <w:t>اسألوا الشخص الذي يؤدي دور واحد من بني إسرائيل: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"أنا ممتن جدًا لأن الرب هو إلهنا. والرب قوي، وقد أعطانا أمورًا صالحة كثيرة." أو </w:t>
      </w:r>
    </w:p>
    <w:p>
      <w:pPr>
        <w:pStyle w:val="ListBullet"/>
        <w:bidi/>
        <w:spacing w:line="240" w:lineRule="auto"/>
        <w:ind w:left="720"/>
      </w:pPr>
      <w:r>
        <w:rPr>
          <w:rtl/>
          <w:cs/>
          <w:lang w:val="ar_AE" w:bidi="ar_AE"/>
        </w:rPr>
      </w:r>
      <w:r>
        <w:rPr>
          <w:rtl/>
          <w:cs/>
          <w:lang w:val="ar_AE" w:bidi="ar_AE"/>
        </w:rPr>
        <w:t xml:space="preserve">"أنا أتشرف بأن سليمان يباركنا جميعًا. فسليمان ملك صالح، وأنا سعيد لأن سليمان يقودنا." أو </w:t>
      </w:r>
    </w:p>
    <w:p>
      <w:pPr>
        <w:pStyle w:val="ListBullet"/>
        <w:bidi/>
        <w:spacing w:line="240" w:lineRule="auto"/>
        <w:ind w:left="720"/>
      </w:pPr>
      <w:r>
        <w:rPr>
          <w:rtl/>
          <w:cs/>
          <w:lang w:val="ar_AE" w:bidi="ar_AE"/>
        </w:rPr>
      </w:r>
      <w:r>
        <w:rPr>
          <w:rtl/>
          <w:cs/>
          <w:lang w:val="ar_AE" w:bidi="ar_AE"/>
        </w:rPr>
        <w:t>"لقد رأيت وسمعت اليوم أمورًا مدهشة كثيرة. لقد أخبرنا سليمان بما هو الرب، وذكّرنا به. أريد أن أطيع الرب لأنه إله صالح جدًا."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ملوك ٨: ٥٤–٦١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في بداية هذا المقطع، ينهي سليمان </w:t>
      </w:r>
      <w:r>
        <w:rPr>
          <w:b/>
          <w:rtl/>
          <w:cs/>
          <w:lang w:val="ar_AE" w:bidi="ar_AE"/>
        </w:rPr>
        <w:t>صلاته</w:t>
      </w:r>
      <w:r>
        <w:rPr>
          <w:rtl/>
          <w:cs/>
          <w:lang w:val="ar_AE" w:bidi="ar_AE"/>
        </w:rPr>
        <w:t xml:space="preserve"> وتضرعاته. يمكن أن تشير هاتان الكلمتان كلتاهما إلى الطريقة التي يتحدث بها الشخص إلى الله. فالكلمة الأولى هي كلمة عامة للصلاة، بينما تعني الكلمة الثانية الطريقة التي يطلب بها الناس المساعدة من الرب (يهوه). ولمزيد من المعلومات عن الصلاة، راجعوا قاموس الكلمات الرئيسية. استخدموا الكلمات أو العبارات نفسها التي استخدمتموها في المقاطع السابقة للإشارة إلى الصلاة والتضرع.</w:t>
      </w:r>
    </w:p>
    <w:p>
      <w:pPr>
        <w:bidi/>
      </w:pPr>
      <w:r>
        <w:rPr>
          <w:rtl/>
          <w:cs/>
          <w:lang w:val="ar_AE" w:bidi="ar_AE"/>
        </w:rPr>
      </w:r>
      <w:r>
        <w:rPr>
          <w:rtl/>
          <w:cs/>
          <w:lang w:val="ar_AE" w:bidi="ar_AE"/>
        </w:rPr>
        <w:t>بينما كان سليمان يصلّي، جثا أي</w:t>
      </w:r>
      <w:r>
        <w:rPr>
          <w:b/>
          <w:rtl/>
          <w:cs/>
          <w:lang w:val="ar_AE" w:bidi="ar_AE"/>
        </w:rPr>
        <w:t xml:space="preserve"> انحنى.</w:t>
      </w:r>
      <w:r>
        <w:rPr>
          <w:rtl/>
          <w:cs/>
          <w:lang w:val="ar_AE" w:bidi="ar_AE"/>
        </w:rPr>
        <w:t xml:space="preserve"> يمكن للشخص أن ينحني عندما يجثو على ركبتيه، وأحيانًا يضع الشخص الذي يجثو رأسه على الأرض أيضًا. ولمزيد من المعلومات عن الجثو أو الانحناء، راجعوا "الانحناء" في قاموس الكلمات الرئيسية. استخدموا الكلمة أو العبارة نفسها التي استخدمتموها في المقاطع السابقة للإشارة إلى الجثو أو الانحناء.</w:t>
      </w:r>
    </w:p>
    <w:p>
      <w:pPr>
        <w:bidi/>
      </w:pPr>
      <w:r>
        <w:rPr>
          <w:rtl/>
          <w:cs/>
          <w:lang w:val="ar_AE" w:bidi="ar_AE"/>
        </w:rPr>
      </w:r>
      <w:r>
        <w:rPr>
          <w:rtl/>
          <w:cs/>
          <w:lang w:val="ar_AE" w:bidi="ar_AE"/>
        </w:rPr>
        <w:t xml:space="preserve">ورفع سليمان يديه أيضًا نحو </w:t>
      </w:r>
      <w:r>
        <w:rPr>
          <w:b/>
          <w:rtl/>
          <w:cs/>
          <w:lang w:val="ar_AE" w:bidi="ar_AE"/>
        </w:rPr>
        <w:t>السماء</w:t>
      </w:r>
      <w:r>
        <w:rPr>
          <w:rtl/>
          <w:cs/>
          <w:lang w:val="ar_AE" w:bidi="ar_AE"/>
        </w:rPr>
        <w:t>. يمكن أن تعني السماء أو السماوات السماءَ التي نراها، كما يمكن أن تعني المكان الذي يسكن فيه الله. وفي هذه الحالة، يبدو أن سليمان يرفع يديه نحو الله الذي يسكن في السماء. ولمزيد من المعلومات عن كلمة السماء، راجعوا "قاموس الكلمات الرئيسية". استخدموا الكلمة أو العبارة ذاتها التي استخدمتموها في المقاطع السابقة للإشارة إلى كلمة "السماء".</w:t>
      </w:r>
    </w:p>
    <w:p>
      <w:pPr>
        <w:bidi/>
      </w:pPr>
      <w:r>
        <w:rPr>
          <w:rtl/>
          <w:cs/>
          <w:lang w:val="ar_AE" w:bidi="ar_AE"/>
        </w:rPr>
      </w:r>
      <w:r>
        <w:rPr>
          <w:rtl/>
          <w:cs/>
          <w:lang w:val="ar_AE" w:bidi="ar_AE"/>
        </w:rPr>
        <w:t xml:space="preserve">ثم يقف سليمان أمام </w:t>
      </w:r>
      <w:r>
        <w:rPr>
          <w:b/>
          <w:rtl/>
          <w:cs/>
          <w:lang w:val="ar_AE" w:bidi="ar_AE"/>
        </w:rPr>
        <w:t>مذبح</w:t>
      </w:r>
      <w:r>
        <w:rPr>
          <w:rtl/>
          <w:cs/>
          <w:lang w:val="ar_AE" w:bidi="ar_AE"/>
        </w:rPr>
        <w:t xml:space="preserve"> </w:t>
      </w:r>
      <w:r>
        <w:rPr>
          <w:b/>
          <w:rtl/>
          <w:cs/>
          <w:lang w:val="ar_AE" w:bidi="ar_AE"/>
        </w:rPr>
        <w:t>الرب (يهوه).</w:t>
      </w:r>
      <w:r>
        <w:rPr>
          <w:rtl/>
          <w:cs/>
          <w:lang w:val="ar_AE" w:bidi="ar_AE"/>
        </w:rPr>
        <w:t xml:space="preserve"> المذبح هو مكان يُقَدِّم عليه الناس التقدمات أو الذبائح لله. وهذا هو المذبح النحاسي الموجود في ساحة الهيكل. يهوه هو الاسم الشخصي لله. ولمزيد من المعلومات عن المذبح ويهوه، راجعوا قاموس الكلمات الرئيسية. استخدموا الكلمة أو العبارة نفسها التي استخدمتموها في المقاطع السابقة للإشارة إلى مذبح الرب (يهوه).</w:t>
      </w:r>
    </w:p>
    <w:p>
      <w:pPr>
        <w:bidi/>
      </w:pPr>
      <w:r>
        <w:rPr>
          <w:rtl/>
          <w:cs/>
          <w:lang w:val="ar_AE" w:bidi="ar_AE"/>
        </w:rPr>
      </w:r>
      <w:r>
        <w:rPr>
          <w:rtl/>
          <w:cs/>
          <w:lang w:val="ar_AE" w:bidi="ar_AE"/>
        </w:rPr>
        <w:t xml:space="preserve">ويبارك </w:t>
      </w:r>
      <w:r>
        <w:rPr>
          <w:b/>
          <w:rtl/>
          <w:cs/>
          <w:lang w:val="ar_AE" w:bidi="ar_AE"/>
        </w:rPr>
        <w:t>سليمان</w:t>
      </w:r>
      <w:r>
        <w:rPr>
          <w:rtl/>
          <w:cs/>
          <w:lang w:val="ar_AE" w:bidi="ar_AE"/>
        </w:rPr>
        <w:t xml:space="preserve"> </w:t>
      </w:r>
      <w:r>
        <w:rPr>
          <w:b/>
          <w:rtl/>
          <w:cs/>
          <w:lang w:val="ar_AE" w:bidi="ar_AE"/>
        </w:rPr>
        <w:t>جماعة</w:t>
      </w:r>
      <w:r>
        <w:rPr>
          <w:rtl/>
          <w:cs/>
          <w:lang w:val="ar_AE" w:bidi="ar_AE"/>
        </w:rPr>
        <w:t xml:space="preserve"> شعب إسرائيل. وتتذكرون أن الناس يشكّلون جماعة عندما يجتمعون معًا لغرض خاص. استخدموا الكلمة أو العبارة نفسها التي استخدمتموها في المقاطع السابقة للإشارة إلى الجماعة. عندما ينطق الإنسان ببركة على شخص آخر، فإنه يصلّي أن يصنع الله أمورًا صالحة لهذا الشخص الآخر. ويبارك سليمان الرب (يهوه) أيضًا. وعندما يبارك الشخص الله، فهذا يعني أنه يعبد الله ويشكره على صلاحه وبركاته. لذلك تقول بعض الترجمات "سبّحوا الرب" بدلًا من "مُبارَكٌ الرب". ولمزيد من المعلومات عن "البركة" أو "التسبيح"، راجعوا قاموس الكلمات الرئيسية. استخدموا الكلمة أو العبارة نفسها التي استخدمتموها في المقاطع السابقة للطريقة التي يبارك بها الناس بعضهم بعضًا، وللطريقة التي يباركون بها الله.</w:t>
      </w:r>
    </w:p>
    <w:p>
      <w:pPr>
        <w:bidi/>
      </w:pPr>
      <w:r>
        <w:rPr>
          <w:rtl/>
          <w:cs/>
          <w:lang w:val="ar_AE" w:bidi="ar_AE"/>
        </w:rPr>
      </w:r>
      <w:r>
        <w:rPr>
          <w:rtl/>
          <w:cs/>
          <w:lang w:val="ar_AE" w:bidi="ar_AE"/>
        </w:rPr>
        <w:t xml:space="preserve">ويقول سليمان إن الرب (يهوه) قد أعطى شعبه </w:t>
      </w:r>
      <w:r>
        <w:rPr>
          <w:b/>
          <w:rtl/>
          <w:cs/>
          <w:lang w:val="ar_AE" w:bidi="ar_AE"/>
        </w:rPr>
        <w:t>راحة</w:t>
      </w:r>
      <w:r>
        <w:rPr>
          <w:rtl/>
          <w:cs/>
          <w:lang w:val="ar_AE" w:bidi="ar_AE"/>
        </w:rPr>
        <w:t>، أي إنه لم تعد هناك حروب أو أمور شريرة تحدث من حولهم. استخدموا الكلمة أو العبارة نفسها التي استخدمتموها في ١ ملوك ٥: ٤ للإشارة إلى الراحة.</w:t>
      </w:r>
    </w:p>
    <w:p>
      <w:pPr>
        <w:bidi/>
      </w:pPr>
      <w:r>
        <w:rPr>
          <w:rtl/>
          <w:cs/>
          <w:lang w:val="ar_AE" w:bidi="ar_AE"/>
        </w:rPr>
      </w:r>
      <w:r>
        <w:rPr>
          <w:rtl/>
          <w:cs/>
          <w:lang w:val="ar_AE" w:bidi="ar_AE"/>
        </w:rPr>
        <w:t xml:space="preserve">ويتحدث سليمان عن شعب الرب (يهوه)، </w:t>
      </w:r>
      <w:r>
        <w:rPr>
          <w:b/>
          <w:rtl/>
          <w:cs/>
          <w:lang w:val="ar_AE" w:bidi="ar_AE"/>
        </w:rPr>
        <w:t>إسرائيل</w:t>
      </w:r>
      <w:r>
        <w:rPr>
          <w:rtl/>
          <w:cs/>
          <w:lang w:val="ar_AE" w:bidi="ar_AE"/>
        </w:rPr>
        <w:t>. وهنا تعني كلمة إسرائيل الشيء نفسه الذي تعنيه كلمة "الإسرائيليين" أو عبارة "شعب إسرائيل". للمزيد من المعلومات عن إسرائيل، راجعوا قاموس الكلمات الرئيسية. استخدموا الكلمة أو العبارة نفسها التي استخدمتموها في المقاطع السابقة للإشارة إلى إسرائيل.</w:t>
      </w:r>
    </w:p>
    <w:p>
      <w:pPr>
        <w:bidi/>
      </w:pPr>
      <w:r>
        <w:rPr>
          <w:rtl/>
          <w:cs/>
          <w:lang w:val="ar_AE" w:bidi="ar_AE"/>
        </w:rPr>
      </w:r>
      <w:r>
        <w:rPr>
          <w:rtl/>
          <w:cs/>
          <w:lang w:val="ar_AE" w:bidi="ar_AE"/>
        </w:rPr>
        <w:t xml:space="preserve">ويدعو سليمان موسى </w:t>
      </w:r>
      <w:r>
        <w:rPr>
          <w:b/>
          <w:rtl/>
          <w:cs/>
          <w:lang w:val="ar_AE" w:bidi="ar_AE"/>
        </w:rPr>
        <w:t>عبد</w:t>
      </w:r>
      <w:r>
        <w:rPr>
          <w:rtl/>
          <w:cs/>
          <w:lang w:val="ar_AE" w:bidi="ar_AE"/>
        </w:rPr>
        <w:t xml:space="preserve"> الرب (يهوه). ويدعو سليمان نفسه أيضًا عبد الرب (يهوه). وهذه طريقة تُشير إلى احترامه للرب للمزيد من المعلومات عن كلمة عبد، راجعوا قاموس الكلمات الرئيسية. استخدموا الكلمة أو العبارة نفسها التي استخدمتموها في المقاطع السابقة للإشارة إلى العبد.</w:t>
      </w:r>
    </w:p>
    <w:p>
      <w:pPr>
        <w:bidi/>
      </w:pPr>
      <w:r>
        <w:rPr>
          <w:rtl/>
          <w:cs/>
          <w:lang w:val="ar_AE" w:bidi="ar_AE"/>
        </w:rPr>
      </w:r>
      <w:r>
        <w:rPr>
          <w:rtl/>
          <w:cs/>
          <w:lang w:val="ar_AE" w:bidi="ar_AE"/>
        </w:rPr>
        <w:t xml:space="preserve">ويهوه هو </w:t>
      </w:r>
      <w:r>
        <w:rPr>
          <w:b/>
          <w:rtl/>
          <w:cs/>
          <w:lang w:val="ar_AE" w:bidi="ar_AE"/>
        </w:rPr>
        <w:t xml:space="preserve"> إله </w:t>
      </w:r>
      <w:r>
        <w:rPr>
          <w:rtl/>
          <w:cs/>
          <w:lang w:val="ar_AE" w:bidi="ar_AE"/>
        </w:rPr>
        <w:t>بني إسرائيل. للمزيد من المعلومات عن الله، راجعوا "قاموس الكلمات الرئيسية". استخدموا الكلمة أو العبارة ذاتها التي استخدمتموها في المقاطع السابقة للإشارة إلى الله.</w:t>
      </w:r>
    </w:p>
    <w:p>
      <w:pPr>
        <w:bidi/>
      </w:pPr>
      <w:r>
        <w:rPr>
          <w:rtl/>
          <w:cs/>
          <w:lang w:val="ar_AE" w:bidi="ar_AE"/>
        </w:rPr>
      </w:r>
      <w:r>
        <w:rPr>
          <w:rtl/>
          <w:cs/>
          <w:lang w:val="ar_AE" w:bidi="ar_AE"/>
        </w:rPr>
        <w:t>ويطلب سليمان أن يكون الرب (يهوه) مع الإسرائيليين كما كان مع "</w:t>
      </w:r>
      <w:r>
        <w:rPr>
          <w:b/>
          <w:rtl/>
          <w:cs/>
          <w:lang w:val="ar_AE" w:bidi="ar_AE"/>
        </w:rPr>
        <w:t>آبائهم</w:t>
      </w:r>
      <w:r>
        <w:rPr>
          <w:rtl/>
          <w:cs/>
          <w:lang w:val="ar_AE" w:bidi="ar_AE"/>
        </w:rPr>
        <w:t>"، أي مع أجداد الإسرائيليين. استخدموا الكلمة أو العبارة نفسها التي استخدمتموها في المقاطع السابقة للإشارة إلى الأجداد أو الآباء.</w:t>
      </w:r>
    </w:p>
    <w:p>
      <w:pPr>
        <w:bidi/>
      </w:pPr>
      <w:r>
        <w:rPr>
          <w:rtl/>
          <w:cs/>
          <w:lang w:val="ar_AE" w:bidi="ar_AE"/>
        </w:rPr>
      </w:r>
      <w:r>
        <w:rPr>
          <w:rtl/>
          <w:cs/>
          <w:lang w:val="ar_AE" w:bidi="ar_AE"/>
        </w:rPr>
        <w:t>ويريد سليمان أن تعرف جميع الشعوب في الأرض الرب (يهوه). والشعوب هي مجموعة من الناس يتحدثون لغة مشتركة، ولهم ثقافة مشتركة. ومع أن كاتب القصة لا يقول "أمم"، يمكنكم استخدام مفهوم الأمة في ترجمتكم إذا أردتم.</w:t>
      </w:r>
    </w:p>
    <w:p>
      <w:pPr>
        <w:bidi/>
      </w:pPr>
      <w:r>
        <w:rPr>
          <w:rtl/>
          <w:cs/>
          <w:lang w:val="ar_AE" w:bidi="ar_AE"/>
        </w:rPr>
      </w:r>
      <w:r>
        <w:rPr>
          <w:rtl/>
          <w:cs/>
          <w:lang w:val="ar_AE" w:bidi="ar_AE"/>
        </w:rPr>
        <w:t xml:space="preserve">أوقِفوا هنا وناقشوا كمجموعة كيف ستتحدثون عن </w:t>
      </w:r>
      <w:r>
        <w:rPr>
          <w:b/>
          <w:rtl/>
          <w:cs/>
          <w:lang w:val="ar_AE" w:bidi="ar_AE"/>
        </w:rPr>
        <w:t>شعوب</w:t>
      </w:r>
      <w:r>
        <w:rPr>
          <w:rtl/>
          <w:cs/>
          <w:lang w:val="ar_AE" w:bidi="ar_AE"/>
        </w:rPr>
        <w:t xml:space="preserve"> الأرض أو "</w:t>
      </w:r>
      <w:r>
        <w:rPr>
          <w:b/>
          <w:rtl/>
          <w:cs/>
          <w:lang w:val="ar_AE" w:bidi="ar_AE"/>
        </w:rPr>
        <w:t>أمم</w:t>
      </w:r>
      <w:r>
        <w:rPr>
          <w:rtl/>
          <w:cs/>
          <w:lang w:val="ar_AE" w:bidi="ar_AE"/>
        </w:rPr>
        <w:t xml:space="preserve">" الأرض. وإذا لزم الأمر، راجعوا كلمة "أمة" في قاموس الكلمات الرئيسية لمزيد من المعلومات. أوقِفوا الاستماع إلى هذا التسجيل الصوتي هنا. </w:t>
      </w:r>
    </w:p>
    <w:p>
      <w:pPr>
        <w:bidi/>
      </w:pPr>
      <w:r>
        <w:rPr>
          <w:rtl/>
          <w:cs/>
          <w:lang w:val="ar_AE" w:bidi="ar_AE"/>
        </w:rPr>
      </w:r>
      <w:r>
        <w:rPr>
          <w:rtl/>
          <w:cs/>
          <w:lang w:val="ar_AE" w:bidi="ar_AE"/>
        </w:rPr>
        <w:t xml:space="preserve">ويطلب سليمان أن يميل الرب (يهوه) </w:t>
      </w:r>
      <w:r>
        <w:rPr>
          <w:b/>
          <w:rtl/>
          <w:cs/>
          <w:lang w:val="ar_AE" w:bidi="ar_AE"/>
        </w:rPr>
        <w:t>قلوب</w:t>
      </w:r>
      <w:r>
        <w:rPr>
          <w:rtl/>
          <w:cs/>
          <w:lang w:val="ar_AE" w:bidi="ar_AE"/>
        </w:rPr>
        <w:t xml:space="preserve"> الإسرائيليين إليه. ويستخدم الناس كلمة "القلب" للإشارة إلى الموضع الذي يفكر فيه الشخص ويشعر ويتخذ فيه قراراته. لذلك يريد سليمان أن يجعل الرب (يهوه) الإسرائيليين يحبونه ويكونون مخلصين له. ويطلب سليمان أيضًا أن يكرّس الإسرائيليون قلوبهم بالكامل للرب (يهوه). ويريد سليمان أن يكون الإسرائيليون مخلصين تمامًا للرب (يهوه). ولمزيد من التوضيح لمعنى القلب، يمكن الرجوع إلى "قاموس الكلمات الرئيسية". استخدموا الكلمة أو العبارة ذاتها التي استخدمتموها في المقاطع السابقة للإشارة إلى كلمة القلب. </w:t>
      </w:r>
    </w:p>
    <w:p>
      <w:pPr>
        <w:bidi/>
      </w:pPr>
      <w:r>
        <w:rPr>
          <w:rtl/>
          <w:cs/>
          <w:lang w:val="ar_AE" w:bidi="ar_AE"/>
        </w:rPr>
      </w:r>
      <w:r>
        <w:rPr>
          <w:rtl/>
          <w:cs/>
          <w:lang w:val="ar_AE" w:bidi="ar_AE"/>
        </w:rPr>
        <w:t xml:space="preserve">ويريد سليمان أن يطيع الإسرائيليون </w:t>
      </w:r>
      <w:r>
        <w:rPr>
          <w:b/>
          <w:rtl/>
          <w:cs/>
          <w:lang w:val="ar_AE" w:bidi="ar_AE"/>
        </w:rPr>
        <w:t>وصايا</w:t>
      </w:r>
      <w:r>
        <w:rPr>
          <w:rtl/>
          <w:cs/>
          <w:lang w:val="ar_AE" w:bidi="ar_AE"/>
        </w:rPr>
        <w:t xml:space="preserve"> الرب (يهوه)</w:t>
      </w:r>
      <w:r>
        <w:rPr>
          <w:b/>
          <w:rtl/>
          <w:cs/>
          <w:lang w:val="ar_AE" w:bidi="ar_AE"/>
        </w:rPr>
        <w:t xml:space="preserve"> وفرائضه</w:t>
      </w:r>
      <w:r>
        <w:rPr>
          <w:rtl/>
          <w:cs/>
          <w:lang w:val="ar_AE" w:bidi="ar_AE"/>
        </w:rPr>
        <w:t xml:space="preserve"> </w:t>
      </w:r>
      <w:r>
        <w:rPr>
          <w:b/>
          <w:rtl/>
          <w:cs/>
          <w:lang w:val="ar_AE" w:bidi="ar_AE"/>
        </w:rPr>
        <w:t>وأحكامه</w:t>
      </w:r>
      <w:r>
        <w:rPr>
          <w:rtl/>
          <w:cs/>
          <w:lang w:val="ar_AE" w:bidi="ar_AE"/>
        </w:rPr>
        <w:t>. والوصية هي قانون أو قاعدة أو تعليمات. وقد يشير الفرض إلى مهمة مطلوبة بشكل خاص أو إلى تعليمات للحياة في المجتمع. وعندما يقول سليمان الوصايا والفرائض والأحكام، فهو يقصد مجموعة التعليمات التي أعطاها الله لشعب إسرائيل. وأحيانًا يسمّي الناس هذه التعليمات أيضًا "</w:t>
      </w:r>
      <w:r>
        <w:rPr>
          <w:b/>
          <w:rtl/>
          <w:cs/>
          <w:lang w:val="ar_AE" w:bidi="ar_AE"/>
        </w:rPr>
        <w:t>الشريعة</w:t>
      </w:r>
      <w:r>
        <w:rPr>
          <w:rtl/>
          <w:cs/>
          <w:lang w:val="ar_AE" w:bidi="ar_AE"/>
        </w:rPr>
        <w:t>". ويمكنكم تلخيص هذه الكلمات الثلاث والتحدث فقط عن وصايا الرب لشعبه. ولمزيد من المعلومات عن الوصايا والفرائض والأحكام والشريعة، راجعوا قاموس الكلمات الرئيسية. استخدموا الكلمات أو العبارات نفسها التي استخدمتموها في المقاطع السابقة للإشارة إلى الوصايا والفرائض والأحكام.</w:t>
      </w:r>
    </w:p>
    <w:p>
      <w:pPr>
        <w:bidi/>
      </w:pPr>
      <w:r>
        <w:rPr>
          <w:rtl/>
          <w:cs/>
          <w:lang w:val="ar_AE" w:bidi="ar_AE"/>
        </w:rPr>
      </w:r>
      <w:r>
        <w:rPr>
          <w:rtl/>
          <w:cs/>
          <w:lang w:val="ar_AE" w:bidi="ar_AE"/>
        </w:rPr>
        <w:t xml:space="preserve">ويطلب سليمان أن يقضي الرب (يهوه) بالعدل </w:t>
      </w:r>
      <w:r>
        <w:rPr>
          <w:b/>
          <w:rtl/>
          <w:cs/>
          <w:lang w:val="ar_AE" w:bidi="ar_AE"/>
        </w:rPr>
        <w:t>للإسرائيليين</w:t>
      </w:r>
      <w:r>
        <w:rPr>
          <w:rtl/>
          <w:cs/>
          <w:lang w:val="ar_AE" w:bidi="ar_AE"/>
        </w:rPr>
        <w:t>، أو أن يعامل الإسرائيليين معاملة عادلة. العدل هو عندما يعامل شخص ما شخصًا آخر بالإنصاف وفقًا للقانون. ولمزيد من المعلومات عن العدل، راجعوا قاموس الكلمات الرئيسية. استخدموا الكلمة أو العبارة نفسها التي استخدمتموها في المقاطع السابقة للإشارة إلى العدل.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8:62–66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٨: ٦٢–٦٦ واحفظوه في قلوبكم.</w:t>
      </w:r>
    </w:p>
    <w:p>
      <w:pPr>
        <w:bidi/>
      </w:pPr>
      <w:r>
        <w:rPr>
          <w:rtl/>
          <w:cs/>
          <w:lang w:val="ar_AE" w:bidi="ar_AE"/>
        </w:rPr>
      </w:r>
      <w:r>
        <w:rPr>
          <w:rtl/>
          <w:cs/>
          <w:lang w:val="ar_AE" w:bidi="ar_AE"/>
        </w:rPr>
        <w:t>استمعوا إلى النسخة الصوتية من سفر الملوك الأول ٨: ٦٢–٦٦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ملوك ٨: ٦٢–٦٦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المقطع السابق، بارك الملك سليمان بني إسرائيل لأنه أراد أن تستمر العلاقة الصالحة بين الرب (يهوه) وبني إسرائيل. وفي هذا المقطع، يواصل سليمان وبنو إسرائيل الاحتفال بالرب (يهوه) في الهيكل الجديد. ويقدّم سليمان وبنو إسرائيل ذبائح كثيرة للرب (يهوه)، ويحتفلون بعيد. وفي نهاية أسبوعين، يعود جميع بني إسرائيل إلى بيوتهم فرحين.</w:t>
      </w:r>
    </w:p>
    <w:p>
      <w:pPr>
        <w:bidi/>
      </w:pPr>
      <w:r>
        <w:rPr>
          <w:rtl/>
          <w:cs/>
          <w:lang w:val="ar_AE" w:bidi="ar_AE"/>
        </w:rPr>
      </w:r>
      <w:r>
        <w:rPr>
          <w:rtl/>
          <w:cs/>
          <w:lang w:val="ar_AE" w:bidi="ar_AE"/>
        </w:rPr>
        <w:t>يبدأ هذا المقطع مباشرة بعد أن بارك سليمان بني إسرائيل في المقطع السابق. ويقدّم سليمان وبنو إسرائيل ذبائح كثيرة للرب (يهوه) في حضرته. وتذكّروا أن الهيكل هو المكان الذي قال الرب (يهوه) إن حضوره سيكون فيه. ويقدّم سليمان وبنو إسرائيل للرب (يهوه) هناك في الهيكل ذبائح سلام. وكان الناس يقدّمون ذبائح السلام أو ذبائح الشركة ليُظهروا أنهم يريدون أن تكون لهم علاقة صالحة مع الرب (يهوه)، وللاحتفال بعلاقتهم معه. وكان الناس يحرقون الشحم تمامًا وأجزاء معينة من الحيوان ليُظهروا أنهم قدّموا تلك الأجزاء لله. ثم كان الشعب والكهنة يطبخون بقية اللحم ويأكلونه. وفي ذبائح السلام، يقدّم سليمان وبنو إسرائيل ٢٢٬٠٠٠ من البقر، وقد يشمل ذلك الحيوانات من الذكور والإناث، وكذلك الحيوانات البالغة والصغيرة. والماشية هي حيوانات مثل الثيران والأبقار.</w:t>
      </w:r>
    </w:p>
    <w:p>
      <w:pPr>
        <w:bidi/>
      </w:pPr>
      <w:r>
        <w:rPr>
          <w:rtl/>
          <w:cs/>
          <w:lang w:val="ar_AE" w:bidi="ar_AE"/>
        </w:rPr>
      </w:r>
      <w:r>
        <w:rPr>
          <w:rtl/>
          <w:cs/>
          <w:lang w:val="ar_AE" w:bidi="ar_AE"/>
        </w:rPr>
        <w:t xml:space="preserve">توقفوا هنا وانظروا كمجموعة إلى صورة لثور وبقرة. أوقِفوا الاستماع إلى هذا التسجيل الصوتي هنا. </w:t>
      </w:r>
    </w:p>
    <w:p>
      <w:pPr>
        <w:bidi/>
      </w:pPr>
      <w:r>
        <w:rPr>
          <w:rtl/>
          <w:cs/>
          <w:lang w:val="ar_AE" w:bidi="ar_AE"/>
        </w:rPr>
      </w:r>
      <w:r>
        <w:rPr>
          <w:rtl/>
          <w:cs/>
          <w:lang w:val="ar_AE" w:bidi="ar_AE"/>
        </w:rPr>
        <w:t>ويقدّم سليمان وبنو إسرائيل أيضًا ١٢٠٬٠٠٠ من الخراف والماعز. وكانت البقر والخراف والماعز كلها لتقديم ذبائح السلام. ويقدّم سليمان وبنو إسرائيل هذه الذبائح لتكريس الهيكل أو لاستخدامه للمرة الأولى.</w:t>
      </w:r>
    </w:p>
    <w:p>
      <w:pPr>
        <w:bidi/>
      </w:pPr>
      <w:r>
        <w:rPr>
          <w:rtl/>
          <w:cs/>
          <w:lang w:val="ar_AE" w:bidi="ar_AE"/>
        </w:rPr>
      </w:r>
      <w:r>
        <w:rPr>
          <w:rtl/>
          <w:cs/>
          <w:lang w:val="ar_AE" w:bidi="ar_AE"/>
        </w:rPr>
        <w:t xml:space="preserve">توقفوا هنا وانظروا كمجموعة إلى صورة لخروف وماعز. أوقِفوا الاستماع إلى هذا التسجيل الصوتي هنا. </w:t>
      </w:r>
    </w:p>
    <w:p>
      <w:pPr>
        <w:bidi/>
      </w:pPr>
      <w:r>
        <w:rPr>
          <w:rtl/>
          <w:cs/>
          <w:lang w:val="ar_AE" w:bidi="ar_AE"/>
        </w:rPr>
      </w:r>
      <w:r>
        <w:rPr>
          <w:rtl/>
          <w:cs/>
          <w:lang w:val="ar_AE" w:bidi="ar_AE"/>
        </w:rPr>
        <w:t>وفي اليوم نفسه الذي يكرّس فيه سليمان وبنو إسرائيل الهيكل، يقدّس سليمان أيضًا جزءًا من الهيكل. ويجعل سليمان الجزء الأوسط من ساحة الهيكل "مقدسًا" أو صالحًا للعبادة. وربما كان هذا الجزء هو دار الكهنة أو الدار الداخلية.</w:t>
      </w:r>
    </w:p>
    <w:p>
      <w:pPr>
        <w:bidi/>
      </w:pPr>
      <w:r>
        <w:rPr>
          <w:rtl/>
          <w:cs/>
          <w:lang w:val="ar_AE" w:bidi="ar_AE"/>
        </w:rPr>
      </w:r>
      <w:r>
        <w:rPr>
          <w:rtl/>
          <w:cs/>
          <w:lang w:val="ar_AE" w:bidi="ar_AE"/>
        </w:rPr>
        <w:t xml:space="preserve">أوقِفوا هنا وانظروا كمجموعة إلى رسم توضيحي للهيكل. ابحثوا عن الدار الداخلية. أوقِفوا الاستماع إلى هذا التسجيل الصوتي هنا. </w:t>
      </w:r>
    </w:p>
    <w:p>
      <w:pPr>
        <w:bidi/>
      </w:pPr>
      <w:r>
        <w:rPr>
          <w:rtl/>
          <w:cs/>
          <w:lang w:val="ar_AE" w:bidi="ar_AE"/>
        </w:rPr>
      </w:r>
      <w:r>
        <w:rPr>
          <w:rtl/>
          <w:cs/>
          <w:lang w:val="ar_AE" w:bidi="ar_AE"/>
        </w:rPr>
        <w:t>ويجعل سليمان هذه المنطقة مقدسة لأن بني إسرائيل يحتاجون إلى مساحة أكبر لتقديم ذبائحهم. فقد أحضر بنو إسرائيل ذبائح كثيرة جدًا لدرجة أن الكهنة لم يستطيعوا وضع جميع الذبائح على مذبح الذبائح النحاسي. فالمذبح النحاسي صغير جدًا! ولذلك، من المحتمل أن الكهنة صنعوا بعض المذابح المؤقتة في المكان المقدس في الساحة لتقديم أنواع الذبائح المختلفة.</w:t>
      </w:r>
    </w:p>
    <w:p>
      <w:pPr>
        <w:bidi/>
      </w:pPr>
      <w:r>
        <w:rPr>
          <w:rtl/>
          <w:cs/>
          <w:lang w:val="ar_AE" w:bidi="ar_AE"/>
        </w:rPr>
      </w:r>
      <w:r>
        <w:rPr>
          <w:rtl/>
          <w:cs/>
          <w:lang w:val="ar_AE" w:bidi="ar_AE"/>
        </w:rPr>
        <w:t xml:space="preserve">أوقِفوا هنا وانظروا كمجموعة إلى صورة للمذبح النحاسي. ما نوع الأماكن الخاصة التي يستخدمها الناس في ثقافتكم لتقديم الهدايا للآلهة؟ متى يخصص الناس أماكن مؤقتة أو إضافية لتقديم الهدايا؟ وكيف يجهّز الناس هذه الأماكن الخاصة لتكون جاهزة لاستخدام الآخرين؟ أوقِفوا الاستماع إلى هذا التسجيل الصوتي هنا. </w:t>
      </w:r>
    </w:p>
    <w:p>
      <w:pPr>
        <w:bidi/>
      </w:pPr>
      <w:r>
        <w:rPr>
          <w:rtl/>
          <w:cs/>
          <w:lang w:val="ar_AE" w:bidi="ar_AE"/>
        </w:rPr>
      </w:r>
      <w:r>
        <w:rPr>
          <w:rtl/>
          <w:cs/>
          <w:lang w:val="ar_AE" w:bidi="ar_AE"/>
        </w:rPr>
        <w:t>هناك المحرقات، وهي الحيوانات التي يقطعها الناس ويحرقونها على المذبح. وهناك أيضًا تقدِمات الحبوب، وهي حبوب كان الناس يخلطونها مع التوابل ذات الرائحة الطيبة والزيت. وكان الكهنة يحرقون خليط الحبوب هذا على مذبح. وكان الكهنة يحرقون أيضًا شحم ذبائح السلام على المذبح. وكانت قطع الشحم تشمل الأعضاء الداخلية والشحم الموجود على الأعضاء.</w:t>
      </w:r>
    </w:p>
    <w:p>
      <w:pPr>
        <w:bidi/>
      </w:pPr>
      <w:r>
        <w:rPr>
          <w:rtl/>
          <w:cs/>
          <w:lang w:val="ar_AE" w:bidi="ar_AE"/>
        </w:rPr>
      </w:r>
      <w:r>
        <w:rPr>
          <w:rtl/>
          <w:cs/>
          <w:lang w:val="ar_AE" w:bidi="ar_AE"/>
        </w:rPr>
        <w:t>وهكذا، يحتفل الملك سليمان مع جميع شعب إسرائيل بالعيد. ونعرف من وقت السنة أن هذا كان عيد المظال. وتذكّروا أن هذا كان العيد الذي كان فيه بنو إسرائيل يتذكرون كيف اعتنى الله بهم أثناء سفرهم وإقامتهم في الخيام بدلًا من البيوت الدائمة. وكان هذا عيدًا سنويًا يجتمع فيه جميع بني إسرائيل في مكان العبادة للاحتفال. ويأتي بنو إسرائيل من جميع أنحاء أرض إسرائيل. ويأتي الإسرائيليون من أقصى الشمال، من مدخل حماة. وربما كان هذا المكان ممرًا عبر الجبال أو مدينة تبعد نحو ٢٩٠ كيلومترًا إلى الشمال من أورشليم. وكانت هذه المنطقة هي الحد الشمالي للأرض التي وعد الرب (يهوه) أن يعطيها لبني إسرائيل.</w:t>
      </w:r>
    </w:p>
    <w:p>
      <w:pPr>
        <w:bidi/>
      </w:pPr>
      <w:r>
        <w:rPr>
          <w:rtl/>
          <w:cs/>
          <w:lang w:val="ar_AE" w:bidi="ar_AE"/>
        </w:rPr>
      </w:r>
      <w:r>
        <w:rPr>
          <w:rtl/>
          <w:cs/>
          <w:lang w:val="ar_AE" w:bidi="ar_AE"/>
        </w:rPr>
        <w:t xml:space="preserve">توقفوا هنا وانظروا كمجموعة إلى خريطة إسرائيل. ابحثوا عن مدخل حماة. أوقِفوا الاستماع إلى هذا التسجيل الصوتي هنا. </w:t>
      </w:r>
    </w:p>
    <w:p>
      <w:pPr>
        <w:bidi/>
      </w:pPr>
      <w:r>
        <w:rPr>
          <w:rtl/>
          <w:cs/>
          <w:lang w:val="ar_AE" w:bidi="ar_AE"/>
        </w:rPr>
      </w:r>
      <w:r>
        <w:rPr>
          <w:rtl/>
          <w:cs/>
          <w:lang w:val="ar_AE" w:bidi="ar_AE"/>
        </w:rPr>
        <w:t>ويأتي الإسرائيليون أيضًا من أقصى الجنوب، من "وادي" أو نهر مصر. والوادي هو وادٍ أو منخفض عميق يكون جافًا عادةً في موسم الجفاف، ولكنه يمتلئ بالمياه الجارية في موسم الأمطار. وربما كان هذا هو وادي العريش، الذي يبعد نحو ١٥٠ كيلومترًا إلى الجنوب الغربي من أورشليم. وكانت هذه المنطقة هي الحد الجنوبي للأرض التي وعد الرب (يهوه) أن يعطيها لبني إسرائيل.</w:t>
      </w:r>
    </w:p>
    <w:p>
      <w:pPr>
        <w:bidi/>
      </w:pPr>
      <w:r>
        <w:rPr>
          <w:rtl/>
          <w:cs/>
          <w:lang w:val="ar_AE" w:bidi="ar_AE"/>
        </w:rPr>
      </w:r>
      <w:r>
        <w:rPr>
          <w:rtl/>
          <w:cs/>
          <w:lang w:val="ar_AE" w:bidi="ar_AE"/>
        </w:rPr>
        <w:t xml:space="preserve">توقفوا هنا وانظروا كمجموعة إلى خريطة إسرائيل. ابحثوا عن وادي العريش. وانظروا أيضًا إلى صورة لوادٍ. أوقِفوا الاستماع إلى هذا التسجيل الصوتي هنا. </w:t>
      </w:r>
    </w:p>
    <w:p>
      <w:pPr>
        <w:bidi/>
      </w:pPr>
      <w:r>
        <w:rPr>
          <w:rtl/>
          <w:cs/>
          <w:lang w:val="ar_AE" w:bidi="ar_AE"/>
        </w:rPr>
      </w:r>
      <w:r>
        <w:rPr>
          <w:rtl/>
          <w:cs/>
          <w:lang w:val="ar_AE" w:bidi="ar_AE"/>
        </w:rPr>
        <w:t>ويحتفل بنو إسرائيل لمدة أسبوعين. ومن المحتمل أن يكون بنو إسرائيل قد كرّسوا الهيكل خلال الأيام السبعة الأولى. ثم احتفل بنو إسرائيل بعيد المظال خلال الأيام السبعة الأخرى. وفي نهاية تلك المدة، يُرسل الملك سليمان جميع بني إسرائيل إلى بيوتهم. ويبارك بنو إسرائيل الملك سليمان أولًا. وفي ذلك الوقت، كان الناس غالبًا يباركون بعضهم بعضًا عند توديع بعضهم بعضًا. ثم يسافر بنو إسرائيل إلى بيوتهم. ويفرح بنو إسرائيل بسبب ما فعله الرب (يهوه) من أجل داود ومن أجل بني إسرائيل. وتذكّروا أن الرب (يهوه) وعد داود بأن ابن داود سيبني الهيكل. وقد بنى سليمان الهيكل الجميل، تمامًا كما وعد الرب (يهوه)!</w:t>
      </w:r>
    </w:p>
    <w:p>
      <w:pPr>
        <w:bidi/>
      </w:pPr>
      <w:r>
        <w:rPr>
          <w:rtl/>
          <w:cs/>
          <w:lang w:val="ar_AE" w:bidi="ar_AE"/>
        </w:rPr>
      </w:r>
      <w:r>
        <w:rPr>
          <w:rtl/>
          <w:cs/>
          <w:lang w:val="ar_AE" w:bidi="ar_AE"/>
        </w:rPr>
        <w:t>توقَّفوا هنا وناقشوا هذا السؤال معًا: كيف تودّعون بعضكم بعضًا في ثقافتكم؟ وكيف تودّعون قائدًا بطريقة محترمة؟ وما أنواع التحيات أو عبارات الوداع الخاصة التي تقولونها في أوقات الاحتفال؟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ملوك ٨: ٦٢–٦٦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تقوم المجموعة بتصوير هذا المقطع. </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b/>
          <w:rtl/>
          <w:cs/>
          <w:lang w:val="ar_AE" w:bidi="ar_AE"/>
        </w:rPr>
        <w:t>في المشهد الأول:</w:t>
      </w:r>
      <w:r>
        <w:rPr>
          <w:rtl/>
          <w:cs/>
          <w:lang w:val="ar_AE" w:bidi="ar_AE"/>
        </w:rPr>
        <w:t xml:space="preserve"> يقدّم الملك سليمان وبنو إسرائيل حيوانات كثيرة ذبائح سلام لتكريس الهيكل.</w:t>
      </w:r>
    </w:p>
    <w:p>
      <w:pPr>
        <w:bidi/>
      </w:pPr>
      <w:r>
        <w:rPr>
          <w:rtl/>
          <w:cs/>
          <w:lang w:val="ar_AE" w:bidi="ar_AE"/>
        </w:rPr>
      </w:r>
      <w:r>
        <w:rPr>
          <w:b/>
          <w:rtl/>
          <w:cs/>
          <w:lang w:val="ar_AE" w:bidi="ar_AE"/>
        </w:rPr>
        <w:t>في المشهد الثاني:</w:t>
      </w:r>
      <w:r>
        <w:rPr>
          <w:rtl/>
          <w:cs/>
          <w:lang w:val="ar_AE" w:bidi="ar_AE"/>
        </w:rPr>
        <w:t xml:space="preserve"> يقدّس الملك سليمان جزءًا من ساحة الهيكل لجميع التقدمات.</w:t>
      </w:r>
    </w:p>
    <w:p>
      <w:pPr>
        <w:bidi/>
      </w:pPr>
      <w:r>
        <w:rPr>
          <w:rtl/>
          <w:cs/>
          <w:lang w:val="ar_AE" w:bidi="ar_AE"/>
        </w:rPr>
      </w:r>
      <w:r>
        <w:rPr>
          <w:b/>
          <w:rtl/>
          <w:cs/>
          <w:lang w:val="ar_AE" w:bidi="ar_AE"/>
        </w:rPr>
        <w:t>في المشهد الثالث:</w:t>
      </w:r>
      <w:r>
        <w:rPr>
          <w:rtl/>
          <w:cs/>
          <w:lang w:val="ar_AE" w:bidi="ar_AE"/>
        </w:rPr>
        <w:t xml:space="preserve"> يحتفل الملك سليمان وبنو إسرائيل لمدة ١٤ يومًا.</w:t>
      </w:r>
    </w:p>
    <w:p>
      <w:pPr>
        <w:bidi/>
      </w:pPr>
      <w:r>
        <w:rPr>
          <w:rtl/>
          <w:cs/>
          <w:lang w:val="ar_AE" w:bidi="ar_AE"/>
        </w:rPr>
      </w:r>
      <w:r>
        <w:rPr>
          <w:b/>
          <w:rtl/>
          <w:cs/>
          <w:lang w:val="ar_AE" w:bidi="ar_AE"/>
        </w:rPr>
        <w:t>في المشهد الرابع:</w:t>
      </w:r>
      <w:r>
        <w:rPr>
          <w:rtl/>
          <w:cs/>
          <w:lang w:val="ar_AE" w:bidi="ar_AE"/>
        </w:rPr>
        <w:t xml:space="preserve"> في نهاية الاحتفال، يُرسل الملك سليمان بني إسرائيل إلى بيوتهم.</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 xml:space="preserve">بنو إسرائيل </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داود، عبد الرب (يهوه)</w:t>
      </w:r>
    </w:p>
    <w:p>
      <w:pPr>
        <w:pStyle w:val="ListBullet"/>
        <w:bidi/>
        <w:spacing w:line="240" w:lineRule="auto"/>
        <w:ind w:left="720"/>
      </w:pPr>
      <w:r>
        <w:rPr>
          <w:rtl/>
          <w:cs/>
          <w:lang w:val="ar_AE" w:bidi="ar_AE"/>
        </w:rPr>
      </w:r>
      <w:r>
        <w:rPr>
          <w:rtl/>
          <w:cs/>
          <w:lang w:val="ar_AE" w:bidi="ar_AE"/>
        </w:rPr>
        <w:t>والكهنة</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المشهد الأول، يقدّم الملك سليمان وبنو إسرائيل ذبائح أمام الرب (يهوه). وتذكّروا أنه عندما يقدّم شخص ذبيحة "أمام الرب (يهوه)"، فقد يعني ذلك أنه يقدّم الذبيحة للرب (يهوه) وفي حضرته أيضًا، أي في الهيكل. وفي الجملة التالية، يقول راوي القصة إن سليمان يقدّم حيوانات كثيرة ذبائح سلامة. ومن المحتمل أن الراوي يقصد أن الملك سليمان وجميع بني إسرائيل يقدّمون هذه الحيوانات، لأنه يقول بعد ذلك إن هذه هي الطريقة التي يكرّس بها الملك سليمان وبنو إسرائيل الهيكل.</w:t>
      </w:r>
    </w:p>
    <w:p>
      <w:pPr>
        <w:bidi/>
      </w:pPr>
      <w:r>
        <w:rPr>
          <w:rtl/>
          <w:cs/>
          <w:lang w:val="ar_AE" w:bidi="ar_AE"/>
        </w:rPr>
      </w:r>
      <w:r>
        <w:rPr>
          <w:rtl/>
          <w:cs/>
          <w:lang w:val="ar_AE" w:bidi="ar_AE"/>
        </w:rPr>
        <w:t>ويقدّم الملك سليمان وبنو إسرائيل ٢٢٬٠٠٠ من البقر و١٢٠٬٠٠٠ من الخراف والماعز ذبائح سلام أو ذبائح شركة. ومع أن الراوي لا يذكر الكهنة هنا، فمن المحتمل أن الكهنة واللاويين هم الذين يقدّمون الحيوانات ذبائح. وكان الشعب يساعد في تجهيز الحيوانات، لكن بعض أجزاء العمل كانت من مسؤولية الكهنة. ويقول الراوي إن سليمان يقوم بأمور مثل تقديم الذبائح وتكريس الهيكل. ومن المحتمل أن يكون هناك أشخاص يساعدونه على القيام بهذه الأمور، لكن سليمان كان الملك والمسؤول عن كل شيء. ومع أن الراوي لا يذكر الكهنة في هذا المقطع، فإننا نعرف من القصص السابقة أن الكهنة كانوا موجودين أيضًا.</w:t>
      </w:r>
    </w:p>
    <w:p>
      <w:pPr>
        <w:bidi/>
      </w:pPr>
      <w:r>
        <w:rPr>
          <w:rtl/>
          <w:cs/>
          <w:lang w:val="ar_AE" w:bidi="ar_AE"/>
        </w:rPr>
      </w:r>
      <w:r>
        <w:rPr>
          <w:rtl/>
          <w:cs/>
          <w:lang w:val="ar_AE" w:bidi="ar_AE"/>
        </w:rPr>
        <w:t xml:space="preserve">توقّفوا هنا وناقشوا هذا السؤال معًا: احكوا قصة عن قائد قام بأمور كثيرة في مجتمعكم. متى تذكرون جميع الأشخاص الذين ساعدوا القائد، ومتى تتحدثون فقط عن الطريقة التي قاد بها القائد؟ أوقِفوا الاستماع إلى هذا التسجيل الصوتي هنا. </w:t>
      </w:r>
    </w:p>
    <w:p>
      <w:pPr>
        <w:bidi/>
      </w:pPr>
      <w:r>
        <w:rPr>
          <w:rtl/>
          <w:cs/>
          <w:lang w:val="ar_AE" w:bidi="ar_AE"/>
        </w:rPr>
      </w:r>
      <w:r>
        <w:rPr>
          <w:rtl/>
          <w:cs/>
          <w:lang w:val="ar_AE" w:bidi="ar_AE"/>
        </w:rPr>
        <w:t>ويقدّم الملك سليمان وبنو إسرائيل البقر والخراف والماعز لتكريس الهيكل. وهنا، تعني كلمة "يكرّس" أن يستخدموا الشيء للمرة الأولى.</w:t>
      </w:r>
    </w:p>
    <w:p>
      <w:pPr>
        <w:bidi/>
      </w:pPr>
      <w:r>
        <w:rPr>
          <w:rtl/>
          <w:cs/>
          <w:lang w:val="ar_AE" w:bidi="ar_AE"/>
        </w:rPr>
      </w:r>
      <w:r>
        <w:rPr>
          <w:rtl/>
          <w:cs/>
          <w:lang w:val="ar_AE" w:bidi="ar_AE"/>
        </w:rPr>
        <w:t xml:space="preserve">توقّفوا هنا وناقشوا هذا السؤال كمجموعة: احكوا قصة عن وقت أنهى فيه مجتمعكم بناء مبنى جديد له غرض محدد، مثل كنيسة أو مدرسة. كيف احتفلتم بإمكانية استخدام المبنى لهذا الغرض للمرة الأولى؟ كيف تتحدثون عن الطريقة التي يحتفل بها الناس عندما يستطيعون استخدام شيء للمرة الأولى؟ أوقِفوا الاستماع إلى هذا التسجيل الصوتي هنا. </w:t>
      </w:r>
    </w:p>
    <w:p>
      <w:pPr>
        <w:bidi/>
      </w:pPr>
      <w:r>
        <w:rPr>
          <w:rtl/>
          <w:cs/>
          <w:lang w:val="ar_AE" w:bidi="ar_AE"/>
        </w:rPr>
      </w:r>
      <w:r>
        <w:rPr>
          <w:rtl/>
          <w:cs/>
          <w:lang w:val="ar_AE" w:bidi="ar_AE"/>
        </w:rPr>
        <w:t>ويحدث المشهد الثاني في اليوم نفسه. ويقدّس الملك سليمان جزءًا من ساحة الهيكل. وتعني كلمة "يقدّس" أن يجعل الشيء مقدسًا أو صالحًا للعبادة. ويقدّس سليمان هذا الجزء من ساحة الهيكل لتوفير مساحة أكبر للذبائح والتقدمات. وعادةً، كان الكهنة يقدّمون الذبائح على المذبح النحاسي. لكن المذبح كان صغيرًا جدًا بحيث لا يتسع لجميع الذبائح. لذلك يقدّس سليمان جزءًا من ساحة الهيكل. ومن المحتمل أن سليمان أقام طقسًا لتجهيز ذلك الجزء من الساحة، ثم أقام الكهنة هناك بعض المذابح المؤقتة.</w:t>
      </w:r>
    </w:p>
    <w:p>
      <w:pPr>
        <w:bidi/>
      </w:pPr>
      <w:r>
        <w:rPr>
          <w:rtl/>
          <w:cs/>
          <w:lang w:val="ar_AE" w:bidi="ar_AE"/>
        </w:rPr>
      </w:r>
      <w:r>
        <w:rPr>
          <w:rtl/>
          <w:cs/>
          <w:lang w:val="ar_AE" w:bidi="ar_AE"/>
        </w:rPr>
        <w:t>ويقول راوي القصة إن سليمان بعد ذلك يقدّم المحرقات وتقدمات الحبوب وقطع الشحم من ذبائح السلام في ذلك الجزء من الساحة. ومن الممكن أن يكون سليمان قد ساعد في تقديم التقدمات، لكن من المحتمل أن الكهنة واللاويين قاموا بمعظم العمل، لأن ذلك كان من مسؤوليتهم.</w:t>
      </w:r>
    </w:p>
    <w:p>
      <w:pPr>
        <w:bidi/>
      </w:pPr>
      <w:r>
        <w:rPr>
          <w:rtl/>
          <w:cs/>
          <w:lang w:val="ar_AE" w:bidi="ar_AE"/>
        </w:rPr>
      </w:r>
      <w:r>
        <w:rPr>
          <w:rtl/>
          <w:cs/>
          <w:lang w:val="ar_AE" w:bidi="ar_AE"/>
        </w:rPr>
        <w:t>في المشهد الثالث، يذكّرنا الراوي بأن سليمان وبني إسرائيل يحتفلون أيضًا بالعيد في ذلك الوقت. وتذكّروا أنه مع أن الراوي لا يذكر اسم العيد، فإننا نعرف أنه عيد المظال بسبب وقت السنة الذي تحدث فيه هذه القصة. وكان هذا وقتًا معتادًا لاجتماع بني إسرائيل، ولذلك اجتمع الإسرائيليون من جميع أنحاء إسرائيل. ويقول الراوي إن الناس جاءوا حتى من الحدود الشمالية والجنوبية، ليُظهر أن الناس جاءوا من جميع أنحاء إسرائيل.</w:t>
      </w:r>
    </w:p>
    <w:p>
      <w:pPr>
        <w:bidi/>
      </w:pPr>
      <w:r>
        <w:rPr>
          <w:rtl/>
          <w:cs/>
          <w:lang w:val="ar_AE" w:bidi="ar_AE"/>
        </w:rPr>
      </w:r>
      <w:r>
        <w:rPr>
          <w:rtl/>
          <w:cs/>
          <w:lang w:val="ar_AE" w:bidi="ar_AE"/>
        </w:rPr>
        <w:t xml:space="preserve">توقّفوا هنا وناقشوا هذا السؤال كمجموعة: أين تقع حدود أرض شعبكم؟ ما الأماكن الموجودة في أرضكم والأبعد عن المكان الذي تعيشون فيه؟ كيف تؤكدون في لغتكم أن الناس يأتون من كل مكان، حتى من الأماكن الأبعد؟ أوقِفوا الاستماع إلى هذا التسجيل الصوتي هنا. </w:t>
      </w:r>
    </w:p>
    <w:p>
      <w:pPr>
        <w:bidi/>
      </w:pPr>
      <w:r>
        <w:rPr>
          <w:rtl/>
          <w:cs/>
          <w:lang w:val="ar_AE" w:bidi="ar_AE"/>
        </w:rPr>
      </w:r>
      <w:r>
        <w:rPr>
          <w:rtl/>
          <w:cs/>
          <w:lang w:val="ar_AE" w:bidi="ar_AE"/>
        </w:rPr>
        <w:t>ويخبرنا الراوي أيضًا بمدة احتفال سليمان وبني إسرائيل في الهيكل. ويقول الراوي إن الإسرائيليين يحتفلون سبعة أيام وسبعة أيام أخرى، أي ١٤ يومًا في المجموع. ومن المحتمل أن هذا يعني أن بني إسرائيل كرّسوا الهيكل لمدة سبعة أيام، ثم احتفلوا بالعيد لمدة سبعة أيام أخرى. تشير بعض الترجمات إلى أن بني إسرائيل احتفلوا لمدة سبعة أيام، وليس 14 يومًا، لكن الأرجح أن بني إسرائيل احتفلوا لمدة 14 يومًا. لاحظوا كيف يقول الراوي إن الإسرائيليين يحتفلون بالعيد أمام "الرَّبِّ". إن إله الراوي هو يهوه أيضًا!</w:t>
      </w:r>
    </w:p>
    <w:p>
      <w:pPr>
        <w:bidi/>
      </w:pPr>
      <w:r>
        <w:rPr>
          <w:rtl/>
          <w:cs/>
          <w:lang w:val="ar_AE" w:bidi="ar_AE"/>
        </w:rPr>
      </w:r>
      <w:r>
        <w:rPr>
          <w:rtl/>
          <w:cs/>
          <w:lang w:val="ar_AE" w:bidi="ar_AE"/>
        </w:rPr>
        <w:t xml:space="preserve">توقّفوا هنا وناقشوا كمجموعة كيف تريدون ترجمة الطريقة التي يصف بها الراوي مدة احتفال سليمان وبني إسرائيل. كيف تتحدثون عن احتفال يحدث في جزأين؟ كيف تتحدثون عن المدة الكاملة للاحتفال؟ أوقِفوا الاستماع إلى هذا التسجيل الصوتي هنا. </w:t>
      </w:r>
    </w:p>
    <w:p>
      <w:pPr>
        <w:bidi/>
      </w:pPr>
      <w:r>
        <w:rPr>
          <w:rtl/>
          <w:cs/>
          <w:lang w:val="ar_AE" w:bidi="ar_AE"/>
        </w:rPr>
      </w:r>
      <w:r>
        <w:rPr>
          <w:rtl/>
          <w:cs/>
          <w:lang w:val="ar_AE" w:bidi="ar_AE"/>
        </w:rPr>
        <w:t>يحدث المشهد الرابع في نهاية العيد. ويسمّي الراوي هذا اليوم اليوم الثامن، وربما كان يقصد اليوم الثامن منذ بداية عيد المظال. وهكذا، يكون هذا في نهاية الأيام الأربعة عشر. ويُرسل الملك سليمان بني إسرائيل إلى بيوتهم. ويبارك بنو إسرائيل الملك سليمان أولًا. وقد يعني هذا أن بني إسرائيل يشكرون سليمان أو يطلبون من الله أن يصنع أمورًا صالحة من أجل سليمان. وهذه طريقة معتادة للتوديع.</w:t>
      </w:r>
    </w:p>
    <w:p>
      <w:pPr>
        <w:bidi/>
      </w:pPr>
      <w:r>
        <w:rPr>
          <w:rtl/>
          <w:cs/>
          <w:lang w:val="ar_AE" w:bidi="ar_AE"/>
        </w:rPr>
      </w:r>
      <w:r>
        <w:rPr>
          <w:rtl/>
          <w:cs/>
          <w:lang w:val="ar_AE" w:bidi="ar_AE"/>
        </w:rPr>
        <w:t>ثم يسافر الشعب إلى بيوتهم. ويكون الشعب فرحًا ومسرورًا في قلوبه، وهي طريقة أخرى للقول إن الشعب كان سعيدًا. ويفرح بنو إسرائيل بسبب ما فعله الرب (يهوه) من أجل داود عبده ومن أجل شعبه، أي بني إسرائيل. ومن المحتمل أن بني إسرائيل كانوا يتذكرون كيف فعل الرب (يهوه) ما وعد به داود، وجعل بني إسرائيل يبنون الهيكل الجميل.</w:t>
      </w:r>
    </w:p>
    <w:p>
      <w:pPr>
        <w:bidi/>
      </w:pPr>
      <w:r>
        <w:rPr>
          <w:rtl/>
          <w:cs/>
          <w:lang w:val="ar_AE" w:bidi="ar_AE"/>
        </w:rPr>
      </w:r>
      <w:r>
        <w:rPr>
          <w:rtl/>
          <w:cs/>
          <w:lang w:val="ar_AE" w:bidi="ar_AE"/>
        </w:rPr>
        <w:t xml:space="preserve">توقّفوا هنا وناقشوا هذا السؤال كمجموعة: احكوا قصة عن وقت احتفلتم فيه بأمر صالح مع مجتمعكم. كيف شعرتم بعد الاحتفال؟ ناقشوا كيف تريدون ترجمة الطريقة التي كان بها بنو إسرائيل سعداء وراضين بعمق بسبب الأمور الصالحة التي صنعها الرب (يهوه). أوقِفوا الاستماع إلى هذا التسجيل الصوتي هنا. </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ملوك ٨: ٦٢–٦٦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 xml:space="preserve">بنو إسرائيل </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داود، عبد الرب (يهوه)</w:t>
      </w:r>
    </w:p>
    <w:p>
      <w:pPr>
        <w:pStyle w:val="ListBullet"/>
        <w:bidi/>
        <w:spacing w:line="240" w:lineRule="auto"/>
        <w:ind w:left="720"/>
      </w:pPr>
      <w:r>
        <w:rPr>
          <w:rtl/>
          <w:cs/>
          <w:lang w:val="ar_AE" w:bidi="ar_AE"/>
        </w:rPr>
      </w:r>
      <w:r>
        <w:rPr>
          <w:rtl/>
          <w:cs/>
          <w:lang w:val="ar_AE" w:bidi="ar_AE"/>
        </w:rPr>
        <w:t>والكهنة</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ثم قدّم الملك سليمان وجميع شعب إسرائيل ذبائح للرب (يهوه). وكانت هذه الذبائح ذبائح سلامة للرب (يهوه). وكانت ذبائح السلامة ٢٢٬٠٠٠ من البقر و١٢٠٬٠٠٠ من الخراف والماعز. وهكذا، كرّس الملك سليمان وجميع بني إسرائيل هيكل الرب (يهوه).</w:t>
      </w:r>
    </w:p>
    <w:p>
      <w:pPr>
        <w:bidi/>
      </w:pPr>
      <w:r>
        <w:rPr>
          <w:rtl/>
          <w:cs/>
          <w:lang w:val="ar_AE" w:bidi="ar_AE"/>
        </w:rPr>
      </w:r>
      <w:r>
        <w:rPr>
          <w:rtl/>
          <w:cs/>
          <w:lang w:val="ar_AE" w:bidi="ar_AE"/>
        </w:rPr>
        <w:t>أوقفوا التمثيل. اسألوا الشخص الذي يؤدي دور واحد من بني إسرائيل: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"أنا أحترم الرب (يهوه) كثيرًا، ولذلك أريد أن أكرمه من خلال ذبائحي." أو </w:t>
      </w:r>
    </w:p>
    <w:p>
      <w:pPr>
        <w:pStyle w:val="ListBullet"/>
        <w:bidi/>
        <w:spacing w:line="240" w:lineRule="auto"/>
        <w:ind w:left="720"/>
      </w:pPr>
      <w:r>
        <w:rPr>
          <w:rtl/>
          <w:cs/>
          <w:lang w:val="ar_AE" w:bidi="ar_AE"/>
        </w:rPr>
      </w:r>
      <w:r>
        <w:rPr>
          <w:rtl/>
          <w:cs/>
          <w:lang w:val="ar_AE" w:bidi="ar_AE"/>
        </w:rPr>
        <w:t xml:space="preserve">"أريد أن تكون لي علاقة جيدة بالرب (يهوه)، وسأُظهر ذلك من خلال ذبيحة السلام التي أقدّمها." أو </w:t>
      </w:r>
    </w:p>
    <w:p>
      <w:pPr>
        <w:pStyle w:val="ListBullet"/>
        <w:bidi/>
        <w:spacing w:line="240" w:lineRule="auto"/>
        <w:ind w:left="720"/>
      </w:pPr>
      <w:r>
        <w:rPr>
          <w:rtl/>
          <w:cs/>
          <w:lang w:val="ar_AE" w:bidi="ar_AE"/>
        </w:rPr>
      </w:r>
      <w:r>
        <w:rPr>
          <w:rtl/>
          <w:cs/>
          <w:lang w:val="ar_AE" w:bidi="ar_AE"/>
        </w:rPr>
        <w:t>"إنه وقت رائع لشعبنا! لقد عملنا معًا لبناء الهيكل، والآن نحتفل بالرب (يهوه) معًا كشعب."</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وفي اليوم نفسه، قدّس الملك سليمان جزءًا من الساحة. وكان هذا الجزء هو المنطقة الوسطى من الساحة أمام بيت الرب (يهوه). وهناك، قدّم الملك سليمان المحرقات وتقدمات الحبوب وقطع الشحم من ذبائح السلامة. وقدّم سليمان الذبائح في الساحة لأن المذبح النحاسي الذي كان قائمًا أمام الرب (يهوه) لم يكن كبيرًا بما يكفي. فقد كان المذبح صغيرًا جدًا بحيث لا يتسع للمحرقات وتقدمات الحبوب وقطع الشحم من ذبائح السلامة.</w:t>
      </w:r>
    </w:p>
    <w:p>
      <w:pPr>
        <w:bidi/>
      </w:pPr>
      <w:r>
        <w:rPr>
          <w:rtl/>
          <w:cs/>
          <w:lang w:val="ar_AE" w:bidi="ar_AE"/>
        </w:rPr>
      </w:r>
      <w:r>
        <w:rPr>
          <w:rtl/>
          <w:cs/>
          <w:lang w:val="ar_AE" w:bidi="ar_AE"/>
        </w:rPr>
        <w:t>أوقفوا التمثيل. اسألوا الشخص الذي يؤدي دور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"أنا مندهش! لقد أحضر بنو إسرائيل تقدمات كثيرة جدًا، حتى إن المكان لم يعد يتسع لها!" أو "أنا سعيد جدًا لأن بني إسرائيل يريدون أن يكرموا الرب (يهوه) ويحتفلوا به بهذه الطريقة!" أو</w:t>
      </w:r>
    </w:p>
    <w:p>
      <w:pPr>
        <w:pStyle w:val="ListBullet"/>
        <w:bidi/>
        <w:spacing w:line="240" w:lineRule="auto"/>
        <w:ind w:left="720"/>
      </w:pPr>
      <w:r>
        <w:rPr>
          <w:rtl/>
          <w:cs/>
          <w:lang w:val="ar_AE" w:bidi="ar_AE"/>
        </w:rPr>
      </w:r>
      <w:r>
        <w:rPr>
          <w:rtl/>
          <w:cs/>
          <w:lang w:val="ar_AE" w:bidi="ar_AE"/>
        </w:rPr>
        <w:t xml:space="preserve">"أنا ممتن لأن الرب (يهوه) عاملنا بلطف شديد. أريد أن أُظهر مدى امتناني." أو </w:t>
      </w:r>
    </w:p>
    <w:p>
      <w:pPr>
        <w:pStyle w:val="ListBullet"/>
        <w:bidi/>
        <w:spacing w:line="240" w:lineRule="auto"/>
        <w:ind w:left="720"/>
      </w:pPr>
      <w:r>
        <w:rPr>
          <w:rtl/>
          <w:cs/>
          <w:lang w:val="ar_AE" w:bidi="ar_AE"/>
        </w:rPr>
      </w:r>
      <w:r>
        <w:rPr>
          <w:rtl/>
          <w:cs/>
          <w:lang w:val="ar_AE" w:bidi="ar_AE"/>
        </w:rPr>
        <w:t>"لقد قدّمنا ذبائح كثيرة طوال اليوم، وأنا متعب. لكنني متعب بطريقة جيدة، لأننا احتفلنا بالرب (يهوه) وعملنا على إكرامه."</w:t>
      </w:r>
    </w:p>
    <w:p>
      <w:pPr>
        <w:bidi/>
      </w:pPr>
      <w:r>
        <w:rPr>
          <w:rtl/>
          <w:cs/>
          <w:lang w:val="ar_AE" w:bidi="ar_AE"/>
        </w:rPr>
      </w:r>
      <w:r>
        <w:rPr>
          <w:rtl/>
          <w:cs/>
          <w:lang w:val="ar_AE" w:bidi="ar_AE"/>
        </w:rPr>
        <w:t>اسألوا الشخص الذي يؤدي دور الرب: "بمَ تشعر أو فيمَ تفكّر؟" قد يجيب بعبارات مثل:</w:t>
      </w:r>
    </w:p>
    <w:p>
      <w:pPr>
        <w:pStyle w:val="ListBullet"/>
        <w:bidi/>
        <w:spacing w:line="240" w:lineRule="auto"/>
        <w:ind w:left="720"/>
      </w:pPr>
      <w:r>
        <w:rPr>
          <w:rtl/>
          <w:cs/>
          <w:lang w:val="ar_AE" w:bidi="ar_AE"/>
        </w:rPr>
      </w:r>
      <w:r>
        <w:rPr>
          <w:rtl/>
          <w:cs/>
          <w:lang w:val="ar_AE" w:bidi="ar_AE"/>
        </w:rPr>
        <w:t>"أنا مسرور جدًا لأن شعبي يُظهرون أنهم يريدون أن تكون لهم علاقة جيدة بي. وأنا أريد ذلك أيضًا!" أو</w:t>
      </w:r>
    </w:p>
    <w:p>
      <w:pPr>
        <w:pStyle w:val="ListBullet"/>
        <w:bidi/>
        <w:spacing w:line="240" w:lineRule="auto"/>
        <w:ind w:left="720"/>
      </w:pPr>
      <w:r>
        <w:rPr>
          <w:rtl/>
          <w:cs/>
          <w:lang w:val="ar_AE" w:bidi="ar_AE"/>
        </w:rPr>
      </w:r>
      <w:r>
        <w:rPr>
          <w:rtl/>
          <w:cs/>
          <w:lang w:val="ar_AE" w:bidi="ar_AE"/>
        </w:rPr>
        <w:t xml:space="preserve">"يكرمني بنو إسرائيل كما وعدوا أن يفعلوا. وأنا أيضًا سأحميهم وأعتني بهم كما وعدتهم." أو </w:t>
      </w:r>
    </w:p>
    <w:p>
      <w:pPr>
        <w:pStyle w:val="ListBullet"/>
        <w:bidi/>
        <w:spacing w:line="240" w:lineRule="auto"/>
        <w:ind w:left="720"/>
      </w:pPr>
      <w:r>
        <w:rPr>
          <w:rtl/>
          <w:cs/>
          <w:lang w:val="ar_AE" w:bidi="ar_AE"/>
        </w:rPr>
      </w:r>
      <w:r>
        <w:rPr>
          <w:rtl/>
          <w:cs/>
          <w:lang w:val="ar_AE" w:bidi="ar_AE"/>
        </w:rPr>
        <w:t>"أحب أن أرى شعبي سعداء ويحتفلون معًا! أشعر بالسعادة عندما أراهم سعداء بهذه الطريقة!"</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وهكذا، احتفل الملك سليمان مع جميع بني إسرائيل بالعيد. وكان هناك جمع غفير من الناس. وجاء الناس من جميع أنحاء إسرائيل، من لبوة حماة في الشمال إلى الوادي الواقع عند حدود مصر في الجنوب. واحتفل بنو إسرائيل أمام الرب إلهنا لمدة أسبوع. ثم احتفلوا لمدة أسبوع آخر. وهكذا، احتفل بنو إسرائيل لمدة ١٤ يومًا في المجموع.</w:t>
      </w:r>
    </w:p>
    <w:p>
      <w:pPr>
        <w:bidi/>
      </w:pPr>
      <w:r>
        <w:rPr>
          <w:rtl/>
          <w:cs/>
          <w:lang w:val="ar_AE" w:bidi="ar_AE"/>
        </w:rPr>
      </w:r>
      <w:r>
        <w:rPr>
          <w:rtl/>
          <w:cs/>
          <w:lang w:val="ar_AE" w:bidi="ar_AE"/>
        </w:rPr>
        <w:t>أوقفوا التمثيل. اسألوا الشخص الذي يؤدي دور واحد من بني إسرائيل: "بمَ تشعر أو فيمَ تفكِّر؟" قد يجيب بعبارات مثل:</w:t>
      </w:r>
    </w:p>
    <w:p>
      <w:pPr>
        <w:pStyle w:val="ListBullet"/>
        <w:bidi/>
        <w:spacing w:line="240" w:lineRule="auto"/>
        <w:ind w:left="720"/>
      </w:pPr>
      <w:r>
        <w:rPr>
          <w:rtl/>
          <w:cs/>
          <w:lang w:val="ar_AE" w:bidi="ar_AE"/>
        </w:rPr>
      </w:r>
      <w:r>
        <w:rPr>
          <w:rtl/>
          <w:cs/>
          <w:lang w:val="ar_AE" w:bidi="ar_AE"/>
        </w:rPr>
        <w:t>"أنا مندهش لأن عددًا كبيرًا جدًا من شعبنا قد اجتمع هنا!" أو</w:t>
      </w:r>
    </w:p>
    <w:p>
      <w:pPr>
        <w:pStyle w:val="ListBullet"/>
        <w:bidi/>
        <w:spacing w:line="240" w:lineRule="auto"/>
        <w:ind w:left="720"/>
      </w:pPr>
      <w:r>
        <w:rPr>
          <w:rtl/>
          <w:cs/>
          <w:lang w:val="ar_AE" w:bidi="ar_AE"/>
        </w:rPr>
      </w:r>
      <w:r>
        <w:rPr>
          <w:rtl/>
          <w:cs/>
          <w:lang w:val="ar_AE" w:bidi="ar_AE"/>
        </w:rPr>
        <w:t xml:space="preserve">«أنا سعيد للغاية! لقد رأيت أصدقاء وأفرادًا من عائلتي يعيشون في أماكن أخرى من إسرائيل. وقد التقيت بأشخاص جدد، واحتفلنا معًا." أو </w:t>
      </w:r>
    </w:p>
    <w:p>
      <w:pPr>
        <w:pStyle w:val="ListBullet"/>
        <w:bidi/>
        <w:spacing w:line="240" w:lineRule="auto"/>
        <w:ind w:left="720"/>
      </w:pPr>
      <w:r>
        <w:rPr>
          <w:rtl/>
          <w:cs/>
          <w:lang w:val="ar_AE" w:bidi="ar_AE"/>
        </w:rPr>
      </w:r>
      <w:r>
        <w:rPr>
          <w:rtl/>
          <w:cs/>
          <w:lang w:val="ar_AE" w:bidi="ar_AE"/>
        </w:rPr>
        <w:t>"لن أنسى هذا الاحتفال أبدًا. سأحكي لأطفالي قصصًا عن مدى روعة هذا الوقت وفرحنا فيه."</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وفي اليوم التالي، أرسل الملك سليمان الشعب إلى بيوتهم. وطلب الشعب من الله أن يبارك سليمان. ثم عاد الشعب إلى بيوتهم. وكان الشعب فرحًا جدًا بسبب كل الأمور الصالحة التي صنعها الرب (يهوه) من أجل داود، عبد الرب (يهوه)، ومن أجل بني إسرائيل، شعب الرب (يهوه).</w:t>
      </w:r>
    </w:p>
    <w:p>
      <w:pPr>
        <w:bidi/>
      </w:pPr>
      <w:r>
        <w:rPr>
          <w:rtl/>
          <w:cs/>
          <w:lang w:val="ar_AE" w:bidi="ar_AE"/>
        </w:rPr>
      </w:r>
      <w:r>
        <w:rPr>
          <w:rtl/>
          <w:cs/>
          <w:lang w:val="ar_AE" w:bidi="ar_AE"/>
        </w:rPr>
        <w:t>أوقفوا التمثيل. اسألوا الشخص الذي يؤدي دور واحد من بني إسرائيل: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"أنا سعيد وممتن جدًا بسبب ما فعله الرب (يهوه)، حتى إنني أريد أن أتحدث عنه! سأذكّر الجميع بما فعله الرب (يهوه)! وسأحكي قصصًا لأطفالي وللأشخاص الذين يزورونني." أو </w:t>
      </w:r>
    </w:p>
    <w:p>
      <w:pPr>
        <w:pStyle w:val="ListBullet"/>
        <w:bidi/>
        <w:spacing w:line="240" w:lineRule="auto"/>
        <w:ind w:left="720"/>
      </w:pPr>
      <w:r>
        <w:rPr>
          <w:rtl/>
          <w:cs/>
          <w:lang w:val="ar_AE" w:bidi="ar_AE"/>
        </w:rPr>
      </w:r>
      <w:r>
        <w:rPr>
          <w:rtl/>
          <w:cs/>
          <w:lang w:val="ar_AE" w:bidi="ar_AE"/>
        </w:rPr>
        <w:t xml:space="preserve">"مع أن الاحتفال قد انتهى، فإنني لا أشعر بالحزن. لقد كان هذا وقتًا صالحًا لشعبنا، وأرجو أن نحتفل بالرب (يهوه) مرة أخرى في المستقبل." أو </w:t>
      </w:r>
    </w:p>
    <w:p>
      <w:pPr>
        <w:pStyle w:val="ListBullet"/>
        <w:bidi/>
        <w:spacing w:line="240" w:lineRule="auto"/>
        <w:ind w:left="720"/>
      </w:pPr>
      <w:r>
        <w:rPr>
          <w:rtl/>
          <w:cs/>
          <w:lang w:val="ar_AE" w:bidi="ar_AE"/>
        </w:rPr>
      </w:r>
      <w:r>
        <w:rPr>
          <w:rtl/>
          <w:cs/>
          <w:lang w:val="ar_AE" w:bidi="ar_AE"/>
        </w:rPr>
        <w:t>"أمامي رحلة طويلة للعودة إلى البيت، لكنني سعيد جدًا لأنني جئت لأحتفل في الهيكل. أشعر بأنني مرتبط بشعبي. لقد رأينا بعضنا بعضًا وذكّرنا بعضنا بعضًا بمدى روعة إلهنا وصلاحه."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ملوك ٨: ٦٢–٦٦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يقدّم </w:t>
      </w:r>
      <w:r>
        <w:rPr>
          <w:b/>
          <w:rtl/>
          <w:cs/>
          <w:lang w:val="ar_AE" w:bidi="ar_AE"/>
        </w:rPr>
        <w:t>الملك</w:t>
      </w:r>
      <w:r>
        <w:rPr>
          <w:rtl/>
          <w:cs/>
          <w:lang w:val="ar_AE" w:bidi="ar_AE"/>
        </w:rPr>
        <w:t xml:space="preserve"> سليمان وجميع بني</w:t>
      </w:r>
      <w:r>
        <w:rPr>
          <w:b/>
          <w:rtl/>
          <w:cs/>
          <w:lang w:val="ar_AE" w:bidi="ar_AE"/>
        </w:rPr>
        <w:t xml:space="preserve"> إسرائيل</w:t>
      </w:r>
      <w:r>
        <w:rPr>
          <w:rtl/>
          <w:cs/>
          <w:lang w:val="ar_AE" w:bidi="ar_AE"/>
        </w:rPr>
        <w:t xml:space="preserve"> ذبائح للرب (</w:t>
      </w:r>
      <w:r>
        <w:rPr>
          <w:b/>
          <w:rtl/>
          <w:cs/>
          <w:lang w:val="ar_AE" w:bidi="ar_AE"/>
        </w:rPr>
        <w:t>يهوه</w:t>
      </w:r>
      <w:r>
        <w:rPr>
          <w:rtl/>
          <w:cs/>
          <w:lang w:val="ar_AE" w:bidi="ar_AE"/>
        </w:rPr>
        <w:t>). لمزيد من المعلومات عن كلمات الملك وإسرائيل ويهوه، ارجعوا إلى قاموس الكلمات الرئيسية. استخدموا الكلمات أو العبارات نفسها التي استخدمتموها في المقاطع السابقة لترجمة كلمات الملك وإسرائيل ويهوه.</w:t>
      </w:r>
    </w:p>
    <w:p>
      <w:pPr>
        <w:bidi/>
      </w:pPr>
      <w:r>
        <w:rPr>
          <w:rtl/>
          <w:cs/>
          <w:lang w:val="ar_AE" w:bidi="ar_AE"/>
        </w:rPr>
      </w:r>
      <w:r>
        <w:rPr>
          <w:b/>
          <w:rtl/>
          <w:cs/>
          <w:lang w:val="ar_AE" w:bidi="ar_AE"/>
        </w:rPr>
        <w:t>الذبيحة</w:t>
      </w:r>
      <w:r>
        <w:rPr>
          <w:rtl/>
          <w:cs/>
          <w:lang w:val="ar_AE" w:bidi="ar_AE"/>
        </w:rPr>
        <w:t xml:space="preserve"> عطية (تقدمة) لله. لمزيد من المعلومات عن كلمة ذبيحة، انظروا قاموس الكلمات الرئيسية. استخدموا الكلمة أو العبارة نفسها التي استخدمتموها في المقاطع السابقة لترجمة كلمة ذبيحة.</w:t>
      </w:r>
    </w:p>
    <w:p>
      <w:pPr>
        <w:bidi/>
      </w:pPr>
      <w:r>
        <w:rPr>
          <w:rtl/>
          <w:cs/>
          <w:lang w:val="ar_AE" w:bidi="ar_AE"/>
        </w:rPr>
      </w:r>
      <w:r>
        <w:rPr>
          <w:rtl/>
          <w:cs/>
          <w:lang w:val="ar_AE" w:bidi="ar_AE"/>
        </w:rPr>
        <w:t xml:space="preserve">يقدّم سليمان وبنو إسرائيل ثلاثة أنواع من الذبائح. النوع الأول من الذبائح هو </w:t>
      </w:r>
      <w:r>
        <w:rPr>
          <w:b/>
          <w:rtl/>
          <w:cs/>
          <w:lang w:val="ar_AE" w:bidi="ar_AE"/>
        </w:rPr>
        <w:t>ذبيحة السلامة أو ذبيحة الشركة</w:t>
      </w:r>
      <w:r>
        <w:rPr>
          <w:rtl/>
          <w:cs/>
          <w:lang w:val="ar_AE" w:bidi="ar_AE"/>
        </w:rPr>
        <w:t>. كان الناس يقدّمون ذبائح السلامة ليُظهروا أنهم يريدون أن تكون لهم شركة مع الرب (يهوه)، وليحتفلوا بعلاقتهم به. وكانوا يحرقون أجزاء معينة من شحم الحيوان ليقدّموها للرب (يهوه)، ثم يطبخون بقية اللحم ويأكلونه. لمزيد من المعلومات عن "ذبيحة السلامة أو ذبيحة الشركة"، ارجعوا إلى قاموس الكلمات الرئيسية. استخدموا الكلمة أو العبارة نفسها التي استخدمتموها في المقاطع السابقة لترجمة ذبيحة السلامة.</w:t>
      </w:r>
    </w:p>
    <w:p>
      <w:pPr>
        <w:bidi/>
      </w:pPr>
      <w:r>
        <w:rPr>
          <w:rtl/>
          <w:cs/>
          <w:lang w:val="ar_AE" w:bidi="ar_AE"/>
        </w:rPr>
      </w:r>
      <w:r>
        <w:rPr>
          <w:rtl/>
          <w:cs/>
          <w:lang w:val="ar_AE" w:bidi="ar_AE"/>
        </w:rPr>
        <w:t xml:space="preserve">والنوع الثاني من الذبائح هو </w:t>
      </w:r>
      <w:r>
        <w:rPr>
          <w:b/>
          <w:rtl/>
          <w:cs/>
          <w:lang w:val="ar_AE" w:bidi="ar_AE"/>
        </w:rPr>
        <w:t>المحرقة</w:t>
      </w:r>
      <w:r>
        <w:rPr>
          <w:rtl/>
          <w:cs/>
          <w:lang w:val="ar_AE" w:bidi="ar_AE"/>
        </w:rPr>
        <w:t>. عندما يقدّم شخص محرقة لله، فإنه يذبح حيوانًا ويحرق هذا الحيوان بالكامل على مذبح. للمزيد من المعلومات عن تقدمة المحرقة، راجعوا قاموس الكلمات الرئيسية. استخدموا الكلمة أو العبارة نفسها التي استخدمتموها في المقاطع السابقة للإشارة إلى ذبيحة المُحرقة.</w:t>
      </w:r>
    </w:p>
    <w:p>
      <w:pPr>
        <w:bidi/>
      </w:pPr>
      <w:r>
        <w:rPr>
          <w:rtl/>
          <w:cs/>
          <w:lang w:val="ar_AE" w:bidi="ar_AE"/>
        </w:rPr>
      </w:r>
      <w:r>
        <w:rPr>
          <w:rtl/>
          <w:cs/>
          <w:lang w:val="ar_AE" w:bidi="ar_AE"/>
        </w:rPr>
        <w:t>والنوع الثالث من الذبائح هو تقدمة الحبوب. وتكون تقدمة الحبوب عندما يُحضر الناس عطايا من الحبوب، مثل دقيق القمح، الذي كانوا يخلطونه أحيانًا بالزيت، ويقدّمونه للرب (يهوه) فعلًا من أفعال العبادة. وكان الكاهن يحرق التقدمة على المذبح، ليقدّمها رمزيًا لله.</w:t>
      </w:r>
    </w:p>
    <w:p>
      <w:pPr>
        <w:bidi/>
      </w:pPr>
      <w:r>
        <w:rPr>
          <w:rtl/>
          <w:cs/>
          <w:lang w:val="ar_AE" w:bidi="ar_AE"/>
        </w:rPr>
      </w:r>
      <w:r>
        <w:rPr>
          <w:rtl/>
          <w:cs/>
          <w:lang w:val="ar_AE" w:bidi="ar_AE"/>
        </w:rPr>
        <w:t xml:space="preserve">توقفوا هنا وتناقشوا معًا حول الكلمة أو العبارة التي ستستخدمونها للإشارة إلى </w:t>
      </w:r>
      <w:r>
        <w:rPr>
          <w:b/>
          <w:rtl/>
          <w:cs/>
          <w:lang w:val="ar_AE" w:bidi="ar_AE"/>
        </w:rPr>
        <w:t>تقدمة الحبوب (الدقيق)</w:t>
      </w:r>
      <w:r>
        <w:rPr>
          <w:rtl/>
          <w:cs/>
          <w:lang w:val="ar_AE" w:bidi="ar_AE"/>
        </w:rPr>
        <w:t xml:space="preserve">. ارجعوا إلى «قاموس الكلمات الرئيسية» لمزيد من المعلومات عن تقدمة الحبوب.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يقدّم </w:t>
      </w:r>
      <w:r>
        <w:rPr>
          <w:b/>
          <w:rtl/>
          <w:cs/>
          <w:lang w:val="ar_AE" w:bidi="ar_AE"/>
        </w:rPr>
        <w:t>سليمان</w:t>
      </w:r>
      <w:r>
        <w:rPr>
          <w:rtl/>
          <w:cs/>
          <w:lang w:val="ar_AE" w:bidi="ar_AE"/>
        </w:rPr>
        <w:t xml:space="preserve"> </w:t>
      </w:r>
      <w:r>
        <w:rPr>
          <w:b/>
          <w:rtl/>
          <w:cs/>
          <w:lang w:val="ar_AE" w:bidi="ar_AE"/>
        </w:rPr>
        <w:t>البقر</w:t>
      </w:r>
      <w:r>
        <w:rPr>
          <w:rtl/>
          <w:cs/>
          <w:lang w:val="ar_AE" w:bidi="ar_AE"/>
        </w:rPr>
        <w:t xml:space="preserve"> و</w:t>
      </w:r>
      <w:r>
        <w:rPr>
          <w:b/>
          <w:rtl/>
          <w:cs/>
          <w:lang w:val="ar_AE" w:bidi="ar_AE"/>
        </w:rPr>
        <w:t>الخراف</w:t>
      </w:r>
      <w:r>
        <w:rPr>
          <w:rtl/>
          <w:cs/>
          <w:lang w:val="ar_AE" w:bidi="ar_AE"/>
        </w:rPr>
        <w:t xml:space="preserve"> والماعز ذبائح للسلامة. وقد تشمل هذه المجموعة من البقر ذكور البقر وإناثه، وكذلك العجول والثيران والأبقار الصغيرة والكبيرة. استخدموا الكلمات أو العبارات نفسها التي استخدمتموها في المقاطع السابقة لترجمة البقر والخراف والماعز.</w:t>
      </w:r>
    </w:p>
    <w:p>
      <w:pPr>
        <w:bidi/>
      </w:pPr>
      <w:r>
        <w:rPr>
          <w:rtl/>
          <w:cs/>
          <w:lang w:val="ar_AE" w:bidi="ar_AE"/>
        </w:rPr>
      </w:r>
      <w:r>
        <w:rPr>
          <w:rtl/>
          <w:cs/>
          <w:lang w:val="ar_AE" w:bidi="ar_AE"/>
        </w:rPr>
        <w:t>ويكرّس سليمان وبنو إسرائيل الهيكل عندما يقدّمون هذه التقدمات. وهنا، تعني كلمة "يكرّس" أن يفتحوا الشيء أو يستخدموه للمرة الأولى. وتعني عبارة "يكرّس الهيكل" أن يعبدوا الله في الهيكل للمرة الأولى.</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معنى كلمة </w:t>
      </w:r>
      <w:r>
        <w:rPr>
          <w:b/>
          <w:rtl/>
          <w:cs/>
          <w:lang w:val="ar_AE" w:bidi="ar_AE"/>
        </w:rPr>
        <w:t>"يكرّس"</w:t>
      </w:r>
      <w:r>
        <w:rPr>
          <w:rtl/>
          <w:cs/>
          <w:lang w:val="ar_AE" w:bidi="ar_AE"/>
        </w:rPr>
        <w:t xml:space="preserve">.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b/>
          <w:rtl/>
          <w:cs/>
          <w:lang w:val="ar_AE" w:bidi="ar_AE"/>
        </w:rPr>
        <w:t>والهيكل</w:t>
      </w:r>
      <w:r>
        <w:rPr>
          <w:rtl/>
          <w:cs/>
          <w:lang w:val="ar_AE" w:bidi="ar_AE"/>
        </w:rPr>
        <w:t xml:space="preserve"> هو المكان الذي يعبد فيه الناس الرب (يهوه). وساحة الهيكل هي منطقة مفتوحة يحيط بها سور. وهناك يوجد المذبح النحاسي. ولمزيد من المعلومات حول كلمة هيكل، ارجعوا إلى قاموس الكلمات الرئيسية. استخدموا الكلمات أو العبارات نفسها التي استخدمتموها في المقاطع السابقة لترجمة كلمتي هيكل وساحة.</w:t>
      </w:r>
    </w:p>
    <w:p>
      <w:pPr>
        <w:bidi/>
      </w:pPr>
      <w:r>
        <w:rPr>
          <w:rtl/>
          <w:cs/>
          <w:lang w:val="ar_AE" w:bidi="ar_AE"/>
        </w:rPr>
      </w:r>
      <w:r>
        <w:rPr>
          <w:rtl/>
          <w:cs/>
          <w:lang w:val="ar_AE" w:bidi="ar_AE"/>
        </w:rPr>
        <w:t xml:space="preserve">توقفوا هنا وانظروا مرة أخرى، كمجموعة، إلى الرسم التوضيحي للهيكل عند الحاجة. ابحثوا عن الدار الداخلية. أوقِفوا الاستماع إلى هذا التسجيل الصوتي هنا. </w:t>
      </w:r>
    </w:p>
    <w:p>
      <w:pPr>
        <w:bidi/>
      </w:pPr>
      <w:r>
        <w:rPr>
          <w:rtl/>
          <w:cs/>
          <w:lang w:val="ar_AE" w:bidi="ar_AE"/>
        </w:rPr>
      </w:r>
      <w:r>
        <w:rPr>
          <w:rtl/>
          <w:cs/>
          <w:lang w:val="ar_AE" w:bidi="ar_AE"/>
        </w:rPr>
        <w:t>ثم يقدّس سليمان جزءًا من ساحة الهيكل. وعندما تقدّس شيئًا، فإنك تفرزه ليؤدي مهمة خاصة لله. ويصبح هذا الشيء مقدسًا، ويخص الله.</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يُقَدِّس</w:t>
      </w:r>
      <w:r>
        <w:rPr>
          <w:rtl/>
          <w:cs/>
          <w:lang w:val="ar_AE" w:bidi="ar_AE"/>
        </w:rPr>
        <w:t xml:space="preserve">. انظروا مصطلح "يُقَدِّس" في قاموس الكلمات الرئيسية لمزيد من المعلومات.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عادةً، يقدّم الكهنة الذبائح على </w:t>
      </w:r>
      <w:r>
        <w:rPr>
          <w:b/>
          <w:rtl/>
          <w:cs/>
          <w:lang w:val="ar_AE" w:bidi="ar_AE"/>
        </w:rPr>
        <w:t>المذبح</w:t>
      </w:r>
      <w:r>
        <w:rPr>
          <w:rtl/>
          <w:cs/>
          <w:lang w:val="ar_AE" w:bidi="ar_AE"/>
        </w:rPr>
        <w:t xml:space="preserve"> </w:t>
      </w:r>
      <w:r>
        <w:rPr>
          <w:b/>
          <w:rtl/>
          <w:cs/>
          <w:lang w:val="ar_AE" w:bidi="ar_AE"/>
        </w:rPr>
        <w:t>النحاسي</w:t>
      </w:r>
      <w:r>
        <w:rPr>
          <w:rtl/>
          <w:cs/>
          <w:lang w:val="ar_AE" w:bidi="ar_AE"/>
        </w:rPr>
        <w:t>. ويصنع الناس النحاس الأصفر أو البرونز بخلط النحاس والقصدير. والمذبح النحاسي هو المكان الذي يقدّم فيه الناس العطايا أو الذبائح لله في ساحة الهيكل. لمزيد من المعلومات عن كلمتي نحاسي ومذبح، ارجعوا إلى قاموس الكلمات الرئيسية. استخدموا الكلمات أو العبارات نفسها التي استخدمتموها في المقاطع السابقة لترجمة كلمتي نحاسي ومذبح.</w:t>
      </w:r>
    </w:p>
    <w:p>
      <w:pPr>
        <w:bidi/>
      </w:pPr>
      <w:r>
        <w:rPr>
          <w:rtl/>
          <w:cs/>
          <w:lang w:val="ar_AE" w:bidi="ar_AE"/>
        </w:rPr>
      </w:r>
      <w:r>
        <w:rPr>
          <w:rtl/>
          <w:cs/>
          <w:lang w:val="ar_AE" w:bidi="ar_AE"/>
        </w:rPr>
        <w:t xml:space="preserve">ويحتفل سليمان وبنو إسرائيل بالعيد. وهذا هو </w:t>
      </w:r>
      <w:r>
        <w:rPr>
          <w:b/>
          <w:rtl/>
          <w:cs/>
          <w:lang w:val="ar_AE" w:bidi="ar_AE"/>
        </w:rPr>
        <w:t>عيد المظال</w:t>
      </w:r>
      <w:r>
        <w:rPr>
          <w:rtl/>
          <w:cs/>
          <w:lang w:val="ar_AE" w:bidi="ar_AE"/>
        </w:rPr>
        <w:t>. وخلال العيد، كان بنو إسرائيل يعيشون في مظال أو مساكن مؤقتة. وكان هذا يساعد بني إسرائيل على تذكّر كيف اعتنى الله بهم عندما كانوا يسافرون في البرية ويعيشون في خيام بدلًا من البيوت الدائمة. لمزيد من المعلومات عن عيد المظال، ارجعوا إلى قاموس الكلمات الرئيسية. استخدموا الكلمة أو العبارة نفسها التي استخدمتموها في المقاطع السابقة لترجمة كلمة عيد.</w:t>
      </w:r>
    </w:p>
    <w:p>
      <w:pPr>
        <w:bidi/>
      </w:pPr>
      <w:r>
        <w:rPr>
          <w:rtl/>
          <w:cs/>
          <w:lang w:val="ar_AE" w:bidi="ar_AE"/>
        </w:rPr>
      </w:r>
      <w:r>
        <w:rPr>
          <w:b/>
          <w:rtl/>
          <w:cs/>
          <w:lang w:val="ar_AE" w:bidi="ar_AE"/>
        </w:rPr>
        <w:t>ويأتي</w:t>
      </w:r>
      <w:r>
        <w:rPr>
          <w:rtl/>
          <w:cs/>
          <w:lang w:val="ar_AE" w:bidi="ar_AE"/>
        </w:rPr>
        <w:t xml:space="preserve"> جمع كبير من الناس للاحتفال بالعيد. والجمع هو مجموعة خاصة من الناس يجتمعون لغرض معين، مثل اجتماع ديني. استخدموا الكلمة أو العبارة نفسها التي استخدمتموها في المقاطع السابقة لترجمة كلمة جمع.</w:t>
      </w:r>
    </w:p>
    <w:p>
      <w:pPr>
        <w:bidi/>
      </w:pPr>
      <w:r>
        <w:rPr>
          <w:rtl/>
          <w:cs/>
          <w:lang w:val="ar_AE" w:bidi="ar_AE"/>
        </w:rPr>
      </w:r>
      <w:r>
        <w:rPr>
          <w:rtl/>
          <w:cs/>
          <w:lang w:val="ar_AE" w:bidi="ar_AE"/>
        </w:rPr>
        <w:t>وجاء بنو إسرائيل من أقصى الجنوب، من وادي مصر. والوادي هو منطقة منخفضة أو أخدود عميق يكون جافًا عادةً في موسم الجفاف، لكنه يمتلئ بالمياه الجارية في موسم الأمطار.</w:t>
      </w:r>
    </w:p>
    <w:p>
      <w:pPr>
        <w:bidi/>
      </w:pPr>
      <w:r>
        <w:rPr>
          <w:rtl/>
          <w:cs/>
          <w:lang w:val="ar_AE" w:bidi="ar_AE"/>
        </w:rPr>
      </w:r>
      <w:r>
        <w:rPr>
          <w:rtl/>
          <w:cs/>
          <w:lang w:val="ar_AE" w:bidi="ar_AE"/>
        </w:rPr>
        <w:t xml:space="preserve">توقفوا هنا وانظروا إلى صورة لوادٍ. وناقشوا كمجموعة الكلمة أو العبارة التي ستستخدمونها للإشارة إلى </w:t>
      </w:r>
      <w:r>
        <w:rPr>
          <w:b/>
          <w:rtl/>
          <w:cs/>
          <w:lang w:val="ar_AE" w:bidi="ar_AE"/>
        </w:rPr>
        <w:t>الوادي</w:t>
      </w:r>
      <w:r>
        <w:rPr>
          <w:rtl/>
          <w:cs/>
          <w:lang w:val="ar_AE" w:bidi="ar_AE"/>
        </w:rPr>
        <w:t xml:space="preserve"> أو وادي مصر. استخدموا الكلمة أو العبارة نفسها التي استخدمتموها في أسفار الكتاب المقدس السابقة لترجمة كلمة وادٍ. أوقِفوا الاستماع إلى هذا التسجيل الصوتي هنا. </w:t>
      </w:r>
    </w:p>
    <w:p>
      <w:pPr>
        <w:bidi/>
      </w:pPr>
      <w:r>
        <w:rPr>
          <w:rtl/>
          <w:cs/>
          <w:lang w:val="ar_AE" w:bidi="ar_AE"/>
        </w:rPr>
      </w:r>
      <w:r>
        <w:rPr>
          <w:rtl/>
          <w:cs/>
          <w:lang w:val="ar_AE" w:bidi="ar_AE"/>
        </w:rPr>
        <w:t xml:space="preserve">ويهوه هو </w:t>
      </w:r>
      <w:r>
        <w:rPr>
          <w:b/>
          <w:rtl/>
          <w:cs/>
          <w:lang w:val="ar_AE" w:bidi="ar_AE"/>
        </w:rPr>
        <w:t xml:space="preserve"> إله </w:t>
      </w:r>
      <w:r>
        <w:rPr>
          <w:rtl/>
          <w:cs/>
          <w:lang w:val="ar_AE" w:bidi="ar_AE"/>
        </w:rPr>
        <w:t>بني إسرائيل. للمزيد من المعلومات عن الله، راجعوا "قاموس الكلمات الرئيسية". استخدموا الكلمة أو العبارة ذاتها التي استخدمتموها في المقاطع السابقة للإشارة إلى الله.</w:t>
      </w:r>
    </w:p>
    <w:p>
      <w:pPr>
        <w:bidi/>
      </w:pPr>
      <w:r>
        <w:rPr>
          <w:rtl/>
          <w:cs/>
          <w:lang w:val="ar_AE" w:bidi="ar_AE"/>
        </w:rPr>
      </w:r>
      <w:r>
        <w:rPr>
          <w:rtl/>
          <w:cs/>
          <w:lang w:val="ar_AE" w:bidi="ar_AE"/>
        </w:rPr>
        <w:t xml:space="preserve">ويبارك بنو إسرائيل </w:t>
      </w:r>
      <w:r>
        <w:rPr>
          <w:b/>
          <w:rtl/>
          <w:cs/>
          <w:lang w:val="ar_AE" w:bidi="ar_AE"/>
        </w:rPr>
        <w:t>سليمان</w:t>
      </w:r>
      <w:r>
        <w:rPr>
          <w:rtl/>
          <w:cs/>
          <w:lang w:val="ar_AE" w:bidi="ar_AE"/>
        </w:rPr>
        <w:t>، ثم يسافرون إلى بيوتهم. وعندما يبارك إنسان شخصًا آخر، فإنه يصلّي لكي يصنع الله أمورًا صالحة من أجل هذا الشخص الآخر. ولمزيد من المعلومات عن كلمة "يبارك"، ارجعوا إلى قاموس الكلمات الرئيسية. استخدموا الكلمة أو العبارة ذاتها التي استخدمتموها في المقاطع السابقة لكلمة يبارِك.</w:t>
      </w:r>
    </w:p>
    <w:p>
      <w:pPr>
        <w:bidi/>
      </w:pPr>
      <w:r>
        <w:rPr>
          <w:rtl/>
          <w:cs/>
          <w:lang w:val="ar_AE" w:bidi="ar_AE"/>
        </w:rPr>
      </w:r>
      <w:r>
        <w:rPr>
          <w:rtl/>
          <w:cs/>
          <w:lang w:val="ar_AE" w:bidi="ar_AE"/>
        </w:rPr>
        <w:t xml:space="preserve">وأثناء سفر بني إسرائيل، يكونون فرحين ومسرورين في </w:t>
      </w:r>
      <w:r>
        <w:rPr>
          <w:b/>
          <w:rtl/>
          <w:cs/>
          <w:lang w:val="ar_AE" w:bidi="ar_AE"/>
        </w:rPr>
        <w:t>قلوبهم</w:t>
      </w:r>
      <w:r>
        <w:rPr>
          <w:rtl/>
          <w:cs/>
          <w:lang w:val="ar_AE" w:bidi="ar_AE"/>
        </w:rPr>
        <w:t>. ويستخدم الناس كلمة "قلب" للإشارة إلى المكان الذي يفكّر فيه الناس ويشعرون ويتخذون فيه قراراتهم. والقول إن الإنسان فرح ومسرور في قلبه هو طريقة أخرى للقول إنه سعيد وراضٍ أو مكتفٍ.</w:t>
      </w:r>
    </w:p>
    <w:p>
      <w:pPr>
        <w:bidi/>
      </w:pPr>
      <w:r>
        <w:rPr>
          <w:rtl/>
          <w:cs/>
          <w:lang w:val="ar_AE" w:bidi="ar_AE"/>
        </w:rPr>
      </w:r>
      <w:r>
        <w:rPr>
          <w:rtl/>
          <w:cs/>
          <w:lang w:val="ar_AE" w:bidi="ar_AE"/>
        </w:rPr>
        <w:t xml:space="preserve">توقفوا هنا وناقشوا كمجموعة كيف ستعبّرون عن أن بني إسرائيل كانوا فرحين ومسرورين في قلوبهم. أوقِفوا الاستماع إلى هذا التسجيل الصوتي هنا. </w:t>
      </w:r>
    </w:p>
    <w:p>
      <w:pPr>
        <w:bidi/>
      </w:pPr>
      <w:r>
        <w:rPr>
          <w:rtl/>
          <w:cs/>
          <w:lang w:val="ar_AE" w:bidi="ar_AE"/>
        </w:rPr>
      </w:r>
      <w:r>
        <w:rPr>
          <w:rtl/>
          <w:cs/>
          <w:lang w:val="ar_AE" w:bidi="ar_AE"/>
        </w:rPr>
        <w:t xml:space="preserve">ويفرح </w:t>
      </w:r>
      <w:r>
        <w:rPr>
          <w:b/>
          <w:rtl/>
          <w:cs/>
          <w:lang w:val="ar_AE" w:bidi="ar_AE"/>
        </w:rPr>
        <w:t>بنو</w:t>
      </w:r>
      <w:r>
        <w:rPr>
          <w:rtl/>
          <w:cs/>
          <w:lang w:val="ar_AE" w:bidi="ar_AE"/>
        </w:rPr>
        <w:t xml:space="preserve"> إسرائيل بسبب الأمور الصالحة التي صنعها الرب (يهوه) من أجل داود، </w:t>
      </w:r>
      <w:r>
        <w:rPr>
          <w:b/>
          <w:rtl/>
          <w:cs/>
          <w:lang w:val="ar_AE" w:bidi="ar_AE"/>
        </w:rPr>
        <w:t>عبد</w:t>
      </w:r>
      <w:r>
        <w:rPr>
          <w:rtl/>
          <w:cs/>
          <w:lang w:val="ar_AE" w:bidi="ar_AE"/>
        </w:rPr>
        <w:t xml:space="preserve"> الرب (يهوه)، ومن أجل بني إسرائيل. لمزيد من المعلومات عن كلمتي عبد وبني إسرائيل، ارجعوا إلى قاموس الكلمات الرئيسية. استخدموا الكلمات أو العبارات نفسها التي استخدمتموها في المقاطع السابقة لترجمة كلمتي عبد وبني إسرائيل.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9:1–9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الملوك الأول ٩: ١–٩ واحفظوه في قلوبكم. </w:t>
      </w:r>
    </w:p>
    <w:p>
      <w:pPr>
        <w:bidi/>
      </w:pPr>
      <w:r>
        <w:rPr>
          <w:rtl/>
          <w:cs/>
          <w:lang w:val="ar_AE" w:bidi="ar_AE"/>
        </w:rPr>
      </w:r>
      <w:r>
        <w:rPr>
          <w:rtl/>
          <w:cs/>
          <w:lang w:val="ar_AE" w:bidi="ar_AE"/>
        </w:rPr>
        <w:t>استمعوا إلى النسخة الصوتية من سفر الملوك الأول ٩: ١–٩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ملوك ٩: ١–٩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القصة السابقة، كرّس سليمان وبنو إسرائيل الهيكل واحتفلوا بعيد. والآن، في هذه القصة، يتحدث الرب (يهوه) إلى سليمان في حلم. ويأمر الرب (يهوه) سليمان بأن يكون أمينًا له. ويحذّر الرب (يهوه) من أنه إذا لم يكن سليمان ونسله أمناء له، وإذا عبدوا آلهة أخرى، فسوف يعاقب الرب (يهوه) بني إسرائيل.</w:t>
      </w:r>
    </w:p>
    <w:p>
      <w:pPr>
        <w:bidi/>
      </w:pPr>
      <w:r>
        <w:rPr>
          <w:rtl/>
          <w:cs/>
          <w:lang w:val="ar_AE" w:bidi="ar_AE"/>
        </w:rPr>
      </w:r>
      <w:r>
        <w:rPr>
          <w:rtl/>
          <w:cs/>
          <w:lang w:val="ar_AE" w:bidi="ar_AE"/>
        </w:rPr>
        <w:t>تبدأ هذه القصة بعد أن يُنهي سليمان جميع مشروعات البناء التي قام بها. ويشمل ذلك الهيكل والقصر، أو بيت الملك. ويظهر الرب (يهوه) لسليمان في حلم، كما ظهر له في جبعون قبل أن يبني سليمان الهيكل.</w:t>
      </w:r>
    </w:p>
    <w:p>
      <w:pPr>
        <w:bidi/>
      </w:pPr>
      <w:r>
        <w:rPr>
          <w:rtl/>
          <w:cs/>
          <w:lang w:val="ar_AE" w:bidi="ar_AE"/>
        </w:rPr>
      </w:r>
      <w:r>
        <w:rPr>
          <w:rtl/>
          <w:cs/>
          <w:lang w:val="ar_AE" w:bidi="ar_AE"/>
        </w:rPr>
        <w:t xml:space="preserve">توقفوا هنا وانظروا كمجموعة إلى خريطة إسرائيل. حدّدوا بلدة جبعون ومدينة أورشليم، حيث يوجد الهيكل وقصر الملك. أوقِفوا الاستماع إلى هذا التسجيل الصوتي هنا. </w:t>
      </w:r>
    </w:p>
    <w:p>
      <w:pPr>
        <w:bidi/>
      </w:pPr>
      <w:r>
        <w:rPr>
          <w:rtl/>
          <w:cs/>
          <w:lang w:val="ar_AE" w:bidi="ar_AE"/>
        </w:rPr>
      </w:r>
      <w:r>
        <w:rPr>
          <w:rtl/>
          <w:cs/>
          <w:lang w:val="ar_AE" w:bidi="ar_AE"/>
        </w:rPr>
        <w:t>ويخبر الرب (يهوه) سليمان بأنه سمع الصلاة التي صلّاها سليمان عندما أنهى بناء الهيكل. والرب (يهوه) على وشك أن يعقد عهدًا مع سليمان، يلتزم فيه الرب (يهوه) بأن يفعل أمورًا معينة إذا فعل سليمان وبنو إسرائيل أمورًا معينة. ويؤكّد الرب (يهوه) لسليمان أنه يقبل الهيكل. ويجعل الرب (يهوه) هذا الهيكل مقدسًا لأنه حاضر هناك. ويعد الرب (يهوه) بأن الناس سيتمكّنون دائمًا من عبادته في الهيكل. كما يعد الرب (يهوه) بأن يعتني بالهيكل دائمًا، كما طلب سليمان.</w:t>
      </w:r>
    </w:p>
    <w:p>
      <w:pPr>
        <w:bidi/>
      </w:pPr>
      <w:r>
        <w:rPr>
          <w:rtl/>
          <w:cs/>
          <w:lang w:val="ar_AE" w:bidi="ar_AE"/>
        </w:rPr>
      </w:r>
      <w:r>
        <w:rPr>
          <w:rtl/>
          <w:cs/>
          <w:lang w:val="ar_AE" w:bidi="ar_AE"/>
        </w:rPr>
        <w:t>ويطلب الرب (يهوه) من سليمان أيضًا أن يفعل أمورًا معينة. فهو يريد من سليمان أن يكون أمينًا له بكل قلبه. ويجب على سليمان أن يعيش بالعدل والاستقامة، كما عاش داود. ويجب على سليمان أن يطيع وصايا الرب (يهوه) وفرائضه وأحكامه. وإذا فعل سليمان ذلك، فسوف يجعل الرب (يهوه) نسل سليمان يحكم على شعب إسرائيل إلى الأبد. وكان الرب (يهوه) قد وعد داود بهذا الأمر أيضًا. وتذكّروا أن داود كان قد أخبر سليمان بالفعل بهذا الوعد الذي قطعه الرب (يهوه) لداود. ويذكّر الرب (يهوه) سليمان بما يعرفه سليمان بالفعل: بوعود الرب (يهوه)، وبالطريقة التي ينبغي أن يتصرّف بها سليمان.</w:t>
      </w:r>
    </w:p>
    <w:p>
      <w:pPr>
        <w:bidi/>
      </w:pPr>
      <w:r>
        <w:rPr>
          <w:rtl/>
          <w:cs/>
          <w:lang w:val="ar_AE" w:bidi="ar_AE"/>
        </w:rPr>
      </w:r>
      <w:r>
        <w:rPr>
          <w:rtl/>
          <w:cs/>
          <w:lang w:val="ar_AE" w:bidi="ar_AE"/>
        </w:rPr>
        <w:t>لكن الرب (يهوه) يحذّر سليمان أيضًا مما سيحدث إذا رفض سليمان ونسله الرب (يهوه). فقد يختار سليمان ونسله أن يرفضوا الرب (يهوه) ووصاياه. وقد يختارون أن يعبدوا آلهة كاذبة كما لو كانت هي الإله الحقيقي. وإذا تصرّف سليمان ونسله بهذه الطريقة، فسوف يُجبر الرب (يهوه) بني إسرائيل على مغادرة أرض إسرائيل التي أعطاها الرب (يهوه) لهم. ويكون سليمان ونسله، الذين سيصبحون ملوكًا، مسؤولين عن الأمة كلها. فالطريقة التي يتصرّف بها الملك تؤثر في جميع الناس في مملكته، وليس في الملك وحده. وسيتبع الناس ملكهم ويفعلون ما يفعله الملك. وإذا لم يكن الملك أمينًا للرب (يهوه)، فسوف يعاقب الرب (يهوه) بني إسرائيل.</w:t>
      </w:r>
    </w:p>
    <w:p>
      <w:pPr>
        <w:bidi/>
      </w:pPr>
      <w:r>
        <w:rPr>
          <w:rtl/>
          <w:cs/>
          <w:lang w:val="ar_AE" w:bidi="ar_AE"/>
        </w:rPr>
      </w:r>
      <w:r>
        <w:rPr>
          <w:rtl/>
          <w:cs/>
          <w:lang w:val="ar_AE" w:bidi="ar_AE"/>
        </w:rPr>
        <w:t xml:space="preserve">توقّفوا هنا وناقشوا هذا السؤال كمجموعة: في ثقافتكم، كيف تؤثر طريقة تصرّف القائد في شعبه؟ احكوا قصة عن وقت تصرّف فيه قائد بطريقة سيئة. ما الأمور السيئة التي حدثت للشعب بسبب طريقة تصرّف القائد؟ كيف اتبع الناس مثال القائد السيئ؟ أوقِفوا الاستماع إلى هذا التسجيل الصوتي هنا. </w:t>
      </w:r>
    </w:p>
    <w:p>
      <w:pPr>
        <w:bidi/>
      </w:pPr>
      <w:r>
        <w:rPr>
          <w:rtl/>
          <w:cs/>
          <w:lang w:val="ar_AE" w:bidi="ar_AE"/>
        </w:rPr>
      </w:r>
      <w:r>
        <w:rPr>
          <w:rtl/>
          <w:cs/>
          <w:lang w:val="ar_AE" w:bidi="ar_AE"/>
        </w:rPr>
        <w:t>إذا عصى سليمان ونسله الرب (يهوه)، فسوف يرفض الرب (يهوه) الهيكل، مع أنه جعل الهيكل مقدسًا بحضوره فيه. وعندئذ، سيعتقد الناس في كل مكان أن إسرائيل أمر مخزٍ، وسيسخرون من إسرائيل. ولن يعود الهيكل مبنى جميلًا، بل سيصبح كومة من الحجارة، وربما يكون ذلك لأن الأعداء سيدمّرون الهيكل. وعندما يمر أشخاص آخرون بالهيكل، سينظرون إلى أنقاضه ويندهشون. وسيُصدر هؤلاء الأشخاص أصواتًا تشبه الفحيح ليُظهروا مدى صدمتهم. ولن يعود الأشخاص الآخرون يحترمون إسرائيل، بل سيحتقرونها ويعاملونها باستخفاف. وحتى الشعوب الأخرى ستعرف أن هذه الكوارث حدثت لأن بني إسرائيل لم يكونوا أمناء للرب (يهوه)، بل عبدوا آلهة أخرى.</w:t>
      </w:r>
    </w:p>
    <w:p>
      <w:pPr>
        <w:bidi/>
      </w:pPr>
      <w:r>
        <w:rPr>
          <w:rtl/>
          <w:cs/>
          <w:lang w:val="ar_AE" w:bidi="ar_AE"/>
        </w:rPr>
      </w:r>
      <w:r>
        <w:rPr>
          <w:rtl/>
          <w:cs/>
          <w:lang w:val="ar_AE" w:bidi="ar_AE"/>
        </w:rPr>
        <w:t xml:space="preserve">توقّفوا هنا وناقشوا هذا السؤال كمجموعة: ناقشوا الشعوب الأخرى التي تحترمونها، ثم ناقشوا الشعوب التي لا تحترمونها. لماذا تحترمون شعبًا آخر أو لا تحترمونه؟ كيف ستشعرون إذا لم تحترم الشعوب الأخرى شعبكم؟ أوقِفوا الاستماع إلى هذا التسجيل الصوتي هنا. </w:t>
      </w:r>
    </w:p>
    <w:p>
      <w:pPr>
        <w:bidi/>
      </w:pPr>
      <w:r>
        <w:rPr>
          <w:rtl/>
          <w:cs/>
          <w:lang w:val="ar_AE" w:bidi="ar_AE"/>
        </w:rPr>
      </w:r>
      <w:r>
        <w:rPr>
          <w:rtl/>
          <w:cs/>
          <w:lang w:val="ar_AE" w:bidi="ar_AE"/>
        </w:rPr>
        <w:t>إن رسالة الرب (يهوه) هي وعد وتحذير. ويجب على سليمان أن يكون أمينًا للرب (يهوه). فإذا كان سليمان ونسله أمناء، فسيكون الرب (يهوه) مع بني إسرائيل كما وعد. وإذا لم يكن سليمان ونسله أمناء، فسوف يعاقب الرب (يهوه) بني إسرائيل كما وعد.</w:t>
      </w:r>
    </w:p>
    <w:p>
      <w:pPr>
        <w:bidi/>
      </w:pPr>
      <w:r>
        <w:rPr>
          <w:rtl/>
          <w:cs/>
          <w:lang w:val="ar_AE" w:bidi="ar_AE"/>
        </w:rPr>
      </w:r>
      <w:r>
        <w:rPr>
          <w:rtl/>
          <w:cs/>
          <w:lang w:val="ar_AE" w:bidi="ar_AE"/>
        </w:rPr>
        <w:t>توقّفوا هنا وناقشوا هذا السؤال كمجموعة: ناقشوا الطريقة التي يخبر بها أحد الوالدين طفلًا بما سيحدث بسبب طريقة تصرّف الطفل. لماذا يخبر أحد الوالدين الطفل بالأمور الجيدة والسيئة التي ستحدث بسبب طريقة تصرّفه؟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ملوك ٩: ١–٩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تقوم المجموعة بتصوير هذا المقطع. </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b/>
          <w:rtl/>
          <w:cs/>
          <w:lang w:val="ar_AE" w:bidi="ar_AE"/>
        </w:rPr>
        <w:t>في المشهد الأول:</w:t>
      </w:r>
      <w:r>
        <w:rPr>
          <w:rtl/>
          <w:cs/>
          <w:lang w:val="ar_AE" w:bidi="ar_AE"/>
        </w:rPr>
        <w:t xml:space="preserve"> يُنهي سليمان بناء الهيكل وقصره وجميع مشروعات البناء الأخرى التي خطط لها.</w:t>
      </w:r>
    </w:p>
    <w:p>
      <w:pPr>
        <w:bidi/>
      </w:pPr>
      <w:r>
        <w:rPr>
          <w:rtl/>
          <w:cs/>
          <w:lang w:val="ar_AE" w:bidi="ar_AE"/>
        </w:rPr>
      </w:r>
      <w:r>
        <w:rPr>
          <w:b/>
          <w:rtl/>
          <w:cs/>
          <w:lang w:val="ar_AE" w:bidi="ar_AE"/>
        </w:rPr>
        <w:t>في المشهد الثاني:</w:t>
      </w:r>
      <w:r>
        <w:rPr>
          <w:rtl/>
          <w:cs/>
          <w:lang w:val="ar_AE" w:bidi="ar_AE"/>
        </w:rPr>
        <w:t xml:space="preserve"> يظهر الرب (يهوه) لسليمان في حلم. ويقبل الرب (يهوه) الهيكل، ويعد بأن يكون حاضرًا فيه.</w:t>
      </w:r>
    </w:p>
    <w:p>
      <w:pPr>
        <w:bidi/>
      </w:pPr>
      <w:r>
        <w:rPr>
          <w:rtl/>
          <w:cs/>
          <w:lang w:val="ar_AE" w:bidi="ar_AE"/>
        </w:rPr>
      </w:r>
      <w:r>
        <w:rPr>
          <w:b/>
          <w:rtl/>
          <w:cs/>
          <w:lang w:val="ar_AE" w:bidi="ar_AE"/>
        </w:rPr>
        <w:t>في المشهد الثالث:</w:t>
      </w:r>
      <w:r>
        <w:rPr>
          <w:rtl/>
          <w:cs/>
          <w:lang w:val="ar_AE" w:bidi="ar_AE"/>
        </w:rPr>
        <w:t xml:space="preserve"> يذكّر الرب (يهوه) سليمان بأنه يجب أن يكون أمينًا تمامًا للرب (يهوه). فإذا كان سليمان أمينًا، فسيكون أحد نسل سليمان ملكًا على شعب إسرائيل دائمًا.</w:t>
      </w:r>
    </w:p>
    <w:p>
      <w:pPr>
        <w:bidi/>
      </w:pPr>
      <w:r>
        <w:rPr>
          <w:rtl/>
          <w:cs/>
          <w:lang w:val="ar_AE" w:bidi="ar_AE"/>
        </w:rPr>
      </w:r>
      <w:r>
        <w:rPr>
          <w:b/>
          <w:rtl/>
          <w:cs/>
          <w:lang w:val="ar_AE" w:bidi="ar_AE"/>
        </w:rPr>
        <w:t>في المشهد الرابع:</w:t>
      </w:r>
      <w:r>
        <w:rPr>
          <w:rtl/>
          <w:cs/>
          <w:lang w:val="ar_AE" w:bidi="ar_AE"/>
        </w:rPr>
        <w:t xml:space="preserve"> يحذّر الرب (يهوه) سليمان مما سيحدث إذا رفض سليمان ونسله الرب (يهوه). فسوف يعاقب الرب (يهوه) بني إسرائيل، بل إن شعوبًا أخرى أيضًا ستتحدث عن عدم أمانة بني إسرائيل للرب (يهوه).</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سليمان</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نسل سليمان</w:t>
      </w:r>
    </w:p>
    <w:p>
      <w:pPr>
        <w:pStyle w:val="ListBullet"/>
        <w:bidi/>
        <w:spacing w:line="240" w:lineRule="auto"/>
        <w:ind w:left="720"/>
      </w:pPr>
      <w:r>
        <w:rPr>
          <w:rtl/>
          <w:cs/>
          <w:lang w:val="ar_AE" w:bidi="ar_AE"/>
        </w:rPr>
      </w:r>
      <w:r>
        <w:rPr>
          <w:rtl/>
          <w:cs/>
          <w:lang w:val="ar_AE" w:bidi="ar_AE"/>
        </w:rPr>
        <w:t xml:space="preserve">بنو إسرائيل </w:t>
      </w:r>
    </w:p>
    <w:p>
      <w:pPr>
        <w:pStyle w:val="ListBullet"/>
        <w:bidi/>
        <w:spacing w:line="240" w:lineRule="auto"/>
        <w:ind w:left="720"/>
      </w:pPr>
      <w:r>
        <w:rPr>
          <w:rtl/>
          <w:cs/>
          <w:lang w:val="ar_AE" w:bidi="ar_AE"/>
        </w:rPr>
      </w:r>
      <w:r>
        <w:rPr>
          <w:rtl/>
          <w:cs/>
          <w:lang w:val="ar_AE" w:bidi="ar_AE"/>
        </w:rPr>
        <w:t>وآخرون</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يبدأ المشهد الأول بعد مرور بعض الوقت على تكريس سليمان للهيكل. لقد أنجز سليمان كل ما أراد أن يفعله، وهذا يعني على الأرجح أن سليمان قد أنهى مشروعات البناء الخاصة به. تذكّروا أنه عندما يقول الراوي إن سليمان بنى كل هذه المباني، فهو يقصد أن سليمان قاد أشخاصًا آخرين إلى بناء هذه المباني. لا يذكر الراوي بالضبط عدد السنوات التي مرّت بين القصة السابقة وهذه القصة. لكنه يشرح ببساطة أن سليمان قد أنهى مشروعات البناء هذه. يعتقد بعض الناس أن هذه القصة حدثت بعد ثلاثة عشر عامًا من انتهاء سليمان من بناء الهيكل، لأننا نعرف من قصة سابقة أن بناء قصر سليمان استغرق من الناس ثلاثة عشر عامًا.</w:t>
      </w:r>
    </w:p>
    <w:p>
      <w:pPr>
        <w:bidi/>
      </w:pPr>
      <w:r>
        <w:rPr>
          <w:rtl/>
          <w:cs/>
          <w:lang w:val="ar_AE" w:bidi="ar_AE"/>
        </w:rPr>
      </w:r>
      <w:r>
        <w:rPr>
          <w:rtl/>
          <w:cs/>
          <w:lang w:val="ar_AE" w:bidi="ar_AE"/>
        </w:rPr>
        <w:t>في المشهد الثاني، يقول الراوي إن الرب (يهوه) ظهر لسليمان مرة ثانية، كما ظهر له في مدينة جبعون. تذكّروا أن المرة الأولى التي ظهر فيها الرب (يهوه) لسليمان كانت في حلم في جبعون. وهنا يظهر الرب (يهوه) لسليمان مرة أخرى في حلم. ولا نعرف أين كان سليمان أثناء هذا الحلم الثاني.</w:t>
      </w:r>
    </w:p>
    <w:p>
      <w:pPr>
        <w:bidi/>
      </w:pPr>
      <w:r>
        <w:rPr>
          <w:rtl/>
          <w:cs/>
          <w:lang w:val="ar_AE" w:bidi="ar_AE"/>
        </w:rPr>
      </w:r>
      <w:r>
        <w:rPr>
          <w:rtl/>
          <w:cs/>
          <w:lang w:val="ar_AE" w:bidi="ar_AE"/>
        </w:rPr>
        <w:t>أما بقية المقطع، فهي ما يقوله الرب (يهوه) لسليمان. يقول الرب (يهوه) إنه سمع صلاة سليمان وتضرعه. وهاتان هما الكلمتان نفسهما اللتان استخدمهما الراوي للصلاة في القصص القليلة السابقة. ويشرح الرب (يهوه) أنه استجاب لصلاة سليمان، لأنه قدّس الهيكل. ويجعل الرب (يهوه) الهيكل مقدسًا عندما يضع اسمه فيه. وعندما يضع الرب (يهوه) اسمه في مكان ما، فهذا يعني أن حضور الرب (يهوه) موجود في ذلك المكان. والهيكل الآن هو مكان يستطيع الناس أن يعبدوا فيه الرب (يهوه) ويكرموه.</w:t>
      </w:r>
    </w:p>
    <w:p>
      <w:pPr>
        <w:bidi/>
      </w:pPr>
      <w:r>
        <w:rPr>
          <w:rtl/>
          <w:cs/>
          <w:lang w:val="ar_AE" w:bidi="ar_AE"/>
        </w:rPr>
      </w:r>
      <w:r>
        <w:rPr>
          <w:rtl/>
          <w:cs/>
          <w:lang w:val="ar_AE" w:bidi="ar_AE"/>
        </w:rPr>
        <w:t>ويستجيب الرب (يهوه) أيضًا لصلاة سليمان لكي يكون دائمًا مع بني إسرائيل. ويعد الرب (يهوه) بأن تكون عيناه وقلبه دائمًا في الهيكل. ليس للرب (يهوه) جسد مثل أجساد الناس، لكن الناس في ذلك الزمان كانوا أحيانًا يستخدمون أحد أجزاء الجسد ليمثّل الشخص كله. فعندما يقول الرب (يهوه) إن عينيه ستكونان في الهيكل، فهو يقصد أنه سيهتم بالهيكل وبالناس الموجودين فيه، كما تهتم أنت بشيء تنظر إليه. وعندما يقول الرب (يهوه) إن قلبه سيكون في الهيكل، فهو يقصد أنه سيتصرف بمحبة، لأن الرب (يهوه) يشعر بالمحبة في قلبه.</w:t>
      </w:r>
    </w:p>
    <w:p>
      <w:pPr>
        <w:bidi/>
      </w:pPr>
      <w:r>
        <w:rPr>
          <w:rtl/>
          <w:cs/>
          <w:lang w:val="ar_AE" w:bidi="ar_AE"/>
        </w:rPr>
      </w:r>
      <w:r>
        <w:rPr>
          <w:rtl/>
          <w:cs/>
          <w:lang w:val="ar_AE" w:bidi="ar_AE"/>
        </w:rPr>
        <w:t xml:space="preserve">توقفوا هنا وناقشوا هذا السؤال معًا: هل تستخدمون في لغتكم عبارة تشبه "ستكون عيناي وقلبي هناك"؟ ناقشوا كيف تريدون أن تترجموا الطريقة التي يتحدث بها الرب (يهوه) عن عينيه وقلبه. وبما أن هذين الجزأين من الجسد يمثّلان الرب (يهوه) كله، فيمكنكم أيضًا أن تختاروا أن تقولوا إن الرب (يهوه) نفسه سيهتم بالهيكل ويُظهر المحبة. أوقِفوا الاستماع إلى هذا التسجيل الصوتي هنا. </w:t>
      </w:r>
    </w:p>
    <w:p>
      <w:pPr>
        <w:bidi/>
      </w:pPr>
      <w:r>
        <w:rPr>
          <w:rtl/>
          <w:cs/>
          <w:lang w:val="ar_AE" w:bidi="ar_AE"/>
        </w:rPr>
      </w:r>
      <w:r>
        <w:rPr>
          <w:rtl/>
          <w:cs/>
          <w:lang w:val="ar_AE" w:bidi="ar_AE"/>
        </w:rPr>
        <w:t>في المشهد الثالث، يتحدث الرب (يهوه) عما سيحدث إذا كان سليمان أمينًا للرب (يهوه). يجب على سليمان أن يسلك أمام الرب (يهوه)، أي أن يعيش ويخدم الرب (يهوه)، بكمال واستقامة القلب. تذكّروا أن الناس كانوا يستخدمون كلمة القلب للحديث عن المكان الذي يشعر فيه الإنسان ويفكر ويتخذ القرارات. وعندما يكون لدى شخص "كمال واستقامة القلب"، فإنه يتصرف بأمانة وإخلاص وصدق.</w:t>
      </w:r>
    </w:p>
    <w:p>
      <w:pPr>
        <w:bidi/>
      </w:pPr>
      <w:r>
        <w:rPr>
          <w:rtl/>
          <w:cs/>
          <w:lang w:val="ar_AE" w:bidi="ar_AE"/>
        </w:rPr>
      </w:r>
      <w:r>
        <w:rPr>
          <w:rtl/>
          <w:cs/>
          <w:lang w:val="ar_AE" w:bidi="ar_AE"/>
        </w:rPr>
        <w:t xml:space="preserve">توقفوا هنا وناقشوا هذا السؤال معًا: احكوا قصة عن شخص كان أمينًا تمامًا لشخص آخر، حتى إنه تصرف بإخلاص وركّز كل انتباهه على ذلك الشخص. كيف تصفون هذا الشخص؟ كيف تتحدثون عن الطريقة التي يتصرف بها الناس بأمانة أو بإخلاص؟ أوقِفوا الاستماع إلى هذا التسجيل الصوتي هنا. </w:t>
      </w:r>
    </w:p>
    <w:p>
      <w:pPr>
        <w:bidi/>
      </w:pPr>
      <w:r>
        <w:rPr>
          <w:rtl/>
          <w:cs/>
          <w:lang w:val="ar_AE" w:bidi="ar_AE"/>
        </w:rPr>
      </w:r>
      <w:r>
        <w:rPr>
          <w:rtl/>
          <w:cs/>
          <w:lang w:val="ar_AE" w:bidi="ar_AE"/>
        </w:rPr>
        <w:t>ويجب على سليمان أيضًا أن يحفظ وصايا الرب (يهوه) وفرائضه وأحكامه، أي أن يطيعها. وهذه هي التعليمات الخاصة بالحياة المستقيمة التي أعطاها الرب (يهوه) لبني إسرائيل. فإذا كان سليمان أمينًا للرب (يهوه) وأطاعه، فسوف يثبّت الرب (يهوه) عرش سليمان. كان الناس يستخدمون العرش، أي المقعد الخاص بالملك، ليمثّل طريقة حكم الملك. ويقصد الرب (يهوه) أنه سيجعل نسل سليمان يحكمون على شعب إسرائيل إلى الأبد. وهذا هو الأمر نفسه الذي وعد به الرب (يهوه) داود. ثم يكرّر الرب (يهوه) ما وعد به داود. فسيكون لداود دائمًا وريث أو نسل على عرش إسرائيل، يحكم على شعب إسرائيل.</w:t>
      </w:r>
    </w:p>
    <w:p>
      <w:pPr>
        <w:bidi/>
      </w:pPr>
      <w:r>
        <w:rPr>
          <w:rtl/>
          <w:cs/>
          <w:lang w:val="ar_AE" w:bidi="ar_AE"/>
        </w:rPr>
      </w:r>
      <w:r>
        <w:rPr>
          <w:rtl/>
          <w:cs/>
          <w:lang w:val="ar_AE" w:bidi="ar_AE"/>
        </w:rPr>
        <w:t xml:space="preserve">توقفوا هنا، وإذا كان ذلك مفيدًا، فراجعوا كيف تحدث داود عن وعد الرب (يهوه) في ١ ملوك ٢: ٤. ناقشوا كيف تريدون أن تترجموا وعد الرب (يهوه) لسليمان هنا. ناقشوا سلالة عائلية من القادة في تاريخ شعبكم. كيف تتحدثون عن استمرار هذه العائلة ونسلها في الحكم أو القيادة؟ أوقِفوا الاستماع إلى هذا التسجيل الصوتي هنا. </w:t>
      </w:r>
    </w:p>
    <w:p>
      <w:pPr>
        <w:bidi/>
      </w:pPr>
      <w:r>
        <w:rPr>
          <w:rtl/>
          <w:cs/>
          <w:lang w:val="ar_AE" w:bidi="ar_AE"/>
        </w:rPr>
      </w:r>
      <w:r>
        <w:rPr>
          <w:rtl/>
          <w:cs/>
          <w:lang w:val="ar_AE" w:bidi="ar_AE"/>
        </w:rPr>
        <w:t>في المشهد الرابع، يتحدث الرب (يهوه) عما سيحدث إذا لم يكن سليمان ونسله أمناء. قد يختار سليمان ونسله أن يرتدوا عن الرب (يهوه) أو يرفضوه، وألا يطيعوا وصاياه. وقد يختار سليمان ونسله أن يعبدوا آلهة أخرى ويخدموها بدلًا من الرب (يهوه). فإذا تصرف سليمان ونسله بهذه الطريقة، فسيقطع الرب (يهوه) بني إسرائيل من أرض إسرائيل، وهي الأرض التي أعطاها الرب (يهوه) لبني إسرائيل. ومعنى القطع هو المعاقبة أو الفصل. ولذلك سيجبر الرب (يهوه) بني إسرائيل على مغادرة أرضهم.</w:t>
      </w:r>
    </w:p>
    <w:p>
      <w:pPr>
        <w:bidi/>
      </w:pPr>
      <w:r>
        <w:rPr>
          <w:rtl/>
          <w:cs/>
          <w:lang w:val="ar_AE" w:bidi="ar_AE"/>
        </w:rPr>
      </w:r>
      <w:r>
        <w:rPr>
          <w:rtl/>
          <w:cs/>
          <w:lang w:val="ar_AE" w:bidi="ar_AE"/>
        </w:rPr>
        <w:t>وسيرفض الرب (يهوه) الهيكل أيضًا. وفي اللغة الأصلية، كان الناس يتحدثون أيضًا عن الطريقة التي يطلّق بها الرجل زوجته ويطردها أو يرفضها. وكان الناس يعبّرون عن مشاعر قوية وحزن شديد عندما يتحدثون عن رفض شخص أو مكان. وهذا هو الهيكل الذي قدّسه الرب (يهوه) لاسمه، أي جعله مقدسًا لكي يسكن الرب (يهوه) فيه. لكن إذا لم يكن بنو إسرائيل أمناء للرب (يهوه)، فسوف يرفض الرب (يهوه) الهيكل ويتخلّص منه، كما يتخلّص شخص من شيء يكرهه.</w:t>
      </w:r>
    </w:p>
    <w:p>
      <w:pPr>
        <w:bidi/>
      </w:pPr>
      <w:r>
        <w:rPr>
          <w:rtl/>
          <w:cs/>
          <w:lang w:val="ar_AE" w:bidi="ar_AE"/>
        </w:rPr>
      </w:r>
      <w:r>
        <w:rPr>
          <w:rtl/>
          <w:cs/>
          <w:lang w:val="ar_AE" w:bidi="ar_AE"/>
        </w:rPr>
        <w:t xml:space="preserve">توقفوا هنا وناقشوا هذا السؤال معًا: كيف تتحدثون في لغتكم عن الطريقة التي يرفض بها شخص شيئًا كان يحبه من قبل؟ ناقشوا كيف تريدون أن تترجموا الطريقة التي يقول بها الرب (يهوه) إنه سيرفض الهيكل. أوقِفوا الاستماع إلى هذا التسجيل الصوتي هنا. </w:t>
      </w:r>
    </w:p>
    <w:p>
      <w:pPr>
        <w:bidi/>
      </w:pPr>
      <w:r>
        <w:rPr>
          <w:rtl/>
          <w:cs/>
          <w:lang w:val="ar_AE" w:bidi="ar_AE"/>
        </w:rPr>
      </w:r>
      <w:r>
        <w:rPr>
          <w:rtl/>
          <w:cs/>
          <w:lang w:val="ar_AE" w:bidi="ar_AE"/>
        </w:rPr>
        <w:t>ويقول الرب (يهوه) إن إسرائيل ستصبح مَثَلًا أو هُزْءًا. وتعني هاتان الكلمتان هنا التعييرات أو التعليقات الساخرة. ويقصد الرب (يهوه) أن الناس في كل مكان سيسخرون من إسرائيل ويهزأون بها، لأن هؤلاء الناس لن يحترموا إسرائيل.</w:t>
      </w:r>
    </w:p>
    <w:p>
      <w:pPr>
        <w:bidi/>
      </w:pPr>
      <w:r>
        <w:rPr>
          <w:rtl/>
          <w:cs/>
          <w:lang w:val="ar_AE" w:bidi="ar_AE"/>
        </w:rPr>
      </w:r>
      <w:r>
        <w:rPr>
          <w:rtl/>
          <w:cs/>
          <w:lang w:val="ar_AE" w:bidi="ar_AE"/>
        </w:rPr>
        <w:t xml:space="preserve">توقفوا هنا وناقشوا هذا السؤال معًا: ما الكلمات التي توجد في لغتكم وتعني التعييرات الساخرة أو التعليقات السلبية؟ كيف تتحدثون عن الطريقة التي يرى بها الناس أن أمة أخرى ضعيفة أو مخزية؟ أوقِفوا الاستماع إلى هذا التسجيل الصوتي هنا. </w:t>
      </w:r>
    </w:p>
    <w:p>
      <w:pPr>
        <w:bidi/>
      </w:pPr>
      <w:r>
        <w:rPr>
          <w:rtl/>
          <w:cs/>
          <w:lang w:val="ar_AE" w:bidi="ar_AE"/>
        </w:rPr>
      </w:r>
      <w:r>
        <w:rPr>
          <w:rtl/>
          <w:cs/>
          <w:lang w:val="ar_AE" w:bidi="ar_AE"/>
        </w:rPr>
        <w:t>وسوف يصبح الهيكل كومة من الخرائب، أي إنه لن يعود مبنى جميلًا، بل مجرد كومة من الحجارة. وعندما يمر أشخاص آخرون بجانبه، سيشعرون بالصدمة والرعب والدهشة. وسيُصدر الناس أصواتًا ليعبّروا عن صدمتهم واحتقارهم لإسرائيل.</w:t>
      </w:r>
    </w:p>
    <w:p>
      <w:pPr>
        <w:bidi/>
      </w:pPr>
      <w:r>
        <w:rPr>
          <w:rtl/>
          <w:cs/>
          <w:lang w:val="ar_AE" w:bidi="ar_AE"/>
        </w:rPr>
      </w:r>
      <w:r>
        <w:rPr>
          <w:rtl/>
          <w:cs/>
          <w:lang w:val="ar_AE" w:bidi="ar_AE"/>
        </w:rPr>
        <w:t xml:space="preserve">توقفوا هنا وناقشوا هذا السؤال معًا: ما الأصوات التي تصدرونها أو الكلمات التي تقولونها لتُظهروا أن شيئًا ما يصدمكم أو يثير اشمئزازكم؟ كيف تتحدثون عن هذه الأصوات أو الكلمات؟ ناقشوا كيف تريدون أن تترجموا الطريقة التي يُصاب بها الناس بالصدمة ويُظهرون صدمتهم. أوقِفوا الاستماع إلى هذا التسجيل الصوتي هنا. </w:t>
      </w:r>
    </w:p>
    <w:p>
      <w:pPr>
        <w:bidi/>
      </w:pPr>
      <w:r>
        <w:rPr>
          <w:rtl/>
          <w:cs/>
          <w:lang w:val="ar_AE" w:bidi="ar_AE"/>
        </w:rPr>
      </w:r>
      <w:r>
        <w:rPr>
          <w:rtl/>
          <w:cs/>
          <w:lang w:val="ar_AE" w:bidi="ar_AE"/>
        </w:rPr>
        <w:t>ثم يصف الرب (يهوه) محادثة سيتحدث بها الناس عن إسرائيل إذا عاقب الرب (يهوه) إسرائيل. فسيسأل بعض الناس لماذا أجبر الرب (يهوه) بني إسرائيل على مغادرة أرضهم، ولماذا عامل الهيكل بهذه الطريقة. وسيفسّر أشخاص آخرون أن الرب (يهوه) تسبب في هذه الكارثة لأن بني إسرائيل تركوا الرب (يهوه)، أي إنهم لم يكونوا أوفياء له. وسيقول الناس إنه رغم أن الرب (يهوه) أخرج أجداد بني إسرائيل من مصر إلى أرض إسرائيل الجيدة، فإن بني إسرائيل اختاروا آلهة أخرى. وقد تمسّك بنو إسرائيل بهذه الآلهة الكاذبة، أي أصبحوا أوفياء لها بعمق. وعبد بنو إسرائيل تلك الآلهة الكاذبة وخدموها. وسيَعرف الجميع أن الرب (يهوه) هو الذي جلب هذه الكارثة، أو هذا الأمر الشرير، على بني إسرائيل بسبب الطريقة التي تصرف بها بنو إسرائيل.</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ملوك ٩: ١–٩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سليمان</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نسل سليمان</w:t>
      </w:r>
    </w:p>
    <w:p>
      <w:pPr>
        <w:pStyle w:val="ListBullet"/>
        <w:bidi/>
        <w:spacing w:line="240" w:lineRule="auto"/>
        <w:ind w:left="720"/>
      </w:pPr>
      <w:r>
        <w:rPr>
          <w:rtl/>
          <w:cs/>
          <w:lang w:val="ar_AE" w:bidi="ar_AE"/>
        </w:rPr>
      </w:r>
      <w:r>
        <w:rPr>
          <w:rtl/>
          <w:cs/>
          <w:lang w:val="ar_AE" w:bidi="ar_AE"/>
        </w:rPr>
        <w:t xml:space="preserve">بنو إسرائيل </w:t>
      </w:r>
    </w:p>
    <w:p>
      <w:pPr>
        <w:pStyle w:val="ListBullet"/>
        <w:bidi/>
        <w:spacing w:line="240" w:lineRule="auto"/>
        <w:ind w:left="720"/>
      </w:pPr>
      <w:r>
        <w:rPr>
          <w:rtl/>
          <w:cs/>
          <w:lang w:val="ar_AE" w:bidi="ar_AE"/>
        </w:rPr>
      </w:r>
      <w:r>
        <w:rPr>
          <w:rtl/>
          <w:cs/>
          <w:lang w:val="ar_AE" w:bidi="ar_AE"/>
        </w:rPr>
        <w:t>وآخرون</w:t>
      </w:r>
    </w:p>
    <w:p>
      <w:pPr>
        <w:bidi/>
      </w:pPr>
      <w:r>
        <w:rPr>
          <w:rtl/>
          <w:cs/>
          <w:lang w:val="ar_AE" w:bidi="ar_AE"/>
        </w:rPr>
      </w:r>
      <w:r>
        <w:rPr>
          <w:rtl/>
          <w:cs/>
          <w:lang w:val="ar_AE" w:bidi="ar_AE"/>
        </w:rPr>
        <w:t xml:space="preserve">كمجموعة، عليكم تمثيل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أكمل سليمان بناء الهيكل للرب (يهوه)، وكذلك قصره الخاص. كما أنهى سليمان جميع مشروعات البناء الأخرى التي خطط لها. ثم ظهر الرب (يهوه) لسليمان مرة ثانية، بالطريقة نفسها التي ظهر بها لسليمان في جبعون. وقال الرب (يهوه) لسليمان: "قد سمِعتُ صَلاتَكَ وتَضَرُّعَكَ الّذي تضَرَّعتَ بهِ أمامي. قَدَّستُ هذا البَيتَ الّذي بَنَيتَهُ لأجلِ وضعِ اسمي فيهِ إلَى الأبدِ، وتَكونُ عَينايَ وقَلبي هناكَ كُلَّ الأيّامِ."</w:t>
      </w:r>
    </w:p>
    <w:p>
      <w:pPr>
        <w:bidi/>
      </w:pPr>
      <w:r>
        <w:rPr>
          <w:rtl/>
          <w:cs/>
          <w:lang w:val="ar_AE" w:bidi="ar_AE"/>
        </w:rPr>
      </w:r>
      <w:r>
        <w:rPr>
          <w:rtl/>
          <w:cs/>
          <w:lang w:val="ar_AE" w:bidi="ar_AE"/>
        </w:rPr>
        <w:t>أوقفوا التمثيل. اسألوا الشخص الذي يؤدي دور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"أنا مندهش لأن الرب (يهوه) يتحدث إليّ مرة أخرى!" أو</w:t>
      </w:r>
    </w:p>
    <w:p>
      <w:pPr>
        <w:pStyle w:val="ListBullet"/>
        <w:bidi/>
        <w:spacing w:line="240" w:lineRule="auto"/>
        <w:ind w:left="720"/>
      </w:pPr>
      <w:r>
        <w:rPr>
          <w:rtl/>
          <w:cs/>
          <w:lang w:val="ar_AE" w:bidi="ar_AE"/>
        </w:rPr>
      </w:r>
      <w:r>
        <w:rPr>
          <w:rtl/>
          <w:cs/>
          <w:lang w:val="ar_AE" w:bidi="ar_AE"/>
        </w:rPr>
        <w:t xml:space="preserve">"أنا سعيد جدًا لأن الرب (يهوه) قبل الهيكل الذي بنيناه". أو </w:t>
      </w:r>
    </w:p>
    <w:p>
      <w:pPr>
        <w:pStyle w:val="ListBullet"/>
        <w:bidi/>
        <w:spacing w:line="240" w:lineRule="auto"/>
        <w:ind w:left="720"/>
      </w:pPr>
      <w:r>
        <w:rPr>
          <w:rtl/>
          <w:cs/>
          <w:lang w:val="ar_AE" w:bidi="ar_AE"/>
        </w:rPr>
      </w:r>
      <w:r>
        <w:rPr>
          <w:rtl/>
          <w:cs/>
          <w:lang w:val="ar_AE" w:bidi="ar_AE"/>
        </w:rPr>
        <w:t>"أنا ممتن لأن الرب (يهوه) يسمعني عندما أصلّي".</w:t>
      </w:r>
    </w:p>
    <w:p>
      <w:pPr>
        <w:bidi/>
      </w:pPr>
      <w:r>
        <w:rPr>
          <w:rtl/>
          <w:cs/>
          <w:lang w:val="ar_AE" w:bidi="ar_AE"/>
        </w:rPr>
      </w:r>
      <w:r>
        <w:rPr>
          <w:rtl/>
          <w:cs/>
          <w:lang w:val="ar_AE" w:bidi="ar_AE"/>
        </w:rPr>
        <w:t>اسألوا الشخص الذي يؤدي دور الرب: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"أنا سعيد لأن بني إسرائيل بنوا الهيكل كما طلبت منهم". أو </w:t>
      </w:r>
    </w:p>
    <w:p>
      <w:pPr>
        <w:pStyle w:val="ListBullet"/>
        <w:bidi/>
        <w:spacing w:line="240" w:lineRule="auto"/>
        <w:ind w:left="720"/>
      </w:pPr>
      <w:r>
        <w:rPr>
          <w:rtl/>
          <w:cs/>
          <w:lang w:val="ar_AE" w:bidi="ar_AE"/>
        </w:rPr>
      </w:r>
      <w:r>
        <w:rPr>
          <w:rtl/>
          <w:cs/>
          <w:lang w:val="ar_AE" w:bidi="ar_AE"/>
        </w:rPr>
        <w:t xml:space="preserve">"أريد أن تكون لي علاقة جيدة مع شعبي. ولهذا طلبت من بني إسرائيل أن يبنوا الهيكل. والآن أصبح لدى بني إسرائيل مكان يتواصلون فيه معي ويحافظون فيه على تلك العلاقة الجيدة". أو </w:t>
      </w:r>
    </w:p>
    <w:p>
      <w:pPr>
        <w:pStyle w:val="ListBullet"/>
        <w:bidi/>
        <w:spacing w:line="240" w:lineRule="auto"/>
        <w:ind w:left="720"/>
      </w:pPr>
      <w:r>
        <w:rPr>
          <w:rtl/>
          <w:cs/>
          <w:lang w:val="ar_AE" w:bidi="ar_AE"/>
        </w:rPr>
      </w:r>
      <w:r>
        <w:rPr>
          <w:rtl/>
          <w:cs/>
          <w:lang w:val="ar_AE" w:bidi="ar_AE"/>
        </w:rPr>
        <w:t>"أنا أهتم ببني إسرائيل وبسليمان. وسأعتني بهم وأستجيب لهم بمحبة عندما يتحدثون إليّ في الهيكل".</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قال الرب (يهوه): "أما أنت يا سليمان، فيجب أن تكون أمينًا لي، وأن تعيش بكمال وإخلاص حقيقي. لقد عاش داود أبوك بهذه الطريقة، وعليك أن تفعل الشيء نفسه. ويجب أن تطيع وصاياي وجميع الفرائض والأحكام التي أعطيك إياها. فإذا فعلت كل هذا، فسأجعل رجلًا من نسلك يحكم دائمًا على شعب إسرائيل. لقد وعدت أباك داود بأن يكون أحد نسل داود ملكًا على شعب إسرائيل دائمًا".</w:t>
      </w:r>
    </w:p>
    <w:p>
      <w:pPr>
        <w:bidi/>
      </w:pPr>
      <w:r>
        <w:rPr>
          <w:rtl/>
          <w:cs/>
          <w:lang w:val="ar_AE" w:bidi="ar_AE"/>
        </w:rPr>
      </w:r>
      <w:r>
        <w:rPr>
          <w:rtl/>
          <w:cs/>
          <w:lang w:val="ar_AE" w:bidi="ar_AE"/>
        </w:rPr>
        <w:t>أوقفوا التمثيل. اسألوا الشخص الذي يؤدي دور يهوه: "بماذا تشعر أو تفكر؟" قد يجيب بعبارات مثل:</w:t>
      </w:r>
    </w:p>
    <w:p>
      <w:pPr>
        <w:pStyle w:val="ListBullet"/>
        <w:bidi/>
        <w:spacing w:line="240" w:lineRule="auto"/>
        <w:ind w:left="720"/>
      </w:pPr>
      <w:r>
        <w:rPr>
          <w:rtl/>
          <w:cs/>
          <w:lang w:val="ar_AE" w:bidi="ar_AE"/>
        </w:rPr>
      </w:r>
      <w:r>
        <w:rPr>
          <w:rtl/>
          <w:cs/>
          <w:lang w:val="ar_AE" w:bidi="ar_AE"/>
        </w:rPr>
        <w:t xml:space="preserve">"أريد أن يقود سليمان بني إسرائيل قيادة حسنة. فإذا عاش سليمان بالطريقة المستقيمة التي علّمتها بني إسرائيل، فسيكون ملكًا صالحًا". أو </w:t>
      </w:r>
    </w:p>
    <w:p>
      <w:pPr>
        <w:pStyle w:val="ListBullet"/>
        <w:bidi/>
        <w:spacing w:line="240" w:lineRule="auto"/>
        <w:ind w:left="720"/>
      </w:pPr>
      <w:r>
        <w:rPr>
          <w:rtl/>
          <w:cs/>
          <w:lang w:val="ar_AE" w:bidi="ar_AE"/>
        </w:rPr>
      </w:r>
      <w:r>
        <w:rPr>
          <w:rtl/>
          <w:cs/>
          <w:lang w:val="ar_AE" w:bidi="ar_AE"/>
        </w:rPr>
        <w:t xml:space="preserve">"سأساعد سليمان على أن يعيش بطريقة مستقيمة. ويجب على سليمان أن يتكل عليّ". أو </w:t>
      </w:r>
    </w:p>
    <w:p>
      <w:pPr>
        <w:pStyle w:val="ListBullet"/>
        <w:bidi/>
        <w:spacing w:line="240" w:lineRule="auto"/>
        <w:ind w:left="720"/>
      </w:pPr>
      <w:r>
        <w:rPr>
          <w:rtl/>
          <w:cs/>
          <w:lang w:val="ar_AE" w:bidi="ar_AE"/>
        </w:rPr>
      </w:r>
      <w:r>
        <w:rPr>
          <w:rtl/>
          <w:cs/>
          <w:lang w:val="ar_AE" w:bidi="ar_AE"/>
        </w:rPr>
        <w:t>"لقد أحببت داود، وأنا أحب سليمان. وأريد أن أعتني بعائلتهما وأحميها".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قال الرب (يهوه): "إنْ كنتُم تنقَلِبونَ أنتُمْ أو أبناؤُكُمْ مِنْ ورائي، ولا تحفَظونَ وصايايَ، فرائضيَ الّتي جَعَلتُها أمامَكُمْ، بل تذهَبونَ وتَعبُدونَ آلِهَةً أُخرَى وتَسجُدونَ لها، فإنّي أقطَعُ إسرائيلَ عن وجهِ الأرضِ الّتي أعطَيتُهُمْ إيّاها، والبَيتُ الّذي قَدَّستُهُ لاسمي أنفيهِ مِنْ أمامي، ويكونُ إسرائيلُ مَثَلًا وهُزأةً في جميعِ الشُّعوبِ، وهذا البَيتُ يكونُ عِبرَةً. كُلُّ مَنْ يَمُرُّ علَيهِ يتَعَجَّبُ ويَصفِرُ، ويقولونَ: لماذا عَمِلَ الرَّبُّ هكذا لهذِهِ الأرضِ ولِهذا البَيتِ؟ وسيجيب أشخاص آخرون: "مِنْ أجلِ أنهُم ترَكوا الرَّبَّ إلهَهُمُ الّذي أخرَجَ آباءَهُمْ مِنْ أرضِ مِصرَ، وتَمَسَّكوا بآلِهَةٍ أُخرَى وسَجَدوا لها وعَبَدوها، لذلكَ جَلَبَ الرَّبُّ علَيهِمْ كُلَّ هذا الشَّرِّ".</w:t>
      </w:r>
    </w:p>
    <w:p>
      <w:pPr>
        <w:bidi/>
      </w:pPr>
      <w:r>
        <w:rPr>
          <w:rtl/>
          <w:cs/>
          <w:lang w:val="ar_AE" w:bidi="ar_AE"/>
        </w:rPr>
      </w:r>
      <w:r>
        <w:rPr>
          <w:rtl/>
          <w:cs/>
          <w:lang w:val="ar_AE" w:bidi="ar_AE"/>
        </w:rPr>
        <w:t>أوقفوا التمثيل. اسألوا الشخص الذي يؤدي دور الآخرين: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"أنا مصدوم ومذعور مما حدث لبني إسرائيل". أو </w:t>
      </w:r>
    </w:p>
    <w:p>
      <w:pPr>
        <w:pStyle w:val="ListBullet"/>
        <w:bidi/>
        <w:spacing w:line="240" w:lineRule="auto"/>
        <w:ind w:left="720"/>
      </w:pPr>
      <w:r>
        <w:rPr>
          <w:rtl/>
          <w:cs/>
          <w:lang w:val="ar_AE" w:bidi="ar_AE"/>
        </w:rPr>
      </w:r>
      <w:r>
        <w:rPr>
          <w:rtl/>
          <w:cs/>
          <w:lang w:val="ar_AE" w:bidi="ar_AE"/>
        </w:rPr>
        <w:t>"إن بني إسرائيل شعب ضعيف! فلم يعبد بنو إسرائيل إلههم بطريقة صحيحة! بل لم يستطيعوا حتى البقاء في أرضهم!" أو</w:t>
      </w:r>
    </w:p>
    <w:p>
      <w:pPr>
        <w:pStyle w:val="ListBullet"/>
        <w:bidi/>
        <w:spacing w:line="240" w:lineRule="auto"/>
        <w:ind w:left="720"/>
      </w:pPr>
      <w:r>
        <w:rPr>
          <w:rtl/>
          <w:cs/>
          <w:lang w:val="ar_AE" w:bidi="ar_AE"/>
        </w:rPr>
      </w:r>
      <w:r>
        <w:rPr>
          <w:rtl/>
          <w:cs/>
          <w:lang w:val="ar_AE" w:bidi="ar_AE"/>
        </w:rPr>
        <w:t>"إذا كان إله إسرائيل يعامل الذين يعصونه بهذه الطريقة، فلا بد أن إله إسرائيل قوي ويستحق الاحترام".</w:t>
      </w:r>
    </w:p>
    <w:p>
      <w:pPr>
        <w:bidi/>
      </w:pPr>
      <w:r>
        <w:rPr>
          <w:rtl/>
          <w:cs/>
          <w:lang w:val="ar_AE" w:bidi="ar_AE"/>
        </w:rPr>
      </w:r>
      <w:r>
        <w:rPr>
          <w:rtl/>
          <w:cs/>
          <w:lang w:val="ar_AE" w:bidi="ar_AE"/>
        </w:rPr>
        <w:t>اسألوا الشخص الذي يؤدي دور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"لقد سمعت هذا التحذير من قبل، لكنه ما زال يصدمني. وأرجو أن يظل نسلي أمينًا للرب (يهوه). فأنا لا أريد أن تحدث هذه الأمور الرهيبة لشعبنا". أو </w:t>
      </w:r>
    </w:p>
    <w:p>
      <w:pPr>
        <w:pStyle w:val="ListBullet"/>
        <w:bidi/>
        <w:spacing w:line="240" w:lineRule="auto"/>
        <w:ind w:left="720"/>
      </w:pPr>
      <w:r>
        <w:rPr>
          <w:rtl/>
          <w:cs/>
          <w:lang w:val="ar_AE" w:bidi="ar_AE"/>
        </w:rPr>
      </w:r>
      <w:r>
        <w:rPr>
          <w:rtl/>
          <w:cs/>
          <w:lang w:val="ar_AE" w:bidi="ar_AE"/>
        </w:rPr>
        <w:t xml:space="preserve">"لقد جعلني الرب (يهوه) حكيمًا. وأنا متأكد من أنه سيكون من السهل أن أظل أمينًا للرب (يهوه)". أو </w:t>
      </w:r>
    </w:p>
    <w:p>
      <w:pPr>
        <w:pStyle w:val="ListBullet"/>
        <w:bidi/>
        <w:spacing w:line="240" w:lineRule="auto"/>
        <w:ind w:left="720"/>
      </w:pPr>
      <w:r>
        <w:rPr>
          <w:rtl/>
          <w:cs/>
          <w:lang w:val="ar_AE" w:bidi="ar_AE"/>
        </w:rPr>
      </w:r>
      <w:r>
        <w:rPr>
          <w:rtl/>
          <w:cs/>
          <w:lang w:val="ar_AE" w:bidi="ar_AE"/>
        </w:rPr>
        <w:t>"أنا لا أشعر بالقلق بسبب هذا التحذير. فأنا أخدم الرب (يهوه) الآن، وأنا متأكد من أنني سأستمر في خدمته في المستقبل".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ملوك ٩: ١–٩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تبدأ هذه القصة بعد أن أنهى سليمان بناء </w:t>
      </w:r>
      <w:r>
        <w:rPr>
          <w:b/>
          <w:rtl/>
          <w:cs/>
          <w:lang w:val="ar_AE" w:bidi="ar_AE"/>
        </w:rPr>
        <w:t>هيكل</w:t>
      </w:r>
      <w:r>
        <w:rPr>
          <w:rtl/>
          <w:cs/>
          <w:lang w:val="ar_AE" w:bidi="ar_AE"/>
        </w:rPr>
        <w:t xml:space="preserve"> </w:t>
      </w:r>
      <w:r>
        <w:rPr>
          <w:b/>
          <w:rtl/>
          <w:cs/>
          <w:lang w:val="ar_AE" w:bidi="ar_AE"/>
        </w:rPr>
        <w:t>الرب</w:t>
      </w:r>
      <w:r>
        <w:rPr>
          <w:rtl/>
          <w:cs/>
          <w:lang w:val="ar_AE" w:bidi="ar_AE"/>
        </w:rPr>
        <w:t xml:space="preserve"> (يهوه) و</w:t>
      </w:r>
      <w:r>
        <w:rPr>
          <w:b/>
          <w:rtl/>
          <w:cs/>
          <w:lang w:val="ar_AE" w:bidi="ar_AE"/>
        </w:rPr>
        <w:t>القصر</w:t>
      </w:r>
      <w:r>
        <w:rPr>
          <w:rtl/>
          <w:cs/>
          <w:lang w:val="ar_AE" w:bidi="ar_AE"/>
        </w:rPr>
        <w:t>، أي بيت الملك. الهيكل هو المكان الذي يعبد فيه الناس الله. يهوه هو الاسم الشخصي لله. ولمزيد من المعلومات عن الهيكل ويهوه، راجعوا قاموس الكلمات الرئيسية. استخدموا الكلمات أو العبارات نفسها التي استخدمتموها في المقاطع السابقة للإشارة إلى الهيكل ويهوه وقصر الملك.</w:t>
      </w:r>
    </w:p>
    <w:p>
      <w:pPr>
        <w:bidi/>
      </w:pPr>
      <w:r>
        <w:rPr>
          <w:rtl/>
          <w:cs/>
          <w:lang w:val="ar_AE" w:bidi="ar_AE"/>
        </w:rPr>
      </w:r>
      <w:r>
        <w:rPr>
          <w:rtl/>
          <w:cs/>
          <w:lang w:val="ar_AE" w:bidi="ar_AE"/>
        </w:rPr>
        <w:t>لقد سمع الرب (يهوه)</w:t>
      </w:r>
      <w:r>
        <w:rPr>
          <w:b/>
          <w:rtl/>
          <w:cs/>
          <w:lang w:val="ar_AE" w:bidi="ar_AE"/>
        </w:rPr>
        <w:t xml:space="preserve"> صلاة</w:t>
      </w:r>
      <w:r>
        <w:rPr>
          <w:rtl/>
          <w:cs/>
          <w:lang w:val="ar_AE" w:bidi="ar_AE"/>
        </w:rPr>
        <w:t xml:space="preserve"> سليمان و</w:t>
      </w:r>
      <w:r>
        <w:rPr>
          <w:b/>
          <w:rtl/>
          <w:cs/>
          <w:lang w:val="ar_AE" w:bidi="ar_AE"/>
        </w:rPr>
        <w:t>تضرعاته</w:t>
      </w:r>
      <w:r>
        <w:rPr>
          <w:rtl/>
          <w:cs/>
          <w:lang w:val="ar_AE" w:bidi="ar_AE"/>
        </w:rPr>
        <w:t>. يمكن أن تشير هاتان الكلمتان كلتاهما إلى الطريقة التي يتحدث بها الشخص إلى الله. عندما يصلي المرء بتضرع، فإنه يطلب من الله على وجه التحديد أن يفعل شيئًا من أجله. ولمزيد من المعلومات عن الصلاة، راجعوا قاموس الكلمات الرئيسية. استخدموا الكلمات أو العبارات نفسها التي استخدمتموها في المقاطع السابقة للإشارة إلى الصلاة والتضرع.</w:t>
      </w:r>
    </w:p>
    <w:p>
      <w:pPr>
        <w:bidi/>
      </w:pPr>
      <w:r>
        <w:rPr>
          <w:rtl/>
          <w:cs/>
          <w:lang w:val="ar_AE" w:bidi="ar_AE"/>
        </w:rPr>
      </w:r>
      <w:r>
        <w:rPr>
          <w:rtl/>
          <w:cs/>
          <w:lang w:val="ar_AE" w:bidi="ar_AE"/>
        </w:rPr>
        <w:t xml:space="preserve">لقد </w:t>
      </w:r>
      <w:r>
        <w:rPr>
          <w:b/>
          <w:rtl/>
          <w:cs/>
          <w:lang w:val="ar_AE" w:bidi="ar_AE"/>
        </w:rPr>
        <w:t>قدّس</w:t>
      </w:r>
      <w:r>
        <w:rPr>
          <w:rtl/>
          <w:cs/>
          <w:lang w:val="ar_AE" w:bidi="ar_AE"/>
        </w:rPr>
        <w:t xml:space="preserve"> الرب (يهوه) الهيكل. وعندما تقدّس شيئًا، فإنك تفرزه ليؤدي مهمة خاصة لله. وعندما تقدّسون شيئًا، فإنكم تخصّصونه لأداء مهمة خاصة لله. ولمزيد من المعلومات عن كلمة تكريس (تقديس)، راجعوا قاموس الكلمات الرئيسية. استخدموا نفس الكلمة أو العبارة التي استخدمتموها في المقاطع السابقة لكلمة تقديس.</w:t>
      </w:r>
    </w:p>
    <w:p>
      <w:pPr>
        <w:bidi/>
      </w:pPr>
      <w:r>
        <w:rPr>
          <w:rtl/>
          <w:cs/>
          <w:lang w:val="ar_AE" w:bidi="ar_AE"/>
        </w:rPr>
      </w:r>
      <w:r>
        <w:rPr>
          <w:rtl/>
          <w:cs/>
          <w:lang w:val="ar_AE" w:bidi="ar_AE"/>
        </w:rPr>
        <w:t>يقول الرب (يهوه) إن عينيه وقلبه سيكونان في الهيكل. يستخدم الناس كلمة "القلب" للإشارة إلى المكان الذي يفكر فيه الشخص ويشعر ويتخذ القرارات. ويقصد الرب (يهوه) أنه سيكون حاضرًا دائمًا في الهيكل، وسيهتم به بمحبة. للمزيد من المعلومات عن القلب، برجاء الرجوع إلى "قاموس الكلمات الرئيسية".</w:t>
      </w:r>
    </w:p>
    <w:p>
      <w:pPr>
        <w:bidi/>
      </w:pPr>
      <w:r>
        <w:rPr>
          <w:rtl/>
          <w:cs/>
          <w:lang w:val="ar_AE" w:bidi="ar_AE"/>
        </w:rPr>
      </w:r>
      <w:r>
        <w:rPr>
          <w:rtl/>
          <w:cs/>
          <w:lang w:val="ar_AE" w:bidi="ar_AE"/>
        </w:rPr>
        <w:t xml:space="preserve">توقّفوا هنا وناقشوا كمجموعة كيف ستعبّرون عن وجود </w:t>
      </w:r>
      <w:r>
        <w:rPr>
          <w:b/>
          <w:rtl/>
          <w:cs/>
          <w:lang w:val="ar_AE" w:bidi="ar_AE"/>
        </w:rPr>
        <w:t>عيني</w:t>
      </w:r>
      <w:r>
        <w:rPr>
          <w:rtl/>
          <w:cs/>
          <w:lang w:val="ar_AE" w:bidi="ar_AE"/>
        </w:rPr>
        <w:t xml:space="preserve"> الرب (يهوه) و</w:t>
      </w:r>
      <w:r>
        <w:rPr>
          <w:b/>
          <w:rtl/>
          <w:cs/>
          <w:lang w:val="ar_AE" w:bidi="ar_AE"/>
        </w:rPr>
        <w:t>قلبه</w:t>
      </w:r>
      <w:r>
        <w:rPr>
          <w:rtl/>
          <w:cs/>
          <w:lang w:val="ar_AE" w:bidi="ar_AE"/>
        </w:rPr>
        <w:t xml:space="preserve"> في الهيكل. أوقِفوا الاستماع إلى هذا التسجيل الصوتي هنا. </w:t>
      </w:r>
    </w:p>
    <w:p>
      <w:pPr>
        <w:bidi/>
      </w:pPr>
      <w:r>
        <w:rPr>
          <w:rtl/>
          <w:cs/>
          <w:lang w:val="ar_AE" w:bidi="ar_AE"/>
        </w:rPr>
      </w:r>
      <w:r>
        <w:rPr>
          <w:rtl/>
          <w:cs/>
          <w:lang w:val="ar_AE" w:bidi="ar_AE"/>
        </w:rPr>
        <w:t xml:space="preserve">يجب على سليمان </w:t>
      </w:r>
      <w:r>
        <w:rPr>
          <w:b/>
          <w:rtl/>
          <w:cs/>
          <w:lang w:val="ar_AE" w:bidi="ar_AE"/>
        </w:rPr>
        <w:t>أن يطيع وصايا</w:t>
      </w:r>
      <w:r>
        <w:rPr>
          <w:rtl/>
          <w:cs/>
          <w:lang w:val="ar_AE" w:bidi="ar_AE"/>
        </w:rPr>
        <w:t xml:space="preserve"> الرب (يهوه)</w:t>
      </w:r>
      <w:r>
        <w:rPr>
          <w:b/>
          <w:rtl/>
          <w:cs/>
          <w:lang w:val="ar_AE" w:bidi="ar_AE"/>
        </w:rPr>
        <w:t xml:space="preserve"> وفرائضه</w:t>
      </w:r>
      <w:r>
        <w:rPr>
          <w:rtl/>
          <w:cs/>
          <w:lang w:val="ar_AE" w:bidi="ar_AE"/>
        </w:rPr>
        <w:t xml:space="preserve"> </w:t>
      </w:r>
      <w:r>
        <w:rPr>
          <w:b/>
          <w:rtl/>
          <w:cs/>
          <w:lang w:val="ar_AE" w:bidi="ar_AE"/>
        </w:rPr>
        <w:t>وأحكامه</w:t>
      </w:r>
      <w:r>
        <w:rPr>
          <w:rtl/>
          <w:cs/>
          <w:lang w:val="ar_AE" w:bidi="ar_AE"/>
        </w:rPr>
        <w:t xml:space="preserve">. وتشمل هذه جميع التعليمات التي أعطاها الرب (يهوه) لشعب إسرائيل. وأحيانًا يسمّي الناس هذه التعليمات أيضًا </w:t>
      </w:r>
      <w:r>
        <w:rPr>
          <w:b/>
          <w:rtl/>
          <w:cs/>
          <w:lang w:val="ar_AE" w:bidi="ar_AE"/>
        </w:rPr>
        <w:t>الشريعة</w:t>
      </w:r>
      <w:r>
        <w:rPr>
          <w:rtl/>
          <w:cs/>
          <w:lang w:val="ar_AE" w:bidi="ar_AE"/>
        </w:rPr>
        <w:t>. ولمزيد من المعلومات عن الوصايا والفرائض والأحكام، راجعوا قاموس الكلمات الرئيسية. استخدموا الكلمات أو العبارات نفسها التي استخدمتموها في المقاطع السابقة للإشارة إلى الوصايا والفرائض والأحكام. وتذكّروا أنه يمكنكم تلخيص هذه الأنواع الثلاثة من القوانين، والاكتفاء بالقول إن على سليمان أن يطيع تعليمات الرب (يهوه) أو شريعته.</w:t>
      </w:r>
    </w:p>
    <w:p>
      <w:pPr>
        <w:bidi/>
      </w:pPr>
      <w:r>
        <w:rPr>
          <w:rtl/>
          <w:cs/>
          <w:lang w:val="ar_AE" w:bidi="ar_AE"/>
        </w:rPr>
      </w:r>
      <w:r>
        <w:rPr>
          <w:rtl/>
          <w:cs/>
          <w:lang w:val="ar_AE" w:bidi="ar_AE"/>
        </w:rPr>
        <w:t xml:space="preserve">يقول الرب (يهوه) إنه إذا كان سليمان أمينًا للرب (يهوه)، فسوف يثبّت عرش </w:t>
      </w:r>
      <w:r>
        <w:rPr>
          <w:b/>
          <w:rtl/>
          <w:cs/>
          <w:lang w:val="ar_AE" w:bidi="ar_AE"/>
        </w:rPr>
        <w:t>مملكة</w:t>
      </w:r>
      <w:r>
        <w:rPr>
          <w:rtl/>
          <w:cs/>
          <w:lang w:val="ar_AE" w:bidi="ar_AE"/>
        </w:rPr>
        <w:t xml:space="preserve"> سليمان على </w:t>
      </w:r>
      <w:r>
        <w:rPr>
          <w:b/>
          <w:rtl/>
          <w:cs/>
          <w:lang w:val="ar_AE" w:bidi="ar_AE"/>
        </w:rPr>
        <w:t>إسرائيل</w:t>
      </w:r>
      <w:r>
        <w:rPr>
          <w:rtl/>
          <w:cs/>
          <w:lang w:val="ar_AE" w:bidi="ar_AE"/>
        </w:rPr>
        <w:t>. إن المملكة هي الأرض أو الشعب الذي يحكمه ملك. وتشير كلمة إسرائيل هنا إلى شعب إسرائيل. وتذكّروا أن الناس يستخدمون العرش، أي المقعد الخاص بالملك، ليمثّل طريقة حكم الملك. ويقصد الرب (يهوه) أن يكون شخص من نسل سليمان ملكًا على بني إسرائيل دائمًا. ولمزيد من المعلومات عن المملكة وإسرائيل، راجعوا قاموس الكلمات الرئيسية. استخدموا الكلمات أو العبارات نفسها التي استخدمتموها في المقاطع السابقة للإشارة إلى المملكة وإسرائيل.</w:t>
      </w:r>
    </w:p>
    <w:p>
      <w:pPr>
        <w:bidi/>
      </w:pPr>
      <w:r>
        <w:rPr>
          <w:rtl/>
          <w:cs/>
          <w:lang w:val="ar_AE" w:bidi="ar_AE"/>
        </w:rPr>
      </w:r>
      <w:r>
        <w:rPr>
          <w:rtl/>
          <w:cs/>
          <w:lang w:val="ar_AE" w:bidi="ar_AE"/>
        </w:rPr>
        <w:t xml:space="preserve">ويجب أن يظل </w:t>
      </w:r>
      <w:r>
        <w:rPr>
          <w:b/>
          <w:rtl/>
          <w:cs/>
          <w:lang w:val="ar_AE" w:bidi="ar_AE"/>
        </w:rPr>
        <w:t>سليمان</w:t>
      </w:r>
      <w:r>
        <w:rPr>
          <w:rtl/>
          <w:cs/>
          <w:lang w:val="ar_AE" w:bidi="ar_AE"/>
        </w:rPr>
        <w:t xml:space="preserve"> ونسله أمناء للرب (يهوه) دائمًا. ونسل الشخص هو أبناؤه وأحفاده، وجميع الأجيال اللاحقة من التسلسل العائلي ذاته. ولمزيد من المعلومات عن كلمة نسل، راجعوا قاموس الكلمات الرئيسية. استخدموا نفس الكلمة أو العبارة التي استخدمتموها في المقاطع السابقة للإشارة إلى نسل.</w:t>
      </w:r>
    </w:p>
    <w:p>
      <w:pPr>
        <w:bidi/>
      </w:pPr>
      <w:r>
        <w:rPr>
          <w:rtl/>
          <w:cs/>
          <w:lang w:val="ar_AE" w:bidi="ar_AE"/>
        </w:rPr>
      </w:r>
      <w:r>
        <w:rPr>
          <w:rtl/>
          <w:cs/>
          <w:lang w:val="ar_AE" w:bidi="ar_AE"/>
        </w:rPr>
        <w:t>إذا عبد بنو إسرائيل آلهة أخرى كاذبة وخدموها، فسوف يعاقبهم الرب (يهوه). وفي اللغة الأصلية، تعني كلمة "يعبد" حرفيًا أن يسجد الشخص، لكن معظم الترجمات تستخدم كلمة عامة تعني العبادة. وأحيانًا يعبد الناس كائنات روحية أخرى أو أصنامًا، كما لو كانت لها قوة. وعندما يعبد الناس تلك الآلهة الكاذبة، فإنهم يكرمونها ويخدمونها كما لو كانت هي الإله الحقيقي الواحد.</w:t>
      </w:r>
    </w:p>
    <w:p>
      <w:pPr>
        <w:bidi/>
      </w:pPr>
      <w:r>
        <w:rPr>
          <w:rtl/>
          <w:cs/>
          <w:lang w:val="ar_AE" w:bidi="ar_AE"/>
        </w:rPr>
      </w:r>
      <w:r>
        <w:rPr>
          <w:rtl/>
          <w:cs/>
          <w:lang w:val="ar_AE" w:bidi="ar_AE"/>
        </w:rPr>
        <w:t xml:space="preserve">توقّفوا هنا وناقشوا الكلمة أو العبارة التي ستستخدمونها للإشارة إلى </w:t>
      </w:r>
      <w:r>
        <w:rPr>
          <w:b/>
          <w:rtl/>
          <w:cs/>
          <w:lang w:val="ar_AE" w:bidi="ar_AE"/>
        </w:rPr>
        <w:t>العبادة</w:t>
      </w:r>
      <w:r>
        <w:rPr>
          <w:rtl/>
          <w:cs/>
          <w:lang w:val="ar_AE" w:bidi="ar_AE"/>
        </w:rPr>
        <w:t xml:space="preserve">. ولمزيدٍ من المعلومات حول كلمة "يسجدوا"، يُرجى الرجوع إلى قاموس الكلمات الرئيسية. استخدموا الكلمة أو العبارة نفسها التي استخدمتموها في المقاطع السابقة للإشارة إلى كلمة "يسجد". أوقِفوا الاستماع إلى هذا التسجيل الصوتي هنا. </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الآلهة</w:t>
      </w:r>
      <w:r>
        <w:rPr>
          <w:rtl/>
          <w:cs/>
          <w:lang w:val="ar_AE" w:bidi="ar_AE"/>
        </w:rPr>
        <w:t xml:space="preserve"> أو </w:t>
      </w:r>
      <w:r>
        <w:rPr>
          <w:b/>
          <w:rtl/>
          <w:cs/>
          <w:lang w:val="ar_AE" w:bidi="ar_AE"/>
        </w:rPr>
        <w:t>الآلهة الكاذبة</w:t>
      </w:r>
      <w:r>
        <w:rPr>
          <w:rtl/>
          <w:cs/>
          <w:lang w:val="ar_AE" w:bidi="ar_AE"/>
        </w:rPr>
        <w:t xml:space="preserve">. انظروا كلمة آلهة في قاموس الكلمات الرئيسية لمزيد من المعلومات. 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وسيَعرف الآخرون أن بني إسرائيل لم يعبدوا الرب (يهوه)،</w:t>
      </w:r>
      <w:r>
        <w:rPr>
          <w:b/>
          <w:rtl/>
          <w:cs/>
          <w:lang w:val="ar_AE" w:bidi="ar_AE"/>
        </w:rPr>
        <w:t xml:space="preserve"> إله</w:t>
      </w:r>
      <w:r>
        <w:rPr>
          <w:rtl/>
          <w:cs/>
          <w:lang w:val="ar_AE" w:bidi="ar_AE"/>
        </w:rPr>
        <w:t xml:space="preserve"> بني إسرائيل، كما ينبغي لهم. وهذه هي الكلمة العامة المستخدمة للإشارة إلى الرب (يهوه). للمزيد من المعلومات عن الله، راجعوا "قاموس الكلمات الرئيسية". استخدموا الكلمة أو العبارة ذاتها التي استخدمتموها في المقاطع السابقة للإشارة إلى الله.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9:10–25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الملوك الأول ٩: ١٠–٢٥ واحفظوه في قلوبكم. </w:t>
      </w:r>
    </w:p>
    <w:p>
      <w:pPr>
        <w:bidi/>
      </w:pPr>
      <w:r>
        <w:rPr>
          <w:rtl/>
          <w:cs/>
          <w:lang w:val="ar_AE" w:bidi="ar_AE"/>
        </w:rPr>
      </w:r>
      <w:r>
        <w:rPr>
          <w:rtl/>
          <w:cs/>
          <w:lang w:val="ar_AE" w:bidi="ar_AE"/>
        </w:rPr>
        <w:t>استمعوا إلى النسخة الصوتية من سفر الملوك الأول ٩: ١٠–٢٥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ملوك ٩: ١٠–٢٥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القصة السابقة، ظهر الرب (يهوه) لسليمان ووعده بأنه إذا كان سليمان أمينًا للرب (يهوه)، فإن نسل سليمان سيملكون على إسرائيل إلى الأبد. لكن إذا ابتعد سليمان أو نسله عن الرب (يهوه) وعبدوا آلهة أخرى، فإن الرب (يهوه) سيُخرج بني إسرائيل من أرضهم، ويرفض الهيكل الذي بناه سليمان للرب (يهوه). في هذه القصة، يخبرنا راوي القصة المزيد عن مشروعات البناء التي قام بها سليمان.</w:t>
      </w:r>
    </w:p>
    <w:p>
      <w:pPr>
        <w:bidi/>
      </w:pPr>
      <w:r>
        <w:rPr>
          <w:rtl/>
          <w:cs/>
          <w:lang w:val="ar_AE" w:bidi="ar_AE"/>
        </w:rPr>
      </w:r>
      <w:r>
        <w:rPr>
          <w:rtl/>
          <w:cs/>
          <w:lang w:val="ar_AE" w:bidi="ar_AE"/>
        </w:rPr>
        <w:t>إذا كنتم قد ترجمتم بالفعل سفر أخبار الأيام الثاني، فقد ترجمتم إحدى روايات هذه القصة. وقد يكون من المفيد أن تعودوا وتستمعوا إلى الطريقة التي ترجمتم بها تلك القصة. إذا كان سفر أخبار الأيام الثاني متاحًا بلغتكم، فتوقّفوا هنا واستمعوا إلى الأصحاح الثامن من سفر أخبار الأيام الثاني.</w:t>
      </w:r>
    </w:p>
    <w:p>
      <w:pPr>
        <w:bidi/>
      </w:pPr>
      <w:r>
        <w:rPr>
          <w:rtl/>
          <w:cs/>
          <w:lang w:val="ar_AE" w:bidi="ar_AE"/>
        </w:rPr>
      </w:r>
      <w:r>
        <w:rPr>
          <w:rtl/>
          <w:cs/>
          <w:lang w:val="ar_AE" w:bidi="ar_AE"/>
        </w:rPr>
        <w:t>استغرق الملك سليمان ٢٠ سنة حتى أتمّ بناء بيت الرب (يهوه) وبيت الملك، أي القصر الملكي. وفي قصة سابقة، قال راوي القصة إن بناء الهيكل استغرق سبع سنوات، وإن بناء بيت الملك استغرق ١٣ سنة. وخلال تلك الفترة، تلقّى سليمان خشبًا وذهبًا من حيرام، ملك صور. وفي المقابل، أعطى سليمان حيرام ٢٠ مدينة في جزء من إسرائيل يُسمّى الجليل. وهذا يعني أن تلك المدن أصبحت جزءًا من أرض حيرام، وأن حيرام صار ملكًا على الناس الذين كانوا يعيشون فيها.</w:t>
      </w:r>
    </w:p>
    <w:p>
      <w:pPr>
        <w:bidi/>
      </w:pPr>
      <w:r>
        <w:rPr>
          <w:rtl/>
          <w:cs/>
          <w:lang w:val="ar_AE" w:bidi="ar_AE"/>
        </w:rPr>
      </w:r>
      <w:r>
        <w:rPr>
          <w:rtl/>
          <w:cs/>
          <w:lang w:val="ar_AE" w:bidi="ar_AE"/>
        </w:rPr>
        <w:t xml:space="preserve">توقّفوا هنا وانظروا إلى خريطة توضّح </w:t>
      </w:r>
      <w:r>
        <w:rPr>
          <w:b/>
          <w:rtl/>
          <w:cs/>
          <w:lang w:val="ar_AE" w:bidi="ar_AE"/>
        </w:rPr>
        <w:t>موقع إسرائيل، بما في ذلك موقع الجليل ومدينة صور</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كانت أرض الجليل في الجزء الشمالي من إسرائيل. وكانت أقرب جزء من إسرائيل إلى صور. وعندما جاء الملك حيرام ليرى المدن، لم يكن مسرورًا بها. ولهذا السبب، أطلق عليها حيرام اسم "كابول". وتعني كلمة كابول "عديم القيمة" أو "لا شيء".</w:t>
      </w:r>
    </w:p>
    <w:p>
      <w:pPr>
        <w:bidi/>
      </w:pPr>
      <w:r>
        <w:rPr>
          <w:rtl/>
          <w:cs/>
          <w:lang w:val="ar_AE" w:bidi="ar_AE"/>
        </w:rPr>
      </w:r>
      <w:r>
        <w:rPr>
          <w:rtl/>
          <w:cs/>
          <w:lang w:val="ar_AE" w:bidi="ar_AE"/>
        </w:rPr>
        <w:t>استخدم الملك سليمان العمل الإجباري، أي العبيد، في مشروعات البناء التي قام بها. وكان هذا أمرًا شائعًا جدًا في العالم القديم. وكان الأشخاص الذين استخدمهم سليمان عبيدًا من نسل الكنعانيين الذين لم يتمكّن بنو إسرائيل من طردهم من الأرض. ولم تكن الشرائع التي أعطاها الرب (يهوه) لإسرائيل عن طريق موسى تسمح لسليمان بأن يستعبد بني إسرائيل للقيام بالعمل الإجباري. لذلك جعل سليمان بني إسرائيل جنودًا وضباطًا وقادة.</w:t>
      </w:r>
    </w:p>
    <w:p>
      <w:pPr>
        <w:bidi/>
      </w:pPr>
      <w:r>
        <w:rPr>
          <w:rtl/>
          <w:cs/>
          <w:lang w:val="ar_AE" w:bidi="ar_AE"/>
        </w:rPr>
      </w:r>
      <w:r>
        <w:rPr>
          <w:rtl/>
          <w:cs/>
          <w:lang w:val="ar_AE" w:bidi="ar_AE"/>
        </w:rPr>
        <w:t xml:space="preserve">توقّفوا هنا وناقشوا هذه الأسئلة: ما مدى شيوع العمل الإجباري أو العبودية في منطقتكم؟ وإذا لم يكن ذلك شائعًا الآن، فهل كان شائعًا في الماضي؟ من هم الأشخاص الذين كانوا يُستعبَدون؟ ما رأيكم في أن الملك سليمان كان لديه عبيد؟ أوقِفوا الاستماع إلى هذا التسجيل الصوتي هنا. </w:t>
      </w:r>
    </w:p>
    <w:p>
      <w:pPr>
        <w:bidi/>
      </w:pPr>
      <w:r>
        <w:rPr>
          <w:rtl/>
          <w:cs/>
          <w:lang w:val="ar_AE" w:bidi="ar_AE"/>
        </w:rPr>
      </w:r>
      <w:r>
        <w:rPr>
          <w:rtl/>
          <w:cs/>
          <w:lang w:val="ar_AE" w:bidi="ar_AE"/>
        </w:rPr>
        <w:t>في هذه القصة، استخدم سليمان العمل الإجباري لبناء بيت الرب (يهوه)، وبيت الملك، وشيء يُسمّى "الملو". ولا يتفق علماء الكتاب المقدس على معنى كلمة "ملو". ولهذا السبب، تترجم بعض نسخ الكتاب المقدس هذه الكلمة بطريقة تشبه الكلمة في اللغة الأصلية، ولا تحاول أن تشرح معناها. لكن بعض علماء الكتاب المقدس يعتقدون أن الكلمة تعني "المصاطب" أو "الردم"، أو "القلعة". والمصطبة هي منطقة مستوية يبنيها الناس على تل أو داخله.</w:t>
      </w:r>
    </w:p>
    <w:p>
      <w:pPr>
        <w:bidi/>
      </w:pPr>
      <w:r>
        <w:rPr>
          <w:rtl/>
          <w:cs/>
          <w:lang w:val="ar_AE" w:bidi="ar_AE"/>
        </w:rPr>
      </w:r>
      <w:r>
        <w:rPr>
          <w:rtl/>
          <w:cs/>
          <w:lang w:val="ar_AE" w:bidi="ar_AE"/>
        </w:rPr>
        <w:t xml:space="preserve">توقّفوا هنا وانظروا إلى صورة </w:t>
      </w:r>
      <w:r>
        <w:rPr>
          <w:b/>
          <w:rtl/>
          <w:cs/>
          <w:lang w:val="ar_AE" w:bidi="ar_AE"/>
        </w:rPr>
        <w:t>لمصطبة</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والردم هو منطقة يستخدم فيها شخص التراب أو مواد أخرى لملء فجوة في الأرض.</w:t>
      </w:r>
    </w:p>
    <w:p>
      <w:pPr>
        <w:bidi/>
      </w:pPr>
      <w:r>
        <w:rPr>
          <w:rtl/>
          <w:cs/>
          <w:lang w:val="ar_AE" w:bidi="ar_AE"/>
        </w:rPr>
      </w:r>
      <w:r>
        <w:rPr>
          <w:rtl/>
          <w:cs/>
          <w:lang w:val="ar_AE" w:bidi="ar_AE"/>
        </w:rPr>
        <w:t>واستخدم الملك سليمان أيضًا العمل الإجباري لبناء سور حول أورشليم، ولبناء ثلاث مدن كان الناس يسمّونها حاصور ومجدو وجازر.</w:t>
      </w:r>
    </w:p>
    <w:p>
      <w:pPr>
        <w:bidi/>
      </w:pPr>
      <w:r>
        <w:rPr>
          <w:rtl/>
          <w:cs/>
          <w:lang w:val="ar_AE" w:bidi="ar_AE"/>
        </w:rPr>
      </w:r>
      <w:r>
        <w:rPr>
          <w:rtl/>
          <w:cs/>
          <w:lang w:val="ar_AE" w:bidi="ar_AE"/>
        </w:rPr>
        <w:t xml:space="preserve">توقّفوا هنا وانظروا إلى خريطة توضّح </w:t>
      </w:r>
      <w:r>
        <w:rPr>
          <w:b/>
          <w:rtl/>
          <w:cs/>
          <w:lang w:val="ar_AE" w:bidi="ar_AE"/>
        </w:rPr>
        <w:t>مواقع مدن حاصور ومجدو وجازر</w:t>
      </w:r>
      <w:r>
        <w:rPr>
          <w:rtl/>
          <w:cs/>
          <w:lang w:val="ar_AE" w:bidi="ar_AE"/>
        </w:rPr>
        <w:t xml:space="preserve">. واستمروا في النظر إلى هذه الخريطة أثناء المناقشة التالية. أوقِفوا الاستماع إلى هذا التسجيل الصوتي هنا. </w:t>
      </w:r>
    </w:p>
    <w:p>
      <w:pPr>
        <w:bidi/>
      </w:pPr>
      <w:r>
        <w:rPr>
          <w:rtl/>
          <w:cs/>
          <w:lang w:val="ar_AE" w:bidi="ar_AE"/>
        </w:rPr>
      </w:r>
      <w:r>
        <w:rPr>
          <w:rtl/>
          <w:cs/>
          <w:lang w:val="ar_AE" w:bidi="ar_AE"/>
        </w:rPr>
        <w:t>في تلك الأيام، كان الناس يبنون عادةً أسوارًا حول المدن الكبيرة. وكانت الأسوار توفّر الحماية من أي شخص قد يحاول مهاجمة المدينة. وكانت مدن حاصور ومجدو وجازر موجودة قبل أن يصبح سليمان ملكًا. وكانت حاصور في أقصى الشمال بالقرب من الحدود. وكانت مجدو تقع على طريق تجاري. وكانت جازر بالقرب من أورشليم، وكانت تقع أيضًا على طرق تجارية مهمة. وفي وقت سابق، كان فرعون مصر قد دمّر جازر وقتل الكنعانيين الذين كانوا يعيشون فيها، ولذلك كان على سليمان أن يعيد بناءها. ولا نعرف إن كان سليمان قد اضطر إلى إعادة بناء حاصور ومجدو أيضًا، أم أنه جعلهما أكبر وأقوى بكثير فحسب.</w:t>
      </w:r>
    </w:p>
    <w:p>
      <w:pPr>
        <w:bidi/>
      </w:pPr>
      <w:r>
        <w:rPr>
          <w:rtl/>
          <w:cs/>
          <w:lang w:val="ar_AE" w:bidi="ar_AE"/>
        </w:rPr>
      </w:r>
      <w:r>
        <w:rPr>
          <w:rtl/>
          <w:cs/>
          <w:lang w:val="ar_AE" w:bidi="ar_AE"/>
        </w:rPr>
        <w:t>تزوّج سليمان ابنة فرعون. وأعطى فرعون مدينة جازر لابنته مهرًا، أي هدية زفاف.</w:t>
      </w:r>
    </w:p>
    <w:p>
      <w:pPr>
        <w:bidi/>
      </w:pPr>
      <w:r>
        <w:rPr>
          <w:rtl/>
          <w:cs/>
          <w:lang w:val="ar_AE" w:bidi="ar_AE"/>
        </w:rPr>
      </w:r>
      <w:r>
        <w:rPr>
          <w:rtl/>
          <w:cs/>
          <w:lang w:val="ar_AE" w:bidi="ar_AE"/>
        </w:rPr>
        <w:t xml:space="preserve">توقّفوا هنا وناقشوا هذه الأسئلة: في ثقافتكم، ما أنواع الهدايا التي يقدّمها والدا المرأة لها عادةً عندما تتزوّج؟ هل يعرف العروسان مسبقًا ما ستحصل عليه المرأة من والديها، أم تكون الهدية مفاجأة؟ أوقِفوا الاستماع إلى هذا التسجيل الصوتي هنا. </w:t>
      </w:r>
    </w:p>
    <w:p>
      <w:pPr>
        <w:bidi/>
      </w:pPr>
      <w:r>
        <w:rPr>
          <w:rtl/>
          <w:cs/>
          <w:lang w:val="ar_AE" w:bidi="ar_AE"/>
        </w:rPr>
      </w:r>
      <w:r>
        <w:rPr>
          <w:rtl/>
          <w:cs/>
          <w:lang w:val="ar_AE" w:bidi="ar_AE"/>
        </w:rPr>
        <w:t>وبنى الملك سليمان مدنًا أخرى تُسمّى بيت حورون السفلى وبعلة وتامار. وتُسمّى هذه المدينة الأخيرة أحيانًا "تدمر". وتقع بيت حورون السفلى بالقرب من أورشليم. وتقع تامار جنوب أورشليم بالقرب من برية يهوذا. ولا يتفق علماء الكتاب المقدس على موقع بعلة.</w:t>
      </w:r>
    </w:p>
    <w:p>
      <w:pPr>
        <w:bidi/>
      </w:pPr>
      <w:r>
        <w:rPr>
          <w:rtl/>
          <w:cs/>
          <w:lang w:val="ar_AE" w:bidi="ar_AE"/>
        </w:rPr>
      </w:r>
      <w:r>
        <w:rPr>
          <w:rtl/>
          <w:cs/>
          <w:lang w:val="ar_AE" w:bidi="ar_AE"/>
        </w:rPr>
        <w:t>وبنى سليمان مدنًا لتخزين البضائع الزائدة. وكانت هذه المدن تُسمّى مدن التخزين أو مراكز الإمداد. وقد يخزّن الملك أشياء مثل الحبوب أو الزيت أو الخمر في مدينة للتخزين. أو قد يستخدم الملك مدينة لتخزين مواد الحرب، مثل الأسلحة والأشياء التي تحمي الجنود أثناء المعركة. وبنى سليمان أيضًا مدنًا لإسكان جيشه، ومدنًا لمركباته وفرسانه. والمركبة هي نوع من العربات تجرّها الخيول. وكان الناس يستخدمون المركبات لخوض المعارك. وعادةً، كان يركب المركبة جنديان على الأقل. فكان أحد الجنديين يتحكّم في الخيول، بينما يهاجم الجندي الآخر خصومه. لكن بعض المركبات كانت تتسع لأكثر من جنديين. والجندي الذي يركب في مركبة يُسمّى "راكب المركبة".</w:t>
      </w:r>
    </w:p>
    <w:p>
      <w:pPr>
        <w:bidi/>
      </w:pPr>
      <w:r>
        <w:rPr>
          <w:rtl/>
          <w:cs/>
          <w:lang w:val="ar_AE" w:bidi="ar_AE"/>
        </w:rPr>
      </w:r>
      <w:r>
        <w:rPr>
          <w:rtl/>
          <w:cs/>
          <w:lang w:val="ar_AE" w:bidi="ar_AE"/>
        </w:rPr>
        <w:t xml:space="preserve">توقّفوا هنا وانظروا إلى صورة لمركبة </w:t>
      </w:r>
      <w:r>
        <w:rPr>
          <w:b/>
          <w:rtl/>
          <w:cs/>
          <w:lang w:val="ar_AE" w:bidi="ar_AE"/>
        </w:rPr>
        <w:t>وراكبي</w:t>
      </w:r>
      <w:r>
        <w:rPr>
          <w:rtl/>
          <w:cs/>
          <w:lang w:val="ar_AE" w:bidi="ar_AE"/>
        </w:rPr>
        <w:t xml:space="preserve"> </w:t>
      </w:r>
      <w:r>
        <w:rPr>
          <w:b/>
          <w:rtl/>
          <w:cs/>
          <w:lang w:val="ar_AE" w:bidi="ar_AE"/>
        </w:rPr>
        <w:t>مركبات</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وكلمة "الفرسان" تشير إلى الجنود الذين يركبون الخيول. وكان ركوب الخيل يمنح الجندي مزايا كثيرة. فالخيول أسرع بكثير من الناس، ولذلك كان بإمكان الفارس أن يلحق بسهولة بالجنود المعادين ويقتلهم. ولأن الفارس يكون أعلى من الأرض على ظهر الحصان، فإنه يستطيع أن يرى أبعد من الأشخاص الموجودين على الأرض. وقد يطلق الجندي الذي يركب حصانًا السهام على خصومه، أو قد يقترب منهم راكبًا حصانه ويحاول طعنهم بسيفه.</w:t>
      </w:r>
    </w:p>
    <w:p>
      <w:pPr>
        <w:bidi/>
      </w:pPr>
      <w:r>
        <w:rPr>
          <w:rtl/>
          <w:cs/>
          <w:lang w:val="ar_AE" w:bidi="ar_AE"/>
        </w:rPr>
      </w:r>
      <w:r>
        <w:rPr>
          <w:rtl/>
          <w:cs/>
          <w:lang w:val="ar_AE" w:bidi="ar_AE"/>
        </w:rPr>
        <w:t>وقبل أن ينتهي سليمان من بناء بيت الملك، كانت زوجة سليمان، ابنة فرعون، تقيم في مدينة داود. ويعتقد معظم علماء الكتاب المقدس أن هذا يعني أن ابنة فرعون كانت تقيم في جزء أقدم من أورشليم، حيث كان الملك داود قد عاش، وأن سليمان بنى قصره في جزء آخر من أورشليم. وعندما انتقلت ابنة فرعون إلى قصر الملك، كانت قد انتقلت من جزء من أورشليم إلى جزء آخر منها فحسب.</w:t>
      </w:r>
    </w:p>
    <w:p>
      <w:pPr>
        <w:bidi/>
      </w:pPr>
      <w:r>
        <w:rPr>
          <w:rtl/>
          <w:cs/>
          <w:lang w:val="ar_AE" w:bidi="ar_AE"/>
        </w:rPr>
      </w:r>
      <w:r>
        <w:rPr>
          <w:rtl/>
          <w:cs/>
          <w:lang w:val="ar_AE" w:bidi="ar_AE"/>
        </w:rPr>
        <w:t>ويُنهي راوي القصة هذه القصة بإخبارنا أن سليمان كان يأتي بانتظام إلى الهيكل ويقدّم ذبائح للرب (يهوه). وهذا يذكّرنا بأن سليمان، على الأقل لفترة من الزمن، كان يفعل كل ما طلبه الرب (يهوه) منه.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ملوك ٩: ١٠–٢٥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ستقوم المجموعة بمحاولة تصوُّر هذا المقطع.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b/>
          <w:rtl/>
          <w:cs/>
          <w:lang w:val="ar_AE" w:bidi="ar_AE"/>
        </w:rPr>
        <w:t>في المشهد الأول:</w:t>
      </w:r>
      <w:r>
        <w:rPr>
          <w:rtl/>
          <w:cs/>
          <w:lang w:val="ar_AE" w:bidi="ar_AE"/>
        </w:rPr>
        <w:t xml:space="preserve"> بعد أن أنهى الملك سليمان بناء هيكل الرب (يهوه) وقصره الخاص، أعطى سليمان حيرام، ملك صور، عشرين مدينة في منطقة الجليل. لكن حيرام لم يُعجَب بهذه المدن.</w:t>
      </w:r>
    </w:p>
    <w:p>
      <w:pPr>
        <w:bidi/>
      </w:pPr>
      <w:r>
        <w:rPr>
          <w:rtl/>
          <w:cs/>
          <w:lang w:val="ar_AE" w:bidi="ar_AE"/>
        </w:rPr>
      </w:r>
      <w:r>
        <w:rPr>
          <w:b/>
          <w:rtl/>
          <w:cs/>
          <w:lang w:val="ar_AE" w:bidi="ar_AE"/>
        </w:rPr>
        <w:t>في المشهد الثاني:</w:t>
      </w:r>
      <w:r>
        <w:rPr>
          <w:rtl/>
          <w:cs/>
          <w:lang w:val="ar_AE" w:bidi="ar_AE"/>
        </w:rPr>
        <w:t xml:space="preserve"> يخبرنا الراوي عن المدن التي أعاد الملك سليمان بناءها أو حصّنها في أنحاء مملكته. ويستخدم الملك سليمان بقية الكنعانيين كعمال بالسخرة في مشروعات البناء الخاصة به، لكنه يعيّن بني إسرائيل كمسؤولين وقادة وجنود.</w:t>
      </w:r>
    </w:p>
    <w:p>
      <w:pPr>
        <w:bidi/>
      </w:pPr>
      <w:r>
        <w:rPr>
          <w:rtl/>
          <w:cs/>
          <w:lang w:val="ar_AE" w:bidi="ar_AE"/>
        </w:rPr>
      </w:r>
      <w:r>
        <w:rPr>
          <w:b/>
          <w:rtl/>
          <w:cs/>
          <w:lang w:val="ar_AE" w:bidi="ar_AE"/>
        </w:rPr>
        <w:t>في المشهد الثالث:</w:t>
      </w:r>
      <w:r>
        <w:rPr>
          <w:rtl/>
          <w:cs/>
          <w:lang w:val="ar_AE" w:bidi="ar_AE"/>
        </w:rPr>
        <w:t xml:space="preserve"> بعد أن اكتملت مشروعات البناء الخاصة بالملك سليمان، نقل سليمان ابنة فرعون، زوجته، من مدينة داود إلى القصر في أورشليم. كما كان سليمان يقدّم القرابين بانتظام في هيكل الرب (يهوه).</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سليمان، وحيرام، وفرعون، وابنة فرعون</w:t>
      </w:r>
    </w:p>
    <w:p>
      <w:pPr>
        <w:pStyle w:val="ListBullet"/>
        <w:bidi/>
        <w:spacing w:line="240" w:lineRule="auto"/>
        <w:ind w:left="720"/>
      </w:pPr>
      <w:r>
        <w:rPr>
          <w:rtl/>
          <w:cs/>
          <w:lang w:val="ar_AE" w:bidi="ar_AE"/>
        </w:rPr>
      </w:r>
      <w:r>
        <w:rPr>
          <w:rtl/>
          <w:cs/>
          <w:lang w:val="ar_AE" w:bidi="ar_AE"/>
        </w:rPr>
        <w:t>الشعوب الأمورية والحثية والفرزية والحوية واليبوسية</w:t>
      </w:r>
    </w:p>
    <w:p>
      <w:pPr>
        <w:pStyle w:val="ListBullet"/>
        <w:bidi/>
        <w:spacing w:line="240" w:lineRule="auto"/>
        <w:ind w:left="720"/>
      </w:pPr>
      <w:r>
        <w:rPr>
          <w:rtl/>
          <w:cs/>
          <w:lang w:val="ar_AE" w:bidi="ar_AE"/>
        </w:rPr>
      </w:r>
      <w:r>
        <w:rPr>
          <w:rtl/>
          <w:cs/>
          <w:lang w:val="ar_AE" w:bidi="ar_AE"/>
        </w:rPr>
        <w:t>جنود سليمان الإسرائيليون، ومسؤولوه الحكوميون، وقادته، ورؤساء جيشه، وقادة مركباته، وفرسانه</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المشهد الأول، كان الملك سليمان قد أنهى بناء هيكل الرب (يهوه) وقصره الخاص في نهاية عشرين سنة. بنى سليمان القصر والهيكل والمباني الأخرى باستخدام أخشاب الأرز والسرو التي حصل عليها من الملك حيرام ملك صور. وهذان هما النوعان نفسهما من الخشب اللذان ترجمتموهما بالفعل في الإصحاح الخامس من سفر الملوك الأول. وقد يكون من المفيد أن تعودوا وتستمعوا إلى الإصحاح الخامس من سفر الملوك الأول، لتذكّروا كيف قررتم ترجمة الكلمتين اللتين تشيران إلى هذين النوعين من الأشجار.</w:t>
      </w:r>
    </w:p>
    <w:p>
      <w:pPr>
        <w:bidi/>
      </w:pPr>
      <w:r>
        <w:rPr>
          <w:rtl/>
          <w:cs/>
          <w:lang w:val="ar_AE" w:bidi="ar_AE"/>
        </w:rPr>
      </w:r>
      <w:r>
        <w:rPr>
          <w:rtl/>
          <w:cs/>
          <w:lang w:val="ar_AE" w:bidi="ar_AE"/>
        </w:rPr>
        <w:t xml:space="preserve">توقّفوا هنا واستمعوا إلى الإصحاح الخامس من سفر الملوك الأول، وتحديدًا إلى الجزء الذي يرسل فيه سليمان رسالة إلى الملك حيرام ليطلب منه خشب الأرز والسرو، ويوافق فيه حيرام على إرسال الخشب. أوقِفوا الاستماع إلى هذا التسجيل الصوتي هنا. </w:t>
      </w:r>
    </w:p>
    <w:p>
      <w:pPr>
        <w:bidi/>
      </w:pPr>
      <w:r>
        <w:rPr>
          <w:rtl/>
          <w:cs/>
          <w:lang w:val="ar_AE" w:bidi="ar_AE"/>
        </w:rPr>
      </w:r>
      <w:r>
        <w:rPr>
          <w:rtl/>
          <w:cs/>
          <w:lang w:val="ar_AE" w:bidi="ar_AE"/>
        </w:rPr>
        <w:t>أعطى سليمان حيرام عشرين مدينة في منطقة الجليل. وهذا يعني أن هذه المدن أصبحت الآن جزءًا من مملكة حيرام، وأصبح حيرام ملكها بدلًا من سليمان. ويعتقد معظم علماء الكتاب المقدس أن سليمان فعل ذلك كنوع من الدفع مقابل كل الخشب والذهب اللذين أرسلهما حيرام إلى سليمان من أجل مشروعات البناء الخاصة به. لكن عندما جاء حيرام من صور ليرى المدن التي أعطاه إياها سليمان، لم يكن حيرام مسرورًا بهذه المدن. فلم يعتقد حيرام أن هذه المدن ذات قيمة كبيرة بالنسبة إليه. وأخبر حيرام سليمان بمشاعره مستخدمًا سؤالًا لم يكن يتوقع أن يجيب عنه سليمان. فقال: "ما هذِهِ المُدُنُ الّتي أعطَيتَني يا أخي؟" ويعني هذا السؤال: "إن هذه المدن التي أعطيتني إياها ليست جيدة"، أو "أنا لا أحب هذه المدن التي أعطيتني إياها".</w:t>
      </w:r>
    </w:p>
    <w:p>
      <w:pPr>
        <w:bidi/>
      </w:pPr>
      <w:r>
        <w:rPr>
          <w:rtl/>
          <w:cs/>
          <w:lang w:val="ar_AE" w:bidi="ar_AE"/>
        </w:rPr>
      </w:r>
      <w:r>
        <w:rPr>
          <w:rtl/>
          <w:cs/>
          <w:lang w:val="ar_AE" w:bidi="ar_AE"/>
        </w:rPr>
        <w:t>وعندما دعا حيرام سليمان قائلًا: "يا أخي"، فهذا لا يعني وجود صلة قرابة بينهما. فقد كان من الشائع في ذلك الزمان أن يخاطب الملوك المتحالفون بعضهم بعضًا بهذه الطريقة. وكانت هذه وسيلة يُظهر بها أولئك الملوك أنهم يرون بعضهم بعضًا متساوين، وأن بينهم علاقة ودية.</w:t>
      </w:r>
    </w:p>
    <w:p>
      <w:pPr>
        <w:bidi/>
      </w:pPr>
      <w:r>
        <w:rPr>
          <w:rtl/>
          <w:cs/>
          <w:lang w:val="ar_AE" w:bidi="ar_AE"/>
        </w:rPr>
      </w:r>
      <w:r>
        <w:rPr>
          <w:rtl/>
          <w:cs/>
          <w:lang w:val="ar_AE" w:bidi="ar_AE"/>
        </w:rPr>
        <w:t xml:space="preserve">توقّفوا هنا وناقشوا هذا السؤال: في أي ظروف قد تدعون شخصًا ليس من أقاربكم بالكلمات التي تعني "أخ"، أو "أخت"، أو "ابن عم"، أو "عمة"، أو "عم"، أو "أم"، أو "أب"؟ إذا كان من غير الطبيعي أو غير الواضح في لغتكم أن يدعو حيرام سليمان "يا أخي"، فما الكلمة الأخرى التي يمكنكم استخدامها لإظهار أن بينهما علاقة ودية، وأنهما متساويان؟ أوقِفوا الاستماع إلى هذا التسجيل الصوتي هنا. </w:t>
      </w:r>
    </w:p>
    <w:p>
      <w:pPr>
        <w:bidi/>
      </w:pPr>
      <w:r>
        <w:rPr>
          <w:rtl/>
          <w:cs/>
          <w:lang w:val="ar_AE" w:bidi="ar_AE"/>
        </w:rPr>
      </w:r>
      <w:r>
        <w:rPr>
          <w:rtl/>
          <w:cs/>
          <w:lang w:val="ar_AE" w:bidi="ar_AE"/>
        </w:rPr>
        <w:t>ولأن حيرام لم يُعجَب بهذه المدن، أطلق على المنطقة اسمًا مهينًا. فكلمة "كابول" في اللغة الأصلية تشبه صوتيًا الكلمة التي تعني "بلا قيمة" أو "كلا شيء". وبما أن المستمعين إليكم لن يفهموا على الأرجح معنى كلمة "كابول"، فقد تحتاجون إلى قول شيء مثل: "دعا حيرام تلك المنطقة كابول، أي بلا قيمة". ويقول الراوي أيضًا إن هذه المنطقة تُدعى كابول "إلى هذا اليوم". وتعني هذه العبارة أنه عندما كتب الراوي هذه المعلومات، كان بنو إسرائيل لا يزالون يسمّون تلك المنطقة باسم كابول.</w:t>
      </w:r>
    </w:p>
    <w:p>
      <w:pPr>
        <w:bidi/>
      </w:pPr>
      <w:r>
        <w:rPr>
          <w:rtl/>
          <w:cs/>
          <w:lang w:val="ar_AE" w:bidi="ar_AE"/>
        </w:rPr>
      </w:r>
      <w:r>
        <w:rPr>
          <w:rtl/>
          <w:cs/>
          <w:lang w:val="ar_AE" w:bidi="ar_AE"/>
        </w:rPr>
        <w:t>وفي نهاية هذا المشهد، يقول الراوي: "وأرسَلَ حيرامُ للمَلِكِ مِئَةً وعِشرينَ وزنَةَ ذَهَبٍ". ولا يتفق علماء الكتاب المقدس على معنى هذه الجملة. فيعتقد بعض العلماء أنها عبارة تلخيصية، أي إن حيرام أرسل إلى سليمان خلال عشرين سنة مئةً وعشرين وزنة، أو ما مجموعه أربعة آلاف كيلوغرام من الذهب. ويعتقد علماء آخرون أن حيرام أرسل إلى سليمان أكثر من أربعة آلاف كيلوغرام من الذهب مقابل المدن العشرين في الجليل.</w:t>
      </w:r>
    </w:p>
    <w:p>
      <w:pPr>
        <w:bidi/>
      </w:pPr>
      <w:r>
        <w:rPr>
          <w:rtl/>
          <w:cs/>
          <w:lang w:val="ar_AE" w:bidi="ar_AE"/>
        </w:rPr>
      </w:r>
      <w:r>
        <w:rPr>
          <w:rtl/>
          <w:cs/>
          <w:lang w:val="ar_AE" w:bidi="ar_AE"/>
        </w:rPr>
        <w:t>وفي سفر أخبار الأيام، يروي الراوي القصة نفسها، لكن مع اختلاف بسيط. فيقول سفر أخبار الأيام إن الملك حيرام أعطى بعض المدن للملك سليمان. أما هذا الجزء من القصة، فيقول إن سليمان أعطى بعض المدن لحيرام. ويقترح علماء الكتاب المقدس تفسيرين محتملين: ربما تبادل الملكان الأراضي، أو ربما سمح سليمان لحيرام أن يحكم بعض المدن لفترة، ثم استعادها منه فيما بعد. وفي كلتا الحالتين، من المرجح أن الملكين تبادلا الأراضي لتسوية تكلفة المؤن التي أعطاها حيرام لسليمان من أجل مشروعات البناء الخاصة به.</w:t>
      </w:r>
    </w:p>
    <w:p>
      <w:pPr>
        <w:bidi/>
      </w:pPr>
      <w:r>
        <w:rPr>
          <w:rtl/>
          <w:cs/>
          <w:lang w:val="ar_AE" w:bidi="ar_AE"/>
        </w:rPr>
      </w:r>
      <w:r>
        <w:rPr>
          <w:rtl/>
          <w:cs/>
          <w:lang w:val="ar_AE" w:bidi="ar_AE"/>
        </w:rPr>
        <w:t xml:space="preserve">توقفوا هنا وصفوا موقفًا قد يتبادل فيه شخصان في ثقافتكم الممتلكات من أجل تسوية اتفاق بينهما. في أي ظروف قد يفعلان ذلك؟ وما نوع الأشياء التي قد يتبادلانها؟ هل يتبادلان الممتلكات بصورة دائمة، أم يمكنهما إعادتها؟ أوقِفوا الاستماع إلى هذا التسجيل الصوتي هنا. </w:t>
      </w:r>
    </w:p>
    <w:p>
      <w:pPr>
        <w:bidi/>
      </w:pPr>
      <w:r>
        <w:rPr>
          <w:rtl/>
          <w:cs/>
          <w:lang w:val="ar_AE" w:bidi="ar_AE"/>
        </w:rPr>
      </w:r>
      <w:r>
        <w:rPr>
          <w:rtl/>
          <w:cs/>
          <w:lang w:val="ar_AE" w:bidi="ar_AE"/>
        </w:rPr>
        <w:t>في المشهد الثاني، يروي الراوي الأحداث بترتيب غير زمني. ففي البداية، يخبرنا أن سليمان استخدم العمل بالسخرة لبناء هيكل الرب (يهوه)، وبيت الملك، والقلعة، وسور أورشليم، ومدن حاصور ومجدو وجازر. ثم يشرح الراوي لماذا احتاج سليمان إلى إعادة بناء جازر: فقد هاجم الجيش المصري المدينة قبل ذلك بوقت، وأحرقها، وقتل جميع الكنعانيين الذين كانوا يعيشون فيها. بعد ذلك، يخبرنا الراوي عن مدن أخرى بناها سليمان في أنحاء مملكته. ثم يعود الراوي بالزمن إلى الوراء مرة أخرى، ليخبرنا عن نسل الأموريين والحثيين والفرزيين والحويين واليبوسيين الذين كانوا لا يزالون يعيشون في أرض إسرائيل. وجعل سليمان هؤلاء الناس عبيدًا، بينما خدم بنو إسرائيل كضباطه وقادته ومسؤوليه.</w:t>
      </w:r>
    </w:p>
    <w:p>
      <w:pPr>
        <w:bidi/>
      </w:pPr>
      <w:r>
        <w:rPr>
          <w:rtl/>
          <w:cs/>
          <w:lang w:val="ar_AE" w:bidi="ar_AE"/>
        </w:rPr>
      </w:r>
      <w:r>
        <w:rPr>
          <w:rtl/>
          <w:cs/>
          <w:lang w:val="ar_AE" w:bidi="ar_AE"/>
        </w:rPr>
        <w:t>وقد لا يكون من الممكن في لغتكم رواية قصة بترتيب غير زمني كهذا. وحتى إن كان ذلك ممكنًا، فقد يكون من المربك جدًا للمستمعين إليكم أن يسمعوا القصة مروية بهذه الطريقة. فإذا كان الأمر كذلك، يمكنكم اختيار إعادة ترتيب أحداث القصة بحيث تأتي بالترتيب الذي حدثت فيه.</w:t>
      </w:r>
    </w:p>
    <w:p>
      <w:pPr>
        <w:bidi/>
      </w:pPr>
      <w:r>
        <w:rPr>
          <w:rtl/>
          <w:cs/>
          <w:lang w:val="ar_AE" w:bidi="ar_AE"/>
        </w:rPr>
      </w:r>
      <w:r>
        <w:rPr>
          <w:rtl/>
          <w:cs/>
          <w:lang w:val="ar_AE" w:bidi="ar_AE"/>
        </w:rPr>
        <w:t xml:space="preserve">ناقشوا ما إذا كنتم سترْوون هذه القصة بالترتيب الذي حدثت فيه الأحداث، أم بالترتيب الذي سجّل به الراوي الأحداث في الكتاب المقدس. أوقِفوا الاستماع إلى هذا التسجيل الصوتي هنا. </w:t>
      </w:r>
    </w:p>
    <w:p>
      <w:pPr>
        <w:bidi/>
      </w:pPr>
      <w:r>
        <w:rPr>
          <w:rtl/>
          <w:cs/>
          <w:lang w:val="ar_AE" w:bidi="ar_AE"/>
        </w:rPr>
      </w:r>
      <w:r>
        <w:rPr>
          <w:rtl/>
          <w:cs/>
          <w:lang w:val="ar_AE" w:bidi="ar_AE"/>
        </w:rPr>
        <w:t>وهذا هو الترتيب الذي حدثت به أحداث هذه القصة:</w:t>
      </w:r>
    </w:p>
    <w:p>
      <w:pPr>
        <w:bidi/>
      </w:pPr>
      <w:r>
        <w:rPr>
          <w:rtl/>
          <w:cs/>
          <w:lang w:val="ar_AE" w:bidi="ar_AE"/>
        </w:rPr>
      </w:r>
      <w:r>
        <w:rPr>
          <w:rtl/>
          <w:cs/>
          <w:lang w:val="ar_AE" w:bidi="ar_AE"/>
        </w:rPr>
        <w:t>أولًا، لم يُزِل بنو إسرائيل جميع الكنعانيين من الأرض إزالة كاملة. فعندما قاد يشوع بني إسرائيل إلى الأرض، سمح بنو إسرائيل لبعض الكنعانيين بالاستمرار في السكن هناك. ولذلك، عندما أصبح سليمان ملكًا، كان لا يزال هناك بعض نسل الأموريين والحثيين والفرزيين والحويين واليبوسيين يعيشون في إسرائيل. وجعل الملك سليمان هؤلاء الناس عبيدًا له، وعيّن بني إسرائيل مشرفين عليهم.</w:t>
      </w:r>
    </w:p>
    <w:p>
      <w:pPr>
        <w:bidi/>
      </w:pPr>
      <w:r>
        <w:rPr>
          <w:rtl/>
          <w:cs/>
          <w:lang w:val="ar_AE" w:bidi="ar_AE"/>
        </w:rPr>
      </w:r>
      <w:r>
        <w:rPr>
          <w:rtl/>
          <w:cs/>
          <w:lang w:val="ar_AE" w:bidi="ar_AE"/>
        </w:rPr>
        <w:t>بعد ذلك، بدأ الملك سليمان بناء هيكل الرب (يهوه) في السنة الرابعة من مُلكه. واستخدم سليمان العمل بالسخرة في بنائه. ولا نعرف بالضبط متى دمّر فرعون مدينة جازر، لكننا نعرف أن ذلك حدث قبل أن تتزوج ابنته من سليمان. ولا نعرف أيضًا بالضبط متى تزوج سليمان ابنة فرعون، لكن من المرجح أن ذلك حدث قبل أن ينتهي سليمان من بناء الهيكل. ولذلك، فهذا هو الترتيب الأكثر احتمالًا للأحداث: بدأ سليمان بناء هيكل الرب (يهوه)، ثم هاجم فرعون مدينة جازر ودمّرها، ثم تزوج سليمان ابنة فرعون، وحصلت هي على جازر هدية زفاف.</w:t>
      </w:r>
    </w:p>
    <w:p>
      <w:pPr>
        <w:bidi/>
      </w:pPr>
      <w:r>
        <w:rPr>
          <w:rtl/>
          <w:cs/>
          <w:lang w:val="ar_AE" w:bidi="ar_AE"/>
        </w:rPr>
      </w:r>
      <w:r>
        <w:rPr>
          <w:rtl/>
          <w:cs/>
          <w:lang w:val="ar_AE" w:bidi="ar_AE"/>
        </w:rPr>
        <w:t>وأخيرًا، أنهى سليمان بناء هيكل الرب (يهوه) في السنة الحادية عشرة من مُلكه. ثم بدأ سليمان بناء بيت الملك، والقلعة، والسور المحيط بأورشليم، وجميع المدن الأخرى التي يذكرها الراوي في هذه القصة.</w:t>
      </w:r>
    </w:p>
    <w:p>
      <w:pPr>
        <w:bidi/>
      </w:pPr>
      <w:r>
        <w:rPr>
          <w:rtl/>
          <w:cs/>
          <w:lang w:val="ar_AE" w:bidi="ar_AE"/>
        </w:rPr>
      </w:r>
      <w:r>
        <w:rPr>
          <w:rtl/>
          <w:cs/>
          <w:lang w:val="ar_AE" w:bidi="ar_AE"/>
        </w:rPr>
        <w:t>كان الكنعانيون هم الشعب الذي عاش في أرض الموعد قبل بني إسرائيل. وكان جميع الكنعانيين من نسل رجل اسمه كنعان. وقد أمر الرب (يهوه) بني إسرائيل أن يطردوا جميع الكنعانيين من الأرض، لكن بني إسرائيل لم يطردوهم جميعًا. فقد ظلّت بعض جماعات الكنعانيين تعيش في أجزاء من أرض بني إسرائيل، بما في ذلك مدينة جازر.</w:t>
      </w:r>
    </w:p>
    <w:p>
      <w:pPr>
        <w:bidi/>
      </w:pPr>
      <w:r>
        <w:rPr>
          <w:rtl/>
          <w:cs/>
          <w:lang w:val="ar_AE" w:bidi="ar_AE"/>
        </w:rPr>
      </w:r>
      <w:r>
        <w:rPr>
          <w:rtl/>
          <w:cs/>
          <w:lang w:val="ar_AE" w:bidi="ar_AE"/>
        </w:rPr>
        <w:t>وبعد أن أحرق فرعون، ملك مصر، جازر وقتل جميع الكنعانيين الذين كانوا يعيشون فيها، أعطى المدينة لابنته هدية زفاف. وهذا يعني أنه رغم أن ملك مصر هو الذي فتح المدينة وغلبها، فإنه أعطاها لبني إسرائيل. وبعد أن أعاد سليمان بناء المدينة، كان على الناس الذين يعيشون فيها أن يزرعوا المحاصيل، ويربّوا الماشية، ويصنعوا منتجات مختلفة كانت ضرورية للحياة. ومن الممكن أن تكون ابنة فرعون قد حصلت على جزء من هذه المنتجات، أو أن أهل المدينة كانوا يدفعون لها ضريبة.</w:t>
      </w:r>
    </w:p>
    <w:p>
      <w:pPr>
        <w:bidi/>
      </w:pPr>
      <w:r>
        <w:rPr>
          <w:rtl/>
          <w:cs/>
          <w:lang w:val="ar_AE" w:bidi="ar_AE"/>
        </w:rPr>
      </w:r>
      <w:r>
        <w:rPr>
          <w:rtl/>
          <w:cs/>
          <w:lang w:val="ar_AE" w:bidi="ar_AE"/>
        </w:rPr>
        <w:t xml:space="preserve">توقفوا هنا وناقشوا ما هي أفضل طريقة للتعبير في لغتكم عن أن فرعون أعطى مدينة لابنته هدية زفاف. أوقِفوا الاستماع إلى هذا التسجيل الصوتي هنا. </w:t>
      </w:r>
    </w:p>
    <w:p>
      <w:pPr>
        <w:bidi/>
      </w:pPr>
      <w:r>
        <w:rPr>
          <w:rtl/>
          <w:cs/>
          <w:lang w:val="ar_AE" w:bidi="ar_AE"/>
        </w:rPr>
      </w:r>
      <w:r>
        <w:rPr>
          <w:rtl/>
          <w:cs/>
          <w:lang w:val="ar_AE" w:bidi="ar_AE"/>
        </w:rPr>
        <w:t>كان العمل بالسخرة مخالفًا للشريعة التي أعطاها موسى لبني إسرائيل. فإذا استخدم سليمان بني إسرائيل في مشروعات البناء الخاصة به، لكان عليه أن يوظفهم كعمال عاديين، أو أن يستخدمهم لفترة قصيرة. ولذلك، أجبر سليمان الكنعانيين على القيام بالعمل البدني الشاق. وربما سمعتم عدة طرق مختلفة للتعبير عن هذا الأمر عندما استمعتم إلى روايات مختلفة لهذه القصة. فتقول بعض الترجمات إن سليمان جنّد العمال بالسخرة أو استدعاهم للعمل الإجباري. وتقول ترجمات أخرى إن سليمان فرض العمل بالسخرة أو زاده أو جمعه، بينما تقول ترجمات أخرى ببساطة إن الملك سليمان استخدم العمل بالسخرة لبناء جميع هذه المنشآت. وكل طريقة من هذه الطرق هي مجرد وسيلة مختلفة للقول إن الملك سليمان أجبر غير الإسرائيليين في أرضه على القيام بهذا العمل البدني الشاق، وإنه لم يكن لديهم خيار في رفضه.</w:t>
      </w:r>
    </w:p>
    <w:p>
      <w:pPr>
        <w:bidi/>
      </w:pPr>
      <w:r>
        <w:rPr>
          <w:rtl/>
          <w:cs/>
          <w:lang w:val="ar_AE" w:bidi="ar_AE"/>
        </w:rPr>
      </w:r>
      <w:r>
        <w:rPr>
          <w:rtl/>
          <w:cs/>
          <w:lang w:val="ar_AE" w:bidi="ar_AE"/>
        </w:rPr>
        <w:t xml:space="preserve">توقفوا هنا وناقشوا هذا السؤال: ما هي بعض الطرق التي يمكنكم بها التعبير في لغتكم عن أن قائدًا أجبر شخصًا على العمل، وأن ذلك الشخص لم يكن لديه خيار في الرفض أو تغيير عمله؟ أوقِفوا الاستماع إلى هذا التسجيل الصوتي هنا. </w:t>
      </w:r>
    </w:p>
    <w:p>
      <w:pPr>
        <w:bidi/>
      </w:pPr>
      <w:r>
        <w:rPr>
          <w:rtl/>
          <w:cs/>
          <w:lang w:val="ar_AE" w:bidi="ar_AE"/>
        </w:rPr>
      </w:r>
      <w:r>
        <w:rPr>
          <w:rtl/>
          <w:cs/>
          <w:lang w:val="ar_AE" w:bidi="ar_AE"/>
        </w:rPr>
        <w:t>في هذه المرحلة من المشهد الثاني، يقول الراوي إن الأموريين والحثيين والفرزيين والحويين واليبوسيين كانوا لا يزالون عبيدًا في إسرائيل "إلى هذا اليوم". وتعني هذه العبارة أن هؤلاء الناس كانوا مستعبَدين في إسرائيل في الوقت الذي كتب فيه الراوي هذه القصة. ولا تعني أنهم عبيد في إسرائيل الآن.</w:t>
      </w:r>
    </w:p>
    <w:p>
      <w:pPr>
        <w:bidi/>
      </w:pPr>
      <w:r>
        <w:rPr>
          <w:rtl/>
          <w:cs/>
          <w:lang w:val="ar_AE" w:bidi="ar_AE"/>
        </w:rPr>
      </w:r>
      <w:r>
        <w:rPr>
          <w:rtl/>
          <w:cs/>
          <w:lang w:val="ar_AE" w:bidi="ar_AE"/>
        </w:rPr>
        <w:t>ويحتوي هذا المشهد على أول ذكر للقلعة. ولا يتفق علماء الكتاب المقدس على معنى هذا المصطلح. فالقلعة هي منشأة من صنع الإنسان، لكن علماء الكتاب المقدس غير متأكدين من ماهيتها أو من مكان وجودها. ويعتقد بعض العلماء أن القلعة ربما كانت مجموعة كبيرة من المصاطب تقع على الجانب الشرقي من أورشليم. والمصطبة هي سطح مستوٍ يقع خارج المبنى مباشرة. وعادةً ما يبني الناس المصطبة باستخدام دعامات تحتها. وكثيرًا ما يبنون المصاطب على تل أو منحدر، لكي يحصل الناس على مكان مستوٍ للمشي أو الجلوس.</w:t>
      </w:r>
    </w:p>
    <w:p>
      <w:pPr>
        <w:bidi/>
      </w:pPr>
      <w:r>
        <w:rPr>
          <w:rtl/>
          <w:cs/>
          <w:lang w:val="ar_AE" w:bidi="ar_AE"/>
        </w:rPr>
      </w:r>
      <w:r>
        <w:rPr>
          <w:rtl/>
          <w:cs/>
          <w:lang w:val="ar_AE" w:bidi="ar_AE"/>
        </w:rPr>
        <w:t xml:space="preserve">توقّفوا هنا وانظروا إلى صورة </w:t>
      </w:r>
      <w:r>
        <w:rPr>
          <w:b/>
          <w:rtl/>
          <w:cs/>
          <w:lang w:val="ar_AE" w:bidi="ar_AE"/>
        </w:rPr>
        <w:t>لمصطبة</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ويعتقد علماء آخرون أن القلعة مرتبطة بالكلمة التي تعني "ردمًا"، أي مكانًا كان يجب ملؤه بالتراب من أجل بناء شيء آخر عليه. وتوجد في أورشليم تلال ووديان كثيرة، ولذلك من الممكن أن يكون سليمان قد اضطر إلى ملء بعض الأماكن بالتراب لكي يبني المنشآت التي أرادها. وبسبب كثرة عدم اليقين بشأن هذه المنشأة، تكتفي ترجمات كثيرة للكتاب المقدس بتسمية هذا المكان "القلعة"، ولا تحاول شرح ماهيته. ومن المقبول أن تترجموا هذه الكلمة إلى "مصطبة" أو "ردم"، أو أن تسمّوا المكان "القلعة".</w:t>
      </w:r>
    </w:p>
    <w:p>
      <w:pPr>
        <w:bidi/>
      </w:pPr>
      <w:r>
        <w:rPr>
          <w:rtl/>
          <w:cs/>
          <w:lang w:val="ar_AE" w:bidi="ar_AE"/>
        </w:rPr>
      </w:r>
      <w:r>
        <w:rPr>
          <w:rtl/>
          <w:cs/>
          <w:lang w:val="ar_AE" w:bidi="ar_AE"/>
        </w:rPr>
        <w:t>وبنى سليمان مدينة بالقرب من أورشليم تُدعى بيت حورون السفلى. وكانت هناك مدينة أخرى تبعد نحو كيلومترين تُدعى بيت حورون العليا. وكانت بيت حورون السفلى في أسفل وادٍ، بينما كانت بيت حورون العليا في أعلى الوادي. أما المدينة التي تُدعى تامار أو تدمر، فكانت في البرية أو الصحراء. والبرية هي مكان لا توجد فيه مياه أو أشجار أو نباتات كثيرة. ومن الصعب جدًا زراعة المحاصيل في البرية، وعادةً لا يعيش الناس هناك.</w:t>
      </w:r>
    </w:p>
    <w:p>
      <w:pPr>
        <w:bidi/>
      </w:pPr>
      <w:r>
        <w:rPr>
          <w:rtl/>
          <w:cs/>
          <w:lang w:val="ar_AE" w:bidi="ar_AE"/>
        </w:rPr>
      </w:r>
      <w:r>
        <w:rPr>
          <w:rtl/>
          <w:cs/>
          <w:lang w:val="ar_AE" w:bidi="ar_AE"/>
        </w:rPr>
        <w:t xml:space="preserve">توقفوا هنا وناقشوا هذا السؤال: كيف تصفون في لغتكم منطقة من الأرض لا توجد فيها مياه أو أشجار أو نباتات كثيرة؟ أوقِفوا الاستماع إلى هذا التسجيل الصوتي هنا. </w:t>
      </w:r>
    </w:p>
    <w:p>
      <w:pPr>
        <w:bidi/>
      </w:pPr>
      <w:r>
        <w:rPr>
          <w:rtl/>
          <w:cs/>
          <w:lang w:val="ar_AE" w:bidi="ar_AE"/>
        </w:rPr>
      </w:r>
      <w:r>
        <w:rPr>
          <w:rtl/>
          <w:cs/>
          <w:lang w:val="ar_AE" w:bidi="ar_AE"/>
        </w:rPr>
        <w:t>وبنى سليمان مدنًا للتخزين، أو مراكز للإمداد، في جميع أنحاء الأراضي التي كان يسيطر عليها. فقد يخزّن الملك أشياء مثل الحبوب والزيت والملح أو الخمر في مدينة للتخزين. وكان الملك يخزّن هذه الأشياء لاستخدامها في وقت الجوع أو النقص. وقد يستخدم الملك المدينة أيضًا لتخزين المؤن اللازمة للحرب، مثل الأسلحة والأشياء التي يستخدمها الجنود لحماية أنفسهم. فإذا دخلت البلاد في حرب، فإن هذه المؤن تساعد الناس على أن يكونوا أكثر استعدادًا من عدوهم.</w:t>
      </w:r>
    </w:p>
    <w:p>
      <w:pPr>
        <w:bidi/>
      </w:pPr>
      <w:r>
        <w:rPr>
          <w:rtl/>
          <w:cs/>
          <w:lang w:val="ar_AE" w:bidi="ar_AE"/>
        </w:rPr>
      </w:r>
      <w:r>
        <w:rPr>
          <w:rtl/>
          <w:cs/>
          <w:lang w:val="ar_AE" w:bidi="ar_AE"/>
        </w:rPr>
        <w:t xml:space="preserve">توقفوا هنا وناقشوا هذه الأسئلة: كيف يخزّن الناس في بلدكم السلع الزائدة؟ وأين يخزّنون هذه السلع؟ ومَن يسيطر عليها؟ وكيف يخزّن الجيش أو الحكومة الوطنية مؤن الحرب؟ أوقِفوا الاستماع إلى هذا التسجيل الصوتي هنا. </w:t>
      </w:r>
    </w:p>
    <w:p>
      <w:pPr>
        <w:bidi/>
      </w:pPr>
      <w:r>
        <w:rPr>
          <w:rtl/>
          <w:cs/>
          <w:lang w:val="ar_AE" w:bidi="ar_AE"/>
        </w:rPr>
      </w:r>
      <w:r>
        <w:rPr>
          <w:rtl/>
          <w:cs/>
          <w:lang w:val="ar_AE" w:bidi="ar_AE"/>
        </w:rPr>
        <w:t>قرب نهاية المشهد الثاني، يستخدم الراوي ست كلمات وعبارات مختلفة لوصف الأدوار التي قام بها بنو إسرائيل في مشروعات البناء الخاصة بسليمان. والعبارة الأولى هي "رِجالُ القِتالِ"، أي الرجال الذين يقاتلون في الحروب. ويمكن أيضًا ترجمتها إلى "جنود" أو "رجال مقاتلون".</w:t>
      </w:r>
    </w:p>
    <w:p>
      <w:pPr>
        <w:bidi/>
      </w:pPr>
      <w:r>
        <w:rPr>
          <w:rtl/>
          <w:cs/>
          <w:lang w:val="ar_AE" w:bidi="ar_AE"/>
        </w:rPr>
      </w:r>
      <w:r>
        <w:rPr>
          <w:rtl/>
          <w:cs/>
          <w:lang w:val="ar_AE" w:bidi="ar_AE"/>
        </w:rPr>
        <w:t xml:space="preserve">توقفوا هنا وحاولوا التفكير في أكبر عدد ممكن من الكلمات التي تحمل هذا المعنى في لغتكم. أوقِفوا الاستماع إلى هذا التسجيل الصوتي هنا. </w:t>
      </w:r>
    </w:p>
    <w:p>
      <w:pPr>
        <w:bidi/>
      </w:pPr>
      <w:r>
        <w:rPr>
          <w:rtl/>
          <w:cs/>
          <w:lang w:val="ar_AE" w:bidi="ar_AE"/>
        </w:rPr>
      </w:r>
      <w:r>
        <w:rPr>
          <w:rtl/>
          <w:cs/>
          <w:lang w:val="ar_AE" w:bidi="ar_AE"/>
        </w:rPr>
        <w:t>والكلمة الثانية هي "خُدّام". ويمكن أن تعني هذه الكلمة أشياء كثيرة، بدءًا من خادم في المنزل، ووصولًا إلى مسؤول حكومي أو قائد عسكري. وهي تصف أي شخص يفعل شيئًا لشخص آخر. وعادةً ما يكون الخادم أيضًا أقل منزلة اجتماعية أو سياسية من الشخص الذي يخدمه. وفي هذه الحالة، كان هؤلاء العبيد على الأرجح نوعًا من المسؤولين الحكوميين.</w:t>
      </w:r>
    </w:p>
    <w:p>
      <w:pPr>
        <w:bidi/>
      </w:pPr>
      <w:r>
        <w:rPr>
          <w:rtl/>
          <w:cs/>
          <w:lang w:val="ar_AE" w:bidi="ar_AE"/>
        </w:rPr>
      </w:r>
      <w:r>
        <w:rPr>
          <w:rtl/>
          <w:cs/>
          <w:lang w:val="ar_AE" w:bidi="ar_AE"/>
        </w:rPr>
        <w:t xml:space="preserve">توقفوا هنا وناقشوا كيف يمكنكم تسمية هؤلاء العبيد الذين خدموا الملك سليمان بوصفهم مسؤولين حكوميين. أوقِفوا الاستماع إلى هذا التسجيل الصوتي هنا. </w:t>
      </w:r>
    </w:p>
    <w:p>
      <w:pPr>
        <w:bidi/>
      </w:pPr>
      <w:r>
        <w:rPr>
          <w:rtl/>
          <w:cs/>
          <w:lang w:val="ar_AE" w:bidi="ar_AE"/>
        </w:rPr>
      </w:r>
      <w:r>
        <w:rPr>
          <w:rtl/>
          <w:cs/>
          <w:lang w:val="ar_AE" w:bidi="ar_AE"/>
        </w:rPr>
        <w:t>والكلمة الثالثة "أُمَراء" تشير إلى قادة لمجموعة من الناس. وربما سمعتم هذه الكلمة مترجمة إلى "قادة" أو "ضباط" يقودون مجموعات من الرجال في الجيش.</w:t>
      </w:r>
    </w:p>
    <w:p>
      <w:pPr>
        <w:bidi/>
      </w:pPr>
      <w:r>
        <w:rPr>
          <w:rtl/>
          <w:cs/>
          <w:lang w:val="ar_AE" w:bidi="ar_AE"/>
        </w:rPr>
      </w:r>
      <w:r>
        <w:rPr>
          <w:rtl/>
          <w:cs/>
          <w:lang w:val="ar_AE" w:bidi="ar_AE"/>
        </w:rPr>
        <w:t xml:space="preserve">توقفوا هنا وحاولوا التفكير في أكبر عدد ممكن من الكلمات التي تحمل هذا المعنى في لغتكم. أوقِفوا الاستماع إلى هذا التسجيل الصوتي هنا. </w:t>
      </w:r>
    </w:p>
    <w:p>
      <w:pPr>
        <w:bidi/>
      </w:pPr>
      <w:r>
        <w:rPr>
          <w:rtl/>
          <w:cs/>
          <w:lang w:val="ar_AE" w:bidi="ar_AE"/>
        </w:rPr>
      </w:r>
      <w:r>
        <w:rPr>
          <w:rtl/>
          <w:cs/>
          <w:lang w:val="ar_AE" w:bidi="ar_AE"/>
        </w:rPr>
        <w:t>والكلمة الرابعة "ثَوالِثُهُ" هي كلمة تشير إلى شخص يعمل على الأرجح مباشرةً للملك في الجيش، ضمن وحدات قتالية خاصة. وربما سمعتم هذه الكلمة مترجمة إلى "رئيس".</w:t>
      </w:r>
    </w:p>
    <w:p>
      <w:pPr>
        <w:bidi/>
      </w:pPr>
      <w:r>
        <w:rPr>
          <w:rtl/>
          <w:cs/>
          <w:lang w:val="ar_AE" w:bidi="ar_AE"/>
        </w:rPr>
      </w:r>
      <w:r>
        <w:rPr>
          <w:rtl/>
          <w:cs/>
          <w:lang w:val="ar_AE" w:bidi="ar_AE"/>
        </w:rPr>
        <w:t xml:space="preserve">توقفوا هنا وحاولوا التفكير في أكبر عدد ممكن من الكلمات التي تحمل هذا المعنى في لغتكم. أوقِفوا الاستماع إلى هذا التسجيل الصوتي هنا. </w:t>
      </w:r>
    </w:p>
    <w:p>
      <w:pPr>
        <w:bidi/>
      </w:pPr>
      <w:r>
        <w:rPr>
          <w:rtl/>
          <w:cs/>
          <w:lang w:val="ar_AE" w:bidi="ar_AE"/>
        </w:rPr>
      </w:r>
      <w:r>
        <w:rPr>
          <w:rtl/>
          <w:cs/>
          <w:lang w:val="ar_AE" w:bidi="ar_AE"/>
        </w:rPr>
        <w:t>والعبارة الخامسة تعني "رؤساء المركبات". فإذا كان لدى الجيش عدد كبير من المركبات، فإنه يحتاج إلى شخص يخبر قادة المركبات بما يجب أن يفعلوه في المعركة. وربما كان قائد المركبات يركب هو نفسه في مركبة، لكن مهمته كانت أن يخبر قادة المركبات الآخرين إلى أين يذهبون وماذا يفعلون. وكان قائد المركبات مسؤولًا عسكريًا متوسطًا أو رفيع الرتبة.</w:t>
      </w:r>
    </w:p>
    <w:p>
      <w:pPr>
        <w:bidi/>
      </w:pPr>
      <w:r>
        <w:rPr>
          <w:rtl/>
          <w:cs/>
          <w:lang w:val="ar_AE" w:bidi="ar_AE"/>
        </w:rPr>
      </w:r>
      <w:r>
        <w:rPr>
          <w:rtl/>
          <w:cs/>
          <w:lang w:val="ar_AE" w:bidi="ar_AE"/>
        </w:rPr>
        <w:t xml:space="preserve">توقفوا هنا وناقشوا كيفية ترجمة عبارة "رؤساء المركبات" في لغتكم. أوقِفوا الاستماع إلى هذا التسجيل الصوتي هنا. </w:t>
      </w:r>
    </w:p>
    <w:p>
      <w:pPr>
        <w:bidi/>
      </w:pPr>
      <w:r>
        <w:rPr>
          <w:rtl/>
          <w:cs/>
          <w:lang w:val="ar_AE" w:bidi="ar_AE"/>
        </w:rPr>
      </w:r>
      <w:r>
        <w:rPr>
          <w:rtl/>
          <w:cs/>
          <w:lang w:val="ar_AE" w:bidi="ar_AE"/>
        </w:rPr>
        <w:t>والكلمة السادسة "فُرسان" هي كلمة تشير إلى الرجال الذين يعملون مع الخيول. وقد يكون هؤلاء جنودًا يركبون الخيول أو المركبات. وربما سمعتم هذه الكلمة مترجمة إلى "سلاح الفرسان"، أو "الفرسان"، أو "قادة المركبات".</w:t>
      </w:r>
    </w:p>
    <w:p>
      <w:pPr>
        <w:bidi/>
      </w:pPr>
      <w:r>
        <w:rPr>
          <w:rtl/>
          <w:cs/>
          <w:lang w:val="ar_AE" w:bidi="ar_AE"/>
        </w:rPr>
      </w:r>
      <w:r>
        <w:rPr>
          <w:rtl/>
          <w:cs/>
          <w:lang w:val="ar_AE" w:bidi="ar_AE"/>
        </w:rPr>
        <w:t xml:space="preserve">توقفوا هنا وحاولوا التفكير في أكبر عدد ممكن من الكلمات التي تحمل هذا المعنى في لغتكم. أوقِفوا الاستماع إلى هذا التسجيل الصوتي هنا. </w:t>
      </w:r>
    </w:p>
    <w:p>
      <w:pPr>
        <w:bidi/>
      </w:pPr>
      <w:r>
        <w:rPr>
          <w:rtl/>
          <w:cs/>
          <w:lang w:val="ar_AE" w:bidi="ar_AE"/>
        </w:rPr>
      </w:r>
      <w:r>
        <w:rPr>
          <w:rtl/>
          <w:cs/>
          <w:lang w:val="ar_AE" w:bidi="ar_AE"/>
        </w:rPr>
        <w:t>وكان العدد الإجمالي لبني إسرائيل الذين عملوا مشرفين على مشروعات البناء الخاصة بسليمان خمسمئة وخمسين رجلًا.</w:t>
      </w:r>
    </w:p>
    <w:p>
      <w:pPr>
        <w:bidi/>
      </w:pPr>
      <w:r>
        <w:rPr>
          <w:rtl/>
          <w:cs/>
          <w:lang w:val="ar_AE" w:bidi="ar_AE"/>
        </w:rPr>
      </w:r>
      <w:r>
        <w:rPr>
          <w:rtl/>
          <w:cs/>
          <w:lang w:val="ar_AE" w:bidi="ar_AE"/>
        </w:rPr>
        <w:t>في المشهد الثالث، بمجرد اكتمال بيت الملك، نقل سليمان ابنة فرعون من بيتها المؤقت في مدينة داود إلى بيت الملك الذي بناه لها. ثم بدأ سليمان بناء القلعة. وبعد اكتمال هيكل الرب (يهوه)، كان سليمان يذهب إلى الهيكل ثلاث مرات في السنة ليقدّم المحرقات وذبائح السلامة على مذبح الهيكل. وكان يحرق البخور أيضًا على مذبح البخور. وكانت هذه الطقوس أجزاء مهمة من طريقة عبادة بني إسرائيل للرب (يهوه). والبخور هي مادة تُنتج كثيرًا من الدخان وتفوح منها رائحة طيبة عندما يحرقها الناس. وكانت هناك أنواع كثيرة مختلفة من البخور في إسرائيل، لكن كان على الكهنة أن يستخدموا نوعًا خاصًا من البخور في هيكل الرب (يهوه). ومن المرجح أن الراوي يضمّن هذه العبارة ليُعلِم المستمعين أن سليمان ظل يعبد الرب (يهوه) بأمانة لسنوات كثيرة.</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ملوك ٩: ١٠–٢٥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ستقوم المجموعة بتمثيل المقطع بشكل درامي.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سليمان، وحيرام، وفرعون، وابنة فرعون</w:t>
      </w:r>
    </w:p>
    <w:p>
      <w:pPr>
        <w:pStyle w:val="ListBullet"/>
        <w:bidi/>
        <w:spacing w:line="240" w:lineRule="auto"/>
        <w:ind w:left="720"/>
      </w:pPr>
      <w:r>
        <w:rPr>
          <w:rtl/>
          <w:cs/>
          <w:lang w:val="ar_AE" w:bidi="ar_AE"/>
        </w:rPr>
      </w:r>
      <w:r>
        <w:rPr>
          <w:rtl/>
          <w:cs/>
          <w:lang w:val="ar_AE" w:bidi="ar_AE"/>
        </w:rPr>
        <w:t>الشعوب الأمورية والحثية والفرزية والحوية واليبوسية</w:t>
      </w:r>
    </w:p>
    <w:p>
      <w:pPr>
        <w:pStyle w:val="ListBullet"/>
        <w:bidi/>
        <w:spacing w:line="240" w:lineRule="auto"/>
        <w:ind w:left="720"/>
      </w:pPr>
      <w:r>
        <w:rPr>
          <w:rtl/>
          <w:cs/>
          <w:lang w:val="ar_AE" w:bidi="ar_AE"/>
        </w:rPr>
      </w:r>
      <w:r>
        <w:rPr>
          <w:rtl/>
          <w:cs/>
          <w:lang w:val="ar_AE" w:bidi="ar_AE"/>
        </w:rPr>
        <w:t>جنود سليمان الإسرائيليون، ومسؤولوه الحكوميون، وقادته، ورؤساء جيشه، وقادة مركباته، وفرسانه</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استغرق سليمان عشرين سنة في بناء هيكل الرب (يهوه) وبيت الملك. وكان حيرام، ملك صور، قد زوّد سليمان بكل خشب الأرز وخشب السرو وكل الذهب الذي أراده لهذا العمل. وبعد أن اكتمل البناء، أعطى الملك سليمان حيرام عشرين مدينة في منطقة الجليل. فذهب حيرام ليرى هذه المدن، لكنه لم يُعجَب بها. وقال حيرام لسليمان: "ما هذِهِ المُدُنُ الّتي أعطَيتَني يا أخي؟" ودعا حيرام تلك المنطقة "كابول"، التي تعني "بلا قيمة"، وما زال الناس يسمّونها بهذا الاسم إلى هذا اليوم. وكان حيرام قد أرسل إلى سليمان أكثر من أربعة آلاف كيلوغرام من الذهب.</w:t>
      </w:r>
    </w:p>
    <w:p>
      <w:pPr>
        <w:bidi/>
      </w:pPr>
      <w:r>
        <w:rPr>
          <w:rtl/>
          <w:cs/>
          <w:lang w:val="ar_AE" w:bidi="ar_AE"/>
        </w:rPr>
      </w:r>
      <w:r>
        <w:rPr>
          <w:rtl/>
          <w:cs/>
          <w:lang w:val="ar_AE" w:bidi="ar_AE"/>
        </w:rPr>
        <w:t>أوقفوا التمثيل. اطرحوا على الشخص الذي يؤدّي دور الملك حيرام السؤال التالي: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أشعر بالغضب من سليمان لأنه أعطاني مدنًا رديئة إلى هذا الحد؛ أو </w:t>
      </w:r>
    </w:p>
    <w:p>
      <w:pPr>
        <w:pStyle w:val="ListBullet"/>
        <w:bidi/>
        <w:spacing w:line="240" w:lineRule="auto"/>
        <w:ind w:left="720"/>
      </w:pPr>
      <w:r>
        <w:rPr>
          <w:rtl/>
          <w:cs/>
          <w:lang w:val="ar_AE" w:bidi="ar_AE"/>
        </w:rPr>
      </w:r>
      <w:r>
        <w:rPr>
          <w:rtl/>
          <w:cs/>
          <w:lang w:val="ar_AE" w:bidi="ar_AE"/>
        </w:rPr>
        <w:t xml:space="preserve">ربما لا يكون سليمان أمينًا وجديرًا بالثقة كما كنت أظن؛ أو </w:t>
      </w:r>
    </w:p>
    <w:p>
      <w:pPr>
        <w:pStyle w:val="ListBullet"/>
        <w:bidi/>
        <w:spacing w:line="240" w:lineRule="auto"/>
        <w:ind w:left="720"/>
      </w:pPr>
      <w:r>
        <w:rPr>
          <w:rtl/>
          <w:cs/>
          <w:lang w:val="ar_AE" w:bidi="ar_AE"/>
        </w:rPr>
      </w:r>
      <w:r>
        <w:rPr>
          <w:rtl/>
          <w:cs/>
          <w:lang w:val="ar_AE" w:bidi="ar_AE"/>
        </w:rPr>
        <w:t>أشعر بأنني خُدعت، لأنه بعد كل ما فعلته لمساعدة سليمان، أعطاني هذه المدن التي لا قيمة لها.</w:t>
      </w:r>
    </w:p>
    <w:p>
      <w:pPr>
        <w:bidi/>
      </w:pPr>
      <w:r>
        <w:rPr>
          <w:rtl/>
          <w:cs/>
          <w:lang w:val="ar_AE" w:bidi="ar_AE"/>
        </w:rPr>
      </w:r>
      <w:r>
        <w:rPr>
          <w:rtl/>
          <w:cs/>
          <w:lang w:val="ar_AE" w:bidi="ar_AE"/>
        </w:rPr>
        <w:t>اسألوا الشخص الذي يؤدي دور الملك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أشعر بالرضا لأنني أكملت مشروعات بناء عظيمة كهذه؛ أو </w:t>
      </w:r>
    </w:p>
    <w:p>
      <w:pPr>
        <w:pStyle w:val="ListBullet"/>
        <w:bidi/>
        <w:spacing w:line="240" w:lineRule="auto"/>
        <w:ind w:left="720"/>
      </w:pPr>
      <w:r>
        <w:rPr>
          <w:rtl/>
          <w:cs/>
          <w:lang w:val="ar_AE" w:bidi="ar_AE"/>
        </w:rPr>
      </w:r>
      <w:r>
        <w:rPr>
          <w:rtl/>
          <w:cs/>
          <w:lang w:val="ar_AE" w:bidi="ar_AE"/>
        </w:rPr>
        <w:t xml:space="preserve">أشعر بالحزن لأنني تخلّيت عن جزء من أرض بني إسرائيل؛ أو </w:t>
      </w:r>
    </w:p>
    <w:p>
      <w:pPr>
        <w:pStyle w:val="ListBullet"/>
        <w:bidi/>
        <w:spacing w:line="240" w:lineRule="auto"/>
        <w:ind w:left="720"/>
      </w:pPr>
      <w:r>
        <w:rPr>
          <w:rtl/>
          <w:cs/>
          <w:lang w:val="ar_AE" w:bidi="ar_AE"/>
        </w:rPr>
      </w:r>
      <w:r>
        <w:rPr>
          <w:rtl/>
          <w:cs/>
          <w:lang w:val="ar_AE" w:bidi="ar_AE"/>
        </w:rPr>
        <w:t>أشعر بالإحباط لأن حيرام ليس سعيدًا بالمدن التي أعطيته إياها.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وهذا هو سجل العمل بالسخرة الذي فرضه الملك سليمان لبناء بيت الرب (يهوه)، وبيت الملك، والقلعة، وسور أورشليم، ومدن حاصور ومجدو وجازر. وكان فرعون، ملك مصر، قد هاجم جازر واستولى عليها. وقتل فرعون الكنعانيين الذين كانوا يسكنون فيها، وأحرق المدينة. ثم أعطى فرعون المدينة لابنته هدية زفاف. فأعاد سليمان بناء مدينة جازر. وبنى سليمان أيضًا مدن بيت حورون السفلى، وبَعْلَة، وتامار في البرية داخل أرضه. وبنى سليمان مدنًا للتخزين، ومدنًا يستطيع أن يحتفظ فيها بمركباته وخيله. وبنى سليمان كل ما رغب فيه في أورشليم ولبنان، وفي جميع أنحاء مملكته.</w:t>
      </w:r>
    </w:p>
    <w:p>
      <w:pPr>
        <w:bidi/>
      </w:pPr>
      <w:r>
        <w:rPr>
          <w:rtl/>
          <w:cs/>
          <w:lang w:val="ar_AE" w:bidi="ar_AE"/>
        </w:rPr>
      </w:r>
      <w:r>
        <w:rPr>
          <w:rtl/>
          <w:cs/>
          <w:lang w:val="ar_AE" w:bidi="ar_AE"/>
        </w:rPr>
        <w:t>أوقفوا التمثيل. اسألوا الشخص الذي يؤدي دور الملك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أشعر بالفخر لأنني استطعت أن أبني مدنًا كثيرة في بلادي؛ أو </w:t>
      </w:r>
    </w:p>
    <w:p>
      <w:pPr>
        <w:pStyle w:val="ListBullet"/>
        <w:bidi/>
        <w:spacing w:line="240" w:lineRule="auto"/>
        <w:ind w:left="720"/>
      </w:pPr>
      <w:r>
        <w:rPr>
          <w:rtl/>
          <w:cs/>
          <w:lang w:val="ar_AE" w:bidi="ar_AE"/>
        </w:rPr>
      </w:r>
      <w:r>
        <w:rPr>
          <w:rtl/>
          <w:cs/>
          <w:lang w:val="ar_AE" w:bidi="ar_AE"/>
        </w:rPr>
        <w:t xml:space="preserve">أشعر بالثقة في أن جميع المؤن التي خزّنتها لشعبي ستحفظنا آمنين؛ أو </w:t>
      </w:r>
    </w:p>
    <w:p>
      <w:pPr>
        <w:pStyle w:val="ListBullet"/>
        <w:bidi/>
        <w:spacing w:line="240" w:lineRule="auto"/>
        <w:ind w:left="720"/>
      </w:pPr>
      <w:r>
        <w:rPr>
          <w:rtl/>
          <w:cs/>
          <w:lang w:val="ar_AE" w:bidi="ar_AE"/>
        </w:rPr>
      </w:r>
      <w:r>
        <w:rPr>
          <w:rtl/>
          <w:cs/>
          <w:lang w:val="ar_AE" w:bidi="ar_AE"/>
        </w:rPr>
        <w:t>أشعر بالقوة لأن لديَّ جيشًا كبيرًا جدًا وخيلًا كثيرة.</w:t>
      </w:r>
    </w:p>
    <w:p>
      <w:pPr>
        <w:bidi/>
      </w:pPr>
      <w:r>
        <w:rPr>
          <w:rtl/>
          <w:cs/>
          <w:lang w:val="ar_AE" w:bidi="ar_AE"/>
        </w:rPr>
      </w:r>
      <w:r>
        <w:rPr>
          <w:rtl/>
          <w:cs/>
          <w:lang w:val="ar_AE" w:bidi="ar_AE"/>
        </w:rPr>
        <w:t>اسألوا الشخص الذي يؤدّي دور فرعون: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أنا سعيد لأنني استطعت أن أعقد تحالفًا بالزواج مع سليمان؛ أو </w:t>
      </w:r>
    </w:p>
    <w:p>
      <w:pPr>
        <w:pStyle w:val="ListBullet"/>
        <w:bidi/>
        <w:spacing w:line="240" w:lineRule="auto"/>
        <w:ind w:left="720"/>
      </w:pPr>
      <w:r>
        <w:rPr>
          <w:rtl/>
          <w:cs/>
          <w:lang w:val="ar_AE" w:bidi="ar_AE"/>
        </w:rPr>
      </w:r>
      <w:r>
        <w:rPr>
          <w:rtl/>
          <w:cs/>
          <w:lang w:val="ar_AE" w:bidi="ar_AE"/>
        </w:rPr>
        <w:t xml:space="preserve">أشعر بالاستياء لأن مجموعة من العبيد هربوا من بلادي، وتحولوا إلى أمة قوية؛ أو </w:t>
      </w:r>
    </w:p>
    <w:p>
      <w:pPr>
        <w:pStyle w:val="ListBullet"/>
        <w:bidi/>
        <w:spacing w:line="240" w:lineRule="auto"/>
        <w:ind w:left="720"/>
      </w:pPr>
      <w:r>
        <w:rPr>
          <w:rtl/>
          <w:cs/>
          <w:lang w:val="ar_AE" w:bidi="ar_AE"/>
        </w:rPr>
      </w:r>
      <w:r>
        <w:rPr>
          <w:rtl/>
          <w:cs/>
          <w:lang w:val="ar_AE" w:bidi="ar_AE"/>
        </w:rPr>
        <w:t>أنا لا أثق بسليمان. لذلك، لن أعطي ابنتي هدية زفاف جيدة جدًا.</w:t>
      </w:r>
    </w:p>
    <w:p>
      <w:pPr>
        <w:bidi/>
      </w:pPr>
      <w:r>
        <w:rPr>
          <w:rtl/>
          <w:cs/>
          <w:lang w:val="ar_AE" w:bidi="ar_AE"/>
        </w:rPr>
      </w:r>
      <w:r>
        <w:rPr>
          <w:rtl/>
          <w:cs/>
          <w:lang w:val="ar_AE" w:bidi="ar_AE"/>
        </w:rPr>
        <w:t>اطرحوا على الشخص الذي يؤدّي دور ابنة فرعون السؤال التالي: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أنا غاضبة لأن أبي أجبرني على الزواج من هذا الإسرائيلي وترك مصر؛ أو </w:t>
      </w:r>
    </w:p>
    <w:p>
      <w:pPr>
        <w:pStyle w:val="ListBullet"/>
        <w:bidi/>
        <w:spacing w:line="240" w:lineRule="auto"/>
        <w:ind w:left="720"/>
      </w:pPr>
      <w:r>
        <w:rPr>
          <w:rtl/>
          <w:cs/>
          <w:lang w:val="ar_AE" w:bidi="ar_AE"/>
        </w:rPr>
      </w:r>
      <w:r>
        <w:rPr>
          <w:rtl/>
          <w:cs/>
          <w:lang w:val="ar_AE" w:bidi="ar_AE"/>
        </w:rPr>
        <w:t xml:space="preserve">أشعر بالتكريم لأنني ملكة في إسرائيل؛ أو </w:t>
      </w:r>
    </w:p>
    <w:p>
      <w:pPr>
        <w:pStyle w:val="ListBullet"/>
        <w:bidi/>
        <w:spacing w:line="240" w:lineRule="auto"/>
        <w:ind w:left="720"/>
      </w:pPr>
      <w:r>
        <w:rPr>
          <w:rtl/>
          <w:cs/>
          <w:lang w:val="ar_AE" w:bidi="ar_AE"/>
        </w:rPr>
      </w:r>
      <w:r>
        <w:rPr>
          <w:rtl/>
          <w:cs/>
          <w:lang w:val="ar_AE" w:bidi="ar_AE"/>
        </w:rPr>
        <w:t>أنا سعيدة لأن لديَّ مدينة كاملة تدرّ عليَّ الدخل والسلع.</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استخدم سليمان في عمل السخرة نسل الكنعانيين الذين لم يقتلهم بنو إسرائيل عندما استولوا على أرضهم. وكان هؤلاء يشملون الأموريين والحثيين والفرزيين والحويين واليبوسيين، وما زال نسلهم عبيدًا إلى هذا اليوم. لكن سليمان لم يجعل بني إسرائيل عبيدًا. بل خدم الإسرائيليون كجنوده، ومسؤوليه الحكوميين، وضباطه، ورؤسائه، وقادة مركباته، وفرسانه. وكان هناك خمسمئة وخمسون مسؤولًا يشرفون على العمل بالسخرة في مشروعات بناء سليمان.</w:t>
      </w:r>
    </w:p>
    <w:p>
      <w:pPr>
        <w:bidi/>
      </w:pPr>
      <w:r>
        <w:rPr>
          <w:rtl/>
          <w:cs/>
          <w:lang w:val="ar_AE" w:bidi="ar_AE"/>
        </w:rPr>
      </w:r>
      <w:r>
        <w:rPr>
          <w:rtl/>
          <w:cs/>
          <w:lang w:val="ar_AE" w:bidi="ar_AE"/>
        </w:rPr>
        <w:t>أوقفوا التمثيل. اطرحوا على الأشخاص الذين يؤدّون أدوار الشعوب الأمورية والحثية والفرزية والحوية واليبوسية السؤال التالي: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أنا غاضب لأن شعبي أصبح الآن عبيدًا؛ أو </w:t>
      </w:r>
    </w:p>
    <w:p>
      <w:pPr>
        <w:pStyle w:val="ListBullet"/>
        <w:bidi/>
        <w:spacing w:line="240" w:lineRule="auto"/>
        <w:ind w:left="720"/>
      </w:pPr>
      <w:r>
        <w:rPr>
          <w:rtl/>
          <w:cs/>
          <w:lang w:val="ar_AE" w:bidi="ar_AE"/>
        </w:rPr>
      </w:r>
      <w:r>
        <w:rPr>
          <w:rtl/>
          <w:cs/>
          <w:lang w:val="ar_AE" w:bidi="ar_AE"/>
        </w:rPr>
        <w:t xml:space="preserve">أشعر باليأس. أشعر باليأس؛ فقد خسر شعبنا أرضنا أولًا، والآن نُجبَر على بناء المعابد والقصور لأعدائنا؛ أو </w:t>
      </w:r>
    </w:p>
    <w:p>
      <w:pPr>
        <w:pStyle w:val="ListBullet"/>
        <w:bidi/>
        <w:spacing w:line="240" w:lineRule="auto"/>
        <w:ind w:left="720"/>
      </w:pPr>
      <w:r>
        <w:rPr>
          <w:rtl/>
          <w:cs/>
          <w:lang w:val="ar_AE" w:bidi="ar_AE"/>
        </w:rPr>
      </w:r>
      <w:r>
        <w:rPr>
          <w:rtl/>
          <w:cs/>
          <w:lang w:val="ar_AE" w:bidi="ar_AE"/>
        </w:rPr>
        <w:t>أنا أكره بني إسرائيل. ليتني أستطيع الهرب منهم.</w:t>
      </w:r>
    </w:p>
    <w:p>
      <w:pPr>
        <w:bidi/>
      </w:pPr>
      <w:r>
        <w:rPr>
          <w:rtl/>
          <w:cs/>
          <w:lang w:val="ar_AE" w:bidi="ar_AE"/>
        </w:rPr>
      </w:r>
      <w:r>
        <w:rPr>
          <w:rtl/>
          <w:cs/>
          <w:lang w:val="ar_AE" w:bidi="ar_AE"/>
        </w:rPr>
        <w:t>اطرحوا على الأشخاص الذين يؤدّون أدوار الجنود الإسرائيليين والضباط والقادة وقادة المركبات السؤال التالي: "بمَ تشعرون أو فيمَ تفكِّرون؟" قد يجيب بعبارات مثل:</w:t>
      </w:r>
    </w:p>
    <w:p>
      <w:pPr>
        <w:pStyle w:val="ListBullet"/>
        <w:bidi/>
        <w:spacing w:line="240" w:lineRule="auto"/>
        <w:ind w:left="720"/>
      </w:pPr>
      <w:r>
        <w:rPr>
          <w:rtl/>
          <w:cs/>
          <w:lang w:val="ar_AE" w:bidi="ar_AE"/>
        </w:rPr>
      </w:r>
      <w:r>
        <w:rPr>
          <w:rtl/>
          <w:cs/>
          <w:lang w:val="ar_AE" w:bidi="ar_AE"/>
        </w:rPr>
        <w:t xml:space="preserve">أشعر بالسعادة والأمان لأن جيشنا كبير وقوي جدًا؛ أو </w:t>
      </w:r>
    </w:p>
    <w:p>
      <w:pPr>
        <w:pStyle w:val="ListBullet"/>
        <w:bidi/>
        <w:spacing w:line="240" w:lineRule="auto"/>
        <w:ind w:left="720"/>
      </w:pPr>
      <w:r>
        <w:rPr>
          <w:rtl/>
          <w:cs/>
          <w:lang w:val="ar_AE" w:bidi="ar_AE"/>
        </w:rPr>
      </w:r>
      <w:r>
        <w:rPr>
          <w:rtl/>
          <w:cs/>
          <w:lang w:val="ar_AE" w:bidi="ar_AE"/>
        </w:rPr>
        <w:t xml:space="preserve">أشعر بالأمل في أن يكون لبلادنا مستقبل مشرق بسبب كل ما فعله الملك سليمان؛ أو </w:t>
      </w:r>
    </w:p>
    <w:p>
      <w:pPr>
        <w:pStyle w:val="ListBullet"/>
        <w:bidi/>
        <w:spacing w:line="240" w:lineRule="auto"/>
        <w:ind w:left="720"/>
      </w:pPr>
      <w:r>
        <w:rPr>
          <w:rtl/>
          <w:cs/>
          <w:lang w:val="ar_AE" w:bidi="ar_AE"/>
        </w:rPr>
      </w:r>
      <w:r>
        <w:rPr>
          <w:rtl/>
          <w:cs/>
          <w:lang w:val="ar_AE" w:bidi="ar_AE"/>
        </w:rPr>
        <w:t>أنا متحمّس لرؤية المدن الجديدة الجميلة والمخازن التي بناها الملك سليمان!</w:t>
      </w:r>
    </w:p>
    <w:p>
      <w:pPr>
        <w:bidi/>
      </w:pPr>
      <w:r>
        <w:rPr>
          <w:rtl/>
          <w:cs/>
          <w:lang w:val="ar_AE" w:bidi="ar_AE"/>
        </w:rPr>
      </w:r>
      <w:r>
        <w:rPr>
          <w:rtl/>
          <w:cs/>
          <w:lang w:val="ar_AE" w:bidi="ar_AE"/>
        </w:rPr>
        <w:t>اسألوا الشخص الذي يؤدي دور الملك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أشعر بالسعادة لأنني جعلت بلادي قوية وغنية إلى هذا الحد؛ أو </w:t>
      </w:r>
    </w:p>
    <w:p>
      <w:pPr>
        <w:pStyle w:val="ListBullet"/>
        <w:bidi/>
        <w:spacing w:line="240" w:lineRule="auto"/>
        <w:ind w:left="720"/>
      </w:pPr>
      <w:r>
        <w:rPr>
          <w:rtl/>
          <w:cs/>
          <w:lang w:val="ar_AE" w:bidi="ar_AE"/>
        </w:rPr>
      </w:r>
      <w:r>
        <w:rPr>
          <w:rtl/>
          <w:cs/>
          <w:lang w:val="ar_AE" w:bidi="ar_AE"/>
        </w:rPr>
        <w:t xml:space="preserve">أنا سعيد لأنني أستطيع الاستفادة من هؤلاء الكنعانيين في العمل؛ أو </w:t>
      </w:r>
    </w:p>
    <w:p>
      <w:pPr>
        <w:pStyle w:val="ListBullet"/>
        <w:bidi/>
        <w:spacing w:line="240" w:lineRule="auto"/>
        <w:ind w:left="720"/>
      </w:pPr>
      <w:r>
        <w:rPr>
          <w:rtl/>
          <w:cs/>
          <w:lang w:val="ar_AE" w:bidi="ar_AE"/>
        </w:rPr>
      </w:r>
      <w:r>
        <w:rPr>
          <w:rtl/>
          <w:cs/>
          <w:lang w:val="ar_AE" w:bidi="ar_AE"/>
        </w:rPr>
        <w:t>أنا راضٍ عن العمل الذي أنجزه شعبي.</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نقل سليمان زوجته، ابنة فرعون، من مدينة داود إلى البيت الجديد الذي بناه لها. وبعد ذلك بنى القلعة. وكان سليمان يقدّم ثلاث مرات كل سنة محرقات وذبائح سلام على المذبح الذي بناه للرب (يهوه). وكان سليمان أيضًا يحرق بخورًا للرب (يهوه). وهكذا أكمل سليمان العمل في بناء بيت الرب (يهوه).</w:t>
      </w:r>
    </w:p>
    <w:p>
      <w:pPr>
        <w:bidi/>
      </w:pPr>
      <w:r>
        <w:rPr>
          <w:rtl/>
          <w:cs/>
          <w:lang w:val="ar_AE" w:bidi="ar_AE"/>
        </w:rPr>
      </w:r>
      <w:r>
        <w:rPr>
          <w:rtl/>
          <w:cs/>
          <w:lang w:val="ar_AE" w:bidi="ar_AE"/>
        </w:rPr>
        <w:t>أوقفوا التمثيل. اطرحوا على الشخص الذي يؤدّي دور ابنة فرعون السؤال التالي: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أشعر بالسعادة والراحة في هذا القصر الجميل الذي بناه سليمان لي؛ أو </w:t>
      </w:r>
    </w:p>
    <w:p>
      <w:pPr>
        <w:pStyle w:val="ListBullet"/>
        <w:bidi/>
        <w:spacing w:line="240" w:lineRule="auto"/>
        <w:ind w:left="720"/>
      </w:pPr>
      <w:r>
        <w:rPr>
          <w:rtl/>
          <w:cs/>
          <w:lang w:val="ar_AE" w:bidi="ar_AE"/>
        </w:rPr>
      </w:r>
      <w:r>
        <w:rPr>
          <w:rtl/>
          <w:cs/>
          <w:lang w:val="ar_AE" w:bidi="ar_AE"/>
        </w:rPr>
        <w:t xml:space="preserve">أفتقد مصر، وأتمنى أن أستطيع زيارة بيتي؛ أو </w:t>
      </w:r>
    </w:p>
    <w:p>
      <w:pPr>
        <w:pStyle w:val="ListBullet"/>
        <w:bidi/>
        <w:spacing w:line="240" w:lineRule="auto"/>
        <w:ind w:left="720"/>
      </w:pPr>
      <w:r>
        <w:rPr>
          <w:rtl/>
          <w:cs/>
          <w:lang w:val="ar_AE" w:bidi="ar_AE"/>
        </w:rPr>
      </w:r>
      <w:r>
        <w:rPr>
          <w:rtl/>
          <w:cs/>
          <w:lang w:val="ar_AE" w:bidi="ar_AE"/>
        </w:rPr>
        <w:t>هذا المكان جميل، لكنه ليس بجمال القصور الموجودة في مصر.</w:t>
      </w:r>
    </w:p>
    <w:p>
      <w:pPr>
        <w:bidi/>
      </w:pPr>
      <w:r>
        <w:rPr>
          <w:rtl/>
          <w:cs/>
          <w:lang w:val="ar_AE" w:bidi="ar_AE"/>
        </w:rPr>
      </w:r>
      <w:r>
        <w:rPr>
          <w:rtl/>
          <w:cs/>
          <w:lang w:val="ar_AE" w:bidi="ar_AE"/>
        </w:rPr>
        <w:t>اسألوا الشخص الذي يؤدي دور الملك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آمل أن يكون الرب (يهوه) مسرورًا بالهيكل والذبائح التي نقدّمها له؛ أو </w:t>
      </w:r>
    </w:p>
    <w:p>
      <w:pPr>
        <w:pStyle w:val="ListBullet"/>
        <w:bidi/>
        <w:spacing w:line="240" w:lineRule="auto"/>
        <w:ind w:left="720"/>
      </w:pPr>
      <w:r>
        <w:rPr>
          <w:rtl/>
          <w:cs/>
          <w:lang w:val="ar_AE" w:bidi="ar_AE"/>
        </w:rPr>
      </w:r>
      <w:r>
        <w:rPr>
          <w:rtl/>
          <w:cs/>
          <w:lang w:val="ar_AE" w:bidi="ar_AE"/>
        </w:rPr>
        <w:t xml:space="preserve">آمل أن تكون زوجتي سعيدة بالقصر الذي بنيته لها؛ أو </w:t>
      </w:r>
    </w:p>
    <w:p>
      <w:pPr>
        <w:pStyle w:val="ListBullet"/>
        <w:bidi/>
        <w:spacing w:line="240" w:lineRule="auto"/>
        <w:ind w:left="720"/>
      </w:pPr>
      <w:r>
        <w:rPr>
          <w:rtl/>
          <w:cs/>
          <w:lang w:val="ar_AE" w:bidi="ar_AE"/>
        </w:rPr>
      </w:r>
      <w:r>
        <w:rPr>
          <w:rtl/>
          <w:cs/>
          <w:lang w:val="ar_AE" w:bidi="ar_AE"/>
        </w:rPr>
        <w:t>أتطلّع إلى الوقت الذي أستطيع فيه أن أستريح الآن بعد أن انتهت كل مشروعات البناء هذه.</w:t>
      </w:r>
    </w:p>
    <w:p>
      <w:pPr>
        <w:bidi/>
      </w:pPr>
      <w:r>
        <w:rPr>
          <w:rtl/>
          <w:cs/>
          <w:lang w:val="ar_AE" w:bidi="ar_AE"/>
        </w:rPr>
      </w:r>
      <w:r>
        <w:rPr>
          <w:rtl/>
          <w:cs/>
          <w:lang w:val="ar_AE" w:bidi="ar_AE"/>
        </w:rPr>
        <w:t>اسألوا الشخص الذي يؤدي دور يهوه: "فيما تفكر أو بما تشعر؟" قد يجيب بعبارات مثل:</w:t>
      </w:r>
    </w:p>
    <w:p>
      <w:pPr>
        <w:pStyle w:val="ListBullet"/>
        <w:bidi/>
        <w:spacing w:line="240" w:lineRule="auto"/>
        <w:ind w:left="720"/>
      </w:pPr>
      <w:r>
        <w:rPr>
          <w:rtl/>
          <w:cs/>
          <w:lang w:val="ar_AE" w:bidi="ar_AE"/>
        </w:rPr>
      </w:r>
      <w:r>
        <w:rPr>
          <w:rtl/>
          <w:cs/>
          <w:lang w:val="ar_AE" w:bidi="ar_AE"/>
        </w:rPr>
        <w:t xml:space="preserve">أنا سعيد لأن سليمان بنى هيكلًا جميلًا؛ أو </w:t>
      </w:r>
    </w:p>
    <w:p>
      <w:pPr>
        <w:pStyle w:val="ListBullet"/>
        <w:bidi/>
        <w:spacing w:line="240" w:lineRule="auto"/>
        <w:ind w:left="720"/>
      </w:pPr>
      <w:r>
        <w:rPr>
          <w:rtl/>
          <w:cs/>
          <w:lang w:val="ar_AE" w:bidi="ar_AE"/>
        </w:rPr>
      </w:r>
      <w:r>
        <w:rPr>
          <w:rtl/>
          <w:cs/>
          <w:lang w:val="ar_AE" w:bidi="ar_AE"/>
        </w:rPr>
        <w:t xml:space="preserve">أنا مسرور لأن سليمان والشعب يعبدونني كما أمرتهم؛ أو </w:t>
      </w:r>
    </w:p>
    <w:p>
      <w:pPr>
        <w:pStyle w:val="ListBullet"/>
        <w:bidi/>
        <w:spacing w:line="240" w:lineRule="auto"/>
        <w:ind w:left="720"/>
      </w:pPr>
      <w:r>
        <w:rPr>
          <w:rtl/>
          <w:cs/>
          <w:lang w:val="ar_AE" w:bidi="ar_AE"/>
        </w:rPr>
      </w:r>
      <w:r>
        <w:rPr>
          <w:rtl/>
          <w:cs/>
          <w:lang w:val="ar_AE" w:bidi="ar_AE"/>
        </w:rPr>
        <w:t>أنا سعيد لأن سليمان كان حكيمًا بما يكفي لبناء مدن للتخزين ومدن للمركبات والخيل. فهذه المؤن تساعد على حفظ شعبي آمنًا.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ملوك ٩: ١٠–٢٥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في نهاية عشرين سنة، بعد أن أنهى سليمان بناء هيكل الرب (يهوه) والقصر، أو بيت الملك، وبعد أن زوّد حيرام، ملك صور، سليمان بخشب الأرز وخشب السرو وكل الذهب الذي أراده، أعطى الملك سليمان حيرام عشرين</w:t>
      </w:r>
      <w:r>
        <w:rPr>
          <w:b/>
          <w:rtl/>
          <w:cs/>
          <w:lang w:val="ar_AE" w:bidi="ar_AE"/>
        </w:rPr>
        <w:t xml:space="preserve"> مدينة</w:t>
      </w:r>
      <w:r>
        <w:rPr>
          <w:rtl/>
          <w:cs/>
          <w:lang w:val="ar_AE" w:bidi="ar_AE"/>
        </w:rPr>
        <w:t xml:space="preserve"> في أرض الجليل. والمدن هي عادةً تجمعات سكانية تحيط بها أسوار. ترجموا كلمة "مدن" بالطريقة نفسها التي ترجمتم بها هذه الكلمة في المقاطع السابقة.</w:t>
      </w:r>
    </w:p>
    <w:p>
      <w:pPr>
        <w:bidi/>
      </w:pPr>
      <w:r>
        <w:rPr>
          <w:rtl/>
          <w:cs/>
          <w:lang w:val="ar_AE" w:bidi="ar_AE"/>
        </w:rPr>
      </w:r>
      <w:r>
        <w:rPr>
          <w:rtl/>
          <w:cs/>
          <w:lang w:val="ar_AE" w:bidi="ar_AE"/>
        </w:rPr>
        <w:t xml:space="preserve">احرصوا على ترجمة </w:t>
      </w:r>
      <w:r>
        <w:rPr>
          <w:b/>
          <w:rtl/>
          <w:cs/>
          <w:lang w:val="ar_AE" w:bidi="ar_AE"/>
        </w:rPr>
        <w:t>"الرب (يهوه)"</w:t>
      </w:r>
      <w:r>
        <w:rPr>
          <w:rtl/>
          <w:cs/>
          <w:lang w:val="ar_AE" w:bidi="ar_AE"/>
        </w:rPr>
        <w:t xml:space="preserve"> و</w:t>
      </w:r>
      <w:r>
        <w:rPr>
          <w:b/>
          <w:rtl/>
          <w:cs/>
          <w:lang w:val="ar_AE" w:bidi="ar_AE"/>
        </w:rPr>
        <w:t>"هيكل الرب (يهوه)"</w:t>
      </w:r>
      <w:r>
        <w:rPr>
          <w:rtl/>
          <w:cs/>
          <w:lang w:val="ar_AE" w:bidi="ar_AE"/>
        </w:rPr>
        <w:t xml:space="preserve"> و</w:t>
      </w:r>
      <w:r>
        <w:rPr>
          <w:b/>
          <w:rtl/>
          <w:cs/>
          <w:lang w:val="ar_AE" w:bidi="ar_AE"/>
        </w:rPr>
        <w:t>"القصر"</w:t>
      </w:r>
      <w:r>
        <w:rPr>
          <w:rtl/>
          <w:cs/>
          <w:lang w:val="ar_AE" w:bidi="ar_AE"/>
        </w:rPr>
        <w:t xml:space="preserve"> بالطريقة نفسها التي استخدمتموها في المقاطع السابقة. انظروا إلى "قاموس الكلمات الرئيسية" لمزيد من المعلومات عن الهيكل والرب (يهوه).</w:t>
      </w:r>
    </w:p>
    <w:p>
      <w:pPr>
        <w:bidi/>
      </w:pPr>
      <w:r>
        <w:rPr>
          <w:rtl/>
          <w:cs/>
          <w:lang w:val="ar_AE" w:bidi="ar_AE"/>
        </w:rPr>
      </w:r>
      <w:r>
        <w:rPr>
          <w:rtl/>
          <w:cs/>
          <w:lang w:val="ar_AE" w:bidi="ar_AE"/>
        </w:rPr>
        <w:t>لقد ترجمتم خشب الأرز وخشب السرو في مقطع سابق.</w:t>
      </w:r>
    </w:p>
    <w:p>
      <w:pPr>
        <w:bidi/>
      </w:pPr>
      <w:r>
        <w:rPr>
          <w:rtl/>
          <w:cs/>
          <w:lang w:val="ar_AE" w:bidi="ar_AE"/>
        </w:rPr>
      </w:r>
      <w:r>
        <w:rPr>
          <w:rtl/>
          <w:cs/>
          <w:lang w:val="ar_AE" w:bidi="ar_AE"/>
        </w:rPr>
        <w:t xml:space="preserve">توقَّفوا هنا واستمعوا إلى ١ ملوك ٥، وبالتحديد إلى الجزء الذي يرسل فيه سليمان رسالة إلى الملك حيرام ليطلب </w:t>
      </w:r>
      <w:r>
        <w:rPr>
          <w:b/>
          <w:rtl/>
          <w:cs/>
          <w:lang w:val="ar_AE" w:bidi="ar_AE"/>
        </w:rPr>
        <w:t>خشب الأرز</w:t>
      </w:r>
      <w:r>
        <w:rPr>
          <w:rtl/>
          <w:cs/>
          <w:lang w:val="ar_AE" w:bidi="ar_AE"/>
        </w:rPr>
        <w:t xml:space="preserve"> و</w:t>
      </w:r>
      <w:r>
        <w:rPr>
          <w:b/>
          <w:rtl/>
          <w:cs/>
          <w:lang w:val="ar_AE" w:bidi="ar_AE"/>
        </w:rPr>
        <w:t>خشب السرو</w:t>
      </w:r>
      <w:r>
        <w:rPr>
          <w:rtl/>
          <w:cs/>
          <w:lang w:val="ar_AE" w:bidi="ar_AE"/>
        </w:rPr>
        <w:t xml:space="preserve">، ويوافق فيه حيرام على إرسال الخشب. احرصوا على ترجمة هذه الكلمات بالطريقة نفسها التي استخدمتموها هناك. أوقِفوا الاستماع إلى هذا التسجيل الصوتي هنا. </w:t>
      </w:r>
    </w:p>
    <w:p>
      <w:pPr>
        <w:bidi/>
      </w:pPr>
      <w:r>
        <w:rPr>
          <w:rtl/>
          <w:cs/>
          <w:lang w:val="ar_AE" w:bidi="ar_AE"/>
        </w:rPr>
      </w:r>
      <w:r>
        <w:rPr>
          <w:rtl/>
          <w:cs/>
          <w:lang w:val="ar_AE" w:bidi="ar_AE"/>
        </w:rPr>
        <w:t>الجليل منطقة تقع في الجزء الشمالي من إسرائيل.</w:t>
      </w:r>
    </w:p>
    <w:p>
      <w:pPr>
        <w:bidi/>
      </w:pPr>
      <w:r>
        <w:rPr>
          <w:rtl/>
          <w:cs/>
          <w:lang w:val="ar_AE" w:bidi="ar_AE"/>
        </w:rPr>
      </w:r>
      <w:r>
        <w:rPr>
          <w:rtl/>
          <w:cs/>
          <w:lang w:val="ar_AE" w:bidi="ar_AE"/>
        </w:rPr>
        <w:t xml:space="preserve">توقَّفوا هنا وناقشوا الكلمة التي ستستخدمونها لترجمة </w:t>
      </w:r>
      <w:r>
        <w:rPr>
          <w:b/>
          <w:rtl/>
          <w:cs/>
          <w:lang w:val="ar_AE" w:bidi="ar_AE"/>
        </w:rPr>
        <w:t>"الجليل"</w:t>
      </w:r>
      <w:r>
        <w:rPr>
          <w:rtl/>
          <w:cs/>
          <w:lang w:val="ar_AE" w:bidi="ar_AE"/>
        </w:rPr>
        <w:t xml:space="preserve">. انظروا إلى "قاموس الكلمات الرئيسية" لمزيد من المعلومات عن الجليل. إذا كنتم قد ترجمتم كلمة "الجليل" فعلًا في سفر آخر من الكتاب المقدس، فاحرصوا على ترجمتها بالطريقة نفسها التي استخدمتموها هناك. أوقِفوا الاستماع إلى هذا التسجيل الصوتي هنا. </w:t>
      </w:r>
    </w:p>
    <w:p>
      <w:pPr>
        <w:bidi/>
      </w:pPr>
      <w:r>
        <w:rPr>
          <w:rtl/>
          <w:cs/>
          <w:lang w:val="ar_AE" w:bidi="ar_AE"/>
        </w:rPr>
      </w:r>
      <w:r>
        <w:rPr>
          <w:rtl/>
          <w:cs/>
          <w:lang w:val="ar_AE" w:bidi="ar_AE"/>
        </w:rPr>
        <w:t>كان حيرام قد أرسل إلى الملك سليمان مئةً وعشرين وزنةً من الذهب. والوزنة تساوي نحو أربعة وثلاثين كيلوغرامًا، ولذلك يكون مجموع الذهب نحو أربعة آلاف كيلوغرام.</w:t>
      </w:r>
    </w:p>
    <w:p>
      <w:pPr>
        <w:bidi/>
      </w:pPr>
      <w:r>
        <w:rPr>
          <w:rtl/>
          <w:cs/>
          <w:lang w:val="ar_AE" w:bidi="ar_AE"/>
        </w:rPr>
      </w:r>
      <w:r>
        <w:rPr>
          <w:rtl/>
          <w:cs/>
          <w:lang w:val="ar_AE" w:bidi="ar_AE"/>
        </w:rPr>
        <w:t>توقَّفوا هنا وناقشوا كمجموعة كيف ستتحدثون عن مئة وعشرين</w:t>
      </w:r>
      <w:r>
        <w:rPr>
          <w:b/>
          <w:rtl/>
          <w:cs/>
          <w:lang w:val="ar_AE" w:bidi="ar_AE"/>
        </w:rPr>
        <w:t xml:space="preserve"> وزنة</w:t>
      </w:r>
      <w:r>
        <w:rPr>
          <w:rtl/>
          <w:cs/>
          <w:lang w:val="ar_AE" w:bidi="ar_AE"/>
        </w:rPr>
        <w:t xml:space="preserve">. لمزيد من المعلومات عن الوزنة، انظروا إلى "قاموس الكلمات الرئيسية". أوقِفوا الاستماع إلى هذا التسجيل الصوتي هنا. </w:t>
      </w:r>
    </w:p>
    <w:p>
      <w:pPr>
        <w:bidi/>
      </w:pPr>
      <w:r>
        <w:rPr>
          <w:rtl/>
          <w:cs/>
          <w:lang w:val="ar_AE" w:bidi="ar_AE"/>
        </w:rPr>
      </w:r>
      <w:r>
        <w:rPr>
          <w:rtl/>
          <w:cs/>
          <w:lang w:val="ar_AE" w:bidi="ar_AE"/>
        </w:rPr>
        <w:t>وهذا هو سجل العمل بالسخرة الذي فرضه الملك سليمان لبناء بيت الرب (يهوه)، والقصر، والقلعة، وسور أورشليم، ومدن حاصور ومجدو وجازر.</w:t>
      </w:r>
    </w:p>
    <w:p>
      <w:pPr>
        <w:bidi/>
      </w:pPr>
      <w:r>
        <w:rPr>
          <w:rtl/>
          <w:cs/>
          <w:lang w:val="ar_AE" w:bidi="ar_AE"/>
        </w:rPr>
      </w:r>
      <w:r>
        <w:rPr>
          <w:rtl/>
          <w:cs/>
          <w:lang w:val="ar_AE" w:bidi="ar_AE"/>
        </w:rPr>
        <w:t>العمل بالسخرة هو حالة يُجبِر فيها شخص صاحب سلطة، وعادةً ما يكون ملكًا أو رئيسًا، أشخاصًا آخرين على العمل لديه، ولا يكون لهؤلاء الأشخاص حرية رفض ذلك. وتستخدم الترجمات المختلفة كلمات مختلفة لوصف عملية إجبار قائدٍ أشخاصًا على العمل رغمًا عن إرادتهم، أو قد تقول ببساطة: "استخدم الملك سليمان العمل بالسخرة."</w:t>
      </w:r>
    </w:p>
    <w:p>
      <w:pPr>
        <w:bidi/>
      </w:pPr>
      <w:r>
        <w:rPr>
          <w:rtl/>
          <w:cs/>
          <w:lang w:val="ar_AE" w:bidi="ar_AE"/>
        </w:rPr>
      </w:r>
      <w:r>
        <w:rPr>
          <w:rtl/>
          <w:cs/>
          <w:lang w:val="ar_AE" w:bidi="ar_AE"/>
        </w:rPr>
        <w:t>توقَّفوا هنا وقرّروا كيف ستقولون إن الملك سليمان استخدم</w:t>
      </w:r>
      <w:r>
        <w:rPr>
          <w:b/>
          <w:rtl/>
          <w:cs/>
          <w:lang w:val="ar_AE" w:bidi="ar_AE"/>
        </w:rPr>
        <w:t xml:space="preserve"> العمل بالسخرة</w:t>
      </w:r>
      <w:r>
        <w:rPr>
          <w:rtl/>
          <w:cs/>
          <w:lang w:val="ar_AE" w:bidi="ar_AE"/>
        </w:rPr>
        <w:t xml:space="preserve"> لبناء بيت الرب (يهوه) ومشروعات البناء الأخرى الخاصة به. أوقِفوا الاستماع إلى هذا التسجيل الصوتي هنا. </w:t>
      </w:r>
    </w:p>
    <w:p>
      <w:pPr>
        <w:bidi/>
      </w:pPr>
      <w:r>
        <w:rPr>
          <w:rtl/>
          <w:cs/>
          <w:lang w:val="ar_AE" w:bidi="ar_AE"/>
        </w:rPr>
      </w:r>
      <w:r>
        <w:rPr>
          <w:rtl/>
          <w:cs/>
          <w:lang w:val="ar_AE" w:bidi="ar_AE"/>
        </w:rPr>
        <w:t>ولا يعرف علماء الكتاب المقدس على وجه اليقين ما هي "القلعة". وقد اختارت فرق كثيرة لترجمة الكتاب المقدس أن تبحث عن كلمة تشبه الكلمة الموجودة في اللغة الأصلية، بدلًا من محاولة وصف ماهية "القلعة". ومع ذلك، تترجم بعض نسخ الكتاب المقدس هذه الكلمة إلى "مصاطب"، أو "مصاطب داعمة"، أو "ردم". وأيٌّ من اختيارات الترجمة هذه مقبول.</w:t>
      </w:r>
    </w:p>
    <w:p>
      <w:pPr>
        <w:bidi/>
      </w:pPr>
      <w:r>
        <w:rPr>
          <w:rtl/>
          <w:cs/>
          <w:lang w:val="ar_AE" w:bidi="ar_AE"/>
        </w:rPr>
      </w:r>
      <w:r>
        <w:rPr>
          <w:rtl/>
          <w:cs/>
          <w:lang w:val="ar_AE" w:bidi="ar_AE"/>
        </w:rPr>
        <w:t>توقَّفوا هنا وقرّروا ما إذا كنتم ستترجمون "</w:t>
      </w:r>
      <w:r>
        <w:rPr>
          <w:b/>
          <w:rtl/>
          <w:cs/>
          <w:lang w:val="ar_AE" w:bidi="ar_AE"/>
        </w:rPr>
        <w:t>القلعة</w:t>
      </w:r>
      <w:r>
        <w:rPr>
          <w:rtl/>
          <w:cs/>
          <w:lang w:val="ar_AE" w:bidi="ar_AE"/>
        </w:rPr>
        <w:t xml:space="preserve">" بطريقة تشبه الكلمة الموجودة في اللغة الأصلية، أم ستترجمونها بما يعني "مصطبة" أو "ردم". إذا كنتم قد ترجمتم القلعة في ١ أخبار الأيام ١١: ٨، فترجموها بالطريقة نفسها هنا. أوقِفوا الاستماع إلى هذا التسجيل الصوتي هنا. </w:t>
      </w:r>
    </w:p>
    <w:p>
      <w:pPr>
        <w:bidi/>
      </w:pPr>
      <w:r>
        <w:rPr>
          <w:rtl/>
          <w:cs/>
          <w:lang w:val="ar_AE" w:bidi="ar_AE"/>
        </w:rPr>
      </w:r>
      <w:r>
        <w:rPr>
          <w:b/>
          <w:rtl/>
          <w:cs/>
          <w:lang w:val="ar_AE" w:bidi="ar_AE"/>
        </w:rPr>
        <w:t>حاصور</w:t>
      </w:r>
      <w:r>
        <w:rPr>
          <w:rtl/>
          <w:cs/>
          <w:lang w:val="ar_AE" w:bidi="ar_AE"/>
        </w:rPr>
        <w:t xml:space="preserve"> </w:t>
      </w:r>
      <w:r>
        <w:rPr>
          <w:b/>
          <w:rtl/>
          <w:cs/>
          <w:lang w:val="ar_AE" w:bidi="ar_AE"/>
        </w:rPr>
        <w:t>ومجدو</w:t>
      </w:r>
      <w:r>
        <w:rPr>
          <w:rtl/>
          <w:cs/>
          <w:lang w:val="ar_AE" w:bidi="ar_AE"/>
        </w:rPr>
        <w:t xml:space="preserve"> وجازر كلها أسماء </w:t>
      </w:r>
      <w:r>
        <w:rPr>
          <w:b/>
          <w:rtl/>
          <w:cs/>
          <w:lang w:val="ar_AE" w:bidi="ar_AE"/>
        </w:rPr>
        <w:t>مدن</w:t>
      </w:r>
      <w:r>
        <w:rPr>
          <w:rtl/>
          <w:cs/>
          <w:lang w:val="ar_AE" w:bidi="ar_AE"/>
        </w:rPr>
        <w:t>.</w:t>
      </w:r>
    </w:p>
    <w:p>
      <w:pPr>
        <w:bidi/>
      </w:pPr>
      <w:r>
        <w:rPr>
          <w:rtl/>
          <w:cs/>
          <w:lang w:val="ar_AE" w:bidi="ar_AE"/>
        </w:rPr>
      </w:r>
      <w:r>
        <w:rPr>
          <w:rtl/>
          <w:cs/>
          <w:lang w:val="ar_AE" w:bidi="ar_AE"/>
        </w:rPr>
        <w:t xml:space="preserve">إذا كنتم بحاجة إلى تذكُّر الطريقة التي ترجمتم بها هذه الأسماء، فتوقَّفوا هنا واستمعوا إلى يشوع ١١ لتتذكّروا كيفية ترجمة "حاصور"، واستمعوا إلى ١ ملوك ٤ لتتذكّروا كيفية ترجمة "مجدو"، واستمعوا إلى القصة الأخيرة في قضاة ١ لتتذكّروا كيفية ترجمة "جازر". أوقِفوا الاستماع إلى هذا التسجيل الصوتي هنا. </w:t>
      </w:r>
    </w:p>
    <w:p>
      <w:pPr>
        <w:bidi/>
      </w:pPr>
      <w:r>
        <w:rPr>
          <w:rtl/>
          <w:cs/>
          <w:lang w:val="ar_AE" w:bidi="ar_AE"/>
        </w:rPr>
      </w:r>
      <w:r>
        <w:rPr>
          <w:rtl/>
          <w:cs/>
          <w:lang w:val="ar_AE" w:bidi="ar_AE"/>
        </w:rPr>
        <w:t>وكان فرعون، ملك مصر، قد هاجم جازر واستولى عليها. وقد قتل فرعون السكان الكنعانيين وأحرق المدينة. ثم أعطى فرعون المدينة لابنته هدية زفاف عندما تزوجت سليمان. فأعاد سليمان بناء مدينة جازر.</w:t>
      </w:r>
    </w:p>
    <w:p>
      <w:pPr>
        <w:bidi/>
      </w:pPr>
      <w:r>
        <w:rPr>
          <w:rtl/>
          <w:cs/>
          <w:lang w:val="ar_AE" w:bidi="ar_AE"/>
        </w:rPr>
      </w:r>
      <w:r>
        <w:rPr>
          <w:rtl/>
          <w:cs/>
          <w:lang w:val="ar_AE" w:bidi="ar_AE"/>
        </w:rPr>
        <w:t>وكلمة "</w:t>
      </w:r>
      <w:r>
        <w:rPr>
          <w:b/>
          <w:rtl/>
          <w:cs/>
          <w:lang w:val="ar_AE" w:bidi="ar_AE"/>
        </w:rPr>
        <w:t>فرعون</w:t>
      </w:r>
      <w:r>
        <w:rPr>
          <w:rtl/>
          <w:cs/>
          <w:lang w:val="ar_AE" w:bidi="ar_AE"/>
        </w:rPr>
        <w:t>" هي كلمة خاصة تُستخدم للإشارة إلى ملك مصر. احرصوا على ترجمة "فرعون" بالطريقة نفسها التي استخدمتموها في المقاطع السابقة. انظروا إلى "قاموس الكلمات الرئيسية" لمزيد من المعلومات عن فرعون.</w:t>
      </w:r>
    </w:p>
    <w:p>
      <w:pPr>
        <w:bidi/>
      </w:pPr>
      <w:r>
        <w:rPr>
          <w:rtl/>
          <w:cs/>
          <w:lang w:val="ar_AE" w:bidi="ar_AE"/>
        </w:rPr>
      </w:r>
      <w:r>
        <w:rPr>
          <w:rtl/>
          <w:cs/>
          <w:lang w:val="ar_AE" w:bidi="ar_AE"/>
        </w:rPr>
        <w:t>والكنعانيون هم نسل رجل اسمه كنعان. وكان الكنعانيون يسكنون أرض إسرائيل قبل أن يسكنها بنو إسرائيل.</w:t>
      </w:r>
    </w:p>
    <w:p>
      <w:pPr>
        <w:bidi/>
      </w:pPr>
      <w:r>
        <w:rPr>
          <w:rtl/>
          <w:cs/>
          <w:lang w:val="ar_AE" w:bidi="ar_AE"/>
        </w:rPr>
      </w:r>
      <w:r>
        <w:rPr>
          <w:rtl/>
          <w:cs/>
          <w:lang w:val="ar_AE" w:bidi="ar_AE"/>
        </w:rPr>
        <w:t xml:space="preserve">توقَّفوا هنا وناقشوا كمجموعة الكلمة أو العبارة التي ستستخدمونها لترجمة </w:t>
      </w:r>
      <w:r>
        <w:rPr>
          <w:b/>
          <w:rtl/>
          <w:cs/>
          <w:lang w:val="ar_AE" w:bidi="ar_AE"/>
        </w:rPr>
        <w:t>"كنعاني"</w:t>
      </w:r>
      <w:r>
        <w:rPr>
          <w:rtl/>
          <w:cs/>
          <w:lang w:val="ar_AE" w:bidi="ar_AE"/>
        </w:rPr>
        <w:t xml:space="preserve">. انظروا اسم كنعان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وبنى سليمان أيضًا مدن بيت حورون السفلى، وبَعْلَة، وتامار في البرية داخل أرضه. وبنى سليمان مدنًا للتخزين، ومدنًا يستطيع أن يحتفظ فيها بمركباته وخيله. ومدينة التخزين هي مكان يستطيع فيه قادة بلدٍ ما أن يخزّنوا مؤن إضافية، مثل الطعام أو الملابس أو الأسلحة.</w:t>
      </w:r>
    </w:p>
    <w:p>
      <w:pPr>
        <w:bidi/>
      </w:pPr>
      <w:r>
        <w:rPr>
          <w:rtl/>
          <w:cs/>
          <w:lang w:val="ar_AE" w:bidi="ar_AE"/>
        </w:rPr>
      </w:r>
      <w:r>
        <w:rPr>
          <w:rtl/>
          <w:cs/>
          <w:lang w:val="ar_AE" w:bidi="ar_AE"/>
        </w:rPr>
        <w:t xml:space="preserve">توقَّفوا هنا وقرّروا كيف ستترجمون عبارة </w:t>
      </w:r>
      <w:r>
        <w:rPr>
          <w:b/>
          <w:rtl/>
          <w:cs/>
          <w:lang w:val="ar_AE" w:bidi="ar_AE"/>
        </w:rPr>
        <w:t>"مُدُن المَخازِنِ"</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استخدم سليمان في عمل السخرة نسل الكنعانيين الذين لم يقتلهم بنو إسرائيل عندما استولوا على أرضهم. وكان هؤلاء يشملون الأموريين والحثيين والفرزيين والحويين واليبوسيين، وما زال نسلهم عبيدًا إلى هذا اليوم. لكن سليمان لم يجعل بني إسرائيل عبيدًا. بل خدم الإسرائيليون كرجال حرب سليمان، ومسؤوليه الحكوميين، وقادته، ورؤسائه، وقادة مركباته، وفرسانه. وكان هناك خمسمئة وخمسون مسؤولًا يشرفون على العمل بالسخرة في مشروعات بناء سليمان.</w:t>
      </w:r>
    </w:p>
    <w:p>
      <w:pPr>
        <w:bidi/>
      </w:pPr>
      <w:r>
        <w:rPr>
          <w:rtl/>
          <w:cs/>
          <w:lang w:val="ar_AE" w:bidi="ar_AE"/>
        </w:rPr>
      </w:r>
      <w:r>
        <w:rPr>
          <w:rtl/>
          <w:cs/>
          <w:lang w:val="ar_AE" w:bidi="ar_AE"/>
        </w:rPr>
        <w:t>توقَّفوا هنا وراجعوا المصطلحات، ثم قرّروا الكلمات التي ستستخدمونها لترجمة "</w:t>
      </w:r>
      <w:r>
        <w:rPr>
          <w:b/>
          <w:rtl/>
          <w:cs/>
          <w:lang w:val="ar_AE" w:bidi="ar_AE"/>
        </w:rPr>
        <w:t>رجال الحرب"</w:t>
      </w:r>
      <w:r>
        <w:rPr>
          <w:rtl/>
          <w:cs/>
          <w:lang w:val="ar_AE" w:bidi="ar_AE"/>
        </w:rPr>
        <w:t>، و"</w:t>
      </w:r>
      <w:r>
        <w:rPr>
          <w:b/>
          <w:rtl/>
          <w:cs/>
          <w:lang w:val="ar_AE" w:bidi="ar_AE"/>
        </w:rPr>
        <w:t>المسؤولين الحكوميين</w:t>
      </w:r>
      <w:r>
        <w:rPr>
          <w:rtl/>
          <w:cs/>
          <w:lang w:val="ar_AE" w:bidi="ar_AE"/>
        </w:rPr>
        <w:t>"، و</w:t>
      </w:r>
      <w:r>
        <w:rPr>
          <w:b/>
          <w:rtl/>
          <w:cs/>
          <w:lang w:val="ar_AE" w:bidi="ar_AE"/>
        </w:rPr>
        <w:t>"قادة الجيش"</w:t>
      </w:r>
      <w:r>
        <w:rPr>
          <w:rtl/>
          <w:cs/>
          <w:lang w:val="ar_AE" w:bidi="ar_AE"/>
        </w:rPr>
        <w:t>، و</w:t>
      </w:r>
      <w:r>
        <w:rPr>
          <w:b/>
          <w:rtl/>
          <w:cs/>
          <w:lang w:val="ar_AE" w:bidi="ar_AE"/>
        </w:rPr>
        <w:t>"الرؤساء"،</w:t>
      </w:r>
      <w:r>
        <w:rPr>
          <w:rtl/>
          <w:cs/>
          <w:lang w:val="ar_AE" w:bidi="ar_AE"/>
        </w:rPr>
        <w:t xml:space="preserve"> و"</w:t>
      </w:r>
      <w:r>
        <w:rPr>
          <w:b/>
          <w:rtl/>
          <w:cs/>
          <w:lang w:val="ar_AE" w:bidi="ar_AE"/>
        </w:rPr>
        <w:t>قادة المركبات</w:t>
      </w:r>
      <w:r>
        <w:rPr>
          <w:rtl/>
          <w:cs/>
          <w:lang w:val="ar_AE" w:bidi="ar_AE"/>
        </w:rPr>
        <w:t>"، و"</w:t>
      </w:r>
      <w:r>
        <w:rPr>
          <w:b/>
          <w:rtl/>
          <w:cs/>
          <w:lang w:val="ar_AE" w:bidi="ar_AE"/>
        </w:rPr>
        <w:t>الفرسان</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 xml:space="preserve">ثم نقل سليمان زوجته، ابنة فرعون، من مدينة </w:t>
      </w:r>
      <w:r>
        <w:rPr>
          <w:b/>
          <w:rtl/>
          <w:cs/>
          <w:lang w:val="ar_AE" w:bidi="ar_AE"/>
        </w:rPr>
        <w:t>داود إلى البيت</w:t>
      </w:r>
      <w:r>
        <w:rPr>
          <w:rtl/>
          <w:cs/>
          <w:lang w:val="ar_AE" w:bidi="ar_AE"/>
        </w:rPr>
        <w:t xml:space="preserve"> الجديد الذي بناه لها. وبعد ذلك بنى سليمان القلعة. وكان سليمان يقدّم ثلاث مرات كل سنة محرقات وذبائح سلام على المذبح الذي بناه للرب (يهوه). وكان سليمان أيضًا يحرق بخورًا للرب (يهوه). وهكذا أكمل سليمان العمل في بناء بيت الرب (يهوه). احرصوا على ترجمة عبارة "مدينة داود" بالطريقة نفسها التي استخدمتموها في القصص السابقة.</w:t>
      </w:r>
    </w:p>
    <w:p>
      <w:pPr>
        <w:bidi/>
      </w:pPr>
      <w:r>
        <w:rPr>
          <w:rtl/>
          <w:cs/>
          <w:lang w:val="ar_AE" w:bidi="ar_AE"/>
        </w:rPr>
      </w:r>
      <w:r>
        <w:rPr>
          <w:rtl/>
          <w:cs/>
          <w:lang w:val="ar_AE" w:bidi="ar_AE"/>
        </w:rPr>
        <w:t xml:space="preserve">واحـرصوا على ترجمة </w:t>
      </w:r>
      <w:r>
        <w:rPr>
          <w:b/>
          <w:rtl/>
          <w:cs/>
          <w:lang w:val="ar_AE" w:bidi="ar_AE"/>
        </w:rPr>
        <w:t>"محرقة"</w:t>
      </w:r>
      <w:r>
        <w:rPr>
          <w:rtl/>
          <w:cs/>
          <w:lang w:val="ar_AE" w:bidi="ar_AE"/>
        </w:rPr>
        <w:t xml:space="preserve">، </w:t>
      </w:r>
      <w:r>
        <w:rPr>
          <w:b/>
          <w:rtl/>
          <w:cs/>
          <w:lang w:val="ar_AE" w:bidi="ar_AE"/>
        </w:rPr>
        <w:t>و"ذبيحة سلامة" أو "ذبيحة شركة"</w:t>
      </w:r>
      <w:r>
        <w:rPr>
          <w:rtl/>
          <w:cs/>
          <w:lang w:val="ar_AE" w:bidi="ar_AE"/>
        </w:rPr>
        <w:t>، و</w:t>
      </w:r>
      <w:r>
        <w:rPr>
          <w:b/>
          <w:rtl/>
          <w:cs/>
          <w:lang w:val="ar_AE" w:bidi="ar_AE"/>
        </w:rPr>
        <w:t>"مذبح"</w:t>
      </w:r>
      <w:r>
        <w:rPr>
          <w:rtl/>
          <w:cs/>
          <w:lang w:val="ar_AE" w:bidi="ar_AE"/>
        </w:rPr>
        <w:t xml:space="preserve"> بالطريقة نفسها التي استخدمتموها في المقاطع السابقة. انظروا إلى "قاموس الكلمات الرئيسية" لمزيد من المعلومات عن المحرقة، وذبيحة السلامة أو ذبيحة الشركة، والمذبح.</w:t>
      </w:r>
    </w:p>
    <w:p>
      <w:pPr>
        <w:bidi/>
      </w:pPr>
      <w:r>
        <w:rPr>
          <w:rtl/>
          <w:cs/>
          <w:lang w:val="ar_AE" w:bidi="ar_AE"/>
        </w:rPr>
      </w:r>
      <w:r>
        <w:rPr>
          <w:b/>
          <w:rtl/>
          <w:cs/>
          <w:lang w:val="ar_AE" w:bidi="ar_AE"/>
        </w:rPr>
        <w:t>والبخور</w:t>
      </w:r>
      <w:r>
        <w:rPr>
          <w:rtl/>
          <w:cs/>
          <w:lang w:val="ar_AE" w:bidi="ar_AE"/>
        </w:rPr>
        <w:t xml:space="preserve"> كلمة تُستخدم للإشارة إلى مادة ذات رائحة طيبة عندما يحرقها الناس. وكان بنو إسرائيل يستخدمون البخور لأغراض دينية. احرصوا على ترجمة "بخور" بالطريقة نفسها التي استخدمتموها في المقاطع السابقة.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9:26–10:13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الملوك الأول ٩: ٢٦ – ١٠: ١٣ واحفظوه في قلوبكم. </w:t>
      </w:r>
    </w:p>
    <w:p>
      <w:pPr>
        <w:bidi/>
      </w:pPr>
      <w:r>
        <w:rPr>
          <w:rtl/>
          <w:cs/>
          <w:lang w:val="ar_AE" w:bidi="ar_AE"/>
        </w:rPr>
      </w:r>
      <w:r>
        <w:rPr>
          <w:rtl/>
          <w:cs/>
          <w:lang w:val="ar_AE" w:bidi="ar_AE"/>
        </w:rPr>
        <w:t>استمعوا إلى النسخة الصوتية من سفر الملوك الأول ٩: ٢٦ – ١٠: ١٣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ملوك ٩: ٢٦–١٠: ١٣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القصة السابقة، بنى الملك سليمان مدنًا في جميع أنحاء أرض إسرائيل. وبنى سليمان مدنًا للتخزين، ومدنًا لمركباته وفرسانه. وفي هذه القصة، تُعيد سفن سليمان الذهب وخشب الألْمُج والأحجار الكريمة. وتأتي ملكة سبأ لزيارة سليمان في أورشليم، وتحضر له هدايا. وعندما تعود ملكة سبأ إلى بلادها، يرسل سليمان معها عددًا كبيرًا من الهدايا.</w:t>
      </w:r>
    </w:p>
    <w:p>
      <w:pPr>
        <w:bidi/>
      </w:pPr>
      <w:r>
        <w:rPr>
          <w:rtl/>
          <w:cs/>
          <w:lang w:val="ar_AE" w:bidi="ar_AE"/>
        </w:rPr>
      </w:r>
      <w:r>
        <w:rPr>
          <w:rtl/>
          <w:cs/>
          <w:lang w:val="ar_AE" w:bidi="ar_AE"/>
        </w:rPr>
        <w:t>في هذه القصة، يروي الراوي أحداث القصة بترتيب غير متسلسل. فهو يخبرنا أولًا أن سليمان بنى سفنًا في مدينة تُدعى عصيون جابر. وأبحرت هذه السفن إلى أوفير، وأعادت الذهب. بعد ذلك، يخبرنا الراوي عن زيارة ملكة سبأ لسليمان. ثم يعود الراوي بالزمن إلى الوراء ليضيف أن سفن سليمان لم تُعِد الذهب من أوفير فحسب، بل أعادت أيضًا خشبًا عالي الجودة وأحجارًا كريمة. وفي نهاية القصة، أعطى سليمان ملكة سبأ كل ما طلبته، ثم عادت الملكة إلى بلادها.</w:t>
      </w:r>
    </w:p>
    <w:p>
      <w:pPr>
        <w:bidi/>
      </w:pPr>
      <w:r>
        <w:rPr>
          <w:rtl/>
          <w:cs/>
          <w:lang w:val="ar_AE" w:bidi="ar_AE"/>
        </w:rPr>
      </w:r>
      <w:r>
        <w:rPr>
          <w:rtl/>
          <w:cs/>
          <w:lang w:val="ar_AE" w:bidi="ar_AE"/>
        </w:rPr>
        <w:t>والسفينة هي قارب كبير يبحر في المحيط. وكان يجب أن تكون السفينة كبيرة بما يكفي للإبحار فوق أمواج المحيط العالية، وحمل عدد كبير من الناس وكمية كبيرة من المؤن لأيام كثيرة في البحر.</w:t>
      </w:r>
    </w:p>
    <w:p>
      <w:pPr>
        <w:bidi/>
      </w:pPr>
      <w:r>
        <w:rPr>
          <w:rtl/>
          <w:cs/>
          <w:lang w:val="ar_AE" w:bidi="ar_AE"/>
        </w:rPr>
      </w:r>
      <w:r>
        <w:rPr>
          <w:rtl/>
          <w:cs/>
          <w:lang w:val="ar_AE" w:bidi="ar_AE"/>
        </w:rPr>
        <w:t>توقَّفوا هنا وانظروا إلى صورة</w:t>
      </w:r>
      <w:r>
        <w:rPr>
          <w:b/>
          <w:rtl/>
          <w:cs/>
          <w:lang w:val="ar_AE" w:bidi="ar_AE"/>
        </w:rPr>
        <w:t xml:space="preserve"> سفينة في المحيط</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وبنى سليمان سفنًا في مدينة تُدعى عصيون جابر، بالقرب من أيلة في أرض أدوم. وأدوم هي الأرض التي عاش فيها نسل عيسو. وكان الملك سليمان يسيطر على هذه الأرض. وكانت هذه المنطقة تقع جنوب إسرائيل على ساحل البحر الأحمر.</w:t>
      </w:r>
    </w:p>
    <w:p>
      <w:pPr>
        <w:bidi/>
      </w:pPr>
      <w:r>
        <w:rPr>
          <w:rtl/>
          <w:cs/>
          <w:lang w:val="ar_AE" w:bidi="ar_AE"/>
        </w:rPr>
      </w:r>
      <w:r>
        <w:rPr>
          <w:rtl/>
          <w:cs/>
          <w:lang w:val="ar_AE" w:bidi="ar_AE"/>
        </w:rPr>
        <w:t xml:space="preserve">توقَّفوا هنا وانظروا إلى خريطة </w:t>
      </w:r>
      <w:r>
        <w:rPr>
          <w:b/>
          <w:rtl/>
          <w:cs/>
          <w:lang w:val="ar_AE" w:bidi="ar_AE"/>
        </w:rPr>
        <w:t>لإسرائيل وأدوم</w:t>
      </w:r>
      <w:r>
        <w:rPr>
          <w:rtl/>
          <w:cs/>
          <w:lang w:val="ar_AE" w:bidi="ar_AE"/>
        </w:rPr>
        <w:t xml:space="preserve"> توضّح موقع عصيون جابر وأيلة. أوقِفوا الاستماع إلى هذا التسجيل الصوتي هنا. </w:t>
      </w:r>
    </w:p>
    <w:p>
      <w:pPr>
        <w:bidi/>
      </w:pPr>
      <w:r>
        <w:rPr>
          <w:rtl/>
          <w:cs/>
          <w:lang w:val="ar_AE" w:bidi="ar_AE"/>
        </w:rPr>
      </w:r>
      <w:r>
        <w:rPr>
          <w:rtl/>
          <w:cs/>
          <w:lang w:val="ar_AE" w:bidi="ar_AE"/>
        </w:rPr>
        <w:t>وأرسل الملك حيرام بحّارته ذوي الخبرة ليساعدوا رجال سليمان في العمل على السفن. والبحّار هو شخص يعرف كيف يبحر بسفينة. وكانت السفن التي تبحر في المحيط كبيرة جدًا، وتحتاج إلى بحّارة كثيرين للقيام بالأعمال المختلفة اللازمة لإبحار السفينة. وأبحرت سفن سليمان إلى أوفير، وأعادت أكثر من أربعة عشر ألف كيلوغرام من الذهب وخشب الألْمُج والأحجار الكريمة. ولا يعرف علماء الكتاب المقدس على وجه اليقين أين كانت تقع أوفير.</w:t>
      </w:r>
    </w:p>
    <w:p>
      <w:pPr>
        <w:bidi/>
      </w:pPr>
      <w:r>
        <w:rPr>
          <w:rtl/>
          <w:cs/>
          <w:lang w:val="ar_AE" w:bidi="ar_AE"/>
        </w:rPr>
      </w:r>
      <w:r>
        <w:rPr>
          <w:rtl/>
          <w:cs/>
          <w:lang w:val="ar_AE" w:bidi="ar_AE"/>
        </w:rPr>
        <w:t>وكان الملوك غالبًا ما يستضيفون قادة البلدان الأخرى في القصر. فقد يرسل أحد الملوك مسؤوليه إلى قصر ملك آخر لعقد اتفاق، أو إنهاء نزاع، أو إظهار الاحترام. ومن المحتمل أن سليمان استضاف قادة من بلدان أخرى كثيرة خلال الأربعين سنة التي حكم فيها ملكًا، لكن زيارة ملكة سبأ كانت مميزة لسبب ما. فقد سمعت ملكة سبأ ليس فقط عن ثروة سليمان العظيمة وحكمته، بل أيضًا عن إله سليمان، الرب (يهوه). وقد تكون الملكة زوجة ملك، لكن يمكن أن تكون الملكة أيضًا حاكمة لبلد بمفردها. وفي أزمنة الكتاب المقدس، كانت بعض الملكات يتمتعن بسلطة كبيرة، بينما لم تكن ملكات أخريات يتمتعن بسلطة كبيرة. ولا يعرف علماء الكتاب المقدس على وجه اليقين أين كانت تقع سبأ. فبعض العلماء يظنون أن سبأ كانت تقع في بلاد العرب، بينما يظن علماء آخرون أنها كانت تقع في شمال شرق أفريقيا.</w:t>
      </w:r>
    </w:p>
    <w:p>
      <w:pPr>
        <w:bidi/>
      </w:pPr>
      <w:r>
        <w:rPr>
          <w:rtl/>
          <w:cs/>
          <w:lang w:val="ar_AE" w:bidi="ar_AE"/>
        </w:rPr>
      </w:r>
      <w:r>
        <w:rPr>
          <w:rtl/>
          <w:cs/>
          <w:lang w:val="ar_AE" w:bidi="ar_AE"/>
        </w:rPr>
        <w:t>زارت ملكة سبأ سليمان لأنها أرادت أن تطرح عليه أسئلة لترى مدى حكمة سليمان حقًا. وعندما تحدثت ملكة سبأ مع سليمان، أجاب عن جميع أسئلتها، وأراها أنه كان حكيمًا جدًا بالفعل.</w:t>
      </w:r>
    </w:p>
    <w:p>
      <w:pPr>
        <w:bidi/>
      </w:pPr>
      <w:r>
        <w:rPr>
          <w:rtl/>
          <w:cs/>
          <w:lang w:val="ar_AE" w:bidi="ar_AE"/>
        </w:rPr>
      </w:r>
      <w:r>
        <w:rPr>
          <w:rtl/>
          <w:cs/>
          <w:lang w:val="ar_AE" w:bidi="ar_AE"/>
        </w:rPr>
        <w:t xml:space="preserve">توقَّفوا هنا وناقشوا هذه الأسئلة: احكوا قصة بلغتكم عن شخص يختبر حكمة شخص آخر أو معرفته. كيف يختبر هذا الشخص الشخص الآخر؟ هل يستخدم الألغاز، أم القصص، أم الأسئلة، أم شيئًا آخر؟ وإذا كنتم لا تعرفون قصصًا من هذا النوع، فهل تعرفون ألغازًا أو أسئلة يستخدمها الناس ليُظهروا ما إذا كان الشخص حكيمًا ومتعلمًا؟ إذا كنتم تعرفون، فانطقوا بها بصوت عالٍ. أوقِفوا الاستماع إلى هذا التسجيل الصوتي هنا. </w:t>
      </w:r>
    </w:p>
    <w:p>
      <w:pPr>
        <w:bidi/>
      </w:pPr>
      <w:r>
        <w:rPr>
          <w:rtl/>
          <w:cs/>
          <w:lang w:val="ar_AE" w:bidi="ar_AE"/>
        </w:rPr>
      </w:r>
      <w:r>
        <w:rPr>
          <w:rtl/>
          <w:cs/>
          <w:lang w:val="ar_AE" w:bidi="ar_AE"/>
        </w:rPr>
        <w:t>أحضرت ملكة سبأ هدايا لسليمان. وكان من المعتاد في ذلك الوقت أن يعطي الملوك والملكات بعضهم بعضًا هدايا لإظهار الاحترام المتبادل. وكانت الهدايا أيضًا وسيلة للملك أو الملكة لإظهار مدى غناه أو غناها. أحضرت ملكة سبأ الذهب والتوابل والأحجار الكريمة. وحملت الملكة هذه الأشياء على حيوانات كان الناس يسمّونها الجمال. والجمل هو حيوان كبير ينتشر في الأماكن التي يكون فيها الطقس حارًا وجافًا. وتستطيع الجمال أن تبقى مدة طويلة دون أن تشرب الماء. كما يسهل على الناس تدريب الجمال، وتستطيع حمل أوزان كبيرة، ولذلك كان الناس في هذا الجزء من العالم يستخدمون الجمال كثيرًا لحمل البضائع أثناء السفر.</w:t>
      </w:r>
    </w:p>
    <w:p>
      <w:pPr>
        <w:bidi/>
      </w:pPr>
      <w:r>
        <w:rPr>
          <w:rtl/>
          <w:cs/>
          <w:lang w:val="ar_AE" w:bidi="ar_AE"/>
        </w:rPr>
      </w:r>
      <w:r>
        <w:rPr>
          <w:rtl/>
          <w:cs/>
          <w:lang w:val="ar_AE" w:bidi="ar_AE"/>
        </w:rPr>
        <w:t xml:space="preserve">توقَّفوا هنا وانظروا إلى صورة </w:t>
      </w:r>
      <w:r>
        <w:rPr>
          <w:b/>
          <w:rtl/>
          <w:cs/>
          <w:lang w:val="ar_AE" w:bidi="ar_AE"/>
        </w:rPr>
        <w:t>جمل بجوار شخص</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وأعطى الملك سليمان أيضًا هدايا لملكة سبأ. ولا يخبرنا هذا المقطع بما أعطاه سليمان لها، لكنه يقول إن سليمان أعطاها كل ما اشتهته وطلبته.</w:t>
      </w:r>
    </w:p>
    <w:p>
      <w:pPr>
        <w:bidi/>
      </w:pPr>
      <w:r>
        <w:rPr>
          <w:rtl/>
          <w:cs/>
          <w:lang w:val="ar_AE" w:bidi="ar_AE"/>
        </w:rPr>
      </w:r>
      <w:r>
        <w:rPr>
          <w:rtl/>
          <w:cs/>
          <w:lang w:val="ar_AE" w:bidi="ar_AE"/>
        </w:rPr>
        <w:t>وقد أُعجبت ملكة سبأ كثيرًا بسليمان وقصره وكل ما فيه. وقالت ملكة سبأ إنه رغم أنها سمعت أمورًا جيدة جدًا عن سليمان، فإن ما رأته بنفسها كان أفضل بكثير مما أخبرها الناس عنه. ويقول الراوي إن ملكة سبأ عندما رأت كل شيء في قصر سليمان، اندهشت جدًا حتى إنها فقدت القدرة على الكلام من شدة دهشتها.</w:t>
      </w:r>
    </w:p>
    <w:p>
      <w:pPr>
        <w:bidi/>
      </w:pPr>
      <w:r>
        <w:rPr>
          <w:rtl/>
          <w:cs/>
          <w:lang w:val="ar_AE" w:bidi="ar_AE"/>
        </w:rPr>
      </w:r>
      <w:r>
        <w:rPr>
          <w:rtl/>
          <w:cs/>
          <w:lang w:val="ar_AE" w:bidi="ar_AE"/>
        </w:rPr>
        <w:t xml:space="preserve">توقَّفوا هنا واحكوا قصة عن شخص رأى شيئًا مذهلًا وشعر بالدهشة. أوقِفوا الاستماع إلى هذا التسجيل الصوتي هنا. </w:t>
      </w:r>
    </w:p>
    <w:p>
      <w:pPr>
        <w:bidi/>
      </w:pPr>
      <w:r>
        <w:rPr>
          <w:rtl/>
          <w:cs/>
          <w:lang w:val="ar_AE" w:bidi="ar_AE"/>
        </w:rPr>
      </w:r>
      <w:r>
        <w:rPr>
          <w:rtl/>
          <w:cs/>
          <w:lang w:val="ar_AE" w:bidi="ar_AE"/>
        </w:rPr>
        <w:t>بعد ذلك، باركت ملكة سبأ سليمان ومسؤوليه، وسبّحت الرب (يهوه) الذي جعل سليمان ملكًا. ثم رحلت الملكة وعادت إلى بلادها.</w:t>
      </w:r>
    </w:p>
    <w:p>
      <w:pPr>
        <w:bidi/>
      </w:pPr>
      <w:r>
        <w:rPr>
          <w:rtl/>
          <w:cs/>
          <w:lang w:val="ar_AE" w:bidi="ar_AE"/>
        </w:rPr>
      </w:r>
      <w:r>
        <w:rPr>
          <w:rtl/>
          <w:cs/>
          <w:lang w:val="ar_AE" w:bidi="ar_AE"/>
        </w:rPr>
        <w:t>توقَّفوا هنا وناقشوا هذه الأسئلة: في ثقافتكم، عندما ينجح شخص ما، فلمن ينسب الناس الفضل في نجاحه؟ ولمن ينسب الآخرون الفضل في نجاح ذلك الشخص؟</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ملوك ٩: ٢٦–١٠: ١٣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ستحدد المجموعة المشاهد والشخصيات وسياق هذا المقطع. ثم ستقوم المجموعة بمحاولة تصوُّر هذا المقطع. </w:t>
      </w:r>
    </w:p>
    <w:p>
      <w:pPr>
        <w:bidi/>
      </w:pPr>
      <w:r>
        <w:rPr>
          <w:rtl/>
          <w:cs/>
          <w:lang w:val="ar_AE" w:bidi="ar_AE"/>
        </w:rPr>
      </w:r>
      <w:r>
        <w:rPr>
          <w:rtl/>
          <w:cs/>
          <w:lang w:val="ar_AE" w:bidi="ar_AE"/>
        </w:rPr>
        <w:t>إذا رويتم هذه القصة بالترتيب نفسه الذي تَرِد به في سفر الملوك الأول، فستتكوّن من أربعة مشاهد.</w:t>
      </w:r>
    </w:p>
    <w:p>
      <w:pPr>
        <w:bidi/>
      </w:pPr>
      <w:r>
        <w:rPr>
          <w:rtl/>
          <w:cs/>
          <w:lang w:val="ar_AE" w:bidi="ar_AE"/>
        </w:rPr>
      </w:r>
      <w:r>
        <w:rPr>
          <w:b/>
          <w:rtl/>
          <w:cs/>
          <w:lang w:val="ar_AE" w:bidi="ar_AE"/>
        </w:rPr>
        <w:t>في المشهد الأول:</w:t>
      </w:r>
      <w:r>
        <w:rPr>
          <w:rtl/>
          <w:cs/>
          <w:lang w:val="ar_AE" w:bidi="ar_AE"/>
        </w:rPr>
        <w:t xml:space="preserve"> يبني سليمان سفنًا في عصيون جابر. وتبحر السفن إلى أوفير، وتُعيد الذهب.</w:t>
      </w:r>
    </w:p>
    <w:p>
      <w:pPr>
        <w:bidi/>
      </w:pPr>
      <w:r>
        <w:rPr>
          <w:rtl/>
          <w:cs/>
          <w:lang w:val="ar_AE" w:bidi="ar_AE"/>
        </w:rPr>
      </w:r>
      <w:r>
        <w:rPr>
          <w:b/>
          <w:rtl/>
          <w:cs/>
          <w:lang w:val="ar_AE" w:bidi="ar_AE"/>
        </w:rPr>
        <w:t>في المشهد الثاني:</w:t>
      </w:r>
      <w:r>
        <w:rPr>
          <w:rtl/>
          <w:cs/>
          <w:lang w:val="ar_AE" w:bidi="ar_AE"/>
        </w:rPr>
        <w:t xml:space="preserve"> تزور ملكة سبأ سليمان، وتحضر له الهدايا، وتختبره بالأسئلة لترى مدى حكمة سليمان حقًا.</w:t>
      </w:r>
    </w:p>
    <w:p>
      <w:pPr>
        <w:bidi/>
      </w:pPr>
      <w:r>
        <w:rPr>
          <w:rtl/>
          <w:cs/>
          <w:lang w:val="ar_AE" w:bidi="ar_AE"/>
        </w:rPr>
      </w:r>
      <w:r>
        <w:rPr>
          <w:b/>
          <w:rtl/>
          <w:cs/>
          <w:lang w:val="ar_AE" w:bidi="ar_AE"/>
        </w:rPr>
        <w:t>في المشهد الثالث:</w:t>
      </w:r>
      <w:r>
        <w:rPr>
          <w:rtl/>
          <w:cs/>
          <w:lang w:val="ar_AE" w:bidi="ar_AE"/>
        </w:rPr>
        <w:t xml:space="preserve"> يخبرنا الراوي أن سفن سليمان أعادت أيضًا خشب الصَّندَلِ والأحجار الكريمة. واستخدم سليمان الخشب لبناء دعامات لهيكل الرب (يهوه) وبيت الملك، وكذلك لصنع العيدان والقيثارات للموسيقيين.</w:t>
      </w:r>
    </w:p>
    <w:p>
      <w:pPr>
        <w:bidi/>
      </w:pPr>
      <w:r>
        <w:rPr>
          <w:rtl/>
          <w:cs/>
          <w:lang w:val="ar_AE" w:bidi="ar_AE"/>
        </w:rPr>
      </w:r>
      <w:r>
        <w:rPr>
          <w:b/>
          <w:rtl/>
          <w:cs/>
          <w:lang w:val="ar_AE" w:bidi="ar_AE"/>
        </w:rPr>
        <w:t>في المشهد الرابع:</w:t>
      </w:r>
      <w:r>
        <w:rPr>
          <w:rtl/>
          <w:cs/>
          <w:lang w:val="ar_AE" w:bidi="ar_AE"/>
        </w:rPr>
        <w:t xml:space="preserve"> يعطي الملك سليمان ملكة سبأ كل ما تطلبه، ثم تعود الملكة إلى بلادها.</w:t>
      </w:r>
    </w:p>
    <w:p>
      <w:pPr>
        <w:bidi/>
      </w:pPr>
      <w:r>
        <w:rPr>
          <w:rtl/>
          <w:cs/>
          <w:lang w:val="ar_AE" w:bidi="ar_AE"/>
        </w:rPr>
      </w:r>
      <w:r>
        <w:rPr>
          <w:rtl/>
          <w:cs/>
          <w:lang w:val="ar_AE" w:bidi="ar_AE"/>
        </w:rPr>
        <w:t>وإذا قرّرتم رواية هذه القصة بالترتيب الذي حدثت به الأحداث، فسيُدمج المشهدان الأول والثالث معًا، كما سيُدمج المشهدان الثاني والرابع معًا.</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سليمان</w:t>
      </w:r>
    </w:p>
    <w:p>
      <w:pPr>
        <w:pStyle w:val="ListBullet"/>
        <w:bidi/>
        <w:spacing w:line="240" w:lineRule="auto"/>
        <w:ind w:left="720"/>
      </w:pPr>
      <w:r>
        <w:rPr>
          <w:rtl/>
          <w:cs/>
          <w:lang w:val="ar_AE" w:bidi="ar_AE"/>
        </w:rPr>
      </w:r>
      <w:r>
        <w:rPr>
          <w:rtl/>
          <w:cs/>
          <w:lang w:val="ar_AE" w:bidi="ar_AE"/>
        </w:rPr>
        <w:t>حيرام</w:t>
      </w:r>
    </w:p>
    <w:p>
      <w:pPr>
        <w:pStyle w:val="ListBullet"/>
        <w:bidi/>
        <w:spacing w:line="240" w:lineRule="auto"/>
        <w:ind w:left="720"/>
      </w:pPr>
      <w:r>
        <w:rPr>
          <w:rtl/>
          <w:cs/>
          <w:lang w:val="ar_AE" w:bidi="ar_AE"/>
        </w:rPr>
      </w:r>
      <w:r>
        <w:rPr>
          <w:rtl/>
          <w:cs/>
          <w:lang w:val="ar_AE" w:bidi="ar_AE"/>
        </w:rPr>
        <w:t>بحّارة حيرام</w:t>
      </w:r>
    </w:p>
    <w:p>
      <w:pPr>
        <w:pStyle w:val="ListBullet"/>
        <w:bidi/>
        <w:spacing w:line="240" w:lineRule="auto"/>
        <w:ind w:left="720"/>
      </w:pPr>
      <w:r>
        <w:rPr>
          <w:rtl/>
          <w:cs/>
          <w:lang w:val="ar_AE" w:bidi="ar_AE"/>
        </w:rPr>
      </w:r>
      <w:r>
        <w:rPr>
          <w:rtl/>
          <w:cs/>
          <w:lang w:val="ar_AE" w:bidi="ar_AE"/>
        </w:rPr>
        <w:t>رجال سليمان</w:t>
      </w:r>
    </w:p>
    <w:p>
      <w:pPr>
        <w:pStyle w:val="ListBullet"/>
        <w:bidi/>
        <w:spacing w:line="240" w:lineRule="auto"/>
        <w:ind w:left="720"/>
      </w:pPr>
      <w:r>
        <w:rPr>
          <w:rtl/>
          <w:cs/>
          <w:lang w:val="ar_AE" w:bidi="ar_AE"/>
        </w:rPr>
      </w:r>
      <w:r>
        <w:rPr>
          <w:rtl/>
          <w:cs/>
          <w:lang w:val="ar_AE" w:bidi="ar_AE"/>
        </w:rPr>
        <w:t>مَلِكَةُ سبا</w:t>
      </w:r>
    </w:p>
    <w:p>
      <w:pPr>
        <w:pStyle w:val="ListBullet"/>
        <w:bidi/>
        <w:spacing w:line="240" w:lineRule="auto"/>
        <w:ind w:left="720"/>
      </w:pPr>
      <w:r>
        <w:rPr>
          <w:rtl/>
          <w:cs/>
          <w:lang w:val="ar_AE" w:bidi="ar_AE"/>
        </w:rPr>
      </w:r>
      <w:r>
        <w:rPr>
          <w:rtl/>
          <w:cs/>
          <w:lang w:val="ar_AE" w:bidi="ar_AE"/>
        </w:rPr>
        <w:t>وخدم ملكة سبا،</w:t>
      </w:r>
    </w:p>
    <w:p>
      <w:pPr>
        <w:pStyle w:val="ListBullet"/>
        <w:bidi/>
        <w:spacing w:line="240" w:lineRule="auto"/>
        <w:ind w:left="720"/>
      </w:pPr>
      <w:r>
        <w:rPr>
          <w:rtl/>
          <w:cs/>
          <w:lang w:val="ar_AE" w:bidi="ar_AE"/>
        </w:rPr>
      </w:r>
      <w:r>
        <w:rPr>
          <w:rtl/>
          <w:cs/>
          <w:lang w:val="ar_AE" w:bidi="ar_AE"/>
        </w:rPr>
        <w:t>ومسؤولو سليمان،</w:t>
      </w:r>
    </w:p>
    <w:p>
      <w:pPr>
        <w:pStyle w:val="ListBullet"/>
        <w:bidi/>
        <w:spacing w:line="240" w:lineRule="auto"/>
        <w:ind w:left="720"/>
      </w:pPr>
      <w:r>
        <w:rPr>
          <w:rtl/>
          <w:cs/>
          <w:lang w:val="ar_AE" w:bidi="ar_AE"/>
        </w:rPr>
      </w:r>
      <w:r>
        <w:rPr>
          <w:rtl/>
          <w:cs/>
          <w:lang w:val="ar_AE" w:bidi="ar_AE"/>
        </w:rPr>
        <w:t>وخدم القصر،</w:t>
      </w:r>
    </w:p>
    <w:p>
      <w:pPr>
        <w:pStyle w:val="ListBullet"/>
        <w:bidi/>
        <w:spacing w:line="240" w:lineRule="auto"/>
        <w:ind w:left="720"/>
      </w:pPr>
      <w:r>
        <w:rPr>
          <w:rtl/>
          <w:cs/>
          <w:lang w:val="ar_AE" w:bidi="ar_AE"/>
        </w:rPr>
      </w:r>
      <w:r>
        <w:rPr>
          <w:rtl/>
          <w:cs/>
          <w:lang w:val="ar_AE" w:bidi="ar_AE"/>
        </w:rPr>
        <w:t>وحاملو الكؤوس،</w:t>
      </w:r>
    </w:p>
    <w:p>
      <w:pPr>
        <w:pStyle w:val="ListBullet"/>
        <w:bidi/>
        <w:spacing w:line="240" w:lineRule="auto"/>
        <w:ind w:left="720"/>
      </w:pPr>
      <w:r>
        <w:rPr>
          <w:rtl/>
          <w:cs/>
          <w:lang w:val="ar_AE" w:bidi="ar_AE"/>
        </w:rPr>
      </w:r>
      <w:r>
        <w:rPr>
          <w:rtl/>
          <w:cs/>
          <w:lang w:val="ar_AE" w:bidi="ar_AE"/>
        </w:rPr>
        <w:t>والموسيقيون.</w:t>
      </w:r>
    </w:p>
    <w:p>
      <w:pPr>
        <w:bidi/>
      </w:pPr>
      <w:r>
        <w:rPr>
          <w:rtl/>
          <w:cs/>
          <w:lang w:val="ar_AE" w:bidi="ar_AE"/>
        </w:rPr>
      </w:r>
      <w:r>
        <w:rPr>
          <w:rtl/>
          <w:cs/>
          <w:lang w:val="ar_AE" w:bidi="ar_AE"/>
        </w:rPr>
        <w:t>إذا كنتم قد ترجمتم بالفعل سفر أخبار الأيام الثاني، فقد ترجمتم إحدى روايات هذه القصة. وقد يكون من المفيد أن تعودوا وتستمعوا إلى تلك القصة الآن لتتذكّروا كيف ترجمتموها.</w:t>
      </w:r>
    </w:p>
    <w:p>
      <w:pPr>
        <w:bidi/>
      </w:pPr>
      <w:r>
        <w:rPr>
          <w:rtl/>
          <w:cs/>
          <w:lang w:val="ar_AE" w:bidi="ar_AE"/>
        </w:rPr>
      </w:r>
      <w:r>
        <w:rPr>
          <w:rtl/>
          <w:cs/>
          <w:lang w:val="ar_AE" w:bidi="ar_AE"/>
        </w:rPr>
        <w:t xml:space="preserve">توقَّفوا هنا واستمعوا إلى الجزء الأول من أخبار الأيام الثاني ٩، إذا كان متاحًا بلغتكم. أوقِفوا الاستماع إلى هذا التسجيل الصوتي هنا. </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هذه القصة، يروي الراوي أحداث القصة بترتيب غير متسلسل. وقد لا يكون من الممكن في لغتكم رواية قصة بترتيب غير زمني كهذا. وحتى إذا كان ذلك ممكنًا، فقد يكون مربكًا جدًا للسامعين أن يسمعوا القصة بهذه الطريقة. فإذا كان الأمر كذلك، يمكنكم اختيار إعادة ترتيب أحداث القصة بحيث تأتي بالترتيب الذي حدثت فيه.</w:t>
      </w:r>
    </w:p>
    <w:p>
      <w:pPr>
        <w:bidi/>
      </w:pPr>
      <w:r>
        <w:rPr>
          <w:rtl/>
          <w:cs/>
          <w:lang w:val="ar_AE" w:bidi="ar_AE"/>
        </w:rPr>
      </w:r>
      <w:r>
        <w:rPr>
          <w:rtl/>
          <w:cs/>
          <w:lang w:val="ar_AE" w:bidi="ar_AE"/>
        </w:rPr>
        <w:t xml:space="preserve">توقَّفوا هنا وناقشوا ما إذا كنتم ستروون هذه القصة بالترتيب الذي حدثت به الأحداث، أم بالترتيب الذي يروي به الراوي الأحداث في الكتاب المقدس. أوقِفوا الاستماع إلى هذا التسجيل الصوتي هنا. </w:t>
      </w:r>
    </w:p>
    <w:p>
      <w:pPr>
        <w:bidi/>
      </w:pPr>
      <w:r>
        <w:rPr>
          <w:rtl/>
          <w:cs/>
          <w:lang w:val="ar_AE" w:bidi="ar_AE"/>
        </w:rPr>
      </w:r>
      <w:r>
        <w:rPr>
          <w:rtl/>
          <w:cs/>
          <w:lang w:val="ar_AE" w:bidi="ar_AE"/>
        </w:rPr>
        <w:t>إذا اخترتم رواية أحداث القصة بالترتيب الذي حدثت به، فسيكون الترتيب الذي ستستخدمونه كما يلي:</w:t>
      </w:r>
    </w:p>
    <w:p>
      <w:pPr>
        <w:bidi/>
      </w:pPr>
      <w:r>
        <w:rPr>
          <w:rtl/>
          <w:cs/>
          <w:lang w:val="ar_AE" w:bidi="ar_AE"/>
        </w:rPr>
      </w:r>
      <w:r>
        <w:rPr>
          <w:rtl/>
          <w:cs/>
          <w:lang w:val="ar_AE" w:bidi="ar_AE"/>
        </w:rPr>
        <w:t>أولًا، بنى سليمان أسطولًا من السفن في عصيون جابر. وأرسل الملك حيرام بحّارته ليبحروا بهذه السفن إلى أوفير مع رجال سليمان. وأعاد الرجال الذهب وخشب الصَّندَلِ والأحجار الكريمة. بعد ذلك، استخدم سليمان خشب الصَّندَلِ لبناء هيكل الرب (يهوه) والقصر الملكي، وكذلك لصنع الآلات الموسيقية.</w:t>
      </w:r>
    </w:p>
    <w:p>
      <w:pPr>
        <w:bidi/>
      </w:pPr>
      <w:r>
        <w:rPr>
          <w:rtl/>
          <w:cs/>
          <w:lang w:val="ar_AE" w:bidi="ar_AE"/>
        </w:rPr>
      </w:r>
      <w:r>
        <w:rPr>
          <w:rtl/>
          <w:cs/>
          <w:lang w:val="ar_AE" w:bidi="ar_AE"/>
        </w:rPr>
        <w:t>ثم زارت ملكة سبأ سليمان. وأحضرت الملكة هدايا لسليمان، واختبرته بأسئلة صعبة. وأجاب سليمان عن جميع أسئلة الملكة، فأدركت أن سليمان كان حكيمًا جدًا حقًا. وعندما رأت ملكة سبأ أن أورشليم وهيكل الرب (يهوه) والقصر كانت جميلة جدًا، اندهشت. وقالت الملكة إنه رغم أنها سمعت تقارير رائعة عن سليمان والرب (يهوه)، فإن تلك التقارير لم تكن تساوي نصف ما رأته عندما جاءت إلى هناك. فسبّحت ملكة سبأ سليمان والرب (يهوه). وأعطى سليمان الملكة كل ما أرادته، ثم عادت إلى بلادها.</w:t>
      </w:r>
    </w:p>
    <w:p>
      <w:pPr>
        <w:bidi/>
      </w:pPr>
      <w:r>
        <w:rPr>
          <w:rtl/>
          <w:cs/>
          <w:lang w:val="ar_AE" w:bidi="ar_AE"/>
        </w:rPr>
      </w:r>
      <w:r>
        <w:rPr>
          <w:rtl/>
          <w:cs/>
          <w:lang w:val="ar_AE" w:bidi="ar_AE"/>
        </w:rPr>
        <w:t>في المشهد الأول، بنى سليمان سفنًا في عصيون جابر، بالقرب من أيلة في أرض أدوم. وعندما بنى سليمان سفنه، لم يقم بالعمل بنفسه، بل استأجر عمالًا ليبنوا السفن له. وكانت عصيون جابر تقع على ساحل مسطح مائي كبير وضيق. وربما سمعتم أسماء مختلفة لهذا المسطح المائي عندما استمعتم إلى ثلاث نسخ مختلفة من القصة. فتسمّيه بعض النسخ "البحر الأحمر"، وتسمّيه نسخ أخرى "بحر سوف"، بينما تسمّيه بعض النسخ "خليج العقبة". و"البحر الأحمر" و"بحر سوف" طريقتان مختلفتان لترجمة معنى الاسم الموجود في اللغة الأصلية. أما "خليج العقبة" فهو الاسم الحديث لهذا المسطح المائي. وأيٌّ من اختيارات الترجمة هذه مقبول.</w:t>
      </w:r>
    </w:p>
    <w:p>
      <w:pPr>
        <w:bidi/>
      </w:pPr>
      <w:r>
        <w:rPr>
          <w:rtl/>
          <w:cs/>
          <w:lang w:val="ar_AE" w:bidi="ar_AE"/>
        </w:rPr>
      </w:r>
      <w:r>
        <w:rPr>
          <w:rtl/>
          <w:cs/>
          <w:lang w:val="ar_AE" w:bidi="ar_AE"/>
        </w:rPr>
        <w:t>وتُسمّى مجموعة كبيرة من السفن "أسطولًا من السفن". فإذا كانت في لغتكم كلمة خاصة تُستخدم للإشارة إلى مجموعة من السفن، فيمكنكم استخدامها هنا. وإذا لم تكن لديكم كلمة كهذه، فيمكنكم أن تقولوا: "بنى سليمان سفنًا كثيرة في عصيون جابر."</w:t>
      </w:r>
    </w:p>
    <w:p>
      <w:pPr>
        <w:bidi/>
      </w:pPr>
      <w:r>
        <w:rPr>
          <w:rtl/>
          <w:cs/>
          <w:lang w:val="ar_AE" w:bidi="ar_AE"/>
        </w:rPr>
      </w:r>
      <w:r>
        <w:rPr>
          <w:rtl/>
          <w:cs/>
          <w:lang w:val="ar_AE" w:bidi="ar_AE"/>
        </w:rPr>
        <w:t xml:space="preserve">توقَّفوا هنا وناقشوا كيف يمكنكم أن تقولوا "أسطولًا من السفن" بلغتكم. أوقِفوا الاستماع إلى هذا التسجيل الصوتي هنا. </w:t>
      </w:r>
    </w:p>
    <w:p>
      <w:pPr>
        <w:bidi/>
      </w:pPr>
      <w:r>
        <w:rPr>
          <w:rtl/>
          <w:cs/>
          <w:lang w:val="ar_AE" w:bidi="ar_AE"/>
        </w:rPr>
      </w:r>
      <w:r>
        <w:rPr>
          <w:rtl/>
          <w:cs/>
          <w:lang w:val="ar_AE" w:bidi="ar_AE"/>
        </w:rPr>
        <w:t>والبحّار هو شخص يعرف كيف يبحر بسفينة. وكانت السفينة الكبيرة تحتاج إلى بحّارة كثيرين للقيام بمهام مختلفة للتحكم في السفينة. وفي اللغة الأصلية، يسمّي الراوي هؤلاء البحّارة "رجالًا يعرفون البحر".</w:t>
      </w:r>
    </w:p>
    <w:p>
      <w:pPr>
        <w:bidi/>
      </w:pPr>
      <w:r>
        <w:rPr>
          <w:rtl/>
          <w:cs/>
          <w:lang w:val="ar_AE" w:bidi="ar_AE"/>
        </w:rPr>
      </w:r>
      <w:r>
        <w:rPr>
          <w:rtl/>
          <w:cs/>
          <w:lang w:val="ar_AE" w:bidi="ar_AE"/>
        </w:rPr>
        <w:t xml:space="preserve">توقَّفوا هنا وناقشوا كيف ستترجمون عبارة "رجالًا يعرفون البحر" إلى لغتكم. أوقِفوا الاستماع إلى هذا التسجيل الصوتي هنا. </w:t>
      </w:r>
    </w:p>
    <w:p>
      <w:pPr>
        <w:bidi/>
      </w:pPr>
      <w:r>
        <w:rPr>
          <w:rtl/>
          <w:cs/>
          <w:lang w:val="ar_AE" w:bidi="ar_AE"/>
        </w:rPr>
      </w:r>
      <w:r>
        <w:rPr>
          <w:rtl/>
          <w:cs/>
          <w:lang w:val="ar_AE" w:bidi="ar_AE"/>
        </w:rPr>
        <w:t>أبحر بحّارة حيرام وخدم سليمان إلى أوفير، وأعادوا أربعمئة وعشرين وزنة، أي أكثر من أربعة عشر ألف كيلوغرام، من الذهب. وأوفير هو اسم مكان. ولا يعرف علماء الكتاب المقدس على وجه اليقين أين كانت تقع أوفير.</w:t>
      </w:r>
    </w:p>
    <w:p>
      <w:pPr>
        <w:bidi/>
      </w:pPr>
      <w:r>
        <w:rPr>
          <w:rtl/>
          <w:cs/>
          <w:lang w:val="ar_AE" w:bidi="ar_AE"/>
        </w:rPr>
      </w:r>
      <w:r>
        <w:rPr>
          <w:rtl/>
          <w:cs/>
          <w:lang w:val="ar_AE" w:bidi="ar_AE"/>
        </w:rPr>
        <w:t>في المشهد الثاني، سمعت ملكة سبأ أن الملك سليمان كان مشهورًا جدًا. والملكة عادةً ما تكون زوجة ملك، لكن قد تكون الملكة أحيانًا حاكمة بلد. وكانت الملكة عادةً أعلى امرأة مكانةً في البلد. فإذا كانت الملكة زوجة ملك، فلا يكون هناك مَن هو أعلى منها مكانةً سوى الملك.</w:t>
      </w:r>
    </w:p>
    <w:p>
      <w:pPr>
        <w:bidi/>
      </w:pPr>
      <w:r>
        <w:rPr>
          <w:rtl/>
          <w:cs/>
          <w:lang w:val="ar_AE" w:bidi="ar_AE"/>
        </w:rPr>
      </w:r>
      <w:r>
        <w:rPr>
          <w:rtl/>
          <w:cs/>
          <w:lang w:val="ar_AE" w:bidi="ar_AE"/>
        </w:rPr>
        <w:t xml:space="preserve">توقَّفوا هنا وقرّروا الكلمة التي ستستخدمونها لترجمة "ملكة". أوقِفوا الاستماع إلى هذا التسجيل الصوتي هنا. </w:t>
      </w:r>
    </w:p>
    <w:p>
      <w:pPr>
        <w:bidi/>
      </w:pPr>
      <w:r>
        <w:rPr>
          <w:rtl/>
          <w:cs/>
          <w:lang w:val="ar_AE" w:bidi="ar_AE"/>
        </w:rPr>
      </w:r>
      <w:r>
        <w:rPr>
          <w:rtl/>
          <w:cs/>
          <w:lang w:val="ar_AE" w:bidi="ar_AE"/>
        </w:rPr>
        <w:t>سمعت ملكة سبأ أن سليمان كان مشهورًا. وعندما يكون شخص ما مشهورًا، فهذا يعني أن الناس حتى في الأماكن البعيدة يعرفون الكثير عنه. وقد يكون الشخص مشهورًا لأن الناس يُعجبون به بسبب أمور مثل الذكاء أو القوة أو اللطف أو الحكمة. وقد يكون الشخص مشهورًا بسبب أشياء فعلها، مثل خوض المعارك أو الثراء. وقد سمع الناس الذين يعيشون بعيدًا عن إسرائيل قصصًا عن ثروة سليمان وحكمته، فأُعجبوا به. وعندما كان الناس يفكرون في سليمان، كانوا على الأرجح يظنون أنه ملك صالح وشخص صالح.</w:t>
      </w:r>
    </w:p>
    <w:p>
      <w:pPr>
        <w:bidi/>
      </w:pPr>
      <w:r>
        <w:rPr>
          <w:rtl/>
          <w:cs/>
          <w:lang w:val="ar_AE" w:bidi="ar_AE"/>
        </w:rPr>
      </w:r>
      <w:r>
        <w:rPr>
          <w:rtl/>
          <w:cs/>
          <w:lang w:val="ar_AE" w:bidi="ar_AE"/>
        </w:rPr>
        <w:t xml:space="preserve">توقَّفوا هنا وتحدثوا عن شخص مشهور في ثقافتكم. لماذا يشتهر هذا الشخص؟ وما الكلمات أو العبارات التي تستخدمونها عندما تتحدثون عنه؟ وأيٌّ من هذه الكلمات يمكنكم استخدامه لوصف مدى شهرة سليمان؟ أوقِفوا الاستماع إلى هذا التسجيل الصوتي هنا. </w:t>
      </w:r>
    </w:p>
    <w:p>
      <w:pPr>
        <w:bidi/>
      </w:pPr>
      <w:r>
        <w:rPr>
          <w:rtl/>
          <w:cs/>
          <w:lang w:val="ar_AE" w:bidi="ar_AE"/>
        </w:rPr>
      </w:r>
      <w:r>
        <w:rPr>
          <w:rtl/>
          <w:cs/>
          <w:lang w:val="ar_AE" w:bidi="ar_AE"/>
        </w:rPr>
        <w:t>كان سليمان مشهورًا بسبب ثروته وحكمته، لكنه كان مشهورًا أيضًا بسبب "اسم الرب (يهوه)". واسم الرب (يهوه) يمثّل صفات الرب (يهوه)، أي قوته ومحبته وكل الأمور التي فعلها الرب (يهوه) في أي وقت مضى. كما يمثّل اسم الرب (يهوه) حضور الرب (يهوه). وكانت شهرة سليمان بسبب كل الأمور التي فعلها الرب (يهوه) من أجل سليمان. فقد بارك الرب (يهوه) سليمان وأعطاه الأمور التي احتاج إليها لبناء الهيكل والقصر والمباني الأخرى. وأعطى الرب (يهوه) سليمان ما احتاج إليه لجعل إسرائيل قوية وآمنة. كما أن نجاح سليمان جعل الرب (يهوه) يبدو صالحًا. فعندما رأى الآخرون إنجازات سليمان وحكمته، كانوا يفكرون قائلين: "إن الرب (يهوه) إله صالح جدًا."</w:t>
      </w:r>
    </w:p>
    <w:p>
      <w:pPr>
        <w:bidi/>
      </w:pPr>
      <w:r>
        <w:rPr>
          <w:rtl/>
          <w:cs/>
          <w:lang w:val="ar_AE" w:bidi="ar_AE"/>
        </w:rPr>
      </w:r>
      <w:r>
        <w:rPr>
          <w:rtl/>
          <w:cs/>
          <w:lang w:val="ar_AE" w:bidi="ar_AE"/>
        </w:rPr>
        <w:t xml:space="preserve">توقَّفوا هنا وناقشوا كيف يمكنكم ترجمة العبارة "لمَجدِ الرَّبِّ" إلى لغتكم. أوقِفوا الاستماع إلى هذا التسجيل الصوتي هنا. </w:t>
      </w:r>
    </w:p>
    <w:p>
      <w:pPr>
        <w:bidi/>
      </w:pPr>
      <w:r>
        <w:rPr>
          <w:rtl/>
          <w:cs/>
          <w:lang w:val="ar_AE" w:bidi="ar_AE"/>
        </w:rPr>
      </w:r>
      <w:r>
        <w:rPr>
          <w:rtl/>
          <w:cs/>
          <w:lang w:val="ar_AE" w:bidi="ar_AE"/>
        </w:rPr>
        <w:t>كان الغرض من زيارة ملكة سبأ هو اختبار حكمة سليمان بأسئلة صعبة. فقد أرادت الملكة أن تعرف بنفسها ما إذا كان سليمان حكيمًا حقًا كما قال الجميع. واختارت الملكة أسئلة يصعب الإجابة عنها، لأن الإجابة عنها تحتاج إلى فهم جيد أو بصيرة.</w:t>
      </w:r>
    </w:p>
    <w:p>
      <w:pPr>
        <w:bidi/>
      </w:pPr>
      <w:r>
        <w:rPr>
          <w:rtl/>
          <w:cs/>
          <w:lang w:val="ar_AE" w:bidi="ar_AE"/>
        </w:rPr>
      </w:r>
      <w:r>
        <w:rPr>
          <w:rtl/>
          <w:cs/>
          <w:lang w:val="ar_AE" w:bidi="ar_AE"/>
        </w:rPr>
        <w:t xml:space="preserve">توقَّفوا هنا وناقشوا كيف ستقولون بلغتكم إن ملكة سبأ اختبرت حكمة سليمان بأسئلة صعبة. أوقِفوا الاستماع إلى هذا التسجيل الصوتي هنا. </w:t>
      </w:r>
    </w:p>
    <w:p>
      <w:pPr>
        <w:bidi/>
      </w:pPr>
      <w:r>
        <w:rPr>
          <w:rtl/>
          <w:cs/>
          <w:lang w:val="ar_AE" w:bidi="ar_AE"/>
        </w:rPr>
      </w:r>
      <w:r>
        <w:rPr>
          <w:rtl/>
          <w:cs/>
          <w:lang w:val="ar_AE" w:bidi="ar_AE"/>
        </w:rPr>
        <w:t>لم تسافر ملكة سبأ بمفردها. بل أحضرت معها عددًا كبيرًا من الخدم والمرافقين. وربما أحضرت الملكة أيضًا جنودًا ليحمُوها من الهجمات أثناء الطريق. وربما سمعتم كلمات مختلفة للإشارة إلى هذه المجموعة من الناس عندما استمعتم إلى ثلاث نسخ مختلفة من هذه القصة. وهناك طرق كثيرة مختلفة للقول إن عددًا كبيرًا من الناس سافروا مع ملكة سبأ. فقد كانت هذه مجموعة خاصة من الناس سافرت مع الملكة لخدمتها وحمايتها أثناء رحلتها.</w:t>
      </w:r>
    </w:p>
    <w:p>
      <w:pPr>
        <w:bidi/>
      </w:pPr>
      <w:r>
        <w:rPr>
          <w:rtl/>
          <w:cs/>
          <w:lang w:val="ar_AE" w:bidi="ar_AE"/>
        </w:rPr>
      </w:r>
      <w:r>
        <w:rPr>
          <w:rtl/>
          <w:cs/>
          <w:lang w:val="ar_AE" w:bidi="ar_AE"/>
        </w:rPr>
        <w:t xml:space="preserve">توقَّفوا هنا وناقشوا كيف يمكنكم أن تقولوا بلغتكم إن عددًا كبيرًا من الناس سافروا مع ملكة سبأ. أوقِفوا الاستماع إلى هذا التسجيل الصوتي هنا. </w:t>
      </w:r>
    </w:p>
    <w:p>
      <w:pPr>
        <w:bidi/>
      </w:pPr>
      <w:r>
        <w:rPr>
          <w:rtl/>
          <w:cs/>
          <w:lang w:val="ar_AE" w:bidi="ar_AE"/>
        </w:rPr>
      </w:r>
      <w:r>
        <w:rPr>
          <w:rtl/>
          <w:cs/>
          <w:lang w:val="ar_AE" w:bidi="ar_AE"/>
        </w:rPr>
        <w:t>أحضرت ملكة سبأ هدايا كثيرة لسليمان. واستخدمت الملكة الجمال لحمل هذه البضائع. والجمل هو حيوان يعيش في المناطق الحارة والجافة. ويستطيع الجمل أن يسافر مدة طويلة دون أن يشرب الماء. والجمال حيوانات مفيدة جدًا عندما يسافر الناس في المناطق الجافة.</w:t>
      </w:r>
    </w:p>
    <w:p>
      <w:pPr>
        <w:bidi/>
      </w:pPr>
      <w:r>
        <w:rPr>
          <w:rtl/>
          <w:cs/>
          <w:lang w:val="ar_AE" w:bidi="ar_AE"/>
        </w:rPr>
      </w:r>
      <w:r>
        <w:rPr>
          <w:rtl/>
          <w:cs/>
          <w:lang w:val="ar_AE" w:bidi="ar_AE"/>
        </w:rPr>
        <w:t xml:space="preserve">توقَّفوا هنا وانظروا مرة أخرى إلى صورة </w:t>
      </w:r>
      <w:r>
        <w:rPr>
          <w:rtl/>
          <w:cs/>
          <w:lang w:val="ar_AE" w:bidi="ar_AE"/>
        </w:rPr>
        <w:t>جمل</w:t>
      </w:r>
      <w:r>
        <w:rPr>
          <w:rtl/>
          <w:cs/>
          <w:lang w:val="ar_AE" w:bidi="ar_AE"/>
        </w:rPr>
        <w:t xml:space="preserve">. وإذا لم تكن في لغتكم كلمة لـ"الجمل"، فناقشوا كيف يمكنكم ترجمة هذه الكلمة إلى لغتكم. أوقِفوا الاستماع إلى هذا التسجيل الصوتي هنا. </w:t>
      </w:r>
    </w:p>
    <w:p>
      <w:pPr>
        <w:bidi/>
      </w:pPr>
      <w:r>
        <w:rPr>
          <w:rtl/>
          <w:cs/>
          <w:lang w:val="ar_AE" w:bidi="ar_AE"/>
        </w:rPr>
      </w:r>
      <w:r>
        <w:rPr>
          <w:rtl/>
          <w:cs/>
          <w:lang w:val="ar_AE" w:bidi="ar_AE"/>
        </w:rPr>
        <w:t>أحضرت ملكة سبأ مئةً وعشرين وزنة، أي نحو أربعة آلاف كيلوغرام، من الذهب والأحجار الكريمة والتوابل هديةً لسليمان. ولم تكن هذه التوابل من النوع الذي يستخدمه الناس في طهي الطعام. بل كانت مواد ذات رائحة طيبة يستخدمها الناس للعطور أو البخور أو لتجهيز الجسد للدفن.</w:t>
      </w:r>
    </w:p>
    <w:p>
      <w:pPr>
        <w:bidi/>
      </w:pPr>
      <w:r>
        <w:rPr>
          <w:rtl/>
          <w:cs/>
          <w:lang w:val="ar_AE" w:bidi="ar_AE"/>
        </w:rPr>
      </w:r>
      <w:r>
        <w:rPr>
          <w:rtl/>
          <w:cs/>
          <w:lang w:val="ar_AE" w:bidi="ar_AE"/>
        </w:rPr>
        <w:t xml:space="preserve">توقَّفوا هنا وناقشوا هذا السؤال: ما الكلمات التي يمكنكم التفكير فيها بلغتكم للإشارة إلى هذه الأنواع من التوابل؟ أوقِفوا الاستماع إلى هذا التسجيل الصوتي هنا. </w:t>
      </w:r>
    </w:p>
    <w:p>
      <w:pPr>
        <w:bidi/>
      </w:pPr>
      <w:r>
        <w:rPr>
          <w:rtl/>
          <w:cs/>
          <w:lang w:val="ar_AE" w:bidi="ar_AE"/>
        </w:rPr>
      </w:r>
      <w:r>
        <w:rPr>
          <w:rtl/>
          <w:cs/>
          <w:lang w:val="ar_AE" w:bidi="ar_AE"/>
        </w:rPr>
        <w:t>وطرحت ملكة سبأ على سليمان أسئلة صعبة، وتحدثت معه عن أمور كثيرة. وتحدثت الملكة مع سليمان عن كل الأمور التي كانت في ذهنها أو قلبها.</w:t>
      </w:r>
    </w:p>
    <w:p>
      <w:pPr>
        <w:bidi/>
      </w:pPr>
      <w:r>
        <w:rPr>
          <w:rtl/>
          <w:cs/>
          <w:lang w:val="ar_AE" w:bidi="ar_AE"/>
        </w:rPr>
      </w:r>
      <w:r>
        <w:rPr>
          <w:rtl/>
          <w:cs/>
          <w:lang w:val="ar_AE" w:bidi="ar_AE"/>
        </w:rPr>
        <w:t>وفي اللغة الأصلية، القلب هو مصدر جميع المشاعر والأفكار. وما يوجد في قلب الشخص يُظهر مَن يكون ذلك الشخص حقًا.</w:t>
      </w:r>
    </w:p>
    <w:p>
      <w:pPr>
        <w:bidi/>
      </w:pPr>
      <w:r>
        <w:rPr>
          <w:rtl/>
          <w:cs/>
          <w:lang w:val="ar_AE" w:bidi="ar_AE"/>
        </w:rPr>
      </w:r>
      <w:r>
        <w:rPr>
          <w:rtl/>
          <w:cs/>
          <w:lang w:val="ar_AE" w:bidi="ar_AE"/>
        </w:rPr>
        <w:t xml:space="preserve">توقَّفوا هنا وناقشوا هذه الأسئلة: في ثقافتكم، أي جزء من الجسد تقولون إنه مصدر جميع المشاعر والأفكار؟ وما الأقوال التي لديكم عن صدور مشاعر الشخص وأفكاره من هذا الجزء من الجسد؟ وكيف يمكنكم ترجمة العبارة "وكلَّمَتهُ بكُلِّ ما كانَ بقَلبِها" إلى لغتكم؟ أوقِفوا الاستماع إلى هذا التسجيل الصوتي هنا. </w:t>
      </w:r>
    </w:p>
    <w:p>
      <w:pPr>
        <w:bidi/>
      </w:pPr>
      <w:r>
        <w:rPr>
          <w:rtl/>
          <w:cs/>
          <w:lang w:val="ar_AE" w:bidi="ar_AE"/>
        </w:rPr>
      </w:r>
      <w:r>
        <w:rPr>
          <w:rtl/>
          <w:cs/>
          <w:lang w:val="ar_AE" w:bidi="ar_AE"/>
        </w:rPr>
        <w:t>ثم أخبر الملك سليمان ملكة سبأ بكل ما أرادت أن تعرفه. وتقول ترجمات الكتاب المقدس المختلفة هذا الأمر بطرق مختلفة. فتقول بعض الترجمات: "لم يكن هناك شيء يصعب عليه أن يشرحه لها"، أو "أعطاها إجابات دقيقة عن كل سؤال." وقد تقول ترجمات أخرى: "لم يَكُنْ أمرٌ مَخفيًّا عن المَلِكِ لم يُخبِرها بهِ." وهذه طرق مختلفة لقول الشيء نفسه، أي إن سليمان أجاب عن جميع أسئلة الملكة، ولم يكن أيٌّ من الأسئلة صعبًا جدًا على سليمان.</w:t>
      </w:r>
    </w:p>
    <w:p>
      <w:pPr>
        <w:bidi/>
      </w:pPr>
      <w:r>
        <w:rPr>
          <w:rtl/>
          <w:cs/>
          <w:lang w:val="ar_AE" w:bidi="ar_AE"/>
        </w:rPr>
      </w:r>
      <w:r>
        <w:rPr>
          <w:rtl/>
          <w:cs/>
          <w:lang w:val="ar_AE" w:bidi="ar_AE"/>
        </w:rPr>
        <w:t>وبعد أن تحدثت ملكة سبأ مع سليمان، أدركت أن سليمان كان حكيمًا جدًا حقًا. وتقول بعض الترجمات إن ملكة سبأ رأت حكمة سليمان. وقد يبدو هذا غريبًا في لغتكم، لأن أحدًا لا يستطيع أن يرى الحكمة فعلًا. لكن في اللغة الأصلية، يمكن أن تعني رؤية شيء أيضًا اختبار شيء أو معرفة شيء أو فهم شيء. ولذلك، فهذه طريقة للقول إن ملكة سبأ أدركت أن سليمان كان حكيمًا جدًا.</w:t>
      </w:r>
    </w:p>
    <w:p>
      <w:pPr>
        <w:bidi/>
      </w:pPr>
      <w:r>
        <w:rPr>
          <w:rtl/>
          <w:cs/>
          <w:lang w:val="ar_AE" w:bidi="ar_AE"/>
        </w:rPr>
      </w:r>
      <w:r>
        <w:rPr>
          <w:rtl/>
          <w:cs/>
          <w:lang w:val="ar_AE" w:bidi="ar_AE"/>
        </w:rPr>
        <w:t xml:space="preserve">توقَّفوا هنا وناقشوا كيف ستقولون "رأت ملكة سبأ كل حكمة سليمان" بلغتكم. أوقِفوا الاستماع إلى هذا التسجيل الصوتي هنا. </w:t>
      </w:r>
    </w:p>
    <w:p>
      <w:pPr>
        <w:bidi/>
      </w:pPr>
      <w:r>
        <w:rPr>
          <w:rtl/>
          <w:cs/>
          <w:lang w:val="ar_AE" w:bidi="ar_AE"/>
        </w:rPr>
      </w:r>
      <w:r>
        <w:rPr>
          <w:rtl/>
          <w:cs/>
          <w:lang w:val="ar_AE" w:bidi="ar_AE"/>
        </w:rPr>
        <w:t>رأت ملكة سبأ قصر سليمان، وظنّت أنه فخم وجميل. وأُعجبت الملكة بجودة الطعام الذي كان سليمان يقدّمه لضيوفه ومسؤوليه، وكميته وتنوّعه. كما أُعجبت الملكة بـ"مَجلِسَ عَبيدِهِ". ولا يعرف علماء الكتاب المقدس على وجه اليقين ما الذي تعنيه هذه العبارة. فقد تعني أن سليمان كان لديه مسؤولون كثيرون، وأنهم جميعًا كانوا يتناولون وجبات فاخرة في قصر سليمان. وكان هذا يُظهر أن سليمان كان غنيًا جدًا، لأن الملك كان يدفع ثمن الطعام لجميع هؤلاء الأشخاص في قصره. وقد تعني العبارة أن سليمان وفّر أماكن جميلة جدًا ليسكن فيها مسؤولوه. وكان هذا أيضًا يُظهر أن سليمان كان غنيًا وسخيًا مع الأشخاص الذين يعملون لديه. وقد تعني أيضًا أن المكاتب والغرف التي كان يعمل فيها مسؤولو سليمان كانت جميلة جدًا.</w:t>
      </w:r>
    </w:p>
    <w:p>
      <w:pPr>
        <w:bidi/>
      </w:pPr>
      <w:r>
        <w:rPr>
          <w:rtl/>
          <w:cs/>
          <w:lang w:val="ar_AE" w:bidi="ar_AE"/>
        </w:rPr>
      </w:r>
      <w:r>
        <w:rPr>
          <w:rtl/>
          <w:cs/>
          <w:lang w:val="ar_AE" w:bidi="ar_AE"/>
        </w:rPr>
        <w:t>وأُعجبت ملكة سبأ بملابس خدم سليمان. وكان أحد أنواع الخدم هو الساقي. وكان الساقي مسؤول رفيع المكانة في بلاط الملك. وكانت المهمة الرئيسية للساقي أن يتذوق شراب الملك قبل أن يشربه الملك، ليتأكد من أنه غير مسموم. لكن كان من الممكن أن تكون لحامل الكأس مهام أخرى أيضًا.</w:t>
      </w:r>
    </w:p>
    <w:p>
      <w:pPr>
        <w:bidi/>
      </w:pPr>
      <w:r>
        <w:rPr>
          <w:rtl/>
          <w:cs/>
          <w:lang w:val="ar_AE" w:bidi="ar_AE"/>
        </w:rPr>
      </w:r>
      <w:r>
        <w:rPr>
          <w:rtl/>
          <w:cs/>
          <w:lang w:val="ar_AE" w:bidi="ar_AE"/>
        </w:rPr>
        <w:t>وأُعجبت ملكة سبأ بالذبائح التي قدّمها سليمان في هيكل الرب (يهوه). وتتضمن بعض الترجمات فكرة أن سليمان كان يصعد على درج لكي يصعد إلى الهيكل ويقدّم الذبائح.</w:t>
      </w:r>
    </w:p>
    <w:p>
      <w:pPr>
        <w:bidi/>
      </w:pPr>
      <w:r>
        <w:rPr>
          <w:rtl/>
          <w:cs/>
          <w:lang w:val="ar_AE" w:bidi="ar_AE"/>
        </w:rPr>
      </w:r>
      <w:r>
        <w:rPr>
          <w:rtl/>
          <w:cs/>
          <w:lang w:val="ar_AE" w:bidi="ar_AE"/>
        </w:rPr>
        <w:t>وبعد أن رأت ملكة سبأ كل جمال قصر سليمان، يقول الراوي إنه "لم يَبقَ فيها روحٌ بَعدُ". وفي اللغة الأصلية، الكلمة التي تعني "الروح" هي أيضًا الكلمة التي تعني "النَّفَس". ومعنى ألا يبقى في الشخص نَفَس هو أن يكون الشخص مذهولًا أو مصدومًا بسبب ما اختبره للتو. وفي هذه الحالة، كانت ملكة سبأ مصدومة بطريقة إيجابية. فكل ما رأته وسمعته، من حكمة الملك سليمان إلى جمال قصره، كان مدهشًا بالنسبة إليها. وكانت الملكة تتوقع أن ترى أمورًا جيدة في قصر سليمان، لكن كل شيء كان أفضل بكثير مما ظنّت أنه سيكون. وربما سمعتم الراوي يقول إنها "غمرتها الدهشة"، أو إنها "حُبست أنفاسها من شدة الدهشة".</w:t>
      </w:r>
    </w:p>
    <w:p>
      <w:pPr>
        <w:bidi/>
      </w:pPr>
      <w:r>
        <w:rPr>
          <w:rtl/>
          <w:cs/>
          <w:lang w:val="ar_AE" w:bidi="ar_AE"/>
        </w:rPr>
      </w:r>
      <w:r>
        <w:rPr>
          <w:rtl/>
          <w:cs/>
          <w:lang w:val="ar_AE" w:bidi="ar_AE"/>
        </w:rPr>
        <w:t xml:space="preserve">توقَّفوا هنا وتذكّروا القصة التي رويتموها من قبل عن شخص رأى شيئًا مذهلًا وشعر بالدهشة. ما الكلمات أو العبارات التي تستخدمونها لوصف شعور ذلك الشخص؟ أوقِفوا الاستماع إلى هذا التسجيل الصوتي هنا. </w:t>
      </w:r>
    </w:p>
    <w:p>
      <w:pPr>
        <w:bidi/>
      </w:pPr>
      <w:r>
        <w:rPr>
          <w:rtl/>
          <w:cs/>
          <w:lang w:val="ar_AE" w:bidi="ar_AE"/>
        </w:rPr>
      </w:r>
      <w:r>
        <w:rPr>
          <w:rtl/>
          <w:cs/>
          <w:lang w:val="ar_AE" w:bidi="ar_AE"/>
        </w:rPr>
        <w:t>قالت ملكة سبا لسليمان إنها سمعت تقارير عن حكمته والأمور التي فعلها سليمان، لكنها لم تصدّقها.</w:t>
      </w:r>
    </w:p>
    <w:p>
      <w:pPr>
        <w:bidi/>
      </w:pPr>
      <w:r>
        <w:rPr>
          <w:rtl/>
          <w:cs/>
          <w:lang w:val="ar_AE" w:bidi="ar_AE"/>
        </w:rPr>
      </w:r>
      <w:r>
        <w:rPr>
          <w:rtl/>
          <w:cs/>
          <w:lang w:val="ar_AE" w:bidi="ar_AE"/>
        </w:rPr>
        <w:t>فلم تصدّق ملكة سبا تقارير الناس عن حكمة سليمان وإنجازاته حتى جاءت ورأت ذلك بعينيها. وهذه طريقة شائعة للقول إن ملكة سبا عرفت بنفسها أن جميع التقارير كانت صحيحة. فقد رأت ملكة سبا قصر سليمان، وسمعت حكمته، وأكلت طعامه، ورأت كل الغنى الذي كان لدى سليمان.</w:t>
      </w:r>
    </w:p>
    <w:p>
      <w:pPr>
        <w:bidi/>
      </w:pPr>
      <w:r>
        <w:rPr>
          <w:rtl/>
          <w:cs/>
          <w:lang w:val="ar_AE" w:bidi="ar_AE"/>
        </w:rPr>
      </w:r>
      <w:r>
        <w:rPr>
          <w:rtl/>
          <w:cs/>
          <w:lang w:val="ar_AE" w:bidi="ar_AE"/>
        </w:rPr>
        <w:t>وبعد أن تحدثت ملكة سبا مع سليمان ورأت قصره بنفسها، قالت الملكة لسليمان إن الناس لم يخبرُوها حتى بنصف ما فعله سليمان. وهذا يعني أنه رغم أن الملكة سمعت أمورًا جيدة كثيرة عن سليمان، فإن تلك الأمور لم تكن كافية لوصف مدى حكمة سليمان، ومدى غنى أورشليم وجمالها وصفًا كاملًا. فالتقرير الذي سمعته الملكة لم يتضمن معلومات كافية تقريبًا لوصف مدى روعة قصر سليمان ومقدار حكمة سليمان.</w:t>
      </w:r>
    </w:p>
    <w:p>
      <w:pPr>
        <w:bidi/>
      </w:pPr>
      <w:r>
        <w:rPr>
          <w:rtl/>
          <w:cs/>
          <w:lang w:val="ar_AE" w:bidi="ar_AE"/>
        </w:rPr>
      </w:r>
      <w:r>
        <w:rPr>
          <w:rtl/>
          <w:cs/>
          <w:lang w:val="ar_AE" w:bidi="ar_AE"/>
        </w:rPr>
        <w:t xml:space="preserve">توقَّفوا هنا وناقشوا كيف ستصفون ما قصدته ملكة سبا عندما قالت إن الناس لم يخبرُوها حتى بنصف ما فعله سليمان. أوقِفوا الاستماع إلى هذا التسجيل الصوتي هنا. </w:t>
      </w:r>
    </w:p>
    <w:p>
      <w:pPr>
        <w:bidi/>
      </w:pPr>
      <w:r>
        <w:rPr>
          <w:rtl/>
          <w:cs/>
          <w:lang w:val="ar_AE" w:bidi="ar_AE"/>
        </w:rPr>
      </w:r>
      <w:r>
        <w:rPr>
          <w:rtl/>
          <w:cs/>
          <w:lang w:val="ar_AE" w:bidi="ar_AE"/>
        </w:rPr>
        <w:t>عندما استمعتم إلى ثلاث نسخ مختلفة من هذه القصة، ربما سمعتم ملكة سبا تقول: "طوبَى لرِجالِكَ" أو ربما سمعتموها تقول: "طوبَى لعَبيدِكَ" فالكلمة التي تعني "رجال" والكلمة التي تعني "عبيد" متشابهتان جدًا في اللغة الأصلية، ولا يتفق علماء الكتاب المقدس على أيٍّ منهما هو المقصود هنا. ونوصي بأن تبنوا ترجمتكم على الكلمة المستخدمة في الكتاب المقدس الذي تستخدمه كنيستكم المحلية.</w:t>
      </w:r>
    </w:p>
    <w:p>
      <w:pPr>
        <w:bidi/>
      </w:pPr>
      <w:r>
        <w:rPr>
          <w:rtl/>
          <w:cs/>
          <w:lang w:val="ar_AE" w:bidi="ar_AE"/>
        </w:rPr>
      </w:r>
      <w:r>
        <w:rPr>
          <w:rtl/>
          <w:cs/>
          <w:lang w:val="ar_AE" w:bidi="ar_AE"/>
        </w:rPr>
        <w:t>وعندما تقول ملكة سبا إن رجال سليمان أو عبيده لا بد أن يكونوا سعداء، فهي تعني أنهم مباركون أو محظوظون جدًا بسبب كل الأمور الجيدة التي فعلها سليمان من أجلهم. وتعني الملكة أن هؤلاء الناس يعيشون حياة جيدة، ولديهم كل ما يحتاجون إليه ليكونوا مزدهرين وآمنين. ولا يحتاج هؤلاء الناس إلى القلق بشأن سلامتهم أو احتياجاتهم الأساسية، ويمكنهم أن يفتخروا بشعبهم وبلادهم. وهذا من شأنه أن يجعلهم يشعرون بالسعادة معظم الوقت.</w:t>
      </w:r>
    </w:p>
    <w:p>
      <w:pPr>
        <w:bidi/>
      </w:pPr>
      <w:r>
        <w:rPr>
          <w:rtl/>
          <w:cs/>
          <w:lang w:val="ar_AE" w:bidi="ar_AE"/>
        </w:rPr>
      </w:r>
      <w:r>
        <w:rPr>
          <w:rtl/>
          <w:cs/>
          <w:lang w:val="ar_AE" w:bidi="ar_AE"/>
        </w:rPr>
        <w:t xml:space="preserve">توقَّفوا هنا وناقشوا كيف يمكنكم ترجمة عبارة "طوبَى لرِجالِكَ وطوبَى لعَبيدِكَ" إلى لغتكم. أوقِفوا الاستماع إلى هذا التسجيل الصوتي هنا. </w:t>
      </w:r>
    </w:p>
    <w:p>
      <w:pPr>
        <w:bidi/>
      </w:pPr>
      <w:r>
        <w:rPr>
          <w:rtl/>
          <w:cs/>
          <w:lang w:val="ar_AE" w:bidi="ar_AE"/>
        </w:rPr>
      </w:r>
      <w:r>
        <w:rPr>
          <w:rtl/>
          <w:cs/>
          <w:lang w:val="ar_AE" w:bidi="ar_AE"/>
        </w:rPr>
        <w:t>والآن تقول ملكة سبا: "ليَكُنْ مُبارَكًا الرَّبُّ إلهُكَ." وهذه العبارة لها معنى مختلف عن قول ملكة سبا إن شعب سليمان مبارك. فهذه العبارة طريقة لتسبيح الرب (يهوه) وعبادته. ومعناها أن الرب (يهوه) إله صالح جدًا، ويستحق التسبيح بسبب صلاحه.</w:t>
      </w:r>
    </w:p>
    <w:p>
      <w:pPr>
        <w:bidi/>
      </w:pPr>
      <w:r>
        <w:rPr>
          <w:rtl/>
          <w:cs/>
          <w:lang w:val="ar_AE" w:bidi="ar_AE"/>
        </w:rPr>
      </w:r>
      <w:r>
        <w:rPr>
          <w:rtl/>
          <w:cs/>
          <w:lang w:val="ar_AE" w:bidi="ar_AE"/>
        </w:rPr>
        <w:t>وتقول ملكة سبا إن الرب (يهوه) أجلس سليمان على عرش إسرائيل. وهذه مجرد طريقة للقول إن الرب (يهوه) جعل سليمان ملكًا على إسرائيل. فالملك وحده يستطيع أن يجلس على العرش، ولذلك إذا كان الرب (يهوه) قد أجلس سليمان على العرش، فهذا يعني أن الرب (يهوه) جعله الملك. وأخيرًا، تقول ملكة سبا إن الرب (يهوه) جعل سليمان ملكًا على إسرائيل لأن الرب (يهوه) يحب إسرائيل إلى الأبد، ويريد من سليمان أن يصنع العدل والبر.</w:t>
      </w:r>
    </w:p>
    <w:p>
      <w:pPr>
        <w:bidi/>
      </w:pPr>
      <w:r>
        <w:rPr>
          <w:rtl/>
          <w:cs/>
          <w:lang w:val="ar_AE" w:bidi="ar_AE"/>
        </w:rPr>
      </w:r>
      <w:r>
        <w:rPr>
          <w:rtl/>
          <w:cs/>
          <w:lang w:val="ar_AE" w:bidi="ar_AE"/>
        </w:rPr>
        <w:t>وفي إسرائيل القديمة، كان الملك أعلى سلطة بشرية في البلاد. وكان الملك مسؤولًا عن كل ما يحدث في بلاده. وكان يمكن للناس أن يأتوا إلى الملك إذا احتاجوا إلى قاضٍ نزيه يساعدهم في حل نزاع، أو حل مشكلة، أو إصلاح أمر خاطئ. وكان من المفترض أن يحمي الملك الفقراء والضعفاء، وأن يعاقب الذين يفعلون الشر. وكان من المفترض أيضًا أن يتبع الملك شريعة الرب (يهوه) دائمًا، وأن يفعل ما هو صواب. وهذا هو معنى "حُكمًا وبرًّا".</w:t>
      </w:r>
    </w:p>
    <w:p>
      <w:pPr>
        <w:bidi/>
      </w:pPr>
      <w:r>
        <w:rPr>
          <w:rtl/>
          <w:cs/>
          <w:lang w:val="ar_AE" w:bidi="ar_AE"/>
        </w:rPr>
      </w:r>
      <w:r>
        <w:rPr>
          <w:rtl/>
          <w:cs/>
          <w:lang w:val="ar_AE" w:bidi="ar_AE"/>
        </w:rPr>
        <w:t xml:space="preserve">توقَّفوا هنا وناقشوا هذه الأسئلة: في بلدكم، أو في جماعتكم، مَن المسؤول عن مساعدة الناس على حل النزاعات، أو حل المشكلات، أو إصلاح الأوضاع السيئة؟ وكيف تصفون الدور الذي يقوم به هؤلاء الأشخاص؟ أوقِفوا الاستماع إلى هذا التسجيل الصوتي هنا. </w:t>
      </w:r>
    </w:p>
    <w:p>
      <w:pPr>
        <w:bidi/>
      </w:pPr>
      <w:r>
        <w:rPr>
          <w:rtl/>
          <w:cs/>
          <w:lang w:val="ar_AE" w:bidi="ar_AE"/>
        </w:rPr>
      </w:r>
      <w:r>
        <w:rPr>
          <w:rtl/>
          <w:cs/>
          <w:lang w:val="ar_AE" w:bidi="ar_AE"/>
        </w:rPr>
        <w:t>في المشهد الثالث، يعود الراوي بالزمن إلى الوراء. ويخبرنا الراوي أن سفن سليمان التي أبحرت إلى أوفير وأعادت الذهب أعادت أيضًا الأحجار الكريمة وخشب الصَّندَلِ. ولا يعرف علماء الكتاب المقدس على وجه اليقين نوع الخشب الذي كان هذا، لكنه كان جيدًا لبناء المباني الكبيرة مثل هيكل الرب (يهوه) والقصر الملكي. وتسمّي معظم ترجمات الكتاب المقدس هذا الخشب "خشب الصَّندَلِ". وكلمة "الصَّندَلِ" تشبه كلمة هذه الأشجار في اللغة الأصلية. لكن بعض الترجمات القليلة تسمّيه "خشب العرعر". والصندل هو نوع من الأشجار ينمو في آسيا. وهو أحد أغلى أنواع الخشب في العالم.</w:t>
      </w:r>
    </w:p>
    <w:p>
      <w:pPr>
        <w:bidi/>
      </w:pPr>
      <w:r>
        <w:rPr>
          <w:rtl/>
          <w:cs/>
          <w:lang w:val="ar_AE" w:bidi="ar_AE"/>
        </w:rPr>
      </w:r>
      <w:r>
        <w:rPr>
          <w:rtl/>
          <w:cs/>
          <w:lang w:val="ar_AE" w:bidi="ar_AE"/>
        </w:rPr>
        <w:t xml:space="preserve">توقَّفوا هنا وانظروا إلى صورة </w:t>
      </w:r>
      <w:r>
        <w:rPr>
          <w:rtl/>
          <w:cs/>
          <w:lang w:val="ar_AE" w:bidi="ar_AE"/>
        </w:rPr>
        <w:t>شجرة صندل</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وتنمو أشجار العرعر في جميع أنحاء العالم. وبعضها خشبه قوي جدًا ومفيد في البناء.</w:t>
      </w:r>
    </w:p>
    <w:p>
      <w:pPr>
        <w:bidi/>
      </w:pPr>
      <w:r>
        <w:rPr>
          <w:rtl/>
          <w:cs/>
          <w:lang w:val="ar_AE" w:bidi="ar_AE"/>
        </w:rPr>
      </w:r>
      <w:r>
        <w:rPr>
          <w:rtl/>
          <w:cs/>
          <w:lang w:val="ar_AE" w:bidi="ar_AE"/>
        </w:rPr>
        <w:t xml:space="preserve">توقَّفوا هنا وانظروا إلى صورتي </w:t>
      </w:r>
      <w:r>
        <w:rPr>
          <w:rtl/>
          <w:cs/>
          <w:lang w:val="ar_AE" w:bidi="ar_AE"/>
        </w:rPr>
        <w:t>شجرة صندل</w:t>
      </w:r>
      <w:r>
        <w:rPr>
          <w:rtl/>
          <w:cs/>
          <w:lang w:val="ar_AE" w:bidi="ar_AE"/>
        </w:rPr>
        <w:t xml:space="preserve"> و</w:t>
      </w:r>
      <w:r>
        <w:rPr>
          <w:rtl/>
          <w:cs/>
          <w:lang w:val="ar_AE" w:bidi="ar_AE"/>
        </w:rPr>
        <w:t>شجرة عرعر</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عندما استمعتم إلى ثلاث نسخ مختلفة من المقطع، ربما سمعتم أن "الملك استخدم خشب الصَّندَلِ لصنع دعامات لبيت الرب (يهوه)". أو ربما سمعتم أن الملك صنع درابزين لبيت الرب (يهوه). أو ربما سمعتم أن الملك صنع درجات لبيت الرب (يهوه). ولا يعرف علماء الكتاب المقدس على وجه اليقين نوع البناء الذي صنعه سليمان من خشب الصَّندَلِ، ولذلك فإن أيًّا من اختيارات الترجمة هذه مقبول.</w:t>
      </w:r>
    </w:p>
    <w:p>
      <w:pPr>
        <w:bidi/>
      </w:pPr>
      <w:r>
        <w:rPr>
          <w:rtl/>
          <w:cs/>
          <w:lang w:val="ar_AE" w:bidi="ar_AE"/>
        </w:rPr>
      </w:r>
      <w:r>
        <w:rPr>
          <w:rtl/>
          <w:cs/>
          <w:lang w:val="ar_AE" w:bidi="ar_AE"/>
        </w:rPr>
        <w:t>كما استخدم بنو إسرائيل خشب الصَّندَلِ لصنع الآلات الموسيقية. واستخدم الملك سليمان الخشب لصنع العيدان والقيثارات لموسيقِيّيه. والعود هو آلة موسيقية يصنعها الناس من الخشب. ويستخدم العود أوتارًا لإصدار الصوت. ويكون شكل العود عادةً مثلثًا. أما الربابة فتستخدم الأوتار أيضًا لإصدار الصوت، لكن الناس يرتّبون الأوتار على الخشب بطريقة مختلفة. ويكون شكل الربابة عادةً أقرب إلى المستطيل أو البيضاوي.</w:t>
      </w:r>
    </w:p>
    <w:p>
      <w:pPr>
        <w:bidi/>
      </w:pPr>
      <w:r>
        <w:rPr>
          <w:rtl/>
          <w:cs/>
          <w:lang w:val="ar_AE" w:bidi="ar_AE"/>
        </w:rPr>
      </w:r>
      <w:r>
        <w:rPr>
          <w:rtl/>
          <w:cs/>
          <w:lang w:val="ar_AE" w:bidi="ar_AE"/>
        </w:rPr>
        <w:t xml:space="preserve">توقَّفوا هنا وانظروا إلى صورة </w:t>
      </w:r>
      <w:r>
        <w:rPr>
          <w:rtl/>
          <w:cs/>
          <w:lang w:val="ar_AE" w:bidi="ar_AE"/>
        </w:rPr>
        <w:t>عود</w:t>
      </w:r>
      <w:r>
        <w:rPr>
          <w:rtl/>
          <w:cs/>
          <w:lang w:val="ar_AE" w:bidi="ar_AE"/>
        </w:rPr>
        <w:t xml:space="preserve"> </w:t>
      </w:r>
      <w:r>
        <w:rPr>
          <w:rtl/>
          <w:cs/>
          <w:lang w:val="ar_AE" w:bidi="ar_AE"/>
        </w:rPr>
        <w:t>وربابة</w:t>
      </w:r>
      <w:r>
        <w:rPr>
          <w:rtl/>
          <w:cs/>
          <w:lang w:val="ar_AE" w:bidi="ar_AE"/>
        </w:rPr>
        <w:t xml:space="preserve">. ما أنواع الآلات الوترية الموجودة في بلدكم؟ وهل تشبه أيٌّ من هذه الآلات العود أو الربابة؟ أوقِفوا الاستماع إلى هذا التسجيل الصوتي هنا. </w:t>
      </w:r>
    </w:p>
    <w:p>
      <w:pPr>
        <w:bidi/>
      </w:pPr>
      <w:r>
        <w:rPr>
          <w:rtl/>
          <w:cs/>
          <w:lang w:val="ar_AE" w:bidi="ar_AE"/>
        </w:rPr>
      </w:r>
      <w:r>
        <w:rPr>
          <w:rtl/>
          <w:cs/>
          <w:lang w:val="ar_AE" w:bidi="ar_AE"/>
        </w:rPr>
        <w:t>وأعادت سفن سليمان الأحجار الكريمة. وهي أحجار نادرة وجميلة جدًا. ولأن هذه الأحجار نادرة وجميلة، فإن الناس يدفعون أموالًا كثيرة مقابلها. واستخدم سليمان الأحجار الكريمة لتزيين هيكل الرب (يهوه). كما كانت ملابس الكهنة تحتوي على أحجار كريمة. وكانت النساء يحببن استخدام الأحجار الكريمة لصنع الحُلي.</w:t>
      </w:r>
    </w:p>
    <w:p>
      <w:pPr>
        <w:bidi/>
      </w:pPr>
      <w:r>
        <w:rPr>
          <w:rtl/>
          <w:cs/>
          <w:lang w:val="ar_AE" w:bidi="ar_AE"/>
        </w:rPr>
      </w:r>
      <w:r>
        <w:rPr>
          <w:rtl/>
          <w:cs/>
          <w:lang w:val="ar_AE" w:bidi="ar_AE"/>
        </w:rPr>
        <w:t xml:space="preserve">توقَّفوا هنا وناقشوا هذه الأسئلة: ما الأحجار الكريمة التي يقدّرها شعبكم؟ وفيمَ تستخدمون هذه الأحجار؟ أوقِفوا الاستماع إلى هذا التسجيل الصوتي هنا. </w:t>
      </w:r>
    </w:p>
    <w:p>
      <w:pPr>
        <w:bidi/>
      </w:pPr>
      <w:r>
        <w:rPr>
          <w:rtl/>
          <w:cs/>
          <w:lang w:val="ar_AE" w:bidi="ar_AE"/>
        </w:rPr>
      </w:r>
      <w:r>
        <w:rPr>
          <w:rtl/>
          <w:cs/>
          <w:lang w:val="ar_AE" w:bidi="ar_AE"/>
        </w:rPr>
        <w:t>في المشهد الرابع، أعطى سليمان ملكة سبا هدايا. وكان من المعتاد أن يعطي الملوك والملكات بعضهم بعضًا هدايا علامةً على الاحترام، وكذلك لإظهار مدى غناهم. وهذا ما يسمّيه الراوي "كرَمِ المَلِكِ سُلَيمانَ". لكن الملك سليمان أعطى ملكة سبا أكثر بكثير من مقدار الهدايا المعتاد. فقد أعطى سليمان الملكة كل ما طلبته. ثم عادت ملكة سبا إلى بلادها مع خدمها.</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ملوك ٩: ٢٦–١٠: ١٣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سليمان</w:t>
      </w:r>
    </w:p>
    <w:p>
      <w:pPr>
        <w:pStyle w:val="ListBullet"/>
        <w:bidi/>
        <w:spacing w:line="240" w:lineRule="auto"/>
        <w:ind w:left="720"/>
      </w:pPr>
      <w:r>
        <w:rPr>
          <w:rtl/>
          <w:cs/>
          <w:lang w:val="ar_AE" w:bidi="ar_AE"/>
        </w:rPr>
      </w:r>
      <w:r>
        <w:rPr>
          <w:rtl/>
          <w:cs/>
          <w:lang w:val="ar_AE" w:bidi="ar_AE"/>
        </w:rPr>
        <w:t>حيرام</w:t>
      </w:r>
    </w:p>
    <w:p>
      <w:pPr>
        <w:pStyle w:val="ListBullet"/>
        <w:bidi/>
        <w:spacing w:line="240" w:lineRule="auto"/>
        <w:ind w:left="720"/>
      </w:pPr>
      <w:r>
        <w:rPr>
          <w:rtl/>
          <w:cs/>
          <w:lang w:val="ar_AE" w:bidi="ar_AE"/>
        </w:rPr>
      </w:r>
      <w:r>
        <w:rPr>
          <w:rtl/>
          <w:cs/>
          <w:lang w:val="ar_AE" w:bidi="ar_AE"/>
        </w:rPr>
        <w:t>بحّارة حيرام</w:t>
      </w:r>
    </w:p>
    <w:p>
      <w:pPr>
        <w:pStyle w:val="ListBullet"/>
        <w:bidi/>
        <w:spacing w:line="240" w:lineRule="auto"/>
        <w:ind w:left="720"/>
      </w:pPr>
      <w:r>
        <w:rPr>
          <w:rtl/>
          <w:cs/>
          <w:lang w:val="ar_AE" w:bidi="ar_AE"/>
        </w:rPr>
      </w:r>
      <w:r>
        <w:rPr>
          <w:rtl/>
          <w:cs/>
          <w:lang w:val="ar_AE" w:bidi="ar_AE"/>
        </w:rPr>
        <w:t>رجال سليمان</w:t>
      </w:r>
    </w:p>
    <w:p>
      <w:pPr>
        <w:pStyle w:val="ListBullet"/>
        <w:bidi/>
        <w:spacing w:line="240" w:lineRule="auto"/>
        <w:ind w:left="720"/>
      </w:pPr>
      <w:r>
        <w:rPr>
          <w:rtl/>
          <w:cs/>
          <w:lang w:val="ar_AE" w:bidi="ar_AE"/>
        </w:rPr>
      </w:r>
      <w:r>
        <w:rPr>
          <w:rtl/>
          <w:cs/>
          <w:lang w:val="ar_AE" w:bidi="ar_AE"/>
        </w:rPr>
        <w:t>مَلِكَةُ ٱلتَّيْمَنِ</w:t>
      </w:r>
    </w:p>
    <w:p>
      <w:pPr>
        <w:pStyle w:val="ListBullet"/>
        <w:bidi/>
        <w:spacing w:line="240" w:lineRule="auto"/>
        <w:ind w:left="720"/>
      </w:pPr>
      <w:r>
        <w:rPr>
          <w:rtl/>
          <w:cs/>
          <w:lang w:val="ar_AE" w:bidi="ar_AE"/>
        </w:rPr>
      </w:r>
      <w:r>
        <w:rPr>
          <w:rtl/>
          <w:cs/>
          <w:lang w:val="ar_AE" w:bidi="ar_AE"/>
        </w:rPr>
        <w:t>وخدم ملكة سبا،</w:t>
      </w:r>
    </w:p>
    <w:p>
      <w:pPr>
        <w:pStyle w:val="ListBullet"/>
        <w:bidi/>
        <w:spacing w:line="240" w:lineRule="auto"/>
        <w:ind w:left="720"/>
      </w:pPr>
      <w:r>
        <w:rPr>
          <w:rtl/>
          <w:cs/>
          <w:lang w:val="ar_AE" w:bidi="ar_AE"/>
        </w:rPr>
      </w:r>
      <w:r>
        <w:rPr>
          <w:rtl/>
          <w:cs/>
          <w:lang w:val="ar_AE" w:bidi="ar_AE"/>
        </w:rPr>
        <w:t>ومسؤولو سليمان،</w:t>
      </w:r>
    </w:p>
    <w:p>
      <w:pPr>
        <w:pStyle w:val="ListBullet"/>
        <w:bidi/>
        <w:spacing w:line="240" w:lineRule="auto"/>
        <w:ind w:left="720"/>
      </w:pPr>
      <w:r>
        <w:rPr>
          <w:rtl/>
          <w:cs/>
          <w:lang w:val="ar_AE" w:bidi="ar_AE"/>
        </w:rPr>
      </w:r>
      <w:r>
        <w:rPr>
          <w:rtl/>
          <w:cs/>
          <w:lang w:val="ar_AE" w:bidi="ar_AE"/>
        </w:rPr>
        <w:t>وخدم القصر،</w:t>
      </w:r>
    </w:p>
    <w:p>
      <w:pPr>
        <w:pStyle w:val="ListBullet"/>
        <w:bidi/>
        <w:spacing w:line="240" w:lineRule="auto"/>
        <w:ind w:left="720"/>
      </w:pPr>
      <w:r>
        <w:rPr>
          <w:rtl/>
          <w:cs/>
          <w:lang w:val="ar_AE" w:bidi="ar_AE"/>
        </w:rPr>
      </w:r>
      <w:r>
        <w:rPr>
          <w:rtl/>
          <w:cs/>
          <w:lang w:val="ar_AE" w:bidi="ar_AE"/>
        </w:rPr>
        <w:t>وحاملو الكؤوس،</w:t>
      </w:r>
    </w:p>
    <w:p>
      <w:pPr>
        <w:pStyle w:val="ListBullet"/>
        <w:bidi/>
        <w:spacing w:line="240" w:lineRule="auto"/>
        <w:ind w:left="720"/>
      </w:pPr>
      <w:r>
        <w:rPr>
          <w:rtl/>
          <w:cs/>
          <w:lang w:val="ar_AE" w:bidi="ar_AE"/>
        </w:rPr>
      </w:r>
      <w:r>
        <w:rPr>
          <w:rtl/>
          <w:cs/>
          <w:lang w:val="ar_AE" w:bidi="ar_AE"/>
        </w:rPr>
        <w:t>والموسيقيون.</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بنى الملك سليمان أسطولًا من السفن في عصيون جابر، بالقرب من أيلة في أرض أدوم، على ساحل البحر الأحمر. وأرسل الملك حيرام أطقمًا من البحّارة للإبحار بالسفن مع رجال سليمان. فأبحر الرجال إلى أوفير، وعادوا إلى سليمان بأكثر من أربعة آلاف كيلوغرام من الذهب.</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اسألوا الأشخاص الذين يؤدّون دور رجال سليمان: "بمَ تشعرون أو فيمَ تفكرون؟" قد يجيبون بعبارات مثل:</w:t>
      </w:r>
    </w:p>
    <w:p>
      <w:pPr>
        <w:pStyle w:val="ListBullet"/>
        <w:bidi/>
        <w:spacing w:line="240" w:lineRule="auto"/>
        <w:ind w:left="720"/>
      </w:pPr>
      <w:r>
        <w:rPr>
          <w:rtl/>
          <w:cs/>
          <w:lang w:val="ar_AE" w:bidi="ar_AE"/>
        </w:rPr>
      </w:r>
      <w:r>
        <w:rPr>
          <w:rtl/>
          <w:cs/>
          <w:lang w:val="ar_AE" w:bidi="ar_AE"/>
        </w:rPr>
        <w:t>اسألوا الأشخاص الذين يؤدّون دور رجال حيرام: "بمَ تشعرون أو فيمَ تفكرون؟" قد يجيبون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عندما سمعت ملكة سبا أن سليمان قد أصبح مشهورًا بسبب اسم الرب (يهوه)، جاءت لتمتحنه بأسئلة صعبة. ووصلت الملكة إلى أورشليم ومعها عدد كبير من الخدم والمرافقين، وقافلة عظيمة من الجمال المحمّلة بالتوابل، وكميات كبيرة من الذهب، والأحجار الكريمة. وعندما اجتمعت الملكة بسليمان، تكلّمت معه عن كل ما كان في قلبها. فأجاب سليمان عن جميع أسئلة الملكة، ولم يكن هناك شيء يصعب على الملك أن يشرحه لملكة سبا. وعندما أدركت ملكة سبا مدى حكمة سليمان، ورأت القصر الذي بناه، والطعام الممتاز الموضوع على موائده، وجلوس مسؤوليه، وخدمة خدمه وملابسهم الممتازة، وحاملي كؤوسه، والمحرقات التي كان سليمان يقدّمها في هيكل الرب (يهوه)، بُهِتت تمامًا.</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اسألوا الشخص الذي يؤدي دور ملكة سبا: "بمَ تشعرين أو فيمَ تفكِّرين؟" قد يجيب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فقالت ملكة سبا للملك: "صَحيحًا كانَ الخَبَرُ الّذي سمِعتُهُ في أرضي عن أُمورِكَ وعَنْ حِكمَتِكَ. ولَمْ أُصَدِّقِ الأخبارَ حتَّى جِئتُ وأبصَرَتْ عَينايَ، فهوذا النِّصفُ لم أُخبَرْ بهِ. زِدتَ حِكمَةً وصَلاحًا علَى الخَبَرِ الّذي سمِعتُهُ. طوبَى لرِجالِكَ وطوبَى لعَبيدِكَ هؤُلاءِ الواقِفينَ أمامَكَ دائمًا السّامِعينَ حِكمَتَكَ. ليَكُنْ مُبارَكًا الرَّبُّ إلهُكَ الّذي سُرَّ بكَ وجَعَلكَ علَى كُرسيِّ إسرائيلَ. لأنَّ الرَّبَّ أحَبَّ إسرائيلَ إلَى الأبدِ جَعَلكَ مَلِكًا، لتُجريَ حُكمًا وبرًّا."</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اسألوا الشخص الذي يؤدي دور ملكة سبا: "بمَ تشعرين أو فيمَ تفكِّرين؟" قد يجيب بعبارات مثل:</w:t>
      </w:r>
    </w:p>
    <w:p>
      <w:pPr>
        <w:pStyle w:val="ListBullet"/>
        <w:bidi/>
        <w:spacing w:line="240" w:lineRule="auto"/>
        <w:ind w:left="720"/>
      </w:pPr>
      <w:r>
        <w:rPr>
          <w:rtl/>
          <w:cs/>
          <w:lang w:val="ar_AE" w:bidi="ar_AE"/>
        </w:rPr>
      </w:r>
      <w:r>
        <w:rPr>
          <w:rtl/>
          <w:cs/>
          <w:lang w:val="ar_AE" w:bidi="ar_AE"/>
        </w:rPr>
        <w:t>اسألوا الأشخاص الذين يؤدّون أدوار مسؤولي الملك سليمان، وخدم القصر، وحاملي الكؤوس: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وكذلك، فإن سفن حيرام التي جلبت الذهب من أوفير، جلبت أيضًا من أوفير كمية عظيمة جدًا من خشب الصندل والأحجار الكريمة. وصنع الملك من خشب الصندل دعامات لهيكل الرب (يهوه) وللقصر الملكي، كما صنع منه الرباب والعود للموسيقيين. وكان خشب الصندل هذا أفضل خشب أُحضر إلى إسرائيل على الإطلاق، ولم يُرَ مثله مرة أخرى.</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اسألوا الأشخاص الذين يؤدّون دور الموسيقيين: "بمَ تشعرون أو فيمَ تفكرون؟" قد يجيب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وأعطى الملك سليمان ملكة سبا كل ما طلبته، وأكثر من كل ما كان قد أعطاها من الكرم الملكي بسخاء. ثم رجعت الملكة وخدمها إلى أرض سبا.</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اسألوا الشخص الذي يؤدي دور ملكة سبا: "بمَ تشعرين أو فيمَ تفكِّرين؟" قد يجيب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ملوك ٩: ٢٦–١٠: ١٣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إذا كنتم قد ترجمتم بالفعل سفر أخبار الأيام الثاني، فقد ترجمتم إحدى روايات هذه القصة. وقد يكون من المفيد أن تعودوا وتستمعوا إلى تلك القصة الآن لتتذكّروا كيف ترجمتموها.</w:t>
      </w:r>
    </w:p>
    <w:p>
      <w:pPr>
        <w:bidi/>
      </w:pPr>
      <w:r>
        <w:rPr>
          <w:rtl/>
          <w:cs/>
          <w:lang w:val="ar_AE" w:bidi="ar_AE"/>
        </w:rPr>
      </w:r>
      <w:r>
        <w:rPr>
          <w:rtl/>
          <w:cs/>
          <w:lang w:val="ar_AE" w:bidi="ar_AE"/>
        </w:rPr>
        <w:t xml:space="preserve">توقَّفوا هنا واستمعوا إلى الجزء الأول من أخبار الأيام الثاني ٩، إذا كان متاحًا بلغتكم. أوقِفوا الاستماع إلى هذا التسجيل الصوتي هنا. </w:t>
      </w:r>
    </w:p>
    <w:p>
      <w:pPr>
        <w:bidi/>
      </w:pPr>
      <w:r>
        <w:rPr>
          <w:rtl/>
          <w:cs/>
          <w:lang w:val="ar_AE" w:bidi="ar_AE"/>
        </w:rPr>
      </w:r>
      <w:r>
        <w:rPr>
          <w:rtl/>
          <w:cs/>
          <w:lang w:val="ar_AE" w:bidi="ar_AE"/>
        </w:rPr>
        <w:t xml:space="preserve">بنى </w:t>
      </w:r>
      <w:r>
        <w:rPr>
          <w:b/>
          <w:rtl/>
          <w:cs/>
          <w:lang w:val="ar_AE" w:bidi="ar_AE"/>
        </w:rPr>
        <w:t>الملك</w:t>
      </w:r>
      <w:r>
        <w:rPr>
          <w:rtl/>
          <w:cs/>
          <w:lang w:val="ar_AE" w:bidi="ar_AE"/>
        </w:rPr>
        <w:t xml:space="preserve"> سليمان أسطولًا من السفن في </w:t>
      </w:r>
      <w:r>
        <w:rPr>
          <w:b/>
          <w:rtl/>
          <w:cs/>
          <w:lang w:val="ar_AE" w:bidi="ar_AE"/>
        </w:rPr>
        <w:t>عصيون جابر</w:t>
      </w:r>
      <w:r>
        <w:rPr>
          <w:rtl/>
          <w:cs/>
          <w:lang w:val="ar_AE" w:bidi="ar_AE"/>
        </w:rPr>
        <w:t xml:space="preserve">، بالقرب من </w:t>
      </w:r>
      <w:r>
        <w:rPr>
          <w:b/>
          <w:rtl/>
          <w:cs/>
          <w:lang w:val="ar_AE" w:bidi="ar_AE"/>
        </w:rPr>
        <w:t>أيلة</w:t>
      </w:r>
      <w:r>
        <w:rPr>
          <w:rtl/>
          <w:cs/>
          <w:lang w:val="ar_AE" w:bidi="ar_AE"/>
        </w:rPr>
        <w:t xml:space="preserve"> في </w:t>
      </w:r>
      <w:r>
        <w:rPr>
          <w:b/>
          <w:rtl/>
          <w:cs/>
          <w:lang w:val="ar_AE" w:bidi="ar_AE"/>
        </w:rPr>
        <w:t>أرض</w:t>
      </w:r>
      <w:r>
        <w:rPr>
          <w:rtl/>
          <w:cs/>
          <w:lang w:val="ar_AE" w:bidi="ar_AE"/>
        </w:rPr>
        <w:t xml:space="preserve"> أدوم، على ساحل البحر الأحمر. استخدموا الكلمة نفسها التي استخدمتموها سابقًا لترجمة كلمة "ملك"، وتذكّروا أن كلمة "</w:t>
      </w:r>
      <w:r>
        <w:rPr>
          <w:rtl/>
          <w:cs/>
          <w:lang w:val="ar_AE" w:bidi="ar_AE"/>
        </w:rPr>
        <w:t>ملك</w:t>
      </w:r>
      <w:r>
        <w:rPr>
          <w:rtl/>
          <w:cs/>
          <w:lang w:val="ar_AE" w:bidi="ar_AE"/>
        </w:rPr>
        <w:t>" موجودة في "قاموس الكلمات الرئيسية".</w:t>
      </w:r>
    </w:p>
    <w:p>
      <w:pPr>
        <w:bidi/>
      </w:pPr>
      <w:r>
        <w:rPr>
          <w:rtl/>
          <w:cs/>
          <w:lang w:val="ar_AE" w:bidi="ar_AE"/>
        </w:rPr>
      </w:r>
      <w:r>
        <w:rPr>
          <w:rtl/>
          <w:cs/>
          <w:lang w:val="ar_AE" w:bidi="ar_AE"/>
        </w:rPr>
        <w:t xml:space="preserve">إذا لزم الأمر، توقَّفوا هنا واستمعوا إلى تثنية الأصحاح ٢، إذا كان متاحًا بلغتكم، لتتذكّروا كيف ترجمتم اسمي </w:t>
      </w:r>
      <w:r>
        <w:rPr>
          <w:b/>
          <w:rtl/>
          <w:cs/>
          <w:lang w:val="ar_AE" w:bidi="ar_AE"/>
        </w:rPr>
        <w:t>"عصيون جابر"</w:t>
      </w:r>
      <w:r>
        <w:rPr>
          <w:rtl/>
          <w:cs/>
          <w:lang w:val="ar_AE" w:bidi="ar_AE"/>
        </w:rPr>
        <w:t xml:space="preserve"> و</w:t>
      </w:r>
      <w:r>
        <w:rPr>
          <w:b/>
          <w:rtl/>
          <w:cs/>
          <w:lang w:val="ar_AE" w:bidi="ar_AE"/>
        </w:rPr>
        <w:t>"أيلة"</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إذا لزم الأمر، توقَّفوا هنا واستمعوا إلى بداية تكوين الأصحاح ٣٦، إذا كان متاحًا بلغتكم، لتتذكّروا كيف ترجمتم اسم "</w:t>
      </w:r>
      <w:r>
        <w:rPr>
          <w:b/>
          <w:rtl/>
          <w:cs/>
          <w:lang w:val="ar_AE" w:bidi="ar_AE"/>
        </w:rPr>
        <w:t>أدوم</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 xml:space="preserve">إذا لزم الأمر، توقَّفوا هنا وحدّدوا الكلمة أو العبارة التي ستستخدمونها لترجمة كلمة </w:t>
      </w:r>
      <w:r>
        <w:rPr>
          <w:b/>
          <w:rtl/>
          <w:cs/>
          <w:lang w:val="ar_AE" w:bidi="ar_AE"/>
        </w:rPr>
        <w:t>"سفينة"</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 xml:space="preserve">وأرسل الملك حيرام أطقمًا من </w:t>
      </w:r>
      <w:r>
        <w:rPr>
          <w:b/>
          <w:rtl/>
          <w:cs/>
          <w:lang w:val="ar_AE" w:bidi="ar_AE"/>
        </w:rPr>
        <w:t>البحّارة</w:t>
      </w:r>
      <w:r>
        <w:rPr>
          <w:rtl/>
          <w:cs/>
          <w:lang w:val="ar_AE" w:bidi="ar_AE"/>
        </w:rPr>
        <w:t xml:space="preserve"> للإبحار بالسفن مع رجال سليمان. وأبحر الرجال إلى أوفير، وعادوا إلى سليمان بأربعمئة </w:t>
      </w:r>
      <w:r>
        <w:rPr>
          <w:b/>
          <w:rtl/>
          <w:cs/>
          <w:lang w:val="ar_AE" w:bidi="ar_AE"/>
        </w:rPr>
        <w:t>وعشرين</w:t>
      </w:r>
      <w:r>
        <w:rPr>
          <w:rtl/>
          <w:cs/>
          <w:lang w:val="ar_AE" w:bidi="ar_AE"/>
        </w:rPr>
        <w:t xml:space="preserve"> وزنة، أي أكثر من أربعة عشر ألف كيلوغرام، من الذهب. إذا كنتم تستخدمون كلمة "وزنة"، فاستخدموا الكلمة نفسها التي استخدمتموها سابقًا، وارجعوا إلى "قاموس الكلمات الرئيسية" للحصول على مزيد من المعلومات عن كلمة </w:t>
      </w:r>
      <w:r>
        <w:rPr>
          <w:b/>
          <w:rtl/>
          <w:cs/>
          <w:lang w:val="ar_AE" w:bidi="ar_AE"/>
        </w:rPr>
        <w:t>"وزنة"</w:t>
      </w:r>
      <w:r>
        <w:rPr>
          <w:rtl/>
          <w:cs/>
          <w:lang w:val="ar_AE" w:bidi="ar_AE"/>
        </w:rPr>
        <w:t>.</w:t>
      </w:r>
    </w:p>
    <w:p>
      <w:pPr>
        <w:bidi/>
      </w:pPr>
      <w:r>
        <w:rPr>
          <w:rtl/>
          <w:cs/>
          <w:lang w:val="ar_AE" w:bidi="ar_AE"/>
        </w:rPr>
      </w:r>
      <w:r>
        <w:rPr>
          <w:rtl/>
          <w:cs/>
          <w:lang w:val="ar_AE" w:bidi="ar_AE"/>
        </w:rPr>
        <w:t xml:space="preserve">توقَّفوا هنا وحدّدوا الكلمة التي ستستخدمونها لترجمة كلمة </w:t>
      </w:r>
      <w:r>
        <w:rPr>
          <w:b/>
          <w:rtl/>
          <w:cs/>
          <w:lang w:val="ar_AE" w:bidi="ar_AE"/>
        </w:rPr>
        <w:t>"النَّواتيَّ"</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عندما سمعت ملكة سبا بخَبَرِ سليمان بسبب اسم الرب (</w:t>
      </w:r>
      <w:r>
        <w:rPr>
          <w:b/>
          <w:rtl/>
          <w:cs/>
          <w:lang w:val="ar_AE" w:bidi="ar_AE"/>
        </w:rPr>
        <w:t>يهوه)</w:t>
      </w:r>
      <w:r>
        <w:rPr>
          <w:rtl/>
          <w:cs/>
          <w:lang w:val="ar_AE" w:bidi="ar_AE"/>
        </w:rPr>
        <w:t xml:space="preserve">، جاءت لتمتحن سليمان بأسئلة صعبة. احرصوا على ترجمة اسم "يهوه" بالطريقة نفسها التي استخدمتموها في المقاطع السابقة. راجعوا "قاموس الكلمات الرئيسية" للمزيد من المعلومات عن كلمة </w:t>
      </w:r>
      <w:r>
        <w:rPr>
          <w:rtl/>
          <w:cs/>
          <w:lang w:val="ar_AE" w:bidi="ar_AE"/>
        </w:rPr>
        <w:t>يهوه</w:t>
      </w:r>
      <w:r>
        <w:rPr>
          <w:rtl/>
          <w:cs/>
          <w:lang w:val="ar_AE" w:bidi="ar_AE"/>
        </w:rPr>
        <w:t>.</w:t>
      </w:r>
    </w:p>
    <w:p>
      <w:pPr>
        <w:bidi/>
      </w:pPr>
      <w:r>
        <w:rPr>
          <w:rtl/>
          <w:cs/>
          <w:lang w:val="ar_AE" w:bidi="ar_AE"/>
        </w:rPr>
      </w:r>
      <w:r>
        <w:rPr>
          <w:rtl/>
          <w:cs/>
          <w:lang w:val="ar_AE" w:bidi="ar_AE"/>
        </w:rPr>
        <w:t xml:space="preserve">توقَّفوا هنا وحدّدوا كيف ستترجمون كلمتي </w:t>
      </w:r>
      <w:r>
        <w:rPr>
          <w:b/>
          <w:rtl/>
          <w:cs/>
          <w:lang w:val="ar_AE" w:bidi="ar_AE"/>
        </w:rPr>
        <w:t>"ملكة"</w:t>
      </w:r>
      <w:r>
        <w:rPr>
          <w:rtl/>
          <w:cs/>
          <w:lang w:val="ar_AE" w:bidi="ar_AE"/>
        </w:rPr>
        <w:t xml:space="preserve"> و</w:t>
      </w:r>
      <w:r>
        <w:rPr>
          <w:b/>
          <w:rtl/>
          <w:cs/>
          <w:lang w:val="ar_AE" w:bidi="ar_AE"/>
        </w:rPr>
        <w:t>"خَبَرِ"</w:t>
      </w:r>
      <w:r>
        <w:rPr>
          <w:rtl/>
          <w:cs/>
          <w:lang w:val="ar_AE" w:bidi="ar_AE"/>
        </w:rPr>
        <w:t xml:space="preserve">. انظروا إلى "قاموس الكلمات الرئيسية" للحصول على مزيد من المعلومات عن كلمة </w:t>
      </w:r>
      <w:r>
        <w:rPr>
          <w:b/>
          <w:rtl/>
          <w:cs/>
          <w:lang w:val="ar_AE" w:bidi="ar_AE"/>
        </w:rPr>
        <w:t>"ملكة"</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 xml:space="preserve">وصلت ملكة سبا إلى أورشليم ومعها عدد كبير من الخدم والمرافقين، وقافلة عظيمة من </w:t>
      </w:r>
      <w:r>
        <w:rPr>
          <w:b/>
          <w:rtl/>
          <w:cs/>
          <w:lang w:val="ar_AE" w:bidi="ar_AE"/>
        </w:rPr>
        <w:t>الجمال</w:t>
      </w:r>
      <w:r>
        <w:rPr>
          <w:rtl/>
          <w:cs/>
          <w:lang w:val="ar_AE" w:bidi="ar_AE"/>
        </w:rPr>
        <w:t xml:space="preserve"> المحمّلة بالتوابل، وكميات كبيرة من الذهب، والأحجار الكريمة. وعندما اجتمعت الملكة بسليمان، تكلّمت معه عن كل ما كان في قلبها. فأجاب سليمان عن جميع أسئلة الملكة، ولم يكن هناك شيء يصعب على الملك أن يشرحه لها. وعندما أدركت ملكة سبا مدى حكمة سليمان، ورأت </w:t>
      </w:r>
      <w:r>
        <w:rPr>
          <w:b/>
          <w:rtl/>
          <w:cs/>
          <w:lang w:val="ar_AE" w:bidi="ar_AE"/>
        </w:rPr>
        <w:t>القصر</w:t>
      </w:r>
      <w:r>
        <w:rPr>
          <w:rtl/>
          <w:cs/>
          <w:lang w:val="ar_AE" w:bidi="ar_AE"/>
        </w:rPr>
        <w:t xml:space="preserve"> الذي بناه، والطعام الممتاز الموضوع على موائده، وجلوس مسؤوليه، وخدمة خدمه وملابسهم الممتازة، وحاملي كؤوسه، والمحرقات التي كان سليمان يقدّمها في </w:t>
      </w:r>
      <w:r>
        <w:rPr>
          <w:b/>
          <w:rtl/>
          <w:cs/>
          <w:lang w:val="ar_AE" w:bidi="ar_AE"/>
        </w:rPr>
        <w:t>هيكل</w:t>
      </w:r>
      <w:r>
        <w:rPr>
          <w:rtl/>
          <w:cs/>
          <w:lang w:val="ar_AE" w:bidi="ar_AE"/>
        </w:rPr>
        <w:t xml:space="preserve"> الرب (يهوه)، بُهِتت تمامًا. تذكّروا أن تترجموا كلمة "قصر"، أو "بيت الملك"، وكلمة "هيكل" بالطريقة نفسها التي استخدمتموها في المقاطع السابقة. انظروا إلى "قاموس الكلمات الرئيسية" للحصول على مزيد من المعلومات عن كلمتي </w:t>
      </w:r>
      <w:r>
        <w:rPr>
          <w:rtl/>
          <w:cs/>
          <w:lang w:val="ar_AE" w:bidi="ar_AE"/>
        </w:rPr>
        <w:t>"هيكل"</w:t>
      </w:r>
      <w:r>
        <w:rPr>
          <w:rtl/>
          <w:cs/>
          <w:lang w:val="ar_AE" w:bidi="ar_AE"/>
        </w:rPr>
        <w:t xml:space="preserve"> و</w:t>
      </w:r>
      <w:r>
        <w:rPr>
          <w:rtl/>
          <w:cs/>
          <w:lang w:val="ar_AE" w:bidi="ar_AE"/>
        </w:rPr>
        <w:t>"جمل"</w:t>
      </w:r>
      <w:r>
        <w:rPr>
          <w:rtl/>
          <w:cs/>
          <w:lang w:val="ar_AE" w:bidi="ar_AE"/>
        </w:rPr>
        <w:t>.</w:t>
      </w:r>
    </w:p>
    <w:p>
      <w:pPr>
        <w:bidi/>
      </w:pPr>
      <w:r>
        <w:rPr>
          <w:rtl/>
          <w:cs/>
          <w:lang w:val="ar_AE" w:bidi="ar_AE"/>
        </w:rPr>
      </w:r>
      <w:r>
        <w:rPr>
          <w:rtl/>
          <w:cs/>
          <w:lang w:val="ar_AE" w:bidi="ar_AE"/>
        </w:rPr>
        <w:t xml:space="preserve">إذا لزم الأمر، توقَّفوا هنا واستمعوا مرة أخرى إلى تكوين الأصحاح ٤٠، لتتذكّروا كيف ترجمتم كلمة </w:t>
      </w:r>
      <w:r>
        <w:rPr>
          <w:b/>
          <w:rtl/>
          <w:cs/>
          <w:lang w:val="ar_AE" w:bidi="ar_AE"/>
        </w:rPr>
        <w:t>"سُقاتَهُ"</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 xml:space="preserve">فقالت ملكة سبا للملك: "صَحيحًا كانَ الخَبَرُ الّذي سمِعتُهُ في أرضي عن أُمورِكَ وعَنْ </w:t>
      </w:r>
      <w:r>
        <w:rPr>
          <w:b/>
          <w:rtl/>
          <w:cs/>
          <w:lang w:val="ar_AE" w:bidi="ar_AE"/>
        </w:rPr>
        <w:t>حِكمَ</w:t>
      </w:r>
      <w:r>
        <w:rPr>
          <w:rtl/>
          <w:cs/>
          <w:lang w:val="ar_AE" w:bidi="ar_AE"/>
        </w:rPr>
        <w:t xml:space="preserve">تِكَ. ولَمْ أُصَدِّقِ الأخبارَ حتَّى جِئتُ وأبصَرَتْ عَينايَ، فهوذا النِّصفُ لم أُخبَرْ بهِ. زِدتَ حِكمَةً وصَلاحًا علَى الخَبَرِ الّذي سمِعتُهُ. احرصوا على ترجمة كلمة "حكمة" بالطريقة نفسها التي استخدمتموها في المقاطع السابقة. راجعوا "قاموس الكلمات الرئيسية" للمزيد من المعلومات عن </w:t>
      </w:r>
      <w:r>
        <w:rPr>
          <w:rtl/>
          <w:cs/>
          <w:lang w:val="ar_AE" w:bidi="ar_AE"/>
        </w:rPr>
        <w:t>الحكمة</w:t>
      </w:r>
      <w:r>
        <w:rPr>
          <w:rtl/>
          <w:cs/>
          <w:lang w:val="ar_AE" w:bidi="ar_AE"/>
        </w:rPr>
        <w:t>.</w:t>
      </w:r>
    </w:p>
    <w:p>
      <w:pPr>
        <w:bidi/>
      </w:pPr>
      <w:r>
        <w:rPr>
          <w:rtl/>
          <w:cs/>
          <w:lang w:val="ar_AE" w:bidi="ar_AE"/>
        </w:rPr>
      </w:r>
      <w:r>
        <w:rPr>
          <w:rtl/>
          <w:cs/>
          <w:lang w:val="ar_AE" w:bidi="ar_AE"/>
        </w:rPr>
        <w:t xml:space="preserve">وقالت ملكة سبا أيضًا: "طوبَى لرِجالِكَ وطوبَى لعَبيدِكَ هؤُلاءِ الواقِفينَ أمامَكَ دائمًا السّامِعينَ حِكمَتَكَ. ليَكُنْ </w:t>
      </w:r>
      <w:r>
        <w:rPr>
          <w:b/>
          <w:rtl/>
          <w:cs/>
          <w:lang w:val="ar_AE" w:bidi="ar_AE"/>
        </w:rPr>
        <w:t>مُبارَكًا</w:t>
      </w:r>
      <w:r>
        <w:rPr>
          <w:rtl/>
          <w:cs/>
          <w:lang w:val="ar_AE" w:bidi="ar_AE"/>
        </w:rPr>
        <w:t xml:space="preserve"> الرَّبُّ </w:t>
      </w:r>
      <w:r>
        <w:rPr>
          <w:b/>
          <w:rtl/>
          <w:cs/>
          <w:lang w:val="ar_AE" w:bidi="ar_AE"/>
        </w:rPr>
        <w:t>إلهُكَ</w:t>
      </w:r>
      <w:r>
        <w:rPr>
          <w:rtl/>
          <w:cs/>
          <w:lang w:val="ar_AE" w:bidi="ar_AE"/>
        </w:rPr>
        <w:t xml:space="preserve"> الّذي سُرَّ بكَ وجَعَلكَ علَى </w:t>
      </w:r>
      <w:r>
        <w:rPr>
          <w:b/>
          <w:rtl/>
          <w:cs/>
          <w:lang w:val="ar_AE" w:bidi="ar_AE"/>
        </w:rPr>
        <w:t>كُرسيِّ</w:t>
      </w:r>
      <w:r>
        <w:rPr>
          <w:rtl/>
          <w:cs/>
          <w:lang w:val="ar_AE" w:bidi="ar_AE"/>
        </w:rPr>
        <w:t xml:space="preserve"> </w:t>
      </w:r>
      <w:r>
        <w:rPr>
          <w:b/>
          <w:rtl/>
          <w:cs/>
          <w:lang w:val="ar_AE" w:bidi="ar_AE"/>
        </w:rPr>
        <w:t>إسرائيلَ</w:t>
      </w:r>
      <w:r>
        <w:rPr>
          <w:rtl/>
          <w:cs/>
          <w:lang w:val="ar_AE" w:bidi="ar_AE"/>
        </w:rPr>
        <w:t>." في هذه الحالة، فإن قول "ليَكُنْ مُبارَكًا الرَّبُّ إلهُكَ" هو طريقة لعبادة الرب (يهوه). احرصوا على ترجمة كلمة "كرسي" بالطريقة نفسها التي استخدمتموها في المقاطع السابقة. واحـرصوا على ترجمة عبارة "</w:t>
      </w:r>
      <w:r>
        <w:rPr>
          <w:b/>
          <w:rtl/>
          <w:cs/>
          <w:lang w:val="ar_AE" w:bidi="ar_AE"/>
        </w:rPr>
        <w:t>ليَكُنْ مُبارَكًا</w:t>
      </w:r>
      <w:r>
        <w:rPr>
          <w:rtl/>
          <w:cs/>
          <w:lang w:val="ar_AE" w:bidi="ar_AE"/>
        </w:rPr>
        <w:t xml:space="preserve"> الرَّبُّ إلهُكَ" بالطريقة نفسها التي استخدمتموها في المقاطع السابقة. انظروا إلى "قاموس الكلمات الرئيسية" للحصول على مزيد من المعلومات عن كلمتي </w:t>
      </w:r>
      <w:r>
        <w:rPr>
          <w:rtl/>
          <w:cs/>
          <w:lang w:val="ar_AE" w:bidi="ar_AE"/>
        </w:rPr>
        <w:t>"مبارك"</w:t>
      </w:r>
      <w:r>
        <w:rPr>
          <w:rtl/>
          <w:cs/>
          <w:lang w:val="ar_AE" w:bidi="ar_AE"/>
        </w:rPr>
        <w:t xml:space="preserve"> و</w:t>
      </w:r>
      <w:r>
        <w:rPr>
          <w:rtl/>
          <w:cs/>
          <w:lang w:val="ar_AE" w:bidi="ar_AE"/>
        </w:rPr>
        <w:t>"يسبّح"</w:t>
      </w:r>
      <w:r>
        <w:rPr>
          <w:rtl/>
          <w:cs/>
          <w:lang w:val="ar_AE" w:bidi="ar_AE"/>
        </w:rPr>
        <w:t xml:space="preserve">. احرصوا أيضًا على ترجمة كلمة "الله" بالطريقة نفسها التي استخدمتموها في المقاطع السابقة. انظروا إلى "قاموس الكلمات الرئيسية" للحصول على مزيد من المعلومات عن كلمتي </w:t>
      </w:r>
      <w:r>
        <w:rPr>
          <w:rtl/>
          <w:cs/>
          <w:lang w:val="ar_AE" w:bidi="ar_AE"/>
        </w:rPr>
        <w:t>"الله"</w:t>
      </w:r>
      <w:r>
        <w:rPr>
          <w:rtl/>
          <w:cs/>
          <w:lang w:val="ar_AE" w:bidi="ar_AE"/>
        </w:rPr>
        <w:t xml:space="preserve"> و</w:t>
      </w:r>
      <w:r>
        <w:rPr>
          <w:rtl/>
          <w:cs/>
          <w:lang w:val="ar_AE" w:bidi="ar_AE"/>
        </w:rPr>
        <w:t>"إسرائيل"</w:t>
      </w:r>
      <w:r>
        <w:rPr>
          <w:rtl/>
          <w:cs/>
          <w:lang w:val="ar_AE" w:bidi="ar_AE"/>
        </w:rPr>
        <w:t>.</w:t>
      </w:r>
    </w:p>
    <w:p>
      <w:pPr>
        <w:bidi/>
      </w:pPr>
      <w:r>
        <w:rPr>
          <w:rtl/>
          <w:cs/>
          <w:lang w:val="ar_AE" w:bidi="ar_AE"/>
        </w:rPr>
      </w:r>
      <w:r>
        <w:rPr>
          <w:rtl/>
          <w:cs/>
          <w:lang w:val="ar_AE" w:bidi="ar_AE"/>
        </w:rPr>
        <w:t xml:space="preserve">وقالت الملكة أيضًا: "لأنَّ الرَّبَّ أحَبَّ إسرائيلَ إلَى الأبدِ جَعَلكَ مَلِكًا، لتُجريَ </w:t>
      </w:r>
      <w:r>
        <w:rPr>
          <w:b/>
          <w:rtl/>
          <w:cs/>
          <w:lang w:val="ar_AE" w:bidi="ar_AE"/>
        </w:rPr>
        <w:t>حُكمًا</w:t>
      </w:r>
      <w:r>
        <w:rPr>
          <w:rtl/>
          <w:cs/>
          <w:lang w:val="ar_AE" w:bidi="ar_AE"/>
        </w:rPr>
        <w:t xml:space="preserve"> </w:t>
      </w:r>
      <w:r>
        <w:rPr>
          <w:b/>
          <w:rtl/>
          <w:cs/>
          <w:lang w:val="ar_AE" w:bidi="ar_AE"/>
        </w:rPr>
        <w:t>وبرًّا."</w:t>
      </w:r>
    </w:p>
    <w:p>
      <w:pPr>
        <w:bidi/>
      </w:pPr>
      <w:r>
        <w:rPr>
          <w:rtl/>
          <w:cs/>
          <w:lang w:val="ar_AE" w:bidi="ar_AE"/>
        </w:rPr>
      </w:r>
      <w:r>
        <w:rPr>
          <w:rtl/>
          <w:cs/>
          <w:lang w:val="ar_AE" w:bidi="ar_AE"/>
        </w:rPr>
        <w:t xml:space="preserve">توقَّفوا هنا وناقشوا كيف ستترجمون فكرة أن الملك يصنع </w:t>
      </w:r>
      <w:r>
        <w:rPr>
          <w:b/>
          <w:rtl/>
          <w:cs/>
          <w:lang w:val="ar_AE" w:bidi="ar_AE"/>
        </w:rPr>
        <w:t>الحكم</w:t>
      </w:r>
      <w:r>
        <w:rPr>
          <w:rtl/>
          <w:cs/>
          <w:lang w:val="ar_AE" w:bidi="ar_AE"/>
        </w:rPr>
        <w:t xml:space="preserve"> </w:t>
      </w:r>
      <w:r>
        <w:rPr>
          <w:b/>
          <w:rtl/>
          <w:cs/>
          <w:lang w:val="ar_AE" w:bidi="ar_AE"/>
        </w:rPr>
        <w:t>والبر</w:t>
      </w:r>
      <w:r>
        <w:rPr>
          <w:rtl/>
          <w:cs/>
          <w:lang w:val="ar_AE" w:bidi="ar_AE"/>
        </w:rPr>
        <w:t>. احرصوا على ترجمة مفهومي "الحكم" و"البر"، أي فعل ما هو حق وعادل، بالطريقة نفسها التي استخدمتموها في المقاطع السابقة. انظروا إلى "قاموس الكلمات الرئيسية" للحصول على مزيد من المعلومات عن كلمتي "</w:t>
      </w:r>
      <w:r>
        <w:rPr>
          <w:rtl/>
          <w:cs/>
          <w:lang w:val="ar_AE" w:bidi="ar_AE"/>
        </w:rPr>
        <w:t>الحكم</w:t>
      </w:r>
      <w:r>
        <w:rPr>
          <w:rtl/>
          <w:cs/>
          <w:lang w:val="ar_AE" w:bidi="ar_AE"/>
        </w:rPr>
        <w:t>" و</w:t>
      </w:r>
      <w:r>
        <w:rPr>
          <w:rtl/>
          <w:cs/>
          <w:lang w:val="ar_AE" w:bidi="ar_AE"/>
        </w:rPr>
        <w:t>"البر"</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 xml:space="preserve">وكذلك، فإن سفن حيرام التي جلبت الذهب من أوفير، جلبت أيضًا من أوفير كمية عظيمة جدًا من خشب </w:t>
      </w:r>
      <w:r>
        <w:rPr>
          <w:b/>
          <w:rtl/>
          <w:cs/>
          <w:lang w:val="ar_AE" w:bidi="ar_AE"/>
        </w:rPr>
        <w:t>الصندل</w:t>
      </w:r>
      <w:r>
        <w:rPr>
          <w:rtl/>
          <w:cs/>
          <w:lang w:val="ar_AE" w:bidi="ar_AE"/>
        </w:rPr>
        <w:t xml:space="preserve"> والأحجار الكريمة.</w:t>
      </w:r>
    </w:p>
    <w:p>
      <w:pPr>
        <w:bidi/>
      </w:pPr>
      <w:r>
        <w:rPr>
          <w:rtl/>
          <w:cs/>
          <w:lang w:val="ar_AE" w:bidi="ar_AE"/>
        </w:rPr>
      </w:r>
      <w:r>
        <w:rPr>
          <w:rtl/>
          <w:cs/>
          <w:lang w:val="ar_AE" w:bidi="ar_AE"/>
        </w:rPr>
        <w:t>توقَّفوا هنا وحدّدوا كيف ستترجمون كلمة "</w:t>
      </w:r>
      <w:r>
        <w:rPr>
          <w:b/>
          <w:rtl/>
          <w:cs/>
          <w:lang w:val="ar_AE" w:bidi="ar_AE"/>
        </w:rPr>
        <w:t>خشب الصندل</w:t>
      </w:r>
      <w:r>
        <w:rPr>
          <w:rtl/>
          <w:cs/>
          <w:lang w:val="ar_AE" w:bidi="ar_AE"/>
        </w:rPr>
        <w:t xml:space="preserve">" إلى لغتكم. هل ستستخدمون كلمة تدل على نوع موجود من الخشب في لغتكم، أم ستترجمونها بطريقة تجعلها شبيهة بالكلمة الموجودة في اللغة الأصلية؟ إذا لزم الأمر، يمكنكم النظر مرة أخرى إلى صورة </w:t>
      </w:r>
      <w:r>
        <w:rPr>
          <w:rtl/>
          <w:cs/>
          <w:lang w:val="ar_AE" w:bidi="ar_AE"/>
        </w:rPr>
        <w:t>شجرة الصندل</w:t>
      </w:r>
      <w:r>
        <w:rPr>
          <w:rtl/>
          <w:cs/>
          <w:lang w:val="ar_AE" w:bidi="ar_AE"/>
        </w:rPr>
        <w:t xml:space="preserve"> و</w:t>
      </w:r>
      <w:r>
        <w:rPr>
          <w:rtl/>
          <w:cs/>
          <w:lang w:val="ar_AE" w:bidi="ar_AE"/>
        </w:rPr>
        <w:t>شجرة العرعر</w:t>
      </w:r>
      <w:r>
        <w:rPr>
          <w:rtl/>
          <w:cs/>
          <w:lang w:val="ar_AE" w:bidi="ar_AE"/>
        </w:rPr>
        <w:t xml:space="preserve">، لمساعدتكم على تحديد الاسم الذي ستطلقونه على هذا النوع من الخشب. أوقِفوا الاستماع إلى هذا التسجيل الصوتي هنا. </w:t>
      </w:r>
    </w:p>
    <w:p>
      <w:pPr>
        <w:bidi/>
      </w:pPr>
      <w:r>
        <w:rPr>
          <w:rtl/>
          <w:cs/>
          <w:lang w:val="ar_AE" w:bidi="ar_AE"/>
        </w:rPr>
      </w:r>
      <w:r>
        <w:rPr>
          <w:rtl/>
          <w:cs/>
          <w:lang w:val="ar_AE" w:bidi="ar_AE"/>
        </w:rPr>
        <w:t xml:space="preserve">وصنع الملك من خشب الصندل </w:t>
      </w:r>
      <w:r>
        <w:rPr>
          <w:b/>
          <w:rtl/>
          <w:cs/>
          <w:lang w:val="ar_AE" w:bidi="ar_AE"/>
        </w:rPr>
        <w:t xml:space="preserve">دَرابَزينًا </w:t>
      </w:r>
      <w:r>
        <w:rPr>
          <w:rtl/>
          <w:cs/>
          <w:lang w:val="ar_AE" w:bidi="ar_AE"/>
        </w:rPr>
        <w:t xml:space="preserve">لهيكل الرب (يهوه) وللقصر، كما صنع منه الرباب </w:t>
      </w:r>
      <w:r>
        <w:rPr>
          <w:b/>
          <w:rtl/>
          <w:cs/>
          <w:lang w:val="ar_AE" w:bidi="ar_AE"/>
        </w:rPr>
        <w:t>والأعواد</w:t>
      </w:r>
      <w:r>
        <w:rPr>
          <w:rtl/>
          <w:cs/>
          <w:lang w:val="ar_AE" w:bidi="ar_AE"/>
        </w:rPr>
        <w:t xml:space="preserve"> للموسيقيين. وكان خشب الصندل هذا أفضل خشب أُحضر إلى إسرائيل على الإطلاق، ولم يُرَ مثله مرة أخرى.</w:t>
      </w:r>
    </w:p>
    <w:p>
      <w:pPr>
        <w:bidi/>
      </w:pPr>
      <w:r>
        <w:rPr>
          <w:rtl/>
          <w:cs/>
          <w:lang w:val="ar_AE" w:bidi="ar_AE"/>
        </w:rPr>
      </w:r>
      <w:r>
        <w:rPr>
          <w:rtl/>
          <w:cs/>
          <w:lang w:val="ar_AE" w:bidi="ar_AE"/>
        </w:rPr>
        <w:t xml:space="preserve">توقَّفوا هنا وحدّدوا الكلمة التي ستستخدمونها لترجمة كلمة </w:t>
      </w:r>
      <w:r>
        <w:rPr>
          <w:b/>
          <w:rtl/>
          <w:cs/>
          <w:lang w:val="ar_AE" w:bidi="ar_AE"/>
        </w:rPr>
        <w:t>"عود"</w:t>
      </w:r>
      <w:r>
        <w:rPr>
          <w:rtl/>
          <w:cs/>
          <w:lang w:val="ar_AE" w:bidi="ar_AE"/>
        </w:rPr>
        <w:t xml:space="preserve">، والكلمة التي ستستخدمونها لترجمة كلمة </w:t>
      </w:r>
      <w:r>
        <w:rPr>
          <w:b/>
          <w:rtl/>
          <w:cs/>
          <w:lang w:val="ar_AE" w:bidi="ar_AE"/>
        </w:rPr>
        <w:t>"ربابة"</w:t>
      </w:r>
      <w:r>
        <w:rPr>
          <w:rtl/>
          <w:cs/>
          <w:lang w:val="ar_AE" w:bidi="ar_AE"/>
        </w:rPr>
        <w:t xml:space="preserve">. انظروا مرة أخرى إلى صور </w:t>
      </w:r>
      <w:r>
        <w:rPr>
          <w:rtl/>
          <w:cs/>
          <w:lang w:val="ar_AE" w:bidi="ar_AE"/>
        </w:rPr>
        <w:t>الربابة</w:t>
      </w:r>
      <w:r>
        <w:rPr>
          <w:rtl/>
          <w:cs/>
          <w:lang w:val="ar_AE" w:bidi="ar_AE"/>
        </w:rPr>
        <w:t xml:space="preserve"> و</w:t>
      </w:r>
      <w:r>
        <w:rPr>
          <w:rtl/>
          <w:cs/>
          <w:lang w:val="ar_AE" w:bidi="ar_AE"/>
        </w:rPr>
        <w:t>العود</w:t>
      </w:r>
      <w:r>
        <w:rPr>
          <w:rtl/>
          <w:cs/>
          <w:lang w:val="ar_AE" w:bidi="ar_AE"/>
        </w:rPr>
        <w:t xml:space="preserve"> إذا احتجتم إلى ذلك. أوقِفوا الاستماع إلى هذا التسجيل الصوتي هنا. </w:t>
      </w:r>
    </w:p>
    <w:p>
      <w:pPr>
        <w:bidi/>
      </w:pPr>
      <w:r>
        <w:rPr>
          <w:rtl/>
          <w:cs/>
          <w:lang w:val="ar_AE" w:bidi="ar_AE"/>
        </w:rPr>
      </w:r>
      <w:r>
        <w:rPr>
          <w:rtl/>
          <w:cs/>
          <w:lang w:val="ar_AE" w:bidi="ar_AE"/>
        </w:rPr>
        <w:t xml:space="preserve">وأعطى الملك سليمان ملكة سبا كل ما طلبته، وأكثر من كل ما كان قد أعطاها من </w:t>
      </w:r>
      <w:r>
        <w:rPr>
          <w:b/>
          <w:rtl/>
          <w:cs/>
          <w:lang w:val="ar_AE" w:bidi="ar_AE"/>
        </w:rPr>
        <w:t>كرَمِ المَلِكِ سُلَيمانَ</w:t>
      </w:r>
      <w:r>
        <w:rPr>
          <w:rtl/>
          <w:cs/>
          <w:lang w:val="ar_AE" w:bidi="ar_AE"/>
        </w:rPr>
        <w:t xml:space="preserve"> بسخاء. وتعني عبارة "كرَمِ المَلِكِ سُلَيمانَ" جميع الهدايا التي كان الملك يقدّمها عادةً إلى ملك أو ملكة أخرى يزوران قصره.</w:t>
      </w:r>
    </w:p>
    <w:p>
      <w:pPr>
        <w:bidi/>
      </w:pPr>
      <w:r>
        <w:rPr>
          <w:rtl/>
          <w:cs/>
          <w:lang w:val="ar_AE" w:bidi="ar_AE"/>
        </w:rPr>
      </w:r>
      <w:r>
        <w:rPr>
          <w:rtl/>
          <w:cs/>
          <w:lang w:val="ar_AE" w:bidi="ar_AE"/>
        </w:rPr>
        <w:t xml:space="preserve">توقَّفوا هنا وحدّدوا كيف ستترجمون عبارة </w:t>
      </w:r>
      <w:r>
        <w:rPr>
          <w:b/>
          <w:rtl/>
          <w:cs/>
          <w:lang w:val="ar_AE" w:bidi="ar_AE"/>
        </w:rPr>
        <w:t>"كرَمِ المَلِكِ سُلَيمانَ"</w:t>
      </w:r>
      <w:r>
        <w:rPr>
          <w:rtl/>
          <w:cs/>
          <w:lang w:val="ar_AE" w:bidi="ar_AE"/>
        </w:rPr>
        <w:t xml:space="preserve"> إلى لغتكم. أوقِفوا الاستماع إلى هذا التسجيل الصوتي هنا. </w:t>
      </w:r>
    </w:p>
    <w:p>
      <w:pPr>
        <w:bidi/>
      </w:pPr>
      <w:r>
        <w:rPr>
          <w:rtl/>
          <w:cs/>
          <w:lang w:val="ar_AE" w:bidi="ar_AE"/>
        </w:rPr>
      </w:r>
      <w:r>
        <w:rPr>
          <w:rtl/>
          <w:cs/>
          <w:lang w:val="ar_AE" w:bidi="ar_AE"/>
        </w:rPr>
        <w:t>ثم رجعت ملكة سبا وخدمها إلى أرض سبا.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الأسهل فهمًا.</w:t>
      </w:r>
    </w:p>
    <w:p>
      <w:pPr>
        <w:bidi/>
      </w:pPr>
      <w:r>
        <w:rPr>
          <w:rtl/>
          <w:cs/>
          <w:lang w:val="ar_AE" w:bidi="ar_AE"/>
        </w:rPr>
      </w:r>
      <w:r>
        <w:rPr>
          <w:rtl/>
          <w:cs/>
          <w:lang w:val="ar_AE" w:bidi="ar_AE"/>
        </w:rPr>
        <w:t>أوقفوا الملف الصوتي مؤقتًا هنا.</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10:14–29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ملوك الأول ١٠: ١٤–٢٩ واحفظوه في قلوبكم. </w:t>
      </w:r>
    </w:p>
    <w:p>
      <w:pPr>
        <w:bidi/>
      </w:pPr>
      <w:r>
        <w:rPr>
          <w:rtl/>
          <w:cs/>
          <w:lang w:val="ar_AE" w:bidi="ar_AE"/>
        </w:rPr>
      </w:r>
      <w:r>
        <w:rPr>
          <w:rtl/>
          <w:cs/>
          <w:lang w:val="ar_AE" w:bidi="ar_AE"/>
        </w:rPr>
        <w:t xml:space="preserve">استمعوا إلى نسخة صوتية من سفر الملوك الأول ١٠: ١٤–٢٩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ملوك ١٠: ١٤–٢٩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القصة السابقة، أخبرنا الراوي عن زيارة ملكة سبا للملك سليمان. وفي هذه القصة، يخبرنا الراوي بمزيد من التفاصيل عن مدى غنى سليمان. ويصف الراوي الكرسي الجميل الذي بناه سليمان داخل القصر، والهدايا التي كان يتلقاها من الزائرين، وعدد المركبات والخيول التي كان يمتلكها سليمان.</w:t>
      </w:r>
    </w:p>
    <w:p>
      <w:pPr>
        <w:bidi/>
      </w:pPr>
      <w:r>
        <w:rPr>
          <w:rtl/>
          <w:cs/>
          <w:lang w:val="ar_AE" w:bidi="ar_AE"/>
        </w:rPr>
      </w:r>
      <w:r>
        <w:rPr>
          <w:rtl/>
          <w:cs/>
          <w:lang w:val="ar_AE" w:bidi="ar_AE"/>
        </w:rPr>
        <w:t>في زمن الكتاب المقدس، كان الناس يعتبرون الملوك أقوياء ومهمين إذا كانوا أغنياء جدًا. وتُظهر لنا هذه القصة أن الملك سليمان كان غنيًا جدًا. ومع ذلك، كان الرب قد أمر بني إسرائيل بألا يقتني ملكهم خيلًا كثيرة، ولا يكدّس لنفسه كميات كبيرة من الفضة والذهب، ولا يتخذ نساءً كثيرات. وكان ينبغي أن يختلف ملوك إسرائيل عن ملوك الشعوب المحيطة بهم. وعندما كوّن سليمان جيشًا كبيرًا من الخيل، وجمع كميات كبيرة من الفضة والذهب، عصى الرب.</w:t>
      </w:r>
    </w:p>
    <w:p>
      <w:pPr>
        <w:bidi/>
      </w:pPr>
      <w:r>
        <w:rPr>
          <w:rtl/>
          <w:cs/>
          <w:lang w:val="ar_AE" w:bidi="ar_AE"/>
        </w:rPr>
      </w:r>
      <w:r>
        <w:rPr>
          <w:rtl/>
          <w:cs/>
          <w:lang w:val="ar_AE" w:bidi="ar_AE"/>
        </w:rPr>
        <w:t>كان سليمان يتلقى ٦٦٦ وزنة من الذهب، أي ما يقارب ٢٣ ألف كيلوغرام من الذهب كل سنة. وهذه كمية كبيرة جدًا من الذهب. بالإضافة إلى ذلك، كان سليمان يتلقى المال والبضائع من خلال الضرائب التي فرضها على شعبه، ومن خلال الضرائب التي فرضها على الشعوب التي كانت في الأراضي المحيطة بإسرائيل.</w:t>
      </w:r>
    </w:p>
    <w:p>
      <w:pPr>
        <w:bidi/>
      </w:pPr>
      <w:r>
        <w:rPr>
          <w:rtl/>
          <w:cs/>
          <w:lang w:val="ar_AE" w:bidi="ar_AE"/>
        </w:rPr>
      </w:r>
      <w:r>
        <w:rPr>
          <w:rtl/>
          <w:cs/>
          <w:lang w:val="ar_AE" w:bidi="ar_AE"/>
        </w:rPr>
        <w:t xml:space="preserve">توقَّفوا هنا وناقشوا هذه الأسئلة: كيف تحصل حكومة بلدكم على المال؟ هل يتعين عليكم دفع الضرائب؟ وعلى أي أنواع من الأشياء يتعين عليكم دفع الضرائب؟ أوقِفوا الاستماع إلى هذا التسجيل الصوتي هنا. </w:t>
      </w:r>
    </w:p>
    <w:p>
      <w:pPr>
        <w:bidi/>
      </w:pPr>
      <w:r>
        <w:rPr>
          <w:rtl/>
          <w:cs/>
          <w:lang w:val="ar_AE" w:bidi="ar_AE"/>
        </w:rPr>
      </w:r>
      <w:r>
        <w:rPr>
          <w:rtl/>
          <w:cs/>
          <w:lang w:val="ar_AE" w:bidi="ar_AE"/>
        </w:rPr>
        <w:t>في هذه القصة، يصف الراوي بعض الطرق التي استخدم بها سليمان ذهبه. فقد استخدم سليمان بعض الذهب لصنع أتراس كبيرة ومجانّ صغيرة. والترس هو قطعة من المعدات التي يستخدمها الجنود للدفاع في المعركة. ويمكن للترس أن يحمي الجندي من السهام والسيوف أو غيرها من الأشياء.</w:t>
      </w:r>
    </w:p>
    <w:p>
      <w:pPr>
        <w:bidi/>
      </w:pPr>
      <w:r>
        <w:rPr>
          <w:rtl/>
          <w:cs/>
          <w:lang w:val="ar_AE" w:bidi="ar_AE"/>
        </w:rPr>
      </w:r>
      <w:r>
        <w:rPr>
          <w:rtl/>
          <w:cs/>
          <w:lang w:val="ar_AE" w:bidi="ar_AE"/>
        </w:rPr>
        <w:t xml:space="preserve">توقَّفوا هنا وانظروا إلى صورة لجندي يحمل ترسًا. أوقِفوا الاستماع إلى هذا التسجيل الصوتي هنا. </w:t>
      </w:r>
    </w:p>
    <w:p>
      <w:pPr>
        <w:bidi/>
      </w:pPr>
      <w:r>
        <w:rPr>
          <w:rtl/>
          <w:cs/>
          <w:lang w:val="ar_AE" w:bidi="ar_AE"/>
        </w:rPr>
      </w:r>
      <w:r>
        <w:rPr>
          <w:rtl/>
          <w:cs/>
          <w:lang w:val="ar_AE" w:bidi="ar_AE"/>
        </w:rPr>
        <w:t>الذهب هو معدن شديد الليونة، ولذلك لا يصلح لاستخدامه في صنع ترس. ومن المحتمل أن جنود سليمان لم يستخدموا هذه الأتراس في المعركة. ومن المحتمل أن سليمان صنع هذه الأتراس للزينة في بيت وعر لبنان. وكان هذا البيت مبنى كبيرًا في أورشليم. ويعتقد علماء الكتاب المقدس أن سليمان كان يُخرج الأتراس أحيانًا من بيت وعر لبنان ويستخدمها في الاحتفالات. وكان ذلك يُظهر للشعب مدى غنى ملكهم.</w:t>
      </w:r>
    </w:p>
    <w:p>
      <w:pPr>
        <w:bidi/>
      </w:pPr>
      <w:r>
        <w:rPr>
          <w:rtl/>
          <w:cs/>
          <w:lang w:val="ar_AE" w:bidi="ar_AE"/>
        </w:rPr>
      </w:r>
      <w:r>
        <w:rPr>
          <w:rtl/>
          <w:cs/>
          <w:lang w:val="ar_AE" w:bidi="ar_AE"/>
        </w:rPr>
        <w:t>استخدم سليمان الذهب والعاج لصنع كرسي عظيم جميل في قصره. والكرسي هو مقعد خاص لا يجلس عليه إلا الملك. والعاج أبيض اللون ويأتي من أنياب الفيلة.</w:t>
      </w:r>
    </w:p>
    <w:p>
      <w:pPr>
        <w:bidi/>
      </w:pPr>
      <w:r>
        <w:rPr>
          <w:rtl/>
          <w:cs/>
          <w:lang w:val="ar_AE" w:bidi="ar_AE"/>
        </w:rPr>
      </w:r>
      <w:r>
        <w:rPr>
          <w:rtl/>
          <w:cs/>
          <w:lang w:val="ar_AE" w:bidi="ar_AE"/>
        </w:rPr>
        <w:t xml:space="preserve">توقَّفوا هنا وانظروا إلى صورة لفيل. ولاحظوا حجم الأنياب ولونها. أوقِفوا الاستماع إلى هذا التسجيل الصوتي هنا. </w:t>
      </w:r>
    </w:p>
    <w:p>
      <w:pPr>
        <w:bidi/>
      </w:pPr>
      <w:r>
        <w:rPr>
          <w:rtl/>
          <w:cs/>
          <w:lang w:val="ar_AE" w:bidi="ar_AE"/>
        </w:rPr>
      </w:r>
      <w:r>
        <w:rPr>
          <w:rtl/>
          <w:cs/>
          <w:lang w:val="ar_AE" w:bidi="ar_AE"/>
        </w:rPr>
        <w:t>والعاج جميل جدًا وسهل النحت. وكان الناس يستخدمون العاج لصنع الحلي والأعمال الفنية. وفي هذه الحالة، استخدم سليمان العاج لتزيين كرسيه. وكان الكرسي كبيرًا جدًا، وله ست درجات تؤدي إليه. ولم تكن الأسود الموجودة بجوار مسندي الذراعين وعلى الدرجات أسودًا حقيقية، بل كانت تماثيل لأسود. والأسد هو حيوان من فصيلة السنوريات البرية الكبيرة، وكان شائعًا في إسرائيل في زمن سليمان. والأسود قوية جدًا ويمكنها أن تقتل الإنسان بسهولة. ولذلك كان بنو إسرائيل يخافون الأسود أكثر من أي حيوان آخر في الأرض. ولا يكاد يوجد حيوان آخر يستطيع قتل الأسد، ولذلك تخاف الحيوانات كلها الأسود أيضًا. وبسبب قوة الأسد وخوف كل الحيوانات منه، يطلق كثير من الناس على الأسود اسم "ملك الحيوانات".</w:t>
      </w:r>
    </w:p>
    <w:p>
      <w:pPr>
        <w:bidi/>
      </w:pPr>
      <w:r>
        <w:rPr>
          <w:rtl/>
          <w:cs/>
          <w:lang w:val="ar_AE" w:bidi="ar_AE"/>
        </w:rPr>
      </w:r>
      <w:r>
        <w:rPr>
          <w:rtl/>
          <w:cs/>
          <w:lang w:val="ar_AE" w:bidi="ar_AE"/>
        </w:rPr>
        <w:t>ويعتقد علماء الكتاب المقدس أن تماثيل الأسود المحيطة بكرسي سليمان كانت على الأرجح مغطاة بالذهب.</w:t>
      </w:r>
    </w:p>
    <w:p>
      <w:pPr>
        <w:bidi/>
      </w:pPr>
      <w:r>
        <w:rPr>
          <w:rtl/>
          <w:cs/>
          <w:lang w:val="ar_AE" w:bidi="ar_AE"/>
        </w:rPr>
      </w:r>
      <w:r>
        <w:rPr>
          <w:rtl/>
          <w:cs/>
          <w:lang w:val="ar_AE" w:bidi="ar_AE"/>
        </w:rPr>
        <w:t xml:space="preserve">توقَّفوا هنا وانظروا إلى صورة تُظهر كيف كان من المحتمل أن يبدو كرسي سليمان. أوقِفوا الاستماع إلى هذا التسجيل الصوتي هنا. </w:t>
      </w:r>
    </w:p>
    <w:p>
      <w:pPr>
        <w:bidi/>
      </w:pPr>
      <w:r>
        <w:rPr>
          <w:rtl/>
          <w:cs/>
          <w:lang w:val="ar_AE" w:bidi="ar_AE"/>
        </w:rPr>
      </w:r>
      <w:r>
        <w:rPr>
          <w:rtl/>
          <w:cs/>
          <w:lang w:val="ar_AE" w:bidi="ar_AE"/>
        </w:rPr>
        <w:t>كان لدى سليمان من الذهب ما يكفي لصنع الأشياء اليومية، مثل الأكواب والأطباق والشوك والملاعق، من الذهب. وكان لدى سليمان من الذهب ما يكفي حتى إن بني إسرائيل اعتبروا الفضة قليلة القيمة نسبيًا، مع أن معظم الناس عادةً ما يعتبرون الفضة ذات قيمة. ويقول الراوي إن الفضة في زمن سليمان كانت مثل الحجارة في أورشليم من حيث كثرتها. وقد بُنيت أورشليم على تلال كثيرة الصخور، وحجر أورشليم مشهور لأنه مادة جيدة جدًا للبناء. ولذلك كانت الحجارة شائعة جدًا في أورشليم. وكانت أشجار الجميز شائعة في السهل في يهوذا. أما أشجار الأرز فلم تكن شائعة في إسرائيل، وكان على الناس استيرادها من صور وغيرها من المناطق الواقعة إلى الشمال. وكان الأرز غالي الثمن، لكن سليمان كان غنيًا جدًا، حتى إنه استطاع شراء كمية كبيرة من خشب الأرز لمشروعات البناء التي كان يقوم بها.</w:t>
      </w:r>
    </w:p>
    <w:p>
      <w:pPr>
        <w:bidi/>
      </w:pPr>
      <w:r>
        <w:rPr>
          <w:rtl/>
          <w:cs/>
          <w:lang w:val="ar_AE" w:bidi="ar_AE"/>
        </w:rPr>
      </w:r>
      <w:r>
        <w:rPr>
          <w:rtl/>
          <w:cs/>
          <w:lang w:val="ar_AE" w:bidi="ar_AE"/>
        </w:rPr>
        <w:t>ويقول الراوي إن سليمان كانت له سفن ترشيش في البحر مع سفن حيرام. وكانت هذه السفن تجلب البضائع والحيوانات من البلدان البعيدة. ومن المحتمل أن يكون هذا الأسطول من السفن إضافة إلى السفن الموجودة في عصيون جابر في أقصى جنوب إسرائيل. وكان حيرام ملك صور، وكانت مدينة صور تقع شمال إسرائيل على ساحل البحر الأبيض المتوسط. وكانت لإسرائيل أيضًا سواحل على البحر الأبيض المتوسط، ولذلك فمن المنطقي جدًا أن تكون سفن سليمان وحيرام تبحر من هذا المكان.</w:t>
      </w:r>
    </w:p>
    <w:p>
      <w:pPr>
        <w:bidi/>
      </w:pPr>
      <w:r>
        <w:rPr>
          <w:rtl/>
          <w:cs/>
          <w:lang w:val="ar_AE" w:bidi="ar_AE"/>
        </w:rPr>
      </w:r>
      <w:r>
        <w:rPr>
          <w:rtl/>
          <w:cs/>
          <w:lang w:val="ar_AE" w:bidi="ar_AE"/>
        </w:rPr>
        <w:t xml:space="preserve">توقَّفوا هنا وانظروا إلى خريطة لإسرائيل ومملكة صور. ولاحظوا أن لكلتا المملكتين ساحلًا على البحر الأبيض المتوسط. أوقِفوا الاستماع إلى هذا التسجيل الصوتي هنا. </w:t>
      </w:r>
    </w:p>
    <w:p>
      <w:pPr>
        <w:bidi/>
      </w:pPr>
      <w:r>
        <w:rPr>
          <w:rtl/>
          <w:cs/>
          <w:lang w:val="ar_AE" w:bidi="ar_AE"/>
        </w:rPr>
      </w:r>
      <w:r>
        <w:rPr>
          <w:rtl/>
          <w:cs/>
          <w:lang w:val="ar_AE" w:bidi="ar_AE"/>
        </w:rPr>
        <w:t>مع أن سليمان كان غنيًا جدًا، كان مشهورًا أيضًا بحكمته. ويقول الراوي إن الناس من جميع أنحاء العالم كانوا يأتون إلى أورشليم لزيارة سليمان والاستماع إلى حكمته، وعندما كانوا يأتون، كانوا يقدمون له الهدايا. وكانت هذه طريقة أخرى أصبح بها سليمان غنيًا.</w:t>
      </w:r>
    </w:p>
    <w:p>
      <w:pPr>
        <w:bidi/>
      </w:pPr>
      <w:r>
        <w:rPr>
          <w:rtl/>
          <w:cs/>
          <w:lang w:val="ar_AE" w:bidi="ar_AE"/>
        </w:rPr>
      </w:r>
      <w:r>
        <w:rPr>
          <w:rtl/>
          <w:cs/>
          <w:lang w:val="ar_AE" w:bidi="ar_AE"/>
        </w:rPr>
        <w:t>وكان سليمان يمتلك أيضًا مركبات وفرسانًا كثيرين. وهذا يعني أن سليمان كان لديه جيش قوي. وأقام سليمان المركبات في أورشليم وفي مدن أخرى خاصة في جميع أنحاء إسرائيل. واشترى سليمان الخيل والمركبات من مصر ومن مكان آخر يُسمى كوي. ويعتقد معظم علماء الكتاب المقدس أن كوي كانت تقع في شمال غرب إسرائيل، في البلد الذي يُسمى اليوم تركيا. ولم يكن رجال سليمان يشترون الخيل والمركبات لإسرائيل فحسب، بل كانوا يبيعونها أيضًا لملوك الحثيين والآراميين.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ملوك ١٠: ١٤–٢٩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ستقوم المجموعة بمحاولة تصوُّر هذا المقطع. </w:t>
      </w:r>
    </w:p>
    <w:p>
      <w:pPr>
        <w:bidi/>
      </w:pPr>
      <w:r>
        <w:rPr>
          <w:rtl/>
          <w:cs/>
          <w:lang w:val="ar_AE" w:bidi="ar_AE"/>
        </w:rPr>
      </w:r>
      <w:r>
        <w:rPr>
          <w:rtl/>
          <w:cs/>
          <w:lang w:val="ar_AE" w:bidi="ar_AE"/>
        </w:rPr>
        <w:t xml:space="preserve">يحتوي هذا المقطع على خمسة مشاهد. </w:t>
      </w:r>
    </w:p>
    <w:p>
      <w:pPr>
        <w:bidi/>
      </w:pPr>
      <w:r>
        <w:rPr>
          <w:rtl/>
          <w:cs/>
          <w:lang w:val="ar_AE" w:bidi="ar_AE"/>
        </w:rPr>
      </w:r>
      <w:r>
        <w:rPr>
          <w:b/>
          <w:rtl/>
          <w:cs/>
          <w:lang w:val="ar_AE" w:bidi="ar_AE"/>
        </w:rPr>
        <w:t>في المشهد الأول:</w:t>
      </w:r>
      <w:r>
        <w:rPr>
          <w:rtl/>
          <w:cs/>
          <w:lang w:val="ar_AE" w:bidi="ar_AE"/>
        </w:rPr>
        <w:t xml:space="preserve"> يخبرنا الراوي بمقدار الذهب الذي كان سليمان يتلقاه كل سنة، ويصف الأتراس التي صنعها سليمان من ذلك الذهب.</w:t>
      </w:r>
    </w:p>
    <w:p>
      <w:pPr>
        <w:bidi/>
      </w:pPr>
      <w:r>
        <w:rPr>
          <w:rtl/>
          <w:cs/>
          <w:lang w:val="ar_AE" w:bidi="ar_AE"/>
        </w:rPr>
      </w:r>
      <w:r>
        <w:rPr>
          <w:b/>
          <w:rtl/>
          <w:cs/>
          <w:lang w:val="ar_AE" w:bidi="ar_AE"/>
        </w:rPr>
        <w:t>في المشهد الثاني:</w:t>
      </w:r>
      <w:r>
        <w:rPr>
          <w:rtl/>
          <w:cs/>
          <w:lang w:val="ar_AE" w:bidi="ar_AE"/>
        </w:rPr>
        <w:t xml:space="preserve"> يصف الراوي الكرسي الذي بناه سليمان في القصر.</w:t>
      </w:r>
    </w:p>
    <w:p>
      <w:pPr>
        <w:bidi/>
      </w:pPr>
      <w:r>
        <w:rPr>
          <w:rtl/>
          <w:cs/>
          <w:lang w:val="ar_AE" w:bidi="ar_AE"/>
        </w:rPr>
      </w:r>
      <w:r>
        <w:rPr>
          <w:b/>
          <w:rtl/>
          <w:cs/>
          <w:lang w:val="ar_AE" w:bidi="ar_AE"/>
        </w:rPr>
        <w:t>في المشهد الثالث:</w:t>
      </w:r>
      <w:r>
        <w:rPr>
          <w:rtl/>
          <w:cs/>
          <w:lang w:val="ar_AE" w:bidi="ar_AE"/>
        </w:rPr>
        <w:t xml:space="preserve"> يصف الراوي مدى غنى سليمان، والأشياء التي كانت سفنه التجارية تجلبها إليه.</w:t>
      </w:r>
    </w:p>
    <w:p>
      <w:pPr>
        <w:bidi/>
      </w:pPr>
      <w:r>
        <w:rPr>
          <w:rtl/>
          <w:cs/>
          <w:lang w:val="ar_AE" w:bidi="ar_AE"/>
        </w:rPr>
      </w:r>
      <w:r>
        <w:rPr>
          <w:b/>
          <w:rtl/>
          <w:cs/>
          <w:lang w:val="ar_AE" w:bidi="ar_AE"/>
        </w:rPr>
        <w:t>في المشهد الرابع:</w:t>
      </w:r>
      <w:r>
        <w:rPr>
          <w:rtl/>
          <w:cs/>
          <w:lang w:val="ar_AE" w:bidi="ar_AE"/>
        </w:rPr>
        <w:t xml:space="preserve"> يخبرنا الراوي أن كثيرين كانوا يأتون لزيارة سليمان لكي يسمعوا حكمته، وكانوا يجلبون معهم هدايا رائعة.</w:t>
      </w:r>
    </w:p>
    <w:p>
      <w:pPr>
        <w:bidi/>
      </w:pPr>
      <w:r>
        <w:rPr>
          <w:rtl/>
          <w:cs/>
          <w:lang w:val="ar_AE" w:bidi="ar_AE"/>
        </w:rPr>
      </w:r>
      <w:r>
        <w:rPr>
          <w:b/>
          <w:rtl/>
          <w:cs/>
          <w:lang w:val="ar_AE" w:bidi="ar_AE"/>
        </w:rPr>
        <w:t>في المشهد الخامس:</w:t>
      </w:r>
      <w:r>
        <w:rPr>
          <w:rtl/>
          <w:cs/>
          <w:lang w:val="ar_AE" w:bidi="ar_AE"/>
        </w:rPr>
        <w:t xml:space="preserve"> يخبرنا الراوي عن مركبات سليمان وخيله.</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التجار، وملوك العرب، وولاة الأراضي</w:t>
      </w:r>
    </w:p>
    <w:p>
      <w:pPr>
        <w:pStyle w:val="ListBullet"/>
        <w:bidi/>
        <w:spacing w:line="240" w:lineRule="auto"/>
        <w:ind w:left="720"/>
      </w:pPr>
      <w:r>
        <w:rPr>
          <w:rtl/>
          <w:cs/>
          <w:lang w:val="ar_AE" w:bidi="ar_AE"/>
        </w:rPr>
      </w:r>
      <w:r>
        <w:rPr>
          <w:rtl/>
          <w:cs/>
          <w:lang w:val="ar_AE" w:bidi="ar_AE"/>
        </w:rPr>
        <w:t>الأشخاص الذين جاؤوا إلى أورشليم ليسمعوا حكمة سليمان</w:t>
      </w:r>
    </w:p>
    <w:p>
      <w:pPr>
        <w:pStyle w:val="ListBullet"/>
        <w:bidi/>
        <w:spacing w:line="240" w:lineRule="auto"/>
        <w:ind w:left="720"/>
      </w:pPr>
      <w:r>
        <w:rPr>
          <w:rtl/>
          <w:cs/>
          <w:lang w:val="ar_AE" w:bidi="ar_AE"/>
        </w:rPr>
      </w:r>
      <w:r>
        <w:rPr>
          <w:rtl/>
          <w:cs/>
          <w:lang w:val="ar_AE" w:bidi="ar_AE"/>
        </w:rPr>
        <w:t>بحّارة سليمان وبحّارة حيرام</w:t>
      </w:r>
    </w:p>
    <w:p>
      <w:pPr>
        <w:pStyle w:val="ListBullet"/>
        <w:bidi/>
        <w:spacing w:line="240" w:lineRule="auto"/>
        <w:ind w:left="720"/>
      </w:pPr>
      <w:r>
        <w:rPr>
          <w:rtl/>
          <w:cs/>
          <w:lang w:val="ar_AE" w:bidi="ar_AE"/>
        </w:rPr>
      </w:r>
      <w:r>
        <w:rPr>
          <w:rtl/>
          <w:cs/>
          <w:lang w:val="ar_AE" w:bidi="ar_AE"/>
        </w:rPr>
        <w:t>فرسان سليمان وأصحاب المركبات</w:t>
      </w:r>
    </w:p>
    <w:p>
      <w:pPr>
        <w:bidi/>
      </w:pPr>
      <w:r>
        <w:rPr>
          <w:rtl/>
          <w:cs/>
          <w:lang w:val="ar_AE" w:bidi="ar_AE"/>
        </w:rPr>
      </w:r>
      <w:r>
        <w:rPr>
          <w:rtl/>
          <w:cs/>
          <w:lang w:val="ar_AE" w:bidi="ar_AE"/>
        </w:rPr>
        <w:t xml:space="preserve">إذا كنتم قد ترجمتم بالفعل سفر أخبار الأيام الثاني، فقد ترجمتم بالفعل نسخة من هذه القصة. وقد يساعدكم أن تعودوا الآن وتستمعوا إلى تلك القصة. توقَّفوا هنا واستمعوا إلى الجزء الثاني من الأصحاح التاسع من سفر أخبار الأيام الثاني، بعد قصة زيارة ملكة سبا. أوقِفوا الاستماع إلى هذا التسجيل الصوتي هنا. </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المشهد الأول، يقول الراوي إن سليمان كان يتلقى ٦٦٦ وزنة، أو ما يقارب ٢٣ ألف كيلوغرام، من الذهب كل سنة. وكان حكام البلدان المحيطة بإسرائيل يدفعون الجزية لسليمان كل سنة. ويدفع الحاكم الأقل قوة الجزية لحاكم أقوى منه. وبسبب هذه الدفعة، يوافق الحاكم الأقوى على ألا يهاجم بلد الحاكم الأقل قوة.</w:t>
      </w:r>
    </w:p>
    <w:p>
      <w:pPr>
        <w:bidi/>
      </w:pPr>
      <w:r>
        <w:rPr>
          <w:rtl/>
          <w:cs/>
          <w:lang w:val="ar_AE" w:bidi="ar_AE"/>
        </w:rPr>
      </w:r>
      <w:r>
        <w:rPr>
          <w:rtl/>
          <w:cs/>
          <w:lang w:val="ar_AE" w:bidi="ar_AE"/>
        </w:rPr>
        <w:t>لم يزدَد سليمان غنىً بسبب الذهب فحسب، بل كان يجني المال أيضًا من الأشخاص الذين كانوا يتاجرون في أرضه. فإذا أراد شخص أن يشتري أشياء أو يبيعها في إسرائيل، كان عليه أن يدفع ضريبة للملك. وحتى إذا كان التجار يمرون عبر البلاد فحسب، كان عليهم أن يدفعوا رسومًا مقابل المرور فيها. وكانت كل هذه الأموال تذهب إلى سليمان وتساعده على أن يصبح أكثر غنى.</w:t>
      </w:r>
    </w:p>
    <w:p>
      <w:pPr>
        <w:bidi/>
      </w:pPr>
      <w:r>
        <w:rPr>
          <w:rtl/>
          <w:cs/>
          <w:lang w:val="ar_AE" w:bidi="ar_AE"/>
        </w:rPr>
      </w:r>
      <w:r>
        <w:rPr>
          <w:rtl/>
          <w:cs/>
          <w:lang w:val="ar_AE" w:bidi="ar_AE"/>
        </w:rPr>
        <w:t>كان ملوك العرب حكام الأراضي الواقعة إلى الجنوب الشرقي من إسرائيل. وقال الراوي إن جزيتهم لم تكن مشمولة في الـ٢٣ ألف كيلوغرام من الذهب الذي كان سليمان يتلقاه كل سنة.</w:t>
      </w:r>
    </w:p>
    <w:p>
      <w:pPr>
        <w:bidi/>
      </w:pPr>
      <w:r>
        <w:rPr>
          <w:rtl/>
          <w:cs/>
          <w:lang w:val="ar_AE" w:bidi="ar_AE"/>
        </w:rPr>
      </w:r>
      <w:r>
        <w:rPr>
          <w:rtl/>
          <w:cs/>
          <w:lang w:val="ar_AE" w:bidi="ar_AE"/>
        </w:rPr>
        <w:t xml:space="preserve">توقَّفوا هنا وانظروا إلى خريطة لإسرائيل وشبه الجزيرة العربية. ما الاسم الذي تطلقه لغتكم على المنطقة التي تُسمى "شبه الجزيرة العربية"؟ أوقِفوا الاستماع إلى هذا التسجيل الصوتي هنا. </w:t>
      </w:r>
    </w:p>
    <w:p>
      <w:pPr>
        <w:bidi/>
      </w:pPr>
      <w:r>
        <w:rPr>
          <w:rtl/>
          <w:cs/>
          <w:lang w:val="ar_AE" w:bidi="ar_AE"/>
        </w:rPr>
      </w:r>
      <w:r>
        <w:rPr>
          <w:rtl/>
          <w:cs/>
          <w:lang w:val="ar_AE" w:bidi="ar_AE"/>
        </w:rPr>
        <w:t>من المحتمل أن تشير عبارة "ولاة الأرض" أو "ولاة الأراضي" إلى الولاة الذين كانوا يحكمون مناطق مختلفة داخل إسرائيل. وكان الوالي يدير جزءًا من البلاد لحساب الملك. فعلى سبيل المثال، كان في إسرائيل والٍ مسؤولًا عن إدارة المنطقة التابعة لكل سبط. وكانت إحدى مهام الوالي جمع ضريبة من الشعب وتسليمها إلى الملك.</w:t>
      </w:r>
    </w:p>
    <w:p>
      <w:pPr>
        <w:bidi/>
      </w:pPr>
      <w:r>
        <w:rPr>
          <w:rtl/>
          <w:cs/>
          <w:lang w:val="ar_AE" w:bidi="ar_AE"/>
        </w:rPr>
      </w:r>
      <w:r>
        <w:rPr>
          <w:rtl/>
          <w:cs/>
          <w:lang w:val="ar_AE" w:bidi="ar_AE"/>
        </w:rPr>
        <w:t xml:space="preserve">توقَّفوا هنا وناقشوا هذه الأسئلة: في بلدكم، ماذا تسمّون الأشخاص المسؤولين عن إدارة مناطق مختلفة من البلاد؟ هل يمكنكم استخدام أي من هذه الكلمات لترجمة كلمة "والي"؟ وإذا لم يكن ذلك ممكنًا، فما الكلمات التي يمكنكم استخدامها للشخص المسؤول عن إدارة جزء من بلد ما؟ أوقِفوا الاستماع إلى هذا التسجيل الصوتي هنا. </w:t>
      </w:r>
    </w:p>
    <w:p>
      <w:pPr>
        <w:bidi/>
      </w:pPr>
      <w:r>
        <w:rPr>
          <w:rtl/>
          <w:cs/>
          <w:lang w:val="ar_AE" w:bidi="ar_AE"/>
        </w:rPr>
      </w:r>
      <w:r>
        <w:rPr>
          <w:rtl/>
          <w:cs/>
          <w:lang w:val="ar_AE" w:bidi="ar_AE"/>
        </w:rPr>
        <w:t xml:space="preserve">استأجر الملك سليمان فنانين لصنع أتراسه الذهبية. ولم يكن سليمان يصنع الأتراس بنفسه. وصنع الفنانون أتراس كبيرة وأتراسًا صغيرة. ويعتقد معظم علماء الكتاب المقدس أن الناس كانوا يصنعون الأتراس من مادة قوية وخفيفة، مثل الخشب، ثم يغطون تلك المادة بالذهب. وكانت الأتراس الكبيرة تتطلب نحو ٦٠٠ شاقل، أو نحو سبعة كيلوغرامات، من الذهب، بينما كانت الأتراس الصغيرة تتطلب ثلاثة أمناء، أو نحو كيلوغرامين، من الذهب. والذهب هو معدن لين، ولذلك فهو مادة غير جيدة لصنع الأتراس. ويعتقد علماء الكتاب المقدس أن الجنود لم يستخدموا هذه الأتراس في المعركة، بل وضعها سليمان في بيت وعر لبنان للزينة. </w:t>
      </w:r>
    </w:p>
    <w:p>
      <w:pPr>
        <w:bidi/>
      </w:pPr>
      <w:r>
        <w:rPr>
          <w:rtl/>
          <w:cs/>
          <w:lang w:val="ar_AE" w:bidi="ar_AE"/>
        </w:rPr>
      </w:r>
      <w:r>
        <w:rPr>
          <w:rtl/>
          <w:cs/>
          <w:lang w:val="ar_AE" w:bidi="ar_AE"/>
        </w:rPr>
        <w:t>وكان بيت وعر لبنان أكبر مبنى في قصر سليمان. وقد بنى سليمان هذا البيت من خشب الأرز الذي جاء من لبنان. ومن المحتمل أن يكون هذا البيت مكانًا لتجمع أعداد كبيرة من الناس، أو ربما كان مكانًا لتخزين الأسلحة.</w:t>
      </w:r>
    </w:p>
    <w:p>
      <w:pPr>
        <w:bidi/>
      </w:pPr>
      <w:r>
        <w:rPr>
          <w:rtl/>
          <w:cs/>
          <w:lang w:val="ar_AE" w:bidi="ar_AE"/>
        </w:rPr>
      </w:r>
      <w:r>
        <w:rPr>
          <w:rtl/>
          <w:cs/>
          <w:lang w:val="ar_AE" w:bidi="ar_AE"/>
        </w:rPr>
        <w:t>في المشهد الثاني، يستأجر سليمان رجالًا لبناء كرسي لا يشبه أي كرسي آخر في العالم. وكان كرسي سليمان قائمًا على منصة لها ست درجات تؤدي إليه. وعندما استمعتم إلى ثلاث نسخ مختلفة من هذا المقطع، ربما قالت بعض النسخ إن سليمان صنع الكرسي من العاج ثم غطّاه بأفضل الذهب. لكن معظم علماء الكتاب المقدس يرون أنه من غير المحتمل أن يكون سليمان قد غطى العاج بالذهب، لأن العاج كان غالي الثمن وجميلًا جدًا أيضًا. ويعتقد معظم علماء الكتاب المقدس أن سليمان بنى الكرسي وغطّاه بالذهب، ثم وضع زخارف من العاج على أجزاء معينة من الكرسي.</w:t>
      </w:r>
    </w:p>
    <w:p>
      <w:pPr>
        <w:bidi/>
      </w:pPr>
      <w:r>
        <w:rPr>
          <w:rtl/>
          <w:cs/>
          <w:lang w:val="ar_AE" w:bidi="ar_AE"/>
        </w:rPr>
      </w:r>
      <w:r>
        <w:rPr>
          <w:rtl/>
          <w:cs/>
          <w:lang w:val="ar_AE" w:bidi="ar_AE"/>
        </w:rPr>
        <w:t xml:space="preserve">توقَّفوا هنا وانظروا إلى صورة لبعض الأشياء والزخارف المصنوعة من العاج. أوقِفوا الاستماع إلى هذا التسجيل الصوتي هنا. </w:t>
      </w:r>
    </w:p>
    <w:p>
      <w:pPr>
        <w:bidi/>
      </w:pPr>
      <w:r>
        <w:rPr>
          <w:rtl/>
          <w:cs/>
          <w:lang w:val="ar_AE" w:bidi="ar_AE"/>
        </w:rPr>
      </w:r>
      <w:r>
        <w:rPr>
          <w:rtl/>
          <w:cs/>
          <w:lang w:val="ar_AE" w:bidi="ar_AE"/>
        </w:rPr>
        <w:t>عندما استمعتم إلى ثلاث نسخ مختلفة من هذا المقطع، ربما سمعتم بعض النسخ تقول إن رأس الكرسي كان مستديرًا، بينما ربما قالت نسخ أخرى قليلة إن في أعلى الكرسي رأس ثور. ويعتقد معظم علماء الكتاب المقدس أن رأس الكرسي كان مستديرًا، لأن هذه كانت طريقة شائعة جدًا لصنع الكراسي في ذلك الوقت. ونحن نوصي بأن تترجموا هذه العبارة بحيث تقول إن رأس الكرسي كان مستديرًا.</w:t>
      </w:r>
    </w:p>
    <w:p>
      <w:pPr>
        <w:bidi/>
      </w:pPr>
      <w:r>
        <w:rPr>
          <w:rtl/>
          <w:cs/>
          <w:lang w:val="ar_AE" w:bidi="ar_AE"/>
        </w:rPr>
      </w:r>
      <w:r>
        <w:rPr>
          <w:rtl/>
          <w:cs/>
          <w:lang w:val="ar_AE" w:bidi="ar_AE"/>
        </w:rPr>
        <w:t>وكان لكل درجة من الدرجات التي تؤدي إلى كرسي سليمان شكل أسد على كل جانب منها، وكان هناك أيضًا شكل أسد بجوار كل مسند من مسندي الذراعين على الكرسي. وكان سبط يهوذا يستخدم شكل الأسد رمزًا لسبطه. وكان سليمان من سبط يهوذا.</w:t>
      </w:r>
    </w:p>
    <w:p>
      <w:pPr>
        <w:bidi/>
      </w:pPr>
      <w:r>
        <w:rPr>
          <w:rtl/>
          <w:cs/>
          <w:lang w:val="ar_AE" w:bidi="ar_AE"/>
        </w:rPr>
      </w:r>
      <w:r>
        <w:rPr>
          <w:rtl/>
          <w:cs/>
          <w:lang w:val="ar_AE" w:bidi="ar_AE"/>
        </w:rPr>
        <w:t xml:space="preserve">توقَّفوا هنا وانظروا إلى صورة لأسد. أوقِفوا الاستماع إلى هذا التسجيل الصوتي هنا. </w:t>
      </w:r>
    </w:p>
    <w:p>
      <w:pPr>
        <w:bidi/>
      </w:pPr>
      <w:r>
        <w:rPr>
          <w:rtl/>
          <w:cs/>
          <w:lang w:val="ar_AE" w:bidi="ar_AE"/>
        </w:rPr>
      </w:r>
      <w:r>
        <w:rPr>
          <w:rtl/>
          <w:cs/>
          <w:lang w:val="ar_AE" w:bidi="ar_AE"/>
        </w:rPr>
        <w:t>في المشهد الثالث، يخبرنا الراوي أن الناس كانوا يصنعون جميع آنية شرب سليمان من الذهب، وأنهم كانوا يصنعون جميع آنية بيت وعر لبنان من الذهب الخالص. وهذا يوضح أن سليمان كان لديه من الذهب ما يكفي حتى إنه استطاع أن يستخدمه في الأشياء اليومية، مثل الأكواب والأواني.</w:t>
      </w:r>
    </w:p>
    <w:p>
      <w:pPr>
        <w:bidi/>
      </w:pPr>
      <w:r>
        <w:rPr>
          <w:rtl/>
          <w:cs/>
          <w:lang w:val="ar_AE" w:bidi="ar_AE"/>
        </w:rPr>
      </w:r>
      <w:r>
        <w:rPr>
          <w:rtl/>
          <w:cs/>
          <w:lang w:val="ar_AE" w:bidi="ar_AE"/>
        </w:rPr>
        <w:t xml:space="preserve">توقَّفوا هنا وانظروا إلى صورة لكأس شرب من الذهب. أوقِفوا الاستماع إلى هذا التسجيل الصوتي هنا. </w:t>
      </w:r>
    </w:p>
    <w:p>
      <w:pPr>
        <w:bidi/>
      </w:pPr>
      <w:r>
        <w:rPr>
          <w:rtl/>
          <w:cs/>
          <w:lang w:val="ar_AE" w:bidi="ar_AE"/>
        </w:rPr>
      </w:r>
      <w:r>
        <w:rPr>
          <w:rtl/>
          <w:cs/>
          <w:lang w:val="ar_AE" w:bidi="ar_AE"/>
        </w:rPr>
        <w:t>الفضة معدن آخر ذو قيمة، وكان الناس يستخدمونه عادةً في زمن الكتاب المقدس لصنع العملات والحلي والأواني وغيرها من الأشياء. وفي هذا المشهد، يخبرنا الراوي أن الفضة لم تُحسب شيئًا في أيام سليمان. وهذه طريقة للقول إن الفضة لم تكن لها قيمة، أو كانت عديمة القيمة، في أثناء حكم سليمان. وكان سليمان غنيًا جدًا في أثناء حكمه حتى إن الإسرائيليين العاديين أيضًا كانوا يرون أن الفضة لا تساوي الكثير.</w:t>
      </w:r>
    </w:p>
    <w:p>
      <w:pPr>
        <w:bidi/>
      </w:pPr>
      <w:r>
        <w:rPr>
          <w:rtl/>
          <w:cs/>
          <w:lang w:val="ar_AE" w:bidi="ar_AE"/>
        </w:rPr>
      </w:r>
      <w:r>
        <w:rPr>
          <w:rtl/>
          <w:cs/>
          <w:lang w:val="ar_AE" w:bidi="ar_AE"/>
        </w:rPr>
        <w:t>وكان لسليمان أسطول من السفن يُسمى "سفن ترشيش". وكانت ترشيش مدينة تقع في أقصى الطرف الغربي من البحر الأبيض المتوسط، بينما كانت إسرائيل تقع في أقصى الطرف الشرقي من البحر الأبيض المتوسط.</w:t>
      </w:r>
    </w:p>
    <w:p>
      <w:pPr>
        <w:bidi/>
      </w:pPr>
      <w:r>
        <w:rPr>
          <w:rtl/>
          <w:cs/>
          <w:lang w:val="ar_AE" w:bidi="ar_AE"/>
        </w:rPr>
      </w:r>
      <w:r>
        <w:rPr>
          <w:rtl/>
          <w:cs/>
          <w:lang w:val="ar_AE" w:bidi="ar_AE"/>
        </w:rPr>
        <w:t xml:space="preserve">توقَّفوا هنا وانظروا إلى خريطة للبحر الأبيض المتوسط تُظهر موقع إسرائيل والموقع التقريبي لترشيش. أوقِفوا الاستماع إلى هذا التسجيل الصوتي هنا. </w:t>
      </w:r>
    </w:p>
    <w:p>
      <w:pPr>
        <w:bidi/>
      </w:pPr>
      <w:r>
        <w:rPr>
          <w:rtl/>
          <w:cs/>
          <w:lang w:val="ar_AE" w:bidi="ar_AE"/>
        </w:rPr>
      </w:r>
      <w:r>
        <w:rPr>
          <w:rtl/>
          <w:cs/>
          <w:lang w:val="ar_AE" w:bidi="ar_AE"/>
        </w:rPr>
        <w:t>كان على السفينة أن تبحر نحو ١٦٠٠ كيلومتر للانتقال من إسرائيل إلى ترشيش. ولذلك تخبرنا هذه العبارة أن أسطول سليمان كان يبحر في البحر الأبيض المتوسط، وكان يستطيع أن يبحر لمسافات طويلة جدًا. وربما أطلقت بعض النسخ على هذه السفن اسم "السفن التجارية" أو "سفن التجارة"، لأن التجار كانوا يستخدمونها لنقل البضائع إلى البلدان الأخرى وإحضار البضائع منها إلى بلادهم. وكانت سفن سليمان تعود بالذهب والفضة والعاج والقرود والطواويس. ولا يعرف علماء الكتاب المقدس على وجه اليقين نوع الحيوانات المقصودة. فتقول بعض النسخ من هذه القصة إنها كانت "قردة وطواويس"، بينما تقول نسخ أخرى إنها كانت "قردة وبابون" أو "قردة وقردة كبيرة".</w:t>
      </w:r>
    </w:p>
    <w:p>
      <w:pPr>
        <w:bidi/>
      </w:pPr>
      <w:r>
        <w:rPr>
          <w:rtl/>
          <w:cs/>
          <w:lang w:val="ar_AE" w:bidi="ar_AE"/>
        </w:rPr>
      </w:r>
      <w:r>
        <w:rPr>
          <w:rtl/>
          <w:cs/>
          <w:lang w:val="ar_AE" w:bidi="ar_AE"/>
        </w:rPr>
        <w:t>والقرد هو حيوان يتراوح حجمه بين الصغير والمتوسط، وله أربع قوائم تشبه أيديها أيدي البشر. وللقرود أيضًا ذيول.</w:t>
      </w:r>
    </w:p>
    <w:p>
      <w:pPr>
        <w:bidi/>
      </w:pPr>
      <w:r>
        <w:rPr>
          <w:rtl/>
          <w:cs/>
          <w:lang w:val="ar_AE" w:bidi="ar_AE"/>
        </w:rPr>
      </w:r>
      <w:r>
        <w:rPr>
          <w:rtl/>
          <w:cs/>
          <w:lang w:val="ar_AE" w:bidi="ar_AE"/>
        </w:rPr>
        <w:t xml:space="preserve">توقَّفوا هنا وانظروا إلى صورة لقرد. أوقِفوا الاستماع إلى هذا التسجيل الصوتي هنا. </w:t>
      </w:r>
    </w:p>
    <w:p>
      <w:pPr>
        <w:bidi/>
      </w:pPr>
      <w:r>
        <w:rPr>
          <w:rtl/>
          <w:cs/>
          <w:lang w:val="ar_AE" w:bidi="ar_AE"/>
        </w:rPr>
      </w:r>
      <w:r>
        <w:rPr>
          <w:rtl/>
          <w:cs/>
          <w:lang w:val="ar_AE" w:bidi="ar_AE"/>
        </w:rPr>
        <w:t>والقردة العليا هي قردة كبيرة الحجم. ويمكن أن تكون بعض القردة العليا أكبر حجمًا من الإنسان. وليست لها ذيول.</w:t>
      </w:r>
    </w:p>
    <w:p>
      <w:pPr>
        <w:bidi/>
      </w:pPr>
      <w:r>
        <w:rPr>
          <w:rtl/>
          <w:cs/>
          <w:lang w:val="ar_AE" w:bidi="ar_AE"/>
        </w:rPr>
      </w:r>
      <w:r>
        <w:rPr>
          <w:rtl/>
          <w:cs/>
          <w:lang w:val="ar_AE" w:bidi="ar_AE"/>
        </w:rPr>
        <w:t xml:space="preserve">توقَّفوا هنا وانظروا إلى صورة لقردة عليا. أوقِفوا الاستماع إلى هذا التسجيل الصوتي هنا. </w:t>
      </w:r>
    </w:p>
    <w:p>
      <w:pPr>
        <w:bidi/>
      </w:pPr>
      <w:r>
        <w:rPr>
          <w:rtl/>
          <w:cs/>
          <w:lang w:val="ar_AE" w:bidi="ar_AE"/>
        </w:rPr>
      </w:r>
      <w:r>
        <w:rPr>
          <w:rtl/>
          <w:cs/>
          <w:lang w:val="ar_AE" w:bidi="ar_AE"/>
        </w:rPr>
        <w:t>والبابون نوع محدد من القرود متوسطة الحجم.</w:t>
      </w:r>
    </w:p>
    <w:p>
      <w:pPr>
        <w:bidi/>
      </w:pPr>
      <w:r>
        <w:rPr>
          <w:rtl/>
          <w:cs/>
          <w:lang w:val="ar_AE" w:bidi="ar_AE"/>
        </w:rPr>
      </w:r>
      <w:r>
        <w:rPr>
          <w:rtl/>
          <w:cs/>
          <w:lang w:val="ar_AE" w:bidi="ar_AE"/>
        </w:rPr>
        <w:t xml:space="preserve">توقَّفوا هنا وانظروا إلى صورة لبابون. أوقِفوا الاستماع إلى هذا التسجيل الصوتي هنا. </w:t>
      </w:r>
    </w:p>
    <w:p>
      <w:pPr>
        <w:bidi/>
      </w:pPr>
      <w:r>
        <w:rPr>
          <w:rtl/>
          <w:cs/>
          <w:lang w:val="ar_AE" w:bidi="ar_AE"/>
        </w:rPr>
      </w:r>
      <w:r>
        <w:rPr>
          <w:rtl/>
          <w:cs/>
          <w:lang w:val="ar_AE" w:bidi="ar_AE"/>
        </w:rPr>
        <w:t>والطاووس نوع من الطيور. وللطواويس ريش ذيل جميل زاهي الألوان. ويستخدم الناس هذا الريش للزينة. ويمكن للنساء حتى أن يضعن ريش الطاووس على قبعاتهن أو ملابسهن.</w:t>
      </w:r>
    </w:p>
    <w:p>
      <w:pPr>
        <w:bidi/>
      </w:pPr>
      <w:r>
        <w:rPr>
          <w:rtl/>
          <w:cs/>
          <w:lang w:val="ar_AE" w:bidi="ar_AE"/>
        </w:rPr>
      </w:r>
      <w:r>
        <w:rPr>
          <w:rtl/>
          <w:cs/>
          <w:lang w:val="ar_AE" w:bidi="ar_AE"/>
        </w:rPr>
        <w:t xml:space="preserve">توقَّفوا هنا وانظروا إلى صورة لطاووس. أوقِفوا الاستماع إلى هذا التسجيل الصوتي هنا. </w:t>
      </w:r>
    </w:p>
    <w:p>
      <w:pPr>
        <w:bidi/>
      </w:pPr>
      <w:r>
        <w:rPr>
          <w:rtl/>
          <w:cs/>
          <w:lang w:val="ar_AE" w:bidi="ar_AE"/>
        </w:rPr>
      </w:r>
      <w:r>
        <w:rPr>
          <w:rtl/>
          <w:cs/>
          <w:lang w:val="ar_AE" w:bidi="ar_AE"/>
        </w:rPr>
        <w:t>إذا لم تكن في لغتكم كلمة لأي من هذه الحيوانات، فيمكنكم تقديم وصف لها. فمثلًا، بدلًا من "الطواويس"، يمكنكم أن تقولوا "طيور غريبة" أو "طيور ذات ريش زاهي الألوان".</w:t>
      </w:r>
    </w:p>
    <w:p>
      <w:pPr>
        <w:bidi/>
      </w:pPr>
      <w:r>
        <w:rPr>
          <w:rtl/>
          <w:cs/>
          <w:lang w:val="ar_AE" w:bidi="ar_AE"/>
        </w:rPr>
      </w:r>
      <w:r>
        <w:rPr>
          <w:rtl/>
          <w:cs/>
          <w:lang w:val="ar_AE" w:bidi="ar_AE"/>
        </w:rPr>
        <w:t>في المشهد الرابع، يذكّرنا الراوي بأن سليمان كان أغنى وأحكم ملك في زمانه. وكان الجميع يريدون أن يأتوا لرؤية سليمان والاستماع إلى أقواله الحكيمة. ويقول الراوي إن الله وضع هذه الحكمة في قلب سليمان. وفي ثقافة بني إسرائيل، كان الناس يعتبرون القلب المكان الذي تصدر منه أفكار الإنسان ومشاعره وحكمته.</w:t>
      </w:r>
    </w:p>
    <w:p>
      <w:pPr>
        <w:bidi/>
      </w:pPr>
      <w:r>
        <w:rPr>
          <w:rtl/>
          <w:cs/>
          <w:lang w:val="ar_AE" w:bidi="ar_AE"/>
        </w:rPr>
      </w:r>
      <w:r>
        <w:rPr>
          <w:rtl/>
          <w:cs/>
          <w:lang w:val="ar_AE" w:bidi="ar_AE"/>
        </w:rPr>
        <w:t xml:space="preserve">توقَّفوا هنا وناقشوا هذا السؤال: في ثقافتكم، أي جزء من الجسد تعتبرونه مصدر الأفكار والمشاعر والحكمة؟ أوقِفوا الاستماع إلى هذا التسجيل الصوتي هنا. </w:t>
      </w:r>
    </w:p>
    <w:p>
      <w:pPr>
        <w:bidi/>
      </w:pPr>
      <w:r>
        <w:rPr>
          <w:rtl/>
          <w:cs/>
          <w:lang w:val="ar_AE" w:bidi="ar_AE"/>
        </w:rPr>
      </w:r>
      <w:r>
        <w:rPr>
          <w:rtl/>
          <w:cs/>
          <w:lang w:val="ar_AE" w:bidi="ar_AE"/>
        </w:rPr>
        <w:t>وكان كل شخص يأتي لرؤية سليمان يجلب هدية. فكان بعض الناس يجلبون الفضة والذهب. وكان آخرون يجلبون الملابس أو الأسلحة أو الأطياب. وكان بعضهم يجلب الخيل والبغال. والبغل حيوان يشبه الحصان إلى حد كبير، لكنه يستطيع العمل بجهد أكبر من الحصان ويكون التعامل معه أسهل منه. وعندما يضاجع حمار ذكر فرسًا، يكون الصغير بغلًا.</w:t>
      </w:r>
    </w:p>
    <w:p>
      <w:pPr>
        <w:bidi/>
      </w:pPr>
      <w:r>
        <w:rPr>
          <w:rtl/>
          <w:cs/>
          <w:lang w:val="ar_AE" w:bidi="ar_AE"/>
        </w:rPr>
      </w:r>
      <w:r>
        <w:rPr>
          <w:rtl/>
          <w:cs/>
          <w:lang w:val="ar_AE" w:bidi="ar_AE"/>
        </w:rPr>
        <w:t xml:space="preserve">توقَّفوا هنا وانظروا إلى صورة لبغل. أوقِفوا الاستماع إلى هذا التسجيل الصوتي هنا. </w:t>
      </w:r>
    </w:p>
    <w:p>
      <w:pPr>
        <w:bidi/>
      </w:pPr>
      <w:r>
        <w:rPr>
          <w:rtl/>
          <w:cs/>
          <w:lang w:val="ar_AE" w:bidi="ar_AE"/>
        </w:rPr>
      </w:r>
      <w:r>
        <w:rPr>
          <w:rtl/>
          <w:cs/>
          <w:lang w:val="ar_AE" w:bidi="ar_AE"/>
        </w:rPr>
        <w:t>في المشهد الخامس، يصف الراوي مركبات سليمان وخيله. وكان لسليمان ١٤٠٠ مركبة. وعندما استمعتم إلى ثلاث نسخ مختلفة من هذا المقطع، ربما قالت بعض النسخ إن لسليمان ١٢ ألف حصان، بينما قالت نسخ أخرى إن له ١٢ ألف فارس. والفارس هو شخص يعرف كيف يتعامل مع الخيل. ولا يتفق علماء الكتاب المقدس على ما إذا كانت اللغة الأصلية تعني أن لسليمان ١٢ ألف حصان، أم أن له ١٢ ألف فارس. ويرى بعض العلماء أن ترجمة الكلمة إلى "خيل" أنسب لهذه القصة من ترجمتها إلى "فرسان"، لكن كلا الخيارين مقبول.</w:t>
      </w:r>
    </w:p>
    <w:p>
      <w:pPr>
        <w:bidi/>
      </w:pPr>
      <w:r>
        <w:rPr>
          <w:rtl/>
          <w:cs/>
          <w:lang w:val="ar_AE" w:bidi="ar_AE"/>
        </w:rPr>
      </w:r>
      <w:r>
        <w:rPr>
          <w:rtl/>
          <w:cs/>
          <w:lang w:val="ar_AE" w:bidi="ar_AE"/>
        </w:rPr>
        <w:t>وكان سليمان يحتفظ ببعض خيله ومركباته وفرسانه في مدن المركبات التي بناها في جميع أنحاء إسرائيل. وكانت في مدن المركبات مبانٍ خاصة لحفظ الخيل والمركبات والفرسان. وكان سليمان يحتفظ أيضًا ببعض مركباته في أورشليم لحماية العاصمة. وكان يشتري الخيل من مصر ومن مكان يُسمى كوي. ولا يعرف علماء الكتاب المقدس على وجه اليقين موقع كوي تحديدًا. لكن العلماء يعرفون أن الأشخاص الذين كانوا يعيشون في منطقة في جنوب شرق تركيا تُعرف باسم كيليكية كانوا مشهورين بتربية الخيل الممتازة. وعندما استمعتم إلى ثلاث نسخ مختلفة من هذا المقطع، ربما سمعتم أن سليمان اشترى الخيل من مصر وكوي، أو أن سليمان اشترى الخيل من مصر وكيليكية.</w:t>
      </w:r>
    </w:p>
    <w:p>
      <w:pPr>
        <w:bidi/>
      </w:pPr>
      <w:r>
        <w:rPr>
          <w:rtl/>
          <w:cs/>
          <w:lang w:val="ar_AE" w:bidi="ar_AE"/>
        </w:rPr>
      </w:r>
      <w:r>
        <w:rPr>
          <w:rtl/>
          <w:cs/>
          <w:lang w:val="ar_AE" w:bidi="ar_AE"/>
        </w:rPr>
        <w:t xml:space="preserve">توقَّفوا هنا وانظروا إلى خريطة تُظهر موقعي إسرائيل وكيليكية. أوقِفوا الاستماع إلى هذا التسجيل الصوتي هنا. </w:t>
      </w:r>
    </w:p>
    <w:p>
      <w:pPr>
        <w:bidi/>
      </w:pPr>
      <w:r>
        <w:rPr>
          <w:rtl/>
          <w:cs/>
          <w:lang w:val="ar_AE" w:bidi="ar_AE"/>
        </w:rPr>
      </w:r>
      <w:r>
        <w:rPr>
          <w:rtl/>
          <w:cs/>
          <w:lang w:val="ar_AE" w:bidi="ar_AE"/>
        </w:rPr>
        <w:t>ويقول الراوي إن سعر المركبة كان نحو ٦٠٠ شاقل، أو سبعة كيلوغرامات، من الفضة، وكان سعر الفرس نحو ١٥٠ شاقلًا، أو كيلوجرامين، من الفضة. ويضيف الراوي أن رجال سليمان كانوا يبيعون المركبات والخيل لملوك جماعة الحثيين وملوك جماعة الآراميين.</w:t>
      </w:r>
    </w:p>
    <w:p>
      <w:pPr>
        <w:bidi/>
      </w:pPr>
      <w:r>
        <w:rPr>
          <w:rtl/>
          <w:cs/>
          <w:lang w:val="ar_AE" w:bidi="ar_AE"/>
        </w:rPr>
      </w:r>
      <w:r>
        <w:rPr>
          <w:rtl/>
          <w:cs/>
          <w:lang w:val="ar_AE" w:bidi="ar_AE"/>
        </w:rPr>
        <w:t>وفي منتصف هذا المشهد، يذكر الراوي مرة أخرى أن الفضة كانت شائعة جدًا في إسرائيل حتى إنها كانت مثل الحجارة في كثرتها. ويقول الراوي أيضًا إن أشجار الأرز كانت مثل أشجار الجميز التي في السهل في الكثرة. وكان على بني إسرائيل استيراد خشب الأرز الجيد من لبنان، وكان الأرز غالي الثمن. وعلى النقيض من ذلك، كانت أشجار الجميز شائعة جدًا في منطقة كان الناس يسمونها السهل، وكانت تقع في سفوح يهوذا. وتعني هاتان العبارتان أن سليمان كان غنيًا جدًا حتى إنه استطاع شراء الكثير من الأشياء الغالية الثمن.</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ملوك ١٠: ١٤–٢٩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خمسة مشاهد.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التجار، وملوك العرب، وولاة الأراضي</w:t>
      </w:r>
    </w:p>
    <w:p>
      <w:pPr>
        <w:pStyle w:val="ListBullet"/>
        <w:bidi/>
        <w:spacing w:line="240" w:lineRule="auto"/>
        <w:ind w:left="720"/>
      </w:pPr>
      <w:r>
        <w:rPr>
          <w:rtl/>
          <w:cs/>
          <w:lang w:val="ar_AE" w:bidi="ar_AE"/>
        </w:rPr>
      </w:r>
      <w:r>
        <w:rPr>
          <w:rtl/>
          <w:cs/>
          <w:lang w:val="ar_AE" w:bidi="ar_AE"/>
        </w:rPr>
        <w:t>بحّارة سليمان وبحّارة حيرام</w:t>
      </w:r>
    </w:p>
    <w:p>
      <w:pPr>
        <w:pStyle w:val="ListBullet"/>
        <w:bidi/>
        <w:spacing w:line="240" w:lineRule="auto"/>
        <w:ind w:left="720"/>
      </w:pPr>
      <w:r>
        <w:rPr>
          <w:rtl/>
          <w:cs/>
          <w:lang w:val="ar_AE" w:bidi="ar_AE"/>
        </w:rPr>
      </w:r>
      <w:r>
        <w:rPr>
          <w:rtl/>
          <w:cs/>
          <w:lang w:val="ar_AE" w:bidi="ar_AE"/>
        </w:rPr>
        <w:t>الأشخاص الذين جاؤوا إلى أورشليم ليسمعوا حكمة سليمان</w:t>
      </w:r>
    </w:p>
    <w:p>
      <w:pPr>
        <w:pStyle w:val="ListBullet"/>
        <w:bidi/>
        <w:spacing w:line="240" w:lineRule="auto"/>
        <w:ind w:left="720"/>
      </w:pPr>
      <w:r>
        <w:rPr>
          <w:rtl/>
          <w:cs/>
          <w:lang w:val="ar_AE" w:bidi="ar_AE"/>
        </w:rPr>
      </w:r>
      <w:r>
        <w:rPr>
          <w:rtl/>
          <w:cs/>
          <w:lang w:val="ar_AE" w:bidi="ar_AE"/>
        </w:rPr>
        <w:t>فرسان سليمان وأصحاب المركبات</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كل عام، كان الملك سليمان يتلقى نحو ٢٣,٠٠٠ كيلوجرام من الذهب. وكان ذلك بالإضافة إلى الضرائب التي كان التجار يدفعونها لسليمان، والأرباح التي كان يحصل عليها من التجارة، والأموال التي كان سليمان يتلقاها من جميع ملوك شبه الجزيرة العربية وولاة البلاد. وصنع الملك سليمان ٢٠٠ ترس كبير، وغطّى كل واحد منها بنحو سبعة كيلوجرامات من الذهب المطروق. وصنع سليمان ٣٠٠ ترس صغير، وغطّى كل واحد منها بنحو كيلوجرامين من الذهب المطروق. ووضع الملك هذه الأتراس في بيت وعر لبنان.</w:t>
      </w:r>
    </w:p>
    <w:p>
      <w:pPr>
        <w:bidi/>
      </w:pPr>
      <w:r>
        <w:rPr>
          <w:rtl/>
          <w:cs/>
          <w:lang w:val="ar_AE" w:bidi="ar_AE"/>
        </w:rPr>
      </w:r>
      <w:r>
        <w:rPr>
          <w:rtl/>
          <w:cs/>
          <w:lang w:val="ar_AE" w:bidi="ar_AE"/>
        </w:rPr>
        <w:t>أوقفوا التمثيل. اسألوا الشخص الذي يؤدي دور الملك سليمان: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"من الجميل جدًا أن تتوفر لديَّ الموارد اللازمة لصنع كل هذه الأشياء الجميلة." أو</w:t>
      </w:r>
    </w:p>
    <w:p>
      <w:pPr>
        <w:pStyle w:val="ListBullet"/>
        <w:bidi/>
        <w:spacing w:line="240" w:lineRule="auto"/>
        <w:ind w:left="720"/>
      </w:pPr>
      <w:r>
        <w:rPr>
          <w:rtl/>
          <w:cs/>
          <w:lang w:val="ar_AE" w:bidi="ar_AE"/>
        </w:rPr>
      </w:r>
      <w:r>
        <w:rPr>
          <w:rtl/>
          <w:cs/>
          <w:lang w:val="ar_AE" w:bidi="ar_AE"/>
        </w:rPr>
        <w:t>"كل هذا الذهب سيجعل بلادنا أكثر أمانًا." أو</w:t>
      </w:r>
    </w:p>
    <w:p>
      <w:pPr>
        <w:pStyle w:val="ListBullet"/>
        <w:bidi/>
        <w:spacing w:line="240" w:lineRule="auto"/>
        <w:ind w:left="720"/>
      </w:pPr>
      <w:r>
        <w:rPr>
          <w:rtl/>
          <w:cs/>
          <w:lang w:val="ar_AE" w:bidi="ar_AE"/>
        </w:rPr>
      </w:r>
      <w:r>
        <w:rPr>
          <w:rtl/>
          <w:cs/>
          <w:lang w:val="ar_AE" w:bidi="ar_AE"/>
        </w:rPr>
        <w:t>"أشعر بالقوة لأن لديَّ كل هذه الثروة."</w:t>
      </w:r>
    </w:p>
    <w:p>
      <w:pPr>
        <w:bidi/>
      </w:pPr>
      <w:r>
        <w:rPr>
          <w:rtl/>
          <w:cs/>
          <w:lang w:val="ar_AE" w:bidi="ar_AE"/>
        </w:rPr>
      </w:r>
      <w:r>
        <w:rPr>
          <w:rtl/>
          <w:cs/>
          <w:lang w:val="ar_AE" w:bidi="ar_AE"/>
        </w:rPr>
        <w:t>اسألوا الأشخاص الذين يؤدون أدوار التجار وأصحاب التجارة: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"ليتَنا لم نضطر إلى دفع هذه الضرائب والرسوم." أو</w:t>
      </w:r>
    </w:p>
    <w:p>
      <w:pPr>
        <w:pStyle w:val="ListBullet"/>
        <w:bidi/>
        <w:spacing w:line="240" w:lineRule="auto"/>
        <w:ind w:left="720"/>
      </w:pPr>
      <w:r>
        <w:rPr>
          <w:rtl/>
          <w:cs/>
          <w:lang w:val="ar_AE" w:bidi="ar_AE"/>
        </w:rPr>
      </w:r>
      <w:r>
        <w:rPr>
          <w:rtl/>
          <w:cs/>
          <w:lang w:val="ar_AE" w:bidi="ar_AE"/>
        </w:rPr>
        <w:t>"أتساءل إن كنت أستطيع أن أجد طريقة لتجنب دفع هذه الضرائب والرسوم." أو</w:t>
      </w:r>
    </w:p>
    <w:p>
      <w:pPr>
        <w:pStyle w:val="ListBullet"/>
        <w:bidi/>
        <w:spacing w:line="240" w:lineRule="auto"/>
        <w:ind w:left="720"/>
      </w:pPr>
      <w:r>
        <w:rPr>
          <w:rtl/>
          <w:cs/>
          <w:lang w:val="ar_AE" w:bidi="ar_AE"/>
        </w:rPr>
      </w:r>
      <w:r>
        <w:rPr>
          <w:rtl/>
          <w:cs/>
          <w:lang w:val="ar_AE" w:bidi="ar_AE"/>
        </w:rPr>
        <w:t>"لا أمانع في دفع هذه الضرائب، لأن الملك يستخدمها لجعل بلادنا قوية وآمنة."</w:t>
      </w:r>
    </w:p>
    <w:p>
      <w:pPr>
        <w:bidi/>
      </w:pPr>
      <w:r>
        <w:rPr>
          <w:rtl/>
          <w:cs/>
          <w:lang w:val="ar_AE" w:bidi="ar_AE"/>
        </w:rPr>
      </w:r>
      <w:r>
        <w:rPr>
          <w:rtl/>
          <w:cs/>
          <w:lang w:val="ar_AE" w:bidi="ar_AE"/>
        </w:rPr>
        <w:t>اسألوا الأشخاص الذين يؤدون أدوار ملوك شبه الجزيرة العربية: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"لا يعجبني أنني مضطر إلى دفع الجزية لسليمان." أو</w:t>
      </w:r>
    </w:p>
    <w:p>
      <w:pPr>
        <w:pStyle w:val="ListBullet"/>
        <w:bidi/>
        <w:spacing w:line="240" w:lineRule="auto"/>
        <w:ind w:left="720"/>
      </w:pPr>
      <w:r>
        <w:rPr>
          <w:rtl/>
          <w:cs/>
          <w:lang w:val="ar_AE" w:bidi="ar_AE"/>
        </w:rPr>
      </w:r>
      <w:r>
        <w:rPr>
          <w:rtl/>
          <w:cs/>
          <w:lang w:val="ar_AE" w:bidi="ar_AE"/>
        </w:rPr>
        <w:t>"إذا لم ندفع الجزية، أتساءل هل جيشنا قوي بما يكفي لمحاربة جيش سليمان؟" أو</w:t>
      </w:r>
    </w:p>
    <w:p>
      <w:pPr>
        <w:pStyle w:val="ListBullet"/>
        <w:bidi/>
        <w:spacing w:line="240" w:lineRule="auto"/>
        <w:ind w:left="720"/>
      </w:pPr>
      <w:r>
        <w:rPr>
          <w:rtl/>
          <w:cs/>
          <w:lang w:val="ar_AE" w:bidi="ar_AE"/>
        </w:rPr>
      </w:r>
      <w:r>
        <w:rPr>
          <w:rtl/>
          <w:cs/>
          <w:lang w:val="ar_AE" w:bidi="ar_AE"/>
        </w:rPr>
        <w:t>"أشعر بالحزن لأننا نفقد ذهبنا لصالح رجل أجنبي."</w:t>
      </w:r>
    </w:p>
    <w:p>
      <w:pPr>
        <w:bidi/>
      </w:pPr>
      <w:r>
        <w:rPr>
          <w:rtl/>
          <w:cs/>
          <w:lang w:val="ar_AE" w:bidi="ar_AE"/>
        </w:rPr>
      </w:r>
      <w:r>
        <w:rPr>
          <w:rtl/>
          <w:cs/>
          <w:lang w:val="ar_AE" w:bidi="ar_AE"/>
        </w:rPr>
        <w:t>اسألوا الأشخاص الذين يؤدون أدوار ولاة البلاد: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"أنا سعيد لأن بلادنا مزدهرة إلى هذا الحد." أو</w:t>
      </w:r>
    </w:p>
    <w:p>
      <w:pPr>
        <w:pStyle w:val="ListBullet"/>
        <w:bidi/>
        <w:spacing w:line="240" w:lineRule="auto"/>
        <w:ind w:left="720"/>
      </w:pPr>
      <w:r>
        <w:rPr>
          <w:rtl/>
          <w:cs/>
          <w:lang w:val="ar_AE" w:bidi="ar_AE"/>
        </w:rPr>
      </w:r>
      <w:r>
        <w:rPr>
          <w:rtl/>
          <w:cs/>
          <w:lang w:val="ar_AE" w:bidi="ar_AE"/>
        </w:rPr>
        <w:t>"لا يعجبني أن أدفع الضرائب بينما يهدر الملك المال في صنع الأتراس الذهبية." أو</w:t>
      </w:r>
    </w:p>
    <w:p>
      <w:pPr>
        <w:pStyle w:val="ListBullet"/>
        <w:bidi/>
        <w:spacing w:line="240" w:lineRule="auto"/>
        <w:ind w:left="720"/>
      </w:pPr>
      <w:r>
        <w:rPr>
          <w:rtl/>
          <w:cs/>
          <w:lang w:val="ar_AE" w:bidi="ar_AE"/>
        </w:rPr>
      </w:r>
      <w:r>
        <w:rPr>
          <w:rtl/>
          <w:cs/>
          <w:lang w:val="ar_AE" w:bidi="ar_AE"/>
        </w:rPr>
        <w:t>"ألم يقل الرب إن ملكنا يجب ألا يجمع الكثير من الذهب؟"</w:t>
      </w:r>
    </w:p>
    <w:p>
      <w:pPr>
        <w:pStyle w:val="ListBullet"/>
        <w:bidi/>
        <w:spacing w:line="240" w:lineRule="auto"/>
        <w:ind w:left="720"/>
      </w:pPr>
      <w:r>
        <w:rPr>
          <w:rtl/>
          <w:cs/>
          <w:lang w:val="ar_AE" w:bidi="ar_AE"/>
        </w:rPr>
      </w:r>
      <w:r>
        <w:rPr>
          <w:rtl/>
          <w:cs/>
          <w:lang w:val="ar_AE" w:bidi="ar_AE"/>
        </w:rPr>
        <w:t xml:space="preserve">واصِلوا التمثيل. </w:t>
      </w:r>
    </w:p>
    <w:p>
      <w:pPr>
        <w:pStyle w:val="ListBullet"/>
        <w:bidi/>
        <w:spacing w:line="240" w:lineRule="auto"/>
        <w:ind w:left="720"/>
      </w:pPr>
      <w:r>
        <w:rPr>
          <w:rtl/>
          <w:cs/>
          <w:lang w:val="ar_AE" w:bidi="ar_AE"/>
        </w:rPr>
      </w:r>
      <w:r>
        <w:rPr>
          <w:rtl/>
          <w:cs/>
          <w:lang w:val="ar_AE" w:bidi="ar_AE"/>
        </w:rPr>
        <w:t>ثم صنع الملك كرسيًا عظيمًا، رُصِّع بالعاج وغُطِّي بأفضل الذهب. وكان للكرسي ست درجات يصعد عليها الشخص للوصول إليه، وكان أعلى ظهره مستديرًا. وكان على جانبي المقعد مسندان، وبجوار كل مسند أسد. وكان اثنا عشر أسدًا واقفًا على الدرجات، أسد عند كل طرف من أطراف كل درجة. ولم يُصنع مثل هذا الكرسي لأي مملكة أخرى من قبل.</w:t>
      </w:r>
    </w:p>
    <w:p>
      <w:pPr>
        <w:bidi/>
      </w:pPr>
      <w:r>
        <w:rPr>
          <w:rtl/>
          <w:cs/>
          <w:lang w:val="ar_AE" w:bidi="ar_AE"/>
        </w:rPr>
      </w:r>
      <w:r>
        <w:rPr>
          <w:rtl/>
          <w:cs/>
          <w:lang w:val="ar_AE" w:bidi="ar_AE"/>
        </w:rPr>
        <w:t>أوقفوا التمثيل. اسألوا الشخص الذي يؤدي دور الملك سليمان: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"أنا فخور جدًا بهذا الكرسي الجميل الذي صنعه عُمّالي!" أو</w:t>
      </w:r>
    </w:p>
    <w:p>
      <w:pPr>
        <w:pStyle w:val="ListBullet"/>
        <w:bidi/>
        <w:spacing w:line="240" w:lineRule="auto"/>
        <w:ind w:left="720"/>
      </w:pPr>
      <w:r>
        <w:rPr>
          <w:rtl/>
          <w:cs/>
          <w:lang w:val="ar_AE" w:bidi="ar_AE"/>
        </w:rPr>
      </w:r>
      <w:r>
        <w:rPr>
          <w:rtl/>
          <w:cs/>
          <w:lang w:val="ar_AE" w:bidi="ar_AE"/>
        </w:rPr>
        <w:t xml:space="preserve">"أشعر بالقوة والنفوذ عندما أجلس على هذا الكرسي." أو </w:t>
      </w:r>
    </w:p>
    <w:p>
      <w:pPr>
        <w:pStyle w:val="ListBullet"/>
        <w:bidi/>
        <w:spacing w:line="240" w:lineRule="auto"/>
        <w:ind w:left="720"/>
      </w:pPr>
      <w:r>
        <w:rPr>
          <w:rtl/>
          <w:cs/>
          <w:lang w:val="ar_AE" w:bidi="ar_AE"/>
        </w:rPr>
      </w:r>
      <w:r>
        <w:rPr>
          <w:rtl/>
          <w:cs/>
          <w:lang w:val="ar_AE" w:bidi="ar_AE"/>
        </w:rPr>
        <w:t>"آمل أن يأتي ملوك آخرون لزيارتي وينبهروا بكرسيي."</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كانت جميع كؤوس الملك سليمان مصنوعة من الذهب، وكانت جميع الأواني في بيت وعر لبنان مصنوعة من الذهب الخالص. ولم يكن شيء مصنوعًا من الفضة، لأن الفضة كانت قليلة القيمة جدًا في أيام سليمان. فقد كان للملك أسطول من سفن التجارة في البحر مع سفن الملك حيرام. وكانت السفن تعود مرة كل ثلاث سنوات، حاملة الذهب والفضة والعاج والقِرَدة العليا والطواويس.</w:t>
      </w:r>
    </w:p>
    <w:p>
      <w:pPr>
        <w:bidi/>
      </w:pPr>
      <w:r>
        <w:rPr>
          <w:rtl/>
          <w:cs/>
          <w:lang w:val="ar_AE" w:bidi="ar_AE"/>
        </w:rPr>
      </w:r>
      <w:r>
        <w:rPr>
          <w:rtl/>
          <w:cs/>
          <w:lang w:val="ar_AE" w:bidi="ar_AE"/>
        </w:rPr>
        <w:t>أوقفوا التمثيل. اسألوا الشخص الذي يؤدي دور الملك سليمان: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"أنا سعيد لأن لديَّ الكثير من الذهب والفضة وغيرها من البضائع القيّمة." أو</w:t>
      </w:r>
    </w:p>
    <w:p>
      <w:pPr>
        <w:pStyle w:val="ListBullet"/>
        <w:bidi/>
        <w:spacing w:line="240" w:lineRule="auto"/>
        <w:ind w:left="720"/>
      </w:pPr>
      <w:r>
        <w:rPr>
          <w:rtl/>
          <w:cs/>
          <w:lang w:val="ar_AE" w:bidi="ar_AE"/>
        </w:rPr>
      </w:r>
      <w:r>
        <w:rPr>
          <w:rtl/>
          <w:cs/>
          <w:lang w:val="ar_AE" w:bidi="ar_AE"/>
        </w:rPr>
        <w:t>"كانت شراكتنا مع حيرام مربحة جدًا." أو</w:t>
      </w:r>
    </w:p>
    <w:p>
      <w:pPr>
        <w:pStyle w:val="ListBullet"/>
        <w:bidi/>
        <w:spacing w:line="240" w:lineRule="auto"/>
        <w:ind w:left="720"/>
      </w:pPr>
      <w:r>
        <w:rPr>
          <w:rtl/>
          <w:cs/>
          <w:lang w:val="ar_AE" w:bidi="ar_AE"/>
        </w:rPr>
      </w:r>
      <w:r>
        <w:rPr>
          <w:rtl/>
          <w:cs/>
          <w:lang w:val="ar_AE" w:bidi="ar_AE"/>
        </w:rPr>
        <w:t>"ليت أبي داود كان يستطيع أن يرى هذه الأيام التي أصبحت فيها إسرائيل غنية وقوية إلى هذا الحد."</w:t>
      </w:r>
    </w:p>
    <w:p>
      <w:pPr>
        <w:bidi/>
      </w:pPr>
      <w:r>
        <w:rPr>
          <w:rtl/>
          <w:cs/>
          <w:lang w:val="ar_AE" w:bidi="ar_AE"/>
        </w:rPr>
      </w:r>
      <w:r>
        <w:rPr>
          <w:rtl/>
          <w:cs/>
          <w:lang w:val="ar_AE" w:bidi="ar_AE"/>
        </w:rPr>
        <w:t>اسألوا الأشخاص الذين يؤدون أدوار بحّارة سليمان وحيرام: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"أنا أستمتع حقًا بالإبحار إلى ترشيش وإحضار كل هذه الأشياء الجيدة إلى الملك." أو</w:t>
      </w:r>
    </w:p>
    <w:p>
      <w:pPr>
        <w:pStyle w:val="ListBullet"/>
        <w:bidi/>
        <w:spacing w:line="240" w:lineRule="auto"/>
        <w:ind w:left="720"/>
      </w:pPr>
      <w:r>
        <w:rPr>
          <w:rtl/>
          <w:cs/>
          <w:lang w:val="ar_AE" w:bidi="ar_AE"/>
        </w:rPr>
      </w:r>
      <w:r>
        <w:rPr>
          <w:rtl/>
          <w:cs/>
          <w:lang w:val="ar_AE" w:bidi="ar_AE"/>
        </w:rPr>
        <w:t>"أنا سعيد لأن بلادنا لديها كل هذا الذهب." أو</w:t>
      </w:r>
    </w:p>
    <w:p>
      <w:pPr>
        <w:pStyle w:val="ListBullet"/>
        <w:bidi/>
        <w:spacing w:line="240" w:lineRule="auto"/>
        <w:ind w:left="720"/>
      </w:pPr>
      <w:r>
        <w:rPr>
          <w:rtl/>
          <w:cs/>
          <w:lang w:val="ar_AE" w:bidi="ar_AE"/>
        </w:rPr>
      </w:r>
      <w:r>
        <w:rPr>
          <w:rtl/>
          <w:cs/>
          <w:lang w:val="ar_AE" w:bidi="ar_AE"/>
        </w:rPr>
        <w:t>"أتساءل لماذا يحتاج الملك إلى هذه القِرَدة العليا والطواويس؟"</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وهكذا صار الملك سليمان أعظم من جميع ملوك الأرض في الغنى والحكمة. وكان الناس من جميع أنحاء الأرض يأتون ليستشيروا سليمان ويسمعوا الحكمة التي وضعها الله في قلبه. وكان كل مَن يزور سليمان، عامًا بعد عام، يحضر له هدايا من الفضة والذهب والملابس والأسلحة والتوابل والخيل والبغال.</w:t>
      </w:r>
    </w:p>
    <w:p>
      <w:pPr>
        <w:bidi/>
      </w:pPr>
      <w:r>
        <w:rPr>
          <w:rtl/>
          <w:cs/>
          <w:lang w:val="ar_AE" w:bidi="ar_AE"/>
        </w:rPr>
      </w:r>
      <w:r>
        <w:rPr>
          <w:rtl/>
          <w:cs/>
          <w:lang w:val="ar_AE" w:bidi="ar_AE"/>
        </w:rPr>
        <w:t>أوقفوا التمثيل. اسألوا الشخص الذي يؤدي دور الملك سليمان: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"أنا سعيد لأن حكمتي تستطيع أن تساعد الكثير من الناس." أو</w:t>
      </w:r>
    </w:p>
    <w:p>
      <w:pPr>
        <w:pStyle w:val="ListBullet"/>
        <w:bidi/>
        <w:spacing w:line="240" w:lineRule="auto"/>
        <w:ind w:left="720"/>
      </w:pPr>
      <w:r>
        <w:rPr>
          <w:rtl/>
          <w:cs/>
          <w:lang w:val="ar_AE" w:bidi="ar_AE"/>
        </w:rPr>
      </w:r>
      <w:r>
        <w:rPr>
          <w:rtl/>
          <w:cs/>
          <w:lang w:val="ar_AE" w:bidi="ar_AE"/>
        </w:rPr>
        <w:t>"أنا ممتن للرب لأنه أعطاني موهبة الحكمة." أو</w:t>
      </w:r>
    </w:p>
    <w:p>
      <w:pPr>
        <w:pStyle w:val="ListBullet"/>
        <w:bidi/>
        <w:spacing w:line="240" w:lineRule="auto"/>
        <w:ind w:left="720"/>
      </w:pPr>
      <w:r>
        <w:rPr>
          <w:rtl/>
          <w:cs/>
          <w:lang w:val="ar_AE" w:bidi="ar_AE"/>
        </w:rPr>
      </w:r>
      <w:r>
        <w:rPr>
          <w:rtl/>
          <w:cs/>
          <w:lang w:val="ar_AE" w:bidi="ar_AE"/>
        </w:rPr>
        <w:t>"أنا مندهش من كل الهدايا التي يحضرها الناس إليَّ."</w:t>
      </w:r>
    </w:p>
    <w:p>
      <w:pPr>
        <w:bidi/>
      </w:pPr>
      <w:r>
        <w:rPr>
          <w:rtl/>
          <w:cs/>
          <w:lang w:val="ar_AE" w:bidi="ar_AE"/>
        </w:rPr>
      </w:r>
      <w:r>
        <w:rPr>
          <w:rtl/>
          <w:cs/>
          <w:lang w:val="ar_AE" w:bidi="ar_AE"/>
        </w:rPr>
        <w:t>اسألوا الأشخاص الذين يؤدون أدوار الذين جاؤوا ليسمعوا حكمة سليمان: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"أشعر بالتكريم لأن الملك سليمان العظيم مستعد لمقابلتي." أو</w:t>
      </w:r>
    </w:p>
    <w:p>
      <w:pPr>
        <w:pStyle w:val="ListBullet"/>
        <w:bidi/>
        <w:spacing w:line="240" w:lineRule="auto"/>
        <w:ind w:left="720"/>
      </w:pPr>
      <w:r>
        <w:rPr>
          <w:rtl/>
          <w:cs/>
          <w:lang w:val="ar_AE" w:bidi="ar_AE"/>
        </w:rPr>
      </w:r>
      <w:r>
        <w:rPr>
          <w:rtl/>
          <w:cs/>
          <w:lang w:val="ar_AE" w:bidi="ar_AE"/>
        </w:rPr>
        <w:t>"أنا مندهش من مدى حكمة سليمان." أو</w:t>
      </w:r>
    </w:p>
    <w:p>
      <w:pPr>
        <w:pStyle w:val="ListBullet"/>
        <w:bidi/>
        <w:spacing w:line="240" w:lineRule="auto"/>
        <w:ind w:left="720"/>
      </w:pPr>
      <w:r>
        <w:rPr>
          <w:rtl/>
          <w:cs/>
          <w:lang w:val="ar_AE" w:bidi="ar_AE"/>
        </w:rPr>
      </w:r>
      <w:r>
        <w:rPr>
          <w:rtl/>
          <w:cs/>
          <w:lang w:val="ar_AE" w:bidi="ar_AE"/>
        </w:rPr>
        <w:t>"لقد كانت الرحلة والتكلفة تستحقان العناء بالتأكيد لكي آتي وأرى ملكًا حكيمًا إلى هذا الحد!"</w:t>
      </w:r>
    </w:p>
    <w:p>
      <w:pPr>
        <w:pStyle w:val="ListBullet"/>
        <w:bidi/>
        <w:spacing w:line="240" w:lineRule="auto"/>
        <w:ind w:left="720"/>
      </w:pPr>
      <w:r>
        <w:rPr>
          <w:rtl/>
          <w:cs/>
          <w:lang w:val="ar_AE" w:bidi="ar_AE"/>
        </w:rPr>
      </w:r>
      <w:r>
        <w:rPr>
          <w:rtl/>
          <w:cs/>
          <w:lang w:val="ar_AE" w:bidi="ar_AE"/>
        </w:rPr>
        <w:t xml:space="preserve">واصِلوا التمثيل. </w:t>
      </w:r>
    </w:p>
    <w:p>
      <w:pPr>
        <w:pStyle w:val="ListBullet"/>
        <w:bidi/>
        <w:spacing w:line="240" w:lineRule="auto"/>
        <w:ind w:left="720"/>
      </w:pPr>
      <w:r>
        <w:rPr>
          <w:rtl/>
          <w:cs/>
          <w:lang w:val="ar_AE" w:bidi="ar_AE"/>
        </w:rPr>
      </w:r>
      <w:r>
        <w:rPr>
          <w:rtl/>
          <w:cs/>
          <w:lang w:val="ar_AE" w:bidi="ar_AE"/>
        </w:rPr>
        <w:t>جمع سليمان قوة من ١٤٠٠ مركبة و١٢,٠٠٠ فارس. ووضع سليمان هذه المركبات والفرسان في مدن المركبات ومع الملك في أورشليم. وجعل الملك الفضة شائعة كالحجارة في أورشليم، والأرز شائعًا كأشجار الجميز في السهل عند سفوح يهوذا. وجاءت خيل سليمان من مصر ومن كيليكية، وكان تجار الملك يشترونها من كيليكية بالسعر المعتاد. وكانوا يشترون المركبة من مصر بنحو سبعة كيلوجرامات من الفضة، والفرس بنحو كيلوجرامين من الفضة. وكانوا أيضًا يصدّرونها إلى ملوك الحثيين والآراميين.</w:t>
      </w:r>
    </w:p>
    <w:p>
      <w:pPr>
        <w:bidi/>
      </w:pPr>
      <w:r>
        <w:rPr>
          <w:rtl/>
          <w:cs/>
          <w:lang w:val="ar_AE" w:bidi="ar_AE"/>
        </w:rPr>
      </w:r>
      <w:r>
        <w:rPr>
          <w:rtl/>
          <w:cs/>
          <w:lang w:val="ar_AE" w:bidi="ar_AE"/>
        </w:rPr>
        <w:t>أوقفوا التمثيل. اسألوا الشخص الذي يؤدي دور الملك سليمان: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"أنا سعيد لأن جيشنا أصبح كبيرًا إلى هذا الحد." أو</w:t>
      </w:r>
    </w:p>
    <w:p>
      <w:pPr>
        <w:pStyle w:val="ListBullet"/>
        <w:bidi/>
        <w:spacing w:line="240" w:lineRule="auto"/>
        <w:ind w:left="720"/>
      </w:pPr>
      <w:r>
        <w:rPr>
          <w:rtl/>
          <w:cs/>
          <w:lang w:val="ar_AE" w:bidi="ar_AE"/>
        </w:rPr>
      </w:r>
      <w:r>
        <w:rPr>
          <w:rtl/>
          <w:cs/>
          <w:lang w:val="ar_AE" w:bidi="ar_AE"/>
        </w:rPr>
        <w:t>"آمل أن تحافظ هذه المركبات والفرسان على أمان أمتنا لسنوات طويلة قادمة." أو</w:t>
      </w:r>
    </w:p>
    <w:p>
      <w:pPr>
        <w:pStyle w:val="ListBullet"/>
        <w:bidi/>
        <w:spacing w:line="240" w:lineRule="auto"/>
        <w:ind w:left="720"/>
      </w:pPr>
      <w:r>
        <w:rPr>
          <w:rtl/>
          <w:cs/>
          <w:lang w:val="ar_AE" w:bidi="ar_AE"/>
        </w:rPr>
      </w:r>
      <w:r>
        <w:rPr>
          <w:rtl/>
          <w:cs/>
          <w:lang w:val="ar_AE" w:bidi="ar_AE"/>
        </w:rPr>
        <w:t>"أريد أن تكون إسرائيل أقوى أمة على وجه الأرض."</w:t>
      </w:r>
    </w:p>
    <w:p>
      <w:pPr>
        <w:bidi/>
      </w:pPr>
      <w:r>
        <w:rPr>
          <w:rtl/>
          <w:cs/>
          <w:lang w:val="ar_AE" w:bidi="ar_AE"/>
        </w:rPr>
      </w:r>
      <w:r>
        <w:rPr>
          <w:rtl/>
          <w:cs/>
          <w:lang w:val="ar_AE" w:bidi="ar_AE"/>
        </w:rPr>
        <w:t>اسألوا الأشخاص الذين يؤدون أدوار فرسان سليمان وأصحاب المركبات: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"أخيرًا، أصبح لبلادنا جيش قوي مثل جيش مصر." أو</w:t>
      </w:r>
    </w:p>
    <w:p>
      <w:pPr>
        <w:pStyle w:val="ListBullet"/>
        <w:bidi/>
        <w:spacing w:line="240" w:lineRule="auto"/>
        <w:ind w:left="720"/>
      </w:pPr>
      <w:r>
        <w:rPr>
          <w:rtl/>
          <w:cs/>
          <w:lang w:val="ar_AE" w:bidi="ar_AE"/>
        </w:rPr>
      </w:r>
      <w:r>
        <w:rPr>
          <w:rtl/>
          <w:cs/>
          <w:lang w:val="ar_AE" w:bidi="ar_AE"/>
        </w:rPr>
        <w:t>"أشعر بالفخر لأنني أخدم في جيش قوي كهذا." أو</w:t>
      </w:r>
    </w:p>
    <w:p>
      <w:pPr>
        <w:pStyle w:val="ListBullet"/>
        <w:bidi/>
        <w:spacing w:line="240" w:lineRule="auto"/>
        <w:ind w:left="720"/>
      </w:pPr>
      <w:r>
        <w:rPr>
          <w:rtl/>
          <w:cs/>
          <w:lang w:val="ar_AE" w:bidi="ar_AE"/>
        </w:rPr>
      </w:r>
      <w:r>
        <w:rPr>
          <w:rtl/>
          <w:cs/>
          <w:lang w:val="ar_AE" w:bidi="ar_AE"/>
        </w:rPr>
        <w:t>"أنا ممتن للملك سليمان لأنه يوفر مثل هذه المركبات والخيل الجيدة لجيشنا."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ملوك ١٠: ١٤–٢٩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إذا كنتم قد ترجمتم بالفعل سفر أخبار الأيام الثاني، فقد ترجمتم بالفعل نسخة من هذه القصة. وقد يساعدكم أن تعودوا الآن وتستمعوا إلى تلك القصة. توقَّفوا هنا واستمعوا إلى الجزء الثاني من الأصحاح التاسع من سفر أخبار الأيام الثاني، بعد قصة زيارة ملكة سبا. أوقِفوا الاستماع إلى هذا التسجيل الصوتي هنا. </w:t>
      </w:r>
    </w:p>
    <w:p>
      <w:pPr>
        <w:bidi/>
      </w:pPr>
      <w:r>
        <w:rPr>
          <w:rtl/>
          <w:cs/>
          <w:lang w:val="ar_AE" w:bidi="ar_AE"/>
        </w:rPr>
      </w:r>
      <w:r>
        <w:rPr>
          <w:rtl/>
          <w:cs/>
          <w:lang w:val="ar_AE" w:bidi="ar_AE"/>
        </w:rPr>
        <w:t xml:space="preserve">كل عام، كان </w:t>
      </w:r>
      <w:r>
        <w:rPr>
          <w:b/>
          <w:rtl/>
          <w:cs/>
          <w:lang w:val="ar_AE" w:bidi="ar_AE"/>
        </w:rPr>
        <w:t>الملك</w:t>
      </w:r>
      <w:r>
        <w:rPr>
          <w:rtl/>
          <w:cs/>
          <w:lang w:val="ar_AE" w:bidi="ar_AE"/>
        </w:rPr>
        <w:t xml:space="preserve"> سليمان يتلقى نحو ٦٦٦ </w:t>
      </w:r>
      <w:r>
        <w:rPr>
          <w:b/>
          <w:rtl/>
          <w:cs/>
          <w:lang w:val="ar_AE" w:bidi="ar_AE"/>
        </w:rPr>
        <w:t>وزنة</w:t>
      </w:r>
      <w:r>
        <w:rPr>
          <w:rtl/>
          <w:cs/>
          <w:lang w:val="ar_AE" w:bidi="ar_AE"/>
        </w:rPr>
        <w:t>، أي ٢٣,٠٠٠ كيلوجرام من الذهب. وكان ذلك بالإضافة إلى الضرائب التي كان التجار يدفعونها، والأرباح التي كان يحصل عليها أصحاب التجارة، وما كان سليمان يتلقاه من جميع ملوك شبه الجزيرة العربية وولاة البلاد. احرصوا على ترجمة كلمة "ملك" بالطريقة نفسها التي استخدمتموها في القصص السابقة. راجعوا قاموس الكلمات الرئيسية لمزيد من المعلومات عن كلمة "ملك". إذا استخدمتم الكلمة التي تعني "وزنة" بدلًا من وحدة قياس حديثة، فترجموها بالطريقة نفسها التي استخدمتموها من قبل، وارجعوا إلى قاموس الكلمات الرئيسية إذا كنتم بحاجة إلى مزيد من المعلومات.</w:t>
      </w:r>
    </w:p>
    <w:p>
      <w:pPr>
        <w:bidi/>
      </w:pPr>
      <w:r>
        <w:rPr>
          <w:rtl/>
          <w:cs/>
          <w:lang w:val="ar_AE" w:bidi="ar_AE"/>
        </w:rPr>
      </w:r>
      <w:r>
        <w:rPr>
          <w:rtl/>
          <w:cs/>
          <w:lang w:val="ar_AE" w:bidi="ar_AE"/>
        </w:rPr>
        <w:t>توقفوا هنا وناقشوا السؤال التالي. إذا لم تكن في لغتكم تسمية للمكان الذي يُسمّى "</w:t>
      </w:r>
      <w:r>
        <w:rPr>
          <w:b/>
          <w:rtl/>
          <w:cs/>
          <w:lang w:val="ar_AE" w:bidi="ar_AE"/>
        </w:rPr>
        <w:t>شبه الجزيرة العربية</w:t>
      </w:r>
      <w:r>
        <w:rPr>
          <w:rtl/>
          <w:cs/>
          <w:lang w:val="ar_AE" w:bidi="ar_AE"/>
        </w:rPr>
        <w:t xml:space="preserve">"، فقرّروا كيف ستترجمون هذا الاسم إلى لغتكم. وقرّروا أيضًا كيف ستترجمون كلمة "ولاة" إلى لغتكم. الوالي هو مسؤول يدير جزءًا من البلاد نيابةً عن الملك. أوقِفوا الاستماع إلى هذا التسجيل الصوتي هنا. </w:t>
      </w:r>
    </w:p>
    <w:p>
      <w:pPr>
        <w:bidi/>
      </w:pPr>
      <w:r>
        <w:rPr>
          <w:rtl/>
          <w:cs/>
          <w:lang w:val="ar_AE" w:bidi="ar_AE"/>
        </w:rPr>
      </w:r>
      <w:r>
        <w:rPr>
          <w:rtl/>
          <w:cs/>
          <w:lang w:val="ar_AE" w:bidi="ar_AE"/>
        </w:rPr>
        <w:t>صنع الملك سليمان ٢٠٠ ترس كبير، وغطّى كل واحد منها بنحو ٦٠٠ شاقل، أي سبعة كيلوجرامات من الذهب المطروق. وصنع سليمان ٣٠٠ ترس صغير، وغطّى كل واحد منها بنحو ثلاث منّات، أي كيلوجرامين من الذهب المطروق. والشاقل هو وحدة لقياس الوزن، ويبلغ نحو ١١ جرامًا. ووضع الملك هذه الأتراس في بيت وعر لبنان.</w:t>
      </w:r>
    </w:p>
    <w:p>
      <w:pPr>
        <w:bidi/>
      </w:pPr>
      <w:r>
        <w:rPr>
          <w:rtl/>
          <w:cs/>
          <w:lang w:val="ar_AE" w:bidi="ar_AE"/>
        </w:rPr>
      </w:r>
      <w:r>
        <w:rPr>
          <w:rtl/>
          <w:cs/>
          <w:lang w:val="ar_AE" w:bidi="ar_AE"/>
        </w:rPr>
        <w:t>توقَّفوا هنا وانظروا معًا في مجموعة إلى صورة تُرس. وقرّروا كيف ستترجمون كلمة "</w:t>
      </w:r>
      <w:r>
        <w:rPr>
          <w:b/>
          <w:rtl/>
          <w:cs/>
          <w:lang w:val="ar_AE" w:bidi="ar_AE"/>
        </w:rPr>
        <w:t>ترس</w:t>
      </w:r>
      <w:r>
        <w:rPr>
          <w:rtl/>
          <w:cs/>
          <w:lang w:val="ar_AE" w:bidi="ar_AE"/>
        </w:rPr>
        <w:t xml:space="preserve">" إلى لغتكم. واحْرصوا على ترجمة "بيت وعر لبنان" بالطريقة نفسها التي استخدمتموها في القصص السابقة. أوقِفوا الاستماع إلى هذا التسجيل الصوتي هنا. </w:t>
      </w:r>
    </w:p>
    <w:p>
      <w:pPr>
        <w:bidi/>
      </w:pPr>
      <w:r>
        <w:rPr>
          <w:rtl/>
          <w:cs/>
          <w:lang w:val="ar_AE" w:bidi="ar_AE"/>
        </w:rPr>
      </w:r>
      <w:r>
        <w:rPr>
          <w:rtl/>
          <w:cs/>
          <w:lang w:val="ar_AE" w:bidi="ar_AE"/>
        </w:rPr>
        <w:t xml:space="preserve">توقَّفوا هنا وناقشوا معًا كيف تودون ترجمة </w:t>
      </w:r>
      <w:r>
        <w:rPr>
          <w:b/>
          <w:rtl/>
          <w:cs/>
          <w:lang w:val="ar_AE" w:bidi="ar_AE"/>
        </w:rPr>
        <w:t>الشاقل</w:t>
      </w:r>
      <w:r>
        <w:rPr>
          <w:rtl/>
          <w:cs/>
          <w:lang w:val="ar_AE" w:bidi="ar_AE"/>
        </w:rPr>
        <w:t xml:space="preserve"> </w:t>
      </w:r>
      <w:r>
        <w:rPr>
          <w:b/>
          <w:rtl/>
          <w:cs/>
          <w:lang w:val="ar_AE" w:bidi="ar_AE"/>
        </w:rPr>
        <w:t>والمنا</w:t>
      </w:r>
      <w:r>
        <w:rPr>
          <w:rtl/>
          <w:cs/>
          <w:lang w:val="ar_AE" w:bidi="ar_AE"/>
        </w:rPr>
        <w:t xml:space="preserve">. يمكنكم استخدام وحدة القياس الحديثة، وهي الكيلوجرام، إذا أردتم، بحيث يكون في كل ترس كبير سبعة كيلوجرامات من الذهب، وفي كل ترس صغير كيلوجرامان من الذهب. لمزيد من المعلومات عن "الشاقل"، ارجعوا إلى قاموس الكلمات الرئيسية.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ثم صنع الملك </w:t>
      </w:r>
      <w:r>
        <w:rPr>
          <w:b/>
          <w:rtl/>
          <w:cs/>
          <w:lang w:val="ar_AE" w:bidi="ar_AE"/>
        </w:rPr>
        <w:t>كرسيًا</w:t>
      </w:r>
      <w:r>
        <w:rPr>
          <w:rtl/>
          <w:cs/>
          <w:lang w:val="ar_AE" w:bidi="ar_AE"/>
        </w:rPr>
        <w:t xml:space="preserve"> عظيمًا، رُصِّع </w:t>
      </w:r>
      <w:r>
        <w:rPr>
          <w:b/>
          <w:rtl/>
          <w:cs/>
          <w:lang w:val="ar_AE" w:bidi="ar_AE"/>
        </w:rPr>
        <w:t>بالعاج</w:t>
      </w:r>
      <w:r>
        <w:rPr>
          <w:rtl/>
          <w:cs/>
          <w:lang w:val="ar_AE" w:bidi="ar_AE"/>
        </w:rPr>
        <w:t xml:space="preserve"> وغُطِّي بأفضل الذهب. احرصوا على ترجمة كلمة "كرسي" بالطريقة نفسها التي استخدمتموها في المقاطع السابقة.</w:t>
      </w:r>
    </w:p>
    <w:p>
      <w:pPr>
        <w:pStyle w:val="ListBullet"/>
        <w:bidi/>
        <w:spacing w:line="240" w:lineRule="auto"/>
        <w:ind w:left="720"/>
      </w:pPr>
      <w:r>
        <w:rPr>
          <w:rtl/>
          <w:cs/>
          <w:lang w:val="ar_AE" w:bidi="ar_AE"/>
        </w:rPr>
      </w:r>
      <w:r>
        <w:rPr>
          <w:rtl/>
          <w:cs/>
          <w:lang w:val="ar_AE" w:bidi="ar_AE"/>
        </w:rPr>
        <w:t xml:space="preserve">توقَّفوا هنا وانظروا مرة أخرى إلى صورة الفيل ذي الأنياب العاجية. قرّروا كيف ستترجمون كلمة "عاج" إلى لغتكم.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وكان للكرسي ست درجات يصعد عليها الشخص للوصول إليه، وكان أعلى ظهره مستديرًا. وكان على جانبي المقعد مسندان، وبجوار كل مسند أسد. وكان اثنا عشر أسدًا واقفًا على الدرجات، أسد عند كل طرف من أطراف كل درجة. ولم يُصنع شيء مثل هذا لأي </w:t>
      </w:r>
      <w:r>
        <w:rPr>
          <w:b/>
          <w:rtl/>
          <w:cs/>
          <w:lang w:val="ar_AE" w:bidi="ar_AE"/>
        </w:rPr>
        <w:t>مملكة</w:t>
      </w:r>
      <w:r>
        <w:rPr>
          <w:rtl/>
          <w:cs/>
          <w:lang w:val="ar_AE" w:bidi="ar_AE"/>
        </w:rPr>
        <w:t xml:space="preserve"> أخرى. احرصوا على استخدام الكلمة نفسها التي استخدمتموها في المقاطع السابقة لكلمة "مملكة". راجعوا قاموس الكلمات الرئيسية لمزيد من المعلومات عن كلمة "مملكة".</w:t>
      </w:r>
    </w:p>
    <w:p>
      <w:pPr>
        <w:pStyle w:val="ListBullet"/>
        <w:bidi/>
        <w:spacing w:line="240" w:lineRule="auto"/>
        <w:ind w:left="720"/>
      </w:pPr>
      <w:r>
        <w:rPr>
          <w:rtl/>
          <w:cs/>
          <w:lang w:val="ar_AE" w:bidi="ar_AE"/>
        </w:rPr>
      </w:r>
      <w:r>
        <w:rPr>
          <w:rtl/>
          <w:cs/>
          <w:lang w:val="ar_AE" w:bidi="ar_AE"/>
        </w:rPr>
        <w:t xml:space="preserve">توقَّفوا هنا وانظروا مرة أخرى إلى صورة </w:t>
      </w:r>
      <w:r>
        <w:rPr>
          <w:b/>
          <w:rtl/>
          <w:cs/>
          <w:lang w:val="ar_AE" w:bidi="ar_AE"/>
        </w:rPr>
        <w:t>الأسد</w:t>
      </w:r>
      <w:r>
        <w:rPr>
          <w:rtl/>
          <w:cs/>
          <w:lang w:val="ar_AE" w:bidi="ar_AE"/>
        </w:rPr>
        <w:t xml:space="preserve"> إذا لزم الأمر. إذا لم تكن في لغتكم كلمة للأسد، فقرّروا كيف ستصفون الأسد لمَن يستمعون إليكم. أوقِفوا الاستماع إلى هذا التسجيل الصوتي هنا. </w:t>
      </w:r>
    </w:p>
    <w:p>
      <w:pPr>
        <w:bidi/>
      </w:pPr>
      <w:r>
        <w:rPr>
          <w:rtl/>
          <w:cs/>
          <w:lang w:val="ar_AE" w:bidi="ar_AE"/>
        </w:rPr>
      </w:r>
      <w:r>
        <w:rPr>
          <w:rtl/>
          <w:cs/>
          <w:lang w:val="ar_AE" w:bidi="ar_AE"/>
        </w:rPr>
        <w:t>كانت جميع كؤوس الملك سليمان مصنوعة من الذهب، وكانت جميع الأواني في بيت وعر لبنان مصنوعة من الذهب الخالص. ولم يكن شيء مصنوعًا من الفضة، لأن الفضة كانت قليلة القيمة جدًا في أيام سليمان. فقد كان للملك أسطول من سفن التجارة في البحر مع سفن الملك حيرام. وكانت السفن تعود مرة كل ثلاث سنوات، حاملة الذهب والفضة والعاج والقِرَدة العليا والطواويس.</w:t>
      </w:r>
    </w:p>
    <w:p>
      <w:pPr>
        <w:bidi/>
      </w:pPr>
      <w:r>
        <w:rPr>
          <w:rtl/>
          <w:cs/>
          <w:lang w:val="ar_AE" w:bidi="ar_AE"/>
        </w:rPr>
      </w:r>
      <w:r>
        <w:rPr>
          <w:rtl/>
          <w:cs/>
          <w:lang w:val="ar_AE" w:bidi="ar_AE"/>
        </w:rPr>
        <w:t xml:space="preserve">توقَّفوا هنا وانظروا إلى صور القِرَدة العليا والطواويس والبابون والقِرَدة إذا لزم الأمر. قرّروا كيف ستترجمون كلمتَي "القِرَدة العليا" و"الطواويس" إلى لغتكم. ويمكنكم أيضًا استخدام كلمتَي "البابون" و"القِرَدة". أوقِفوا الاستماع إلى هذا التسجيل الصوتي هنا. </w:t>
      </w:r>
    </w:p>
    <w:p>
      <w:pPr>
        <w:bidi/>
      </w:pPr>
      <w:r>
        <w:rPr>
          <w:rtl/>
          <w:cs/>
          <w:lang w:val="ar_AE" w:bidi="ar_AE"/>
        </w:rPr>
      </w:r>
      <w:r>
        <w:rPr>
          <w:rtl/>
          <w:cs/>
          <w:lang w:val="ar_AE" w:bidi="ar_AE"/>
        </w:rPr>
        <w:t>وهكذا صار الملك سليمان أعظم من جميع ملوك الأرض في الغنى و</w:t>
      </w:r>
      <w:r>
        <w:rPr>
          <w:b/>
          <w:rtl/>
          <w:cs/>
          <w:lang w:val="ar_AE" w:bidi="ar_AE"/>
        </w:rPr>
        <w:t>الحكمة</w:t>
      </w:r>
      <w:r>
        <w:rPr>
          <w:rtl/>
          <w:cs/>
          <w:lang w:val="ar_AE" w:bidi="ar_AE"/>
        </w:rPr>
        <w:t xml:space="preserve">. وكان الناس من جميع أنحاء الأرض يأتون ليستشيروا سليمان ويسمعوا الحكمة التي وضعها </w:t>
      </w:r>
      <w:r>
        <w:rPr>
          <w:b/>
          <w:rtl/>
          <w:cs/>
          <w:lang w:val="ar_AE" w:bidi="ar_AE"/>
        </w:rPr>
        <w:t>الله</w:t>
      </w:r>
      <w:r>
        <w:rPr>
          <w:rtl/>
          <w:cs/>
          <w:lang w:val="ar_AE" w:bidi="ar_AE"/>
        </w:rPr>
        <w:t xml:space="preserve"> في </w:t>
      </w:r>
      <w:r>
        <w:rPr>
          <w:b/>
          <w:rtl/>
          <w:cs/>
          <w:lang w:val="ar_AE" w:bidi="ar_AE"/>
        </w:rPr>
        <w:t>قلبه</w:t>
      </w:r>
      <w:r>
        <w:rPr>
          <w:rtl/>
          <w:cs/>
          <w:lang w:val="ar_AE" w:bidi="ar_AE"/>
        </w:rPr>
        <w:t>. وكان كل مَن يزور سليمان، عامًا بعد عام، يحضر له هدايا من الفضة والذهب والملابس والأسلحة والتوابل والخيل والبغال. احرصوا على استخدام الكلمات نفسها التي استخدمتموها في المقاطع السابقة لكل من "الحكمة" و"القلب" و"الله". راجعوا قاموس الكلمات الرئيسية لمزيد من المعلومات عن الحكمة والقلب والله.</w:t>
      </w:r>
    </w:p>
    <w:p>
      <w:pPr>
        <w:bidi/>
      </w:pPr>
      <w:r>
        <w:rPr>
          <w:rtl/>
          <w:cs/>
          <w:lang w:val="ar_AE" w:bidi="ar_AE"/>
        </w:rPr>
      </w:r>
      <w:r>
        <w:rPr>
          <w:rtl/>
          <w:cs/>
          <w:lang w:val="ar_AE" w:bidi="ar_AE"/>
        </w:rPr>
        <w:t xml:space="preserve">توقَّفوا هنا وانظروا مرة أخرى إلى صورة بغلة إذا لزم الأمر. قرّروا الكلمة التي ستستخدمونها لكلمة "بغلة".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جمع سليمان قوة من ١٤٠٠ </w:t>
      </w:r>
      <w:r>
        <w:rPr>
          <w:b/>
          <w:rtl/>
          <w:cs/>
          <w:lang w:val="ar_AE" w:bidi="ar_AE"/>
        </w:rPr>
        <w:t>مركبة</w:t>
      </w:r>
      <w:r>
        <w:rPr>
          <w:rtl/>
          <w:cs/>
          <w:lang w:val="ar_AE" w:bidi="ar_AE"/>
        </w:rPr>
        <w:t xml:space="preserve"> و١٢,٠٠٠ فارس. ووضع المركبات والفرسان في مدن المركبات ومع الملك في أورشليم. وجعل الملك الفضة شائعة كالحجارة في أورشليم، وجعل الملك الأرز شائعًا كأشجار الجميز في السهل عند سفوح يهوذا. احرصوا على استخدام الكلمات نفسها التي استخدمتموها من قبل للإشارة إلى المركبات ومدن المركبات. وجاء خيل سليمان من مصر ومن كيليكية، وكان تجار الملك يشترونه من كيليكية بالسعر المعتاد.</w:t>
      </w:r>
    </w:p>
    <w:p>
      <w:pPr>
        <w:pStyle w:val="ListBullet"/>
        <w:bidi/>
        <w:spacing w:line="240" w:lineRule="auto"/>
        <w:ind w:left="720"/>
      </w:pPr>
      <w:r>
        <w:rPr>
          <w:rtl/>
          <w:cs/>
          <w:lang w:val="ar_AE" w:bidi="ar_AE"/>
        </w:rPr>
      </w:r>
      <w:r>
        <w:rPr>
          <w:rtl/>
          <w:cs/>
          <w:lang w:val="ar_AE" w:bidi="ar_AE"/>
        </w:rPr>
        <w:t>توقَّفوا هنا وانظروا مرة أخرى إلى خريطة لإسرائيل وكيليكية. لاحظوا موقع كيليكية. قرّروا كيف ستترجمون كلمة "</w:t>
      </w:r>
      <w:r>
        <w:rPr>
          <w:b/>
          <w:rtl/>
          <w:cs/>
          <w:lang w:val="ar_AE" w:bidi="ar_AE"/>
        </w:rPr>
        <w:t>كيليكية</w:t>
      </w:r>
      <w:r>
        <w:rPr>
          <w:rtl/>
          <w:cs/>
          <w:lang w:val="ar_AE" w:bidi="ar_AE"/>
        </w:rPr>
        <w:t xml:space="preserve">" إلى لغتكم.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اشترى الناس مركبة من مصر بنحو ٦٠٠ شاقل، أي سبعة كيلوجرامات من الفضة، وفرسًا بنحو ١٥٠ شاقلًا، أي كيلوجرامين من الفضة. وكان الناس أيضًا يصدّرونها إلى ملوك </w:t>
      </w:r>
      <w:r>
        <w:rPr>
          <w:b/>
          <w:rtl/>
          <w:cs/>
          <w:lang w:val="ar_AE" w:bidi="ar_AE"/>
        </w:rPr>
        <w:t>الحثيين</w:t>
      </w:r>
      <w:r>
        <w:rPr>
          <w:rtl/>
          <w:cs/>
          <w:lang w:val="ar_AE" w:bidi="ar_AE"/>
        </w:rPr>
        <w:t xml:space="preserve"> وال</w:t>
      </w:r>
      <w:r>
        <w:rPr>
          <w:b/>
          <w:rtl/>
          <w:cs/>
          <w:lang w:val="ar_AE" w:bidi="ar_AE"/>
        </w:rPr>
        <w:t>آراميين</w:t>
      </w:r>
      <w:r>
        <w:rPr>
          <w:rtl/>
          <w:cs/>
          <w:lang w:val="ar_AE" w:bidi="ar_AE"/>
        </w:rPr>
        <w:t>. احرصوا على ترجمة "الحثيين" و"الآراميين" بالطريقة نفسها التي استخدمتموها في المقاطع السابقة.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11:1–13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١١: ١–١٣ واحفظوه في قلوبكم.</w:t>
      </w:r>
    </w:p>
    <w:p>
      <w:pPr>
        <w:bidi/>
      </w:pPr>
      <w:r>
        <w:rPr>
          <w:rtl/>
          <w:cs/>
          <w:lang w:val="ar_AE" w:bidi="ar_AE"/>
        </w:rPr>
      </w:r>
      <w:r>
        <w:rPr>
          <w:rtl/>
          <w:cs/>
          <w:lang w:val="ar_AE" w:bidi="ar_AE"/>
        </w:rPr>
        <w:t>استمعوا إلى نسخة صوتية من سفر الملوك الأول ١١: ١–١٣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الملوك الأول ١١: ١–١٣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القصة السابقة، قدّم الراوي مزيدًا من التفاصيل عن ثروة الملك سليمان العظيمة، وحكمته، وقوته العسكرية. وفي هذه القصة، يتزوج الملك سليمان نساءً كثيرات من الأجنبيات، وعندما يتقدم سليمان في السن، يبدأ في عبادة الآلهة التي كانت زوجاته يعبدنها، فيثير بذلك غضب الرب. لذلك يقول الرب لسليمان إنه ابتداءً من ابن سليمان، لن يعود نسل سليمان يحكم على جميع أسباط إسرائيل الاثني عشر، بل على سبط واحد فقط.</w:t>
      </w:r>
    </w:p>
    <w:p>
      <w:pPr>
        <w:bidi/>
      </w:pPr>
      <w:r>
        <w:rPr>
          <w:rtl/>
          <w:cs/>
          <w:lang w:val="ar_AE" w:bidi="ar_AE"/>
        </w:rPr>
      </w:r>
      <w:r>
        <w:rPr>
          <w:rtl/>
          <w:cs/>
          <w:lang w:val="ar_AE" w:bidi="ar_AE"/>
        </w:rPr>
        <w:t>عندما قاد الرب الإسرائيليين إلى كنعان، أخبر الرب الإسرائيليين مرات كثيرة ألا يتزوجوا أيًا من الكنعانيين. وأخبر الرب الإسرائيليين بذلك لأنه كان يعلم أنه إذا تزوج إسرائيلي من كنعانية، فستضغط الكنعانية على الإسرائيلي لكي يعبد آلهة الكنعانيين الزائفة. وعندئذ قد يبدأ الإسرائيلي في عبادة تلك الآلهة الزائفة بدلًا من الرب. وحذّر موسى ويشوع أيضًا الإسرائيليين من الزواج بالكنعانيين، لأن الإسرائيليين حينئذ سيعبدون آلهة الكنعانيين بالتأكيد. وللأسف، هذا هو بالضبط ما حدث للملك سليمان. فقد تزوج سليمان نساءً كثيرات من الأجنبيات، وكانت أولئك النساء يرغبن في عبادة آلهتهن الخاصة. وبنى سليمان أماكن لزوجاته الأجنبيات لكي يعبدن آلهتهن، وفي النهاية بدأ سليمان هو أيضًا يعبد تلك الآلهة.</w:t>
      </w:r>
    </w:p>
    <w:p>
      <w:pPr>
        <w:bidi/>
      </w:pPr>
      <w:r>
        <w:rPr>
          <w:rtl/>
          <w:cs/>
          <w:lang w:val="ar_AE" w:bidi="ar_AE"/>
        </w:rPr>
      </w:r>
      <w:r>
        <w:rPr>
          <w:rtl/>
          <w:cs/>
          <w:lang w:val="ar_AE" w:bidi="ar_AE"/>
        </w:rPr>
        <w:t xml:space="preserve">توقَّفوا هنا واحكوا قصة عن شخص واجه ضغطًا ليفعل شيئًا خاطئًا، وفي النهاية فعله. ماذا قال الآخرون لذلك الشخص أو ماذا فعلوا لكي يضغطوا عليه؟ كم من الوقت قاوم ذلك الشخص الضغط قبل أن يقرر أن يفعل الشيء الخطأ؟ ماذا حدث بعد ذلك؟ أوقِفوا الاستماع إلى هذا التسجيل الصوتي هنا. </w:t>
      </w:r>
    </w:p>
    <w:p>
      <w:pPr>
        <w:bidi/>
      </w:pPr>
      <w:r>
        <w:rPr>
          <w:rtl/>
          <w:cs/>
          <w:lang w:val="ar_AE" w:bidi="ar_AE"/>
        </w:rPr>
      </w:r>
      <w:r>
        <w:rPr>
          <w:rtl/>
          <w:cs/>
          <w:lang w:val="ar_AE" w:bidi="ar_AE"/>
        </w:rPr>
        <w:t>في ذلك الوقت من التاريخ، كان الملك غالبًا ما تكون له زوجات كثيرات. وعندما كان للملك زوجات كثيرات، كان ذلك يُظهر أن الملك غني وقوي. وربما تزوج سليمان كثيرًا من هؤلاء النساء لكي يعقد اتفاقات مع قادة الحثيين والموآبيين والعمونيين والأدوميين والصيدونيين. وفي حين كان للموآبيين والعمونيين والأدوميين والصيدونيين بلادهم الخاصة، كان الحثيون متفرقين في المنطقة في مجموعات صغيرة.</w:t>
      </w:r>
    </w:p>
    <w:p>
      <w:pPr>
        <w:bidi/>
      </w:pPr>
      <w:r>
        <w:rPr>
          <w:rtl/>
          <w:cs/>
          <w:lang w:val="ar_AE" w:bidi="ar_AE"/>
        </w:rPr>
      </w:r>
      <w:r>
        <w:rPr>
          <w:rtl/>
          <w:cs/>
          <w:lang w:val="ar_AE" w:bidi="ar_AE"/>
        </w:rPr>
        <w:t xml:space="preserve">توقَّفوا هنا وانظروا إلى خريطة تُظهر موقع إسرائيل وموآب وعمون وأدوم وصيدون. أوقِفوا الاستماع إلى هذا التسجيل الصوتي هنا. </w:t>
      </w:r>
    </w:p>
    <w:p>
      <w:pPr>
        <w:bidi/>
      </w:pPr>
      <w:r>
        <w:rPr>
          <w:rtl/>
          <w:cs/>
          <w:lang w:val="ar_AE" w:bidi="ar_AE"/>
        </w:rPr>
      </w:r>
      <w:r>
        <w:rPr>
          <w:rtl/>
          <w:cs/>
          <w:lang w:val="ar_AE" w:bidi="ar_AE"/>
        </w:rPr>
        <w:t>عندما عقد سليمان اتفاقات الزواج هذه مع قادة الحثيين والموآبيين والعمونيين والأدوميين والصيدونيين، أظهر ذلك أن قادة تلك البلاد كانوا يخافون من قوة سليمان، ويريدون أن تكون لهم علاقات جيدة معه.</w:t>
      </w:r>
    </w:p>
    <w:p>
      <w:pPr>
        <w:bidi/>
      </w:pPr>
      <w:r>
        <w:rPr>
          <w:rtl/>
          <w:cs/>
          <w:lang w:val="ar_AE" w:bidi="ar_AE"/>
        </w:rPr>
      </w:r>
      <w:r>
        <w:rPr>
          <w:rtl/>
          <w:cs/>
          <w:lang w:val="ar_AE" w:bidi="ar_AE"/>
        </w:rPr>
        <w:t xml:space="preserve">توقَّفوا هنا وناقشوا هذا السؤال: في المنطقة التي تعيشون فيها، كيف يُظهر القادة أنهم أغنياء وأقوياء؟ أوقِفوا الاستماع إلى هذا التسجيل الصوتي هنا. </w:t>
      </w:r>
    </w:p>
    <w:p>
      <w:pPr>
        <w:bidi/>
      </w:pPr>
      <w:r>
        <w:rPr>
          <w:rtl/>
          <w:cs/>
          <w:lang w:val="ar_AE" w:bidi="ar_AE"/>
        </w:rPr>
      </w:r>
      <w:r>
        <w:rPr>
          <w:rtl/>
          <w:cs/>
          <w:lang w:val="ar_AE" w:bidi="ar_AE"/>
        </w:rPr>
        <w:t>كانت لسليمان ٧٠٠ زوجة و٣٠٠ سُرِّيَّة، أي زوجات كانت مكانتهن أقل. وهذا عدد كبير جدًا من الزوجات. ومن المؤكد أن سليمان خالف أمر الرب بألا تكون للملك زوجات كثيرات.</w:t>
      </w:r>
    </w:p>
    <w:p>
      <w:pPr>
        <w:bidi/>
      </w:pPr>
      <w:r>
        <w:rPr>
          <w:rtl/>
          <w:cs/>
          <w:lang w:val="ar_AE" w:bidi="ar_AE"/>
        </w:rPr>
      </w:r>
      <w:r>
        <w:rPr>
          <w:rtl/>
          <w:cs/>
          <w:lang w:val="ar_AE" w:bidi="ar_AE"/>
        </w:rPr>
        <w:t xml:space="preserve">توقَّفوا هنا وناقشوا هذا السؤال: في منطقتكم، كم زوجة من المناسب أن يتزوج القائد؟ أوقِفوا الاستماع إلى هذا التسجيل الصوتي هنا. </w:t>
      </w:r>
    </w:p>
    <w:p>
      <w:pPr>
        <w:bidi/>
      </w:pPr>
      <w:r>
        <w:rPr>
          <w:rtl/>
          <w:cs/>
          <w:lang w:val="ar_AE" w:bidi="ar_AE"/>
        </w:rPr>
      </w:r>
      <w:r>
        <w:rPr>
          <w:rtl/>
          <w:cs/>
          <w:lang w:val="ar_AE" w:bidi="ar_AE"/>
        </w:rPr>
        <w:t>وقد أمالت زوجات سليمان قلبه عن الرب، أي إن سليمان لم يعد يحب الرب بالقدر نفسه الذي كان يحبه به من قبل. ولأن سليمان لم يعد يحب الرب حبًا كاملًا، عبد آلهة أخرى. وكان الرب قد أخبر سليمان ألا يعبد هذه الآلهة الزائفة، لكن سليمان عصى الرب وعبد الآلهة الزائفة رغم ذلك.</w:t>
      </w:r>
    </w:p>
    <w:p>
      <w:pPr>
        <w:bidi/>
      </w:pPr>
      <w:r>
        <w:rPr>
          <w:rtl/>
          <w:cs/>
          <w:lang w:val="ar_AE" w:bidi="ar_AE"/>
        </w:rPr>
      </w:r>
      <w:r>
        <w:rPr>
          <w:rtl/>
          <w:cs/>
          <w:lang w:val="ar_AE" w:bidi="ar_AE"/>
        </w:rPr>
        <w:t xml:space="preserve">توقَّفوا هنا واحكوا قصة عن شخص عصى أمر شخص صاحب سلطة. لماذا عصى ذلك الشخص الأمر؟ ماذا حدث بعد ذلك؟ ماذا كانت العواقب؟ أوقِفوا الاستماع إلى هذا التسجيل الصوتي هنا. </w:t>
      </w:r>
    </w:p>
    <w:p>
      <w:pPr>
        <w:bidi/>
      </w:pPr>
      <w:r>
        <w:rPr>
          <w:rtl/>
          <w:cs/>
          <w:lang w:val="ar_AE" w:bidi="ar_AE"/>
        </w:rPr>
      </w:r>
      <w:r>
        <w:rPr>
          <w:rtl/>
          <w:cs/>
          <w:lang w:val="ar_AE" w:bidi="ar_AE"/>
        </w:rPr>
        <w:t>كان الرب غاضبًا جدًا، وواجه سليمان بهذا الأمر. وقال الرب إن سليمان قد خالف العهد الخاص الذي قطعه الرب مع الإسرائيليين، ولم يتبع شرائع الرب. وكان للرب كل الحق في أن يعاقب سليمان على ذلك. بل كان يمكن للرب حتى أن يختار ألا يسمح لسليمان بأن يبقى ملكًا على إسرائيل، لأن سليمان فشل كقائد روحي لإسرائيل. لكن الرب تذكّر أيضًا أنه وعد الملك داود بأن يكون أحد أفراد عائلة داود ملكًا على إسرائيل دائمًا. لذلك قال الرب إنه لن ينزع مملكة إسرائيل كلها من سليمان. بل سيسمح لعشرة من أسباط إسرائيل الاثني عشر أن يتبعوا قائدًا آخر، بينما يكون ابن سليمان ملكًا على سبط واحد فقط. وكان هذا عقابًا لأن سليمان عبد آلهة أخرى، لكن الرب حافظ على وعده لداود بأن سمح لشخص من عائلة داود بأن يبقى ملكًا.</w:t>
      </w:r>
    </w:p>
    <w:p>
      <w:pPr>
        <w:bidi/>
      </w:pPr>
      <w:r>
        <w:rPr>
          <w:rtl/>
          <w:cs/>
          <w:lang w:val="ar_AE" w:bidi="ar_AE"/>
        </w:rPr>
      </w:r>
      <w:r>
        <w:rPr>
          <w:rtl/>
          <w:cs/>
          <w:lang w:val="ar_AE" w:bidi="ar_AE"/>
        </w:rPr>
        <w:t xml:space="preserve">توقَّفوا هنا واحكوا قصة عن شخص أظهر لطفًا أو رحمة لشخص آخر بسبب علاقته بوالد ذلك الشخص. ماذا كان يمكن أن يحدث لو لم تكن لذلك الشخص علاقة بوالد ذلك الشخص؟ أوقِفوا الاستماع إلى هذا التسجيل الصوتي هنا. </w:t>
      </w:r>
    </w:p>
    <w:p>
      <w:pPr>
        <w:bidi/>
      </w:pPr>
      <w:r>
        <w:rPr>
          <w:rtl/>
          <w:cs/>
          <w:lang w:val="ar_AE" w:bidi="ar_AE"/>
        </w:rPr>
      </w:r>
      <w:r>
        <w:rPr>
          <w:rtl/>
          <w:cs/>
          <w:lang w:val="ar_AE" w:bidi="ar_AE"/>
        </w:rPr>
        <w:t>وقال الرب أيضًا إنه سيسمح لابن سليمان بأن يحكم على سبط واحد من إسرائيل "من أجل أورشليم". اختار الرب أورشليم لتكون المدينة الخاصة التي يسكن فيها حضور الرب إلى الأبد، والتي يعبده فيها شعب الرب. وأمر الرب الإسرائيليين أن يبنوا هيكل الرب في أورشليم، وأن يقدموا الذبائح في ذلك المكان وحده. وكانت على نسل داود الذين حكموا على إسرائيل مسؤولية خاصة تتمثل في حماية الهيكل، وتشجيع العبادة الأمينة للرب، وتقديم مثال روحي صالح لشعب إسرائيل.</w:t>
      </w:r>
    </w:p>
    <w:p>
      <w:pPr>
        <w:bidi/>
      </w:pPr>
      <w:r>
        <w:rPr>
          <w:rtl/>
          <w:cs/>
          <w:lang w:val="ar_AE" w:bidi="ar_AE"/>
        </w:rPr>
      </w:r>
      <w:r>
        <w:rPr>
          <w:rtl/>
          <w:cs/>
          <w:lang w:val="ar_AE" w:bidi="ar_AE"/>
        </w:rPr>
        <w:t>إن يهوه دائمًا ما يفي بوعوده! وعد الرب بأن يكون أحد أفراد عائلة داود ملكًا على إسرائيل دائمًا. ووعد الرب أيضًا بأن يبقى حضوره الخاص في أورشليم دائمًا. ولأن الرب قطع هذين الوعدين، كان على عائلة داود أن تستمر في الحكم من أورشليم، حيث كان الهيكل موجودًا.</w:t>
      </w:r>
    </w:p>
    <w:p>
      <w:pPr>
        <w:bidi/>
      </w:pPr>
      <w:r>
        <w:rPr>
          <w:rtl/>
          <w:cs/>
          <w:lang w:val="ar_AE" w:bidi="ar_AE"/>
        </w:rPr>
      </w:r>
      <w:r>
        <w:rPr>
          <w:rtl/>
          <w:cs/>
          <w:lang w:val="ar_AE" w:bidi="ar_AE"/>
        </w:rPr>
        <w:t>توقَّفوا هنا وناقشوا هذه الأسئلة: هل هناك مكان خاص بالنسبة إلى جماعتكم؟ إذا كان الأمر كذلك، فلماذا هو خاص بالنسبة إليكم؟ ماذا يقول الناس عن هذا المكان؟ كيف سيكون شعور أفراد جماعتكم إذا لم تتمكنوا من الذهاب إلى هذا المكان؟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الملوك الأول ١١: ١–١٣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ستقوم المجموعة بمحاولة تصوُّر هذا المقطع. </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تقود زوجات الملك سليمان الأجنبيات سليمان إلى عبادة آلهة أخرى إلى جانب الرب.</w:t>
      </w:r>
    </w:p>
    <w:p>
      <w:pPr>
        <w:bidi/>
      </w:pPr>
      <w:r>
        <w:rPr>
          <w:rtl/>
          <w:cs/>
          <w:lang w:val="ar_AE" w:bidi="ar_AE"/>
        </w:rPr>
      </w:r>
      <w:r>
        <w:rPr>
          <w:b/>
          <w:rtl/>
          <w:cs/>
          <w:lang w:val="ar_AE" w:bidi="ar_AE"/>
        </w:rPr>
        <w:t>في المشهد الثاني:</w:t>
      </w:r>
      <w:r>
        <w:rPr>
          <w:rtl/>
          <w:cs/>
          <w:lang w:val="ar_AE" w:bidi="ar_AE"/>
        </w:rPr>
        <w:t xml:space="preserve"> يخبر الرب سليمان أن عواقب عبادة سليمان للأصنام ستكون أن يفقد نسل سليمان السيطرة على جميع أسباط إسرائيل، باستثناء سبط واحد.</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ابنة فرعون</w:t>
      </w:r>
    </w:p>
    <w:p>
      <w:pPr>
        <w:pStyle w:val="ListBullet"/>
        <w:bidi/>
        <w:spacing w:line="240" w:lineRule="auto"/>
        <w:ind w:left="720"/>
      </w:pPr>
      <w:r>
        <w:rPr>
          <w:rtl/>
          <w:cs/>
          <w:lang w:val="ar_AE" w:bidi="ar_AE"/>
        </w:rPr>
      </w:r>
      <w:r>
        <w:rPr>
          <w:rtl/>
          <w:cs/>
          <w:lang w:val="ar_AE" w:bidi="ar_AE"/>
        </w:rPr>
        <w:t>زوجات سليمان الأجنبيات الأخريات</w:t>
      </w:r>
    </w:p>
    <w:p>
      <w:pPr>
        <w:pStyle w:val="ListBullet"/>
        <w:bidi/>
        <w:spacing w:line="240" w:lineRule="auto"/>
        <w:ind w:left="720"/>
      </w:pPr>
      <w:r>
        <w:rPr>
          <w:rtl/>
          <w:cs/>
          <w:lang w:val="ar_AE" w:bidi="ar_AE"/>
        </w:rPr>
      </w:r>
      <w:r>
        <w:rPr>
          <w:rtl/>
          <w:cs/>
          <w:lang w:val="ar_AE" w:bidi="ar_AE"/>
        </w:rPr>
        <w:t>سَّراريّ سليمان</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المشهد الأول، وصف الراوي كيف وقع سليمان في الخطية ضد الرب بعبادته آلهة أجنبية. وأحب سليمان نساءً أجنبيات كثيرات وتزوجهن. وفي قصة سابقة، سمعنا أن سليمان تزوج ابنة فرعون. وعندما فعل سليمان ذلك، عصى الرب. وكشف الراوي أن سليمان أحب عددًا كبيرًا من النساء من الأمم الوثنية المحيطة بإسرائيل. وكانت زوجات سليمان من النساء الحثيات، وكذلك من النساء الموآبيات والعمونيات والأدوميات والصيدونيات. وللأسف، عصى سليمان الرب مرارًا وتكرارًا.</w:t>
      </w:r>
    </w:p>
    <w:p>
      <w:pPr>
        <w:bidi/>
      </w:pPr>
      <w:r>
        <w:rPr>
          <w:rtl/>
          <w:cs/>
          <w:lang w:val="ar_AE" w:bidi="ar_AE"/>
        </w:rPr>
      </w:r>
      <w:r>
        <w:rPr>
          <w:rtl/>
          <w:cs/>
          <w:lang w:val="ar_AE" w:bidi="ar_AE"/>
        </w:rPr>
        <w:t>اقتبس الراوي شريعة الرب التي كتبها موسى في أحد أسفاره: "لا تدخُلونَ إليهِمْ وهُم لا يَدخُلونَ إلَيكُمْ." وأعطى الرب هذا الأمر مرتين، بصياغة مختلفة قليلًا في كل مرة، ليؤكد مدى أهميته.</w:t>
      </w:r>
    </w:p>
    <w:p>
      <w:pPr>
        <w:bidi/>
      </w:pPr>
      <w:r>
        <w:rPr>
          <w:rtl/>
          <w:cs/>
          <w:lang w:val="ar_AE" w:bidi="ar_AE"/>
        </w:rPr>
      </w:r>
      <w:r>
        <w:rPr>
          <w:rtl/>
          <w:cs/>
          <w:lang w:val="ar_AE" w:bidi="ar_AE"/>
        </w:rPr>
        <w:t xml:space="preserve">توقَّفوا هنا وناقشوا هذا السؤال: في لغتكم، كيف تؤكدون على شيء مهم جدًا؟ كيف يمكنكم ترجمة أمر الرب بحيث يعرف مَن يستمعون إليكم أنه مهم جدًا؟ أوقِفوا الاستماع إلى هذا التسجيل الصوتي هنا. </w:t>
      </w:r>
    </w:p>
    <w:p>
      <w:pPr>
        <w:bidi/>
      </w:pPr>
      <w:r>
        <w:rPr>
          <w:rtl/>
          <w:cs/>
          <w:lang w:val="ar_AE" w:bidi="ar_AE"/>
        </w:rPr>
      </w:r>
      <w:r>
        <w:rPr>
          <w:rtl/>
          <w:cs/>
          <w:lang w:val="ar_AE" w:bidi="ar_AE"/>
        </w:rPr>
        <w:t>أمر الرب الإسرائيليين ألا يتزوجوا أجانب، لأن الأجانب سيُميلون قلوب الإسرائيليين عن الرب. وكان الإسرائيليون يعتقدون أن القلب هو المكان الذي تأتي منه مشاعر الإنسان، مثل الحب والسعادة والغضب والحزن. إذا كان قلبك متجهًا نحو شخص ما، فهذا يعني أنك تحب ذلك الشخص. أما إذا كان قلبك قد مال عن شخص ما، فهذا يعني أنك لم تعد تحب ذلك الشخص. وحذّر الرب الإسرائيليين من أنهم إذا تزوجوا أجانب، فلن تعود قلوبهم تحب الرب. وفي اللغة الأصلية، تشير هذه العبارة إلى أن قلب سليمان كان كاملًا فيما يتعلق بمحبته للرب، لكنه لم يعد كاملًا.</w:t>
      </w:r>
    </w:p>
    <w:p>
      <w:pPr>
        <w:bidi/>
      </w:pPr>
      <w:r>
        <w:rPr>
          <w:rtl/>
          <w:cs/>
          <w:lang w:val="ar_AE" w:bidi="ar_AE"/>
        </w:rPr>
      </w:r>
      <w:r>
        <w:rPr>
          <w:rtl/>
          <w:cs/>
          <w:lang w:val="ar_AE" w:bidi="ar_AE"/>
        </w:rPr>
        <w:t xml:space="preserve">توقَّفوا هنا وناقشوا هذه الأسئلة: ما الكلمات أو العبارات التي لديكم في لغتكم لوصف حالة كان فيها شخص يحب شخصًا آخر، لكنه لم يعد يحبه؟ هل تجعلكم أيٌّ من هذه العبارات تفكرون في أن شيئًا كان كاملًا قد فُقد؟ أوقِفوا الاستماع إلى هذا التسجيل الصوتي هنا. </w:t>
      </w:r>
    </w:p>
    <w:p>
      <w:pPr>
        <w:bidi/>
      </w:pPr>
      <w:r>
        <w:rPr>
          <w:rtl/>
          <w:cs/>
          <w:lang w:val="ar_AE" w:bidi="ar_AE"/>
        </w:rPr>
      </w:r>
      <w:r>
        <w:rPr>
          <w:rtl/>
          <w:cs/>
          <w:lang w:val="ar_AE" w:bidi="ar_AE"/>
        </w:rPr>
        <w:t>وقال الرب: "لأنَّهُمْ يُميلونَ قُلوبَكُمْ وراءَ آلِهَتِهِمْ." فالرب يقول إن من المؤكد أن قلوب الإسرائيليين ستميل عن الرب. وكان الرب يريد أن يؤكد هذه الوصية بدرجة أكبر.</w:t>
      </w:r>
    </w:p>
    <w:p>
      <w:pPr>
        <w:bidi/>
      </w:pPr>
      <w:r>
        <w:rPr>
          <w:rtl/>
          <w:cs/>
          <w:lang w:val="ar_AE" w:bidi="ar_AE"/>
        </w:rPr>
      </w:r>
      <w:r>
        <w:rPr>
          <w:rtl/>
          <w:cs/>
          <w:lang w:val="ar_AE" w:bidi="ar_AE"/>
        </w:rPr>
        <w:t xml:space="preserve">توقَّفوا هنا وتحدثوا عن الكلمات في لغتكم التي تعني أن شيئًا سيحدث بالتأكيد. أيٌّ من هذه الكلمات يمكن أن يكون مناسبًا هنا؟ أوقِفوا الاستماع إلى هذا التسجيل الصوتي هنا. </w:t>
      </w:r>
    </w:p>
    <w:p>
      <w:pPr>
        <w:bidi/>
      </w:pPr>
      <w:r>
        <w:rPr>
          <w:rtl/>
          <w:cs/>
          <w:lang w:val="ar_AE" w:bidi="ar_AE"/>
        </w:rPr>
      </w:r>
      <w:r>
        <w:rPr>
          <w:rtl/>
          <w:cs/>
          <w:lang w:val="ar_AE" w:bidi="ar_AE"/>
        </w:rPr>
        <w:t>ثم التصق سليمان بزوجاته الأجنبيات بالمحبة. وهذا يعني أن سليمان أعطى زوجاته كل محبته وولائه، ورفض أن يتغير. وفي هذه الحالة، عندما أعطى سليمان زوجاته محبته وولاءه، أعطى آلهتهن أيضًا محبته وولاءه. وفي اللغة الأصلية، يقول الراوي إن سليمان أحب زوجاته إلى درجة أن الأمر كان مثل التصاق جلده بجسده. وكما لا يستطيع الإنسان أن ينزع جلده من دون أن يموت، لم يستطع سليمان أن يتخلى عن زوجاته الأجنبيات أو عن آلهتهن.</w:t>
      </w:r>
    </w:p>
    <w:p>
      <w:pPr>
        <w:bidi/>
      </w:pPr>
      <w:r>
        <w:rPr>
          <w:rtl/>
          <w:cs/>
          <w:lang w:val="ar_AE" w:bidi="ar_AE"/>
        </w:rPr>
      </w:r>
      <w:r>
        <w:rPr>
          <w:rtl/>
          <w:cs/>
          <w:lang w:val="ar_AE" w:bidi="ar_AE"/>
        </w:rPr>
        <w:t xml:space="preserve">توقَّفوا هنا وناقشوا هذه الأسئلة: ما الكلمات التي لديكم في لغتكم لوصف حالة يحب فيها شخص شخصًا آخر بشدة، حتى يصبح متعلقًا به كما يلتصق الجلد بالجسد؟ أيٌّ من هذه الكلمات يمكن أن يكون مناسبًا هنا؟ أوقِفوا الاستماع إلى هذا التسجيل الصوتي هنا. </w:t>
      </w:r>
    </w:p>
    <w:p>
      <w:pPr>
        <w:bidi/>
      </w:pPr>
      <w:r>
        <w:rPr>
          <w:rtl/>
          <w:cs/>
          <w:lang w:val="ar_AE" w:bidi="ar_AE"/>
        </w:rPr>
      </w:r>
      <w:r>
        <w:rPr>
          <w:rtl/>
          <w:cs/>
          <w:lang w:val="ar_AE" w:bidi="ar_AE"/>
        </w:rPr>
        <w:t>كانت لسليمان ٧٠٠ من النساء السيدات و٣٠٠ من السراري. وكلمة "السيدة" تعني أن المرأة كانت ذات مكانة اجتماعية عالية. وفي بلد يحكمه ملك، يمكن أن تعني هذه الكلمة أن المرأة كانت من الأسرة الملكية أو ذات مكانة عالية جدًا بسبب علاقتها بالملك. وربما كانت بعض نساء سليمان من أسر ذات أعلى مكانة في بلادهن، أو ربما أصبحن من ذوات المكانة العالية بمجرد زواجهن من سليمان.</w:t>
      </w:r>
    </w:p>
    <w:p>
      <w:pPr>
        <w:bidi/>
      </w:pPr>
      <w:r>
        <w:rPr>
          <w:rtl/>
          <w:cs/>
          <w:lang w:val="ar_AE" w:bidi="ar_AE"/>
        </w:rPr>
      </w:r>
      <w:r>
        <w:rPr>
          <w:rtl/>
          <w:cs/>
          <w:lang w:val="ar_AE" w:bidi="ar_AE"/>
        </w:rPr>
        <w:t xml:space="preserve">توقَّفوا هنا وناقشوا هذه الأسئلة: ما الكلمات الخاصة التي لديكم في لغتكم للحديث عن الأشخاص ذوي أعلى مكانة اجتماعية؟ أيٌّ من هذه الكلمات يحمل معنى مشابهًا لكلمة "سيدة"؟ أوقِفوا الاستماع إلى هذا التسجيل الصوتي هنا. </w:t>
      </w:r>
    </w:p>
    <w:p>
      <w:pPr>
        <w:bidi/>
      </w:pPr>
      <w:r>
        <w:rPr>
          <w:rtl/>
          <w:cs/>
          <w:lang w:val="ar_AE" w:bidi="ar_AE"/>
        </w:rPr>
      </w:r>
      <w:r>
        <w:rPr>
          <w:rtl/>
          <w:cs/>
          <w:lang w:val="ar_AE" w:bidi="ar_AE"/>
        </w:rPr>
        <w:t>كانت السَرِّيّة امرأةً أَمَةً كانت تجامع سيدها. وكانت السَرِّيّة أقل مكانة من الزوجة، لكنها كانت تتمتع مع ذلك بحقوق قانونية مهمة. وإذا ولدت السَرِّيّة أطفالًا، كان الناس يعتبرون هؤلاء الأطفال أبناء الرجل وزوجته.</w:t>
      </w:r>
    </w:p>
    <w:p>
      <w:pPr>
        <w:bidi/>
      </w:pPr>
      <w:r>
        <w:rPr>
          <w:rtl/>
          <w:cs/>
          <w:lang w:val="ar_AE" w:bidi="ar_AE"/>
        </w:rPr>
      </w:r>
      <w:r>
        <w:rPr>
          <w:rtl/>
          <w:cs/>
          <w:lang w:val="ar_AE" w:bidi="ar_AE"/>
        </w:rPr>
        <w:t xml:space="preserve">توقَّفوا هنا وناقشوا هذا السؤال: في ثقافتكم، هل يوجد دور أو مكانة تشبه السَرِّيّة؟ هل يمكن لرجل أن تكون له امرأة ليست زوجته، ولكن من المقبول اجتماعيًا أن ينجب منها أطفالًا؟ أوقِفوا الاستماع إلى هذا التسجيل الصوتي هنا. </w:t>
      </w:r>
    </w:p>
    <w:p>
      <w:pPr>
        <w:bidi/>
      </w:pPr>
      <w:r>
        <w:rPr>
          <w:rtl/>
          <w:cs/>
          <w:lang w:val="ar_AE" w:bidi="ar_AE"/>
        </w:rPr>
      </w:r>
      <w:r>
        <w:rPr>
          <w:rtl/>
          <w:cs/>
          <w:lang w:val="ar_AE" w:bidi="ar_AE"/>
        </w:rPr>
        <w:t>بعد أن تزوج سليمان هؤلاء النساء الأجنبيات، تحققت كلمات الرب. فقد أملن قلبه، وذهب وراء آلهتهن. وهذا يعني أن سليمان بدأ يعطي محبته وولاءه للآلهة التي كانت زوجاته يعبدنها، بدلًا من أن يعطي محبته وولاءه للرب وحده.</w:t>
      </w:r>
    </w:p>
    <w:p>
      <w:pPr>
        <w:bidi/>
      </w:pPr>
      <w:r>
        <w:rPr>
          <w:rtl/>
          <w:cs/>
          <w:lang w:val="ar_AE" w:bidi="ar_AE"/>
        </w:rPr>
      </w:r>
      <w:r>
        <w:rPr>
          <w:rtl/>
          <w:cs/>
          <w:lang w:val="ar_AE" w:bidi="ar_AE"/>
        </w:rPr>
        <w:t>في هذا الجزء من القصة، عندما يتحدث الراوي عن عشتورث وملكوم وكموش ومولك، يستخدم الراوي كلمة ذات معنى سلبي جدًا في اللغة الأصلية. وكانت هذه الكلمة تُستخدم لوصف شيء سيئ جدًا، بحيث يجعل الناس يشعرون بالانزعاج الشديد أو الاشمئزاز. وكان الشيء سيئًا إلى درجة أن الناس أرادوا الابتعاد عنه تمامًا. وفوق ذلك، إذا اقترب شخص من الشيء الذي كان رجسًا، فإنه كان يصبح هو أيضًا نجسًا ومقززًا. والأسوأ من ذلك، كان عليه أيضًا أن يواجه قضاء الرب. عندما قرأتم ثلاث ترجمات مختلفة لهذه القصة، فربما سمعتم هذه الكلمة مترجمة بطرق مختلفة. فقد تكون بعض الترجمات قالت شيئًا مثل: "مَلكومَ رِجسِ العَمّونيّينَ." وقد تكون ترجمات أخرى قالت شيئًا مثل: "ملكوم، إله بني عمون المقزز." وكل هذه طرق مختلفة لمحاولة إيصال فكرة أن الرب كان يرى هذه الآلهة الزائفة نجسة وفظيعة، وأنه كان ينبغي للإسرائيليين أن يتجنبوها تمامًا، لأنهم إذا اقتربوا من تلك الآلهة وعبدوها، فإنهم هم أيضًا سيصبحون نجسين.</w:t>
      </w:r>
    </w:p>
    <w:p>
      <w:pPr>
        <w:bidi/>
      </w:pPr>
      <w:r>
        <w:rPr>
          <w:rtl/>
          <w:cs/>
          <w:lang w:val="ar_AE" w:bidi="ar_AE"/>
        </w:rPr>
      </w:r>
      <w:r>
        <w:rPr>
          <w:rtl/>
          <w:cs/>
          <w:lang w:val="ar_AE" w:bidi="ar_AE"/>
        </w:rPr>
        <w:t xml:space="preserve">توقَّفوا هنا وناقشوا هذه الأسئلة: ما الكلمات التي لديكم في لغتكم لشيء نجس ينبغي أن تتجنبوه تمامًا؟ أيٌّ من هذه الكلمات يمكنكم استخدامه للآلهة التي كان يعبدها الناس الوثنيون المحيطون بإسرائيل؟ أوقِفوا الاستماع إلى هذا التسجيل الصوتي هنا. </w:t>
      </w:r>
    </w:p>
    <w:p>
      <w:pPr>
        <w:bidi/>
      </w:pPr>
      <w:r>
        <w:rPr>
          <w:rtl/>
          <w:cs/>
          <w:lang w:val="ar_AE" w:bidi="ar_AE"/>
        </w:rPr>
      </w:r>
      <w:r>
        <w:rPr>
          <w:rtl/>
          <w:cs/>
          <w:lang w:val="ar_AE" w:bidi="ar_AE"/>
        </w:rPr>
        <w:t>كانت عشتورث وملكوم وكموش ومولك أسماء الآلهة التي كانت زوجات سليمان يعبدنها. ونوصي بأن تترجموا هذه الأسماء بحيث تبدو مثل الأسماء الموجودة في الكتاب المقدس الذي تستخدمه كنيستكم المحلية. وقد تجدون أن بعض الترجمات تستخدم اسم "مولك" بدلًا من "ملكوم". وهذا لأن بعض علماء الكتاب المقدس يعتقدون أن مولك وملكوم كانا اسمين مختلفين للإله نفسه. ولكي توضح بعض الترجمات ذلك، فإنها تستخدم اسم "مولك" كلما ذكر الراوي هذا الإله. لكن علماء آخرين للكتاب المقدس يعتقدون أن مولك وملكوم كانا إلهين مختلفين. ونوصي بأن تستمعوا إلى ترجمة الكتاب المقدس التي تستخدمها كنيستكم المحلية، وأن تستخدموا الأسماء التي تستخدمها تلك الترجمة.</w:t>
      </w:r>
    </w:p>
    <w:p>
      <w:pPr>
        <w:bidi/>
      </w:pPr>
      <w:r>
        <w:rPr>
          <w:rtl/>
          <w:cs/>
          <w:lang w:val="ar_AE" w:bidi="ar_AE"/>
        </w:rPr>
      </w:r>
      <w:r>
        <w:rPr>
          <w:rtl/>
          <w:cs/>
          <w:lang w:val="ar_AE" w:bidi="ar_AE"/>
        </w:rPr>
        <w:t>بعد ذلك، يذكّرنا الراوي بأن عبادة الأصنام شر في عيني الرب. وهذا يعني أن الرب يرى أن عبادة الناس للأصنام شر. وكان سليمان لا يزال يتبع الرب جزئيًا، أي إنه كان يتبع بعض أوامر الرب. لكنه خالف أمر الرب ألا يعبد آلهة أخرى.</w:t>
      </w:r>
    </w:p>
    <w:p>
      <w:pPr>
        <w:bidi/>
      </w:pPr>
      <w:r>
        <w:rPr>
          <w:rtl/>
          <w:cs/>
          <w:lang w:val="ar_AE" w:bidi="ar_AE"/>
        </w:rPr>
      </w:r>
      <w:r>
        <w:rPr>
          <w:rtl/>
          <w:cs/>
          <w:lang w:val="ar_AE" w:bidi="ar_AE"/>
        </w:rPr>
        <w:t>وبنى سليمان أماكن لزوجاته الأجنبيات لكي يعبدن آلهتهن. وعلى الأغلب لم يبنِ سليمان هذه الأماكن بيديه، بل وفّر العمال والمال والمواد اللازمة لبنائها. وما كان ينبغي لسليمان أن يسمح لأي شخص ببناء أماكن للعبادة للآلهة الأجنبية. عندما استمعتم إلى ثلاث ترجمات مختلفة لهذا المقطع، فربما سمعتم أن هذه الأماكن سُمّيت "مرتفعات" أو "مذابح وثنية". وهذه طرق مختلفة لوصف مكان يعبد فيه الناس آلهة زائفة.</w:t>
      </w:r>
    </w:p>
    <w:p>
      <w:pPr>
        <w:bidi/>
      </w:pPr>
      <w:r>
        <w:rPr>
          <w:rtl/>
          <w:cs/>
          <w:lang w:val="ar_AE" w:bidi="ar_AE"/>
        </w:rPr>
      </w:r>
      <w:r>
        <w:rPr>
          <w:rtl/>
          <w:cs/>
          <w:lang w:val="ar_AE" w:bidi="ar_AE"/>
        </w:rPr>
        <w:t>ولعبادة هذه الآلهة الزائفة، كانت زوجات سليمان يوقدن البخور ويقدمن الذبائح.</w:t>
      </w:r>
    </w:p>
    <w:p>
      <w:pPr>
        <w:bidi/>
      </w:pPr>
      <w:r>
        <w:rPr>
          <w:rtl/>
          <w:cs/>
          <w:lang w:val="ar_AE" w:bidi="ar_AE"/>
        </w:rPr>
      </w:r>
      <w:r>
        <w:rPr>
          <w:rtl/>
          <w:cs/>
          <w:lang w:val="ar_AE" w:bidi="ar_AE"/>
        </w:rPr>
        <w:t>في المشهد الثاني، كان الرب غاضبًا جدًا من سليمان.</w:t>
      </w:r>
    </w:p>
    <w:p>
      <w:pPr>
        <w:bidi/>
      </w:pPr>
      <w:r>
        <w:rPr>
          <w:rtl/>
          <w:cs/>
          <w:lang w:val="ar_AE" w:bidi="ar_AE"/>
        </w:rPr>
      </w:r>
      <w:r>
        <w:rPr>
          <w:rtl/>
          <w:cs/>
          <w:lang w:val="ar_AE" w:bidi="ar_AE"/>
        </w:rPr>
        <w:t xml:space="preserve">توقَّفوا هنا وناقشوا هذه الأسئلة: ما الكلمات أو العبارات التي تستخدمونها في لغتكم لوصف حالة يكون فيها الشخص غاضبًا جدًا؟ كيف يمكنكم ترجمة أن الرب كان غاضبًا جدًا من سليمان؟ أوقِفوا الاستماع إلى هذا التسجيل الصوتي هنا. </w:t>
      </w:r>
    </w:p>
    <w:p>
      <w:pPr>
        <w:bidi/>
      </w:pPr>
      <w:r>
        <w:rPr>
          <w:rtl/>
          <w:cs/>
          <w:lang w:val="ar_AE" w:bidi="ar_AE"/>
        </w:rPr>
      </w:r>
      <w:r>
        <w:rPr>
          <w:rtl/>
          <w:cs/>
          <w:lang w:val="ar_AE" w:bidi="ar_AE"/>
        </w:rPr>
        <w:t>أرسل الرب رسالة إلى سليمان. ولا يخبرنا الراوي ما إذا كان الرب قد ظهر لسليمان مباشرة، أم إنه أرسل الرسالة إلى شخص آخر لكي ينقلها إلى سليمان. وأخبر الرب سليمان أنه سيعاقبه.</w:t>
      </w:r>
    </w:p>
    <w:p>
      <w:pPr>
        <w:bidi/>
      </w:pPr>
      <w:r>
        <w:rPr>
          <w:rtl/>
          <w:cs/>
          <w:lang w:val="ar_AE" w:bidi="ar_AE"/>
        </w:rPr>
      </w:r>
      <w:r>
        <w:rPr>
          <w:rtl/>
          <w:cs/>
          <w:lang w:val="ar_AE" w:bidi="ar_AE"/>
        </w:rPr>
        <w:t>عندما عبد سليمان آلهة أخرى، خالف عهد الرب وفرائضه. وقد أوضح الرب لسليمان أن هذا هو سبب معاقبته له. وقال الرب إنه سينزع المملكة من سليمان ويعطيها لشخص آخر. ويُظهر هذا القول أن الرب هو الذي يقرر أي رجل يصبح ملكًا على إسرائيل.</w:t>
      </w:r>
    </w:p>
    <w:p>
      <w:pPr>
        <w:bidi/>
      </w:pPr>
      <w:r>
        <w:rPr>
          <w:rtl/>
          <w:cs/>
          <w:lang w:val="ar_AE" w:bidi="ar_AE"/>
        </w:rPr>
      </w:r>
      <w:r>
        <w:rPr>
          <w:rtl/>
          <w:cs/>
          <w:lang w:val="ar_AE" w:bidi="ar_AE"/>
        </w:rPr>
        <w:t>ويصف الرب مملكة إسرائيل كما لو كانت شيئًا أعطاه لسليمان لكي يمسك به. والآن، لأن سليمان لم يفعل ما هو صواب، سينزع الرب المملكة من سليمان أو ينتزعها منه. وعندما يمزق الناس القماش، فإنهم يمزقونه إلى قطع. وهذه الكلمة مهمة، لأن شخصًا آخر في إسرائيل سيمزق لاحقًا قطعة قماش إلى اثنتي عشرة قطعة ليُظهر أن مملكة إسرائيل ستنقسم.</w:t>
      </w:r>
    </w:p>
    <w:p>
      <w:pPr>
        <w:bidi/>
      </w:pPr>
      <w:r>
        <w:rPr>
          <w:rtl/>
          <w:cs/>
          <w:lang w:val="ar_AE" w:bidi="ar_AE"/>
        </w:rPr>
      </w:r>
      <w:r>
        <w:rPr>
          <w:rtl/>
          <w:cs/>
          <w:lang w:val="ar_AE" w:bidi="ar_AE"/>
        </w:rPr>
        <w:t xml:space="preserve">توقَّفوا هنا وابحثوا عن قطعة قماش يسهل تمزيقها. وليقف شخصان أمام المجموعة ويمسكا قطعة القماش. سيمثل أحدهما سليمان، بينما يمثل الثاني الرب. واجعلوا الشخص الذي يمثل الرب يمزق قطعة القماش إلى قسمين. والآن ستكون لدى الشخص الذي يمثل سليمان قطعة، ولدى الشخص الذي يمثل الرب القطعة الثانية. ما الكلمات التي تستخدمونها لوصف هذا الفعل؟ إن الرب سيمزق المملكة من نسل سليمان كما مزقتم قطعة القماش هذه. كيف ستترجمون هذا الفعل إلى لغتكم؟ أوقِفوا الاستماع إلى هذا التسجيل الصوتي هنا. </w:t>
      </w:r>
    </w:p>
    <w:p>
      <w:pPr>
        <w:bidi/>
      </w:pPr>
      <w:r>
        <w:rPr>
          <w:rtl/>
          <w:cs/>
          <w:lang w:val="ar_AE" w:bidi="ar_AE"/>
        </w:rPr>
      </w:r>
      <w:r>
        <w:rPr>
          <w:rtl/>
          <w:cs/>
          <w:lang w:val="ar_AE" w:bidi="ar_AE"/>
        </w:rPr>
        <w:t>قد يشعر بعض الناس بالارتباك لأن الرب يقول أولًا: "فإنّي أُمَزِّقُ المَملكَةَ عنكَ تمزيقًا"، عندما كان الرب يتحدث إلى سليمان، لكنه يقول لاحقًا إنه لن يفعل ذلك ما دام سليمان حيًا. بل سيفعل ذلك عندما يصبح ابن سليمان ملكًا. ويقصد الرب أنه سينزع المملكة من عائلة سليمان. في ذلك الوقت، كان الناس يعتقدون أن أبناء الرجل كانوا جزءًا كبيرًا من سمعته وكرامته. لذلك، مع أن سليمان نفسه لن يفقد المملكة، فمن المرجح أن معرفة أن نسله سيحكم على مملكة أصغر وأفقر وأضعف جعلت سليمان حزينًا جدًا. وجعل ذلك عائلة سليمان تبدو أقل أهمية، وكان هذا سيُشعر سليمان أيضًا بأنه عقاب له.</w:t>
      </w:r>
    </w:p>
    <w:p>
      <w:pPr>
        <w:bidi/>
      </w:pPr>
      <w:r>
        <w:rPr>
          <w:rtl/>
          <w:cs/>
          <w:lang w:val="ar_AE" w:bidi="ar_AE"/>
        </w:rPr>
      </w:r>
      <w:r>
        <w:rPr>
          <w:rtl/>
          <w:cs/>
          <w:lang w:val="ar_AE" w:bidi="ar_AE"/>
        </w:rPr>
        <w:t>وقال الرب أيضًا إنه لن يقسم المملكة ما دام سليمان حيًا. وقال الرب إن ذلك سيكون من أجل داود، والد سليمان. وهذا يعني أن الرب اهتم بداود اهتمامًا كبيرًا، ولذلك أظهر لطفًا لسليمان أيضًا. وانتقلت الوعود الخاصة التي قطعها الرب لداود أيضًا إلى ابنه سليمان. وكان الرب سيعاقب سليمان على خطيته، لكن العقاب لن يكون بالسوء الذي كان يمكن أن يكون عليه.</w:t>
      </w:r>
    </w:p>
    <w:p>
      <w:pPr>
        <w:bidi/>
      </w:pPr>
      <w:r>
        <w:rPr>
          <w:rtl/>
          <w:cs/>
          <w:lang w:val="ar_AE" w:bidi="ar_AE"/>
        </w:rPr>
      </w:r>
      <w:r>
        <w:rPr>
          <w:rtl/>
          <w:cs/>
          <w:lang w:val="ar_AE" w:bidi="ar_AE"/>
        </w:rPr>
        <w:t>وقال الرب إنه سيعطي المملكة لأحد عبيد سليمان. وكان لسليمان عبيد كثيرون. وفي الواقع، كان كل شخص في إسرائيل يخدم الملك بطريقة ما! لكن الرب لم يخبر سليمان أي عبد سيحصل على المملكة. ومن المرجح أن الرب لم يكن يقصد عبدًا في المنزل كان يطهو طعام سليمان أو ينظف بيته. بل كان يقصد شخصًا مهمًا، مثل قائد حكومي أو ضابط عسكري.</w:t>
      </w:r>
    </w:p>
    <w:p>
      <w:pPr>
        <w:bidi/>
      </w:pPr>
      <w:r>
        <w:rPr>
          <w:rtl/>
          <w:cs/>
          <w:lang w:val="ar_AE" w:bidi="ar_AE"/>
        </w:rPr>
      </w:r>
      <w:r>
        <w:rPr>
          <w:rtl/>
          <w:cs/>
          <w:lang w:val="ar_AE" w:bidi="ar_AE"/>
        </w:rPr>
        <w:t xml:space="preserve">توقَّفوا هنا وناقشوا هذه الأسئلة: كيف ترجمتم كلمة "عبد" في المقاطع السابقة؟ هل يمكن أن تشير هذه الكلمة إلى مسؤول حكومي أو ضابط عسكري أو قائد آخر في المملكة؟ أوقِفوا الاستماع إلى هذا التسجيل الصوتي هنا. </w:t>
      </w:r>
    </w:p>
    <w:p>
      <w:pPr>
        <w:bidi/>
      </w:pPr>
      <w:r>
        <w:rPr>
          <w:rtl/>
          <w:cs/>
          <w:lang w:val="ar_AE" w:bidi="ar_AE"/>
        </w:rPr>
      </w:r>
      <w:r>
        <w:rPr>
          <w:rtl/>
          <w:cs/>
          <w:lang w:val="ar_AE" w:bidi="ar_AE"/>
        </w:rPr>
        <w:t>ثم أخبر الرب سليمان أنه سيسمح لسليمان بأن يكون ملكًا على سبط واحد من إسرائيل. وقال الرب أيضًا إن هذا سيكون من أجل داود، والد سليمان.</w:t>
      </w:r>
    </w:p>
    <w:p>
      <w:pPr>
        <w:bidi/>
      </w:pPr>
      <w:r>
        <w:rPr>
          <w:rtl/>
          <w:cs/>
          <w:lang w:val="ar_AE" w:bidi="ar_AE"/>
        </w:rPr>
      </w:r>
      <w:r>
        <w:rPr>
          <w:rtl/>
          <w:cs/>
          <w:lang w:val="ar_AE" w:bidi="ar_AE"/>
        </w:rPr>
        <w:t>وتعني عبارة "مِنْ أجلِ داوُدَ أبيكَ" أن ذلك كان بسبب الوعد الذي قطعه الرب لداود. وتعني عبارة "لأجلِ أورُشَليمَ" أن الرب اختار أورشليم لتكون المكان الذي يسكن فيه حضور الرب إلى الأبد. وكان مهمًا للرب أن يضمن بقاء أورشليم تحت سيطرة أحد أفراد نسل داود.</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الملوك الأول ١١: ١–١٣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ابنة فرعون</w:t>
      </w:r>
    </w:p>
    <w:p>
      <w:pPr>
        <w:pStyle w:val="ListBullet"/>
        <w:bidi/>
        <w:spacing w:line="240" w:lineRule="auto"/>
        <w:ind w:left="720"/>
      </w:pPr>
      <w:r>
        <w:rPr>
          <w:rtl/>
          <w:cs/>
          <w:lang w:val="ar_AE" w:bidi="ar_AE"/>
        </w:rPr>
      </w:r>
      <w:r>
        <w:rPr>
          <w:rtl/>
          <w:cs/>
          <w:lang w:val="ar_AE" w:bidi="ar_AE"/>
        </w:rPr>
        <w:t>زوجات سليمان الأجنبيات الأخريات</w:t>
      </w:r>
    </w:p>
    <w:p>
      <w:pPr>
        <w:pStyle w:val="ListBullet"/>
        <w:bidi/>
        <w:spacing w:line="240" w:lineRule="auto"/>
        <w:ind w:left="720"/>
      </w:pPr>
      <w:r>
        <w:rPr>
          <w:rtl/>
          <w:cs/>
          <w:lang w:val="ar_AE" w:bidi="ar_AE"/>
        </w:rPr>
      </w:r>
      <w:r>
        <w:rPr>
          <w:rtl/>
          <w:cs/>
          <w:lang w:val="ar_AE" w:bidi="ar_AE"/>
        </w:rPr>
        <w:t>سَّراريّ سليمان</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لكن الملك سليمان أحب نساءً غريبةً كثيرةً مع ابنة فرعون: موآبيات وعمونيات وأدوميات وصيدونيات وحثيات، من الأمم الذين قال عنهم الرب لبني إسرائيل: "لا تدخُلونَ إليهِمْ وهُم لا يَدخُلونَ إلَيكُمْ، لأنهم يُميلونَ قلوبَكم وراءَ آلهتِهم". فالتصق سليمان بهؤلاء بالمحبة. كانت لسليمان ٧٠٠ من النساء السيدات و٣٠٠ من السراري. وأمالت نساؤه قلبه عن الرب. وكان في زمان شيخوخة سليمان أن نساءه أملن قلبه وراء آلهة أخرى، ولم يكن قلبه كاملًا مع الرب إلهه كقلب داود أبيه.</w:t>
      </w:r>
    </w:p>
    <w:p>
      <w:pPr>
        <w:bidi/>
      </w:pPr>
      <w:r>
        <w:rPr>
          <w:rtl/>
          <w:cs/>
          <w:lang w:val="ar_AE" w:bidi="ar_AE"/>
        </w:rPr>
      </w:r>
      <w:r>
        <w:rPr>
          <w:rtl/>
          <w:cs/>
          <w:lang w:val="ar_AE" w:bidi="ar_AE"/>
        </w:rPr>
        <w:t>أوقفوا التمثيل. اسألوا الشخص الذي يؤدي دور الملك سليمان: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"زوجاتي يردن أن يعبدن آلهتهن. يجب أن أعطي زوجاتي ما يردنه لكي أحافظ على سعادتهن." أو</w:t>
      </w:r>
    </w:p>
    <w:p>
      <w:pPr>
        <w:pStyle w:val="ListBullet"/>
        <w:bidi/>
        <w:spacing w:line="240" w:lineRule="auto"/>
        <w:ind w:left="720"/>
      </w:pPr>
      <w:r>
        <w:rPr>
          <w:rtl/>
          <w:cs/>
          <w:lang w:val="ar_AE" w:bidi="ar_AE"/>
        </w:rPr>
      </w:r>
      <w:r>
        <w:rPr>
          <w:rtl/>
          <w:cs/>
          <w:lang w:val="ar_AE" w:bidi="ar_AE"/>
        </w:rPr>
        <w:t xml:space="preserve">"هؤلاء هن النساء اللواتي أحبهن. من المؤكد أنه لا بأس أن أجعلهن أكثر سعادة وأشعرهن بأنهن في بيتهن أكثر، وذلك بأن أوفّر لهن أماكن يعبدن فيها آلهتهن." أو </w:t>
      </w:r>
    </w:p>
    <w:p>
      <w:pPr>
        <w:pStyle w:val="ListBullet"/>
        <w:bidi/>
        <w:spacing w:line="240" w:lineRule="auto"/>
        <w:ind w:left="720"/>
      </w:pPr>
      <w:r>
        <w:rPr>
          <w:rtl/>
          <w:cs/>
          <w:lang w:val="ar_AE" w:bidi="ar_AE"/>
        </w:rPr>
      </w:r>
      <w:r>
        <w:rPr>
          <w:rtl/>
          <w:cs/>
          <w:lang w:val="ar_AE" w:bidi="ar_AE"/>
        </w:rPr>
        <w:t xml:space="preserve">"تزوجت هؤلاء النساء لأجعل إسرائيل آمنة. ربما هذا هو ما يجب على الملك أن يفعله." أو </w:t>
      </w:r>
    </w:p>
    <w:p>
      <w:pPr>
        <w:pStyle w:val="ListBullet"/>
        <w:bidi/>
        <w:spacing w:line="240" w:lineRule="auto"/>
        <w:ind w:left="720"/>
      </w:pPr>
      <w:r>
        <w:rPr>
          <w:rtl/>
          <w:cs/>
          <w:lang w:val="ar_AE" w:bidi="ar_AE"/>
        </w:rPr>
      </w:r>
      <w:r>
        <w:rPr>
          <w:rtl/>
          <w:cs/>
          <w:lang w:val="ar_AE" w:bidi="ar_AE"/>
        </w:rPr>
        <w:t>"أنا أستمتع نوعًا ما بهذه الطرق المختلفة للعبادة."</w:t>
      </w:r>
    </w:p>
    <w:p>
      <w:pPr>
        <w:bidi/>
      </w:pPr>
      <w:r>
        <w:rPr>
          <w:rtl/>
          <w:cs/>
          <w:lang w:val="ar_AE" w:bidi="ar_AE"/>
        </w:rPr>
      </w:r>
      <w:r>
        <w:rPr>
          <w:rtl/>
          <w:cs/>
          <w:lang w:val="ar_AE" w:bidi="ar_AE"/>
        </w:rPr>
        <w:t>اسألوا الأشخاص الذين يؤدون أدوار زوجات سليمان: "بمَ تشعرن أو فيمَ تفكّرن؟" قد يجيب الأشخاص بعبارات مثل:</w:t>
      </w:r>
    </w:p>
    <w:p>
      <w:pPr>
        <w:pStyle w:val="ListBullet"/>
        <w:bidi/>
        <w:spacing w:line="240" w:lineRule="auto"/>
        <w:ind w:left="720"/>
      </w:pPr>
      <w:r>
        <w:rPr>
          <w:rtl/>
          <w:cs/>
          <w:lang w:val="ar_AE" w:bidi="ar_AE"/>
        </w:rPr>
      </w:r>
      <w:r>
        <w:rPr>
          <w:rtl/>
          <w:cs/>
          <w:lang w:val="ar_AE" w:bidi="ar_AE"/>
        </w:rPr>
        <w:t xml:space="preserve">"أشعر بالارتياح. فلقد سمعت أن سليمان كان مكرسًا جدًا لإلهه، لكن ربما لم يعد سليمان مكرسًا له كما كنت أظن." أو </w:t>
      </w:r>
    </w:p>
    <w:p>
      <w:pPr>
        <w:pStyle w:val="ListBullet"/>
        <w:bidi/>
        <w:spacing w:line="240" w:lineRule="auto"/>
        <w:ind w:left="720"/>
      </w:pPr>
      <w:r>
        <w:rPr>
          <w:rtl/>
          <w:cs/>
          <w:lang w:val="ar_AE" w:bidi="ar_AE"/>
        </w:rPr>
      </w:r>
      <w:r>
        <w:rPr>
          <w:rtl/>
          <w:cs/>
          <w:lang w:val="ar_AE" w:bidi="ar_AE"/>
        </w:rPr>
        <w:t xml:space="preserve">"أشعر بالامتنان. فلقد عاملني سليمان جيدًا واعتنى بي جيدًا." أو </w:t>
      </w:r>
    </w:p>
    <w:p>
      <w:pPr>
        <w:pStyle w:val="ListBullet"/>
        <w:bidi/>
        <w:spacing w:line="240" w:lineRule="auto"/>
        <w:ind w:left="720"/>
      </w:pPr>
      <w:r>
        <w:rPr>
          <w:rtl/>
          <w:cs/>
          <w:lang w:val="ar_AE" w:bidi="ar_AE"/>
        </w:rPr>
      </w:r>
      <w:r>
        <w:rPr>
          <w:rtl/>
          <w:cs/>
          <w:lang w:val="ar_AE" w:bidi="ar_AE"/>
        </w:rPr>
        <w:t xml:space="preserve">"أشعر بالسعادة لأنني أستطيع أن أعبد آلهة أجدادي، ولست مضطرة إلى عبادة إله سليمان وحده." أو </w:t>
      </w:r>
    </w:p>
    <w:p>
      <w:pPr>
        <w:pStyle w:val="ListBullet"/>
        <w:bidi/>
        <w:spacing w:line="240" w:lineRule="auto"/>
        <w:ind w:left="720"/>
      </w:pPr>
      <w:r>
        <w:rPr>
          <w:rtl/>
          <w:cs/>
          <w:lang w:val="ar_AE" w:bidi="ar_AE"/>
        </w:rPr>
      </w:r>
      <w:r>
        <w:rPr>
          <w:rtl/>
          <w:cs/>
          <w:lang w:val="ar_AE" w:bidi="ar_AE"/>
        </w:rPr>
        <w:t>"يبدو أن سليمان أصبح أكثر تساهلًا في شيخوخته."</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ذهب سليمان وراء عشتورث إلهة الصيدونيين، وملكوم رجس العمونيين. وعمل سليمان الشر في عيني الرب، ولم يتبع الرب تمامًا كداود أبيه. حينئذٍ بنى سليمان مرتفعة لكموش رجس الموآبيين على الجبل الذي تجاه أورشليم، ولمولك رجس بني عمون. وهكذا فعل لجميع نسائه الغريبات اللواتي كن يوقدن ويذبحن لآلهتهن.</w:t>
      </w:r>
    </w:p>
    <w:p>
      <w:pPr>
        <w:bidi/>
      </w:pPr>
      <w:r>
        <w:rPr>
          <w:rtl/>
          <w:cs/>
          <w:lang w:val="ar_AE" w:bidi="ar_AE"/>
        </w:rPr>
      </w:r>
      <w:r>
        <w:rPr>
          <w:rtl/>
          <w:cs/>
          <w:lang w:val="ar_AE" w:bidi="ar_AE"/>
        </w:rPr>
        <w:t>أوقفوا التمثيل. اسألوا الشخص الذي يؤدي دور الملك سليمان: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"لقد بنيت مذبحًا لآلهة هذه الزوجة، لذلك أظن أنه من العدل فقط أن أبني مذابح لآلهة هؤلاء الزوجات الأخريات." أو</w:t>
      </w:r>
    </w:p>
    <w:p>
      <w:pPr>
        <w:pStyle w:val="ListBullet"/>
        <w:bidi/>
        <w:spacing w:line="240" w:lineRule="auto"/>
        <w:ind w:left="720"/>
      </w:pPr>
      <w:r>
        <w:rPr>
          <w:rtl/>
          <w:cs/>
          <w:lang w:val="ar_AE" w:bidi="ar_AE"/>
        </w:rPr>
      </w:r>
      <w:r>
        <w:rPr>
          <w:rtl/>
          <w:cs/>
          <w:lang w:val="ar_AE" w:bidi="ar_AE"/>
        </w:rPr>
        <w:t>"جلبت السلام والأمان من خلال هذه التحالفات بالزواج. أعتقد أنه من الحكمة أن أحافظ على سعادة زوجاتي." أو</w:t>
      </w:r>
    </w:p>
    <w:p>
      <w:pPr>
        <w:pStyle w:val="ListBullet"/>
        <w:bidi/>
        <w:spacing w:line="240" w:lineRule="auto"/>
        <w:ind w:left="720"/>
      </w:pPr>
      <w:r>
        <w:rPr>
          <w:rtl/>
          <w:cs/>
          <w:lang w:val="ar_AE" w:bidi="ar_AE"/>
        </w:rPr>
      </w:r>
      <w:r>
        <w:rPr>
          <w:rtl/>
          <w:cs/>
          <w:lang w:val="ar_AE" w:bidi="ar_AE"/>
        </w:rPr>
        <w:t xml:space="preserve">"أشعر بالقلق بشأن الإرث الذي سأتركه. لقد بنيت الهيكل للرب، لكن الآن توجد مذابح كثيرة جدًا لآلهة أخرى في إسرائيل." أو </w:t>
      </w:r>
    </w:p>
    <w:p>
      <w:pPr>
        <w:pStyle w:val="ListBullet"/>
        <w:bidi/>
        <w:spacing w:line="240" w:lineRule="auto"/>
        <w:ind w:left="720"/>
      </w:pPr>
      <w:r>
        <w:rPr>
          <w:rtl/>
          <w:cs/>
          <w:lang w:val="ar_AE" w:bidi="ar_AE"/>
        </w:rPr>
      </w:r>
      <w:r>
        <w:rPr>
          <w:rtl/>
          <w:cs/>
          <w:lang w:val="ar_AE" w:bidi="ar_AE"/>
        </w:rPr>
        <w:t>"أعرف أن الرب قال ألا نعبد آلهة أخرى، لكنني أحب هذه الزوجة كثيرًا، ولا أريد أن أخيب أملها."</w:t>
      </w:r>
    </w:p>
    <w:p>
      <w:pPr>
        <w:bidi/>
      </w:pPr>
      <w:r>
        <w:rPr>
          <w:rtl/>
          <w:cs/>
          <w:lang w:val="ar_AE" w:bidi="ar_AE"/>
        </w:rPr>
      </w:r>
      <w:r>
        <w:rPr>
          <w:rtl/>
          <w:cs/>
          <w:lang w:val="ar_AE" w:bidi="ar_AE"/>
        </w:rPr>
        <w:t>اسألوا الأشخاص الذين يؤدون أدوار زوجات سليمان: "بمَ تشعرن أو فيمَ تفكّرن؟" قد يجيب الأشخاص بعبارات مثل:</w:t>
      </w:r>
    </w:p>
    <w:p>
      <w:pPr>
        <w:pStyle w:val="ListBullet"/>
        <w:bidi/>
        <w:spacing w:line="240" w:lineRule="auto"/>
        <w:ind w:left="720"/>
      </w:pPr>
      <w:r>
        <w:rPr>
          <w:rtl/>
          <w:cs/>
          <w:lang w:val="ar_AE" w:bidi="ar_AE"/>
        </w:rPr>
      </w:r>
      <w:r>
        <w:rPr>
          <w:rtl/>
          <w:cs/>
          <w:lang w:val="ar_AE" w:bidi="ar_AE"/>
        </w:rPr>
        <w:t xml:space="preserve">"أشعر بالتكريم! فسليمان هو أحكم ملك في العالم، وقد بنى مذبحًا لآلهتي. يجب أن أذهب إلى هناك كثيرًا لأُظهر لسليمان مدى تقديري لذلك." أو </w:t>
      </w:r>
    </w:p>
    <w:p>
      <w:pPr>
        <w:pStyle w:val="ListBullet"/>
        <w:bidi/>
        <w:spacing w:line="240" w:lineRule="auto"/>
        <w:ind w:left="720"/>
      </w:pPr>
      <w:r>
        <w:rPr>
          <w:rtl/>
          <w:cs/>
          <w:lang w:val="ar_AE" w:bidi="ar_AE"/>
        </w:rPr>
      </w:r>
      <w:r>
        <w:rPr>
          <w:rtl/>
          <w:cs/>
          <w:lang w:val="ar_AE" w:bidi="ar_AE"/>
        </w:rPr>
        <w:t xml:space="preserve">"عندما أرى الملك سليمان يعبد آلهتي، يمتلئ قلبي بالفخر." أو </w:t>
      </w:r>
    </w:p>
    <w:p>
      <w:pPr>
        <w:pStyle w:val="ListBullet"/>
        <w:bidi/>
        <w:spacing w:line="240" w:lineRule="auto"/>
        <w:ind w:left="720"/>
      </w:pPr>
      <w:r>
        <w:rPr>
          <w:rtl/>
          <w:cs/>
          <w:lang w:val="ar_AE" w:bidi="ar_AE"/>
        </w:rPr>
      </w:r>
      <w:r>
        <w:rPr>
          <w:rtl/>
          <w:cs/>
          <w:lang w:val="ar_AE" w:bidi="ar_AE"/>
        </w:rPr>
        <w:t>"أسمع أن الرب قال لسليمان بأن يعبد الرب وحده. أتساءل إن كان هذا سيسبب مشكلة؟" أو</w:t>
      </w:r>
    </w:p>
    <w:p>
      <w:pPr>
        <w:pStyle w:val="ListBullet"/>
        <w:bidi/>
        <w:spacing w:line="240" w:lineRule="auto"/>
        <w:ind w:left="720"/>
      </w:pPr>
      <w:r>
        <w:rPr>
          <w:rtl/>
          <w:cs/>
          <w:lang w:val="ar_AE" w:bidi="ar_AE"/>
        </w:rPr>
      </w:r>
      <w:r>
        <w:rPr>
          <w:rtl/>
          <w:cs/>
          <w:lang w:val="ar_AE" w:bidi="ar_AE"/>
        </w:rPr>
        <w:t>"هؤلاء الإسرائيليون الجاهلون يسمون آلهتي رجاسات. آمل أن يتعلموا من المثال الذي يقدمه ملكهم."</w:t>
      </w:r>
    </w:p>
    <w:p>
      <w:pPr>
        <w:pStyle w:val="ListBullet"/>
        <w:bidi/>
        <w:spacing w:line="240" w:lineRule="auto"/>
        <w:ind w:left="720"/>
      </w:pPr>
      <w:r>
        <w:rPr>
          <w:rtl/>
          <w:cs/>
          <w:lang w:val="ar_AE" w:bidi="ar_AE"/>
        </w:rPr>
      </w:r>
      <w:r>
        <w:rPr>
          <w:rtl/>
          <w:cs/>
          <w:lang w:val="ar_AE" w:bidi="ar_AE"/>
        </w:rPr>
        <w:t xml:space="preserve">واصِلوا التمثيل. </w:t>
      </w:r>
    </w:p>
    <w:p>
      <w:pPr>
        <w:pStyle w:val="ListBullet"/>
        <w:bidi/>
        <w:spacing w:line="240" w:lineRule="auto"/>
        <w:ind w:left="720"/>
      </w:pPr>
      <w:r>
        <w:rPr>
          <w:rtl/>
          <w:cs/>
          <w:lang w:val="ar_AE" w:bidi="ar_AE"/>
        </w:rPr>
      </w:r>
      <w:r>
        <w:rPr>
          <w:rtl/>
          <w:cs/>
          <w:lang w:val="ar_AE" w:bidi="ar_AE"/>
        </w:rPr>
        <w:t>فغضب الرب على سليمان لأن قلبه مال عن الرب إله إسرائيل الذي تراءى له مرتين. وأوصاه في هذا الأمر أن لا يتبع آلهة أخرى، فلم يحفظ ما أوصى به الرب. فقال الرب لسليمان: "مِنْ أجلِ أنَّ ذلكَ عِندَكَ، ولَمْ تحفَظْ عَهدي وفَرائضيَ الّتي أوصَيتُكَ بها، فإنّي أُمَزِّقُ المَملكَةَ عنكَ تمزيقًا وأُعطيها لعَبدِكَ. إلّا إنّي لا أفعَلُ ذلكَ في أيّامِكَ، مِنْ أجلِ داوُدَ أبيكَ، بل مِنْ يَدِ ابنِكَ أُمَزِّقُها. علَى أنّي لا أُمَزِّقُ مِنكَ المَملكَةَ كُلَّها، بل أُعطي سِبطًا واحِدًا لابنِكَ، لأجلِ داوُدَ عَبدي، ولأجلِ أورُشَليمَ الّتي اختَرتُها".</w:t>
      </w:r>
    </w:p>
    <w:p>
      <w:pPr>
        <w:bidi/>
      </w:pPr>
      <w:r>
        <w:rPr>
          <w:rtl/>
          <w:cs/>
          <w:lang w:val="ar_AE" w:bidi="ar_AE"/>
        </w:rPr>
      </w:r>
      <w:r>
        <w:rPr>
          <w:rtl/>
          <w:cs/>
          <w:lang w:val="ar_AE" w:bidi="ar_AE"/>
        </w:rPr>
        <w:t>أوقفوا التمثيل. اسألوا الشخص الذي يؤدي دور الملك سليمان: "بمَ تشعر أو فيمَ تفكر؟" قد يجيب بعبارات مثل:</w:t>
      </w:r>
    </w:p>
    <w:p>
      <w:pPr>
        <w:pStyle w:val="ListBullet"/>
        <w:bidi/>
        <w:spacing w:line="240" w:lineRule="auto"/>
        <w:ind w:left="720"/>
      </w:pPr>
      <w:r>
        <w:rPr>
          <w:rtl/>
          <w:cs/>
          <w:lang w:val="ar_AE" w:bidi="ar_AE"/>
        </w:rPr>
      </w:r>
      <w:r>
        <w:rPr>
          <w:rtl/>
          <w:cs/>
          <w:lang w:val="ar_AE" w:bidi="ar_AE"/>
        </w:rPr>
        <w:t>"أشعر بحزن شديد. الرب محق. لقد عصيت الرب وعملت الشر." أو</w:t>
      </w:r>
    </w:p>
    <w:p>
      <w:pPr>
        <w:pStyle w:val="ListBullet"/>
        <w:bidi/>
        <w:spacing w:line="240" w:lineRule="auto"/>
        <w:ind w:left="720"/>
      </w:pPr>
      <w:r>
        <w:rPr>
          <w:rtl/>
          <w:cs/>
          <w:lang w:val="ar_AE" w:bidi="ar_AE"/>
        </w:rPr>
      </w:r>
      <w:r>
        <w:rPr>
          <w:rtl/>
          <w:cs/>
          <w:lang w:val="ar_AE" w:bidi="ar_AE"/>
        </w:rPr>
        <w:t xml:space="preserve">"أشعر بالندم لأنني تزوجت هؤلاء النساء واتبعت آلهتهن." أو </w:t>
      </w:r>
    </w:p>
    <w:p>
      <w:pPr>
        <w:pStyle w:val="ListBullet"/>
        <w:bidi/>
        <w:spacing w:line="240" w:lineRule="auto"/>
        <w:ind w:left="720"/>
      </w:pPr>
      <w:r>
        <w:rPr>
          <w:rtl/>
          <w:cs/>
          <w:lang w:val="ar_AE" w:bidi="ar_AE"/>
        </w:rPr>
      </w:r>
      <w:r>
        <w:rPr>
          <w:rtl/>
          <w:cs/>
          <w:lang w:val="ar_AE" w:bidi="ar_AE"/>
        </w:rPr>
        <w:t xml:space="preserve">"أشعر بالذنب الشديد. فسيفقد ابني معظم المملكة، وهذا كله خطئي." أو </w:t>
      </w:r>
    </w:p>
    <w:p>
      <w:pPr>
        <w:pStyle w:val="ListBullet"/>
        <w:bidi/>
        <w:spacing w:line="240" w:lineRule="auto"/>
        <w:ind w:left="720"/>
      </w:pPr>
      <w:r>
        <w:rPr>
          <w:rtl/>
          <w:cs/>
          <w:lang w:val="ar_AE" w:bidi="ar_AE"/>
        </w:rPr>
      </w:r>
      <w:r>
        <w:rPr>
          <w:rtl/>
          <w:cs/>
          <w:lang w:val="ar_AE" w:bidi="ar_AE"/>
        </w:rPr>
        <w:t>"كان ينبغي أن أسلك في طريق أفضل من ذلك. فلقد تراءى لي الرب مرتين، لكنني لم أصغِ إلى الرب، وعبدت آلهة أخرى."</w:t>
      </w:r>
    </w:p>
    <w:p>
      <w:pPr>
        <w:bidi/>
      </w:pPr>
      <w:r>
        <w:rPr>
          <w:rtl/>
          <w:cs/>
          <w:lang w:val="ar_AE" w:bidi="ar_AE"/>
        </w:rPr>
      </w:r>
      <w:r>
        <w:rPr>
          <w:rtl/>
          <w:cs/>
          <w:lang w:val="ar_AE" w:bidi="ar_AE"/>
        </w:rPr>
        <w:t>اسألوا الشخص الذي يؤدي دور الرب: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"أنا غاضب جدًا. لقد أعطيت سليمان أكثر من أي إسرائيلي آخر، ومع ذلك لم يستمع سليمان إليّ وعبد أصنامًا رجسة." أو</w:t>
      </w:r>
    </w:p>
    <w:p>
      <w:pPr>
        <w:pStyle w:val="ListBullet"/>
        <w:bidi/>
        <w:spacing w:line="240" w:lineRule="auto"/>
        <w:ind w:left="720"/>
      </w:pPr>
      <w:r>
        <w:rPr>
          <w:rtl/>
          <w:cs/>
          <w:lang w:val="ar_AE" w:bidi="ar_AE"/>
        </w:rPr>
      </w:r>
      <w:r>
        <w:rPr>
          <w:rtl/>
          <w:cs/>
          <w:lang w:val="ar_AE" w:bidi="ar_AE"/>
        </w:rPr>
        <w:t xml:space="preserve">"أشعر بخيبة أمل. لقد أعطيت سليمان حكمة عظيمة، ومع ذلك سمح سليمان لزوجاته أن يضللنه." أو </w:t>
      </w:r>
    </w:p>
    <w:p>
      <w:pPr>
        <w:pStyle w:val="ListBullet"/>
        <w:bidi/>
        <w:spacing w:line="240" w:lineRule="auto"/>
        <w:ind w:left="720"/>
      </w:pPr>
      <w:r>
        <w:rPr>
          <w:rtl/>
          <w:cs/>
          <w:lang w:val="ar_AE" w:bidi="ar_AE"/>
        </w:rPr>
      </w:r>
      <w:r>
        <w:rPr>
          <w:rtl/>
          <w:cs/>
          <w:lang w:val="ar_AE" w:bidi="ar_AE"/>
        </w:rPr>
        <w:t xml:space="preserve">"أرغب بشدة في أن يعرف شعبي، لكن سليمان جعل ذلك صعبًا جدًا بإنشائه كل هذه المذابح وعبادته آلهة زوجاته." أو </w:t>
      </w:r>
    </w:p>
    <w:p>
      <w:pPr>
        <w:pStyle w:val="ListBullet"/>
        <w:bidi/>
        <w:spacing w:line="240" w:lineRule="auto"/>
        <w:ind w:left="720"/>
      </w:pPr>
      <w:r>
        <w:rPr>
          <w:rtl/>
          <w:cs/>
          <w:lang w:val="ar_AE" w:bidi="ar_AE"/>
        </w:rPr>
      </w:r>
      <w:r>
        <w:rPr>
          <w:rtl/>
          <w:cs/>
          <w:lang w:val="ar_AE" w:bidi="ar_AE"/>
        </w:rPr>
        <w:t>"مع أن سليمان فشل، فسأكون أمينًا لعهدي ووعودي. هذه ليست النهاية."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الملوك الأول ١١: ١–١٣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لكن </w:t>
      </w:r>
      <w:r>
        <w:rPr>
          <w:b/>
          <w:rtl/>
          <w:cs/>
          <w:lang w:val="ar_AE" w:bidi="ar_AE"/>
        </w:rPr>
        <w:t>الملك</w:t>
      </w:r>
      <w:r>
        <w:rPr>
          <w:rtl/>
          <w:cs/>
          <w:lang w:val="ar_AE" w:bidi="ar_AE"/>
        </w:rPr>
        <w:t xml:space="preserve"> سليمان أحب نساءً غريبةً كثيرةً، بالإضافة إلى ابنة </w:t>
      </w:r>
      <w:r>
        <w:rPr>
          <w:b/>
          <w:rtl/>
          <w:cs/>
          <w:lang w:val="ar_AE" w:bidi="ar_AE"/>
        </w:rPr>
        <w:t>فرعون</w:t>
      </w:r>
      <w:r>
        <w:rPr>
          <w:rtl/>
          <w:cs/>
          <w:lang w:val="ar_AE" w:bidi="ar_AE"/>
        </w:rPr>
        <w:t xml:space="preserve">، أي نساءً من </w:t>
      </w:r>
      <w:r>
        <w:rPr>
          <w:b/>
          <w:rtl/>
          <w:cs/>
          <w:lang w:val="ar_AE" w:bidi="ar_AE"/>
        </w:rPr>
        <w:t>موآب</w:t>
      </w:r>
      <w:r>
        <w:rPr>
          <w:rtl/>
          <w:cs/>
          <w:lang w:val="ar_AE" w:bidi="ar_AE"/>
        </w:rPr>
        <w:t xml:space="preserve"> </w:t>
      </w:r>
      <w:r>
        <w:rPr>
          <w:b/>
          <w:rtl/>
          <w:cs/>
          <w:lang w:val="ar_AE" w:bidi="ar_AE"/>
        </w:rPr>
        <w:t>وعمون</w:t>
      </w:r>
      <w:r>
        <w:rPr>
          <w:rtl/>
          <w:cs/>
          <w:lang w:val="ar_AE" w:bidi="ar_AE"/>
        </w:rPr>
        <w:t xml:space="preserve"> و</w:t>
      </w:r>
      <w:r>
        <w:rPr>
          <w:b/>
          <w:rtl/>
          <w:cs/>
          <w:lang w:val="ar_AE" w:bidi="ar_AE"/>
        </w:rPr>
        <w:t>أدوم</w:t>
      </w:r>
      <w:r>
        <w:rPr>
          <w:rtl/>
          <w:cs/>
          <w:lang w:val="ar_AE" w:bidi="ar_AE"/>
        </w:rPr>
        <w:t xml:space="preserve"> </w:t>
      </w:r>
      <w:r>
        <w:rPr>
          <w:b/>
          <w:rtl/>
          <w:cs/>
          <w:lang w:val="ar_AE" w:bidi="ar_AE"/>
        </w:rPr>
        <w:t>وصيدون</w:t>
      </w:r>
      <w:r>
        <w:rPr>
          <w:rtl/>
          <w:cs/>
          <w:lang w:val="ar_AE" w:bidi="ar_AE"/>
        </w:rPr>
        <w:t xml:space="preserve">، ونساءً </w:t>
      </w:r>
      <w:r>
        <w:rPr>
          <w:b/>
          <w:rtl/>
          <w:cs/>
          <w:lang w:val="ar_AE" w:bidi="ar_AE"/>
        </w:rPr>
        <w:t>حثيات</w:t>
      </w:r>
      <w:r>
        <w:rPr>
          <w:rtl/>
          <w:cs/>
          <w:lang w:val="ar_AE" w:bidi="ar_AE"/>
        </w:rPr>
        <w:t>. لمزيد من المعلومات عن الملك وفرعون، ارجعوا إلى قاموس الكلمات الرئيسية. احرصوا على ترجمة الملك وفرعون وموآب وعمون وأدوم وصيدون والحثيين بالطريقة نفسها التي ترجمتم بها هذه الكلمات في المقاطع السابقة.</w:t>
      </w:r>
    </w:p>
    <w:p>
      <w:pPr>
        <w:bidi/>
      </w:pPr>
      <w:r>
        <w:rPr>
          <w:rtl/>
          <w:cs/>
          <w:lang w:val="ar_AE" w:bidi="ar_AE"/>
        </w:rPr>
      </w:r>
      <w:r>
        <w:rPr>
          <w:rtl/>
          <w:cs/>
          <w:lang w:val="ar_AE" w:bidi="ar_AE"/>
        </w:rPr>
        <w:t xml:space="preserve">أحب سليمان زوجاته، مع أنهن جئن من </w:t>
      </w:r>
      <w:r>
        <w:rPr>
          <w:b/>
          <w:rtl/>
          <w:cs/>
          <w:lang w:val="ar_AE" w:bidi="ar_AE"/>
        </w:rPr>
        <w:t>الأمم</w:t>
      </w:r>
      <w:r>
        <w:rPr>
          <w:rtl/>
          <w:cs/>
          <w:lang w:val="ar_AE" w:bidi="ar_AE"/>
        </w:rPr>
        <w:t xml:space="preserve"> التي قال </w:t>
      </w:r>
      <w:r>
        <w:rPr>
          <w:b/>
          <w:rtl/>
          <w:cs/>
          <w:lang w:val="ar_AE" w:bidi="ar_AE"/>
        </w:rPr>
        <w:t>الرب</w:t>
      </w:r>
      <w:r>
        <w:rPr>
          <w:rtl/>
          <w:cs/>
          <w:lang w:val="ar_AE" w:bidi="ar_AE"/>
        </w:rPr>
        <w:t xml:space="preserve"> عنها لبني </w:t>
      </w:r>
      <w:r>
        <w:rPr>
          <w:b/>
          <w:rtl/>
          <w:cs/>
          <w:lang w:val="ar_AE" w:bidi="ar_AE"/>
        </w:rPr>
        <w:t>إسرائيل</w:t>
      </w:r>
      <w:r>
        <w:rPr>
          <w:rtl/>
          <w:cs/>
          <w:lang w:val="ar_AE" w:bidi="ar_AE"/>
        </w:rPr>
        <w:t xml:space="preserve">: "لا تدخُلونَ إليهِمْ وهُم لا يَدخُلونَ إلَيكُمْ، لأنهم </w:t>
      </w:r>
      <w:r>
        <w:rPr>
          <w:b/>
          <w:rtl/>
          <w:cs/>
          <w:lang w:val="ar_AE" w:bidi="ar_AE"/>
        </w:rPr>
        <w:t>يُميلون</w:t>
      </w:r>
      <w:r>
        <w:rPr>
          <w:rtl/>
          <w:cs/>
          <w:lang w:val="ar_AE" w:bidi="ar_AE"/>
        </w:rPr>
        <w:t xml:space="preserve">َ قلوبَكم وراءَ </w:t>
      </w:r>
      <w:r>
        <w:rPr>
          <w:b/>
          <w:rtl/>
          <w:cs/>
          <w:lang w:val="ar_AE" w:bidi="ar_AE"/>
        </w:rPr>
        <w:t>آلهتِهم</w:t>
      </w:r>
      <w:r>
        <w:rPr>
          <w:rtl/>
          <w:cs/>
          <w:lang w:val="ar_AE" w:bidi="ar_AE"/>
        </w:rPr>
        <w:t>". لمزيد من المعلومات عن الأمم والرب وبني إسرائيل والعبادة والآلهة، ارجعوا إلى قاموس الكلمات الرئيسية. احرصوا على ترجمة هذه الكلمات بالطريقة نفسها التي ترجمتم بها هذه الكلمات في المقاطع السابقة.</w:t>
      </w:r>
    </w:p>
    <w:p>
      <w:pPr>
        <w:bidi/>
      </w:pPr>
      <w:r>
        <w:rPr>
          <w:rtl/>
          <w:cs/>
          <w:lang w:val="ar_AE" w:bidi="ar_AE"/>
        </w:rPr>
      </w:r>
      <w:r>
        <w:rPr>
          <w:rtl/>
          <w:cs/>
          <w:lang w:val="ar_AE" w:bidi="ar_AE"/>
        </w:rPr>
        <w:t>هؤلاء هن النساء اللواتي التصق بهن سليمان بالمحبة.</w:t>
      </w:r>
    </w:p>
    <w:p>
      <w:pPr>
        <w:bidi/>
      </w:pPr>
      <w:r>
        <w:rPr>
          <w:rtl/>
          <w:cs/>
          <w:lang w:val="ar_AE" w:bidi="ar_AE"/>
        </w:rPr>
      </w:r>
      <w:r>
        <w:rPr>
          <w:rtl/>
          <w:cs/>
          <w:lang w:val="ar_AE" w:bidi="ar_AE"/>
        </w:rPr>
        <w:t>توقَّفوا هنا وحدِّدوا كيف ستترجمون عبارة "</w:t>
      </w:r>
      <w:r>
        <w:rPr>
          <w:b/>
          <w:rtl/>
          <w:cs/>
          <w:lang w:val="ar_AE" w:bidi="ar_AE"/>
        </w:rPr>
        <w:t>فالتَصَقَ سُلَيمانُ بهؤُلاءِ بالمَحَبَّةِ</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كانت لسليمان ٧٠٠ من النساء السيدات و٣٠٠ من السراري. والمرأة السيدة هي زوجة تأتي من أسرة ذات المكانة الاجتماعية الأعلى في البلاد. والسَرِيّة هي زوجة قانونية للرجل، لكنها أقل مكانة من المرأة السيدة.</w:t>
      </w:r>
    </w:p>
    <w:p>
      <w:pPr>
        <w:bidi/>
      </w:pPr>
      <w:r>
        <w:rPr>
          <w:rtl/>
          <w:cs/>
          <w:lang w:val="ar_AE" w:bidi="ar_AE"/>
        </w:rPr>
      </w:r>
      <w:r>
        <w:rPr>
          <w:rtl/>
          <w:cs/>
          <w:lang w:val="ar_AE" w:bidi="ar_AE"/>
        </w:rPr>
        <w:t>توقَّفوا هنا وحدِّدوا كيف ستترجمون المصطلحين "</w:t>
      </w:r>
      <w:r>
        <w:rPr>
          <w:b/>
          <w:rtl/>
          <w:cs/>
          <w:lang w:val="ar_AE" w:bidi="ar_AE"/>
        </w:rPr>
        <w:t>المرأة السيدة</w:t>
      </w:r>
      <w:r>
        <w:rPr>
          <w:rtl/>
          <w:cs/>
          <w:lang w:val="ar_AE" w:bidi="ar_AE"/>
        </w:rPr>
        <w:t>" و"</w:t>
      </w:r>
      <w:r>
        <w:rPr>
          <w:b/>
          <w:rtl/>
          <w:cs/>
          <w:lang w:val="ar_AE" w:bidi="ar_AE"/>
        </w:rPr>
        <w:t>السَرِيّة</w:t>
      </w:r>
      <w:r>
        <w:rPr>
          <w:rtl/>
          <w:cs/>
          <w:lang w:val="ar_AE" w:bidi="ar_AE"/>
        </w:rPr>
        <w:t xml:space="preserve">". إذا كنتم قد ترجمتم هذه الكلمات بالفعل في سِفر آخر من الكتاب المُقدَّس، فاستخدموا الكلمات نفسها التي استخدمتموها هناك. أوقِفوا الاستماع إلى هذا التسجيل الصوتي هنا. </w:t>
      </w:r>
    </w:p>
    <w:p>
      <w:pPr>
        <w:bidi/>
      </w:pPr>
      <w:r>
        <w:rPr>
          <w:rtl/>
          <w:cs/>
          <w:lang w:val="ar_AE" w:bidi="ar_AE"/>
        </w:rPr>
      </w:r>
      <w:r>
        <w:rPr>
          <w:rtl/>
          <w:cs/>
          <w:lang w:val="ar_AE" w:bidi="ar_AE"/>
        </w:rPr>
        <w:t>فأمالت نساء سليمان قلبه عن الرب.</w:t>
      </w:r>
    </w:p>
    <w:p>
      <w:pPr>
        <w:bidi/>
      </w:pPr>
      <w:r>
        <w:rPr>
          <w:rtl/>
          <w:cs/>
          <w:lang w:val="ar_AE" w:bidi="ar_AE"/>
        </w:rPr>
      </w:r>
      <w:r>
        <w:rPr>
          <w:rtl/>
          <w:cs/>
          <w:lang w:val="ar_AE" w:bidi="ar_AE"/>
        </w:rPr>
        <w:t xml:space="preserve">توقَّفوا هنا وحدِّدوا كيف ستترجمون العبارة </w:t>
      </w:r>
      <w:r>
        <w:rPr>
          <w:b/>
          <w:rtl/>
          <w:cs/>
          <w:lang w:val="ar_AE" w:bidi="ar_AE"/>
        </w:rPr>
        <w:t>"أمَلنَ قَلبَهُ</w:t>
      </w:r>
      <w:r>
        <w:rPr>
          <w:rtl/>
          <w:cs/>
          <w:lang w:val="ar_AE" w:bidi="ar_AE"/>
        </w:rPr>
        <w:t xml:space="preserve"> وراءَ". إذا كنتم ستستخدمون الكلمة التي تعني "القلب" في ترجمتكم، فارجعوا إلى قاموس الكلمات الرئيسية لمزيد من المعلومات عن القلب. أوقِفوا الاستماع إلى هذا التسجيل الصوتي هنا. </w:t>
      </w:r>
    </w:p>
    <w:p>
      <w:pPr>
        <w:bidi/>
      </w:pPr>
      <w:r>
        <w:rPr>
          <w:rtl/>
          <w:cs/>
          <w:lang w:val="ar_AE" w:bidi="ar_AE"/>
        </w:rPr>
      </w:r>
      <w:r>
        <w:rPr>
          <w:rtl/>
          <w:cs/>
          <w:lang w:val="ar_AE" w:bidi="ar_AE"/>
        </w:rPr>
        <w:t>وكان في زمان شيخوخة سليمان أن نساءه أملن قلبه وراء آلهة أخرى، ولم يكن قلب سليمان كاملًا مع الرب</w:t>
      </w:r>
      <w:r>
        <w:rPr>
          <w:b/>
          <w:rtl/>
          <w:cs/>
          <w:lang w:val="ar_AE" w:bidi="ar_AE"/>
        </w:rPr>
        <w:t xml:space="preserve"> إلهه،</w:t>
      </w:r>
      <w:r>
        <w:rPr>
          <w:rtl/>
          <w:cs/>
          <w:lang w:val="ar_AE" w:bidi="ar_AE"/>
        </w:rPr>
        <w:t xml:space="preserve"> كقلب داود أبيه. استخدموا الكلمة نفسها التي استخدمتموها في المقاطع السابقة للإشارة إلى الله، وارجعوا إلى قاموس الكلمات الرئيسية لمزيد من المعلومات عن الله.</w:t>
      </w:r>
    </w:p>
    <w:p>
      <w:pPr>
        <w:bidi/>
      </w:pPr>
      <w:r>
        <w:rPr>
          <w:rtl/>
          <w:cs/>
          <w:lang w:val="ar_AE" w:bidi="ar_AE"/>
        </w:rPr>
      </w:r>
      <w:r>
        <w:rPr>
          <w:rtl/>
          <w:cs/>
          <w:lang w:val="ar_AE" w:bidi="ar_AE"/>
        </w:rPr>
        <w:t xml:space="preserve">ذهب سليمان وراء </w:t>
      </w:r>
      <w:r>
        <w:rPr>
          <w:b/>
          <w:rtl/>
          <w:cs/>
          <w:lang w:val="ar_AE" w:bidi="ar_AE"/>
        </w:rPr>
        <w:t>عشتورث</w:t>
      </w:r>
      <w:r>
        <w:rPr>
          <w:rtl/>
          <w:cs/>
          <w:lang w:val="ar_AE" w:bidi="ar_AE"/>
        </w:rPr>
        <w:t xml:space="preserve"> إلهة الصيدونيين و</w:t>
      </w:r>
      <w:r>
        <w:rPr>
          <w:b/>
          <w:rtl/>
          <w:cs/>
          <w:lang w:val="ar_AE" w:bidi="ar_AE"/>
        </w:rPr>
        <w:t>ملكوم</w:t>
      </w:r>
      <w:r>
        <w:rPr>
          <w:rtl/>
          <w:cs/>
          <w:lang w:val="ar_AE" w:bidi="ar_AE"/>
        </w:rPr>
        <w:t xml:space="preserve"> رجس العمونيين. نوصي بأن تترجموا اسمي عشتورث وملكوم بحيث يبدوان مثل الأسماء الموجودة في الكتاب المقدس الذي تستخدمه كنيستكم المحلية. سمّى الراوي كلًّا من عشتورث وملكوم رجسًا. والرجس هو شيء قذر ومقزز إلى درجة تجعل الناس يريدون الابتعاد عنه مسافة بعيدة جدًا. وإذا اقترب شخص من شيء هو رجس، فقد يصبح ذلك الشخص أيضًا قذرًا ومقززًا. وعندئذٍ يضطر ذلك الشخص إلى مواجهة قضاء الرب.</w:t>
      </w:r>
    </w:p>
    <w:p>
      <w:pPr>
        <w:bidi/>
      </w:pPr>
      <w:r>
        <w:rPr>
          <w:rtl/>
          <w:cs/>
          <w:lang w:val="ar_AE" w:bidi="ar_AE"/>
        </w:rPr>
      </w:r>
      <w:r>
        <w:rPr>
          <w:rtl/>
          <w:cs/>
          <w:lang w:val="ar_AE" w:bidi="ar_AE"/>
        </w:rPr>
        <w:t>توقَّفوا هنا وحدِّدوا كيف ستترجمون كلمة "</w:t>
      </w:r>
      <w:r>
        <w:rPr>
          <w:b/>
          <w:rtl/>
          <w:cs/>
          <w:lang w:val="ar_AE" w:bidi="ar_AE"/>
        </w:rPr>
        <w:t>رجس</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وعمل سليمان</w:t>
      </w:r>
      <w:r>
        <w:rPr>
          <w:b/>
          <w:rtl/>
          <w:cs/>
          <w:lang w:val="ar_AE" w:bidi="ar_AE"/>
        </w:rPr>
        <w:t xml:space="preserve"> الشر،</w:t>
      </w:r>
      <w:r>
        <w:rPr>
          <w:rtl/>
          <w:cs/>
          <w:lang w:val="ar_AE" w:bidi="ar_AE"/>
        </w:rPr>
        <w:t xml:space="preserve"> ولم يتبع الرب تمامًا كداود أبيه. وعلى الجبل الذي تجاه أورشليم، بنى سليمان </w:t>
      </w:r>
      <w:r>
        <w:rPr>
          <w:b/>
          <w:rtl/>
          <w:cs/>
          <w:lang w:val="ar_AE" w:bidi="ar_AE"/>
        </w:rPr>
        <w:t>مرتفعة</w:t>
      </w:r>
      <w:r>
        <w:rPr>
          <w:rtl/>
          <w:cs/>
          <w:lang w:val="ar_AE" w:bidi="ar_AE"/>
        </w:rPr>
        <w:t xml:space="preserve"> لزوجاته ليعبدن كموش رجس الموآبيين. تذكروا أن المرتفعة هي مكان خاص يستطيع الناس فيه أن يعبدوا إلهًا قريبًا من المكان الذي يعيشون فيه. وكان الناس غالبًا ما يبنون المرتفعات على التلال أو الأماكن المرتفعة، ولكن ليس دائمًا. احرصوا على ترجمة الشر والمرتفعات بالطريقة نفسها التي ترجمتم بها هذين المصطلحين في المقاطع السابقة. راجعوا قاموس الكلمات الرئيسية لمزيد من المعلومات عن الشر. نوصي بأن تترجموا اسمي كموش ومولك بحيث يبدوان مثل الأسماء الموجودة في الكتاب المقدس الذي تستخدمه كنيستكم المحلية.</w:t>
      </w:r>
    </w:p>
    <w:p>
      <w:pPr>
        <w:bidi/>
      </w:pPr>
      <w:r>
        <w:rPr>
          <w:rtl/>
          <w:cs/>
          <w:lang w:val="ar_AE" w:bidi="ar_AE"/>
        </w:rPr>
      </w:r>
      <w:r>
        <w:rPr>
          <w:rtl/>
          <w:cs/>
          <w:lang w:val="ar_AE" w:bidi="ar_AE"/>
        </w:rPr>
        <w:t xml:space="preserve">وهكذا فعل لجميع نسائه الغريبات اللواتي كن </w:t>
      </w:r>
      <w:r>
        <w:rPr>
          <w:b/>
          <w:rtl/>
          <w:cs/>
          <w:lang w:val="ar_AE" w:bidi="ar_AE"/>
        </w:rPr>
        <w:t>يوقدن</w:t>
      </w:r>
      <w:r>
        <w:rPr>
          <w:rtl/>
          <w:cs/>
          <w:lang w:val="ar_AE" w:bidi="ar_AE"/>
        </w:rPr>
        <w:t xml:space="preserve"> </w:t>
      </w:r>
      <w:r>
        <w:rPr>
          <w:b/>
          <w:rtl/>
          <w:cs/>
          <w:lang w:val="ar_AE" w:bidi="ar_AE"/>
        </w:rPr>
        <w:t>ويذبحن</w:t>
      </w:r>
      <w:r>
        <w:rPr>
          <w:rtl/>
          <w:cs/>
          <w:lang w:val="ar_AE" w:bidi="ar_AE"/>
        </w:rPr>
        <w:t xml:space="preserve"> لآلهتهن. احرصوا على ترجمة كلمتي: "يوقدن" و "ويذبحن" بالطريقة نفسها التي ترجمتم بهما هاتين الكلمتين في المقاطع السابقة. راجعوا قاموس الكلمات الرئيسية لمزيد من المعلومات عن الذبيحة.</w:t>
      </w:r>
    </w:p>
    <w:p>
      <w:pPr>
        <w:pStyle w:val="ListBullet"/>
        <w:bidi/>
        <w:spacing w:line="240" w:lineRule="auto"/>
        <w:ind w:left="720"/>
      </w:pPr>
      <w:r>
        <w:rPr>
          <w:rtl/>
          <w:cs/>
          <w:lang w:val="ar_AE" w:bidi="ar_AE"/>
        </w:rPr>
      </w:r>
      <w:r>
        <w:rPr>
          <w:rtl/>
          <w:cs/>
          <w:lang w:val="ar_AE" w:bidi="ar_AE"/>
        </w:rPr>
        <w:t xml:space="preserve">فقال الرب لسليمان: "مِنْ أجلِ أنَّ ذلكَ عِندَكَ، ولَمْ تحفَظْ </w:t>
      </w:r>
      <w:r>
        <w:rPr>
          <w:b/>
          <w:rtl/>
          <w:cs/>
          <w:lang w:val="ar_AE" w:bidi="ar_AE"/>
        </w:rPr>
        <w:t>عَهدي</w:t>
      </w:r>
      <w:r>
        <w:rPr>
          <w:rtl/>
          <w:cs/>
          <w:lang w:val="ar_AE" w:bidi="ar_AE"/>
        </w:rPr>
        <w:t xml:space="preserve"> </w:t>
      </w:r>
      <w:r>
        <w:rPr>
          <w:b/>
          <w:rtl/>
          <w:cs/>
          <w:lang w:val="ar_AE" w:bidi="ar_AE"/>
        </w:rPr>
        <w:t>وفَرائضيَ</w:t>
      </w:r>
      <w:r>
        <w:rPr>
          <w:rtl/>
          <w:cs/>
          <w:lang w:val="ar_AE" w:bidi="ar_AE"/>
        </w:rPr>
        <w:t xml:space="preserve"> الّتي أوصَيتُكَ بها، فإنّي أُمَزِّقُ </w:t>
      </w:r>
      <w:r>
        <w:rPr>
          <w:b/>
          <w:rtl/>
          <w:cs/>
          <w:lang w:val="ar_AE" w:bidi="ar_AE"/>
        </w:rPr>
        <w:t>المَملكَةَ</w:t>
      </w:r>
      <w:r>
        <w:rPr>
          <w:rtl/>
          <w:cs/>
          <w:lang w:val="ar_AE" w:bidi="ar_AE"/>
        </w:rPr>
        <w:t xml:space="preserve"> عنكَ تمزيقًا وأُعطيها</w:t>
      </w:r>
      <w:r>
        <w:rPr>
          <w:b/>
          <w:rtl/>
          <w:cs/>
          <w:lang w:val="ar_AE" w:bidi="ar_AE"/>
        </w:rPr>
        <w:t xml:space="preserve"> لعَبدِكَ."</w:t>
      </w:r>
      <w:r>
        <w:rPr>
          <w:rtl/>
          <w:cs/>
          <w:lang w:val="ar_AE" w:bidi="ar_AE"/>
        </w:rPr>
        <w:t xml:space="preserve"> احرصوا على ترجمة العهد والفرائض والمملكة والعبد بالطريقة نفسها التي ترجمتم بها هذه المصطلحات في المقاطع السابقة. راجعوا قاموس الكلمات الرئيسية لمزيد من المعلومات عن العهد والفرائض والمملكة والعبد.</w:t>
      </w:r>
    </w:p>
    <w:p>
      <w:pPr>
        <w:pStyle w:val="ListBullet"/>
        <w:bidi/>
        <w:spacing w:line="240" w:lineRule="auto"/>
        <w:ind w:left="720"/>
      </w:pPr>
      <w:r>
        <w:rPr>
          <w:rtl/>
          <w:cs/>
          <w:lang w:val="ar_AE" w:bidi="ar_AE"/>
        </w:rPr>
      </w:r>
      <w:r>
        <w:rPr>
          <w:rtl/>
          <w:cs/>
          <w:lang w:val="ar_AE" w:bidi="ar_AE"/>
        </w:rPr>
        <w:t>توقَّفوا هنا وحدِّدوا كيف ستترجمون عبارة "</w:t>
      </w:r>
      <w:r>
        <w:rPr>
          <w:b/>
          <w:rtl/>
          <w:cs/>
          <w:lang w:val="ar_AE" w:bidi="ar_AE"/>
        </w:rPr>
        <w:t>أمزق</w:t>
      </w:r>
      <w:r>
        <w:rPr>
          <w:rtl/>
          <w:cs/>
          <w:lang w:val="ar_AE" w:bidi="ar_AE"/>
        </w:rPr>
        <w:t xml:space="preserve"> المملكة عنك تمزيقًا".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11:14–25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١١: ١٤–٢٥ واحفظوه في قلوبكم.</w:t>
      </w:r>
    </w:p>
    <w:p>
      <w:pPr>
        <w:bidi/>
      </w:pPr>
      <w:r>
        <w:rPr>
          <w:rtl/>
          <w:cs/>
          <w:lang w:val="ar_AE" w:bidi="ar_AE"/>
        </w:rPr>
      </w:r>
      <w:r>
        <w:rPr>
          <w:rtl/>
          <w:cs/>
          <w:lang w:val="ar_AE" w:bidi="ar_AE"/>
        </w:rPr>
        <w:t>استمعوا إلى نسخة صوتية من سفر الملوك الأول ١١: ١٤–٢٥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الملوك الأول ١١: ١٤–٢٥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القصة السابقة، عصى الملك سليمان الرب وعبد آلهة أخرى. لذلك قرر الرب أنه بعد موت سليمان، لن يحكم نسل سليمان إلا على سبط واحد من أسباط إسرائيل. في هذه القصة، نسمع عن رجلين سبّبا المتاعب لسليمان: هدد الأدومي ورزون من صوبة.</w:t>
      </w:r>
    </w:p>
    <w:p>
      <w:pPr>
        <w:bidi/>
      </w:pPr>
      <w:r>
        <w:rPr>
          <w:rtl/>
          <w:cs/>
          <w:lang w:val="ar_AE" w:bidi="ar_AE"/>
        </w:rPr>
      </w:r>
      <w:r>
        <w:rPr>
          <w:rtl/>
          <w:cs/>
          <w:lang w:val="ar_AE" w:bidi="ar_AE"/>
        </w:rPr>
        <w:t>كانت معظم فترة حكم سليمان فترة من السلام والأمان. ولكن قرب نهاية حياة سليمان، أقام الرب رجلين، هما هدد ورزون، واكتسبا من القوة ما مكّنهما من التسبب في بعض المتاعب في إسرائيل. في الجزء الأول من هذه القصة، يخبرنا الراوي بقصة من الزمن الذي كان فيه الملك داود لا يزال حيًا. كان داود ويُوآب، رئيس الجيش، يهاجمان أرض أدوم، وقتلا جميع الذكور، ما عدا مجموعة صغيرة من العبيد الذين هربوا مع هدد. كان هدد غلامًا صغيرًا عندما حدث ذلك. وكان هدد من نسل الملك في أدوم. ثم خرجوا من مديان وجاءوا إلى فاران، وأخذوا معهم رجالًا من فاران، ثم جاءوا إلى مصر.</w:t>
      </w:r>
    </w:p>
    <w:p>
      <w:pPr>
        <w:bidi/>
      </w:pPr>
      <w:r>
        <w:rPr>
          <w:rtl/>
          <w:cs/>
          <w:lang w:val="ar_AE" w:bidi="ar_AE"/>
        </w:rPr>
      </w:r>
      <w:r>
        <w:rPr>
          <w:rtl/>
          <w:cs/>
          <w:lang w:val="ar_AE" w:bidi="ar_AE"/>
        </w:rPr>
        <w:t xml:space="preserve">توقَّفوا هنا وانظروا إلى خريطة لإسرائيل وأدوم ومديان ومصر. لاحظوا موقع أدوم ومديان وفاران ومصر. أوقِفوا الاستماع إلى هذا التسجيل الصوتي هنا. </w:t>
      </w:r>
    </w:p>
    <w:p>
      <w:pPr>
        <w:bidi/>
      </w:pPr>
      <w:r>
        <w:rPr>
          <w:rtl/>
          <w:cs/>
          <w:lang w:val="ar_AE" w:bidi="ar_AE"/>
        </w:rPr>
      </w:r>
      <w:r>
        <w:rPr>
          <w:rtl/>
          <w:cs/>
          <w:lang w:val="ar_AE" w:bidi="ar_AE"/>
        </w:rPr>
        <w:t>قرر فرعون مصر أن يصادق هدد ويعتني به. فأعطى هدد بيتًا، ووفّر له طعامًا، وأعطاه أرضًا.</w:t>
      </w:r>
    </w:p>
    <w:p>
      <w:pPr>
        <w:bidi/>
      </w:pPr>
      <w:r>
        <w:rPr>
          <w:rtl/>
          <w:cs/>
          <w:lang w:val="ar_AE" w:bidi="ar_AE"/>
        </w:rPr>
      </w:r>
      <w:r>
        <w:rPr>
          <w:rtl/>
          <w:cs/>
          <w:lang w:val="ar_AE" w:bidi="ar_AE"/>
        </w:rPr>
        <w:t xml:space="preserve">توقَّفوا هنا وناقشوا هذه الأسئلة: كيف يعامل الناس في بلدكم أفراد الأسرة الملكية أو قادة البلدان المجاورة؟ ولأي أسباب قد يُظهر قادتكم اللطف والصداقة لقادة البلدان الأخرى ولعائلاتهم؟ أوقِفوا الاستماع إلى هذا التسجيل الصوتي هنا. </w:t>
      </w:r>
    </w:p>
    <w:p>
      <w:pPr>
        <w:bidi/>
      </w:pPr>
      <w:r>
        <w:rPr>
          <w:rtl/>
          <w:cs/>
          <w:lang w:val="ar_AE" w:bidi="ar_AE"/>
        </w:rPr>
      </w:r>
      <w:r>
        <w:rPr>
          <w:rtl/>
          <w:cs/>
          <w:lang w:val="ar_AE" w:bidi="ar_AE"/>
        </w:rPr>
        <w:t>عندما كبر هدد، تزوج أخت زوجة فرعون، أخت تحفنيس الملكة. وولدت له أخت تحفنيس ابنًا اسمه جنوبث، ونشأ جنوبث في بيت فرعون. وبدا أن هدد وعائلته كانوا يعيشون حياة طيبة في مصر. ولكن بعد أن مات داود ويُوآب، طلب هدد من فرعون أن يسمح له بالعودة إلى أرضه. ولا يذكر الراوي ما فعله هدد بعد عودته إلى أدوم. والراوي لا يقول إلا إن هدد كان يفعل الشر ضد إسرائيل. ومن الممكن أن يكون الراوي قد افترض أن مستمعيه كانوا يعرفون بالفعل الأمور التي فعلها هدد، ولذلك كان يحتاج فقط إلى تذكير مستمعيه بتلك الأمور.</w:t>
      </w:r>
    </w:p>
    <w:p>
      <w:pPr>
        <w:bidi/>
      </w:pPr>
      <w:r>
        <w:rPr>
          <w:rtl/>
          <w:cs/>
          <w:lang w:val="ar_AE" w:bidi="ar_AE"/>
        </w:rPr>
      </w:r>
      <w:r>
        <w:rPr>
          <w:rtl/>
          <w:cs/>
          <w:lang w:val="ar_AE" w:bidi="ar_AE"/>
        </w:rPr>
        <w:t xml:space="preserve">توقَّفوا هنا وناقشوا هذه الأسئلة: اذكروا شخصًا يعتقد كل مَن تعرفونهم أنه شخص سيئ. يمكن أن يكون شخصية تاريخية، أو قائدًا سياسيًا، أو قائدًا عسكريًا، أو شخصًا في المجتمع. لماذا يعتقد الجميع أن هذا الشخص شخص سيئ؟ عندما تسمعون اسم هذا الشخص، كيف تشعرون؟ أوقِفوا الاستماع إلى هذا التسجيل الصوتي هنا. </w:t>
      </w:r>
    </w:p>
    <w:p>
      <w:pPr>
        <w:bidi/>
      </w:pPr>
      <w:r>
        <w:rPr>
          <w:rtl/>
          <w:cs/>
          <w:lang w:val="ar_AE" w:bidi="ar_AE"/>
        </w:rPr>
      </w:r>
      <w:r>
        <w:rPr>
          <w:rtl/>
          <w:cs/>
          <w:lang w:val="ar_AE" w:bidi="ar_AE"/>
        </w:rPr>
        <w:t>كانت أدوم تقع إلى الجنوب الشرقي من إسرائيل. ويتحدث الجزء التالي من القصة عن رزون، الذي كان من صوبة، وهي منطقة تقع إلى الشمال من إسرائيل. واستطاع هذان الرجلان معًا أن يتسببا في المتاعب لسليمان على جانبي مملكته المتقابلين.</w:t>
      </w:r>
    </w:p>
    <w:p>
      <w:pPr>
        <w:bidi/>
      </w:pPr>
      <w:r>
        <w:rPr>
          <w:rtl/>
          <w:cs/>
          <w:lang w:val="ar_AE" w:bidi="ar_AE"/>
        </w:rPr>
      </w:r>
      <w:r>
        <w:rPr>
          <w:rtl/>
          <w:cs/>
          <w:lang w:val="ar_AE" w:bidi="ar_AE"/>
        </w:rPr>
        <w:t xml:space="preserve">توقَّفوا هنا وانظروا إلى خريطة تُظهر موقع إسرائيل وأدوم وصوبة. أوقِفوا الاستماع إلى هذا التسجيل الصوتي هنا. </w:t>
      </w:r>
    </w:p>
    <w:p>
      <w:pPr>
        <w:bidi/>
      </w:pPr>
      <w:r>
        <w:rPr>
          <w:rtl/>
          <w:cs/>
          <w:lang w:val="ar_AE" w:bidi="ar_AE"/>
        </w:rPr>
      </w:r>
      <w:r>
        <w:rPr>
          <w:rtl/>
          <w:cs/>
          <w:lang w:val="ar_AE" w:bidi="ar_AE"/>
        </w:rPr>
        <w:t>بعد ذلك، يخبرنا الراوي بقصة أخرى من الزمن الذي كان فيه الملك داود لا يزال حيًا. يفعل الراوي ذلك ليشرح من أين جاء رزون من صوبة. كان رزون يخدم هدد عزر ملك صوبة. وأثناء حياة الملك داود، حارب داود هدد عزر وهزمه. وفي وقت ما، ترك رزون سيده هدد عزر. ثم جمع رزون إليه رجالًا وصار رئيس غزاة. وسافر رزون وهذه المجموعة من الرجال في أنحاء المنطقة الواقعة شمال إسرائيل. وقد هاجم هؤلاء الرجال أشخاصًا آخرين وسرقوا ممتلكاتهم.</w:t>
      </w:r>
    </w:p>
    <w:p>
      <w:pPr>
        <w:bidi/>
      </w:pPr>
      <w:r>
        <w:rPr>
          <w:rtl/>
          <w:cs/>
          <w:lang w:val="ar_AE" w:bidi="ar_AE"/>
        </w:rPr>
      </w:r>
      <w:r>
        <w:rPr>
          <w:rtl/>
          <w:cs/>
          <w:lang w:val="ar_AE" w:bidi="ar_AE"/>
        </w:rPr>
        <w:t>وانطلق رزون ورجاله إلى دمشق، وأقاموا بها، وملكوا في دمشق. وعندما استمعتم إلى ثلاث روايات مختلفة لهذه القصة، ربما سمعتم الراوي يسمّي هذه المنطقة "آرام"، أو ربما سمعتم الراوي يسمّيها "سوريا". كانت "آرام" هي التسمية التي كان الإسرائيليون يطلقونها على هذه المنطقة. أما كلمة "سوريا" فهي الاسم الحديث للمنطقة نفسها.</w:t>
      </w:r>
    </w:p>
    <w:p>
      <w:pPr>
        <w:bidi/>
      </w:pPr>
      <w:r>
        <w:rPr>
          <w:rtl/>
          <w:cs/>
          <w:lang w:val="ar_AE" w:bidi="ar_AE"/>
        </w:rPr>
      </w:r>
      <w:r>
        <w:rPr>
          <w:rtl/>
          <w:cs/>
          <w:lang w:val="ar_AE" w:bidi="ar_AE"/>
        </w:rPr>
        <w:t xml:space="preserve">توقَّفوا هنا وانظروا إلى خريطة لإسرائيل وآرام تُظهر موقع دمشق. أوقِفوا الاستماع إلى هذا التسجيل الصوتي هنا. </w:t>
      </w:r>
    </w:p>
    <w:p>
      <w:pPr>
        <w:bidi/>
      </w:pPr>
      <w:r>
        <w:rPr>
          <w:rtl/>
          <w:cs/>
          <w:lang w:val="ar_AE" w:bidi="ar_AE"/>
        </w:rPr>
      </w:r>
      <w:r>
        <w:rPr>
          <w:rtl/>
          <w:cs/>
          <w:lang w:val="ar_AE" w:bidi="ar_AE"/>
        </w:rPr>
        <w:t>ويسمّي الراوي رزون خصمًا لإسرائيل، أي عدوًا لها. ويعني هذا على الأرجح أن رزون كان يفعل أمورًا مثل مهاجمة مدن الإسرائيليين، وإيذائهم، وسرقة ممتلكاتهم.</w:t>
      </w:r>
    </w:p>
    <w:p>
      <w:pPr>
        <w:bidi/>
      </w:pPr>
      <w:r>
        <w:rPr>
          <w:rtl/>
          <w:cs/>
          <w:lang w:val="ar_AE" w:bidi="ar_AE"/>
        </w:rPr>
      </w:r>
      <w:r>
        <w:rPr>
          <w:rtl/>
          <w:cs/>
          <w:lang w:val="ar_AE" w:bidi="ar_AE"/>
        </w:rPr>
        <w:t>تسبب كل من رزون وهدد في إثارة المتاعب لإسرائيل في عهد الملك سليمان. وفي قصص أخرى، يصف الراوي مُلك سليمان بأنه كان وقتًا من السلام والازدهار. ولذلك، من المرجح أن هذه المشكلات حدثت قرب نهاية حياة سليمان، بعد أن بدأ يعبد الآلهة الأجنبية بدلًا من عبادة الرب وحده.</w:t>
      </w:r>
    </w:p>
    <w:p>
      <w:pPr>
        <w:bidi/>
      </w:pPr>
      <w:r>
        <w:rPr>
          <w:rtl/>
          <w:cs/>
          <w:lang w:val="ar_AE" w:bidi="ar_AE"/>
        </w:rPr>
      </w:r>
      <w:r>
        <w:rPr>
          <w:rtl/>
          <w:cs/>
          <w:lang w:val="ar_AE" w:bidi="ar_AE"/>
        </w:rPr>
        <w:t>توقَّفوا هنا واحكوا قصة عن وقت هاجمت فيه مجموعة من الناس مجموعة أخرى. لماذا هاجمت المجموعة الأولى المجموعة الثانية؟ ماذا حدث لأفراد المجموعة الثانية، ولا سيما الأطفال في تلك المجموعة؟ بعد انتهاء الصراع، ماذا كان أفراد المجموعة الثانية يفكرون في الأشخاص الذين هاجموهم؟ ومع نمو الأطفال في المجموعة الثانية، ماذا كانوا يفكرون في الأشخاص الذين هاجموهم؟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الملوك الأول ١١: ١٤–٢٥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ستقوم المجموعة بمحاولة تصوُّر هذا المقطع. </w:t>
      </w:r>
    </w:p>
    <w:p>
      <w:pPr>
        <w:bidi/>
      </w:pPr>
      <w:r>
        <w:rPr>
          <w:rtl/>
          <w:cs/>
          <w:lang w:val="ar_AE" w:bidi="ar_AE"/>
        </w:rPr>
      </w:r>
      <w:r>
        <w:rPr>
          <w:rtl/>
          <w:cs/>
          <w:lang w:val="ar_AE" w:bidi="ar_AE"/>
        </w:rPr>
        <w:t>يحتوي هذا المقطع على ثلاثة مشاهد.</w:t>
      </w:r>
    </w:p>
    <w:p>
      <w:pPr>
        <w:bidi/>
      </w:pPr>
      <w:r>
        <w:rPr>
          <w:rtl/>
          <w:cs/>
          <w:lang w:val="ar_AE" w:bidi="ar_AE"/>
        </w:rPr>
      </w:r>
      <w:r>
        <w:rPr>
          <w:b/>
          <w:rtl/>
          <w:cs/>
          <w:lang w:val="ar_AE" w:bidi="ar_AE"/>
        </w:rPr>
        <w:t>في المشهد الأول:</w:t>
      </w:r>
      <w:r>
        <w:rPr>
          <w:rtl/>
          <w:cs/>
          <w:lang w:val="ar_AE" w:bidi="ar_AE"/>
        </w:rPr>
        <w:t xml:space="preserve"> يخبرنا الراوي أنه بعد أن هاجم الملك داود أدوم، هرب هدد الأدومي وذهب ليعيش في مصر. وعندما كبر هدد، تزوج أخت ملكة مصر وأنجب ابنًا.</w:t>
      </w:r>
    </w:p>
    <w:p>
      <w:pPr>
        <w:bidi/>
      </w:pPr>
      <w:r>
        <w:rPr>
          <w:rtl/>
          <w:cs/>
          <w:lang w:val="ar_AE" w:bidi="ar_AE"/>
        </w:rPr>
      </w:r>
      <w:r>
        <w:rPr>
          <w:b/>
          <w:rtl/>
          <w:cs/>
          <w:lang w:val="ar_AE" w:bidi="ar_AE"/>
        </w:rPr>
        <w:t>في المشهد الثاني:</w:t>
      </w:r>
      <w:r>
        <w:rPr>
          <w:rtl/>
          <w:cs/>
          <w:lang w:val="ar_AE" w:bidi="ar_AE"/>
        </w:rPr>
        <w:t xml:space="preserve"> يسمع هدد أن الملك داود ويُوآب قد ماتا، ويقرر العودة إلى أدوم.</w:t>
      </w:r>
    </w:p>
    <w:p>
      <w:pPr>
        <w:bidi/>
      </w:pPr>
      <w:r>
        <w:rPr>
          <w:rtl/>
          <w:cs/>
          <w:lang w:val="ar_AE" w:bidi="ar_AE"/>
        </w:rPr>
      </w:r>
      <w:r>
        <w:rPr>
          <w:b/>
          <w:rtl/>
          <w:cs/>
          <w:lang w:val="ar_AE" w:bidi="ar_AE"/>
        </w:rPr>
        <w:t>في المشهد الثالث:</w:t>
      </w:r>
      <w:r>
        <w:rPr>
          <w:rtl/>
          <w:cs/>
          <w:lang w:val="ar_AE" w:bidi="ar_AE"/>
        </w:rPr>
        <w:t xml:space="preserve"> كان رزون بن أليداع رئيس عصابة من اللصوص، ثم صار ملكًا على أرام. كان رزون يكره بني إسرائيل، وكان يسبب لهم المتاعب باستمرار. وكان هدد الأدومي أيضًا يسبب المتاعب لإسرائيل.</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يُوآب، قائد جيش داود</w:t>
      </w:r>
    </w:p>
    <w:p>
      <w:pPr>
        <w:pStyle w:val="ListBullet"/>
        <w:bidi/>
        <w:spacing w:line="240" w:lineRule="auto"/>
        <w:ind w:left="720"/>
      </w:pPr>
      <w:r>
        <w:rPr>
          <w:rtl/>
          <w:cs/>
          <w:lang w:val="ar_AE" w:bidi="ar_AE"/>
        </w:rPr>
      </w:r>
      <w:r>
        <w:rPr>
          <w:rtl/>
          <w:cs/>
          <w:lang w:val="ar_AE" w:bidi="ar_AE"/>
        </w:rPr>
        <w:t>الملك داود</w:t>
      </w:r>
    </w:p>
    <w:p>
      <w:pPr>
        <w:pStyle w:val="ListBullet"/>
        <w:bidi/>
        <w:spacing w:line="240" w:lineRule="auto"/>
        <w:ind w:left="720"/>
      </w:pPr>
      <w:r>
        <w:rPr>
          <w:rtl/>
          <w:cs/>
          <w:lang w:val="ar_AE" w:bidi="ar_AE"/>
        </w:rPr>
      </w:r>
      <w:r>
        <w:rPr>
          <w:rtl/>
          <w:cs/>
          <w:lang w:val="ar_AE" w:bidi="ar_AE"/>
        </w:rPr>
        <w:t>رجال أدوم</w:t>
      </w:r>
    </w:p>
    <w:p>
      <w:pPr>
        <w:pStyle w:val="ListBullet"/>
        <w:bidi/>
        <w:spacing w:line="240" w:lineRule="auto"/>
        <w:ind w:left="720"/>
      </w:pPr>
      <w:r>
        <w:rPr>
          <w:rtl/>
          <w:cs/>
          <w:lang w:val="ar_AE" w:bidi="ar_AE"/>
        </w:rPr>
      </w:r>
      <w:r>
        <w:rPr>
          <w:rtl/>
          <w:cs/>
          <w:lang w:val="ar_AE" w:bidi="ar_AE"/>
        </w:rPr>
        <w:t>هدد الأدومي</w:t>
      </w:r>
    </w:p>
    <w:p>
      <w:pPr>
        <w:pStyle w:val="ListBullet"/>
        <w:bidi/>
        <w:spacing w:line="240" w:lineRule="auto"/>
        <w:ind w:left="720"/>
      </w:pPr>
      <w:r>
        <w:rPr>
          <w:rtl/>
          <w:cs/>
          <w:lang w:val="ar_AE" w:bidi="ar_AE"/>
        </w:rPr>
      </w:r>
      <w:r>
        <w:rPr>
          <w:rtl/>
          <w:cs/>
          <w:lang w:val="ar_AE" w:bidi="ar_AE"/>
        </w:rPr>
        <w:t>عبيد أبي هدد</w:t>
      </w:r>
    </w:p>
    <w:p>
      <w:pPr>
        <w:pStyle w:val="ListBullet"/>
        <w:bidi/>
        <w:spacing w:line="240" w:lineRule="auto"/>
        <w:ind w:left="720"/>
      </w:pPr>
      <w:r>
        <w:rPr>
          <w:rtl/>
          <w:cs/>
          <w:lang w:val="ar_AE" w:bidi="ar_AE"/>
        </w:rPr>
      </w:r>
      <w:r>
        <w:rPr>
          <w:rtl/>
          <w:cs/>
          <w:lang w:val="ar_AE" w:bidi="ar_AE"/>
        </w:rPr>
        <w:t>رجال فاران</w:t>
      </w:r>
    </w:p>
    <w:p>
      <w:pPr>
        <w:pStyle w:val="ListBullet"/>
        <w:bidi/>
        <w:spacing w:line="240" w:lineRule="auto"/>
        <w:ind w:left="720"/>
      </w:pPr>
      <w:r>
        <w:rPr>
          <w:rtl/>
          <w:cs/>
          <w:lang w:val="ar_AE" w:bidi="ar_AE"/>
        </w:rPr>
      </w:r>
      <w:r>
        <w:rPr>
          <w:rtl/>
          <w:cs/>
          <w:lang w:val="ar_AE" w:bidi="ar_AE"/>
        </w:rPr>
        <w:t>فرعون</w:t>
      </w:r>
    </w:p>
    <w:p>
      <w:pPr>
        <w:pStyle w:val="ListBullet"/>
        <w:bidi/>
        <w:spacing w:line="240" w:lineRule="auto"/>
        <w:ind w:left="720"/>
      </w:pPr>
      <w:r>
        <w:rPr>
          <w:rtl/>
          <w:cs/>
          <w:lang w:val="ar_AE" w:bidi="ar_AE"/>
        </w:rPr>
      </w:r>
      <w:r>
        <w:rPr>
          <w:rtl/>
          <w:cs/>
          <w:lang w:val="ar_AE" w:bidi="ar_AE"/>
        </w:rPr>
        <w:t>الملكة تحفنيس</w:t>
      </w:r>
    </w:p>
    <w:p>
      <w:pPr>
        <w:pStyle w:val="ListBullet"/>
        <w:bidi/>
        <w:spacing w:line="240" w:lineRule="auto"/>
        <w:ind w:left="720"/>
      </w:pPr>
      <w:r>
        <w:rPr>
          <w:rtl/>
          <w:cs/>
          <w:lang w:val="ar_AE" w:bidi="ar_AE"/>
        </w:rPr>
      </w:r>
      <w:r>
        <w:rPr>
          <w:rtl/>
          <w:cs/>
          <w:lang w:val="ar_AE" w:bidi="ar_AE"/>
        </w:rPr>
        <w:t>زوجة هدد</w:t>
      </w:r>
    </w:p>
    <w:p>
      <w:pPr>
        <w:pStyle w:val="ListBullet"/>
        <w:bidi/>
        <w:spacing w:line="240" w:lineRule="auto"/>
        <w:ind w:left="720"/>
      </w:pPr>
      <w:r>
        <w:rPr>
          <w:rtl/>
          <w:cs/>
          <w:lang w:val="ar_AE" w:bidi="ar_AE"/>
        </w:rPr>
      </w:r>
      <w:r>
        <w:rPr>
          <w:rtl/>
          <w:cs/>
          <w:lang w:val="ar_AE" w:bidi="ar_AE"/>
        </w:rPr>
        <w:t>جنوبث، ابن هدد</w:t>
      </w:r>
    </w:p>
    <w:p>
      <w:pPr>
        <w:pStyle w:val="ListBullet"/>
        <w:bidi/>
        <w:spacing w:line="240" w:lineRule="auto"/>
        <w:ind w:left="720"/>
      </w:pPr>
      <w:r>
        <w:rPr>
          <w:rtl/>
          <w:cs/>
          <w:lang w:val="ar_AE" w:bidi="ar_AE"/>
        </w:rPr>
      </w:r>
      <w:r>
        <w:rPr>
          <w:rtl/>
          <w:cs/>
          <w:lang w:val="ar_AE" w:bidi="ar_AE"/>
        </w:rPr>
        <w:t>رزون بن أليداع</w:t>
      </w:r>
    </w:p>
    <w:p>
      <w:pPr>
        <w:pStyle w:val="ListBullet"/>
        <w:bidi/>
        <w:spacing w:line="240" w:lineRule="auto"/>
        <w:ind w:left="720"/>
      </w:pPr>
      <w:r>
        <w:rPr>
          <w:rtl/>
          <w:cs/>
          <w:lang w:val="ar_AE" w:bidi="ar_AE"/>
        </w:rPr>
      </w:r>
      <w:r>
        <w:rPr>
          <w:rtl/>
          <w:cs/>
          <w:lang w:val="ar_AE" w:bidi="ar_AE"/>
        </w:rPr>
        <w:t>هدد عزر، ملك صوبة</w:t>
      </w:r>
    </w:p>
    <w:p>
      <w:pPr>
        <w:pStyle w:val="ListBullet"/>
        <w:bidi/>
        <w:spacing w:line="240" w:lineRule="auto"/>
        <w:ind w:left="720"/>
      </w:pPr>
      <w:r>
        <w:rPr>
          <w:rtl/>
          <w:cs/>
          <w:lang w:val="ar_AE" w:bidi="ar_AE"/>
        </w:rPr>
      </w:r>
      <w:r>
        <w:rPr>
          <w:rtl/>
          <w:cs/>
          <w:lang w:val="ar_AE" w:bidi="ar_AE"/>
        </w:rPr>
        <w:t>أتباع رزون</w:t>
      </w:r>
    </w:p>
    <w:p>
      <w:pPr>
        <w:pStyle w:val="ListBullet"/>
        <w:bidi/>
        <w:spacing w:line="240" w:lineRule="auto"/>
        <w:ind w:left="720"/>
      </w:pPr>
      <w:r>
        <w:rPr>
          <w:rtl/>
          <w:cs/>
          <w:lang w:val="ar_AE" w:bidi="ar_AE"/>
        </w:rPr>
      </w:r>
      <w:r>
        <w:rPr>
          <w:rtl/>
          <w:cs/>
          <w:lang w:val="ar_AE" w:bidi="ar_AE"/>
        </w:rPr>
        <w:t>وبنو إسرائيل</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المشهد الأول، يقيم الرب خصمًا على سليمان. يوضح هذا القول أن الرب كان مسيطرًا على هذه الأحداث، وأنه جعل هدد خصمًا لسليمان. تعني كلمة "الخصم" العدو. والخصم هو شخص يعارض شخصًا آخر. وقد يحاول الخصم إيذاء شخص آخر أو منعه من فعل ما يريد أن يفعله.</w:t>
      </w:r>
    </w:p>
    <w:p>
      <w:pPr>
        <w:bidi/>
      </w:pPr>
      <w:r>
        <w:rPr>
          <w:rtl/>
          <w:cs/>
          <w:lang w:val="ar_AE" w:bidi="ar_AE"/>
        </w:rPr>
      </w:r>
      <w:r>
        <w:rPr>
          <w:rtl/>
          <w:cs/>
          <w:lang w:val="ar_AE" w:bidi="ar_AE"/>
        </w:rPr>
        <w:t xml:space="preserve">توقَّفوا هنا وناقشوا هذه الأسئلة: فكّروا في نوع الشخص الذي يعارض شخصًا آخر في ثقافتكم، ويحاول إيذاءه، أو يحاول منعه من فعل ما يريد أن يفعله. كيف تصفون هذا النوع من الأشخاص؟ ما الكلمات التي تستخدمونها لوصف هذا النوع من الأشخاص؟ أوقِفوا الاستماع إلى هذا التسجيل الصوتي هنا. </w:t>
      </w:r>
    </w:p>
    <w:p>
      <w:pPr>
        <w:bidi/>
      </w:pPr>
      <w:r>
        <w:rPr>
          <w:rtl/>
          <w:cs/>
          <w:lang w:val="ar_AE" w:bidi="ar_AE"/>
        </w:rPr>
      </w:r>
      <w:r>
        <w:rPr>
          <w:rtl/>
          <w:cs/>
          <w:lang w:val="ar_AE" w:bidi="ar_AE"/>
        </w:rPr>
        <w:t>لكي يروي الراوي قصة هدد، عليه أن يتحدث عن أمور حدثت قبل أن يصير سليمان ملكًا على إسرائيل. ويذكّرنا الراوي بأن جيش الملك داود حارب، قبل سنوات كثيرة من أن يصير سليمان ملكًا، جيش أدوم وانتصر عليه. وبعد ذلك، بقي يُوآب، قائد جيش داود، في أدوم، وقتل جميع رجال أدوم تقريبًا. وبقي يُوآب في أدوم ستة أشهر. وعندما استمعتم إلى ثلاث ترجمات مختلفة، ربما سمعتم بعضها يقول: "لأنَّ يوآبَ وكُلَّ إسرائيلَ أقاموا هناكَ سِتَّةَ أشهُرٍ." وهذا يعني أن يُوآب وجيش إسرائيل أقاما في أدوم ستة أشهر. ولا يعني هذا أن كل إسرائيلي، دون استثناء، ذهب إلى أدوم. وقتل يُوآب والجيش جميع رجال أدوم، كما دفنا الجنود الإسرائيليين الذين ماتوا في المعركة.</w:t>
      </w:r>
    </w:p>
    <w:p>
      <w:pPr>
        <w:bidi/>
      </w:pPr>
      <w:r>
        <w:rPr>
          <w:rtl/>
          <w:cs/>
          <w:lang w:val="ar_AE" w:bidi="ar_AE"/>
        </w:rPr>
      </w:r>
      <w:r>
        <w:rPr>
          <w:rtl/>
          <w:cs/>
          <w:lang w:val="ar_AE" w:bidi="ar_AE"/>
        </w:rPr>
        <w:t>وكانت عادة بني إسرائيل أن يدفنوا جثمان الشخص الذي مات. وعادةً ما كان بنو إسرائيل يدفنون جثث الموتى في المغارات الموجودة في سفوح الجبال، بدلًا من وضعها في حفرة في الأرض.</w:t>
      </w:r>
    </w:p>
    <w:p>
      <w:pPr>
        <w:bidi/>
      </w:pPr>
      <w:r>
        <w:rPr>
          <w:rtl/>
          <w:cs/>
          <w:lang w:val="ar_AE" w:bidi="ar_AE"/>
        </w:rPr>
      </w:r>
      <w:r>
        <w:rPr>
          <w:rtl/>
          <w:cs/>
          <w:lang w:val="ar_AE" w:bidi="ar_AE"/>
        </w:rPr>
        <w:t xml:space="preserve">توقَّفوا هنا وناقشوا هذه الأسئلة: ماذا تفعلون في ثقافتكم بجثمان الشخص بعد أن يموت؟ ماذا يعتقد شعبكم بشأن دفن جثمان شخص في قبر أو في الأرض؟ أوقِفوا الاستماع إلى هذا التسجيل الصوتي هنا. </w:t>
      </w:r>
    </w:p>
    <w:p>
      <w:pPr>
        <w:bidi/>
      </w:pPr>
      <w:r>
        <w:rPr>
          <w:rtl/>
          <w:cs/>
          <w:lang w:val="ar_AE" w:bidi="ar_AE"/>
        </w:rPr>
      </w:r>
      <w:r>
        <w:rPr>
          <w:rtl/>
          <w:cs/>
          <w:lang w:val="ar_AE" w:bidi="ar_AE"/>
        </w:rPr>
        <w:t>كان هدد وعبيد أبيه هم الرجال الوحيدين الذين هربوا من جيش داود. وقد تعني كلمة "عبيد" أن هؤلاء الرجال كانوا يعملون في بيت أبي هدد، أو قد تعني أنهم كانوا مسؤولين في الحكومة. أولًا، ذهب هدد وعبيد أبيه إلى مديان، التي تقع إلى الجنوب من أدوم. ثم ذهبوا إلى منطقة تُسمى فاران. وقد جعلهم هذا الطريق في الواقع أقرب إلى أراضي بني إسرائيل، لكن كان عليهم أن يسلكوا هذا الطريق لكي يلتفوا حول البحر الأحمر ويتجهوا نحو مصر.</w:t>
      </w:r>
    </w:p>
    <w:p>
      <w:pPr>
        <w:bidi/>
      </w:pPr>
      <w:r>
        <w:rPr>
          <w:rtl/>
          <w:cs/>
          <w:lang w:val="ar_AE" w:bidi="ar_AE"/>
        </w:rPr>
      </w:r>
      <w:r>
        <w:rPr>
          <w:rtl/>
          <w:cs/>
          <w:lang w:val="ar_AE" w:bidi="ar_AE"/>
        </w:rPr>
        <w:t xml:space="preserve">توقَّفوا هنا وانظروا إلى خريطة لإسرائيل ومديان وأدوم وفاران ومصر. أوقِفوا الاستماع إلى هذا التسجيل الصوتي هنا. </w:t>
      </w:r>
    </w:p>
    <w:p>
      <w:pPr>
        <w:bidi/>
      </w:pPr>
      <w:r>
        <w:rPr>
          <w:rtl/>
          <w:cs/>
          <w:lang w:val="ar_AE" w:bidi="ar_AE"/>
        </w:rPr>
      </w:r>
      <w:r>
        <w:rPr>
          <w:rtl/>
          <w:cs/>
          <w:lang w:val="ar_AE" w:bidi="ar_AE"/>
        </w:rPr>
        <w:t>وفي فاران، انضم بعض الرجال الآخرين إلى هذه المجموعة، ثم ذهبت المجموعة كلها إلى مصر. كان هدد صبيًا صغيرًا عندما حدث كل ذلك. والعبارة في اللغة الأصلية ليست محددة جدًا، لكنها تشير إلى أن هدد كان على الأرجح في نحو السابعة أو الثامنة من عمره.</w:t>
      </w:r>
    </w:p>
    <w:p>
      <w:pPr>
        <w:bidi/>
      </w:pPr>
      <w:r>
        <w:rPr>
          <w:rtl/>
          <w:cs/>
          <w:lang w:val="ar_AE" w:bidi="ar_AE"/>
        </w:rPr>
      </w:r>
      <w:r>
        <w:rPr>
          <w:rtl/>
          <w:cs/>
          <w:lang w:val="ar_AE" w:bidi="ar_AE"/>
        </w:rPr>
        <w:t>وعندما وصل هدد إلى مصر، أعطى فرعون هدد ومساعديه مكانًا للسكن، وأرضًا خاصة بهم، وطعامًا. ومن الممكن أن يكون فرعون قد أظهر اللطف لهدد لأن هدد كان من الأسرة الملكية في أدوم. وعندما يقول الراوي إن هدد نال حظوة عظيمة لدى فرعون، فهذا يعني أن فرعون أحب هدد وكان مستعدًا لمساعدته.</w:t>
      </w:r>
    </w:p>
    <w:p>
      <w:pPr>
        <w:bidi/>
      </w:pPr>
      <w:r>
        <w:rPr>
          <w:rtl/>
          <w:cs/>
          <w:lang w:val="ar_AE" w:bidi="ar_AE"/>
        </w:rPr>
      </w:r>
      <w:r>
        <w:rPr>
          <w:rtl/>
          <w:cs/>
          <w:lang w:val="ar_AE" w:bidi="ar_AE"/>
        </w:rPr>
        <w:t xml:space="preserve">توقَّفوا هنا وناقشوا هذه الأسئلة: كيف تقولون في لغتكم إن قائدًا يحب شخصًا آخر ويفعل أمورًا جيدة من أجله؟ كيف تتحدثون عن حقيقة أن فرعون أحب هدد وأعطاه أشياء جيدة؟ أوقِفوا الاستماع إلى هذا التسجيل الصوتي هنا. </w:t>
      </w:r>
    </w:p>
    <w:p>
      <w:pPr>
        <w:bidi/>
      </w:pPr>
      <w:r>
        <w:rPr>
          <w:rtl/>
          <w:cs/>
          <w:lang w:val="ar_AE" w:bidi="ar_AE"/>
        </w:rPr>
      </w:r>
      <w:r>
        <w:rPr>
          <w:rtl/>
          <w:cs/>
          <w:lang w:val="ar_AE" w:bidi="ar_AE"/>
        </w:rPr>
        <w:t>وعندما بلغ هدد سنًا يسمح له بالزواج، تزوج أخت زوجة فرعون. وهذا جعل هدد فردًا من عائلة فرعون. ويقول الراوي إن فرعون أعطى هدد أخت زوجته للزواج. وكانت هذه طريقة شائعة للقول إن فرعون رتّب زواج هدد من أخت الملكة.</w:t>
      </w:r>
    </w:p>
    <w:p>
      <w:pPr>
        <w:bidi/>
      </w:pPr>
      <w:r>
        <w:rPr>
          <w:rtl/>
          <w:cs/>
          <w:lang w:val="ar_AE" w:bidi="ar_AE"/>
        </w:rPr>
      </w:r>
      <w:r>
        <w:rPr>
          <w:rtl/>
          <w:cs/>
          <w:lang w:val="ar_AE" w:bidi="ar_AE"/>
        </w:rPr>
        <w:t xml:space="preserve">توقَّفوا هنا وناقشوا هذه الأسئلة: في ثقافتكم، هل يختار الرجال والنساء شريك حياتهم بأنفسهم، أم يختار شخص آخر لهم؟ وإذا كان شخص آخر هو الذي يختار لهم، فكيف تتحدثون عن هذا الوضع؟ أوقِفوا الاستماع إلى هذا التسجيل الصوتي هنا. </w:t>
      </w:r>
    </w:p>
    <w:p>
      <w:pPr>
        <w:bidi/>
      </w:pPr>
      <w:r>
        <w:rPr>
          <w:rtl/>
          <w:cs/>
          <w:lang w:val="ar_AE" w:bidi="ar_AE"/>
        </w:rPr>
      </w:r>
      <w:r>
        <w:rPr>
          <w:rtl/>
          <w:cs/>
          <w:lang w:val="ar_AE" w:bidi="ar_AE"/>
        </w:rPr>
        <w:t>كان زواج هدد من أخت زوجة فرعون شرفًا عظيمًا له. وولدت زوجة هدد ابنًا اسمه جنوبث. ونشأ جنوبث في بيت فرعون، وهذا يعني أنه قضى وقتًا طويلًا مع أفراد عائلة فرعون.</w:t>
      </w:r>
    </w:p>
    <w:p>
      <w:pPr>
        <w:bidi/>
      </w:pPr>
      <w:r>
        <w:rPr>
          <w:rtl/>
          <w:cs/>
          <w:lang w:val="ar_AE" w:bidi="ar_AE"/>
        </w:rPr>
      </w:r>
      <w:r>
        <w:rPr>
          <w:rtl/>
          <w:cs/>
          <w:lang w:val="ar_AE" w:bidi="ar_AE"/>
        </w:rPr>
        <w:t>في المشهد الثاني، يتحدث الراوي عما حدث في الوقت الذي مات فيه الملك داود ويُوآب. ويقول الراوي إن الملك داود اضطجع مع آبائه. وكانت هذه طريقة شائعة للقول إن الملك داود مات. كان هدد لا يزال يعيش في مصر، ولكن عندما سمع أن داود ويُوآب قد ماتا، أراد هدد العودة إلى أدوم. وطلب هدد من فرعون الإذن بمغادرة مصر والعودة إلى موطنه الذي نشأ فيه.</w:t>
      </w:r>
    </w:p>
    <w:p>
      <w:pPr>
        <w:bidi/>
      </w:pPr>
      <w:r>
        <w:rPr>
          <w:rtl/>
          <w:cs/>
          <w:lang w:val="ar_AE" w:bidi="ar_AE"/>
        </w:rPr>
      </w:r>
      <w:r>
        <w:rPr>
          <w:rtl/>
          <w:cs/>
          <w:lang w:val="ar_AE" w:bidi="ar_AE"/>
        </w:rPr>
        <w:t>فسأل فرعون هدد: "ماذا أعوَزَكَ عِندي حتَّى إنَّكَ تطلُبُ الذَّهابَ إلَى أرضِكَ؟" وقد يعني فرعون أنه أعطى هدد كل ما يحتاج إليه ليعيش حياة جيدة في مصر. أو قد يكون فرعون أراد حقًا أن يعرف ما الذي يمكنه أن يعطيه لهدد لكي يبقى هدد في مصر. وفي كلتا الحالتين، يبدو أن فرعون كان يحب هدد ولم يكن يريد له أن يرحل.</w:t>
      </w:r>
    </w:p>
    <w:p>
      <w:pPr>
        <w:bidi/>
      </w:pPr>
      <w:r>
        <w:rPr>
          <w:rtl/>
          <w:cs/>
          <w:lang w:val="ar_AE" w:bidi="ar_AE"/>
        </w:rPr>
      </w:r>
      <w:r>
        <w:rPr>
          <w:rtl/>
          <w:cs/>
          <w:lang w:val="ar_AE" w:bidi="ar_AE"/>
        </w:rPr>
        <w:t>وهنا، من المقبول أن تترجموا هذه العبارة على أنها سؤال عادي، أو على أنها سؤال لا يتوقع إجابة.</w:t>
      </w:r>
    </w:p>
    <w:p>
      <w:pPr>
        <w:bidi/>
      </w:pPr>
      <w:r>
        <w:rPr>
          <w:rtl/>
          <w:cs/>
          <w:lang w:val="ar_AE" w:bidi="ar_AE"/>
        </w:rPr>
      </w:r>
      <w:r>
        <w:rPr>
          <w:rtl/>
          <w:cs/>
          <w:lang w:val="ar_AE" w:bidi="ar_AE"/>
        </w:rPr>
        <w:t xml:space="preserve">توقَّفوا هنا وقرروا ما إذا كنتم ستترجمون هذه العبارة على أنها سؤال لا يتوقع إجابة، أم على أنها سؤال عادي. أوقِفوا الاستماع إلى هذا التسجيل الصوتي هنا. </w:t>
      </w:r>
    </w:p>
    <w:p>
      <w:pPr>
        <w:bidi/>
      </w:pPr>
      <w:r>
        <w:rPr>
          <w:rtl/>
          <w:cs/>
          <w:lang w:val="ar_AE" w:bidi="ar_AE"/>
        </w:rPr>
      </w:r>
      <w:r>
        <w:rPr>
          <w:rtl/>
          <w:cs/>
          <w:lang w:val="ar_AE" w:bidi="ar_AE"/>
        </w:rPr>
        <w:t>أخبر هدد فرعون أنه لا ينقصه شيء. وهذا يعني أن هدد كان لديه كل ما يريده. لكن هدد طلب من فرعون أن يسمح له بالعودة إلى بلده على أي حال. ولا يخبرنا الراوي ببقية القصة. وبما أن الراوي يسمّي هدد "خصمًا لسليمان"، ولأن الراوي يقول لاحقًا في هذه القصة إن هدد فعل الشر ضد إسرائيل، فمن المرجح أن هدد عاد بالفعل إلى أدوم. ومن هناك، استطاع هدد أن يسبب المتاعب لسليمان.</w:t>
      </w:r>
    </w:p>
    <w:p>
      <w:pPr>
        <w:bidi/>
      </w:pPr>
      <w:r>
        <w:rPr>
          <w:rtl/>
          <w:cs/>
          <w:lang w:val="ar_AE" w:bidi="ar_AE"/>
        </w:rPr>
      </w:r>
      <w:r>
        <w:rPr>
          <w:rtl/>
          <w:cs/>
          <w:lang w:val="ar_AE" w:bidi="ar_AE"/>
        </w:rPr>
        <w:t>في المشهد الثالث، أقام الله عدوًا آخر على سليمان. وكان اسم الرجل رزون بن أليداع. وكان سيد رزون هو الملك هدد عزر، ملك صوبة. وفي وقت ما، هرب رزون من سيده هدد عزر. وكانت مدينة صوبة تقع إلى الشمال من إسرائيل.</w:t>
      </w:r>
    </w:p>
    <w:p>
      <w:pPr>
        <w:bidi/>
      </w:pPr>
      <w:r>
        <w:rPr>
          <w:rtl/>
          <w:cs/>
          <w:lang w:val="ar_AE" w:bidi="ar_AE"/>
        </w:rPr>
      </w:r>
      <w:r>
        <w:rPr>
          <w:rtl/>
          <w:cs/>
          <w:lang w:val="ar_AE" w:bidi="ar_AE"/>
        </w:rPr>
        <w:t xml:space="preserve">توقَّفوا هنا وانظروا مرة أخرى إلى خريطة تُظهر إسرائيل وصوبة. أوقِفوا الاستماع إلى هذا التسجيل الصوتي هنا. </w:t>
      </w:r>
    </w:p>
    <w:p>
      <w:pPr>
        <w:bidi/>
      </w:pPr>
      <w:r>
        <w:rPr>
          <w:rtl/>
          <w:cs/>
          <w:lang w:val="ar_AE" w:bidi="ar_AE"/>
        </w:rPr>
      </w:r>
      <w:r>
        <w:rPr>
          <w:rtl/>
          <w:cs/>
          <w:lang w:val="ar_AE" w:bidi="ar_AE"/>
        </w:rPr>
        <w:t>إذا كنتم قد ترجمتم من قبل سفر صموئيل الثاني، فقد ترجمتم بالفعل القصة التي يهزم فيها الملك داود الملك هدد عزر. وقد يكون من المفيد أن تستمعوا إلى تلك القصة لتتذكروا كيف ترجمتم أسماء هدد عزر، وصوبة، ودمشق.</w:t>
      </w:r>
    </w:p>
    <w:p>
      <w:pPr>
        <w:bidi/>
      </w:pPr>
      <w:r>
        <w:rPr>
          <w:rtl/>
          <w:cs/>
          <w:lang w:val="ar_AE" w:bidi="ar_AE"/>
        </w:rPr>
      </w:r>
      <w:r>
        <w:rPr>
          <w:rtl/>
          <w:cs/>
          <w:lang w:val="ar_AE" w:bidi="ar_AE"/>
        </w:rPr>
        <w:t xml:space="preserve">توقَّفوا هنا واستمعوا إلى بداية الأصحاح الثامن من سفر صموئيل الثاني، عندما يهزم الملك داود هدد عزر. وانتبهوا جيدًا إلى كيفية ترجمتكم لأسماء هدد عزر، وصوبة، ودمشق. أوقِفوا الاستماع إلى هذا التسجيل الصوتي هنا. </w:t>
      </w:r>
    </w:p>
    <w:p>
      <w:pPr>
        <w:bidi/>
      </w:pPr>
      <w:r>
        <w:rPr>
          <w:rtl/>
          <w:cs/>
          <w:lang w:val="ar_AE" w:bidi="ar_AE"/>
        </w:rPr>
      </w:r>
      <w:r>
        <w:rPr>
          <w:rtl/>
          <w:cs/>
          <w:lang w:val="ar_AE" w:bidi="ar_AE"/>
        </w:rPr>
        <w:t>بعد أن هزم جيش داود جيش هدد عزر، هرب رزون. ولا يخبرنا الراوي إلى أين ذهب رزون. لكنه يقول إن رزون جمع رجالًا إليه. وهذا يعني أن رزون أقنع رجالًا بالانضمام إلى مجموعته، وكان هو قائد المجموعة. وربما سمعتم الراوي يصف هذه المجموعة بكلمات مختلفة كثيرة. وكانت هذه المجموعة تتنقل من مكان إلى آخر، وتهاجم الناس، وتسرق الأشياء، وربما هاجمت حتى جيش الملك داود.</w:t>
      </w:r>
    </w:p>
    <w:p>
      <w:pPr>
        <w:bidi/>
      </w:pPr>
      <w:r>
        <w:rPr>
          <w:rtl/>
          <w:cs/>
          <w:lang w:val="ar_AE" w:bidi="ar_AE"/>
        </w:rPr>
      </w:r>
      <w:r>
        <w:rPr>
          <w:rtl/>
          <w:cs/>
          <w:lang w:val="ar_AE" w:bidi="ar_AE"/>
        </w:rPr>
        <w:t xml:space="preserve">توقَّفوا هنا وناقشوا هذا السؤال: ماذا تسمّون في المنطقة التي تعيشون فيها مجموعة من الناس تتنقل من مكان إلى آخر لمهاجمة الناس وسرقة الأشياء؟ أيٌّ من هذه الكلمات أو العبارات يمكنكم استخدامه هنا؟ أوقِفوا الاستماع إلى هذا التسجيل الصوتي هنا. </w:t>
      </w:r>
    </w:p>
    <w:p>
      <w:pPr>
        <w:bidi/>
      </w:pPr>
      <w:r>
        <w:rPr>
          <w:rtl/>
          <w:cs/>
          <w:lang w:val="ar_AE" w:bidi="ar_AE"/>
        </w:rPr>
      </w:r>
      <w:r>
        <w:rPr>
          <w:rtl/>
          <w:cs/>
          <w:lang w:val="ar_AE" w:bidi="ar_AE"/>
        </w:rPr>
        <w:t>عندما استمعتم إلى ثلاث نسخ مختلفة من هذه القصة، ربما سمعتم الراوي يستخدم كلمات أو عبارات مختلفة ليقول إن رزون كان يكره إسرائيل كراهية شديدة. وفي اللغة الأصلية، تعني هذه الكلمة أيضًا أن رزون لم يكن يريد أن يبقى سليمان ملكًا على صوبة. وبدلًا من ذلك، أراد رزون أن يحارب سليمان وألا يطيعه.</w:t>
      </w:r>
    </w:p>
    <w:p>
      <w:pPr>
        <w:bidi/>
      </w:pPr>
      <w:r>
        <w:rPr>
          <w:rtl/>
          <w:cs/>
          <w:lang w:val="ar_AE" w:bidi="ar_AE"/>
        </w:rPr>
      </w:r>
      <w:r>
        <w:rPr>
          <w:rtl/>
          <w:cs/>
          <w:lang w:val="ar_AE" w:bidi="ar_AE"/>
        </w:rPr>
        <w:t xml:space="preserve">توقَّفوا هنا وناقشوا هذه الأسئلة: كيف تقولون في لغتكم إن شخصًا "يكره شخصًا آخر كراهية شديدة"؟ كيف يمكنكم أن تقولوا إن شخصًا يكره قائدًا كراهية شديدة إلى درجة أنه يحاربه؟ أوقِفوا الاستماع إلى هذا التسجيل الصوتي هنا. </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الملوك الأول ١١: ١٤–٢٥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ستقوم المجموعة بتمثيل المقطع بشكل درامي.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rtl/>
          <w:cs/>
          <w:lang w:val="ar_AE" w:bidi="ar_AE"/>
        </w:rPr>
        <w:t xml:space="preserve">الشخصيات الواردة في هذا المقطع هي: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يُوآب، قائد جيش داود</w:t>
      </w:r>
    </w:p>
    <w:p>
      <w:pPr>
        <w:pStyle w:val="ListBullet"/>
        <w:bidi/>
        <w:spacing w:line="240" w:lineRule="auto"/>
        <w:ind w:left="720"/>
      </w:pPr>
      <w:r>
        <w:rPr>
          <w:rtl/>
          <w:cs/>
          <w:lang w:val="ar_AE" w:bidi="ar_AE"/>
        </w:rPr>
      </w:r>
      <w:r>
        <w:rPr>
          <w:rtl/>
          <w:cs/>
          <w:lang w:val="ar_AE" w:bidi="ar_AE"/>
        </w:rPr>
        <w:t>الملك داود</w:t>
      </w:r>
    </w:p>
    <w:p>
      <w:pPr>
        <w:pStyle w:val="ListBullet"/>
        <w:bidi/>
        <w:spacing w:line="240" w:lineRule="auto"/>
        <w:ind w:left="720"/>
      </w:pPr>
      <w:r>
        <w:rPr>
          <w:rtl/>
          <w:cs/>
          <w:lang w:val="ar_AE" w:bidi="ar_AE"/>
        </w:rPr>
      </w:r>
      <w:r>
        <w:rPr>
          <w:rtl/>
          <w:cs/>
          <w:lang w:val="ar_AE" w:bidi="ar_AE"/>
        </w:rPr>
        <w:t>رجال أدوم</w:t>
      </w:r>
    </w:p>
    <w:p>
      <w:pPr>
        <w:pStyle w:val="ListBullet"/>
        <w:bidi/>
        <w:spacing w:line="240" w:lineRule="auto"/>
        <w:ind w:left="720"/>
      </w:pPr>
      <w:r>
        <w:rPr>
          <w:rtl/>
          <w:cs/>
          <w:lang w:val="ar_AE" w:bidi="ar_AE"/>
        </w:rPr>
      </w:r>
      <w:r>
        <w:rPr>
          <w:rtl/>
          <w:cs/>
          <w:lang w:val="ar_AE" w:bidi="ar_AE"/>
        </w:rPr>
        <w:t>هدد الأدومي</w:t>
      </w:r>
    </w:p>
    <w:p>
      <w:pPr>
        <w:pStyle w:val="ListBullet"/>
        <w:bidi/>
        <w:spacing w:line="240" w:lineRule="auto"/>
        <w:ind w:left="720"/>
      </w:pPr>
      <w:r>
        <w:rPr>
          <w:rtl/>
          <w:cs/>
          <w:lang w:val="ar_AE" w:bidi="ar_AE"/>
        </w:rPr>
      </w:r>
      <w:r>
        <w:rPr>
          <w:rtl/>
          <w:cs/>
          <w:lang w:val="ar_AE" w:bidi="ar_AE"/>
        </w:rPr>
        <w:t>عبيد أبي هدد</w:t>
      </w:r>
    </w:p>
    <w:p>
      <w:pPr>
        <w:pStyle w:val="ListBullet"/>
        <w:bidi/>
        <w:spacing w:line="240" w:lineRule="auto"/>
        <w:ind w:left="720"/>
      </w:pPr>
      <w:r>
        <w:rPr>
          <w:rtl/>
          <w:cs/>
          <w:lang w:val="ar_AE" w:bidi="ar_AE"/>
        </w:rPr>
      </w:r>
      <w:r>
        <w:rPr>
          <w:rtl/>
          <w:cs/>
          <w:lang w:val="ar_AE" w:bidi="ar_AE"/>
        </w:rPr>
        <w:t>رجال فاران</w:t>
      </w:r>
    </w:p>
    <w:p>
      <w:pPr>
        <w:pStyle w:val="ListBullet"/>
        <w:bidi/>
        <w:spacing w:line="240" w:lineRule="auto"/>
        <w:ind w:left="720"/>
      </w:pPr>
      <w:r>
        <w:rPr>
          <w:rtl/>
          <w:cs/>
          <w:lang w:val="ar_AE" w:bidi="ar_AE"/>
        </w:rPr>
      </w:r>
      <w:r>
        <w:rPr>
          <w:rtl/>
          <w:cs/>
          <w:lang w:val="ar_AE" w:bidi="ar_AE"/>
        </w:rPr>
        <w:t>فرعون</w:t>
      </w:r>
    </w:p>
    <w:p>
      <w:pPr>
        <w:pStyle w:val="ListBullet"/>
        <w:bidi/>
        <w:spacing w:line="240" w:lineRule="auto"/>
        <w:ind w:left="720"/>
      </w:pPr>
      <w:r>
        <w:rPr>
          <w:rtl/>
          <w:cs/>
          <w:lang w:val="ar_AE" w:bidi="ar_AE"/>
        </w:rPr>
      </w:r>
      <w:r>
        <w:rPr>
          <w:rtl/>
          <w:cs/>
          <w:lang w:val="ar_AE" w:bidi="ar_AE"/>
        </w:rPr>
        <w:t>الملكة تحفنيس</w:t>
      </w:r>
    </w:p>
    <w:p>
      <w:pPr>
        <w:pStyle w:val="ListBullet"/>
        <w:bidi/>
        <w:spacing w:line="240" w:lineRule="auto"/>
        <w:ind w:left="720"/>
      </w:pPr>
      <w:r>
        <w:rPr>
          <w:rtl/>
          <w:cs/>
          <w:lang w:val="ar_AE" w:bidi="ar_AE"/>
        </w:rPr>
      </w:r>
      <w:r>
        <w:rPr>
          <w:rtl/>
          <w:cs/>
          <w:lang w:val="ar_AE" w:bidi="ar_AE"/>
        </w:rPr>
        <w:t>زوجة هدد</w:t>
      </w:r>
    </w:p>
    <w:p>
      <w:pPr>
        <w:pStyle w:val="ListBullet"/>
        <w:bidi/>
        <w:spacing w:line="240" w:lineRule="auto"/>
        <w:ind w:left="720"/>
      </w:pPr>
      <w:r>
        <w:rPr>
          <w:rtl/>
          <w:cs/>
          <w:lang w:val="ar_AE" w:bidi="ar_AE"/>
        </w:rPr>
      </w:r>
      <w:r>
        <w:rPr>
          <w:rtl/>
          <w:cs/>
          <w:lang w:val="ar_AE" w:bidi="ar_AE"/>
        </w:rPr>
        <w:t>جنوبث، ابن هدد</w:t>
      </w:r>
    </w:p>
    <w:p>
      <w:pPr>
        <w:pStyle w:val="ListBullet"/>
        <w:bidi/>
        <w:spacing w:line="240" w:lineRule="auto"/>
        <w:ind w:left="720"/>
      </w:pPr>
      <w:r>
        <w:rPr>
          <w:rtl/>
          <w:cs/>
          <w:lang w:val="ar_AE" w:bidi="ar_AE"/>
        </w:rPr>
      </w:r>
      <w:r>
        <w:rPr>
          <w:rtl/>
          <w:cs/>
          <w:lang w:val="ar_AE" w:bidi="ar_AE"/>
        </w:rPr>
        <w:t>رزون بن أليداع</w:t>
      </w:r>
    </w:p>
    <w:p>
      <w:pPr>
        <w:pStyle w:val="ListBullet"/>
        <w:bidi/>
        <w:spacing w:line="240" w:lineRule="auto"/>
        <w:ind w:left="720"/>
      </w:pPr>
      <w:r>
        <w:rPr>
          <w:rtl/>
          <w:cs/>
          <w:lang w:val="ar_AE" w:bidi="ar_AE"/>
        </w:rPr>
      </w:r>
      <w:r>
        <w:rPr>
          <w:rtl/>
          <w:cs/>
          <w:lang w:val="ar_AE" w:bidi="ar_AE"/>
        </w:rPr>
        <w:t>هدد عزر، ملك صوبة</w:t>
      </w:r>
    </w:p>
    <w:p>
      <w:pPr>
        <w:pStyle w:val="ListBullet"/>
        <w:bidi/>
        <w:spacing w:line="240" w:lineRule="auto"/>
        <w:ind w:left="720"/>
      </w:pPr>
      <w:r>
        <w:rPr>
          <w:rtl/>
          <w:cs/>
          <w:lang w:val="ar_AE" w:bidi="ar_AE"/>
        </w:rPr>
      </w:r>
      <w:r>
        <w:rPr>
          <w:rtl/>
          <w:cs/>
          <w:lang w:val="ar_AE" w:bidi="ar_AE"/>
        </w:rPr>
        <w:t>أتباع رزون</w:t>
      </w:r>
    </w:p>
    <w:p>
      <w:pPr>
        <w:pStyle w:val="ListBullet"/>
        <w:bidi/>
        <w:spacing w:line="240" w:lineRule="auto"/>
        <w:ind w:left="720"/>
      </w:pPr>
      <w:r>
        <w:rPr>
          <w:rtl/>
          <w:cs/>
          <w:lang w:val="ar_AE" w:bidi="ar_AE"/>
        </w:rPr>
      </w:r>
      <w:r>
        <w:rPr>
          <w:rtl/>
          <w:cs/>
          <w:lang w:val="ar_AE" w:bidi="ar_AE"/>
        </w:rPr>
        <w:t>وبنو إسرائيل</w:t>
      </w:r>
    </w:p>
    <w:p>
      <w:pPr>
        <w:bidi/>
      </w:pPr>
      <w:r>
        <w:rPr>
          <w:rtl/>
          <w:cs/>
          <w:lang w:val="ar_AE" w:bidi="ar_AE"/>
        </w:rPr>
      </w:r>
      <w:r>
        <w:rPr>
          <w:rtl/>
          <w:cs/>
          <w:lang w:val="ar_AE" w:bidi="ar_AE"/>
        </w:rPr>
        <w:t xml:space="preserve">عليكم كمجموعة تمثيل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ثم أقام الرب هدد، الذي كان من الأسرة الملكية في أدوم، ليكون عدوًا لسليمان. وقبل ذلك بوقت طويل، عندما هزم الملك داود جيش أدوم، بقي يُوآب، قائد جيشه، في أدوم ليدفن الجنود الإسرائيليين الذين ماتوا. وبقي يُوآب والجيش الإسرائيلي في أدوم ستة أشهر. وخلال ذلك الوقت، قتلوا كل ذكر في أدوم، ما عدا هدد وبعض عبيد أبيه الذين هربوا إلى مصر. حدث ذلك عندما كان هدد صبيًا صغيرًا. غادر هدد وعبيد أبيه مديان وذهبوا إلى فاران، حيث انضم إليهم بعض الرجال الآخرين. ثم ذهبوا جميعًا إلى مصر.</w:t>
      </w:r>
    </w:p>
    <w:p>
      <w:pPr>
        <w:bidi/>
      </w:pPr>
      <w:r>
        <w:rPr>
          <w:rtl/>
          <w:cs/>
          <w:lang w:val="ar_AE" w:bidi="ar_AE"/>
        </w:rPr>
      </w:r>
      <w:r>
        <w:rPr>
          <w:rtl/>
          <w:cs/>
          <w:lang w:val="ar_AE" w:bidi="ar_AE"/>
        </w:rPr>
        <w:t>أوقفوا التمثيل. اسألوا الشخص الذي يؤدّي دور هدد: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"أشعر بالخوف. لقد ماتت عائلتي، ولا أستطيع العودة إلى بيتي، ولا أعرف ماذا سيحدث لي." أو </w:t>
      </w:r>
    </w:p>
    <w:p>
      <w:pPr>
        <w:pStyle w:val="ListBullet"/>
        <w:bidi/>
        <w:spacing w:line="240" w:lineRule="auto"/>
        <w:ind w:left="720"/>
      </w:pPr>
      <w:r>
        <w:rPr>
          <w:rtl/>
          <w:cs/>
          <w:lang w:val="ar_AE" w:bidi="ar_AE"/>
        </w:rPr>
      </w:r>
      <w:r>
        <w:rPr>
          <w:rtl/>
          <w:cs/>
          <w:lang w:val="ar_AE" w:bidi="ar_AE"/>
        </w:rPr>
        <w:t xml:space="preserve">"أشعر بالحزن، لن أرى أمي أو أبي مرة أخرى، ولا أعرف إن كنت سأرى وطني مرة أخرى." أو </w:t>
      </w:r>
    </w:p>
    <w:p>
      <w:pPr>
        <w:pStyle w:val="ListBullet"/>
        <w:bidi/>
        <w:spacing w:line="240" w:lineRule="auto"/>
        <w:ind w:left="720"/>
      </w:pPr>
      <w:r>
        <w:rPr>
          <w:rtl/>
          <w:cs/>
          <w:lang w:val="ar_AE" w:bidi="ar_AE"/>
        </w:rPr>
      </w:r>
      <w:r>
        <w:rPr>
          <w:rtl/>
          <w:cs/>
          <w:lang w:val="ar_AE" w:bidi="ar_AE"/>
        </w:rPr>
        <w:t>"أكره داود ويُوآب. لقد قتلا عائلتي كلها."</w:t>
      </w:r>
    </w:p>
    <w:p>
      <w:pPr>
        <w:bidi/>
      </w:pPr>
      <w:r>
        <w:rPr>
          <w:rtl/>
          <w:cs/>
          <w:lang w:val="ar_AE" w:bidi="ar_AE"/>
        </w:rPr>
      </w:r>
      <w:r>
        <w:rPr>
          <w:rtl/>
          <w:cs/>
          <w:lang w:val="ar_AE" w:bidi="ar_AE"/>
        </w:rPr>
        <w:t>اسألوا الأشخاص الذين يؤدّون دور عبيد أبي هدد: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"نشعر بحزن شديد. لقد مات ملكنا، ومات كثير من شعبنا، وأصبح وطننا ملكًا لبني إسرائيل. ماذا سيحدث لنا؟" أو</w:t>
      </w:r>
    </w:p>
    <w:p>
      <w:pPr>
        <w:pStyle w:val="ListBullet"/>
        <w:bidi/>
        <w:spacing w:line="240" w:lineRule="auto"/>
        <w:ind w:left="720"/>
      </w:pPr>
      <w:r>
        <w:rPr>
          <w:rtl/>
          <w:cs/>
          <w:lang w:val="ar_AE" w:bidi="ar_AE"/>
        </w:rPr>
      </w:r>
      <w:r>
        <w:rPr>
          <w:rtl/>
          <w:cs/>
          <w:lang w:val="ar_AE" w:bidi="ar_AE"/>
        </w:rPr>
        <w:t>"أنا غاضب جدًا لأن بني إسرائيل فعلوا هذا بنا. إن أفراد شعبنا تربطهم صلة ببعضهم. ولا ينبغي لهم أن يعاملونا بهذه الطريقة!" أو</w:t>
      </w:r>
    </w:p>
    <w:p>
      <w:pPr>
        <w:pStyle w:val="ListBullet"/>
        <w:bidi/>
        <w:spacing w:line="240" w:lineRule="auto"/>
        <w:ind w:left="720"/>
      </w:pPr>
      <w:r>
        <w:rPr>
          <w:rtl/>
          <w:cs/>
          <w:lang w:val="ar_AE" w:bidi="ar_AE"/>
        </w:rPr>
      </w:r>
      <w:r>
        <w:rPr>
          <w:rtl/>
          <w:cs/>
          <w:lang w:val="ar_AE" w:bidi="ar_AE"/>
        </w:rPr>
        <w:t>"ربما إذا استطعنا إنقاذ هدد، فقد يتمكن شعبنا من البقاء." أو</w:t>
      </w:r>
    </w:p>
    <w:p>
      <w:pPr>
        <w:pStyle w:val="ListBullet"/>
        <w:bidi/>
        <w:spacing w:line="240" w:lineRule="auto"/>
        <w:ind w:left="720"/>
      </w:pPr>
      <w:r>
        <w:rPr>
          <w:rtl/>
          <w:cs/>
          <w:lang w:val="ar_AE" w:bidi="ar_AE"/>
        </w:rPr>
      </w:r>
      <w:r>
        <w:rPr>
          <w:rtl/>
          <w:cs/>
          <w:lang w:val="ar_AE" w:bidi="ar_AE"/>
        </w:rPr>
        <w:t>"إذا استطعنا الوصول إلى مصر، فربما نكون آمنين هناك."</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ذهب هدد وعبيد أبيه إلى فرعون، ملك مصر، فأعطاهم بعض الأرض وبيتًا، ووفّر لهم الطعام. ونال هدد حظوة عظيمة لدى فرعون. وعندما كبر هدد، رتّب فرعون زواج هدد من أخت الملكة تحفنيس، أي أخت زوجته نفسها. وولدت زوجة هدد ابنًا اسمه جنوبث، ونشأ في القصر مع أبناء فرعون.</w:t>
      </w:r>
    </w:p>
    <w:p>
      <w:pPr>
        <w:bidi/>
      </w:pPr>
      <w:r>
        <w:rPr>
          <w:rtl/>
          <w:cs/>
          <w:lang w:val="ar_AE" w:bidi="ar_AE"/>
        </w:rPr>
      </w:r>
      <w:r>
        <w:rPr>
          <w:rtl/>
          <w:cs/>
          <w:lang w:val="ar_AE" w:bidi="ar_AE"/>
        </w:rPr>
        <w:t>أوقفوا التمثيل. اسألوا الشخص الذي يؤدّي دور هدد: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"أنا مرتاح. لقد أصبح لدي أخيرًا مكان آمن أعيش فيه." أو </w:t>
      </w:r>
    </w:p>
    <w:p>
      <w:pPr>
        <w:pStyle w:val="ListBullet"/>
        <w:bidi/>
        <w:spacing w:line="240" w:lineRule="auto"/>
        <w:ind w:left="720"/>
      </w:pPr>
      <w:r>
        <w:rPr>
          <w:rtl/>
          <w:cs/>
          <w:lang w:val="ar_AE" w:bidi="ar_AE"/>
        </w:rPr>
      </w:r>
      <w:r>
        <w:rPr>
          <w:rtl/>
          <w:cs/>
          <w:lang w:val="ar_AE" w:bidi="ar_AE"/>
        </w:rPr>
        <w:t xml:space="preserve">"أنا ممتن جدًا لفرعون، لأنه أنقذ حياتي واعتنى بي وبالرجال الذين معي." أو </w:t>
      </w:r>
    </w:p>
    <w:p>
      <w:pPr>
        <w:pStyle w:val="ListBullet"/>
        <w:bidi/>
        <w:spacing w:line="240" w:lineRule="auto"/>
        <w:ind w:left="720"/>
      </w:pPr>
      <w:r>
        <w:rPr>
          <w:rtl/>
          <w:cs/>
          <w:lang w:val="ar_AE" w:bidi="ar_AE"/>
        </w:rPr>
      </w:r>
      <w:r>
        <w:rPr>
          <w:rtl/>
          <w:cs/>
          <w:lang w:val="ar_AE" w:bidi="ar_AE"/>
        </w:rPr>
        <w:t xml:space="preserve">"أنا أحب زوجتي وابني، لكنني أتمنى لو كان بإمكانهما أن يريا كيف كان وطني قبل أن يدمره بنو إسرائيل." أو </w:t>
      </w:r>
    </w:p>
    <w:p>
      <w:pPr>
        <w:pStyle w:val="ListBullet"/>
        <w:bidi/>
        <w:spacing w:line="240" w:lineRule="auto"/>
        <w:ind w:left="720"/>
      </w:pPr>
      <w:r>
        <w:rPr>
          <w:rtl/>
          <w:cs/>
          <w:lang w:val="ar_AE" w:bidi="ar_AE"/>
        </w:rPr>
      </w:r>
      <w:r>
        <w:rPr>
          <w:rtl/>
          <w:cs/>
          <w:lang w:val="ar_AE" w:bidi="ar_AE"/>
        </w:rPr>
        <w:t>"إذا سنحت لي فرصة للانتقام من بني إسرائيل، فسأغتنمها!"</w:t>
      </w:r>
    </w:p>
    <w:p>
      <w:pPr>
        <w:bidi/>
      </w:pPr>
      <w:r>
        <w:rPr>
          <w:rtl/>
          <w:cs/>
          <w:lang w:val="ar_AE" w:bidi="ar_AE"/>
        </w:rPr>
      </w:r>
      <w:r>
        <w:rPr>
          <w:rtl/>
          <w:cs/>
          <w:lang w:val="ar_AE" w:bidi="ar_AE"/>
        </w:rPr>
        <w:t>اسألوا الشخص الذي يؤدّي دور فرعون: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"أنا سعيد لأن هدد أصبح الآن فردًا من عائلتي." أو </w:t>
      </w:r>
    </w:p>
    <w:p>
      <w:pPr>
        <w:pStyle w:val="ListBullet"/>
        <w:bidi/>
        <w:spacing w:line="240" w:lineRule="auto"/>
        <w:ind w:left="720"/>
      </w:pPr>
      <w:r>
        <w:rPr>
          <w:rtl/>
          <w:cs/>
          <w:lang w:val="ar_AE" w:bidi="ar_AE"/>
        </w:rPr>
      </w:r>
      <w:r>
        <w:rPr>
          <w:rtl/>
          <w:cs/>
          <w:lang w:val="ar_AE" w:bidi="ar_AE"/>
        </w:rPr>
        <w:t xml:space="preserve">"كان من الصواب أن أعامل هدد معاملة حسنة. والآن أصبح هدد مدينًا لي، وسيفعل كل ما أطلبه منه." أو </w:t>
      </w:r>
    </w:p>
    <w:p>
      <w:pPr>
        <w:pStyle w:val="ListBullet"/>
        <w:bidi/>
        <w:spacing w:line="240" w:lineRule="auto"/>
        <w:ind w:left="720"/>
      </w:pPr>
      <w:r>
        <w:rPr>
          <w:rtl/>
          <w:cs/>
          <w:lang w:val="ar_AE" w:bidi="ar_AE"/>
        </w:rPr>
      </w:r>
      <w:r>
        <w:rPr>
          <w:rtl/>
          <w:cs/>
          <w:lang w:val="ar_AE" w:bidi="ar_AE"/>
        </w:rPr>
        <w:t>"آمل ألا يكون بنو إسرائيل غاضبين لأنني حميت هدد."</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عندما سمع هدد أن الملك داود ويُوآب قد ماتا، قال هدد لفرعون: "أطلِقني إلَى أرضي."</w:t>
      </w:r>
    </w:p>
    <w:p>
      <w:pPr>
        <w:bidi/>
      </w:pPr>
      <w:r>
        <w:rPr>
          <w:rtl/>
          <w:cs/>
          <w:lang w:val="ar_AE" w:bidi="ar_AE"/>
        </w:rPr>
      </w:r>
      <w:r>
        <w:rPr>
          <w:rtl/>
          <w:cs/>
          <w:lang w:val="ar_AE" w:bidi="ar_AE"/>
        </w:rPr>
        <w:t>"لماذا؟" سأل فرعون هدد. "ماذا أعوَزَكَ عِندي حتَّى إنَّكَ تطلُبُ الذَّهابَ إلَى أرضِكَ؟"</w:t>
      </w:r>
    </w:p>
    <w:p>
      <w:pPr>
        <w:bidi/>
      </w:pPr>
      <w:r>
        <w:rPr>
          <w:rtl/>
          <w:cs/>
          <w:lang w:val="ar_AE" w:bidi="ar_AE"/>
        </w:rPr>
      </w:r>
      <w:r>
        <w:rPr>
          <w:rtl/>
          <w:cs/>
          <w:lang w:val="ar_AE" w:bidi="ar_AE"/>
        </w:rPr>
        <w:t>"لا شيء"، أجاب هدد. "وإنَّما أطلِقني." فعاد هدد إلى وطنه.</w:t>
      </w:r>
    </w:p>
    <w:p>
      <w:pPr>
        <w:bidi/>
      </w:pPr>
      <w:r>
        <w:rPr>
          <w:rtl/>
          <w:cs/>
          <w:lang w:val="ar_AE" w:bidi="ar_AE"/>
        </w:rPr>
      </w:r>
      <w:r>
        <w:rPr>
          <w:rtl/>
          <w:cs/>
          <w:lang w:val="ar_AE" w:bidi="ar_AE"/>
        </w:rPr>
        <w:t>أوقفوا التمثيل. اسألوا الشخص الذي يؤدّي دور هدد: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"أنا ممتن لفرعون، لكن يجب أن يفهم فرعون أنني أشتاق إلى وطني." أو </w:t>
      </w:r>
    </w:p>
    <w:p>
      <w:pPr>
        <w:pStyle w:val="ListBullet"/>
        <w:bidi/>
        <w:spacing w:line="240" w:lineRule="auto"/>
        <w:ind w:left="720"/>
      </w:pPr>
      <w:r>
        <w:rPr>
          <w:rtl/>
          <w:cs/>
          <w:lang w:val="ar_AE" w:bidi="ar_AE"/>
        </w:rPr>
      </w:r>
      <w:r>
        <w:rPr>
          <w:rtl/>
          <w:cs/>
          <w:lang w:val="ar_AE" w:bidi="ar_AE"/>
        </w:rPr>
        <w:t xml:space="preserve">"أنا أحب عائلتي، لكنني حزين لأن ابني لم يرَ وطني قط." أو </w:t>
      </w:r>
    </w:p>
    <w:p>
      <w:pPr>
        <w:pStyle w:val="ListBullet"/>
        <w:bidi/>
        <w:spacing w:line="240" w:lineRule="auto"/>
        <w:ind w:left="720"/>
      </w:pPr>
      <w:r>
        <w:rPr>
          <w:rtl/>
          <w:cs/>
          <w:lang w:val="ar_AE" w:bidi="ar_AE"/>
        </w:rPr>
      </w:r>
      <w:r>
        <w:rPr>
          <w:rtl/>
          <w:cs/>
          <w:lang w:val="ar_AE" w:bidi="ar_AE"/>
        </w:rPr>
        <w:t xml:space="preserve">"هذه فرصتي للانتقام. فإذا لم أستطع الانتقام من داود، فسأنتقم من ابنه." أو </w:t>
      </w:r>
    </w:p>
    <w:p>
      <w:pPr>
        <w:pStyle w:val="ListBullet"/>
        <w:bidi/>
        <w:spacing w:line="240" w:lineRule="auto"/>
        <w:ind w:left="720"/>
      </w:pPr>
      <w:r>
        <w:rPr>
          <w:rtl/>
          <w:cs/>
          <w:lang w:val="ar_AE" w:bidi="ar_AE"/>
        </w:rPr>
      </w:r>
      <w:r>
        <w:rPr>
          <w:rtl/>
          <w:cs/>
          <w:lang w:val="ar_AE" w:bidi="ar_AE"/>
        </w:rPr>
        <w:t>"من الخطر أن أعود إلى أدوم، لكن العودة تعني لي الكثير، ولذلك سأخاطر."</w:t>
      </w:r>
    </w:p>
    <w:p>
      <w:pPr>
        <w:bidi/>
      </w:pPr>
      <w:r>
        <w:rPr>
          <w:rtl/>
          <w:cs/>
          <w:lang w:val="ar_AE" w:bidi="ar_AE"/>
        </w:rPr>
      </w:r>
      <w:r>
        <w:rPr>
          <w:rtl/>
          <w:cs/>
          <w:lang w:val="ar_AE" w:bidi="ar_AE"/>
        </w:rPr>
        <w:t>اسألوا الشخص الذي يؤدّي دور فرعون: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"أنا أحب هدد. ولا أريده أن يرحل. فقد لا أراه مرة أخرى." أو </w:t>
      </w:r>
    </w:p>
    <w:p>
      <w:pPr>
        <w:pStyle w:val="ListBullet"/>
        <w:bidi/>
        <w:spacing w:line="240" w:lineRule="auto"/>
        <w:ind w:left="720"/>
      </w:pPr>
      <w:r>
        <w:rPr>
          <w:rtl/>
          <w:cs/>
          <w:lang w:val="ar_AE" w:bidi="ar_AE"/>
        </w:rPr>
      </w:r>
      <w:r>
        <w:rPr>
          <w:rtl/>
          <w:cs/>
          <w:lang w:val="ar_AE" w:bidi="ar_AE"/>
        </w:rPr>
        <w:t>"أنا في حيرة. فلقد أعطيت هدد حياة جيدة، بل وأدخلته في عائلتي. فلماذا يريد هدد العودة إلى بلد دُمِّر؟" أو</w:t>
      </w:r>
    </w:p>
    <w:p>
      <w:pPr>
        <w:pStyle w:val="ListBullet"/>
        <w:bidi/>
        <w:spacing w:line="240" w:lineRule="auto"/>
        <w:ind w:left="720"/>
      </w:pPr>
      <w:r>
        <w:rPr>
          <w:rtl/>
          <w:cs/>
          <w:lang w:val="ar_AE" w:bidi="ar_AE"/>
        </w:rPr>
      </w:r>
      <w:r>
        <w:rPr>
          <w:rtl/>
          <w:cs/>
          <w:lang w:val="ar_AE" w:bidi="ar_AE"/>
        </w:rPr>
        <w:t>"لماذا يأخذ هدد زوجته وابنه بعيدًا عن حياة جيدة هنا، ويعيدهما إلى أراضي بني إسرائيل؟" أو</w:t>
      </w:r>
    </w:p>
    <w:p>
      <w:pPr>
        <w:pStyle w:val="ListBullet"/>
        <w:bidi/>
        <w:spacing w:line="240" w:lineRule="auto"/>
        <w:ind w:left="720"/>
      </w:pPr>
      <w:r>
        <w:rPr>
          <w:rtl/>
          <w:cs/>
          <w:lang w:val="ar_AE" w:bidi="ar_AE"/>
        </w:rPr>
      </w:r>
      <w:r>
        <w:rPr>
          <w:rtl/>
          <w:cs/>
          <w:lang w:val="ar_AE" w:bidi="ar_AE"/>
        </w:rPr>
        <w:t>"أنا أفهم رغبة هدد في العودة إلى وطنه. فأنا أيضًا لن أرغب أبدًا في العيش خارج مصر، وطني."</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وأقام الله أيضًا رزون بن أليداع ليكون عدوًا لسليمان. وكان رزون قد هرب من سيده، هدد عزر، ملك صوبة، وصار قائد عصابة من المتمردين. وبعد أن قتل داود جميع رجال جيش هدد عزر، هرب رزون ورجاله إلى دمشق، وصار رزون ملكًا هناك. وكان رزون عدوًا لإسرائيل طوال بقية حياة سليمان، بالإضافة إلى الشر الذي فعله هدد. وكان رزون يكره إسرائيل، واستمر في الحكم في أرام.</w:t>
      </w:r>
    </w:p>
    <w:p>
      <w:pPr>
        <w:bidi/>
      </w:pPr>
      <w:r>
        <w:rPr>
          <w:rtl/>
          <w:cs/>
          <w:lang w:val="ar_AE" w:bidi="ar_AE"/>
        </w:rPr>
      </w:r>
      <w:r>
        <w:rPr>
          <w:rtl/>
          <w:cs/>
          <w:lang w:val="ar_AE" w:bidi="ar_AE"/>
        </w:rPr>
        <w:t>أوقفوا التمثيل. اسألوا الشخص الذي يؤدّي دور رزون: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"أنا أكره بني إسرائيل. فلقد قتل الملك داود ملكي وسلب وطني. ولن أغفر لبني إسرائيل ذلك أبدًا." أو </w:t>
      </w:r>
    </w:p>
    <w:p>
      <w:pPr>
        <w:pStyle w:val="ListBullet"/>
        <w:bidi/>
        <w:spacing w:line="240" w:lineRule="auto"/>
        <w:ind w:left="720"/>
      </w:pPr>
      <w:r>
        <w:rPr>
          <w:rtl/>
          <w:cs/>
          <w:lang w:val="ar_AE" w:bidi="ar_AE"/>
        </w:rPr>
      </w:r>
      <w:r>
        <w:rPr>
          <w:rtl/>
          <w:cs/>
          <w:lang w:val="ar_AE" w:bidi="ar_AE"/>
        </w:rPr>
        <w:t xml:space="preserve">"أشعر بالفخر لأنني استطعت النجاة، بينما لم ينجُ الملك هدد عزر. والآن أصبحت أنا صاحب القوة." أو </w:t>
      </w:r>
    </w:p>
    <w:p>
      <w:pPr>
        <w:pStyle w:val="ListBullet"/>
        <w:bidi/>
        <w:spacing w:line="240" w:lineRule="auto"/>
        <w:ind w:left="720"/>
      </w:pPr>
      <w:r>
        <w:rPr>
          <w:rtl/>
          <w:cs/>
          <w:lang w:val="ar_AE" w:bidi="ar_AE"/>
        </w:rPr>
      </w:r>
      <w:r>
        <w:rPr>
          <w:rtl/>
          <w:cs/>
          <w:lang w:val="ar_AE" w:bidi="ar_AE"/>
        </w:rPr>
        <w:t>"لن أسمح لبني إسرائيل أبدًا بأن يفعلوا ما يريدون دون مقاومة. وسأحرص على أن يتذكروني باعتباري الشخص الذي قاومهم."</w:t>
      </w:r>
    </w:p>
    <w:p>
      <w:pPr>
        <w:bidi/>
      </w:pPr>
      <w:r>
        <w:rPr>
          <w:rtl/>
          <w:cs/>
          <w:lang w:val="ar_AE" w:bidi="ar_AE"/>
        </w:rPr>
      </w:r>
      <w:r>
        <w:rPr>
          <w:rtl/>
          <w:cs/>
          <w:lang w:val="ar_AE" w:bidi="ar_AE"/>
        </w:rPr>
        <w:t>اسألوا الشخص الذي يؤدي دور الملك سليمان: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"أشعر بالخوف. فهدد ورزون يسببان المتاعب. وأنا قلق من أن ينتزع أعدائي بعضًا من أرضي." أو </w:t>
      </w:r>
    </w:p>
    <w:p>
      <w:pPr>
        <w:pStyle w:val="ListBullet"/>
        <w:bidi/>
        <w:spacing w:line="240" w:lineRule="auto"/>
        <w:ind w:left="720"/>
      </w:pPr>
      <w:r>
        <w:rPr>
          <w:rtl/>
          <w:cs/>
          <w:lang w:val="ar_AE" w:bidi="ar_AE"/>
        </w:rPr>
      </w:r>
      <w:r>
        <w:rPr>
          <w:rtl/>
          <w:cs/>
          <w:lang w:val="ar_AE" w:bidi="ar_AE"/>
        </w:rPr>
        <w:t>"أنا قلق. إذا كانت الأمور هكذا وأنا لا أزال حيًا، فكيف ستكون عندما يصير ابني ملكًا؟" أو</w:t>
      </w:r>
    </w:p>
    <w:p>
      <w:pPr>
        <w:pStyle w:val="ListBullet"/>
        <w:bidi/>
        <w:spacing w:line="240" w:lineRule="auto"/>
        <w:ind w:left="720"/>
      </w:pPr>
      <w:r>
        <w:rPr>
          <w:rtl/>
          <w:cs/>
          <w:lang w:val="ar_AE" w:bidi="ar_AE"/>
        </w:rPr>
      </w:r>
      <w:r>
        <w:rPr>
          <w:rtl/>
          <w:cs/>
          <w:lang w:val="ar_AE" w:bidi="ar_AE"/>
        </w:rPr>
        <w:t xml:space="preserve">"أشعر بالذنب. فأنا أعرف أن هذا يحدث لأنني عصيت الرب." أو </w:t>
      </w:r>
    </w:p>
    <w:p>
      <w:pPr>
        <w:pStyle w:val="ListBullet"/>
        <w:bidi/>
        <w:spacing w:line="240" w:lineRule="auto"/>
        <w:ind w:left="720"/>
      </w:pPr>
      <w:r>
        <w:rPr>
          <w:rtl/>
          <w:cs/>
          <w:lang w:val="ar_AE" w:bidi="ar_AE"/>
        </w:rPr>
      </w:r>
      <w:r>
        <w:rPr>
          <w:rtl/>
          <w:cs/>
          <w:lang w:val="ar_AE" w:bidi="ar_AE"/>
        </w:rPr>
        <w:t>"لقد جلبت السلام والازدهار إلى شعبي من قبل، لكنهم الآن يدفعون ثمن خطاياي."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الملوك الأول ١١: ١٤–٢٥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ثم أقام</w:t>
      </w:r>
      <w:r>
        <w:rPr>
          <w:b/>
          <w:rtl/>
          <w:cs/>
          <w:lang w:val="ar_AE" w:bidi="ar_AE"/>
        </w:rPr>
        <w:t xml:space="preserve"> الرب</w:t>
      </w:r>
      <w:r>
        <w:rPr>
          <w:rtl/>
          <w:cs/>
          <w:lang w:val="ar_AE" w:bidi="ar_AE"/>
        </w:rPr>
        <w:t xml:space="preserve"> هدد، الذي كان من الأسرة الملكية في أدوم، ليكون عدوًا لسليمان. واسم هدد يعني "صوتًا عاليًا" أو "رعدًا". راجعوا "قاموس الكلمات الرئيسية" للمزيد من المعلومات عن كلمة يهوه.</w:t>
      </w:r>
    </w:p>
    <w:p>
      <w:pPr>
        <w:bidi/>
      </w:pPr>
      <w:r>
        <w:rPr>
          <w:rtl/>
          <w:cs/>
          <w:lang w:val="ar_AE" w:bidi="ar_AE"/>
        </w:rPr>
      </w:r>
      <w:r>
        <w:rPr>
          <w:rtl/>
          <w:cs/>
          <w:lang w:val="ar_AE" w:bidi="ar_AE"/>
        </w:rPr>
        <w:t xml:space="preserve">توقَّفوا هنا وقرروا كيف ستترجمون اسم </w:t>
      </w:r>
      <w:r>
        <w:rPr>
          <w:b/>
          <w:rtl/>
          <w:cs/>
          <w:lang w:val="ar_AE" w:bidi="ar_AE"/>
        </w:rPr>
        <w:t>هدد</w:t>
      </w:r>
      <w:r>
        <w:rPr>
          <w:rtl/>
          <w:cs/>
          <w:lang w:val="ar_AE" w:bidi="ar_AE"/>
        </w:rPr>
        <w:t xml:space="preserve">. هل ستترجمون الاسم بحسب معناه، أم بحسب طريقة نطقه؟ أوقِفوا الاستماع إلى هذا التسجيل الصوتي هنا. </w:t>
      </w:r>
    </w:p>
    <w:p>
      <w:pPr>
        <w:bidi/>
      </w:pPr>
      <w:r>
        <w:rPr>
          <w:rtl/>
          <w:cs/>
          <w:lang w:val="ar_AE" w:bidi="ar_AE"/>
        </w:rPr>
      </w:r>
      <w:r>
        <w:rPr>
          <w:rtl/>
          <w:cs/>
          <w:lang w:val="ar_AE" w:bidi="ar_AE"/>
        </w:rPr>
        <w:t>وقبل ذلك بوقت طويل، عندما هزم</w:t>
      </w:r>
      <w:r>
        <w:rPr>
          <w:b/>
          <w:rtl/>
          <w:cs/>
          <w:lang w:val="ar_AE" w:bidi="ar_AE"/>
        </w:rPr>
        <w:t xml:space="preserve"> الملك داود</w:t>
      </w:r>
      <w:r>
        <w:rPr>
          <w:rtl/>
          <w:cs/>
          <w:lang w:val="ar_AE" w:bidi="ar_AE"/>
        </w:rPr>
        <w:t xml:space="preserve"> جيش أدوم، بقي يُوآب، </w:t>
      </w:r>
      <w:r>
        <w:rPr>
          <w:b/>
          <w:rtl/>
          <w:cs/>
          <w:lang w:val="ar_AE" w:bidi="ar_AE"/>
        </w:rPr>
        <w:t>قائد جيشه</w:t>
      </w:r>
      <w:r>
        <w:rPr>
          <w:rtl/>
          <w:cs/>
          <w:lang w:val="ar_AE" w:bidi="ar_AE"/>
        </w:rPr>
        <w:t xml:space="preserve">، في أدوم ليدفن الجنود الإسرائيليين الذين ماتوا. وبقي يُوآب والجيش </w:t>
      </w:r>
      <w:r>
        <w:rPr>
          <w:b/>
          <w:rtl/>
          <w:cs/>
          <w:lang w:val="ar_AE" w:bidi="ar_AE"/>
        </w:rPr>
        <w:t>الإسرائيلي</w:t>
      </w:r>
      <w:r>
        <w:rPr>
          <w:rtl/>
          <w:cs/>
          <w:lang w:val="ar_AE" w:bidi="ar_AE"/>
        </w:rPr>
        <w:t xml:space="preserve"> في أدوم ستة أشهر. وخلال ذلك الوقت، قتلوا كل ذكر في أدوم، ما عدا هدد وبعض </w:t>
      </w:r>
      <w:r>
        <w:rPr>
          <w:b/>
          <w:rtl/>
          <w:cs/>
          <w:lang w:val="ar_AE" w:bidi="ar_AE"/>
        </w:rPr>
        <w:t>عبيد</w:t>
      </w:r>
      <w:r>
        <w:rPr>
          <w:rtl/>
          <w:cs/>
          <w:lang w:val="ar_AE" w:bidi="ar_AE"/>
        </w:rPr>
        <w:t xml:space="preserve"> أبيه الذين هربوا إلى مصر. احرصوا على ترجمة كلمات "ملك" و"داود" و"قائد" و"إسرائيلي" و"عبد" بالطريقة نفسها التي ترجمتم بها هذه الكلمات في المقاطع السابقة. راجعوا "قاموس الكلمات الرئيسية" للمزيد من المعلومات عن كلمات "ملك" و"داود" و"إسرائيلي" و"عبد".</w:t>
      </w:r>
    </w:p>
    <w:p>
      <w:pPr>
        <w:bidi/>
      </w:pPr>
      <w:r>
        <w:rPr>
          <w:rtl/>
          <w:cs/>
          <w:lang w:val="ar_AE" w:bidi="ar_AE"/>
        </w:rPr>
      </w:r>
      <w:r>
        <w:rPr>
          <w:rtl/>
          <w:cs/>
          <w:lang w:val="ar_AE" w:bidi="ar_AE"/>
        </w:rPr>
        <w:t xml:space="preserve">حدث كل ذلك عندما كان هدد صبيًا صغيرًا. غادر هدد وهؤلاء الرجال مديان وذهبوا إلى فاران، حيث انضم إليهم بعض الرجال الآخرين. ثم ذهبوا جميعًا إلى مصر. احرصوا على ترجمة أسماء </w:t>
      </w:r>
      <w:r>
        <w:rPr>
          <w:b/>
          <w:rtl/>
          <w:cs/>
          <w:lang w:val="ar_AE" w:bidi="ar_AE"/>
        </w:rPr>
        <w:t>أدوم</w:t>
      </w:r>
      <w:r>
        <w:rPr>
          <w:rtl/>
          <w:cs/>
          <w:lang w:val="ar_AE" w:bidi="ar_AE"/>
        </w:rPr>
        <w:t xml:space="preserve"> </w:t>
      </w:r>
      <w:r>
        <w:rPr>
          <w:b/>
          <w:rtl/>
          <w:cs/>
          <w:lang w:val="ar_AE" w:bidi="ar_AE"/>
        </w:rPr>
        <w:t>ومصر</w:t>
      </w:r>
      <w:r>
        <w:rPr>
          <w:rtl/>
          <w:cs/>
          <w:lang w:val="ar_AE" w:bidi="ar_AE"/>
        </w:rPr>
        <w:t xml:space="preserve"> </w:t>
      </w:r>
      <w:r>
        <w:rPr>
          <w:b/>
          <w:rtl/>
          <w:cs/>
          <w:lang w:val="ar_AE" w:bidi="ar_AE"/>
        </w:rPr>
        <w:t>ومديان</w:t>
      </w:r>
      <w:r>
        <w:rPr>
          <w:rtl/>
          <w:cs/>
          <w:lang w:val="ar_AE" w:bidi="ar_AE"/>
        </w:rPr>
        <w:t xml:space="preserve"> بالطريقة نفسها التي ترجمتم بها هذه الأسماء في المقاطع السابقة.</w:t>
      </w:r>
    </w:p>
    <w:p>
      <w:pPr>
        <w:bidi/>
      </w:pPr>
      <w:r>
        <w:rPr>
          <w:rtl/>
          <w:cs/>
          <w:lang w:val="ar_AE" w:bidi="ar_AE"/>
        </w:rPr>
      </w:r>
      <w:r>
        <w:rPr>
          <w:rtl/>
          <w:cs/>
          <w:lang w:val="ar_AE" w:bidi="ar_AE"/>
        </w:rPr>
        <w:t xml:space="preserve">ثم ذهب هدد والرجال إلى </w:t>
      </w:r>
      <w:r>
        <w:rPr>
          <w:b/>
          <w:rtl/>
          <w:cs/>
          <w:lang w:val="ar_AE" w:bidi="ar_AE"/>
        </w:rPr>
        <w:t>فرعون</w:t>
      </w:r>
      <w:r>
        <w:rPr>
          <w:rtl/>
          <w:cs/>
          <w:lang w:val="ar_AE" w:bidi="ar_AE"/>
        </w:rPr>
        <w:t xml:space="preserve">، ملك مصر، فأعطاهم بعض الأرض وبيتًا، ووفّر لهم الطعام. ونال هدد حظوة عظيمة لدى فرعون. وعندما كبر هدد، رتّب فرعون زواج هدد من أخت </w:t>
      </w:r>
      <w:r>
        <w:rPr>
          <w:b/>
          <w:rtl/>
          <w:cs/>
          <w:lang w:val="ar_AE" w:bidi="ar_AE"/>
        </w:rPr>
        <w:t>الملكة</w:t>
      </w:r>
      <w:r>
        <w:rPr>
          <w:rtl/>
          <w:cs/>
          <w:lang w:val="ar_AE" w:bidi="ar_AE"/>
        </w:rPr>
        <w:t xml:space="preserve"> تحفنيس، أي أخت زوجة فرعون نفسه. وتحفنيس هو اسم مصري. احرصوا على ترجمة كلمتي "فرعون" و"ملكة" بالطريقة نفسها التي ترجمتم بها هاتين الكلمتين في القصص السابقة. راجعوا "قاموس الكلمات الرئيسية" للمزيد من المعلومات عن كلمتي "فرعون" و"ملكة".</w:t>
      </w:r>
    </w:p>
    <w:p>
      <w:pPr>
        <w:bidi/>
      </w:pPr>
      <w:r>
        <w:rPr>
          <w:rtl/>
          <w:cs/>
          <w:lang w:val="ar_AE" w:bidi="ar_AE"/>
        </w:rPr>
      </w:r>
      <w:r>
        <w:rPr>
          <w:rtl/>
          <w:cs/>
          <w:lang w:val="ar_AE" w:bidi="ar_AE"/>
        </w:rPr>
        <w:t xml:space="preserve">وولدت زوجة هدد ابنًا اسمه جنوبث، ونشأ في </w:t>
      </w:r>
      <w:r>
        <w:rPr>
          <w:b/>
          <w:rtl/>
          <w:cs/>
          <w:lang w:val="ar_AE" w:bidi="ar_AE"/>
        </w:rPr>
        <w:t>قصر</w:t>
      </w:r>
      <w:r>
        <w:rPr>
          <w:rtl/>
          <w:cs/>
          <w:lang w:val="ar_AE" w:bidi="ar_AE"/>
        </w:rPr>
        <w:t xml:space="preserve"> فرعون مع أبناء فرعون. وكلمة "قصر" تعني بيت الملك. احرصوا على استخدام الكلمة نفسها التي استخدمتموها في القصص السابقة للإشارة إلى القصر أو بيت الملك.</w:t>
      </w:r>
    </w:p>
    <w:p>
      <w:pPr>
        <w:bidi/>
      </w:pPr>
      <w:r>
        <w:rPr>
          <w:rtl/>
          <w:cs/>
          <w:lang w:val="ar_AE" w:bidi="ar_AE"/>
        </w:rPr>
      </w:r>
      <w:r>
        <w:rPr>
          <w:rtl/>
          <w:cs/>
          <w:lang w:val="ar_AE" w:bidi="ar_AE"/>
        </w:rPr>
        <w:t>وأقام</w:t>
      </w:r>
      <w:r>
        <w:rPr>
          <w:b/>
          <w:rtl/>
          <w:cs/>
          <w:lang w:val="ar_AE" w:bidi="ar_AE"/>
        </w:rPr>
        <w:t xml:space="preserve"> الله</w:t>
      </w:r>
      <w:r>
        <w:rPr>
          <w:rtl/>
          <w:cs/>
          <w:lang w:val="ar_AE" w:bidi="ar_AE"/>
        </w:rPr>
        <w:t xml:space="preserve"> أيضًا رزون بن أليداع ليكون عدوًا لسليمان. احرصوا على ترجمة كلمة "الله" بالطريقة نفسها التي ترجمتم بها هذه الكلمة في المقاطع السابقة. لاحظوا أن هذه هي كلمة "الله"، وليست اسم "يهوه". راجعوا "قاموس الكلمات الرئيسية" للمزيد من المعلومات عن كلمة "الله".</w:t>
      </w:r>
    </w:p>
    <w:p>
      <w:pPr>
        <w:bidi/>
      </w:pPr>
      <w:r>
        <w:rPr>
          <w:rtl/>
          <w:cs/>
          <w:lang w:val="ar_AE" w:bidi="ar_AE"/>
        </w:rPr>
      </w:r>
      <w:r>
        <w:rPr>
          <w:rtl/>
          <w:cs/>
          <w:lang w:val="ar_AE" w:bidi="ar_AE"/>
        </w:rPr>
        <w:t xml:space="preserve">وكان رزون قد هرب من سيده هدد عزر، ملك </w:t>
      </w:r>
      <w:r>
        <w:rPr>
          <w:b/>
          <w:rtl/>
          <w:cs/>
          <w:lang w:val="ar_AE" w:bidi="ar_AE"/>
        </w:rPr>
        <w:t>صوبة</w:t>
      </w:r>
      <w:r>
        <w:rPr>
          <w:rtl/>
          <w:cs/>
          <w:lang w:val="ar_AE" w:bidi="ar_AE"/>
        </w:rPr>
        <w:t>، وصار قائد عصابة من المتمردين، أي جماعة من الناس كانوا يهاجمون الآخرين ويسرقون منهم. وبعد أن قتل داود جميع الرجال في جيش</w:t>
      </w:r>
      <w:r>
        <w:rPr>
          <w:b/>
          <w:rtl/>
          <w:cs/>
          <w:lang w:val="ar_AE" w:bidi="ar_AE"/>
        </w:rPr>
        <w:t xml:space="preserve"> هدد عزر</w:t>
      </w:r>
      <w:r>
        <w:rPr>
          <w:rtl/>
          <w:cs/>
          <w:lang w:val="ar_AE" w:bidi="ar_AE"/>
        </w:rPr>
        <w:t xml:space="preserve">، هرب رزون ورجاله إلى </w:t>
      </w:r>
      <w:r>
        <w:rPr>
          <w:b/>
          <w:rtl/>
          <w:cs/>
          <w:lang w:val="ar_AE" w:bidi="ar_AE"/>
        </w:rPr>
        <w:t>دمشق</w:t>
      </w:r>
      <w:r>
        <w:rPr>
          <w:rtl/>
          <w:cs/>
          <w:lang w:val="ar_AE" w:bidi="ar_AE"/>
        </w:rPr>
        <w:t xml:space="preserve">، وصار رزون ملكًا. احرصوا على ترجمة أسماء هدد عزر وصوبة ودمشق بالطريقة نفسها التي ترجمتم بها هذه الأسماء في الأصحاح الثامن من سفر صموئيل الثاني. </w:t>
      </w:r>
    </w:p>
    <w:p>
      <w:pPr>
        <w:bidi/>
      </w:pPr>
      <w:r>
        <w:rPr>
          <w:rtl/>
          <w:cs/>
          <w:lang w:val="ar_AE" w:bidi="ar_AE"/>
        </w:rPr>
      </w:r>
      <w:r>
        <w:rPr>
          <w:rtl/>
          <w:cs/>
          <w:lang w:val="ar_AE" w:bidi="ar_AE"/>
        </w:rPr>
        <w:t>توقَّفوا هنا وقرروا كمجموعة كيف ستترجمون كلمة "</w:t>
      </w:r>
      <w:r>
        <w:rPr>
          <w:b/>
          <w:rtl/>
          <w:cs/>
          <w:lang w:val="ar_AE" w:bidi="ar_AE"/>
        </w:rPr>
        <w:t>سيد</w:t>
      </w:r>
      <w:r>
        <w:rPr>
          <w:rtl/>
          <w:cs/>
          <w:lang w:val="ar_AE" w:bidi="ar_AE"/>
        </w:rPr>
        <w:t>" أو "</w:t>
      </w:r>
      <w:r>
        <w:rPr>
          <w:b/>
          <w:rtl/>
          <w:cs/>
          <w:lang w:val="ar_AE" w:bidi="ar_AE"/>
        </w:rPr>
        <w:t>رب</w:t>
      </w:r>
      <w:r>
        <w:rPr>
          <w:rtl/>
          <w:cs/>
          <w:lang w:val="ar_AE" w:bidi="ar_AE"/>
        </w:rPr>
        <w:t xml:space="preserve">". احرصوا على ترجمة كلمة "سيد" بالطريقة نفسها التي ترجمتم بها هذه الكلمة في أسفار الكتاب المقدس السابقة. راجعوا "قاموس الكلمات الرئيسية" للمزيد من المعلومات عن كلمة "سيد". أوقِفوا الاستماع إلى هذا التسجيل الصوتي هنا. </w:t>
      </w:r>
    </w:p>
    <w:p>
      <w:pPr>
        <w:bidi/>
      </w:pPr>
      <w:r>
        <w:rPr>
          <w:rtl/>
          <w:cs/>
          <w:lang w:val="ar_AE" w:bidi="ar_AE"/>
        </w:rPr>
      </w:r>
      <w:r>
        <w:rPr>
          <w:rtl/>
          <w:cs/>
          <w:lang w:val="ar_AE" w:bidi="ar_AE"/>
        </w:rPr>
        <w:t>توقَّفوا هنا وقرروا كيف ستترجمون كلمة "</w:t>
      </w:r>
      <w:r>
        <w:rPr>
          <w:b/>
          <w:rtl/>
          <w:cs/>
          <w:lang w:val="ar_AE" w:bidi="ar_AE"/>
        </w:rPr>
        <w:t>غُزاةٍ</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كان رزون عدوًا</w:t>
      </w:r>
      <w:r>
        <w:rPr>
          <w:b/>
          <w:rtl/>
          <w:cs/>
          <w:lang w:val="ar_AE" w:bidi="ar_AE"/>
        </w:rPr>
        <w:t xml:space="preserve"> لإسرائيل</w:t>
      </w:r>
      <w:r>
        <w:rPr>
          <w:rtl/>
          <w:cs/>
          <w:lang w:val="ar_AE" w:bidi="ar_AE"/>
        </w:rPr>
        <w:t xml:space="preserve"> طوال بقية حياة سليمان، بالإضافة إلى</w:t>
      </w:r>
      <w:r>
        <w:rPr>
          <w:b/>
          <w:rtl/>
          <w:cs/>
          <w:lang w:val="ar_AE" w:bidi="ar_AE"/>
        </w:rPr>
        <w:t xml:space="preserve"> الشر</w:t>
      </w:r>
      <w:r>
        <w:rPr>
          <w:rtl/>
          <w:cs/>
          <w:lang w:val="ar_AE" w:bidi="ar_AE"/>
        </w:rPr>
        <w:t xml:space="preserve"> الذي فعله هدد. وكان رزون يكره إسرائيل، واستمر في الحكم في أرام، أو سوريا. احرصوا على استخدام الكلمتين نفسيهما اللتين استخدمتموهما في القصص السابقة للإشارة إلى إسرائيل والشر. راجعوا "قاموس الكلمات الرئيسية" للمزيد من المعلومات عن كلمتي "إسرائيل" و"الشر".</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11:26–43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ملوك الأول ١١: ٢٦–٤٣ واحفظوه في قلوبكم. </w:t>
      </w:r>
    </w:p>
    <w:p>
      <w:pPr>
        <w:bidi/>
      </w:pPr>
      <w:r>
        <w:rPr>
          <w:rtl/>
          <w:cs/>
          <w:lang w:val="ar_AE" w:bidi="ar_AE"/>
        </w:rPr>
      </w:r>
      <w:r>
        <w:rPr>
          <w:rtl/>
          <w:cs/>
          <w:lang w:val="ar_AE" w:bidi="ar_AE"/>
        </w:rPr>
        <w:t>استمعوا إلى نسخة صوتية من سفر الملوك الأول ١١: ٢٦–٤٣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ملوك ١١: ٢٦–٤٣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القصة السابقة، أخبرنا الراوي عن رجلين سبّبا مشكلات في أثناء مُلك سليمان: هدد الأدومي ورزون من صوبة. في هذه القصة، يذهب أخيا النبي إلى يربعام بن ناباط، وهو إسرائيلي من سبط أفرايم. ويخبر أخيا يربعام أنه بعد موت سليمان، سيصبح يربعام ملكًا على عشرة أسباط من إسرائيل.</w:t>
      </w:r>
    </w:p>
    <w:p>
      <w:pPr>
        <w:bidi/>
      </w:pPr>
      <w:r>
        <w:rPr>
          <w:rtl/>
          <w:cs/>
          <w:lang w:val="ar_AE" w:bidi="ar_AE"/>
        </w:rPr>
      </w:r>
      <w:r>
        <w:rPr>
          <w:rtl/>
          <w:cs/>
          <w:lang w:val="ar_AE" w:bidi="ar_AE"/>
        </w:rPr>
        <w:t>تذكّروا أنه عندما شاخ الملك سليمان، عصى الرب وعبد آلهة أخرى إلى جانب الرب. وبسبب ذلك، أخبر الرب سليمان أنه بعد موته سيمزّق المملكة، وأن ابن سليمان لن يحكم إلا على سبط واحد. ويختار الرب يربعام بن ناباط ليكون ملكًا على الأسباط العشرة الأخرى. كان يربعام من سبط أفرايم، ومن مدينة تُدعى صردة. وكانت أرض أفرايم في وسط إسرائيل، وكانت فيها غابات كثيرة وأراضٍ زراعية جيدة. وكانت صردة تبعد نحو ٤٠ كيلومترًا إلى الشمال الغربي من أورشليم.</w:t>
      </w:r>
    </w:p>
    <w:p>
      <w:pPr>
        <w:bidi/>
      </w:pPr>
      <w:r>
        <w:rPr>
          <w:rtl/>
          <w:cs/>
          <w:lang w:val="ar_AE" w:bidi="ar_AE"/>
        </w:rPr>
      </w:r>
      <w:r>
        <w:rPr>
          <w:rtl/>
          <w:cs/>
          <w:lang w:val="ar_AE" w:bidi="ar_AE"/>
        </w:rPr>
        <w:t xml:space="preserve">توقَّفوا هنا وانظروا إلى خريطة </w:t>
      </w:r>
      <w:r>
        <w:rPr>
          <w:b/>
          <w:rtl/>
          <w:cs/>
          <w:lang w:val="ar_AE" w:bidi="ar_AE"/>
        </w:rPr>
        <w:t>لإسرائيل تُظهر موقع أرض أفرايم، ومدينة صردة، وموقع أورشليم</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كان يربعام شابًا يعمل لدى سليمان. ومن المحتمل أنه كان يعمل في أحد مشروعات البناء التي أقامها سليمان، مثل بناء القلعة أو ترميم أسوار أورشليم. تذكّروا أن القلعة كانت بناءً أقامه سليمان في أورشليم، لكن لا أحد متأكد تمامًا مما كانت عليه. وربما كانت مصطبة أو سورًا أو مكانًا رُدمت فيه الأرض. رأى سليمان أن يربعام قوي وأنه عامل جيد جدًا، فأعطاه عملًا أفضل. وأصبح يربعام مسؤولًا عن جميع العمال من سبطه، وكذلك العمال من سبط منسّى. وكان أفراد هذين السبطين من نسل يوسف.</w:t>
      </w:r>
    </w:p>
    <w:p>
      <w:pPr>
        <w:bidi/>
      </w:pPr>
      <w:r>
        <w:rPr>
          <w:rtl/>
          <w:cs/>
          <w:lang w:val="ar_AE" w:bidi="ar_AE"/>
        </w:rPr>
      </w:r>
      <w:r>
        <w:rPr>
          <w:rtl/>
          <w:cs/>
          <w:lang w:val="ar_AE" w:bidi="ar_AE"/>
        </w:rPr>
        <w:t>وفي يوم من الأيام، اضطر يربعام إلى الخروج من أورشليم. وبينما كان يسير في الطريق، لقيه رجل يُدعى أخيا، ولم يكن أحد آخر موجودًا معهما. وكان أخيا نبيًا أعطاه الرب رسالة خاصة ليخبر بها يربعام. ولم يكتفِ أخيا بإخبار يربعام بالرسالة، بل أراه إياها بطريقة يمكن ليربعام أن يراها ويتذكرها. كان أخيا يرتدي رداءً جديدًا. والرداء قطعة من الملابس يرتديها الشخص فوق ملابسه اليومية. ويمكن أن يساعد الرداء الشخص على الدفء عندما يكون الطقس باردًا، كما يمكن أن يساعده على البقاء جافًا إذا أمطرت السماء.</w:t>
      </w:r>
    </w:p>
    <w:p>
      <w:pPr>
        <w:bidi/>
      </w:pPr>
      <w:r>
        <w:rPr>
          <w:rtl/>
          <w:cs/>
          <w:lang w:val="ar_AE" w:bidi="ar_AE"/>
        </w:rPr>
      </w:r>
      <w:r>
        <w:rPr>
          <w:rtl/>
          <w:cs/>
          <w:lang w:val="ar_AE" w:bidi="ar_AE"/>
        </w:rPr>
        <w:t xml:space="preserve">توقَّفوا هنا وانظروا إلى صورة </w:t>
      </w:r>
      <w:r>
        <w:rPr>
          <w:rtl/>
          <w:cs/>
          <w:lang w:val="ar_AE" w:bidi="ar_AE"/>
        </w:rPr>
        <w:t>لشخص يرتدي رداءً</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خلع أخيا رداءه ومزّقه إلى اثنتي عشرة قطعة. وكانت هذه القطع تمثل أسباط إسرائيل الاثني عشر. ثم طلب أخيا من يربعام أن يأخذ عشر قطع من الرداء، وكانت كل قطعة تمثل سبطًا واحدًا من أسباط إسرائيل.</w:t>
      </w:r>
    </w:p>
    <w:p>
      <w:pPr>
        <w:bidi/>
      </w:pPr>
      <w:r>
        <w:rPr>
          <w:rtl/>
          <w:cs/>
          <w:lang w:val="ar_AE" w:bidi="ar_AE"/>
        </w:rPr>
      </w:r>
      <w:r>
        <w:rPr>
          <w:rtl/>
          <w:cs/>
          <w:lang w:val="ar_AE" w:bidi="ar_AE"/>
        </w:rPr>
        <w:t xml:space="preserve">توقَّفوا هنا وابحثوا عن قطعة قماش يسهل تمزيقها. واختاروا شخصًا من المجموعة ليمثل أخيا. وعلى ذلك الشخص أن يمزق قطعة القماش إلى اثنتي عشرة قطعة. ثم اختاروا شخصًا من المجموعة ليمثل يربعام. وعلى الشخص الذي يمثل أخيا أن يعطي الشخص الذي يمثل يربعام عشر قطع من القماش. أوقِفوا الاستماع إلى هذا التسجيل الصوتي هنا. </w:t>
      </w:r>
    </w:p>
    <w:p>
      <w:pPr>
        <w:bidi/>
      </w:pPr>
      <w:r>
        <w:rPr>
          <w:rtl/>
          <w:cs/>
          <w:lang w:val="ar_AE" w:bidi="ar_AE"/>
        </w:rPr>
      </w:r>
      <w:r>
        <w:rPr>
          <w:rtl/>
          <w:cs/>
          <w:lang w:val="ar_AE" w:bidi="ar_AE"/>
        </w:rPr>
        <w:t>يوضح هذا الفعل أن يربعام سيصبح رئيسًا على عشرة أسباط. وعندما يمسك يربعام بالقطع، يصبح لديه شيء يساعده على تذكّر الوعد الذي قطعه الرب له.</w:t>
      </w:r>
    </w:p>
    <w:p>
      <w:pPr>
        <w:bidi/>
      </w:pPr>
      <w:r>
        <w:rPr>
          <w:rtl/>
          <w:cs/>
          <w:lang w:val="ar_AE" w:bidi="ar_AE"/>
        </w:rPr>
      </w:r>
      <w:r>
        <w:rPr>
          <w:rtl/>
          <w:cs/>
          <w:lang w:val="ar_AE" w:bidi="ar_AE"/>
        </w:rPr>
        <w:t>قد يحتار بعض الناس لأن أسباط إسرائيل اثنا عشر، بينما سيحكم ابن سليمان على سبط واحد، وسيحكم يربعام على عشرة أسباط. وعشرة زائد واحد يساوي أحد عشر، مما يبدو أنه يترك سبطًا واحدًا خارج الحساب. لكن هناك تفسيرًا بسيطًا لذلك. كان سليمان من سبط يهوذا، ولذلك كان الناس يتوقعون أن يتبع سبط يهوذا ابن سليمان. لذلك عندما يقول الرب إن ابن سليمان سيحكم على سبط واحد، فهذا يعني في الواقع "سبطك وسبط آخر". وتقع أورشليم في الأرض التي تخص سبط بنيامين، ولذلك لكي يحكم نسل سليمان في أورشليم، يجب أن يحكم أيضًا على سبط بنيامين.</w:t>
      </w:r>
    </w:p>
    <w:p>
      <w:pPr>
        <w:bidi/>
      </w:pPr>
      <w:r>
        <w:rPr>
          <w:rtl/>
          <w:cs/>
          <w:lang w:val="ar_AE" w:bidi="ar_AE"/>
        </w:rPr>
      </w:r>
      <w:r>
        <w:rPr>
          <w:rtl/>
          <w:cs/>
          <w:lang w:val="ar_AE" w:bidi="ar_AE"/>
        </w:rPr>
        <w:t>ومن خلال النبي أخيا، يخبر الرب يربعام أن بعض الأمور ستحدث حتمًا. كما يخبر الرب يربعام عن أمور أخرى ستحدث فقط إذا أطاعه يربعام. ويقول الرب إن يربعام سيصبح بالتأكيد ملكًا على عشرة أسباط من إسرائيل. أما سليمان، فما زال ملكًا في ذلك الوقت، ولكن بعد موته لن يحصل ابنه إلا على حكم سبط واحد من إسرائيل. وكان ذلك عقابًا لأن سليمان بدأ يعبد آلهة أخرى.</w:t>
      </w:r>
    </w:p>
    <w:p>
      <w:pPr>
        <w:bidi/>
      </w:pPr>
      <w:r>
        <w:rPr>
          <w:rtl/>
          <w:cs/>
          <w:lang w:val="ar_AE" w:bidi="ar_AE"/>
        </w:rPr>
      </w:r>
      <w:r>
        <w:rPr>
          <w:rtl/>
          <w:cs/>
          <w:lang w:val="ar_AE" w:bidi="ar_AE"/>
        </w:rPr>
        <w:t>ويقول الرب إن ابن سليمان سيحكم على سبط واحد من إسرائيل، لكي يكون لداود دائمًا سراج أمام الرب في أورشليم. ويستخدم الرب هنا لغة تصويرية لوصف نسل داود. ويمثل السراج ملوك إسرائيل المنحدرين من الملك داود. والسراج يضيء، وفي الكتاب المقدس يرمز النور إلى الرجاء والأمور الصالحة. وطالما كان أحد نسل داود ملكًا على إسرائيل، فهذا يعني أن الرب قد حفظ وعوده لداود ولشعب إسرائيل، ولذلك يمكن للشعب أن يكون له رجاء.</w:t>
      </w:r>
    </w:p>
    <w:p>
      <w:pPr>
        <w:bidi/>
      </w:pPr>
      <w:r>
        <w:rPr>
          <w:rtl/>
          <w:cs/>
          <w:lang w:val="ar_AE" w:bidi="ar_AE"/>
        </w:rPr>
      </w:r>
      <w:r>
        <w:rPr>
          <w:rtl/>
          <w:cs/>
          <w:lang w:val="ar_AE" w:bidi="ar_AE"/>
        </w:rPr>
        <w:t xml:space="preserve">توقَّفوا هنا وابحثوا عن سراج أو مصباح يدوي أو شمعة. وإذا أمكن، فليدخل الفريق كله إلى غرفة أو خزانة لا نوافذ فيها. ثم أشعلوا السراج أو شغّلوا المصباح اليدوي، أو أشعلوا الشمعة في الغرفة المظلمة. ثم ناقشوا هذه الأسئلة: إلى ماذا يرمز النور في ثقافتكم؟ بعد أن تنتهوا من هذه المناقشة، أطفئوا النور أو أطفئوا الشمعة، وناقشوا ما الذي يرمز إليه الظلام في ثقافتكم. وعندما تنتهون، أعيدوا تشغيل المصباح أو إشعال السراج أو الشمعة، واخرجوا من الغرفة المظلمة. أوقِفوا الاستماع إلى هذا التسجيل الصوتي هنا. </w:t>
      </w:r>
    </w:p>
    <w:p>
      <w:pPr>
        <w:bidi/>
      </w:pPr>
      <w:r>
        <w:rPr>
          <w:rtl/>
          <w:cs/>
          <w:lang w:val="ar_AE" w:bidi="ar_AE"/>
        </w:rPr>
      </w:r>
      <w:r>
        <w:rPr>
          <w:rtl/>
          <w:cs/>
          <w:lang w:val="ar_AE" w:bidi="ar_AE"/>
        </w:rPr>
        <w:t>ويقول الرب أيضًا ليَرُبعام: "وآخُذُكَ فتملِكُ حَسَبَ كُلِّ ما تشتَهي نَفسُكَ، وتَكونُ مَلِكًا علَى إسرائيلَ." وهذا يعني أن يربعام سيحكم على كل الأرض التي يريدها. وهذا أمر آخر من الأمور التي يخبر الرب يربعام بأنها ستحدث حتمًا.</w:t>
      </w:r>
    </w:p>
    <w:p>
      <w:pPr>
        <w:bidi/>
      </w:pPr>
      <w:r>
        <w:rPr>
          <w:rtl/>
          <w:cs/>
          <w:lang w:val="ar_AE" w:bidi="ar_AE"/>
        </w:rPr>
      </w:r>
      <w:r>
        <w:rPr>
          <w:rtl/>
          <w:cs/>
          <w:lang w:val="ar_AE" w:bidi="ar_AE"/>
        </w:rPr>
        <w:t>لكن بعض وعود الرب لها شروط. ويقول الرب إنه إذا سمع يربعام لكل ما يوصيه به، وسلك في طرقه، وفعل ما هو مستقيم في عينيه، وحفظ فرائضه ووصاياه كما فعل داود عبده، فسيكون الرب معه ويساعده. وإذا أطاع يربعام وصايا الرب، فسيكون نسله ملوكًا أيضًا، وسيحكمون على الأسباط العشرة.</w:t>
      </w:r>
    </w:p>
    <w:p>
      <w:pPr>
        <w:bidi/>
      </w:pPr>
      <w:r>
        <w:rPr>
          <w:rtl/>
          <w:cs/>
          <w:lang w:val="ar_AE" w:bidi="ar_AE"/>
        </w:rPr>
      </w:r>
      <w:r>
        <w:rPr>
          <w:rtl/>
          <w:cs/>
          <w:lang w:val="ar_AE" w:bidi="ar_AE"/>
        </w:rPr>
        <w:t xml:space="preserve">توقَّفوا هنا واحكوا قصة عن شخص تلقّى وعدًا له شروط. هل استوفى الشخص الشروط وحصل على الوعد؟ أم أخفق في استيفاء الشروط؟ أوقِفوا الاستماع إلى هذا التسجيل الصوتي هنا. </w:t>
      </w:r>
    </w:p>
    <w:p>
      <w:pPr>
        <w:bidi/>
      </w:pPr>
      <w:r>
        <w:rPr>
          <w:rtl/>
          <w:cs/>
          <w:lang w:val="ar_AE" w:bidi="ar_AE"/>
        </w:rPr>
      </w:r>
      <w:r>
        <w:rPr>
          <w:rtl/>
          <w:cs/>
          <w:lang w:val="ar_AE" w:bidi="ar_AE"/>
        </w:rPr>
        <w:t>لا بد أن سليمان سمع بما قاله أخيا ليربعام، لأن سليمان طلب قتل يربعام. لكنه لم يتمكن من قتله. ثم قام يربعام وهرب إلى مصر، وأقام هناك إلى وفاة سليمان.</w:t>
      </w:r>
    </w:p>
    <w:p>
      <w:pPr>
        <w:bidi/>
      </w:pPr>
      <w:r>
        <w:rPr>
          <w:rtl/>
          <w:cs/>
          <w:lang w:val="ar_AE" w:bidi="ar_AE"/>
        </w:rPr>
      </w:r>
      <w:r>
        <w:rPr>
          <w:rtl/>
          <w:cs/>
          <w:lang w:val="ar_AE" w:bidi="ar_AE"/>
        </w:rPr>
        <w:t xml:space="preserve">توقَّفوا هنا وانظروا إلى خريطة </w:t>
      </w:r>
      <w:r>
        <w:rPr>
          <w:b/>
          <w:rtl/>
          <w:cs/>
          <w:lang w:val="ar_AE" w:bidi="ar_AE"/>
        </w:rPr>
        <w:t>لإسرائيل ومصر</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ويختتم الراوي هذه القصة بإخبارنا ببعض التفاصيل الأخيرة عن حياة سليمان. فقد ملك سليمان على إسرائيل أربعين سنة. وكتب الناس كتبًا أخرى تحدثت عن أمور أخرى فعلها سليمان، وهذه الكتب مفقودة الآن. ودفن الناس سليمان في مدينة داود أبيه، وملك رحبعام ابنه عوضًا عنه.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ملوك ١١: ٢٦–٤٣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ستقوم المجموعة بمحاولة تصوُّر هذا المقطع.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b/>
          <w:rtl/>
          <w:cs/>
          <w:lang w:val="ar_AE" w:bidi="ar_AE"/>
        </w:rPr>
        <w:t>في المشهد الأول:</w:t>
      </w:r>
      <w:r>
        <w:rPr>
          <w:rtl/>
          <w:cs/>
          <w:lang w:val="ar_AE" w:bidi="ar_AE"/>
        </w:rPr>
        <w:t xml:space="preserve"> يخبرنا الراوي أن يربعام بن ناباط كان رجلًا كفؤًا يخدم الملك سليمان.</w:t>
      </w:r>
    </w:p>
    <w:p>
      <w:pPr>
        <w:bidi/>
      </w:pPr>
      <w:r>
        <w:rPr>
          <w:rtl/>
          <w:cs/>
          <w:lang w:val="ar_AE" w:bidi="ar_AE"/>
        </w:rPr>
      </w:r>
      <w:r>
        <w:rPr>
          <w:b/>
          <w:rtl/>
          <w:cs/>
          <w:lang w:val="ar_AE" w:bidi="ar_AE"/>
        </w:rPr>
        <w:t>في المشهد الثاني:</w:t>
      </w:r>
      <w:r>
        <w:rPr>
          <w:rtl/>
          <w:cs/>
          <w:lang w:val="ar_AE" w:bidi="ar_AE"/>
        </w:rPr>
        <w:t xml:space="preserve"> يعطي أخيا النبي يربعام رسالة من الرب. ويخبر الرب يربعام أنه سيجعل يربعام ملكًا على إسرائيل.</w:t>
      </w:r>
    </w:p>
    <w:p>
      <w:pPr>
        <w:bidi/>
      </w:pPr>
      <w:r>
        <w:rPr>
          <w:rtl/>
          <w:cs/>
          <w:lang w:val="ar_AE" w:bidi="ar_AE"/>
        </w:rPr>
      </w:r>
      <w:r>
        <w:rPr>
          <w:b/>
          <w:rtl/>
          <w:cs/>
          <w:lang w:val="ar_AE" w:bidi="ar_AE"/>
        </w:rPr>
        <w:t>في المشهد الثالث:</w:t>
      </w:r>
      <w:r>
        <w:rPr>
          <w:rtl/>
          <w:cs/>
          <w:lang w:val="ar_AE" w:bidi="ar_AE"/>
        </w:rPr>
        <w:t xml:space="preserve"> يحاول الملك سليمان قتل يربعام، لكن يربعام يهرب إلى مصر. ثم يموت سليمان، ويصبح رحبعام ابنه ملكًا.</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يربعام</w:t>
      </w:r>
    </w:p>
    <w:p>
      <w:pPr>
        <w:pStyle w:val="ListBullet"/>
        <w:bidi/>
        <w:spacing w:line="240" w:lineRule="auto"/>
        <w:ind w:left="720"/>
      </w:pPr>
      <w:r>
        <w:rPr>
          <w:rtl/>
          <w:cs/>
          <w:lang w:val="ar_AE" w:bidi="ar_AE"/>
        </w:rPr>
      </w:r>
      <w:r>
        <w:rPr>
          <w:rtl/>
          <w:cs/>
          <w:lang w:val="ar_AE" w:bidi="ar_AE"/>
        </w:rPr>
        <w:t>عمال بيت يوسف</w:t>
      </w:r>
    </w:p>
    <w:p>
      <w:pPr>
        <w:pStyle w:val="ListBullet"/>
        <w:bidi/>
        <w:spacing w:line="240" w:lineRule="auto"/>
        <w:ind w:left="720"/>
      </w:pPr>
      <w:r>
        <w:rPr>
          <w:rtl/>
          <w:cs/>
          <w:lang w:val="ar_AE" w:bidi="ar_AE"/>
        </w:rPr>
      </w:r>
      <w:r>
        <w:rPr>
          <w:rtl/>
          <w:cs/>
          <w:lang w:val="ar_AE" w:bidi="ar_AE"/>
        </w:rPr>
        <w:t>أخيا، من شيلوه</w:t>
      </w:r>
    </w:p>
    <w:p>
      <w:pPr>
        <w:pStyle w:val="ListBullet"/>
        <w:bidi/>
        <w:spacing w:line="240" w:lineRule="auto"/>
        <w:ind w:left="720"/>
      </w:pPr>
      <w:r>
        <w:rPr>
          <w:rtl/>
          <w:cs/>
          <w:lang w:val="ar_AE" w:bidi="ar_AE"/>
        </w:rPr>
      </w:r>
      <w:r>
        <w:rPr>
          <w:rtl/>
          <w:cs/>
          <w:lang w:val="ar_AE" w:bidi="ar_AE"/>
        </w:rPr>
        <w:t xml:space="preserve">بنو إسرائيل </w:t>
      </w:r>
    </w:p>
    <w:p>
      <w:pPr>
        <w:pStyle w:val="ListBullet"/>
        <w:bidi/>
        <w:spacing w:line="240" w:lineRule="auto"/>
        <w:ind w:left="720"/>
      </w:pPr>
      <w:r>
        <w:rPr>
          <w:rtl/>
          <w:cs/>
          <w:lang w:val="ar_AE" w:bidi="ar_AE"/>
        </w:rPr>
      </w:r>
      <w:r>
        <w:rPr>
          <w:rtl/>
          <w:cs/>
          <w:lang w:val="ar_AE" w:bidi="ar_AE"/>
        </w:rPr>
        <w:t>شيشق، ملك مصر</w:t>
      </w:r>
    </w:p>
    <w:p>
      <w:pPr>
        <w:pStyle w:val="ListBullet"/>
        <w:bidi/>
        <w:spacing w:line="240" w:lineRule="auto"/>
        <w:ind w:left="720"/>
      </w:pPr>
      <w:r>
        <w:rPr>
          <w:rtl/>
          <w:cs/>
          <w:lang w:val="ar_AE" w:bidi="ar_AE"/>
        </w:rPr>
      </w:r>
      <w:r>
        <w:rPr>
          <w:rtl/>
          <w:cs/>
          <w:lang w:val="ar_AE" w:bidi="ar_AE"/>
        </w:rPr>
        <w:t>رحبعام</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المشهد الأول، يتمرّد يربعام بن ناباط على الملك سليمان. ويعني التمرّد أن يقاتل شخصٌ حاكمًا أو حكومةً لأنه لم يعد يريد اتباع قوانينها. عندما استمعتم إلى ثلاث نسخ مختلفة من هذه القصة، ربما سمعتم الراوي يقول عبارات مثل "رفع يربعام يده على الملك" أو "انقلب يربعام على الملك سليمان". وهذه طرق مختلفة للتعبير عن أن يربعام تمرّد على الملك سليمان.</w:t>
      </w:r>
    </w:p>
    <w:p>
      <w:pPr>
        <w:bidi/>
      </w:pPr>
      <w:r>
        <w:rPr>
          <w:rtl/>
          <w:cs/>
          <w:lang w:val="ar_AE" w:bidi="ar_AE"/>
        </w:rPr>
      </w:r>
      <w:r>
        <w:rPr>
          <w:rtl/>
          <w:cs/>
          <w:lang w:val="ar_AE" w:bidi="ar_AE"/>
        </w:rPr>
        <w:t xml:space="preserve">توقَّفوا هنا وصِفوا موقفًا قرر فيه بعض الناس أنهم لم يعودوا يريدون اتباع حاكمهم أو قائدهم، وبدأوا يعارضون ذلك القائد. كيف تصفون ما فعله هؤلاء الناس؟ أوقِفوا الاستماع إلى هذا التسجيل الصوتي هنا. </w:t>
      </w:r>
    </w:p>
    <w:p>
      <w:pPr>
        <w:bidi/>
      </w:pPr>
      <w:r>
        <w:rPr>
          <w:rtl/>
          <w:cs/>
          <w:lang w:val="ar_AE" w:bidi="ar_AE"/>
        </w:rPr>
      </w:r>
      <w:r>
        <w:rPr>
          <w:rtl/>
          <w:cs/>
          <w:lang w:val="ar_AE" w:bidi="ar_AE"/>
        </w:rPr>
        <w:t>والآن يخبرنا الراوي قصة يربعام للمساعدة في توضيح كيف بدأ يربعام يتمرّد على الملك سليمان. كان يربعام من سبط أفرايم، وكان من مدينة صردة. وكانت أم يربعام أرملة تُدعى صروعة. كان يربعام عبدًا لسليمان. تذكّروا أن كلمة "عبد" في الكتاب المقدس قد تعني عبدًا منزليًا، مثل شخص يتقاضى أجرًا ليطبخ أو ينظف أو يعمل في البيت، لكن كلمة "عبد" يمكن أن تعني أيضًا مسؤولًا حكوميًا أو أي شخص يساعد الملك بطريقة ما. يعتقد معظم علماء الكتاب المقدس أن يربعام كان على الأرجح يعمل في أحد مشروعات البناء التي أقامها سليمان، مثل القلعة. كانت القلعة بناءً أقامه سليمان في أورشليم، لكن علماء الكتاب المقدس ليسوا متأكدين من ماهية القلعة. ويعتقد بعض العلماء أنها ربما كانت مصاطب داعمة، بينما يعتقد آخرون أنها ربما كانت مكانًا رُدمت فيه الأرض. في وقت سابق في سفر الملوك الأول، ترجمتم قصة ذكر فيها الراوي القلعة. وعليكم أن تترجموا هذه الكلمة هنا بالطريقة نفسها التي ترجمتموها بها هناك. وإذا احتجتم إلى العودة والاستماع إلى تلك القصة مرة أخرى، فاستمعوا إلى الجزء الأوسط من الأصحاح التاسع من سفر الملوك الأول، حيث يتحدث الراوي عن مشروعات البناء التي أقامها سليمان.</w:t>
      </w:r>
    </w:p>
    <w:p>
      <w:pPr>
        <w:bidi/>
      </w:pPr>
      <w:r>
        <w:rPr>
          <w:rtl/>
          <w:cs/>
          <w:lang w:val="ar_AE" w:bidi="ar_AE"/>
        </w:rPr>
      </w:r>
      <w:r>
        <w:rPr>
          <w:rtl/>
          <w:cs/>
          <w:lang w:val="ar_AE" w:bidi="ar_AE"/>
        </w:rPr>
        <w:t xml:space="preserve">توقَّفوا هنا إذا لزم الأمر واستمعوا إلى الأصحاح التاسع من سفر الملوك الأول بلغتكم. أوقِفوا الاستماع إلى هذا التسجيل الصوتي هنا. </w:t>
      </w:r>
    </w:p>
    <w:p>
      <w:pPr>
        <w:bidi/>
      </w:pPr>
      <w:r>
        <w:rPr>
          <w:rtl/>
          <w:cs/>
          <w:lang w:val="ar_AE" w:bidi="ar_AE"/>
        </w:rPr>
      </w:r>
      <w:r>
        <w:rPr>
          <w:rtl/>
          <w:cs/>
          <w:lang w:val="ar_AE" w:bidi="ar_AE"/>
        </w:rPr>
        <w:t>وبنى سليمان أيضًا سورًا حول أورشليم. وفي تلك الأيام، كان من الشائع جدًا أن يبني الناس أسوارًا حول المدن الكبيرة والمهمة. وبما أن أورشليم كانت عاصمة إسرائيل، فقد كانت أهم مدينة في إسرائيل. وعندما حدثت هذه القصة، كان سور أورشليم إما لم يكتمل بعد، أو أن جزءًا من السور كان قد انهار، وكان سليمان يريد من عماله أن يصلحوه.</w:t>
      </w:r>
    </w:p>
    <w:p>
      <w:pPr>
        <w:bidi/>
      </w:pPr>
      <w:r>
        <w:rPr>
          <w:rtl/>
          <w:cs/>
          <w:lang w:val="ar_AE" w:bidi="ar_AE"/>
        </w:rPr>
      </w:r>
      <w:r>
        <w:rPr>
          <w:rtl/>
          <w:cs/>
          <w:lang w:val="ar_AE" w:bidi="ar_AE"/>
        </w:rPr>
        <w:t>عندما استمعتم إلى ثلاث نسخ مختلفة من هذه القصة، ربما سمعتم الراوي يصف يربعام بكلمات مختلفة. يريد الراوي أن نفهم أن يربعام كان قويًا جدًا وذكيًا، وكان يؤدي عمله جيدًا جدًا.</w:t>
      </w:r>
    </w:p>
    <w:p>
      <w:pPr>
        <w:bidi/>
      </w:pPr>
      <w:r>
        <w:rPr>
          <w:rtl/>
          <w:cs/>
          <w:lang w:val="ar_AE" w:bidi="ar_AE"/>
        </w:rPr>
      </w:r>
      <w:r>
        <w:rPr>
          <w:rtl/>
          <w:cs/>
          <w:lang w:val="ar_AE" w:bidi="ar_AE"/>
        </w:rPr>
        <w:t xml:space="preserve">توقَّفوا هنا وناقشوا هذا السؤال: كيف تصفون في لغتكم شخصًا قويًا وذكيًا ويؤدي عمله جيدًا؟ أوقِفوا الاستماع إلى هذا التسجيل الصوتي هنا. </w:t>
      </w:r>
    </w:p>
    <w:p>
      <w:pPr>
        <w:bidi/>
      </w:pPr>
      <w:r>
        <w:rPr>
          <w:rtl/>
          <w:cs/>
          <w:lang w:val="ar_AE" w:bidi="ar_AE"/>
        </w:rPr>
      </w:r>
      <w:r>
        <w:rPr>
          <w:rtl/>
          <w:cs/>
          <w:lang w:val="ar_AE" w:bidi="ar_AE"/>
        </w:rPr>
        <w:t>أدرك سليمان أن يربعام كان يعمل بجد حتى ينجز الأمور، وأنه عندما كان يواجه مشكلة، كان يجد طرقًا ذكية لحلها.</w:t>
      </w:r>
    </w:p>
    <w:p>
      <w:pPr>
        <w:bidi/>
      </w:pPr>
      <w:r>
        <w:rPr>
          <w:rtl/>
          <w:cs/>
          <w:lang w:val="ar_AE" w:bidi="ar_AE"/>
        </w:rPr>
      </w:r>
      <w:r>
        <w:rPr>
          <w:rtl/>
          <w:cs/>
          <w:lang w:val="ar_AE" w:bidi="ar_AE"/>
        </w:rPr>
        <w:t xml:space="preserve">توقَّفوا هنا وناقشوا هذه الأسئلة: كيف تصفون شخصًا يعمل بجد حتى ينجز الأمور، ويجد طرقًا ذكية لحل مشكلة؟ أيٌّ من هذه الكلمات يمكنكم استخدامه لوصف يربعام؟ أوقِفوا الاستماع إلى هذا التسجيل الصوتي هنا. </w:t>
      </w:r>
    </w:p>
    <w:p>
      <w:pPr>
        <w:bidi/>
      </w:pPr>
      <w:r>
        <w:rPr>
          <w:rtl/>
          <w:cs/>
          <w:lang w:val="ar_AE" w:bidi="ar_AE"/>
        </w:rPr>
      </w:r>
      <w:r>
        <w:rPr>
          <w:rtl/>
          <w:cs/>
          <w:lang w:val="ar_AE" w:bidi="ar_AE"/>
        </w:rPr>
        <w:t>ولأن يربعام كان عاملًا جيدًا جدًا، أقامه سليمان على جميع العمال من بيت يوسف. وتعني عبارة "بيت يوسف" سبطي أفرايم ومنسّى. وكان الناس في هذين السبطين من نسل يوسف بن يعقوب. عندما استمعتم إلى ثلاث نسخ مختلفة من هذه القصة، ربما سمعتم الراوي يقول إن سليمان أجبر هؤلاء العمال على العمل لديه، كما لو كانوا عبيدًا. في قصة سابقة، قال الراوي إن الملك سليمان لم يجعل أيًّا من بني إسرائيل عبيدًا. لذلك تأكدوا من أن الكلمة التي تختارونها لعبارة "العمل الإجباري" لا تعني أن هؤلاء الإسرائيليين كانوا عبيدًا. قد يكون من الجيد أن تقولوا إن هؤلاء الإسرائيليين كانوا الأشخاص الذين عملوا بجد لسليمان في مشروعات البناء.</w:t>
      </w:r>
    </w:p>
    <w:p>
      <w:pPr>
        <w:bidi/>
      </w:pPr>
      <w:r>
        <w:rPr>
          <w:rtl/>
          <w:cs/>
          <w:lang w:val="ar_AE" w:bidi="ar_AE"/>
        </w:rPr>
      </w:r>
      <w:r>
        <w:rPr>
          <w:rtl/>
          <w:cs/>
          <w:lang w:val="ar_AE" w:bidi="ar_AE"/>
        </w:rPr>
        <w:t xml:space="preserve">توقَّفوا هنا وناقشوا كيف ستقولون إن هؤلاء الإسرائيليين كانوا الأشخاص الذين عملوا بجد لسليمان في مشروعات البناء التي أقامها. أوقِفوا الاستماع إلى هذا التسجيل الصوتي هنا. </w:t>
      </w:r>
    </w:p>
    <w:p>
      <w:pPr>
        <w:bidi/>
      </w:pPr>
      <w:r>
        <w:rPr>
          <w:rtl/>
          <w:cs/>
          <w:lang w:val="ar_AE" w:bidi="ar_AE"/>
        </w:rPr>
      </w:r>
      <w:r>
        <w:rPr>
          <w:rtl/>
          <w:cs/>
          <w:lang w:val="ar_AE" w:bidi="ar_AE"/>
        </w:rPr>
        <w:t>في المشهد الثاني، يسافر يربعام خارج أورشليم. ولا يخبرنا الراوي إلى أين كان يربعام ذاهبًا. وبينما كان يربعام على الطريق خارج أورشليم، لقي أخيا، الذي كان نبيًا. وكان أخيا شيلونيًا، أي إنه كان من مدينة شيلوه. وكانت شيلوه أيضًا في أرض أفرايم، على بُعد نحو ٣٠ كيلومترًا إلى الشمال من أورشليم. وعندما يرى يربعام أخيا، يكون أخيا لابسًا رداءً جديدًا.</w:t>
      </w:r>
    </w:p>
    <w:p>
      <w:pPr>
        <w:bidi/>
      </w:pPr>
      <w:r>
        <w:rPr>
          <w:rtl/>
          <w:cs/>
          <w:lang w:val="ar_AE" w:bidi="ar_AE"/>
        </w:rPr>
      </w:r>
      <w:r>
        <w:rPr>
          <w:rtl/>
          <w:cs/>
          <w:lang w:val="ar_AE" w:bidi="ar_AE"/>
        </w:rPr>
        <w:t xml:space="preserve">توقَّفوا هنا وانظروا مرة أخرى إلى صورة لشخص </w:t>
      </w:r>
      <w:r>
        <w:rPr>
          <w:rtl/>
          <w:cs/>
          <w:lang w:val="ar_AE" w:bidi="ar_AE"/>
        </w:rPr>
        <w:t>يرتدي رداءً</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ثم يخلع أخيا الرداء ويمزقه إلى اثنتي عشرة قطعة. ثم يطلب أخيا من يربعام أن يأخذ عشر قطع. وبهذه الطريقة، يستطيع يربعام أن يرى صورة لما سيفعله الرب قريبًا. ثم يخبر أخيا يربعام أن لديه رسالة ليربعام مباشرة من الرب إله إسرائيل.</w:t>
      </w:r>
    </w:p>
    <w:p>
      <w:pPr>
        <w:bidi/>
      </w:pPr>
      <w:r>
        <w:rPr>
          <w:rtl/>
          <w:cs/>
          <w:lang w:val="ar_AE" w:bidi="ar_AE"/>
        </w:rPr>
      </w:r>
      <w:r>
        <w:rPr>
          <w:rtl/>
          <w:cs/>
          <w:lang w:val="ar_AE" w:bidi="ar_AE"/>
        </w:rPr>
        <w:t xml:space="preserve">توقَّفوا هنا واحكوا قصة يتكلم فيها شخص واحد وينقل كلام شخص آخر. كيف تصفون موقفًا يخبر فيه شخصٌ شخصًا آخر بما قاله شخص ثالث؟ وعندما تحكون هذه القصة، كيف توضّحون مَن الذي يقول الكلام؟ أوقِفوا الاستماع إلى هذا التسجيل الصوتي هنا. </w:t>
      </w:r>
    </w:p>
    <w:p>
      <w:pPr>
        <w:bidi/>
      </w:pPr>
      <w:r>
        <w:rPr>
          <w:rtl/>
          <w:cs/>
          <w:lang w:val="ar_AE" w:bidi="ar_AE"/>
        </w:rPr>
      </w:r>
      <w:r>
        <w:rPr>
          <w:rtl/>
          <w:cs/>
          <w:lang w:val="ar_AE" w:bidi="ar_AE"/>
        </w:rPr>
        <w:t>في هذه الرسالة إلى يربعام، يقول الرب أمورًا مشابهة لبعض ما قاله الرب في الرسالة التي أعطاها لسليمان سابقًا. وقد يكون من المفيد أن تعودوا وتستمعوا إلى الطريقة التي ترجمتم بها تلك الرسالة.</w:t>
      </w:r>
    </w:p>
    <w:p>
      <w:pPr>
        <w:bidi/>
      </w:pPr>
      <w:r>
        <w:rPr>
          <w:rtl/>
          <w:cs/>
          <w:lang w:val="ar_AE" w:bidi="ar_AE"/>
        </w:rPr>
      </w:r>
      <w:r>
        <w:rPr>
          <w:rtl/>
          <w:cs/>
          <w:lang w:val="ar_AE" w:bidi="ar_AE"/>
        </w:rPr>
        <w:t xml:space="preserve">توقَّفوا هنا واستمعوا إلى بداية الأصحاح الحادي عشر من سفر الملوك الأول. وانتبهوا جيدًا إلى الطريقة التي ترجمتم بها كلام الرب إلى سليمان. أوقِفوا الاستماع إلى هذا التسجيل الصوتي هنا. </w:t>
      </w:r>
    </w:p>
    <w:p>
      <w:pPr>
        <w:bidi/>
      </w:pPr>
      <w:r>
        <w:rPr>
          <w:rtl/>
          <w:cs/>
          <w:lang w:val="ar_AE" w:bidi="ar_AE"/>
        </w:rPr>
      </w:r>
      <w:r>
        <w:rPr>
          <w:rtl/>
          <w:cs/>
          <w:lang w:val="ar_AE" w:bidi="ar_AE"/>
        </w:rPr>
        <w:t>أولًا، يخبر الرب يربعام ببعض الأمور التي ستحدث حتمًا. ويبدأ الرب هذا الكلام بكلمة خاصة تعني "هأنذا" أو "انتبهوا جيدًا". وتعني هذه الكلمة أن ما يأتي بعدها مهم جدًا.</w:t>
      </w:r>
    </w:p>
    <w:p>
      <w:pPr>
        <w:bidi/>
      </w:pPr>
      <w:r>
        <w:rPr>
          <w:rtl/>
          <w:cs/>
          <w:lang w:val="ar_AE" w:bidi="ar_AE"/>
        </w:rPr>
      </w:r>
      <w:r>
        <w:rPr>
          <w:rtl/>
          <w:cs/>
          <w:lang w:val="ar_AE" w:bidi="ar_AE"/>
        </w:rPr>
        <w:t xml:space="preserve">توقَّفوا هنا وناقشوا هذا السؤال: ما الكلمات أو العبارات التي تستخدمها لغتكم لإخبار المستمع بأن شيئًا مهمًا جدًا سيأتي بعد ذلك؟ أوقِفوا الاستماع إلى هذا التسجيل الصوتي هنا. </w:t>
      </w:r>
    </w:p>
    <w:p>
      <w:pPr>
        <w:bidi/>
      </w:pPr>
      <w:r>
        <w:rPr>
          <w:rtl/>
          <w:cs/>
          <w:lang w:val="ar_AE" w:bidi="ar_AE"/>
        </w:rPr>
      </w:r>
      <w:r>
        <w:rPr>
          <w:rtl/>
          <w:cs/>
          <w:lang w:val="ar_AE" w:bidi="ar_AE"/>
        </w:rPr>
        <w:t>يقول الرب إنه على وشك أن يمزق المملكة من يد سليمان ويعطي عشرة أسباط ليربعام. وهذا يعني أن الرب سيجعل يربعام الملك الجديد على عشرة أسباط من إسرائيل.</w:t>
      </w:r>
    </w:p>
    <w:p>
      <w:pPr>
        <w:bidi/>
      </w:pPr>
      <w:r>
        <w:rPr>
          <w:rtl/>
          <w:cs/>
          <w:lang w:val="ar_AE" w:bidi="ar_AE"/>
        </w:rPr>
      </w:r>
      <w:r>
        <w:rPr>
          <w:rtl/>
          <w:cs/>
          <w:lang w:val="ar_AE" w:bidi="ar_AE"/>
        </w:rPr>
        <w:t>ويخبر الرب يربعام أن نسل سليمان سيستمر في الحكم على سبط واحد من بني إسرائيل، لأن الرب كان قد وعد داود بأن واحدًا من نسل داود سيظل دائمًا ملكًا في أورشليم. ولم يكن يربعام من نسل داود، ولذلك لم يكن يستطيع أن يكون ملكًا في أورشليم.</w:t>
      </w:r>
    </w:p>
    <w:p>
      <w:pPr>
        <w:bidi/>
      </w:pPr>
      <w:r>
        <w:rPr>
          <w:rtl/>
          <w:cs/>
          <w:lang w:val="ar_AE" w:bidi="ar_AE"/>
        </w:rPr>
      </w:r>
      <w:r>
        <w:rPr>
          <w:rtl/>
          <w:cs/>
          <w:lang w:val="ar_AE" w:bidi="ar_AE"/>
        </w:rPr>
        <w:t>ثم يشرح الرب أنه سيمزق المملكة من سليمان لأن سليمان يعبد آلهة الأمم الأخرى. وعلى الرغم من أن الرب كان يتحدث عن عبادة سليمان للآلهة الأخرى، فإنه يخبر يربعام أن "هم" تركوا الرب وسجدوا لآلهة أخرى، وأنهم لم يسلكوا في طرق الرب ولم يتمسكوا بفرائضه وأحكامه، أو تعليماته. وهذا يعني أن سليمان قاد إسرائيليين آخرين أيضًا إلى عصيان الرب.</w:t>
      </w:r>
    </w:p>
    <w:p>
      <w:pPr>
        <w:bidi/>
      </w:pPr>
      <w:r>
        <w:rPr>
          <w:rtl/>
          <w:cs/>
          <w:lang w:val="ar_AE" w:bidi="ar_AE"/>
        </w:rPr>
      </w:r>
      <w:r>
        <w:rPr>
          <w:rtl/>
          <w:cs/>
          <w:lang w:val="ar_AE" w:bidi="ar_AE"/>
        </w:rPr>
        <w:t>عندما استمعتم إلى ثلاث نسخ مختلفة من هذه القصة، ربما سمعتم طرقًا مختلفة للتعبير عن أن الشعب توقف عمدًا عن عبادة الرب وبدأ يعبد آلهة أخرى. ويقول الرب إن الشعب قد ترك الرب تمامًا.</w:t>
      </w:r>
    </w:p>
    <w:p>
      <w:pPr>
        <w:bidi/>
      </w:pPr>
      <w:r>
        <w:rPr>
          <w:rtl/>
          <w:cs/>
          <w:lang w:val="ar_AE" w:bidi="ar_AE"/>
        </w:rPr>
      </w:r>
      <w:r>
        <w:rPr>
          <w:rtl/>
          <w:cs/>
          <w:lang w:val="ar_AE" w:bidi="ar_AE"/>
        </w:rPr>
        <w:t xml:space="preserve">توقَّفوا هنا واحكوا قصة عن وقت فعل فيه قائد شيئًا خاطئًا، وحدثت له أمور سيئة. ما تأثير ذلك على القائد؟ وما تأثيره على الناس من حوله؟ وإلى أي مدى أثرت أفعال القائد في الناس العاديين؟ أوقِفوا الاستماع إلى هذا التسجيل الصوتي هنا. </w:t>
      </w:r>
    </w:p>
    <w:p>
      <w:pPr>
        <w:bidi/>
      </w:pPr>
      <w:r>
        <w:rPr>
          <w:rtl/>
          <w:cs/>
          <w:lang w:val="ar_AE" w:bidi="ar_AE"/>
        </w:rPr>
      </w:r>
      <w:r>
        <w:rPr>
          <w:rtl/>
          <w:cs/>
          <w:lang w:val="ar_AE" w:bidi="ar_AE"/>
        </w:rPr>
        <w:t>ويواصل الرب رسالته إلى يربعام ويقول: "ولَمْ يَسلُكوا في طُرُقي ليَعمَلوا المُستَقيمَ في عَينَيَّ وفَرائضي وأحكامي." ويقول الرب الشيء نفسه في الواقع بثلاث طرق مختلفة. وهذا يوضح أن هذا الأمر كان مهمًا جدًا للرب.</w:t>
      </w:r>
    </w:p>
    <w:p>
      <w:pPr>
        <w:bidi/>
      </w:pPr>
      <w:r>
        <w:rPr>
          <w:rtl/>
          <w:cs/>
          <w:lang w:val="ar_AE" w:bidi="ar_AE"/>
        </w:rPr>
      </w:r>
      <w:r>
        <w:rPr>
          <w:rtl/>
          <w:cs/>
          <w:lang w:val="ar_AE" w:bidi="ar_AE"/>
        </w:rPr>
        <w:t>وتعني عبارة "لم يسلكوا في طرقي" أن الشعب لم يعش بالطريقة التي أراد الرب أن يعيشوا بها. وتعني عبارة "ليعملوا المستقيم في عينيَّ" أن الشعب لم يفعل الأمور التي اعتبرها الرب مستقيمة، بل فعلوا الأمور التي اعتبرها الرب خاطئة. وتعني عبارة "وفرائضي وأحكامي" أن الشعب عصى قوانين الرب.</w:t>
      </w:r>
    </w:p>
    <w:p>
      <w:pPr>
        <w:bidi/>
      </w:pPr>
      <w:r>
        <w:rPr>
          <w:rtl/>
          <w:cs/>
          <w:lang w:val="ar_AE" w:bidi="ar_AE"/>
        </w:rPr>
      </w:r>
      <w:r>
        <w:rPr>
          <w:rtl/>
          <w:cs/>
          <w:lang w:val="ar_AE" w:bidi="ar_AE"/>
        </w:rPr>
        <w:t>ثم يقول الرب إنه لن يأخذ المملكة كلها من "يد" سليمان، أو سلطانه. كما أن الرب لن يأخذ المملكة من سليمان ما دام سليمان حيًا. وبعد موت سليمان، وفي أثناء مُلك ابنه، سيصبح يربعام ملكًا على عشرة أسباط من بني إسرائيل. وسيكون ابن سليمان ملكًا على سبط واحد فقط من بني إسرائيل. وسيسمح الرب لابن سليمان بأن يكون ملكًا على سبط واحد بسبب الوعد الذي قطعه الرب لداود.</w:t>
      </w:r>
    </w:p>
    <w:p>
      <w:pPr>
        <w:bidi/>
      </w:pPr>
      <w:r>
        <w:rPr>
          <w:rtl/>
          <w:cs/>
          <w:lang w:val="ar_AE" w:bidi="ar_AE"/>
        </w:rPr>
      </w:r>
      <w:r>
        <w:rPr>
          <w:rtl/>
          <w:cs/>
          <w:lang w:val="ar_AE" w:bidi="ar_AE"/>
        </w:rPr>
        <w:t>في هذا المشهد، يدعو الرب داود "عبدي" ثلاث مرات. وفي هذه الحالة، تعني كلمة "عبد" ببساطة شخصًا يفعل شيئًا لشخص أعلى منه مكانة. وربما يدعو الرب داود أيضًا "عبدي" للتأكيد على أن داود كان يفعل تقريبًا دائمًا بالضبط ما أراد الرب أن يفعله. ولم يكن داود كاملًا، لكنه أحب الرب وأراد أن يطيعه دائمًا.</w:t>
      </w:r>
    </w:p>
    <w:p>
      <w:pPr>
        <w:bidi/>
      </w:pPr>
      <w:r>
        <w:rPr>
          <w:rtl/>
          <w:cs/>
          <w:lang w:val="ar_AE" w:bidi="ar_AE"/>
        </w:rPr>
      </w:r>
      <w:r>
        <w:rPr>
          <w:rtl/>
          <w:cs/>
          <w:lang w:val="ar_AE" w:bidi="ar_AE"/>
        </w:rPr>
        <w:t>ويقول الرب: "ليكونَ سِراجٌ لداوُدَ عَبدي كُلَّ الأيّامِ أمامي في أورُشَليمَ." والسراج رمز. ويمثل السراج عائلة داود. ويعني السراج أن الرب سيحفظ وعده بأن شخصًا من عائلة داود سيظل دائمًا ملكًا في أورشليم.</w:t>
      </w:r>
    </w:p>
    <w:p>
      <w:pPr>
        <w:bidi/>
      </w:pPr>
      <w:r>
        <w:rPr>
          <w:rtl/>
          <w:cs/>
          <w:lang w:val="ar_AE" w:bidi="ar_AE"/>
        </w:rPr>
      </w:r>
      <w:r>
        <w:rPr>
          <w:rtl/>
          <w:cs/>
          <w:lang w:val="ar_AE" w:bidi="ar_AE"/>
        </w:rPr>
        <w:t xml:space="preserve">توقَّفوا هنا وانظروا إلى صورة </w:t>
      </w:r>
      <w:r>
        <w:rPr>
          <w:rtl/>
          <w:cs/>
          <w:lang w:val="ar_AE" w:bidi="ar_AE"/>
        </w:rPr>
        <w:t>لسراج</w:t>
      </w:r>
      <w:r>
        <w:rPr>
          <w:rtl/>
          <w:cs/>
          <w:lang w:val="ar_AE" w:bidi="ar_AE"/>
        </w:rPr>
        <w:t xml:space="preserve">. وحاولوا أن تفكروا في أي أمثال أو قصائد في لغتكم يمثل فيها شيءٌ شيئًا آخر. أخبروا بعضكم بعضًا بهذه الأمثال أو القصائد. ثم قرروا كيف تريدون ترجمة العبارة: "ليكونَ سِراجٌ لداوُدَ عَبدي كُلَّ الأيّامِ أمامي في أورُشَليمَ." أوقِفوا الاستماع إلى هذا التسجيل الصوتي هنا. </w:t>
      </w:r>
    </w:p>
    <w:p>
      <w:pPr>
        <w:bidi/>
      </w:pPr>
      <w:r>
        <w:rPr>
          <w:rtl/>
          <w:cs/>
          <w:lang w:val="ar_AE" w:bidi="ar_AE"/>
        </w:rPr>
      </w:r>
      <w:r>
        <w:rPr>
          <w:rtl/>
          <w:cs/>
          <w:lang w:val="ar_AE" w:bidi="ar_AE"/>
        </w:rPr>
        <w:t>وأورشليم هي المكان الذي اختاره الرب ليقيم فيه "اسمه" بين شعب الرب. وفي ثقافة بني إسرائيل، كان اسم الرب يعني في كثير من الأحيان حضور الرب. واختار الرب أن يرسل حضوره إلى الهيكل في أورشليم، الذي كان المكان الوحيد الذي يستطيع فيه شعب إسرائيل أن يعبد الرب.</w:t>
      </w:r>
    </w:p>
    <w:p>
      <w:pPr>
        <w:bidi/>
      </w:pPr>
      <w:r>
        <w:rPr>
          <w:rtl/>
          <w:cs/>
          <w:lang w:val="ar_AE" w:bidi="ar_AE"/>
        </w:rPr>
      </w:r>
      <w:r>
        <w:rPr>
          <w:rtl/>
          <w:cs/>
          <w:lang w:val="ar_AE" w:bidi="ar_AE"/>
        </w:rPr>
        <w:t>ويعد الرب يربعام مرة أخرى بأن يربعام سيجلس على كرسي إسرائيل. وهذا يعني أن يربعام سيكون ملكًا على بني إسرائيل. بالإضافة إلى ذلك، يقول الرب إن يربعام سيحكم على كل ما تشتهيه نفسه. وتذكّروا أن بني إسرائيل كانوا يعتقدون أن جميع مشاعر الشخص ورغباته تأتي من قلبه. وتعني هذه العبارة أن الرب سيسمح ليربعام بأن يحكم على كل الأرض التي يريد أن يحكم عليها.</w:t>
      </w:r>
    </w:p>
    <w:p>
      <w:pPr>
        <w:bidi/>
      </w:pPr>
      <w:r>
        <w:rPr>
          <w:rtl/>
          <w:cs/>
          <w:lang w:val="ar_AE" w:bidi="ar_AE"/>
        </w:rPr>
      </w:r>
      <w:r>
        <w:rPr>
          <w:rtl/>
          <w:cs/>
          <w:lang w:val="ar_AE" w:bidi="ar_AE"/>
        </w:rPr>
        <w:t xml:space="preserve">توقَّفوا هنا وناقشوا هذا السؤال: ما الأمثال التي لديكم والتي تعني أن شخصًا سيحصل على كل ما يريده؟ وأيٌّ من هذه الأمثال يمكنكم استخدامه هنا؟ أوقِفوا الاستماع إلى هذا التسجيل الصوتي هنا. </w:t>
      </w:r>
    </w:p>
    <w:p>
      <w:pPr>
        <w:bidi/>
      </w:pPr>
      <w:r>
        <w:rPr>
          <w:rtl/>
          <w:cs/>
          <w:lang w:val="ar_AE" w:bidi="ar_AE"/>
        </w:rPr>
      </w:r>
      <w:r>
        <w:rPr>
          <w:rtl/>
          <w:cs/>
          <w:lang w:val="ar_AE" w:bidi="ar_AE"/>
        </w:rPr>
        <w:t>يأتي الجزء التالي من رسالة الرب إلى يربعام مع شرط. ولن يحدث هذا الجزء من الوعد إلا إذا أطاع يربعام الرب. ويعد الرب بأن يثبت بيت يربعام. وهذا يعني أن نسل يربعام سيكونون أيضًا ملوكًا على إسرائيل، ولكن فقط إذا سمع يربعام للرب وفعل ما هو مستقيم في عيني الرب. وهذا يعني أن على يربعام أن يطيع كل ما يقوله الرب.</w:t>
      </w:r>
    </w:p>
    <w:p>
      <w:pPr>
        <w:bidi/>
      </w:pPr>
      <w:r>
        <w:rPr>
          <w:rtl/>
          <w:cs/>
          <w:lang w:val="ar_AE" w:bidi="ar_AE"/>
        </w:rPr>
      </w:r>
      <w:r>
        <w:rPr>
          <w:rtl/>
          <w:cs/>
          <w:lang w:val="ar_AE" w:bidi="ar_AE"/>
        </w:rPr>
        <w:t>وفي نهاية رسالة الرب، يقول الرب إنه سيفعل هذا لمعاقبة نسل داود، لكن العقاب لن يستمر إلى الأبد.</w:t>
      </w:r>
    </w:p>
    <w:p>
      <w:pPr>
        <w:bidi/>
      </w:pPr>
      <w:r>
        <w:rPr>
          <w:rtl/>
          <w:cs/>
          <w:lang w:val="ar_AE" w:bidi="ar_AE"/>
        </w:rPr>
      </w:r>
      <w:r>
        <w:rPr>
          <w:rtl/>
          <w:cs/>
          <w:lang w:val="ar_AE" w:bidi="ar_AE"/>
        </w:rPr>
        <w:t>في المشهد الثالث، يحاول سليمان أن يجعل شخصًا يقتل يربعام. وبطريقة ما، يعرف سليمان برسالة أخيا إلى يربعام، ولا يعجبه ذلك. لكن يربعام يقوم ويهرب إلى مصر. وهذا يعني أن يربعام يغادر إسرائيل بسرعة. ولا يعني أن يربعام كان مستلقيًا أو جالسًا عندما عرف أن سليمان يريد أن يجعل شخصًا يقتله. ويبقى يربعام في مصر إلى أن يموت سليمان.</w:t>
      </w:r>
    </w:p>
    <w:p>
      <w:pPr>
        <w:bidi/>
      </w:pPr>
      <w:r>
        <w:rPr>
          <w:rtl/>
          <w:cs/>
          <w:lang w:val="ar_AE" w:bidi="ar_AE"/>
        </w:rPr>
      </w:r>
      <w:r>
        <w:rPr>
          <w:rtl/>
          <w:cs/>
          <w:lang w:val="ar_AE" w:bidi="ar_AE"/>
        </w:rPr>
        <w:t>وفي نهاية هذا المشهد، يموت الملك سليمان. ويستخدم الراوي كلمات محددة ليعطي سامعيه معلومات محددة عن المدة التي ملك فيها سليمان. أولًا، يذكر الراوي أن شخصًا آخر كتب كتابًا آخر عن الملك سليمان. وكان هذا الكتاب يُسمى سفر أخبار سليمان. ويقدم الراوي هذه المعلومة باستخدام سؤال لا يتوقع إجابة. ويعني هذا السؤال: "كتب شخص ما كل ما فعله سليمان وكل حكمته في سفر أخبار سليمان." ولا أحد يعرف أين يوجد هذا الكتاب الآن.</w:t>
      </w:r>
    </w:p>
    <w:p>
      <w:pPr>
        <w:bidi/>
      </w:pPr>
      <w:r>
        <w:rPr>
          <w:rtl/>
          <w:cs/>
          <w:lang w:val="ar_AE" w:bidi="ar_AE"/>
        </w:rPr>
      </w:r>
      <w:r>
        <w:rPr>
          <w:rtl/>
          <w:cs/>
          <w:lang w:val="ar_AE" w:bidi="ar_AE"/>
        </w:rPr>
        <w:t>وفي ذلك الوقت في إسرائيل، لم يكن لدى الناس كتب مصنوعة من الورق كما هي لدينا اليوم. وكان الناس يكتبون المعلومات المهمة على البردي أو الرق أو جلود الحيوانات. ثم كانوا يلفون هذه الأشياء لتصبح درجًا. وكان من السهل أن تتلف الدروج، ولذلك كان الناس يحتفظون بها في مكان آمن.</w:t>
      </w:r>
    </w:p>
    <w:p>
      <w:pPr>
        <w:bidi/>
      </w:pPr>
      <w:r>
        <w:rPr>
          <w:rtl/>
          <w:cs/>
          <w:lang w:val="ar_AE" w:bidi="ar_AE"/>
        </w:rPr>
      </w:r>
      <w:r>
        <w:rPr>
          <w:rtl/>
          <w:cs/>
          <w:lang w:val="ar_AE" w:bidi="ar_AE"/>
        </w:rPr>
        <w:t xml:space="preserve">توقَّفوا هنا وانظروا إلى صورة </w:t>
      </w:r>
      <w:r>
        <w:rPr>
          <w:rtl/>
          <w:cs/>
          <w:lang w:val="ar_AE" w:bidi="ar_AE"/>
        </w:rPr>
        <w:t>لدرج</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ثم يقول الراوي إن سليمان ملك على إسرائيل من أورشليم أربعين سنة. ثم مات سليمان، ودفنه الناس في مدينة داود مع أبيه. وكان الناس يسمون أورشليم أحيانًا "مدينة داود". وأخيرًا، أصبح رحبعام بن سليمان الملك التالي.</w:t>
      </w:r>
    </w:p>
    <w:p>
      <w:pPr>
        <w:bidi/>
      </w:pPr>
      <w:r>
        <w:rPr>
          <w:rtl/>
          <w:cs/>
          <w:lang w:val="ar_AE" w:bidi="ar_AE"/>
        </w:rPr>
      </w:r>
      <w:r>
        <w:rPr>
          <w:rtl/>
          <w:cs/>
          <w:lang w:val="ar_AE" w:bidi="ar_AE"/>
        </w:rPr>
        <w:t>وفي بقية سفر الملوك، كلما أنهى الراوي قصصه عن ملك معين، سيخبرنا بالمعلومات نفسها. وسيذكر سفرًا واحدًا أو أكثر يحتوي على قصص عن ذلك الملك. ثم سيقول كم سنة ملك الملك واسم عاصمة الملك. ثم سيقول إن الملك اضطجع مع آبائه، أو مات، وسيقول أين دفن الناس ذلك الملك. وأخيرًا، سيقول من أصبح الملك التالي.</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ملوك ١١: ٢٦–٤٣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ستقوم المجموعة بتمثيل المقطع بشكل درامي.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يربعام</w:t>
      </w:r>
    </w:p>
    <w:p>
      <w:pPr>
        <w:pStyle w:val="ListBullet"/>
        <w:bidi/>
        <w:spacing w:line="240" w:lineRule="auto"/>
        <w:ind w:left="720"/>
      </w:pPr>
      <w:r>
        <w:rPr>
          <w:rtl/>
          <w:cs/>
          <w:lang w:val="ar_AE" w:bidi="ar_AE"/>
        </w:rPr>
      </w:r>
      <w:r>
        <w:rPr>
          <w:rtl/>
          <w:cs/>
          <w:lang w:val="ar_AE" w:bidi="ar_AE"/>
        </w:rPr>
        <w:t>عمال بيت يوسف</w:t>
      </w:r>
    </w:p>
    <w:p>
      <w:pPr>
        <w:pStyle w:val="ListBullet"/>
        <w:bidi/>
        <w:spacing w:line="240" w:lineRule="auto"/>
        <w:ind w:left="720"/>
      </w:pPr>
      <w:r>
        <w:rPr>
          <w:rtl/>
          <w:cs/>
          <w:lang w:val="ar_AE" w:bidi="ar_AE"/>
        </w:rPr>
      </w:r>
      <w:r>
        <w:rPr>
          <w:rtl/>
          <w:cs/>
          <w:lang w:val="ar_AE" w:bidi="ar_AE"/>
        </w:rPr>
        <w:t>أخيا، من شيلوه</w:t>
      </w:r>
    </w:p>
    <w:p>
      <w:pPr>
        <w:pStyle w:val="ListBullet"/>
        <w:bidi/>
        <w:spacing w:line="240" w:lineRule="auto"/>
        <w:ind w:left="720"/>
      </w:pPr>
      <w:r>
        <w:rPr>
          <w:rtl/>
          <w:cs/>
          <w:lang w:val="ar_AE" w:bidi="ar_AE"/>
        </w:rPr>
      </w:r>
      <w:r>
        <w:rPr>
          <w:rtl/>
          <w:cs/>
          <w:lang w:val="ar_AE" w:bidi="ar_AE"/>
        </w:rPr>
        <w:t xml:space="preserve">بنو إسرائيل </w:t>
      </w:r>
    </w:p>
    <w:p>
      <w:pPr>
        <w:pStyle w:val="ListBullet"/>
        <w:bidi/>
        <w:spacing w:line="240" w:lineRule="auto"/>
        <w:ind w:left="720"/>
      </w:pPr>
      <w:r>
        <w:rPr>
          <w:rtl/>
          <w:cs/>
          <w:lang w:val="ar_AE" w:bidi="ar_AE"/>
        </w:rPr>
      </w:r>
      <w:r>
        <w:rPr>
          <w:rtl/>
          <w:cs/>
          <w:lang w:val="ar_AE" w:bidi="ar_AE"/>
        </w:rPr>
        <w:t>شيشق، ملك مصر</w:t>
      </w:r>
    </w:p>
    <w:p>
      <w:pPr>
        <w:pStyle w:val="ListBullet"/>
        <w:bidi/>
        <w:spacing w:line="240" w:lineRule="auto"/>
        <w:ind w:left="720"/>
      </w:pPr>
      <w:r>
        <w:rPr>
          <w:rtl/>
          <w:cs/>
          <w:lang w:val="ar_AE" w:bidi="ar_AE"/>
        </w:rPr>
      </w:r>
      <w:r>
        <w:rPr>
          <w:rtl/>
          <w:cs/>
          <w:lang w:val="ar_AE" w:bidi="ar_AE"/>
        </w:rPr>
        <w:t>رحبعام</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كان هناك رجل آخر تمرّد على الملك سليمان، وهو أحد عبيد سليمان، يربعام بن ناباط. وكان يربعام من مدينة تُدعى صردة في أفرايم. وكانت أم يربعام أرملة تُدعى صروعة. وهذه هي قصة تمرّد يربعام على الملك: بنى سليمان القلعة وسدَّ شقوق مدينة داود أبيه. وكان يربعام رجلًا جبار بأس. وقد لاحظ سليمان أن يربعام كان مجتهدًا للغاية. ولذلك عيّن سليمان يربعام مسؤولًا عن جميع العمال من سبطي أفرايم ومنسّى، ابني يوسف.</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الملك سليمان: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يربعام: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وفي ذلك الزمان، لما خرج يربعام من أورشليم، لاقاه أخيا الشيلوني النبي في الطريق، وهما وحدهما في الحقل. وكان أخيا يرتدي رداءً جديدًا. فقبض أخيا على الرداء الجديد الذي عليه ومزقه اثنتي عشرة قطعة. وقال ليربعام: "خُذْ لنَفسِكَ عشَرَ قِطَعٍ، لأنَّهُ هكذا قالَ الرَّبُّ إلهُ إسرائيلَ: هأنَذا أُمَزِّقُ المَملكَةَ مِنْ يَدِ سُلَيمانَ وأُعطيكَ عَشرَةَ أسباطٍ. ويكونُ لهُ سِبطٌ واحِدٌ مِنْ أجلِ عَبدي داوُدَ ومِنْ أجلِ أورُشَليمَ المدينةِ الّتي اختَرتُها مِنْ كُلِّ أسباطِ إسرائيلَ، لأنَّهُمْ ترَكوني وسَجَدوا لعَشتورَثَ إلهَةِ الصّيدونيّينَ، ولِكَموشَ إلهِ الموآبيّينَ، ولِمَلكومَ إلهِ بَني عَمّونَ، ولَمْ يَسلُكوا في طُرُقي ليَعمَلوا المُستَقيمَ في عَينَيَّ وفَرائضي وأحكامي كداوُدَ أبيهِ."</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يربعام: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أخيا: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الرب: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وواصل أخيا إخبار يربعام بما قاله الرب: "ولا آخُذُ كُلَّ المَملكَةِ مِنْ يَدِهِ، بل أُصَيِّرُهُ رَئيسًا كُلَّ أيّامِ حَياتِهِ لأجلِ داوُدَ عَبدي الّذي اختَرتُهُ الّذي حَفِظَ وصايايَ وفَرائضي. وآخُذُ المَملكَةَ مِنْ يَدِ ابنِهِ وأُعطيكَ إيّاها، أيِ الأسباطَ العَشرَةَ. وأُعطي ابنَهُ سِبطًا واحِدًا، ليكونَ سِراجٌ لداوُدَ عَبدي كُلَّ الأيّامِ أمامي في أورُشَليمَ المدينةِ الّتي اختَرتُها لنَفسي لأضَعَ اسمي فيها. وآخُذُكَ فتملِكُ حَسَبَ كُلِّ ما تشتَهي نَفسُكَ، وتَكونُ مَلِكًا علَى إسرائيلَ. فإذا سمِعتَ لكُلِّ ما أوصيكَ بهِ، وسَلكتَ في طُرُقي، وفَعَلتَ ما هو مُستَقيمٌ في عَينَيَّ، وحَفِظتَ فرائضي ووصايايَ كما فعَلَ داوُدُ عَبدي، أكونُ معكَ وأبني لكَ بَيتًا آمِنًا كما بَنَيتُ لداوُدَ، وأُعطيكَ إسرائيلَ. وأُذِلُّ نَسلَ داوُدَ مِنْ أجلِ هذا، ولكن لا كُلَّ الأيّامِ."</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يربعام: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أخيا: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الرب: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وسعى سليمان إلى قتل يربعام، فهرب يربعام إلى شيشق ملك مصر.</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سليمان: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يربعام: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وأقام يربعام في مصر إلى أن مات سليمان. وبقية أمور سليمان، وكل ما صنع، وحكمته، أما هي مكتوبة في سفر أمور سليمان؟ وملك سليمان في أورشليم على جميع إسرائيل أربعين سنة. ثم مات سليمان ودُفن مع آبائه في مدينة داود أبيه، وملك رحبعام ابنه مكانه.</w:t>
      </w:r>
    </w:p>
    <w:p>
      <w:pPr>
        <w:pStyle w:val="ListBullet"/>
        <w:bidi/>
        <w:spacing w:line="240" w:lineRule="auto"/>
        <w:ind w:left="720"/>
      </w:pPr>
      <w:r>
        <w:rPr>
          <w:rtl/>
          <w:cs/>
          <w:lang w:val="ar_AE" w:bidi="ar_AE"/>
        </w:rPr>
      </w:r>
      <w:r>
        <w:rPr>
          <w:rtl/>
          <w:cs/>
          <w:lang w:val="ar_AE" w:bidi="ar_AE"/>
        </w:rPr>
        <w:t>اسألوا الشخص الذي يؤدي دور رحبعام: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يربعام: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الرب: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ملوك ١١: ٢٦–٤٣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كان هناك رجل آخر تمرّد على </w:t>
      </w:r>
      <w:r>
        <w:rPr>
          <w:b/>
          <w:rtl/>
          <w:cs/>
          <w:lang w:val="ar_AE" w:bidi="ar_AE"/>
        </w:rPr>
        <w:t>الملك</w:t>
      </w:r>
      <w:r>
        <w:rPr>
          <w:rtl/>
          <w:cs/>
          <w:lang w:val="ar_AE" w:bidi="ar_AE"/>
        </w:rPr>
        <w:t xml:space="preserve"> سليمان، وهو أحد عبيد سليمان، يربعام بن ناباط. وكانت أم يربعام أرملة، أي امرأة مات زوجها. احرصوا على استخدام الكلمتين نفسيهما للأرملة والملك اللتين استخدمتموهما في القصص السابقة. راجعوا "قاموس الكلمات الرئيسية" لمزيد من المعلومات عن كلمة "الملك".</w:t>
      </w:r>
    </w:p>
    <w:p>
      <w:pPr>
        <w:bidi/>
      </w:pPr>
      <w:r>
        <w:rPr>
          <w:rtl/>
          <w:cs/>
          <w:lang w:val="ar_AE" w:bidi="ar_AE"/>
        </w:rPr>
      </w:r>
      <w:r>
        <w:rPr>
          <w:rtl/>
          <w:cs/>
          <w:lang w:val="ar_AE" w:bidi="ar_AE"/>
        </w:rPr>
        <w:t xml:space="preserve">وهذه هي قصة تمرّد يربعام على الملك: بنى سليمان </w:t>
      </w:r>
      <w:r>
        <w:rPr>
          <w:b/>
          <w:rtl/>
          <w:cs/>
          <w:lang w:val="ar_AE" w:bidi="ar_AE"/>
        </w:rPr>
        <w:t>القلعة</w:t>
      </w:r>
      <w:r>
        <w:rPr>
          <w:rtl/>
          <w:cs/>
          <w:lang w:val="ar_AE" w:bidi="ar_AE"/>
        </w:rPr>
        <w:t xml:space="preserve"> وسدَّ شقوق </w:t>
      </w:r>
      <w:r>
        <w:rPr>
          <w:b/>
          <w:rtl/>
          <w:cs/>
          <w:lang w:val="ar_AE" w:bidi="ar_AE"/>
        </w:rPr>
        <w:t xml:space="preserve">أورشليم، </w:t>
      </w:r>
      <w:r>
        <w:rPr>
          <w:rtl/>
          <w:cs/>
          <w:lang w:val="ar_AE" w:bidi="ar_AE"/>
        </w:rPr>
        <w:t>مدينة داود أبيه. وكان يربعام رجلًا جبار بأس، وقد لاحظ سليمان أن يربعام كان مجتهدًا للغاية. فأقامه مسؤولًا عن جميع العمال من سبطيّ</w:t>
      </w:r>
      <w:r>
        <w:rPr>
          <w:b/>
          <w:rtl/>
          <w:cs/>
          <w:lang w:val="ar_AE" w:bidi="ar_AE"/>
        </w:rPr>
        <w:t xml:space="preserve"> أفرايم</w:t>
      </w:r>
      <w:r>
        <w:rPr>
          <w:b/>
          <w:rtl/>
          <w:cs/>
          <w:lang w:val="ar_AE" w:bidi="ar_AE"/>
        </w:rPr>
        <w:t xml:space="preserve"> ومنسى،</w:t>
      </w:r>
      <w:r>
        <w:rPr>
          <w:rtl/>
          <w:cs/>
          <w:lang w:val="ar_AE" w:bidi="ar_AE"/>
        </w:rPr>
        <w:t xml:space="preserve"> ابني</w:t>
      </w:r>
      <w:r>
        <w:rPr>
          <w:b/>
          <w:rtl/>
          <w:cs/>
          <w:lang w:val="ar_AE" w:bidi="ar_AE"/>
        </w:rPr>
        <w:t xml:space="preserve"> يوسف.</w:t>
      </w:r>
      <w:r>
        <w:rPr>
          <w:rtl/>
          <w:cs/>
          <w:lang w:val="ar_AE" w:bidi="ar_AE"/>
        </w:rPr>
        <w:t xml:space="preserve"> احرصوا على ترجمة "القلعة" و"أورشليم" و"أفرايم" و"منسّى" و"يوسف" بالطريقة نفسها التي استخدمتموها في المقاطع السابقة.</w:t>
      </w:r>
    </w:p>
    <w:p>
      <w:pPr>
        <w:pStyle w:val="ListBullet"/>
        <w:bidi/>
        <w:spacing w:line="240" w:lineRule="auto"/>
        <w:ind w:left="720"/>
      </w:pPr>
      <w:r>
        <w:rPr>
          <w:rtl/>
          <w:cs/>
          <w:lang w:val="ar_AE" w:bidi="ar_AE"/>
        </w:rPr>
      </w:r>
      <w:r>
        <w:rPr>
          <w:rtl/>
          <w:cs/>
          <w:lang w:val="ar_AE" w:bidi="ar_AE"/>
        </w:rPr>
        <w:t xml:space="preserve">وفي يوم من الأيام، لما خرج يربعام من أورشليم، لاقاه أخيا </w:t>
      </w:r>
      <w:r>
        <w:rPr>
          <w:b/>
          <w:rtl/>
          <w:cs/>
          <w:lang w:val="ar_AE" w:bidi="ar_AE"/>
        </w:rPr>
        <w:t>الشيلوني</w:t>
      </w:r>
      <w:r>
        <w:rPr>
          <w:rtl/>
          <w:cs/>
          <w:lang w:val="ar_AE" w:bidi="ar_AE"/>
        </w:rPr>
        <w:t xml:space="preserve"> </w:t>
      </w:r>
      <w:r>
        <w:rPr>
          <w:b/>
          <w:rtl/>
          <w:cs/>
          <w:lang w:val="ar_AE" w:bidi="ar_AE"/>
        </w:rPr>
        <w:t>النبي</w:t>
      </w:r>
      <w:r>
        <w:rPr>
          <w:rtl/>
          <w:cs/>
          <w:lang w:val="ar_AE" w:bidi="ar_AE"/>
        </w:rPr>
        <w:t xml:space="preserve"> في الطريق، وهما وحدهما في الحقل. راجعوا "قاموس الكلمات الرئيسية" لمزيد من المعلومات عن كلمة "النبي"، وترجموا هذه الكلمة بالطريقة نفسها التي استخدمتموها سابقًا. واحـرصوا على ترجمة "شيلوه" بالطريقة نفسها التي استخدمتموها في ١ ملوك ٢: ٢٧.</w:t>
      </w:r>
    </w:p>
    <w:p>
      <w:pPr>
        <w:pStyle w:val="ListBullet"/>
        <w:bidi/>
        <w:spacing w:line="240" w:lineRule="auto"/>
        <w:ind w:left="720"/>
      </w:pPr>
      <w:r>
        <w:rPr>
          <w:rtl/>
          <w:cs/>
          <w:lang w:val="ar_AE" w:bidi="ar_AE"/>
        </w:rPr>
      </w:r>
      <w:r>
        <w:rPr>
          <w:rtl/>
          <w:cs/>
          <w:lang w:val="ar_AE" w:bidi="ar_AE"/>
        </w:rPr>
        <w:t>وكان أخيا يرتدي رداءً جديدًا. فقبض أخيا على الرداء ومزقه اثنتي عشرة قطعة.</w:t>
      </w:r>
    </w:p>
    <w:p>
      <w:pPr>
        <w:pStyle w:val="ListBullet"/>
        <w:bidi/>
        <w:spacing w:line="240" w:lineRule="auto"/>
        <w:ind w:left="720"/>
      </w:pPr>
      <w:r>
        <w:rPr>
          <w:rtl/>
          <w:cs/>
          <w:lang w:val="ar_AE" w:bidi="ar_AE"/>
        </w:rPr>
      </w:r>
      <w:r>
        <w:rPr>
          <w:rtl/>
          <w:cs/>
          <w:lang w:val="ar_AE" w:bidi="ar_AE"/>
        </w:rPr>
        <w:t xml:space="preserve">توقَّفوا هنا وانظروا إلى صورة لرداء. قرِّروا كمجموعة الكلمة التي ستستخدمونها </w:t>
      </w:r>
      <w:r>
        <w:rPr>
          <w:b/>
          <w:rtl/>
          <w:cs/>
          <w:lang w:val="ar_AE" w:bidi="ar_AE"/>
        </w:rPr>
        <w:t>للرداء</w:t>
      </w:r>
      <w:r>
        <w:rPr>
          <w:rtl/>
          <w:cs/>
          <w:lang w:val="ar_AE" w:bidi="ar_AE"/>
        </w:rPr>
        <w:t xml:space="preserve">. راجعوا كلمة "رداء" في "قاموس الكلمات الرئيسية" لمزيد من المعلومات.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وقال ليربعام: "خُذْ لنَفسِكَ عشَرَ قِطَعٍ، لأنَّهُ هكذا قالَ</w:t>
      </w:r>
      <w:r>
        <w:rPr>
          <w:b/>
          <w:rtl/>
          <w:cs/>
          <w:lang w:val="ar_AE" w:bidi="ar_AE"/>
        </w:rPr>
        <w:t xml:space="preserve"> الرَّبُّ</w:t>
      </w:r>
      <w:r>
        <w:rPr>
          <w:rtl/>
          <w:cs/>
          <w:lang w:val="ar_AE" w:bidi="ar_AE"/>
        </w:rPr>
        <w:t xml:space="preserve"> </w:t>
      </w:r>
      <w:r>
        <w:rPr>
          <w:b/>
          <w:rtl/>
          <w:cs/>
          <w:lang w:val="ar_AE" w:bidi="ar_AE"/>
        </w:rPr>
        <w:t>إلهُ</w:t>
      </w:r>
      <w:r>
        <w:rPr>
          <w:rtl/>
          <w:cs/>
          <w:lang w:val="ar_AE" w:bidi="ar_AE"/>
        </w:rPr>
        <w:t xml:space="preserve"> </w:t>
      </w:r>
      <w:r>
        <w:rPr>
          <w:b/>
          <w:rtl/>
          <w:cs/>
          <w:lang w:val="ar_AE" w:bidi="ar_AE"/>
        </w:rPr>
        <w:t>إسرائيلَ</w:t>
      </w:r>
      <w:r>
        <w:rPr>
          <w:rtl/>
          <w:cs/>
          <w:lang w:val="ar_AE" w:bidi="ar_AE"/>
        </w:rPr>
        <w:t xml:space="preserve">: هأنَذا أُمَزِّقُ </w:t>
      </w:r>
      <w:r>
        <w:rPr>
          <w:b/>
          <w:rtl/>
          <w:cs/>
          <w:lang w:val="ar_AE" w:bidi="ar_AE"/>
        </w:rPr>
        <w:t>المَملكَةَ</w:t>
      </w:r>
      <w:r>
        <w:rPr>
          <w:rtl/>
          <w:cs/>
          <w:lang w:val="ar_AE" w:bidi="ar_AE"/>
        </w:rPr>
        <w:t xml:space="preserve"> مِنْ يَدِ سُلَيمانَ وأُعطيكَ عَشرَةَ </w:t>
      </w:r>
      <w:r>
        <w:rPr>
          <w:b/>
          <w:rtl/>
          <w:cs/>
          <w:lang w:val="ar_AE" w:bidi="ar_AE"/>
        </w:rPr>
        <w:t>أسباطٍ.</w:t>
      </w:r>
      <w:r>
        <w:rPr>
          <w:rtl/>
          <w:cs/>
          <w:lang w:val="ar_AE" w:bidi="ar_AE"/>
        </w:rPr>
        <w:t>" احرصوا على ترجمة "الرب" و"الله" و"إسرائيل" و"المملكة" و"سبط" بالطريقة نفسها التي استخدمتموها في المقاطع السابقة. راجعوا "قاموس الكلمات الرئيسية" لمزيد من المعلومات عن "الرب" و"الله" و"إسرائيل" و"المملكة".</w:t>
      </w:r>
    </w:p>
    <w:p>
      <w:pPr>
        <w:pStyle w:val="ListBullet"/>
        <w:bidi/>
        <w:spacing w:line="240" w:lineRule="auto"/>
        <w:ind w:left="720"/>
      </w:pPr>
      <w:r>
        <w:rPr>
          <w:rtl/>
          <w:cs/>
          <w:lang w:val="ar_AE" w:bidi="ar_AE"/>
        </w:rPr>
      </w:r>
      <w:r>
        <w:rPr>
          <w:rtl/>
          <w:cs/>
          <w:lang w:val="ar_AE" w:bidi="ar_AE"/>
        </w:rPr>
        <w:t xml:space="preserve">وتابع أخيا قائلًا: "ويكونُ لهُ سِبطٌ واحِدٌ مِنْ أجلِ </w:t>
      </w:r>
      <w:r>
        <w:rPr>
          <w:b/>
          <w:rtl/>
          <w:cs/>
          <w:lang w:val="ar_AE" w:bidi="ar_AE"/>
        </w:rPr>
        <w:t>عَبدي</w:t>
      </w:r>
      <w:r>
        <w:rPr>
          <w:rtl/>
          <w:cs/>
          <w:lang w:val="ar_AE" w:bidi="ar_AE"/>
        </w:rPr>
        <w:t xml:space="preserve"> داوُدَ ومِنْ أجلِ أورُشَليمَ المدينةِ الّتي اختَرتُها مِنْ كُلِّ أسباطِ إسرائيلَ." وعندما يقول الرب إن داود عبده، فهو لا يقصد أن داود كان عبدًا منزليًا يطبخ وينظف. بل يقصد الرب أن داود كان يفعل ما أراد الرب أن يفعله. احرصوا على استخدام الكلمات نفسها التي استخدمتموها في القصص السابقة للإشارة إلى داود وأورشليم وإسرائيل. راجعوا "قاموس الكلمات الرئيسية" لمزيد من المعلومات عن داود و"عبد" وأورشليم وإسرائيل. استخدموا الكلمة نفسها لـ"عبد" التي استخدمتموها في القصص السابقة عندما تعني شخصًا يفعل ما يريده الرب.</w:t>
      </w:r>
    </w:p>
    <w:p>
      <w:pPr>
        <w:bidi/>
      </w:pPr>
      <w:r>
        <w:rPr>
          <w:rtl/>
          <w:cs/>
          <w:lang w:val="ar_AE" w:bidi="ar_AE"/>
        </w:rPr>
      </w:r>
      <w:r>
        <w:rPr>
          <w:rtl/>
          <w:cs/>
          <w:lang w:val="ar_AE" w:bidi="ar_AE"/>
        </w:rPr>
        <w:t>وتابع أخيا قائلًا: "لأنَّهُمْ ترَكوني وسَجَدوا</w:t>
      </w:r>
      <w:r>
        <w:rPr>
          <w:b/>
          <w:rtl/>
          <w:cs/>
          <w:lang w:val="ar_AE" w:bidi="ar_AE"/>
        </w:rPr>
        <w:t xml:space="preserve"> لعَشتورَثَ</w:t>
      </w:r>
      <w:r>
        <w:rPr>
          <w:b/>
          <w:rtl/>
          <w:cs/>
          <w:lang w:val="ar_AE" w:bidi="ar_AE"/>
        </w:rPr>
        <w:t xml:space="preserve"> إلهَةِ</w:t>
      </w:r>
      <w:r>
        <w:rPr>
          <w:rtl/>
          <w:cs/>
          <w:lang w:val="ar_AE" w:bidi="ar_AE"/>
        </w:rPr>
        <w:t xml:space="preserve"> الصّيدونيّينَ، ولِكَموشَ </w:t>
      </w:r>
      <w:r>
        <w:rPr>
          <w:b/>
          <w:rtl/>
          <w:cs/>
          <w:lang w:val="ar_AE" w:bidi="ar_AE"/>
        </w:rPr>
        <w:t>إلهِ</w:t>
      </w:r>
      <w:r>
        <w:rPr>
          <w:rtl/>
          <w:cs/>
          <w:lang w:val="ar_AE" w:bidi="ar_AE"/>
        </w:rPr>
        <w:t xml:space="preserve"> الموآبيّينَ، ولِمَلكومَ إلهِ بَني عَمّونَ، ولَمْ يَسلُكوا في طُرُقي ليَعمَلوا المُستَقيمَ في عَينَيَّ</w:t>
      </w:r>
      <w:r>
        <w:rPr>
          <w:b/>
          <w:rtl/>
          <w:cs/>
          <w:lang w:val="ar_AE" w:bidi="ar_AE"/>
        </w:rPr>
        <w:t xml:space="preserve"> وفَرائضي</w:t>
      </w:r>
      <w:r>
        <w:rPr>
          <w:rtl/>
          <w:cs/>
          <w:lang w:val="ar_AE" w:bidi="ar_AE"/>
        </w:rPr>
        <w:t xml:space="preserve"> </w:t>
      </w:r>
      <w:r>
        <w:rPr>
          <w:b/>
          <w:rtl/>
          <w:cs/>
          <w:lang w:val="ar_AE" w:bidi="ar_AE"/>
        </w:rPr>
        <w:t>وأحكامي</w:t>
      </w:r>
      <w:r>
        <w:rPr>
          <w:rtl/>
          <w:cs/>
          <w:lang w:val="ar_AE" w:bidi="ar_AE"/>
        </w:rPr>
        <w:t xml:space="preserve"> كداوُدَ أبيهِ." احرصوا على استخدام الكلمات نفسها التي استخدمتموها في القصص السابقة لـ"السجود" و"الإله" و"الإلهة" و"الفرائض" و"الأحكام". راجعوا "قاموس الكلمات الرئيسية" لمزيد من المعلومات عن "السجود" و"الإله" و"الفرائض" و"الأحكام". وتذكّروا أنه عندما يستخدم رواة القصص كلمات مثل "الفرائض والأحكام" معًا، فهم يتحدثون عن جميع تعليمات الرب أو شرائعه.</w:t>
      </w:r>
    </w:p>
    <w:p>
      <w:pPr>
        <w:pStyle w:val="ListBullet"/>
        <w:bidi/>
        <w:spacing w:line="240" w:lineRule="auto"/>
        <w:ind w:left="720"/>
      </w:pPr>
      <w:r>
        <w:rPr>
          <w:rtl/>
          <w:cs/>
          <w:lang w:val="ar_AE" w:bidi="ar_AE"/>
        </w:rPr>
      </w:r>
      <w:r>
        <w:rPr>
          <w:rtl/>
          <w:cs/>
          <w:lang w:val="ar_AE" w:bidi="ar_AE"/>
        </w:rPr>
        <w:t>وواصل أخيا إخبار يربعام بأن الرب لن يأخذ المملكة كلها من "</w:t>
      </w:r>
      <w:r>
        <w:rPr>
          <w:b/>
          <w:rtl/>
          <w:cs/>
          <w:lang w:val="ar_AE" w:bidi="ar_AE"/>
        </w:rPr>
        <w:t>يد</w:t>
      </w:r>
      <w:r>
        <w:rPr>
          <w:rtl/>
          <w:cs/>
          <w:lang w:val="ar_AE" w:bidi="ar_AE"/>
        </w:rPr>
        <w:t>" سليمان أو سلطانه. استخدموا الكلمات نفسها للتعبير عن أخذ شيء من "يد" شخص أو من سلطانه.</w:t>
      </w:r>
    </w:p>
    <w:p>
      <w:pPr>
        <w:pStyle w:val="ListBullet"/>
        <w:bidi/>
        <w:spacing w:line="240" w:lineRule="auto"/>
        <w:ind w:left="720"/>
      </w:pPr>
      <w:r>
        <w:rPr>
          <w:rtl/>
          <w:cs/>
          <w:lang w:val="ar_AE" w:bidi="ar_AE"/>
        </w:rPr>
      </w:r>
      <w:r>
        <w:rPr>
          <w:rtl/>
          <w:cs/>
          <w:lang w:val="ar_AE" w:bidi="ar_AE"/>
        </w:rPr>
        <w:t xml:space="preserve">وقال الرب إنه اختار داود لأن داود حفظ </w:t>
      </w:r>
      <w:r>
        <w:rPr>
          <w:b/>
          <w:rtl/>
          <w:cs/>
          <w:lang w:val="ar_AE" w:bidi="ar_AE"/>
        </w:rPr>
        <w:t>فرائض</w:t>
      </w:r>
      <w:r>
        <w:rPr>
          <w:rtl/>
          <w:cs/>
          <w:lang w:val="ar_AE" w:bidi="ar_AE"/>
        </w:rPr>
        <w:t xml:space="preserve"> الرب </w:t>
      </w:r>
      <w:r>
        <w:rPr>
          <w:b/>
          <w:rtl/>
          <w:cs/>
          <w:lang w:val="ar_AE" w:bidi="ar_AE"/>
        </w:rPr>
        <w:t>ووصاياه</w:t>
      </w:r>
      <w:r>
        <w:rPr>
          <w:rtl/>
          <w:cs/>
          <w:lang w:val="ar_AE" w:bidi="ar_AE"/>
        </w:rPr>
        <w:t>.</w:t>
      </w:r>
    </w:p>
    <w:p>
      <w:pPr>
        <w:pStyle w:val="ListBullet"/>
        <w:bidi/>
        <w:spacing w:line="240" w:lineRule="auto"/>
        <w:ind w:left="720"/>
      </w:pPr>
      <w:r>
        <w:rPr>
          <w:rtl/>
          <w:cs/>
          <w:lang w:val="ar_AE" w:bidi="ar_AE"/>
        </w:rPr>
      </w:r>
      <w:r>
        <w:rPr>
          <w:rtl/>
          <w:cs/>
          <w:lang w:val="ar_AE" w:bidi="ar_AE"/>
        </w:rPr>
        <w:t>راجعوا "قاموس الكلمات الرئيسية" لمعرفة "الفرائض" و"الوصايا"، وتذكّروا أنه يمكنكم أيضًا أن تقولوا ببساطة "تعليمات الرب".</w:t>
      </w:r>
    </w:p>
    <w:p>
      <w:pPr>
        <w:pStyle w:val="ListBullet"/>
        <w:bidi/>
        <w:spacing w:line="240" w:lineRule="auto"/>
        <w:ind w:left="720"/>
      </w:pPr>
      <w:r>
        <w:rPr>
          <w:rtl/>
          <w:cs/>
          <w:lang w:val="ar_AE" w:bidi="ar_AE"/>
        </w:rPr>
      </w:r>
      <w:r>
        <w:rPr>
          <w:rtl/>
          <w:cs/>
          <w:lang w:val="ar_AE" w:bidi="ar_AE"/>
        </w:rPr>
        <w:t>وأراد الرب أن يملك نسل داود كما يضيء السراج في أورشليم. وفي ذلك الوقت، كانت السُّرُج على شكل أوعية، وكان الناس يملؤونها بالزيت. وكانوا يضعون في الزيت فتيلة، أي خيطًا طويلًا من القماش، ويشعلونها.</w:t>
      </w:r>
    </w:p>
    <w:p>
      <w:pPr>
        <w:pStyle w:val="ListBullet"/>
        <w:bidi/>
        <w:spacing w:line="240" w:lineRule="auto"/>
        <w:ind w:left="720"/>
      </w:pPr>
      <w:r>
        <w:rPr>
          <w:rtl/>
          <w:cs/>
          <w:lang w:val="ar_AE" w:bidi="ar_AE"/>
        </w:rPr>
      </w:r>
      <w:r>
        <w:rPr>
          <w:rtl/>
          <w:cs/>
          <w:lang w:val="ar_AE" w:bidi="ar_AE"/>
        </w:rPr>
        <w:t xml:space="preserve">توقّفوا هنا وناقشوا معًا كمجموعة الكلمة أو العبارة التي ستستخدمونها للإشارة إلى </w:t>
      </w:r>
      <w:r>
        <w:rPr>
          <w:b/>
          <w:rtl/>
          <w:cs/>
          <w:lang w:val="ar_AE" w:bidi="ar_AE"/>
        </w:rPr>
        <w:t>المصباح</w:t>
      </w:r>
      <w:r>
        <w:rPr>
          <w:rtl/>
          <w:cs/>
          <w:lang w:val="ar_AE" w:bidi="ar_AE"/>
        </w:rPr>
        <w:t xml:space="preserve">. انظروا إلى صورة السراج مرة أخرى إذا لزم الأمر.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وتابع أخيا قائلًا: "وآخُذُكَ</w:t>
      </w:r>
      <w:r>
        <w:rPr>
          <w:b/>
          <w:rtl/>
          <w:cs/>
          <w:lang w:val="ar_AE" w:bidi="ar_AE"/>
        </w:rPr>
        <w:t xml:space="preserve"> فتملِكُ</w:t>
      </w:r>
      <w:r>
        <w:rPr>
          <w:rtl/>
          <w:cs/>
          <w:lang w:val="ar_AE" w:bidi="ar_AE"/>
        </w:rPr>
        <w:t xml:space="preserve"> حَسَبَ كُلِّ ما تشتَهي</w:t>
      </w:r>
      <w:r>
        <w:rPr>
          <w:b/>
          <w:rtl/>
          <w:cs/>
          <w:lang w:val="ar_AE" w:bidi="ar_AE"/>
        </w:rPr>
        <w:t xml:space="preserve"> نَفسُكَ،</w:t>
      </w:r>
      <w:r>
        <w:rPr>
          <w:rtl/>
          <w:cs/>
          <w:lang w:val="ar_AE" w:bidi="ar_AE"/>
        </w:rPr>
        <w:t>" احرصوا على استخدام الكلمة نفسها التي استخدمتموها في القصص السابقة لـ"الكرسي" و"القلب". راجعوا "قاموس الكلمات الرئيسية" لمزيد من المعلومات عن "القلب".</w:t>
      </w:r>
    </w:p>
    <w:p>
      <w:pPr>
        <w:pStyle w:val="ListBullet"/>
        <w:bidi/>
        <w:spacing w:line="240" w:lineRule="auto"/>
        <w:ind w:left="720"/>
      </w:pPr>
      <w:r>
        <w:rPr>
          <w:rtl/>
          <w:cs/>
          <w:lang w:val="ar_AE" w:bidi="ar_AE"/>
        </w:rPr>
      </w:r>
      <w:r>
        <w:rPr>
          <w:rtl/>
          <w:cs/>
          <w:lang w:val="ar_AE" w:bidi="ar_AE"/>
        </w:rPr>
        <w:t>توقَّفوا هنا وقرِّروا كيف ستترجمون عبارة "</w:t>
      </w:r>
      <w:r>
        <w:rPr>
          <w:b/>
          <w:rtl/>
          <w:cs/>
          <w:lang w:val="ar_AE" w:bidi="ar_AE"/>
        </w:rPr>
        <w:t>كل ما تشتهي نفسك</w:t>
      </w:r>
      <w:r>
        <w:rPr>
          <w:rtl/>
          <w:cs/>
          <w:lang w:val="ar_AE" w:bidi="ar_AE"/>
        </w:rPr>
        <w:t xml:space="preserve">".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ووعد الرب أن يبني ليربعام بيتًا ثابتًا، أي سلالة حاكمة، إذا اتبع يربعام الرب. وفي هذه الحالة، تشير كلمة "بيت" الخاص بيربعام إلى نسله الذين سيصبحون ملوكًا من بعده.</w:t>
      </w:r>
    </w:p>
    <w:p>
      <w:pPr>
        <w:pStyle w:val="ListBullet"/>
        <w:bidi/>
        <w:spacing w:line="240" w:lineRule="auto"/>
        <w:ind w:left="720"/>
      </w:pPr>
      <w:r>
        <w:rPr>
          <w:rtl/>
          <w:cs/>
          <w:lang w:val="ar_AE" w:bidi="ar_AE"/>
        </w:rPr>
      </w:r>
      <w:r>
        <w:rPr>
          <w:rtl/>
          <w:cs/>
          <w:lang w:val="ar_AE" w:bidi="ar_AE"/>
        </w:rPr>
        <w:t>توقَّفوا هنا وناقشوا كمجموعة الكلمة أو العبارة التي ستستخدمونها لـ"البيت" أو "</w:t>
      </w:r>
      <w:r>
        <w:rPr>
          <w:b/>
          <w:rtl/>
          <w:cs/>
          <w:lang w:val="ar_AE" w:bidi="ar_AE"/>
        </w:rPr>
        <w:t>السلالة الحاكمة</w:t>
      </w:r>
      <w:r>
        <w:rPr>
          <w:rtl/>
          <w:cs/>
          <w:lang w:val="ar_AE" w:bidi="ar_AE"/>
        </w:rPr>
        <w:t xml:space="preserve">". إذا استخدمتم كلمة "بيت"، فيمكنكم الرجوع إلى "قاموس الكلمات الرئيسية" لمعرفة المزيد عن كلمة "أهل البيت" إذا لزم الأمر.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وتابع أخيا قائلًا: "وأُذِلُّ نَسلَ داوُدَ </w:t>
      </w:r>
      <w:r>
        <w:rPr>
          <w:b/>
          <w:rtl/>
          <w:cs/>
          <w:lang w:val="ar_AE" w:bidi="ar_AE"/>
        </w:rPr>
        <w:t>مِنْ</w:t>
      </w:r>
      <w:r>
        <w:rPr>
          <w:rtl/>
          <w:cs/>
          <w:lang w:val="ar_AE" w:bidi="ar_AE"/>
        </w:rPr>
        <w:t xml:space="preserve"> أجلِ هذا، ولكن لا كُلَّ الأيّامِ." يطلق راوي القصة على نسل داود كلمة "بنين" في اللغة الأصلية، لكن المقصود بهؤلاء البنين جميع نسل داود. استخدموا الكلمة أو العبارة نفسها التي استخدمتموها في المقاطع السابقة، وراجعوا "نسل" في "قاموس الكلمات الرئيسية" إذا لزم الأمر.</w:t>
      </w:r>
    </w:p>
    <w:p>
      <w:pPr>
        <w:pStyle w:val="ListBullet"/>
        <w:bidi/>
        <w:spacing w:line="240" w:lineRule="auto"/>
        <w:ind w:left="720"/>
      </w:pPr>
      <w:r>
        <w:rPr>
          <w:rtl/>
          <w:cs/>
          <w:lang w:val="ar_AE" w:bidi="ar_AE"/>
        </w:rPr>
      </w:r>
      <w:r>
        <w:rPr>
          <w:rtl/>
          <w:cs/>
          <w:lang w:val="ar_AE" w:bidi="ar_AE"/>
        </w:rPr>
        <w:t xml:space="preserve">وطلب سليمان قتل يربعام، فقام يربعام وهرب إلى مصر إلى شيشق </w:t>
      </w:r>
      <w:r>
        <w:rPr>
          <w:b/>
          <w:rtl/>
          <w:cs/>
          <w:lang w:val="ar_AE" w:bidi="ar_AE"/>
        </w:rPr>
        <w:t xml:space="preserve">فرعون </w:t>
      </w:r>
      <w:r>
        <w:rPr>
          <w:b/>
          <w:rtl/>
          <w:cs/>
          <w:lang w:val="ar_AE" w:bidi="ar_AE"/>
        </w:rPr>
        <w:t>مصر</w:t>
      </w:r>
      <w:r>
        <w:rPr>
          <w:rtl/>
          <w:cs/>
          <w:lang w:val="ar_AE" w:bidi="ar_AE"/>
        </w:rPr>
        <w:t>. احرصوا على استخدام الكلمات نفسها التي استخدمتموها في القصص السابقة لفرعون ومصر. راجعوا "قاموس الكلمات الرئيسية" لمزيد من المعلومات عن فرعون إذا لزم الأمر.</w:t>
      </w:r>
    </w:p>
    <w:p>
      <w:pPr>
        <w:pStyle w:val="ListBullet"/>
        <w:bidi/>
        <w:spacing w:line="240" w:lineRule="auto"/>
        <w:ind w:left="720"/>
      </w:pPr>
      <w:r>
        <w:rPr>
          <w:rtl/>
          <w:cs/>
          <w:lang w:val="ar_AE" w:bidi="ar_AE"/>
        </w:rPr>
      </w:r>
      <w:r>
        <w:rPr>
          <w:rtl/>
          <w:cs/>
          <w:lang w:val="ar_AE" w:bidi="ar_AE"/>
        </w:rPr>
        <w:t xml:space="preserve">وكان يربعام في مصر إلى وفاة سليمان. وبقية أمور سليمان وكل ما صنع وحكمته، هي مكتوبة في </w:t>
      </w:r>
      <w:r>
        <w:rPr>
          <w:b/>
          <w:rtl/>
          <w:cs/>
          <w:lang w:val="ar_AE" w:bidi="ar_AE"/>
        </w:rPr>
        <w:t>سفر</w:t>
      </w:r>
      <w:r>
        <w:rPr>
          <w:rtl/>
          <w:cs/>
          <w:lang w:val="ar_AE" w:bidi="ar_AE"/>
        </w:rPr>
        <w:t xml:space="preserve"> أمور سليمان. وملك سليمان في أورشليم على جميع إسرائيل أربعين سنة. ثم اضطجع سليمان مع آبائه ودُفن في مدينة داود أبيه. احرصوا على استخدام الكلمتين نفسيهما للحكمة و"مدينة داود" اللتين استخدمتموهما في القصص السابقة.</w:t>
      </w:r>
    </w:p>
    <w:p>
      <w:pPr>
        <w:pStyle w:val="ListBullet"/>
        <w:bidi/>
        <w:spacing w:line="240" w:lineRule="auto"/>
        <w:ind w:left="720"/>
      </w:pPr>
      <w:r>
        <w:rPr>
          <w:rtl/>
          <w:cs/>
          <w:lang w:val="ar_AE" w:bidi="ar_AE"/>
        </w:rPr>
      </w:r>
      <w:r>
        <w:rPr>
          <w:rtl/>
          <w:cs/>
          <w:lang w:val="ar_AE" w:bidi="ar_AE"/>
        </w:rPr>
        <w:t>توقَّفوا هنا وانظروا إلى صورة درج مرة أخرى إذا لزم الأمر. قرِّروا كمجموعة كيف ستتحدثون عن عنوان "سفر أمور سليمان". لمزيد من المعلومات، راجعوا كلمة "سفر"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12:1–15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١٢: ١–١٥ واحفظوه في قلوبكم.</w:t>
      </w:r>
    </w:p>
    <w:p>
      <w:pPr>
        <w:bidi/>
      </w:pPr>
      <w:r>
        <w:rPr>
          <w:rtl/>
          <w:cs/>
          <w:lang w:val="ar_AE" w:bidi="ar_AE"/>
        </w:rPr>
      </w:r>
      <w:r>
        <w:rPr>
          <w:rtl/>
          <w:cs/>
          <w:lang w:val="ar_AE" w:bidi="ar_AE"/>
        </w:rPr>
        <w:t>استمعوا إلى نسخة صوتية من سفر الملوك الأول ١٢: ١–١٥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ملوك ١٢: ١–١٥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المقطع السابق، مات الملك سليمان، وأصبح رحبعام بن سليمان الملك الجديد. كان هيكل سليمان في أورشليم، عاصمة إسرائيل، وكان رحبعام أيضًا يعيش في أورشليم. والآن تجتمع الأسباط الشمالية من إسرائيل في شكيم في شمال إسرائيل لمبايعة رحبعام ملكًا جديدًا عليها. ويقود يربعام، الذي قاد تمرّدًا على سليمان، الأسباط الشمالية الآن ليطلب من رحبعام أن يخفف عنهم العمل ويجعل حياتهم أسهل. ويسأل رحبعام مجموعتين مختلفتين من المستشارين كيف ينبغي أن يجيب شعبَ إسرائيل، ويقرر رحبعام أن يستمع إلى نصيحة مستشاريه الأصغر سنًا بدلًا من نصيحة مستشاريه الأكبر سنًا.</w:t>
      </w:r>
    </w:p>
    <w:p>
      <w:pPr>
        <w:bidi/>
      </w:pPr>
      <w:r>
        <w:rPr>
          <w:rtl/>
          <w:cs/>
          <w:lang w:val="ar_AE" w:bidi="ar_AE"/>
        </w:rPr>
      </w:r>
      <w:r>
        <w:rPr>
          <w:rtl/>
          <w:cs/>
          <w:lang w:val="ar_AE" w:bidi="ar_AE"/>
        </w:rPr>
        <w:t>حكم الملك داود وابنه الملك سليمان على جميع إسرائيل. ومن المحتمل أن تكون هناك مشكلات بين الأسباط الشمالية والجنوبية من إسرائيل حتى قبل رحبعام. لكن في أثناء حكم الملك رحبعام، تنقسم أسباط إسرائيل إلى قسمين: قسم في الشمال وقسم في الجنوب. ويمثل هذا المقطع بداية قسم جديد في سفر الملوك الأول، وبداية جزء جديد من تاريخ شعب إسرائيل وهم يعيشون في مملكة منقسمة. وهذا المقطع يشبه ٢ أخبار الأيام ١٠: ١–٧ و٢ أخبار الأيام ١٠: ٨–١٩. إذا كنتم قد ترجمتم بالفعل المقطعين المشابهين في ٢ أخبار الأيام، فعليكم أن تترجموا هذا المقطع بالطريقة نفسها التي ترجمتم بها مقطعي ٢ أخبار الأيام في معظم المواضع، باستثناء المواضع التي توجد فيها بعض الاختلافات البسيطة بين المقاطع.</w:t>
      </w:r>
    </w:p>
    <w:p>
      <w:pPr>
        <w:bidi/>
      </w:pPr>
      <w:r>
        <w:rPr>
          <w:rtl/>
          <w:cs/>
          <w:lang w:val="ar_AE" w:bidi="ar_AE"/>
        </w:rPr>
      </w:r>
      <w:r>
        <w:rPr>
          <w:rtl/>
          <w:cs/>
          <w:lang w:val="ar_AE" w:bidi="ar_AE"/>
        </w:rPr>
        <w:t xml:space="preserve">توقَّفوا هنا واستمعوا الآن إلى ترجماتكم لـ٢ أخبار الأيام ١٠: ١–٧ و٢ أخبار الأيام ١٠: ٨–١٩، إذا كان فريقكم قد ترجم بالفعل هذين المقطعين المشابهين في ٢ أخبار الأيام. أوقِفوا الاستماع إلى هذا التسجيل الصوتي هنا. </w:t>
      </w:r>
    </w:p>
    <w:p>
      <w:pPr>
        <w:bidi/>
      </w:pPr>
      <w:r>
        <w:rPr>
          <w:rtl/>
          <w:cs/>
          <w:lang w:val="ar_AE" w:bidi="ar_AE"/>
        </w:rPr>
      </w:r>
      <w:r>
        <w:rPr>
          <w:rtl/>
          <w:cs/>
          <w:lang w:val="ar_AE" w:bidi="ar_AE"/>
        </w:rPr>
        <w:t>تبدأ القصة بذهاب رحبعام إلى شكيم، وهي مدينة دينية مهمة في شمال إسرائيل، في أرض سبط أفرايم. وكانت شكيم أول مركز ديني للأسباط الاثني عشر من إسرائيل عندما دخل الإسرائيليون أرض كنعان للمرة الأولى. وكانت الأسباط الشمالية من إسرائيل قد اجتمعت بالفعل في شكيم لتجديد ولائها لرحبعام، حفيد داود، ليكون ملكها الجديد. وهذه الأسباط هي: رأوبين، شمعون، يساكر، زبولون، دان، نفتالي، جاد، أشير، أفرايم، ومنسّى. ومع ذلك، يعتقد بعض الناس أن عدم ذهاب الأسباط الشمالية إلى أورشليم لجعل رحبعام ملكًا عليها يُظهر أن هذه الأسباط كانت قد خططت بالفعل لترك رحبعام وتأسيس مملكتها الخاصة.</w:t>
      </w:r>
    </w:p>
    <w:p>
      <w:pPr>
        <w:bidi/>
      </w:pPr>
      <w:r>
        <w:rPr>
          <w:rtl/>
          <w:cs/>
          <w:lang w:val="ar_AE" w:bidi="ar_AE"/>
        </w:rPr>
      </w:r>
      <w:r>
        <w:rPr>
          <w:rtl/>
          <w:cs/>
          <w:lang w:val="ar_AE" w:bidi="ar_AE"/>
        </w:rPr>
        <w:t xml:space="preserve">توقَّفوا هنا وانظروا كمجموعة إلى خريطة تتضمن شكيم. أوقِفوا الاستماع إلى هذا التسجيل الصوتي هنا. </w:t>
      </w:r>
    </w:p>
    <w:p>
      <w:pPr>
        <w:bidi/>
      </w:pPr>
      <w:r>
        <w:rPr>
          <w:rtl/>
          <w:cs/>
          <w:lang w:val="ar_AE" w:bidi="ar_AE"/>
        </w:rPr>
      </w:r>
      <w:r>
        <w:rPr>
          <w:rtl/>
          <w:cs/>
          <w:lang w:val="ar_AE" w:bidi="ar_AE"/>
        </w:rPr>
        <w:t xml:space="preserve">توقَّفوا هنا أيضًا وناقشوا هذا السؤال كمجموعة: تحدّثوا عن وقت اختار فيه مجتمعكم أو قريتكم أو مدينتكم أو أمتكم قائدًا جديدًا. كيف اختار مجتمعكم هذا القائد؟ ما الذي أعجبكم أو لم يعجبكم في القائد الجديد؟ أوقِفوا الاستماع إلى هذا التسجيل الصوتي هنا. </w:t>
      </w:r>
    </w:p>
    <w:p>
      <w:pPr>
        <w:bidi/>
      </w:pPr>
      <w:r>
        <w:rPr>
          <w:rtl/>
          <w:cs/>
          <w:lang w:val="ar_AE" w:bidi="ar_AE"/>
        </w:rPr>
      </w:r>
      <w:r>
        <w:rPr>
          <w:rtl/>
          <w:cs/>
          <w:lang w:val="ar_AE" w:bidi="ar_AE"/>
        </w:rPr>
        <w:t>ويُعد يربعام بن ناباط شخصًا مهمًا آخر في هذا المقطع. ونحن نعرف من قصة سابقة أن يربعام كان من سبط أفرايم، وأنه كان في الماضي عبدًا للملك سليمان. وكان الرب قد وعد بأن يعطي يربعام سلطانًا على عشرة من الأسباط عقابًا لسليمان لأنه عبد آلهة كاذبة. وحاول الملك سليمان قتل يربعام، فهرب يربعام ليعيش في مصر. والآن، في هذا المقطع، يسمع يربعام خبر موت الملك سليمان وأن رحبعام بن سليمان أصبح الملك الجديد في إسرائيل. ويعطي راوي القصة معلومات عن خلفية الأحداث، وهي أن يربعام كان يعيش في المنفى في مصر بينما كان الملك سليمان لا يزال حيًا.</w:t>
      </w:r>
    </w:p>
    <w:p>
      <w:pPr>
        <w:bidi/>
      </w:pPr>
      <w:r>
        <w:rPr>
          <w:rtl/>
          <w:cs/>
          <w:lang w:val="ar_AE" w:bidi="ar_AE"/>
        </w:rPr>
      </w:r>
      <w:r>
        <w:rPr>
          <w:rtl/>
          <w:cs/>
          <w:lang w:val="ar_AE" w:bidi="ar_AE"/>
        </w:rPr>
        <w:t xml:space="preserve">توقَّفوا هنا وانظروا كمجموعة إلى خريطة تتضمن مصر. أوقِفوا الاستماع إلى هذا التسجيل الصوتي هنا. </w:t>
      </w:r>
    </w:p>
    <w:p>
      <w:pPr>
        <w:bidi/>
      </w:pPr>
      <w:r>
        <w:rPr>
          <w:rtl/>
          <w:cs/>
          <w:lang w:val="ar_AE" w:bidi="ar_AE"/>
        </w:rPr>
      </w:r>
      <w:r>
        <w:rPr>
          <w:rtl/>
          <w:cs/>
          <w:lang w:val="ar_AE" w:bidi="ar_AE"/>
        </w:rPr>
        <w:t>في الجزء التالي من القصة، يطلب يربعام والأسباط الشمالية من إسرائيل من رحبعام أن يخفف عنهم حمل العمل الثقيل. ويقول الشعب إن أبا رحبعام، سليمان، وضع عليهم نيرًا ثقيلًا، وهم يريدون من رحبعام أن يخفف نيرهم، أو حملهم. والنير هو عارضة خشبية تصل بين أعناق بقرتين أو ثورين حتى يتمكنا من العمل معًا. وأجبر الملك سليمان الشعب على بناء هيكل سليمان وقصره ومبانٍ أخرى. ومن المحتمل أن الشعب كان مضطرًا أيضًا إلى دفع ضرائب باهظة لسليمان.</w:t>
      </w:r>
    </w:p>
    <w:p>
      <w:pPr>
        <w:bidi/>
      </w:pPr>
      <w:r>
        <w:rPr>
          <w:rtl/>
          <w:cs/>
          <w:lang w:val="ar_AE" w:bidi="ar_AE"/>
        </w:rPr>
      </w:r>
      <w:r>
        <w:rPr>
          <w:rtl/>
          <w:cs/>
          <w:lang w:val="ar_AE" w:bidi="ar_AE"/>
        </w:rPr>
        <w:t xml:space="preserve">توقّفوا هنا وانظروا كمجموعة إلى صورة نير. أوقِفوا الاستماع إلى هذا التسجيل الصوتي هنا. </w:t>
      </w:r>
    </w:p>
    <w:p>
      <w:pPr>
        <w:bidi/>
      </w:pPr>
      <w:r>
        <w:rPr>
          <w:rtl/>
          <w:cs/>
          <w:lang w:val="ar_AE" w:bidi="ar_AE"/>
        </w:rPr>
      </w:r>
      <w:r>
        <w:rPr>
          <w:rtl/>
          <w:cs/>
          <w:lang w:val="ar_AE" w:bidi="ar_AE"/>
        </w:rPr>
        <w:t>ويخبر يربعام والشعب رحبعام أنهم سيكونون أوفياء له إذا جعل حياتهم أسهل. فهم لا يطلبون من رحبعام أن يرفع عنهم أحمالهم بالكامل، بل أن يجعل أحمالهم أخف مما كانت عليه في أثناء حكم أبي رحبعام، سليمان. وكان من الشائع في زمن رحبعام أن يفعل الملك الجديد ما يطلبه الشعب مقابل ولائهم له بوصفه ملكهم الجديد.</w:t>
      </w:r>
    </w:p>
    <w:p>
      <w:pPr>
        <w:bidi/>
      </w:pPr>
      <w:r>
        <w:rPr>
          <w:rtl/>
          <w:cs/>
          <w:lang w:val="ar_AE" w:bidi="ar_AE"/>
        </w:rPr>
      </w:r>
      <w:r>
        <w:rPr>
          <w:rtl/>
          <w:cs/>
          <w:lang w:val="ar_AE" w:bidi="ar_AE"/>
        </w:rPr>
        <w:t xml:space="preserve">توقَّفوا هنا وناقشوا هذا السؤال كمجموعة: فكّروا في مناقشتكم السابقة عن وقت اختار فيه مجتمعكم قائدًا جديدًا. صِفوا كيف كان قائدكم الجديد مختلفًا عن قائدكم السابق. ماذا فعل القائد الجديد أو قال ليجعل الناس يحبونه؟ أوقِفوا الاستماع إلى هذا التسجيل الصوتي هنا. </w:t>
      </w:r>
    </w:p>
    <w:p>
      <w:pPr>
        <w:bidi/>
      </w:pPr>
      <w:r>
        <w:rPr>
          <w:rtl/>
          <w:cs/>
          <w:lang w:val="ar_AE" w:bidi="ar_AE"/>
        </w:rPr>
      </w:r>
      <w:r>
        <w:rPr>
          <w:rtl/>
          <w:cs/>
          <w:lang w:val="ar_AE" w:bidi="ar_AE"/>
        </w:rPr>
        <w:t>ويطلب رحبعام من يربعام والشعب أن ينصرفوا ثلاثة أيام، على الأرجح حتى يتمكن رحبعام من التفكير في كيفية الإجابة عن طلب الشعب بتخفيف حمل العمل الثقيل عنهم. ولا يصلّي رحبعام إلى الرب ولا يتحدث مع نبي بشأن ما ينبغي أن يفعله. بل يتحدث رحبعام مع مجموعتين مختلفتين من المستشارين خلال هذه الأيام الثلاثة. أولًا، يستشير رحبعام مستشاريه الأكبر سنًا الذين كانوا يقفون أمام أبيه الملك سليمان وهو حي. ويخبر هؤلاء المستشارون الأكبر سنًا، ذوو الخبرة، رحبعام أن يكون عبدًا للشعب اليوم، وفي المستقبل سيكون الشعب دائمًا عبيدًا لرحبعام. والعبد هو شخص يعمل لدى سيده. وفي هذا المقطع، يريد المستشارون من رحبعام أن يتصرف كعبد لشعبه وأن يتحدث بلطف مع الشعب حتى يحافظ على ولاء الأسباط الشمالية. ويعتقد بعض الناس أن المستشارين الأكبر سنًا يريدون من رحبعام أن يكون لطيفًا مع الشعب الآن، ثم يكون رحبعام حرًا في وقت لاحق في أن يكون قاسيًا على الشعب.</w:t>
      </w:r>
    </w:p>
    <w:p>
      <w:pPr>
        <w:bidi/>
      </w:pPr>
      <w:r>
        <w:rPr>
          <w:rtl/>
          <w:cs/>
          <w:lang w:val="ar_AE" w:bidi="ar_AE"/>
        </w:rPr>
      </w:r>
      <w:r>
        <w:rPr>
          <w:rtl/>
          <w:cs/>
          <w:lang w:val="ar_AE" w:bidi="ar_AE"/>
        </w:rPr>
        <w:t>ولا يستمع رحبعام إلى نصيحة مستشاريه الأكبر سنًا، وهذا أمر مفاجئ لأن الناس في إسرائيل كانوا يحترمون نصيحة المستشارين الأكبر سنًا. وبدلًا من ذلك، يسأل رحبعام مستشاريه الأصغر سنًا عمّا ينصحون رحبعام أن يفعل. ومن المحتمل أن رحبعام كان قد خطط بالفعل لاتباع نصيحة المستشارين الأصغر سنًا قبل أن يسمع إجابتهم. ونحن نعرف من مقطع لاحق أن رحبعام كان يبلغ من العمر ٤١ سنة عندما أصبح ملكًا، وأن هؤلاء المستشارين الأصغر سنًا كانوا في عمر رحبعام نفسه. وقد نشأ هؤلاء الشبان مع رحبعام، وليس لديهم سنوات الخبرة والحكمة نفسها التي كانت لدى مستشاري رحبعام الأكبر سنًا.</w:t>
      </w:r>
    </w:p>
    <w:p>
      <w:pPr>
        <w:bidi/>
      </w:pPr>
      <w:r>
        <w:rPr>
          <w:rtl/>
          <w:cs/>
          <w:lang w:val="ar_AE" w:bidi="ar_AE"/>
        </w:rPr>
      </w:r>
      <w:r>
        <w:rPr>
          <w:rtl/>
          <w:cs/>
          <w:lang w:val="ar_AE" w:bidi="ar_AE"/>
        </w:rPr>
        <w:t xml:space="preserve">توقَّفوا هنا وناقشوا هذا السؤال كمجموعة: إلى مَن تتحدثون طلبًا للنصيحة في مجتمعكم؟ تحدّثوا عن وقت طلبتم فيه النصيحة من عدة أشخاص مختلفين بشأن الموقف نفسه. كيف اختلفت النصائح؟ كيف اخترتم النصيحة التي ستتبعونها؟ أوقِفوا الاستماع إلى هذا التسجيل الصوتي هنا. </w:t>
      </w:r>
    </w:p>
    <w:p>
      <w:pPr>
        <w:bidi/>
      </w:pPr>
      <w:r>
        <w:rPr>
          <w:rtl/>
          <w:cs/>
          <w:lang w:val="ar_AE" w:bidi="ar_AE"/>
        </w:rPr>
      </w:r>
      <w:r>
        <w:rPr>
          <w:rtl/>
          <w:cs/>
          <w:lang w:val="ar_AE" w:bidi="ar_AE"/>
        </w:rPr>
        <w:t>ويخبر المستشارون الأصغر سنًا رحبعام أن يكون أشد قسوة من أبيه، الملك سليمان. ويريد المستشارون الأصغر سنًا من رحبعام أن يُظهر للشعب أنه قوي جدًا، وأن أسهل مطالبه ستكون أشد من أصعب عمل جعل سليمان الشعب يقوم به. ويستخدم المستشارون الأصغر سنًا مثلًا أو قولًا مأثورًا، فيقولون "إنَّ خِنصَري أغلَظُ مِنْ مَتنَيْ أبي." ويعتقد بعض الناس أن الخنصر طريقة مهذبة للإشارة إلى العضو الجنسي للرجل.</w:t>
      </w:r>
    </w:p>
    <w:p>
      <w:pPr>
        <w:bidi/>
      </w:pPr>
      <w:r>
        <w:rPr>
          <w:rtl/>
          <w:cs/>
          <w:lang w:val="ar_AE" w:bidi="ar_AE"/>
        </w:rPr>
      </w:r>
      <w:r>
        <w:rPr>
          <w:rtl/>
          <w:cs/>
          <w:lang w:val="ar_AE" w:bidi="ar_AE"/>
        </w:rPr>
        <w:t xml:space="preserve">توقَّفوا هنا وناقشوا هذا السؤال كمجموعة: اذكروا بعض الأمثال أو الأقوال الحكيمة في لغتكم. وتدرّبوا على شرح معنى كل مثل. أوقِفوا الاستماع إلى هذا التسجيل الصوتي هنا. </w:t>
      </w:r>
    </w:p>
    <w:p>
      <w:pPr>
        <w:bidi/>
      </w:pPr>
      <w:r>
        <w:rPr>
          <w:rtl/>
          <w:cs/>
          <w:lang w:val="ar_AE" w:bidi="ar_AE"/>
        </w:rPr>
      </w:r>
      <w:r>
        <w:rPr>
          <w:rtl/>
          <w:cs/>
          <w:lang w:val="ar_AE" w:bidi="ar_AE"/>
        </w:rPr>
        <w:t>ويقول المستشارون الأصغر سنًا أيضًا إن على رحبعام أن يجعل النير أثقل على الشعب. ويقول الرجال إن سليمان كان يؤدّب الشعب بالسياط، أي إن سليمان كان قاسيًا على الشعب. والسوط له مقبض طويل يصنعه الناس غالبًا من الخشب، وحبل مرن يستخدمه الشخص الذي يعاقب لضرب شخص آخر.</w:t>
      </w:r>
    </w:p>
    <w:p>
      <w:pPr>
        <w:bidi/>
      </w:pPr>
      <w:r>
        <w:rPr>
          <w:rtl/>
          <w:cs/>
          <w:lang w:val="ar_AE" w:bidi="ar_AE"/>
        </w:rPr>
      </w:r>
      <w:r>
        <w:rPr>
          <w:rtl/>
          <w:cs/>
          <w:lang w:val="ar_AE" w:bidi="ar_AE"/>
        </w:rPr>
        <w:t xml:space="preserve">توقَّفوا هنا وانظروا معًا كمجموعة إلى صورة السوط. أوقِفوا الاستماع إلى هذا التسجيل الصوتي هنا. </w:t>
      </w:r>
    </w:p>
    <w:p>
      <w:pPr>
        <w:bidi/>
      </w:pPr>
      <w:r>
        <w:rPr>
          <w:rtl/>
          <w:cs/>
          <w:lang w:val="ar_AE" w:bidi="ar_AE"/>
        </w:rPr>
      </w:r>
      <w:r>
        <w:rPr>
          <w:rtl/>
          <w:cs/>
          <w:lang w:val="ar_AE" w:bidi="ar_AE"/>
        </w:rPr>
        <w:t>ويقول المستشارون إن على رحبعام أن يؤدّب الشعب بسياط تلسع كالعقارب.</w:t>
      </w:r>
    </w:p>
    <w:p>
      <w:pPr>
        <w:bidi/>
      </w:pPr>
      <w:r>
        <w:rPr>
          <w:rtl/>
          <w:cs/>
          <w:lang w:val="ar_AE" w:bidi="ar_AE"/>
        </w:rPr>
      </w:r>
      <w:r>
        <w:rPr>
          <w:rtl/>
          <w:cs/>
          <w:lang w:val="ar_AE" w:bidi="ar_AE"/>
        </w:rPr>
        <w:t>والعقرب حشرة في إسرائيل لها لسعة سامة. وقد يعني هذا أن رحبعام سيعاقب الشعب أكثر مما عاقبهم سليمان. أو قد يعني أن رحبعام سيعاقب الشعب بسياط فيها قطع من معدن حاد، تخترق جسم الإنسان مثل شوكة العقرب. وإذا لم يستمع أسباط إسرائيل إلى الملك رحبعام، فسوف يعاقب الملك رحبعام الشعب بشدة وبألم.</w:t>
      </w:r>
    </w:p>
    <w:p>
      <w:pPr>
        <w:bidi/>
      </w:pPr>
      <w:r>
        <w:rPr>
          <w:rtl/>
          <w:cs/>
          <w:lang w:val="ar_AE" w:bidi="ar_AE"/>
        </w:rPr>
      </w:r>
      <w:r>
        <w:rPr>
          <w:rtl/>
          <w:cs/>
          <w:lang w:val="ar_AE" w:bidi="ar_AE"/>
        </w:rPr>
        <w:t xml:space="preserve">توقَّفوا هنا وانظروا إلى صورة عقرب وصورة سوط في طرف حبله معدن. أوقِفوا الاستماع إلى هذا التسجيل الصوتي هنا. </w:t>
      </w:r>
    </w:p>
    <w:p>
      <w:pPr>
        <w:bidi/>
      </w:pPr>
      <w:r>
        <w:rPr>
          <w:rtl/>
          <w:cs/>
          <w:lang w:val="ar_AE" w:bidi="ar_AE"/>
        </w:rPr>
      </w:r>
      <w:r>
        <w:rPr>
          <w:rtl/>
          <w:cs/>
          <w:lang w:val="ar_AE" w:bidi="ar_AE"/>
        </w:rPr>
        <w:t>ويعود يربعام والشعب إلى رحبعام في اليوم الثالث، ويختار الملك رحبعام أن يتبع نصيحة المستشارين الأصغر سنًا. فيجيب الملك الشعب بقسوة، ويترك مشورة الشيوخ التي أشاروا بها عليه. وهذا أيضًا يُظهر أن الملك رحبعام يرفض حكمة أبيه، الملك سليمان، الذي كان الناس يعرفون أنه حكيم جدًا. ولو أن رحبعام استمع إلى شعبه، لكانت أمام إسرائيل فرصة لأن تظل أمة واحدة متحدة، ولكن لأن الملك رحبعام لم يستمع إلى شعبه، انقسمت أمة إسرائيل فيما بعد إلى قسمين. ويزيد رحبعام من ظلم الشعب. وهذا يشبه ما فعله فرعون، ملك مصر، عندما جعل فرعون الإسرائيليين يعملون أكثر بدلًا من أن يخفف أحمالهم.</w:t>
      </w:r>
    </w:p>
    <w:p>
      <w:pPr>
        <w:bidi/>
      </w:pPr>
      <w:r>
        <w:rPr>
          <w:rtl/>
          <w:cs/>
          <w:lang w:val="ar_AE" w:bidi="ar_AE"/>
        </w:rPr>
      </w:r>
      <w:r>
        <w:rPr>
          <w:rtl/>
          <w:cs/>
          <w:lang w:val="ar_AE" w:bidi="ar_AE"/>
        </w:rPr>
        <w:t>وفي الجزء الأخير من هذه القصة، يخبرنا راوي القصة أن الأحداث الواردة في هذه القصة كانت حقًا من قبل الرب. وكان السبب في سماح الرب بحدوث هذه الأمور هو أنها حققت الوعد الذي قطعه الرب عن طريق أخيا النبي في مقطع سابق. وتذكّروا أن أخيا النبي كان من شيلوه، وأن أخيا أخبر يربعام أن الرب سيعطيه عشرة من أسباط إسرائيل. وتذكّروا أنه في النبوة، قال أخيا إن هذا كان عقابًا لسليمان لأن سليمان توقف عن اتباع الرب واتبع آلهة الأمم الأخرى المحيطة به.</w:t>
      </w:r>
    </w:p>
    <w:p>
      <w:pPr>
        <w:bidi/>
      </w:pPr>
      <w:r>
        <w:rPr>
          <w:rtl/>
          <w:cs/>
          <w:lang w:val="ar_AE" w:bidi="ar_AE"/>
        </w:rPr>
      </w:r>
      <w:r>
        <w:rPr>
          <w:rtl/>
          <w:cs/>
          <w:lang w:val="ar_AE" w:bidi="ar_AE"/>
        </w:rPr>
        <w:t>ونرى أن رحبعام تصرف بحماقة عندما استمع إلى نصيحة سيئة، لكن السبب النهائي لانقسام مملكة إسرائيل هو أن الرب هو الذي أحدث ذلك. والرب هو المتسلط على كل شيء.</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ملوك ١٢: ١–١٥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ستقوم المجموعة بمحاولة تصوُّر هذا المقطع. </w:t>
      </w:r>
    </w:p>
    <w:p>
      <w:pPr>
        <w:bidi/>
      </w:pPr>
      <w:r>
        <w:rPr>
          <w:rtl/>
          <w:cs/>
          <w:lang w:val="ar_AE" w:bidi="ar_AE"/>
        </w:rPr>
      </w:r>
      <w:r>
        <w:rPr>
          <w:rtl/>
          <w:cs/>
          <w:lang w:val="ar_AE" w:bidi="ar_AE"/>
        </w:rPr>
        <w:t xml:space="preserve">يحتوي هذا المقطع على (سبعة) مشاهد. </w:t>
      </w:r>
    </w:p>
    <w:p>
      <w:pPr>
        <w:bidi/>
      </w:pPr>
      <w:r>
        <w:rPr>
          <w:rtl/>
          <w:cs/>
          <w:lang w:val="ar_AE" w:bidi="ar_AE"/>
        </w:rPr>
      </w:r>
      <w:r>
        <w:rPr>
          <w:b/>
          <w:rtl/>
          <w:cs/>
          <w:lang w:val="ar_AE" w:bidi="ar_AE"/>
        </w:rPr>
        <w:t>في المشهد الأول:</w:t>
      </w:r>
      <w:r>
        <w:rPr>
          <w:rtl/>
          <w:cs/>
          <w:lang w:val="ar_AE" w:bidi="ar_AE"/>
        </w:rPr>
        <w:t xml:space="preserve"> تجتمع أسباط إسرائيل الشمالية في مدينة شكيم لتُمَلِّك رحبعام ملكًا جديدًا عليها.</w:t>
      </w:r>
    </w:p>
    <w:p>
      <w:pPr>
        <w:bidi/>
      </w:pPr>
      <w:r>
        <w:rPr>
          <w:rtl/>
          <w:cs/>
          <w:lang w:val="ar_AE" w:bidi="ar_AE"/>
        </w:rPr>
      </w:r>
      <w:r>
        <w:rPr>
          <w:b/>
          <w:rtl/>
          <w:cs/>
          <w:lang w:val="ar_AE" w:bidi="ar_AE"/>
        </w:rPr>
        <w:t>في المشهد الثاني:</w:t>
      </w:r>
      <w:r>
        <w:rPr>
          <w:rtl/>
          <w:cs/>
          <w:lang w:val="ar_AE" w:bidi="ar_AE"/>
        </w:rPr>
        <w:t xml:space="preserve"> ترسل أسباط إسرائيل الشمالية مَن يدعو يربعام للعودة من منفاه في مصر، فيعود يربعام إلى إسرائيل.</w:t>
      </w:r>
    </w:p>
    <w:p>
      <w:pPr>
        <w:bidi/>
      </w:pPr>
      <w:r>
        <w:rPr>
          <w:rtl/>
          <w:cs/>
          <w:lang w:val="ar_AE" w:bidi="ar_AE"/>
        </w:rPr>
      </w:r>
      <w:r>
        <w:rPr>
          <w:b/>
          <w:rtl/>
          <w:cs/>
          <w:lang w:val="ar_AE" w:bidi="ar_AE"/>
        </w:rPr>
        <w:t>في المشهد الثالث:</w:t>
      </w:r>
      <w:r>
        <w:rPr>
          <w:rtl/>
          <w:cs/>
          <w:lang w:val="ar_AE" w:bidi="ar_AE"/>
        </w:rPr>
        <w:t xml:space="preserve"> يطلب يربعام والشعب من رحبعام أن يخفف عنهم حملهم، فيطلب منهم رحبعام أن يعودوا إليه بعد ثلاثة أيام.</w:t>
      </w:r>
    </w:p>
    <w:p>
      <w:pPr>
        <w:bidi/>
      </w:pPr>
      <w:r>
        <w:rPr>
          <w:rtl/>
          <w:cs/>
          <w:lang w:val="ar_AE" w:bidi="ar_AE"/>
        </w:rPr>
      </w:r>
      <w:r>
        <w:rPr>
          <w:b/>
          <w:rtl/>
          <w:cs/>
          <w:lang w:val="ar_AE" w:bidi="ar_AE"/>
        </w:rPr>
        <w:t>في المشهد الرابع:</w:t>
      </w:r>
      <w:r>
        <w:rPr>
          <w:rtl/>
          <w:cs/>
          <w:lang w:val="ar_AE" w:bidi="ar_AE"/>
        </w:rPr>
        <w:t xml:space="preserve"> يطلب رحبعام المشورة من المستشارين الأكبر سنًا، فينصحونه بأن يجيب الشعب بكلام حسن.</w:t>
      </w:r>
    </w:p>
    <w:p>
      <w:pPr>
        <w:bidi/>
      </w:pPr>
      <w:r>
        <w:rPr>
          <w:rtl/>
          <w:cs/>
          <w:lang w:val="ar_AE" w:bidi="ar_AE"/>
        </w:rPr>
      </w:r>
      <w:r>
        <w:rPr>
          <w:b/>
          <w:rtl/>
          <w:cs/>
          <w:lang w:val="ar_AE" w:bidi="ar_AE"/>
        </w:rPr>
        <w:t>في المشهد الخامس:</w:t>
      </w:r>
      <w:r>
        <w:rPr>
          <w:rtl/>
          <w:cs/>
          <w:lang w:val="ar_AE" w:bidi="ar_AE"/>
        </w:rPr>
        <w:t xml:space="preserve"> يرفض رحبعام مشورة المستشارين الأكبر سنًا، وبدلًا من ذلك يطلب المشورة من المستشارين الأصغر سنًا، فينصحونه بأن يكون قاسيًا على الشعب.</w:t>
      </w:r>
    </w:p>
    <w:p>
      <w:pPr>
        <w:bidi/>
      </w:pPr>
      <w:r>
        <w:rPr>
          <w:rtl/>
          <w:cs/>
          <w:lang w:val="ar_AE" w:bidi="ar_AE"/>
        </w:rPr>
      </w:r>
      <w:r>
        <w:rPr>
          <w:b/>
          <w:rtl/>
          <w:cs/>
          <w:lang w:val="ar_AE" w:bidi="ar_AE"/>
        </w:rPr>
        <w:t>في المشهد السادس:</w:t>
      </w:r>
      <w:r>
        <w:rPr>
          <w:rtl/>
          <w:cs/>
          <w:lang w:val="ar_AE" w:bidi="ar_AE"/>
        </w:rPr>
        <w:t xml:space="preserve"> يعود يربعام والشعب إلى رحبعام بعد ثلاثة أيام، فيتحدث رحبعام إلى الشعب بقسوة، ويقول إنه سيكون أشد قسوة عليهم مما كان أبوه سليمان.</w:t>
      </w:r>
    </w:p>
    <w:p>
      <w:pPr>
        <w:bidi/>
      </w:pPr>
      <w:r>
        <w:rPr>
          <w:rtl/>
          <w:cs/>
          <w:lang w:val="ar_AE" w:bidi="ar_AE"/>
        </w:rPr>
      </w:r>
      <w:r>
        <w:rPr>
          <w:b/>
          <w:rtl/>
          <w:cs/>
          <w:lang w:val="ar_AE" w:bidi="ar_AE"/>
        </w:rPr>
        <w:t>في المشهد السابع:</w:t>
      </w:r>
      <w:r>
        <w:rPr>
          <w:rtl/>
          <w:cs/>
          <w:lang w:val="ar_AE" w:bidi="ar_AE"/>
        </w:rPr>
        <w:t xml:space="preserve"> لا يستمع الملك رحبعام إلى الشعب، ويجعل الرب هذا الأمر يحدث ليتمم الوعد الذي قطعه الرب ليَربعام عن طريق أخيا النبي.</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رحبعام</w:t>
      </w:r>
    </w:p>
    <w:p>
      <w:pPr>
        <w:pStyle w:val="ListBullet"/>
        <w:bidi/>
        <w:spacing w:line="240" w:lineRule="auto"/>
        <w:ind w:left="720"/>
      </w:pPr>
      <w:r>
        <w:rPr>
          <w:rtl/>
          <w:cs/>
          <w:lang w:val="ar_AE" w:bidi="ar_AE"/>
        </w:rPr>
      </w:r>
      <w:r>
        <w:rPr>
          <w:rtl/>
          <w:cs/>
          <w:lang w:val="ar_AE" w:bidi="ar_AE"/>
        </w:rPr>
        <w:t>أسباط إسرائيل الشمالية</w:t>
      </w:r>
    </w:p>
    <w:p>
      <w:pPr>
        <w:pStyle w:val="ListBullet"/>
        <w:bidi/>
        <w:spacing w:line="240" w:lineRule="auto"/>
        <w:ind w:left="720"/>
      </w:pPr>
      <w:r>
        <w:rPr>
          <w:rtl/>
          <w:cs/>
          <w:lang w:val="ar_AE" w:bidi="ar_AE"/>
        </w:rPr>
      </w:r>
      <w:r>
        <w:rPr>
          <w:rtl/>
          <w:cs/>
          <w:lang w:val="ar_AE" w:bidi="ar_AE"/>
        </w:rPr>
        <w:t>يربعام بن ناباط</w:t>
      </w:r>
    </w:p>
    <w:p>
      <w:pPr>
        <w:pStyle w:val="ListBullet"/>
        <w:bidi/>
        <w:spacing w:line="240" w:lineRule="auto"/>
        <w:ind w:left="720"/>
      </w:pPr>
      <w:r>
        <w:rPr>
          <w:rtl/>
          <w:cs/>
          <w:lang w:val="ar_AE" w:bidi="ar_AE"/>
        </w:rPr>
      </w:r>
      <w:r>
        <w:rPr>
          <w:rtl/>
          <w:cs/>
          <w:lang w:val="ar_AE" w:bidi="ar_AE"/>
        </w:rPr>
        <w:t>المستشارون الأكبر سنًا الذين خدموا الملك سليمان في الماضي</w:t>
      </w:r>
    </w:p>
    <w:p>
      <w:pPr>
        <w:pStyle w:val="ListBullet"/>
        <w:bidi/>
        <w:spacing w:line="240" w:lineRule="auto"/>
        <w:ind w:left="720"/>
      </w:pPr>
      <w:r>
        <w:rPr>
          <w:rtl/>
          <w:cs/>
          <w:lang w:val="ar_AE" w:bidi="ar_AE"/>
        </w:rPr>
      </w:r>
      <w:r>
        <w:rPr>
          <w:rtl/>
          <w:cs/>
          <w:lang w:val="ar_AE" w:bidi="ar_AE"/>
        </w:rPr>
        <w:t>المستشارون الأصغر سنًا الذين كانوا في عمر رحبعام</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وأخيا النبي الشيلوني</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تذكّروا أنه قبل هذا المقطع مات الملك سليمان، وأصبح رحبعام، ابن الملك سليمان، الملك الجديد على إسرائيل. يمثل هذا المقطع بداية قسم جديد في سفر الملوك الأول. في هذا المقطع والمقاطع التالية، سنرى أن إسرائيل تنقسم، بسبب اختيارات الملك رحبعام، إلى مملكة شمالية ومملكة جنوبية. تذكّروا أن هذا المقطع يشبه ٢ أخبار الأيام ١٠: ١–٧ و٢ أخبار الأيام ١٠: ٨–١٩، ومن الأفضل ترجمة هذا المقطع بطريقة مشابهة لهذين المقطعين في ٢ أخبار الأيام.</w:t>
      </w:r>
    </w:p>
    <w:p>
      <w:pPr>
        <w:bidi/>
      </w:pPr>
      <w:r>
        <w:rPr>
          <w:rtl/>
          <w:cs/>
          <w:lang w:val="ar_AE" w:bidi="ar_AE"/>
        </w:rPr>
      </w:r>
      <w:r>
        <w:rPr>
          <w:rtl/>
          <w:cs/>
          <w:lang w:val="ar_AE" w:bidi="ar_AE"/>
        </w:rPr>
        <w:t>في المشهد الأول، تجتمع أسباط إسرائيل الشمالية في شكيم، وهي مدينة في شمال إسرائيل. وتقع شكيم على بُعد ٦٥ كيلومترًا شمال أورشليم، بين جبل عيبال وجبل جرزيم. وتقع شكيم في أرض سبطي أفرايم ومنسّى. ويذهب رحبعام أيضًا إلى شكيم لأن أسباط إسرائيل الشمالية تريد أن تُمَلِّكه ملكًا عليها.</w:t>
      </w:r>
    </w:p>
    <w:p>
      <w:pPr>
        <w:bidi/>
      </w:pPr>
      <w:r>
        <w:rPr>
          <w:rtl/>
          <w:cs/>
          <w:lang w:val="ar_AE" w:bidi="ar_AE"/>
        </w:rPr>
      </w:r>
      <w:r>
        <w:rPr>
          <w:rtl/>
          <w:cs/>
          <w:lang w:val="ar_AE" w:bidi="ar_AE"/>
        </w:rPr>
        <w:t>توقَّفوا هنا وناقشوا هذا السؤال كمجموعة: ما الترتيب الأكثر طبيعية لترجمة هذا المشهد من المقطع؟</w:t>
      </w:r>
    </w:p>
    <w:p>
      <w:pPr>
        <w:pStyle w:val="ListBullet"/>
        <w:bidi/>
        <w:spacing w:line="240" w:lineRule="auto"/>
        <w:ind w:left="720"/>
      </w:pPr>
      <w:r>
        <w:rPr>
          <w:rtl/>
          <w:cs/>
          <w:lang w:val="ar_AE" w:bidi="ar_AE"/>
        </w:rPr>
      </w:r>
      <w:r>
        <w:rPr>
          <w:rtl/>
          <w:cs/>
          <w:lang w:val="ar_AE" w:bidi="ar_AE"/>
        </w:rPr>
        <w:t xml:space="preserve">"اجتمعت كل إسرائيل في شكيم لتُمَلِّك رحبعام ملكًا، ولذلك ذهب رحبعام أيضًا إلى شكيم"؛ أم </w:t>
      </w:r>
    </w:p>
    <w:p>
      <w:pPr>
        <w:pStyle w:val="ListBullet"/>
        <w:bidi/>
        <w:spacing w:line="240" w:lineRule="auto"/>
        <w:ind w:left="720"/>
      </w:pPr>
      <w:r>
        <w:rPr>
          <w:rtl/>
          <w:cs/>
          <w:lang w:val="ar_AE" w:bidi="ar_AE"/>
        </w:rPr>
      </w:r>
      <w:r>
        <w:rPr>
          <w:rtl/>
          <w:cs/>
          <w:lang w:val="ar_AE" w:bidi="ar_AE"/>
        </w:rPr>
        <w:t>"ذهب رحبعام إلى شكيم لأن كل إسرائيل كانت قد اجتمعت هناك لتُمَلِّكه ملكًا."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المشهد الثاني، يسمع يربعام خبر موت الملك سليمان وأن رحبعام أصبح الملك الجديد على إسرائيل. تذكّروا أن راوي القصة يقدم معلومات عن خلفية الأحداث، وهي أن يربعام كان يعيش في مصر في المنفى لأن الملك سليمان حاول قتل يربعام بينما كان سليمان لا يزال حيًا.</w:t>
      </w:r>
    </w:p>
    <w:p>
      <w:pPr>
        <w:bidi/>
      </w:pPr>
      <w:r>
        <w:rPr>
          <w:rtl/>
          <w:cs/>
          <w:lang w:val="ar_AE" w:bidi="ar_AE"/>
        </w:rPr>
      </w:r>
      <w:r>
        <w:rPr>
          <w:rtl/>
          <w:cs/>
          <w:lang w:val="ar_AE" w:bidi="ar_AE"/>
        </w:rPr>
        <w:t xml:space="preserve">توقَّفوا هنا وناقشوا هذا السؤال كمجموعة: احكوا قصة تتضمن بعض المعلومات عن خلفية أحد الشخصيات. انتبهوا إلى كيفية تقديمكم للمعلومات المتعلقة بخلفية الشخصية. كيف ستترجمون هذه المعلومات عن خلفية يربعام؟ قد يكون من الأفضل أن تقولوا أولًا إن يربعام هرب إلى مصر، ثم تقولوا لاحقًا إن يربعام سمع الخبر. أوقِفوا الاستماع إلى هذا التسجيل الصوتي هنا. </w:t>
      </w:r>
    </w:p>
    <w:p>
      <w:pPr>
        <w:bidi/>
      </w:pPr>
      <w:r>
        <w:rPr>
          <w:rtl/>
          <w:cs/>
          <w:lang w:val="ar_AE" w:bidi="ar_AE"/>
        </w:rPr>
      </w:r>
      <w:r>
        <w:rPr>
          <w:rtl/>
          <w:cs/>
          <w:lang w:val="ar_AE" w:bidi="ar_AE"/>
        </w:rPr>
        <w:t>من الصعب معرفة متى يأتي يربعام إلى شكيم. ففي اللغة الأصلية، قد تعني العبارة أن يربعام، عندما سمع الخبر، بقي في مصر، أو قد تعني أنه عندما سمع الخبر عاد إلى شكيم من مصر. وقد تعني أيضًا أنه كان يعيش في مصر في المنفى منذ أن ذهب إليها هربًا من الملك سليمان. وفي مقطع مشابه في ٢ أخبار الأيام، يقول راوي القصة إن يربعام عاد من مصر. والآن ترسل أسباط إسرائيل الشمالية شخصًا إلى مصر ليخبر يربعام أن يعود إلى وطنه، إلى إسرائيل، وهذا ما يفعله يربعام.</w:t>
      </w:r>
    </w:p>
    <w:p>
      <w:pPr>
        <w:bidi/>
      </w:pPr>
      <w:r>
        <w:rPr>
          <w:rtl/>
          <w:cs/>
          <w:lang w:val="ar_AE" w:bidi="ar_AE"/>
        </w:rPr>
      </w:r>
      <w:r>
        <w:rPr>
          <w:rtl/>
          <w:cs/>
          <w:lang w:val="ar_AE" w:bidi="ar_AE"/>
        </w:rPr>
        <w:t>تذكّروا أنه ليس واضحًا ما إذا كان يربعام قد بقي في مصر في البداية بعد أن سمع الخبر، أم أنه عاد فورًا من مصر بعد أن سمع الخبر.</w:t>
      </w:r>
    </w:p>
    <w:p>
      <w:pPr>
        <w:bidi/>
      </w:pPr>
      <w:r>
        <w:rPr>
          <w:rtl/>
          <w:cs/>
          <w:lang w:val="ar_AE" w:bidi="ar_AE"/>
        </w:rPr>
      </w:r>
      <w:r>
        <w:rPr>
          <w:rtl/>
          <w:cs/>
          <w:lang w:val="ar_AE" w:bidi="ar_AE"/>
        </w:rPr>
        <w:t xml:space="preserve">توقفوا هنا وناقشوا هذا السؤال معًا: كيف ستترجمون هذا الجزء من المقطع؟ تذكّروا أنه في المقطع المشابه في ٢ أخبار الأيام، يقول راوي القصة إن يربعام عاد من مصر. أوقِفوا الاستماع إلى هذا التسجيل الصوتي هنا. </w:t>
      </w:r>
    </w:p>
    <w:p>
      <w:pPr>
        <w:bidi/>
      </w:pPr>
      <w:r>
        <w:rPr>
          <w:rtl/>
          <w:cs/>
          <w:lang w:val="ar_AE" w:bidi="ar_AE"/>
        </w:rPr>
      </w:r>
      <w:r>
        <w:rPr>
          <w:rtl/>
          <w:cs/>
          <w:lang w:val="ar_AE" w:bidi="ar_AE"/>
        </w:rPr>
        <w:t>ثم يعود يربعام من مصر إلى إسرائيل. تذكّروا أنه قد يكون بعض الأشخاص قد ذهبوا إلى مصر لإحضار يربعام، أو قد يكون يربعام قد عاد بالفعل إلى إسرائيل. ولا تقول معظم الترجمات إن يربعام عاد إلى إسرائيل، لكننا نعرف من المشهد التالي أن يربعام موجود الآن في شكيم. وفي كلتا الحالتين، طلب الإسرائيليون من يربعام أن يأتي معهم ليتحدثوا إلى الملك رحبعام.</w:t>
      </w:r>
    </w:p>
    <w:p>
      <w:pPr>
        <w:bidi/>
      </w:pPr>
      <w:r>
        <w:rPr>
          <w:rtl/>
          <w:cs/>
          <w:lang w:val="ar_AE" w:bidi="ar_AE"/>
        </w:rPr>
      </w:r>
      <w:r>
        <w:rPr>
          <w:rtl/>
          <w:cs/>
          <w:lang w:val="ar_AE" w:bidi="ar_AE"/>
        </w:rPr>
        <w:t>في المشهد الثالث، يتحدث يربعام وشعب إسرائيل إلى الملك رحبعام. ويذكّر يربعام والشعب رحبعام بأن سليمان، والد رحبعام، وضع على الشعب نيرًا ثقيلًا من العمل. تذكّروا أن الناس يضعون نيرًا على حيوانين ليساعدوهما على العمل معًا. وفي زمن رحبعام، كان الناس يستخدمون كلمة "نير" كتعبير خاص عن أعباء العمل الثقيلة. وتذكّروا أيضًا أن الشعب لا يحمل نيرًا حقيقيًا على أعناقهم. فقد أعطى سليمان الشعب الكثير من العمل، وجعلهم يدفعون ضرائب كثيرة له.</w:t>
      </w:r>
    </w:p>
    <w:p>
      <w:pPr>
        <w:bidi/>
      </w:pPr>
      <w:r>
        <w:rPr>
          <w:rtl/>
          <w:cs/>
          <w:lang w:val="ar_AE" w:bidi="ar_AE"/>
        </w:rPr>
      </w:r>
      <w:r>
        <w:rPr>
          <w:rtl/>
          <w:cs/>
          <w:lang w:val="ar_AE" w:bidi="ar_AE"/>
        </w:rPr>
        <w:t xml:space="preserve">توقَّفوا هنا وانظروا كمجموعة إلى صورة للنير مرة أخرى إذا لزم الأمر. أوقِفوا الاستماع إلى هذا التسجيل الصوتي هنا. </w:t>
      </w:r>
    </w:p>
    <w:p>
      <w:pPr>
        <w:bidi/>
      </w:pPr>
      <w:r>
        <w:rPr>
          <w:rtl/>
          <w:cs/>
          <w:lang w:val="ar_AE" w:bidi="ar_AE"/>
        </w:rPr>
      </w:r>
      <w:r>
        <w:rPr>
          <w:rtl/>
          <w:cs/>
          <w:lang w:val="ar_AE" w:bidi="ar_AE"/>
        </w:rPr>
        <w:t xml:space="preserve">توقَّفوا هنا أيضًا وناقشوا هذا السؤال كمجموعة: تحدّثوا عن العمل الشاق في ثقافتكم. كيف ستترجمون هذا الجزء من المقطع الذي يتحدث عن نير العمل الثقيل الذي وضعه الملك سليمان على شعب إسرائيل؟ ومن الأفضل على الأرجح أن تترجموا هذا الجزء بالطريقة نفسها التي ترجمتم بها المقطع في ٢ أخبار الأيام. أوقِفوا الاستماع إلى هذا التسجيل الصوتي هنا. </w:t>
      </w:r>
    </w:p>
    <w:p>
      <w:pPr>
        <w:bidi/>
      </w:pPr>
      <w:r>
        <w:rPr>
          <w:rtl/>
          <w:cs/>
          <w:lang w:val="ar_AE" w:bidi="ar_AE"/>
        </w:rPr>
      </w:r>
      <w:r>
        <w:rPr>
          <w:rtl/>
          <w:cs/>
          <w:lang w:val="ar_AE" w:bidi="ar_AE"/>
        </w:rPr>
        <w:t>والآن يريد الشعب من رحبعام أن يخفف عنهم الأعمال الشاقة والنير الثقيل من العمل. ويرى بعض الناس أن "الأعمال الشاقة" و"النير الثقيل" طريقتان للتعبير عن الشيء نفسه، أي العمل الشاق الذي أجبر سليمان الشعب على القيام به. ويرى آخرون أن النير الثقيل يعني الضرائب الباهظة التي جعل الملك الشعب يدفعها، بالإضافة إلى الأعمال الشاقة. ويقول الشعب إن رحبعام إذا خفف عنهم العمل، فإنهم سيخدمونه ملكًا عليهم. ويريد الشعب من رحبعام أن يكون ملكًا من نوع مختلف عن سليمان.</w:t>
      </w:r>
    </w:p>
    <w:p>
      <w:pPr>
        <w:bidi/>
      </w:pPr>
      <w:r>
        <w:rPr>
          <w:rtl/>
          <w:cs/>
          <w:lang w:val="ar_AE" w:bidi="ar_AE"/>
        </w:rPr>
      </w:r>
      <w:r>
        <w:rPr>
          <w:rtl/>
          <w:cs/>
          <w:lang w:val="ar_AE" w:bidi="ar_AE"/>
        </w:rPr>
        <w:t>توقَّفوا هنا وناقشوا هذا السؤال كمجموعة: كيف ستترجمون "الأعمال الشاقة" و"النير الثقيل" في هذا المقطع؟ وكيف ستُظهرون أيضًا التباين بين العمل الشاق الذي جعل سليمان الشعب يقوم به في الماضي، وحمل العمل الأخف الذي يريد الشعب من رحبعام أن يفرضه عليهم الآن؟ ومن أمثلة الترجمات:</w:t>
      </w:r>
    </w:p>
    <w:p>
      <w:pPr>
        <w:pStyle w:val="ListBullet"/>
        <w:bidi/>
        <w:spacing w:line="240" w:lineRule="auto"/>
        <w:ind w:left="720"/>
      </w:pPr>
      <w:r>
        <w:rPr>
          <w:rtl/>
          <w:cs/>
          <w:lang w:val="ar_AE" w:bidi="ar_AE"/>
        </w:rPr>
      </w:r>
      <w:r>
        <w:rPr>
          <w:rtl/>
          <w:cs/>
          <w:lang w:val="ar_AE" w:bidi="ar_AE"/>
        </w:rPr>
        <w:t xml:space="preserve">"والآن، إذا خففتَ المطالب التي فرضها، ولم تجعلنا نعمل بهذه المشقة، فنحن نخدمك"؛ أو </w:t>
      </w:r>
    </w:p>
    <w:p>
      <w:pPr>
        <w:pStyle w:val="ListBullet"/>
        <w:bidi/>
        <w:spacing w:line="240" w:lineRule="auto"/>
        <w:ind w:left="720"/>
      </w:pPr>
      <w:r>
        <w:rPr>
          <w:rtl/>
          <w:cs/>
          <w:lang w:val="ar_AE" w:bidi="ar_AE"/>
        </w:rPr>
      </w:r>
      <w:r>
        <w:rPr>
          <w:rtl/>
          <w:cs/>
          <w:lang w:val="ar_AE" w:bidi="ar_AE"/>
        </w:rPr>
        <w:t xml:space="preserve">"خفف الأعمال الشاقة والضرائب الباهظة التي فرضها أبوك علينا، فنكون رعاياك المخلصين"؛ أو </w:t>
      </w:r>
    </w:p>
    <w:p>
      <w:pPr>
        <w:pStyle w:val="ListBullet"/>
        <w:bidi/>
        <w:spacing w:line="240" w:lineRule="auto"/>
        <w:ind w:left="720"/>
      </w:pPr>
      <w:r>
        <w:rPr>
          <w:rtl/>
          <w:cs/>
          <w:lang w:val="ar_AE" w:bidi="ar_AE"/>
        </w:rPr>
      </w:r>
      <w:r>
        <w:rPr>
          <w:rtl/>
          <w:cs/>
          <w:lang w:val="ar_AE" w:bidi="ar_AE"/>
        </w:rPr>
        <w:t>"إذا جعلت عملنا أسهل، فنحن نخدمك ونفعل كل ما تطلبه."</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ويقول رحبعام ليَربعام والشعب أن ينصرفوا ثلاثة أيام. ويريد رحبعام على الأرجح ثلاثة أيام ليفكر في كيفية الإجابة عن طلب الشعب. فيوافق أفراد الشعب وينصرفون ثلاثة أيام. وقد يكون من الطبيعي أكثر ترجمة هذا الجزء من المشهد باستخدام الكلمات نفسها التي قالها رحبعام للشعب، أو باستخدام وصف لما قاله رحبعام للشعب. ومن أمثلة الترجمات: "اذهَبوا إلَى ثَلاثَةِ أيّامٍ أيضًا ثُمَّ ارجِعوا إلَيَّ"، أو "وقال رحبعام للشعب أن يعودوا إليه بعد ثلاثة أيام ليسمعوا إجابته."</w:t>
      </w:r>
    </w:p>
    <w:p>
      <w:pPr>
        <w:bidi/>
      </w:pPr>
      <w:r>
        <w:rPr>
          <w:rtl/>
          <w:cs/>
          <w:lang w:val="ar_AE" w:bidi="ar_AE"/>
        </w:rPr>
      </w:r>
      <w:r>
        <w:rPr>
          <w:rtl/>
          <w:cs/>
          <w:lang w:val="ar_AE" w:bidi="ar_AE"/>
        </w:rPr>
        <w:t xml:space="preserve">توقَّفوا هنا وناقشوا هذا السؤال كمجموعة: احكوا قصة تتضمن حوارًا بين الشخصيات. هل تقولون الكلمات نفسها التي قالتها الشخصيات بعضها لبعض، أم تقدمون وصفًا لما قالته الشخصيات؟ ما أفضل طريقة لترجمة هذا الجزء من المقطع الذي يطلب فيه رحبعام من الشعب أن يعودوا بعد ثلاثة أيام؟ أوقِفوا الاستماع إلى هذا التسجيل الصوتي هنا. </w:t>
      </w:r>
    </w:p>
    <w:p>
      <w:pPr>
        <w:bidi/>
      </w:pPr>
      <w:r>
        <w:rPr>
          <w:rtl/>
          <w:cs/>
          <w:lang w:val="ar_AE" w:bidi="ar_AE"/>
        </w:rPr>
      </w:r>
      <w:r>
        <w:rPr>
          <w:rtl/>
          <w:cs/>
          <w:lang w:val="ar_AE" w:bidi="ar_AE"/>
        </w:rPr>
        <w:t>في المشهدين الرابع والخامس، يطلب رحبعام المشورة من مجموعتين مختلفتين بشأن كيفية الإجابة عن طلب الشعب.</w:t>
      </w:r>
    </w:p>
    <w:p>
      <w:pPr>
        <w:bidi/>
      </w:pPr>
      <w:r>
        <w:rPr>
          <w:rtl/>
          <w:cs/>
          <w:lang w:val="ar_AE" w:bidi="ar_AE"/>
        </w:rPr>
      </w:r>
      <w:r>
        <w:rPr>
          <w:rtl/>
          <w:cs/>
          <w:lang w:val="ar_AE" w:bidi="ar_AE"/>
        </w:rPr>
        <w:t xml:space="preserve">توقَّفوا هنا وناقشوا هذا السؤال كمجموعة: احكوا قصة عن شخص طلب المشورة من مجموعة من الناس. انتبهوا إلى كيفية حديثكم عن طلب المشورة. كيف ستترجمون هذا الجزء من المقطع الذي يطلب فيه رحبعام المشورة من مجموعتين من الناس؟ أوقِفوا الاستماع إلى هذا التسجيل الصوتي هنا. </w:t>
      </w:r>
    </w:p>
    <w:p>
      <w:pPr>
        <w:bidi/>
      </w:pPr>
      <w:r>
        <w:rPr>
          <w:rtl/>
          <w:cs/>
          <w:lang w:val="ar_AE" w:bidi="ar_AE"/>
        </w:rPr>
      </w:r>
      <w:r>
        <w:rPr>
          <w:rtl/>
          <w:cs/>
          <w:lang w:val="ar_AE" w:bidi="ar_AE"/>
        </w:rPr>
        <w:t>في المشهد الرابع، يتحدث رحبعام مع المستشارين الأكبر سنًا الذين كانوا على قيد الحياة في زمن سليمان. وفي اللغة الأصلية، يقول النص إن هؤلاء المستشارين كانوا يقفون أمام سليمان، أي إنهم كانوا يقدمون لسليمان المشورة بشأن ما ينبغي أن يفعله. ومن الطرق الأخرى لترجمة "المستشارين الأكبر سنًا" أن تقولوا "الشيوخ" أو "الرجال الأكبر سنًا الذين كانوا يقدمون المشورة لسليمان". ويسأل رحبعام المستشارين الأكبر سنًا: "كيفَ تُشيرونَ أنْ أرُدَّ جَوابًا إلَى هذا الشَّعبِ؟" ومرة أخرى، قد يكون من الأفضل ترجمة ذلك بوصف ما قاله رحبعام: "سأل رحبعام المستشارين الأكبر سنًا عن الطريقة التي يرون أنه ينبغي أن يجيب بها شعبَ إسرائيل."</w:t>
      </w:r>
    </w:p>
    <w:p>
      <w:pPr>
        <w:bidi/>
      </w:pPr>
      <w:r>
        <w:rPr>
          <w:rtl/>
          <w:cs/>
          <w:lang w:val="ar_AE" w:bidi="ar_AE"/>
        </w:rPr>
      </w:r>
      <w:r>
        <w:rPr>
          <w:rtl/>
          <w:cs/>
          <w:lang w:val="ar_AE" w:bidi="ar_AE"/>
        </w:rPr>
        <w:t>ويخبر المستشارون الأكبر سنًا رحبعام أنه ينبغي له أن يخدم الشعب وأن يكلم الشعب بكلام حسن. ويريد المستشارون الأكبر سنًا من رحبعام أن يكون لطيفًا مع الشعب وأن يخفف عنهم حمل العمل الشاق. ويقول المستشارون الأكبر سنًا إن رحبعام إذا كان لطيفًا مع الشعب، فإن الشعب سيخدمه دائمًا.</w:t>
      </w:r>
    </w:p>
    <w:p>
      <w:pPr>
        <w:bidi/>
      </w:pPr>
      <w:r>
        <w:rPr>
          <w:rtl/>
          <w:cs/>
          <w:lang w:val="ar_AE" w:bidi="ar_AE"/>
        </w:rPr>
      </w:r>
      <w:r>
        <w:rPr>
          <w:rtl/>
          <w:cs/>
          <w:lang w:val="ar_AE" w:bidi="ar_AE"/>
        </w:rPr>
        <w:t>توقَّفوا هنا وناقشوا هذا السؤال كمجموعة: فكّروا في وقت أعطيتم فيه، أو أعطى فيه شخص تعرفونه، شروطًا لشخص آخر لكي تجعلوه يفعل شيئًا. فعلى سبيل المثال، قد يقول أب لابنه إنه إذا ساعده في عمله، فسوف يعطيه هدية. ما أفضل طريقة لترجمة هذا الجزء من المقطع الذي يخبر فيه المستشارون الأكبر سنًا رحبعام بالطريقة التي يجب أن يتصرف بها لكي يظل الشعب يخدمه دائمًا؟ ومن خيارات الترجمة:</w:t>
      </w:r>
    </w:p>
    <w:p>
      <w:pPr>
        <w:pStyle w:val="ListBullet"/>
        <w:bidi/>
        <w:spacing w:line="240" w:lineRule="auto"/>
        <w:ind w:left="720"/>
      </w:pPr>
      <w:r>
        <w:rPr>
          <w:rtl/>
          <w:cs/>
          <w:lang w:val="ar_AE" w:bidi="ar_AE"/>
        </w:rPr>
      </w:r>
      <w:r>
        <w:rPr>
          <w:rtl/>
          <w:cs/>
          <w:lang w:val="ar_AE" w:bidi="ar_AE"/>
        </w:rPr>
        <w:t xml:space="preserve">"إنْ صِرتَ اليومَ عَبدًا لهذا الشَّعبِ وخَدَمتَهُمْ وأجَبتَهُمْ وكلَّمتَهُمْ كلامًا حَسَنًا، يكونونَ لكَ عَبيدًا كُلَّ الأيّامِ"؛ أو </w:t>
      </w:r>
    </w:p>
    <w:p>
      <w:pPr>
        <w:pStyle w:val="ListBullet"/>
        <w:bidi/>
        <w:spacing w:line="240" w:lineRule="auto"/>
        <w:ind w:left="720"/>
      </w:pPr>
      <w:r>
        <w:rPr>
          <w:rtl/>
          <w:cs/>
          <w:lang w:val="ar_AE" w:bidi="ar_AE"/>
        </w:rPr>
      </w:r>
      <w:r>
        <w:rPr>
          <w:rtl/>
          <w:cs/>
          <w:lang w:val="ar_AE" w:bidi="ar_AE"/>
        </w:rPr>
        <w:t>"اخدم الشعب اليوم وأجبهم بكلام حسن، فيكونون لك عبيدًا كل الأيام."</w:t>
      </w:r>
    </w:p>
    <w:p>
      <w:pPr>
        <w:bidi/>
      </w:pPr>
      <w:r>
        <w:rPr>
          <w:rtl/>
          <w:cs/>
          <w:lang w:val="ar_AE" w:bidi="ar_AE"/>
        </w:rPr>
      </w:r>
      <w:r>
        <w:rPr>
          <w:rtl/>
          <w:cs/>
          <w:lang w:val="ar_AE" w:bidi="ar_AE"/>
        </w:rPr>
        <w:t xml:space="preserve">وهل الأفضل أن نضمّن الكلمات نفسها التي قالها المستشارون الأكبر سنًا لرحبعام، أم نقول: "أخبر المستشارون الأكبر سنًا رحبعام أنه ينبغي له أن يساعد الشعب ويجيبهم بكلام حسن، وعندئذ سيخدم الشعب رحبعام"؟ أوقِفوا الاستماع إلى هذا التسجيل الصوتي هنا. </w:t>
      </w:r>
    </w:p>
    <w:p>
      <w:pPr>
        <w:bidi/>
      </w:pPr>
      <w:r>
        <w:rPr>
          <w:rtl/>
          <w:cs/>
          <w:lang w:val="ar_AE" w:bidi="ar_AE"/>
        </w:rPr>
      </w:r>
      <w:r>
        <w:rPr>
          <w:rtl/>
          <w:cs/>
          <w:lang w:val="ar_AE" w:bidi="ar_AE"/>
        </w:rPr>
        <w:t>في المشهد الخامس، يرفض رحبعام، أو يرفض قبول، مشورة المستشارين الأكبر سنًا. وبدلًا من ذلك، يسأل رحبعام المستشارين الأصغر سنًا عما ينبغي أن يفعله. وفي اللغة الأصلية، يصف راوي القصة هؤلاء المستشارين الأصغر سنًا بأنهم "صبيان" أو "أحداث"، لأنهم قليلو الخبرة. لكن هؤلاء المستشارين الأصغر سنًا كانوا في الواقع رجالًا بالغين في عمر رحبعام. وقد يكون من الطبيعي أكثر في لغتكم أن تذكروا المعلومات المتعلقة بما طلبه الشعب من رحبعام قبل أن يسأل رحبعام المستشارين الأصغر سنًا عن مشورتهم.</w:t>
      </w:r>
    </w:p>
    <w:p>
      <w:pPr>
        <w:bidi/>
      </w:pPr>
      <w:r>
        <w:rPr>
          <w:rtl/>
          <w:cs/>
          <w:lang w:val="ar_AE" w:bidi="ar_AE"/>
        </w:rPr>
      </w:r>
      <w:r>
        <w:rPr>
          <w:rtl/>
          <w:cs/>
          <w:lang w:val="ar_AE" w:bidi="ar_AE"/>
        </w:rPr>
        <w:t>توقَّفوا هنا وناقشوا هذا السؤال كمجموعة: كيف ستُظهرون التباين بين مشورة المستشارين الأكبر سنًا وما قرر رحبعام أن يفعله؟ هل سيكون من الأفضل في لغتكم ترجمة الكلمات التي قالها رحبعام للمستشارين الأصغر سنًا، أم وصف ما قاله لهم؟ ماذا ينبغي أن يقول رحبعام أولًا وماذا ينبغي أن يقول أخيرًا؟ ومن أمثلة الترجمات:</w:t>
      </w:r>
    </w:p>
    <w:p>
      <w:pPr>
        <w:pStyle w:val="ListBullet"/>
        <w:bidi/>
        <w:spacing w:line="240" w:lineRule="auto"/>
        <w:ind w:left="720"/>
      </w:pPr>
      <w:r>
        <w:rPr>
          <w:rtl/>
          <w:cs/>
          <w:lang w:val="ar_AE" w:bidi="ar_AE"/>
        </w:rPr>
      </w:r>
      <w:r>
        <w:rPr>
          <w:rtl/>
          <w:cs/>
          <w:lang w:val="ar_AE" w:bidi="ar_AE"/>
        </w:rPr>
        <w:t>"بماذا تُشيرونَ أنتُمْ فنَرُدَّ جَوابًا علَى هذا الشَّعبِ الّذينَ كلَّموني قائلينَ: خَفِّفْ مِنَ النّيرِ الّذي جَعَلهُ علَينا أبوكَ." أو</w:t>
      </w:r>
    </w:p>
    <w:p>
      <w:pPr>
        <w:pStyle w:val="ListBullet"/>
        <w:bidi/>
        <w:spacing w:line="240" w:lineRule="auto"/>
        <w:ind w:left="720"/>
      </w:pPr>
      <w:r>
        <w:rPr>
          <w:rtl/>
          <w:cs/>
          <w:lang w:val="ar_AE" w:bidi="ar_AE"/>
        </w:rPr>
      </w:r>
      <w:r>
        <w:rPr>
          <w:rtl/>
          <w:cs/>
          <w:lang w:val="ar_AE" w:bidi="ar_AE"/>
        </w:rPr>
        <w:t xml:space="preserve">وطلب رحبعام من المستشارين الأصغر سنًا أن يقدموا له المشورة بشأن كيفية الرد على الشعب. وأخبرهم أن الشعب اشتكى من العمل الذي فرضه عليهم الملك سليمان، وأنهم يريدون من رحبعام أن يقلل العمل الذي يفرضه عليهم." أو </w:t>
      </w:r>
    </w:p>
    <w:p>
      <w:pPr>
        <w:pStyle w:val="ListBullet"/>
        <w:bidi/>
        <w:spacing w:line="240" w:lineRule="auto"/>
        <w:ind w:left="720"/>
      </w:pPr>
      <w:r>
        <w:rPr>
          <w:rtl/>
          <w:cs/>
          <w:lang w:val="ar_AE" w:bidi="ar_AE"/>
        </w:rPr>
      </w:r>
      <w:r>
        <w:rPr>
          <w:rtl/>
          <w:cs/>
          <w:lang w:val="ar_AE" w:bidi="ar_AE"/>
        </w:rPr>
        <w:t>"وقال رحبعام للمستشارين الأصغر سنًا: طلب مني الشعب أن أخفف حمل العمل الذي وضعه أبي عليهم. بماذا تشيرون عليَّ أن أجيب الشعب؟"</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ويكرر المستشارون الأصغر سنًا ما قاله الشعب لرحبعام. ومرة أخرى، يمكنكم أن تذكروا الكلمات نفسها التي قالها الشعب لرحبعام، أو تقدموا وصفًا لما قاله الشعب. وقد يكون من الجيد أن تفعلوا هنا الشيء نفسه الذي فعلتموه سابقًا عندما طلب رحبعام المشورة من المستشارين الأصغر سنًا.</w:t>
      </w:r>
    </w:p>
    <w:p>
      <w:pPr>
        <w:bidi/>
      </w:pPr>
      <w:r>
        <w:rPr>
          <w:rtl/>
          <w:cs/>
          <w:lang w:val="ar_AE" w:bidi="ar_AE"/>
        </w:rPr>
      </w:r>
      <w:r>
        <w:rPr>
          <w:rtl/>
          <w:cs/>
          <w:lang w:val="ar_AE" w:bidi="ar_AE"/>
        </w:rPr>
        <w:t>ويخبر المستشارون الأصغر سنًا رحبعام مثلًا، أو قولًا حكيمًا، ليُظهروا أن على رحبعام أن يتصرف بقسوة أكبر مما تصرف أبوه سليمان. ويقول المستشارون الأصغر سنًا إن خنصر رحبعام أغلظ من متني أبيه سليمان. وتذكّروا أن المثل يعني أن أسهل عمل يطلبه رحبعام من الشعب سيكون أشد من أصعب الأمور التي طلبها سليمان منهم. ويرى بعض الناس أن "الخنصر" يعني العضو الجنسي للرجل.</w:t>
      </w:r>
    </w:p>
    <w:p>
      <w:pPr>
        <w:bidi/>
      </w:pPr>
      <w:r>
        <w:rPr>
          <w:rtl/>
          <w:cs/>
          <w:lang w:val="ar_AE" w:bidi="ar_AE"/>
        </w:rPr>
      </w:r>
      <w:r>
        <w:rPr>
          <w:rtl/>
          <w:cs/>
          <w:lang w:val="ar_AE" w:bidi="ar_AE"/>
        </w:rPr>
        <w:t xml:space="preserve">توقَّفوا هنا وناقشوا هذا السؤال كمجموعة: كيف ستترجمون هذا المثل؟ قد يكون من الأفضل ترجمة معنى المثل، مثل: "سأكون أشد قسوة بكثير مما كان أبي!" أوقِفوا الاستماع إلى هذا التسجيل الصوتي هنا. </w:t>
      </w:r>
    </w:p>
    <w:p>
      <w:pPr>
        <w:bidi/>
      </w:pPr>
      <w:r>
        <w:rPr>
          <w:rtl/>
          <w:cs/>
          <w:lang w:val="ar_AE" w:bidi="ar_AE"/>
        </w:rPr>
      </w:r>
      <w:r>
        <w:rPr>
          <w:rtl/>
          <w:cs/>
          <w:lang w:val="ar_AE" w:bidi="ar_AE"/>
        </w:rPr>
        <w:t>ويقدم المستشارون الأصغر سنًا مثالين مختلفين على الطريقة التي سيكون بها رحبعام أشد قسوة من أبيه سليمان. ويقول المستشارون إن سليمان وضع على الشعب نيرًا ثقيلًا من العمل. وعلى رحبعام أن يجعل النير أثقل على الشعب. ويقول الرجال أيضًا إن سليمان كان يؤدب الشعب بالسياط العادية، أما رحبعام فعليه أن يؤدب الشعب بسياط تلسع كالعقارب. وتذكّروا أن هذا يعني على الأرجح أن رحبعام سيعاقب الشعب أكثر مما فعل سليمان. وفي كل مثال، يؤكد المستشارون الأصغر سنًا الفرق بين الطريقة التي تصرف بها سليمان في الماضي والطريقة التي يرون أن على رحبعام أن يتصرف بها الآن.</w:t>
      </w:r>
    </w:p>
    <w:p>
      <w:pPr>
        <w:bidi/>
      </w:pPr>
      <w:r>
        <w:rPr>
          <w:rtl/>
          <w:cs/>
          <w:lang w:val="ar_AE" w:bidi="ar_AE"/>
        </w:rPr>
      </w:r>
      <w:r>
        <w:rPr>
          <w:rtl/>
          <w:cs/>
          <w:lang w:val="ar_AE" w:bidi="ar_AE"/>
        </w:rPr>
        <w:t xml:space="preserve">توقَّفوا هنا وناقشوا هذا السؤال كمجموعة: كيف ستترجمون هذا الجزء من المقطع بحيث تُظهرون التباين بين العمل الذي فرضه سليمان على الشعب والعمل الذي سيفرضه رحبعام على الشعب؟ أوقِفوا الاستماع إلى هذا التسجيل الصوتي هنا. </w:t>
      </w:r>
    </w:p>
    <w:p>
      <w:pPr>
        <w:bidi/>
      </w:pPr>
      <w:r>
        <w:rPr>
          <w:rtl/>
          <w:cs/>
          <w:lang w:val="ar_AE" w:bidi="ar_AE"/>
        </w:rPr>
      </w:r>
      <w:r>
        <w:rPr>
          <w:rtl/>
          <w:cs/>
          <w:lang w:val="ar_AE" w:bidi="ar_AE"/>
        </w:rPr>
        <w:t>في المشهد السادس، يعود يربعام والشعب إلى رحبعام بعد ثلاثة أيام. تذكّروا أن هذا هو الوقت الذي كان فيه رحبعام قد طلب من يربعام والشعب أن يعودوا إليه. فيتحدث رحبعام إلى الشعب بقسوة، ويرفض رحبعام مشورة المستشارين الأكبر سنًا، وبدلًا من ذلك يتبع مشورة المستشارين الأصغر سنًا. ولا يكرر رحبعام المثل مرة أخرى، لكنه يكرر المثالين اللذين أعطاهما له المستشارون الأصغر سنًا عن الطريقة التي سيجعل بها حياة الشعب أشد صعوبة.</w:t>
      </w:r>
    </w:p>
    <w:p>
      <w:pPr>
        <w:bidi/>
      </w:pPr>
      <w:r>
        <w:rPr>
          <w:rtl/>
          <w:cs/>
          <w:lang w:val="ar_AE" w:bidi="ar_AE"/>
        </w:rPr>
      </w:r>
      <w:r>
        <w:rPr>
          <w:rtl/>
          <w:cs/>
          <w:lang w:val="ar_AE" w:bidi="ar_AE"/>
        </w:rPr>
        <w:t>وفي المشهد الأخير، يقدم راوي القصة مزيدًا من المعلومات عن السبب الحقيقي وراء كل الأحداث التي وقعت في هذا المقطع. وهذا التعليق من راوي القصة ليس جزءًا من الحدث الرئيسي في القصة. فقد جعل الرب هذه الأمور تحدث، أي إن الرب هو الذي يتحكم في كل شيء، بما في ذلك استياء شعب إسرائيل واختيار رحبعام ألّا يستمع إلى الشعب. وتذكّروا أنه في قصة سابقة، تكلم الرب إلى يربعام عن طريق أخيا النبي. وقال أخيا ليربعام إن الرب سيعطيه عشرة أسباط من أسباط إسرائيل.</w:t>
      </w:r>
    </w:p>
    <w:p>
      <w:pPr>
        <w:bidi/>
      </w:pPr>
      <w:r>
        <w:rPr>
          <w:rtl/>
          <w:cs/>
          <w:lang w:val="ar_AE" w:bidi="ar_AE"/>
        </w:rPr>
      </w:r>
      <w:r>
        <w:rPr>
          <w:rtl/>
          <w:cs/>
          <w:lang w:val="ar_AE" w:bidi="ar_AE"/>
        </w:rPr>
        <w:t>والآن نرى في هذا المقطع أن الرب سيفي بالوعد الذي قطعه ليَربعام، لأن رحبعام لم يستمع إلى شعب إسرائيل. وتذكّروا أننا سنتعلم في المقاطع اللاحقة كيف انقسمت أسباط إسرائيل إلى مملكتين، حيث قاد رحبعام المملكة الجنوبية وقاد يربعام المملكة الشمالية.</w:t>
      </w:r>
    </w:p>
    <w:p>
      <w:pPr>
        <w:bidi/>
      </w:pPr>
      <w:r>
        <w:rPr>
          <w:rtl/>
          <w:cs/>
          <w:lang w:val="ar_AE" w:bidi="ar_AE"/>
        </w:rPr>
      </w:r>
      <w:r>
        <w:rPr>
          <w:rtl/>
          <w:cs/>
          <w:lang w:val="ar_AE" w:bidi="ar_AE"/>
        </w:rPr>
        <w:t xml:space="preserve">توقَّفوا هنا وناقشوا هذا السؤال كمجموعة: احكوا قصة تتضمن تصريحًا يوضح سبب حدوث الحدث في القصة. كيف ستترجمون نهاية هذا المقطع بحيث تُظهرون كيف أوفى الرب بكلمته، أي كيف فعل ما قال إنه سيفعله؟ أوقِفوا الاستماع إلى هذا التسجيل الصوتي هنا. </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ملوك ١٢: ١–١٥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سبعة مشاهد: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رحبعام</w:t>
      </w:r>
    </w:p>
    <w:p>
      <w:pPr>
        <w:pStyle w:val="ListBullet"/>
        <w:bidi/>
        <w:spacing w:line="240" w:lineRule="auto"/>
        <w:ind w:left="720"/>
      </w:pPr>
      <w:r>
        <w:rPr>
          <w:rtl/>
          <w:cs/>
          <w:lang w:val="ar_AE" w:bidi="ar_AE"/>
        </w:rPr>
      </w:r>
      <w:r>
        <w:rPr>
          <w:rtl/>
          <w:cs/>
          <w:lang w:val="ar_AE" w:bidi="ar_AE"/>
        </w:rPr>
        <w:t>كل شعب إسرائيل</w:t>
      </w:r>
    </w:p>
    <w:p>
      <w:pPr>
        <w:pStyle w:val="ListBullet"/>
        <w:bidi/>
        <w:spacing w:line="240" w:lineRule="auto"/>
        <w:ind w:left="720"/>
      </w:pPr>
      <w:r>
        <w:rPr>
          <w:rtl/>
          <w:cs/>
          <w:lang w:val="ar_AE" w:bidi="ar_AE"/>
        </w:rPr>
      </w:r>
      <w:r>
        <w:rPr>
          <w:rtl/>
          <w:cs/>
          <w:lang w:val="ar_AE" w:bidi="ar_AE"/>
        </w:rPr>
        <w:t>يربعام بن ناباط</w:t>
      </w:r>
    </w:p>
    <w:p>
      <w:pPr>
        <w:pStyle w:val="ListBullet"/>
        <w:bidi/>
        <w:spacing w:line="240" w:lineRule="auto"/>
        <w:ind w:left="720"/>
      </w:pPr>
      <w:r>
        <w:rPr>
          <w:rtl/>
          <w:cs/>
          <w:lang w:val="ar_AE" w:bidi="ar_AE"/>
        </w:rPr>
      </w:r>
      <w:r>
        <w:rPr>
          <w:rtl/>
          <w:cs/>
          <w:lang w:val="ar_AE" w:bidi="ar_AE"/>
        </w:rPr>
        <w:t>المستشارون الأكبر سنًا الذين خدموا الملك سليمان في الماضي</w:t>
      </w:r>
    </w:p>
    <w:p>
      <w:pPr>
        <w:pStyle w:val="ListBullet"/>
        <w:bidi/>
        <w:spacing w:line="240" w:lineRule="auto"/>
        <w:ind w:left="720"/>
      </w:pPr>
      <w:r>
        <w:rPr>
          <w:rtl/>
          <w:cs/>
          <w:lang w:val="ar_AE" w:bidi="ar_AE"/>
        </w:rPr>
      </w:r>
      <w:r>
        <w:rPr>
          <w:rtl/>
          <w:cs/>
          <w:lang w:val="ar_AE" w:bidi="ar_AE"/>
        </w:rPr>
        <w:t>المستشارون الأصغر سنًا الذين كانوا في عمر رحبعام</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وأخيا النبي الشيلوني</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سافر شعب إسرائيل إلى شكيم ليُمَلِّكوا رحبعام ملكًا عليهم، ولذلك ذهب رحبعام أيضًا إلى شكيم.</w:t>
      </w:r>
    </w:p>
    <w:p>
      <w:pPr>
        <w:bidi/>
      </w:pPr>
      <w:r>
        <w:rPr>
          <w:rtl/>
          <w:cs/>
          <w:lang w:val="ar_AE" w:bidi="ar_AE"/>
        </w:rPr>
      </w:r>
      <w:r>
        <w:rPr>
          <w:rtl/>
          <w:cs/>
          <w:lang w:val="ar_AE" w:bidi="ar_AE"/>
        </w:rPr>
        <w:t>أوقفوا التمثيل. اسألوا الأشخاص الذين يؤدّون دور شعب إسرائيل: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"لسنا متأكدين من أننا نستطيع أن نثق برحبعام ملكًا جديدًا علينا. علينا أن نتحدث مع رحبعام قبل أن نقرر أن نُمَلِّكه ملكًا"؛ أو </w:t>
      </w:r>
    </w:p>
    <w:p>
      <w:pPr>
        <w:pStyle w:val="ListBullet"/>
        <w:bidi/>
        <w:spacing w:line="240" w:lineRule="auto"/>
        <w:ind w:left="720"/>
      </w:pPr>
      <w:r>
        <w:rPr>
          <w:rtl/>
          <w:cs/>
          <w:lang w:val="ar_AE" w:bidi="ar_AE"/>
        </w:rPr>
      </w:r>
      <w:r>
        <w:rPr>
          <w:rtl/>
          <w:cs/>
          <w:lang w:val="ar_AE" w:bidi="ar_AE"/>
        </w:rPr>
        <w:t xml:space="preserve">"من واجبنا أن نتبع رحبعام ملكًا جديدًا علينا. لقد كان سليمان، والد رحبعام، ملكنا من قبل، والآن علينا أن نتبع ابنه رحبعام"؛ أو </w:t>
      </w:r>
    </w:p>
    <w:p>
      <w:pPr>
        <w:pStyle w:val="ListBullet"/>
        <w:bidi/>
        <w:spacing w:line="240" w:lineRule="auto"/>
        <w:ind w:left="720"/>
      </w:pPr>
      <w:r>
        <w:rPr>
          <w:rtl/>
          <w:cs/>
          <w:lang w:val="ar_AE" w:bidi="ar_AE"/>
        </w:rPr>
      </w:r>
      <w:r>
        <w:rPr>
          <w:rtl/>
          <w:cs/>
          <w:lang w:val="ar_AE" w:bidi="ar_AE"/>
        </w:rPr>
        <w:t>"نأمل أن يكون رحبعام أكثر لطفًا معنا مما كان أبوه سليمان."</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الماضي، حاول الملك سليمان قتل يربعام، فهرب يربعام ليعيش في مصر. وقد ظل يربعام يعيش في مصر في المنفى منذ ذلك الوقت. والآن يسمع يربعام خبر أن رحبعام هو الملك الجديد على إسرائيل. ويطلب شعب إسرائيل من يربعام أن يساعدهم. وفي وقت ما، يعود يربعام إلى إسرائيل.</w:t>
      </w:r>
    </w:p>
    <w:p>
      <w:pPr>
        <w:bidi/>
      </w:pPr>
      <w:r>
        <w:rPr>
          <w:rtl/>
          <w:cs/>
          <w:lang w:val="ar_AE" w:bidi="ar_AE"/>
        </w:rPr>
      </w:r>
      <w:r>
        <w:rPr>
          <w:rtl/>
          <w:cs/>
          <w:lang w:val="ar_AE" w:bidi="ar_AE"/>
        </w:rPr>
        <w:t>أوقفوا التمثيل. اسألوا الشخص الذي يؤدي دور يربعام: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"أنا سعيد لأنني عدت أخيرًا إلى وطني في إسرائيل"؛ أو </w:t>
      </w:r>
    </w:p>
    <w:p>
      <w:pPr>
        <w:pStyle w:val="ListBullet"/>
        <w:bidi/>
        <w:spacing w:line="240" w:lineRule="auto"/>
        <w:ind w:left="720"/>
      </w:pPr>
      <w:r>
        <w:rPr>
          <w:rtl/>
          <w:cs/>
          <w:lang w:val="ar_AE" w:bidi="ar_AE"/>
        </w:rPr>
      </w:r>
      <w:r>
        <w:rPr>
          <w:rtl/>
          <w:cs/>
          <w:lang w:val="ar_AE" w:bidi="ar_AE"/>
        </w:rPr>
        <w:t xml:space="preserve">"كنت خائفًا من أن يقتلني سليمان، لكن الآن أصبح من الآمن لي أن أعود إلى وطني، لأنني لم أعد أخاف من هذا الملك الجديد، رحبعام"؛ أو </w:t>
      </w:r>
    </w:p>
    <w:p>
      <w:pPr>
        <w:pStyle w:val="ListBullet"/>
        <w:bidi/>
        <w:spacing w:line="240" w:lineRule="auto"/>
        <w:ind w:left="720"/>
      </w:pPr>
      <w:r>
        <w:rPr>
          <w:rtl/>
          <w:cs/>
          <w:lang w:val="ar_AE" w:bidi="ar_AE"/>
        </w:rPr>
      </w:r>
      <w:r>
        <w:rPr>
          <w:rtl/>
          <w:cs/>
          <w:lang w:val="ar_AE" w:bidi="ar_AE"/>
        </w:rPr>
        <w:t>"أتساءل لماذا يريد شعب إسرائيل أن أعود إلى إسرائيل الآن. هل يمكن أن يكون هذا جزءًا من النبوة التي قالها أخيا النبي عني؟"</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يتحدث يربعام وشعب إسرائيل إلى الملك رحبعام. ويقول الشعب: "إنَّ أباكَ قَسَّى نيرَنا، وأمّا أنتَ فخَفِّفِ الآنَ مِنْ عُبوديَّةِ أبيكَ القاسيَةِ، ومِنْ نيرِهِ الثَّقيلِ الّذي جَعَلهُ علَينا، فنَخدِمَكَ." ويطلب رحبعام من الشعب أن يعودوا إليه بعد ثلاثة أيام ليسمعوا إجابته عن طلبهم. فينصرف الشعب ثلاثة أيام.</w:t>
      </w:r>
    </w:p>
    <w:p>
      <w:pPr>
        <w:bidi/>
      </w:pPr>
      <w:r>
        <w:rPr>
          <w:rtl/>
          <w:cs/>
          <w:lang w:val="ar_AE" w:bidi="ar_AE"/>
        </w:rPr>
      </w:r>
      <w:r>
        <w:rPr>
          <w:rtl/>
          <w:cs/>
          <w:lang w:val="ar_AE" w:bidi="ar_AE"/>
        </w:rPr>
        <w:t>أوقفوا التمثيل. اسألوا الأشخاص الذين يؤدّون دور شعب إسرائيل: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"نعتقد أن طلبنا معقول، وأن من المناسب للملك رحبعام أن يخفف عنا عملنا الثقيل. نحن لا نطلب من رحبعام أن يرفع العمل عنا، بل أن يخففه"؛ أو </w:t>
      </w:r>
    </w:p>
    <w:p>
      <w:pPr>
        <w:pStyle w:val="ListBullet"/>
        <w:bidi/>
        <w:spacing w:line="240" w:lineRule="auto"/>
        <w:ind w:left="720"/>
      </w:pPr>
      <w:r>
        <w:rPr>
          <w:rtl/>
          <w:cs/>
          <w:lang w:val="ar_AE" w:bidi="ar_AE"/>
        </w:rPr>
      </w:r>
      <w:r>
        <w:rPr>
          <w:rtl/>
          <w:cs/>
          <w:lang w:val="ar_AE" w:bidi="ar_AE"/>
        </w:rPr>
        <w:t xml:space="preserve">"نأمل أن يستمع رحبعام إلى طلبنا، لأننا لا نستطيع أن نستمر في العمل بهذه المشقة ودفع هذه الضرائب الكثيرة كما فعلنا لأبيه، الملك سليمان"؛ أو </w:t>
      </w:r>
    </w:p>
    <w:p>
      <w:pPr>
        <w:pStyle w:val="ListBullet"/>
        <w:bidi/>
        <w:spacing w:line="240" w:lineRule="auto"/>
        <w:ind w:left="720"/>
      </w:pPr>
      <w:r>
        <w:rPr>
          <w:rtl/>
          <w:cs/>
          <w:lang w:val="ar_AE" w:bidi="ar_AE"/>
        </w:rPr>
      </w:r>
      <w:r>
        <w:rPr>
          <w:rtl/>
          <w:cs/>
          <w:lang w:val="ar_AE" w:bidi="ar_AE"/>
        </w:rPr>
        <w:t xml:space="preserve">"هذه فرصتنا لكي نجعل الملك يستمع إلينا أخيرًا! سنكون أوفياء لهذا الملك الجديد إذا أعطانا شيئًا في المقابل"؛ أو </w:t>
      </w:r>
    </w:p>
    <w:p>
      <w:pPr>
        <w:pStyle w:val="ListBullet"/>
        <w:bidi/>
        <w:spacing w:line="240" w:lineRule="auto"/>
        <w:ind w:left="720"/>
      </w:pPr>
      <w:r>
        <w:rPr>
          <w:rtl/>
          <w:cs/>
          <w:lang w:val="ar_AE" w:bidi="ar_AE"/>
        </w:rPr>
      </w:r>
      <w:r>
        <w:rPr>
          <w:rtl/>
          <w:cs/>
          <w:lang w:val="ar_AE" w:bidi="ar_AE"/>
        </w:rPr>
        <w:t>"نحن متفائلون بأن الملك سيفكر بعناية في طلبنا خلال هذه الأيام الثلاثة."</w:t>
      </w:r>
    </w:p>
    <w:p>
      <w:pPr>
        <w:bidi/>
      </w:pPr>
      <w:r>
        <w:rPr>
          <w:rtl/>
          <w:cs/>
          <w:lang w:val="ar_AE" w:bidi="ar_AE"/>
        </w:rPr>
      </w:r>
      <w:r>
        <w:rPr>
          <w:rtl/>
          <w:cs/>
          <w:lang w:val="ar_AE" w:bidi="ar_AE"/>
        </w:rPr>
        <w:t>واسألوا أيضًا الشخص الذي يؤدي دور رحبعام: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"لماذا يأتي هؤلاء الناس ليتحدثوا معي بهذه الطريقة؟ ينبغي أن يُمَلِّكوني ملكًا ثم يتركوني أعود إلى وطني في أورشليم. ينبغي أن يكون الشعب ممتنًا لأنني سافرت إلى هنا، إلى شكيم، لأراهم"؛ أو </w:t>
      </w:r>
    </w:p>
    <w:p>
      <w:pPr>
        <w:pStyle w:val="ListBullet"/>
        <w:bidi/>
        <w:spacing w:line="240" w:lineRule="auto"/>
        <w:ind w:left="720"/>
      </w:pPr>
      <w:r>
        <w:rPr>
          <w:rtl/>
          <w:cs/>
          <w:lang w:val="ar_AE" w:bidi="ar_AE"/>
        </w:rPr>
      </w:r>
      <w:r>
        <w:rPr>
          <w:rtl/>
          <w:cs/>
          <w:lang w:val="ar_AE" w:bidi="ar_AE"/>
        </w:rPr>
        <w:t xml:space="preserve">"عليَّ أن أكون حذرًا في كيفية إجابتي للشعب، لأنني أريد ولاءهم ودعمهم. أعرف أن الشعب عمل بجد من أجل أبي، الملك سليمان، لكنني أستمتع أيضًا بالحياة التي أعيشها ملكًا في أورشليم، ولا أريد أن يتوقف الشعب عن العمل أو عن دفع الضرائب لي"؛ أو </w:t>
      </w:r>
    </w:p>
    <w:p>
      <w:pPr>
        <w:pStyle w:val="ListBullet"/>
        <w:bidi/>
        <w:spacing w:line="240" w:lineRule="auto"/>
        <w:ind w:left="720"/>
      </w:pPr>
      <w:r>
        <w:rPr>
          <w:rtl/>
          <w:cs/>
          <w:lang w:val="ar_AE" w:bidi="ar_AE"/>
        </w:rPr>
      </w:r>
      <w:r>
        <w:rPr>
          <w:rtl/>
          <w:cs/>
          <w:lang w:val="ar_AE" w:bidi="ar_AE"/>
        </w:rPr>
        <w:t xml:space="preserve">"لست متأكدًا بعد مما ينبغي أن أفعله، ولذلك سآخذ بضعة أيام لأفكر في إجابتي وأطلب المشورة من بعض المستشارين بشأن ما ينبغي أن أفعله."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يتحدث الملك رحبعام مع المستشارين الأكبر سنًا الذين خدموا أباه، الملك سليمان، عندما كان سليمان حيًا. ويسأل رحبعام المستشارين الأكبر سنًا: "كيفَ تُشيرونَ أنْ أرُدَّ جَوابًا إلَى هذا الشَّعبِ؟" ويقول المستشارون الأكبر سنًا لرحبعام: "إنْ صِرتَ اليومَ عَبدًا لهذا الشَّعبِ وخَدَمتَهُمْ وأجَبتَهُمْ وكلَّمتَهُمْ كلامًا حَسَنًا، يكونونَ لكَ عَبيدًا كُلَّ الأيّامِ."</w:t>
      </w:r>
    </w:p>
    <w:p>
      <w:pPr>
        <w:bidi/>
      </w:pPr>
      <w:r>
        <w:rPr>
          <w:rtl/>
          <w:cs/>
          <w:lang w:val="ar_AE" w:bidi="ar_AE"/>
        </w:rPr>
      </w:r>
      <w:r>
        <w:rPr>
          <w:rtl/>
          <w:cs/>
          <w:lang w:val="ar_AE" w:bidi="ar_AE"/>
        </w:rPr>
        <w:t>أوقفوا التمثيل. اسألوا الأشخاص الذين يؤدّون دور المستشارين الأكبر سنًا: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"نعتقد أن على رحبعام أن يقول أي شيء يستطيع أن يقوله لإرضاء الشعب، حتى يدعم الشعب رحبعام ملكًا جديدًا عليهم. ولا يهم إن كان رحبعام ينوي الوفاء بوعوده للشعب أم لا. ففي المستقبل يستطيع رحبعام أن يكون أكثر قسوة على الشعب، لكن عليه اليوم أن يتحدث معهم بلطف"؛ أو </w:t>
      </w:r>
    </w:p>
    <w:p>
      <w:pPr>
        <w:pStyle w:val="ListBullet"/>
        <w:bidi/>
        <w:spacing w:line="240" w:lineRule="auto"/>
        <w:ind w:left="720"/>
      </w:pPr>
      <w:r>
        <w:rPr>
          <w:rtl/>
          <w:cs/>
          <w:lang w:val="ar_AE" w:bidi="ar_AE"/>
        </w:rPr>
      </w:r>
      <w:r>
        <w:rPr>
          <w:rtl/>
          <w:cs/>
          <w:lang w:val="ar_AE" w:bidi="ar_AE"/>
        </w:rPr>
        <w:t xml:space="preserve">"نعتقد أنه من المهم أن يستمع رحبعام بعناية إلى الشعب وأن يتحدث معهم بلطف. يحتاج رحبعام إلى دعم أسباط إسرائيل الشمالية، ولا ينبغي له أن يفعل الآن أي شيء يجعل هؤلاء الإسرائيليين يغضبون منه، وإلا فقد لا يدعم الشعب رحبعام ملكًا جديدًا عليهم"؛ أو </w:t>
      </w:r>
    </w:p>
    <w:p>
      <w:pPr>
        <w:pStyle w:val="ListBullet"/>
        <w:bidi/>
        <w:spacing w:line="240" w:lineRule="auto"/>
        <w:ind w:left="720"/>
      </w:pPr>
      <w:r>
        <w:rPr>
          <w:rtl/>
          <w:cs/>
          <w:lang w:val="ar_AE" w:bidi="ar_AE"/>
        </w:rPr>
      </w:r>
      <w:r>
        <w:rPr>
          <w:rtl/>
          <w:cs/>
          <w:lang w:val="ar_AE" w:bidi="ar_AE"/>
        </w:rPr>
        <w:t>"يشرفنا أن الملك الجديد جاء إلينا أولًا ليطلب مشورتنا. فنحن أصحاب الخبرة الأكبر، ونعرف كيف نتعامل مع طلبات أسباط إسرائيل المختلفة."</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لكن رحبعام يرفض مشورة المستشارين الأكبر سنًا. وبدلًا من ذلك، يسأل رحبعام المستشارين الأصغر سنًا عما ينبغي أن يفعله. وكان هؤلاء المستشارون الأصغر سنًا يخدمون رحبعام أيضًا، وكانوا في عمر رحبعام نفسه. ويسأل رحبعام المستشارين الأصغر سنًا: "بماذا تُشيرونَ أنتُمْ فنَرُدَّ جَوابًا علَى هذا الشَّعبِ الّذينَ كلَّموني قائلينَ: خَفِّفْ مِنَ النّيرِ الّذي جَعَلهُ علَينا أبوكَ".</w:t>
      </w:r>
    </w:p>
    <w:p>
      <w:pPr>
        <w:bidi/>
      </w:pPr>
      <w:r>
        <w:rPr>
          <w:rtl/>
          <w:cs/>
          <w:lang w:val="ar_AE" w:bidi="ar_AE"/>
        </w:rPr>
      </w:r>
      <w:r>
        <w:rPr>
          <w:rtl/>
          <w:cs/>
          <w:lang w:val="ar_AE" w:bidi="ar_AE"/>
        </w:rPr>
        <w:t>أوقفوا التمثيل. اسألوا الشخص الذي يؤدي دور رحبعام: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"لا أريد أن يظن الشعب أنني ضعيف. فإذا اتبعت مشورة المستشارين الأكبر سنًا، فسيقول الناس إنني أضعف من أبي، الملك سليمان"؛ أو </w:t>
      </w:r>
    </w:p>
    <w:p>
      <w:pPr>
        <w:pStyle w:val="ListBullet"/>
        <w:bidi/>
        <w:spacing w:line="240" w:lineRule="auto"/>
        <w:ind w:left="720"/>
      </w:pPr>
      <w:r>
        <w:rPr>
          <w:rtl/>
          <w:cs/>
          <w:lang w:val="ar_AE" w:bidi="ar_AE"/>
        </w:rPr>
      </w:r>
      <w:r>
        <w:rPr>
          <w:rtl/>
          <w:cs/>
          <w:lang w:val="ar_AE" w:bidi="ar_AE"/>
        </w:rPr>
        <w:t xml:space="preserve">"أفضل أن أعرف ما يفكر فيه المستشارون الذين هم في عمري بشأن هذا الموقف. فأنا أثق في الأشخاص الذين هم في عمري أكثر من المستشارين الأكبر سنًا الذين كان أبي يستشيرهم"؛ أو </w:t>
      </w:r>
    </w:p>
    <w:p>
      <w:pPr>
        <w:pStyle w:val="ListBullet"/>
        <w:bidi/>
        <w:spacing w:line="240" w:lineRule="auto"/>
        <w:ind w:left="720"/>
      </w:pPr>
      <w:r>
        <w:rPr>
          <w:rtl/>
          <w:cs/>
          <w:lang w:val="ar_AE" w:bidi="ar_AE"/>
        </w:rPr>
      </w:r>
      <w:r>
        <w:rPr>
          <w:rtl/>
          <w:cs/>
          <w:lang w:val="ar_AE" w:bidi="ar_AE"/>
        </w:rPr>
        <w:t xml:space="preserve">"يبدو أن شعب إسرائيل يشتكي كثيرًا. ولا أعتقد أن أبي جعل الشعب يعمل بهذه المشقة"؛ أو </w:t>
      </w:r>
    </w:p>
    <w:p>
      <w:pPr>
        <w:pStyle w:val="ListBullet"/>
        <w:bidi/>
        <w:spacing w:line="240" w:lineRule="auto"/>
        <w:ind w:left="720"/>
      </w:pPr>
      <w:r>
        <w:rPr>
          <w:rtl/>
          <w:cs/>
          <w:lang w:val="ar_AE" w:bidi="ar_AE"/>
        </w:rPr>
      </w:r>
      <w:r>
        <w:rPr>
          <w:rtl/>
          <w:cs/>
          <w:lang w:val="ar_AE" w:bidi="ar_AE"/>
        </w:rPr>
        <w:t>"آمل أن يقدم لي مستشارِي الأصغر سنًا مشورة أفضل من المشورة التي قدمها المستشارون الأكبر سنًا. أعتقد أنني سأتبع مشورة المستشارين الأصغر سنًا حتى قبل أن أعرف ما هي مشورتهم."</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ثم يخبر المستشارون الأصغر سنًا رحبعام أنه ينبغي له أن يرفض طلب الشعب. فقد اشتكى الشعب من أن أبا رحبعام، سليمان، جعلهم يعملون عملًا شاقًا جدًا. وكان الشعب يريد من رحبعام أن يعطيهم عملًا أقل. ويقول المستشارون الأصغر سنًا إن على رحبعام أن يكون أشد قسوة مما كان سليمان. ويقول المستشارون الأصغر سنًا إن على رحبعام أن يقول للشعب: "إنَّ خِنصَري أغلَظُ مِنْ مَتنَيْ أبي." ويرى المستشارون الأصغر سنًا أيضًا أن على رحبعام أن يجعل عمل الشعب أشد صعوبة. فقد كان سليمان يؤدّب الشعب بالسياط، أما رحبعام فعليه أن يؤدّب الشعب بسياط تلسع كالعقارب! </w:t>
      </w:r>
    </w:p>
    <w:p>
      <w:pPr>
        <w:bidi/>
      </w:pPr>
      <w:r>
        <w:rPr>
          <w:rtl/>
          <w:cs/>
          <w:lang w:val="ar_AE" w:bidi="ar_AE"/>
        </w:rPr>
      </w:r>
      <w:r>
        <w:rPr>
          <w:rtl/>
          <w:cs/>
          <w:lang w:val="ar_AE" w:bidi="ar_AE"/>
        </w:rPr>
        <w:t>أوقفوا التمثيل. اسألوا الأشخاص الذين يؤدّون دور المستشارين الأصغر سنًا: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"ينبغي لرحبعام أن يستمع إلى مشورتنا، لأنه يعرفنا ونحن نعرفه. ولدينا أفضل الأفكار حول كيفية أن يكون رحبعام ملكًا قويًا على إسرائيل"؛ أو </w:t>
      </w:r>
    </w:p>
    <w:p>
      <w:pPr>
        <w:pStyle w:val="ListBullet"/>
        <w:bidi/>
        <w:spacing w:line="240" w:lineRule="auto"/>
        <w:ind w:left="720"/>
      </w:pPr>
      <w:r>
        <w:rPr>
          <w:rtl/>
          <w:cs/>
          <w:lang w:val="ar_AE" w:bidi="ar_AE"/>
        </w:rPr>
      </w:r>
      <w:r>
        <w:rPr>
          <w:rtl/>
          <w:cs/>
          <w:lang w:val="ar_AE" w:bidi="ar_AE"/>
        </w:rPr>
        <w:t xml:space="preserve">"نعتقد أنه سيكون من الخطأ اتباع مشورة المستشارين الأكبر سنًا. فهؤلاء الرجال الشيوخ لا يعرفون الطريقة الجديدة لفعل الأمور. وسيُريهم رحبعام كيف يكون الملك الحقيقي، ملكًا أشد قسوة حتى من الملك سليمان"؛ أو </w:t>
      </w:r>
    </w:p>
    <w:p>
      <w:pPr>
        <w:pStyle w:val="ListBullet"/>
        <w:bidi/>
        <w:spacing w:line="240" w:lineRule="auto"/>
        <w:ind w:left="720"/>
      </w:pPr>
      <w:r>
        <w:rPr>
          <w:rtl/>
          <w:cs/>
          <w:lang w:val="ar_AE" w:bidi="ar_AE"/>
        </w:rPr>
      </w:r>
      <w:r>
        <w:rPr>
          <w:rtl/>
          <w:cs/>
          <w:lang w:val="ar_AE" w:bidi="ar_AE"/>
        </w:rPr>
        <w:t>"يحتاج هؤلاء الإسرائيليون إلى أن يعرفوا أنهم لا يستطيعون أن يأتوا ويتحدثوا إلى الملك رحبعام بهذه الطريقة. يجب على هؤلاء الناس أن يحترموا الملك الجديد وألا يطلبوا منه شيئًا. سيكون رحبعام أقوى وأشد قسوة من أبيه!"</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فيعود يربعام والشعب إلى رحبعام في اليوم الثالث، تمامًا كما أمرهم الملك رحبعام. ويتحدث رحبعام إلى الشعب بقسوة. ويرفض رحبعام مشورة المستشارين الأكبر سنًا، وبدلًا من ذلك يتبع مشورة المستشارين الأصغر سنًا. ويقول رحبعام للشعب: "والآنَ أبي حَمَّلكُمْ نيرًا ثَقيلًا وأنا أزيدُ علَى نيرِكُمْ. أبي أدَّبَكُمْ بالسّياطِ وأنا أؤَدِّبُكُمْ بالعَقارِبِ"</w:t>
      </w:r>
    </w:p>
    <w:p>
      <w:pPr>
        <w:bidi/>
      </w:pPr>
      <w:r>
        <w:rPr>
          <w:rtl/>
          <w:cs/>
          <w:lang w:val="ar_AE" w:bidi="ar_AE"/>
        </w:rPr>
      </w:r>
      <w:r>
        <w:rPr>
          <w:rtl/>
          <w:cs/>
          <w:lang w:val="ar_AE" w:bidi="ar_AE"/>
        </w:rPr>
        <w:t>أوقفوا التمثيل. اسألوا الشخص الذي يؤدي دور رحبعام: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"تعجبني مشورة المستشارين الأصغر سنًا أكثر من مشورة المستشارين الأكبر سنًا. أنا الملك، ولذلك أستطيع أن أقرر ما أريد أن أفعله"؛ أو </w:t>
      </w:r>
    </w:p>
    <w:p>
      <w:pPr>
        <w:pStyle w:val="ListBullet"/>
        <w:bidi/>
        <w:spacing w:line="240" w:lineRule="auto"/>
        <w:ind w:left="720"/>
      </w:pPr>
      <w:r>
        <w:rPr>
          <w:rtl/>
          <w:cs/>
          <w:lang w:val="ar_AE" w:bidi="ar_AE"/>
        </w:rPr>
      </w:r>
      <w:r>
        <w:rPr>
          <w:rtl/>
          <w:cs/>
          <w:lang w:val="ar_AE" w:bidi="ar_AE"/>
        </w:rPr>
        <w:t>"أنا مستعد لأن أكون ملكًا أشد قسوة وأكثر مطالبة من أبي!" أو</w:t>
      </w:r>
    </w:p>
    <w:p>
      <w:pPr>
        <w:pStyle w:val="ListBullet"/>
        <w:bidi/>
        <w:spacing w:line="240" w:lineRule="auto"/>
        <w:ind w:left="720"/>
      </w:pPr>
      <w:r>
        <w:rPr>
          <w:rtl/>
          <w:cs/>
          <w:lang w:val="ar_AE" w:bidi="ar_AE"/>
        </w:rPr>
      </w:r>
      <w:r>
        <w:rPr>
          <w:rtl/>
          <w:cs/>
          <w:lang w:val="ar_AE" w:bidi="ar_AE"/>
        </w:rPr>
        <w:t>"يحتاج هؤلاء الناس إلى أن يحترموني. وما كان ينبغي لهم أبدًا أن يطلبوا مني أن أخفف عنهم حمل العمل الثقيل، لأنهم الآن سيحتاجون إلى العمل أكثر."</w:t>
      </w:r>
    </w:p>
    <w:p>
      <w:pPr>
        <w:bidi/>
      </w:pPr>
      <w:r>
        <w:rPr>
          <w:rtl/>
          <w:cs/>
          <w:lang w:val="ar_AE" w:bidi="ar_AE"/>
        </w:rPr>
      </w:r>
      <w:r>
        <w:rPr>
          <w:rtl/>
          <w:cs/>
          <w:lang w:val="ar_AE" w:bidi="ar_AE"/>
        </w:rPr>
        <w:t>واسألوا أيضًا الأشخاص الذين يؤدّون دور شعب إسرائيل: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"نشعر بخيبة أمل شديدة لأن رحبعام لم يستمع إلينا"؛ أو </w:t>
      </w:r>
    </w:p>
    <w:p>
      <w:pPr>
        <w:pStyle w:val="ListBullet"/>
        <w:bidi/>
        <w:spacing w:line="240" w:lineRule="auto"/>
        <w:ind w:left="720"/>
      </w:pPr>
      <w:r>
        <w:rPr>
          <w:rtl/>
          <w:cs/>
          <w:lang w:val="ar_AE" w:bidi="ar_AE"/>
        </w:rPr>
      </w:r>
      <w:r>
        <w:rPr>
          <w:rtl/>
          <w:cs/>
          <w:lang w:val="ar_AE" w:bidi="ar_AE"/>
        </w:rPr>
        <w:t xml:space="preserve">"لقد صُدمنا لأن رحبعام ينوي أن يكون أشد قسوة من أبيه"؛ أو </w:t>
      </w:r>
    </w:p>
    <w:p>
      <w:pPr>
        <w:pStyle w:val="ListBullet"/>
        <w:bidi/>
        <w:spacing w:line="240" w:lineRule="auto"/>
        <w:ind w:left="720"/>
      </w:pPr>
      <w:r>
        <w:rPr>
          <w:rtl/>
          <w:cs/>
          <w:lang w:val="ar_AE" w:bidi="ar_AE"/>
        </w:rPr>
      </w:r>
      <w:r>
        <w:rPr>
          <w:rtl/>
          <w:cs/>
          <w:lang w:val="ar_AE" w:bidi="ar_AE"/>
        </w:rPr>
        <w:t>"لا ننوي أن نخدم رحبعام ملكًا علينا الآن. لقد أعطينا رحبعام فرصة ليكون لطيفًا معنا مقابل ولائنا، لكنه لم ينتهز الفرصة، والآن نعرف أننا غير مرحَّب بنا في مملكة رحبعام. علينا أن نبدأ في وضع خطط أخرى مع يربعام قائدًا لنا."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ورفض رحبعام أن يستمع إلى شعب إسرائيل. وجعل الرب هذا الأمر يحدث ليتمم الوعد الذي تكلم به أخيا الشيلوني إلى يربعام بن ناباط.</w:t>
      </w:r>
    </w:p>
    <w:p>
      <w:pPr>
        <w:bidi/>
      </w:pPr>
      <w:r>
        <w:rPr>
          <w:rtl/>
          <w:cs/>
          <w:lang w:val="ar_AE" w:bidi="ar_AE"/>
        </w:rPr>
      </w:r>
      <w:r>
        <w:rPr>
          <w:rtl/>
          <w:cs/>
          <w:lang w:val="ar_AE" w:bidi="ar_AE"/>
        </w:rPr>
        <w:t>أوقفوا التمثيل. اسألوا الأشخاص الذين يؤدّون دور شعب إسرائيل، والذين يستمعون إلى هذه القصة بعد أجيال من حدوثها: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"نتمنى لو أن رحبعام اختار أن يستمع إلى شعب إسرائيل. فربما لم تكن مملكة إسرائيل لتنقسم أبدًا"؛ أو </w:t>
      </w:r>
    </w:p>
    <w:p>
      <w:pPr>
        <w:pStyle w:val="ListBullet"/>
        <w:bidi/>
        <w:spacing w:line="240" w:lineRule="auto"/>
        <w:ind w:left="720"/>
      </w:pPr>
      <w:r>
        <w:rPr>
          <w:rtl/>
          <w:cs/>
          <w:lang w:val="ar_AE" w:bidi="ar_AE"/>
        </w:rPr>
      </w:r>
      <w:r>
        <w:rPr>
          <w:rtl/>
          <w:cs/>
          <w:lang w:val="ar_AE" w:bidi="ar_AE"/>
        </w:rPr>
        <w:t xml:space="preserve">"نحن نثق بأن طرق يهوه صالحة دائمًا، حتى إن كنا لا نفهم لماذا يجعل يهوه الأمور تحدث"؛ أو </w:t>
      </w:r>
    </w:p>
    <w:p>
      <w:pPr>
        <w:pStyle w:val="ListBullet"/>
        <w:bidi/>
        <w:spacing w:line="240" w:lineRule="auto"/>
        <w:ind w:left="720"/>
      </w:pPr>
      <w:r>
        <w:rPr>
          <w:rtl/>
          <w:cs/>
          <w:lang w:val="ar_AE" w:bidi="ar_AE"/>
        </w:rPr>
      </w:r>
      <w:r>
        <w:rPr>
          <w:rtl/>
          <w:cs/>
          <w:lang w:val="ar_AE" w:bidi="ar_AE"/>
        </w:rPr>
        <w:t>"نتذكر الوعد الذي قطعه أخيا الشيلوني ليَربعام في قصة سابقة، والآن نرى أن يهوه يحفظ الوعود التي يقطعها."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ملوك ١٢: ١–١٥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أصبح رحبعام الملك الجديد على الإسرائيليين في المقطع السابق. وكان داود أول ملك على إسرائيل، وكان سليمان، ابن داود، ثاني ملك على إسرائيل. ورحبعام هو ابن سليمان. وسنعرف في مقطع لاحق أن رحبعام كان ابن امرأة عمونية اسمها نعمة. ونعرف أيضًا أن سليمان، والد رحبعام، كتب أمثالًا كثيرة ليعلّم أبناءه عن الحكمة. ونتعلم في هذا المقطع أن رحبعام لا يتبع حكمة أبيه سليمان.</w:t>
      </w:r>
    </w:p>
    <w:p>
      <w:pPr>
        <w:bidi/>
      </w:pPr>
      <w:r>
        <w:rPr>
          <w:rtl/>
          <w:cs/>
          <w:lang w:val="ar_AE" w:bidi="ar_AE"/>
        </w:rPr>
      </w:r>
      <w:r>
        <w:rPr>
          <w:rtl/>
          <w:cs/>
          <w:lang w:val="ar_AE" w:bidi="ar_AE"/>
        </w:rPr>
        <w:t>في هذا المقطع، تشير كلمتا "</w:t>
      </w:r>
      <w:r>
        <w:rPr>
          <w:b/>
          <w:rtl/>
          <w:cs/>
          <w:lang w:val="ar_AE" w:bidi="ar_AE"/>
        </w:rPr>
        <w:t>إسرائيل</w:t>
      </w:r>
      <w:r>
        <w:rPr>
          <w:rtl/>
          <w:cs/>
          <w:lang w:val="ar_AE" w:bidi="ar_AE"/>
        </w:rPr>
        <w:t xml:space="preserve">" و"الإسرائيليين" إلى أسباط إسرائيل الشمالية. وتجتمع أسباط إسرائيل الشمالية في </w:t>
      </w:r>
      <w:r>
        <w:rPr>
          <w:b/>
          <w:rtl/>
          <w:cs/>
          <w:lang w:val="ar_AE" w:bidi="ar_AE"/>
        </w:rPr>
        <w:t>جماعة</w:t>
      </w:r>
      <w:r>
        <w:rPr>
          <w:rtl/>
          <w:cs/>
          <w:lang w:val="ar_AE" w:bidi="ar_AE"/>
        </w:rPr>
        <w:t xml:space="preserve"> للتحدث إلى الملك رحبعام في شكيم في شمال إسرائيل. والجماعة هي عندما يجتمع الناس لغرض محدد. ترجموا كلمة "جماعة" بالطريقة نفسها التي ترجمتموها في المقاطع السابقة. وأصبحت شكيم فيما بعد أول عاصمة لمملكة إسرائيل الشمالية. ترجموا كلمتي "إسرائيل" و"الإسرائيليين" بالطريقة نفسها التي استخدمتموها في المقاطع السابقة. ولمزيد من المعلومات عن كلمتي "إسرائيل" و"الإسرائيليين"، ارجعوا إلى الكلمتين في "قاموس الكلمات الرئيسية".</w:t>
      </w:r>
    </w:p>
    <w:p>
      <w:pPr>
        <w:bidi/>
      </w:pPr>
      <w:r>
        <w:rPr>
          <w:rtl/>
          <w:cs/>
          <w:lang w:val="ar_AE" w:bidi="ar_AE"/>
        </w:rPr>
      </w:r>
      <w:r>
        <w:rPr>
          <w:rtl/>
          <w:cs/>
          <w:lang w:val="ar_AE" w:bidi="ar_AE"/>
        </w:rPr>
        <w:t xml:space="preserve">ويعود يربعام من منفاه في </w:t>
      </w:r>
      <w:r>
        <w:rPr>
          <w:b/>
          <w:rtl/>
          <w:cs/>
          <w:lang w:val="ar_AE" w:bidi="ar_AE"/>
        </w:rPr>
        <w:t>مصر</w:t>
      </w:r>
      <w:r>
        <w:rPr>
          <w:rtl/>
          <w:cs/>
          <w:lang w:val="ar_AE" w:bidi="ar_AE"/>
        </w:rPr>
        <w:t xml:space="preserve">. ومصر هي الأرض التي عاش فيها الإسرائيليون عبيدًا مدة ٤٠٠ سنة قبل أن ينقذهم الرب (يهوه) في زمن موسى وهارون. وكان يربعام في مصر لأن </w:t>
      </w:r>
      <w:r>
        <w:rPr>
          <w:b/>
          <w:rtl/>
          <w:cs/>
          <w:lang w:val="ar_AE" w:bidi="ar_AE"/>
        </w:rPr>
        <w:t>الملك</w:t>
      </w:r>
      <w:r>
        <w:rPr>
          <w:rtl/>
          <w:cs/>
          <w:lang w:val="ar_AE" w:bidi="ar_AE"/>
        </w:rPr>
        <w:t xml:space="preserve"> سليمان حاول في الماضي أن يقتل يربعام. المَلك شخص يَحكم مدينةً أو إقليمًا. ترجموا كلمتي "مصر" و"مَلك" بالطريقة نفسها التي استخدمتموها في المقاطع السابقة. للمزيد من المعلومات عن كلمة مَلك، راجعوا "قاموس الكلمات الرئيسية". </w:t>
      </w:r>
    </w:p>
    <w:p>
      <w:pPr>
        <w:bidi/>
      </w:pPr>
      <w:r>
        <w:rPr>
          <w:rtl/>
          <w:cs/>
          <w:lang w:val="ar_AE" w:bidi="ar_AE"/>
        </w:rPr>
      </w:r>
      <w:r>
        <w:rPr>
          <w:rtl/>
          <w:cs/>
          <w:lang w:val="ar_AE" w:bidi="ar_AE"/>
        </w:rPr>
        <w:t>ثم يطلب شعب إسرائيل من الملك رحبعام أن يخفف عنهم نير العمل الثقيل الذي فرضه عليهم الملك سليمان. النير هو طوق خشبي له فتحتان يستخدمه الناس لربط ثورين أو حيوانين آخرين معًا. وفي الكتاب المقدس، قد يشير النير أحيانًا إلى العبودية أو العمل الشاق.</w:t>
      </w:r>
    </w:p>
    <w:p>
      <w:pPr>
        <w:bidi/>
      </w:pPr>
      <w:r>
        <w:rPr>
          <w:rtl/>
          <w:cs/>
          <w:lang w:val="ar_AE" w:bidi="ar_AE"/>
        </w:rPr>
      </w:r>
      <w:r>
        <w:rPr>
          <w:rtl/>
          <w:cs/>
          <w:lang w:val="ar_AE" w:bidi="ar_AE"/>
        </w:rPr>
        <w:t xml:space="preserve">توقَّفوا هنا وناقشوا هذا السؤال معًا: كيف ستترجمون كلمة </w:t>
      </w:r>
      <w:r>
        <w:rPr>
          <w:b/>
          <w:rtl/>
          <w:cs/>
          <w:lang w:val="ar_AE" w:bidi="ar_AE"/>
        </w:rPr>
        <w:t>"نير"</w:t>
      </w:r>
      <w:r>
        <w:rPr>
          <w:rtl/>
          <w:cs/>
          <w:lang w:val="ar_AE" w:bidi="ar_AE"/>
        </w:rPr>
        <w:t xml:space="preserve"> في هذا المقطع؟ تذكّروا مناقشتكم في الخطوة الثالثة حول كيفية ترجمة هذا الجزء من المقطع. هل ستستخدمون كلمة "نير" هنا، أم ستترجمونها إلى "العمل الشاق" أو "المطالب القاسية" أو شيء آخر؟ أوقِفوا الاستماع إلى هذا التسجيل الصوتي هنا. </w:t>
      </w:r>
    </w:p>
    <w:p>
      <w:pPr>
        <w:bidi/>
      </w:pPr>
      <w:r>
        <w:rPr>
          <w:rtl/>
          <w:cs/>
          <w:lang w:val="ar_AE" w:bidi="ar_AE"/>
        </w:rPr>
      </w:r>
      <w:r>
        <w:rPr>
          <w:rtl/>
          <w:cs/>
          <w:lang w:val="ar_AE" w:bidi="ar_AE"/>
        </w:rPr>
        <w:t>ويطلب الملك رحبعام أولًا من الشيوخ، أو المستشارين الأكبر سنًا، أن ينصحوه بكيفية الرد على الشعب. والشيوخ هم أشخاص لهم سلطة في المجتمع، ويكونون عادةً قادة عائلاتهم. وكان هؤلاء الشيوخ يقدمون المشورة أو الحكمة للملك سليمان في أثناء حياته.</w:t>
      </w:r>
    </w:p>
    <w:p>
      <w:pPr>
        <w:bidi/>
      </w:pPr>
      <w:r>
        <w:rPr>
          <w:rtl/>
          <w:cs/>
          <w:lang w:val="ar_AE" w:bidi="ar_AE"/>
        </w:rPr>
      </w:r>
      <w:r>
        <w:rPr>
          <w:rtl/>
          <w:cs/>
          <w:lang w:val="ar_AE" w:bidi="ar_AE"/>
        </w:rPr>
        <w:t xml:space="preserve">توقَّفوا هنا وناقشوا هذا السؤال معًا: كيف ستترجمون كلمة </w:t>
      </w:r>
      <w:r>
        <w:rPr>
          <w:b/>
          <w:rtl/>
          <w:cs/>
          <w:lang w:val="ar_AE" w:bidi="ar_AE"/>
        </w:rPr>
        <w:t>"الشيوخ"</w:t>
      </w:r>
      <w:r>
        <w:rPr>
          <w:rtl/>
          <w:cs/>
          <w:lang w:val="ar_AE" w:bidi="ar_AE"/>
        </w:rPr>
        <w:t xml:space="preserve"> في هذا المقطع؟ قد ترغبون في ترجمة كلمة "الشيوخ" بالطريقة نفسها التي ترجمتموها في المقاطع السابقة، ولكن قد يكون لهؤلاء الشيوخ دور أكثر تحديدًا، وهو تقديم المشورة للملك. لمزيد من المعلومات عن الشيوخ، راجعوا "قاموس الكلمات الرئيسية". أوقِفوا الاستماع إلى هذا التسجيل الصوتي هنا. </w:t>
      </w:r>
    </w:p>
    <w:p>
      <w:pPr>
        <w:bidi/>
      </w:pPr>
      <w:r>
        <w:rPr>
          <w:rtl/>
          <w:cs/>
          <w:lang w:val="ar_AE" w:bidi="ar_AE"/>
        </w:rPr>
      </w:r>
      <w:r>
        <w:rPr>
          <w:rtl/>
          <w:cs/>
          <w:lang w:val="ar_AE" w:bidi="ar_AE"/>
        </w:rPr>
        <w:t xml:space="preserve">يخبر المستشارون الأكبر سنًا الملك رحبعام أنه إذا كان </w:t>
      </w:r>
      <w:r>
        <w:rPr>
          <w:b/>
          <w:rtl/>
          <w:cs/>
          <w:lang w:val="ar_AE" w:bidi="ar_AE"/>
        </w:rPr>
        <w:t>عبدًا</w:t>
      </w:r>
      <w:r>
        <w:rPr>
          <w:rtl/>
          <w:cs/>
          <w:lang w:val="ar_AE" w:bidi="ar_AE"/>
        </w:rPr>
        <w:t xml:space="preserve"> للشعب اليوم، فسيكون الشعب عبيدًا للملك دائمًا في المستقبل. والعبد هو شخص يعمل لدى سيده. وفي هذه الحالة، يخبر المستشارون الملك أن يخدم شعبه، أو يرضيه. ترجموا كلمة "عبد" بالطريقة نفسها التي استخدمتموها في المقاطع السابقة. لمزيد من المعلومات حول كلمة "عبد"، ارجعوا إلى قاموس الكلمات الرئيسية.</w:t>
      </w:r>
    </w:p>
    <w:p>
      <w:pPr>
        <w:bidi/>
      </w:pPr>
      <w:r>
        <w:rPr>
          <w:rtl/>
          <w:cs/>
          <w:lang w:val="ar_AE" w:bidi="ar_AE"/>
        </w:rPr>
      </w:r>
      <w:r>
        <w:rPr>
          <w:rtl/>
          <w:cs/>
          <w:lang w:val="ar_AE" w:bidi="ar_AE"/>
        </w:rPr>
        <w:t>ويطلب رحبعام أيضًا المشورة من الأحداث الذين نشأ معهم. ومن الطرق الأخرى لترجمة هذه العبارة: "المستشارون الأصغر سنًا"، أو "المستشارون الشباب"، أو "المسؤولون الأصغر سنًا".</w:t>
      </w:r>
    </w:p>
    <w:p>
      <w:pPr>
        <w:bidi/>
      </w:pPr>
      <w:r>
        <w:rPr>
          <w:rtl/>
          <w:cs/>
          <w:lang w:val="ar_AE" w:bidi="ar_AE"/>
        </w:rPr>
      </w:r>
      <w:r>
        <w:rPr>
          <w:rtl/>
          <w:cs/>
          <w:lang w:val="ar_AE" w:bidi="ar_AE"/>
        </w:rPr>
        <w:t xml:space="preserve">توقَّفوا هنا وناقشوا هذا السؤال معًا: كيف ستترجمون عبارة </w:t>
      </w:r>
      <w:r>
        <w:rPr>
          <w:b/>
          <w:rtl/>
          <w:cs/>
          <w:lang w:val="ar_AE" w:bidi="ar_AE"/>
        </w:rPr>
        <w:t>"الأحداث"</w:t>
      </w:r>
      <w:r>
        <w:rPr>
          <w:rtl/>
          <w:cs/>
          <w:lang w:val="ar_AE" w:bidi="ar_AE"/>
        </w:rPr>
        <w:t xml:space="preserve"> في هذا المقطع؟ أوقِفوا الاستماع إلى هذا التسجيل الصوتي هنا. </w:t>
      </w:r>
    </w:p>
    <w:p>
      <w:pPr>
        <w:bidi/>
      </w:pPr>
      <w:r>
        <w:rPr>
          <w:rtl/>
          <w:cs/>
          <w:lang w:val="ar_AE" w:bidi="ar_AE"/>
        </w:rPr>
      </w:r>
      <w:r>
        <w:rPr>
          <w:rtl/>
          <w:cs/>
          <w:lang w:val="ar_AE" w:bidi="ar_AE"/>
        </w:rPr>
        <w:t>ثم يقول رحبعام إنه سيؤدّب الشعب بالسياط التي تلسع مثل العقارب.</w:t>
      </w:r>
    </w:p>
    <w:p>
      <w:pPr>
        <w:bidi/>
      </w:pPr>
      <w:r>
        <w:rPr>
          <w:rtl/>
          <w:cs/>
          <w:lang w:val="ar_AE" w:bidi="ar_AE"/>
        </w:rPr>
      </w:r>
      <w:r>
        <w:rPr>
          <w:rtl/>
          <w:cs/>
          <w:lang w:val="ar_AE" w:bidi="ar_AE"/>
        </w:rPr>
        <w:t xml:space="preserve">توقَّفوا هنا وانظروا إلى صورة لسوط يوجد في طرف حبله جزء معدني، وصورة لعقرب. ما الكلمات أو العبارات التي ستستخدمونها لترجمة كلمتي "السياط" و"العقارب"؟ أوقِفوا الاستماع إلى هذا التسجيل الصوتي هنا. </w:t>
      </w:r>
    </w:p>
    <w:p>
      <w:pPr>
        <w:bidi/>
      </w:pPr>
      <w:r>
        <w:rPr>
          <w:rtl/>
          <w:cs/>
          <w:lang w:val="ar_AE" w:bidi="ar_AE"/>
        </w:rPr>
      </w:r>
      <w:r>
        <w:rPr>
          <w:rtl/>
          <w:cs/>
          <w:lang w:val="ar_AE" w:bidi="ar_AE"/>
        </w:rPr>
        <w:t xml:space="preserve">كانت أحداث هذا المقطع من قبل </w:t>
      </w:r>
      <w:r>
        <w:rPr>
          <w:b/>
          <w:rtl/>
          <w:cs/>
          <w:lang w:val="ar_AE" w:bidi="ar_AE"/>
        </w:rPr>
        <w:t>الرب (يهوه).</w:t>
      </w:r>
      <w:r>
        <w:rPr>
          <w:rtl/>
          <w:cs/>
          <w:lang w:val="ar_AE" w:bidi="ar_AE"/>
        </w:rPr>
        <w:t xml:space="preserve"> والرب (يهوه) هو الاسم الشخصي لله. ترجموا كلمة الرب (يهوه) كما ترجمتموها في المقاطع السابقة. لمزيد من المعلومات حول كلمة "يهوه"، ارجعوا إلى قاموس الكلمات الرئيسية.</w:t>
      </w:r>
    </w:p>
    <w:p>
      <w:pPr>
        <w:bidi/>
      </w:pPr>
      <w:r>
        <w:rPr>
          <w:rtl/>
          <w:cs/>
          <w:lang w:val="ar_AE" w:bidi="ar_AE"/>
        </w:rPr>
      </w:r>
      <w:r>
        <w:rPr>
          <w:rtl/>
          <w:cs/>
          <w:lang w:val="ar_AE" w:bidi="ar_AE"/>
        </w:rPr>
        <w:t xml:space="preserve">وقد جعل الرب (يهوه) هذه الأحداث تحدث لكي يقيم الكلام الذي تكلم به إلى </w:t>
      </w:r>
      <w:r>
        <w:rPr>
          <w:b/>
          <w:rtl/>
          <w:cs/>
          <w:lang w:val="ar_AE" w:bidi="ar_AE"/>
        </w:rPr>
        <w:t>يربعام</w:t>
      </w:r>
      <w:r>
        <w:rPr>
          <w:rtl/>
          <w:cs/>
          <w:lang w:val="ar_AE" w:bidi="ar_AE"/>
        </w:rPr>
        <w:t xml:space="preserve"> عن يد أخيا الشيلوني. وكان الكلام الذي تكلم به الرب إلى يربعام وعدًا من الرب. ترجموا الكلمة نفسها كما استخدمتموها في المقاطع السابقة. ولمزيد من المعلومات عن الكلمة انظروا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12:16–24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١٢: ١٦–٢٤ واحفظوه في قلوبكم.</w:t>
      </w:r>
    </w:p>
    <w:p>
      <w:pPr>
        <w:bidi/>
      </w:pPr>
      <w:r>
        <w:rPr>
          <w:rtl/>
          <w:cs/>
          <w:lang w:val="ar_AE" w:bidi="ar_AE"/>
        </w:rPr>
      </w:r>
      <w:r>
        <w:rPr>
          <w:rtl/>
          <w:cs/>
          <w:lang w:val="ar_AE" w:bidi="ar_AE"/>
        </w:rPr>
        <w:t>استمعوا إلى نسخة صوتية من سفر الملوك الأول ١٢: ١٦–٢٤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ملوك ١٢: ١٦–٢٤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المقطع السابق، طلبت أسباط إسرائيل الشمالية من الملك رحبعام أن يخفف عنهم حمل العمل الثقيل. ورفض الملك رحبعام الاستماع إلى طلب الشعب. وبدلًا من ذلك، قال إنه سيجعل الشعب يعمل أكثر وبجهد أكبر. والآن، نسمع كيف يتصرف الشعب. حيث يتمرد الشعب على الملك رحبعام ويجعل يربعام ملكًا جديدًا عليهم بدلًا منه. ويخطط الملك رحبعام لمحاربة الشعب.</w:t>
      </w:r>
    </w:p>
    <w:p>
      <w:pPr>
        <w:bidi/>
      </w:pPr>
      <w:r>
        <w:rPr>
          <w:rtl/>
          <w:cs/>
          <w:lang w:val="ar_AE" w:bidi="ar_AE"/>
        </w:rPr>
      </w:r>
      <w:r>
        <w:rPr>
          <w:rtl/>
          <w:cs/>
          <w:lang w:val="ar_AE" w:bidi="ar_AE"/>
        </w:rPr>
        <w:t>تذكّروا أن ٢ أخبار الأيام ١٠: ٨–١٩ و٢ أخبار الأيام ١١: ١–١٢ هما مقطعان يشبهان هذا المقطع كثيرًا.</w:t>
      </w:r>
    </w:p>
    <w:p>
      <w:pPr>
        <w:bidi/>
      </w:pPr>
      <w:r>
        <w:rPr>
          <w:rtl/>
          <w:cs/>
          <w:lang w:val="ar_AE" w:bidi="ar_AE"/>
        </w:rPr>
      </w:r>
      <w:r>
        <w:rPr>
          <w:rtl/>
          <w:cs/>
          <w:lang w:val="ar_AE" w:bidi="ar_AE"/>
        </w:rPr>
        <w:t xml:space="preserve">توقَّفوا هنا واستمعوا إلى ترجماتكم لـ٢ أخبار الأيام ١٠: ٨–١٩ و٢ أخبار الأيام ١١: ١–١٢، </w:t>
      </w:r>
    </w:p>
    <w:p>
      <w:pPr>
        <w:bidi/>
      </w:pPr>
      <w:r>
        <w:rPr>
          <w:rtl/>
          <w:cs/>
          <w:lang w:val="ar_AE" w:bidi="ar_AE"/>
        </w:rPr>
      </w:r>
      <w:r>
        <w:rPr>
          <w:rtl/>
          <w:cs/>
          <w:lang w:val="ar_AE" w:bidi="ar_AE"/>
        </w:rPr>
        <w:t xml:space="preserve">إذا كنتم قد ترجمتم هذين المقطعين من قبل. أوقِفوا الاستماع إلى هذا التسجيل الصوتي هنا. </w:t>
      </w:r>
    </w:p>
    <w:p>
      <w:pPr>
        <w:bidi/>
      </w:pPr>
      <w:r>
        <w:rPr>
          <w:rtl/>
          <w:cs/>
          <w:lang w:val="ar_AE" w:bidi="ar_AE"/>
        </w:rPr>
      </w:r>
      <w:r>
        <w:rPr>
          <w:rtl/>
          <w:cs/>
          <w:lang w:val="ar_AE" w:bidi="ar_AE"/>
        </w:rPr>
        <w:t>في بداية القصة، تدرك أسباط إسرائيل الشمالية أن رحبعام لن يستمع إلى طلبهم بتخفيف حمل العمل الثقيل عنهم. ويقول الشعب للملك رحبعام إنه لم يعد لهم نصيب في مملكة داود. وفي الترجمة الأصلية، يسأل الشعب الملك رحبعام: "أيُّ قِسمٍ لنا في داوُدَ؟ ولا نَصيبَ لنا في ابنِ يَسَّى!" ولا يريد الشعب من رحبعام أن يجيب عن هذا السؤال. فهم يعرفون أن داود كان جد رحبعام، وأنه ابن يسّى، ومن نسل سبط يهوذا. ولم يعد لداود وعائلته أي علاقة بالشعب الموجود في شمال إسرائيل.</w:t>
      </w:r>
    </w:p>
    <w:p>
      <w:pPr>
        <w:bidi/>
      </w:pPr>
      <w:r>
        <w:rPr>
          <w:rtl/>
          <w:cs/>
          <w:lang w:val="ar_AE" w:bidi="ar_AE"/>
        </w:rPr>
      </w:r>
      <w:r>
        <w:rPr>
          <w:rtl/>
          <w:cs/>
          <w:lang w:val="ar_AE" w:bidi="ar_AE"/>
        </w:rPr>
        <w:t>وتقول أسباط إسرائيل الشمالية أيضًا إنه ينبغي لهم جميعًا أن يعودوا إلى خيامهم. والخيمة هي مسكن مؤقت. وتُستخدم الخيام أيضًا للتعبير عن البيت أو المسكن. ويريد الشعب من نسل داود أن يهتموا بأنفسهم وبشعبهم، لكن أسباط إسرائيل الشمالية لا تريد من رحبعام أن يملك عليهم بعد الآن. ولم تعد أسباط إسرائيل الشمالية تشعر بأنها جزء من شعب إسرائيل.</w:t>
      </w:r>
    </w:p>
    <w:p>
      <w:pPr>
        <w:bidi/>
      </w:pPr>
      <w:r>
        <w:rPr>
          <w:rtl/>
          <w:cs/>
          <w:lang w:val="ar_AE" w:bidi="ar_AE"/>
        </w:rPr>
      </w:r>
      <w:r>
        <w:rPr>
          <w:rtl/>
          <w:cs/>
          <w:lang w:val="ar_AE" w:bidi="ar_AE"/>
        </w:rPr>
        <w:t xml:space="preserve">توقَّفوا هنا وانظروا إلى صورة لخيمة. أوقِفوا الاستماع إلى هذا التسجيل الصوتي هنا. </w:t>
      </w:r>
    </w:p>
    <w:p>
      <w:pPr>
        <w:bidi/>
      </w:pPr>
      <w:r>
        <w:rPr>
          <w:rtl/>
          <w:cs/>
          <w:lang w:val="ar_AE" w:bidi="ar_AE"/>
        </w:rPr>
      </w:r>
      <w:r>
        <w:rPr>
          <w:rtl/>
          <w:cs/>
          <w:lang w:val="ar_AE" w:bidi="ar_AE"/>
        </w:rPr>
        <w:t>ويذهب الإسرائيليون الشماليون إلى بيوتهم. ولكن الملك رحبعام يظل يملك على أولئك الإسرائيليين الذين كانوا في الأصل من أسباط الشمال، لكنهم يعيشون الآن في المدن والبلدات التابعة ليهوذا في جنوب إسرائيل. ونعرف أيضًا أن رحبعام كان يملك على جميع الشعب الآخر في يهوذا.</w:t>
      </w:r>
    </w:p>
    <w:p>
      <w:pPr>
        <w:bidi/>
      </w:pPr>
      <w:r>
        <w:rPr>
          <w:rtl/>
          <w:cs/>
          <w:lang w:val="ar_AE" w:bidi="ar_AE"/>
        </w:rPr>
      </w:r>
      <w:r>
        <w:rPr>
          <w:rtl/>
          <w:cs/>
          <w:lang w:val="ar_AE" w:bidi="ar_AE"/>
        </w:rPr>
        <w:t xml:space="preserve">توقَّفوا هنا وانظروا معًا إلى خريطة تُظهر مملكتي إسرائيل ويهوذا. أوقِفوا الاستماع إلى هذا التسجيل الصوتي هنا. </w:t>
      </w:r>
    </w:p>
    <w:p>
      <w:pPr>
        <w:bidi/>
      </w:pPr>
      <w:r>
        <w:rPr>
          <w:rtl/>
          <w:cs/>
          <w:lang w:val="ar_AE" w:bidi="ar_AE"/>
        </w:rPr>
      </w:r>
      <w:r>
        <w:rPr>
          <w:rtl/>
          <w:cs/>
          <w:lang w:val="ar_AE" w:bidi="ar_AE"/>
        </w:rPr>
        <w:t>ويرسل رحبعام أدورام، الرجل المسؤول عن إجبار الشعب على العمل في بناء المباني للملوك في إسرائيل. وربما أرسل رحبعام أدورام لأنه أراد أن يعرف شعب إسرائيل أن رحبعام سيكون قاسيًا معهم، وأنه سيزيد نير العمل الثقيل عليهم. لكن الإسرائيليين لا يستمعون إلى أدورام، ويرجمونه جميعًا بالحجارة حتى يموت. وربما فعل الشعب ذلك ليُظهر لرحبعام أنهم لا يحترمونه ملكًا عليهم، وأنهم لن يقوموا بعد ذلك بأي مشروعات بناء من أجله.</w:t>
      </w:r>
    </w:p>
    <w:p>
      <w:pPr>
        <w:bidi/>
      </w:pPr>
      <w:r>
        <w:rPr>
          <w:rtl/>
          <w:cs/>
          <w:lang w:val="ar_AE" w:bidi="ar_AE"/>
        </w:rPr>
      </w:r>
      <w:r>
        <w:rPr>
          <w:rtl/>
          <w:cs/>
          <w:lang w:val="ar_AE" w:bidi="ar_AE"/>
        </w:rPr>
        <w:t>فيسرع رحبعام إلى مركبته ويركبها هاربًا إلى أورشليم، عاصمة إسرائيل. وهذا يعني أن رحبعام كان في الجزء الشمالي من إسرائيل قبل ذلك، وربما ذهب مع أدورام. والمركبة عربة ذات عجلتين تجرها الخيول في المعركة، لكن الملوك كانوا يركبون المركبات أحيانًا أيضًا.</w:t>
      </w:r>
    </w:p>
    <w:p>
      <w:pPr>
        <w:bidi/>
      </w:pPr>
      <w:r>
        <w:rPr>
          <w:rtl/>
          <w:cs/>
          <w:lang w:val="ar_AE" w:bidi="ar_AE"/>
        </w:rPr>
      </w:r>
      <w:r>
        <w:rPr>
          <w:rtl/>
          <w:cs/>
          <w:lang w:val="ar_AE" w:bidi="ar_AE"/>
        </w:rPr>
        <w:t xml:space="preserve">توقَّفوا هنا وانظروا إلى صورة لمركبة وخريطة تشمل أورشليم. أوقِفوا الاستماع إلى هذا التسجيل الصوتي هنا. </w:t>
      </w:r>
    </w:p>
    <w:p>
      <w:pPr>
        <w:bidi/>
      </w:pPr>
      <w:r>
        <w:rPr>
          <w:rtl/>
          <w:cs/>
          <w:lang w:val="ar_AE" w:bidi="ar_AE"/>
        </w:rPr>
      </w:r>
      <w:r>
        <w:rPr>
          <w:rtl/>
          <w:cs/>
          <w:lang w:val="ar_AE" w:bidi="ar_AE"/>
        </w:rPr>
        <w:t>ويقول راوي القصة إن "إسرائيل"، أي أسباط إسرائيل الشمالية، ظلت متمردة على بيت داود منذ الوقت الذي حدثت فيه هذه القصة. وترفض أسباط إسرائيل الشمالية أن تجعل أحد نسل داود ملكًا عليها. وكان راوي القصة يروي هذه الأحداث بعد زمن طويل من حدوثها، ولذلك كان شعب إسرائيل قد ظل متمردًا مدة طويلة.</w:t>
      </w:r>
    </w:p>
    <w:p>
      <w:pPr>
        <w:bidi/>
      </w:pPr>
      <w:r>
        <w:rPr>
          <w:rtl/>
          <w:cs/>
          <w:lang w:val="ar_AE" w:bidi="ar_AE"/>
        </w:rPr>
      </w:r>
      <w:r>
        <w:rPr>
          <w:rtl/>
          <w:cs/>
          <w:lang w:val="ar_AE" w:bidi="ar_AE"/>
        </w:rPr>
        <w:t>ويسمع الشعب في أسباط إسرائيل الشمالية أن يربعام قد عاد إلى إسرائيل. وتذكّروا أن يربعام هو الرجل الذي كان عبدًا للملك سليمان، والد رحبعام. وقد كان يربعام في المنفى في مصر لأن الملك سليمان حاول أن يقتله. والآن، يطلب الشعب من يربعام أن يأتي ويلتقي بهم. وعندما يجتمعون، يجعل الشعب يربعام ملكًا على جميع أسباط إسرائيل الشمالية. ولا يبقى وفيًّا لرحبعام، نسل داود، سوى سبط يهوذا. ونعرف من مقطع سابق أن أخيا النبي قال إن يربعام سيكون قائدًا لعشرة من أسباط إسرائيل. وأصبح سبط بنيامين الأصغر فيما بعد جزءًا من سبط يهوذا، وربما لهذا السبب يقول راوي القصة هنا إن سبط يهوذا وحده بقي وفيًّا لبيت داود.</w:t>
      </w:r>
    </w:p>
    <w:p>
      <w:pPr>
        <w:bidi/>
      </w:pPr>
      <w:r>
        <w:rPr>
          <w:rtl/>
          <w:cs/>
          <w:lang w:val="ar_AE" w:bidi="ar_AE"/>
        </w:rPr>
      </w:r>
      <w:r>
        <w:rPr>
          <w:rtl/>
          <w:cs/>
          <w:lang w:val="ar_AE" w:bidi="ar_AE"/>
        </w:rPr>
        <w:t xml:space="preserve">توقَّفوا هنا وناقشوا هذا السؤال معًا: تحدّثوا عن قائدين متنافسين في قريتكم أو مدينتكم أو بلدكم. كيف حاول كل واحد من القائدين أن يجعل الناس يحبونه أكثر من القائد الآخر؟ أوقِفوا الاستماع إلى هذا التسجيل الصوتي هنا. </w:t>
      </w:r>
    </w:p>
    <w:p>
      <w:pPr>
        <w:bidi/>
      </w:pPr>
      <w:r>
        <w:rPr>
          <w:rtl/>
          <w:cs/>
          <w:lang w:val="ar_AE" w:bidi="ar_AE"/>
        </w:rPr>
      </w:r>
      <w:r>
        <w:rPr>
          <w:rtl/>
          <w:cs/>
          <w:lang w:val="ar_AE" w:bidi="ar_AE"/>
        </w:rPr>
        <w:t>ويصل رحبعام إلى أورشليم، عاصمة إسرائيل. وتذكّروا أن رحبعام هرب سابقًا بمركبته في هذا المقطع. ويستعد رحبعام للحرب ضد أسباط إسرائيل الشمالية المتمردة التي ترفض الاعتراف به ملكًا عليها. ويختار الملك رحبعام ١٨٠٬٠٠٠ رجل من رجال الحرب من سبطي يهوذا وبنيامين ليذهبوا معه إلى الشمال. ويريد الملك رحبعام أن يعيد توحيد المملكة المنقسمة، بحيث يكون رحبعام ملكًا على جميع أسباط إسرائيل. ونعرف أن سبط بنيامين أصبح فيما بعد جزءًا من سبط يهوذا، وربما لهذا السبب قال راوي القصة سابقًا إن سبط يهوذا وحده كان وفيًّا لرحبعام، مع أننا نرى هنا أن سبط بنيامين كان مستعدًا للقتال من أجل رحبعام.</w:t>
      </w:r>
    </w:p>
    <w:p>
      <w:pPr>
        <w:bidi/>
      </w:pPr>
      <w:r>
        <w:rPr>
          <w:rtl/>
          <w:cs/>
          <w:lang w:val="ar_AE" w:bidi="ar_AE"/>
        </w:rPr>
      </w:r>
      <w:r>
        <w:rPr>
          <w:rtl/>
          <w:cs/>
          <w:lang w:val="ar_AE" w:bidi="ar_AE"/>
        </w:rPr>
        <w:t>لكن شمعيا، رجل الله، يسمع كلمة من الله. ويأمر الله شمعيا أن ينقل رسالة إلى رحبعام وإلى شعب يهوذا وبنيامين وإلى بقية الشعب. وربما تشير عبارة "بقية الشعب" إلى الشعب من أسباط الشمال الذين يعيشون في يهوذا. وتقول الرسالة إن رحبعام وشعب مملكة يهوذا الجنوبية يجب ألا يحاربوا إخوتهم أو أقرباءهم، أي الإسرائيليين الآخرين. وبدلًا من ذلك، يأمر الرب (يهوه) الشعب أن يعودوا إلى بيوتهم، لأن الرب (يهوه) هو الذي جعل هذا الأمر يحدث. وتذكّروا أنه في قصة سابقة، قال أخيا النبي إن الرب (يهوه) سينزع عشرة من أسباط إسرائيل من رحبعام.</w:t>
      </w:r>
    </w:p>
    <w:p>
      <w:pPr>
        <w:bidi/>
      </w:pPr>
      <w:r>
        <w:rPr>
          <w:rtl/>
          <w:cs/>
          <w:lang w:val="ar_AE" w:bidi="ar_AE"/>
        </w:rPr>
      </w:r>
      <w:r>
        <w:rPr>
          <w:rtl/>
          <w:cs/>
          <w:lang w:val="ar_AE" w:bidi="ar_AE"/>
        </w:rPr>
        <w:t xml:space="preserve">توقَّفوا هنا وناقشوا هذا السؤال معًا: تحدّثوا عن موقف أراد فيه شخصان أو مجموعتان من الناس أن يحارب أحدهما الآخر، لكن شخصًا آخر أقنعهما بألا يحارب أحدهما الآخر. كيف أقنع ذلك الشخص الآخرين بألا يحاربوا؟ أوقِفوا الاستماع إلى هذا التسجيل الصوتي هنا. </w:t>
      </w:r>
    </w:p>
    <w:p>
      <w:pPr>
        <w:bidi/>
      </w:pPr>
      <w:r>
        <w:rPr>
          <w:rtl/>
          <w:cs/>
          <w:lang w:val="ar_AE" w:bidi="ar_AE"/>
        </w:rPr>
      </w:r>
      <w:r>
        <w:rPr>
          <w:rtl/>
          <w:cs/>
          <w:lang w:val="ar_AE" w:bidi="ar_AE"/>
        </w:rPr>
        <w:t>ويستمع الشعب إلى كلام الرب (يهوه) الذي ينقله إليهم شمعيا، رجل الله. ويعود جميع الشعب إلى بيوتهم، كما أمرهم الرب (يهوه) أن يفعلوا.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ملوك ١٢: ١٦–٢٤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ستقوم المجموعة بمحاولة تصوُّر هذا المقطع. </w:t>
      </w:r>
    </w:p>
    <w:p>
      <w:pPr>
        <w:bidi/>
      </w:pPr>
      <w:r>
        <w:rPr>
          <w:rtl/>
          <w:cs/>
          <w:lang w:val="ar_AE" w:bidi="ar_AE"/>
        </w:rPr>
      </w:r>
      <w:r>
        <w:rPr>
          <w:rtl/>
          <w:cs/>
          <w:lang w:val="ar_AE" w:bidi="ar_AE"/>
        </w:rPr>
        <w:t xml:space="preserve">يحتوي هذا المقطع على ستة مشاهد. </w:t>
      </w:r>
    </w:p>
    <w:p>
      <w:pPr>
        <w:bidi/>
      </w:pPr>
      <w:r>
        <w:rPr>
          <w:rtl/>
          <w:cs/>
          <w:lang w:val="ar_AE" w:bidi="ar_AE"/>
        </w:rPr>
      </w:r>
      <w:r>
        <w:rPr>
          <w:b/>
          <w:rtl/>
          <w:cs/>
          <w:lang w:val="ar_AE" w:bidi="ar_AE"/>
        </w:rPr>
        <w:t>في المشهد الأول:</w:t>
      </w:r>
      <w:r>
        <w:rPr>
          <w:rtl/>
          <w:cs/>
          <w:lang w:val="ar_AE" w:bidi="ar_AE"/>
        </w:rPr>
        <w:t xml:space="preserve"> يقول الشعب إنه لم يعد له نصيب في مملكة داود. ويعود الشعب إلى خيامه. ومع ذلك، يظل رحبعام يملك على الشعب من أسباط إسرائيل الشمالية الذين يعيشون الآن في أرض سبط يهوذا.</w:t>
      </w:r>
    </w:p>
    <w:p>
      <w:pPr>
        <w:bidi/>
      </w:pPr>
      <w:r>
        <w:rPr>
          <w:rtl/>
          <w:cs/>
          <w:lang w:val="ar_AE" w:bidi="ar_AE"/>
        </w:rPr>
      </w:r>
      <w:r>
        <w:rPr>
          <w:b/>
          <w:rtl/>
          <w:cs/>
          <w:lang w:val="ar_AE" w:bidi="ar_AE"/>
        </w:rPr>
        <w:t>في المشهد الثاني:</w:t>
      </w:r>
      <w:r>
        <w:rPr>
          <w:rtl/>
          <w:cs/>
          <w:lang w:val="ar_AE" w:bidi="ar_AE"/>
        </w:rPr>
        <w:t xml:space="preserve"> يرسل رحبعام أدورام، الرجل المسؤول عن إجبار الشعب على العمل في بناء المباني. ويرجم الشعب أدورام بالحجارة حتى يموت. فيهرب رحبعام ويصعد إلى مركبته ليهرب إلى أورشليم.</w:t>
      </w:r>
    </w:p>
    <w:p>
      <w:pPr>
        <w:bidi/>
      </w:pPr>
      <w:r>
        <w:rPr>
          <w:rtl/>
          <w:cs/>
          <w:lang w:val="ar_AE" w:bidi="ar_AE"/>
        </w:rPr>
      </w:r>
      <w:r>
        <w:rPr>
          <w:b/>
          <w:rtl/>
          <w:cs/>
          <w:lang w:val="ar_AE" w:bidi="ar_AE"/>
        </w:rPr>
        <w:t>في المشهد الثالث:</w:t>
      </w:r>
      <w:r>
        <w:rPr>
          <w:rtl/>
          <w:cs/>
          <w:lang w:val="ar_AE" w:bidi="ar_AE"/>
        </w:rPr>
        <w:t xml:space="preserve"> يذكّرنا راوي القصة بأن أسباط إسرائيل الشمالية كانت لا تزال متمردة على بيت داود في الوقت الذي يروي فيه هذه القصة.</w:t>
      </w:r>
    </w:p>
    <w:p>
      <w:pPr>
        <w:bidi/>
      </w:pPr>
      <w:r>
        <w:rPr>
          <w:rtl/>
          <w:cs/>
          <w:lang w:val="ar_AE" w:bidi="ar_AE"/>
        </w:rPr>
      </w:r>
      <w:r>
        <w:rPr>
          <w:b/>
          <w:rtl/>
          <w:cs/>
          <w:lang w:val="ar_AE" w:bidi="ar_AE"/>
        </w:rPr>
        <w:t>في المشهد الرابع:</w:t>
      </w:r>
      <w:r>
        <w:rPr>
          <w:rtl/>
          <w:cs/>
          <w:lang w:val="ar_AE" w:bidi="ar_AE"/>
        </w:rPr>
        <w:t xml:space="preserve"> تجتمع أسباط إسرائيل الشمالية، وتجعل يربعام ملكها الجديد. ولا يبقى وفيًّا لرحبعام، نسل داود، سوى سبط يهوذا.</w:t>
      </w:r>
    </w:p>
    <w:p>
      <w:pPr>
        <w:bidi/>
      </w:pPr>
      <w:r>
        <w:rPr>
          <w:rtl/>
          <w:cs/>
          <w:lang w:val="ar_AE" w:bidi="ar_AE"/>
        </w:rPr>
      </w:r>
      <w:r>
        <w:rPr>
          <w:b/>
          <w:rtl/>
          <w:cs/>
          <w:lang w:val="ar_AE" w:bidi="ar_AE"/>
        </w:rPr>
        <w:t>في المشهد الخامس:</w:t>
      </w:r>
      <w:r>
        <w:rPr>
          <w:rtl/>
          <w:cs/>
          <w:lang w:val="ar_AE" w:bidi="ar_AE"/>
        </w:rPr>
        <w:t xml:space="preserve"> يختار رحبعام ١٨٠٬٠٠٠ رجل من رجال الحرب من سبطي يهوذا وبنيامين. ويستعد رحبعام للحرب ضد أسباط إسرائيل الشمالية.</w:t>
      </w:r>
    </w:p>
    <w:p>
      <w:pPr>
        <w:bidi/>
      </w:pPr>
      <w:r>
        <w:rPr>
          <w:rtl/>
          <w:cs/>
          <w:lang w:val="ar_AE" w:bidi="ar_AE"/>
        </w:rPr>
      </w:r>
      <w:r>
        <w:rPr>
          <w:b/>
          <w:rtl/>
          <w:cs/>
          <w:lang w:val="ar_AE" w:bidi="ar_AE"/>
        </w:rPr>
        <w:t>في المشهد السادس:</w:t>
      </w:r>
      <w:r>
        <w:rPr>
          <w:rtl/>
          <w:cs/>
          <w:lang w:val="ar_AE" w:bidi="ar_AE"/>
        </w:rPr>
        <w:t xml:space="preserve"> يرسل الرب (يهوه) رسالة إلى شمعيا، رجل الله، ليخبر رحبعام وشعب يهوذا وبنيامين أنه يجب ألا يحاربوا الإسرائيليين الآخرين. ويعود جميع الشعب إلى بيوتهم، ولا يحاربون الإسرائيليين الآخرين.</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الشعب من أسباط إسرائيل الشمالية الذين يعيشون في شمال إسرائيل</w:t>
      </w:r>
    </w:p>
    <w:p>
      <w:pPr>
        <w:pStyle w:val="ListBullet"/>
        <w:bidi/>
        <w:spacing w:line="240" w:lineRule="auto"/>
        <w:ind w:left="720"/>
      </w:pPr>
      <w:r>
        <w:rPr>
          <w:rtl/>
          <w:cs/>
          <w:lang w:val="ar_AE" w:bidi="ar_AE"/>
        </w:rPr>
      </w:r>
      <w:r>
        <w:rPr>
          <w:rtl/>
          <w:cs/>
          <w:lang w:val="ar_AE" w:bidi="ar_AE"/>
        </w:rPr>
        <w:t>الملك رحبعام</w:t>
      </w:r>
    </w:p>
    <w:p>
      <w:pPr>
        <w:pStyle w:val="ListBullet"/>
        <w:bidi/>
        <w:spacing w:line="240" w:lineRule="auto"/>
        <w:ind w:left="720"/>
      </w:pPr>
      <w:r>
        <w:rPr>
          <w:rtl/>
          <w:cs/>
          <w:lang w:val="ar_AE" w:bidi="ar_AE"/>
        </w:rPr>
      </w:r>
      <w:r>
        <w:rPr>
          <w:rtl/>
          <w:cs/>
          <w:lang w:val="ar_AE" w:bidi="ar_AE"/>
        </w:rPr>
        <w:t>الشعب من أسباط إسرائيل الشمالية الذين يعيشون في مدن يهوذا</w:t>
      </w:r>
    </w:p>
    <w:p>
      <w:pPr>
        <w:pStyle w:val="ListBullet"/>
        <w:bidi/>
        <w:spacing w:line="240" w:lineRule="auto"/>
        <w:ind w:left="720"/>
      </w:pPr>
      <w:r>
        <w:rPr>
          <w:rtl/>
          <w:cs/>
          <w:lang w:val="ar_AE" w:bidi="ar_AE"/>
        </w:rPr>
      </w:r>
      <w:r>
        <w:rPr>
          <w:rtl/>
          <w:cs/>
          <w:lang w:val="ar_AE" w:bidi="ar_AE"/>
        </w:rPr>
        <w:t>أدونيرام</w:t>
      </w:r>
    </w:p>
    <w:p>
      <w:pPr>
        <w:pStyle w:val="ListBullet"/>
        <w:bidi/>
        <w:spacing w:line="240" w:lineRule="auto"/>
        <w:ind w:left="720"/>
      </w:pPr>
      <w:r>
        <w:rPr>
          <w:rtl/>
          <w:cs/>
          <w:lang w:val="ar_AE" w:bidi="ar_AE"/>
        </w:rPr>
      </w:r>
      <w:r>
        <w:rPr>
          <w:rtl/>
          <w:cs/>
          <w:lang w:val="ar_AE" w:bidi="ar_AE"/>
        </w:rPr>
        <w:t>يربعام</w:t>
      </w:r>
    </w:p>
    <w:p>
      <w:pPr>
        <w:pStyle w:val="ListBullet"/>
        <w:bidi/>
        <w:spacing w:line="240" w:lineRule="auto"/>
        <w:ind w:left="720"/>
      </w:pPr>
      <w:r>
        <w:rPr>
          <w:rtl/>
          <w:cs/>
          <w:lang w:val="ar_AE" w:bidi="ar_AE"/>
        </w:rPr>
      </w:r>
      <w:r>
        <w:rPr>
          <w:rtl/>
          <w:cs/>
          <w:lang w:val="ar_AE" w:bidi="ar_AE"/>
        </w:rPr>
        <w:t>سبط يهوذا</w:t>
      </w:r>
    </w:p>
    <w:p>
      <w:pPr>
        <w:pStyle w:val="ListBullet"/>
        <w:bidi/>
        <w:spacing w:line="240" w:lineRule="auto"/>
        <w:ind w:left="720"/>
      </w:pPr>
      <w:r>
        <w:rPr>
          <w:rtl/>
          <w:cs/>
          <w:lang w:val="ar_AE" w:bidi="ar_AE"/>
        </w:rPr>
      </w:r>
      <w:r>
        <w:rPr>
          <w:rtl/>
          <w:cs/>
          <w:lang w:val="ar_AE" w:bidi="ar_AE"/>
        </w:rPr>
        <w:t>سبط بنيامين.</w:t>
      </w:r>
    </w:p>
    <w:p>
      <w:pPr>
        <w:pStyle w:val="ListBullet"/>
        <w:bidi/>
        <w:spacing w:line="240" w:lineRule="auto"/>
        <w:ind w:left="720"/>
      </w:pPr>
      <w:r>
        <w:rPr>
          <w:rtl/>
          <w:cs/>
          <w:lang w:val="ar_AE" w:bidi="ar_AE"/>
        </w:rPr>
      </w:r>
      <w:r>
        <w:rPr>
          <w:rtl/>
          <w:cs/>
          <w:lang w:val="ar_AE" w:bidi="ar_AE"/>
        </w:rPr>
        <w:t>١٨٠٬٠٠٠ رجل من رجال الحرب من سبطي يهوذا وبنيامين</w:t>
      </w:r>
    </w:p>
    <w:p>
      <w:pPr>
        <w:pStyle w:val="ListBullet"/>
        <w:bidi/>
        <w:spacing w:line="240" w:lineRule="auto"/>
        <w:ind w:left="720"/>
      </w:pPr>
      <w:r>
        <w:rPr>
          <w:rtl/>
          <w:cs/>
          <w:lang w:val="ar_AE" w:bidi="ar_AE"/>
        </w:rPr>
      </w:r>
      <w:r>
        <w:rPr>
          <w:rtl/>
          <w:cs/>
          <w:lang w:val="ar_AE" w:bidi="ar_AE"/>
        </w:rPr>
        <w:t>شمعيا، رجل الله</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تذكّروا أنه في المقطع السابق رفض الملك رحبعام الاستماع إلى طلب الشعب بتخفيف حمل العمل الثقيل عنهم. وتذكّروا أيضًا أن هذا المقطع يشبه كثيرًا المقاطع الواردة في ٢ أخبار الأيام ١٠: ٨–١٩ و٢ أخبار الأيام ١١: ١–١٢.</w:t>
      </w:r>
    </w:p>
    <w:p>
      <w:pPr>
        <w:bidi/>
      </w:pPr>
      <w:r>
        <w:rPr>
          <w:rtl/>
          <w:cs/>
          <w:lang w:val="ar_AE" w:bidi="ar_AE"/>
        </w:rPr>
      </w:r>
      <w:r>
        <w:rPr>
          <w:rtl/>
          <w:cs/>
          <w:lang w:val="ar_AE" w:bidi="ar_AE"/>
        </w:rPr>
        <w:t xml:space="preserve">توقَّفوا هنا واستمعوا مرة أخرى إلى ترجمتكم لهذين المقطعين المتشابهين، إذا كنتم قد ترجمتموهما من قبل. أوقِفوا الاستماع إلى هذا التسجيل الصوتي هنا. </w:t>
      </w:r>
    </w:p>
    <w:p>
      <w:pPr>
        <w:bidi/>
      </w:pPr>
      <w:r>
        <w:rPr>
          <w:rtl/>
          <w:cs/>
          <w:lang w:val="ar_AE" w:bidi="ar_AE"/>
        </w:rPr>
      </w:r>
      <w:r>
        <w:rPr>
          <w:rtl/>
          <w:cs/>
          <w:lang w:val="ar_AE" w:bidi="ar_AE"/>
        </w:rPr>
        <w:t>في المشهد الأول، تقول أسباط إسرائيل الشمالية لرحبعام إنه لم يعد لها نصيب في مملكة داود. ويسأل الشعب: "أيُّ قِسمٍ لنا في داوُدَ؟ ولا نَصيبَ لنا في ابنِ يَسَّى!" تذكّروا أن الشعب لا يريد من رحبعام أن يجيب عن هذا السؤال، بل يريدون أن يُظهروا له أنهم ليسوا جزءًا من عائلة داود، ولذلك لا يستطيع أن يملك عليهم.</w:t>
      </w:r>
    </w:p>
    <w:p>
      <w:pPr>
        <w:bidi/>
      </w:pPr>
      <w:r>
        <w:rPr>
          <w:rtl/>
          <w:cs/>
          <w:lang w:val="ar_AE" w:bidi="ar_AE"/>
        </w:rPr>
      </w:r>
      <w:r>
        <w:rPr>
          <w:rtl/>
          <w:cs/>
          <w:lang w:val="ar_AE" w:bidi="ar_AE"/>
        </w:rPr>
        <w:t xml:space="preserve">توقَّفوا هنا وناقشوا هذا السؤال معًا: هل سيكون من الأفضل ترجمة هذا الكلام في صورة سؤال أم في صورة عبارة تقريرية؟ ومن الطرق الأخرى لترجمة هذا الجزء من المقطع: "لا علاقة لنا بالملك داود، ولا علاقة لنا بحفيد يسّى هذا." ومن الأفضل على الأرجح أن تترجموا هذا الجزء بالطريقة نفسها التي ترجمتم بها المقطع في ٢ أخبار الأيام. أوقِفوا الاستماع إلى هذا التسجيل الصوتي هنا. </w:t>
      </w:r>
    </w:p>
    <w:p>
      <w:pPr>
        <w:bidi/>
      </w:pPr>
      <w:r>
        <w:rPr>
          <w:rtl/>
          <w:cs/>
          <w:lang w:val="ar_AE" w:bidi="ar_AE"/>
        </w:rPr>
      </w:r>
      <w:r>
        <w:rPr>
          <w:rtl/>
          <w:cs/>
          <w:lang w:val="ar_AE" w:bidi="ar_AE"/>
        </w:rPr>
        <w:t>ويقول شعب إسرائيل أيضًا إن عليهم أن يعودوا إلى خيامهم، أي إلى بيوتهم. ثم يعود الشعب إلى بيوتهم. تذكّروا أن أسباط إسرائيل الشمالية لا تقبل نسل داود ملكًا عليها، ولكن رحبعام يملك على بعض الشعب من أسباط الشمال الذين يعيشون في أرض سبط يهوذا في جنوب إسرائيل.</w:t>
      </w:r>
    </w:p>
    <w:p>
      <w:pPr>
        <w:bidi/>
      </w:pPr>
      <w:r>
        <w:rPr>
          <w:rtl/>
          <w:cs/>
          <w:lang w:val="ar_AE" w:bidi="ar_AE"/>
        </w:rPr>
      </w:r>
      <w:r>
        <w:rPr>
          <w:rtl/>
          <w:cs/>
          <w:lang w:val="ar_AE" w:bidi="ar_AE"/>
        </w:rPr>
        <w:t xml:space="preserve">توقَّفوا هنا وانظروا معًا مرة أخرى إلى خريطة تشمل يهوذا، إذا لزم الأمر. كيف ستتحدثون عن الخيام التي يريد الشعب العودة إليها؟ تذكّروا أن هذا لا يعني بالضرورة أن الشعب كان يعيش في ملاجئ مؤقتة مصنوعة من القماش. كانت كلمة "الخيام" طريقة للتعبير عن "بيوتهم". أوقِفوا الاستماع إلى هذا التسجيل الصوتي هنا. </w:t>
      </w:r>
    </w:p>
    <w:p>
      <w:pPr>
        <w:bidi/>
      </w:pPr>
      <w:r>
        <w:rPr>
          <w:rtl/>
          <w:cs/>
          <w:lang w:val="ar_AE" w:bidi="ar_AE"/>
        </w:rPr>
      </w:r>
      <w:r>
        <w:rPr>
          <w:rtl/>
          <w:cs/>
          <w:lang w:val="ar_AE" w:bidi="ar_AE"/>
        </w:rPr>
        <w:t>في المشهد الثاني، يرسل رحبعام أدورام إلى الشعب. تذكّروا أن أدورام كان المسؤول عن إجبار الشعب على العمل في بناء المباني لإسرائيل. وكان أدورام يشرف على العمال الذين يعملون بجد للملك سليمان. ويقتل شعب إسرائيل أدورام برجم أدورام بالحجارة. فيهرب رحبعام ويصعد سريعًا إلى مركبته ويهرب إلى أورشليم.</w:t>
      </w:r>
    </w:p>
    <w:p>
      <w:pPr>
        <w:bidi/>
      </w:pPr>
      <w:r>
        <w:rPr>
          <w:rtl/>
          <w:cs/>
          <w:lang w:val="ar_AE" w:bidi="ar_AE"/>
        </w:rPr>
      </w:r>
      <w:r>
        <w:rPr>
          <w:rtl/>
          <w:cs/>
          <w:lang w:val="ar_AE" w:bidi="ar_AE"/>
        </w:rPr>
        <w:t>توقَّفوا هنا وناقشوا هذا السؤال معًا: كيف ستُظهرون أن رحبعام يهرب سريعًا في مركبته؟ ومن الطرق الأخرى لترجمة هذا الجزء من المقطع:</w:t>
      </w:r>
    </w:p>
    <w:p>
      <w:pPr>
        <w:pStyle w:val="ListBullet"/>
        <w:bidi/>
        <w:spacing w:line="240" w:lineRule="auto"/>
        <w:ind w:left="720"/>
      </w:pPr>
      <w:r>
        <w:rPr>
          <w:rtl/>
          <w:cs/>
          <w:lang w:val="ar_AE" w:bidi="ar_AE"/>
        </w:rPr>
      </w:r>
      <w:r>
        <w:rPr>
          <w:rtl/>
          <w:cs/>
          <w:lang w:val="ar_AE" w:bidi="ar_AE"/>
        </w:rPr>
        <w:t>"يصعد الملك رحبعام سريعًا إلى مركبته وينطلق إلى أورشليم."</w:t>
      </w:r>
    </w:p>
    <w:p>
      <w:pPr>
        <w:pStyle w:val="ListBullet"/>
        <w:bidi/>
        <w:spacing w:line="240" w:lineRule="auto"/>
        <w:ind w:left="720"/>
      </w:pPr>
      <w:r>
        <w:rPr>
          <w:rtl/>
          <w:cs/>
          <w:lang w:val="ar_AE" w:bidi="ar_AE"/>
        </w:rPr>
      </w:r>
      <w:r>
        <w:rPr>
          <w:rtl/>
          <w:cs/>
          <w:lang w:val="ar_AE" w:bidi="ar_AE"/>
        </w:rPr>
        <w:t>أو "يقفز الملك رحبعام إلى مركبته." أو "ثم يقود الملك رحبعام مركبته سريعًا إلى أورشليم لينجو."</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المشهد الثالث، يقول راوي القصة إن أسباط إسرائيل الشمالية كانت متمردة على بيت داود منذ ذلك الوقت وحتى الآن. وهذه المعلومات التي يقدمها راوي القصة ليست جزءًا من الأحداث الرئيسية في القصة. ونعرف أن الأحداث في هذا المقطع مهمة جدًا لبقية قصة انقسام مملكة إسرائيل، لأن هذا المقطع يروي الوقت الذي انقسمت فيه مملكة إسرائيل إلى مملكتين.</w:t>
      </w:r>
    </w:p>
    <w:p>
      <w:pPr>
        <w:bidi/>
      </w:pPr>
      <w:r>
        <w:rPr>
          <w:rtl/>
          <w:cs/>
          <w:lang w:val="ar_AE" w:bidi="ar_AE"/>
        </w:rPr>
      </w:r>
      <w:r>
        <w:rPr>
          <w:rtl/>
          <w:cs/>
          <w:lang w:val="ar_AE" w:bidi="ar_AE"/>
        </w:rPr>
        <w:t xml:space="preserve">توقَّفوا هنا وناقشوا هذا السؤال معًا: أخبروا قصة تتضمن بعض المعلومات الخلفية التي يقدمها راوي القصة ولا تكون جزءًا من الأحداث الرئيسية في القصة. كيف ستُدرجون هذه المعلومات الخلفية في هذا المقطع؟ أوقِفوا الاستماع إلى هذا التسجيل الصوتي هنا. </w:t>
      </w:r>
    </w:p>
    <w:p>
      <w:pPr>
        <w:bidi/>
      </w:pPr>
      <w:r>
        <w:rPr>
          <w:rtl/>
          <w:cs/>
          <w:lang w:val="ar_AE" w:bidi="ar_AE"/>
        </w:rPr>
      </w:r>
      <w:r>
        <w:rPr>
          <w:rtl/>
          <w:cs/>
          <w:lang w:val="ar_AE" w:bidi="ar_AE"/>
        </w:rPr>
        <w:t>في المشهد الرابع، تسمع أسباط إسرائيل الشمالية أن يربعام قد عاد إلى إسرائيل. تذكّروا أن يربعام كان في المنفى في مصر. وقد يكون من المفيد أن تُضمِّنوا في ترجمتكم أن يربعام عاد إلى إسرائيل من مصر. وترسل أسباط إسرائيل الشمالية شخصًا ليأتي بيربعام إلى "جماعة" أو اجتماع. ويجعل الشعب يربعام ملكًا جديدًا على جميع إسرائيل الشمالية. ويرى بعض الناس أن هذا الجزء يصعب فهمه لأنه يبدو وكأن يربعام يلتقي بالشعب للمرة الأولى. لكن في القصة السابقة، قال راوي القصة إن يربعام والشعب طلبوا من رحبعام أن يخفف عنهم العمل الشاق. وربما كان يربعام قد تحدث إلى بعض الشعب فقط من قبل، أما الآن فهو يلتقي بجميع الشعب.</w:t>
      </w:r>
    </w:p>
    <w:p>
      <w:pPr>
        <w:bidi/>
      </w:pPr>
      <w:r>
        <w:rPr>
          <w:rtl/>
          <w:cs/>
          <w:lang w:val="ar_AE" w:bidi="ar_AE"/>
        </w:rPr>
      </w:r>
      <w:r>
        <w:rPr>
          <w:rtl/>
          <w:cs/>
          <w:lang w:val="ar_AE" w:bidi="ar_AE"/>
        </w:rPr>
        <w:t>تذكّروا أن "إسرائيل" تعني أسباط إسرائيل الشمالية. وتذكّروا أن هذا الاجتماع يحدث في شمال إسرائيل، حيث تعيش أسباط الشمال، وأن أرض سبط يهوذا تقع في جنوب إسرائيل. وسبط يهوذا هو السبط الوحيد الذي يبقى وفيًّا لعائلة داود. تذكّروا أن رحبعام من نسل الملك داود.</w:t>
      </w:r>
    </w:p>
    <w:p>
      <w:pPr>
        <w:bidi/>
      </w:pPr>
      <w:r>
        <w:rPr>
          <w:rtl/>
          <w:cs/>
          <w:lang w:val="ar_AE" w:bidi="ar_AE"/>
        </w:rPr>
      </w:r>
      <w:r>
        <w:rPr>
          <w:rtl/>
          <w:cs/>
          <w:lang w:val="ar_AE" w:bidi="ar_AE"/>
        </w:rPr>
        <w:t xml:space="preserve">توقَّفوا هنا وانظروا معًا إلى خريطة لإسرائيل وأرض سبط يهوذا. أوقِفوا الاستماع إلى هذا التسجيل الصوتي هنا. </w:t>
      </w:r>
    </w:p>
    <w:p>
      <w:pPr>
        <w:bidi/>
      </w:pPr>
      <w:r>
        <w:rPr>
          <w:rtl/>
          <w:cs/>
          <w:lang w:val="ar_AE" w:bidi="ar_AE"/>
        </w:rPr>
      </w:r>
      <w:r>
        <w:rPr>
          <w:rtl/>
          <w:cs/>
          <w:lang w:val="ar_AE" w:bidi="ar_AE"/>
        </w:rPr>
        <w:t>في المشهد الخامس، يصل رحبعام إلى أورشليم. ويجمع رحبعام جميع رجال سبطي يهوذا وبنيامين. وفي اللغة الأصلية، تعني عبارة "يجمع" أن رحبعام يدعو الرجال للاجتماع من أجل القتال. ويختار رحبعام ١٨٠٬٠٠٠ رجل من رجال الحرب لمحاربة أسباط الشمال.</w:t>
      </w:r>
    </w:p>
    <w:p>
      <w:pPr>
        <w:bidi/>
      </w:pPr>
      <w:r>
        <w:rPr>
          <w:rtl/>
          <w:cs/>
          <w:lang w:val="ar_AE" w:bidi="ar_AE"/>
        </w:rPr>
      </w:r>
      <w:r>
        <w:rPr>
          <w:rtl/>
          <w:cs/>
          <w:lang w:val="ar_AE" w:bidi="ar_AE"/>
        </w:rPr>
        <w:t xml:space="preserve">توقَّفوا هنا وناقشوا هذا السؤال معًا: كيف ستترجمون كلمة "مُحارِبٍ" في هذا المقطع؟ أوقِفوا الاستماع إلى هذا التسجيل الصوتي هنا. </w:t>
      </w:r>
    </w:p>
    <w:p>
      <w:pPr>
        <w:bidi/>
      </w:pPr>
      <w:r>
        <w:rPr>
          <w:rtl/>
          <w:cs/>
          <w:lang w:val="ar_AE" w:bidi="ar_AE"/>
        </w:rPr>
      </w:r>
      <w:r>
        <w:rPr>
          <w:rtl/>
          <w:cs/>
          <w:lang w:val="ar_AE" w:bidi="ar_AE"/>
        </w:rPr>
        <w:t>ويريد رحبعام أن يحارب أسباط إسرائيل الشمالية ليستعيد أرض الشمال لمملكته. تذكّروا أن مملكة إسرائيل كانت متحدة تحت حكم الملك سليمان، والد رحبعام، ولكنها الآن مملكتان منفصلتان. والملك رحبعام هو ملك يهوذا في الجنوب، والملك يربعام هو ملك إسرائيل في الشمال. وتذكّروا أن "إسرائيل" تعني الآن أسباط إسرائيل الشمالية، وليس مملكة إسرائيل المتحدة.</w:t>
      </w:r>
    </w:p>
    <w:p>
      <w:pPr>
        <w:bidi/>
      </w:pPr>
      <w:r>
        <w:rPr>
          <w:rtl/>
          <w:cs/>
          <w:lang w:val="ar_AE" w:bidi="ar_AE"/>
        </w:rPr>
      </w:r>
      <w:r>
        <w:rPr>
          <w:rtl/>
          <w:cs/>
          <w:lang w:val="ar_AE" w:bidi="ar_AE"/>
        </w:rPr>
        <w:t>ويبدأ المشهد السادس بتباين واضح بين خطط الملك رحبعام لإعادة توحيد مملكة إسرائيل وخطة الرب (يهوه) لتقسيم مملكة إسرائيل. ويرسل الرب (يهوه) رسالة إلى نبي ليخبر الملك رحبعام ألا يهاجم المملكة الشمالية.</w:t>
      </w:r>
    </w:p>
    <w:p>
      <w:pPr>
        <w:bidi/>
      </w:pPr>
      <w:r>
        <w:rPr>
          <w:rtl/>
          <w:cs/>
          <w:lang w:val="ar_AE" w:bidi="ar_AE"/>
        </w:rPr>
      </w:r>
      <w:r>
        <w:rPr>
          <w:rtl/>
          <w:cs/>
          <w:lang w:val="ar_AE" w:bidi="ar_AE"/>
        </w:rPr>
        <w:t xml:space="preserve">توقَّفوا هنا وناقشوا هذا السؤال معًا: كيف ستُظهرون التباين بين خطط رحبعام والرسالة التي أرسلها الرب (يهوه) إلى النبي شمعيا؟ أوقِفوا الاستماع إلى هذا التسجيل الصوتي هنا. </w:t>
      </w:r>
    </w:p>
    <w:p>
      <w:pPr>
        <w:bidi/>
      </w:pPr>
      <w:r>
        <w:rPr>
          <w:rtl/>
          <w:cs/>
          <w:lang w:val="ar_AE" w:bidi="ar_AE"/>
        </w:rPr>
      </w:r>
      <w:r>
        <w:rPr>
          <w:rtl/>
          <w:cs/>
          <w:lang w:val="ar_AE" w:bidi="ar_AE"/>
        </w:rPr>
        <w:t>في المشهد السادس، يسمع شمعيا، رجل الله، كلمة من الله. وبعبارة أخرى، يتكلم الله إلى شمعيا، رجل الله. أولًا، يقول راوي القصة إلى مَن ينبغي أن ينقل شمعيا الرسالة. ويأمر الرب (يهوه) شمعيا أن ينقل هذه الرسالة إلى رحبعام، وإلى شعب يهوذا وبنيامين، وإلى بقية الشعب. ثم يقول راوي القصة ما هي الرسالة التي ينبغي لشمعيا أن يقولها. ويقول شمعيا: "هكذا قالَ الرَّبُّ: لا تصعَدوا ولا تُحارِبوا إخوَتَكُمْ بَني إسرائيلَ. ارجِعوا كُلُّ واحِدٍ إلَى بَيتِهِ، لأنَّ مِنْ عِندي هذا الأمرَ." ويمكنكم ترجمة كلمة "إخوتكم" إلى "أقربائكم" أو "شعبكم".</w:t>
      </w:r>
    </w:p>
    <w:p>
      <w:pPr>
        <w:bidi/>
      </w:pPr>
      <w:r>
        <w:rPr>
          <w:rtl/>
          <w:cs/>
          <w:lang w:val="ar_AE" w:bidi="ar_AE"/>
        </w:rPr>
      </w:r>
      <w:r>
        <w:rPr>
          <w:rtl/>
          <w:cs/>
          <w:lang w:val="ar_AE" w:bidi="ar_AE"/>
        </w:rPr>
        <w:t>وفي الجزء الأخير من هذا المقطع، تستمع أسباط إسرائيل الشمالية إلى الرسالة من الرب (يهوه) التي ينقلها إليهم شمعيا. ويطيع جميع الشعب الرب (يهوه) ويعودون إلى بيوتهم.</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ملوك ١٢: ١٦–٢٤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ستقوم المجموعة بتمثيل المقطع بشكل درامي. </w:t>
      </w:r>
    </w:p>
    <w:p>
      <w:pPr>
        <w:bidi/>
      </w:pPr>
      <w:r>
        <w:rPr>
          <w:rtl/>
          <w:cs/>
          <w:lang w:val="ar_AE" w:bidi="ar_AE"/>
        </w:rPr>
      </w:r>
      <w:r>
        <w:rPr>
          <w:rtl/>
          <w:cs/>
          <w:lang w:val="ar_AE" w:bidi="ar_AE"/>
        </w:rPr>
        <w:t xml:space="preserve">يحتوي هذا المقطع على ستة مشاهد.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الشعب من أسباط إسرائيل الشمالية الذين يعيشون في شمال إسرائيل</w:t>
      </w:r>
    </w:p>
    <w:p>
      <w:pPr>
        <w:pStyle w:val="ListBullet"/>
        <w:bidi/>
        <w:spacing w:line="240" w:lineRule="auto"/>
        <w:ind w:left="720"/>
      </w:pPr>
      <w:r>
        <w:rPr>
          <w:rtl/>
          <w:cs/>
          <w:lang w:val="ar_AE" w:bidi="ar_AE"/>
        </w:rPr>
      </w:r>
      <w:r>
        <w:rPr>
          <w:rtl/>
          <w:cs/>
          <w:lang w:val="ar_AE" w:bidi="ar_AE"/>
        </w:rPr>
        <w:t>الملك رحبعام</w:t>
      </w:r>
    </w:p>
    <w:p>
      <w:pPr>
        <w:pStyle w:val="ListBullet"/>
        <w:bidi/>
        <w:spacing w:line="240" w:lineRule="auto"/>
        <w:ind w:left="720"/>
      </w:pPr>
      <w:r>
        <w:rPr>
          <w:rtl/>
          <w:cs/>
          <w:lang w:val="ar_AE" w:bidi="ar_AE"/>
        </w:rPr>
      </w:r>
      <w:r>
        <w:rPr>
          <w:rtl/>
          <w:cs/>
          <w:lang w:val="ar_AE" w:bidi="ar_AE"/>
        </w:rPr>
        <w:t>الشعب من أسباط إسرائيل الشمالية الذين يعيشون في مدن يهوذا</w:t>
      </w:r>
    </w:p>
    <w:p>
      <w:pPr>
        <w:pStyle w:val="ListBullet"/>
        <w:bidi/>
        <w:spacing w:line="240" w:lineRule="auto"/>
        <w:ind w:left="720"/>
      </w:pPr>
      <w:r>
        <w:rPr>
          <w:rtl/>
          <w:cs/>
          <w:lang w:val="ar_AE" w:bidi="ar_AE"/>
        </w:rPr>
      </w:r>
      <w:r>
        <w:rPr>
          <w:rtl/>
          <w:cs/>
          <w:lang w:val="ar_AE" w:bidi="ar_AE"/>
        </w:rPr>
        <w:t>أدونيرام</w:t>
      </w:r>
    </w:p>
    <w:p>
      <w:pPr>
        <w:pStyle w:val="ListBullet"/>
        <w:bidi/>
        <w:spacing w:line="240" w:lineRule="auto"/>
        <w:ind w:left="720"/>
      </w:pPr>
      <w:r>
        <w:rPr>
          <w:rtl/>
          <w:cs/>
          <w:lang w:val="ar_AE" w:bidi="ar_AE"/>
        </w:rPr>
      </w:r>
      <w:r>
        <w:rPr>
          <w:rtl/>
          <w:cs/>
          <w:lang w:val="ar_AE" w:bidi="ar_AE"/>
        </w:rPr>
        <w:t>يربعام</w:t>
      </w:r>
    </w:p>
    <w:p>
      <w:pPr>
        <w:pStyle w:val="ListBullet"/>
        <w:bidi/>
        <w:spacing w:line="240" w:lineRule="auto"/>
        <w:ind w:left="720"/>
      </w:pPr>
      <w:r>
        <w:rPr>
          <w:rtl/>
          <w:cs/>
          <w:lang w:val="ar_AE" w:bidi="ar_AE"/>
        </w:rPr>
      </w:r>
      <w:r>
        <w:rPr>
          <w:rtl/>
          <w:cs/>
          <w:lang w:val="ar_AE" w:bidi="ar_AE"/>
        </w:rPr>
        <w:t>سبط يهوذا</w:t>
      </w:r>
    </w:p>
    <w:p>
      <w:pPr>
        <w:pStyle w:val="ListBullet"/>
        <w:bidi/>
        <w:spacing w:line="240" w:lineRule="auto"/>
        <w:ind w:left="720"/>
      </w:pPr>
      <w:r>
        <w:rPr>
          <w:rtl/>
          <w:cs/>
          <w:lang w:val="ar_AE" w:bidi="ar_AE"/>
        </w:rPr>
      </w:r>
      <w:r>
        <w:rPr>
          <w:rtl/>
          <w:cs/>
          <w:lang w:val="ar_AE" w:bidi="ar_AE"/>
        </w:rPr>
        <w:t>سبط بنيامين.</w:t>
      </w:r>
    </w:p>
    <w:p>
      <w:pPr>
        <w:pStyle w:val="ListBullet"/>
        <w:bidi/>
        <w:spacing w:line="240" w:lineRule="auto"/>
        <w:ind w:left="720"/>
      </w:pPr>
      <w:r>
        <w:rPr>
          <w:rtl/>
          <w:cs/>
          <w:lang w:val="ar_AE" w:bidi="ar_AE"/>
        </w:rPr>
      </w:r>
      <w:r>
        <w:rPr>
          <w:rtl/>
          <w:cs/>
          <w:lang w:val="ar_AE" w:bidi="ar_AE"/>
        </w:rPr>
        <w:t>١٨٠٬٠٠٠ رجل من رجال الحرب من سبطي يهوذا وبنيامين</w:t>
      </w:r>
    </w:p>
    <w:p>
      <w:pPr>
        <w:pStyle w:val="ListBullet"/>
        <w:bidi/>
        <w:spacing w:line="240" w:lineRule="auto"/>
        <w:ind w:left="720"/>
      </w:pPr>
      <w:r>
        <w:rPr>
          <w:rtl/>
          <w:cs/>
          <w:lang w:val="ar_AE" w:bidi="ar_AE"/>
        </w:rPr>
      </w:r>
      <w:r>
        <w:rPr>
          <w:rtl/>
          <w:cs/>
          <w:lang w:val="ar_AE" w:bidi="ar_AE"/>
        </w:rPr>
        <w:t>شمعيا، رجل الله</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ترى أسباط إسرائيل الشمالية أن الملك رحبعام لن يستمع إليها ولن يخفف عنهم العمل. ويقول الشعب للملك: "أيُّ قِسمٍ لنا في داوُدَ؟ ولا نَصيبَ لنا في ابنِ يَسَّى! إلَى خيامِكَ يا إسرائيلُ. الآنَ انظُرْ إلَى بَيتِكَ يا داوُدُ." فتذهب أسباط إسرائيل الشمالية إلى بيوتها. ولكن رحبعام يظل يملك على الإسرائيليين من أسباط الشمال الذين يعيشون الآن في أرض سبط يهوذا.</w:t>
      </w:r>
    </w:p>
    <w:p>
      <w:pPr>
        <w:bidi/>
      </w:pPr>
      <w:r>
        <w:rPr>
          <w:rtl/>
          <w:cs/>
          <w:lang w:val="ar_AE" w:bidi="ar_AE"/>
        </w:rPr>
      </w:r>
      <w:r>
        <w:rPr>
          <w:rtl/>
          <w:cs/>
          <w:lang w:val="ar_AE" w:bidi="ar_AE"/>
        </w:rPr>
        <w:t>أوقفوا التمثيل. اسألوا الأشخاص الذين يؤدون أدوار أسباط إسرائيل الشمالية الذين يعيشون في شمال إسرائيل: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"نشعر بالإحباط لأن رحبعام رفض الاستماع إلينا. لم نكن نطلب شيئًا كثيرًا. وكان ينبغي لرحبعام أن يستمع إلينا!" أو</w:t>
      </w:r>
    </w:p>
    <w:p>
      <w:pPr>
        <w:pStyle w:val="ListBullet"/>
        <w:bidi/>
        <w:spacing w:line="240" w:lineRule="auto"/>
        <w:ind w:left="720"/>
      </w:pPr>
      <w:r>
        <w:rPr>
          <w:rtl/>
          <w:cs/>
          <w:lang w:val="ar_AE" w:bidi="ar_AE"/>
        </w:rPr>
      </w:r>
      <w:r>
        <w:rPr>
          <w:rtl/>
          <w:cs/>
          <w:lang w:val="ar_AE" w:bidi="ar_AE"/>
        </w:rPr>
        <w:t xml:space="preserve">"الآن سيرى رحبعام أنه ليس ملكنا، ولن نتبعه. يمكن لرحبعام أن يهتم بشعبه، ونحن لسنا جزءًا من ذلك الشعب." أو </w:t>
      </w:r>
    </w:p>
    <w:p>
      <w:pPr>
        <w:pStyle w:val="ListBullet"/>
        <w:bidi/>
        <w:spacing w:line="240" w:lineRule="auto"/>
        <w:ind w:left="720"/>
      </w:pPr>
      <w:r>
        <w:rPr>
          <w:rtl/>
          <w:cs/>
          <w:lang w:val="ar_AE" w:bidi="ar_AE"/>
        </w:rPr>
      </w:r>
      <w:r>
        <w:rPr>
          <w:rtl/>
          <w:cs/>
          <w:lang w:val="ar_AE" w:bidi="ar_AE"/>
        </w:rPr>
        <w:t>"سيندم رحبعام على اختياره ألا يخفف عنّا العمل. وسيرى أن لدينا خطة لاختيار ملك جديد."</w:t>
      </w:r>
    </w:p>
    <w:p>
      <w:pPr>
        <w:bidi/>
      </w:pPr>
      <w:r>
        <w:rPr>
          <w:rtl/>
          <w:cs/>
          <w:lang w:val="ar_AE" w:bidi="ar_AE"/>
        </w:rPr>
      </w:r>
      <w:r>
        <w:rPr>
          <w:rtl/>
          <w:cs/>
          <w:lang w:val="ar_AE" w:bidi="ar_AE"/>
        </w:rPr>
        <w:t>واسألوا أيضًا الأشخاص الذين يؤدون أدوار أسباط إسرائيل الشمالية الذين يعيشون في مدن يهوذا: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"لا نحب رحبعام، لكننا نعيش هنا في مدن يهوذا، ولذلك فهو ملكنا." أو </w:t>
      </w:r>
    </w:p>
    <w:p>
      <w:pPr>
        <w:pStyle w:val="ListBullet"/>
        <w:bidi/>
        <w:spacing w:line="240" w:lineRule="auto"/>
        <w:ind w:left="720"/>
      </w:pPr>
      <w:r>
        <w:rPr>
          <w:rtl/>
          <w:cs/>
          <w:lang w:val="ar_AE" w:bidi="ar_AE"/>
        </w:rPr>
      </w:r>
      <w:r>
        <w:rPr>
          <w:rtl/>
          <w:cs/>
          <w:lang w:val="ar_AE" w:bidi="ar_AE"/>
        </w:rPr>
        <w:t xml:space="preserve">"لدينا بيوت وعائلات هنا في يهوذا، ولذلك سيكون من الصعب علينا العودة إلى شمال إسرائيل، حيث ننتمي." أو </w:t>
      </w:r>
    </w:p>
    <w:p>
      <w:pPr>
        <w:pStyle w:val="ListBullet"/>
        <w:bidi/>
        <w:spacing w:line="240" w:lineRule="auto"/>
        <w:ind w:left="720"/>
      </w:pPr>
      <w:r>
        <w:rPr>
          <w:rtl/>
          <w:cs/>
          <w:lang w:val="ar_AE" w:bidi="ar_AE"/>
        </w:rPr>
      </w:r>
      <w:r>
        <w:rPr>
          <w:rtl/>
          <w:cs/>
          <w:lang w:val="ar_AE" w:bidi="ar_AE"/>
        </w:rPr>
        <w:t>"نتمنى لو كنا نعيش في شمال إسرائيل، حتى لا نضطر إلى اتباع رحبعام ملكًا علينا. لم يستمع رحبعام إلى شعبنا في الشمال، ونحن غاضبون."</w:t>
      </w:r>
    </w:p>
    <w:p>
      <w:pPr>
        <w:bidi/>
      </w:pPr>
      <w:r>
        <w:rPr>
          <w:rtl/>
          <w:cs/>
          <w:lang w:val="ar_AE" w:bidi="ar_AE"/>
        </w:rPr>
      </w:r>
      <w:r>
        <w:rPr>
          <w:rtl/>
          <w:cs/>
          <w:lang w:val="ar_AE" w:bidi="ar_AE"/>
        </w:rPr>
        <w:t>واسألوا أيضًا الشخص الذي يؤدي دور رحبعام: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"هذه الأسباط الشمالية تُشكِّل مشكلة. يجب أن يتعلم هؤلاء الناس أن يستمعوا إليّ." أو </w:t>
      </w:r>
    </w:p>
    <w:p>
      <w:pPr>
        <w:pStyle w:val="ListBullet"/>
        <w:bidi/>
        <w:spacing w:line="240" w:lineRule="auto"/>
        <w:ind w:left="720"/>
      </w:pPr>
      <w:r>
        <w:rPr>
          <w:rtl/>
          <w:cs/>
          <w:lang w:val="ar_AE" w:bidi="ar_AE"/>
        </w:rPr>
      </w:r>
      <w:r>
        <w:rPr>
          <w:rtl/>
          <w:cs/>
          <w:lang w:val="ar_AE" w:bidi="ar_AE"/>
        </w:rPr>
        <w:t xml:space="preserve">"أنا سعيد لأن الجميع على الأقل قد ذهبوا وعادوا إلى بيوتهم. وربما هم مستعدون للعمل الشاق من أجلي." أو </w:t>
      </w:r>
    </w:p>
    <w:p>
      <w:pPr>
        <w:pStyle w:val="ListBullet"/>
        <w:bidi/>
        <w:spacing w:line="240" w:lineRule="auto"/>
        <w:ind w:left="720"/>
      </w:pPr>
      <w:r>
        <w:rPr>
          <w:rtl/>
          <w:cs/>
          <w:lang w:val="ar_AE" w:bidi="ar_AE"/>
        </w:rPr>
      </w:r>
      <w:r>
        <w:rPr>
          <w:rtl/>
          <w:cs/>
          <w:lang w:val="ar_AE" w:bidi="ar_AE"/>
        </w:rPr>
        <w:t>"أنا قلق لأن أسباط الشمال تظن أنني لست ملكها. وربما كان ينبغي لي أن أستمع إلى مشورة المستشارين الأكبر سنًا وأوافق على تخفيف العمل عن الشعب."</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يرسل الملك رحبعام أدورام إلى الشعب. وكان أدورام هو المسؤول عن العمال. ويقتله الشعب برجمه بالحجارة. ويصعد الملك رحبعام سريعًا إلى مركبته ويهرب إلى أورشليم. ويظل إسرائيل متمردًا على بيت داود منذ حدوث هذه القصة.</w:t>
      </w:r>
    </w:p>
    <w:p>
      <w:pPr>
        <w:bidi/>
      </w:pPr>
      <w:r>
        <w:rPr>
          <w:rtl/>
          <w:cs/>
          <w:lang w:val="ar_AE" w:bidi="ar_AE"/>
        </w:rPr>
      </w:r>
      <w:r>
        <w:rPr>
          <w:rtl/>
          <w:cs/>
          <w:lang w:val="ar_AE" w:bidi="ar_AE"/>
        </w:rPr>
        <w:t>أوقفوا التمثيل. اسألوا الأشخاص الذين يؤدون أدوار أسباط إسرائيل الشمالية الذين يعيشون في شمال إسرائيل: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"لقد قتلنا أدورام لنُظهر لرحبعام أننا نرفض أن نقوم بأي عمل آخر من أجله!" أو</w:t>
      </w:r>
    </w:p>
    <w:p>
      <w:pPr>
        <w:pStyle w:val="ListBullet"/>
        <w:bidi/>
        <w:spacing w:line="240" w:lineRule="auto"/>
        <w:ind w:left="720"/>
      </w:pPr>
      <w:r>
        <w:rPr>
          <w:rtl/>
          <w:cs/>
          <w:lang w:val="ar_AE" w:bidi="ar_AE"/>
        </w:rPr>
      </w:r>
      <w:r>
        <w:rPr>
          <w:rtl/>
          <w:cs/>
          <w:lang w:val="ar_AE" w:bidi="ar_AE"/>
        </w:rPr>
        <w:t xml:space="preserve">"نحن مستعدون للحرب ضد رحبعام لأننا نرفض أن نتبعه ملكًا علينا." أو </w:t>
      </w:r>
    </w:p>
    <w:p>
      <w:pPr>
        <w:pStyle w:val="ListBullet"/>
        <w:bidi/>
        <w:spacing w:line="240" w:lineRule="auto"/>
        <w:ind w:left="720"/>
      </w:pPr>
      <w:r>
        <w:rPr>
          <w:rtl/>
          <w:cs/>
          <w:lang w:val="ar_AE" w:bidi="ar_AE"/>
        </w:rPr>
      </w:r>
      <w:r>
        <w:rPr>
          <w:rtl/>
          <w:cs/>
          <w:lang w:val="ar_AE" w:bidi="ar_AE"/>
        </w:rPr>
        <w:t>"نحن سعداء لأن رحبعام يخاف منا الآن. لقد أُعطي رحبعام فرصة للاستماع إلى طلباتنا، لكنه لم يستمع إلينا."</w:t>
      </w:r>
    </w:p>
    <w:p>
      <w:pPr>
        <w:bidi/>
      </w:pPr>
      <w:r>
        <w:rPr>
          <w:rtl/>
          <w:cs/>
          <w:lang w:val="ar_AE" w:bidi="ar_AE"/>
        </w:rPr>
      </w:r>
      <w:r>
        <w:rPr>
          <w:rtl/>
          <w:cs/>
          <w:lang w:val="ar_AE" w:bidi="ar_AE"/>
        </w:rPr>
        <w:t>واسألوا أيضًا الشخص الذي يؤدي دور رحبعام: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"أخشى أن يقتلني الشعب بالطريقة نفسها التي قتلوا بها أدورام للتو. وآمل ألا يلحقوا بي في طريقي إلى أورشليم." أو </w:t>
      </w:r>
    </w:p>
    <w:p>
      <w:pPr>
        <w:pStyle w:val="ListBullet"/>
        <w:bidi/>
        <w:spacing w:line="240" w:lineRule="auto"/>
        <w:ind w:left="720"/>
      </w:pPr>
      <w:r>
        <w:rPr>
          <w:rtl/>
          <w:cs/>
          <w:lang w:val="ar_AE" w:bidi="ar_AE"/>
        </w:rPr>
      </w:r>
      <w:r>
        <w:rPr>
          <w:rtl/>
          <w:cs/>
          <w:lang w:val="ar_AE" w:bidi="ar_AE"/>
        </w:rPr>
        <w:t xml:space="preserve">"أنا مصدوم لأن الشعب قتل أدورام! فقد كان ينبغي للشعب أن يخاف مني وأن يكون مستعدًا لبناء المباني من أجلي، لأنني ملكهم." أو </w:t>
      </w:r>
    </w:p>
    <w:p>
      <w:pPr>
        <w:pStyle w:val="ListBullet"/>
        <w:bidi/>
        <w:spacing w:line="240" w:lineRule="auto"/>
        <w:ind w:left="720"/>
      </w:pPr>
      <w:r>
        <w:rPr>
          <w:rtl/>
          <w:cs/>
          <w:lang w:val="ar_AE" w:bidi="ar_AE"/>
        </w:rPr>
      </w:r>
      <w:r>
        <w:rPr>
          <w:rtl/>
          <w:cs/>
          <w:lang w:val="ar_AE" w:bidi="ar_AE"/>
        </w:rPr>
        <w:t>"أحتاج إلى جمع بعض المحاربين لمحاربة هؤلاء الناس السيئين في الشمال! سيندمون على قتل أدورام وعلى عدم احترامهم لي ملكًا عليهم!"</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تسمع أسباط إسرائيل الشمالية أن يربعام قد عاد إلى إسرائيل. وتدعو أسباط إسرائيل الشمالية يربعام إلى اجتماع لشعب إسرائيل. ويجعل شعب إسرائيل يربعام ملكًا على إسرائيل. والسبط الوحيد الذي يبقى وفيًّا لعائلة داود هو سبط يهوذا.</w:t>
      </w:r>
    </w:p>
    <w:p>
      <w:pPr>
        <w:bidi/>
      </w:pPr>
      <w:r>
        <w:rPr>
          <w:rtl/>
          <w:cs/>
          <w:lang w:val="ar_AE" w:bidi="ar_AE"/>
        </w:rPr>
      </w:r>
      <w:r>
        <w:rPr>
          <w:rtl/>
          <w:cs/>
          <w:lang w:val="ar_AE" w:bidi="ar_AE"/>
        </w:rPr>
        <w:t>أوقفوا التمثيل. اسألوا الشخص الذي يؤدي دور يربعام: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"أنا سعيد لأنني أصبحت الملك الجديد لشعب إسرائيل." أو </w:t>
      </w:r>
    </w:p>
    <w:p>
      <w:pPr>
        <w:pStyle w:val="ListBullet"/>
        <w:bidi/>
        <w:spacing w:line="240" w:lineRule="auto"/>
        <w:ind w:left="720"/>
      </w:pPr>
      <w:r>
        <w:rPr>
          <w:rtl/>
          <w:cs/>
          <w:lang w:val="ar_AE" w:bidi="ar_AE"/>
        </w:rPr>
      </w:r>
      <w:r>
        <w:rPr>
          <w:rtl/>
          <w:cs/>
          <w:lang w:val="ar_AE" w:bidi="ar_AE"/>
        </w:rPr>
        <w:t xml:space="preserve">"يحدث هذا تمامًا كما أخبرني أخيا النبي أنه سيحدث." أو </w:t>
      </w:r>
    </w:p>
    <w:p>
      <w:pPr>
        <w:pStyle w:val="ListBullet"/>
        <w:bidi/>
        <w:spacing w:line="240" w:lineRule="auto"/>
        <w:ind w:left="720"/>
      </w:pPr>
      <w:r>
        <w:rPr>
          <w:rtl/>
          <w:cs/>
          <w:lang w:val="ar_AE" w:bidi="ar_AE"/>
        </w:rPr>
      </w:r>
      <w:r>
        <w:rPr>
          <w:rtl/>
          <w:cs/>
          <w:lang w:val="ar_AE" w:bidi="ar_AE"/>
        </w:rPr>
        <w:t>"مملكتي فيها عدد أكبر بكثير من الناس مقارنة بمملكة رحبعام. كان ينبغي لرحبعام أن يستمع إلى طلبنا بتخفيف العمل عنا."</w:t>
      </w:r>
    </w:p>
    <w:p>
      <w:pPr>
        <w:bidi/>
      </w:pPr>
      <w:r>
        <w:rPr>
          <w:rtl/>
          <w:cs/>
          <w:lang w:val="ar_AE" w:bidi="ar_AE"/>
        </w:rPr>
      </w:r>
      <w:r>
        <w:rPr>
          <w:rtl/>
          <w:cs/>
          <w:lang w:val="ar_AE" w:bidi="ar_AE"/>
        </w:rPr>
        <w:t>واسألوا أيضًا الشخص الذي يؤدي دور رحبعام: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"لا أستطيع أن أصدق أن الشعب يريد يربعام ملكًا عليه وليس أنا." أو </w:t>
      </w:r>
    </w:p>
    <w:p>
      <w:pPr>
        <w:pStyle w:val="ListBullet"/>
        <w:bidi/>
        <w:spacing w:line="240" w:lineRule="auto"/>
        <w:ind w:left="720"/>
      </w:pPr>
      <w:r>
        <w:rPr>
          <w:rtl/>
          <w:cs/>
          <w:lang w:val="ar_AE" w:bidi="ar_AE"/>
        </w:rPr>
      </w:r>
      <w:r>
        <w:rPr>
          <w:rtl/>
          <w:cs/>
          <w:lang w:val="ar_AE" w:bidi="ar_AE"/>
        </w:rPr>
        <w:t xml:space="preserve">"أنا سعيد لأن سبط يهوذا، على الأقل، لا يزال وفيًّا لي ملكًا عليه." أو </w:t>
      </w:r>
    </w:p>
    <w:p>
      <w:pPr>
        <w:pStyle w:val="ListBullet"/>
        <w:bidi/>
        <w:spacing w:line="240" w:lineRule="auto"/>
        <w:ind w:left="720"/>
      </w:pPr>
      <w:r>
        <w:rPr>
          <w:rtl/>
          <w:cs/>
          <w:lang w:val="ar_AE" w:bidi="ar_AE"/>
        </w:rPr>
      </w:r>
      <w:r>
        <w:rPr>
          <w:rtl/>
          <w:cs/>
          <w:lang w:val="ar_AE" w:bidi="ar_AE"/>
        </w:rPr>
        <w:t>"الآن أنا غاضب، وسأعاقب أسباط إسرائيل الشمالية على خيانتها."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يصل رحبعام إلى أورشليم. ويجمع رحبعام جميع رجال يهوذا وبنيامين. ويختار رحبعام ١٨٠٬٠٠٠ مختار محارب ليذهبوا معه للحرب ضد أسباط إسرائيل الشمالية. ويريد رحبعام، ابن سليمان، أن يسترد المملكة لنفسه، حتى يملك رحبعام مرة أخرى على جميع أسباط إسرائيل.</w:t>
      </w:r>
    </w:p>
    <w:p>
      <w:pPr>
        <w:bidi/>
      </w:pPr>
      <w:r>
        <w:rPr>
          <w:rtl/>
          <w:cs/>
          <w:lang w:val="ar_AE" w:bidi="ar_AE"/>
        </w:rPr>
      </w:r>
      <w:r>
        <w:rPr>
          <w:rtl/>
          <w:cs/>
          <w:lang w:val="ar_AE" w:bidi="ar_AE"/>
        </w:rPr>
        <w:t>أوقفوا التمثيل. اسألوا الأشخاص الذين يؤدون أدوار الـ١٨٠٬٠٠٠ رجل من رجال الحرب: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"نحن مستعدون للقتال من أجل الملك الحقيقي لإسرائيل، الملك رحبعام." أو </w:t>
      </w:r>
    </w:p>
    <w:p>
      <w:pPr>
        <w:pStyle w:val="ListBullet"/>
        <w:bidi/>
        <w:spacing w:line="240" w:lineRule="auto"/>
        <w:ind w:left="720"/>
      </w:pPr>
      <w:r>
        <w:rPr>
          <w:rtl/>
          <w:cs/>
          <w:lang w:val="ar_AE" w:bidi="ar_AE"/>
        </w:rPr>
      </w:r>
      <w:r>
        <w:rPr>
          <w:rtl/>
          <w:cs/>
          <w:lang w:val="ar_AE" w:bidi="ar_AE"/>
        </w:rPr>
        <w:t xml:space="preserve">"نحن غاضبون من أسباط إسرائيل الشمالية لأنها متمردة على الملك رحبعام." أو </w:t>
      </w:r>
    </w:p>
    <w:p>
      <w:pPr>
        <w:pStyle w:val="ListBullet"/>
        <w:bidi/>
        <w:spacing w:line="240" w:lineRule="auto"/>
        <w:ind w:left="720"/>
      </w:pPr>
      <w:r>
        <w:rPr>
          <w:rtl/>
          <w:cs/>
          <w:lang w:val="ar_AE" w:bidi="ar_AE"/>
        </w:rPr>
      </w:r>
      <w:r>
        <w:rPr>
          <w:rtl/>
          <w:cs/>
          <w:lang w:val="ar_AE" w:bidi="ar_AE"/>
        </w:rPr>
        <w:t>"نحن سعداء لأننا أوفياء للملك رحبعام، ابن الملك سليمان، الذي كان ابن الملك داود. ونأمل أن ينتصر الملك رحبعام في الحرب ضد أسباط إسرائيل الشمالية."</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يسمع شمعيا، رجل الله، رسالة من الله. ويقول الله لشمعيا: "كلِّمْ رَحُبعامَ بنَ سُلَيمانَ مَلِكِ يَهوذا وكُلَّ بَيتِ يَهوذا وبَنيامينَ وبَقيَّةِ الشَّعبِ قائلًا: هكذا قالَ الرَّبُّ: لا تصعَدوا ولا تُحارِبوا إخوَتَكُمْ بَني إسرائيلَ. ارجِعوا كُلُّ واحِدٍ إلَى بَيتِهِ، لأنَّ مِنْ عِندي هذا الأمرَ." ويطيع الشعب كلام الرب (يهوه). ويعود الشعب إلى بيوتهم كما أمرهم الرب (يهوه) أن يفعلوا.</w:t>
      </w:r>
    </w:p>
    <w:p>
      <w:pPr>
        <w:bidi/>
      </w:pPr>
      <w:r>
        <w:rPr>
          <w:rtl/>
          <w:cs/>
          <w:lang w:val="ar_AE" w:bidi="ar_AE"/>
        </w:rPr>
      </w:r>
      <w:r>
        <w:rPr>
          <w:rtl/>
          <w:cs/>
          <w:lang w:val="ar_AE" w:bidi="ar_AE"/>
        </w:rPr>
        <w:t>أوقفوا التمثيل. اسألوا الأشخاص الذين يؤدون أدوار رحبعام ورجال سبطي يهوذا وبنيامين: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"نحن مندهشون لأن الرب (يهوه) أمرنا أن نعود إلى بيوتنا وألا نحارب لاستعادة مملكة إسرائيل." أو </w:t>
      </w:r>
    </w:p>
    <w:p>
      <w:pPr>
        <w:pStyle w:val="ListBullet"/>
        <w:bidi/>
        <w:spacing w:line="240" w:lineRule="auto"/>
        <w:ind w:left="720"/>
      </w:pPr>
      <w:r>
        <w:rPr>
          <w:rtl/>
          <w:cs/>
          <w:lang w:val="ar_AE" w:bidi="ar_AE"/>
        </w:rPr>
      </w:r>
      <w:r>
        <w:rPr>
          <w:rtl/>
          <w:cs/>
          <w:lang w:val="ar_AE" w:bidi="ar_AE"/>
        </w:rPr>
        <w:t xml:space="preserve">"نحن مرتبكون بشأن سبب رغبة الرب (يهوه) في ألا نحارب يربعام، لكننا مستعدون لطاعة أوامر الرب (يهوه)." أو </w:t>
      </w:r>
    </w:p>
    <w:p>
      <w:pPr>
        <w:pStyle w:val="ListBullet"/>
        <w:bidi/>
        <w:spacing w:line="240" w:lineRule="auto"/>
        <w:ind w:left="720"/>
      </w:pPr>
      <w:r>
        <w:rPr>
          <w:rtl/>
          <w:cs/>
          <w:lang w:val="ar_AE" w:bidi="ar_AE"/>
        </w:rPr>
      </w:r>
      <w:r>
        <w:rPr>
          <w:rtl/>
          <w:cs/>
          <w:lang w:val="ar_AE" w:bidi="ar_AE"/>
        </w:rPr>
        <w:t xml:space="preserve">"نحن لا نفهم لماذا قال الرب (يهوه) إنه هو الذي جعل هذه الأمور تحدث."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ملوك ١٢: ١٦–٢٤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في هذا المقطع، تشير كلمتا "</w:t>
      </w:r>
      <w:r>
        <w:rPr>
          <w:b/>
          <w:rtl/>
          <w:cs/>
          <w:lang w:val="ar_AE" w:bidi="ar_AE"/>
        </w:rPr>
        <w:t>إسرائيل</w:t>
      </w:r>
      <w:r>
        <w:rPr>
          <w:rtl/>
          <w:cs/>
          <w:lang w:val="ar_AE" w:bidi="ar_AE"/>
        </w:rPr>
        <w:t>" و</w:t>
      </w:r>
      <w:r>
        <w:rPr>
          <w:b/>
          <w:rtl/>
          <w:cs/>
          <w:lang w:val="ar_AE" w:bidi="ar_AE"/>
        </w:rPr>
        <w:t>"الإسرائيليين"</w:t>
      </w:r>
      <w:r>
        <w:rPr>
          <w:rtl/>
          <w:cs/>
          <w:lang w:val="ar_AE" w:bidi="ar_AE"/>
        </w:rPr>
        <w:t xml:space="preserve"> إلى أسباط إسرائيل الشمالية. ترجموا كلمتي "إسرائيل" و"الإسرائيليين" بالطريقة نفسها التي استخدمتموها في المقاطع السابقة. ولمزيد من المعلومات عن كلمتي "إسرائيل" و"الإسرائيليين"، ارجعوا إلى الكلمتين في "قاموس الكلمات الرئيسية".</w:t>
      </w:r>
    </w:p>
    <w:p>
      <w:pPr>
        <w:bidi/>
      </w:pPr>
      <w:r>
        <w:rPr>
          <w:rtl/>
          <w:cs/>
          <w:lang w:val="ar_AE" w:bidi="ar_AE"/>
        </w:rPr>
      </w:r>
      <w:r>
        <w:rPr>
          <w:rtl/>
          <w:cs/>
          <w:lang w:val="ar_AE" w:bidi="ar_AE"/>
        </w:rPr>
        <w:t xml:space="preserve">يدرك الشعب من أسباط إسرائيل الشمالية أن </w:t>
      </w:r>
      <w:r>
        <w:rPr>
          <w:b/>
          <w:rtl/>
          <w:cs/>
          <w:lang w:val="ar_AE" w:bidi="ar_AE"/>
        </w:rPr>
        <w:t>الملك</w:t>
      </w:r>
      <w:r>
        <w:rPr>
          <w:rtl/>
          <w:cs/>
          <w:lang w:val="ar_AE" w:bidi="ar_AE"/>
        </w:rPr>
        <w:t xml:space="preserve"> رحبعام لن يستمع إليهم. ترجموا كلمة "ملك" بالطريقة نفسها التي استخدمتموها في المقاطع السابقة. للمزيد من المعلومات عن كلمة مَلك، راجعوا "قاموس الكلمات الرئيسية". </w:t>
      </w:r>
    </w:p>
    <w:p>
      <w:pPr>
        <w:bidi/>
      </w:pPr>
      <w:r>
        <w:rPr>
          <w:rtl/>
          <w:cs/>
          <w:lang w:val="ar_AE" w:bidi="ar_AE"/>
        </w:rPr>
      </w:r>
      <w:r>
        <w:rPr>
          <w:rtl/>
          <w:cs/>
          <w:lang w:val="ar_AE" w:bidi="ar_AE"/>
        </w:rPr>
        <w:t xml:space="preserve">يقول شعب إسرائيل إنه لا علاقة له بداود، ابن يسى. ويقول أيضًا إن على داود أن يهتم ببيته هو. كان داود أول ملك على إسرائيل. وتشير عبارة </w:t>
      </w:r>
      <w:r>
        <w:rPr>
          <w:b/>
          <w:rtl/>
          <w:cs/>
          <w:lang w:val="ar_AE" w:bidi="ar_AE"/>
        </w:rPr>
        <w:t>"بيت داود"</w:t>
      </w:r>
      <w:r>
        <w:rPr>
          <w:rtl/>
          <w:cs/>
          <w:lang w:val="ar_AE" w:bidi="ar_AE"/>
        </w:rPr>
        <w:t xml:space="preserve"> إلى نسل داود وسلالة الملوك المنحدرين منه. ترجموا عبارة "بيت داود" بالطريقة نفسها التي استخدمتموها في المقاطع السابقة. ولمزيد من المعلومات عن "بيت داود"، ارجعوا إلى "قاموس الكلمات الرئيسية".</w:t>
      </w:r>
    </w:p>
    <w:p>
      <w:pPr>
        <w:bidi/>
      </w:pPr>
      <w:r>
        <w:rPr>
          <w:rtl/>
          <w:cs/>
          <w:lang w:val="ar_AE" w:bidi="ar_AE"/>
        </w:rPr>
      </w:r>
      <w:r>
        <w:rPr>
          <w:rtl/>
          <w:cs/>
          <w:lang w:val="ar_AE" w:bidi="ar_AE"/>
        </w:rPr>
        <w:t xml:space="preserve">يحكم رحبعام على الشعب من أسباط إسرائيل الشمالية الذين يسكنون الآن في مدن </w:t>
      </w:r>
      <w:r>
        <w:rPr>
          <w:b/>
          <w:rtl/>
          <w:cs/>
          <w:lang w:val="ar_AE" w:bidi="ar_AE"/>
        </w:rPr>
        <w:t>يهوذا</w:t>
      </w:r>
      <w:r>
        <w:rPr>
          <w:rtl/>
          <w:cs/>
          <w:lang w:val="ar_AE" w:bidi="ar_AE"/>
        </w:rPr>
        <w:t xml:space="preserve">. </w:t>
      </w:r>
      <w:r>
        <w:rPr>
          <w:b/>
          <w:rtl/>
          <w:cs/>
          <w:lang w:val="ar_AE" w:bidi="ar_AE"/>
        </w:rPr>
        <w:t>والمدينة</w:t>
      </w:r>
      <w:r>
        <w:rPr>
          <w:rtl/>
          <w:cs/>
          <w:lang w:val="ar_AE" w:bidi="ar_AE"/>
        </w:rPr>
        <w:t xml:space="preserve"> هي تجمُّع سكاني تحيط به أسوار. ويهوذا هو أحد أسباط إسرائيل، وكان الناس غالبًا ما يسمّون السبطين الجنوبيين اللذين ظلّا يتبعان رحبعام ملكًا لهما باسم "يهوذا". ترجموا كلمتي "مدينة" و"يهوذا" بالطريقة نفسها التي استخدمتموها في المقاطع السابقة. ولمزيد من المعلومات عن يهوذا، ارجعوا إلى "قاموس الكلمات الرئيسية".</w:t>
      </w:r>
    </w:p>
    <w:p>
      <w:pPr>
        <w:bidi/>
      </w:pPr>
      <w:r>
        <w:rPr>
          <w:rtl/>
          <w:cs/>
          <w:lang w:val="ar_AE" w:bidi="ar_AE"/>
        </w:rPr>
      </w:r>
      <w:r>
        <w:rPr>
          <w:rtl/>
          <w:cs/>
          <w:lang w:val="ar_AE" w:bidi="ar_AE"/>
        </w:rPr>
        <w:t xml:space="preserve">هرب رحبعام إلى </w:t>
      </w:r>
      <w:r>
        <w:rPr>
          <w:b/>
          <w:rtl/>
          <w:cs/>
          <w:lang w:val="ar_AE" w:bidi="ar_AE"/>
        </w:rPr>
        <w:t>أورشليم</w:t>
      </w:r>
      <w:r>
        <w:rPr>
          <w:rtl/>
          <w:cs/>
          <w:lang w:val="ar_AE" w:bidi="ar_AE"/>
        </w:rPr>
        <w:t xml:space="preserve"> في </w:t>
      </w:r>
      <w:r>
        <w:rPr>
          <w:b/>
          <w:rtl/>
          <w:cs/>
          <w:lang w:val="ar_AE" w:bidi="ar_AE"/>
        </w:rPr>
        <w:t>مركبته</w:t>
      </w:r>
      <w:r>
        <w:rPr>
          <w:rtl/>
          <w:cs/>
          <w:lang w:val="ar_AE" w:bidi="ar_AE"/>
        </w:rPr>
        <w:t>. والمركبة هي عربة ذات عجلتين تجرّها الخيول. وأورشليم هي عاصمة إسرائيل، وهي الآن عاصمة أرض يهوذا، حيث رحبعام هو الملك. ترجموا كلمتي "مركبة" و"أورشليم" بالطريقة نفسها التي استخدمتموها في المقاطع السابقة.</w:t>
      </w:r>
    </w:p>
    <w:p>
      <w:pPr>
        <w:bidi/>
      </w:pPr>
      <w:r>
        <w:rPr>
          <w:rtl/>
          <w:cs/>
          <w:lang w:val="ar_AE" w:bidi="ar_AE"/>
        </w:rPr>
      </w:r>
      <w:r>
        <w:rPr>
          <w:rtl/>
          <w:cs/>
          <w:lang w:val="ar_AE" w:bidi="ar_AE"/>
        </w:rPr>
        <w:t xml:space="preserve">استدعى شعب إسرائيل الشمالية يربعام إلى </w:t>
      </w:r>
      <w:r>
        <w:rPr>
          <w:b/>
          <w:rtl/>
          <w:cs/>
          <w:lang w:val="ar_AE" w:bidi="ar_AE"/>
        </w:rPr>
        <w:t>جماعة</w:t>
      </w:r>
      <w:r>
        <w:rPr>
          <w:rtl/>
          <w:cs/>
          <w:lang w:val="ar_AE" w:bidi="ar_AE"/>
        </w:rPr>
        <w:t>، أي إلى اجتماع خاص للشعب لاتخاذ القرارات. ترجموا كلمة "جماعة" بالطريقة نفسها التي استخدمتموها في المقاطع السابقة.</w:t>
      </w:r>
    </w:p>
    <w:p>
      <w:pPr>
        <w:bidi/>
      </w:pPr>
      <w:r>
        <w:rPr>
          <w:rtl/>
          <w:cs/>
          <w:lang w:val="ar_AE" w:bidi="ar_AE"/>
        </w:rPr>
      </w:r>
      <w:r>
        <w:rPr>
          <w:rtl/>
          <w:cs/>
          <w:lang w:val="ar_AE" w:bidi="ar_AE"/>
        </w:rPr>
        <w:t xml:space="preserve">جمع رحبعام كل </w:t>
      </w:r>
      <w:r>
        <w:rPr>
          <w:b/>
          <w:rtl/>
          <w:cs/>
          <w:lang w:val="ar_AE" w:bidi="ar_AE"/>
        </w:rPr>
        <w:t>بيت</w:t>
      </w:r>
      <w:r>
        <w:rPr>
          <w:rtl/>
          <w:cs/>
          <w:lang w:val="ar_AE" w:bidi="ar_AE"/>
        </w:rPr>
        <w:t xml:space="preserve"> سبطي يهوذا </w:t>
      </w:r>
      <w:r>
        <w:rPr>
          <w:b/>
          <w:rtl/>
          <w:cs/>
          <w:lang w:val="ar_AE" w:bidi="ar_AE"/>
        </w:rPr>
        <w:t>وبنيامين</w:t>
      </w:r>
      <w:r>
        <w:rPr>
          <w:rtl/>
          <w:cs/>
          <w:lang w:val="ar_AE" w:bidi="ar_AE"/>
        </w:rPr>
        <w:t>. وكان بنيامين سبطًا آخر من أسباط إسرائيل. ترجموا كلمة "بنيامين" بالطريقة نفسها التي استخدمتموها في المقاطع السابقة. وتشير كلمة "بيت" في هذه الحالة إلى نسل الشخص أو سلالته. و"بيت يهوذا" هو نسل يهوذا وسبطه. ترجموا كلمة "بيت" بالطريقة نفسها التي استخدمتموها من قبل عندما تشير إلى نسل شخص ما. ولمزيد من المعلومات عن "البيت"، ارجعوا إلى "قاموس الكلمات الرئيسية".</w:t>
      </w:r>
    </w:p>
    <w:p>
      <w:pPr>
        <w:bidi/>
      </w:pPr>
      <w:r>
        <w:rPr>
          <w:rtl/>
          <w:cs/>
          <w:lang w:val="ar_AE" w:bidi="ar_AE"/>
        </w:rPr>
      </w:r>
      <w:r>
        <w:rPr>
          <w:rtl/>
          <w:cs/>
          <w:lang w:val="ar_AE" w:bidi="ar_AE"/>
        </w:rPr>
        <w:t>جمع رحبعام ١٨٠٬٠٠٠ مختار محارب لمحاربة أسباط إسرائيل الشمالية. وكان يريد إعادة توحيد</w:t>
      </w:r>
      <w:r>
        <w:rPr>
          <w:b/>
          <w:rtl/>
          <w:cs/>
          <w:lang w:val="ar_AE" w:bidi="ar_AE"/>
        </w:rPr>
        <w:t xml:space="preserve"> المملكة</w:t>
      </w:r>
      <w:r>
        <w:rPr>
          <w:rtl/>
          <w:cs/>
          <w:lang w:val="ar_AE" w:bidi="ar_AE"/>
        </w:rPr>
        <w:t xml:space="preserve"> المنقسمة. إن المملكة هي المنطقة أو الأرض التي يَحكُمها ملك، أو الشعب الذي يحكمه. ترجموا كلمة "مملكة" بالطريقة نفسها التي استخدمتموها في المقاطع السابقة. لمزيد من المعلومات بخصوص المملكة، برجاء الرجوع إلى قاموس الكلمات الرئيسية.</w:t>
      </w:r>
    </w:p>
    <w:p>
      <w:pPr>
        <w:bidi/>
      </w:pPr>
      <w:r>
        <w:rPr>
          <w:rtl/>
          <w:cs/>
          <w:lang w:val="ar_AE" w:bidi="ar_AE"/>
        </w:rPr>
      </w:r>
      <w:r>
        <w:rPr>
          <w:rtl/>
          <w:cs/>
          <w:lang w:val="ar_AE" w:bidi="ar_AE"/>
        </w:rPr>
        <w:t>ثم يسمع شمعيا، رجل الله، كلمة من الله لينقلها إلى رحبعام والشعب. في العهد القديم، كان الله يتكلم أحيانًا من خلال أنبيائه، أي الأشخاص الذين يتلقون رسائل من الله. وفي هذا المقطع، يصف كاتب القصة الشخص الذي يتلقى رسالة من الله بأنه "رجل الله".</w:t>
      </w:r>
    </w:p>
    <w:p>
      <w:pPr>
        <w:bidi/>
      </w:pPr>
      <w:r>
        <w:rPr>
          <w:rtl/>
          <w:cs/>
          <w:lang w:val="ar_AE" w:bidi="ar_AE"/>
        </w:rPr>
      </w:r>
      <w:r>
        <w:rPr>
          <w:rtl/>
          <w:cs/>
          <w:lang w:val="ar_AE" w:bidi="ar_AE"/>
        </w:rPr>
        <w:t>ناقشوا هذا السؤال معًا: كيف ستترجمون "</w:t>
      </w:r>
      <w:r>
        <w:rPr>
          <w:b/>
          <w:rtl/>
          <w:cs/>
          <w:lang w:val="ar_AE" w:bidi="ar_AE"/>
        </w:rPr>
        <w:t>كلمة الله</w:t>
      </w:r>
      <w:r>
        <w:rPr>
          <w:rtl/>
          <w:cs/>
          <w:lang w:val="ar_AE" w:bidi="ar_AE"/>
        </w:rPr>
        <w:t>" و"</w:t>
      </w:r>
      <w:r>
        <w:rPr>
          <w:b/>
          <w:rtl/>
          <w:cs/>
          <w:lang w:val="ar_AE" w:bidi="ar_AE"/>
        </w:rPr>
        <w:t>رجل الله</w:t>
      </w:r>
      <w:r>
        <w:rPr>
          <w:rtl/>
          <w:cs/>
          <w:lang w:val="ar_AE" w:bidi="ar_AE"/>
        </w:rPr>
        <w:t xml:space="preserve">" في هذا المقطع؟ تحققوا من الطريقة التي ترجمتم بها هذين المصطلحين في مقطع ٢ أخبار ١١: ١–١٢. تذكّروا أن كاتب القصة في مقطع ٢ أخبار ١١ يقول "كلام الرب" بدلًا من "كلمة الله"، لكن العبارتين تعنيان الشيء نفسه. لمزيد من المعلومات عن "كلمة الله"، ارجعوا إلى كلمة "كلمة" في "قاموس الكلمات الرئيسية". ولمزيد من المعلومات عن "رجل الله"، ارجعوا إلى كلمة "نبي" في "قاموس الكلمات الرئيسية". أوقِفوا الاستماع إلى هذا التسجيل الصوتي هنا. </w:t>
      </w:r>
    </w:p>
    <w:p>
      <w:pPr>
        <w:bidi/>
      </w:pPr>
      <w:r>
        <w:rPr>
          <w:rtl/>
          <w:cs/>
          <w:lang w:val="ar_AE" w:bidi="ar_AE"/>
        </w:rPr>
      </w:r>
      <w:r>
        <w:rPr>
          <w:rtl/>
          <w:cs/>
          <w:lang w:val="ar_AE" w:bidi="ar_AE"/>
        </w:rPr>
        <w:t xml:space="preserve">يقول شمعيا لرحبعام والشعب إن </w:t>
      </w:r>
      <w:r>
        <w:rPr>
          <w:b/>
          <w:rtl/>
          <w:cs/>
          <w:lang w:val="ar_AE" w:bidi="ar_AE"/>
        </w:rPr>
        <w:t>يهوه</w:t>
      </w:r>
      <w:r>
        <w:rPr>
          <w:rtl/>
          <w:cs/>
          <w:lang w:val="ar_AE" w:bidi="ar_AE"/>
        </w:rPr>
        <w:t xml:space="preserve"> لا يريد منهم أن يحاربوا إخوتهم، أي بني إسرائيل الآخرين. يهوه هو الاسم الشخصي للرب. ترجموا كلمة يهوه كما ترجمتموها في المقاطع السابقة. لمزيد من المعلومات حول كلمة "يهوه"، ارجعوا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12:25–33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١٢: ٢٥–٣٣ واحفظوه في قلوبكم.</w:t>
      </w:r>
    </w:p>
    <w:p>
      <w:pPr>
        <w:bidi/>
      </w:pPr>
      <w:r>
        <w:rPr>
          <w:rtl/>
          <w:cs/>
          <w:lang w:val="ar_AE" w:bidi="ar_AE"/>
        </w:rPr>
      </w:r>
      <w:r>
        <w:rPr>
          <w:rtl/>
          <w:cs/>
          <w:lang w:val="ar_AE" w:bidi="ar_AE"/>
        </w:rPr>
        <w:t>استمعوا إلى نسخة صوتية من سفر الملوك الأول ١٢: ٢٥–٣٣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ملوك ١٢: ٢٥–٣٣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القصة السابقة، اختار شعب الأسباط الشمالية من إسرائيل يربعام ملكًا جديدًا للمملكة الشمالية. والآن، يعزّز يربعام القوة العسكرية لإسرائيل، إذ يحصّن بعض مدنها للدفاع عنها ضد أي أعداء. كما يستحدث طريقة جديدة للعبادة في إسرائيل، إذ يخصص مكانين للعبادة في المملكة: أحدهما في بيت إيل جنوبًا، والآخر في دان شمالًا.</w:t>
      </w:r>
    </w:p>
    <w:p>
      <w:pPr>
        <w:bidi/>
      </w:pPr>
      <w:r>
        <w:rPr>
          <w:rtl/>
          <w:cs/>
          <w:lang w:val="ar_AE" w:bidi="ar_AE"/>
        </w:rPr>
      </w:r>
      <w:r>
        <w:rPr>
          <w:rtl/>
          <w:cs/>
          <w:lang w:val="ar_AE" w:bidi="ar_AE"/>
        </w:rPr>
        <w:t>في الجزء الأول من القصة، يحصّن يربعام مدينتي شكيم وفنوئيل لحماية مملكته الجديدة من هجمات الأعداء. ويجعل مدينة شكيم أكثر أمنًا، على الأرجح ببناء أسوار قوية حولها. تذكّروا أن الأسباط الشمالية من إسرائيل اختارت يربعام ملكًا أول مرة في شكيم، وأنه يسكن فيها ويحكم منها، إذ جعلها عاصمة مملكته الجديدة. وتقع شكيم في جبل أفرايم، وهو أحد أسباط إسرائيل الاثني عشر. والمنطقة الجبلية هي منطقة تكثر فيها التلال أو الأراضي المرتفعة.</w:t>
      </w:r>
    </w:p>
    <w:p>
      <w:pPr>
        <w:bidi/>
      </w:pPr>
      <w:r>
        <w:rPr>
          <w:rtl/>
          <w:cs/>
          <w:lang w:val="ar_AE" w:bidi="ar_AE"/>
        </w:rPr>
      </w:r>
      <w:r>
        <w:rPr>
          <w:rtl/>
          <w:cs/>
          <w:lang w:val="ar_AE" w:bidi="ar_AE"/>
        </w:rPr>
        <w:t xml:space="preserve">توقّفوا هنا، وانظروا معًا إلى خريطة تتضمن مدينة شكيم وأرض سبط أفرايم. وانظروا معًا أيضًا إلى صورة لمنطقة جبلية. أوقِفوا الاستماع إلى هذا التسجيل الصوتي هنا. </w:t>
      </w:r>
    </w:p>
    <w:p>
      <w:pPr>
        <w:bidi/>
      </w:pPr>
      <w:r>
        <w:rPr>
          <w:rtl/>
          <w:cs/>
          <w:lang w:val="ar_AE" w:bidi="ar_AE"/>
        </w:rPr>
      </w:r>
      <w:r>
        <w:rPr>
          <w:rtl/>
          <w:cs/>
          <w:lang w:val="ar_AE" w:bidi="ar_AE"/>
        </w:rPr>
        <w:t>كذلك، يحصّن يربعام مدينة فنوئيل، الواقعة شرقي نهر الأردن. ومن الممكن أن يكون قد حصّنها لحماية المنطقة الواقعة شرقي النهر من أعدائها.</w:t>
      </w:r>
    </w:p>
    <w:p>
      <w:pPr>
        <w:bidi/>
      </w:pPr>
      <w:r>
        <w:rPr>
          <w:rtl/>
          <w:cs/>
          <w:lang w:val="ar_AE" w:bidi="ar_AE"/>
        </w:rPr>
      </w:r>
      <w:r>
        <w:rPr>
          <w:rtl/>
          <w:cs/>
          <w:lang w:val="ar_AE" w:bidi="ar_AE"/>
        </w:rPr>
        <w:t xml:space="preserve">توقّفوا هنا، وانظروا معًا إلى خريطة تتضمن مدينة فنوئيل. أوقِفوا الاستماع إلى هذا التسجيل الصوتي هنا. </w:t>
      </w:r>
    </w:p>
    <w:p>
      <w:pPr>
        <w:bidi/>
      </w:pPr>
      <w:r>
        <w:rPr>
          <w:rtl/>
          <w:cs/>
          <w:lang w:val="ar_AE" w:bidi="ar_AE"/>
        </w:rPr>
      </w:r>
      <w:r>
        <w:rPr>
          <w:rtl/>
          <w:cs/>
          <w:lang w:val="ar_AE" w:bidi="ar_AE"/>
        </w:rPr>
        <w:t>في الجزء الثاني من القصة، يقرر يربعام أنه ينبغي أن يوفّر للشعب طريقة أسهل وأكثر ملاءمة لعبادة الرب (يهوه). ففي شريعة موسى، أمر الرب الشعب بأن يذهبوا إلى أورشليم ثلاث مرات في السنة ليقدموا الذبائح في هيكل الرب، أو "بيت الرب". ويخشى يربعام أنه إذا استمر الشعب في الذهاب إلى أورشليم لعبادة الرب، فسيعودون إلى الولاء لسيّدهم السابق، أو مولاهم، رحبعام ملك يهوذا. تذكّروا أن الملك رحبعام ينتمي إلى بيت داود، أي إلى عائلته. ويخشى يربعام أيضًا أن يقتله الشعب، ولذلك يريد حماية مملكته الجديدة.</w:t>
      </w:r>
    </w:p>
    <w:p>
      <w:pPr>
        <w:bidi/>
      </w:pPr>
      <w:r>
        <w:rPr>
          <w:rtl/>
          <w:cs/>
          <w:lang w:val="ar_AE" w:bidi="ar_AE"/>
        </w:rPr>
      </w:r>
      <w:r>
        <w:rPr>
          <w:rtl/>
          <w:cs/>
          <w:lang w:val="ar_AE" w:bidi="ar_AE"/>
        </w:rPr>
        <w:t xml:space="preserve">توقّفوا هنا، وناقشوا هذا السؤال معًا: تحدّثوا عن وقت كان لديكم فيه قائد جديد في قريتكم أو بلدكم أو مدينتكم أو مجتمعكم أو دولتكم. ما الخطط أو الممارسات الجديدة التي بدأها هذا القائد؟ ولماذا تعتقدون أنه بدأ هذه الممارسات الجديدة؟ أوقِفوا الاستماع إلى هذا التسجيل الصوتي هنا. </w:t>
      </w:r>
    </w:p>
    <w:p>
      <w:pPr>
        <w:bidi/>
      </w:pPr>
      <w:r>
        <w:rPr>
          <w:rtl/>
          <w:cs/>
          <w:lang w:val="ar_AE" w:bidi="ar_AE"/>
        </w:rPr>
      </w:r>
      <w:r>
        <w:rPr>
          <w:rtl/>
          <w:cs/>
          <w:lang w:val="ar_AE" w:bidi="ar_AE"/>
        </w:rPr>
        <w:t>ثم يطلب يربعام المشورة، على الأرجح من رجال حكماء كانوا يساعدونه في اتخاذ القرارات المهمة. ثم يصنع عجلين من ذهب. والعجل هو ذكر صغير من البقر، أما الثور فيرمز إلى القوة والخصوبة. ويصنع العديد من الناس في المنطقة صورًا للثيران لتمثيل آلهتهم.</w:t>
      </w:r>
    </w:p>
    <w:p>
      <w:pPr>
        <w:bidi/>
      </w:pPr>
      <w:r>
        <w:rPr>
          <w:rtl/>
          <w:cs/>
          <w:lang w:val="ar_AE" w:bidi="ar_AE"/>
        </w:rPr>
      </w:r>
      <w:r>
        <w:rPr>
          <w:rtl/>
          <w:cs/>
          <w:lang w:val="ar_AE" w:bidi="ar_AE"/>
        </w:rPr>
        <w:t xml:space="preserve">توقفوا وانظروا إلى صورة العجل الذهبي. أوقِفوا الاستماع إلى هذا التسجيل الصوتي هنا. </w:t>
      </w:r>
    </w:p>
    <w:p>
      <w:pPr>
        <w:bidi/>
      </w:pPr>
      <w:r>
        <w:rPr>
          <w:rtl/>
          <w:cs/>
          <w:lang w:val="ar_AE" w:bidi="ar_AE"/>
        </w:rPr>
      </w:r>
      <w:r>
        <w:rPr>
          <w:rtl/>
          <w:cs/>
          <w:lang w:val="ar_AE" w:bidi="ar_AE"/>
        </w:rPr>
        <w:t xml:space="preserve">توقّفوا أيضًا هنا، وناقشوا هذا السؤال معًا: احكوا قصة عن مرة رأيتم فيها شخصًا يعبد صنمًا. ماذا فعل الأشخاص الذين عبدوا الصنم؟ وكيف كان شكله؟ وكيف صنعه الناس؟ أوقِفوا الاستماع إلى هذا التسجيل الصوتي هنا. </w:t>
      </w:r>
    </w:p>
    <w:p>
      <w:pPr>
        <w:bidi/>
      </w:pPr>
      <w:r>
        <w:rPr>
          <w:rtl/>
          <w:cs/>
          <w:lang w:val="ar_AE" w:bidi="ar_AE"/>
        </w:rPr>
      </w:r>
      <w:r>
        <w:rPr>
          <w:rtl/>
          <w:cs/>
          <w:lang w:val="ar_AE" w:bidi="ar_AE"/>
        </w:rPr>
        <w:t>لدى الناس آراء مختلفة بشأن الغرض من العجلين الذهبيين. يعتقد بعضهم أن يربعام يريد أن يعبد شعب إسرائيل العجلين بوصفهما إلهين جديدين بدلًا من عبادة الرب (يهوه). فقد كان الذين يعبدون آلهة أخرى يمتلكون أصنامًا تساعدهم على تصوّر تلك الآلهة وعبادتها، وكان من غير المعتاد ألا يمتلك الإسرائيليون أصنامًا يعبدونها. ويعتقد آخرون أن يربعام ما زال يريد لشعب إسرائيل أن يعبد الرب (يهوه)، ولكن في أماكن أقرب إلى بيوتهم، حتى يظلوا أوفياء له. ويرى هؤلاء أن العجلين الذهبيين في بيت إيل ودان قد يكونان بمثابة مسند للقدمين يقف عليه الرب. وربما أراد يربعام أن يترك الرب موضع استقرار تابوت العهد في هيكل الرب بأورشليم، ويأتي إلى بيت إيل ودان ليكون له فيهما موضع استقرار جديد.</w:t>
      </w:r>
    </w:p>
    <w:p>
      <w:pPr>
        <w:bidi/>
      </w:pPr>
      <w:r>
        <w:rPr>
          <w:rtl/>
          <w:cs/>
          <w:lang w:val="ar_AE" w:bidi="ar_AE"/>
        </w:rPr>
      </w:r>
      <w:r>
        <w:rPr>
          <w:rtl/>
          <w:cs/>
          <w:lang w:val="ar_AE" w:bidi="ar_AE"/>
        </w:rPr>
        <w:t>ثم يقول يربعام لشعب الأسباط الشمالية من إسرائيل إن الذهاب إلى أورشليم للعبادة أمر شاق عليهم. ثم يعطيهم العجلين الذهبيين، ويقول: "هوذا آلِهَتُكَ يا إسرائيلُ الّذينَ أصعَدوكَ مِنْ أرضِ مِصرَ". تذكّروا أن الإسرائيليين كانوا عبيدًا في مصر مدة أربعمئة سنة. وبعد أن أخرجهم الرب من مصر، صنع هارون لهم عجلًا ذهبيًا. بل إن يربعام يقول للشعب العبارة نفسها التي قالها هارون لهم: "هوذا آلهتك يا إسرائيل الذين أصعدوك من أرض مصر".</w:t>
      </w:r>
    </w:p>
    <w:p>
      <w:pPr>
        <w:bidi/>
      </w:pPr>
      <w:r>
        <w:rPr>
          <w:rtl/>
          <w:cs/>
          <w:lang w:val="ar_AE" w:bidi="ar_AE"/>
        </w:rPr>
      </w:r>
      <w:r>
        <w:rPr>
          <w:rtl/>
          <w:cs/>
          <w:lang w:val="ar_AE" w:bidi="ar_AE"/>
        </w:rPr>
        <w:t xml:space="preserve">توقّفوا هنا، وانظروا معًا إلى خريطة لمصر وإسرائيل. أوقِفوا الاستماع إلى هذا التسجيل الصوتي هنا. </w:t>
      </w:r>
    </w:p>
    <w:p>
      <w:pPr>
        <w:bidi/>
      </w:pPr>
      <w:r>
        <w:rPr>
          <w:rtl/>
          <w:cs/>
          <w:lang w:val="ar_AE" w:bidi="ar_AE"/>
        </w:rPr>
      </w:r>
      <w:r>
        <w:rPr>
          <w:rtl/>
          <w:cs/>
          <w:lang w:val="ar_AE" w:bidi="ar_AE"/>
        </w:rPr>
        <w:t>ثم يضع يربعام أحد العجلين الذهبيين في بيت إيل، والآخر في دان. وكلتا المدينتين تقعان في المملكة الشمالية لإسرائيل. ويريد يربعام أن يذهب شعب المملكة الشمالية إلى بيت إيل أو دان للعبادة بدلًا من قطع كل هذه المسافة إلى أورشليم لعبادة الرب (يهوه) في هيكله، أو بيته. ولا يثق يربعام بأن الرب سيُبقيه في السلطة ملكًا. تذكّروا أن الرب وعده بمملكة ثابتة إذا اتبعه.</w:t>
      </w:r>
    </w:p>
    <w:p>
      <w:pPr>
        <w:bidi/>
      </w:pPr>
      <w:r>
        <w:rPr>
          <w:rtl/>
          <w:cs/>
          <w:lang w:val="ar_AE" w:bidi="ar_AE"/>
        </w:rPr>
      </w:r>
      <w:r>
        <w:rPr>
          <w:rtl/>
          <w:cs/>
          <w:lang w:val="ar_AE" w:bidi="ar_AE"/>
        </w:rPr>
        <w:t xml:space="preserve">توقّفوا هنا، وانظروا معًا إلى خريطة لبيت إيل ودان وأورشليم. أوقِفوا الاستماع إلى هذا التسجيل الصوتي هنا. </w:t>
      </w:r>
    </w:p>
    <w:p>
      <w:pPr>
        <w:bidi/>
      </w:pPr>
      <w:r>
        <w:rPr>
          <w:rtl/>
          <w:cs/>
          <w:lang w:val="ar_AE" w:bidi="ar_AE"/>
        </w:rPr>
      </w:r>
      <w:r>
        <w:rPr>
          <w:rtl/>
          <w:cs/>
          <w:lang w:val="ar_AE" w:bidi="ar_AE"/>
        </w:rPr>
        <w:t>تذكّروا أن شعب إسرائيل أخطأ إلى الرب (يهوه) عندما عبد العجل الذهبي الذي صنعه هارون في الماضي. والآن، في هذا المقطع، يخطئ الشعب أيضًا إلى الرب عندما يعبد العجلين الذهبيين اللذين يصنعهما يربعام. لا نعرف على وجه الدقة لماذا يصنع يربعام العجلين الذهبيين، لكننا نعرف أنهما يتسببان في خطية الإسرائيليين. والخطية تعني أن الشعب يعصي الرب، لأنه أوصى شعب إسرائيل بألا يعبدوا أي أصنام.</w:t>
      </w:r>
    </w:p>
    <w:p>
      <w:pPr>
        <w:bidi/>
      </w:pPr>
      <w:r>
        <w:rPr>
          <w:rtl/>
          <w:cs/>
          <w:lang w:val="ar_AE" w:bidi="ar_AE"/>
        </w:rPr>
      </w:r>
      <w:r>
        <w:rPr>
          <w:rtl/>
          <w:cs/>
          <w:lang w:val="ar_AE" w:bidi="ar_AE"/>
        </w:rPr>
        <w:t>كذلك، يبني يربعام بيوتًا للعبادة على المرتفعات، وهو ما قد يعني أنه يبني أسوارًا حول المذابح الموجودة على المرتفعات. وغالبًا ما تقع المرتفعات على التلال. ولم يكن حضور الرب في هذه البيوت المقامة على المرتفعات، لأن حضوره كان في الهيكل بأورشليم وحده. كما يختار يربعام كهنة للخدمة في هذه البيوت. ويختارهم من فئات مختلفة من الشعب، لا من اللاويين. واللاويون هم المنتمون إلى سبط لاوي، وقد أوصى الرب في شريعة موسى بأن يكون اللاويون وحدهم كهنة له.</w:t>
      </w:r>
    </w:p>
    <w:p>
      <w:pPr>
        <w:bidi/>
      </w:pPr>
      <w:r>
        <w:rPr>
          <w:rtl/>
          <w:cs/>
          <w:lang w:val="ar_AE" w:bidi="ar_AE"/>
        </w:rPr>
      </w:r>
      <w:r>
        <w:rPr>
          <w:rtl/>
          <w:cs/>
          <w:lang w:val="ar_AE" w:bidi="ar_AE"/>
        </w:rPr>
        <w:t xml:space="preserve">توقّفوا هنا، وناقشوا هذا السؤال معًا: أين يذهب الناس في مجتمعكم لعبادة إلهكم أو آلهتكم؟ صِفوا المكان أو المبنى الذي تذهبون إليه للعبادة. أوقِفوا الاستماع إلى هذا التسجيل الصوتي هنا. </w:t>
      </w:r>
    </w:p>
    <w:p>
      <w:pPr>
        <w:bidi/>
      </w:pPr>
      <w:r>
        <w:rPr>
          <w:rtl/>
          <w:cs/>
          <w:lang w:val="ar_AE" w:bidi="ar_AE"/>
        </w:rPr>
      </w:r>
      <w:r>
        <w:rPr>
          <w:rtl/>
          <w:cs/>
          <w:lang w:val="ar_AE" w:bidi="ar_AE"/>
        </w:rPr>
        <w:t xml:space="preserve">توقّفوا أيضًا هنا، وناقشوا هذا السؤال معًا: صِفوا القادة في مكان عبادتكم. كيف تختارون هؤلاء القادة؟ فكّروا فيما قد يحدث إذا بدأ شخص آخر بقيادة اجتماعاتكم الدينية في مجتمعكم، بدلًا من الشخص أو الأشخاص الذين يختارهم مجتمعكم عادةً. أوقِفوا الاستماع إلى هذا التسجيل الصوتي هنا. </w:t>
      </w:r>
    </w:p>
    <w:p>
      <w:pPr>
        <w:bidi/>
      </w:pPr>
      <w:r>
        <w:rPr>
          <w:rtl/>
          <w:cs/>
          <w:lang w:val="ar_AE" w:bidi="ar_AE"/>
        </w:rPr>
      </w:r>
      <w:r>
        <w:rPr>
          <w:rtl/>
          <w:cs/>
          <w:lang w:val="ar_AE" w:bidi="ar_AE"/>
        </w:rPr>
        <w:t>ويغيّر يربعام أيضًا موعد "العيد". ففي شريعة موسى، أوصى الرب الإسرائيليين بأن يحتفلوا بعيد المظال في اليوم الخامس عشر من الشهر السابع، لكن يربعام ينقل موعد العيد إلى اليوم الخامس عشر من الشهر الثامن. وهذا العيد هو واحد من ثلاثة أعياد يحتفل بها الإسرائيليون كل سنة. وخلال عيد المظال، يسكن الإسرائيليون في مظال مؤقتة في أورشليم ليتذكروا الفترة التي تاهوا فيها في البرية بعد خروجهم من مصر. ويأتي عيد المظال في موسم الحصاد في إسرائيل. يعتقد بعض الناس أن الحصاد في الجزء الشمالي من إسرائيل يحدث بعد الحصاد في الجزء الجنوبي منها بشهر، ويرون أن هذا هو سبب تغيير يربعام موعد العيد إلى الشهر الثامن.</w:t>
      </w:r>
    </w:p>
    <w:p>
      <w:pPr>
        <w:bidi/>
      </w:pPr>
      <w:r>
        <w:rPr>
          <w:rtl/>
          <w:cs/>
          <w:lang w:val="ar_AE" w:bidi="ar_AE"/>
        </w:rPr>
      </w:r>
      <w:r>
        <w:rPr>
          <w:rtl/>
          <w:cs/>
          <w:lang w:val="ar_AE" w:bidi="ar_AE"/>
        </w:rPr>
        <w:t xml:space="preserve">توقّفوا هنا، وناقشوا هذا السؤال معًا: تحدّثوا عن بعض الأيام الدينية المهمة في مجتمعكم. ماذا تفعلون للاحتفال بكل يوم ديني مهم؟ ولماذا اختيرت هذه الأيام للاحتفالات الدينية؟ أوقِفوا الاستماع إلى هذا التسجيل الصوتي هنا. </w:t>
      </w:r>
    </w:p>
    <w:p>
      <w:pPr>
        <w:bidi/>
      </w:pPr>
      <w:r>
        <w:rPr>
          <w:rtl/>
          <w:cs/>
          <w:lang w:val="ar_AE" w:bidi="ar_AE"/>
        </w:rPr>
      </w:r>
      <w:r>
        <w:rPr>
          <w:rtl/>
          <w:cs/>
          <w:lang w:val="ar_AE" w:bidi="ar_AE"/>
        </w:rPr>
        <w:t>وأخيرًا، لكي يبدأ يربعام عيده الجديد في اليوم الخامس عشر من الشهر الثامن، يقدّم بنفسه الذبائح على المذبح الذي صنعه في بيت إيل. والمذبح هو منصة يقدّم عليها الشخص ذبيحة. تذكّروا أنه وفقًا لشريعة موسى، لا يستطيع تقديم الذبائح إلا الكهنة.</w:t>
      </w:r>
    </w:p>
    <w:p>
      <w:pPr>
        <w:bidi/>
      </w:pPr>
      <w:r>
        <w:rPr>
          <w:rtl/>
          <w:cs/>
          <w:lang w:val="ar_AE" w:bidi="ar_AE"/>
        </w:rPr>
      </w:r>
      <w:r>
        <w:rPr>
          <w:rtl/>
          <w:cs/>
          <w:lang w:val="ar_AE" w:bidi="ar_AE"/>
        </w:rPr>
        <w:t xml:space="preserve">توقَّفوا هنا وانظروا معًا كمجموعة إلى صورة مذبح.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ملوك ١٢: ٢٥–٣٣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ستقوم المجموعة بمحاولة تصوُّر هذا المقطع.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b/>
          <w:rtl/>
          <w:cs/>
          <w:lang w:val="ar_AE" w:bidi="ar_AE"/>
        </w:rPr>
        <w:t>في المشهد الأول:</w:t>
      </w:r>
      <w:r>
        <w:rPr>
          <w:rtl/>
          <w:cs/>
          <w:lang w:val="ar_AE" w:bidi="ar_AE"/>
        </w:rPr>
        <w:t xml:space="preserve"> يحصّن يربعام شكيم وفنوئيل.</w:t>
      </w:r>
    </w:p>
    <w:p>
      <w:pPr>
        <w:bidi/>
      </w:pPr>
      <w:r>
        <w:rPr>
          <w:rtl/>
          <w:cs/>
          <w:lang w:val="ar_AE" w:bidi="ar_AE"/>
        </w:rPr>
      </w:r>
      <w:r>
        <w:rPr>
          <w:b/>
          <w:rtl/>
          <w:cs/>
          <w:lang w:val="ar_AE" w:bidi="ar_AE"/>
        </w:rPr>
        <w:t>في المشهد الثاني:</w:t>
      </w:r>
      <w:r>
        <w:rPr>
          <w:rtl/>
          <w:cs/>
          <w:lang w:val="ar_AE" w:bidi="ar_AE"/>
        </w:rPr>
        <w:t xml:space="preserve"> يصنع يربعام عجلين من ذهب ليعبدهما الشعب، لأنه يخشى أن يعود الشعب إلى اتباع الملك رحبعام. ويضع أحد العجلين الذهبيين في بيت إيل، والآخر في دان.</w:t>
      </w:r>
    </w:p>
    <w:p>
      <w:pPr>
        <w:bidi/>
      </w:pPr>
      <w:r>
        <w:rPr>
          <w:rtl/>
          <w:cs/>
          <w:lang w:val="ar_AE" w:bidi="ar_AE"/>
        </w:rPr>
      </w:r>
      <w:r>
        <w:rPr>
          <w:b/>
          <w:rtl/>
          <w:cs/>
          <w:lang w:val="ar_AE" w:bidi="ar_AE"/>
        </w:rPr>
        <w:t>في المشهد الثالث:</w:t>
      </w:r>
      <w:r>
        <w:rPr>
          <w:rtl/>
          <w:cs/>
          <w:lang w:val="ar_AE" w:bidi="ar_AE"/>
        </w:rPr>
        <w:t xml:space="preserve"> ينشئ يربعام أماكن جديدة للعبادة، ويختار كهنة جددًا ليسوا من اللاويين. كما يختار يومًا جديدًا للعبادة، ويقدّم بنفسه الذبائح الأولى في يوم العبادة الجديد هذا.</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الملك يربعام</w:t>
      </w:r>
    </w:p>
    <w:p>
      <w:pPr>
        <w:pStyle w:val="ListBullet"/>
        <w:bidi/>
        <w:spacing w:line="240" w:lineRule="auto"/>
        <w:ind w:left="720"/>
      </w:pPr>
      <w:r>
        <w:rPr>
          <w:rtl/>
          <w:cs/>
          <w:lang w:val="ar_AE" w:bidi="ar_AE"/>
        </w:rPr>
      </w:r>
      <w:r>
        <w:rPr>
          <w:rtl/>
          <w:cs/>
          <w:lang w:val="ar_AE" w:bidi="ar_AE"/>
        </w:rPr>
        <w:t>شعب الأسباط الشمالية من إسرائيل</w:t>
      </w:r>
    </w:p>
    <w:p>
      <w:pPr>
        <w:pStyle w:val="ListBullet"/>
        <w:bidi/>
        <w:spacing w:line="240" w:lineRule="auto"/>
        <w:ind w:left="720"/>
      </w:pPr>
      <w:r>
        <w:rPr>
          <w:rtl/>
          <w:cs/>
          <w:lang w:val="ar_AE" w:bidi="ar_AE"/>
        </w:rPr>
      </w:r>
      <w:r>
        <w:rPr>
          <w:rtl/>
          <w:cs/>
          <w:lang w:val="ar_AE" w:bidi="ar_AE"/>
        </w:rPr>
        <w:t>الملك رحبعام ملك يهوذا</w:t>
      </w:r>
    </w:p>
    <w:p>
      <w:pPr>
        <w:pStyle w:val="ListBullet"/>
        <w:bidi/>
        <w:spacing w:line="240" w:lineRule="auto"/>
        <w:ind w:left="720"/>
      </w:pPr>
      <w:r>
        <w:rPr>
          <w:rtl/>
          <w:cs/>
          <w:lang w:val="ar_AE" w:bidi="ar_AE"/>
        </w:rPr>
      </w:r>
      <w:r>
        <w:rPr>
          <w:rtl/>
          <w:cs/>
          <w:lang w:val="ar_AE" w:bidi="ar_AE"/>
        </w:rPr>
        <w:t>مستشارو الملك يربعام</w:t>
      </w:r>
    </w:p>
    <w:p>
      <w:pPr>
        <w:pStyle w:val="ListBullet"/>
        <w:bidi/>
        <w:spacing w:line="240" w:lineRule="auto"/>
        <w:ind w:left="720"/>
      </w:pPr>
      <w:r>
        <w:rPr>
          <w:rtl/>
          <w:cs/>
          <w:lang w:val="ar_AE" w:bidi="ar_AE"/>
        </w:rPr>
      </w:r>
      <w:r>
        <w:rPr>
          <w:rtl/>
          <w:cs/>
          <w:lang w:val="ar_AE" w:bidi="ar_AE"/>
        </w:rPr>
        <w:t>الكهنة الجدد الذين يختارهم الملك يربعام</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القصة السابقة، تحدث كاتب القصة كثيرًا عن رحبعام ومملكة يهوذا الجنوبية. فقد استعد رحبعام لمهاجمة مملكة إسرائيل الشمالية، لكن رجل الله شمعيا أخبر رحبعام وجميع شعب يهوذا وبنيامين أن يعودوا إلى بيوتهم. تذكّروا أن الشعب كله أطاع رجل الله، وعادوا جميعًا إلى بيوتهم.</w:t>
      </w:r>
    </w:p>
    <w:p>
      <w:pPr>
        <w:bidi/>
      </w:pPr>
      <w:r>
        <w:rPr>
          <w:rtl/>
          <w:cs/>
          <w:lang w:val="ar_AE" w:bidi="ar_AE"/>
        </w:rPr>
      </w:r>
      <w:r>
        <w:rPr>
          <w:rtl/>
          <w:cs/>
          <w:lang w:val="ar_AE" w:bidi="ar_AE"/>
        </w:rPr>
        <w:t>أما الآن، فيتحدث كاتب القصة عن مملكة إسرائيل الشمالية. تذكّروا أن الشعب جعل يربعام ملكًا جديدًا عليه في شكيم. وفي هذا المقطع، يحصّن يربعام مدينتين من مدنه للدفاع عن مملكة إسرائيل الجديدة. كما يضع قواعد دينية جديدة لشعب مملكة إسرائيل الشمالية.</w:t>
      </w:r>
    </w:p>
    <w:p>
      <w:pPr>
        <w:bidi/>
      </w:pPr>
      <w:r>
        <w:rPr>
          <w:rtl/>
          <w:cs/>
          <w:lang w:val="ar_AE" w:bidi="ar_AE"/>
        </w:rPr>
      </w:r>
      <w:r>
        <w:rPr>
          <w:rtl/>
          <w:cs/>
          <w:lang w:val="ar_AE" w:bidi="ar_AE"/>
        </w:rPr>
        <w:t>في بداية المشهد الأول، يحصّن يربعام مدينة شكيم. وتقع شكيم على بُعد ٦٥ كيلومترًا شمال أورشليم، في المنطقة الجبلية التابعة لسبط أفرايم. تذكّروا أن "المنطقة الجبلية" هي منطقة تكثر فيها التلال. كانت مدينة شكيم مبنية بالفعل، لكن يربعام يجعلها أكثر قوة لحمايتها من هجمات الأعداء، وذلك ببناء أسوار حول المدينة. ولا يبني يربعام المدينة بنفسه، لأنه الملك، بل يأمر أشخاصًا آخرين بتحصينها.</w:t>
      </w:r>
    </w:p>
    <w:p>
      <w:pPr>
        <w:bidi/>
      </w:pPr>
      <w:r>
        <w:rPr>
          <w:rtl/>
          <w:cs/>
          <w:lang w:val="ar_AE" w:bidi="ar_AE"/>
        </w:rPr>
      </w:r>
      <w:r>
        <w:rPr>
          <w:rtl/>
          <w:cs/>
          <w:lang w:val="ar_AE" w:bidi="ar_AE"/>
        </w:rPr>
        <w:t xml:space="preserve">توقّفوا هنا، وانظروا معًا إلى خريطة تتضمن مدينة شكيم وأرض سبط أفرايم، إذا لزم الأمر. وانظروا معًا أيضًا إلى صورة لمنطقة جبلية، إذا لزم الأمر. أوقِفوا الاستماع إلى هذا التسجيل الصوتي هنا. </w:t>
      </w:r>
    </w:p>
    <w:p>
      <w:pPr>
        <w:bidi/>
      </w:pPr>
      <w:r>
        <w:rPr>
          <w:rtl/>
          <w:cs/>
          <w:lang w:val="ar_AE" w:bidi="ar_AE"/>
        </w:rPr>
      </w:r>
      <w:r>
        <w:rPr>
          <w:rtl/>
          <w:cs/>
          <w:lang w:val="ar_AE" w:bidi="ar_AE"/>
        </w:rPr>
        <w:t xml:space="preserve">توقّفوا أيضًا هنا، وناقشوا هذا السؤال معًا: فكّروا في الطرق التي تستخدمونها لحماية مدنكم وقراكم من هجمات الأعداء. في هذه الحالة، يريد يربعام بناء أسوار قوية حول مدينة شكيم. كيف ستصفون الطريقة التي يستخدمها الناس لتحصين مدنهم وحمايتها من الأعداء؟ تذكّروا أن كاتب سفر أخبار الأيام الثاني يذكر أن رحبعام حصّن بعض المدن في مملكة يهوذا الجنوبية. ترجموا عبارة "يحصّن" في هذا المقطع بالطريقة نفسها التي استخدمتموها في ٢ أخبار الأيام ١١: ١–١٢. أوقِفوا الاستماع إلى هذا التسجيل الصوتي هنا. </w:t>
      </w:r>
    </w:p>
    <w:p>
      <w:pPr>
        <w:bidi/>
      </w:pPr>
      <w:r>
        <w:rPr>
          <w:rtl/>
          <w:cs/>
          <w:lang w:val="ar_AE" w:bidi="ar_AE"/>
        </w:rPr>
      </w:r>
      <w:r>
        <w:rPr>
          <w:rtl/>
          <w:cs/>
          <w:lang w:val="ar_AE" w:bidi="ar_AE"/>
        </w:rPr>
        <w:t>يسكن يربعام أيضًا في شكيم، وهذا يعني أنه يحكم منها. وعلى الأرجح، اختار شكيم عاصمةً جديدة لمملكة إسرائيل الشمالية لأنها تقع بين جبلين، هما جبل عيبال وجبل جرزيم. وربما ظن يربعام أنه سيتمكن من الدفاع عن شكيم ضد الأعداء بسهولة أكبر، لأنها تقع في منطقة جبلية.</w:t>
      </w:r>
    </w:p>
    <w:p>
      <w:pPr>
        <w:bidi/>
      </w:pPr>
      <w:r>
        <w:rPr>
          <w:rtl/>
          <w:cs/>
          <w:lang w:val="ar_AE" w:bidi="ar_AE"/>
        </w:rPr>
      </w:r>
      <w:r>
        <w:rPr>
          <w:rtl/>
          <w:cs/>
          <w:lang w:val="ar_AE" w:bidi="ar_AE"/>
        </w:rPr>
        <w:t>كذلك، يحصّن يربعام مدينة فنوئيل، أي يجعلها أكثر قوة. وتقع فنوئيل على بُعد ٨ كيلومترات شرقي نهر الأردن. ويمكن أيضًا تسمية فنوئيل بـ"فنيئيل". قد يكون يربعام قد سافر لزيارة فنوئيل، لكن من الأرجح أنه انتقل من شكيم ليسكن في فنوئيل. ومع ذلك، تظل شكيم عاصمة إسرائيل. وتقع فنوئيل في موقع مناسب للدفاع عن مملكة يربعام الجديدة ضد أعدائه. وكان الناس كثيرًا ما يسافرون من الشرق إلى الغرب، أو من الغرب إلى الشرق، عبر الطريق القريب من فنوئيل.</w:t>
      </w:r>
    </w:p>
    <w:p>
      <w:pPr>
        <w:bidi/>
      </w:pPr>
      <w:r>
        <w:rPr>
          <w:rtl/>
          <w:cs/>
          <w:lang w:val="ar_AE" w:bidi="ar_AE"/>
        </w:rPr>
      </w:r>
      <w:r>
        <w:rPr>
          <w:rtl/>
          <w:cs/>
          <w:lang w:val="ar_AE" w:bidi="ar_AE"/>
        </w:rPr>
        <w:t>في المشهدين الثاني والثالث، يتحدث كاتب القصة عن الممارسات الدينية الجديدة التي يبدأها يربعام في مملكة إسرائيل الشمالية. فهو يختار أماكن جديدة للعبادة، كما يختار كهنة مختلفين ويومًا جديدًا للعبادة. تذكّروا من شريعة موسى أن الرب (يهوه) وضع قواعد محددة جدًا بشأن المكان الذي ينبغي أن يُعبد فيه، والأشخاص الذين يمكنهم الخدمة ككهنة، والأيام التي ينبغي لشعب إسرائيل أن يحتفل فيها بأعياد خاصة لعبادته. ويغيّر يربعام كل هذه الأمور في مملكته الجديدة.</w:t>
      </w:r>
    </w:p>
    <w:p>
      <w:pPr>
        <w:bidi/>
      </w:pPr>
      <w:r>
        <w:rPr>
          <w:rtl/>
          <w:cs/>
          <w:lang w:val="ar_AE" w:bidi="ar_AE"/>
        </w:rPr>
      </w:r>
      <w:r>
        <w:rPr>
          <w:rtl/>
          <w:cs/>
          <w:lang w:val="ar_AE" w:bidi="ar_AE"/>
        </w:rPr>
        <w:t>في المشهد الثاني، يغيّر يربعام الأماكن التي ينبغي لشعب مملكة إسرائيل الشمالية أن يذهبوا إليها للعبادة. ويفكر يربعام في نفسه أن الشعب قد يعود إلى الولاء للملك رحبعام إذا استمروا في الصعود إلى أورشليم لعبادة الرب (يهوه). وكانت أورشليم تقع على أرض أعلى من المناطق الأخرى في إسرائيل، ولذلك اعتاد الناس أن يقولوا إنهم يصعدون إلى أورشليم. في اللغة الأصلية، يقول كاتب القصة إن يربعام قال هذا "في قلبه". ويعني هذا على الأرجح أنه يفكر في هذه الأمور، لكنه لا يقولها بصوت مسموع. ويخشى يربعام أن يتوقف شعب مملكته الجديدة عن الولاء له. وفي اللغة الأصلية، يقول كاتب القصة إن يربعام يفكر في أن قلب الشعب سيعود إلى الملك رحبعام. وتعني عبارة "قلب الشعب" ولاء الشعب، أو الملك الذي يتبعونه. ويخشى يربعام أيضًا أن يقتله الشعب.</w:t>
      </w:r>
    </w:p>
    <w:p>
      <w:pPr>
        <w:bidi/>
      </w:pPr>
      <w:r>
        <w:rPr>
          <w:rtl/>
          <w:cs/>
          <w:lang w:val="ar_AE" w:bidi="ar_AE"/>
        </w:rPr>
      </w:r>
      <w:r>
        <w:rPr>
          <w:rtl/>
          <w:cs/>
          <w:lang w:val="ar_AE" w:bidi="ar_AE"/>
        </w:rPr>
        <w:t xml:space="preserve">توقّفوا هنا، وانظروا معًا إلى خريطة لأورشليم ومملكة إسرائيل الشمالية. أوقِفوا الاستماع إلى هذا التسجيل الصوتي هنا. </w:t>
      </w:r>
    </w:p>
    <w:p>
      <w:pPr>
        <w:bidi/>
      </w:pPr>
      <w:r>
        <w:rPr>
          <w:rtl/>
          <w:cs/>
          <w:lang w:val="ar_AE" w:bidi="ar_AE"/>
        </w:rPr>
      </w:r>
      <w:r>
        <w:rPr>
          <w:rtl/>
          <w:cs/>
          <w:lang w:val="ar_AE" w:bidi="ar_AE"/>
        </w:rPr>
        <w:t xml:space="preserve">توقّفوا أيضًا هنا، وناقشوا هذا السؤال معًا: احكوا قصةً تواجه فيها إحدى الشخصيات مشكلةً، وتقول لنفسها شيئًا عن هذه المشكلة أو تفكر فيه. كيف ستترجمون هذا الجزء من المقطع الذي يفكر فيه يربعام في نفسه؟ أوقِفوا الاستماع إلى هذا التسجيل الصوتي هنا. </w:t>
      </w:r>
    </w:p>
    <w:p>
      <w:pPr>
        <w:bidi/>
      </w:pPr>
      <w:r>
        <w:rPr>
          <w:rtl/>
          <w:cs/>
          <w:lang w:val="ar_AE" w:bidi="ar_AE"/>
        </w:rPr>
      </w:r>
      <w:r>
        <w:rPr>
          <w:rtl/>
          <w:cs/>
          <w:lang w:val="ar_AE" w:bidi="ar_AE"/>
        </w:rPr>
        <w:t>ويطلب الملك يربعام المشورة بشأن ما ينبغي أن يفعله. ثم يصنع الملك يربعام عجلين ذكرين من الذهب. ومن المرجح أنه لم يصنعهما بنفسه. فربما أمر عمّالًا بصب المعدن السائل في قوالب لصنع العجلين، أو ربما أمرهم بصنع تمثالين من الخشب ثم تغطيتهما بطبقة رقيقة من الذهب. تذكّروا أن يربعام يقول للشعب إن الصعود إلى أورشليم أمر شاق عليهم. ويقول لهم: "هوذا آلِهَتُكَ يا إسرائيلُ الّذينَ أصعَدوكَ مِنْ أرضِ مِصرَ". وربما يقول "أصعدوك من أرض مصر" لأن أرض مصر كانت أخفض من المرتفعات في إسرائيل. تذكّروا أن هارون قال لشعب إسرائيل الشيء نفسه عندما صنع العجل الذهبي بعد أن أخرج الرب الإسرائيليين من مصر.</w:t>
      </w:r>
    </w:p>
    <w:p>
      <w:pPr>
        <w:bidi/>
      </w:pPr>
      <w:r>
        <w:rPr>
          <w:rtl/>
          <w:cs/>
          <w:lang w:val="ar_AE" w:bidi="ar_AE"/>
        </w:rPr>
      </w:r>
      <w:r>
        <w:rPr>
          <w:rtl/>
          <w:cs/>
          <w:lang w:val="ar_AE" w:bidi="ar_AE"/>
        </w:rPr>
        <w:t xml:space="preserve">توقّفوا هنا، وانظروا معًا إلى خريطة لمصر وإسرائيل مرة أخرى، إذا لزم الأمر. أوقِفوا الاستماع إلى هذا التسجيل الصوتي هنا. </w:t>
      </w:r>
    </w:p>
    <w:p>
      <w:pPr>
        <w:bidi/>
      </w:pPr>
      <w:r>
        <w:rPr>
          <w:rtl/>
          <w:cs/>
          <w:lang w:val="ar_AE" w:bidi="ar_AE"/>
        </w:rPr>
      </w:r>
      <w:r>
        <w:rPr>
          <w:rtl/>
          <w:cs/>
          <w:lang w:val="ar_AE" w:bidi="ar_AE"/>
        </w:rPr>
        <w:t>ويضع يربعام أحد العجلين الذهبيين في بيت إيل، الواقعة عند الطرف الجنوبي من مملكته، ويضع العجل الآخر في دان، الواقعة عند الطرف الشمالي من مملكته. ويقع بيت إيل على بُعد ١٦ كيلومترًا شمال أورشليم، وهي المكان الذي ظهر فيه الرب ليعقوب قبل ذلك بسنوات كثيرة. وتقع بيت إيل في أرض سبط بنيامين. ومن الممكن أن يكون يربعام قد أمل في أن يُظهر الرب نفسه لشعب مملكة إسرائيل الشمالية بالطريقة نفسها التي أعلن بها عن نفسه ليعقوب في بيت إيل. أما دان، فتقع عند الحدود الشمالية لمملكة إسرائيل الشمالية. وقد صنع شعب سبط دان مذبحًا في دان في الماضي. وتقع دان على بُعد نحو ٤٠ كيلومترًا شمال بحر الجليل.</w:t>
      </w:r>
    </w:p>
    <w:p>
      <w:pPr>
        <w:bidi/>
      </w:pPr>
      <w:r>
        <w:rPr>
          <w:rtl/>
          <w:cs/>
          <w:lang w:val="ar_AE" w:bidi="ar_AE"/>
        </w:rPr>
      </w:r>
      <w:r>
        <w:rPr>
          <w:rtl/>
          <w:cs/>
          <w:lang w:val="ar_AE" w:bidi="ar_AE"/>
        </w:rPr>
        <w:t xml:space="preserve">توقّفوا هنا، وانظروا معًا إلى خريطة لبيت إيل ودان وأورشليم مرة أخرى، إذا لزم الأمر. أوقِفوا الاستماع إلى هذا التسجيل الصوتي هنا. </w:t>
      </w:r>
    </w:p>
    <w:p>
      <w:pPr>
        <w:bidi/>
      </w:pPr>
      <w:r>
        <w:rPr>
          <w:rtl/>
          <w:cs/>
          <w:lang w:val="ar_AE" w:bidi="ar_AE"/>
        </w:rPr>
      </w:r>
      <w:r>
        <w:rPr>
          <w:rtl/>
          <w:cs/>
          <w:lang w:val="ar_AE" w:bidi="ar_AE"/>
        </w:rPr>
        <w:t>في الجزء الأخير من المشهد الثاني، يذكر كاتب القصة ما حدث نتيجة لما فعله يربعام. فيقول إن يربعام تسبّب في خطية شعب مملكة إسرائيل الشمالية بسبب العجلين الذهبيين في بيت إيل ودان. فذهب بعض الناس إلى بيت إيل لعبادة العجل الذهبي الموجود فيها، وذهب آخرون إلى دان لعبادة العجل الذهبي الموجود فيها.</w:t>
      </w:r>
    </w:p>
    <w:p>
      <w:pPr>
        <w:bidi/>
      </w:pPr>
      <w:r>
        <w:rPr>
          <w:rtl/>
          <w:cs/>
          <w:lang w:val="ar_AE" w:bidi="ar_AE"/>
        </w:rPr>
      </w:r>
      <w:r>
        <w:rPr>
          <w:rtl/>
          <w:cs/>
          <w:lang w:val="ar_AE" w:bidi="ar_AE"/>
        </w:rPr>
        <w:t>في المشهد الثالث، يبني يربعام مزارات جديدة، أو بيوتًا للعبادة، على المرتفعات. وربما يعني هذا أنه يبني أسوارًا حول المذابح الموجودة بالفعل على المرتفعات في مملكة إسرائيل الشمالية. وهذه ليست بيوتًا يسكن فيها الناس، بل أماكن يأتون إليها للعبادة. وغالبًا ما تقع المرتفعات على التلال، لكن ليس كل موضع مرتفع يقع على تل. والمرتفعات هي أماكن أقام فيها الناس مذابح أو مزارات لعبادة آلهتهم. تذكّروا أن الرب (يهوه) أمر بأن تُقدَّم العبادة له في الهيكل بأورشليم وحده، لا في أي مكان آخر. ومن المرجح أن يربعام أقام أيضًا بيتًا أو مزارًا في كل من بيت إيل ودان، ووضع عجلًا ذهبيًا ومذبحًا داخل كل بيت للعبادة.</w:t>
      </w:r>
    </w:p>
    <w:p>
      <w:pPr>
        <w:bidi/>
      </w:pPr>
      <w:r>
        <w:rPr>
          <w:rtl/>
          <w:cs/>
          <w:lang w:val="ar_AE" w:bidi="ar_AE"/>
        </w:rPr>
      </w:r>
      <w:r>
        <w:rPr>
          <w:rtl/>
          <w:cs/>
          <w:lang w:val="ar_AE" w:bidi="ar_AE"/>
        </w:rPr>
        <w:t xml:space="preserve">توقّفوا هنا، وناقشوا هذا السؤال معًا: تذكّروا مناقشتكم في الخطوة السابقة عن مكان عبادتكم. كيف ستترجمون كلمة "المرتفعات" في هذا المقطع؟ أوقِفوا الاستماع إلى هذا التسجيل الصوتي هنا. </w:t>
      </w:r>
    </w:p>
    <w:p>
      <w:pPr>
        <w:bidi/>
      </w:pPr>
      <w:r>
        <w:rPr>
          <w:rtl/>
          <w:cs/>
          <w:lang w:val="ar_AE" w:bidi="ar_AE"/>
        </w:rPr>
      </w:r>
      <w:r>
        <w:rPr>
          <w:rtl/>
          <w:cs/>
          <w:lang w:val="ar_AE" w:bidi="ar_AE"/>
        </w:rPr>
        <w:t>كذلك، يختار يربعام كهنة جددًا من بين جميع أفراد الشعب. وتعني عبارة "مِنْ أطرافِ الشَّعبِ" أنه اختار كهنة من مختلف أسباط إسرائيل، لا من اللاويين وحدهم. تذكّروا أن الرب (يهوه) قال إن اللاويين وحدهم يمكنهم أن يكونوا كهنة له.</w:t>
      </w:r>
    </w:p>
    <w:p>
      <w:pPr>
        <w:bidi/>
      </w:pPr>
      <w:r>
        <w:rPr>
          <w:rtl/>
          <w:cs/>
          <w:lang w:val="ar_AE" w:bidi="ar_AE"/>
        </w:rPr>
      </w:r>
      <w:r>
        <w:rPr>
          <w:rtl/>
          <w:cs/>
          <w:lang w:val="ar_AE" w:bidi="ar_AE"/>
        </w:rPr>
        <w:t xml:space="preserve">توقّفوا هنا، وناقشوا هذا السؤال معًا: كيف ستترجمون هذا الجزء من المقطع لتوضحوا أن يربعام يختار كهنة من فئات مختلفة من الشعب، لا من اللاويين وحدهم؟ أوقِفوا الاستماع إلى هذا التسجيل الصوتي هنا. </w:t>
      </w:r>
    </w:p>
    <w:p>
      <w:pPr>
        <w:bidi/>
      </w:pPr>
      <w:r>
        <w:rPr>
          <w:rtl/>
          <w:cs/>
          <w:lang w:val="ar_AE" w:bidi="ar_AE"/>
        </w:rPr>
      </w:r>
      <w:r>
        <w:rPr>
          <w:rtl/>
          <w:cs/>
          <w:lang w:val="ar_AE" w:bidi="ar_AE"/>
        </w:rPr>
        <w:t>نعلم من مقطع مشابه في ٢ أخبار الأيام ١١: ١٣–١٧ أن يربعام منع اللاويين من الخدمة ككهنة في المملكة الشمالية، ولذلك ترك الكهنة وغيرهم من اللاويين بيوتهم وأراضيهم وانتقلوا إلى يهوذا وأورشليم. وكان بعض هؤلاء اللاويين يسكنون سابقًا في مملكة إسرائيل الشمالية، لكنهم انتقلوا الآن إلى مملكة يهوذا الجنوبية ليتمكنوا من مواصلة خدمة الرب (يهوه).</w:t>
      </w:r>
    </w:p>
    <w:p>
      <w:pPr>
        <w:bidi/>
      </w:pPr>
      <w:r>
        <w:rPr>
          <w:rtl/>
          <w:cs/>
          <w:lang w:val="ar_AE" w:bidi="ar_AE"/>
        </w:rPr>
      </w:r>
      <w:r>
        <w:rPr>
          <w:rtl/>
          <w:cs/>
          <w:lang w:val="ar_AE" w:bidi="ar_AE"/>
        </w:rPr>
        <w:t xml:space="preserve">توقّفوا هنا، واستمعوا معًا إلى ترجمتكم لـ٢ أخبار الأيام ١١: ١٣–١٧، إذا كنتم قد ترجمتم هذا المقطع بالفعل. أوقِفوا الاستماع إلى هذا التسجيل الصوتي هنا. </w:t>
      </w:r>
    </w:p>
    <w:p>
      <w:pPr>
        <w:bidi/>
      </w:pPr>
      <w:r>
        <w:rPr>
          <w:rtl/>
          <w:cs/>
          <w:lang w:val="ar_AE" w:bidi="ar_AE"/>
        </w:rPr>
      </w:r>
      <w:r>
        <w:rPr>
          <w:rtl/>
          <w:cs/>
          <w:lang w:val="ar_AE" w:bidi="ar_AE"/>
        </w:rPr>
        <w:t>من الممكن أن يربعام لم يعد يثق باللاويين لأنهم يخدمون الرب (يهوه) في أورشليم، وأنه يريد كهنة جددًا يكونون أوفياء له. ومن الممكن أيضًا أن اللاويين لم يرغبوا في مساعدة الإسرائيليين على عبادة العجلين الذهبيين والعبادة في المرتفعات الأخرى التي أقامها يربعام، ولذلك احتاج إلى إيجاد كهنة آخرين مستعدين لاتباع التغييرات الدينية الجديدة التي أدخلها.</w:t>
      </w:r>
    </w:p>
    <w:p>
      <w:pPr>
        <w:bidi/>
      </w:pPr>
      <w:r>
        <w:rPr>
          <w:rtl/>
          <w:cs/>
          <w:lang w:val="ar_AE" w:bidi="ar_AE"/>
        </w:rPr>
      </w:r>
      <w:r>
        <w:rPr>
          <w:rtl/>
          <w:cs/>
          <w:lang w:val="ar_AE" w:bidi="ar_AE"/>
        </w:rPr>
        <w:t>يحدّد يربعام يومًا جديدًا للاحتفال بعيد المظال. تذكّروا أنه غيّر موعد العيد من اليوم الخامس عشر من الشهر السابع إلى اليوم الخامس عشر من الشهر الثامن. وكان هذا العيد مناسبة للاحتفال بأن الرب (يهوه) أعال الإسرائيليين في البرية بعد أن أخرجهم من مصر.</w:t>
      </w:r>
    </w:p>
    <w:p>
      <w:pPr>
        <w:bidi/>
      </w:pPr>
      <w:r>
        <w:rPr>
          <w:rtl/>
          <w:cs/>
          <w:lang w:val="ar_AE" w:bidi="ar_AE"/>
        </w:rPr>
      </w:r>
      <w:r>
        <w:rPr>
          <w:rtl/>
          <w:cs/>
          <w:lang w:val="ar_AE" w:bidi="ar_AE"/>
        </w:rPr>
        <w:t>ويقدّم يربعام أيضًا ذبائح حيوانية على المذبح في بيت إيل في اليوم الخامس عشر من الشهر الثامن. تذكّروا أن الرب (يهوه) قال إن الكهنة وحدهم يمكنهم تقديم الذبائح. ويورد كاتب القصة معلومات تُظهر أنه لا يوافق على اختيار يربعام. فهو يذكر أن يربعام اختار الشهر بنفسه، ولم يفعل ذلك لأن الرب أمره باختيار هذا اليوم للاحتفال بعيد جديد.</w:t>
      </w:r>
    </w:p>
    <w:p>
      <w:pPr>
        <w:bidi/>
      </w:pPr>
      <w:r>
        <w:rPr>
          <w:rtl/>
          <w:cs/>
          <w:lang w:val="ar_AE" w:bidi="ar_AE"/>
        </w:rPr>
      </w:r>
      <w:r>
        <w:rPr>
          <w:rtl/>
          <w:cs/>
          <w:lang w:val="ar_AE" w:bidi="ar_AE"/>
        </w:rPr>
        <w:t xml:space="preserve">توقّفوا هنا، وناقشوا هذا السؤال معًا: كيف ستوضحون أن يربعام اختار هذا الشهر من تلقاء نفسه؟ أوقِفوا الاستماع إلى هذا التسجيل الصوتي هنا. </w:t>
      </w:r>
    </w:p>
    <w:p>
      <w:pPr>
        <w:bidi/>
      </w:pPr>
      <w:r>
        <w:rPr>
          <w:rtl/>
          <w:cs/>
          <w:lang w:val="ar_AE" w:bidi="ar_AE"/>
        </w:rPr>
      </w:r>
      <w:r>
        <w:rPr>
          <w:rtl/>
          <w:cs/>
          <w:lang w:val="ar_AE" w:bidi="ar_AE"/>
        </w:rPr>
        <w:t>يذكر كاتب القصة ثلاث مرات أن يربعام "صعد" إلى المذبح. وكان الناس أحيانًا يبنون المذبح على منصة، فيضطرون إلى الصعود إلى المنصة للوصول إليه. ومن المرجح أن كاتب القصة يكرر هذه العبارة ليذكّر الناس بمدى فظاعة أن يقدّم يربعام نفسه الذبائح. فقد كان جميع الإسرائيليين يعرفون أن الكهنة وحدهم يمكنهم تقديم الذبائح، ولذلك كان ما فعله أمرًا مسيئًا ومخالفًا لشريعة الرب (يهوه).</w:t>
      </w:r>
    </w:p>
    <w:p>
      <w:pPr>
        <w:bidi/>
      </w:pPr>
      <w:r>
        <w:rPr>
          <w:rtl/>
          <w:cs/>
          <w:lang w:val="ar_AE" w:bidi="ar_AE"/>
        </w:rPr>
      </w:r>
      <w:r>
        <w:rPr>
          <w:rtl/>
          <w:cs/>
          <w:lang w:val="ar_AE" w:bidi="ar_AE"/>
        </w:rPr>
        <w:t>سنرى في المقاطع اللاحقة أن معظم ملوك مملكة إسرائيل الشمالية الذين حكموا بعد يربعام اتبعوا مثاله، باعتباره أول ملوك المملكة الشمالية. وقد أبعد معظم هؤلاء الملوك شعب إسرائيل عن الرب (يهوه) بالطريقة نفسها التي فعلها يربعام في هذا المقطع.</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ملوك ١٢: ٢٥–٣٣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ستقوم المجموعة بتمثيل المقطع بشكل درامي.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الملك يربعام</w:t>
      </w:r>
    </w:p>
    <w:p>
      <w:pPr>
        <w:pStyle w:val="ListBullet"/>
        <w:bidi/>
        <w:spacing w:line="240" w:lineRule="auto"/>
        <w:ind w:left="720"/>
      </w:pPr>
      <w:r>
        <w:rPr>
          <w:rtl/>
          <w:cs/>
          <w:lang w:val="ar_AE" w:bidi="ar_AE"/>
        </w:rPr>
      </w:r>
      <w:r>
        <w:rPr>
          <w:rtl/>
          <w:cs/>
          <w:lang w:val="ar_AE" w:bidi="ar_AE"/>
        </w:rPr>
        <w:t>شعب الأسباط الشمالية من إسرائيل</w:t>
      </w:r>
    </w:p>
    <w:p>
      <w:pPr>
        <w:pStyle w:val="ListBullet"/>
        <w:bidi/>
        <w:spacing w:line="240" w:lineRule="auto"/>
        <w:ind w:left="720"/>
      </w:pPr>
      <w:r>
        <w:rPr>
          <w:rtl/>
          <w:cs/>
          <w:lang w:val="ar_AE" w:bidi="ar_AE"/>
        </w:rPr>
      </w:r>
      <w:r>
        <w:rPr>
          <w:rtl/>
          <w:cs/>
          <w:lang w:val="ar_AE" w:bidi="ar_AE"/>
        </w:rPr>
        <w:t>الملك رحبعام ملك يهوذا</w:t>
      </w:r>
    </w:p>
    <w:p>
      <w:pPr>
        <w:pStyle w:val="ListBullet"/>
        <w:bidi/>
        <w:spacing w:line="240" w:lineRule="auto"/>
        <w:ind w:left="720"/>
      </w:pPr>
      <w:r>
        <w:rPr>
          <w:rtl/>
          <w:cs/>
          <w:lang w:val="ar_AE" w:bidi="ar_AE"/>
        </w:rPr>
      </w:r>
      <w:r>
        <w:rPr>
          <w:rtl/>
          <w:cs/>
          <w:lang w:val="ar_AE" w:bidi="ar_AE"/>
        </w:rPr>
        <w:t>مستشارو الملك يربعام</w:t>
      </w:r>
    </w:p>
    <w:p>
      <w:pPr>
        <w:pStyle w:val="ListBullet"/>
        <w:bidi/>
        <w:spacing w:line="240" w:lineRule="auto"/>
        <w:ind w:left="720"/>
      </w:pPr>
      <w:r>
        <w:rPr>
          <w:rtl/>
          <w:cs/>
          <w:lang w:val="ar_AE" w:bidi="ar_AE"/>
        </w:rPr>
      </w:r>
      <w:r>
        <w:rPr>
          <w:rtl/>
          <w:cs/>
          <w:lang w:val="ar_AE" w:bidi="ar_AE"/>
        </w:rPr>
        <w:t>الكهنة الجدد الذين يختارهم الملك يربعام</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يبني يربعام مدينة شكيم ويحصّنها لتكون قوية في مواجهة هجمات الأعداء. وتقع شكيم في المنطقة الجبلية التابعة لسبط أفرايم. ويسكن يربعام فيها، ثم ينتقل يربعام إلى مدينة فنوئيل، ويحصّنها أيضًا لتكون قوية في مواجهة هجمات الأعداء.</w:t>
      </w:r>
    </w:p>
    <w:p>
      <w:pPr>
        <w:bidi/>
      </w:pPr>
      <w:r>
        <w:rPr>
          <w:rtl/>
          <w:cs/>
          <w:lang w:val="ar_AE" w:bidi="ar_AE"/>
        </w:rPr>
      </w:r>
      <w:r>
        <w:rPr>
          <w:rtl/>
          <w:cs/>
          <w:lang w:val="ar_AE" w:bidi="ar_AE"/>
        </w:rPr>
        <w:t>أوقفوا التمثيل. اسألوا الشخص الذي يؤدي دور يربعام: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"أشعر بالقلق من أن تهاجمني الشعوب المحيطة بي وتأخذ مملكتي الجديدة مني. عندئذٍ قد أخسر كل شيء!" أو</w:t>
      </w:r>
    </w:p>
    <w:p>
      <w:pPr>
        <w:pStyle w:val="ListBullet"/>
        <w:bidi/>
        <w:spacing w:line="240" w:lineRule="auto"/>
        <w:ind w:left="720"/>
      </w:pPr>
      <w:r>
        <w:rPr>
          <w:rtl/>
          <w:cs/>
          <w:lang w:val="ar_AE" w:bidi="ar_AE"/>
        </w:rPr>
      </w:r>
      <w:r>
        <w:rPr>
          <w:rtl/>
          <w:cs/>
          <w:lang w:val="ar_AE" w:bidi="ar_AE"/>
        </w:rPr>
        <w:t>"آمل أن أتمكن من حماية مملكتي من هجمات الأعداء. قد أحتاج إلى تحصين مزيد من المدن في مملكتي لحمايتها." أو</w:t>
      </w:r>
    </w:p>
    <w:p>
      <w:pPr>
        <w:pStyle w:val="ListBullet"/>
        <w:bidi/>
        <w:spacing w:line="240" w:lineRule="auto"/>
        <w:ind w:left="720"/>
      </w:pPr>
      <w:r>
        <w:rPr>
          <w:rtl/>
          <w:cs/>
          <w:lang w:val="ar_AE" w:bidi="ar_AE"/>
        </w:rPr>
      </w:r>
      <w:r>
        <w:rPr>
          <w:rtl/>
          <w:cs/>
          <w:lang w:val="ar_AE" w:bidi="ar_AE"/>
        </w:rPr>
        <w:t>"ستحميني هذه الأسوار الجديدة حول شكيم وفنوئيل، وستحمي مملكتي."</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يعتقد يربعام أن المملكة قد تعود إلى بيت داود، فإذا ذهب الشعب إلى أورشليم ليقدّموا ذبائح في بيت الرب (يهوه)، فقد يرجع قلبهم إلى سيدهم السابق، رحبعام. كان الملك رحبعام سيد الشعب في الماضي، ويخشى يربعام أن يخدم شعب المملكة الشمالية الملك رحبعام مرة أخرى. ويخشى يربعام أيضًا أن يقتله شعب مملكته الشمالية.</w:t>
      </w:r>
    </w:p>
    <w:p>
      <w:pPr>
        <w:bidi/>
      </w:pPr>
      <w:r>
        <w:rPr>
          <w:rtl/>
          <w:cs/>
          <w:lang w:val="ar_AE" w:bidi="ar_AE"/>
        </w:rPr>
      </w:r>
      <w:r>
        <w:rPr>
          <w:rtl/>
          <w:cs/>
          <w:lang w:val="ar_AE" w:bidi="ar_AE"/>
        </w:rPr>
        <w:t>أوقفوا التمثيل. اسألوا الشخص الذي يؤدي دور يربعام: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"أنا لا أثق بأن الرب (يهوه) سيساعدني على الاحتفاظ بمملكتي. أعلم أن الرب وعدني بمملكة لا تنتهي، لكنني لا أعلم إن كان سيفي بوعده." أو </w:t>
      </w:r>
    </w:p>
    <w:p>
      <w:pPr>
        <w:pStyle w:val="ListBullet"/>
        <w:bidi/>
        <w:spacing w:line="240" w:lineRule="auto"/>
        <w:ind w:left="720"/>
      </w:pPr>
      <w:r>
        <w:rPr>
          <w:rtl/>
          <w:cs/>
          <w:lang w:val="ar_AE" w:bidi="ar_AE"/>
        </w:rPr>
      </w:r>
      <w:r>
        <w:rPr>
          <w:rtl/>
          <w:cs/>
          <w:lang w:val="ar_AE" w:bidi="ar_AE"/>
        </w:rPr>
        <w:t xml:space="preserve">"يجب أن أفعل كل ما أستطيع لأحافظ على ولاء شعب مملكة إسرائيل الشمالية. عليّ أن أفكر بطريقة مبتكرة وأضع خطة لأحافظ على مملكتي." أو </w:t>
      </w:r>
    </w:p>
    <w:p>
      <w:pPr>
        <w:pStyle w:val="ListBullet"/>
        <w:bidi/>
        <w:spacing w:line="240" w:lineRule="auto"/>
        <w:ind w:left="720"/>
      </w:pPr>
      <w:r>
        <w:rPr>
          <w:rtl/>
          <w:cs/>
          <w:lang w:val="ar_AE" w:bidi="ar_AE"/>
        </w:rPr>
      </w:r>
      <w:r>
        <w:rPr>
          <w:rtl/>
          <w:cs/>
          <w:lang w:val="ar_AE" w:bidi="ar_AE"/>
        </w:rPr>
        <w:t>"أشعر بالقلق من أن يقتلني الشعب، كما قتلوا أدورام، ممثل الملك رحبعام. يجب أن أُرضي الشعب حتى لا يرغبوا في قتلي."</w:t>
      </w:r>
    </w:p>
    <w:p>
      <w:pPr>
        <w:bidi/>
      </w:pPr>
      <w:r>
        <w:rPr>
          <w:rtl/>
          <w:cs/>
          <w:lang w:val="ar_AE" w:bidi="ar_AE"/>
        </w:rPr>
      </w:r>
      <w:r>
        <w:rPr>
          <w:rtl/>
          <w:cs/>
          <w:lang w:val="ar_AE" w:bidi="ar_AE"/>
        </w:rPr>
        <w:t>واسألوا أيضًا الأشخاص الذين يؤدون أدوار شعب أسباط إسرائيل الشمالية: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"نحن نفضّل الملك يربعام على الملك رحبعام، لأن يربعام سيساعدنا أكثر مما يساعدنا رحبعام. لا نريد أن نبني مزيدًا من المباني لرحبعام." أو </w:t>
      </w:r>
    </w:p>
    <w:p>
      <w:pPr>
        <w:pStyle w:val="ListBullet"/>
        <w:bidi/>
        <w:spacing w:line="240" w:lineRule="auto"/>
        <w:ind w:left="720"/>
      </w:pPr>
      <w:r>
        <w:rPr>
          <w:rtl/>
          <w:cs/>
          <w:lang w:val="ar_AE" w:bidi="ar_AE"/>
        </w:rPr>
      </w:r>
      <w:r>
        <w:rPr>
          <w:rtl/>
          <w:cs/>
          <w:lang w:val="ar_AE" w:bidi="ar_AE"/>
        </w:rPr>
        <w:t xml:space="preserve">"تعجبنا فكرة أننا لن نضطر إلى السفر كل هذه المسافة إلى أورشليم لتقديم الذبائح للرب (يهوه). ويبدو الملك يربعام ملكًا حكيمًا." أو </w:t>
      </w:r>
    </w:p>
    <w:p>
      <w:pPr>
        <w:pStyle w:val="ListBullet"/>
        <w:bidi/>
        <w:spacing w:line="240" w:lineRule="auto"/>
        <w:ind w:left="720"/>
      </w:pPr>
      <w:r>
        <w:rPr>
          <w:rtl/>
          <w:cs/>
          <w:lang w:val="ar_AE" w:bidi="ar_AE"/>
        </w:rPr>
      </w:r>
      <w:r>
        <w:rPr>
          <w:rtl/>
          <w:cs/>
          <w:lang w:val="ar_AE" w:bidi="ar_AE"/>
        </w:rPr>
        <w:t xml:space="preserve">"لا نعتقد أن الملك يربعام محقّ بشأن ما سيحدث إذا ذهبنا إلى أورشليم لتقديم الذبائح للرب (يهوه). نحن لا نحب الملك رحبعام، ولن نغيّر رأينا فيه." أو </w:t>
      </w:r>
    </w:p>
    <w:p>
      <w:pPr>
        <w:pStyle w:val="ListBullet"/>
        <w:bidi/>
        <w:spacing w:line="240" w:lineRule="auto"/>
        <w:ind w:left="720"/>
      </w:pPr>
      <w:r>
        <w:rPr>
          <w:rtl/>
          <w:cs/>
          <w:lang w:val="ar_AE" w:bidi="ar_AE"/>
        </w:rPr>
      </w:r>
      <w:r>
        <w:rPr>
          <w:rtl/>
          <w:cs/>
          <w:lang w:val="ar_AE" w:bidi="ar_AE"/>
        </w:rPr>
        <w:t>"أشعر بالقلق بشأن ما سيحدث إذا لم نذهب إلى أورشليم لعبادة الرب (يهوه)."</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يطلب الملك يربعام المشورة بشأن ما ينبغي أن يفعله، ثم يصنع عجلين من ذهب، ويقول لشعب أسباط إسرائيل الشمالية: "كثيرٌ علَيكُمْ أنْ تصعَدوا إلَى أورُشَليمَ. هوذا آلِهَتُكَ يا إسرائيلُ الّذينَ أصعَدوكَ مِنْ أرضِ مِصرَ." ثم يضع يربعام أحد العجلين الذهبيين في بيت إيل، والآخر في دان. لكن أفراد الشعب يخطئون ويذهبون لعبادة العجلين، ويذهبون حتى إلى دان لعبادة العجل الموجود هناك.</w:t>
      </w:r>
    </w:p>
    <w:p>
      <w:pPr>
        <w:bidi/>
      </w:pPr>
      <w:r>
        <w:rPr>
          <w:rtl/>
          <w:cs/>
          <w:lang w:val="ar_AE" w:bidi="ar_AE"/>
        </w:rPr>
      </w:r>
      <w:r>
        <w:rPr>
          <w:rtl/>
          <w:cs/>
          <w:lang w:val="ar_AE" w:bidi="ar_AE"/>
        </w:rPr>
        <w:t>أوقفوا التمثيل. اسألوا الشخص الذي يؤدي دور يربعام: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"لا أعتقد أن هناك مشكلة في هذين العجلين الذهبيين. فجميع الشعوب الأخرى المحيطة بإسرائيل لديها أصنام، وينبغي أن تكون لإسرائيل أيضًا أصنام تعبدها." أو </w:t>
      </w:r>
    </w:p>
    <w:p>
      <w:pPr>
        <w:pStyle w:val="ListBullet"/>
        <w:bidi/>
        <w:spacing w:line="240" w:lineRule="auto"/>
        <w:ind w:left="720"/>
      </w:pPr>
      <w:r>
        <w:rPr>
          <w:rtl/>
          <w:cs/>
          <w:lang w:val="ar_AE" w:bidi="ar_AE"/>
        </w:rPr>
      </w:r>
      <w:r>
        <w:rPr>
          <w:rtl/>
          <w:cs/>
          <w:lang w:val="ar_AE" w:bidi="ar_AE"/>
        </w:rPr>
        <w:t xml:space="preserve">"أريد أن يواصل الشعب عبادة الرب (يهوه)، لكنني لا أريدهم أن يسافروا إلى أورشليم لعبادته. سيساعدني هذان العجلان الذهبيان على الحفاظ على ولاء شعب أسباط إسرائيل الشمالية، لأنهم سيتمكنون الآن من عبادة الرب (يهوه) في بيت إيل ودان." أو </w:t>
      </w:r>
    </w:p>
    <w:p>
      <w:pPr>
        <w:pStyle w:val="ListBullet"/>
        <w:bidi/>
        <w:spacing w:line="240" w:lineRule="auto"/>
        <w:ind w:left="720"/>
      </w:pPr>
      <w:r>
        <w:rPr>
          <w:rtl/>
          <w:cs/>
          <w:lang w:val="ar_AE" w:bidi="ar_AE"/>
        </w:rPr>
      </w:r>
      <w:r>
        <w:rPr>
          <w:rtl/>
          <w:cs/>
          <w:lang w:val="ar_AE" w:bidi="ar_AE"/>
        </w:rPr>
        <w:t xml:space="preserve">"ربما يرى الرب (يهوه) هذين العجلين الذهبيين، ويأتي ليقف عليهما. لقد أظهر الرب نفسه ليعقوب في بيت إيل، فربما يأتي الآن ليسكن في بيت إيل ودان." أو </w:t>
      </w:r>
    </w:p>
    <w:p>
      <w:pPr>
        <w:pStyle w:val="ListBullet"/>
        <w:bidi/>
        <w:spacing w:line="240" w:lineRule="auto"/>
        <w:ind w:left="720"/>
      </w:pPr>
      <w:r>
        <w:rPr>
          <w:rtl/>
          <w:cs/>
          <w:lang w:val="ar_AE" w:bidi="ar_AE"/>
        </w:rPr>
      </w:r>
      <w:r>
        <w:rPr>
          <w:rtl/>
          <w:cs/>
          <w:lang w:val="ar_AE" w:bidi="ar_AE"/>
        </w:rPr>
        <w:t>"صنع هارون عجلًا ذهبيًا للشعب بعد خروجهم من مصر، وأنا أفعل الشيء نفسه الآن."</w:t>
      </w:r>
    </w:p>
    <w:p>
      <w:pPr>
        <w:bidi/>
      </w:pPr>
      <w:r>
        <w:rPr>
          <w:rtl/>
          <w:cs/>
          <w:lang w:val="ar_AE" w:bidi="ar_AE"/>
        </w:rPr>
      </w:r>
      <w:r>
        <w:rPr>
          <w:rtl/>
          <w:cs/>
          <w:lang w:val="ar_AE" w:bidi="ar_AE"/>
        </w:rPr>
        <w:t>واسألوا أيضًا الأشخاص الذين يؤدون أدوار شعب أسباط إسرائيل الشمالية: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"لقد صُدمنا لأن الملك يربعام صنع هذين العجلين الذهبيين لنعبدهما! نحن نعلم أن شريعة موسى تقول إنه ينبغي أن نعبد الرب (يهوه) وحده، وألا نعبد أي أصنام." أو </w:t>
      </w:r>
    </w:p>
    <w:p>
      <w:pPr>
        <w:pStyle w:val="ListBullet"/>
        <w:bidi/>
        <w:spacing w:line="240" w:lineRule="auto"/>
        <w:ind w:left="720"/>
      </w:pPr>
      <w:r>
        <w:rPr>
          <w:rtl/>
          <w:cs/>
          <w:lang w:val="ar_AE" w:bidi="ar_AE"/>
        </w:rPr>
      </w:r>
      <w:r>
        <w:rPr>
          <w:rtl/>
          <w:cs/>
          <w:lang w:val="ar_AE" w:bidi="ar_AE"/>
        </w:rPr>
        <w:t xml:space="preserve">"تبدو هذه الأصنام جميلة جدًا، ومن الأسهل بكثير أن نذهب إلى بيت إيل أو دان بدلًا من السفر إلى أورشليم لعبادة الرب (يهوه). فعبادة هذه الأصنام أسهل." أو </w:t>
      </w:r>
    </w:p>
    <w:p>
      <w:pPr>
        <w:pStyle w:val="ListBullet"/>
        <w:bidi/>
        <w:spacing w:line="240" w:lineRule="auto"/>
        <w:ind w:left="720"/>
      </w:pPr>
      <w:r>
        <w:rPr>
          <w:rtl/>
          <w:cs/>
          <w:lang w:val="ar_AE" w:bidi="ar_AE"/>
        </w:rPr>
      </w:r>
      <w:r>
        <w:rPr>
          <w:rtl/>
          <w:cs/>
          <w:lang w:val="ar_AE" w:bidi="ar_AE"/>
        </w:rPr>
        <w:t>"نحن نثق بالملك يربعام. لقد طلب منا أن نعبد هذه الأصنام، وهو يعتني بنا جيدًا. سنعبد هذه الأصنام لأننا لا نريد الذهاب إلى أورشليم لرؤية الملك رحبعام. فهو لا يهتم بنا."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يبني يربعام أيضًا بيوت المرتفعات في مملكة إسرائيل الشمالية، ويختار كهنة من أطراف الشعب، لا من بني لاوي. ويقيم عيدًا في اليوم الخامس عشر من الشهر الثامن، مثل العيد الذي يُقام في يهوذا، ويقدّم الذبائح على المذبح في بيت إيل للعجلين اللذين صنعهما. كما يعيّن في بيت إيل كهنة لبيوت المرتفعات التي أقامها للعبادة. وفي اليوم الخامس عشر من الشهر الثامن، وهو الشهر الذي اختاره من قلبه، يقيم يربعام العيد لشعب إسرائيل، ويصعد إلى المذبح الذي بناه في بيت إيل ليقدّم الذبائح ويوقدها. وقد اختار يربعام هذا اليوم بنفسه.</w:t>
      </w:r>
    </w:p>
    <w:p>
      <w:pPr>
        <w:bidi/>
      </w:pPr>
      <w:r>
        <w:rPr>
          <w:rtl/>
          <w:cs/>
          <w:lang w:val="ar_AE" w:bidi="ar_AE"/>
        </w:rPr>
      </w:r>
      <w:r>
        <w:rPr>
          <w:rtl/>
          <w:cs/>
          <w:lang w:val="ar_AE" w:bidi="ar_AE"/>
        </w:rPr>
        <w:t>أوقفوا التمثيل. اسألوا الشخص الذي يؤدي دور يربعام: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"أريد أن تكون لمملكتي الجديدة طرق جديدة لفعل الأمور. لدينا يوم جديد لعيدنا الخاص، وكهنة جدد اخترتهم بنفسي، وأماكن جديدة للعبادة." أو </w:t>
      </w:r>
    </w:p>
    <w:p>
      <w:pPr>
        <w:pStyle w:val="ListBullet"/>
        <w:bidi/>
        <w:spacing w:line="240" w:lineRule="auto"/>
        <w:ind w:left="720"/>
      </w:pPr>
      <w:r>
        <w:rPr>
          <w:rtl/>
          <w:cs/>
          <w:lang w:val="ar_AE" w:bidi="ar_AE"/>
        </w:rPr>
      </w:r>
      <w:r>
        <w:rPr>
          <w:rtl/>
          <w:cs/>
          <w:lang w:val="ar_AE" w:bidi="ar_AE"/>
        </w:rPr>
        <w:t xml:space="preserve">"أعتقد أن أي شخص ينبغي أن يكون قادرًا على أن يصير كاهنًا الآن. أعلم أن الرب (يهوه) يقول في شريعة موسى إن الكاهن يجب أن يكون من سبط لاوي، لكن لا يهم إن كان الشخص لاويًا أم لا." أو </w:t>
      </w:r>
    </w:p>
    <w:p>
      <w:pPr>
        <w:pStyle w:val="ListBullet"/>
        <w:bidi/>
        <w:spacing w:line="240" w:lineRule="auto"/>
        <w:ind w:left="720"/>
      </w:pPr>
      <w:r>
        <w:rPr>
          <w:rtl/>
          <w:cs/>
          <w:lang w:val="ar_AE" w:bidi="ar_AE"/>
        </w:rPr>
      </w:r>
      <w:r>
        <w:rPr>
          <w:rtl/>
          <w:cs/>
          <w:lang w:val="ar_AE" w:bidi="ar_AE"/>
        </w:rPr>
        <w:t>"أنا الملك، ولذلك يمكنني أن أقدّم الذبائح بنفسي إن أردت. لقد رحل جميع اللاويين الذين كانوا سيخبرونني بأنني لا أستطيع فعل ذلك، لذا يمكنني أن أفعل ما أريد في مملكتي."</w:t>
      </w:r>
    </w:p>
    <w:p>
      <w:pPr>
        <w:bidi/>
      </w:pPr>
      <w:r>
        <w:rPr>
          <w:rtl/>
          <w:cs/>
          <w:lang w:val="ar_AE" w:bidi="ar_AE"/>
        </w:rPr>
      </w:r>
      <w:r>
        <w:rPr>
          <w:rtl/>
          <w:cs/>
          <w:lang w:val="ar_AE" w:bidi="ar_AE"/>
        </w:rPr>
        <w:t>واسألوا أيضًا الأشخاص الذين يؤدون أدوار شعب أسباط إسرائيل الشمالية: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"نحن سعداء لأن الملك يربعام أدخل بعض التغييرات على الديانة الصعبة التي أعطانا إياها الرب (يهوه). فمن الأسهل أن نعبد هنا في بيت إيل ودان، وفي بيوت العبادة على المرتفعات. والآن أصبحنا أشبه بالشعوب الأخرى المحيطة بإسرائيل." أو </w:t>
      </w:r>
    </w:p>
    <w:p>
      <w:pPr>
        <w:pStyle w:val="ListBullet"/>
        <w:bidi/>
        <w:spacing w:line="240" w:lineRule="auto"/>
        <w:ind w:left="720"/>
      </w:pPr>
      <w:r>
        <w:rPr>
          <w:rtl/>
          <w:cs/>
          <w:lang w:val="ar_AE" w:bidi="ar_AE"/>
        </w:rPr>
      </w:r>
      <w:r>
        <w:rPr>
          <w:rtl/>
          <w:cs/>
          <w:lang w:val="ar_AE" w:bidi="ar_AE"/>
        </w:rPr>
        <w:t xml:space="preserve">"يشبه عيدنا الجديد عيد المظال في يهوذا. ونحن نقيم عيدنا بعده بشهر، لأن موسم حصادنا يأتي بعد موسم الحصاد في يهوذا بشهر." أو </w:t>
      </w:r>
    </w:p>
    <w:p>
      <w:pPr>
        <w:pStyle w:val="ListBullet"/>
        <w:bidi/>
        <w:spacing w:line="240" w:lineRule="auto"/>
        <w:ind w:left="720"/>
      </w:pPr>
      <w:r>
        <w:rPr>
          <w:rtl/>
          <w:cs/>
          <w:lang w:val="ar_AE" w:bidi="ar_AE"/>
        </w:rPr>
      </w:r>
      <w:r>
        <w:rPr>
          <w:rtl/>
          <w:cs/>
          <w:lang w:val="ar_AE" w:bidi="ar_AE"/>
        </w:rPr>
        <w:t>"لا يزعجنا أن الملك يربعام اختار لنا كهنة جددًا. فهؤلاء الكهنة أقل تشددًا في تطبيق شريعة الرب (يهوه)، ونحن نفضّل أن نعبد بالطريقة التي نريدها وفي المكان الذي نريده."</w:t>
      </w:r>
    </w:p>
    <w:p>
      <w:pPr>
        <w:bidi/>
      </w:pPr>
      <w:r>
        <w:rPr>
          <w:rtl/>
          <w:cs/>
          <w:lang w:val="ar_AE" w:bidi="ar_AE"/>
        </w:rPr>
      </w:r>
      <w:r>
        <w:rPr>
          <w:rtl/>
          <w:cs/>
          <w:lang w:val="ar_AE" w:bidi="ar_AE"/>
        </w:rPr>
        <w:t>واسألوا أيضًا الأشخاص الذين يؤدون أدوار الكهنة الجدد الذين اختارهم الملك يربعام: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"نحن سعداء لأن الملك يربعام اختارنا كهنة جددًا، رغم أننا لسنا من بني لاوي. إن كون المرء كاهنًا لشرف عظيم." أو </w:t>
      </w:r>
    </w:p>
    <w:p>
      <w:pPr>
        <w:pStyle w:val="ListBullet"/>
        <w:bidi/>
        <w:spacing w:line="240" w:lineRule="auto"/>
        <w:ind w:left="720"/>
      </w:pPr>
      <w:r>
        <w:rPr>
          <w:rtl/>
          <w:cs/>
          <w:lang w:val="ar_AE" w:bidi="ar_AE"/>
        </w:rPr>
      </w:r>
      <w:r>
        <w:rPr>
          <w:rtl/>
          <w:cs/>
          <w:lang w:val="ar_AE" w:bidi="ar_AE"/>
        </w:rPr>
        <w:t xml:space="preserve">"سنفعل كل ما يريده الملك يربعام منا، حتى لو كان ذلك يعني السماح للشعب بعبادة الأصنام." أو </w:t>
      </w:r>
    </w:p>
    <w:p>
      <w:pPr>
        <w:pStyle w:val="ListBullet"/>
        <w:bidi/>
        <w:spacing w:line="240" w:lineRule="auto"/>
        <w:ind w:left="720"/>
      </w:pPr>
      <w:r>
        <w:rPr>
          <w:rtl/>
          <w:cs/>
          <w:lang w:val="ar_AE" w:bidi="ar_AE"/>
        </w:rPr>
      </w:r>
      <w:r>
        <w:rPr>
          <w:rtl/>
          <w:cs/>
          <w:lang w:val="ar_AE" w:bidi="ar_AE"/>
        </w:rPr>
        <w:t>"نحن نحب العجلين الذهبيين اللذين صنعهما الملك يربعام لنا. لقد كانت لديه فكرة جيدة للحفاظ على شعب أسباط إسرائيل الشمالية هنا في المملكة الشمالية لإسرائيل. وهكذا لن يفقد الملك يربعام ولاء الشعب."</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ملوك ١٢: ٢٥–٣٣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يبني الملك يربعام</w:t>
      </w:r>
      <w:r>
        <w:rPr>
          <w:b/>
          <w:rtl/>
          <w:cs/>
          <w:lang w:val="ar_AE" w:bidi="ar_AE"/>
        </w:rPr>
        <w:t xml:space="preserve"> مدينة</w:t>
      </w:r>
      <w:r>
        <w:rPr>
          <w:rtl/>
          <w:cs/>
          <w:lang w:val="ar_AE" w:bidi="ar_AE"/>
        </w:rPr>
        <w:t xml:space="preserve"> شكيم. وتقع شكيم في </w:t>
      </w:r>
      <w:r>
        <w:rPr>
          <w:b/>
          <w:rtl/>
          <w:cs/>
          <w:lang w:val="ar_AE" w:bidi="ar_AE"/>
        </w:rPr>
        <w:t>المنطقة الجبلية</w:t>
      </w:r>
      <w:r>
        <w:rPr>
          <w:rtl/>
          <w:cs/>
          <w:lang w:val="ar_AE" w:bidi="ar_AE"/>
        </w:rPr>
        <w:t xml:space="preserve"> من أرض سبط </w:t>
      </w:r>
      <w:r>
        <w:rPr>
          <w:b/>
          <w:rtl/>
          <w:cs/>
          <w:lang w:val="ar_AE" w:bidi="ar_AE"/>
        </w:rPr>
        <w:t>أفرايم</w:t>
      </w:r>
      <w:r>
        <w:rPr>
          <w:rtl/>
          <w:cs/>
          <w:lang w:val="ar_AE" w:bidi="ar_AE"/>
        </w:rPr>
        <w:t xml:space="preserve">. وكان أفرايم ومنسّى كلاهما ابنين ليوسف، ويُعدّ أفرايم أحد نصفي سبط يوسف. وتقع أرض سبط أفرايم في المملكة الشمالية لإسرائيل. والمنطقة الجبلية هي أرض تضم كثيرًا من التلال أو المرتفعات. ترجموا اسم أفرايم وكلمة "مدينة" وعبارة "المنطقة الجبلية" بالطريقة نفسها التي استخدمتموها في المقاطع السابقة. </w:t>
      </w:r>
    </w:p>
    <w:p>
      <w:pPr>
        <w:bidi/>
      </w:pPr>
      <w:r>
        <w:rPr>
          <w:rtl/>
          <w:cs/>
          <w:lang w:val="ar_AE" w:bidi="ar_AE"/>
        </w:rPr>
      </w:r>
      <w:r>
        <w:rPr>
          <w:rtl/>
          <w:cs/>
          <w:lang w:val="ar_AE" w:bidi="ar_AE"/>
        </w:rPr>
        <w:t xml:space="preserve">يفكّر الملك يربعام في نفسه في احتمال عودة مملكة </w:t>
      </w:r>
      <w:r>
        <w:rPr>
          <w:b/>
          <w:rtl/>
          <w:cs/>
          <w:lang w:val="ar_AE" w:bidi="ar_AE"/>
        </w:rPr>
        <w:t>إسرائيل</w:t>
      </w:r>
      <w:r>
        <w:rPr>
          <w:rtl/>
          <w:cs/>
          <w:lang w:val="ar_AE" w:bidi="ar_AE"/>
        </w:rPr>
        <w:t xml:space="preserve"> الشمالية إلى بيت داود، أي إلى أسرة داود. كان داود ثاني ملوك إسرائيل، والملك رحبعام هو حفيده. ويعتقد يربعام أن الشعب قد يعود إلى خدمة </w:t>
      </w:r>
      <w:r>
        <w:rPr>
          <w:b/>
          <w:rtl/>
          <w:cs/>
          <w:lang w:val="ar_AE" w:bidi="ar_AE"/>
        </w:rPr>
        <w:t>سيده</w:t>
      </w:r>
      <w:r>
        <w:rPr>
          <w:rtl/>
          <w:cs/>
          <w:lang w:val="ar_AE" w:bidi="ar_AE"/>
        </w:rPr>
        <w:t xml:space="preserve"> السابق، </w:t>
      </w:r>
      <w:r>
        <w:rPr>
          <w:b/>
          <w:rtl/>
          <w:cs/>
          <w:lang w:val="ar_AE" w:bidi="ar_AE"/>
        </w:rPr>
        <w:t>الملك</w:t>
      </w:r>
      <w:r>
        <w:rPr>
          <w:rtl/>
          <w:cs/>
          <w:lang w:val="ar_AE" w:bidi="ar_AE"/>
        </w:rPr>
        <w:t xml:space="preserve"> رحبعام ملك </w:t>
      </w:r>
      <w:r>
        <w:rPr>
          <w:b/>
          <w:rtl/>
          <w:cs/>
          <w:lang w:val="ar_AE" w:bidi="ar_AE"/>
        </w:rPr>
        <w:t>يهوذا</w:t>
      </w:r>
      <w:r>
        <w:rPr>
          <w:rtl/>
          <w:cs/>
          <w:lang w:val="ar_AE" w:bidi="ar_AE"/>
        </w:rPr>
        <w:t>. والسيد هو شخص له سلطة على أشخاص آخرين، أما الملك فهو شخص يحكم مدينة أو منطقة. والمملكة هي الشعب أو المنطقة التي يحكمها الملك. وفي هذا المقطع، تعني كلمة "المملكة" شعب المملكة الشمالية. ويهوذا هو اسم المملكة الجنوبية التي تضم سبطي يهوذا وبنيامين. ترجموا كلمات "المملكة" و"بيت داود" و"السيد" و"الملك" و"يهوذا" بالطريقة نفسها التي استخدمتموها في المقاطع السابقة. ولمزيد من المعلومات عن "المملكة" و</w:t>
      </w:r>
      <w:r>
        <w:rPr>
          <w:b/>
          <w:rtl/>
          <w:cs/>
          <w:lang w:val="ar_AE" w:bidi="ar_AE"/>
        </w:rPr>
        <w:t>"بيت داود"</w:t>
      </w:r>
      <w:r>
        <w:rPr>
          <w:rtl/>
          <w:cs/>
          <w:lang w:val="ar_AE" w:bidi="ar_AE"/>
        </w:rPr>
        <w:t xml:space="preserve"> و"السيد" و"الملك" و"يهوذا"، راجعوا قاموس الكلمات الرئيسية.</w:t>
      </w:r>
    </w:p>
    <w:p>
      <w:pPr>
        <w:bidi/>
      </w:pPr>
      <w:r>
        <w:rPr>
          <w:rtl/>
          <w:cs/>
          <w:lang w:val="ar_AE" w:bidi="ar_AE"/>
        </w:rPr>
      </w:r>
      <w:r>
        <w:rPr>
          <w:rtl/>
          <w:cs/>
          <w:lang w:val="ar_AE" w:bidi="ar_AE"/>
        </w:rPr>
        <w:t>يشعر الملك يربعام بالقلق من أن يفقد الشعب ولاءه له إذا واصل الصعود إلى</w:t>
      </w:r>
      <w:r>
        <w:rPr>
          <w:b/>
          <w:rtl/>
          <w:cs/>
          <w:lang w:val="ar_AE" w:bidi="ar_AE"/>
        </w:rPr>
        <w:t xml:space="preserve"> أورشليم</w:t>
      </w:r>
      <w:r>
        <w:rPr>
          <w:rtl/>
          <w:cs/>
          <w:lang w:val="ar_AE" w:bidi="ar_AE"/>
        </w:rPr>
        <w:t xml:space="preserve"> لتقديم </w:t>
      </w:r>
      <w:r>
        <w:rPr>
          <w:b/>
          <w:rtl/>
          <w:cs/>
          <w:lang w:val="ar_AE" w:bidi="ar_AE"/>
        </w:rPr>
        <w:t>الذبائح</w:t>
      </w:r>
      <w:r>
        <w:rPr>
          <w:rtl/>
          <w:cs/>
          <w:lang w:val="ar_AE" w:bidi="ar_AE"/>
        </w:rPr>
        <w:t xml:space="preserve"> في</w:t>
      </w:r>
      <w:r>
        <w:rPr>
          <w:b/>
          <w:rtl/>
          <w:cs/>
          <w:lang w:val="ar_AE" w:bidi="ar_AE"/>
        </w:rPr>
        <w:t xml:space="preserve"> هيكل</w:t>
      </w:r>
      <w:r>
        <w:rPr>
          <w:b/>
          <w:rtl/>
          <w:cs/>
          <w:lang w:val="ar_AE" w:bidi="ar_AE"/>
        </w:rPr>
        <w:t xml:space="preserve"> الرب (يهوه).</w:t>
      </w:r>
      <w:r>
        <w:rPr>
          <w:rtl/>
          <w:cs/>
          <w:lang w:val="ar_AE" w:bidi="ar_AE"/>
        </w:rPr>
        <w:t xml:space="preserve"> فقد كانت أورشليم عاصمة مملكة إسرائيل الموحَّدة، أما في هذا المقطع، فهي عاصمة مملكة يهوذا الجنوبية، حيث يقيم الملك رحبعام ويحكم. وقد أمر الرب (يهوه) كهنة إسرائيل بتقديم ذبائح الحيوانات في هيكله، أي في بيته، فالذبائح هي عطايا تُقدَّم إلى الرب (يهوه). يهوه هو الاسم الشخصي لله. ترجموا كلمات "أورشليم" و"الذبائح" و"الهيكل" و"يهوه" بالطريقة نفسها التي استخدمتموها في المقاطع السابقة. ولمزيد من المعلومات عن الذبائح والهيكل ويهوه، راجعوا قاموس الكلمات الرئيسية.</w:t>
      </w:r>
    </w:p>
    <w:p>
      <w:pPr>
        <w:bidi/>
      </w:pPr>
      <w:r>
        <w:rPr>
          <w:rtl/>
          <w:cs/>
          <w:lang w:val="ar_AE" w:bidi="ar_AE"/>
        </w:rPr>
      </w:r>
      <w:r>
        <w:rPr>
          <w:rtl/>
          <w:cs/>
          <w:lang w:val="ar_AE" w:bidi="ar_AE"/>
        </w:rPr>
        <w:t>ثم يصنع الملك يربعام عجلين من ذهب، ويخبر شعب</w:t>
      </w:r>
      <w:r>
        <w:rPr>
          <w:b/>
          <w:rtl/>
          <w:cs/>
          <w:lang w:val="ar_AE" w:bidi="ar_AE"/>
        </w:rPr>
        <w:t xml:space="preserve"> إسرائيل</w:t>
      </w:r>
      <w:r>
        <w:rPr>
          <w:rtl/>
          <w:cs/>
          <w:lang w:val="ar_AE" w:bidi="ar_AE"/>
        </w:rPr>
        <w:t xml:space="preserve"> بأن هذين العجلين الذهبيين هما</w:t>
      </w:r>
      <w:r>
        <w:rPr>
          <w:b/>
          <w:rtl/>
          <w:cs/>
          <w:lang w:val="ar_AE" w:bidi="ar_AE"/>
        </w:rPr>
        <w:t xml:space="preserve"> إلهَا</w:t>
      </w:r>
      <w:r>
        <w:rPr>
          <w:rtl/>
          <w:cs/>
          <w:lang w:val="ar_AE" w:bidi="ar_AE"/>
        </w:rPr>
        <w:t xml:space="preserve"> الشعب، وأنهما أخرجاهم من </w:t>
      </w:r>
      <w:r>
        <w:rPr>
          <w:b/>
          <w:rtl/>
          <w:cs/>
          <w:lang w:val="ar_AE" w:bidi="ar_AE"/>
        </w:rPr>
        <w:t>مصر</w:t>
      </w:r>
      <w:r>
        <w:rPr>
          <w:rtl/>
          <w:cs/>
          <w:lang w:val="ar_AE" w:bidi="ar_AE"/>
        </w:rPr>
        <w:t>. وكان الناس يصنعون غالبًا تماثيل أو أصنامًا لتمثيل آلهتهم. ترجموا كلمات "الآلهة" و"إسرائيل" و"مصر" بالطريقة نفسها التي استخدمتموها في المقاطع السابقة. ولمزيد من المعلومات عن الآلهة وإسرائيل، راجعوا قاموس الكلمات الرئيسية.</w:t>
      </w:r>
    </w:p>
    <w:p>
      <w:pPr>
        <w:bidi/>
      </w:pPr>
      <w:r>
        <w:rPr>
          <w:rtl/>
          <w:cs/>
          <w:lang w:val="ar_AE" w:bidi="ar_AE"/>
        </w:rPr>
      </w:r>
      <w:r>
        <w:rPr>
          <w:b/>
          <w:rtl/>
          <w:cs/>
          <w:lang w:val="ar_AE" w:bidi="ar_AE"/>
        </w:rPr>
        <w:t>يخطئ</w:t>
      </w:r>
      <w:r>
        <w:rPr>
          <w:rtl/>
          <w:cs/>
          <w:lang w:val="ar_AE" w:bidi="ar_AE"/>
        </w:rPr>
        <w:t xml:space="preserve"> الشعب عندما </w:t>
      </w:r>
      <w:r>
        <w:rPr>
          <w:b/>
          <w:rtl/>
          <w:cs/>
          <w:lang w:val="ar_AE" w:bidi="ar_AE"/>
        </w:rPr>
        <w:t>يعبد</w:t>
      </w:r>
      <w:r>
        <w:rPr>
          <w:rtl/>
          <w:cs/>
          <w:lang w:val="ar_AE" w:bidi="ar_AE"/>
        </w:rPr>
        <w:t xml:space="preserve"> العجلين الذهبيين اللذين وضعهما الملك يربعام في بيت إيل ودان. وتعني كلمة "يخطئ" أن يعصي الإنسان الرب (يهوه). فقد أوضح الرب (يهوه) في شرائعه أنه لا ينبغي للناس أن يعبدوا أي أصنام، لكن شعب إسرائيل يعبد في هذا المقطع عجلين ذهبيين. وتعني كلمة "يعبد" هنا أن شعب إسرائيل يكرّم هذين العجلين الذهبيين ويشكرهما على إنقاذه من العبودية في أرض مصر. ترجموا كلمتي "يخطئ" و"يعبد" بالطريقة نفسها التي استخدمتموها في المقاطع السابقة. ولمزيد من المعلومات عن الخطية والعبادة، راجعوا قاموس الكلمات الرئيسية.</w:t>
      </w:r>
    </w:p>
    <w:p>
      <w:pPr>
        <w:bidi/>
      </w:pPr>
      <w:r>
        <w:rPr>
          <w:rtl/>
          <w:cs/>
          <w:lang w:val="ar_AE" w:bidi="ar_AE"/>
        </w:rPr>
      </w:r>
      <w:r>
        <w:rPr>
          <w:rtl/>
          <w:cs/>
          <w:lang w:val="ar_AE" w:bidi="ar_AE"/>
        </w:rPr>
        <w:t xml:space="preserve">يبني الملك يربعام أيضًا بيوتًا للعبادة على </w:t>
      </w:r>
      <w:r>
        <w:rPr>
          <w:b/>
          <w:rtl/>
          <w:cs/>
          <w:lang w:val="ar_AE" w:bidi="ar_AE"/>
        </w:rPr>
        <w:t>المرتفعات</w:t>
      </w:r>
      <w:r>
        <w:rPr>
          <w:rtl/>
          <w:cs/>
          <w:lang w:val="ar_AE" w:bidi="ar_AE"/>
        </w:rPr>
        <w:t>. وغالبًا ما تقع المرتفعات على التلال أو في مناطق مرتفعة من الأرض، لكن ليست كل "المرتفعات" واقعة في مناطق جبلية. ويضع الملك يربعام مذابح في بيوت العبادة المقامة على المرتفعات. ترجموا عبارة "المرتفعات" بالطريقة نفسها التي استخدمتموها في المقاطع السابقة.</w:t>
      </w:r>
    </w:p>
    <w:p>
      <w:pPr>
        <w:bidi/>
      </w:pPr>
      <w:r>
        <w:rPr>
          <w:rtl/>
          <w:cs/>
          <w:lang w:val="ar_AE" w:bidi="ar_AE"/>
        </w:rPr>
      </w:r>
      <w:r>
        <w:rPr>
          <w:rtl/>
          <w:cs/>
          <w:lang w:val="ar_AE" w:bidi="ar_AE"/>
        </w:rPr>
        <w:t xml:space="preserve">يختار الملك يربعام أيضًا </w:t>
      </w:r>
      <w:r>
        <w:rPr>
          <w:b/>
          <w:rtl/>
          <w:cs/>
          <w:lang w:val="ar_AE" w:bidi="ar_AE"/>
        </w:rPr>
        <w:t>كهنة</w:t>
      </w:r>
      <w:r>
        <w:rPr>
          <w:rtl/>
          <w:cs/>
          <w:lang w:val="ar_AE" w:bidi="ar_AE"/>
        </w:rPr>
        <w:t xml:space="preserve"> من فئات مختلفة من الشعب، وليس من </w:t>
      </w:r>
      <w:r>
        <w:rPr>
          <w:b/>
          <w:rtl/>
          <w:cs/>
          <w:lang w:val="ar_AE" w:bidi="ar_AE"/>
        </w:rPr>
        <w:t>اللاويين</w:t>
      </w:r>
      <w:r>
        <w:rPr>
          <w:rtl/>
          <w:cs/>
          <w:lang w:val="ar_AE" w:bidi="ar_AE"/>
        </w:rPr>
        <w:t xml:space="preserve"> وحدهم. والكهنة هم أشخاص يخدمون في هيكل الرب (يهوه). واللاويون هم مجموعة الأشخاص الذين ينتمون إلى سبط لاوي، وهو أحد أسباط إسرائيل الاثني عشر. وقد أوضح الرب (يهوه) في شريعة موسى أن اللاويين وحدهم يمكنهم أن يصيروا كهنة له. ترجموا كلمتي "الكهنة" و"اللاويون" بالطريقة نفسها التي استخدمتموها في المقاطع السابقة. ولمزيد من المعلومات عن الكهنة واللاويين، راجعوا قاموس الكلمات الرئيسية.</w:t>
      </w:r>
    </w:p>
    <w:p>
      <w:pPr>
        <w:bidi/>
      </w:pPr>
      <w:r>
        <w:rPr>
          <w:rtl/>
          <w:cs/>
          <w:lang w:val="ar_AE" w:bidi="ar_AE"/>
        </w:rPr>
      </w:r>
      <w:r>
        <w:rPr>
          <w:rtl/>
          <w:cs/>
          <w:lang w:val="ar_AE" w:bidi="ar_AE"/>
        </w:rPr>
        <w:t xml:space="preserve">يختار الملك يربعام أيضًا موعدًا جديدًا للعيد. ونحن نعلم أن هذا العيد يُسمّى </w:t>
      </w:r>
      <w:r>
        <w:rPr>
          <w:b/>
          <w:rtl/>
          <w:cs/>
          <w:lang w:val="ar_AE" w:bidi="ar_AE"/>
        </w:rPr>
        <w:t>عيد المظال</w:t>
      </w:r>
      <w:r>
        <w:rPr>
          <w:rtl/>
          <w:cs/>
          <w:lang w:val="ar_AE" w:bidi="ar_AE"/>
        </w:rPr>
        <w:t>. وقد أمر الرب (يهوه) بني إسرائيل في شريعة موسى بالاحتفال بعيد المظال في نهاية موسم الحصاد، في اليوم الخامس عشر من الشهر السابع. وكان الشعب يقيم في مظال مؤقتة لمدة ثمانية أيام خلال هذا العيد. كما أمرهم الرب (يهوه) بأن يأتوا إلى أورشليم للاحتفال به. وفي وقت سابق من سفر الملوك الأول، دشّن الملك سليمان الهيكل في أورشليم خلال عيد المظال. يمكن لفريقكم أن يختار استخدام اسم هذا العيد، أي "عيد المظال". وإذا اخترتم تسميته بهذا الاسم، فترجموا اسمه بالطريقة نفسها التي استخدمتموها في المقاطع السابقة، ويمكنكم الرجوع إلى مدخل "عيد المظال" في قاموس الكلمات الرئيسية. ويمكن لفريقكم أيضًا أن يختار ترجمة اسم العيد بكلمة أعمّ، مثل "عيد".</w:t>
      </w:r>
    </w:p>
    <w:p>
      <w:pPr>
        <w:bidi/>
      </w:pPr>
      <w:r>
        <w:rPr>
          <w:rtl/>
          <w:cs/>
          <w:lang w:val="ar_AE" w:bidi="ar_AE"/>
        </w:rPr>
      </w:r>
      <w:r>
        <w:rPr>
          <w:rtl/>
          <w:cs/>
          <w:lang w:val="ar_AE" w:bidi="ar_AE"/>
        </w:rPr>
        <w:t xml:space="preserve">يقدّم الملك يربعام بنفسه الذبائح على </w:t>
      </w:r>
      <w:r>
        <w:rPr>
          <w:b/>
          <w:rtl/>
          <w:cs/>
          <w:lang w:val="ar_AE" w:bidi="ar_AE"/>
        </w:rPr>
        <w:t>المذبح</w:t>
      </w:r>
      <w:r>
        <w:rPr>
          <w:rtl/>
          <w:cs/>
          <w:lang w:val="ar_AE" w:bidi="ar_AE"/>
        </w:rPr>
        <w:t xml:space="preserve"> الذي بناه في بيت إيل. والمذبح هو مكان يحرق الناس عليه الذبائح المقدَّمة لله. ترجموا كلمة «مذبح» بالطريقة نفسها التي استخدمتموها في المقاطع السابقة. للمزيد من المعلومات عن المذبح، راجعوا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13:1–10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١٣: ١–١٠ واحفظوه في قلوبكم.</w:t>
      </w:r>
    </w:p>
    <w:p>
      <w:pPr>
        <w:bidi/>
      </w:pPr>
      <w:r>
        <w:rPr>
          <w:rtl/>
          <w:cs/>
          <w:lang w:val="ar_AE" w:bidi="ar_AE"/>
        </w:rPr>
      </w:r>
      <w:r>
        <w:rPr>
          <w:rtl/>
          <w:cs/>
          <w:lang w:val="ar_AE" w:bidi="ar_AE"/>
        </w:rPr>
        <w:t>استمعوا إلى نسخة صوتية من سفر الملوك الأول ١٣: ١–١٠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الملوك الأول ١٣: ١–١٠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القصة السابقة، تعلّمنا كيف عزّز الملك يربعام قوته العسكرية وسلطته الدينية. فقد صنع عجلين ذهبيين، وبدأ الاحتفال بعيد جديد، واختار كهنة جددًا لخدمة المرتفعات التي أقامها، وقدّم الذبائح على المذبح في بيت إيل. أما في هذا المقطع، فبينما يقف الملك يربعام بالقرب من المذبح في بيت إيل ليقدّم ذبيحة، يتكلّم رجل الله ضد المذبح الذي صنعه الملك يربعام هناك. كما يتنبّأ رجل الله بما سيحدث للمذبح، ويعطي علامة تؤكّد أن النبوءة ستتحقّق.</w:t>
      </w:r>
    </w:p>
    <w:p>
      <w:pPr>
        <w:bidi/>
      </w:pPr>
      <w:r>
        <w:rPr>
          <w:rtl/>
          <w:cs/>
          <w:lang w:val="ar_AE" w:bidi="ar_AE"/>
        </w:rPr>
      </w:r>
      <w:r>
        <w:rPr>
          <w:rtl/>
          <w:cs/>
          <w:lang w:val="ar_AE" w:bidi="ar_AE"/>
        </w:rPr>
        <w:t>تبدأ القصة بمجيء رجل الله، أي النبي، من يهوذا إلى بيت إيل. ويهوذا هي المملكة الجنوبية، أما بيت إيل فهي مدينة في مملكة إسرائيل الشمالية.</w:t>
      </w:r>
    </w:p>
    <w:p>
      <w:pPr>
        <w:bidi/>
      </w:pPr>
      <w:r>
        <w:rPr>
          <w:rtl/>
          <w:cs/>
          <w:lang w:val="ar_AE" w:bidi="ar_AE"/>
        </w:rPr>
      </w:r>
      <w:r>
        <w:rPr>
          <w:rtl/>
          <w:cs/>
          <w:lang w:val="ar_AE" w:bidi="ar_AE"/>
        </w:rPr>
        <w:t xml:space="preserve">توقّفوا هنا، وانظروا معًا، كمجموعة، إلى خريطة تُظهر يهوذا وإسرائيل. وابحثوا عن مدينة بيت إيل على الخريطة. أوقِفوا الاستماع إلى هذا التسجيل الصوتي هنا. </w:t>
      </w:r>
    </w:p>
    <w:p>
      <w:pPr>
        <w:bidi/>
      </w:pPr>
      <w:r>
        <w:rPr>
          <w:rtl/>
          <w:cs/>
          <w:lang w:val="ar_AE" w:bidi="ar_AE"/>
        </w:rPr>
      </w:r>
      <w:r>
        <w:rPr>
          <w:rtl/>
          <w:cs/>
          <w:lang w:val="ar_AE" w:bidi="ar_AE"/>
        </w:rPr>
        <w:t>ويقف الملك يربعام بجوار المذبح في بيت إيل، حيث وضع أحد العجلين الذهبيين اللذين صنعهما. وهو يستعد لتقديم ذبيحة على المذبح في بداية العيد الجديد الذي أقامه. تذكّروا أن كهنة الرب (يهوه) وحدهم، وهم اللاويون، ينبغي أن يقدّموا الذبائح للرب، وأن يقدّموها في أورشليم وحدها، لا في أي مكان آخر. وكان الرب (يهوه) قد أمر الشعب أيضًا بالاحتفال بهذا العيد في يوم محدّد من كل سنة، لكن الملك يربعام اختار يومًا آخر للاحتفال به.</w:t>
      </w:r>
    </w:p>
    <w:p>
      <w:pPr>
        <w:bidi/>
      </w:pPr>
      <w:r>
        <w:rPr>
          <w:rtl/>
          <w:cs/>
          <w:lang w:val="ar_AE" w:bidi="ar_AE"/>
        </w:rPr>
      </w:r>
      <w:r>
        <w:rPr>
          <w:rtl/>
          <w:cs/>
          <w:lang w:val="ar_AE" w:bidi="ar_AE"/>
        </w:rPr>
        <w:t>وفجأة، يصل رجل الله، أي النبي، إلى بيت إيل. فقد أرسله الرب (يهوه) من مملكة يهوذا الجنوبية إلى بيت إيل في المملكة الشمالية ليبلّغ الملك يربعام رسالة. ومن المهم أن نتذكّر أن الرب (يهوه) لا يزال إله جميع شعب إسرائيل، بما في ذلك سكان المملكة الشمالية.</w:t>
      </w:r>
    </w:p>
    <w:p>
      <w:pPr>
        <w:bidi/>
      </w:pPr>
      <w:r>
        <w:rPr>
          <w:rtl/>
          <w:cs/>
          <w:lang w:val="ar_AE" w:bidi="ar_AE"/>
        </w:rPr>
      </w:r>
      <w:r>
        <w:rPr>
          <w:rtl/>
          <w:cs/>
          <w:lang w:val="ar_AE" w:bidi="ar_AE"/>
        </w:rPr>
        <w:t>ويتكلّم رجل الله بصوت عالٍ ضد المذبح في بيت إيل، معلنًا كلام الرب (يهوه) بسلطانه. والمذبح هو منصة يقدّم عليها الشخص ذبيحة. ويتكلّم رجل الله ضد المذبح لأن الرب (يهوه) لا يريد لشعب إسرائيل أن يقدّموا الذبائح على مذبح آخر غير المذبح الموجود في الهيكل بأورشليم.</w:t>
      </w:r>
    </w:p>
    <w:p>
      <w:pPr>
        <w:bidi/>
      </w:pPr>
      <w:r>
        <w:rPr>
          <w:rtl/>
          <w:cs/>
          <w:lang w:val="ar_AE" w:bidi="ar_AE"/>
        </w:rPr>
      </w:r>
      <w:r>
        <w:rPr>
          <w:rtl/>
          <w:cs/>
          <w:lang w:val="ar_AE" w:bidi="ar_AE"/>
        </w:rPr>
        <w:t xml:space="preserve">توقّفوا هنا، وانظروا معًا، كمجموعة، إلى صورة لمذبح. أوقِفوا الاستماع إلى هذا التسجيل الصوتي هنا. </w:t>
      </w:r>
    </w:p>
    <w:p>
      <w:pPr>
        <w:bidi/>
      </w:pPr>
      <w:r>
        <w:rPr>
          <w:rtl/>
          <w:cs/>
          <w:lang w:val="ar_AE" w:bidi="ar_AE"/>
        </w:rPr>
      </w:r>
      <w:r>
        <w:rPr>
          <w:rtl/>
          <w:cs/>
          <w:lang w:val="ar_AE" w:bidi="ar_AE"/>
        </w:rPr>
        <w:t>ثم يقول رجل الله إن ابنًا سيُولد لبيت داود، أي لأسرة داود، وسيُدعى يوشيا. ونعلم من القصص اللاحقة في سفر الملوك الثاني أن الملك يوشيا سيحكم مملكة يهوذا الجنوبية بعد نحو ٣٠٠ سنة من زمن الملك يربعام. ويقول رجل الله إن يوشيا سيذبح كهنة المرتفعات على هذا المذبح. وهذا أمر صادم! كما أن عظام الناس ستُحرق على المذبح، وهذا أمر صادم أيضًا. فإذا أحرق الناس عظامًا بشرية على مذبح، صار المذبح نجسًا، ولم يعد بإمكان أحد استخدامه لتقديم الذبائح مرة أخرى.</w:t>
      </w:r>
    </w:p>
    <w:p>
      <w:pPr>
        <w:bidi/>
      </w:pPr>
      <w:r>
        <w:rPr>
          <w:rtl/>
          <w:cs/>
          <w:lang w:val="ar_AE" w:bidi="ar_AE"/>
        </w:rPr>
      </w:r>
      <w:r>
        <w:rPr>
          <w:rtl/>
          <w:cs/>
          <w:lang w:val="ar_AE" w:bidi="ar_AE"/>
        </w:rPr>
        <w:t xml:space="preserve">توقّفوا هنا، وناقشوا هذا السؤال معًا، كمجموعة: ماذا يعني حرق عظام الموتى في ثقافتكم؟ وماذا يحدث للعظام بعد حرقها؟ أوقِفوا الاستماع إلى هذا التسجيل الصوتي هنا. </w:t>
      </w:r>
    </w:p>
    <w:p>
      <w:pPr>
        <w:bidi/>
      </w:pPr>
      <w:r>
        <w:rPr>
          <w:rtl/>
          <w:cs/>
          <w:lang w:val="ar_AE" w:bidi="ar_AE"/>
        </w:rPr>
      </w:r>
      <w:r>
        <w:rPr>
          <w:rtl/>
          <w:cs/>
          <w:lang w:val="ar_AE" w:bidi="ar_AE"/>
        </w:rPr>
        <w:t>في اليوم نفسه، يعطي رجل الله أيضًا علامة، أي دليلًا، على أن ما قاله عن يوشيا والمذبح صحيح. وكان الأنبياء كثيرًا ما يقومون بعلامة خاصة لمساعدة الناس على تصديق ما يقولونه عن المستقبل. والعلامة هي أن المذبح سينشق، وينثر الرماد الدهني الذي عليه. وليس واضحًا ما إذا كان الناس سيحطّمون المذبح أم أن زلزالًا سيؤدي إلى تحطّمه. والرماد الدهني هو الخشب المحترق المختلط بدهون الحيوانات التي قدّمها الناس ذبائح على المذبح. وفي شريعة موسى، يأمر الرب (يهوه) الشعب بأن يأخذوا هذا الرماد الدهني ويضعوه في مكان طاهر طقسيًا. وعندما ينشق المذبح ويتناثر الرماد الدهني الذي عليه، فهذا يدل على أن الرب (يهوه) لا يرضى عن الذبائح التي يقدّمها الشعب على هذا المذبح.</w:t>
      </w:r>
    </w:p>
    <w:p>
      <w:pPr>
        <w:bidi/>
      </w:pPr>
      <w:r>
        <w:rPr>
          <w:rtl/>
          <w:cs/>
          <w:lang w:val="ar_AE" w:bidi="ar_AE"/>
        </w:rPr>
      </w:r>
      <w:r>
        <w:rPr>
          <w:rtl/>
          <w:cs/>
          <w:lang w:val="ar_AE" w:bidi="ar_AE"/>
        </w:rPr>
        <w:t>وعندما يسمع الملك يربعام كلام رجل الله ضد المذبح، يشير بيده نحو رجل الله، ويأمر بعض الأشخاص بإمساكه. وفجأة، تتصلّب يد الملك يربعام، فلا يستطيع أن يردّها إلى نفسه. وهذا يدل على أن الرب (يهوه) غير راضٍ عن الملك يربعام.</w:t>
      </w:r>
    </w:p>
    <w:p>
      <w:pPr>
        <w:bidi/>
      </w:pPr>
      <w:r>
        <w:rPr>
          <w:rtl/>
          <w:cs/>
          <w:lang w:val="ar_AE" w:bidi="ar_AE"/>
        </w:rPr>
      </w:r>
      <w:r>
        <w:rPr>
          <w:rtl/>
          <w:cs/>
          <w:lang w:val="ar_AE" w:bidi="ar_AE"/>
        </w:rPr>
        <w:t xml:space="preserve">توقّفوا هنا، وناقشوا هذا السؤال معًا، كمجموعة: صِفوا شخصًا تعرفونه أو رأيتموه ولديه ذراع أو ساق مشلولة. أوقِفوا الاستماع إلى هذا التسجيل الصوتي هنا. </w:t>
      </w:r>
    </w:p>
    <w:p>
      <w:pPr>
        <w:bidi/>
      </w:pPr>
      <w:r>
        <w:rPr>
          <w:rtl/>
          <w:cs/>
          <w:lang w:val="ar_AE" w:bidi="ar_AE"/>
        </w:rPr>
      </w:r>
      <w:r>
        <w:rPr>
          <w:rtl/>
          <w:cs/>
          <w:lang w:val="ar_AE" w:bidi="ar_AE"/>
        </w:rPr>
        <w:t xml:space="preserve">توقّفوا أيضًا هنا، وناقشوا هذا السؤال معًا، كمجموعة: ما الإشارة التي تستخدمونها في ثقافتكم إذا أردتم أن تطلبوا من شخص آخر القيام بعمل ما؟ أوقِفوا الاستماع إلى هذا التسجيل الصوتي هنا. </w:t>
      </w:r>
    </w:p>
    <w:p>
      <w:pPr>
        <w:bidi/>
      </w:pPr>
      <w:r>
        <w:rPr>
          <w:rtl/>
          <w:cs/>
          <w:lang w:val="ar_AE" w:bidi="ar_AE"/>
        </w:rPr>
      </w:r>
      <w:r>
        <w:rPr>
          <w:rtl/>
          <w:cs/>
          <w:lang w:val="ar_AE" w:bidi="ar_AE"/>
        </w:rPr>
        <w:t>بعد ذلك، ينشق المذبح، ويتناثر الرماد الدهني الذي عليه. وليس واضحًا متى حدثت هذه العلامة، لكنها حدثت تمامًا كما قال رجل الله إنها ستحدث. ويعتقد كثيرون أن المذبح انشقّ وتناثر الرماد الدهني الذي عليه في اليوم نفسه الذي تكلّم فيه رجل الله مع الملك يربعام. لكن آخرين يعتقدون أن هذا الجزء من المقطع يتحدّث عمّا سيحدث بعد ٣٠٠ سنة، عندما يهدم الملك يوشيا المذبح. وفي كلتا الحالتين، عندما يروي كاتب القصة هذه الأحداث في سفر الملوك الأول، لم يعد هناك مذبح في بيت إيل، لأن الملك يوشيا كان قد هدمه بالفعل.</w:t>
      </w:r>
    </w:p>
    <w:p>
      <w:pPr>
        <w:bidi/>
      </w:pPr>
      <w:r>
        <w:rPr>
          <w:rtl/>
          <w:cs/>
          <w:lang w:val="ar_AE" w:bidi="ar_AE"/>
        </w:rPr>
      </w:r>
      <w:r>
        <w:rPr>
          <w:rtl/>
          <w:cs/>
          <w:lang w:val="ar_AE" w:bidi="ar_AE"/>
        </w:rPr>
        <w:t>يطلب الملك يربعام من رجل الله أن يصلّي إلى الرب (يهوه) لكي يشفي يده. فيصلّي رجل الله إلى الرب، فيشفي الرب يد الملك يربعام، ويستطيع الملك أن يستخدمها مرة أخرى. وعندما يعيد الرب (يهوه) يد يربعام إلى حالتها الطبيعية، فهذا يدل على أن رجل الله يتكلّم بسلطان الرب، لأن الرب يستجيب لصلواته. كما يدل ذلك على أن النبوءة التي أعلنها رجل الله عن الملك يوشيا والمذبح صحيحة.</w:t>
      </w:r>
    </w:p>
    <w:p>
      <w:pPr>
        <w:bidi/>
      </w:pPr>
      <w:r>
        <w:rPr>
          <w:rtl/>
          <w:cs/>
          <w:lang w:val="ar_AE" w:bidi="ar_AE"/>
        </w:rPr>
      </w:r>
      <w:r>
        <w:rPr>
          <w:rtl/>
          <w:cs/>
          <w:lang w:val="ar_AE" w:bidi="ar_AE"/>
        </w:rPr>
        <w:t>بعد ذلك، يدعو الملك يربعام رجل الله إلى المجيء وتناول الطعام معه. ويريد أيضًا أن يعطيه مكافأة، وربما يكون ذلك لشكره على شفاء ذراعه. ويعتقد بعض الناس أن الملك يربعام يدعو رجل الله إلى تناول الطعام معه لكي يتراجع عن الحكم الذي أعلنه رجل الله على مذبح الملك يربعام في بيت إيل.</w:t>
      </w:r>
    </w:p>
    <w:p>
      <w:pPr>
        <w:bidi/>
      </w:pPr>
      <w:r>
        <w:rPr>
          <w:rtl/>
          <w:cs/>
          <w:lang w:val="ar_AE" w:bidi="ar_AE"/>
        </w:rPr>
      </w:r>
      <w:r>
        <w:rPr>
          <w:rtl/>
          <w:cs/>
          <w:lang w:val="ar_AE" w:bidi="ar_AE"/>
        </w:rPr>
        <w:t xml:space="preserve">توقّفوا هنا، وناقشوا هذا السؤال معًا، كمجموعة: تحدّثوا عن مرة قدّمتم فيها مكافأة لشخص تعرفونه. ما المكافأة التي قدّمتموها له؟ وكيف اخترتموها؟ ولماذا قدّمتموها لذلك الشخص؟ أوقِفوا الاستماع إلى هذا التسجيل الصوتي هنا. </w:t>
      </w:r>
    </w:p>
    <w:p>
      <w:pPr>
        <w:bidi/>
      </w:pPr>
      <w:r>
        <w:rPr>
          <w:rtl/>
          <w:cs/>
          <w:lang w:val="ar_AE" w:bidi="ar_AE"/>
        </w:rPr>
      </w:r>
      <w:r>
        <w:rPr>
          <w:rtl/>
          <w:cs/>
          <w:lang w:val="ar_AE" w:bidi="ar_AE"/>
        </w:rPr>
        <w:t>لكن رجل الله يرفض بشدة الذهاب لتناول الطعام مع الملك يربعام، وربما كان الملك مندهشًا جدًا من ذلك. فتناول الطعام مع شخص ما كان يُظهر إكرامًا له، وربما كان يدلّ أيضًا أمام الآخرين على موافقة الشخص على ما يفعله ذلك الشخص. ويقول رجل الله إنه حتى لو أعطاه الملك يربعام نصف بيته، أي نصف مملكته، فلن يدخل معه ولن يأكل معه خبزًا. وفي زمن الملك يربعام، كان الناس يستخدمون كلمة "خبز" للإشارة إلى أي نوع من الطعام. ويقول رجل الله أيضًا إنه لن يشرب الماء مع الملك يربعام. ويوضّح أن الرب (يهوه) أوصاه بألا يأكل خبزًا أو يشرب ماءً، وألا يرجع في الطريق نفسه الذي جاء منه إلى بيت إيل.</w:t>
      </w:r>
    </w:p>
    <w:p>
      <w:pPr>
        <w:bidi/>
      </w:pPr>
      <w:r>
        <w:rPr>
          <w:rtl/>
          <w:cs/>
          <w:lang w:val="ar_AE" w:bidi="ar_AE"/>
        </w:rPr>
      </w:r>
      <w:r>
        <w:rPr>
          <w:rtl/>
          <w:cs/>
          <w:lang w:val="ar_AE" w:bidi="ar_AE"/>
        </w:rPr>
        <w:t xml:space="preserve">توقّفوا هنا، وناقشوا هذا السؤال معًا، كمجموعة: تحدّثوا عن مرة رفض فيها شخص أن يتناول الطعام معكم أو مع شخص تعرفونه. كيف شعرتم عندما رفض ذلك الشخص دعوتكم إلى تناول الطعام معه؟ أوقِفوا الاستماع إلى هذا التسجيل الصوتي هنا. </w:t>
      </w:r>
    </w:p>
    <w:p>
      <w:pPr>
        <w:bidi/>
      </w:pPr>
      <w:r>
        <w:rPr>
          <w:rtl/>
          <w:cs/>
          <w:lang w:val="ar_AE" w:bidi="ar_AE"/>
        </w:rPr>
      </w:r>
      <w:r>
        <w:rPr>
          <w:rtl/>
          <w:cs/>
          <w:lang w:val="ar_AE" w:bidi="ar_AE"/>
        </w:rPr>
        <w:t>إذا تناول رجل الله الطعام مع الملك يربعام، فقد يظن الناس في مملكة إسرائيل الشمالية أن الرب (يهوه) ورجل الله يوافقان على جميع التغييرات الدينية التي أدخلها الملك يربعام في المملكة الشمالية. لكننا نعلم أن رجل الله تكلّم ضد المذبح، وأن الرب (يهوه) لا يرضى عن المذبح ولا عن الأمور التي يفعلها الملك يربعام في مملكة إسرائيل الشمالية. لذلك، من المهم أن يطيع رجل الله ما يأمره الرب (يهوه) بفعله.</w:t>
      </w:r>
    </w:p>
    <w:p>
      <w:pPr>
        <w:bidi/>
      </w:pPr>
      <w:r>
        <w:rPr>
          <w:rtl/>
          <w:cs/>
          <w:lang w:val="ar_AE" w:bidi="ar_AE"/>
        </w:rPr>
      </w:r>
      <w:r>
        <w:rPr>
          <w:rtl/>
          <w:cs/>
          <w:lang w:val="ar_AE" w:bidi="ar_AE"/>
        </w:rPr>
        <w:t>ويطيع رجل الله الرب (يهوه)، فلا يأكل ولا يشرب مع الملك يربعام. كما يعود إلى يهوذا في طريق آخر غير الطريق الذي سلكه عند مجيئه إلى بيت إيل في بداية هذا المقطع. ومن المرجّح أن رجل الله سلك الطريق الرئيسي في رحلته من أورشليم إلى بيت إيل، أما الآن، فعلى الأرجح أنه يسلك طريقه عائدًا من بيت إيل إلى أورشليم عبر الحقول والمسالك الأصغر.</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الملوك الأول ١٣: ١–١٠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بتصوير أحداث هذا المقطع.</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b/>
          <w:rtl/>
          <w:cs/>
          <w:lang w:val="ar_AE" w:bidi="ar_AE"/>
        </w:rPr>
        <w:t>في المشهد الأول:</w:t>
      </w:r>
      <w:r>
        <w:rPr>
          <w:rtl/>
          <w:cs/>
          <w:lang w:val="ar_AE" w:bidi="ar_AE"/>
        </w:rPr>
        <w:t xml:space="preserve"> يرسل الرب (يهوه) رجل الله من يهوذا إلى بيت إيل، فيتكلّم رجل الله ضد المذبح الموجود هناك، ويتنبأ بشأن الملك يوشيا، وبأن الناس سيهدمون المذبح في المستقبل.</w:t>
      </w:r>
    </w:p>
    <w:p>
      <w:pPr>
        <w:bidi/>
      </w:pPr>
      <w:r>
        <w:rPr>
          <w:rtl/>
          <w:cs/>
          <w:lang w:val="ar_AE" w:bidi="ar_AE"/>
        </w:rPr>
      </w:r>
      <w:r>
        <w:rPr>
          <w:b/>
          <w:rtl/>
          <w:cs/>
          <w:lang w:val="ar_AE" w:bidi="ar_AE"/>
        </w:rPr>
        <w:t>في المشهد الثاني:</w:t>
      </w:r>
      <w:r>
        <w:rPr>
          <w:rtl/>
          <w:cs/>
          <w:lang w:val="ar_AE" w:bidi="ar_AE"/>
        </w:rPr>
        <w:t xml:space="preserve"> يمدّ الملك يربعام يده ويأمر رجاله بالقبض على رجل الله، فتيبس يده ولا يستطيع أن يردّها إلى نفسه. ثم ينشق المذبح وينسكب الرماد منه، تمامًا كما قال رجل الله إنه سيحدث.</w:t>
      </w:r>
    </w:p>
    <w:p>
      <w:pPr>
        <w:bidi/>
      </w:pPr>
      <w:r>
        <w:rPr>
          <w:rtl/>
          <w:cs/>
          <w:lang w:val="ar_AE" w:bidi="ar_AE"/>
        </w:rPr>
      </w:r>
      <w:r>
        <w:rPr>
          <w:b/>
          <w:rtl/>
          <w:cs/>
          <w:lang w:val="ar_AE" w:bidi="ar_AE"/>
        </w:rPr>
        <w:t>في المشهد الثالث:</w:t>
      </w:r>
      <w:r>
        <w:rPr>
          <w:rtl/>
          <w:cs/>
          <w:lang w:val="ar_AE" w:bidi="ar_AE"/>
        </w:rPr>
        <w:t xml:space="preserve"> يطلب الملك يربعام من رجل الله أن يصلّي إلى الرب (يهوه) لكي يشفي يده اليابسة، فيصلّي رجل الله إلى الرب، فيشفي يده.</w:t>
      </w:r>
    </w:p>
    <w:p>
      <w:pPr>
        <w:bidi/>
      </w:pPr>
      <w:r>
        <w:rPr>
          <w:rtl/>
          <w:cs/>
          <w:lang w:val="ar_AE" w:bidi="ar_AE"/>
        </w:rPr>
      </w:r>
      <w:r>
        <w:rPr>
          <w:b/>
          <w:rtl/>
          <w:cs/>
          <w:lang w:val="ar_AE" w:bidi="ar_AE"/>
        </w:rPr>
        <w:t>في المشهد الرابع:</w:t>
      </w:r>
      <w:r>
        <w:rPr>
          <w:rtl/>
          <w:cs/>
          <w:lang w:val="ar_AE" w:bidi="ar_AE"/>
        </w:rPr>
        <w:t xml:space="preserve"> يطلب الملك يربعام من رجل الله أن يبقى ليأكل معه، لكن رجل الله يرفض البقاء وتناول الطعام معه، ثم يغادر بيت إيل ويعود إلى أورشليم في طريق مختلف عن الطريق الذي سلكه للوصول إلى بيت إيل.</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رجل الله</w:t>
      </w:r>
    </w:p>
    <w:p>
      <w:pPr>
        <w:pStyle w:val="ListBullet"/>
        <w:bidi/>
        <w:spacing w:line="240" w:lineRule="auto"/>
        <w:ind w:left="720"/>
      </w:pPr>
      <w:r>
        <w:rPr>
          <w:rtl/>
          <w:cs/>
          <w:lang w:val="ar_AE" w:bidi="ar_AE"/>
        </w:rPr>
      </w:r>
      <w:r>
        <w:rPr>
          <w:rtl/>
          <w:cs/>
          <w:lang w:val="ar_AE" w:bidi="ar_AE"/>
        </w:rPr>
        <w:t>الملك يربعام</w:t>
      </w:r>
    </w:p>
    <w:p>
      <w:pPr>
        <w:pStyle w:val="ListBullet"/>
        <w:bidi/>
        <w:spacing w:line="240" w:lineRule="auto"/>
        <w:ind w:left="720"/>
      </w:pPr>
      <w:r>
        <w:rPr>
          <w:rtl/>
          <w:cs/>
          <w:lang w:val="ar_AE" w:bidi="ar_AE"/>
        </w:rPr>
      </w:r>
      <w:r>
        <w:rPr>
          <w:rtl/>
          <w:cs/>
          <w:lang w:val="ar_AE" w:bidi="ar_AE"/>
        </w:rPr>
        <w:t>الملِك يوشِيّا</w:t>
      </w:r>
    </w:p>
    <w:p>
      <w:pPr>
        <w:pStyle w:val="ListBullet"/>
        <w:bidi/>
        <w:spacing w:line="240" w:lineRule="auto"/>
        <w:ind w:left="720"/>
      </w:pPr>
      <w:r>
        <w:rPr>
          <w:rtl/>
          <w:cs/>
          <w:lang w:val="ar_AE" w:bidi="ar_AE"/>
        </w:rPr>
      </w:r>
      <w:r>
        <w:rPr>
          <w:rtl/>
          <w:cs/>
          <w:lang w:val="ar_AE" w:bidi="ar_AE"/>
        </w:rPr>
        <w:t>كهنة مذبح بيت إيل</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تذكّروا أن القصة الحالية تواصل الأحداث التي بدأت في القصة السابقة. فقد أجرى الملك يربعام تغييرات على الممارسات الدينية في مملكة إسرائيل الشمالية. تذكّروا أنه صنع عجلين ذهبيين ووضع أحدهما في بيت إيل والآخر في دان، واختار كهنة جددًا، وحدّد يومًا جديدًا للاحتفال بعيد، وقدّم ذبائح على المذبح الجديد في بيت إيل.</w:t>
      </w:r>
    </w:p>
    <w:p>
      <w:pPr>
        <w:bidi/>
      </w:pPr>
      <w:r>
        <w:rPr>
          <w:rtl/>
          <w:cs/>
          <w:lang w:val="ar_AE" w:bidi="ar_AE"/>
        </w:rPr>
      </w:r>
      <w:r>
        <w:rPr>
          <w:rtl/>
          <w:cs/>
          <w:lang w:val="ar_AE" w:bidi="ar_AE"/>
        </w:rPr>
        <w:t>في بداية المشهد الأول من هذه القصة، يغادر رجل الله يهوذا متجهًا إلى بيت إيل. ويقف الملك يربعام بجوار المذبح هناك، مستعدًّا لتقديم ذبيحة عليه. ثم يأتي رجل الله فجأة إلى المذبح في بيت إيل. ورجل الله هو شخص ينقل رسالة من الرب (يهوه). وقد أرسل الرب هذا الرجل من مملكة يهوذا الجنوبية إلى مدينة بيت إيل الواقعة في المملكة الشمالية. ويربط طريق رئيسي بين أورشليم، مدينة يهوذا في الجنوب، وبيت إيل في الشمال.</w:t>
      </w:r>
    </w:p>
    <w:p>
      <w:pPr>
        <w:bidi/>
      </w:pPr>
      <w:r>
        <w:rPr>
          <w:rtl/>
          <w:cs/>
          <w:lang w:val="ar_AE" w:bidi="ar_AE"/>
        </w:rPr>
      </w:r>
      <w:r>
        <w:rPr>
          <w:rtl/>
          <w:cs/>
          <w:lang w:val="ar_AE" w:bidi="ar_AE"/>
        </w:rPr>
        <w:t xml:space="preserve">توقّفوا هنا، وانظروا معًا إلى خريطة بيت إيل ويهوذا مرة أخرى، إذا لزم الأمر. أوقِفوا الاستماع إلى هذا التسجيل الصوتي هنا. </w:t>
      </w:r>
    </w:p>
    <w:p>
      <w:pPr>
        <w:bidi/>
      </w:pPr>
      <w:r>
        <w:rPr>
          <w:rtl/>
          <w:cs/>
          <w:lang w:val="ar_AE" w:bidi="ar_AE"/>
        </w:rPr>
      </w:r>
      <w:r>
        <w:rPr>
          <w:rtl/>
          <w:cs/>
          <w:lang w:val="ar_AE" w:bidi="ar_AE"/>
        </w:rPr>
        <w:t>يأتي رجل الله إلى بيت إيل فجأة، بينما يقف يربعام بجوار المذبح هناك. وتذكّروا أن المذبح هو منصة يقدّم عليها الشخص ذبيحة. قد يكون من الأفضل تغيير ترتيب هذا الجزء من المقطع. على سبيل المثال: "بينما كان يربعام واقفًا بجوار المذبح في بيت إيل ليقدّم ذبيحة، أقبل رجل الله فجأة إلى يربعام. وكان الرب قد أرسل هذا الرجل من يهوذا ليتحدث إلى يربعام".</w:t>
      </w:r>
    </w:p>
    <w:p>
      <w:pPr>
        <w:bidi/>
      </w:pPr>
      <w:r>
        <w:rPr>
          <w:rtl/>
          <w:cs/>
          <w:lang w:val="ar_AE" w:bidi="ar_AE"/>
        </w:rPr>
      </w:r>
      <w:r>
        <w:rPr>
          <w:rtl/>
          <w:cs/>
          <w:lang w:val="ar_AE" w:bidi="ar_AE"/>
        </w:rPr>
        <w:t xml:space="preserve">توقّفوا هنا وناقشوا هذا السؤال معًا: ما أفضل طريقة لترجمة هذا الجزء من المشهد الأول لإظهار أن رجل الله جاء إلى بيت إيل على نحو مفاجئ وغير متوقّع، حاملًا رسالة من الرب؟ أوقِفوا الاستماع إلى هذا التسجيل الصوتي هنا. </w:t>
      </w:r>
    </w:p>
    <w:p>
      <w:pPr>
        <w:bidi/>
      </w:pPr>
      <w:r>
        <w:rPr>
          <w:rtl/>
          <w:cs/>
          <w:lang w:val="ar_AE" w:bidi="ar_AE"/>
        </w:rPr>
      </w:r>
      <w:r>
        <w:rPr>
          <w:rtl/>
          <w:cs/>
          <w:lang w:val="ar_AE" w:bidi="ar_AE"/>
        </w:rPr>
        <w:t>ينادي رجل الله بصوت عالٍ بكلام الرب أو بسلطانه. ولا يعني ذلك أنه كان يبكي، بل يعني أن الرب أمره أو طلب منه أن يعلن هذه الرسالة للملك يربعام. وعندما نقرأ أن رجل الله تكلّم بـ"كلام الرب"، نفهم أنه يتحدث بسلطان الرب. كما يقول رجل الله للملك يربعام: "هكذا قال الرب"، عندما ينقل إليه رسالة الرب.</w:t>
      </w:r>
    </w:p>
    <w:p>
      <w:pPr>
        <w:bidi/>
      </w:pPr>
      <w:r>
        <w:rPr>
          <w:rtl/>
          <w:cs/>
          <w:lang w:val="ar_AE" w:bidi="ar_AE"/>
        </w:rPr>
      </w:r>
      <w:r>
        <w:rPr>
          <w:rtl/>
          <w:cs/>
          <w:lang w:val="ar_AE" w:bidi="ar_AE"/>
        </w:rPr>
        <w:t xml:space="preserve">توقّفوا هنا وناقشوا هذا السؤال معًا: كيف ستترجمون هذا الجزء من القصة الذي ينقل فيه رجل الله إلى الملك يربعام رسالة من الرب، ويتحدث بسلطانه؟ أوقِفوا الاستماع إلى هذا التسجيل الصوتي هنا. </w:t>
      </w:r>
    </w:p>
    <w:p>
      <w:pPr>
        <w:bidi/>
      </w:pPr>
      <w:r>
        <w:rPr>
          <w:rtl/>
          <w:cs/>
          <w:lang w:val="ar_AE" w:bidi="ar_AE"/>
        </w:rPr>
      </w:r>
      <w:r>
        <w:rPr>
          <w:rtl/>
          <w:cs/>
          <w:lang w:val="ar_AE" w:bidi="ar_AE"/>
        </w:rPr>
        <w:t>تتكوّن رسالة الرب التي ينقلها رجل الله من ثلاثة أجزاء. أولًا، يتكلّم رجل الله ضد المذبح الموجود في بيت إيل. ومن غير المعتاد أن يتحدث شخص إلى مذبح، لكن رجل الله يتكلم ضد هذا المذبح ليُظهر أن الرب لا يرضى عنه. يعتقد بعض الناس أن رجل الله، عندما يتكلم ضد المذبح، يتكلم أيضًا ضد العجل الذهبي وضد الموعد الجديد الذي اختاره الملك يربعام للاحتفال بالعيد. بينما يعتقد آخرون أنه يتكلم ضد المذبح وحده، لأن هذا يُظهر أن اهتمام الرب الأساسي هو وجود المذبح نفسه.</w:t>
      </w:r>
    </w:p>
    <w:p>
      <w:pPr>
        <w:bidi/>
      </w:pPr>
      <w:r>
        <w:rPr>
          <w:rtl/>
          <w:cs/>
          <w:lang w:val="ar_AE" w:bidi="ar_AE"/>
        </w:rPr>
      </w:r>
      <w:r>
        <w:rPr>
          <w:rtl/>
          <w:cs/>
          <w:lang w:val="ar_AE" w:bidi="ar_AE"/>
        </w:rPr>
        <w:t xml:space="preserve">توقّفوا هنا وناقشوا هذا السؤال معًا: احكوا قصة يتكلم فيها شخص ضد شيء ما. كيف ستترجمون الجزء الذي يتكلم فيه رجل الله ضد المذبح؟ أوقِفوا الاستماع إلى هذا التسجيل الصوتي هنا. </w:t>
      </w:r>
    </w:p>
    <w:p>
      <w:pPr>
        <w:bidi/>
      </w:pPr>
      <w:r>
        <w:rPr>
          <w:rtl/>
          <w:cs/>
          <w:lang w:val="ar_AE" w:bidi="ar_AE"/>
        </w:rPr>
      </w:r>
      <w:r>
        <w:rPr>
          <w:rtl/>
          <w:cs/>
          <w:lang w:val="ar_AE" w:bidi="ar_AE"/>
        </w:rPr>
        <w:t>بعد ذلك، يتنبأ رجل الله أيضًا بأمر سيحدث في المستقبل. وقبل أن يعلن نبوءته، يستخدم رجل الله في اللغة الأصلية تعبيرًا يلفت انتباه الملك يربعام وجميع الناس الذين يستمعون إليه. يقول رجل الله إن ابنًا سيولد لبيت داود، أي لأسرة داود، وسيُسمّى يوشيا. ويوضح أن الكهنة يقدّمون الذبائح الآن على هذا المذبح، لكن يوشيا سيذبح في المستقبل كهنة المرتفعات على المذبح نفسه في بيت إيل! كما سيحرق الناس عظام بشر على هذا المذبح أيضًا!</w:t>
      </w:r>
    </w:p>
    <w:p>
      <w:pPr>
        <w:bidi/>
      </w:pPr>
      <w:r>
        <w:rPr>
          <w:rtl/>
          <w:cs/>
          <w:lang w:val="ar_AE" w:bidi="ar_AE"/>
        </w:rPr>
      </w:r>
      <w:r>
        <w:rPr>
          <w:rtl/>
          <w:cs/>
          <w:lang w:val="ar_AE" w:bidi="ar_AE"/>
        </w:rPr>
        <w:t xml:space="preserve">توقّفوا هنا وناقشوا هذا السؤال معًا: تحدّثوا عن الطرق التي تستخدمونها لجذب انتباه الناس عندما تتكلمون أمام حشد من الناس. كيف ستترجمون هذا الجزء من نبوءة رجل الله لإظهار أنه يريد لفت انتباه الملك يربعام والآخرين الذين يستمعون إلى رسالته من الرب؟ أوقِفوا الاستماع إلى هذا التسجيل الصوتي هنا. </w:t>
      </w:r>
    </w:p>
    <w:p>
      <w:pPr>
        <w:bidi/>
      </w:pPr>
      <w:r>
        <w:rPr>
          <w:rtl/>
          <w:cs/>
          <w:lang w:val="ar_AE" w:bidi="ar_AE"/>
        </w:rPr>
      </w:r>
      <w:r>
        <w:rPr>
          <w:rtl/>
          <w:cs/>
          <w:lang w:val="ar_AE" w:bidi="ar_AE"/>
        </w:rPr>
        <w:t>آخر ما يعلنه رجل الله هو علامة، أو دليل، على صدق كلامه. وقد أعلن رجل الله هذه العلامة من الرب في اليوم نفسه الذي أعلن فيه الجزء الأول من الرسالة. وتتمثل العلامة في أن المذبح سينشق، وأن الرماد الدهني سينسكب منه. تذكّروا أنه ليس واضحًا ما إذا كان رجل الله يقصد أن المذبح سينشق وينسكب الرماد الدهني في اليوم نفسه الذي يتحدث فيه إلى الملك يربعام، أم أن هذه العلامة ستحدث في وقت لاحق من المستقبل.</w:t>
      </w:r>
    </w:p>
    <w:p>
      <w:pPr>
        <w:bidi/>
      </w:pPr>
      <w:r>
        <w:rPr>
          <w:rtl/>
          <w:cs/>
          <w:lang w:val="ar_AE" w:bidi="ar_AE"/>
        </w:rPr>
      </w:r>
      <w:r>
        <w:rPr>
          <w:rtl/>
          <w:cs/>
          <w:lang w:val="ar_AE" w:bidi="ar_AE"/>
        </w:rPr>
        <w:t>في المشهد الثاني، يسمع الملك يربعام ما يقوله رجل الله ضد المذبح، فيمدّ يده أو ذراعه من عند المذبح، ربما ليشير إلى رجل الله. ومن الممكن أنه يشير إليه بيده عبر المذبح. ثم يأمر رجاله بالقبض على رجل الله. عندئذٍ تيبس يد الملك يربعام، وتصبح متصلبة ويابسة، فلا يستطيع أن يردّها إلى نفسه.</w:t>
      </w:r>
    </w:p>
    <w:p>
      <w:pPr>
        <w:bidi/>
      </w:pPr>
      <w:r>
        <w:rPr>
          <w:rtl/>
          <w:cs/>
          <w:lang w:val="ar_AE" w:bidi="ar_AE"/>
        </w:rPr>
      </w:r>
      <w:r>
        <w:rPr>
          <w:rtl/>
          <w:cs/>
          <w:lang w:val="ar_AE" w:bidi="ar_AE"/>
        </w:rPr>
        <w:t>توقّفوا هنا وناقشوا هذا السؤال معًا: كيف ستترجمون هذا الجزء من المشهد، حيث يأمر الملك يربعام رجاله بالقبض على رجل الله، ثم تيبس يده؟ تشمل بعض الأفكار ما يلي:</w:t>
      </w:r>
    </w:p>
    <w:p>
      <w:pPr>
        <w:pStyle w:val="ListBullet"/>
        <w:bidi/>
        <w:spacing w:line="240" w:lineRule="auto"/>
        <w:ind w:left="720"/>
      </w:pPr>
      <w:r>
        <w:rPr>
          <w:rtl/>
          <w:cs/>
          <w:lang w:val="ar_AE" w:bidi="ar_AE"/>
        </w:rPr>
      </w:r>
      <w:r>
        <w:rPr>
          <w:rtl/>
          <w:cs/>
          <w:lang w:val="ar_AE" w:bidi="ar_AE"/>
        </w:rPr>
        <w:t xml:space="preserve">يمدّ الملك يربعام يده فوق المذبح ويشير إلى رجل الله. ثم يأمر رجاله قائلًا: "أمسِكوهُ" لكن اليد التي يشير بها إلى رجل الله تيبس وتجف، فلا يستطيع تحريكها. أو </w:t>
      </w:r>
    </w:p>
    <w:p>
      <w:pPr>
        <w:pStyle w:val="ListBullet"/>
        <w:bidi/>
        <w:spacing w:line="240" w:lineRule="auto"/>
        <w:ind w:left="720"/>
      </w:pPr>
      <w:r>
        <w:rPr>
          <w:rtl/>
          <w:cs/>
          <w:lang w:val="ar_AE" w:bidi="ar_AE"/>
        </w:rPr>
      </w:r>
      <w:r>
        <w:rPr>
          <w:rtl/>
          <w:cs/>
          <w:lang w:val="ar_AE" w:bidi="ar_AE"/>
        </w:rPr>
        <w:t>يرفع الملك يربعام ذراعه من عند المذبح، ويأمر رجاله بالقبض على رجل الله. لكن ذراعه تيبس وتجف، فلا يستطيع إعادتها إلى جانبه.</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يصعب تحديد الوقت الذي يحدث فيه الجزء التالي من المشهد الثاني. فتذكّروا أن بعض الناس يعتقدون أن المذبح انشق وانسكب الرماد الدهني في اليوم نفسه الذي تحدث فيه رجل الله إلى الملك يربعام. بينما يعتقد آخرون أن هذا الجزء من المشهد حدث بعد ذلك بثلاثمئة سنة، عندما هدم الملك يوشيا المذبح وأزال الرماد الدهني منه. تذكّروا أن الملك يربعام بنى هذا المذبح في بيت إيل وصنع العجل الذهبي الخاص به في القصة السابقة، لكن ربما يريد راوي القصة أن يوضح ما يحدث عندما يهدم شخص المذبح بعد سنوات طويلة. وتذكّروا أنه، بغض النظر عن وقت حدوث ذلك، فقد وقع بالفعل قبل أن يسمع المستمعون الأوائل هذه القصة من راويها. كما أنه حدث تمامًا كما قال رجل الله إنه سيحدث وفقًا للعلامة.</w:t>
      </w:r>
    </w:p>
    <w:p>
      <w:pPr>
        <w:bidi/>
      </w:pPr>
      <w:r>
        <w:rPr>
          <w:rtl/>
          <w:cs/>
          <w:lang w:val="ar_AE" w:bidi="ar_AE"/>
        </w:rPr>
      </w:r>
      <w:r>
        <w:rPr>
          <w:rtl/>
          <w:cs/>
          <w:lang w:val="ar_AE" w:bidi="ar_AE"/>
        </w:rPr>
        <w:t>توقّفوا هنا وناقشوا هذا السؤال معًا: كيف ستترجمون المشهد الثاني الذي تتحقق فيه العلامة؟ هل ستوضحون أنها حدثت في اليوم نفسه الذي كان فيه الملك يربعام يتحدث إلى رجل الله، أم ستترجمون النص على أن العلامة تحققت بعد ذلك بوقت طويل، عندما هدم الملك يوشيا المذبح؟ إليكم بعض الأمثلة على الترجمة:</w:t>
      </w:r>
    </w:p>
    <w:p>
      <w:pPr>
        <w:pStyle w:val="ListBullet"/>
        <w:bidi/>
        <w:spacing w:line="240" w:lineRule="auto"/>
        <w:ind w:left="720"/>
      </w:pPr>
      <w:r>
        <w:rPr>
          <w:rtl/>
          <w:cs/>
          <w:lang w:val="ar_AE" w:bidi="ar_AE"/>
        </w:rPr>
      </w:r>
      <w:r>
        <w:rPr>
          <w:rtl/>
          <w:cs/>
          <w:lang w:val="ar_AE" w:bidi="ar_AE"/>
        </w:rPr>
        <w:t xml:space="preserve">"وانشق المذبح أيضًا، وانسكب الرماد الدهني منه. وقد حدثت هذه العلامة تمامًا كما قال رجل الله عندما أعلنها بسلطان الرب". أو </w:t>
      </w:r>
    </w:p>
    <w:p>
      <w:pPr>
        <w:pStyle w:val="ListBullet"/>
        <w:bidi/>
        <w:spacing w:line="240" w:lineRule="auto"/>
        <w:ind w:left="720"/>
      </w:pPr>
      <w:r>
        <w:rPr>
          <w:rtl/>
          <w:cs/>
          <w:lang w:val="ar_AE" w:bidi="ar_AE"/>
        </w:rPr>
      </w:r>
      <w:r>
        <w:rPr>
          <w:rtl/>
          <w:cs/>
          <w:lang w:val="ar_AE" w:bidi="ar_AE"/>
        </w:rPr>
        <w:t>"وبعد ذلك بوقت طويل، هدم الناس المذبح، وانسكب الرماد الدهني منه. وقد حدث ذلك تمامًا كما قال رجل الله بسلطان الرب".</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المشهدين الثالث والرابع، يطلب الملك يربعام من رجل الله أن يفعل شيئًا. ففي المشهد الثالث، يفعل رجل الله ما يطلبه منه الملك، أما في المشهد الرابع، فيرفض أن يفعل ما يطلبه منه.</w:t>
      </w:r>
    </w:p>
    <w:p>
      <w:pPr>
        <w:bidi/>
      </w:pPr>
      <w:r>
        <w:rPr>
          <w:rtl/>
          <w:cs/>
          <w:lang w:val="ar_AE" w:bidi="ar_AE"/>
        </w:rPr>
      </w:r>
      <w:r>
        <w:rPr>
          <w:rtl/>
          <w:cs/>
          <w:lang w:val="ar_AE" w:bidi="ar_AE"/>
        </w:rPr>
        <w:t>في المشهد الثالث، يطلب الملك يربعام من رجل الله أن يصلّي إلى الرب لكي يشفي يده. وفي اللغة الأصلية، يطلب الملك من رجل الله أن "يتضرع إلى وجه الرب". وقد يعني ذلك أن الملك يربعام يريد من رجل الله أن يحاول استرضاء الرب وإزالة غضبه بسبب ما حدث ليده.</w:t>
      </w:r>
    </w:p>
    <w:p>
      <w:pPr>
        <w:bidi/>
      </w:pPr>
      <w:r>
        <w:rPr>
          <w:rtl/>
          <w:cs/>
          <w:lang w:val="ar_AE" w:bidi="ar_AE"/>
        </w:rPr>
      </w:r>
      <w:r>
        <w:rPr>
          <w:rtl/>
          <w:cs/>
          <w:lang w:val="ar_AE" w:bidi="ar_AE"/>
        </w:rPr>
        <w:t xml:space="preserve">توقّفوا هنا وناقشوا هذا السؤال معًا: مثّلوا تعابير الوجه التي تظهر على الشخص عندما يكون غاضبًا، ثم صِفوا كيف يبدو وجهه متجعّدًا ومشدودًا، لا أملس أو مسترخيًا. أوقِفوا الاستماع إلى هذا التسجيل الصوتي هنا. </w:t>
      </w:r>
    </w:p>
    <w:p>
      <w:pPr>
        <w:bidi/>
      </w:pPr>
      <w:r>
        <w:rPr>
          <w:rtl/>
          <w:cs/>
          <w:lang w:val="ar_AE" w:bidi="ar_AE"/>
        </w:rPr>
      </w:r>
      <w:r>
        <w:rPr>
          <w:rtl/>
          <w:cs/>
          <w:lang w:val="ar_AE" w:bidi="ar_AE"/>
        </w:rPr>
        <w:t xml:space="preserve">توقّفوا هنا أيضًا وناقشوا هذا السؤال معًا: تحدّثوا عن موقف غضب فيه أحد أصدقائكم منكم لسبب ما، فطلبتم من شخص آخر أن يتحدث إلى صديقكم نيابةً عنكم. كيف ستترجمون هذا الجزء من المشهد، حيث يطلب الملك يربعام من رجل الله أن يصلّي إلى الرب لكي يشفي يده؟ أوقِفوا الاستماع إلى هذا التسجيل الصوتي هنا. </w:t>
      </w:r>
    </w:p>
    <w:p>
      <w:pPr>
        <w:bidi/>
      </w:pPr>
      <w:r>
        <w:rPr>
          <w:rtl/>
          <w:cs/>
          <w:lang w:val="ar_AE" w:bidi="ar_AE"/>
        </w:rPr>
      </w:r>
      <w:r>
        <w:rPr>
          <w:rtl/>
          <w:cs/>
          <w:lang w:val="ar_AE" w:bidi="ar_AE"/>
        </w:rPr>
        <w:t>ويصلّي رجل الله إلى الرب. وفي اللغة الأصلية، يذكر راوي القصة مرة أخرى أن رجل الله يتضرع إلى وجه الرب. ترجموا عبارة "يتضرع إلى وجه الرب" بالطريقة نفسها التي استخدمتموها في وقت سابق من هذا المشهد. وبعد أن يصلّي رجل الله إلى الرب، يشفي الرب يد الملك يربعام، فيستطيع الملك استخدامها مرة أخرى! ويقول راوي القصة في اللغة الأصلية إن يد الملك يربعام عادت إليه، وأصبحت كما كانت من قبل، قبل أن تيبس.</w:t>
      </w:r>
    </w:p>
    <w:p>
      <w:pPr>
        <w:bidi/>
      </w:pPr>
      <w:r>
        <w:rPr>
          <w:rtl/>
          <w:cs/>
          <w:lang w:val="ar_AE" w:bidi="ar_AE"/>
        </w:rPr>
      </w:r>
      <w:r>
        <w:rPr>
          <w:rtl/>
          <w:cs/>
          <w:lang w:val="ar_AE" w:bidi="ar_AE"/>
        </w:rPr>
        <w:t xml:space="preserve">توقّفوا هنا وناقشوا هذا السؤال معًا: ما أفضل طريقة في لغتكم لترجمة هذا الجزء من المشهد بوضوح، عندما يشفي الرب يد الملك يربعام؟ قد يكون من الأفضل أن تقولوا ببساطة: "شفى الرب يد الملك يربعام"، من دون أن تذكروا أيضًا أن يده عادت كما كانت من قبل. أوقِفوا الاستماع إلى هذا التسجيل الصوتي هنا. </w:t>
      </w:r>
    </w:p>
    <w:p>
      <w:pPr>
        <w:bidi/>
      </w:pPr>
      <w:r>
        <w:rPr>
          <w:rtl/>
          <w:cs/>
          <w:lang w:val="ar_AE" w:bidi="ar_AE"/>
        </w:rPr>
      </w:r>
      <w:r>
        <w:rPr>
          <w:rtl/>
          <w:cs/>
          <w:lang w:val="ar_AE" w:bidi="ar_AE"/>
        </w:rPr>
        <w:t>في المشهد الرابع، يطلب الملك يربعام من رجل الله أن يأتي ويأكل معه وجبة. كما يريد أن يمنحه مكافأة، ربما لشكره على الصلاة التي صلّاها من أجل شفاء يده اليابسة. ولا نعرف ماهية هذه المكافأة، لكن ربما كانت مالًا أو شيئًا آخر ذا قيمة.</w:t>
      </w:r>
    </w:p>
    <w:p>
      <w:pPr>
        <w:bidi/>
      </w:pPr>
      <w:r>
        <w:rPr>
          <w:rtl/>
          <w:cs/>
          <w:lang w:val="ar_AE" w:bidi="ar_AE"/>
        </w:rPr>
      </w:r>
      <w:r>
        <w:rPr>
          <w:rtl/>
          <w:cs/>
          <w:lang w:val="ar_AE" w:bidi="ar_AE"/>
        </w:rPr>
        <w:t>لكن رجل الله لا يوافق على تناول الطعام مع الملك يربعام. ويقول راوي القصة في اللغة الأصلية: "لكن رجل الله يقول لا للملك يربعام". تذكّروا أن الملك يربعام لا يتوقع أن يرفض رجل الله دعوته إلى تناول الطعام معه. وربما لم يكن المستمعون الأوائل للقصة يتوقعون هم أيضًا أن يرفض رجل الله هذه الدعوة.</w:t>
      </w:r>
    </w:p>
    <w:p>
      <w:pPr>
        <w:bidi/>
      </w:pPr>
      <w:r>
        <w:rPr>
          <w:rtl/>
          <w:cs/>
          <w:lang w:val="ar_AE" w:bidi="ar_AE"/>
        </w:rPr>
      </w:r>
      <w:r>
        <w:rPr>
          <w:rtl/>
          <w:cs/>
          <w:lang w:val="ar_AE" w:bidi="ar_AE"/>
        </w:rPr>
        <w:t xml:space="preserve">توقّفوا هنا وناقشوا هذا السؤال معًا: كيف ستترجمون ردّ رجل الله لإظهار أنه يفاجئ الناس برفضه؟ أوقِفوا الاستماع إلى هذا التسجيل الصوتي هنا. </w:t>
      </w:r>
    </w:p>
    <w:p>
      <w:pPr>
        <w:bidi/>
      </w:pPr>
      <w:r>
        <w:rPr>
          <w:rtl/>
          <w:cs/>
          <w:lang w:val="ar_AE" w:bidi="ar_AE"/>
        </w:rPr>
      </w:r>
      <w:r>
        <w:rPr>
          <w:rtl/>
          <w:cs/>
          <w:lang w:val="ar_AE" w:bidi="ar_AE"/>
        </w:rPr>
        <w:t>بدلًا من قبول الدعوة، يقول رجل الله للملك يربعام إنه لن يذهب معه، حتى لو عرض عليه الملك نصف بيته. والمقصود بنصف بيت الملك هو نصف مملكته أو ثروته أو ممتلكاته. كما يقول إنه لن يأكل معه حتى خبزًا عاديًا أو يشرب ماءً.</w:t>
      </w:r>
    </w:p>
    <w:p>
      <w:pPr>
        <w:bidi/>
      </w:pPr>
      <w:r>
        <w:rPr>
          <w:rtl/>
          <w:cs/>
          <w:lang w:val="ar_AE" w:bidi="ar_AE"/>
        </w:rPr>
      </w:r>
      <w:r>
        <w:rPr>
          <w:rtl/>
          <w:cs/>
          <w:lang w:val="ar_AE" w:bidi="ar_AE"/>
        </w:rPr>
        <w:t>توقّفوا هنا وناقشوا هذا السؤال معًا: ما أفضل ترتيب لترجمة ردّ رجل الله على الملك يربعام؟ إليكم بعض الأفكار للترجمة:</w:t>
      </w:r>
    </w:p>
    <w:p>
      <w:pPr>
        <w:pStyle w:val="ListBullet"/>
        <w:bidi/>
        <w:spacing w:line="240" w:lineRule="auto"/>
        <w:ind w:left="720"/>
      </w:pPr>
      <w:r>
        <w:rPr>
          <w:rtl/>
          <w:cs/>
          <w:lang w:val="ar_AE" w:bidi="ar_AE"/>
        </w:rPr>
      </w:r>
      <w:r>
        <w:rPr>
          <w:rtl/>
          <w:cs/>
          <w:lang w:val="ar_AE" w:bidi="ar_AE"/>
        </w:rPr>
        <w:t xml:space="preserve">"حتى لو عرضت عليّ نصف ثروتك، فلن أذهب معك. ولن آكل أو أشرب أي شيء هنا". أو </w:t>
      </w:r>
    </w:p>
    <w:p>
      <w:pPr>
        <w:pStyle w:val="ListBullet"/>
        <w:bidi/>
        <w:spacing w:line="240" w:lineRule="auto"/>
        <w:ind w:left="720"/>
      </w:pPr>
      <w:r>
        <w:rPr>
          <w:rtl/>
          <w:cs/>
          <w:lang w:val="ar_AE" w:bidi="ar_AE"/>
        </w:rPr>
      </w:r>
      <w:r>
        <w:rPr>
          <w:rtl/>
          <w:cs/>
          <w:lang w:val="ar_AE" w:bidi="ar_AE"/>
        </w:rPr>
        <w:t>"لن أذهب معك لأتناول الخبز أو أشرب الماء، حتى لو أعطيتني نصف كل ما تملكه في بيتك".</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ويوضح رجل الله أن سبب عدم استطاعته تناول الطعام مع الملك يربعام هو أمر الرب له. وفي اللغة الأصلية، يقول راوي القصة إن "الرب أوصى رجل الله بكلام الرب". وهذا يعني أن الرب أخبر رجل الله بما ينبغي أن يفعله، مستخدمًا سلطانه. وينبغي لرجل الله أن يطيع أوامر الرب. وقد أمره الرب ألّا يأكل خبزًا أو يشرب ماءً، وألّا يعود في الطريق نفسه الذي سلكه للوصول إلى بيت إيل.</w:t>
      </w:r>
    </w:p>
    <w:p>
      <w:pPr>
        <w:bidi/>
      </w:pPr>
      <w:r>
        <w:rPr>
          <w:rtl/>
          <w:cs/>
          <w:lang w:val="ar_AE" w:bidi="ar_AE"/>
        </w:rPr>
      </w:r>
      <w:r>
        <w:rPr>
          <w:rtl/>
          <w:cs/>
          <w:lang w:val="ar_AE" w:bidi="ar_AE"/>
        </w:rPr>
        <w:t>توقّفوا هنا وناقشوا هذا السؤال معًا: هل من الأفضل ترجمة الكلمات التي قالها الرب لرجل الله حرفيًا، أم وصف ما أمره الرب به؟ على سبيل المثال:</w:t>
      </w:r>
    </w:p>
    <w:p>
      <w:pPr>
        <w:pStyle w:val="ListBullet"/>
        <w:bidi/>
        <w:spacing w:line="240" w:lineRule="auto"/>
        <w:ind w:left="720"/>
      </w:pPr>
      <w:r>
        <w:rPr>
          <w:rtl/>
          <w:cs/>
          <w:lang w:val="ar_AE" w:bidi="ar_AE"/>
        </w:rPr>
      </w:r>
      <w:r>
        <w:rPr>
          <w:rtl/>
          <w:cs/>
          <w:lang w:val="ar_AE" w:bidi="ar_AE"/>
        </w:rPr>
        <w:t xml:space="preserve">"أوصاني الرب قائلًا: لا تأكل خبزًا، ولا تشرب ماءً، ولا ترجع في الطريق نفسه الذي أتيت منه". أو </w:t>
      </w:r>
    </w:p>
    <w:p>
      <w:pPr>
        <w:pStyle w:val="ListBullet"/>
        <w:bidi/>
        <w:spacing w:line="240" w:lineRule="auto"/>
        <w:ind w:left="720"/>
      </w:pPr>
      <w:r>
        <w:rPr>
          <w:rtl/>
          <w:cs/>
          <w:lang w:val="ar_AE" w:bidi="ar_AE"/>
        </w:rPr>
      </w:r>
      <w:r>
        <w:rPr>
          <w:rtl/>
          <w:cs/>
          <w:lang w:val="ar_AE" w:bidi="ar_AE"/>
        </w:rPr>
        <w:t>"أمرني الرب ألّا آكل أي طعام أو أشرب أي شيء، وأن أعود إلى بيتي في طريق مختلف".</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الجزء الأخير من هذا المشهد، يفعل رجل الله تمامًا ما أمره الرب به. ومع أن راوي القصة لا يذكر في هذا الجزء الأخير ما إذا كان رجل الله قد أكل مع الملك يربعام أم لا، فإننا نعرف من الجزء السابق من المشهد أنه رفض بالفعل تناول الطعام معه. وهكذا، يطيع رجل الله أمر الرب بألّا يأكل خبزًا أو يشرب ماءً في ذلك المكان، أي بيت إيل. </w:t>
      </w:r>
    </w:p>
    <w:p>
      <w:pPr>
        <w:bidi/>
      </w:pPr>
      <w:r>
        <w:rPr>
          <w:rtl/>
          <w:cs/>
          <w:lang w:val="ar_AE" w:bidi="ar_AE"/>
        </w:rPr>
      </w:r>
      <w:r>
        <w:rPr>
          <w:rtl/>
          <w:cs/>
          <w:lang w:val="ar_AE" w:bidi="ar_AE"/>
        </w:rPr>
        <w:t>كما يطيع أمره بالعودة إلى يهوذا في طريق مختلف عن الطريق الذي سلكه للوصول إلى بيت إيل. ليس واضحًا لماذا أمر الرب رجل الله بالعودة إلى بيته في طريق مختلف عن الطريق الذي جاء منه، لكن من الممكن أن الرب أراد ألّا يقترب رجل الله من شعب مملكة إسرائيل الشمالية. ويذكر راوي القصة المعلومة نفسها بطريقتين مختلفتين، ربما للتأكيد على أن رجل الله أطاع أمر الرب ولم يعد بالطريق نفسه الذي جاء منه إلى بيت إيل. أولًا، يقول الراوي إن رجل الله سلك طريقًا آخر، ثم يوضح أنه لم يعد في الطريق الذي جاء منه إلى بيت إيل.</w:t>
      </w:r>
    </w:p>
    <w:p>
      <w:pPr>
        <w:bidi/>
      </w:pPr>
      <w:r>
        <w:rPr>
          <w:rtl/>
          <w:cs/>
          <w:lang w:val="ar_AE" w:bidi="ar_AE"/>
        </w:rPr>
      </w:r>
      <w:r>
        <w:rPr>
          <w:rtl/>
          <w:cs/>
          <w:lang w:val="ar_AE" w:bidi="ar_AE"/>
        </w:rPr>
        <w:t>توقّفوا هنا وناقشوا هذا السؤال معًا: هل من الأفضل أن تقولوا أولًا إن رجل الله سلك طريقًا آخر، أم أن تقولوا أولًا إنه لم يعد في الطريق نفسه الذي جاء منه إلى بيت إيل؟ على سبيل المثال:</w:t>
      </w:r>
    </w:p>
    <w:p>
      <w:pPr>
        <w:pStyle w:val="ListBullet"/>
        <w:bidi/>
        <w:spacing w:line="240" w:lineRule="auto"/>
        <w:ind w:left="720"/>
      </w:pPr>
      <w:r>
        <w:rPr>
          <w:rtl/>
          <w:cs/>
          <w:lang w:val="ar_AE" w:bidi="ar_AE"/>
        </w:rPr>
      </w:r>
      <w:r>
        <w:rPr>
          <w:rtl/>
          <w:cs/>
          <w:lang w:val="ar_AE" w:bidi="ar_AE"/>
        </w:rPr>
        <w:t xml:space="preserve">"سلك رجل الله طريقًا آخر. ولم يعد في الطريق نفسه الذي جاء منه إلى بيت إيل". أو </w:t>
      </w:r>
    </w:p>
    <w:p>
      <w:pPr>
        <w:pStyle w:val="ListBullet"/>
        <w:bidi/>
        <w:spacing w:line="240" w:lineRule="auto"/>
        <w:ind w:left="720"/>
      </w:pPr>
      <w:r>
        <w:rPr>
          <w:rtl/>
          <w:cs/>
          <w:lang w:val="ar_AE" w:bidi="ar_AE"/>
        </w:rPr>
      </w:r>
      <w:r>
        <w:rPr>
          <w:rtl/>
          <w:cs/>
          <w:lang w:val="ar_AE" w:bidi="ar_AE"/>
        </w:rPr>
        <w:t>"لم يعد رجل الله في الطريق نفسه الذي سلكه للوصول إلى بيت إيل، بل عاد إلى بيته في طريق مختلف".</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ويطيع رجل الله أوامر الرب، وهذا يتباين مع عدم طاعة الملك يربعام للرب. تذكّروا أن الملك يربعام ابتدع في القصة السابقة طرقًا جديدة لعبادة الرب لا تتفق مع أوامره. ومن المهم ملاحظة أن رجل الله أطاع جميع أوامر الرب.</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الملوك الأول ١٣: ١–١٠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رجل الله</w:t>
      </w:r>
    </w:p>
    <w:p>
      <w:pPr>
        <w:pStyle w:val="ListBullet"/>
        <w:bidi/>
        <w:spacing w:line="240" w:lineRule="auto"/>
        <w:ind w:left="720"/>
      </w:pPr>
      <w:r>
        <w:rPr>
          <w:rtl/>
          <w:cs/>
          <w:lang w:val="ar_AE" w:bidi="ar_AE"/>
        </w:rPr>
      </w:r>
      <w:r>
        <w:rPr>
          <w:rtl/>
          <w:cs/>
          <w:lang w:val="ar_AE" w:bidi="ar_AE"/>
        </w:rPr>
        <w:t>الملك يربعام</w:t>
      </w:r>
    </w:p>
    <w:p>
      <w:pPr>
        <w:pStyle w:val="ListBullet"/>
        <w:bidi/>
        <w:spacing w:line="240" w:lineRule="auto"/>
        <w:ind w:left="720"/>
      </w:pPr>
      <w:r>
        <w:rPr>
          <w:rtl/>
          <w:cs/>
          <w:lang w:val="ar_AE" w:bidi="ar_AE"/>
        </w:rPr>
      </w:r>
      <w:r>
        <w:rPr>
          <w:rtl/>
          <w:cs/>
          <w:lang w:val="ar_AE" w:bidi="ar_AE"/>
        </w:rPr>
        <w:t>الملِك يوشِيّا</w:t>
      </w:r>
    </w:p>
    <w:p>
      <w:pPr>
        <w:pStyle w:val="ListBullet"/>
        <w:bidi/>
        <w:spacing w:line="240" w:lineRule="auto"/>
        <w:ind w:left="720"/>
      </w:pPr>
      <w:r>
        <w:rPr>
          <w:rtl/>
          <w:cs/>
          <w:lang w:val="ar_AE" w:bidi="ar_AE"/>
        </w:rPr>
      </w:r>
      <w:r>
        <w:rPr>
          <w:rtl/>
          <w:cs/>
          <w:lang w:val="ar_AE" w:bidi="ar_AE"/>
        </w:rPr>
        <w:t>كهنة مذبح بيت إيل</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يرسل الرب (يهوه) رجل الله من يهوذا إلى مدينة بيت إيل ليتحدث إلى يربعام. وبينما يقف يربعام بجوار المذبح في بيت إيل ليقدّم ذبيحة، يأتي رجل الله إليه. وينادي رجل الله بصوت عالٍ بكلام الرب ضد المذبح الموجود في بيت إيل، ويتكلم بسلطان الرب.</w:t>
      </w:r>
    </w:p>
    <w:p>
      <w:pPr>
        <w:bidi/>
      </w:pPr>
      <w:r>
        <w:rPr>
          <w:rtl/>
          <w:cs/>
          <w:lang w:val="ar_AE" w:bidi="ar_AE"/>
        </w:rPr>
      </w:r>
      <w:r>
        <w:rPr>
          <w:rtl/>
          <w:cs/>
          <w:lang w:val="ar_AE" w:bidi="ar_AE"/>
        </w:rPr>
        <w:t>أوقفوا التمثيل. اسألوا الشخص الذي يؤدي دور رجُل الله: "بماذا تشعر أو بماذا تفكر؟" قد يجيب الشخص بعبارات مثل:</w:t>
      </w:r>
    </w:p>
    <w:p>
      <w:pPr>
        <w:pStyle w:val="ListBullet"/>
        <w:bidi/>
        <w:spacing w:line="240" w:lineRule="auto"/>
        <w:ind w:left="720"/>
      </w:pPr>
      <w:r>
        <w:rPr>
          <w:rtl/>
          <w:cs/>
          <w:lang w:val="ar_AE" w:bidi="ar_AE"/>
        </w:rPr>
      </w:r>
      <w:r>
        <w:rPr>
          <w:rtl/>
          <w:cs/>
          <w:lang w:val="ar_AE" w:bidi="ar_AE"/>
        </w:rPr>
        <w:t xml:space="preserve">أنا مصدوم لأنني أرى الملك يربعام واقفًا بجوار هذا المذبح في بيت إيل! فالملك يربعام يعلم أنه ليس كاهنًا ولا يستطيع تقديم الذبائح! كما يعلم أن الكهنة ينبغي أن يقدّموا الذبائح في الهيكل بأورشليم فقط. أو </w:t>
      </w:r>
    </w:p>
    <w:p>
      <w:pPr>
        <w:pStyle w:val="ListBullet"/>
        <w:bidi/>
        <w:spacing w:line="240" w:lineRule="auto"/>
        <w:ind w:left="720"/>
      </w:pPr>
      <w:r>
        <w:rPr>
          <w:rtl/>
          <w:cs/>
          <w:lang w:val="ar_AE" w:bidi="ar_AE"/>
        </w:rPr>
      </w:r>
      <w:r>
        <w:rPr>
          <w:rtl/>
          <w:cs/>
          <w:lang w:val="ar_AE" w:bidi="ar_AE"/>
        </w:rPr>
        <w:t xml:space="preserve">أنا مستعد لطاعة أوامر الرب. لقد جئت إلى بيت إيل لأعلن الرسالة التي أمرني الرب أن أقولها للملك يربعام. أو </w:t>
      </w:r>
    </w:p>
    <w:p>
      <w:pPr>
        <w:pStyle w:val="ListBullet"/>
        <w:bidi/>
        <w:spacing w:line="240" w:lineRule="auto"/>
        <w:ind w:left="720"/>
      </w:pPr>
      <w:r>
        <w:rPr>
          <w:rtl/>
          <w:cs/>
          <w:lang w:val="ar_AE" w:bidi="ar_AE"/>
        </w:rPr>
      </w:r>
      <w:r>
        <w:rPr>
          <w:rtl/>
          <w:cs/>
          <w:lang w:val="ar_AE" w:bidi="ar_AE"/>
        </w:rPr>
        <w:t>أعلم أن الرب سيحميني من الملك يربعام، ولذلك أستطيع أن أتحدث إليه بثقة وأبلغه الرسالة التي أعطاني إياها الرب. فالرب نفسه منحني السلطان لأقول هذه الأمور، ولذلك لا أخاف الملك يربعام.</w:t>
      </w:r>
    </w:p>
    <w:p>
      <w:pPr>
        <w:bidi/>
      </w:pPr>
      <w:r>
        <w:rPr>
          <w:rtl/>
          <w:cs/>
          <w:lang w:val="ar_AE" w:bidi="ar_AE"/>
        </w:rPr>
      </w:r>
      <w:r>
        <w:rPr>
          <w:rtl/>
          <w:cs/>
          <w:lang w:val="ar_AE" w:bidi="ar_AE"/>
        </w:rPr>
        <w:t>واسألوا أيضًا الشخص الذي يؤدي دور الملك يربعام: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أنا غاضب لأن هذا الرجل يقاطع احتفالي الجديد! فأنا أستعد لتقديم ذبيحة، وقد جاء هذا الرجل إلى هنا من دون دعوة، وهو يثير مشكلة! أو</w:t>
      </w:r>
    </w:p>
    <w:p>
      <w:pPr>
        <w:pStyle w:val="ListBullet"/>
        <w:bidi/>
        <w:spacing w:line="240" w:lineRule="auto"/>
        <w:ind w:left="720"/>
      </w:pPr>
      <w:r>
        <w:rPr>
          <w:rtl/>
          <w:cs/>
          <w:lang w:val="ar_AE" w:bidi="ar_AE"/>
        </w:rPr>
      </w:r>
      <w:r>
        <w:rPr>
          <w:rtl/>
          <w:cs/>
          <w:lang w:val="ar_AE" w:bidi="ar_AE"/>
        </w:rPr>
        <w:t xml:space="preserve">آمل ألّا يستمع شعب أسباط إسرائيل الشمالية إلى أي شيء يقوله هذا الرجل. أريد أن يأتي الناس في المملكة الشمالية إلى هذا المذبح في بيت إيل للعبادة، ولا أريد لهذا الرجل أن يغيّر رأيهم في ذلك. أو </w:t>
      </w:r>
    </w:p>
    <w:p>
      <w:pPr>
        <w:pStyle w:val="ListBullet"/>
        <w:bidi/>
        <w:spacing w:line="240" w:lineRule="auto"/>
        <w:ind w:left="720"/>
      </w:pPr>
      <w:r>
        <w:rPr>
          <w:rtl/>
          <w:cs/>
          <w:lang w:val="ar_AE" w:bidi="ar_AE"/>
        </w:rPr>
      </w:r>
      <w:r>
        <w:rPr>
          <w:rtl/>
          <w:cs/>
          <w:lang w:val="ar_AE" w:bidi="ar_AE"/>
        </w:rPr>
        <w:t>لا يهمني ما يقوله هذا الرجل لي أو مَن يكون. سأطرده من هنا، فأنا الملك في هذا المكان!</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رجل الله: "يا مَذبَحُ، يا مَذبَحُ، هكذا قالَ الرَّبُّ: هوذا سيولَدُ لبَيتِ داوُدَ ابنٌ اسمُهُ يوشيّا، ويَذبَحُ علَيكَ كهَنَةَ المُرتَفَعاتِ الّذينَ يوقِدونَ علَيكَ، وتُحرَقُ علَيكَ عِظامُ النّاسِ" ويعطي رجل الله أيضًا علامة من الرب في ذلك اليوم نفسه، وهي أن المذبح سينشق، وسينسكب الرماد الدهني منه.</w:t>
      </w:r>
    </w:p>
    <w:p>
      <w:pPr>
        <w:bidi/>
      </w:pPr>
      <w:r>
        <w:rPr>
          <w:rtl/>
          <w:cs/>
          <w:lang w:val="ar_AE" w:bidi="ar_AE"/>
        </w:rPr>
      </w:r>
      <w:r>
        <w:rPr>
          <w:rtl/>
          <w:cs/>
          <w:lang w:val="ar_AE" w:bidi="ar_AE"/>
        </w:rPr>
        <w:t>أوقفوا التمثيل. اسألوا الشخص الذي يؤدي دور الملك يربعام: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هذا الرجل لا يعرف عمّا يتحدث! لماذا يتكلم إلى مذبح؟ ولماذا يظن أنه يتكلم بسلطان الرب؟ أو</w:t>
      </w:r>
    </w:p>
    <w:p>
      <w:pPr>
        <w:pStyle w:val="ListBullet"/>
        <w:bidi/>
        <w:spacing w:line="240" w:lineRule="auto"/>
        <w:ind w:left="720"/>
      </w:pPr>
      <w:r>
        <w:rPr>
          <w:rtl/>
          <w:cs/>
          <w:lang w:val="ar_AE" w:bidi="ar_AE"/>
        </w:rPr>
      </w:r>
      <w:r>
        <w:rPr>
          <w:rtl/>
          <w:cs/>
          <w:lang w:val="ar_AE" w:bidi="ar_AE"/>
        </w:rPr>
        <w:t>أنا مستاء لأن هذا الرجل يظن أن شخصًا اسمه يوشيا سيذبح يومًا ما كهنة هذا المذبح عليه هو نفسه! وهذا لن يحدث أبدًا، أو</w:t>
      </w:r>
    </w:p>
    <w:p>
      <w:pPr>
        <w:pStyle w:val="ListBullet"/>
        <w:bidi/>
        <w:spacing w:line="240" w:lineRule="auto"/>
        <w:ind w:left="720"/>
      </w:pPr>
      <w:r>
        <w:rPr>
          <w:rtl/>
          <w:cs/>
          <w:lang w:val="ar_AE" w:bidi="ar_AE"/>
        </w:rPr>
      </w:r>
      <w:r>
        <w:rPr>
          <w:rtl/>
          <w:cs/>
          <w:lang w:val="ar_AE" w:bidi="ar_AE"/>
        </w:rPr>
        <w:t>إن هذا المذبح مقدس، وأنا غاضب لأن هذا الرجل يظن أن الناس سيحرقون عظام بشر عليه يومًا ما. فإذا حدث ذلك، فلن يستطيع أحد استخدام هذا المذبح مرة أخرى. وهذا لن يحدث أبدًا، أو</w:t>
      </w:r>
    </w:p>
    <w:p>
      <w:pPr>
        <w:pStyle w:val="ListBullet"/>
        <w:bidi/>
        <w:spacing w:line="240" w:lineRule="auto"/>
        <w:ind w:left="720"/>
      </w:pPr>
      <w:r>
        <w:rPr>
          <w:rtl/>
          <w:cs/>
          <w:lang w:val="ar_AE" w:bidi="ar_AE"/>
        </w:rPr>
      </w:r>
      <w:r>
        <w:rPr>
          <w:rtl/>
          <w:cs/>
          <w:lang w:val="ar_AE" w:bidi="ar_AE"/>
        </w:rPr>
        <w:t>لا أفهم إطلاقًا ما يقوله هذا الرجل عن علامة من الرب. لن يهدم أحد هذا المذبح، ولن ينسكب رماد الذبائح منه.</w:t>
      </w:r>
    </w:p>
    <w:p>
      <w:pPr>
        <w:bidi/>
      </w:pPr>
      <w:r>
        <w:rPr>
          <w:rtl/>
          <w:cs/>
          <w:lang w:val="ar_AE" w:bidi="ar_AE"/>
        </w:rPr>
      </w:r>
      <w:r>
        <w:rPr>
          <w:rtl/>
          <w:cs/>
          <w:lang w:val="ar_AE" w:bidi="ar_AE"/>
        </w:rPr>
        <w:t>واسألوا أيضًا الشخص الذي يؤدي دور رجل الله: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أنا سعيد لأن يوشيا سيهدم هذا المذبح يومًا ما. فالرب لا يرضى عن هذا المذبح ولا عن الذبائح التي يقدّمها الناس عليه. أو </w:t>
      </w:r>
    </w:p>
    <w:p>
      <w:pPr>
        <w:pStyle w:val="ListBullet"/>
        <w:bidi/>
        <w:spacing w:line="240" w:lineRule="auto"/>
        <w:ind w:left="720"/>
      </w:pPr>
      <w:r>
        <w:rPr>
          <w:rtl/>
          <w:cs/>
          <w:lang w:val="ar_AE" w:bidi="ar_AE"/>
        </w:rPr>
      </w:r>
      <w:r>
        <w:rPr>
          <w:rtl/>
          <w:cs/>
          <w:lang w:val="ar_AE" w:bidi="ar_AE"/>
        </w:rPr>
        <w:t xml:space="preserve">أنا سعيد بإعلان هذه الرسالة للملك يربعام. فهو لا يتبع الرب، ويحتاج إلى أن يعرف أن الرب سيدينه يومًا ما لأنه لا يطيعه. أو </w:t>
      </w:r>
    </w:p>
    <w:p>
      <w:pPr>
        <w:pStyle w:val="ListBullet"/>
        <w:bidi/>
        <w:spacing w:line="240" w:lineRule="auto"/>
        <w:ind w:left="720"/>
      </w:pPr>
      <w:r>
        <w:rPr>
          <w:rtl/>
          <w:cs/>
          <w:lang w:val="ar_AE" w:bidi="ar_AE"/>
        </w:rPr>
      </w:r>
      <w:r>
        <w:rPr>
          <w:rtl/>
          <w:cs/>
          <w:lang w:val="ar_AE" w:bidi="ar_AE"/>
        </w:rPr>
        <w:t>أتمنى لو يأتي الرب ويهدم هذا المذبح اليوم. إنه لأمر فظيع أن يقدّم الملك يربعام الذبائح هنا!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يسمع الملك يربعام ما ينادي به رجل الله ضد المذبح في بيت إيل، يمدّ الملك يربعام يده فوق المذبح ويشير إلى رجل الله. ثم يأمر رجاله قائلًا: "أمسِكوهُ" لكن يده التي أشار بها إلى رجل الله تيبس وتجف، فلا يستطيع تحريكها. وينشق المذبح أيضًا، وينسكب الرماد الدهني منه. وقد حدثت هذه العلامة تمامًا كما قال رجل الله عندما أعلنها بسلطان الرب.</w:t>
      </w:r>
    </w:p>
    <w:p>
      <w:pPr>
        <w:bidi/>
      </w:pPr>
      <w:r>
        <w:rPr>
          <w:rtl/>
          <w:cs/>
          <w:lang w:val="ar_AE" w:bidi="ar_AE"/>
        </w:rPr>
      </w:r>
      <w:r>
        <w:rPr>
          <w:rtl/>
          <w:cs/>
          <w:lang w:val="ar_AE" w:bidi="ar_AE"/>
        </w:rPr>
        <w:t>أوقفوا التمثيل. اسألوا الشخص الذي يؤدي دور الملك يربعام: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أنا غاضب لأن هذا الرجل يجرؤ على التحدث بجرأة ضد مذْبحي الجديد. وأريد أن أعاقبه! أو</w:t>
      </w:r>
    </w:p>
    <w:p>
      <w:pPr>
        <w:pStyle w:val="ListBullet"/>
        <w:bidi/>
        <w:spacing w:line="240" w:lineRule="auto"/>
        <w:ind w:left="720"/>
      </w:pPr>
      <w:r>
        <w:rPr>
          <w:rtl/>
          <w:cs/>
          <w:lang w:val="ar_AE" w:bidi="ar_AE"/>
        </w:rPr>
      </w:r>
      <w:r>
        <w:rPr>
          <w:rtl/>
          <w:cs/>
          <w:lang w:val="ar_AE" w:bidi="ar_AE"/>
        </w:rPr>
        <w:t>أنا مصدوم لأنني لا أستطيع تحريك يدي! لماذا حدث لي هذا؟ أو</w:t>
      </w:r>
    </w:p>
    <w:p>
      <w:pPr>
        <w:pStyle w:val="ListBullet"/>
        <w:bidi/>
        <w:spacing w:line="240" w:lineRule="auto"/>
        <w:ind w:left="720"/>
      </w:pPr>
      <w:r>
        <w:rPr>
          <w:rtl/>
          <w:cs/>
          <w:lang w:val="ar_AE" w:bidi="ar_AE"/>
        </w:rPr>
      </w:r>
      <w:r>
        <w:rPr>
          <w:rtl/>
          <w:cs/>
          <w:lang w:val="ar_AE" w:bidi="ar_AE"/>
        </w:rPr>
        <w:t>أتساءل إن كان الرب قد عاقبني بتصيير يدي يابسة. أنا قلق من أن الرب لا يرضى عن المذبح الجديد الذي صنعته هنا في بيت إيل.</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يطلب الملك يربعام من رجل الله قائلًا: "تضَرَّعْ إلَى وجهِ الرَّبِّ إلهِكَ وصَلِّ مِنْ أجلي فترجِعَ يَدي إلَيَّ". فيصلّي رجل الله إلى الرب، فيشفي الرب يد الملك يربعام، وتعود يده سليمة كما كانت من قبل!</w:t>
      </w:r>
    </w:p>
    <w:p>
      <w:pPr>
        <w:bidi/>
      </w:pPr>
      <w:r>
        <w:rPr>
          <w:rtl/>
          <w:cs/>
          <w:lang w:val="ar_AE" w:bidi="ar_AE"/>
        </w:rPr>
      </w:r>
      <w:r>
        <w:rPr>
          <w:rtl/>
          <w:cs/>
          <w:lang w:val="ar_AE" w:bidi="ar_AE"/>
        </w:rPr>
        <w:t>أوقفوا التمثيل. اسألوا الشخص الذي يؤدي دور الملك يربعام: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أعلم أن الرب سيستجيب لهذا الرجل أكثر مما سيستجيب لي، ولذلك أريد منه أن يصلّي إلى الرب لكي يشفي يدي. أو </w:t>
      </w:r>
    </w:p>
    <w:p>
      <w:pPr>
        <w:pStyle w:val="ListBullet"/>
        <w:bidi/>
        <w:spacing w:line="240" w:lineRule="auto"/>
        <w:ind w:left="720"/>
      </w:pPr>
      <w:r>
        <w:rPr>
          <w:rtl/>
          <w:cs/>
          <w:lang w:val="ar_AE" w:bidi="ar_AE"/>
        </w:rPr>
      </w:r>
      <w:r>
        <w:rPr>
          <w:rtl/>
          <w:cs/>
          <w:lang w:val="ar_AE" w:bidi="ar_AE"/>
        </w:rPr>
        <w:t>آمل أن يستطيع الرب شفاء يدي. فأنا بحاجة إلى أن أتمكن من استخدامها! أو</w:t>
      </w:r>
    </w:p>
    <w:p>
      <w:pPr>
        <w:pStyle w:val="ListBullet"/>
        <w:bidi/>
        <w:spacing w:line="240" w:lineRule="auto"/>
        <w:ind w:left="720"/>
      </w:pPr>
      <w:r>
        <w:rPr>
          <w:rtl/>
          <w:cs/>
          <w:lang w:val="ar_AE" w:bidi="ar_AE"/>
        </w:rPr>
      </w:r>
      <w:r>
        <w:rPr>
          <w:rtl/>
          <w:cs/>
          <w:lang w:val="ar_AE" w:bidi="ar_AE"/>
        </w:rPr>
        <w:t>ربما إذا صلّى هذا الرجل إلى الرب وتحسّنت يدي، فسأصغي باهتمام أكبر إلى ما يقوله لي.</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يطلب الملك يربعام أيضًا من رجل الله قائلًا: "ادخُلْ مَعي إلَى البَيتِ وتَقَوَّتْ فأُعطيَكَ أُجرَةً". لكن رجل الله يجيب الملك يربعام: "لو أعطَيتَني نِصفَ بَيتِكَ لا أدخُلُ معكَ ولا آكُلُ خُبزًا ولا أشرَبُ ماءً في هذا المَوْضِعِ. لأنّي هكذا أوصيتُ بكلامِ الرَّبِّ قائلًا: لا تأكُلْ خُبزًا ولا تشرَبْ ماءً ولا ترجِعْ في الطريقِ الّذي ذَهَبتَ فيهِ". لم يعد رجل الله في الطريق نفسه الذي سلكه للوصول إلى بيت إيل، بل عاد إلى بيته في طريق مختلف.</w:t>
      </w:r>
    </w:p>
    <w:p>
      <w:pPr>
        <w:bidi/>
      </w:pPr>
      <w:r>
        <w:rPr>
          <w:rtl/>
          <w:cs/>
          <w:lang w:val="ar_AE" w:bidi="ar_AE"/>
        </w:rPr>
      </w:r>
      <w:r>
        <w:rPr>
          <w:rtl/>
          <w:cs/>
          <w:lang w:val="ar_AE" w:bidi="ar_AE"/>
        </w:rPr>
        <w:t>أوقفوا التمثيل. اسألوا الشخص الذي يؤدي دور الملك يربعام: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أنا مستاء جدًا لأن هذا الرجل رفض أن يأتي ويأكل معي! فقد أردت أن أكافئه لأنه صلّى من أجل شفاء يدي، والآن يرفض تناول الطعام معي! أو</w:t>
      </w:r>
    </w:p>
    <w:p>
      <w:pPr>
        <w:pStyle w:val="ListBullet"/>
        <w:bidi/>
        <w:spacing w:line="240" w:lineRule="auto"/>
        <w:ind w:left="720"/>
      </w:pPr>
      <w:r>
        <w:rPr>
          <w:rtl/>
          <w:cs/>
          <w:lang w:val="ar_AE" w:bidi="ar_AE"/>
        </w:rPr>
      </w:r>
      <w:r>
        <w:rPr>
          <w:rtl/>
          <w:cs/>
          <w:lang w:val="ar_AE" w:bidi="ar_AE"/>
        </w:rPr>
        <w:t xml:space="preserve">أردت أن يأكل هذا الرجل معي، لأن ذلك كان سيجعلني أشعر بأن الرب لم يعد غاضبًا مني إلى هذا الحد. أريد أن يظن جميع سكان المملكة الشمالية أن الرب يرضى بالفعل عن هذا المذبح الجديد في بيت إيل. أو </w:t>
      </w:r>
    </w:p>
    <w:p>
      <w:pPr>
        <w:pStyle w:val="ListBullet"/>
        <w:bidi/>
        <w:spacing w:line="240" w:lineRule="auto"/>
        <w:ind w:left="720"/>
      </w:pPr>
      <w:r>
        <w:rPr>
          <w:rtl/>
          <w:cs/>
          <w:lang w:val="ar_AE" w:bidi="ar_AE"/>
        </w:rPr>
      </w:r>
      <w:r>
        <w:rPr>
          <w:rtl/>
          <w:cs/>
          <w:lang w:val="ar_AE" w:bidi="ar_AE"/>
        </w:rPr>
        <w:t>أنا أشعر بالإحراج لأن هذا الرجل رفض دعوتي. ماذا سيظن سكان مملكة إسرائيل الشمالية عندما يسمعون أن شخصًا رفض دعوة الملك إلى تناول الطعام معه؟</w:t>
      </w:r>
    </w:p>
    <w:p>
      <w:pPr>
        <w:bidi/>
      </w:pPr>
      <w:r>
        <w:rPr>
          <w:rtl/>
          <w:cs/>
          <w:lang w:val="ar_AE" w:bidi="ar_AE"/>
        </w:rPr>
      </w:r>
      <w:r>
        <w:rPr>
          <w:rtl/>
          <w:cs/>
          <w:lang w:val="ar_AE" w:bidi="ar_AE"/>
        </w:rPr>
        <w:t>واسألوا أيضًا الشخص الذي يؤدي دور رجل الله: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أعطاني الرب أوامر صارمة بألّا آكل أو أشرب أي شيء هنا، وألّا أعود إلى بيتي في الطريق نفسه الذي سلكته للوصول إلى بيت إيل. سأطيع جميع أوامر الرب. أو </w:t>
      </w:r>
    </w:p>
    <w:p>
      <w:pPr>
        <w:pStyle w:val="ListBullet"/>
        <w:bidi/>
        <w:spacing w:line="240" w:lineRule="auto"/>
        <w:ind w:left="720"/>
      </w:pPr>
      <w:r>
        <w:rPr>
          <w:rtl/>
          <w:cs/>
          <w:lang w:val="ar_AE" w:bidi="ar_AE"/>
        </w:rPr>
      </w:r>
      <w:r>
        <w:rPr>
          <w:rtl/>
          <w:cs/>
          <w:lang w:val="ar_AE" w:bidi="ar_AE"/>
        </w:rPr>
        <w:t xml:space="preserve">لا أريد تناول الطعام مع الملك يربعام! فهو لا يتبع الرب، ولا أريد له أن يظن أنني أوافق عليه وعلى ممارساته الجديدة. أو </w:t>
      </w:r>
    </w:p>
    <w:p>
      <w:pPr>
        <w:pStyle w:val="ListBullet"/>
        <w:bidi/>
        <w:spacing w:line="240" w:lineRule="auto"/>
        <w:ind w:left="720"/>
      </w:pPr>
      <w:r>
        <w:rPr>
          <w:rtl/>
          <w:cs/>
          <w:lang w:val="ar_AE" w:bidi="ar_AE"/>
        </w:rPr>
      </w:r>
      <w:r>
        <w:rPr>
          <w:rtl/>
          <w:cs/>
          <w:lang w:val="ar_AE" w:bidi="ar_AE"/>
        </w:rPr>
        <w:t xml:space="preserve">أتمنى لو لم يكن الرب قد شفى يد الملك يربعام. أعتقد أنه يستحق عقاب الرب. أو </w:t>
      </w:r>
    </w:p>
    <w:p>
      <w:pPr>
        <w:pStyle w:val="ListBullet"/>
        <w:bidi/>
        <w:spacing w:line="240" w:lineRule="auto"/>
        <w:ind w:left="720"/>
      </w:pPr>
      <w:r>
        <w:rPr>
          <w:rtl/>
          <w:cs/>
          <w:lang w:val="ar_AE" w:bidi="ar_AE"/>
        </w:rPr>
      </w:r>
      <w:r>
        <w:rPr>
          <w:rtl/>
          <w:cs/>
          <w:lang w:val="ar_AE" w:bidi="ar_AE"/>
        </w:rPr>
        <w:t>أريد أن أغادر بيت إيل في أسرع وقت ممكن. لقد أعلنت رسالة الرب، والآن أريد العودة إلى بيتي.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الملوك الأول ١٣: ١–١٠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يأتي </w:t>
      </w:r>
      <w:r>
        <w:rPr>
          <w:b/>
          <w:rtl/>
          <w:cs/>
          <w:lang w:val="ar_AE" w:bidi="ar_AE"/>
        </w:rPr>
        <w:t>رجل الله</w:t>
      </w:r>
      <w:r>
        <w:rPr>
          <w:rtl/>
          <w:cs/>
          <w:lang w:val="ar_AE" w:bidi="ar_AE"/>
        </w:rPr>
        <w:t xml:space="preserve"> من </w:t>
      </w:r>
      <w:r>
        <w:rPr>
          <w:b/>
          <w:rtl/>
          <w:cs/>
          <w:lang w:val="ar_AE" w:bidi="ar_AE"/>
        </w:rPr>
        <w:t>يهوذا</w:t>
      </w:r>
      <w:r>
        <w:rPr>
          <w:rtl/>
          <w:cs/>
          <w:lang w:val="ar_AE" w:bidi="ar_AE"/>
        </w:rPr>
        <w:t xml:space="preserve"> إلى بيت إيل </w:t>
      </w:r>
      <w:r>
        <w:rPr>
          <w:b/>
          <w:rtl/>
          <w:cs/>
          <w:lang w:val="ar_AE" w:bidi="ar_AE"/>
        </w:rPr>
        <w:t>بكلام</w:t>
      </w:r>
      <w:r>
        <w:rPr>
          <w:rtl/>
          <w:cs/>
          <w:lang w:val="ar_AE" w:bidi="ar_AE"/>
        </w:rPr>
        <w:t xml:space="preserve"> </w:t>
      </w:r>
      <w:r>
        <w:rPr>
          <w:b/>
          <w:rtl/>
          <w:cs/>
          <w:lang w:val="ar_AE" w:bidi="ar_AE"/>
        </w:rPr>
        <w:t>الرب</w:t>
      </w:r>
      <w:r>
        <w:rPr>
          <w:rtl/>
          <w:cs/>
          <w:lang w:val="ar_AE" w:bidi="ar_AE"/>
        </w:rPr>
        <w:t>. في العهد القديم، يُطلَق أحيانًا على النبي لقب "رجل الله". ويرسل الرب الأنبياء برسائل إلى الشعب. ويهوذا هي المملكة الجنوبية من مملكة إسرائيل، وتشمل أرض سبطي بنيامين ويهوذا. وتعني عبارة "بكلام الرب" أن رجل الله يأتي بسلطان الرب حاملًا رسالة منه. يهوه هو الاسم الشخصي لله. ترجموا المصطلحات "رجل الله" و"يهوذا" و"كلام" و"يهوه" و"الله" بالطريقة نفسها التي استخدمتموها في المقاطع السابقة. للمزيد من المعلومات عن مصطلح "رجل الله"، راجعوا كلمة "نبي" في قاموس الكلمات الرئيسية. وللمزيد من المعلومات عن يهوذا وكلام والرب والله، راجعوا قاموس الكلمات الرئيسية.</w:t>
      </w:r>
    </w:p>
    <w:p>
      <w:pPr>
        <w:bidi/>
      </w:pPr>
      <w:r>
        <w:rPr>
          <w:rtl/>
          <w:cs/>
          <w:lang w:val="ar_AE" w:bidi="ar_AE"/>
        </w:rPr>
      </w:r>
      <w:r>
        <w:rPr>
          <w:rtl/>
          <w:cs/>
          <w:lang w:val="ar_AE" w:bidi="ar_AE"/>
        </w:rPr>
        <w:t xml:space="preserve">ويقف الملك يربعام بجوار </w:t>
      </w:r>
      <w:r>
        <w:rPr>
          <w:b/>
          <w:rtl/>
          <w:cs/>
          <w:lang w:val="ar_AE" w:bidi="ar_AE"/>
        </w:rPr>
        <w:t>المذبح</w:t>
      </w:r>
      <w:r>
        <w:rPr>
          <w:rtl/>
          <w:cs/>
          <w:lang w:val="ar_AE" w:bidi="ar_AE"/>
        </w:rPr>
        <w:t xml:space="preserve"> ليقدّم </w:t>
      </w:r>
      <w:r>
        <w:rPr>
          <w:b/>
          <w:rtl/>
          <w:cs/>
          <w:lang w:val="ar_AE" w:bidi="ar_AE"/>
        </w:rPr>
        <w:t>تقدمة</w:t>
      </w:r>
      <w:r>
        <w:rPr>
          <w:rtl/>
          <w:cs/>
          <w:lang w:val="ar_AE" w:bidi="ar_AE"/>
        </w:rPr>
        <w:t>. المذبح هو مكان يُقَدِّم عليه الناس التقدمات أو الذبائح لله. والتقدمة هي عطية يقدّمها الناس لله. ترجموا مصطلحي "مذبح" و"تقدمة" بالطريقة نفسها التي استخدمتموها في المقاطع السابقة. للمزيد من المعلومات عن المذبح والتقدمة، راجعوا قاموس الكلمات الرئيسية.</w:t>
      </w:r>
    </w:p>
    <w:p>
      <w:pPr>
        <w:bidi/>
      </w:pPr>
      <w:r>
        <w:rPr>
          <w:rtl/>
          <w:cs/>
          <w:lang w:val="ar_AE" w:bidi="ar_AE"/>
        </w:rPr>
      </w:r>
      <w:r>
        <w:rPr>
          <w:rtl/>
          <w:cs/>
          <w:lang w:val="ar_AE" w:bidi="ar_AE"/>
        </w:rPr>
        <w:t xml:space="preserve">ويقول رجل الله إن </w:t>
      </w:r>
      <w:r>
        <w:rPr>
          <w:b/>
          <w:rtl/>
          <w:cs/>
          <w:lang w:val="ar_AE" w:bidi="ar_AE"/>
        </w:rPr>
        <w:t>ابنًا</w:t>
      </w:r>
      <w:r>
        <w:rPr>
          <w:rtl/>
          <w:cs/>
          <w:lang w:val="ar_AE" w:bidi="ar_AE"/>
        </w:rPr>
        <w:t>، أي طفلًا ذكرًا، سيولد</w:t>
      </w:r>
      <w:r>
        <w:rPr>
          <w:b/>
          <w:rtl/>
          <w:cs/>
          <w:lang w:val="ar_AE" w:bidi="ar_AE"/>
        </w:rPr>
        <w:t xml:space="preserve"> لبيت داود.</w:t>
      </w:r>
      <w:r>
        <w:rPr>
          <w:rtl/>
          <w:cs/>
          <w:lang w:val="ar_AE" w:bidi="ar_AE"/>
        </w:rPr>
        <w:t xml:space="preserve"> ويقصد ببيت داود نسل داود، الذي كان ثاني ملوك إسرائيل. وفي يوم من الأيام في المستقبل، سيكون لأحد </w:t>
      </w:r>
      <w:r>
        <w:rPr>
          <w:b/>
          <w:rtl/>
          <w:cs/>
          <w:lang w:val="ar_AE" w:bidi="ar_AE"/>
        </w:rPr>
        <w:t>أحفاد</w:t>
      </w:r>
      <w:r>
        <w:rPr>
          <w:rtl/>
          <w:cs/>
          <w:lang w:val="ar_AE" w:bidi="ar_AE"/>
        </w:rPr>
        <w:t xml:space="preserve"> داود ابن يسمّيه الناس يوشيا. ترجموا مصطلحي "ابن"، الذي يُقصَد به هنا أحد الأحفاد، و"بيت داود" بالطريقة نفسها التي استخدمتموها في المقاطع السابقة. للمزيد من المعلومات عن الابن والنسل و"بيت داود"، راجعوا قاموس الكلمات الرئيسية.</w:t>
      </w:r>
    </w:p>
    <w:p>
      <w:pPr>
        <w:bidi/>
      </w:pPr>
      <w:r>
        <w:rPr>
          <w:rtl/>
          <w:cs/>
          <w:lang w:val="ar_AE" w:bidi="ar_AE"/>
        </w:rPr>
      </w:r>
      <w:r>
        <w:rPr>
          <w:rtl/>
          <w:cs/>
          <w:lang w:val="ar_AE" w:bidi="ar_AE"/>
        </w:rPr>
        <w:t>و</w:t>
      </w:r>
      <w:r>
        <w:rPr>
          <w:b/>
          <w:rtl/>
          <w:cs/>
          <w:lang w:val="ar_AE" w:bidi="ar_AE"/>
        </w:rPr>
        <w:t>سيذبح</w:t>
      </w:r>
      <w:r>
        <w:rPr>
          <w:rtl/>
          <w:cs/>
          <w:lang w:val="ar_AE" w:bidi="ar_AE"/>
        </w:rPr>
        <w:t xml:space="preserve"> يوشيا </w:t>
      </w:r>
      <w:r>
        <w:rPr>
          <w:b/>
          <w:rtl/>
          <w:cs/>
          <w:lang w:val="ar_AE" w:bidi="ar_AE"/>
        </w:rPr>
        <w:t>كهنة</w:t>
      </w:r>
      <w:r>
        <w:rPr>
          <w:rtl/>
          <w:cs/>
          <w:lang w:val="ar_AE" w:bidi="ar_AE"/>
        </w:rPr>
        <w:t xml:space="preserve"> </w:t>
      </w:r>
      <w:r>
        <w:rPr>
          <w:b/>
          <w:rtl/>
          <w:cs/>
          <w:lang w:val="ar_AE" w:bidi="ar_AE"/>
        </w:rPr>
        <w:t>المرتفعات</w:t>
      </w:r>
      <w:r>
        <w:rPr>
          <w:rtl/>
          <w:cs/>
          <w:lang w:val="ar_AE" w:bidi="ar_AE"/>
        </w:rPr>
        <w:t xml:space="preserve"> على المذبح في بيت إيل. في شريعة موسى، أخبر الرب بني إسرائيل بكيفية تقديم الذبائح من الحيوانات والطعام والزيت والحبوب. والكهنة هم وحدهم الذين ينبغي لهم تقديم الذبائح. أما المرتفعات فهي أماكن كان الناس يقدّمون فيها الذبائح للأصنام أو للآلهة الأخرى. وغالبًا ما كانت هذه الأماكن تقع على التلال أو في مناطق مرتفعة، لكن ليست جميع المرتفعات واقعة على التلال. ترجموا مصطلحات "ذبيحة" و"كهنة" و"مرتفعات" بالطريقة نفسها التي استخدمتموها في المقاطع السابقة. للمزيد من المعلومات عن الذبيحة والكهنة، راجعوا قاموس الكلمات الرئيسية.</w:t>
      </w:r>
    </w:p>
    <w:p>
      <w:pPr>
        <w:bidi/>
      </w:pPr>
      <w:r>
        <w:rPr>
          <w:rtl/>
          <w:cs/>
          <w:lang w:val="ar_AE" w:bidi="ar_AE"/>
        </w:rPr>
      </w:r>
      <w:r>
        <w:rPr>
          <w:rtl/>
          <w:cs/>
          <w:lang w:val="ar_AE" w:bidi="ar_AE"/>
        </w:rPr>
        <w:t>يقول رجل الله أيضًا إن الرب يعطي علامة، أي دليلًا، على أن كلام رجل الله صحيح. وتتمثل العلامة في أن المذبح سينشق وينسكب منه الرماد الدهني.</w:t>
      </w:r>
    </w:p>
    <w:p>
      <w:pPr>
        <w:bidi/>
      </w:pPr>
      <w:r>
        <w:rPr>
          <w:rtl/>
          <w:cs/>
          <w:lang w:val="ar_AE" w:bidi="ar_AE"/>
        </w:rPr>
      </w:r>
      <w:r>
        <w:rPr>
          <w:rtl/>
          <w:cs/>
          <w:lang w:val="ar_AE" w:bidi="ar_AE"/>
        </w:rPr>
        <w:t>توقّفوا هنا وناقشوا هذا السؤال معًا: كيف ستترجمون كلمة "</w:t>
      </w:r>
      <w:r>
        <w:rPr>
          <w:b/>
          <w:rtl/>
          <w:cs/>
          <w:lang w:val="ar_AE" w:bidi="ar_AE"/>
        </w:rPr>
        <w:t>علامة</w:t>
      </w:r>
      <w:r>
        <w:rPr>
          <w:rtl/>
          <w:cs/>
          <w:lang w:val="ar_AE" w:bidi="ar_AE"/>
        </w:rPr>
        <w:t xml:space="preserve">" في هذا المقطع؟ ترجموا كلمة "علامة" بالطريقة نفسها التي استخدمتموها في مواضع أخرى من العهد القديم. للمزيد من المعلومات عن العلامة، راجعوا قاموس الكلمات الرئيسية. أوقِفوا الاستماع إلى هذا التسجيل الصوتي هنا. </w:t>
      </w:r>
    </w:p>
    <w:p>
      <w:pPr>
        <w:bidi/>
      </w:pPr>
      <w:r>
        <w:rPr>
          <w:rtl/>
          <w:cs/>
          <w:lang w:val="ar_AE" w:bidi="ar_AE"/>
        </w:rPr>
      </w:r>
      <w:r>
        <w:rPr>
          <w:rtl/>
          <w:cs/>
          <w:lang w:val="ar_AE" w:bidi="ar_AE"/>
        </w:rPr>
        <w:t xml:space="preserve">يسمع </w:t>
      </w:r>
      <w:r>
        <w:rPr>
          <w:b/>
          <w:rtl/>
          <w:cs/>
          <w:lang w:val="ar_AE" w:bidi="ar_AE"/>
        </w:rPr>
        <w:t>الملك</w:t>
      </w:r>
      <w:r>
        <w:rPr>
          <w:rtl/>
          <w:cs/>
          <w:lang w:val="ar_AE" w:bidi="ar_AE"/>
        </w:rPr>
        <w:t xml:space="preserve"> يربعام ما يقوله رجل الله ضد المذبح. ترجموا كلمة "ملك" بالطريقة نفسها التي استخدمتموها في المقاطع السابقة. للمزيد من المعلومات عن كلمة مَلك، راجعوا "قاموس الكلمات الرئيسية". </w:t>
      </w:r>
    </w:p>
    <w:p>
      <w:pPr>
        <w:bidi/>
      </w:pPr>
      <w:r>
        <w:rPr>
          <w:rtl/>
          <w:cs/>
          <w:lang w:val="ar_AE" w:bidi="ar_AE"/>
        </w:rPr>
      </w:r>
      <w:r>
        <w:rPr>
          <w:rtl/>
          <w:cs/>
          <w:lang w:val="ar_AE" w:bidi="ar_AE"/>
        </w:rPr>
        <w:t xml:space="preserve">يطلب الملك يربعام من </w:t>
      </w:r>
      <w:r>
        <w:rPr>
          <w:b/>
          <w:rtl/>
          <w:cs/>
          <w:lang w:val="ar_AE" w:bidi="ar_AE"/>
        </w:rPr>
        <w:t>رجل</w:t>
      </w:r>
      <w:r>
        <w:rPr>
          <w:rtl/>
          <w:cs/>
          <w:lang w:val="ar_AE" w:bidi="ar_AE"/>
        </w:rPr>
        <w:t xml:space="preserve"> الله أن يصلّي من أجله. ويطلب منه أن يصلّي إلى الرب صلاة من نوع خاص، يتضرّع فيها الإنسان إلى الرب بإلحاح من أجل أمر ما. استخدموا كلمة أو عبارة الصلاة نفسها التي استخدمتموها سابقًا، وراجعوا مدخل "صلّى" في قاموس الكلمات الرئيسية للمزيد من المعلومات.</w:t>
      </w:r>
    </w:p>
    <w:p>
      <w:pPr>
        <w:bidi/>
      </w:pPr>
      <w:r>
        <w:rPr>
          <w:rtl/>
          <w:cs/>
          <w:lang w:val="ar_AE" w:bidi="ar_AE"/>
        </w:rPr>
      </w:r>
      <w:r>
        <w:rPr>
          <w:rtl/>
          <w:cs/>
          <w:lang w:val="ar_AE" w:bidi="ar_AE"/>
        </w:rPr>
        <w:t xml:space="preserve">توقّفوا هنا وناقشوا هذا السؤال معًا: كيف ستترجمون المعنى الذي يفيد بأن الملك يربعام يريد من رجل الله أن يتضرّع إلى الرب لكي يشفي يده؟ أوقِفوا الاستماع إلى هذا التسجيل الصوتي هنا. </w:t>
      </w:r>
    </w:p>
    <w:p>
      <w:pPr>
        <w:bidi/>
      </w:pPr>
      <w:r>
        <w:rPr>
          <w:rtl/>
          <w:cs/>
          <w:lang w:val="ar_AE" w:bidi="ar_AE"/>
        </w:rPr>
      </w:r>
      <w:r>
        <w:rPr>
          <w:rtl/>
          <w:cs/>
          <w:lang w:val="ar_AE" w:bidi="ar_AE"/>
        </w:rPr>
        <w:t>فيصلّي رجل الله إلى الرب، فيشفي الرب يد الملك يربعام التي أصابها الشلل. بعد ذلك، يطلب الملك يربعام من رجل الله أن يأتي ليتناول الطعام معه، ويقول أيضًا إنه سيعطيه مكافأة. تذكّروا أننا لا نعرف على وجه اليقين ما كانت هذه المكافأة، لكنها قد تكون مالًا أو شيئًا آخر ذا قيمة.</w:t>
      </w:r>
    </w:p>
    <w:p>
      <w:pPr>
        <w:bidi/>
      </w:pPr>
      <w:r>
        <w:rPr>
          <w:rtl/>
          <w:cs/>
          <w:lang w:val="ar_AE" w:bidi="ar_AE"/>
        </w:rPr>
      </w:r>
      <w:r>
        <w:rPr>
          <w:rtl/>
          <w:cs/>
          <w:lang w:val="ar_AE" w:bidi="ar_AE"/>
        </w:rPr>
        <w:t>توقّفوا هنا وناقشوا هذا السؤال معًا: ما أفضل طريقة لترجمة كلمة "</w:t>
      </w:r>
      <w:r>
        <w:rPr>
          <w:b/>
          <w:rtl/>
          <w:cs/>
          <w:lang w:val="ar_AE" w:bidi="ar_AE"/>
        </w:rPr>
        <w:t>مكافأة</w:t>
      </w:r>
      <w:r>
        <w:rPr>
          <w:rtl/>
          <w:cs/>
          <w:lang w:val="ar_AE" w:bidi="ar_AE"/>
        </w:rPr>
        <w:t>" في هذا المقطع؟ تذكّروا أن الملك يربعام ربما أراد أن يشكر رجل الله بهذه المكافأة لأنه صلّى من أجل شفاء يده المصابة بالشلل. ترجموا كلمة "مكافأة" بالطريقة نفسها التي استخدمتموها في مواضع أخرى من العهد القديم.</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13:11–22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١٣: ١١–٢٢ واحفظوه في قلوبكم.</w:t>
      </w:r>
    </w:p>
    <w:p>
      <w:pPr>
        <w:bidi/>
      </w:pPr>
      <w:r>
        <w:rPr>
          <w:rtl/>
          <w:cs/>
          <w:lang w:val="ar_AE" w:bidi="ar_AE"/>
        </w:rPr>
      </w:r>
      <w:r>
        <w:rPr>
          <w:rtl/>
          <w:cs/>
          <w:lang w:val="ar_AE" w:bidi="ar_AE"/>
        </w:rPr>
        <w:t>استمعوا إلى نسخة صوتية من سفر الملوك الأول ١٣: ١١–٢٢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١ ملوك ١٣: ١١–٢٢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القصة السابقة، تكلّم رجل الله ضد المذبح في بيت إيل، ورفض أن يأكل مع الملك يربعام لأن الرب (يهوه) أمره ألّا يأكل. وانتهت القصة عندما غادر رجل الله بيت إيل في طريق آخر غير الطريق الذي جاء منه. والآن، يسمع نبي شيخ بما فعله رجل الله في بيت إيل، فيتبعه، ويدعوه إلى بيته ليأكل ويشرب معه. وسنرى ما إذا كان رجل الله سيواصل طاعة أوامر الرب. وهذا هو الجزء الأول من قصة تتكوّن من جزأين.</w:t>
      </w:r>
    </w:p>
    <w:p>
      <w:pPr>
        <w:bidi/>
      </w:pPr>
      <w:r>
        <w:rPr>
          <w:rtl/>
          <w:cs/>
          <w:lang w:val="ar_AE" w:bidi="ar_AE"/>
        </w:rPr>
      </w:r>
      <w:r>
        <w:rPr>
          <w:rtl/>
          <w:cs/>
          <w:lang w:val="ar_AE" w:bidi="ar_AE"/>
        </w:rPr>
        <w:t>تبدأ القصة بوجود نبي شيخ يسكن في بيت إيل، ولا نعرف اسم هذا النبي. تذكّروا أن بيت إيل مدينة تقع بالقرب من الحدود الجنوبية لمملكة إسرائيل. وكان الملك يربعام قد صنع مذبحًا ووضع عجلًا ذهبيًا في بيت إيل لكي يأتي شعب إسرائيل إلى هناك ويعبدوه. ومن الممكن أن يكون النبي الشيخ مواليًا للممارسات الدينية الجديدة التي استحدثها الملك يربعام.</w:t>
      </w:r>
    </w:p>
    <w:p>
      <w:pPr>
        <w:bidi/>
      </w:pPr>
      <w:r>
        <w:rPr>
          <w:rtl/>
          <w:cs/>
          <w:lang w:val="ar_AE" w:bidi="ar_AE"/>
        </w:rPr>
      </w:r>
      <w:r>
        <w:rPr>
          <w:rtl/>
          <w:cs/>
          <w:lang w:val="ar_AE" w:bidi="ar_AE"/>
        </w:rPr>
        <w:t xml:space="preserve">توقّفوا هنا، وانظروا معًا، بصفتكم مجموعة، إلى خريطة تُظهر بيت إيل والمملكة الشمالية لإسرائيل والمملكة الجنوبية ليهوذا. أوقِفوا الاستماع إلى هذا التسجيل الصوتي هنا. </w:t>
      </w:r>
    </w:p>
    <w:p>
      <w:pPr>
        <w:bidi/>
      </w:pPr>
      <w:r>
        <w:rPr>
          <w:rtl/>
          <w:cs/>
          <w:lang w:val="ar_AE" w:bidi="ar_AE"/>
        </w:rPr>
      </w:r>
      <w:r>
        <w:rPr>
          <w:rtl/>
          <w:cs/>
          <w:lang w:val="ar_AE" w:bidi="ar_AE"/>
        </w:rPr>
        <w:t>يأتي أبناء النبي الشيخ إلى أبيهم ليخبروه بأخبار مهمة عمّا حدث في بيت إيل في ذلك اليوم. ومن الممكن أن يكون النبي الشيخ قد بقي في بيته ولم يذهب إلى المذبح في بيت إيل لأنه كان شيخًا. ويخبر الأبناء أباهم بكل ما فعله رجل الله القادم من يهوذا في ذلك اليوم، وبكل ما قاله للملك يربعام. تذكّروا أن رجل الله تكلّم عن خراب المذبح، وصلّى إلى الرب ليشفي يد الملك يربعام، ثم رفض البقاء وتناول الطعام مع الملك، لأن الرب كان قد أمره ألّا يأكل أو يشرب أي شيء.</w:t>
      </w:r>
    </w:p>
    <w:p>
      <w:pPr>
        <w:bidi/>
      </w:pPr>
      <w:r>
        <w:rPr>
          <w:rtl/>
          <w:cs/>
          <w:lang w:val="ar_AE" w:bidi="ar_AE"/>
        </w:rPr>
      </w:r>
      <w:r>
        <w:rPr>
          <w:rtl/>
          <w:cs/>
          <w:lang w:val="ar_AE" w:bidi="ar_AE"/>
        </w:rPr>
        <w:t>بعد أن يسمع النبي الشيخ بما حدث في بيت إيل في ذلك اليوم، يقرّر أن يتبع رجل الله. ويسأل أبناءه عن الطريق الذي سلكه رجل الله من بيت إيل عائدًا إلى يهوذا، فيُرشدونه إلى الطريق الصحيح. ثم يقول لأبنائه: "شُدّوا لي علَى الحِمارِ". والحمار حيوان شائع كان الناس يركبونه في زمن العهد القديم. أمّا السرج فهو مقعد أو قطعة من القماش يضعها الناس على ظهر الحيوان ليجعلوا ركوبه أكثر راحة. فيشدّ الأبناء الحمار، ثم يركبه النبي الشيخ ويتبع رجل الله.</w:t>
      </w:r>
    </w:p>
    <w:p>
      <w:pPr>
        <w:bidi/>
      </w:pPr>
      <w:r>
        <w:rPr>
          <w:rtl/>
          <w:cs/>
          <w:lang w:val="ar_AE" w:bidi="ar_AE"/>
        </w:rPr>
      </w:r>
      <w:r>
        <w:rPr>
          <w:rtl/>
          <w:cs/>
          <w:lang w:val="ar_AE" w:bidi="ar_AE"/>
        </w:rPr>
        <w:t xml:space="preserve">توقّفوا هنا، وانظروا معًا إلى صور لحمار ولسرج. أوقِفوا الاستماع إلى هذا التسجيل الصوتي هنا. </w:t>
      </w:r>
    </w:p>
    <w:p>
      <w:pPr>
        <w:bidi/>
      </w:pPr>
      <w:r>
        <w:rPr>
          <w:rtl/>
          <w:cs/>
          <w:lang w:val="ar_AE" w:bidi="ar_AE"/>
        </w:rPr>
      </w:r>
      <w:r>
        <w:rPr>
          <w:rtl/>
          <w:cs/>
          <w:lang w:val="ar_AE" w:bidi="ar_AE"/>
        </w:rPr>
        <w:t xml:space="preserve">توقّفوا هنا أيضًا، وناقشوا هذا السؤال معًا: ما الحيوانات التي يركبها الناس في مجتمعكم، إن وُجدت؟ وهل تستخدمون سرجًا أو مقعدًا أو شيئًا آخر لركوبها؟ أوقِفوا الاستماع إلى هذا التسجيل الصوتي هنا. </w:t>
      </w:r>
    </w:p>
    <w:p>
      <w:pPr>
        <w:bidi/>
      </w:pPr>
      <w:r>
        <w:rPr>
          <w:rtl/>
          <w:cs/>
          <w:lang w:val="ar_AE" w:bidi="ar_AE"/>
        </w:rPr>
      </w:r>
      <w:r>
        <w:rPr>
          <w:rtl/>
          <w:cs/>
          <w:lang w:val="ar_AE" w:bidi="ar_AE"/>
        </w:rPr>
        <w:t>ويجد النبي الشيخ رجل الله جالسًا تحت بلوطة. وربما كان رجل الله يستريح في ظل هذه الشجرة. ويمكن أن يصل ارتفاع أشجار البلوط وأشجار البطم إلى تسعة أمتار.</w:t>
      </w:r>
    </w:p>
    <w:p>
      <w:pPr>
        <w:bidi/>
      </w:pPr>
      <w:r>
        <w:rPr>
          <w:rtl/>
          <w:cs/>
          <w:lang w:val="ar_AE" w:bidi="ar_AE"/>
        </w:rPr>
      </w:r>
      <w:r>
        <w:rPr>
          <w:rtl/>
          <w:cs/>
          <w:lang w:val="ar_AE" w:bidi="ar_AE"/>
        </w:rPr>
        <w:t xml:space="preserve">توقّفوا هنا، وانظروا معًا إلى صورة لشجرة بلوط وصورة لشجرة بطم. أوقِفوا الاستماع إلى هذا التسجيل الصوتي هنا. </w:t>
      </w:r>
    </w:p>
    <w:p>
      <w:pPr>
        <w:bidi/>
      </w:pPr>
      <w:r>
        <w:rPr>
          <w:rtl/>
          <w:cs/>
          <w:lang w:val="ar_AE" w:bidi="ar_AE"/>
        </w:rPr>
      </w:r>
      <w:r>
        <w:rPr>
          <w:rtl/>
          <w:cs/>
          <w:lang w:val="ar_AE" w:bidi="ar_AE"/>
        </w:rPr>
        <w:t>يسأل النبي الشيخ رجل الله عمّا إذا كان حقًا رجل الله الذي جاء من يهوذا، فيجيبه بأنه هو. ثم يدعوه إلى بيته ليتناولا الطعام معًا. لكن رجل الله يرفض الدعوة إلى تناول أي شيء في بيت إيل، لأن الرب أمره ألّا يأكل أو يشرب هناك.</w:t>
      </w:r>
    </w:p>
    <w:p>
      <w:pPr>
        <w:bidi/>
      </w:pPr>
      <w:r>
        <w:rPr>
          <w:rtl/>
          <w:cs/>
          <w:lang w:val="ar_AE" w:bidi="ar_AE"/>
        </w:rPr>
      </w:r>
      <w:r>
        <w:rPr>
          <w:rtl/>
          <w:cs/>
          <w:lang w:val="ar_AE" w:bidi="ar_AE"/>
        </w:rPr>
        <w:t xml:space="preserve">توقّفوا هنا وناقشوا هذا السؤال معًا: تذكّروا مناقشتكم في المقطع السابق عن موقف رفض فيه شخص دعوتكم إلى تناول الطعام معه. تحدّثوا عن شعوركم عندما يرفض شخص دعوتكم إلى تناول الطعام معه. أوقِفوا الاستماع إلى هذا التسجيل الصوتي هنا. </w:t>
      </w:r>
    </w:p>
    <w:p>
      <w:pPr>
        <w:bidi/>
      </w:pPr>
      <w:r>
        <w:rPr>
          <w:rtl/>
          <w:cs/>
          <w:lang w:val="ar_AE" w:bidi="ar_AE"/>
        </w:rPr>
      </w:r>
      <w:r>
        <w:rPr>
          <w:rtl/>
          <w:cs/>
          <w:lang w:val="ar_AE" w:bidi="ar_AE"/>
        </w:rPr>
        <w:t>يدعو النبي الشيخ رجل الله مرة أخرى إلى بيته، لكنه يكذب عليه هذه المرة. فيقول إنه نبي أيضًا، وإن ملاكًا، أي رسولًا من الرب، أخبره أن يعيد رجل الله معه إلى بيته ليتناول الطعام. تذكّروا أن الملاك كائن خارق للطبيعة، وليس إنسانًا. لكن النبي الشيخ لا يقول الحقيقة، إذ لم يخبره أي ملاك من الرب أن يعيد رجل الله معه. ولا يتضح سبب كذبه عليه، لكن ربما أراد أن يقترب من شخص تلقّى رسالة من الرب، أو ربما أراد أن يعرف المزيد عن رجل الله.</w:t>
      </w:r>
    </w:p>
    <w:p>
      <w:pPr>
        <w:bidi/>
      </w:pPr>
      <w:r>
        <w:rPr>
          <w:rtl/>
          <w:cs/>
          <w:lang w:val="ar_AE" w:bidi="ar_AE"/>
        </w:rPr>
      </w:r>
      <w:r>
        <w:rPr>
          <w:rtl/>
          <w:cs/>
          <w:lang w:val="ar_AE" w:bidi="ar_AE"/>
        </w:rPr>
        <w:t xml:space="preserve">توقّفوا هنا وناقشوا هذا السؤال معًا: تحدّثوا عن موقف كذب فيه عليكم شخص، فصدّقتم الكذبة في البداية، ثم اكتشفتم لاحقًا أنها كذبة. كيف شعرتم عندما اكتشفتم الحقيقة؟ ولماذا تعتقدون أنكم صدّقتم الكذبة؟ أوقِفوا الاستماع إلى هذا التسجيل الصوتي هنا. </w:t>
      </w:r>
    </w:p>
    <w:p>
      <w:pPr>
        <w:bidi/>
      </w:pPr>
      <w:r>
        <w:rPr>
          <w:rtl/>
          <w:cs/>
          <w:lang w:val="ar_AE" w:bidi="ar_AE"/>
        </w:rPr>
      </w:r>
      <w:r>
        <w:rPr>
          <w:rtl/>
          <w:cs/>
          <w:lang w:val="ar_AE" w:bidi="ar_AE"/>
        </w:rPr>
        <w:t>فيصدّق رجل الله كذبة النبي الشيخ، ويعود معه إلى بيت إيل، ثم يأكل ويشرب معه في بيته. تذكّروا أن الرب أمر رجل الله ألّا يأكل أو يشرب أي شيء في بيت إيل، لكن رجل الله يعصي أمر الرب.</w:t>
      </w:r>
    </w:p>
    <w:p>
      <w:pPr>
        <w:bidi/>
      </w:pPr>
      <w:r>
        <w:rPr>
          <w:rtl/>
          <w:cs/>
          <w:lang w:val="ar_AE" w:bidi="ar_AE"/>
        </w:rPr>
      </w:r>
      <w:r>
        <w:rPr>
          <w:rtl/>
          <w:cs/>
          <w:lang w:val="ar_AE" w:bidi="ar_AE"/>
        </w:rPr>
        <w:t>وبينما يجلس النبي الشيخ ورجل الله معًا إلى المائدة ويتناولان الطعام، يتكلّم الرب مع النبي الشيخ. وهذه المرة، تكون الرسالة التي يتلقّاها من الرب حقيقية وليست كذبة. كان الناس يضعون الطعام على المائدة، ثم يجلسون بجوارها لتناوله.</w:t>
      </w:r>
    </w:p>
    <w:p>
      <w:pPr>
        <w:bidi/>
      </w:pPr>
      <w:r>
        <w:rPr>
          <w:rtl/>
          <w:cs/>
          <w:lang w:val="ar_AE" w:bidi="ar_AE"/>
        </w:rPr>
      </w:r>
      <w:r>
        <w:rPr>
          <w:rtl/>
          <w:cs/>
          <w:lang w:val="ar_AE" w:bidi="ar_AE"/>
        </w:rPr>
        <w:t xml:space="preserve">توقّفوا هنا، وانظروا معًا إلى صورة لمائدة. أوقِفوا الاستماع إلى هذا التسجيل الصوتي هنا. </w:t>
      </w:r>
    </w:p>
    <w:p>
      <w:pPr>
        <w:bidi/>
      </w:pPr>
      <w:r>
        <w:rPr>
          <w:rtl/>
          <w:cs/>
          <w:lang w:val="ar_AE" w:bidi="ar_AE"/>
        </w:rPr>
      </w:r>
      <w:r>
        <w:rPr>
          <w:rtl/>
          <w:cs/>
          <w:lang w:val="ar_AE" w:bidi="ar_AE"/>
        </w:rPr>
        <w:t>ينقل النبي الشيخ رسالة الرب إلى رجل الله. ويقول الرب إن رجل الله لم يطع أمره، لأنه عاد وأكل خبزًا وشرب ماءً في بيت إيل، مع أن الرب كان قد أمره ألّا يفعل ذلك. وإذا عصى شخص أوامر الرب، فقد يعاقبه الرب. أمّا عقاب رجل الله فهو ألّا يُدفن جسده في قبر آبائه، أي أسلافه. كان بنو إسرائيل ينحتون قبورًا لعائلاتهم في جوانب التلال الصخرية، ويضعون جثث الموتى داخل هذه القبور. وكان عدم دفن أحد أفراد الأسرة المتوفّين في قبر العائلة أمرًا مخزيًا ومهينًا لأهل المتوفّى.</w:t>
      </w:r>
    </w:p>
    <w:p>
      <w:pPr>
        <w:bidi/>
      </w:pPr>
      <w:r>
        <w:rPr>
          <w:rtl/>
          <w:cs/>
          <w:lang w:val="ar_AE" w:bidi="ar_AE"/>
        </w:rPr>
      </w:r>
      <w:r>
        <w:rPr>
          <w:rtl/>
          <w:cs/>
          <w:lang w:val="ar_AE" w:bidi="ar_AE"/>
        </w:rPr>
        <w:t xml:space="preserve">توقّفوا هنا، وانظروا إلى صورة لقبر. أوقِفوا الاستماع إلى هذا التسجيل الصوتي هنا. </w:t>
      </w:r>
    </w:p>
    <w:p>
      <w:pPr>
        <w:bidi/>
      </w:pPr>
      <w:r>
        <w:rPr>
          <w:rtl/>
          <w:cs/>
          <w:lang w:val="ar_AE" w:bidi="ar_AE"/>
        </w:rPr>
      </w:r>
      <w:r>
        <w:rPr>
          <w:rtl/>
          <w:cs/>
          <w:lang w:val="ar_AE" w:bidi="ar_AE"/>
        </w:rPr>
        <w:t>توقّفوا هنا أيضًا، وناقشوا هذا السؤال معًا: أين تضعون جسد الشخص بعد موته؟ وماذا يحدث إذا مات شخص بعيدًا عن بيته؟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١ ملوك ١٣: ١١–٢٢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بتصوير أحداث هذا المقطع.</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b/>
          <w:rtl/>
          <w:cs/>
          <w:lang w:val="ar_AE" w:bidi="ar_AE"/>
        </w:rPr>
        <w:t>في المشهد الأول:</w:t>
      </w:r>
      <w:r>
        <w:rPr>
          <w:rtl/>
          <w:cs/>
          <w:lang w:val="ar_AE" w:bidi="ar_AE"/>
        </w:rPr>
        <w:t xml:space="preserve"> يخبر أبناء نبي شيخ أباهم بما فعله رجل الله في بيت إيل، فيتبعه النبي الشيخ.</w:t>
      </w:r>
    </w:p>
    <w:p>
      <w:pPr>
        <w:bidi/>
      </w:pPr>
      <w:r>
        <w:rPr>
          <w:rtl/>
          <w:cs/>
          <w:lang w:val="ar_AE" w:bidi="ar_AE"/>
        </w:rPr>
      </w:r>
      <w:r>
        <w:rPr>
          <w:b/>
          <w:rtl/>
          <w:cs/>
          <w:lang w:val="ar_AE" w:bidi="ar_AE"/>
        </w:rPr>
        <w:t>في المشهد الثاني:</w:t>
      </w:r>
      <w:r>
        <w:rPr>
          <w:rtl/>
          <w:cs/>
          <w:lang w:val="ar_AE" w:bidi="ar_AE"/>
        </w:rPr>
        <w:t xml:space="preserve"> يجد النبي الشيخ رجل الله جالسًا تحت بلوطة، ويدعوه إلى بيته ليأكل ويشرب معه، لكن رجل الله يرفض الذهاب معه.</w:t>
      </w:r>
    </w:p>
    <w:p>
      <w:pPr>
        <w:bidi/>
      </w:pPr>
      <w:r>
        <w:rPr>
          <w:rtl/>
          <w:cs/>
          <w:lang w:val="ar_AE" w:bidi="ar_AE"/>
        </w:rPr>
      </w:r>
      <w:r>
        <w:rPr>
          <w:b/>
          <w:rtl/>
          <w:cs/>
          <w:lang w:val="ar_AE" w:bidi="ar_AE"/>
        </w:rPr>
        <w:t>في المشهد الثالث:</w:t>
      </w:r>
      <w:r>
        <w:rPr>
          <w:rtl/>
          <w:cs/>
          <w:lang w:val="ar_AE" w:bidi="ar_AE"/>
        </w:rPr>
        <w:t xml:space="preserve"> يكذب النبي الشيخ على رجل الله، ويقول له إن ملاكًا من الرب (يهوه) أخبره أن يعيده إلى بيته ليتناول الطعام والشراب معه، فيذهب رجل الله معه ليأكل ويشرب.</w:t>
      </w:r>
    </w:p>
    <w:p>
      <w:pPr>
        <w:bidi/>
      </w:pPr>
      <w:r>
        <w:rPr>
          <w:rtl/>
          <w:cs/>
          <w:lang w:val="ar_AE" w:bidi="ar_AE"/>
        </w:rPr>
      </w:r>
      <w:r>
        <w:rPr>
          <w:b/>
          <w:rtl/>
          <w:cs/>
          <w:lang w:val="ar_AE" w:bidi="ar_AE"/>
        </w:rPr>
        <w:t>في المشهد الرابع:</w:t>
      </w:r>
      <w:r>
        <w:rPr>
          <w:rtl/>
          <w:cs/>
          <w:lang w:val="ar_AE" w:bidi="ar_AE"/>
        </w:rPr>
        <w:t xml:space="preserve"> يتكلّم الرب من خلال النبي الشيخ، ويخبر رجل الله بأنه عصى أوامر الرب، كما يعلن له أن الناس لن يدفنوا جثته في قبر عائلته.</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النبي الشيخ</w:t>
      </w:r>
    </w:p>
    <w:p>
      <w:pPr>
        <w:pStyle w:val="ListBullet"/>
        <w:bidi/>
        <w:spacing w:line="240" w:lineRule="auto"/>
        <w:ind w:left="720"/>
      </w:pPr>
      <w:r>
        <w:rPr>
          <w:rtl/>
          <w:cs/>
          <w:lang w:val="ar_AE" w:bidi="ar_AE"/>
        </w:rPr>
      </w:r>
      <w:r>
        <w:rPr>
          <w:rtl/>
          <w:cs/>
          <w:lang w:val="ar_AE" w:bidi="ar_AE"/>
        </w:rPr>
        <w:t>أبناء النبي الشيخ</w:t>
      </w:r>
    </w:p>
    <w:p>
      <w:pPr>
        <w:pStyle w:val="ListBullet"/>
        <w:bidi/>
        <w:spacing w:line="240" w:lineRule="auto"/>
        <w:ind w:left="720"/>
      </w:pPr>
      <w:r>
        <w:rPr>
          <w:rtl/>
          <w:cs/>
          <w:lang w:val="ar_AE" w:bidi="ar_AE"/>
        </w:rPr>
      </w:r>
      <w:r>
        <w:rPr>
          <w:rtl/>
          <w:cs/>
          <w:lang w:val="ar_AE" w:bidi="ar_AE"/>
        </w:rPr>
        <w:t>رجل الله</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تستكمل هذه القصة أحداث القصة السابقة. تذكّروا أن رجل الله تكلّم في القصة السابقة ضد المذبح في بيت إيل، وأن الملك يربعام دعاه أيضًا إلى تناول الطعام معه. وقد أطاع رجل الله أوامر الرب بألّا يأكل أو يشرب في بيت إيل، وبأن يعود إلى بيته في يهوذا من طريق آخر. أمّا في هذه القصة، فيدعو نبي شيخ رجل الله أيضًا إلى تناول الطعام والشراب معه. وهذا هو الجزء الأول من قصة تتكوّن من جزأين.</w:t>
      </w:r>
    </w:p>
    <w:p>
      <w:pPr>
        <w:bidi/>
      </w:pPr>
      <w:r>
        <w:rPr>
          <w:rtl/>
          <w:cs/>
          <w:lang w:val="ar_AE" w:bidi="ar_AE"/>
        </w:rPr>
      </w:r>
      <w:r>
        <w:rPr>
          <w:rtl/>
          <w:cs/>
          <w:lang w:val="ar_AE" w:bidi="ar_AE"/>
        </w:rPr>
        <w:t>في بداية المشهد الأول، يأتي أبناء نبي شيخ يسكن في بيت إيل ليتحدثوا إلى أبيهم. في اللغة الأصلية، يذكر الراوي أن أحد الأبناء جاء ليخبر أباه بكل ما فعله رجل الله وما قاله في ذلك اليوم في بيت إيل. ومن الممكن أن يكون أحد الأبناء قد أخبر النبي الشيخ أولًا عن رجل الله، ثم تحدث إليه ابنه الآخر أو أبناؤه الآخرون أيضًا.</w:t>
      </w:r>
    </w:p>
    <w:p>
      <w:pPr>
        <w:bidi/>
      </w:pPr>
      <w:r>
        <w:rPr>
          <w:rtl/>
          <w:cs/>
          <w:lang w:val="ar_AE" w:bidi="ar_AE"/>
        </w:rPr>
      </w:r>
      <w:r>
        <w:rPr>
          <w:rtl/>
          <w:cs/>
          <w:lang w:val="ar_AE" w:bidi="ar_AE"/>
        </w:rPr>
        <w:t>يسأل النبي الشيخ أبناءه: "مِنْ أَيِّ طَرِيقٍ ذَهَبَ؟" فهو يريد أن يعرف ما إذا كان أبناؤه يستطيعون أن يدلوه على الطريق الذي سلكه رجل الله لكي يتبعه. ثم يريه أبناؤه الطريق الذي سلكه رجل الله. وفي اللغة الأصلية، يستخدم الراوي كلمات تدل على أن الأبناء كانوا قد رأوا الطريق الذي سلكه رجل الله، أو أنهم يبيّنون لأبيهم الطريق الآن. بعد ذلك، يقول النبي الشيخ لأبنائه: "شُدُّوا لِي عَلَى الْحِمَارِ". تذكّروا أن السرج مقعد أو قطعة من القماش يستخدمها الناس لركوب الحمار بطريقة أكثر راحة. فيُعِدّ الأبناء الحمار، ويركبه أبوهم، ثم يتبع رجل الله.</w:t>
      </w:r>
    </w:p>
    <w:p>
      <w:pPr>
        <w:bidi/>
      </w:pPr>
      <w:r>
        <w:rPr>
          <w:rtl/>
          <w:cs/>
          <w:lang w:val="ar_AE" w:bidi="ar_AE"/>
        </w:rPr>
      </w:r>
      <w:r>
        <w:rPr>
          <w:rtl/>
          <w:cs/>
          <w:lang w:val="ar_AE" w:bidi="ar_AE"/>
        </w:rPr>
        <w:t xml:space="preserve">توقّفوا هنا، وانظروا معًا إلى صورة لحمار وسرج مرة أخرى إذا احتجتم إلى ذلك. أوقِفوا الاستماع إلى هذا التسجيل الصوتي هنا. </w:t>
      </w:r>
    </w:p>
    <w:p>
      <w:pPr>
        <w:bidi/>
      </w:pPr>
      <w:r>
        <w:rPr>
          <w:rtl/>
          <w:cs/>
          <w:lang w:val="ar_AE" w:bidi="ar_AE"/>
        </w:rPr>
      </w:r>
      <w:r>
        <w:rPr>
          <w:rtl/>
          <w:cs/>
          <w:lang w:val="ar_AE" w:bidi="ar_AE"/>
        </w:rPr>
        <w:t>توقّفوا هنا أيضًا، وناقشوا هذا السؤال معًا: هل من الأفضل ترجمة الكلمات التي قالها النبي الشيخ لأبنائه حرفيًا، أم تلخيص ما قاله؟ على سبيل المثال:</w:t>
      </w:r>
    </w:p>
    <w:p>
      <w:pPr>
        <w:pStyle w:val="ListBullet"/>
        <w:bidi/>
        <w:spacing w:line="240" w:lineRule="auto"/>
        <w:ind w:left="720"/>
      </w:pPr>
      <w:r>
        <w:rPr>
          <w:rtl/>
          <w:cs/>
          <w:lang w:val="ar_AE" w:bidi="ar_AE"/>
        </w:rPr>
      </w:r>
      <w:r>
        <w:rPr>
          <w:rtl/>
          <w:cs/>
          <w:lang w:val="ar_AE" w:bidi="ar_AE"/>
        </w:rPr>
        <w:t>يسأل النبي الشيخ أبناءه عن الطريق الذي سلكه رجل الله.</w:t>
      </w:r>
    </w:p>
    <w:p>
      <w:pPr>
        <w:pStyle w:val="ListBullet"/>
        <w:bidi/>
        <w:spacing w:line="240" w:lineRule="auto"/>
        <w:ind w:left="720"/>
      </w:pPr>
      <w:r>
        <w:rPr>
          <w:rtl/>
          <w:cs/>
          <w:lang w:val="ar_AE" w:bidi="ar_AE"/>
        </w:rPr>
      </w:r>
      <w:r>
        <w:rPr>
          <w:rtl/>
          <w:cs/>
          <w:lang w:val="ar_AE" w:bidi="ar_AE"/>
        </w:rPr>
        <w:t>يسأل النبي الشيخ أبناءه: "مِنْ أَيِّ طَرِيقٍ ذَهَبَ؟" أو</w:t>
      </w:r>
    </w:p>
    <w:p>
      <w:pPr>
        <w:pStyle w:val="ListBullet"/>
        <w:bidi/>
        <w:spacing w:line="240" w:lineRule="auto"/>
        <w:ind w:left="720"/>
      </w:pPr>
      <w:r>
        <w:rPr>
          <w:rtl/>
          <w:cs/>
          <w:lang w:val="ar_AE" w:bidi="ar_AE"/>
        </w:rPr>
      </w:r>
      <w:r>
        <w:rPr>
          <w:rtl/>
          <w:cs/>
          <w:lang w:val="ar_AE" w:bidi="ar_AE"/>
        </w:rPr>
        <w:t xml:space="preserve">يطلب النبي الشيخ من أبنائه أن يضعوا السرج على حماره من أجله. أو </w:t>
      </w:r>
    </w:p>
    <w:p>
      <w:pPr>
        <w:pStyle w:val="ListBullet"/>
        <w:bidi/>
        <w:spacing w:line="240" w:lineRule="auto"/>
        <w:ind w:left="720"/>
      </w:pPr>
      <w:r>
        <w:rPr>
          <w:rtl/>
          <w:cs/>
          <w:lang w:val="ar_AE" w:bidi="ar_AE"/>
        </w:rPr>
      </w:r>
      <w:r>
        <w:rPr>
          <w:rtl/>
          <w:cs/>
          <w:lang w:val="ar_AE" w:bidi="ar_AE"/>
        </w:rPr>
        <w:t>يقول النبي الشيخ لأبنائه: "شُدُّوا لِي عَلَى الْحِمَارِ".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المشهد الثاني، يجد النبي الشيخ رجل الله جالسًا تحت بلوطة. تذكّروا أن أشجار البلوط غالبًا ما تكون طويلة جدًا، ومن المرجح أن رجل الله كان يستريح تحت ظلها. يمكن ترجمة اسم هذه الشجرة بعبارة "شجرة كبيرة".</w:t>
      </w:r>
    </w:p>
    <w:p>
      <w:pPr>
        <w:bidi/>
      </w:pPr>
      <w:r>
        <w:rPr>
          <w:rtl/>
          <w:cs/>
          <w:lang w:val="ar_AE" w:bidi="ar_AE"/>
        </w:rPr>
      </w:r>
      <w:r>
        <w:rPr>
          <w:rtl/>
          <w:cs/>
          <w:lang w:val="ar_AE" w:bidi="ar_AE"/>
        </w:rPr>
        <w:t xml:space="preserve">توقّفوا هنا، وانظروا معًا إلى صورة لشجرة بلوط وصورة لشجرة بطم مرة أخرى إذا احتجتم إلى ذلك. أوقِفوا الاستماع إلى هذا التسجيل الصوتي هنا. </w:t>
      </w:r>
    </w:p>
    <w:p>
      <w:pPr>
        <w:bidi/>
      </w:pPr>
      <w:r>
        <w:rPr>
          <w:rtl/>
          <w:cs/>
          <w:lang w:val="ar_AE" w:bidi="ar_AE"/>
        </w:rPr>
      </w:r>
      <w:r>
        <w:rPr>
          <w:rtl/>
          <w:cs/>
          <w:lang w:val="ar_AE" w:bidi="ar_AE"/>
        </w:rPr>
        <w:t xml:space="preserve">توقّفوا هنا أيضًا، وناقشوا هذا السؤال معًا: كيف ستترجمون اسم هذه الشجرة في هذا المقطع؟ أوقِفوا الاستماع إلى هذا التسجيل الصوتي هنا. </w:t>
      </w:r>
    </w:p>
    <w:p>
      <w:pPr>
        <w:bidi/>
      </w:pPr>
      <w:r>
        <w:rPr>
          <w:rtl/>
          <w:cs/>
          <w:lang w:val="ar_AE" w:bidi="ar_AE"/>
        </w:rPr>
      </w:r>
      <w:r>
        <w:rPr>
          <w:rtl/>
          <w:cs/>
          <w:lang w:val="ar_AE" w:bidi="ar_AE"/>
        </w:rPr>
        <w:t>يتحدث النبي الشيخ مع رجل الله. وفي هذا المشهد، يطرح النبي الشيخ سؤالين على رجل الله، ويجيبه رجل الله عن كليهما. وقد يكون من الأفضل ترجمة السؤالين اللذين يطرحهما النبي الشيخ والإجابتين اللتين يقدمهما رجل الله كما وردت في الحوار، لكن قد يكون من الطبيعي أيضًا تلخيص المحادثة. أولًا، يريد النبي الشيخ أن يعرف ما إذا كان الرجل الذي يتحدث إليه هو حقًا رجل الله الذي جاء من يهوذا.</w:t>
      </w:r>
    </w:p>
    <w:p>
      <w:pPr>
        <w:bidi/>
      </w:pPr>
      <w:r>
        <w:rPr>
          <w:rtl/>
          <w:cs/>
          <w:lang w:val="ar_AE" w:bidi="ar_AE"/>
        </w:rPr>
      </w:r>
      <w:r>
        <w:rPr>
          <w:rtl/>
          <w:cs/>
          <w:lang w:val="ar_AE" w:bidi="ar_AE"/>
        </w:rPr>
        <w:t>توقّفوا هنا وناقشوا هذا السؤال معًا: ما أفضل طريقة لترجمة الحوار بين النبي الشيخ ورجل الله؟ فيما يلي بعض الأفكار للترجمة:</w:t>
      </w:r>
    </w:p>
    <w:p>
      <w:pPr>
        <w:pStyle w:val="ListBullet"/>
        <w:bidi/>
        <w:spacing w:line="240" w:lineRule="auto"/>
        <w:ind w:left="720"/>
      </w:pPr>
      <w:r>
        <w:rPr>
          <w:rtl/>
          <w:cs/>
          <w:lang w:val="ar_AE" w:bidi="ar_AE"/>
        </w:rPr>
      </w:r>
      <w:r>
        <w:rPr>
          <w:rtl/>
          <w:cs/>
          <w:lang w:val="ar_AE" w:bidi="ar_AE"/>
        </w:rPr>
        <w:t xml:space="preserve">يسأل النبي الشيخ رجل الله عمّا إذا كان هو النبي الذي جاء من يهوذا، فيجيبه رجل الله بأنه هو ذلك النبي. أو </w:t>
      </w:r>
    </w:p>
    <w:p>
      <w:pPr>
        <w:pStyle w:val="ListBullet"/>
        <w:bidi/>
        <w:spacing w:line="240" w:lineRule="auto"/>
        <w:ind w:left="720"/>
      </w:pPr>
      <w:r>
        <w:rPr>
          <w:rtl/>
          <w:cs/>
          <w:lang w:val="ar_AE" w:bidi="ar_AE"/>
        </w:rPr>
      </w:r>
      <w:r>
        <w:rPr>
          <w:rtl/>
          <w:cs/>
          <w:lang w:val="ar_AE" w:bidi="ar_AE"/>
        </w:rPr>
        <w:t>يسأل النبي الشيخ رجل الله: "أَأَنْتَ رَجُلُ اللهِ الَّذِي جَاءَ مِنْ يَهُوذَا؟"</w:t>
      </w:r>
    </w:p>
    <w:p>
      <w:pPr>
        <w:bidi/>
      </w:pPr>
      <w:r>
        <w:rPr>
          <w:rtl/>
          <w:cs/>
          <w:lang w:val="ar_AE" w:bidi="ar_AE"/>
        </w:rPr>
      </w:r>
      <w:r>
        <w:rPr>
          <w:rtl/>
          <w:cs/>
          <w:lang w:val="ar_AE" w:bidi="ar_AE"/>
        </w:rPr>
        <w:t>فيجيبه رجل الله: "أَنَا هُوَ".</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يدعو النبي الشيخ رجل الله إلى بيته ليتناولا الطعام والشراب معًا. ومرة أخرى، قد يكون من الأفضل ترجمة الكلمات التي يقولها النبي الشيخ لرجل الله كما وردت، أو تلخيص ما يقوله.</w:t>
      </w:r>
    </w:p>
    <w:p>
      <w:pPr>
        <w:bidi/>
      </w:pPr>
      <w:r>
        <w:rPr>
          <w:rtl/>
          <w:cs/>
          <w:lang w:val="ar_AE" w:bidi="ar_AE"/>
        </w:rPr>
      </w:r>
      <w:r>
        <w:rPr>
          <w:rtl/>
          <w:cs/>
          <w:lang w:val="ar_AE" w:bidi="ar_AE"/>
        </w:rPr>
        <w:t>توقّفوا هنا وناقشوا هذا السؤال معًا: ما أفضل طريقة لترجمة دعوة النبي الشيخ لرجل الله؟ فيما يلي بعض الأفكار للترجمة:</w:t>
      </w:r>
    </w:p>
    <w:p>
      <w:pPr>
        <w:pStyle w:val="ListBullet"/>
        <w:bidi/>
        <w:spacing w:line="240" w:lineRule="auto"/>
        <w:ind w:left="720"/>
      </w:pPr>
      <w:r>
        <w:rPr>
          <w:rtl/>
          <w:cs/>
          <w:lang w:val="ar_AE" w:bidi="ar_AE"/>
        </w:rPr>
      </w:r>
      <w:r>
        <w:rPr>
          <w:rtl/>
          <w:cs/>
          <w:lang w:val="ar_AE" w:bidi="ar_AE"/>
        </w:rPr>
        <w:t xml:space="preserve">يدعو النبي الشيخ رجل الله إلى بيته ليتناولا الطعام معًا. أو </w:t>
      </w:r>
    </w:p>
    <w:p>
      <w:pPr>
        <w:pStyle w:val="ListBullet"/>
        <w:bidi/>
        <w:spacing w:line="240" w:lineRule="auto"/>
        <w:ind w:left="720"/>
      </w:pPr>
      <w:r>
        <w:rPr>
          <w:rtl/>
          <w:cs/>
          <w:lang w:val="ar_AE" w:bidi="ar_AE"/>
        </w:rPr>
      </w:r>
      <w:r>
        <w:rPr>
          <w:rtl/>
          <w:cs/>
          <w:lang w:val="ar_AE" w:bidi="ar_AE"/>
        </w:rPr>
        <w:t>يقول النبي الشيخ لرجل الله: "سِرْ مَعي إلَى البَيتِ وكُلْ خُبزًا".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تشبه دعوة النبي الشيخ الدعوة التي وجّهها الملك يربعام إلى رجل الله في المقطع السابق. وكما حدث في القصة السابقة، يرفض رجل الله مرة أخرى تناول أي طعام في بيت إيل، لأن كلام الرب أمره بألّا يأكل طعامًا أو يشرب ماءً هناك، وألّا يعود في الطريق نفسه الذي سلكه للوصول إلى بيت إيل.</w:t>
      </w:r>
    </w:p>
    <w:p>
      <w:pPr>
        <w:bidi/>
      </w:pPr>
      <w:r>
        <w:rPr>
          <w:rtl/>
          <w:cs/>
          <w:lang w:val="ar_AE" w:bidi="ar_AE"/>
        </w:rPr>
      </w:r>
      <w:r>
        <w:rPr>
          <w:rtl/>
          <w:cs/>
          <w:lang w:val="ar_AE" w:bidi="ar_AE"/>
        </w:rPr>
        <w:t>في المشهد الثالث، يدعو النبي الشيخ رجل الله مرة أخرى إلى بيته ليتناولا الطعام معًا، ويقول إن ملاكًا من الرب أخبره أن يعيد رجل الله معه لكي يأكل في بيته. ومن المهم ملاحظة أن رسالة النبي الشيخ لا تتضمن عبارة "هكذا قال الرب"، التي تَرِد عادةً في الرسائل الآتية من الرب. ويذكر الراوي صراحةً أن النبي الشيخ يكذب على رجل الله، مع أن رجل الله لا يعلم أنه يكذب عليه.</w:t>
      </w:r>
    </w:p>
    <w:p>
      <w:pPr>
        <w:bidi/>
      </w:pPr>
      <w:r>
        <w:rPr>
          <w:rtl/>
          <w:cs/>
          <w:lang w:val="ar_AE" w:bidi="ar_AE"/>
        </w:rPr>
      </w:r>
      <w:r>
        <w:rPr>
          <w:rtl/>
          <w:cs/>
          <w:lang w:val="ar_AE" w:bidi="ar_AE"/>
        </w:rPr>
        <w:t xml:space="preserve">توقّفوا هنا وناقشوا هذا السؤال معًا: كيف ستُظهرون في الترجمة أن النبي الشيخ يكذب على رجل الله؟ قد يكون من الطبيعي أكثر أن تقولوا: "لكن النبي الشيخ يكذب على رجل الله"، أو أن توضّحوا أن رجل الله لم يكن يتوقع أن يكذب عليه النبي الشيخ. أوقِفوا الاستماع إلى هذا التسجيل الصوتي هنا. </w:t>
      </w:r>
    </w:p>
    <w:p>
      <w:pPr>
        <w:bidi/>
      </w:pPr>
      <w:r>
        <w:rPr>
          <w:rtl/>
          <w:cs/>
          <w:lang w:val="ar_AE" w:bidi="ar_AE"/>
        </w:rPr>
      </w:r>
      <w:r>
        <w:rPr>
          <w:rtl/>
          <w:cs/>
          <w:lang w:val="ar_AE" w:bidi="ar_AE"/>
        </w:rPr>
        <w:t>يصدّق رجل الله ما يقوله له النبي الشيخ، ولذلك يعود معه إلى بيت إيل ليتناول الطعام والشراب في بيته. تذكّروا أن رجل الله يعلم أن الرب أمره ألّا يأكل أو يشرب أي شيء في بيت إيل.</w:t>
      </w:r>
    </w:p>
    <w:p>
      <w:pPr>
        <w:bidi/>
      </w:pPr>
      <w:r>
        <w:rPr>
          <w:rtl/>
          <w:cs/>
          <w:lang w:val="ar_AE" w:bidi="ar_AE"/>
        </w:rPr>
      </w:r>
      <w:r>
        <w:rPr>
          <w:rtl/>
          <w:cs/>
          <w:lang w:val="ar_AE" w:bidi="ar_AE"/>
        </w:rPr>
        <w:t>في المشهد الرابع، بينما يجلس النبي الشيخ ورجل الله إلى المائدة ويتناولان الطعام معًا، يتلقّى النبي الشيخ رسالة حقيقية من الرب. وهذه المرة، يقول النبي الشيخ: "هكذا قال الرب". ويقول النبي الشيخ إن رجل الله خالف قول الرب، ثم يعبّر عن الرسالة نفسها بصيغة النفي، موضحًا أن رجل الله لم يحفظ الوصية التي أوصاه بها الرب إلهه. وبعد ذلك، يذكر ما فعله رجل الله تحديدًا، وهو أنه عاد وأكل خبزًا وشرب ماءً في بيت إيل، مع أن الرب أمره بألّا يأكل أو يشرب هناك. وهكذا تتعارض أفعال رجل الله مع أمر الرب.</w:t>
      </w:r>
    </w:p>
    <w:p>
      <w:pPr>
        <w:bidi/>
      </w:pPr>
      <w:r>
        <w:rPr>
          <w:rtl/>
          <w:cs/>
          <w:lang w:val="ar_AE" w:bidi="ar_AE"/>
        </w:rPr>
      </w:r>
      <w:r>
        <w:rPr>
          <w:rtl/>
          <w:cs/>
          <w:lang w:val="ar_AE" w:bidi="ar_AE"/>
        </w:rPr>
        <w:t xml:space="preserve">توقّفوا هنا وناقشوا هذه الأسئلة معًا: كيف ستترجمون رسالة الرب إلى رجل الله بطريقة توضّح أنها رسالة حقيقية من الرب؟ وهل من الأفضل التعبير عن الرسالة بصيغة النفي أولًا أم ثانيًا؟ وكيف ستوضّحون أن رجل الله عصى أمر الرب عندما أكل وشرب في بيت إيل؟ أوقِفوا الاستماع إلى هذا التسجيل الصوتي هنا. </w:t>
      </w:r>
    </w:p>
    <w:p>
      <w:pPr>
        <w:bidi/>
      </w:pPr>
      <w:r>
        <w:rPr>
          <w:rtl/>
          <w:cs/>
          <w:lang w:val="ar_AE" w:bidi="ar_AE"/>
        </w:rPr>
      </w:r>
      <w:r>
        <w:rPr>
          <w:rtl/>
          <w:cs/>
          <w:lang w:val="ar_AE" w:bidi="ar_AE"/>
        </w:rPr>
        <w:t>يتناول الجزء الأخير من الرسالة العقاب الذي يوقعه الرب على رجل الله بسبب عصيانه أمره. ويتمثل العقاب في أن الناس لن يدفنوا جثة رجل الله في قبر عائلته. كان الناس يحفرون تجويفًا في جانب أحد التلال ليستخدموه قبرًا، ثم يضعون أجساد الموتى على رفوف حجرية داخل القبر.</w:t>
      </w:r>
    </w:p>
    <w:p>
      <w:pPr>
        <w:bidi/>
      </w:pPr>
      <w:r>
        <w:rPr>
          <w:rtl/>
          <w:cs/>
          <w:lang w:val="ar_AE" w:bidi="ar_AE"/>
        </w:rPr>
      </w:r>
      <w:r>
        <w:rPr>
          <w:rtl/>
          <w:cs/>
          <w:lang w:val="ar_AE" w:bidi="ar_AE"/>
        </w:rPr>
        <w:t xml:space="preserve">توقّفوا هنا، وانظروا إلى صورة لقبر. أوقِفوا الاستماع إلى هذا التسجيل الصوتي هنا. </w:t>
      </w:r>
    </w:p>
    <w:p>
      <w:pPr>
        <w:bidi/>
      </w:pPr>
      <w:r>
        <w:rPr>
          <w:rtl/>
          <w:cs/>
          <w:lang w:val="ar_AE" w:bidi="ar_AE"/>
        </w:rPr>
      </w:r>
      <w:r>
        <w:rPr>
          <w:rtl/>
          <w:cs/>
          <w:lang w:val="ar_AE" w:bidi="ar_AE"/>
        </w:rPr>
        <w:t xml:space="preserve">توقّفوا هنا أيضًا، وناقشوا هذا السؤال معًا: كيف ستترجمون المعاني التي تعبّر عنها الكلمات والعبارات "جثة" و"يدفن" و"قبر العائلة"؟ أوقِفوا الاستماع إلى هذا التسجيل الصوتي هنا. </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١ ملوك ١٣: ١١–٢٢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النبي الشيخ</w:t>
      </w:r>
    </w:p>
    <w:p>
      <w:pPr>
        <w:pStyle w:val="ListBullet"/>
        <w:bidi/>
        <w:spacing w:line="240" w:lineRule="auto"/>
        <w:ind w:left="720"/>
      </w:pPr>
      <w:r>
        <w:rPr>
          <w:rtl/>
          <w:cs/>
          <w:lang w:val="ar_AE" w:bidi="ar_AE"/>
        </w:rPr>
      </w:r>
      <w:r>
        <w:rPr>
          <w:rtl/>
          <w:cs/>
          <w:lang w:val="ar_AE" w:bidi="ar_AE"/>
        </w:rPr>
        <w:t>أبناء النبي الشيخ</w:t>
      </w:r>
    </w:p>
    <w:p>
      <w:pPr>
        <w:pStyle w:val="ListBullet"/>
        <w:bidi/>
        <w:spacing w:line="240" w:lineRule="auto"/>
        <w:ind w:left="720"/>
      </w:pPr>
      <w:r>
        <w:rPr>
          <w:rtl/>
          <w:cs/>
          <w:lang w:val="ar_AE" w:bidi="ar_AE"/>
        </w:rPr>
      </w:r>
      <w:r>
        <w:rPr>
          <w:rtl/>
          <w:cs/>
          <w:lang w:val="ar_AE" w:bidi="ar_AE"/>
        </w:rPr>
        <w:t>رجل الله</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يسكن نبي شيخ في بيت إيل، ويأتي إليه أبناؤه ويخبرونه بما فعله رجل الله في بيت إيل، وبكل ما قاله للملك يربعام. فيسأل النبي الشيخ أبناءه: "مِنْ أَيِّ طَرِيقٍ ذَهَبَ؟" فيُرونه الطريق الذي سلكه رجل الله القادم من يهوذا. ثم يطلب منهم أن يجهّزوا حماره ليركبه، فيشدّون له على الحمار، ويركبه ويتبعه.</w:t>
      </w:r>
    </w:p>
    <w:p>
      <w:pPr>
        <w:bidi/>
      </w:pPr>
      <w:r>
        <w:rPr>
          <w:rtl/>
          <w:cs/>
          <w:lang w:val="ar_AE" w:bidi="ar_AE"/>
        </w:rPr>
      </w:r>
      <w:r>
        <w:rPr>
          <w:rtl/>
          <w:cs/>
          <w:lang w:val="ar_AE" w:bidi="ar_AE"/>
        </w:rPr>
        <w:t>أوقفوا التمثيل. اسألوا الشخص الذي يؤدي دور النبي الشيخ: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أتمنى لو كنت هناك في بيت إيل لأرى ما فعله رجل الله، وأسمع ما قاله للملك يربعام. أو </w:t>
      </w:r>
    </w:p>
    <w:p>
      <w:pPr>
        <w:pStyle w:val="ListBullet"/>
        <w:bidi/>
        <w:spacing w:line="240" w:lineRule="auto"/>
        <w:ind w:left="720"/>
      </w:pPr>
      <w:r>
        <w:rPr>
          <w:rtl/>
          <w:cs/>
          <w:lang w:val="ar_AE" w:bidi="ar_AE"/>
        </w:rPr>
      </w:r>
      <w:r>
        <w:rPr>
          <w:rtl/>
          <w:cs/>
          <w:lang w:val="ar_AE" w:bidi="ar_AE"/>
        </w:rPr>
        <w:t xml:space="preserve">أنا مصدوم لأن رجل الله قال هذه الأمور للملك يربعام! وأتساءل إن كانت الرسالة التي تلقّاها رجل الله من الرب حقيقية فعلًا. أو </w:t>
      </w:r>
    </w:p>
    <w:p>
      <w:pPr>
        <w:pStyle w:val="ListBullet"/>
        <w:bidi/>
        <w:spacing w:line="240" w:lineRule="auto"/>
        <w:ind w:left="720"/>
      </w:pPr>
      <w:r>
        <w:rPr>
          <w:rtl/>
          <w:cs/>
          <w:lang w:val="ar_AE" w:bidi="ar_AE"/>
        </w:rPr>
      </w:r>
      <w:r>
        <w:rPr>
          <w:rtl/>
          <w:cs/>
          <w:lang w:val="ar_AE" w:bidi="ar_AE"/>
        </w:rPr>
        <w:t xml:space="preserve">أريد أن أتبع رجل الله لكي أتحدث معه. يجب أن أخبره بأنه لا يستطيع التحدث إلى الملك يربعام بهذه الطريقة، لأن الملك يربعام هو الذي اختار إجراء هذه التغييرات على المذبح والكهنة في بيت إيل. أو </w:t>
      </w:r>
    </w:p>
    <w:p>
      <w:pPr>
        <w:pStyle w:val="ListBullet"/>
        <w:bidi/>
        <w:spacing w:line="240" w:lineRule="auto"/>
        <w:ind w:left="720"/>
      </w:pPr>
      <w:r>
        <w:rPr>
          <w:rtl/>
          <w:cs/>
          <w:lang w:val="ar_AE" w:bidi="ar_AE"/>
        </w:rPr>
      </w:r>
      <w:r>
        <w:rPr>
          <w:rtl/>
          <w:cs/>
          <w:lang w:val="ar_AE" w:bidi="ar_AE"/>
        </w:rPr>
        <w:t>أريد التحدث إلى رجل الله لأنني أريد أن أتعلم منه. فإذا كانت لديه رسالة حقيقية من الرب، فأنا أريد أن أكون بالقرب منه!</w:t>
      </w:r>
    </w:p>
    <w:p>
      <w:pPr>
        <w:bidi/>
      </w:pPr>
      <w:r>
        <w:rPr>
          <w:rtl/>
          <w:cs/>
          <w:lang w:val="ar_AE" w:bidi="ar_AE"/>
        </w:rPr>
      </w:r>
      <w:r>
        <w:rPr>
          <w:rtl/>
          <w:cs/>
          <w:lang w:val="ar_AE" w:bidi="ar_AE"/>
        </w:rPr>
        <w:t>واسألوا أيضًا الأشخاص الذين يؤدّون أدوار أبناء النبي الشيخ: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نحن مصدومون مما فعله رجل الله وما قاله اليوم عند المذبح في بيت إيل! أو</w:t>
      </w:r>
    </w:p>
    <w:p>
      <w:pPr>
        <w:pStyle w:val="ListBullet"/>
        <w:bidi/>
        <w:spacing w:line="240" w:lineRule="auto"/>
        <w:ind w:left="720"/>
      </w:pPr>
      <w:r>
        <w:rPr>
          <w:rtl/>
          <w:cs/>
          <w:lang w:val="ar_AE" w:bidi="ar_AE"/>
        </w:rPr>
      </w:r>
      <w:r>
        <w:rPr>
          <w:rtl/>
          <w:cs/>
          <w:lang w:val="ar_AE" w:bidi="ar_AE"/>
        </w:rPr>
        <w:t xml:space="preserve">نعلم أن أبانا سيريد معرفة ما حدث اليوم عند المذبح في بيت إيل. ونحن متحمسون لإخباره بهذه الأخبار المهمة. أو </w:t>
      </w:r>
    </w:p>
    <w:p>
      <w:pPr>
        <w:pStyle w:val="ListBullet"/>
        <w:bidi/>
        <w:spacing w:line="240" w:lineRule="auto"/>
        <w:ind w:left="720"/>
      </w:pPr>
      <w:r>
        <w:rPr>
          <w:rtl/>
          <w:cs/>
          <w:lang w:val="ar_AE" w:bidi="ar_AE"/>
        </w:rPr>
      </w:r>
      <w:r>
        <w:rPr>
          <w:rtl/>
          <w:cs/>
          <w:lang w:val="ar_AE" w:bidi="ar_AE"/>
        </w:rPr>
        <w:t>نتمنى لو نستطيع الذهاب مع أبينا لمقابلة رجل الله. فنحن أيضًا نريد أن نسمع منه.</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ويجد النبي الشيخ رجل الله جالسًا تحت بلوطة. ويسأله: "أَأَنْتَ رَجُلُ اللهِ الَّذِي جَاءَ مِنْ يَهُوذَا؟" فيجيبه رجل الله: "أَنَا هُوَ". فيقول له النبي الشيخ: "سِرْ مَعِي إِلَى الْبَيْتِ وَكُلْ خُبْزًا". لكن رجل الله يجيبه: "لا أقدِرُ أنْ أرجِعَ معكَ ولا أدخُلُ معكَ ولا آكُلُ خُبزًا ولا أشرَبُ معكَ ماءً في هذا المَوْضِعِ، لأنَّهُ قيلَ لي بكلامِ الرَّبِّ: لا تأكُلْ خُبزًا ولا تشرَبْ هناكَ ماءً. ولا ترجِعْ سائرًا في الطريقِ الّذي ذَهَبتَ فيهِ."</w:t>
      </w:r>
    </w:p>
    <w:p>
      <w:pPr>
        <w:bidi/>
      </w:pPr>
      <w:r>
        <w:rPr>
          <w:rtl/>
          <w:cs/>
          <w:lang w:val="ar_AE" w:bidi="ar_AE"/>
        </w:rPr>
      </w:r>
      <w:r>
        <w:rPr>
          <w:rtl/>
          <w:cs/>
          <w:lang w:val="ar_AE" w:bidi="ar_AE"/>
        </w:rPr>
        <w:t>أوقفوا التمثيل. اسألوا الشخص الذي يؤدي دور رجُل الله: "بماذا تشعر أو بماذا تفكر؟" قد يجيب الشخص بعبارات مثل:</w:t>
      </w:r>
    </w:p>
    <w:p>
      <w:pPr>
        <w:pStyle w:val="ListBullet"/>
        <w:bidi/>
        <w:spacing w:line="240" w:lineRule="auto"/>
        <w:ind w:left="720"/>
      </w:pPr>
      <w:r>
        <w:rPr>
          <w:rtl/>
          <w:cs/>
          <w:lang w:val="ar_AE" w:bidi="ar_AE"/>
        </w:rPr>
      </w:r>
      <w:r>
        <w:rPr>
          <w:rtl/>
          <w:cs/>
          <w:lang w:val="ar_AE" w:bidi="ar_AE"/>
        </w:rPr>
        <w:t xml:space="preserve">أنا متعب من رحلتي، ولذلك أستريح في ظل هذه البلوطة. أو </w:t>
      </w:r>
    </w:p>
    <w:p>
      <w:pPr>
        <w:pStyle w:val="ListBullet"/>
        <w:bidi/>
        <w:spacing w:line="240" w:lineRule="auto"/>
        <w:ind w:left="720"/>
      </w:pPr>
      <w:r>
        <w:rPr>
          <w:rtl/>
          <w:cs/>
          <w:lang w:val="ar_AE" w:bidi="ar_AE"/>
        </w:rPr>
      </w:r>
      <w:r>
        <w:rPr>
          <w:rtl/>
          <w:cs/>
          <w:lang w:val="ar_AE" w:bidi="ar_AE"/>
        </w:rPr>
        <w:t xml:space="preserve">أنا جائع وعطشان. أودّ الذهاب لتناول الطعام مع هذا الرجل، لكن يجب أن أطيع أوامر الرب. أو </w:t>
      </w:r>
    </w:p>
    <w:p>
      <w:pPr>
        <w:pStyle w:val="ListBullet"/>
        <w:bidi/>
        <w:spacing w:line="240" w:lineRule="auto"/>
        <w:ind w:left="720"/>
      </w:pPr>
      <w:r>
        <w:rPr>
          <w:rtl/>
          <w:cs/>
          <w:lang w:val="ar_AE" w:bidi="ar_AE"/>
        </w:rPr>
      </w:r>
      <w:r>
        <w:rPr>
          <w:rtl/>
          <w:cs/>
          <w:lang w:val="ar_AE" w:bidi="ar_AE"/>
        </w:rPr>
        <w:t xml:space="preserve">أنا مستعد للعودة إلى بيتي في يهوذا. لقد كان إعلان الرسالة للملك يربعام في بيت إيل أمرًا صعبًا، وأنا أحاول أن أستجمع ما يكفي من القوة للقيام برحلة العودة إلى البيت. أو </w:t>
      </w:r>
    </w:p>
    <w:p>
      <w:pPr>
        <w:pStyle w:val="ListBullet"/>
        <w:bidi/>
        <w:spacing w:line="240" w:lineRule="auto"/>
        <w:ind w:left="720"/>
      </w:pPr>
      <w:r>
        <w:rPr>
          <w:rtl/>
          <w:cs/>
          <w:lang w:val="ar_AE" w:bidi="ar_AE"/>
        </w:rPr>
      </w:r>
      <w:r>
        <w:rPr>
          <w:rtl/>
          <w:cs/>
          <w:lang w:val="ar_AE" w:bidi="ar_AE"/>
        </w:rPr>
        <w:t>لا أفهم لماذا أمرني الرب ألّا آكل أو أشرب في بيت إيل، لكن يجب أن أطيع أوامره.</w:t>
      </w:r>
    </w:p>
    <w:p>
      <w:pPr>
        <w:bidi/>
      </w:pPr>
      <w:r>
        <w:rPr>
          <w:rtl/>
          <w:cs/>
          <w:lang w:val="ar_AE" w:bidi="ar_AE"/>
        </w:rPr>
      </w:r>
      <w:r>
        <w:rPr>
          <w:rtl/>
          <w:cs/>
          <w:lang w:val="ar_AE" w:bidi="ar_AE"/>
        </w:rPr>
        <w:t>واسألوا أيضًا الشخص الذي يؤدي دور النبي الشيخ: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أنا مستاء لأن رجل الله يرفض المجيء معي لتناول الطعام والشراب! أو</w:t>
      </w:r>
    </w:p>
    <w:p>
      <w:pPr>
        <w:pStyle w:val="ListBullet"/>
        <w:bidi/>
        <w:spacing w:line="240" w:lineRule="auto"/>
        <w:ind w:left="720"/>
      </w:pPr>
      <w:r>
        <w:rPr>
          <w:rtl/>
          <w:cs/>
          <w:lang w:val="ar_AE" w:bidi="ar_AE"/>
        </w:rPr>
      </w:r>
      <w:r>
        <w:rPr>
          <w:rtl/>
          <w:cs/>
          <w:lang w:val="ar_AE" w:bidi="ar_AE"/>
        </w:rPr>
        <w:t xml:space="preserve">أنا متفاجئ لأن رجل الله رفض دعوة الملك يربعام، وها هو يرفض دعوتي أيضًا. لا بد أنه جائع وعطشان بعد رحلته. أو </w:t>
      </w:r>
    </w:p>
    <w:p>
      <w:pPr>
        <w:pStyle w:val="ListBullet"/>
        <w:bidi/>
        <w:spacing w:line="240" w:lineRule="auto"/>
        <w:ind w:left="720"/>
      </w:pPr>
      <w:r>
        <w:rPr>
          <w:rtl/>
          <w:cs/>
          <w:lang w:val="ar_AE" w:bidi="ar_AE"/>
        </w:rPr>
      </w:r>
      <w:r>
        <w:rPr>
          <w:rtl/>
          <w:cs/>
          <w:lang w:val="ar_AE" w:bidi="ar_AE"/>
        </w:rPr>
        <w:t>أتساءل كيف يمكنني إقناع رجل الله بالمجيء إلى بيتي. أريد التحدث معه والتعرّف إليه أكثر.</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النبي الشيخ لرجل الله: "أَنَا أَيْضًا نَبِيٌّ مِثْلُكَ، وَقَدْ كَلَّمَنِي مَلَاكٌ بِكَلاَمِ الرَّبِّ قَائِلًا: ارْجِعْ بِهِ مَعَكَ إِلَى بَيْتِكَ فَيَأْكُلَ خُبْزًا وَيَشْرَبَ مَاءً". لكن النبي الشيخ يكذب على رجل الله، فيعود رجل الله معه إلى بيت إيل ليتناول الطعام والشراب في بيته.</w:t>
      </w:r>
    </w:p>
    <w:p>
      <w:pPr>
        <w:bidi/>
      </w:pPr>
      <w:r>
        <w:rPr>
          <w:rtl/>
          <w:cs/>
          <w:lang w:val="ar_AE" w:bidi="ar_AE"/>
        </w:rPr>
      </w:r>
      <w:r>
        <w:rPr>
          <w:rtl/>
          <w:cs/>
          <w:lang w:val="ar_AE" w:bidi="ar_AE"/>
        </w:rPr>
        <w:t>أوقفوا التمثيل. اسألوا الشخص الذي يؤدي دور النبي الشيخ: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يبدو لي أن أمر الرب بألّا يأكل رجل الله أو يشرب في بيت إيل غير عادل. أعتقد أنه ينبغي أن يتمكن من الأكل والشرب هنا معي إذا كان جائعًا وعطشانًا! أو</w:t>
      </w:r>
    </w:p>
    <w:p>
      <w:pPr>
        <w:pStyle w:val="ListBullet"/>
        <w:bidi/>
        <w:spacing w:line="240" w:lineRule="auto"/>
        <w:ind w:left="720"/>
      </w:pPr>
      <w:r>
        <w:rPr>
          <w:rtl/>
          <w:cs/>
          <w:lang w:val="ar_AE" w:bidi="ar_AE"/>
        </w:rPr>
      </w:r>
      <w:r>
        <w:rPr>
          <w:rtl/>
          <w:cs/>
          <w:lang w:val="ar_AE" w:bidi="ar_AE"/>
        </w:rPr>
        <w:t xml:space="preserve">آمل أن يعود رجل الله ليتناول الطعام معي في بيتي. أريد منه أن يقول إن الممارسات الجديدة التي استحدثها الملك يربعام مقبولة. أو </w:t>
      </w:r>
    </w:p>
    <w:p>
      <w:pPr>
        <w:pStyle w:val="ListBullet"/>
        <w:bidi/>
        <w:spacing w:line="240" w:lineRule="auto"/>
        <w:ind w:left="720"/>
      </w:pPr>
      <w:r>
        <w:rPr>
          <w:rtl/>
          <w:cs/>
          <w:lang w:val="ar_AE" w:bidi="ar_AE"/>
        </w:rPr>
      </w:r>
      <w:r>
        <w:rPr>
          <w:rtl/>
          <w:cs/>
          <w:lang w:val="ar_AE" w:bidi="ar_AE"/>
        </w:rPr>
        <w:t>أريد أن أتبع الرب بالطريقة الصحيحة، وأشعر بالأسف لأنني لم أعترض على الممارسات الجديدة التي أدخلها الملك يربعام إلى المملكة الشمالية لإسرائيل. أريد التحدث إلى رجل الله بشأن هذه الممارسات.</w:t>
      </w:r>
    </w:p>
    <w:p>
      <w:pPr>
        <w:bidi/>
      </w:pPr>
      <w:r>
        <w:rPr>
          <w:rtl/>
          <w:cs/>
          <w:lang w:val="ar_AE" w:bidi="ar_AE"/>
        </w:rPr>
      </w:r>
      <w:r>
        <w:rPr>
          <w:rtl/>
          <w:cs/>
          <w:lang w:val="ar_AE" w:bidi="ar_AE"/>
        </w:rPr>
        <w:t>واسألوا أيضًا الشخص الذي يؤدي دور رجل الله: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أعلم أن الرب أمرني ألّا آكل أو أشرب هنا في بيت إيل، لكنني أعتقد أن الرب سيرحمني إذا ذهبت مع هذا النبي الشيخ لتناول الطعام والشراب. أو </w:t>
      </w:r>
    </w:p>
    <w:p>
      <w:pPr>
        <w:pStyle w:val="ListBullet"/>
        <w:bidi/>
        <w:spacing w:line="240" w:lineRule="auto"/>
        <w:ind w:left="720"/>
      </w:pPr>
      <w:r>
        <w:rPr>
          <w:rtl/>
          <w:cs/>
          <w:lang w:val="ar_AE" w:bidi="ar_AE"/>
        </w:rPr>
      </w:r>
      <w:r>
        <w:rPr>
          <w:rtl/>
          <w:cs/>
          <w:lang w:val="ar_AE" w:bidi="ar_AE"/>
        </w:rPr>
        <w:t xml:space="preserve">أنا متعب جدًا وجائع وعطشان، وسيكون من الرائع أن أستريح وأتناول الطعام مع هذا النبي الشيخ اللطيف. أو </w:t>
      </w:r>
    </w:p>
    <w:p>
      <w:pPr>
        <w:pStyle w:val="ListBullet"/>
        <w:bidi/>
        <w:spacing w:line="240" w:lineRule="auto"/>
        <w:ind w:left="720"/>
      </w:pPr>
      <w:r>
        <w:rPr>
          <w:rtl/>
          <w:cs/>
          <w:lang w:val="ar_AE" w:bidi="ar_AE"/>
        </w:rPr>
      </w:r>
      <w:r>
        <w:rPr>
          <w:rtl/>
          <w:cs/>
          <w:lang w:val="ar_AE" w:bidi="ar_AE"/>
        </w:rPr>
        <w:t>لا أعتقد أنني أعصي أوامر الرب، لأن هذا النبي الشيخ يبدو وكأنه تلقّى أمرًا جديدًا من الرب يسمح لي بالأكل والشرب هنا.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بينما يتناول النبي الشيخ ورجل الله الطعام معًا، يرسل الرب رسالة إلى النبي الشيخ الذي أعاد رجل الله إلى بيت إيل. وينقل النبي الشيخ الرسالة إلى رجل الله قائلًا: "هكذا قالَ الرَّبُّ: مِنْ أجلِ أنَّكَ خالَفتَ قَوْلَ الرَّبِّ ولَمْ تحفَظِ الوَصيَّةَ الّتي أوصاكَ بها الرَّبُّ إلهُكَ، فرَجَعتَ وأكلتَ خُبزًا وشَرِبتَ ماءً في المَوْضِعِ الّذي قالَ لكَ: لا تأكُلْ فيهِ خُبزًا ولا تشرَبْ ماءً، لا تدخُلُ جُثَّتُكَ قَبرَ آبائكَ".</w:t>
      </w:r>
    </w:p>
    <w:p>
      <w:pPr>
        <w:bidi/>
      </w:pPr>
      <w:r>
        <w:rPr>
          <w:rtl/>
          <w:cs/>
          <w:lang w:val="ar_AE" w:bidi="ar_AE"/>
        </w:rPr>
      </w:r>
      <w:r>
        <w:rPr>
          <w:rtl/>
          <w:cs/>
          <w:lang w:val="ar_AE" w:bidi="ar_AE"/>
        </w:rPr>
        <w:t>أوقفوا التمثيل. اسألوا الشخص الذي يؤدي دور النبي الشيخ: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أنا متفاجئ لأن الرب اختار أن يرسل رسالة من خلالي! أو</w:t>
      </w:r>
    </w:p>
    <w:p>
      <w:pPr>
        <w:pStyle w:val="ListBullet"/>
        <w:bidi/>
        <w:spacing w:line="240" w:lineRule="auto"/>
        <w:ind w:left="720"/>
      </w:pPr>
      <w:r>
        <w:rPr>
          <w:rtl/>
          <w:cs/>
          <w:lang w:val="ar_AE" w:bidi="ar_AE"/>
        </w:rPr>
      </w:r>
      <w:r>
        <w:rPr>
          <w:rtl/>
          <w:cs/>
          <w:lang w:val="ar_AE" w:bidi="ar_AE"/>
        </w:rPr>
        <w:t xml:space="preserve">أشعر بالذنب لأنني أعدت رجل الله إلى بيت إيل بالكذب عليه، والآن وصلت إليه رسالة رهيبة من الرب. أو </w:t>
      </w:r>
    </w:p>
    <w:p>
      <w:pPr>
        <w:pStyle w:val="ListBullet"/>
        <w:bidi/>
        <w:spacing w:line="240" w:lineRule="auto"/>
        <w:ind w:left="720"/>
      </w:pPr>
      <w:r>
        <w:rPr>
          <w:rtl/>
          <w:cs/>
          <w:lang w:val="ar_AE" w:bidi="ar_AE"/>
        </w:rPr>
      </w:r>
      <w:r>
        <w:rPr>
          <w:rtl/>
          <w:cs/>
          <w:lang w:val="ar_AE" w:bidi="ar_AE"/>
        </w:rPr>
        <w:t>آمل ألّا تحدث هذه الأمور التي وردت في رسالة الرب في وقت قريب.</w:t>
      </w:r>
    </w:p>
    <w:p>
      <w:pPr>
        <w:bidi/>
      </w:pPr>
      <w:r>
        <w:rPr>
          <w:rtl/>
          <w:cs/>
          <w:lang w:val="ar_AE" w:bidi="ar_AE"/>
        </w:rPr>
      </w:r>
      <w:r>
        <w:rPr>
          <w:rtl/>
          <w:cs/>
          <w:lang w:val="ar_AE" w:bidi="ar_AE"/>
        </w:rPr>
        <w:t>واسألوا أيضًا الشخص الذي يؤدي دور رجل الله: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أنا نادم لأنني عدت إلى بيت إيل لأتناول الطعام والشراب مع هذا النبي الشيخ. أو </w:t>
      </w:r>
    </w:p>
    <w:p>
      <w:pPr>
        <w:pStyle w:val="ListBullet"/>
        <w:bidi/>
        <w:spacing w:line="240" w:lineRule="auto"/>
        <w:ind w:left="720"/>
      </w:pPr>
      <w:r>
        <w:rPr>
          <w:rtl/>
          <w:cs/>
          <w:lang w:val="ar_AE" w:bidi="ar_AE"/>
        </w:rPr>
      </w:r>
      <w:r>
        <w:rPr>
          <w:rtl/>
          <w:cs/>
          <w:lang w:val="ar_AE" w:bidi="ar_AE"/>
        </w:rPr>
        <w:t xml:space="preserve">أنا حزين جدًا لأنني خالفت أمر الرب بألّا آكل أو أشرب في بيت إيل. أو </w:t>
      </w:r>
    </w:p>
    <w:p>
      <w:pPr>
        <w:pStyle w:val="ListBullet"/>
        <w:bidi/>
        <w:spacing w:line="240" w:lineRule="auto"/>
        <w:ind w:left="720"/>
      </w:pPr>
      <w:r>
        <w:rPr>
          <w:rtl/>
          <w:cs/>
          <w:lang w:val="ar_AE" w:bidi="ar_AE"/>
        </w:rPr>
      </w:r>
      <w:r>
        <w:rPr>
          <w:rtl/>
          <w:cs/>
          <w:lang w:val="ar_AE" w:bidi="ar_AE"/>
        </w:rPr>
        <w:t xml:space="preserve">أشعر بأن هذا النبي الشيخ قد خانني، لأنني لم أعد أعتقد أنه تلقّى فعلًا رسالة خاصة من ملاك الرب تسمح لي بالعودة معه إلى بيت إيل. أو </w:t>
      </w:r>
    </w:p>
    <w:p>
      <w:pPr>
        <w:pStyle w:val="ListBullet"/>
        <w:bidi/>
        <w:spacing w:line="240" w:lineRule="auto"/>
        <w:ind w:left="720"/>
      </w:pPr>
      <w:r>
        <w:rPr>
          <w:rtl/>
          <w:cs/>
          <w:lang w:val="ar_AE" w:bidi="ar_AE"/>
        </w:rPr>
      </w:r>
      <w:r>
        <w:rPr>
          <w:rtl/>
          <w:cs/>
          <w:lang w:val="ar_AE" w:bidi="ar_AE"/>
        </w:rPr>
        <w:t>آمل ألّا أموت في وقت قريب، فمن المؤلم جدًا ألّا أُدفن في قبر عائلتي. وأرجو أن أتمكن من إكمال رحلة العودة إلى يهوذا بأمان، لكنني أعلم أن هذا العقاب قد يحدث لي أثناء عودتي إلى يهوذا.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١ ملوك ١٣: ١١–٢٢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كان</w:t>
      </w:r>
      <w:r>
        <w:rPr>
          <w:b/>
          <w:rtl/>
          <w:cs/>
          <w:lang w:val="ar_AE" w:bidi="ar_AE"/>
        </w:rPr>
        <w:t xml:space="preserve"> نبيٌّ</w:t>
      </w:r>
      <w:r>
        <w:rPr>
          <w:rtl/>
          <w:cs/>
          <w:lang w:val="ar_AE" w:bidi="ar_AE"/>
        </w:rPr>
        <w:t xml:space="preserve"> شيخ يسكن في بيت إيل. النبي هو الشخص الذي يحمل رسائل من يهوه إلى الشعب. يخبر</w:t>
      </w:r>
      <w:r>
        <w:rPr>
          <w:b/>
          <w:rtl/>
          <w:cs/>
          <w:lang w:val="ar_AE" w:bidi="ar_AE"/>
        </w:rPr>
        <w:t xml:space="preserve"> أبناء</w:t>
      </w:r>
      <w:r>
        <w:rPr>
          <w:rtl/>
          <w:cs/>
          <w:lang w:val="ar_AE" w:bidi="ar_AE"/>
        </w:rPr>
        <w:t xml:space="preserve"> النبي أباهم بما فعله </w:t>
      </w:r>
      <w:r>
        <w:rPr>
          <w:b/>
          <w:rtl/>
          <w:cs/>
          <w:lang w:val="ar_AE" w:bidi="ar_AE"/>
        </w:rPr>
        <w:t>رجل الله</w:t>
      </w:r>
      <w:r>
        <w:rPr>
          <w:rtl/>
          <w:cs/>
          <w:lang w:val="ar_AE" w:bidi="ar_AE"/>
        </w:rPr>
        <w:t xml:space="preserve"> في بيت إيل. والأبناء هم الذكور من أولاد أبيهم. في العهد القديم، كان الناس يُطلقون أيضًا على النبي لقب "رجل الله". ويخبر الأبناء أباهم أيضًا بما قاله رجل الله </w:t>
      </w:r>
      <w:r>
        <w:rPr>
          <w:b/>
          <w:rtl/>
          <w:cs/>
          <w:lang w:val="ar_AE" w:bidi="ar_AE"/>
        </w:rPr>
        <w:t>للملك</w:t>
      </w:r>
      <w:r>
        <w:rPr>
          <w:rtl/>
          <w:cs/>
          <w:lang w:val="ar_AE" w:bidi="ar_AE"/>
        </w:rPr>
        <w:t>. والملك هو الشخص الذي يحكم مدينة أو منطقة. ترجموا الكلمات "نبي" و"ابن" و"رجل الله" و"ملك" بالطريقة نفسها التي استخدمتموها في المقاطع السابقة. لمزيد من المعلومات عن الكلمات "نبي" و"ابن" و"ملك"، ارجعوا إلى "قاموس الكلمات الرئيسية". ولمزيد من المعلومات عن "رجل الله"، راجعوا كلمة نبي في قاموس الكلمات الرئيسية.</w:t>
      </w:r>
    </w:p>
    <w:p>
      <w:pPr>
        <w:bidi/>
      </w:pPr>
      <w:r>
        <w:rPr>
          <w:rtl/>
          <w:cs/>
          <w:lang w:val="ar_AE" w:bidi="ar_AE"/>
        </w:rPr>
      </w:r>
      <w:r>
        <w:rPr>
          <w:rtl/>
          <w:cs/>
          <w:lang w:val="ar_AE" w:bidi="ar_AE"/>
        </w:rPr>
        <w:t xml:space="preserve">وكان رجل الله من </w:t>
      </w:r>
      <w:r>
        <w:rPr>
          <w:b/>
          <w:rtl/>
          <w:cs/>
          <w:lang w:val="ar_AE" w:bidi="ar_AE"/>
        </w:rPr>
        <w:t>يهوذا</w:t>
      </w:r>
      <w:r>
        <w:rPr>
          <w:rtl/>
          <w:cs/>
          <w:lang w:val="ar_AE" w:bidi="ar_AE"/>
        </w:rPr>
        <w:t>. ويهوذا هي المملكة الجنوبية من مملكة إسرائيل، وتشمل أرض سبطي بنيامين ويهوذا. ترجموا كلمة "يهوذا" بالطريقة نفسها التي استخدمتموها في المقاطع السابقة. ولمزيد من المعلومات عن يهوذا، ارجعوا إلى "قاموس الكلمات الرئيسية".</w:t>
      </w:r>
    </w:p>
    <w:p>
      <w:pPr>
        <w:bidi/>
      </w:pPr>
      <w:r>
        <w:rPr>
          <w:rtl/>
          <w:cs/>
          <w:lang w:val="ar_AE" w:bidi="ar_AE"/>
        </w:rPr>
      </w:r>
      <w:r>
        <w:rPr>
          <w:rtl/>
          <w:cs/>
          <w:lang w:val="ar_AE" w:bidi="ar_AE"/>
        </w:rPr>
        <w:t>يطلب النبي الشيخ من أبنائه أن يشدّوا له على</w:t>
      </w:r>
      <w:r>
        <w:rPr>
          <w:b/>
          <w:rtl/>
          <w:cs/>
          <w:lang w:val="ar_AE" w:bidi="ar_AE"/>
        </w:rPr>
        <w:t xml:space="preserve"> الحمار</w:t>
      </w:r>
      <w:r>
        <w:rPr>
          <w:rtl/>
          <w:cs/>
          <w:lang w:val="ar_AE" w:bidi="ar_AE"/>
        </w:rPr>
        <w:t xml:space="preserve"> لكي يركبه. الحمار هو حيوان كبير بما يكفي كي يحمل أحمالًا ثقيلة أو أشخاصًا. والسَّرْج هو مقعد أو قطعة من القماش يضعها الناس على ظهر الحمار لتجعل ركوبه أكثر راحة. استخدموا ذات الكلمة أو العبارة لـ "حمار" كما استخدمتموها في المقاطع السابقة. ولمزيد من المعلومات عن الحمير، ارجعوا إلى «قاموس الكلمات الرئيسية».</w:t>
      </w:r>
    </w:p>
    <w:p>
      <w:pPr>
        <w:bidi/>
      </w:pPr>
      <w:r>
        <w:rPr>
          <w:rtl/>
          <w:cs/>
          <w:lang w:val="ar_AE" w:bidi="ar_AE"/>
        </w:rPr>
      </w:r>
      <w:r>
        <w:rPr>
          <w:rtl/>
          <w:cs/>
          <w:lang w:val="ar_AE" w:bidi="ar_AE"/>
        </w:rPr>
        <w:t xml:space="preserve">توقّفوا هنا، وانظروا معًا مرة أخرى إلى صورة لحمار وسَرْج، إذا لزم الأمر. أوقِفوا الاستماع إلى هذا التسجيل الصوتي هنا. </w:t>
      </w:r>
    </w:p>
    <w:p>
      <w:pPr>
        <w:bidi/>
      </w:pPr>
      <w:r>
        <w:rPr>
          <w:rtl/>
          <w:cs/>
          <w:lang w:val="ar_AE" w:bidi="ar_AE"/>
        </w:rPr>
      </w:r>
      <w:r>
        <w:rPr>
          <w:rtl/>
          <w:cs/>
          <w:lang w:val="ar_AE" w:bidi="ar_AE"/>
        </w:rPr>
        <w:t>توقّفوا هنا أيضًا، وناقشوا هذا السؤال معًا: كيف ستترجمون عبارة "</w:t>
      </w:r>
      <w:r>
        <w:rPr>
          <w:b/>
          <w:rtl/>
          <w:cs/>
          <w:lang w:val="ar_AE" w:bidi="ar_AE"/>
        </w:rPr>
        <w:t>شُدّوا لي علَى الحِمارِ</w:t>
      </w:r>
      <w:r>
        <w:rPr>
          <w:rtl/>
          <w:cs/>
          <w:lang w:val="ar_AE" w:bidi="ar_AE"/>
        </w:rPr>
        <w:t xml:space="preserve">" في هذا المقطع؟ قد يكون من الأفضل أن تترجموا المعنى بأن النبي الشيخ يطلب من أبنائه تجهيز حماره لكي يتمكن من ركوبه، وألّا تستخدموا كلمة "سرج" إذا كان من الصعب ترجمة هذا المفهوم. أوقِفوا الاستماع إلى هذا التسجيل الصوتي هنا. </w:t>
      </w:r>
    </w:p>
    <w:p>
      <w:pPr>
        <w:bidi/>
      </w:pPr>
      <w:r>
        <w:rPr>
          <w:rtl/>
          <w:cs/>
          <w:lang w:val="ar_AE" w:bidi="ar_AE"/>
        </w:rPr>
      </w:r>
      <w:r>
        <w:rPr>
          <w:rtl/>
          <w:cs/>
          <w:lang w:val="ar_AE" w:bidi="ar_AE"/>
        </w:rPr>
        <w:t xml:space="preserve">يخبر رجل الله النبي الشيخ بأنه لا يستطيع أن يأكل أو يشرب معه، لأن كلام الرب أوصى </w:t>
      </w:r>
      <w:r>
        <w:rPr>
          <w:b/>
          <w:rtl/>
          <w:cs/>
          <w:lang w:val="ar_AE" w:bidi="ar_AE"/>
        </w:rPr>
        <w:t>رجل</w:t>
      </w:r>
      <w:r>
        <w:rPr>
          <w:rtl/>
          <w:cs/>
          <w:lang w:val="ar_AE" w:bidi="ar_AE"/>
        </w:rPr>
        <w:t xml:space="preserve"> </w:t>
      </w:r>
      <w:r>
        <w:rPr>
          <w:b/>
          <w:rtl/>
          <w:cs/>
          <w:lang w:val="ar_AE" w:bidi="ar_AE"/>
        </w:rPr>
        <w:t>الله ألّا</w:t>
      </w:r>
      <w:r>
        <w:rPr>
          <w:rtl/>
          <w:cs/>
          <w:lang w:val="ar_AE" w:bidi="ar_AE"/>
        </w:rPr>
        <w:t xml:space="preserve"> يأكل أو يشرب أي شيء.</w:t>
      </w:r>
    </w:p>
    <w:p>
      <w:pPr>
        <w:bidi/>
      </w:pPr>
      <w:r>
        <w:rPr>
          <w:rtl/>
          <w:cs/>
          <w:lang w:val="ar_AE" w:bidi="ar_AE"/>
        </w:rPr>
      </w:r>
      <w:r>
        <w:rPr>
          <w:rtl/>
          <w:cs/>
          <w:lang w:val="ar_AE" w:bidi="ar_AE"/>
        </w:rPr>
        <w:t xml:space="preserve">وتعني عبارة "كلام الرب" رسالة من الرب إلى رجل الله تأمره بألّا يأكل أو يشرب أي شيء في بيت إيل. يهوه هو الاسم الشخصي لله. ترجموا عبارة "كلام الرب" بالطريقة نفسها التي استخدمتموها في المقاطع السابقة. ولمزيد من المعلومات عن عبارة "كلام الرب"، ارجعوا إلى مدخلي "كلام" و"يهوه" في "قاموس الكلمات الرئيسية". لمزيد من المعلومات حول كلمة "الله"، ارجعوا إلى قاموس الكلمات الرئيسية. </w:t>
      </w:r>
    </w:p>
    <w:p>
      <w:pPr>
        <w:bidi/>
      </w:pPr>
      <w:r>
        <w:rPr>
          <w:rtl/>
          <w:cs/>
          <w:lang w:val="ar_AE" w:bidi="ar_AE"/>
        </w:rPr>
      </w:r>
      <w:r>
        <w:rPr>
          <w:rtl/>
          <w:cs/>
          <w:lang w:val="ar_AE" w:bidi="ar_AE"/>
        </w:rPr>
        <w:t xml:space="preserve">يخبر النبي الشيخ رجل الله بأن </w:t>
      </w:r>
      <w:r>
        <w:rPr>
          <w:b/>
          <w:rtl/>
          <w:cs/>
          <w:lang w:val="ar_AE" w:bidi="ar_AE"/>
        </w:rPr>
        <w:t>ملاكًا</w:t>
      </w:r>
      <w:r>
        <w:rPr>
          <w:rtl/>
          <w:cs/>
          <w:lang w:val="ar_AE" w:bidi="ar_AE"/>
        </w:rPr>
        <w:t xml:space="preserve"> نقل إليه رسالة بكلام الرب. ويريد النبي الشيخ أن يظن رجل الله أن لديه رسالة تحمل سلطة الرب. والملاك هو رسول من الرب. احرصوا على ألّا تخلطوا بين الملاك والنبي؛ فالنبي إنسان، أما الملاك فهو كائن خارق للطبيعة.</w:t>
      </w:r>
    </w:p>
    <w:p>
      <w:pPr>
        <w:bidi/>
      </w:pPr>
      <w:r>
        <w:rPr>
          <w:rtl/>
          <w:cs/>
          <w:lang w:val="ar_AE" w:bidi="ar_AE"/>
        </w:rPr>
      </w:r>
      <w:r>
        <w:rPr>
          <w:rtl/>
          <w:cs/>
          <w:lang w:val="ar_AE" w:bidi="ar_AE"/>
        </w:rPr>
        <w:t>توقّفوا هنا، وناقشوا هذا السؤال معًا: كيف ستترجمون كلمة "</w:t>
      </w:r>
      <w:r>
        <w:rPr>
          <w:b/>
          <w:rtl/>
          <w:cs/>
          <w:lang w:val="ar_AE" w:bidi="ar_AE"/>
        </w:rPr>
        <w:t>ملاك</w:t>
      </w:r>
      <w:r>
        <w:rPr>
          <w:rtl/>
          <w:cs/>
          <w:lang w:val="ar_AE" w:bidi="ar_AE"/>
        </w:rPr>
        <w:t xml:space="preserve">" في هذا المقطع؟ ولمزيدٍ من المعلومات عن "الملائكة"، برجاء الرجوع إلى قاموس الكلمات الرئيسية. أوقِفوا الاستماع إلى هذا التسجيل الصوتي هنا. </w:t>
      </w:r>
    </w:p>
    <w:p>
      <w:pPr>
        <w:bidi/>
      </w:pPr>
      <w:r>
        <w:rPr>
          <w:rtl/>
          <w:cs/>
          <w:lang w:val="ar_AE" w:bidi="ar_AE"/>
        </w:rPr>
      </w:r>
      <w:r>
        <w:rPr>
          <w:rtl/>
          <w:cs/>
          <w:lang w:val="ar_AE" w:bidi="ar_AE"/>
        </w:rPr>
        <w:t>يتلقّى النبي الشيخ رسالة من الرب موجّهة إلى رجل الله. ويقول النبي الشيخ إن الناس لن يدفنوا جثمان رجل الله في قبر آبائه، أي أسلافه. والقبر هو مكان يدفن الناس فيه جثث الموتى. ولمزيدٍ من المعلومات عن كلمة قبر، ارجعوا إلى قاموس الكلمات الرئيسية.</w:t>
      </w:r>
    </w:p>
    <w:p>
      <w:pPr>
        <w:bidi/>
      </w:pPr>
      <w:r>
        <w:rPr>
          <w:rtl/>
          <w:cs/>
          <w:lang w:val="ar_AE" w:bidi="ar_AE"/>
        </w:rPr>
      </w:r>
      <w:r>
        <w:rPr>
          <w:rtl/>
          <w:cs/>
          <w:lang w:val="ar_AE" w:bidi="ar_AE"/>
        </w:rPr>
        <w:t xml:space="preserve">توقّفوا هنا، وانظروا إلى صورة لقبر. أوقِفوا الاستماع إلى هذا التسجيل الصوتي هنا. </w:t>
      </w:r>
    </w:p>
    <w:p>
      <w:pPr>
        <w:bidi/>
      </w:pPr>
      <w:r>
        <w:rPr>
          <w:rtl/>
          <w:cs/>
          <w:lang w:val="ar_AE" w:bidi="ar_AE"/>
        </w:rPr>
      </w:r>
      <w:r>
        <w:rPr>
          <w:rtl/>
          <w:cs/>
          <w:lang w:val="ar_AE" w:bidi="ar_AE"/>
        </w:rPr>
        <w:t>توقّفوا هنا أيضًا، وناقشوا هذا السؤال معًا: كيف ستترجمون كلمة "</w:t>
      </w:r>
      <w:r>
        <w:rPr>
          <w:b/>
          <w:rtl/>
          <w:cs/>
          <w:lang w:val="ar_AE" w:bidi="ar_AE"/>
        </w:rPr>
        <w:t>قبر</w:t>
      </w:r>
      <w:r>
        <w:rPr>
          <w:rtl/>
          <w:cs/>
          <w:lang w:val="ar_AE" w:bidi="ar_AE"/>
        </w:rPr>
        <w:t>" في هذا المقطع؟</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13:23–34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١٣: ٢٣–٣٤ واحفظوه في قلوبكم.</w:t>
      </w:r>
    </w:p>
    <w:p>
      <w:pPr>
        <w:bidi/>
      </w:pPr>
      <w:r>
        <w:rPr>
          <w:rtl/>
          <w:cs/>
          <w:lang w:val="ar_AE" w:bidi="ar_AE"/>
        </w:rPr>
      </w:r>
      <w:r>
        <w:rPr>
          <w:rtl/>
          <w:cs/>
          <w:lang w:val="ar_AE" w:bidi="ar_AE"/>
        </w:rPr>
        <w:t>استمعوا إلى نسخة صوتية من سفر الملوك الأول ١٣: ٢٣–٣٤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الملوك الأول ١٣: ٢٣–٣٤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القصة السابقة، ذهب رجل الله إلى بيت النبي الشيخ ليأكل معه، مع أن الرب (يهوه) كان قد أمر رجل الله ألّا يأكل في مدينة بيت إيل. ثم تلقّى النبي الشيخ رسالة من الرب تخص رجل الله، وأفادت الرسالة بأن الناس لن يدفنوا رجل الله في قبر عائلته لأنه عصى وصية الرب. والآن، يغادر رجل الله بيت النبي الشيخ عائدًا من بيت إيل إلى يهوذا. وهذا هو الجزء الثاني من قصة مكوّنة من جزأين.</w:t>
      </w:r>
    </w:p>
    <w:p>
      <w:pPr>
        <w:bidi/>
      </w:pPr>
      <w:r>
        <w:rPr>
          <w:rtl/>
          <w:cs/>
          <w:lang w:val="ar_AE" w:bidi="ar_AE"/>
        </w:rPr>
      </w:r>
      <w:r>
        <w:rPr>
          <w:rtl/>
          <w:cs/>
          <w:lang w:val="ar_AE" w:bidi="ar_AE"/>
        </w:rPr>
        <w:t>ينتهي رجل الله من تناول طعامه، ثم يشدّ النبي الشيخ على الحمار لكي يركبه رجل الله في رحلته من مدينة بيت إيل إلى يهوذا. ولا يتضح ما إذا كان الحمار ملكًا لرجل الله أم للنبي الشيخ، لكن من الممكن أن يكون النبي الشيخ قد أعاره أحد حميره ليستخدمه رجل الله. تذكّروا أن الحمار كان حيوانًا شائعًا يركبه الناس في زمن العهد القديم، وأن السرج هو مقعد أو قطعة من القماش يضعها الناس على الحيوان لتجعل ركوبه أكثر راحة. وبيت إيل هي المدينة التي يسكن فيها النبي الشيخ في المملكة الشمالية لإسرائيل، أما يهوذا فهي المملكة الجنوبية.</w:t>
      </w:r>
    </w:p>
    <w:p>
      <w:pPr>
        <w:bidi/>
      </w:pPr>
      <w:r>
        <w:rPr>
          <w:rtl/>
          <w:cs/>
          <w:lang w:val="ar_AE" w:bidi="ar_AE"/>
        </w:rPr>
      </w:r>
      <w:r>
        <w:rPr>
          <w:rtl/>
          <w:cs/>
          <w:lang w:val="ar_AE" w:bidi="ar_AE"/>
        </w:rPr>
        <w:t xml:space="preserve">توقّفوا هنا، وانظروا معًا إلى صور </w:t>
      </w:r>
      <w:r>
        <w:rPr>
          <w:rtl/>
          <w:cs/>
          <w:lang w:val="ar_AE" w:bidi="ar_AE"/>
        </w:rPr>
        <w:t>لحمار</w:t>
      </w:r>
      <w:r>
        <w:rPr>
          <w:rtl/>
          <w:cs/>
          <w:lang w:val="ar_AE" w:bidi="ar_AE"/>
        </w:rPr>
        <w:t xml:space="preserve"> </w:t>
      </w:r>
      <w:r>
        <w:rPr>
          <w:rtl/>
          <w:cs/>
          <w:lang w:val="ar_AE" w:bidi="ar_AE"/>
        </w:rPr>
        <w:t>وسَرْج</w:t>
      </w:r>
      <w:r>
        <w:rPr>
          <w:rtl/>
          <w:cs/>
          <w:lang w:val="ar_AE" w:bidi="ar_AE"/>
        </w:rPr>
        <w:t xml:space="preserve">. وانظروا أيضًا معًا إلى خريطة </w:t>
      </w:r>
      <w:r>
        <w:rPr>
          <w:b/>
          <w:rtl/>
          <w:cs/>
          <w:lang w:val="ar_AE" w:bidi="ar_AE"/>
        </w:rPr>
        <w:t>لبيت إيل والمملكة الشمالية لإسرائيل والمملكة الجنوبية</w:t>
      </w:r>
      <w:r>
        <w:rPr>
          <w:rtl/>
          <w:cs/>
          <w:lang w:val="ar_AE" w:bidi="ar_AE"/>
        </w:rPr>
        <w:t xml:space="preserve"> ليهوذا، إذا لزم الأمر. أوقِفوا الاستماع إلى هذا التسجيل الصوتي هنا. </w:t>
      </w:r>
    </w:p>
    <w:p>
      <w:pPr>
        <w:bidi/>
      </w:pPr>
      <w:r>
        <w:rPr>
          <w:rtl/>
          <w:cs/>
          <w:lang w:val="ar_AE" w:bidi="ar_AE"/>
        </w:rPr>
      </w:r>
      <w:r>
        <w:rPr>
          <w:rtl/>
          <w:cs/>
          <w:lang w:val="ar_AE" w:bidi="ar_AE"/>
        </w:rPr>
        <w:t>بينما كان رجل الله يسافر على الحمار، هاجمه أسد وقتله. والأسد حيوان بري خطير. وقد طُرحت جثة رجل الله على الطريق، ومن المدهش جدًا أن الأسد لم يأكلها ولم يهاجم الحمار، وأن الحمار لم يهرب من الأسد. ومن الواضح أن الرب هو الذي جعل الأسد يهاجم رجل الله، وأن موته لم يكن حادثًا عارضًا!</w:t>
      </w:r>
    </w:p>
    <w:p>
      <w:pPr>
        <w:bidi/>
      </w:pPr>
      <w:r>
        <w:rPr>
          <w:rtl/>
          <w:cs/>
          <w:lang w:val="ar_AE" w:bidi="ar_AE"/>
        </w:rPr>
      </w:r>
      <w:r>
        <w:rPr>
          <w:rtl/>
          <w:cs/>
          <w:lang w:val="ar_AE" w:bidi="ar_AE"/>
        </w:rPr>
        <w:t>توقّفوا هنا، وانظروا معًا إلى صورة</w:t>
      </w:r>
      <w:r>
        <w:rPr>
          <w:rtl/>
          <w:cs/>
          <w:lang w:val="ar_AE" w:bidi="ar_AE"/>
        </w:rPr>
        <w:t xml:space="preserve"> لأسد.</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 xml:space="preserve">توقّفوا هنا أيضًا، وناقشوا هذا السؤال معًا: ما الحيوانات الخطيرة الموجودة في مجتمعكم؟ وماذا تفعل هذه الحيوانات بجثث الأشخاص الذين تقتلهم؟ احكوا قصة عن مرة أصاب فيها حيوان خطير أحدكم أو شخصًا تعرفونه. أوقِفوا الاستماع إلى هذا التسجيل الصوتي هنا. </w:t>
      </w:r>
    </w:p>
    <w:p>
      <w:pPr>
        <w:bidi/>
      </w:pPr>
      <w:r>
        <w:rPr>
          <w:rtl/>
          <w:cs/>
          <w:lang w:val="ar_AE" w:bidi="ar_AE"/>
        </w:rPr>
      </w:r>
      <w:r>
        <w:rPr>
          <w:rtl/>
          <w:cs/>
          <w:lang w:val="ar_AE" w:bidi="ar_AE"/>
        </w:rPr>
        <w:t>كان هناك أناس آخرون يسافرون على الطريق نفسه، فمرّوا بجثة رجل الله، ورأوا الأسد واقفًا بجانبها. وقد أثار هذا الأمر دهشتهم الشديدة! ثم ذهبوا إلى مدينة بيت إيل وأخبروا أهلها بشأن الأسد والجثة.</w:t>
      </w:r>
    </w:p>
    <w:p>
      <w:pPr>
        <w:bidi/>
      </w:pPr>
      <w:r>
        <w:rPr>
          <w:rtl/>
          <w:cs/>
          <w:lang w:val="ar_AE" w:bidi="ar_AE"/>
        </w:rPr>
      </w:r>
      <w:r>
        <w:rPr>
          <w:rtl/>
          <w:cs/>
          <w:lang w:val="ar_AE" w:bidi="ar_AE"/>
        </w:rPr>
        <w:t xml:space="preserve">توقّفوا هنا، وناقشوا هذا السؤال معًا: تحدّثوا عن مرة سمعتم فيها خبرًا مفاجئًا عن حدث وقع في بلدكم أو مدينتكم أو مجتمعكم. مَن أخبركم بالخبر؟ وكم من الوقت مضى بعد وقوع الحدث حتى سمعتم به؟ أوقِفوا الاستماع إلى هذا التسجيل الصوتي هنا. </w:t>
      </w:r>
    </w:p>
    <w:p>
      <w:pPr>
        <w:bidi/>
      </w:pPr>
      <w:r>
        <w:rPr>
          <w:rtl/>
          <w:cs/>
          <w:lang w:val="ar_AE" w:bidi="ar_AE"/>
        </w:rPr>
      </w:r>
      <w:r>
        <w:rPr>
          <w:rtl/>
          <w:cs/>
          <w:lang w:val="ar_AE" w:bidi="ar_AE"/>
        </w:rPr>
        <w:t>يسمع النبي الشيخ أيضًا بخبر الأسد والجثة، ويعرف أن الشخص الميت هو رجل الله. ويقول إن الرب قد أسلم رجل الله إلى الأسد، تمامًا كما حذّره الرب. ففي زمن رجل الله، كان الناس يعتقدون أنه إذا لم يَفِ شخص بوعده أو بقَسَمه، فإن إله ذلك الشخص أو آلهته سترسل أسدًا ليأكله. ويعرف النبي الشيخ أن الرب عاقب رجل الله لأنه عصى وصاياه.</w:t>
      </w:r>
    </w:p>
    <w:p>
      <w:pPr>
        <w:bidi/>
      </w:pPr>
      <w:r>
        <w:rPr>
          <w:rtl/>
          <w:cs/>
          <w:lang w:val="ar_AE" w:bidi="ar_AE"/>
        </w:rPr>
      </w:r>
      <w:r>
        <w:rPr>
          <w:rtl/>
          <w:cs/>
          <w:lang w:val="ar_AE" w:bidi="ar_AE"/>
        </w:rPr>
        <w:t>يطلب النبي الشيخ من أبنائه أن يشدّوا له على حماره، فيجهّز الأبناء الحمار له. ثم يركب الحمار إلى المكان الذي ترقد فيه جثة رجل الله على الطريق، حيث يقف الأسد والحمار بجانبها. ويرى أن الأسد لم يأكل الجثة ولم يفترس الحمار. فقد منع الرب الأسد من افتراس الحمار أو أكل جثة رجل الله، كما منع الحمار من أن يهرب. وهذا يبيّن أن الرب كان يسيطر على كلٍّ من الأسد والحمار، وأنه هو الذي عاقب رجل الله.</w:t>
      </w:r>
    </w:p>
    <w:p>
      <w:pPr>
        <w:bidi/>
      </w:pPr>
      <w:r>
        <w:rPr>
          <w:rtl/>
          <w:cs/>
          <w:lang w:val="ar_AE" w:bidi="ar_AE"/>
        </w:rPr>
      </w:r>
      <w:r>
        <w:rPr>
          <w:rtl/>
          <w:cs/>
          <w:lang w:val="ar_AE" w:bidi="ar_AE"/>
        </w:rPr>
        <w:t>يرفع النبي الشيخ جثة رجل الله ويضعها على الحمار، ثم يعيدها إلى بيت إيل. ويندب النبي الشيخ رجل الله ويدفن جثته في قبره هو. ومن الممكن أن يكون أبناء النبي الشيخ أو أناس آخرون قد ندبوا رجل الله أيضًا. وفي زمن النبي الشيخ، كان الندب يعني التعبير عن الحزن بالبكاء والصراخ بصوت عالٍ. ويقول النبي الشيخ: "آه يا أخي!" يا للأسى! لأنه يشعر بحزن شديد لموت رجل الله.</w:t>
      </w:r>
    </w:p>
    <w:p>
      <w:pPr>
        <w:bidi/>
      </w:pPr>
      <w:r>
        <w:rPr>
          <w:rtl/>
          <w:cs/>
          <w:lang w:val="ar_AE" w:bidi="ar_AE"/>
        </w:rPr>
      </w:r>
      <w:r>
        <w:rPr>
          <w:rtl/>
          <w:cs/>
          <w:lang w:val="ar_AE" w:bidi="ar_AE"/>
        </w:rPr>
        <w:t xml:space="preserve">توقّفوا هنا، وناقشوا هذا السؤال معًا: كيف تندبون شخصًا عندما يموت في مجتمعكم؟ أوقِفوا الاستماع إلى هذا التسجيل الصوتي هنا. </w:t>
      </w:r>
    </w:p>
    <w:p>
      <w:pPr>
        <w:bidi/>
      </w:pPr>
      <w:r>
        <w:rPr>
          <w:rtl/>
          <w:cs/>
          <w:lang w:val="ar_AE" w:bidi="ar_AE"/>
        </w:rPr>
      </w:r>
      <w:r>
        <w:rPr>
          <w:rtl/>
          <w:cs/>
          <w:lang w:val="ar_AE" w:bidi="ar_AE"/>
        </w:rPr>
        <w:t>يطلب النبي الشيخ من أبنائه قائلًا: "عِندَ وفاتي ادفِنوني في القَبرِ الّذي دُفِنَ فيهِ رَجُلُ اللهِ". وعندما كان الناس يدفنون الموتى في زمن النبي الشيخ، كانوا يضعون الجثث على رفوف حجرية داخل قبر يحفرونه في سفح التل. ثم كانوا، في وقت لاحق، يضعون العظام في حفرة أسفل الرفوف ويعيدون استخدام القبر. وكانت عظام الجثث المختلفة تختلط معًا، حتى يصبح من المستحيل تمييز عظام كل جثة عن الأخرى. ومن الممكن أن النبي الشيخ أراد أن تكون جثته قريبة من عظام رجل الله إكرامًا له، أو لكي تكون عظامه قريبة من عظام شخص سمع كلمة حق من الرب.</w:t>
      </w:r>
    </w:p>
    <w:p>
      <w:pPr>
        <w:bidi/>
      </w:pPr>
      <w:r>
        <w:rPr>
          <w:rtl/>
          <w:cs/>
          <w:lang w:val="ar_AE" w:bidi="ar_AE"/>
        </w:rPr>
      </w:r>
      <w:r>
        <w:rPr>
          <w:rtl/>
          <w:cs/>
          <w:lang w:val="ar_AE" w:bidi="ar_AE"/>
        </w:rPr>
        <w:t xml:space="preserve">توقّفوا هنا، وناقشوا هذا السؤال معًا: تذكّروا نقاشكم في المقطع السابق حول كيفية دفن جثة الشخص المتوفى والمكان الذي تُدفن فيه. أين تدفنون جثث الموتى الذين ينتمون إلى العائلة نفسها؟ أوقِفوا الاستماع إلى هذا التسجيل الصوتي هنا. </w:t>
      </w:r>
    </w:p>
    <w:p>
      <w:pPr>
        <w:bidi/>
      </w:pPr>
      <w:r>
        <w:rPr>
          <w:rtl/>
          <w:cs/>
          <w:lang w:val="ar_AE" w:bidi="ar_AE"/>
        </w:rPr>
      </w:r>
      <w:r>
        <w:rPr>
          <w:rtl/>
          <w:cs/>
          <w:lang w:val="ar_AE" w:bidi="ar_AE"/>
        </w:rPr>
        <w:t>يكرم النبي الشيخ رجل الله أيضًا عندما يقول إنه يعلم أن "كلامِ الرَّبِّ" الذي نطق به رجل الله سيتحقق. فقد تكلّم رجل الله ضد المذبح الموجود في بيت إيل وضد بيوت المرتفعات الموجودة في مدن السامرة. والمقصود بالسامرة في هذه القصة هو المنطقة التي تضم الأسباط العشرة الشمالية من إسرائيل. ومن المؤكد أن الرب سينفّذ وعده بتدمير المذبح في بيت إيل يومًا ما، لأنه عاقب رجل الله على عدم طاعته وصية الرب. ولعل هذه هي الرسالة الأهم في القصة، إذ يبيّن راوي القصة أنه حتى إن أخفق نبي الرب في طاعته، فإن كلمة الرب لا تخفق أبدًا.</w:t>
      </w:r>
    </w:p>
    <w:p>
      <w:pPr>
        <w:bidi/>
      </w:pPr>
      <w:r>
        <w:rPr>
          <w:rtl/>
          <w:cs/>
          <w:lang w:val="ar_AE" w:bidi="ar_AE"/>
        </w:rPr>
      </w:r>
      <w:r>
        <w:rPr>
          <w:rtl/>
          <w:cs/>
          <w:lang w:val="ar_AE" w:bidi="ar_AE"/>
        </w:rPr>
        <w:t>في الجزء الأخير من القصة، يخبرنا الراوي برد فعل الملك يربعام تجاه جميع الأحداث الواردة في هذه القصة والقصص السابقة. قد يظن الناس أن الملك يربعام سيغيّر رأيه بعد أن حذّره رجل الله، وبعد أن قتل الأسد رجل الله نفسه لأنه لم يطع وصية الرب. لكن الملك يربعام يستمر في فعل الشر.</w:t>
      </w:r>
    </w:p>
    <w:p>
      <w:pPr>
        <w:bidi/>
      </w:pPr>
      <w:r>
        <w:rPr>
          <w:rtl/>
          <w:cs/>
          <w:lang w:val="ar_AE" w:bidi="ar_AE"/>
        </w:rPr>
      </w:r>
      <w:r>
        <w:rPr>
          <w:rtl/>
          <w:cs/>
          <w:lang w:val="ar_AE" w:bidi="ar_AE"/>
        </w:rPr>
        <w:t>ويواصل الملك يربعام اختيار أي شخص يريده ليكون كاهنًا للمرتفعات التي يقيمها. تذكّروا أن الرب قال في شريعة موسى إن اللاويين وحدهم ينبغي أن يكونوا كهنة. وهذه هي خطية بيت يربعام، أي عائلته. ويقول الراوي إن الرب سيُهلك لاحقًا عائلة يربعام بسبب خطيته.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الملوك الأول ١٣: ٢٣–٣٤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ستقوم المجموعة بمحاولة تصوُّر هذا المقطع. </w:t>
      </w:r>
    </w:p>
    <w:p>
      <w:pPr>
        <w:bidi/>
      </w:pPr>
      <w:r>
        <w:rPr>
          <w:rtl/>
          <w:cs/>
          <w:lang w:val="ar_AE" w:bidi="ar_AE"/>
        </w:rPr>
      </w:r>
      <w:r>
        <w:rPr>
          <w:rtl/>
          <w:cs/>
          <w:lang w:val="ar_AE" w:bidi="ar_AE"/>
        </w:rPr>
        <w:t xml:space="preserve">يحتوي هذا المقطع على خمسة مشاهد. </w:t>
      </w:r>
    </w:p>
    <w:p>
      <w:pPr>
        <w:bidi/>
      </w:pPr>
      <w:r>
        <w:rPr>
          <w:rtl/>
          <w:cs/>
          <w:lang w:val="ar_AE" w:bidi="ar_AE"/>
        </w:rPr>
      </w:r>
      <w:r>
        <w:rPr>
          <w:b/>
          <w:rtl/>
          <w:cs/>
          <w:lang w:val="ar_AE" w:bidi="ar_AE"/>
        </w:rPr>
        <w:t>في المشهد الأول:</w:t>
      </w:r>
      <w:r>
        <w:rPr>
          <w:rtl/>
          <w:cs/>
          <w:lang w:val="ar_AE" w:bidi="ar_AE"/>
        </w:rPr>
        <w:t xml:space="preserve"> يغادر رجل الله راكبًا حمارًا، فيصادفه أسد في الطريق ويقتله. لكنه لا يأكله ولا يفترس الحمار.</w:t>
      </w:r>
    </w:p>
    <w:p>
      <w:pPr>
        <w:bidi/>
      </w:pPr>
      <w:r>
        <w:rPr>
          <w:rtl/>
          <w:cs/>
          <w:lang w:val="ar_AE" w:bidi="ar_AE"/>
        </w:rPr>
      </w:r>
      <w:r>
        <w:rPr>
          <w:b/>
          <w:rtl/>
          <w:cs/>
          <w:lang w:val="ar_AE" w:bidi="ar_AE"/>
        </w:rPr>
        <w:t>في المشهد الثاني:</w:t>
      </w:r>
      <w:r>
        <w:rPr>
          <w:rtl/>
          <w:cs/>
          <w:lang w:val="ar_AE" w:bidi="ar_AE"/>
        </w:rPr>
        <w:t xml:space="preserve"> يرى بعض الناس جثة رجل الله مطروحة في الطريق، والأسد واقفًا بجانبها. ويسمع النبي الشيخ بخبر موت رجل الله، ويعرف أن الرب (يهوه) هو الذي دفعه إلى الأسد.</w:t>
      </w:r>
    </w:p>
    <w:p>
      <w:pPr>
        <w:bidi/>
      </w:pPr>
      <w:r>
        <w:rPr>
          <w:rtl/>
          <w:cs/>
          <w:lang w:val="ar_AE" w:bidi="ar_AE"/>
        </w:rPr>
      </w:r>
      <w:r>
        <w:rPr>
          <w:b/>
          <w:rtl/>
          <w:cs/>
          <w:lang w:val="ar_AE" w:bidi="ar_AE"/>
        </w:rPr>
        <w:t>في المشهد الثالث:</w:t>
      </w:r>
      <w:r>
        <w:rPr>
          <w:rtl/>
          <w:cs/>
          <w:lang w:val="ar_AE" w:bidi="ar_AE"/>
        </w:rPr>
        <w:t xml:space="preserve"> يذهب النبي الشيخ ليحضر جثة رجل الله، ويحملها على الحمار ويعود بها إلى بيت إيل ليدفنها، ثم يندبه.</w:t>
      </w:r>
    </w:p>
    <w:p>
      <w:pPr>
        <w:bidi/>
      </w:pPr>
      <w:r>
        <w:rPr>
          <w:rtl/>
          <w:cs/>
          <w:lang w:val="ar_AE" w:bidi="ar_AE"/>
        </w:rPr>
      </w:r>
      <w:r>
        <w:rPr>
          <w:b/>
          <w:rtl/>
          <w:cs/>
          <w:lang w:val="ar_AE" w:bidi="ar_AE"/>
        </w:rPr>
        <w:t>في المشهد الرابع:</w:t>
      </w:r>
      <w:r>
        <w:rPr>
          <w:rtl/>
          <w:cs/>
          <w:lang w:val="ar_AE" w:bidi="ar_AE"/>
        </w:rPr>
        <w:t xml:space="preserve"> يخبر النبي الشيخ أبناءه بأنه يريدهم أن يدفنوا جثته هو في القبر نفسه الذي دُفن فيه رجل الله. ويقول إن الكلام الذي نطق به رجل الله ضد المذبح في بيت إيل سيتحقق تمامًا كما أعلنه.</w:t>
      </w:r>
    </w:p>
    <w:p>
      <w:pPr>
        <w:bidi/>
      </w:pPr>
      <w:r>
        <w:rPr>
          <w:rtl/>
          <w:cs/>
          <w:lang w:val="ar_AE" w:bidi="ar_AE"/>
        </w:rPr>
      </w:r>
      <w:r>
        <w:rPr>
          <w:b/>
          <w:rtl/>
          <w:cs/>
          <w:lang w:val="ar_AE" w:bidi="ar_AE"/>
        </w:rPr>
        <w:t>في المشهد الخامس:</w:t>
      </w:r>
      <w:r>
        <w:rPr>
          <w:rtl/>
          <w:cs/>
          <w:lang w:val="ar_AE" w:bidi="ar_AE"/>
        </w:rPr>
        <w:t xml:space="preserve"> لا يرجع يربعام عن طرقه الشريرة، بل يستمر في اختيار كهنة من أطراف الشعب، ويصبح هذا الأمر خطية عظيمة. وفي المستقبل، سيؤدي هذا الأمر إلى إبادة بيت يربعام وخرابه.</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النبي الشيخ</w:t>
      </w:r>
    </w:p>
    <w:p>
      <w:pPr>
        <w:pStyle w:val="ListBullet"/>
        <w:bidi/>
        <w:spacing w:line="240" w:lineRule="auto"/>
        <w:ind w:left="720"/>
      </w:pPr>
      <w:r>
        <w:rPr>
          <w:rtl/>
          <w:cs/>
          <w:lang w:val="ar_AE" w:bidi="ar_AE"/>
        </w:rPr>
      </w:r>
      <w:r>
        <w:rPr>
          <w:rtl/>
          <w:cs/>
          <w:lang w:val="ar_AE" w:bidi="ar_AE"/>
        </w:rPr>
        <w:t>أبناء النبي الشيخ</w:t>
      </w:r>
    </w:p>
    <w:p>
      <w:pPr>
        <w:pStyle w:val="ListBullet"/>
        <w:bidi/>
        <w:spacing w:line="240" w:lineRule="auto"/>
        <w:ind w:left="720"/>
      </w:pPr>
      <w:r>
        <w:rPr>
          <w:rtl/>
          <w:cs/>
          <w:lang w:val="ar_AE" w:bidi="ar_AE"/>
        </w:rPr>
      </w:r>
      <w:r>
        <w:rPr>
          <w:rtl/>
          <w:cs/>
          <w:lang w:val="ar_AE" w:bidi="ar_AE"/>
        </w:rPr>
        <w:t>رجل الله</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الأشخاص الذين يمرون في الطريق</w:t>
      </w:r>
    </w:p>
    <w:p>
      <w:pPr>
        <w:pStyle w:val="ListBullet"/>
        <w:bidi/>
        <w:spacing w:line="240" w:lineRule="auto"/>
        <w:ind w:left="720"/>
      </w:pPr>
      <w:r>
        <w:rPr>
          <w:rtl/>
          <w:cs/>
          <w:lang w:val="ar_AE" w:bidi="ar_AE"/>
        </w:rPr>
      </w:r>
      <w:r>
        <w:rPr>
          <w:rtl/>
          <w:cs/>
          <w:lang w:val="ar_AE" w:bidi="ar_AE"/>
        </w:rPr>
        <w:t>الملك يربعام</w:t>
      </w:r>
    </w:p>
    <w:p>
      <w:pPr>
        <w:pStyle w:val="ListBullet"/>
        <w:bidi/>
        <w:spacing w:line="240" w:lineRule="auto"/>
        <w:ind w:left="720"/>
      </w:pPr>
      <w:r>
        <w:rPr>
          <w:rtl/>
          <w:cs/>
          <w:lang w:val="ar_AE" w:bidi="ar_AE"/>
        </w:rPr>
      </w:r>
      <w:r>
        <w:rPr>
          <w:rtl/>
          <w:cs/>
          <w:lang w:val="ar_AE" w:bidi="ar_AE"/>
        </w:rPr>
        <w:t>الكهنة الذين يختارهم الملك يربعام</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تذكَّروا أن هذا هو الجزء الثاني من قصة مكوَّنة من جزأين. في القصة السابقة، دعا النبي الشيخ رجل الله إلى بيته في بيت إيل ليأكل معه. وكذب النبي الشيخ على رجل الله، فذهب معه وأكل. وفي نهاية القصة، تلقّى النبي الشيخ رسالة من الرب تفيد بأن جثة رجل الله لن تدخل قبر آبائه. والآن، يغادر رجل الله بيت النبي الشيخ ويبدأ رحلته عائدًا إلى يهوذا.</w:t>
      </w:r>
    </w:p>
    <w:p>
      <w:pPr>
        <w:bidi/>
      </w:pPr>
      <w:r>
        <w:rPr>
          <w:rtl/>
          <w:cs/>
          <w:lang w:val="ar_AE" w:bidi="ar_AE"/>
        </w:rPr>
      </w:r>
      <w:r>
        <w:rPr>
          <w:rtl/>
          <w:cs/>
          <w:lang w:val="ar_AE" w:bidi="ar_AE"/>
        </w:rPr>
        <w:t>في المشهد الأول، ينتهي رجل الله من الأكل والشرب مع النبي الشيخ. ثم يشدّ النبي الشيخ، الذي كان قد أعاد رجل الله إلى بيت إيل، على الحمار لكي يركبه رجل الله. ولا نعرف ما إذا كان الحمار ملكًا للنبي الشيخ أم لرجل الله؛ لذا، قد يكون من الأفضل ألّا توضّحوا في ترجمتكم لمن يعود الحمار.</w:t>
      </w:r>
    </w:p>
    <w:p>
      <w:pPr>
        <w:bidi/>
      </w:pPr>
      <w:r>
        <w:rPr>
          <w:rtl/>
          <w:cs/>
          <w:lang w:val="ar_AE" w:bidi="ar_AE"/>
        </w:rPr>
      </w:r>
      <w:r>
        <w:rPr>
          <w:rtl/>
          <w:cs/>
          <w:lang w:val="ar_AE" w:bidi="ar_AE"/>
        </w:rPr>
        <w:t xml:space="preserve">توقّفوا هنا، وانظروا معًا مرة أخرى إلى صورة </w:t>
      </w:r>
      <w:r>
        <w:rPr>
          <w:rtl/>
          <w:cs/>
          <w:lang w:val="ar_AE" w:bidi="ar_AE"/>
        </w:rPr>
        <w:t>لحمار</w:t>
      </w:r>
      <w:r>
        <w:rPr>
          <w:rtl/>
          <w:cs/>
          <w:lang w:val="ar_AE" w:bidi="ar_AE"/>
        </w:rPr>
        <w:t xml:space="preserve"> </w:t>
      </w:r>
      <w:r>
        <w:rPr>
          <w:rtl/>
          <w:cs/>
          <w:lang w:val="ar_AE" w:bidi="ar_AE"/>
        </w:rPr>
        <w:t>وسَرْج</w:t>
      </w:r>
      <w:r>
        <w:rPr>
          <w:rtl/>
          <w:cs/>
          <w:lang w:val="ar_AE" w:bidi="ar_AE"/>
        </w:rPr>
        <w:t xml:space="preserve">، إذا لزم الأمر. أوقِفوا الاستماع إلى هذا التسجيل الصوتي هنا. </w:t>
      </w:r>
    </w:p>
    <w:p>
      <w:pPr>
        <w:bidi/>
      </w:pPr>
      <w:r>
        <w:rPr>
          <w:rtl/>
          <w:cs/>
          <w:lang w:val="ar_AE" w:bidi="ar_AE"/>
        </w:rPr>
      </w:r>
      <w:r>
        <w:rPr>
          <w:rtl/>
          <w:cs/>
          <w:lang w:val="ar_AE" w:bidi="ar_AE"/>
        </w:rPr>
        <w:t>يركب رجل الله الحمار ويتابع طريقه، ثم يصادفه أسد في الطريق ويقتله، فتُطرح جثته في الطريق. تذكّروا أن الأسد لا يأكل جثة رجل الله، وهذا أمر مدهش، كما أنه لا يهاجم الحمار ولا يأكله. وتذكّروا أن هذا يُظهر أن الرب هو الذي أرسل الأسد لمهاجمة رجل الله، وأنه منع الأسد من مهاجمة الحمار أو أكل جثة رجل الله.</w:t>
      </w:r>
    </w:p>
    <w:p>
      <w:pPr>
        <w:bidi/>
      </w:pPr>
      <w:r>
        <w:rPr>
          <w:rtl/>
          <w:cs/>
          <w:lang w:val="ar_AE" w:bidi="ar_AE"/>
        </w:rPr>
      </w:r>
      <w:r>
        <w:rPr>
          <w:rtl/>
          <w:cs/>
          <w:lang w:val="ar_AE" w:bidi="ar_AE"/>
        </w:rPr>
        <w:t xml:space="preserve">توقّفوا هنا، وناقشوا هذين السؤالين معًا: كيف ستُظهرون أن الأسد هاجم رجل الله على نحو مفاجئ؟ وكيف ستُظهرون أن عدم أكل الأسد جثة رجل الله أو مهاجمته الحمار كان أمرًا مدهشًا؟ أوقِفوا الاستماع إلى هذا التسجيل الصوتي هنا. </w:t>
      </w:r>
    </w:p>
    <w:p>
      <w:pPr>
        <w:bidi/>
      </w:pPr>
      <w:r>
        <w:rPr>
          <w:rtl/>
          <w:cs/>
          <w:lang w:val="ar_AE" w:bidi="ar_AE"/>
        </w:rPr>
      </w:r>
      <w:r>
        <w:rPr>
          <w:rtl/>
          <w:cs/>
          <w:lang w:val="ar_AE" w:bidi="ar_AE"/>
        </w:rPr>
        <w:t>في المشهد الثاني، يمرّ بعض الناس بجثة رجل الله، ويرون الأسد واقفًا بجانبها. ويُظهر راوي القصة في اللغة الأصلية دهشة هؤلاء الناس لأن الأسد لا يأكل الجثة المطروحة في الطريق. ومن المحتمل أن الحمار كان موجودًا هناك أيضًا، لكن الراوي لا يذكر أن الناس رأوه في هذا الجزء من المقطع.</w:t>
      </w:r>
    </w:p>
    <w:p>
      <w:pPr>
        <w:bidi/>
      </w:pPr>
      <w:r>
        <w:rPr>
          <w:rtl/>
          <w:cs/>
          <w:lang w:val="ar_AE" w:bidi="ar_AE"/>
        </w:rPr>
      </w:r>
      <w:r>
        <w:rPr>
          <w:rtl/>
          <w:cs/>
          <w:lang w:val="ar_AE" w:bidi="ar_AE"/>
        </w:rPr>
        <w:t xml:space="preserve">توقّفوا هنا، وناقشوا هذا السؤال معًا: كيف ستُظهرون دهشة الناس عندما يرون الأسد واقفًا بجانب الجثة من دون أن يأكلها؟ أوقِفوا الاستماع إلى هذا التسجيل الصوتي هنا. </w:t>
      </w:r>
    </w:p>
    <w:p>
      <w:pPr>
        <w:bidi/>
      </w:pPr>
      <w:r>
        <w:rPr>
          <w:rtl/>
          <w:cs/>
          <w:lang w:val="ar_AE" w:bidi="ar_AE"/>
        </w:rPr>
      </w:r>
      <w:r>
        <w:rPr>
          <w:rtl/>
          <w:cs/>
          <w:lang w:val="ar_AE" w:bidi="ar_AE"/>
        </w:rPr>
        <w:t>يعود الناس إلى مدينة بيت إيل ويخبرون أهلها بما رأوه في الطريق. ويسمع النبي الشيخ أيضًا بخبر الجثة والأسد، فيقول إن الميت لا بد أن يكون رجل الله الذي خالف وصية الرب. وفي اللغة الأصلية، يقول النبي الشيخ "هو رَجُلُ اللهِ الّذي خالَفَ قَوْلَ الرَّبِّ"، أي إنه لم يفعل ما أمره الرب أن يفعله. ويقول أيضًا إن الرب دفع رجل الله إلى الأسد، فافترسه وقتله. وتذكّروا أن هذا حدث تمامًا كما حذّر الرب رجل الله في الرسالة الواردة في الجزء الأول من القصة.</w:t>
      </w:r>
    </w:p>
    <w:p>
      <w:pPr>
        <w:bidi/>
      </w:pPr>
      <w:r>
        <w:rPr>
          <w:rtl/>
          <w:cs/>
          <w:lang w:val="ar_AE" w:bidi="ar_AE"/>
        </w:rPr>
      </w:r>
      <w:r>
        <w:rPr>
          <w:rtl/>
          <w:cs/>
          <w:lang w:val="ar_AE" w:bidi="ar_AE"/>
        </w:rPr>
        <w:t xml:space="preserve">توقّفوا هنا، وناقشوا هذا السؤال معًا: كيف ستترجمون فكرة أن الرب دفع رجل الله للأسد؟ ومن الترجمات البديلة الممكنة: "جعل الرب الأسد يهاجم رجل الله"، أو "أرسل الرب أسدًا ليهاجم رجل الله". أوقِفوا الاستماع إلى هذا التسجيل الصوتي هنا. </w:t>
      </w:r>
    </w:p>
    <w:p>
      <w:pPr>
        <w:bidi/>
      </w:pPr>
      <w:r>
        <w:rPr>
          <w:rtl/>
          <w:cs/>
          <w:lang w:val="ar_AE" w:bidi="ar_AE"/>
        </w:rPr>
      </w:r>
      <w:r>
        <w:rPr>
          <w:rtl/>
          <w:cs/>
          <w:lang w:val="ar_AE" w:bidi="ar_AE"/>
        </w:rPr>
        <w:t>في المشهد الثالث، يطلب النبي الشيخ من أبنائه أن يشدّوا له على الحمار، فيجهّزونه له، ثم يركبه ليذهب إلى جثة رجل الله. وهناك يرى الأسد والحمار واقفين بجانب الجثة، فيرفعها ويضعها على الحمار. ولا نعرف ما إذا كان قد وضعها على الحمار الذي كان رجل الله يركبه، أم على حماره هو الذي كان معه. ثم يعود إلى بيت إيل ليدفن الجثة في قبر عائلته. وتذكّروا أن هذا يحقّق الرسالة التي تلقّاها من الرب، والتي أفادت بأن جثة رجل الله لن تدخل قبر آبائه.</w:t>
      </w:r>
    </w:p>
    <w:p>
      <w:pPr>
        <w:bidi/>
      </w:pPr>
      <w:r>
        <w:rPr>
          <w:rtl/>
          <w:cs/>
          <w:lang w:val="ar_AE" w:bidi="ar_AE"/>
        </w:rPr>
      </w:r>
      <w:r>
        <w:rPr>
          <w:rtl/>
          <w:cs/>
          <w:lang w:val="ar_AE" w:bidi="ar_AE"/>
        </w:rPr>
        <w:t>يندب النبي الشيخ رجل الله، ومن المحتمل أن ذلك شمل البكاء والنواح. ويقول النبي الشيخ: "آه يا أخي!" يا للأسى! ولا يعني هذا أن النبي الشيخ هو أخو رجل الله حرفيًا؛ فكلمة "أخي" هي تعبير عن المودة والاحترام، كان أحد الإسرائيليين يستخدمه غالبًا لمخاطبة إسرائيلي آخر.</w:t>
      </w:r>
    </w:p>
    <w:p>
      <w:pPr>
        <w:bidi/>
      </w:pPr>
      <w:r>
        <w:rPr>
          <w:rtl/>
          <w:cs/>
          <w:lang w:val="ar_AE" w:bidi="ar_AE"/>
        </w:rPr>
      </w:r>
      <w:r>
        <w:rPr>
          <w:rtl/>
          <w:cs/>
          <w:lang w:val="ar_AE" w:bidi="ar_AE"/>
        </w:rPr>
        <w:t xml:space="preserve">توقّفوا هنا، وناقشوا هذا السؤال معًا: كيف ستُظهرون حزن النبي الشيخ وألمه؟ أوقِفوا الاستماع إلى هذا التسجيل الصوتي هنا. </w:t>
      </w:r>
    </w:p>
    <w:p>
      <w:pPr>
        <w:bidi/>
      </w:pPr>
      <w:r>
        <w:rPr>
          <w:rtl/>
          <w:cs/>
          <w:lang w:val="ar_AE" w:bidi="ar_AE"/>
        </w:rPr>
      </w:r>
      <w:r>
        <w:rPr>
          <w:rtl/>
          <w:cs/>
          <w:lang w:val="ar_AE" w:bidi="ar_AE"/>
        </w:rPr>
        <w:t>في المشهد الرابع، يطلب النبي الشيخ من أبنائه أن يدفنوه في القبر نفسه الذي دُفن فيه رجل الله القادم من يهوذا. وتذكّروا أن الناس كانوا يدفنون عدة جثث في قبر العائلة الواحد. ويقول النبي الشيخ إنه يريد أن يُدفن في القبر نفسه لأنّه يعلم أن النبوءة التي أعلنها رجل الله ستتحقق. تذكّروا النبوءة التي أعلنها رجل الله ضد المذبح في القصة السابقة. ويعرف النبي الشيخ الآن أن هذه النبوءة حق، أي إنها جاءت من الرب، لأن الرب عاقب رجل الله على عدم طاعة وصاياه. لكننا لا نعرف على وجه اليقين ما إذا كان المذبح في بيت إيل قد انشقّ في ذلك اليوم نفسه، أم أن النبوءة تحققت لاحقًا في زمن الملك يوشيا. ويقول النبي الشيخ أيضًا إن رجل الله تكلّم ضد جميع بيوت المرتفعات الموجودة في مدن السامرة. ومن المحتمل أن المقصود بالسامرة هنا هو المنطقة التي تضم الأسباط العشرة الشمالية من إسرائيل، وليس مدينة السامرة، لأن المدينة لم تكن قد بُنيت بعد في زمن أحداث القصة.</w:t>
      </w:r>
    </w:p>
    <w:p>
      <w:pPr>
        <w:bidi/>
      </w:pPr>
      <w:r>
        <w:rPr>
          <w:rtl/>
          <w:cs/>
          <w:lang w:val="ar_AE" w:bidi="ar_AE"/>
        </w:rPr>
      </w:r>
      <w:r>
        <w:rPr>
          <w:rtl/>
          <w:cs/>
          <w:lang w:val="ar_AE" w:bidi="ar_AE"/>
        </w:rPr>
        <w:t>في المشهد الخامس، يخبرنا الراوي برد فعل الملك يربعام. لم يكن يربعام حاضرًا في هذه القصة، لكنه كان حاضرًا في المقطع السابق عندما جاء رجل الله ليتكلّم ضد المذبح في بيت إيل. تذكّروا أن الناس قد يتوقعون أن يتوقف الملك يربعام عن فعل الشر بعدما أرسل الرب رجل الله لتحذيره، بل وحتى بعدما أرسل الرب أسدًا قتل رجل الله نفسه لأنه عصى وصايا الرب. لكن يربعام يستمر في فعل الشر.</w:t>
      </w:r>
    </w:p>
    <w:p>
      <w:pPr>
        <w:bidi/>
      </w:pPr>
      <w:r>
        <w:rPr>
          <w:rtl/>
          <w:cs/>
          <w:lang w:val="ar_AE" w:bidi="ar_AE"/>
        </w:rPr>
      </w:r>
      <w:r>
        <w:rPr>
          <w:rtl/>
          <w:cs/>
          <w:lang w:val="ar_AE" w:bidi="ar_AE"/>
        </w:rPr>
        <w:t>وتتمثّل الطريقة الرئيسية التي يفعل بها الملك يربعام الشر في أنه يختار بنفسه كهنة للمرتفعات، من دون أن يسأل الرب. فهو يختار أي شخص يريده ليكون كاهنًا. وفي اللغة الأصلية، يقول الراوي إن يربعام "مَنْ شاءَ مَلأ يَدَهُ فصارَ مِنْ كهَنَةِ المُرتَفَعاتِ". وقد يعني هذا أن يربعام يضع عطايا في أيدي الكهنة الجدد، لكن المعنى ليس واضحًا.</w:t>
      </w:r>
    </w:p>
    <w:p>
      <w:pPr>
        <w:bidi/>
      </w:pPr>
      <w:r>
        <w:rPr>
          <w:rtl/>
          <w:cs/>
          <w:lang w:val="ar_AE" w:bidi="ar_AE"/>
        </w:rPr>
      </w:r>
      <w:r>
        <w:rPr>
          <w:rtl/>
          <w:cs/>
          <w:lang w:val="ar_AE" w:bidi="ar_AE"/>
        </w:rPr>
        <w:t xml:space="preserve">توقّفوا هنا، وناقشوا هذا السؤال معًا: ما أفضل طريقة لترجمة فكرة أن الملك يربعام يختار أو يعيّن أي شخص يريده ليكون كاهنًا؟ أوقِفوا الاستماع إلى هذا التسجيل الصوتي هنا. </w:t>
      </w:r>
    </w:p>
    <w:p>
      <w:pPr>
        <w:bidi/>
      </w:pPr>
      <w:r>
        <w:rPr>
          <w:rtl/>
          <w:cs/>
          <w:lang w:val="ar_AE" w:bidi="ar_AE"/>
        </w:rPr>
      </w:r>
      <w:r>
        <w:rPr>
          <w:rtl/>
          <w:cs/>
          <w:lang w:val="ar_AE" w:bidi="ar_AE"/>
        </w:rPr>
        <w:t>يقول الراوي أيضًا إن الملك يربعام يخطئ عندما يختار الكهنة وفقًا لأفكاره الخاصة. وبسبب هذه الخطية، سيُبيد الرب بيت يربعام، أي نسله. وفي اللغة الأصلية، يقول الراوي إن أحدًا، ومن المحتمل أن يكون الرب، سيقطع عائلة يربعام عن وجه الأرض. وهذا يعني أنه لن يبقى أيٌّ من نسل يربعام حيًّا على الأرض. وسيعاقب الرب يربعام لأنه لا يريد أن يغيّر أحد الطريقة التي يعبده بها الناس.</w:t>
      </w:r>
    </w:p>
    <w:p>
      <w:pPr>
        <w:bidi/>
      </w:pPr>
      <w:r>
        <w:rPr>
          <w:rtl/>
          <w:cs/>
          <w:lang w:val="ar_AE" w:bidi="ar_AE"/>
        </w:rPr>
      </w:r>
      <w:r>
        <w:rPr>
          <w:rtl/>
          <w:cs/>
          <w:lang w:val="ar_AE" w:bidi="ar_AE"/>
        </w:rPr>
        <w:t xml:space="preserve">توقّفوا هنا، وناقشوا هذا السؤال معًا: كيف ستترجمون فكرة أن أحدًا، ومن المحتمل أن يكون الرب، سيُبيد عائلة الملك يربعام إبادة تامة في المستقبل؟ أوقِفوا الاستماع إلى هذا التسجيل الصوتي هنا. </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الملوك الأول ١٣: ٢٣–٣٤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خمسة مشاهد.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النبي الشيخ</w:t>
      </w:r>
    </w:p>
    <w:p>
      <w:pPr>
        <w:pStyle w:val="ListBullet"/>
        <w:bidi/>
        <w:spacing w:line="240" w:lineRule="auto"/>
        <w:ind w:left="720"/>
      </w:pPr>
      <w:r>
        <w:rPr>
          <w:rtl/>
          <w:cs/>
          <w:lang w:val="ar_AE" w:bidi="ar_AE"/>
        </w:rPr>
      </w:r>
      <w:r>
        <w:rPr>
          <w:rtl/>
          <w:cs/>
          <w:lang w:val="ar_AE" w:bidi="ar_AE"/>
        </w:rPr>
        <w:t>أبناء النبي الشيخ</w:t>
      </w:r>
    </w:p>
    <w:p>
      <w:pPr>
        <w:pStyle w:val="ListBullet"/>
        <w:bidi/>
        <w:spacing w:line="240" w:lineRule="auto"/>
        <w:ind w:left="720"/>
      </w:pPr>
      <w:r>
        <w:rPr>
          <w:rtl/>
          <w:cs/>
          <w:lang w:val="ar_AE" w:bidi="ar_AE"/>
        </w:rPr>
      </w:r>
      <w:r>
        <w:rPr>
          <w:rtl/>
          <w:cs/>
          <w:lang w:val="ar_AE" w:bidi="ar_AE"/>
        </w:rPr>
        <w:t>رجل الله</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الأشخاص الذين يمرون في الطريق</w:t>
      </w:r>
    </w:p>
    <w:p>
      <w:pPr>
        <w:pStyle w:val="ListBullet"/>
        <w:bidi/>
        <w:spacing w:line="240" w:lineRule="auto"/>
        <w:ind w:left="720"/>
      </w:pPr>
      <w:r>
        <w:rPr>
          <w:rtl/>
          <w:cs/>
          <w:lang w:val="ar_AE" w:bidi="ar_AE"/>
        </w:rPr>
      </w:r>
      <w:r>
        <w:rPr>
          <w:rtl/>
          <w:cs/>
          <w:lang w:val="ar_AE" w:bidi="ar_AE"/>
        </w:rPr>
        <w:t>الملك يربعام</w:t>
      </w:r>
    </w:p>
    <w:p>
      <w:pPr>
        <w:pStyle w:val="ListBullet"/>
        <w:bidi/>
        <w:spacing w:line="240" w:lineRule="auto"/>
        <w:ind w:left="720"/>
      </w:pPr>
      <w:r>
        <w:rPr>
          <w:rtl/>
          <w:cs/>
          <w:lang w:val="ar_AE" w:bidi="ar_AE"/>
        </w:rPr>
      </w:r>
      <w:r>
        <w:rPr>
          <w:rtl/>
          <w:cs/>
          <w:lang w:val="ar_AE" w:bidi="ar_AE"/>
        </w:rPr>
        <w:t>الكهنة الذين يختارهم الملك يربعام</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بعد أن ينتهي رجل الله من الأكل والشرب، يشدّ النبي الشيخ له على الحمار لكي يركبه رجل الله.</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النبي الشيخ: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يواصل رجل الله رحلته عائدًا إلى يهوذا، ثم يظهر أسد فجأة ويهاجمه. ويقتله الأسد، فيسقط رجل الله عن حماره، وتُطرح جثته في الطريق، بينما يقف الأسد والحمار بجانبها. ولا يهاجم الأسد الحمار ولا يأكل جثة رجل الله. يمرّ بعض الناس بجثة رجل الله المطروحة في الطريق، والأسد واقف بجانبها. ثم يذهب هؤلاء الناس إلى بيت إيل ويخبرون الآخرين بما رأوه من الجثة والأسد. وبيت إيل هي المدينة التي يسكن فيها النبي الشيخ أيضًا.</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الأشخاص الذين يؤدّون أدوار المارّة في الطريق: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يسمع النبي الشيخ خبر وجود جثة في الطريق وأسد واقف بجانبها، فيقول: "هو رَجُلُ اللهِ الّذي خالَفَ قَوْلَ الرَّبِّ، فدَفَعَهُ الرَّبُّ للأسَدِ فافتَرَسَهُ وقَتَلهُ حَسَبَ كلامِ الرَّبِّ الّذي كلَّمَهُ بهِ".</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النبي الشيخ: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يطلب النبي الشيخ من أبنائه أن يشدّوا له على الحمار، فيجهّز الأبناء الحمار له. ثم يركبه النبي الشيخ ويذهب إلى المكان الذي توجد فيه جثة رجل الله. ويكون الحمار والأسد واقفَين بجانب الجثة، من دون أن يكون الأسد قد أكل جثة رجل الله أو افترس الحمار. يرفع النبي الشيخ جثة رجل الله ويضعها على حمار، ثم يعود إلى بيت إيل. ويضع جثة رجل الله في قبره، ويندبه قائلًا: "آه يا أخي."</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النبي الشيخ: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بعد أن يدفن النبي الشيخ جثة رجل الله، يقول لأبنائه: "عِندَ وفاتي ادفِنوني في القَبرِ الّذي دُفِنَ فيهِ رَجُلُ اللهِ. بجانِبِ عِظامِهِ ضَعوا عِظامي. لأنَّهُ تمامًا سيَتِمُّ الكلامُ الّذي نادَى بهِ بكلامِ الرَّبِّ نَحوَ المَذبَحِ الّذي في بَيتِ إيلَ، ونَحوَ جميعِ بُيوتِ المُرتَفَعاتِ الّتي في مُدُنِ السّامِرَةِ".</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النبي الشيخ: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واسألوا أيضًا الأشخاص الذين يؤدّون أدوار أبناء النبي الشيخ: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بعد كل ما حدث، لا يرجع الملك يربعام عن فعل الشر، بل يستمر في اختيار كهنة من أطراف الشعب للخدمة في المرتفعات. وهذه هي خطية بيت يربعام، وفي النهاية يُبيد يهوه بيت يربعام ويخرّبه.</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الملك يربعام: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الملوك الأول ١٣: ٢٣–٣٤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ينتهي النبي الشيخ ورجل الله من تناول الطعام معًا. تذكّروا أن كلمة "خبز" في هذه القصة تشير إلى الطعام عمومًا.</w:t>
      </w:r>
    </w:p>
    <w:p>
      <w:pPr>
        <w:bidi/>
      </w:pPr>
      <w:r>
        <w:rPr>
          <w:rtl/>
          <w:cs/>
          <w:lang w:val="ar_AE" w:bidi="ar_AE"/>
        </w:rPr>
      </w:r>
      <w:r>
        <w:rPr>
          <w:rtl/>
          <w:cs/>
          <w:lang w:val="ar_AE" w:bidi="ar_AE"/>
        </w:rPr>
        <w:t xml:space="preserve">توقّفوا هنا، وحدّدوا كيف ستعبّرون عن معنى الطعام، أو </w:t>
      </w:r>
      <w:r>
        <w:rPr>
          <w:b/>
          <w:rtl/>
          <w:cs/>
          <w:lang w:val="ar_AE" w:bidi="ar_AE"/>
        </w:rPr>
        <w:t>الخبز</w:t>
      </w:r>
      <w:r>
        <w:rPr>
          <w:rtl/>
          <w:cs/>
          <w:lang w:val="ar_AE" w:bidi="ar_AE"/>
        </w:rPr>
        <w:t xml:space="preserve">، في هذه القصة. أوقِفوا الاستماع إلى هذا التسجيل الصوتي هنا. </w:t>
      </w:r>
    </w:p>
    <w:p>
      <w:pPr>
        <w:bidi/>
      </w:pPr>
      <w:r>
        <w:rPr>
          <w:rtl/>
          <w:cs/>
          <w:lang w:val="ar_AE" w:bidi="ar_AE"/>
        </w:rPr>
      </w:r>
      <w:r>
        <w:rPr>
          <w:b/>
          <w:rtl/>
          <w:cs/>
          <w:lang w:val="ar_AE" w:bidi="ar_AE"/>
        </w:rPr>
        <w:t>يشدّ</w:t>
      </w:r>
      <w:r>
        <w:rPr>
          <w:b/>
          <w:rtl/>
          <w:cs/>
          <w:lang w:val="ar_AE" w:bidi="ar_AE"/>
        </w:rPr>
        <w:t xml:space="preserve"> النبي</w:t>
      </w:r>
      <w:r>
        <w:rPr>
          <w:rtl/>
          <w:cs/>
          <w:lang w:val="ar_AE" w:bidi="ar_AE"/>
        </w:rPr>
        <w:t xml:space="preserve"> الشيخ على</w:t>
      </w:r>
      <w:r>
        <w:rPr>
          <w:b/>
          <w:rtl/>
          <w:cs/>
          <w:lang w:val="ar_AE" w:bidi="ar_AE"/>
        </w:rPr>
        <w:t xml:space="preserve"> الحمار</w:t>
      </w:r>
      <w:r>
        <w:rPr>
          <w:rtl/>
          <w:cs/>
          <w:lang w:val="ar_AE" w:bidi="ar_AE"/>
        </w:rPr>
        <w:t xml:space="preserve"> لكي يركبه</w:t>
      </w:r>
      <w:r>
        <w:rPr>
          <w:b/>
          <w:rtl/>
          <w:cs/>
          <w:lang w:val="ar_AE" w:bidi="ar_AE"/>
        </w:rPr>
        <w:t xml:space="preserve"> رجل الله</w:t>
      </w:r>
      <w:r>
        <w:rPr>
          <w:rtl/>
          <w:cs/>
          <w:lang w:val="ar_AE" w:bidi="ar_AE"/>
        </w:rPr>
        <w:t>. ورجل الله هو أيضًا نبي. النبي هو الشخص الذي يحمل رسائل من يهوه إلى الشعب. الحمار هو حيوان كبير بما يكفي كي يحمل أحمالًا ثقيلة أو أشخاصًا. والسَّرْج هو مقعد أو قطعة من القماش يضعها الناس على ظهر الحمار لتجعل ركوبه أكثر راحة. ترجموا العبارات "رجل الله" و"نبي" و"حمار" بالطريقة نفسها التي استخدمتموها في المقاطع السابقة. ولمزيد من المعلومات عن كلمتي "نبي" و"حمار"، ارجعوا إلى "قاموس الكلمات الرئيسية". واحـرصوا أيضًا على ترجمة تعبير "شدّ على الحمار" بالطريقة نفسها التي استخدمتموها في المقطع السابق.</w:t>
      </w:r>
    </w:p>
    <w:p>
      <w:pPr>
        <w:bidi/>
      </w:pPr>
      <w:r>
        <w:rPr>
          <w:rtl/>
          <w:cs/>
          <w:lang w:val="ar_AE" w:bidi="ar_AE"/>
        </w:rPr>
      </w:r>
      <w:r>
        <w:rPr>
          <w:rtl/>
          <w:cs/>
          <w:lang w:val="ar_AE" w:bidi="ar_AE"/>
        </w:rPr>
        <w:t xml:space="preserve">توقّفوا هنا، وانظروا معًا مرة أخرى إلى صورة لحمار وسَرْج، إذا لزم الأمر. أوقِفوا الاستماع إلى هذا التسجيل الصوتي هنا. </w:t>
      </w:r>
    </w:p>
    <w:p>
      <w:pPr>
        <w:bidi/>
      </w:pPr>
      <w:r>
        <w:rPr>
          <w:rtl/>
          <w:cs/>
          <w:lang w:val="ar_AE" w:bidi="ar_AE"/>
        </w:rPr>
      </w:r>
      <w:r>
        <w:rPr>
          <w:rtl/>
          <w:cs/>
          <w:lang w:val="ar_AE" w:bidi="ar_AE"/>
        </w:rPr>
        <w:t xml:space="preserve">يواصل رجل الله طريقه عائدًا إلى يهوذا، ثم يهاجمه </w:t>
      </w:r>
      <w:r>
        <w:rPr>
          <w:b/>
          <w:rtl/>
          <w:cs/>
          <w:lang w:val="ar_AE" w:bidi="ar_AE"/>
        </w:rPr>
        <w:t>أسد</w:t>
      </w:r>
      <w:r>
        <w:rPr>
          <w:rtl/>
          <w:cs/>
          <w:lang w:val="ar_AE" w:bidi="ar_AE"/>
        </w:rPr>
        <w:t xml:space="preserve"> ويقتله. والأسد حيوان بري خطير. ترجموا كلمة "الأسد" بالطريقة نفسها التي استخدمتموها في المقاطع السابقة.</w:t>
      </w:r>
    </w:p>
    <w:p>
      <w:pPr>
        <w:bidi/>
      </w:pPr>
      <w:r>
        <w:rPr>
          <w:rtl/>
          <w:cs/>
          <w:lang w:val="ar_AE" w:bidi="ar_AE"/>
        </w:rPr>
      </w:r>
      <w:r>
        <w:rPr>
          <w:rtl/>
          <w:cs/>
          <w:lang w:val="ar_AE" w:bidi="ar_AE"/>
        </w:rPr>
        <w:t xml:space="preserve">يرى بعض الناس جثة رجل الله مطروحة في الطريق، والأسد والحمار واقفان بجانبها. ويعود هؤلاء الناس إلى </w:t>
      </w:r>
      <w:r>
        <w:rPr>
          <w:b/>
          <w:rtl/>
          <w:cs/>
          <w:lang w:val="ar_AE" w:bidi="ar_AE"/>
        </w:rPr>
        <w:t>مدينة</w:t>
      </w:r>
      <w:r>
        <w:rPr>
          <w:rtl/>
          <w:cs/>
          <w:lang w:val="ar_AE" w:bidi="ar_AE"/>
        </w:rPr>
        <w:t xml:space="preserve"> بيت إيل ليخبروا الآخرين بما رأوه في الطريق. والمدينة أكبر من القرية، وتحيط بها أسوار. ترجموا كلمة مدينة كما ترجمتم في المقاطع السابقة. </w:t>
      </w:r>
    </w:p>
    <w:p>
      <w:pPr>
        <w:bidi/>
      </w:pPr>
      <w:r>
        <w:rPr>
          <w:rtl/>
          <w:cs/>
          <w:lang w:val="ar_AE" w:bidi="ar_AE"/>
        </w:rPr>
      </w:r>
      <w:r>
        <w:rPr>
          <w:rtl/>
          <w:cs/>
          <w:lang w:val="ar_AE" w:bidi="ar_AE"/>
        </w:rPr>
        <w:t>يقول النبي الشيخ إن الرسالة التي أعلنها رجل الله ضد</w:t>
      </w:r>
      <w:r>
        <w:rPr>
          <w:b/>
          <w:rtl/>
          <w:cs/>
          <w:lang w:val="ar_AE" w:bidi="ar_AE"/>
        </w:rPr>
        <w:t xml:space="preserve"> المذبح</w:t>
      </w:r>
      <w:r>
        <w:rPr>
          <w:rtl/>
          <w:cs/>
          <w:lang w:val="ar_AE" w:bidi="ar_AE"/>
        </w:rPr>
        <w:t xml:space="preserve"> في بيت إيل ستتحقق. يقول النبي الشيخ إن الكلام الذي نطق به رجل الله ضد المذبح في بيت إيل سيتحقق. وقد نطق رجل الله</w:t>
      </w:r>
      <w:r>
        <w:rPr>
          <w:b/>
          <w:rtl/>
          <w:cs/>
          <w:lang w:val="ar_AE" w:bidi="ar_AE"/>
        </w:rPr>
        <w:t xml:space="preserve"> بكلام</w:t>
      </w:r>
      <w:r>
        <w:rPr>
          <w:rtl/>
          <w:cs/>
          <w:lang w:val="ar_AE" w:bidi="ar_AE"/>
        </w:rPr>
        <w:t xml:space="preserve"> </w:t>
      </w:r>
      <w:r>
        <w:rPr>
          <w:b/>
          <w:rtl/>
          <w:cs/>
          <w:lang w:val="ar_AE" w:bidi="ar_AE"/>
        </w:rPr>
        <w:t>الرب</w:t>
      </w:r>
      <w:r>
        <w:rPr>
          <w:rtl/>
          <w:cs/>
          <w:lang w:val="ar_AE" w:bidi="ar_AE"/>
        </w:rPr>
        <w:t>، أي إنه تكلّم بسلطان الرب. يهوه هو الاسم الشخصي للرب. المذبح هو مكان يُقَدِّم عليه الناس التقدمات أو الذبائح لله. ترجموا عبارتي "بكلام الرب" و"مذبح" بالطريقة نفسها التي استخدمتموها في المقاطع السابقة. ولمزيد من المعلومات عن الكلمات "كلام" و"يهوه" و"مذبح"، ارجعوا إلى "قاموس الكلمات الرئيسية".</w:t>
      </w:r>
    </w:p>
    <w:p>
      <w:pPr>
        <w:bidi/>
      </w:pPr>
      <w:r>
        <w:rPr>
          <w:rtl/>
          <w:cs/>
          <w:lang w:val="ar_AE" w:bidi="ar_AE"/>
        </w:rPr>
      </w:r>
      <w:r>
        <w:rPr>
          <w:rtl/>
          <w:cs/>
          <w:lang w:val="ar_AE" w:bidi="ar_AE"/>
        </w:rPr>
        <w:t xml:space="preserve">تكلّم رجل الله أيضًا ضد بيوت </w:t>
      </w:r>
      <w:r>
        <w:rPr>
          <w:b/>
          <w:rtl/>
          <w:cs/>
          <w:lang w:val="ar_AE" w:bidi="ar_AE"/>
        </w:rPr>
        <w:t>المرتفعات</w:t>
      </w:r>
      <w:r>
        <w:rPr>
          <w:rtl/>
          <w:cs/>
          <w:lang w:val="ar_AE" w:bidi="ar_AE"/>
        </w:rPr>
        <w:t xml:space="preserve"> في </w:t>
      </w:r>
      <w:r>
        <w:rPr>
          <w:b/>
          <w:rtl/>
          <w:cs/>
          <w:lang w:val="ar_AE" w:bidi="ar_AE"/>
        </w:rPr>
        <w:t>السامرة</w:t>
      </w:r>
      <w:r>
        <w:rPr>
          <w:rtl/>
          <w:cs/>
          <w:lang w:val="ar_AE" w:bidi="ar_AE"/>
        </w:rPr>
        <w:t>. كان الناس يقدّمون الذبائح للأصنام أو للآلهة الأخرى في المرتفعات، كما كانوا يقيمون مزارات، أو بيوتًا للأصنام. وغالبًا ما كانت المرتفعات تقع على تلال أو أراضٍ مرتفعة، لكن لم تكن جميع "المرتفعات" تقع في مناطق جبلية. والسامرة مدينة تقع في شمال إسرائيل. لكن المقصود بالسامرة في هذا المقطع، على الأرجح، هو المنطقة التي تضم الأسباط العشرة الشمالية من إسرائيل، وليس مدينة السامرة؛ لأن المدينة لم تكن قد بُنيت بعد في زمن رواية هذه القصة. ترجموا عبارة "المرتفعات" بالطريقة نفسها التي استخدمتموها في المقاطع السابقة.</w:t>
      </w:r>
    </w:p>
    <w:p>
      <w:pPr>
        <w:bidi/>
      </w:pPr>
      <w:r>
        <w:rPr>
          <w:rtl/>
          <w:cs/>
          <w:lang w:val="ar_AE" w:bidi="ar_AE"/>
        </w:rPr>
      </w:r>
      <w:r>
        <w:rPr>
          <w:rtl/>
          <w:cs/>
          <w:lang w:val="ar_AE" w:bidi="ar_AE"/>
        </w:rPr>
        <w:t>توقّفوا هنا، وناقشوا هذا السؤال معًا: كيف ستترجمون كلمة "</w:t>
      </w:r>
      <w:r>
        <w:rPr>
          <w:b/>
          <w:rtl/>
          <w:cs/>
          <w:lang w:val="ar_AE" w:bidi="ar_AE"/>
        </w:rPr>
        <w:t>السامرة</w:t>
      </w:r>
      <w:r>
        <w:rPr>
          <w:rtl/>
          <w:cs/>
          <w:lang w:val="ar_AE" w:bidi="ar_AE"/>
        </w:rPr>
        <w:t xml:space="preserve">" في هذا المقطع؟ ولمزيد من المعلومات عن السامرة، ارجعوا إلى "قاموس الكلمات الرئيسية". أوقِفوا الاستماع إلى هذا التسجيل الصوتي هنا. </w:t>
      </w:r>
    </w:p>
    <w:p>
      <w:pPr>
        <w:bidi/>
      </w:pPr>
      <w:r>
        <w:rPr>
          <w:rtl/>
          <w:cs/>
          <w:lang w:val="ar_AE" w:bidi="ar_AE"/>
        </w:rPr>
      </w:r>
      <w:r>
        <w:rPr>
          <w:rtl/>
          <w:cs/>
          <w:lang w:val="ar_AE" w:bidi="ar_AE"/>
        </w:rPr>
        <w:t xml:space="preserve">يضع النبي الشيخ جثة رجل الله في </w:t>
      </w:r>
      <w:r>
        <w:rPr>
          <w:b/>
          <w:rtl/>
          <w:cs/>
          <w:lang w:val="ar_AE" w:bidi="ar_AE"/>
        </w:rPr>
        <w:t>قبر</w:t>
      </w:r>
      <w:r>
        <w:rPr>
          <w:rtl/>
          <w:cs/>
          <w:lang w:val="ar_AE" w:bidi="ar_AE"/>
        </w:rPr>
        <w:t xml:space="preserve"> عائلته. ترجموا كلمة "قبر" بالطريقة نفسها التي استخدمتموها في المقطع السابق، وارجعوا إلى كلمة "قبر" في "قاموس الكلمات الرئيسية" لمزيد من المعلومات.</w:t>
      </w:r>
    </w:p>
    <w:p>
      <w:pPr>
        <w:bidi/>
      </w:pPr>
      <w:r>
        <w:rPr>
          <w:rtl/>
          <w:cs/>
          <w:lang w:val="ar_AE" w:bidi="ar_AE"/>
        </w:rPr>
      </w:r>
      <w:r>
        <w:rPr>
          <w:rtl/>
          <w:cs/>
          <w:lang w:val="ar_AE" w:bidi="ar_AE"/>
        </w:rPr>
        <w:t xml:space="preserve">لا يغيّر الملك يربعام طرقه </w:t>
      </w:r>
      <w:r>
        <w:rPr>
          <w:b/>
          <w:rtl/>
          <w:cs/>
          <w:lang w:val="ar_AE" w:bidi="ar_AE"/>
        </w:rPr>
        <w:t>الشريرة</w:t>
      </w:r>
      <w:r>
        <w:rPr>
          <w:rtl/>
          <w:cs/>
          <w:lang w:val="ar_AE" w:bidi="ar_AE"/>
        </w:rPr>
        <w:t xml:space="preserve">. والشر هو نقيض الخير. يفعل يربعام الشر عندما يختار </w:t>
      </w:r>
      <w:r>
        <w:rPr>
          <w:b/>
          <w:rtl/>
          <w:cs/>
          <w:lang w:val="ar_AE" w:bidi="ar_AE"/>
        </w:rPr>
        <w:t>الكهنة</w:t>
      </w:r>
      <w:r>
        <w:rPr>
          <w:rtl/>
          <w:cs/>
          <w:lang w:val="ar_AE" w:bidi="ar_AE"/>
        </w:rPr>
        <w:t xml:space="preserve"> للمرتفعات وفقًا لطريقته الخاصة. والكهنة يقدّمون الذبائح ليهوه، ولا ينبغي أن يصير كهنة ليهوه إلا اللاويون. وهذه هي </w:t>
      </w:r>
      <w:r>
        <w:rPr>
          <w:b/>
          <w:rtl/>
          <w:cs/>
          <w:lang w:val="ar_AE" w:bidi="ar_AE"/>
        </w:rPr>
        <w:t>خطية</w:t>
      </w:r>
      <w:r>
        <w:rPr>
          <w:rtl/>
          <w:cs/>
          <w:lang w:val="ar_AE" w:bidi="ar_AE"/>
        </w:rPr>
        <w:t xml:space="preserve"> بيت يربعام، أي عائلته. والخطية هي عصيان الناس لشرائع يهوه. وفي هذا المقطع، يخطئ يربعام لأنه لا يطيع شرائع يهوه المتعلقة بمن يجوز له أن يصير كاهنًا ليهوه. ترجموا الكلمات "الشر" و"الكهنة" و"الخطية" بالطريقة نفسها التي استخدمتموها في المقاطع السابقة. ولمزيد من المعلومات عن الكلمات "الشر" و"الكهنة" و"الخطية"، ارجعوا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14:1–11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١٤: ١–١١ واحفظوه في قلوبكم.</w:t>
      </w:r>
    </w:p>
    <w:p>
      <w:pPr>
        <w:bidi/>
      </w:pPr>
      <w:r>
        <w:rPr>
          <w:rtl/>
          <w:cs/>
          <w:lang w:val="ar_AE" w:bidi="ar_AE"/>
        </w:rPr>
      </w:r>
      <w:r>
        <w:rPr>
          <w:rtl/>
          <w:cs/>
          <w:lang w:val="ar_AE" w:bidi="ar_AE"/>
        </w:rPr>
        <w:t>استمعوا إلى نسخة صوتية من سفر الملوك الأول ١٤: ١–١١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الملوك الأول ١٤: ١–١١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القصة السابقة، روى الراوي كيف استمر يربعام، ملك إسرائيل، في عصيان الرب (يهوه)، حتى بعد أن أرسل الرب نبيًا ليحذّره. فبدلًا من عبادة الرب بالطريقة التي أمر بها، اختار يربعام أشخاصًا من عامة الشعب ليكونوا كهنةً للآلهة الكاذبة في المرتفعات. لذلك، قال الراوي إن الرب سيُهلك يربعام وينزع منه المملكة بسبب خطيته العظيمة.</w:t>
      </w:r>
    </w:p>
    <w:p>
      <w:pPr>
        <w:bidi/>
      </w:pPr>
      <w:r>
        <w:rPr>
          <w:rtl/>
          <w:cs/>
          <w:lang w:val="ar_AE" w:bidi="ar_AE"/>
        </w:rPr>
      </w:r>
      <w:r>
        <w:rPr>
          <w:rtl/>
          <w:cs/>
          <w:lang w:val="ar_AE" w:bidi="ar_AE"/>
        </w:rPr>
        <w:t>يبدأ الراوي هذه القصة بذكر أن أبيّا، ابن يربعام، قد مرض مرضًا شديدًا. ولا نعرف بالضبط متى وقعت أحداث هذه القصة، لكن الراوي يذكر أن أخيّا النبي صار الآن شيخًا أعمى. ولعلكم تتذكرون من قصة سابقة أن أخيّا هو النبي الذي تنبأ بأن يربعام سيملك على عشرة من أسباط إسرائيل، ولذلك فمن المحتمل أن تكون قد مرّت سنوات عديدة منذ وقوع أحداث القصة السابقة.</w:t>
      </w:r>
    </w:p>
    <w:p>
      <w:pPr>
        <w:bidi/>
      </w:pPr>
      <w:r>
        <w:rPr>
          <w:rtl/>
          <w:cs/>
          <w:lang w:val="ar_AE" w:bidi="ar_AE"/>
        </w:rPr>
      </w:r>
      <w:r>
        <w:rPr>
          <w:rtl/>
          <w:cs/>
          <w:lang w:val="ar_AE" w:bidi="ar_AE"/>
        </w:rPr>
        <w:t>ويعطي الملك يربعام زوجته بعض التعليمات. أولًا، يطلب منها أن تغيّر شكلها. وقد يعني ذلك أن تجعل مظهرها مختلفًا حتى لا يعرف الناس أنها زوجة الملك، أو ربما أن تغطي وجهها حتى لا يتعرّف إليها أحد. ثم يطلب منها أن تذهب إلى شيلوه لمقابلة أخيّا النبي. ونعرف أن الملك يربعام كان يقيم في ترصة، وهي مدينة تقع على بُعد نحو ١٠ كيلومترات إلى الشمال الشرقي من مدينة شكيم. ونعرف أيضًا أن شيلوه تقع شمال بيت إيل، على الطريق الذي يسلكه الناس بين شكيم في الشمال وأورشليم في الجنوب.</w:t>
      </w:r>
    </w:p>
    <w:p>
      <w:pPr>
        <w:bidi/>
      </w:pPr>
      <w:r>
        <w:rPr>
          <w:rtl/>
          <w:cs/>
          <w:lang w:val="ar_AE" w:bidi="ar_AE"/>
        </w:rPr>
      </w:r>
      <w:r>
        <w:rPr>
          <w:rtl/>
          <w:cs/>
          <w:lang w:val="ar_AE" w:bidi="ar_AE"/>
        </w:rPr>
        <w:t xml:space="preserve">توقّفوا هنا كمجموعة، وانظروا إلى خريطة لإسرائيل. ابحثوا عن ترصة وشيلوه على الخريطة. أوقِفوا الاستماع إلى هذا التسجيل الصوتي هنا. </w:t>
      </w:r>
    </w:p>
    <w:p>
      <w:pPr>
        <w:bidi/>
      </w:pPr>
      <w:r>
        <w:rPr>
          <w:rtl/>
          <w:cs/>
          <w:lang w:val="ar_AE" w:bidi="ar_AE"/>
        </w:rPr>
      </w:r>
      <w:r>
        <w:rPr>
          <w:rtl/>
          <w:cs/>
          <w:lang w:val="ar_AE" w:bidi="ar_AE"/>
        </w:rPr>
        <w:t>ويطلب يربعام من زوجته أيضًا أن تأخذ معها عشرة أرغفة من الخبز، وكعكًا، وهو نوع من الطعام يضغطه الناس حتى يصبح مسطحًا، وجرّة من العسل. في ذلك الوقت، كان الناس في إسرائيل يأخذون عادةً هديةً معهم عندما يذهبون لمقابلة نبي. والهدية التي ستأخذها زوجة يربعام صغيرة، من النوع الذي يستطيع شخص من عامة الشعب في إسرائيل تحمّل تكلفته، حتى لا يشكّ أحد، بسبب الهدية، في أنها زوجة الملك. وأخيرًا، يطلب يربعام من زوجته أن تسأل أخيّا عمّا سيحدث لابنها عندما تصل إلى شيلوه.</w:t>
      </w:r>
    </w:p>
    <w:p>
      <w:pPr>
        <w:bidi/>
      </w:pPr>
      <w:r>
        <w:rPr>
          <w:rtl/>
          <w:cs/>
          <w:lang w:val="ar_AE" w:bidi="ar_AE"/>
        </w:rPr>
      </w:r>
      <w:r>
        <w:rPr>
          <w:rtl/>
          <w:cs/>
          <w:lang w:val="ar_AE" w:bidi="ar_AE"/>
        </w:rPr>
        <w:t xml:space="preserve">توقّفوا هنا، وناقشوا هذا السؤال كمجموعة: إلى مَن يلجأ الناس في ثقافتكم إذا احتاجوا إلى مشورة روحية أو أرادوا معرفة ما قد يحدث في المستقبل؟ وكيف يدفع الناس مقابل هذا النوع من المشورة؟ أوقِفوا الاستماع إلى هذا التسجيل الصوتي هنا. </w:t>
      </w:r>
    </w:p>
    <w:p>
      <w:pPr>
        <w:bidi/>
      </w:pPr>
      <w:r>
        <w:rPr>
          <w:rtl/>
          <w:cs/>
          <w:lang w:val="ar_AE" w:bidi="ar_AE"/>
        </w:rPr>
      </w:r>
      <w:r>
        <w:rPr>
          <w:rtl/>
          <w:cs/>
          <w:lang w:val="ar_AE" w:bidi="ar_AE"/>
        </w:rPr>
        <w:t>وهكذا تسافر زوجة يربعام إلى بيت أخيّا في شيلوه، تمامًا كما طلب منها زوجها. ويذكر الراوي أن أخيّا صار شيخًا، وأنه لم يعد يستطيع الإبصار بسبب شيخوخته. ومع أن الراوي لا يقول ذلك صراحةً، فمن المفترض أن يكون خداع أخيّا سهلًا على زوجة يربعام لأنه أعمى. لكن قبل وصولها، يخبر الرب أخيّا أن زوجة يربعام قادمة، وأنها ستتظاهر بأنها شخص آخر. ويخبره أيضًا أنها ستسأله عن ابنها لأنه مريض، ويأمره بأن يقول لها كل ما يطلب منه الرب أن يقوله.</w:t>
      </w:r>
    </w:p>
    <w:p>
      <w:pPr>
        <w:bidi/>
      </w:pPr>
      <w:r>
        <w:rPr>
          <w:rtl/>
          <w:cs/>
          <w:lang w:val="ar_AE" w:bidi="ar_AE"/>
        </w:rPr>
      </w:r>
      <w:r>
        <w:rPr>
          <w:rtl/>
          <w:cs/>
          <w:lang w:val="ar_AE" w:bidi="ar_AE"/>
        </w:rPr>
        <w:t>عندما تصل زوجة يربعام، تتظاهر بأنها امرأة أخرى وليست زوجة الملك. لكن ما إن يسمع أخيّا صوت خطواتها وهي تدخل من الباب، حتى يقول: "ادخلي يا امرأة يربعام. لماذا تتنكرين؟" ثم يخبرها أن لديه كلامًا قاسيًا ليبلّغها به، وأن عليها أن تنقل إلى يربعام هذه الرسالة من الرب إله إسرائيل. أولًا، يذكّر أخيّا يربعام بأن الرب يقول إنه رفعه من وسط الشعب وجعله رئيسًا على شعبه إسرائيل، مع أن يربعام كان شخصًا من عامة الشعب مثل الآخرين. فالرب هو الذي جعله ملكًا. ويذكّره الرب بأنه شقّ المملكة من بيت داود وأعطاها له. ومع أن أخيّا لا يذكر ذلك هنا، فإنكم تتذكرون أن الرب أخذ المملكة من بيت داود لأن نسل داود لم يطيعوا الرب كما أطاعه داود. لكن بدلًا من طاعة وصايا الرب والسير وراءه كما فعل داود، ارتكب يربعام شرورًا أكثر من جميع الذين سبقوه. فقد صنع لنفسه آلهة أخرى وأصنامًا مسبوكة من المعدن، وعبدها بدلًا من عبادة الرب. وقد أغضب هذا الرب غضبًا شديدًا، لأن يربعام رفضه وطرحه وراء ظهره، أي عامله كما لو أنه لا قيمة له.</w:t>
      </w:r>
    </w:p>
    <w:p>
      <w:pPr>
        <w:bidi/>
      </w:pPr>
      <w:r>
        <w:rPr>
          <w:rtl/>
          <w:cs/>
          <w:lang w:val="ar_AE" w:bidi="ar_AE"/>
        </w:rPr>
      </w:r>
      <w:r>
        <w:rPr>
          <w:rtl/>
          <w:cs/>
          <w:lang w:val="ar_AE" w:bidi="ar_AE"/>
        </w:rPr>
        <w:t xml:space="preserve">توقّفوا هنا، وناقشوا هذا السؤال كمجموعة: احكوا قصة عن قائد جديد حلّ محل قائد لم يكن الناس يحبونه. كيف كان القائد الجديد؟ هل كان أفضل من القائد السابق أم أسوأ منه؟ وكيف شعر الناس تجاه القائد الجديد؟ أوقِفوا الاستماع إلى هذا التسجيل الصوتي هنا. </w:t>
      </w:r>
    </w:p>
    <w:p>
      <w:pPr>
        <w:bidi/>
      </w:pPr>
      <w:r>
        <w:rPr>
          <w:rtl/>
          <w:cs/>
          <w:lang w:val="ar_AE" w:bidi="ar_AE"/>
        </w:rPr>
      </w:r>
      <w:r>
        <w:rPr>
          <w:rtl/>
          <w:cs/>
          <w:lang w:val="ar_AE" w:bidi="ar_AE"/>
        </w:rPr>
        <w:t>وبسبب الشرور التي ارتكبها يربعام، يقول الرب إنه سيجلب شرًا على بيت يربعام ويستأصله. وسيقطع من بيت يربعام كل ذكر في إسرائيل، وكما يُنزع البعر حتى يفنى، سيزيل الرب آخر بيت يربعام تمامًا حتى لا يبقى منه شيء. وستأكل الكلاب جثث أفراد عائلة يربعام الذين يموتون في المدن، بينما ستأكل طيور السماء جثث الذين يموتون في الحقول، لأن الرب قد تكلّم. هذه هي الرسالة التي يرسلها الرب إلى يربعام.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الملوك الأول ١٤: ١–١١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ستقوم المجموعة بمحاولة تصوُّر هذا المقطع.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b/>
          <w:rtl/>
          <w:cs/>
          <w:lang w:val="ar_AE" w:bidi="ar_AE"/>
        </w:rPr>
        <w:t>في المشهد الأول:</w:t>
      </w:r>
      <w:r>
        <w:rPr>
          <w:rtl/>
          <w:cs/>
          <w:lang w:val="ar_AE" w:bidi="ar_AE"/>
        </w:rPr>
        <w:t xml:space="preserve"> يمرض ابن الملك يربعام، فيطلب يربعام من زوجته أن تذهب وتسأل أخيّا النبي عمّا سيحدث للصبي. ويطلب منها أن تتظاهر بأنها شخص آخر حتى لا يعرف أخيّا أنها زوجة الملك.</w:t>
      </w:r>
    </w:p>
    <w:p>
      <w:pPr>
        <w:bidi/>
      </w:pPr>
      <w:r>
        <w:rPr>
          <w:rtl/>
          <w:cs/>
          <w:lang w:val="ar_AE" w:bidi="ar_AE"/>
        </w:rPr>
      </w:r>
      <w:r>
        <w:rPr>
          <w:b/>
          <w:rtl/>
          <w:cs/>
          <w:lang w:val="ar_AE" w:bidi="ar_AE"/>
        </w:rPr>
        <w:t>في المشهد الثاني:</w:t>
      </w:r>
      <w:r>
        <w:rPr>
          <w:rtl/>
          <w:cs/>
          <w:lang w:val="ar_AE" w:bidi="ar_AE"/>
        </w:rPr>
        <w:t xml:space="preserve"> يخبر الرب أخيّا أن زوجة يربعام قادمة لمقابلته. ويخبره أيضًا بما يجب أن يقوله لها حتى تتمكن بعد ذلك من الذهاب وإخبار يربعام.</w:t>
      </w:r>
    </w:p>
    <w:p>
      <w:pPr>
        <w:bidi/>
      </w:pPr>
      <w:r>
        <w:rPr>
          <w:rtl/>
          <w:cs/>
          <w:lang w:val="ar_AE" w:bidi="ar_AE"/>
        </w:rPr>
      </w:r>
      <w:r>
        <w:rPr>
          <w:b/>
          <w:rtl/>
          <w:cs/>
          <w:lang w:val="ar_AE" w:bidi="ar_AE"/>
        </w:rPr>
        <w:t>في المشهد الثالث:</w:t>
      </w:r>
      <w:r>
        <w:rPr>
          <w:rtl/>
          <w:cs/>
          <w:lang w:val="ar_AE" w:bidi="ar_AE"/>
        </w:rPr>
        <w:t xml:space="preserve"> يخبر أخيّا زوجة يربعام أن الرب غاضب جدًا من يربعام. فقد جعل الرب يربعام ملكًا، لكن يربعام، بدلًا من عبادة الرب، ارتكب الشر وجعل شعب إسرائيل يبتعد عن الرب. ولذلك، سيموت جميع ذكور ذرية يربعام، ولن تعود عائلته تحكم المملكة.</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يربعام</w:t>
      </w:r>
    </w:p>
    <w:p>
      <w:pPr>
        <w:pStyle w:val="ListBullet"/>
        <w:bidi/>
        <w:spacing w:line="240" w:lineRule="auto"/>
        <w:ind w:left="720"/>
      </w:pPr>
      <w:r>
        <w:rPr>
          <w:rtl/>
          <w:cs/>
          <w:lang w:val="ar_AE" w:bidi="ar_AE"/>
        </w:rPr>
      </w:r>
      <w:r>
        <w:rPr>
          <w:rtl/>
          <w:cs/>
          <w:lang w:val="ar_AE" w:bidi="ar_AE"/>
        </w:rPr>
        <w:t>أبيّا، ابن يربعام</w:t>
      </w:r>
    </w:p>
    <w:p>
      <w:pPr>
        <w:pStyle w:val="ListBullet"/>
        <w:bidi/>
        <w:spacing w:line="240" w:lineRule="auto"/>
        <w:ind w:left="720"/>
      </w:pPr>
      <w:r>
        <w:rPr>
          <w:rtl/>
          <w:cs/>
          <w:lang w:val="ar_AE" w:bidi="ar_AE"/>
        </w:rPr>
      </w:r>
      <w:r>
        <w:rPr>
          <w:rtl/>
          <w:cs/>
          <w:lang w:val="ar_AE" w:bidi="ar_AE"/>
        </w:rPr>
        <w:t>زوجة يربعام</w:t>
      </w:r>
    </w:p>
    <w:p>
      <w:pPr>
        <w:pStyle w:val="ListBullet"/>
        <w:bidi/>
        <w:spacing w:line="240" w:lineRule="auto"/>
        <w:ind w:left="720"/>
      </w:pPr>
      <w:r>
        <w:rPr>
          <w:rtl/>
          <w:cs/>
          <w:lang w:val="ar_AE" w:bidi="ar_AE"/>
        </w:rPr>
      </w:r>
      <w:r>
        <w:rPr>
          <w:rtl/>
          <w:cs/>
          <w:lang w:val="ar_AE" w:bidi="ar_AE"/>
        </w:rPr>
        <w:t>أخيّا النبي</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ذكور ذرية يربعام</w:t>
      </w:r>
    </w:p>
    <w:p>
      <w:pPr>
        <w:pStyle w:val="ListBullet"/>
        <w:bidi/>
        <w:spacing w:line="240" w:lineRule="auto"/>
        <w:ind w:left="720"/>
      </w:pPr>
      <w:r>
        <w:rPr>
          <w:rtl/>
          <w:cs/>
          <w:lang w:val="ar_AE" w:bidi="ar_AE"/>
        </w:rPr>
      </w:r>
      <w:r>
        <w:rPr>
          <w:rtl/>
          <w:cs/>
          <w:lang w:val="ar_AE" w:bidi="ar_AE"/>
        </w:rPr>
        <w:t>الكلاب</w:t>
      </w:r>
    </w:p>
    <w:p>
      <w:pPr>
        <w:pStyle w:val="ListBullet"/>
        <w:bidi/>
        <w:spacing w:line="240" w:lineRule="auto"/>
        <w:ind w:left="720"/>
      </w:pPr>
      <w:r>
        <w:rPr>
          <w:rtl/>
          <w:cs/>
          <w:lang w:val="ar_AE" w:bidi="ar_AE"/>
        </w:rPr>
      </w:r>
      <w:r>
        <w:rPr>
          <w:rtl/>
          <w:cs/>
          <w:lang w:val="ar_AE" w:bidi="ar_AE"/>
        </w:rPr>
        <w:t>طيور السماء</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يبدأ الراوي قائلًا: "في ذلك الزمان مرض أبيّا بن يربعام." لسنا متأكدين بالضبط من الزمن الذي يقصده الراوي. ومع ذلك، ربما تكون قد مرّت بضع سنوات منذ أحداث القصص الواردة في المقطع السابق، لأن الراوي سيذكر أن أخيّا النبي، الذي تعرّفنا إليه في قصة سابقة، قد صار الآن شيخًا أعمى.</w:t>
      </w:r>
    </w:p>
    <w:p>
      <w:pPr>
        <w:bidi/>
      </w:pPr>
      <w:r>
        <w:rPr>
          <w:rtl/>
          <w:cs/>
          <w:lang w:val="ar_AE" w:bidi="ar_AE"/>
        </w:rPr>
      </w:r>
      <w:r>
        <w:rPr>
          <w:rtl/>
          <w:cs/>
          <w:lang w:val="ar_AE" w:bidi="ar_AE"/>
        </w:rPr>
        <w:t xml:space="preserve">توقّفوا هنا، وناقشوا هذا السؤال كمجموعة: كيف تتحدثون في ثقافتكم عن مرور الزمن على مدى سنوات طويلة جدًا؟ عندما تروون قصة حدثت منذ زمن بعيد، كيف تخبرون الناس تقريبًا بوقت حدوثها من دون تحديده بدقة؟ أوقِفوا الاستماع إلى هذا التسجيل الصوتي هنا. </w:t>
      </w:r>
    </w:p>
    <w:p>
      <w:pPr>
        <w:bidi/>
      </w:pPr>
      <w:r>
        <w:rPr>
          <w:rtl/>
          <w:cs/>
          <w:lang w:val="ar_AE" w:bidi="ar_AE"/>
        </w:rPr>
      </w:r>
      <w:r>
        <w:rPr>
          <w:rtl/>
          <w:cs/>
          <w:lang w:val="ar_AE" w:bidi="ar_AE"/>
        </w:rPr>
        <w:t>مع أن الراوي لا يستخدم كلمة "الملك"، فإننا نعرف أن هذا هو يربعام نفسه، ملك إسرائيل، الذي ظهر في القصة السابقة. يعطي يربعام زوجته عدة تعليمات. أولًا، يقول لها: "قومي". ولا يعني هذا بالضرورة أن زوجته جالسة، بل قد يعني ببساطة أنها ينبغي أن تستعد لاتخاذ إجراء ما. بعد ذلك، يطلب يربعام من زوجته أن تغيّر شكلها حتى لا يعرف أحد أنها زوجته. ومن المحتمل أنه يقصد أن ترتدي ملابس عامة الشعب بدلًا من الملابس الفاخرة التي كانت ترتديها عادةً بصفتها ملكة. وربما يقصد أيضًا أن تغطي رأسها وجزءًا من وجهها بقطعة قماش، إذ كانت النساء غالبًا ما يرتدين ملابس بهذه الطريقة في ذلك الزمن.</w:t>
      </w:r>
    </w:p>
    <w:p>
      <w:pPr>
        <w:bidi/>
      </w:pPr>
      <w:r>
        <w:rPr>
          <w:rtl/>
          <w:cs/>
          <w:lang w:val="ar_AE" w:bidi="ar_AE"/>
        </w:rPr>
      </w:r>
      <w:r>
        <w:rPr>
          <w:rtl/>
          <w:cs/>
          <w:lang w:val="ar_AE" w:bidi="ar_AE"/>
        </w:rPr>
        <w:t xml:space="preserve">توقّفوا هنا كمجموعة، وانظروا إلى صورة لامرأة تغطي رأسها وجزءًا من وجهها بقطعة قماش، كما قد تكون امرأة فعلت في إسرائيل القديمة. أوقِفوا الاستماع إلى هذا التسجيل الصوتي هنا. </w:t>
      </w:r>
    </w:p>
    <w:p>
      <w:pPr>
        <w:bidi/>
      </w:pPr>
      <w:r>
        <w:rPr>
          <w:rtl/>
          <w:cs/>
          <w:lang w:val="ar_AE" w:bidi="ar_AE"/>
        </w:rPr>
      </w:r>
      <w:r>
        <w:rPr>
          <w:rtl/>
          <w:cs/>
          <w:lang w:val="ar_AE" w:bidi="ar_AE"/>
        </w:rPr>
        <w:t>بعد ذلك، يطلب يربعام من زوجته أن تذهب إلى شيلوه، حيث يوجد أخيّا النبي. ويقول يربعام إن هذا هو أخيّا نفسه الذي أخبره من قبل أنه سيصبح الملك التالي. ويطلب يربعام من زوجته أيضًا أن تأخذ معها بعض الأشياء المحددة. أولًا، يجب أن تأخذ عشرة أرغفة، أي نوع الخبز الذي يختمر ويرتفع ويصبح طريًا عندما يخبزه الناس. ثانيًا، يجب أن تأخذ بعض الكعك. ولا يوضح يربعام أي نوع من الكعك يقصد. ففي زمن يربعام، كان الكعك قد يشير إلى نوع من الخبز المسطح الذي لا يختمر، وكان الناس يخبزونه بالزيت أو العسل، لكنه قد يشير أيضًا إلى الفاكهة المجففة، مثل الزبيب أو التمر، التي كان الناس يهرسونها معًا ويشكّلونها على هيئة أقراص صغيرة ومسطحة. ثالثًا، يطلب منها أن تأخذ جرّة مملوءة بالعسل أو بسائل حلو مشابه. لا يذكر الراوي أن يربعام يحدد لزوجته ما ينبغي أن تفعله بهذه الأشياء، لكننا نعرف أن الناس في ذلك الزمن كانوا يأخذون معهم دائمًا هدية عندما يزورون نبيًا أو قائدًا روحيًا مثل أخيّا.</w:t>
      </w:r>
    </w:p>
    <w:p>
      <w:pPr>
        <w:bidi/>
      </w:pPr>
      <w:r>
        <w:rPr>
          <w:rtl/>
          <w:cs/>
          <w:lang w:val="ar_AE" w:bidi="ar_AE"/>
        </w:rPr>
      </w:r>
      <w:r>
        <w:rPr>
          <w:rtl/>
          <w:cs/>
          <w:lang w:val="ar_AE" w:bidi="ar_AE"/>
        </w:rPr>
        <w:t xml:space="preserve">توقّفوا هنا كمجموعة، وانظروا إلى صور لأرغفة الخبز، وأقراص مسطحة من الزبيب والتمر، وجرّة من العسل. أوقِفوا الاستماع إلى هذا التسجيل الصوتي هنا. </w:t>
      </w:r>
    </w:p>
    <w:p>
      <w:pPr>
        <w:bidi/>
      </w:pPr>
      <w:r>
        <w:rPr>
          <w:rtl/>
          <w:cs/>
          <w:lang w:val="ar_AE" w:bidi="ar_AE"/>
        </w:rPr>
      </w:r>
      <w:r>
        <w:rPr>
          <w:rtl/>
          <w:cs/>
          <w:lang w:val="ar_AE" w:bidi="ar_AE"/>
        </w:rPr>
        <w:t>أخيرًا، يطلب يربعام من زوجته أن تذهب إلى أخيّا وتسأله عمّا سيحدث لأبيّا، الطفل. في اللغة الأصلية، يمكن للكلمة التي يترجمها الناس إلى "طفل" أن تشير إما إلى شاب أو إلى رضيع لم يتجاوز عمره بضعة أشهر. ولذلك، لسنا متأكدين من عمر أبيّا وقت وقوع أحداث هذه القصة.</w:t>
      </w:r>
    </w:p>
    <w:p>
      <w:pPr>
        <w:bidi/>
      </w:pPr>
      <w:r>
        <w:rPr>
          <w:rtl/>
          <w:cs/>
          <w:lang w:val="ar_AE" w:bidi="ar_AE"/>
        </w:rPr>
      </w:r>
      <w:r>
        <w:rPr>
          <w:rtl/>
          <w:cs/>
          <w:lang w:val="ar_AE" w:bidi="ar_AE"/>
        </w:rPr>
        <w:t>فتتبع زوجة يربعام تعليماته وتذهب إلى شيلوه. لكن قبل وصولها، يخبرنا الراوي بعض الأمور عن أخيّا. أولًا، يقدم معلومات تمهيدية، فيوضح أن أخيّا لا يستطيع الإبصار لأن عينيه قد ضعفتا بسبب الشيخوخة. وفي اللغة الأصلية، قد يعني هذا ليس فقط أن أخيّا أعمى وغير قادر على الرؤية، بل أيضًا أن عينيه لا تتحركان، وأنه يحدّق أمامه مباشرةً.</w:t>
      </w:r>
    </w:p>
    <w:p>
      <w:pPr>
        <w:bidi/>
      </w:pPr>
      <w:r>
        <w:rPr>
          <w:rtl/>
          <w:cs/>
          <w:lang w:val="ar_AE" w:bidi="ar_AE"/>
        </w:rPr>
      </w:r>
      <w:r>
        <w:rPr>
          <w:rtl/>
          <w:cs/>
          <w:lang w:val="ar_AE" w:bidi="ar_AE"/>
        </w:rPr>
        <w:t xml:space="preserve">توقّفوا هنا، وناقشوا هذا السؤال كمجموعة: احكوا قصة عن شخص مسن وأعمى. كيف تصفون مظهر هذا الشخص أو طريقة تصرفه؟ أوقِفوا الاستماع إلى هذا التسجيل الصوتي هنا. </w:t>
      </w:r>
    </w:p>
    <w:p>
      <w:pPr>
        <w:bidi/>
      </w:pPr>
      <w:r>
        <w:rPr>
          <w:rtl/>
          <w:cs/>
          <w:lang w:val="ar_AE" w:bidi="ar_AE"/>
        </w:rPr>
      </w:r>
      <w:r>
        <w:rPr>
          <w:rtl/>
          <w:cs/>
          <w:lang w:val="ar_AE" w:bidi="ar_AE"/>
        </w:rPr>
        <w:t>يقول الراوي إن الرب يتكلم إلى أخيّا ويخبره أن زوجة يربعام قادمة، وأنها ستسأله عن ابنها المريض. ويخبر الرب أخيّا أيضًا بما يجب أن يقوله لزوجة يربعام. لكن بدلًا من تكرار كلمات الرب الفعلية، يقول الراوي إن الرب قال: "فقُلْ لها: كذا وكذا، فإنَّها عِندَ دُخولها تتَنَكَّرُ." إن عبارة "كذا وكذا" تعبير خاص يستخدمه رواة القصص. وهي طريقة للاقتباس من شخص أو للإشارة إلى أنه قال شيئًا من دون ذكر كلماته الفعلية.</w:t>
      </w:r>
    </w:p>
    <w:p>
      <w:pPr>
        <w:bidi/>
      </w:pPr>
      <w:r>
        <w:rPr>
          <w:rtl/>
          <w:cs/>
          <w:lang w:val="ar_AE" w:bidi="ar_AE"/>
        </w:rPr>
      </w:r>
      <w:r>
        <w:rPr>
          <w:rtl/>
          <w:cs/>
          <w:lang w:val="ar_AE" w:bidi="ar_AE"/>
        </w:rPr>
        <w:t xml:space="preserve">توقّفوا هنا، وناقشوا هذا السؤال كمجموعة: عندما تروون قصة بلغتكِم، كيف توضّحون أن شخصًا ما قال شيئًا من دون ذكر كلماته الفعلية؟ ولماذا قد تفعلون ذلك؟ أوقِفوا الاستماع إلى هذا التسجيل الصوتي هنا. </w:t>
      </w:r>
    </w:p>
    <w:p>
      <w:pPr>
        <w:bidi/>
      </w:pPr>
      <w:r>
        <w:rPr>
          <w:rtl/>
          <w:cs/>
          <w:lang w:val="ar_AE" w:bidi="ar_AE"/>
        </w:rPr>
      </w:r>
      <w:r>
        <w:rPr>
          <w:rtl/>
          <w:cs/>
          <w:lang w:val="ar_AE" w:bidi="ar_AE"/>
        </w:rPr>
        <w:t>عندما تصل زوجة يربعام، يسمع أخيّا صوت قدميها وهي تدخل من الباب. والمقصود بصوت قدمي الشخص هو الصوت الذي نسمعه عندما تلامس قدماه الأرض أو تحتكّان بها أثناء المشي. يقول أخيّا: "ادخُلي يا امرأةَ يَرُبعامَ. لماذا تتَنَكَّرينَ" وهذا ليس سؤالًا يتوقع أخيّا من زوجة يربعام أن تجيب عنه، بل يسأله ليُظهر أنه يعرف بالفعل هويتها. ثم يقول أخيّا إن الرب أرسله إلى زوجة يربعام ومعه أخبار سيئة جدًا. لم يغادر أخيّا بيته، لكنه يقصد أن الرب نفسه هو الذي أعطاه هذه الأخبار السيئة.</w:t>
      </w:r>
    </w:p>
    <w:p>
      <w:pPr>
        <w:bidi/>
      </w:pPr>
      <w:r>
        <w:rPr>
          <w:rtl/>
          <w:cs/>
          <w:lang w:val="ar_AE" w:bidi="ar_AE"/>
        </w:rPr>
      </w:r>
      <w:r>
        <w:rPr>
          <w:rtl/>
          <w:cs/>
          <w:lang w:val="ar_AE" w:bidi="ar_AE"/>
        </w:rPr>
        <w:t>والآن، يقتبس أخيّا الكلمات التي طلب منه الرب أن يقولها. أولًا، يقول أخيّا: "مِنْ أجلِ أنّي قد رَفَعتُكَ مِنْ وسطِ الشَّعبِ وجَعَلتُكَ رَئيسًا علَى شَعبي إسرائيلَ." وتعني كلمة "رفع" أن ترفع شيئًا إلى أعلى. وهنا يقول الرب إن يربعام لم يصبح ملكًا لأنه كان شخصًا مميزًا أو قويًا، بل لأن الرب هو الذي اختاره.</w:t>
      </w:r>
    </w:p>
    <w:p>
      <w:pPr>
        <w:bidi/>
      </w:pPr>
      <w:r>
        <w:rPr>
          <w:rtl/>
          <w:cs/>
          <w:lang w:val="ar_AE" w:bidi="ar_AE"/>
        </w:rPr>
      </w:r>
      <w:r>
        <w:rPr>
          <w:rtl/>
          <w:cs/>
          <w:lang w:val="ar_AE" w:bidi="ar_AE"/>
        </w:rPr>
        <w:t>بعد ذلك، يقتبس أخيّا قول الرب: "وشَقَقتُ المَملكَةَ مِنْ بَيتِ داوُدَ وأعطَيتُكَ إيّاها." يعني شقّ شيء وانتزاعه إزالته بالقوة بطريقة تُلحق به ضررًا، مثلما يمزّق شخص قطعة من القماش.</w:t>
      </w:r>
    </w:p>
    <w:p>
      <w:pPr>
        <w:bidi/>
      </w:pPr>
      <w:r>
        <w:rPr>
          <w:rtl/>
          <w:cs/>
          <w:lang w:val="ar_AE" w:bidi="ar_AE"/>
        </w:rPr>
      </w:r>
      <w:r>
        <w:rPr>
          <w:rtl/>
          <w:cs/>
          <w:lang w:val="ar_AE" w:bidi="ar_AE"/>
        </w:rPr>
        <w:t xml:space="preserve">توقّفوا هنا، وناقشوا الأمر كمجموعة: ذكّروا بعضكم بعضًا بكيفية وصف ما يحدث عندما يمزّق شخص قطعة من القماش. وإن أمكن، اطلبوا من أحد أفراد المجموعة أن يمزّق قطعة من القماش بينما يشاهد الآخرون. ثم تحدثوا عمّا رأيتموه أو شعرتم به أو سمعتموه. أوقِفوا الاستماع إلى هذا التسجيل الصوتي هنا. </w:t>
      </w:r>
    </w:p>
    <w:p>
      <w:pPr>
        <w:bidi/>
      </w:pPr>
      <w:r>
        <w:rPr>
          <w:rtl/>
          <w:cs/>
          <w:lang w:val="ar_AE" w:bidi="ar_AE"/>
        </w:rPr>
      </w:r>
      <w:r>
        <w:rPr>
          <w:rtl/>
          <w:cs/>
          <w:lang w:val="ar_AE" w:bidi="ar_AE"/>
        </w:rPr>
        <w:t>يواصل أخيّا كلامه قائلًا: "ولَمْ تكُنْ كعَبدي داوُدَ الّذي حَفِظَ وصايايَ والّذي سارَ ورائي بكُلِّ قَلبِهِ ليَفعَلَ ما هو مُستَقيمٌ فقط في عَينَيَّ." لعلكم تتذكرون أن القلب كان يمثّل لدى بني إسرائيل الموضع الذي تحدث فيه أفكار الإنسان ومشاعره وتتخذ فيه قراراته. ولذلك، يقول الرب إن داود كان يفكر في الرب ويريد أن يفعل ما قال الرب إنه صواب، أما يربعام فقد تجاهل الرب، وصار يفعل ما هو شر. وفي الواقع، يقتبس أخيّا قول الرب: "وقَدْ ساءَ عَمَلُكَ أكثَرَ مِنْ جميعِ الّذينَ كانوا قَبلكَ، فسِرتَ وعَمِلتَ لنَفسِكَ آلِهَةً أُخرَى ومَسبوكاتٍ لتُغيظَني، وقَدْ طَرَحتَني وراءَ ظَهرِكَ." ويعني فعل "يغيظ" أن يجعل شخصًا يشعر بحزن شديد أو غضب أو سخط.</w:t>
      </w:r>
    </w:p>
    <w:p>
      <w:pPr>
        <w:bidi/>
      </w:pPr>
      <w:r>
        <w:rPr>
          <w:rtl/>
          <w:cs/>
          <w:lang w:val="ar_AE" w:bidi="ar_AE"/>
        </w:rPr>
      </w:r>
      <w:r>
        <w:rPr>
          <w:rtl/>
          <w:cs/>
          <w:lang w:val="ar_AE" w:bidi="ar_AE"/>
        </w:rPr>
        <w:t xml:space="preserve">توقّفوا هنا، وناقشوا الأمر كمجموعة: احكوا قصة عن شخص فعل شيئًا أو قال شيئًا جعل شخصًا آخر يشعر بغضب شديد. أوقِفوا الاستماع إلى هذا التسجيل الصوتي هنا. </w:t>
      </w:r>
    </w:p>
    <w:p>
      <w:pPr>
        <w:bidi/>
      </w:pPr>
      <w:r>
        <w:rPr>
          <w:rtl/>
          <w:cs/>
          <w:lang w:val="ar_AE" w:bidi="ar_AE"/>
        </w:rPr>
      </w:r>
      <w:r>
        <w:rPr>
          <w:rtl/>
          <w:cs/>
          <w:lang w:val="ar_AE" w:bidi="ar_AE"/>
        </w:rPr>
        <w:t>يقول الرب أيضًا إن يربعام قد طرحه وراء ظهره. وهذا تعبير خاص يوضح كيف أن يربعام قد تخلّى عن الرب تمامًا أو رفضه.</w:t>
      </w:r>
    </w:p>
    <w:p>
      <w:pPr>
        <w:bidi/>
      </w:pPr>
      <w:r>
        <w:rPr>
          <w:rtl/>
          <w:cs/>
          <w:lang w:val="ar_AE" w:bidi="ar_AE"/>
        </w:rPr>
      </w:r>
      <w:r>
        <w:rPr>
          <w:rtl/>
          <w:cs/>
          <w:lang w:val="ar_AE" w:bidi="ar_AE"/>
        </w:rPr>
        <w:t>ويواصل أخيّا اقتباس كلام الرب قائلًا: "لذلكَ هأنَذا جالِبٌ شَرًّا علَى بَيتِ يَرُبعامَ." هنا يبدأ الرب في الحديث عن يربعام كما لو كان يتحدث عن شخص آخر، مع أنه لا يزال يخاطب يربعام نفسه. وكان الناس في إسرائيل القديمة يتحدثون غالبًا بهذه الطريقة الرسمية عندما يقدمون وعدًا مهمًا. ثم يقول الرب: "وأقطَعُ ليَرُبعامَ كُلَّ بائلٍ بحائطٍ مَحجوزًا ومُطلَقًا في إسرائيلَ." هنا تعني عبارة "أقطع" أن أقتل، ويُرجَّح أن التعبير عن المحجوز والمطلق لا يشير إلى العبيد الفعليين، بل إلى الشبان أو الصبيان الذين لا يزالون خاضعين لسلطة آبائهم. يعتقد بعض الناس أن هذه الكلمات تعني أن كل ذكر في إسرائيل سيموت حرفيًا، لكننا نعرف أن هذا لم يحدث. ولذلك، يبدو من الأرجح أنها تعني أن كل ذكر في بيت يربعام سيموت.</w:t>
      </w:r>
    </w:p>
    <w:p>
      <w:pPr>
        <w:bidi/>
      </w:pPr>
      <w:r>
        <w:rPr>
          <w:rtl/>
          <w:cs/>
          <w:lang w:val="ar_AE" w:bidi="ar_AE"/>
        </w:rPr>
      </w:r>
      <w:r>
        <w:rPr>
          <w:rtl/>
          <w:cs/>
          <w:lang w:val="ar_AE" w:bidi="ar_AE"/>
        </w:rPr>
        <w:t xml:space="preserve">توقّفوا هنا، وناقشوا هذا السؤال كمجموعة: احكوا قصة عن رجل له ابنان؛ أحدهما صغير لم يبلغ بعد السن التي تسمح له بالزواج، ولا يزال يعيش في بيت أبيه، والآخر أكبر سنًا، وقد تزوج ويعيش في بيته الخاص مع عائلته. انتبهوا إلى الكلمات التي تستخدمونها لوصف كل ابن. أوقِفوا الاستماع إلى هذا التسجيل الصوتي هنا. </w:t>
      </w:r>
    </w:p>
    <w:p>
      <w:pPr>
        <w:bidi/>
      </w:pPr>
      <w:r>
        <w:rPr>
          <w:rtl/>
          <w:cs/>
          <w:lang w:val="ar_AE" w:bidi="ar_AE"/>
        </w:rPr>
      </w:r>
      <w:r>
        <w:rPr>
          <w:rtl/>
          <w:cs/>
          <w:lang w:val="ar_AE" w:bidi="ar_AE"/>
        </w:rPr>
        <w:t>ثم يقتبس أخيّا قول الرب: "وأنزِعُ آخِرَ بَيتِ يَرُبعامَ كما يُنزَعُ البَعرُ حتَّى يَفنَى." في تلك الثقافة، كان الناس غالبًا ما يخلطون روث الحيوانات بالقش ويتركونه حتى يجف، حتى يتمكنوا بعد ذلك من استخدامه وقودًا بطيء الاحتراق للطهي. لذلك، قد يكون هذا ما يقصده الرب. ومع ذلك، يمكن أن تعني هذه الكلمات في اللغة الأصلية أيضًا كنس البعر وإزالته. وفي كلتا الحالتين، يوضح الرب مدى اشمئزازه من يربعام وعائلته، إذ يشبّههما ببعر الحيوانات. ثم يقول أخيّا: "مَنْ ماتَ ليَرُبعامَ في المدينةِ تأكُلُهُ الكِلابُ، ومَنْ ماتَ في الحَقلِ تأكُلُهُ طُيورُ السماءِ، لأنَّ الرَّبَّ تكلَّمَ." في تلك الثقافة، كان من الشائع أن تتجوّل الكلاب في الشوارع من دون أن يكون لها مالكون. وكانت هذه الكلاب شديدة الشراسة والجوع، وغالبًا ما كانت تأكل الجثث والأشياء الميتة. كذلك، تشير عبارة "طيور السماء" في اللغة الأصلية إلى أنواع الطيور التي تأكل اللحوم أو الجيف. وكانت هذه الأمور تُعدّ مخزية جدًا لدى بني إسرائيل، لأن الناس في ثقافتهم كانوا يكرّمون الميت بدفنه. ولذلك، كان هذا من أسوأ أنواع العقاب التي يمكن أن يتصورها الناس.</w:t>
      </w:r>
    </w:p>
    <w:p>
      <w:pPr>
        <w:bidi/>
      </w:pPr>
      <w:r>
        <w:rPr>
          <w:rtl/>
          <w:cs/>
          <w:lang w:val="ar_AE" w:bidi="ar_AE"/>
        </w:rPr>
      </w:r>
      <w:r>
        <w:rPr>
          <w:rtl/>
          <w:cs/>
          <w:lang w:val="ar_AE" w:bidi="ar_AE"/>
        </w:rPr>
        <w:t xml:space="preserve">توقّفوا هنا، وناقشوا هذا السؤال كمجموعة: احكوا قصة عن شخص تعرّض لعقاب مخزٍ جدًا بسبب خطأ ارتكبه. انتبهوا إلى الكلمات التي تستخدمونها لوصف هذا العار، وإلى الطريقة التي يستجيب بها المستمعون عندما تتحدثون عنه. أوقِفوا الاستماع إلى هذا التسجيل الصوتي هنا. </w:t>
      </w:r>
    </w:p>
    <w:p>
      <w:pPr>
        <w:bidi/>
      </w:pPr>
      <w:r>
        <w:rPr>
          <w:rtl/>
          <w:cs/>
          <w:lang w:val="ar_AE" w:bidi="ar_AE"/>
        </w:rPr>
      </w:r>
      <w:r>
        <w:rPr>
          <w:rtl/>
          <w:cs/>
          <w:lang w:val="ar_AE" w:bidi="ar_AE"/>
        </w:rPr>
        <w:t>أخيرًا، يقتبس أخيّا قول الرب: "لأنَّ الرَّبَّ تكلَّمَ." بهذه الكلمات الأخيرة، يوضح الرب أنه سينفّذ تمامًا ما وعد به للتو، وأن هذا الأمر مؤكد، لأن الرب يفعل دائمًا ما يقوله.</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الملوك الأول ١٤: ١–١١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ستقوم المجموعة بتمثيل المقطع بشكل درامي.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يربعام</w:t>
      </w:r>
    </w:p>
    <w:p>
      <w:pPr>
        <w:pStyle w:val="ListBullet"/>
        <w:bidi/>
        <w:spacing w:line="240" w:lineRule="auto"/>
        <w:ind w:left="720"/>
      </w:pPr>
      <w:r>
        <w:rPr>
          <w:rtl/>
          <w:cs/>
          <w:lang w:val="ar_AE" w:bidi="ar_AE"/>
        </w:rPr>
      </w:r>
      <w:r>
        <w:rPr>
          <w:rtl/>
          <w:cs/>
          <w:lang w:val="ar_AE" w:bidi="ar_AE"/>
        </w:rPr>
        <w:t>أبيّا، ابن يربعام</w:t>
      </w:r>
    </w:p>
    <w:p>
      <w:pPr>
        <w:pStyle w:val="ListBullet"/>
        <w:bidi/>
        <w:spacing w:line="240" w:lineRule="auto"/>
        <w:ind w:left="720"/>
      </w:pPr>
      <w:r>
        <w:rPr>
          <w:rtl/>
          <w:cs/>
          <w:lang w:val="ar_AE" w:bidi="ar_AE"/>
        </w:rPr>
      </w:r>
      <w:r>
        <w:rPr>
          <w:rtl/>
          <w:cs/>
          <w:lang w:val="ar_AE" w:bidi="ar_AE"/>
        </w:rPr>
        <w:t>زوجة يربعام</w:t>
      </w:r>
    </w:p>
    <w:p>
      <w:pPr>
        <w:pStyle w:val="ListBullet"/>
        <w:bidi/>
        <w:spacing w:line="240" w:lineRule="auto"/>
        <w:ind w:left="720"/>
      </w:pPr>
      <w:r>
        <w:rPr>
          <w:rtl/>
          <w:cs/>
          <w:lang w:val="ar_AE" w:bidi="ar_AE"/>
        </w:rPr>
      </w:r>
      <w:r>
        <w:rPr>
          <w:rtl/>
          <w:cs/>
          <w:lang w:val="ar_AE" w:bidi="ar_AE"/>
        </w:rPr>
        <w:t>أخيّا النبي</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ذكور ذرية يربعام</w:t>
      </w:r>
    </w:p>
    <w:p>
      <w:pPr>
        <w:pStyle w:val="ListBullet"/>
        <w:bidi/>
        <w:spacing w:line="240" w:lineRule="auto"/>
        <w:ind w:left="720"/>
      </w:pPr>
      <w:r>
        <w:rPr>
          <w:rtl/>
          <w:cs/>
          <w:lang w:val="ar_AE" w:bidi="ar_AE"/>
        </w:rPr>
      </w:r>
      <w:r>
        <w:rPr>
          <w:rtl/>
          <w:cs/>
          <w:lang w:val="ar_AE" w:bidi="ar_AE"/>
        </w:rPr>
        <w:t>الكلاب</w:t>
      </w:r>
    </w:p>
    <w:p>
      <w:pPr>
        <w:pStyle w:val="ListBullet"/>
        <w:bidi/>
        <w:spacing w:line="240" w:lineRule="auto"/>
        <w:ind w:left="720"/>
      </w:pPr>
      <w:r>
        <w:rPr>
          <w:rtl/>
          <w:cs/>
          <w:lang w:val="ar_AE" w:bidi="ar_AE"/>
        </w:rPr>
      </w:r>
      <w:r>
        <w:rPr>
          <w:rtl/>
          <w:cs/>
          <w:lang w:val="ar_AE" w:bidi="ar_AE"/>
        </w:rPr>
        <w:t>طيور السماء</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في ذلك الزمان، يمرض أبيّا، ابن يربعام، مرضًا شديدًا. فيقول يربعام لزوجته: "قومي غَيِّري شَكلكِ حتَّى لا يَعلَموا أنَّكِ امرأةُ يَرُبعامَ واذهَبي إلَى شيلوهَ. هوذا هناكَ أخيّا النَّبيُّ الّذي قالَ عَنّي إنّي أملِكُ علَى هذا الشَّعبِ. وخُذي بيَدِكِ عَشرَةَ أرغِفَةٍ وكعكًا وجَرَّةَ عَسَلٍ، وسيري إليهِ وهو يُخبِرُكِ ماذا يكونُ للغُلامِ."</w:t>
      </w:r>
    </w:p>
    <w:p>
      <w:pPr>
        <w:bidi/>
      </w:pPr>
      <w:r>
        <w:rPr>
          <w:rtl/>
          <w:cs/>
          <w:lang w:val="ar_AE" w:bidi="ar_AE"/>
        </w:rPr>
      </w:r>
      <w:r>
        <w:rPr>
          <w:rtl/>
          <w:cs/>
          <w:lang w:val="ar_AE" w:bidi="ar_AE"/>
        </w:rPr>
        <w:t>أوقفوا التمثيل. اسألوا الشخص الذي يؤدي دور يربعام: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"أنا قلق على ابننا أبيّا، لكنني آمل أن يقول أخيّا إن ابننا سيتعافى. عندئذٍ لن أشعر بالقلق بعد الآن." أو </w:t>
      </w:r>
    </w:p>
    <w:p>
      <w:pPr>
        <w:pStyle w:val="ListBullet"/>
        <w:bidi/>
        <w:spacing w:line="240" w:lineRule="auto"/>
        <w:ind w:left="720"/>
      </w:pPr>
      <w:r>
        <w:rPr>
          <w:rtl/>
          <w:cs/>
          <w:lang w:val="ar_AE" w:bidi="ar_AE"/>
        </w:rPr>
      </w:r>
      <w:r>
        <w:rPr>
          <w:rtl/>
          <w:cs/>
          <w:lang w:val="ar_AE" w:bidi="ar_AE"/>
        </w:rPr>
        <w:t xml:space="preserve">"إن الآلهة والأصنام التي أعبدها لا تستطيع أن تخبرني إن كان ابني سيتعافى، لكنني أتذكر أن يهوه يستطيع أن يخبر أخيّا بأمور كهذه." أو </w:t>
      </w:r>
    </w:p>
    <w:p>
      <w:pPr>
        <w:pStyle w:val="ListBullet"/>
        <w:bidi/>
        <w:spacing w:line="240" w:lineRule="auto"/>
        <w:ind w:left="720"/>
      </w:pPr>
      <w:r>
        <w:rPr>
          <w:rtl/>
          <w:cs/>
          <w:lang w:val="ar_AE" w:bidi="ar_AE"/>
        </w:rPr>
      </w:r>
      <w:r>
        <w:rPr>
          <w:rtl/>
          <w:cs/>
          <w:lang w:val="ar_AE" w:bidi="ar_AE"/>
        </w:rPr>
        <w:t>"أنا بحاجة إلى مساعدة أخيّا، لكنني أخاف أن يغضب إذا طلبت منه المساعدة، لأنني عصيت يهوه. وربما لن يعرف أخيّا أن الأمر يتعلق بابني إذا تظاهرت زوجتي بأنها شخص آخر."</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لكن قبل وصول زوجة يربعام، يتكلم يهوه ويخبر أخيّا أن زوجة يربعام قادمة، وأنها ستتظاهر بأنها شخص آخر. ثم يخبر يهوه أخيّا برسالة يجب أن ينقلها إلى زوجة يربعام نيابةً عنه.</w:t>
      </w:r>
    </w:p>
    <w:p>
      <w:pPr>
        <w:bidi/>
      </w:pPr>
      <w:r>
        <w:rPr>
          <w:rtl/>
          <w:cs/>
          <w:lang w:val="ar_AE" w:bidi="ar_AE"/>
        </w:rPr>
      </w:r>
      <w:r>
        <w:rPr>
          <w:rtl/>
          <w:cs/>
          <w:lang w:val="ar_AE" w:bidi="ar_AE"/>
        </w:rPr>
        <w:t>أوقفوا التمثيل. اسألوا الشخص الذي يؤدي دور يهوه: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"أنا غاضب جدًا! فلقد جعلت يربعام ملكًا لكي يعبدني شعب إسرائيل، لكنه بدلًا من ذلك يعبد الآلهة الكاذبة والأصنام المعدنية." أو </w:t>
      </w:r>
    </w:p>
    <w:p>
      <w:pPr>
        <w:pStyle w:val="ListBullet"/>
        <w:bidi/>
        <w:spacing w:line="240" w:lineRule="auto"/>
        <w:ind w:left="720"/>
      </w:pPr>
      <w:r>
        <w:rPr>
          <w:rtl/>
          <w:cs/>
          <w:lang w:val="ar_AE" w:bidi="ar_AE"/>
        </w:rPr>
      </w:r>
      <w:r>
        <w:rPr>
          <w:rtl/>
          <w:cs/>
          <w:lang w:val="ar_AE" w:bidi="ar_AE"/>
        </w:rPr>
        <w:t>"لا يستطيع يربعام أن يخدع يهوه، إله إسرائيل. فأنا أعرف كل الأمور الشريرة التي يفكر فيها يربعام ويفعلها."</w:t>
      </w:r>
    </w:p>
    <w:p>
      <w:pPr>
        <w:bidi/>
      </w:pPr>
      <w:r>
        <w:rPr>
          <w:rtl/>
          <w:cs/>
          <w:lang w:val="ar_AE" w:bidi="ar_AE"/>
        </w:rPr>
      </w:r>
      <w:r>
        <w:rPr>
          <w:rtl/>
          <w:cs/>
          <w:lang w:val="ar_AE" w:bidi="ar_AE"/>
        </w:rPr>
        <w:t>اسألوا الشخص الذي يؤدي دور أخيا: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"من المحتمل أن تتفاجأ زوجة يربعام وتخاف عندما أخبرها أنني أعرف هويتها وسبب مجيئها. لكنها ستخاف أكثر عندما أخبرها بما قاله يهوه." أو </w:t>
      </w:r>
    </w:p>
    <w:p>
      <w:pPr>
        <w:pStyle w:val="ListBullet"/>
        <w:bidi/>
        <w:spacing w:line="240" w:lineRule="auto"/>
        <w:ind w:left="720"/>
      </w:pPr>
      <w:r>
        <w:rPr>
          <w:rtl/>
          <w:cs/>
          <w:lang w:val="ar_AE" w:bidi="ar_AE"/>
        </w:rPr>
      </w:r>
      <w:r>
        <w:rPr>
          <w:rtl/>
          <w:cs/>
          <w:lang w:val="ar_AE" w:bidi="ar_AE"/>
        </w:rPr>
        <w:t>"من المحتمل أن يربعام يظن أنه شديد الذكاء، وأنه يستطيع بسهولة خداع رجل أعمى وشيخ مثلي. لكنه ينسى أنني أخدم يهوه، وأن يهوه يرى كل شيء."</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عندما تصل زوجة يربعام ويسمع أخيّا صوت قدميها وهي تدخل، يقول: "ادخُلي يا امرأةَ يَرُبعامَ. لماذا تتَنَكَّرينَ" ثم يخبر أخيّا زوجة يربعام أن لديه رسالة رهيبة من يهوه، وعليها أن تنقلها إلى يربعام. هكذا قالَ الرَّبُّ إلهُ إسرائيلَ: مِنْ أجلِ أنّي قد رَفَعتُكَ مِنْ وسطِ الشَّعبِ وجَعَلتُكَ رَئيسًا علَى شَعبي إسرائيلَ، وشَقَقتُ المَملكَةَ مِنْ بَيتِ داوُدَ وأعطَيتُكَ إيّاها، ولَمْ تكُنْ كعَبدي داوُدَ الّذي حَفِظَ وصايايَ والّذي سارَ ورائي بكُلِّ قَلبِهِ ليَفعَلَ ما هو مُستَقيمٌ فقط في عَينَيَّ، وقَدْ ساءَ عَمَلُكَ أكثَرَ مِنْ جميعِ الّذينَ كانوا قَبلكَ، فسِرتَ وعَمِلتَ لنَفسِكَ آلِهَةً أُخرَى ومَسبوكاتٍ لتُغيظَني، وقَدْ طَرَحتَني وراءَ ظَهرِكَ. لذلكَ هأنَذا جالِبٌ شَرًّا علَى بَيتِ يَرُبعامَ، وأقطَعُ ليَرُبعامَ كُلَّ بائلٍ بحائطٍ مَحجوزًا ومُطلَقًا في إسرائيلَ، وأنزِعُ آخِرَ بَيتِ يَرُبعامَ كما يُنزَعُ البَعرُ حتَّى يَفنَى. مَنْ ماتَ ليَرُبعامَ في المدينةِ تأكُلُهُ الكِلابُ، ومَنْ ماتَ في الحَقلِ تأكُلُهُ طُيورُ السماءِ، لأنَّ الرَّبَّ تكلَّمَ.</w:t>
      </w:r>
    </w:p>
    <w:p>
      <w:pPr>
        <w:bidi/>
      </w:pPr>
      <w:r>
        <w:rPr>
          <w:rtl/>
          <w:cs/>
          <w:lang w:val="ar_AE" w:bidi="ar_AE"/>
        </w:rPr>
      </w:r>
      <w:r>
        <w:rPr>
          <w:rtl/>
          <w:cs/>
          <w:lang w:val="ar_AE" w:bidi="ar_AE"/>
        </w:rPr>
        <w:t>أوقفوا التمثيل. اسألوا الشخصية التي تؤدي دور زوجة يربعام: "بماذا تشعرين أو تفكّرين؟" قد تجيب الشخصية بعبارات مثل:</w:t>
      </w:r>
    </w:p>
    <w:p>
      <w:pPr>
        <w:pStyle w:val="ListBullet"/>
        <w:bidi/>
        <w:spacing w:line="240" w:lineRule="auto"/>
        <w:ind w:left="720"/>
      </w:pPr>
      <w:r>
        <w:rPr>
          <w:rtl/>
          <w:cs/>
          <w:lang w:val="ar_AE" w:bidi="ar_AE"/>
        </w:rPr>
      </w:r>
      <w:r>
        <w:rPr>
          <w:rtl/>
          <w:cs/>
          <w:lang w:val="ar_AE" w:bidi="ar_AE"/>
        </w:rPr>
        <w:t>أنا مُرتعبة. فعندما جئت، كنت أخاف فقط على ابننا أبيّا، لكن هذا النبي يقول الآن إن جميع ذكور عائلتنا سيموتون أيضًا!" أو</w:t>
      </w:r>
    </w:p>
    <w:p>
      <w:pPr>
        <w:pStyle w:val="ListBullet"/>
        <w:bidi/>
        <w:spacing w:line="240" w:lineRule="auto"/>
        <w:ind w:left="720"/>
      </w:pPr>
      <w:r>
        <w:rPr>
          <w:rtl/>
          <w:cs/>
          <w:lang w:val="ar_AE" w:bidi="ar_AE"/>
        </w:rPr>
      </w:r>
      <w:r>
        <w:rPr>
          <w:rtl/>
          <w:cs/>
          <w:lang w:val="ar_AE" w:bidi="ar_AE"/>
        </w:rPr>
        <w:t>"أنا لا أعرف الكثير عن يهوه لأننا نعبد آلهة أخرى. لكن لا بد أن يهوه قوي جدًا حتى إنه استطاع أن يخبر أخيّا بكل هذه الأمور قبل أن آتي."</w:t>
      </w:r>
    </w:p>
    <w:p>
      <w:pPr>
        <w:bidi/>
      </w:pPr>
      <w:r>
        <w:rPr>
          <w:rtl/>
          <w:cs/>
          <w:lang w:val="ar_AE" w:bidi="ar_AE"/>
        </w:rPr>
      </w:r>
      <w:r>
        <w:rPr>
          <w:rtl/>
          <w:cs/>
          <w:lang w:val="ar_AE" w:bidi="ar_AE"/>
        </w:rPr>
        <w:t>اسألوا الشخص الذي يؤدي دور الرب: "بمَ تشعر أو فيمَ تفكّر؟" قد يجيب الشخص بعبارات مثل:</w:t>
      </w:r>
    </w:p>
    <w:p>
      <w:pPr>
        <w:bidi/>
      </w:pPr>
      <w:r>
        <w:rPr>
          <w:rtl/>
          <w:cs/>
          <w:lang w:val="ar_AE" w:bidi="ar_AE"/>
        </w:rPr>
      </w:r>
      <w:r>
        <w:rPr>
          <w:rtl/>
          <w:cs/>
          <w:lang w:val="ar_AE" w:bidi="ar_AE"/>
        </w:rPr>
        <w:t>"أنا عادةً صبور جدًا، وأمنح بني إسرائيل فرصًا كثيرة لكي يتغيروا ويطيعوني. لكن يربعام قد تجاوز كل الحدود!"</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الملوك الأول ١٤: ١–١١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عندما يمرض أبيّا، ابن يربعام، يطلب يربعام من زوجته أن تغيّر شكلها وتذهب إلى شيلوه. ويعني تغيير الشكل أن تغيّر مظهرك المعتاد أو تغطي نفسك حتى لا يتعرّف عليك الناس.</w:t>
      </w:r>
    </w:p>
    <w:p>
      <w:pPr>
        <w:bidi/>
      </w:pPr>
      <w:r>
        <w:rPr>
          <w:rtl/>
          <w:cs/>
          <w:lang w:val="ar_AE" w:bidi="ar_AE"/>
        </w:rPr>
      </w:r>
      <w:r>
        <w:rPr>
          <w:rtl/>
          <w:cs/>
          <w:lang w:val="ar_AE" w:bidi="ar_AE"/>
        </w:rPr>
        <w:t xml:space="preserve">توقّفوا هنا، وناقشوا معًا الكلمة أو العبارة التي ستستخدمونها للتعبير عن تغيير الشكل أو </w:t>
      </w:r>
      <w:r>
        <w:rPr>
          <w:b/>
          <w:rtl/>
          <w:cs/>
          <w:lang w:val="ar_AE" w:bidi="ar_AE"/>
        </w:rPr>
        <w:t>التنكّر</w:t>
      </w:r>
      <w:r>
        <w:rPr>
          <w:rtl/>
          <w:cs/>
          <w:lang w:val="ar_AE" w:bidi="ar_AE"/>
        </w:rPr>
        <w:t xml:space="preserve">. إذا كنتم قد ترجمتم هذه الكلمة بالفعل في سِفر آخر من الكتاب المُقدَّس، استخدموا الكلمة نفسها التي استخدمتموها هناك. أوقِفوا الاستماع إلى هذا التسجيل الصوتي هنا. </w:t>
      </w:r>
    </w:p>
    <w:p>
      <w:pPr>
        <w:bidi/>
      </w:pPr>
      <w:r>
        <w:rPr>
          <w:rtl/>
          <w:cs/>
          <w:lang w:val="ar_AE" w:bidi="ar_AE"/>
        </w:rPr>
      </w:r>
      <w:r>
        <w:rPr>
          <w:rtl/>
          <w:cs/>
          <w:lang w:val="ar_AE" w:bidi="ar_AE"/>
        </w:rPr>
        <w:t xml:space="preserve">لعلكم تتذكرون أن </w:t>
      </w:r>
      <w:r>
        <w:rPr>
          <w:b/>
          <w:rtl/>
          <w:cs/>
          <w:lang w:val="ar_AE" w:bidi="ar_AE"/>
        </w:rPr>
        <w:t>شيلوه</w:t>
      </w:r>
      <w:r>
        <w:rPr>
          <w:rtl/>
          <w:cs/>
          <w:lang w:val="ar_AE" w:bidi="ar_AE"/>
        </w:rPr>
        <w:t xml:space="preserve"> كانت في وقت من الأوقات مدينة مهمة جدًا لبني إسرائيل. فقبل أن ينقل الملك داود تابوت العهد إلى أورشليم، ثم يبني سليمان الهيكل لاحقًا، كان الناس يذهبون إلى شيلوه، حيث كانت خيمة الاجتماع، لعبادة الرب (يهوه). استخدموا الكلمة أو العبارة نفسها التي استخدمتموها في المقاطع السابقة للإشارة إلى شيلوه.</w:t>
      </w:r>
    </w:p>
    <w:p>
      <w:pPr>
        <w:bidi/>
      </w:pPr>
      <w:r>
        <w:rPr>
          <w:rtl/>
          <w:cs/>
          <w:lang w:val="ar_AE" w:bidi="ar_AE"/>
        </w:rPr>
      </w:r>
      <w:r>
        <w:rPr>
          <w:rtl/>
          <w:cs/>
          <w:lang w:val="ar_AE" w:bidi="ar_AE"/>
        </w:rPr>
        <w:t xml:space="preserve">ويخبر يربعام زوجته أنها يجب أن تذهب إلى شيلوه لمقابلة أخيّا </w:t>
      </w:r>
      <w:r>
        <w:rPr>
          <w:b/>
          <w:rtl/>
          <w:cs/>
          <w:lang w:val="ar_AE" w:bidi="ar_AE"/>
        </w:rPr>
        <w:t>النبي</w:t>
      </w:r>
      <w:r>
        <w:rPr>
          <w:rtl/>
          <w:cs/>
          <w:lang w:val="ar_AE" w:bidi="ar_AE"/>
        </w:rPr>
        <w:t xml:space="preserve">. والنبي هو الشخص الذي يحمل رسالة من الله إلى الشعب. قد تكون هذه الرسالة تعليمات من الله عن شيء يجب فعله، أو يمكن أن تكون رسالة تتحدث عن شيء سيحدث في المستقبل. لكن هذه الرسائل كانت في أغلب الأحيان تحذيرات للناس لكي يتوقفوا عن عصيان الله. استخدموا الكلمة أو العبارة نفسها لكلمة نبي التي استخدمتموها في المقاطع السابقة. لمزيدٍ من المعلومات عن النبي، انظروا "قاموس الكلمات الرئيسية". </w:t>
      </w:r>
    </w:p>
    <w:p>
      <w:pPr>
        <w:bidi/>
      </w:pPr>
      <w:r>
        <w:rPr>
          <w:rtl/>
          <w:cs/>
          <w:lang w:val="ar_AE" w:bidi="ar_AE"/>
        </w:rPr>
      </w:r>
      <w:r>
        <w:rPr>
          <w:rtl/>
          <w:cs/>
          <w:lang w:val="ar_AE" w:bidi="ar_AE"/>
        </w:rPr>
        <w:t xml:space="preserve">ويخبر </w:t>
      </w:r>
      <w:r>
        <w:rPr>
          <w:b/>
          <w:rtl/>
          <w:cs/>
          <w:lang w:val="ar_AE" w:bidi="ar_AE"/>
        </w:rPr>
        <w:t>الرب</w:t>
      </w:r>
      <w:r>
        <w:rPr>
          <w:rtl/>
          <w:cs/>
          <w:lang w:val="ar_AE" w:bidi="ar_AE"/>
        </w:rPr>
        <w:t xml:space="preserve"> أخيّا أن زوجة يربعام قادمة لمقابلته. كلمة </w:t>
      </w:r>
      <w:r>
        <w:rPr>
          <w:b/>
          <w:rtl/>
          <w:cs/>
          <w:lang w:val="ar_AE" w:bidi="ar_AE"/>
        </w:rPr>
        <w:t>"الله"</w:t>
      </w:r>
      <w:r>
        <w:rPr>
          <w:rtl/>
          <w:cs/>
          <w:lang w:val="ar_AE" w:bidi="ar_AE"/>
        </w:rPr>
        <w:t xml:space="preserve"> هي اسم عام يستخدمه الناس للإشارة إلى أقوى كائن روحي خلق كل شيء، أما "يهوه" فهو اسم أطلقه الله على نفسه. وعندما يسمع الناس اسم "يهوه"، يتذكّرون على وجه الخصوص العهد، أي الوعد الخاص الذي قطعه الله مع بني إسرائيل في زمن موسى. في هذا المقطع، يذكّر الرب زوجة يربعام بأنه إله إسرائيل. استخدموا الكلمات أو العبارات نفسها التي استخدمتموها في المقاطع السابقة لكلمتي "يهوه" و"الله". لمزيد من المعلومات حول كلمة "يهوه" و"الرب"، ارجعوا إلى قاموس الكلمات الرئيسية.</w:t>
      </w:r>
    </w:p>
    <w:p>
      <w:pPr>
        <w:bidi/>
      </w:pPr>
      <w:r>
        <w:rPr>
          <w:rtl/>
          <w:cs/>
          <w:lang w:val="ar_AE" w:bidi="ar_AE"/>
        </w:rPr>
      </w:r>
      <w:r>
        <w:rPr>
          <w:rtl/>
          <w:cs/>
          <w:lang w:val="ar_AE" w:bidi="ar_AE"/>
        </w:rPr>
        <w:t>يبدأ أخيّا بإبلاغ رسالة الرب إلى زوجة يربعام، حتى تتمكن لاحقًا من نقلها إلى يربعام. أولًا، يقول الرب إنه رفع يربعام من وسط الشعب. ويعني الرفع هنا أن تضع شخصًا في مكانة عالية من الشرف، أو أن ترفعه فوق الآخرين من حيث السلطة أو المكانة.</w:t>
      </w:r>
    </w:p>
    <w:p>
      <w:pPr>
        <w:bidi/>
      </w:pPr>
      <w:r>
        <w:rPr>
          <w:rtl/>
          <w:cs/>
          <w:lang w:val="ar_AE" w:bidi="ar_AE"/>
        </w:rPr>
      </w:r>
      <w:r>
        <w:rPr>
          <w:rtl/>
          <w:cs/>
          <w:lang w:val="ar_AE" w:bidi="ar_AE"/>
        </w:rPr>
        <w:t xml:space="preserve">توقّفوا هنا، وناقشوا معًا كيف ستعبّرون عن </w:t>
      </w:r>
      <w:r>
        <w:rPr>
          <w:b/>
          <w:rtl/>
          <w:cs/>
          <w:lang w:val="ar_AE" w:bidi="ar_AE"/>
        </w:rPr>
        <w:t>رفع</w:t>
      </w:r>
      <w:r>
        <w:rPr>
          <w:rtl/>
          <w:cs/>
          <w:lang w:val="ar_AE" w:bidi="ar_AE"/>
        </w:rPr>
        <w:t xml:space="preserve"> الرب يربعام أو </w:t>
      </w:r>
      <w:r>
        <w:rPr>
          <w:b/>
          <w:rtl/>
          <w:cs/>
          <w:lang w:val="ar_AE" w:bidi="ar_AE"/>
        </w:rPr>
        <w:t>إقامته</w:t>
      </w:r>
      <w:r>
        <w:rPr>
          <w:rtl/>
          <w:cs/>
          <w:lang w:val="ar_AE" w:bidi="ar_AE"/>
        </w:rPr>
        <w:t xml:space="preserve"> ليصبح ملكًا. أوقِفوا الاستماع إلى هذا التسجيل الصوتي هنا. </w:t>
      </w:r>
    </w:p>
    <w:p>
      <w:pPr>
        <w:bidi/>
      </w:pPr>
      <w:r>
        <w:rPr>
          <w:rtl/>
          <w:cs/>
          <w:lang w:val="ar_AE" w:bidi="ar_AE"/>
        </w:rPr>
      </w:r>
      <w:r>
        <w:rPr>
          <w:rtl/>
          <w:cs/>
          <w:lang w:val="ar_AE" w:bidi="ar_AE"/>
        </w:rPr>
        <w:t xml:space="preserve">إن </w:t>
      </w:r>
      <w:r>
        <w:rPr>
          <w:b/>
          <w:rtl/>
          <w:cs/>
          <w:lang w:val="ar_AE" w:bidi="ar_AE"/>
        </w:rPr>
        <w:t>المملكة</w:t>
      </w:r>
      <w:r>
        <w:rPr>
          <w:rtl/>
          <w:cs/>
          <w:lang w:val="ar_AE" w:bidi="ar_AE"/>
        </w:rPr>
        <w:t xml:space="preserve"> هي الأرض أو الشعب الذي يحكمه ملك. استخدموا نفس الكلمة التي استخدمتموها في المقاطع السابقة للإشارة إلى المملكة. لمزيد من المعلومات بخصوص المملكة، برجاء الرجوع إلى قاموس الكلمات الرئيسية.</w:t>
      </w:r>
    </w:p>
    <w:p>
      <w:pPr>
        <w:bidi/>
      </w:pPr>
      <w:r>
        <w:rPr>
          <w:rtl/>
          <w:cs/>
          <w:lang w:val="ar_AE" w:bidi="ar_AE"/>
        </w:rPr>
      </w:r>
      <w:r>
        <w:rPr>
          <w:rtl/>
          <w:cs/>
          <w:lang w:val="ar_AE" w:bidi="ar_AE"/>
        </w:rPr>
        <w:t xml:space="preserve">تعبير </w:t>
      </w:r>
      <w:r>
        <w:rPr>
          <w:b/>
          <w:rtl/>
          <w:cs/>
          <w:lang w:val="ar_AE" w:bidi="ar_AE"/>
        </w:rPr>
        <w:t>بيت داود</w:t>
      </w:r>
      <w:r>
        <w:rPr>
          <w:rtl/>
          <w:cs/>
          <w:lang w:val="ar_AE" w:bidi="ar_AE"/>
        </w:rPr>
        <w:t xml:space="preserve"> لا يشير إلى بناء، بل إلى الأشخاص الذين ينتمون إلى داود. لعلكم تتذكرون أن داود كان ملكًا مهمًا في تاريخ إسرائيل. وهنا، يشير تعبير "بيت داود" تحديدًا إلى ذرية الملك داود. استخدموا الكلمة نفسها التي استخدمتموها في المقاطع السابقة لتعبير "بيت داود". ولمزيد من المعلومات عن "بيت داود"، ارجعوا إلى "قاموس الكلمات الرئيسية".</w:t>
      </w:r>
    </w:p>
    <w:p>
      <w:pPr>
        <w:bidi/>
      </w:pPr>
      <w:r>
        <w:rPr>
          <w:rtl/>
          <w:cs/>
          <w:lang w:val="ar_AE" w:bidi="ar_AE"/>
        </w:rPr>
      </w:r>
      <w:r>
        <w:rPr>
          <w:rtl/>
          <w:cs/>
          <w:lang w:val="ar_AE" w:bidi="ar_AE"/>
        </w:rPr>
        <w:t xml:space="preserve">يقول الرب إن داود كان </w:t>
      </w:r>
      <w:r>
        <w:rPr>
          <w:b/>
          <w:rtl/>
          <w:cs/>
          <w:lang w:val="ar_AE" w:bidi="ar_AE"/>
        </w:rPr>
        <w:t>عبده</w:t>
      </w:r>
      <w:r>
        <w:rPr>
          <w:rtl/>
          <w:cs/>
          <w:lang w:val="ar_AE" w:bidi="ar_AE"/>
        </w:rPr>
        <w:t xml:space="preserve"> الذي حفظ </w:t>
      </w:r>
      <w:r>
        <w:rPr>
          <w:b/>
          <w:rtl/>
          <w:cs/>
          <w:lang w:val="ar_AE" w:bidi="ar_AE"/>
        </w:rPr>
        <w:t>وصاياه</w:t>
      </w:r>
      <w:r>
        <w:rPr>
          <w:rtl/>
          <w:cs/>
          <w:lang w:val="ar_AE" w:bidi="ar_AE"/>
        </w:rPr>
        <w:t>. والعبد هو الشخص الذي يؤدي عملًا لشخص آخر، أما الوصية فهي قانون أو قاعدة أو تعليمات. وكان داود عبدًا للرب لأنه فعل ما أمره الرب أن يفعله. يعطي الله الوصايا للناس ليرشدهم إلى كيفية العيش بصلاح، في علاقة طيبة مع الله ومع الآخرين. استخدموا الكلمات نفسها التي استخدمتموها في المقاطع السابقة لكلمتي "عبد" و"وصية". لمزيد من المعلومات عن العبد والوصية، ارجعوا إلى "قاموس الكلمات الرئيسية".</w:t>
      </w:r>
    </w:p>
    <w:p>
      <w:pPr>
        <w:bidi/>
      </w:pPr>
      <w:r>
        <w:rPr>
          <w:rtl/>
          <w:cs/>
          <w:lang w:val="ar_AE" w:bidi="ar_AE"/>
        </w:rPr>
      </w:r>
      <w:r>
        <w:rPr>
          <w:rtl/>
          <w:cs/>
          <w:lang w:val="ar_AE" w:bidi="ar_AE"/>
        </w:rPr>
        <w:t xml:space="preserve">يقول الرب إن داود سار وراءه بكل </w:t>
      </w:r>
      <w:r>
        <w:rPr>
          <w:b/>
          <w:rtl/>
          <w:cs/>
          <w:lang w:val="ar_AE" w:bidi="ar_AE"/>
        </w:rPr>
        <w:t>قلبه</w:t>
      </w:r>
      <w:r>
        <w:rPr>
          <w:rtl/>
          <w:cs/>
          <w:lang w:val="ar_AE" w:bidi="ar_AE"/>
        </w:rPr>
        <w:t>، وفعل ما هو مستقيم في</w:t>
      </w:r>
      <w:r>
        <w:rPr>
          <w:b/>
          <w:rtl/>
          <w:cs/>
          <w:lang w:val="ar_AE" w:bidi="ar_AE"/>
        </w:rPr>
        <w:t xml:space="preserve"> عيني</w:t>
      </w:r>
      <w:r>
        <w:rPr>
          <w:rtl/>
          <w:cs/>
          <w:lang w:val="ar_AE" w:bidi="ar_AE"/>
        </w:rPr>
        <w:t xml:space="preserve"> الرب. لعلكم تتذكرون أن كلمة "القلب" في الكتاب المقدس تعبير خاص يشير إلى الموضع الذي تحدث فيه أفكار الإنسان ومشاعره وتتخذ فيه قراراته. أما فعل ما هو مستقيم في عيني شخص ما، فهو تعبير خاص يعني فعل ما يرضي ذلك الشخص. استخدموا الكلمات أو العبارات نفسها التي استخدمتموها في المقاطع السابقة للتعبير عن القلب وفعل ما هو مستقيم في عيني الرب. للمزيد من المعلومات عن القلب، برجاء الرجوع إلى "قاموس الكلمات الرئيسية".</w:t>
      </w:r>
    </w:p>
    <w:p>
      <w:pPr>
        <w:bidi/>
      </w:pPr>
      <w:r>
        <w:rPr>
          <w:rtl/>
          <w:cs/>
          <w:lang w:val="ar_AE" w:bidi="ar_AE"/>
        </w:rPr>
      </w:r>
      <w:r>
        <w:rPr>
          <w:rtl/>
          <w:cs/>
          <w:lang w:val="ar_AE" w:bidi="ar_AE"/>
        </w:rPr>
        <w:t xml:space="preserve">يقول الرب إن يربعام قد فعل الشر. والشر هو نقيض الخير. والشخص الشرير، أو الأثيم، يرغب في أن يفعل أشياء سيئة تُؤذي الآخرين. </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الشر</w:t>
      </w:r>
      <w:r>
        <w:rPr>
          <w:rtl/>
          <w:cs/>
          <w:lang w:val="ar_AE" w:bidi="ar_AE"/>
        </w:rPr>
        <w:t xml:space="preserve">. انظروا كلمة الشر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يقول الرب إن يربعام صنع</w:t>
      </w:r>
      <w:r>
        <w:rPr>
          <w:b/>
          <w:rtl/>
          <w:cs/>
          <w:lang w:val="ar_AE" w:bidi="ar_AE"/>
        </w:rPr>
        <w:t xml:space="preserve"> آلهة</w:t>
      </w:r>
      <w:r>
        <w:rPr>
          <w:rtl/>
          <w:cs/>
          <w:lang w:val="ar_AE" w:bidi="ar_AE"/>
        </w:rPr>
        <w:t xml:space="preserve"> ومسبوكات. وهي ليست الإله الحقيقي، أي الرب (يهوه)، أقوى كائن روحي، بل هي كائنات روحية أخرى أو آلهة كاذبة يعبدها الناس كما لو كانت تمتلك قوة. استخدموا الكلمة أو العبارة نفسها التي استخدمتموها في المقاطع السابقة لكلمة "إله". لمزيد من المعلومات عن كلمة "إله"، ارجعوا إلى "قاموس الكلمات الرئيسية".</w:t>
      </w:r>
    </w:p>
    <w:p>
      <w:pPr>
        <w:bidi/>
      </w:pPr>
      <w:r>
        <w:rPr>
          <w:rtl/>
          <w:cs/>
          <w:lang w:val="ar_AE" w:bidi="ar_AE"/>
        </w:rPr>
      </w:r>
      <w:r>
        <w:rPr>
          <w:rtl/>
          <w:cs/>
          <w:lang w:val="ar_AE" w:bidi="ar_AE"/>
        </w:rPr>
        <w:t>يصنع الناس أحيانًا تماثيل أو صورًا معدنية لتمثيل هذه الآلهة الكاذبة. ومن المحتمل أن يربعام لم يصنع بنفسه هذه الأصنام الذهبية أو الفضية، بل أمر حرفيين بصنعها.</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المسبوكات</w:t>
      </w:r>
      <w:r>
        <w:rPr>
          <w:rtl/>
          <w:cs/>
          <w:lang w:val="ar_AE" w:bidi="ar_AE"/>
        </w:rPr>
        <w:t xml:space="preserve">. إذا كنتم قد ترجمتم هذه الكلمة بالفعل في سِفر آخر من الكتاب المُقدَّس، استخدموا الكلمة نفسها التي استخدمتموها هناك. لمزيد من المعلومات، ابحثوا عن كلمة "آلِهَةً" في "قاموس الكلمات الرئيسية". مع أن الكلمة المستخدمة هنا في اللغة الأصلية تختلف قليلًا عن الكلمة الأخرى، فإن بعض الترجمات تستخدم الكلمة نفسها للتعبير عن الأصنام في كلا الموضعين، ويمكنكم اختيار فعل الشيء نفسه. أوقِفوا الاستماع إلى هذا التسجيل الصوتي هنا. </w:t>
      </w:r>
    </w:p>
    <w:p>
      <w:pPr>
        <w:bidi/>
      </w:pPr>
      <w:r>
        <w:rPr>
          <w:rtl/>
          <w:cs/>
          <w:lang w:val="ar_AE" w:bidi="ar_AE"/>
        </w:rPr>
      </w:r>
      <w:r>
        <w:rPr>
          <w:rtl/>
          <w:cs/>
          <w:lang w:val="ar_AE" w:bidi="ar_AE"/>
        </w:rPr>
        <w:t xml:space="preserve">يقول الرب إنه سيُهلك بيت يربعام أو يجلب عليه </w:t>
      </w:r>
      <w:r>
        <w:rPr>
          <w:b/>
          <w:rtl/>
          <w:cs/>
          <w:lang w:val="ar_AE" w:bidi="ar_AE"/>
        </w:rPr>
        <w:t>الشر</w:t>
      </w:r>
      <w:r>
        <w:rPr>
          <w:rtl/>
          <w:cs/>
          <w:lang w:val="ar_AE" w:bidi="ar_AE"/>
        </w:rPr>
        <w:t>. ولمزيد من المعلومات، انظروا تعبير "بيت" في "قاموس الكلمات الرئيسية". هذا هو المفهوم نفسه الذي يشير إليه تعبير "بيت داود" الوارد سابقًا في هذا المقطع. استخدموا الكلمة أو العبارة نفسها التي استخدمتموها في المقاطع السابقة لكلمة "بيت" أو "أسرة" عندما تشير إلى ذرية شخص ما.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14:12–20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الملوك الأول ١٤: ١٢–٢٠ واحفظوه في قلوبكم. </w:t>
      </w:r>
    </w:p>
    <w:p>
      <w:pPr>
        <w:bidi/>
      </w:pPr>
      <w:r>
        <w:rPr>
          <w:rtl/>
          <w:cs/>
          <w:lang w:val="ar_AE" w:bidi="ar_AE"/>
        </w:rPr>
      </w:r>
      <w:r>
        <w:rPr>
          <w:rtl/>
          <w:cs/>
          <w:lang w:val="ar_AE" w:bidi="ar_AE"/>
        </w:rPr>
        <w:t>استمعوا إلى نسخة صوتية من سفر الملوك الأول ١٤: ١٢–٢٠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الملوك الأول ١٤: ١٢–٢٠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القصة السابقة، مرض أبيّا، ابن الملك يربعام، فأرسل يربعام زوجته إلى أخيّا النبي لتعرف ما سيحدث للطفل. ومع أن زوجة يربعام تظاهرت بأنها شخص آخر، كان الرب (يهوه) قد أخبر أخيّا بالفعل بهويتها وبما ينبغي أن يقوله لها. لذلك، نقل أخيّا رسالة الرب إلى زوجة يربعام لكي توصلها بدورها إلى يربعام. في تلك الرسالة، قال الرب إنه غاضب جدًا من يربعام لأنه قاد إسرائيل إلى عبادة الأصنام بدلًا من عبادة الرب. وقال الرب أيضًا إنه سيقتل ذكور ذرية يربعام، وإن الحيوانات المتوحشة ستأكل جثثهم، وبعد ذلك لن تعود عائلة يربعام تحكم إسرائيل. كانت هذه رسالة الرب إلى يربعام.</w:t>
      </w:r>
    </w:p>
    <w:p>
      <w:pPr>
        <w:bidi/>
      </w:pPr>
      <w:r>
        <w:rPr>
          <w:rtl/>
          <w:cs/>
          <w:lang w:val="ar_AE" w:bidi="ar_AE"/>
        </w:rPr>
      </w:r>
      <w:r>
        <w:rPr>
          <w:rtl/>
          <w:cs/>
          <w:lang w:val="ar_AE" w:bidi="ar_AE"/>
        </w:rPr>
        <w:t>أما في هذه القصة، فيواصل أخيّا الحديث إلى زوجة يربعام، لكنه يتحدث الآن بكلماته هو بدلًا من نقل كلمات الرب. أولًا، يخبر أخيّا زوجة يربعام أنه يجب عليها العودة إلى بيتها. ولعلكم تتذكرون أن بيت أخيّا يقع في مدينة شيلوه، بينما يقيم يربعام وزوجته في مدينة ترصة، الواقعة شمال شيلوه.</w:t>
      </w:r>
    </w:p>
    <w:p>
      <w:pPr>
        <w:bidi/>
      </w:pPr>
      <w:r>
        <w:rPr>
          <w:rtl/>
          <w:cs/>
          <w:lang w:val="ar_AE" w:bidi="ar_AE"/>
        </w:rPr>
      </w:r>
      <w:r>
        <w:rPr>
          <w:rtl/>
          <w:cs/>
          <w:lang w:val="ar_AE" w:bidi="ar_AE"/>
        </w:rPr>
        <w:t xml:space="preserve">توقّفوا هنا كمجموعة، وانظروا إلى خريطة لإسرائيل. ابحثوا عن شيلوه وترصة على الخريطة. أوقِفوا الاستماع إلى هذا التسجيل الصوتي هنا. </w:t>
      </w:r>
    </w:p>
    <w:p>
      <w:pPr>
        <w:bidi/>
      </w:pPr>
      <w:r>
        <w:rPr>
          <w:rtl/>
          <w:cs/>
          <w:lang w:val="ar_AE" w:bidi="ar_AE"/>
        </w:rPr>
      </w:r>
      <w:r>
        <w:rPr>
          <w:rtl/>
          <w:cs/>
          <w:lang w:val="ar_AE" w:bidi="ar_AE"/>
        </w:rPr>
        <w:t>قبل أن تعود زوجة يربعام إلى بيتها، يخبرها أخيّا بما سيحدث. فبمجرد أن تدخل المدينة، سيموت الطفل أبيّا. وعندئذٍ سينوح جميع شعب إسرائيل عليه، أي سيبكون وينتحبون، لأن أبيّا قد مات، وسيدفن الناس جثته. لكن أبيّا هو الشخص الوحيد من عائلة يربعام الذي سيدفنه الناس بهذه الطريقة التي تدل على الاحترام. والسبب هو أنه الشخص الوحيد في عائلة يربعام الذي فعل شيئًا أرضى الرب. ولعلكم تتذكرون من القصة السابقة أن الرب قال إن جميع الذكور في عائلة يربعام سيموتون، وإن أحدًا لن يدفن جثثهم، بل ستأكل الحيوانات المتوحشة جثثهم. ولذلك، سيكون أبيّا الشخص الوحيد في عائلة يربعام الذي لن يتعرض لهذا العار الشديد.</w:t>
      </w:r>
    </w:p>
    <w:p>
      <w:pPr>
        <w:bidi/>
      </w:pPr>
      <w:r>
        <w:rPr>
          <w:rtl/>
          <w:cs/>
          <w:lang w:val="ar_AE" w:bidi="ar_AE"/>
        </w:rPr>
      </w:r>
      <w:r>
        <w:rPr>
          <w:rtl/>
          <w:cs/>
          <w:lang w:val="ar_AE" w:bidi="ar_AE"/>
        </w:rPr>
        <w:t xml:space="preserve">توقّفوا هنا، وناقشوا هذا السؤال كمجموعة: عندما يموت شخص في مجتمعكم، ماذا تفعلون بجثته؟ وكيف تُظهرون التكريم والاحترام لذلك الشخص؟ وكيف تعبّرون عن حزَنكم؟ أوقِفوا الاستماع إلى هذا التسجيل الصوتي هنا. </w:t>
      </w:r>
    </w:p>
    <w:p>
      <w:pPr>
        <w:bidi/>
      </w:pPr>
      <w:r>
        <w:rPr>
          <w:rtl/>
          <w:cs/>
          <w:lang w:val="ar_AE" w:bidi="ar_AE"/>
        </w:rPr>
      </w:r>
      <w:r>
        <w:rPr>
          <w:rtl/>
          <w:cs/>
          <w:lang w:val="ar_AE" w:bidi="ar_AE"/>
        </w:rPr>
        <w:t>يقول أخيّا إن الرب سيقيم بعد ذلك ملكًا آخر يحلّ محل عائلة يربعام في حكم إسرائيل. ولن نسمع المزيد عن هذا الملك إلا في قصة لاحقة، لكننا نعرف أن أخيّا يتحدث عن بعشا، الرجل الذي سيقتل لاحقًا الملك ناداب، ابن يربعام، ثم يجعل نفسه ملكًا جديدًا على إسرائيل. ولعلكم تتذكرون أنه في ذلك الوقت كانت الأرض مقسّمة إلى مملكتين: مملكة إسرائيل في الشمال ومملكة يهوذا في الجنوب. وهكذا، سيحلّ شخص آخر محل عائلة يربعام في حكم مملكة إسرائيل الشمالية، تمامًا كما وعد الرب.</w:t>
      </w:r>
    </w:p>
    <w:p>
      <w:pPr>
        <w:bidi/>
      </w:pPr>
      <w:r>
        <w:rPr>
          <w:rtl/>
          <w:cs/>
          <w:lang w:val="ar_AE" w:bidi="ar_AE"/>
        </w:rPr>
      </w:r>
      <w:r>
        <w:rPr>
          <w:rtl/>
          <w:cs/>
          <w:lang w:val="ar_AE" w:bidi="ar_AE"/>
        </w:rPr>
        <w:t>بعد ذلك، يستخدم أخيّا تعبيرات خاصة لوصف الطريقة التي سيعاقب بها الرب إسرائيل. أولًا، يقول أخيّا إن الرب سيضرب إسرائيل كما يهزّ شخص قصبة، أو نوعًا خاصًا من الأعشاب الطويلة والسميكة التي تنمو في الماء. وسيستأصل الرب إسرائيل من الأرض التي أعطاها لأسلاف الشعب. وهذا يعني أن الرب سيجبر الشعب على الانتقال إلى مكان آخر. وأخيرًا، يقول أخيّا إن الرب سيبدّد شعب إسرائيل إلى ما وراء نهر الفرات. وهذا يعني أن الرب سيجبر الشعب على الذهاب إلى أرض تقع شرق إسرائيل، وراء نهر الفرات. ومع أن أخيّا لا يقدم مزيدًا من التفاصيل في هذه القصة، فمن المحتمل أن يشير هذا إلى القصة الواردة في سفر الملوك الثاني، الأصحاح ١٧، عندما سيغزو الأشوريون مملكة إسرائيل الشمالية ويأخذون الشعب إلى أشور.</w:t>
      </w:r>
    </w:p>
    <w:p>
      <w:pPr>
        <w:bidi/>
      </w:pPr>
      <w:r>
        <w:rPr>
          <w:rtl/>
          <w:cs/>
          <w:lang w:val="ar_AE" w:bidi="ar_AE"/>
        </w:rPr>
      </w:r>
      <w:r>
        <w:rPr>
          <w:rtl/>
          <w:cs/>
          <w:lang w:val="ar_AE" w:bidi="ar_AE"/>
        </w:rPr>
        <w:t xml:space="preserve">توقّفوا هنا كمجموعة، وانظروا إلى خريطة لإسرائيل والبلدان المحيطة بها. ابحثوا عن نهر الفرات والأرض الواقعة إلى الشرق منه. أوقِفوا الاستماع إلى هذا التسجيل الصوتي هنا. </w:t>
      </w:r>
    </w:p>
    <w:p>
      <w:pPr>
        <w:bidi/>
      </w:pPr>
      <w:r>
        <w:rPr>
          <w:rtl/>
          <w:cs/>
          <w:lang w:val="ar_AE" w:bidi="ar_AE"/>
        </w:rPr>
      </w:r>
      <w:r>
        <w:rPr>
          <w:rtl/>
          <w:cs/>
          <w:lang w:val="ar_AE" w:bidi="ar_AE"/>
        </w:rPr>
        <w:t>يقول أخيّا إن الرب سيفعل هذه الأمور بإسرائيل لأن الشعب أغضب الرب غضبًا شديدًا عندما صنع أصنامًا للإلهة عشتاروت. وكانت عشتاروت إلهة الخصوبة التي عبدها الكنعانيون الذين سكنوا الأرض قبل بني إسرائيل. ولذلك، سيتخلى الرب عن شعب إسرائيل بسبب خطية يربعام، الذي أخطأ وجعل إسرائيل تخطئ أيضًا.</w:t>
      </w:r>
    </w:p>
    <w:p>
      <w:pPr>
        <w:bidi/>
      </w:pPr>
      <w:r>
        <w:rPr>
          <w:rtl/>
          <w:cs/>
          <w:lang w:val="ar_AE" w:bidi="ar_AE"/>
        </w:rPr>
      </w:r>
      <w:r>
        <w:rPr>
          <w:rtl/>
          <w:cs/>
          <w:lang w:val="ar_AE" w:bidi="ar_AE"/>
        </w:rPr>
        <w:t>ثم غادرت زوجة يربعام بيت أخيّا وعادت إلى ترصة. وما إن دخلت البيت حتى مات الصبي أبيّا. ودفن الناس أبيّا، وندبه جميع شعب إسرائيل، تمامًا كما قال الرب إنه سيحدث.</w:t>
      </w:r>
    </w:p>
    <w:p>
      <w:pPr>
        <w:bidi/>
      </w:pPr>
      <w:r>
        <w:rPr>
          <w:rtl/>
          <w:cs/>
          <w:lang w:val="ar_AE" w:bidi="ar_AE"/>
        </w:rPr>
      </w:r>
      <w:r>
        <w:rPr>
          <w:rtl/>
          <w:cs/>
          <w:lang w:val="ar_AE" w:bidi="ar_AE"/>
        </w:rPr>
        <w:t>يقول الراوي إننا نستطيع معرفة المزيد عن بقية أعمال يربعام، بما في ذلك الحروب التي خاضها وكيف حكم ملكًا، في الكتاب المسمى "سفر أخبار الأيام لملوك إسرائيل". لكننا نعرف أن هذا الكتاب لم يعد موجودًا.</w:t>
      </w:r>
    </w:p>
    <w:p>
      <w:pPr>
        <w:bidi/>
      </w:pPr>
      <w:r>
        <w:rPr>
          <w:rtl/>
          <w:cs/>
          <w:lang w:val="ar_AE" w:bidi="ar_AE"/>
        </w:rPr>
      </w:r>
      <w:r>
        <w:rPr>
          <w:rtl/>
          <w:cs/>
          <w:lang w:val="ar_AE" w:bidi="ar_AE"/>
        </w:rPr>
        <w:t xml:space="preserve">توقّفوا هنا، وناقشوا هذا السؤال كمجموعة: كيف تتذكرون القصص أو المعلومات عن الأمور التي حدثت منذ زمن بعيد في ثقافتكم، وكيف تنقلونها إلى الآخرين؟ ماذا يحدث إذا فقد الناس هذه المعلومات أو نسوها؟ أوقِفوا الاستماع إلى هذا التسجيل الصوتي هنا. </w:t>
      </w:r>
    </w:p>
    <w:p>
      <w:pPr>
        <w:bidi/>
      </w:pPr>
      <w:r>
        <w:rPr>
          <w:rtl/>
          <w:cs/>
          <w:lang w:val="ar_AE" w:bidi="ar_AE"/>
        </w:rPr>
      </w:r>
      <w:r>
        <w:rPr>
          <w:rtl/>
          <w:cs/>
          <w:lang w:val="ar_AE" w:bidi="ar_AE"/>
        </w:rPr>
        <w:t>وأخيرًا، يقول الراوي إن يربعام حكم ملكًا لمدة اثنتين وعشرين سنة. ثم مات يربعام، وأصبح ابنه ناداب الملك التالي.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الملوك الأول ١٤: ١٢–٢٠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بتصوير أحداث هذا المقطع.</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b/>
          <w:rtl/>
          <w:cs/>
          <w:lang w:val="ar_AE" w:bidi="ar_AE"/>
        </w:rPr>
        <w:t>في المشهد الأول:</w:t>
      </w:r>
      <w:r>
        <w:rPr>
          <w:rtl/>
          <w:cs/>
          <w:lang w:val="ar_AE" w:bidi="ar_AE"/>
        </w:rPr>
        <w:t xml:space="preserve"> يخبر أخيّا زوجة يربعام أن تعود إلى بيتها، ثم يموت أبيّا، ويدفن الناس جثته. لكنهم لن يدفنوا أي شخص آخر من عائلة يربعام عندما يموت. فأبيّا هو الشخص الوحيد في عائلة يربعام الذي يرضي الرب (يهوه)، ولذلك فهو الوحيد الذي سيُدفن دفنًا لائقًا.</w:t>
      </w:r>
    </w:p>
    <w:p>
      <w:pPr>
        <w:bidi/>
      </w:pPr>
      <w:r>
        <w:rPr>
          <w:rtl/>
          <w:cs/>
          <w:lang w:val="ar_AE" w:bidi="ar_AE"/>
        </w:rPr>
      </w:r>
      <w:r>
        <w:rPr>
          <w:b/>
          <w:rtl/>
          <w:cs/>
          <w:lang w:val="ar_AE" w:bidi="ar_AE"/>
        </w:rPr>
        <w:t>في المشهد الثاني:</w:t>
      </w:r>
      <w:r>
        <w:rPr>
          <w:rtl/>
          <w:cs/>
          <w:lang w:val="ar_AE" w:bidi="ar_AE"/>
        </w:rPr>
        <w:t xml:space="preserve"> يقول أخيّا إن الرب سيقيم شخصًا آخر ملكًا، ثم سيعاقب الرب شعب إسرائيل على الخطايا التي جعلهم يربعام يرتكبونها، وذلك بإجبار بني إسرائيل على العيش في أرض غريبة.</w:t>
      </w:r>
    </w:p>
    <w:p>
      <w:pPr>
        <w:bidi/>
      </w:pPr>
      <w:r>
        <w:rPr>
          <w:rtl/>
          <w:cs/>
          <w:lang w:val="ar_AE" w:bidi="ar_AE"/>
        </w:rPr>
      </w:r>
      <w:r>
        <w:rPr>
          <w:b/>
          <w:rtl/>
          <w:cs/>
          <w:lang w:val="ar_AE" w:bidi="ar_AE"/>
        </w:rPr>
        <w:t>في المشهد الثالث:</w:t>
      </w:r>
      <w:r>
        <w:rPr>
          <w:rtl/>
          <w:cs/>
          <w:lang w:val="ar_AE" w:bidi="ar_AE"/>
        </w:rPr>
        <w:t xml:space="preserve"> تعود زوجة يربعام إلى بيتها، وما إن تصل حتى يموت أبيّا. ثم يندب الناس أبيّا ويدفنون جثته، تمامًا كما قال أخيّا.</w:t>
      </w:r>
    </w:p>
    <w:p>
      <w:pPr>
        <w:bidi/>
      </w:pPr>
      <w:r>
        <w:rPr>
          <w:rtl/>
          <w:cs/>
          <w:lang w:val="ar_AE" w:bidi="ar_AE"/>
        </w:rPr>
      </w:r>
      <w:r>
        <w:rPr>
          <w:b/>
          <w:rtl/>
          <w:cs/>
          <w:lang w:val="ar_AE" w:bidi="ar_AE"/>
        </w:rPr>
        <w:t>في المشهد الرابع:</w:t>
      </w:r>
      <w:r>
        <w:rPr>
          <w:rtl/>
          <w:cs/>
          <w:lang w:val="ar_AE" w:bidi="ar_AE"/>
        </w:rPr>
        <w:t xml:space="preserve"> يقول الراوي إن يربعام حكم مدة اثنتين وعشرين سنة قبل أن يموت، ثم أصبح ناداب، ابن يربعام، ملكًا.</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أخيَّا</w:t>
      </w:r>
    </w:p>
    <w:p>
      <w:pPr>
        <w:pStyle w:val="ListBullet"/>
        <w:bidi/>
        <w:spacing w:line="240" w:lineRule="auto"/>
        <w:ind w:left="720"/>
      </w:pPr>
      <w:r>
        <w:rPr>
          <w:rtl/>
          <w:cs/>
          <w:lang w:val="ar_AE" w:bidi="ar_AE"/>
        </w:rPr>
      </w:r>
      <w:r>
        <w:rPr>
          <w:rtl/>
          <w:cs/>
          <w:lang w:val="ar_AE" w:bidi="ar_AE"/>
        </w:rPr>
        <w:t>زوجة يربعام</w:t>
      </w:r>
    </w:p>
    <w:p>
      <w:pPr>
        <w:pStyle w:val="ListBullet"/>
        <w:bidi/>
        <w:spacing w:line="240" w:lineRule="auto"/>
        <w:ind w:left="720"/>
      </w:pPr>
      <w:r>
        <w:rPr>
          <w:rtl/>
          <w:cs/>
          <w:lang w:val="ar_AE" w:bidi="ar_AE"/>
        </w:rPr>
      </w:r>
      <w:r>
        <w:rPr>
          <w:rtl/>
          <w:cs/>
          <w:lang w:val="ar_AE" w:bidi="ar_AE"/>
        </w:rPr>
        <w:t>أبيّا، ابن يربعام</w:t>
      </w:r>
    </w:p>
    <w:p>
      <w:pPr>
        <w:pStyle w:val="ListBullet"/>
        <w:bidi/>
        <w:spacing w:line="240" w:lineRule="auto"/>
        <w:ind w:left="720"/>
      </w:pPr>
      <w:r>
        <w:rPr>
          <w:rtl/>
          <w:cs/>
          <w:lang w:val="ar_AE" w:bidi="ar_AE"/>
        </w:rPr>
      </w:r>
      <w:r>
        <w:rPr>
          <w:rtl/>
          <w:cs/>
          <w:lang w:val="ar_AE" w:bidi="ar_AE"/>
        </w:rPr>
        <w:t>كل إسرائيل</w:t>
      </w:r>
    </w:p>
    <w:p>
      <w:pPr>
        <w:pStyle w:val="ListBullet"/>
        <w:bidi/>
        <w:spacing w:line="240" w:lineRule="auto"/>
        <w:ind w:left="720"/>
      </w:pPr>
      <w:r>
        <w:rPr>
          <w:rtl/>
          <w:cs/>
          <w:lang w:val="ar_AE" w:bidi="ar_AE"/>
        </w:rPr>
      </w:r>
      <w:r>
        <w:rPr>
          <w:rtl/>
          <w:cs/>
          <w:lang w:val="ar_AE" w:bidi="ar_AE"/>
        </w:rPr>
        <w:t>يربعام</w:t>
      </w:r>
    </w:p>
    <w:p>
      <w:pPr>
        <w:pStyle w:val="ListBullet"/>
        <w:bidi/>
        <w:spacing w:line="240" w:lineRule="auto"/>
        <w:ind w:left="720"/>
      </w:pPr>
      <w:r>
        <w:rPr>
          <w:rtl/>
          <w:cs/>
          <w:lang w:val="ar_AE" w:bidi="ar_AE"/>
        </w:rPr>
      </w:r>
      <w:r>
        <w:rPr>
          <w:rtl/>
          <w:cs/>
          <w:lang w:val="ar_AE" w:bidi="ar_AE"/>
        </w:rPr>
        <w:t xml:space="preserve">يهوه، إله إسرائيل </w:t>
      </w:r>
    </w:p>
    <w:p>
      <w:pPr>
        <w:pStyle w:val="ListBullet"/>
        <w:bidi/>
        <w:spacing w:line="240" w:lineRule="auto"/>
        <w:ind w:left="720"/>
      </w:pPr>
      <w:r>
        <w:rPr>
          <w:rtl/>
          <w:cs/>
          <w:lang w:val="ar_AE" w:bidi="ar_AE"/>
        </w:rPr>
      </w:r>
      <w:r>
        <w:rPr>
          <w:rtl/>
          <w:cs/>
          <w:lang w:val="ar_AE" w:bidi="ar_AE"/>
        </w:rPr>
        <w:t>بيت يربعام، أي عائلته</w:t>
      </w:r>
    </w:p>
    <w:p>
      <w:pPr>
        <w:pStyle w:val="ListBullet"/>
        <w:bidi/>
        <w:spacing w:line="240" w:lineRule="auto"/>
        <w:ind w:left="720"/>
      </w:pPr>
      <w:r>
        <w:rPr>
          <w:rtl/>
          <w:cs/>
          <w:lang w:val="ar_AE" w:bidi="ar_AE"/>
        </w:rPr>
      </w:r>
      <w:r>
        <w:rPr>
          <w:rtl/>
          <w:cs/>
          <w:lang w:val="ar_AE" w:bidi="ar_AE"/>
        </w:rPr>
        <w:t>آباء إسرائيل، أي أسلافهم</w:t>
      </w:r>
    </w:p>
    <w:p>
      <w:pPr>
        <w:pStyle w:val="ListBullet"/>
        <w:bidi/>
        <w:spacing w:line="240" w:lineRule="auto"/>
        <w:ind w:left="720"/>
      </w:pPr>
      <w:r>
        <w:rPr>
          <w:rtl/>
          <w:cs/>
          <w:lang w:val="ar_AE" w:bidi="ar_AE"/>
        </w:rPr>
      </w:r>
      <w:r>
        <w:rPr>
          <w:rtl/>
          <w:cs/>
          <w:lang w:val="ar_AE" w:bidi="ar_AE"/>
        </w:rPr>
        <w:t>عشيرة</w:t>
      </w:r>
    </w:p>
    <w:p>
      <w:pPr>
        <w:pStyle w:val="ListBullet"/>
        <w:bidi/>
        <w:spacing w:line="240" w:lineRule="auto"/>
        <w:ind w:left="720"/>
      </w:pPr>
      <w:r>
        <w:rPr>
          <w:rtl/>
          <w:cs/>
          <w:lang w:val="ar_AE" w:bidi="ar_AE"/>
        </w:rPr>
      </w:r>
      <w:r>
        <w:rPr>
          <w:rtl/>
          <w:cs/>
          <w:lang w:val="ar_AE" w:bidi="ar_AE"/>
        </w:rPr>
        <w:t>ناداب</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المشهد الأول، يطلب أخيّا من زوجة يربعام أن تقوم وتذهب إلى بيتها. وفي اللغة الأصلية، غالبًا ما تعني كلمة "قومي" أن يبدأ الشخص في القيام بعمل ما، ولا سيما السفر. ولا تعني بالضرورة أن زوجة يربعام كانت جالسة أو مستلقية. ولعلكم تتذكرون أن بيت يربعام يقع في مدينة أخرى، هي ترصة، ولذلك سيتعين على زوجته أن تسلك الطريق لتعود إلى بيتها. لكن قبل أن تغادر، يخبرها أخيّا بما سيحدث.</w:t>
      </w:r>
    </w:p>
    <w:p>
      <w:pPr>
        <w:bidi/>
      </w:pPr>
      <w:r>
        <w:rPr>
          <w:rtl/>
          <w:cs/>
          <w:lang w:val="ar_AE" w:bidi="ar_AE"/>
        </w:rPr>
      </w:r>
      <w:r>
        <w:rPr>
          <w:rtl/>
          <w:cs/>
          <w:lang w:val="ar_AE" w:bidi="ar_AE"/>
        </w:rPr>
        <w:t>يقول أخيّا إنه ما إن تطأ قدما زوجة يربعام المدينة حتى يموت الطفل. ويعني وطء القدمين لمكان ما الدخول إليه سيرًا على الأقدام. بعد ذلك، سيندب جميع إسرائيل، أي جميع الناس الذين يعيشون في مملكة إسرائيل الشمالية التي يحكمها يربعام، أبيّا ويدفنون جثته. والندب هو البكاء وإظهار الحزن الشديد، أما دفن جثة شخص ما فيعني مواراتها في القبر. وفي إسرائيل القديمة، كان الناس كثيرًا ما يدفنون الموتى في مغارة جبلية أو في "قبر" خاص، أو غرفة ينحتونها في صخرة كبيرة.</w:t>
      </w:r>
    </w:p>
    <w:p>
      <w:pPr>
        <w:bidi/>
      </w:pPr>
      <w:r>
        <w:rPr>
          <w:rtl/>
          <w:cs/>
          <w:lang w:val="ar_AE" w:bidi="ar_AE"/>
        </w:rPr>
      </w:r>
      <w:r>
        <w:rPr>
          <w:rtl/>
          <w:cs/>
          <w:lang w:val="ar_AE" w:bidi="ar_AE"/>
        </w:rPr>
        <w:t xml:space="preserve">توقّفوا هنا، وناقشوا كمجموعة: كيف تعبّرون عن دخول شخص إلى مكان سيرًا على قدميه؟ أوقِفوا الاستماع إلى هذا التسجيل الصوتي هنا. </w:t>
      </w:r>
    </w:p>
    <w:p>
      <w:pPr>
        <w:bidi/>
      </w:pPr>
      <w:r>
        <w:rPr>
          <w:rtl/>
          <w:cs/>
          <w:lang w:val="ar_AE" w:bidi="ar_AE"/>
        </w:rPr>
      </w:r>
      <w:r>
        <w:rPr>
          <w:rtl/>
          <w:cs/>
          <w:lang w:val="ar_AE" w:bidi="ar_AE"/>
        </w:rPr>
        <w:t xml:space="preserve">توقّفوا هنا، وناقشوا كيف ستعبّرون في ترجمتكم عن ندب عدد كبير من الناس لأبيّا ودفنهم جثته. هل تتذكرون مناسبة في مجتمعكم ندب فيها عدد كبير من الناس وفاة شخص ما؟ إن كان الأمر كذلك، فكيف كانت تلك المناسبة؟ وما الكلمات التي تستخدمونها لوصف مشاعر الناس وتصرفاتهم؟ أوقِفوا الاستماع إلى هذا التسجيل الصوتي هنا. </w:t>
      </w:r>
    </w:p>
    <w:p>
      <w:pPr>
        <w:bidi/>
      </w:pPr>
      <w:r>
        <w:rPr>
          <w:rtl/>
          <w:cs/>
          <w:lang w:val="ar_AE" w:bidi="ar_AE"/>
        </w:rPr>
      </w:r>
      <w:r>
        <w:rPr>
          <w:rtl/>
          <w:cs/>
          <w:lang w:val="ar_AE" w:bidi="ar_AE"/>
        </w:rPr>
        <w:t>يقول أخيّا إن أبيّا هو الشخص الوحيد من الذين ينتمون إلى يربعام الذي سيدفنه الناس. والانتماء إلى يربعام يعني أن يكون الشخص فردًا من عائلته أو واحدًا من ذريته. ويقول أخيّا إن أبيّا سيُدفن لأن الرب، إله إسرائيل، وجد فيه أمرًا صالحًا، وهو الوحيد في عائلة يربعام الذي وجد الرب فيه أمرًا صالحًا. وهذا يعني أن أبيّا فعل شيئًا أرضى الرب، مع أن أخيّا لا يوضح ما الذي فعله.</w:t>
      </w:r>
    </w:p>
    <w:p>
      <w:pPr>
        <w:bidi/>
      </w:pPr>
      <w:r>
        <w:rPr>
          <w:rtl/>
          <w:cs/>
          <w:lang w:val="ar_AE" w:bidi="ar_AE"/>
        </w:rPr>
      </w:r>
      <w:r>
        <w:rPr>
          <w:rtl/>
          <w:cs/>
          <w:lang w:val="ar_AE" w:bidi="ar_AE"/>
        </w:rPr>
        <w:t>بعد ذلك، يقول أخيّا إن الرب سيقيم ملكًا على إسرائيل يقرض بيت يربعام، وإن هذا الأمر سيبدأ في ذلك اليوم، بل إنه وشيك الحدوث. ويعني إقامة ملك أن الرب سيختار شخصًا لم تكن له من قبل سلطة أو مكانة كبيرة، ويجعله ملكًا. أما أن يقرض هذا الملك بيت يربعام، فيعني أنه سيهلك عائلة يربعام وينزع منها سلطتها في حكم إسرائيل. وهذا هو الهلاك العنيف نفسه الذي وعد الرب بأن تتعرض له عائلة يربعام في القصة السابقة. وعندما يقول أخيّا إن الأمر بدأ بالفعل في ذلك اليوم، فإنه يقصد أن ذلك سيحدث قريبًا جدًا.</w:t>
      </w:r>
    </w:p>
    <w:p>
      <w:pPr>
        <w:bidi/>
      </w:pPr>
      <w:r>
        <w:rPr>
          <w:rtl/>
          <w:cs/>
          <w:lang w:val="ar_AE" w:bidi="ar_AE"/>
        </w:rPr>
      </w:r>
      <w:r>
        <w:rPr>
          <w:rtl/>
          <w:cs/>
          <w:lang w:val="ar_AE" w:bidi="ar_AE"/>
        </w:rPr>
        <w:t xml:space="preserve">توقّفوا هنا، وناقشوا هذا السؤال كمجموعة: احكوا قصة لتحذير الناس من أمر سيحدث قريبًا جدًا، لكن من دون أن تحددوا بالضبط متى سيحدث. انتبهوا إلى الكلمات التي تستخدمونها لوصف موعد حدوث ذلك الأمر. أوقِفوا الاستماع إلى هذا التسجيل الصوتي هنا. </w:t>
      </w:r>
    </w:p>
    <w:p>
      <w:pPr>
        <w:bidi/>
      </w:pPr>
      <w:r>
        <w:rPr>
          <w:rtl/>
          <w:cs/>
          <w:lang w:val="ar_AE" w:bidi="ar_AE"/>
        </w:rPr>
      </w:r>
      <w:r>
        <w:rPr>
          <w:rtl/>
          <w:cs/>
          <w:lang w:val="ar_AE" w:bidi="ar_AE"/>
        </w:rPr>
        <w:t>يستخدم أخيّا الآن تعبيرات خاصة لوصف الطريقة التي سيعاقب بها الرب إسرائيل. أولًا، يقول أخيّا إن الرب سيضرب إسرائيل، وهذا يعني أن الرب سيهاجم إسرائيل أو يعاقبها بطريقة عنيفة. ثانيًا، يقول إن إسرائيل سترتجف عندما يفعل الرب ذلك، مثلما يهتز القصب في الماء. والقصب نوع من الأعشاب الكبيرة التي تنمو في النهر، وعندما تتدفق المياه فيه، تضغط على أعواد القصب وتجعلها تتمايل ذهابًا وإيابًا. ويقول أخيّا أيضًا إن الرب سيستأصل إسرائيل من هذه الأرض الجيدة التي أعطاها لآبائهم، أي لأسلافهم. واقتلاع نبات يعني سحبه من الأرض بالقوة أو بطريقة عنيفة. وبالطريقة نفسها، سيجبر الرب بني إسرائيل بعنف على مغادرة وطنهم. ثم سيبدّد الرب بني إسرائيل إلى ما وراء نهر الفرات. والتبديد يعني إلقاء الأشياء في اتجاهات مختلفة بحيث تتباعد عن بعضها بعضًا وتصبح في أماكن متفرقة. وبالطريقة نفسها، سيجبر الرب بني إسرائيل على مغادرة أرضهم والذهاب شرقًا، عبر نهر الفرات، إلى بلد غريب يعيشون فيه بين أناس من بلد آخر بدلًا من العيش بين بني إسرائيل وحدهم.</w:t>
      </w:r>
    </w:p>
    <w:p>
      <w:pPr>
        <w:bidi/>
      </w:pPr>
      <w:r>
        <w:rPr>
          <w:rtl/>
          <w:cs/>
          <w:lang w:val="ar_AE" w:bidi="ar_AE"/>
        </w:rPr>
      </w:r>
      <w:r>
        <w:rPr>
          <w:rtl/>
          <w:cs/>
          <w:lang w:val="ar_AE" w:bidi="ar_AE"/>
        </w:rPr>
        <w:t xml:space="preserve">توقّفوا هنا كمجموعة، وانظروا إلى صورة لقصبة تتمايل في الماء. أوقِفوا الاستماع إلى هذا التسجيل الصوتي هنا. </w:t>
      </w:r>
    </w:p>
    <w:p>
      <w:pPr>
        <w:bidi/>
      </w:pPr>
      <w:r>
        <w:rPr>
          <w:rtl/>
          <w:cs/>
          <w:lang w:val="ar_AE" w:bidi="ar_AE"/>
        </w:rPr>
      </w:r>
      <w:r>
        <w:rPr>
          <w:rtl/>
          <w:cs/>
          <w:lang w:val="ar_AE" w:bidi="ar_AE"/>
        </w:rPr>
        <w:t xml:space="preserve">توقّفوا هنا، وناقشوا هذا السؤال كمجموعة: احكوا قصة عن شخص يقوم بمهمة معينة، مثل بناء بيت أو زراعة حديقة أو إعداد وجبة طعام. وأثناء حديثكم عن الطريقة التي ينفذ بها هذا الشخص المهمة، استخدموا تعبيرًا خاصًا يصف كيف يشبه ذلك الفعل شيئًا آخر أو فعلًا آخر، كما يفعل أخيّا في هذه القصة. أوقِفوا الاستماع إلى هذا التسجيل الصوتي هنا. </w:t>
      </w:r>
    </w:p>
    <w:p>
      <w:pPr>
        <w:bidi/>
      </w:pPr>
      <w:r>
        <w:rPr>
          <w:rtl/>
          <w:cs/>
          <w:lang w:val="ar_AE" w:bidi="ar_AE"/>
        </w:rPr>
      </w:r>
      <w:r>
        <w:rPr>
          <w:rtl/>
          <w:cs/>
          <w:lang w:val="ar_AE" w:bidi="ar_AE"/>
        </w:rPr>
        <w:t>سيعاقب الرب بني إسرائيل بهذه الطريقة لأنهم أغضبوه غضبًا شديدًا عندما صنعوا سواري عشيرة. والشعور الذي يصفه النص هنا هو نفسه الذي ناقشتموه في القصة السابقة عندما صنع الناس لأنفسهم آلهة من المعدن. كانت عشيرة إلهة كنعانية، وكانت سواري عشيرة تماثيل أو أصنامًا خشبية صنعها الناس لعبادة هذه الإلهة. ولذلك، أغضب الناس الرب غضبًا شديدًا عندما صنعوا الأصنام وعبدوا الآلهة الكاذبة. وسيتخلى الرب عن إسرائيل لأن يربعام ارتكب هذه الخطايا، ولأنه جعل إسرائيل ترتكب الخطايا نفسها أيضًا. والتخلي عن إسرائيل يعني أن الرب سيتركها أو يهجرها، ولن يبقى مع بني إسرائيل ليحميهم من أعدائهم.</w:t>
      </w:r>
    </w:p>
    <w:p>
      <w:pPr>
        <w:bidi/>
      </w:pPr>
      <w:r>
        <w:rPr>
          <w:rtl/>
          <w:cs/>
          <w:lang w:val="ar_AE" w:bidi="ar_AE"/>
        </w:rPr>
      </w:r>
      <w:r>
        <w:rPr>
          <w:rtl/>
          <w:cs/>
          <w:lang w:val="ar_AE" w:bidi="ar_AE"/>
        </w:rPr>
        <w:t>بعد ذلك، قامت زوجة يربعام وغادرت بيت أخيّا وعادت إلى مدينة ترصة، حيث كانت تقيم. وما إن عبرت عتبة باب بيتها حتى مات الصبي أبيّا. والعتبة هي الجزء السفلي من مدخل الباب. ثم دُفن أبيّا، وندبه جميع شعب إسرائيل، أي بكوا عليه وأظهروا حزنهم الشديد، تمامًا كما قال الرب على لسان عبده أخيّا النبي.</w:t>
      </w:r>
    </w:p>
    <w:p>
      <w:pPr>
        <w:bidi/>
      </w:pPr>
      <w:r>
        <w:rPr>
          <w:rtl/>
          <w:cs/>
          <w:lang w:val="ar_AE" w:bidi="ar_AE"/>
        </w:rPr>
      </w:r>
      <w:r>
        <w:rPr>
          <w:rtl/>
          <w:cs/>
          <w:lang w:val="ar_AE" w:bidi="ar_AE"/>
        </w:rPr>
        <w:t>بعد ذلك، يقول الراوي إن الناس دوّنوا بقية أعمال يربعام، أي الأمور الأخرى التي فعلها، بما فيها الحروب التي خاضها وكيف حكم ملكًا واتخذ القرارات، في الكتاب المسمى "سفر أخبار الأيام لملوك إسرائيل". وهذا يعني أن الناس كتبوا هذه القصص والمعلومات في كتاب يتناول ملوك إسرائيل المختلفين حتى لا ينسى الناس تاريخهم.</w:t>
      </w:r>
    </w:p>
    <w:p>
      <w:pPr>
        <w:bidi/>
      </w:pPr>
      <w:r>
        <w:rPr>
          <w:rtl/>
          <w:cs/>
          <w:lang w:val="ar_AE" w:bidi="ar_AE"/>
        </w:rPr>
      </w:r>
      <w:r>
        <w:rPr>
          <w:rtl/>
          <w:cs/>
          <w:lang w:val="ar_AE" w:bidi="ar_AE"/>
        </w:rPr>
        <w:t>ثم حكم يربعام ملكًا على إسرائيل مدة اثنتين وعشرين سنة، ثم اضطجع مع آبائه، أي أسلافه. ولا يعني ذلك أنه ذهب لينام أو يأخذ قسطًا من الراحة، بل هو تعبير لطيف يُستخدم للدلالة على أن يربعام مات. ثم ملك ناداب، ابن يربعام، عوضًا عنه. وهذا يعني أن ناداب أصبح ملك إسرائيل التالي.</w:t>
      </w:r>
    </w:p>
    <w:p>
      <w:pPr>
        <w:bidi/>
      </w:pPr>
      <w:r>
        <w:rPr>
          <w:rtl/>
          <w:cs/>
          <w:lang w:val="ar_AE" w:bidi="ar_AE"/>
        </w:rPr>
      </w:r>
      <w:r>
        <w:rPr>
          <w:rtl/>
          <w:cs/>
          <w:lang w:val="ar_AE" w:bidi="ar_AE"/>
        </w:rPr>
        <w:t xml:space="preserve">توقّفوا هنا، وناقشوا هذا السؤال كمجموعة: ما التعبير اللطيف الذي تستخدمونه في لغتكم للإشارة إلى وفاة شخص؟ وكيف ستترجمون عبارة أن يربعام "اضطجع مع آبائه" بطريقة يفهم الناس منها أنه مات؟ أوقِفوا الاستماع إلى هذا التسجيل الصوتي هنا. </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الملوك الأول ١٤: ١٢–٢٠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أخيَّا</w:t>
      </w:r>
    </w:p>
    <w:p>
      <w:pPr>
        <w:pStyle w:val="ListBullet"/>
        <w:bidi/>
        <w:spacing w:line="240" w:lineRule="auto"/>
        <w:ind w:left="720"/>
      </w:pPr>
      <w:r>
        <w:rPr>
          <w:rtl/>
          <w:cs/>
          <w:lang w:val="ar_AE" w:bidi="ar_AE"/>
        </w:rPr>
      </w:r>
      <w:r>
        <w:rPr>
          <w:rtl/>
          <w:cs/>
          <w:lang w:val="ar_AE" w:bidi="ar_AE"/>
        </w:rPr>
        <w:t>زوجة يربعام</w:t>
      </w:r>
    </w:p>
    <w:p>
      <w:pPr>
        <w:pStyle w:val="ListBullet"/>
        <w:bidi/>
        <w:spacing w:line="240" w:lineRule="auto"/>
        <w:ind w:left="720"/>
      </w:pPr>
      <w:r>
        <w:rPr>
          <w:rtl/>
          <w:cs/>
          <w:lang w:val="ar_AE" w:bidi="ar_AE"/>
        </w:rPr>
      </w:r>
      <w:r>
        <w:rPr>
          <w:rtl/>
          <w:cs/>
          <w:lang w:val="ar_AE" w:bidi="ar_AE"/>
        </w:rPr>
        <w:t>أبيّا، ابن يربعام</w:t>
      </w:r>
    </w:p>
    <w:p>
      <w:pPr>
        <w:pStyle w:val="ListBullet"/>
        <w:bidi/>
        <w:spacing w:line="240" w:lineRule="auto"/>
        <w:ind w:left="720"/>
      </w:pPr>
      <w:r>
        <w:rPr>
          <w:rtl/>
          <w:cs/>
          <w:lang w:val="ar_AE" w:bidi="ar_AE"/>
        </w:rPr>
      </w:r>
      <w:r>
        <w:rPr>
          <w:rtl/>
          <w:cs/>
          <w:lang w:val="ar_AE" w:bidi="ar_AE"/>
        </w:rPr>
        <w:t>كل إسرائيل</w:t>
      </w:r>
    </w:p>
    <w:p>
      <w:pPr>
        <w:pStyle w:val="ListBullet"/>
        <w:bidi/>
        <w:spacing w:line="240" w:lineRule="auto"/>
        <w:ind w:left="720"/>
      </w:pPr>
      <w:r>
        <w:rPr>
          <w:rtl/>
          <w:cs/>
          <w:lang w:val="ar_AE" w:bidi="ar_AE"/>
        </w:rPr>
      </w:r>
      <w:r>
        <w:rPr>
          <w:rtl/>
          <w:cs/>
          <w:lang w:val="ar_AE" w:bidi="ar_AE"/>
        </w:rPr>
        <w:t>يربعام</w:t>
      </w:r>
    </w:p>
    <w:p>
      <w:pPr>
        <w:pStyle w:val="ListBullet"/>
        <w:bidi/>
        <w:spacing w:line="240" w:lineRule="auto"/>
        <w:ind w:left="720"/>
      </w:pPr>
      <w:r>
        <w:rPr>
          <w:rtl/>
          <w:cs/>
          <w:lang w:val="ar_AE" w:bidi="ar_AE"/>
        </w:rPr>
      </w:r>
      <w:r>
        <w:rPr>
          <w:rtl/>
          <w:cs/>
          <w:lang w:val="ar_AE" w:bidi="ar_AE"/>
        </w:rPr>
        <w:t xml:space="preserve">يهوه، إله إسرائيل </w:t>
      </w:r>
    </w:p>
    <w:p>
      <w:pPr>
        <w:pStyle w:val="ListBullet"/>
        <w:bidi/>
        <w:spacing w:line="240" w:lineRule="auto"/>
        <w:ind w:left="720"/>
      </w:pPr>
      <w:r>
        <w:rPr>
          <w:rtl/>
          <w:cs/>
          <w:lang w:val="ar_AE" w:bidi="ar_AE"/>
        </w:rPr>
      </w:r>
      <w:r>
        <w:rPr>
          <w:rtl/>
          <w:cs/>
          <w:lang w:val="ar_AE" w:bidi="ar_AE"/>
        </w:rPr>
        <w:t>بيت يربعام، أي عائلته</w:t>
      </w:r>
    </w:p>
    <w:p>
      <w:pPr>
        <w:pStyle w:val="ListBullet"/>
        <w:bidi/>
        <w:spacing w:line="240" w:lineRule="auto"/>
        <w:ind w:left="720"/>
      </w:pPr>
      <w:r>
        <w:rPr>
          <w:rtl/>
          <w:cs/>
          <w:lang w:val="ar_AE" w:bidi="ar_AE"/>
        </w:rPr>
      </w:r>
      <w:r>
        <w:rPr>
          <w:rtl/>
          <w:cs/>
          <w:lang w:val="ar_AE" w:bidi="ar_AE"/>
        </w:rPr>
        <w:t>آباء إسرائيل، أي أسلافهم</w:t>
      </w:r>
    </w:p>
    <w:p>
      <w:pPr>
        <w:pStyle w:val="ListBullet"/>
        <w:bidi/>
        <w:spacing w:line="240" w:lineRule="auto"/>
        <w:ind w:left="720"/>
      </w:pPr>
      <w:r>
        <w:rPr>
          <w:rtl/>
          <w:cs/>
          <w:lang w:val="ar_AE" w:bidi="ar_AE"/>
        </w:rPr>
      </w:r>
      <w:r>
        <w:rPr>
          <w:rtl/>
          <w:cs/>
          <w:lang w:val="ar_AE" w:bidi="ar_AE"/>
        </w:rPr>
        <w:t>عشيرة</w:t>
      </w:r>
    </w:p>
    <w:p>
      <w:pPr>
        <w:pStyle w:val="ListBullet"/>
        <w:bidi/>
        <w:spacing w:line="240" w:lineRule="auto"/>
        <w:ind w:left="720"/>
      </w:pPr>
      <w:r>
        <w:rPr>
          <w:rtl/>
          <w:cs/>
          <w:lang w:val="ar_AE" w:bidi="ar_AE"/>
        </w:rPr>
      </w:r>
      <w:r>
        <w:rPr>
          <w:rtl/>
          <w:cs/>
          <w:lang w:val="ar_AE" w:bidi="ar_AE"/>
        </w:rPr>
        <w:t>ناداب</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في المشهد الأول، يقول أخيّا لزوجة يربعام: "وأنتِ فقومي وانطَلِقي إلَى بَيتِكِ، وعِندَ دُخول رِجلَيكِ المدينةَ يَموتُ الوَلَدُ، ويَندُبُهُ جميعُ إسرائيلَ ويَدفِنونَهُ، لأنَّ هذا وحدَهُ مِنْ يَرُبعامَ يَدخُلُ القَبرَ، لأنَّهُ وُجِدَ فيهِ أمرٌ صالِحٌ نَحوَ الرَّبِّ إلهِ إسرائيلَ في بَيتِ يَرُبعامَ."</w:t>
      </w:r>
    </w:p>
    <w:p>
      <w:pPr>
        <w:bidi/>
      </w:pPr>
      <w:r>
        <w:rPr>
          <w:rtl/>
          <w:cs/>
          <w:lang w:val="ar_AE" w:bidi="ar_AE"/>
        </w:rPr>
      </w:r>
      <w:r>
        <w:rPr>
          <w:rtl/>
          <w:cs/>
          <w:lang w:val="ar_AE" w:bidi="ar_AE"/>
        </w:rPr>
        <w:t>أوقفوا التمثيل. اسألوا الشخصية التي تؤدي دور زوجة يربعام: "بماذا تشعرين أو تفكّرين؟" قد تجيب الشخصية بعبارات مثل:</w:t>
      </w:r>
    </w:p>
    <w:p>
      <w:pPr>
        <w:pStyle w:val="ListBullet"/>
        <w:bidi/>
        <w:spacing w:line="240" w:lineRule="auto"/>
        <w:ind w:left="720"/>
      </w:pPr>
      <w:r>
        <w:rPr>
          <w:rtl/>
          <w:cs/>
          <w:lang w:val="ar_AE" w:bidi="ar_AE"/>
        </w:rPr>
      </w:r>
      <w:r>
        <w:rPr>
          <w:rtl/>
          <w:cs/>
          <w:lang w:val="ar_AE" w:bidi="ar_AE"/>
        </w:rPr>
        <w:t>"لا أريد أن أعود إلى البيت الآن، لأنني لا أريد أن يموت أبيّا!" أو</w:t>
      </w:r>
    </w:p>
    <w:p>
      <w:pPr>
        <w:pStyle w:val="ListBullet"/>
        <w:bidi/>
        <w:spacing w:line="240" w:lineRule="auto"/>
        <w:ind w:left="720"/>
      </w:pPr>
      <w:r>
        <w:rPr>
          <w:rtl/>
          <w:cs/>
          <w:lang w:val="ar_AE" w:bidi="ar_AE"/>
        </w:rPr>
      </w:r>
      <w:r>
        <w:rPr>
          <w:rtl/>
          <w:cs/>
          <w:lang w:val="ar_AE" w:bidi="ar_AE"/>
        </w:rPr>
        <w:t>"أشعر بالحزن واليأس، لكنني ممتنة لأن أبيّا، على الأقل، لن يموت بطريقة مخزية."</w:t>
      </w:r>
    </w:p>
    <w:p>
      <w:pPr>
        <w:bidi/>
      </w:pPr>
      <w:r>
        <w:rPr>
          <w:rtl/>
          <w:cs/>
          <w:lang w:val="ar_AE" w:bidi="ar_AE"/>
        </w:rPr>
      </w:r>
      <w:r>
        <w:rPr>
          <w:rtl/>
          <w:cs/>
          <w:lang w:val="ar_AE" w:bidi="ar_AE"/>
        </w:rPr>
        <w:t>اسألوا الشخص الذي يؤدي دور أخيا: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"أعرف أن هذه الأخبار لا بد أن تكون محزنة ومؤلمة جدًا لأم أبيّا." أو</w:t>
      </w:r>
    </w:p>
    <w:p>
      <w:pPr>
        <w:pStyle w:val="ListBullet"/>
        <w:bidi/>
        <w:spacing w:line="240" w:lineRule="auto"/>
        <w:ind w:left="720"/>
      </w:pPr>
      <w:r>
        <w:rPr>
          <w:rtl/>
          <w:cs/>
          <w:lang w:val="ar_AE" w:bidi="ar_AE"/>
        </w:rPr>
      </w:r>
      <w:r>
        <w:rPr>
          <w:rtl/>
          <w:cs/>
          <w:lang w:val="ar_AE" w:bidi="ar_AE"/>
        </w:rPr>
        <w:t xml:space="preserve">"لا أحب أن أبلّغ الناس أخبارًا سيئة كهذه، لكنني أخدم الرب، وهذا ما أمرني الرب أن أقوله." أو </w:t>
      </w:r>
    </w:p>
    <w:p>
      <w:pPr>
        <w:pStyle w:val="ListBullet"/>
        <w:bidi/>
        <w:spacing w:line="240" w:lineRule="auto"/>
        <w:ind w:left="720"/>
      </w:pPr>
      <w:r>
        <w:rPr>
          <w:rtl/>
          <w:cs/>
          <w:lang w:val="ar_AE" w:bidi="ar_AE"/>
        </w:rPr>
      </w:r>
      <w:r>
        <w:rPr>
          <w:rtl/>
          <w:cs/>
          <w:lang w:val="ar_AE" w:bidi="ar_AE"/>
        </w:rPr>
        <w:t>"هذه أخبار محزنة وصعبة جدًا، لكن يربعام وبني إسرائيل تسببوا في حدوث ذلك."</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أخيّا: "ويُقيمُ الرَّبُّ لنَفسِهِ مَلِكًا علَى إسرائيلَ يَقرِضُ بَيتَ يَرُبعامَ هذا اليومَ. وماذا؟ الآنَ أيضًا! ويَضرِبُ الرَّبُّ إسرائيلَ كاهتِزازِ القَصَبِ في الماءِ، ويَستأصِلُ إسرائيلَ عن هذِهِ الأرضِ الصّالِحَةِ الّتي أعطاها لآبائهِمْ، ويُبَدِّدُهُمْ إلَى عَبرِ النَّهرِ لأنَّهُمْ عَمِلوا سواريَهُمْ وأغاظوا الرَّبَّ. ويَدفَعُ إسرائيلَ مِنْ أجلِ خطايا يَرُبعامَ الّذي أخطأ وجَعَلَ إسرائيلَ يُخطِئُ."</w:t>
      </w:r>
    </w:p>
    <w:p>
      <w:pPr>
        <w:bidi/>
      </w:pPr>
      <w:r>
        <w:rPr>
          <w:rtl/>
          <w:cs/>
          <w:lang w:val="ar_AE" w:bidi="ar_AE"/>
        </w:rPr>
      </w:r>
      <w:r>
        <w:rPr>
          <w:rtl/>
          <w:cs/>
          <w:lang w:val="ar_AE" w:bidi="ar_AE"/>
        </w:rPr>
        <w:t>أوقفوا التمثيل. اسألوا الشخص الذي يؤدي دور يهوه: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"لقد أغضبني بنو إسرائيل غضبًا شديدًا بعبادتهم هذه الأصنام بدلًا من عبادتي!" أو</w:t>
      </w:r>
    </w:p>
    <w:p>
      <w:pPr>
        <w:pStyle w:val="ListBullet"/>
        <w:bidi/>
        <w:spacing w:line="240" w:lineRule="auto"/>
        <w:ind w:left="720"/>
      </w:pPr>
      <w:r>
        <w:rPr>
          <w:rtl/>
          <w:cs/>
          <w:lang w:val="ar_AE" w:bidi="ar_AE"/>
        </w:rPr>
      </w:r>
      <w:r>
        <w:rPr>
          <w:rtl/>
          <w:cs/>
          <w:lang w:val="ar_AE" w:bidi="ar_AE"/>
        </w:rPr>
        <w:t xml:space="preserve">"لقد أنقذت بني إسرائيل من العبودية في مصر لكي يعبدوني، لكنهم الآن يتصرفون كما لو كانوا عبيدًا للآلهة الكاذبة والأصنام." أو </w:t>
      </w:r>
    </w:p>
    <w:p>
      <w:pPr>
        <w:pStyle w:val="ListBullet"/>
        <w:bidi/>
        <w:spacing w:line="240" w:lineRule="auto"/>
        <w:ind w:left="720"/>
      </w:pPr>
      <w:r>
        <w:rPr>
          <w:rtl/>
          <w:cs/>
          <w:lang w:val="ar_AE" w:bidi="ar_AE"/>
        </w:rPr>
      </w:r>
      <w:r>
        <w:rPr>
          <w:rtl/>
          <w:cs/>
          <w:lang w:val="ar_AE" w:bidi="ar_AE"/>
        </w:rPr>
        <w:t>"إن بني إسرائيل لا يشعرون بالندم على طرقهم الشريرة، لكنهم سيندمون عندما أعاقبهم. وعندئذٍ، ربما يختارون أخيرًا أن يفعلوا ما هو مستقيم."</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بعد ذلك، تغادر زوجة يربعام بيت أخيّا وتسافر عائدةً إلى بيتها في ترصة. وما إن تدخل البيت حتى يموت أبيّا. ثم يدفن الناس جثة أبيّا، ويبكون بصوت عالٍ ويُظهرون حزنهم الشديد على موته. وتحدث هذه الأمور تمامًا كما أخبر الرب أخيّا، الذي نقل بدوره الرسالة إلى زوجة يربعام.</w:t>
      </w:r>
    </w:p>
    <w:p>
      <w:pPr>
        <w:bidi/>
      </w:pPr>
      <w:r>
        <w:rPr>
          <w:rtl/>
          <w:cs/>
          <w:lang w:val="ar_AE" w:bidi="ar_AE"/>
        </w:rPr>
      </w:r>
      <w:r>
        <w:rPr>
          <w:rtl/>
          <w:cs/>
          <w:lang w:val="ar_AE" w:bidi="ar_AE"/>
        </w:rPr>
        <w:t>أوقفوا التمثيل. اسألوا الشخصية التي تؤدي دور زوجة يربعام: "بماذا تشعرين أو تفكّرين؟" قد تجيب الشخصية بعبارات مثل:</w:t>
      </w:r>
    </w:p>
    <w:p>
      <w:pPr>
        <w:pStyle w:val="ListBullet"/>
        <w:bidi/>
        <w:spacing w:line="240" w:lineRule="auto"/>
        <w:ind w:left="720"/>
      </w:pPr>
      <w:r>
        <w:rPr>
          <w:rtl/>
          <w:cs/>
          <w:lang w:val="ar_AE" w:bidi="ar_AE"/>
        </w:rPr>
      </w:r>
      <w:r>
        <w:rPr>
          <w:rtl/>
          <w:cs/>
          <w:lang w:val="ar_AE" w:bidi="ar_AE"/>
        </w:rPr>
        <w:t xml:space="preserve">"كنت آمل أن يكون أخيّا مخطئًا، وألا يموت ابني حقًا." أو </w:t>
      </w:r>
    </w:p>
    <w:p>
      <w:pPr>
        <w:pStyle w:val="ListBullet"/>
        <w:bidi/>
        <w:spacing w:line="240" w:lineRule="auto"/>
        <w:ind w:left="720"/>
      </w:pPr>
      <w:r>
        <w:rPr>
          <w:rtl/>
          <w:cs/>
          <w:lang w:val="ar_AE" w:bidi="ar_AE"/>
        </w:rPr>
      </w:r>
      <w:r>
        <w:rPr>
          <w:rtl/>
          <w:cs/>
          <w:lang w:val="ar_AE" w:bidi="ar_AE"/>
        </w:rPr>
        <w:t>"أشعر بحزن شديد بسبب موت أبيّا، لكنني الآن أشعر بخوف أكبر، لأن موته يعني أن كل ما قاله أخيّا الآخر لا بد أن يتحقق أيضًا."</w:t>
      </w:r>
    </w:p>
    <w:p>
      <w:pPr>
        <w:bidi/>
      </w:pPr>
      <w:r>
        <w:rPr>
          <w:rtl/>
          <w:cs/>
          <w:lang w:val="ar_AE" w:bidi="ar_AE"/>
        </w:rPr>
      </w:r>
      <w:r>
        <w:rPr>
          <w:rtl/>
          <w:cs/>
          <w:lang w:val="ar_AE" w:bidi="ar_AE"/>
        </w:rPr>
        <w:t>اسألوا الشخص الذي يؤدي دور يربعام: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"عندما أخبرتني زوجتي بالرسالة التي نقلها أخيّا عن الرب، شعرت بالخوف." أو </w:t>
      </w:r>
    </w:p>
    <w:p>
      <w:pPr>
        <w:pStyle w:val="ListBullet"/>
        <w:bidi/>
        <w:spacing w:line="240" w:lineRule="auto"/>
        <w:ind w:left="720"/>
      </w:pPr>
      <w:r>
        <w:rPr>
          <w:rtl/>
          <w:cs/>
          <w:lang w:val="ar_AE" w:bidi="ar_AE"/>
        </w:rPr>
      </w:r>
      <w:r>
        <w:rPr>
          <w:rtl/>
          <w:cs/>
          <w:lang w:val="ar_AE" w:bidi="ar_AE"/>
        </w:rPr>
        <w:t xml:space="preserve">"لست متأكدًا من أن ما قاله أخيّا صحيح فعلًا. فأخيّا شيخ جدًا، وربما أصبح مشوش التفكير." أو </w:t>
      </w:r>
    </w:p>
    <w:p>
      <w:pPr>
        <w:pStyle w:val="ListBullet"/>
        <w:bidi/>
        <w:spacing w:line="240" w:lineRule="auto"/>
        <w:ind w:left="720"/>
      </w:pPr>
      <w:r>
        <w:rPr>
          <w:rtl/>
          <w:cs/>
          <w:lang w:val="ar_AE" w:bidi="ar_AE"/>
        </w:rPr>
      </w:r>
      <w:r>
        <w:rPr>
          <w:rtl/>
          <w:cs/>
          <w:lang w:val="ar_AE" w:bidi="ar_AE"/>
        </w:rPr>
        <w:t xml:space="preserve">"أعرف أن أبيّا مات تمامًا كما قال أخيّا، لكنه كان مريضًا جدًا، ولذلك لا يثبت هذا أن الرب هو الذي فعل ذلك." أو </w:t>
      </w:r>
    </w:p>
    <w:p>
      <w:pPr>
        <w:pStyle w:val="ListBullet"/>
        <w:bidi/>
        <w:spacing w:line="240" w:lineRule="auto"/>
        <w:ind w:left="720"/>
      </w:pPr>
      <w:r>
        <w:rPr>
          <w:rtl/>
          <w:cs/>
          <w:lang w:val="ar_AE" w:bidi="ar_AE"/>
        </w:rPr>
      </w:r>
      <w:r>
        <w:rPr>
          <w:rtl/>
          <w:cs/>
          <w:lang w:val="ar_AE" w:bidi="ar_AE"/>
        </w:rPr>
        <w:t>"ربما إذا واصلت عبادة هذه الأصنام، فستستطيع الأصنام أن تحميني من الأمور السيئة التي تحدث عنها أخيّا."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الراوي الآن: "وأمّا بَقيَّةُ أُمورِ يَرُبعامَ، كيفَ حارَبَ وكيفَ مَلكَ، فإنَّها مَكتوبَةٌ في سِفرِ أخبارِ الأيّامِ لمُلوكِ إسرائيلَ. والزَّمانُ الّذي مَلكَ فيهِ يَرُبعامُ هو اثنَتانِ وعِشرونَ سنَةً، ثُمَّ اضطَجَعَ مع آبائهِ، ومَلكَ نادابُ ابنُهُ عِوَضًا عنهُ."</w:t>
      </w:r>
    </w:p>
    <w:p>
      <w:pPr>
        <w:bidi/>
      </w:pPr>
      <w:r>
        <w:rPr>
          <w:rtl/>
          <w:cs/>
          <w:lang w:val="ar_AE" w:bidi="ar_AE"/>
        </w:rPr>
      </w:r>
      <w:r>
        <w:rPr>
          <w:rtl/>
          <w:cs/>
          <w:lang w:val="ar_AE" w:bidi="ar_AE"/>
        </w:rPr>
        <w:t>أوقفوا التمثيل. اسألوا الشخص الذي يؤدي دور ناداب: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"لقد حكم أبي إسرائيل مدة طويلة، ولذلك لا بد أنه كان ملكًا جيدًا. أريد أن أكون مثله تمامًا." أو</w:t>
      </w:r>
    </w:p>
    <w:p>
      <w:pPr>
        <w:pStyle w:val="ListBullet"/>
        <w:bidi/>
        <w:spacing w:line="240" w:lineRule="auto"/>
        <w:ind w:left="720"/>
      </w:pPr>
      <w:r>
        <w:rPr>
          <w:rtl/>
          <w:cs/>
          <w:lang w:val="ar_AE" w:bidi="ar_AE"/>
        </w:rPr>
      </w:r>
      <w:r>
        <w:rPr>
          <w:rtl/>
          <w:cs/>
          <w:lang w:val="ar_AE" w:bidi="ar_AE"/>
        </w:rPr>
        <w:t xml:space="preserve">"أتذكر أن أخيّا النبي قال إن إله إسرائيل القديم، يهوه، سيعاقب أبي. لكن أبي حكم ملكًا مدة طويلة، ولذلك ربما كان أخيّا مخطئًا." أو </w:t>
      </w:r>
    </w:p>
    <w:p>
      <w:pPr>
        <w:pStyle w:val="ListBullet"/>
        <w:bidi/>
        <w:spacing w:line="240" w:lineRule="auto"/>
        <w:ind w:left="720"/>
      </w:pPr>
      <w:r>
        <w:rPr>
          <w:rtl/>
          <w:cs/>
          <w:lang w:val="ar_AE" w:bidi="ar_AE"/>
        </w:rPr>
      </w:r>
      <w:r>
        <w:rPr>
          <w:rtl/>
          <w:cs/>
          <w:lang w:val="ar_AE" w:bidi="ar_AE"/>
        </w:rPr>
        <w:t>"يبدو أن الآلهة التي عبدها أبي ساعدته على أن يظل ملكًا مدة طويلة، ولذلك سأعبدها أنا أيضًا."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الملوك الأول ١٤: ١٢–٢٠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b/>
          <w:rtl/>
          <w:cs/>
          <w:lang w:val="ar_AE" w:bidi="ar_AE"/>
        </w:rPr>
        <w:t>النبي</w:t>
      </w:r>
      <w:r>
        <w:rPr>
          <w:rtl/>
          <w:cs/>
          <w:lang w:val="ar_AE" w:bidi="ar_AE"/>
        </w:rPr>
        <w:t xml:space="preserve"> أخيّا هو</w:t>
      </w:r>
      <w:r>
        <w:rPr>
          <w:b/>
          <w:rtl/>
          <w:cs/>
          <w:lang w:val="ar_AE" w:bidi="ar_AE"/>
        </w:rPr>
        <w:t xml:space="preserve"> عبد</w:t>
      </w:r>
      <w:r>
        <w:rPr>
          <w:rtl/>
          <w:cs/>
          <w:lang w:val="ar_AE" w:bidi="ar_AE"/>
        </w:rPr>
        <w:t xml:space="preserve"> للرب (يهوه). ولعلكم تتذكرون أن النبي هو شخص ينقل رسائل من الله إلى الشعب، وأن العبد هو شخص يؤدي عملًا لشخص آخر. وفي هذه الحالة، فإن أخيّا هو عبد للرب لأنه يفعل الأمور التي يأمره الرب بها. استخدموا الكلمات أو العبارات نفسها التي استخدمتموها في المقاطع السابقة للتعبير عن النبي والعبد عندما يُستخدمان في مواقف مشابهة. تجدون كلمتي "نبي" و"عبد" في "قاموس الكلمات الرئيسية".</w:t>
      </w:r>
    </w:p>
    <w:p>
      <w:pPr>
        <w:bidi/>
      </w:pPr>
      <w:r>
        <w:rPr>
          <w:rtl/>
          <w:cs/>
          <w:lang w:val="ar_AE" w:bidi="ar_AE"/>
        </w:rPr>
      </w:r>
      <w:r>
        <w:rPr>
          <w:rtl/>
          <w:cs/>
          <w:lang w:val="ar_AE" w:bidi="ar_AE"/>
        </w:rPr>
        <w:t xml:space="preserve">ويشير أخيّا إلى أبيّا بكلمة </w:t>
      </w:r>
      <w:r>
        <w:rPr>
          <w:b/>
          <w:rtl/>
          <w:cs/>
          <w:lang w:val="ar_AE" w:bidi="ar_AE"/>
        </w:rPr>
        <w:t>"الوَلَد"</w:t>
      </w:r>
      <w:r>
        <w:rPr>
          <w:rtl/>
          <w:cs/>
          <w:lang w:val="ar_AE" w:bidi="ar_AE"/>
        </w:rPr>
        <w:t>. وفي اللغة الأصلية، يمكن أن تشير هذه الكلمة إما إلى شاب أو إلى رضيع لم يتجاوز عمره بضعة أشهر، ولذلك لسنا متأكدين من عمر أبيّا وقت وقوع أحداث هذه القصة. في ترجمتكم، استخدموا، إن أمكن، تعبيرًا لا يحدد عمر أبيّا في هذه القصة. وإذا لم تكن في لغتكم كلمة عامة مناسبة لهذا المعنى، فيمكنكم ببساطة أن تقولوا: "ابنك".</w:t>
      </w:r>
    </w:p>
    <w:p>
      <w:pPr>
        <w:bidi/>
      </w:pPr>
      <w:r>
        <w:rPr>
          <w:rtl/>
          <w:cs/>
          <w:lang w:val="ar_AE" w:bidi="ar_AE"/>
        </w:rPr>
      </w:r>
      <w:r>
        <w:rPr>
          <w:rtl/>
          <w:cs/>
          <w:lang w:val="ar_AE" w:bidi="ar_AE"/>
        </w:rPr>
        <w:t xml:space="preserve">سيموت أبيّا، ثم </w:t>
      </w:r>
      <w:r>
        <w:rPr>
          <w:b/>
          <w:rtl/>
          <w:cs/>
          <w:lang w:val="ar_AE" w:bidi="ar_AE"/>
        </w:rPr>
        <w:t>سيندبه</w:t>
      </w:r>
      <w:r>
        <w:rPr>
          <w:rtl/>
          <w:cs/>
          <w:lang w:val="ar_AE" w:bidi="ar_AE"/>
        </w:rPr>
        <w:t xml:space="preserve"> الناس </w:t>
      </w:r>
      <w:r>
        <w:rPr>
          <w:b/>
          <w:rtl/>
          <w:cs/>
          <w:lang w:val="ar_AE" w:bidi="ar_AE"/>
        </w:rPr>
        <w:t>ويدفنونه</w:t>
      </w:r>
      <w:r>
        <w:rPr>
          <w:rtl/>
          <w:cs/>
          <w:lang w:val="ar_AE" w:bidi="ar_AE"/>
        </w:rPr>
        <w:t>. والندب يعني النواح أو البكاء بصوت عالٍ. وفي إسرائيل القديمة، كان الناس عادةً يدفنون جثة شخص مهم، مثل ابن الملك، في قبر، وهو مغارة أو غرفة خاصة ينحتها الناس في صخرة كبيرة. استخدموا الكلمات أو العبارات نفسها التي استخدمتموها في المقاطع السابقة للتعبير عن الندب والدفن.</w:t>
      </w:r>
    </w:p>
    <w:p>
      <w:pPr>
        <w:bidi/>
      </w:pPr>
      <w:r>
        <w:rPr>
          <w:rtl/>
          <w:cs/>
          <w:lang w:val="ar_AE" w:bidi="ar_AE"/>
        </w:rPr>
      </w:r>
      <w:r>
        <w:rPr>
          <w:rtl/>
          <w:cs/>
          <w:lang w:val="ar_AE" w:bidi="ar_AE"/>
        </w:rPr>
        <w:t xml:space="preserve">أبيّا هو الشخص الوحيد في </w:t>
      </w:r>
      <w:r>
        <w:rPr>
          <w:b/>
          <w:rtl/>
          <w:cs/>
          <w:lang w:val="ar_AE" w:bidi="ar_AE"/>
        </w:rPr>
        <w:t>بيت يربعام</w:t>
      </w:r>
      <w:r>
        <w:rPr>
          <w:rtl/>
          <w:cs/>
          <w:lang w:val="ar_AE" w:bidi="ar_AE"/>
        </w:rPr>
        <w:t xml:space="preserve"> الذي فعل شيئًا يرضي الرب، إله إسرائيل. كان الناس في الكتاب المقدس يشيرون إلى جميع الذين يعيشون في البيت نفسه بتعبير "أهل البيت" أو "البيت". ولذلك، كان تعبير "بيت يربعام" يعني جميع الأشخاص الذين يعيشون في بيت يربعام. لكن كان بإمكان الناس أيضًا استخدام كلمة "البيت" للإشارة إلى مجموعة أكبر من الأشخاص الذين تربطهم صلة قرابة. ولذلك، فإن تعبير "بيت يربعام" هنا يشير إلى جميع أفراد عائلة يربعام أو ذريته الذين ينحدرون منه. استخدموا الكلمة أو العبارة نفسها التي استخدمتموها في المقاطع السابقة لتعبير "بيت يربعام". ولمزيد من المعلومات عن كلمة "البيت"، راجعوا "قاموس الكلمات الرئيسية".</w:t>
      </w:r>
    </w:p>
    <w:p>
      <w:pPr>
        <w:bidi/>
      </w:pPr>
      <w:r>
        <w:rPr>
          <w:rtl/>
          <w:cs/>
          <w:lang w:val="ar_AE" w:bidi="ar_AE"/>
        </w:rPr>
      </w:r>
      <w:r>
        <w:rPr>
          <w:rtl/>
          <w:cs/>
          <w:lang w:val="ar_AE" w:bidi="ar_AE"/>
        </w:rPr>
        <w:t xml:space="preserve">يستخدم أخيّا العبارة الخاصة "الرب، إله إسرائيل" للحديث عن الله. وكلمة </w:t>
      </w:r>
      <w:r>
        <w:rPr>
          <w:b/>
          <w:rtl/>
          <w:cs/>
          <w:lang w:val="ar_AE" w:bidi="ar_AE"/>
        </w:rPr>
        <w:t>"الله"</w:t>
      </w:r>
      <w:r>
        <w:rPr>
          <w:rtl/>
          <w:cs/>
          <w:lang w:val="ar_AE" w:bidi="ar_AE"/>
        </w:rPr>
        <w:t xml:space="preserve"> هي الاسم العام الذي يستخدمه الناس للإشارة إلى أقوى كائن روحي خلق كل شيء، أما </w:t>
      </w:r>
      <w:r>
        <w:rPr>
          <w:b/>
          <w:rtl/>
          <w:cs/>
          <w:lang w:val="ar_AE" w:bidi="ar_AE"/>
        </w:rPr>
        <w:t>"يهوه"</w:t>
      </w:r>
      <w:r>
        <w:rPr>
          <w:rtl/>
          <w:cs/>
          <w:lang w:val="ar_AE" w:bidi="ar_AE"/>
        </w:rPr>
        <w:t xml:space="preserve"> فهو اسم أطلقه الله على نفسه. وعندما يسمع الناس اسم "يهوه"، يتذكّرون على وجه الخصوص العهد، أي الوعد الخاص الذي قطعه الله مع بني إسرائيل في زمن موسى. يأتي اسم </w:t>
      </w:r>
      <w:r>
        <w:rPr>
          <w:b/>
          <w:rtl/>
          <w:cs/>
          <w:lang w:val="ar_AE" w:bidi="ar_AE"/>
        </w:rPr>
        <w:t>"إسرائيل"</w:t>
      </w:r>
      <w:r>
        <w:rPr>
          <w:rtl/>
          <w:cs/>
          <w:lang w:val="ar_AE" w:bidi="ar_AE"/>
        </w:rPr>
        <w:t xml:space="preserve"> من اسم إسرائيل، حفيد إبراهيم، فإبراهيم هو الجد الأكبر لبني إسرائيل. وقد سُمِّي حفيد إبراهيم يعقوب، لكن الله لاحقًا أعطى يعقوب اسم إسرائيل. ويُطلق الناس على جميع نسل يعقوب اسم "بني إسرائيل". استخدموا الكلمات أو العبارات نفسها التي استخدمتموها في المقاطع السابقة للتعبير عن الله ويهوه وإسرائيل. لمزيد من المعلومات عن الله ويهوه وإسرائيل، ارجعوا إلى "قاموس الكلمات الرئيسية".</w:t>
      </w:r>
    </w:p>
    <w:p>
      <w:pPr>
        <w:bidi/>
      </w:pPr>
      <w:r>
        <w:rPr>
          <w:rtl/>
          <w:cs/>
          <w:lang w:val="ar_AE" w:bidi="ar_AE"/>
        </w:rPr>
      </w:r>
      <w:r>
        <w:rPr>
          <w:rtl/>
          <w:cs/>
          <w:lang w:val="ar_AE" w:bidi="ar_AE"/>
        </w:rPr>
        <w:t xml:space="preserve">سيقيم الرب </w:t>
      </w:r>
      <w:r>
        <w:rPr>
          <w:b/>
          <w:rtl/>
          <w:cs/>
          <w:lang w:val="ar_AE" w:bidi="ar_AE"/>
        </w:rPr>
        <w:t>ملكًا</w:t>
      </w:r>
      <w:r>
        <w:rPr>
          <w:rtl/>
          <w:cs/>
          <w:lang w:val="ar_AE" w:bidi="ar_AE"/>
        </w:rPr>
        <w:t xml:space="preserve"> جديدًا على إسرائيل. استخدموا الكلمة أو العبارة نفسها التي استخدمتموها سابقًا للتعبير عن الملك، وارجعوا إلى كلمة "الملك" في "قاموس الكلمات الرئيسية" لمزيد من المعلومات.</w:t>
      </w:r>
    </w:p>
    <w:p>
      <w:pPr>
        <w:bidi/>
      </w:pPr>
      <w:r>
        <w:rPr>
          <w:rtl/>
          <w:cs/>
          <w:lang w:val="ar_AE" w:bidi="ar_AE"/>
        </w:rPr>
      </w:r>
      <w:r>
        <w:rPr>
          <w:rtl/>
          <w:cs/>
          <w:lang w:val="ar_AE" w:bidi="ar_AE"/>
        </w:rPr>
        <w:t>يقول أخيّا إن الرب سيستأصل بني إسرائيل من هذه الأرض الجيدة التي أعطاها لآبائهم. هذا تعبير خاص يعني أن الله سيُخرج الشعب من هذه الأرض الجيدة والمزدهرة، أو سيجبرهم على مغادرتها.</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الاستئصال</w:t>
      </w:r>
      <w:r>
        <w:rPr>
          <w:rtl/>
          <w:cs/>
          <w:lang w:val="ar_AE" w:bidi="ar_AE"/>
        </w:rPr>
        <w:t xml:space="preserve">. إذا كنتم قد ترجمتم هذه الكلمة بالفعل في سِفر آخر من الكتاب المُقدَّس، استخدموا الكلمة نفسها التي استخدمتموها هناك. أوقِفوا الاستماع إلى هذا التسجيل الصوتي هنا. </w:t>
      </w:r>
    </w:p>
    <w:p>
      <w:pPr>
        <w:bidi/>
      </w:pPr>
      <w:r>
        <w:rPr>
          <w:rtl/>
          <w:cs/>
          <w:lang w:val="ar_AE" w:bidi="ar_AE"/>
        </w:rPr>
      </w:r>
      <w:r>
        <w:rPr>
          <w:rtl/>
          <w:cs/>
          <w:lang w:val="ar_AE" w:bidi="ar_AE"/>
        </w:rPr>
        <w:t>أعطى الرب هذه الأرض</w:t>
      </w:r>
      <w:r>
        <w:rPr>
          <w:b/>
          <w:rtl/>
          <w:cs/>
          <w:lang w:val="ar_AE" w:bidi="ar_AE"/>
        </w:rPr>
        <w:t xml:space="preserve"> لآباء</w:t>
      </w:r>
      <w:r>
        <w:rPr>
          <w:rtl/>
          <w:cs/>
          <w:lang w:val="ar_AE" w:bidi="ar_AE"/>
        </w:rPr>
        <w:t xml:space="preserve"> بني إسرائيل. ولا تعني كلمة "الآباء" هنا الآباء المباشرين لهؤلاء الناس، بل أسلافهم أو أجدادهم. استخدموا الكلمة أو العبارة نفسها التي استخدمتموها في المقاطع السابقة للتعبير عن الآباء.</w:t>
      </w:r>
    </w:p>
    <w:p>
      <w:pPr>
        <w:bidi/>
      </w:pPr>
      <w:r>
        <w:rPr>
          <w:rtl/>
          <w:cs/>
          <w:lang w:val="ar_AE" w:bidi="ar_AE"/>
        </w:rPr>
      </w:r>
      <w:r>
        <w:rPr>
          <w:rtl/>
          <w:cs/>
          <w:lang w:val="ar_AE" w:bidi="ar_AE"/>
        </w:rPr>
        <w:t xml:space="preserve">سيجعل الرب بني إسرائيل يعيشون في الأرض الواقعة </w:t>
      </w:r>
      <w:r>
        <w:rPr>
          <w:b/>
          <w:rtl/>
          <w:cs/>
          <w:lang w:val="ar_AE" w:bidi="ar_AE"/>
        </w:rPr>
        <w:t>وراء نهر الفرات</w:t>
      </w:r>
      <w:r>
        <w:rPr>
          <w:rtl/>
          <w:cs/>
          <w:lang w:val="ar_AE" w:bidi="ar_AE"/>
        </w:rPr>
        <w:t>. وفي اللغة الأصلية، تعني الكلمة المستخدمة هنا ببساطة "النهر"، لكننا نعرف أن المقصود هو نهر الفرات. والفرات نهر كبير جدًا يقع شرق إسرائيل، وكان مصدرًا مهمًا للمياه لبابل، التي كانت عدوًا قويًا لإسرائيل. استخدموا الكلمة أو العبارة نفسها التي استخدمتموها في المقاطع السابقة للتعبير عن الفرات.</w:t>
      </w:r>
    </w:p>
    <w:p>
      <w:pPr>
        <w:bidi/>
      </w:pPr>
      <w:r>
        <w:rPr>
          <w:rtl/>
          <w:cs/>
          <w:lang w:val="ar_AE" w:bidi="ar_AE"/>
        </w:rPr>
      </w:r>
      <w:r>
        <w:rPr>
          <w:rtl/>
          <w:cs/>
          <w:lang w:val="ar_AE" w:bidi="ar_AE"/>
        </w:rPr>
        <w:t>وقد صنع شعب إسرائيل سواري عشيرة. وعشيرة هو اسم الإلهة التي عبدها كثير من سكان الأمم المحيطة بيهوذا. أما اسم الإله الذكر فهو بعل.</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سواري عشيرة</w:t>
      </w:r>
      <w:r>
        <w:rPr>
          <w:rtl/>
          <w:cs/>
          <w:lang w:val="ar_AE" w:bidi="ar_AE"/>
        </w:rPr>
        <w:t xml:space="preserve">. لمزيد من المعلومات عن عشيرة، ارجعوا إلى مدخل "بعل" في "قاموس الكلمات الرئيسية". أوقِفوا الاستماع إلى هذا التسجيل الصوتي هنا. </w:t>
      </w:r>
    </w:p>
    <w:p>
      <w:pPr>
        <w:bidi/>
      </w:pPr>
      <w:r>
        <w:rPr>
          <w:rtl/>
          <w:cs/>
          <w:lang w:val="ar_AE" w:bidi="ar_AE"/>
        </w:rPr>
      </w:r>
      <w:r>
        <w:rPr>
          <w:rtl/>
          <w:cs/>
          <w:lang w:val="ar_AE" w:bidi="ar_AE"/>
        </w:rPr>
        <w:t xml:space="preserve">وسيتخلى الرب عن إسرائيل بسبب </w:t>
      </w:r>
      <w:r>
        <w:rPr>
          <w:b/>
          <w:rtl/>
          <w:cs/>
          <w:lang w:val="ar_AE" w:bidi="ar_AE"/>
        </w:rPr>
        <w:t>الخطايا</w:t>
      </w:r>
      <w:r>
        <w:rPr>
          <w:rtl/>
          <w:cs/>
          <w:lang w:val="ar_AE" w:bidi="ar_AE"/>
        </w:rPr>
        <w:t xml:space="preserve"> التي ارتكبها يربعام. عندما يخطئ شخص ما، فإنه يعصي الله. استخدموا الكلمة أو العبارة نفسها التي استخدمتموها سابقًا للتعبير عن الخطية، وارجعوا إلى كلمة "الخطية" في "قاموس الكلمات الرئيسية" لمزيد من المعلومات.</w:t>
      </w:r>
    </w:p>
    <w:p>
      <w:pPr>
        <w:bidi/>
      </w:pPr>
      <w:r>
        <w:rPr>
          <w:rtl/>
          <w:cs/>
          <w:lang w:val="ar_AE" w:bidi="ar_AE"/>
        </w:rPr>
      </w:r>
      <w:r>
        <w:rPr>
          <w:rtl/>
          <w:cs/>
          <w:lang w:val="ar_AE" w:bidi="ar_AE"/>
        </w:rPr>
        <w:t>عندما عادت زوجة يربعام إلى بيتها، مات أبيّا ما إن وصلت إلى عتبة البيت. والعتبة هي الجزء السفلي من مدخل الباب، أو من الفتحة الموجودة في جدار البيت التي يدخل الناس منها.</w:t>
      </w:r>
    </w:p>
    <w:p>
      <w:pPr>
        <w:bidi/>
      </w:pPr>
      <w:r>
        <w:rPr>
          <w:rtl/>
          <w:cs/>
          <w:lang w:val="ar_AE" w:bidi="ar_AE"/>
        </w:rPr>
      </w:r>
      <w:r>
        <w:rPr>
          <w:rtl/>
          <w:cs/>
          <w:lang w:val="ar_AE" w:bidi="ar_AE"/>
        </w:rPr>
        <w:t xml:space="preserve">توقّفوا هنا وناقشوا معًا الكلمة أو العبارة التي ستستخدمونها لترجمة كلمة </w:t>
      </w:r>
      <w:r>
        <w:rPr>
          <w:b/>
          <w:rtl/>
          <w:cs/>
          <w:lang w:val="ar_AE" w:bidi="ar_AE"/>
        </w:rPr>
        <w:t>عتبة</w:t>
      </w:r>
      <w:r>
        <w:rPr>
          <w:rtl/>
          <w:cs/>
          <w:lang w:val="ar_AE" w:bidi="ar_AE"/>
        </w:rPr>
        <w:t xml:space="preserve">. إذا كنتم قد ترجمتم هذا التعبير بالفعل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ملك يربعام مدة اثنتين </w:t>
      </w:r>
      <w:r>
        <w:rPr>
          <w:b/>
          <w:rtl/>
          <w:cs/>
          <w:lang w:val="ar_AE" w:bidi="ar_AE"/>
        </w:rPr>
        <w:t>وعشرين</w:t>
      </w:r>
      <w:r>
        <w:rPr>
          <w:rtl/>
          <w:cs/>
          <w:lang w:val="ar_AE" w:bidi="ar_AE"/>
        </w:rPr>
        <w:t xml:space="preserve"> سنة قبل أن يموت. تعني كلمة "مَلَكَ" أن يكون المرء ملكًا وأن يتمتع بالسلطة والقوة اللازمتين لحكم البلد. استخدموا الكلمة أو العبارة نفسها التي استخدمتموها في المقاطع السابقة للتعبير عن المُلك.</w:t>
      </w:r>
    </w:p>
    <w:p>
      <w:pPr>
        <w:bidi/>
      </w:pPr>
      <w:r>
        <w:rPr>
          <w:rtl/>
          <w:cs/>
          <w:lang w:val="ar_AE" w:bidi="ar_AE"/>
        </w:rPr>
      </w:r>
      <w:r>
        <w:rPr>
          <w:rtl/>
          <w:cs/>
          <w:lang w:val="ar_AE" w:bidi="ar_AE"/>
        </w:rPr>
        <w:t>وقد دوّن أحدهم كل ما فعله يربعام في الكتاب المسمى "سفر أخبار الأيام لملوك إسرائيل". ولم يعد هذا الكتاب موجودًا لدينا. في ذلك الزمن، كان الناس يدوّنون الأخبار التاريخية على لفائف طويلة من الرق أو جلود الحيوانات، وكانوا يسمون هذه اللفائف "دَرَجًا". استخدموا الكلمة أو العبارة نفسها التي استخدمتموها سابقًا للتعبير عن الدرج أو الكتاب، وارجعوا إلى "قاموس الكلمات الرئيسية" لمزيد من المعلومات عن الدرج.</w:t>
      </w:r>
    </w:p>
    <w:p>
      <w:pPr>
        <w:bidi/>
      </w:pPr>
      <w:r>
        <w:rPr>
          <w:rtl/>
          <w:cs/>
          <w:lang w:val="ar_AE" w:bidi="ar_AE"/>
        </w:rPr>
      </w:r>
      <w:r>
        <w:rPr>
          <w:rtl/>
          <w:cs/>
          <w:lang w:val="ar_AE" w:bidi="ar_AE"/>
        </w:rPr>
        <w:t>توقّفوا هنا، وانظروا إلى صورة لدرج إن احتجتم إلى ذلك.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14:21–31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١٤: ٢١–٣١، واحفظوا ذلك في قلوبكم.</w:t>
      </w:r>
    </w:p>
    <w:p>
      <w:pPr>
        <w:bidi/>
      </w:pPr>
      <w:r>
        <w:rPr>
          <w:rtl/>
          <w:cs/>
          <w:lang w:val="ar_AE" w:bidi="ar_AE"/>
        </w:rPr>
      </w:r>
      <w:r>
        <w:rPr>
          <w:rtl/>
          <w:cs/>
          <w:lang w:val="ar_AE" w:bidi="ar_AE"/>
        </w:rPr>
        <w:t>استمعوا إلى نسخة صوتية من سفر الملوك الأول ١٤: ٢١–٣١ ثلاث مرات، بثلاث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الملوك الأول ١٤: ٢١–٣١ بترجمة يسهل فهمها.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القصة السابقة، سمعنا عن يربعام، الذي كان ملكًا على مملكة إسرائيل الشمالية. والآن، في هذه القصة، سنسمع عن رحبعام، الذي كان ملكًا على مملكة يهوذا الجنوبية في الوقت نفسه.</w:t>
      </w:r>
    </w:p>
    <w:p>
      <w:pPr>
        <w:bidi/>
      </w:pPr>
      <w:r>
        <w:rPr>
          <w:rtl/>
          <w:cs/>
          <w:lang w:val="ar_AE" w:bidi="ar_AE"/>
        </w:rPr>
      </w:r>
      <w:r>
        <w:rPr>
          <w:rtl/>
          <w:cs/>
          <w:lang w:val="ar_AE" w:bidi="ar_AE"/>
        </w:rPr>
        <w:t xml:space="preserve">توقّفوا هنا واستمعوا: إذا كنتم قد ترجمتم سفر أخبار الأيام الثاني ١٢: ١–١٦، الذي يتضمن المعلومات نفسها الواردة في هذه القصة، فاستمعوا معًا إلى ترجمتكم لذلك المقطع. أوقِفوا الاستماع إلى هذا التسجيل الصوتي هنا. </w:t>
      </w:r>
    </w:p>
    <w:p>
      <w:pPr>
        <w:bidi/>
      </w:pPr>
      <w:r>
        <w:rPr>
          <w:rtl/>
          <w:cs/>
          <w:lang w:val="ar_AE" w:bidi="ar_AE"/>
        </w:rPr>
      </w:r>
      <w:r>
        <w:rPr>
          <w:rtl/>
          <w:cs/>
          <w:lang w:val="ar_AE" w:bidi="ar_AE"/>
        </w:rPr>
        <w:t>ورحبعام هو ابن سليمان. وتذكّروا أن الملك سليمان كان ثاني ملوك إسرائيل قبل أن تنقسم إسرائيل إلى مملكتين. كان رحبعام ابن إحدى وأربعين سنة حين صار ملكًا على مملكة يهوذا الجنوبية، وظل ملكًا سبع عشرة سنة. وسكن رحبعام في أورشليم، حيث بنى جده الملك داود قصره، وحيث بنى الملك سليمان هيكل الرب. ويذكّرنا الراوي بأن الرب اختار مدينة أورشليم تحديدًا من بين جميع أسباط إسرائيل ليأتي الناس إليها لعبادته.</w:t>
      </w:r>
    </w:p>
    <w:p>
      <w:pPr>
        <w:bidi/>
      </w:pPr>
      <w:r>
        <w:rPr>
          <w:rtl/>
          <w:cs/>
          <w:lang w:val="ar_AE" w:bidi="ar_AE"/>
        </w:rPr>
      </w:r>
      <w:r>
        <w:rPr>
          <w:rtl/>
          <w:cs/>
          <w:lang w:val="ar_AE" w:bidi="ar_AE"/>
        </w:rPr>
        <w:t xml:space="preserve">توقّفوا هنا كمجموعة، وانظروا إلى خريطة لإسرائيل. ابحثوا عن مملكة إسرائيل الشمالية ومملكة يهوذا الجنوبية. وابحثوا أيضًا عن مدينة أورشليم في يهوذا. أوقِفوا الاستماع إلى هذا التسجيل الصوتي هنا. </w:t>
      </w:r>
    </w:p>
    <w:p>
      <w:pPr>
        <w:bidi/>
      </w:pPr>
      <w:r>
        <w:rPr>
          <w:rtl/>
          <w:cs/>
          <w:lang w:val="ar_AE" w:bidi="ar_AE"/>
        </w:rPr>
      </w:r>
      <w:r>
        <w:rPr>
          <w:rtl/>
          <w:cs/>
          <w:lang w:val="ar_AE" w:bidi="ar_AE"/>
        </w:rPr>
        <w:t>وكانت أم رحبعام نعمة. وتذكّروا أن للملك سليمان زوجات كثيرات، ولم تكن كثيرات منهن من بني إسرائيل. وكانت نعمة من العمونيين. والعمونيون هم نسل لوط، ابن أخي إبراهيم. وكان العمونيون يسكنون في الأرض الواقعة شرقي يهوذا.</w:t>
      </w:r>
    </w:p>
    <w:p>
      <w:pPr>
        <w:bidi/>
      </w:pPr>
      <w:r>
        <w:rPr>
          <w:rtl/>
          <w:cs/>
          <w:lang w:val="ar_AE" w:bidi="ar_AE"/>
        </w:rPr>
      </w:r>
      <w:r>
        <w:rPr>
          <w:rtl/>
          <w:cs/>
          <w:lang w:val="ar_AE" w:bidi="ar_AE"/>
        </w:rPr>
        <w:t xml:space="preserve">توقفوا هنا كمجموعة، وانظروا مرة أخرى إلى خريطة إسرائيل. ابحثوا عن أرض عمون الواقعة شرقي يهوذا. أوقِفوا الاستماع إلى هذا التسجيل الصوتي هنا. </w:t>
      </w:r>
    </w:p>
    <w:p>
      <w:pPr>
        <w:bidi/>
      </w:pPr>
      <w:r>
        <w:rPr>
          <w:rtl/>
          <w:cs/>
          <w:lang w:val="ar_AE" w:bidi="ar_AE"/>
        </w:rPr>
      </w:r>
      <w:r>
        <w:rPr>
          <w:rtl/>
          <w:cs/>
          <w:lang w:val="ar_AE" w:bidi="ar_AE"/>
        </w:rPr>
        <w:t>وفي عهد رحبعام، ارتكب شعب يهوذا شرورًا كثيرة، خلافًا لما نهى الرب عنه. فأثار ذلك غيرة الرب الشديدة. ويقول الراوي إن شعب يهوذا في عهد رحبعام ارتكب شرورًا أكثر مما ارتكبه آباؤهم.</w:t>
      </w:r>
    </w:p>
    <w:p>
      <w:pPr>
        <w:bidi/>
      </w:pPr>
      <w:r>
        <w:rPr>
          <w:rtl/>
          <w:cs/>
          <w:lang w:val="ar_AE" w:bidi="ar_AE"/>
        </w:rPr>
      </w:r>
      <w:r>
        <w:rPr>
          <w:rtl/>
          <w:cs/>
          <w:lang w:val="ar_AE" w:bidi="ar_AE"/>
        </w:rPr>
        <w:t>وأقام شعب يهوذا مرتفعات، أي مزارات، في أنحاء المملكة، حيث كان الناس يعبدون آلهة أخرى. وأقام شعب يهوذا أيضًا أنصابًا، أي حجارة، لعبادة الإله بعل، وأقاموا أصنامًا لعبادة الإلهة عشتاروث. وكان البعل وعشيرة من الآلهة التي عبدها الناس في بلدان أخرى، وكان أهل تلك البلدان أعداء لإسرائيل وللرب. ويقول الراوي إن أهل يهوذا نصبوا هذه الأصنام على كل تل مرتفع وتحت كل شجرة خضراء. وفي مثل هذه الأماكن كان أعداء بني إسرائيل يعبدون الأصنام، ولذلك فعل بنو إسرائيل الأمر نفسه.</w:t>
      </w:r>
    </w:p>
    <w:p>
      <w:pPr>
        <w:bidi/>
      </w:pPr>
      <w:r>
        <w:rPr>
          <w:rtl/>
          <w:cs/>
          <w:lang w:val="ar_AE" w:bidi="ar_AE"/>
        </w:rPr>
      </w:r>
      <w:r>
        <w:rPr>
          <w:rtl/>
          <w:cs/>
          <w:lang w:val="ar_AE" w:bidi="ar_AE"/>
        </w:rPr>
        <w:t xml:space="preserve">توقفوا هنا وناقشوا هذا السؤال في مجموعات: ما بعض الآلهة أو الأرواح التي يعبدها الناس في ثقافتكم؟ ما أنواع الأعمال التي يقوم بها الناس للعبادة، وأين يقومون بها؟ أوقِفوا الاستماع إلى هذا التسجيل الصوتي هنا. </w:t>
      </w:r>
    </w:p>
    <w:p>
      <w:pPr>
        <w:bidi/>
      </w:pPr>
      <w:r>
        <w:rPr>
          <w:rtl/>
          <w:cs/>
          <w:lang w:val="ar_AE" w:bidi="ar_AE"/>
        </w:rPr>
      </w:r>
      <w:r>
        <w:rPr>
          <w:rtl/>
          <w:cs/>
          <w:lang w:val="ar_AE" w:bidi="ar_AE"/>
        </w:rPr>
        <w:t>وكان في يهوذا أيضًا مأبونون في ذلك الوقت. وكان المأبونون يمارسون أفعالًا جنسية مخزية لإكرام هذه الآلهة الوثنية أو عبادتها. وربما كان هؤلاء المأبونون من الرجال والنساء على حد سواء. ويذكّرنا الراوي بأن سكان هذه الأرض قبل بني إسرائيل كانوا قد ارتكبوا كل هذه الشرور. والآن صار بنو إسرائيل يتصرفون مثل أولئك الناس تمامًا.</w:t>
      </w:r>
    </w:p>
    <w:p>
      <w:pPr>
        <w:bidi/>
      </w:pPr>
      <w:r>
        <w:rPr>
          <w:rtl/>
          <w:cs/>
          <w:lang w:val="ar_AE" w:bidi="ar_AE"/>
        </w:rPr>
      </w:r>
      <w:r>
        <w:rPr>
          <w:rtl/>
          <w:cs/>
          <w:lang w:val="ar_AE" w:bidi="ar_AE"/>
        </w:rPr>
        <w:t>والآن يروي لنا الراوي قصة محددة عما حدث بسبب الشرور التي ارتكبها أهل يهوذا. وفي السنة الخامسة من مُلك رحبعام، صعد شيشق ملك مصر من مصر ليهاجم أورشليم. ونسمع القصة نفسها في سفر أخبار الأيام الثاني ١٢:١–١٦، حيث نعلم أن الرب، عندما جاء شيشق، أرسل رسالة إلى رحبعام يقول فيها إنه سيرفض يهوذا الآن ويسمح لشيشق بتدمير أورشليم، لأن يهوذا رفضت الرب. لكن عندما سمع رحبعام وسائر قادة يهوذا ذلك، اتضعوا وندموا كثيرًا، فقال الرب إنه لن يسمح لشيشق بتدمير أورشليم. بل أخذ شيشق جميع الكنوز، أي الأشياء الثمينة، من بيت الرب ومن قصر الملك. وكان من بين الكنوز أتراس الذهب التي صنعها سليمان أيضًا. ولذلك أمر الملك رحبعام بصنع أتراس جديدة من النحاس، إذ إن النحاس أقل كلفة بكثير من الذهب. ثم سلّم رحبعام هذه الأتراس إلى رؤساء السعاة الذين كانوا يحرسون باب بيت الملك. وكلما دخل الملك بيت الرب، حمل السعاة الأتراس معهم، ثم أعادوها إلى غرفة السعاة.</w:t>
      </w:r>
    </w:p>
    <w:p>
      <w:pPr>
        <w:bidi/>
      </w:pPr>
      <w:r>
        <w:rPr>
          <w:rtl/>
          <w:cs/>
          <w:lang w:val="ar_AE" w:bidi="ar_AE"/>
        </w:rPr>
      </w:r>
      <w:r>
        <w:rPr>
          <w:rtl/>
          <w:cs/>
          <w:lang w:val="ar_AE" w:bidi="ar_AE"/>
        </w:rPr>
        <w:t xml:space="preserve">توقفوا هنا وانظروا إلى خريطة تُظهر مصر وإسرائيل معًا. أوقِفوا الاستماع إلى هذا التسجيل الصوتي هنا. </w:t>
      </w:r>
    </w:p>
    <w:p>
      <w:pPr>
        <w:bidi/>
      </w:pPr>
      <w:r>
        <w:rPr>
          <w:rtl/>
          <w:cs/>
          <w:lang w:val="ar_AE" w:bidi="ar_AE"/>
        </w:rPr>
      </w:r>
      <w:r>
        <w:rPr>
          <w:rtl/>
          <w:cs/>
          <w:lang w:val="ar_AE" w:bidi="ar_AE"/>
        </w:rPr>
        <w:t>ويقول الراوي إن كل ما فعله رحبعام حين كان ملكًا مكتوب في "سفر أخبار الأيام لملوك يهوذا". وهذا يعني أن شخصًا دوّن كل هذه المعلومات حتى لا ينساها الناس. لكننا نعلم أن هذه الكتابات لم تعد موجودة، لذلك لا نستطيع قراءتها لنعرف المزيد عن رحبعام. ومع ذلك يذكّرنا الراوي بأن رحبعام كان في حرب دائمة مع يربعام، ملك مملكة إسرائيل الشمالية.</w:t>
      </w:r>
    </w:p>
    <w:p>
      <w:pPr>
        <w:bidi/>
      </w:pPr>
      <w:r>
        <w:rPr>
          <w:rtl/>
          <w:cs/>
          <w:lang w:val="ar_AE" w:bidi="ar_AE"/>
        </w:rPr>
      </w:r>
      <w:r>
        <w:rPr>
          <w:rtl/>
          <w:cs/>
          <w:lang w:val="ar_AE" w:bidi="ar_AE"/>
        </w:rPr>
        <w:t xml:space="preserve">توقفوا هنا وناقشوا هذا السؤال في مجموعات: احكوا قصة عن أناس أعداء يبدو أنهم يتقاتلون دائمًا على مدى فترة طويلة. أوقِفوا الاستماع إلى هذا التسجيل الصوتي هنا. </w:t>
      </w:r>
    </w:p>
    <w:p>
      <w:pPr>
        <w:bidi/>
      </w:pPr>
      <w:r>
        <w:rPr>
          <w:rtl/>
          <w:cs/>
          <w:lang w:val="ar_AE" w:bidi="ar_AE"/>
        </w:rPr>
      </w:r>
      <w:r>
        <w:rPr>
          <w:rtl/>
          <w:cs/>
          <w:lang w:val="ar_AE" w:bidi="ar_AE"/>
        </w:rPr>
        <w:t>وأخيرًا مات رحبعام، فدفنه الناس قرب آبائه في الجزء القديم من أورشليم، الذي كانوا يسمونه مدينة داود. ويذكّرنا الراوي مرة أخرى بأن أم رحبعام كانت نعمة العمونية. ثم تولى أبيام بن رحبعام المُلك على يهوذا من بعده.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الملوك الأول ١٤: ٢١–٣١ بترجمة يسهل فهمها.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بتصوير أحداث هذا المقطع.</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b/>
          <w:rtl/>
          <w:cs/>
          <w:lang w:val="ar_AE" w:bidi="ar_AE"/>
        </w:rPr>
        <w:t>في المشهد الأول،</w:t>
      </w:r>
      <w:r>
        <w:rPr>
          <w:rtl/>
          <w:cs/>
          <w:lang w:val="ar_AE" w:bidi="ar_AE"/>
        </w:rPr>
        <w:t xml:space="preserve"> يقدّم الراوي الملك رحبعام. ونعرف من هما والدا رحبعام، وكم سنة حكم في أورشليم.</w:t>
      </w:r>
    </w:p>
    <w:p>
      <w:pPr>
        <w:bidi/>
      </w:pPr>
      <w:r>
        <w:rPr>
          <w:rtl/>
          <w:cs/>
          <w:lang w:val="ar_AE" w:bidi="ar_AE"/>
        </w:rPr>
      </w:r>
      <w:r>
        <w:rPr>
          <w:b/>
          <w:rtl/>
          <w:cs/>
          <w:lang w:val="ar_AE" w:bidi="ar_AE"/>
        </w:rPr>
        <w:t>وفي المشهد الثاني،</w:t>
      </w:r>
      <w:r>
        <w:rPr>
          <w:rtl/>
          <w:cs/>
          <w:lang w:val="ar_AE" w:bidi="ar_AE"/>
        </w:rPr>
        <w:t xml:space="preserve"> نتعرف على الشرور التي ارتكبها شعب يهوذا في عهد رحبعام، ومنها عبادة الأصنام وممارسة البغاء، مثل الشعوب التي طردها الرب من الأرض عند مجيء بني إسرائيل إليها.</w:t>
      </w:r>
    </w:p>
    <w:p>
      <w:pPr>
        <w:bidi/>
      </w:pPr>
      <w:r>
        <w:rPr>
          <w:rtl/>
          <w:cs/>
          <w:lang w:val="ar_AE" w:bidi="ar_AE"/>
        </w:rPr>
      </w:r>
      <w:r>
        <w:rPr>
          <w:b/>
          <w:rtl/>
          <w:cs/>
          <w:lang w:val="ar_AE" w:bidi="ar_AE"/>
        </w:rPr>
        <w:t>في المشهد الثالث،</w:t>
      </w:r>
      <w:r>
        <w:rPr>
          <w:rtl/>
          <w:cs/>
          <w:lang w:val="ar_AE" w:bidi="ar_AE"/>
        </w:rPr>
        <w:t xml:space="preserve"> هاجم شيشق ملك مصر أورشليم وأخذ جميع الكنوز من بيت الرب ومن قصر الملك، ومنها أتراس الذهب التي صنعها سليمان. ولذلك صنع الملك رحبعام أتراسًا من النحاس بدلًا منها.</w:t>
      </w:r>
    </w:p>
    <w:p>
      <w:pPr>
        <w:bidi/>
      </w:pPr>
      <w:r>
        <w:rPr>
          <w:rtl/>
          <w:cs/>
          <w:lang w:val="ar_AE" w:bidi="ar_AE"/>
        </w:rPr>
      </w:r>
      <w:r>
        <w:rPr>
          <w:b/>
          <w:rtl/>
          <w:cs/>
          <w:lang w:val="ar_AE" w:bidi="ar_AE"/>
        </w:rPr>
        <w:t>في المشهد الرابع،</w:t>
      </w:r>
      <w:r>
        <w:rPr>
          <w:rtl/>
          <w:cs/>
          <w:lang w:val="ar_AE" w:bidi="ar_AE"/>
        </w:rPr>
        <w:t xml:space="preserve"> كان رحبعام ويربعام في حرب دائمة طوال فترة حكم رحبعام. ثم مات رحبعام، وتولى ابنه أبيام المُلك من بعده.</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رحبعام، ملك يهوذا</w:t>
      </w:r>
    </w:p>
    <w:p>
      <w:pPr>
        <w:pStyle w:val="ListBullet"/>
        <w:bidi/>
        <w:spacing w:line="240" w:lineRule="auto"/>
        <w:ind w:left="720"/>
      </w:pPr>
      <w:r>
        <w:rPr>
          <w:rtl/>
          <w:cs/>
          <w:lang w:val="ar_AE" w:bidi="ar_AE"/>
        </w:rPr>
      </w:r>
      <w:r>
        <w:rPr>
          <w:rtl/>
          <w:cs/>
          <w:lang w:val="ar_AE" w:bidi="ar_AE"/>
        </w:rPr>
        <w:t>سليمان، أبو رحبعام</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أسباط إسرائيل</w:t>
      </w:r>
    </w:p>
    <w:p>
      <w:pPr>
        <w:pStyle w:val="ListBullet"/>
        <w:bidi/>
        <w:spacing w:line="240" w:lineRule="auto"/>
        <w:ind w:left="720"/>
      </w:pPr>
      <w:r>
        <w:rPr>
          <w:rtl/>
          <w:cs/>
          <w:lang w:val="ar_AE" w:bidi="ar_AE"/>
        </w:rPr>
      </w:r>
      <w:r>
        <w:rPr>
          <w:rtl/>
          <w:cs/>
          <w:lang w:val="ar_AE" w:bidi="ar_AE"/>
        </w:rPr>
        <w:t>نعمة العمونية، أم رحبعام.</w:t>
      </w:r>
    </w:p>
    <w:p>
      <w:pPr>
        <w:pStyle w:val="ListBullet"/>
        <w:bidi/>
        <w:spacing w:line="240" w:lineRule="auto"/>
        <w:ind w:left="720"/>
      </w:pPr>
      <w:r>
        <w:rPr>
          <w:rtl/>
          <w:cs/>
          <w:lang w:val="ar_AE" w:bidi="ar_AE"/>
        </w:rPr>
      </w:r>
      <w:r>
        <w:rPr>
          <w:rtl/>
          <w:cs/>
          <w:lang w:val="ar_AE" w:bidi="ar_AE"/>
        </w:rPr>
        <w:t>شعب يهوذا</w:t>
      </w:r>
    </w:p>
    <w:p>
      <w:pPr>
        <w:pStyle w:val="ListBullet"/>
        <w:bidi/>
        <w:spacing w:line="240" w:lineRule="auto"/>
        <w:ind w:left="720"/>
      </w:pPr>
      <w:r>
        <w:rPr>
          <w:rtl/>
          <w:cs/>
          <w:lang w:val="ar_AE" w:bidi="ar_AE"/>
        </w:rPr>
      </w:r>
      <w:r>
        <w:rPr>
          <w:rtl/>
          <w:cs/>
          <w:lang w:val="ar_AE" w:bidi="ar_AE"/>
        </w:rPr>
        <w:t>الشعوب، أي الأمم، التي سكنت هذه الأرض قبل أن يطردها الرب منها.</w:t>
      </w:r>
    </w:p>
    <w:p>
      <w:pPr>
        <w:pStyle w:val="ListBullet"/>
        <w:bidi/>
        <w:spacing w:line="240" w:lineRule="auto"/>
        <w:ind w:left="720"/>
      </w:pPr>
      <w:r>
        <w:rPr>
          <w:rtl/>
          <w:cs/>
          <w:lang w:val="ar_AE" w:bidi="ar_AE"/>
        </w:rPr>
      </w:r>
      <w:r>
        <w:rPr>
          <w:rtl/>
          <w:cs/>
          <w:lang w:val="ar_AE" w:bidi="ar_AE"/>
        </w:rPr>
        <w:t>شيشق، ملك مصر</w:t>
      </w:r>
    </w:p>
    <w:p>
      <w:pPr>
        <w:pStyle w:val="ListBullet"/>
        <w:bidi/>
        <w:spacing w:line="240" w:lineRule="auto"/>
        <w:ind w:left="720"/>
      </w:pPr>
      <w:r>
        <w:rPr>
          <w:rtl/>
          <w:cs/>
          <w:lang w:val="ar_AE" w:bidi="ar_AE"/>
        </w:rPr>
      </w:r>
      <w:r>
        <w:rPr>
          <w:rtl/>
          <w:cs/>
          <w:lang w:val="ar_AE" w:bidi="ar_AE"/>
        </w:rPr>
        <w:t>يربعام، ملك مملكة إسرائيل الشمالية</w:t>
      </w:r>
    </w:p>
    <w:p>
      <w:pPr>
        <w:pStyle w:val="ListBullet"/>
        <w:bidi/>
        <w:spacing w:line="240" w:lineRule="auto"/>
        <w:ind w:left="720"/>
      </w:pPr>
      <w:r>
        <w:rPr>
          <w:rtl/>
          <w:cs/>
          <w:lang w:val="ar_AE" w:bidi="ar_AE"/>
        </w:rPr>
      </w:r>
      <w:r>
        <w:rPr>
          <w:rtl/>
          <w:cs/>
          <w:lang w:val="ar_AE" w:bidi="ar_AE"/>
        </w:rPr>
        <w:t>وأبيام بن رحبعام</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وتذكّروا أن الراوي تحدث في القصة السابقة عن عهد يربعام، ملك مملكة إسرائيل الشمالية. في المشهد الأول من هذه القصة، يستخدم الراوي كلمة خاصة في اللغة الأصلية ليُظهر أنه سينتقل الآن إلى مكان آخر، حيث جرت الأحداث بالتزامن مع أحداث القصة السابقة.</w:t>
      </w:r>
    </w:p>
    <w:p>
      <w:pPr>
        <w:bidi/>
      </w:pPr>
      <w:r>
        <w:rPr>
          <w:rtl/>
          <w:cs/>
          <w:lang w:val="ar_AE" w:bidi="ar_AE"/>
        </w:rPr>
      </w:r>
      <w:r>
        <w:rPr>
          <w:rtl/>
          <w:cs/>
          <w:lang w:val="ar_AE" w:bidi="ar_AE"/>
        </w:rPr>
        <w:t xml:space="preserve">توقفوا هنا وناقشوا معًا في مجموعة: احكوا قصة يقوم فيها أشخاص بأعمال في الوقت نفسه، ولكن في أماكن مختلفة. احكوا ما يحدث في مكان، ثم ما يحدث في المكان الآخر. انتبهوا إلى الكلمات التي تستخدمونها لتوضيح أين ومتى تحدث هذه الأمور. أوقِفوا الاستماع إلى هذا التسجيل الصوتي هنا. </w:t>
      </w:r>
    </w:p>
    <w:p>
      <w:pPr>
        <w:bidi/>
      </w:pPr>
      <w:r>
        <w:rPr>
          <w:rtl/>
          <w:cs/>
          <w:lang w:val="ar_AE" w:bidi="ar_AE"/>
        </w:rPr>
      </w:r>
      <w:r>
        <w:rPr>
          <w:rtl/>
          <w:cs/>
          <w:lang w:val="ar_AE" w:bidi="ar_AE"/>
        </w:rPr>
        <w:t>ورحبعام هو ابن سليمان. أحيانًا تُستخدم كلمة "ابن" في الكتاب المقدس للدلالة على نسل بعيد يعود إلى أجيال كثيرة، لكنها هنا تعني أن رحبعام كان فعلًا أحد أبناء الملك سليمان. صار رحبعام ملكًا على يهوذا وهو ابن إحدى وأربعين سنة، وحكم في أورشليم سبع عشرة سنة. ويقول الراوي إن الرب اختار أورشليم من بين جميع مدن أسباط إسرائيل ليضع اسمه فيها. وتذكّروا أن الاسم في تلك الثقافة كان يعبّر عن شخصية الإنسان أو عن ذاته. وعندما اختار الرب هذا المكان ليضع اسمه فيه، كان ذلك يعني أن بيت الرب، أي الهيكل، كان موجودًا هناك، وأن الناس كانوا يأتون إليه لعبادة الرب. واسم أم رحبعام نعمة العمونية. أي إن نعمة جاءت من أرض عمون، حيث لم يكن سكانها من بني إسرائيل.</w:t>
      </w:r>
    </w:p>
    <w:p>
      <w:pPr>
        <w:bidi/>
      </w:pPr>
      <w:r>
        <w:rPr>
          <w:rtl/>
          <w:cs/>
          <w:lang w:val="ar_AE" w:bidi="ar_AE"/>
        </w:rPr>
      </w:r>
      <w:r>
        <w:rPr>
          <w:rtl/>
          <w:cs/>
          <w:lang w:val="ar_AE" w:bidi="ar_AE"/>
        </w:rPr>
        <w:t xml:space="preserve">توقفوا هنا وناقشوا معًا كيف ستعبّرون في ترجمتكم عن اختيار الرب لأورشليم لتكون المكان الذي "يضع فيه اسمه". أوقِفوا الاستماع إلى هذا التسجيل الصوتي هنا. </w:t>
      </w:r>
    </w:p>
    <w:p>
      <w:pPr>
        <w:bidi/>
      </w:pPr>
      <w:r>
        <w:rPr>
          <w:rtl/>
          <w:cs/>
          <w:lang w:val="ar_AE" w:bidi="ar_AE"/>
        </w:rPr>
      </w:r>
      <w:r>
        <w:rPr>
          <w:rtl/>
          <w:cs/>
          <w:lang w:val="ar_AE" w:bidi="ar_AE"/>
        </w:rPr>
        <w:t xml:space="preserve">توقفوا هنا وناقشوا معًا: احكوا قصة عن شخص كان أحد والديه من شعب آخر أو من مكان آخر. كيف ستتحدثون عن ذلك الشخص وعن المكان الذي جاء منه أحد والديه؟ أوقِفوا الاستماع إلى هذا التسجيل الصوتي هنا. </w:t>
      </w:r>
    </w:p>
    <w:p>
      <w:pPr>
        <w:bidi/>
      </w:pPr>
      <w:r>
        <w:rPr>
          <w:rtl/>
          <w:cs/>
          <w:lang w:val="ar_AE" w:bidi="ar_AE"/>
        </w:rPr>
      </w:r>
      <w:r>
        <w:rPr>
          <w:rtl/>
          <w:cs/>
          <w:lang w:val="ar_AE" w:bidi="ar_AE"/>
        </w:rPr>
        <w:t>في المشهد الثاني، يشرح الراوي كيف أن "يهوذا"، أي شعب يهوذا، عمل الشر في عيني الرب في عهد رحبعام. وهذا تعبير خاص يعني أن الرب رأى ما فعله الشعب أو علم به، ثم حكم على تلك الأفعال بأنها شريرة. وقد ارتكب الشعب خطايا عظيمة جدًا، حتى أثار غيرة الرب الشديدة، كما يغار الزوج إذا خانته زوجته مع رجل آخر. ويقول الراوي إن شعب يهوذا ارتكب شرورًا أكثر من أسلافهم، أي "آبائهم" الذين سبقوهم. وفي الواقع، تصرّف شعب يهوذا مثل أهل مملكة إسرائيل الشمالية الذين سمعنا عنهم في القصة السابقة.</w:t>
      </w:r>
    </w:p>
    <w:p>
      <w:pPr>
        <w:bidi/>
      </w:pPr>
      <w:r>
        <w:rPr>
          <w:rtl/>
          <w:cs/>
          <w:lang w:val="ar_AE" w:bidi="ar_AE"/>
        </w:rPr>
      </w:r>
      <w:r>
        <w:rPr>
          <w:rtl/>
          <w:cs/>
          <w:lang w:val="ar_AE" w:bidi="ar_AE"/>
        </w:rPr>
        <w:t xml:space="preserve">توقفوا هنا وناقشوا معًا كيف ستعبّرون في ترجمتكم عن عبارة "عمل الناس الشر في عيني الرب". أوقِفوا الاستماع إلى هذا التسجيل الصوتي هنا. </w:t>
      </w:r>
    </w:p>
    <w:p>
      <w:pPr>
        <w:bidi/>
      </w:pPr>
      <w:r>
        <w:rPr>
          <w:rtl/>
          <w:cs/>
          <w:lang w:val="ar_AE" w:bidi="ar_AE"/>
        </w:rPr>
      </w:r>
      <w:r>
        <w:rPr>
          <w:rtl/>
          <w:cs/>
          <w:lang w:val="ar_AE" w:bidi="ar_AE"/>
        </w:rPr>
        <w:t xml:space="preserve">توقفوا هنا وناقشوا هذا السؤال معًا: احكوا قصة عن شخص غار بشدة بسبب خيانة شريك حياته له. انتبهوا إلى الكلمات التي تستخدمونها لوصف مشاعر ذلك الشخص. أوقِفوا الاستماع إلى هذا التسجيل الصوتي هنا. </w:t>
      </w:r>
    </w:p>
    <w:p>
      <w:pPr>
        <w:bidi/>
      </w:pPr>
      <w:r>
        <w:rPr>
          <w:rtl/>
          <w:cs/>
          <w:lang w:val="ar_AE" w:bidi="ar_AE"/>
        </w:rPr>
      </w:r>
      <w:r>
        <w:rPr>
          <w:rtl/>
          <w:cs/>
          <w:lang w:val="ar_AE" w:bidi="ar_AE"/>
        </w:rPr>
        <w:t>وأقام شعب يهوذا مرتفعات، أي مزارات. وكان الناس يعبدون آلهة أخرى في هذه الأماكن. وأقام الشعب أيضًا أنصابًا وسواري. والأنصاب حجارة ينصبها الناس قائمةً، مثل نصب تذكاري أو علامة مميزة. وفي إسرائيل، كان الناس يستخدمون الحجارة بهذه الطريقة أحيانًا لتحديد موضع دفن شخص ما، أو لتذكير الناس بحدث مهم وقع في ذلك المكان. لكن الناس استخدموا هذه الحجارة هنا لعبادة البعل، وهو إله أجنبي. وأقاموا أيضًا سواري. وأشيرة إلهة أجنبية، وكان الناس كثيرًا ما ينصبون سواري خشبية لتمثيلها. وأقاموا هذه الأنصاب والسواري على كل تل مرتفع وتحت كل شجرة خضراء. وكانت الشعوب المحيطة بإسرائيل التي عبدت هذه الآلهة تعتقد أن الجبال العالية والأشجار أماكن مقدسة لآلهتها.</w:t>
      </w:r>
    </w:p>
    <w:p>
      <w:pPr>
        <w:bidi/>
      </w:pPr>
      <w:r>
        <w:rPr>
          <w:rtl/>
          <w:cs/>
          <w:lang w:val="ar_AE" w:bidi="ar_AE"/>
        </w:rPr>
      </w:r>
      <w:r>
        <w:rPr>
          <w:rtl/>
          <w:cs/>
          <w:lang w:val="ar_AE" w:bidi="ar_AE"/>
        </w:rPr>
        <w:t>وكان في أرض يهوذا أيضًا مأبونون. ولا يتضح من اللغة الأصلية إن كان هؤلاء المأبونون رجالًا فقط أم رجالًا ونساءً. وفي كلتا الحالتين، كان هؤلاء الأشخاص يمارسون أفعالًا جنسية ضمن عبادة الناس لهذه الآلهة. وهكذا ارتكب أهل يهوذا "رجاسات"، أي أفعالًا مقززة، مثل تلك التي ارتكبتها الشعوب التي طردها الرب من الأرض قديمًا عند مجيء بني إسرائيل.</w:t>
      </w:r>
    </w:p>
    <w:p>
      <w:pPr>
        <w:bidi/>
      </w:pPr>
      <w:r>
        <w:rPr>
          <w:rtl/>
          <w:cs/>
          <w:lang w:val="ar_AE" w:bidi="ar_AE"/>
        </w:rPr>
      </w:r>
      <w:r>
        <w:rPr>
          <w:rtl/>
          <w:cs/>
          <w:lang w:val="ar_AE" w:bidi="ar_AE"/>
        </w:rPr>
        <w:t xml:space="preserve">توقفوا هنا وناقشوا هذا السؤال معًا: ما التعبير الملائم ثقافيًا الذي يمكنكم استخدامه في ترجمتكم للحديث عن الأفعال الجنسية التي مارسها الناس في هذه المزارات ضمن عبادتهم لهذه الآلهة؟ ما الكلمات التي ستستخدمونها لوصف ذلك في ترجمتكم؟ أوقِفوا الاستماع إلى هذا التسجيل الصوتي هنا. </w:t>
      </w:r>
    </w:p>
    <w:p>
      <w:pPr>
        <w:bidi/>
      </w:pPr>
      <w:r>
        <w:rPr>
          <w:rtl/>
          <w:cs/>
          <w:lang w:val="ar_AE" w:bidi="ar_AE"/>
        </w:rPr>
      </w:r>
      <w:r>
        <w:rPr>
          <w:rtl/>
          <w:cs/>
          <w:lang w:val="ar_AE" w:bidi="ar_AE"/>
        </w:rPr>
        <w:t>في المشهد الثالث، يروي الراوي قصة محددة عن حدث وقع في عهد رحبعام. ونسمع القصة نفسها في سفر أخبار الأيام الثاني ١٢:١–١٦. وقعت هذه القصة في السنة الخامسة من مُلك رحبعام. وفي تلك السنة، صعد شيشق، ملك مصر آنذاك، ليهاجم إسرائيل. وتذكّروا أن جيش شيشق تحرك من مصر جنوبًا إلى يهوذا شمالًا ليهاجم أورشليم. ولهذا قال الراوي إن جيش شيشق "صعد" شمالًا. ثم أخذ شيشق كنوز هيكل الرب، أي "بيت الرب"، وكنوز بيت الملك. أي إن جيش شيشق نهب جميع الأشياء الثمينة من الهيكل والقصر في أورشليم. ويقول الراوي إن شيشق أخذ كل شيء ثمين، بما في ذلك جميع أتراس الذهب التي صنعها سليمان. وتذكّروا أن هذا لا يعني أن سليمان صنع هذه الأتراس بنفسه، بل من المرجح أنه أمر الحرفيين بصنعها. ولذلك صنع رحبعام أتراسًا جديدة من النحاس، أو أمر الحرفيين بصنعها، لتحل محل الأتراس الذهبية. ثم سلّم رحبعام هذه الأتراس إلى رؤساء الحراس الذين كانوا يحرسون باب قصر الملك. وكلما دخل الملك بيت الرب، ذهب الحراس أيضًا حاملين الأتراس. وعندما خرج الملك من بيت الرب، أعاد الحراس الأتراس إلى غرفة الحراسة حيث كانوا يحفظونها.</w:t>
      </w:r>
    </w:p>
    <w:p>
      <w:pPr>
        <w:bidi/>
      </w:pPr>
      <w:r>
        <w:rPr>
          <w:rtl/>
          <w:cs/>
          <w:lang w:val="ar_AE" w:bidi="ar_AE"/>
        </w:rPr>
      </w:r>
      <w:r>
        <w:rPr>
          <w:rtl/>
          <w:cs/>
          <w:lang w:val="ar_AE" w:bidi="ar_AE"/>
        </w:rPr>
        <w:t>في المشهد الأخير، يطرح الراوي سؤالًا لا يتوقع أن يجيبه أحد. ويقول الراوي: "وبقية أمور رحبعام وكل ما فعل، أما هي مكتوبة في سفر أخبار الأيام لملوك يهوذا؟" ويستخدم الراوي هذا السؤال ليخبرنا بأننا نستطيع أن نقرأ المزيد عن رحبعام وعما فعله الناس في يهوذا خلال حكمه. وتذكّروا أن الراوي سبق أن ذكر كتبًا تاريخية مشابهة في قصص سابقة في سفر الملوك الأول. لكن هذه الكتب ليست جزءًا من الكتاب المقدس، وللأسف لم تعد موجودة.</w:t>
      </w:r>
    </w:p>
    <w:p>
      <w:pPr>
        <w:bidi/>
      </w:pPr>
      <w:r>
        <w:rPr>
          <w:rtl/>
          <w:cs/>
          <w:lang w:val="ar_AE" w:bidi="ar_AE"/>
        </w:rPr>
      </w:r>
      <w:r>
        <w:rPr>
          <w:rtl/>
          <w:cs/>
          <w:lang w:val="ar_AE" w:bidi="ar_AE"/>
        </w:rPr>
        <w:t>ويذكّرنا الراوي بأنهما كانا في حرب مستمرة. وهذا يعني أن جيش رحبعام وجيش يربعام خاضا حروبًا كثيرة خلال مُلك رحبعام.</w:t>
      </w:r>
    </w:p>
    <w:p>
      <w:pPr>
        <w:bidi/>
      </w:pPr>
      <w:r>
        <w:rPr>
          <w:rtl/>
          <w:cs/>
          <w:lang w:val="ar_AE" w:bidi="ar_AE"/>
        </w:rPr>
      </w:r>
      <w:r>
        <w:rPr>
          <w:rtl/>
          <w:cs/>
          <w:lang w:val="ar_AE" w:bidi="ar_AE"/>
        </w:rPr>
        <w:t xml:space="preserve">توقفوا هنا وتناقشوا معًا: كيف ستعبّرون في ترجمتكم عن استمرار القتال بين رحبعام ويربعام؟ وإذا احتجتم، فارجعوا إلى القصة التي رويتموها في الخطوة الثانية لتروا كيف عبّرتم عن ذلك. أوقِفوا الاستماع إلى هذا التسجيل الصوتي هنا. </w:t>
      </w:r>
    </w:p>
    <w:p>
      <w:pPr>
        <w:bidi/>
      </w:pPr>
      <w:r>
        <w:rPr>
          <w:rtl/>
          <w:cs/>
          <w:lang w:val="ar_AE" w:bidi="ar_AE"/>
        </w:rPr>
      </w:r>
      <w:r>
        <w:rPr>
          <w:rtl/>
          <w:cs/>
          <w:lang w:val="ar_AE" w:bidi="ar_AE"/>
        </w:rPr>
        <w:t>ثم اضطجع رحبعام مع آبائه، أي إنه مات، ودفنوه في مدينة داود. ودفن الميت يعني وضع جسده في مكان تحت الأرض لا يراه فيه أحد. وكان أهل إسرائيل قديمًا يدفنون جسد الملك عادةً في قبر، وهو مغارة أو حجرة خاصة ينحتونها في صخرة كبيرة. ويذكّرنا الراوي مرة أخرى بأن اسم أم رحبعام كان نعمة العمونية. وأخيرًا، تولّى أبيام المُلك بعد رحبعام.</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الملوك الأول ١٤: ٢١–٣١ بترجمة يسهل فهمها.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رحبعام، ملك يهوذا</w:t>
      </w:r>
    </w:p>
    <w:p>
      <w:pPr>
        <w:pStyle w:val="ListBullet"/>
        <w:bidi/>
        <w:spacing w:line="240" w:lineRule="auto"/>
        <w:ind w:left="720"/>
      </w:pPr>
      <w:r>
        <w:rPr>
          <w:rtl/>
          <w:cs/>
          <w:lang w:val="ar_AE" w:bidi="ar_AE"/>
        </w:rPr>
      </w:r>
      <w:r>
        <w:rPr>
          <w:rtl/>
          <w:cs/>
          <w:lang w:val="ar_AE" w:bidi="ar_AE"/>
        </w:rPr>
        <w:t>سليمان، أبو رحبعام</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أسباط إسرائيل</w:t>
      </w:r>
    </w:p>
    <w:p>
      <w:pPr>
        <w:pStyle w:val="ListBullet"/>
        <w:bidi/>
        <w:spacing w:line="240" w:lineRule="auto"/>
        <w:ind w:left="720"/>
      </w:pPr>
      <w:r>
        <w:rPr>
          <w:rtl/>
          <w:cs/>
          <w:lang w:val="ar_AE" w:bidi="ar_AE"/>
        </w:rPr>
      </w:r>
      <w:r>
        <w:rPr>
          <w:rtl/>
          <w:cs/>
          <w:lang w:val="ar_AE" w:bidi="ar_AE"/>
        </w:rPr>
        <w:t>نعمة العمونية، أم رحبعام.</w:t>
      </w:r>
    </w:p>
    <w:p>
      <w:pPr>
        <w:pStyle w:val="ListBullet"/>
        <w:bidi/>
        <w:spacing w:line="240" w:lineRule="auto"/>
        <w:ind w:left="720"/>
      </w:pPr>
      <w:r>
        <w:rPr>
          <w:rtl/>
          <w:cs/>
          <w:lang w:val="ar_AE" w:bidi="ar_AE"/>
        </w:rPr>
      </w:r>
      <w:r>
        <w:rPr>
          <w:rtl/>
          <w:cs/>
          <w:lang w:val="ar_AE" w:bidi="ar_AE"/>
        </w:rPr>
        <w:t>شعب يهوذا</w:t>
      </w:r>
    </w:p>
    <w:p>
      <w:pPr>
        <w:pStyle w:val="ListBullet"/>
        <w:bidi/>
        <w:spacing w:line="240" w:lineRule="auto"/>
        <w:ind w:left="720"/>
      </w:pPr>
      <w:r>
        <w:rPr>
          <w:rtl/>
          <w:cs/>
          <w:lang w:val="ar_AE" w:bidi="ar_AE"/>
        </w:rPr>
      </w:r>
      <w:r>
        <w:rPr>
          <w:rtl/>
          <w:cs/>
          <w:lang w:val="ar_AE" w:bidi="ar_AE"/>
        </w:rPr>
        <w:t>الشعوب، أي الأمم، التي سكنت هذه الأرض قبل أن يطردها الرب منها.</w:t>
      </w:r>
    </w:p>
    <w:p>
      <w:pPr>
        <w:pStyle w:val="ListBullet"/>
        <w:bidi/>
        <w:spacing w:line="240" w:lineRule="auto"/>
        <w:ind w:left="720"/>
      </w:pPr>
      <w:r>
        <w:rPr>
          <w:rtl/>
          <w:cs/>
          <w:lang w:val="ar_AE" w:bidi="ar_AE"/>
        </w:rPr>
      </w:r>
      <w:r>
        <w:rPr>
          <w:rtl/>
          <w:cs/>
          <w:lang w:val="ar_AE" w:bidi="ar_AE"/>
        </w:rPr>
        <w:t>شيشق، ملك مصر</w:t>
      </w:r>
    </w:p>
    <w:p>
      <w:pPr>
        <w:pStyle w:val="ListBullet"/>
        <w:bidi/>
        <w:spacing w:line="240" w:lineRule="auto"/>
        <w:ind w:left="720"/>
      </w:pPr>
      <w:r>
        <w:rPr>
          <w:rtl/>
          <w:cs/>
          <w:lang w:val="ar_AE" w:bidi="ar_AE"/>
        </w:rPr>
      </w:r>
      <w:r>
        <w:rPr>
          <w:rtl/>
          <w:cs/>
          <w:lang w:val="ar_AE" w:bidi="ar_AE"/>
        </w:rPr>
        <w:t>يربعام، ملك مملكة إسرائيل الشمالية</w:t>
      </w:r>
    </w:p>
    <w:p>
      <w:pPr>
        <w:pStyle w:val="ListBullet"/>
        <w:bidi/>
        <w:spacing w:line="240" w:lineRule="auto"/>
        <w:ind w:left="720"/>
      </w:pPr>
      <w:r>
        <w:rPr>
          <w:rtl/>
          <w:cs/>
          <w:lang w:val="ar_AE" w:bidi="ar_AE"/>
        </w:rPr>
      </w:r>
      <w:r>
        <w:rPr>
          <w:rtl/>
          <w:cs/>
          <w:lang w:val="ar_AE" w:bidi="ar_AE"/>
        </w:rPr>
        <w:t>وأبيام بن رحبعام</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وفي هذه الأثناء، كان رحبعام بن سليمان ملكًا على يهوذا. كان رحبعام ابن إحدى وأربعين سنة حين ملك، وملك سبع عشرة سنة في أورشليم. وكانت أورشليم المدينة التي اختارها الرب من بين جميع مدن أسباط إسرائيل ليضع اسمه فيها. وكانت أم رحبعام تُدعى نعمة، وكانت من العمونيين.</w:t>
      </w:r>
    </w:p>
    <w:p>
      <w:pPr>
        <w:bidi/>
      </w:pPr>
      <w:r>
        <w:rPr>
          <w:rtl/>
          <w:cs/>
          <w:lang w:val="ar_AE" w:bidi="ar_AE"/>
        </w:rPr>
      </w:r>
      <w:r>
        <w:rPr>
          <w:rtl/>
          <w:cs/>
          <w:lang w:val="ar_AE" w:bidi="ar_AE"/>
        </w:rPr>
        <w:t>أوقفوا التمثيل. اسألوا الشخص الذي يؤدي دور سليمان: "بمَ تشعر أو فيمَ تفكر؟" قد يجيب الشخص بعبارات مثل:</w:t>
      </w:r>
    </w:p>
    <w:p>
      <w:pPr>
        <w:bidi/>
      </w:pPr>
      <w:r>
        <w:rPr>
          <w:rtl/>
          <w:cs/>
          <w:lang w:val="ar_AE" w:bidi="ar_AE"/>
        </w:rPr>
      </w:r>
      <w:r>
        <w:rPr>
          <w:rtl/>
          <w:cs/>
          <w:lang w:val="ar_AE" w:bidi="ar_AE"/>
        </w:rPr>
        <w:t>تزوجت نساءً من أمم أخرى وعبدت آلهة أخرى إلى جانب الرب. لكن أبي داود كان يعبد الرب دائمًا، وقد بنيت بيت الرب، لذلك أرجو أن يعبد ابني الرب أيضًا.</w:t>
      </w:r>
    </w:p>
    <w:p>
      <w:pPr>
        <w:bidi/>
      </w:pPr>
      <w:r>
        <w:rPr>
          <w:rtl/>
          <w:cs/>
          <w:lang w:val="ar_AE" w:bidi="ar_AE"/>
        </w:rPr>
      </w:r>
      <w:r>
        <w:rPr>
          <w:rtl/>
          <w:cs/>
          <w:lang w:val="ar_AE" w:bidi="ar_AE"/>
        </w:rPr>
        <w:t>اسألوا مَن تؤدي دور نعمة: "بمَ تشعرين أو فيمَ تفكرين؟" قد يجيب الشخص بعبارات مثل:</w:t>
      </w:r>
    </w:p>
    <w:p>
      <w:pPr>
        <w:pStyle w:val="ListBullet"/>
        <w:bidi/>
        <w:spacing w:line="240" w:lineRule="auto"/>
        <w:ind w:left="720"/>
      </w:pPr>
      <w:r>
        <w:rPr>
          <w:rtl/>
          <w:cs/>
          <w:lang w:val="ar_AE" w:bidi="ar_AE"/>
        </w:rPr>
      </w:r>
      <w:r>
        <w:rPr>
          <w:rtl/>
          <w:cs/>
          <w:lang w:val="ar_AE" w:bidi="ar_AE"/>
        </w:rPr>
        <w:t>مع أنني أعيش الآن في إسرائيل، فما زلت أحب عائلتي والمكان الذي وُلدت فيه، لذلك أعبد آلهة شعبي؛ أو</w:t>
      </w:r>
    </w:p>
    <w:p>
      <w:pPr>
        <w:pStyle w:val="ListBullet"/>
        <w:bidi/>
        <w:spacing w:line="240" w:lineRule="auto"/>
        <w:ind w:left="720"/>
      </w:pPr>
      <w:r>
        <w:rPr>
          <w:rtl/>
          <w:cs/>
          <w:lang w:val="ar_AE" w:bidi="ar_AE"/>
        </w:rPr>
      </w:r>
      <w:r>
        <w:rPr>
          <w:rtl/>
          <w:cs/>
          <w:lang w:val="ar_AE" w:bidi="ar_AE"/>
        </w:rPr>
        <w:t>أنا أحب زوجي، لكنني لست إسرائيلية، ولا أعرف إله بني إسرائيل. لذلك سأعلّم ابني عن آلهة شعبي وكيف يعبدها بدلًا من أن يعبد الرب.</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وفعل شعب يهوذا الشر في عيني الرب. ارتكب الشعب خطايا عظيمة جدًا فأثاروا غيرة الرب أكثر مما أثارها آباؤهم بخطاياهم. وأقام شعب يهوذا لنفسه مرتفعات للعبادة في أماكن شتى. وأقام الشعب أنصابًا لعبادة البعل وسواريَ لعبادة أشيرة على كل تل مرتفع وتحت كل شجرة خضراء. بل ارتكب بعض أهل يهوذا أفعالًا جنسية مخزية جدًا في عبادتهم لهذه الأصنام. وكانت الشعوب التي سكنت هذه الأرض قبل مجيء بني إسرائيل قد ارتكبت هذه الشرور، فطردها الله منها. لكن أهل يهوذا كانوا يرتكبون الشرور نفسها.</w:t>
      </w:r>
    </w:p>
    <w:p>
      <w:pPr>
        <w:bidi/>
      </w:pPr>
      <w:r>
        <w:rPr>
          <w:rtl/>
          <w:cs/>
          <w:lang w:val="ar_AE" w:bidi="ar_AE"/>
        </w:rPr>
      </w:r>
      <w:r>
        <w:rPr>
          <w:rtl/>
          <w:cs/>
          <w:lang w:val="ar_AE" w:bidi="ar_AE"/>
        </w:rPr>
        <w:t>أوقفوا التمثيل. اسألوا مَن يؤدّون دور أهل يهوذا: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ما زال لدينا بيت الرب في أورشليم، لكننا نريد آلهة أخرى أيضًا؛ أو</w:t>
      </w:r>
    </w:p>
    <w:p>
      <w:pPr>
        <w:pStyle w:val="ListBullet"/>
        <w:bidi/>
        <w:spacing w:line="240" w:lineRule="auto"/>
        <w:ind w:left="720"/>
      </w:pPr>
      <w:r>
        <w:rPr>
          <w:rtl/>
          <w:cs/>
          <w:lang w:val="ar_AE" w:bidi="ar_AE"/>
        </w:rPr>
      </w:r>
      <w:r>
        <w:rPr>
          <w:rtl/>
          <w:cs/>
          <w:lang w:val="ar_AE" w:bidi="ar_AE"/>
        </w:rPr>
        <w:t>لدى جميع الأمم المحيطة بنا أكثر من إله واحد، ونريد أن نكون مثل سائر الشعوب. وفوق ذلك، ربما نطلب من إله آخر إن لم يعطنا الرب ما نريده؛ أو</w:t>
      </w:r>
    </w:p>
    <w:p>
      <w:pPr>
        <w:pStyle w:val="ListBullet"/>
        <w:bidi/>
        <w:spacing w:line="240" w:lineRule="auto"/>
        <w:ind w:left="720"/>
      </w:pPr>
      <w:r>
        <w:rPr>
          <w:rtl/>
          <w:cs/>
          <w:lang w:val="ar_AE" w:bidi="ar_AE"/>
        </w:rPr>
      </w:r>
      <w:r>
        <w:rPr>
          <w:rtl/>
          <w:cs/>
          <w:lang w:val="ar_AE" w:bidi="ar_AE"/>
        </w:rPr>
        <w:t>وللرب شرائع كثيرة تحدد كيفية عبادته، ولا يخدم في بيت الرب إلا أشخاص مخصوصون. لكن أي شخص يستطيع أن يعبد البعل وأشيرة، ويمكننا أن نعبد كما نشاء.</w:t>
      </w:r>
    </w:p>
    <w:p>
      <w:pPr>
        <w:bidi/>
      </w:pPr>
      <w:r>
        <w:rPr>
          <w:rtl/>
          <w:cs/>
          <w:lang w:val="ar_AE" w:bidi="ar_AE"/>
        </w:rPr>
      </w:r>
      <w:r>
        <w:rPr>
          <w:rtl/>
          <w:cs/>
          <w:lang w:val="ar_AE" w:bidi="ar_AE"/>
        </w:rPr>
        <w:t>اسألوا الشخص الذي يؤدي دور الرب: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أنا غاضب جدًا لأن الناس يعبدون البعل وأشيرة بدلًا مني! أو</w:t>
      </w:r>
    </w:p>
    <w:p>
      <w:pPr>
        <w:pStyle w:val="ListBullet"/>
        <w:bidi/>
        <w:spacing w:line="240" w:lineRule="auto"/>
        <w:ind w:left="720"/>
      </w:pPr>
      <w:r>
        <w:rPr>
          <w:rtl/>
          <w:cs/>
          <w:lang w:val="ar_AE" w:bidi="ar_AE"/>
        </w:rPr>
      </w:r>
      <w:r>
        <w:rPr>
          <w:rtl/>
          <w:cs/>
          <w:lang w:val="ar_AE" w:bidi="ar_AE"/>
        </w:rPr>
        <w:t>أشعر بالاشمئزاز من الطريقة التي يسيء بها الناس معاملة بعضهم بعضًا، بل وحتى أجسادهم، حين يعبدون هذه الأصنام؛ أو</w:t>
      </w:r>
    </w:p>
    <w:p>
      <w:pPr>
        <w:pStyle w:val="ListBullet"/>
        <w:bidi/>
        <w:spacing w:line="240" w:lineRule="auto"/>
        <w:ind w:left="720"/>
      </w:pPr>
      <w:r>
        <w:rPr>
          <w:rtl/>
          <w:cs/>
          <w:lang w:val="ar_AE" w:bidi="ar_AE"/>
        </w:rPr>
      </w:r>
      <w:r>
        <w:rPr>
          <w:rtl/>
          <w:cs/>
          <w:lang w:val="ar_AE" w:bidi="ar_AE"/>
        </w:rPr>
        <w:t>أغار كما يغار الزوج إذا خانته زوجته مع رجل آخر!</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وبعد أن ملك رحبعام نحو خمس سنوات، هاجم شيشق ملك مصر وجيشه أورشليم. ونهب رجال شيشق جميع الأشياء الثمينة من بيت الرب في أورشليم. وأخذ الرجال أيضًا جميع الأشياء الثمينة من بيت الملك. ونهب شيشق كل شيء، بما في ذلك الأتراس التي صنعها سليمان من الذهب. ولذلك أمر رحبعام بصنع أتراس من النحاس بدلًا منها. وسلّم رحبعام هذه الأتراس إلى رؤساء السعاة. وعندما كان الملك يذهب إلى بيت الرب، كان الحراس يرافقونه حاملين الأتراس، وإذا خرج من بيت الرب، أعادوها إلى الغرفة التي كانوا يحفظونها فيها.</w:t>
      </w:r>
    </w:p>
    <w:p>
      <w:pPr>
        <w:bidi/>
      </w:pPr>
      <w:r>
        <w:rPr>
          <w:rtl/>
          <w:cs/>
          <w:lang w:val="ar_AE" w:bidi="ar_AE"/>
        </w:rPr>
      </w:r>
      <w:r>
        <w:rPr>
          <w:rtl/>
          <w:cs/>
          <w:lang w:val="ar_AE" w:bidi="ar_AE"/>
        </w:rPr>
        <w:t>أوقفوا التمثيل. اسألوا مَن يؤدي دور شيشق: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لدي جيش عظيم، وكان بإمكاني أن أقتل جميع سكان أورشليم. لكنني سأكتفي بأخذ كل ما يملكونه من أشياء ثمينة؛ أو</w:t>
      </w:r>
    </w:p>
    <w:p>
      <w:pPr>
        <w:pStyle w:val="ListBullet"/>
        <w:bidi/>
        <w:spacing w:line="240" w:lineRule="auto"/>
        <w:ind w:left="720"/>
      </w:pPr>
      <w:r>
        <w:rPr>
          <w:rtl/>
          <w:cs/>
          <w:lang w:val="ar_AE" w:bidi="ar_AE"/>
        </w:rPr>
      </w:r>
      <w:r>
        <w:rPr>
          <w:rtl/>
          <w:cs/>
          <w:lang w:val="ar_AE" w:bidi="ar_AE"/>
        </w:rPr>
        <w:t>أتذكر أنني سمعت كيف قتل إله بني إسرائيل كثيرًا من الناس في مصر وساعدهم على الهرب. لكن إله بني إسرائيل لا يبدو أنه يساعدهم الآن.</w:t>
      </w:r>
    </w:p>
    <w:p>
      <w:pPr>
        <w:bidi/>
      </w:pPr>
      <w:r>
        <w:rPr>
          <w:rtl/>
          <w:cs/>
          <w:lang w:val="ar_AE" w:bidi="ar_AE"/>
        </w:rPr>
      </w:r>
      <w:r>
        <w:rPr>
          <w:rtl/>
          <w:cs/>
          <w:lang w:val="ar_AE" w:bidi="ar_AE"/>
        </w:rPr>
        <w:t>اسألوا الشخص الذي يؤدي دور رحبعام: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نهب شيشق أشياء كثيرة ثمينة ومهمة، لكنه على الأقل لم يقتلنا؛ أو</w:t>
      </w:r>
    </w:p>
    <w:p>
      <w:pPr>
        <w:pStyle w:val="ListBullet"/>
        <w:bidi/>
        <w:spacing w:line="240" w:lineRule="auto"/>
        <w:ind w:left="720"/>
      </w:pPr>
      <w:r>
        <w:rPr>
          <w:rtl/>
          <w:cs/>
          <w:lang w:val="ar_AE" w:bidi="ar_AE"/>
        </w:rPr>
      </w:r>
      <w:r>
        <w:rPr>
          <w:rtl/>
          <w:cs/>
          <w:lang w:val="ar_AE" w:bidi="ar_AE"/>
        </w:rPr>
        <w:t>هذه الأتراس النحاسية لا تثير الإعجاب مثل الأتراس الذهبية التي صنعها أبي، لكنني آمل أن يظل الناس معجبين حين يرون هؤلاء الحراس جميعًا وهم يحمونني.</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كل ما حدث في عهد رحبعام وكل ما فعله، مدوّن في سجلات ملوك يهوذا. وظل جيشا رحبعام ويربعام يتقاتلان باستمرار. ثم اضطجع رحبعام مع آبائه، ودفنوه في مدينة داود. وكانت أمه نعمة، وهي من العمونيين. وتولّى ابنه أبيام المُلك من بعده.</w:t>
      </w:r>
    </w:p>
    <w:p>
      <w:pPr>
        <w:bidi/>
      </w:pPr>
      <w:r>
        <w:rPr>
          <w:rtl/>
          <w:cs/>
          <w:lang w:val="ar_AE" w:bidi="ar_AE"/>
        </w:rPr>
      </w:r>
      <w:r>
        <w:rPr>
          <w:rtl/>
          <w:cs/>
          <w:lang w:val="ar_AE" w:bidi="ar_AE"/>
        </w:rPr>
        <w:t>أوقفوا التمثيل. اسألوا الشخص الذي يؤدي دور رحبعام: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خضت معارك كثيرة عندما كنت ملكًا. أشعر بإرهاق شديد؛ أو</w:t>
      </w:r>
    </w:p>
    <w:p>
      <w:pPr>
        <w:pStyle w:val="ListBullet"/>
        <w:bidi/>
        <w:spacing w:line="240" w:lineRule="auto"/>
        <w:ind w:left="720"/>
      </w:pPr>
      <w:r>
        <w:rPr>
          <w:rtl/>
          <w:cs/>
          <w:lang w:val="ar_AE" w:bidi="ar_AE"/>
        </w:rPr>
      </w:r>
      <w:r>
        <w:rPr>
          <w:rtl/>
          <w:cs/>
          <w:lang w:val="ar_AE" w:bidi="ar_AE"/>
        </w:rPr>
        <w:t>أشعر بالإحباط لأنني لم أستطع استعادة مملكة إسرائيل الشمالية التي استولى عليها يربعام مني؛ أو</w:t>
      </w:r>
    </w:p>
    <w:p>
      <w:pPr>
        <w:pStyle w:val="ListBullet"/>
        <w:bidi/>
        <w:spacing w:line="240" w:lineRule="auto"/>
        <w:ind w:left="720"/>
      </w:pPr>
      <w:r>
        <w:rPr>
          <w:rtl/>
          <w:cs/>
          <w:lang w:val="ar_AE" w:bidi="ar_AE"/>
        </w:rPr>
      </w:r>
      <w:r>
        <w:rPr>
          <w:rtl/>
          <w:cs/>
          <w:lang w:val="ar_AE" w:bidi="ar_AE"/>
        </w:rPr>
        <w:t>مع أنني وُلدت في إسرائيل، فإن أمي جاءت من عمون، لذلك أردت أن أعبد آلهة أمي إلى جانب الرب.</w:t>
      </w:r>
    </w:p>
    <w:p>
      <w:pPr>
        <w:bidi/>
      </w:pPr>
      <w:r>
        <w:rPr>
          <w:rtl/>
          <w:cs/>
          <w:lang w:val="ar_AE" w:bidi="ar_AE"/>
        </w:rPr>
      </w:r>
      <w:r>
        <w:rPr>
          <w:rtl/>
          <w:cs/>
          <w:lang w:val="ar_AE" w:bidi="ar_AE"/>
        </w:rPr>
        <w:t>اسألوا مَن يؤدي دور أبيام: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كان أبي ملكًا مدة طويلة، وآمل أن أظل ملكًا مدة طويلة أيضًا؛ أو</w:t>
      </w:r>
    </w:p>
    <w:p>
      <w:pPr>
        <w:pStyle w:val="ListBullet"/>
        <w:bidi/>
        <w:spacing w:line="240" w:lineRule="auto"/>
        <w:ind w:left="720"/>
      </w:pPr>
      <w:r>
        <w:rPr>
          <w:rtl/>
          <w:cs/>
          <w:lang w:val="ar_AE" w:bidi="ar_AE"/>
        </w:rPr>
      </w:r>
      <w:r>
        <w:rPr>
          <w:rtl/>
          <w:cs/>
          <w:lang w:val="ar_AE" w:bidi="ar_AE"/>
        </w:rPr>
        <w:t>أعرف أن أبي عبد آلهة شعوب أخرى، ولذلك سأعبدها أنا أيضًا؛ أو</w:t>
      </w:r>
    </w:p>
    <w:p>
      <w:pPr>
        <w:pStyle w:val="ListBullet"/>
        <w:bidi/>
        <w:spacing w:line="240" w:lineRule="auto"/>
        <w:ind w:left="720"/>
      </w:pPr>
      <w:r>
        <w:rPr>
          <w:rtl/>
          <w:cs/>
          <w:lang w:val="ar_AE" w:bidi="ar_AE"/>
        </w:rPr>
      </w:r>
      <w:r>
        <w:rPr>
          <w:rtl/>
          <w:cs/>
          <w:lang w:val="ar_AE" w:bidi="ar_AE"/>
        </w:rPr>
        <w:t>كان أبي يحارب الملك يربعام دائمًا، ولذلك سأحاربه أنا أيضًا.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الملوك الأول ١٤:٢١–٣١ بترجمة يسهل فهمها.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b/>
          <w:rtl/>
          <w:cs/>
          <w:lang w:val="ar_AE" w:bidi="ar_AE"/>
        </w:rPr>
        <w:t>وملك</w:t>
      </w:r>
      <w:r>
        <w:rPr>
          <w:rtl/>
          <w:cs/>
          <w:lang w:val="ar_AE" w:bidi="ar_AE"/>
        </w:rPr>
        <w:t xml:space="preserve"> رحبعام على </w:t>
      </w:r>
      <w:r>
        <w:rPr>
          <w:b/>
          <w:rtl/>
          <w:cs/>
          <w:lang w:val="ar_AE" w:bidi="ar_AE"/>
        </w:rPr>
        <w:t>يهوذا</w:t>
      </w:r>
      <w:r>
        <w:rPr>
          <w:rtl/>
          <w:cs/>
          <w:lang w:val="ar_AE" w:bidi="ar_AE"/>
        </w:rPr>
        <w:t xml:space="preserve"> سبع عشرة سنة. ومعنى أن يملك هو أن يحكم أو يتصرف كملك. وكانت يهوذا المملكة الجنوبية في أرض إسرائيل آنذاك. استخدموا الكلمات أو العبارات نفسها التي استخدمتموها في المقاطع السابقة للتعبير عن "مَلَكَ" و"يهوذا". لمزيد من المعلومات عن يهوذا، راجعوا "قاموس الكلمات الرئيسية".</w:t>
      </w:r>
    </w:p>
    <w:p>
      <w:pPr>
        <w:bidi/>
      </w:pPr>
      <w:r>
        <w:rPr>
          <w:rtl/>
          <w:cs/>
          <w:lang w:val="ar_AE" w:bidi="ar_AE"/>
        </w:rPr>
      </w:r>
      <w:r>
        <w:rPr>
          <w:rtl/>
          <w:cs/>
          <w:lang w:val="ar_AE" w:bidi="ar_AE"/>
        </w:rPr>
        <w:t xml:space="preserve">ومن بين جميع </w:t>
      </w:r>
      <w:r>
        <w:rPr>
          <w:b/>
          <w:rtl/>
          <w:cs/>
          <w:lang w:val="ar_AE" w:bidi="ar_AE"/>
        </w:rPr>
        <w:t>أسباط إسرائيل</w:t>
      </w:r>
      <w:r>
        <w:rPr>
          <w:rtl/>
          <w:cs/>
          <w:lang w:val="ar_AE" w:bidi="ar_AE"/>
        </w:rPr>
        <w:t>، اختار الرب مدينة أورشليم ليضع اسمه فيها. وتذكّروا أن يعقوب كان حفيد إبراهيم، وأن الله أعطاه لاحقًا اسم إسرائيل. ومنذ ذلك الوقت فصاعدًا، كان كل نسل يعقوب يُدعون بني إسرائيل. وكان ليعقوب اثنا عشر ابنًا، ولذلك انقسم بنو إسرائيل إلى اثني عشر سبطًا. وكان لكل سبط أرضه الخاصة في إسرائيل، وكان يهوذا أحد هذه الأسباط. استخدموا الكلمة أو العبارة نفسها التي استخدمتموها في المقاطع السابقة للتعبير عن "أسباط إسرائيل". لمزيد من المعلومات حول كلمة "إسرائيل"، راجعوا قاموس الكلمات الرئيسية.</w:t>
      </w:r>
    </w:p>
    <w:p>
      <w:pPr>
        <w:bidi/>
      </w:pPr>
      <w:r>
        <w:rPr>
          <w:rtl/>
          <w:cs/>
          <w:lang w:val="ar_AE" w:bidi="ar_AE"/>
        </w:rPr>
      </w:r>
      <w:r>
        <w:rPr>
          <w:b/>
          <w:rtl/>
          <w:cs/>
          <w:lang w:val="ar_AE" w:bidi="ar_AE"/>
        </w:rPr>
        <w:t>ويهوه</w:t>
      </w:r>
      <w:r>
        <w:rPr>
          <w:rtl/>
          <w:cs/>
          <w:lang w:val="ar_AE" w:bidi="ar_AE"/>
        </w:rPr>
        <w:t xml:space="preserve"> هو الاسم الشخصي لله. استخدموا الكلمة أو العبارة ذاتها التي استُخدمت سابقًا لترجمة الكلمة "الرب/يهوه"، لمزيد من المعلومات حول كلمة "يهوه"، ارجعوا إلى قاموس الكلمات الرئيسية.</w:t>
      </w:r>
    </w:p>
    <w:p>
      <w:pPr>
        <w:bidi/>
      </w:pPr>
      <w:r>
        <w:rPr>
          <w:rtl/>
          <w:cs/>
          <w:lang w:val="ar_AE" w:bidi="ar_AE"/>
        </w:rPr>
      </w:r>
      <w:r>
        <w:rPr>
          <w:b/>
          <w:rtl/>
          <w:cs/>
          <w:lang w:val="ar_AE" w:bidi="ar_AE"/>
        </w:rPr>
        <w:t>وأورشليم</w:t>
      </w:r>
      <w:r>
        <w:rPr>
          <w:rtl/>
          <w:cs/>
          <w:lang w:val="ar_AE" w:bidi="ar_AE"/>
        </w:rPr>
        <w:t xml:space="preserve"> أهم مدن اليهود، أي بني إسرائيل، وتقع في الأرض التي سكنها سبط يهوذا. وكان بيت الرب في أورشليم، وكذلك قصر الملك، أي بيته الخاص. استخدموا الكلمة أو العبارة نفسها التي استخدمتموها في المقاطع السابقة للتعبير عن "أورشليم". ولمزيد من المعلومات عن أورشليم، انظروا قاموس الكلمات الرئيسية.</w:t>
      </w:r>
    </w:p>
    <w:p>
      <w:pPr>
        <w:bidi/>
      </w:pPr>
      <w:r>
        <w:rPr>
          <w:rtl/>
          <w:cs/>
          <w:lang w:val="ar_AE" w:bidi="ar_AE"/>
        </w:rPr>
      </w:r>
      <w:r>
        <w:rPr>
          <w:rtl/>
          <w:cs/>
          <w:lang w:val="ar_AE" w:bidi="ar_AE"/>
        </w:rPr>
        <w:t xml:space="preserve">وعمل شعب يهوذا </w:t>
      </w:r>
      <w:r>
        <w:rPr>
          <w:b/>
          <w:rtl/>
          <w:cs/>
          <w:lang w:val="ar_AE" w:bidi="ar_AE"/>
        </w:rPr>
        <w:t>الشر</w:t>
      </w:r>
      <w:r>
        <w:rPr>
          <w:rtl/>
          <w:cs/>
          <w:lang w:val="ar_AE" w:bidi="ar_AE"/>
        </w:rPr>
        <w:t xml:space="preserve"> في عيني الرب. والشر هو نقيض الخير. والشخص الشرير، أو الأثيم، يرغب في أن يفعل أشياء سيئة تُؤذي الآخرين. وعندما يتوقف الناس عن طاعة الله، يبدأون في ارتكاب الشر. استخدموا الكلمة أو العبارة نفسها التي استخدمتموها في المقاطع السابقة للتعبير عن "الشر". لمزيد من المعلومات حول كلمة "شر"، ارجعوا إلى قاموس الكلمات الرئيسية.</w:t>
      </w:r>
    </w:p>
    <w:p>
      <w:pPr>
        <w:bidi/>
      </w:pPr>
      <w:r>
        <w:rPr>
          <w:rtl/>
          <w:cs/>
          <w:lang w:val="ar_AE" w:bidi="ar_AE"/>
        </w:rPr>
      </w:r>
      <w:r>
        <w:rPr>
          <w:rtl/>
          <w:cs/>
          <w:lang w:val="ar_AE" w:bidi="ar_AE"/>
        </w:rPr>
        <w:t xml:space="preserve">لقد ارتكب شعب يهوذا </w:t>
      </w:r>
      <w:r>
        <w:rPr>
          <w:b/>
          <w:rtl/>
          <w:cs/>
          <w:lang w:val="ar_AE" w:bidi="ar_AE"/>
        </w:rPr>
        <w:t>خطايا</w:t>
      </w:r>
      <w:r>
        <w:rPr>
          <w:rtl/>
          <w:cs/>
          <w:lang w:val="ar_AE" w:bidi="ar_AE"/>
        </w:rPr>
        <w:t xml:space="preserve"> أكثر من خطايا</w:t>
      </w:r>
      <w:r>
        <w:rPr>
          <w:b/>
          <w:rtl/>
          <w:cs/>
          <w:lang w:val="ar_AE" w:bidi="ar_AE"/>
        </w:rPr>
        <w:t xml:space="preserve"> آبائهم</w:t>
      </w:r>
      <w:r>
        <w:rPr>
          <w:rtl/>
          <w:cs/>
          <w:lang w:val="ar_AE" w:bidi="ar_AE"/>
        </w:rPr>
        <w:t>. وفي الكتاب المقدس، تشير كلمة "أب" أحيانًا إلى والد الشخص، وأحيانًا أخرى إلى أحد أسلافه الذكور. وهنا يقول الراوي إن شعب يهوذا ارتكب خطايا أكثر من خطايا آبائه. استخدموا الكلمة أو العبارة نفسها التي استخدمتموها في المقاطع السابقة لترجمة "آباء" حين تدل على الأسلاف. استخدموا الكلمة أو العبارة نفسها التي استخدمتموها سابقًا للتعبير عن الخطية، وارجعوا إلى كلمة "الخطية" في "قاموس الكلمات الرئيسية" لمزيد من المعلومات.</w:t>
      </w:r>
    </w:p>
    <w:p>
      <w:pPr>
        <w:bidi/>
      </w:pPr>
      <w:r>
        <w:rPr>
          <w:rtl/>
          <w:cs/>
          <w:lang w:val="ar_AE" w:bidi="ar_AE"/>
        </w:rPr>
      </w:r>
      <w:r>
        <w:rPr>
          <w:rtl/>
          <w:cs/>
          <w:lang w:val="ar_AE" w:bidi="ar_AE"/>
        </w:rPr>
        <w:t xml:space="preserve">وأقام شعب يهوذا </w:t>
      </w:r>
      <w:r>
        <w:rPr>
          <w:b/>
          <w:rtl/>
          <w:cs/>
          <w:lang w:val="ar_AE" w:bidi="ar_AE"/>
        </w:rPr>
        <w:t>مرتفعات</w:t>
      </w:r>
      <w:r>
        <w:rPr>
          <w:rtl/>
          <w:cs/>
          <w:lang w:val="ar_AE" w:bidi="ar_AE"/>
        </w:rPr>
        <w:t xml:space="preserve"> على كل تل وتحت كل شجرة. وتذكّروا أن المرتفعات كانت مزارات محلية. كان الناس غالبًا ما يقيمون هذه المذابح والمزارات على التلال أو المرتفعات، لكنهم لم يكونوا يفعلون ذلك دائمًا. استخدموا الكلمة أو العبارة نفسها التي استخدمتموها في المقاطع السابقة للتعبير عن "المرتفعات".</w:t>
      </w:r>
    </w:p>
    <w:p>
      <w:pPr>
        <w:bidi/>
      </w:pPr>
      <w:r>
        <w:rPr>
          <w:rtl/>
          <w:cs/>
          <w:lang w:val="ar_AE" w:bidi="ar_AE"/>
        </w:rPr>
      </w:r>
      <w:r>
        <w:rPr>
          <w:rtl/>
          <w:cs/>
          <w:lang w:val="ar_AE" w:bidi="ar_AE"/>
        </w:rPr>
        <w:t xml:space="preserve">وأقام الشعب سواري </w:t>
      </w:r>
      <w:r>
        <w:rPr>
          <w:b/>
          <w:rtl/>
          <w:cs/>
          <w:lang w:val="ar_AE" w:bidi="ar_AE"/>
        </w:rPr>
        <w:t xml:space="preserve">عشيرة </w:t>
      </w:r>
      <w:r>
        <w:rPr>
          <w:rtl/>
          <w:cs/>
          <w:lang w:val="ar_AE" w:bidi="ar_AE"/>
        </w:rPr>
        <w:t>. وعشيرة اسم الإلهة التي عبدها كثير من شعوب الأمم المحيطة بيهوذا. واسم الإله الذكر هو</w:t>
      </w:r>
      <w:r>
        <w:rPr>
          <w:b/>
          <w:rtl/>
          <w:cs/>
          <w:lang w:val="ar_AE" w:bidi="ar_AE"/>
        </w:rPr>
        <w:t xml:space="preserve"> البعل.</w:t>
      </w:r>
      <w:r>
        <w:rPr>
          <w:rtl/>
          <w:cs/>
          <w:lang w:val="ar_AE" w:bidi="ar_AE"/>
        </w:rPr>
        <w:t xml:space="preserve"> لمزيد من المعلومات عن عشيرة، ارجعوا إلى مدخل "بعل" في "قاموس الكلمات الرئيسية". استخدموا الكلمة نفسها التي استخدمتموها في القصة السابقة للتعبير عن "عشيرة".</w:t>
      </w:r>
    </w:p>
    <w:p>
      <w:pPr>
        <w:bidi/>
      </w:pPr>
      <w:r>
        <w:rPr>
          <w:rtl/>
          <w:cs/>
          <w:lang w:val="ar_AE" w:bidi="ar_AE"/>
        </w:rPr>
      </w:r>
      <w:r>
        <w:rPr>
          <w:rtl/>
          <w:cs/>
          <w:lang w:val="ar_AE" w:bidi="ar_AE"/>
        </w:rPr>
        <w:t>وفعل شعب يهوذا كل الرجاسات نفسها التي فعلتها الأمم الأخرى التي طردها الرب من الأرض. تعني كلمة "رجس" شيئًا مقززًا أو فظيعًا أو صادمًا. هذه أمور يكرهها الله أو يمقتها بشدة، وينبغي للناس أن يكرهوها بشدة أيضًا.</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"رجس"</w:t>
      </w:r>
      <w:r>
        <w:rPr>
          <w:rtl/>
          <w:cs/>
          <w:lang w:val="ar_AE" w:bidi="ar_AE"/>
        </w:rPr>
        <w:t xml:space="preserve">. إذا كنتم قد ترجمتم هذه الكلمة بالفعل في سِفر آخر من الكتاب المُقدَّس، استخدموا الكلمة نفسها التي استخدمتموها هناك. أوقِفوا الاستماع إلى هذا التسجيل الصوتي هنا. </w:t>
      </w:r>
    </w:p>
    <w:p>
      <w:pPr>
        <w:bidi/>
      </w:pPr>
      <w:r>
        <w:rPr>
          <w:rtl/>
          <w:cs/>
          <w:lang w:val="ar_AE" w:bidi="ar_AE"/>
        </w:rPr>
      </w:r>
      <w:r>
        <w:rPr>
          <w:rtl/>
          <w:cs/>
          <w:lang w:val="ar_AE" w:bidi="ar_AE"/>
        </w:rPr>
        <w:t xml:space="preserve">تعني كلمة </w:t>
      </w:r>
      <w:r>
        <w:rPr>
          <w:b/>
          <w:rtl/>
          <w:cs/>
          <w:lang w:val="ar_AE" w:bidi="ar_AE"/>
        </w:rPr>
        <w:t>"الأمم"</w:t>
      </w:r>
      <w:r>
        <w:rPr>
          <w:rtl/>
          <w:cs/>
          <w:lang w:val="ar_AE" w:bidi="ar_AE"/>
        </w:rPr>
        <w:t xml:space="preserve"> البلدان أو جماعات الشعوب الأخرى المنفصلة عن بني إسرائيل، والتي لا تعبد الرب. لمزيد من المعلومات عن "الأمم"، ارجعوا إلى "قاموس الكلمات الرئيسية". استخدموا نفس الكلمة أو العبارة لـ "الأمم" كما استخدمتموها في المقاطع السابقة. </w:t>
      </w:r>
    </w:p>
    <w:p>
      <w:pPr>
        <w:bidi/>
      </w:pPr>
      <w:r>
        <w:rPr>
          <w:rtl/>
          <w:cs/>
          <w:lang w:val="ar_AE" w:bidi="ar_AE"/>
        </w:rPr>
      </w:r>
      <w:r>
        <w:rPr>
          <w:rtl/>
          <w:cs/>
          <w:lang w:val="ar_AE" w:bidi="ar_AE"/>
        </w:rPr>
        <w:t xml:space="preserve">وهاجم شيشق </w:t>
      </w:r>
      <w:r>
        <w:rPr>
          <w:b/>
          <w:rtl/>
          <w:cs/>
          <w:lang w:val="ar_AE" w:bidi="ar_AE"/>
        </w:rPr>
        <w:t>ملك</w:t>
      </w:r>
      <w:r>
        <w:rPr>
          <w:rtl/>
          <w:cs/>
          <w:lang w:val="ar_AE" w:bidi="ar_AE"/>
        </w:rPr>
        <w:t xml:space="preserve"> مصر أورشليم. الملك هو شخص يحكم مدينة أو منطقة، مثل إقليم أو بلد. وكان الناس يسمّون ملوك مصر "الفراعنة". استخدموا الكلمة أو العبارة ذاتها التي استخدمتموها في المقاطع السابقة للإشارة إلى كلمة "ملوك". </w:t>
      </w:r>
    </w:p>
    <w:p>
      <w:pPr>
        <w:bidi/>
      </w:pPr>
      <w:r>
        <w:rPr>
          <w:rtl/>
          <w:cs/>
          <w:lang w:val="ar_AE" w:bidi="ar_AE"/>
        </w:rPr>
      </w:r>
      <w:r>
        <w:rPr>
          <w:rtl/>
          <w:cs/>
          <w:lang w:val="ar_AE" w:bidi="ar_AE"/>
        </w:rPr>
        <w:t>ونهب شيشق كنوز</w:t>
      </w:r>
      <w:r>
        <w:rPr>
          <w:b/>
          <w:rtl/>
          <w:cs/>
          <w:lang w:val="ar_AE" w:bidi="ar_AE"/>
        </w:rPr>
        <w:t xml:space="preserve"> بيت</w:t>
      </w:r>
      <w:r>
        <w:rPr>
          <w:rtl/>
          <w:cs/>
          <w:lang w:val="ar_AE" w:bidi="ar_AE"/>
        </w:rPr>
        <w:t xml:space="preserve"> الرب </w:t>
      </w:r>
      <w:r>
        <w:rPr>
          <w:b/>
          <w:rtl/>
          <w:cs/>
          <w:lang w:val="ar_AE" w:bidi="ar_AE"/>
        </w:rPr>
        <w:t>وقصر</w:t>
      </w:r>
      <w:r>
        <w:rPr>
          <w:rtl/>
          <w:cs/>
          <w:lang w:val="ar_AE" w:bidi="ar_AE"/>
        </w:rPr>
        <w:t xml:space="preserve"> الملك. ترجموا تعبيري "الهيكل" و"بيت الملك"، أي القصر، بالطريقة نفسها التي استخدمتموها في المقاطع السابقة. تذكّروا أن بعض الناس يترجمون كلمة "الهيكل" بعبارة "بيت الرب". لمزيد من المعلومات، راجعوا مدخل "الهيكل" في "قاموس الكلمات الرئيسية".</w:t>
      </w:r>
    </w:p>
    <w:p>
      <w:pPr>
        <w:bidi/>
      </w:pPr>
      <w:r>
        <w:rPr>
          <w:rtl/>
          <w:cs/>
          <w:lang w:val="ar_AE" w:bidi="ar_AE"/>
        </w:rPr>
      </w:r>
      <w:r>
        <w:rPr>
          <w:rtl/>
          <w:cs/>
          <w:lang w:val="ar_AE" w:bidi="ar_AE"/>
        </w:rPr>
        <w:t xml:space="preserve">أخذ شيشق </w:t>
      </w:r>
      <w:r>
        <w:rPr>
          <w:b/>
          <w:rtl/>
          <w:cs/>
          <w:lang w:val="ar_AE" w:bidi="ar_AE"/>
        </w:rPr>
        <w:t>الأتراس</w:t>
      </w:r>
      <w:r>
        <w:rPr>
          <w:rtl/>
          <w:cs/>
          <w:lang w:val="ar_AE" w:bidi="ar_AE"/>
        </w:rPr>
        <w:t xml:space="preserve"> </w:t>
      </w:r>
      <w:r>
        <w:rPr>
          <w:b/>
          <w:rtl/>
          <w:cs/>
          <w:lang w:val="ar_AE" w:bidi="ar_AE"/>
        </w:rPr>
        <w:t>الذهبية</w:t>
      </w:r>
      <w:r>
        <w:rPr>
          <w:rtl/>
          <w:cs/>
          <w:lang w:val="ar_AE" w:bidi="ar_AE"/>
        </w:rPr>
        <w:t xml:space="preserve">، فصنع رحبعام أتراسًا من </w:t>
      </w:r>
      <w:r>
        <w:rPr>
          <w:b/>
          <w:rtl/>
          <w:cs/>
          <w:lang w:val="ar_AE" w:bidi="ar_AE"/>
        </w:rPr>
        <w:t>النحاس</w:t>
      </w:r>
      <w:r>
        <w:rPr>
          <w:rtl/>
          <w:cs/>
          <w:lang w:val="ar_AE" w:bidi="ar_AE"/>
        </w:rPr>
        <w:t xml:space="preserve"> بدلًا منها. والدِّرع أداة يستخدمها الجنود لحماية أنفسهم من هجوم العدو. وكان الناس يصنعون الأتراس عادةً من إطار خشبي، ويغطونه بجلد الحيوان أو الجلد المدبوغ. لم تكن الأتراس المغشاة بالمعدن شائعة؛ فعلى الرغم من أنها كانت توفر حماية أفضل، فإنها كانت أثقل ويصعب حملها. والذهب معدن باهظ الثمن، أصفر اللون ولا يفقد لمعانه. والبرونز أيضًا معدن أصفر، لكنه أقل ثمنًا ويفقد لمعانه. استخدموا الكلمات أو العبارات نفسها التي استخدمتموها في المقاطع السابقة للتعبير عن "الأتراس" و"الذهب" و"البرونز"، ولمزيد من المعلومات عن البرونز، ارجعوا إلى "قاموس الكلمات الرئيسية".</w:t>
      </w:r>
    </w:p>
    <w:p>
      <w:pPr>
        <w:bidi/>
      </w:pPr>
      <w:r>
        <w:rPr>
          <w:rtl/>
          <w:cs/>
          <w:lang w:val="ar_AE" w:bidi="ar_AE"/>
        </w:rPr>
      </w:r>
      <w:r>
        <w:rPr>
          <w:rtl/>
          <w:cs/>
          <w:lang w:val="ar_AE" w:bidi="ar_AE"/>
        </w:rPr>
        <w:t xml:space="preserve">توقفوا هنا كمجموعة، وتأملوا صورةً لترس غطّاه الناس بالمعدن. أوقِفوا الاستماع إلى هذا التسجيل الصوتي هنا. </w:t>
      </w:r>
    </w:p>
    <w:p>
      <w:pPr>
        <w:bidi/>
      </w:pPr>
      <w:r>
        <w:rPr>
          <w:rtl/>
          <w:cs/>
          <w:lang w:val="ar_AE" w:bidi="ar_AE"/>
        </w:rPr>
      </w:r>
      <w:r>
        <w:rPr>
          <w:rtl/>
          <w:cs/>
          <w:lang w:val="ar_AE" w:bidi="ar_AE"/>
        </w:rPr>
        <w:t>وسائر ما حدث في أيام ملك رحبعام مدوَّن في "</w:t>
      </w:r>
      <w:r>
        <w:rPr>
          <w:b/>
          <w:rtl/>
          <w:cs/>
          <w:lang w:val="ar_AE" w:bidi="ar_AE"/>
        </w:rPr>
        <w:t>سفر</w:t>
      </w:r>
      <w:r>
        <w:rPr>
          <w:rtl/>
          <w:cs/>
          <w:lang w:val="ar_AE" w:bidi="ar_AE"/>
        </w:rPr>
        <w:t xml:space="preserve"> أخبار الأيام لملوك يهوذا". في زمن الكتاب المقدس، لم يكن الناس يصنعون الكتب بالطريقة التي نصنعها بها اليوم. بل كان المقصود على الأرجح سِفرًا، وهو نوع من الكتب القديمة، كان الناس يكتبون فيه كل شيء على قطعة طويلة جدًا من الورق أو جلد الحيوان، ثم يلفونها حول عصا ليسهل حملها وتخزينها. استخدموا الكلمة نفسها التي استخدمتموها في المقاطع السابقة للتعبير عن "الكتاب" أو "السِّفر"، وارجعوا إلى مدخل "السِّفر" في "قاموس الكلمات الرئيسية" لمزيد من المعلومات.</w:t>
      </w:r>
    </w:p>
    <w:p>
      <w:pPr>
        <w:bidi/>
      </w:pPr>
      <w:r>
        <w:rPr>
          <w:rtl/>
          <w:cs/>
          <w:lang w:val="ar_AE" w:bidi="ar_AE"/>
        </w:rPr>
      </w:r>
      <w:r>
        <w:rPr>
          <w:rtl/>
          <w:cs/>
          <w:lang w:val="ar_AE" w:bidi="ar_AE"/>
        </w:rPr>
        <w:t xml:space="preserve">وفي ختام القصة، يقول الراوي إن رحبعام اضطجع مع آبائه ودُفن في </w:t>
      </w:r>
      <w:r>
        <w:rPr>
          <w:b/>
          <w:rtl/>
          <w:cs/>
          <w:lang w:val="ar_AE" w:bidi="ar_AE"/>
        </w:rPr>
        <w:t>مدينة داود</w:t>
      </w:r>
      <w:r>
        <w:rPr>
          <w:rtl/>
          <w:cs/>
          <w:lang w:val="ar_AE" w:bidi="ar_AE"/>
        </w:rPr>
        <w:t>. وتذكّروا أن مدينة داود كانت الجزء الأقدم من مدينة أورشليم، وكانت قائمة في زمن ملك داود. استخدموا الكلمات أو العبارات نفسها التي استخدمتموها في المقاطع السابقة للتعبير عن "دُفن" و"مدينة داود".</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15:1–8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15: 1–8 واحفظوا كلامه في قلوبكم.</w:t>
      </w:r>
    </w:p>
    <w:p>
      <w:pPr>
        <w:bidi/>
      </w:pPr>
      <w:r>
        <w:rPr>
          <w:rtl/>
          <w:cs/>
          <w:lang w:val="ar_AE" w:bidi="ar_AE"/>
        </w:rPr>
      </w:r>
      <w:r>
        <w:rPr>
          <w:rtl/>
          <w:cs/>
          <w:lang w:val="ar_AE" w:bidi="ar_AE"/>
        </w:rPr>
        <w:t>استمعوا إلى تسجيل صوتي لسفر الملوك الأول 15: 1–8 ثلاث مرات، بثلاث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تسجيل صوتي لسفر الملوك الأول 15: 1–8 بترجمة سهلة الفهم.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القصة السابقة، سمعنا عن رحبعام، ملك يهوذا وابن سليمان. ارتكب شعب يهوذا شرورًا كثيرة في عهد رحبعام. وأقام الناس مزارات، وعبدوا آلهة أخرى، ومارسوا أفعالًا جنسية مخزية ضمن تلك العبادة، مثل الشعوب الوثنية. ثم هاجم ملك مصر أورشليم، وأخذ كنوز بيت الرب وبيت الملك رحبعام، ومنها الأتراس الذهبية. لذلك استبدل رحبعام تلك الأتراس بأتراس صنعها الناس من البرونز، وهو معدن أقل ثمنًا. ويذكر الراوي أيضًا أن رحبعام حارب يربعام ملك إسرائيل باستمرار طوال مدة حكمه. ثم مات رحبعام، وخلفه ابنه أبيام ملكًا على يهوذا.</w:t>
      </w:r>
    </w:p>
    <w:p>
      <w:pPr>
        <w:bidi/>
      </w:pPr>
      <w:r>
        <w:rPr>
          <w:rtl/>
          <w:cs/>
          <w:lang w:val="ar_AE" w:bidi="ar_AE"/>
        </w:rPr>
      </w:r>
      <w:r>
        <w:rPr>
          <w:rtl/>
          <w:cs/>
          <w:lang w:val="ar_AE" w:bidi="ar_AE"/>
        </w:rPr>
        <w:t>وتذكّروا أن أرض الموعد التي أعطاها الله لبني إسرائيل كانت آنذاك منقسمة إلى مملكتين: مملكة إسرائيل في الشمال ومملكة يهوذا في الجنوب. وكان لكل مملكة منهما ملكها الخاص. وعندما يقدّم الراوي ملكًا جديدًا، يذكر لنا دائمًا عدد السنوات التي مضت منذ تولّي ملك المملكة الأخرى الحكم. وهكذا نستطيع أن نعرف متى حكم كل ملك. ويبدأ الراوي بإخبارنا أن أبيام صار ملكًا على يهوذا، المملكة الجنوبية، في السنة الثامنة عشرة من مُلك يربعام على مملكة إسرائيل الشمالية. ويرى كثيرون أن ذلك كان نحو سنة 913 ق.م. ويقول الراوي إن أبيام ملك في أورشليم، عاصمة يهوذا، ثلاث سنوات. ويذكر الراوي أيضًا أن أم أبيام كانت معكة، ابنة أبشالوم. لا نعرف ذلك على وجه اليقين، لكن أبا معكة قد يكون أبشالوم نفسه، ابن الملك داود.</w:t>
      </w:r>
    </w:p>
    <w:p>
      <w:pPr>
        <w:bidi/>
      </w:pPr>
      <w:r>
        <w:rPr>
          <w:rtl/>
          <w:cs/>
          <w:lang w:val="ar_AE" w:bidi="ar_AE"/>
        </w:rPr>
      </w:r>
      <w:r>
        <w:rPr>
          <w:rtl/>
          <w:cs/>
          <w:lang w:val="ar_AE" w:bidi="ar_AE"/>
        </w:rPr>
        <w:t xml:space="preserve">توقفوا هنا وناقشوا معًا هذا السؤال كمجموعة: احكوا قصة عن قائد مهم عاش في زمن بعيد. اذكروا متى أصبح هذا الشخص قائدًا، ومدة قيادته، ومن أفراد أسرته، أو أي معلومات مهمة أخرى. أوقِفوا الاستماع إلى هذا التسجيل الصوتي هنا. </w:t>
      </w:r>
    </w:p>
    <w:p>
      <w:pPr>
        <w:bidi/>
      </w:pPr>
      <w:r>
        <w:rPr>
          <w:rtl/>
          <w:cs/>
          <w:lang w:val="ar_AE" w:bidi="ar_AE"/>
        </w:rPr>
      </w:r>
      <w:r>
        <w:rPr>
          <w:rtl/>
          <w:cs/>
          <w:lang w:val="ar_AE" w:bidi="ar_AE"/>
        </w:rPr>
        <w:t>ويقول الراوي إن أبيام أخطأ كما أخطأ أبوه رحبعام. مع أن سلف أبيام، الملك داود، كان مخلصًا تمامًا للرب، فإن أبيام لم يكن مثل داود. في قصة سابقة، في 1 ملوك 11:36، سمعنا كيف استخدم الرب صورة السراج ليبيّن أن نسل داود سيبقى دائمًا على العرش بعده. وفي هذه القصة، يعود الراوي إلى صورة السراج ليمنح أهل يهوذا رجاءً بأن الرب سيعطي أبيام ابنًا يعيد لأورشليم قوتها.</w:t>
      </w:r>
    </w:p>
    <w:p>
      <w:pPr>
        <w:bidi/>
      </w:pPr>
      <w:r>
        <w:rPr>
          <w:rtl/>
          <w:cs/>
          <w:lang w:val="ar_AE" w:bidi="ar_AE"/>
        </w:rPr>
      </w:r>
      <w:r>
        <w:rPr>
          <w:rtl/>
          <w:cs/>
          <w:lang w:val="ar_AE" w:bidi="ar_AE"/>
        </w:rPr>
        <w:t xml:space="preserve">توقفوا هنا كمجموعة، وانظروا إلى صورة لسراج من النوع الذي ربما استخدمه الناس في ذلك الزمن. أوقِفوا الاستماع إلى هذا التسجيل الصوتي هنا. </w:t>
      </w:r>
    </w:p>
    <w:p>
      <w:pPr>
        <w:bidi/>
      </w:pPr>
      <w:r>
        <w:rPr>
          <w:rtl/>
          <w:cs/>
          <w:lang w:val="ar_AE" w:bidi="ar_AE"/>
        </w:rPr>
      </w:r>
      <w:r>
        <w:rPr>
          <w:rtl/>
          <w:cs/>
          <w:lang w:val="ar_AE" w:bidi="ar_AE"/>
        </w:rPr>
        <w:t>ويذكّرنا الراوي بأن الرب فعل ذلك لأن داود عمل ما هو مستقيم في عيني الرب، ولم يحد عن شيء مما أوصاه به كل أيام حياته، إلا في قضية أوريا الحثي. وتذكّروا هذه القصة في 2 صموئيل 11، حيث اضطجع الملك داود سرًا مع بثشبع، وهي امرأة متزوجة كان زوجها أوريا. وعندما حبلت بثشبع، خاف داود مما سيحدث إذا علم أوريا، فأرسله إلى الحرب ليموت في أثناء القتال. وبعد ذلك، ندم داود كثيرًا على الخطايا التي ارتكبها. غفر الرب لداود، لكنه عاقبه أيضًا بموت الطفل الذي أنجبته بثشبع.</w:t>
      </w:r>
    </w:p>
    <w:p>
      <w:pPr>
        <w:bidi/>
      </w:pPr>
      <w:r>
        <w:rPr>
          <w:rtl/>
          <w:cs/>
          <w:lang w:val="ar_AE" w:bidi="ar_AE"/>
        </w:rPr>
      </w:r>
      <w:r>
        <w:rPr>
          <w:rtl/>
          <w:cs/>
          <w:lang w:val="ar_AE" w:bidi="ar_AE"/>
        </w:rPr>
        <w:t xml:space="preserve">توقفوا هنا وناقشوا هذا السؤال معًا: احكوا قصة عن قائد صالح جدًا ارتكب خطأً فادحًا مرة واحدة. وما عواقب الفعل السيئ الذي ارتكبه القائد؟ أوقِفوا الاستماع إلى هذا التسجيل الصوتي هنا. </w:t>
      </w:r>
    </w:p>
    <w:p>
      <w:pPr>
        <w:bidi/>
      </w:pPr>
      <w:r>
        <w:rPr>
          <w:rtl/>
          <w:cs/>
          <w:lang w:val="ar_AE" w:bidi="ar_AE"/>
        </w:rPr>
      </w:r>
      <w:r>
        <w:rPr>
          <w:rtl/>
          <w:cs/>
          <w:lang w:val="ar_AE" w:bidi="ar_AE"/>
        </w:rPr>
        <w:t>ويذكّرنا الراوي مرة أخرى بأن رحبعام ويربعام ظلا يتحاربان باستمرار، ولذلك كانت يهوذا في حرب مع إسرائيل طوال حياة أبيام. ويقول الراوي أيضًا إننا نستطيع أن نعرف المزيد عن كل ما فعله أبيام في أثناء حكمه إذا وجدنا الكتاب المسمى "سفر أخبار الأيام لملوك يهوذا". لكننا نعلم أن هذا الكتاب لم يعد موجودًا، للأسف. ويذكر الراوي أيضًا أن أبيام، بعدما صار ملكًا، واصل القتال مع يربعام كما فعل رحبعام قبله.</w:t>
      </w:r>
    </w:p>
    <w:p>
      <w:pPr>
        <w:bidi/>
      </w:pPr>
      <w:r>
        <w:rPr>
          <w:rtl/>
          <w:cs/>
          <w:lang w:val="ar_AE" w:bidi="ar_AE"/>
        </w:rPr>
      </w:r>
      <w:r>
        <w:rPr>
          <w:rtl/>
          <w:cs/>
          <w:lang w:val="ar_AE" w:bidi="ar_AE"/>
        </w:rPr>
        <w:t xml:space="preserve">توقفوا هنا وناقشوا هذا السؤال معًا: احكوا قصة عن بلدين أو جماعتين من الناس أو عائلتين استمر الصراع بينهما مدة طويلة جدًا. اشرحوا كيف استمر هذا القتال من جيل إلى جيل. أوقِفوا الاستماع إلى هذا التسجيل الصوتي هنا. </w:t>
      </w:r>
    </w:p>
    <w:p>
      <w:pPr>
        <w:bidi/>
      </w:pPr>
      <w:r>
        <w:rPr>
          <w:rtl/>
          <w:cs/>
          <w:lang w:val="ar_AE" w:bidi="ar_AE"/>
        </w:rPr>
      </w:r>
      <w:r>
        <w:rPr>
          <w:rtl/>
          <w:cs/>
          <w:lang w:val="ar_AE" w:bidi="ar_AE"/>
        </w:rPr>
        <w:t>وأخيرًا، مات أبيام، ودفنوه في الجزء القديم من أورشليم، الذي يسمونه مدينة داود. وملك آسا ابنه من بعده.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تسجيل صوتي لسفر الملوك الأول 15: 1–8 بترجمة سهلة الفهم.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ستقوم المجموعة بمحاولة تصوُّر هذا المقطع.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b/>
          <w:rtl/>
          <w:cs/>
          <w:lang w:val="ar_AE" w:bidi="ar_AE"/>
        </w:rPr>
        <w:t>في المشهد الأول:</w:t>
      </w:r>
      <w:r>
        <w:rPr>
          <w:rtl/>
          <w:cs/>
          <w:lang w:val="ar_AE" w:bidi="ar_AE"/>
        </w:rPr>
        <w:t xml:space="preserve"> كان أبيام ملكًا على يهوذا ثلاث سنوات، في الوقت الذي كان فيه يربعام ملكًا على إسرائيل. ارتكب أبيام الخطية كما ارتكبها أبوه، ولم يكن مخلصًا للرب. لكن الرب أعطى أبيام ابنًا يملك من بعده، إكرامًا لداود سلفه، الذي أطاع الرب، إلا في قضية أوريا الحثي.</w:t>
      </w:r>
    </w:p>
    <w:p>
      <w:pPr>
        <w:bidi/>
      </w:pPr>
      <w:r>
        <w:rPr>
          <w:rtl/>
          <w:cs/>
          <w:lang w:val="ar_AE" w:bidi="ar_AE"/>
        </w:rPr>
      </w:r>
      <w:r>
        <w:rPr>
          <w:b/>
          <w:rtl/>
          <w:cs/>
          <w:lang w:val="ar_AE" w:bidi="ar_AE"/>
        </w:rPr>
        <w:t>في المشهد الثاني:</w:t>
      </w:r>
      <w:r>
        <w:rPr>
          <w:rtl/>
          <w:cs/>
          <w:lang w:val="ar_AE" w:bidi="ar_AE"/>
        </w:rPr>
        <w:t xml:space="preserve"> في أثناء حياة أبيام، ظل جيش يهوذا يقاتل جيش إسرائيل. وقد دوّن الناس كل ما فعله أبيام من أمور مهمة في "سفر أخبار الأيام لملوك يهوذا".</w:t>
      </w:r>
    </w:p>
    <w:p>
      <w:pPr>
        <w:bidi/>
      </w:pPr>
      <w:r>
        <w:rPr>
          <w:rtl/>
          <w:cs/>
          <w:lang w:val="ar_AE" w:bidi="ar_AE"/>
        </w:rPr>
      </w:r>
      <w:r>
        <w:rPr>
          <w:b/>
          <w:rtl/>
          <w:cs/>
          <w:lang w:val="ar_AE" w:bidi="ar_AE"/>
        </w:rPr>
        <w:t>في المشهد الثالث:</w:t>
      </w:r>
      <w:r>
        <w:rPr>
          <w:rtl/>
          <w:cs/>
          <w:lang w:val="ar_AE" w:bidi="ar_AE"/>
        </w:rPr>
        <w:t xml:space="preserve"> مات أبيام، وخلفه ابنه آسا ملكًا.</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يربعام ملك إسرائيل</w:t>
      </w:r>
    </w:p>
    <w:p>
      <w:pPr>
        <w:pStyle w:val="ListBullet"/>
        <w:bidi/>
        <w:spacing w:line="240" w:lineRule="auto"/>
        <w:ind w:left="720"/>
      </w:pPr>
      <w:r>
        <w:rPr>
          <w:rtl/>
          <w:cs/>
          <w:lang w:val="ar_AE" w:bidi="ar_AE"/>
        </w:rPr>
      </w:r>
      <w:r>
        <w:rPr>
          <w:rtl/>
          <w:cs/>
          <w:lang w:val="ar_AE" w:bidi="ar_AE"/>
        </w:rPr>
        <w:t>نباط، والد يربعام.</w:t>
      </w:r>
    </w:p>
    <w:p>
      <w:pPr>
        <w:pStyle w:val="ListBullet"/>
        <w:bidi/>
        <w:spacing w:line="240" w:lineRule="auto"/>
        <w:ind w:left="720"/>
      </w:pPr>
      <w:r>
        <w:rPr>
          <w:rtl/>
          <w:cs/>
          <w:lang w:val="ar_AE" w:bidi="ar_AE"/>
        </w:rPr>
      </w:r>
      <w:r>
        <w:rPr>
          <w:rtl/>
          <w:cs/>
          <w:lang w:val="ar_AE" w:bidi="ar_AE"/>
        </w:rPr>
        <w:t>أبيام ملك يهوذا</w:t>
      </w:r>
    </w:p>
    <w:p>
      <w:pPr>
        <w:pStyle w:val="ListBullet"/>
        <w:bidi/>
        <w:spacing w:line="240" w:lineRule="auto"/>
        <w:ind w:left="720"/>
      </w:pPr>
      <w:r>
        <w:rPr>
          <w:rtl/>
          <w:cs/>
          <w:lang w:val="ar_AE" w:bidi="ar_AE"/>
        </w:rPr>
      </w:r>
      <w:r>
        <w:rPr>
          <w:rtl/>
          <w:cs/>
          <w:lang w:val="ar_AE" w:bidi="ar_AE"/>
        </w:rPr>
        <w:t>معكة، ابنة أبشالوم، أم أبيام.</w:t>
      </w:r>
    </w:p>
    <w:p>
      <w:pPr>
        <w:pStyle w:val="ListBullet"/>
        <w:bidi/>
        <w:spacing w:line="240" w:lineRule="auto"/>
        <w:ind w:left="720"/>
      </w:pPr>
      <w:r>
        <w:rPr>
          <w:rtl/>
          <w:cs/>
          <w:lang w:val="ar_AE" w:bidi="ar_AE"/>
        </w:rPr>
      </w:r>
      <w:r>
        <w:rPr>
          <w:rtl/>
          <w:cs/>
          <w:lang w:val="ar_AE" w:bidi="ar_AE"/>
        </w:rPr>
        <w:t>الرب إله أبيام</w:t>
      </w:r>
    </w:p>
    <w:p>
      <w:pPr>
        <w:pStyle w:val="ListBullet"/>
        <w:bidi/>
        <w:spacing w:line="240" w:lineRule="auto"/>
        <w:ind w:left="720"/>
      </w:pPr>
      <w:r>
        <w:rPr>
          <w:rtl/>
          <w:cs/>
          <w:lang w:val="ar_AE" w:bidi="ar_AE"/>
        </w:rPr>
      </w:r>
      <w:r>
        <w:rPr>
          <w:rtl/>
          <w:cs/>
          <w:lang w:val="ar_AE" w:bidi="ar_AE"/>
        </w:rPr>
        <w:t>الملك داود</w:t>
      </w:r>
    </w:p>
    <w:p>
      <w:pPr>
        <w:pStyle w:val="ListBullet"/>
        <w:bidi/>
        <w:spacing w:line="240" w:lineRule="auto"/>
        <w:ind w:left="720"/>
      </w:pPr>
      <w:r>
        <w:rPr>
          <w:rtl/>
          <w:cs/>
          <w:lang w:val="ar_AE" w:bidi="ar_AE"/>
        </w:rPr>
      </w:r>
      <w:r>
        <w:rPr>
          <w:rtl/>
          <w:cs/>
          <w:lang w:val="ar_AE" w:bidi="ar_AE"/>
        </w:rPr>
        <w:t>أوريا الحثي</w:t>
      </w:r>
    </w:p>
    <w:p>
      <w:pPr>
        <w:pStyle w:val="ListBullet"/>
        <w:bidi/>
        <w:spacing w:line="240" w:lineRule="auto"/>
        <w:ind w:left="720"/>
      </w:pPr>
      <w:r>
        <w:rPr>
          <w:rtl/>
          <w:cs/>
          <w:lang w:val="ar_AE" w:bidi="ar_AE"/>
        </w:rPr>
      </w:r>
      <w:r>
        <w:rPr>
          <w:rtl/>
          <w:cs/>
          <w:lang w:val="ar_AE" w:bidi="ar_AE"/>
        </w:rPr>
        <w:t>رحبعام</w:t>
      </w:r>
    </w:p>
    <w:p>
      <w:pPr>
        <w:pStyle w:val="ListBullet"/>
        <w:bidi/>
        <w:spacing w:line="240" w:lineRule="auto"/>
        <w:ind w:left="720"/>
      </w:pPr>
      <w:r>
        <w:rPr>
          <w:rtl/>
          <w:cs/>
          <w:lang w:val="ar_AE" w:bidi="ar_AE"/>
        </w:rPr>
      </w:r>
      <w:r>
        <w:rPr>
          <w:rtl/>
          <w:cs/>
          <w:lang w:val="ar_AE" w:bidi="ar_AE"/>
        </w:rPr>
        <w:t>والملك آسا</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المشهد الأول، نعلم أن يربعام بن نباط كان قد ملك على إسرائيل ثماني عشرة سنة حين صار أبيام ملكًا على يهوذا. في اللغة الأصلية، يُستخدم في هذه القصة الاسم "أبيام"، وهو الملك نفسه المعروف باسم "أبيا" في سفري أخبار الأيام الأول وأخبار الأيام الثاني. لذلك يمكنكم استخدام الاسم نفسه هنا إذا أردتم.</w:t>
      </w:r>
    </w:p>
    <w:p>
      <w:pPr>
        <w:bidi/>
      </w:pPr>
      <w:r>
        <w:rPr>
          <w:rtl/>
          <w:cs/>
          <w:lang w:val="ar_AE" w:bidi="ar_AE"/>
        </w:rPr>
      </w:r>
      <w:r>
        <w:rPr>
          <w:rtl/>
          <w:cs/>
          <w:lang w:val="ar_AE" w:bidi="ar_AE"/>
        </w:rPr>
        <w:t>وملك أبيام ثلاث سنوات في أورشليم. تعني كلمة "يملك" أن يكون الشخص ملكًا، وأن تكون له السلطة والقدرة على حكم المملكة. تذكّروا أن أورشليم لم تكن عاصمة يهوذا فحسب، بل كانت أيضًا المدينة التي بنى فيها الملك سليمان بيت الرب. لذلك كانت أورشليم مدينة مهمة جدًا لجميع بني إسرائيل.</w:t>
      </w:r>
    </w:p>
    <w:p>
      <w:pPr>
        <w:bidi/>
      </w:pPr>
      <w:r>
        <w:rPr>
          <w:rtl/>
          <w:cs/>
          <w:lang w:val="ar_AE" w:bidi="ar_AE"/>
        </w:rPr>
      </w:r>
      <w:r>
        <w:rPr>
          <w:rtl/>
          <w:cs/>
          <w:lang w:val="ar_AE" w:bidi="ar_AE"/>
        </w:rPr>
        <w:t>ويقول الراوي إن أم أبيام كانت معكة، ابنة أبشالوم. لكننا نقرأ في 2 أخبار الأيام 11 أن معكة ابنة أبشالوم. مع أننا لا نعرف ذلك على وجه اليقين، فقد يكون أبيشالوم هو أبشالوم نفسه. وإذا كان المقصود هو أبشالوم ابن الملك داود، فستكون معكة حفيدته. تذكّروا أن الملك أبيام كان حفيدًا للملك داود من الجيل الثالث. وأحيانًا يستخدم رواة الكتاب المقدس كلمة "الأم" بمعنى الجدة، وكلمة "الابنة" بمعنى الحفيدة. لكننا نقرأ أيضًا في 2 أخبار الأيام 13:2 أن أم أبيّا كانت "ميخايا بنت أوريئيل". مع أننا لا نعرف على وجه الدقة سبب اختلاف هذين النصين، ينبغي أن تترجموا هذا المقطع كما رواه الراوي هنا، وتذكروا أن أم أبيّا كانت معكة، ابنة أبشالوم.</w:t>
      </w:r>
    </w:p>
    <w:p>
      <w:pPr>
        <w:bidi/>
      </w:pPr>
      <w:r>
        <w:rPr>
          <w:rtl/>
          <w:cs/>
          <w:lang w:val="ar_AE" w:bidi="ar_AE"/>
        </w:rPr>
      </w:r>
      <w:r>
        <w:rPr>
          <w:rtl/>
          <w:cs/>
          <w:lang w:val="ar_AE" w:bidi="ar_AE"/>
        </w:rPr>
        <w:t>وسار أبيام في جميع خطايا أبيه التي ارتكبها من قبله. أي إنه اقتدى بأبيه رحبعام، وفعل الخطايا نفسها. ولم يكن قلب أبيام كاملًا مع الرب، مثل قلب داود سلفه. تذكّروا أن بني إسرائيل كانوا يرون القلب موضع أفكار الإنسان ومشاعره ورغباته. لذلك يقصد الراوي أن أبيام لم يحب الرب، ولم يُرِد أن يصغي إليه ويطيعه كما فعل داود. وتذكّروا أيضًا أن رحبعام كان والد أبيام المباشر، ولذلك فإن وصف الراوي داود بأنه "أبو" أبيام يعني أنه سلفه.</w:t>
      </w:r>
    </w:p>
    <w:p>
      <w:pPr>
        <w:bidi/>
      </w:pPr>
      <w:r>
        <w:rPr>
          <w:rtl/>
          <w:cs/>
          <w:lang w:val="ar_AE" w:bidi="ar_AE"/>
        </w:rPr>
      </w:r>
      <w:r>
        <w:rPr>
          <w:rtl/>
          <w:cs/>
          <w:lang w:val="ar_AE" w:bidi="ar_AE"/>
        </w:rPr>
        <w:t xml:space="preserve">توقفوا هنا وناقشوا هذا السؤال معًا: احكوا قصة عن شخص يتصرف بالطريقة السيئة نفسها التي كان يتصرف بها أبوه أو أسلافه. والآن، احكوا قصة عن شخص يقتدي بأبيه في فعل الخير. انتبهوا إلى الكلمات التي تستخدمونها لوصف هذا الشخص. أوقِفوا الاستماع إلى هذا التسجيل الصوتي هنا. </w:t>
      </w:r>
    </w:p>
    <w:p>
      <w:pPr>
        <w:bidi/>
      </w:pPr>
      <w:r>
        <w:rPr>
          <w:rtl/>
          <w:cs/>
          <w:lang w:val="ar_AE" w:bidi="ar_AE"/>
        </w:rPr>
      </w:r>
      <w:r>
        <w:rPr>
          <w:rtl/>
          <w:cs/>
          <w:lang w:val="ar_AE" w:bidi="ar_AE"/>
        </w:rPr>
        <w:t>مع أن أبيام تصرّف مثل رحبعام، لا مثل داود، يقول الراوي إن الرب أعطاه سراجًا في أورشليم إكرامًا لداود، إذ أقام له ابنًا من بعده وثبّت أورشليم. يستخدم الراوي هنا صورة السراج ليبيّن كيف تبقى ذكرى داود حيّة بفضل نسله، مثلما تظل شعلة السراج متقدة ولا تنطفئ.</w:t>
      </w:r>
    </w:p>
    <w:p>
      <w:pPr>
        <w:bidi/>
      </w:pPr>
      <w:r>
        <w:rPr>
          <w:rtl/>
          <w:cs/>
          <w:lang w:val="ar_AE" w:bidi="ar_AE"/>
        </w:rPr>
      </w:r>
      <w:r>
        <w:rPr>
          <w:rtl/>
          <w:cs/>
          <w:lang w:val="ar_AE" w:bidi="ar_AE"/>
        </w:rPr>
        <w:t xml:space="preserve">توقفوا هنا وناقشوا السؤال معًا: احكوا قصة عن شخص ظل الناس يذكرونه بعد موته لأن نسله استمر من بعده. ماذا يحدث إذا انقطع نسل ذلك الشخص؟ أوقِفوا الاستماع إلى هذا التسجيل الصوتي هنا. </w:t>
      </w:r>
    </w:p>
    <w:p>
      <w:pPr>
        <w:bidi/>
      </w:pPr>
      <w:r>
        <w:rPr>
          <w:rtl/>
          <w:cs/>
          <w:lang w:val="ar_AE" w:bidi="ar_AE"/>
        </w:rPr>
      </w:r>
      <w:r>
        <w:rPr>
          <w:rtl/>
          <w:cs/>
          <w:lang w:val="ar_AE" w:bidi="ar_AE"/>
        </w:rPr>
        <w:t xml:space="preserve">توقفوا هنا وناقشوا معًا كيف ستعبّرون عن أن الرب أعطى أبيام سراجًا في أورشليم. أوقِفوا الاستماع إلى هذا التسجيل الصوتي هنا. </w:t>
      </w:r>
    </w:p>
    <w:p>
      <w:pPr>
        <w:bidi/>
      </w:pPr>
      <w:r>
        <w:rPr>
          <w:rtl/>
          <w:cs/>
          <w:lang w:val="ar_AE" w:bidi="ar_AE"/>
        </w:rPr>
      </w:r>
      <w:r>
        <w:rPr>
          <w:rtl/>
          <w:cs/>
          <w:lang w:val="ar_AE" w:bidi="ar_AE"/>
        </w:rPr>
        <w:t>وفعل الرب هذه الأمور لأجل أبيام، لأن داود عمل ما هو مستقيم في عيني الرب، ولم يحد عن شيء مما أوصاه به الرب كل أيام حياته، إلا في قضية أوريا الحثي. وتذكّروا أن عبارة "عمل ما هو مستقيم في عيني شخص" تعبير خاص يعني أن يفعل المرء ما يرضي ذلك الشخص. ومعنى "لم يحد" أنه لم يعصِ الرب، ولم يفعل ما يخالف ما أمره به أو نهاه عنه. والشخص الذي يحيد عن الطريق يشبه من يسير في اتجاه مختلف عن الاتجاه الذي أُرشد إلى السير فيه. وتعني عبارة "كل أيام حياته" كل يوم كان داود حيًا فيه. وهكذا كان الملك داود يرضي الرب دائمًا، باستثناء ما فعله بأوريا.</w:t>
      </w:r>
    </w:p>
    <w:p>
      <w:pPr>
        <w:bidi/>
      </w:pPr>
      <w:r>
        <w:rPr>
          <w:rtl/>
          <w:cs/>
          <w:lang w:val="ar_AE" w:bidi="ar_AE"/>
        </w:rPr>
      </w:r>
      <w:r>
        <w:rPr>
          <w:rtl/>
          <w:cs/>
          <w:lang w:val="ar_AE" w:bidi="ar_AE"/>
        </w:rPr>
        <w:t xml:space="preserve">توقفوا هنا وناقشوا معًا كيف ستعبّرون عن أن داود عمل ما هو مستقيم في عيني الرب، ولم يحد عن وصاياه كل أيام حياته. أوقِفوا الاستماع إلى هذا التسجيل الصوتي هنا. </w:t>
      </w:r>
    </w:p>
    <w:p>
      <w:pPr>
        <w:bidi/>
      </w:pPr>
      <w:r>
        <w:rPr>
          <w:rtl/>
          <w:cs/>
          <w:lang w:val="ar_AE" w:bidi="ar_AE"/>
        </w:rPr>
      </w:r>
      <w:r>
        <w:rPr>
          <w:rtl/>
          <w:cs/>
          <w:lang w:val="ar_AE" w:bidi="ar_AE"/>
        </w:rPr>
        <w:t>ويقول الراوي إن الحرب بين رحبعام ويربعام استمرت طوال حياة أبيام. أي إن مملكتي يهوذا وإسرائيل ظلتا تتحاربان باستمرار حتى حين كان أبيام طفلًا صغيرًا. ويقول الراوي أيضًا إن أخبار ما فعله أبيام في أثناء مُلكه، بعدما كبر وصار ملكًا، مدوّنة في الكتاب المسمى "سفر أخبار الأيام لملوك يهوذا". وهذا هو الكتاب نفسه الذي دوّن فيه الناس أخبار مُلك سائر ملوك يهوذا. وظل جيشا أبيام ويربعام يتقاتلان.</w:t>
      </w:r>
    </w:p>
    <w:p>
      <w:pPr>
        <w:bidi/>
      </w:pPr>
      <w:r>
        <w:rPr>
          <w:rtl/>
          <w:cs/>
          <w:lang w:val="ar_AE" w:bidi="ar_AE"/>
        </w:rPr>
      </w:r>
      <w:r>
        <w:rPr>
          <w:rtl/>
          <w:cs/>
          <w:lang w:val="ar_AE" w:bidi="ar_AE"/>
        </w:rPr>
        <w:t>وأخيرًا، يقول الراوي إن أبيام اضطجع مع آبائه، ودفنوه في مدينة داود. وتعبير "اضطجع مع آبائه" صيغة خاصة ولطيفة تعني أن أبيام مات، وأنهم دفنوا جسده كما دفنوا الملوك في المقاطع السابقة. ثم ملك آسا ابن أبيام من بعده. أي إن آسا صار ملك يهوذا من بعده.</w:t>
      </w:r>
    </w:p>
    <w:p>
      <w:pPr>
        <w:bidi/>
      </w:pPr>
      <w:r>
        <w:rPr>
          <w:rtl/>
          <w:cs/>
          <w:lang w:val="ar_AE" w:bidi="ar_AE"/>
        </w:rPr>
      </w:r>
      <w:r>
        <w:rPr>
          <w:rtl/>
          <w:cs/>
          <w:lang w:val="ar_AE" w:bidi="ar_AE"/>
        </w:rPr>
        <w:t xml:space="preserve">توقفوا هنا وناقشوا هذا السؤال معًا: احكوا قصة عن وفاة شخص، وماذا فعل الناس بجسده. انتبهوا إلى الكلمات التي تستخدمونها للحديث عن هذه الأمور. ثم ناقشوا معًا كيف ستترجمون هذا الجزء من القصة ليتمكن الناس من فهمه. أوقِفوا الاستماع إلى هذا التسجيل الصوتي هنا. </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تسجيل صوتي لسفر الملوك الأول 15: 1–8 بترجمة سهلة الفهم.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ستقوم المجموعة بتمثيل المقطع بشكل درامي.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يربعام ملك إسرائيل</w:t>
      </w:r>
    </w:p>
    <w:p>
      <w:pPr>
        <w:pStyle w:val="ListBullet"/>
        <w:bidi/>
        <w:spacing w:line="240" w:lineRule="auto"/>
        <w:ind w:left="720"/>
      </w:pPr>
      <w:r>
        <w:rPr>
          <w:rtl/>
          <w:cs/>
          <w:lang w:val="ar_AE" w:bidi="ar_AE"/>
        </w:rPr>
      </w:r>
      <w:r>
        <w:rPr>
          <w:rtl/>
          <w:cs/>
          <w:lang w:val="ar_AE" w:bidi="ar_AE"/>
        </w:rPr>
        <w:t>نباط، والد يربعام.</w:t>
      </w:r>
    </w:p>
    <w:p>
      <w:pPr>
        <w:pStyle w:val="ListBullet"/>
        <w:bidi/>
        <w:spacing w:line="240" w:lineRule="auto"/>
        <w:ind w:left="720"/>
      </w:pPr>
      <w:r>
        <w:rPr>
          <w:rtl/>
          <w:cs/>
          <w:lang w:val="ar_AE" w:bidi="ar_AE"/>
        </w:rPr>
      </w:r>
      <w:r>
        <w:rPr>
          <w:rtl/>
          <w:cs/>
          <w:lang w:val="ar_AE" w:bidi="ar_AE"/>
        </w:rPr>
        <w:t>أبيام ملك يهوذا</w:t>
      </w:r>
    </w:p>
    <w:p>
      <w:pPr>
        <w:pStyle w:val="ListBullet"/>
        <w:bidi/>
        <w:spacing w:line="240" w:lineRule="auto"/>
        <w:ind w:left="720"/>
      </w:pPr>
      <w:r>
        <w:rPr>
          <w:rtl/>
          <w:cs/>
          <w:lang w:val="ar_AE" w:bidi="ar_AE"/>
        </w:rPr>
      </w:r>
      <w:r>
        <w:rPr>
          <w:rtl/>
          <w:cs/>
          <w:lang w:val="ar_AE" w:bidi="ar_AE"/>
        </w:rPr>
        <w:t>معكة، ابنة أبشالوم، أم أبيام.</w:t>
      </w:r>
    </w:p>
    <w:p>
      <w:pPr>
        <w:pStyle w:val="ListBullet"/>
        <w:bidi/>
        <w:spacing w:line="240" w:lineRule="auto"/>
        <w:ind w:left="720"/>
      </w:pPr>
      <w:r>
        <w:rPr>
          <w:rtl/>
          <w:cs/>
          <w:lang w:val="ar_AE" w:bidi="ar_AE"/>
        </w:rPr>
      </w:r>
      <w:r>
        <w:rPr>
          <w:rtl/>
          <w:cs/>
          <w:lang w:val="ar_AE" w:bidi="ar_AE"/>
        </w:rPr>
        <w:t>الرب إله أبيام</w:t>
      </w:r>
    </w:p>
    <w:p>
      <w:pPr>
        <w:pStyle w:val="ListBullet"/>
        <w:bidi/>
        <w:spacing w:line="240" w:lineRule="auto"/>
        <w:ind w:left="720"/>
      </w:pPr>
      <w:r>
        <w:rPr>
          <w:rtl/>
          <w:cs/>
          <w:lang w:val="ar_AE" w:bidi="ar_AE"/>
        </w:rPr>
      </w:r>
      <w:r>
        <w:rPr>
          <w:rtl/>
          <w:cs/>
          <w:lang w:val="ar_AE" w:bidi="ar_AE"/>
        </w:rPr>
        <w:t>الملك داود</w:t>
      </w:r>
    </w:p>
    <w:p>
      <w:pPr>
        <w:pStyle w:val="ListBullet"/>
        <w:bidi/>
        <w:spacing w:line="240" w:lineRule="auto"/>
        <w:ind w:left="720"/>
      </w:pPr>
      <w:r>
        <w:rPr>
          <w:rtl/>
          <w:cs/>
          <w:lang w:val="ar_AE" w:bidi="ar_AE"/>
        </w:rPr>
      </w:r>
      <w:r>
        <w:rPr>
          <w:rtl/>
          <w:cs/>
          <w:lang w:val="ar_AE" w:bidi="ar_AE"/>
        </w:rPr>
        <w:t>أوريا الحثي</w:t>
      </w:r>
    </w:p>
    <w:p>
      <w:pPr>
        <w:pStyle w:val="ListBullet"/>
        <w:bidi/>
        <w:spacing w:line="240" w:lineRule="auto"/>
        <w:ind w:left="720"/>
      </w:pPr>
      <w:r>
        <w:rPr>
          <w:rtl/>
          <w:cs/>
          <w:lang w:val="ar_AE" w:bidi="ar_AE"/>
        </w:rPr>
      </w:r>
      <w:r>
        <w:rPr>
          <w:rtl/>
          <w:cs/>
          <w:lang w:val="ar_AE" w:bidi="ar_AE"/>
        </w:rPr>
        <w:t>رحبعام</w:t>
      </w:r>
    </w:p>
    <w:p>
      <w:pPr>
        <w:pStyle w:val="ListBullet"/>
        <w:bidi/>
        <w:spacing w:line="240" w:lineRule="auto"/>
        <w:ind w:left="720"/>
      </w:pPr>
      <w:r>
        <w:rPr>
          <w:rtl/>
          <w:cs/>
          <w:lang w:val="ar_AE" w:bidi="ar_AE"/>
        </w:rPr>
      </w:r>
      <w:r>
        <w:rPr>
          <w:rtl/>
          <w:cs/>
          <w:lang w:val="ar_AE" w:bidi="ar_AE"/>
        </w:rPr>
        <w:t>والملك آسا</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ملك يربعام بن نباط على إسرائيل ثماني عشرة سنة. ثم بدأ أبيام حكمه على يهوذا. وملك أبيام في أورشليم ثلاث سنوات. وكانت أم أبيام معكة، ابنة أبشالوم. وارتكب الخطايا نفسها التي ارتكبها أبوه. ولم يكن قلبه كاملًا مع الرب إلهه، كما كان قلب داود سلفه. لكن الرب، وفاءً بالوعد الذي قطعه لداود سلف أبيام، أقام ابنه من بعده ليملك في أورشليم.</w:t>
      </w:r>
    </w:p>
    <w:p>
      <w:pPr>
        <w:bidi/>
      </w:pPr>
      <w:r>
        <w:rPr>
          <w:rtl/>
          <w:cs/>
          <w:lang w:val="ar_AE" w:bidi="ar_AE"/>
        </w:rPr>
      </w:r>
      <w:r>
        <w:rPr>
          <w:rtl/>
          <w:cs/>
          <w:lang w:val="ar_AE" w:bidi="ar_AE"/>
        </w:rPr>
        <w:t>أوقفوا التمثيل. اسألوا الشخص الذي يؤدي دور داود: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أشعر بالخجل لأن الناس ما زالوا يتذكرون الخطية الفظيعة التي ارتكبتها ضد الرب وأوريا، أو</w:t>
      </w:r>
    </w:p>
    <w:p>
      <w:pPr>
        <w:pStyle w:val="ListBullet"/>
        <w:bidi/>
        <w:spacing w:line="240" w:lineRule="auto"/>
        <w:ind w:left="720"/>
      </w:pPr>
      <w:r>
        <w:rPr>
          <w:rtl/>
          <w:cs/>
          <w:lang w:val="ar_AE" w:bidi="ar_AE"/>
        </w:rPr>
      </w:r>
      <w:r>
        <w:rPr>
          <w:rtl/>
          <w:cs/>
          <w:lang w:val="ar_AE" w:bidi="ar_AE"/>
        </w:rPr>
        <w:t>وأشعر بالامتنان لأن الرب ما زال يفي بوعده لي؛ أو</w:t>
      </w:r>
    </w:p>
    <w:p>
      <w:pPr>
        <w:pStyle w:val="ListBullet"/>
        <w:bidi/>
        <w:spacing w:line="240" w:lineRule="auto"/>
        <w:ind w:left="720"/>
      </w:pPr>
      <w:r>
        <w:rPr>
          <w:rtl/>
          <w:cs/>
          <w:lang w:val="ar_AE" w:bidi="ar_AE"/>
        </w:rPr>
      </w:r>
      <w:r>
        <w:rPr>
          <w:rtl/>
          <w:cs/>
          <w:lang w:val="ar_AE" w:bidi="ar_AE"/>
        </w:rPr>
        <w:t>وأشعر بالخجل لأن نسلي لا يعبد الرب ولا يطيعه كما فعلت.</w:t>
      </w:r>
    </w:p>
    <w:p>
      <w:pPr>
        <w:bidi/>
      </w:pPr>
      <w:r>
        <w:rPr>
          <w:rtl/>
          <w:cs/>
          <w:lang w:val="ar_AE" w:bidi="ar_AE"/>
        </w:rPr>
      </w:r>
      <w:r>
        <w:rPr>
          <w:rtl/>
          <w:cs/>
          <w:lang w:val="ar_AE" w:bidi="ar_AE"/>
        </w:rPr>
        <w:t>اسألوا مَن يؤدي دور أبيام: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أتذكر أن سلفي الملك داود كان يخدم الرب، لكن أبي كان يعبد آلهة أخرى؛ أو</w:t>
      </w:r>
    </w:p>
    <w:p>
      <w:pPr>
        <w:pStyle w:val="ListBullet"/>
        <w:bidi/>
        <w:spacing w:line="240" w:lineRule="auto"/>
        <w:ind w:left="720"/>
      </w:pPr>
      <w:r>
        <w:rPr>
          <w:rtl/>
          <w:cs/>
          <w:lang w:val="ar_AE" w:bidi="ar_AE"/>
        </w:rPr>
      </w:r>
      <w:r>
        <w:rPr>
          <w:rtl/>
          <w:cs/>
          <w:lang w:val="ar_AE" w:bidi="ar_AE"/>
        </w:rPr>
        <w:t>أريد أن أكون مثل أبي، لذلك سأواصل عبادة هذه الآلهة بدلًا من الرب؛ أو</w:t>
      </w:r>
    </w:p>
    <w:p>
      <w:pPr>
        <w:pStyle w:val="ListBullet"/>
        <w:bidi/>
        <w:spacing w:line="240" w:lineRule="auto"/>
        <w:ind w:left="720"/>
      </w:pPr>
      <w:r>
        <w:rPr>
          <w:rtl/>
          <w:cs/>
          <w:lang w:val="ar_AE" w:bidi="ar_AE"/>
        </w:rPr>
      </w:r>
      <w:r>
        <w:rPr>
          <w:rtl/>
          <w:cs/>
          <w:lang w:val="ar_AE" w:bidi="ar_AE"/>
        </w:rPr>
        <w:t>تبدو الأمور على ما يرام لي بصفتي ملكًا، لذلك أظن أن هذه الآلهة التي أعبدها راضية عني.</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وفي حياة أبيام، ظلت جيوش يهوذا وإسرائيل تتقاتل. وكتب الناس كل ما حدث في أثناء حكم أبيام وكل ما فعله، في الكتاب الذي يسمونه "سفر أخبار الأيام لملوك يهوذا". واستمرت الحرب بين أبيام ويربعام.</w:t>
      </w:r>
    </w:p>
    <w:p>
      <w:pPr>
        <w:bidi/>
      </w:pPr>
      <w:r>
        <w:rPr>
          <w:rtl/>
          <w:cs/>
          <w:lang w:val="ar_AE" w:bidi="ar_AE"/>
        </w:rPr>
      </w:r>
      <w:r>
        <w:rPr>
          <w:rtl/>
          <w:cs/>
          <w:lang w:val="ar_AE" w:bidi="ar_AE"/>
        </w:rPr>
        <w:t>أوقفوا التمثيل. اسألوا الشخص الذي يؤدي دور يربعام: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حاربت رحبعام سنوات طويلة، وسأحارب أبيام الآن؛ أو</w:t>
      </w:r>
    </w:p>
    <w:p>
      <w:pPr>
        <w:pStyle w:val="ListBullet"/>
        <w:bidi/>
        <w:spacing w:line="240" w:lineRule="auto"/>
        <w:ind w:left="720"/>
      </w:pPr>
      <w:r>
        <w:rPr>
          <w:rtl/>
          <w:cs/>
          <w:lang w:val="ar_AE" w:bidi="ar_AE"/>
        </w:rPr>
      </w:r>
      <w:r>
        <w:rPr>
          <w:rtl/>
          <w:cs/>
          <w:lang w:val="ar_AE" w:bidi="ar_AE"/>
        </w:rPr>
        <w:t>لقد سئمت القتال، لكنني أرفض أن أسمح ليهوذا بالسيطرة.</w:t>
      </w:r>
    </w:p>
    <w:p>
      <w:pPr>
        <w:bidi/>
      </w:pPr>
      <w:r>
        <w:rPr>
          <w:rtl/>
          <w:cs/>
          <w:lang w:val="ar_AE" w:bidi="ar_AE"/>
        </w:rPr>
      </w:r>
      <w:r>
        <w:rPr>
          <w:rtl/>
          <w:cs/>
          <w:lang w:val="ar_AE" w:bidi="ar_AE"/>
        </w:rPr>
        <w:t>اسألوا مَن يؤدي دور أبيام: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لا بد أنني ملك مهم حتى يكتب الناس كل تلك القصص عني. آمل أن يذكرني الناس دائمًا ملكًا قويًا؛ أو</w:t>
      </w:r>
    </w:p>
    <w:p>
      <w:pPr>
        <w:pStyle w:val="ListBullet"/>
        <w:bidi/>
        <w:spacing w:line="240" w:lineRule="auto"/>
        <w:ind w:left="720"/>
      </w:pPr>
      <w:r>
        <w:rPr>
          <w:rtl/>
          <w:cs/>
          <w:lang w:val="ar_AE" w:bidi="ar_AE"/>
        </w:rPr>
      </w:r>
      <w:r>
        <w:rPr>
          <w:rtl/>
          <w:cs/>
          <w:lang w:val="ar_AE" w:bidi="ar_AE"/>
        </w:rPr>
        <w:t>طوال تلك السنوات، لم يسمح أبي ليربعام بالسيطرة على يهوذا. ربما أتمكن أخيرًا من هزيمة يربعام؛ أو</w:t>
      </w:r>
    </w:p>
    <w:p>
      <w:pPr>
        <w:pStyle w:val="ListBullet"/>
        <w:bidi/>
        <w:spacing w:line="240" w:lineRule="auto"/>
        <w:ind w:left="720"/>
      </w:pPr>
      <w:r>
        <w:rPr>
          <w:rtl/>
          <w:cs/>
          <w:lang w:val="ar_AE" w:bidi="ar_AE"/>
        </w:rPr>
      </w:r>
      <w:r>
        <w:rPr>
          <w:rtl/>
          <w:cs/>
          <w:lang w:val="ar_AE" w:bidi="ar_AE"/>
        </w:rPr>
        <w:t>آمل أن أملك سنوات لا تقل عن سنوات مُلك أبي.</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ومات أبيام، ودفنه الناس في قبر بمدينة داود في أورشليم. وملك آسا ابن أبيام على يهوذا من بعده.</w:t>
      </w:r>
    </w:p>
    <w:p>
      <w:pPr>
        <w:bidi/>
      </w:pPr>
      <w:r>
        <w:rPr>
          <w:rtl/>
          <w:cs/>
          <w:lang w:val="ar_AE" w:bidi="ar_AE"/>
        </w:rPr>
      </w:r>
      <w:r>
        <w:rPr>
          <w:rtl/>
          <w:cs/>
          <w:lang w:val="ar_AE" w:bidi="ar_AE"/>
        </w:rPr>
        <w:t>أوقفوا التمثيل. اسألوا مَن يؤدي دور أبيام: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كان أبي ملكًا لسنوات كثيرة، لذلك تفاجأت أنني لم أملك سوى ثلاث سنوات! أو</w:t>
      </w:r>
    </w:p>
    <w:p>
      <w:pPr>
        <w:pStyle w:val="ListBullet"/>
        <w:bidi/>
        <w:spacing w:line="240" w:lineRule="auto"/>
        <w:ind w:left="720"/>
      </w:pPr>
      <w:r>
        <w:rPr>
          <w:rtl/>
          <w:cs/>
          <w:lang w:val="ar_AE" w:bidi="ar_AE"/>
        </w:rPr>
      </w:r>
      <w:r>
        <w:rPr>
          <w:rtl/>
          <w:cs/>
          <w:lang w:val="ar_AE" w:bidi="ar_AE"/>
        </w:rPr>
        <w:t>ظننت أن الآلهة التي عبدها أبي ستساعدني، لكنني لم أبقَ ملكًا طويلًا؛ أو</w:t>
      </w:r>
    </w:p>
    <w:p>
      <w:pPr>
        <w:pStyle w:val="ListBullet"/>
        <w:bidi/>
        <w:spacing w:line="240" w:lineRule="auto"/>
        <w:ind w:left="720"/>
      </w:pPr>
      <w:r>
        <w:rPr>
          <w:rtl/>
          <w:cs/>
          <w:lang w:val="ar_AE" w:bidi="ar_AE"/>
        </w:rPr>
      </w:r>
      <w:r>
        <w:rPr>
          <w:rtl/>
          <w:cs/>
          <w:lang w:val="ar_AE" w:bidi="ar_AE"/>
        </w:rPr>
        <w:t>آمل أن يكون ابني ملكًا قويًا ويحكم سنوات كثيرة.</w:t>
      </w:r>
    </w:p>
    <w:p>
      <w:pPr>
        <w:bidi/>
      </w:pPr>
      <w:r>
        <w:rPr>
          <w:rtl/>
          <w:cs/>
          <w:lang w:val="ar_AE" w:bidi="ar_AE"/>
        </w:rPr>
      </w:r>
      <w:r>
        <w:rPr>
          <w:rtl/>
          <w:cs/>
          <w:lang w:val="ar_AE" w:bidi="ar_AE"/>
        </w:rPr>
        <w:t>اسألوا من يؤدي دور آسا: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لم يعش أبي طويلًا في الحكم، لذا آمل أن أعيش مدة أطول بكثير! أو</w:t>
      </w:r>
    </w:p>
    <w:p>
      <w:pPr>
        <w:pStyle w:val="ListBullet"/>
        <w:bidi/>
        <w:spacing w:line="240" w:lineRule="auto"/>
        <w:ind w:left="720"/>
      </w:pPr>
      <w:r>
        <w:rPr>
          <w:rtl/>
          <w:cs/>
          <w:lang w:val="ar_AE" w:bidi="ar_AE"/>
        </w:rPr>
      </w:r>
      <w:r>
        <w:rPr>
          <w:rtl/>
          <w:cs/>
          <w:lang w:val="ar_AE" w:bidi="ar_AE"/>
        </w:rPr>
        <w:t>قال أبي إن هذه الآلهة ستساعده على أن يكون ملكًا قويًا، لكن ذلك لم يفلح؛ أو</w:t>
      </w:r>
    </w:p>
    <w:p>
      <w:pPr>
        <w:pStyle w:val="ListBullet"/>
        <w:bidi/>
        <w:spacing w:line="240" w:lineRule="auto"/>
        <w:ind w:left="720"/>
      </w:pPr>
      <w:r>
        <w:rPr>
          <w:rtl/>
          <w:cs/>
          <w:lang w:val="ar_AE" w:bidi="ar_AE"/>
        </w:rPr>
      </w:r>
      <w:r>
        <w:rPr>
          <w:rtl/>
          <w:cs/>
          <w:lang w:val="ar_AE" w:bidi="ar_AE"/>
        </w:rPr>
        <w:t>ربما ينبغي أن أعبد إله إسرائيل الأول، الرب، بدلًا من هذه الآلهة الأخرى. ويقول الناس إن الرب إله قوي، وإنه كان يحمي بني إسرائيل دائمًا فيما مضى.</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تسجيل صوتي لسفر الملوك الأول 15: 1–8 بترجمة سهلة الفهم.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وفي السنة الثامنة عشرة من </w:t>
      </w:r>
      <w:r>
        <w:rPr>
          <w:b/>
          <w:rtl/>
          <w:cs/>
          <w:lang w:val="ar_AE" w:bidi="ar_AE"/>
        </w:rPr>
        <w:t>مُلك</w:t>
      </w:r>
      <w:r>
        <w:rPr>
          <w:rtl/>
          <w:cs/>
          <w:lang w:val="ar_AE" w:bidi="ar_AE"/>
        </w:rPr>
        <w:t xml:space="preserve"> يربعام، بدأ أبيام </w:t>
      </w:r>
      <w:r>
        <w:rPr>
          <w:b/>
          <w:rtl/>
          <w:cs/>
          <w:lang w:val="ar_AE" w:bidi="ar_AE"/>
        </w:rPr>
        <w:t>يملك</w:t>
      </w:r>
      <w:r>
        <w:rPr>
          <w:rtl/>
          <w:cs/>
          <w:lang w:val="ar_AE" w:bidi="ar_AE"/>
        </w:rPr>
        <w:t xml:space="preserve"> على يهوذا. وتذكّروا أن يربعام كان ملكًا على مملكة إسرائيل الشمالية، وأن أبيام كان ملكًا على مملكة يهوذا الجنوبية. الملك شخص يحكم مدينة أو إقليمًا، مثل منطقة أو بلد، ويعني أن يملك أن يكون ملكًا وأن تكون له السلطة والقدرة على حكم البلد. استخدموا الكلمات أو العبارات نفسها التي استخدمتموها في المقاطع السابقة للتعبير عن "مَلَكَ" و"حَكَمَ". للمزيد من المعلومات عن كلمة مَلك، راجعوا "قاموس الكلمات الرئيسية". </w:t>
      </w:r>
    </w:p>
    <w:p>
      <w:pPr>
        <w:bidi/>
      </w:pPr>
      <w:r>
        <w:rPr>
          <w:rtl/>
          <w:cs/>
          <w:lang w:val="ar_AE" w:bidi="ar_AE"/>
        </w:rPr>
      </w:r>
      <w:r>
        <w:rPr>
          <w:rtl/>
          <w:cs/>
          <w:lang w:val="ar_AE" w:bidi="ar_AE"/>
        </w:rPr>
        <w:t xml:space="preserve">وكانت </w:t>
      </w:r>
      <w:r>
        <w:rPr>
          <w:b/>
          <w:rtl/>
          <w:cs/>
          <w:lang w:val="ar_AE" w:bidi="ar_AE"/>
        </w:rPr>
        <w:t>أم</w:t>
      </w:r>
      <w:r>
        <w:rPr>
          <w:rtl/>
          <w:cs/>
          <w:lang w:val="ar_AE" w:bidi="ar_AE"/>
        </w:rPr>
        <w:t xml:space="preserve"> أبيام معكة، </w:t>
      </w:r>
      <w:r>
        <w:rPr>
          <w:b/>
          <w:rtl/>
          <w:cs/>
          <w:lang w:val="ar_AE" w:bidi="ar_AE"/>
        </w:rPr>
        <w:t>ابنة</w:t>
      </w:r>
      <w:r>
        <w:rPr>
          <w:rtl/>
          <w:cs/>
          <w:lang w:val="ar_AE" w:bidi="ar_AE"/>
        </w:rPr>
        <w:t xml:space="preserve"> أبشالوم. استخدموا الكلمات أو العبارات نفسها التي استخدمتموها في المقاطع السابقة للتعبير عن "الأم" و"الابنة".</w:t>
      </w:r>
    </w:p>
    <w:p>
      <w:pPr>
        <w:bidi/>
      </w:pPr>
      <w:r>
        <w:rPr>
          <w:rtl/>
          <w:cs/>
          <w:lang w:val="ar_AE" w:bidi="ar_AE"/>
        </w:rPr>
      </w:r>
      <w:r>
        <w:rPr>
          <w:rtl/>
          <w:cs/>
          <w:lang w:val="ar_AE" w:bidi="ar_AE"/>
        </w:rPr>
        <w:t xml:space="preserve">ارتكب أبيام الخطايا نفسها التي ارتكبها أبوه. </w:t>
      </w:r>
      <w:r>
        <w:rPr>
          <w:b/>
          <w:rtl/>
          <w:cs/>
          <w:lang w:val="ar_AE" w:bidi="ar_AE"/>
        </w:rPr>
        <w:t>الخطية</w:t>
      </w:r>
      <w:r>
        <w:rPr>
          <w:rtl/>
          <w:cs/>
          <w:lang w:val="ar_AE" w:bidi="ar_AE"/>
        </w:rPr>
        <w:t xml:space="preserve"> فِعل تمرُّد على الله. كلما عصى شخص شرائع الله، ارتكب خطية. احرصوا على استخدام الكلمة أو العبارة ذاتها التي استخدمتموها سابقًا لكلمة خطية. لمزيد من المعلومات حول كلمة "خطية"، ارجعوا إلى قاموس الكلمات الرئيسية.</w:t>
      </w:r>
    </w:p>
    <w:p>
      <w:pPr>
        <w:bidi/>
      </w:pPr>
      <w:r>
        <w:rPr>
          <w:rtl/>
          <w:cs/>
          <w:lang w:val="ar_AE" w:bidi="ar_AE"/>
        </w:rPr>
      </w:r>
      <w:r>
        <w:rPr>
          <w:rtl/>
          <w:cs/>
          <w:lang w:val="ar_AE" w:bidi="ar_AE"/>
        </w:rPr>
        <w:t xml:space="preserve">ولكن لأجل الوعد الذي قطعه </w:t>
      </w:r>
      <w:r>
        <w:rPr>
          <w:b/>
          <w:rtl/>
          <w:cs/>
          <w:lang w:val="ar_AE" w:bidi="ar_AE"/>
        </w:rPr>
        <w:t>الرب</w:t>
      </w:r>
      <w:r>
        <w:rPr>
          <w:rtl/>
          <w:cs/>
          <w:lang w:val="ar_AE" w:bidi="ar_AE"/>
        </w:rPr>
        <w:t xml:space="preserve"> لداود، أعطى الرب</w:t>
      </w:r>
      <w:r>
        <w:rPr>
          <w:b/>
          <w:rtl/>
          <w:cs/>
          <w:lang w:val="ar_AE" w:bidi="ar_AE"/>
        </w:rPr>
        <w:t xml:space="preserve"> إله</w:t>
      </w:r>
      <w:r>
        <w:rPr>
          <w:rtl/>
          <w:cs/>
          <w:lang w:val="ar_AE" w:bidi="ar_AE"/>
        </w:rPr>
        <w:t xml:space="preserve"> داود أبيام </w:t>
      </w:r>
      <w:r>
        <w:rPr>
          <w:b/>
          <w:rtl/>
          <w:cs/>
          <w:lang w:val="ar_AE" w:bidi="ar_AE"/>
        </w:rPr>
        <w:t>سراجًا</w:t>
      </w:r>
      <w:r>
        <w:rPr>
          <w:rtl/>
          <w:cs/>
          <w:lang w:val="ar_AE" w:bidi="ar_AE"/>
        </w:rPr>
        <w:t xml:space="preserve"> في أورشليم، إذ أقام له ابنًا من بعده وثبّت أورشليم. استخدموا الكلمة نفسها لكل من "الرب" و"الله" كما استخدمتموها في المقاطع السابقة، وارجعوا إلى "قاموس الكلمات الرئيسية" لمزيد من المعلومات عنهما. السراج تعبير رمزي خاص يشير إلى أن نسل الشخص يذكّر الناس بحياته وبالأعمال الصالحة التي قام بها، حتى بعد موته. استخدموا الكلمة أو العبارة نفسها التي استخدمتموها في المقاطع السابقة للتعبير عن "سراج".</w:t>
      </w:r>
    </w:p>
    <w:p>
      <w:pPr>
        <w:bidi/>
      </w:pPr>
      <w:r>
        <w:rPr>
          <w:rtl/>
          <w:cs/>
          <w:lang w:val="ar_AE" w:bidi="ar_AE"/>
        </w:rPr>
      </w:r>
      <w:r>
        <w:rPr>
          <w:rtl/>
          <w:cs/>
          <w:lang w:val="ar_AE" w:bidi="ar_AE"/>
        </w:rPr>
        <w:t xml:space="preserve">توقفوا هنا كمجموعة، إذا لزم الأمر، وانظروا مجددًا إلى صورة لسراج يشبه ما كان الناس يستخدمونه في ذلك الزمن. أوقِفوا الاستماع إلى هذا التسجيل الصوتي هنا. </w:t>
      </w:r>
    </w:p>
    <w:p>
      <w:pPr>
        <w:bidi/>
      </w:pPr>
      <w:r>
        <w:rPr>
          <w:rtl/>
          <w:cs/>
          <w:lang w:val="ar_AE" w:bidi="ar_AE"/>
        </w:rPr>
      </w:r>
      <w:r>
        <w:rPr>
          <w:rtl/>
          <w:cs/>
          <w:lang w:val="ar_AE" w:bidi="ar_AE"/>
        </w:rPr>
        <w:t>تعني عبارة "إقامة ابن" أن الله سمح باستمرار نسل أبيام، إذ وهبه ابنًا سيصبح الملك من بعده. وهذا من شأنه أن يُبقي أورشليم آمنة ومستقرة، أي راسخة، حتى بعد وفاة أبيام.</w:t>
      </w:r>
    </w:p>
    <w:p>
      <w:pPr>
        <w:bidi/>
      </w:pPr>
      <w:r>
        <w:rPr>
          <w:rtl/>
          <w:cs/>
          <w:lang w:val="ar_AE" w:bidi="ar_AE"/>
        </w:rPr>
      </w:r>
      <w:r>
        <w:rPr>
          <w:rtl/>
          <w:cs/>
          <w:lang w:val="ar_AE" w:bidi="ar_AE"/>
        </w:rPr>
        <w:t xml:space="preserve">توقفوا هنا وتناقشوا معًا في الكلمة أو العبارة التي ستستخدمونها للتعبير عن </w:t>
      </w:r>
      <w:r>
        <w:rPr>
          <w:b/>
          <w:rtl/>
          <w:cs/>
          <w:lang w:val="ar_AE" w:bidi="ar_AE"/>
        </w:rPr>
        <w:t>"إقامة ابن"</w:t>
      </w:r>
      <w:r>
        <w:rPr>
          <w:rtl/>
          <w:cs/>
          <w:lang w:val="ar_AE" w:bidi="ar_AE"/>
        </w:rPr>
        <w:t xml:space="preserve"> و"</w:t>
      </w:r>
      <w:r>
        <w:rPr>
          <w:b/>
          <w:rtl/>
          <w:cs/>
          <w:lang w:val="ar_AE" w:bidi="ar_AE"/>
        </w:rPr>
        <w:t>تثبيت</w:t>
      </w:r>
      <w:r>
        <w:rPr>
          <w:rtl/>
          <w:cs/>
          <w:lang w:val="ar_AE" w:bidi="ar_AE"/>
        </w:rPr>
        <w:t xml:space="preserve"> أورشليم". لمزيد من المعلومات عن "ابن"، ارجعوا إلى "قاموس الكلمات الرئيسية". إذا كنتم قد ترجمتم هذه الكلمات بالفعل في سِفر آخر من الكتاب المُقدَّس، فاستخدموا الكلمات نفسها التي استخدمتموها هناك. أوقِفوا الاستماع إلى هذا التسجيل الصوتي هنا. </w:t>
      </w:r>
    </w:p>
    <w:p>
      <w:pPr>
        <w:bidi/>
      </w:pPr>
      <w:r>
        <w:rPr>
          <w:rtl/>
          <w:cs/>
          <w:lang w:val="ar_AE" w:bidi="ar_AE"/>
        </w:rPr>
      </w:r>
      <w:r>
        <w:rPr>
          <w:rtl/>
          <w:cs/>
          <w:lang w:val="ar_AE" w:bidi="ar_AE"/>
        </w:rPr>
        <w:t xml:space="preserve">عمل داود ما هو مستقيم في </w:t>
      </w:r>
      <w:r>
        <w:rPr>
          <w:b/>
          <w:rtl/>
          <w:cs/>
          <w:lang w:val="ar_AE" w:bidi="ar_AE"/>
        </w:rPr>
        <w:t>عيني الرب</w:t>
      </w:r>
      <w:r>
        <w:rPr>
          <w:rtl/>
          <w:cs/>
          <w:lang w:val="ar_AE" w:bidi="ar_AE"/>
        </w:rPr>
        <w:t>. استخدموا الكلمات أو العبارات نفسها التي استخدمتموها في المقاطع السابقة للتعبير عن عبارة "ما هو مستقيم في عيني الرب".</w:t>
      </w:r>
    </w:p>
    <w:p>
      <w:pPr>
        <w:bidi/>
      </w:pPr>
      <w:r>
        <w:rPr>
          <w:rtl/>
          <w:cs/>
          <w:lang w:val="ar_AE" w:bidi="ar_AE"/>
        </w:rPr>
      </w:r>
      <w:r>
        <w:rPr>
          <w:rtl/>
          <w:cs/>
          <w:lang w:val="ar_AE" w:bidi="ar_AE"/>
        </w:rPr>
        <w:t>وكتب أحدهم ما فعله أبيام في السجل أو "</w:t>
      </w:r>
      <w:r>
        <w:rPr>
          <w:b/>
          <w:rtl/>
          <w:cs/>
          <w:lang w:val="ar_AE" w:bidi="ar_AE"/>
        </w:rPr>
        <w:t>سفر</w:t>
      </w:r>
      <w:r>
        <w:rPr>
          <w:b/>
          <w:rtl/>
          <w:cs/>
          <w:lang w:val="ar_AE" w:bidi="ar_AE"/>
        </w:rPr>
        <w:t>أخبارِ الأيّامِ لمُلوكِ يَهوذا</w:t>
      </w:r>
      <w:r>
        <w:rPr>
          <w:rtl/>
          <w:cs/>
          <w:lang w:val="ar_AE" w:bidi="ar_AE"/>
        </w:rPr>
        <w:t>". استخدموا اسم السفر نفسه الذي استخدمتموه في المقطع السابق. لمزيد من المعلومات عن السجل، ارجعوا إلى قاموس الكلمات الرئيسية.</w:t>
      </w:r>
    </w:p>
    <w:p>
      <w:pPr>
        <w:bidi/>
      </w:pPr>
      <w:r>
        <w:rPr>
          <w:rtl/>
          <w:cs/>
          <w:lang w:val="ar_AE" w:bidi="ar_AE"/>
        </w:rPr>
      </w:r>
      <w:r>
        <w:rPr>
          <w:rtl/>
          <w:cs/>
          <w:lang w:val="ar_AE" w:bidi="ar_AE"/>
        </w:rPr>
        <w:t xml:space="preserve">وأخيرًا </w:t>
      </w:r>
      <w:r>
        <w:rPr>
          <w:b/>
          <w:rtl/>
          <w:cs/>
          <w:lang w:val="ar_AE" w:bidi="ar_AE"/>
        </w:rPr>
        <w:t>اضطجع</w:t>
      </w:r>
      <w:r>
        <w:rPr>
          <w:rtl/>
          <w:cs/>
          <w:lang w:val="ar_AE" w:bidi="ar_AE"/>
        </w:rPr>
        <w:t xml:space="preserve"> أبيام مع آبائه، </w:t>
      </w:r>
      <w:r>
        <w:rPr>
          <w:b/>
          <w:rtl/>
          <w:cs/>
          <w:lang w:val="ar_AE" w:bidi="ar_AE"/>
        </w:rPr>
        <w:t>فدفنوه</w:t>
      </w:r>
      <w:r>
        <w:rPr>
          <w:rtl/>
          <w:cs/>
          <w:lang w:val="ar_AE" w:bidi="ar_AE"/>
        </w:rPr>
        <w:t xml:space="preserve"> في </w:t>
      </w:r>
      <w:r>
        <w:rPr>
          <w:b/>
          <w:rtl/>
          <w:cs/>
          <w:lang w:val="ar_AE" w:bidi="ar_AE"/>
        </w:rPr>
        <w:t>مدينة داود</w:t>
      </w:r>
      <w:r>
        <w:rPr>
          <w:rtl/>
          <w:cs/>
          <w:lang w:val="ar_AE" w:bidi="ar_AE"/>
        </w:rPr>
        <w:t>. استخدموا الكلمات أو العبارات نفسها التي استخدمتموها في المقاطع السابقة للتعبير عن "اضطجع مع آبائه" و"دفن" و"مدينة داود".</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15:9–24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1 ملوك 15: 9–24 واحفظوه في قلوبكم.</w:t>
      </w:r>
    </w:p>
    <w:p>
      <w:pPr>
        <w:bidi/>
      </w:pPr>
      <w:r>
        <w:rPr>
          <w:rtl/>
          <w:cs/>
          <w:lang w:val="ar_AE" w:bidi="ar_AE"/>
        </w:rPr>
      </w:r>
      <w:r>
        <w:rPr>
          <w:rtl/>
          <w:cs/>
          <w:lang w:val="ar_AE" w:bidi="ar_AE"/>
        </w:rPr>
        <w:t>استمعوا إلى نسخة صوتية من 1 ملوك 15: 9–24 ثلاث مرات، بثلاث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الملوك الأول 15: 9–24، بالترجمة الأسهل فهمًا.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القصة السابقة، ملك أبيام على مملكة يهوذا الجنوبية ثلاث سنوات في أورشليم. وسار أبيام في جميع خطايا أبيه التي فعلها قبله، ولم يكن قلبه كاملًا مع الرب إلهه كقلب داود أبيه. ومع ذلك، سمح الرب لأبيام بالاحتفاظ بالمملكة وفاءً بوعده لداود. وحارب أبيام يربعام، ملك مملكة إسرائيل الشمالية. ثم مات أبيام، وصار ابنه آسا ملكًا.</w:t>
      </w:r>
    </w:p>
    <w:p>
      <w:pPr>
        <w:bidi/>
      </w:pPr>
      <w:r>
        <w:rPr>
          <w:rtl/>
          <w:cs/>
          <w:lang w:val="ar_AE" w:bidi="ar_AE"/>
        </w:rPr>
      </w:r>
      <w:r>
        <w:rPr>
          <w:rtl/>
          <w:cs/>
          <w:lang w:val="ar_AE" w:bidi="ar_AE"/>
        </w:rPr>
        <w:t>يعرّفنا الراوي بمُلك آسا على يهوذا. وفي السنة العشرين من مُلك يربعام على إسرائيل، صار آسا ملكًا على يهوذا. وملك آسا في أورشليم إحدى وأربعين سنة، من نحو عام 911 إلى 870 قبل الميلاد. كانت أورشليم عاصمة يهوذا، ومنها كان ملوك يهوذا يحكمون. ويقول الراوي إن اسم أم آسا معكة. وكان أبو معكة أبشالوم. لكننا نعرف من المقطع السابق أن معكة هي أم أبيام، والد آسا. لذلك، لا بد أن معكة كانت جدة آسا. لا نعرف ذلك على وجه اليقين، لكن أبا معكة قد يكون هو نفسه أبشالوم ابن الملك داود. لذلك، يُرجَّح أن أبيشالوم وأبشالوم هما الشخص نفسه.</w:t>
      </w:r>
    </w:p>
    <w:p>
      <w:pPr>
        <w:bidi/>
      </w:pPr>
      <w:r>
        <w:rPr>
          <w:rtl/>
          <w:cs/>
          <w:lang w:val="ar_AE" w:bidi="ar_AE"/>
        </w:rPr>
      </w:r>
      <w:r>
        <w:rPr>
          <w:rtl/>
          <w:cs/>
          <w:lang w:val="ar_AE" w:bidi="ar_AE"/>
        </w:rPr>
        <w:t xml:space="preserve">توقَّفوا هنا، وانظروا معًا إلى خريطة إسرائيل ويهوذا. ابحثوا عن أورشليم، عاصمة يهوذا. أوقِفوا الاستماع إلى هذا التسجيل الصوتي هنا. </w:t>
      </w:r>
    </w:p>
    <w:p>
      <w:pPr>
        <w:bidi/>
      </w:pPr>
      <w:r>
        <w:rPr>
          <w:rtl/>
          <w:cs/>
          <w:lang w:val="ar_AE" w:bidi="ar_AE"/>
        </w:rPr>
      </w:r>
      <w:r>
        <w:rPr>
          <w:rtl/>
          <w:cs/>
          <w:lang w:val="ar_AE" w:bidi="ar_AE"/>
        </w:rPr>
        <w:t>وعمل آسا ما هو مستقيم في عيني الرب، كما عمل داود سلفه. غالبًا ما يقيّم رواة الكتاب المقدس ملوك يهوذا وإسرائيل بمقارنتهم بفترة مُلك داود. آسا من ملوك يهوذا القلائل الذين نالوا ثناءً حين قارنه الراوي بداود.</w:t>
      </w:r>
    </w:p>
    <w:p>
      <w:pPr>
        <w:bidi/>
      </w:pPr>
      <w:r>
        <w:rPr>
          <w:rtl/>
          <w:cs/>
          <w:lang w:val="ar_AE" w:bidi="ar_AE"/>
        </w:rPr>
      </w:r>
      <w:r>
        <w:rPr>
          <w:rtl/>
          <w:cs/>
          <w:lang w:val="ar_AE" w:bidi="ar_AE"/>
        </w:rPr>
        <w:t>وطرد الملك آسا جميع الرجال الذين كانوا يمارسون البغاء في طقوس عبادة الآلهة الوثنية، وكانوا يعيشون في أرض يهوذا. العاملون بالبغاء الطقسي رجال أو نساء يعملون في معابد يعبد الناس فيها آلهة باطلة. ويمارس العاملون بالبغاء الطقسي الجنسَ ضمن طقوس دينية وثنية. وأزال آسا أيضًا جميع الأصنام البشعة التي صنعها ملوك يهوذا قبل أن يملك. ويستخدم الناس الأصنام لعبادة آلهة باطلة مثل البعل وعشيرة، كما تفعل أمم كثيرة مجاورة. وحطّم آسا هذه الأصنام لأنه أراد أن يعبد شعب يهوذا الرب وحده.</w:t>
      </w:r>
    </w:p>
    <w:p>
      <w:pPr>
        <w:bidi/>
      </w:pPr>
      <w:r>
        <w:rPr>
          <w:rtl/>
          <w:cs/>
          <w:lang w:val="ar_AE" w:bidi="ar_AE"/>
        </w:rPr>
      </w:r>
      <w:r>
        <w:rPr>
          <w:rtl/>
          <w:cs/>
          <w:lang w:val="ar_AE" w:bidi="ar_AE"/>
        </w:rPr>
        <w:t>وعزل آسا جدته معكة من منصب الملكة الأم، لأنها صنعت تمثالًا بشعًا للسارية، لعبادة الإلهة الباطلة. ولا نعرف على وجه اليقين هل كان منصب الملكة الأم وظيفة لها مهام فعلية أم مجرد لقب. لكن الملكات الأمهات كنّ غالبًا شخصيات مهمة ويتمتعن بنفوذ كبير في الشؤون الدينية والسياسية في يهوذا. ومن المرجح أن معكة ساعدت في الحكم حين كان آسا ملكًا شابًا. وكانت عشيرة إلهة الخصب. وقطع آسا تمثالها وأحرقه في وادي قدرون.</w:t>
      </w:r>
    </w:p>
    <w:p>
      <w:pPr>
        <w:bidi/>
      </w:pPr>
      <w:r>
        <w:rPr>
          <w:rtl/>
          <w:cs/>
          <w:lang w:val="ar_AE" w:bidi="ar_AE"/>
        </w:rPr>
      </w:r>
      <w:r>
        <w:rPr>
          <w:rtl/>
          <w:cs/>
          <w:lang w:val="ar_AE" w:bidi="ar_AE"/>
        </w:rPr>
        <w:t xml:space="preserve">توقَّفوا هنا، وانظروا معًا إلى خريطة إسرائيل ويهوذا. ابحثوا عن وادي قدرون بالقرب من أورشليم. أوقِفوا الاستماع إلى هذا التسجيل الصوتي هنا. </w:t>
      </w:r>
    </w:p>
    <w:p>
      <w:pPr>
        <w:bidi/>
      </w:pPr>
      <w:r>
        <w:rPr>
          <w:rtl/>
          <w:cs/>
          <w:lang w:val="ar_AE" w:bidi="ar_AE"/>
        </w:rPr>
      </w:r>
      <w:r>
        <w:rPr>
          <w:rtl/>
          <w:cs/>
          <w:lang w:val="ar_AE" w:bidi="ar_AE"/>
        </w:rPr>
        <w:t xml:space="preserve">توقفوا هنا وناقشوا هذا السؤال معًا: ما الدور الذي يمكن أن تؤديه الملكة الأم أو أم القادة لمساعدة جماعتكم على إدارة شؤونها، خاصة إذا كان القائد شابًا؟ تحدثوا عن الدور الذي قد يؤديه أفراد أسرة القائد الآخرون، وكيف يمكنهم التأثير في فترة حكمه. أوقِفوا الاستماع إلى هذا التسجيل الصوتي هنا. </w:t>
      </w:r>
    </w:p>
    <w:p>
      <w:pPr>
        <w:bidi/>
      </w:pPr>
      <w:r>
        <w:rPr>
          <w:rtl/>
          <w:cs/>
          <w:lang w:val="ar_AE" w:bidi="ar_AE"/>
        </w:rPr>
      </w:r>
      <w:r>
        <w:rPr>
          <w:rtl/>
          <w:cs/>
          <w:lang w:val="ar_AE" w:bidi="ar_AE"/>
        </w:rPr>
        <w:t>لكن الملك آسا لم يزل جميع المرتفعات التي كان الناس يعبدون فيها آلهة أخرى. وكان شعب يهوذا يعبد الرب كثيرًا على المرتفعات، لكن هذا النوع من العبادة خطأ. يريد الرب أن يعبده شعب يهوذا وحده، وأن تكون عبادتهم له في الهيكل بأورشليم وحده. ومع ذلك، ظل آسا أمينًا للرب طوال حياته. ولا يعني هذا أن آسا لا يخطئ أبدًا. وهذا يعني أن آسا يعبد الرب وحده ولا يعبد الأصنام.</w:t>
      </w:r>
    </w:p>
    <w:p>
      <w:pPr>
        <w:bidi/>
      </w:pPr>
      <w:r>
        <w:rPr>
          <w:rtl/>
          <w:cs/>
          <w:lang w:val="ar_AE" w:bidi="ar_AE"/>
        </w:rPr>
      </w:r>
      <w:r>
        <w:rPr>
          <w:rtl/>
          <w:cs/>
          <w:lang w:val="ar_AE" w:bidi="ar_AE"/>
        </w:rPr>
        <w:t>وأدخل آسا أقداسه إلى بيت الرب. كانت هذه العطايا من فضة وذهب وكنوز أخرى، نذر آسا وأبوه أبيام تقديمها للرب. وكان الناس يقدمون العطايا المقدسة عندما ينذرون لله أو عندما يستجيب الله لصلواتهم. ويرجح أن آسا وأبيام قدّما كنوزًا من الحروب التي خاضاها.</w:t>
      </w:r>
    </w:p>
    <w:p>
      <w:pPr>
        <w:bidi/>
      </w:pPr>
      <w:r>
        <w:rPr>
          <w:rtl/>
          <w:cs/>
          <w:lang w:val="ar_AE" w:bidi="ar_AE"/>
        </w:rPr>
      </w:r>
      <w:r>
        <w:rPr>
          <w:rtl/>
          <w:cs/>
          <w:lang w:val="ar_AE" w:bidi="ar_AE"/>
        </w:rPr>
        <w:t>وظلت جيوش آسا ملك يهوذا وبعشا ملك إسرائيل في حرب طوال فترة حكمهما. وكان آسا ملك يهوذا وبعشا ملك إسرائيل عدوين، وظل القتال قائمًا بين المملكتين زمنًا طويلًا. كانت الحروب بين المملكتين الشمالية والجنوبية نزاعاتٍ حدودية، يسعى فيها كل ملك إلى توسيع حدود مملكته.</w:t>
      </w:r>
    </w:p>
    <w:p>
      <w:pPr>
        <w:bidi/>
      </w:pPr>
      <w:r>
        <w:rPr>
          <w:rtl/>
          <w:cs/>
          <w:lang w:val="ar_AE" w:bidi="ar_AE"/>
        </w:rPr>
      </w:r>
      <w:r>
        <w:rPr>
          <w:rtl/>
          <w:cs/>
          <w:lang w:val="ar_AE" w:bidi="ar_AE"/>
        </w:rPr>
        <w:t>وفي يوم من الأيام، صعد بعشا ملك إسرائيل على يهوذا. واستولى بعشا على مدينة الرامة، على بُعد نحو ثمانية كيلومترات شمال أورشليم. وتقع مدينة الرامة على الطريق الرئيسي الذي يصل أورشليم بشكيم وغيرها من الأماكن. وعزّز بعشا أسوار الرامة ووضع فيها عددًا كبيرًا من الجنود. وفعل بعشا ذلك ليمنع الناس من الدخول إلى يهوذا والخروج منها، حيث كان آسا يحكم. ومن خلال سيطرته على الرامة، يستطيع بعشا التأثير في الاتصالات والتجارة والأمن في يهوذا، لأنه بات يسيطر على الطريق الرئيسي المؤدي إليها. ويروي الراوي القصة نفسها في سفر أخبار الأيام الثاني 16.</w:t>
      </w:r>
    </w:p>
    <w:p>
      <w:pPr>
        <w:bidi/>
      </w:pPr>
      <w:r>
        <w:rPr>
          <w:rtl/>
          <w:cs/>
          <w:lang w:val="ar_AE" w:bidi="ar_AE"/>
        </w:rPr>
      </w:r>
      <w:r>
        <w:rPr>
          <w:rtl/>
          <w:cs/>
          <w:lang w:val="ar_AE" w:bidi="ar_AE"/>
        </w:rPr>
        <w:t xml:space="preserve">توقفوا هنا وابحثوا معًا عن مدينة الرامة على الخريطة. ما المدن الموجودة لديكم التي تُعد مهمة للتجارة والاتصالات والأمن؟ أوقِفوا الاستماع إلى هذا التسجيل الصوتي هنا. </w:t>
      </w:r>
    </w:p>
    <w:p>
      <w:pPr>
        <w:bidi/>
      </w:pPr>
      <w:r>
        <w:rPr>
          <w:rtl/>
          <w:cs/>
          <w:lang w:val="ar_AE" w:bidi="ar_AE"/>
        </w:rPr>
      </w:r>
      <w:r>
        <w:rPr>
          <w:rtl/>
          <w:cs/>
          <w:lang w:val="ar_AE" w:bidi="ar_AE"/>
        </w:rPr>
        <w:t>ثم رد آسا على استيلاء بعشا على مدينة الرامة. وأخذ آسا الفضة والذهب الباقيين في خزائن بيت الرب وخزائن بيت الملك. وأعطى آسا الفضة والذهب لبعض رجاله، وأرسلهما إلى بنهدد. وبنهدد ابن طبريمون، ابن حزيون. وبنهدد ملك أرام، ويحكم من دمشق عاصمة أرام. ويخبر آسا بنهدد بضرورة عقد عهد بينهما، أي اتفاق جاد لمعاونة أحدهما الآخر في الحروب، مثل العهد الذي عقده أبو آسا مع أبي بنهدد. ويشير آسا إلى الهدية السخية من الفضة والذهب التي يرسلها إلى بنهدد. وطلب آسا من بنهدد أن ينقض عهده، أي اتفاقه الجاد، مع بعشا ملك إسرائيل، وأن يحاربه حتى يترك أرض آسا. ونقض الاتفاق يعني إلغاءه أو تجاهله.</w:t>
      </w:r>
    </w:p>
    <w:p>
      <w:pPr>
        <w:bidi/>
      </w:pPr>
      <w:r>
        <w:rPr>
          <w:rtl/>
          <w:cs/>
          <w:lang w:val="ar_AE" w:bidi="ar_AE"/>
        </w:rPr>
      </w:r>
      <w:r>
        <w:rPr>
          <w:rtl/>
          <w:cs/>
          <w:lang w:val="ar_AE" w:bidi="ar_AE"/>
        </w:rPr>
        <w:t xml:space="preserve">توقفوا هنا وحددوا معًا موقع سوريا ومدينة دمشق على الخريطة. أوقِفوا الاستماع إلى هذا التسجيل الصوتي هنا. </w:t>
      </w:r>
    </w:p>
    <w:p>
      <w:pPr>
        <w:bidi/>
      </w:pPr>
      <w:r>
        <w:rPr>
          <w:rtl/>
          <w:cs/>
          <w:lang w:val="ar_AE" w:bidi="ar_AE"/>
        </w:rPr>
      </w:r>
      <w:r>
        <w:rPr>
          <w:rtl/>
          <w:cs/>
          <w:lang w:val="ar_AE" w:bidi="ar_AE"/>
        </w:rPr>
        <w:t xml:space="preserve">توقفوا هنا وتحدثوا معًا عن حرب شاركت فيها جماعتكم منذ زمن. من بدأ الحرب، ولماذا بدأها؟ ماذا حدث أثناء الحرب؟ كيف انتهت الحرب؟ أوقِفوا الاستماع إلى هذا التسجيل الصوتي هنا. </w:t>
      </w:r>
    </w:p>
    <w:p>
      <w:pPr>
        <w:bidi/>
      </w:pPr>
      <w:r>
        <w:rPr>
          <w:rtl/>
          <w:cs/>
          <w:lang w:val="ar_AE" w:bidi="ar_AE"/>
        </w:rPr>
      </w:r>
      <w:r>
        <w:rPr>
          <w:rtl/>
          <w:cs/>
          <w:lang w:val="ar_AE" w:bidi="ar_AE"/>
        </w:rPr>
        <w:t>ووافق بنهدد على خطة آسا، بل فعل أكثر مما طلبه منه. وأرسل بنهدد قادةً وجنودًا لمهاجمة مدن مملكة إسرائيل الشمالية. واستولى الجيش على مدن عيون ودان وأبل بيت معكة. واستولى الجيش أيضًا على أرض كنروت، بما فيها مدينة كنروت وبحيرة كنروت والأرض الواقعة جنوب المدينة. وتقع هذه المدن على طريق دولي مهم يحتاج إليه بعشا للتجارة والسفر والدفاع. واستولى جيش بنهدد أيضًا على أرض سبط نفتالي.</w:t>
      </w:r>
    </w:p>
    <w:p>
      <w:pPr>
        <w:bidi/>
      </w:pPr>
      <w:r>
        <w:rPr>
          <w:rtl/>
          <w:cs/>
          <w:lang w:val="ar_AE" w:bidi="ar_AE"/>
        </w:rPr>
      </w:r>
      <w:r>
        <w:rPr>
          <w:rtl/>
          <w:cs/>
          <w:lang w:val="ar_AE" w:bidi="ar_AE"/>
        </w:rPr>
        <w:t xml:space="preserve">توقفوا هنا وابحثوا معًا على الخريطة عن مدن عيون ودان وأبل بيت معكة، وأرض كنروت، وأرض سبط نفتالي. أوقِفوا الاستماع إلى هذا التسجيل الصوتي هنا. </w:t>
      </w:r>
    </w:p>
    <w:p>
      <w:pPr>
        <w:bidi/>
      </w:pPr>
      <w:r>
        <w:rPr>
          <w:rtl/>
          <w:cs/>
          <w:lang w:val="ar_AE" w:bidi="ar_AE"/>
        </w:rPr>
      </w:r>
      <w:r>
        <w:rPr>
          <w:rtl/>
          <w:cs/>
          <w:lang w:val="ar_AE" w:bidi="ar_AE"/>
        </w:rPr>
        <w:t>ولما سمع بعشا ملك إسرائيل بهذا الخبر، كفّ عن تحصين الرامة، وترك العمل هناك، وعاد ليقيم في ترصة. وكانت ترصة عاصمة مملكة إسرائيل الشمالية في ذلك الوقت. ومن هناك حكم بعشا إسرائيل. ثم أرسل آسا رسالة إلى جميع يهوذا. وأمر آسا الجميع أن ينقلوا من الرامة الحجارة والأخشاب التي استخدمها بعشا لتحصينها. واستخدم رجال يهوذا هذه المواد لتحصين مدينتي جبع والمصفاة. وتقع المدينتان في موقعين مهمين من أرض بنيامين، على الحدود الشمالية ليهوذا.</w:t>
      </w:r>
    </w:p>
    <w:p>
      <w:pPr>
        <w:bidi/>
      </w:pPr>
      <w:r>
        <w:rPr>
          <w:rtl/>
          <w:cs/>
          <w:lang w:val="ar_AE" w:bidi="ar_AE"/>
        </w:rPr>
      </w:r>
      <w:r>
        <w:rPr>
          <w:rtl/>
          <w:cs/>
          <w:lang w:val="ar_AE" w:bidi="ar_AE"/>
        </w:rPr>
        <w:t xml:space="preserve">توقفوا هنا وابحثوا معًا على الخريطة عن مدن ترصة وجبع والمصفاة. أوقِفوا الاستماع إلى هذا التسجيل الصوتي هنا. </w:t>
      </w:r>
    </w:p>
    <w:p>
      <w:pPr>
        <w:bidi/>
      </w:pPr>
      <w:r>
        <w:rPr>
          <w:rtl/>
          <w:cs/>
          <w:lang w:val="ar_AE" w:bidi="ar_AE"/>
        </w:rPr>
      </w:r>
      <w:r>
        <w:rPr>
          <w:rtl/>
          <w:cs/>
          <w:lang w:val="ar_AE" w:bidi="ar_AE"/>
        </w:rPr>
        <w:t>والآن يلخص الراوي مُلك آسا ويقيّمه. ويقول الراوي إن بقية أحداث مُلك آسا مسجلة في الكتاب المعروف باسم "سفر أخبار الأيام لملوك يهوذا". ويكتب الناس عن أعمال آسا الصالحة، وعن تحصينه عدة مدن في أرضه. ويسجل هذا السفر أعمال ملوك يهوذا خلال فترات حكمهم. لكن آسا، عندما شاخ، أُصيب بمرض في قدميه. ويُظهر مرض قدميه أن الرب لم يكن راضيًا عنه، على خلاف الوقت السابق الذي باركه فيه. ولا نعرف على وجه اليقين سبب عدم رضا الرب عن آسا.</w:t>
      </w:r>
    </w:p>
    <w:p>
      <w:pPr>
        <w:bidi/>
      </w:pPr>
      <w:r>
        <w:rPr>
          <w:rtl/>
          <w:cs/>
          <w:lang w:val="ar_AE" w:bidi="ar_AE"/>
        </w:rPr>
      </w:r>
      <w:r>
        <w:rPr>
          <w:rtl/>
          <w:cs/>
          <w:lang w:val="ar_AE" w:bidi="ar_AE"/>
        </w:rPr>
        <w:t>ثم اضطجع آسا مع آبائه. ودفنوا آسا في مدينة سلفه داود، حيث دُفن أسلافه الآخرون. وتقع مدينة داود ضمن أورشليم، وقد صارت مدفنًا لملوك يهوذا. وملك يهوشافاط ابن آسا على يهوذا عوضًا عنه.</w:t>
      </w:r>
    </w:p>
    <w:p>
      <w:pPr>
        <w:bidi/>
      </w:pPr>
      <w:r>
        <w:rPr>
          <w:rtl/>
          <w:cs/>
          <w:lang w:val="ar_AE" w:bidi="ar_AE"/>
        </w:rPr>
      </w:r>
      <w:r>
        <w:rPr>
          <w:rtl/>
          <w:cs/>
          <w:lang w:val="ar_AE" w:bidi="ar_AE"/>
        </w:rPr>
        <w:t>توقفوا هنا، وحددوا معًا موقع مدينة داود على خريطة أورشليم.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الملوك الأول 15: 9–24، بالترجمة الأسهل فهمًا.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بتصوير أحداث هذا المقطع.</w:t>
      </w:r>
    </w:p>
    <w:p>
      <w:pPr>
        <w:bidi/>
      </w:pPr>
      <w:r>
        <w:rPr>
          <w:rtl/>
          <w:cs/>
          <w:lang w:val="ar_AE" w:bidi="ar_AE"/>
        </w:rPr>
      </w:r>
      <w:r>
        <w:rPr>
          <w:rtl/>
          <w:cs/>
          <w:lang w:val="ar_AE" w:bidi="ar_AE"/>
        </w:rPr>
        <w:t>يتكوّن هذا المقطع من 11 مشهدًا.</w:t>
      </w:r>
    </w:p>
    <w:p>
      <w:pPr>
        <w:bidi/>
      </w:pPr>
      <w:r>
        <w:rPr>
          <w:rtl/>
          <w:cs/>
          <w:lang w:val="ar_AE" w:bidi="ar_AE"/>
        </w:rPr>
      </w:r>
      <w:r>
        <w:rPr>
          <w:b/>
          <w:rtl/>
          <w:cs/>
          <w:lang w:val="ar_AE" w:bidi="ar_AE"/>
        </w:rPr>
        <w:t>في المشهد الأول:</w:t>
      </w:r>
      <w:r>
        <w:rPr>
          <w:rtl/>
          <w:cs/>
          <w:lang w:val="ar_AE" w:bidi="ar_AE"/>
        </w:rPr>
        <w:t xml:space="preserve"> بعدما ملك يربعام على إسرائيل عشرين سنة، ملك آسا على يهوذا. ملك آسا في أورشليم إحدى وأربعين سنة.</w:t>
      </w:r>
    </w:p>
    <w:p>
      <w:pPr>
        <w:bidi/>
      </w:pPr>
      <w:r>
        <w:rPr>
          <w:rtl/>
          <w:cs/>
          <w:lang w:val="ar_AE" w:bidi="ar_AE"/>
        </w:rPr>
      </w:r>
      <w:r>
        <w:rPr>
          <w:b/>
          <w:rtl/>
          <w:cs/>
          <w:lang w:val="ar_AE" w:bidi="ar_AE"/>
        </w:rPr>
        <w:t>في المشهد الثاني:</w:t>
      </w:r>
      <w:r>
        <w:rPr>
          <w:rtl/>
          <w:cs/>
          <w:lang w:val="ar_AE" w:bidi="ar_AE"/>
        </w:rPr>
        <w:t xml:space="preserve"> عمل الملك آسا ما هو مستقيم في عيني الرب، مثلما فعل داود أبوه. وطرد الملك آسا جميع الرجال الذين كانوا يمارسون البغاء في طقوس عبادة الآلهة الوثنية، وكانوا يعيشون في أرض يهوذا. وأزال آسا أيضًا جميع الأصنام البشعة التي صنعها ملوك يهوذا قبله.</w:t>
      </w:r>
    </w:p>
    <w:p>
      <w:pPr>
        <w:bidi/>
      </w:pPr>
      <w:r>
        <w:rPr>
          <w:rtl/>
          <w:cs/>
          <w:lang w:val="ar_AE" w:bidi="ar_AE"/>
        </w:rPr>
      </w:r>
      <w:r>
        <w:rPr>
          <w:b/>
          <w:rtl/>
          <w:cs/>
          <w:lang w:val="ar_AE" w:bidi="ar_AE"/>
        </w:rPr>
        <w:t>في المشهد الثالث:</w:t>
      </w:r>
      <w:r>
        <w:rPr>
          <w:rtl/>
          <w:cs/>
          <w:lang w:val="ar_AE" w:bidi="ar_AE"/>
        </w:rPr>
        <w:t xml:space="preserve"> خلع آسا جدته معكة من منصب الملكة الأم، لأنها صنعت تمثالًا فظيعًا لعبادة عشيرة، الإلهة الزائفة. وقطع آسا تمثالها وأحرقه في وادي قدرون.</w:t>
      </w:r>
    </w:p>
    <w:p>
      <w:pPr>
        <w:bidi/>
      </w:pPr>
      <w:r>
        <w:rPr>
          <w:rtl/>
          <w:cs/>
          <w:lang w:val="ar_AE" w:bidi="ar_AE"/>
        </w:rPr>
      </w:r>
      <w:r>
        <w:rPr>
          <w:b/>
          <w:rtl/>
          <w:cs/>
          <w:lang w:val="ar_AE" w:bidi="ar_AE"/>
        </w:rPr>
        <w:t>في المشهد الرابع:</w:t>
      </w:r>
      <w:r>
        <w:rPr>
          <w:rtl/>
          <w:cs/>
          <w:lang w:val="ar_AE" w:bidi="ar_AE"/>
        </w:rPr>
        <w:t xml:space="preserve"> يقول الراوي إنه رغم الأعمال الصالحة التي عملها آسا، لم يزل جميع المرتفعات التي كان الناس يعبدون فيها آلهة أخرى. ومع ذلك، كان قلب آسا كاملًا مع الرب كل أيام حياته.</w:t>
      </w:r>
    </w:p>
    <w:p>
      <w:pPr>
        <w:bidi/>
      </w:pPr>
      <w:r>
        <w:rPr>
          <w:rtl/>
          <w:cs/>
          <w:lang w:val="ar_AE" w:bidi="ar_AE"/>
        </w:rPr>
      </w:r>
      <w:r>
        <w:rPr>
          <w:b/>
          <w:rtl/>
          <w:cs/>
          <w:lang w:val="ar_AE" w:bidi="ar_AE"/>
        </w:rPr>
        <w:t>في المشهد الخامس:</w:t>
      </w:r>
      <w:r>
        <w:rPr>
          <w:rtl/>
          <w:cs/>
          <w:lang w:val="ar_AE" w:bidi="ar_AE"/>
        </w:rPr>
        <w:t xml:space="preserve"> أدخل الملك آسا الأقداس إلى بيت الرب. كانت هذه العطايا من الفضة والذهب وكنوز أخرى، وقد نذر آسا وأبوه أبيام بتقديمها للرب.</w:t>
      </w:r>
    </w:p>
    <w:p>
      <w:pPr>
        <w:bidi/>
      </w:pPr>
      <w:r>
        <w:rPr>
          <w:rtl/>
          <w:cs/>
          <w:lang w:val="ar_AE" w:bidi="ar_AE"/>
        </w:rPr>
      </w:r>
      <w:r>
        <w:rPr>
          <w:b/>
          <w:rtl/>
          <w:cs/>
          <w:lang w:val="ar_AE" w:bidi="ar_AE"/>
        </w:rPr>
        <w:t>في المشهد السادس:</w:t>
      </w:r>
      <w:r>
        <w:rPr>
          <w:rtl/>
          <w:cs/>
          <w:lang w:val="ar_AE" w:bidi="ar_AE"/>
        </w:rPr>
        <w:t xml:space="preserve"> ظلت جيوش آسا ملك يهوذا وبعشا ملك إسرائيل في حرب طوال مدة حكمهما. استولى بعشا على مدينة الرامة وحصّنها لمنع الناس من الدخول إلى يهوذا التي كان آسا يملك عليها أو الخروج منها.</w:t>
      </w:r>
    </w:p>
    <w:p>
      <w:pPr>
        <w:bidi/>
      </w:pPr>
      <w:r>
        <w:rPr>
          <w:rtl/>
          <w:cs/>
          <w:lang w:val="ar_AE" w:bidi="ar_AE"/>
        </w:rPr>
      </w:r>
      <w:r>
        <w:rPr>
          <w:b/>
          <w:rtl/>
          <w:cs/>
          <w:lang w:val="ar_AE" w:bidi="ar_AE"/>
        </w:rPr>
        <w:t>في المشهد السابع:</w:t>
      </w:r>
      <w:r>
        <w:rPr>
          <w:rtl/>
          <w:cs/>
          <w:lang w:val="ar_AE" w:bidi="ar_AE"/>
        </w:rPr>
        <w:t xml:space="preserve"> ثم أخذ الملك آسا الفضة والذهب الباقيين في خزائن بيت الرب وبيت الملك. وأرسل آسا بعض رجاله ومعهم الفضة والذهب إلى بنهدد ملك أرام الساكن في دمشق. وأرسل آسا رسالة إلى بنهدد. ويقترح آسا أن يعقد مع بنهدد عهدًا، أي اتفاقًا جادًا، ليتعاونا في الحروب، مثل العهد الذي عقده أبو آسا مع أبي بنهدد. وطلب آسا من بنهدد أيضًا أن ينقض عهده مع بعشا ملك إسرائيل. وأراد الملك آسا من بنهدد أن يحارب بعشا حتى يرحل عن أرض آسا.</w:t>
      </w:r>
    </w:p>
    <w:p>
      <w:pPr>
        <w:bidi/>
      </w:pPr>
      <w:r>
        <w:rPr>
          <w:rtl/>
          <w:cs/>
          <w:lang w:val="ar_AE" w:bidi="ar_AE"/>
        </w:rPr>
      </w:r>
      <w:r>
        <w:rPr>
          <w:b/>
          <w:rtl/>
          <w:cs/>
          <w:lang w:val="ar_AE" w:bidi="ar_AE"/>
        </w:rPr>
        <w:t>في المشهد الثامن:</w:t>
      </w:r>
      <w:r>
        <w:rPr>
          <w:rtl/>
          <w:cs/>
          <w:lang w:val="ar_AE" w:bidi="ar_AE"/>
        </w:rPr>
        <w:t xml:space="preserve"> وافق بنهدد على خطة آسا، وأرسل قادة وجنودًا لمهاجمة مدن مملكة إسرائيل الشمالية. واستولى الجيش على مدن عيون ودان وآبل بيت معكة. واستولى الجيش أيضًا على أرض كنروت، بما فيها مدينة كنروت وبحيرة كنروت والأرض الواقعة جنوب المدينة. واستولى جيش بنهدد أيضًا على أرض سبط نفتالي.</w:t>
      </w:r>
    </w:p>
    <w:p>
      <w:pPr>
        <w:bidi/>
      </w:pPr>
      <w:r>
        <w:rPr>
          <w:rtl/>
          <w:cs/>
          <w:lang w:val="ar_AE" w:bidi="ar_AE"/>
        </w:rPr>
      </w:r>
      <w:r>
        <w:rPr>
          <w:b/>
          <w:rtl/>
          <w:cs/>
          <w:lang w:val="ar_AE" w:bidi="ar_AE"/>
        </w:rPr>
        <w:t>في المشهد التاسع:</w:t>
      </w:r>
      <w:r>
        <w:rPr>
          <w:rtl/>
          <w:cs/>
          <w:lang w:val="ar_AE" w:bidi="ar_AE"/>
        </w:rPr>
        <w:t xml:space="preserve"> سمع بعشا ملك إسرائيل خبر استيلاء بنهدد على مدن في شمال إسرائيل. توقف الملك بعشا عن تحصين الرامة وترك العمل هناك. وعاد الملك بعشا ليسكن في مدينة ترصة. ثم أرسل آسا رسالة إلى جميع يهوذا. وأمر آسا الجميع أن يحملوا من الرامة الحجارة والأخشاب التي استخدمها بعشا لتحصين الرامة. واستخدم رجال يهوذا هذه المواد لتحصين مدينتي جبع والمصفاة.</w:t>
      </w:r>
    </w:p>
    <w:p>
      <w:pPr>
        <w:bidi/>
      </w:pPr>
      <w:r>
        <w:rPr>
          <w:rtl/>
          <w:cs/>
          <w:lang w:val="ar_AE" w:bidi="ar_AE"/>
        </w:rPr>
      </w:r>
      <w:r>
        <w:rPr>
          <w:b/>
          <w:rtl/>
          <w:cs/>
          <w:lang w:val="ar_AE" w:bidi="ar_AE"/>
        </w:rPr>
        <w:t>في المشهد العاشر:</w:t>
      </w:r>
      <w:r>
        <w:rPr>
          <w:rtl/>
          <w:cs/>
          <w:lang w:val="ar_AE" w:bidi="ar_AE"/>
        </w:rPr>
        <w:t xml:space="preserve"> يلخّص الراوي عهد آسا ويقيّمه. ويقول الراوي إن بقية أحداث عهد آسا مدونة في "سفر أخبار الأيام لملوك يهوذا". ويكتب الناس عن نجاحات آسا وإنجازاته، وعن تحصينه عدة مدن في أرضه. لكن آسا عندما شاخ، أُصيب بمرض في رجليه.</w:t>
      </w:r>
    </w:p>
    <w:p>
      <w:pPr>
        <w:bidi/>
      </w:pPr>
      <w:r>
        <w:rPr>
          <w:rtl/>
          <w:cs/>
          <w:lang w:val="ar_AE" w:bidi="ar_AE"/>
        </w:rPr>
      </w:r>
      <w:r>
        <w:rPr>
          <w:b/>
          <w:rtl/>
          <w:cs/>
          <w:lang w:val="ar_AE" w:bidi="ar_AE"/>
        </w:rPr>
        <w:t>في المشهد الحادي عشر:</w:t>
      </w:r>
      <w:r>
        <w:rPr>
          <w:rtl/>
          <w:cs/>
          <w:lang w:val="ar_AE" w:bidi="ar_AE"/>
        </w:rPr>
        <w:t xml:space="preserve"> مات آسا واضطجع مع آبائه. ودفنوا آسا في مدينة داود سلفه، حيث دُفن أسلافه الآخرون. وملك يهوشافاط ابنه عوضًا عنه ملكًا على يهوذا.</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يربعام، ملك إسرائيل</w:t>
      </w:r>
    </w:p>
    <w:p>
      <w:pPr>
        <w:pStyle w:val="ListBullet"/>
        <w:bidi/>
        <w:spacing w:line="240" w:lineRule="auto"/>
        <w:ind w:left="720"/>
      </w:pPr>
      <w:r>
        <w:rPr>
          <w:rtl/>
          <w:cs/>
          <w:lang w:val="ar_AE" w:bidi="ar_AE"/>
        </w:rPr>
      </w:r>
      <w:r>
        <w:rPr>
          <w:rtl/>
          <w:cs/>
          <w:lang w:val="ar_AE" w:bidi="ar_AE"/>
        </w:rPr>
        <w:t>آسا، ملك يهوذا</w:t>
      </w:r>
    </w:p>
    <w:p>
      <w:pPr>
        <w:pStyle w:val="ListBullet"/>
        <w:bidi/>
        <w:spacing w:line="240" w:lineRule="auto"/>
        <w:ind w:left="720"/>
      </w:pPr>
      <w:r>
        <w:rPr>
          <w:rtl/>
          <w:cs/>
          <w:lang w:val="ar_AE" w:bidi="ar_AE"/>
        </w:rPr>
      </w:r>
      <w:r>
        <w:rPr>
          <w:rtl/>
          <w:cs/>
          <w:lang w:val="ar_AE" w:bidi="ar_AE"/>
        </w:rPr>
        <w:t>معكة، جدة آسا</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المأبونون</w:t>
      </w:r>
    </w:p>
    <w:p>
      <w:pPr>
        <w:pStyle w:val="ListBullet"/>
        <w:bidi/>
        <w:spacing w:line="240" w:lineRule="auto"/>
        <w:ind w:left="720"/>
      </w:pPr>
      <w:r>
        <w:rPr>
          <w:rtl/>
          <w:cs/>
          <w:lang w:val="ar_AE" w:bidi="ar_AE"/>
        </w:rPr>
      </w:r>
      <w:r>
        <w:rPr>
          <w:rtl/>
          <w:cs/>
          <w:lang w:val="ar_AE" w:bidi="ar_AE"/>
        </w:rPr>
        <w:t>عبيد آسا، أي رجاله.</w:t>
      </w:r>
    </w:p>
    <w:p>
      <w:pPr>
        <w:pStyle w:val="ListBullet"/>
        <w:bidi/>
        <w:spacing w:line="240" w:lineRule="auto"/>
        <w:ind w:left="720"/>
      </w:pPr>
      <w:r>
        <w:rPr>
          <w:rtl/>
          <w:cs/>
          <w:lang w:val="ar_AE" w:bidi="ar_AE"/>
        </w:rPr>
      </w:r>
      <w:r>
        <w:rPr>
          <w:rtl/>
          <w:cs/>
          <w:lang w:val="ar_AE" w:bidi="ar_AE"/>
        </w:rPr>
        <w:t>بنهدد، ملك أرام.</w:t>
      </w:r>
    </w:p>
    <w:p>
      <w:pPr>
        <w:pStyle w:val="ListBullet"/>
        <w:bidi/>
        <w:spacing w:line="240" w:lineRule="auto"/>
        <w:ind w:left="720"/>
      </w:pPr>
      <w:r>
        <w:rPr>
          <w:rtl/>
          <w:cs/>
          <w:lang w:val="ar_AE" w:bidi="ar_AE"/>
        </w:rPr>
      </w:r>
      <w:r>
        <w:rPr>
          <w:rtl/>
          <w:cs/>
          <w:lang w:val="ar_AE" w:bidi="ar_AE"/>
        </w:rPr>
        <w:t>قادة جيش بنهدد وجنوده</w:t>
      </w:r>
    </w:p>
    <w:p>
      <w:pPr>
        <w:pStyle w:val="ListBullet"/>
        <w:bidi/>
        <w:spacing w:line="240" w:lineRule="auto"/>
        <w:ind w:left="720"/>
      </w:pPr>
      <w:r>
        <w:rPr>
          <w:rtl/>
          <w:cs/>
          <w:lang w:val="ar_AE" w:bidi="ar_AE"/>
        </w:rPr>
      </w:r>
      <w:r>
        <w:rPr>
          <w:rtl/>
          <w:cs/>
          <w:lang w:val="ar_AE" w:bidi="ar_AE"/>
        </w:rPr>
        <w:t>جميع رجال يهوذا ونسائها</w:t>
      </w:r>
    </w:p>
    <w:p>
      <w:pPr>
        <w:pStyle w:val="ListBullet"/>
        <w:bidi/>
        <w:spacing w:line="240" w:lineRule="auto"/>
        <w:ind w:left="720"/>
      </w:pPr>
      <w:r>
        <w:rPr>
          <w:rtl/>
          <w:cs/>
          <w:lang w:val="ar_AE" w:bidi="ar_AE"/>
        </w:rPr>
      </w:r>
      <w:r>
        <w:rPr>
          <w:rtl/>
          <w:cs/>
          <w:lang w:val="ar_AE" w:bidi="ar_AE"/>
        </w:rPr>
        <w:t>ويهوشافاط ابن آسا.</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يعرّفنا الراوي بمُلك آسا على يهوذا. ويتبع الراوي الطريقة المعتادة في الحديث عن عهد الملك، فيذكر مدة مُلك آسا واسم أمه. وفي السنة العشرين من مُلك يربعام على إسرائيل، صار آسا ملكًا على يهوذا. ملك آسا في أورشليم إحدى وأربعين سنة. ويقول الراوي إن اسم أم آسا معكة، وهي ابنة أبشالوم. لكننا نعرف من المقطع السابق أن معكة هي أم أبيام، والد آسا. لذلك، لا بد أن معكة كانت جدة آسا. في هذا المقطع، يذكر بعض مترجمي الكتاب المقدس أن معكة أم آسا، بينما يذكر آخرون أنها جدته. لا نعرف ذلك على وجه اليقين، لكن أبا معكة قد يكون هو نفسه أبشالوم ابن الملك داود. ولذلك، يُرجَّح أن أبيشالوم وأبشالوم هما الشخص نفسه.</w:t>
      </w:r>
    </w:p>
    <w:p>
      <w:pPr>
        <w:bidi/>
      </w:pPr>
      <w:r>
        <w:rPr>
          <w:rtl/>
          <w:cs/>
          <w:lang w:val="ar_AE" w:bidi="ar_AE"/>
        </w:rPr>
      </w:r>
      <w:r>
        <w:rPr>
          <w:rtl/>
          <w:cs/>
          <w:lang w:val="ar_AE" w:bidi="ar_AE"/>
        </w:rPr>
        <w:t xml:space="preserve">توقَّفوا هنا، وانظروا معًا إلى خريطة إسرائيل ويهوذا. ابحثوا عن أورشليم، عاصمة يهوذا. أوقِفوا الاستماع إلى هذا التسجيل الصوتي هنا. </w:t>
      </w:r>
    </w:p>
    <w:p>
      <w:pPr>
        <w:bidi/>
      </w:pPr>
      <w:r>
        <w:rPr>
          <w:rtl/>
          <w:cs/>
          <w:lang w:val="ar_AE" w:bidi="ar_AE"/>
        </w:rPr>
      </w:r>
      <w:r>
        <w:rPr>
          <w:rtl/>
          <w:cs/>
          <w:lang w:val="ar_AE" w:bidi="ar_AE"/>
        </w:rPr>
        <w:t xml:space="preserve">توقّفوا هنا، وقرّروا معًا هل ستقولون إن معكة كانت أم آسا أم جدته. ينبغي أن تترجموا اسم أبشالوم، والد معكة، تمامًا كما ذكره الراوي. أوقِفوا الاستماع إلى هذا التسجيل الصوتي هنا. </w:t>
      </w:r>
    </w:p>
    <w:p>
      <w:pPr>
        <w:bidi/>
      </w:pPr>
      <w:r>
        <w:rPr>
          <w:rtl/>
          <w:cs/>
          <w:lang w:val="ar_AE" w:bidi="ar_AE"/>
        </w:rPr>
      </w:r>
      <w:r>
        <w:rPr>
          <w:rtl/>
          <w:cs/>
          <w:lang w:val="ar_AE" w:bidi="ar_AE"/>
        </w:rPr>
        <w:t>عمل آسا ما هو مستقيم في عيني الرب. أي إن آسا عمل ما هو مستقيم في عيني الرب، كما فعل داود أبوه. تعني كلمة "أب" هنا سلفًا، لا الأب البيولوجي.</w:t>
      </w:r>
    </w:p>
    <w:p>
      <w:pPr>
        <w:bidi/>
      </w:pPr>
      <w:r>
        <w:rPr>
          <w:rtl/>
          <w:cs/>
          <w:lang w:val="ar_AE" w:bidi="ar_AE"/>
        </w:rPr>
      </w:r>
      <w:r>
        <w:rPr>
          <w:rtl/>
          <w:cs/>
          <w:lang w:val="ar_AE" w:bidi="ar_AE"/>
        </w:rPr>
        <w:t>وأزال آسا جميع المأبونين الذين كانوا يعيشون في أرض يهوذا. قد يكون المأبونون من الذكور أو الإناث. ونزع آسا أيضًا جميع الأصنام التي صنعها "آباؤه"، أي أسلافه. وتشمل هذه الأصنام أحجارًا وسواري ومذابح كان الناس يستخدمونها لعبادة الآلهة الكنعانية الباطلة، ولا سيما البعل وعشيرة. لم يقم آسا بهذه الأعمال بنفسه، بل أمر مسؤوليه وكهنته وقادة جيشه بإزالة المأبونين وتحطيم الأصنام. ويستخدم الراوي في اللغة الأصلية كلمةً تعني الأصنام، وتحمل معنى سلبيًا قويًا، وقد تعني أيضًا روثًا. ويترجم بعض المترجمين هذه الأصنام بعبارة "أصنام قذرة جدًا". تعني كلمة "الآباء" هنا الأسلاف، أي ملوك يهوذا الذين سبقوا آسا.</w:t>
      </w:r>
    </w:p>
    <w:p>
      <w:pPr>
        <w:bidi/>
      </w:pPr>
      <w:r>
        <w:rPr>
          <w:rtl/>
          <w:cs/>
          <w:lang w:val="ar_AE" w:bidi="ar_AE"/>
        </w:rPr>
      </w:r>
      <w:r>
        <w:rPr>
          <w:rtl/>
          <w:cs/>
          <w:lang w:val="ar_AE" w:bidi="ar_AE"/>
        </w:rPr>
        <w:t xml:space="preserve">توقّفوا هنا، وتحدّثوا معًا عن الكلمات في لغتكم التي تعني "صنمًا". ما الفرق بين هذه الكلمات؟ أيُّ الكلمات أنسب لهذا المقطع؟ أوقِفوا الاستماع إلى هذا التسجيل الصوتي هنا. </w:t>
      </w:r>
    </w:p>
    <w:p>
      <w:pPr>
        <w:bidi/>
      </w:pPr>
      <w:r>
        <w:rPr>
          <w:rtl/>
          <w:cs/>
          <w:lang w:val="ar_AE" w:bidi="ar_AE"/>
        </w:rPr>
      </w:r>
      <w:r>
        <w:rPr>
          <w:rtl/>
          <w:cs/>
          <w:lang w:val="ar_AE" w:bidi="ar_AE"/>
        </w:rPr>
        <w:t>وعزل آسا جدته معكة من منصب الملكة الأم، لأنها صنعت تمثالًا فظيعًا لعشيرة، الإلهة الزائفة. تحمل كلمة "خلع" في اللغة الأصلية معنى قويًا جدًا، مثلما يُخلع حاكم من السلطة. ويستخدم الراوي لفظًا خاصًا بمعنى "تمثال"، لم يرد في الكتاب المقدس إلا مرة أخرى، في أخبار الأيام الثاني ١٥: ١٦. لا يعرف الناس المعنى الدقيق لهذه الكلمة، لكن كثيرين يعتقدون أنها تعني شيئًا مثل "الرعب". ويسميها بعض المترجمين "صورة فاحشة". تمثال السارية هو عمود خشبي. وقطع آسا التمثال الذي صنعته معكة، ودقّه وأحرقه في وادي قدرون. يُرجَّح أن آسا أصدر الأمر، فدمّر عماله التمثال.</w:t>
      </w:r>
    </w:p>
    <w:p>
      <w:pPr>
        <w:bidi/>
      </w:pPr>
      <w:r>
        <w:rPr>
          <w:rtl/>
          <w:cs/>
          <w:lang w:val="ar_AE" w:bidi="ar_AE"/>
        </w:rPr>
      </w:r>
      <w:r>
        <w:rPr>
          <w:rtl/>
          <w:cs/>
          <w:lang w:val="ar_AE" w:bidi="ar_AE"/>
        </w:rPr>
        <w:t xml:space="preserve">توقَّفوا هنا، وانظروا معًا إلى خريطة إسرائيل ويهوذا. ابحثوا عن وادي قدرون بالقرب من أورشليم. أوقِفوا الاستماع إلى هذا التسجيل الصوتي هنا. </w:t>
      </w:r>
    </w:p>
    <w:p>
      <w:pPr>
        <w:bidi/>
      </w:pPr>
      <w:r>
        <w:rPr>
          <w:rtl/>
          <w:cs/>
          <w:lang w:val="ar_AE" w:bidi="ar_AE"/>
        </w:rPr>
      </w:r>
      <w:r>
        <w:rPr>
          <w:rtl/>
          <w:cs/>
          <w:lang w:val="ar_AE" w:bidi="ar_AE"/>
        </w:rPr>
        <w:t>ومع ذلك، يستخدم الراوي الآن أسلوب المقابلة ليبيّن أن آسا فعل أمرًا سيئًا: فهو لم يُزل جميع المرتفعات التي كان الناس يعبدون فيها آلهة أخرى. ومع ذلك، كان قلب آسا كاملًا مع الرب. وهذا يعني أن آسا ظل أمينًا تمامًا للرب طوال أيام حياته.</w:t>
      </w:r>
    </w:p>
    <w:p>
      <w:pPr>
        <w:bidi/>
      </w:pPr>
      <w:r>
        <w:rPr>
          <w:rtl/>
          <w:cs/>
          <w:lang w:val="ar_AE" w:bidi="ar_AE"/>
        </w:rPr>
      </w:r>
      <w:r>
        <w:rPr>
          <w:rtl/>
          <w:cs/>
          <w:lang w:val="ar_AE" w:bidi="ar_AE"/>
        </w:rPr>
        <w:t>وأدخل آسا أقداسه إلى بيت الرب. كانت هذه العطايا من فضة وذهب وكنوز أخرى، وقد نذر آسا وأبوه أبيام تقديمها للرب.</w:t>
      </w:r>
    </w:p>
    <w:p>
      <w:pPr>
        <w:bidi/>
      </w:pPr>
      <w:r>
        <w:rPr>
          <w:rtl/>
          <w:cs/>
          <w:lang w:val="ar_AE" w:bidi="ar_AE"/>
        </w:rPr>
      </w:r>
      <w:r>
        <w:rPr>
          <w:rtl/>
          <w:cs/>
          <w:lang w:val="ar_AE" w:bidi="ar_AE"/>
        </w:rPr>
        <w:t>وظلت جيوش آسا ملك يهوذا وبعشا ملك إسرائيل في حرب طوال فترة حكمهما. ظل القتال مستمرًا بين مملكة يهوذا ومملكة إسرائيل مدة طويلة.</w:t>
      </w:r>
    </w:p>
    <w:p>
      <w:pPr>
        <w:bidi/>
      </w:pPr>
      <w:r>
        <w:rPr>
          <w:rtl/>
          <w:cs/>
          <w:lang w:val="ar_AE" w:bidi="ar_AE"/>
        </w:rPr>
      </w:r>
      <w:r>
        <w:rPr>
          <w:rtl/>
          <w:cs/>
          <w:lang w:val="ar_AE" w:bidi="ar_AE"/>
        </w:rPr>
        <w:t xml:space="preserve">توقّفوا هنا، وناقشوا معًا الكلمات المختلفة التي تعني "الحرب" في لغتكم. أيُّ هذه الكلمات أنسب لمعنى "الحرب" في هذا السياق؟ أوقِفوا الاستماع إلى هذا التسجيل الصوتي هنا. </w:t>
      </w:r>
    </w:p>
    <w:p>
      <w:pPr>
        <w:bidi/>
      </w:pPr>
      <w:r>
        <w:rPr>
          <w:rtl/>
          <w:cs/>
          <w:lang w:val="ar_AE" w:bidi="ar_AE"/>
        </w:rPr>
      </w:r>
      <w:r>
        <w:rPr>
          <w:rtl/>
          <w:cs/>
          <w:lang w:val="ar_AE" w:bidi="ar_AE"/>
        </w:rPr>
        <w:t>والآن، يذكر الراوي معركةً محددة توضّح طبيعة القتال بين إسرائيل ويهوذا. ويحصّن بعشا مدينة الرامة، التي تبعد نحو ثمانية كيلومترات شمال أورشليم. كانت مدينة الرامة قائمة من قبل. استولى بعشا على الرامة وحصّنها. وقوّى بعشا أسوار المدينة، وأقام في الرامة عددًا كبيرًا من الجنود. والآن يشرح الراوي سبب تحصين بعشا مدينة الرامة. وفعل بعشا ذلك ليمنع الناس من الدخول إلى يهوذا التي كان آسا يحكم عليها أو الخروج منها.</w:t>
      </w:r>
    </w:p>
    <w:p>
      <w:pPr>
        <w:bidi/>
      </w:pPr>
      <w:r>
        <w:rPr>
          <w:rtl/>
          <w:cs/>
          <w:lang w:val="ar_AE" w:bidi="ar_AE"/>
        </w:rPr>
      </w:r>
      <w:r>
        <w:rPr>
          <w:rtl/>
          <w:cs/>
          <w:lang w:val="ar_AE" w:bidi="ar_AE"/>
        </w:rPr>
        <w:t xml:space="preserve">توقفوا هنا وابحثوا معًا عن مدينة الرامة على الخريطة. أوقِفوا الاستماع إلى هذا التسجيل الصوتي هنا. </w:t>
      </w:r>
    </w:p>
    <w:p>
      <w:pPr>
        <w:bidi/>
      </w:pPr>
      <w:r>
        <w:rPr>
          <w:rtl/>
          <w:cs/>
          <w:lang w:val="ar_AE" w:bidi="ar_AE"/>
        </w:rPr>
      </w:r>
      <w:r>
        <w:rPr>
          <w:rtl/>
          <w:cs/>
          <w:lang w:val="ar_AE" w:bidi="ar_AE"/>
        </w:rPr>
        <w:t>يبدأ الراوي الجملة التالية بأداة ربط توضّح أن هذه الأحداث وقعت بعد ما فعله بعشا أو نتيجةً له. ثم أخذ آسا ما تبقّى من الفضة والذهب في خزائن بيت الرب وبيت الملك. على الأرجح، لم يأخذ آسا الذهب بنفسه، بل طلب من مسؤوليه أن يفعلوا ذلك. وأرسل آسا الفضة والذهب إلى بنهدد مع بعض رجاله. وبنهدد ابن طبريمون، ابن حزيون. وبنهدد ملك أرام، ويحكم من دمشق عاصمة أرام. لم تكن الفضة والذهب نقودًا، بل قطعًا معدنية أو أشياء مقدسة من بيت الرب، مثل الأوعية والكؤوس والزخارف. لم يكن الناس يستخدمون النقود المعدنية في ذلك الوقت. وطلب آسا من رجاله أن يطلبوا من بنهدد عقد عهد، أي اتفاق جاد يتعاونان بموجبه في الحروب، مثل العهد الذي عقده أبو آسا مع أبي بنهدد. ويستخدم الراوي أداة ربط ليلفت انتباه بنهدد إلى هدية آسا السخية من الفضة والذهب. وطلب آسا من بنهدد أيضًا أن ينقض عهده مع بعشا ملك إسرائيل ويحاربه، حتى يترك أرض يهوذا التي يحكمها آسا.</w:t>
      </w:r>
    </w:p>
    <w:p>
      <w:pPr>
        <w:bidi/>
      </w:pPr>
      <w:r>
        <w:rPr>
          <w:rtl/>
          <w:cs/>
          <w:lang w:val="ar_AE" w:bidi="ar_AE"/>
        </w:rPr>
      </w:r>
      <w:r>
        <w:rPr>
          <w:rtl/>
          <w:cs/>
          <w:lang w:val="ar_AE" w:bidi="ar_AE"/>
        </w:rPr>
        <w:t xml:space="preserve">توقفوا هنا وحددوا معًا موقع سوريا ومدينة دمشق على الخريطة. أوقِفوا الاستماع إلى هذا التسجيل الصوتي هنا. </w:t>
      </w:r>
    </w:p>
    <w:p>
      <w:pPr>
        <w:bidi/>
      </w:pPr>
      <w:r>
        <w:rPr>
          <w:rtl/>
          <w:cs/>
          <w:lang w:val="ar_AE" w:bidi="ar_AE"/>
        </w:rPr>
      </w:r>
      <w:r>
        <w:rPr>
          <w:rtl/>
          <w:cs/>
          <w:lang w:val="ar_AE" w:bidi="ar_AE"/>
        </w:rPr>
        <w:t>ووافق بنهدد على خطة آسا، بل فعل أكثر مما طلبه منه. وأرسل بنهدد قادةً وجنودًا لمهاجمة مدن مملكة إسرائيل الشمالية. واستولى الجيش على مدن عيون ودان وآبل بيت معكة. وكان الناس يسمّون مدينة آبل بيت معكة في مواضع أخرى من الكتاب المقدس "أبل المياه" و"آبل". واستولى الجيش أيضًا على أرض كنروت، بما فيها مدينة كنروت وبحيرة كنروت والأرض الواقعة جنوب المدينة. وبحيرة كنروت اسم آخر لبحر الجليل. تقع مدن عيون ودان وآبل بيت معكة وكنروت على طريق تجاري دولي مهم يحتاج إليه بعشا للتجارة والتنقل والدفاع. واستولى جيش بنهدد أيضًا على أرض سبط نفتالي.</w:t>
      </w:r>
    </w:p>
    <w:p>
      <w:pPr>
        <w:bidi/>
      </w:pPr>
      <w:r>
        <w:rPr>
          <w:rtl/>
          <w:cs/>
          <w:lang w:val="ar_AE" w:bidi="ar_AE"/>
        </w:rPr>
      </w:r>
      <w:r>
        <w:rPr>
          <w:rtl/>
          <w:cs/>
          <w:lang w:val="ar_AE" w:bidi="ar_AE"/>
        </w:rPr>
        <w:t xml:space="preserve">توقفوا هنا وابحثوا معًا على الخريطة عن مدن عيون ودان وآبل بيت معكة، وأرض كنروت، وأرض سبط نفتالي. أوقِفوا الاستماع إلى هذا التسجيل الصوتي هنا. </w:t>
      </w:r>
    </w:p>
    <w:p>
      <w:pPr>
        <w:bidi/>
      </w:pPr>
      <w:r>
        <w:rPr>
          <w:rtl/>
          <w:cs/>
          <w:lang w:val="ar_AE" w:bidi="ar_AE"/>
        </w:rPr>
      </w:r>
      <w:r>
        <w:rPr>
          <w:rtl/>
          <w:cs/>
          <w:lang w:val="ar_AE" w:bidi="ar_AE"/>
        </w:rPr>
        <w:t>ما إن سمع بعشا ملك إسرائيل هذا الخبر حتى توقّف عن تحصين الرامة وتخلّى عن العمل فيها. وعاد الملك بعشا ليسكن في مدينة ترصة. ثم أرسل آسا رسالة إلى جميع يهوذا. ويعني التعبير الذي استخدمه الراوي في الأصل أن آسا جعل الجميع يسمعون رسالته. وأمر آسا جميع الشعب أن يحملوا من الرامة الحجارة والأخشاب التي استخدمها بعشا لتحصين المدينة. واستخدم رجال يهوذا هذه المواد لتحصين مدينتي جبع والمصفاة.</w:t>
      </w:r>
    </w:p>
    <w:p>
      <w:pPr>
        <w:bidi/>
      </w:pPr>
      <w:r>
        <w:rPr>
          <w:rtl/>
          <w:cs/>
          <w:lang w:val="ar_AE" w:bidi="ar_AE"/>
        </w:rPr>
      </w:r>
      <w:r>
        <w:rPr>
          <w:rtl/>
          <w:cs/>
          <w:lang w:val="ar_AE" w:bidi="ar_AE"/>
        </w:rPr>
        <w:t xml:space="preserve">توقفوا هنا وابحثوا معًا على الخريطة عن مدن ترصة وجبع والمصفاة. أوقِفوا الاستماع إلى هذا التسجيل الصوتي هنا. </w:t>
      </w:r>
    </w:p>
    <w:p>
      <w:pPr>
        <w:bidi/>
      </w:pPr>
      <w:r>
        <w:rPr>
          <w:rtl/>
          <w:cs/>
          <w:lang w:val="ar_AE" w:bidi="ar_AE"/>
        </w:rPr>
      </w:r>
      <w:r>
        <w:rPr>
          <w:rtl/>
          <w:cs/>
          <w:lang w:val="ar_AE" w:bidi="ar_AE"/>
        </w:rPr>
        <w:t>والآن يلخّص الراوي عهد آسا ويقيّمه. ويقول الراوي إن بقية أحداث عهد آسا مدونة في "سفر أخبار الأيام لملوك يهوذا". ويكتب الناس عن الأعمال الصالحة التي عملها آسا، وعن تحصينه عدة مدن في أرضه. ويسجل هذا السفر أعمال ملوك يهوذا خلال فترات حكمهم. كل ما ذكره الراوي حتى الآن عن عهد آسا يدل على أن الرب راضٍ عنه. والآن يذكر الراوي أمرًا يدل على عدم رضا الرب عن آسا. ويستخدم الراوي كلمات تُظهر التباين بين زمن البركة السابق وزمن عدم الرضا الحالي. لكن آسا عندما شاخ، أُصيب بمرض في رجليه.</w:t>
      </w:r>
    </w:p>
    <w:p>
      <w:pPr>
        <w:bidi/>
      </w:pPr>
      <w:r>
        <w:rPr>
          <w:rtl/>
          <w:cs/>
          <w:lang w:val="ar_AE" w:bidi="ar_AE"/>
        </w:rPr>
      </w:r>
      <w:r>
        <w:rPr>
          <w:rtl/>
          <w:cs/>
          <w:lang w:val="ar_AE" w:bidi="ar_AE"/>
        </w:rPr>
        <w:t>ثم مات آسا واضطجع مع آبائه، أي ذهب إلى أسلافه. ودفنوا آسا في مدينة داود أبيه، حيث دُفن أسلافه الآخرون. وفي جميع هذه الحالات، تعني كلمة «أب» سلفًا. وملك يهوشافاط ابنه على يهوذا عوضًا عنه.</w:t>
      </w:r>
    </w:p>
    <w:p>
      <w:pPr>
        <w:bidi/>
      </w:pPr>
      <w:r>
        <w:rPr>
          <w:rtl/>
          <w:cs/>
          <w:lang w:val="ar_AE" w:bidi="ar_AE"/>
        </w:rPr>
      </w:r>
      <w:r>
        <w:rPr>
          <w:rtl/>
          <w:cs/>
          <w:lang w:val="ar_AE" w:bidi="ar_AE"/>
        </w:rPr>
        <w:t xml:space="preserve">توقّفوا هنا، وحدّدوا معًا موقع مدينة داود على خريطة أورشليم. أوقِفوا الاستماع إلى هذا التسجيل الصوتي هنا. </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الملوك الأول 15: 9–24، بالترجمة الأسهل فهمًا.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يتكوّن هذا المقطع من 11 مشهدًا.</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يربعام، ملك إسرائيل</w:t>
      </w:r>
    </w:p>
    <w:p>
      <w:pPr>
        <w:pStyle w:val="ListBullet"/>
        <w:bidi/>
        <w:spacing w:line="240" w:lineRule="auto"/>
        <w:ind w:left="720"/>
      </w:pPr>
      <w:r>
        <w:rPr>
          <w:rtl/>
          <w:cs/>
          <w:lang w:val="ar_AE" w:bidi="ar_AE"/>
        </w:rPr>
      </w:r>
      <w:r>
        <w:rPr>
          <w:rtl/>
          <w:cs/>
          <w:lang w:val="ar_AE" w:bidi="ar_AE"/>
        </w:rPr>
        <w:t>آسا، ملك يهوذا</w:t>
      </w:r>
    </w:p>
    <w:p>
      <w:pPr>
        <w:pStyle w:val="ListBullet"/>
        <w:bidi/>
        <w:spacing w:line="240" w:lineRule="auto"/>
        <w:ind w:left="720"/>
      </w:pPr>
      <w:r>
        <w:rPr>
          <w:rtl/>
          <w:cs/>
          <w:lang w:val="ar_AE" w:bidi="ar_AE"/>
        </w:rPr>
      </w:r>
      <w:r>
        <w:rPr>
          <w:rtl/>
          <w:cs/>
          <w:lang w:val="ar_AE" w:bidi="ar_AE"/>
        </w:rPr>
        <w:t>معكة، جدة آسا</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المأبونون</w:t>
      </w:r>
    </w:p>
    <w:p>
      <w:pPr>
        <w:pStyle w:val="ListBullet"/>
        <w:bidi/>
        <w:spacing w:line="240" w:lineRule="auto"/>
        <w:ind w:left="720"/>
      </w:pPr>
      <w:r>
        <w:rPr>
          <w:rtl/>
          <w:cs/>
          <w:lang w:val="ar_AE" w:bidi="ar_AE"/>
        </w:rPr>
      </w:r>
      <w:r>
        <w:rPr>
          <w:rtl/>
          <w:cs/>
          <w:lang w:val="ar_AE" w:bidi="ar_AE"/>
        </w:rPr>
        <w:t>عبيد آسا، أي رجاله.</w:t>
      </w:r>
    </w:p>
    <w:p>
      <w:pPr>
        <w:pStyle w:val="ListBullet"/>
        <w:bidi/>
        <w:spacing w:line="240" w:lineRule="auto"/>
        <w:ind w:left="720"/>
      </w:pPr>
      <w:r>
        <w:rPr>
          <w:rtl/>
          <w:cs/>
          <w:lang w:val="ar_AE" w:bidi="ar_AE"/>
        </w:rPr>
      </w:r>
      <w:r>
        <w:rPr>
          <w:rtl/>
          <w:cs/>
          <w:lang w:val="ar_AE" w:bidi="ar_AE"/>
        </w:rPr>
        <w:t>بنهدد، ملك أرام.</w:t>
      </w:r>
    </w:p>
    <w:p>
      <w:pPr>
        <w:pStyle w:val="ListBullet"/>
        <w:bidi/>
        <w:spacing w:line="240" w:lineRule="auto"/>
        <w:ind w:left="720"/>
      </w:pPr>
      <w:r>
        <w:rPr>
          <w:rtl/>
          <w:cs/>
          <w:lang w:val="ar_AE" w:bidi="ar_AE"/>
        </w:rPr>
      </w:r>
      <w:r>
        <w:rPr>
          <w:rtl/>
          <w:cs/>
          <w:lang w:val="ar_AE" w:bidi="ar_AE"/>
        </w:rPr>
        <w:t>قادة جيش بنهدد وجنوده</w:t>
      </w:r>
    </w:p>
    <w:p>
      <w:pPr>
        <w:pStyle w:val="ListBullet"/>
        <w:bidi/>
        <w:spacing w:line="240" w:lineRule="auto"/>
        <w:ind w:left="720"/>
      </w:pPr>
      <w:r>
        <w:rPr>
          <w:rtl/>
          <w:cs/>
          <w:lang w:val="ar_AE" w:bidi="ar_AE"/>
        </w:rPr>
      </w:r>
      <w:r>
        <w:rPr>
          <w:rtl/>
          <w:cs/>
          <w:lang w:val="ar_AE" w:bidi="ar_AE"/>
        </w:rPr>
        <w:t>جميع رجال يهوذا ونسائها</w:t>
      </w:r>
    </w:p>
    <w:p>
      <w:pPr>
        <w:pStyle w:val="ListBullet"/>
        <w:bidi/>
        <w:spacing w:line="240" w:lineRule="auto"/>
        <w:ind w:left="720"/>
      </w:pPr>
      <w:r>
        <w:rPr>
          <w:rtl/>
          <w:cs/>
          <w:lang w:val="ar_AE" w:bidi="ar_AE"/>
        </w:rPr>
      </w:r>
      <w:r>
        <w:rPr>
          <w:rtl/>
          <w:cs/>
          <w:lang w:val="ar_AE" w:bidi="ar_AE"/>
        </w:rPr>
        <w:t>ويهوشافاط ابن آسا.</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وفي السنة العشرين من مُلك يربعام على إسرائيل، صار آسا ملكًا على يهوذا. ملك آسا في أورشليم إحدى وأربعين سنة. اسم أم آسا معكة. اسم أبي معكة أبشالوم.</w:t>
      </w:r>
    </w:p>
    <w:p>
      <w:pPr>
        <w:bidi/>
      </w:pPr>
      <w:r>
        <w:rPr>
          <w:rtl/>
          <w:cs/>
          <w:lang w:val="ar_AE" w:bidi="ar_AE"/>
        </w:rPr>
      </w:r>
      <w:r>
        <w:rPr>
          <w:rtl/>
          <w:cs/>
          <w:lang w:val="ar_AE" w:bidi="ar_AE"/>
        </w:rPr>
        <w:t>وعمل الملك آسا ما هو مستقيم في عيني الرب، مثلما عمل داود سلفه. وأزال آسا جميع المأبونين الذين كانوا يعيشون في أرض يهوذا. ويزيل الملك آسا أيضًا جميع الأصنام القذرة التي صنعها ملوك يهوذا السابقون.</w:t>
      </w:r>
    </w:p>
    <w:p>
      <w:pPr>
        <w:bidi/>
      </w:pPr>
      <w:r>
        <w:rPr>
          <w:rtl/>
          <w:cs/>
          <w:lang w:val="ar_AE" w:bidi="ar_AE"/>
        </w:rPr>
      </w:r>
      <w:r>
        <w:rPr>
          <w:rtl/>
          <w:cs/>
          <w:lang w:val="ar_AE" w:bidi="ar_AE"/>
        </w:rPr>
        <w:t>وعزل آسا جدته معكة من منصب الملكة الأم، لأنها صنعت تمثالًا بشعًا للسارية، لعبادة الإلهة الباطلة. وقطع آسا تمثالها وأحرقه في وادي قدرون.</w:t>
      </w:r>
    </w:p>
    <w:p>
      <w:pPr>
        <w:bidi/>
      </w:pPr>
      <w:r>
        <w:rPr>
          <w:rtl/>
          <w:cs/>
          <w:lang w:val="ar_AE" w:bidi="ar_AE"/>
        </w:rPr>
      </w:r>
      <w:r>
        <w:rPr>
          <w:rtl/>
          <w:cs/>
          <w:lang w:val="ar_AE" w:bidi="ar_AE"/>
        </w:rPr>
        <w:t>أوقفوا التمثيل. اسألوا من يؤدي دور الملك آسا: "ما الذي تشعر به أو تفكر فيه؟" قد يجيب الشخص بعبارات مثل:</w:t>
      </w:r>
    </w:p>
    <w:p>
      <w:pPr>
        <w:pStyle w:val="ListBullet"/>
        <w:bidi/>
        <w:spacing w:line="240" w:lineRule="auto"/>
        <w:ind w:left="720"/>
      </w:pPr>
      <w:r>
        <w:rPr>
          <w:rtl/>
          <w:cs/>
          <w:lang w:val="ar_AE" w:bidi="ar_AE"/>
        </w:rPr>
      </w:r>
      <w:r>
        <w:rPr>
          <w:rtl/>
          <w:cs/>
          <w:lang w:val="ar_AE" w:bidi="ar_AE"/>
        </w:rPr>
        <w:t>أبذل قصارى جهدي لأتصرف بطريقة ترضي الرب إلهي؛ أو</w:t>
      </w:r>
    </w:p>
    <w:p>
      <w:pPr>
        <w:pStyle w:val="ListBullet"/>
        <w:bidi/>
        <w:spacing w:line="240" w:lineRule="auto"/>
        <w:ind w:left="720"/>
      </w:pPr>
      <w:r>
        <w:rPr>
          <w:rtl/>
          <w:cs/>
          <w:lang w:val="ar_AE" w:bidi="ar_AE"/>
        </w:rPr>
      </w:r>
      <w:r>
        <w:rPr>
          <w:rtl/>
          <w:cs/>
          <w:lang w:val="ar_AE" w:bidi="ar_AE"/>
        </w:rPr>
        <w:t>أشعر بالغضب لأن المأبونين والأصنام ما زالوا في يهوذا. سأزيلهم جميعًا؛ أو</w:t>
      </w:r>
    </w:p>
    <w:p>
      <w:pPr>
        <w:pStyle w:val="ListBullet"/>
        <w:bidi/>
        <w:spacing w:line="240" w:lineRule="auto"/>
        <w:ind w:left="720"/>
      </w:pPr>
      <w:r>
        <w:rPr>
          <w:rtl/>
          <w:cs/>
          <w:lang w:val="ar_AE" w:bidi="ar_AE"/>
        </w:rPr>
      </w:r>
      <w:r>
        <w:rPr>
          <w:rtl/>
          <w:cs/>
          <w:lang w:val="ar_AE" w:bidi="ar_AE"/>
        </w:rPr>
        <w:t>أشعر بالخجل لأن جدتي، الملكة الأم، صنعت تمثالًا فظيعًا لعبادة السارية، الإلهة الباطلة. ولن تعود جدتي ملكةً أمًّا.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لكن الملك آسا لم يزل جميع المرتفعات التي كان الناس يعبدون فيها آلهة أخرى. ومع ذلك، كان قلب آسا كاملًا مع الرب كل أيام حياته.</w:t>
      </w:r>
    </w:p>
    <w:p>
      <w:pPr>
        <w:bidi/>
      </w:pPr>
      <w:r>
        <w:rPr>
          <w:rtl/>
          <w:cs/>
          <w:lang w:val="ar_AE" w:bidi="ar_AE"/>
        </w:rPr>
      </w:r>
      <w:r>
        <w:rPr>
          <w:rtl/>
          <w:cs/>
          <w:lang w:val="ar_AE" w:bidi="ar_AE"/>
        </w:rPr>
        <w:t>وأدخل آسا أقداسه إلى بيت الرب. كانت هذه العطايا من الفضة والذهب وكنوز أخرى، وقد نذر آسا وأبوه أبيام بتقديمها للرب.</w:t>
      </w:r>
    </w:p>
    <w:p>
      <w:pPr>
        <w:bidi/>
      </w:pPr>
      <w:r>
        <w:rPr>
          <w:rtl/>
          <w:cs/>
          <w:lang w:val="ar_AE" w:bidi="ar_AE"/>
        </w:rPr>
      </w:r>
      <w:r>
        <w:rPr>
          <w:rtl/>
          <w:cs/>
          <w:lang w:val="ar_AE" w:bidi="ar_AE"/>
        </w:rPr>
        <w:t>وظلت جيوش آسا ملك يهوذا وبعشا ملك إسرائيل في حرب طوال فترة حكمهما. استولى بعشا على مدينة الرامة وحصّنها لمنع الناس من الدخول إلى يهوذا التي كان آسا يملك عليها أو الخروج منها.</w:t>
      </w:r>
    </w:p>
    <w:p>
      <w:pPr>
        <w:bidi/>
      </w:pPr>
      <w:r>
        <w:rPr>
          <w:rtl/>
          <w:cs/>
          <w:lang w:val="ar_AE" w:bidi="ar_AE"/>
        </w:rPr>
      </w:r>
      <w:r>
        <w:rPr>
          <w:rtl/>
          <w:cs/>
          <w:lang w:val="ar_AE" w:bidi="ar_AE"/>
        </w:rPr>
        <w:t>أوقفوا التمثيل. اسألوا من يؤدي دور الملك بعشا: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أشعر بالتهديد. أخشى أن تصبح يهوذا مملكة قوية لأن الرب يبارك أهلها؛ أو</w:t>
      </w:r>
    </w:p>
    <w:p>
      <w:pPr>
        <w:pStyle w:val="ListBullet"/>
        <w:bidi/>
        <w:spacing w:line="240" w:lineRule="auto"/>
        <w:ind w:left="720"/>
      </w:pPr>
      <w:r>
        <w:rPr>
          <w:rtl/>
          <w:cs/>
          <w:lang w:val="ar_AE" w:bidi="ar_AE"/>
        </w:rPr>
      </w:r>
      <w:r>
        <w:rPr>
          <w:rtl/>
          <w:cs/>
          <w:lang w:val="ar_AE" w:bidi="ar_AE"/>
        </w:rPr>
        <w:t>أشعر بالغضب من يهوذا. نحن عدوّان، وأريد أن أبقي الحدود بين بلدينا تحت سيطرتي؛ أو</w:t>
      </w:r>
    </w:p>
    <w:p>
      <w:pPr>
        <w:pStyle w:val="ListBullet"/>
        <w:bidi/>
        <w:spacing w:line="240" w:lineRule="auto"/>
        <w:ind w:left="720"/>
      </w:pPr>
      <w:r>
        <w:rPr>
          <w:rtl/>
          <w:cs/>
          <w:lang w:val="ar_AE" w:bidi="ar_AE"/>
        </w:rPr>
      </w:r>
      <w:r>
        <w:rPr>
          <w:rtl/>
          <w:cs/>
          <w:lang w:val="ar_AE" w:bidi="ar_AE"/>
        </w:rPr>
        <w:t>أشعر بالثقة والقوة. لأننا استولينا على الرامة وحصّنّاها، لن يتمكن الناس من الدخول إلى يهوذا أو الخروج منها. هذا سيُضعف يهوذا ويحمي مملكتي.</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أخذ آسا ما تبقّى من الفضة والذهب في خزائن بيت الرب وبيت الملك. وأرسل آسا بعض رجاله ومعهم الفضة والذهب إلى بنهدد ملك أرام الساكن في دمشق. وأرسل آسا رسالة إلى بنهدد. ويقترح آسا أن يعقد مع بنهدد عهدًا، أي اتفاقًا جادًا يتعاونان بموجبه في الحروب، مثل العهد الذي عقده أبو آسا مع أبي بنهدد. ويلفت آسا انتباه بنهدد إلى هديته السخية من الفضة والذهب التي يرسلها إليه. وطلب آسا من بنهدد أيضًا أن ينقض عهده مع بعشا ملك إسرائيل. وأراد الملك آسا من بنهدد أن يحارب بعشا حتى يرحل عن أرض آسا.</w:t>
      </w:r>
    </w:p>
    <w:p>
      <w:pPr>
        <w:bidi/>
      </w:pPr>
      <w:r>
        <w:rPr>
          <w:rtl/>
          <w:cs/>
          <w:lang w:val="ar_AE" w:bidi="ar_AE"/>
        </w:rPr>
      </w:r>
      <w:r>
        <w:rPr>
          <w:rtl/>
          <w:cs/>
          <w:lang w:val="ar_AE" w:bidi="ar_AE"/>
        </w:rPr>
        <w:t>وافق بنهدد على خطة آسا، وأرسل قادته وجنوده لمهاجمة مدن شمال مملكة إسرائيل. واستولى الجيش على مدن عيون ودان وآبل بيت معكة. واستولى الجيش أيضًا على أرض كنروت، بما فيها مدينة كنروت وبحيرة كنروت والأرض الواقعة جنوب المدينة. واستولى جيش بنهدد أيضًا على أرض سبط نفتالي.</w:t>
      </w:r>
    </w:p>
    <w:p>
      <w:pPr>
        <w:bidi/>
      </w:pPr>
      <w:r>
        <w:rPr>
          <w:rtl/>
          <w:cs/>
          <w:lang w:val="ar_AE" w:bidi="ar_AE"/>
        </w:rPr>
      </w:r>
      <w:r>
        <w:rPr>
          <w:rtl/>
          <w:cs/>
          <w:lang w:val="ar_AE" w:bidi="ar_AE"/>
        </w:rPr>
        <w:t>ما إن سمع بعشا ملك إسرائيل بخبر استيلاء بنهدد على مدن في شمال إسرائيل، حتى توقّف عن تحصين الرامة، وتخلّى عن العمل هناك. وعاد الملك بعشا ليسكن في مدينة ترصة. ثم أرسل آسا رسالة إلى جميع يهوذا. وأمر آسا الجميع دون استثناء أن ينقلوا من الرامة الحجارة والأخشاب التي استخدمها بعشا لتحصينها. واستخدم رجال يهوذا هذه المواد لتحصين مدينتي جبع والمصفاة.</w:t>
      </w:r>
    </w:p>
    <w:p>
      <w:pPr>
        <w:bidi/>
      </w:pPr>
      <w:r>
        <w:rPr>
          <w:rtl/>
          <w:cs/>
          <w:lang w:val="ar_AE" w:bidi="ar_AE"/>
        </w:rPr>
      </w:r>
      <w:r>
        <w:rPr>
          <w:rtl/>
          <w:cs/>
          <w:lang w:val="ar_AE" w:bidi="ar_AE"/>
        </w:rPr>
        <w:t>أوقفوا التمثيل. اسألوا من يؤدي دور الملك بنهدد: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أشعر بالسعادة لأن آسا ملك يهوذا جاء إليّ يطلب المساعدة. أعطاني آسا الفضة والذهب؛ أو</w:t>
      </w:r>
    </w:p>
    <w:p>
      <w:pPr>
        <w:pStyle w:val="ListBullet"/>
        <w:bidi/>
        <w:spacing w:line="240" w:lineRule="auto"/>
        <w:ind w:left="720"/>
      </w:pPr>
      <w:r>
        <w:rPr>
          <w:rtl/>
          <w:cs/>
          <w:lang w:val="ar_AE" w:bidi="ar_AE"/>
        </w:rPr>
      </w:r>
      <w:r>
        <w:rPr>
          <w:rtl/>
          <w:cs/>
          <w:lang w:val="ar_AE" w:bidi="ar_AE"/>
        </w:rPr>
        <w:t>أشعر بالقوة لأنني سأهاجم إسرائيل. وهذا يُظهر مدى قوة أرام؛ أو</w:t>
      </w:r>
    </w:p>
    <w:p>
      <w:pPr>
        <w:pStyle w:val="ListBullet"/>
        <w:bidi/>
        <w:spacing w:line="240" w:lineRule="auto"/>
        <w:ind w:left="720"/>
      </w:pPr>
      <w:r>
        <w:rPr>
          <w:rtl/>
          <w:cs/>
          <w:lang w:val="ar_AE" w:bidi="ar_AE"/>
        </w:rPr>
      </w:r>
      <w:r>
        <w:rPr>
          <w:rtl/>
          <w:cs/>
          <w:lang w:val="ar_AE" w:bidi="ar_AE"/>
        </w:rPr>
        <w:t>"أشعر بالسيادة، استوليت على مدن مهمة في شمال إسرائيل، ونتيجة لذلك تخلّى الملك بعشا عن مدينة الرامة. وقد سُرَّ الملك آسا."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والآن يلخّص الراوي عهد آسا ويقيّمه. ويقول الراوي إن بقية أحداث عهد آسا مدونة في "سفر أخبار الأيام لملوك يهوذا". ويكتب الناس عن نجاحات آسا وإنجازاته، وعن تحصينه عدة مدن في أرضه. لكن آسا عندما شاخ، أُصيب بمرض في رجليه.</w:t>
      </w:r>
    </w:p>
    <w:p>
      <w:pPr>
        <w:bidi/>
      </w:pPr>
      <w:r>
        <w:rPr>
          <w:rtl/>
          <w:cs/>
          <w:lang w:val="ar_AE" w:bidi="ar_AE"/>
        </w:rPr>
      </w:r>
      <w:r>
        <w:rPr>
          <w:rtl/>
          <w:cs/>
          <w:lang w:val="ar_AE" w:bidi="ar_AE"/>
        </w:rPr>
        <w:t>ثم اضطجع آسا مع آبائه. ودفنوا آسا في مدينة داود سلفه، حيث دُفن أسلافه الآخرون. وملك يهوشافاط ابنه عوضًا عنه ملكًا على يهوذا.</w:t>
      </w:r>
    </w:p>
    <w:p>
      <w:pPr>
        <w:bidi/>
      </w:pPr>
      <w:r>
        <w:rPr>
          <w:rtl/>
          <w:cs/>
          <w:lang w:val="ar_AE" w:bidi="ar_AE"/>
        </w:rPr>
      </w:r>
      <w:r>
        <w:rPr>
          <w:rtl/>
          <w:cs/>
          <w:lang w:val="ar_AE" w:bidi="ar_AE"/>
        </w:rPr>
        <w:t>أوقفوا التمثيل. اسألوا الشخص الذي يؤدي دور يهوه: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أشعر بالرضا عن آسا لأنه عمل ما هو مستقيم وأطاعني؛ أو</w:t>
      </w:r>
    </w:p>
    <w:p>
      <w:pPr>
        <w:pStyle w:val="ListBullet"/>
        <w:bidi/>
        <w:spacing w:line="240" w:lineRule="auto"/>
        <w:ind w:left="720"/>
      </w:pPr>
      <w:r>
        <w:rPr>
          <w:rtl/>
          <w:cs/>
          <w:lang w:val="ar_AE" w:bidi="ar_AE"/>
        </w:rPr>
      </w:r>
      <w:r>
        <w:rPr>
          <w:rtl/>
          <w:cs/>
          <w:lang w:val="ar_AE" w:bidi="ar_AE"/>
        </w:rPr>
        <w:t>أشعر بالحزن على الملك بعشا لأنه فعل الشر ولم يطعني؛ أو</w:t>
      </w:r>
    </w:p>
    <w:p>
      <w:pPr>
        <w:pStyle w:val="ListBullet"/>
        <w:bidi/>
        <w:spacing w:line="240" w:lineRule="auto"/>
        <w:ind w:left="720"/>
      </w:pPr>
      <w:r>
        <w:rPr>
          <w:rtl/>
          <w:cs/>
          <w:lang w:val="ar_AE" w:bidi="ar_AE"/>
        </w:rPr>
      </w:r>
      <w:r>
        <w:rPr>
          <w:rtl/>
          <w:cs/>
          <w:lang w:val="ar_AE" w:bidi="ar_AE"/>
        </w:rPr>
        <w:t>أشعر بخيبة أمل لأن آسا لم يطلب مني المساعدة لهزيمة بعشا. وبدلًا من ذلك، عقد آسا عهدًا مع الملك الأجنبي بنهدد.</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الملوك الأول 15: 9–24، بالترجمة الأسهل فهمًا.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وفي السنة العشرين من </w:t>
      </w:r>
      <w:r>
        <w:rPr>
          <w:b/>
          <w:rtl/>
          <w:cs/>
          <w:lang w:val="ar_AE" w:bidi="ar_AE"/>
        </w:rPr>
        <w:t>مُلك</w:t>
      </w:r>
      <w:r>
        <w:rPr>
          <w:rtl/>
          <w:cs/>
          <w:lang w:val="ar_AE" w:bidi="ar_AE"/>
        </w:rPr>
        <w:t xml:space="preserve"> يربعام على </w:t>
      </w:r>
      <w:r>
        <w:rPr>
          <w:b/>
          <w:rtl/>
          <w:cs/>
          <w:lang w:val="ar_AE" w:bidi="ar_AE"/>
        </w:rPr>
        <w:t>إسرائيل</w:t>
      </w:r>
      <w:r>
        <w:rPr>
          <w:rtl/>
          <w:cs/>
          <w:lang w:val="ar_AE" w:bidi="ar_AE"/>
        </w:rPr>
        <w:t xml:space="preserve">، ملك آسا على </w:t>
      </w:r>
      <w:r>
        <w:rPr>
          <w:b/>
          <w:rtl/>
          <w:cs/>
          <w:lang w:val="ar_AE" w:bidi="ar_AE"/>
        </w:rPr>
        <w:t>يهوذا</w:t>
      </w:r>
      <w:r>
        <w:rPr>
          <w:rtl/>
          <w:cs/>
          <w:lang w:val="ar_AE" w:bidi="ar_AE"/>
        </w:rPr>
        <w:t>. استخدموا الكلمات أو العبارات نفسها للإشارة إلى الملك وإسرائيل ويهوذا كما استخدمتم في المقاطع السابقة. لمزيد من المعلومات عن الملك وإسرائيل ويهوذا، ارجعوا إلى قاموس الكلمات الرئيسية.</w:t>
      </w:r>
    </w:p>
    <w:p>
      <w:pPr>
        <w:bidi/>
      </w:pPr>
      <w:r>
        <w:rPr>
          <w:rtl/>
          <w:cs/>
          <w:lang w:val="ar_AE" w:bidi="ar_AE"/>
        </w:rPr>
      </w:r>
      <w:r>
        <w:rPr>
          <w:rtl/>
          <w:cs/>
          <w:lang w:val="ar_AE" w:bidi="ar_AE"/>
        </w:rPr>
        <w:t>عمل آسا ما هو مستقيم في عيني الرب. أي إن آسا عمل ما هو مستقيم في عيني الرب، كما فعل داود أبوه. ترجموا عبارة "يفعل ما هو مستقيم في عيني الرب" كما فعلتم في المقاطع السابقة.</w:t>
      </w:r>
    </w:p>
    <w:p>
      <w:pPr>
        <w:bidi/>
      </w:pPr>
      <w:r>
        <w:rPr>
          <w:rtl/>
          <w:cs/>
          <w:lang w:val="ar_AE" w:bidi="ar_AE"/>
        </w:rPr>
      </w:r>
      <w:r>
        <w:rPr>
          <w:b/>
          <w:rtl/>
          <w:cs/>
          <w:lang w:val="ar_AE" w:bidi="ar_AE"/>
        </w:rPr>
        <w:t>ويهوه</w:t>
      </w:r>
      <w:r>
        <w:rPr>
          <w:rtl/>
          <w:cs/>
          <w:lang w:val="ar_AE" w:bidi="ar_AE"/>
        </w:rPr>
        <w:t xml:space="preserve"> هو الاسم الشخصي لله. استخدموا الاسم نفسه للإشارة إلى يهوه كما استخدمتم في المقاطع السابقة. لمزيد من المعلومات حول كلمة "يهوه"، ارجعوا إلى قاموس الكلمات الرئيسية.</w:t>
      </w:r>
    </w:p>
    <w:p>
      <w:pPr>
        <w:bidi/>
      </w:pPr>
      <w:r>
        <w:rPr>
          <w:rtl/>
          <w:cs/>
          <w:lang w:val="ar_AE" w:bidi="ar_AE"/>
        </w:rPr>
      </w:r>
      <w:r>
        <w:rPr>
          <w:rtl/>
          <w:cs/>
          <w:lang w:val="ar_AE" w:bidi="ar_AE"/>
        </w:rPr>
        <w:t xml:space="preserve">تعني كلمة </w:t>
      </w:r>
      <w:r>
        <w:rPr>
          <w:b/>
          <w:rtl/>
          <w:cs/>
          <w:lang w:val="ar_AE" w:bidi="ar_AE"/>
        </w:rPr>
        <w:t>"أب"</w:t>
      </w:r>
      <w:r>
        <w:rPr>
          <w:rtl/>
          <w:cs/>
          <w:lang w:val="ar_AE" w:bidi="ar_AE"/>
        </w:rPr>
        <w:t xml:space="preserve"> هنا سلفًا، لا الأب البيولوجي. استخدموا كلمة "أب" نفسها عندما تعني سلفًا، كما فعلتم في المقاطع السابقة.</w:t>
      </w:r>
    </w:p>
    <w:p>
      <w:pPr>
        <w:bidi/>
      </w:pPr>
      <w:r>
        <w:rPr>
          <w:rtl/>
          <w:cs/>
          <w:lang w:val="ar_AE" w:bidi="ar_AE"/>
        </w:rPr>
      </w:r>
      <w:r>
        <w:rPr>
          <w:rtl/>
          <w:cs/>
          <w:lang w:val="ar_AE" w:bidi="ar_AE"/>
        </w:rPr>
        <w:t xml:space="preserve">وطرد آسا جميع </w:t>
      </w:r>
      <w:r>
        <w:rPr>
          <w:b/>
          <w:rtl/>
          <w:cs/>
          <w:lang w:val="ar_AE" w:bidi="ar_AE"/>
        </w:rPr>
        <w:t>المأبونين</w:t>
      </w:r>
      <w:r>
        <w:rPr>
          <w:rtl/>
          <w:cs/>
          <w:lang w:val="ar_AE" w:bidi="ar_AE"/>
        </w:rPr>
        <w:t xml:space="preserve"> الذين كانوا في أرض يهوذا. وأزال آسا أيضًا جميع </w:t>
      </w:r>
      <w:r>
        <w:rPr>
          <w:b/>
          <w:rtl/>
          <w:cs/>
          <w:lang w:val="ar_AE" w:bidi="ar_AE"/>
        </w:rPr>
        <w:t>الأصنام</w:t>
      </w:r>
      <w:r>
        <w:rPr>
          <w:rtl/>
          <w:cs/>
          <w:lang w:val="ar_AE" w:bidi="ar_AE"/>
        </w:rPr>
        <w:t xml:space="preserve"> البشعة التي صنعها ملوك يهوذا قبله. استخدموا الكلمات أو العبارات نفسها لترجمة المأبونين والوثن، كما في المقاطع السابقة. ولمزيد من المعلومات عن الوثن، راجعوا قاموس الكلمات الرئيسية.</w:t>
      </w:r>
    </w:p>
    <w:p>
      <w:pPr>
        <w:bidi/>
      </w:pPr>
      <w:r>
        <w:rPr>
          <w:rtl/>
          <w:cs/>
          <w:lang w:val="ar_AE" w:bidi="ar_AE"/>
        </w:rPr>
      </w:r>
      <w:r>
        <w:rPr>
          <w:rtl/>
          <w:cs/>
          <w:lang w:val="ar_AE" w:bidi="ar_AE"/>
        </w:rPr>
        <w:t xml:space="preserve">توقفوا هنا وناقشوا معًا ما إذا كنتم ستصفون الوثن بأنه </w:t>
      </w:r>
      <w:r>
        <w:rPr>
          <w:b/>
          <w:rtl/>
          <w:cs/>
          <w:lang w:val="ar_AE" w:bidi="ar_AE"/>
        </w:rPr>
        <w:t>بشع</w:t>
      </w:r>
      <w:r>
        <w:rPr>
          <w:rtl/>
          <w:cs/>
          <w:lang w:val="ar_AE" w:bidi="ar_AE"/>
        </w:rPr>
        <w:t xml:space="preserve"> أم </w:t>
      </w:r>
      <w:r>
        <w:rPr>
          <w:b/>
          <w:rtl/>
          <w:cs/>
          <w:lang w:val="ar_AE" w:bidi="ar_AE"/>
        </w:rPr>
        <w:t>نجس</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وعزل آسا جدته معكة من منصب الملكة الأم، لأنها صنعت تمثالًا فظيعًا للسارية.</w:t>
      </w:r>
    </w:p>
    <w:p>
      <w:pPr>
        <w:bidi/>
      </w:pPr>
      <w:r>
        <w:rPr>
          <w:rtl/>
          <w:cs/>
          <w:lang w:val="ar_AE" w:bidi="ar_AE"/>
        </w:rPr>
      </w:r>
      <w:r>
        <w:rPr>
          <w:rtl/>
          <w:cs/>
          <w:lang w:val="ar_AE" w:bidi="ar_AE"/>
        </w:rPr>
        <w:t xml:space="preserve">توقفوا هنا وناقشوا معًا كيف ستترجمون عبارة </w:t>
      </w:r>
      <w:r>
        <w:rPr>
          <w:b/>
          <w:rtl/>
          <w:cs/>
          <w:lang w:val="ar_AE" w:bidi="ar_AE"/>
        </w:rPr>
        <w:t>"تمثال فظيع"</w:t>
      </w:r>
      <w:r>
        <w:rPr>
          <w:rtl/>
          <w:cs/>
          <w:lang w:val="ar_AE" w:bidi="ar_AE"/>
        </w:rPr>
        <w:t xml:space="preserve">. إذا كنتم قد ترجمتم أخبار الأيام الثاني 15: 16، فتحققوا كيف ترجمتم عبارة "تمثال فظيع" هناك. أوقِفوا الاستماع إلى هذا التسجيل الصوتي هنا. </w:t>
      </w:r>
    </w:p>
    <w:p>
      <w:pPr>
        <w:bidi/>
      </w:pPr>
      <w:r>
        <w:rPr>
          <w:rtl/>
          <w:cs/>
          <w:lang w:val="ar_AE" w:bidi="ar_AE"/>
        </w:rPr>
      </w:r>
      <w:r>
        <w:rPr>
          <w:rtl/>
          <w:cs/>
          <w:lang w:val="ar_AE" w:bidi="ar_AE"/>
        </w:rPr>
        <w:t>لكن آسا لم يزل جميع</w:t>
      </w:r>
      <w:r>
        <w:rPr>
          <w:b/>
          <w:rtl/>
          <w:cs/>
          <w:lang w:val="ar_AE" w:bidi="ar_AE"/>
        </w:rPr>
        <w:t xml:space="preserve"> أماكن العبادة</w:t>
      </w:r>
      <w:r>
        <w:rPr>
          <w:rtl/>
          <w:cs/>
          <w:lang w:val="ar_AE" w:bidi="ar_AE"/>
        </w:rPr>
        <w:t xml:space="preserve"> الموجودة على</w:t>
      </w:r>
      <w:r>
        <w:rPr>
          <w:b/>
          <w:rtl/>
          <w:cs/>
          <w:lang w:val="ar_AE" w:bidi="ar_AE"/>
        </w:rPr>
        <w:t xml:space="preserve"> المرتفعات</w:t>
      </w:r>
      <w:r>
        <w:rPr>
          <w:rtl/>
          <w:cs/>
          <w:lang w:val="ar_AE" w:bidi="ar_AE"/>
        </w:rPr>
        <w:t xml:space="preserve"> التي كان الناس يعبدون فيها آلهة أخرى. استخدموا الكلمات أو العبارات نفسها التي استخدمتموها للإشارة إلى المرتفعات في المقاطع السابقة.</w:t>
      </w:r>
    </w:p>
    <w:p>
      <w:pPr>
        <w:bidi/>
      </w:pPr>
      <w:r>
        <w:rPr>
          <w:rtl/>
          <w:cs/>
          <w:lang w:val="ar_AE" w:bidi="ar_AE"/>
        </w:rPr>
      </w:r>
      <w:r>
        <w:rPr>
          <w:rtl/>
          <w:cs/>
          <w:lang w:val="ar_AE" w:bidi="ar_AE"/>
        </w:rPr>
        <w:t>ومع ذلك، كان</w:t>
      </w:r>
      <w:r>
        <w:rPr>
          <w:b/>
          <w:rtl/>
          <w:cs/>
          <w:lang w:val="ar_AE" w:bidi="ar_AE"/>
        </w:rPr>
        <w:t xml:space="preserve"> قلبه</w:t>
      </w:r>
      <w:r>
        <w:rPr>
          <w:rtl/>
          <w:cs/>
          <w:lang w:val="ar_AE" w:bidi="ar_AE"/>
        </w:rPr>
        <w:t xml:space="preserve"> كاملًا مع الرب. استخدموا الكلمة أو العبارة ذاتها التي استخدمتموها في المقاطع السابقة للإشارة إلى كلمة القلب. للمزيد من المعلومات عن القلب، برجاء الرجوع إلى "قاموس الكلمات الرئيسية".</w:t>
      </w:r>
    </w:p>
    <w:p>
      <w:pPr>
        <w:bidi/>
      </w:pPr>
      <w:r>
        <w:rPr>
          <w:rtl/>
          <w:cs/>
          <w:lang w:val="ar_AE" w:bidi="ar_AE"/>
        </w:rPr>
      </w:r>
      <w:r>
        <w:rPr>
          <w:rtl/>
          <w:cs/>
          <w:lang w:val="ar_AE" w:bidi="ar_AE"/>
        </w:rPr>
        <w:t>فردَّ آسا على استيلاء بعشا على مدينة الرامة. وأخذ آسا الفضة والذهب الباقيين في خزائن</w:t>
      </w:r>
      <w:r>
        <w:rPr>
          <w:b/>
          <w:rtl/>
          <w:cs/>
          <w:lang w:val="ar_AE" w:bidi="ar_AE"/>
        </w:rPr>
        <w:t xml:space="preserve"> بيت </w:t>
      </w:r>
      <w:r>
        <w:rPr>
          <w:rtl/>
          <w:cs/>
          <w:lang w:val="ar_AE" w:bidi="ar_AE"/>
        </w:rPr>
        <w:t xml:space="preserve">الرب وفي قصره. وأعطى آسا الفضة والذهب لبعض </w:t>
      </w:r>
      <w:r>
        <w:rPr>
          <w:b/>
          <w:rtl/>
          <w:cs/>
          <w:lang w:val="ar_AE" w:bidi="ar_AE"/>
        </w:rPr>
        <w:t>عبيده</w:t>
      </w:r>
      <w:r>
        <w:rPr>
          <w:rtl/>
          <w:cs/>
          <w:lang w:val="ar_AE" w:bidi="ar_AE"/>
        </w:rPr>
        <w:t xml:space="preserve">، وأرسلهم إلى بنهدد ملك أرام. ويخبر آسا بنهدد بضرورة عقد </w:t>
      </w:r>
      <w:r>
        <w:rPr>
          <w:b/>
          <w:rtl/>
          <w:cs/>
          <w:lang w:val="ar_AE" w:bidi="ar_AE"/>
        </w:rPr>
        <w:t>عهد</w:t>
      </w:r>
      <w:r>
        <w:rPr>
          <w:rtl/>
          <w:cs/>
          <w:lang w:val="ar_AE" w:bidi="ar_AE"/>
        </w:rPr>
        <w:t xml:space="preserve"> بينهما، أي اتفاق جاد لمعاونة أحدهما الآخر في الحروب، مثل العهد الذي عقده أبو آسا مع أبي بنهدد. استخدموا الكلمات أو العبارات نفسها التي استخدمتموها في المقاطع السابقة لترجمة بيت الرب والعبيد والعهد. لمزيد من المعلومات حول بيت الرب والعبيد والعهد، ارجعوا إلى قاموس الكلمات الرئيسية.</w:t>
      </w:r>
    </w:p>
    <w:p>
      <w:pPr>
        <w:bidi/>
      </w:pPr>
      <w:r>
        <w:rPr>
          <w:rtl/>
          <w:cs/>
          <w:lang w:val="ar_AE" w:bidi="ar_AE"/>
        </w:rPr>
      </w:r>
      <w:r>
        <w:rPr>
          <w:rtl/>
          <w:cs/>
          <w:lang w:val="ar_AE" w:bidi="ar_AE"/>
        </w:rPr>
        <w:t xml:space="preserve">وسجّل الناس بقية أحداث عهد آسا في </w:t>
      </w:r>
      <w:r>
        <w:rPr>
          <w:b/>
          <w:rtl/>
          <w:cs/>
          <w:lang w:val="ar_AE" w:bidi="ar_AE"/>
        </w:rPr>
        <w:t xml:space="preserve">السِفرِ </w:t>
      </w:r>
      <w:r>
        <w:rPr>
          <w:rtl/>
          <w:cs/>
          <w:lang w:val="ar_AE" w:bidi="ar_AE"/>
        </w:rPr>
        <w:t>المعروف باسم "</w:t>
      </w:r>
      <w:r>
        <w:rPr>
          <w:b/>
          <w:rtl/>
          <w:cs/>
          <w:lang w:val="ar_AE" w:bidi="ar_AE"/>
        </w:rPr>
        <w:t>أخبارِ الأيّامِ لمُلوكِ يَهوذا</w:t>
      </w:r>
      <w:r>
        <w:rPr>
          <w:rtl/>
          <w:cs/>
          <w:lang w:val="ar_AE" w:bidi="ar_AE"/>
        </w:rPr>
        <w:t>".</w:t>
      </w:r>
    </w:p>
    <w:p>
      <w:pPr>
        <w:bidi/>
      </w:pPr>
      <w:r>
        <w:rPr>
          <w:rtl/>
          <w:cs/>
          <w:lang w:val="ar_AE" w:bidi="ar_AE"/>
        </w:rPr>
      </w:r>
      <w:r>
        <w:rPr>
          <w:rtl/>
          <w:cs/>
          <w:lang w:val="ar_AE" w:bidi="ar_AE"/>
        </w:rPr>
        <w:t>ترجموا عبارة "</w:t>
      </w:r>
      <w:r>
        <w:rPr>
          <w:b/>
          <w:rtl/>
          <w:cs/>
          <w:lang w:val="ar_AE" w:bidi="ar_AE"/>
        </w:rPr>
        <w:t>سِفرِ</w:t>
      </w:r>
      <w:r>
        <w:rPr>
          <w:rtl/>
          <w:cs/>
          <w:lang w:val="ar_AE" w:bidi="ar_AE"/>
        </w:rPr>
        <w:t xml:space="preserve"> أخبارِ الأيّامِ لمُلوكِ يَهوذا" كما فعلتم من قبل. وكلمة "سفر" واردة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15:25–32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15: 25–31 واحفظوه في قلوبكم.</w:t>
      </w:r>
    </w:p>
    <w:p>
      <w:pPr>
        <w:bidi/>
      </w:pPr>
      <w:r>
        <w:rPr>
          <w:rtl/>
          <w:cs/>
          <w:lang w:val="ar_AE" w:bidi="ar_AE"/>
        </w:rPr>
      </w:r>
      <w:r>
        <w:rPr>
          <w:rtl/>
          <w:cs/>
          <w:lang w:val="ar_AE" w:bidi="ar_AE"/>
        </w:rPr>
        <w:t>استمعوا إلى نسخة صوتية من سفر الملوك الأول 15: 25–31 ثلاث مرات، بثلاث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الملوك الأول 15: 25–31، بالترجمة الأسهل فهمًا.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وكانت القصص القليلة الأخيرة عن ملوك يهوذا. والآن يبدأ الراوي قسمًا عن ملوك إسرائيل. كانت هذه فترة مضطربة في إسرائيل. وبينما كان الملك آسا يحكم في يهوذا، تعاقب خمسة رجال على المُلك في إسرائيل، ومات معظمهم ميتة عنيفة. أول هؤلاء الملوك هو ناداب. وبينما كان ناداب ملكًا، قتله بعشا ليستولي على المُلك.</w:t>
      </w:r>
    </w:p>
    <w:p>
      <w:pPr>
        <w:bidi/>
      </w:pPr>
      <w:r>
        <w:rPr>
          <w:rtl/>
          <w:cs/>
          <w:lang w:val="ar_AE" w:bidi="ar_AE"/>
        </w:rPr>
      </w:r>
      <w:r>
        <w:rPr>
          <w:rtl/>
          <w:cs/>
          <w:lang w:val="ar_AE" w:bidi="ar_AE"/>
        </w:rPr>
        <w:t>تذكّروا أن يربعام كان أول ملوك إسرائيل بعد انقسام المملكة إلى مملكتين، إسرائيل ويهوذا. وبعد موت يربعام، خلفه ابنه ناداب في مُلك إسرائيل. وفي ذلك الوقت، كان الملك آسا في السنة الثانية من مُلكه على يهوذا. ملك ناداب على إسرائيل سنتين، وعمل الشر في عيني الرب. وأخطأ ناداب كما أخطأ يربعام. قاد يربعام بني إسرائيل إلى أن يختاروا هم أيضًا الخطية بإرادتهم. ومن خطايا يربعام أنه عبد عجلًا من ذهب.</w:t>
      </w:r>
    </w:p>
    <w:p>
      <w:pPr>
        <w:bidi/>
      </w:pPr>
      <w:r>
        <w:rPr>
          <w:rtl/>
          <w:cs/>
          <w:lang w:val="ar_AE" w:bidi="ar_AE"/>
        </w:rPr>
      </w:r>
      <w:r>
        <w:rPr>
          <w:rtl/>
          <w:cs/>
          <w:lang w:val="ar_AE" w:bidi="ar_AE"/>
        </w:rPr>
        <w:t xml:space="preserve">توقفوا هنا وناقشوا هذا السؤال معًا: كتمرين، احكوا قصة عن حدث وقع في تاريخ شعبكم. ثم احكوا قصة عن حدث وقع في الوقت نفسه لدى جماعة أخرى أو في منطقة أخرى. انتبهوا إلى كيفية إظهار أن القصتين حدثتا في وقتين متقاربين. أوقِفوا الاستماع إلى هذا التسجيل الصوتي هنا. </w:t>
      </w:r>
    </w:p>
    <w:p>
      <w:pPr>
        <w:bidi/>
      </w:pPr>
      <w:r>
        <w:rPr>
          <w:rtl/>
          <w:cs/>
          <w:lang w:val="ar_AE" w:bidi="ar_AE"/>
        </w:rPr>
      </w:r>
      <w:r>
        <w:rPr>
          <w:rtl/>
          <w:cs/>
          <w:lang w:val="ar_AE" w:bidi="ar_AE"/>
        </w:rPr>
        <w:t>وفي السنة الثانية من مُلك ناداب، حاول ناداب الاستيلاء على مدينة جبثون التي للفلسطينيين. لكن بعشا، وهو إسرائيلي وابن رجل اسمه أخيا، يخطط لقتل ناداب. وبينما كان ناداب وجيش إسرائيل يحاصران جبثون، قتله بعشا.</w:t>
      </w:r>
    </w:p>
    <w:p>
      <w:pPr>
        <w:bidi/>
      </w:pPr>
      <w:r>
        <w:rPr>
          <w:rtl/>
          <w:cs/>
          <w:lang w:val="ar_AE" w:bidi="ar_AE"/>
        </w:rPr>
      </w:r>
      <w:r>
        <w:rPr>
          <w:rtl/>
          <w:cs/>
          <w:lang w:val="ar_AE" w:bidi="ar_AE"/>
        </w:rPr>
        <w:t>وبقتل بعشا ناداب، تولى مُلك إسرائيل من بعده، بينما ظل آسا ملكًا على يهوذا. وبمجرد أن تولى بعشا المُلك، قتل جميع أفراد بيت يربعام على الفور. وربما قتل بعشا بيت يربعام كله ليضمن ألا يحاول أحد الانتقام منه أو انتزاع العرش منه. وحدث هذا تمامًا كما قال الرب. تذكّروا أن الرب أخبر أخيا النبي الشيلوني بأن يربعام سيُبيد بيته بسبب خطاياه. وغضب الرب إله إسرائيل بسبب خطية يربعام. ولم يخطئ يربعام وحده، بل جعل بني إسرائيل يخطئون أيضًا.</w:t>
      </w:r>
    </w:p>
    <w:p>
      <w:pPr>
        <w:bidi/>
      </w:pPr>
      <w:r>
        <w:rPr>
          <w:rtl/>
          <w:cs/>
          <w:lang w:val="ar_AE" w:bidi="ar_AE"/>
        </w:rPr>
      </w:r>
      <w:r>
        <w:rPr>
          <w:rtl/>
          <w:cs/>
          <w:lang w:val="ar_AE" w:bidi="ar_AE"/>
        </w:rPr>
        <w:t xml:space="preserve">توقفوا هنا وناقشوا هذا السؤال معًا: احكوا قصة عن فترة من تاريخكم أو تاريخ بلد مجاور استولى فيها شخص على الحكم بالقوة. كيف ضمن القائد الجديد ألا يحاول أحد إيقافه؟ ما رأي الناس في قائد يستولي على الحكم ويحكم بهذه الطريقة؟ أوقِفوا الاستماع إلى هذا التسجيل الصوتي هنا. </w:t>
      </w:r>
    </w:p>
    <w:p>
      <w:pPr>
        <w:bidi/>
      </w:pPr>
      <w:r>
        <w:rPr>
          <w:rtl/>
          <w:cs/>
          <w:lang w:val="ar_AE" w:bidi="ar_AE"/>
        </w:rPr>
      </w:r>
      <w:r>
        <w:rPr>
          <w:rtl/>
          <w:cs/>
          <w:lang w:val="ar_AE" w:bidi="ar_AE"/>
        </w:rPr>
        <w:t>وسائر ما فعله ناداب ملكًا مدوَّن في سفر أخبار الأيام لملوك إسرائيل. وتُظهر هذه القصة أن الرب يفعل ما يقول إنه سيفعله. إذا أخطأ الناس، عاقبهم الرب.</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الملوك الأول 15: 25–31، بالترجمة الأسهل فهمًا.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بتصوير أحداث هذا المقطع.</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b/>
          <w:rtl/>
          <w:cs/>
          <w:lang w:val="ar_AE" w:bidi="ar_AE"/>
        </w:rPr>
        <w:t>في المشهد الأول:</w:t>
      </w:r>
      <w:r>
        <w:rPr>
          <w:rtl/>
          <w:cs/>
          <w:lang w:val="ar_AE" w:bidi="ar_AE"/>
        </w:rPr>
        <w:t xml:space="preserve"> يقدّم الراوي نادابًا رسميًا ويصف كيف يحكم.</w:t>
      </w:r>
    </w:p>
    <w:p>
      <w:pPr>
        <w:bidi/>
      </w:pPr>
      <w:r>
        <w:rPr>
          <w:rtl/>
          <w:cs/>
          <w:lang w:val="ar_AE" w:bidi="ar_AE"/>
        </w:rPr>
      </w:r>
      <w:r>
        <w:rPr>
          <w:b/>
          <w:rtl/>
          <w:cs/>
          <w:lang w:val="ar_AE" w:bidi="ar_AE"/>
        </w:rPr>
        <w:t>في المشهد الثاني:</w:t>
      </w:r>
      <w:r>
        <w:rPr>
          <w:rtl/>
          <w:cs/>
          <w:lang w:val="ar_AE" w:bidi="ar_AE"/>
        </w:rPr>
        <w:t xml:space="preserve"> يقتل بعشا نادابًا ويصبح ملكًا.</w:t>
      </w:r>
    </w:p>
    <w:p>
      <w:pPr>
        <w:bidi/>
      </w:pPr>
      <w:r>
        <w:rPr>
          <w:rtl/>
          <w:cs/>
          <w:lang w:val="ar_AE" w:bidi="ar_AE"/>
        </w:rPr>
      </w:r>
      <w:r>
        <w:rPr>
          <w:b/>
          <w:rtl/>
          <w:cs/>
          <w:lang w:val="ar_AE" w:bidi="ar_AE"/>
        </w:rPr>
        <w:t>في المشهد الثالث:</w:t>
      </w:r>
      <w:r>
        <w:rPr>
          <w:rtl/>
          <w:cs/>
          <w:lang w:val="ar_AE" w:bidi="ar_AE"/>
        </w:rPr>
        <w:t xml:space="preserve"> يقتل بعشا بيت يربعام، تمامًا كما قال الرب.</w:t>
      </w:r>
    </w:p>
    <w:p>
      <w:pPr>
        <w:bidi/>
      </w:pPr>
      <w:r>
        <w:rPr>
          <w:rtl/>
          <w:cs/>
          <w:lang w:val="ar_AE" w:bidi="ar_AE"/>
        </w:rPr>
      </w:r>
      <w:r>
        <w:rPr>
          <w:b/>
          <w:rtl/>
          <w:cs/>
          <w:lang w:val="ar_AE" w:bidi="ar_AE"/>
        </w:rPr>
        <w:t>في المشهد الرابع:</w:t>
      </w:r>
      <w:r>
        <w:rPr>
          <w:rtl/>
          <w:cs/>
          <w:lang w:val="ar_AE" w:bidi="ar_AE"/>
        </w:rPr>
        <w:t xml:space="preserve"> يختتم الراوي قصة ناداب رسميًا.</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ناداب</w:t>
      </w:r>
    </w:p>
    <w:p>
      <w:pPr>
        <w:pStyle w:val="ListBullet"/>
        <w:bidi/>
        <w:spacing w:line="240" w:lineRule="auto"/>
        <w:ind w:left="720"/>
      </w:pPr>
      <w:r>
        <w:rPr>
          <w:rtl/>
          <w:cs/>
          <w:lang w:val="ar_AE" w:bidi="ar_AE"/>
        </w:rPr>
      </w:r>
      <w:r>
        <w:rPr>
          <w:rtl/>
          <w:cs/>
          <w:lang w:val="ar_AE" w:bidi="ar_AE"/>
        </w:rPr>
        <w:t>يربعام</w:t>
      </w:r>
    </w:p>
    <w:p>
      <w:pPr>
        <w:pStyle w:val="ListBullet"/>
        <w:bidi/>
        <w:spacing w:line="240" w:lineRule="auto"/>
        <w:ind w:left="720"/>
      </w:pPr>
      <w:r>
        <w:rPr>
          <w:rtl/>
          <w:cs/>
          <w:lang w:val="ar_AE" w:bidi="ar_AE"/>
        </w:rPr>
      </w:r>
      <w:r>
        <w:rPr>
          <w:rtl/>
          <w:cs/>
          <w:lang w:val="ar_AE" w:bidi="ar_AE"/>
        </w:rPr>
        <w:t>آسا، ملك يهوذا</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شعب إسرائيل، بما في ذلك الجيش</w:t>
      </w:r>
    </w:p>
    <w:p>
      <w:pPr>
        <w:pStyle w:val="ListBullet"/>
        <w:bidi/>
        <w:spacing w:line="240" w:lineRule="auto"/>
        <w:ind w:left="720"/>
      </w:pPr>
      <w:r>
        <w:rPr>
          <w:rtl/>
          <w:cs/>
          <w:lang w:val="ar_AE" w:bidi="ar_AE"/>
        </w:rPr>
      </w:r>
      <w:r>
        <w:rPr>
          <w:rtl/>
          <w:cs/>
          <w:lang w:val="ar_AE" w:bidi="ar_AE"/>
        </w:rPr>
        <w:t>بعشا بن أخيا</w:t>
      </w:r>
    </w:p>
    <w:p>
      <w:pPr>
        <w:pStyle w:val="ListBullet"/>
        <w:bidi/>
        <w:spacing w:line="240" w:lineRule="auto"/>
        <w:ind w:left="720"/>
      </w:pPr>
      <w:r>
        <w:rPr>
          <w:rtl/>
          <w:cs/>
          <w:lang w:val="ar_AE" w:bidi="ar_AE"/>
        </w:rPr>
      </w:r>
      <w:r>
        <w:rPr>
          <w:rtl/>
          <w:cs/>
          <w:lang w:val="ar_AE" w:bidi="ar_AE"/>
        </w:rPr>
        <w:t>بيت يربعام</w:t>
      </w:r>
    </w:p>
    <w:p>
      <w:pPr>
        <w:pStyle w:val="ListBullet"/>
        <w:bidi/>
        <w:spacing w:line="240" w:lineRule="auto"/>
        <w:ind w:left="720"/>
      </w:pPr>
      <w:r>
        <w:rPr>
          <w:rtl/>
          <w:cs/>
          <w:lang w:val="ar_AE" w:bidi="ar_AE"/>
        </w:rPr>
      </w:r>
      <w:r>
        <w:rPr>
          <w:rtl/>
          <w:cs/>
          <w:lang w:val="ar_AE" w:bidi="ar_AE"/>
        </w:rPr>
        <w:t>وأخيا نبي الرب</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المشهد الأول، يستخدم الراوي اللغة الرسمية نفسها لتقديم ناداب، ملك إسرائيل، كما فعل مع آسا وأبيا ورحبعام. ويوضح الراوي من هو أبو ناداب، ومن كان يحكم يهوذا حين صار ملكًا، ومدة حكمه، وكيف كان يحكم.</w:t>
      </w:r>
    </w:p>
    <w:p>
      <w:pPr>
        <w:bidi/>
      </w:pPr>
      <w:r>
        <w:rPr>
          <w:rtl/>
          <w:cs/>
          <w:lang w:val="ar_AE" w:bidi="ar_AE"/>
        </w:rPr>
      </w:r>
      <w:r>
        <w:rPr>
          <w:rtl/>
          <w:cs/>
          <w:lang w:val="ar_AE" w:bidi="ar_AE"/>
        </w:rPr>
        <w:t xml:space="preserve">توقفوا هنا وراجعوا كيف ترجمتم مقدمة قصة ملوك يهوذا. أوقِفوا الاستماع إلى هذا التسجيل الصوتي هنا. </w:t>
      </w:r>
    </w:p>
    <w:p>
      <w:pPr>
        <w:bidi/>
      </w:pPr>
      <w:r>
        <w:rPr>
          <w:rtl/>
          <w:cs/>
          <w:lang w:val="ar_AE" w:bidi="ar_AE"/>
        </w:rPr>
      </w:r>
      <w:r>
        <w:rPr>
          <w:rtl/>
          <w:cs/>
          <w:lang w:val="ar_AE" w:bidi="ar_AE"/>
        </w:rPr>
        <w:t>عندما يقول الراوي إن ناداب ملك سنتين، فهو يقصد أنه ملك خلال سنتين مختلفتين. تولى ناداب المُلك في السنة الثانية من حكم آسا ملك يهوذا، ومات في السنة الثالثة من حكمه. وفي ذلك الزمن، كان الناس يحسبون أجزاء السنوات سنوات كاملة. ومن المحتمل أن ناداب تولى المُلك في بداية سنة، ومات في نهاية السنة التالية، وبذلك يكون قد حكم قرابة سنتين. ومن الممكن أيضًا أن يكون ناداب قد حكم أقل من سنتين كاملتين.</w:t>
      </w:r>
    </w:p>
    <w:p>
      <w:pPr>
        <w:bidi/>
      </w:pPr>
      <w:r>
        <w:rPr>
          <w:rtl/>
          <w:cs/>
          <w:lang w:val="ar_AE" w:bidi="ar_AE"/>
        </w:rPr>
      </w:r>
      <w:r>
        <w:rPr>
          <w:rtl/>
          <w:cs/>
          <w:lang w:val="ar_AE" w:bidi="ar_AE"/>
        </w:rPr>
        <w:t xml:space="preserve">توقفوا هنا وناقشوا هذا السؤال معًا: تخيلوا أن أمرًا بدأ في سنة وانتهى في السنة التالية، لكنكم لا تعرفون بالضبط متى بدأ أو انتهى خلال السنة. كيف تعبّرون في لغتكم عن هذه المدة؟ أوقِفوا الاستماع إلى هذا التسجيل الصوتي هنا. </w:t>
      </w:r>
    </w:p>
    <w:p>
      <w:pPr>
        <w:bidi/>
      </w:pPr>
      <w:r>
        <w:rPr>
          <w:rtl/>
          <w:cs/>
          <w:lang w:val="ar_AE" w:bidi="ar_AE"/>
        </w:rPr>
      </w:r>
      <w:r>
        <w:rPr>
          <w:rtl/>
          <w:cs/>
          <w:lang w:val="ar_AE" w:bidi="ar_AE"/>
        </w:rPr>
        <w:t>وكان ناداب يعمل الشر في عيني الرب، أي يفعل ما يقول الرب إنه شر. وقد استخدم الراوي هذه العبارة من قبل عندما روى قصتي رحبعام وسليمان. وسيواصل الراوي استخدام هذه العبارة مع الملوك القلائل التاليين، لذا احرصوا على ترجمتها بالطريقة نفسها في جميع القصص.</w:t>
      </w:r>
    </w:p>
    <w:p>
      <w:pPr>
        <w:bidi/>
      </w:pPr>
      <w:r>
        <w:rPr>
          <w:rtl/>
          <w:cs/>
          <w:lang w:val="ar_AE" w:bidi="ar_AE"/>
        </w:rPr>
      </w:r>
      <w:r>
        <w:rPr>
          <w:rtl/>
          <w:cs/>
          <w:lang w:val="ar_AE" w:bidi="ar_AE"/>
        </w:rPr>
        <w:t xml:space="preserve">توقفوا هنا وراجعوا كيف ترجمتم عبارة "عمل الشر في عيني الرب" أو "عمل الشر". أوقِفوا الاستماع إلى هذا التسجيل الصوتي هنا. </w:t>
      </w:r>
    </w:p>
    <w:p>
      <w:pPr>
        <w:bidi/>
      </w:pPr>
      <w:r>
        <w:rPr>
          <w:rtl/>
          <w:cs/>
          <w:lang w:val="ar_AE" w:bidi="ar_AE"/>
        </w:rPr>
      </w:r>
      <w:r>
        <w:rPr>
          <w:rtl/>
          <w:cs/>
          <w:lang w:val="ar_AE" w:bidi="ar_AE"/>
        </w:rPr>
        <w:t>اقتدى ناداب بأبيه يربعام وأخطأ، كما يقتدي السائر بمن يمشي أمامه في الطريق.</w:t>
      </w:r>
    </w:p>
    <w:p>
      <w:pPr>
        <w:bidi/>
      </w:pPr>
      <w:r>
        <w:rPr>
          <w:rtl/>
          <w:cs/>
          <w:lang w:val="ar_AE" w:bidi="ar_AE"/>
        </w:rPr>
      </w:r>
      <w:r>
        <w:rPr>
          <w:rtl/>
          <w:cs/>
          <w:lang w:val="ar_AE" w:bidi="ar_AE"/>
        </w:rPr>
        <w:t>ويتناول المشهد الثاني قتل بعشا لناداب. وفي السنة الثانية من مُلكه، حاول الاستيلاء على مدينة جبثون الفلسطينية. خرج جميع إسرائيل، أي جيش ناداب كله، معه وحاصر جبثون. وهكذا يطوّق الجيش مدينةً ليهزم أهلها ويستولي عليها. تقع جبثون على الأرجح على بُعد نحو 20 كيلومترًا شرق البحر الأبيض المتوسط، عند الطرف الغربي لتلال يهوذا. ولم يستولِ أيٌّ من أسباط إسرائيل على هذه المدينة كما كان ينبغي لهم حين وصل الإسرائيليون إلى هذه الأرض أول مرة.</w:t>
      </w:r>
    </w:p>
    <w:p>
      <w:pPr>
        <w:bidi/>
      </w:pPr>
      <w:r>
        <w:rPr>
          <w:rtl/>
          <w:cs/>
          <w:lang w:val="ar_AE" w:bidi="ar_AE"/>
        </w:rPr>
      </w:r>
      <w:r>
        <w:rPr>
          <w:rtl/>
          <w:cs/>
          <w:lang w:val="ar_AE" w:bidi="ar_AE"/>
        </w:rPr>
        <w:t xml:space="preserve">توقّفوا هنا وانظروا معًا إلى خريطة لإسرائيل وبلاد الفلسطينيين. ابحثوا عن مدينة جبثون. أوقِفوا الاستماع إلى هذا التسجيل الصوتي هنا. </w:t>
      </w:r>
    </w:p>
    <w:p>
      <w:pPr>
        <w:bidi/>
      </w:pPr>
      <w:r>
        <w:rPr>
          <w:rtl/>
          <w:cs/>
          <w:lang w:val="ar_AE" w:bidi="ar_AE"/>
        </w:rPr>
      </w:r>
      <w:r>
        <w:rPr>
          <w:rtl/>
          <w:cs/>
          <w:lang w:val="ar_AE" w:bidi="ar_AE"/>
        </w:rPr>
        <w:t>دبّر بعشا مكيدةً ضد ناداب وخطط لإيذائه. أبو بعشا هو أخيا، وهو رجل آخر غير أخيا النبي. وكان بعشا من بيت يساكر، أي من سبطه. وبينما كان ناداب خارج جبثون، قتله بعشا. عبارة "يصرع شخصًا" تعني قتله، إذ يسقط من كان واقفًا على الأرض إذا قتله أحد. ثم يوضح الراوي أن بعشا قتل ناداب وتولى المُلك مكانه في السنة الثالثة من حكم آسا ملك يهوذا.</w:t>
      </w:r>
    </w:p>
    <w:p>
      <w:pPr>
        <w:bidi/>
      </w:pPr>
      <w:r>
        <w:rPr>
          <w:rtl/>
          <w:cs/>
          <w:lang w:val="ar_AE" w:bidi="ar_AE"/>
        </w:rPr>
      </w:r>
      <w:r>
        <w:rPr>
          <w:rtl/>
          <w:cs/>
          <w:lang w:val="ar_AE" w:bidi="ar_AE"/>
        </w:rPr>
        <w:t>ويحدث المشهد الثالث مباشرة بعد أن يتولى بعشا المُلك. وقتل بعشا فورًا أهل بيت يربعام. ومن المرجح أن بعشا لم يفعل ذلك كله بنفسه، بل استعان برجال آخرين. ويقول الراوي ثلاث مرات وبثلاث صيغ مختلفة إن بعشا قتل أهل بيت يربعام. ويقول الراوي إن بعشا قتل أهل بيت يربعام وأبادهم. ويضيف الراوي أنه لم يبقَ أحدٌ من أهل بيت يربعام حيًّا يتنفس. ولا يتنفس أحد من أهل بيت يربعام، لأنهم جميعًا ماتوا. ويكرر الراوي ذكر ما فعله بعشا ثلاث مرات ليؤكد أنه قتل كل أفراد بيت يربعام بلا شك. وكان الرب قد أعطى أخيا النبي كلمةً أو رسالةً بشأن ما سيحدث، وقد حدث الأمر تمامًا كما قال الرب. وكان تصرف يربعام قد أغضب الرب. ويذكّرنا الراوي بأن الرب هو إله إسرائيل، وأن بني إسرائيل كان ينبغي أن يعبدوه. لكن بني إسرائيل لم يعبدوا الرب في عهد يربعام.</w:t>
      </w:r>
    </w:p>
    <w:p>
      <w:pPr>
        <w:bidi/>
      </w:pPr>
      <w:r>
        <w:rPr>
          <w:rtl/>
          <w:cs/>
          <w:lang w:val="ar_AE" w:bidi="ar_AE"/>
        </w:rPr>
      </w:r>
      <w:r>
        <w:rPr>
          <w:rtl/>
          <w:cs/>
          <w:lang w:val="ar_AE" w:bidi="ar_AE"/>
        </w:rPr>
        <w:t xml:space="preserve">توقفوا هنا وناقشوا هذا السؤال معًا: كيف تعبّر لغتكم عن التأكيد على أن أمرًا ما حدث فعلًا، ولا سيما أمرًا مروّعًا؟ ما العبارات المختلفة التي تستخدمونها للتعبير عن قتل شخص آخر؟ أوقِفوا الاستماع إلى هذا التسجيل الصوتي هنا. </w:t>
      </w:r>
    </w:p>
    <w:p>
      <w:pPr>
        <w:bidi/>
      </w:pPr>
      <w:r>
        <w:rPr>
          <w:rtl/>
          <w:cs/>
          <w:lang w:val="ar_AE" w:bidi="ar_AE"/>
        </w:rPr>
      </w:r>
      <w:r>
        <w:rPr>
          <w:rtl/>
          <w:cs/>
          <w:lang w:val="ar_AE" w:bidi="ar_AE"/>
        </w:rPr>
        <w:t>وفي المشهد الرابع، يستخدم الراوي مرة أخرى الأسلوب الرسمي نفسه ليختتم قصة ناداب، كما فعل في قصتي أبيا ورحبعام. أورد الراوي هنا بعض أحداث قصة ناداب، أما سائر ما فعله في أثناء ملكه فمدوّن في سفر آخر. في اللغة الأصلية، صيغت هذه العبارة سؤالًا، لكن الراوي يقصد بها التأكيد على أن هذا حدث فعلًا.</w:t>
      </w:r>
    </w:p>
    <w:p>
      <w:pPr>
        <w:bidi/>
      </w:pPr>
      <w:r>
        <w:rPr>
          <w:rtl/>
          <w:cs/>
          <w:lang w:val="ar_AE" w:bidi="ar_AE"/>
        </w:rPr>
      </w:r>
      <w:r>
        <w:rPr>
          <w:rtl/>
          <w:cs/>
          <w:lang w:val="ar_AE" w:bidi="ar_AE"/>
        </w:rPr>
        <w:t xml:space="preserve">توقفوا هنا وراجعوا كيف ترجمتم خاتمة قصص ملوك يهوذا. ويختم الراوي قصص ملوك إسرائيل بالطريقة نفسها. أوقِفوا الاستماع إلى هذا التسجيل الصوتي هنا. </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الملوك الأول 15: 25–31، بالترجمة الأسهل فهمًا.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ناداب</w:t>
      </w:r>
    </w:p>
    <w:p>
      <w:pPr>
        <w:pStyle w:val="ListBullet"/>
        <w:bidi/>
        <w:spacing w:line="240" w:lineRule="auto"/>
        <w:ind w:left="720"/>
      </w:pPr>
      <w:r>
        <w:rPr>
          <w:rtl/>
          <w:cs/>
          <w:lang w:val="ar_AE" w:bidi="ar_AE"/>
        </w:rPr>
      </w:r>
      <w:r>
        <w:rPr>
          <w:rtl/>
          <w:cs/>
          <w:lang w:val="ar_AE" w:bidi="ar_AE"/>
        </w:rPr>
        <w:t>يربعام</w:t>
      </w:r>
    </w:p>
    <w:p>
      <w:pPr>
        <w:pStyle w:val="ListBullet"/>
        <w:bidi/>
        <w:spacing w:line="240" w:lineRule="auto"/>
        <w:ind w:left="720"/>
      </w:pPr>
      <w:r>
        <w:rPr>
          <w:rtl/>
          <w:cs/>
          <w:lang w:val="ar_AE" w:bidi="ar_AE"/>
        </w:rPr>
      </w:r>
      <w:r>
        <w:rPr>
          <w:rtl/>
          <w:cs/>
          <w:lang w:val="ar_AE" w:bidi="ar_AE"/>
        </w:rPr>
        <w:t>آسا، ملك يهوذا</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شعب إسرائيل، بما في ذلك الجيش</w:t>
      </w:r>
    </w:p>
    <w:p>
      <w:pPr>
        <w:pStyle w:val="ListBullet"/>
        <w:bidi/>
        <w:spacing w:line="240" w:lineRule="auto"/>
        <w:ind w:left="720"/>
      </w:pPr>
      <w:r>
        <w:rPr>
          <w:rtl/>
          <w:cs/>
          <w:lang w:val="ar_AE" w:bidi="ar_AE"/>
        </w:rPr>
      </w:r>
      <w:r>
        <w:rPr>
          <w:rtl/>
          <w:cs/>
          <w:lang w:val="ar_AE" w:bidi="ar_AE"/>
        </w:rPr>
        <w:t>بعشا بن أخيا</w:t>
      </w:r>
    </w:p>
    <w:p>
      <w:pPr>
        <w:pStyle w:val="ListBullet"/>
        <w:bidi/>
        <w:spacing w:line="240" w:lineRule="auto"/>
        <w:ind w:left="720"/>
      </w:pPr>
      <w:r>
        <w:rPr>
          <w:rtl/>
          <w:cs/>
          <w:lang w:val="ar_AE" w:bidi="ar_AE"/>
        </w:rPr>
      </w:r>
      <w:r>
        <w:rPr>
          <w:rtl/>
          <w:cs/>
          <w:lang w:val="ar_AE" w:bidi="ar_AE"/>
        </w:rPr>
        <w:t>بيت يربعام</w:t>
      </w:r>
    </w:p>
    <w:p>
      <w:pPr>
        <w:pStyle w:val="ListBullet"/>
        <w:bidi/>
        <w:spacing w:line="240" w:lineRule="auto"/>
        <w:ind w:left="720"/>
      </w:pPr>
      <w:r>
        <w:rPr>
          <w:rtl/>
          <w:cs/>
          <w:lang w:val="ar_AE" w:bidi="ar_AE"/>
        </w:rPr>
      </w:r>
      <w:r>
        <w:rPr>
          <w:rtl/>
          <w:cs/>
          <w:lang w:val="ar_AE" w:bidi="ar_AE"/>
        </w:rPr>
        <w:t>وأخيا نبي الرب</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بدأ ناداب بن يربعام يملك على إسرائيل في السنة الثانية من مُلك آسا ملك يهوذا. وكان ناداب ملكًا على إسرائيل سنتين. وعمل ناداب الشر في عيني الرب. وأخطأ ناداب كما أخطأ أبوه يربعام. وكان يربعام قد جعل شعب إسرائيل يخطئ، وأخطأ ناداب بالطريقة نفسها.</w:t>
      </w:r>
    </w:p>
    <w:p>
      <w:pPr>
        <w:bidi/>
      </w:pPr>
      <w:r>
        <w:rPr>
          <w:rtl/>
          <w:cs/>
          <w:lang w:val="ar_AE" w:bidi="ar_AE"/>
        </w:rPr>
      </w:r>
      <w:r>
        <w:rPr>
          <w:rtl/>
          <w:cs/>
          <w:lang w:val="ar_AE" w:bidi="ar_AE"/>
        </w:rPr>
        <w:t>أوقفوا التمثيل. اسألوا الشخص الذي يؤدي دور ناداب: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أحترم أبي وأتصرف بالطريقة نفسها التي عاش بها؛ أو</w:t>
      </w:r>
    </w:p>
    <w:p>
      <w:pPr>
        <w:pStyle w:val="ListBullet"/>
        <w:bidi/>
        <w:spacing w:line="240" w:lineRule="auto"/>
        <w:ind w:left="720"/>
      </w:pPr>
      <w:r>
        <w:rPr>
          <w:rtl/>
          <w:cs/>
          <w:lang w:val="ar_AE" w:bidi="ar_AE"/>
        </w:rPr>
      </w:r>
      <w:r>
        <w:rPr>
          <w:rtl/>
          <w:cs/>
          <w:lang w:val="ar_AE" w:bidi="ar_AE"/>
        </w:rPr>
        <w:t>لم أتعلم عن الرب في نشأتي، ولا أهتم به بما يكفي لأتعلم عنه الآن؛ أو</w:t>
      </w:r>
    </w:p>
    <w:p>
      <w:pPr>
        <w:pStyle w:val="ListBullet"/>
        <w:bidi/>
        <w:spacing w:line="240" w:lineRule="auto"/>
        <w:ind w:left="720"/>
      </w:pPr>
      <w:r>
        <w:rPr>
          <w:rtl/>
          <w:cs/>
          <w:lang w:val="ar_AE" w:bidi="ar_AE"/>
        </w:rPr>
      </w:r>
      <w:r>
        <w:rPr>
          <w:rtl/>
          <w:cs/>
          <w:lang w:val="ar_AE" w:bidi="ar_AE"/>
        </w:rPr>
        <w:t>أحب كوني ملكًا، وأستطيع أن أفعل ما أريد!</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دبّر بعشا بن أخيا من سبط يساكر أمرًا للتخلص من ناداب. وقتل بعشا ناداب في جبثون، وهي بلدة فلسطينية. وكان ناداب وجيشه آنذاك قد حاصروا مدينة جبثون ليستولوا عليها. وقتل بعشا ناداب في السنة الثالثة من مُلك آسا ملك يهوذا. ثم صار بعشا ملكًا.</w:t>
      </w:r>
    </w:p>
    <w:p>
      <w:pPr>
        <w:bidi/>
      </w:pPr>
      <w:r>
        <w:rPr>
          <w:rtl/>
          <w:cs/>
          <w:lang w:val="ar_AE" w:bidi="ar_AE"/>
        </w:rPr>
      </w:r>
      <w:r>
        <w:rPr>
          <w:rtl/>
          <w:cs/>
          <w:lang w:val="ar_AE" w:bidi="ar_AE"/>
        </w:rPr>
        <w:t>أوقفوا التمثيل. اسألوا من يؤدي دور بعشا: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لا أحب نادابًا ولا طريقة حكمه. وسأكون ملكًا أفضل من ناداب؛ أو</w:t>
      </w:r>
    </w:p>
    <w:p>
      <w:pPr>
        <w:pStyle w:val="ListBullet"/>
        <w:bidi/>
        <w:spacing w:line="240" w:lineRule="auto"/>
        <w:ind w:left="720"/>
      </w:pPr>
      <w:r>
        <w:rPr>
          <w:rtl/>
          <w:cs/>
          <w:lang w:val="ar_AE" w:bidi="ar_AE"/>
        </w:rPr>
      </w:r>
      <w:r>
        <w:rPr>
          <w:rtl/>
          <w:cs/>
          <w:lang w:val="ar_AE" w:bidi="ar_AE"/>
        </w:rPr>
        <w:t>لا يلزم أن يكون ملكنا من أسرة ذات مكانة خاصة. أتذكر أن يربعام صار ملكًا على إسرائيل مع أنه لم يكن من بيت سليمان؛ أو</w:t>
      </w:r>
    </w:p>
    <w:p>
      <w:pPr>
        <w:pStyle w:val="ListBullet"/>
        <w:bidi/>
        <w:spacing w:line="240" w:lineRule="auto"/>
        <w:ind w:left="720"/>
      </w:pPr>
      <w:r>
        <w:rPr>
          <w:rtl/>
          <w:cs/>
          <w:lang w:val="ar_AE" w:bidi="ar_AE"/>
        </w:rPr>
      </w:r>
      <w:r>
        <w:rPr>
          <w:rtl/>
          <w:cs/>
          <w:lang w:val="ar_AE" w:bidi="ar_AE"/>
        </w:rPr>
        <w:t>أنا سعيد لأن خطتي نجحت ولأنني ملك. والآن أستطيع أن أفعل ما أريد.</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وما إن بدأ بعشا يحكم حتى قتل جميع أفراد بيت يربعام. ولم ينجُ أحد من بيت يربعام. وقتلهم بعشا جميعًا. وهذا بالضبط ما قال الرب إنه سيحدث على يد عبده أخيا الشيلوني. وحدث ذلك لأن يربعام أخطأ وأوقع إسرائيل في الخطية. وكان يربعام قد أغضب الرب، إله إسرائيل.</w:t>
      </w:r>
    </w:p>
    <w:p>
      <w:pPr>
        <w:bidi/>
      </w:pPr>
      <w:r>
        <w:rPr>
          <w:rtl/>
          <w:cs/>
          <w:lang w:val="ar_AE" w:bidi="ar_AE"/>
        </w:rPr>
      </w:r>
      <w:r>
        <w:rPr>
          <w:rtl/>
          <w:cs/>
          <w:lang w:val="ar_AE" w:bidi="ar_AE"/>
        </w:rPr>
        <w:t>أوقفوا التمثيل. اسألوا الشخص الذي يؤدي دور يهوه: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أعرف ما سيحدث لأن يربعام أخطأ. ولأن يربعام لم يقد بني إسرائيل إلى إكرامي وعيش حياة صالحة، فسيسلك بنو إسرائيل طرق الشر. وسيفعل بعشا الشر ويقتل أهل بيت يربعام. أحزن لأن بني إسرائيل يؤذون بعضهم بعضًا عندما يخطئون؛ أو</w:t>
      </w:r>
    </w:p>
    <w:p>
      <w:pPr>
        <w:pStyle w:val="ListBullet"/>
        <w:bidi/>
        <w:spacing w:line="240" w:lineRule="auto"/>
        <w:ind w:left="720"/>
      </w:pPr>
      <w:r>
        <w:rPr>
          <w:rtl/>
          <w:cs/>
          <w:lang w:val="ar_AE" w:bidi="ar_AE"/>
        </w:rPr>
      </w:r>
      <w:r>
        <w:rPr>
          <w:rtl/>
          <w:cs/>
          <w:lang w:val="ar_AE" w:bidi="ar_AE"/>
        </w:rPr>
        <w:t>ما زلت أهتم ببني إسرائيل، حتى عندما يفعلون الشر. وسأحذّر يربعام مما سيحدث؛ أو</w:t>
      </w:r>
    </w:p>
    <w:p>
      <w:pPr>
        <w:pStyle w:val="ListBullet"/>
        <w:bidi/>
        <w:spacing w:line="240" w:lineRule="auto"/>
        <w:ind w:left="720"/>
      </w:pPr>
      <w:r>
        <w:rPr>
          <w:rtl/>
          <w:cs/>
          <w:lang w:val="ar_AE" w:bidi="ar_AE"/>
        </w:rPr>
      </w:r>
      <w:r>
        <w:rPr>
          <w:rtl/>
          <w:cs/>
          <w:lang w:val="ar_AE" w:bidi="ar_AE"/>
        </w:rPr>
        <w:t>أخبرت بني إسرائيل أن طريقة ارتكابهم الخطية ستؤثر في أبنائهم وأحفادهم.</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وسائر أمور ناداب وكل ما عمله في مدة ملكه مكتوب في سفر أخبار الأيام لملوك إسرائيل.</w:t>
      </w:r>
    </w:p>
    <w:p>
      <w:pPr>
        <w:bidi/>
      </w:pPr>
      <w:r>
        <w:rPr>
          <w:rtl/>
          <w:cs/>
          <w:lang w:val="ar_AE" w:bidi="ar_AE"/>
        </w:rPr>
      </w:r>
      <w:r>
        <w:rPr>
          <w:rtl/>
          <w:cs/>
          <w:lang w:val="ar_AE" w:bidi="ar_AE"/>
        </w:rPr>
        <w:t>أوقفوا التمثيل. اسألوا الأشخاص الذين يؤدون دور شعب إسرائيل: "بمَ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أشعر بالقلق لأن ملكنا الجديد قتل ملكنا السابق. وأخشى أن يواصل ملكنا الجديد التصرف بعنف؛ أو</w:t>
      </w:r>
    </w:p>
    <w:p>
      <w:pPr>
        <w:pStyle w:val="ListBullet"/>
        <w:bidi/>
        <w:spacing w:line="240" w:lineRule="auto"/>
        <w:ind w:left="720"/>
      </w:pPr>
      <w:r>
        <w:rPr>
          <w:rtl/>
          <w:cs/>
          <w:lang w:val="ar_AE" w:bidi="ar_AE"/>
        </w:rPr>
      </w:r>
      <w:r>
        <w:rPr>
          <w:rtl/>
          <w:cs/>
          <w:lang w:val="ar_AE" w:bidi="ar_AE"/>
        </w:rPr>
        <w:t>تفاجأت عندما سمعت أن بعشا قتل ناداب وجميع أفراد بيت يربعام؛ أو</w:t>
      </w:r>
    </w:p>
    <w:p>
      <w:pPr>
        <w:pStyle w:val="ListBullet"/>
        <w:bidi/>
        <w:spacing w:line="240" w:lineRule="auto"/>
        <w:ind w:left="720"/>
      </w:pPr>
      <w:r>
        <w:rPr>
          <w:rtl/>
          <w:cs/>
          <w:lang w:val="ar_AE" w:bidi="ar_AE"/>
        </w:rPr>
      </w:r>
      <w:r>
        <w:rPr>
          <w:rtl/>
          <w:cs/>
          <w:lang w:val="ar_AE" w:bidi="ar_AE"/>
        </w:rPr>
        <w:t>سار أبواي على نهج يربعام وتصرّفا مثله. ملكنا هو قائدنا، لذا سأتصرف كما يتصرف.</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الملوك الأول 15: 25–31، بالترجمة الأسهل فهمًا.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يصير ناداب</w:t>
      </w:r>
      <w:r>
        <w:rPr>
          <w:b/>
          <w:rtl/>
          <w:cs/>
          <w:lang w:val="ar_AE" w:bidi="ar_AE"/>
        </w:rPr>
        <w:t xml:space="preserve"> بن</w:t>
      </w:r>
      <w:r>
        <w:rPr>
          <w:rtl/>
          <w:cs/>
          <w:lang w:val="ar_AE" w:bidi="ar_AE"/>
        </w:rPr>
        <w:t xml:space="preserve"> يربعام </w:t>
      </w:r>
      <w:r>
        <w:rPr>
          <w:b/>
          <w:rtl/>
          <w:cs/>
          <w:lang w:val="ar_AE" w:bidi="ar_AE"/>
        </w:rPr>
        <w:t>ملكًا</w:t>
      </w:r>
      <w:r>
        <w:rPr>
          <w:rtl/>
          <w:cs/>
          <w:lang w:val="ar_AE" w:bidi="ar_AE"/>
        </w:rPr>
        <w:t xml:space="preserve"> على إسرائيل. لمزيد من المعلومات عن الابن والملك، راجعوا قاموس الكلمات الرئيسية. استخدموا الكلمات أو العبارات نفسها لكلمتي "ابن" و"ملك" كما استخدمتم في المقاطع السابقة.</w:t>
      </w:r>
    </w:p>
    <w:p>
      <w:pPr>
        <w:bidi/>
      </w:pPr>
      <w:r>
        <w:rPr>
          <w:rtl/>
          <w:cs/>
          <w:lang w:val="ar_AE" w:bidi="ar_AE"/>
        </w:rPr>
      </w:r>
      <w:r>
        <w:rPr>
          <w:rtl/>
          <w:cs/>
          <w:lang w:val="ar_AE" w:bidi="ar_AE"/>
        </w:rPr>
        <w:t xml:space="preserve">ويقصد </w:t>
      </w:r>
      <w:r>
        <w:rPr>
          <w:b/>
          <w:rtl/>
          <w:cs/>
          <w:lang w:val="ar_AE" w:bidi="ar_AE"/>
        </w:rPr>
        <w:t>بإسرائيل</w:t>
      </w:r>
      <w:r>
        <w:rPr>
          <w:rtl/>
          <w:cs/>
          <w:lang w:val="ar_AE" w:bidi="ar_AE"/>
        </w:rPr>
        <w:t xml:space="preserve"> هنا المملكة الشمالية. وعندما يقول الراوي إن جميع إسرائيل في جبثون، فهو يقصد الجيش كله، أي جيش سكان مملكة إسرائيل الشمالية. للمزيد من المعلومات عن إسرائيل، راجعوا قاموس الكلمات الرئيسية. استخدموا الكلمة أو العبارة نفسها التي استخدمتموها في المقاطع السابقة للإشارة إلى إسرائيل.</w:t>
      </w:r>
    </w:p>
    <w:p>
      <w:pPr>
        <w:bidi/>
      </w:pPr>
      <w:r>
        <w:rPr>
          <w:rtl/>
          <w:cs/>
          <w:lang w:val="ar_AE" w:bidi="ar_AE"/>
        </w:rPr>
      </w:r>
      <w:r>
        <w:rPr>
          <w:rtl/>
          <w:cs/>
          <w:lang w:val="ar_AE" w:bidi="ar_AE"/>
        </w:rPr>
        <w:t xml:space="preserve">وكان آسا ملكًا على </w:t>
      </w:r>
      <w:r>
        <w:rPr>
          <w:b/>
          <w:rtl/>
          <w:cs/>
          <w:lang w:val="ar_AE" w:bidi="ar_AE"/>
        </w:rPr>
        <w:t>يهوذا</w:t>
      </w:r>
      <w:r>
        <w:rPr>
          <w:rtl/>
          <w:cs/>
          <w:lang w:val="ar_AE" w:bidi="ar_AE"/>
        </w:rPr>
        <w:t>، بينما كان ناداب يحكم إسرائيل. ويهوذا هي المملكة الجنوبية. استخدموا الكلمة أو العبارة نفسها ليهوذا كما استخدمتم في المقاطع السابقة، وراجعوا قاموس الكلمات الرئيسية عند الحاجة.</w:t>
      </w:r>
    </w:p>
    <w:p>
      <w:pPr>
        <w:bidi/>
      </w:pPr>
      <w:r>
        <w:rPr>
          <w:rtl/>
          <w:cs/>
          <w:lang w:val="ar_AE" w:bidi="ar_AE"/>
        </w:rPr>
      </w:r>
      <w:r>
        <w:rPr>
          <w:rtl/>
          <w:cs/>
          <w:lang w:val="ar_AE" w:bidi="ar_AE"/>
        </w:rPr>
        <w:t xml:space="preserve">وعمل ناداب </w:t>
      </w:r>
      <w:r>
        <w:rPr>
          <w:b/>
          <w:rtl/>
          <w:cs/>
          <w:lang w:val="ar_AE" w:bidi="ar_AE"/>
        </w:rPr>
        <w:t>الشر</w:t>
      </w:r>
      <w:r>
        <w:rPr>
          <w:rtl/>
          <w:cs/>
          <w:lang w:val="ar_AE" w:bidi="ar_AE"/>
        </w:rPr>
        <w:t xml:space="preserve"> في عيني الرب. والشر هو نقيض الخير. للمزيد من المعلومات عن الشر، راجعوا قاموس الكلمات الرئيسية. استخدموا الكلمات أو العبارات نفسها للتعبير عن الشر وعبارة "في عيني الرب" كما استخدمتم في المقاطع السابقة.</w:t>
      </w:r>
    </w:p>
    <w:p>
      <w:pPr>
        <w:bidi/>
      </w:pPr>
      <w:r>
        <w:rPr>
          <w:rtl/>
          <w:cs/>
          <w:lang w:val="ar_AE" w:bidi="ar_AE"/>
        </w:rPr>
      </w:r>
      <w:r>
        <w:rPr>
          <w:rtl/>
          <w:cs/>
          <w:lang w:val="ar_AE" w:bidi="ar_AE"/>
        </w:rPr>
        <w:t xml:space="preserve">الاسم </w:t>
      </w:r>
      <w:r>
        <w:rPr>
          <w:b/>
          <w:rtl/>
          <w:cs/>
          <w:lang w:val="ar_AE" w:bidi="ar_AE"/>
        </w:rPr>
        <w:t>"يهوه"</w:t>
      </w:r>
      <w:r>
        <w:rPr>
          <w:rtl/>
          <w:cs/>
          <w:lang w:val="ar_AE" w:bidi="ar_AE"/>
        </w:rPr>
        <w:t xml:space="preserve"> هو اسم شخصي جدًا لله، ويُظهر العلاقة الوثيقة التي كانت بين الله وشعب إسرائيل. لمزيد من المعلومات حول كلمة "يهوه"، ارجعوا إلى "قاموس الكلمات الرئيسية". استخدموا الكلمة أو العبارة ذاتها لـ "يهوه" كما استخدمتموها في المقاطع السابقة. </w:t>
      </w:r>
    </w:p>
    <w:p>
      <w:pPr>
        <w:bidi/>
      </w:pPr>
      <w:r>
        <w:rPr>
          <w:rtl/>
          <w:cs/>
          <w:lang w:val="ar_AE" w:bidi="ar_AE"/>
        </w:rPr>
      </w:r>
      <w:r>
        <w:rPr>
          <w:rtl/>
          <w:cs/>
          <w:lang w:val="ar_AE" w:bidi="ar_AE"/>
        </w:rPr>
        <w:t>و</w:t>
      </w:r>
      <w:r>
        <w:rPr>
          <w:b/>
          <w:rtl/>
          <w:cs/>
          <w:lang w:val="ar_AE" w:bidi="ar_AE"/>
        </w:rPr>
        <w:t>أخطأ</w:t>
      </w:r>
      <w:r>
        <w:rPr>
          <w:rtl/>
          <w:cs/>
          <w:lang w:val="ar_AE" w:bidi="ar_AE"/>
        </w:rPr>
        <w:t xml:space="preserve"> ناداب كما أخطأ يربعام. الخطية فِعل تمرُّد على الله. في كل مرة يعصي فيها شخصٌ شرائع الله، يُخطئ ذلك الشخص. للمزيد من المعلومات بشأن الخطية، راجعوا قاموس الكلمات الرئيسية. استخدموا الكلمة أو العبارة نفسها التي استخدمتموها في المقاطع السابقة للإشارة إلى كلمة خطية.</w:t>
      </w:r>
    </w:p>
    <w:p>
      <w:pPr>
        <w:bidi/>
      </w:pPr>
      <w:r>
        <w:rPr>
          <w:rtl/>
          <w:cs/>
          <w:lang w:val="ar_AE" w:bidi="ar_AE"/>
        </w:rPr>
      </w:r>
      <w:r>
        <w:rPr>
          <w:rtl/>
          <w:cs/>
          <w:lang w:val="ar_AE" w:bidi="ar_AE"/>
        </w:rPr>
        <w:t xml:space="preserve">حاصر ناداب جبثون، أي شنّ عليها </w:t>
      </w:r>
      <w:r>
        <w:rPr>
          <w:b/>
          <w:rtl/>
          <w:cs/>
          <w:lang w:val="ar_AE" w:bidi="ar_AE"/>
        </w:rPr>
        <w:t>حصارًا</w:t>
      </w:r>
      <w:r>
        <w:rPr>
          <w:rtl/>
          <w:cs/>
          <w:lang w:val="ar_AE" w:bidi="ar_AE"/>
        </w:rPr>
        <w:t>. وعادةً ما كانت للمدينة أسوار سميكة تمنع المهاجمين من دخولها. وكان المهاجمون يحاصرون المدينة حتى لا يتمكن أهلها من الخروج للحصول على الطعام والماء وسائر الإمدادات. وكان على أهل المدينة إما أن يموتوا جوعًا، أو يستسلموا، أو يقاتلوا العدو ليتمكنوا من الفرار. لمزيد من المعلومات عن الحصار، راجعوا قاموس الكلمات الرئيسية. استخدموا الكلمة أو العبارة نفسها للحصار كما في المقاطع السابقة.</w:t>
      </w:r>
    </w:p>
    <w:p>
      <w:pPr>
        <w:bidi/>
      </w:pPr>
      <w:r>
        <w:rPr>
          <w:rtl/>
          <w:cs/>
          <w:lang w:val="ar_AE" w:bidi="ar_AE"/>
        </w:rPr>
      </w:r>
      <w:r>
        <w:rPr>
          <w:rtl/>
          <w:cs/>
          <w:lang w:val="ar_AE" w:bidi="ar_AE"/>
        </w:rPr>
        <w:t xml:space="preserve">وقتل بعشا، وهو من </w:t>
      </w:r>
      <w:r>
        <w:rPr>
          <w:b/>
          <w:rtl/>
          <w:cs/>
          <w:lang w:val="ar_AE" w:bidi="ar_AE"/>
        </w:rPr>
        <w:t>بيت</w:t>
      </w:r>
      <w:r>
        <w:rPr>
          <w:rtl/>
          <w:cs/>
          <w:lang w:val="ar_AE" w:bidi="ar_AE"/>
        </w:rPr>
        <w:t xml:space="preserve"> يساكر، جميع أفراد</w:t>
      </w:r>
      <w:r>
        <w:rPr>
          <w:b/>
          <w:rtl/>
          <w:cs/>
          <w:lang w:val="ar_AE" w:bidi="ar_AE"/>
        </w:rPr>
        <w:t xml:space="preserve"> بيت</w:t>
      </w:r>
      <w:r>
        <w:rPr>
          <w:rtl/>
          <w:cs/>
          <w:lang w:val="ar_AE" w:bidi="ar_AE"/>
        </w:rPr>
        <w:t xml:space="preserve"> يربعام. وكان الناس يستخدمون أحيانًا كلمة "أهل البيت" أو "البيت" للإشارة إلى مجموعة كبيرة من الناس لا يعيشون في البيت نفسه، لكن يجمعهم أمر مشترك. فالمقصود ببيت يربعام ليس مبنى، بل أفراد عائلته. ويشمل ذلك جميع نسل يربعام، وربما معظم أقاربه أيضًا. والمقصود ببيت يساكر سبط يساكر، وهم جميعًا من نسله. ولمزيد من المعلومات عن البيت، ارجعوا إلى "أسرة" في "قاموس الكلمات الرئيسية". استخدموا الكلمة أو العبارة نفسها التي استخدمتموها في المقاطع السابقة لترجمة "بيت" عندما يقصد بها الراوي أسرة كبيرة.</w:t>
      </w:r>
    </w:p>
    <w:p>
      <w:pPr>
        <w:bidi/>
      </w:pPr>
      <w:r>
        <w:rPr>
          <w:rtl/>
          <w:cs/>
          <w:lang w:val="ar_AE" w:bidi="ar_AE"/>
        </w:rPr>
      </w:r>
      <w:r>
        <w:rPr>
          <w:rtl/>
          <w:cs/>
          <w:lang w:val="ar_AE" w:bidi="ar_AE"/>
        </w:rPr>
        <w:t xml:space="preserve">وتلقى أخيا النبي </w:t>
      </w:r>
      <w:r>
        <w:rPr>
          <w:b/>
          <w:rtl/>
          <w:cs/>
          <w:lang w:val="ar_AE" w:bidi="ar_AE"/>
        </w:rPr>
        <w:t>كلمة الرب</w:t>
      </w:r>
      <w:r>
        <w:rPr>
          <w:rtl/>
          <w:cs/>
          <w:lang w:val="ar_AE" w:bidi="ar_AE"/>
        </w:rPr>
        <w:t xml:space="preserve"> بشأن ما سيحدث لبيت يربعام. وكلمة الرب تعني ما يقوله الرب للناس. لمزيد من المعلومات عن "كلمة الرب"، ارجعوا إلى كلمة "كلمة" في "قاموس الكلمات الرئيسية". استخدموا الكلمة أو العبارة نفسها التي استخدمتموها في المقاطع السابقة للتعبير عن "كلمة الرب".</w:t>
      </w:r>
    </w:p>
    <w:p>
      <w:pPr>
        <w:bidi/>
      </w:pPr>
      <w:r>
        <w:rPr>
          <w:rtl/>
          <w:cs/>
          <w:lang w:val="ar_AE" w:bidi="ar_AE"/>
        </w:rPr>
      </w:r>
      <w:r>
        <w:rPr>
          <w:rtl/>
          <w:cs/>
          <w:lang w:val="ar_AE" w:bidi="ar_AE"/>
        </w:rPr>
        <w:t xml:space="preserve">أخيا هو </w:t>
      </w:r>
      <w:r>
        <w:rPr>
          <w:b/>
          <w:rtl/>
          <w:cs/>
          <w:lang w:val="ar_AE" w:bidi="ar_AE"/>
        </w:rPr>
        <w:t>خادم</w:t>
      </w:r>
      <w:r>
        <w:rPr>
          <w:rtl/>
          <w:cs/>
          <w:lang w:val="ar_AE" w:bidi="ar_AE"/>
        </w:rPr>
        <w:t xml:space="preserve"> الرب أو </w:t>
      </w:r>
      <w:r>
        <w:rPr>
          <w:b/>
          <w:rtl/>
          <w:cs/>
          <w:lang w:val="ar_AE" w:bidi="ar_AE"/>
        </w:rPr>
        <w:t>نبيه</w:t>
      </w:r>
      <w:r>
        <w:rPr>
          <w:rtl/>
          <w:cs/>
          <w:lang w:val="ar_AE" w:bidi="ar_AE"/>
        </w:rPr>
        <w:t>. والعبد هو شخص يخدم شخصًا آخر. وكان الناس كثيرًا ما يسمّون الأنبياء عبيد الرب، والراوي يسمّي أخيا هنا عبد الرب. والنبي هو الشخص الذي يحمل رسالة من الله إلى الشعب. لمزيد من المعلومات عن العبد أو النبي، راجعوا قاموس الكلمات الرئيسية. استخدموا الكلمة أو العبارة نفسها التي استخدمتموها في المقاطع السابقة للإشارة إلى العبد.</w:t>
      </w:r>
    </w:p>
    <w:p>
      <w:pPr>
        <w:bidi/>
      </w:pPr>
      <w:r>
        <w:rPr>
          <w:rtl/>
          <w:cs/>
          <w:lang w:val="ar_AE" w:bidi="ar_AE"/>
        </w:rPr>
      </w:r>
      <w:r>
        <w:rPr>
          <w:rtl/>
          <w:cs/>
          <w:lang w:val="ar_AE" w:bidi="ar_AE"/>
        </w:rPr>
        <w:t xml:space="preserve">وكان يربعام قد </w:t>
      </w:r>
      <w:r>
        <w:rPr>
          <w:b/>
          <w:rtl/>
          <w:cs/>
          <w:lang w:val="ar_AE" w:bidi="ar_AE"/>
        </w:rPr>
        <w:t>أغاظ</w:t>
      </w:r>
      <w:r>
        <w:rPr>
          <w:rtl/>
          <w:cs/>
          <w:lang w:val="ar_AE" w:bidi="ar_AE"/>
        </w:rPr>
        <w:t xml:space="preserve"> الرب، أو تسبب في غضبه. استخدموا الكلمة أو العبارة نفسها التي استخدمتموها في المقاطع السابقة للتعبير عن "أغاظ". الرب هو</w:t>
      </w:r>
      <w:r>
        <w:rPr>
          <w:b/>
          <w:rtl/>
          <w:cs/>
          <w:lang w:val="ar_AE" w:bidi="ar_AE"/>
        </w:rPr>
        <w:t xml:space="preserve"> إله</w:t>
      </w:r>
      <w:r>
        <w:rPr>
          <w:rtl/>
          <w:cs/>
          <w:lang w:val="ar_AE" w:bidi="ar_AE"/>
        </w:rPr>
        <w:t xml:space="preserve"> إسرائيل. للمزيد من المعلومات عن الله، راجعوا "قاموس الكلمات الرئيسية". استخدموا الكلمة أو العبارة ذاتها التي استخدمتموها في المقاطع السابقة للإشارة إلى الله. </w:t>
      </w:r>
    </w:p>
    <w:p>
      <w:pPr>
        <w:bidi/>
      </w:pPr>
      <w:r>
        <w:rPr>
          <w:rtl/>
          <w:cs/>
          <w:lang w:val="ar_AE" w:bidi="ar_AE"/>
        </w:rPr>
      </w:r>
      <w:r>
        <w:rPr>
          <w:rtl/>
          <w:cs/>
          <w:lang w:val="ar_AE" w:bidi="ar_AE"/>
        </w:rPr>
        <w:t xml:space="preserve">وترد قصة ناداب أيضًا في الكتاب أو </w:t>
      </w:r>
      <w:r>
        <w:rPr>
          <w:b/>
          <w:rtl/>
          <w:cs/>
          <w:lang w:val="ar_AE" w:bidi="ar_AE"/>
        </w:rPr>
        <w:t>السفر</w:t>
      </w:r>
      <w:r>
        <w:rPr>
          <w:rtl/>
          <w:cs/>
          <w:lang w:val="ar_AE" w:bidi="ar_AE"/>
        </w:rPr>
        <w:t xml:space="preserve"> الذي يروي تاريخ ملوك إسرائيل. والسفر هو شريط طويل من مادة يكتب الناس عليه القصص. ولأن هذه الشرائط كانت طويلة جدًا، كان الناس يلفونها حول عصا. لمزيد من المعلومات عن الدرج، راجعوا قاموس الكلمات الرئيسية. استخدموا الكلمة أو العبارة نفسها التي استخدمتموها في المقاطع السابقة للإشارة إلى "السفر" أو "الكتاب".</w:t>
      </w:r>
    </w:p>
    <w:p>
      <w:pPr>
        <w:bidi/>
      </w:pPr>
      <w:r>
        <w:rPr>
          <w:rtl/>
          <w:cs/>
          <w:lang w:val="ar_AE" w:bidi="ar_AE"/>
        </w:rPr>
      </w:r>
      <w:r>
        <w:rPr>
          <w:rtl/>
          <w:cs/>
          <w:lang w:val="ar_AE" w:bidi="ar_AE"/>
        </w:rPr>
        <w:t>توقفوا هنا وانظروا معًا مرة أخرى إلى صورة لسفر عند الحاجة.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15:33–16:7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١٥: ٣٢ – ١٦: ٧ وضعوا ذلك في قلوبكم.</w:t>
      </w:r>
    </w:p>
    <w:p>
      <w:pPr>
        <w:bidi/>
      </w:pPr>
      <w:r>
        <w:rPr>
          <w:rtl/>
          <w:cs/>
          <w:lang w:val="ar_AE" w:bidi="ar_AE"/>
        </w:rPr>
      </w:r>
      <w:r>
        <w:rPr>
          <w:rtl/>
          <w:cs/>
          <w:lang w:val="ar_AE" w:bidi="ar_AE"/>
        </w:rPr>
        <w:t>استمعوا إلى نسخة صوتية من سفر الملوك الأول ١٥: ٣٢ – ١٦: ٧ ثلاث مرات، بثلاث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الملوك الأول ١٥: ٣٢ – ١٦: ٧ في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القصة السابقة، قتل بعشا ناداب وصار ملكًا. وتتناول هذه القصة حكم بعشا ملكًا. وأخطأ بعشا كما أخطأ ناداب ويربعام. فأعطى الرب نبيًا رسالةً إلى بعشا. وبسبب ما فعله بعشا، سيعاقبه الرب كما عاقب يربعام. وستموت عائلة بعشا كلها.</w:t>
      </w:r>
    </w:p>
    <w:p>
      <w:pPr>
        <w:bidi/>
      </w:pPr>
      <w:r>
        <w:rPr>
          <w:rtl/>
          <w:cs/>
          <w:lang w:val="ar_AE" w:bidi="ar_AE"/>
        </w:rPr>
      </w:r>
      <w:r>
        <w:rPr>
          <w:rtl/>
          <w:cs/>
          <w:lang w:val="ar_AE" w:bidi="ar_AE"/>
        </w:rPr>
        <w:t>وصار بعشا بن أخيا ملكًا على إسرائيل في السنة الثالثة من حكم آسا ملك يهوذا. وطوال فترة حكم بعشا على إسرائيل، كان الإسرائيليون يحاربون شعب يهوذا. وملك بعشا أربعًا وعشرين سنة من مدينة ترصة. تذكّروا أن يربعام اختار شكيم عاصمة له، أما بعشا فيحكم الآن من ترصة. وتقع ترصة على بُعد نحو ١١ كيلومترًا إلى الشمال الشرقي من شكيم. وأغاظ بعشا الرب بتصرفاته. وكما فعل يربعام، أخطأ بعشا وقاد بني إسرائيل إلى اختيار الخطية طوعًا أيضًا.</w:t>
      </w:r>
    </w:p>
    <w:p>
      <w:pPr>
        <w:bidi/>
      </w:pPr>
      <w:r>
        <w:rPr>
          <w:rtl/>
          <w:cs/>
          <w:lang w:val="ar_AE" w:bidi="ar_AE"/>
        </w:rPr>
      </w:r>
      <w:r>
        <w:rPr>
          <w:rtl/>
          <w:cs/>
          <w:lang w:val="ar_AE" w:bidi="ar_AE"/>
        </w:rPr>
        <w:t xml:space="preserve">توقفوا هنا وانظروا كمجموعة إلى خريطة إسرائيل. اعثروا على مدينتي شكيم وترصة. أوقِفوا الاستماع إلى هذا التسجيل الصوتي هنا. </w:t>
      </w:r>
    </w:p>
    <w:p>
      <w:pPr>
        <w:bidi/>
      </w:pPr>
      <w:r>
        <w:rPr>
          <w:rtl/>
          <w:cs/>
          <w:lang w:val="ar_AE" w:bidi="ar_AE"/>
        </w:rPr>
      </w:r>
      <w:r>
        <w:rPr>
          <w:rtl/>
          <w:cs/>
          <w:lang w:val="ar_AE" w:bidi="ar_AE"/>
        </w:rPr>
        <w:t>ويكلم الرب نبيًا اسمه ياهو بن حناني. ورسالة الرب إلى بعشا تشبه كثيرًا رسالته إلى يربعام. ويقول الرب إن بعشا كان رجلًا لا سلطان له ولا نفوذ، لكنه اختاره لقيادة إسرائيل. لكن بعشا لم يحكم جيدًا. وسار بعشا في طريق يربعام وجعل بني إسرائيل يخطئون. أغضب هذا يهوه. وسيبيد الرب بعشا وبيته تمامًا. سيقتل أحدهم أفراد بيت بعشا، كما قتل بعشا أفراد بيت يربعام. ومهما كان المكان الذي يموت فيه أحد من بيت بعشا، فلن يدفن أحد جثمانه. إذا مات أحد من بيت بعشا في مدينة، أكلت الكلاب جثمانه. وإذا مات أحد من بيت بعشا خارج المدن، أكلت الطيور التي تقتات على اللحم جثمانه.</w:t>
      </w:r>
    </w:p>
    <w:p>
      <w:pPr>
        <w:bidi/>
      </w:pPr>
      <w:r>
        <w:rPr>
          <w:rtl/>
          <w:cs/>
          <w:lang w:val="ar_AE" w:bidi="ar_AE"/>
        </w:rPr>
      </w:r>
      <w:r>
        <w:rPr>
          <w:rtl/>
          <w:cs/>
          <w:lang w:val="ar_AE" w:bidi="ar_AE"/>
        </w:rPr>
        <w:t xml:space="preserve">توقفوا هنا وناقشوا هذا السؤال معًا: ما بعض الحيوانات التي تأكل الجيف في منطقتكم؟ كيف يشعر الناس تجاه هذه الحيوانات؟ أوقِفوا الاستماع إلى هذا التسجيل الصوتي هنا. </w:t>
      </w:r>
    </w:p>
    <w:p>
      <w:pPr>
        <w:bidi/>
      </w:pPr>
      <w:r>
        <w:rPr>
          <w:rtl/>
          <w:cs/>
          <w:lang w:val="ar_AE" w:bidi="ar_AE"/>
        </w:rPr>
      </w:r>
      <w:r>
        <w:rPr>
          <w:rtl/>
          <w:cs/>
          <w:lang w:val="ar_AE" w:bidi="ar_AE"/>
        </w:rPr>
        <w:t>كان دفن جثمان الميت أمرًا بالغ الأهمية في ذلك الوقت. وكان من العار الشديد على الميت ألا يدفن أحد جثمانه. وكان الناس يعتقدون غالبًا أن عدم دفن جثمان الميت علامة على أن الله ساخط عليه ويريد معاقبته.</w:t>
      </w:r>
    </w:p>
    <w:p>
      <w:pPr>
        <w:bidi/>
      </w:pPr>
      <w:r>
        <w:rPr>
          <w:rtl/>
          <w:cs/>
          <w:lang w:val="ar_AE" w:bidi="ar_AE"/>
        </w:rPr>
      </w:r>
      <w:r>
        <w:rPr>
          <w:rtl/>
          <w:cs/>
          <w:lang w:val="ar_AE" w:bidi="ar_AE"/>
        </w:rPr>
        <w:t xml:space="preserve">توقفوا هنا وناقشوا هذا السؤال معًا: ما الطريقة المحترمة للتعامل مع جثمان الميت في ثقافتكم؟ ما رأي الناس في جثمان لا يدفنه أحد؟ كيف سيكون شعوركم إذا لم يدفن أحد جثمان شخص تعرفونه؟ أوقِفوا الاستماع إلى هذا التسجيل الصوتي هنا. </w:t>
      </w:r>
    </w:p>
    <w:p>
      <w:pPr>
        <w:bidi/>
      </w:pPr>
      <w:r>
        <w:rPr>
          <w:rtl/>
          <w:cs/>
          <w:lang w:val="ar_AE" w:bidi="ar_AE"/>
        </w:rPr>
      </w:r>
      <w:r>
        <w:rPr>
          <w:rtl/>
          <w:cs/>
          <w:lang w:val="ar_AE" w:bidi="ar_AE"/>
        </w:rPr>
        <w:t>أما بقية أعمال بعشا ملكًا، ومنها أعماله قائدًا للجيش، فهي مدونة في سفر أخبار الأيام لملوك إسرائيل. ومات بعشا، ودفنه الناس في ترصة قرب مدافن آبائه. وعندئذ ملك أيلة بن بعشا من بعده.</w:t>
      </w:r>
    </w:p>
    <w:p>
      <w:pPr>
        <w:bidi/>
      </w:pPr>
      <w:r>
        <w:rPr>
          <w:rtl/>
          <w:cs/>
          <w:lang w:val="ar_AE" w:bidi="ar_AE"/>
        </w:rPr>
      </w:r>
      <w:r>
        <w:rPr>
          <w:rtl/>
          <w:cs/>
          <w:lang w:val="ar_AE" w:bidi="ar_AE"/>
        </w:rPr>
        <w:t>وكلم الرب ياهو نبيه عن بعشا بسبب الشر الذي ارتكبه. وكما اختار الرب يربعام، رفع بعشا ليقود إسرائيل. وكما فعل مع يربعام، منح الرب بعشا فرصة ليكرمه بصفته الملك الحقيقي لإسرائيل، عندما قتل الملك السابق وتولى الحكم مكانه. تذكّروا أن الرب قال إن جميع نسل يربعام من الذكور سيموتون. وتذكّروا من القصة السابقة أن بعشا قرر قتل ناداب وجميع نسل يربعام من الذكور والإناث. لكن بعشا لم يكن أفضل حالًا من ناداب ويربعام. وأخطأ بعشا ولم يكرم الرب بوصفه الملك الحقيقي لإسرائيل. وظل الرب يعاقب يربعام ويُميت نسله من الذكور، كما خطط، رغم خطية بعشا. ولأن بعشا أخطأ، فإن الرب سيعاقبه أيضًا.</w:t>
      </w:r>
    </w:p>
    <w:p>
      <w:pPr>
        <w:bidi/>
      </w:pPr>
      <w:r>
        <w:rPr>
          <w:rtl/>
          <w:cs/>
          <w:lang w:val="ar_AE" w:bidi="ar_AE"/>
        </w:rPr>
      </w:r>
      <w:r>
        <w:rPr>
          <w:rtl/>
          <w:cs/>
          <w:lang w:val="ar_AE" w:bidi="ar_AE"/>
        </w:rPr>
        <w:t>توقفوا هنا وناقشوا هذا السؤال معًا: احكوا قصة عن مرة رأيتم فيها كيف صنع الله أمورًا عجيبة، حتى على أيدي أناس لم يعبدوه أو يكرموه.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الملوك الأول ١٥: ٣٢ – ١٦: ٧ في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بتصوير أحداث هذا المقطع.</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b/>
          <w:rtl/>
          <w:cs/>
          <w:lang w:val="ar_AE" w:bidi="ar_AE"/>
        </w:rPr>
        <w:t>في المشهد الأول،</w:t>
      </w:r>
      <w:r>
        <w:rPr>
          <w:rtl/>
          <w:cs/>
          <w:lang w:val="ar_AE" w:bidi="ar_AE"/>
        </w:rPr>
        <w:t xml:space="preserve"> يقدّم الراوي بعشا رسميًا ويصف كيف يحكم.</w:t>
      </w:r>
    </w:p>
    <w:p>
      <w:pPr>
        <w:bidi/>
      </w:pPr>
      <w:r>
        <w:rPr>
          <w:rtl/>
          <w:cs/>
          <w:lang w:val="ar_AE" w:bidi="ar_AE"/>
        </w:rPr>
      </w:r>
      <w:r>
        <w:rPr>
          <w:b/>
          <w:rtl/>
          <w:cs/>
          <w:lang w:val="ar_AE" w:bidi="ar_AE"/>
        </w:rPr>
        <w:t>في المشهد الثاني،</w:t>
      </w:r>
      <w:r>
        <w:rPr>
          <w:rtl/>
          <w:cs/>
          <w:lang w:val="ar_AE" w:bidi="ar_AE"/>
        </w:rPr>
        <w:t xml:space="preserve"> يرسل الرب إلى ياهو رسالة لينقلها إلى بعشا. ويقول الرب إن بعشا أخطأ، ولذلك سيموت هو وجميع أهل بيته.</w:t>
      </w:r>
    </w:p>
    <w:p>
      <w:pPr>
        <w:bidi/>
      </w:pPr>
      <w:r>
        <w:rPr>
          <w:rtl/>
          <w:cs/>
          <w:lang w:val="ar_AE" w:bidi="ar_AE"/>
        </w:rPr>
      </w:r>
      <w:r>
        <w:rPr>
          <w:b/>
          <w:rtl/>
          <w:cs/>
          <w:lang w:val="ar_AE" w:bidi="ar_AE"/>
        </w:rPr>
        <w:t>في المشهد الثالث:</w:t>
      </w:r>
      <w:r>
        <w:rPr>
          <w:rtl/>
          <w:cs/>
          <w:lang w:val="ar_AE" w:bidi="ar_AE"/>
        </w:rPr>
        <w:t xml:space="preserve"> يختتم الراوي قصة بعشا رسميًا.</w:t>
      </w:r>
    </w:p>
    <w:p>
      <w:pPr>
        <w:bidi/>
      </w:pPr>
      <w:r>
        <w:rPr>
          <w:rtl/>
          <w:cs/>
          <w:lang w:val="ar_AE" w:bidi="ar_AE"/>
        </w:rPr>
      </w:r>
      <w:r>
        <w:rPr>
          <w:b/>
          <w:rtl/>
          <w:cs/>
          <w:lang w:val="ar_AE" w:bidi="ar_AE"/>
        </w:rPr>
        <w:t>وفي المشهد الرابع،</w:t>
      </w:r>
      <w:r>
        <w:rPr>
          <w:rtl/>
          <w:cs/>
          <w:lang w:val="ar_AE" w:bidi="ar_AE"/>
        </w:rPr>
        <w:t xml:space="preserve"> يكرر الراوي أن الرب أعطى ياهو هذه الرسالة بسبب الشر الذي ارتكبه بعشا.</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بعشا بن أخيا</w:t>
      </w:r>
    </w:p>
    <w:p>
      <w:pPr>
        <w:pStyle w:val="ListBullet"/>
        <w:bidi/>
        <w:spacing w:line="240" w:lineRule="auto"/>
        <w:ind w:left="720"/>
      </w:pPr>
      <w:r>
        <w:rPr>
          <w:rtl/>
          <w:cs/>
          <w:lang w:val="ar_AE" w:bidi="ar_AE"/>
        </w:rPr>
      </w:r>
      <w:r>
        <w:rPr>
          <w:rtl/>
          <w:cs/>
          <w:lang w:val="ar_AE" w:bidi="ar_AE"/>
        </w:rPr>
        <w:t>آسا، ملك يهوذا</w:t>
      </w:r>
    </w:p>
    <w:p>
      <w:pPr>
        <w:pStyle w:val="ListBullet"/>
        <w:bidi/>
        <w:spacing w:line="240" w:lineRule="auto"/>
        <w:ind w:left="720"/>
      </w:pPr>
      <w:r>
        <w:rPr>
          <w:rtl/>
          <w:cs/>
          <w:lang w:val="ar_AE" w:bidi="ar_AE"/>
        </w:rPr>
      </w:r>
      <w:r>
        <w:rPr>
          <w:rtl/>
          <w:cs/>
          <w:lang w:val="ar_AE" w:bidi="ar_AE"/>
        </w:rPr>
        <w:t>شعب مملكة إسرائيل الشمالية</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يربعام بن نباط</w:t>
      </w:r>
    </w:p>
    <w:p>
      <w:pPr>
        <w:pStyle w:val="ListBullet"/>
        <w:bidi/>
        <w:spacing w:line="240" w:lineRule="auto"/>
        <w:ind w:left="720"/>
      </w:pPr>
      <w:r>
        <w:rPr>
          <w:rtl/>
          <w:cs/>
          <w:lang w:val="ar_AE" w:bidi="ar_AE"/>
        </w:rPr>
      </w:r>
      <w:r>
        <w:rPr>
          <w:rtl/>
          <w:cs/>
          <w:lang w:val="ar_AE" w:bidi="ar_AE"/>
        </w:rPr>
        <w:t>بيت يربعام</w:t>
      </w:r>
    </w:p>
    <w:p>
      <w:pPr>
        <w:pStyle w:val="ListBullet"/>
        <w:bidi/>
        <w:spacing w:line="240" w:lineRule="auto"/>
        <w:ind w:left="720"/>
      </w:pPr>
      <w:r>
        <w:rPr>
          <w:rtl/>
          <w:cs/>
          <w:lang w:val="ar_AE" w:bidi="ar_AE"/>
        </w:rPr>
      </w:r>
      <w:r>
        <w:rPr>
          <w:rtl/>
          <w:cs/>
          <w:lang w:val="ar_AE" w:bidi="ar_AE"/>
        </w:rPr>
        <w:t>ياهو بن حناني</w:t>
      </w:r>
    </w:p>
    <w:p>
      <w:pPr>
        <w:pStyle w:val="ListBullet"/>
        <w:bidi/>
        <w:spacing w:line="240" w:lineRule="auto"/>
        <w:ind w:left="720"/>
      </w:pPr>
      <w:r>
        <w:rPr>
          <w:rtl/>
          <w:cs/>
          <w:lang w:val="ar_AE" w:bidi="ar_AE"/>
        </w:rPr>
      </w:r>
      <w:r>
        <w:rPr>
          <w:rtl/>
          <w:cs/>
          <w:lang w:val="ar_AE" w:bidi="ar_AE"/>
        </w:rPr>
        <w:t>عائلة بعشا</w:t>
      </w:r>
    </w:p>
    <w:p>
      <w:pPr>
        <w:pStyle w:val="ListBullet"/>
        <w:bidi/>
        <w:spacing w:line="240" w:lineRule="auto"/>
        <w:ind w:left="720"/>
      </w:pPr>
      <w:r>
        <w:rPr>
          <w:rtl/>
          <w:cs/>
          <w:lang w:val="ar_AE" w:bidi="ar_AE"/>
        </w:rPr>
      </w:r>
      <w:r>
        <w:rPr>
          <w:rtl/>
          <w:cs/>
          <w:lang w:val="ar_AE" w:bidi="ar_AE"/>
        </w:rPr>
        <w:t>أيلة بن بعشا</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المشهد الأول، يخبرنا الراوي أن بعشا وبني إسرائيل حاربوا آسا وشعب يهوذا، وكان كل من الملكين يحكم في ذلك الوقت.</w:t>
      </w:r>
    </w:p>
    <w:p>
      <w:pPr>
        <w:bidi/>
      </w:pPr>
      <w:r>
        <w:rPr>
          <w:rtl/>
          <w:cs/>
          <w:lang w:val="ar_AE" w:bidi="ar_AE"/>
        </w:rPr>
      </w:r>
      <w:r>
        <w:rPr>
          <w:rtl/>
          <w:cs/>
          <w:lang w:val="ar_AE" w:bidi="ar_AE"/>
        </w:rPr>
        <w:t>مع أن الراوي سبق أن تحدث عن بعشا، فإنه يستخدم اللغة الرسمية نفسها لتقديمه، كما استخدمها في قصة ناداب. في المشهد الأول، يشرح الراوي من هو والد بعشا، ومن كان ملك يهوذا حين صار ملكًا، ومدة حكمه وطريقته في الحكم. تذكّروا أن أخيا والد بعشا شخص آخر غير أخيا النبي الذي ورد في القصة السابقة.</w:t>
      </w:r>
    </w:p>
    <w:p>
      <w:pPr>
        <w:bidi/>
      </w:pPr>
      <w:r>
        <w:rPr>
          <w:rtl/>
          <w:cs/>
          <w:lang w:val="ar_AE" w:bidi="ar_AE"/>
        </w:rPr>
      </w:r>
      <w:r>
        <w:rPr>
          <w:rtl/>
          <w:cs/>
          <w:lang w:val="ar_AE" w:bidi="ar_AE"/>
        </w:rPr>
        <w:t xml:space="preserve">توقفوا هنا وراجعوا ترجمتكم لمقدمة قصة ناداب. أوقِفوا الاستماع إلى هذا التسجيل الصوتي هنا. </w:t>
      </w:r>
    </w:p>
    <w:p>
      <w:pPr>
        <w:bidi/>
      </w:pPr>
      <w:r>
        <w:rPr>
          <w:rtl/>
          <w:cs/>
          <w:lang w:val="ar_AE" w:bidi="ar_AE"/>
        </w:rPr>
      </w:r>
      <w:r>
        <w:rPr>
          <w:rtl/>
          <w:cs/>
          <w:lang w:val="ar_AE" w:bidi="ar_AE"/>
        </w:rPr>
        <w:t>سبق أن أخبرنا الراوي كيف حارب بعشا آسا في قصة آسا، وكيف صار ملكًا في قصة ناداب. ولا يعيد الراوي ذكر تلك الأحداث من قصة بعشا. ويركّز الراوي هنا على كيف يخطئ بعشا وكيف يستجيب الرب له.</w:t>
      </w:r>
    </w:p>
    <w:p>
      <w:pPr>
        <w:bidi/>
      </w:pPr>
      <w:r>
        <w:rPr>
          <w:rtl/>
          <w:cs/>
          <w:lang w:val="ar_AE" w:bidi="ar_AE"/>
        </w:rPr>
      </w:r>
      <w:r>
        <w:rPr>
          <w:rtl/>
          <w:cs/>
          <w:lang w:val="ar_AE" w:bidi="ar_AE"/>
        </w:rPr>
        <w:t>ويصير بعشا ملكًا على كل إسرائيل، أي على المملكة الشمالية كلها. وحكم بعشا من مدينة ترصة مدة أربع وعشرين سنة.</w:t>
      </w:r>
    </w:p>
    <w:p>
      <w:pPr>
        <w:bidi/>
      </w:pPr>
      <w:r>
        <w:rPr>
          <w:rtl/>
          <w:cs/>
          <w:lang w:val="ar_AE" w:bidi="ar_AE"/>
        </w:rPr>
      </w:r>
      <w:r>
        <w:rPr>
          <w:rtl/>
          <w:cs/>
          <w:lang w:val="ar_AE" w:bidi="ar_AE"/>
        </w:rPr>
        <w:t>وعمل بعشا الشر في عيني الرب، أي فعل ما يراه الرب شرًا. ويستخدم الراوي العبارة نفسها التي استخدمها في وصف ناداب. ويقتدي بعشا أيضًا بيربعام في الخطية، كما يتبع المرء شخصًا آخر في الطريق.</w:t>
      </w:r>
    </w:p>
    <w:p>
      <w:pPr>
        <w:bidi/>
      </w:pPr>
      <w:r>
        <w:rPr>
          <w:rtl/>
          <w:cs/>
          <w:lang w:val="ar_AE" w:bidi="ar_AE"/>
        </w:rPr>
      </w:r>
      <w:r>
        <w:rPr>
          <w:rtl/>
          <w:cs/>
          <w:lang w:val="ar_AE" w:bidi="ar_AE"/>
        </w:rPr>
        <w:t xml:space="preserve">توقفوا هنا وراجعوا كيف ترجمتم عبارة "عمل الشر في عيني الرب" أو "عمل الشر". أوقِفوا الاستماع إلى هذا التسجيل الصوتي هنا. </w:t>
      </w:r>
    </w:p>
    <w:p>
      <w:pPr>
        <w:bidi/>
      </w:pPr>
      <w:r>
        <w:rPr>
          <w:rtl/>
          <w:cs/>
          <w:lang w:val="ar_AE" w:bidi="ar_AE"/>
        </w:rPr>
      </w:r>
      <w:r>
        <w:rPr>
          <w:rtl/>
          <w:cs/>
          <w:lang w:val="ar_AE" w:bidi="ar_AE"/>
        </w:rPr>
        <w:t>في المشهد الثاني، يكلم الرب نبيه ياهو. ما إن ينتهي الرب من الكلام حتى يذهب ياهو ويبلغ بعشا بالرسالة. وأحيانًا يتحدث الرب عن "عائلة بعشا"، وأحيانًا يتحدث عن "عائلتكم". لكن الرب ظل يخاطب بعشا بهذه الرسالة طوال الوقت.</w:t>
      </w:r>
    </w:p>
    <w:p>
      <w:pPr>
        <w:bidi/>
      </w:pPr>
      <w:r>
        <w:rPr>
          <w:rtl/>
          <w:cs/>
          <w:lang w:val="ar_AE" w:bidi="ar_AE"/>
        </w:rPr>
      </w:r>
      <w:r>
        <w:rPr>
          <w:rtl/>
          <w:cs/>
          <w:lang w:val="ar_AE" w:bidi="ar_AE"/>
        </w:rPr>
        <w:t xml:space="preserve">توقفوا هنا وناقشوا هذا السؤال معًا: في لغتكم، في أي مواقف قد تغيّرون طريقة حديثكم مع شخص، كما فعل الرب حين كلم بعشا؟ وإذا لم يكن هذا الأسلوب مألوفًا في لغتكم، فيمكنكم الاقتداء ببعض الترجمات التي تبيّن أن الرب يخاطب بعشا بطريقة واحدة. أوقِفوا الاستماع إلى هذا التسجيل الصوتي هنا. </w:t>
      </w:r>
    </w:p>
    <w:p>
      <w:pPr>
        <w:bidi/>
      </w:pPr>
      <w:r>
        <w:rPr>
          <w:rtl/>
          <w:cs/>
          <w:lang w:val="ar_AE" w:bidi="ar_AE"/>
        </w:rPr>
      </w:r>
      <w:r>
        <w:rPr>
          <w:rtl/>
          <w:cs/>
          <w:lang w:val="ar_AE" w:bidi="ar_AE"/>
        </w:rPr>
        <w:t>ويقول إن الرب "رفع" بعشا من التراب. وهذه طريقة شعرية للقول إن بعشا لم يكن ذا شأن حتى جعله الرب حاكمًا على إسرائيل. لاحظوا أن يهوه يستخدم كلمة "رئيس" مختلفة عن الكلمة المستخدمة لـ"ملك". وغالبًا ما يستخدم الرب هذه الكلمة بمعنى "رئيس" أو "قائد"، أي شخص يختاره الرب ليتولى القيادة. وينبغي لهذا الرئيس أن يدرك أن الرب هو الملك الحقيقي لإسرائيل.</w:t>
      </w:r>
    </w:p>
    <w:p>
      <w:pPr>
        <w:bidi/>
      </w:pPr>
      <w:r>
        <w:rPr>
          <w:rtl/>
          <w:cs/>
          <w:lang w:val="ar_AE" w:bidi="ar_AE"/>
        </w:rPr>
      </w:r>
      <w:r>
        <w:rPr>
          <w:rtl/>
          <w:cs/>
          <w:lang w:val="ar_AE" w:bidi="ar_AE"/>
        </w:rPr>
        <w:t xml:space="preserve">توقفوا هنا وناقشوا معًا كيف ستتحدثون عن رفع الرب بعشا من التراب واختياره ليكون رئيسًا. أوقِفوا الاستماع إلى هذا التسجيل الصوتي هنا. </w:t>
      </w:r>
    </w:p>
    <w:p>
      <w:pPr>
        <w:bidi/>
      </w:pPr>
      <w:r>
        <w:rPr>
          <w:rtl/>
          <w:cs/>
          <w:lang w:val="ar_AE" w:bidi="ar_AE"/>
        </w:rPr>
      </w:r>
      <w:r>
        <w:rPr>
          <w:rtl/>
          <w:cs/>
          <w:lang w:val="ar_AE" w:bidi="ar_AE"/>
        </w:rPr>
        <w:t>لاحظوا كيف يدعو الرب إسرائيل شعبه، مع أن بني إسرائيل يخطئون. لكن الرب غضب لأن شعبه يخطئ، لذلك يقول إنه سيحرق بعشا وأهل بيته أو يبيدهم تمامًا. وهذا يعني أن الرب سيبيد بيت بعشا تمامًا، كما تبيد النار أو مياه الفيضان شيئًا. وسيموت أهل بيت بعشا، كما مات أهل بيت يربعام. ويصف الرب كيف لن يدفن أحد جثث الموتى، كما سبق أن قال في رسالته إلى يربعام.</w:t>
      </w:r>
    </w:p>
    <w:p>
      <w:pPr>
        <w:bidi/>
      </w:pPr>
      <w:r>
        <w:rPr>
          <w:rtl/>
          <w:cs/>
          <w:lang w:val="ar_AE" w:bidi="ar_AE"/>
        </w:rPr>
      </w:r>
      <w:r>
        <w:rPr>
          <w:rtl/>
          <w:cs/>
          <w:lang w:val="ar_AE" w:bidi="ar_AE"/>
        </w:rPr>
        <w:t xml:space="preserve">توقفوا هنا وراجعوا كيف ترجمتم رسالة الرب إلى يربعام في 1 ملوك 14: 11، حين تحدث الرب عن الحيوانات التي تأكل جثث الموتى. ينبغي أن تترجموا هنا طريقة مخاطبة الرب لبعشا بالطريقة نفسها. أوقِفوا الاستماع إلى هذا التسجيل الصوتي هنا. </w:t>
      </w:r>
    </w:p>
    <w:p>
      <w:pPr>
        <w:bidi/>
      </w:pPr>
      <w:r>
        <w:rPr>
          <w:rtl/>
          <w:cs/>
          <w:lang w:val="ar_AE" w:bidi="ar_AE"/>
        </w:rPr>
      </w:r>
      <w:r>
        <w:rPr>
          <w:rtl/>
          <w:cs/>
          <w:lang w:val="ar_AE" w:bidi="ar_AE"/>
        </w:rPr>
        <w:t>في المشهد الثالث، يستخدم الراوي أسلوبًا رسميًا ليختتم قصة بعشا. أورد الراوي هنا بعض أحداث قصة بعشا، أما سائر ما فعله بصفته ملكًا فهو مدوّن في سفر آخر. لاحظوا هذه المرة أن الراوي يذكر هنا أن أعمال بعشا أو مآثره العظيمة موجودة أيضًا في ذلك السفر الآخر. وربما تشير هذه الأعمال العظيمة إلى طريقة قتال بعشا وقيادته في المعارك.</w:t>
      </w:r>
    </w:p>
    <w:p>
      <w:pPr>
        <w:bidi/>
      </w:pPr>
      <w:r>
        <w:rPr>
          <w:rtl/>
          <w:cs/>
          <w:lang w:val="ar_AE" w:bidi="ar_AE"/>
        </w:rPr>
      </w:r>
      <w:r>
        <w:rPr>
          <w:rtl/>
          <w:cs/>
          <w:lang w:val="ar_AE" w:bidi="ar_AE"/>
        </w:rPr>
        <w:t xml:space="preserve">توقفوا هنا وراجعوا كيف ترجمتم نهاية قصة ناداب. ينبغي أن تستخدموا هنا العبارات نفسها، مع إضافة تعليق الراوي عن إنجازات بعشا العسكرية. كيف تتحدثون في لغتكم عن إنجازات الملك العسكرية؟ أوقِفوا الاستماع إلى هذا التسجيل الصوتي هنا. </w:t>
      </w:r>
    </w:p>
    <w:p>
      <w:pPr>
        <w:bidi/>
      </w:pPr>
      <w:r>
        <w:rPr>
          <w:rtl/>
          <w:cs/>
          <w:lang w:val="ar_AE" w:bidi="ar_AE"/>
        </w:rPr>
      </w:r>
      <w:r>
        <w:rPr>
          <w:rtl/>
          <w:cs/>
          <w:lang w:val="ar_AE" w:bidi="ar_AE"/>
        </w:rPr>
        <w:t>واضطجع بعشا مع آبائه، وهي عبارة مهذبة شائعة تعني أنه مات. ويدفن الناس جثمان بعشا في ترصة. ثم صار أيلة بن بعشا ملكًا. هذه العبارات تشبه ما استخدمه الراوي في نهاية قصة آسا، لذا يمكنكم ترجمة هذا الجزء بالطريقة نفسها التي اتبعتموها سابقًا.</w:t>
      </w:r>
    </w:p>
    <w:p>
      <w:pPr>
        <w:bidi/>
      </w:pPr>
      <w:r>
        <w:rPr>
          <w:rtl/>
          <w:cs/>
          <w:lang w:val="ar_AE" w:bidi="ar_AE"/>
        </w:rPr>
      </w:r>
      <w:r>
        <w:rPr>
          <w:rtl/>
          <w:cs/>
          <w:lang w:val="ar_AE" w:bidi="ar_AE"/>
        </w:rPr>
        <w:t xml:space="preserve">توقفوا هنا وراجعوا كيف ترجمتم نهاية قصة آسا في 1 ملوك 15: 24. أوقِفوا الاستماع إلى هذا التسجيل الصوتي هنا. </w:t>
      </w:r>
    </w:p>
    <w:p>
      <w:pPr>
        <w:bidi/>
      </w:pPr>
      <w:r>
        <w:rPr>
          <w:rtl/>
          <w:cs/>
          <w:lang w:val="ar_AE" w:bidi="ar_AE"/>
        </w:rPr>
      </w:r>
      <w:r>
        <w:rPr>
          <w:rtl/>
          <w:cs/>
          <w:lang w:val="ar_AE" w:bidi="ar_AE"/>
        </w:rPr>
        <w:t>في المشهد الرابع، يكرر الراوي سبب إرسال الرب هذه الرسالة إلى ياهو، ليؤكد مدى أهميتها. ويضيف الراوي أيضًا معلومات أخرى عن إحدى الطرق التي أخطأ بها بعشا. ولم يغضب الرب من بعشا لمجرد أنه تصرف مثل يربعام، بل أيضًا لأنه قتل أهل بيت يربعام. ويبدو هذا مفاجئًا، لأن الرب قال إنه سيعاقب أهل بيت يربعام بهذه الطريقة. لكن بعشا لم يقتل الرجال فقط، بل قتل النساء أيضًا. ولم يقتل بعشا أهل بيت يربعام إكرامًا ليهوه. ونرى ذلك لأن بعشا يخطئ كما أخطأ يربعام. ما قتل بعشا أهل بيت يربعام إلا لأنه أراد أن يصير ملكًا ويستمر في الخطية.</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الملوك الأول ١٥: ٣٢ – ١٦: ٧ في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بعشا بن أخيا</w:t>
      </w:r>
    </w:p>
    <w:p>
      <w:pPr>
        <w:pStyle w:val="ListBullet"/>
        <w:bidi/>
        <w:spacing w:line="240" w:lineRule="auto"/>
        <w:ind w:left="720"/>
      </w:pPr>
      <w:r>
        <w:rPr>
          <w:rtl/>
          <w:cs/>
          <w:lang w:val="ar_AE" w:bidi="ar_AE"/>
        </w:rPr>
      </w:r>
      <w:r>
        <w:rPr>
          <w:rtl/>
          <w:cs/>
          <w:lang w:val="ar_AE" w:bidi="ar_AE"/>
        </w:rPr>
        <w:t>آسا، ملك يهوذا</w:t>
      </w:r>
    </w:p>
    <w:p>
      <w:pPr>
        <w:pStyle w:val="ListBullet"/>
        <w:bidi/>
        <w:spacing w:line="240" w:lineRule="auto"/>
        <w:ind w:left="720"/>
      </w:pPr>
      <w:r>
        <w:rPr>
          <w:rtl/>
          <w:cs/>
          <w:lang w:val="ar_AE" w:bidi="ar_AE"/>
        </w:rPr>
      </w:r>
      <w:r>
        <w:rPr>
          <w:rtl/>
          <w:cs/>
          <w:lang w:val="ar_AE" w:bidi="ar_AE"/>
        </w:rPr>
        <w:t>شعب مملكة إسرائيل الشمالية</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يربعام بن نباط</w:t>
      </w:r>
    </w:p>
    <w:p>
      <w:pPr>
        <w:pStyle w:val="ListBullet"/>
        <w:bidi/>
        <w:spacing w:line="240" w:lineRule="auto"/>
        <w:ind w:left="720"/>
      </w:pPr>
      <w:r>
        <w:rPr>
          <w:rtl/>
          <w:cs/>
          <w:lang w:val="ar_AE" w:bidi="ar_AE"/>
        </w:rPr>
      </w:r>
      <w:r>
        <w:rPr>
          <w:rtl/>
          <w:cs/>
          <w:lang w:val="ar_AE" w:bidi="ar_AE"/>
        </w:rPr>
        <w:t>بيت يربعام</w:t>
      </w:r>
    </w:p>
    <w:p>
      <w:pPr>
        <w:pStyle w:val="ListBullet"/>
        <w:bidi/>
        <w:spacing w:line="240" w:lineRule="auto"/>
        <w:ind w:left="720"/>
      </w:pPr>
      <w:r>
        <w:rPr>
          <w:rtl/>
          <w:cs/>
          <w:lang w:val="ar_AE" w:bidi="ar_AE"/>
        </w:rPr>
      </w:r>
      <w:r>
        <w:rPr>
          <w:rtl/>
          <w:cs/>
          <w:lang w:val="ar_AE" w:bidi="ar_AE"/>
        </w:rPr>
        <w:t>ياهو بن حناني</w:t>
      </w:r>
    </w:p>
    <w:p>
      <w:pPr>
        <w:pStyle w:val="ListBullet"/>
        <w:bidi/>
        <w:spacing w:line="240" w:lineRule="auto"/>
        <w:ind w:left="720"/>
      </w:pPr>
      <w:r>
        <w:rPr>
          <w:rtl/>
          <w:cs/>
          <w:lang w:val="ar_AE" w:bidi="ar_AE"/>
        </w:rPr>
      </w:r>
      <w:r>
        <w:rPr>
          <w:rtl/>
          <w:cs/>
          <w:lang w:val="ar_AE" w:bidi="ar_AE"/>
        </w:rPr>
        <w:t>عائلة بعشا</w:t>
      </w:r>
    </w:p>
    <w:p>
      <w:pPr>
        <w:pStyle w:val="ListBullet"/>
        <w:bidi/>
        <w:spacing w:line="240" w:lineRule="auto"/>
        <w:ind w:left="720"/>
      </w:pPr>
      <w:r>
        <w:rPr>
          <w:rtl/>
          <w:cs/>
          <w:lang w:val="ar_AE" w:bidi="ar_AE"/>
        </w:rPr>
      </w:r>
      <w:r>
        <w:rPr>
          <w:rtl/>
          <w:cs/>
          <w:lang w:val="ar_AE" w:bidi="ar_AE"/>
        </w:rPr>
        <w:t>أيلة بن بعشا</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وطوال مدة مُلك آسا على يهوذا وبعشا على إسرائيل، ظل جيشاهما يتحاربان. وفي السنة الثالثة من مُلك آسا ملك يهوذا، بدأ بعشا بن أخيا يملك على إسرائيل. وملك بعشا في ترصة على إسرائيل أربعًا وعشرين سنة. وعمل بعشا الشر في عيني الرب. وأخطأ بعشا كما أخطأ يربعام. فقد جعل يربعام شعب إسرائيل يخطئ، وأخطأ بعشا بالطريقة نفسها.</w:t>
      </w:r>
    </w:p>
    <w:p>
      <w:pPr>
        <w:bidi/>
      </w:pPr>
      <w:r>
        <w:rPr>
          <w:rtl/>
          <w:cs/>
          <w:lang w:val="ar_AE" w:bidi="ar_AE"/>
        </w:rPr>
      </w:r>
      <w:r>
        <w:rPr>
          <w:rtl/>
          <w:cs/>
          <w:lang w:val="ar_AE" w:bidi="ar_AE"/>
        </w:rPr>
        <w:t>أوقفوا التمثيل. اسألوا من يؤدي دور بعشا: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والآن وقد أصبحت ملكًا، يمكنني أن أفعل ما أريد؛ أو</w:t>
      </w:r>
    </w:p>
    <w:p>
      <w:pPr>
        <w:pStyle w:val="ListBullet"/>
        <w:bidi/>
        <w:spacing w:line="240" w:lineRule="auto"/>
        <w:ind w:left="720"/>
      </w:pPr>
      <w:r>
        <w:rPr>
          <w:rtl/>
          <w:cs/>
          <w:lang w:val="ar_AE" w:bidi="ar_AE"/>
        </w:rPr>
      </w:r>
      <w:r>
        <w:rPr>
          <w:rtl/>
          <w:cs/>
          <w:lang w:val="ar_AE" w:bidi="ar_AE"/>
        </w:rPr>
        <w:t>أظن أنني أسلك الطريق الصحيح، ولذلك سأقود بني إسرائيل ليسلكوا الطريق نفسه؛ أو</w:t>
      </w:r>
    </w:p>
    <w:p>
      <w:pPr>
        <w:pStyle w:val="ListBullet"/>
        <w:bidi/>
        <w:spacing w:line="240" w:lineRule="auto"/>
        <w:ind w:left="720"/>
      </w:pPr>
      <w:r>
        <w:rPr>
          <w:rtl/>
          <w:cs/>
          <w:lang w:val="ar_AE" w:bidi="ar_AE"/>
        </w:rPr>
      </w:r>
      <w:r>
        <w:rPr>
          <w:rtl/>
          <w:cs/>
          <w:lang w:val="ar_AE" w:bidi="ar_AE"/>
        </w:rPr>
        <w:t>أنا ملك أفضل من ناداب. انظروا كم طال مُلكي!</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أرسل الرب هذه الرسالة إلى ياهو بن حناني ليبلغها بعشا: "مِنْ أجلِ أنّي قد رَفَعتُكَ مِنَ التُّرابِ وجَعَلتُكَ رَئيسًا علَى شَعبي إسرائيلَ، فسِرتَ في طريقِ يَرُبعامَ وجَعَلتَ شَعبي إسرائيلَ يُخطِئونَ ويُغيظونَني بخطاياهُم هأنَذا أنزِعُ نَسلَ بَعشا ونَسلَ بَيتِهِ، وأجعَلُ بَيتَكَ كبَيتِ يَرُبعامَ بنِ نَباطَ. فمَنْ ماتَ لبَعشا في المدينةِ تأكُلُهُ الكِلابُ، ومَنْ ماتَ لهُ في الحَقلِ تأكُلُهُ طُيورُ السماءِ."</w:t>
      </w:r>
    </w:p>
    <w:p>
      <w:pPr>
        <w:bidi/>
      </w:pPr>
      <w:r>
        <w:rPr>
          <w:rtl/>
          <w:cs/>
          <w:lang w:val="ar_AE" w:bidi="ar_AE"/>
        </w:rPr>
      </w:r>
      <w:r>
        <w:rPr>
          <w:rtl/>
          <w:cs/>
          <w:lang w:val="ar_AE" w:bidi="ar_AE"/>
        </w:rPr>
        <w:t>أوقفوا التمثيل. اسألوا من يؤدي دور ياهو: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شعرت بالغضب حين رأيت كيف أخطأ بعشا وجعل بني إسرائيل يخطئون. كنت أريد من بعشا أن يتوقف! أو</w:t>
      </w:r>
    </w:p>
    <w:p>
      <w:pPr>
        <w:pStyle w:val="ListBullet"/>
        <w:bidi/>
        <w:spacing w:line="240" w:lineRule="auto"/>
        <w:ind w:left="720"/>
      </w:pPr>
      <w:r>
        <w:rPr>
          <w:rtl/>
          <w:cs/>
          <w:lang w:val="ar_AE" w:bidi="ar_AE"/>
        </w:rPr>
      </w:r>
      <w:r>
        <w:rPr>
          <w:rtl/>
          <w:cs/>
          <w:lang w:val="ar_AE" w:bidi="ar_AE"/>
        </w:rPr>
        <w:t>وأنا ممتن لأن الرب سيعاقب بعشا بالعدل؛ أو</w:t>
      </w:r>
    </w:p>
    <w:p>
      <w:pPr>
        <w:pStyle w:val="ListBullet"/>
        <w:bidi/>
        <w:spacing w:line="240" w:lineRule="auto"/>
        <w:ind w:left="720"/>
      </w:pPr>
      <w:r>
        <w:rPr>
          <w:rtl/>
          <w:cs/>
          <w:lang w:val="ar_AE" w:bidi="ar_AE"/>
        </w:rPr>
      </w:r>
      <w:r>
        <w:rPr>
          <w:rtl/>
          <w:cs/>
          <w:lang w:val="ar_AE" w:bidi="ar_AE"/>
        </w:rPr>
        <w:t>أشعر بالقلق من إبلاغ الملك بهذه الرسالة. قد يغضب الملك جدًا حين يسمع ذلك!</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"وبَقيَّةُ أُمورِ بَعشا وما عَمِلَ وجَبَروتُهُ، أما هي مَكتوبَةٌ في سِفرِ أخبارِ الأيّامِ لمُلوكِ إسرائيلَ؟ واضطَجَعَ بَعشا مع آبائهِ ودُفِنَ في تِرصَةَ، ومَلكَ أيلَةُ ابنُهُ عِوَضًا عنهُ".</w:t>
      </w:r>
    </w:p>
    <w:p>
      <w:pPr>
        <w:bidi/>
      </w:pPr>
      <w:r>
        <w:rPr>
          <w:rtl/>
          <w:cs/>
          <w:lang w:val="ar_AE" w:bidi="ar_AE"/>
        </w:rPr>
      </w:r>
      <w:r>
        <w:rPr>
          <w:rtl/>
          <w:cs/>
          <w:lang w:val="ar_AE" w:bidi="ar_AE"/>
        </w:rPr>
        <w:t>أوقفوا التمثيل. اسألوا الشخص الذي يؤدي دور أيلة: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أشعر بالحزن لموت أبي؛ أو</w:t>
      </w:r>
    </w:p>
    <w:p>
      <w:pPr>
        <w:pStyle w:val="ListBullet"/>
        <w:bidi/>
        <w:spacing w:line="240" w:lineRule="auto"/>
        <w:ind w:left="720"/>
      </w:pPr>
      <w:r>
        <w:rPr>
          <w:rtl/>
          <w:cs/>
          <w:lang w:val="ar_AE" w:bidi="ar_AE"/>
        </w:rPr>
      </w:r>
      <w:r>
        <w:rPr>
          <w:rtl/>
          <w:cs/>
          <w:lang w:val="ar_AE" w:bidi="ar_AE"/>
        </w:rPr>
        <w:t>سمعت الرسالة التي أبلغها النبي إلى أبي. وأنا قلق مما سيحدث حين أكون ملكًا؛ أو</w:t>
      </w:r>
    </w:p>
    <w:p>
      <w:pPr>
        <w:pStyle w:val="ListBullet"/>
        <w:bidi/>
        <w:spacing w:line="240" w:lineRule="auto"/>
        <w:ind w:left="720"/>
      </w:pPr>
      <w:r>
        <w:rPr>
          <w:rtl/>
          <w:cs/>
          <w:lang w:val="ar_AE" w:bidi="ar_AE"/>
        </w:rPr>
      </w:r>
      <w:r>
        <w:rPr>
          <w:rtl/>
          <w:cs/>
          <w:lang w:val="ar_AE" w:bidi="ar_AE"/>
        </w:rPr>
        <w:t>وأنا متحمس لأن أكون ملكًا وأحكم. ربما أحكم كما حكم أبي!</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وكان كلام الرب إلى بعشا وأهل بيته على لسان النبي ياهو بن حناني، لأن بعشا عمل الشر في عيني الرب. وقد أغضب بعشا الرب جدًا بتصرفه. وقتل بعشا جميع أهل بيت يربعام، ثم صار مثل يربعام تمامًا!</w:t>
      </w:r>
    </w:p>
    <w:p>
      <w:pPr>
        <w:bidi/>
      </w:pPr>
      <w:r>
        <w:rPr>
          <w:rtl/>
          <w:cs/>
          <w:lang w:val="ar_AE" w:bidi="ar_AE"/>
        </w:rPr>
      </w:r>
      <w:r>
        <w:rPr>
          <w:rtl/>
          <w:cs/>
          <w:lang w:val="ar_AE" w:bidi="ar_AE"/>
        </w:rPr>
        <w:t>أوقفوا التمثيل. اسألوا الشخص الذي يؤدي دور يهوه: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أشعر بالحزن والغضب لأن بعشا اختار أن يخطئ. وسأعاقب بعشا على الطريقة الشريرة التي قاد بها إسرائيل؛ أو</w:t>
      </w:r>
    </w:p>
    <w:p>
      <w:pPr>
        <w:pStyle w:val="ListBullet"/>
        <w:bidi/>
        <w:spacing w:line="240" w:lineRule="auto"/>
        <w:ind w:left="720"/>
      </w:pPr>
      <w:r>
        <w:rPr>
          <w:rtl/>
          <w:cs/>
          <w:lang w:val="ar_AE" w:bidi="ar_AE"/>
        </w:rPr>
      </w:r>
      <w:r>
        <w:rPr>
          <w:rtl/>
          <w:cs/>
          <w:lang w:val="ar_AE" w:bidi="ar_AE"/>
        </w:rPr>
        <w:t>أحيانًا أعاقب شخصًا بواسطة شخص آخر. لكن على من ينفذ عملي أن يفعله على الوجه الصحيح وللسبب الصحيح؛ أو</w:t>
      </w:r>
    </w:p>
    <w:p>
      <w:pPr>
        <w:pStyle w:val="ListBullet"/>
        <w:bidi/>
        <w:spacing w:line="240" w:lineRule="auto"/>
        <w:ind w:left="720"/>
      </w:pPr>
      <w:r>
        <w:rPr>
          <w:rtl/>
          <w:cs/>
          <w:lang w:val="ar_AE" w:bidi="ar_AE"/>
        </w:rPr>
      </w:r>
      <w:r>
        <w:rPr>
          <w:rtl/>
          <w:cs/>
          <w:lang w:val="ar_AE" w:bidi="ar_AE"/>
        </w:rPr>
        <w:t>وأحزن لأن شعبي ما زال يخطئ. لكنني أحب شعبي، ولن أعاقبهم جميعًا فورًا. وسأواصل منح شعبي فرصًا أكثر لكي يطيعوني.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الملوك الأول ١٥: ٣٢ – ١٦: ٧ في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يصير بعشا </w:t>
      </w:r>
      <w:r>
        <w:rPr>
          <w:b/>
          <w:rtl/>
          <w:cs/>
          <w:lang w:val="ar_AE" w:bidi="ar_AE"/>
        </w:rPr>
        <w:t>ملكًا</w:t>
      </w:r>
      <w:r>
        <w:rPr>
          <w:rtl/>
          <w:cs/>
          <w:lang w:val="ar_AE" w:bidi="ar_AE"/>
        </w:rPr>
        <w:t xml:space="preserve"> على إسرائيل. للمزيد من المعلومات عن كلمة مَلِك، راجعوا "قاموس الكلمات الرئيسية". استخدموا الكلمة أو العبارة ذاتها التي استخدمتموها في المقاطع السابقة للإشارة إلى المَلك. </w:t>
      </w:r>
    </w:p>
    <w:p>
      <w:pPr>
        <w:bidi/>
      </w:pPr>
      <w:r>
        <w:rPr>
          <w:rtl/>
          <w:cs/>
          <w:lang w:val="ar_AE" w:bidi="ar_AE"/>
        </w:rPr>
      </w:r>
      <w:r>
        <w:rPr>
          <w:rtl/>
          <w:cs/>
          <w:lang w:val="ar_AE" w:bidi="ar_AE"/>
        </w:rPr>
        <w:t xml:space="preserve">ويقصد </w:t>
      </w:r>
      <w:r>
        <w:rPr>
          <w:b/>
          <w:rtl/>
          <w:cs/>
          <w:lang w:val="ar_AE" w:bidi="ar_AE"/>
        </w:rPr>
        <w:t>بإسرائيل</w:t>
      </w:r>
      <w:r>
        <w:rPr>
          <w:rtl/>
          <w:cs/>
          <w:lang w:val="ar_AE" w:bidi="ar_AE"/>
        </w:rPr>
        <w:t xml:space="preserve"> هنا المملكة الشمالية. للمزيد من المعلومات عن إسرائيل، راجعوا قاموس الكلمات الرئيسية. استخدموا الكلمة أو العبارة نفسها التي استخدمتموها في المقاطع السابقة للإشارة إلى إسرائيل.</w:t>
      </w:r>
    </w:p>
    <w:p>
      <w:pPr>
        <w:bidi/>
      </w:pPr>
      <w:r>
        <w:rPr>
          <w:rtl/>
          <w:cs/>
          <w:lang w:val="ar_AE" w:bidi="ar_AE"/>
        </w:rPr>
      </w:r>
      <w:r>
        <w:rPr>
          <w:rtl/>
          <w:cs/>
          <w:lang w:val="ar_AE" w:bidi="ar_AE"/>
        </w:rPr>
        <w:t xml:space="preserve">كان آسا ملكًا على </w:t>
      </w:r>
      <w:r>
        <w:rPr>
          <w:b/>
          <w:rtl/>
          <w:cs/>
          <w:lang w:val="ar_AE" w:bidi="ar_AE"/>
        </w:rPr>
        <w:t>يهوذا</w:t>
      </w:r>
      <w:r>
        <w:rPr>
          <w:rtl/>
          <w:cs/>
          <w:lang w:val="ar_AE" w:bidi="ar_AE"/>
        </w:rPr>
        <w:t>، بينما كان بعشا يحكم إسرائيل. ويهوذا هي المملكة الجنوبية. استخدموا الكلمة أو العبارة نفسها التي استخدمتموها في المقاطع السابقة للإشارة إلى يهوذا.</w:t>
      </w:r>
    </w:p>
    <w:p>
      <w:pPr>
        <w:bidi/>
      </w:pPr>
      <w:r>
        <w:rPr>
          <w:rtl/>
          <w:cs/>
          <w:lang w:val="ar_AE" w:bidi="ar_AE"/>
        </w:rPr>
      </w:r>
      <w:r>
        <w:rPr>
          <w:rtl/>
          <w:cs/>
          <w:lang w:val="ar_AE" w:bidi="ar_AE"/>
        </w:rPr>
        <w:t xml:space="preserve">ويعمل بعشا </w:t>
      </w:r>
      <w:r>
        <w:rPr>
          <w:b/>
          <w:rtl/>
          <w:cs/>
          <w:lang w:val="ar_AE" w:bidi="ar_AE"/>
        </w:rPr>
        <w:t>الشر</w:t>
      </w:r>
      <w:r>
        <w:rPr>
          <w:rtl/>
          <w:cs/>
          <w:lang w:val="ar_AE" w:bidi="ar_AE"/>
        </w:rPr>
        <w:t xml:space="preserve"> في عيني الرب. والشر هو نقيض الخير. للمزيد من المعلومات عن الشر، راجعوا قاموس الكلمات الرئيسية. استخدموا الكلمة أو العبارة نفسها للتعبير عن الشر و"في عيني الرب" كما استخدمتم في المقاطع السابقة.</w:t>
      </w:r>
    </w:p>
    <w:p>
      <w:pPr>
        <w:bidi/>
      </w:pPr>
      <w:r>
        <w:rPr>
          <w:rtl/>
          <w:cs/>
          <w:lang w:val="ar_AE" w:bidi="ar_AE"/>
        </w:rPr>
      </w:r>
      <w:r>
        <w:rPr>
          <w:rtl/>
          <w:cs/>
          <w:lang w:val="ar_AE" w:bidi="ar_AE"/>
        </w:rPr>
        <w:t xml:space="preserve">الاسم </w:t>
      </w:r>
      <w:r>
        <w:rPr>
          <w:b/>
          <w:rtl/>
          <w:cs/>
          <w:lang w:val="ar_AE" w:bidi="ar_AE"/>
        </w:rPr>
        <w:t>"يهوه"</w:t>
      </w:r>
      <w:r>
        <w:rPr>
          <w:rtl/>
          <w:cs/>
          <w:lang w:val="ar_AE" w:bidi="ar_AE"/>
        </w:rPr>
        <w:t xml:space="preserve"> هو اسم شخصي جدًا لله، ويُظهر العلاقة الوثيقة التي كانت بين الله وشعب إسرائيل. لمزيد من المعلومات حول كلمة "يهوه"، ارجعوا إلى "قاموس الكلمات الرئيسية". استخدموا الكلمة أو العبارة ذاتها لـ "يهوه" كما استخدمتموها في المقاطع السابقة. </w:t>
      </w:r>
    </w:p>
    <w:p>
      <w:pPr>
        <w:bidi/>
      </w:pPr>
      <w:r>
        <w:rPr>
          <w:rtl/>
          <w:cs/>
          <w:lang w:val="ar_AE" w:bidi="ar_AE"/>
        </w:rPr>
      </w:r>
      <w:r>
        <w:rPr>
          <w:b/>
          <w:rtl/>
          <w:cs/>
          <w:lang w:val="ar_AE" w:bidi="ar_AE"/>
        </w:rPr>
        <w:t>وأخطأ</w:t>
      </w:r>
      <w:r>
        <w:rPr>
          <w:rtl/>
          <w:cs/>
          <w:lang w:val="ar_AE" w:bidi="ar_AE"/>
        </w:rPr>
        <w:t xml:space="preserve"> بعشا كما أخطأ يربعام. الخطية فِعل تمرُّد على الله. في كل مرة يعصي فيها شخصٌ شرائع الله، يُخطئ ذلك الشخص. للمزيد من المعلومات بشأن الخطية، راجعوا قاموس الكلمات الرئيسية. استخدموا الكلمة أو العبارة نفسها التي استخدمتموها في المقاطع السابقة للإشارة إلى كلمة خطية.</w:t>
      </w:r>
    </w:p>
    <w:p>
      <w:pPr>
        <w:bidi/>
      </w:pPr>
      <w:r>
        <w:rPr>
          <w:rtl/>
          <w:cs/>
          <w:lang w:val="ar_AE" w:bidi="ar_AE"/>
        </w:rPr>
      </w:r>
      <w:r>
        <w:rPr>
          <w:rtl/>
          <w:cs/>
          <w:lang w:val="ar_AE" w:bidi="ar_AE"/>
        </w:rPr>
        <w:t xml:space="preserve">وتلقى ياهو </w:t>
      </w:r>
      <w:r>
        <w:rPr>
          <w:b/>
          <w:rtl/>
          <w:cs/>
          <w:lang w:val="ar_AE" w:bidi="ar_AE"/>
        </w:rPr>
        <w:t>كلمة الرب</w:t>
      </w:r>
      <w:r>
        <w:rPr>
          <w:rtl/>
          <w:cs/>
          <w:lang w:val="ar_AE" w:bidi="ar_AE"/>
        </w:rPr>
        <w:t xml:space="preserve"> بشأن ما سيحدث لبيت بعشا. وكلمة الرب تعني ما يقوله الرب للناس. لمزيد من المعلومات عن "كلمة الرب"، ارجعوا إلى كلمة "كلمة" في "قاموس الكلمات الرئيسية". استخدموا الكلمة أو العبارة نفسها التي استخدمتموها في المقاطع السابقة للتعبير عن "كلمة الرب".</w:t>
      </w:r>
    </w:p>
    <w:p>
      <w:pPr>
        <w:bidi/>
      </w:pPr>
      <w:r>
        <w:rPr>
          <w:rtl/>
          <w:cs/>
          <w:lang w:val="ar_AE" w:bidi="ar_AE"/>
        </w:rPr>
      </w:r>
      <w:r>
        <w:rPr>
          <w:rtl/>
          <w:cs/>
          <w:lang w:val="ar_AE" w:bidi="ar_AE"/>
        </w:rPr>
        <w:t xml:space="preserve">وجعل </w:t>
      </w:r>
      <w:r>
        <w:rPr>
          <w:b/>
          <w:rtl/>
          <w:cs/>
          <w:lang w:val="ar_AE" w:bidi="ar_AE"/>
        </w:rPr>
        <w:t>الرب</w:t>
      </w:r>
      <w:r>
        <w:rPr>
          <w:rtl/>
          <w:cs/>
          <w:lang w:val="ar_AE" w:bidi="ar_AE"/>
        </w:rPr>
        <w:t xml:space="preserve"> بعشا رئيسًا على إسرائيل. أن يُعيِّن يعني أن يُكلِّف شخصًا ما بعملٍ أو دورٍ مُحدِّد ويعطيه السلطان ليتصرف بطريقة معينة.</w:t>
      </w:r>
    </w:p>
    <w:p>
      <w:pPr>
        <w:bidi/>
      </w:pPr>
      <w:r>
        <w:rPr>
          <w:rtl/>
          <w:cs/>
          <w:lang w:val="ar_AE" w:bidi="ar_AE"/>
        </w:rPr>
      </w:r>
      <w:r>
        <w:rPr>
          <w:rtl/>
          <w:cs/>
          <w:lang w:val="ar_AE" w:bidi="ar_AE"/>
        </w:rPr>
        <w:t xml:space="preserve">وعيّن الرب بعشا رئيسًا أو </w:t>
      </w:r>
      <w:r>
        <w:rPr>
          <w:b/>
          <w:rtl/>
          <w:cs/>
          <w:lang w:val="ar_AE" w:bidi="ar_AE"/>
        </w:rPr>
        <w:t>قائدًا</w:t>
      </w:r>
      <w:r>
        <w:rPr>
          <w:rtl/>
          <w:cs/>
          <w:lang w:val="ar_AE" w:bidi="ar_AE"/>
        </w:rPr>
        <w:t xml:space="preserve"> </w:t>
      </w:r>
      <w:r>
        <w:rPr>
          <w:b/>
          <w:rtl/>
          <w:cs/>
          <w:lang w:val="ar_AE" w:bidi="ar_AE"/>
        </w:rPr>
        <w:t>مختارًا</w:t>
      </w:r>
      <w:r>
        <w:rPr>
          <w:rtl/>
          <w:cs/>
          <w:lang w:val="ar_AE" w:bidi="ar_AE"/>
        </w:rPr>
        <w:t>. في اللغة الأصلية، هذه ليست الكلمة نفسها التي تعني "ملك". وهذا يعني أن الرب سيظل الحاكم الأعلى، وأن بعشا سيحكم تحت سلطانه. استخدموا الكلمة أو العبارة نفسها التي استخدمتموها في المقاطع السابقة للتعبير عن "رئيس" أو "قائد مختار".</w:t>
      </w:r>
    </w:p>
    <w:p>
      <w:pPr>
        <w:bidi/>
      </w:pPr>
      <w:r>
        <w:rPr>
          <w:rtl/>
          <w:cs/>
          <w:lang w:val="ar_AE" w:bidi="ar_AE"/>
        </w:rPr>
      </w:r>
      <w:r>
        <w:rPr>
          <w:rtl/>
          <w:cs/>
          <w:lang w:val="ar_AE" w:bidi="ar_AE"/>
        </w:rPr>
        <w:t xml:space="preserve">وسيموت كل من في </w:t>
      </w:r>
      <w:r>
        <w:rPr>
          <w:b/>
          <w:rtl/>
          <w:cs/>
          <w:lang w:val="ar_AE" w:bidi="ar_AE"/>
        </w:rPr>
        <w:t>بيت</w:t>
      </w:r>
      <w:r>
        <w:rPr>
          <w:rtl/>
          <w:cs/>
          <w:lang w:val="ar_AE" w:bidi="ar_AE"/>
        </w:rPr>
        <w:t xml:space="preserve"> بعشا. وكان الناس يستخدمون أحيانًا كلمة "أهل البيت" أو "البيت" للإشارة إلى مجموعة كبيرة من الناس لا يعيشون في البيت نفسه، لكن يجمعهم أمر مشترك. إذًا، يشير بيت بعشا إلى أفراد عائلة بعشا. ولمزيد من المعلومات عن البيت، ارجعوا إلى "أسرة" في "قاموس الكلمات الرئيسية". استخدموا الكلمة أو العبارة نفسها التي استخدمتموها في المقاطع السابقة للإشارة إلى البيت.</w:t>
      </w:r>
    </w:p>
    <w:p>
      <w:pPr>
        <w:bidi/>
      </w:pPr>
      <w:r>
        <w:rPr>
          <w:rtl/>
          <w:cs/>
          <w:lang w:val="ar_AE" w:bidi="ar_AE"/>
        </w:rPr>
      </w:r>
      <w:r>
        <w:rPr>
          <w:rtl/>
          <w:cs/>
          <w:lang w:val="ar_AE" w:bidi="ar_AE"/>
        </w:rPr>
        <w:t xml:space="preserve">وستأكل طيور الجو أو </w:t>
      </w:r>
      <w:r>
        <w:rPr>
          <w:b/>
          <w:rtl/>
          <w:cs/>
          <w:lang w:val="ar_AE" w:bidi="ar_AE"/>
        </w:rPr>
        <w:t>السماء</w:t>
      </w:r>
      <w:r>
        <w:rPr>
          <w:rtl/>
          <w:cs/>
          <w:lang w:val="ar_AE" w:bidi="ar_AE"/>
        </w:rPr>
        <w:t xml:space="preserve"> جثث الموتى. وهنا تعني السماء الفضاء المرئي الذي تطير فيه الطيور. ولا تورد بعض الترجمات هذه الكلمة، لأن "طيور السماء" مجرد طريقة أخرى لقول "الطيور". ولمزيد من المعلومات عن كلمة السماء، راجعوا "قاموس الكلمات الرئيسية". وإذا اخترتم استخدام كلمة "السماء" في ترجمتكم، فاستخدموا الكلمة أو العبارة نفسها التي استخدمتموها في رسالة الرب إلى يربعام.</w:t>
      </w:r>
    </w:p>
    <w:p>
      <w:pPr>
        <w:bidi/>
      </w:pPr>
      <w:r>
        <w:rPr>
          <w:rtl/>
          <w:cs/>
          <w:lang w:val="ar_AE" w:bidi="ar_AE"/>
        </w:rPr>
      </w:r>
      <w:r>
        <w:rPr>
          <w:rtl/>
          <w:cs/>
          <w:lang w:val="ar_AE" w:bidi="ar_AE"/>
        </w:rPr>
        <w:t>وترد قصة بعشا أيضًا في</w:t>
      </w:r>
      <w:r>
        <w:rPr>
          <w:b/>
          <w:rtl/>
          <w:cs/>
          <w:lang w:val="ar_AE" w:bidi="ar_AE"/>
        </w:rPr>
        <w:t xml:space="preserve"> السفر</w:t>
      </w:r>
      <w:r>
        <w:rPr>
          <w:rtl/>
          <w:cs/>
          <w:lang w:val="ar_AE" w:bidi="ar_AE"/>
        </w:rPr>
        <w:t xml:space="preserve"> الذي يروي تاريخ ملوك إسرائيل. والسفر شريط طويل من مادة يكتب الناس عليه القصص. ولأن هذه الشرائط كانت طويلة جدًا، كان الناس يلفونها حول عصا. لمزيد من المعلومات، راجعوا مصطلح "السفر" في "قاموس الكلمات الرئيسية". استخدموا الكلمة أو العبارة نفسها التي استخدمتموها في المقاطع السابقة للإشارة إلى "اللفافة" أو "السفر".</w:t>
      </w:r>
    </w:p>
    <w:p>
      <w:pPr>
        <w:bidi/>
      </w:pPr>
      <w:r>
        <w:rPr>
          <w:rtl/>
          <w:cs/>
          <w:lang w:val="ar_AE" w:bidi="ar_AE"/>
        </w:rPr>
      </w:r>
      <w:r>
        <w:rPr>
          <w:rtl/>
          <w:cs/>
          <w:lang w:val="ar_AE" w:bidi="ar_AE"/>
        </w:rPr>
        <w:t xml:space="preserve">توقفوا هنا، وانظروا معًا إلى صورة لدرج مرة أخرى عند الحاجة. أوقِفوا الاستماع إلى هذا التسجيل الصوتي هنا. </w:t>
      </w:r>
    </w:p>
    <w:p>
      <w:pPr>
        <w:bidi/>
      </w:pPr>
      <w:r>
        <w:rPr>
          <w:rtl/>
          <w:cs/>
          <w:lang w:val="ar_AE" w:bidi="ar_AE"/>
        </w:rPr>
      </w:r>
      <w:r>
        <w:rPr>
          <w:rtl/>
          <w:cs/>
          <w:lang w:val="ar_AE" w:bidi="ar_AE"/>
        </w:rPr>
        <w:t xml:space="preserve">وياهو </w:t>
      </w:r>
      <w:r>
        <w:rPr>
          <w:b/>
          <w:rtl/>
          <w:cs/>
          <w:lang w:val="ar_AE" w:bidi="ar_AE"/>
        </w:rPr>
        <w:t>نبيٌّ</w:t>
      </w:r>
      <w:r>
        <w:rPr>
          <w:rtl/>
          <w:cs/>
          <w:lang w:val="ar_AE" w:bidi="ar_AE"/>
        </w:rPr>
        <w:t>. والنبي هو الشخص الذي يحمل رسالة من الله إلى الشعب. ولمزيدٍ من المعلومات عن كلمة "نبيّ"، انظروا قاموس الكلمات الرئيسية. استخدموا نفس الكلمة أو العبارة لـ "نبي" كما استخدمتموها في المقاطع السابقة.</w:t>
      </w:r>
    </w:p>
    <w:p>
      <w:pPr>
        <w:bidi/>
      </w:pPr>
      <w:r>
        <w:rPr>
          <w:rtl/>
          <w:cs/>
          <w:lang w:val="ar_AE" w:bidi="ar_AE"/>
        </w:rPr>
      </w:r>
      <w:r>
        <w:rPr>
          <w:b/>
          <w:rtl/>
          <w:cs/>
          <w:lang w:val="ar_AE" w:bidi="ar_AE"/>
        </w:rPr>
        <w:t>أغاظت</w:t>
      </w:r>
      <w:r>
        <w:rPr>
          <w:rtl/>
          <w:cs/>
          <w:lang w:val="ar_AE" w:bidi="ar_AE"/>
        </w:rPr>
        <w:t xml:space="preserve"> أعمال بعشا الرب أيضًا، أي جعلته يغضب. استخدموا الكلمة أو العبارة نفسها التي استخدمتموها في المقاطع السابقة للتعبير عن "أغضب".</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16:8–14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16: 8–14 واحفظوه في قلوبكم.</w:t>
      </w:r>
    </w:p>
    <w:p>
      <w:pPr>
        <w:bidi/>
      </w:pPr>
      <w:r>
        <w:rPr>
          <w:rtl/>
          <w:cs/>
          <w:lang w:val="ar_AE" w:bidi="ar_AE"/>
        </w:rPr>
      </w:r>
      <w:r>
        <w:rPr>
          <w:rtl/>
          <w:cs/>
          <w:lang w:val="ar_AE" w:bidi="ar_AE"/>
        </w:rPr>
        <w:t>استمعوا إلى نسخة صوتية من سفر الملوك الأول 16: 8–14 ثلاث مرات، بثلاث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الملوك الأول 16: 8–14 بالترجمة الأسهل فهمًا.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كانت القصة السابقة عن مُلك بعشا على إسرائيل. وبسبب خطايا بعشا، قال الرب إن جميع أفراد بيته سيموتون. وهذه القصة عن أيلة بن بعشا الملك. وبينما كان أيلة ملكًا، قتله رجل يُدعى زمري ليستولي على المُلك. ثم أفنى زمري كل بيت بعشا، كما قال الرب.</w:t>
      </w:r>
    </w:p>
    <w:p>
      <w:pPr>
        <w:bidi/>
      </w:pPr>
      <w:r>
        <w:rPr>
          <w:rtl/>
          <w:cs/>
          <w:lang w:val="ar_AE" w:bidi="ar_AE"/>
        </w:rPr>
      </w:r>
      <w:r>
        <w:rPr>
          <w:rtl/>
          <w:cs/>
          <w:lang w:val="ar_AE" w:bidi="ar_AE"/>
        </w:rPr>
        <w:t>وملك أيلة بن بعشا على إسرائيل في السنة السادسة والعشرين لآسا ملك يهوذا. وملك أيلة سنتين من مدينة ترصة. وتذكّروا أن ترصة هي العاصمة، أي المدينة التي يقيم فيها ملوك إسرائيل ويحكمون منها.</w:t>
      </w:r>
    </w:p>
    <w:p>
      <w:pPr>
        <w:bidi/>
      </w:pPr>
      <w:r>
        <w:rPr>
          <w:rtl/>
          <w:cs/>
          <w:lang w:val="ar_AE" w:bidi="ar_AE"/>
        </w:rPr>
      </w:r>
      <w:r>
        <w:rPr>
          <w:rtl/>
          <w:cs/>
          <w:lang w:val="ar_AE" w:bidi="ar_AE"/>
        </w:rPr>
        <w:t xml:space="preserve">توقفوا هنا وانظروا معًا إلى خريطة لإسرائيل تُظهر مدينة ترصة، إذا دعت الحاجة. أوقِفوا الاستماع إلى هذا التسجيل الصوتي هنا. </w:t>
      </w:r>
    </w:p>
    <w:p>
      <w:pPr>
        <w:bidi/>
      </w:pPr>
      <w:r>
        <w:rPr>
          <w:rtl/>
          <w:cs/>
          <w:lang w:val="ar_AE" w:bidi="ar_AE"/>
        </w:rPr>
      </w:r>
      <w:r>
        <w:rPr>
          <w:rtl/>
          <w:cs/>
          <w:lang w:val="ar_AE" w:bidi="ar_AE"/>
        </w:rPr>
        <w:t>وكان لأيلة قائدٌ عسكريٌّ اسمه زمري. وكان زمري مسؤولًا عن نصف مركبات أيلة. كانت المركبات تشبه عربات لها عجلتَان. وكانت الخيول تجرّ المركبات، ويركب في كلٍّ منها رجلان. وقاد أحد الرجلين المركبة، بينما قاتل الآخر كمحارب.</w:t>
      </w:r>
    </w:p>
    <w:p>
      <w:pPr>
        <w:bidi/>
      </w:pPr>
      <w:r>
        <w:rPr>
          <w:rtl/>
          <w:cs/>
          <w:lang w:val="ar_AE" w:bidi="ar_AE"/>
        </w:rPr>
      </w:r>
      <w:r>
        <w:rPr>
          <w:rtl/>
          <w:cs/>
          <w:lang w:val="ar_AE" w:bidi="ar_AE"/>
        </w:rPr>
        <w:t xml:space="preserve">توقّفوا هنا وانظروا في المجموعة صورة لمركبة حربية. أوقِفوا الاستماع إلى هذا التسجيل الصوتي هنا. </w:t>
      </w:r>
    </w:p>
    <w:p>
      <w:pPr>
        <w:bidi/>
      </w:pPr>
      <w:r>
        <w:rPr>
          <w:rtl/>
          <w:cs/>
          <w:lang w:val="ar_AE" w:bidi="ar_AE"/>
        </w:rPr>
      </w:r>
      <w:r>
        <w:rPr>
          <w:rtl/>
          <w:cs/>
          <w:lang w:val="ar_AE" w:bidi="ar_AE"/>
        </w:rPr>
        <w:t>وكان زمري يخطط لقتل الملك أيلة. وفي أحد الأيام كان أيلة في ترصة، في بيت أرصا. وكان أرصا مسؤولًا عن قصر أيلة، وهو البيت الذي يسكن فيه الملك. ومن المرجح أن أرصا كان يعتني بمبنى القصر وبمن فيه وبممتلكات الملك. وكان أيلة يشرب الخمر مع أرصا حتى سكر.</w:t>
      </w:r>
    </w:p>
    <w:p>
      <w:pPr>
        <w:bidi/>
      </w:pPr>
      <w:r>
        <w:rPr>
          <w:rtl/>
          <w:cs/>
          <w:lang w:val="ar_AE" w:bidi="ar_AE"/>
        </w:rPr>
      </w:r>
      <w:r>
        <w:rPr>
          <w:rtl/>
          <w:cs/>
          <w:lang w:val="ar_AE" w:bidi="ar_AE"/>
        </w:rPr>
        <w:t xml:space="preserve">توقّفوا هنا وناقشوا هذا السؤال في مجموعة: في ثقافتكم، ما نوع الكحوليات التي يشربها الناس؟ في أي أوقات، وبأي طريقة، يكون شرب الخمر مناسبًا، ومتى لا يكون مناسبًا؟ كيف سينظر أهل ثقافتكم إلى قائد يشرب الخمر حتى يسكر؟ أوقِفوا الاستماع إلى هذا التسجيل الصوتي هنا. </w:t>
      </w:r>
    </w:p>
    <w:p>
      <w:pPr>
        <w:bidi/>
      </w:pPr>
      <w:r>
        <w:rPr>
          <w:rtl/>
          <w:cs/>
          <w:lang w:val="ar_AE" w:bidi="ar_AE"/>
        </w:rPr>
      </w:r>
      <w:r>
        <w:rPr>
          <w:rtl/>
          <w:cs/>
          <w:lang w:val="ar_AE" w:bidi="ar_AE"/>
        </w:rPr>
        <w:t>ودخل زمري بيت أرصا وقتل أيلة. ثم صار زمري ملكًا. وحدث ذلك في السنة السابعة والعشرين لآسا ملك يهوذا.</w:t>
      </w:r>
    </w:p>
    <w:p>
      <w:pPr>
        <w:bidi/>
      </w:pPr>
      <w:r>
        <w:rPr>
          <w:rtl/>
          <w:cs/>
          <w:lang w:val="ar_AE" w:bidi="ar_AE"/>
        </w:rPr>
      </w:r>
      <w:r>
        <w:rPr>
          <w:rtl/>
          <w:cs/>
          <w:lang w:val="ar_AE" w:bidi="ar_AE"/>
        </w:rPr>
        <w:t>وجلس زمري على العرش، أي المقعد الخاص بالملك. وهذه طريقة أخرى للقول إن زمري نصّب نفسه ملكًا. وبمجرد أن صار ملكًا، قتل جميع أفراد بيت بعشا. لم يقتل زمري نساء بيت بعشا، لكنه قتل جميع أقاربه من الرجال. في ذلك الزمان، إذا قتل شخصٌ شخصًا آخر، توقّع الناس أن ينتقم أقارب القتيل من القاتل. وهكذا ضمن زمري ألا يبقى أحد من بيت بعشا لينتقم منه. وقتل كذلك أصدقاء الملك السابق الذين ربما يثورون عليه. وقتل كل من حاول قتله.</w:t>
      </w:r>
    </w:p>
    <w:p>
      <w:pPr>
        <w:bidi/>
      </w:pPr>
      <w:r>
        <w:rPr>
          <w:rtl/>
          <w:cs/>
          <w:lang w:val="ar_AE" w:bidi="ar_AE"/>
        </w:rPr>
      </w:r>
      <w:r>
        <w:rPr>
          <w:rtl/>
          <w:cs/>
          <w:lang w:val="ar_AE" w:bidi="ar_AE"/>
        </w:rPr>
        <w:t xml:space="preserve">توقفوا هنا وناقشوا هذا السؤال معًا: ما المقعد أو المكان المميز الذي يجلس فيه الملك في ثقافتكم؟ ما بعض الأمور التي يفعلها الرجل ليُظهر أنه أصبح ملكًا، مثل ارتداء ملابس معينة أو الإقامة في مكان معين؟ أوقِفوا الاستماع إلى هذا التسجيل الصوتي هنا. </w:t>
      </w:r>
    </w:p>
    <w:p>
      <w:pPr>
        <w:bidi/>
      </w:pPr>
      <w:r>
        <w:rPr>
          <w:rtl/>
          <w:cs/>
          <w:lang w:val="ar_AE" w:bidi="ar_AE"/>
        </w:rPr>
      </w:r>
      <w:r>
        <w:rPr>
          <w:rtl/>
          <w:cs/>
          <w:lang w:val="ar_AE" w:bidi="ar_AE"/>
        </w:rPr>
        <w:t>وهذا بالضبط ما قال الرب إنه سيحدث، لأن بعشا وابنه أيلة كليهما أخطآ. كما دفع بعشا وأيلة إسرائيل إلى الخطية، وقادا بني إسرائيل إلى عبادة الأصنام أو الآلهة الكاذبة. فأثار ذلك غضب الرب كثيرًا.</w:t>
      </w:r>
    </w:p>
    <w:p>
      <w:pPr>
        <w:bidi/>
      </w:pPr>
      <w:r>
        <w:rPr>
          <w:rtl/>
          <w:cs/>
          <w:lang w:val="ar_AE" w:bidi="ar_AE"/>
        </w:rPr>
      </w:r>
      <w:r>
        <w:rPr>
          <w:rtl/>
          <w:cs/>
          <w:lang w:val="ar_AE" w:bidi="ar_AE"/>
        </w:rPr>
        <w:t>وسائر ما فعله أيلة في ملكه مدوَّن في سفر أخبار الأيام لملوك إسرائيل.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الملوك الأول 16: 8–14 بالترجمة الأسهل فهمًا.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بتصوير أحداث هذا المقطع.</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b/>
          <w:rtl/>
          <w:cs/>
          <w:lang w:val="ar_AE" w:bidi="ar_AE"/>
        </w:rPr>
        <w:t>في المشهد الأول،</w:t>
      </w:r>
      <w:r>
        <w:rPr>
          <w:rtl/>
          <w:cs/>
          <w:lang w:val="ar_AE" w:bidi="ar_AE"/>
        </w:rPr>
        <w:t xml:space="preserve"> يقدّم الراوي أيلة رسميًا.</w:t>
      </w:r>
    </w:p>
    <w:p>
      <w:pPr>
        <w:bidi/>
      </w:pPr>
      <w:r>
        <w:rPr>
          <w:rtl/>
          <w:cs/>
          <w:lang w:val="ar_AE" w:bidi="ar_AE"/>
        </w:rPr>
      </w:r>
      <w:r>
        <w:rPr>
          <w:b/>
          <w:rtl/>
          <w:cs/>
          <w:lang w:val="ar_AE" w:bidi="ar_AE"/>
        </w:rPr>
        <w:t>في المشهد الثاني:</w:t>
      </w:r>
      <w:r>
        <w:rPr>
          <w:rtl/>
          <w:cs/>
          <w:lang w:val="ar_AE" w:bidi="ar_AE"/>
        </w:rPr>
        <w:t xml:space="preserve"> يقتل زمري أيلة ويصير ملكًا.</w:t>
      </w:r>
    </w:p>
    <w:p>
      <w:pPr>
        <w:bidi/>
      </w:pPr>
      <w:r>
        <w:rPr>
          <w:rtl/>
          <w:cs/>
          <w:lang w:val="ar_AE" w:bidi="ar_AE"/>
        </w:rPr>
      </w:r>
      <w:r>
        <w:rPr>
          <w:b/>
          <w:rtl/>
          <w:cs/>
          <w:lang w:val="ar_AE" w:bidi="ar_AE"/>
        </w:rPr>
        <w:t>في المشهد الثالث:</w:t>
      </w:r>
      <w:r>
        <w:rPr>
          <w:rtl/>
          <w:cs/>
          <w:lang w:val="ar_AE" w:bidi="ar_AE"/>
        </w:rPr>
        <w:t xml:space="preserve"> يقتل زمري أفراد بيت بعشا وأصدقاءهم المقربين، كما قال الرب إنه سيحدث.</w:t>
      </w:r>
    </w:p>
    <w:p>
      <w:pPr>
        <w:bidi/>
      </w:pPr>
      <w:r>
        <w:rPr>
          <w:rtl/>
          <w:cs/>
          <w:lang w:val="ar_AE" w:bidi="ar_AE"/>
        </w:rPr>
      </w:r>
      <w:r>
        <w:rPr>
          <w:b/>
          <w:rtl/>
          <w:cs/>
          <w:lang w:val="ar_AE" w:bidi="ar_AE"/>
        </w:rPr>
        <w:t>في المشهد الرابع:</w:t>
      </w:r>
      <w:r>
        <w:rPr>
          <w:rtl/>
          <w:cs/>
          <w:lang w:val="ar_AE" w:bidi="ar_AE"/>
        </w:rPr>
        <w:t xml:space="preserve"> ينهي الراوي قصة أيلة رسميًا.</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آسا، ملك يهوذا</w:t>
      </w:r>
    </w:p>
    <w:p>
      <w:pPr>
        <w:pStyle w:val="ListBullet"/>
        <w:bidi/>
        <w:spacing w:line="240" w:lineRule="auto"/>
        <w:ind w:left="720"/>
      </w:pPr>
      <w:r>
        <w:rPr>
          <w:rtl/>
          <w:cs/>
          <w:lang w:val="ar_AE" w:bidi="ar_AE"/>
        </w:rPr>
      </w:r>
      <w:r>
        <w:rPr>
          <w:rtl/>
          <w:cs/>
          <w:lang w:val="ar_AE" w:bidi="ar_AE"/>
        </w:rPr>
        <w:t>أيلة بن بعشا</w:t>
      </w:r>
    </w:p>
    <w:p>
      <w:pPr>
        <w:pStyle w:val="ListBullet"/>
        <w:bidi/>
        <w:spacing w:line="240" w:lineRule="auto"/>
        <w:ind w:left="720"/>
      </w:pPr>
      <w:r>
        <w:rPr>
          <w:rtl/>
          <w:cs/>
          <w:lang w:val="ar_AE" w:bidi="ar_AE"/>
        </w:rPr>
      </w:r>
      <w:r>
        <w:rPr>
          <w:rtl/>
          <w:cs/>
          <w:lang w:val="ar_AE" w:bidi="ar_AE"/>
        </w:rPr>
        <w:t>زمري</w:t>
      </w:r>
    </w:p>
    <w:p>
      <w:pPr>
        <w:pStyle w:val="ListBullet"/>
        <w:bidi/>
        <w:spacing w:line="240" w:lineRule="auto"/>
        <w:ind w:left="720"/>
      </w:pPr>
      <w:r>
        <w:rPr>
          <w:rtl/>
          <w:cs/>
          <w:lang w:val="ar_AE" w:bidi="ar_AE"/>
        </w:rPr>
      </w:r>
      <w:r>
        <w:rPr>
          <w:rtl/>
          <w:cs/>
          <w:lang w:val="ar_AE" w:bidi="ar_AE"/>
        </w:rPr>
        <w:t>أرصا</w:t>
      </w:r>
    </w:p>
    <w:p>
      <w:pPr>
        <w:pStyle w:val="ListBullet"/>
        <w:bidi/>
        <w:spacing w:line="240" w:lineRule="auto"/>
        <w:ind w:left="720"/>
      </w:pPr>
      <w:r>
        <w:rPr>
          <w:rtl/>
          <w:cs/>
          <w:lang w:val="ar_AE" w:bidi="ar_AE"/>
        </w:rPr>
      </w:r>
      <w:r>
        <w:rPr>
          <w:rtl/>
          <w:cs/>
          <w:lang w:val="ar_AE" w:bidi="ar_AE"/>
        </w:rPr>
        <w:t>بعشا</w:t>
      </w:r>
    </w:p>
    <w:p>
      <w:pPr>
        <w:pStyle w:val="ListBullet"/>
        <w:bidi/>
        <w:spacing w:line="240" w:lineRule="auto"/>
        <w:ind w:left="720"/>
      </w:pPr>
      <w:r>
        <w:rPr>
          <w:rtl/>
          <w:cs/>
          <w:lang w:val="ar_AE" w:bidi="ar_AE"/>
        </w:rPr>
      </w:r>
      <w:r>
        <w:rPr>
          <w:rtl/>
          <w:cs/>
          <w:lang w:val="ar_AE" w:bidi="ar_AE"/>
        </w:rPr>
        <w:t>أفراد بيت بعشا من الرجال</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أصدقاء بعشا الرجال</w:t>
      </w:r>
    </w:p>
    <w:p>
      <w:pPr>
        <w:pStyle w:val="ListBullet"/>
        <w:bidi/>
        <w:spacing w:line="240" w:lineRule="auto"/>
        <w:ind w:left="720"/>
      </w:pPr>
      <w:r>
        <w:rPr>
          <w:rtl/>
          <w:cs/>
          <w:lang w:val="ar_AE" w:bidi="ar_AE"/>
        </w:rPr>
      </w:r>
      <w:r>
        <w:rPr>
          <w:rtl/>
          <w:cs/>
          <w:lang w:val="ar_AE" w:bidi="ar_AE"/>
        </w:rPr>
        <w:t>وبنو إسرائيل</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لاحظوا مدى التشابه بين قصة أيلة وقصة ناداب التي وردت سابقًا في سفر الملوك الأول! وقتل رجال آخرون ناداب وأيلة ليصبحوا ملوكًا. ثم يقتل الملك الجديد أفراد بيت الملك السابق، كما قال الرب إنه سيحدث. لاحظوا أن الراوي يروي قصة أيلة مستخدمًا بعض العبارات نفسها التي استخدمها في قصة ناداب. ويبدأ الراوي قصته وينهيها أيضًا بعبارات مشابهة لتلك الواردة في قصص الملوك الآخرين.</w:t>
      </w:r>
    </w:p>
    <w:p>
      <w:pPr>
        <w:bidi/>
      </w:pPr>
      <w:r>
        <w:rPr>
          <w:rtl/>
          <w:cs/>
          <w:lang w:val="ar_AE" w:bidi="ar_AE"/>
        </w:rPr>
      </w:r>
      <w:r>
        <w:rPr>
          <w:rtl/>
          <w:cs/>
          <w:lang w:val="ar_AE" w:bidi="ar_AE"/>
        </w:rPr>
        <w:t xml:space="preserve">توقفوا هنا وراجعوا معًا العبارات الاستهلالية والختامية في قصص الملوك الآخرين، إذا احتجتم إلى ذلك. أوقِفوا الاستماع إلى هذا التسجيل الصوتي هنا. </w:t>
      </w:r>
    </w:p>
    <w:p>
      <w:pPr>
        <w:bidi/>
      </w:pPr>
      <w:r>
        <w:rPr>
          <w:rtl/>
          <w:cs/>
          <w:lang w:val="ar_AE" w:bidi="ar_AE"/>
        </w:rPr>
      </w:r>
      <w:r>
        <w:rPr>
          <w:rtl/>
          <w:cs/>
          <w:lang w:val="ar_AE" w:bidi="ar_AE"/>
        </w:rPr>
        <w:t>في المشهد الأول، يقدّم الراوي فترة مُلك أيلة. عندما يقول الراوي إن أيلة ملك سنتين، فهو يقصد أنه ملك خلال سنتين مختلفتين. وملك أيلة على إسرائيل في السنة السادسة والعشرين لآسا ملك يهوذا، ومات في السنة السابعة والعشرين لآسا ملك يهوذا. وفي ذلك الزمن، كان الناس يحسبون أجزاء السنوات سنوات كاملة. لا بد أن أيلة ملك مدة تقل عن سنتين كاملتين.</w:t>
      </w:r>
    </w:p>
    <w:p>
      <w:pPr>
        <w:bidi/>
      </w:pPr>
      <w:r>
        <w:rPr>
          <w:rtl/>
          <w:cs/>
          <w:lang w:val="ar_AE" w:bidi="ar_AE"/>
        </w:rPr>
      </w:r>
      <w:r>
        <w:rPr>
          <w:rtl/>
          <w:cs/>
          <w:lang w:val="ar_AE" w:bidi="ar_AE"/>
        </w:rPr>
        <w:t xml:space="preserve">توقفوا هنا وناقشوا معًا هذا السؤال: تذكّروا أن الراوي حسب أجزاء السنة بالطريقة نفسها في قصة ناداب. ينبغي أن تترجموا فترة مُلك أيلة التي امتدت سنتين بالطريقة نفسها التي ترجمتم بها فترة مُلك ناداب. أوقِفوا الاستماع إلى هذا التسجيل الصوتي هنا. </w:t>
      </w:r>
    </w:p>
    <w:p>
      <w:pPr>
        <w:bidi/>
      </w:pPr>
      <w:r>
        <w:rPr>
          <w:rtl/>
          <w:cs/>
          <w:lang w:val="ar_AE" w:bidi="ar_AE"/>
        </w:rPr>
      </w:r>
      <w:r>
        <w:rPr>
          <w:rtl/>
          <w:cs/>
          <w:lang w:val="ar_AE" w:bidi="ar_AE"/>
        </w:rPr>
        <w:t>يتناول المشهد الثاني قتل زمري لأيلة. وكان زمري مسؤولًا عن مركبات أيلة. وكان زمري يتآمر على أيلة، أي يخطط لإيذائه. في السنة الثانية من مُلك أيلة، كان أيلة عند أرصا في بيته. ويقع بيت أرصا في ترصة، عاصمة إسرائيل. وكان أرصا مسؤولًا عن بيت الملك.</w:t>
      </w:r>
    </w:p>
    <w:p>
      <w:pPr>
        <w:bidi/>
      </w:pPr>
      <w:r>
        <w:rPr>
          <w:rtl/>
          <w:cs/>
          <w:lang w:val="ar_AE" w:bidi="ar_AE"/>
        </w:rPr>
      </w:r>
      <w:r>
        <w:rPr>
          <w:rtl/>
          <w:cs/>
          <w:lang w:val="ar_AE" w:bidi="ar_AE"/>
        </w:rPr>
        <w:t xml:space="preserve">توقفوا هنا وناقشوا معًا هذا السؤال: ما الاسم الذي تطلقونه في لغتكم على المكان الذي يقيم فيه الملك ويحكم منه؟ ماذا تسمون الشخص الذي يتولى رعاية بيت الملك والناس الذين فيه؟ أوقِفوا الاستماع إلى هذا التسجيل الصوتي هنا. </w:t>
      </w:r>
    </w:p>
    <w:p>
      <w:pPr>
        <w:bidi/>
      </w:pPr>
      <w:r>
        <w:rPr>
          <w:rtl/>
          <w:cs/>
          <w:lang w:val="ar_AE" w:bidi="ar_AE"/>
        </w:rPr>
      </w:r>
      <w:r>
        <w:rPr>
          <w:rtl/>
          <w:cs/>
          <w:lang w:val="ar_AE" w:bidi="ar_AE"/>
        </w:rPr>
        <w:t>ويشرب أيلة الخمر حتى يسكر، فيصعب عليه الدفاع عن نفسه. ودخل زمري بيت أرصا، ثم ضرب أيلة وقتله. كلمتا "ضرب" و"قتل" تعبّران عن المعنى نفسه. أي إن زمري ضرب أيلة ليقتله. ولا يتضح إن كان أرصا يعلم أن زمري سيقتل أيلة. ويوضح الراوي أن زمري قتل أيلة وصار ملكًا مكانه في السنة السابعة والعشرين لآسا ملك يهوذا.</w:t>
      </w:r>
    </w:p>
    <w:p>
      <w:pPr>
        <w:bidi/>
      </w:pPr>
      <w:r>
        <w:rPr>
          <w:rtl/>
          <w:cs/>
          <w:lang w:val="ar_AE" w:bidi="ar_AE"/>
        </w:rPr>
      </w:r>
      <w:r>
        <w:rPr>
          <w:rtl/>
          <w:cs/>
          <w:lang w:val="ar_AE" w:bidi="ar_AE"/>
        </w:rPr>
        <w:t xml:space="preserve">توقفوا هنا وناقشوا معًا هذا السؤال: كيف تعبّرون في لغتكم عن أن شخصًا يضرب آخر ليقتله؟ أوقِفوا الاستماع إلى هذا التسجيل الصوتي هنا. </w:t>
      </w:r>
    </w:p>
    <w:p>
      <w:pPr>
        <w:bidi/>
      </w:pPr>
      <w:r>
        <w:rPr>
          <w:rtl/>
          <w:cs/>
          <w:lang w:val="ar_AE" w:bidi="ar_AE"/>
        </w:rPr>
      </w:r>
      <w:r>
        <w:rPr>
          <w:rtl/>
          <w:cs/>
          <w:lang w:val="ar_AE" w:bidi="ar_AE"/>
        </w:rPr>
        <w:t>ويحدث المشهد الثالث مباشرة بعد أن يصبح زمري ملكًا. ويقتل زمري فورًا "بيت بعشا"، أي عائلة بعشا. ويقول الراوي إن زمري قتل عائلة بعشا فور جلوسه على العرش. وتؤكد هذه العبارة أمرين. أولًا، يبيّن هذا أن زمري اختار أن ينصّب نفسه ملكًا، مثلما اختار الجلوس على العرش. وتؤكد هذه العبارة أيضًا سرعة شروع زمري في قتل عائلة بعشا. ومن المرجح أن زمري لم يقتل عائلة بعشا بمفرده، بل ساعده رجال آخرون في ذلك.</w:t>
      </w:r>
    </w:p>
    <w:p>
      <w:pPr>
        <w:bidi/>
      </w:pPr>
      <w:r>
        <w:rPr>
          <w:rtl/>
          <w:cs/>
          <w:lang w:val="ar_AE" w:bidi="ar_AE"/>
        </w:rPr>
      </w:r>
      <w:r>
        <w:rPr>
          <w:rtl/>
          <w:cs/>
          <w:lang w:val="ar_AE" w:bidi="ar_AE"/>
        </w:rPr>
        <w:t xml:space="preserve">توقفوا هنا وناقشوا معًا هذا السؤال: كيف تعبّرون في لغتكم عن وقوع شيء بعد حدث آخر بوقت قصير جدًا؟ أوقِفوا الاستماع إلى هذا التسجيل الصوتي هنا. </w:t>
      </w:r>
    </w:p>
    <w:p>
      <w:pPr>
        <w:bidi/>
      </w:pPr>
      <w:r>
        <w:rPr>
          <w:rtl/>
          <w:cs/>
          <w:lang w:val="ar_AE" w:bidi="ar_AE"/>
        </w:rPr>
      </w:r>
      <w:r>
        <w:rPr>
          <w:rtl/>
          <w:cs/>
          <w:lang w:val="ar_AE" w:bidi="ar_AE"/>
        </w:rPr>
        <w:t>فعلى خلاف بعشا، الذي قتل أفراد عائلة يربعام من الرجال والنساء، لم يقتل زمري إلا الرجال من بيت بعشا، بمن فيهم أقاربه. وهؤلاء الأقارب هم "الأولياء". وكلمة "الأولياء" تعني "الأقارب". في ذلك الوقت، كان الناس يتوقعون من الأقارب أن يشتروا الأرض التي باعها أحد أفراد العائلة أو يفتدوها. وكان الناس يتوقعون أيضًا من أحد الأقارب، أو "الولي"، أن ينتقم ممن قتل فردًا آخر من العائلة. ولهذا قتل زمري هؤلاء الأقارب كي لا يقتلوه. وقتل زمري أيضًا كل الرجال الذين كانوا من أصدقاء عائلة بعشا.</w:t>
      </w:r>
    </w:p>
    <w:p>
      <w:pPr>
        <w:bidi/>
      </w:pPr>
      <w:r>
        <w:rPr>
          <w:rtl/>
          <w:cs/>
          <w:lang w:val="ar_AE" w:bidi="ar_AE"/>
        </w:rPr>
      </w:r>
      <w:r>
        <w:rPr>
          <w:rtl/>
          <w:cs/>
          <w:lang w:val="ar_AE" w:bidi="ar_AE"/>
        </w:rPr>
        <w:t xml:space="preserve">توقفوا هنا وناقشوا معًا التسمية التي تريدون استخدامها لـ"الأولياء"، أي الأقارب الذين يساندون قريبهم أو ينتقمون له إذا قتله شخص. أوقِفوا الاستماع إلى هذا التسجيل الصوتي هنا. </w:t>
      </w:r>
    </w:p>
    <w:p>
      <w:pPr>
        <w:bidi/>
      </w:pPr>
      <w:r>
        <w:rPr>
          <w:rtl/>
          <w:cs/>
          <w:lang w:val="ar_AE" w:bidi="ar_AE"/>
        </w:rPr>
      </w:r>
      <w:r>
        <w:rPr>
          <w:rtl/>
          <w:cs/>
          <w:lang w:val="ar_AE" w:bidi="ar_AE"/>
        </w:rPr>
        <w:t>وكان الرب قد أعطى النبي ياهو "كلمة" أو رسالة بشأن ما سيحدث لبعشا، وقد حدث ذلك تمامًا كما قال الرب. وقد أغضبت أفعال بعشا وأيلة الرب. ويذكّرنا الراوي بأن الرب هو إله إسرائيل، وكان ينبغي لبني إسرائيل أن يعبدوه في عهد بعشا وأيلة. لكن بعشا وأيلة قادا بني إسرائيل إلى عبادة الأصنام أو تماثيل الآلهة الكاذبة. ولا قيمة لهذه الأصنام، لأنها لا تفعل شيئًا ولا تساعد بني إسرائيل.</w:t>
      </w:r>
    </w:p>
    <w:p>
      <w:pPr>
        <w:bidi/>
      </w:pPr>
      <w:r>
        <w:rPr>
          <w:rtl/>
          <w:cs/>
          <w:lang w:val="ar_AE" w:bidi="ar_AE"/>
        </w:rPr>
      </w:r>
      <w:r>
        <w:rPr>
          <w:rtl/>
          <w:cs/>
          <w:lang w:val="ar_AE" w:bidi="ar_AE"/>
        </w:rPr>
        <w:t>في المشهد الرابع، يستخدم الراوي مجددًا العبارات الرسمية نفسها لإنهاء قصة أيلة، كما فعل في قصة ناداب. وقد ذكر الراوي هنا بعض أحداث قصة أيلة، لكن كل ما فعله في ملكه مدوّن في كتاب آخر.</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الملوك الأول 16: 8–14 بالترجمة الأسهل فهمًا.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آسا، ملك يهوذا</w:t>
      </w:r>
    </w:p>
    <w:p>
      <w:pPr>
        <w:pStyle w:val="ListBullet"/>
        <w:bidi/>
        <w:spacing w:line="240" w:lineRule="auto"/>
        <w:ind w:left="720"/>
      </w:pPr>
      <w:r>
        <w:rPr>
          <w:rtl/>
          <w:cs/>
          <w:lang w:val="ar_AE" w:bidi="ar_AE"/>
        </w:rPr>
      </w:r>
      <w:r>
        <w:rPr>
          <w:rtl/>
          <w:cs/>
          <w:lang w:val="ar_AE" w:bidi="ar_AE"/>
        </w:rPr>
        <w:t>أيلة بن بعشا</w:t>
      </w:r>
    </w:p>
    <w:p>
      <w:pPr>
        <w:pStyle w:val="ListBullet"/>
        <w:bidi/>
        <w:spacing w:line="240" w:lineRule="auto"/>
        <w:ind w:left="720"/>
      </w:pPr>
      <w:r>
        <w:rPr>
          <w:rtl/>
          <w:cs/>
          <w:lang w:val="ar_AE" w:bidi="ar_AE"/>
        </w:rPr>
      </w:r>
      <w:r>
        <w:rPr>
          <w:rtl/>
          <w:cs/>
          <w:lang w:val="ar_AE" w:bidi="ar_AE"/>
        </w:rPr>
        <w:t>زمري</w:t>
      </w:r>
    </w:p>
    <w:p>
      <w:pPr>
        <w:pStyle w:val="ListBullet"/>
        <w:bidi/>
        <w:spacing w:line="240" w:lineRule="auto"/>
        <w:ind w:left="720"/>
      </w:pPr>
      <w:r>
        <w:rPr>
          <w:rtl/>
          <w:cs/>
          <w:lang w:val="ar_AE" w:bidi="ar_AE"/>
        </w:rPr>
      </w:r>
      <w:r>
        <w:rPr>
          <w:rtl/>
          <w:cs/>
          <w:lang w:val="ar_AE" w:bidi="ar_AE"/>
        </w:rPr>
        <w:t>أرصا</w:t>
      </w:r>
    </w:p>
    <w:p>
      <w:pPr>
        <w:pStyle w:val="ListBullet"/>
        <w:bidi/>
        <w:spacing w:line="240" w:lineRule="auto"/>
        <w:ind w:left="720"/>
      </w:pPr>
      <w:r>
        <w:rPr>
          <w:rtl/>
          <w:cs/>
          <w:lang w:val="ar_AE" w:bidi="ar_AE"/>
        </w:rPr>
      </w:r>
      <w:r>
        <w:rPr>
          <w:rtl/>
          <w:cs/>
          <w:lang w:val="ar_AE" w:bidi="ar_AE"/>
        </w:rPr>
        <w:t>بعشا</w:t>
      </w:r>
    </w:p>
    <w:p>
      <w:pPr>
        <w:pStyle w:val="ListBullet"/>
        <w:bidi/>
        <w:spacing w:line="240" w:lineRule="auto"/>
        <w:ind w:left="720"/>
      </w:pPr>
      <w:r>
        <w:rPr>
          <w:rtl/>
          <w:cs/>
          <w:lang w:val="ar_AE" w:bidi="ar_AE"/>
        </w:rPr>
      </w:r>
      <w:r>
        <w:rPr>
          <w:rtl/>
          <w:cs/>
          <w:lang w:val="ar_AE" w:bidi="ar_AE"/>
        </w:rPr>
        <w:t>أفراد بيت بعشا من الرجال</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أصدقاء بعشا الرجال</w:t>
      </w:r>
    </w:p>
    <w:p>
      <w:pPr>
        <w:pStyle w:val="ListBullet"/>
        <w:bidi/>
        <w:spacing w:line="240" w:lineRule="auto"/>
        <w:ind w:left="720"/>
      </w:pPr>
      <w:r>
        <w:rPr>
          <w:rtl/>
          <w:cs/>
          <w:lang w:val="ar_AE" w:bidi="ar_AE"/>
        </w:rPr>
      </w:r>
      <w:r>
        <w:rPr>
          <w:rtl/>
          <w:cs/>
          <w:lang w:val="ar_AE" w:bidi="ar_AE"/>
        </w:rPr>
        <w:t>وبنو إسرائيل</w:t>
      </w:r>
    </w:p>
    <w:p>
      <w:pPr>
        <w:bidi/>
      </w:pPr>
      <w:r>
        <w:rPr>
          <w:rtl/>
          <w:cs/>
          <w:lang w:val="ar_AE" w:bidi="ar_AE"/>
        </w:rPr>
      </w:r>
      <w:r>
        <w:rPr>
          <w:rtl/>
          <w:cs/>
          <w:lang w:val="ar_AE" w:bidi="ar_AE"/>
        </w:rPr>
        <w:t xml:space="preserve">عليكم كمجموعة تمثيل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وبعد أن ملك آسا على يهوذا نحو ستة وعشرين عامًا، صار أيلة بن بعشا ملكًا على إسرائيل. وملك أيلة على إسرائيل سنتين في عاصمتها ترصة. وكان زمري أحد مسؤولي جيش أيلة، ويتولى قيادة نصف مركبات الملك. وكان زمري قد خطط سرًا لقتل أيلة. وكان أيلة وقتذاك في ترصة، في بيت أرصا. وكان أرصا مسؤولًا عن قصر أيلة. وكان أيلة قد شرب الكثير من الخمر. فدخل زمري بيت أرصا وضرب أيلة، فسقط ومات. ثم صار زمري ملكًا على إسرائيل بدلًا من أيلة. وكان آسا قد ملك على يهوذا نحو سبع وعشرين سنة.</w:t>
      </w:r>
    </w:p>
    <w:p>
      <w:pPr>
        <w:bidi/>
      </w:pPr>
      <w:r>
        <w:rPr>
          <w:rtl/>
          <w:cs/>
          <w:lang w:val="ar_AE" w:bidi="ar_AE"/>
        </w:rPr>
      </w:r>
      <w:r>
        <w:rPr>
          <w:rtl/>
          <w:cs/>
          <w:lang w:val="ar_AE" w:bidi="ar_AE"/>
        </w:rPr>
        <w:t>أوقفوا التمثيل. اسألوا الشخص الذي يؤدي دور أرصا: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أنا أحب الملك وأرغب في قضاء الوقت معه. سنستريح في بيتي ونشرب الخمر معًا، أو</w:t>
      </w:r>
    </w:p>
    <w:p>
      <w:pPr>
        <w:pStyle w:val="ListBullet"/>
        <w:bidi/>
        <w:spacing w:line="240" w:lineRule="auto"/>
        <w:ind w:left="720"/>
      </w:pPr>
      <w:r>
        <w:rPr>
          <w:rtl/>
          <w:cs/>
          <w:lang w:val="ar_AE" w:bidi="ar_AE"/>
        </w:rPr>
      </w:r>
      <w:r>
        <w:rPr>
          <w:rtl/>
          <w:cs/>
          <w:lang w:val="ar_AE" w:bidi="ar_AE"/>
        </w:rPr>
        <w:t>لقد فوجئت جدًا عندما دخل زمري وقتل الملك؛ أو</w:t>
      </w:r>
    </w:p>
    <w:p>
      <w:pPr>
        <w:pStyle w:val="ListBullet"/>
        <w:bidi/>
        <w:spacing w:line="240" w:lineRule="auto"/>
        <w:ind w:left="720"/>
      </w:pPr>
      <w:r>
        <w:rPr>
          <w:rtl/>
          <w:cs/>
          <w:lang w:val="ar_AE" w:bidi="ar_AE"/>
        </w:rPr>
      </w:r>
      <w:r>
        <w:rPr>
          <w:rtl/>
          <w:cs/>
          <w:lang w:val="ar_AE" w:bidi="ar_AE"/>
        </w:rPr>
        <w:t>أخشى أن يقتلني زمري أيضًا إن لم أساعده.</w:t>
      </w:r>
    </w:p>
    <w:p>
      <w:pPr>
        <w:bidi/>
      </w:pPr>
      <w:r>
        <w:rPr>
          <w:rtl/>
          <w:cs/>
          <w:lang w:val="ar_AE" w:bidi="ar_AE"/>
        </w:rPr>
      </w:r>
      <w:r>
        <w:rPr>
          <w:rtl/>
          <w:cs/>
          <w:lang w:val="ar_AE" w:bidi="ar_AE"/>
        </w:rPr>
        <w:t>اسألوا الشخص الذي يؤدي دور أيلة: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بما أنني الملك، يمكنني أن أستريح وأفعل ما أريد. أريد أن أشرب الخمر وأزور أصدقائي، أو</w:t>
      </w:r>
    </w:p>
    <w:p>
      <w:pPr>
        <w:pStyle w:val="ListBullet"/>
        <w:bidi/>
        <w:spacing w:line="240" w:lineRule="auto"/>
        <w:ind w:left="720"/>
      </w:pPr>
      <w:r>
        <w:rPr>
          <w:rtl/>
          <w:cs/>
          <w:lang w:val="ar_AE" w:bidi="ar_AE"/>
        </w:rPr>
      </w:r>
      <w:r>
        <w:rPr>
          <w:rtl/>
          <w:cs/>
          <w:lang w:val="ar_AE" w:bidi="ar_AE"/>
        </w:rPr>
        <w:t>ولست قلقًا على جيشي أو قادتي. رجالي سيطيعونني حتمًا.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وما إن ملك زمري وجلس على العرش حتى قتل جميع أفراد بيت بعشا. ولم يُبقِ زمري أيَّ رجل من أقارب بعشا أو أصدقائه حيًا. وهكذا أباد زمري كل بيت بعشا. وحدث كل هذا تمامًا كما أخبر الرب ياهو النبي.</w:t>
      </w:r>
    </w:p>
    <w:p>
      <w:pPr>
        <w:bidi/>
      </w:pPr>
      <w:r>
        <w:rPr>
          <w:rtl/>
          <w:cs/>
          <w:lang w:val="ar_AE" w:bidi="ar_AE"/>
        </w:rPr>
      </w:r>
      <w:r>
        <w:rPr>
          <w:rtl/>
          <w:cs/>
          <w:lang w:val="ar_AE" w:bidi="ar_AE"/>
        </w:rPr>
        <w:t>أوقفوا التمثيل. اسألوا الشخص الذي يؤدي دور زمري: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أنا سعيد جدًا لأن خطتي نجحت، أو</w:t>
      </w:r>
    </w:p>
    <w:p>
      <w:pPr>
        <w:pStyle w:val="ListBullet"/>
        <w:bidi/>
        <w:spacing w:line="240" w:lineRule="auto"/>
        <w:ind w:left="720"/>
      </w:pPr>
      <w:r>
        <w:rPr>
          <w:rtl/>
          <w:cs/>
          <w:lang w:val="ar_AE" w:bidi="ar_AE"/>
        </w:rPr>
      </w:r>
      <w:r>
        <w:rPr>
          <w:rtl/>
          <w:cs/>
          <w:lang w:val="ar_AE" w:bidi="ar_AE"/>
        </w:rPr>
        <w:t>أخشى أن يهاجمني أحد رجال بيت بعشا ويصير ملكًا بدلًا مني. سأقتل بيت بعشا حتى لا يحاول أحد فعل ذلك؛ أو</w:t>
      </w:r>
    </w:p>
    <w:p>
      <w:pPr>
        <w:pStyle w:val="ListBullet"/>
        <w:bidi/>
        <w:spacing w:line="240" w:lineRule="auto"/>
        <w:ind w:left="720"/>
      </w:pPr>
      <w:r>
        <w:rPr>
          <w:rtl/>
          <w:cs/>
          <w:lang w:val="ar_AE" w:bidi="ar_AE"/>
        </w:rPr>
      </w:r>
      <w:r>
        <w:rPr>
          <w:rtl/>
          <w:cs/>
          <w:lang w:val="ar_AE" w:bidi="ar_AE"/>
        </w:rPr>
        <w:t>سمعت أن الملك بعشا تلقّى رسالة بأن جميع أفراد بيته سيموتون. ينبغي أن أقتل أيلة وبيت بعشا، لأن أيلة بن بعشا سيموت على أي حال.</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وقال الرب هذا بسبب جميع الخطايا التي ارتكبها بعشا وابنه أيلة. وقاد بعشا وأيلة بني إسرائيل إلى ارتكاب الخطية. وعبد بعشا وأيلة وبنو إسرائيل الأصنام الباطلة، فأغضبوا الرب إله إسرائيل غضبًا شديدًا. "وبَقيَّةُ أُمورِ أيلَةَ وكُلُّ ما فعَلَ، أما هي مَكتوبَةٌ في سِفرِ أخبارِ الأيّامِ لمُلوكِ إسرائيلَ؟"</w:t>
      </w:r>
    </w:p>
    <w:p>
      <w:pPr>
        <w:bidi/>
      </w:pPr>
      <w:r>
        <w:rPr>
          <w:rtl/>
          <w:cs/>
          <w:lang w:val="ar_AE" w:bidi="ar_AE"/>
        </w:rPr>
      </w:r>
      <w:r>
        <w:rPr>
          <w:rtl/>
          <w:cs/>
          <w:lang w:val="ar_AE" w:bidi="ar_AE"/>
        </w:rPr>
        <w:t>أوقفوا التمثيل. اسألوا الشخص الذي يؤدي دور يهوه: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أنا حزين لأن بني إسرائيل يستمرون في ارتكاب الخطية؛ أو</w:t>
      </w:r>
    </w:p>
    <w:p>
      <w:pPr>
        <w:pStyle w:val="ListBullet"/>
        <w:bidi/>
        <w:spacing w:line="240" w:lineRule="auto"/>
        <w:ind w:left="720"/>
      </w:pPr>
      <w:r>
        <w:rPr>
          <w:rtl/>
          <w:cs/>
          <w:lang w:val="ar_AE" w:bidi="ar_AE"/>
        </w:rPr>
      </w:r>
      <w:r>
        <w:rPr>
          <w:rtl/>
          <w:cs/>
          <w:lang w:val="ar_AE" w:bidi="ar_AE"/>
        </w:rPr>
        <w:t>وأنا غاضب لأن الملوك يستمرون في قيادة بني إسرائيل إلى الخطية. ويؤذي الملوك بني إسرائيل وأنفسهم عندما يعبدون أصنامًا لا تستطيع مساعدتهم؛ أو</w:t>
      </w:r>
    </w:p>
    <w:p>
      <w:pPr>
        <w:pStyle w:val="ListBullet"/>
        <w:bidi/>
        <w:spacing w:line="240" w:lineRule="auto"/>
        <w:ind w:left="720"/>
      </w:pPr>
      <w:r>
        <w:rPr>
          <w:rtl/>
          <w:cs/>
          <w:lang w:val="ar_AE" w:bidi="ar_AE"/>
        </w:rPr>
      </w:r>
      <w:r>
        <w:rPr>
          <w:rtl/>
          <w:cs/>
          <w:lang w:val="ar_AE" w:bidi="ar_AE"/>
        </w:rPr>
        <w:t>أحب بني إسرائيل، وسأواصل منحهم فرصًا أخرى ليطيعوني. ولكن متى ارتكب بنو إسرائيل الخطية، فسأعاقبهم.</w:t>
      </w:r>
    </w:p>
    <w:p>
      <w:pPr>
        <w:bidi/>
      </w:pPr>
      <w:r>
        <w:rPr>
          <w:rtl/>
          <w:cs/>
          <w:lang w:val="ar_AE" w:bidi="ar_AE"/>
        </w:rPr>
      </w:r>
      <w:r>
        <w:rPr>
          <w:rtl/>
          <w:cs/>
          <w:lang w:val="ar_AE" w:bidi="ar_AE"/>
        </w:rPr>
        <w:t>اسألوا من يؤدي دور آسا: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أسمع عن ملوك إسرائيل. وأرى أن الملوك لا يطيعون الرب، ولذلك يعاقبهم. ينبغي لي حقًا أن أواصل إكرام الرب وطاعته؛ أو</w:t>
      </w:r>
    </w:p>
    <w:p>
      <w:pPr>
        <w:pStyle w:val="ListBullet"/>
        <w:bidi/>
        <w:spacing w:line="240" w:lineRule="auto"/>
        <w:ind w:left="720"/>
      </w:pPr>
      <w:r>
        <w:rPr>
          <w:rtl/>
          <w:cs/>
          <w:lang w:val="ar_AE" w:bidi="ar_AE"/>
        </w:rPr>
      </w:r>
      <w:r>
        <w:rPr>
          <w:rtl/>
          <w:cs/>
          <w:lang w:val="ar_AE" w:bidi="ar_AE"/>
        </w:rPr>
        <w:t>أشعر بالحزن على بني إسرائيل في المملكة الشمالية. ليس لهؤلاء ملوك صالحون يقودونهم؛ أو</w:t>
      </w:r>
    </w:p>
    <w:p>
      <w:pPr>
        <w:pStyle w:val="ListBullet"/>
        <w:bidi/>
        <w:spacing w:line="240" w:lineRule="auto"/>
        <w:ind w:left="720"/>
      </w:pPr>
      <w:r>
        <w:rPr>
          <w:rtl/>
          <w:cs/>
          <w:lang w:val="ar_AE" w:bidi="ar_AE"/>
        </w:rPr>
      </w:r>
      <w:r>
        <w:rPr>
          <w:rtl/>
          <w:cs/>
          <w:lang w:val="ar_AE" w:bidi="ar_AE"/>
        </w:rPr>
        <w:t>أشعر بالقلق حين أرى ملوكًا أشرارًا يحكمون إسرائيل. وأخشى أن يهاجمنا هؤلاء الملوك بدلًا من أن يعيشوا معنا بسلام.</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الملوك الأول 16: 8–14 بالترجمة الأسهل فهمًا.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صار أيلة </w:t>
      </w:r>
      <w:r>
        <w:rPr>
          <w:b/>
          <w:rtl/>
          <w:cs/>
          <w:lang w:val="ar_AE" w:bidi="ar_AE"/>
        </w:rPr>
        <w:t>ملكًا</w:t>
      </w:r>
      <w:r>
        <w:rPr>
          <w:rtl/>
          <w:cs/>
          <w:lang w:val="ar_AE" w:bidi="ar_AE"/>
        </w:rPr>
        <w:t xml:space="preserve"> على إسرائيل. للمزيد من المعلومات عن كلمة مَلِك، راجعوا "قاموس الكلمات الرئيسية". استخدموا الكلمة أو العبارة ذاتها التي استخدمتموها في المقاطع السابقة للإشارة إلى المَلك. </w:t>
      </w:r>
    </w:p>
    <w:p>
      <w:pPr>
        <w:bidi/>
      </w:pPr>
      <w:r>
        <w:rPr>
          <w:rtl/>
          <w:cs/>
          <w:lang w:val="ar_AE" w:bidi="ar_AE"/>
        </w:rPr>
      </w:r>
      <w:r>
        <w:rPr>
          <w:rtl/>
          <w:cs/>
          <w:lang w:val="ar_AE" w:bidi="ar_AE"/>
        </w:rPr>
        <w:t xml:space="preserve">ويقصد </w:t>
      </w:r>
      <w:r>
        <w:rPr>
          <w:b/>
          <w:rtl/>
          <w:cs/>
          <w:lang w:val="ar_AE" w:bidi="ar_AE"/>
        </w:rPr>
        <w:t>بإسرائيل</w:t>
      </w:r>
      <w:r>
        <w:rPr>
          <w:rtl/>
          <w:cs/>
          <w:lang w:val="ar_AE" w:bidi="ar_AE"/>
        </w:rPr>
        <w:t xml:space="preserve"> هنا المملكة الشمالية. للمزيد من المعلومات عن إسرائيل، راجعوا قاموس الكلمات الرئيسية. استخدموا الكلمة أو العبارة نفسها التي استخدمتموها في المقاطع السابقة للإشارة إلى إسرائيل.</w:t>
      </w:r>
    </w:p>
    <w:p>
      <w:pPr>
        <w:bidi/>
      </w:pPr>
      <w:r>
        <w:rPr>
          <w:rtl/>
          <w:cs/>
          <w:lang w:val="ar_AE" w:bidi="ar_AE"/>
        </w:rPr>
      </w:r>
      <w:r>
        <w:rPr>
          <w:rtl/>
          <w:cs/>
          <w:lang w:val="ar_AE" w:bidi="ar_AE"/>
        </w:rPr>
        <w:t xml:space="preserve">كان آسا ملكًا على </w:t>
      </w:r>
      <w:r>
        <w:rPr>
          <w:b/>
          <w:rtl/>
          <w:cs/>
          <w:lang w:val="ar_AE" w:bidi="ar_AE"/>
        </w:rPr>
        <w:t>يهوذا</w:t>
      </w:r>
      <w:r>
        <w:rPr>
          <w:rtl/>
          <w:cs/>
          <w:lang w:val="ar_AE" w:bidi="ar_AE"/>
        </w:rPr>
        <w:t>، بينما كان أيلة يحكم إسرائيل. ويهوذا هي المملكة الجنوبية. استخدموا الكلمة أو العبارة نفسها التي استخدمتموها في المقاطع السابقة للإشارة إلى يهوذا.</w:t>
      </w:r>
    </w:p>
    <w:p>
      <w:pPr>
        <w:bidi/>
      </w:pPr>
      <w:r>
        <w:rPr>
          <w:rtl/>
          <w:cs/>
          <w:lang w:val="ar_AE" w:bidi="ar_AE"/>
        </w:rPr>
      </w:r>
      <w:r>
        <w:rPr>
          <w:rtl/>
          <w:cs/>
          <w:lang w:val="ar_AE" w:bidi="ar_AE"/>
        </w:rPr>
        <w:t xml:space="preserve">زمري هو </w:t>
      </w:r>
      <w:r>
        <w:rPr>
          <w:b/>
          <w:rtl/>
          <w:cs/>
          <w:lang w:val="ar_AE" w:bidi="ar_AE"/>
        </w:rPr>
        <w:t>خادم</w:t>
      </w:r>
      <w:r>
        <w:rPr>
          <w:rtl/>
          <w:cs/>
          <w:lang w:val="ar_AE" w:bidi="ar_AE"/>
        </w:rPr>
        <w:t xml:space="preserve"> أيلة، وكان مسؤولًا عن نصف مركباته. والخادم شخص يعمل عند شخص آخر. يستخدم الراوي هنا كلمة "خادم" للدلالة على مسؤول أو قائد عسكري. استخدموا الكلمة أو العبارة نفسها التي استخدمتموها في المقاطع السابقة للتعبير عن "الخادم" الذي هو في الحقيقة مسؤول. إذا استخدمتم كلمة "خادم"، فيمكنكم الرجوع إلى قاموس الكلمات الرئيسية لمزيد من المعلومات عن كلمة "خادم".</w:t>
      </w:r>
    </w:p>
    <w:p>
      <w:pPr>
        <w:bidi/>
      </w:pPr>
      <w:r>
        <w:rPr>
          <w:rtl/>
          <w:cs/>
          <w:lang w:val="ar_AE" w:bidi="ar_AE"/>
        </w:rPr>
      </w:r>
      <w:r>
        <w:rPr>
          <w:rtl/>
          <w:cs/>
          <w:lang w:val="ar_AE" w:bidi="ar_AE"/>
        </w:rPr>
        <w:t xml:space="preserve">كانت </w:t>
      </w:r>
      <w:r>
        <w:rPr>
          <w:b/>
          <w:rtl/>
          <w:cs/>
          <w:lang w:val="ar_AE" w:bidi="ar_AE"/>
        </w:rPr>
        <w:t>المركبات</w:t>
      </w:r>
      <w:r>
        <w:rPr>
          <w:rtl/>
          <w:cs/>
          <w:lang w:val="ar_AE" w:bidi="ar_AE"/>
        </w:rPr>
        <w:t xml:space="preserve"> تشبه عربات لها عجلتَان. كانت الخيول تسحب هذه المركبات، وكان رجُلان، سائق ومحارب، يركبان المركبة إلى المعركة. كان المحارب سيقاتل العدو وهو واقف في المركبة. استخدموا الكلمة أو العبارة ذاتها التي استخدمتموها في المقاطع السابقة للإشارة إلى المركبة. </w:t>
      </w:r>
    </w:p>
    <w:p>
      <w:pPr>
        <w:bidi/>
      </w:pPr>
      <w:r>
        <w:rPr>
          <w:rtl/>
          <w:cs/>
          <w:lang w:val="ar_AE" w:bidi="ar_AE"/>
        </w:rPr>
      </w:r>
      <w:r>
        <w:rPr>
          <w:rtl/>
          <w:cs/>
          <w:lang w:val="ar_AE" w:bidi="ar_AE"/>
        </w:rPr>
        <w:t xml:space="preserve">وكان أرصا مسؤولًا عن </w:t>
      </w:r>
      <w:r>
        <w:rPr>
          <w:b/>
          <w:rtl/>
          <w:cs/>
          <w:lang w:val="ar_AE" w:bidi="ar_AE"/>
        </w:rPr>
        <w:t>قصر</w:t>
      </w:r>
      <w:r>
        <w:rPr>
          <w:rtl/>
          <w:cs/>
          <w:lang w:val="ar_AE" w:bidi="ar_AE"/>
        </w:rPr>
        <w:t xml:space="preserve"> أيلة، وهو المكان الخاص الذي يسكن فيه الملك. استخدموا الكلمة أو العبارة نفسها التي استخدمتموها في المقاطع السابقة للإشارة إلى القصر.</w:t>
      </w:r>
    </w:p>
    <w:p>
      <w:pPr>
        <w:bidi/>
      </w:pPr>
      <w:r>
        <w:rPr>
          <w:rtl/>
          <w:cs/>
          <w:lang w:val="ar_AE" w:bidi="ar_AE"/>
        </w:rPr>
      </w:r>
      <w:r>
        <w:rPr>
          <w:rtl/>
          <w:cs/>
          <w:lang w:val="ar_AE" w:bidi="ar_AE"/>
        </w:rPr>
        <w:t xml:space="preserve">يجلس زمري على </w:t>
      </w:r>
      <w:r>
        <w:rPr>
          <w:b/>
          <w:rtl/>
          <w:cs/>
          <w:lang w:val="ar_AE" w:bidi="ar_AE"/>
        </w:rPr>
        <w:t>العرش</w:t>
      </w:r>
      <w:r>
        <w:rPr>
          <w:rtl/>
          <w:cs/>
          <w:lang w:val="ar_AE" w:bidi="ar_AE"/>
        </w:rPr>
        <w:t xml:space="preserve">. والعرش مقعد خاص يجلس عليه الملك. وكان الناس غالبًا ما يصنعون هذا المقعد الخاص من مواد ثمينة ويزيّنونه. ولا يجلس على العرش إلا الملك. استخدموا الكلمة أو العبارة نفسها التي استخدمتموها في المقاطع السابقة للإشارة إلى العرش. </w:t>
      </w:r>
    </w:p>
    <w:p>
      <w:pPr>
        <w:bidi/>
      </w:pPr>
      <w:r>
        <w:rPr>
          <w:rtl/>
          <w:cs/>
          <w:lang w:val="ar_AE" w:bidi="ar_AE"/>
        </w:rPr>
      </w:r>
      <w:r>
        <w:rPr>
          <w:rtl/>
          <w:cs/>
          <w:lang w:val="ar_AE" w:bidi="ar_AE"/>
        </w:rPr>
        <w:t>ويقتل زمري جميع أفراد</w:t>
      </w:r>
      <w:r>
        <w:rPr>
          <w:b/>
          <w:rtl/>
          <w:cs/>
          <w:lang w:val="ar_AE" w:bidi="ar_AE"/>
        </w:rPr>
        <w:t xml:space="preserve"> بيت</w:t>
      </w:r>
      <w:r>
        <w:rPr>
          <w:rtl/>
          <w:cs/>
          <w:lang w:val="ar_AE" w:bidi="ar_AE"/>
        </w:rPr>
        <w:t xml:space="preserve"> بعشا. والمقصود ببيت بعشا ليس مبنى، بل أفراد أسرته. وتذكّروا أن المقصود هنا هو أفراد بيت بعشا من الذكور فقط. ولمزيد من المعلومات عن البيت، ارجعوا إلى "أسرة" في "قاموس الكلمات الرئيسية". استخدموا الكلمة أو العبارة نفسها التي استخدمتموها في المقاطع السابقة للإشارة إلى البيت.</w:t>
      </w:r>
    </w:p>
    <w:p>
      <w:pPr>
        <w:bidi/>
      </w:pPr>
      <w:r>
        <w:rPr>
          <w:rtl/>
          <w:cs/>
          <w:lang w:val="ar_AE" w:bidi="ar_AE"/>
        </w:rPr>
      </w:r>
      <w:r>
        <w:rPr>
          <w:rtl/>
          <w:cs/>
          <w:lang w:val="ar_AE" w:bidi="ar_AE"/>
        </w:rPr>
        <w:t>ويقتل زمري أقارب بعشا وأصدقاءه من الذكور. ويستخدم الراوي كلمة "قريب" ويقصد بها في الحقيقة "الولي". في ذلك الوقت، كان الناس يتوقعون من الأقارب أن يشتروا الأرض التي باعها أحد أفراد العائلة أو يفتدوها. وكان الناس يتوقعون أيضًا من أحد الأقارب، أو "الولي"، أن ينتقم ممن قتل فردًا آخر من العائلة. يريد زمري أن يقتل هؤلاء "أولياء الدم" حتى لا يقتلوه!</w:t>
      </w:r>
    </w:p>
    <w:p>
      <w:pPr>
        <w:bidi/>
      </w:pPr>
      <w:r>
        <w:rPr>
          <w:rtl/>
          <w:cs/>
          <w:lang w:val="ar_AE" w:bidi="ar_AE"/>
        </w:rPr>
      </w:r>
      <w:r>
        <w:rPr>
          <w:rtl/>
          <w:cs/>
          <w:lang w:val="ar_AE" w:bidi="ar_AE"/>
        </w:rPr>
        <w:t>توقفوا هنا وناقشوا معًا ماذا ستسمّون هؤلاء الأقارب الذين يقومون بدور "</w:t>
      </w:r>
      <w:r>
        <w:rPr>
          <w:b/>
          <w:rtl/>
          <w:cs/>
          <w:lang w:val="ar_AE" w:bidi="ar_AE"/>
        </w:rPr>
        <w:t>وليّ الدم</w:t>
      </w:r>
      <w:r>
        <w:rPr>
          <w:rtl/>
          <w:cs/>
          <w:lang w:val="ar_AE" w:bidi="ar_AE"/>
        </w:rPr>
        <w:t xml:space="preserve">" أو "المنتقم" لمقتل أيلة. ولمزيد من المعلومات عن فكرة الفداء، ارجعوا إلى "يفدي" في قاموس الكلمات الرئيسية. أوقِفوا الاستماع إلى هذا التسجيل الصوتي هنا. </w:t>
      </w:r>
    </w:p>
    <w:p>
      <w:pPr>
        <w:bidi/>
      </w:pPr>
      <w:r>
        <w:rPr>
          <w:rtl/>
          <w:cs/>
          <w:lang w:val="ar_AE" w:bidi="ar_AE"/>
        </w:rPr>
      </w:r>
      <w:r>
        <w:rPr>
          <w:rtl/>
          <w:cs/>
          <w:lang w:val="ar_AE" w:bidi="ar_AE"/>
        </w:rPr>
        <w:t xml:space="preserve">وتلقى ياهو النبي </w:t>
      </w:r>
      <w:r>
        <w:rPr>
          <w:b/>
          <w:rtl/>
          <w:cs/>
          <w:lang w:val="ar_AE" w:bidi="ar_AE"/>
        </w:rPr>
        <w:t>كلمة الرب</w:t>
      </w:r>
      <w:r>
        <w:rPr>
          <w:rtl/>
          <w:cs/>
          <w:lang w:val="ar_AE" w:bidi="ar_AE"/>
        </w:rPr>
        <w:t xml:space="preserve"> بشأن ما سيحدث لبيت بعشا. وكلمة الرب تعني ما يقوله الرب للناس. لمزيد من المعلومات عن "كلمة الرب"، ارجعوا إلى كلمة "كلمة" في "قاموس الكلمات الرئيسية". استخدموا الكلمة أو العبارة نفسها التي استخدمتموها في المقاطع السابقة للتعبير عن "كلمة الرب".</w:t>
      </w:r>
    </w:p>
    <w:p>
      <w:pPr>
        <w:bidi/>
      </w:pPr>
      <w:r>
        <w:rPr>
          <w:rtl/>
          <w:cs/>
          <w:lang w:val="ar_AE" w:bidi="ar_AE"/>
        </w:rPr>
      </w:r>
      <w:r>
        <w:rPr>
          <w:rtl/>
          <w:cs/>
          <w:lang w:val="ar_AE" w:bidi="ar_AE"/>
        </w:rPr>
        <w:t xml:space="preserve">الاسم </w:t>
      </w:r>
      <w:r>
        <w:rPr>
          <w:b/>
          <w:rtl/>
          <w:cs/>
          <w:lang w:val="ar_AE" w:bidi="ar_AE"/>
        </w:rPr>
        <w:t>"يهوه"</w:t>
      </w:r>
      <w:r>
        <w:rPr>
          <w:rtl/>
          <w:cs/>
          <w:lang w:val="ar_AE" w:bidi="ar_AE"/>
        </w:rPr>
        <w:t xml:space="preserve"> هو اسم شخصي جدًا لله، ويُظهر العلاقة الوثيقة التي كانت بين الله وشعب إسرائيل. لمزيد من المعلومات حول كلمة "يهوه"، ارجعوا إلى "قاموس الكلمات الرئيسية". استخدموا الكلمة أو العبارة ذاتها لـ "يهوه" كما استخدمتموها في المقاطع السابقة. </w:t>
      </w:r>
    </w:p>
    <w:p>
      <w:pPr>
        <w:bidi/>
      </w:pPr>
      <w:r>
        <w:rPr>
          <w:rtl/>
          <w:cs/>
          <w:lang w:val="ar_AE" w:bidi="ar_AE"/>
        </w:rPr>
      </w:r>
      <w:r>
        <w:rPr>
          <w:rtl/>
          <w:cs/>
          <w:lang w:val="ar_AE" w:bidi="ar_AE"/>
        </w:rPr>
        <w:t xml:space="preserve">ياهو </w:t>
      </w:r>
      <w:r>
        <w:rPr>
          <w:b/>
          <w:rtl/>
          <w:cs/>
          <w:lang w:val="ar_AE" w:bidi="ar_AE"/>
        </w:rPr>
        <w:t>نبي</w:t>
      </w:r>
      <w:r>
        <w:rPr>
          <w:rtl/>
          <w:cs/>
          <w:lang w:val="ar_AE" w:bidi="ar_AE"/>
        </w:rPr>
        <w:t xml:space="preserve"> الرب. والنبي هو الشخص الذي يحمل رسالة من الله إلى الشعب. ولمزيدٍ من المعلومات عن كلمة "نبيّ"، انظروا قاموس الكلمات الرئيسية. استخدموا نفس الكلمة أو العبارة لـ "نبي" كما استخدمتموها في المقاطع السابقة.</w:t>
      </w:r>
    </w:p>
    <w:p>
      <w:pPr>
        <w:bidi/>
      </w:pPr>
      <w:r>
        <w:rPr>
          <w:rtl/>
          <w:cs/>
          <w:lang w:val="ar_AE" w:bidi="ar_AE"/>
        </w:rPr>
      </w:r>
      <w:r>
        <w:rPr>
          <w:rtl/>
          <w:cs/>
          <w:lang w:val="ar_AE" w:bidi="ar_AE"/>
        </w:rPr>
        <w:t xml:space="preserve">وقد </w:t>
      </w:r>
      <w:r>
        <w:rPr>
          <w:b/>
          <w:rtl/>
          <w:cs/>
          <w:lang w:val="ar_AE" w:bidi="ar_AE"/>
        </w:rPr>
        <w:t>أخطأ</w:t>
      </w:r>
      <w:r>
        <w:rPr>
          <w:rtl/>
          <w:cs/>
          <w:lang w:val="ar_AE" w:bidi="ar_AE"/>
        </w:rPr>
        <w:t xml:space="preserve"> بعشا وأيلة. الخطية فِعل تمرُّد على الله. في كل مرة يعصي فيها شخصٌ شرائع الله، يُخطئ ذلك الشخص. للمزيد من المعلومات بشأن الخطية، راجعوا قاموس الكلمات الرئيسية. استخدموا الكلمة أو العبارة نفسها التي استخدمتموها في المقاطع السابقة للإشارة إلى كلمة خطية.</w:t>
      </w:r>
    </w:p>
    <w:p>
      <w:pPr>
        <w:bidi/>
      </w:pPr>
      <w:r>
        <w:rPr>
          <w:rtl/>
          <w:cs/>
          <w:lang w:val="ar_AE" w:bidi="ar_AE"/>
        </w:rPr>
      </w:r>
      <w:r>
        <w:rPr>
          <w:rtl/>
          <w:cs/>
          <w:lang w:val="ar_AE" w:bidi="ar_AE"/>
        </w:rPr>
        <w:t xml:space="preserve">الرب هو </w:t>
      </w:r>
      <w:r>
        <w:rPr>
          <w:b/>
          <w:rtl/>
          <w:cs/>
          <w:lang w:val="ar_AE" w:bidi="ar_AE"/>
        </w:rPr>
        <w:t>إله</w:t>
      </w:r>
      <w:r>
        <w:rPr>
          <w:rtl/>
          <w:cs/>
          <w:lang w:val="ar_AE" w:bidi="ar_AE"/>
        </w:rPr>
        <w:t xml:space="preserve"> إسرائيل. للمزيد من المعلومات عن الله، راجعوا "قاموس الكلمات الرئيسية". استخدموا الكلمة أو العبارة ذاتها التي استخدمتموها في المقاطع السابقة للإشارة إلى الله. </w:t>
      </w:r>
    </w:p>
    <w:p>
      <w:pPr>
        <w:bidi/>
      </w:pPr>
      <w:r>
        <w:rPr>
          <w:rtl/>
          <w:cs/>
          <w:lang w:val="ar_AE" w:bidi="ar_AE"/>
        </w:rPr>
      </w:r>
      <w:r>
        <w:rPr>
          <w:rtl/>
          <w:cs/>
          <w:lang w:val="ar_AE" w:bidi="ar_AE"/>
        </w:rPr>
        <w:t xml:space="preserve">وقاد بعشا وأيلة بني إسرائيل إلى عبادة </w:t>
      </w:r>
      <w:r>
        <w:rPr>
          <w:b/>
          <w:rtl/>
          <w:cs/>
          <w:lang w:val="ar_AE" w:bidi="ar_AE"/>
        </w:rPr>
        <w:t>الأوثان</w:t>
      </w:r>
      <w:r>
        <w:rPr>
          <w:rtl/>
          <w:cs/>
          <w:lang w:val="ar_AE" w:bidi="ar_AE"/>
        </w:rPr>
        <w:t xml:space="preserve">. الوَثَن جسم يصنعه الناس من أجل عبادة أحد الآلهة. وهذا الشيء يُذكِّر الناس ببعض خصائص هذا الإله. لمزيد من المعلومات حول كلمة "وثن"، ارجعوا إلى قاموس الكلمات الرئيسية. استخدموا الكلمة أو العبارة نفسها لكلمة "أوثان" التي استخدمتموها في المقاطع السابقة. </w:t>
      </w:r>
    </w:p>
    <w:p>
      <w:pPr>
        <w:bidi/>
      </w:pPr>
      <w:r>
        <w:rPr>
          <w:rtl/>
          <w:cs/>
          <w:lang w:val="ar_AE" w:bidi="ar_AE"/>
        </w:rPr>
      </w:r>
      <w:r>
        <w:rPr>
          <w:rtl/>
          <w:cs/>
          <w:lang w:val="ar_AE" w:bidi="ar_AE"/>
        </w:rPr>
        <w:t>و</w:t>
      </w:r>
      <w:r>
        <w:rPr>
          <w:b/>
          <w:rtl/>
          <w:cs/>
          <w:lang w:val="ar_AE" w:bidi="ar_AE"/>
        </w:rPr>
        <w:t>أغاظ</w:t>
      </w:r>
      <w:r>
        <w:rPr>
          <w:rtl/>
          <w:cs/>
          <w:lang w:val="ar_AE" w:bidi="ar_AE"/>
        </w:rPr>
        <w:t xml:space="preserve"> بعشا وأيلة الرب، أي تسببا في غضبه. استخدموا الكلمة أو العبارة نفسها التي استخدمتموها في المقاطع السابقة للتعبير عن "إغاظة الرب".</w:t>
      </w:r>
    </w:p>
    <w:p>
      <w:pPr>
        <w:bidi/>
      </w:pPr>
      <w:r>
        <w:rPr>
          <w:rtl/>
          <w:cs/>
          <w:lang w:val="ar_AE" w:bidi="ar_AE"/>
        </w:rPr>
      </w:r>
      <w:r>
        <w:rPr>
          <w:rtl/>
          <w:cs/>
          <w:lang w:val="ar_AE" w:bidi="ar_AE"/>
        </w:rPr>
        <w:t xml:space="preserve">وترد قصة أيلة أيضًا في الكتاب أو </w:t>
      </w:r>
      <w:r>
        <w:rPr>
          <w:b/>
          <w:rtl/>
          <w:cs/>
          <w:lang w:val="ar_AE" w:bidi="ar_AE"/>
        </w:rPr>
        <w:t>السفر</w:t>
      </w:r>
      <w:r>
        <w:rPr>
          <w:rtl/>
          <w:cs/>
          <w:lang w:val="ar_AE" w:bidi="ar_AE"/>
        </w:rPr>
        <w:t xml:space="preserve"> الذي يروي تاريخ ملوك إسرائيل. والسفر شريط طويل من مادة يكتب الناس عليه القصص. ولأن هذه الشرائط كانت طويلة جدًا، كان الناس يلفونها حول عصا. لمزيد من المعلومات عن "السفر"، ارجعوا إلى "الكتب المقدسة" في قاموس الكلمات الرئيسية. استخدموا الكلمة أو العبارة نفسها التي استخدمتموها في المقاطع السابقة للتعبير عن "السفر" أو "الكتاب"، وعن اسم هذا الكتاب.</w:t>
      </w:r>
    </w:p>
    <w:p>
      <w:pPr>
        <w:bidi/>
      </w:pPr>
      <w:r>
        <w:rPr>
          <w:rtl/>
          <w:cs/>
          <w:lang w:val="ar_AE" w:bidi="ar_AE"/>
        </w:rPr>
      </w:r>
      <w:r>
        <w:rPr>
          <w:rtl/>
          <w:cs/>
          <w:lang w:val="ar_AE" w:bidi="ar_AE"/>
        </w:rPr>
        <w:t>توقفوا هنا وانظروا معًا مرة أخرى إلى صورة لدرج عند الحاجة.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16:15–20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16: 15–20 واحفظوه في قلوبكم.</w:t>
      </w:r>
    </w:p>
    <w:p>
      <w:pPr>
        <w:bidi/>
      </w:pPr>
      <w:r>
        <w:rPr>
          <w:rtl/>
          <w:cs/>
          <w:lang w:val="ar_AE" w:bidi="ar_AE"/>
        </w:rPr>
      </w:r>
      <w:r>
        <w:rPr>
          <w:rtl/>
          <w:cs/>
          <w:lang w:val="ar_AE" w:bidi="ar_AE"/>
        </w:rPr>
        <w:t>استمعوا إلى نسخة صوتية من سفر الملوك الأول 16: 15–20 ثلاث مرات، بثلاث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الملوك الأول ١٦: ١٥–٢٠ بالترجمة الأسهل فهمًا.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القصة السابقة، قتل زمري الملك أيلة، وصار ملكًا. وتتناول هذه القصة فترة مُلك زمري القصيرة. لم يقبل جيش إسرائيل أن يملك زمري، واختار رجلًا آخر، هو عمري، ليكون ملكًا. وعندما يهاجم عمري والجيش مدينة ترصة، حيث يقيم الملك، يقتل زمري نفسه.</w:t>
      </w:r>
    </w:p>
    <w:p>
      <w:pPr>
        <w:bidi/>
      </w:pPr>
      <w:r>
        <w:rPr>
          <w:rtl/>
          <w:cs/>
          <w:lang w:val="ar_AE" w:bidi="ar_AE"/>
        </w:rPr>
      </w:r>
      <w:r>
        <w:rPr>
          <w:rtl/>
          <w:cs/>
          <w:lang w:val="ar_AE" w:bidi="ar_AE"/>
        </w:rPr>
        <w:t>صار زمري ملكًا في السنة السابعة والعشرين من مُلك آسا ملك يهوذا. وملك زمري في ترصة سبعة أيام فقط. عندما صار زمري ملكًا، لم يكن جيش إسرائيل في ترصة. وكان جيش إسرائيل عند مدينة جبثون، التي للفلسطينيين. تذكّروا أن الملك ناداب وجيش إسرائيل حاولا الاستيلاء على جبثون في قصته. ولم ينجح ناداب في الاستيلاء على جبثون، وربما كان ذلك لأن بعشا قتله في أثناء تلك الفترة.</w:t>
      </w:r>
    </w:p>
    <w:p>
      <w:pPr>
        <w:bidi/>
      </w:pPr>
      <w:r>
        <w:rPr>
          <w:rtl/>
          <w:cs/>
          <w:lang w:val="ar_AE" w:bidi="ar_AE"/>
        </w:rPr>
      </w:r>
      <w:r>
        <w:rPr>
          <w:rtl/>
          <w:cs/>
          <w:lang w:val="ar_AE" w:bidi="ar_AE"/>
        </w:rPr>
        <w:t xml:space="preserve">توقّفوا هنا وانظروا معًا إلى خريطة لإسرائيل وبلاد الفلسطينيين. اعثروا على جبثون وترصة. أوقِفوا الاستماع إلى هذا التسجيل الصوتي هنا. </w:t>
      </w:r>
    </w:p>
    <w:p>
      <w:pPr>
        <w:bidi/>
      </w:pPr>
      <w:r>
        <w:rPr>
          <w:rtl/>
          <w:cs/>
          <w:lang w:val="ar_AE" w:bidi="ar_AE"/>
        </w:rPr>
      </w:r>
      <w:r>
        <w:rPr>
          <w:rtl/>
          <w:cs/>
          <w:lang w:val="ar_AE" w:bidi="ar_AE"/>
        </w:rPr>
        <w:t>ويخبر أحدهم جيش إسرائيل أن زمري تآمر على أيلة وقتله. وقرر جميع الإسرائيليين في الجيش أنهم لا يريدون أن يكون زمري ملكًا عليهم. وبدلًا من ذلك، أعلن الإسرائيليون في الجيش فورًا أن عمري سيكون ملكهم. وعمري هو رئيس جيش إسرائيل كله. وتذكّروا أن زمري كان رئيس نصف مركبات جيش أيلة قبل أن يصير ملكًا. لكن عمري كان قائدًا عسكريًا أهم من زمري.</w:t>
      </w:r>
    </w:p>
    <w:p>
      <w:pPr>
        <w:bidi/>
      </w:pPr>
      <w:r>
        <w:rPr>
          <w:rtl/>
          <w:cs/>
          <w:lang w:val="ar_AE" w:bidi="ar_AE"/>
        </w:rPr>
      </w:r>
      <w:r>
        <w:rPr>
          <w:rtl/>
          <w:cs/>
          <w:lang w:val="ar_AE" w:bidi="ar_AE"/>
        </w:rPr>
        <w:t>ثم قاد عمري جيش إسرائيل من جبثون إلى ترصة، حيث كان زمري. وحاصر عمري وجيش إسرائيل ترصة وهاجماها. وعندما رأى زمري أن أعداءه استولوا على ترصة، دخل إلى حصن القصر. في ذلك الوقت، كان القصر أو بيت الملك يضم غرفًا وأقسامًا كثيرة، مثل أماكن لإيواء الحيوانات أو أماكن لسكن العبيد. وربما كان الحصن أقوى أجزاء بيت الملك وأكثرها أمانًا، حيث كان الملك نفسه يقيم.</w:t>
      </w:r>
    </w:p>
    <w:p>
      <w:pPr>
        <w:bidi/>
      </w:pPr>
      <w:r>
        <w:rPr>
          <w:rtl/>
          <w:cs/>
          <w:lang w:val="ar_AE" w:bidi="ar_AE"/>
        </w:rPr>
      </w:r>
      <w:r>
        <w:rPr>
          <w:rtl/>
          <w:cs/>
          <w:lang w:val="ar_AE" w:bidi="ar_AE"/>
        </w:rPr>
        <w:t xml:space="preserve">توقّفوا هنا وناقشوا هذا السؤال معًا: في ثقافتكم، ما أنواع الغرف أو الأقسام التي يضمها بيت الملك؟ في أي جزء من بيت الملك كان الملك ينام؟ أوقِفوا الاستماع إلى هذا التسجيل الصوتي هنا. </w:t>
      </w:r>
    </w:p>
    <w:p>
      <w:pPr>
        <w:bidi/>
      </w:pPr>
      <w:r>
        <w:rPr>
          <w:rtl/>
          <w:cs/>
          <w:lang w:val="ar_AE" w:bidi="ar_AE"/>
        </w:rPr>
      </w:r>
      <w:r>
        <w:rPr>
          <w:rtl/>
          <w:cs/>
          <w:lang w:val="ar_AE" w:bidi="ar_AE"/>
        </w:rPr>
        <w:t>وأضرم زمري النار في غرف الحصن وهو فيه، حتى يموت في الحريق. فهذه ليست طريقة مشرّفة للموت في ثقافة بني إسرائيل. وربما خشي زمري أن يؤذيه جيش إسرائيل أو يهينه عندما يعثر عليه. ومات زمري لأنه أخطأ وعمل ما أغاظ "الرب يهوه". وسار زمري في طريق يربعام وجعل بني إسرائيل يخطئون. كان زمري قائدًا عسكريًا قبل أن يصير ملكًا، لذلك فمن المحتمل أن هذا يعني أنه استمر في الخطية طوال حياته، بما في ذلك فترة قيادته العسكرية، وليس في فترة مُلكه القصيرة فقط.</w:t>
      </w:r>
    </w:p>
    <w:p>
      <w:pPr>
        <w:bidi/>
      </w:pPr>
      <w:r>
        <w:rPr>
          <w:rtl/>
          <w:cs/>
          <w:lang w:val="ar_AE" w:bidi="ar_AE"/>
        </w:rPr>
      </w:r>
      <w:r>
        <w:rPr>
          <w:rtl/>
          <w:cs/>
          <w:lang w:val="ar_AE" w:bidi="ar_AE"/>
        </w:rPr>
        <w:t xml:space="preserve">توقّفوا هنا وناقشوا هذا السؤال معًا: في ثقافتكم، كيف يتوقع الناس من الملك أن يتصرف عندما يخسر معركة؟ ما رأي الناس في ملك يقتل نفسه؟ أوقِفوا الاستماع إلى هذا التسجيل الصوتي هنا. </w:t>
      </w:r>
    </w:p>
    <w:p>
      <w:pPr>
        <w:bidi/>
      </w:pPr>
      <w:r>
        <w:rPr>
          <w:rtl/>
          <w:cs/>
          <w:lang w:val="ar_AE" w:bidi="ar_AE"/>
        </w:rPr>
      </w:r>
      <w:r>
        <w:rPr>
          <w:rtl/>
          <w:cs/>
          <w:lang w:val="ar_AE" w:bidi="ar_AE"/>
        </w:rPr>
        <w:t>وترد سائر أعمال زمري ملكًا، ومنها تدبيره لقتل الملك أيلة، في سفر أخبار الأيام لملوك إسرائيل.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الملوك الأول ١٦: ١٥–٢٠ بالترجمة الأسهل فهمًا.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بتصوير أحداث هذا المقطع.</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b/>
          <w:rtl/>
          <w:cs/>
          <w:lang w:val="ar_AE" w:bidi="ar_AE"/>
        </w:rPr>
        <w:t>في المشهد الأول:</w:t>
      </w:r>
      <w:r>
        <w:rPr>
          <w:rtl/>
          <w:cs/>
          <w:lang w:val="ar_AE" w:bidi="ar_AE"/>
        </w:rPr>
        <w:t xml:space="preserve"> يقدّم الراوي زمري رسميًا.</w:t>
      </w:r>
    </w:p>
    <w:p>
      <w:pPr>
        <w:bidi/>
      </w:pPr>
      <w:r>
        <w:rPr>
          <w:rtl/>
          <w:cs/>
          <w:lang w:val="ar_AE" w:bidi="ar_AE"/>
        </w:rPr>
      </w:r>
      <w:r>
        <w:rPr>
          <w:b/>
          <w:rtl/>
          <w:cs/>
          <w:lang w:val="ar_AE" w:bidi="ar_AE"/>
        </w:rPr>
        <w:t>في المشهد الثاني:</w:t>
      </w:r>
      <w:r>
        <w:rPr>
          <w:rtl/>
          <w:cs/>
          <w:lang w:val="ar_AE" w:bidi="ar_AE"/>
        </w:rPr>
        <w:t xml:space="preserve"> يسمع جيش إسرائيل أن زمري صار ملكًا، لكنه يعلن أن عمري سيحل محله.</w:t>
      </w:r>
    </w:p>
    <w:p>
      <w:pPr>
        <w:bidi/>
      </w:pPr>
      <w:r>
        <w:rPr>
          <w:rtl/>
          <w:cs/>
          <w:lang w:val="ar_AE" w:bidi="ar_AE"/>
        </w:rPr>
      </w:r>
      <w:r>
        <w:rPr>
          <w:b/>
          <w:rtl/>
          <w:cs/>
          <w:lang w:val="ar_AE" w:bidi="ar_AE"/>
        </w:rPr>
        <w:t>في المشهد الثالث:</w:t>
      </w:r>
      <w:r>
        <w:rPr>
          <w:rtl/>
          <w:cs/>
          <w:lang w:val="ar_AE" w:bidi="ar_AE"/>
        </w:rPr>
        <w:t xml:space="preserve"> يهاجم عمري وجيش إسرائيل ترصة. وعندما استولى جيش إسرائيل على المدينة، دخل زمري إلى القلعة وأضرم النار في المبنى ليقتل نفسه.</w:t>
      </w:r>
    </w:p>
    <w:p>
      <w:pPr>
        <w:bidi/>
      </w:pPr>
      <w:r>
        <w:rPr>
          <w:rtl/>
          <w:cs/>
          <w:lang w:val="ar_AE" w:bidi="ar_AE"/>
        </w:rPr>
      </w:r>
      <w:r>
        <w:rPr>
          <w:b/>
          <w:rtl/>
          <w:cs/>
          <w:lang w:val="ar_AE" w:bidi="ar_AE"/>
        </w:rPr>
        <w:t>في المشهد الرابع:</w:t>
      </w:r>
      <w:r>
        <w:rPr>
          <w:rtl/>
          <w:cs/>
          <w:lang w:val="ar_AE" w:bidi="ar_AE"/>
        </w:rPr>
        <w:t xml:space="preserve"> يختتم الراوي قصة زمري رسميًا.</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آسا، ملك يهوذا</w:t>
      </w:r>
    </w:p>
    <w:p>
      <w:pPr>
        <w:pStyle w:val="ListBullet"/>
        <w:bidi/>
        <w:spacing w:line="240" w:lineRule="auto"/>
        <w:ind w:left="720"/>
      </w:pPr>
      <w:r>
        <w:rPr>
          <w:rtl/>
          <w:cs/>
          <w:lang w:val="ar_AE" w:bidi="ar_AE"/>
        </w:rPr>
      </w:r>
      <w:r>
        <w:rPr>
          <w:rtl/>
          <w:cs/>
          <w:lang w:val="ar_AE" w:bidi="ar_AE"/>
        </w:rPr>
        <w:t>زمري</w:t>
      </w:r>
    </w:p>
    <w:p>
      <w:pPr>
        <w:pStyle w:val="ListBullet"/>
        <w:bidi/>
        <w:spacing w:line="240" w:lineRule="auto"/>
        <w:ind w:left="720"/>
      </w:pPr>
      <w:r>
        <w:rPr>
          <w:rtl/>
          <w:cs/>
          <w:lang w:val="ar_AE" w:bidi="ar_AE"/>
        </w:rPr>
      </w:r>
      <w:r>
        <w:rPr>
          <w:rtl/>
          <w:cs/>
          <w:lang w:val="ar_AE" w:bidi="ar_AE"/>
        </w:rPr>
        <w:t>جيش إسرائيل</w:t>
      </w:r>
    </w:p>
    <w:p>
      <w:pPr>
        <w:pStyle w:val="ListBullet"/>
        <w:bidi/>
        <w:spacing w:line="240" w:lineRule="auto"/>
        <w:ind w:left="720"/>
      </w:pPr>
      <w:r>
        <w:rPr>
          <w:rtl/>
          <w:cs/>
          <w:lang w:val="ar_AE" w:bidi="ar_AE"/>
        </w:rPr>
      </w:r>
      <w:r>
        <w:rPr>
          <w:rtl/>
          <w:cs/>
          <w:lang w:val="ar_AE" w:bidi="ar_AE"/>
        </w:rPr>
        <w:t>عمري</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يربعام</w:t>
      </w:r>
    </w:p>
    <w:p>
      <w:pPr>
        <w:pStyle w:val="ListBullet"/>
        <w:bidi/>
        <w:spacing w:line="240" w:lineRule="auto"/>
        <w:ind w:left="720"/>
      </w:pPr>
      <w:r>
        <w:rPr>
          <w:rtl/>
          <w:cs/>
          <w:lang w:val="ar_AE" w:bidi="ar_AE"/>
        </w:rPr>
      </w:r>
      <w:r>
        <w:rPr>
          <w:rtl/>
          <w:cs/>
          <w:lang w:val="ar_AE" w:bidi="ar_AE"/>
        </w:rPr>
        <w:t>وبنو إسرائيل</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مع أن الراوي سبق أن تحدث عن زمري في القصة السابقة، فإنه لا يزال يستخدم لغة رسمية ليقدّمه ملكًا. في المشهد الأول، يوضح الراوي من يحكم يهوذا عندما يصير زمري ملكًا، ومدة حكمه. لاحظوا أن الراوي لم يخبرنا في بداية هذا المقطع من كان والد زمري، ولا ما إذا كان زمري قد تصرف تصرفًا صالحًا أم شريرًا.</w:t>
      </w:r>
    </w:p>
    <w:p>
      <w:pPr>
        <w:bidi/>
      </w:pPr>
      <w:r>
        <w:rPr>
          <w:rtl/>
          <w:cs/>
          <w:lang w:val="ar_AE" w:bidi="ar_AE"/>
        </w:rPr>
      </w:r>
      <w:r>
        <w:rPr>
          <w:rtl/>
          <w:cs/>
          <w:lang w:val="ar_AE" w:bidi="ar_AE"/>
        </w:rPr>
        <w:t>ويروي المشهد الثاني كيف استجاب جيش إسرائيل عندما سمع الجنود أن زمري نصب نفسه ملكًا. حين كان أيلة ملكًا، يبدو أنه أرسل الجيش لحصار مدينة جبثون الفلسطينية. وتذكّروا أن الجيش يطوّق المدينة بهذه الطريقة ليهزم أهلها ويسيطر عليها. تقع جبثون على مسافة تقارب 60 كيلومترًا إلى الجنوب الغربي من ترصة. وهي المدينة نفسها التي حاول ناداب الاستيلاء عليها في قصة سابقة.</w:t>
      </w:r>
    </w:p>
    <w:p>
      <w:pPr>
        <w:bidi/>
      </w:pPr>
      <w:r>
        <w:rPr>
          <w:rtl/>
          <w:cs/>
          <w:lang w:val="ar_AE" w:bidi="ar_AE"/>
        </w:rPr>
      </w:r>
      <w:r>
        <w:rPr>
          <w:rtl/>
          <w:cs/>
          <w:lang w:val="ar_AE" w:bidi="ar_AE"/>
        </w:rPr>
        <w:t>وبعد أن صار زمري ملكًا، ذهب شخص إلى جيش إسرائيل. ويخبر هذا الشخص جيش إسرائيل أن زمري تآمر على الملك أيلة وقتله. ولم يرد جيش إسرائيل أن يكون زمري ملكًا عليه، فأعلن الإسرائيليون فورًا أن عمري هو ملكهم. ويقبل عمري قرار جنود إسرائيل. ويذكر الراوي أن جنود إسرائيل اختاروا عمري في اليوم نفسه الذي سمع فيه بنو إسرائيل خبر زمري. ويقول الراوي ذلك ليؤكد سرعة اختيار بني إسرائيل لعمري. وتذكّروا أن الراوي أكد أيضًا في القصة السابقة سرعة قتل زمري لبيت بعشا. ويريد الراوي أن ندرك مدى سرعة الأحداث خلال فترة حكم زمري القصيرة جدًا!</w:t>
      </w:r>
    </w:p>
    <w:p>
      <w:pPr>
        <w:bidi/>
      </w:pPr>
      <w:r>
        <w:rPr>
          <w:rtl/>
          <w:cs/>
          <w:lang w:val="ar_AE" w:bidi="ar_AE"/>
        </w:rPr>
      </w:r>
      <w:r>
        <w:rPr>
          <w:rtl/>
          <w:cs/>
          <w:lang w:val="ar_AE" w:bidi="ar_AE"/>
        </w:rPr>
        <w:t xml:space="preserve">توقفوا هنا وناقشوا السؤال التالي معًا: احكوا، كنشاط، قصةً عن مرة تلقيتم فيها خبرًا فبدأتم فورًا بفعل شيء بسببه. كيف تبرزون سرعة تصرفكم بعد سماع الخبر؟ أوقِفوا الاستماع إلى هذا التسجيل الصوتي هنا. </w:t>
      </w:r>
    </w:p>
    <w:p>
      <w:pPr>
        <w:bidi/>
      </w:pPr>
      <w:r>
        <w:rPr>
          <w:rtl/>
          <w:cs/>
          <w:lang w:val="ar_AE" w:bidi="ar_AE"/>
        </w:rPr>
      </w:r>
      <w:r>
        <w:rPr>
          <w:rtl/>
          <w:cs/>
          <w:lang w:val="ar_AE" w:bidi="ar_AE"/>
        </w:rPr>
        <w:t>في المشهد الثالث، يقود عمري بني إسرائيل إلى ترصة. وبعد وصول عمري والجيش إلى ترصة، حاصر الجيش المدينة وهاجمها. ومن المحتمل أن يكون في مدينة ترصة إسرائيليون موالون لزمري ويحاولون الدفاع عنها. لكن بني إسرائيل الذين يقاتلون إلى جانب عمري ينتصرون. وعندما علم زمري أن بني إسرائيل مع عمري استولوا على المدينة، دخل إلى حصن قصر الملك.</w:t>
      </w:r>
    </w:p>
    <w:p>
      <w:pPr>
        <w:bidi/>
      </w:pPr>
      <w:r>
        <w:rPr>
          <w:rtl/>
          <w:cs/>
          <w:lang w:val="ar_AE" w:bidi="ar_AE"/>
        </w:rPr>
      </w:r>
      <w:r>
        <w:rPr>
          <w:rtl/>
          <w:cs/>
          <w:lang w:val="ar_AE" w:bidi="ar_AE"/>
        </w:rPr>
        <w:t xml:space="preserve">توقفوا هنا وناقشوا هذا السؤال معًا: ماذا تسمون في لغتكم الجزء الأقوى والأكثر أمانًا في القصر؟ أوقِفوا الاستماع إلى هذا التسجيل الصوتي هنا. </w:t>
      </w:r>
    </w:p>
    <w:p>
      <w:pPr>
        <w:bidi/>
      </w:pPr>
      <w:r>
        <w:rPr>
          <w:rtl/>
          <w:cs/>
          <w:lang w:val="ar_AE" w:bidi="ar_AE"/>
        </w:rPr>
      </w:r>
      <w:r>
        <w:rPr>
          <w:rtl/>
          <w:cs/>
          <w:lang w:val="ar_AE" w:bidi="ar_AE"/>
        </w:rPr>
        <w:t>ثم أضرم زمري النار في القصر. ومن المحتمل أن أجزاء من القصر، كالسقف، كانت مصنوعة من مواد قابلة للاشتعال مثل الخشب. وربما كانت في القصر أشياء أخرى كثيرة قابلة للاشتعال، مثل الملابس وستائر النوافذ والأثاث. وأضرم زمري النار في القصر ليقتل نفسه. ومات زمري بسبب خطيئته. وكان زمري قد عمل الشر في عيني الرب، أي فعل ما يراه الرب شرًا. واتبع زمري أيضًا مثال يربعام، فأخطأ وجعل إسرائيل يخطئ.</w:t>
      </w:r>
    </w:p>
    <w:p>
      <w:pPr>
        <w:bidi/>
      </w:pPr>
      <w:r>
        <w:rPr>
          <w:rtl/>
          <w:cs/>
          <w:lang w:val="ar_AE" w:bidi="ar_AE"/>
        </w:rPr>
      </w:r>
      <w:r>
        <w:rPr>
          <w:rtl/>
          <w:cs/>
          <w:lang w:val="ar_AE" w:bidi="ar_AE"/>
        </w:rPr>
        <w:t xml:space="preserve">توقفوا هنا وناقشوا هذا السؤال معًا: ما التعبير الملائم في لغتكم للإشارة إلى أن رجلًا أنهى حياته؟ أوقِفوا الاستماع إلى هذا التسجيل الصوتي هنا. </w:t>
      </w:r>
    </w:p>
    <w:p>
      <w:pPr>
        <w:bidi/>
      </w:pPr>
      <w:r>
        <w:rPr>
          <w:rtl/>
          <w:cs/>
          <w:lang w:val="ar_AE" w:bidi="ar_AE"/>
        </w:rPr>
      </w:r>
      <w:r>
        <w:rPr>
          <w:rtl/>
          <w:cs/>
          <w:lang w:val="ar_AE" w:bidi="ar_AE"/>
        </w:rPr>
        <w:t>وفي المشهد الرابع، يستخدم الراوي اللغة الرسمية نفسها التي استخدمها سابقًا ليختم قصة زمري. أورد الراوي هنا بعض أجزاء قصة زمري، لكن سائر ما فعله بصفته ملكًا، وكذلك تمرده على الملك، مذكور في سفر آخر يضم أخبار الملوك. يتمرد الشخص عندما يقاوم الحكومة أو الحاكم ويحاربه.</w:t>
      </w:r>
    </w:p>
    <w:p>
      <w:pPr>
        <w:bidi/>
      </w:pPr>
      <w:r>
        <w:rPr>
          <w:rtl/>
          <w:cs/>
          <w:lang w:val="ar_AE" w:bidi="ar_AE"/>
        </w:rPr>
      </w:r>
      <w:r>
        <w:rPr>
          <w:rtl/>
          <w:cs/>
          <w:lang w:val="ar_AE" w:bidi="ar_AE"/>
        </w:rPr>
        <w:t xml:space="preserve">توقفوا هنا وناقشوا هذا السؤال معًا: احكوا قصة عن مرة تمرد فيها شخص أو مجموعة من الناس وحاربوا حكومةً أو حاكمًا. ما الكلمات أو العبارات التي تستخدمونها في لغتكم للتعبير عن تمرد الناس على الحاكم؟ أوقِفوا الاستماع إلى هذا التسجيل الصوتي هنا. </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الملوك الأول ١٦: ١٥–٢٠ بالترجمة الأسهل فهمًا.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آسا، ملك يهوذا</w:t>
      </w:r>
    </w:p>
    <w:p>
      <w:pPr>
        <w:pStyle w:val="ListBullet"/>
        <w:bidi/>
        <w:spacing w:line="240" w:lineRule="auto"/>
        <w:ind w:left="720"/>
      </w:pPr>
      <w:r>
        <w:rPr>
          <w:rtl/>
          <w:cs/>
          <w:lang w:val="ar_AE" w:bidi="ar_AE"/>
        </w:rPr>
      </w:r>
      <w:r>
        <w:rPr>
          <w:rtl/>
          <w:cs/>
          <w:lang w:val="ar_AE" w:bidi="ar_AE"/>
        </w:rPr>
        <w:t>زمري</w:t>
      </w:r>
    </w:p>
    <w:p>
      <w:pPr>
        <w:pStyle w:val="ListBullet"/>
        <w:bidi/>
        <w:spacing w:line="240" w:lineRule="auto"/>
        <w:ind w:left="720"/>
      </w:pPr>
      <w:r>
        <w:rPr>
          <w:rtl/>
          <w:cs/>
          <w:lang w:val="ar_AE" w:bidi="ar_AE"/>
        </w:rPr>
      </w:r>
      <w:r>
        <w:rPr>
          <w:rtl/>
          <w:cs/>
          <w:lang w:val="ar_AE" w:bidi="ar_AE"/>
        </w:rPr>
        <w:t>جيش إسرائيل</w:t>
      </w:r>
    </w:p>
    <w:p>
      <w:pPr>
        <w:pStyle w:val="ListBullet"/>
        <w:bidi/>
        <w:spacing w:line="240" w:lineRule="auto"/>
        <w:ind w:left="720"/>
      </w:pPr>
      <w:r>
        <w:rPr>
          <w:rtl/>
          <w:cs/>
          <w:lang w:val="ar_AE" w:bidi="ar_AE"/>
        </w:rPr>
      </w:r>
      <w:r>
        <w:rPr>
          <w:rtl/>
          <w:cs/>
          <w:lang w:val="ar_AE" w:bidi="ar_AE"/>
        </w:rPr>
        <w:t>عمري</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يربعام</w:t>
      </w:r>
    </w:p>
    <w:p>
      <w:pPr>
        <w:pStyle w:val="ListBullet"/>
        <w:bidi/>
        <w:spacing w:line="240" w:lineRule="auto"/>
        <w:ind w:left="720"/>
      </w:pPr>
      <w:r>
        <w:rPr>
          <w:rtl/>
          <w:cs/>
          <w:lang w:val="ar_AE" w:bidi="ar_AE"/>
        </w:rPr>
      </w:r>
      <w:r>
        <w:rPr>
          <w:rtl/>
          <w:cs/>
          <w:lang w:val="ar_AE" w:bidi="ar_AE"/>
        </w:rPr>
        <w:t>وبنو إسرائيل</w:t>
      </w:r>
    </w:p>
    <w:p>
      <w:pPr>
        <w:bidi/>
      </w:pPr>
      <w:r>
        <w:rPr>
          <w:rtl/>
          <w:cs/>
          <w:lang w:val="ar_AE" w:bidi="ar_AE"/>
        </w:rPr>
      </w:r>
      <w:r>
        <w:rPr>
          <w:rtl/>
          <w:cs/>
          <w:lang w:val="ar_AE" w:bidi="ar_AE"/>
        </w:rPr>
        <w:t xml:space="preserve">عليكم كمجموعة تمثيل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وعندما كان آسا قد ملك على يهوذا نحو سبع وعشرين سنة، صار زمري ملكًا على إسرائيل. وحكم زمري في ترصة سبعة أيام فقط. وكان جيش إسرائيل معسكرًا آنذاك حول مدينة جبثون التي للفلسطينيين. وسمع جنود إسرائيل في المعسكر أن زمري تآمر سرًا على الملك أيلة وقتله. وفي الحال، أعلن بنو إسرائيل في الجيش، وهم في المعسكر، أن عمري، قائدهم، صار ملك إسرائيل الجديد بدلًا من زمري.</w:t>
      </w:r>
    </w:p>
    <w:p>
      <w:pPr>
        <w:bidi/>
      </w:pPr>
      <w:r>
        <w:rPr>
          <w:rtl/>
          <w:cs/>
          <w:lang w:val="ar_AE" w:bidi="ar_AE"/>
        </w:rPr>
      </w:r>
      <w:r>
        <w:rPr>
          <w:rtl/>
          <w:cs/>
          <w:lang w:val="ar_AE" w:bidi="ar_AE"/>
        </w:rPr>
        <w:t>أوقفوا التمثيل. اسألوا الشخص الذي يؤدي دور أحد جنود جيش إسرائيل: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"لا أحب زمري." "أفضل أن يكون عمري ملكًا علينا." أثق بعمري؛ أو</w:t>
      </w:r>
    </w:p>
    <w:p>
      <w:pPr>
        <w:pStyle w:val="ListBullet"/>
        <w:bidi/>
        <w:spacing w:line="240" w:lineRule="auto"/>
        <w:ind w:left="720"/>
      </w:pPr>
      <w:r>
        <w:rPr>
          <w:rtl/>
          <w:cs/>
          <w:lang w:val="ar_AE" w:bidi="ar_AE"/>
        </w:rPr>
      </w:r>
      <w:r>
        <w:rPr>
          <w:rtl/>
          <w:cs/>
          <w:lang w:val="ar_AE" w:bidi="ar_AE"/>
        </w:rPr>
        <w:t>أنا غاضب لأن زمري قتل الملك أيلة! لا أريد أن يكون قاتلٌ ملكًا لنا! أو</w:t>
      </w:r>
    </w:p>
    <w:p>
      <w:pPr>
        <w:pStyle w:val="ListBullet"/>
        <w:bidi/>
        <w:spacing w:line="240" w:lineRule="auto"/>
        <w:ind w:left="720"/>
      </w:pPr>
      <w:r>
        <w:rPr>
          <w:rtl/>
          <w:cs/>
          <w:lang w:val="ar_AE" w:bidi="ar_AE"/>
        </w:rPr>
      </w:r>
      <w:r>
        <w:rPr>
          <w:rtl/>
          <w:cs/>
          <w:lang w:val="ar_AE" w:bidi="ar_AE"/>
        </w:rPr>
        <w:t>تفاجأت وحزنت عندما سمعت أن أحدًا قتل ملكنا!</w:t>
      </w:r>
    </w:p>
    <w:p>
      <w:pPr>
        <w:bidi/>
      </w:pPr>
      <w:r>
        <w:rPr>
          <w:rtl/>
          <w:cs/>
          <w:lang w:val="ar_AE" w:bidi="ar_AE"/>
        </w:rPr>
      </w:r>
      <w:r>
        <w:rPr>
          <w:rtl/>
          <w:cs/>
          <w:lang w:val="ar_AE" w:bidi="ar_AE"/>
        </w:rPr>
        <w:t>اسألوا الشخص الذي يؤدي دور عمري: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إذا أراد بنو إسرائيل أن أكون ملكهم، فعليّ أن أتولى الملك؛ أو</w:t>
      </w:r>
    </w:p>
    <w:p>
      <w:pPr>
        <w:pStyle w:val="ListBullet"/>
        <w:bidi/>
        <w:spacing w:line="240" w:lineRule="auto"/>
        <w:ind w:left="720"/>
      </w:pPr>
      <w:r>
        <w:rPr>
          <w:rtl/>
          <w:cs/>
          <w:lang w:val="ar_AE" w:bidi="ar_AE"/>
        </w:rPr>
      </w:r>
      <w:r>
        <w:rPr>
          <w:rtl/>
          <w:cs/>
          <w:lang w:val="ar_AE" w:bidi="ar_AE"/>
        </w:rPr>
        <w:t>أنا مندهش من سرعة تغير الأمور! أو</w:t>
      </w:r>
    </w:p>
    <w:p>
      <w:pPr>
        <w:pStyle w:val="ListBullet"/>
        <w:bidi/>
        <w:spacing w:line="240" w:lineRule="auto"/>
        <w:ind w:left="720"/>
      </w:pPr>
      <w:r>
        <w:rPr>
          <w:rtl/>
          <w:cs/>
          <w:lang w:val="ar_AE" w:bidi="ar_AE"/>
        </w:rPr>
      </w:r>
      <w:r>
        <w:rPr>
          <w:rtl/>
          <w:cs/>
          <w:lang w:val="ar_AE" w:bidi="ar_AE"/>
        </w:rPr>
        <w:t>لقد قدت الجيش جيدًا. أعتقد أنني سأكون ملكًا صالحًا وأقود بني إسرائيل جيدًا.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قاد عمري جيش إسرائيل مبتعدًا عن جبثون. ذهب الجيش إلى مدينة ترصة وبدأ يهاجمها. وعندما أدرك زمري أن أعداءه استولوا على المدينة، دخل أكثر مواضع القصر أمانًا. ثم أضرم النار في القصر وهو داخله. ومات في الحريق. لأنه أخطأ إلى الرب. وكان زمري قد عمل الشر في عيني الرب. واتبع زمري مثال يربعام. وجعل زمري بني إسرائيل يخطئون، كما فعل يربعام.</w:t>
      </w:r>
    </w:p>
    <w:p>
      <w:pPr>
        <w:bidi/>
      </w:pPr>
      <w:r>
        <w:rPr>
          <w:rtl/>
          <w:cs/>
          <w:lang w:val="ar_AE" w:bidi="ar_AE"/>
        </w:rPr>
      </w:r>
      <w:r>
        <w:rPr>
          <w:rtl/>
          <w:cs/>
          <w:lang w:val="ar_AE" w:bidi="ar_AE"/>
        </w:rPr>
        <w:t>أوقفوا التمثيل. اسألوا الشخص الذي يؤدي دور زمري: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أنا مندهش لأن جيش بني إسرائيل هاجم ترصة! ظننت أنني وضعت خطة جيدة! ظننت أن بني إسرائيل سيتبعونني! أو</w:t>
      </w:r>
    </w:p>
    <w:p>
      <w:pPr>
        <w:pStyle w:val="ListBullet"/>
        <w:bidi/>
        <w:spacing w:line="240" w:lineRule="auto"/>
        <w:ind w:left="720"/>
      </w:pPr>
      <w:r>
        <w:rPr>
          <w:rtl/>
          <w:cs/>
          <w:lang w:val="ar_AE" w:bidi="ar_AE"/>
        </w:rPr>
      </w:r>
      <w:r>
        <w:rPr>
          <w:rtl/>
          <w:cs/>
          <w:lang w:val="ar_AE" w:bidi="ar_AE"/>
        </w:rPr>
        <w:t>أخشى ما سيفعله بي جيش بني إسرائيل إذا أسرني. من العار أن أقتل نفسي، لكن بني إسرائيل قد يعاملونني معاملة أسوأ.</w:t>
      </w:r>
    </w:p>
    <w:p>
      <w:pPr>
        <w:bidi/>
      </w:pPr>
      <w:r>
        <w:rPr>
          <w:rtl/>
          <w:cs/>
          <w:lang w:val="ar_AE" w:bidi="ar_AE"/>
        </w:rPr>
      </w:r>
      <w:r>
        <w:rPr>
          <w:rtl/>
          <w:cs/>
          <w:lang w:val="ar_AE" w:bidi="ar_AE"/>
        </w:rPr>
        <w:t>اسألوا الشخص الذي يؤدي دور الرب: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أشعر بالحزن لأن بني إسرائيل يتقاتلون ويقتل بعضهم بعضًا؛ أو</w:t>
      </w:r>
    </w:p>
    <w:p>
      <w:pPr>
        <w:pStyle w:val="ListBullet"/>
        <w:bidi/>
        <w:spacing w:line="240" w:lineRule="auto"/>
        <w:ind w:left="720"/>
      </w:pPr>
      <w:r>
        <w:rPr>
          <w:rtl/>
          <w:cs/>
          <w:lang w:val="ar_AE" w:bidi="ar_AE"/>
        </w:rPr>
      </w:r>
      <w:r>
        <w:rPr>
          <w:rtl/>
          <w:cs/>
          <w:lang w:val="ar_AE" w:bidi="ar_AE"/>
        </w:rPr>
        <w:t>أنا غاضب لأن بني إسرائيل يعصونني. ويجعل بنو إسرائيل حياتهم أكثر صعوبة عندما لا يطيعونني! أو</w:t>
      </w:r>
    </w:p>
    <w:p>
      <w:pPr>
        <w:pStyle w:val="ListBullet"/>
        <w:bidi/>
        <w:spacing w:line="240" w:lineRule="auto"/>
        <w:ind w:left="720"/>
      </w:pPr>
      <w:r>
        <w:rPr>
          <w:rtl/>
          <w:cs/>
          <w:lang w:val="ar_AE" w:bidi="ar_AE"/>
        </w:rPr>
      </w:r>
      <w:r>
        <w:rPr>
          <w:rtl/>
          <w:cs/>
          <w:lang w:val="ar_AE" w:bidi="ar_AE"/>
        </w:rPr>
        <w:t>لقد حذرت بني إسرائيل مما سيحدث إذا استمروا في العيش بهذه الطريقة العنيفة والخاطئة.</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أما بقية الأحداث التي وقعت في أثناء مُلك زمري، مثل تدبيره لقتل الملك أيلة، فهي مُدوَّنة في الكتاب الذي يروي تاريخ ملوك إسرائيل.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الملوك الأول ١٦: ١٥–٢٠ بالترجمة الأسهل فهمًا.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صار زمري </w:t>
      </w:r>
      <w:r>
        <w:rPr>
          <w:b/>
          <w:rtl/>
          <w:cs/>
          <w:lang w:val="ar_AE" w:bidi="ar_AE"/>
        </w:rPr>
        <w:t>ملكًا</w:t>
      </w:r>
      <w:r>
        <w:rPr>
          <w:rtl/>
          <w:cs/>
          <w:lang w:val="ar_AE" w:bidi="ar_AE"/>
        </w:rPr>
        <w:t xml:space="preserve"> على إسرائيل. للمزيد من المعلومات عن كلمة مَلِك، راجعوا "قاموس الكلمات الرئيسية". استخدموا الكلمة أو العبارة ذاتها التي استخدمتموها في المقاطع السابقة للإشارة إلى المَلك. </w:t>
      </w:r>
    </w:p>
    <w:p>
      <w:pPr>
        <w:bidi/>
      </w:pPr>
      <w:r>
        <w:rPr>
          <w:rtl/>
          <w:cs/>
          <w:lang w:val="ar_AE" w:bidi="ar_AE"/>
        </w:rPr>
      </w:r>
      <w:r>
        <w:rPr>
          <w:b/>
          <w:rtl/>
          <w:cs/>
          <w:lang w:val="ar_AE" w:bidi="ar_AE"/>
        </w:rPr>
        <w:t>إسرائيل</w:t>
      </w:r>
      <w:r>
        <w:rPr>
          <w:rtl/>
          <w:cs/>
          <w:lang w:val="ar_AE" w:bidi="ar_AE"/>
        </w:rPr>
        <w:t xml:space="preserve"> هي المملكة الشمالية. للمزيد من المعلومات عن إسرائيل، راجعوا قاموس الكلمات الرئيسية. استخدموا الكلمة أو العبارة نفسها التي استخدمتموها في المقاطع السابقة للإشارة إلى إسرائيل.</w:t>
      </w:r>
    </w:p>
    <w:p>
      <w:pPr>
        <w:bidi/>
      </w:pPr>
      <w:r>
        <w:rPr>
          <w:rtl/>
          <w:cs/>
          <w:lang w:val="ar_AE" w:bidi="ar_AE"/>
        </w:rPr>
      </w:r>
      <w:r>
        <w:rPr>
          <w:rtl/>
          <w:cs/>
          <w:lang w:val="ar_AE" w:bidi="ar_AE"/>
        </w:rPr>
        <w:t xml:space="preserve">وكان زمري يحكم بينما كان آسا ملكًا على </w:t>
      </w:r>
      <w:r>
        <w:rPr>
          <w:b/>
          <w:rtl/>
          <w:cs/>
          <w:lang w:val="ar_AE" w:bidi="ar_AE"/>
        </w:rPr>
        <w:t>يهوذا</w:t>
      </w:r>
      <w:r>
        <w:rPr>
          <w:rtl/>
          <w:cs/>
          <w:lang w:val="ar_AE" w:bidi="ar_AE"/>
        </w:rPr>
        <w:t>. ويهوذا هي المملكة الجنوبية. استخدموا الكلمة أو العبارة نفسها التي استخدمتموها في المقاطع السابقة للإشارة إلى يهوذا.</w:t>
      </w:r>
    </w:p>
    <w:p>
      <w:pPr>
        <w:bidi/>
      </w:pPr>
      <w:r>
        <w:rPr>
          <w:rtl/>
          <w:cs/>
          <w:lang w:val="ar_AE" w:bidi="ar_AE"/>
        </w:rPr>
      </w:r>
      <w:r>
        <w:rPr>
          <w:rtl/>
          <w:cs/>
          <w:lang w:val="ar_AE" w:bidi="ar_AE"/>
        </w:rPr>
        <w:t>هاجم بنو إسرائيل</w:t>
      </w:r>
      <w:r>
        <w:rPr>
          <w:b/>
          <w:rtl/>
          <w:cs/>
          <w:lang w:val="ar_AE" w:bidi="ar_AE"/>
        </w:rPr>
        <w:t xml:space="preserve"> مدينة</w:t>
      </w:r>
      <w:r>
        <w:rPr>
          <w:rtl/>
          <w:cs/>
          <w:lang w:val="ar_AE" w:bidi="ar_AE"/>
        </w:rPr>
        <w:t xml:space="preserve"> ترصة </w:t>
      </w:r>
      <w:r>
        <w:rPr>
          <w:b/>
          <w:rtl/>
          <w:cs/>
          <w:lang w:val="ar_AE" w:bidi="ar_AE"/>
        </w:rPr>
        <w:t>وحاصروها</w:t>
      </w:r>
      <w:r>
        <w:rPr>
          <w:rtl/>
          <w:cs/>
          <w:lang w:val="ar_AE" w:bidi="ar_AE"/>
        </w:rPr>
        <w:t>. كانت المدينة تجمعًا سكانيًا أكبر، تحيط به الأسوار عادةً. وعادةً ما كانت للمدينة أسوار سميكة تمنع المهاجمين من دخولها. وكان المهاجمون يحاصرون المدينة حتى لا يتمكن أهلها من الخروج للحصول على الطعام والماء وسائر الإمدادات. لمزيد من المعلومات عن الحصار، راجعوا معجم المصطلحات الرئيسي. استخدموا الكلمات أو العبارات نفسها التي استخدمتموها في المقاطع السابقة للإشارة إلى الحصار والمدينة.</w:t>
      </w:r>
    </w:p>
    <w:p>
      <w:pPr>
        <w:bidi/>
      </w:pPr>
      <w:r>
        <w:rPr>
          <w:rtl/>
          <w:cs/>
          <w:lang w:val="ar_AE" w:bidi="ar_AE"/>
        </w:rPr>
      </w:r>
      <w:r>
        <w:rPr>
          <w:rtl/>
          <w:cs/>
          <w:lang w:val="ar_AE" w:bidi="ar_AE"/>
        </w:rPr>
        <w:t xml:space="preserve">وكان عمري </w:t>
      </w:r>
      <w:r>
        <w:rPr>
          <w:b/>
          <w:rtl/>
          <w:cs/>
          <w:lang w:val="ar_AE" w:bidi="ar_AE"/>
        </w:rPr>
        <w:t>قائد</w:t>
      </w:r>
      <w:r>
        <w:rPr>
          <w:rtl/>
          <w:cs/>
          <w:lang w:val="ar_AE" w:bidi="ar_AE"/>
        </w:rPr>
        <w:t xml:space="preserve"> جيش بني إسرائيل. وهذا يعني هنا أن عمري هو القائد العسكري الذي يقود الجيش كله. استخدموا الكلمة أو العبارة نفسها التي استخدمتموها في المقاطع السابقة للإشارة إلى القائد العسكري.</w:t>
      </w:r>
    </w:p>
    <w:p>
      <w:pPr>
        <w:bidi/>
      </w:pPr>
      <w:r>
        <w:rPr>
          <w:rtl/>
          <w:cs/>
          <w:lang w:val="ar_AE" w:bidi="ar_AE"/>
        </w:rPr>
      </w:r>
      <w:r>
        <w:rPr>
          <w:rtl/>
          <w:cs/>
          <w:lang w:val="ar_AE" w:bidi="ar_AE"/>
        </w:rPr>
        <w:t xml:space="preserve">ودخل زمري إلى "حصن" </w:t>
      </w:r>
      <w:r>
        <w:rPr>
          <w:b/>
          <w:rtl/>
          <w:cs/>
          <w:lang w:val="ar_AE" w:bidi="ar_AE"/>
        </w:rPr>
        <w:t>القصر</w:t>
      </w:r>
      <w:r>
        <w:rPr>
          <w:rtl/>
          <w:cs/>
          <w:lang w:val="ar_AE" w:bidi="ar_AE"/>
        </w:rPr>
        <w:t>. والحصن هنا موضع آمن بناه الناس ليصعب على الأعداء الاستيلاء عليه. غالبًا ما كان في القصور موضع شديد التحصين يصعب على الأعداء مهاجمته. استخدموا الكلمة أو العبارة نفسها التي استخدمتموها من قبل للإشارة إلى القصر.</w:t>
      </w:r>
    </w:p>
    <w:p>
      <w:pPr>
        <w:bidi/>
      </w:pPr>
      <w:r>
        <w:rPr>
          <w:rtl/>
          <w:cs/>
          <w:lang w:val="ar_AE" w:bidi="ar_AE"/>
        </w:rPr>
      </w:r>
      <w:r>
        <w:rPr>
          <w:rtl/>
          <w:cs/>
          <w:lang w:val="ar_AE" w:bidi="ar_AE"/>
        </w:rPr>
        <w:t xml:space="preserve">توقفوا هنا وناقشوا معًا الكلمة أو العبارة التي ستستخدمونها للدلالة على </w:t>
      </w:r>
      <w:r>
        <w:rPr>
          <w:b/>
          <w:rtl/>
          <w:cs/>
          <w:lang w:val="ar_AE" w:bidi="ar_AE"/>
        </w:rPr>
        <w:t>الحصن</w:t>
      </w:r>
      <w:r>
        <w:rPr>
          <w:rtl/>
          <w:cs/>
          <w:lang w:val="ar_AE" w:bidi="ar_AE"/>
        </w:rPr>
        <w:t xml:space="preserve"> الذي بناه الناس. لمزيد من المعلومات، راجعوا الكلمة "حصون" في "قاموس الكلمات الرئيسية". أوقِفوا الاستماع إلى هذا التسجيل الصوتي هنا. </w:t>
      </w:r>
    </w:p>
    <w:p>
      <w:pPr>
        <w:bidi/>
      </w:pPr>
      <w:r>
        <w:rPr>
          <w:rtl/>
          <w:cs/>
          <w:lang w:val="ar_AE" w:bidi="ar_AE"/>
        </w:rPr>
      </w:r>
      <w:r>
        <w:rPr>
          <w:rtl/>
          <w:cs/>
          <w:lang w:val="ar_AE" w:bidi="ar_AE"/>
        </w:rPr>
        <w:t xml:space="preserve">وكان زمري قد </w:t>
      </w:r>
      <w:r>
        <w:rPr>
          <w:b/>
          <w:rtl/>
          <w:cs/>
          <w:lang w:val="ar_AE" w:bidi="ar_AE"/>
        </w:rPr>
        <w:t>أخطأ</w:t>
      </w:r>
      <w:r>
        <w:rPr>
          <w:rtl/>
          <w:cs/>
          <w:lang w:val="ar_AE" w:bidi="ar_AE"/>
        </w:rPr>
        <w:t>. الخطية فِعل تمرُّد على الله. في كل مرة يعصي فيها شخصٌ شرائع الله، يُخطئ ذلك الشخص. للمزيد من المعلومات بشأن الخطية، راجعوا قاموس الكلمات الرئيسية. استخدموا الكلمة أو العبارة نفسها التي استخدمتموها في المقاطع السابقة للإشارة إلى كلمة خطية.</w:t>
      </w:r>
    </w:p>
    <w:p>
      <w:pPr>
        <w:bidi/>
      </w:pPr>
      <w:r>
        <w:rPr>
          <w:rtl/>
          <w:cs/>
          <w:lang w:val="ar_AE" w:bidi="ar_AE"/>
        </w:rPr>
      </w:r>
      <w:r>
        <w:rPr>
          <w:rtl/>
          <w:cs/>
          <w:lang w:val="ar_AE" w:bidi="ar_AE"/>
        </w:rPr>
        <w:t xml:space="preserve">وعمل زمري الشر في </w:t>
      </w:r>
      <w:r>
        <w:rPr>
          <w:b/>
          <w:rtl/>
          <w:cs/>
          <w:lang w:val="ar_AE" w:bidi="ar_AE"/>
        </w:rPr>
        <w:t>عيني</w:t>
      </w:r>
      <w:r>
        <w:rPr>
          <w:rtl/>
          <w:cs/>
          <w:lang w:val="ar_AE" w:bidi="ar_AE"/>
        </w:rPr>
        <w:t xml:space="preserve"> الرب. والشر هو نقيض الخير. للمزيد من المعلومات عن الشر، راجعوا قاموس الكلمات الرئيسية. استخدموا الكلمات أو العبارات نفسها للتعبير عن الشر و"عمل الشر في عيني الرب" كما استخدمتم في المقاطع السابقة.</w:t>
      </w:r>
    </w:p>
    <w:p>
      <w:pPr>
        <w:bidi/>
      </w:pPr>
      <w:r>
        <w:rPr>
          <w:rtl/>
          <w:cs/>
          <w:lang w:val="ar_AE" w:bidi="ar_AE"/>
        </w:rPr>
      </w:r>
      <w:r>
        <w:rPr>
          <w:rtl/>
          <w:cs/>
          <w:lang w:val="ar_AE" w:bidi="ar_AE"/>
        </w:rPr>
        <w:t xml:space="preserve">الاسم </w:t>
      </w:r>
      <w:r>
        <w:rPr>
          <w:b/>
          <w:rtl/>
          <w:cs/>
          <w:lang w:val="ar_AE" w:bidi="ar_AE"/>
        </w:rPr>
        <w:t>"يهوه"</w:t>
      </w:r>
      <w:r>
        <w:rPr>
          <w:rtl/>
          <w:cs/>
          <w:lang w:val="ar_AE" w:bidi="ar_AE"/>
        </w:rPr>
        <w:t xml:space="preserve"> اسم شخصي جدًا لله، ويُظهر العلاقة الوثيقة التي كانت بين الله وشعب إسرائيل. لمزيد من المعلومات حول كلمة "يهوه"، ارجعوا إلى "قاموس الكلمات الرئيسية". استخدموا الكلمة أو العبارة ذاتها لـ "يهوه" كما استخدمتموها في المقاطع السابقة. </w:t>
      </w:r>
    </w:p>
    <w:p>
      <w:pPr>
        <w:bidi/>
      </w:pPr>
      <w:r>
        <w:rPr>
          <w:rtl/>
          <w:cs/>
          <w:lang w:val="ar_AE" w:bidi="ar_AE"/>
        </w:rPr>
      </w:r>
      <w:r>
        <w:rPr>
          <w:rtl/>
          <w:cs/>
          <w:lang w:val="ar_AE" w:bidi="ar_AE"/>
        </w:rPr>
        <w:t xml:space="preserve">وترد قصة زمري أيضًا في </w:t>
      </w:r>
      <w:r>
        <w:rPr>
          <w:b/>
          <w:rtl/>
          <w:cs/>
          <w:lang w:val="ar_AE" w:bidi="ar_AE"/>
        </w:rPr>
        <w:t>السفر</w:t>
      </w:r>
      <w:r>
        <w:rPr>
          <w:rtl/>
          <w:cs/>
          <w:lang w:val="ar_AE" w:bidi="ar_AE"/>
        </w:rPr>
        <w:t xml:space="preserve"> الذي يروي تاريخ ملوك إسرائيل. لمزيد من المعلومات، راجعوا مصطلح «السفر» في قاموس الكلمات الرئيسية. استخدموا الكلمة أو العبارة نفسها التي استخدمتموها في المقاطع السابقة للتعبير عن "الدرج" أو "الكتاب"، وعن اسم هذا الكتاب.</w:t>
      </w:r>
    </w:p>
    <w:p>
      <w:pPr>
        <w:bidi/>
      </w:pPr>
      <w:r>
        <w:rPr>
          <w:rtl/>
          <w:cs/>
          <w:lang w:val="ar_AE" w:bidi="ar_AE"/>
        </w:rPr>
      </w:r>
      <w:r>
        <w:rPr>
          <w:rtl/>
          <w:cs/>
          <w:lang w:val="ar_AE" w:bidi="ar_AE"/>
        </w:rPr>
        <w:t>توقفوا هنا، وانظروا معًا إلى صورة اللفافة مرة أخرى عند الحاجة.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16:21–28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1 ملوك 16: 21–28 واحفظوا هذا الكلام في قلوبكم.</w:t>
      </w:r>
    </w:p>
    <w:p>
      <w:pPr>
        <w:bidi/>
      </w:pPr>
      <w:r>
        <w:rPr>
          <w:rtl/>
          <w:cs/>
          <w:lang w:val="ar_AE" w:bidi="ar_AE"/>
        </w:rPr>
      </w:r>
      <w:r>
        <w:rPr>
          <w:rtl/>
          <w:cs/>
          <w:lang w:val="ar_AE" w:bidi="ar_AE"/>
        </w:rPr>
        <w:t>استمعوا إلى نسخة صوتية من سفر الملوك الأول 16: 21–28 ثلاث مرات، بثلاث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تسجيل صوتي لسفر الملوك الأول 16: 21–28 بترجمة يسهل فهمها.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القصة السابقة، أعلن الجيش أن عمري ينبغي أن يكون ملكًا، وقتل زمري نفسه. وتتناول هذه القصة ما يحدث بعد موت زمري. يريد بعض بني إسرائيل أن يتولى رجل آخر اسمه تبني الملك. لكن أنصار عمري يهزمون أنصار تبني، ويصبح عمري ملكًا. وبينما كان عمري ملكًا، كان يخطئ أكثر من سائر ملوك إسرائيل.</w:t>
      </w:r>
    </w:p>
    <w:p>
      <w:pPr>
        <w:bidi/>
      </w:pPr>
      <w:r>
        <w:rPr>
          <w:rtl/>
          <w:cs/>
          <w:lang w:val="ar_AE" w:bidi="ar_AE"/>
        </w:rPr>
      </w:r>
      <w:r>
        <w:rPr>
          <w:rtl/>
          <w:cs/>
          <w:lang w:val="ar_AE" w:bidi="ar_AE"/>
        </w:rPr>
        <w:t>تبدأ هذه القصة مباشرة بعد موت زمري. وعندما يهزم عمري زمري، لا يؤيده جميع بني إسرائيل فورًا. تؤيد جماعة عمري، في حين تؤيد جماعة أخرى رجلًا اسمه تبني بن جينَة. وقد يكون جينَة اسم والد تبني أو اسم المكان الذي جاء منه. وربما تتقاتل جماعتا بني إسرائيل في معارك على مدى نحو أربع سنوات. كان أنصار عمري أقوى من أنصار تبني، وربما قتلوه في إحدى المعارك.</w:t>
      </w:r>
    </w:p>
    <w:p>
      <w:pPr>
        <w:bidi/>
      </w:pPr>
      <w:r>
        <w:rPr>
          <w:rtl/>
          <w:cs/>
          <w:lang w:val="ar_AE" w:bidi="ar_AE"/>
        </w:rPr>
      </w:r>
      <w:r>
        <w:rPr>
          <w:rtl/>
          <w:cs/>
          <w:lang w:val="ar_AE" w:bidi="ar_AE"/>
        </w:rPr>
        <w:t xml:space="preserve">توقفوا هنا وناقشوا معًا هذا السؤال: احكوا قصة عن مرة اختلف فيها شعبكم أو جماعة قريبة منكم حول من ينبغي أن يحكم بعد ذلك. كيف عامل الذين اختلفوا بعضهم بعضًا؟ وعندما قاد أحدهم المجموعة أخيرًا، كيف عامل أفرادها الشخص الآخر الذي حاول أن يحكم؟ أوقِفوا الاستماع إلى هذا التسجيل الصوتي هنا. </w:t>
      </w:r>
    </w:p>
    <w:p>
      <w:pPr>
        <w:bidi/>
      </w:pPr>
      <w:r>
        <w:rPr>
          <w:rtl/>
          <w:cs/>
          <w:lang w:val="ar_AE" w:bidi="ar_AE"/>
        </w:rPr>
      </w:r>
      <w:r>
        <w:rPr>
          <w:rtl/>
          <w:cs/>
          <w:lang w:val="ar_AE" w:bidi="ar_AE"/>
        </w:rPr>
        <w:t>ويصير عمري ملكًا على جميع بني إسرائيل، بمن فيهم أنصار تبني، في السنة الحادية والثلاثين من حكم آسا ملكًا على يهوذا. حكم عمري اثنتي عشرة سنة، منها أربع سنوات تقاتل فيها عمري وتبني. وفي نصف تلك السنوات الاثنتي عشرة، عاش عمري وحكم في مدينة ترصة. وفي أثناء إقامته في ترصة، اشترى عمري تلًّا من رجل اسمه شامر بوزنتين من الفضة. الوزنة وحدة قياس تساوي نحو 34 كيلوغرامًا.</w:t>
      </w:r>
    </w:p>
    <w:p>
      <w:pPr>
        <w:bidi/>
      </w:pPr>
      <w:r>
        <w:rPr>
          <w:rtl/>
          <w:cs/>
          <w:lang w:val="ar_AE" w:bidi="ar_AE"/>
        </w:rPr>
      </w:r>
      <w:r>
        <w:rPr>
          <w:rtl/>
          <w:cs/>
          <w:lang w:val="ar_AE" w:bidi="ar_AE"/>
        </w:rPr>
        <w:t>ويبني عمري مدينة على هذا التل. وهذا التل موضع جيد لبناء مدينة. يسهل الدفاع عن هذا التل، وهو يقع على طريق تجاري. وسمّى عمري هذه المدينة السامرة نسبةً إلى شامر، مالك التل السابق. وانتقل عمري إلى السامرة في السنة السابعة من حكمه، وجعلها عاصمة إسرائيل الجديدة.</w:t>
      </w:r>
    </w:p>
    <w:p>
      <w:pPr>
        <w:bidi/>
      </w:pPr>
      <w:r>
        <w:rPr>
          <w:rtl/>
          <w:cs/>
          <w:lang w:val="ar_AE" w:bidi="ar_AE"/>
        </w:rPr>
      </w:r>
      <w:r>
        <w:rPr>
          <w:rtl/>
          <w:cs/>
          <w:lang w:val="ar_AE" w:bidi="ar_AE"/>
        </w:rPr>
        <w:t xml:space="preserve">توقفوا هنا وانظروا كمجموعة إلى خريطة إسرائيل. ابحثوا عن ترصة والسامرة. أوقِفوا الاستماع إلى هذا التسجيل الصوتي هنا. </w:t>
      </w:r>
    </w:p>
    <w:p>
      <w:pPr>
        <w:bidi/>
      </w:pPr>
      <w:r>
        <w:rPr>
          <w:rtl/>
          <w:cs/>
          <w:lang w:val="ar_AE" w:bidi="ar_AE"/>
        </w:rPr>
      </w:r>
      <w:r>
        <w:rPr>
          <w:rtl/>
          <w:cs/>
          <w:lang w:val="ar_AE" w:bidi="ar_AE"/>
        </w:rPr>
        <w:t xml:space="preserve">توقفوا هنا وناقشوا معًا هذا السؤال: كيف يختار القائد عاصمة البلاد أو المدينة التي سيحكم منها؟ احكوا قصة عن مرة اختار فيها قائد عاصمة جديدة. ما الأشياء أو الأشخاص الذين اضطر القائد إلى نقلهم إلى المدينة الجديدة؟ ما رأي الناس في هذا التغيير؟ أوقِفوا الاستماع إلى هذا التسجيل الصوتي هنا. </w:t>
      </w:r>
    </w:p>
    <w:p>
      <w:pPr>
        <w:bidi/>
      </w:pPr>
      <w:r>
        <w:rPr>
          <w:rtl/>
          <w:cs/>
          <w:lang w:val="ar_AE" w:bidi="ar_AE"/>
        </w:rPr>
      </w:r>
      <w:r>
        <w:rPr>
          <w:rtl/>
          <w:cs/>
          <w:lang w:val="ar_AE" w:bidi="ar_AE"/>
        </w:rPr>
        <w:t>لكن عمري كان يتصرف طوال مدة حكمه بطريقة لا ترضي الرب. وأخطأ عمري أكثر من الملوك الذين حكموا قبله. واتبع عمري مثال يربعام، وارتكب الخطية نفسها. ويقود عمري بني إسرائيل بطريقة تجعلهم هم أيضًا يختارون الخطية بإرادتهم. وعبد عمري وبنو إسرائيل الأصنام، مما أغضب الرب جدًا.</w:t>
      </w:r>
    </w:p>
    <w:p>
      <w:pPr>
        <w:bidi/>
      </w:pPr>
      <w:r>
        <w:rPr>
          <w:rtl/>
          <w:cs/>
          <w:lang w:val="ar_AE" w:bidi="ar_AE"/>
        </w:rPr>
      </w:r>
      <w:r>
        <w:rPr>
          <w:rtl/>
          <w:cs/>
          <w:lang w:val="ar_AE" w:bidi="ar_AE"/>
        </w:rPr>
        <w:t>وسائر أعمال عمري بصفته ملكًا، بما فيها أعماله قائدًا للجيش، مذكورة في سفر أخبار الأيام لملوك إسرائيل. واضطجع عمري مع آبائه، وهي طريقة مهذبة للقول إنه مات. ولا يعني ذلك على الأرجح أن الناس دفنوا عمري قرب آبائه، فهم دفنوه في السامرة. وبما أن السامرة مدينة حديثة، فمن المحتمل أن الناس لم يدفنوا أسلاف عمري فيها من قبل. ثم يتولى أخآب بن عمري الملك.</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الملوك الأول 16: 21–28 بالترجمة الأسهل فهمًا.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ستقوم المجموعة بمحاولة تصوُّر هذا المقطع. </w:t>
      </w:r>
    </w:p>
    <w:p>
      <w:pPr>
        <w:bidi/>
      </w:pPr>
      <w:r>
        <w:rPr>
          <w:rtl/>
          <w:cs/>
          <w:lang w:val="ar_AE" w:bidi="ar_AE"/>
        </w:rPr>
      </w:r>
      <w:r>
        <w:rPr>
          <w:rtl/>
          <w:cs/>
          <w:lang w:val="ar_AE" w:bidi="ar_AE"/>
        </w:rPr>
        <w:t xml:space="preserve">يحتوي هذا المقطع على خمسة مشاهد. </w:t>
      </w:r>
    </w:p>
    <w:p>
      <w:pPr>
        <w:bidi/>
      </w:pPr>
      <w:r>
        <w:rPr>
          <w:rtl/>
          <w:cs/>
          <w:lang w:val="ar_AE" w:bidi="ar_AE"/>
        </w:rPr>
      </w:r>
      <w:r>
        <w:rPr>
          <w:b/>
          <w:rtl/>
          <w:cs/>
          <w:lang w:val="ar_AE" w:bidi="ar_AE"/>
        </w:rPr>
        <w:t>في المشهد الأول:</w:t>
      </w:r>
      <w:r>
        <w:rPr>
          <w:rtl/>
          <w:cs/>
          <w:lang w:val="ar_AE" w:bidi="ar_AE"/>
        </w:rPr>
        <w:t xml:space="preserve"> ينقسم بنو إسرائيل إلى مجموعتين. وتؤيد مجموعة تبني. وتؤيد المجموعة الأخرى عمري. ويهزم أنصار عمري أنصار تبني ويقتلونه. ويصير عمري ملكًا.</w:t>
      </w:r>
    </w:p>
    <w:p>
      <w:pPr>
        <w:bidi/>
      </w:pPr>
      <w:r>
        <w:rPr>
          <w:rtl/>
          <w:cs/>
          <w:lang w:val="ar_AE" w:bidi="ar_AE"/>
        </w:rPr>
      </w:r>
      <w:r>
        <w:rPr>
          <w:b/>
          <w:rtl/>
          <w:cs/>
          <w:lang w:val="ar_AE" w:bidi="ar_AE"/>
        </w:rPr>
        <w:t>في المشهد الثاني:</w:t>
      </w:r>
      <w:r>
        <w:rPr>
          <w:rtl/>
          <w:cs/>
          <w:lang w:val="ar_AE" w:bidi="ar_AE"/>
        </w:rPr>
        <w:t xml:space="preserve"> يقدّم الراوي رسميًا عهد عمري ملكًا.</w:t>
      </w:r>
    </w:p>
    <w:p>
      <w:pPr>
        <w:bidi/>
      </w:pPr>
      <w:r>
        <w:rPr>
          <w:rtl/>
          <w:cs/>
          <w:lang w:val="ar_AE" w:bidi="ar_AE"/>
        </w:rPr>
      </w:r>
      <w:r>
        <w:rPr>
          <w:b/>
          <w:rtl/>
          <w:cs/>
          <w:lang w:val="ar_AE" w:bidi="ar_AE"/>
        </w:rPr>
        <w:t>في المشهد الثالث:</w:t>
      </w:r>
      <w:r>
        <w:rPr>
          <w:rtl/>
          <w:cs/>
          <w:lang w:val="ar_AE" w:bidi="ar_AE"/>
        </w:rPr>
        <w:t xml:space="preserve"> يشتري عمري تلًا ويبني مدينة السامرة.</w:t>
      </w:r>
    </w:p>
    <w:p>
      <w:pPr>
        <w:bidi/>
      </w:pPr>
      <w:r>
        <w:rPr>
          <w:rtl/>
          <w:cs/>
          <w:lang w:val="ar_AE" w:bidi="ar_AE"/>
        </w:rPr>
      </w:r>
      <w:r>
        <w:rPr>
          <w:b/>
          <w:rtl/>
          <w:cs/>
          <w:lang w:val="ar_AE" w:bidi="ar_AE"/>
        </w:rPr>
        <w:t>في المشهد الرابع:</w:t>
      </w:r>
      <w:r>
        <w:rPr>
          <w:rtl/>
          <w:cs/>
          <w:lang w:val="ar_AE" w:bidi="ar_AE"/>
        </w:rPr>
        <w:t xml:space="preserve"> يتحدث الراوي عن كيفية حكم عمري ملكًا.</w:t>
      </w:r>
    </w:p>
    <w:p>
      <w:pPr>
        <w:bidi/>
      </w:pPr>
      <w:r>
        <w:rPr>
          <w:rtl/>
          <w:cs/>
          <w:lang w:val="ar_AE" w:bidi="ar_AE"/>
        </w:rPr>
      </w:r>
      <w:r>
        <w:rPr>
          <w:b/>
          <w:rtl/>
          <w:cs/>
          <w:lang w:val="ar_AE" w:bidi="ar_AE"/>
        </w:rPr>
        <w:t>في المشهد الخامس:</w:t>
      </w:r>
      <w:r>
        <w:rPr>
          <w:rtl/>
          <w:cs/>
          <w:lang w:val="ar_AE" w:bidi="ar_AE"/>
        </w:rPr>
        <w:t xml:space="preserve"> يختتم الراوي قصة عمري رسميًا.</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شعب إسرائيل الذين ينقسمون إلى مجموعتين</w:t>
      </w:r>
    </w:p>
    <w:p>
      <w:pPr>
        <w:pStyle w:val="ListBullet"/>
        <w:bidi/>
        <w:spacing w:line="240" w:lineRule="auto"/>
        <w:ind w:left="720"/>
      </w:pPr>
      <w:r>
        <w:rPr>
          <w:rtl/>
          <w:cs/>
          <w:lang w:val="ar_AE" w:bidi="ar_AE"/>
        </w:rPr>
      </w:r>
      <w:r>
        <w:rPr>
          <w:rtl/>
          <w:cs/>
          <w:lang w:val="ar_AE" w:bidi="ar_AE"/>
        </w:rPr>
        <w:t>تبني بن جينَة</w:t>
      </w:r>
    </w:p>
    <w:p>
      <w:pPr>
        <w:pStyle w:val="ListBullet"/>
        <w:bidi/>
        <w:spacing w:line="240" w:lineRule="auto"/>
        <w:ind w:left="720"/>
      </w:pPr>
      <w:r>
        <w:rPr>
          <w:rtl/>
          <w:cs/>
          <w:lang w:val="ar_AE" w:bidi="ar_AE"/>
        </w:rPr>
      </w:r>
      <w:r>
        <w:rPr>
          <w:rtl/>
          <w:cs/>
          <w:lang w:val="ar_AE" w:bidi="ar_AE"/>
        </w:rPr>
        <w:t>عمري</w:t>
      </w:r>
    </w:p>
    <w:p>
      <w:pPr>
        <w:pStyle w:val="ListBullet"/>
        <w:bidi/>
        <w:spacing w:line="240" w:lineRule="auto"/>
        <w:ind w:left="720"/>
      </w:pPr>
      <w:r>
        <w:rPr>
          <w:rtl/>
          <w:cs/>
          <w:lang w:val="ar_AE" w:bidi="ar_AE"/>
        </w:rPr>
      </w:r>
      <w:r>
        <w:rPr>
          <w:rtl/>
          <w:cs/>
          <w:lang w:val="ar_AE" w:bidi="ar_AE"/>
        </w:rPr>
        <w:t>شامر</w:t>
      </w:r>
    </w:p>
    <w:p>
      <w:pPr>
        <w:pStyle w:val="ListBullet"/>
        <w:bidi/>
        <w:spacing w:line="240" w:lineRule="auto"/>
        <w:ind w:left="720"/>
      </w:pPr>
      <w:r>
        <w:rPr>
          <w:rtl/>
          <w:cs/>
          <w:lang w:val="ar_AE" w:bidi="ar_AE"/>
        </w:rPr>
      </w:r>
      <w:r>
        <w:rPr>
          <w:rtl/>
          <w:cs/>
          <w:lang w:val="ar_AE" w:bidi="ar_AE"/>
        </w:rPr>
        <w:t>آسا، ملك يهوذا</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يربعام بن نباط</w:t>
      </w:r>
    </w:p>
    <w:p>
      <w:pPr>
        <w:pStyle w:val="ListBullet"/>
        <w:bidi/>
        <w:spacing w:line="240" w:lineRule="auto"/>
        <w:ind w:left="720"/>
      </w:pPr>
      <w:r>
        <w:rPr>
          <w:rtl/>
          <w:cs/>
          <w:lang w:val="ar_AE" w:bidi="ar_AE"/>
        </w:rPr>
      </w:r>
      <w:r>
        <w:rPr>
          <w:rtl/>
          <w:cs/>
          <w:lang w:val="ar_AE" w:bidi="ar_AE"/>
        </w:rPr>
        <w:t>وأخآب بن عمري</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المشهد الأول، ينقسم بنو إسرائيل إلى مجموعتين. ولا يتضح عدد بني إسرائيل في كل مجموعة. يهزم أنصار عمري أنصار تبني، وربما يقتلونه في المعركة. ثم يصير عمري ملكًا. وتذكروا أن زمري مات في السنة السابعة والعشرين من ملك آسا على يهوذا، وفي ذلك الوقت بدأ بنو إسرائيل يتقاتلون. ويصير عمري ملكًا في السنة الحادية والثلاثين من ملك آسا، ولذلك يُرجَّح أن بني إسرائيل ظلوا يتقاتلون نحو أربع سنوات.</w:t>
      </w:r>
    </w:p>
    <w:p>
      <w:pPr>
        <w:bidi/>
      </w:pPr>
      <w:r>
        <w:rPr>
          <w:rtl/>
          <w:cs/>
          <w:lang w:val="ar_AE" w:bidi="ar_AE"/>
        </w:rPr>
      </w:r>
      <w:r>
        <w:rPr>
          <w:rtl/>
          <w:cs/>
          <w:lang w:val="ar_AE" w:bidi="ar_AE"/>
        </w:rPr>
        <w:t>في المشهد الثاني، مع أن الراوي ذكر بالفعل أن عمري يصير ملكًا، فإنه ما زال يستخدم تعبيرًا رسميًا ليقدّم عهده. يوضح الراوي مَن كان يحكم يهوذا عندما صار عمري ملكًا، ومدة حكمه.</w:t>
      </w:r>
    </w:p>
    <w:p>
      <w:pPr>
        <w:bidi/>
      </w:pPr>
      <w:r>
        <w:rPr>
          <w:rtl/>
          <w:cs/>
          <w:lang w:val="ar_AE" w:bidi="ar_AE"/>
        </w:rPr>
      </w:r>
      <w:r>
        <w:rPr>
          <w:rtl/>
          <w:cs/>
          <w:lang w:val="ar_AE" w:bidi="ar_AE"/>
        </w:rPr>
        <w:t>ويقول الراوي إن عمري حكم اثنتي عشرة سنة. أي إن الجيش أعلن عمري ملكًا في السنة السابعة والعشرين من ملك آسا، فور قتل زمري لأيلة. ثم يظل عمري وأنصاره يقاتلون تبني وأنصاره حتى السنة الحادية والثلاثين من حكم آسا. وهذا هو الوقت الذي مات فيه تبني، وحكم عمري رسميًا جميع بني إسرائيل. ثم اضطجع عمري مع آبائه في السنة الثامنة والثلاثين من ملك آسا. وهذه هي السنوات الاثنتا عشرة التي يقول الراوي إن عمري حكمها. وسكن في ترصة ست سنوات من تلك الاثنتي عشرة، منها السنوات الأربع التي تقاتل فيها هو وتبني. ثم عاش في السامرة السنوات الست الأخرى من مدة ملكه.</w:t>
      </w:r>
    </w:p>
    <w:p>
      <w:pPr>
        <w:bidi/>
      </w:pPr>
      <w:r>
        <w:rPr>
          <w:rtl/>
          <w:cs/>
          <w:lang w:val="ar_AE" w:bidi="ar_AE"/>
        </w:rPr>
      </w:r>
      <w:r>
        <w:rPr>
          <w:rtl/>
          <w:cs/>
          <w:lang w:val="ar_AE" w:bidi="ar_AE"/>
        </w:rPr>
        <w:t xml:space="preserve">توقفوا هنا وناقشوا معًا كيفية ترجمة مدة حكم عمري. يمكنكم أن ترسموا أو تمثلوا ما فعله عمري خلال السنوات الاثنتي عشرة بين موت زمري وموته. أوقِفوا الاستماع إلى هذا التسجيل الصوتي هنا. </w:t>
      </w:r>
    </w:p>
    <w:p>
      <w:pPr>
        <w:bidi/>
      </w:pPr>
      <w:r>
        <w:rPr>
          <w:rtl/>
          <w:cs/>
          <w:lang w:val="ar_AE" w:bidi="ar_AE"/>
        </w:rPr>
      </w:r>
      <w:r>
        <w:rPr>
          <w:rtl/>
          <w:cs/>
          <w:lang w:val="ar_AE" w:bidi="ar_AE"/>
        </w:rPr>
        <w:t>ويُرجَّح أن المشهد الثالث يقع في وقت ما خلال السنتين الأخيرتين من إقامة عمري في ترصة. اشترى عمري تلًا من شخص يُدعى شامر، وبنى عليه مدينة. ومن المحتمل أن عمري أمر آخرين ببناء المدينة. وسمّى المدينة السامرة، ثم انتقل إليها بعد موت زمري بست سنوات. وتبعد السامرة عن ترصة نحو خمسة عشر كيلومترًا. ثم حكم عمري في السامرة ست سنوات أخرى.</w:t>
      </w:r>
    </w:p>
    <w:p>
      <w:pPr>
        <w:bidi/>
      </w:pPr>
      <w:r>
        <w:rPr>
          <w:rtl/>
          <w:cs/>
          <w:lang w:val="ar_AE" w:bidi="ar_AE"/>
        </w:rPr>
      </w:r>
      <w:r>
        <w:rPr>
          <w:rtl/>
          <w:cs/>
          <w:lang w:val="ar_AE" w:bidi="ar_AE"/>
        </w:rPr>
        <w:t>في المشهد الرابع، يصف الراوي كيفية حكم عمري ملكًا. وعمل عمري الشر في عيني الرب، أي إنه فعل ما يراه الرب شرًا. وعمل عمري شرًا أكثر مما فعل الملوك الذين سبقوه. واتبع عمري مثال يربعام وأخطأ. وقاد عمري بني إسرائيل إلى عبادة الأصنام أو تماثيل الآلهة الباطلة. ولا قيمة لهذه الأصنام، لأنها لا تفعل شيئًا ولا تساعد بني إسرائيل. وهذه العبادة للأصنام تغضب الرب جدًا. ويذكّرنا الراوي بأن الرب هو إله إسرائيل، وأن بني إسرائيل كان ينبغي أن يعبدوه.</w:t>
      </w:r>
    </w:p>
    <w:p>
      <w:pPr>
        <w:bidi/>
      </w:pPr>
      <w:r>
        <w:rPr>
          <w:rtl/>
          <w:cs/>
          <w:lang w:val="ar_AE" w:bidi="ar_AE"/>
        </w:rPr>
      </w:r>
      <w:r>
        <w:rPr>
          <w:rtl/>
          <w:cs/>
          <w:lang w:val="ar_AE" w:bidi="ar_AE"/>
        </w:rPr>
        <w:t>في المشهد الخامس، يستخدم الراوي لغة رسمية ليختتم قصة عمري. ذكر الراوي هنا بعض أجزاء قصة عمري، أما سائر ما فعله بصفته ملكًا ففي سفر آخر. يشبه هذا ما قاله الراوي عن ملوك آخرين في القصص السابقة، لكن لاحظوا أنه يذكر هنا هذه المرة أن إنجازات عمري أو أعماله الجبارة مدونة أيضًا في ذلك السفر الآخر. وربما تصف هذه الأعمال الجبارة طريقة قتال عمري وقيادته في المعارك.</w:t>
      </w:r>
    </w:p>
    <w:p>
      <w:pPr>
        <w:bidi/>
      </w:pPr>
      <w:r>
        <w:rPr>
          <w:rtl/>
          <w:cs/>
          <w:lang w:val="ar_AE" w:bidi="ar_AE"/>
        </w:rPr>
      </w:r>
      <w:r>
        <w:rPr>
          <w:rtl/>
          <w:cs/>
          <w:lang w:val="ar_AE" w:bidi="ar_AE"/>
        </w:rPr>
        <w:t>واضطجع عمري مع آبائه، وهي عبارة مهذبة شائعة تعني أنه مات. ودفن الناس جثمان عمري في السامرة. ثم يصير أخآب بن عمري ملكًا. ويختتم الراوي قصة عمري بالطريقة نفسها التي اختتم بها قصة بعشا.</w:t>
      </w:r>
    </w:p>
    <w:p>
      <w:pPr>
        <w:bidi/>
      </w:pPr>
      <w:r>
        <w:rPr>
          <w:rtl/>
          <w:cs/>
          <w:lang w:val="ar_AE" w:bidi="ar_AE"/>
        </w:rPr>
      </w:r>
      <w:r>
        <w:rPr>
          <w:rtl/>
          <w:cs/>
          <w:lang w:val="ar_AE" w:bidi="ar_AE"/>
        </w:rPr>
        <w:t xml:space="preserve">توقفوا هنا وراجعوا كيف ترجمتم خاتمة قصة بعشا. وربما ترغبون في ترجمة خاتمة قصة عمري بطريقة مشابهة لترجمتكم خاتمة قصة بعشا. أوقِفوا الاستماع إلى هذا التسجيل الصوتي هنا. </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الملوك الأول 16: 21–28 بالترجمة الأسهل فهمًا.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خمسة مشاهد.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شعب إسرائيل الذين ينقسمون إلى مجموعتين</w:t>
      </w:r>
    </w:p>
    <w:p>
      <w:pPr>
        <w:pStyle w:val="ListBullet"/>
        <w:bidi/>
        <w:spacing w:line="240" w:lineRule="auto"/>
        <w:ind w:left="720"/>
      </w:pPr>
      <w:r>
        <w:rPr>
          <w:rtl/>
          <w:cs/>
          <w:lang w:val="ar_AE" w:bidi="ar_AE"/>
        </w:rPr>
      </w:r>
      <w:r>
        <w:rPr>
          <w:rtl/>
          <w:cs/>
          <w:lang w:val="ar_AE" w:bidi="ar_AE"/>
        </w:rPr>
        <w:t>تبني بن جينَة</w:t>
      </w:r>
    </w:p>
    <w:p>
      <w:pPr>
        <w:pStyle w:val="ListBullet"/>
        <w:bidi/>
        <w:spacing w:line="240" w:lineRule="auto"/>
        <w:ind w:left="720"/>
      </w:pPr>
      <w:r>
        <w:rPr>
          <w:rtl/>
          <w:cs/>
          <w:lang w:val="ar_AE" w:bidi="ar_AE"/>
        </w:rPr>
      </w:r>
      <w:r>
        <w:rPr>
          <w:rtl/>
          <w:cs/>
          <w:lang w:val="ar_AE" w:bidi="ar_AE"/>
        </w:rPr>
        <w:t>عمري</w:t>
      </w:r>
    </w:p>
    <w:p>
      <w:pPr>
        <w:pStyle w:val="ListBullet"/>
        <w:bidi/>
        <w:spacing w:line="240" w:lineRule="auto"/>
        <w:ind w:left="720"/>
      </w:pPr>
      <w:r>
        <w:rPr>
          <w:rtl/>
          <w:cs/>
          <w:lang w:val="ar_AE" w:bidi="ar_AE"/>
        </w:rPr>
      </w:r>
      <w:r>
        <w:rPr>
          <w:rtl/>
          <w:cs/>
          <w:lang w:val="ar_AE" w:bidi="ar_AE"/>
        </w:rPr>
        <w:t>شامر</w:t>
      </w:r>
    </w:p>
    <w:p>
      <w:pPr>
        <w:pStyle w:val="ListBullet"/>
        <w:bidi/>
        <w:spacing w:line="240" w:lineRule="auto"/>
        <w:ind w:left="720"/>
      </w:pPr>
      <w:r>
        <w:rPr>
          <w:rtl/>
          <w:cs/>
          <w:lang w:val="ar_AE" w:bidi="ar_AE"/>
        </w:rPr>
      </w:r>
      <w:r>
        <w:rPr>
          <w:rtl/>
          <w:cs/>
          <w:lang w:val="ar_AE" w:bidi="ar_AE"/>
        </w:rPr>
        <w:t>آسا، ملك يهوذا</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يربعام بن نباط</w:t>
      </w:r>
    </w:p>
    <w:p>
      <w:pPr>
        <w:pStyle w:val="ListBullet"/>
        <w:bidi/>
        <w:spacing w:line="240" w:lineRule="auto"/>
        <w:ind w:left="720"/>
      </w:pPr>
      <w:r>
        <w:rPr>
          <w:rtl/>
          <w:cs/>
          <w:lang w:val="ar_AE" w:bidi="ar_AE"/>
        </w:rPr>
      </w:r>
      <w:r>
        <w:rPr>
          <w:rtl/>
          <w:cs/>
          <w:lang w:val="ar_AE" w:bidi="ar_AE"/>
        </w:rPr>
        <w:t>وأخآب بن عمري</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بعد موت زمري، انقسم بنو إسرائيل إلى مجموعتين. أرادت إحدى المجموعتين أن يكون تبني بن جينة ملكًا عليها. أما المجموعة الأخرى فأرادت أن يصير عمري ملكًا. لكن أنصار عمري هزموا أنصار تبني. وربما قتلوه، ثم صار عمري ملكًا على إسرائيل.</w:t>
      </w:r>
    </w:p>
    <w:p>
      <w:pPr>
        <w:bidi/>
      </w:pPr>
      <w:r>
        <w:rPr>
          <w:rtl/>
          <w:cs/>
          <w:lang w:val="ar_AE" w:bidi="ar_AE"/>
        </w:rPr>
      </w:r>
      <w:r>
        <w:rPr>
          <w:rtl/>
          <w:cs/>
          <w:lang w:val="ar_AE" w:bidi="ar_AE"/>
        </w:rPr>
        <w:t>أوقفوا التمثيل. واسألوا الشخص الذي يؤدي دور الإسرائيليين الذين ناصروا تبني: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لا أحب عمري. أعتقد أن تبني سيكون ملكًا أفضل؛ أو</w:t>
      </w:r>
    </w:p>
    <w:p>
      <w:pPr>
        <w:pStyle w:val="ListBullet"/>
        <w:bidi/>
        <w:spacing w:line="240" w:lineRule="auto"/>
        <w:ind w:left="720"/>
      </w:pPr>
      <w:r>
        <w:rPr>
          <w:rtl/>
          <w:cs/>
          <w:lang w:val="ar_AE" w:bidi="ar_AE"/>
        </w:rPr>
      </w:r>
      <w:r>
        <w:rPr>
          <w:rtl/>
          <w:cs/>
          <w:lang w:val="ar_AE" w:bidi="ar_AE"/>
        </w:rPr>
        <w:t>أنا مندهش جدًا لأن أنصار عمري هزمونا وقتلوا تبني! أو</w:t>
      </w:r>
    </w:p>
    <w:p>
      <w:pPr>
        <w:pStyle w:val="ListBullet"/>
        <w:bidi/>
        <w:spacing w:line="240" w:lineRule="auto"/>
        <w:ind w:left="720"/>
      </w:pPr>
      <w:r>
        <w:rPr>
          <w:rtl/>
          <w:cs/>
          <w:lang w:val="ar_AE" w:bidi="ar_AE"/>
        </w:rPr>
      </w:r>
      <w:r>
        <w:rPr>
          <w:rtl/>
          <w:cs/>
          <w:lang w:val="ar_AE" w:bidi="ar_AE"/>
        </w:rPr>
        <w:t>أشعر بالقلق من الطريقة التي سيعاملنا بها، الآن وقد صار ملكًا علينا جميعًا.</w:t>
      </w:r>
    </w:p>
    <w:p>
      <w:pPr>
        <w:bidi/>
      </w:pPr>
      <w:r>
        <w:rPr>
          <w:rtl/>
          <w:cs/>
          <w:lang w:val="ar_AE" w:bidi="ar_AE"/>
        </w:rPr>
      </w:r>
      <w:r>
        <w:rPr>
          <w:rtl/>
          <w:cs/>
          <w:lang w:val="ar_AE" w:bidi="ar_AE"/>
        </w:rPr>
        <w:t>واسألوا الشخص الذي يؤدي دور الإسرائيليين الذين ناصروا عمري: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أنا سعيد لأننا هزمنا تبني وجماعته؛ أو</w:t>
      </w:r>
    </w:p>
    <w:p>
      <w:pPr>
        <w:pStyle w:val="ListBullet"/>
        <w:bidi/>
        <w:spacing w:line="240" w:lineRule="auto"/>
        <w:ind w:left="720"/>
      </w:pPr>
      <w:r>
        <w:rPr>
          <w:rtl/>
          <w:cs/>
          <w:lang w:val="ar_AE" w:bidi="ar_AE"/>
        </w:rPr>
      </w:r>
      <w:r>
        <w:rPr>
          <w:rtl/>
          <w:cs/>
          <w:lang w:val="ar_AE" w:bidi="ar_AE"/>
        </w:rPr>
        <w:t>وانتصر عمري على تبني وبني إسرائيل الآخرين في هذه المعركة. وهذا يدل على قوة عمري وأنه ينبغي أن يكون ملكًا! أو</w:t>
      </w:r>
    </w:p>
    <w:p>
      <w:pPr>
        <w:pStyle w:val="ListBullet"/>
        <w:bidi/>
        <w:spacing w:line="240" w:lineRule="auto"/>
        <w:ind w:left="720"/>
      </w:pPr>
      <w:r>
        <w:rPr>
          <w:rtl/>
          <w:cs/>
          <w:lang w:val="ar_AE" w:bidi="ar_AE"/>
        </w:rPr>
      </w:r>
      <w:r>
        <w:rPr>
          <w:rtl/>
          <w:cs/>
          <w:lang w:val="ar_AE" w:bidi="ar_AE"/>
        </w:rPr>
        <w:t>أنا سعيد لأننا انتصرنا ويمكننا العودة إلى بيتنا الآن.</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وعندما أمضى آسا نحو إحدى وثلاثين سنة ملكًا على يهوذا، صار عمري ملكًا على إسرائيل. وملك عمري اثنتي عشرة سنة. في السنوات الست الأولى حكم عمري في ترصة. وفي ذلك الوقت اشترى عمري جبل السامرة من رجل يُدعى شامر. ودفع عمري وزنتين من الفضة ثمنًا للجبل. وبعدما بنى عمري مدينة على الجبل، سمّاها السامرة نسبةً إلى شامر، الذي كان يملك الجبل.</w:t>
      </w:r>
    </w:p>
    <w:p>
      <w:pPr>
        <w:bidi/>
      </w:pPr>
      <w:r>
        <w:rPr>
          <w:rtl/>
          <w:cs/>
          <w:lang w:val="ar_AE" w:bidi="ar_AE"/>
        </w:rPr>
      </w:r>
      <w:r>
        <w:rPr>
          <w:rtl/>
          <w:cs/>
          <w:lang w:val="ar_AE" w:bidi="ar_AE"/>
        </w:rPr>
        <w:t>أوقفوا التمثيل. اسألوا الشخص الذي يؤدي دور عمري: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سأبني مدينة جديدة، حتى يتذكر الناس أنني بنيتها كلما دخلوها. وعندئذ سيتذكرني الناس ملكًا عظيمًا! أو</w:t>
      </w:r>
    </w:p>
    <w:p>
      <w:pPr>
        <w:pStyle w:val="ListBullet"/>
        <w:bidi/>
        <w:spacing w:line="240" w:lineRule="auto"/>
        <w:ind w:left="720"/>
      </w:pPr>
      <w:r>
        <w:rPr>
          <w:rtl/>
          <w:cs/>
          <w:lang w:val="ar_AE" w:bidi="ar_AE"/>
        </w:rPr>
      </w:r>
      <w:r>
        <w:rPr>
          <w:rtl/>
          <w:cs/>
          <w:lang w:val="ar_AE" w:bidi="ar_AE"/>
        </w:rPr>
        <w:t>وبما أنني ملك، فأنا غني وأستطيع شراء أرض لبناء مدينة جديدة؛ أو</w:t>
      </w:r>
    </w:p>
    <w:p>
      <w:pPr>
        <w:pStyle w:val="ListBullet"/>
        <w:bidi/>
        <w:spacing w:line="240" w:lineRule="auto"/>
        <w:ind w:left="720"/>
      </w:pPr>
      <w:r>
        <w:rPr>
          <w:rtl/>
          <w:cs/>
          <w:lang w:val="ar_AE" w:bidi="ar_AE"/>
        </w:rPr>
      </w:r>
      <w:r>
        <w:rPr>
          <w:rtl/>
          <w:cs/>
          <w:lang w:val="ar_AE" w:bidi="ar_AE"/>
        </w:rPr>
        <w:t>ستكون هذه المدينة الجديدة أفضل من ترصة. أحرق زمري بيت الملك القديم، وأريد أن أبني بيتًا جديدًا في هذه المدينة الجديدة.</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وعمل عمري الشر في عيني الرب. وأخطأ عمري أكثر من جميع ملوك إسرائيل الذين سبقوه. وعمل عمري كل الشرور التي عملها يربعام بن نباط. وأخطأ عمري بالطريقة نفسها التي جعل بها يربعام شعب إسرائيل يخطئ. وأغاظ بنو إسرائيل الرب إله إسرائيل بعبادتهم أصنامًا باطلة.</w:t>
      </w:r>
    </w:p>
    <w:p>
      <w:pPr>
        <w:bidi/>
      </w:pPr>
      <w:r>
        <w:rPr>
          <w:rtl/>
          <w:cs/>
          <w:lang w:val="ar_AE" w:bidi="ar_AE"/>
        </w:rPr>
      </w:r>
      <w:r>
        <w:rPr>
          <w:rtl/>
          <w:cs/>
          <w:lang w:val="ar_AE" w:bidi="ar_AE"/>
        </w:rPr>
        <w:t>أوقفوا التمثيل. اسألوا الشخص الذي يؤدي دور يهوه: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وأمنح كل ملك جديد فرصة ليكرمني، وفي كل مرة لا يفعلون ذلك. كنت أعلم أن هذا سيحدث، لكن ذلك ما زال يحزنني؛ أو</w:t>
      </w:r>
    </w:p>
    <w:p>
      <w:pPr>
        <w:pStyle w:val="ListBullet"/>
        <w:bidi/>
        <w:spacing w:line="240" w:lineRule="auto"/>
        <w:ind w:left="720"/>
      </w:pPr>
      <w:r>
        <w:rPr>
          <w:rtl/>
          <w:cs/>
          <w:lang w:val="ar_AE" w:bidi="ar_AE"/>
        </w:rPr>
      </w:r>
      <w:r>
        <w:rPr>
          <w:rtl/>
          <w:cs/>
          <w:lang w:val="ar_AE" w:bidi="ar_AE"/>
        </w:rPr>
        <w:t>أنا غاضب لأن بني إسرائيل يهينونني حين يتجاهلونني ويعبدون الأصنام؛ أو</w:t>
      </w:r>
    </w:p>
    <w:p>
      <w:pPr>
        <w:pStyle w:val="ListBullet"/>
        <w:bidi/>
        <w:spacing w:line="240" w:lineRule="auto"/>
        <w:ind w:left="720"/>
      </w:pPr>
      <w:r>
        <w:rPr>
          <w:rtl/>
          <w:cs/>
          <w:lang w:val="ar_AE" w:bidi="ar_AE"/>
        </w:rPr>
      </w:r>
      <w:r>
        <w:rPr>
          <w:rtl/>
          <w:cs/>
          <w:lang w:val="ar_AE" w:bidi="ar_AE"/>
        </w:rPr>
        <w:t>ويتقاتل بنو إسرائيل ويموتون لأنهم لا يعيشون على النحو الذي أوصيهم به.</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أما بقية ما حدث في عهد عمري، وما فعله وما أظهره من بأس، فمذكور في سفر أخبار الأيام لملوك إسرائيل. ومات عمري، ودفن الناس جثمانه في مدينة السامرة. ثم تولى أخآب بن عمري المُلك.</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الملوك الأول 16: 21–28 بالترجمة الأسهل فهمًا.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انقسم شعب </w:t>
      </w:r>
      <w:r>
        <w:rPr>
          <w:b/>
          <w:rtl/>
          <w:cs/>
          <w:lang w:val="ar_AE" w:bidi="ar_AE"/>
        </w:rPr>
        <w:t>إسرائيل</w:t>
      </w:r>
      <w:r>
        <w:rPr>
          <w:rtl/>
          <w:cs/>
          <w:lang w:val="ar_AE" w:bidi="ar_AE"/>
        </w:rPr>
        <w:t xml:space="preserve"> إلى فئتين أو مجموعتين. ويقصد بإسرائيل هنا المملكة الشمالية. للمزيد من المعلومات عن إسرائيل، راجعوا قاموس الكلمات الرئيسية. استخدموا الكلمة أو العبارة نفسها التي استخدمتموها في المقاطع السابقة للإشارة إلى إسرائيل.</w:t>
      </w:r>
    </w:p>
    <w:p>
      <w:pPr>
        <w:bidi/>
      </w:pPr>
      <w:r>
        <w:rPr>
          <w:rtl/>
          <w:cs/>
          <w:lang w:val="ar_AE" w:bidi="ar_AE"/>
        </w:rPr>
      </w:r>
      <w:r>
        <w:rPr>
          <w:rtl/>
          <w:cs/>
          <w:lang w:val="ar_AE" w:bidi="ar_AE"/>
        </w:rPr>
        <w:t xml:space="preserve">يصير عمري </w:t>
      </w:r>
      <w:r>
        <w:rPr>
          <w:b/>
          <w:rtl/>
          <w:cs/>
          <w:lang w:val="ar_AE" w:bidi="ar_AE"/>
        </w:rPr>
        <w:t>ملكًا</w:t>
      </w:r>
      <w:r>
        <w:rPr>
          <w:rtl/>
          <w:cs/>
          <w:lang w:val="ar_AE" w:bidi="ar_AE"/>
        </w:rPr>
        <w:t xml:space="preserve"> على إسرائيل. للمزيد من المعلومات عن كلمة مَلِك، راجعوا "قاموس الكلمات الرئيسية". استخدموا الكلمة أو العبارة ذاتها التي استخدمتموها في المقاطع السابقة للإشارة إلى المَلك. </w:t>
      </w:r>
    </w:p>
    <w:p>
      <w:pPr>
        <w:bidi/>
      </w:pPr>
      <w:r>
        <w:rPr>
          <w:rtl/>
          <w:cs/>
          <w:lang w:val="ar_AE" w:bidi="ar_AE"/>
        </w:rPr>
      </w:r>
      <w:r>
        <w:rPr>
          <w:rtl/>
          <w:cs/>
          <w:lang w:val="ar_AE" w:bidi="ar_AE"/>
        </w:rPr>
        <w:t xml:space="preserve">وكان آسا ملكًا على </w:t>
      </w:r>
      <w:r>
        <w:rPr>
          <w:b/>
          <w:rtl/>
          <w:cs/>
          <w:lang w:val="ar_AE" w:bidi="ar_AE"/>
        </w:rPr>
        <w:t>يهوذا</w:t>
      </w:r>
      <w:r>
        <w:rPr>
          <w:rtl/>
          <w:cs/>
          <w:lang w:val="ar_AE" w:bidi="ar_AE"/>
        </w:rPr>
        <w:t xml:space="preserve"> في حين كان عمري يملك على إسرائيل. ويهوذا هي المملكة الجنوبية. استخدموا الكلمة أو العبارة نفسها التي استخدمتموها في المقاطع السابقة للإشارة إلى يهوذا.</w:t>
      </w:r>
    </w:p>
    <w:p>
      <w:pPr>
        <w:bidi/>
      </w:pPr>
      <w:r>
        <w:rPr>
          <w:rtl/>
          <w:cs/>
          <w:lang w:val="ar_AE" w:bidi="ar_AE"/>
        </w:rPr>
      </w:r>
      <w:r>
        <w:rPr>
          <w:rtl/>
          <w:cs/>
          <w:lang w:val="ar_AE" w:bidi="ar_AE"/>
        </w:rPr>
        <w:t>دفع عمري لشامر</w:t>
      </w:r>
      <w:r>
        <w:rPr>
          <w:b/>
          <w:rtl/>
          <w:cs/>
          <w:lang w:val="ar_AE" w:bidi="ar_AE"/>
        </w:rPr>
        <w:t xml:space="preserve"> وزنتين</w:t>
      </w:r>
      <w:r>
        <w:rPr>
          <w:rtl/>
          <w:cs/>
          <w:lang w:val="ar_AE" w:bidi="ar_AE"/>
        </w:rPr>
        <w:t xml:space="preserve"> من الفضة ثمنًا لشراء تل. والوزنة وحدة لقياس الوزن. تزن الوزنة الواحدة نحو 34 كيلوجرامًا، ولذلك يُرجح أن عمري دفع لشامر نحو 68 كيلوجرامًا من الفضة. استخدموا الكلمة أو العبارة نفسها التي استخدمتموها سابقًا لترجمة وزنة، وراجعوا قاموس الكلمات الرئيسية لمزيد من المعلومات.</w:t>
      </w:r>
    </w:p>
    <w:p>
      <w:pPr>
        <w:bidi/>
      </w:pPr>
      <w:r>
        <w:rPr>
          <w:rtl/>
          <w:cs/>
          <w:lang w:val="ar_AE" w:bidi="ar_AE"/>
        </w:rPr>
      </w:r>
      <w:r>
        <w:rPr>
          <w:rtl/>
          <w:cs/>
          <w:lang w:val="ar_AE" w:bidi="ar_AE"/>
        </w:rPr>
        <w:t xml:space="preserve">وعمل عمري </w:t>
      </w:r>
      <w:r>
        <w:rPr>
          <w:b/>
          <w:rtl/>
          <w:cs/>
          <w:lang w:val="ar_AE" w:bidi="ar_AE"/>
        </w:rPr>
        <w:t>الشر</w:t>
      </w:r>
      <w:r>
        <w:rPr>
          <w:rtl/>
          <w:cs/>
          <w:lang w:val="ar_AE" w:bidi="ar_AE"/>
        </w:rPr>
        <w:t xml:space="preserve"> في عيني الرب. والشر هو نقيض الخير. للمزيد من المعلومات عن الشر، راجعوا قاموس الكلمات الرئيسية. استخدموا الكلمة أو العبارة نفسها للشر وعبارة "عمل الشر في عيني الرب"، كما استخدمتموها في المقاطع السابقة.</w:t>
      </w:r>
    </w:p>
    <w:p>
      <w:pPr>
        <w:bidi/>
      </w:pPr>
      <w:r>
        <w:rPr>
          <w:rtl/>
          <w:cs/>
          <w:lang w:val="ar_AE" w:bidi="ar_AE"/>
        </w:rPr>
      </w:r>
      <w:r>
        <w:rPr>
          <w:rtl/>
          <w:cs/>
          <w:lang w:val="ar_AE" w:bidi="ar_AE"/>
        </w:rPr>
        <w:t xml:space="preserve">وجعل عمري </w:t>
      </w:r>
      <w:r>
        <w:rPr>
          <w:b/>
          <w:rtl/>
          <w:cs/>
          <w:lang w:val="ar_AE" w:bidi="ar_AE"/>
        </w:rPr>
        <w:t>مدينة</w:t>
      </w:r>
      <w:r>
        <w:rPr>
          <w:rtl/>
          <w:cs/>
          <w:lang w:val="ar_AE" w:bidi="ar_AE"/>
        </w:rPr>
        <w:t xml:space="preserve"> السامرة عاصمة إسرائيل الجديدة. استخدموا الكلمة أو العبارة نفسها التي استخدمتموها في المقاطع السابقة للإشارة إلى كلمة "مدينة".</w:t>
      </w:r>
    </w:p>
    <w:p>
      <w:pPr>
        <w:bidi/>
      </w:pPr>
      <w:r>
        <w:rPr>
          <w:rtl/>
          <w:cs/>
          <w:lang w:val="ar_AE" w:bidi="ar_AE"/>
        </w:rPr>
      </w:r>
      <w:r>
        <w:rPr>
          <w:rtl/>
          <w:cs/>
          <w:lang w:val="ar_AE" w:bidi="ar_AE"/>
        </w:rPr>
        <w:t xml:space="preserve">الاسم </w:t>
      </w:r>
      <w:r>
        <w:rPr>
          <w:b/>
          <w:rtl/>
          <w:cs/>
          <w:lang w:val="ar_AE" w:bidi="ar_AE"/>
        </w:rPr>
        <w:t>"يهوه"</w:t>
      </w:r>
      <w:r>
        <w:rPr>
          <w:rtl/>
          <w:cs/>
          <w:lang w:val="ar_AE" w:bidi="ar_AE"/>
        </w:rPr>
        <w:t xml:space="preserve"> اسم شخصي جدًا لله، ويُظهر العلاقة الوثيقة التي كانت بين الله وشعب إسرائيل. لمزيد من المعلومات حول كلمة "يهوه"، ارجعوا إلى "قاموس الكلمات الرئيسية". استخدموا الكلمة أو العبارة ذاتها لـ "يهوه" كما استخدمتموها في المقاطع السابقة. </w:t>
      </w:r>
    </w:p>
    <w:p>
      <w:pPr>
        <w:bidi/>
      </w:pPr>
      <w:r>
        <w:rPr>
          <w:rtl/>
          <w:cs/>
          <w:lang w:val="ar_AE" w:bidi="ar_AE"/>
        </w:rPr>
      </w:r>
      <w:r>
        <w:rPr>
          <w:b/>
          <w:rtl/>
          <w:cs/>
          <w:lang w:val="ar_AE" w:bidi="ar_AE"/>
        </w:rPr>
        <w:t>وأخطأ</w:t>
      </w:r>
      <w:r>
        <w:rPr>
          <w:rtl/>
          <w:cs/>
          <w:lang w:val="ar_AE" w:bidi="ar_AE"/>
        </w:rPr>
        <w:t xml:space="preserve"> عمري أكثر مما أخطأ سائر الملوك. الخطية فِعل تمرُّد على الله. في كل مرة يعصي فيها شخصٌ شرائع الله، يُخطئ ذلك الشخص. للمزيد من المعلومات بشأن الخطية، راجعوا قاموس الكلمات الرئيسية. استخدموا الكلمة أو العبارة نفسها التي استخدمتموها في المقاطع السابقة للإشارة إلى كلمة خطية.</w:t>
      </w:r>
    </w:p>
    <w:p>
      <w:pPr>
        <w:bidi/>
      </w:pPr>
      <w:r>
        <w:rPr>
          <w:rtl/>
          <w:cs/>
          <w:lang w:val="ar_AE" w:bidi="ar_AE"/>
        </w:rPr>
      </w:r>
      <w:r>
        <w:rPr>
          <w:rtl/>
          <w:cs/>
          <w:lang w:val="ar_AE" w:bidi="ar_AE"/>
        </w:rPr>
        <w:t>الرب هو</w:t>
      </w:r>
      <w:r>
        <w:rPr>
          <w:b/>
          <w:rtl/>
          <w:cs/>
          <w:lang w:val="ar_AE" w:bidi="ar_AE"/>
        </w:rPr>
        <w:t xml:space="preserve"> إله</w:t>
      </w:r>
      <w:r>
        <w:rPr>
          <w:rtl/>
          <w:cs/>
          <w:lang w:val="ar_AE" w:bidi="ar_AE"/>
        </w:rPr>
        <w:t xml:space="preserve"> إسرائيل. للمزيد من المعلومات عن الله، راجعوا "قاموس الكلمات الرئيسية". استخدموا الكلمة أو العبارة ذاتها التي استخدمتموها في المقاطع السابقة للإشارة إلى الله. </w:t>
      </w:r>
    </w:p>
    <w:p>
      <w:pPr>
        <w:bidi/>
      </w:pPr>
      <w:r>
        <w:rPr>
          <w:rtl/>
          <w:cs/>
          <w:lang w:val="ar_AE" w:bidi="ar_AE"/>
        </w:rPr>
      </w:r>
      <w:r>
        <w:rPr>
          <w:rtl/>
          <w:cs/>
          <w:lang w:val="ar_AE" w:bidi="ar_AE"/>
        </w:rPr>
        <w:t xml:space="preserve">وقاد عمري بني إسرائيل إلى عبادة </w:t>
      </w:r>
      <w:r>
        <w:rPr>
          <w:b/>
          <w:rtl/>
          <w:cs/>
          <w:lang w:val="ar_AE" w:bidi="ar_AE"/>
        </w:rPr>
        <w:t>الأصنام</w:t>
      </w:r>
      <w:r>
        <w:rPr>
          <w:rtl/>
          <w:cs/>
          <w:lang w:val="ar_AE" w:bidi="ar_AE"/>
        </w:rPr>
        <w:t>، وأغاظ الرب، أي أثار غضبه. الوَثَن جسم يصنعه الناس من أجل عبادة أحد الآلهة. لمزيد من المعلومات حول كلمة "وثن"، ارجع إلى قاموس الكلمات الرئيسية. استخدموا الكلمة أو العبارة نفسها التي استخدمتموها في المقاطع السابقة لترجمة "وثن" و"أغاظ الرب".</w:t>
      </w:r>
    </w:p>
    <w:p>
      <w:pPr>
        <w:bidi/>
      </w:pPr>
      <w:r>
        <w:rPr>
          <w:rtl/>
          <w:cs/>
          <w:lang w:val="ar_AE" w:bidi="ar_AE"/>
        </w:rPr>
      </w:r>
      <w:r>
        <w:rPr>
          <w:rtl/>
          <w:cs/>
          <w:lang w:val="ar_AE" w:bidi="ar_AE"/>
        </w:rPr>
        <w:t xml:space="preserve">وترد قصة عمري أيضًا في سفر أو </w:t>
      </w:r>
      <w:r>
        <w:rPr>
          <w:b/>
          <w:rtl/>
          <w:cs/>
          <w:lang w:val="ar_AE" w:bidi="ar_AE"/>
        </w:rPr>
        <w:t>درج</w:t>
      </w:r>
      <w:r>
        <w:rPr>
          <w:rtl/>
          <w:cs/>
          <w:lang w:val="ar_AE" w:bidi="ar_AE"/>
        </w:rPr>
        <w:t xml:space="preserve"> يسجل تاريخ ملوك إسرائيل. والدرج شريط طويل من مادة يكتب الناس عليه القصص. لمزيد من المعلومات، راجعوا مصطلح "السفر" في قاموس الكلمات الرئيسية. استخدموا الكلمة أو العبارة نفسها التي استخدمتموها في المقاطع السابقة لـ"الدرج" أو "السفر"، وكذلك لاسم السفر.</w:t>
      </w:r>
    </w:p>
    <w:p>
      <w:pPr>
        <w:bidi/>
      </w:pPr>
      <w:r>
        <w:rPr>
          <w:rtl/>
          <w:cs/>
          <w:lang w:val="ar_AE" w:bidi="ar_AE"/>
        </w:rPr>
      </w:r>
      <w:r>
        <w:rPr>
          <w:rtl/>
          <w:cs/>
          <w:lang w:val="ar_AE" w:bidi="ar_AE"/>
        </w:rPr>
        <w:t>توقفوا هنا وانظروا معًا مرة أخرى إلى صورة لدرج عند الحاجة.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16:29–34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16: 29–34، واجعلوه في قلوبكم.</w:t>
      </w:r>
    </w:p>
    <w:p>
      <w:pPr>
        <w:bidi/>
      </w:pPr>
      <w:r>
        <w:rPr>
          <w:rtl/>
          <w:cs/>
          <w:lang w:val="ar_AE" w:bidi="ar_AE"/>
        </w:rPr>
      </w:r>
      <w:r>
        <w:rPr>
          <w:rtl/>
          <w:cs/>
          <w:lang w:val="ar_AE" w:bidi="ar_AE"/>
        </w:rPr>
        <w:t>استمعوا إلى نسخة صوتية من سفر الملوك الأول 16: 29–34 ثلاث مرات، بثلاث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الملوك الأول 16: 29–34 بالترجمة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تتناول القصة السابقة كيفية حكم عمري بوصفه ملكًا. تتعلق هذه القصة بأخآب الملك، ابن عمري. صار أخآب ملكًا في السنة الثامنة والثلاثين من مُلك آسا ملك يهوذا. حكم أخآب اثنتين وعشرين سنة من مدينة السامرة. تذكّروا أن السامرة هي عاصمة إسرائيل الجديدة، وهي المدينة التي يحكم منها الملوك.</w:t>
      </w:r>
    </w:p>
    <w:p>
      <w:pPr>
        <w:bidi/>
      </w:pPr>
      <w:r>
        <w:rPr>
          <w:rtl/>
          <w:cs/>
          <w:lang w:val="ar_AE" w:bidi="ar_AE"/>
        </w:rPr>
      </w:r>
      <w:r>
        <w:rPr>
          <w:rtl/>
          <w:cs/>
          <w:lang w:val="ar_AE" w:bidi="ar_AE"/>
        </w:rPr>
        <w:t>وكان أخآب أشر من الملوك الذين ملكوا قبله. ولم يرَ أن السلوك في طريق يربعام نفسه خطية جسيمة. وهكذا أخطأ كما أخطأ يربعام، بل ازداد تماديًا في الشر!</w:t>
      </w:r>
    </w:p>
    <w:p>
      <w:pPr>
        <w:bidi/>
      </w:pPr>
      <w:r>
        <w:rPr>
          <w:rtl/>
          <w:cs/>
          <w:lang w:val="ar_AE" w:bidi="ar_AE"/>
        </w:rPr>
      </w:r>
      <w:r>
        <w:rPr>
          <w:rtl/>
          <w:cs/>
          <w:lang w:val="ar_AE" w:bidi="ar_AE"/>
        </w:rPr>
        <w:t>وتزوج أخآب امرأة اسمها إيزابل، وهي ليست من بني إسرائيل. وهي ابنة الملك أثبعل، حاكم مدينة صيدون. وكانت صيدون مدينة على ساحل البحر الأبيض المتوسط، حيث كان يعيش الفينيقيون.</w:t>
      </w:r>
    </w:p>
    <w:p>
      <w:pPr>
        <w:bidi/>
      </w:pPr>
      <w:r>
        <w:rPr>
          <w:rtl/>
          <w:cs/>
          <w:lang w:val="ar_AE" w:bidi="ar_AE"/>
        </w:rPr>
      </w:r>
      <w:r>
        <w:rPr>
          <w:rtl/>
          <w:cs/>
          <w:lang w:val="ar_AE" w:bidi="ar_AE"/>
        </w:rPr>
        <w:t xml:space="preserve">توقفوا هنا وانظروا معًا إلى خريطة إسرائيل وفينيقيا. ابحثوا عن مدينتي صيدون والسامرة. أوقِفوا الاستماع إلى هذا التسجيل الصوتي هنا. </w:t>
      </w:r>
    </w:p>
    <w:p>
      <w:pPr>
        <w:bidi/>
      </w:pPr>
      <w:r>
        <w:rPr>
          <w:rtl/>
          <w:cs/>
          <w:lang w:val="ar_AE" w:bidi="ar_AE"/>
        </w:rPr>
      </w:r>
      <w:r>
        <w:rPr>
          <w:rtl/>
          <w:cs/>
          <w:lang w:val="ar_AE" w:bidi="ar_AE"/>
        </w:rPr>
        <w:t>وحذّر الرب بني إسرائيل من الزواج بأناس من شعوب أخرى. سيحاول هؤلاء الأشخاص من الشعوب الأخرى إقناع بني إسرائيل بعبادة آلهة أخرى، مثل البعل. وكان البعل إلهًا باطلًا في صورة ذكر يعبده الكنعانيون. وكان الكنعانيون يعتقدون أن البعل يتحكم في الرياح والأمطار، ويتسبب في نمو النباتات.</w:t>
      </w:r>
    </w:p>
    <w:p>
      <w:pPr>
        <w:bidi/>
      </w:pPr>
      <w:r>
        <w:rPr>
          <w:rtl/>
          <w:cs/>
          <w:lang w:val="ar_AE" w:bidi="ar_AE"/>
        </w:rPr>
      </w:r>
      <w:r>
        <w:rPr>
          <w:rtl/>
          <w:cs/>
          <w:lang w:val="ar_AE" w:bidi="ar_AE"/>
        </w:rPr>
        <w:t xml:space="preserve">توقفوا هنا وناقشوا هذا السؤال معًا: كيف سينظر الناس في ثقافتكم إلى شخص من جماعتكم يتزوج من شخص ينتمي إلى جماعة أخرى تختلف عنه في التقاليد والعبادة؟ كيف سينظر الناس إلى ملك أو قائد يتزوج من شخص ينتمي إلى جماعة أخرى؟ لماذا قد يفعل ملك ذلك؟ أوقِفوا الاستماع إلى هذا التسجيل الصوتي هنا. </w:t>
      </w:r>
    </w:p>
    <w:p>
      <w:pPr>
        <w:bidi/>
      </w:pPr>
      <w:r>
        <w:rPr>
          <w:rtl/>
          <w:cs/>
          <w:lang w:val="ar_AE" w:bidi="ar_AE"/>
        </w:rPr>
      </w:r>
      <w:r>
        <w:rPr>
          <w:rtl/>
          <w:cs/>
          <w:lang w:val="ar_AE" w:bidi="ar_AE"/>
        </w:rPr>
        <w:t>وربما كان أهل صيدون يعبدون البعل، والآن يعبده أخآب أيضًا. وبنى أخآب في السامرة بيتًا للبعل وأقام مذبحًا له. وعمل أخآب أيضًا ساريةً. وكانت عشيرة إلهة باطلة يعبدها الكنعانيون. وكانت أيضًا قرينة البعل. وكان الناس أحيانًا يصنعون سارية خشبية تمثل إلهتهم عشيرة. وربما اقتدى بنو إسرائيل بأخآب وعبدوا هذه الآلهة الباطلة أيضًا. كل هذا أغضب الرب غضبًا شديدًا. وأغضب أخآب الرب أكثر من جميع ملوك إسرائيل الذين سبقوه.</w:t>
      </w:r>
    </w:p>
    <w:p>
      <w:pPr>
        <w:bidi/>
      </w:pPr>
      <w:r>
        <w:rPr>
          <w:rtl/>
          <w:cs/>
          <w:lang w:val="ar_AE" w:bidi="ar_AE"/>
        </w:rPr>
      </w:r>
      <w:r>
        <w:rPr>
          <w:rtl/>
          <w:cs/>
          <w:lang w:val="ar_AE" w:bidi="ar_AE"/>
        </w:rPr>
        <w:t xml:space="preserve">توقفوا هنا وانظروا معًا إلى صورة مذبح وسارية عشيرة. صِفوا الأشياء التي يستخدمها الناس في منطقتكم لعبادة آلهة أخرى. كيف تختلف هذه الأشياء عن المذبح والسارية في الصورة، أو كيف تتشابه معها؟ أوقِفوا الاستماع إلى هذا التسجيل الصوتي هنا. </w:t>
      </w:r>
    </w:p>
    <w:p>
      <w:pPr>
        <w:bidi/>
      </w:pPr>
      <w:r>
        <w:rPr>
          <w:rtl/>
          <w:cs/>
          <w:lang w:val="ar_AE" w:bidi="ar_AE"/>
        </w:rPr>
      </w:r>
      <w:r>
        <w:rPr>
          <w:rtl/>
          <w:cs/>
          <w:lang w:val="ar_AE" w:bidi="ar_AE"/>
        </w:rPr>
        <w:t>وفي عهد أخآب، أعاد رجل بناء مدينة أريحا. قبل سنين كثيرة، حين جاء بنو إسرائيل أول مرة إلى أرض كنعان، ساعدهم الرب على هزيمة أهل أريحا بطريقة عجيبة. فأسقط الرب أسوار أريحا. وكان يشوع قائد بني إسرائيل في ذلك الوقت. وحذّر يشوع بني إسرائيل من إعادة بناء مدينة أريحا أبدًا. وقال يشوع إن الرب سيلعن كل من يحاول إعادة بناء أريحا، أي بناء أسوارها ليتمكن الناس من تشييد بيوت داخلها. وقال يشوع إن بكره سيموت عندما يبدأ أحدهم في إعادة بناء المدينة. وعندما ينتهي ذلك الشخص من بناء المدينة، يموت أصغر أبنائه. وقد يعني هذا أن من يعيد بناء مدينة أريحا سيفقد جميع أبنائه، من الأكبر إلى الأصغر.</w:t>
      </w:r>
    </w:p>
    <w:p>
      <w:pPr>
        <w:bidi/>
      </w:pPr>
      <w:r>
        <w:rPr>
          <w:rtl/>
          <w:cs/>
          <w:lang w:val="ar_AE" w:bidi="ar_AE"/>
        </w:rPr>
      </w:r>
      <w:r>
        <w:rPr>
          <w:rtl/>
          <w:cs/>
          <w:lang w:val="ar_AE" w:bidi="ar_AE"/>
        </w:rPr>
        <w:t xml:space="preserve">توقّفوا هنا وناقشوا هذا السؤال معًا: في ثقافتكم، ماذا يعتقد الناس عن اللعنات؟ ما المناسبات التي قد يلعن فيها إلهٌ شخصًا ما؟ متى قد يلعن شخصٌ كلَّ من يفعل أمرًا معينًا؟ أوقِفوا الاستماع إلى هذا التسجيل الصوتي هنا. </w:t>
      </w:r>
    </w:p>
    <w:p>
      <w:pPr>
        <w:bidi/>
      </w:pPr>
      <w:r>
        <w:rPr>
          <w:rtl/>
          <w:cs/>
          <w:lang w:val="ar_AE" w:bidi="ar_AE"/>
        </w:rPr>
      </w:r>
      <w:r>
        <w:rPr>
          <w:rtl/>
          <w:cs/>
          <w:lang w:val="ar_AE" w:bidi="ar_AE"/>
        </w:rPr>
        <w:t>كانت أطلال أريحا تذكّر بني إسرائيل بأن الرب هزم الكنعانيين ومنحهم أرض كنعان. وهكذا، لم يُعِد أحد بناء المدينة منذ أيام يشوع. وبما أن أريحا كانت داخل إسرائيل، ظل الناس يسكنون في منطقتها، كما نرى في أسفار أخرى من الكتاب المقدس. لكن لم يُعِد أحد بناء أسوار أريحا لتصبح مدينة منيعة من جديد إلا في عهد أخآب.</w:t>
      </w:r>
    </w:p>
    <w:p>
      <w:pPr>
        <w:bidi/>
      </w:pPr>
      <w:r>
        <w:rPr>
          <w:rtl/>
          <w:cs/>
          <w:lang w:val="ar_AE" w:bidi="ar_AE"/>
        </w:rPr>
      </w:r>
      <w:r>
        <w:rPr>
          <w:rtl/>
          <w:cs/>
          <w:lang w:val="ar_AE" w:bidi="ar_AE"/>
        </w:rPr>
        <w:t>وفي عهد أخآب، أراد رجل من بيت إيل يُدعى حيئيل أن يعيد بناء أريحا. وبما أن أخآب كان ملكًا، فربما كان لا بد لحيئيل من الحصول على موافقته على ذلك. وهكذا، قد يكون هذا الجزء من القصة مثالًا على خطية أخآب؛ لأنه سمح لبني إسرائيل بإعادة بناء المدينة التي قال الرب إنه لا ينبغي لأحد أن يعيد بناءها.</w:t>
      </w:r>
    </w:p>
    <w:p>
      <w:pPr>
        <w:bidi/>
      </w:pPr>
      <w:r>
        <w:rPr>
          <w:rtl/>
          <w:cs/>
          <w:lang w:val="ar_AE" w:bidi="ar_AE"/>
        </w:rPr>
      </w:r>
      <w:r>
        <w:rPr>
          <w:rtl/>
          <w:cs/>
          <w:lang w:val="ar_AE" w:bidi="ar_AE"/>
        </w:rPr>
        <w:t>لكي يبدأ حيئيل في بناء الأسوار، كان عليه أن يبني الأساس أولًا، أي الأحجار المتينة في أسفل الجدار التي يثبتها الناس في الأرض. وعندما وضع حيئيل تلك الأحجار، مات أبيرام بكره. ولإتمام السور، وضع حيئيل فيه أبوابًا كبيرة. وبذلك تكتمل المدينة وتصبح جاهزة لسكن الناس فيها. وعندما وضع حيئيل الأبواب في السور، مات سجوب ابنه الأصغر. وهذا يطابق تمامًا لعنة الرب التي أعلنها يشوع لبني إسرائيل. ويبيّن هذا الجزء من القصة أنه، رغم عبادة بني إسرائيل آلهة أخرى آنذاك، ظل الرب ملكًا عليهم، وأن كل ما يقوله يحدث.</w:t>
      </w:r>
    </w:p>
    <w:p>
      <w:pPr>
        <w:bidi/>
      </w:pPr>
      <w:r>
        <w:rPr>
          <w:rtl/>
          <w:cs/>
          <w:lang w:val="ar_AE" w:bidi="ar_AE"/>
        </w:rPr>
      </w:r>
      <w:r>
        <w:rPr>
          <w:rtl/>
          <w:cs/>
          <w:lang w:val="ar_AE" w:bidi="ar_AE"/>
        </w:rPr>
        <w:t>توقفوا هنا، وانظروا معًا إلى صورة أحجار أساس جدار وبوابة في سور مدينة. كيف يبني الناس الأسوار في منطقتكم؟ عندما يبني شخص بلدة جديدة، ما أول شيء يبنيه؟ وما آخر شيء يبنيه، مما يدل على أن البلدة أصبحت جاهزة لسكن الناس فيها؟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الملوك الأول 16: 29–34 بالترجمة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ستقوم المجموعة بمحاولة تصوُّر هذا المقطع.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b/>
          <w:rtl/>
          <w:cs/>
          <w:lang w:val="ar_AE" w:bidi="ar_AE"/>
        </w:rPr>
        <w:t>في المشهد الأول:</w:t>
      </w:r>
      <w:r>
        <w:rPr>
          <w:rtl/>
          <w:cs/>
          <w:lang w:val="ar_AE" w:bidi="ar_AE"/>
        </w:rPr>
        <w:t xml:space="preserve"> يقدّم الراوي رسميًا فترة مُلك أخآب.</w:t>
      </w:r>
    </w:p>
    <w:p>
      <w:pPr>
        <w:bidi/>
      </w:pPr>
      <w:r>
        <w:rPr>
          <w:rtl/>
          <w:cs/>
          <w:lang w:val="ar_AE" w:bidi="ar_AE"/>
        </w:rPr>
      </w:r>
      <w:r>
        <w:rPr>
          <w:b/>
          <w:rtl/>
          <w:cs/>
          <w:lang w:val="ar_AE" w:bidi="ar_AE"/>
        </w:rPr>
        <w:t>في المشهد الثاني:</w:t>
      </w:r>
      <w:r>
        <w:rPr>
          <w:rtl/>
          <w:cs/>
          <w:lang w:val="ar_AE" w:bidi="ar_AE"/>
        </w:rPr>
        <w:t xml:space="preserve"> يتزوج أخآب إيزابل، ويقيم مواضع لعبادة الآلهة الباطلة.</w:t>
      </w:r>
    </w:p>
    <w:p>
      <w:pPr>
        <w:bidi/>
      </w:pPr>
      <w:r>
        <w:rPr>
          <w:rtl/>
          <w:cs/>
          <w:lang w:val="ar_AE" w:bidi="ar_AE"/>
        </w:rPr>
      </w:r>
      <w:r>
        <w:rPr>
          <w:b/>
          <w:rtl/>
          <w:cs/>
          <w:lang w:val="ar_AE" w:bidi="ar_AE"/>
        </w:rPr>
        <w:t>في المشهد الثالث:</w:t>
      </w:r>
      <w:r>
        <w:rPr>
          <w:rtl/>
          <w:cs/>
          <w:lang w:val="ar_AE" w:bidi="ar_AE"/>
        </w:rPr>
        <w:t xml:space="preserve"> يعيد حيئيل بناء أريحا. عندما بدأ حيئيل بناء أريحا، مات ابنه البكر. وعندما أتمّ حيئيل بناء أبواب أريحا، مات ابنه الأصغر.</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أخآب بن عمري</w:t>
      </w:r>
    </w:p>
    <w:p>
      <w:pPr>
        <w:pStyle w:val="ListBullet"/>
        <w:bidi/>
        <w:spacing w:line="240" w:lineRule="auto"/>
        <w:ind w:left="720"/>
      </w:pPr>
      <w:r>
        <w:rPr>
          <w:rtl/>
          <w:cs/>
          <w:lang w:val="ar_AE" w:bidi="ar_AE"/>
        </w:rPr>
      </w:r>
      <w:r>
        <w:rPr>
          <w:rtl/>
          <w:cs/>
          <w:lang w:val="ar_AE" w:bidi="ar_AE"/>
        </w:rPr>
        <w:t>آسا، ملك يهوذا</w:t>
      </w:r>
    </w:p>
    <w:p>
      <w:pPr>
        <w:pStyle w:val="ListBullet"/>
        <w:bidi/>
        <w:spacing w:line="240" w:lineRule="auto"/>
        <w:ind w:left="720"/>
      </w:pPr>
      <w:r>
        <w:rPr>
          <w:rtl/>
          <w:cs/>
          <w:lang w:val="ar_AE" w:bidi="ar_AE"/>
        </w:rPr>
      </w:r>
      <w:r>
        <w:rPr>
          <w:rtl/>
          <w:cs/>
          <w:lang w:val="ar_AE" w:bidi="ar_AE"/>
        </w:rPr>
        <w:t>شعب مملكة إسرائيل</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يربعام بن نباط</w:t>
      </w:r>
    </w:p>
    <w:p>
      <w:pPr>
        <w:pStyle w:val="ListBullet"/>
        <w:bidi/>
        <w:spacing w:line="240" w:lineRule="auto"/>
        <w:ind w:left="720"/>
      </w:pPr>
      <w:r>
        <w:rPr>
          <w:rtl/>
          <w:cs/>
          <w:lang w:val="ar_AE" w:bidi="ar_AE"/>
        </w:rPr>
      </w:r>
      <w:r>
        <w:rPr>
          <w:rtl/>
          <w:cs/>
          <w:lang w:val="ar_AE" w:bidi="ar_AE"/>
        </w:rPr>
        <w:t>إيزابل، ابنة أثبعل ملك الصيدونيين</w:t>
      </w:r>
    </w:p>
    <w:p>
      <w:pPr>
        <w:pStyle w:val="ListBullet"/>
        <w:bidi/>
        <w:spacing w:line="240" w:lineRule="auto"/>
        <w:ind w:left="720"/>
      </w:pPr>
      <w:r>
        <w:rPr>
          <w:rtl/>
          <w:cs/>
          <w:lang w:val="ar_AE" w:bidi="ar_AE"/>
        </w:rPr>
      </w:r>
      <w:r>
        <w:rPr>
          <w:rtl/>
          <w:cs/>
          <w:lang w:val="ar_AE" w:bidi="ar_AE"/>
        </w:rPr>
        <w:t>حيئيل</w:t>
      </w:r>
    </w:p>
    <w:p>
      <w:pPr>
        <w:pStyle w:val="ListBullet"/>
        <w:bidi/>
        <w:spacing w:line="240" w:lineRule="auto"/>
        <w:ind w:left="720"/>
      </w:pPr>
      <w:r>
        <w:rPr>
          <w:rtl/>
          <w:cs/>
          <w:lang w:val="ar_AE" w:bidi="ar_AE"/>
        </w:rPr>
      </w:r>
      <w:r>
        <w:rPr>
          <w:rtl/>
          <w:cs/>
          <w:lang w:val="ar_AE" w:bidi="ar_AE"/>
        </w:rPr>
        <w:t>أبيرام بن حيئيل</w:t>
      </w:r>
    </w:p>
    <w:p>
      <w:pPr>
        <w:pStyle w:val="ListBullet"/>
        <w:bidi/>
        <w:spacing w:line="240" w:lineRule="auto"/>
        <w:ind w:left="720"/>
      </w:pPr>
      <w:r>
        <w:rPr>
          <w:rtl/>
          <w:cs/>
          <w:lang w:val="ar_AE" w:bidi="ar_AE"/>
        </w:rPr>
      </w:r>
      <w:r>
        <w:rPr>
          <w:rtl/>
          <w:cs/>
          <w:lang w:val="ar_AE" w:bidi="ar_AE"/>
        </w:rPr>
        <w:t>سجوب بن حيئيل</w:t>
      </w:r>
    </w:p>
    <w:p>
      <w:pPr>
        <w:pStyle w:val="ListBullet"/>
        <w:bidi/>
        <w:spacing w:line="240" w:lineRule="auto"/>
        <w:ind w:left="720"/>
      </w:pPr>
      <w:r>
        <w:rPr>
          <w:rtl/>
          <w:cs/>
          <w:lang w:val="ar_AE" w:bidi="ar_AE"/>
        </w:rPr>
      </w:r>
      <w:r>
        <w:rPr>
          <w:rtl/>
          <w:cs/>
          <w:lang w:val="ar_AE" w:bidi="ar_AE"/>
        </w:rPr>
        <w:t>ويشوع بن نون</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المشهد الأول، يستخدم الراوي عبارات رسمية لتقديم فترة مُلك أخآب. ويوضح مَن كان يحكم يهوذا حين صار ملكًا، ومدة مُلكه، وكيفية حكمه. عمل أخآب الشر في عيني الرب، أي إنه فعل ما يراه الرب شرًا. وعمل شرًا أكثر من كل الملوك السابقين. وسار على مثال يربعام وأخطأ.</w:t>
      </w:r>
    </w:p>
    <w:p>
      <w:pPr>
        <w:bidi/>
      </w:pPr>
      <w:r>
        <w:rPr>
          <w:rtl/>
          <w:cs/>
          <w:lang w:val="ar_AE" w:bidi="ar_AE"/>
        </w:rPr>
      </w:r>
      <w:r>
        <w:rPr>
          <w:rtl/>
          <w:cs/>
          <w:lang w:val="ar_AE" w:bidi="ar_AE"/>
        </w:rPr>
        <w:t xml:space="preserve">توقفوا هنا وراجعوا، عند الحاجة، طريقة ترجمتكم للمقدمة الرسمية عن ملوك إسرائيل في المقاطع السابقة. أوقِفوا الاستماع إلى هذا التسجيل الصوتي هنا. </w:t>
      </w:r>
    </w:p>
    <w:p>
      <w:pPr>
        <w:bidi/>
      </w:pPr>
      <w:r>
        <w:rPr>
          <w:rtl/>
          <w:cs/>
          <w:lang w:val="ar_AE" w:bidi="ar_AE"/>
        </w:rPr>
      </w:r>
      <w:r>
        <w:rPr>
          <w:rtl/>
          <w:cs/>
          <w:lang w:val="ar_AE" w:bidi="ar_AE"/>
        </w:rPr>
        <w:t>في المشهد الثاني، يتزوج إيزابل ويعبد الآلهة الباطلة. ويقول الراوي إنه لم يكتفِ بأن يخطئ مثل يربعام، بل تمادى في الخطأ أكثر. ويرى أخآب أن الخطأ مثل يربعام ليس أمرًا جسيمًا. ويؤكد الراوي أن أخآب أراد أن يسلك طريق الخطية، فاختار أن يخطئ أكثر مما أخطأ يربعام. وعصى الرب بزواجه إيزابل، وهي امرأة ليست من بني إسرائيل، وبعبادته الآلهة الباطلة.</w:t>
      </w:r>
    </w:p>
    <w:p>
      <w:pPr>
        <w:bidi/>
      </w:pPr>
      <w:r>
        <w:rPr>
          <w:rtl/>
          <w:cs/>
          <w:lang w:val="ar_AE" w:bidi="ar_AE"/>
        </w:rPr>
      </w:r>
      <w:r>
        <w:rPr>
          <w:rtl/>
          <w:cs/>
          <w:lang w:val="ar_AE" w:bidi="ar_AE"/>
        </w:rPr>
        <w:t xml:space="preserve">توقفوا هنا وناقشوا معًا هذا السؤال: كيف تعبّر لغتكم عن أن شخصًا لا يكتفي بأن يتصرف تصرفًا سيئًا كغيره، بل يرتكب شرًا آخر أيضًا؟ كيف تعبّرون عن أن شخصًا يظن أن خطيته ليست أمرًا جسيمًا؟ أوقِفوا الاستماع إلى هذا التسجيل الصوتي هنا. </w:t>
      </w:r>
    </w:p>
    <w:p>
      <w:pPr>
        <w:bidi/>
      </w:pPr>
      <w:r>
        <w:rPr>
          <w:rtl/>
          <w:cs/>
          <w:lang w:val="ar_AE" w:bidi="ar_AE"/>
        </w:rPr>
      </w:r>
      <w:r>
        <w:rPr>
          <w:rtl/>
          <w:cs/>
          <w:lang w:val="ar_AE" w:bidi="ar_AE"/>
        </w:rPr>
        <w:t>ويحكم أبو إيزابل أهل مدينة صيدون. وبنى أخآب بيتًا للبعل ومذبحًا له في مدينة السامرة. وعمل أخآب أيضًا ساريةً. وربما كلّف أخآب أشخاصًا آخرين ببناء هذه الأشياء.</w:t>
      </w:r>
    </w:p>
    <w:p>
      <w:pPr>
        <w:bidi/>
      </w:pPr>
      <w:r>
        <w:rPr>
          <w:rtl/>
          <w:cs/>
          <w:lang w:val="ar_AE" w:bidi="ar_AE"/>
        </w:rPr>
      </w:r>
      <w:r>
        <w:rPr>
          <w:rtl/>
          <w:cs/>
          <w:lang w:val="ar_AE" w:bidi="ar_AE"/>
        </w:rPr>
        <w:t xml:space="preserve">توقفوا هنا وانظروا كمجموعة إلى خريطة إسرائيل. ابحثوا عن مدينتي صيدون والسامرة. أوقِفوا الاستماع إلى هذا التسجيل الصوتي هنا. </w:t>
      </w:r>
    </w:p>
    <w:p>
      <w:pPr>
        <w:bidi/>
      </w:pPr>
      <w:r>
        <w:rPr>
          <w:rtl/>
          <w:cs/>
          <w:lang w:val="ar_AE" w:bidi="ar_AE"/>
        </w:rPr>
      </w:r>
      <w:r>
        <w:rPr>
          <w:rtl/>
          <w:cs/>
          <w:lang w:val="ar_AE" w:bidi="ar_AE"/>
        </w:rPr>
        <w:t>ويذكر الراوي مرة أخرى أن أخآب أغاظ الرب أكثر مما فعل ملوك إسرائيل السابقون. ويُظهر الراوي كيف صار كل ملك في إسرائيل أسوأ من سابقه! ويؤكد الراوي أيضًا أن الرب هو إله إسرائيل، الذي كان ينبغي لأخآب وبني إسرائيل أن يعبدوه.</w:t>
      </w:r>
    </w:p>
    <w:p>
      <w:pPr>
        <w:bidi/>
      </w:pPr>
      <w:r>
        <w:rPr>
          <w:rtl/>
          <w:cs/>
          <w:lang w:val="ar_AE" w:bidi="ar_AE"/>
        </w:rPr>
      </w:r>
      <w:r>
        <w:rPr>
          <w:rtl/>
          <w:cs/>
          <w:lang w:val="ar_AE" w:bidi="ar_AE"/>
        </w:rPr>
        <w:t>في المشهد الثالث، يعيد حيئيل البيتئيلي بناء أريحا. عندما بدأ حيئيل البناء ووضع الحجارة المتينة في أسفل الأسوار، مات ابنه البكر أبيرام. عندما أتمّ حيئيل بناء المدينة ووضع أبوابها، مات ابنه الأصغر سجوب. لا يخبرنا الراوي كيف مات ابنا حيئيل، لكن موتهما كان بسبب لعنة الرب التي أخبر يشوع بني إسرائيل عنها. ولا يسرد الراوي كيف نقل يشوع كلمة الرب أو رسالته إلى بني إسرائيل، لأنهم على الأرجح يعرفون هذه القصة بالفعل.</w:t>
      </w:r>
    </w:p>
    <w:p>
      <w:pPr>
        <w:bidi/>
      </w:pPr>
      <w:r>
        <w:rPr>
          <w:rtl/>
          <w:cs/>
          <w:lang w:val="ar_AE" w:bidi="ar_AE"/>
        </w:rPr>
      </w:r>
      <w:r>
        <w:rPr>
          <w:rtl/>
          <w:cs/>
          <w:lang w:val="ar_AE" w:bidi="ar_AE"/>
        </w:rPr>
        <w:t xml:space="preserve">توقفوا هنا وانظروا كمجموعة إلى خريطة إسرائيل. ابحثوا عن مدينتي أريحا وبيت إيل. أوقِفوا الاستماع إلى هذا التسجيل الصوتي هنا. </w:t>
      </w:r>
    </w:p>
    <w:p>
      <w:pPr>
        <w:bidi/>
      </w:pPr>
      <w:r>
        <w:rPr>
          <w:rtl/>
          <w:cs/>
          <w:lang w:val="ar_AE" w:bidi="ar_AE"/>
        </w:rPr>
      </w:r>
      <w:r>
        <w:rPr>
          <w:rtl/>
          <w:cs/>
          <w:lang w:val="ar_AE" w:bidi="ar_AE"/>
        </w:rPr>
        <w:t>ولا يورد الراوي الخاتمة الرسمية لقصة أخآب، لأن المقاطع التالية ستتناول أحداث فترة مُلكه.</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الملوك الأول 16: 29–34 بالترجمة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ستقوم المجموعة بتمثيل المقطع بشكل درامي.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أخآب بن عمري</w:t>
      </w:r>
    </w:p>
    <w:p>
      <w:pPr>
        <w:pStyle w:val="ListBullet"/>
        <w:bidi/>
        <w:spacing w:line="240" w:lineRule="auto"/>
        <w:ind w:left="720"/>
      </w:pPr>
      <w:r>
        <w:rPr>
          <w:rtl/>
          <w:cs/>
          <w:lang w:val="ar_AE" w:bidi="ar_AE"/>
        </w:rPr>
      </w:r>
      <w:r>
        <w:rPr>
          <w:rtl/>
          <w:cs/>
          <w:lang w:val="ar_AE" w:bidi="ar_AE"/>
        </w:rPr>
        <w:t>آسا، ملك يهوذا</w:t>
      </w:r>
    </w:p>
    <w:p>
      <w:pPr>
        <w:pStyle w:val="ListBullet"/>
        <w:bidi/>
        <w:spacing w:line="240" w:lineRule="auto"/>
        <w:ind w:left="720"/>
      </w:pPr>
      <w:r>
        <w:rPr>
          <w:rtl/>
          <w:cs/>
          <w:lang w:val="ar_AE" w:bidi="ar_AE"/>
        </w:rPr>
      </w:r>
      <w:r>
        <w:rPr>
          <w:rtl/>
          <w:cs/>
          <w:lang w:val="ar_AE" w:bidi="ar_AE"/>
        </w:rPr>
        <w:t>شعب مملكة إسرائيل</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يربعام بن نباط</w:t>
      </w:r>
    </w:p>
    <w:p>
      <w:pPr>
        <w:pStyle w:val="ListBullet"/>
        <w:bidi/>
        <w:spacing w:line="240" w:lineRule="auto"/>
        <w:ind w:left="720"/>
      </w:pPr>
      <w:r>
        <w:rPr>
          <w:rtl/>
          <w:cs/>
          <w:lang w:val="ar_AE" w:bidi="ar_AE"/>
        </w:rPr>
      </w:r>
      <w:r>
        <w:rPr>
          <w:rtl/>
          <w:cs/>
          <w:lang w:val="ar_AE" w:bidi="ar_AE"/>
        </w:rPr>
        <w:t>إيزابل، ابنة أثبعل ملك الصيدونيين</w:t>
      </w:r>
    </w:p>
    <w:p>
      <w:pPr>
        <w:pStyle w:val="ListBullet"/>
        <w:bidi/>
        <w:spacing w:line="240" w:lineRule="auto"/>
        <w:ind w:left="720"/>
      </w:pPr>
      <w:r>
        <w:rPr>
          <w:rtl/>
          <w:cs/>
          <w:lang w:val="ar_AE" w:bidi="ar_AE"/>
        </w:rPr>
      </w:r>
      <w:r>
        <w:rPr>
          <w:rtl/>
          <w:cs/>
          <w:lang w:val="ar_AE" w:bidi="ar_AE"/>
        </w:rPr>
        <w:t>حيئيل</w:t>
      </w:r>
    </w:p>
    <w:p>
      <w:pPr>
        <w:pStyle w:val="ListBullet"/>
        <w:bidi/>
        <w:spacing w:line="240" w:lineRule="auto"/>
        <w:ind w:left="720"/>
      </w:pPr>
      <w:r>
        <w:rPr>
          <w:rtl/>
          <w:cs/>
          <w:lang w:val="ar_AE" w:bidi="ar_AE"/>
        </w:rPr>
      </w:r>
      <w:r>
        <w:rPr>
          <w:rtl/>
          <w:cs/>
          <w:lang w:val="ar_AE" w:bidi="ar_AE"/>
        </w:rPr>
        <w:t>أبيرام بن حيئيل</w:t>
      </w:r>
    </w:p>
    <w:p>
      <w:pPr>
        <w:pStyle w:val="ListBullet"/>
        <w:bidi/>
        <w:spacing w:line="240" w:lineRule="auto"/>
        <w:ind w:left="720"/>
      </w:pPr>
      <w:r>
        <w:rPr>
          <w:rtl/>
          <w:cs/>
          <w:lang w:val="ar_AE" w:bidi="ar_AE"/>
        </w:rPr>
      </w:r>
      <w:r>
        <w:rPr>
          <w:rtl/>
          <w:cs/>
          <w:lang w:val="ar_AE" w:bidi="ar_AE"/>
        </w:rPr>
        <w:t>سجوب بن حيئيل</w:t>
      </w:r>
    </w:p>
    <w:p>
      <w:pPr>
        <w:pStyle w:val="ListBullet"/>
        <w:bidi/>
        <w:spacing w:line="240" w:lineRule="auto"/>
        <w:ind w:left="720"/>
      </w:pPr>
      <w:r>
        <w:rPr>
          <w:rtl/>
          <w:cs/>
          <w:lang w:val="ar_AE" w:bidi="ar_AE"/>
        </w:rPr>
      </w:r>
      <w:r>
        <w:rPr>
          <w:rtl/>
          <w:cs/>
          <w:lang w:val="ar_AE" w:bidi="ar_AE"/>
        </w:rPr>
        <w:t>ويشوع بن نون</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وصار أخآب ملكًا على إسرائيل بعد أن حكم آسا يهوذا نحو ثمانٍ وثلاثين سنة. وحكم أخآب إسرائيل من مدينة السامرة نحو اثنتين وعشرين سنة. وعمل أخآب بن عمري الشر في عيني الرب أكثر من جميع الملوك الذين سبقوه.</w:t>
      </w:r>
    </w:p>
    <w:p>
      <w:pPr>
        <w:bidi/>
      </w:pPr>
      <w:r>
        <w:rPr>
          <w:rtl/>
          <w:cs/>
          <w:lang w:val="ar_AE" w:bidi="ar_AE"/>
        </w:rPr>
      </w:r>
      <w:r>
        <w:rPr>
          <w:rtl/>
          <w:cs/>
          <w:lang w:val="ar_AE" w:bidi="ar_AE"/>
        </w:rPr>
        <w:t>ولم يعتبر أخآب أن سلوكه طريق الشر نفسه الذي سلكه يربعام بن نباط خطية جسيمة. وأخطأ أكثر من يربعام، وتزوج إيزابل ابنة أثبعل ملك الصيدونيين. ثم بدأ أخآب يخدم البعل ويعبده، وهو الإله الباطل. وبنى أخآب بيتًا للبعل في السامرة لعبادته، وأقام فيه مذبحًا لإكرامه. وعمل أخآب أيضًا سارية. وزاد في العمل لإغاظة الرب إله إسرائيل أكثر من جميع ملوك إسرائيل الذين سبقوه.</w:t>
      </w:r>
    </w:p>
    <w:p>
      <w:pPr>
        <w:bidi/>
      </w:pPr>
      <w:r>
        <w:rPr>
          <w:rtl/>
          <w:cs/>
          <w:lang w:val="ar_AE" w:bidi="ar_AE"/>
        </w:rPr>
      </w:r>
      <w:r>
        <w:rPr>
          <w:rtl/>
          <w:cs/>
          <w:lang w:val="ar_AE" w:bidi="ar_AE"/>
        </w:rPr>
        <w:t>أوقفوا التمثيل. اسألوا الشخصية التي تؤدي دور إيزابل: "بمَ تشعرين أو فيمَ تفكِّرين؟" قد يجيب الشخص بعبارات مثل:</w:t>
      </w:r>
    </w:p>
    <w:p>
      <w:pPr>
        <w:pStyle w:val="ListBullet"/>
        <w:bidi/>
        <w:spacing w:line="240" w:lineRule="auto"/>
        <w:ind w:left="720"/>
      </w:pPr>
      <w:r>
        <w:rPr>
          <w:rtl/>
          <w:cs/>
          <w:lang w:val="ar_AE" w:bidi="ar_AE"/>
        </w:rPr>
      </w:r>
      <w:r>
        <w:rPr>
          <w:rtl/>
          <w:cs/>
          <w:lang w:val="ar_AE" w:bidi="ar_AE"/>
        </w:rPr>
        <w:t>إسرائيل ليست مثل الأرض التي نشأت فيها. والناس هنا يعيشون على نحو مختلف عني. سأطلب من زوجي أن يتبع بعض تقاليد شعبي، ويبني معبدًا مثل المعابد الموجودة في صيدون. وعندها لن تبدو هذه البلاد الجديدة غريبة عليّ كثيرًا؛ أو</w:t>
      </w:r>
    </w:p>
    <w:p>
      <w:pPr>
        <w:pStyle w:val="ListBullet"/>
        <w:bidi/>
        <w:spacing w:line="240" w:lineRule="auto"/>
        <w:ind w:left="720"/>
      </w:pPr>
      <w:r>
        <w:rPr>
          <w:rtl/>
          <w:cs/>
          <w:lang w:val="ar_AE" w:bidi="ar_AE"/>
        </w:rPr>
      </w:r>
      <w:r>
        <w:rPr>
          <w:rtl/>
          <w:cs/>
          <w:lang w:val="ar_AE" w:bidi="ar_AE"/>
        </w:rPr>
        <w:t>أريد من زوجي الجديد أن يعبد الآلهة نفسها التي أعبدها. ولا أريد لإله أخآب أن يأمره بشيء يخالف ما تطلبه مني آلهتي! أو</w:t>
      </w:r>
    </w:p>
    <w:p>
      <w:pPr>
        <w:pStyle w:val="ListBullet"/>
        <w:bidi/>
        <w:spacing w:line="240" w:lineRule="auto"/>
        <w:ind w:left="720"/>
      </w:pPr>
      <w:r>
        <w:rPr>
          <w:rtl/>
          <w:cs/>
          <w:lang w:val="ar_AE" w:bidi="ar_AE"/>
        </w:rPr>
      </w:r>
      <w:r>
        <w:rPr>
          <w:rtl/>
          <w:cs/>
          <w:lang w:val="ar_AE" w:bidi="ar_AE"/>
        </w:rPr>
        <w:t>لا أحب إله بني إسرائيل. لم أتعلم عن هذا الإله في صغري. وأفضّل أن أعبد آلهة شعبي.</w:t>
      </w:r>
    </w:p>
    <w:p>
      <w:pPr>
        <w:bidi/>
      </w:pPr>
      <w:r>
        <w:rPr>
          <w:rtl/>
          <w:cs/>
          <w:lang w:val="ar_AE" w:bidi="ar_AE"/>
        </w:rPr>
      </w:r>
      <w:r>
        <w:rPr>
          <w:rtl/>
          <w:cs/>
          <w:lang w:val="ar_AE" w:bidi="ar_AE"/>
        </w:rPr>
        <w:t>اسألوا الشخص الذي يؤدي دور أخآب: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هذا زواج جيد بين شعبينا. والآن سيعيش شعبانا في سلام ويتبادلان التجارة. لقد أحسنتُ الاختيار حين تزوجت إيزابل؛ أو</w:t>
      </w:r>
    </w:p>
    <w:p>
      <w:pPr>
        <w:pStyle w:val="ListBullet"/>
        <w:bidi/>
        <w:spacing w:line="240" w:lineRule="auto"/>
        <w:ind w:left="720"/>
      </w:pPr>
      <w:r>
        <w:rPr>
          <w:rtl/>
          <w:cs/>
          <w:lang w:val="ar_AE" w:bidi="ar_AE"/>
        </w:rPr>
      </w:r>
      <w:r>
        <w:rPr>
          <w:rtl/>
          <w:cs/>
          <w:lang w:val="ar_AE" w:bidi="ar_AE"/>
        </w:rPr>
        <w:t>أريد أن تشعر زوجتي بالراحة. وسأفعل بعض ما يفعله شعبها، مثل عبادة هذه الآلهة؛ أو</w:t>
      </w:r>
    </w:p>
    <w:p>
      <w:pPr>
        <w:pStyle w:val="ListBullet"/>
        <w:bidi/>
        <w:spacing w:line="240" w:lineRule="auto"/>
        <w:ind w:left="720"/>
      </w:pPr>
      <w:r>
        <w:rPr>
          <w:rtl/>
          <w:cs/>
          <w:lang w:val="ar_AE" w:bidi="ar_AE"/>
        </w:rPr>
      </w:r>
      <w:r>
        <w:rPr>
          <w:rtl/>
          <w:cs/>
          <w:lang w:val="ar_AE" w:bidi="ar_AE"/>
        </w:rPr>
        <w:t>لا أكترث بالرب ولا بأحكامه. وسأحيا كما أريد.</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وأثناء مُلك أخآب على إسرائيل، أعاد حيئيل البيتئيلي بناء مدينة أريحا. لكن عندما وضع حيئيل الحجارة السفلية للسور في مواضعها، مات ابنه البكر أبيرام. وعندما أتمّ حيئيل أبواب المدينة، مات ابنه الأصغر سجوب. وقبل سنوات كثيرة، كان الرب قد أخبر يشوع بن نون أن هذا سيحدث.</w:t>
      </w:r>
    </w:p>
    <w:p>
      <w:pPr>
        <w:bidi/>
      </w:pPr>
      <w:r>
        <w:rPr>
          <w:rtl/>
          <w:cs/>
          <w:lang w:val="ar_AE" w:bidi="ar_AE"/>
        </w:rPr>
      </w:r>
      <w:r>
        <w:rPr>
          <w:rtl/>
          <w:cs/>
          <w:lang w:val="ar_AE" w:bidi="ar_AE"/>
        </w:rPr>
        <w:t>أوقفوا التمثيل. اسألوا الشخص الذي يؤدي دور حيئيل: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أنا حزين جدًا لموت ابنيّ! أو</w:t>
      </w:r>
    </w:p>
    <w:p>
      <w:pPr>
        <w:pStyle w:val="ListBullet"/>
        <w:bidi/>
        <w:spacing w:line="240" w:lineRule="auto"/>
        <w:ind w:left="720"/>
      </w:pPr>
      <w:r>
        <w:rPr>
          <w:rtl/>
          <w:cs/>
          <w:lang w:val="ar_AE" w:bidi="ar_AE"/>
        </w:rPr>
      </w:r>
      <w:r>
        <w:rPr>
          <w:rtl/>
          <w:cs/>
          <w:lang w:val="ar_AE" w:bidi="ar_AE"/>
        </w:rPr>
        <w:t>عندما مات ابني البكر، ظننت أن ذلك حادث أو مصادفة. لذلك تابعت بناء أريحا. لكن ابني الأصغر مات الآن! لا بد أن هذا حدث بسبب لعنة! أو</w:t>
      </w:r>
    </w:p>
    <w:p>
      <w:pPr>
        <w:pStyle w:val="ListBullet"/>
        <w:bidi/>
        <w:spacing w:line="240" w:lineRule="auto"/>
        <w:ind w:left="720"/>
      </w:pPr>
      <w:r>
        <w:rPr>
          <w:rtl/>
          <w:cs/>
          <w:lang w:val="ar_AE" w:bidi="ar_AE"/>
        </w:rPr>
      </w:r>
      <w:r>
        <w:rPr>
          <w:rtl/>
          <w:cs/>
          <w:lang w:val="ar_AE" w:bidi="ar_AE"/>
        </w:rPr>
        <w:t>ليتني لم أبنِ أريحا.</w:t>
      </w:r>
    </w:p>
    <w:p>
      <w:pPr>
        <w:bidi/>
      </w:pPr>
      <w:r>
        <w:rPr>
          <w:rtl/>
          <w:cs/>
          <w:lang w:val="ar_AE" w:bidi="ar_AE"/>
        </w:rPr>
      </w:r>
      <w:r>
        <w:rPr>
          <w:rtl/>
          <w:cs/>
          <w:lang w:val="ar_AE" w:bidi="ar_AE"/>
        </w:rPr>
        <w:t>اسألوا الشخص الذي يؤدي دور الرب: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لقد أخبرت بني إسرائيل بما سيحدث! أريد أن يصغي إليّ بنو إسرائيل! أو</w:t>
      </w:r>
    </w:p>
    <w:p>
      <w:pPr>
        <w:pStyle w:val="ListBullet"/>
        <w:bidi/>
        <w:spacing w:line="240" w:lineRule="auto"/>
        <w:ind w:left="720"/>
      </w:pPr>
      <w:r>
        <w:rPr>
          <w:rtl/>
          <w:cs/>
          <w:lang w:val="ar_AE" w:bidi="ar_AE"/>
        </w:rPr>
      </w:r>
      <w:r>
        <w:rPr>
          <w:rtl/>
          <w:cs/>
          <w:lang w:val="ar_AE" w:bidi="ar_AE"/>
        </w:rPr>
        <w:t>أنا غاضب لأن أخآب لا يكرمني؛ أو</w:t>
      </w:r>
    </w:p>
    <w:p>
      <w:pPr>
        <w:pStyle w:val="ListBullet"/>
        <w:bidi/>
        <w:spacing w:line="240" w:lineRule="auto"/>
        <w:ind w:left="720"/>
      </w:pPr>
      <w:r>
        <w:rPr>
          <w:rtl/>
          <w:cs/>
          <w:lang w:val="ar_AE" w:bidi="ar_AE"/>
        </w:rPr>
      </w:r>
      <w:r>
        <w:rPr>
          <w:rtl/>
          <w:cs/>
          <w:lang w:val="ar_AE" w:bidi="ar_AE"/>
        </w:rPr>
        <w:t>أحزن لأن بني إسرائيل يؤذون أنفسهم والآخرين عندما يرتكبون الخطية.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الملوك الأول 16: 29–34 بالترجمة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صار أخآب </w:t>
      </w:r>
      <w:r>
        <w:rPr>
          <w:b/>
          <w:rtl/>
          <w:cs/>
          <w:lang w:val="ar_AE" w:bidi="ar_AE"/>
        </w:rPr>
        <w:t>ملكًا</w:t>
      </w:r>
      <w:r>
        <w:rPr>
          <w:rtl/>
          <w:cs/>
          <w:lang w:val="ar_AE" w:bidi="ar_AE"/>
        </w:rPr>
        <w:t xml:space="preserve"> على إسرائيل. للمزيد من المعلومات عن كلمة مَلِك، راجعوا "قاموس الكلمات الرئيسية". استخدموا الكلمة أو العبارة ذاتها التي استخدمتموها في المقاطع السابقة للإشارة إلى المَلك. </w:t>
      </w:r>
    </w:p>
    <w:p>
      <w:pPr>
        <w:bidi/>
      </w:pPr>
      <w:r>
        <w:rPr>
          <w:rtl/>
          <w:cs/>
          <w:lang w:val="ar_AE" w:bidi="ar_AE"/>
        </w:rPr>
      </w:r>
      <w:r>
        <w:rPr>
          <w:rtl/>
          <w:cs/>
          <w:lang w:val="ar_AE" w:bidi="ar_AE"/>
        </w:rPr>
        <w:t xml:space="preserve">ويقصد </w:t>
      </w:r>
      <w:r>
        <w:rPr>
          <w:b/>
          <w:rtl/>
          <w:cs/>
          <w:lang w:val="ar_AE" w:bidi="ar_AE"/>
        </w:rPr>
        <w:t>بإسرائيل</w:t>
      </w:r>
      <w:r>
        <w:rPr>
          <w:rtl/>
          <w:cs/>
          <w:lang w:val="ar_AE" w:bidi="ar_AE"/>
        </w:rPr>
        <w:t xml:space="preserve"> هنا المملكة الشمالية. للمزيد من المعلومات عن إسرائيل، راجعوا قاموس الكلمات الرئيسية. استخدموا الكلمة أو العبارة نفسها التي استخدمتموها في المقاطع السابقة للإشارة إلى إسرائيل.</w:t>
      </w:r>
    </w:p>
    <w:p>
      <w:pPr>
        <w:bidi/>
      </w:pPr>
      <w:r>
        <w:rPr>
          <w:rtl/>
          <w:cs/>
          <w:lang w:val="ar_AE" w:bidi="ar_AE"/>
        </w:rPr>
      </w:r>
      <w:r>
        <w:rPr>
          <w:rtl/>
          <w:cs/>
          <w:lang w:val="ar_AE" w:bidi="ar_AE"/>
        </w:rPr>
        <w:t xml:space="preserve">وكان آسا ملكًا على </w:t>
      </w:r>
      <w:r>
        <w:rPr>
          <w:b/>
          <w:rtl/>
          <w:cs/>
          <w:lang w:val="ar_AE" w:bidi="ar_AE"/>
        </w:rPr>
        <w:t>يهوذا</w:t>
      </w:r>
      <w:r>
        <w:rPr>
          <w:rtl/>
          <w:cs/>
          <w:lang w:val="ar_AE" w:bidi="ar_AE"/>
        </w:rPr>
        <w:t xml:space="preserve"> حين صار أخآب ملكًا على إسرائيل. ويهوذا هي المملكة الجنوبية. استخدموا الكلمة أو العبارة نفسها التي استخدمتموها في المقاطع السابقة للإشارة إلى يهوذا.</w:t>
      </w:r>
    </w:p>
    <w:p>
      <w:pPr>
        <w:bidi/>
      </w:pPr>
      <w:r>
        <w:rPr>
          <w:rtl/>
          <w:cs/>
          <w:lang w:val="ar_AE" w:bidi="ar_AE"/>
        </w:rPr>
      </w:r>
      <w:r>
        <w:rPr>
          <w:rtl/>
          <w:cs/>
          <w:lang w:val="ar_AE" w:bidi="ar_AE"/>
        </w:rPr>
        <w:t xml:space="preserve">وعمل أخآب </w:t>
      </w:r>
      <w:r>
        <w:rPr>
          <w:b/>
          <w:rtl/>
          <w:cs/>
          <w:lang w:val="ar_AE" w:bidi="ar_AE"/>
        </w:rPr>
        <w:t>الشر</w:t>
      </w:r>
      <w:r>
        <w:rPr>
          <w:rtl/>
          <w:cs/>
          <w:lang w:val="ar_AE" w:bidi="ar_AE"/>
        </w:rPr>
        <w:t xml:space="preserve"> في عيني الرب. والشر هو نقيض الخير. للمزيد من المعلومات عن الشر، راجعوا قاموس الكلمات الرئيسية. استخدموا الكلمة أو العبارة نفسها للشر، ولعبارة "عمل الشر في عيني الرب"، كما استخدمتموها في المقاطع السابقة.</w:t>
      </w:r>
    </w:p>
    <w:p>
      <w:pPr>
        <w:bidi/>
      </w:pPr>
      <w:r>
        <w:rPr>
          <w:rtl/>
          <w:cs/>
          <w:lang w:val="ar_AE" w:bidi="ar_AE"/>
        </w:rPr>
      </w:r>
      <w:r>
        <w:rPr>
          <w:rtl/>
          <w:cs/>
          <w:lang w:val="ar_AE" w:bidi="ar_AE"/>
        </w:rPr>
        <w:t xml:space="preserve">كان اسم </w:t>
      </w:r>
      <w:r>
        <w:rPr>
          <w:b/>
          <w:rtl/>
          <w:cs/>
          <w:lang w:val="ar_AE" w:bidi="ar_AE"/>
        </w:rPr>
        <w:t>يهوه</w:t>
      </w:r>
      <w:r>
        <w:rPr>
          <w:rtl/>
          <w:cs/>
          <w:lang w:val="ar_AE" w:bidi="ar_AE"/>
        </w:rPr>
        <w:t xml:space="preserve"> اسمًا شخصيًا جدًا لله. لمزيد من المعلومات حول كلمة "يهوه"، ارجعوا إلى "قاموس الكلمات الرئيسية". استخدموا الكلمة أو العبارة ذاتها لـ "يهوه" كما استخدمتموها في المقاطع السابقة. </w:t>
      </w:r>
    </w:p>
    <w:p>
      <w:pPr>
        <w:bidi/>
      </w:pPr>
      <w:r>
        <w:rPr>
          <w:rtl/>
          <w:cs/>
          <w:lang w:val="ar_AE" w:bidi="ar_AE"/>
        </w:rPr>
      </w:r>
      <w:r>
        <w:rPr>
          <w:rtl/>
          <w:cs/>
          <w:lang w:val="ar_AE" w:bidi="ar_AE"/>
        </w:rPr>
        <w:t>و</w:t>
      </w:r>
      <w:r>
        <w:rPr>
          <w:b/>
          <w:rtl/>
          <w:cs/>
          <w:lang w:val="ar_AE" w:bidi="ar_AE"/>
        </w:rPr>
        <w:t>أخطأ</w:t>
      </w:r>
      <w:r>
        <w:rPr>
          <w:rtl/>
          <w:cs/>
          <w:lang w:val="ar_AE" w:bidi="ar_AE"/>
        </w:rPr>
        <w:t xml:space="preserve"> أخآب أكثر مما أخطأ يربعام. الخطية فِعل تمرُّد على الله. لمزيد من المعلومات بشأن الخطية، برجاء الرجوع إلى "قاموس الكلمات الرئيسية". استخدموا الكلمة أو العبارة نفسها التي استخدمتموها في المقاطع السابقة للإشارة إلى كلمة خطية.</w:t>
      </w:r>
    </w:p>
    <w:p>
      <w:pPr>
        <w:bidi/>
      </w:pPr>
      <w:r>
        <w:rPr>
          <w:rtl/>
          <w:cs/>
          <w:lang w:val="ar_AE" w:bidi="ar_AE"/>
        </w:rPr>
      </w:r>
      <w:r>
        <w:rPr>
          <w:b/>
          <w:rtl/>
          <w:cs/>
          <w:lang w:val="ar_AE" w:bidi="ar_AE"/>
        </w:rPr>
        <w:t>وعبد</w:t>
      </w:r>
      <w:r>
        <w:rPr>
          <w:rtl/>
          <w:cs/>
          <w:lang w:val="ar_AE" w:bidi="ar_AE"/>
        </w:rPr>
        <w:t xml:space="preserve"> أخآب البعل. وكان البعل إلهًا زائفًا في صورة ذكر يعبده الكنعانيون. وكان الكنعانيون يعتقدون أن البعل يتحكم في الرياح والأمطار، وأنه يجعل النباتات تنمو. ولمزيدٍ من المعلومات حول كلمة "يعبد"، يُرجى الرجوع إلى قاموس الكلمات الرئيسية. استخدموا الكلمة أو العبارة نفسها التي استخدمتموها في المقاطع السابقة للإشارة إلى كلمة "يعبد". </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البعل</w:t>
      </w:r>
      <w:r>
        <w:rPr>
          <w:rtl/>
          <w:cs/>
          <w:lang w:val="ar_AE" w:bidi="ar_AE"/>
        </w:rPr>
        <w:t xml:space="preserve">. انظروا كلمة بعل في قاموس الكلمات الرئيسية لمزيد من المعلومات. إذا كنتم قد ترجمتم هذه الكلمة بالفعل في سِفر آخر من الكتاب المُقدَّس، استخدموا الكلمة نفسها التي استخدمتموها هناك. أوقِفوا الاستماع إلى هذا التسجيل الصوتي هنا. </w:t>
      </w:r>
    </w:p>
    <w:p>
      <w:pPr>
        <w:bidi/>
      </w:pPr>
      <w:r>
        <w:rPr>
          <w:rtl/>
          <w:cs/>
          <w:lang w:val="ar_AE" w:bidi="ar_AE"/>
        </w:rPr>
      </w:r>
      <w:r>
        <w:rPr>
          <w:rtl/>
          <w:cs/>
          <w:lang w:val="ar_AE" w:bidi="ar_AE"/>
        </w:rPr>
        <w:t xml:space="preserve">وبنى أخآب </w:t>
      </w:r>
      <w:r>
        <w:rPr>
          <w:b/>
          <w:rtl/>
          <w:cs/>
          <w:lang w:val="ar_AE" w:bidi="ar_AE"/>
        </w:rPr>
        <w:t>مذبحًا</w:t>
      </w:r>
      <w:r>
        <w:rPr>
          <w:rtl/>
          <w:cs/>
          <w:lang w:val="ar_AE" w:bidi="ar_AE"/>
        </w:rPr>
        <w:t xml:space="preserve"> للبعل. المذبح هو مكان يُقَدِّم عليه الناس التقدمات أو الذبائح لإله. والمذبح مثل المائدة أو المنصة التي يصنعها الناس من التراب أو الحجارة الكبيرة. للمزيد من المعلومات عن كلمة مذبح، راجعوا قاموس الكلمات الرئيسية. استخدموا الكلمة أو العبارة نفسها التي استخدمتموها في المقاطع السابقة للإشارة إلى المذبح.</w:t>
      </w:r>
    </w:p>
    <w:p>
      <w:pPr>
        <w:bidi/>
      </w:pPr>
      <w:r>
        <w:rPr>
          <w:rtl/>
          <w:cs/>
          <w:lang w:val="ar_AE" w:bidi="ar_AE"/>
        </w:rPr>
      </w:r>
      <w:r>
        <w:rPr>
          <w:rtl/>
          <w:cs/>
          <w:lang w:val="ar_AE" w:bidi="ar_AE"/>
        </w:rPr>
        <w:t>وهذا المذبح في بيت البعل. هذا المبنى مكان يعبد فيه الناس البعل، وليس الهيكل الذي طلب الرب من بني إسرائيل أن يبنوه له. في اللغة الأصلية، كان الناس يسمون هذا المبنى "بيت البعل".</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هيكل</w:t>
      </w:r>
      <w:r>
        <w:rPr>
          <w:rtl/>
          <w:cs/>
          <w:lang w:val="ar_AE" w:bidi="ar_AE"/>
        </w:rPr>
        <w:t xml:space="preserve"> البعل أو </w:t>
      </w:r>
      <w:r>
        <w:rPr>
          <w:b/>
          <w:rtl/>
          <w:cs/>
          <w:lang w:val="ar_AE" w:bidi="ar_AE"/>
        </w:rPr>
        <w:t>بيت</w:t>
      </w:r>
      <w:r>
        <w:rPr>
          <w:rtl/>
          <w:cs/>
          <w:lang w:val="ar_AE" w:bidi="ar_AE"/>
        </w:rPr>
        <w:t xml:space="preserve"> البعل. إذا استخدمتم كلمة عامة للإشارة إلى الهيكل، فراجعوا مدخل "الهيكل" في قاموس الكلمات الرئيسية لمزيد من المعلومات. إذا كنتم قد ترجمتم هذه الكلمة بالفعل في سِفر آخر من الكتاب المُقدَّس، استخدموا الكلمة نفسها التي استخدمتموها هناك. أوقِفوا الاستماع إلى هذا التسجيل الصوتي هنا. </w:t>
      </w:r>
    </w:p>
    <w:p>
      <w:pPr>
        <w:bidi/>
      </w:pPr>
      <w:r>
        <w:rPr>
          <w:rtl/>
          <w:cs/>
          <w:lang w:val="ar_AE" w:bidi="ar_AE"/>
        </w:rPr>
      </w:r>
      <w:r>
        <w:rPr>
          <w:rtl/>
          <w:cs/>
          <w:lang w:val="ar_AE" w:bidi="ar_AE"/>
        </w:rPr>
        <w:t>وعمل أخآب أيضًا ساريةً. وكانت السارية تمثّل الإلهة الباطلة التي عبدها الكنعانيون واعتبروها شريكةً للبعل. وكان الناس أحيانًا يصنعون ساريةً خشبيةً لتمثيل هذه الإلهة.</w:t>
      </w:r>
    </w:p>
    <w:p>
      <w:pPr>
        <w:bidi/>
      </w:pPr>
      <w:r>
        <w:rPr>
          <w:rtl/>
          <w:cs/>
          <w:lang w:val="ar_AE" w:bidi="ar_AE"/>
        </w:rPr>
      </w:r>
      <w:r>
        <w:rPr>
          <w:rtl/>
          <w:cs/>
          <w:lang w:val="ar_AE" w:bidi="ar_AE"/>
        </w:rPr>
        <w:t xml:space="preserve">توقفوا هنا، وألقوا نظرةً أخرى معًا على السارية عند الحاجة. ناقشوا معًا الكلمة أو العبارة التي ستستخدمونها للإشارة إلى </w:t>
      </w:r>
      <w:r>
        <w:rPr>
          <w:b/>
          <w:rtl/>
          <w:cs/>
          <w:lang w:val="ar_AE" w:bidi="ar_AE"/>
        </w:rPr>
        <w:t>السارية</w:t>
      </w:r>
      <w:r>
        <w:rPr>
          <w:rtl/>
          <w:cs/>
          <w:lang w:val="ar_AE" w:bidi="ar_AE"/>
        </w:rPr>
        <w:t xml:space="preserve">. استخدموا الكلمة أو العبارة نفسها التي استخدمتموها للإشارة إلى السارية في القصص السابقة في سفر الملوك الأول. أوقِفوا الاستماع إلى هذا التسجيل الصوتي هنا. </w:t>
      </w:r>
    </w:p>
    <w:p>
      <w:pPr>
        <w:bidi/>
      </w:pPr>
      <w:r>
        <w:rPr>
          <w:rtl/>
          <w:cs/>
          <w:lang w:val="ar_AE" w:bidi="ar_AE"/>
        </w:rPr>
      </w:r>
      <w:r>
        <w:rPr>
          <w:rtl/>
          <w:cs/>
          <w:lang w:val="ar_AE" w:bidi="ar_AE"/>
        </w:rPr>
        <w:t xml:space="preserve">وأغاظ </w:t>
      </w:r>
      <w:r>
        <w:rPr>
          <w:b/>
          <w:rtl/>
          <w:cs/>
          <w:lang w:val="ar_AE" w:bidi="ar_AE"/>
        </w:rPr>
        <w:t>أخآب</w:t>
      </w:r>
      <w:r>
        <w:rPr>
          <w:rtl/>
          <w:cs/>
          <w:lang w:val="ar_AE" w:bidi="ar_AE"/>
        </w:rPr>
        <w:t xml:space="preserve"> الرب</w:t>
      </w:r>
      <w:r>
        <w:rPr>
          <w:b/>
          <w:rtl/>
          <w:cs/>
          <w:lang w:val="ar_AE" w:bidi="ar_AE"/>
        </w:rPr>
        <w:t xml:space="preserve"> إله</w:t>
      </w:r>
      <w:r>
        <w:rPr>
          <w:rtl/>
          <w:cs/>
          <w:lang w:val="ar_AE" w:bidi="ar_AE"/>
        </w:rPr>
        <w:t xml:space="preserve"> إسرائيل. استخدموا الكلمة أو العبارة نفسها التي استخدمتموها في المقاطع السابقة للتعبير عن "أغاظ" أو "تسبب في الغضب". للمزيد من المعلومات عن الله، راجعوا "قاموس الكلمات الرئيسية". استخدموا الكلمة أو العبارة ذاتها التي استخدمتموها في المقاطع السابقة للإشارة إلى الله. </w:t>
      </w:r>
    </w:p>
    <w:p>
      <w:pPr>
        <w:bidi/>
      </w:pPr>
      <w:r>
        <w:rPr>
          <w:rtl/>
          <w:cs/>
          <w:lang w:val="ar_AE" w:bidi="ar_AE"/>
        </w:rPr>
      </w:r>
      <w:r>
        <w:rPr>
          <w:rtl/>
          <w:cs/>
          <w:lang w:val="ar_AE" w:bidi="ar_AE"/>
        </w:rPr>
        <w:t>وكان حيئيل يبني أساس أريحا، أي الحجارة القوية عند قاعدة السور. وكان الناس غالبًا يحفرون حُفرًا ويضعون هذه الحجارة فيها. وتوفر هذه الحجارة أساسًا ثابتًا جدًا ليبني الناس فوقه سورًا. استخدموا الكلمة أو العبارة نفسها التي استخدمتموها في المقاطع السابقة للإشارة إلى الأساس.</w:t>
      </w:r>
    </w:p>
    <w:p>
      <w:pPr>
        <w:bidi/>
      </w:pPr>
      <w:r>
        <w:rPr>
          <w:rtl/>
          <w:cs/>
          <w:lang w:val="ar_AE" w:bidi="ar_AE"/>
        </w:rPr>
      </w:r>
      <w:r>
        <w:rPr>
          <w:rtl/>
          <w:cs/>
          <w:lang w:val="ar_AE" w:bidi="ar_AE"/>
        </w:rPr>
        <w:t xml:space="preserve">توقفوا هنا وانظروا مجددًا إلى صورة الأساس. أوقِفوا الاستماع إلى هذا التسجيل الصوتي هنا. </w:t>
      </w:r>
    </w:p>
    <w:p>
      <w:pPr>
        <w:bidi/>
      </w:pPr>
      <w:r>
        <w:rPr>
          <w:rtl/>
          <w:cs/>
          <w:lang w:val="ar_AE" w:bidi="ar_AE"/>
        </w:rPr>
      </w:r>
      <w:r>
        <w:rPr>
          <w:rtl/>
          <w:cs/>
          <w:lang w:val="ar_AE" w:bidi="ar_AE"/>
        </w:rPr>
        <w:t xml:space="preserve">وكان يشوع قد تلقى </w:t>
      </w:r>
      <w:r>
        <w:rPr>
          <w:b/>
          <w:rtl/>
          <w:cs/>
          <w:lang w:val="ar_AE" w:bidi="ar_AE"/>
        </w:rPr>
        <w:t>كلام الرب</w:t>
      </w:r>
      <w:r>
        <w:rPr>
          <w:rtl/>
          <w:cs/>
          <w:lang w:val="ar_AE" w:bidi="ar_AE"/>
        </w:rPr>
        <w:t xml:space="preserve"> بشأن ما سيحدث لمن يعيد بناء أريحا. وتعني عبارة "كلام الرب" ما يقوله الرب للناس. للمزيد من المعلومات عن عبارة "كلمة الرب"، راجعوا مدخل "كلمة" في قاموس الكلمات الرئيسية. استخدموا الكلمة أو العبارة نفسها التي استخدمتموها في المقاطع السابقة للتعبير عن "كلمة الرب".</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17:1–7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17: 1–7 واحفظوا هذا الكلام في قلوبكم.</w:t>
      </w:r>
    </w:p>
    <w:p>
      <w:pPr>
        <w:bidi/>
      </w:pPr>
      <w:r>
        <w:rPr>
          <w:rtl/>
          <w:cs/>
          <w:lang w:val="ar_AE" w:bidi="ar_AE"/>
        </w:rPr>
      </w:r>
      <w:r>
        <w:rPr>
          <w:rtl/>
          <w:cs/>
          <w:lang w:val="ar_AE" w:bidi="ar_AE"/>
        </w:rPr>
        <w:t>استمعوا إلى تسجيل صوتي لسفر الملوك الأول 17: 1–7 ثلاث مرات، بثلاث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سفر الملوك الأول 17: 1–7 بالترجمة الأسهل فهمًا.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وهنا نلتقي بإيليا النبي للمرة الأولى. واسم "إيليا" يعني "الرب إلهي". إيليا التشبي، من قرية تشبي في جلعاد شرق نهر الأردن. الملك أخآب هو ملك مملكة إسرائيل الشمالية، ويحكم من عاصمتها السامرة. تقع السامرة غرب نهر الأردن. ومن المرجح أن إيليا سافر من جلعاد إلى السامرة ليبلغ الملك أخآب كلام الرب.</w:t>
      </w:r>
    </w:p>
    <w:p>
      <w:pPr>
        <w:bidi/>
      </w:pPr>
      <w:r>
        <w:rPr>
          <w:rtl/>
          <w:cs/>
          <w:lang w:val="ar_AE" w:bidi="ar_AE"/>
        </w:rPr>
      </w:r>
      <w:r>
        <w:rPr>
          <w:rtl/>
          <w:cs/>
          <w:lang w:val="ar_AE" w:bidi="ar_AE"/>
        </w:rPr>
        <w:t xml:space="preserve">توقفوا هنا وانظروا إلى خريطة منطقتي جلعاد والسامرة. ابحثوا عن جلعاد على الخريطة، ثم ابحثوا عن قرية تشبي شرق نهر الأردن. ثم حددوا مدينة السامرة، غرب نهر الأردن. أوقِفوا الاستماع إلى هذا التسجيل الصوتي هنا. </w:t>
      </w:r>
    </w:p>
    <w:p>
      <w:pPr>
        <w:bidi/>
      </w:pPr>
      <w:r>
        <w:rPr>
          <w:rtl/>
          <w:cs/>
          <w:lang w:val="ar_AE" w:bidi="ar_AE"/>
        </w:rPr>
      </w:r>
      <w:r>
        <w:rPr>
          <w:rtl/>
          <w:cs/>
          <w:lang w:val="ar_AE" w:bidi="ar_AE"/>
        </w:rPr>
        <w:t>ونعرف أن إيليا لا بد أن يكون نبيًا، لأن الرب أعطاه رسالة ليبلغها إلى الملك أخآب. أولًا، يوضح إيليا بجلاء من يخدم. فهو لا يخدم الملك أخآب، ولا يعبد "إلهه" بعل. ويخبر أخآب أن الرب، لا بعل، هو إله إسرائيل. وتذكروا أن الملك أخآب بنى بيتًا ومذبحًا لبعل في السامرة.</w:t>
      </w:r>
    </w:p>
    <w:p>
      <w:pPr>
        <w:bidi/>
      </w:pPr>
      <w:r>
        <w:rPr>
          <w:rtl/>
          <w:cs/>
          <w:lang w:val="ar_AE" w:bidi="ar_AE"/>
        </w:rPr>
      </w:r>
      <w:r>
        <w:rPr>
          <w:rtl/>
          <w:cs/>
          <w:lang w:val="ar_AE" w:bidi="ar_AE"/>
        </w:rPr>
        <w:t>ويخبره أيضًا أن الرب، إله إسرائيل، هو الإله الحي. وبهذا القول، يميز إيليا بين الرب الحي وبعل، الإله الذي لا حياة فيه. وأخيرًا، يخبر أخآب أن الرب قرر ألا يكون طلّ ولا مطر لعدة سنوات. عادة ما يكون موسم الأمطار في إسرائيل بين أكتوبر ومارس. في موسم الجفاف، توفر رطوبة الهواء القادمة من البحر الماء للأرض والناس على هيئة ندى كثيف في الصباح.</w:t>
      </w:r>
    </w:p>
    <w:p>
      <w:pPr>
        <w:bidi/>
      </w:pPr>
      <w:r>
        <w:rPr>
          <w:rtl/>
          <w:cs/>
          <w:lang w:val="ar_AE" w:bidi="ar_AE"/>
        </w:rPr>
      </w:r>
      <w:r>
        <w:rPr>
          <w:rtl/>
          <w:cs/>
          <w:lang w:val="ar_AE" w:bidi="ar_AE"/>
        </w:rPr>
        <w:t xml:space="preserve">توقفوا هنا وانظروا إلى صورة لندى الصباح. أوقِفوا الاستماع إلى هذا التسجيل الصوتي هنا. </w:t>
      </w:r>
    </w:p>
    <w:p>
      <w:pPr>
        <w:bidi/>
      </w:pPr>
      <w:r>
        <w:rPr>
          <w:rtl/>
          <w:cs/>
          <w:lang w:val="ar_AE" w:bidi="ar_AE"/>
        </w:rPr>
      </w:r>
      <w:r>
        <w:rPr>
          <w:rtl/>
          <w:cs/>
          <w:lang w:val="ar_AE" w:bidi="ar_AE"/>
        </w:rPr>
        <w:t xml:space="preserve">توقفوا هنا وناقشوا هذا السؤال كمجموعة: كيف يبدو "موسم الأمطار" في بلدكم؟ كم يدوم موسم الأمطار؟ من أين تحصلون على الماء إذا لم يهطل المطر؟ أوقِفوا الاستماع إلى هذا التسجيل الصوتي هنا. </w:t>
      </w:r>
    </w:p>
    <w:p>
      <w:pPr>
        <w:bidi/>
      </w:pPr>
      <w:r>
        <w:rPr>
          <w:rtl/>
          <w:cs/>
          <w:lang w:val="ar_AE" w:bidi="ar_AE"/>
        </w:rPr>
      </w:r>
      <w:r>
        <w:rPr>
          <w:rtl/>
          <w:cs/>
          <w:lang w:val="ar_AE" w:bidi="ar_AE"/>
        </w:rPr>
        <w:t>أعطى الرب إيليا القدرة على إيقاف الندى والمطر، لأنه نبي الرب. يريد الرب أن يبيّن أنه الإله الحقيقي لإسرائيل، لا بعل. وبعل إله العواصف والخصوبة، لكنه لا يملك القدرة على التحكم في الندى أو المطر اللذين يساعدان المحاصيل على النمو.</w:t>
      </w:r>
    </w:p>
    <w:p>
      <w:pPr>
        <w:bidi/>
      </w:pPr>
      <w:r>
        <w:rPr>
          <w:rtl/>
          <w:cs/>
          <w:lang w:val="ar_AE" w:bidi="ar_AE"/>
        </w:rPr>
      </w:r>
      <w:r>
        <w:rPr>
          <w:rtl/>
          <w:cs/>
          <w:lang w:val="ar_AE" w:bidi="ar_AE"/>
        </w:rPr>
        <w:t xml:space="preserve">توقفوا هنا وناقشوا هذا السؤال معًا: كيف نعرف أن إلهنا حي وقوي، وأنه الإله الحقيقي الوحيد؟ كيف تتشابه أفعال الإله الحقيقي مع أفعال بعل أو تختلف عنها؟ أوقِفوا الاستماع إلى هذا التسجيل الصوتي هنا. </w:t>
      </w:r>
    </w:p>
    <w:p>
      <w:pPr>
        <w:bidi/>
      </w:pPr>
      <w:r>
        <w:rPr>
          <w:rtl/>
          <w:cs/>
          <w:lang w:val="ar_AE" w:bidi="ar_AE"/>
        </w:rPr>
      </w:r>
      <w:r>
        <w:rPr>
          <w:rtl/>
          <w:cs/>
          <w:lang w:val="ar_AE" w:bidi="ar_AE"/>
        </w:rPr>
        <w:t>لاحظوا أن إيليا لا يذكر اسم "بعل" أبدًا عندما ينقل كلام الرب إلى الملك أخآب.</w:t>
      </w:r>
    </w:p>
    <w:p>
      <w:pPr>
        <w:bidi/>
      </w:pPr>
      <w:r>
        <w:rPr>
          <w:rtl/>
          <w:cs/>
          <w:lang w:val="ar_AE" w:bidi="ar_AE"/>
        </w:rPr>
      </w:r>
      <w:r>
        <w:rPr>
          <w:rtl/>
          <w:cs/>
          <w:lang w:val="ar_AE" w:bidi="ar_AE"/>
        </w:rPr>
        <w:t xml:space="preserve">توقفوا هنا وناقشوا هذا السؤال معًا: في ثقافتكم، كيف تبيّنون لشخص أن أفعاله خطية أو خاطئة؟ هل تخبرون ذلك الشخص مباشرة، أم تكتفون بمشاركته بكلمة الله، كما فعل إيليا في هذه القصة؟ أوقِفوا الاستماع إلى هذا التسجيل الصوتي هنا. </w:t>
      </w:r>
    </w:p>
    <w:p>
      <w:pPr>
        <w:bidi/>
      </w:pPr>
      <w:r>
        <w:rPr>
          <w:rtl/>
          <w:cs/>
          <w:lang w:val="ar_AE" w:bidi="ar_AE"/>
        </w:rPr>
      </w:r>
      <w:r>
        <w:rPr>
          <w:rtl/>
          <w:cs/>
          <w:lang w:val="ar_AE" w:bidi="ar_AE"/>
        </w:rPr>
        <w:t>بعد أن نقل إيليا رسالة الرب إلى الملك أخآب، أمره الرب أن يرحل ويختبئ في وادي كريث. لا نعرف من أين يرحل إيليا، لكننا نعرف أن الرب أمره بالذهاب إلى الجانب الشرقي من نهر الأردن.</w:t>
      </w:r>
    </w:p>
    <w:p>
      <w:pPr>
        <w:bidi/>
      </w:pPr>
      <w:r>
        <w:rPr>
          <w:rtl/>
          <w:cs/>
          <w:lang w:val="ar_AE" w:bidi="ar_AE"/>
        </w:rPr>
      </w:r>
      <w:r>
        <w:rPr>
          <w:rtl/>
          <w:cs/>
          <w:lang w:val="ar_AE" w:bidi="ar_AE"/>
        </w:rPr>
        <w:t xml:space="preserve">توقفوا هنا وانظروا إلى خريطة توضح موقع وادي كريث. أوقِفوا الاستماع إلى هذا التسجيل الصوتي هنا. </w:t>
      </w:r>
    </w:p>
    <w:p>
      <w:pPr>
        <w:bidi/>
      </w:pPr>
      <w:r>
        <w:rPr>
          <w:rtl/>
          <w:cs/>
          <w:lang w:val="ar_AE" w:bidi="ar_AE"/>
        </w:rPr>
      </w:r>
      <w:r>
        <w:rPr>
          <w:rtl/>
          <w:cs/>
          <w:lang w:val="ar_AE" w:bidi="ar_AE"/>
        </w:rPr>
        <w:t>وأمره الرب أن يختبئ في وادي كريث. هذا الموضع مجرى وادٍ يجف عندما لا يهطل المطر. لكن مجرى الوادي يمتلئ بالماء في موسم الأمطار.</w:t>
      </w:r>
    </w:p>
    <w:p>
      <w:pPr>
        <w:bidi/>
      </w:pPr>
      <w:r>
        <w:rPr>
          <w:rtl/>
          <w:cs/>
          <w:lang w:val="ar_AE" w:bidi="ar_AE"/>
        </w:rPr>
      </w:r>
      <w:r>
        <w:rPr>
          <w:rtl/>
          <w:cs/>
          <w:lang w:val="ar_AE" w:bidi="ar_AE"/>
        </w:rPr>
        <w:t xml:space="preserve">توقفوا هنا وانظروا إلى صورة لمنطقة لا تمتلئ بالماء إلا في موسم الأمطار. انظروا إلى صورة للمنطقة وهي مغمورة بالماء، وأخرى لها وهي جافة. أوقِفوا الاستماع إلى هذا التسجيل الصوتي هنا. </w:t>
      </w:r>
    </w:p>
    <w:p>
      <w:pPr>
        <w:bidi/>
      </w:pPr>
      <w:r>
        <w:rPr>
          <w:rtl/>
          <w:cs/>
          <w:lang w:val="ar_AE" w:bidi="ar_AE"/>
        </w:rPr>
      </w:r>
      <w:r>
        <w:rPr>
          <w:rtl/>
          <w:cs/>
          <w:lang w:val="ar_AE" w:bidi="ar_AE"/>
        </w:rPr>
        <w:t xml:space="preserve">توقفوا هنا وناقشوا هذه الأسئلة معًا: ما بعض المناطق في بلدكم التي تجف أحيانًا وتمتلئ بالماء أحيانًا أخرى؟ كيف يبدو المكان عندما يجف، وكيف يبدو عندما يمتلئ بالماء؟ أوقِفوا الاستماع إلى هذا التسجيل الصوتي هنا. </w:t>
      </w:r>
    </w:p>
    <w:p>
      <w:pPr>
        <w:bidi/>
      </w:pPr>
      <w:r>
        <w:rPr>
          <w:rtl/>
          <w:cs/>
          <w:lang w:val="ar_AE" w:bidi="ar_AE"/>
        </w:rPr>
      </w:r>
      <w:r>
        <w:rPr>
          <w:rtl/>
          <w:cs/>
          <w:lang w:val="ar_AE" w:bidi="ar_AE"/>
        </w:rPr>
        <w:t xml:space="preserve">توقفوا هنا وانظروا إلى صورة لجدول أو مجرى مائي. أوقِفوا الاستماع إلى هذا التسجيل الصوتي هنا. </w:t>
      </w:r>
    </w:p>
    <w:p>
      <w:pPr>
        <w:bidi/>
      </w:pPr>
      <w:r>
        <w:rPr>
          <w:rtl/>
          <w:cs/>
          <w:lang w:val="ar_AE" w:bidi="ar_AE"/>
        </w:rPr>
      </w:r>
      <w:r>
        <w:rPr>
          <w:rtl/>
          <w:cs/>
          <w:lang w:val="ar_AE" w:bidi="ar_AE"/>
        </w:rPr>
        <w:t xml:space="preserve">توقفوا هنا وناقشوا هذا السؤال معًا: ماذا تسمون في لغتكم المياه الجارية الأصغر من النهر؟ أوقِفوا الاستماع إلى هذا التسجيل الصوتي هنا. </w:t>
      </w:r>
    </w:p>
    <w:p>
      <w:pPr>
        <w:bidi/>
      </w:pPr>
      <w:r>
        <w:rPr>
          <w:rtl/>
          <w:cs/>
          <w:lang w:val="ar_AE" w:bidi="ar_AE"/>
        </w:rPr>
      </w:r>
      <w:r>
        <w:rPr>
          <w:rtl/>
          <w:cs/>
          <w:lang w:val="ar_AE" w:bidi="ar_AE"/>
        </w:rPr>
        <w:t>وقال الرب لإيليا إنه يستطيع أن يشرب من النهر، وإن الغربان ستأتيه بخبز ولحم. الغراب الأسود نوع من الغربان، وهو طائر أسود كبير معروف بأكل الحيوانات النافقة.</w:t>
      </w:r>
    </w:p>
    <w:p>
      <w:pPr>
        <w:bidi/>
      </w:pPr>
      <w:r>
        <w:rPr>
          <w:rtl/>
          <w:cs/>
          <w:lang w:val="ar_AE" w:bidi="ar_AE"/>
        </w:rPr>
      </w:r>
      <w:r>
        <w:rPr>
          <w:rtl/>
          <w:cs/>
          <w:lang w:val="ar_AE" w:bidi="ar_AE"/>
        </w:rPr>
        <w:t xml:space="preserve">توقفوا هنا وانظروا إلى صورة لغراب. أوقِفوا الاستماع إلى هذا التسجيل الصوتي هنا. </w:t>
      </w:r>
    </w:p>
    <w:p>
      <w:pPr>
        <w:bidi/>
      </w:pPr>
      <w:r>
        <w:rPr>
          <w:rtl/>
          <w:cs/>
          <w:lang w:val="ar_AE" w:bidi="ar_AE"/>
        </w:rPr>
      </w:r>
      <w:r>
        <w:rPr>
          <w:rtl/>
          <w:cs/>
          <w:lang w:val="ar_AE" w:bidi="ar_AE"/>
        </w:rPr>
        <w:t xml:space="preserve">توقفوا هنا وناقشوا هذا السؤال معًا: ماذا تسمون هذا النوع من الطيور في لغتكم؟ هل لبعض أنواع الطيور معنى خاص في ثقافتكم؟ أوقِفوا الاستماع إلى هذا التسجيل الصوتي هنا. </w:t>
      </w:r>
    </w:p>
    <w:p>
      <w:pPr>
        <w:bidi/>
      </w:pPr>
      <w:r>
        <w:rPr>
          <w:rtl/>
          <w:cs/>
          <w:lang w:val="ar_AE" w:bidi="ar_AE"/>
        </w:rPr>
      </w:r>
      <w:r>
        <w:rPr>
          <w:rtl/>
          <w:cs/>
          <w:lang w:val="ar_AE" w:bidi="ar_AE"/>
        </w:rPr>
        <w:t>لا نعرف نوع اللحم الذي كانت الغربان تأتي به لإيليا.</w:t>
      </w:r>
    </w:p>
    <w:p>
      <w:pPr>
        <w:bidi/>
      </w:pPr>
      <w:r>
        <w:rPr>
          <w:rtl/>
          <w:cs/>
          <w:lang w:val="ar_AE" w:bidi="ar_AE"/>
        </w:rPr>
      </w:r>
      <w:r>
        <w:rPr>
          <w:rtl/>
          <w:cs/>
          <w:lang w:val="ar_AE" w:bidi="ar_AE"/>
        </w:rPr>
        <w:t xml:space="preserve">توقفوا هنا وناقشوا هذا السؤال معًا: احكوا قصة من ثقافتكم عن مرة وفّر الرب فيها الطعام لشخص بمعجزة. أوقِفوا الاستماع إلى هذا التسجيل الصوتي هنا. </w:t>
      </w:r>
    </w:p>
    <w:p>
      <w:pPr>
        <w:bidi/>
      </w:pPr>
      <w:r>
        <w:rPr>
          <w:rtl/>
          <w:cs/>
          <w:lang w:val="ar_AE" w:bidi="ar_AE"/>
        </w:rPr>
      </w:r>
      <w:r>
        <w:rPr>
          <w:rtl/>
          <w:cs/>
          <w:lang w:val="ar_AE" w:bidi="ar_AE"/>
        </w:rPr>
        <w:t>بعد فترة جف مجرى الوادي، ولم يعد بإمكان إيليا أن يشرب من مائه. لم يعد الرب إيليا بأن مجرى الوادي سيوفّر الماء بمعجزة إلى الأبد. ومع ذلك، يوضح الرب بجلاء أن له سلطانًا على العالم الطبيعي. وفي مقاطع لاحقة، يمنح الرب إيليا القدرة على صنع معجزات أخرى.</w:t>
      </w:r>
    </w:p>
    <w:p>
      <w:pPr>
        <w:bidi/>
      </w:pPr>
      <w:r>
        <w:rPr>
          <w:rtl/>
          <w:cs/>
          <w:lang w:val="ar_AE" w:bidi="ar_AE"/>
        </w:rPr>
      </w:r>
      <w:r>
        <w:rPr>
          <w:rtl/>
          <w:cs/>
          <w:lang w:val="ar_AE" w:bidi="ar_AE"/>
        </w:rPr>
        <w:t>توقفوا هنا وناقشوا هذا السؤال معًا: تذكروا أن الرب منح إيليا القدرة على أن يأمر بمجيء الندى والمطر. لماذا برأيكم لا يستخدم إيليا هذه القدرة في هذا الوقت؟ ناقشوا موقفًا لم تقدموا فيه على فعل شيء، رغم أنكم كنتم قادرين على ذلك. لماذا اخترتم ألا تتصرفوا؟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سفر الملوك الأول 17: 1–7 بالترجمة الأسهل فهمًا.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بتصوير أحداث هذا المقطع.</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b/>
          <w:rtl/>
          <w:cs/>
          <w:lang w:val="ar_AE" w:bidi="ar_AE"/>
        </w:rPr>
        <w:t>في المشهد الأول،</w:t>
      </w:r>
      <w:r>
        <w:rPr>
          <w:rtl/>
          <w:cs/>
          <w:lang w:val="ar_AE" w:bidi="ar_AE"/>
        </w:rPr>
        <w:t xml:space="preserve"> يخبر إيليا الملك أخآب أن الرب أبلغه بأنه لن يكون هناك طل ولا مطر في الأرض لبضع سنوات. لن يكون هناك طل أو مطر إلا إذا طلب إيليا ذلك.</w:t>
      </w:r>
    </w:p>
    <w:p>
      <w:pPr>
        <w:bidi/>
      </w:pPr>
      <w:r>
        <w:rPr>
          <w:rtl/>
          <w:cs/>
          <w:lang w:val="ar_AE" w:bidi="ar_AE"/>
        </w:rPr>
      </w:r>
      <w:r>
        <w:rPr>
          <w:b/>
          <w:rtl/>
          <w:cs/>
          <w:lang w:val="ar_AE" w:bidi="ar_AE"/>
        </w:rPr>
        <w:t>في المشهد الثاني،</w:t>
      </w:r>
      <w:r>
        <w:rPr>
          <w:rtl/>
          <w:cs/>
          <w:lang w:val="ar_AE" w:bidi="ar_AE"/>
        </w:rPr>
        <w:t xml:space="preserve"> يأمر الرب إيليا أن يرحل ويتجه إلى شرق نهر الأردن ويختبئ قرب وادي كريث. ووعد الرب بأن يعتني بإيليا. ويخبره الرب بأنه سيتمكن من الشرب من النهر، وأن الغربان ستحضر له الطعام.</w:t>
      </w:r>
    </w:p>
    <w:p>
      <w:pPr>
        <w:bidi/>
      </w:pPr>
      <w:r>
        <w:rPr>
          <w:rtl/>
          <w:cs/>
          <w:lang w:val="ar_AE" w:bidi="ar_AE"/>
        </w:rPr>
      </w:r>
      <w:r>
        <w:rPr>
          <w:b/>
          <w:rtl/>
          <w:cs/>
          <w:lang w:val="ar_AE" w:bidi="ar_AE"/>
        </w:rPr>
        <w:t>في المشهد الثالث،</w:t>
      </w:r>
      <w:r>
        <w:rPr>
          <w:rtl/>
          <w:cs/>
          <w:lang w:val="ar_AE" w:bidi="ar_AE"/>
        </w:rPr>
        <w:t xml:space="preserve"> يطيع إيليا الرب ويذهب إلى وادي كريث. وكانت الغربان تأتي كل صباح ومساء بخبز ولحم. يشرب الماء من النهر.</w:t>
      </w:r>
    </w:p>
    <w:p>
      <w:pPr>
        <w:bidi/>
      </w:pPr>
      <w:r>
        <w:rPr>
          <w:rtl/>
          <w:cs/>
          <w:lang w:val="ar_AE" w:bidi="ar_AE"/>
        </w:rPr>
      </w:r>
      <w:r>
        <w:rPr>
          <w:b/>
          <w:rtl/>
          <w:cs/>
          <w:lang w:val="ar_AE" w:bidi="ar_AE"/>
        </w:rPr>
        <w:t>في المشهد الرابع،</w:t>
      </w:r>
      <w:r>
        <w:rPr>
          <w:rtl/>
          <w:cs/>
          <w:lang w:val="ar_AE" w:bidi="ar_AE"/>
        </w:rPr>
        <w:t xml:space="preserve"> بعد مرور بعض الوقت، يجف نهر كريث لأنه لم يكن هناك طل ولا مطر منذ زمن طويل.</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إيليا التشبي، نبي من قرية تشبي في جلعاد.</w:t>
      </w:r>
    </w:p>
    <w:p>
      <w:pPr>
        <w:pStyle w:val="ListBullet"/>
        <w:bidi/>
        <w:spacing w:line="240" w:lineRule="auto"/>
        <w:ind w:left="720"/>
      </w:pPr>
      <w:r>
        <w:rPr>
          <w:rtl/>
          <w:cs/>
          <w:lang w:val="ar_AE" w:bidi="ar_AE"/>
        </w:rPr>
      </w:r>
      <w:r>
        <w:rPr>
          <w:rtl/>
          <w:cs/>
          <w:lang w:val="ar_AE" w:bidi="ar_AE"/>
        </w:rPr>
        <w:t>أخآب، ملك إسرائيل، ابن عمري.</w:t>
      </w:r>
    </w:p>
    <w:p>
      <w:pPr>
        <w:pStyle w:val="ListBullet"/>
        <w:bidi/>
        <w:spacing w:line="240" w:lineRule="auto"/>
        <w:ind w:left="720"/>
      </w:pPr>
      <w:r>
        <w:rPr>
          <w:rtl/>
          <w:cs/>
          <w:lang w:val="ar_AE" w:bidi="ar_AE"/>
        </w:rPr>
      </w:r>
      <w:r>
        <w:rPr>
          <w:rtl/>
          <w:cs/>
          <w:lang w:val="ar_AE" w:bidi="ar_AE"/>
        </w:rPr>
        <w:t xml:space="preserve">يهوه، إله إسرائيل </w:t>
      </w:r>
    </w:p>
    <w:p>
      <w:pPr>
        <w:pStyle w:val="ListBullet"/>
        <w:bidi/>
        <w:spacing w:line="240" w:lineRule="auto"/>
        <w:ind w:left="720"/>
      </w:pPr>
      <w:r>
        <w:rPr>
          <w:rtl/>
          <w:cs/>
          <w:lang w:val="ar_AE" w:bidi="ar_AE"/>
        </w:rPr>
      </w:r>
      <w:r>
        <w:rPr>
          <w:rtl/>
          <w:cs/>
          <w:lang w:val="ar_AE" w:bidi="ar_AE"/>
        </w:rPr>
        <w:t>والغربان</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تذكروا أنه في المشهد الأول كان إيليا يتحدث مع الملك أخآب، وربما كان ذلك للمرة الأولى. وكان من أشر ملوك إسرائيل في تاريخها. ويؤكد إيليا ثلاثة أمور: أولها أنه يخدم الرب، وثانيها أن الرب إله حي، وثالثها أنه الإله الحقيقي لإسرائيل. ويقول إيليا ذلك مؤكدًا بوعد قاطع أن ما يقوله سيحدث بالفعل.</w:t>
      </w:r>
    </w:p>
    <w:p>
      <w:pPr>
        <w:bidi/>
      </w:pPr>
      <w:r>
        <w:rPr>
          <w:rtl/>
          <w:cs/>
          <w:lang w:val="ar_AE" w:bidi="ar_AE"/>
        </w:rPr>
      </w:r>
      <w:r>
        <w:rPr>
          <w:rtl/>
          <w:cs/>
          <w:lang w:val="ar_AE" w:bidi="ar_AE"/>
        </w:rPr>
        <w:t xml:space="preserve">توقفوا هنا وناقشوا هذا السؤال كمجموعة: كيف تقطعون وعدًا قويًا أو تحلفون قسمًا في ثقافتكم؟ أوقِفوا الاستماع إلى هذا التسجيل الصوتي هنا. </w:t>
      </w:r>
    </w:p>
    <w:p>
      <w:pPr>
        <w:bidi/>
      </w:pPr>
      <w:r>
        <w:rPr>
          <w:rtl/>
          <w:cs/>
          <w:lang w:val="ar_AE" w:bidi="ar_AE"/>
        </w:rPr>
      </w:r>
      <w:r>
        <w:rPr>
          <w:rtl/>
          <w:cs/>
          <w:lang w:val="ar_AE" w:bidi="ar_AE"/>
        </w:rPr>
        <w:t>يقول إيليا للملك أخآب إنه لن يكون طل ولا مطر في هذه السنين إلا عند قولي. وتعني عبارة "إلا عند قولي" أنه لن يكون طل ولا مطر إلا إذا قلت ذلك. ويوضح إيليا للملك أخآب أن المطر لن يهطل إلا إذا أعلن أنه سيهطل.</w:t>
      </w:r>
    </w:p>
    <w:p>
      <w:pPr>
        <w:bidi/>
      </w:pPr>
      <w:r>
        <w:rPr>
          <w:rtl/>
          <w:cs/>
          <w:lang w:val="ar_AE" w:bidi="ar_AE"/>
        </w:rPr>
      </w:r>
      <w:r>
        <w:rPr>
          <w:rtl/>
          <w:cs/>
          <w:lang w:val="ar_AE" w:bidi="ar_AE"/>
        </w:rPr>
        <w:t xml:space="preserve">توقفوا هنا وناقشوا معًا: ما الكلمة أو العبارة التي ستستخدمونها لتوضحوا أن إيليا يقول للملك أخآب إنه سيحدد متى يعود المطر؟ أوقِفوا الاستماع إلى هذا التسجيل الصوتي هنا. </w:t>
      </w:r>
    </w:p>
    <w:p>
      <w:pPr>
        <w:bidi/>
      </w:pPr>
      <w:r>
        <w:rPr>
          <w:rtl/>
          <w:cs/>
          <w:lang w:val="ar_AE" w:bidi="ar_AE"/>
        </w:rPr>
      </w:r>
      <w:r>
        <w:rPr>
          <w:rtl/>
          <w:cs/>
          <w:lang w:val="ar_AE" w:bidi="ar_AE"/>
        </w:rPr>
        <w:t>في المشهد الثاني، يأمر الرب إيليا أن يختبئ من الملك أخآب. وربما كان غاضبًا جدًا بسبب انقطاع المطر. تذكروا أننا لا نعرف من أين انطلق إيليا، لكننا نعلم أن "كلمة الرب" جاءت إليه من جديد. هذه المرة، يأمر الرب إيليا بالتوجه شرق نهر الأردن إلى وادي كريث، وهو وادٍ جاف يوجد فيه جدول ماء صغير عند هطول المطر. ويخبر الرب إيليا أيضًا أنه سيوفر له الطعام والماء.</w:t>
      </w:r>
    </w:p>
    <w:p>
      <w:pPr>
        <w:bidi/>
      </w:pPr>
      <w:r>
        <w:rPr>
          <w:rtl/>
          <w:cs/>
          <w:lang w:val="ar_AE" w:bidi="ar_AE"/>
        </w:rPr>
      </w:r>
      <w:r>
        <w:rPr>
          <w:rtl/>
          <w:cs/>
          <w:lang w:val="ar_AE" w:bidi="ar_AE"/>
        </w:rPr>
        <w:t xml:space="preserve">توقفوا هنا وانظروا إلى خريطة لمنطقة وادي كريث. أوقِفوا الاستماع إلى هذا التسجيل الصوتي هنا. </w:t>
      </w:r>
    </w:p>
    <w:p>
      <w:pPr>
        <w:bidi/>
      </w:pPr>
      <w:r>
        <w:rPr>
          <w:rtl/>
          <w:cs/>
          <w:lang w:val="ar_AE" w:bidi="ar_AE"/>
        </w:rPr>
      </w:r>
      <w:r>
        <w:rPr>
          <w:rtl/>
          <w:cs/>
          <w:lang w:val="ar_AE" w:bidi="ar_AE"/>
        </w:rPr>
        <w:t>في المشهد الثالث، كانت الغربان تأتيه بالخبز واللحم كل صباح ومساء. تقول بعض الترجمات إن الغربان كانت تأتي بخبز ولحم كل صباح ومساء، بينما تقول ترجمات أخرى إنها كانت تأتي بخبز ولحم كل صباح، وبخبز ولحم كل مساء.</w:t>
      </w:r>
    </w:p>
    <w:p>
      <w:pPr>
        <w:bidi/>
      </w:pPr>
      <w:r>
        <w:rPr>
          <w:rtl/>
          <w:cs/>
          <w:lang w:val="ar_AE" w:bidi="ar_AE"/>
        </w:rPr>
      </w:r>
      <w:r>
        <w:rPr>
          <w:rtl/>
          <w:cs/>
          <w:lang w:val="ar_AE" w:bidi="ar_AE"/>
        </w:rPr>
        <w:t xml:space="preserve">توقفوا هنا وناقشوا هذا السؤال معًا: كيف تشرحون بطريقة طبيعية في لغتكم أن الغربان كانت تحضر الطعام في الموعدين نفسيهما كل يوم؟ أوقِفوا الاستماع إلى هذا التسجيل الصوتي هنا. </w:t>
      </w:r>
    </w:p>
    <w:p>
      <w:pPr>
        <w:bidi/>
      </w:pPr>
      <w:r>
        <w:rPr>
          <w:rtl/>
          <w:cs/>
          <w:lang w:val="ar_AE" w:bidi="ar_AE"/>
        </w:rPr>
      </w:r>
      <w:r>
        <w:rPr>
          <w:rtl/>
          <w:cs/>
          <w:lang w:val="ar_AE" w:bidi="ar_AE"/>
        </w:rPr>
        <w:t xml:space="preserve">توقفوا هنا وناقشوا سؤالًا آخر معًا: كيف تتصورون مشهد الغربان وهي تأتي بالخبز واللحم إلى إيليا؟ أوقِفوا الاستماع إلى هذا التسجيل الصوتي هنا. </w:t>
      </w:r>
    </w:p>
    <w:p>
      <w:pPr>
        <w:bidi/>
      </w:pPr>
      <w:r>
        <w:rPr>
          <w:rtl/>
          <w:cs/>
          <w:lang w:val="ar_AE" w:bidi="ar_AE"/>
        </w:rPr>
      </w:r>
      <w:r>
        <w:rPr>
          <w:rtl/>
          <w:cs/>
          <w:lang w:val="ar_AE" w:bidi="ar_AE"/>
        </w:rPr>
        <w:t>في المشهد الرابع، نرى أنه بعد مرور بعض الوقت جف نهر كريث ولم يعد إيليا قادرًا على الشرب منه. لا نعرف بالضبط كم مضى من الوقت قبل أن يجف النهر، لكننا نعرف أنه جف لأن المطر لم يهطل منذ مدة. والأرجح أن هذه المدة تزيد على بضعة أيام لكنها تقل عن سنة.</w:t>
      </w:r>
    </w:p>
    <w:p>
      <w:pPr>
        <w:bidi/>
      </w:pPr>
      <w:r>
        <w:rPr>
          <w:rtl/>
          <w:cs/>
          <w:lang w:val="ar_AE" w:bidi="ar_AE"/>
        </w:rPr>
      </w:r>
      <w:r>
        <w:rPr>
          <w:rtl/>
          <w:cs/>
          <w:lang w:val="ar_AE" w:bidi="ar_AE"/>
        </w:rPr>
        <w:t xml:space="preserve">توقفوا هنا وناقشوا هذا السؤال معًا: كيف تعبّر لغتكم عن مدة تزيد على بضعة أيام لكنها تقل عن سنة؟ أوقِفوا الاستماع إلى هذا التسجيل الصوتي هنا. </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سفر الملوك الأول 17: 1–7 بالترجمة الأسهل فهمًا.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إيليا التشبي، نبي من قرية تشبي في جلعاد.</w:t>
      </w:r>
    </w:p>
    <w:p>
      <w:pPr>
        <w:pStyle w:val="ListBullet"/>
        <w:bidi/>
        <w:spacing w:line="240" w:lineRule="auto"/>
        <w:ind w:left="720"/>
      </w:pPr>
      <w:r>
        <w:rPr>
          <w:rtl/>
          <w:cs/>
          <w:lang w:val="ar_AE" w:bidi="ar_AE"/>
        </w:rPr>
      </w:r>
      <w:r>
        <w:rPr>
          <w:rtl/>
          <w:cs/>
          <w:lang w:val="ar_AE" w:bidi="ar_AE"/>
        </w:rPr>
        <w:t>أخآب، ملك إسرائيل، ابن عمري.</w:t>
      </w:r>
    </w:p>
    <w:p>
      <w:pPr>
        <w:pStyle w:val="ListBullet"/>
        <w:bidi/>
        <w:spacing w:line="240" w:lineRule="auto"/>
        <w:ind w:left="720"/>
      </w:pPr>
      <w:r>
        <w:rPr>
          <w:rtl/>
          <w:cs/>
          <w:lang w:val="ar_AE" w:bidi="ar_AE"/>
        </w:rPr>
      </w:r>
      <w:r>
        <w:rPr>
          <w:rtl/>
          <w:cs/>
          <w:lang w:val="ar_AE" w:bidi="ar_AE"/>
        </w:rPr>
        <w:t xml:space="preserve">يهوه، إله إسرائيل </w:t>
      </w:r>
    </w:p>
    <w:p>
      <w:pPr>
        <w:pStyle w:val="ListBullet"/>
        <w:bidi/>
        <w:spacing w:line="240" w:lineRule="auto"/>
        <w:ind w:left="720"/>
      </w:pPr>
      <w:r>
        <w:rPr>
          <w:rtl/>
          <w:cs/>
          <w:lang w:val="ar_AE" w:bidi="ar_AE"/>
        </w:rPr>
      </w:r>
      <w:r>
        <w:rPr>
          <w:rtl/>
          <w:cs/>
          <w:lang w:val="ar_AE" w:bidi="ar_AE"/>
        </w:rPr>
        <w:t>والغربان</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مثّلوا إيليا وهو يقدّم نفسه للملك أخآب. تذكّروا أن إيليا يؤكد ثلاثة أمور: أولها أنه يخدم الرب، وثانيها أن الرب إله حي، وثالثها أنه الإله الحقيقي لإسرائيل. ويحذّر إيليا الملك أخآب من أن الرب قال إن الطل والمطر سيتوقفان مدة طويلة. ويخبره أيضًا أن الرب منح إيليا القدرة على أن يأمر بعودة الطل والمطر. مثّلوا هذا المشهد الآن.</w:t>
      </w:r>
    </w:p>
    <w:p>
      <w:pPr>
        <w:bidi/>
      </w:pPr>
      <w:r>
        <w:rPr>
          <w:rtl/>
          <w:cs/>
          <w:lang w:val="ar_AE" w:bidi="ar_AE"/>
        </w:rPr>
      </w:r>
      <w:r>
        <w:rPr>
          <w:rtl/>
          <w:cs/>
          <w:lang w:val="ar_AE" w:bidi="ar_AE"/>
        </w:rPr>
        <w:t>أوقفوا التمثيل. اسألوا الشخص الذي يؤدي دور إيليا: "بمَ تشعر أو فيمَ تفكر؟" قد يجيب الشخص بعبارة مثل:</w:t>
      </w:r>
    </w:p>
    <w:p>
      <w:pPr>
        <w:bidi/>
      </w:pPr>
      <w:r>
        <w:rPr>
          <w:rtl/>
          <w:cs/>
          <w:lang w:val="ar_AE" w:bidi="ar_AE"/>
        </w:rPr>
      </w:r>
      <w:r>
        <w:rPr>
          <w:rtl/>
          <w:cs/>
          <w:lang w:val="ar_AE" w:bidi="ar_AE"/>
        </w:rPr>
        <w:t>كان الملك أخآب شريرًا جدًا. فكيف يمكن للملك أخآب أن ينكر أن الرب هو إله إسرائيل؟</w:t>
      </w:r>
    </w:p>
    <w:p>
      <w:pPr>
        <w:bidi/>
      </w:pPr>
      <w:r>
        <w:rPr>
          <w:rtl/>
          <w:cs/>
          <w:lang w:val="ar_AE" w:bidi="ar_AE"/>
        </w:rPr>
      </w:r>
      <w:r>
        <w:rPr>
          <w:rtl/>
          <w:cs/>
          <w:lang w:val="ar_AE" w:bidi="ar_AE"/>
        </w:rPr>
        <w:t>اسألوا الشخص الذي يؤدي دور الملك أخآب: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من يظن إيليا نفسه؟ إلهي بعل قادر على كل شيء. لكن ماذا لو كان إيليا على حق؟ أو</w:t>
      </w:r>
    </w:p>
    <w:p>
      <w:pPr>
        <w:pStyle w:val="ListBullet"/>
        <w:bidi/>
        <w:spacing w:line="240" w:lineRule="auto"/>
        <w:ind w:left="720"/>
      </w:pPr>
      <w:r>
        <w:rPr>
          <w:rtl/>
          <w:cs/>
          <w:lang w:val="ar_AE" w:bidi="ar_AE"/>
        </w:rPr>
      </w:r>
      <w:r>
        <w:rPr>
          <w:rtl/>
          <w:cs/>
          <w:lang w:val="ar_AE" w:bidi="ar_AE"/>
        </w:rPr>
        <w:t>ويقول إيليا إنه يستطيع أن يأمر بعودة الطل أو المطر. حسنًا، سأقبض على إيليا وأجبره على أن يجعل ذلك يحدث!</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الرب وهو يتحدث مع إيليا. يأمر الرب إيليا أن يرحل ويتجه إلى النهر في وادي كريث. ويوضح الرب أيضًا كيف سيعتني بإيليا: سيرسل الغربان لتحضر إليه الطعام، وسيكون في الجدول ماء. مثّلوا هذا المشهد الآن.</w:t>
      </w:r>
    </w:p>
    <w:p>
      <w:pPr>
        <w:bidi/>
      </w:pPr>
      <w:r>
        <w:rPr>
          <w:rtl/>
          <w:cs/>
          <w:lang w:val="ar_AE" w:bidi="ar_AE"/>
        </w:rPr>
      </w:r>
      <w:r>
        <w:rPr>
          <w:rtl/>
          <w:cs/>
          <w:lang w:val="ar_AE" w:bidi="ar_AE"/>
        </w:rPr>
        <w:t>أوقفوا التمثيل. اسألوا الشخص الذي يؤدي دور يهوه: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يا إيليا، أنت خادمي حقًا. سأحميك وأعتني بك، أو</w:t>
      </w:r>
    </w:p>
    <w:p>
      <w:pPr>
        <w:pStyle w:val="ListBullet"/>
        <w:bidi/>
        <w:spacing w:line="240" w:lineRule="auto"/>
        <w:ind w:left="720"/>
      </w:pPr>
      <w:r>
        <w:rPr>
          <w:rtl/>
          <w:cs/>
          <w:lang w:val="ar_AE" w:bidi="ar_AE"/>
        </w:rPr>
      </w:r>
      <w:r>
        <w:rPr>
          <w:rtl/>
          <w:cs/>
          <w:lang w:val="ar_AE" w:bidi="ar_AE"/>
        </w:rPr>
        <w:t>أعلم أن إيليا سيواجه أوقاتًا صعبة، لكنني سأكون معه دائمًا.</w:t>
      </w:r>
    </w:p>
    <w:p>
      <w:pPr>
        <w:bidi/>
      </w:pPr>
      <w:r>
        <w:rPr>
          <w:rtl/>
          <w:cs/>
          <w:lang w:val="ar_AE" w:bidi="ar_AE"/>
        </w:rPr>
      </w:r>
      <w:r>
        <w:rPr>
          <w:rtl/>
          <w:cs/>
          <w:lang w:val="ar_AE" w:bidi="ar_AE"/>
        </w:rPr>
        <w:t>اسألوا الشخص الذي يؤدي دور إيليا: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أنا ممتن جدًا لأن الرب وضع خطة ليحفظني؛ أو</w:t>
      </w:r>
    </w:p>
    <w:p>
      <w:pPr>
        <w:pStyle w:val="ListBullet"/>
        <w:bidi/>
        <w:spacing w:line="240" w:lineRule="auto"/>
        <w:ind w:left="720"/>
      </w:pPr>
      <w:r>
        <w:rPr>
          <w:rtl/>
          <w:cs/>
          <w:lang w:val="ar_AE" w:bidi="ar_AE"/>
        </w:rPr>
      </w:r>
      <w:r>
        <w:rPr>
          <w:rtl/>
          <w:cs/>
          <w:lang w:val="ar_AE" w:bidi="ar_AE"/>
        </w:rPr>
        <w:t>آمل أن يكون هذا مكانًا جيدًا للاختباء. بدا الملك أخآب غاضبًا جدًا.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إيليا وهو يتجه إلى وادي كريث، ويشرب من الجدول في الوادي، والغربان تطعمه كل صباح ومساء.</w:t>
      </w:r>
    </w:p>
    <w:p>
      <w:pPr>
        <w:bidi/>
      </w:pPr>
      <w:r>
        <w:rPr>
          <w:rtl/>
          <w:cs/>
          <w:lang w:val="ar_AE" w:bidi="ar_AE"/>
        </w:rPr>
      </w:r>
      <w:r>
        <w:rPr>
          <w:rtl/>
          <w:cs/>
          <w:lang w:val="ar_AE" w:bidi="ar_AE"/>
        </w:rPr>
        <w:t>أوقفوا التمثيل. اسألوا الشخص الذي يؤدي دور إيليا: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الرب صالح جدًا، فهو يوفر لي الطعام؛ أو</w:t>
      </w:r>
    </w:p>
    <w:p>
      <w:pPr>
        <w:pStyle w:val="ListBullet"/>
        <w:bidi/>
        <w:spacing w:line="240" w:lineRule="auto"/>
        <w:ind w:left="720"/>
      </w:pPr>
      <w:r>
        <w:rPr>
          <w:rtl/>
          <w:cs/>
          <w:lang w:val="ar_AE" w:bidi="ar_AE"/>
        </w:rPr>
      </w:r>
      <w:r>
        <w:rPr>
          <w:rtl/>
          <w:cs/>
          <w:lang w:val="ar_AE" w:bidi="ar_AE"/>
        </w:rPr>
        <w:t>ومن الغريب أن الطيور البرية تأتي إلي بالطعام.</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الجدول وهو يجف، وإيليا لم يعد لديه ماء.</w:t>
      </w:r>
    </w:p>
    <w:p>
      <w:pPr>
        <w:bidi/>
      </w:pPr>
      <w:r>
        <w:rPr>
          <w:rtl/>
          <w:cs/>
          <w:lang w:val="ar_AE" w:bidi="ar_AE"/>
        </w:rPr>
      </w:r>
      <w:r>
        <w:rPr>
          <w:rtl/>
          <w:cs/>
          <w:lang w:val="ar_AE" w:bidi="ar_AE"/>
        </w:rPr>
        <w:t>أوقفوا التمثيل. اسألوا الشخص الذي يؤدي دور إيليا: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أتساءل لماذا ترك الرب الجدول يجف. ربما يريد الرب مني أن أتابع المسير؛ أو</w:t>
      </w:r>
    </w:p>
    <w:p>
      <w:pPr>
        <w:pStyle w:val="ListBullet"/>
        <w:bidi/>
        <w:spacing w:line="240" w:lineRule="auto"/>
        <w:ind w:left="720"/>
      </w:pPr>
      <w:r>
        <w:rPr>
          <w:rtl/>
          <w:cs/>
          <w:lang w:val="ar_AE" w:bidi="ar_AE"/>
        </w:rPr>
      </w:r>
      <w:r>
        <w:rPr>
          <w:rtl/>
          <w:cs/>
          <w:lang w:val="ar_AE" w:bidi="ar_AE"/>
        </w:rPr>
        <w:t>أشعر ببعض القلق، لكنني أثق بأن الرب سيعتني بي.</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والآن تدرّبوا كمجموعة على المشاهد الأربعة كلها، ومثّلوها مرتين: مرة من دون مقاطعة، ومرة أخرى مع التوقف لطرح الأسئلة على الشخصيات.</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سفر الملوك الأول 17: 1–7 بالترجمة الأسهل فهمًا.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لقد سمعتم الكلمات </w:t>
      </w:r>
      <w:r>
        <w:rPr>
          <w:b/>
          <w:rtl/>
          <w:cs/>
          <w:lang w:val="ar_AE" w:bidi="ar_AE"/>
        </w:rPr>
        <w:t>الرب (يهوه)</w:t>
      </w:r>
      <w:r>
        <w:rPr>
          <w:rtl/>
          <w:cs/>
          <w:lang w:val="ar_AE" w:bidi="ar_AE"/>
        </w:rPr>
        <w:t xml:space="preserve"> و</w:t>
      </w:r>
      <w:r>
        <w:rPr>
          <w:b/>
          <w:rtl/>
          <w:cs/>
          <w:lang w:val="ar_AE" w:bidi="ar_AE"/>
        </w:rPr>
        <w:t>إله</w:t>
      </w:r>
      <w:r>
        <w:rPr>
          <w:rtl/>
          <w:cs/>
          <w:lang w:val="ar_AE" w:bidi="ar_AE"/>
        </w:rPr>
        <w:t xml:space="preserve"> و</w:t>
      </w:r>
      <w:r>
        <w:rPr>
          <w:b/>
          <w:rtl/>
          <w:cs/>
          <w:lang w:val="ar_AE" w:bidi="ar_AE"/>
        </w:rPr>
        <w:t>إسرائيل</w:t>
      </w:r>
      <w:r>
        <w:rPr>
          <w:rtl/>
          <w:cs/>
          <w:lang w:val="ar_AE" w:bidi="ar_AE"/>
        </w:rPr>
        <w:t xml:space="preserve"> مرات عديدة في سفر "الملوك الأول". استخدموا الكلمات أو العبارات نفسها التي استخدمتموها في المقاطع السابقة للإشارة إلى يهوه، وإله، وإسرائيل. ولمزيد من المعلومات عن الرب (يهوه)، وإله، وإسرائيل، راجعوا قاموس الكلمات الرئيسية.</w:t>
      </w:r>
    </w:p>
    <w:p>
      <w:pPr>
        <w:bidi/>
      </w:pPr>
      <w:r>
        <w:rPr>
          <w:rtl/>
          <w:cs/>
          <w:lang w:val="ar_AE" w:bidi="ar_AE"/>
        </w:rPr>
      </w:r>
      <w:r>
        <w:rPr>
          <w:rtl/>
          <w:cs/>
          <w:lang w:val="ar_AE" w:bidi="ar_AE"/>
        </w:rPr>
        <w:t>هذه أول مرة يذكر فيها الراوي إيليا. إيليا نبي أرسله الله لينذر أخآب بعواقب أعماله الشريرة. والنبي هو الشخص الذي يحمل رسالة من الله إلى الشعب. ومعنى اسم "إيليا" هو "الرب إلهي".</w:t>
      </w:r>
    </w:p>
    <w:p>
      <w:pPr>
        <w:bidi/>
      </w:pPr>
      <w:r>
        <w:rPr>
          <w:rtl/>
          <w:cs/>
          <w:lang w:val="ar_AE" w:bidi="ar_AE"/>
        </w:rPr>
      </w:r>
      <w:r>
        <w:rPr>
          <w:rtl/>
          <w:cs/>
          <w:lang w:val="ar_AE" w:bidi="ar_AE"/>
        </w:rPr>
        <w:t xml:space="preserve">توقفوا هنا وناقشوا كمجموعة الاسم الذي ستستخدمونه </w:t>
      </w:r>
      <w:r>
        <w:rPr>
          <w:b/>
          <w:rtl/>
          <w:cs/>
          <w:lang w:val="ar_AE" w:bidi="ar_AE"/>
        </w:rPr>
        <w:t>لإيليا</w:t>
      </w:r>
      <w:r>
        <w:rPr>
          <w:rtl/>
          <w:cs/>
          <w:lang w:val="ar_AE" w:bidi="ar_AE"/>
        </w:rPr>
        <w:t xml:space="preserve">. راجعوا معجم الكلمات الرئيسية لمعرفة المزيد عن إيليا. إذا كنتم قد استخدمتم هذا الاسم من قبل في سفر آخر من الكتاب المقدس، فاستخدموا الكلمة نفسها هنا. أوقِفوا الاستماع إلى هذا التسجيل الصوتي هنا. </w:t>
      </w:r>
    </w:p>
    <w:p>
      <w:pPr>
        <w:bidi/>
      </w:pPr>
      <w:r>
        <w:rPr>
          <w:rtl/>
          <w:cs/>
          <w:lang w:val="ar_AE" w:bidi="ar_AE"/>
        </w:rPr>
      </w:r>
      <w:r>
        <w:rPr>
          <w:rtl/>
          <w:cs/>
          <w:lang w:val="ar_AE" w:bidi="ar_AE"/>
        </w:rPr>
        <w:t>إيليا، الذي يُقال له "التشبي" لأنه من تشبة في جلعاد. والتشبي هو شخص من قرية تشبة. جلعاد منطقة تقع شرق نهر الأردن. عليكم أن تقرروا إن كان من المناسب في لغتكم أن تسمّوا إيليا "التشبي من تشبة في جلعاد"، أم توجد طريقة أكثر طبيعية للتعبير عن ذلك.</w:t>
      </w:r>
    </w:p>
    <w:p>
      <w:pPr>
        <w:bidi/>
      </w:pPr>
      <w:r>
        <w:rPr>
          <w:rtl/>
          <w:cs/>
          <w:lang w:val="ar_AE" w:bidi="ar_AE"/>
        </w:rPr>
      </w:r>
      <w:r>
        <w:rPr>
          <w:rtl/>
          <w:cs/>
          <w:lang w:val="ar_AE" w:bidi="ar_AE"/>
        </w:rPr>
        <w:t>توقفوا هنا وناقشوا كمجموعة العبارة التي ستستخدمونها لوصف "</w:t>
      </w:r>
      <w:r>
        <w:rPr>
          <w:b/>
          <w:rtl/>
          <w:cs/>
          <w:lang w:val="ar_AE" w:bidi="ar_AE"/>
        </w:rPr>
        <w:t xml:space="preserve"> التِّشبيُّ مِنْ مُستَوْطِني جِلعادَ</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يتجه إيليا</w:t>
      </w:r>
      <w:r>
        <w:rPr>
          <w:b/>
          <w:rtl/>
          <w:cs/>
          <w:lang w:val="ar_AE" w:bidi="ar_AE"/>
        </w:rPr>
        <w:t xml:space="preserve"> شرقًا</w:t>
      </w:r>
      <w:r>
        <w:rPr>
          <w:rtl/>
          <w:cs/>
          <w:lang w:val="ar_AE" w:bidi="ar_AE"/>
        </w:rPr>
        <w:t xml:space="preserve"> نحو نهر الأردن، ويعبره ليصل إلى وادي كريث. تذكّروا أن الشمس تشرق من جهة الشرق. استخدموا الكلمة أو العبارة نفسها التي استخدمتموها في المقاطع السابقة من سفر الملوك الأول للتعبير عن جهة الشرق.</w:t>
      </w:r>
    </w:p>
    <w:p>
      <w:pPr>
        <w:bidi/>
      </w:pPr>
      <w:r>
        <w:rPr>
          <w:rtl/>
          <w:cs/>
          <w:lang w:val="ar_AE" w:bidi="ar_AE"/>
        </w:rPr>
      </w:r>
      <w:r>
        <w:rPr>
          <w:rtl/>
          <w:cs/>
          <w:lang w:val="ar_AE" w:bidi="ar_AE"/>
        </w:rPr>
        <w:t xml:space="preserve">استخدموا الكلمة نفسها التي استخدمتموها في المقاطع السابقة </w:t>
      </w:r>
      <w:r>
        <w:rPr>
          <w:b/>
          <w:rtl/>
          <w:cs/>
          <w:lang w:val="ar_AE" w:bidi="ar_AE"/>
        </w:rPr>
        <w:t>لنهر الأردن.</w:t>
      </w:r>
      <w:r>
        <w:rPr>
          <w:rtl/>
          <w:cs/>
          <w:lang w:val="ar_AE" w:bidi="ar_AE"/>
        </w:rPr>
        <w:t xml:space="preserve"> ولمزيد من المعلومات عن نهر الأردن، راجعوا معجم الكلمات الرئيسية.</w:t>
      </w:r>
    </w:p>
    <w:p>
      <w:pPr>
        <w:bidi/>
      </w:pPr>
      <w:r>
        <w:rPr>
          <w:rtl/>
          <w:cs/>
          <w:lang w:val="ar_AE" w:bidi="ar_AE"/>
        </w:rPr>
      </w:r>
      <w:r>
        <w:rPr>
          <w:rtl/>
          <w:cs/>
          <w:lang w:val="ar_AE" w:bidi="ar_AE"/>
        </w:rPr>
        <w:t>تذكّروا أنكم تعلمتم أن الرطوبة القادمة من البحر تظهر في موسم الجفاف في إسرائيل على هيئة طل كثيف صباحًا. وهذا الطل يوفر الماء للأرض وللناس حين لا يهطل المطر.</w:t>
      </w:r>
    </w:p>
    <w:p>
      <w:pPr>
        <w:bidi/>
      </w:pPr>
      <w:r>
        <w:rPr>
          <w:rtl/>
          <w:cs/>
          <w:lang w:val="ar_AE" w:bidi="ar_AE"/>
        </w:rPr>
      </w:r>
      <w:r>
        <w:rPr>
          <w:rtl/>
          <w:cs/>
          <w:lang w:val="ar_AE" w:bidi="ar_AE"/>
        </w:rPr>
        <w:t>توقفوا هنا وانظروا مرة أخرى إلى صورة الطل الكثيف صباحًا، إذا لزم الأمر. ناقشوا معًا، في المجموعة، الكلمة أو العبارة التي ستستخدمونها للتعبير عن "</w:t>
      </w:r>
      <w:r>
        <w:rPr>
          <w:b/>
          <w:rtl/>
          <w:cs/>
          <w:lang w:val="ar_AE" w:bidi="ar_AE"/>
        </w:rPr>
        <w:t>الطل</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 xml:space="preserve">يأمر الله إيليا أن يذهب إلى شرق نهر الأردن، إلى جدول ماء في </w:t>
      </w:r>
      <w:r>
        <w:rPr>
          <w:b/>
          <w:rtl/>
          <w:cs/>
          <w:lang w:val="ar_AE" w:bidi="ar_AE"/>
        </w:rPr>
        <w:t>وادي كريث</w:t>
      </w:r>
      <w:r>
        <w:rPr>
          <w:rtl/>
          <w:cs/>
          <w:lang w:val="ar_AE" w:bidi="ar_AE"/>
        </w:rPr>
        <w:t>. ومعنى اسم "كريث" هو "يقطع" أو "يفصل". يحمل معنى هذا الاسم تلميحًا إلى ما سيحدث لاحقًا، وإلى بعض الأمور الفظيعة التي سيفعلها أخآب وملكته بأنبياء إسرائيل. عندما يهطل المطر، يكون هناك جدول ماء، أو نهر صغير يجري عبر الوادي.</w:t>
      </w:r>
    </w:p>
    <w:p>
      <w:pPr>
        <w:bidi/>
      </w:pPr>
      <w:r>
        <w:rPr>
          <w:rtl/>
          <w:cs/>
          <w:lang w:val="ar_AE" w:bidi="ar_AE"/>
        </w:rPr>
      </w:r>
      <w:r>
        <w:rPr>
          <w:rtl/>
          <w:cs/>
          <w:lang w:val="ar_AE" w:bidi="ar_AE"/>
        </w:rPr>
        <w:t xml:space="preserve">توقفوا هنا وانظروا مرة أخرى إلى صور وادي النهر الجاف والجدول الذي يجري فيه. ناقشوا معًا الكلمة أو العبارة التي ستستخدمونها للجدول أو النهر الصغير الذي يجري في وادي كريث عند هطول المطر. استخدموا الكلمة نفسها التي استخدمتموها في سفر الملوك الأول 8: 65 للتعبير عن الوادي أو وادي النهر الجاف. أوقِفوا الاستماع إلى هذا التسجيل الصوتي هنا. </w:t>
      </w:r>
    </w:p>
    <w:p>
      <w:pPr>
        <w:bidi/>
      </w:pPr>
      <w:r>
        <w:rPr>
          <w:rtl/>
          <w:cs/>
          <w:lang w:val="ar_AE" w:bidi="ar_AE"/>
        </w:rPr>
      </w:r>
      <w:r>
        <w:rPr>
          <w:rtl/>
          <w:cs/>
          <w:lang w:val="ar_AE" w:bidi="ar_AE"/>
        </w:rPr>
        <w:t>وكان</w:t>
      </w:r>
      <w:r>
        <w:rPr>
          <w:b/>
          <w:rtl/>
          <w:cs/>
          <w:lang w:val="ar_AE" w:bidi="ar_AE"/>
        </w:rPr>
        <w:t xml:space="preserve"> كلام الرب</w:t>
      </w:r>
      <w:r>
        <w:rPr>
          <w:rtl/>
          <w:cs/>
          <w:lang w:val="ar_AE" w:bidi="ar_AE"/>
        </w:rPr>
        <w:t xml:space="preserve"> إلى إيليا. استخدموا الكلمة أو العبارة نفسها التي استخدمتموها في المقاطع السابقة للتعبير عن "كلام الرب"، وراجعوا معجم الكلمات الرئيسية لمعرفة المزيد عن كلمة "كلام".</w:t>
      </w:r>
    </w:p>
    <w:p>
      <w:pPr>
        <w:bidi/>
      </w:pPr>
      <w:r>
        <w:rPr>
          <w:rtl/>
          <w:cs/>
          <w:lang w:val="ar_AE" w:bidi="ar_AE"/>
        </w:rPr>
      </w:r>
      <w:r>
        <w:rPr>
          <w:rtl/>
          <w:cs/>
          <w:lang w:val="ar_AE" w:bidi="ar_AE"/>
        </w:rPr>
        <w:t>كانت الغربان تحضر لإيليا خبزًا ولحمًا كل صباح وكل مساء.</w:t>
      </w:r>
    </w:p>
    <w:p>
      <w:pPr>
        <w:bidi/>
      </w:pPr>
      <w:r>
        <w:rPr>
          <w:rtl/>
          <w:cs/>
          <w:lang w:val="ar_AE" w:bidi="ar_AE"/>
        </w:rPr>
      </w:r>
      <w:r>
        <w:rPr>
          <w:rtl/>
          <w:cs/>
          <w:lang w:val="ar_AE" w:bidi="ar_AE"/>
        </w:rPr>
        <w:t xml:space="preserve">توقفوا هنا وانظروا مرة أخرى إلى صورة الغربان، إذا لزم الأمر. ناقشوا معًا في المجموعة الكلمة التي ستستخدمونها للتعبير عن </w:t>
      </w:r>
      <w:r>
        <w:rPr>
          <w:b/>
          <w:rtl/>
          <w:cs/>
          <w:lang w:val="ar_AE" w:bidi="ar_AE"/>
        </w:rPr>
        <w:t>الغربان</w:t>
      </w:r>
      <w:r>
        <w:rPr>
          <w:rtl/>
          <w:cs/>
          <w:lang w:val="ar_AE" w:bidi="ar_AE"/>
        </w:rPr>
        <w:t xml:space="preserve">. إذا كنتم قد ترجمتم هذه الكلمة بالفعل في سِفر آخر من الكتاب المُقدَّس، استخدموا الكلمة نفسها التي استخدمتموها هناك. أوقِفوا الاستماع إلى هذا التسجيل الصوتي هنا. </w:t>
      </w:r>
    </w:p>
    <w:p>
      <w:pPr>
        <w:bidi/>
      </w:pPr>
      <w:r>
        <w:rPr>
          <w:rtl/>
          <w:cs/>
          <w:lang w:val="ar_AE" w:bidi="ar_AE"/>
        </w:rPr>
      </w:r>
      <w:r>
        <w:rPr>
          <w:rtl/>
          <w:cs/>
          <w:lang w:val="ar_AE" w:bidi="ar_AE"/>
        </w:rPr>
        <w:t>ناقشوا أيضًا الكلمة أو العبارة التي ستستخدمونها للتعبير عن "</w:t>
      </w:r>
      <w:r>
        <w:rPr>
          <w:b/>
          <w:rtl/>
          <w:cs/>
          <w:lang w:val="ar_AE" w:bidi="ar_AE"/>
        </w:rPr>
        <w:t>اللحم</w:t>
      </w:r>
      <w:r>
        <w:rPr>
          <w:rtl/>
          <w:cs/>
          <w:lang w:val="ar_AE" w:bidi="ar_AE"/>
        </w:rPr>
        <w:t>". لا نعرف أيَّ نوع من اللحم كان.</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17:8–16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17: 8 - 16 واحفظوه في قلوبكم.</w:t>
      </w:r>
    </w:p>
    <w:p>
      <w:pPr>
        <w:bidi/>
      </w:pPr>
      <w:r>
        <w:rPr>
          <w:rtl/>
          <w:cs/>
          <w:lang w:val="ar_AE" w:bidi="ar_AE"/>
        </w:rPr>
      </w:r>
      <w:r>
        <w:rPr>
          <w:rtl/>
          <w:cs/>
          <w:lang w:val="ar_AE" w:bidi="ar_AE"/>
        </w:rPr>
        <w:t xml:space="preserve">استمعوا إلى نسخة صوتية من سفر الملوك الأول 17: 8 - 16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الملوك الأول 17: 8 - 16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المقطع السابق، سمعنا كيف أن إيليا، نبي الرب، أخبر الملك أخآب أنه سيكون هناك وقت طويل بلا مطر أو ندى في إسرائيل أو في السامرة. كان الملك أخآب واحدًا من أكثر الملوك شرًا في تاريخ إسرائيل. ولم يطع الملك أخآب الرب (يهوه)، بل عبد إلهًا كاذبًا اسمه البعل. وقد آمن الملك آخاب بالبعل بوصفه إله الخصوبة والمطر. وقد حَمى الرب إيليا من الملك أخآب وقاده إلى وادي كريث الذي كان فيه جدول صغير، وذلك ليتسنى لإيليا الحصول على مياه عذبة. كما أرسل الرب الغربان أيضًا لتحضر الطعام إلى إيليا كل يوم. لكن بعد ذلك، جفَّ النهر (الجدول) الذي كان يشرب منه إيليا.</w:t>
      </w:r>
    </w:p>
    <w:p>
      <w:pPr>
        <w:bidi/>
      </w:pPr>
      <w:r>
        <w:rPr>
          <w:rtl/>
          <w:cs/>
          <w:lang w:val="ar_AE" w:bidi="ar_AE"/>
        </w:rPr>
      </w:r>
      <w:r>
        <w:rPr>
          <w:rtl/>
          <w:cs/>
          <w:lang w:val="ar_AE" w:bidi="ar_AE"/>
        </w:rPr>
        <w:t>وفي هذه القصة، يأمر الرب إيليا أن يقوم ويذهب مباشرة إلى صرفة. وصرفة هي بلدة تقع بين منطقتي صيدون وصور، بالقرب من البحر الأبيض المتوسط. وتقع صرفة على بُعد نحو خمسة عشر كيلومترًا إلى الجنوب من صيدون، وعلى بُعد أربعة عشر كيلومترًا إلى الشمال من صور في بلاد فينيقية. وكانت صرفة، مثل إسرائيل تمامًا، حيث لم ينزل المطر لوقت طويل. من المثير للاهتمام أن نلاحظ أن البعل هو إله فينيقي كاذب. ويوضح الرب أن البعل لا يملك أية قوة، لأنه من الواضح أن البعل لا يستطيع حتى أن يجعل المطر ينزل في موطنه.</w:t>
      </w:r>
    </w:p>
    <w:p>
      <w:pPr>
        <w:bidi/>
      </w:pPr>
      <w:r>
        <w:rPr>
          <w:rtl/>
          <w:cs/>
          <w:lang w:val="ar_AE" w:bidi="ar_AE"/>
        </w:rPr>
      </w:r>
      <w:r>
        <w:rPr>
          <w:rtl/>
          <w:cs/>
          <w:lang w:val="ar_AE" w:bidi="ar_AE"/>
        </w:rPr>
        <w:t xml:space="preserve">توقفوا هنا وانظروا معًا كمجموعة إلى خريطة تُظهر مدينة صرفة وتوضح موقعها بين صيدون وصور، بالقرب من البحر المتوسط. وتتبّعوا رحلة إيليا من وادي كريث إلى صرفة. أوقِفوا الاستماع إلى هذا التسجيل الصوتي هنا. </w:t>
      </w:r>
    </w:p>
    <w:p>
      <w:pPr>
        <w:bidi/>
      </w:pPr>
      <w:r>
        <w:rPr>
          <w:rtl/>
          <w:cs/>
          <w:lang w:val="ar_AE" w:bidi="ar_AE"/>
        </w:rPr>
      </w:r>
      <w:r>
        <w:rPr>
          <w:rtl/>
          <w:cs/>
          <w:lang w:val="ar_AE" w:bidi="ar_AE"/>
        </w:rPr>
        <w:t>يُرسِلُ الرب إيليا إلى صرفة، ويَعِدُ بأنَّ أرملةً، أي امرأةً توفي زوجُها، ستُدبِّر الطعامَ لإيليا.</w:t>
      </w:r>
    </w:p>
    <w:p>
      <w:pPr>
        <w:bidi/>
      </w:pPr>
      <w:r>
        <w:rPr>
          <w:rtl/>
          <w:cs/>
          <w:lang w:val="ar_AE" w:bidi="ar_AE"/>
        </w:rPr>
      </w:r>
      <w:r>
        <w:rPr>
          <w:rtl/>
          <w:cs/>
          <w:lang w:val="ar_AE" w:bidi="ar_AE"/>
        </w:rPr>
        <w:t xml:space="preserve">توقفوا هنا وأجيبوا معًا كمجموعة عن هذا السؤال: كيف تبدو الحياة لأرملة في مجتمعكم؟ وكيف يدرك الناس ما إذا كانت المرأة أرملة أم لا؟ أوقِفوا الاستماع إلى هذا التسجيل الصوتي هنا. </w:t>
      </w:r>
    </w:p>
    <w:p>
      <w:pPr>
        <w:bidi/>
      </w:pPr>
      <w:r>
        <w:rPr>
          <w:rtl/>
          <w:cs/>
          <w:lang w:val="ar_AE" w:bidi="ar_AE"/>
        </w:rPr>
      </w:r>
      <w:r>
        <w:rPr>
          <w:rtl/>
          <w:cs/>
          <w:lang w:val="ar_AE" w:bidi="ar_AE"/>
        </w:rPr>
        <w:t>يصل إيليا إلى مدخل المدينة، أي باب المدينة. في زمن إيليا، كانت مدن كثيرة تُحاط بسور لحماية المدينة من المهاجمين. كان هناك عادةً طريق رئيسي واحد للدخول إلى المدينة والخروج منها، عبر البوابة. وكانت البوابة غالبًا ما تكون مكانًا للتجمع العام.</w:t>
      </w:r>
    </w:p>
    <w:p>
      <w:pPr>
        <w:bidi/>
      </w:pPr>
      <w:r>
        <w:rPr>
          <w:rtl/>
          <w:cs/>
          <w:lang w:val="ar_AE" w:bidi="ar_AE"/>
        </w:rPr>
      </w:r>
      <w:r>
        <w:rPr>
          <w:rtl/>
          <w:cs/>
          <w:lang w:val="ar_AE" w:bidi="ar_AE"/>
        </w:rPr>
        <w:t xml:space="preserve">توقفوا هنا وناقشوا هذا السؤال معًا كمجموعة: أين يجتمع الناس في مجتمعكم بانتظام ليروا بعضهم بعضًا ويتحدثوا؟ أوقِفوا الاستماع إلى هذا التسجيل الصوتي هنا. </w:t>
      </w:r>
    </w:p>
    <w:p>
      <w:pPr>
        <w:bidi/>
      </w:pPr>
      <w:r>
        <w:rPr>
          <w:rtl/>
          <w:cs/>
          <w:lang w:val="ar_AE" w:bidi="ar_AE"/>
        </w:rPr>
      </w:r>
      <w:r>
        <w:rPr>
          <w:rtl/>
          <w:cs/>
          <w:lang w:val="ar_AE" w:bidi="ar_AE"/>
        </w:rPr>
        <w:t>وينادي إيليا المرأة من بعيد، ويطلب منها أن تأتي له ببعض الماء ليشرب في إناء أو كأس. وربما يعني هذا أنه كان هناك مصدرٌ عامٌ ومشتركٌ للمياه في الجوار. وبينما كانت المرأة في طريقها لإحضار كأس (إناء) الماء لإيليا، ناداها مجددًا وطلب منها أن تُحضر له قطعةً من الخبز. ولا يطلب منها إيليا الكثير من الخبز، بل مجرد قطعة (كسرة) واحدة.</w:t>
      </w:r>
    </w:p>
    <w:p>
      <w:pPr>
        <w:bidi/>
      </w:pPr>
      <w:r>
        <w:rPr>
          <w:rtl/>
          <w:cs/>
          <w:lang w:val="ar_AE" w:bidi="ar_AE"/>
        </w:rPr>
      </w:r>
      <w:r>
        <w:rPr>
          <w:rtl/>
          <w:cs/>
          <w:lang w:val="ar_AE" w:bidi="ar_AE"/>
        </w:rPr>
        <w:t xml:space="preserve">توقفوا هنا وانظروا معًا كمجموعة إلى صورة لإناء أو كأس يستخدمه الناس لحمل مياه الشرب. أوقِفوا الاستماع إلى هذا التسجيل الصوتي هنا. </w:t>
      </w:r>
    </w:p>
    <w:p>
      <w:pPr>
        <w:bidi/>
      </w:pPr>
      <w:r>
        <w:rPr>
          <w:rtl/>
          <w:cs/>
          <w:lang w:val="ar_AE" w:bidi="ar_AE"/>
        </w:rPr>
      </w:r>
      <w:r>
        <w:rPr>
          <w:rtl/>
          <w:cs/>
          <w:lang w:val="ar_AE" w:bidi="ar_AE"/>
        </w:rPr>
        <w:t>تُجيب المرأة على طلب إيليا بقَسَمٍ قويٍّ قائلةً: "حيٌّ هو الرب إلهك"، وتُبيّن أنه ليس لديها أيُّ خبزٍ لتُشاركه مع إيليا. وعندما تقول المرأة "الرب (يهوه) إلهك"، فإن ذلك يُظهر أنها تدرك أن إيليا من إسرائيل، وأنها تعرف اسم إله إسرائيل: الرب (يهوه).</w:t>
      </w:r>
    </w:p>
    <w:p>
      <w:pPr>
        <w:bidi/>
      </w:pPr>
      <w:r>
        <w:rPr>
          <w:rtl/>
          <w:cs/>
          <w:lang w:val="ar_AE" w:bidi="ar_AE"/>
        </w:rPr>
      </w:r>
      <w:r>
        <w:rPr>
          <w:rtl/>
          <w:cs/>
          <w:lang w:val="ar_AE" w:bidi="ar_AE"/>
        </w:rPr>
        <w:t xml:space="preserve">توقَّفوا هنا وناقشوا هذه الأسئلة معًا كمجموعة: لماذا تعتقدون أن المرأة تستخدم قَسَمًا هنا؟ ما هي بعض المواقف في ثقافتكم التي تستخدمون فيها القَسَم؟ كيف تقولون ذلك القَسَم؟ أوقِفوا الاستماع إلى هذا التسجيل الصوتي هنا. </w:t>
      </w:r>
    </w:p>
    <w:p>
      <w:pPr>
        <w:bidi/>
      </w:pPr>
      <w:r>
        <w:rPr>
          <w:rtl/>
          <w:cs/>
          <w:lang w:val="ar_AE" w:bidi="ar_AE"/>
        </w:rPr>
      </w:r>
      <w:r>
        <w:rPr>
          <w:rtl/>
          <w:cs/>
          <w:lang w:val="ar_AE" w:bidi="ar_AE"/>
        </w:rPr>
        <w:t>وتشرح المرأة لإيليا أن كل ما تبقى لها من أجل الطعام هو ملء كف من الدقيق وقليل من زيت الزيتون. والدقيق وزيت الزيتون هما المكونان الرئيسيان لصنع نوع من الخبز المسطَّح والمستدير. ويصنع الناس الدقيق عن طريق طحن الحبوب لتصير مسحوقًا ناعمًا. كان الناس في ذلك الوقت يخزنون الدقيق في آوانِِ (كوار). وهذه الآواني كانت تُصنع من الطين (الفخار). كانت هذه الأواني (الكوار) كبيرة بما يكفي لتسع نحو كيلوجرامين من الدقيق.</w:t>
      </w:r>
    </w:p>
    <w:p>
      <w:pPr>
        <w:bidi/>
      </w:pPr>
      <w:r>
        <w:rPr>
          <w:rtl/>
          <w:cs/>
          <w:lang w:val="ar_AE" w:bidi="ar_AE"/>
        </w:rPr>
      </w:r>
      <w:r>
        <w:rPr>
          <w:rtl/>
          <w:cs/>
          <w:lang w:val="ar_AE" w:bidi="ar_AE"/>
        </w:rPr>
        <w:t xml:space="preserve">توقَّفوا هنا وانظروا معًا كمجموعة إلى صورة لملء كف من الدقيق والوعاء الذي كان الناس يستخدمونه لتخزين الدقيق. ماذا تستخدمون لتخزين الدقيق؟ أوقِفوا الاستماع إلى هذا التسجيل الصوتي هنا. </w:t>
      </w:r>
    </w:p>
    <w:p>
      <w:pPr>
        <w:bidi/>
      </w:pPr>
      <w:r>
        <w:rPr>
          <w:rtl/>
          <w:cs/>
          <w:lang w:val="ar_AE" w:bidi="ar_AE"/>
        </w:rPr>
      </w:r>
      <w:r>
        <w:rPr>
          <w:rtl/>
          <w:cs/>
          <w:lang w:val="ar_AE" w:bidi="ar_AE"/>
        </w:rPr>
        <w:t>وتقول المرأة أيضًا إن لديها زيت زيتون في كوز. وزيت الزيتون هو من ثمر شجرة الزيتون، والذي يعصره الناس ويعالجونه لاستخراج زيته. وكان الناس يخزنون زيت الزيتون في كوز، وهو غالبًا ما يكون وعاء ضيق مصنوع من الطين. وكان لهذا الوعاء شكلٌ خاصٌ مخصصٌ لسكب السوائل، ويتراوح ارتفاعه بين 7.5 و15 سنتيمترًا.</w:t>
      </w:r>
    </w:p>
    <w:p>
      <w:pPr>
        <w:bidi/>
      </w:pPr>
      <w:r>
        <w:rPr>
          <w:rtl/>
          <w:cs/>
          <w:lang w:val="ar_AE" w:bidi="ar_AE"/>
        </w:rPr>
      </w:r>
      <w:r>
        <w:rPr>
          <w:rtl/>
          <w:cs/>
          <w:lang w:val="ar_AE" w:bidi="ar_AE"/>
        </w:rPr>
        <w:t xml:space="preserve">توقَّفوا هنا وانظروا معًا كمجموعة إلى صورة لزيت الزيتون ووعاء كان الناس يستخدمونه لتخزين الزيت. ماذا تستخدمون لتخزين الزيت أو السوائل؟ أوقِفوا الاستماع إلى هذا التسجيل الصوتي هنا. </w:t>
      </w:r>
    </w:p>
    <w:p>
      <w:pPr>
        <w:bidi/>
      </w:pPr>
      <w:r>
        <w:rPr>
          <w:rtl/>
          <w:cs/>
          <w:lang w:val="ar_AE" w:bidi="ar_AE"/>
        </w:rPr>
      </w:r>
      <w:r>
        <w:rPr>
          <w:rtl/>
          <w:cs/>
          <w:lang w:val="ar_AE" w:bidi="ar_AE"/>
        </w:rPr>
        <w:t xml:space="preserve">تشرح المرأة لإيليا أنها تجمع الحطب (تقش عودين) لتأخذه إلى البيت وتشعل نارًا كي تحضِّر الوجبة الأخيرة لها ولابنها. وبقولها "لنأكله ثم نموت"، تُظهِر المرأة أنها لا تتوقع بقاء أي طعام لديها بعد هذه الوجبة الأخيرة. وقد فقدت المرأة الأمل في النجاة، وتعتقد أنها وابنها سيموتان جوعًا. </w:t>
      </w:r>
    </w:p>
    <w:p>
      <w:pPr>
        <w:bidi/>
      </w:pPr>
      <w:r>
        <w:rPr>
          <w:rtl/>
          <w:cs/>
          <w:lang w:val="ar_AE" w:bidi="ar_AE"/>
        </w:rPr>
      </w:r>
      <w:r>
        <w:rPr>
          <w:rtl/>
          <w:cs/>
          <w:lang w:val="ar_AE" w:bidi="ar_AE"/>
        </w:rPr>
        <w:t xml:space="preserve">توقفوا هنا وناقشوا هذا السؤال معًا كمجموعة: شاركوا قصة تعرفونها عن وقت فقد فيه شخص ما كل رجاء لديه. كيف تحدّث هذا الشخص وتصرف ليُظهر أنه لم يعد يأمل أو يرجو في حدوث أمور صالحة؟ أوقِفوا الاستماع إلى هذا التسجيل الصوتي هنا. </w:t>
      </w:r>
    </w:p>
    <w:p>
      <w:pPr>
        <w:bidi/>
      </w:pPr>
      <w:r>
        <w:rPr>
          <w:rtl/>
          <w:cs/>
          <w:lang w:val="ar_AE" w:bidi="ar_AE"/>
        </w:rPr>
      </w:r>
      <w:r>
        <w:rPr>
          <w:rtl/>
          <w:cs/>
          <w:lang w:val="ar_AE" w:bidi="ar_AE"/>
        </w:rPr>
        <w:t>ويرى إيليا أن المرأة فقدت كل أمل في النجاة لها ولابنها. وكان إيليا يعلم أن الرب قد أرسل إيليا إلى هذه المرأة بالتحديد لكي تُزوّده بالطعام، وهو يعرف أن الرب يحفظ وعوده دائمًا. وإذ يدرك إيليا ذلك، يصبح بوسعه إعطاء تعليمات واضحة للمرأة، مُخبرًا إياها بما قاله الرب له. فيطلب إيليا من المرأة أن تذهب وتصنع خبزًا (كعكة) لإيليا أولًا، وعندها ستكون قادرة على أن تصنع المزيد من الخبز لها ولابنها. كيف يمكن أن يحدث هذا؟ ويشرح إيليا أن الرب (يهوه) قد وعد أن المرأة لن تستهلك كل الدقيق وأن الزيت لن ينقص حتى ينزل المطر في المرة التالية.</w:t>
      </w:r>
    </w:p>
    <w:p>
      <w:pPr>
        <w:bidi/>
      </w:pPr>
      <w:r>
        <w:rPr>
          <w:rtl/>
          <w:cs/>
          <w:lang w:val="ar_AE" w:bidi="ar_AE"/>
        </w:rPr>
      </w:r>
      <w:r>
        <w:rPr>
          <w:rtl/>
          <w:cs/>
          <w:lang w:val="ar_AE" w:bidi="ar_AE"/>
        </w:rPr>
        <w:t>وتطيع المرأة وتجد أن كلمة الرب التي كلمها بها إيليا حقيقية. فكان كوار الدقيق وكوز الزيت يمتلئان من جديد بمعجزة كل يوم، وكانت المرأة قادرة على الاستمرار في صنع الخبز لنفسها ولابنها ولإيليا كل يوم.</w:t>
      </w:r>
    </w:p>
    <w:p>
      <w:pPr>
        <w:bidi/>
      </w:pPr>
      <w:r>
        <w:rPr>
          <w:rtl/>
          <w:cs/>
          <w:lang w:val="ar_AE" w:bidi="ar_AE"/>
        </w:rPr>
      </w:r>
      <w:r>
        <w:rPr>
          <w:rtl/>
          <w:cs/>
          <w:lang w:val="ar_AE" w:bidi="ar_AE"/>
        </w:rPr>
        <w:t xml:space="preserve">توقَّفوا هنا وناقشوا هذه الأسئلة معًا كمجموعة: شاركوا قصة تعرفونها عن وقت سدد فيه الله احتياجات شخص ما بطريقة معجزية. كيف تُغيِّر هذه الخبرة الطريقة التي تفكرون بها في الله؟ أوقِفوا الاستماع إلى هذا التسجيل الصوتي هنا. </w:t>
      </w:r>
    </w:p>
    <w:p>
      <w:pPr>
        <w:bidi/>
      </w:pPr>
      <w:r>
        <w:rPr>
          <w:rtl/>
          <w:cs/>
          <w:lang w:val="ar_AE" w:bidi="ar_AE"/>
        </w:rPr>
      </w:r>
      <w:r>
        <w:rPr>
          <w:rtl/>
          <w:cs/>
          <w:lang w:val="ar_AE" w:bidi="ar_AE"/>
        </w:rPr>
        <w:t>هذا المقطع مهم لأن الرب يُظهر قوته في تلبية حاجة الإنسان إلى الطعام. ويمنح الرب (يهوه) الطعام بطريقة معجزية تختلف تمامًا عن الطرق المعتادة التي يزرع بها الناس ويحصلون على الطعام. فإن الرب لا يحتاج إلى أن ينتظر المطر أو أن تنمو الحبوب لصنع الدقيق. كما لا يحتاج الرب إلى انتظار أشجار الزيتون لإنتاج الزيتون ليصنع زيت الزيتون. أما الآلهة الكاذبة مثل البعل فلا تملك قوة لفعل أي شيء.</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الملوك الأول 17: 8 - 16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بتصوير أحداث هذا المقطع.</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b/>
          <w:rtl/>
          <w:cs/>
          <w:lang w:val="ar_AE" w:bidi="ar_AE"/>
        </w:rPr>
        <w:t>في المشهد الأول:</w:t>
      </w:r>
      <w:r>
        <w:rPr>
          <w:rtl/>
          <w:cs/>
          <w:lang w:val="ar_AE" w:bidi="ar_AE"/>
        </w:rPr>
        <w:t xml:space="preserve"> يجف النهر، ويتحدث الرب إلى إيليا ويأمره أن يذهب إلى مدينة صرفة. ويعد الرب إيليا أنه في صرفة، سيقابل إيليا أرملة، أي امرأة قد مات زوجها. وستقوم هذه المرأة بتوفير الطعام لإيليا.</w:t>
      </w:r>
    </w:p>
    <w:p>
      <w:pPr>
        <w:bidi/>
      </w:pPr>
      <w:r>
        <w:rPr>
          <w:rtl/>
          <w:cs/>
          <w:lang w:val="ar_AE" w:bidi="ar_AE"/>
        </w:rPr>
      </w:r>
      <w:r>
        <w:rPr>
          <w:b/>
          <w:rtl/>
          <w:cs/>
          <w:lang w:val="ar_AE" w:bidi="ar_AE"/>
        </w:rPr>
        <w:t>في المشهد الثاني:</w:t>
      </w:r>
      <w:r>
        <w:rPr>
          <w:rtl/>
          <w:cs/>
          <w:lang w:val="ar_AE" w:bidi="ar_AE"/>
        </w:rPr>
        <w:t xml:space="preserve"> يلتقي إيليا الأرملة عند باب المدينة ويطلب منها قليل ماء. وبينما تذهب المرأة لإحضار الماء لإيليا، يطلب منها أيضًا قطعةً من الخبز. فتوضح المرأة أن الطعام لديها يكاد أن ينفذ وأنها ستعد قريبًا وجبتها الأخيرة لها ولابنها. فيُعطي إيليا المرأة تعليمات بأن تذهب إلى بيتها وتصنع خبزًا (كعكة) لإيليا، ثم تصنع خبزًا لها ولابنها.</w:t>
      </w:r>
    </w:p>
    <w:p>
      <w:pPr>
        <w:bidi/>
      </w:pPr>
      <w:r>
        <w:rPr>
          <w:rtl/>
          <w:cs/>
          <w:lang w:val="ar_AE" w:bidi="ar_AE"/>
        </w:rPr>
      </w:r>
      <w:r>
        <w:rPr>
          <w:b/>
          <w:rtl/>
          <w:cs/>
          <w:lang w:val="ar_AE" w:bidi="ar_AE"/>
        </w:rPr>
        <w:t>في المشهد الثالث:</w:t>
      </w:r>
      <w:r>
        <w:rPr>
          <w:rtl/>
          <w:cs/>
          <w:lang w:val="ar_AE" w:bidi="ar_AE"/>
        </w:rPr>
        <w:t xml:space="preserve"> تتبع المرأة تعليمات إيليا وتذهب إلى بيتها لتصنع خبزًا لإيليا وأيضًا لنفسها ولابنها، ثم تعود بخبز إيليا إليه.</w:t>
      </w:r>
    </w:p>
    <w:p>
      <w:pPr>
        <w:bidi/>
      </w:pPr>
      <w:r>
        <w:rPr>
          <w:rtl/>
          <w:cs/>
          <w:lang w:val="ar_AE" w:bidi="ar_AE"/>
        </w:rPr>
      </w:r>
      <w:r>
        <w:rPr>
          <w:b/>
          <w:rtl/>
          <w:cs/>
          <w:lang w:val="ar_AE" w:bidi="ar_AE"/>
        </w:rPr>
        <w:t>في المشهد الرابع:</w:t>
      </w:r>
      <w:r>
        <w:rPr>
          <w:rtl/>
          <w:cs/>
          <w:lang w:val="ar_AE" w:bidi="ar_AE"/>
        </w:rPr>
        <w:t xml:space="preserve"> تعود المرأة إلى بيتها وتواصل إعداد الخبز لنفسها ولابنها ولأهل بيتها ولإيليا لأيام عديدة، رغم استمرار انقطاع المطر.</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إيليَّا</w:t>
      </w:r>
    </w:p>
    <w:p>
      <w:pPr>
        <w:pStyle w:val="ListBullet"/>
        <w:bidi/>
        <w:spacing w:line="240" w:lineRule="auto"/>
        <w:ind w:left="720"/>
      </w:pPr>
      <w:r>
        <w:rPr>
          <w:rtl/>
          <w:cs/>
          <w:lang w:val="ar_AE" w:bidi="ar_AE"/>
        </w:rPr>
      </w:r>
      <w:r>
        <w:rPr>
          <w:rtl/>
          <w:cs/>
          <w:lang w:val="ar_AE" w:bidi="ar_AE"/>
        </w:rPr>
        <w:t>"الأرملة"، أو المرأة التي مات زوجها</w:t>
      </w:r>
    </w:p>
    <w:p>
      <w:pPr>
        <w:pStyle w:val="ListBullet"/>
        <w:bidi/>
        <w:spacing w:line="240" w:lineRule="auto"/>
        <w:ind w:left="720"/>
      </w:pPr>
      <w:r>
        <w:rPr>
          <w:rtl/>
          <w:cs/>
          <w:lang w:val="ar_AE" w:bidi="ar_AE"/>
        </w:rPr>
      </w:r>
      <w:r>
        <w:rPr>
          <w:rtl/>
          <w:cs/>
          <w:lang w:val="ar_AE" w:bidi="ar_AE"/>
        </w:rPr>
        <w:t>وابن الأرملة وأهل بيتها</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تذكّروا أنه قبل المشهد الأول، كان إيليا يقيم في وادي كريث بالقرب من جدول مياه (نهر) وكان يشرب منه الماء. والآن، في المشهد الأول، يجف النهر، ولذلك يخبر الرب إيليا إلى أين يذهب بعد ذلك. ويطلب الرب من إيليا أن يقوم ويذهب مباشرة إلى صرفة، شمال شرق المكان الذي كان يتواجد فيه إيليا. وعندما يقول الرب (يهوه): "قم"، فإن هذا لا يعني أن إيليا كان جالسًا ويحتاج إلى أن يقوم. لكن هذه كانت طريقة لإخبار شخص ما بأنه يجب أن يذهب إلى مكان ما على الفور. صرفة هي مدينة تقع في منطقة صيدون، وقريبة جدًا من البحر الأبيض المتوسط. ويخبر الرب إيليا أنه سيقابل امرأة هناك، وهي ستعطيه الطعام. والمرأة أرملة، مما يعني أن زوجها قد مات.</w:t>
      </w:r>
    </w:p>
    <w:p>
      <w:pPr>
        <w:bidi/>
      </w:pPr>
      <w:r>
        <w:rPr>
          <w:rtl/>
          <w:cs/>
          <w:lang w:val="ar_AE" w:bidi="ar_AE"/>
        </w:rPr>
      </w:r>
      <w:r>
        <w:rPr>
          <w:rtl/>
          <w:cs/>
          <w:lang w:val="ar_AE" w:bidi="ar_AE"/>
        </w:rPr>
        <w:t xml:space="preserve">توقَّفوا هنا، وإذا لزم الأمر، فانظروا مرة أخرى إلى الخريطة التي تُظهر كيف انتقل إيليا من وادي كريث إلى صرفة. أوقِفوا الاستماع إلى هذا التسجيل الصوتي هنا. </w:t>
      </w:r>
    </w:p>
    <w:p>
      <w:pPr>
        <w:bidi/>
      </w:pPr>
      <w:r>
        <w:rPr>
          <w:rtl/>
          <w:cs/>
          <w:lang w:val="ar_AE" w:bidi="ar_AE"/>
        </w:rPr>
      </w:r>
      <w:r>
        <w:rPr>
          <w:rtl/>
          <w:cs/>
          <w:lang w:val="ar_AE" w:bidi="ar_AE"/>
        </w:rPr>
        <w:t>في المشهد الثاني، يأتي إيليا إلى باب المدينة في صرفة، وربما يتوقف ليستريح هناك. ويرى إيليا امرأة تقُش عيدانًا، ويناديها لتُحضر له بعض الماء.</w:t>
      </w:r>
    </w:p>
    <w:p>
      <w:pPr>
        <w:bidi/>
      </w:pPr>
      <w:r>
        <w:rPr>
          <w:rtl/>
          <w:cs/>
          <w:lang w:val="ar_AE" w:bidi="ar_AE"/>
        </w:rPr>
      </w:r>
      <w:r>
        <w:rPr>
          <w:rtl/>
          <w:cs/>
          <w:lang w:val="ar_AE" w:bidi="ar_AE"/>
        </w:rPr>
        <w:t xml:space="preserve">توقفوا هنا وأجيبوا عن هذا السؤال معًا كمجموعة: "ينادي" إيليا المرأة، مما يُشير إلى أنها توجد على مسافة قريبة من إيليا. ما الكلمات التي تستخدمونها في لغتكم لتُظهر أن شخصًا ما قريب بما يكفي لسماع المحادثة، لكنه ليس قريبًا بما يكفي لإجراء المحادثة؟ أوقِفوا الاستماع إلى هذا التسجيل الصوتي هنا. </w:t>
      </w:r>
    </w:p>
    <w:p>
      <w:pPr>
        <w:bidi/>
      </w:pPr>
      <w:r>
        <w:rPr>
          <w:rtl/>
          <w:cs/>
          <w:lang w:val="ar_AE" w:bidi="ar_AE"/>
        </w:rPr>
      </w:r>
      <w:r>
        <w:rPr>
          <w:rtl/>
          <w:cs/>
          <w:lang w:val="ar_AE" w:bidi="ar_AE"/>
        </w:rPr>
        <w:t>ربما يتعرف إيليا على هذه المرأة بوصفها أرملةً استنادًا إلى ملابسها؛ إذ كان من الشائع في ذلك الزمان أن ترتدي الأرامل ألوانًا محددةً للدلالة على وضعهن كأرامل. وأحيانًا قد تكون الحياة صعبة جدًا على الأرملة لأن الناس غالبًا لم يكونوا يسمحون للأرامل بالعمل لإعالة أنفسهن. وربما كانت الأرامل يعتمدن على أفراد العائلة والمجتمع لدعمهن.</w:t>
      </w:r>
    </w:p>
    <w:p>
      <w:pPr>
        <w:bidi/>
      </w:pPr>
      <w:r>
        <w:rPr>
          <w:rtl/>
          <w:cs/>
          <w:lang w:val="ar_AE" w:bidi="ar_AE"/>
        </w:rPr>
      </w:r>
      <w:r>
        <w:rPr>
          <w:rtl/>
          <w:cs/>
          <w:lang w:val="ar_AE" w:bidi="ar_AE"/>
        </w:rPr>
        <w:t>تذكّروا أنه عندما يرى إيليا المرأة عند الباب، فإنها كانت تجمع أعوادًا صغيرة من الخشب. تقوم المرأة بجمع العيدان (الحطب) لتُحضرها إلى البيت لتصنع نارًا للطهي، وهي ستعد الوجبة الأخيرة لتأكلها هي وابنها.</w:t>
      </w:r>
    </w:p>
    <w:p>
      <w:pPr>
        <w:bidi/>
      </w:pPr>
      <w:r>
        <w:rPr>
          <w:rtl/>
          <w:cs/>
          <w:lang w:val="ar_AE" w:bidi="ar_AE"/>
        </w:rPr>
      </w:r>
      <w:r>
        <w:rPr>
          <w:rtl/>
          <w:cs/>
          <w:lang w:val="ar_AE" w:bidi="ar_AE"/>
        </w:rPr>
        <w:t xml:space="preserve">توقَّفوا هنا وناقشوا هذا السؤال معًا كمجموعة: ماذا تستخدمون لإشعال نار؟ ما أنواع النيران المختلفة التي يصنعها الناس في منطقتكم لأغراض مختلفة؟ وكيف يصنع الناس أنواعًا مختلفة من النيران؟ أوقِفوا الاستماع إلى هذا التسجيل الصوتي هنا. </w:t>
      </w:r>
    </w:p>
    <w:p>
      <w:pPr>
        <w:bidi/>
      </w:pPr>
      <w:r>
        <w:rPr>
          <w:rtl/>
          <w:cs/>
          <w:lang w:val="ar_AE" w:bidi="ar_AE"/>
        </w:rPr>
      </w:r>
      <w:r>
        <w:rPr>
          <w:rtl/>
          <w:cs/>
          <w:lang w:val="ar_AE" w:bidi="ar_AE"/>
        </w:rPr>
        <w:t>بالإضافة إلى حمل العيدان، ربما كانت المرأة تحمل أيضًا إناءً فخاريًا صغيرًا للماء. وهذا الإناء هو ما تستخدمه لإحضار بعض الماء لإيليا. وتتمثل تعليمات إيليا للمرأة في أن "اصنعي لي كعكة صغيرة من الخبز مما لديكِ واخرجي بها إليّ، ثم اصنعي شيئًا لكِ ولابنكِ"</w:t>
      </w:r>
    </w:p>
    <w:p>
      <w:pPr>
        <w:bidi/>
      </w:pPr>
      <w:r>
        <w:rPr>
          <w:rtl/>
          <w:cs/>
          <w:lang w:val="ar_AE" w:bidi="ar_AE"/>
        </w:rPr>
      </w:r>
      <w:r>
        <w:rPr>
          <w:rtl/>
          <w:cs/>
          <w:lang w:val="ar_AE" w:bidi="ar_AE"/>
        </w:rPr>
        <w:t xml:space="preserve">توقَّفوا هنا وانظروا إلى صورة لخبز كان الناس يصنعونه من الدقيق وزيت الزيتون. ناقشوا هذه الأسئلة معًا كمجموعة: ما هي المكونات التي تستخدمونها لصنع الخبز في مجتمعكم؟ كيف يبدو الخبز؟ وكيف يتشابه الخبز لديكم أو يختلف عن صورة الخبز التي ترونها؟ أوقِفوا الاستماع إلى هذا التسجيل الصوتي هنا. </w:t>
      </w:r>
    </w:p>
    <w:p>
      <w:pPr>
        <w:bidi/>
      </w:pPr>
      <w:r>
        <w:rPr>
          <w:rtl/>
          <w:cs/>
          <w:lang w:val="ar_AE" w:bidi="ar_AE"/>
        </w:rPr>
      </w:r>
      <w:r>
        <w:rPr>
          <w:rtl/>
          <w:cs/>
          <w:lang w:val="ar_AE" w:bidi="ar_AE"/>
        </w:rPr>
        <w:t>في المشهد الثالث، تغادر المرأة مبتعدةً عن إيليا لتعود إلى بيتها، وتُعِدُّ الخبز لإيليا مستخدمةً الدقيق الموجود في كوارها وزيت الزيتون الموجود في كوزها. ثم تكتشف المرأة أنها قادرة على صنع كعكة ثانية من الخبز؛ لأن الكوار يمتلئ بمزيد من الدقيق، والكوز يمتلئ بمزيد من زيت الزيتون! ونحن لا نعرف ما إذا كانت المرأة تحضر الكعكة إلى إيليا ثم تعود إلى بيتها مرة أخرى وتصنع كعكة ثانية لها ولابنها.</w:t>
      </w:r>
    </w:p>
    <w:p>
      <w:pPr>
        <w:bidi/>
      </w:pPr>
      <w:r>
        <w:rPr>
          <w:rtl/>
          <w:cs/>
          <w:lang w:val="ar_AE" w:bidi="ar_AE"/>
        </w:rPr>
      </w:r>
      <w:r>
        <w:rPr>
          <w:rtl/>
          <w:cs/>
          <w:lang w:val="ar_AE" w:bidi="ar_AE"/>
        </w:rPr>
        <w:t>في المشهد الرابع، نرى أن المرأة قادرة على الاستمرار في صنع الخبز لإيليا ولنفسها ولأهل بيتها كل يوم. ونحن لا نعرف ما إذا كان هناك أي شخص يعيش في البيت مع المرأة، بخلاف ابنها. إذا كان هناك أشخاص آخرون في البيت، فإننا نعلم أن هناك ما يكفي من الدقيق والزيت لصنع الخبز لهم جميعًا. ونحن لا نعرف عدد الأيام التي استمرت فيها معجزة الدقيق والزيت، لكننا نعلم أن هذه المعجزة استمرت حتى عاد المطر مرة أخرى. وقد استمرت فترة الجفاف لعدة سنوات. وقد تحقق وعد الرب (يهوه) للأرملة: كان الرب قد قال إن الأرملة لن تستهلك كل الدقيق وأن زيت الزيتون لن ينضب، وهذا هو ما حدث بالفعل. لم تنفد كمية الدقيق لدى الأرملة قط، وظل كوز زيت الزيتون يمتلئ. ويؤكد الراوي أن وعد الرب (يهوه) للأرملة قد تحقق، عندما يُلخِّص القصة بالكلمات ذاتها التي وردت في وعد الرب.</w:t>
      </w:r>
    </w:p>
    <w:p>
      <w:pPr>
        <w:bidi/>
      </w:pPr>
      <w:r>
        <w:rPr>
          <w:rtl/>
          <w:cs/>
          <w:lang w:val="ar_AE" w:bidi="ar_AE"/>
        </w:rPr>
      </w:r>
      <w:r>
        <w:rPr>
          <w:rtl/>
          <w:cs/>
          <w:lang w:val="ar_AE" w:bidi="ar_AE"/>
        </w:rPr>
        <w:t xml:space="preserve">توقَّفوا هنا وناقشوا هذا السؤال معًا كمجموعة: في لغتكم، كيف تُظهرون أن الشيء نفسه يستمر في الحدوث مرارًا وتكرارًا لأيام كثيرة؟ أوقِفوا الاستماع إلى هذا التسجيل الصوتي هنا. </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الملوك الأول 17: 8 - 16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يحتوي هذا المقطع على 4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الرب (يهوه)</w:t>
      </w:r>
    </w:p>
    <w:p>
      <w:pPr>
        <w:pStyle w:val="ListBullet"/>
        <w:bidi/>
        <w:spacing w:line="240" w:lineRule="auto"/>
        <w:ind w:left="720"/>
      </w:pPr>
      <w:r>
        <w:rPr>
          <w:rtl/>
          <w:cs/>
          <w:lang w:val="ar_AE" w:bidi="ar_AE"/>
        </w:rPr>
      </w:r>
      <w:r>
        <w:rPr>
          <w:rtl/>
          <w:cs/>
          <w:lang w:val="ar_AE" w:bidi="ar_AE"/>
        </w:rPr>
        <w:t>إيليَّا</w:t>
      </w:r>
    </w:p>
    <w:p>
      <w:pPr>
        <w:pStyle w:val="ListBullet"/>
        <w:bidi/>
        <w:spacing w:line="240" w:lineRule="auto"/>
        <w:ind w:left="720"/>
      </w:pPr>
      <w:r>
        <w:rPr>
          <w:rtl/>
          <w:cs/>
          <w:lang w:val="ar_AE" w:bidi="ar_AE"/>
        </w:rPr>
      </w:r>
      <w:r>
        <w:rPr>
          <w:rtl/>
          <w:cs/>
          <w:lang w:val="ar_AE" w:bidi="ar_AE"/>
        </w:rPr>
        <w:t>"الأرملة"، أو المرأة التي مات زوجها</w:t>
      </w:r>
    </w:p>
    <w:p>
      <w:pPr>
        <w:pStyle w:val="ListBullet"/>
        <w:bidi/>
        <w:spacing w:line="240" w:lineRule="auto"/>
        <w:ind w:left="720"/>
      </w:pPr>
      <w:r>
        <w:rPr>
          <w:rtl/>
          <w:cs/>
          <w:lang w:val="ar_AE" w:bidi="ar_AE"/>
        </w:rPr>
      </w:r>
      <w:r>
        <w:rPr>
          <w:rtl/>
          <w:cs/>
          <w:lang w:val="ar_AE" w:bidi="ar_AE"/>
        </w:rPr>
        <w:t>وابن الأرملة وأهل بيتها</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في المشهد الأول، مثّلوا الرب وهو يُعطي تعليمات لإيليا بأن يذهب إلى صرفة. يخبر الرب إيليا أن "يذهب في الحال" أي في أسرع وقت ممكن. ويصف الرب أيضًا كيف سيعتني بإيليا من خلال الأرملة. مثّلوا هذا المشهد الآن.</w:t>
      </w:r>
    </w:p>
    <w:p>
      <w:pPr>
        <w:bidi/>
      </w:pPr>
      <w:r>
        <w:rPr>
          <w:rtl/>
          <w:cs/>
          <w:lang w:val="ar_AE" w:bidi="ar_AE"/>
        </w:rPr>
      </w:r>
      <w:r>
        <w:rPr>
          <w:rtl/>
          <w:cs/>
          <w:lang w:val="ar_AE" w:bidi="ar_AE"/>
        </w:rPr>
        <w:t>أوقفوا التمثيل. اسألوا الشخص الذي يؤدي دور إيليا: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أنا سعيد لأن الرب لديه خطة لرعايتي؛ أو</w:t>
      </w:r>
    </w:p>
    <w:p>
      <w:pPr>
        <w:pStyle w:val="ListBullet"/>
        <w:bidi/>
        <w:spacing w:line="240" w:lineRule="auto"/>
        <w:ind w:left="720"/>
      </w:pPr>
      <w:r>
        <w:rPr>
          <w:rtl/>
          <w:cs/>
          <w:lang w:val="ar_AE" w:bidi="ar_AE"/>
        </w:rPr>
      </w:r>
      <w:r>
        <w:rPr>
          <w:rtl/>
          <w:cs/>
          <w:lang w:val="ar_AE" w:bidi="ar_AE"/>
        </w:rPr>
        <w:t>كيف أعرف أي امرأة ينبغي أن أتحدث إليها في صرفة؟</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مثِّلوا المرأة وهي تلتقط العيدان عند باب مدينة صرفة، وإيليا يطلب منها الماء أولًا ثم الخبز. تذكّروا أن إيليا ينادي المرأة أولاً من مسافة ليطلب منها ماءً. ثم بينما كانت المرأة ذاهبة لجلب الماء، يناديها إيليا مرة أخرى ويطلب كسرة خبز. فتُقسِم المرأة قائلةً: "حيٌّ هو الرب إلهك"، وتُوضِّح أن ما يطلبه إيليا يفوق طاقتها؛ إذ ليس لديها سوى ما يكفي لإعداد وجبة أخيرة لها ولابنها. ثم يخبر إيليا المرأة أن الرب قال له إن الدقيق والزيت لديها لن ينفدا حتى ينزل المطر مرة أخرى. مثّلوا هذا المشهد الآن.</w:t>
      </w:r>
    </w:p>
    <w:p>
      <w:pPr>
        <w:bidi/>
      </w:pPr>
      <w:r>
        <w:rPr>
          <w:rtl/>
          <w:cs/>
          <w:lang w:val="ar_AE" w:bidi="ar_AE"/>
        </w:rPr>
      </w:r>
      <w:r>
        <w:rPr>
          <w:rtl/>
          <w:cs/>
          <w:lang w:val="ar_AE" w:bidi="ar_AE"/>
        </w:rPr>
        <w:t>أوقفوا التمثيل. اسألوا الشخصية التي تؤدي دور المرأة في صرفة والتي مات زوجها: "بمَ تشعرين أو فيمَ تفكّرين؟" قد تُجيب الشخصية بعبارات مثل:</w:t>
      </w:r>
    </w:p>
    <w:p>
      <w:pPr>
        <w:pStyle w:val="ListBullet"/>
        <w:bidi/>
        <w:spacing w:line="240" w:lineRule="auto"/>
        <w:ind w:left="720"/>
      </w:pPr>
      <w:r>
        <w:rPr>
          <w:rtl/>
          <w:cs/>
          <w:lang w:val="ar_AE" w:bidi="ar_AE"/>
        </w:rPr>
      </w:r>
      <w:r>
        <w:rPr>
          <w:rtl/>
          <w:cs/>
          <w:lang w:val="ar_AE" w:bidi="ar_AE"/>
        </w:rPr>
        <w:t>أنا حزينة جدًا لأنني أعرف أن ابني وأنا سنموت قريبًا؛ أو</w:t>
      </w:r>
    </w:p>
    <w:p>
      <w:pPr>
        <w:pStyle w:val="ListBullet"/>
        <w:bidi/>
        <w:spacing w:line="240" w:lineRule="auto"/>
        <w:ind w:left="720"/>
      </w:pPr>
      <w:r>
        <w:rPr>
          <w:rtl/>
          <w:cs/>
          <w:lang w:val="ar_AE" w:bidi="ar_AE"/>
        </w:rPr>
      </w:r>
      <w:r>
        <w:rPr>
          <w:rtl/>
          <w:cs/>
          <w:lang w:val="ar_AE" w:bidi="ar_AE"/>
        </w:rPr>
        <w:t>لماذا يستمر هذا الرجل في إزعاجي؟ ألا يرى أنني فقيرة وأتضور جوعًا؟ أو</w:t>
      </w:r>
    </w:p>
    <w:p>
      <w:pPr>
        <w:pStyle w:val="ListBullet"/>
        <w:bidi/>
        <w:spacing w:line="240" w:lineRule="auto"/>
        <w:ind w:left="720"/>
      </w:pPr>
      <w:r>
        <w:rPr>
          <w:rtl/>
          <w:cs/>
          <w:lang w:val="ar_AE" w:bidi="ar_AE"/>
        </w:rPr>
      </w:r>
      <w:r>
        <w:rPr>
          <w:rtl/>
          <w:cs/>
          <w:lang w:val="ar_AE" w:bidi="ar_AE"/>
        </w:rPr>
        <w:t>آمل أن ما يقوله هذا الرجل سيحدث حقًا.</w:t>
      </w:r>
    </w:p>
    <w:p>
      <w:pPr>
        <w:bidi/>
      </w:pPr>
      <w:r>
        <w:rPr>
          <w:rtl/>
          <w:cs/>
          <w:lang w:val="ar_AE" w:bidi="ar_AE"/>
        </w:rPr>
      </w:r>
      <w:r>
        <w:rPr>
          <w:rtl/>
          <w:cs/>
          <w:lang w:val="ar_AE" w:bidi="ar_AE"/>
        </w:rPr>
        <w:t>اسألوا الشخص الذي يؤدي دور إيليا: "بمَ تشعر أو فيمَ تفكر؟" قد تُجيب الشخصية بعبارات مثل:</w:t>
      </w:r>
    </w:p>
    <w:p>
      <w:pPr>
        <w:pStyle w:val="ListBullet"/>
        <w:bidi/>
        <w:spacing w:line="240" w:lineRule="auto"/>
        <w:ind w:left="720"/>
      </w:pPr>
      <w:r>
        <w:rPr>
          <w:rtl/>
          <w:cs/>
          <w:lang w:val="ar_AE" w:bidi="ar_AE"/>
        </w:rPr>
      </w:r>
      <w:r>
        <w:rPr>
          <w:rtl/>
          <w:cs/>
          <w:lang w:val="ar_AE" w:bidi="ar_AE"/>
        </w:rPr>
        <w:t>أنا متحمس لأن أظهر لهذه المرأة الفينيقية، التي لا تعرف الرب، مدى قوة الرب؛ أو</w:t>
      </w:r>
    </w:p>
    <w:p>
      <w:pPr>
        <w:pStyle w:val="ListBullet"/>
        <w:bidi/>
        <w:spacing w:line="240" w:lineRule="auto"/>
        <w:ind w:left="720"/>
      </w:pPr>
      <w:r>
        <w:rPr>
          <w:rtl/>
          <w:cs/>
          <w:lang w:val="ar_AE" w:bidi="ar_AE"/>
        </w:rPr>
      </w:r>
      <w:r>
        <w:rPr>
          <w:rtl/>
          <w:cs/>
          <w:lang w:val="ar_AE" w:bidi="ar_AE"/>
        </w:rPr>
        <w:t>آمل أن تتبع هذه المرأة تعليماتي وتعود بالخبز.</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مثّلوا المرأة وهي تعود إلى بيتها وتتبع تعليمات إيليا. أولًا، مثّلوا المرأة وهي تعد خبزًا لإيليا، ثم تصنع خبزًا لنفسها ولابنها. ومثّلوا أيضًا المرأة وهي تحضر الخبز إلى إيليا. مثّلوا هذا المشهد الآن.</w:t>
      </w:r>
    </w:p>
    <w:p>
      <w:pPr>
        <w:bidi/>
      </w:pPr>
      <w:r>
        <w:rPr>
          <w:rtl/>
          <w:cs/>
          <w:lang w:val="ar_AE" w:bidi="ar_AE"/>
        </w:rPr>
      </w:r>
      <w:r>
        <w:rPr>
          <w:rtl/>
          <w:cs/>
          <w:lang w:val="ar_AE" w:bidi="ar_AE"/>
        </w:rPr>
        <w:t>أوقفوا التمثيل. اسألوا الشخصية التي تؤدي دور المرأة: "بمَ تشعرين أو فيمَ تفكِّرين؟". قد تُجيب الشخصية بعبارات مثل:</w:t>
      </w:r>
    </w:p>
    <w:p>
      <w:pPr>
        <w:pStyle w:val="ListBullet"/>
        <w:bidi/>
        <w:spacing w:line="240" w:lineRule="auto"/>
        <w:ind w:left="720"/>
      </w:pPr>
      <w:r>
        <w:rPr>
          <w:rtl/>
          <w:cs/>
          <w:lang w:val="ar_AE" w:bidi="ar_AE"/>
        </w:rPr>
      </w:r>
      <w:r>
        <w:rPr>
          <w:rtl/>
          <w:cs/>
          <w:lang w:val="ar_AE" w:bidi="ar_AE"/>
        </w:rPr>
        <w:t>آمل حقًا ألا يكون هذا الرجل يخدعني. فهذا هو الخبز الوحيد الذي يمكنني صنعه؛ أو</w:t>
      </w:r>
    </w:p>
    <w:p>
      <w:pPr>
        <w:pStyle w:val="ListBullet"/>
        <w:bidi/>
        <w:spacing w:line="240" w:lineRule="auto"/>
        <w:ind w:left="720"/>
      </w:pPr>
      <w:r>
        <w:rPr>
          <w:rtl/>
          <w:cs/>
          <w:lang w:val="ar_AE" w:bidi="ar_AE"/>
        </w:rPr>
      </w:r>
      <w:r>
        <w:rPr>
          <w:rtl/>
          <w:cs/>
          <w:lang w:val="ar_AE" w:bidi="ar_AE"/>
        </w:rPr>
        <w:t>هذا أمر مدهش! أنا أعرف أنني استنفدت كل الدقيق، لكن هناك المزيد! أو</w:t>
      </w:r>
    </w:p>
    <w:p>
      <w:pPr>
        <w:pStyle w:val="ListBullet"/>
        <w:bidi/>
        <w:spacing w:line="240" w:lineRule="auto"/>
        <w:ind w:left="720"/>
      </w:pPr>
      <w:r>
        <w:rPr>
          <w:rtl/>
          <w:cs/>
          <w:lang w:val="ar_AE" w:bidi="ar_AE"/>
        </w:rPr>
      </w:r>
      <w:r>
        <w:rPr>
          <w:rtl/>
          <w:cs/>
          <w:lang w:val="ar_AE" w:bidi="ar_AE"/>
        </w:rPr>
        <w:t>يا إيليا، إن إلهك، الرب (يهوه) قوي جدًا. فأنا لم أر البعل من قبل يفعل أي شيء كهذا!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الرابع، مثّلوا المرأة وهي تصنع الخبز مرارًا وتكرارًا لنفسها ولابنها ولإيليا، بينما المطر لا يزال منقطعًا. مثّلوا هذا المشهد الآن.</w:t>
      </w:r>
    </w:p>
    <w:p>
      <w:pPr>
        <w:bidi/>
      </w:pPr>
      <w:r>
        <w:rPr>
          <w:rtl/>
          <w:cs/>
          <w:lang w:val="ar_AE" w:bidi="ar_AE"/>
        </w:rPr>
      </w:r>
      <w:r>
        <w:rPr>
          <w:rtl/>
          <w:cs/>
          <w:lang w:val="ar_AE" w:bidi="ar_AE"/>
        </w:rPr>
        <w:t>أوقفوا التمثيل. اسألوا الشخصية التي تؤدي دور المرأة: "بمَ تشعرين أو فيمَ تفكِّرين؟". قد تُجيب الشخصية بعبارات مثل:</w:t>
      </w:r>
    </w:p>
    <w:p>
      <w:pPr>
        <w:pStyle w:val="ListBullet"/>
        <w:bidi/>
        <w:spacing w:line="240" w:lineRule="auto"/>
        <w:ind w:left="720"/>
      </w:pPr>
      <w:r>
        <w:rPr>
          <w:rtl/>
          <w:cs/>
          <w:lang w:val="ar_AE" w:bidi="ar_AE"/>
        </w:rPr>
      </w:r>
      <w:r>
        <w:rPr>
          <w:rtl/>
          <w:cs/>
          <w:lang w:val="ar_AE" w:bidi="ar_AE"/>
        </w:rPr>
        <w:t>لقد كان هناك دقيق وزيت بالأمس، ولكن هل سيظل الدقيق والزيت موجودين اليوم أيضًا؟ أو</w:t>
      </w:r>
    </w:p>
    <w:p>
      <w:pPr>
        <w:pStyle w:val="ListBullet"/>
        <w:bidi/>
        <w:spacing w:line="240" w:lineRule="auto"/>
        <w:ind w:left="720"/>
      </w:pPr>
      <w:r>
        <w:rPr>
          <w:rtl/>
          <w:cs/>
          <w:lang w:val="ar_AE" w:bidi="ar_AE"/>
        </w:rPr>
      </w:r>
      <w:r>
        <w:rPr>
          <w:rtl/>
          <w:cs/>
          <w:lang w:val="ar_AE" w:bidi="ar_AE"/>
        </w:rPr>
        <w:t>من هو هذا الإله الذي يستطيع أن يُخرج الدقيق والزيت من العدم؟ أو</w:t>
      </w:r>
    </w:p>
    <w:p>
      <w:pPr>
        <w:pStyle w:val="ListBullet"/>
        <w:bidi/>
        <w:spacing w:line="240" w:lineRule="auto"/>
        <w:ind w:left="720"/>
      </w:pPr>
      <w:r>
        <w:rPr>
          <w:rtl/>
          <w:cs/>
          <w:lang w:val="ar_AE" w:bidi="ar_AE"/>
        </w:rPr>
      </w:r>
      <w:r>
        <w:rPr>
          <w:rtl/>
          <w:cs/>
          <w:lang w:val="ar_AE" w:bidi="ar_AE"/>
        </w:rPr>
        <w:t>أنا سعيدة للغاية لأن ابني لا يزال على قيد الحياة وبصحة جيدة بفضل ما يوفره لنا الرب.</w:t>
      </w:r>
    </w:p>
    <w:p>
      <w:pPr>
        <w:bidi/>
      </w:pPr>
      <w:r>
        <w:rPr>
          <w:rtl/>
          <w:cs/>
          <w:lang w:val="ar_AE" w:bidi="ar_AE"/>
        </w:rPr>
      </w:r>
      <w:r>
        <w:rPr>
          <w:rtl/>
          <w:cs/>
          <w:lang w:val="ar_AE" w:bidi="ar_AE"/>
        </w:rPr>
        <w:t>اسألوا الشخص الذي يؤدي دور الابن: "بمَ تشعر أو فيم تفكر؟" قد تُجيب الشخصية بعبارات مثل:</w:t>
      </w:r>
    </w:p>
    <w:p>
      <w:pPr>
        <w:pStyle w:val="ListBullet"/>
        <w:bidi/>
        <w:spacing w:line="240" w:lineRule="auto"/>
        <w:ind w:left="720"/>
      </w:pPr>
      <w:r>
        <w:rPr>
          <w:rtl/>
          <w:cs/>
          <w:lang w:val="ar_AE" w:bidi="ar_AE"/>
        </w:rPr>
      </w:r>
      <w:r>
        <w:rPr>
          <w:rtl/>
          <w:cs/>
          <w:lang w:val="ar_AE" w:bidi="ar_AE"/>
        </w:rPr>
        <w:t>كانت أمي تشعر بقلق شديد بشأن توفر الطعام في السابق، أما الآن فهي لم تعد كذلك! أو</w:t>
      </w:r>
    </w:p>
    <w:p>
      <w:pPr>
        <w:pStyle w:val="ListBullet"/>
        <w:bidi/>
        <w:spacing w:line="240" w:lineRule="auto"/>
        <w:ind w:left="720"/>
      </w:pPr>
      <w:r>
        <w:rPr>
          <w:rtl/>
          <w:cs/>
          <w:lang w:val="ar_AE" w:bidi="ar_AE"/>
        </w:rPr>
      </w:r>
      <w:r>
        <w:rPr>
          <w:rtl/>
          <w:cs/>
          <w:lang w:val="ar_AE" w:bidi="ar_AE"/>
        </w:rPr>
        <w:t>أنا سعيد جدًا لأن معدتي لا تفرغ أبدًا!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الملوك الأول 17: 8 - 16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استخدموا الكلمة أو العبارة نفسها التي استخدمتموها في المقاطع السابقة للتعبير عن "</w:t>
      </w:r>
      <w:r>
        <w:rPr>
          <w:b/>
          <w:rtl/>
          <w:cs/>
          <w:lang w:val="ar_AE" w:bidi="ar_AE"/>
        </w:rPr>
        <w:t>كلام الرب</w:t>
      </w:r>
      <w:r>
        <w:rPr>
          <w:rtl/>
          <w:cs/>
          <w:lang w:val="ar_AE" w:bidi="ar_AE"/>
        </w:rPr>
        <w:t>". ولمزيد من المعلومات، راجعوا تعبير الكلمة في قاموس الكلمات الرئيسية.</w:t>
      </w:r>
    </w:p>
    <w:p>
      <w:pPr>
        <w:bidi/>
      </w:pPr>
      <w:r>
        <w:rPr>
          <w:rtl/>
          <w:cs/>
          <w:lang w:val="ar_AE" w:bidi="ar_AE"/>
        </w:rPr>
      </w:r>
      <w:r>
        <w:rPr>
          <w:rtl/>
          <w:cs/>
          <w:lang w:val="ar_AE" w:bidi="ar_AE"/>
        </w:rPr>
        <w:t xml:space="preserve">لقد سمعتم الكلمات </w:t>
      </w:r>
      <w:r>
        <w:rPr>
          <w:b/>
          <w:rtl/>
          <w:cs/>
          <w:lang w:val="ar_AE" w:bidi="ar_AE"/>
        </w:rPr>
        <w:t>الرب (يهوه)</w:t>
      </w:r>
      <w:r>
        <w:rPr>
          <w:rtl/>
          <w:cs/>
          <w:lang w:val="ar_AE" w:bidi="ar_AE"/>
        </w:rPr>
        <w:t xml:space="preserve"> و</w:t>
      </w:r>
      <w:r>
        <w:rPr>
          <w:b/>
          <w:rtl/>
          <w:cs/>
          <w:lang w:val="ar_AE" w:bidi="ar_AE"/>
        </w:rPr>
        <w:t>إله</w:t>
      </w:r>
      <w:r>
        <w:rPr>
          <w:rtl/>
          <w:cs/>
          <w:lang w:val="ar_AE" w:bidi="ar_AE"/>
        </w:rPr>
        <w:t xml:space="preserve"> و</w:t>
      </w:r>
      <w:r>
        <w:rPr>
          <w:b/>
          <w:rtl/>
          <w:cs/>
          <w:lang w:val="ar_AE" w:bidi="ar_AE"/>
        </w:rPr>
        <w:t>إسرائيل</w:t>
      </w:r>
      <w:r>
        <w:rPr>
          <w:rtl/>
          <w:cs/>
          <w:lang w:val="ar_AE" w:bidi="ar_AE"/>
        </w:rPr>
        <w:t xml:space="preserve"> مرات عديدة في سفر "الملوك الأول". استخدموا الكلمات أو العبارات نفسها التي استخدمتموها في المقاطع السابقة للإشارة إلى الرب (يهوه)، وإله، وإسرائيل. ولمزيد من المعلومات عن الرب (يهوه)، وإله، وإسرائيل، راجعوا قاموس الكلمات الرئيسية.</w:t>
      </w:r>
    </w:p>
    <w:p>
      <w:pPr>
        <w:bidi/>
      </w:pPr>
      <w:r>
        <w:rPr>
          <w:rtl/>
          <w:cs/>
          <w:lang w:val="ar_AE" w:bidi="ar_AE"/>
        </w:rPr>
      </w:r>
      <w:r>
        <w:rPr>
          <w:rtl/>
          <w:cs/>
          <w:lang w:val="ar_AE" w:bidi="ar_AE"/>
        </w:rPr>
        <w:t xml:space="preserve">استخدموا الاسم نفسه الذي استخدمتموه في المقاطع السابقة للإشارة إلى </w:t>
      </w:r>
      <w:r>
        <w:rPr>
          <w:b/>
          <w:rtl/>
          <w:cs/>
          <w:lang w:val="ar_AE" w:bidi="ar_AE"/>
        </w:rPr>
        <w:t>إيليّا</w:t>
      </w:r>
      <w:r>
        <w:rPr>
          <w:rtl/>
          <w:cs/>
          <w:lang w:val="ar_AE" w:bidi="ar_AE"/>
        </w:rPr>
        <w:t>.</w:t>
      </w:r>
    </w:p>
    <w:p>
      <w:pPr>
        <w:bidi/>
      </w:pPr>
      <w:r>
        <w:rPr>
          <w:rtl/>
          <w:cs/>
          <w:lang w:val="ar_AE" w:bidi="ar_AE"/>
        </w:rPr>
      </w:r>
      <w:r>
        <w:rPr>
          <w:rtl/>
          <w:cs/>
          <w:lang w:val="ar_AE" w:bidi="ar_AE"/>
        </w:rPr>
        <w:t xml:space="preserve">يلتقي إيليا بامرأة </w:t>
      </w:r>
      <w:r>
        <w:rPr>
          <w:b/>
          <w:rtl/>
          <w:cs/>
          <w:lang w:val="ar_AE" w:bidi="ar_AE"/>
        </w:rPr>
        <w:t>أرملة</w:t>
      </w:r>
      <w:r>
        <w:rPr>
          <w:rtl/>
          <w:cs/>
          <w:lang w:val="ar_AE" w:bidi="ar_AE"/>
        </w:rPr>
        <w:t xml:space="preserve"> في صرفة. وهذا يعني امرأة قد مات زوجها. نحن لا نعرف ما إذا كان زوج الأرملة قد مات منذ وقت طويل أم أنه قد مات مؤخرًا. استخدموا الكلمة أو العبارة نفسها التي استخدمتموها في المقاطع السابقة للإشارة إلى أرملة.</w:t>
      </w:r>
    </w:p>
    <w:p>
      <w:pPr>
        <w:bidi/>
      </w:pPr>
      <w:r>
        <w:rPr>
          <w:rtl/>
          <w:cs/>
          <w:lang w:val="ar_AE" w:bidi="ar_AE"/>
        </w:rPr>
      </w:r>
      <w:r>
        <w:rPr>
          <w:rtl/>
          <w:cs/>
          <w:lang w:val="ar_AE" w:bidi="ar_AE"/>
        </w:rPr>
        <w:t xml:space="preserve">استخدموا الاسم نفسه الذي استخدمتموه في المقاطع السابقة للإشارة إلى منطقة </w:t>
      </w:r>
      <w:r>
        <w:rPr>
          <w:b/>
          <w:rtl/>
          <w:cs/>
          <w:lang w:val="ar_AE" w:bidi="ar_AE"/>
        </w:rPr>
        <w:t>صيدون</w:t>
      </w:r>
      <w:r>
        <w:rPr>
          <w:rtl/>
          <w:cs/>
          <w:lang w:val="ar_AE" w:bidi="ar_AE"/>
        </w:rPr>
        <w:t>. صيدون هي جزء من بلاد فينيقيا، على ساحل البحر الأبيض المتوسط.</w:t>
      </w:r>
    </w:p>
    <w:p>
      <w:pPr>
        <w:bidi/>
      </w:pPr>
      <w:r>
        <w:rPr>
          <w:rtl/>
          <w:cs/>
          <w:lang w:val="ar_AE" w:bidi="ar_AE"/>
        </w:rPr>
      </w:r>
      <w:r>
        <w:rPr>
          <w:rtl/>
          <w:cs/>
          <w:lang w:val="ar_AE" w:bidi="ar_AE"/>
        </w:rPr>
        <w:t xml:space="preserve">وصرفة هي </w:t>
      </w:r>
      <w:r>
        <w:rPr>
          <w:b/>
          <w:rtl/>
          <w:cs/>
          <w:lang w:val="ar_AE" w:bidi="ar_AE"/>
        </w:rPr>
        <w:t>مدينة</w:t>
      </w:r>
      <w:r>
        <w:rPr>
          <w:rtl/>
          <w:cs/>
          <w:lang w:val="ar_AE" w:bidi="ar_AE"/>
        </w:rPr>
        <w:t xml:space="preserve"> تقع إلى الجنوب من صيدون، في بلاد فينيقية، بالقرب من البحر الأبيض المتوسط. والمدينة هي مستوطنة، أو تجمع سكني، عادةً ما يكون لها سور من حولها للحماية. استخدموا هنا الكلمة نفسها التي استخدمتموها من قبل للإشارة إلى مدينة.</w:t>
      </w:r>
    </w:p>
    <w:p>
      <w:pPr>
        <w:bidi/>
      </w:pPr>
      <w:r>
        <w:rPr>
          <w:rtl/>
          <w:cs/>
          <w:lang w:val="ar_AE" w:bidi="ar_AE"/>
        </w:rPr>
      </w:r>
      <w:r>
        <w:rPr>
          <w:rtl/>
          <w:cs/>
          <w:lang w:val="ar_AE" w:bidi="ar_AE"/>
        </w:rPr>
        <w:t xml:space="preserve">توقَّفوا هنا وناقشوا معًا كمجموعة الاسم الذي ستستخدمونه للإشارة إلى </w:t>
      </w:r>
      <w:r>
        <w:rPr>
          <w:b/>
          <w:rtl/>
          <w:cs/>
          <w:lang w:val="ar_AE" w:bidi="ar_AE"/>
        </w:rPr>
        <w:t>صرفة</w:t>
      </w:r>
      <w:r>
        <w:rPr>
          <w:rtl/>
          <w:cs/>
          <w:lang w:val="ar_AE" w:bidi="ar_AE"/>
        </w:rPr>
        <w:t xml:space="preserve">. إذا لزم الأمر، انظروا إلى الخريطة مرة أخرى لتروا أين تقع صرفة. أوقِفوا الاستماع إلى هذا التسجيل الصوتي هنا. </w:t>
      </w:r>
    </w:p>
    <w:p>
      <w:pPr>
        <w:bidi/>
      </w:pPr>
      <w:r>
        <w:rPr>
          <w:rtl/>
          <w:cs/>
          <w:lang w:val="ar_AE" w:bidi="ar_AE"/>
        </w:rPr>
      </w:r>
      <w:r>
        <w:rPr>
          <w:rtl/>
          <w:cs/>
          <w:lang w:val="ar_AE" w:bidi="ar_AE"/>
        </w:rPr>
        <w:t>يطلب إيليا من المرأة قطعة من الخبز. وعلى الأرجح، يقصد إيليا قطعةً من الخبز كان قد انتزعها شخصٌ بيده من رغيفٍ كامل من الخبز.</w:t>
      </w:r>
    </w:p>
    <w:p>
      <w:pPr>
        <w:bidi/>
      </w:pPr>
      <w:r>
        <w:rPr>
          <w:rtl/>
          <w:cs/>
          <w:lang w:val="ar_AE" w:bidi="ar_AE"/>
        </w:rPr>
      </w:r>
      <w:r>
        <w:rPr>
          <w:rtl/>
          <w:cs/>
          <w:lang w:val="ar_AE" w:bidi="ar_AE"/>
        </w:rPr>
        <w:t xml:space="preserve">توقَّفوا هنا وانظروا مرة أخرى إلى صورة لخبز إذا لزم الأمر. ناقشوا معًا كمجموعة الكلمات التي تستخدمونها للإشارة إلى </w:t>
      </w:r>
      <w:r>
        <w:rPr>
          <w:b/>
          <w:rtl/>
          <w:cs/>
          <w:lang w:val="ar_AE" w:bidi="ar_AE"/>
        </w:rPr>
        <w:t>رغيف خبز</w:t>
      </w:r>
      <w:r>
        <w:rPr>
          <w:rtl/>
          <w:cs/>
          <w:lang w:val="ar_AE" w:bidi="ar_AE"/>
        </w:rPr>
        <w:t xml:space="preserve"> كامل، وللإشارة إلى </w:t>
      </w:r>
      <w:r>
        <w:rPr>
          <w:b/>
          <w:rtl/>
          <w:cs/>
          <w:lang w:val="ar_AE" w:bidi="ar_AE"/>
        </w:rPr>
        <w:t>قطعة (كسرة) من الخبز</w:t>
      </w:r>
      <w:r>
        <w:rPr>
          <w:rtl/>
          <w:cs/>
          <w:lang w:val="ar_AE" w:bidi="ar_AE"/>
        </w:rPr>
        <w:t xml:space="preserve"> تُنتزع باليد. أوقِفوا الاستماع إلى هذا التسجيل الصوتي هنا. </w:t>
      </w:r>
    </w:p>
    <w:p>
      <w:pPr>
        <w:bidi/>
      </w:pPr>
      <w:r>
        <w:rPr>
          <w:rtl/>
          <w:cs/>
          <w:lang w:val="ar_AE" w:bidi="ar_AE"/>
        </w:rPr>
      </w:r>
      <w:r>
        <w:rPr>
          <w:rtl/>
          <w:cs/>
          <w:lang w:val="ar_AE" w:bidi="ar_AE"/>
        </w:rPr>
        <w:t xml:space="preserve">تذكّروا أن كلمة </w:t>
      </w:r>
      <w:r>
        <w:rPr>
          <w:b/>
          <w:rtl/>
          <w:cs/>
          <w:lang w:val="ar_AE" w:bidi="ar_AE"/>
        </w:rPr>
        <w:t>كوار</w:t>
      </w:r>
      <w:r>
        <w:rPr>
          <w:rtl/>
          <w:cs/>
          <w:lang w:val="ar_AE" w:bidi="ar_AE"/>
        </w:rPr>
        <w:t xml:space="preserve"> تشير إلى وعاء كبير من الفخار كان الناس يستخدمونه لتخزين الدقيق. وتشير كلمة </w:t>
      </w:r>
      <w:r>
        <w:rPr>
          <w:b/>
          <w:rtl/>
          <w:cs/>
          <w:lang w:val="ar_AE" w:bidi="ar_AE"/>
        </w:rPr>
        <w:t>كوز</w:t>
      </w:r>
      <w:r>
        <w:rPr>
          <w:rtl/>
          <w:cs/>
          <w:lang w:val="ar_AE" w:bidi="ar_AE"/>
        </w:rPr>
        <w:t xml:space="preserve"> إلى وعاء أصغر يستخدمه الناس لتخزين الزيت. استخدموا الكلمة نفسها التي استخدمتموها في المقاطع السابقة للإشارة إلى "كوار" و"كوز".</w:t>
      </w:r>
    </w:p>
    <w:p>
      <w:pPr>
        <w:bidi/>
      </w:pPr>
      <w:r>
        <w:rPr>
          <w:rtl/>
          <w:cs/>
          <w:lang w:val="ar_AE" w:bidi="ar_AE"/>
        </w:rPr>
      </w:r>
      <w:r>
        <w:rPr>
          <w:rtl/>
          <w:cs/>
          <w:lang w:val="ar_AE" w:bidi="ar_AE"/>
        </w:rPr>
        <w:t xml:space="preserve">توقَّفوا هنا وانظروا مرة أخرى إلى صورة كوار ووعاء كبير من الفخار، إذا لزم الأمر. أوقِفوا الاستماع إلى هذا التسجيل الصوتي هنا. </w:t>
      </w:r>
    </w:p>
    <w:p>
      <w:pPr>
        <w:bidi/>
      </w:pPr>
      <w:r>
        <w:rPr>
          <w:rtl/>
          <w:cs/>
          <w:lang w:val="ar_AE" w:bidi="ar_AE"/>
        </w:rPr>
      </w:r>
      <w:r>
        <w:rPr>
          <w:rtl/>
          <w:cs/>
          <w:lang w:val="ar_AE" w:bidi="ar_AE"/>
        </w:rPr>
        <w:t>تخبر المرأة إيليا أنه لم يتبق لها سوى ملء كف من الدقيق وقليل من زيت الزيتون. نحن لا نعرف بالضبط كم كانت الكمية.</w:t>
      </w:r>
    </w:p>
    <w:p>
      <w:pPr>
        <w:bidi/>
      </w:pPr>
      <w:r>
        <w:rPr>
          <w:rtl/>
          <w:cs/>
          <w:lang w:val="ar_AE" w:bidi="ar_AE"/>
        </w:rPr>
      </w:r>
      <w:r>
        <w:rPr>
          <w:rtl/>
          <w:cs/>
          <w:lang w:val="ar_AE" w:bidi="ar_AE"/>
        </w:rPr>
        <w:t xml:space="preserve">توقَّفوا هنا وانظروا مرة أخرى إلى صور لدقيق وزيت الزيتون إذا لزم الأمر. ناقشوا معًا الكلمات التي ستستخدمونها للإشارة إلى </w:t>
      </w:r>
      <w:r>
        <w:rPr>
          <w:b/>
          <w:rtl/>
          <w:cs/>
          <w:lang w:val="ar_AE" w:bidi="ar_AE"/>
        </w:rPr>
        <w:t>ملء كف</w:t>
      </w:r>
      <w:r>
        <w:rPr>
          <w:rtl/>
          <w:cs/>
          <w:lang w:val="ar_AE" w:bidi="ar_AE"/>
        </w:rPr>
        <w:t xml:space="preserve"> من الدقيق و</w:t>
      </w:r>
      <w:r>
        <w:rPr>
          <w:b/>
          <w:rtl/>
          <w:cs/>
          <w:lang w:val="ar_AE" w:bidi="ar_AE"/>
        </w:rPr>
        <w:t>قليل</w:t>
      </w:r>
      <w:r>
        <w:rPr>
          <w:rtl/>
          <w:cs/>
          <w:lang w:val="ar_AE" w:bidi="ar_AE"/>
        </w:rPr>
        <w:t xml:space="preserve"> من زيت الزيتون. أوقِفوا الاستماع إلى هذا التسجيل الصوتي هنا. </w:t>
      </w:r>
    </w:p>
    <w:p>
      <w:pPr>
        <w:bidi/>
      </w:pPr>
      <w:r>
        <w:rPr>
          <w:rtl/>
          <w:cs/>
          <w:lang w:val="ar_AE" w:bidi="ar_AE"/>
        </w:rPr>
      </w:r>
      <w:r>
        <w:rPr>
          <w:rtl/>
          <w:cs/>
          <w:lang w:val="ar_AE" w:bidi="ar_AE"/>
        </w:rPr>
        <w:t>يخبر إيليا المرأة بأن كوار الدقيق لن يفرغ، وأن كوز الزيت لن ينقص. وهذا يعني أن المرأة ستظل تجد الدقيق والزيت في الآنية في كل مرة تذهب فيها لتحضر الدقيق والزيت منها!</w:t>
      </w:r>
    </w:p>
    <w:p>
      <w:pPr>
        <w:bidi/>
      </w:pPr>
      <w:r>
        <w:rPr>
          <w:rtl/>
          <w:cs/>
          <w:lang w:val="ar_AE" w:bidi="ar_AE"/>
        </w:rPr>
      </w:r>
      <w:r>
        <w:rPr>
          <w:rtl/>
          <w:cs/>
          <w:lang w:val="ar_AE" w:bidi="ar_AE"/>
        </w:rPr>
        <w:t xml:space="preserve">توقَّفوا هنا وناقشوا معًا الكلمات التي ستستخدمونها لوصف كيف أن الدقيق لا </w:t>
      </w:r>
      <w:r>
        <w:rPr>
          <w:b/>
          <w:rtl/>
          <w:cs/>
          <w:lang w:val="ar_AE" w:bidi="ar_AE"/>
        </w:rPr>
        <w:t>يفرغ</w:t>
      </w:r>
      <w:r>
        <w:rPr>
          <w:rtl/>
          <w:cs/>
          <w:lang w:val="ar_AE" w:bidi="ar_AE"/>
        </w:rPr>
        <w:t xml:space="preserve"> وكيف أن الزيت لا </w:t>
      </w:r>
      <w:r>
        <w:rPr>
          <w:b/>
          <w:rtl/>
          <w:cs/>
          <w:lang w:val="ar_AE" w:bidi="ar_AE"/>
        </w:rPr>
        <w:t>ينقص</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 xml:space="preserve">تصنع المرأة الخبز لنفسها </w:t>
      </w:r>
      <w:r>
        <w:rPr>
          <w:b/>
          <w:rtl/>
          <w:cs/>
          <w:lang w:val="ar_AE" w:bidi="ar_AE"/>
        </w:rPr>
        <w:t>ولأهل بيتها</w:t>
      </w:r>
      <w:r>
        <w:rPr>
          <w:rtl/>
          <w:cs/>
          <w:lang w:val="ar_AE" w:bidi="ar_AE"/>
        </w:rPr>
        <w:t xml:space="preserve"> أو لعائلتها. إذا قررتم أنكم تريدون استخدام كلمة تعني شيئًا مثل "أهل البيت"، فواصلوا استخدام الكلمة نفسها التي استخدمتموها من قبل. وراجعوا قاموس الكلمات الرئيسية لمزيد من المعلومات عن تعبير أهل بيت.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17:17–24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17: 17 - 24 واحفظوه في قلوبكم.</w:t>
      </w:r>
    </w:p>
    <w:p>
      <w:pPr>
        <w:bidi/>
      </w:pPr>
      <w:r>
        <w:rPr>
          <w:rtl/>
          <w:cs/>
          <w:lang w:val="ar_AE" w:bidi="ar_AE"/>
        </w:rPr>
      </w:r>
      <w:r>
        <w:rPr>
          <w:rtl/>
          <w:cs/>
          <w:lang w:val="ar_AE" w:bidi="ar_AE"/>
        </w:rPr>
        <w:t xml:space="preserve">استمعوا إلى نسخة صوتية من سفر الملوك الأول 17: 17 - 24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الملوك الأول 17: 17 - 24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القصة السابقة، سمعنا عن الأرملة في مدينة صرفة. كانت المرأة قادرة على الاستمرار في إطعام نفسها وابنها وأهل بيتها وإيليا، وذلك من خلال كوار دقيق وكوز زيت زيتون لم ينفدا أبدًا. لم يكن هناك مطر في الأرض منذ وقت طويل، لكن الرب يواصل توفير احتياجات إيليا والأرملة بطريقة معجزية. والأرملة ليست من إسرائيل، بل من بلاد فينيقية. والناس في فينيقية لا يعرفون الرب (يهوه) بعد. بل هم يعبدون الإله الكاذب، البعل.</w:t>
      </w:r>
    </w:p>
    <w:p>
      <w:pPr>
        <w:bidi/>
      </w:pPr>
      <w:r>
        <w:rPr>
          <w:rtl/>
          <w:cs/>
          <w:lang w:val="ar_AE" w:bidi="ar_AE"/>
        </w:rPr>
      </w:r>
      <w:r>
        <w:rPr>
          <w:rtl/>
          <w:cs/>
          <w:lang w:val="ar_AE" w:bidi="ar_AE"/>
        </w:rPr>
        <w:t>لقد مر بعض الوقت، ونعلم أن إيليا كان يعيش في العلِّية (الغرفة العليا) في بيت الأرملة في صرفة. وتملك الأرملة هذا البيت. ويتكون البيت من مستويين أو طابقين. الطابق الأول هو الجزء الرئيسي من البيت، وفيه تتناول الأرملة وابنها الطعام وفيه ينامان. أما الطابق الثاني من البيت، أي الغرفة العلوية، فهو المكان الذي ينام فيه إيليا. ونحن لا نعلم على وجه اليقين، لكن على الأرجح كانت هناك سلالم خارج المنزل تصعد إلى سقف الطابق الأول. كان هناك سقف، ولكن ربما كانت هناك جدران وربما لم تكن.</w:t>
      </w:r>
    </w:p>
    <w:p>
      <w:pPr>
        <w:bidi/>
      </w:pPr>
      <w:r>
        <w:rPr>
          <w:rtl/>
          <w:cs/>
          <w:lang w:val="ar_AE" w:bidi="ar_AE"/>
        </w:rPr>
      </w:r>
      <w:r>
        <w:rPr>
          <w:rtl/>
          <w:cs/>
          <w:lang w:val="ar_AE" w:bidi="ar_AE"/>
        </w:rPr>
        <w:t xml:space="preserve">توقّفوا هنا وانظروا إلى صورة لمنزل مكوّن من طابقين: طابق أرضي أو أول، وغرفة علوية. أوقِفوا الاستماع إلى هذا التسجيل الصوتي هنا. </w:t>
      </w:r>
    </w:p>
    <w:p>
      <w:pPr>
        <w:bidi/>
      </w:pPr>
      <w:r>
        <w:rPr>
          <w:rtl/>
          <w:cs/>
          <w:lang w:val="ar_AE" w:bidi="ar_AE"/>
        </w:rPr>
      </w:r>
      <w:r>
        <w:rPr>
          <w:rtl/>
          <w:cs/>
          <w:lang w:val="ar_AE" w:bidi="ar_AE"/>
        </w:rPr>
        <w:t xml:space="preserve">توقّفوا هنا وناقشوا هذا السؤال معًا كمجموعة: كيف تبدو البيوت في منطقتكم؟ وكيف كانت البيوت في منطقتكم منذ وقت طويل؟ كيف تتشابه مع البيت الذي ترونه في الصورة أو تختلف عنه؟ أوقِفوا الاستماع إلى هذا التسجيل الصوتي هنا. </w:t>
      </w:r>
    </w:p>
    <w:p>
      <w:pPr>
        <w:bidi/>
      </w:pPr>
      <w:r>
        <w:rPr>
          <w:rtl/>
          <w:cs/>
          <w:lang w:val="ar_AE" w:bidi="ar_AE"/>
        </w:rPr>
      </w:r>
      <w:r>
        <w:rPr>
          <w:rtl/>
          <w:cs/>
          <w:lang w:val="ar_AE" w:bidi="ar_AE"/>
        </w:rPr>
        <w:t>وهنا يقع أمر مأساوي للغاية: إذ يمرض ابن الأرملة بشدة، وتزداد حالته سوءًا أكثر فأكثر، حتى يموت أخيرًا. بالطبع، كانت أم الصبي حزينة جدًا، ومرتبكة بل وربما كانت غاضبة. وتسأل المرأة إيليا عن سبب موت ابنها. وتسأله إن كان الرب (يهوه) يعاقبها بسبب خطاياها السابقة. ولا نعرف أية خطية هي التي تتحدث عنها المرأة.</w:t>
      </w:r>
    </w:p>
    <w:p>
      <w:pPr>
        <w:bidi/>
      </w:pPr>
      <w:r>
        <w:rPr>
          <w:rtl/>
          <w:cs/>
          <w:lang w:val="ar_AE" w:bidi="ar_AE"/>
        </w:rPr>
      </w:r>
      <w:r>
        <w:rPr>
          <w:rtl/>
          <w:cs/>
          <w:lang w:val="ar_AE" w:bidi="ar_AE"/>
        </w:rPr>
        <w:t xml:space="preserve">توقّفوا هنا وناقشوا هذه الأسئلة معًا كمجموعة: ما القصص التي تعرفونها عن شخص ما كان يواجه خسارة كبيرة أو مأساة؟ ما أنواع الأسئلة التي تعتقدون أن هذا الشخص قد طرحها بعد حدوث هذا الأمر المُحزِن جدًا؟ وكيف يمكن أن تختلف الأسئلة بالنسبة لشخص يؤمن بالله وشخص لا يؤمن به؟ أوقِفوا الاستماع إلى هذا التسجيل الصوتي هنا. </w:t>
      </w:r>
    </w:p>
    <w:p>
      <w:pPr>
        <w:bidi/>
      </w:pPr>
      <w:r>
        <w:rPr>
          <w:rtl/>
          <w:cs/>
          <w:lang w:val="ar_AE" w:bidi="ar_AE"/>
        </w:rPr>
      </w:r>
      <w:r>
        <w:rPr>
          <w:rtl/>
          <w:cs/>
          <w:lang w:val="ar_AE" w:bidi="ar_AE"/>
        </w:rPr>
        <w:t>بعد أن تسأل المرأة إيليا وتشاركه حزنها، يأخذ إيليا الصبي إلى العلية ويضعه على السرير هناك. والآن يشارك إيليا حزنه الشخصي وارتباكه مع الرب (يهوه). عندما يقول إيليا إنه ضيف المرأة (نازل عندها)، فإنه يذكِّر الرب (يهوه) بأن المرأة نفسها ليست إسرائيلية. وأن المرأة لا تعرف الرب (يهوه) بالطريقة نفسها التي ينبغي لشعب إسرائيل أن يعرفونه بها. وبإيمان، يتوسل إيليا إلى الرب (يهوه) كي يعيد الحياة إلى الصبي الميت. يستجيب الرب لإيمان إيليا، ويسمع ويعيد الحياة إلى الصبي.</w:t>
      </w:r>
    </w:p>
    <w:p>
      <w:pPr>
        <w:bidi/>
      </w:pPr>
      <w:r>
        <w:rPr>
          <w:rtl/>
          <w:cs/>
          <w:lang w:val="ar_AE" w:bidi="ar_AE"/>
        </w:rPr>
      </w:r>
      <w:r>
        <w:rPr>
          <w:rtl/>
          <w:cs/>
          <w:lang w:val="ar_AE" w:bidi="ar_AE"/>
        </w:rPr>
        <w:t>توقفوا هنا وناقشوا هذا السؤال معًا كمجموعة: تخيلوا أنكم ضيوف في منزل شخص ما، وخلال إقامتكم هناك، يقع أمرٌ رهيب. ولا يعرف مضيفكم الله. ماذا تقولون لمضيفكم؟ وماذا ستقولون لله؟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الملوك الأول 17: 17 - 24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ستقوم المجموعة بمحاولة تصوُّر هذا المقطع.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b/>
          <w:rtl/>
          <w:cs/>
          <w:lang w:val="ar_AE" w:bidi="ar_AE"/>
        </w:rPr>
        <w:t>في المشهد الأول:</w:t>
      </w:r>
      <w:r>
        <w:rPr>
          <w:rtl/>
          <w:cs/>
          <w:lang w:val="ar_AE" w:bidi="ar_AE"/>
        </w:rPr>
        <w:t xml:space="preserve"> يمرض ابن المرأة ويموت. وتسأل المرأة إيليا إن كان الرب (يهوه) يعاقبها على خطيتها السابقة. لا يجيب إيليا على سؤال المرأة—لكنه يطلب منها فقط أن تعطيه جسد الصبي.</w:t>
      </w:r>
    </w:p>
    <w:p>
      <w:pPr>
        <w:bidi/>
      </w:pPr>
      <w:r>
        <w:rPr>
          <w:rtl/>
          <w:cs/>
          <w:lang w:val="ar_AE" w:bidi="ar_AE"/>
        </w:rPr>
      </w:r>
      <w:r>
        <w:rPr>
          <w:b/>
          <w:rtl/>
          <w:cs/>
          <w:lang w:val="ar_AE" w:bidi="ar_AE"/>
        </w:rPr>
        <w:t>في المشهد الثاني:</w:t>
      </w:r>
      <w:r>
        <w:rPr>
          <w:rtl/>
          <w:cs/>
          <w:lang w:val="ar_AE" w:bidi="ar_AE"/>
        </w:rPr>
        <w:t xml:space="preserve"> يأخذ إيليا الصبي الميت إلى الغرفة العلوية من البيت (الْعُلِّيَّة)، ويضعه على السرير. ويدعو إيليا الرب إلهه، ويسأل لماذا حدثت هذه المأساة. ويتمدّّد إيليا على الصبي ثلاث مرات، ويصلّي إلى الرب (يهوه) أن يعيد الصبي إلى الحياة. فيسمع الرب صلاة إيليا ويعطي حياة للولد مرة أخرى.</w:t>
      </w:r>
    </w:p>
    <w:p>
      <w:pPr>
        <w:bidi/>
      </w:pPr>
      <w:r>
        <w:rPr>
          <w:rtl/>
          <w:cs/>
          <w:lang w:val="ar_AE" w:bidi="ar_AE"/>
        </w:rPr>
      </w:r>
      <w:r>
        <w:rPr>
          <w:b/>
          <w:rtl/>
          <w:cs/>
          <w:lang w:val="ar_AE" w:bidi="ar_AE"/>
        </w:rPr>
        <w:t>في المشهد الثالث:</w:t>
      </w:r>
      <w:r>
        <w:rPr>
          <w:rtl/>
          <w:cs/>
          <w:lang w:val="ar_AE" w:bidi="ar_AE"/>
        </w:rPr>
        <w:t xml:space="preserve"> يُحضر إيليا الصبي للأسفل على الدرج ويعطيه إلى أمه، أي المرأة. فتخبر المرأة إيليا أنها الآن ترى أن إيليا هو رجل الله حقًا، وأن كلمة الرب (يهوه) حق.</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إيليَّا</w:t>
      </w:r>
    </w:p>
    <w:p>
      <w:pPr>
        <w:pStyle w:val="ListBullet"/>
        <w:bidi/>
        <w:spacing w:line="240" w:lineRule="auto"/>
        <w:ind w:left="720"/>
      </w:pPr>
      <w:r>
        <w:rPr>
          <w:rtl/>
          <w:cs/>
          <w:lang w:val="ar_AE" w:bidi="ar_AE"/>
        </w:rPr>
      </w:r>
      <w:r>
        <w:rPr>
          <w:rtl/>
          <w:cs/>
          <w:lang w:val="ar_AE" w:bidi="ar_AE"/>
        </w:rPr>
        <w:t>المرأة التي تملك البيت—الأرملة</w:t>
      </w:r>
    </w:p>
    <w:p>
      <w:pPr>
        <w:pStyle w:val="ListBullet"/>
        <w:bidi/>
        <w:spacing w:line="240" w:lineRule="auto"/>
        <w:ind w:left="720"/>
      </w:pPr>
      <w:r>
        <w:rPr>
          <w:rtl/>
          <w:cs/>
          <w:lang w:val="ar_AE" w:bidi="ar_AE"/>
        </w:rPr>
      </w:r>
      <w:r>
        <w:rPr>
          <w:rtl/>
          <w:cs/>
          <w:lang w:val="ar_AE" w:bidi="ar_AE"/>
        </w:rPr>
        <w:t>ابن المرأة، صبي صغير</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تذكّروا أن إيليا كان يقيم في بيت المرأة، حيث ينام في الطابق الثاني، في الغرفة العلوية. ونعلم أن هناك سرير واحد على الأقل في هذه الغرفة. كانت المرأة وابنها ينامان في الطابق الأول أو الطابق الرئيسي من البيت.</w:t>
      </w:r>
    </w:p>
    <w:p>
      <w:pPr>
        <w:bidi/>
      </w:pPr>
      <w:r>
        <w:rPr>
          <w:rtl/>
          <w:cs/>
          <w:lang w:val="ar_AE" w:bidi="ar_AE"/>
        </w:rPr>
      </w:r>
      <w:r>
        <w:rPr>
          <w:rtl/>
          <w:cs/>
          <w:lang w:val="ar_AE" w:bidi="ar_AE"/>
        </w:rPr>
        <w:t xml:space="preserve">توقَّفوا هنا وانظروا معًا كمجموعة مرة أخرى إلى صورة لما كان يبدو عليه بيت المرأة على الأرجح. أوقِفوا الاستماع إلى هذا التسجيل الصوتي هنا. </w:t>
      </w:r>
    </w:p>
    <w:p>
      <w:pPr>
        <w:bidi/>
      </w:pPr>
      <w:r>
        <w:rPr>
          <w:rtl/>
          <w:cs/>
          <w:lang w:val="ar_AE" w:bidi="ar_AE"/>
        </w:rPr>
      </w:r>
      <w:r>
        <w:rPr>
          <w:rtl/>
          <w:cs/>
          <w:lang w:val="ar_AE" w:bidi="ar_AE"/>
        </w:rPr>
        <w:t>هذا الجزء من الطابق الأول، أو الطابق الرئيسي، من البيت هو المكان الذي يمرض فيه الصبي ويموت. ويخبرنا الراوي أن الصبي قد توقف عن التنفس (لم تبق فيه نسمة). وهذه طريقة أخرى للقول إن الصبي قد مات.</w:t>
      </w:r>
    </w:p>
    <w:p>
      <w:pPr>
        <w:bidi/>
      </w:pPr>
      <w:r>
        <w:rPr>
          <w:rtl/>
          <w:cs/>
          <w:lang w:val="ar_AE" w:bidi="ar_AE"/>
        </w:rPr>
      </w:r>
      <w:r>
        <w:rPr>
          <w:rtl/>
          <w:cs/>
          <w:lang w:val="ar_AE" w:bidi="ar_AE"/>
        </w:rPr>
        <w:t xml:space="preserve">توقَّفوا هنا وناقشوا هذا السؤال: ما بعض الطرق التي تتحدث بها ثقافتكم عن موت شخص ما، ولا سيَّما بعد مرض؟ كيف ستقولون إن الصبي كان مريضًا وتوقف عن التنفس أخيرًا؟ أوقِفوا الاستماع إلى هذا التسجيل الصوتي هنا. </w:t>
      </w:r>
    </w:p>
    <w:p>
      <w:pPr>
        <w:bidi/>
      </w:pPr>
      <w:r>
        <w:rPr>
          <w:rtl/>
          <w:cs/>
          <w:lang w:val="ar_AE" w:bidi="ar_AE"/>
        </w:rPr>
      </w:r>
      <w:r>
        <w:rPr>
          <w:rtl/>
          <w:cs/>
          <w:lang w:val="ar_AE" w:bidi="ar_AE"/>
        </w:rPr>
        <w:t xml:space="preserve">تدعو المرأة إيليا "رجل الله"، وتسأله إن كان الصبي قد مات، لأن الرب يعاقبها على خطيتها. تدعو المرأةُ إيليا "رجلَ الله" وتسأل: "ما لي ولك؟" أي "ماذا لديك ضدي؟". بطريقة تُظهر أنها تلوم إيليا على جلب هذه المأساة إلى بيتها. لم تكن المرأة تطلب حقًا من إيليا إجابة. بل هي تطرح هذا السؤال لتُظهِر أنها تُحمِّل إيليا وإلهه مسؤولية وفاة ابنها. </w:t>
      </w:r>
    </w:p>
    <w:p>
      <w:pPr>
        <w:bidi/>
      </w:pPr>
      <w:r>
        <w:rPr>
          <w:rtl/>
          <w:cs/>
          <w:lang w:val="ar_AE" w:bidi="ar_AE"/>
        </w:rPr>
      </w:r>
      <w:r>
        <w:rPr>
          <w:rtl/>
          <w:cs/>
          <w:lang w:val="ar_AE" w:bidi="ar_AE"/>
        </w:rPr>
        <w:t>توقَّفوا هنا وناقشوا معًا كمجموعة العبارة التي ستستخدمونها للتعبير عن جملة "ما لي ولك؟"</w:t>
      </w:r>
    </w:p>
    <w:p>
      <w:pPr>
        <w:bidi/>
      </w:pPr>
      <w:r>
        <w:rPr>
          <w:rtl/>
          <w:cs/>
          <w:lang w:val="ar_AE" w:bidi="ar_AE"/>
        </w:rPr>
      </w:r>
      <w:r>
        <w:rPr>
          <w:rtl/>
          <w:cs/>
          <w:lang w:val="ar_AE" w:bidi="ar_AE"/>
        </w:rPr>
        <w:t xml:space="preserve">إذا أساء إليكم شخصٌ كنتَم قد ساعدتَموه، فماذا تقولون له أو تطلبون منه؟ أوقِفوا الاستماع إلى هذا التسجيل الصوتي هنا. </w:t>
      </w:r>
    </w:p>
    <w:p>
      <w:pPr>
        <w:bidi/>
      </w:pPr>
      <w:r>
        <w:rPr>
          <w:rtl/>
          <w:cs/>
          <w:lang w:val="ar_AE" w:bidi="ar_AE"/>
        </w:rPr>
      </w:r>
      <w:r>
        <w:rPr>
          <w:rtl/>
          <w:cs/>
          <w:lang w:val="ar_AE" w:bidi="ar_AE"/>
        </w:rPr>
        <w:t>لا يرد إيليا على المرأة إلا بأمر: "أعطيني ابنك". ويأخذ إيليا الصبي إلى الغرفة العلوية من البيت ويضعه على السرير.</w:t>
      </w:r>
    </w:p>
    <w:p>
      <w:pPr>
        <w:bidi/>
      </w:pPr>
      <w:r>
        <w:rPr>
          <w:rtl/>
          <w:cs/>
          <w:lang w:val="ar_AE" w:bidi="ar_AE"/>
        </w:rPr>
      </w:r>
      <w:r>
        <w:rPr>
          <w:rtl/>
          <w:cs/>
          <w:lang w:val="ar_AE" w:bidi="ar_AE"/>
        </w:rPr>
        <w:t xml:space="preserve">توقَّفوا هنا وانظروا معًا كمجموعة إلى صورة لما كان يبدو عليه السرير في زمن إيليا. أوقِفوا الاستماع إلى هذا التسجيل الصوتي هنا. </w:t>
      </w:r>
    </w:p>
    <w:p>
      <w:pPr>
        <w:bidi/>
      </w:pPr>
      <w:r>
        <w:rPr>
          <w:rtl/>
          <w:cs/>
          <w:lang w:val="ar_AE" w:bidi="ar_AE"/>
        </w:rPr>
      </w:r>
      <w:r>
        <w:rPr>
          <w:rtl/>
          <w:cs/>
          <w:lang w:val="ar_AE" w:bidi="ar_AE"/>
        </w:rPr>
        <w:t>يصرخ إيليا إلى الرب بمشاعر قوية، ويسأل لماذا سمح الرب بأن يحدث هذا الأمر الرهيب للمرأة التي ساعدته. فعلى الرغم من أن إيليا زائر من بلد آخر، إلا أن المرأة كانت لطيفة وكريمة؛ إذ سمحت له بالإقامة في منزلها وقدمت له الطعام. لا تعني كلمة "يصرخ" هنا أن إيليا كان يبكي فقط. بل عبارة "يصرخ" تعني أن إيليا صرخ بصوت عالٍ إلى الرب أو نادى إليه.</w:t>
      </w:r>
    </w:p>
    <w:p>
      <w:pPr>
        <w:bidi/>
      </w:pPr>
      <w:r>
        <w:rPr>
          <w:rtl/>
          <w:cs/>
          <w:lang w:val="ar_AE" w:bidi="ar_AE"/>
        </w:rPr>
      </w:r>
      <w:r>
        <w:rPr>
          <w:rtl/>
          <w:cs/>
          <w:lang w:val="ar_AE" w:bidi="ar_AE"/>
        </w:rPr>
        <w:t>ثم "يتمدّد" إيليا على جسد الصبي حيث كان موضوعًا على السرير. ونحن لا نعرف بالضبط كيف يبدو هذا. ربما يُظهر إيليا حزنه، أو ربما يعتقد أن وضع جسده الدافئ بالقرب من جسد الصبي الميت (بلا حياة) كان سيساعد على إعادة الصبي إلى الحياة مرة أخرى. وبينما كان إيليا يتمدد بجسده فوق الصبي الميت، توسَّل إلى الرب قائلاً: "لترجعْ نفس هذا الصبيِّ إليه". ويبدو أن الصبي يعود إلى الحياة بسرعة كبيرة، لأننا نعلم أن إيليا تمدد على الجسد ثلاث مرات فقط.</w:t>
      </w:r>
    </w:p>
    <w:p>
      <w:pPr>
        <w:bidi/>
      </w:pPr>
      <w:r>
        <w:rPr>
          <w:rtl/>
          <w:cs/>
          <w:lang w:val="ar_AE" w:bidi="ar_AE"/>
        </w:rPr>
      </w:r>
      <w:r>
        <w:rPr>
          <w:rtl/>
          <w:cs/>
          <w:lang w:val="ar_AE" w:bidi="ar_AE"/>
        </w:rPr>
        <w:t xml:space="preserve">توقَّفوا هنا واطلبوا من شخصين في مجموعتكم أن يتصرفا مثل إيليا والصبي الميت. أظهروا كيف قد يبدو إيليا عندما "يتمدد" على جسد الصبي. بعد أن تمثّلوا هذا، ناقشوا الكلمات التي ستستخدمونها لوصف هذا الفعل الخاص بالتمدد على الجسد. لاحظوا أن هذا المشهد ينبغي أن تؤديه امرأتان معًا أو رجلان معًا. أوقِفوا الاستماع إلى هذا التسجيل الصوتي هنا. </w:t>
      </w:r>
    </w:p>
    <w:p>
      <w:pPr>
        <w:bidi/>
      </w:pPr>
      <w:r>
        <w:rPr>
          <w:rtl/>
          <w:cs/>
          <w:lang w:val="ar_AE" w:bidi="ar_AE"/>
        </w:rPr>
      </w:r>
      <w:r>
        <w:rPr>
          <w:rtl/>
          <w:cs/>
          <w:lang w:val="ar_AE" w:bidi="ar_AE"/>
        </w:rPr>
        <w:t>عندما تعود الحياة إلى الصبي مرة أخرى، يحمله إيليا وينزل به على الدرج ويسلّمه إلى أمه. بهذه الطريقة نعرف أن الصبي لا بد أن يكون صغيرًا، ربما طفلًا. وعندما تستعيد المرأة ابنها من إيليا، تقول إنها تؤمن بالفعل بأن إيليا رجل الله، وأن كلمة الرب (يهوه)، أو وعود الله، التي ينطقها هي حق.</w:t>
      </w:r>
    </w:p>
    <w:p>
      <w:pPr>
        <w:bidi/>
      </w:pPr>
      <w:r>
        <w:rPr>
          <w:rtl/>
          <w:cs/>
          <w:lang w:val="ar_AE" w:bidi="ar_AE"/>
        </w:rPr>
      </w:r>
      <w:r>
        <w:rPr>
          <w:rtl/>
          <w:cs/>
          <w:lang w:val="ar_AE" w:bidi="ar_AE"/>
        </w:rPr>
        <w:t>تدعو المرأة إيليا "رجل الله" مرتين في هذه القصة. المرة الأولى التي تقول فيها المرأة "رجل الله" هي في المشهد الأول، بعد موت ابنها مباشرة. وتسأل المرأة إيليا عن سبب موت ابنها. ويبدو أن المرأة كانت تلوم إيليا، بصفته ممثل الله، على موت ابنها. المرة الثانية التي تقول فيها المرأة "رجل الله" هي مباشرةً بعد أن يُعيد إليها إيليا ابنها حيًا.</w:t>
      </w:r>
    </w:p>
    <w:p>
      <w:pPr>
        <w:bidi/>
      </w:pPr>
      <w:r>
        <w:rPr>
          <w:rtl/>
          <w:cs/>
          <w:lang w:val="ar_AE" w:bidi="ar_AE"/>
        </w:rPr>
      </w:r>
      <w:r>
        <w:rPr>
          <w:rtl/>
          <w:cs/>
          <w:lang w:val="ar_AE" w:bidi="ar_AE"/>
        </w:rPr>
        <w:t xml:space="preserve">توقَّفوا هنا وناقشوا هذه الأسئلة معًا كمجموعة: ما الفرق بين المرة الأولى التي تقول فيها المرأة "رجل الله" والمرة الثانية التي تقولها فيها؟ وكيف تعتقدون أن صوت المرأة كان يبدو عندما قالت "رجل الله" في كل مرة؟ أوقِفوا الاستماع إلى هذا التسجيل الصوتي هنا. </w:t>
      </w:r>
    </w:p>
    <w:p>
      <w:pPr>
        <w:bidi/>
      </w:pPr>
      <w:r>
        <w:rPr>
          <w:rtl/>
          <w:cs/>
          <w:lang w:val="ar_AE" w:bidi="ar_AE"/>
        </w:rPr>
      </w:r>
      <w:r>
        <w:rPr>
          <w:rtl/>
          <w:cs/>
          <w:lang w:val="ar_AE" w:bidi="ar_AE"/>
        </w:rPr>
        <w:t>تقول المرأة لإيليا: "إن كلمة الرب (يهوه) في فمك حق." والآن تفهم المرأة بوضوح أن إيليا ينطق بكلمات إله إسرائيل القوي والمانح للحياة. فلا شيء يمكن أن يمنع الله من أن يفعل ما يريد أن يفعله؛ لا انقطاع المطر، ولا المرض، ولا حتى الموت. كلمات الرب (يهوه) قوية وحق.</w:t>
      </w:r>
    </w:p>
    <w:p>
      <w:pPr>
        <w:bidi/>
      </w:pPr>
      <w:r>
        <w:rPr>
          <w:rtl/>
          <w:cs/>
          <w:lang w:val="ar_AE" w:bidi="ar_AE"/>
        </w:rPr>
      </w:r>
      <w:r>
        <w:rPr>
          <w:rtl/>
          <w:cs/>
          <w:lang w:val="ar_AE" w:bidi="ar_AE"/>
        </w:rPr>
        <w:t xml:space="preserve">توقَّفوا هنا وناقشوا كيف ستصفون حق (أو صدق) "كلمة الرب" الخارجة من فم إيليا. ما الفرق بين القول بأن كلمات "الرب" حق، وبين مجرد القول بأن شخصًا ما يفي بوعده أو يقول الحقيقة؟ أوقِفوا الاستماع إلى هذا التسجيل الصوتي هنا. </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الملوك الأول 17: 17 - 24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ستقوم المجموعة بتمثيل المقطع بشكل درامي.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إيليَّا</w:t>
      </w:r>
    </w:p>
    <w:p>
      <w:pPr>
        <w:pStyle w:val="ListBullet"/>
        <w:bidi/>
        <w:spacing w:line="240" w:lineRule="auto"/>
        <w:ind w:left="720"/>
      </w:pPr>
      <w:r>
        <w:rPr>
          <w:rtl/>
          <w:cs/>
          <w:lang w:val="ar_AE" w:bidi="ar_AE"/>
        </w:rPr>
      </w:r>
      <w:r>
        <w:rPr>
          <w:rtl/>
          <w:cs/>
          <w:lang w:val="ar_AE" w:bidi="ar_AE"/>
        </w:rPr>
        <w:t>المرأة التي تملك البيت—الأرملة</w:t>
      </w:r>
    </w:p>
    <w:p>
      <w:pPr>
        <w:pStyle w:val="ListBullet"/>
        <w:bidi/>
        <w:spacing w:line="240" w:lineRule="auto"/>
        <w:ind w:left="720"/>
      </w:pPr>
      <w:r>
        <w:rPr>
          <w:rtl/>
          <w:cs/>
          <w:lang w:val="ar_AE" w:bidi="ar_AE"/>
        </w:rPr>
      </w:r>
      <w:r>
        <w:rPr>
          <w:rtl/>
          <w:cs/>
          <w:lang w:val="ar_AE" w:bidi="ar_AE"/>
        </w:rPr>
        <w:t>ابن المرأة، صبي صغير</w:t>
      </w:r>
    </w:p>
    <w:p>
      <w:pPr>
        <w:pStyle w:val="ListBullet"/>
        <w:bidi/>
        <w:spacing w:line="240" w:lineRule="auto"/>
        <w:ind w:left="720"/>
      </w:pPr>
      <w:r>
        <w:rPr>
          <w:rtl/>
          <w:cs/>
          <w:lang w:val="ar_AE" w:bidi="ar_AE"/>
        </w:rPr>
      </w:r>
      <w:r>
        <w:rPr>
          <w:rtl/>
          <w:cs/>
          <w:lang w:val="ar_AE" w:bidi="ar_AE"/>
        </w:rPr>
        <w:t>والرب (يهوه)</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في المشهد الأول، يمرض ابن المرأة بشدة ويزداد مرضه سوءًا حتى يموت. فتسأل المرأة إيليا عن سبب حدوث هذا الأمر الرهيب لها. وهي تسأل إيليا عمّا إذا كان ذلك بسبب خطاياها، وعمّا إذا كانت تُعاقَب. تذكّروا أن المرأة تدعو إيليا هنا "رجل الله".</w:t>
      </w:r>
    </w:p>
    <w:p>
      <w:pPr>
        <w:bidi/>
      </w:pPr>
      <w:r>
        <w:rPr>
          <w:rtl/>
          <w:cs/>
          <w:lang w:val="ar_AE" w:bidi="ar_AE"/>
        </w:rPr>
      </w:r>
      <w:r>
        <w:rPr>
          <w:rtl/>
          <w:cs/>
          <w:lang w:val="ar_AE" w:bidi="ar_AE"/>
        </w:rPr>
        <w:t>أوقفوا التمثيل. اسألوا السيدة التي تؤدي دور المرأة: "بمَ تشعرين أو فيمَ تفكِّرين؟". قد تجيب الشخصية بعبارات مثل:</w:t>
      </w:r>
    </w:p>
    <w:p>
      <w:pPr>
        <w:pStyle w:val="ListBullet"/>
        <w:bidi/>
        <w:spacing w:line="240" w:lineRule="auto"/>
        <w:ind w:left="720"/>
      </w:pPr>
      <w:r>
        <w:rPr>
          <w:rtl/>
          <w:cs/>
          <w:lang w:val="ar_AE" w:bidi="ar_AE"/>
        </w:rPr>
      </w:r>
      <w:r>
        <w:rPr>
          <w:rtl/>
          <w:cs/>
          <w:lang w:val="ar_AE" w:bidi="ar_AE"/>
        </w:rPr>
        <w:t>لقد كنت أساعد "رجل الله" هذا بأن أسمح له بأن يعيش معي وأطعمه، والآن إن إله هذا الرجل يعاقبني على خطيتي بقتل ابني؟ أو</w:t>
      </w:r>
    </w:p>
    <w:p>
      <w:pPr>
        <w:pStyle w:val="ListBullet"/>
        <w:bidi/>
        <w:spacing w:line="240" w:lineRule="auto"/>
        <w:ind w:left="720"/>
      </w:pPr>
      <w:r>
        <w:rPr>
          <w:rtl/>
          <w:cs/>
          <w:lang w:val="ar_AE" w:bidi="ar_AE"/>
        </w:rPr>
      </w:r>
      <w:r>
        <w:rPr>
          <w:rtl/>
          <w:cs/>
          <w:lang w:val="ar_AE" w:bidi="ar_AE"/>
        </w:rPr>
        <w:t>ما كان ينبغي لي أبدًا أن أسمح لرجل الله هذا بأن يبقى معنا. انظروا ما حدث! أو</w:t>
      </w:r>
    </w:p>
    <w:p>
      <w:pPr>
        <w:pStyle w:val="ListBullet"/>
        <w:bidi/>
        <w:spacing w:line="240" w:lineRule="auto"/>
        <w:ind w:left="720"/>
      </w:pPr>
      <w:r>
        <w:rPr>
          <w:rtl/>
          <w:cs/>
          <w:lang w:val="ar_AE" w:bidi="ar_AE"/>
        </w:rPr>
      </w:r>
      <w:r>
        <w:rPr>
          <w:rtl/>
          <w:cs/>
          <w:lang w:val="ar_AE" w:bidi="ar_AE"/>
        </w:rPr>
        <w:t>أنا حزينة جدًا لأن ابني قد مات. وأنا أريد أن أفهم لماذا!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يأخذ إيليا ابن المرأة إلى الطابق العلوي ليضعه في سريره في الغرفة العلوية. ويضع إيليا الصبي على السرير. ثم يصرخ إيليا إلى الرب الإله، ويسأل لماذا سمح الله للولد أن يموت. ثم بعد ذلك، "يتمدَّد" إيليا فوق الصبي ثلاث مرات، ويتضرَّع إلى الرب أن يُعيد الحياة إلى الصبي الميت.</w:t>
      </w:r>
    </w:p>
    <w:p>
      <w:pPr>
        <w:bidi/>
      </w:pPr>
      <w:r>
        <w:rPr>
          <w:rtl/>
          <w:cs/>
          <w:lang w:val="ar_AE" w:bidi="ar_AE"/>
        </w:rPr>
      </w:r>
      <w:r>
        <w:rPr>
          <w:rtl/>
          <w:cs/>
          <w:lang w:val="ar_AE" w:bidi="ar_AE"/>
        </w:rPr>
        <w:t>أوقفوا التمثيل. اسألوا الشخص الذي يؤدي دور إيليا: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لا أفهم لماذا يمنح الرب هذه المرأة دقيقًا وزيتًا لا ينفدان، وينقذنا من الموت جوعًا، ثم يسمح لابنها بأن يمرض ويموت؛ أو</w:t>
      </w:r>
    </w:p>
    <w:p>
      <w:pPr>
        <w:pStyle w:val="ListBullet"/>
        <w:bidi/>
        <w:spacing w:line="240" w:lineRule="auto"/>
        <w:ind w:left="720"/>
      </w:pPr>
      <w:r>
        <w:rPr>
          <w:rtl/>
          <w:cs/>
          <w:lang w:val="ar_AE" w:bidi="ar_AE"/>
        </w:rPr>
      </w:r>
      <w:r>
        <w:rPr>
          <w:rtl/>
          <w:cs/>
          <w:lang w:val="ar_AE" w:bidi="ar_AE"/>
        </w:rPr>
        <w:t>هل لا يزال بإمكاني الوثوق بالرب ليصنع معجزة أخرى؟</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يسمع الرب إيليا، ويعيش الصبي مرة أخرى.</w:t>
      </w:r>
    </w:p>
    <w:p>
      <w:pPr>
        <w:bidi/>
      </w:pPr>
      <w:r>
        <w:rPr>
          <w:rtl/>
          <w:cs/>
          <w:lang w:val="ar_AE" w:bidi="ar_AE"/>
        </w:rPr>
      </w:r>
      <w:r>
        <w:rPr>
          <w:rtl/>
          <w:cs/>
          <w:lang w:val="ar_AE" w:bidi="ar_AE"/>
        </w:rPr>
        <w:t>أوقفوا التمثيل. اسألوا الشخص الذي يؤدي دور الرب (يهوه): "بماذا تشعر أو تفكر؟" قد يجيب الشخص بعبارات مثل:</w:t>
      </w:r>
    </w:p>
    <w:p>
      <w:pPr>
        <w:bidi/>
      </w:pPr>
      <w:r>
        <w:rPr>
          <w:rtl/>
          <w:cs/>
          <w:lang w:val="ar_AE" w:bidi="ar_AE"/>
        </w:rPr>
      </w:r>
      <w:r>
        <w:rPr>
          <w:rtl/>
          <w:cs/>
          <w:lang w:val="ar_AE" w:bidi="ar_AE"/>
        </w:rPr>
        <w:t>أنا أحب أن أستجيب لصلوات الأشخاص الذين يؤمنون بي.</w:t>
      </w:r>
    </w:p>
    <w:p>
      <w:pPr>
        <w:bidi/>
      </w:pPr>
      <w:r>
        <w:rPr>
          <w:rtl/>
          <w:cs/>
          <w:lang w:val="ar_AE" w:bidi="ar_AE"/>
        </w:rPr>
      </w:r>
      <w:r>
        <w:rPr>
          <w:rtl/>
          <w:cs/>
          <w:lang w:val="ar_AE" w:bidi="ar_AE"/>
        </w:rPr>
        <w:t>اسألوا الشخص الذي يؤدي دور إيليا: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أسبحك وأمجدك يا رب! أنت مذهل، وأنت وحدك الذي يمكنك أن تعيد شخصًا ميتًا إلى الحياة! أو</w:t>
      </w:r>
    </w:p>
    <w:p>
      <w:pPr>
        <w:pStyle w:val="ListBullet"/>
        <w:bidi/>
        <w:spacing w:line="240" w:lineRule="auto"/>
        <w:ind w:left="720"/>
      </w:pPr>
      <w:r>
        <w:rPr>
          <w:rtl/>
          <w:cs/>
          <w:lang w:val="ar_AE" w:bidi="ar_AE"/>
        </w:rPr>
      </w:r>
      <w:r>
        <w:rPr>
          <w:rtl/>
          <w:cs/>
          <w:lang w:val="ar_AE" w:bidi="ar_AE"/>
        </w:rPr>
        <w:t>شكرًا لأنك استجبت لصلاتي!</w:t>
      </w:r>
    </w:p>
    <w:p>
      <w:pPr>
        <w:bidi/>
      </w:pPr>
      <w:r>
        <w:rPr>
          <w:rtl/>
          <w:cs/>
          <w:lang w:val="ar_AE" w:bidi="ar_AE"/>
        </w:rPr>
      </w:r>
      <w:r>
        <w:rPr>
          <w:rtl/>
          <w:cs/>
          <w:lang w:val="ar_AE" w:bidi="ar_AE"/>
        </w:rPr>
        <w:t>اسألوا الشخص الذي يؤدي دور الابن: "بمَ تشعر أو فيم تفكر؟" قد يجيب الشخص:</w:t>
      </w:r>
    </w:p>
    <w:p>
      <w:pPr>
        <w:bidi/>
      </w:pPr>
      <w:r>
        <w:rPr>
          <w:rtl/>
          <w:cs/>
          <w:lang w:val="ar_AE" w:bidi="ar_AE"/>
        </w:rPr>
      </w:r>
      <w:r>
        <w:rPr>
          <w:rtl/>
          <w:cs/>
          <w:lang w:val="ar_AE" w:bidi="ar_AE"/>
        </w:rPr>
        <w:t>يا للعجب، أنا أشعر بأفضل حال! وأتساءل لماذا يبدو إيليا سعيدًا جدًا لرؤيتي؟</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يحمل إيليا الصبيَّ من السرير ويأخذه إلى الطابق السفلي ليسلّمه إلى أمه. تخبر المرأة إيليا مرة أخرى أنه "رجل الله"، وأنها الآن تعرف وتؤمن بأن كلمة الرب (يهوه) التي ينطقها هي الحق.</w:t>
      </w:r>
    </w:p>
    <w:p>
      <w:pPr>
        <w:bidi/>
      </w:pPr>
      <w:r>
        <w:rPr>
          <w:rtl/>
          <w:cs/>
          <w:lang w:val="ar_AE" w:bidi="ar_AE"/>
        </w:rPr>
      </w:r>
      <w:r>
        <w:rPr>
          <w:rtl/>
          <w:cs/>
          <w:lang w:val="ar_AE" w:bidi="ar_AE"/>
        </w:rPr>
        <w:t>أوقفوا التمثيل. اسألوا السيدة التي تؤدي دور المرأة: "بمَ تشعرين أو فيمَ تفكِّرين؟". قد تجيب الشخصية بعبارات مثل:</w:t>
      </w:r>
    </w:p>
    <w:p>
      <w:pPr>
        <w:pStyle w:val="ListBullet"/>
        <w:bidi/>
        <w:spacing w:line="240" w:lineRule="auto"/>
        <w:ind w:left="720"/>
      </w:pPr>
      <w:r>
        <w:rPr>
          <w:rtl/>
          <w:cs/>
          <w:lang w:val="ar_AE" w:bidi="ar_AE"/>
        </w:rPr>
      </w:r>
      <w:r>
        <w:rPr>
          <w:rtl/>
          <w:cs/>
          <w:lang w:val="ar_AE" w:bidi="ar_AE"/>
        </w:rPr>
        <w:t>هل يمكنني أن أصدق ما أراه؟! هل عاد طفلي حقًا إلى الحياة؟ أو</w:t>
      </w:r>
    </w:p>
    <w:p>
      <w:pPr>
        <w:pStyle w:val="ListBullet"/>
        <w:bidi/>
        <w:spacing w:line="240" w:lineRule="auto"/>
        <w:ind w:left="720"/>
      </w:pPr>
      <w:r>
        <w:rPr>
          <w:rtl/>
          <w:cs/>
          <w:lang w:val="ar_AE" w:bidi="ar_AE"/>
        </w:rPr>
      </w:r>
      <w:r>
        <w:rPr>
          <w:rtl/>
          <w:cs/>
          <w:lang w:val="ar_AE" w:bidi="ar_AE"/>
        </w:rPr>
        <w:t>لم أرَ من قبلُ أي ميت يعود إلى الحياة. كلمات إله إيليا قوية جدًا! أو</w:t>
      </w:r>
    </w:p>
    <w:p>
      <w:pPr>
        <w:pStyle w:val="ListBullet"/>
        <w:bidi/>
        <w:spacing w:line="240" w:lineRule="auto"/>
        <w:ind w:left="720"/>
      </w:pPr>
      <w:r>
        <w:rPr>
          <w:rtl/>
          <w:cs/>
          <w:lang w:val="ar_AE" w:bidi="ar_AE"/>
        </w:rPr>
      </w:r>
      <w:r>
        <w:rPr>
          <w:rtl/>
          <w:cs/>
          <w:lang w:val="ar_AE" w:bidi="ar_AE"/>
        </w:rPr>
        <w:t>كيف يمكنني أن أنسى أن هذا هو الرب (يهوه) نفسه الذي يواصل منحنا الدقيق والزيت اللذين لا ينفدان أبدًا؟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الملوك الأول 17: 17 - 24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عندما يموت ابن المرأة، تخاطب إيليا بـ "</w:t>
      </w:r>
      <w:r>
        <w:rPr>
          <w:b/>
          <w:rtl/>
          <w:cs/>
          <w:lang w:val="ar_AE" w:bidi="ar_AE"/>
        </w:rPr>
        <w:t>رجل الله</w:t>
      </w:r>
      <w:r>
        <w:rPr>
          <w:rtl/>
          <w:cs/>
          <w:lang w:val="ar_AE" w:bidi="ar_AE"/>
        </w:rPr>
        <w:t>." وفي وقت سابق، سمعت المرأة كلمة الرب (يهوه) من إيليا، ورأت أن إمداداتها من الدقيق والزيت لم تفرغ. وتفهم المرأة بوضوح أن إيليا له علاقة بإله قوي. استخدموا العبارة نفسها التي استخدمتموها في المقاطع السابقة للإشارة إلى "رجل الله". كان الناس يدعون الأنبياء أحيانًا "رجال الله". ولمزيد من المعلومات عن "رجل الله"، راجعوا كلمة نبي في قاموس الكلمات الرئيسية.</w:t>
      </w:r>
    </w:p>
    <w:p>
      <w:pPr>
        <w:bidi/>
      </w:pPr>
      <w:r>
        <w:rPr>
          <w:rtl/>
          <w:cs/>
          <w:lang w:val="ar_AE" w:bidi="ar_AE"/>
        </w:rPr>
      </w:r>
      <w:r>
        <w:rPr>
          <w:rtl/>
          <w:cs/>
          <w:lang w:val="ar_AE" w:bidi="ar_AE"/>
        </w:rPr>
        <w:t xml:space="preserve">وتسأل المرأة إيليا لماذا يعاقبها الرب على </w:t>
      </w:r>
      <w:r>
        <w:rPr>
          <w:b/>
          <w:rtl/>
          <w:cs/>
          <w:lang w:val="ar_AE" w:bidi="ar_AE"/>
        </w:rPr>
        <w:t>خطيتها</w:t>
      </w:r>
      <w:r>
        <w:rPr>
          <w:rtl/>
          <w:cs/>
          <w:lang w:val="ar_AE" w:bidi="ar_AE"/>
        </w:rPr>
        <w:t>. عندما يخطئ شخص ما، فإنه يعصي الله. استخدموا الكلمة أو العبارة نفسها التي استخدمتموها في المقاطع السابقة للإشارة إلى كلمة خطية. ولمزيد من المعلومات، راجعوا كلمة خطية في قاموس الكلمات الرئيسية.</w:t>
      </w:r>
    </w:p>
    <w:p>
      <w:pPr>
        <w:bidi/>
      </w:pPr>
      <w:r>
        <w:rPr>
          <w:rtl/>
          <w:cs/>
          <w:lang w:val="ar_AE" w:bidi="ar_AE"/>
        </w:rPr>
      </w:r>
      <w:r>
        <w:rPr>
          <w:rtl/>
          <w:cs/>
          <w:lang w:val="ar_AE" w:bidi="ar_AE"/>
        </w:rPr>
        <w:t xml:space="preserve">تذكّروا أن </w:t>
      </w:r>
      <w:r>
        <w:rPr>
          <w:b/>
          <w:rtl/>
          <w:cs/>
          <w:lang w:val="ar_AE" w:bidi="ar_AE"/>
        </w:rPr>
        <w:t>الْعُلِّيَّة (الغرفة العلوية)</w:t>
      </w:r>
      <w:r>
        <w:rPr>
          <w:rtl/>
          <w:cs/>
          <w:lang w:val="ar_AE" w:bidi="ar_AE"/>
        </w:rPr>
        <w:t xml:space="preserve"> هي غرفة تقع فوق الغرفة الرئيسية في البيت، ويصعد الشخص الدرج ليدخل إلى الغرفة العلوية. وغالبًا ما كان الدرج موجودًا خارج المنزل.</w:t>
      </w:r>
    </w:p>
    <w:p>
      <w:pPr>
        <w:bidi/>
      </w:pPr>
      <w:r>
        <w:rPr>
          <w:rtl/>
          <w:cs/>
          <w:lang w:val="ar_AE" w:bidi="ar_AE"/>
        </w:rPr>
      </w:r>
      <w:r>
        <w:rPr>
          <w:rtl/>
          <w:cs/>
          <w:lang w:val="ar_AE" w:bidi="ar_AE"/>
        </w:rPr>
        <w:t xml:space="preserve">توقَّفوا هنا وانظروا معًا كمجموعة مرة أخرى إلى صورة لغرفة علوية، إذا لزم الأمر. ما الكلمة أو العبارة التي ستستخدمونها لوصف هذا الجزء العلوي من البيت؟ أوقِفوا الاستماع إلى هذا التسجيل الصوتي هنا. </w:t>
      </w:r>
    </w:p>
    <w:p>
      <w:pPr>
        <w:bidi/>
      </w:pPr>
      <w:r>
        <w:rPr>
          <w:rtl/>
          <w:cs/>
          <w:lang w:val="ar_AE" w:bidi="ar_AE"/>
        </w:rPr>
      </w:r>
      <w:r>
        <w:rPr>
          <w:rtl/>
          <w:cs/>
          <w:lang w:val="ar_AE" w:bidi="ar_AE"/>
        </w:rPr>
        <w:t>ويدعو إيليا الرب بتعبير "</w:t>
      </w:r>
      <w:r>
        <w:rPr>
          <w:b/>
          <w:rtl/>
          <w:cs/>
          <w:lang w:val="ar_AE" w:bidi="ar_AE"/>
        </w:rPr>
        <w:t>يا رب إلهي</w:t>
      </w:r>
      <w:r>
        <w:rPr>
          <w:rtl/>
          <w:cs/>
          <w:lang w:val="ar_AE" w:bidi="ar_AE"/>
        </w:rPr>
        <w:t>". استخدموا العبارة نفسها التي استخدمتموها في المقاطع السابقة للإشارة إلى "يا رب إلهي". ولمزيد من المعلومات عن كلمتي الرب (يهوه) والله، راجعوا قاموس الكلمات الرئيسية.</w:t>
      </w:r>
    </w:p>
    <w:p>
      <w:pPr>
        <w:bidi/>
      </w:pPr>
      <w:r>
        <w:rPr>
          <w:rtl/>
          <w:cs/>
          <w:lang w:val="ar_AE" w:bidi="ar_AE"/>
        </w:rPr>
      </w:r>
      <w:r>
        <w:rPr>
          <w:rtl/>
          <w:cs/>
          <w:lang w:val="ar_AE" w:bidi="ar_AE"/>
        </w:rPr>
        <w:t xml:space="preserve">ينادي إيليا الله ويسأل لماذا جلب الله هذه المأساة على </w:t>
      </w:r>
      <w:r>
        <w:rPr>
          <w:b/>
          <w:rtl/>
          <w:cs/>
          <w:lang w:val="ar_AE" w:bidi="ar_AE"/>
        </w:rPr>
        <w:t>الأرملة</w:t>
      </w:r>
      <w:r>
        <w:rPr>
          <w:rtl/>
          <w:cs/>
          <w:lang w:val="ar_AE" w:bidi="ar_AE"/>
        </w:rPr>
        <w:t>. وتعني كلمة "مأساة" الأمر الرهيب الذي حدث، وهو موت ابن المرأة المحبوب. استخدموا الكلمة نفسها للإشارة إلى "أرملة"، أو إلى امرأة مات زوجها، كما استخدمتموها في المقاطع السابقة.</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المأساة</w:t>
      </w:r>
      <w:r>
        <w:rPr>
          <w:rtl/>
          <w:cs/>
          <w:lang w:val="ar_AE" w:bidi="ar_AE"/>
        </w:rPr>
        <w:t xml:space="preserve">. تذكّروا القصة التي رويتموها في الخطوة الثانية عن شخص اختبر أمرًا رهيبًا في حياته. ما هي الكلمة أو العبارة التي يستخدمها مجتمعكم لوصف ما يحدث عندما يقع أمر رهيب لشخص يحبونه؟ أوقِفوا الاستماع إلى هذا التسجيل الصوتي هنا. </w:t>
      </w:r>
    </w:p>
    <w:p>
      <w:pPr>
        <w:bidi/>
      </w:pPr>
      <w:r>
        <w:rPr>
          <w:rtl/>
          <w:cs/>
          <w:lang w:val="ar_AE" w:bidi="ar_AE"/>
        </w:rPr>
      </w:r>
      <w:r>
        <w:rPr>
          <w:rtl/>
          <w:cs/>
          <w:lang w:val="ar_AE" w:bidi="ar_AE"/>
        </w:rPr>
        <w:t xml:space="preserve">يقول إيليا إنه </w:t>
      </w:r>
      <w:r>
        <w:rPr>
          <w:b/>
          <w:rtl/>
          <w:cs/>
          <w:lang w:val="ar_AE" w:bidi="ar_AE"/>
        </w:rPr>
        <w:t>يصلِّي</w:t>
      </w:r>
      <w:r>
        <w:rPr>
          <w:rtl/>
          <w:cs/>
          <w:lang w:val="ar_AE" w:bidi="ar_AE"/>
        </w:rPr>
        <w:t xml:space="preserve"> إلى الرب (يهوه) ويطلب منه أن يسمح للحياة أن تعود إلى الصبي. استخدموا الكلمة أو العبارة نفسها التي استخدمتموها من قبل للإشارة إلى كلمة يُصلِّي. ولمزيد من المعلومات عن كلمة صلاة، راجعوا "قاموس الكلمات الرئيسية".</w:t>
      </w:r>
    </w:p>
    <w:p>
      <w:pPr>
        <w:bidi/>
      </w:pPr>
      <w:r>
        <w:rPr>
          <w:rtl/>
          <w:cs/>
          <w:lang w:val="ar_AE" w:bidi="ar_AE"/>
        </w:rPr>
      </w:r>
      <w:r>
        <w:rPr>
          <w:rtl/>
          <w:cs/>
          <w:lang w:val="ar_AE" w:bidi="ar_AE"/>
        </w:rPr>
        <w:t xml:space="preserve">وتقول الأرملة إنها الآن تعرف أن </w:t>
      </w:r>
      <w:r>
        <w:rPr>
          <w:b/>
          <w:rtl/>
          <w:cs/>
          <w:lang w:val="ar_AE" w:bidi="ar_AE"/>
        </w:rPr>
        <w:t>كلمة الرب (يهوه)</w:t>
      </w:r>
      <w:r>
        <w:rPr>
          <w:rtl/>
          <w:cs/>
          <w:lang w:val="ar_AE" w:bidi="ar_AE"/>
        </w:rPr>
        <w:t xml:space="preserve"> حق. استخدموا العبارة نفسها التي استخدمتموها في المقاطع السابقة للإشارة إلى تعبير "كلمة الرب (يهوه)". ولمزيد من المعلومات، راجعوا كلمة "كلمة"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18:1–15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18: 1 - 15 واحفظوه في قلوبكم.</w:t>
      </w:r>
    </w:p>
    <w:p>
      <w:pPr>
        <w:bidi/>
      </w:pPr>
      <w:r>
        <w:rPr>
          <w:rtl/>
          <w:cs/>
          <w:lang w:val="ar_AE" w:bidi="ar_AE"/>
        </w:rPr>
      </w:r>
      <w:r>
        <w:rPr>
          <w:rtl/>
          <w:cs/>
          <w:lang w:val="ar_AE" w:bidi="ar_AE"/>
        </w:rPr>
        <w:t xml:space="preserve">استمعوا إلى نسخة صوتية من سفر الملوك الأول 18: 1 - 15 ثلاث مرات، من ثلاث ترجمات مختلفة، إن أمكن.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الملوك الأول 18: 1 - 15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تدور هذه القصة حول لقاء النبي إيليا بالملك أخآب بعد مجاعة طويلة. والمجاعة تحدث عندما لا يُوجد مطر لفترة طويلة، مما يضر بالمحاصيل والحيوانات. وقد أرسل الرب هذه المجاعة كعقاب لأن الملك أخآب والملكة إيزابل قادا شعب إسرائيل إلى عبادة آلهة باطلة وإيذاء أنبياء الرب.</w:t>
      </w:r>
    </w:p>
    <w:p>
      <w:pPr>
        <w:bidi/>
      </w:pPr>
      <w:r>
        <w:rPr>
          <w:rtl/>
          <w:cs/>
          <w:lang w:val="ar_AE" w:bidi="ar_AE"/>
        </w:rPr>
      </w:r>
      <w:r>
        <w:rPr>
          <w:rtl/>
          <w:cs/>
          <w:lang w:val="ar_AE" w:bidi="ar_AE"/>
        </w:rPr>
        <w:t xml:space="preserve">في القصة السابقة، تتذكرون أن إيليا كان يختبئ في بلد آخر؛ لأن الرب كان قد أمره بالاختباء أثناء المجاعة. وكان الرب يعتني بإيليا خلال المجاعة. والآن، يُخبر الرب إيليا أنه سينهي الجوع. ويجب أن يذهب إيليا ليخبر الملك أخآب، لكي يعلم أخآب أن الرب هو الذي تسبب في المجاعة، وأنه هو أيضًا من سينهيها. </w:t>
      </w:r>
    </w:p>
    <w:p>
      <w:pPr>
        <w:bidi/>
      </w:pPr>
      <w:r>
        <w:rPr>
          <w:rtl/>
          <w:cs/>
          <w:lang w:val="ar_AE" w:bidi="ar_AE"/>
        </w:rPr>
      </w:r>
      <w:r>
        <w:rPr>
          <w:rtl/>
          <w:cs/>
          <w:lang w:val="ar_AE" w:bidi="ar_AE"/>
        </w:rPr>
        <w:t>يترك إيليا مدينة صرفة ليذهب إلى السامرة. وكانت السامرة عاصمة إسرائيل في ذلك الوقت. أحيانًا كان الناس يسمّون أرض إسرائيل بأكملها "السامرة".</w:t>
      </w:r>
    </w:p>
    <w:p>
      <w:pPr>
        <w:bidi/>
      </w:pPr>
      <w:r>
        <w:rPr>
          <w:rtl/>
          <w:cs/>
          <w:lang w:val="ar_AE" w:bidi="ar_AE"/>
        </w:rPr>
      </w:r>
      <w:r>
        <w:rPr>
          <w:rtl/>
          <w:cs/>
          <w:lang w:val="ar_AE" w:bidi="ar_AE"/>
        </w:rPr>
        <w:t xml:space="preserve">توقَّفوا هنا وانظروا إلى الخريطة التي تشمل صرفة والسامرة. أوقِفوا الاستماع إلى هذا التسجيل الصوتي هنا. </w:t>
      </w:r>
    </w:p>
    <w:p>
      <w:pPr>
        <w:bidi/>
      </w:pPr>
      <w:r>
        <w:rPr>
          <w:rtl/>
          <w:cs/>
          <w:lang w:val="ar_AE" w:bidi="ar_AE"/>
        </w:rPr>
      </w:r>
      <w:r>
        <w:rPr>
          <w:rtl/>
          <w:cs/>
          <w:lang w:val="ar_AE" w:bidi="ar_AE"/>
        </w:rPr>
        <w:t>سوف تتذكرون أن الرب (يهوه) كان قد وعد بأنه ستكون هناك مجاعة. وهي الآن قد استمرت لثلاث سنوات.</w:t>
      </w:r>
    </w:p>
    <w:p>
      <w:pPr>
        <w:bidi/>
      </w:pPr>
      <w:r>
        <w:rPr>
          <w:rtl/>
          <w:cs/>
          <w:lang w:val="ar_AE" w:bidi="ar_AE"/>
        </w:rPr>
      </w:r>
      <w:r>
        <w:rPr>
          <w:rtl/>
          <w:cs/>
          <w:lang w:val="ar_AE" w:bidi="ar_AE"/>
        </w:rPr>
        <w:t>وخلال المجاعة، كان هناك القليل من العشب والماء. وكان كل من العشب والماء مهمين لخيول الملك وبغاله. وهكذا، انطلق الملك أخآب ومدير قصره، وهو رجلٌ يُدعى عوبديا، في اتجاهين مختلفين للبحث عن العشب للحيوانات بالقرب من أي مجاري مائية. وبصفته مديرًا للقصر، كان عوبديا يساعد في العناية ببيت الملك وأرضه وممتلكاته.</w:t>
      </w:r>
    </w:p>
    <w:p>
      <w:pPr>
        <w:bidi/>
      </w:pPr>
      <w:r>
        <w:rPr>
          <w:rtl/>
          <w:cs/>
          <w:lang w:val="ar_AE" w:bidi="ar_AE"/>
        </w:rPr>
      </w:r>
      <w:r>
        <w:rPr>
          <w:rtl/>
          <w:cs/>
          <w:lang w:val="ar_AE" w:bidi="ar_AE"/>
        </w:rPr>
        <w:t>أملَ أخآب وعوبديا في العثور على عشب أو ماء في الينابيع أو الوديان المخفية. وتُعدُّ وديان الأنهار الجافة هذه وديانًا صغيرةً تمتلئ بالمياه عند هطول الأمطار، لكنها تظل جافةً خلال فترات الجفاف.</w:t>
      </w:r>
    </w:p>
    <w:p>
      <w:pPr>
        <w:bidi/>
      </w:pPr>
      <w:r>
        <w:rPr>
          <w:rtl/>
          <w:cs/>
          <w:lang w:val="ar_AE" w:bidi="ar_AE"/>
        </w:rPr>
      </w:r>
      <w:r>
        <w:rPr>
          <w:rtl/>
          <w:cs/>
          <w:lang w:val="ar_AE" w:bidi="ar_AE"/>
        </w:rPr>
        <w:t xml:space="preserve">توقَّفوا هنا وانظروا إلى صور لنبع ووادي نهر جاف. ناقشوا هذا السؤال معًا كمجموعة: تحدّثوا عن وقت لم يكن فيه مطر، وماتت فيه النباتات. وتخيلوا كيف سيكون الأمر إذا لم يكن هناك مطر لمدة ثلاث سنوات. أوقِفوا الاستماع إلى هذا التسجيل الصوتي هنا. </w:t>
      </w:r>
    </w:p>
    <w:p>
      <w:pPr>
        <w:bidi/>
      </w:pPr>
      <w:r>
        <w:rPr>
          <w:rtl/>
          <w:cs/>
          <w:lang w:val="ar_AE" w:bidi="ar_AE"/>
        </w:rPr>
      </w:r>
      <w:r>
        <w:rPr>
          <w:rtl/>
          <w:cs/>
          <w:lang w:val="ar_AE" w:bidi="ar_AE"/>
        </w:rPr>
        <w:t>يرى عوبديا إيليا ويسجد ليُظهر له الاحترام. وعندما يطلب إيليا من عوبديا أن يخبر أخآب بوجوده، يقول عوبديا: "ما هي خطيتي؟ هل تحاول أن تقتلني؟"</w:t>
      </w:r>
    </w:p>
    <w:p>
      <w:pPr>
        <w:bidi/>
      </w:pPr>
      <w:r>
        <w:rPr>
          <w:rtl/>
          <w:cs/>
          <w:lang w:val="ar_AE" w:bidi="ar_AE"/>
        </w:rPr>
      </w:r>
      <w:r>
        <w:rPr>
          <w:rtl/>
          <w:cs/>
          <w:lang w:val="ar_AE" w:bidi="ar_AE"/>
        </w:rPr>
        <w:t>تذكروا أنه خلال المجاعة، كان أخآب يبحث عن إيليا في كل مكان، حتى في بلدان أخرى. وكان أخآب يستحلف الناس بأنهم لم يكونوا يخفون إيليا. وكان عوبديا يخشى أنه إذا ذهب ليخبر أخآب أن إيليا موجود هناك، أن الرب ينقل إيليا إلى مكان آخر. وعندها يغضب أخآب ويقتل عوبديا.</w:t>
      </w:r>
    </w:p>
    <w:p>
      <w:pPr>
        <w:bidi/>
      </w:pPr>
      <w:r>
        <w:rPr>
          <w:rtl/>
          <w:cs/>
          <w:lang w:val="ar_AE" w:bidi="ar_AE"/>
        </w:rPr>
      </w:r>
      <w:r>
        <w:rPr>
          <w:rtl/>
          <w:cs/>
          <w:lang w:val="ar_AE" w:bidi="ar_AE"/>
        </w:rPr>
        <w:t>وكان عوبديا يريد من إيليا أن يعرف أنه كان يحب الرب ويتبعه. فذكَّر عوبديا إيليا بأنه عندما حاولت الملكة إيزابل قتل أنبياء الرب، أخفى عوبديا مئةً منهم في مغارتين؛ خمسين نبيًا في كل مغارة. وهو كان يعولهم بالطعام والماء ليساعدهم على البقاء آمنين. وكما أرسل الرب غربانًا وأرملة لرعاية إيليا، كان عوبديا يهتم بالأنبياء.</w:t>
      </w:r>
    </w:p>
    <w:p>
      <w:pPr>
        <w:bidi/>
      </w:pPr>
      <w:r>
        <w:rPr>
          <w:rtl/>
          <w:cs/>
          <w:lang w:val="ar_AE" w:bidi="ar_AE"/>
        </w:rPr>
      </w:r>
      <w:r>
        <w:rPr>
          <w:rtl/>
          <w:cs/>
          <w:lang w:val="ar_AE" w:bidi="ar_AE"/>
        </w:rPr>
        <w:t xml:space="preserve">توقّفوا هنا وانظروا كمجموعة إلى صورة لمغارة. أوقِفوا الاستماع إلى هذا التسجيل الصوتي هنا. </w:t>
      </w:r>
    </w:p>
    <w:p>
      <w:pPr>
        <w:bidi/>
      </w:pPr>
      <w:r>
        <w:rPr>
          <w:rtl/>
          <w:cs/>
          <w:lang w:val="ar_AE" w:bidi="ar_AE"/>
        </w:rPr>
      </w:r>
      <w:r>
        <w:rPr>
          <w:rtl/>
          <w:cs/>
          <w:lang w:val="ar_AE" w:bidi="ar_AE"/>
        </w:rPr>
        <w:t>ونحن نعلم أن عوبديا قال الحقيقة لأن أجزاء أخرى من الكتاب المقدس تقول الشيء نفسه. ويقول الكتاب المقدس إن عوبديا آمن حقًا بالرب.</w:t>
      </w:r>
    </w:p>
    <w:p>
      <w:pPr>
        <w:bidi/>
      </w:pPr>
      <w:r>
        <w:rPr>
          <w:rtl/>
          <w:cs/>
          <w:lang w:val="ar_AE" w:bidi="ar_AE"/>
        </w:rPr>
      </w:r>
      <w:r>
        <w:rPr>
          <w:rtl/>
          <w:cs/>
          <w:lang w:val="ar_AE" w:bidi="ar_AE"/>
        </w:rPr>
        <w:t>ثم قطع إيليا وعدًا لعوبديا. قال إيليا: "حيّ هو رب الجنود، الذي أخدمه (أنا واقف أمامه)؛ إنني سأذهب إلى آخآب اليوم."</w:t>
      </w:r>
    </w:p>
    <w:p>
      <w:pPr>
        <w:bidi/>
      </w:pPr>
      <w:r>
        <w:rPr>
          <w:rtl/>
          <w:cs/>
          <w:lang w:val="ar_AE" w:bidi="ar_AE"/>
        </w:rPr>
      </w:r>
      <w:r>
        <w:rPr>
          <w:rtl/>
          <w:cs/>
          <w:lang w:val="ar_AE" w:bidi="ar_AE"/>
        </w:rPr>
        <w:t>ويعني تعبير "رب الجنود (القوات السماوية)" أن الرب (يهوه) قوي ويحكم على العديد من الملائكة في السماء. يقول إيليا إنه يقف أمام الرب، أي إنه نبي الرب حقًا. وبقطعه هذا الوعد القوي، يقول إيليا إنه يثق في الرب أنه يعتني بكل شيء.</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الملوك الأول 18: 1 - 15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ستقوم المجموعة بمحاولة تصوُّر هذا المقطع.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b/>
          <w:rtl/>
          <w:cs/>
          <w:lang w:val="ar_AE" w:bidi="ar_AE"/>
        </w:rPr>
        <w:t>في المشهد الأول:</w:t>
      </w:r>
      <w:r>
        <w:rPr>
          <w:rtl/>
          <w:cs/>
          <w:lang w:val="ar_AE" w:bidi="ar_AE"/>
        </w:rPr>
        <w:t xml:space="preserve"> يقول الرب لإيليا: "اذهب وأظهر نفسك لأخآب، فأُعطي مطرًا على الأرض." وكانت هذه هي السنة الثالثة من المجاعة. والرب مستعد لإنهاء المجاعة، وعلى إيليا أن يوصل الرسالة.</w:t>
      </w:r>
    </w:p>
    <w:p>
      <w:pPr>
        <w:bidi/>
      </w:pPr>
      <w:r>
        <w:rPr>
          <w:rtl/>
          <w:cs/>
          <w:lang w:val="ar_AE" w:bidi="ar_AE"/>
        </w:rPr>
      </w:r>
      <w:r>
        <w:rPr>
          <w:b/>
          <w:rtl/>
          <w:cs/>
          <w:lang w:val="ar_AE" w:bidi="ar_AE"/>
        </w:rPr>
        <w:t>في المشهد الثاني:</w:t>
      </w:r>
      <w:r>
        <w:rPr>
          <w:rtl/>
          <w:cs/>
          <w:lang w:val="ar_AE" w:bidi="ar_AE"/>
        </w:rPr>
        <w:t xml:space="preserve"> يبحث الملك أخآب ومدير قصره، عوبديا، عن أي عشب أو ماء تبقى في الأرض. فقد كان أخآب وعوبديا يأملان في إنقاذ الحيوانات، أي الخيول والبغال والبهائم الأخرى. وفي هذا المشهد، يخبرنا الكتاب المقدس أيضًا بأمرٍ مهمٍ عن عوبديا: لقد كان يتبع الرب حقًا. ففي وقت سابق من حياته، كان عوبديا قد أخفى مئة من أنبياء الرب في مغارتين عندما كانت الملكة إيزابل تحاول قتلهم.</w:t>
      </w:r>
    </w:p>
    <w:p>
      <w:pPr>
        <w:bidi/>
      </w:pPr>
      <w:r>
        <w:rPr>
          <w:rtl/>
          <w:cs/>
          <w:lang w:val="ar_AE" w:bidi="ar_AE"/>
        </w:rPr>
      </w:r>
      <w:r>
        <w:rPr>
          <w:b/>
          <w:rtl/>
          <w:cs/>
          <w:lang w:val="ar_AE" w:bidi="ar_AE"/>
        </w:rPr>
        <w:t>في المشهد الثالث:</w:t>
      </w:r>
      <w:r>
        <w:rPr>
          <w:rtl/>
          <w:cs/>
          <w:lang w:val="ar_AE" w:bidi="ar_AE"/>
        </w:rPr>
        <w:t xml:space="preserve"> يظهر إيليا أمام عوبديا. ويظهر عوبديا الاحترام لكنه كان خائفًا. كان عوبديا قلقًا من أن حياته ستكون في خطر إذا اختفى إيليا مرة أخرى، ولذلك يصف عوبديا كيف أنقذ أنبياء الرب. ويقسم إيليا أنه سيُظهِر نفسه لأخآب.</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إيليَّا</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الملك أخآب</w:t>
      </w:r>
    </w:p>
    <w:p>
      <w:pPr>
        <w:pStyle w:val="ListBullet"/>
        <w:bidi/>
        <w:spacing w:line="240" w:lineRule="auto"/>
        <w:ind w:left="720"/>
      </w:pPr>
      <w:r>
        <w:rPr>
          <w:rtl/>
          <w:cs/>
          <w:lang w:val="ar_AE" w:bidi="ar_AE"/>
        </w:rPr>
      </w:r>
      <w:r>
        <w:rPr>
          <w:rtl/>
          <w:cs/>
          <w:lang w:val="ar_AE" w:bidi="ar_AE"/>
        </w:rPr>
        <w:t>عوبديا</w:t>
      </w:r>
    </w:p>
    <w:p>
      <w:pPr>
        <w:pStyle w:val="ListBullet"/>
        <w:bidi/>
        <w:spacing w:line="240" w:lineRule="auto"/>
        <w:ind w:left="720"/>
      </w:pPr>
      <w:r>
        <w:rPr>
          <w:rtl/>
          <w:cs/>
          <w:lang w:val="ar_AE" w:bidi="ar_AE"/>
        </w:rPr>
      </w:r>
      <w:r>
        <w:rPr>
          <w:rtl/>
          <w:cs/>
          <w:lang w:val="ar_AE" w:bidi="ar_AE"/>
        </w:rPr>
        <w:t>إيزابل</w:t>
      </w:r>
    </w:p>
    <w:p>
      <w:pPr>
        <w:pStyle w:val="ListBullet"/>
        <w:bidi/>
        <w:spacing w:line="240" w:lineRule="auto"/>
        <w:ind w:left="720"/>
      </w:pPr>
      <w:r>
        <w:rPr>
          <w:rtl/>
          <w:cs/>
          <w:lang w:val="ar_AE" w:bidi="ar_AE"/>
        </w:rPr>
      </w:r>
      <w:r>
        <w:rPr>
          <w:rtl/>
          <w:cs/>
          <w:lang w:val="ar_AE" w:bidi="ar_AE"/>
        </w:rPr>
        <w:t>وأنبياء الرب (يهوه)</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قبل أن تحدث هذه القصة بوقت طويل، حاولت إيزابل، الملكة، أن تقتل جميع أنبياء الرب (يهوه) حتى تتمكن من تثبيت أنبياء آلهتها الكاذبة في إسرائيل.</w:t>
      </w:r>
    </w:p>
    <w:p>
      <w:pPr>
        <w:bidi/>
      </w:pPr>
      <w:r>
        <w:rPr>
          <w:rtl/>
          <w:cs/>
          <w:lang w:val="ar_AE" w:bidi="ar_AE"/>
        </w:rPr>
      </w:r>
      <w:r>
        <w:rPr>
          <w:rtl/>
          <w:cs/>
          <w:lang w:val="ar_AE" w:bidi="ar_AE"/>
        </w:rPr>
        <w:t>في المشهد الأول، يحدث هذا بعد ثلاث سنوات من انقطاع المطر.</w:t>
      </w:r>
    </w:p>
    <w:p>
      <w:pPr>
        <w:bidi/>
      </w:pPr>
      <w:r>
        <w:rPr>
          <w:rtl/>
          <w:cs/>
          <w:lang w:val="ar_AE" w:bidi="ar_AE"/>
        </w:rPr>
      </w:r>
      <w:r>
        <w:rPr>
          <w:rtl/>
          <w:cs/>
          <w:lang w:val="ar_AE" w:bidi="ar_AE"/>
        </w:rPr>
        <w:t xml:space="preserve">توقَّفوا وناقشوا مع الفريق كيف ستبدأون هذا المقطع حتى يكون واضحًا أن وقتًا طويلًا قد مر منذ القصة السابقة. أوقفوا سماع التسجيل الصوتي هنا. </w:t>
      </w:r>
    </w:p>
    <w:p>
      <w:pPr>
        <w:bidi/>
      </w:pPr>
      <w:r>
        <w:rPr>
          <w:rtl/>
          <w:cs/>
          <w:lang w:val="ar_AE" w:bidi="ar_AE"/>
        </w:rPr>
      </w:r>
      <w:r>
        <w:rPr>
          <w:rtl/>
          <w:cs/>
          <w:lang w:val="ar_AE" w:bidi="ar_AE"/>
        </w:rPr>
        <w:t>لا يزال إيليا في أرض أجنبية، لكن الرب يأمر إيليا بأن يعود. ولا نعرف كيف تحدث الرب إلى إيليا، لكن من الواضح أن الرب هو الذي طلب من إيليا أن يعود.</w:t>
      </w:r>
    </w:p>
    <w:p>
      <w:pPr>
        <w:bidi/>
      </w:pPr>
      <w:r>
        <w:rPr>
          <w:rtl/>
          <w:cs/>
          <w:lang w:val="ar_AE" w:bidi="ar_AE"/>
        </w:rPr>
      </w:r>
      <w:r>
        <w:rPr>
          <w:rtl/>
          <w:cs/>
          <w:lang w:val="ar_AE" w:bidi="ar_AE"/>
        </w:rPr>
        <w:t>ويقول الرب إنه سيعطي المطر، وأنه يجب على إيليا أن يذهب ويُظهِر نفسه إلى أخآب.</w:t>
      </w:r>
    </w:p>
    <w:p>
      <w:pPr>
        <w:bidi/>
      </w:pPr>
      <w:r>
        <w:rPr>
          <w:rtl/>
          <w:cs/>
          <w:lang w:val="ar_AE" w:bidi="ar_AE"/>
        </w:rPr>
      </w:r>
      <w:r>
        <w:rPr>
          <w:rtl/>
          <w:cs/>
          <w:lang w:val="ar_AE" w:bidi="ar_AE"/>
        </w:rPr>
        <w:t xml:space="preserve">توقَّفوا وناقشوا كيف ستُوضّحون أن إيليا لا يكتفي بمجرد الانتظار حتى يراه أخآب. فقد كان من المفترض أن يذهب إيليا إلى أخآب ويتحدث معه. أوقفوا سماع التسجيل الصوتي هنا. </w:t>
      </w:r>
    </w:p>
    <w:p>
      <w:pPr>
        <w:bidi/>
      </w:pPr>
      <w:r>
        <w:rPr>
          <w:rtl/>
          <w:cs/>
          <w:lang w:val="ar_AE" w:bidi="ar_AE"/>
        </w:rPr>
      </w:r>
      <w:r>
        <w:rPr>
          <w:rtl/>
          <w:cs/>
          <w:lang w:val="ar_AE" w:bidi="ar_AE"/>
        </w:rPr>
        <w:t xml:space="preserve">توقَّفوا واظهروا صورة توضح أراضي السامرة. أوقفوا سماع التسجيل الصوتي هنا. </w:t>
      </w:r>
    </w:p>
    <w:p>
      <w:pPr>
        <w:bidi/>
      </w:pPr>
      <w:r>
        <w:rPr>
          <w:rtl/>
          <w:cs/>
          <w:lang w:val="ar_AE" w:bidi="ar_AE"/>
        </w:rPr>
      </w:r>
      <w:r>
        <w:rPr>
          <w:rtl/>
          <w:cs/>
          <w:lang w:val="ar_AE" w:bidi="ar_AE"/>
        </w:rPr>
        <w:t>يحدث المشهد الثاني في السامرة. يدعو أخآب عوبديا ليقابله.</w:t>
      </w:r>
    </w:p>
    <w:p>
      <w:pPr>
        <w:bidi/>
      </w:pPr>
      <w:r>
        <w:rPr>
          <w:rtl/>
          <w:cs/>
          <w:lang w:val="ar_AE" w:bidi="ar_AE"/>
        </w:rPr>
      </w:r>
      <w:r>
        <w:rPr>
          <w:rtl/>
          <w:cs/>
          <w:lang w:val="ar_AE" w:bidi="ar_AE"/>
        </w:rPr>
        <w:t>ويعطينا راوي القصة معلومات توضِّح الخلفية عن عوبديا. كان عوبديا يخاف الرب كثيرًا، أي أنه كان يحترمه ويكرمه جدًا. في الماضي، أخفى عوبديا مئة من أنبياء الرب في مغارتين وأعطى لهم الخبز والماء. وفي هذه الحالة، فإن الخبز يعني في الواقع الطعام بشكل عام.</w:t>
      </w:r>
    </w:p>
    <w:p>
      <w:pPr>
        <w:bidi/>
      </w:pPr>
      <w:r>
        <w:rPr>
          <w:rtl/>
          <w:cs/>
          <w:lang w:val="ar_AE" w:bidi="ar_AE"/>
        </w:rPr>
      </w:r>
      <w:r>
        <w:rPr>
          <w:rtl/>
          <w:cs/>
          <w:lang w:val="ar_AE" w:bidi="ar_AE"/>
        </w:rPr>
        <w:t xml:space="preserve">توقَّفوا وناقشوا الكلمة التي ستستخدمونها للإشارة إلى الخبز بحيث يتضح أنه طعام. أوقفوا سماع التسجيل الصوتي هنا. </w:t>
      </w:r>
    </w:p>
    <w:p>
      <w:pPr>
        <w:bidi/>
      </w:pPr>
      <w:r>
        <w:rPr>
          <w:rtl/>
          <w:cs/>
          <w:lang w:val="ar_AE" w:bidi="ar_AE"/>
        </w:rPr>
      </w:r>
      <w:r>
        <w:rPr>
          <w:rtl/>
          <w:cs/>
          <w:lang w:val="ar_AE" w:bidi="ar_AE"/>
        </w:rPr>
        <w:t xml:space="preserve">توقَّفوا وناقشوا كيفية توضيح أنَّ إخفاء عوبديا للأنبياء المئة قد حدث قبل وقت طويل من الحوار الذي يدور بين آخآب وعوبديا في هذا المشهد. أوقفوا سماع التسجيل الصوتي هنا. </w:t>
      </w:r>
    </w:p>
    <w:p>
      <w:pPr>
        <w:bidi/>
      </w:pPr>
      <w:r>
        <w:rPr>
          <w:rtl/>
          <w:cs/>
          <w:lang w:val="ar_AE" w:bidi="ar_AE"/>
        </w:rPr>
      </w:r>
      <w:r>
        <w:rPr>
          <w:rtl/>
          <w:cs/>
          <w:lang w:val="ar_AE" w:bidi="ar_AE"/>
        </w:rPr>
        <w:t>بعد تلك الخلفية، يخبرنا راوي القصة بخطة أخآب. سينفصل آخآب وعوبديا ويبحثان في الأرض عن ينابيع ووديان يتوفر فيها عشب. والينابيع هي جداول من الماء تتدفق من الأرض. والوديان هي مناطق منخفضة تكون جافة عادة عندما لا يكون هناك مطر، لكن خلال أوقات المطر، تكون هناك جداول من الماء. من المرجح أن يعثر الناس على العشب بالقرب من مصادر المياه هذه. يذهب أخآب في أحد الاتجاهات للبحث عن العشب، ويذهب عوبديا في الاتجاه الآخر.</w:t>
      </w:r>
    </w:p>
    <w:p>
      <w:pPr>
        <w:bidi/>
      </w:pPr>
      <w:r>
        <w:rPr>
          <w:rtl/>
          <w:cs/>
          <w:lang w:val="ar_AE" w:bidi="ar_AE"/>
        </w:rPr>
      </w:r>
      <w:r>
        <w:rPr>
          <w:rtl/>
          <w:cs/>
          <w:lang w:val="ar_AE" w:bidi="ar_AE"/>
        </w:rPr>
        <w:t>في المشهد الثالث، كان عوبديا يسير وفجأة يرى إيليا. يسجد عوبديا ليس ليعبد إيليا، بل ليُظهر الاحترام لأن إيليا نبي. وعوبديا ليس متأكدًا مما إذا كان هذا إيليا حقًا. في الواقع، يسأل عوبديا إيليا قائلًا: "أأنت هو يا سيدي إيليا؟" فلم يرَ أحد في إسرائيل إيليا منذ سنوات. يؤكد إيليا أنه هو إيليا حقًا. ويطلب إيليا من عوبديا أن يخبر سيده، الملك: "انظر! إن إيليا هنا." وتعني كلمات إيليا "لقد وجدت إيليا!" أو "لقد رأيت إيليا!" ويساور عوبديا القلق من أن يأخذ روحُ الرب إيليا بعيدًا بينما يذهب هو لإحضار أخآب. فإذا أخبر عوبديا أخآب عن إيليا ثم اختفى إيليا مرة أخرى، فقد يقتل أخآب عوبديا.</w:t>
      </w:r>
    </w:p>
    <w:p>
      <w:pPr>
        <w:bidi/>
      </w:pPr>
      <w:r>
        <w:rPr>
          <w:rtl/>
          <w:cs/>
          <w:lang w:val="ar_AE" w:bidi="ar_AE"/>
        </w:rPr>
      </w:r>
      <w:r>
        <w:rPr>
          <w:rtl/>
          <w:cs/>
          <w:lang w:val="ar_AE" w:bidi="ar_AE"/>
        </w:rPr>
        <w:t>ويقول عوبديا إن أخآب أرسل رجالًا للبحث عن إيليا في كل مكان تقريبًا. ويشدد عوبديا كثيرًا على تأكيد هذا البحث بأن يحلف، "حيٌّ هو الرب إلهك". ويؤكد عوبديا أيضًا بشدة النطاق الواسع للبحث بقوله: "إنه لا توجد أمة أو مملكة لم يرسل إليها أخآب شخصًا للبحث عن إيليا." وكان الملك أخآب يجعل الناس في الأمم الأخرى أيضًا يحلفون بأن إيليا لم يكن في أرضهم. يُبيّن عوبديا حجم الجهد الكبير الذي بذله الملك للعثور على إيليا، وذلك لكي يدرك إيليا مدى الغضب الذي سيعتري آخآب لو أخبره عوبديا بأنه عثر عليه ثم اختفى إيليا بعد ذلك. وهو يخبر بما كان قد قاله لنا الراوي بالفعل من قبل: كيف خاطر عوبديا بحياته ليخفي مئة نبي للرب في مغارتين وكيف كان يعولهم بالطعام والماء ليحميهم من إيزابل. يريد عوبديا من إيليا أن يفهم أنه كان خائفًا (أمينًا) للرب.</w:t>
      </w:r>
    </w:p>
    <w:p>
      <w:pPr>
        <w:bidi/>
      </w:pPr>
      <w:r>
        <w:rPr>
          <w:rtl/>
          <w:cs/>
          <w:lang w:val="ar_AE" w:bidi="ar_AE"/>
        </w:rPr>
      </w:r>
      <w:r>
        <w:rPr>
          <w:rtl/>
          <w:cs/>
          <w:lang w:val="ar_AE" w:bidi="ar_AE"/>
        </w:rPr>
        <w:t>ويعد إيليا بأنه لن يختفي. يُقسِم إيليا قَسَمًا بأنه كما أن الرب حي، فإن إيليا سيتراءى لأخآب اليوم. أي أنه يقول إنه تمامًا كما أنه صحيح أن الرب حي، فإنه صحيح أن إيليا سيظهر أمام أخآب اليوم.</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الملوك الأول 18: 1 - 15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ستقوم المجموعة بتمثيل المقطع بشكل درامي. </w:t>
      </w:r>
    </w:p>
    <w:p>
      <w:pPr>
        <w:bidi/>
      </w:pPr>
      <w:r>
        <w:rPr>
          <w:rtl/>
          <w:cs/>
          <w:lang w:val="ar_AE" w:bidi="ar_AE"/>
        </w:rPr>
      </w:r>
      <w:r>
        <w:rPr>
          <w:rtl/>
          <w:cs/>
          <w:lang w:val="ar_AE" w:bidi="ar_AE"/>
        </w:rPr>
        <w:t xml:space="preserve">يحتوي هذا المقطع على ثلاثة مشاهد،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إيليَّا</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الملك أخآب</w:t>
      </w:r>
    </w:p>
    <w:p>
      <w:pPr>
        <w:pStyle w:val="ListBullet"/>
        <w:bidi/>
        <w:spacing w:line="240" w:lineRule="auto"/>
        <w:ind w:left="720"/>
      </w:pPr>
      <w:r>
        <w:rPr>
          <w:rtl/>
          <w:cs/>
          <w:lang w:val="ar_AE" w:bidi="ar_AE"/>
        </w:rPr>
      </w:r>
      <w:r>
        <w:rPr>
          <w:rtl/>
          <w:cs/>
          <w:lang w:val="ar_AE" w:bidi="ar_AE"/>
        </w:rPr>
        <w:t>عوبديا</w:t>
      </w:r>
    </w:p>
    <w:p>
      <w:pPr>
        <w:pStyle w:val="ListBullet"/>
        <w:bidi/>
        <w:spacing w:line="240" w:lineRule="auto"/>
        <w:ind w:left="720"/>
      </w:pPr>
      <w:r>
        <w:rPr>
          <w:rtl/>
          <w:cs/>
          <w:lang w:val="ar_AE" w:bidi="ar_AE"/>
        </w:rPr>
      </w:r>
      <w:r>
        <w:rPr>
          <w:rtl/>
          <w:cs/>
          <w:lang w:val="ar_AE" w:bidi="ar_AE"/>
        </w:rPr>
        <w:t>إيزابل</w:t>
      </w:r>
    </w:p>
    <w:p>
      <w:pPr>
        <w:pStyle w:val="ListBullet"/>
        <w:bidi/>
        <w:spacing w:line="240" w:lineRule="auto"/>
        <w:ind w:left="720"/>
      </w:pPr>
      <w:r>
        <w:rPr>
          <w:rtl/>
          <w:cs/>
          <w:lang w:val="ar_AE" w:bidi="ar_AE"/>
        </w:rPr>
      </w:r>
      <w:r>
        <w:rPr>
          <w:rtl/>
          <w:cs/>
          <w:lang w:val="ar_AE" w:bidi="ar_AE"/>
        </w:rPr>
        <w:t>وأنبياء الرب (يهوه)</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في المشهد الأول، مرت ثلاث سنوات منذ أن بدأت المجاعة. ويخبر الرب إيليا أن يذهب إلى أخآب، وأن الرب سيرسل مطرًا على الأرض.</w:t>
      </w:r>
    </w:p>
    <w:p>
      <w:pPr>
        <w:bidi/>
      </w:pPr>
      <w:r>
        <w:rPr>
          <w:rtl/>
          <w:cs/>
          <w:lang w:val="ar_AE" w:bidi="ar_AE"/>
        </w:rPr>
      </w:r>
      <w:r>
        <w:rPr>
          <w:rtl/>
          <w:cs/>
          <w:lang w:val="ar_AE" w:bidi="ar_AE"/>
        </w:rPr>
        <w:t>أوقفوا التمثيل. اسألوا الشخص الذي يؤدي دور إيليا: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أنا مستعد للعودة إلى موطني إسرائيل، لكنني أخشى على حياتي؛ أو</w:t>
      </w:r>
    </w:p>
    <w:p>
      <w:pPr>
        <w:pStyle w:val="ListBullet"/>
        <w:bidi/>
        <w:spacing w:line="240" w:lineRule="auto"/>
        <w:ind w:left="720"/>
      </w:pPr>
      <w:r>
        <w:rPr>
          <w:rtl/>
          <w:cs/>
          <w:lang w:val="ar_AE" w:bidi="ar_AE"/>
        </w:rPr>
      </w:r>
      <w:r>
        <w:rPr>
          <w:rtl/>
          <w:cs/>
          <w:lang w:val="ar_AE" w:bidi="ar_AE"/>
        </w:rPr>
        <w:t>أنا سعيد لسماع أن هذه المجاعة الرهيبة ستنتهي.</w:t>
      </w:r>
    </w:p>
    <w:p>
      <w:pPr>
        <w:bidi/>
      </w:pPr>
      <w:r>
        <w:rPr>
          <w:rtl/>
          <w:cs/>
          <w:lang w:val="ar_AE" w:bidi="ar_AE"/>
        </w:rPr>
      </w:r>
      <w:r>
        <w:rPr>
          <w:rtl/>
          <w:cs/>
          <w:lang w:val="ar_AE" w:bidi="ar_AE"/>
        </w:rPr>
        <w:t>اسألوا الشخص الذي يؤدي دور الرب: "بمَ تشعر أو فيمَ تفكّر؟" قد يجيب الشخص بعبارات مثل:</w:t>
      </w:r>
    </w:p>
    <w:p>
      <w:pPr>
        <w:bidi/>
      </w:pPr>
      <w:r>
        <w:rPr>
          <w:rtl/>
          <w:cs/>
          <w:lang w:val="ar_AE" w:bidi="ar_AE"/>
        </w:rPr>
      </w:r>
      <w:r>
        <w:rPr>
          <w:rtl/>
          <w:cs/>
          <w:lang w:val="ar_AE" w:bidi="ar_AE"/>
        </w:rPr>
        <w:t>أنا مستعد أن أعطي المطر، لكن الشعب ليس مستعدًا للعودة إليّ.</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يستجيب إيليا للرب بأن يذهب ليترائى إلى أخآب.</w:t>
      </w:r>
    </w:p>
    <w:p>
      <w:pPr>
        <w:bidi/>
      </w:pPr>
      <w:r>
        <w:rPr>
          <w:rtl/>
          <w:cs/>
          <w:lang w:val="ar_AE" w:bidi="ar_AE"/>
        </w:rPr>
      </w:r>
      <w:r>
        <w:rPr>
          <w:rtl/>
          <w:cs/>
          <w:lang w:val="ar_AE" w:bidi="ar_AE"/>
        </w:rPr>
        <w:t>في المشهد الثاني، كانت المجاعة شديدة جدًا في عاصمة السامرة، ولذلك يدعو أخآب مدير قصره، عوبديا، أن يأتي إليه. وعوبديا هو تابع أمين للرب (يهوه). ففي الماضي، وضعت إيزابل زوجة الملك أخآب خططًا لقتل جميع أنبياء الرب، لكن عوبديا أخذ مئة من الأنبياء وخبأهم في مغارتين. وكان عوبديا يعول هؤلاء الأنبياء بتزويدهم بالطعام والماء.</w:t>
      </w:r>
    </w:p>
    <w:p>
      <w:pPr>
        <w:bidi/>
      </w:pPr>
      <w:r>
        <w:rPr>
          <w:rtl/>
          <w:cs/>
          <w:lang w:val="ar_AE" w:bidi="ar_AE"/>
        </w:rPr>
      </w:r>
      <w:r>
        <w:rPr>
          <w:rtl/>
          <w:cs/>
          <w:lang w:val="ar_AE" w:bidi="ar_AE"/>
        </w:rPr>
        <w:t>أوقفوا التمثيل. اسألوا الشخص الذي يؤدي دور عوبديا: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أخشى أن تحاول إيزابل قتلي، لكنني أعرف أنه لا أحد آخر لديه الموارد لحماية أنبياء الرب هؤلاء؛ أو</w:t>
      </w:r>
    </w:p>
    <w:p>
      <w:pPr>
        <w:pStyle w:val="ListBullet"/>
        <w:bidi/>
        <w:spacing w:line="240" w:lineRule="auto"/>
        <w:ind w:left="720"/>
      </w:pPr>
      <w:r>
        <w:rPr>
          <w:rtl/>
          <w:cs/>
          <w:lang w:val="ar_AE" w:bidi="ar_AE"/>
        </w:rPr>
      </w:r>
      <w:r>
        <w:rPr>
          <w:rtl/>
          <w:cs/>
          <w:lang w:val="ar_AE" w:bidi="ar_AE"/>
        </w:rPr>
        <w:t xml:space="preserve">في أي لحظة، يمكن أن تقبض إيزابل علي وتقتلني.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وبالعودة إلى الحاضر، يخبر آخآب عوبديا بأنهما سيبحثان في جميع أنحاء الأرض عن العشب لإبقاء الخيول والبغال على قيد الحياة.</w:t>
      </w:r>
    </w:p>
    <w:p>
      <w:pPr>
        <w:bidi/>
      </w:pPr>
      <w:r>
        <w:rPr>
          <w:rtl/>
          <w:cs/>
          <w:lang w:val="ar_AE" w:bidi="ar_AE"/>
        </w:rPr>
      </w:r>
      <w:r>
        <w:rPr>
          <w:rtl/>
          <w:cs/>
          <w:lang w:val="ar_AE" w:bidi="ar_AE"/>
        </w:rPr>
        <w:t>أوقفوا التمثيل. اسألوا الشخص الذي يؤدي دور أخآب: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أنا ملك على الأرض، لكنني لا أستطيع حتى أن أبقي خيولي حية؛ أو</w:t>
      </w:r>
    </w:p>
    <w:p>
      <w:pPr>
        <w:pStyle w:val="ListBullet"/>
        <w:bidi/>
        <w:spacing w:line="240" w:lineRule="auto"/>
        <w:ind w:left="720"/>
      </w:pPr>
      <w:r>
        <w:rPr>
          <w:rtl/>
          <w:cs/>
          <w:lang w:val="ar_AE" w:bidi="ar_AE"/>
        </w:rPr>
      </w:r>
      <w:r>
        <w:rPr>
          <w:rtl/>
          <w:cs/>
          <w:lang w:val="ar_AE" w:bidi="ar_AE"/>
        </w:rPr>
        <w:t>أنا غاضب جدًا من ذلك النبي السيئ، إيليا. فأنا ملك، لكن بدلًا من أن أبني مملكة قوية، يجب أن أتجول في الأرض كلها بحثًا عن العشب للحيوانات.</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وهكذا، يتقاسم آخآب وعوبديا مناطق البحث وينطلقان في اتجاهين مختلفين.</w:t>
      </w:r>
    </w:p>
    <w:p>
      <w:pPr>
        <w:bidi/>
      </w:pPr>
      <w:r>
        <w:rPr>
          <w:rtl/>
          <w:cs/>
          <w:lang w:val="ar_AE" w:bidi="ar_AE"/>
        </w:rPr>
      </w:r>
      <w:r>
        <w:rPr>
          <w:rtl/>
          <w:cs/>
          <w:lang w:val="ar_AE" w:bidi="ar_AE"/>
        </w:rPr>
        <w:t>في المشهد الثالث، يسير إيليا نحو عوبديا، الذي كان يمشي وحده. ويتعرَّف عوبديا على إيليا، ويسجد إلى الأرض، ويسأله إن كان هو إيليا حقًا. فيجيب إيليا: "نعم. اذهب وأخبر سيدك أن إيليا هنا." ثم يسأل عوبديا: "ما هي خطيتي حتى تُسلِّمني إلى أخآب لكي يقتلني؟" ويخبر عوبديا إيليا كيف أن الملك بحث في جميع أنحاء الأرض عن إيليا، بل أنه أجبر ملوك الأمم الأخرى على أن يحلفوا بأن إيليا لم يكن في أرضهم. والآن، يطلب إيليا من عوبديا أن يذهب إلى أخآب ويقول: "إن إيليا هنا." لم يكن عوبديا يعلم ما إذا كان روح الرب سيختطف إيليا لحمايته، بينما يتركه، أي عوبديا، ليواجه غضب الملك آخآب الذي كان سيقتله حتمًا لو حدث ذلك. ويخبر عوبديا إيليا أنه كان يعبد الرب منذ صباه. وعندما كانت إيزابل تقتل جميع أنبياء الرب، خاطر عوبديا بحياته ليخبئ مئة نبي في مغارتين وكان يعولهم. والآن، يطلب إيليا من عوبديا أن يذهب إلى الملك ويقول: "إن إيليا هنا." من المؤكد أن أخآب سيقتل عوبديا.</w:t>
      </w:r>
    </w:p>
    <w:p>
      <w:pPr>
        <w:bidi/>
      </w:pPr>
      <w:r>
        <w:rPr>
          <w:rtl/>
          <w:cs/>
          <w:lang w:val="ar_AE" w:bidi="ar_AE"/>
        </w:rPr>
      </w:r>
      <w:r>
        <w:rPr>
          <w:rtl/>
          <w:cs/>
          <w:lang w:val="ar_AE" w:bidi="ar_AE"/>
        </w:rPr>
        <w:t>أوقفوا التمثيل. اسألوا الشخص الذي يؤدي دور إيليا: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كان عوبديا أمينًا. وأنا أفهم خوف عوبديا؛ أو</w:t>
      </w:r>
    </w:p>
    <w:p>
      <w:pPr>
        <w:pStyle w:val="ListBullet"/>
        <w:bidi/>
        <w:spacing w:line="240" w:lineRule="auto"/>
        <w:ind w:left="720"/>
      </w:pPr>
      <w:r>
        <w:rPr>
          <w:rtl/>
          <w:cs/>
          <w:lang w:val="ar_AE" w:bidi="ar_AE"/>
        </w:rPr>
      </w:r>
      <w:r>
        <w:rPr>
          <w:rtl/>
          <w:cs/>
          <w:lang w:val="ar_AE" w:bidi="ar_AE"/>
        </w:rPr>
        <w:t>إن الرب يعمل في عدد أكبر من الناس مما أدركت.</w:t>
      </w:r>
    </w:p>
    <w:p>
      <w:pPr>
        <w:bidi/>
      </w:pPr>
      <w:r>
        <w:rPr>
          <w:rtl/>
          <w:cs/>
          <w:lang w:val="ar_AE" w:bidi="ar_AE"/>
        </w:rPr>
      </w:r>
      <w:r>
        <w:rPr>
          <w:rtl/>
          <w:cs/>
          <w:lang w:val="ar_AE" w:bidi="ar_AE"/>
        </w:rPr>
        <w:t>اسألوا الشخص الذي يؤدي دور عوبديا: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أشعر بخوف شديد؛ أو</w:t>
      </w:r>
    </w:p>
    <w:p>
      <w:pPr>
        <w:pStyle w:val="ListBullet"/>
        <w:bidi/>
        <w:spacing w:line="240" w:lineRule="auto"/>
        <w:ind w:left="720"/>
      </w:pPr>
      <w:r>
        <w:rPr>
          <w:rtl/>
          <w:cs/>
          <w:lang w:val="ar_AE" w:bidi="ar_AE"/>
        </w:rPr>
      </w:r>
      <w:r>
        <w:rPr>
          <w:rtl/>
          <w:cs/>
          <w:lang w:val="ar_AE" w:bidi="ar_AE"/>
        </w:rPr>
        <w:t>أشعر بالإحباط. لقد خاطرت بكل شيء بالفعل. فهل سيكلفني هذا حياتي؟</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يطمئن إيليا عوبديا بقسم: "حيّ هو رب الجنود، الذي أخدمه، فإني أتراءى لأخآب اليوم."</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الملوك الأول 18: 1 - 15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هذه القصة عن مجيء إيليا النبي لرؤية الملك أخآب بعد فترة طويلة من المجاعة.</w:t>
      </w:r>
    </w:p>
    <w:p>
      <w:pPr>
        <w:bidi/>
      </w:pPr>
      <w:r>
        <w:rPr>
          <w:rtl/>
          <w:cs/>
          <w:lang w:val="ar_AE" w:bidi="ar_AE"/>
        </w:rPr>
      </w:r>
      <w:r>
        <w:rPr>
          <w:rtl/>
          <w:cs/>
          <w:lang w:val="ar_AE" w:bidi="ar_AE"/>
        </w:rPr>
        <w:t>تأتي "</w:t>
      </w:r>
      <w:r>
        <w:rPr>
          <w:b/>
          <w:rtl/>
          <w:cs/>
          <w:lang w:val="ar_AE" w:bidi="ar_AE"/>
        </w:rPr>
        <w:t>كلمة الرب</w:t>
      </w:r>
      <w:r>
        <w:rPr>
          <w:rtl/>
          <w:cs/>
          <w:lang w:val="ar_AE" w:bidi="ar_AE"/>
        </w:rPr>
        <w:t>" إلى إيليا خلال السنة الثالثة من المجاعة. ترجموا تعبير "كلمة الرب" بالطريقة نفسها التي استخدمتموها في المقاطع السابقة. ولمزيد من المعلومات عن كلمة "كلام" و"يهوه"، ارجعوا إلى قاموس الكلمات الرئيسية.</w:t>
      </w:r>
    </w:p>
    <w:p>
      <w:pPr>
        <w:bidi/>
      </w:pPr>
      <w:r>
        <w:rPr>
          <w:rtl/>
          <w:cs/>
          <w:lang w:val="ar_AE" w:bidi="ar_AE"/>
        </w:rPr>
      </w:r>
      <w:r>
        <w:rPr>
          <w:rtl/>
          <w:cs/>
          <w:lang w:val="ar_AE" w:bidi="ar_AE"/>
        </w:rPr>
        <w:t xml:space="preserve">أمر الرب إيليا أن يذهب ويُظهِر نفسه (يتراءى) للملك أخآب في </w:t>
      </w:r>
      <w:r>
        <w:rPr>
          <w:b/>
          <w:rtl/>
          <w:cs/>
          <w:lang w:val="ar_AE" w:bidi="ar_AE"/>
        </w:rPr>
        <w:t>السامرة</w:t>
      </w:r>
      <w:r>
        <w:rPr>
          <w:rtl/>
          <w:cs/>
          <w:lang w:val="ar_AE" w:bidi="ar_AE"/>
        </w:rPr>
        <w:t>. تذكروا أن السامرة كانت مدينة في شمال إسرائيل. ترجموا كلمة سامرة بالطريقة نفسها التي استخدمتموها في المقاطع السابقة. ولمزيد من المعلومات عن السامرة، راجعوا قاموس الكلمات الرئيسية.</w:t>
      </w:r>
    </w:p>
    <w:p>
      <w:pPr>
        <w:bidi/>
      </w:pPr>
      <w:r>
        <w:rPr>
          <w:rtl/>
          <w:cs/>
          <w:lang w:val="ar_AE" w:bidi="ar_AE"/>
        </w:rPr>
      </w:r>
      <w:r>
        <w:rPr>
          <w:rtl/>
          <w:cs/>
          <w:lang w:val="ar_AE" w:bidi="ar_AE"/>
        </w:rPr>
        <w:t>كان الملك أخآب يبحث عن إيليا، النبي الذي تنبأ بالمجاعة. و</w:t>
      </w:r>
      <w:r>
        <w:rPr>
          <w:b/>
          <w:rtl/>
          <w:cs/>
          <w:lang w:val="ar_AE" w:bidi="ar_AE"/>
        </w:rPr>
        <w:t>المجاعة</w:t>
      </w:r>
      <w:r>
        <w:rPr>
          <w:rtl/>
          <w:cs/>
          <w:lang w:val="ar_AE" w:bidi="ar_AE"/>
        </w:rPr>
        <w:t xml:space="preserve"> هي فترة من الجوع الشديد، وغالبًا ما تنجم عن نقص المطر. وهذه المجاعة كانت قد استمرت ثلاث سنوات. كان أخآب ومدير قصره، عوبديا، يبحثان عن العشب والماء لإنقاذ حيواناتهم، ولا سيما الخيول والبغال. كان عوبديا مديرًا للقصر يدير الأراضي والممتلكات الملكية. </w:t>
      </w:r>
    </w:p>
    <w:p>
      <w:pPr>
        <w:bidi/>
      </w:pPr>
      <w:r>
        <w:rPr>
          <w:rtl/>
          <w:cs/>
          <w:lang w:val="ar_AE" w:bidi="ar_AE"/>
        </w:rPr>
      </w:r>
      <w:r>
        <w:rPr>
          <w:rtl/>
          <w:cs/>
          <w:lang w:val="ar_AE" w:bidi="ar_AE"/>
        </w:rPr>
        <w:t xml:space="preserve">توقَّفوا وناقشوا مع الفريق كيف ستترجمون مصطلح </w:t>
      </w:r>
      <w:r>
        <w:rPr>
          <w:b/>
          <w:rtl/>
          <w:cs/>
          <w:lang w:val="ar_AE" w:bidi="ar_AE"/>
        </w:rPr>
        <w:t>مدير القصر</w:t>
      </w:r>
      <w:r>
        <w:rPr>
          <w:rtl/>
          <w:cs/>
          <w:lang w:val="ar_AE" w:bidi="ar_AE"/>
        </w:rPr>
        <w:t xml:space="preserve"> (الرجل الذي على البيت). استخدموا الكلمة نفسها التي استخدمتموها في المقاطع السابقة للإشارة إلى القصر، أو بيت الملك. أوقفوا سماع التسجيل الصوتي هنا. </w:t>
      </w:r>
    </w:p>
    <w:p>
      <w:pPr>
        <w:bidi/>
      </w:pPr>
      <w:r>
        <w:rPr>
          <w:rtl/>
          <w:cs/>
          <w:lang w:val="ar_AE" w:bidi="ar_AE"/>
        </w:rPr>
      </w:r>
      <w:r>
        <w:rPr>
          <w:rtl/>
          <w:cs/>
          <w:lang w:val="ar_AE" w:bidi="ar_AE"/>
        </w:rPr>
        <w:t>مع أن عوبديا كان يعمل لدى ملك شرير، إلا أنه كان يتبع الرب. ويدعو عوبديا إيليا "</w:t>
      </w:r>
      <w:r>
        <w:rPr>
          <w:b/>
          <w:rtl/>
          <w:cs/>
          <w:lang w:val="ar_AE" w:bidi="ar_AE"/>
        </w:rPr>
        <w:t>سيده</w:t>
      </w:r>
      <w:r>
        <w:rPr>
          <w:rtl/>
          <w:cs/>
          <w:lang w:val="ar_AE" w:bidi="ar_AE"/>
        </w:rPr>
        <w:t>"، ويدعو إيليا آخاب "سيد" عوبديا. والسيد هو شخص مُتسيِّد على الآخرين وله سلطان كامل ويستحق أن يعطيه الناس الاحترام. وفي الكتاب المقدس، نسمع الناس يخاطبون ملكهم بلقب "السيّد"، والعبيد يدعون سادتهم "سيّد أو رب". استخدموا الكلمة أو العبارة نفسها التي استخدمتموها في المقاطع السابقة للإشارة إلى "رب" أو "سيد"، ولمزيد من المعلومات عن كلمة رب (سيد)، راجعوا قاموس الكلمات الرئيسية.</w:t>
      </w:r>
    </w:p>
    <w:p>
      <w:pPr>
        <w:bidi/>
      </w:pPr>
      <w:r>
        <w:rPr>
          <w:rtl/>
          <w:cs/>
          <w:lang w:val="ar_AE" w:bidi="ar_AE"/>
        </w:rPr>
      </w:r>
      <w:r>
        <w:rPr>
          <w:rtl/>
          <w:cs/>
          <w:lang w:val="ar_AE" w:bidi="ar_AE"/>
        </w:rPr>
        <w:t xml:space="preserve">كان عوبديا قد أخفى مئة من </w:t>
      </w:r>
      <w:r>
        <w:rPr>
          <w:b/>
          <w:rtl/>
          <w:cs/>
          <w:lang w:val="ar_AE" w:bidi="ar_AE"/>
        </w:rPr>
        <w:t>أنبياء</w:t>
      </w:r>
      <w:r>
        <w:rPr>
          <w:rtl/>
          <w:cs/>
          <w:lang w:val="ar_AE" w:bidi="ar_AE"/>
        </w:rPr>
        <w:t xml:space="preserve"> الرب في مغارتين، بينما كانت إيزابل تحاول قتلهم. استخدموا الكلمة أو العبارة نفسها التي استخدمتموها في المقاطع السابقة للإشارة إلى كلمة أنبياء. ولمزيد من المعلومات حول مصطلح نبي، برجاء الرجوع إلى قاموس الكلمات الرئيسية. </w:t>
      </w:r>
    </w:p>
    <w:p>
      <w:pPr>
        <w:bidi/>
      </w:pPr>
      <w:r>
        <w:rPr>
          <w:rtl/>
          <w:cs/>
          <w:lang w:val="ar_AE" w:bidi="ar_AE"/>
        </w:rPr>
      </w:r>
      <w:r>
        <w:rPr>
          <w:rtl/>
          <w:cs/>
          <w:lang w:val="ar_AE" w:bidi="ar_AE"/>
        </w:rPr>
        <w:t xml:space="preserve">وقد طلب أخاب من عوبديا أن يذهب ويبحث في جميع عيون الماء وجميع </w:t>
      </w:r>
      <w:r>
        <w:rPr>
          <w:b/>
          <w:rtl/>
          <w:cs/>
          <w:lang w:val="ar_AE" w:bidi="ar_AE"/>
        </w:rPr>
        <w:t>الأودية</w:t>
      </w:r>
      <w:r>
        <w:rPr>
          <w:rtl/>
          <w:cs/>
          <w:lang w:val="ar_AE" w:bidi="ar_AE"/>
        </w:rPr>
        <w:t xml:space="preserve"> بحثًا عن الماء. وعين الماء هو مكان تصعد فيه المياه العذبة مباشرة من الأرض. والوادي هنا هو نفس وادي النهر الجاف من المقاطع السابقة. ستتذكرون أن أودية الأنهار الجافة هذه تكون جافةً عند غياب المطر، وتمتلئ بالمياه عندما تهطل كميات كافية من المطر. استخدموا الكلمة أو العبارة نفسها للإشارة إلى هذه الأنواع من "الوديان"، أو أودية الأنهار الجافة.</w:t>
      </w:r>
    </w:p>
    <w:p>
      <w:pPr>
        <w:bidi/>
      </w:pPr>
      <w:r>
        <w:rPr>
          <w:rtl/>
          <w:cs/>
          <w:lang w:val="ar_AE" w:bidi="ar_AE"/>
        </w:rPr>
      </w:r>
      <w:r>
        <w:rPr>
          <w:rtl/>
          <w:cs/>
          <w:lang w:val="ar_AE" w:bidi="ar_AE"/>
        </w:rPr>
        <w:t xml:space="preserve">توقَّفوا هنا وانظروا إلى صورة لنبع وصورة لوادي نهر جاف. ناقشوا معًا الكلمة أو العبارة التي ستستخدمونها للإشارة إلى </w:t>
      </w:r>
      <w:r>
        <w:rPr>
          <w:b/>
          <w:rtl/>
          <w:cs/>
          <w:lang w:val="ar_AE" w:bidi="ar_AE"/>
        </w:rPr>
        <w:t>نبع المياه</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كان عوبديا يخاف الرب، مما يعني أنه كان يعبد الرب ويحترمه.</w:t>
      </w:r>
    </w:p>
    <w:p>
      <w:pPr>
        <w:bidi/>
      </w:pPr>
      <w:r>
        <w:rPr>
          <w:rtl/>
          <w:cs/>
          <w:lang w:val="ar_AE" w:bidi="ar_AE"/>
        </w:rPr>
      </w:r>
      <w:r>
        <w:rPr>
          <w:rtl/>
          <w:cs/>
          <w:lang w:val="ar_AE" w:bidi="ar_AE"/>
        </w:rPr>
        <w:t xml:space="preserve">توقَّفوا هنا وناقشوا معًا الكلمة أو العبارة التي ستستخدمونها لتقولوا أن عوبديا كان </w:t>
      </w:r>
      <w:r>
        <w:rPr>
          <w:b/>
          <w:rtl/>
          <w:cs/>
          <w:lang w:val="ar_AE" w:bidi="ar_AE"/>
        </w:rPr>
        <w:t>يخاف</w:t>
      </w:r>
      <w:r>
        <w:rPr>
          <w:rtl/>
          <w:cs/>
          <w:lang w:val="ar_AE" w:bidi="ar_AE"/>
        </w:rPr>
        <w:t xml:space="preserve"> الرب. ولمزيد من المعلومات عن خوف الرب، راجعوا قاموس الكلمات الرئيسية.</w:t>
      </w:r>
    </w:p>
    <w:p>
      <w:pPr>
        <w:bidi/>
      </w:pPr>
      <w:r>
        <w:rPr>
          <w:rtl/>
          <w:cs/>
          <w:lang w:val="ar_AE" w:bidi="ar_AE"/>
        </w:rPr>
      </w:r>
      <w:r>
        <w:rPr>
          <w:rtl/>
          <w:cs/>
          <w:lang w:val="ar_AE" w:bidi="ar_AE"/>
        </w:rPr>
        <w:t xml:space="preserve">وعندما رأى عوبديا إيليا، </w:t>
      </w:r>
      <w:r>
        <w:rPr>
          <w:b/>
          <w:rtl/>
          <w:cs/>
          <w:lang w:val="ar_AE" w:bidi="ar_AE"/>
        </w:rPr>
        <w:t>خرَّ (سجد)</w:t>
      </w:r>
      <w:r>
        <w:rPr>
          <w:rtl/>
          <w:cs/>
          <w:lang w:val="ar_AE" w:bidi="ar_AE"/>
        </w:rPr>
        <w:t xml:space="preserve"> إلى الأرض لأنه كان يحترم إيليا. استخدموا الكلمة أو العبارة ذاتها لكلمة يخر (يسجد) التي استخدمتموها في المقاطع السابقة. ولمزيد من المعلومات عن كلمة يخر (يسجد)، راجعوا قاموس الكلمات الرئيسية.</w:t>
      </w:r>
    </w:p>
    <w:p>
      <w:pPr>
        <w:bidi/>
      </w:pPr>
      <w:r>
        <w:rPr>
          <w:rtl/>
          <w:cs/>
          <w:lang w:val="ar_AE" w:bidi="ar_AE"/>
        </w:rPr>
      </w:r>
      <w:r>
        <w:rPr>
          <w:rtl/>
          <w:cs/>
          <w:lang w:val="ar_AE" w:bidi="ar_AE"/>
        </w:rPr>
        <w:t xml:space="preserve">يدعو عوبديا نفسه عبدًا لإيليا، ويسأله عن الخطية التي ارتكبها. </w:t>
      </w:r>
      <w:r>
        <w:rPr>
          <w:b/>
          <w:rtl/>
          <w:cs/>
          <w:lang w:val="ar_AE" w:bidi="ar_AE"/>
        </w:rPr>
        <w:t>الخادم</w:t>
      </w:r>
      <w:r>
        <w:rPr>
          <w:rtl/>
          <w:cs/>
          <w:lang w:val="ar_AE" w:bidi="ar_AE"/>
        </w:rPr>
        <w:t xml:space="preserve"> هو شخص يقوم بالعمل لدى شخص آخر. عوبديا ليس عبدًا أو خادمًا يعمل في بيت إيليا، لكنه يحترم سلطان إيليا عليه بصفته نبيًا للرب. استخدموا الكلمة أو العبارة نفسها لكلمة عبد عندما تعني شيئًا مشابهًا، ولمزيد من المعلومات عن كلمة "عبد"، راجعوا قاموس الكلمات الرئيسية.</w:t>
      </w:r>
    </w:p>
    <w:p>
      <w:pPr>
        <w:bidi/>
      </w:pPr>
      <w:r>
        <w:rPr>
          <w:rtl/>
          <w:cs/>
          <w:lang w:val="ar_AE" w:bidi="ar_AE"/>
        </w:rPr>
      </w:r>
      <w:r>
        <w:rPr>
          <w:rtl/>
          <w:cs/>
          <w:lang w:val="ar_AE" w:bidi="ar_AE"/>
        </w:rPr>
        <w:t xml:space="preserve">تترجّم بعض النسخ تعبير "أي </w:t>
      </w:r>
      <w:r>
        <w:rPr>
          <w:b/>
          <w:rtl/>
          <w:cs/>
          <w:lang w:val="ar_AE" w:bidi="ar_AE"/>
        </w:rPr>
        <w:t>خطية</w:t>
      </w:r>
      <w:r>
        <w:rPr>
          <w:rtl/>
          <w:cs/>
          <w:lang w:val="ar_AE" w:bidi="ar_AE"/>
        </w:rPr>
        <w:t xml:space="preserve"> ارتكبت" بعبارة "ما الذي أخطأت فيه؟ والخطية هي فعل تمرّد على الرب (يهوه). يتساءل عوبديا عما ارتكبه من خطأ في حق الرب أو في حق إيليا ويستدعي تعريض حياته للخطر بأن يبلغ آخاب بأن إيليا قد عاد. استخدموا هنا الكلمة أو العبارة نفسها التي استخدمتموها في المقاطع السابقة للإشارة إلى كلمة خطية. لمزيد من المعلومات حول كلمة "خطية"، ارجعوا إلى قاموس الكلمات الرئيسية.</w:t>
      </w:r>
    </w:p>
    <w:p>
      <w:pPr>
        <w:bidi/>
      </w:pPr>
      <w:r>
        <w:rPr>
          <w:rtl/>
          <w:cs/>
          <w:lang w:val="ar_AE" w:bidi="ar_AE"/>
        </w:rPr>
      </w:r>
      <w:r>
        <w:rPr>
          <w:rtl/>
          <w:cs/>
          <w:lang w:val="ar_AE" w:bidi="ar_AE"/>
        </w:rPr>
        <w:t xml:space="preserve">يخبر عوبديا إيليا أنه كما أن الرب </w:t>
      </w:r>
      <w:r>
        <w:rPr>
          <w:b/>
          <w:rtl/>
          <w:cs/>
          <w:lang w:val="ar_AE" w:bidi="ar_AE"/>
        </w:rPr>
        <w:t>إلهه</w:t>
      </w:r>
      <w:r>
        <w:rPr>
          <w:rtl/>
          <w:cs/>
          <w:lang w:val="ar_AE" w:bidi="ar_AE"/>
        </w:rPr>
        <w:t xml:space="preserve"> حي يقينًا، فإن الملك آخاب قد بحث عن إيليا في كل </w:t>
      </w:r>
      <w:r>
        <w:rPr>
          <w:b/>
          <w:rtl/>
          <w:cs/>
          <w:lang w:val="ar_AE" w:bidi="ar_AE"/>
        </w:rPr>
        <w:t>أمَّة</w:t>
      </w:r>
      <w:r>
        <w:rPr>
          <w:rtl/>
          <w:cs/>
          <w:lang w:val="ar_AE" w:bidi="ar_AE"/>
        </w:rPr>
        <w:t xml:space="preserve"> و</w:t>
      </w:r>
      <w:r>
        <w:rPr>
          <w:b/>
          <w:rtl/>
          <w:cs/>
          <w:lang w:val="ar_AE" w:bidi="ar_AE"/>
        </w:rPr>
        <w:t>مملكة</w:t>
      </w:r>
      <w:r>
        <w:rPr>
          <w:rtl/>
          <w:cs/>
          <w:lang w:val="ar_AE" w:bidi="ar_AE"/>
        </w:rPr>
        <w:t>. والأُمَّة هي مجموعة من الناس ينتمون لبعضهم البعض، ويعيشون في البلد نفسه، ولهم الحاكم ذاته. والمملكة هي المنطقة التي يَحكُمها أحد الملوك. استخدموا الكلمات أو العبارات نفسها التي استخدمتموها في المقاطع السابقة للإشارة إلى إله وأمة، ومملكة. ولمزيد من المعلومات عن كلمات إله وأمة ومملكة، راجعوا قاموس الكلمات الرئيسية.</w:t>
      </w:r>
    </w:p>
    <w:p>
      <w:pPr>
        <w:bidi/>
      </w:pPr>
      <w:r>
        <w:rPr>
          <w:rtl/>
          <w:cs/>
          <w:lang w:val="ar_AE" w:bidi="ar_AE"/>
        </w:rPr>
      </w:r>
      <w:r>
        <w:rPr>
          <w:rtl/>
          <w:cs/>
          <w:lang w:val="ar_AE" w:bidi="ar_AE"/>
        </w:rPr>
        <w:t xml:space="preserve">يقول عوبديا إنه كان </w:t>
      </w:r>
      <w:r>
        <w:rPr>
          <w:b/>
          <w:rtl/>
          <w:cs/>
          <w:lang w:val="ar_AE" w:bidi="ar_AE"/>
        </w:rPr>
        <w:t>يعبد</w:t>
      </w:r>
      <w:r>
        <w:rPr>
          <w:rtl/>
          <w:cs/>
          <w:lang w:val="ar_AE" w:bidi="ar_AE"/>
        </w:rPr>
        <w:t xml:space="preserve"> الرب منذ صباه. استخدموا الكلمة أو العبارة نفسها التي استخدمتموها في المقاطع السابقة للإشارة إلى كلمة يعبد/عبادة. ولمزيد من المعلومات عن يعبد/عبادة راجعوا قاموس الكلمات الرئيسية. </w:t>
      </w:r>
    </w:p>
    <w:p>
      <w:pPr>
        <w:bidi/>
      </w:pPr>
      <w:r>
        <w:rPr>
          <w:rtl/>
          <w:cs/>
          <w:lang w:val="ar_AE" w:bidi="ar_AE"/>
        </w:rPr>
      </w:r>
      <w:r>
        <w:rPr>
          <w:rtl/>
          <w:cs/>
          <w:lang w:val="ar_AE" w:bidi="ar_AE"/>
        </w:rPr>
        <w:t xml:space="preserve">يخشى عوبديا أنه إذا أخبر الملك آخآب بوجود إيليا، فإن </w:t>
      </w:r>
      <w:r>
        <w:rPr>
          <w:b/>
          <w:rtl/>
          <w:cs/>
          <w:lang w:val="ar_AE" w:bidi="ar_AE"/>
        </w:rPr>
        <w:t>روح الرب (يهوه)</w:t>
      </w:r>
      <w:r>
        <w:rPr>
          <w:rtl/>
          <w:cs/>
          <w:lang w:val="ar_AE" w:bidi="ar_AE"/>
        </w:rPr>
        <w:t xml:space="preserve"> قد يأخذ إيليا ويخفيه. وعندها سيغضب أخآب وربما يقتل عوبديا لأنه كذب. في العهد القديم، غالبًا ما تشير عبارة "روح الرب (يهوه)" إلى قدرة الرب وحضوره الفاعل. وهو يظهر كيف يعمل الرب في العالم، مثل توجيه الناس، أو منحهم القوة، أو مساعدة الأنبياء على أن ينطقوا برسالة الرب. وفي العهد الجديد، نحن نسمع عن "روح الرب" أو "الروح القدس". والروح القدس هو أحد الأقانيم الثلاثة للذات الإلهية—الآب، والابن (يسوع)، والروح القدس. على الرغم من أنه ينبغي عليك في هذه الفقرة الإشارة إلى روح الله بعبارة "روح الرب (يهوه)"، لكن لمزيد من المعلومات، راجعوا مصطلح </w:t>
      </w:r>
      <w:r>
        <w:rPr>
          <w:b/>
          <w:rtl/>
          <w:cs/>
          <w:lang w:val="ar_AE" w:bidi="ar_AE"/>
        </w:rPr>
        <w:t>الروح القدس</w:t>
      </w:r>
      <w:r>
        <w:rPr>
          <w:rtl/>
          <w:cs/>
          <w:lang w:val="ar_AE" w:bidi="ar_AE"/>
        </w:rPr>
        <w:t xml:space="preserve"> في قاموس الكلمات الرئيسية.</w:t>
      </w:r>
    </w:p>
    <w:p>
      <w:pPr>
        <w:bidi/>
      </w:pPr>
      <w:r>
        <w:rPr>
          <w:rtl/>
          <w:cs/>
          <w:lang w:val="ar_AE" w:bidi="ar_AE"/>
        </w:rPr>
      </w:r>
      <w:r>
        <w:rPr>
          <w:rtl/>
          <w:cs/>
          <w:lang w:val="ar_AE" w:bidi="ar_AE"/>
        </w:rPr>
        <w:t xml:space="preserve">عندما يلتقي عوبديا بإيليا، يطلب منه إيليا أن يخبر الملك أخآب بأنه هنا. لكن عوبديا خائف. فعوبديا يخشى أنه إذا أخبر أخآب ثم اختفى إيليا مرة أخرى، فقد يقتل أخآب عوبديا بدافع الغضب. ويعد إيليا من خلال قسم، أي </w:t>
      </w:r>
      <w:r>
        <w:rPr>
          <w:b/>
          <w:rtl/>
          <w:cs/>
          <w:lang w:val="ar_AE" w:bidi="ar_AE"/>
        </w:rPr>
        <w:t>بوعد</w:t>
      </w:r>
      <w:r>
        <w:rPr>
          <w:rtl/>
          <w:cs/>
          <w:lang w:val="ar_AE" w:bidi="ar_AE"/>
        </w:rPr>
        <w:t xml:space="preserve"> قوي، بأنه سيقابل أخآب بالتأكيد في ذلك اليوم. لا يستخدم الراوي كلمة قَسَم، ولكن لمزيد من المعلومات حول هذا المصطلح، يمكنك الرجوع إلى كلمة قَسَم في قاموس الكلمات الرئيسية.</w:t>
      </w:r>
    </w:p>
    <w:p>
      <w:pPr>
        <w:bidi/>
      </w:pPr>
      <w:r>
        <w:rPr>
          <w:rtl/>
          <w:cs/>
          <w:lang w:val="ar_AE" w:bidi="ar_AE"/>
        </w:rPr>
      </w:r>
      <w:r>
        <w:rPr>
          <w:rtl/>
          <w:cs/>
          <w:lang w:val="ar_AE" w:bidi="ar_AE"/>
        </w:rPr>
        <w:t>يستخدم قَسَمُ إيليا اسمًا خاصًا للرب: "رب الجنود (رب جيوش السماء)". وتُترجم بعضُ النسخِ هذا الاسمَ الخاصَّ بالرب إلى "رب القوات" أو "الرب القدير" ويؤكد هذا الاسم أن الرب حاكم قدير يقود جيوش سماوية ضخمة. ويُظهر إيليا أنه لا يخاف من ملك أرضي مثل أخآب لأن إيليا يخدم الرب القدير (يهوه)، الذي يقود جيوش السماء. ويعلِّمنا هذا اللقب أن الرب قوي، وصاحب سيادة، وقادر على العمل نيابةً عن شعبه.</w:t>
      </w:r>
    </w:p>
    <w:p>
      <w:pPr>
        <w:bidi/>
      </w:pPr>
      <w:r>
        <w:rPr>
          <w:rtl/>
          <w:cs/>
          <w:lang w:val="ar_AE" w:bidi="ar_AE"/>
        </w:rPr>
      </w:r>
      <w:r>
        <w:rPr>
          <w:rtl/>
          <w:cs/>
          <w:lang w:val="ar_AE" w:bidi="ar_AE"/>
        </w:rPr>
        <w:t xml:space="preserve">توقَّفوا هنا وناقشوا معًا العبارة التي ستستخدمونها للإشارة إلى </w:t>
      </w:r>
      <w:r>
        <w:rPr>
          <w:b/>
          <w:rtl/>
          <w:cs/>
          <w:lang w:val="ar_AE" w:bidi="ar_AE"/>
        </w:rPr>
        <w:t>"رب الجنود (رب جيوش السماء)"</w:t>
      </w:r>
      <w:r>
        <w:rPr>
          <w:rtl/>
          <w:cs/>
          <w:lang w:val="ar_AE" w:bidi="ar_AE"/>
        </w:rPr>
        <w:t>. ولمزيد من المعلومات، راجعوا كلمة "رب الجنود"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18:16–29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18: 16 - 29 واحفظوه في قلوبكم.</w:t>
      </w:r>
    </w:p>
    <w:p>
      <w:pPr>
        <w:bidi/>
      </w:pPr>
      <w:r>
        <w:rPr>
          <w:rtl/>
          <w:cs/>
          <w:lang w:val="ar_AE" w:bidi="ar_AE"/>
        </w:rPr>
      </w:r>
      <w:r>
        <w:rPr>
          <w:rtl/>
          <w:cs/>
          <w:lang w:val="ar_AE" w:bidi="ar_AE"/>
        </w:rPr>
        <w:t>استمعوا إلى نسخة صوتية من سفر الملوك الأول 18: 16 - 29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الملوك الأول 18: 16 - 29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تذكَّروا أن الملك أخآب بحث عن إيليا خلال الثلاث السنوات من المجاعة. بعد مرور ثلاث سنوات، جاء إيليا إلى عوبديا، مدير قصر الملك آخآب، ليخبره بأنه موجودٌ لمقابلته. في بداية هذا الجزء من القصة، يخبر عوبديا أخآب بأنه وجد إيليا. ثم يذهب أخآب ليرى إيليا.</w:t>
      </w:r>
    </w:p>
    <w:p>
      <w:pPr>
        <w:bidi/>
      </w:pPr>
      <w:r>
        <w:rPr>
          <w:rtl/>
          <w:cs/>
          <w:lang w:val="ar_AE" w:bidi="ar_AE"/>
        </w:rPr>
      </w:r>
      <w:r>
        <w:rPr>
          <w:rtl/>
          <w:cs/>
          <w:lang w:val="ar_AE" w:bidi="ar_AE"/>
        </w:rPr>
        <w:t xml:space="preserve">ويدعو أخآب إيليا مُكَدِّرُ إسرائيل. والمُكدِّر (مُسبب المتاعب) هو شخص يسبب مشاكل أو أذى لشخص آخر. ويقول أخآب إن إيليا قد تسبب في المجاعة الشديدة. لكن إيليا يقول إن أخآب وعمري أباه، الذي كان ملكًا قبله، هما اللذان تسببا في المتاعب لإسرائيل. فقد توقف آخآب وعمري عن اتِّبَاع وصايا الرب، واتجها بدلًا من ذلك إلى الآلهة الكاذبة من البعل والسواري. </w:t>
      </w:r>
    </w:p>
    <w:p>
      <w:pPr>
        <w:bidi/>
      </w:pPr>
      <w:r>
        <w:rPr>
          <w:rtl/>
          <w:cs/>
          <w:lang w:val="ar_AE" w:bidi="ar_AE"/>
        </w:rPr>
      </w:r>
      <w:r>
        <w:rPr>
          <w:rtl/>
          <w:cs/>
          <w:lang w:val="ar_AE" w:bidi="ar_AE"/>
        </w:rPr>
        <w:t>تذكّروا أن زوجة أخآب، الملكة إيزابل، لم تكن من بني إسرائيل. بل كانت كنعانية. وعندما صارت إيزابل ملكة، أحضرت عبادة البعل والسواري إلى إسرائيل، وحاولت أن تقتل جميع أنبياء الرب (يهوه).</w:t>
      </w:r>
    </w:p>
    <w:p>
      <w:pPr>
        <w:bidi/>
      </w:pPr>
      <w:r>
        <w:rPr>
          <w:rtl/>
          <w:cs/>
          <w:lang w:val="ar_AE" w:bidi="ar_AE"/>
        </w:rPr>
      </w:r>
      <w:r>
        <w:rPr>
          <w:rtl/>
          <w:cs/>
          <w:lang w:val="ar_AE" w:bidi="ar_AE"/>
        </w:rPr>
        <w:t>كان البعل إلهًا كاذبًا عبده الكنعانيون قبل أن يغزو بنو إسرائيل الأرض ويطردوا الكنعانيين منها ويُزيلوا عبادتهم للبعل. وكان البعل هو إله العاصفة الذي ظن الناس أن له سلطانًا على المطر والخصوبة. وقبل ثلاث سنوات من هذه القصة، أخبر إيليا أخآب أن الرب لن يسمح بهطول المطر، مما سيتسبب في مجاعة شديدة. وأثبتت المجاعة أن الإله الزائف بعل لا يملك القوة على أن يجلب المطر.</w:t>
      </w:r>
    </w:p>
    <w:p>
      <w:pPr>
        <w:bidi/>
      </w:pPr>
      <w:r>
        <w:rPr>
          <w:rtl/>
          <w:cs/>
          <w:lang w:val="ar_AE" w:bidi="ar_AE"/>
        </w:rPr>
      </w:r>
      <w:r>
        <w:rPr>
          <w:rtl/>
          <w:cs/>
          <w:lang w:val="ar_AE" w:bidi="ar_AE"/>
        </w:rPr>
        <w:t>كانت عشتورث الشريكة الأنثى للإله "بعل"، وهي إلهةً زائفة أخرى من آلهة الكنعانيين. وكان الناس ينصبون أعمدة خشبية (سواري) ربما نحتوا عليها صورًا للإلهة "عشتورث" تكريمًا لها.</w:t>
      </w:r>
    </w:p>
    <w:p>
      <w:pPr>
        <w:bidi/>
      </w:pPr>
      <w:r>
        <w:rPr>
          <w:rtl/>
          <w:cs/>
          <w:lang w:val="ar_AE" w:bidi="ar_AE"/>
        </w:rPr>
      </w:r>
      <w:r>
        <w:rPr>
          <w:rtl/>
          <w:cs/>
          <w:lang w:val="ar_AE" w:bidi="ar_AE"/>
        </w:rPr>
        <w:t>طلب إيليا من الملك آخآب أن يدعو كل شعب إسرائيل إلى جبل الكرمل، وأن يُحضِر أنبياء البعل الأربعمائة والخمسين وأنبياء السواري الأربعمائة. وتذكر القصة أن هؤلاء الأنبياء كانوا يأكلون على مائدة إيزابل. على الأرجح، لم تكن لدى إيزابل مائدةٌ يأكل عليها هؤلاء الأنبياءُ الكذبة الثمانمائة والخمسون. كانت إيزابل تدعم أنبياء البعل والسواري، بتزويدهم بالطعام من الإمدادات الملكية.</w:t>
      </w:r>
    </w:p>
    <w:p>
      <w:pPr>
        <w:bidi/>
      </w:pPr>
      <w:r>
        <w:rPr>
          <w:rtl/>
          <w:cs/>
          <w:lang w:val="ar_AE" w:bidi="ar_AE"/>
        </w:rPr>
      </w:r>
      <w:r>
        <w:rPr>
          <w:rtl/>
          <w:cs/>
          <w:lang w:val="ar_AE" w:bidi="ar_AE"/>
        </w:rPr>
        <w:t>وجبل الكرمل كان جبلًا عاليًا عند البحر المتوسط في الشمال الغربي من إسرائيل. وهو كان قريبًا من حدود الأرض التي نشأت فيها إيزابل وحيث كانت تعبد البعل وعشتورث (السواري).</w:t>
      </w:r>
    </w:p>
    <w:p>
      <w:pPr>
        <w:bidi/>
      </w:pPr>
      <w:r>
        <w:rPr>
          <w:rtl/>
          <w:cs/>
          <w:lang w:val="ar_AE" w:bidi="ar_AE"/>
        </w:rPr>
      </w:r>
      <w:r>
        <w:rPr>
          <w:rtl/>
          <w:cs/>
          <w:lang w:val="ar_AE" w:bidi="ar_AE"/>
        </w:rPr>
        <w:t xml:space="preserve">توقَّفوا هنا وانظروا معًا كمجموعة إلى خريطة وصورة لجبل الكرمل. أوقِفوا الاستماع إلى هذا التسجيل الصوتي هنا. </w:t>
      </w:r>
    </w:p>
    <w:p>
      <w:pPr>
        <w:bidi/>
      </w:pPr>
      <w:r>
        <w:rPr>
          <w:rtl/>
          <w:cs/>
          <w:lang w:val="ar_AE" w:bidi="ar_AE"/>
        </w:rPr>
      </w:r>
      <w:r>
        <w:rPr>
          <w:rtl/>
          <w:cs/>
          <w:lang w:val="ar_AE" w:bidi="ar_AE"/>
        </w:rPr>
        <w:t>يجتمع إيليا، وآخآب، وشعب إسرائيل، وأنبياء البعل والسواري البالغ عددهم 850 نبيًا على جبل الكرمل. ويواجه إيليا، نبي الرب الوحيد الموجود في جبل الكرمل، الشعب. ويتساءل إيليا إلى متى سيظل الشعب يعرج بين رأيين مختلفين، أو يتأرجح بينهما. ويتحدّى إيليا الشعب أن يقرّروا من هو الإله الحقيقي وأن يتبعوا ذلك الإله. إذا كان الرب (يهوه) هو الإله الحقيقي، فاتبعوه. وإذا كان البعل هو الإله الحقيقي، فاتبعوه. أن يتبع شخص الله يعني أن يطيعه ويعبده. لكن الشعب يلتزم الصمت، ولا يجيبون إيليا.</w:t>
      </w:r>
    </w:p>
    <w:p>
      <w:pPr>
        <w:bidi/>
      </w:pPr>
      <w:r>
        <w:rPr>
          <w:rtl/>
          <w:cs/>
          <w:lang w:val="ar_AE" w:bidi="ar_AE"/>
        </w:rPr>
      </w:r>
      <w:r>
        <w:rPr>
          <w:rtl/>
          <w:cs/>
          <w:lang w:val="ar_AE" w:bidi="ar_AE"/>
        </w:rPr>
        <w:t>فيقترح إيليا إجراء منافسة بين البعل والرب (يهوه) لمعرفة من هو الإله الحقيقي. سيُعِدُّ إيليا وأنبياءُ البعلِ ذبيحتينِ مختلفتينِ من الثيران. وسيسمح إيليا لأنبياء البعل بإحضار الثيران المخصصة للذبيحة، ويترك لهم حرية اختيار الثور الذي يريدونه للذبيحة. الثور هو ذكر الماشية البالغ، وهو من أفضل الحيوانات للذبائح. وبما أن أنبياء البعل هم من سيختارون الحيوانات، فلن يتمكنوا من اتهام إيليا بالتسبب في مشكلة تحول دون رضا البعل عن الحيوان. وسيقوم كل من إيليا ومجموعة الأنبياء بإعداد الذبائح بالطريقة نفسها. فهم سيُقطِّعون الثورين ويضعونهما على الحطب، لكنهم لن يُشعلوا النار في الحطب بعد. وسينادي أنبياء البعل البعل أولًا ليُشعل النار في الذبيحة. وتقول القصة إن الأنبياء سيدعون باسم البعل. وهذه طريقة للقول بأنهم سيصلُّون إلى إلههم باسمه ويطلبون منه أن يجيبهم. ثم ستتاح لإيليا الفرصة ليصلّي إلى الرب ويطلب منه أن يُشعل الذبيحة الأخرى. وبما أن البعل هو إله العاصفة الذي له قوة على البرق والمطر، فلا بد أن أنبياء البعل يعتقدون أنه سيكون من السهل على البعل أن يستخدم البرق ليُشعل النار. ويوافق الناس على أن هذه فكرة جيدة.</w:t>
      </w:r>
    </w:p>
    <w:p>
      <w:pPr>
        <w:bidi/>
      </w:pPr>
      <w:r>
        <w:rPr>
          <w:rtl/>
          <w:cs/>
          <w:lang w:val="ar_AE" w:bidi="ar_AE"/>
        </w:rPr>
      </w:r>
      <w:r>
        <w:rPr>
          <w:rtl/>
          <w:cs/>
          <w:lang w:val="ar_AE" w:bidi="ar_AE"/>
        </w:rPr>
        <w:t xml:space="preserve">توقَّفوا وناقشوا كيف يتخذ الناس القرارات الجماعية في ثقافتكم. لا يذكر الراوي بالضبط كيف اتخذ الناس القرار، لكن عليكم توضيح أنه لم يكن قرار إيليا وحده. وافق الناس على أن هذه كانت فكرة جيدة. أوقِفوا الاستماع إلى هذا التسجيل الصوتي هنا. </w:t>
      </w:r>
    </w:p>
    <w:p>
      <w:pPr>
        <w:bidi/>
      </w:pPr>
      <w:r>
        <w:rPr>
          <w:rtl/>
          <w:cs/>
          <w:lang w:val="ar_AE" w:bidi="ar_AE"/>
        </w:rPr>
      </w:r>
      <w:r>
        <w:rPr>
          <w:rtl/>
          <w:cs/>
          <w:lang w:val="ar_AE" w:bidi="ar_AE"/>
        </w:rPr>
        <w:t xml:space="preserve">توقَّفوا هنا وانظروا إلى صور لثور ومذبح لتقديم الذبائح. ناقشوا هذه الأسئلة: كيف يقدّم الناس الذبائح في ثقافتكم؟ وإذا كان الناس في ثقافتكم لا يقدِّمون الذبائح، فما بعض الأشياء التي يفعلها الناس لإرضاء إلههم أو لجذب انتباهه؟ أوقِفوا الاستماع إلى هذا التسجيل الصوتي هنا. </w:t>
      </w:r>
    </w:p>
    <w:p>
      <w:pPr>
        <w:bidi/>
      </w:pPr>
      <w:r>
        <w:rPr>
          <w:rtl/>
          <w:cs/>
          <w:lang w:val="ar_AE" w:bidi="ar_AE"/>
        </w:rPr>
      </w:r>
      <w:r>
        <w:rPr>
          <w:rtl/>
          <w:cs/>
          <w:lang w:val="ar_AE" w:bidi="ar_AE"/>
        </w:rPr>
        <w:t>يحاول أنبياء البعل أن يجذبوا انتباه البعل كي يُنزل نارًا لإشعال الذبيحة. ويصرخ أنبياء البعل، لكن دون أن يستجيب أحد. بعد ذلك، يرقص أنبياء البعل أو يعرجون حول المذبح. لكن لا أحد يستجيب لهذا الرقص الطقسي.</w:t>
      </w:r>
    </w:p>
    <w:p>
      <w:pPr>
        <w:bidi/>
      </w:pPr>
      <w:r>
        <w:rPr>
          <w:rtl/>
          <w:cs/>
          <w:lang w:val="ar_AE" w:bidi="ar_AE"/>
        </w:rPr>
      </w:r>
      <w:r>
        <w:rPr>
          <w:rtl/>
          <w:cs/>
          <w:lang w:val="ar_AE" w:bidi="ar_AE"/>
        </w:rPr>
        <w:t>ثم يبدأ إيليا في السخرية من أنبياء البعل والاستهزاء بهم. ويقول إيليا إن البعل مشغول أو شارد الذهن (مُستغرق) بطريقة ما. ويقدّم إيليا أربعة احتمالات على الأقل. ربما كان البعل يتأمّل أو مُستغرقا في التفكير. وربما كان البعل مشغولًا. أو ربما كان البعل في سفر إلى مكان ما. أو ربما يكون البعل نائمًا، ويجب على الأنبياء أن يوقظوه. كان عبدة البعل يعتقدون أنه يمكن أن يذهب البعل في رحلة، وينام أو حتى يموت. لكن إيليا ببساطة كان يسخر منهم أو يستهزئ بهم بتقديم هذه الاقتراحات.</w:t>
      </w:r>
    </w:p>
    <w:p>
      <w:pPr>
        <w:bidi/>
      </w:pPr>
      <w:r>
        <w:rPr>
          <w:rtl/>
          <w:cs/>
          <w:lang w:val="ar_AE" w:bidi="ar_AE"/>
        </w:rPr>
      </w:r>
      <w:r>
        <w:rPr>
          <w:rtl/>
          <w:cs/>
          <w:lang w:val="ar_AE" w:bidi="ar_AE"/>
        </w:rPr>
        <w:t>كان أنبياء البعل يائسين. وكانوا يخشون أنهم سيفقدون سلطانهم كأنبياء. ولجذب انتباه البعل، كان الأنبياء يقطعون أنفسهم باستخدام السيوف والرماح. في بعض الديانات، يقطع الناس جلدهم بالسكاكين كفعل للعبادة والحداد. [لقد نهى الرب بني إسرائيل عن جرح (تقطيع) أجسادهم أثناء العبادة.]{ملاحظة.} من المحتمل أن السيوف كانت سيوفًا صغيرة، مثل السكاكين، كتلك التي يستخدمها الناس للطعن. والمقصود بالرماح هنا هي تلك التي لها عصا طويلة. وكان الناس يستخدمون هذه الرماح في الحرب لطعن العدو، بدلًا من قذفها كما يُفعل بالرماح العادية أو رماح الرمي. واستمر أنبياء البعل في صنع علامات على أجسادهم بالسيوف والرماح حتى بدأ الدم يسيل منهم.</w:t>
      </w:r>
    </w:p>
    <w:p>
      <w:pPr>
        <w:bidi/>
      </w:pPr>
      <w:r>
        <w:rPr>
          <w:rtl/>
          <w:cs/>
          <w:lang w:val="ar_AE" w:bidi="ar_AE"/>
        </w:rPr>
      </w:r>
      <w:r>
        <w:rPr>
          <w:rtl/>
          <w:cs/>
          <w:lang w:val="ar_AE" w:bidi="ar_AE"/>
        </w:rPr>
        <w:t xml:space="preserve">توقَّفوا هنا وانظروا إلى صور لسيوف ورماح مثل تلك التي ربما استخدمها أنبياء البعل في هذه الطقوس. أوقِفوا الاستماع إلى هذا التسجيل الصوتي هنا. </w:t>
      </w:r>
    </w:p>
    <w:p>
      <w:pPr>
        <w:bidi/>
      </w:pPr>
      <w:r>
        <w:rPr>
          <w:rtl/>
          <w:cs/>
          <w:lang w:val="ar_AE" w:bidi="ar_AE"/>
        </w:rPr>
      </w:r>
      <w:r>
        <w:rPr>
          <w:rtl/>
          <w:cs/>
          <w:lang w:val="ar_AE" w:bidi="ar_AE"/>
        </w:rPr>
        <w:t>لا يزال البعل لا يجيب. [عند الظهيرة، أخذ أنبياء البعل يصرخون بصوتٍ أعلى ويتصرفون بجنونٍ وحماس، آملين أن يستجيب لهم إلههم.]{ملاحظة} ومع حلول موعد ذبيحة المساء المعتادة التي تُقدَّم كل يوم، كان البعل لا يزال صامتًا. لم يستطع البعل أن يُشعل النار في الذبيحة.</w:t>
      </w:r>
    </w:p>
    <w:p>
      <w:pPr>
        <w:bidi/>
      </w:pPr>
      <w:r>
        <w:rPr>
          <w:rtl/>
          <w:cs/>
          <w:lang w:val="ar_AE" w:bidi="ar_AE"/>
        </w:rPr>
      </w:r>
      <w:r>
        <w:rPr>
          <w:rtl/>
          <w:cs/>
          <w:lang w:val="ar_AE" w:bidi="ar_AE"/>
        </w:rPr>
        <w:t>توقَّفوا هنا وقوموا بهذا النشاط: اطلبوا من أحد أعضاء المجموعة أن يسمّي نشاطًا يحدث في ثقافتكم أو مجتمعكم في الوقت نفسه كل يوم. ثم اطلبوا من أعضاء المجموعة الآخرين أن يستجيبوا بذكر الوقت الذي يتم فيه النشاط. ثم اطلبوا من عضو آخر في المجموعة أن يسمّي نشاطًا آخر، واطلبوا من المجموعة أن تخمن الوقت.</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الملوك الأول 18: 16 - 29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بتصوير أحداث هذا المقطع.</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b/>
          <w:rtl/>
          <w:cs/>
          <w:lang w:val="ar_AE" w:bidi="ar_AE"/>
        </w:rPr>
        <w:t>في المشهد الأول:</w:t>
      </w:r>
      <w:r>
        <w:rPr>
          <w:rtl/>
          <w:cs/>
          <w:lang w:val="ar_AE" w:bidi="ar_AE"/>
        </w:rPr>
        <w:t xml:space="preserve"> يذهب عوبديا ليخبر أخآب بأنه قد وجد إيليا. ويذهب أخآب للقاء إيليا.</w:t>
      </w:r>
    </w:p>
    <w:p>
      <w:pPr>
        <w:bidi/>
      </w:pPr>
      <w:r>
        <w:rPr>
          <w:rtl/>
          <w:cs/>
          <w:lang w:val="ar_AE" w:bidi="ar_AE"/>
        </w:rPr>
      </w:r>
      <w:r>
        <w:rPr>
          <w:b/>
          <w:rtl/>
          <w:cs/>
          <w:lang w:val="ar_AE" w:bidi="ar_AE"/>
        </w:rPr>
        <w:t>في المشهد الثاني:</w:t>
      </w:r>
      <w:r>
        <w:rPr>
          <w:rtl/>
          <w:cs/>
          <w:lang w:val="ar_AE" w:bidi="ar_AE"/>
        </w:rPr>
        <w:t xml:space="preserve"> يتهم أخآب وإيليا أحدهما الآخر بالتسبب في المتاعب في إسرائيل. فيطلب إيليا من أخآب أن يجمع جميع إسرائيل وأنبياء البعل إلى جبل الكرمل.</w:t>
      </w:r>
    </w:p>
    <w:p>
      <w:pPr>
        <w:bidi/>
      </w:pPr>
      <w:r>
        <w:rPr>
          <w:rtl/>
          <w:cs/>
          <w:lang w:val="ar_AE" w:bidi="ar_AE"/>
        </w:rPr>
      </w:r>
      <w:r>
        <w:rPr>
          <w:b/>
          <w:rtl/>
          <w:cs/>
          <w:lang w:val="ar_AE" w:bidi="ar_AE"/>
        </w:rPr>
        <w:t>في المشهد الثالث:</w:t>
      </w:r>
      <w:r>
        <w:rPr>
          <w:rtl/>
          <w:cs/>
          <w:lang w:val="ar_AE" w:bidi="ar_AE"/>
        </w:rPr>
        <w:t xml:space="preserve"> يوبِّخ إيليا شعب إسرائيل لأنهم يعرجون بين إلهين. ويقترح إيليا إجراء منافسة لمعرفة من هو الإله الحقيقي: الرب (يهوه) أم البعل.</w:t>
      </w:r>
    </w:p>
    <w:p>
      <w:pPr>
        <w:bidi/>
      </w:pPr>
      <w:r>
        <w:rPr>
          <w:rtl/>
          <w:cs/>
          <w:lang w:val="ar_AE" w:bidi="ar_AE"/>
        </w:rPr>
      </w:r>
      <w:r>
        <w:rPr>
          <w:b/>
          <w:rtl/>
          <w:cs/>
          <w:lang w:val="ar_AE" w:bidi="ar_AE"/>
        </w:rPr>
        <w:t>في المشهد الرابع:</w:t>
      </w:r>
      <w:r>
        <w:rPr>
          <w:rtl/>
          <w:cs/>
          <w:lang w:val="ar_AE" w:bidi="ar_AE"/>
        </w:rPr>
        <w:t xml:space="preserve"> يقضي أنبياء البعل اليومَ كله في محاولةٍ لحثِّ البعل على إشعال النار للذبيحة، وذلك لإثبات أن البعل هو الإله الحقيقي. ويفعل الأنبياء أشياء كثيرة، لكن البعل لا يُشعل النار.</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النبي إيليَّا</w:t>
      </w:r>
    </w:p>
    <w:p>
      <w:pPr>
        <w:pStyle w:val="ListBullet"/>
        <w:bidi/>
        <w:spacing w:line="240" w:lineRule="auto"/>
        <w:ind w:left="720"/>
      </w:pPr>
      <w:r>
        <w:rPr>
          <w:rtl/>
          <w:cs/>
          <w:lang w:val="ar_AE" w:bidi="ar_AE"/>
        </w:rPr>
      </w:r>
      <w:r>
        <w:rPr>
          <w:rtl/>
          <w:cs/>
          <w:lang w:val="ar_AE" w:bidi="ar_AE"/>
        </w:rPr>
        <w:t>عوبديا، مدير القصر</w:t>
      </w:r>
    </w:p>
    <w:p>
      <w:pPr>
        <w:pStyle w:val="ListBullet"/>
        <w:bidi/>
        <w:spacing w:line="240" w:lineRule="auto"/>
        <w:ind w:left="720"/>
      </w:pPr>
      <w:r>
        <w:rPr>
          <w:rtl/>
          <w:cs/>
          <w:lang w:val="ar_AE" w:bidi="ar_AE"/>
        </w:rPr>
      </w:r>
      <w:r>
        <w:rPr>
          <w:rtl/>
          <w:cs/>
          <w:lang w:val="ar_AE" w:bidi="ar_AE"/>
        </w:rPr>
        <w:t>الملك أخآب</w:t>
      </w:r>
    </w:p>
    <w:p>
      <w:pPr>
        <w:pStyle w:val="ListBullet"/>
        <w:bidi/>
        <w:spacing w:line="240" w:lineRule="auto"/>
        <w:ind w:left="720"/>
      </w:pPr>
      <w:r>
        <w:rPr>
          <w:rtl/>
          <w:cs/>
          <w:lang w:val="ar_AE" w:bidi="ar_AE"/>
        </w:rPr>
      </w:r>
      <w:r>
        <w:rPr>
          <w:rtl/>
          <w:cs/>
          <w:lang w:val="ar_AE" w:bidi="ar_AE"/>
        </w:rPr>
        <w:t>أنبياء البعل الأربعمائة وخمسون وأنبياء السواري الأربعمائة</w:t>
      </w:r>
    </w:p>
    <w:p>
      <w:pPr>
        <w:pStyle w:val="ListBullet"/>
        <w:bidi/>
        <w:spacing w:line="240" w:lineRule="auto"/>
        <w:ind w:left="720"/>
      </w:pPr>
      <w:r>
        <w:rPr>
          <w:rtl/>
          <w:cs/>
          <w:lang w:val="ar_AE" w:bidi="ar_AE"/>
        </w:rPr>
      </w:r>
      <w:r>
        <w:rPr>
          <w:rtl/>
          <w:cs/>
          <w:lang w:val="ar_AE" w:bidi="ar_AE"/>
        </w:rPr>
        <w:t>وشعب إسرائيل</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تذكّروا أنه في الجزء الأخير من القصة، قبل ذلك بقليل، كان إيليا قد وعد عوبديا بأنه سيتراءى لأخآب. والآن، في المشهد الأول من هذه القصة، يترك عوبديا إيليا ليجد الملك أخآب ويخبره عن إيليا. ثم يذهب أخآب للقاء إيليا. لا تذكر القصة بالتحديد أين يحدث هذا، ولكن يبدو أن إيليا موجود في المكان نفسه الذي تركه فيه عوبديا. كان أخآب يبحث عن إيليا في جميع أنحاء المكان لسنوات عديدة.</w:t>
      </w:r>
    </w:p>
    <w:p>
      <w:pPr>
        <w:bidi/>
      </w:pPr>
      <w:r>
        <w:rPr>
          <w:rtl/>
          <w:cs/>
          <w:lang w:val="ar_AE" w:bidi="ar_AE"/>
        </w:rPr>
      </w:r>
      <w:r>
        <w:rPr>
          <w:rtl/>
          <w:cs/>
          <w:lang w:val="ar_AE" w:bidi="ar_AE"/>
        </w:rPr>
        <w:t>في المشهد الثاني، يبدأ الملك أخآب الحوار بطرح سؤال لا يتوقع من إيليا أن يجيب عليه: "أأنت هو مُكدِّر إسرائيل؟" كان أخآب يعرف بالفعل أنه إيليا. ويتهم آخابُ إيليا بجلب المتاعب لإسرائيل، وذلك بإعلانه عن الجفاف الشديد وانقطاع المطر لعدة سنوات، وتسببه في ذلك.</w:t>
      </w:r>
    </w:p>
    <w:p>
      <w:pPr>
        <w:bidi/>
      </w:pPr>
      <w:r>
        <w:rPr>
          <w:rtl/>
          <w:cs/>
          <w:lang w:val="ar_AE" w:bidi="ar_AE"/>
        </w:rPr>
      </w:r>
      <w:r>
        <w:rPr>
          <w:rtl/>
          <w:cs/>
          <w:lang w:val="ar_AE" w:bidi="ar_AE"/>
        </w:rPr>
        <w:t>ويجيب إيليا بأنه لم يكن إيليا هو الذي تسبب في المتاعب على إسرائيل، بل عائلة أبي آخاب هي التي تسببت في المتاعب. وأبو أخآب هو عمري، الذي كان ملكًا قبله. فيقول إيليا إن عائلة عمري قد تركت وصايا الرب (يهوه) واتبعت الإله الكاذب البعل. كانت إيزابل، زوجة أخآب، تدعم 450 من أنبياء البعل و400 من أنبياء السواري بالإمدادات الملكية. يُخبر إيليا آخآب بأن هو وبيت أبيه معًا قد تركوا وصايا الرب واتبعوا البعل.</w:t>
      </w:r>
    </w:p>
    <w:p>
      <w:pPr>
        <w:bidi/>
      </w:pPr>
      <w:r>
        <w:rPr>
          <w:rtl/>
          <w:cs/>
          <w:lang w:val="ar_AE" w:bidi="ar_AE"/>
        </w:rPr>
      </w:r>
      <w:r>
        <w:rPr>
          <w:rtl/>
          <w:cs/>
          <w:lang w:val="ar_AE" w:bidi="ar_AE"/>
        </w:rPr>
        <w:t xml:space="preserve">ويطلب إيليا من آخآب أن يجمع كل شعب إسرائيل للقائه في جبل الكرمل، ومعهم أنبياء البعل الأربعمائة والخمسون وأنبياء السواري الأربعمائة. </w:t>
      </w:r>
    </w:p>
    <w:p>
      <w:pPr>
        <w:bidi/>
      </w:pPr>
      <w:r>
        <w:rPr>
          <w:rtl/>
          <w:cs/>
          <w:lang w:val="ar_AE" w:bidi="ar_AE"/>
        </w:rPr>
      </w:r>
      <w:r>
        <w:rPr>
          <w:rtl/>
          <w:cs/>
          <w:lang w:val="ar_AE" w:bidi="ar_AE"/>
        </w:rPr>
        <w:t>في المشهد الثالث، يرسل أخآب "كلمة"، أو رسالة، إلى جميع شعب إسرائيل، ويجمع جميع الأنبياء للقاء إيليا على جبل الكرمل. لا تخبرنا القصة عن عدد الناس الذين يجتمعون هناك، لكن جميع الناس في الأرض كانوا يعرفون أنهم يستطيعون أن يصعدوا إلى الجبل. ومن غير الواضح ما إذا كان جميع أنبياء البعل والسواري سيأتون، لكن من الواضح أن إيليا يطلب منهم جميعًا أن يكونوا موجودين هناك. يُخبر إيليا الشعب بأنه نبي الرب (يهوه) الوحيد الحاضر، بينما يبلغ عدد أنبياء البعل أربعمائة وخمسين نبيًا.</w:t>
      </w:r>
    </w:p>
    <w:p>
      <w:pPr>
        <w:bidi/>
      </w:pPr>
      <w:r>
        <w:rPr>
          <w:rtl/>
          <w:cs/>
          <w:lang w:val="ar_AE" w:bidi="ar_AE"/>
        </w:rPr>
      </w:r>
      <w:r>
        <w:rPr>
          <w:rtl/>
          <w:cs/>
          <w:lang w:val="ar_AE" w:bidi="ar_AE"/>
        </w:rPr>
        <w:t xml:space="preserve">توقَّفوا هنا وانظروا إلى صور لجبل الكرمل. صفوا وقتًا كنتم فيه مع مجموعة كبيرة من الناس. كم عدد الأشخاص الذين اجتمعوا هناك؟ وكيف شعرتم في وسط هذا الحشد الكبير من الناس؟ حاولوا أن تتخيّلوا آلاف الأشخاص الذين اجتمعوا هنا من أجل هذه المنافسة. أوقفوا سماع التسجيل الصوتي هنا. </w:t>
      </w:r>
    </w:p>
    <w:p>
      <w:pPr>
        <w:bidi/>
      </w:pPr>
      <w:r>
        <w:rPr>
          <w:rtl/>
          <w:cs/>
          <w:lang w:val="ar_AE" w:bidi="ar_AE"/>
        </w:rPr>
      </w:r>
      <w:r>
        <w:rPr>
          <w:rtl/>
          <w:cs/>
          <w:lang w:val="ar_AE" w:bidi="ar_AE"/>
        </w:rPr>
        <w:t>يواجه إيليا الشعب أولًا، ويسألهم قائلًا: "إلى متى ستعرجون بين رأيين (الفرقتين)؟ إذا كان الرب (يهوه) هو الله، فاتبعوه، لكن إذا كان البعل هو الله، فاتبعوه." السؤال: "إلى متى [ستعرجون بين رأيين؟]" هو لغة خاصة للقول: "إلى متى ستحاولون أن تتبعوا الله والبعل في الوقت نفسه؟" وهذا يعني أن الناس لم يكونوا يختارون جانبًا واحدًا، بل كانوا عالقين في الوسط، مثل شخص يحاول أن يسير على طريقين مختلفين أو مثل شخص يستخدم عكازين. ويخبر إيليا الناس بأنهم بحاجة إلى اتخاذ قرار واضح، وألا يستمروا في التنقل ذهابًا وإيابًا.]{.mark}</w:t>
      </w:r>
    </w:p>
    <w:p>
      <w:pPr>
        <w:bidi/>
      </w:pPr>
      <w:r>
        <w:rPr>
          <w:rtl/>
          <w:cs/>
          <w:lang w:val="ar_AE" w:bidi="ar_AE"/>
        </w:rPr>
      </w:r>
      <w:r>
        <w:rPr>
          <w:rtl/>
          <w:cs/>
          <w:lang w:val="ar_AE" w:bidi="ar_AE"/>
        </w:rPr>
        <w:t xml:space="preserve">توقَّفوا وناقشوا كيف تحاول المجموعات في ثقافتكم اتخاذ قرار بين رأيين مختلفين في حال عدم التأكد. كيف تتحدّثون عن ذلك؟ أوقِفوا الاستماع إلى هذا التسجيل الصوتي هنا. </w:t>
      </w:r>
    </w:p>
    <w:p>
      <w:pPr>
        <w:bidi/>
      </w:pPr>
      <w:r>
        <w:rPr>
          <w:rtl/>
          <w:cs/>
          <w:lang w:val="ar_AE" w:bidi="ar_AE"/>
        </w:rPr>
      </w:r>
      <w:r>
        <w:rPr>
          <w:rtl/>
          <w:cs/>
          <w:lang w:val="ar_AE" w:bidi="ar_AE"/>
        </w:rPr>
        <w:t>لكن الناس لا يجيبون على أسئلة إيليا. فيبدو أن الشعب لم يقرر بعد. كان بنو إسرائيل يعبدون البعل، والسواري، وأحيانًا يعبدون الرب. وكانت الملكة إيزابل تدعم أنبياء الآلهة الكنعانية وتحاول أن تقتل أنبياء الرب (يهوه).</w:t>
      </w:r>
    </w:p>
    <w:p>
      <w:pPr>
        <w:bidi/>
      </w:pPr>
      <w:r>
        <w:rPr>
          <w:rtl/>
          <w:cs/>
          <w:lang w:val="ar_AE" w:bidi="ar_AE"/>
        </w:rPr>
      </w:r>
      <w:r>
        <w:rPr>
          <w:rtl/>
          <w:cs/>
          <w:lang w:val="ar_AE" w:bidi="ar_AE"/>
        </w:rPr>
        <w:t>وعندما لا يجيب الناس على إيليا، يقترح إيليا إجراء منافسة لمعرفة من هو الإله الحقيقي. سيأتي الشعب بثورين لتقديم الذبائح. وسيختار أنبياء البعل، البالغ عددهم 450 نبيًا، ثورًا واحدًا أولًا ويُعِدُّونه للذبيحة. وسيعد إيليا الثور الآخر للذبيحة. [عندما يُعِدُّ الناس ذبيحة، فإنهم يتأكدون من أن المذبح جاهز، ومن أن لديهم حطبًا ليحرقوا التقدمة. ثم يأخذ الشخصُ الحيوانَ أو الأشياءَ الأخرى المُزمع تقديمُها، ويذبح ثورًا، ويقطّعه إلى أجزاء، ويضع تلك الأجزاءَ على الحطب. ولن يشعل الشخص النار بنفسه، بل سينتظر الإله الحقيقي ليرسل نارًا لتحرق الذبيحة. وسيقوم الناس بكل هذه الخطوات لإظهار الإكرام لله وطلب إجابته.]{.mark}</w:t>
      </w:r>
    </w:p>
    <w:p>
      <w:pPr>
        <w:bidi/>
      </w:pPr>
      <w:r>
        <w:rPr>
          <w:rtl/>
          <w:cs/>
          <w:lang w:val="ar_AE" w:bidi="ar_AE"/>
        </w:rPr>
      </w:r>
      <w:r>
        <w:rPr>
          <w:rtl/>
          <w:cs/>
          <w:lang w:val="ar_AE" w:bidi="ar_AE"/>
        </w:rPr>
        <w:t>سيحصل أنبياء البعل أولًا على فرصة ليصلّوا إلى البعل وأن يطلبوا منه أن يُشعل نار الذبيحة. ثم ستتاح لإيليا فرصة ليدعو الرب كي يشعل النار في ذبيحة إيليا. ويقول إيليا إن الإله (الكائن الروحي) الذي يجيب بالنار هو الإله الحقيقي. ثم يقول جميع الشعب: "الكلام حسن"، مما يعني أنهم يوافقون على أن هذه خطة جيدة وعادلة.</w:t>
      </w:r>
    </w:p>
    <w:p>
      <w:pPr>
        <w:bidi/>
      </w:pPr>
      <w:r>
        <w:rPr>
          <w:rtl/>
          <w:cs/>
          <w:lang w:val="ar_AE" w:bidi="ar_AE"/>
        </w:rPr>
      </w:r>
      <w:r>
        <w:rPr>
          <w:rtl/>
          <w:cs/>
          <w:lang w:val="ar_AE" w:bidi="ar_AE"/>
        </w:rPr>
        <w:t xml:space="preserve">توقَّفوا وتذكّروا كيف ناقشتم الطريقة التي تتوصل بها ثقافتكم إلى اتفاق بشأن قرار جماعي. ناقشوا كيف ستترجمون أن جميع الشعب قد وافقوا. أوقِفوا الاستماع إلى هذا التسجيل الصوتي هنا. </w:t>
      </w:r>
    </w:p>
    <w:p>
      <w:pPr>
        <w:bidi/>
      </w:pPr>
      <w:r>
        <w:rPr>
          <w:rtl/>
          <w:cs/>
          <w:lang w:val="ar_AE" w:bidi="ar_AE"/>
        </w:rPr>
      </w:r>
      <w:r>
        <w:rPr>
          <w:rtl/>
          <w:cs/>
          <w:lang w:val="ar_AE" w:bidi="ar_AE"/>
        </w:rPr>
        <w:t>في المشهد الرابع، تبدأ المنافسة عندما يطلب إيليا من أنبياء البعل اختيار ثورٍ وإعداده، ودعوة إلههم، ولكن دون إشعال النار. ويقوم الأنبياء بكل التجهيزات للذبيحة. فيقطع الأنبياء الثور ويضعون تلك القطع على الخشب. ولا يشعل الأنبياء النار. ويبدأ الأنبياء بالنداء باسم البعل.</w:t>
      </w:r>
    </w:p>
    <w:p>
      <w:pPr>
        <w:bidi/>
      </w:pPr>
      <w:r>
        <w:rPr>
          <w:rtl/>
          <w:cs/>
          <w:lang w:val="ar_AE" w:bidi="ar_AE"/>
        </w:rPr>
      </w:r>
      <w:r>
        <w:rPr>
          <w:rtl/>
          <w:cs/>
          <w:lang w:val="ar_AE" w:bidi="ar_AE"/>
        </w:rPr>
        <w:t>من الصباح حتى الظهيرة، يصرخ أنبياء البعل بصوتٍ عالٍ لكي يستجيب لهم البعل. لكن البعل لا يجيب. فيرقص الأنبياء حول المذبح في طقوس خاصة، بينما يدعون البعل. ومع ذلك، لا يجيب البعل.</w:t>
      </w:r>
    </w:p>
    <w:p>
      <w:pPr>
        <w:bidi/>
      </w:pPr>
      <w:r>
        <w:rPr>
          <w:rtl/>
          <w:cs/>
          <w:lang w:val="ar_AE" w:bidi="ar_AE"/>
        </w:rPr>
      </w:r>
      <w:r>
        <w:rPr>
          <w:rtl/>
          <w:cs/>
          <w:lang w:val="ar_AE" w:bidi="ar_AE"/>
        </w:rPr>
        <w:t>وعند الظهر يبدأ إيليا في السخرية من الأنبياء ليصرخوا بصوت أعلى. يشجّع إيليا الأنبياء ويبدو، للوهلة الأولى، وكأنه يتفق معهم، لكنه في الواقع كان فقط يسخر منهم ويستهزئ بهم. يقول إيليا للأنبياء إن البعل إلهٌ بالتأكيد، ولكن المشكلة قد تكمن في أنه مستغرق ويفكر في أمورٍ أخرى. أو ربما كان البعل مشغولًا أو مسافرًا أو نائمًا. فإن البعل يحتاج فقط إلى شخص يوقظه. فيصرخ أنبياء البعل بصوت أعلى. ولجذب انتباه البعل، يبدأ الأنبياء بجرح أنفسهم بالسيوف والرماح حتى يسيل دمهم. لكنهم لا يتلقُّون إجابة. ومع استمرار انقضاء الساعات، يبدأ الأنبياء في التنبؤ، أو الصراخ بصوتٍ أعلى، والتصرف بطريقة جامحة ومفعمة بالحماس. وعندما يتنبأ هؤلاء الأنبياء، فهذا لا يعني أنهم يتنبأون بالمستقبل أو يذكّرون الناس بحفظ شريعة العهد. لكن عندما يتنبأ هؤلاء الأنبياء، أو يُظهرون أنهم يخاطبون إلههم ويسمعون منه، فإن ذلك يعني أنهم يتحدثون ويتحركون بأسلوب جامح بقوة كبيرة ويحركون أيديهم.</w:t>
      </w:r>
    </w:p>
    <w:p>
      <w:pPr>
        <w:bidi/>
      </w:pPr>
      <w:r>
        <w:rPr>
          <w:rtl/>
          <w:cs/>
          <w:lang w:val="ar_AE" w:bidi="ar_AE"/>
        </w:rPr>
      </w:r>
      <w:r>
        <w:rPr>
          <w:rtl/>
          <w:cs/>
          <w:lang w:val="ar_AE" w:bidi="ar_AE"/>
        </w:rPr>
        <w:t>ومع حلول موعد ذبيحة المساء المعتادة، كان النهار قد انقضى بأكمله، إلا أن البعل لم يتمكن من إشعال نار الذبيحة. وفقًا لشريعة إسرائيل، كان الكهنة يُقدّمون للرب (يهوه) نصفَ إحدى تقدمات الدقيق في الصباح، والنصف الآخر في المساء. وهنا، في هذه القصة، تُعد الإشارة إلى وقت تقدمة المساء مجرد وسيلة لإظهار الوقت من اليوم، الذي كان حوالي الساعة الثالثة بعد الظهر.</w:t>
      </w:r>
    </w:p>
    <w:p>
      <w:pPr>
        <w:bidi/>
      </w:pPr>
      <w:r>
        <w:rPr>
          <w:rtl/>
          <w:cs/>
          <w:lang w:val="ar_AE" w:bidi="ar_AE"/>
        </w:rPr>
      </w:r>
      <w:r>
        <w:rPr>
          <w:rtl/>
          <w:cs/>
          <w:lang w:val="ar_AE" w:bidi="ar_AE"/>
        </w:rPr>
        <w:t xml:space="preserve">توقفوا هنا وناقشوا كمجموعة كيفية ترجمة فكرة "تقدمة المساء"؛ لكي يدرك الناس أن الراوي يشير إلى وقت محدد من النهار. أوقفوا سماع التسجيل الصوتي هنا. </w:t>
      </w:r>
    </w:p>
    <w:p>
      <w:pPr>
        <w:bidi/>
      </w:pPr>
      <w:r>
        <w:rPr>
          <w:rtl/>
          <w:cs/>
          <w:lang w:val="ar_AE" w:bidi="ar_AE"/>
        </w:rPr>
      </w:r>
      <w:r>
        <w:rPr>
          <w:rtl/>
          <w:cs/>
          <w:lang w:val="ar_AE" w:bidi="ar_AE"/>
        </w:rPr>
        <w:t>ويؤكد الراوي أن البعل لا يستجيب بقوله الشيء نفسه ثلاث مرات تقريبًا: لم يكن صوت ولا مُجيب. لم يُجِب أحد. أي لم ينتبه أحد إلى ذلك.</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الملوك الأول 18: 16 - 29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النبي إيليَّا</w:t>
      </w:r>
    </w:p>
    <w:p>
      <w:pPr>
        <w:pStyle w:val="ListBullet"/>
        <w:bidi/>
        <w:spacing w:line="240" w:lineRule="auto"/>
        <w:ind w:left="720"/>
      </w:pPr>
      <w:r>
        <w:rPr>
          <w:rtl/>
          <w:cs/>
          <w:lang w:val="ar_AE" w:bidi="ar_AE"/>
        </w:rPr>
      </w:r>
      <w:r>
        <w:rPr>
          <w:rtl/>
          <w:cs/>
          <w:lang w:val="ar_AE" w:bidi="ar_AE"/>
        </w:rPr>
        <w:t>عوبديا، مدير القصر</w:t>
      </w:r>
    </w:p>
    <w:p>
      <w:pPr>
        <w:pStyle w:val="ListBullet"/>
        <w:bidi/>
        <w:spacing w:line="240" w:lineRule="auto"/>
        <w:ind w:left="720"/>
      </w:pPr>
      <w:r>
        <w:rPr>
          <w:rtl/>
          <w:cs/>
          <w:lang w:val="ar_AE" w:bidi="ar_AE"/>
        </w:rPr>
      </w:r>
      <w:r>
        <w:rPr>
          <w:rtl/>
          <w:cs/>
          <w:lang w:val="ar_AE" w:bidi="ar_AE"/>
        </w:rPr>
        <w:t>الملك أخآب</w:t>
      </w:r>
    </w:p>
    <w:p>
      <w:pPr>
        <w:pStyle w:val="ListBullet"/>
        <w:bidi/>
        <w:spacing w:line="240" w:lineRule="auto"/>
        <w:ind w:left="720"/>
      </w:pPr>
      <w:r>
        <w:rPr>
          <w:rtl/>
          <w:cs/>
          <w:lang w:val="ar_AE" w:bidi="ar_AE"/>
        </w:rPr>
      </w:r>
      <w:r>
        <w:rPr>
          <w:rtl/>
          <w:cs/>
          <w:lang w:val="ar_AE" w:bidi="ar_AE"/>
        </w:rPr>
        <w:t>أنبياء البعل الأربعمائة وخمسون وأنبياء السواري الأربعمائة</w:t>
      </w:r>
    </w:p>
    <w:p>
      <w:pPr>
        <w:pStyle w:val="ListBullet"/>
        <w:bidi/>
        <w:spacing w:line="240" w:lineRule="auto"/>
        <w:ind w:left="720"/>
      </w:pPr>
      <w:r>
        <w:rPr>
          <w:rtl/>
          <w:cs/>
          <w:lang w:val="ar_AE" w:bidi="ar_AE"/>
        </w:rPr>
      </w:r>
      <w:r>
        <w:rPr>
          <w:rtl/>
          <w:cs/>
          <w:lang w:val="ar_AE" w:bidi="ar_AE"/>
        </w:rPr>
        <w:t>وشعب إسرائيل</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بعد التحدث مع النبي إيليا، يترك عوبديا، مدير قصر آخآب، إيليا ليُخبر الملك آخآب بمكان وجود إيليا. وعندما يسمع أخآب عن مكان إيليا، يذهب إلى إيليا. وعندما يرى أخآب إيليا، يسأله: "أأنت هو مُكدِّر إسرائيل؟"</w:t>
      </w:r>
    </w:p>
    <w:p>
      <w:pPr>
        <w:bidi/>
      </w:pPr>
      <w:r>
        <w:rPr>
          <w:rtl/>
          <w:cs/>
          <w:lang w:val="ar_AE" w:bidi="ar_AE"/>
        </w:rPr>
      </w:r>
      <w:r>
        <w:rPr>
          <w:rtl/>
          <w:cs/>
          <w:lang w:val="ar_AE" w:bidi="ar_AE"/>
        </w:rPr>
        <w:t>أوقفوا التمثيل. اسألوا المُمثِّل الذي يؤدي دور إيليا: "بمَ تشعر أو فيمَ تفكر؟" قد يجيب المُمثِّل بعبارات مثل:</w:t>
      </w:r>
    </w:p>
    <w:p>
      <w:pPr>
        <w:pStyle w:val="ListBullet"/>
        <w:bidi/>
        <w:spacing w:line="240" w:lineRule="auto"/>
        <w:ind w:left="720"/>
      </w:pPr>
      <w:r>
        <w:rPr>
          <w:rtl/>
          <w:cs/>
          <w:lang w:val="ar_AE" w:bidi="ar_AE"/>
        </w:rPr>
      </w:r>
      <w:r>
        <w:rPr>
          <w:rtl/>
          <w:cs/>
          <w:lang w:val="ar_AE" w:bidi="ar_AE"/>
        </w:rPr>
        <w:t>أنا خائف على حياتي لأنني كنت مختبئًا من أخآب. كانت إيزابل تحاول أن تقتلني لأنني نبي الرب؛ أو</w:t>
      </w:r>
    </w:p>
    <w:p>
      <w:pPr>
        <w:pStyle w:val="ListBullet"/>
        <w:bidi/>
        <w:spacing w:line="240" w:lineRule="auto"/>
        <w:ind w:left="720"/>
      </w:pPr>
      <w:r>
        <w:rPr>
          <w:rtl/>
          <w:cs/>
          <w:lang w:val="ar_AE" w:bidi="ar_AE"/>
        </w:rPr>
      </w:r>
      <w:r>
        <w:rPr>
          <w:rtl/>
          <w:cs/>
          <w:lang w:val="ar_AE" w:bidi="ar_AE"/>
        </w:rPr>
        <w:t>أنا غاضب من أخآب لأنه يتهمني بالتسبب في المتاعب.</w:t>
      </w:r>
    </w:p>
    <w:p>
      <w:pPr>
        <w:pStyle w:val="ListBullet"/>
        <w:bidi/>
        <w:spacing w:line="240" w:lineRule="auto"/>
        <w:ind w:left="720"/>
      </w:pPr>
      <w:r>
        <w:rPr>
          <w:rtl/>
          <w:cs/>
          <w:lang w:val="ar_AE" w:bidi="ar_AE"/>
        </w:rPr>
      </w:r>
      <w:r>
        <w:rPr>
          <w:rtl/>
          <w:cs/>
          <w:lang w:val="ar_AE" w:bidi="ar_AE"/>
        </w:rPr>
        <w:t xml:space="preserve">واصِلوا التمثيل. </w:t>
      </w:r>
    </w:p>
    <w:p>
      <w:pPr>
        <w:pStyle w:val="ListBullet"/>
        <w:bidi/>
        <w:spacing w:line="240" w:lineRule="auto"/>
        <w:ind w:left="720"/>
      </w:pPr>
      <w:r>
        <w:rPr>
          <w:rtl/>
          <w:cs/>
          <w:lang w:val="ar_AE" w:bidi="ar_AE"/>
        </w:rPr>
      </w:r>
      <w:r>
        <w:rPr>
          <w:rtl/>
          <w:cs/>
          <w:lang w:val="ar_AE" w:bidi="ar_AE"/>
        </w:rPr>
        <w:t>يجيب إيليا: "لم أكن أنا الذي تسبب في المتاعب لإسرائيل. فأنت وبيت أبيك من تسبّبتم في المتاعب. لقد تركتم وصايا الرب وبدأتم تتبعون البعل. اجمع شعب إسرائيل، واجمع أنبياء البعل الأربعمائة والخمسين وأنبياء السواري الأربعمائة الذين يأكلون على مائدة إيزابل. واطلب من الجميع مقابلتي في جبل الكرمل."</w:t>
      </w:r>
    </w:p>
    <w:p>
      <w:pPr>
        <w:pStyle w:val="ListBullet"/>
        <w:bidi/>
        <w:spacing w:line="240" w:lineRule="auto"/>
        <w:ind w:left="720"/>
      </w:pPr>
      <w:r>
        <w:rPr>
          <w:rtl/>
          <w:cs/>
          <w:lang w:val="ar_AE" w:bidi="ar_AE"/>
        </w:rPr>
      </w:r>
      <w:r>
        <w:rPr>
          <w:rtl/>
          <w:cs/>
          <w:lang w:val="ar_AE" w:bidi="ar_AE"/>
        </w:rPr>
        <w:t>فيخبر أخآب الشعب في جميع إسرائيل، ويجمع الأنبياء على قمة جبل الكرمل. ويخاطب إيليا الشعب ويسألهم قائلًا: "إلى متى تعرجون بين الفرقتين؟ إذا كان الرب (يهوه) هو الله، فاتبعوه. لكن إذا كان البعل هو الله، فاتبعوه." فلم يُجب الشعب بكلمة.</w:t>
      </w:r>
    </w:p>
    <w:p>
      <w:pPr>
        <w:bidi/>
      </w:pPr>
      <w:r>
        <w:rPr>
          <w:rtl/>
          <w:cs/>
          <w:lang w:val="ar_AE" w:bidi="ar_AE"/>
        </w:rPr>
      </w:r>
      <w:r>
        <w:rPr>
          <w:rtl/>
          <w:cs/>
          <w:lang w:val="ar_AE" w:bidi="ar_AE"/>
        </w:rPr>
        <w:t>أوقفوا التمثيل. اسألوا الأشخاص الذين يؤدّون دور شعب إسرائيل: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لم يتبق سوى نبي واحد للرب في مقابل المئات من أنبياء البعل. لكن هذا النبي يبدو وكأن له سلطانًا كبيرًا؛ أو</w:t>
      </w:r>
    </w:p>
    <w:p>
      <w:pPr>
        <w:pStyle w:val="ListBullet"/>
        <w:bidi/>
        <w:spacing w:line="240" w:lineRule="auto"/>
        <w:ind w:left="720"/>
      </w:pPr>
      <w:r>
        <w:rPr>
          <w:rtl/>
          <w:cs/>
          <w:lang w:val="ar_AE" w:bidi="ar_AE"/>
        </w:rPr>
      </w:r>
      <w:r>
        <w:rPr>
          <w:rtl/>
          <w:cs/>
          <w:lang w:val="ar_AE" w:bidi="ar_AE"/>
        </w:rPr>
        <w:t>أشعر بالذنب لأن بني إسرائيل كانوا يعبدون الرب (يهوه) دائمًا؛ أو</w:t>
      </w:r>
    </w:p>
    <w:p>
      <w:pPr>
        <w:pStyle w:val="ListBullet"/>
        <w:bidi/>
        <w:spacing w:line="240" w:lineRule="auto"/>
        <w:ind w:left="720"/>
      </w:pPr>
      <w:r>
        <w:rPr>
          <w:rtl/>
          <w:cs/>
          <w:lang w:val="ar_AE" w:bidi="ar_AE"/>
        </w:rPr>
      </w:r>
      <w:r>
        <w:rPr>
          <w:rtl/>
          <w:cs/>
          <w:lang w:val="ar_AE" w:bidi="ar_AE"/>
        </w:rPr>
        <w:t>لا أعرف بماذا أفكر.</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يقول إيليا للشعب: "أنا الوحيد الباقي من أنبياء الرب، لكن لدى البعل 450 نبيًا. إليكم ما سنفعله. فليعطونا ثورين للذبائح. وليختر أنبياء البعل أحد الثورين لأنفسهم وليجهزوا الذبيحة بتقطيع الثور إلى قطع ووضعها على الحطب. وسأعد أنا الثور الآخر. ولن يشعل أحد النار في الذبائح. سيدعو أنبياء البعل باسم البعل، وأنا سأدعو باسم الرب (يهوه). والإله الذي يجيب بالنار للذبائح هو الإله الحقيقي."</w:t>
      </w:r>
    </w:p>
    <w:p>
      <w:pPr>
        <w:bidi/>
      </w:pPr>
      <w:r>
        <w:rPr>
          <w:rtl/>
          <w:cs/>
          <w:lang w:val="ar_AE" w:bidi="ar_AE"/>
        </w:rPr>
      </w:r>
      <w:r>
        <w:rPr>
          <w:rtl/>
          <w:cs/>
          <w:lang w:val="ar_AE" w:bidi="ar_AE"/>
        </w:rPr>
        <w:t>ثم يقول جميع الشعب: "الكلام حسن."</w:t>
      </w:r>
    </w:p>
    <w:p>
      <w:pPr>
        <w:bidi/>
      </w:pPr>
      <w:r>
        <w:rPr>
          <w:rtl/>
          <w:cs/>
          <w:lang w:val="ar_AE" w:bidi="ar_AE"/>
        </w:rPr>
      </w:r>
      <w:r>
        <w:rPr>
          <w:rtl/>
          <w:cs/>
          <w:lang w:val="ar_AE" w:bidi="ar_AE"/>
        </w:rPr>
        <w:t>فيقول إيليا لأنبياء البعل: "بما أنكم كثيرون، فابدأوا أنتم أولاً وأعدّوا الثور للذبيحة. وادعوا باسم إلهكم، لكن لا تشعلوا النار." فيُعِدُّ أنبياء البعل الثور ويدعون باسم البعل لساعات وساعات. من الصباح إلى الظهر كانوا يصرخون: "يا بعل أجبنا!" لكن لم تكن هناك استجابة. ولم يُجِب أحد. لذلك يبدأ الأنبياء في الرقص حول مذبح الذبيحة.</w:t>
      </w:r>
    </w:p>
    <w:p>
      <w:pPr>
        <w:bidi/>
      </w:pPr>
      <w:r>
        <w:rPr>
          <w:rtl/>
          <w:cs/>
          <w:lang w:val="ar_AE" w:bidi="ar_AE"/>
        </w:rPr>
      </w:r>
      <w:r>
        <w:rPr>
          <w:rtl/>
          <w:cs/>
          <w:lang w:val="ar_AE" w:bidi="ar_AE"/>
        </w:rPr>
        <w:t>وعندما يأتي وقت الظهر، يسخر إيليا من أنبياء البعل ويستهزئ بهم. فيقول إيليا: "اصرخوا بصوت أعلى. من المؤكد أن البعل هو إله! ربما كان البعل يفكر فقط في شيء آخر. أو ربما كان البعل مشغولًا. أو ربما كان البعل مسافرًا. أو ربما كان البعل نائمًا ويحتاج أن يوقظه شخص ما."</w:t>
      </w:r>
    </w:p>
    <w:p>
      <w:pPr>
        <w:bidi/>
      </w:pPr>
      <w:r>
        <w:rPr>
          <w:rtl/>
          <w:cs/>
          <w:lang w:val="ar_AE" w:bidi="ar_AE"/>
        </w:rPr>
      </w:r>
      <w:r>
        <w:rPr>
          <w:rtl/>
          <w:cs/>
          <w:lang w:val="ar_AE" w:bidi="ar_AE"/>
        </w:rPr>
        <w:t>أوقفوا التمثيل. اسألوا الأشخاص الذين يؤدون دور أنبياء البعل: "بماذا تشعرون أو في ماذا تفكّرون؟" قد يجيب الأشخاص بعبارات مثل:</w:t>
      </w:r>
    </w:p>
    <w:p>
      <w:pPr>
        <w:pStyle w:val="ListBullet"/>
        <w:bidi/>
        <w:spacing w:line="240" w:lineRule="auto"/>
        <w:ind w:left="720"/>
      </w:pPr>
      <w:r>
        <w:rPr>
          <w:rtl/>
          <w:cs/>
          <w:lang w:val="ar_AE" w:bidi="ar_AE"/>
        </w:rPr>
      </w:r>
      <w:r>
        <w:rPr>
          <w:rtl/>
          <w:cs/>
          <w:lang w:val="ar_AE" w:bidi="ar_AE"/>
        </w:rPr>
        <w:t>"أنا متوتر جدًا. يعتقد جميع أنبياء البعل الآخرين أن البعل سيشعل النار، لكنني لست متأكدًا من ذلك الآن؛ أو</w:t>
      </w:r>
    </w:p>
    <w:p>
      <w:pPr>
        <w:pStyle w:val="ListBullet"/>
        <w:bidi/>
        <w:spacing w:line="240" w:lineRule="auto"/>
        <w:ind w:left="720"/>
      </w:pPr>
      <w:r>
        <w:rPr>
          <w:rtl/>
          <w:cs/>
          <w:lang w:val="ar_AE" w:bidi="ar_AE"/>
        </w:rPr>
      </w:r>
      <w:r>
        <w:rPr>
          <w:rtl/>
          <w:cs/>
          <w:lang w:val="ar_AE" w:bidi="ar_AE"/>
        </w:rPr>
        <w:t>ذلك النبي إيليا يغضبني. فهو يسخر منا؛ أو</w:t>
      </w:r>
    </w:p>
    <w:p>
      <w:pPr>
        <w:pStyle w:val="ListBullet"/>
        <w:bidi/>
        <w:spacing w:line="240" w:lineRule="auto"/>
        <w:ind w:left="720"/>
      </w:pPr>
      <w:r>
        <w:rPr>
          <w:rtl/>
          <w:cs/>
          <w:lang w:val="ar_AE" w:bidi="ar_AE"/>
        </w:rPr>
      </w:r>
      <w:r>
        <w:rPr>
          <w:rtl/>
          <w:cs/>
          <w:lang w:val="ar_AE" w:bidi="ar_AE"/>
        </w:rPr>
        <w:t>ماذا يجب أن أفعل حتى يشعل البعل النار ويثبت أنه الإله الحقيقي؟</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عندما يسخر إيليا من الأنبياء، يصرخ أنبياء البعل بصوت أعلى. كان الأنبياء يقطعون أنفسهم بالسيوف والرماح كجزء من طقوسهم، لدرجة أنهم يبدأون بالنزف. وحتى بعد مرور منتصف النهار، يبدأ الأنبياء في الصلاة بطريقة جامحة وبقوة طوال الوقت حتى وقت ذبيحة المساء. لكن البعل لا يستجيب. ولم يُجِب أحد. لم يكن مصغِِ.</w:t>
      </w:r>
    </w:p>
    <w:p>
      <w:pPr>
        <w:bidi/>
      </w:pPr>
      <w:r>
        <w:rPr>
          <w:rtl/>
          <w:cs/>
          <w:lang w:val="ar_AE" w:bidi="ar_AE"/>
        </w:rPr>
      </w:r>
      <w:r>
        <w:rPr>
          <w:rtl/>
          <w:cs/>
          <w:lang w:val="ar_AE" w:bidi="ar_AE"/>
        </w:rPr>
        <w:t>أوقفوا التمثيل. اسألوا الأشخاص الذين يؤدّون دور شعب إسرائيل: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لم أرَ من قبل شيئًا بمثل هذا الجنون في حياتي؛ أو</w:t>
      </w:r>
    </w:p>
    <w:p>
      <w:pPr>
        <w:pStyle w:val="ListBullet"/>
        <w:bidi/>
        <w:spacing w:line="240" w:lineRule="auto"/>
        <w:ind w:left="720"/>
      </w:pPr>
      <w:r>
        <w:rPr>
          <w:rtl/>
          <w:cs/>
          <w:lang w:val="ar_AE" w:bidi="ar_AE"/>
        </w:rPr>
      </w:r>
      <w:r>
        <w:rPr>
          <w:rtl/>
          <w:cs/>
          <w:lang w:val="ar_AE" w:bidi="ar_AE"/>
        </w:rPr>
        <w:t>لا أستطيع أن أصدق أن إله العاصفة لم يستطع أن يجلب النار لإشعال الذبيحة؛ أو</w:t>
      </w:r>
    </w:p>
    <w:p>
      <w:pPr>
        <w:pStyle w:val="ListBullet"/>
        <w:bidi/>
        <w:spacing w:line="240" w:lineRule="auto"/>
        <w:ind w:left="720"/>
      </w:pPr>
      <w:r>
        <w:rPr>
          <w:rtl/>
          <w:cs/>
          <w:lang w:val="ar_AE" w:bidi="ar_AE"/>
        </w:rPr>
      </w:r>
      <w:r>
        <w:rPr>
          <w:rtl/>
          <w:cs/>
          <w:lang w:val="ar_AE" w:bidi="ar_AE"/>
        </w:rPr>
        <w:t>أشعر باليأس لأنه لم ينزل المطر بعد. لا يستطيع أي من هذه الآلهة أن يساعد.</w:t>
      </w:r>
    </w:p>
    <w:p>
      <w:pPr>
        <w:bidi/>
      </w:pPr>
      <w:r>
        <w:rPr>
          <w:rtl/>
          <w:cs/>
          <w:lang w:val="ar_AE" w:bidi="ar_AE"/>
        </w:rPr>
      </w:r>
      <w:r>
        <w:rPr>
          <w:rtl/>
          <w:cs/>
          <w:lang w:val="ar_AE" w:bidi="ar_AE"/>
        </w:rPr>
        <w:t>اسألوا الشخص الذي يؤدي دور أخآب: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إن إيليا هذا يسبب كل هذه المشاكل! أو</w:t>
      </w:r>
    </w:p>
    <w:p>
      <w:pPr>
        <w:pStyle w:val="ListBullet"/>
        <w:bidi/>
        <w:spacing w:line="240" w:lineRule="auto"/>
        <w:ind w:left="720"/>
      </w:pPr>
      <w:r>
        <w:rPr>
          <w:rtl/>
          <w:cs/>
          <w:lang w:val="ar_AE" w:bidi="ar_AE"/>
        </w:rPr>
      </w:r>
      <w:r>
        <w:rPr>
          <w:rtl/>
          <w:cs/>
          <w:lang w:val="ar_AE" w:bidi="ar_AE"/>
        </w:rPr>
        <w:t>إذا لم يكن هذا خطأ إيليا، فربما كان خطأ زوجتي لأنها أحضرت جميع هؤلاء الأنبياء.</w:t>
      </w:r>
    </w:p>
    <w:p>
      <w:pPr>
        <w:bidi/>
      </w:pPr>
      <w:r>
        <w:rPr>
          <w:rtl/>
          <w:cs/>
          <w:lang w:val="ar_AE" w:bidi="ar_AE"/>
        </w:rPr>
      </w:r>
      <w:r>
        <w:rPr>
          <w:rtl/>
          <w:cs/>
          <w:lang w:val="ar_AE" w:bidi="ar_AE"/>
        </w:rPr>
        <w:t>اسألوا الشخص الذي يؤدي دور إيليا: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كان شيئًا رائعًا أن أسبب لهؤلاء الأنبياء مثل هذا الوقت الصعب. هؤلاء الأنبياء بائسون؛ أو</w:t>
      </w:r>
    </w:p>
    <w:p>
      <w:pPr>
        <w:pStyle w:val="ListBullet"/>
        <w:bidi/>
        <w:spacing w:line="240" w:lineRule="auto"/>
        <w:ind w:left="720"/>
      </w:pPr>
      <w:r>
        <w:rPr>
          <w:rtl/>
          <w:cs/>
          <w:lang w:val="ar_AE" w:bidi="ar_AE"/>
        </w:rPr>
      </w:r>
      <w:r>
        <w:rPr>
          <w:rtl/>
          <w:cs/>
          <w:lang w:val="ar_AE" w:bidi="ar_AE"/>
        </w:rPr>
        <w:t>ها قد حان الوقت للرب (يهوه). أشعر بقليل من القلق، لكنني أعلم أن الرب سيتدخل ويُنجز الأمر</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الملوك الأول 18: 16 - 29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التقى أخآب </w:t>
      </w:r>
      <w:r>
        <w:rPr>
          <w:b/>
          <w:rtl/>
          <w:cs/>
          <w:lang w:val="ar_AE" w:bidi="ar_AE"/>
        </w:rPr>
        <w:t>إيليا</w:t>
      </w:r>
      <w:r>
        <w:rPr>
          <w:rtl/>
          <w:cs/>
          <w:lang w:val="ar_AE" w:bidi="ar_AE"/>
        </w:rPr>
        <w:t xml:space="preserve"> وقال: "أأنت مُكدِّر </w:t>
      </w:r>
      <w:r>
        <w:rPr>
          <w:b/>
          <w:rtl/>
          <w:cs/>
          <w:lang w:val="ar_AE" w:bidi="ar_AE"/>
        </w:rPr>
        <w:t>إسرائيل</w:t>
      </w:r>
      <w:r>
        <w:rPr>
          <w:rtl/>
          <w:cs/>
          <w:lang w:val="ar_AE" w:bidi="ar_AE"/>
        </w:rPr>
        <w:t>؟" ترجموا إيليا وإسرائيل بالطريقة نفسها التي استخدمتموها في المقاطع السابقة. ولمزيد من المعلومات عن إيليا وإسرائيل، راجعوا قاموس الكلمات الرئيسية.</w:t>
      </w:r>
    </w:p>
    <w:p>
      <w:pPr>
        <w:bidi/>
      </w:pPr>
      <w:r>
        <w:rPr>
          <w:rtl/>
          <w:cs/>
          <w:lang w:val="ar_AE" w:bidi="ar_AE"/>
        </w:rPr>
      </w:r>
      <w:r>
        <w:rPr>
          <w:rtl/>
          <w:cs/>
          <w:lang w:val="ar_AE" w:bidi="ar_AE"/>
        </w:rPr>
        <w:t xml:space="preserve">يخبر إيليا أخآب بأن أخآب وبيت أبيه قد تركوا </w:t>
      </w:r>
      <w:r>
        <w:rPr>
          <w:b/>
          <w:rtl/>
          <w:cs/>
          <w:lang w:val="ar_AE" w:bidi="ar_AE"/>
        </w:rPr>
        <w:t>وصايا</w:t>
      </w:r>
      <w:r>
        <w:rPr>
          <w:rtl/>
          <w:cs/>
          <w:lang w:val="ar_AE" w:bidi="ar_AE"/>
        </w:rPr>
        <w:t xml:space="preserve"> </w:t>
      </w:r>
      <w:r>
        <w:rPr>
          <w:b/>
          <w:rtl/>
          <w:cs/>
          <w:lang w:val="ar_AE" w:bidi="ar_AE"/>
        </w:rPr>
        <w:t>الرب (يهوه)</w:t>
      </w:r>
      <w:r>
        <w:rPr>
          <w:rtl/>
          <w:cs/>
          <w:lang w:val="ar_AE" w:bidi="ar_AE"/>
        </w:rPr>
        <w:t>. الوصية هي ناموس، أو قانون أو تعليمات. ويعطي الله الوصايا للناس ليرشدهم إلى كيفية العيش بصلاح، في علاقة جيدة مع الله ومع الآخرين. وعندما يتحدث الكتاب المُقدَّس عن وصايا الله في هذا المقطع، فإن هذا يعني جميع التعليمات التي أعطاها الله لشعبه. استخدموا الكلمات أو العبارات نفسها التي استخدمتموها من قبل في المقاطع الأخرى للإشارة إلى الرب (يهوه) ولكلمة وصية. ولمزيد من المعلومات عن الرب (يهوه) وكلمة وصية، راجعوا قاموس الكلمات الرئيسية.</w:t>
      </w:r>
    </w:p>
    <w:p>
      <w:pPr>
        <w:bidi/>
      </w:pPr>
      <w:r>
        <w:rPr>
          <w:rtl/>
          <w:cs/>
          <w:lang w:val="ar_AE" w:bidi="ar_AE"/>
        </w:rPr>
      </w:r>
      <w:r>
        <w:rPr>
          <w:rtl/>
          <w:cs/>
          <w:lang w:val="ar_AE" w:bidi="ar_AE"/>
        </w:rPr>
        <w:t>يطلب إيليا من آخآب أن يجمع شعب إسرائيل، و</w:t>
      </w:r>
      <w:r>
        <w:rPr>
          <w:b/>
          <w:rtl/>
          <w:cs/>
          <w:lang w:val="ar_AE" w:bidi="ar_AE"/>
        </w:rPr>
        <w:t>أنبياء</w:t>
      </w:r>
      <w:r>
        <w:rPr>
          <w:rtl/>
          <w:cs/>
          <w:lang w:val="ar_AE" w:bidi="ar_AE"/>
        </w:rPr>
        <w:t xml:space="preserve"> </w:t>
      </w:r>
      <w:r>
        <w:rPr>
          <w:b/>
          <w:rtl/>
          <w:cs/>
          <w:lang w:val="ar_AE" w:bidi="ar_AE"/>
        </w:rPr>
        <w:t>البعل</w:t>
      </w:r>
      <w:r>
        <w:rPr>
          <w:rtl/>
          <w:cs/>
          <w:lang w:val="ar_AE" w:bidi="ar_AE"/>
        </w:rPr>
        <w:t xml:space="preserve"> الأربعمائة والخمسين، وأنبياء السواري الأربعمائة. النبي هو شخص يدّعي أنه ينطق برسائل من إله. والبعل هو إله كاذب كان يعبده كثير من الناس في كنعان. وعشتورث، زوجة البعل، هي إلهة كاذبة كان الناس في كنعان يعبدونها هناك. استخدموا الكلمات أو العبارات نفسها التي استخدمتموها من قبل للإشارة إلى نبي والبعل. ولمزيد من المعلومات عن كلمتي نبي البعل، راجعوا قاموس الكلمات الرئيسية.</w:t>
      </w:r>
    </w:p>
    <w:p>
      <w:pPr>
        <w:bidi/>
      </w:pPr>
      <w:r>
        <w:rPr>
          <w:rtl/>
          <w:cs/>
          <w:lang w:val="ar_AE" w:bidi="ar_AE"/>
        </w:rPr>
      </w:r>
      <w:r>
        <w:rPr>
          <w:rtl/>
          <w:cs/>
          <w:lang w:val="ar_AE" w:bidi="ar_AE"/>
        </w:rPr>
        <w:t xml:space="preserve">يقول إيليا: "إذا كان الرب (يهوه) هو </w:t>
      </w:r>
      <w:r>
        <w:rPr>
          <w:b/>
          <w:rtl/>
          <w:cs/>
          <w:lang w:val="ar_AE" w:bidi="ar_AE"/>
        </w:rPr>
        <w:t>الله</w:t>
      </w:r>
      <w:r>
        <w:rPr>
          <w:rtl/>
          <w:cs/>
          <w:lang w:val="ar_AE" w:bidi="ar_AE"/>
        </w:rPr>
        <w:t xml:space="preserve">، فاتبعوه. وإذا كان البعل هو الله، فاتبعوه." في الكتاب المقدس، تعني كلمة "الله" خالق كل شيء والإله الحقيقي الواحد. لقد قطع الرب (يهوه) وعدًا خاصًا لإبراهيم وعائلته، أي بني إسرائيل. وقال الرب (يهوه) لهم ألا يعبدوا أي </w:t>
      </w:r>
      <w:r>
        <w:rPr>
          <w:b/>
          <w:rtl/>
          <w:cs/>
          <w:lang w:val="ar_AE" w:bidi="ar_AE"/>
        </w:rPr>
        <w:t>آلهة</w:t>
      </w:r>
      <w:r>
        <w:rPr>
          <w:rtl/>
          <w:cs/>
          <w:lang w:val="ar_AE" w:bidi="ar_AE"/>
        </w:rPr>
        <w:t xml:space="preserve"> أخرى. لكن بعض الناس عبدوا أرواحًا أو أصنامًا صنعها الناس من الخشب أو المعدن. وهذه كانت آلهة كاذبة، مثل البعل. استخدموا الكلمة أو العبارة نفسها التي استخدمتموها من قبل للإشارة إلى الله وآلهة، أو آلهة كاذبة (زائفة). ولمزيد من المعلومات عن الله وآلهة، راجعوا قاموس الكلمات الرئيسية.</w:t>
      </w:r>
    </w:p>
    <w:p>
      <w:pPr>
        <w:bidi/>
      </w:pPr>
      <w:r>
        <w:rPr>
          <w:rtl/>
          <w:cs/>
          <w:lang w:val="ar_AE" w:bidi="ar_AE"/>
        </w:rPr>
      </w:r>
      <w:r>
        <w:rPr>
          <w:rtl/>
          <w:cs/>
          <w:lang w:val="ar_AE" w:bidi="ar_AE"/>
        </w:rPr>
        <w:t xml:space="preserve">اقترح إيليا أن يُعد الناس اثنتين من </w:t>
      </w:r>
      <w:r>
        <w:rPr>
          <w:b/>
          <w:rtl/>
          <w:cs/>
          <w:lang w:val="ar_AE" w:bidi="ar_AE"/>
        </w:rPr>
        <w:t>الذبائح</w:t>
      </w:r>
      <w:r>
        <w:rPr>
          <w:rtl/>
          <w:cs/>
          <w:lang w:val="ar_AE" w:bidi="ar_AE"/>
        </w:rPr>
        <w:t>، واحدة للبعل والأخرى للرب (يهوه). والإله الحقيقي هو الذي يستجيب بنار على الذبيحة دون مساعدة الناس. الذبيحة هي تقدمة يعطيها الناس لله، وعادةً ما يتم ذلك بوضع حيوان أو تقدمة أخرى على المذبح ثم حرقها. كان الناس يقدمون الذبائح للشكر أو للعبادة أو لطلب الغفران من الله. استخدموا الكلمة أو العبارة نفسها التي استخدمتموها من قبل للإشارة إلى ذبيحة. ولمزيد من المعلومات عن كلمة ذبيحة، راجعوا قاموس الكلمات الرئيسية.</w:t>
      </w:r>
    </w:p>
    <w:p>
      <w:pPr>
        <w:bidi/>
      </w:pPr>
      <w:r>
        <w:rPr>
          <w:rtl/>
          <w:cs/>
          <w:lang w:val="ar_AE" w:bidi="ar_AE"/>
        </w:rPr>
      </w:r>
      <w:r>
        <w:rPr>
          <w:rtl/>
          <w:cs/>
          <w:lang w:val="ar_AE" w:bidi="ar_AE"/>
        </w:rPr>
        <w:t>يطلب إيليا من الأنبياء أن يدعوا باسم إلههم، ثم يدعو إيليا باسم إلهه. أن "تدعو باسم إلهك" هو أن تتحدث إلى إلهك وتثق بأن اسمه أو سمعته صالحة. صرخ أنبياء البعل إلى البعل ليُظهِر نفسه أنه حقيقي بأن يستجيب لهم بإشعال النار على الذبيحة.</w:t>
      </w:r>
    </w:p>
    <w:p>
      <w:pPr>
        <w:bidi/>
      </w:pPr>
      <w:r>
        <w:rPr>
          <w:rtl/>
          <w:cs/>
          <w:lang w:val="ar_AE" w:bidi="ar_AE"/>
        </w:rPr>
      </w:r>
      <w:r>
        <w:rPr>
          <w:rtl/>
          <w:cs/>
          <w:lang w:val="ar_AE" w:bidi="ar_AE"/>
        </w:rPr>
        <w:t>توقَّفوا هنا وناقشوا كيف تُترجمون التعبير "</w:t>
      </w:r>
      <w:r>
        <w:rPr>
          <w:b/>
          <w:rtl/>
          <w:cs/>
          <w:lang w:val="ar_AE" w:bidi="ar_AE"/>
        </w:rPr>
        <w:t>يدعون باسم إلههم</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 xml:space="preserve">ولجذب انتباه البعل، كان أنبياء البعل يقطعون أنفسهم باستخدام </w:t>
      </w:r>
      <w:r>
        <w:rPr>
          <w:b/>
          <w:rtl/>
          <w:cs/>
          <w:lang w:val="ar_AE" w:bidi="ar_AE"/>
        </w:rPr>
        <w:t>السيوف</w:t>
      </w:r>
      <w:r>
        <w:rPr>
          <w:rtl/>
          <w:cs/>
          <w:lang w:val="ar_AE" w:bidi="ar_AE"/>
        </w:rPr>
        <w:t xml:space="preserve"> والرماح. استخدموا الكلمة نفسها التي استخدمتموها في المقاطع السابقة للإشارة إلى السيوف. في بعض الديانات القديمة، كان من المعتاد أن يجرح الناس جلودهم كعلامةٍ للحداد على الموتى ولعبادة الأصنام. من المحتمل أن السيوف كانت سيوفًا صغيرة، مثل السكاكين، التي يستخدمها الناس للطعن. والرماح هنا هي رماح الطعن وكانت رماحًا ذات مقابض طويلة، استخدمها الناس في المعارك لطعن العدو بدلًا من رميها كما يُفعل بالرماح العادية أو رماح الرمي (الحِراب). ظل أنبياء البعل يجرحون أنفسهم بالسيوف والرماح حتى بدأوا ينزفون.</w:t>
      </w:r>
    </w:p>
    <w:p>
      <w:pPr>
        <w:bidi/>
      </w:pPr>
      <w:r>
        <w:rPr>
          <w:rtl/>
          <w:cs/>
          <w:lang w:val="ar_AE" w:bidi="ar_AE"/>
        </w:rPr>
      </w:r>
      <w:r>
        <w:rPr>
          <w:rtl/>
          <w:cs/>
          <w:lang w:val="ar_AE" w:bidi="ar_AE"/>
        </w:rPr>
        <w:t>توقَّفوا هنا وانظروا إلى صور لسيوف ورماح مثل تلك التي ربما استخدمها أنبياء البعل في هذه الطقوس. توقَّفوا هنا وتناقشوا معًا كمجموعة الكلمة أو العبارة التي ستستخدمونها للإشارة إلى "</w:t>
      </w:r>
      <w:r>
        <w:rPr>
          <w:b/>
          <w:rtl/>
          <w:cs/>
          <w:lang w:val="ar_AE" w:bidi="ar_AE"/>
        </w:rPr>
        <w:t>الرمح المخصص للطعن</w:t>
      </w:r>
      <w:r>
        <w:rPr>
          <w:rtl/>
          <w:cs/>
          <w:lang w:val="ar_AE" w:bidi="ar_AE"/>
        </w:rPr>
        <w:t xml:space="preserve">". إذا كنتم قد ترجمتم هذه الكلمة بالفعل في سِفر آخر من الكتاب المُقدَّس، استخدموا الكلمة نفسها التي استخدمتموها هناك. أوقِفوا الاستماع إلى هذا التسجيل الصوتي هنا. </w:t>
      </w:r>
    </w:p>
    <w:p>
      <w:pPr>
        <w:bidi/>
      </w:pPr>
      <w:r>
        <w:rPr>
          <w:rtl/>
          <w:cs/>
          <w:lang w:val="ar_AE" w:bidi="ar_AE"/>
        </w:rPr>
      </w:r>
      <w:r>
        <w:rPr>
          <w:rtl/>
          <w:cs/>
          <w:lang w:val="ar_AE" w:bidi="ar_AE"/>
        </w:rPr>
        <w:t xml:space="preserve">كان أنبياء البعل يحاولون أن </w:t>
      </w:r>
      <w:r>
        <w:rPr>
          <w:b/>
          <w:rtl/>
          <w:cs/>
          <w:lang w:val="ar_AE" w:bidi="ar_AE"/>
        </w:rPr>
        <w:t>يتنبؤوا</w:t>
      </w:r>
      <w:r>
        <w:rPr>
          <w:rtl/>
          <w:cs/>
          <w:lang w:val="ar_AE" w:bidi="ar_AE"/>
        </w:rPr>
        <w:t xml:space="preserve"> بأن يدعوا إلههم كي يجيب بالنار. كان الأنبياء يصرخون ويرقصون، بل ويتصرفون بجنون أو هياج، على أمل أن يستجيب إلههم لهم. واصل الأنبياء ذلك لساعات وازداد حماسهم أكثر فأكثر، لكن البعل لم يُجِب. وحده إيليا، نبي الله الحقيقي، هو الذي أعطى رسالة حقيقية من الرب (يهوه) ورأى قوة الله. ولذلك، يعني التنبؤ هنا التحدث أو التصرف بصفة رسولٍ لإلهٍ ما، وأحيانًا عبر سلوكٍ صاخبٍ أو جامحٍ، طلبًا لعلامةٍ أو إجابة. ولمزيد من المعلومات عن كلمة يتنبأ، راجعوا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18:30–40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18: 30 - 40 واحفظوه في قلوبكم.</w:t>
      </w:r>
    </w:p>
    <w:p>
      <w:pPr>
        <w:bidi/>
      </w:pPr>
      <w:r>
        <w:rPr>
          <w:rtl/>
          <w:cs/>
          <w:lang w:val="ar_AE" w:bidi="ar_AE"/>
        </w:rPr>
      </w:r>
      <w:r>
        <w:rPr>
          <w:rtl/>
          <w:cs/>
          <w:lang w:val="ar_AE" w:bidi="ar_AE"/>
        </w:rPr>
        <w:t>استمعوا إلى نسخة صوتية من سفر الملوك الأول 18: 30 - 40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الملوك الأول 18: 30 - 40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تذكّروا أنه قبل هذه القصة بقليل، كان إيليا قد طلب من الملك أخآب أن يجمع شعب إسرائيل وأنبياء البعل إلى جبل الكرمل. وتحدّى إيليا أنبياء البعل أن يصلّوا إلى البعل لكي يُظهر نفسه بأنه الإله الحقيقي من خلال إشعال نار في ذبيحة الثور. كان الأنبياء يصلُّون ويصرخون ويرقصون طوال اليوم، لكن البعل لم يستجبهم. والآن حان دور إيليا ليصلّي إلى الرب (يهوه).</w:t>
      </w:r>
    </w:p>
    <w:p>
      <w:pPr>
        <w:bidi/>
      </w:pPr>
      <w:r>
        <w:rPr>
          <w:rtl/>
          <w:cs/>
          <w:lang w:val="ar_AE" w:bidi="ar_AE"/>
        </w:rPr>
      </w:r>
      <w:r>
        <w:rPr>
          <w:rtl/>
          <w:cs/>
          <w:lang w:val="ar_AE" w:bidi="ar_AE"/>
        </w:rPr>
        <w:t>فيقول إيليا للشعب: "تقدَّموا إليّ". يريد إيليا من شعب إسرائيل أن ينتبه جيدًا إلى الطريقة التي يُعِدُّ بها إيليا الذبيحة. أولًا، يُرمم إيليا مذبح الرب. كان الناس يقدمون الذبائح للرب على جبل الكرمل. وكان المذبح في حالة سيئة لأن الناس توقفوا عن تقديم الذبائح للرب (يهوه). تذكّروا أن إيزابل كانت تحاول أن تمنع الناس من عبادة الرب (يهوه) في إسرائيل لكي يعبدوا البعل بدلًا من ذلك.</w:t>
      </w:r>
    </w:p>
    <w:p>
      <w:pPr>
        <w:bidi/>
      </w:pPr>
      <w:r>
        <w:rPr>
          <w:rtl/>
          <w:cs/>
          <w:lang w:val="ar_AE" w:bidi="ar_AE"/>
        </w:rPr>
      </w:r>
      <w:r>
        <w:rPr>
          <w:rtl/>
          <w:cs/>
          <w:lang w:val="ar_AE" w:bidi="ar_AE"/>
        </w:rPr>
        <w:t xml:space="preserve">توقَّفوا وانظروا إلى صورة لمذبح. أوقفوا سماع التسجيل الصوتي هنا. </w:t>
      </w:r>
    </w:p>
    <w:p>
      <w:pPr>
        <w:bidi/>
      </w:pPr>
      <w:r>
        <w:rPr>
          <w:rtl/>
          <w:cs/>
          <w:lang w:val="ar_AE" w:bidi="ar_AE"/>
        </w:rPr>
      </w:r>
      <w:r>
        <w:rPr>
          <w:rtl/>
          <w:cs/>
          <w:lang w:val="ar_AE" w:bidi="ar_AE"/>
        </w:rPr>
        <w:t>يُرمم إيليا المذبح باستخدام اثني عشر حجرًا، حجرًا لكل سبط من أسباط إسرائيل الاثني عشر. [يذكّرنا الراوي بأنه قبل سنوات كثيرة، كان الرب قد غيّر اسم يعقوب إلى إسرائيل. تحدث الله إلى يعقوب وأعطاه الاسم الجديد، "إسرائيل". وكان ليعقوب اثنا عشر ابنًا، وكان لكل ابن أولاد كثيرون. ونَمَت هذه العائلات لتُشكِّل الشعب الذي نُطلق عليه اسم "أمة إسرائيل". وصارت كل عائلة من أبناء يعقوب سبطًا من إسرائيل. لذلك،]{.mark} أخذ إيليا اثني عشر حجرًا ليُرمم هذا المذبح الخاص بالرب (يهوه)، إله إسرائيل.</w:t>
      </w:r>
    </w:p>
    <w:p>
      <w:pPr>
        <w:bidi/>
      </w:pPr>
      <w:r>
        <w:rPr>
          <w:rtl/>
          <w:cs/>
          <w:lang w:val="ar_AE" w:bidi="ar_AE"/>
        </w:rPr>
      </w:r>
      <w:r>
        <w:rPr>
          <w:rtl/>
          <w:cs/>
          <w:lang w:val="ar_AE" w:bidi="ar_AE"/>
        </w:rPr>
        <w:t>وقد فعل إيليا شيئًا غير معتاد عندما حفر إيليا خندقًا، أي قناة صغيرة، حول المذبح. وكانت القناة قادرة على أن تستوعب نحو كيلتين من البزر (الحبوب). والكيلة وحدة مقياس قديمة كانت تعادل حوالي 15 لترًا. لم يضع إيليا الحبوب في القناة. لكن القياس كان ليُظهر مدى عمق القناة حول المذبح. وبعد أن حفر إيليا القناة، أعد إيليا الثور بتقطيع اللحم إلى قطع، تمامًا كما فعل أنبياء البعل من أجل ذبيحتهم. ثم وضع إيليا اللحم فوق الحطب، الذي كان على المذبح الحجري.</w:t>
      </w:r>
    </w:p>
    <w:p>
      <w:pPr>
        <w:bidi/>
      </w:pPr>
      <w:r>
        <w:rPr>
          <w:rtl/>
          <w:cs/>
          <w:lang w:val="ar_AE" w:bidi="ar_AE"/>
        </w:rPr>
      </w:r>
      <w:r>
        <w:rPr>
          <w:rtl/>
          <w:cs/>
          <w:lang w:val="ar_AE" w:bidi="ar_AE"/>
        </w:rPr>
        <w:t>ثم طلب إيليا من الشعب أن يُعدّوا أربع جرات كبيرة من الماء. ومن المحتمل أن كل واحدة من هذه الجرَّات كانت تحتوي على عدة لترات من الماء. جعل إيليا الناس يصبّون الماء فوق الذبيحة، حتى ابتلّ لحم الثور تمامًا. وقد جعل الماء الحطب والحجارة كلها مبللة جدًا. كانت الذبيحة المبتلة تُصعِّب على أي شخص أن يشعل نارًا على سطح رطب.</w:t>
      </w:r>
    </w:p>
    <w:p>
      <w:pPr>
        <w:bidi/>
      </w:pPr>
      <w:r>
        <w:rPr>
          <w:rtl/>
          <w:cs/>
          <w:lang w:val="ar_AE" w:bidi="ar_AE"/>
        </w:rPr>
      </w:r>
      <w:r>
        <w:rPr>
          <w:rtl/>
          <w:cs/>
          <w:lang w:val="ar_AE" w:bidi="ar_AE"/>
        </w:rPr>
        <w:t>وقد طلب إيليا من الشعب أن يسكبوا أربع جرات كبيرة من الماء على الذبيحة لثلاث مرات. [صنع الناس هذه الجرات أو الأواني من الطين وشكّلوها لحمل السوائل وتخزينها. وكان يمكن لكل جرة أن تحمل بضع لترات من الماء، وهو ما يكفي لملء دلو كبير. وكان الناس يحملون هذه الجرات باليد أو على أكتافهم. وكانت هذه الجرات قوية بما يكفي لتحمل الماء الثقيل، ولكنها لم تكن كبيرة لدرجة تمنع الشخص عن حملها. وكان الناس يستخدمون جرارًا كهذه كل يوم للماء أو الزيت أو السوائل الأخرى.]{.mark}</w:t>
      </w:r>
    </w:p>
    <w:p>
      <w:pPr>
        <w:bidi/>
      </w:pPr>
      <w:r>
        <w:rPr>
          <w:rtl/>
          <w:cs/>
          <w:lang w:val="ar_AE" w:bidi="ar_AE"/>
        </w:rPr>
      </w:r>
      <w:r>
        <w:rPr>
          <w:rtl/>
          <w:cs/>
          <w:lang w:val="ar_AE" w:bidi="ar_AE"/>
        </w:rPr>
        <w:t>[توقَّفوا وانظروا إلى صورة لإناء خزفي (طيني) يمكنه أن يحمل بضع لترات من السوائل. أوقفوا سماع التسجيل الصوتي هنا. ]{mark.}</w:t>
      </w:r>
    </w:p>
    <w:p>
      <w:pPr>
        <w:bidi/>
      </w:pPr>
      <w:r>
        <w:rPr>
          <w:rtl/>
          <w:cs/>
          <w:lang w:val="ar_AE" w:bidi="ar_AE"/>
        </w:rPr>
      </w:r>
      <w:r>
        <w:rPr>
          <w:rtl/>
          <w:cs/>
          <w:lang w:val="ar_AE" w:bidi="ar_AE"/>
        </w:rPr>
        <w:t>[صب الشعب كمية كبيرة من الماء حتى غُمِر كل شيء. حتى أن الماء ملأ القناة حول المذبح حيث كان يتدفق من أعلى الذبيحة.]{.mark}</w:t>
      </w:r>
    </w:p>
    <w:p>
      <w:pPr>
        <w:bidi/>
      </w:pPr>
      <w:r>
        <w:rPr>
          <w:rtl/>
          <w:cs/>
          <w:lang w:val="ar_AE" w:bidi="ar_AE"/>
        </w:rPr>
      </w:r>
      <w:r>
        <w:rPr>
          <w:rtl/>
          <w:cs/>
          <w:lang w:val="ar_AE" w:bidi="ar_AE"/>
        </w:rPr>
        <w:t xml:space="preserve">توقَّفوا هنا واطلبوا من أحد أعضاء المجموعة أن يروي قصة عما يعنيه إشعال نار عندما يكون الحطب مبلّلًا. كيف يكون الأمر عند إشعال نار باستخدام حطب مبلل؟ أوقِفوا الاستماع إلى هذا التسجيل الصوتي هنا. </w:t>
      </w:r>
    </w:p>
    <w:p>
      <w:pPr>
        <w:bidi/>
      </w:pPr>
      <w:r>
        <w:rPr>
          <w:rtl/>
          <w:cs/>
          <w:lang w:val="ar_AE" w:bidi="ar_AE"/>
        </w:rPr>
      </w:r>
      <w:r>
        <w:rPr>
          <w:rtl/>
          <w:cs/>
          <w:lang w:val="ar_AE" w:bidi="ar_AE"/>
        </w:rPr>
        <w:t>عندما صلّى إيليا إلى الرب، دعاه الرب إله إبراهيم وإسحاق و"إسرائيل"، أي يعقوب. كان إبراهيم جد إسرائيل، وكان إسحاق أبا إسرائيل. وكان إبراهيم وإسحاق وإسرائيل جميعًا يعبدون الرب. وكان هؤلاء الرجال الثلاثة هم أسلاف إسرائيل المشهورين.</w:t>
      </w:r>
    </w:p>
    <w:p>
      <w:pPr>
        <w:bidi/>
      </w:pPr>
      <w:r>
        <w:rPr>
          <w:rtl/>
          <w:cs/>
          <w:lang w:val="ar_AE" w:bidi="ar_AE"/>
        </w:rPr>
      </w:r>
      <w:r>
        <w:rPr>
          <w:rtl/>
          <w:cs/>
          <w:lang w:val="ar_AE" w:bidi="ar_AE"/>
        </w:rPr>
        <w:t>صلى إيليا لكي يستجيب الرب لصلاته بإشعال النار في الذبيحة المبتلة. وقد صلّى إيليا لكي يفعل الرب ذلك، فيعرف شعب إسرائيل أن الرب هو الإله الحقيقي الوحيد، وأن الرب يُحوِّل قلوب شعب إسرائيل إليه مرة أخرى. وعندما يحول الناس قلوبهم إلى الرب، فإنهم يتعهدون بالتوقف عن عبادة البعل والبدء في عبادة الرب (يهوه) مرة أخرى.</w:t>
      </w:r>
    </w:p>
    <w:p>
      <w:pPr>
        <w:bidi/>
      </w:pPr>
      <w:r>
        <w:rPr>
          <w:rtl/>
          <w:cs/>
          <w:lang w:val="ar_AE" w:bidi="ar_AE"/>
        </w:rPr>
      </w:r>
      <w:r>
        <w:rPr>
          <w:rtl/>
          <w:cs/>
          <w:lang w:val="ar_AE" w:bidi="ar_AE"/>
        </w:rPr>
        <w:t xml:space="preserve">توقَّفوا واحكوا قصةً عن وقتٍ عاد فيه الناسُ إلى أسلوبٍ أو معتقدٍ قديم. أوقفوا سماع التسجيل الصوتي هنا]. </w:t>
      </w:r>
    </w:p>
    <w:p>
      <w:pPr>
        <w:bidi/>
      </w:pPr>
      <w:r>
        <w:rPr>
          <w:rtl/>
          <w:cs/>
          <w:lang w:val="ar_AE" w:bidi="ar_AE"/>
        </w:rPr>
      </w:r>
      <w:r>
        <w:rPr>
          <w:rtl/>
          <w:cs/>
          <w:lang w:val="ar_AE" w:bidi="ar_AE"/>
        </w:rPr>
        <w:t>أرسل الرب ناره وأحرق الذبيحة. واستجاب الرب لصلاة إيليا وأحرق اللحم الرطب والحطب الرطب وحتى الحجارة الرطب. وحدها نارٌ شديدةُ الحرارةِ بشكلٍ استثنائيٍّ يمكنها أن تحرق الحجارة. وفي الكتاب المقدس، غالبًا ما ترمز النار إلى حضور الرب أو دينونة الرب. استجاب الرب للصلاة بإرسال نارٍ، في حين عجز إله العاصفة "بعل" عن ذلك.</w:t>
      </w:r>
    </w:p>
    <w:p>
      <w:pPr>
        <w:bidi/>
      </w:pPr>
      <w:r>
        <w:rPr>
          <w:rtl/>
          <w:cs/>
          <w:lang w:val="ar_AE" w:bidi="ar_AE"/>
        </w:rPr>
      </w:r>
      <w:r>
        <w:rPr>
          <w:rtl/>
          <w:cs/>
          <w:lang w:val="ar_AE" w:bidi="ar_AE"/>
        </w:rPr>
        <w:t>بل إن النار لحست كل الماء في القناة حول المذبح. وثمة طريقة أخرى للتعبير عن ذلك، وهي القول بأن النار التهمت الماء. وهذا يعني أن النار جففت تمامًا الماء في القناة.</w:t>
      </w:r>
    </w:p>
    <w:p>
      <w:pPr>
        <w:bidi/>
      </w:pPr>
      <w:r>
        <w:rPr>
          <w:rtl/>
          <w:cs/>
          <w:lang w:val="ar_AE" w:bidi="ar_AE"/>
        </w:rPr>
      </w:r>
      <w:r>
        <w:rPr>
          <w:rtl/>
          <w:cs/>
          <w:lang w:val="ar_AE" w:bidi="ar_AE"/>
        </w:rPr>
        <w:t xml:space="preserve">توقَّفوا هنا وتحدّثوا عن وقت تعرض فيه شخص لحريق قوي وشديد. بأي سرعة أحرقت النار الحطب والأشياء الأخرى؟ هل تبدو تلك النار أقوى أم أقل شدة من النار التي أحرقت ذبيحة إيليا؟ أوقِفوا الاستماع إلى هذا التسجيل الصوتي هنا. </w:t>
      </w:r>
    </w:p>
    <w:p>
      <w:pPr>
        <w:bidi/>
      </w:pPr>
      <w:r>
        <w:rPr>
          <w:rtl/>
          <w:cs/>
          <w:lang w:val="ar_AE" w:bidi="ar_AE"/>
        </w:rPr>
      </w:r>
      <w:r>
        <w:rPr>
          <w:rtl/>
          <w:cs/>
          <w:lang w:val="ar_AE" w:bidi="ar_AE"/>
        </w:rPr>
        <w:t>عندما رأى جميع الشعب النار وهي تلتهم الذبيحة، خرُّوا على الأرض تعبيرًا عن تواضعهم. وصرخ الشعب: "الرب (يهوه) هو الله. الرب (يهوه) هو الله." أدرك الشعب أن الرب هو الله بالحقيقة، تمامًا كما قال إيليا!</w:t>
      </w:r>
    </w:p>
    <w:p>
      <w:pPr>
        <w:bidi/>
      </w:pPr>
      <w:r>
        <w:rPr>
          <w:rtl/>
          <w:cs/>
          <w:lang w:val="ar_AE" w:bidi="ar_AE"/>
        </w:rPr>
      </w:r>
      <w:r>
        <w:rPr>
          <w:rtl/>
          <w:cs/>
          <w:lang w:val="ar_AE" w:bidi="ar_AE"/>
        </w:rPr>
        <w:t>ثم أمر إيليا شعب إسرائيل أن "يمسكوا"، أو يقبضوا على، أنبياء البعل. فأمسك الشعب بجميع أنبياء البعل. ثم أخذهم إيليا إلى الوادي المجاور للجبل ليقتلهم. كان إيليا يفعل ما قالت شريعة إسرائيل في سفر التثنية 13 أن يفعلوه بالأشخاص الذين يقودون الآخرين إلى عبادة الأصنام: ينبغي على القادة أن يقتلوا أنبياء البعل.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الملوك الأول 18: 30 - 40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ستقوم المجموعة بمحاولة تصوُّر هذا المقطع. </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يُرمم إيليا المذبح، ويحفر قناة حوله، ويعد ذبيحة. ويطلب إيليا من بعض الناس أن يسكبوا الماء على المذبح وعلى الذبيحة.</w:t>
      </w:r>
    </w:p>
    <w:p>
      <w:pPr>
        <w:bidi/>
      </w:pPr>
      <w:r>
        <w:rPr>
          <w:rtl/>
          <w:cs/>
          <w:lang w:val="ar_AE" w:bidi="ar_AE"/>
        </w:rPr>
      </w:r>
      <w:r>
        <w:rPr>
          <w:b/>
          <w:rtl/>
          <w:cs/>
          <w:lang w:val="ar_AE" w:bidi="ar_AE"/>
        </w:rPr>
        <w:t>في المشهد الثاني:</w:t>
      </w:r>
      <w:r>
        <w:rPr>
          <w:rtl/>
          <w:cs/>
          <w:lang w:val="ar_AE" w:bidi="ar_AE"/>
        </w:rPr>
        <w:t xml:space="preserve"> يصلّي إيليا إلى الرب (يهوه)، وهو يستجيب بإرسال النار. فيقدم شعب إسرائيل تسبيح ليهوه باعتباره الله، ويقتادون أنبياء البعل إلى الوادي ويقتلونهم.</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إيليَّا</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أخآب، ملك إسرائيل، الذي نعلم أنه حاضر هناك، لكنه لا يفعل أي شيء في هذا الجزء من القصة</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وأنبياء البعل</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المقطع السابق، انتقد إيليا الملك أخآب لأنه ترك الرب ليعبد آلهة كاذبة. وأمرَ إيليا أخآب أن يجمع شعب إسرائيل وأنبياء البعل والسواري، على قمة جبل الكرمل للفصل فيما إذا كان الرب هو الإله الحقيقي أم البعل. ظلَّ أنبياءُ البعلِ يصرخون طوالَ الصباحِ كي يُشعلَ الإلهُ بعلٌ بنفسُهُ النار في ذبيحة أنبياء البعل.</w:t>
      </w:r>
    </w:p>
    <w:p>
      <w:pPr>
        <w:bidi/>
      </w:pPr>
      <w:r>
        <w:rPr>
          <w:rtl/>
          <w:cs/>
          <w:lang w:val="ar_AE" w:bidi="ar_AE"/>
        </w:rPr>
      </w:r>
      <w:r>
        <w:rPr>
          <w:rtl/>
          <w:cs/>
          <w:lang w:val="ar_AE" w:bidi="ar_AE"/>
        </w:rPr>
        <w:t>يتداخل المشهد الأول قليلًا مع نهاية القصة السابقة عن أنبياء البعل. ظلَّ أنبياءُ البعلِ يصرخون لكي يستجيبَ لهم البعلُ، واستمرُّوا في ذلك حتى موعدِ تقديمِ ذبيحةِ المساءِ للربِّ، التي كانت تُقدَّمُ في حوالي الساعةِ الثالثةِ بعدَ الظهرِ. وحينئذٍ، وفي موعدِ ذبيحةِ المساءِ، أي في حوالي الساعةِ الثالثةِ بعدَ الظهرِ، يبدأَ إيلياُ يُصلِّي إلى الرب.</w:t>
      </w:r>
    </w:p>
    <w:p>
      <w:pPr>
        <w:bidi/>
      </w:pPr>
      <w:r>
        <w:rPr>
          <w:rtl/>
          <w:cs/>
          <w:lang w:val="ar_AE" w:bidi="ar_AE"/>
        </w:rPr>
      </w:r>
      <w:r>
        <w:rPr>
          <w:rtl/>
          <w:cs/>
          <w:lang w:val="ar_AE" w:bidi="ar_AE"/>
        </w:rPr>
        <w:t>يستغرق إيليا وقتاً طويلًا في ترميم مذبح قديم باستخدام حجارة خاصة، وتقطيع اللحم، وحفر قناة، وسكب جرار عديدة من الماء فوق الذبيحة؛ ولذا فمن المرجح أن إيليا قد بدأ بالفعل في إعداد المذبح قبل الساعة الثالثة بعد الظهر. وها هي الطريقة التي يُعِدّ بها إيليا المذبح. ويعد إيليا مذبحًا منفصلًا عن ذلك الخاص بالبعل. ويشمل هذا المواد للمذبح، والحطب لحرق التقدمة، والثور للذبيحة التي للرب. يبدأ إيليا بأن يطلب أولًا من شعب إسرائيل أن يقتربوا منه. من المرجح أن إيليا لا يريد أن يصرف أنبياء البعل انتباه الشعب، لأنهم كانوا يصرخون إلى البعل بشدة من اليأس. يريد إيليا من الشعب أن ينتبهوا إلى الطريقة الخاصة التي يُعِدّ بها إيليا الذبيحة.</w:t>
      </w:r>
    </w:p>
    <w:p>
      <w:pPr>
        <w:bidi/>
      </w:pPr>
      <w:r>
        <w:rPr>
          <w:rtl/>
          <w:cs/>
          <w:lang w:val="ar_AE" w:bidi="ar_AE"/>
        </w:rPr>
      </w:r>
      <w:r>
        <w:rPr>
          <w:rtl/>
          <w:cs/>
          <w:lang w:val="ar_AE" w:bidi="ar_AE"/>
        </w:rPr>
        <w:t>يستخدم إيليا نوع الثور والحطب نفسه الذي استخدمه أنبياء البعل لتقديم ذبيحتهم. لكن إيليا يُرمم مذبحًا قديمًا للرب كان منهدمًا. ويأخذ إيليا اثني عشر حجرًا ليمثّل أسباط إسرائيل الاثني عشر ليقيم قاعدة المذبح. ويقطع الراوي القصة المتعلقة بإيليا ليسرد قصة أبناء يعقوب الاثني عشر، وكيف غيّر الرب اسم يعقوب إلى إسرائيل. يقول الراوي إن كلمة الرب قد جاءت إلى يعقوب. كلمة الرب هي ما قاله الرب ليعقوب. وقد قالت كلمة الرب (يهوه) إن اسم يعقوب الجديد هو إسرائيل.</w:t>
      </w:r>
    </w:p>
    <w:p>
      <w:pPr>
        <w:bidi/>
      </w:pPr>
      <w:r>
        <w:rPr>
          <w:rtl/>
          <w:cs/>
          <w:lang w:val="ar_AE" w:bidi="ar_AE"/>
        </w:rPr>
      </w:r>
      <w:r>
        <w:rPr>
          <w:rtl/>
          <w:cs/>
          <w:lang w:val="ar_AE" w:bidi="ar_AE"/>
        </w:rPr>
        <w:t xml:space="preserve">توقَّفوا واحكوا قصة من ثقافتكم تُعطي تفاصيل إضافية من قصة أخرى في منتصف القصة الرئيسية. انتبهوا إلى كيفية انتقال الراوي من القصة الرئيسية إلى تلك التفاصيل الإضافية. هل توجد كلمات أو عبارات محددة تشير للمستمع إلى أن هذه معلومات إضافية؟ ولاحظوا كيف يساعد الراوي الناس على فهم ما يحدث. أوقِفوا الاستماع إلى هذا التسجيل الصوتي هنا. </w:t>
      </w:r>
    </w:p>
    <w:p>
      <w:pPr>
        <w:bidi/>
      </w:pPr>
      <w:r>
        <w:rPr>
          <w:rtl/>
          <w:cs/>
          <w:lang w:val="ar_AE" w:bidi="ar_AE"/>
        </w:rPr>
      </w:r>
      <w:r>
        <w:rPr>
          <w:rtl/>
          <w:cs/>
          <w:lang w:val="ar_AE" w:bidi="ar_AE"/>
        </w:rPr>
        <w:t xml:space="preserve">ثم يضع إيليا، مثل أنبياء البعل، الحطب على المذبح ويُقطِّع الثور إلى أجزاء ليضعها فوق الحطب. ويحفر إيليا قناة حول المذبح، عميقة بما يكفي لاستيعاب لترات عديدة من الماء، لكنه لا يضع شيئًا في القناة. </w:t>
      </w:r>
    </w:p>
    <w:p>
      <w:pPr>
        <w:bidi/>
      </w:pPr>
      <w:r>
        <w:rPr>
          <w:rtl/>
          <w:cs/>
          <w:lang w:val="ar_AE" w:bidi="ar_AE"/>
        </w:rPr>
      </w:r>
      <w:r>
        <w:rPr>
          <w:rtl/>
          <w:cs/>
          <w:lang w:val="ar_AE" w:bidi="ar_AE"/>
        </w:rPr>
        <w:t>ويطلب إيليا من شعب إسرائيل أن يُعدّوا أربع جرات كبيرة من الماء، تحتوي كل منها على عدة لترات من الماء. ثم يطلب إيليا من الشعب أن يسكبوا جرات الماء الأربعة الكبيرة لتغمر الذبيحة والحطب. ثم يطلب إيليا من الشعب أن يفعلوا الشيء نفسه مرتين إضافيتين. ويكرر الراوي أمر إيليا بسكب الماء، ثم أن يفعلوا ذلك مرة أخرى. وهذا يؤكد أن الشعب قد سكب أربع جرات من الماء ثلاث مرات. وهكذا في المجموع، يعني ذلك سكب اثنتي عشرة جرة مليئة بالماء على الذبيحة والحطب. كانت كمية المياه هذه كبيرة لدرجة أنها ملأت القناة.</w:t>
      </w:r>
    </w:p>
    <w:p>
      <w:pPr>
        <w:bidi/>
      </w:pPr>
      <w:r>
        <w:rPr>
          <w:rtl/>
          <w:cs/>
          <w:lang w:val="ar_AE" w:bidi="ar_AE"/>
        </w:rPr>
      </w:r>
      <w:r>
        <w:rPr>
          <w:rtl/>
          <w:cs/>
          <w:lang w:val="ar_AE" w:bidi="ar_AE"/>
        </w:rPr>
        <w:t xml:space="preserve">توقَّفوا هنا وناقشوا كيف ستوضحون أنه بينما كان إيليا يُعد المذبح، كان أنبياء البعل مستمرين في الصراخ إلى البعل، لكن كل شيء توقَّف في وقت ذبيحة المساء عندما بدأ إيليا في صلاته. قد تكون أسهل طريقة للقيام بذلك هي التركيز على وقت ذبيحة المساء في كلا الجزأين من القصة. أوقفوا سماع التسجيل الصوتي هنا. </w:t>
      </w:r>
    </w:p>
    <w:p>
      <w:pPr>
        <w:bidi/>
      </w:pPr>
      <w:r>
        <w:rPr>
          <w:rtl/>
          <w:cs/>
          <w:lang w:val="ar_AE" w:bidi="ar_AE"/>
        </w:rPr>
      </w:r>
      <w:r>
        <w:rPr>
          <w:rtl/>
          <w:cs/>
          <w:lang w:val="ar_AE" w:bidi="ar_AE"/>
        </w:rPr>
        <w:t>يبدأ المشهد الثاني في وقت ذبيحة المساء، أي حوالي الثالثة بعد الظهر. كان أنبياء البعل يصرخون إلى البعل طوال اليوم حتى ذلك الوقت. والآن كان دور إيليا ليصلّي إلى الرب. وفي ذلك الوقت، يتقدم إيليا إلى الأمام نحو المذبح.</w:t>
      </w:r>
    </w:p>
    <w:p>
      <w:pPr>
        <w:bidi/>
      </w:pPr>
      <w:r>
        <w:rPr>
          <w:rtl/>
          <w:cs/>
          <w:lang w:val="ar_AE" w:bidi="ar_AE"/>
        </w:rPr>
      </w:r>
      <w:r>
        <w:rPr>
          <w:rtl/>
          <w:cs/>
          <w:lang w:val="ar_AE" w:bidi="ar_AE"/>
        </w:rPr>
        <w:t>وهو يصلّي صلاة قصيرة. يبدأ إيليا بأن يدعو باسم الرب ويدعوه الرب "إله آباء إسرائيل"، أي إبراهيم وإسحاق وإسرائيل. ثم، وبينما يطلب إيليا من الرب إشعال النار، يوضح الأسباب: فهو يريد أن يعرف الناس أن الرب هو الإله الحقيقي لشعب إسرائيل، وأن إيليا هو عبد الرب، وأن أفعال إيليا كانت صادرة من الرب. ويطلب إيليا مرتين من الرب أن يستجيب لصلاته. ثم يعطي إيليا سببين آخرين: أن يعرف شعب إسرائيل أن الرب هو الله، وأن الرب يُحوِّل قلوب بني إسرائيل من الأوثان إلى الرب.</w:t>
      </w:r>
    </w:p>
    <w:p>
      <w:pPr>
        <w:bidi/>
      </w:pPr>
      <w:r>
        <w:rPr>
          <w:rtl/>
          <w:cs/>
          <w:lang w:val="ar_AE" w:bidi="ar_AE"/>
        </w:rPr>
      </w:r>
      <w:r>
        <w:rPr>
          <w:rtl/>
          <w:cs/>
          <w:lang w:val="ar_AE" w:bidi="ar_AE"/>
        </w:rPr>
        <w:t xml:space="preserve">توقَّفوا وناقشوا كيف يتحدث الناس في مجتمعكم عن العودة إلى شيء كان مهمًا أو صالحًا. تذكَّروا القصة التي رويتَموها في الخطوة السابقة حول عودة الناس إلى معتقدٍ قديم. وكيف تحدثتَم عن رجوع الناس وتغيير قلوبهم أو عقولهم؟ أوقفوا سماع التسجيل الصوتي هنا. </w:t>
      </w:r>
    </w:p>
    <w:p>
      <w:pPr>
        <w:bidi/>
      </w:pPr>
      <w:r>
        <w:rPr>
          <w:rtl/>
          <w:cs/>
          <w:lang w:val="ar_AE" w:bidi="ar_AE"/>
        </w:rPr>
      </w:r>
      <w:r>
        <w:rPr>
          <w:rtl/>
          <w:cs/>
          <w:lang w:val="ar_AE" w:bidi="ar_AE"/>
        </w:rPr>
        <w:t>كان أنبياء البعل يصلّون طوال اليوم دون استجابة، لكن الرب يستجيب لصلاة إيليا على الفور. فيُنزِل الرب نارًا تلتهم، أو تحرق، الثورَ والحطبَ وحتى الحجارة. تذكّروا أن كل هذه الأشياء كانت مبللة جدًا. لكن النار التهمت، أو جففت، كل الماء الذي كان قد ملأ القناة حول المذبح.</w:t>
      </w:r>
    </w:p>
    <w:p>
      <w:pPr>
        <w:bidi/>
      </w:pPr>
      <w:r>
        <w:rPr>
          <w:rtl/>
          <w:cs/>
          <w:lang w:val="ar_AE" w:bidi="ar_AE"/>
        </w:rPr>
      </w:r>
      <w:r>
        <w:rPr>
          <w:rtl/>
          <w:cs/>
          <w:lang w:val="ar_AE" w:bidi="ar_AE"/>
        </w:rPr>
        <w:t>وعندما تسقط النار من السماء، يخرّ الناس للوقت على وجوههم إظهارًا لتواضعهم. ويبدأ الناس بترديد عبارة: "الرب (يهوه) هو الله" بأصواتٍ عالية. الرب (يهوه) هو الله." لم يقتصر الأمر على أن الرب استجاب لصلاة إيليا بأن يُظهر الرب نفسه بأنه الإله الحقيقي، بل أنه استجاب أيضًا لصلاة إيليا بأن يُحول قلوب الشعب عن البعل ليعودوا إلى الرب. [تأكِّدوا من أن تقولوا إن الرب هو من أرسل النار؛ وأنها لم تكن حادثًا عرضيًا. يتحدث الراوي عن سقوط النار وسقوط الناس بالطريقة نفسها. ويُظهر هذا الربط مدى قوة وفورية كلٍّ من سقوط النار واستجابة الشعب.]{mark.}</w:t>
      </w:r>
    </w:p>
    <w:p>
      <w:pPr>
        <w:bidi/>
      </w:pPr>
      <w:r>
        <w:rPr>
          <w:rtl/>
          <w:cs/>
          <w:lang w:val="ar_AE" w:bidi="ar_AE"/>
        </w:rPr>
      </w:r>
      <w:r>
        <w:rPr>
          <w:rtl/>
          <w:cs/>
          <w:lang w:val="ar_AE" w:bidi="ar_AE"/>
        </w:rPr>
        <w:t>[توقَّفوا هنا وناقشوا كيف يمكنكم التحدُّث عن سقوط النار وعن سقوط الناس. يساعد هذا في إظهار العلاقة بين فعل الله ورد فعل الشعب.]{.mark} [كيف ستُظهِرون العلاقة بين فعل "الرب" ورد فعل الشعب؟]{.mark} أوقفوا التسجيل الصوتي هنا.</w:t>
      </w:r>
    </w:p>
    <w:p>
      <w:pPr>
        <w:bidi/>
      </w:pPr>
      <w:r>
        <w:rPr>
          <w:rtl/>
          <w:cs/>
          <w:lang w:val="ar_AE" w:bidi="ar_AE"/>
        </w:rPr>
      </w:r>
      <w:r>
        <w:rPr>
          <w:rtl/>
          <w:cs/>
          <w:lang w:val="ar_AE" w:bidi="ar_AE"/>
        </w:rPr>
        <w:t>لحست النار حتى كل الماء في القناة المحيطة بالمذبح، تمامًا كما يلحس (يلعق) الحيوان الماء. وثمة طريقة أخرى للتعبير عن ذلك، وهي القول بأن النار التهمت الماء. والمعنى هو أن النار جففت تمامًا الماء في القناة.</w:t>
      </w:r>
    </w:p>
    <w:p>
      <w:pPr>
        <w:bidi/>
      </w:pPr>
      <w:r>
        <w:rPr>
          <w:rtl/>
          <w:cs/>
          <w:lang w:val="ar_AE" w:bidi="ar_AE"/>
        </w:rPr>
      </w:r>
      <w:r>
        <w:rPr>
          <w:rtl/>
          <w:cs/>
          <w:lang w:val="ar_AE" w:bidi="ar_AE"/>
        </w:rPr>
        <w:t xml:space="preserve">توقَّفوا هنا وناقشوا معًا: كيف ستتحدثون عن أن النار تأكل أو تحرق الثور والحطب والحجارة، وتلحس الماء؟ أوقِفوا الاستماع إلى هذا التسجيل الصوتي هنا. </w:t>
      </w:r>
    </w:p>
    <w:p>
      <w:pPr>
        <w:bidi/>
      </w:pPr>
      <w:r>
        <w:rPr>
          <w:rtl/>
          <w:cs/>
          <w:lang w:val="ar_AE" w:bidi="ar_AE"/>
        </w:rPr>
      </w:r>
      <w:r>
        <w:rPr>
          <w:rtl/>
          <w:cs/>
          <w:lang w:val="ar_AE" w:bidi="ar_AE"/>
        </w:rPr>
        <w:t>يأمر إيليا شعب إسرائيل أن يمسكوا جميع أنبياء البعل الأربعمئة والخمسين. ثم يأخذ إيليا الأنبياء إلى وادي قيشون، حيث يذبحهم هناك. كان وادي قيشون واديًا زراعيًا صغيرًا على الحافة الشمالية الشرقية من قاعدة جبل الكرمل.</w:t>
      </w:r>
    </w:p>
    <w:p>
      <w:pPr>
        <w:bidi/>
      </w:pPr>
      <w:r>
        <w:rPr>
          <w:rtl/>
          <w:cs/>
          <w:lang w:val="ar_AE" w:bidi="ar_AE"/>
        </w:rPr>
      </w:r>
      <w:r>
        <w:rPr>
          <w:rtl/>
          <w:cs/>
          <w:lang w:val="ar_AE" w:bidi="ar_AE"/>
        </w:rPr>
        <w:t xml:space="preserve">توقَّفوا وانظروا إلى خريطة تُظهر وادي قيشون عند قاعدة جبل الكرمل. أوقِفوا الاستماع إلى هذا التسجيل الصوتي هنا. </w:t>
      </w:r>
    </w:p>
    <w:p>
      <w:pPr>
        <w:bidi/>
      </w:pPr>
      <w:r>
        <w:rPr>
          <w:rtl/>
          <w:cs/>
          <w:lang w:val="ar_AE" w:bidi="ar_AE"/>
        </w:rPr>
      </w:r>
      <w:r>
        <w:rPr>
          <w:rtl/>
          <w:cs/>
          <w:lang w:val="ar_AE" w:bidi="ar_AE"/>
        </w:rPr>
        <w:t>ولا نعرف لماذا يأخذ إيليا الأنبياء إلى الوادي. عندما يأخذ إيليا الأنبياء إلى الوادي ويقتلهم، فمن المحتمل أن هذا يعني أنه أمر الشعب بأن يساعدوه على أخذ الأنبياء إلى الوادي وقتلهم، وليس أن إيليا قتل كل نبي بنفسه. ويتحدث الراوي عن قتل هؤلاء الأنبياء بالطريقة نفسها التي يتحدث بها الناس عن قتل الحيوانات عن طريق نحرها.</w:t>
      </w:r>
    </w:p>
    <w:p>
      <w:pPr>
        <w:bidi/>
      </w:pPr>
      <w:r>
        <w:rPr>
          <w:rtl/>
          <w:cs/>
          <w:lang w:val="ar_AE" w:bidi="ar_AE"/>
        </w:rPr>
      </w:r>
      <w:r>
        <w:rPr>
          <w:rtl/>
          <w:cs/>
          <w:lang w:val="ar_AE" w:bidi="ar_AE"/>
        </w:rPr>
        <w:t xml:space="preserve">[توقفوا هنا وتناقشوا معًا كمجموعة: كيف ستتحدثون عن قيام إيليا وآخرين بقتل أنبياء البعل بالطريقة نفسها التي تُذبح بها الحيوانات، أي عن طريق نحرها؟] أوقفوا سماع التسجيل الصوتي هنا]. </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الملوك الأول 18: 30 - 40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ستقوم المجموعة بتمثيل المقطع بشكل درامي.</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إيليَّا</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أخآب، ملك إسرائيل، الذي نعلم أنه حاضر هناك، لكنه لا يفعل أي شيء في هذا الجزء من القصة</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وأنبياء البعل</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 xml:space="preserve">يدعو إيليا جميع الشعب إلى نفسه قائلًا: "تقدَّموا إليّ". فيأتي بنو إسرائيل إلى إيليا ويشاهدونه وهو يُرمم مذبحًا للرب. ويستخدم إيليا اثني عشر حجرًا لعمل قاعدة المذبح، وذلك لتمثيل أسباط إسرائيل الاثني عشر. وقد غيَّر الرب اسم يعقوب إلى إسرائيل. </w:t>
      </w:r>
    </w:p>
    <w:p>
      <w:pPr>
        <w:bidi/>
      </w:pPr>
      <w:r>
        <w:rPr>
          <w:rtl/>
          <w:cs/>
          <w:lang w:val="ar_AE" w:bidi="ar_AE"/>
        </w:rPr>
      </w:r>
      <w:r>
        <w:rPr>
          <w:rtl/>
          <w:cs/>
          <w:lang w:val="ar_AE" w:bidi="ar_AE"/>
        </w:rPr>
        <w:t>أوقفوا التمثيل. اسألوا الأشخاص الذين يؤدّون دور شعب إسرائيل: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نعم، إن إله أجدادنا هو الرب؛ أو</w:t>
      </w:r>
    </w:p>
    <w:p>
      <w:pPr>
        <w:pStyle w:val="ListBullet"/>
        <w:bidi/>
        <w:spacing w:line="240" w:lineRule="auto"/>
        <w:ind w:left="720"/>
      </w:pPr>
      <w:r>
        <w:rPr>
          <w:rtl/>
          <w:cs/>
          <w:lang w:val="ar_AE" w:bidi="ar_AE"/>
        </w:rPr>
      </w:r>
      <w:r>
        <w:rPr>
          <w:rtl/>
          <w:cs/>
          <w:lang w:val="ar_AE" w:bidi="ar_AE"/>
        </w:rPr>
        <w:t>إن الرب (يهوه) هو إله أجدادنا، لكنني أشعر بعدم اليقين مما إذا كان لا يزال إلهنا. فليس لدينا مطر؛ أو</w:t>
      </w:r>
    </w:p>
    <w:p>
      <w:pPr>
        <w:pStyle w:val="ListBullet"/>
        <w:bidi/>
        <w:spacing w:line="240" w:lineRule="auto"/>
        <w:ind w:left="720"/>
      </w:pPr>
      <w:r>
        <w:rPr>
          <w:rtl/>
          <w:cs/>
          <w:lang w:val="ar_AE" w:bidi="ar_AE"/>
        </w:rPr>
      </w:r>
      <w:r>
        <w:rPr>
          <w:rtl/>
          <w:cs/>
          <w:lang w:val="ar_AE" w:bidi="ar_AE"/>
        </w:rPr>
        <w:t>انظروا! يستخدم إيليا اثني عشر حجرًا، تمامًا كما يوجد اثني عشر سبطًا في إسرائيل. أنا أتذكر قصصًا عن كيف صنع موسى ويشوع مذابح من اثني عشر حجرًا.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يحفر إيليا قناة حول المذبح. وكانت القناة كبيرة بما يكفي لاستيعاب كيلتين من الحبوب (البزر)، أي نحو خمسة عشر إلى ثلاثين لترًا. ويرتب إيليا الحطب للنار فوق الحجارة. ويقطع إيليا اللحم إلى قطع ويضعه فوق الحطب. ثم يطلب إيليا من الشعب أن يملأوا أربع جرات كبيرة من الماء ويسكبوها على تقدمة اللحم وعلى الحطب. وعندما يسكب الشعب جرات الماء الأربع على الذبيحة، يطلب إيليا من الشعب أن يفعلوا ذلك مرة أخرى. وعندما يملأ الشعب الجرات ويفعلون ذلك مرة أخرى، يطلب منهم إيليا أن يفعلوا ذلك مرة ثالثة. وعند هذه النقطة، كان الماء يتدفق على اللحم والحطب والحجارة، ويملأ القناة بالماء.</w:t>
      </w:r>
    </w:p>
    <w:p>
      <w:pPr>
        <w:bidi/>
      </w:pPr>
      <w:r>
        <w:rPr>
          <w:rtl/>
          <w:cs/>
          <w:lang w:val="ar_AE" w:bidi="ar_AE"/>
        </w:rPr>
      </w:r>
      <w:r>
        <w:rPr>
          <w:rtl/>
          <w:cs/>
          <w:lang w:val="ar_AE" w:bidi="ar_AE"/>
        </w:rPr>
        <w:t>أوقفوا التمثيل. اسألوا الأشخاص الذين يؤدّون دور شعب إسرائيل: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هذه ليست ذبيحة عادية للرب مع كل هذا الماء؛ أو</w:t>
      </w:r>
    </w:p>
    <w:p>
      <w:pPr>
        <w:pStyle w:val="ListBullet"/>
        <w:bidi/>
        <w:spacing w:line="240" w:lineRule="auto"/>
        <w:ind w:left="720"/>
      </w:pPr>
      <w:r>
        <w:rPr>
          <w:rtl/>
          <w:cs/>
          <w:lang w:val="ar_AE" w:bidi="ar_AE"/>
        </w:rPr>
      </w:r>
      <w:r>
        <w:rPr>
          <w:rtl/>
          <w:cs/>
          <w:lang w:val="ar_AE" w:bidi="ar_AE"/>
        </w:rPr>
        <w:t>سيكون من المستحيل على هذه الذبيحة أن تشتعل بالنار. لماذا يفعل إيليا هذا؟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عند وقت تقدمة المساء، يتقدم النبي إيليا ويصلي قائلًا: "يا رب، إله إبراهيم وإسحاق وإسرائيل، ليعلم هذا الشعب أنك أنت الإله في إسرائيل. وليعلموا أنني عبدك وأنني فعلت كل هذه الأمور بأمرك. أستجبني، يا رب، أستجبني، حتى يعرف هؤلاء الناس أنك أنت الرب (يهوه) الإله، وأنك تحوِّل قلوبهم إليك مرة أخرى."</w:t>
      </w:r>
    </w:p>
    <w:p>
      <w:pPr>
        <w:bidi/>
      </w:pPr>
      <w:r>
        <w:rPr>
          <w:rtl/>
          <w:cs/>
          <w:lang w:val="ar_AE" w:bidi="ar_AE"/>
        </w:rPr>
      </w:r>
      <w:r>
        <w:rPr>
          <w:rtl/>
          <w:cs/>
          <w:lang w:val="ar_AE" w:bidi="ar_AE"/>
        </w:rPr>
        <w:t>أوقفوا التمثيل. اسألوا الشخص الذي يؤدي دور إيليا: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أنا واثق من أن الرب هو الله؛ أو</w:t>
      </w:r>
    </w:p>
    <w:p>
      <w:pPr>
        <w:pStyle w:val="ListBullet"/>
        <w:bidi/>
        <w:spacing w:line="240" w:lineRule="auto"/>
        <w:ind w:left="720"/>
      </w:pPr>
      <w:r>
        <w:rPr>
          <w:rtl/>
          <w:cs/>
          <w:lang w:val="ar_AE" w:bidi="ar_AE"/>
        </w:rPr>
      </w:r>
      <w:r>
        <w:rPr>
          <w:rtl/>
          <w:cs/>
          <w:lang w:val="ar_AE" w:bidi="ar_AE"/>
        </w:rPr>
        <w:t>أنا واثق لكنني متوتر أيضًا؛ أو</w:t>
      </w:r>
    </w:p>
    <w:p>
      <w:pPr>
        <w:pStyle w:val="ListBullet"/>
        <w:bidi/>
        <w:spacing w:line="240" w:lineRule="auto"/>
        <w:ind w:left="720"/>
      </w:pPr>
      <w:r>
        <w:rPr>
          <w:rtl/>
          <w:cs/>
          <w:lang w:val="ar_AE" w:bidi="ar_AE"/>
        </w:rPr>
      </w:r>
      <w:r>
        <w:rPr>
          <w:rtl/>
          <w:cs/>
          <w:lang w:val="ar_AE" w:bidi="ar_AE"/>
        </w:rPr>
        <w:t>أنا متشوّق لأن يعود شعب إسرائيل ثانية إلى الله.</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تنزل نار من عند الرب من السماء وتحرق الذبيحة والحطب والحجارة والتراب وتحرق كل الماء الذي في القناة.</w:t>
      </w:r>
    </w:p>
    <w:p>
      <w:pPr>
        <w:bidi/>
      </w:pPr>
      <w:r>
        <w:rPr>
          <w:rtl/>
          <w:cs/>
          <w:lang w:val="ar_AE" w:bidi="ar_AE"/>
        </w:rPr>
      </w:r>
      <w:r>
        <w:rPr>
          <w:rtl/>
          <w:cs/>
          <w:lang w:val="ar_AE" w:bidi="ar_AE"/>
        </w:rPr>
        <w:t xml:space="preserve">وعندما يرى شعب إسرائيل هذا يحدث، يسقطون على وجوههم، وينطرحون على الأرض، ويصرخون: "الرب هو الله! الرب (يهوه) هو الله." </w:t>
      </w:r>
    </w:p>
    <w:p>
      <w:pPr>
        <w:bidi/>
      </w:pPr>
      <w:r>
        <w:rPr>
          <w:rtl/>
          <w:cs/>
          <w:lang w:val="ar_AE" w:bidi="ar_AE"/>
        </w:rPr>
      </w:r>
      <w:r>
        <w:rPr>
          <w:rtl/>
          <w:cs/>
          <w:lang w:val="ar_AE" w:bidi="ar_AE"/>
        </w:rPr>
        <w:t>أوقفوا التمثيل. اسألوا الأشخاص الذين يؤدّون دور شعب إسرائيل: "بمَ تشعرون أو فيمَ تفكِّرون؟" قد يجيب الأشخاص بعبارات مثل:</w:t>
      </w:r>
    </w:p>
    <w:p>
      <w:pPr>
        <w:pStyle w:val="ListBullet"/>
        <w:bidi/>
        <w:spacing w:line="240" w:lineRule="auto"/>
        <w:ind w:left="720"/>
      </w:pPr>
      <w:r>
        <w:rPr>
          <w:rtl/>
          <w:cs/>
          <w:lang w:val="ar_AE" w:bidi="ar_AE"/>
        </w:rPr>
      </w:r>
      <w:r>
        <w:rPr>
          <w:rtl/>
          <w:cs/>
          <w:lang w:val="ar_AE" w:bidi="ar_AE"/>
        </w:rPr>
        <w:t>نحن مندهشون! أو</w:t>
      </w:r>
    </w:p>
    <w:p>
      <w:pPr>
        <w:pStyle w:val="ListBullet"/>
        <w:bidi/>
        <w:spacing w:line="240" w:lineRule="auto"/>
        <w:ind w:left="720"/>
      </w:pPr>
      <w:r>
        <w:rPr>
          <w:rtl/>
          <w:cs/>
          <w:lang w:val="ar_AE" w:bidi="ar_AE"/>
        </w:rPr>
      </w:r>
      <w:r>
        <w:rPr>
          <w:rtl/>
          <w:cs/>
          <w:lang w:val="ar_AE" w:bidi="ar_AE"/>
        </w:rPr>
        <w:t>نشعر بالخوف. نحن نعلم أننا أخطأنا بالسماح بعبادة البعل والمشاركة فيها.</w:t>
      </w:r>
    </w:p>
    <w:p>
      <w:pPr>
        <w:bidi/>
      </w:pPr>
      <w:r>
        <w:rPr>
          <w:rtl/>
          <w:cs/>
          <w:lang w:val="ar_AE" w:bidi="ar_AE"/>
        </w:rPr>
      </w:r>
      <w:r>
        <w:rPr>
          <w:rtl/>
          <w:cs/>
          <w:lang w:val="ar_AE" w:bidi="ar_AE"/>
        </w:rPr>
        <w:t>اسألوا الشخص الذي يؤدي دور إيليا: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"أنا مندهش! كنت أعرف أن الرب سيعلن عن نفسه، لكنني لم أتخيل أبدًا شيئًا كهذا؛ أو</w:t>
      </w:r>
    </w:p>
    <w:p>
      <w:pPr>
        <w:pStyle w:val="ListBullet"/>
        <w:bidi/>
        <w:spacing w:line="240" w:lineRule="auto"/>
        <w:ind w:left="720"/>
      </w:pPr>
      <w:r>
        <w:rPr>
          <w:rtl/>
          <w:cs/>
          <w:lang w:val="ar_AE" w:bidi="ar_AE"/>
        </w:rPr>
      </w:r>
      <w:r>
        <w:rPr>
          <w:rtl/>
          <w:cs/>
          <w:lang w:val="ar_AE" w:bidi="ar_AE"/>
        </w:rPr>
        <w:t>أشعر بأنني قد تبررت، فقد بات من الواضح الآن أنني حقًا عبد الله وأني أساعد إسرائيل. فلم أكن أنا من تسبب في المجاعة. فهو كان خطأ بيت أخآب؛ أو</w:t>
      </w:r>
    </w:p>
    <w:p>
      <w:pPr>
        <w:pStyle w:val="ListBullet"/>
        <w:bidi/>
        <w:spacing w:line="240" w:lineRule="auto"/>
        <w:ind w:left="720"/>
      </w:pPr>
      <w:r>
        <w:rPr>
          <w:rtl/>
          <w:cs/>
          <w:lang w:val="ar_AE" w:bidi="ar_AE"/>
        </w:rPr>
      </w:r>
      <w:r>
        <w:rPr>
          <w:rtl/>
          <w:cs/>
          <w:lang w:val="ar_AE" w:bidi="ar_AE"/>
        </w:rPr>
        <w:t xml:space="preserve">بَارِكُوا الرَّبَّ!" فإن الرب هو الله. </w:t>
      </w:r>
    </w:p>
    <w:p>
      <w:pPr>
        <w:bidi/>
      </w:pPr>
      <w:r>
        <w:rPr>
          <w:rtl/>
          <w:cs/>
          <w:lang w:val="ar_AE" w:bidi="ar_AE"/>
        </w:rPr>
      </w:r>
      <w:r>
        <w:rPr>
          <w:rtl/>
          <w:cs/>
          <w:lang w:val="ar_AE" w:bidi="ar_AE"/>
        </w:rPr>
        <w:t>اسألوا الأشخاص الذين يؤدون دور أنبياء البعل: "بماذا تشعرون أو في ماذا تفكّرون؟" قد يجيب الأشخاص بعبارات مثل:</w:t>
      </w:r>
    </w:p>
    <w:p>
      <w:pPr>
        <w:pStyle w:val="ListBullet"/>
        <w:bidi/>
        <w:spacing w:line="240" w:lineRule="auto"/>
        <w:ind w:left="720"/>
      </w:pPr>
      <w:r>
        <w:rPr>
          <w:rtl/>
          <w:cs/>
          <w:lang w:val="ar_AE" w:bidi="ar_AE"/>
        </w:rPr>
      </w:r>
      <w:r>
        <w:rPr>
          <w:rtl/>
          <w:cs/>
          <w:lang w:val="ar_AE" w:bidi="ar_AE"/>
        </w:rPr>
        <w:t>نحن مندهشون! كيف يمكن أن يحدث هذا؟ أو</w:t>
      </w:r>
    </w:p>
    <w:p>
      <w:pPr>
        <w:pStyle w:val="ListBullet"/>
        <w:bidi/>
        <w:spacing w:line="240" w:lineRule="auto"/>
        <w:ind w:left="720"/>
      </w:pPr>
      <w:r>
        <w:rPr>
          <w:rtl/>
          <w:cs/>
          <w:lang w:val="ar_AE" w:bidi="ar_AE"/>
        </w:rPr>
      </w:r>
      <w:r>
        <w:rPr>
          <w:rtl/>
          <w:cs/>
          <w:lang w:val="ar_AE" w:bidi="ar_AE"/>
        </w:rPr>
        <w:t>لا بد أن كل ما كنا نفعله كأنبياء للبعل كان كذب؛ أو</w:t>
      </w:r>
    </w:p>
    <w:p>
      <w:pPr>
        <w:pStyle w:val="ListBullet"/>
        <w:bidi/>
        <w:spacing w:line="240" w:lineRule="auto"/>
        <w:ind w:left="720"/>
      </w:pPr>
      <w:r>
        <w:rPr>
          <w:rtl/>
          <w:cs/>
          <w:lang w:val="ar_AE" w:bidi="ar_AE"/>
        </w:rPr>
      </w:r>
      <w:r>
        <w:rPr>
          <w:rtl/>
          <w:cs/>
          <w:lang w:val="ar_AE" w:bidi="ar_AE"/>
        </w:rPr>
        <w:t>إن الرب هو الإله الحقيقي! أو</w:t>
      </w:r>
    </w:p>
    <w:p>
      <w:pPr>
        <w:pStyle w:val="ListBullet"/>
        <w:bidi/>
        <w:spacing w:line="240" w:lineRule="auto"/>
        <w:ind w:left="720"/>
      </w:pPr>
      <w:r>
        <w:rPr>
          <w:rtl/>
          <w:cs/>
          <w:lang w:val="ar_AE" w:bidi="ar_AE"/>
        </w:rPr>
      </w:r>
      <w:r>
        <w:rPr>
          <w:rtl/>
          <w:cs/>
          <w:lang w:val="ar_AE" w:bidi="ar_AE"/>
        </w:rPr>
        <w:t>نحن مرتعبون. فإن الناس سيتهموننا بأننا أنبياء كذبة.</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يأمر إيليا شعب إسرائيل: "امسكوا أنبياء البعل هؤلاء. ولا تدعوا أيًا منهم يهرب!" فيمسك شعب إسرائيل بجميع أنبياء البعل الأربعمائة والخمسين. ويأمر إيليا شعب إسرائيل بأن يأخذوا أنبياء البعل إلى أسفل الجبل إلى وادي قيشون، حيث يذبح إيليا جميع أنبياء البعل.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الملوك الأول 18: 30 - 40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أعاد </w:t>
      </w:r>
      <w:r>
        <w:rPr>
          <w:b/>
          <w:rtl/>
          <w:cs/>
          <w:lang w:val="ar_AE" w:bidi="ar_AE"/>
        </w:rPr>
        <w:t>إيليا</w:t>
      </w:r>
      <w:r>
        <w:rPr>
          <w:rtl/>
          <w:cs/>
          <w:lang w:val="ar_AE" w:bidi="ar_AE"/>
        </w:rPr>
        <w:t xml:space="preserve"> بناء </w:t>
      </w:r>
      <w:r>
        <w:rPr>
          <w:b/>
          <w:rtl/>
          <w:cs/>
          <w:lang w:val="ar_AE" w:bidi="ar_AE"/>
        </w:rPr>
        <w:t>مذبحٍ</w:t>
      </w:r>
      <w:r>
        <w:rPr>
          <w:rtl/>
          <w:cs/>
          <w:lang w:val="ar_AE" w:bidi="ar_AE"/>
        </w:rPr>
        <w:t xml:space="preserve"> ليقدّم </w:t>
      </w:r>
      <w:r>
        <w:rPr>
          <w:b/>
          <w:rtl/>
          <w:cs/>
          <w:lang w:val="ar_AE" w:bidi="ar_AE"/>
        </w:rPr>
        <w:t>ذبيحة</w:t>
      </w:r>
      <w:r>
        <w:rPr>
          <w:rtl/>
          <w:cs/>
          <w:lang w:val="ar_AE" w:bidi="ar_AE"/>
        </w:rPr>
        <w:t xml:space="preserve"> </w:t>
      </w:r>
      <w:r>
        <w:rPr>
          <w:b/>
          <w:rtl/>
          <w:cs/>
          <w:lang w:val="ar_AE" w:bidi="ar_AE"/>
        </w:rPr>
        <w:t>للرب (يهوه)</w:t>
      </w:r>
      <w:r>
        <w:rPr>
          <w:rtl/>
          <w:cs/>
          <w:lang w:val="ar_AE" w:bidi="ar_AE"/>
        </w:rPr>
        <w:t>. استخدموا الكلمات نفسها التي استخدمتموها في المقاطع السابقة للإشارة إلى إيليا، ومذبح، وذبيحة، والرب (يهوه). ولمزيد من المعلومات عن مذبح، وذبيحة، والرب (يهوه)، راجعوا قاموس الكلمات الرئيسية.</w:t>
      </w:r>
    </w:p>
    <w:p>
      <w:pPr>
        <w:bidi/>
      </w:pPr>
      <w:r>
        <w:rPr>
          <w:rtl/>
          <w:cs/>
          <w:lang w:val="ar_AE" w:bidi="ar_AE"/>
        </w:rPr>
      </w:r>
      <w:r>
        <w:rPr>
          <w:rtl/>
          <w:cs/>
          <w:lang w:val="ar_AE" w:bidi="ar_AE"/>
        </w:rPr>
        <w:t xml:space="preserve">[استخدم إيليا اثني عشر حجرًا لبناء المذبح، وكان كل حجر يمثل واحدًا من أبناء يعقوب، أو </w:t>
      </w:r>
      <w:r>
        <w:rPr>
          <w:b/>
          <w:rtl/>
          <w:cs/>
          <w:lang w:val="ar_AE" w:bidi="ar_AE"/>
        </w:rPr>
        <w:t>إسرائيل</w:t>
      </w:r>
      <w:r>
        <w:rPr>
          <w:rtl/>
          <w:cs/>
          <w:lang w:val="ar_AE" w:bidi="ar_AE"/>
        </w:rPr>
        <w:t xml:space="preserve">. أعطى الرب ليعقوب كلمة، أو </w:t>
      </w:r>
      <w:r>
        <w:rPr>
          <w:b/>
          <w:rtl/>
          <w:cs/>
          <w:lang w:val="ar_AE" w:bidi="ar_AE"/>
        </w:rPr>
        <w:t>رسالة</w:t>
      </w:r>
      <w:r>
        <w:rPr>
          <w:rtl/>
          <w:cs/>
          <w:lang w:val="ar_AE" w:bidi="ar_AE"/>
        </w:rPr>
        <w:t>، وأخبره أن اسمه سيكون إسرائيل.]{.mark} استخدموا الكلمات نفسها التي استخدمتموها في المقاطع السابقة للإشارة إلى إسرائيل و"كلمة الرب" ولمزيد من المعلومات عن مصطلحي كلمة وإسرائيل، راجعوا قاموس الكلمات الرئيسية.</w:t>
      </w:r>
    </w:p>
    <w:p>
      <w:pPr>
        <w:bidi/>
      </w:pPr>
      <w:r>
        <w:rPr>
          <w:rtl/>
          <w:cs/>
          <w:lang w:val="ar_AE" w:bidi="ar_AE"/>
        </w:rPr>
      </w:r>
      <w:r>
        <w:rPr>
          <w:rtl/>
          <w:cs/>
          <w:lang w:val="ar_AE" w:bidi="ar_AE"/>
        </w:rPr>
        <w:t xml:space="preserve">وحفر إيليا حفرة طويلة، أو قناة، حول مذبح الرب. وكانت القناة قادرة على أن تستوعب نحو كيلتين من البزر (الحبوب). في العادة، لم يكن للمذبح قناة كتلك التي حفرها إيليا حول المذبح. والقناة هي حفرة طويلة وضيقة يحفرها الناس في الأرض لتصريف المياه من الأرض أو لجلب الماء إلى المحاصيل. والكيلة هي مقياس قديم للحجم ربما كان يستوعب نحو خمسة عشر لترًا. ولم يضع إيليا حبوبًا في القناة. لكن القياس كان ليُظهر مدى عمق القناة حول المذبح. </w:t>
      </w:r>
    </w:p>
    <w:p>
      <w:pPr>
        <w:bidi/>
      </w:pPr>
      <w:r>
        <w:rPr>
          <w:rtl/>
          <w:cs/>
          <w:lang w:val="ar_AE" w:bidi="ar_AE"/>
        </w:rPr>
      </w:r>
      <w:r>
        <w:rPr>
          <w:rtl/>
          <w:cs/>
          <w:lang w:val="ar_AE" w:bidi="ar_AE"/>
        </w:rPr>
        <w:t xml:space="preserve">توقّفوا هنا وانظروا مرة أخرى إلى صورة المذبح مع القناة حوله. ناقشوا معًا الكلمات أو العبارات التي ستستخدمونها للإشارة إلى </w:t>
      </w:r>
      <w:r>
        <w:rPr>
          <w:b/>
          <w:rtl/>
          <w:cs/>
          <w:lang w:val="ar_AE" w:bidi="ar_AE"/>
        </w:rPr>
        <w:t>قناة</w:t>
      </w:r>
      <w:r>
        <w:rPr>
          <w:rtl/>
          <w:cs/>
          <w:lang w:val="ar_AE" w:bidi="ar_AE"/>
        </w:rPr>
        <w:t xml:space="preserve"> و</w:t>
      </w:r>
      <w:r>
        <w:rPr>
          <w:b/>
          <w:rtl/>
          <w:cs/>
          <w:lang w:val="ar_AE" w:bidi="ar_AE"/>
        </w:rPr>
        <w:t>كِيلة</w:t>
      </w:r>
      <w:r>
        <w:rPr>
          <w:rtl/>
          <w:cs/>
          <w:lang w:val="ar_AE" w:bidi="ar_AE"/>
        </w:rPr>
        <w:t xml:space="preserve">. إذا كنتم قد ترجمتم هذه الكلمات بالفعل في سِفر آخر من الكتاب المُقدَّس، فاستخدموا الكلمات نفسها التي استخدمتموها هناك. أوقِفوا الاستماع إلى هذا التسجيل الصوتي هنا. </w:t>
      </w:r>
    </w:p>
    <w:p>
      <w:pPr>
        <w:bidi/>
      </w:pPr>
      <w:r>
        <w:rPr>
          <w:rtl/>
          <w:cs/>
          <w:lang w:val="ar_AE" w:bidi="ar_AE"/>
        </w:rPr>
      </w:r>
      <w:r>
        <w:rPr>
          <w:rtl/>
          <w:cs/>
          <w:lang w:val="ar_AE" w:bidi="ar_AE"/>
        </w:rPr>
        <w:t xml:space="preserve">عند وقت إصعاد </w:t>
      </w:r>
      <w:r>
        <w:rPr>
          <w:b/>
          <w:rtl/>
          <w:cs/>
          <w:lang w:val="ar_AE" w:bidi="ar_AE"/>
        </w:rPr>
        <w:t>تقدمة</w:t>
      </w:r>
      <w:r>
        <w:rPr>
          <w:rtl/>
          <w:cs/>
          <w:lang w:val="ar_AE" w:bidi="ar_AE"/>
        </w:rPr>
        <w:t xml:space="preserve"> المساء، اقترب إيليا من المذبح. والتقدمة أو الذبيحة هي عطية يقدّمها الناس في طقس لله، عادةً في الهيكل أو على مذبح خاص. ويمكن أن يقدّم الناس التقدمة لأسباب كثيرة، منها تقديم الشكر، أو للتطهير، أو لطلب غفران للخطية. [كانت تقدمة المساء أو ذبيحة المساء تُقدَّم كل يوم في وقت متأخر من بعد الظهر، وعادةً في حوالي الساعة الثالثة عصرًا، وكان هذا وقتًا ثابتًا للشعب ليقدموا ذبيحة للرب (يهوه). استخدموا الكلمة أو العبارة نفسها التي استخدمتموها في المقاطع السابقة للإشارة إلى تقدمة. ولمزيد من المعلومات عن كلمة تقدمة، راجعوا قاموس الكلمات الرئيسية.]{.mark}</w:t>
      </w:r>
    </w:p>
    <w:p>
      <w:pPr>
        <w:bidi/>
      </w:pPr>
      <w:r>
        <w:rPr>
          <w:rtl/>
          <w:cs/>
          <w:lang w:val="ar_AE" w:bidi="ar_AE"/>
        </w:rPr>
      </w:r>
      <w:r>
        <w:rPr>
          <w:rtl/>
          <w:cs/>
          <w:lang w:val="ar_AE" w:bidi="ar_AE"/>
        </w:rPr>
        <w:t xml:space="preserve">يبدأ إيليا صلاته بالحديث إلى الرب (يهوه)، </w:t>
      </w:r>
      <w:r>
        <w:rPr>
          <w:b/>
          <w:rtl/>
          <w:cs/>
          <w:lang w:val="ar_AE" w:bidi="ar_AE"/>
        </w:rPr>
        <w:t>إله</w:t>
      </w:r>
      <w:r>
        <w:rPr>
          <w:rtl/>
          <w:cs/>
          <w:lang w:val="ar_AE" w:bidi="ar_AE"/>
        </w:rPr>
        <w:t xml:space="preserve"> </w:t>
      </w:r>
      <w:r>
        <w:rPr>
          <w:b/>
          <w:rtl/>
          <w:cs/>
          <w:lang w:val="ar_AE" w:bidi="ar_AE"/>
        </w:rPr>
        <w:t>إبراهيم</w:t>
      </w:r>
      <w:r>
        <w:rPr>
          <w:rtl/>
          <w:cs/>
          <w:lang w:val="ar_AE" w:bidi="ar_AE"/>
        </w:rPr>
        <w:t xml:space="preserve"> و</w:t>
      </w:r>
      <w:r>
        <w:rPr>
          <w:b/>
          <w:rtl/>
          <w:cs/>
          <w:lang w:val="ar_AE" w:bidi="ar_AE"/>
        </w:rPr>
        <w:t>إسحاق</w:t>
      </w:r>
      <w:r>
        <w:rPr>
          <w:rtl/>
          <w:cs/>
          <w:lang w:val="ar_AE" w:bidi="ar_AE"/>
        </w:rPr>
        <w:t xml:space="preserve"> و</w:t>
      </w:r>
      <w:r>
        <w:rPr>
          <w:b/>
          <w:rtl/>
          <w:cs/>
          <w:lang w:val="ar_AE" w:bidi="ar_AE"/>
        </w:rPr>
        <w:t>إسرائيل</w:t>
      </w:r>
      <w:r>
        <w:rPr>
          <w:rtl/>
          <w:cs/>
          <w:lang w:val="ar_AE" w:bidi="ar_AE"/>
        </w:rPr>
        <w:t>. [إله إبراهيم وإسحاق وإسرائيل هو الرب (يهوه)، الإله الحقيقي الوحيد الذي كان يعبده أجداد بني إسرائيل. ويظهر هذا الاسم أن الرب قدَّم وعودًا لإبراهيم وإسحاق ويعقوب، الذي دُعى أيضًا إسرائيل، وأنه أمينٌ لعائلتهم. استخدموا الكلمات نفسها التي استخدمتموها في المقاطع السابقة للإشارة إلى إله وإبراهيم وإسحاق وإسرائيل. ولمزيد من المعلومات عن إله وإبراهيم، راجعوا قاموس الكلمات الرئيسية.]{.mark}</w:t>
      </w:r>
    </w:p>
    <w:p>
      <w:pPr>
        <w:bidi/>
      </w:pPr>
      <w:r>
        <w:rPr>
          <w:rtl/>
          <w:cs/>
          <w:lang w:val="ar_AE" w:bidi="ar_AE"/>
        </w:rPr>
      </w:r>
      <w:r>
        <w:rPr>
          <w:rtl/>
          <w:cs/>
          <w:lang w:val="ar_AE" w:bidi="ar_AE"/>
        </w:rPr>
        <w:t xml:space="preserve">وقد </w:t>
      </w:r>
      <w:r>
        <w:rPr>
          <w:b/>
          <w:rtl/>
          <w:cs/>
          <w:lang w:val="ar_AE" w:bidi="ar_AE"/>
        </w:rPr>
        <w:t>صلّى</w:t>
      </w:r>
      <w:r>
        <w:rPr>
          <w:rtl/>
          <w:cs/>
          <w:lang w:val="ar_AE" w:bidi="ar_AE"/>
        </w:rPr>
        <w:t xml:space="preserve"> إيليا </w:t>
      </w:r>
      <w:r>
        <w:rPr>
          <w:b/>
          <w:rtl/>
          <w:cs/>
          <w:lang w:val="ar_AE" w:bidi="ar_AE"/>
        </w:rPr>
        <w:t>النبي</w:t>
      </w:r>
      <w:r>
        <w:rPr>
          <w:rtl/>
          <w:cs/>
          <w:lang w:val="ar_AE" w:bidi="ar_AE"/>
        </w:rPr>
        <w:t xml:space="preserve"> لكي يعرف الشعب أن الرب هو الله، وأن يُحوِّل الرب </w:t>
      </w:r>
      <w:r>
        <w:rPr>
          <w:b/>
          <w:rtl/>
          <w:cs/>
          <w:lang w:val="ar_AE" w:bidi="ar_AE"/>
        </w:rPr>
        <w:t>قلوبهم</w:t>
      </w:r>
      <w:r>
        <w:rPr>
          <w:rtl/>
          <w:cs/>
          <w:lang w:val="ar_AE" w:bidi="ar_AE"/>
        </w:rPr>
        <w:t xml:space="preserve"> مرة أخرى إلى نفسه. ترجموا كلمات "صلِّي" و"قلب"، و"نبي" كما فعلتم من قبل. ولمزيد من المعلومات عن كلمات يصلِّي وقلب ونبي، راجعوا قاموس الكلمات الرئيسية.</w:t>
      </w:r>
    </w:p>
    <w:p>
      <w:pPr>
        <w:bidi/>
      </w:pPr>
      <w:r>
        <w:rPr>
          <w:rtl/>
          <w:cs/>
          <w:lang w:val="ar_AE" w:bidi="ar_AE"/>
        </w:rPr>
      </w:r>
      <w:r>
        <w:rPr>
          <w:rtl/>
          <w:cs/>
          <w:lang w:val="ar_AE" w:bidi="ar_AE"/>
        </w:rPr>
        <w:t xml:space="preserve">بعد أن تسقط النار من </w:t>
      </w:r>
      <w:r>
        <w:rPr>
          <w:b/>
          <w:rtl/>
          <w:cs/>
          <w:lang w:val="ar_AE" w:bidi="ar_AE"/>
        </w:rPr>
        <w:t>السماء</w:t>
      </w:r>
      <w:r>
        <w:rPr>
          <w:rtl/>
          <w:cs/>
          <w:lang w:val="ar_AE" w:bidi="ar_AE"/>
        </w:rPr>
        <w:t xml:space="preserve"> على ذبيحة إيليا المُقدَّمة للرب (يهوه)، يطلب إيليا من الشعب أن يمسكوا أنبياء </w:t>
      </w:r>
      <w:r>
        <w:rPr>
          <w:b/>
          <w:rtl/>
          <w:cs/>
          <w:lang w:val="ar_AE" w:bidi="ar_AE"/>
        </w:rPr>
        <w:t>البعل</w:t>
      </w:r>
      <w:r>
        <w:rPr>
          <w:rtl/>
          <w:cs/>
          <w:lang w:val="ar_AE" w:bidi="ar_AE"/>
        </w:rPr>
        <w:t>. [يمكن أن تعني كلمة السماء هنا سماء الغلاف الجوي أو المكان الذي يسكن فيه الرب. كانت النار قد نزلت من فوق، من السماء حتى يستطيع الشعب أن يراها. هنا، كلمة السماء لا تعني المكان الذي يسكن فيه الرب (يهوه).]{.mark} ترجموا كلمة السماء، عندما تشير إلى سماء الغلاف الجوي وكلمة البعل، كما فعلتم من قبل. ولمزيد من المعلومات عن مصطلحي السماء والبعل، راجعوا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18:41–46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18: 41 - 46 واحفظوه في قلوبكم.</w:t>
      </w:r>
    </w:p>
    <w:p>
      <w:pPr>
        <w:bidi/>
      </w:pPr>
      <w:r>
        <w:rPr>
          <w:rtl/>
          <w:cs/>
          <w:lang w:val="ar_AE" w:bidi="ar_AE"/>
        </w:rPr>
      </w:r>
      <w:r>
        <w:rPr>
          <w:rtl/>
          <w:cs/>
          <w:lang w:val="ar_AE" w:bidi="ar_AE"/>
        </w:rPr>
        <w:t>استمعوا إلى نسخة صوتية من سفر الملوك الأول 18: 41 - 46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الملوك الأول 18: 41 - 46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قبل هذه القصة بقليل، اجتمع الملك أخآب و[شعب إسرائيل على جبل الكرمل. وتحدّى إيليا أنبياء البعل ليُثبت أيَّ إله هو الحقيقي. صلى إيليا، فأرسل الرب نارًا من السماء لتلتهم الذبيحة، مما أظهر أن الرب هو الإله الحقيقي. ثم قتل إيليا جميع أنبياء البعل في الوادي عند سفح الجبل.]{.mark}</w:t>
      </w:r>
    </w:p>
    <w:p>
      <w:pPr>
        <w:bidi/>
      </w:pPr>
      <w:r>
        <w:rPr>
          <w:rtl/>
          <w:cs/>
          <w:lang w:val="ar_AE" w:bidi="ar_AE"/>
        </w:rPr>
      </w:r>
      <w:r>
        <w:rPr>
          <w:rtl/>
          <w:cs/>
          <w:lang w:val="ar_AE" w:bidi="ar_AE"/>
        </w:rPr>
        <w:t>وهذه القصة عن نهاية الجفاف بعد ثلاث سنوات من انقطاع المطر.</w:t>
      </w:r>
    </w:p>
    <w:p>
      <w:pPr>
        <w:bidi/>
      </w:pPr>
      <w:r>
        <w:rPr>
          <w:rtl/>
          <w:cs/>
          <w:lang w:val="ar_AE" w:bidi="ar_AE"/>
        </w:rPr>
      </w:r>
      <w:r>
        <w:rPr>
          <w:rtl/>
          <w:cs/>
          <w:lang w:val="ar_AE" w:bidi="ar_AE"/>
        </w:rPr>
        <w:t>في بداية هذه القصة، يطلب إيليا من أخآب أن يذهب ليأكل ويشرب. كان يومًا طويلًا على جبل الكرمل، والآن يقول إيليا إنه يوجد صوت مطر غزير (حس دوي مطر). ولم يكن المطر قد نزل على الجبل بعد. ربما يستطيع إيليا أن يسمع الرعد من بعيد، لكن لا توجد غيوم في السماء.</w:t>
      </w:r>
    </w:p>
    <w:p>
      <w:pPr>
        <w:bidi/>
      </w:pPr>
      <w:r>
        <w:rPr>
          <w:rtl/>
          <w:cs/>
          <w:lang w:val="ar_AE" w:bidi="ar_AE"/>
        </w:rPr>
      </w:r>
      <w:r>
        <w:rPr>
          <w:rtl/>
          <w:cs/>
          <w:lang w:val="ar_AE" w:bidi="ar_AE"/>
        </w:rPr>
        <w:t>يقع جبل الكرمل في الجزء الشمالي الغربي من إسرائيل على ساحل البحر الأبيض المتوسط. ومن هناك يتوفر منظر رائع للبحر من أعلى الجبل. وهذا هو المكان المثالي لمراقبة المطر القادم من الغرب.</w:t>
      </w:r>
    </w:p>
    <w:p>
      <w:pPr>
        <w:bidi/>
      </w:pPr>
      <w:r>
        <w:rPr>
          <w:rtl/>
          <w:cs/>
          <w:lang w:val="ar_AE" w:bidi="ar_AE"/>
        </w:rPr>
      </w:r>
      <w:r>
        <w:rPr>
          <w:rtl/>
          <w:cs/>
          <w:lang w:val="ar_AE" w:bidi="ar_AE"/>
        </w:rPr>
        <w:t xml:space="preserve">توقَّفوا وانظروا إلى خريطة جبل الكرمل على حافة البحر. أوقفوا سماع التسجيل الصوتي هنا. </w:t>
      </w:r>
    </w:p>
    <w:p>
      <w:pPr>
        <w:bidi/>
      </w:pPr>
      <w:r>
        <w:rPr>
          <w:rtl/>
          <w:cs/>
          <w:lang w:val="ar_AE" w:bidi="ar_AE"/>
        </w:rPr>
      </w:r>
      <w:r>
        <w:rPr>
          <w:rtl/>
          <w:cs/>
          <w:lang w:val="ar_AE" w:bidi="ar_AE"/>
        </w:rPr>
        <w:t>يصعد إيليا إلى رأس الجبل ليجثو على ركبتيه ويصلّي إلى الرب. ثم يطلب إيليا من غلامه أن ينظر نحو البحر لينظر ما إذا كان هناك سحاب. ويجيب الغلام أنه لا يوجد شيء هناك. يواصل إيليا الطلب من الغلام أن يذهب وينظر. وفي المرة السابعة، يرى الغلام سحابة ترتفع من البحر تشبه حجم يد بشر (سحابة قدر كف). على الأرجح، لا يقصد الغلام أن السحابة تشبه يد شخص. من المرجح أن الغلام يقول إنه يرى أن حجم السحابة يماثل تقريبًا حجم كف إنسان. وهذا يُظهر أن السحابة كانت بعيدة جدًا. عندما يقول الغلام: "صاعدة من البحر"، فهو لا يقصد أن السحابة تخرج من الماء. لكنه يتحدث عن كيف يرى السحابة صاعدة من الأفق في الغرب فوق البحر.</w:t>
      </w:r>
    </w:p>
    <w:p>
      <w:pPr>
        <w:bidi/>
      </w:pPr>
      <w:r>
        <w:rPr>
          <w:rtl/>
          <w:cs/>
          <w:lang w:val="ar_AE" w:bidi="ar_AE"/>
        </w:rPr>
      </w:r>
      <w:r>
        <w:rPr>
          <w:rtl/>
          <w:cs/>
          <w:lang w:val="ar_AE" w:bidi="ar_AE"/>
        </w:rPr>
        <w:t xml:space="preserve">توقَّفوا وقوموا بهذا النشاط: اخرجوا وانظروا إلى السماء. اطلبوا من أشخاص مختلفين في فريقكم أن يتناوبوا في وصف السحب التي ترونها. أوقِفوا الاستماع إلى هذا التسجيل الصوتي هنا. </w:t>
      </w:r>
    </w:p>
    <w:p>
      <w:pPr>
        <w:bidi/>
      </w:pPr>
      <w:r>
        <w:rPr>
          <w:rtl/>
          <w:cs/>
          <w:lang w:val="ar_AE" w:bidi="ar_AE"/>
        </w:rPr>
      </w:r>
      <w:r>
        <w:rPr>
          <w:rtl/>
          <w:cs/>
          <w:lang w:val="ar_AE" w:bidi="ar_AE"/>
        </w:rPr>
        <w:t>يطلب إيليا من الغلام أن يذهب ويطلب من أخآب أن يشد مركبته والمركبة هي مركبة خفيفة ومفتوحة ذات عجلتين يجرها حصان أو أكثر. وكان الناس يقودون المركبات في المعركة. وكان الملوك أو القادة يستخدمون المركبات أيضًا للسفر لمسافات طويلة. لم يكن أخآب ذاهبًا إلى الحرب. سيستغرق الأمر بعض الوقت لتجهيز الخيول ولتجهيز مركبة أخآب للمغادرة إلى يزرعيل. ويطلب إيليا من آخاب الاستعداد للرحيل عن طريق ربط الخيول بمركبته، لكي يتمكن من الوصول إلى يزرعيل قبل أن يعيقه المطر.</w:t>
      </w:r>
    </w:p>
    <w:p>
      <w:pPr>
        <w:bidi/>
      </w:pPr>
      <w:r>
        <w:rPr>
          <w:rtl/>
          <w:cs/>
          <w:lang w:val="ar_AE" w:bidi="ar_AE"/>
        </w:rPr>
      </w:r>
      <w:r>
        <w:rPr>
          <w:rtl/>
          <w:cs/>
          <w:lang w:val="ar_AE" w:bidi="ar_AE"/>
        </w:rPr>
        <w:t xml:space="preserve">توقَّفوا وانظروا إلى صورة لمركبة يجرها حصان. أوقفوا سماع التسجيل الصوتي هنا. </w:t>
      </w:r>
    </w:p>
    <w:p>
      <w:pPr>
        <w:bidi/>
      </w:pPr>
      <w:r>
        <w:rPr>
          <w:rtl/>
          <w:cs/>
          <w:lang w:val="ar_AE" w:bidi="ar_AE"/>
        </w:rPr>
      </w:r>
      <w:r>
        <w:rPr>
          <w:rtl/>
          <w:cs/>
          <w:lang w:val="ar_AE" w:bidi="ar_AE"/>
        </w:rPr>
        <w:t>سيجعل المطر الطريق موحلًا. وكان أخآب سيواجه صعوبة إذا اضطر إلى قيادة المركبة على طول الطرق الموحِلة. لم يكن إيليا يتوقع القليل من المطر، بل الكثير من المطر.</w:t>
      </w:r>
    </w:p>
    <w:p>
      <w:pPr>
        <w:bidi/>
      </w:pPr>
      <w:r>
        <w:rPr>
          <w:rtl/>
          <w:cs/>
          <w:lang w:val="ar_AE" w:bidi="ar_AE"/>
        </w:rPr>
      </w:r>
      <w:r>
        <w:rPr>
          <w:rtl/>
          <w:cs/>
          <w:lang w:val="ar_AE" w:bidi="ar_AE"/>
        </w:rPr>
        <w:t>توقَّفوا هنا واطلبوا من شخص أن يروي قصة [أو تحدّثوا عن وقت كنتم تعلمون أن عاصفة كبيرة كانت قادمة. استمعوا إلى كيف يصف الراوي السماء وتغيّر الطقس.]{.mark} أوقِفوا الاستماع إلى هذا التسجيل الصوتي هنا.</w:t>
      </w:r>
    </w:p>
    <w:p>
      <w:pPr>
        <w:bidi/>
      </w:pPr>
      <w:r>
        <w:rPr>
          <w:rtl/>
          <w:cs/>
          <w:lang w:val="ar_AE" w:bidi="ar_AE"/>
        </w:rPr>
      </w:r>
      <w:r>
        <w:rPr>
          <w:rtl/>
          <w:cs/>
          <w:lang w:val="ar_AE" w:bidi="ar_AE"/>
        </w:rPr>
        <w:t>يركب أخآب مركبته إلى يزرعيل. وكانت يزرعيل مدينة تقع بالقرب من جبل جلبوع، على بُعد نحو سبعة وعشرين كيلومترًا من جبل الكرمل. وكان أقرب قصر لأخآب إلى جبل الكرمل موجودًا في يزرعيل. كان قصر آخاب الشتوي في يزرعيل حينما تكون عاصمة السامرة شديدة البرودة.</w:t>
      </w:r>
    </w:p>
    <w:p>
      <w:pPr>
        <w:bidi/>
      </w:pPr>
      <w:r>
        <w:rPr>
          <w:rtl/>
          <w:cs/>
          <w:lang w:val="ar_AE" w:bidi="ar_AE"/>
        </w:rPr>
      </w:r>
      <w:r>
        <w:rPr>
          <w:rtl/>
          <w:cs/>
          <w:lang w:val="ar_AE" w:bidi="ar_AE"/>
        </w:rPr>
        <w:t>تعني عبارة "كانت يد الرب على إيليا" أن قوة الرب كانت تساعد إيليا. ويركض إيليا أسرع من مركبة أخآب التي تقودها الخيول في الطريق الطويل الذي يبلغ طوله 27 كيلومترًا إلى يزرعيل. وهذا يتجاوز القوة والسرعة المعتادة للإنسان، لكن الرب يمنح إيليا القوة.</w:t>
      </w:r>
    </w:p>
    <w:p>
      <w:pPr>
        <w:bidi/>
      </w:pPr>
      <w:r>
        <w:rPr>
          <w:rtl/>
          <w:cs/>
          <w:lang w:val="ar_AE" w:bidi="ar_AE"/>
        </w:rPr>
      </w:r>
      <w:r>
        <w:rPr>
          <w:rtl/>
          <w:cs/>
          <w:lang w:val="ar_AE" w:bidi="ar_AE"/>
        </w:rPr>
        <w:t xml:space="preserve">ويربط إيليا رداءه في منطقته. كان الرجال في هذه الثقافة يرتدون عادةً عباءات أو أثوابًا طويلة تنسدل بشكل فضفاض عندما لا يكونون منشغلين بالعمل. وعندما يحتاج الرجل إلى العمل أو التحرك بسرعة، كان يربط الرداء تحت منطقته. إذا لم يفعل إيليا ذلك، فمن المحتمل أن يتعثر إيليا ويسقط عندما يركض. وكان من الشائع لدى من يرتدون الأردية في تلك الأيام أن يتحدثوا عن "شد (ربط) الرداء في المنطقة" استعدادًا للقيام بنشاطٍ يتطلب مجهودًا بدنيًا كبيرًا. </w:t>
      </w:r>
    </w:p>
    <w:p>
      <w:pPr>
        <w:bidi/>
      </w:pPr>
      <w:r>
        <w:rPr>
          <w:rtl/>
          <w:cs/>
          <w:lang w:val="ar_AE" w:bidi="ar_AE"/>
        </w:rPr>
      </w:r>
      <w:r>
        <w:rPr>
          <w:rtl/>
          <w:cs/>
          <w:lang w:val="ar_AE" w:bidi="ar_AE"/>
        </w:rPr>
        <w:t xml:space="preserve">توقَّفوا وانظروا إلى صورة لرداء. انظروا إلى صورة لرجل برداء مشدود إلى منطقته. أوقِفوا الاستماع إلى هذا التسجيل الصوتي هنا. </w:t>
      </w:r>
    </w:p>
    <w:p>
      <w:pPr>
        <w:bidi/>
      </w:pPr>
      <w:r>
        <w:rPr>
          <w:rtl/>
          <w:cs/>
          <w:lang w:val="ar_AE" w:bidi="ar_AE"/>
        </w:rPr>
      </w:r>
      <w:r>
        <w:rPr>
          <w:rtl/>
          <w:cs/>
          <w:lang w:val="ar_AE" w:bidi="ar_AE"/>
        </w:rPr>
        <w:t>توقَّفوا وقوموا بهذا النشاط. [اطلبوا من أحد أعضاء الفريق أن يأخذ قماشًا كبيرًا أو رداءً طويلًا ويتركه مُنسدلاً كـرداء. وليحاول أن يركض به وانظروا مدى صعوبة ذلك. ثم شدُّوا أو اربطوا الثياب في حزام وحاولوا الركض مرة أخرى. تحدثوا عن مدى سهولة الحركة عندما تكون قطعة القماش مربوطة أو مشدودة في الحزام. وهذا يوضح سبب شد أو ربط إيليا رداءه قبل الركض.]{.mark}</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الملوك الأول 18: 41 - 46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بتصوير أحداث هذا المقطع.</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b/>
          <w:rtl/>
          <w:cs/>
          <w:lang w:val="ar_AE" w:bidi="ar_AE"/>
        </w:rPr>
        <w:t>في المشهد الأول:</w:t>
      </w:r>
      <w:r>
        <w:rPr>
          <w:rtl/>
          <w:cs/>
          <w:lang w:val="ar_AE" w:bidi="ar_AE"/>
        </w:rPr>
        <w:t xml:space="preserve"> يطلب إيليا من الملك أخآب أن يذهب ويحضر شيئًا ليأكل ويشرب لأن المطر قادم.</w:t>
      </w:r>
    </w:p>
    <w:p>
      <w:pPr>
        <w:bidi/>
      </w:pPr>
      <w:r>
        <w:rPr>
          <w:rtl/>
          <w:cs/>
          <w:lang w:val="ar_AE" w:bidi="ar_AE"/>
        </w:rPr>
      </w:r>
      <w:r>
        <w:rPr>
          <w:b/>
          <w:rtl/>
          <w:cs/>
          <w:lang w:val="ar_AE" w:bidi="ar_AE"/>
        </w:rPr>
        <w:t>في المشهد الثاني:</w:t>
      </w:r>
      <w:r>
        <w:rPr>
          <w:rtl/>
          <w:cs/>
          <w:lang w:val="ar_AE" w:bidi="ar_AE"/>
        </w:rPr>
        <w:t xml:space="preserve"> يصعد إيليا إلى أعلى الجبل. وبينما كان إيليا راكعًا، فإنه يستمر في أن يطلب من غلامه أن ينظر في اتجاه البحر بحثًا عن المطر.</w:t>
      </w:r>
    </w:p>
    <w:p>
      <w:pPr>
        <w:bidi/>
      </w:pPr>
      <w:r>
        <w:rPr>
          <w:rtl/>
          <w:cs/>
          <w:lang w:val="ar_AE" w:bidi="ar_AE"/>
        </w:rPr>
      </w:r>
      <w:r>
        <w:rPr>
          <w:b/>
          <w:rtl/>
          <w:cs/>
          <w:lang w:val="ar_AE" w:bidi="ar_AE"/>
        </w:rPr>
        <w:t>في المشهد الثالث:</w:t>
      </w:r>
      <w:r>
        <w:rPr>
          <w:rtl/>
          <w:cs/>
          <w:lang w:val="ar_AE" w:bidi="ar_AE"/>
        </w:rPr>
        <w:t xml:space="preserve"> يبدأ المطر، ويغادر أخآب في مركبته متوجهًا إلى يزرعيل.</w:t>
      </w:r>
    </w:p>
    <w:p>
      <w:pPr>
        <w:bidi/>
      </w:pPr>
      <w:r>
        <w:rPr>
          <w:rtl/>
          <w:cs/>
          <w:lang w:val="ar_AE" w:bidi="ar_AE"/>
        </w:rPr>
      </w:r>
      <w:r>
        <w:rPr>
          <w:b/>
          <w:rtl/>
          <w:cs/>
          <w:lang w:val="ar_AE" w:bidi="ar_AE"/>
        </w:rPr>
        <w:t>في المشهد الرابع</w:t>
      </w:r>
      <w:r>
        <w:rPr>
          <w:rtl/>
          <w:cs/>
          <w:lang w:val="ar_AE" w:bidi="ar_AE"/>
        </w:rPr>
        <w:t>: تأتي قوة الله (تكون يد الله) على إيليا، فيركض إيليا أسرع من مركبة أخآب الذاهبة إلى يزرعيل.</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النبي إيليَّا</w:t>
      </w:r>
    </w:p>
    <w:p>
      <w:pPr>
        <w:pStyle w:val="ListBullet"/>
        <w:bidi/>
        <w:spacing w:line="240" w:lineRule="auto"/>
        <w:ind w:left="720"/>
      </w:pPr>
      <w:r>
        <w:rPr>
          <w:rtl/>
          <w:cs/>
          <w:lang w:val="ar_AE" w:bidi="ar_AE"/>
        </w:rPr>
      </w:r>
      <w:r>
        <w:rPr>
          <w:rtl/>
          <w:cs/>
          <w:lang w:val="ar_AE" w:bidi="ar_AE"/>
        </w:rPr>
        <w:t>الملك أخآب</w:t>
      </w:r>
    </w:p>
    <w:p>
      <w:pPr>
        <w:pStyle w:val="ListBullet"/>
        <w:bidi/>
        <w:spacing w:line="240" w:lineRule="auto"/>
        <w:ind w:left="720"/>
      </w:pPr>
      <w:r>
        <w:rPr>
          <w:rtl/>
          <w:cs/>
          <w:lang w:val="ar_AE" w:bidi="ar_AE"/>
        </w:rPr>
      </w:r>
      <w:r>
        <w:rPr>
          <w:rtl/>
          <w:cs/>
          <w:lang w:val="ar_AE" w:bidi="ar_AE"/>
        </w:rPr>
        <w:t>وغلام إيليا</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عندما يبدأ المشهد الأول، يكون إيليا وأخآب في أسفل جبل الكرمل عند وادي قيشون. وعلى أعلى الجبل، كان الرب قد أرسل للتو نارًا من السماء، مما أثبت أنه هو الإله الحقيقي. وكان إيليا أيضًا قد أخذ أنبياء البعل من الجبل إلى وادي قيشون وذبحهم هناك. وليس واضحًا ما إذا كانت الأحداث الواردة في هذه القصة الجديدة تحدث في اليوم نفسه أم في اليوم التالي. والآن، عند أسفل جبل الكرمل، يطلب إيليا من الملك أخآب أن يذهب ويحضر شيئًا ليأكل ويشرب. [كان الملك قد قضى للتو يومًا طويلًا على الجبل. وكما كان في السابق، كان الملك أخآب يراقب إيليا فقط ويتبع ما يقوله إيليا.]{.mark} يخبر إيليا الملك أخآب بأن مطرًا غزيرًا على وشك المجيء. لم تكن السماء قد أمطرت منذ ثلاث سنوات، لكن الرب قال إن المطر سينزل مرة أخرى.</w:t>
      </w:r>
    </w:p>
    <w:p>
      <w:pPr>
        <w:bidi/>
      </w:pPr>
      <w:r>
        <w:rPr>
          <w:rtl/>
          <w:cs/>
          <w:lang w:val="ar_AE" w:bidi="ar_AE"/>
        </w:rPr>
      </w:r>
      <w:r>
        <w:rPr>
          <w:rtl/>
          <w:cs/>
          <w:lang w:val="ar_AE" w:bidi="ar_AE"/>
        </w:rPr>
        <w:t>في المشهد الثاني، يعود إيليا إلى قمة جبل الكرمل لينتظر المطر. وعندما يصل إيليا إلى القمة، لا يبحث عن المطر. لكنه يجثو ويميل إلى الأمام بحيث تكون رأسه بين ركبتيه. ليس من الواضح سبب ركوع إيليا، ولكن من المحتمل أنه يصلي كعادته أو أنه كان يضع تركيزه الشديد على الصلاة إلى الرب. وهو وضع يُظهر التواضع.</w:t>
      </w:r>
    </w:p>
    <w:p>
      <w:pPr>
        <w:bidi/>
      </w:pPr>
      <w:r>
        <w:rPr>
          <w:rtl/>
          <w:cs/>
          <w:lang w:val="ar_AE" w:bidi="ar_AE"/>
        </w:rPr>
      </w:r>
      <w:r>
        <w:rPr>
          <w:rtl/>
          <w:cs/>
          <w:lang w:val="ar_AE" w:bidi="ar_AE"/>
        </w:rPr>
        <w:t>[توقَّفوا واطلبوا من أحد أفراد الفريق أن يركع مثل إيليا، ورأسه بين ركبتيه. وهذا يساعد الجميع على رؤية كيف أظهر إيليا تواضعًا وتركيزًا. بينما تشاهدون، تحدّثوا عن الطريقة التي يُظهر بها الناس في ثقافتكم تفكيرًا عميقًا أو احترامًا بأجسادهم. وسيساعدكم هذا في العثور على الكلمات الصحيحة للإشارة إلى أفعال إيليا في ترجمتكم.]{.mark} أوقفوا التسجيل الصوتي هنا.</w:t>
      </w:r>
    </w:p>
    <w:p>
      <w:pPr>
        <w:bidi/>
      </w:pPr>
      <w:r>
        <w:rPr>
          <w:rtl/>
          <w:cs/>
          <w:lang w:val="ar_AE" w:bidi="ar_AE"/>
        </w:rPr>
      </w:r>
      <w:r>
        <w:rPr>
          <w:rtl/>
          <w:cs/>
          <w:lang w:val="ar_AE" w:bidi="ar_AE"/>
        </w:rPr>
        <w:t>ثم يطلب إيليا من غلامه أن يصعد إلى جزء من الجبل حيث يستطيع أن يطل على البحر. ويقع جبل الكرمل على حافة البحر الأبيض المتوسط، حيث كانت سحب المطر غالبًا ما تتحرك من البحر، جهة الغرب، نحو أرض إسرائيل الواقعة شرق البحر. يصعد الغلام ويبحث عن سُحُب مطر. وعادةً ما يأتي المطر في إسرائيل من السحب المُمطرة التي تتشكَّل فوق البحر.</w:t>
      </w:r>
    </w:p>
    <w:p>
      <w:pPr>
        <w:bidi/>
      </w:pPr>
      <w:r>
        <w:rPr>
          <w:rtl/>
          <w:cs/>
          <w:lang w:val="ar_AE" w:bidi="ar_AE"/>
        </w:rPr>
      </w:r>
      <w:r>
        <w:rPr>
          <w:rtl/>
          <w:cs/>
          <w:lang w:val="ar_AE" w:bidi="ar_AE"/>
        </w:rPr>
        <w:t xml:space="preserve">توقَّفوا هنا وانظروا إلى خريطة لجبل الكرمل والبحر الأبيض المتوسط. انظروا إلى صورة للبحر كما يُرى من جبل الكرمل. أوقفوا سماع التسجيل الصوتي هنا. </w:t>
      </w:r>
    </w:p>
    <w:p>
      <w:pPr>
        <w:bidi/>
      </w:pPr>
      <w:r>
        <w:rPr>
          <w:rtl/>
          <w:cs/>
          <w:lang w:val="ar_AE" w:bidi="ar_AE"/>
        </w:rPr>
      </w:r>
      <w:r>
        <w:rPr>
          <w:rtl/>
          <w:cs/>
          <w:lang w:val="ar_AE" w:bidi="ar_AE"/>
        </w:rPr>
        <w:t>ويعود الغلام ويخبر بأنه لا يوجد شيء هناك. فيطلب إيليا من الغلام أن يعود وينظر مرة أخرى. ويتكرر هذا سبع مرات. لا يرى الغلام شيئًا حتى المرة السابعة، حين يعود ويُخبر بأنه رأى سحابة. وتُظهر الطريقة التي يخبر بها الغلام إيليا عن السحابة أنه متفاجئ، ويؤكد أنه يرى شيئًا جديدًا لم يره من قبل. ويقول الغلام "هوذا! أرى سحابة صغيرة قدر كف رجل صاعدة من البحر." ومن غير الواضح ما إذا كان الغلام قد نظر نحو البحر سبع مرات أم أن إيليا طلب منه أن يعود وينظر سبع مرات. إذا كان الغلام قد عاد سبع مرات، فإنه قد نظر نحو البحر ثماني مرات في المجموع.</w:t>
      </w:r>
    </w:p>
    <w:p>
      <w:pPr>
        <w:bidi/>
      </w:pPr>
      <w:r>
        <w:rPr>
          <w:rtl/>
          <w:cs/>
          <w:lang w:val="ar_AE" w:bidi="ar_AE"/>
        </w:rPr>
      </w:r>
      <w:r>
        <w:rPr>
          <w:rtl/>
          <w:cs/>
          <w:lang w:val="ar_AE" w:bidi="ar_AE"/>
        </w:rPr>
        <w:t>يخبر إيليا الغلام أن يذهب ويطلب من أخآب أن يشد الخيل إلى مركبته. ويطلب إيليا من الغلام أن يحثَّ آخاب على النزول إلى يزرعيل قبل أن يعيقه المطر. ولسنا متأكدين مما إذا كان أخآب موجودًا على الجبل في هذه اللحظة. لذا، ليس من الواضح ما إذا كان آخاب موجودًا على الجبل وعليه النزول منه، أم أنه عند سفح الجبل وعليه النزول إلى يزرعيل. لكن من الواضح أن على أخآب أن يذهب إلى يزرعيل قبل أن يجعل المطر والوحل رحلة أخآب شاقة للغاية. فسوف تكون عجلات المركبة ثقيلة، وستعلق في الوحل إذا كانت الأرض مبللة.</w:t>
      </w:r>
    </w:p>
    <w:p>
      <w:pPr>
        <w:bidi/>
      </w:pPr>
      <w:r>
        <w:rPr>
          <w:rtl/>
          <w:cs/>
          <w:lang w:val="ar_AE" w:bidi="ar_AE"/>
        </w:rPr>
      </w:r>
      <w:r>
        <w:rPr>
          <w:rtl/>
          <w:cs/>
          <w:lang w:val="ar_AE" w:bidi="ar_AE"/>
        </w:rPr>
        <w:t>يبدأ المشهد الثالث بعد بضع دقائق من إعطاء إيليا التعليمات للغلام ليوصلها لأخآب. ويبدأ الراوي بقول "بعد قليل"، أو "في الوقت نفسه" أو "كان من هنا إلى هنا". خلال دقائق قليلة، اسودت السماء بشدة من الغيم. وتبدأ رياح قوية في أن تهب. وعندما يبدأ المطر، يغادر أخآب في مركبته متوجهًا إلى يزرعيل.</w:t>
      </w:r>
    </w:p>
    <w:p>
      <w:pPr>
        <w:bidi/>
      </w:pPr>
      <w:r>
        <w:rPr>
          <w:rtl/>
          <w:cs/>
          <w:lang w:val="ar_AE" w:bidi="ar_AE"/>
        </w:rPr>
      </w:r>
      <w:r>
        <w:rPr>
          <w:rtl/>
          <w:cs/>
          <w:lang w:val="ar_AE" w:bidi="ar_AE"/>
        </w:rPr>
        <w:t xml:space="preserve">توقَّفوا واحكوا قصة عن عاصفة ضخمة حدثت بسرعة. انتبهوا إلى الكلمات التي يستخدمها الراوي لوصف السماء والتغيّر في الطقس. كيف كان يبدو الوضع في منطقتكم قبل أن تأتي عاصفة شديدة، مثل العاصفة التي تحدث في هذه القصة؟ استخدموا هذه الكلمات لوصف أن السماء قد اسودت، وبدأت الرياح الشديدة تهب، وبدأ المطر بالهطول. أوقفوا سماع التسجيل الصوتي هنا. </w:t>
      </w:r>
    </w:p>
    <w:p>
      <w:pPr>
        <w:bidi/>
      </w:pPr>
      <w:r>
        <w:rPr>
          <w:rtl/>
          <w:cs/>
          <w:lang w:val="ar_AE" w:bidi="ar_AE"/>
        </w:rPr>
      </w:r>
      <w:r>
        <w:rPr>
          <w:rtl/>
          <w:cs/>
          <w:lang w:val="ar_AE" w:bidi="ar_AE"/>
        </w:rPr>
        <w:t>في المشهد الرابع، تأتي يد الرب أو قوته على إيليا. وبعبارة أخرى، يمنح الرب إيليا قوةً تفوق ما يمتلكه البشر عادةً. ويربط إيليا رداءه في منطقته حتى يتمكن من الركض.</w:t>
      </w:r>
    </w:p>
    <w:p>
      <w:pPr>
        <w:bidi/>
      </w:pPr>
      <w:r>
        <w:rPr>
          <w:rtl/>
          <w:cs/>
          <w:lang w:val="ar_AE" w:bidi="ar_AE"/>
        </w:rPr>
      </w:r>
      <w:r>
        <w:rPr>
          <w:rtl/>
          <w:cs/>
          <w:lang w:val="ar_AE" w:bidi="ar_AE"/>
        </w:rPr>
        <w:t xml:space="preserve">[توقَّفوا هنا وتناقشوا معًا كمجموعة: كيف ستترجمون أن قوة الرب (يد الرب) قد جاءت على إيليا؟ أوقفوا سماع التسجيل الصوتي هنا]. </w:t>
      </w:r>
    </w:p>
    <w:p>
      <w:pPr>
        <w:bidi/>
      </w:pPr>
      <w:r>
        <w:rPr>
          <w:rtl/>
          <w:cs/>
          <w:lang w:val="ar_AE" w:bidi="ar_AE"/>
        </w:rPr>
      </w:r>
      <w:r>
        <w:rPr>
          <w:rtl/>
          <w:cs/>
          <w:lang w:val="ar_AE" w:bidi="ar_AE"/>
        </w:rPr>
        <w:t>[توقَّفوا مرة أخرى وتناقشوا معًا كمجموعة: فكّروا في النشاط الذي ركضتم فيه بينما كان القماش ملفوفًا حولكم. وكيف ستترجمون فكرة أن إيليا ربط رداءه ليركض بسهولة؟ أوقفوا سماع التسجيل الصوتي هنا. ]{.mark}</w:t>
      </w:r>
    </w:p>
    <w:p>
      <w:pPr>
        <w:bidi/>
      </w:pPr>
      <w:r>
        <w:rPr>
          <w:rtl/>
          <w:cs/>
          <w:lang w:val="ar_AE" w:bidi="ar_AE"/>
        </w:rPr>
      </w:r>
      <w:r>
        <w:rPr>
          <w:rtl/>
          <w:cs/>
          <w:lang w:val="ar_AE" w:bidi="ar_AE"/>
        </w:rPr>
        <w:t>ثم يركض إيليا بسرعة شديدة، فيسبق مركبة آخاب التي تجرها الخيول. يركض إيليا من جبل الكرمل ويصل إلى يزرعيل أمام أخآب.</w:t>
      </w:r>
    </w:p>
    <w:p>
      <w:pPr>
        <w:bidi/>
      </w:pPr>
      <w:r>
        <w:rPr>
          <w:rtl/>
          <w:cs/>
          <w:lang w:val="ar_AE" w:bidi="ar_AE"/>
        </w:rPr>
      </w:r>
      <w:r>
        <w:rPr>
          <w:rtl/>
          <w:cs/>
          <w:lang w:val="ar_AE" w:bidi="ar_AE"/>
        </w:rPr>
        <w:t xml:space="preserve">توقَّفوا وانظروا إلى خريطة تمتد من جبل الكرمل ووادي قدرون إلى يزرعيل. أوقفوا سماع التسجيل الصوتي هنا. </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الملوك الأول 18: 41 - 46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النبي إيليَّا</w:t>
      </w:r>
    </w:p>
    <w:p>
      <w:pPr>
        <w:pStyle w:val="ListBullet"/>
        <w:bidi/>
        <w:spacing w:line="240" w:lineRule="auto"/>
        <w:ind w:left="720"/>
      </w:pPr>
      <w:r>
        <w:rPr>
          <w:rtl/>
          <w:cs/>
          <w:lang w:val="ar_AE" w:bidi="ar_AE"/>
        </w:rPr>
      </w:r>
      <w:r>
        <w:rPr>
          <w:rtl/>
          <w:cs/>
          <w:lang w:val="ar_AE" w:bidi="ar_AE"/>
        </w:rPr>
        <w:t>الملك أخآب</w:t>
      </w:r>
    </w:p>
    <w:p>
      <w:pPr>
        <w:pStyle w:val="ListBullet"/>
        <w:bidi/>
        <w:spacing w:line="240" w:lineRule="auto"/>
        <w:ind w:left="720"/>
      </w:pPr>
      <w:r>
        <w:rPr>
          <w:rtl/>
          <w:cs/>
          <w:lang w:val="ar_AE" w:bidi="ar_AE"/>
        </w:rPr>
      </w:r>
      <w:r>
        <w:rPr>
          <w:rtl/>
          <w:cs/>
          <w:lang w:val="ar_AE" w:bidi="ar_AE"/>
        </w:rPr>
        <w:t>وغلام إيليا</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يقول إيليا النبي للملك أخآب: "اذهب واحضر شيئًا لتأكله وتشربه. لأنه هناك حس دوي مطر غزير." لذلك يذهب أخآب ليأكل ويشرب بينما يصعد إيليا إلى قمة جبل الكرمل.</w:t>
      </w:r>
    </w:p>
    <w:p>
      <w:pPr>
        <w:bidi/>
      </w:pPr>
      <w:r>
        <w:rPr>
          <w:rtl/>
          <w:cs/>
          <w:lang w:val="ar_AE" w:bidi="ar_AE"/>
        </w:rPr>
      </w:r>
      <w:r>
        <w:rPr>
          <w:rtl/>
          <w:cs/>
          <w:lang w:val="ar_AE" w:bidi="ar_AE"/>
        </w:rPr>
        <w:t>أوقفوا التمثيل. اسألوا الشخص الذي يؤدي دور الملك أخآب: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أنا مُرهق. ما حدث على هذا الجبل لم يكن مثل ما توقعته؛ أو</w:t>
      </w:r>
    </w:p>
    <w:p>
      <w:pPr>
        <w:pStyle w:val="ListBullet"/>
        <w:bidi/>
        <w:spacing w:line="240" w:lineRule="auto"/>
        <w:ind w:left="720"/>
      </w:pPr>
      <w:r>
        <w:rPr>
          <w:rtl/>
          <w:cs/>
          <w:lang w:val="ar_AE" w:bidi="ar_AE"/>
        </w:rPr>
      </w:r>
      <w:r>
        <w:rPr>
          <w:rtl/>
          <w:cs/>
          <w:lang w:val="ar_AE" w:bidi="ar_AE"/>
        </w:rPr>
        <w:t>أنا أتضور جوعًا. كان هذا الجفاف طويلًا، ولا أملك الطاقة بعد صعود الجبل ثم نزوله. أنا فقط مستعد لتناول الطعام؛ أو</w:t>
      </w:r>
    </w:p>
    <w:p>
      <w:pPr>
        <w:pStyle w:val="ListBullet"/>
        <w:bidi/>
        <w:spacing w:line="240" w:lineRule="auto"/>
        <w:ind w:left="720"/>
      </w:pPr>
      <w:r>
        <w:rPr>
          <w:rtl/>
          <w:cs/>
          <w:lang w:val="ar_AE" w:bidi="ar_AE"/>
        </w:rPr>
      </w:r>
      <w:r>
        <w:rPr>
          <w:rtl/>
          <w:cs/>
          <w:lang w:val="ar_AE" w:bidi="ar_AE"/>
        </w:rPr>
        <w:t>عليّ فقط أن أفعل ما يقوله نبي الرب هذا.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عندما يعود إيليا إلى قمة الجبل، يجثو وينحني بحيث يكون رأسه بين ركبتيه. ويطلب إيليا من غلامه بأن يذهب ويتطلع نحو البحر بحثًا عن المطر.</w:t>
      </w:r>
    </w:p>
    <w:p>
      <w:pPr>
        <w:bidi/>
      </w:pPr>
      <w:r>
        <w:rPr>
          <w:rtl/>
          <w:cs/>
          <w:lang w:val="ar_AE" w:bidi="ar_AE"/>
        </w:rPr>
      </w:r>
      <w:r>
        <w:rPr>
          <w:rtl/>
          <w:cs/>
          <w:lang w:val="ar_AE" w:bidi="ar_AE"/>
        </w:rPr>
        <w:t>أوقفوا التمثيل. اسألوا الشخص الذي يؤدي دور إيليا: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أنا متعب من الصعود والهبوط على الجبل وقتل جميع أنبياء البعل لكن عملي لم ينته بعد. وكان الرب قد قال إنه سيجلب المطر؛ أو</w:t>
      </w:r>
    </w:p>
    <w:p>
      <w:pPr>
        <w:pStyle w:val="ListBullet"/>
        <w:bidi/>
        <w:spacing w:line="240" w:lineRule="auto"/>
        <w:ind w:left="720"/>
      </w:pPr>
      <w:r>
        <w:rPr>
          <w:rtl/>
          <w:cs/>
          <w:lang w:val="ar_AE" w:bidi="ar_AE"/>
        </w:rPr>
      </w:r>
      <w:r>
        <w:rPr>
          <w:rtl/>
          <w:cs/>
          <w:lang w:val="ar_AE" w:bidi="ar_AE"/>
        </w:rPr>
        <w:t>أنا أحاول أن أصلّي، لكنني متعب جدًا. أحتاج أن يمنحني الرب القوة لأصلّي من أجل المطر.</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ويسير غلام إيليا ليبحث عن المطر. ويعود الغلام ويخبر بأنه "لا يوجد شيء هناك". فيطلب إيليا من الغلام أن يعود وينظر مرة أخرى. ويتكرر هذا سبع مرات. </w:t>
      </w:r>
    </w:p>
    <w:p>
      <w:pPr>
        <w:bidi/>
      </w:pPr>
      <w:r>
        <w:rPr>
          <w:rtl/>
          <w:cs/>
          <w:lang w:val="ar_AE" w:bidi="ar_AE"/>
        </w:rPr>
      </w:r>
      <w:r>
        <w:rPr>
          <w:rtl/>
          <w:cs/>
          <w:lang w:val="ar_AE" w:bidi="ar_AE"/>
        </w:rPr>
        <w:t>أوقفوا التمثيل. اسألوا الشخص الذي يؤدي دور غلام إيليا: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لا شك أنه سيهطل المطر، لكنني لا أرى شيئًا على الإطلاق. كم مرة سيظل النبي يطلب مني العودة إلى الخارج والنظر؟ أو</w:t>
      </w:r>
    </w:p>
    <w:p>
      <w:pPr>
        <w:pStyle w:val="ListBullet"/>
        <w:bidi/>
        <w:spacing w:line="240" w:lineRule="auto"/>
        <w:ind w:left="720"/>
      </w:pPr>
      <w:r>
        <w:rPr>
          <w:rtl/>
          <w:cs/>
          <w:lang w:val="ar_AE" w:bidi="ar_AE"/>
        </w:rPr>
      </w:r>
      <w:r>
        <w:rPr>
          <w:rtl/>
          <w:cs/>
          <w:lang w:val="ar_AE" w:bidi="ar_AE"/>
        </w:rPr>
        <w:t>إن إيليا هو رجل الله حقًا. لقد سخر إيليا من البعل، الذي كان عاجزًا عن جلب المطر. كما قد قتل إيليا جميع أنبياء البعل، وهو الآن يصلّي من أجل المطر. آه كم آمل أن يُعيد الرب المطر إلى أرضنا.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وفي المرة السابعة، يخبر غلام إيليا بأنه يرى سحابة صغيرة من المطر تبدو وكأنها بحجم كف إنسان ترتفع من البحر. لذا، يطلب إيليا من الغلام أن يذهب ويُخبر آخاب بأن يربط خيوله بمركبته ويغادر، قبل أن يعيقه المطر. بعد وقت قصير، تصبح السماء مظلمة جدًا، وتبدأ ريح قوية في الهبوب.</w:t>
      </w:r>
    </w:p>
    <w:p>
      <w:pPr>
        <w:bidi/>
      </w:pPr>
      <w:r>
        <w:rPr>
          <w:rtl/>
          <w:cs/>
          <w:lang w:val="ar_AE" w:bidi="ar_AE"/>
        </w:rPr>
      </w:r>
      <w:r>
        <w:rPr>
          <w:rtl/>
          <w:cs/>
          <w:lang w:val="ar_AE" w:bidi="ar_AE"/>
        </w:rPr>
        <w:t>أوقفوا التمثيل. اسألوا الشخص الذي يؤدي دور أخآب: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لقد جاء المطر أخيرًا! أو</w:t>
      </w:r>
    </w:p>
    <w:p>
      <w:pPr>
        <w:pStyle w:val="ListBullet"/>
        <w:bidi/>
        <w:spacing w:line="240" w:lineRule="auto"/>
        <w:ind w:left="720"/>
      </w:pPr>
      <w:r>
        <w:rPr>
          <w:rtl/>
          <w:cs/>
          <w:lang w:val="ar_AE" w:bidi="ar_AE"/>
        </w:rPr>
      </w:r>
      <w:r>
        <w:rPr>
          <w:rtl/>
          <w:cs/>
          <w:lang w:val="ar_AE" w:bidi="ar_AE"/>
        </w:rPr>
        <w:t>أنا مرتاح للغاية! بعد ثلاث سنوات طويلة، يعود المطر؛ أو</w:t>
      </w:r>
    </w:p>
    <w:p>
      <w:pPr>
        <w:pStyle w:val="ListBullet"/>
        <w:bidi/>
        <w:spacing w:line="240" w:lineRule="auto"/>
        <w:ind w:left="720"/>
      </w:pPr>
      <w:r>
        <w:rPr>
          <w:rtl/>
          <w:cs/>
          <w:lang w:val="ar_AE" w:bidi="ar_AE"/>
        </w:rPr>
      </w:r>
      <w:r>
        <w:rPr>
          <w:rtl/>
          <w:cs/>
          <w:lang w:val="ar_AE" w:bidi="ar_AE"/>
        </w:rPr>
        <w:t>سبِّحوا الرب (يهوه) على قوته. سبّحوا الرب على أنه جلب المطر.</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ينهمر مطر غزير من السماء بينما يركب أخآب مركبته عائدًا إلى يزرعيل. ثم تأتي قوة الرب على إيليا، فيربط إيليا رداءه في منطقته ليتمكن من الركض. ويركض إيليا أمام مركبة أخآب طوال الطريق إلى يزرعيل.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الملوك الأول 18: 41 - 46 من الترجمة الأسهل للفهم.</w:t>
      </w:r>
    </w:p>
    <w:p>
      <w:pPr>
        <w:bidi/>
      </w:pPr>
      <w:r>
        <w:rPr>
          <w:rtl/>
          <w:cs/>
          <w:lang w:val="ar_AE" w:bidi="ar_AE"/>
        </w:rPr>
      </w:r>
      <w:r>
        <w:rPr>
          <w:rtl/>
          <w:cs/>
          <w:lang w:val="ar_AE" w:bidi="ar_AE"/>
        </w:rPr>
        <w:t xml:space="preserve">أوقفوا سماع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يقول </w:t>
      </w:r>
      <w:r>
        <w:rPr>
          <w:b/>
          <w:rtl/>
          <w:cs/>
          <w:lang w:val="ar_AE" w:bidi="ar_AE"/>
        </w:rPr>
        <w:t>إيليا</w:t>
      </w:r>
      <w:r>
        <w:rPr>
          <w:rtl/>
          <w:cs/>
          <w:lang w:val="ar_AE" w:bidi="ar_AE"/>
        </w:rPr>
        <w:t xml:space="preserve"> ل</w:t>
      </w:r>
      <w:r>
        <w:rPr>
          <w:b/>
          <w:rtl/>
          <w:cs/>
          <w:lang w:val="ar_AE" w:bidi="ar_AE"/>
        </w:rPr>
        <w:t>أخآب</w:t>
      </w:r>
      <w:r>
        <w:rPr>
          <w:rtl/>
          <w:cs/>
          <w:lang w:val="ar_AE" w:bidi="ar_AE"/>
        </w:rPr>
        <w:t xml:space="preserve"> أن يأكل ويشرب لأن المطر سيهطل قريبًا. إيليا هو نبي الرب. وأخآب هو ملك إسرائيل. ترجموا كلمتي إيليا وأخآب كما فعلتم من قبل.</w:t>
      </w:r>
    </w:p>
    <w:p>
      <w:pPr>
        <w:bidi/>
      </w:pPr>
      <w:r>
        <w:rPr>
          <w:rtl/>
          <w:cs/>
          <w:lang w:val="ar_AE" w:bidi="ar_AE"/>
        </w:rPr>
      </w:r>
      <w:r>
        <w:rPr>
          <w:rtl/>
          <w:cs/>
          <w:lang w:val="ar_AE" w:bidi="ar_AE"/>
        </w:rPr>
        <w:t>ويحث إيليا آخاب على المغادرة بسرعة في مركبته، لكي لا يحول المطر الغزير دون وصوله إلى بيته. كلمة "مطر" هي مصطلح عام لهطول الأمطار، لكننا نتحدث هنا عن عاصفة مطرية غزيرة تأتي بعد ثلاث سنوات من انقطاع المطر.</w:t>
      </w:r>
    </w:p>
    <w:p>
      <w:pPr>
        <w:bidi/>
      </w:pPr>
      <w:r>
        <w:rPr>
          <w:rtl/>
          <w:cs/>
          <w:lang w:val="ar_AE" w:bidi="ar_AE"/>
        </w:rPr>
      </w:r>
      <w:r>
        <w:rPr>
          <w:rtl/>
          <w:cs/>
          <w:lang w:val="ar_AE" w:bidi="ar_AE"/>
        </w:rPr>
        <w:t xml:space="preserve">توقَّفوا هنا وناقشوا معًا كمجموعة الكلمة أو العبارة التي ستستخدمونها للإشارة إلى </w:t>
      </w:r>
      <w:r>
        <w:rPr>
          <w:b/>
          <w:rtl/>
          <w:cs/>
          <w:lang w:val="ar_AE" w:bidi="ar_AE"/>
        </w:rPr>
        <w:t>المطر</w:t>
      </w:r>
      <w:r>
        <w:rPr>
          <w:rtl/>
          <w:cs/>
          <w:lang w:val="ar_AE" w:bidi="ar_AE"/>
        </w:rPr>
        <w:t xml:space="preserve"> الغزير. أوقِفوا الاستماع إلى هذا التسجيل الصوتي هنا. </w:t>
      </w:r>
    </w:p>
    <w:p>
      <w:pPr>
        <w:bidi/>
      </w:pPr>
      <w:r>
        <w:rPr>
          <w:rtl/>
          <w:cs/>
          <w:lang w:val="ar_AE" w:bidi="ar_AE"/>
        </w:rPr>
      </w:r>
      <w:r>
        <w:rPr>
          <w:rtl/>
          <w:cs/>
          <w:lang w:val="ar_AE" w:bidi="ar_AE"/>
        </w:rPr>
        <w:t xml:space="preserve">ومن أعلى الجبل، يرى غلام إيليا </w:t>
      </w:r>
      <w:r>
        <w:rPr>
          <w:b/>
          <w:rtl/>
          <w:cs/>
          <w:lang w:val="ar_AE" w:bidi="ar_AE"/>
        </w:rPr>
        <w:t>غيمة</w:t>
      </w:r>
      <w:r>
        <w:rPr>
          <w:rtl/>
          <w:cs/>
          <w:lang w:val="ar_AE" w:bidi="ar_AE"/>
        </w:rPr>
        <w:t xml:space="preserve"> صغيرة. قد تحتوي لغتكم على كلمات كثيرة للإشارة إلى الغيوم والسحب، لكن المصطلح المستخدم في هذه القصة يشير إلى غيمة ممطرة كثيفة ومظلمة.</w:t>
      </w:r>
    </w:p>
    <w:p>
      <w:pPr>
        <w:bidi/>
      </w:pPr>
      <w:r>
        <w:rPr>
          <w:rtl/>
          <w:cs/>
          <w:lang w:val="ar_AE" w:bidi="ar_AE"/>
        </w:rPr>
      </w:r>
      <w:r>
        <w:rPr>
          <w:rtl/>
          <w:cs/>
          <w:lang w:val="ar_AE" w:bidi="ar_AE"/>
        </w:rPr>
        <w:t xml:space="preserve">توقَّفوا هنا وناقشوا معًا الكلمة أو العبارة التي ستستخدمونها للإشارة إلى غيمة ممطرة غزيرة ومظلمة. إذا كنتم قد ترجمتم هذه الكلمة بالفعل في سِفر آخر من الكتاب المُقدَّس، استخدموا الكلمة نفسها التي استخدمتموها هناك. أوقِفوا الاستماع إلى هذا التسجيل الصوتي هنا. </w:t>
      </w:r>
    </w:p>
    <w:p>
      <w:pPr>
        <w:bidi/>
      </w:pPr>
      <w:r>
        <w:rPr>
          <w:rtl/>
          <w:cs/>
          <w:lang w:val="ar_AE" w:bidi="ar_AE"/>
        </w:rPr>
      </w:r>
      <w:r>
        <w:rPr>
          <w:rtl/>
          <w:cs/>
          <w:lang w:val="ar_AE" w:bidi="ar_AE"/>
        </w:rPr>
        <w:t xml:space="preserve">ويطلب إيليا من </w:t>
      </w:r>
      <w:r>
        <w:rPr>
          <w:b/>
          <w:rtl/>
          <w:cs/>
          <w:lang w:val="ar_AE" w:bidi="ar_AE"/>
        </w:rPr>
        <w:t>غلامه</w:t>
      </w:r>
      <w:r>
        <w:rPr>
          <w:rtl/>
          <w:cs/>
          <w:lang w:val="ar_AE" w:bidi="ar_AE"/>
        </w:rPr>
        <w:t xml:space="preserve"> أن يذهب إلى قمة جبل الكرمل وأن يتطلع نحو </w:t>
      </w:r>
      <w:r>
        <w:rPr>
          <w:b/>
          <w:rtl/>
          <w:cs/>
          <w:lang w:val="ar_AE" w:bidi="ar_AE"/>
        </w:rPr>
        <w:t>البحر</w:t>
      </w:r>
      <w:r>
        <w:rPr>
          <w:rtl/>
          <w:cs/>
          <w:lang w:val="ar_AE" w:bidi="ar_AE"/>
        </w:rPr>
        <w:t xml:space="preserve"> بحثًا عن المطر. وهذا البحر هو البحر الأبيض المتوسط، وهو مسطح كبير جدًا من الماء المالح، وهو أكبر بكثير من بحيرة لكنه ليس بحجم المحيط. ويقع هذا البحر إلى الغرب من إسرائيل، أي إلى الاتجاه الذي تغرب فيه الشمس. ويطل جبل الكرمل على البحر. ترجموا كلمتي غلام وبحر بالطريقة التي استخدمتموها في المقاطع السابقة. ولمزيد من المعلومات حول كلمة "عبد"، ارجعوا إلى قاموس الكلمات الرئيسية.</w:t>
      </w:r>
    </w:p>
    <w:p>
      <w:pPr>
        <w:bidi/>
      </w:pPr>
      <w:r>
        <w:rPr>
          <w:rtl/>
          <w:cs/>
          <w:lang w:val="ar_AE" w:bidi="ar_AE"/>
        </w:rPr>
      </w:r>
      <w:r>
        <w:rPr>
          <w:rtl/>
          <w:cs/>
          <w:lang w:val="ar_AE" w:bidi="ar_AE"/>
        </w:rPr>
        <w:t xml:space="preserve">يركب الملك أخآب عائدًا إلى يزرعيل في </w:t>
      </w:r>
      <w:r>
        <w:rPr>
          <w:b/>
          <w:rtl/>
          <w:cs/>
          <w:lang w:val="ar_AE" w:bidi="ar_AE"/>
        </w:rPr>
        <w:t>مركبته</w:t>
      </w:r>
      <w:r>
        <w:rPr>
          <w:rtl/>
          <w:cs/>
          <w:lang w:val="ar_AE" w:bidi="ar_AE"/>
        </w:rPr>
        <w:t>. [المركبة هي عربة صغيرة خفيفة تجرها الخيول وتحمل الناس، ولا سيما الملوك والجنود، عندما يقاتلون في المعارك.]{.mark} ترجموا كلمة مركبة كما فعلتم في المقاطع السابقة.</w:t>
      </w:r>
    </w:p>
    <w:p>
      <w:pPr>
        <w:bidi/>
      </w:pPr>
      <w:r>
        <w:rPr>
          <w:rtl/>
          <w:cs/>
          <w:lang w:val="ar_AE" w:bidi="ar_AE"/>
        </w:rPr>
      </w:r>
      <w:r>
        <w:rPr>
          <w:rtl/>
          <w:cs/>
          <w:lang w:val="ar_AE" w:bidi="ar_AE"/>
        </w:rPr>
        <w:t xml:space="preserve">توقَّفوا هنا، وانظروا معًا إلى صورة لمركبة إذا لزم الأمر. أوقفوا سماع التسجيل الصوتي هنا. </w:t>
      </w:r>
    </w:p>
    <w:p>
      <w:pPr>
        <w:bidi/>
      </w:pPr>
      <w:r>
        <w:rPr>
          <w:rtl/>
          <w:cs/>
          <w:lang w:val="ar_AE" w:bidi="ar_AE"/>
        </w:rPr>
      </w:r>
      <w:r>
        <w:rPr>
          <w:rtl/>
          <w:cs/>
          <w:lang w:val="ar_AE" w:bidi="ar_AE"/>
        </w:rPr>
        <w:t xml:space="preserve">حلَّت قوة </w:t>
      </w:r>
      <w:r>
        <w:rPr>
          <w:b/>
          <w:rtl/>
          <w:cs/>
          <w:lang w:val="ar_AE" w:bidi="ar_AE"/>
        </w:rPr>
        <w:t>الرب (يهوه)</w:t>
      </w:r>
      <w:r>
        <w:rPr>
          <w:rtl/>
          <w:cs/>
          <w:lang w:val="ar_AE" w:bidi="ar_AE"/>
        </w:rPr>
        <w:t xml:space="preserve"> على إيليا، فشد إيليا </w:t>
      </w:r>
      <w:r>
        <w:rPr>
          <w:b/>
          <w:rtl/>
          <w:cs/>
          <w:lang w:val="ar_AE" w:bidi="ar_AE"/>
        </w:rPr>
        <w:t>رداءه</w:t>
      </w:r>
      <w:r>
        <w:rPr>
          <w:rtl/>
          <w:cs/>
          <w:lang w:val="ar_AE" w:bidi="ar_AE"/>
        </w:rPr>
        <w:t>، أي إنه "شده حول الجزء السفلي من جسده،" وركض. وهذا يعني أن إيليا ربط رداءه في الحزام (المنطقة)، أي القطعة الطويلة من القماش التي كان الشخص يلفها حول رداءه. مع أن القصة الأصلية لا تستخدم كلمة "رداء"، فقد ترغبون في أن تقولوا أن إيليا قد شدَّ رداءه في المنطقة عندما ركض. إذا كنتم قد استخدمتم كلمة رداء، فراجعوا "قاموس الكلمات الرئيسية" لكلمة رداء، واستخدموا الكلمة نفسها التي استخدمتموها من قبل للإشارة إلى رداء. ويهوه هو الاسم الذي سمّى الله به نفسه. ترجموا كلمة يهوه كما ترجمتموها في المقاطع السابقة. ولمزيد من المعلومات حول كلمة "يهوه"، ارجعوا إلى قاموس الكلمات الرئيسية.</w:t>
      </w:r>
    </w:p>
    <w:p>
      <w:pPr>
        <w:bidi/>
      </w:pPr>
      <w:r>
        <w:rPr>
          <w:rtl/>
          <w:cs/>
          <w:lang w:val="ar_AE" w:bidi="ar_AE"/>
        </w:rPr>
      </w:r>
      <w:r>
        <w:rPr>
          <w:rtl/>
          <w:cs/>
          <w:lang w:val="ar_AE" w:bidi="ar_AE"/>
        </w:rPr>
        <w:t>توقَّفوا هنا، وإذا لزم الأمر، انظروا مرة أخرى إلى صورة لرداء ولرجل يربط رداءه في حزامه (منطقته). ناقشوا كيف ستتحدثون عن ربط أو شد إيليا رداءه حتى يتمكن من الركض بسرعة.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19:1–8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19: 1 - 8 واحفظوه في قلوبكم.</w:t>
      </w:r>
    </w:p>
    <w:p>
      <w:pPr>
        <w:bidi/>
      </w:pPr>
      <w:r>
        <w:rPr>
          <w:rtl/>
          <w:cs/>
          <w:lang w:val="ar_AE" w:bidi="ar_AE"/>
        </w:rPr>
      </w:r>
      <w:r>
        <w:rPr>
          <w:rtl/>
          <w:cs/>
          <w:lang w:val="ar_AE" w:bidi="ar_AE"/>
        </w:rPr>
        <w:t>استمعوا إلى نسخة صوتية من سفر الملوك الأول 19: 1 - 8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الملوك الأول 19: 1 - 8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القصص السابقة، دعا إيليا الشعب إلى جبل الكرمل وتحدَّاهم أن يختاروا بين الرب (يهوه) والبعل. لم يستطع البعل أن يُرسل نارًا، لكن عندما صلّى إيليا، أرسل الرب (يهوه) نارًا من السماء، مما أظهر أن الرب هو الإله الحقيقي. ثم قتل إيليا جميع أنبياء البعل. بعد ذلك، صلّى إيليا مرة أخرى، وأرسل الرب المطر ليُنهي ثلاث سنوات من الجفاف في إسرائيل. ثم طلب إيليا من الملك أخآب أن يذهب إلى يزرعيل. ثم صلّى إيليا، وركض بقوة الرب أمام مركبة أخآب إلى يزرعيل.]{.mark}</w:t>
      </w:r>
    </w:p>
    <w:p>
      <w:pPr>
        <w:bidi/>
      </w:pPr>
      <w:r>
        <w:rPr>
          <w:rtl/>
          <w:cs/>
          <w:lang w:val="ar_AE" w:bidi="ar_AE"/>
        </w:rPr>
      </w:r>
      <w:r>
        <w:rPr>
          <w:rtl/>
          <w:cs/>
          <w:lang w:val="ar_AE" w:bidi="ar_AE"/>
        </w:rPr>
        <w:t>[في بداية هذه القصة، كان الملك أخآب قد وصل للتو إلى يزرعيل وقد أخبر إيزابل بكل ما فعله إيليا. أخبر أخآب إيزابل أن إيليا قتل جميع أنبياء البعل بالسيف. في تلك الثقافة، تشير عبارة "بالسيف" إلى أن الناس قتلوا هؤلاء الناس بطريقة عنيفة، لكن هذا لا يعني أن إيليا قتل كل واحد من هؤلاء بنفسه أو أنه استخدم سيفًا حقيقيًا.]{.mark}</w:t>
      </w:r>
    </w:p>
    <w:p>
      <w:pPr>
        <w:bidi/>
      </w:pPr>
      <w:r>
        <w:rPr>
          <w:rtl/>
          <w:cs/>
          <w:lang w:val="ar_AE" w:bidi="ar_AE"/>
        </w:rPr>
      </w:r>
      <w:r>
        <w:rPr>
          <w:rtl/>
          <w:cs/>
          <w:lang w:val="ar_AE" w:bidi="ar_AE"/>
        </w:rPr>
        <w:t>[كانت إيزابل غاضبة جدًا لأنها كانت تدعم أنبياء البعل وقد حاولت أن تقتل أنبياء الرب (يهوه)، لكن الآن قد قتل إيليا جميع أنبياء البعل. فتُرسل إيزابل رسالة إلى إيليا تقول له فيها إنها ستقتله. وتحلف إيزابل أو تقطع قسمًا بآلهتها، ليس باسم الرب (يهوه)، لأنها تعبد آلهة كثيرة. وتقول إيزابل إنها ستفعل بإيليا ما فعله بالأنبياء، لكنها ترسل رسولًا فقط، لا جنودًا. كان الناس في تلك الثقافة يستخدمون هذا النوع من العبارات ليقطعوا وعدًا قويًا. الكلمات "هكذا تفعل الآلهة وهكذا تزيد" تُظهر قَسَم. وهذا يعني أن الشخص يدعو آلهته لتعاقبه إذا لم يحفظ هذا الوعد.]{.mark}</w:t>
      </w:r>
    </w:p>
    <w:p>
      <w:pPr>
        <w:bidi/>
      </w:pPr>
      <w:r>
        <w:rPr>
          <w:rtl/>
          <w:cs/>
          <w:lang w:val="ar_AE" w:bidi="ar_AE"/>
        </w:rPr>
      </w:r>
      <w:r>
        <w:rPr>
          <w:rtl/>
          <w:cs/>
          <w:lang w:val="ar_AE" w:bidi="ar_AE"/>
        </w:rPr>
        <w:t>[توقَّفوا وتناقشوا معًا كمجموعة ما الذي يعنيه الوعد (القسم) القوي في ثقافتكم. ناقشوا كيف يمكن لشخص أن يقسم ليفعل شيئًا مهمًا أو تهديدًا. وكيف يُظهر الناس أنهم جادون جدًا عندما يقدمون وعدًا؟ أوقفوا سماع التسجيل الصوتي هنا. ]{.mark}</w:t>
      </w:r>
    </w:p>
    <w:p>
      <w:pPr>
        <w:bidi/>
      </w:pPr>
      <w:r>
        <w:rPr>
          <w:rtl/>
          <w:cs/>
          <w:lang w:val="ar_AE" w:bidi="ar_AE"/>
        </w:rPr>
      </w:r>
      <w:r>
        <w:rPr>
          <w:rtl/>
          <w:cs/>
          <w:lang w:val="ar_AE" w:bidi="ar_AE"/>
        </w:rPr>
        <w:t>[يخاف إيليا ويهرب من يزرعيل. ثم يغادر إيليا إسرائيل ويسافر عبر يهوذا وصولاً إلى بئر سبع.]{.mark}</w:t>
      </w:r>
    </w:p>
    <w:p>
      <w:pPr>
        <w:bidi/>
      </w:pPr>
      <w:r>
        <w:rPr>
          <w:rtl/>
          <w:cs/>
          <w:lang w:val="ar_AE" w:bidi="ar_AE"/>
        </w:rPr>
      </w:r>
      <w:r>
        <w:rPr>
          <w:rtl/>
          <w:cs/>
          <w:lang w:val="ar_AE" w:bidi="ar_AE"/>
        </w:rPr>
        <w:t xml:space="preserve">توقَّفوا وانظروا إلى خريطة لرحلة إيليا من يزرعيل إلى بئر سبع والبرية. أوقفوا سماع التسجيل الصوتي هنا. </w:t>
      </w:r>
    </w:p>
    <w:p>
      <w:pPr>
        <w:bidi/>
      </w:pPr>
      <w:r>
        <w:rPr>
          <w:rtl/>
          <w:cs/>
          <w:lang w:val="ar_AE" w:bidi="ar_AE"/>
        </w:rPr>
      </w:r>
      <w:r>
        <w:rPr>
          <w:rtl/>
          <w:cs/>
          <w:lang w:val="ar_AE" w:bidi="ar_AE"/>
        </w:rPr>
        <w:t>ولا نعرف لماذا يذهب غلام إيليا مع إيليا حتى بئر سبع فقط، لكن إيليا يتركه هناك. بئر سبع هي مدينة في مملكة يهوذا الجنوبية التي كان لها ملكٌ مختلف عن أخآب.</w:t>
      </w:r>
    </w:p>
    <w:p>
      <w:pPr>
        <w:bidi/>
      </w:pPr>
      <w:r>
        <w:rPr>
          <w:rtl/>
          <w:cs/>
          <w:lang w:val="ar_AE" w:bidi="ar_AE"/>
        </w:rPr>
      </w:r>
      <w:r>
        <w:rPr>
          <w:rtl/>
          <w:cs/>
          <w:lang w:val="ar_AE" w:bidi="ar_AE"/>
        </w:rPr>
        <w:t>ثم يسير إيليا وحده في البرية، وهي منطقة صحراوية جافة فيها عدد قليل من الأشجار أو من الناس. ومن المرجح أن إيليا سار مسافة تبلغ نحو 25 كيلومترًا، أي ما يعادل مسيرة يوم كامل، ثم جلس ليستريح تحت شجرة رتم. وشجرة الرتم (الرتمة) هي شجيرة كبيرة أو شجرة صغيرة تنمو في البرية. ويمكن لبعض أشجار الرتم أن تنمو إلى ثلاثة أمتار ونصف.</w:t>
      </w:r>
    </w:p>
    <w:p>
      <w:pPr>
        <w:bidi/>
      </w:pPr>
      <w:r>
        <w:rPr>
          <w:rtl/>
          <w:cs/>
          <w:lang w:val="ar_AE" w:bidi="ar_AE"/>
        </w:rPr>
      </w:r>
      <w:r>
        <w:rPr>
          <w:rtl/>
          <w:cs/>
          <w:lang w:val="ar_AE" w:bidi="ar_AE"/>
        </w:rPr>
        <w:t xml:space="preserve">توقَّفوا وانظروا إلى صورة لشجرة رتم (رتمة). أوقِفوا الاستماع إلى هذا التسجيل الصوتي هنا. </w:t>
      </w:r>
    </w:p>
    <w:p>
      <w:pPr>
        <w:bidi/>
      </w:pPr>
      <w:r>
        <w:rPr>
          <w:rtl/>
          <w:cs/>
          <w:lang w:val="ar_AE" w:bidi="ar_AE"/>
        </w:rPr>
      </w:r>
      <w:r>
        <w:rPr>
          <w:rtl/>
          <w:cs/>
          <w:lang w:val="ar_AE" w:bidi="ar_AE"/>
        </w:rPr>
        <w:t>كثيرًا ما استخدم الناس البرية بالقرب من بئر سبع لرعي الحيوانات في الشتاء. وقبل زمن إيليا بمدة طويلة، بنى كل من إبراهيم وإسحاق مذابح للرب (يهوه) في هذه المنطقة. وقد ارتحلت هاجر مع إسماعيل في برية بئر سبع عندما أبعدهما إبراهيم. ومثل إبراهيم وإسحاق وهاجر، يتحدث إيليا إلى الرب في برية بئر سبع.</w:t>
      </w:r>
    </w:p>
    <w:p>
      <w:pPr>
        <w:bidi/>
      </w:pPr>
      <w:r>
        <w:rPr>
          <w:rtl/>
          <w:cs/>
          <w:lang w:val="ar_AE" w:bidi="ar_AE"/>
        </w:rPr>
      </w:r>
      <w:r>
        <w:rPr>
          <w:rtl/>
          <w:cs/>
          <w:lang w:val="ar_AE" w:bidi="ar_AE"/>
        </w:rPr>
        <w:t>تحت شجرة الرتم، يصلي إيليا للرب ويقول إنه لم يعد يحتمل، وإنه يريد الموت لأن مشاكله تبدو عظيمة للغاية. يقول إيليا: "أنا لست خير من آبائي أو أجدادي"، مما يعني أن إيليا يشعر بأنه ليس أفضل من الذين ماتوا بالفعل أو أن إيليا لم يكن أفضل من الأنبياء الذين قبله. ثم يضطجع إيليا وينام.</w:t>
      </w:r>
    </w:p>
    <w:p>
      <w:pPr>
        <w:bidi/>
      </w:pPr>
      <w:r>
        <w:rPr>
          <w:rtl/>
          <w:cs/>
          <w:lang w:val="ar_AE" w:bidi="ar_AE"/>
        </w:rPr>
      </w:r>
      <w:r>
        <w:rPr>
          <w:rtl/>
          <w:cs/>
          <w:lang w:val="ar_AE" w:bidi="ar_AE"/>
        </w:rPr>
        <w:t>بعد بعض الوقت، يلمس ملاك إيليا ويطلب منه أن يقوم ويأكل ويشرب. ولا تذكر القصة ما إذا كان إيليا يرى الملاك، لكن لا يبدو أنه كان خائفًا أو مندهشًا. والملاك هو كائن روحي خلقه الرب وهو ينقل الرسائل أو المساعدة من الرب. وأحيانًا تظهر الملائكة في شبه الناس، وأحيانًا تبدو مُنيرة أو مخيفة، لكن الراوي لا يصف الملاك.</w:t>
      </w:r>
    </w:p>
    <w:p>
      <w:pPr>
        <w:bidi/>
      </w:pPr>
      <w:r>
        <w:rPr>
          <w:rtl/>
          <w:cs/>
          <w:lang w:val="ar_AE" w:bidi="ar_AE"/>
        </w:rPr>
      </w:r>
      <w:r>
        <w:rPr>
          <w:rtl/>
          <w:cs/>
          <w:lang w:val="ar_AE" w:bidi="ar_AE"/>
        </w:rPr>
        <w:t>كان إيليا متعبًا جدًا ويريد أن يموت، لكن الرب يعطي إيليا كوزًا من الماء وخبزًا ليساعده على استعادة عافيته. ويجد إيليا كوز الماء والخبز بجانب رأسه. والخبز عبارة عن رغيف مسطح ومستدير خبزه شخص ما على حجارة ساخنة. هذا الخبز ليس كعكة حلوة.</w:t>
      </w:r>
    </w:p>
    <w:p>
      <w:pPr>
        <w:bidi/>
      </w:pPr>
      <w:r>
        <w:rPr>
          <w:rtl/>
          <w:cs/>
          <w:lang w:val="ar_AE" w:bidi="ar_AE"/>
        </w:rPr>
      </w:r>
      <w:r>
        <w:rPr>
          <w:rtl/>
          <w:cs/>
          <w:lang w:val="ar_AE" w:bidi="ar_AE"/>
        </w:rPr>
        <w:t>[توقَّفوا وانظروا إلى صورة رغيف خبز مستدير ومسطَّح، خبزه أحدهم على أحجار ساخنة. فكّروا في نوع الطعام الأساسي الذي يأكله الناس في منطقتكم، حتى لو لم يكن خبزًا. فكِّروا كيف يصف الناس في مجتمعكم طعامًا أساسيًا يمنح القوة والطاقة.]{.mark} أوقِفوا الاستماع إلى التسجيل الصوتي هنا.</w:t>
      </w:r>
    </w:p>
    <w:p>
      <w:pPr>
        <w:bidi/>
      </w:pPr>
      <w:r>
        <w:rPr>
          <w:rtl/>
          <w:cs/>
          <w:lang w:val="ar_AE" w:bidi="ar_AE"/>
        </w:rPr>
      </w:r>
      <w:r>
        <w:rPr>
          <w:rtl/>
          <w:cs/>
          <w:lang w:val="ar_AE" w:bidi="ar_AE"/>
        </w:rPr>
        <w:t>وكوز الماء كان عبارة عن قارورة فخارية صغيرة يتراوح ارتفاعها من سبعة سنتيمترات ونصف إلى خمسة عشر سنتيمترًا. وهذا يعني أنه كان بطول إصبع أو يد تقريبًا. وكان الناس عادةً ما يستخدمون أكواز كهذه لحمل الماء أو السوائل الأخرى.</w:t>
      </w:r>
    </w:p>
    <w:p>
      <w:pPr>
        <w:bidi/>
      </w:pPr>
      <w:r>
        <w:rPr>
          <w:rtl/>
          <w:cs/>
          <w:lang w:val="ar_AE" w:bidi="ar_AE"/>
        </w:rPr>
      </w:r>
      <w:r>
        <w:rPr>
          <w:rtl/>
          <w:cs/>
          <w:lang w:val="ar_AE" w:bidi="ar_AE"/>
        </w:rPr>
        <w:t xml:space="preserve">توقَّفوا هنا وانظروا إلى كوز كان الناس يستخدمونه لحمل الماء. أوقفوا سماع التسجيل الصوتي هنا. </w:t>
      </w:r>
    </w:p>
    <w:p>
      <w:pPr>
        <w:bidi/>
      </w:pPr>
      <w:r>
        <w:rPr>
          <w:rtl/>
          <w:cs/>
          <w:lang w:val="ar_AE" w:bidi="ar_AE"/>
        </w:rPr>
      </w:r>
      <w:r>
        <w:rPr>
          <w:rtl/>
          <w:cs/>
          <w:lang w:val="ar_AE" w:bidi="ar_AE"/>
        </w:rPr>
        <w:t>يقول الملاك لإيليا أن يأكل؛ لأن رحلة إيليا ستكون طويلة وصعبة. وتبلغ الرحلة من بئر سبع إلى حوريب نحو أربعمائة كيلومتر، ويسافر إيليا لمدة أربعين يومًا وليلة بقوة الطعام الذي أعطاه الله له.</w:t>
      </w:r>
    </w:p>
    <w:p>
      <w:pPr>
        <w:bidi/>
      </w:pPr>
      <w:r>
        <w:rPr>
          <w:rtl/>
          <w:cs/>
          <w:lang w:val="ar_AE" w:bidi="ar_AE"/>
        </w:rPr>
      </w:r>
      <w:r>
        <w:rPr>
          <w:rtl/>
          <w:cs/>
          <w:lang w:val="ar_AE" w:bidi="ar_AE"/>
        </w:rPr>
        <w:t>ويمشي إيليا كل الطريق إلى جبل حوريب. ويدعو الناس أيضًا جبل حوريب "جبل سيناء"، أو "جبل الله". ستتذكرون أن هذا هو المكان الذي ظهر فيه الله لموسى في العُليقة المشتعلة وأعطى العهد لإسرائيل بعد مغادرتهم مصر.</w:t>
      </w:r>
    </w:p>
    <w:p>
      <w:pPr>
        <w:bidi/>
      </w:pPr>
      <w:r>
        <w:rPr>
          <w:rtl/>
          <w:cs/>
          <w:lang w:val="ar_AE" w:bidi="ar_AE"/>
        </w:rPr>
      </w:r>
      <w:r>
        <w:rPr>
          <w:rtl/>
          <w:cs/>
          <w:lang w:val="ar_AE" w:bidi="ar_AE"/>
        </w:rPr>
        <w:t>توقَّفوا هنا وانظروا إلى صورة لجبل حوريب. أيضًا، انظروا إلى الخريطة مرة أخرى، وهذه المرة لاحظوا رحلة إيليا من بئر سبع إلى جبل حوريب.</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الملوك الأول 19: 1 - 8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بتصوير أحداث هذا المقطع.</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b/>
          <w:rtl/>
          <w:cs/>
          <w:lang w:val="ar_AE" w:bidi="ar_AE"/>
        </w:rPr>
        <w:t>في المشهد الأول:</w:t>
      </w:r>
      <w:r>
        <w:rPr>
          <w:rtl/>
          <w:cs/>
          <w:lang w:val="ar_AE" w:bidi="ar_AE"/>
        </w:rPr>
        <w:t xml:space="preserve"> يخبر الملك أخآب الملكة إيزابل بكل ما حدث على جبل الكرمل. ولذلك ترسل إيزابل رسالة إلى إيليا لتحذره من أنها على وشك أن تقتله.</w:t>
      </w:r>
    </w:p>
    <w:p>
      <w:pPr>
        <w:bidi/>
      </w:pPr>
      <w:r>
        <w:rPr>
          <w:rtl/>
          <w:cs/>
          <w:lang w:val="ar_AE" w:bidi="ar_AE"/>
        </w:rPr>
      </w:r>
      <w:r>
        <w:rPr>
          <w:b/>
          <w:rtl/>
          <w:cs/>
          <w:lang w:val="ar_AE" w:bidi="ar_AE"/>
        </w:rPr>
        <w:t>في المشهد الثاني:</w:t>
      </w:r>
      <w:r>
        <w:rPr>
          <w:rtl/>
          <w:cs/>
          <w:lang w:val="ar_AE" w:bidi="ar_AE"/>
        </w:rPr>
        <w:t xml:space="preserve"> يهرب إيليا إلى بئر سبع، ثم إلى مكان في البرية. ويصلّي إيليا إلى الله ليأخذ حياته. ثم يضطجع إيليا وينام تحت شجرة رتم.</w:t>
      </w:r>
    </w:p>
    <w:p>
      <w:pPr>
        <w:bidi/>
      </w:pPr>
      <w:r>
        <w:rPr>
          <w:rtl/>
          <w:cs/>
          <w:lang w:val="ar_AE" w:bidi="ar_AE"/>
        </w:rPr>
      </w:r>
      <w:r>
        <w:rPr>
          <w:b/>
          <w:rtl/>
          <w:cs/>
          <w:lang w:val="ar_AE" w:bidi="ar_AE"/>
        </w:rPr>
        <w:t>في المشهد الثالث:</w:t>
      </w:r>
      <w:r>
        <w:rPr>
          <w:rtl/>
          <w:cs/>
          <w:lang w:val="ar_AE" w:bidi="ar_AE"/>
        </w:rPr>
        <w:t xml:space="preserve"> يوقظ ملاك إيليا ويطلب منه أن يقوم ليأكل ويشرب. قدّم أحدهم الخبز والماء لإيليا، فأكل إيليا وشرب ثم عاد إلى النوم.</w:t>
      </w:r>
    </w:p>
    <w:p>
      <w:pPr>
        <w:bidi/>
      </w:pPr>
      <w:r>
        <w:rPr>
          <w:rtl/>
          <w:cs/>
          <w:lang w:val="ar_AE" w:bidi="ar_AE"/>
        </w:rPr>
      </w:r>
      <w:r>
        <w:rPr>
          <w:b/>
          <w:rtl/>
          <w:cs/>
          <w:lang w:val="ar_AE" w:bidi="ar_AE"/>
        </w:rPr>
        <w:t>في المشهد الرابع:</w:t>
      </w:r>
      <w:r>
        <w:rPr>
          <w:rtl/>
          <w:cs/>
          <w:lang w:val="ar_AE" w:bidi="ar_AE"/>
        </w:rPr>
        <w:t xml:space="preserve"> يوقظ الملاك إيليا مرة أخرى ويطلب منه أن يأكل لأجل الرحلة الطويلة. فيأكل إيليا ويشرب، ثم يسير لمدة أربعين يومًا وأربعين ليلة حتى يصل إلى جبل حوريب.</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الملك أخآب</w:t>
      </w:r>
    </w:p>
    <w:p>
      <w:pPr>
        <w:pStyle w:val="ListBullet"/>
        <w:bidi/>
        <w:spacing w:line="240" w:lineRule="auto"/>
        <w:ind w:left="720"/>
      </w:pPr>
      <w:r>
        <w:rPr>
          <w:rtl/>
          <w:cs/>
          <w:lang w:val="ar_AE" w:bidi="ar_AE"/>
        </w:rPr>
      </w:r>
      <w:r>
        <w:rPr>
          <w:rtl/>
          <w:cs/>
          <w:lang w:val="ar_AE" w:bidi="ar_AE"/>
        </w:rPr>
        <w:t>الملكة إيزابل</w:t>
      </w:r>
    </w:p>
    <w:p>
      <w:pPr>
        <w:pStyle w:val="ListBullet"/>
        <w:bidi/>
        <w:spacing w:line="240" w:lineRule="auto"/>
        <w:ind w:left="720"/>
      </w:pPr>
      <w:r>
        <w:rPr>
          <w:rtl/>
          <w:cs/>
          <w:lang w:val="ar_AE" w:bidi="ar_AE"/>
        </w:rPr>
      </w:r>
      <w:r>
        <w:rPr>
          <w:rtl/>
          <w:cs/>
          <w:lang w:val="ar_AE" w:bidi="ar_AE"/>
        </w:rPr>
        <w:t>النبي إيليَّا</w:t>
      </w:r>
    </w:p>
    <w:p>
      <w:pPr>
        <w:pStyle w:val="ListBullet"/>
        <w:bidi/>
        <w:spacing w:line="240" w:lineRule="auto"/>
        <w:ind w:left="720"/>
      </w:pPr>
      <w:r>
        <w:rPr>
          <w:rtl/>
          <w:cs/>
          <w:lang w:val="ar_AE" w:bidi="ar_AE"/>
        </w:rPr>
      </w:r>
      <w:r>
        <w:rPr>
          <w:rtl/>
          <w:cs/>
          <w:lang w:val="ar_AE" w:bidi="ar_AE"/>
        </w:rPr>
        <w:t>غلام إيليا</w:t>
      </w:r>
    </w:p>
    <w:p>
      <w:pPr>
        <w:pStyle w:val="ListBullet"/>
        <w:bidi/>
        <w:spacing w:line="240" w:lineRule="auto"/>
        <w:ind w:left="720"/>
      </w:pPr>
      <w:r>
        <w:rPr>
          <w:rtl/>
          <w:cs/>
          <w:lang w:val="ar_AE" w:bidi="ar_AE"/>
        </w:rPr>
      </w:r>
      <w:r>
        <w:rPr>
          <w:rtl/>
          <w:cs/>
          <w:lang w:val="ar_AE" w:bidi="ar_AE"/>
        </w:rPr>
        <w:t>وملاك الرب (يهوه)</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قُبيل المشهد الأول، يكون الملك آخاب قد قاد مركبته وسط العاصفة المطرية متجهًا إلى قصره في يزرعيل، وهي مدينة تقع في شمال إسرائيل. والآن، في المشهد الأول، وبمجرد وصول أخآب، يخبر زوجته إيزابل بكل ما حدث مع إيليا وأنبياء البعل. كان الرب قد أثبت أن الإله الحقيقي الوحيد هو الرب (يهوه) وأن البعل هو إله كاذب. وقد قتل إيليا وشعب إسرائيل جميع الأنبياء الكذبة.</w:t>
      </w:r>
    </w:p>
    <w:p>
      <w:pPr>
        <w:bidi/>
      </w:pPr>
      <w:r>
        <w:rPr>
          <w:rtl/>
          <w:cs/>
          <w:lang w:val="ar_AE" w:bidi="ar_AE"/>
        </w:rPr>
      </w:r>
      <w:r>
        <w:rPr>
          <w:rtl/>
          <w:cs/>
          <w:lang w:val="ar_AE" w:bidi="ar_AE"/>
        </w:rPr>
        <w:t>وإيليا، الذي ركض أمام مركبة أخآب من جبل الكرمل إلى يزرعيل، لا يزال في المدينة. فتُرسل إيزابل بسرعة رسولًا إلى إيليا يحمل تهديدًا. وتحلف إيزابل بقسم بأنها ستأمر جنودها بقتل إيليا بحلول الوقت نفسه من اليوم التالي، أي في غضون أربع وعشرين ساعة. كانت الطريقة التي يُقسم بها الناس هي أن يقولوا إن إلههم ينبغي أن يقتلهم إذا لم يفعلوا ما وعدوا بأن يفعلوه.</w:t>
      </w:r>
    </w:p>
    <w:p>
      <w:pPr>
        <w:bidi/>
      </w:pPr>
      <w:r>
        <w:rPr>
          <w:rtl/>
          <w:cs/>
          <w:lang w:val="ar_AE" w:bidi="ar_AE"/>
        </w:rPr>
      </w:r>
      <w:r>
        <w:rPr>
          <w:rtl/>
          <w:cs/>
          <w:lang w:val="ar_AE" w:bidi="ar_AE"/>
        </w:rPr>
        <w:t>توقَّفوا وفكِّروا في مناقشتكم حول أداء (حلف) قَسَم. كيف ستترجمون فكرة أن إيزابل قد حلفت قسمًا؟ وكيف ستترجمون هذا حتى يفهم الناس أن إيزابل كانت جادة جدًا بشأن الوعد الذي قطعته؟ [أوقفوا سماع هذا التسجيل الصوتي هنا]{.mark}</w:t>
      </w:r>
    </w:p>
    <w:p>
      <w:pPr>
        <w:bidi/>
      </w:pPr>
      <w:r>
        <w:rPr>
          <w:rtl/>
          <w:cs/>
          <w:lang w:val="ar_AE" w:bidi="ar_AE"/>
        </w:rPr>
      </w:r>
      <w:r>
        <w:rPr>
          <w:rtl/>
          <w:cs/>
          <w:lang w:val="ar_AE" w:bidi="ar_AE"/>
        </w:rPr>
        <w:t>في المشهد الثاني، يخاف إيليا ويهرب على الفور لإنقاذ حياته. ويسافر إيليا سيرًا على الأقدام من يزرعيل، التي تقع في شمال إسرائيل، وصولاً إلى الجنوب. ويعبر إيليا أرض إسرائيل بأكملها، ثم يعبر يهوذا إلى بئر سبع، وهي مدينة على الحدود الجنوبية ليهوذا، على بُعد نحو 160 كيلومترًا من يزرعيل. وكان غلام إيليا معه خلال هذه الرحلة الطويلة. وعندما يصلون إلى بئر سبع، يترك إيليا غلامه هناك. ثم يسير إيليا وحده ليوم كامل في البرية، وهي منطقة جافة وخالية، لا يُوجد فيها إلا عدد قليل جدًا من الأشجار أو من الناس.</w:t>
      </w:r>
    </w:p>
    <w:p>
      <w:pPr>
        <w:bidi/>
      </w:pPr>
      <w:r>
        <w:rPr>
          <w:rtl/>
          <w:cs/>
          <w:lang w:val="ar_AE" w:bidi="ar_AE"/>
        </w:rPr>
      </w:r>
      <w:r>
        <w:rPr>
          <w:rtl/>
          <w:cs/>
          <w:lang w:val="ar_AE" w:bidi="ar_AE"/>
        </w:rPr>
        <w:t xml:space="preserve">توقَّفوا وانظروا إلى خريطة لرحلة إيليا من يزرعيل إلى بئر سبع والبرية. لاحظوا أين كان غلام إيليا معه في الرحلة، وأين تركه إيليا. أوقفوا سماع التسجيل الصوتي هنا. </w:t>
      </w:r>
    </w:p>
    <w:p>
      <w:pPr>
        <w:bidi/>
      </w:pPr>
      <w:r>
        <w:rPr>
          <w:rtl/>
          <w:cs/>
          <w:lang w:val="ar_AE" w:bidi="ar_AE"/>
        </w:rPr>
      </w:r>
      <w:r>
        <w:rPr>
          <w:rtl/>
          <w:cs/>
          <w:lang w:val="ar_AE" w:bidi="ar_AE"/>
        </w:rPr>
        <w:t>ويأتي إيليا أخيرًا ليستريح عند شجرة رتم في البرية. ويمكن أن يصل طول أشجار الرتم إلى ثلاثة أمتار ونصف، ولذلك فمن المحتمل أن تكون هذه الشجيرة الكبيرة أطول من إيليا. ويجلس إيليا تحت شجرة الرتم، مما يعني أنه يجلس في ظل شجرة الرتم.</w:t>
      </w:r>
    </w:p>
    <w:p>
      <w:pPr>
        <w:bidi/>
      </w:pPr>
      <w:r>
        <w:rPr>
          <w:rtl/>
          <w:cs/>
          <w:lang w:val="ar_AE" w:bidi="ar_AE"/>
        </w:rPr>
      </w:r>
      <w:r>
        <w:rPr>
          <w:rtl/>
          <w:cs/>
          <w:lang w:val="ar_AE" w:bidi="ar_AE"/>
        </w:rPr>
        <w:t>[توقَّفوا وانظروا إلى صورة لشجرة رتم مرة أخرى، إذا لزم الأمر. تحدَّثوا مع الفريق عن كيف ستقولون اسم هذه الشجرة في لغتكم. إذا لم يكن لدى منطقتكم هذا النوع من الأشجار، فيمكنكم وصف الشجرة. من الطرق التي يمكن بها وصف الشجرة: "شجيرة صحراوية طويلة" أو "شجيرة توفِّر الظل". ولا تستخدموا اسم شجرة محلية إذا كان ذلك سينقل الفكرة الخاطئة. فكّروا في كيف أعطت الشجرة إيليا مكانًا ليستريح فيه ويستَظِل. أوقفوا سماع التسجيل الصوتي هنا. ]{.mark}</w:t>
      </w:r>
    </w:p>
    <w:p>
      <w:pPr>
        <w:bidi/>
      </w:pPr>
      <w:r>
        <w:rPr>
          <w:rtl/>
          <w:cs/>
          <w:lang w:val="ar_AE" w:bidi="ar_AE"/>
        </w:rPr>
      </w:r>
      <w:r>
        <w:rPr>
          <w:rtl/>
          <w:cs/>
          <w:lang w:val="ar_AE" w:bidi="ar_AE"/>
        </w:rPr>
        <w:t>يخبر إيليا الرب أنه لا يستطيع أن يواجه أي شيء آخر بهذه الصعوبة ويطلب من الرب أن يأخذ حياته. يشعر إيليا أنه لا يملك حياة أفضل من أسلافه الذين ماتوا. ولذلك يريد إيليا أن يموت أيضًا.</w:t>
      </w:r>
    </w:p>
    <w:p>
      <w:pPr>
        <w:bidi/>
      </w:pPr>
      <w:r>
        <w:rPr>
          <w:rtl/>
          <w:cs/>
          <w:lang w:val="ar_AE" w:bidi="ar_AE"/>
        </w:rPr>
      </w:r>
      <w:r>
        <w:rPr>
          <w:rtl/>
          <w:cs/>
          <w:lang w:val="ar_AE" w:bidi="ar_AE"/>
        </w:rPr>
        <w:t>[توقَّفوا وشاركوا قصة عن شخص في مجتمعكم شعر بالتعب الشديد وأراد أن يستسلم. كيف وصفتم مشاعر هذا الشخص؟ ناقشوا كيف تتحدثون عن شخص مستعد للاستسلام. استخدموا هذه الأفكار لتوضيح مشاعر إيليا وهو تحت شجرة الرتم، حين شعر بثقل الموقف وطلب من الله أن يأخذ حياته. أوقفوا هذا المقطع الصوتي مؤقتًا هنا.]{.mark}</w:t>
      </w:r>
    </w:p>
    <w:p>
      <w:pPr>
        <w:bidi/>
      </w:pPr>
      <w:r>
        <w:rPr>
          <w:rtl/>
          <w:cs/>
          <w:lang w:val="ar_AE" w:bidi="ar_AE"/>
        </w:rPr>
      </w:r>
      <w:r>
        <w:rPr>
          <w:rtl/>
          <w:cs/>
          <w:lang w:val="ar_AE" w:bidi="ar_AE"/>
        </w:rPr>
        <w:t>في المشهد الثالث، وبعد أن نام إيليا لفترة قصيرة، يلمس ملاكُ الرب إيليا فجأةً ويطلب منه أن ينهض ويأكل. في اللغة الأصلية، يستخدم الراوي كلمة للتأكيد على أن شيئًا جديدًا ومفاجئ قد حدث.</w:t>
      </w:r>
    </w:p>
    <w:p>
      <w:pPr>
        <w:bidi/>
      </w:pPr>
      <w:r>
        <w:rPr>
          <w:rtl/>
          <w:cs/>
          <w:lang w:val="ar_AE" w:bidi="ar_AE"/>
        </w:rPr>
      </w:r>
      <w:r>
        <w:rPr>
          <w:rtl/>
          <w:cs/>
          <w:lang w:val="ar_AE" w:bidi="ar_AE"/>
        </w:rPr>
        <w:t>[توقَّفوا واطلبوا من أحد أعضاء الفريق أن يروي قصة عن وقت حدث فيه أمر مفاجئ، مثل شيء أيقظكم فجأة من النوم. استمعوا إلى الكلمات التي يستخدمها الشخص لإظهار المفاجأة أو جذب الانتباه. ناقشوا الكلمات في لغتكم التي تشير إلى أن شيئًا غير متوقع يحدث في قصة ما. أوقفوا سماع التسجيل الصوتي هنا. ]{.mark}</w:t>
      </w:r>
    </w:p>
    <w:p>
      <w:pPr>
        <w:bidi/>
      </w:pPr>
      <w:r>
        <w:rPr>
          <w:rtl/>
          <w:cs/>
          <w:lang w:val="ar_AE" w:bidi="ar_AE"/>
        </w:rPr>
      </w:r>
      <w:r>
        <w:rPr>
          <w:rtl/>
          <w:cs/>
          <w:lang w:val="ar_AE" w:bidi="ar_AE"/>
        </w:rPr>
        <w:t>وينظر إيليا حوله، ويندهش عندما يرى خبزًا مسطحًا (كَعْكَةُ رَضْفٍ) وكوز ماء عند رأسه. ومع أن ثقافتكم قد يكون لديها نوع مختلف من الطعام الأساسي، فمن المرجح أن هذا الذي يأكله إيليا كان في الواقع خبزًا مسطحًا. بعد أن يأكل إيليا ويشرب، يضطجع إيليا مرة أخرى ويعود إلى النوم.</w:t>
      </w:r>
    </w:p>
    <w:p>
      <w:pPr>
        <w:bidi/>
      </w:pPr>
      <w:r>
        <w:rPr>
          <w:rtl/>
          <w:cs/>
          <w:lang w:val="ar_AE" w:bidi="ar_AE"/>
        </w:rPr>
      </w:r>
      <w:r>
        <w:rPr>
          <w:rtl/>
          <w:cs/>
          <w:lang w:val="ar_AE" w:bidi="ar_AE"/>
        </w:rPr>
        <w:t xml:space="preserve">توقَّفوا هنا وانظروا مرة أخرى إلى صورة الخبز المسطِّح الذي خبزه شخص على حجارة ساخنة. ماذا ستسمون هذا في ترجمتكم؟ أوقِفوا الاستماع إلى هذا التسجيل الصوتي هنا. </w:t>
      </w:r>
    </w:p>
    <w:p>
      <w:pPr>
        <w:bidi/>
      </w:pPr>
      <w:r>
        <w:rPr>
          <w:rtl/>
          <w:cs/>
          <w:lang w:val="ar_AE" w:bidi="ar_AE"/>
        </w:rPr>
      </w:r>
      <w:r>
        <w:rPr>
          <w:rtl/>
          <w:cs/>
          <w:lang w:val="ar_AE" w:bidi="ar_AE"/>
        </w:rPr>
        <w:t>في المشهد الرابع، يلمس الملاك إيليا مرة ثانية ويطلب منه أن يأكل ويشرب المزيد لأن إيليا لديه رحلة طويلة أمامه. ويريد الملاك من إيليا أن يفهم أنه سيحتاج إلى تناول هذا الطعام لكي يكون لديه القوة التي يحتاجها للرحلة الطويلة. فيطيع إيليا، ويمنحه الطعام والماء القوة الكافية للسير لمدة أربعين يومًا وأربعين ليلة من برية بئر سبع إلى جبل حوريب، على بُعد نحو أربعمائة كيلومتر. ويكرر الراوي أن إيليا كان يسير لمدة أربعين يومًا وأربعين ليلة ليُظهر أن هذه الرحلة كانت طويلة جدًا! ويسمى جبل حوريب أيضًا جبل سيناء أو جبل الله. قبل سنوات كثيرة، عندما أنقذ الرب بني إسرائيل لأول مرة من مصر، ظهر الله لموسى عند جبل حوريب وأعطى بني إسرائيل شرائعه، التي هي ميثاق العهد مع شعبه.</w:t>
      </w:r>
    </w:p>
    <w:p>
      <w:pPr>
        <w:bidi/>
      </w:pPr>
      <w:r>
        <w:rPr>
          <w:rtl/>
          <w:cs/>
          <w:lang w:val="ar_AE" w:bidi="ar_AE"/>
        </w:rPr>
      </w:r>
      <w:r>
        <w:rPr>
          <w:rtl/>
          <w:cs/>
          <w:lang w:val="ar_AE" w:bidi="ar_AE"/>
        </w:rPr>
        <w:t xml:space="preserve">توقَّفوا وانظروا إلى خريطة لإسرائيل تَظهر فيها مدينة بئر سبع، وانظروا المسار الذي سلكه إيليا من بئر سبع إلى جبل حوريب، أو جبل سيناء. أوقِفوا الاستماع إلى هذا التسجيل الصوتي هنا. </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الملوك الأول 19: 1 - 8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الملك أخآب</w:t>
      </w:r>
    </w:p>
    <w:p>
      <w:pPr>
        <w:pStyle w:val="ListBullet"/>
        <w:bidi/>
        <w:spacing w:line="240" w:lineRule="auto"/>
        <w:ind w:left="720"/>
      </w:pPr>
      <w:r>
        <w:rPr>
          <w:rtl/>
          <w:cs/>
          <w:lang w:val="ar_AE" w:bidi="ar_AE"/>
        </w:rPr>
      </w:r>
      <w:r>
        <w:rPr>
          <w:rtl/>
          <w:cs/>
          <w:lang w:val="ar_AE" w:bidi="ar_AE"/>
        </w:rPr>
        <w:t>الملكة إيزابل</w:t>
      </w:r>
    </w:p>
    <w:p>
      <w:pPr>
        <w:pStyle w:val="ListBullet"/>
        <w:bidi/>
        <w:spacing w:line="240" w:lineRule="auto"/>
        <w:ind w:left="720"/>
      </w:pPr>
      <w:r>
        <w:rPr>
          <w:rtl/>
          <w:cs/>
          <w:lang w:val="ar_AE" w:bidi="ar_AE"/>
        </w:rPr>
      </w:r>
      <w:r>
        <w:rPr>
          <w:rtl/>
          <w:cs/>
          <w:lang w:val="ar_AE" w:bidi="ar_AE"/>
        </w:rPr>
        <w:t>النبي إيليَّا</w:t>
      </w:r>
    </w:p>
    <w:p>
      <w:pPr>
        <w:pStyle w:val="ListBullet"/>
        <w:bidi/>
        <w:spacing w:line="240" w:lineRule="auto"/>
        <w:ind w:left="720"/>
      </w:pPr>
      <w:r>
        <w:rPr>
          <w:rtl/>
          <w:cs/>
          <w:lang w:val="ar_AE" w:bidi="ar_AE"/>
        </w:rPr>
      </w:r>
      <w:r>
        <w:rPr>
          <w:rtl/>
          <w:cs/>
          <w:lang w:val="ar_AE" w:bidi="ar_AE"/>
        </w:rPr>
        <w:t>غلام إيليا</w:t>
      </w:r>
    </w:p>
    <w:p>
      <w:pPr>
        <w:pStyle w:val="ListBullet"/>
        <w:bidi/>
        <w:spacing w:line="240" w:lineRule="auto"/>
        <w:ind w:left="720"/>
      </w:pPr>
      <w:r>
        <w:rPr>
          <w:rtl/>
          <w:cs/>
          <w:lang w:val="ar_AE" w:bidi="ar_AE"/>
        </w:rPr>
      </w:r>
      <w:r>
        <w:rPr>
          <w:rtl/>
          <w:cs/>
          <w:lang w:val="ar_AE" w:bidi="ar_AE"/>
        </w:rPr>
        <w:t>وملاك الرب (يهوه)</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الآن، يخبر الملك أخآب زوجته إيزابل بكل ما فعله النبي إيليا على جبل الكرمل، وكيف قتل جميع أنبياء البعل. فتُرسل إيزابل رسولاً إلى إيليا يقول له: ["إن لم أقتلك في غضون أربع وعشرين ساعة كما قتلتَ أنبياء البعل، فلتُعاقبني الآلهة عقابًا شديدًا."]{.mark}</w:t>
      </w:r>
    </w:p>
    <w:p>
      <w:pPr>
        <w:bidi/>
      </w:pPr>
      <w:r>
        <w:rPr>
          <w:rtl/>
          <w:cs/>
          <w:lang w:val="ar_AE" w:bidi="ar_AE"/>
        </w:rPr>
      </w:r>
      <w:r>
        <w:rPr>
          <w:rtl/>
          <w:cs/>
          <w:lang w:val="ar_AE" w:bidi="ar_AE"/>
        </w:rPr>
        <w:t>أوقفوا التمثيل. اسألوا الشخصية التي تؤدي دور إيزابل: "بمَ تشعرين أو فيمَ تفكِّرين؟" قد تُجيب الشخصية بعبارات مثل:</w:t>
      </w:r>
    </w:p>
    <w:p>
      <w:pPr>
        <w:pStyle w:val="ListBullet"/>
        <w:bidi/>
        <w:spacing w:line="240" w:lineRule="auto"/>
        <w:ind w:left="720"/>
      </w:pPr>
      <w:r>
        <w:rPr>
          <w:rtl/>
          <w:cs/>
          <w:lang w:val="ar_AE" w:bidi="ar_AE"/>
        </w:rPr>
      </w:r>
      <w:r>
        <w:rPr>
          <w:rtl/>
          <w:cs/>
          <w:lang w:val="ar_AE" w:bidi="ar_AE"/>
        </w:rPr>
        <w:t>أنا غاضبة جدًا من هذا المزعج إيليا الذي قتل جميع أنبيائي؛ أو</w:t>
      </w:r>
    </w:p>
    <w:p>
      <w:pPr>
        <w:pStyle w:val="ListBullet"/>
        <w:bidi/>
        <w:spacing w:line="240" w:lineRule="auto"/>
        <w:ind w:left="720"/>
      </w:pPr>
      <w:r>
        <w:rPr>
          <w:rtl/>
          <w:cs/>
          <w:lang w:val="ar_AE" w:bidi="ar_AE"/>
        </w:rPr>
      </w:r>
      <w:r>
        <w:rPr>
          <w:rtl/>
          <w:cs/>
          <w:lang w:val="ar_AE" w:bidi="ar_AE"/>
        </w:rPr>
        <w:t>أنا في صدمة تمامًا. كيف يمكن لنبي واحد للرب أن يهزم 450 من أنبياء البعل؟ أو</w:t>
      </w:r>
    </w:p>
    <w:p>
      <w:pPr>
        <w:pStyle w:val="ListBullet"/>
        <w:bidi/>
        <w:spacing w:line="240" w:lineRule="auto"/>
        <w:ind w:left="720"/>
      </w:pPr>
      <w:r>
        <w:rPr>
          <w:rtl/>
          <w:cs/>
          <w:lang w:val="ar_AE" w:bidi="ar_AE"/>
        </w:rPr>
      </w:r>
      <w:r>
        <w:rPr>
          <w:rtl/>
          <w:cs/>
          <w:lang w:val="ar_AE" w:bidi="ar_AE"/>
        </w:rPr>
        <w:t>يجب أن أضع نهاية لإيليا، لكن بعد ما حدث، فأنا أخشى من الرب والشعب. سأرسل رسولًا ليخيف إيليا فيذهب بعيدًا.</w:t>
      </w:r>
    </w:p>
    <w:p>
      <w:pPr>
        <w:bidi/>
      </w:pPr>
      <w:r>
        <w:rPr>
          <w:rtl/>
          <w:cs/>
          <w:lang w:val="ar_AE" w:bidi="ar_AE"/>
        </w:rPr>
      </w:r>
      <w:r>
        <w:rPr>
          <w:rtl/>
          <w:cs/>
          <w:lang w:val="ar_AE" w:bidi="ar_AE"/>
        </w:rPr>
        <w:t>اسألوا الشخص الذي يؤدي دور إيليا: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لقد رجع الجميع إلى الرب باستثناء هذه المرأة الشريرة، إيزابل. والآن ستقتلني هذه المرأة الشريرة؛ أو</w:t>
      </w:r>
    </w:p>
    <w:p>
      <w:pPr>
        <w:pStyle w:val="ListBullet"/>
        <w:bidi/>
        <w:spacing w:line="240" w:lineRule="auto"/>
        <w:ind w:left="720"/>
      </w:pPr>
      <w:r>
        <w:rPr>
          <w:rtl/>
          <w:cs/>
          <w:lang w:val="ar_AE" w:bidi="ar_AE"/>
        </w:rPr>
      </w:r>
      <w:r>
        <w:rPr>
          <w:rtl/>
          <w:cs/>
          <w:lang w:val="ar_AE" w:bidi="ar_AE"/>
        </w:rPr>
        <w:t>أنا مُرهق من كل ما كان يحدث. والآن، أين الرب ليحميني؟</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كان إيليا مرتعبًا، فهرب بحياته حتى وصل إلى بئر سبع في أرض يهوذا. ويترك إيليا غلامه في مدينة بئر سبع، ويسير بمفرده طوال اليوم في البرية. ويأتي إيليا إلى شجرة الرتم، ويجلس تحتها، ويصلّي لكي يموت: "لقد اكتفيت الآن يارب من كل هذا. فَخُذ حياتي الآن. أنا لست خير من أجدادي." ثم يضطجع إيليا تحت شجرة الرتم وينام.</w:t>
      </w:r>
    </w:p>
    <w:p>
      <w:pPr>
        <w:bidi/>
      </w:pPr>
      <w:r>
        <w:rPr>
          <w:rtl/>
          <w:cs/>
          <w:lang w:val="ar_AE" w:bidi="ar_AE"/>
        </w:rPr>
      </w:r>
      <w:r>
        <w:rPr>
          <w:rtl/>
          <w:cs/>
          <w:lang w:val="ar_AE" w:bidi="ar_AE"/>
        </w:rPr>
        <w:t>اسألوا الشخص الذي يؤدي دور إيليا: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لقد انتهيت. أشعر باليأس. وأنا أريد فقط أن أموت؛ أو</w:t>
      </w:r>
    </w:p>
    <w:p>
      <w:pPr>
        <w:pStyle w:val="ListBullet"/>
        <w:bidi/>
        <w:spacing w:line="240" w:lineRule="auto"/>
        <w:ind w:left="720"/>
      </w:pPr>
      <w:r>
        <w:rPr>
          <w:rtl/>
          <w:cs/>
          <w:lang w:val="ar_AE" w:bidi="ar_AE"/>
        </w:rPr>
      </w:r>
      <w:r>
        <w:rPr>
          <w:rtl/>
          <w:cs/>
          <w:lang w:val="ar_AE" w:bidi="ar_AE"/>
        </w:rPr>
        <w:t>ليس لدي القوة العاطفية أو الجسدية للقيام بأي شيء آخر على الإطلاق؛ أو</w:t>
      </w:r>
    </w:p>
    <w:p>
      <w:pPr>
        <w:pStyle w:val="ListBullet"/>
        <w:bidi/>
        <w:spacing w:line="240" w:lineRule="auto"/>
        <w:ind w:left="720"/>
      </w:pPr>
      <w:r>
        <w:rPr>
          <w:rtl/>
          <w:cs/>
          <w:lang w:val="ar_AE" w:bidi="ar_AE"/>
        </w:rPr>
      </w:r>
      <w:r>
        <w:rPr>
          <w:rtl/>
          <w:cs/>
          <w:lang w:val="ar_AE" w:bidi="ar_AE"/>
        </w:rPr>
        <w:t>إن حياة النبي بلا فائدة.</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وفجأة، يوقِظ ملاك الرب إيليا. ويلمس الملاك إيليا ويقول: "قم وأكل". وينظر إيليا حوله، ويرى عند رأسه بعض أرغفة الخبز المستديرة التي خبزها شخص على الفحم الساخن. وهناك أيضًا كوز صغير من الماء. فيأكل إيليا ويشرب، ثم يضطجع مرة أخرى.</w:t>
      </w:r>
    </w:p>
    <w:p>
      <w:pPr>
        <w:bidi/>
      </w:pPr>
      <w:r>
        <w:rPr>
          <w:rtl/>
          <w:cs/>
          <w:lang w:val="ar_AE" w:bidi="ar_AE"/>
        </w:rPr>
      </w:r>
      <w:r>
        <w:rPr>
          <w:rtl/>
          <w:cs/>
          <w:lang w:val="ar_AE" w:bidi="ar_AE"/>
        </w:rPr>
        <w:t>اسألوا الشخص الذي يؤدي دور إيليا: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كيف وصل هذا الخبز الساخن وكوز الماء هذا إلى هنا في هذه البريّة؟ أو</w:t>
      </w:r>
    </w:p>
    <w:p>
      <w:pPr>
        <w:pStyle w:val="ListBullet"/>
        <w:bidi/>
        <w:spacing w:line="240" w:lineRule="auto"/>
        <w:ind w:left="720"/>
      </w:pPr>
      <w:r>
        <w:rPr>
          <w:rtl/>
          <w:cs/>
          <w:lang w:val="ar_AE" w:bidi="ar_AE"/>
        </w:rPr>
      </w:r>
      <w:r>
        <w:rPr>
          <w:rtl/>
          <w:cs/>
          <w:lang w:val="ar_AE" w:bidi="ar_AE"/>
        </w:rPr>
        <w:t>هل كان هذا حقًا ملاك الرب الذي لمسني وتحدث إلي، وأعطاني هذا الطعام؟ أو</w:t>
      </w:r>
    </w:p>
    <w:p>
      <w:pPr>
        <w:pStyle w:val="ListBullet"/>
        <w:bidi/>
        <w:spacing w:line="240" w:lineRule="auto"/>
        <w:ind w:left="720"/>
      </w:pPr>
      <w:r>
        <w:rPr>
          <w:rtl/>
          <w:cs/>
          <w:lang w:val="ar_AE" w:bidi="ar_AE"/>
        </w:rPr>
      </w:r>
      <w:r>
        <w:rPr>
          <w:rtl/>
          <w:cs/>
          <w:lang w:val="ar_AE" w:bidi="ar_AE"/>
        </w:rPr>
        <w:t>لا أعرف ما حدث، لكنني أتضور جوعًا وأموت من العطش. شكرًا للرب (يهوه).</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ومرة ثانية، يلمس ملاك الرب إيليا ليوقظه. ويقول الملاك لإيليا: "قم وكل لأن الرحلة ستكون شاقة عليك إذا لم تأكل."</w:t>
      </w:r>
    </w:p>
    <w:p>
      <w:pPr>
        <w:bidi/>
      </w:pPr>
      <w:r>
        <w:rPr>
          <w:rtl/>
          <w:cs/>
          <w:lang w:val="ar_AE" w:bidi="ar_AE"/>
        </w:rPr>
      </w:r>
      <w:r>
        <w:rPr>
          <w:rtl/>
          <w:cs/>
          <w:lang w:val="ar_AE" w:bidi="ar_AE"/>
        </w:rPr>
        <w:t>لذلك ينهض إيليا ويأكل الخبز ويشرب الماء. ويتقوّى إيليا بهذا الطعام، فيتمكّن من السير أربعين يومًا وأربعين ليلة.</w:t>
      </w:r>
    </w:p>
    <w:p>
      <w:pPr>
        <w:bidi/>
      </w:pPr>
      <w:r>
        <w:rPr>
          <w:rtl/>
          <w:cs/>
          <w:lang w:val="ar_AE" w:bidi="ar_AE"/>
        </w:rPr>
      </w:r>
      <w:r>
        <w:rPr>
          <w:rtl/>
          <w:cs/>
          <w:lang w:val="ar_AE" w:bidi="ar_AE"/>
        </w:rPr>
        <w:t>أوقفوا التمثيل. اسألوا الشخص الذي يؤدي دور إيليا: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كان الطعام الذي صنعه الملاك من أجلي مذهلًا؛ أو</w:t>
      </w:r>
    </w:p>
    <w:p>
      <w:pPr>
        <w:pStyle w:val="ListBullet"/>
        <w:bidi/>
        <w:spacing w:line="240" w:lineRule="auto"/>
        <w:ind w:left="720"/>
      </w:pPr>
      <w:r>
        <w:rPr>
          <w:rtl/>
          <w:cs/>
          <w:lang w:val="ar_AE" w:bidi="ar_AE"/>
        </w:rPr>
      </w:r>
      <w:r>
        <w:rPr>
          <w:rtl/>
          <w:cs/>
          <w:lang w:val="ar_AE" w:bidi="ar_AE"/>
        </w:rPr>
        <w:t>لا أعرف ما الذي خطط له الرب من أجلي بعد ذلك. سأذهب إلى جبل حوريب إذا كان هذا ما يأمرني الرب أن أفعله؛ أو</w:t>
      </w:r>
    </w:p>
    <w:p>
      <w:pPr>
        <w:pStyle w:val="ListBullet"/>
        <w:bidi/>
        <w:spacing w:line="240" w:lineRule="auto"/>
        <w:ind w:left="720"/>
      </w:pPr>
      <w:r>
        <w:rPr>
          <w:rtl/>
          <w:cs/>
          <w:lang w:val="ar_AE" w:bidi="ar_AE"/>
        </w:rPr>
      </w:r>
      <w:r>
        <w:rPr>
          <w:rtl/>
          <w:cs/>
          <w:lang w:val="ar_AE" w:bidi="ar_AE"/>
        </w:rPr>
        <w:t>لقد قدّم الرب الطعام لي مرة أخرى في وقت صعب للغاية.</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يصل إيليا بعد أربعين يومًا وأربعين ليلة إلى جبل حوريب، جبل الله.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الملوك الأول 19: 1 - 8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أخبر الملك أخآب زوجته إيزابل بكل ما فعله إيليا وكيف قتل </w:t>
      </w:r>
      <w:r>
        <w:rPr>
          <w:b/>
          <w:rtl/>
          <w:cs/>
          <w:lang w:val="ar_AE" w:bidi="ar_AE"/>
        </w:rPr>
        <w:t>إيليا</w:t>
      </w:r>
      <w:r>
        <w:rPr>
          <w:rtl/>
          <w:cs/>
          <w:lang w:val="ar_AE" w:bidi="ar_AE"/>
        </w:rPr>
        <w:t xml:space="preserve"> </w:t>
      </w:r>
      <w:r>
        <w:rPr>
          <w:b/>
          <w:rtl/>
          <w:cs/>
          <w:lang w:val="ar_AE" w:bidi="ar_AE"/>
        </w:rPr>
        <w:t>الأنبياء.</w:t>
      </w:r>
      <w:r>
        <w:rPr>
          <w:rtl/>
          <w:cs/>
          <w:lang w:val="ar_AE" w:bidi="ar_AE"/>
        </w:rPr>
        <w:t xml:space="preserve"> لا يقول الراوي إن هؤلاء هم أنبياء البعل، لكننا نعلم أنهم أنبياء البعل من القصص السابقة. ترجموا كلمتي إيليا وأنبياء بالطريقة نفسها التي استخدمتموها في المقاطع السابقة. وللمزيد من المعلومات عن الأنبياء، انظروا قاموس الكلمات الرئيسية.</w:t>
      </w:r>
    </w:p>
    <w:p>
      <w:pPr>
        <w:bidi/>
      </w:pPr>
      <w:r>
        <w:rPr>
          <w:rtl/>
          <w:cs/>
          <w:lang w:val="ar_AE" w:bidi="ar_AE"/>
        </w:rPr>
      </w:r>
      <w:r>
        <w:rPr>
          <w:rtl/>
          <w:cs/>
          <w:lang w:val="ar_AE" w:bidi="ar_AE"/>
        </w:rPr>
        <w:t xml:space="preserve">وتحلف إيزابل </w:t>
      </w:r>
      <w:r>
        <w:rPr>
          <w:b/>
          <w:rtl/>
          <w:cs/>
          <w:lang w:val="ar_AE" w:bidi="ar_AE"/>
        </w:rPr>
        <w:t>قسمًا</w:t>
      </w:r>
      <w:r>
        <w:rPr>
          <w:rtl/>
          <w:cs/>
          <w:lang w:val="ar_AE" w:bidi="ar_AE"/>
        </w:rPr>
        <w:t xml:space="preserve"> ب</w:t>
      </w:r>
      <w:r>
        <w:rPr>
          <w:b/>
          <w:rtl/>
          <w:cs/>
          <w:lang w:val="ar_AE" w:bidi="ar_AE"/>
        </w:rPr>
        <w:t>الآلهة</w:t>
      </w:r>
      <w:r>
        <w:rPr>
          <w:rtl/>
          <w:cs/>
          <w:lang w:val="ar_AE" w:bidi="ar_AE"/>
        </w:rPr>
        <w:t>. [والقَسَم هو وعد جاد يقطعه الناس أمام الآخرين. وعندما يحلف الناس بقسم، فهم غالبًا ما يدعون الله أو الآلهة لتشهد على قَسَمهم ولتعاقبهم إذا أخلّوا بالوعد أو كسروه.]{.mark} وقد كانت إيزابل تعبد آلهةً باطلة، مثل "البعل" و"العشتورث"، وهما من آلهة الشعوب الكنعانية وهذه هي الآلهة الكاذبة التي تدعوها إيزابل في قسمها. استخدموا الكلمة نفسها التي استخدمتموها من قبل للإشارة إلى آلهة، وراجعوا كلمة "آلهة" في قاموس الكلمات الرئيسية لمزيد من المعلومات. إذا كنتم تستخدمون كلمة "حلف/قسم" في ترجمتكم، فاستخدموا الكلمة نفسها التي استخدمتموها من قبل للإشارة إلى القسم أو الحلف. وإذا كنتم بحاجة إلى مزيد من المعلومات عن كلمة قسم، راجعوا قاموس الكلمات الرئيسية.</w:t>
      </w:r>
    </w:p>
    <w:p>
      <w:pPr>
        <w:bidi/>
      </w:pPr>
      <w:r>
        <w:rPr>
          <w:rtl/>
          <w:cs/>
          <w:lang w:val="ar_AE" w:bidi="ar_AE"/>
        </w:rPr>
      </w:r>
      <w:r>
        <w:rPr>
          <w:rtl/>
          <w:cs/>
          <w:lang w:val="ar_AE" w:bidi="ar_AE"/>
        </w:rPr>
        <w:t xml:space="preserve">ترك إيليا </w:t>
      </w:r>
      <w:r>
        <w:rPr>
          <w:b/>
          <w:rtl/>
          <w:cs/>
          <w:lang w:val="ar_AE" w:bidi="ar_AE"/>
        </w:rPr>
        <w:t>غلامه</w:t>
      </w:r>
      <w:r>
        <w:rPr>
          <w:rtl/>
          <w:cs/>
          <w:lang w:val="ar_AE" w:bidi="ar_AE"/>
        </w:rPr>
        <w:t xml:space="preserve"> في بئر سبع، في الجزء الجنوبي من </w:t>
      </w:r>
      <w:r>
        <w:rPr>
          <w:b/>
          <w:rtl/>
          <w:cs/>
          <w:lang w:val="ar_AE" w:bidi="ar_AE"/>
        </w:rPr>
        <w:t>يهوذا</w:t>
      </w:r>
      <w:r>
        <w:rPr>
          <w:rtl/>
          <w:cs/>
          <w:lang w:val="ar_AE" w:bidi="ar_AE"/>
        </w:rPr>
        <w:t>. ترجموا كلمتي غلام ويهوذا كما فعلتم من قبل. ولمزيد من المعلومات عن كلمتي غلام ويهوذا، راجعوا قاموس الكلمات الرئيسية.</w:t>
      </w:r>
    </w:p>
    <w:p>
      <w:pPr>
        <w:bidi/>
      </w:pPr>
      <w:r>
        <w:rPr>
          <w:rtl/>
          <w:cs/>
          <w:lang w:val="ar_AE" w:bidi="ar_AE"/>
        </w:rPr>
      </w:r>
      <w:r>
        <w:rPr>
          <w:rtl/>
          <w:cs/>
          <w:lang w:val="ar_AE" w:bidi="ar_AE"/>
        </w:rPr>
        <w:t>يستريح إيليا تحت شجرة رتم في برية بئر سبع. والرتمة (شجرة الرتم) هي اسم لنوع من شجيرات الصحراء التي يمكن أن تنمو حتى طول ثلاثة أمتار ونصف. ويعتبر الناس شجرة الرتم شجرة صغيرة أو شجيرة كبيرة.</w:t>
      </w:r>
    </w:p>
    <w:p>
      <w:pPr>
        <w:bidi/>
      </w:pPr>
      <w:r>
        <w:rPr>
          <w:rtl/>
          <w:cs/>
          <w:lang w:val="ar_AE" w:bidi="ar_AE"/>
        </w:rPr>
      </w:r>
      <w:r>
        <w:rPr>
          <w:rtl/>
          <w:cs/>
          <w:lang w:val="ar_AE" w:bidi="ar_AE"/>
        </w:rPr>
        <w:t xml:space="preserve">توقَّفوا وانظروا مرة أخرى إلى صورة شجرة الرتم. تناقشوا معًا كمجموعة الكلمة أو العبارة التي ستستخدمونها للإشارة إلى </w:t>
      </w:r>
      <w:r>
        <w:rPr>
          <w:b/>
          <w:rtl/>
          <w:cs/>
          <w:lang w:val="ar_AE" w:bidi="ar_AE"/>
        </w:rPr>
        <w:t>شجرة الرتم</w:t>
      </w:r>
      <w:r>
        <w:rPr>
          <w:rtl/>
          <w:cs/>
          <w:lang w:val="ar_AE" w:bidi="ar_AE"/>
        </w:rPr>
        <w:t xml:space="preserve">. وإذا كنتم قد ترجمتم هذه الكلمة بالفعل في سِفر آخر من الكتاب المُقدَّس، فاستخدموا الكلمة نفسها التي استخدمتموها هناك. أوقِفوا الاستماع إلى هذا التسجيل الصوتي هنا. </w:t>
      </w:r>
    </w:p>
    <w:p>
      <w:pPr>
        <w:bidi/>
      </w:pPr>
      <w:r>
        <w:rPr>
          <w:rtl/>
          <w:cs/>
          <w:lang w:val="ar_AE" w:bidi="ar_AE"/>
        </w:rPr>
      </w:r>
      <w:r>
        <w:rPr>
          <w:rtl/>
          <w:cs/>
          <w:lang w:val="ar_AE" w:bidi="ar_AE"/>
        </w:rPr>
        <w:t>[</w:t>
      </w:r>
      <w:r>
        <w:rPr>
          <w:b/>
          <w:rtl/>
          <w:cs/>
          <w:lang w:val="ar_AE" w:bidi="ar_AE"/>
        </w:rPr>
        <w:t>البرية</w:t>
      </w:r>
      <w:r>
        <w:rPr>
          <w:rtl/>
          <w:cs/>
          <w:lang w:val="ar_AE" w:bidi="ar_AE"/>
        </w:rPr>
        <w:t xml:space="preserve"> هي منطقة طبيعية برية قليلة السكان، وغالبًا ما تتميز بأرض وعرة أو أشجار أو صحراء، حيث قد يذهب الناس ليكونوا وحدهم أو ليجدوا الأمان. ترجموا كلمة البرية كما فعلتم من قبل. ولمزيد من المعلومات عن مصطلح البرية، راجعوا قاموس الكلمات الرئيسية.]{.mark}</w:t>
      </w:r>
    </w:p>
    <w:p>
      <w:pPr>
        <w:bidi/>
      </w:pPr>
      <w:r>
        <w:rPr>
          <w:rtl/>
          <w:cs/>
          <w:lang w:val="ar_AE" w:bidi="ar_AE"/>
        </w:rPr>
      </w:r>
      <w:r>
        <w:rPr>
          <w:rtl/>
          <w:cs/>
          <w:lang w:val="ar_AE" w:bidi="ar_AE"/>
        </w:rPr>
        <w:t xml:space="preserve">[عندما يكون إيليا تحت شجرة الرتم، يخبر </w:t>
      </w:r>
      <w:r>
        <w:rPr>
          <w:b/>
          <w:rtl/>
          <w:cs/>
          <w:lang w:val="ar_AE" w:bidi="ar_AE"/>
        </w:rPr>
        <w:t>الرب (يهوه)</w:t>
      </w:r>
      <w:r>
        <w:rPr>
          <w:rtl/>
          <w:cs/>
          <w:lang w:val="ar_AE" w:bidi="ar_AE"/>
        </w:rPr>
        <w:t xml:space="preserve"> أنه قد اكتفى ويريد أن يموت. ويهوه هو الاسم الذي سمّى الله به نفسه. يطلب إيليا من الرب أن يدعه يموت. يتحدث إيليا إلى الرب ويطلب منه شيئًا، ولذلك تقول بعض الترجمات إن إيليا كان </w:t>
      </w:r>
      <w:r>
        <w:rPr>
          <w:b/>
          <w:rtl/>
          <w:cs/>
          <w:lang w:val="ar_AE" w:bidi="ar_AE"/>
        </w:rPr>
        <w:t>يُصلِّي</w:t>
      </w:r>
      <w:r>
        <w:rPr>
          <w:rtl/>
          <w:cs/>
          <w:lang w:val="ar_AE" w:bidi="ar_AE"/>
        </w:rPr>
        <w:t xml:space="preserve"> هنا. إذا كنتم تستخدمون الكلمة أو العبارة الخاصة بكم للتعبير عن الصلاة في هذه القصة، فترجموا "يصلّي ليطلب من الرب شيئًا" بالطريقة نفسها التي استخدمتموها من قبل، وراجعوا كلمة "يصلّي" في قاموس الكلمات الرئيسية لمزيد من المعلومات. ترجموا كلمة الرب (يهوه) كما فعلتم من قبل. ولمزيد من المعلومات عن كلمة الرب (يهوه)، راجعوا قاموس الكلمات الرئيسية.]{.mark}</w:t>
      </w:r>
    </w:p>
    <w:p>
      <w:pPr>
        <w:bidi/>
      </w:pPr>
      <w:r>
        <w:rPr>
          <w:rtl/>
          <w:cs/>
          <w:lang w:val="ar_AE" w:bidi="ar_AE"/>
        </w:rPr>
      </w:r>
      <w:r>
        <w:rPr>
          <w:rtl/>
          <w:cs/>
          <w:lang w:val="ar_AE" w:bidi="ar_AE"/>
        </w:rPr>
        <w:t xml:space="preserve">[يقول إيليا إنه ليس خير من </w:t>
      </w:r>
      <w:r>
        <w:rPr>
          <w:b/>
          <w:rtl/>
          <w:cs/>
          <w:lang w:val="ar_AE" w:bidi="ar_AE"/>
        </w:rPr>
        <w:t>آبائه</w:t>
      </w:r>
      <w:r>
        <w:rPr>
          <w:rtl/>
          <w:cs/>
          <w:lang w:val="ar_AE" w:bidi="ar_AE"/>
        </w:rPr>
        <w:t xml:space="preserve"> أو </w:t>
      </w:r>
      <w:r>
        <w:rPr>
          <w:b/>
          <w:rtl/>
          <w:cs/>
          <w:lang w:val="ar_AE" w:bidi="ar_AE"/>
        </w:rPr>
        <w:t>أجداده</w:t>
      </w:r>
      <w:r>
        <w:rPr>
          <w:rtl/>
          <w:cs/>
          <w:lang w:val="ar_AE" w:bidi="ar_AE"/>
        </w:rPr>
        <w:t>. ويتحدث إيليا عن الأشخاص في عائلته الذين عاشوا قبله، مثل الآباء والأجداد أو حتى الأشخاص المشهورين من قبيل إبراهيم وإسحاق ويعقوب. ويقصد إيليا فقط أنه ليس أفضل من الذين ماتوا قبله. استخدموا الكلمة نفسها التي استخدمتموها من قبل للإشارة إلى الآباء أو الأسلاف (الأجداد).]{.mark}</w:t>
      </w:r>
    </w:p>
    <w:p>
      <w:pPr>
        <w:bidi/>
      </w:pPr>
      <w:r>
        <w:rPr>
          <w:rtl/>
          <w:cs/>
          <w:lang w:val="ar_AE" w:bidi="ar_AE"/>
        </w:rPr>
      </w:r>
      <w:r>
        <w:rPr>
          <w:rtl/>
          <w:cs/>
          <w:lang w:val="ar_AE" w:bidi="ar_AE"/>
        </w:rPr>
        <w:t xml:space="preserve">[يأتي </w:t>
      </w:r>
      <w:r>
        <w:rPr>
          <w:b/>
          <w:rtl/>
          <w:cs/>
          <w:lang w:val="ar_AE" w:bidi="ar_AE"/>
        </w:rPr>
        <w:t>ملاك</w:t>
      </w:r>
      <w:r>
        <w:rPr>
          <w:rtl/>
          <w:cs/>
          <w:lang w:val="ar_AE" w:bidi="ar_AE"/>
        </w:rPr>
        <w:t xml:space="preserve"> الرب ليقوِّي إيليا مرتين. والملاك هو كائن روحي خاص خلقه الرب (يهوه). وتنقل الملائكة رسائل من الرب إلى الناس. وأحيانًا تبدو الملائكة مثل الناس العاديين، لكن في أوقات أخرى تبدو منيرة أو حتى مخيفة. احرصوا على ألا تخلطوا بين كلمة "ملاك" و"نبي". والنبي هو إنسان ينقل رسائل الرب (يهوه)، لكن الملاك هو كائن روحي من السماء.]{.mark} ترجموا كلمة ملاك بالطريقة التي فعلتم في المقاطع السابقة. لمزيدٍ من المعلومات عن الكلمة ملاك، برجاء الرجوع إلى "قاموس الكلمات الرئيسية". </w:t>
      </w:r>
    </w:p>
    <w:p>
      <w:pPr>
        <w:bidi/>
      </w:pPr>
      <w:r>
        <w:rPr>
          <w:rtl/>
          <w:cs/>
          <w:lang w:val="ar_AE" w:bidi="ar_AE"/>
        </w:rPr>
      </w:r>
      <w:r>
        <w:rPr>
          <w:rtl/>
          <w:cs/>
          <w:lang w:val="ar_AE" w:bidi="ar_AE"/>
        </w:rPr>
        <w:t>ويوفّر الرب الخبز والماء لإيليا.</w:t>
      </w:r>
    </w:p>
    <w:p>
      <w:pPr>
        <w:bidi/>
      </w:pPr>
      <w:r>
        <w:rPr>
          <w:rtl/>
          <w:cs/>
          <w:lang w:val="ar_AE" w:bidi="ar_AE"/>
        </w:rPr>
      </w:r>
      <w:r>
        <w:rPr>
          <w:rtl/>
          <w:cs/>
          <w:lang w:val="ar_AE" w:bidi="ar_AE"/>
        </w:rPr>
        <w:t>توقَّفوا هنا وانظروا مرة أخرى كمجموعة إلى صورة الخبز المسطِّح الذي خبزه شخص على حجارة ساخنة (كعكة رضف). انظروا أيضًا إلى كوز الماء. راجعوا الكلمات أو العبارات التي قررتم استخدامها للإشارة إلى الخبز المسطِّح وكوز الماء.</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19:9–21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19: 9 - 21 واحفظوه في قلوبكم.</w:t>
      </w:r>
    </w:p>
    <w:p>
      <w:pPr>
        <w:bidi/>
      </w:pPr>
      <w:r>
        <w:rPr>
          <w:rtl/>
          <w:cs/>
          <w:lang w:val="ar_AE" w:bidi="ar_AE"/>
        </w:rPr>
      </w:r>
      <w:r>
        <w:rPr>
          <w:rtl/>
          <w:cs/>
          <w:lang w:val="ar_AE" w:bidi="ar_AE"/>
        </w:rPr>
        <w:t>استمعوا إلى نسخة صوتية من سفر الملوك الأول 19: 9 - 21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الملوك الأول 19: 9 - 21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هذه القصة هي عن كيف يتحدَّث الرب إلى النبي إيليا على جبل الله ويخبره بما يجب أن يفعله بعد ذلك.</w:t>
      </w:r>
    </w:p>
    <w:p>
      <w:pPr>
        <w:bidi/>
      </w:pPr>
      <w:r>
        <w:rPr>
          <w:rtl/>
          <w:cs/>
          <w:lang w:val="ar_AE" w:bidi="ar_AE"/>
        </w:rPr>
      </w:r>
      <w:r>
        <w:rPr>
          <w:rtl/>
          <w:cs/>
          <w:lang w:val="ar_AE" w:bidi="ar_AE"/>
        </w:rPr>
        <w:t>في وقت سابق، هرب إيليا من الملكة إيزابل لأنها أرادت أن تقتله لأنه قتل أنبياء الإله الكنعاني البعل. وقد سافر إيليا عبر إسرائيل ويهوذا إلى البرية، حيث طلب من الرب أن يدعه يموت. ولكن بدلًا من ذلك، سمح الرب لإيليا بالراحة وأرسل ملاكًا يحمل معه خبزًا وماءً، مما منح إيليا القوة للقيام برحلة استمرت أربعين يومًا إلى جبل حوريب. ويُسمى جبل حوريب أيضًا جبل سيناء، حيث تحدث الرب إلى موسى قبل سنوات عديدة ليعطي العهد لشعب إسرائيل.</w:t>
      </w:r>
    </w:p>
    <w:p>
      <w:pPr>
        <w:bidi/>
      </w:pPr>
      <w:r>
        <w:rPr>
          <w:rtl/>
          <w:cs/>
          <w:lang w:val="ar_AE" w:bidi="ar_AE"/>
        </w:rPr>
      </w:r>
      <w:r>
        <w:rPr>
          <w:rtl/>
          <w:cs/>
          <w:lang w:val="ar_AE" w:bidi="ar_AE"/>
        </w:rPr>
        <w:t>والآن، في هذه القصة، عندما يصل إيليا إلى جبل حوريب، يجد إيليا مغارة لينام فيها بعد رحلته الطويلة. والمغارة هي كهف أو فتحة طبيعية في الجبل. ويمكن للناس استخدام المغارة للحماية من الطقس أو من الحيوانات.</w:t>
      </w:r>
    </w:p>
    <w:p>
      <w:pPr>
        <w:bidi/>
      </w:pPr>
      <w:r>
        <w:rPr>
          <w:rtl/>
          <w:cs/>
          <w:lang w:val="ar_AE" w:bidi="ar_AE"/>
        </w:rPr>
      </w:r>
      <w:r>
        <w:rPr>
          <w:rtl/>
          <w:cs/>
          <w:lang w:val="ar_AE" w:bidi="ar_AE"/>
        </w:rPr>
        <w:t xml:space="preserve">توقَّفوا وانظروا إلى صورة لمغارة. أوقفوا سماع التسجيل الصوتي هنا. </w:t>
      </w:r>
    </w:p>
    <w:p>
      <w:pPr>
        <w:bidi/>
      </w:pPr>
      <w:r>
        <w:rPr>
          <w:rtl/>
          <w:cs/>
          <w:lang w:val="ar_AE" w:bidi="ar_AE"/>
        </w:rPr>
      </w:r>
      <w:r>
        <w:rPr>
          <w:rtl/>
          <w:cs/>
          <w:lang w:val="ar_AE" w:bidi="ar_AE"/>
        </w:rPr>
        <w:t>يتكلَّم الرب بكلمته إلى إيليا. ويسأل الرب إيليا: "ماذا تفعل هنا يا إيليا؟" ومع أن الرب يعرف بالفعل، فإنه يفتتح محادثة حتى يتمكن إيليا من مشاركة أفكاره ومشاعره.</w:t>
      </w:r>
    </w:p>
    <w:p>
      <w:pPr>
        <w:bidi/>
      </w:pPr>
      <w:r>
        <w:rPr>
          <w:rtl/>
          <w:cs/>
          <w:lang w:val="ar_AE" w:bidi="ar_AE"/>
        </w:rPr>
      </w:r>
      <w:r>
        <w:rPr>
          <w:rtl/>
          <w:cs/>
          <w:lang w:val="ar_AE" w:bidi="ar_AE"/>
        </w:rPr>
        <w:t>يجيب إيليا بأنه كان غيورًا جدًا من أجل الرب (يهوه)، إله الجنود (الجيوش السماوية). وهذا الاسم لله [يعني أن الرب (يهوه) هو قائد جيش عظيم. وكلمة الرب (يهوه) هي الاسم الشخصي لله، وتشير كلمة "الجنود" إلى الجيوش السماوية أو الملائكة. ويُظهر هذا اللقب قوة الرب (يهوه) وسُلطانه على جميع القوى الروحية والأرضية.]{.mark}</w:t>
      </w:r>
    </w:p>
    <w:p>
      <w:pPr>
        <w:bidi/>
      </w:pPr>
      <w:r>
        <w:rPr>
          <w:rtl/>
          <w:cs/>
          <w:lang w:val="ar_AE" w:bidi="ar_AE"/>
        </w:rPr>
      </w:r>
      <w:r>
        <w:rPr>
          <w:rtl/>
          <w:cs/>
          <w:lang w:val="ar_AE" w:bidi="ar_AE"/>
        </w:rPr>
        <w:t>كان إيليا غيورًا جدًا، إذ عمل بجد وأظهر ولاءً شديدًا للرب (يهوه). ويقول إيليا إنه فعل كل ما فعله من أجل الرب، لكن شعب إسرائيل قد تركوا عهدهم مع الرب، ونقضوا مذابح الرب، وقتلوا أنبياءه. ويقول إيليا إنه هو النبي الوحيد المتبقي، والآن يريد الناس أن يقتلوه أيضًا. ويخبر إيليا الرب بكل مشاكله، ويشعر بأن كل جهده الشاق قد ذهب هباء.</w:t>
      </w:r>
    </w:p>
    <w:p>
      <w:pPr>
        <w:bidi/>
      </w:pPr>
      <w:r>
        <w:rPr>
          <w:rtl/>
          <w:cs/>
          <w:lang w:val="ar_AE" w:bidi="ar_AE"/>
        </w:rPr>
      </w:r>
      <w:r>
        <w:rPr>
          <w:rtl/>
          <w:cs/>
          <w:lang w:val="ar_AE" w:bidi="ar_AE"/>
        </w:rPr>
        <w:t>ويطلب الرب من إيليا أن يقف على الجبل لأنه على وشك أن يمر. [يُذكّرنا هذا بالمرة التي أظهر فيها الرب مجده لموسى على جبل سيناء، لكن الرب عَبَرَ بطريقة مختلفة.]{.mark} ففي هذه المرة، تهبّ ريحٌ شديدة وتتساقط الصخور من الجبل، غير أن إيليا يدرك أن الرب ليس في الريح. ثم تحدث زلزلة، لكن إيليا يعرف أن الرب لم يكن في الزلزلة أيضًا.</w:t>
      </w:r>
    </w:p>
    <w:p>
      <w:pPr>
        <w:bidi/>
      </w:pPr>
      <w:r>
        <w:rPr>
          <w:rtl/>
          <w:cs/>
          <w:lang w:val="ar_AE" w:bidi="ar_AE"/>
        </w:rPr>
      </w:r>
      <w:r>
        <w:rPr>
          <w:rtl/>
          <w:cs/>
          <w:lang w:val="ar_AE" w:bidi="ar_AE"/>
        </w:rPr>
        <w:t>[توقَّفوا واطلبوا من كل عضو في الفريق أن يشارك ما إذا كان هو أو أشخاص في مجتمعه قد تعرضوا من قبل لزلزال أو سمعوا قصصًا عن ذلك. احكوا قصة عن وقت واجهتم فيه رياحًا شديدة جدًا أو زلزالًا. أوقفوا سماع التسجيل الصوتي هنا.]{.mark}</w:t>
      </w:r>
    </w:p>
    <w:p>
      <w:pPr>
        <w:bidi/>
      </w:pPr>
      <w:r>
        <w:rPr>
          <w:rtl/>
          <w:cs/>
          <w:lang w:val="ar_AE" w:bidi="ar_AE"/>
        </w:rPr>
      </w:r>
      <w:r>
        <w:rPr>
          <w:rtl/>
          <w:cs/>
          <w:lang w:val="ar_AE" w:bidi="ar_AE"/>
        </w:rPr>
        <w:t>وبعد الزلزلة، بدأت نار تشتعل. لا توجد تفاصيل عن هذه النار. ويعرف إيليا أن الرب لم يكن في النار. ثم يسمع إيليا صوتًا منخفضًا خفيفًا. لم يكن الرب في الرياح القوية أو الزلزلة أو النار. بدلًا من ذلك، يدرك إيليا حضور الرب في الصوت المنخفض الخفيف. ربما كان هذا مجرد صمت.</w:t>
      </w:r>
    </w:p>
    <w:p>
      <w:pPr>
        <w:bidi/>
      </w:pPr>
      <w:r>
        <w:rPr>
          <w:rtl/>
          <w:cs/>
          <w:lang w:val="ar_AE" w:bidi="ar_AE"/>
        </w:rPr>
      </w:r>
      <w:r>
        <w:rPr>
          <w:rtl/>
          <w:cs/>
          <w:lang w:val="ar_AE" w:bidi="ar_AE"/>
        </w:rPr>
        <w:t>[يغطي إيليا وجهه برداءه، لأنه لم يكن بإمكان أحد أن ينظر مباشرة إلى الرب ويحيا. منذ وقت طويل، عندما طلب موسى أن يرى مجد الرب، أخبره الرب أن يختبئ في شقّ صخرة. وستر الرب وجه موسى بينما كان يعبر قدَّامه. حتى عندما تكلّم الرب من جبل سيناء، خاف الشعب أن ينظروا. والآن يُغطي إيليا، مثل موسى، وجهه في حضور الرب. ويسأل صوت إيليا مرة أخرى: "ماذا تفعل هنا يا إيليا؟" ويُعطي إيليا الجواب نفسه الذي قاله من قبل.]{.mark}</w:t>
      </w:r>
    </w:p>
    <w:p>
      <w:pPr>
        <w:bidi/>
      </w:pPr>
      <w:r>
        <w:rPr>
          <w:rtl/>
          <w:cs/>
          <w:lang w:val="ar_AE" w:bidi="ar_AE"/>
        </w:rPr>
      </w:r>
      <w:r>
        <w:rPr>
          <w:rtl/>
          <w:cs/>
          <w:lang w:val="ar_AE" w:bidi="ar_AE"/>
        </w:rPr>
        <w:t>ثم يطلب الرب من إيليا أن يغادر الجبل، ويعود في الطريق الذي جاء منه، ويتجه نحو البرية بالقرب من دمشق، التي تقع في أرض أرام، أو سورية.</w:t>
      </w:r>
    </w:p>
    <w:p>
      <w:pPr>
        <w:bidi/>
      </w:pPr>
      <w:r>
        <w:rPr>
          <w:rtl/>
          <w:cs/>
          <w:lang w:val="ar_AE" w:bidi="ar_AE"/>
        </w:rPr>
      </w:r>
      <w:r>
        <w:rPr>
          <w:rtl/>
          <w:cs/>
          <w:lang w:val="ar_AE" w:bidi="ar_AE"/>
        </w:rPr>
        <w:t xml:space="preserve">توقَّفوا هنا وانظروا إلى خريطة تُظهر مكان إيليا في جبل حوريب، وإلى المكان الذي يطلب منه الرب أن يذهب إليه، بالقرب من دمشق. والبرية هي المنطقة خارج دمشق التي يعيش فيها عدد قليل من الناس. أوقفوا سماع التسجيل الصوتي هنا. </w:t>
      </w:r>
    </w:p>
    <w:p>
      <w:pPr>
        <w:bidi/>
      </w:pPr>
      <w:r>
        <w:rPr>
          <w:rtl/>
          <w:cs/>
          <w:lang w:val="ar_AE" w:bidi="ar_AE"/>
        </w:rPr>
      </w:r>
      <w:r>
        <w:rPr>
          <w:rtl/>
          <w:cs/>
          <w:lang w:val="ar_AE" w:bidi="ar_AE"/>
        </w:rPr>
        <w:t>[والآن، يريد الرب من إيليا أن يمسح ملكًا جديدًا لبلد أجنبي، وملكًا جديدًا لإسرائيل، ونبيًا جديدًا.]{.mark} أن تمسح شخصًا يعني أن تسكب الزيت أو تمسح الدهن على رأس ذلك الشخص لإظهار أن الرب قد اختاره للقيام بمهمة خاصة.</w:t>
      </w:r>
    </w:p>
    <w:p>
      <w:pPr>
        <w:bidi/>
      </w:pPr>
      <w:r>
        <w:rPr>
          <w:rtl/>
          <w:cs/>
          <w:lang w:val="ar_AE" w:bidi="ar_AE"/>
        </w:rPr>
      </w:r>
      <w:r>
        <w:rPr>
          <w:rtl/>
          <w:cs/>
          <w:lang w:val="ar_AE" w:bidi="ar_AE"/>
        </w:rPr>
        <w:t xml:space="preserve">توقّفوا هنا واحكوا قصة عن وقت اختار فيه مجتمعكم قائدًا جديدًا. كيف اخترتم قائدًا جديدًا؟ كيف عرف الناس أن هذا هو القائد الجديد؟ هل كان هناك أي نوع من المراسم أو الممارسات؟ أوقفوا سماع التسجيل الصوتي هنا. </w:t>
      </w:r>
    </w:p>
    <w:p>
      <w:pPr>
        <w:bidi/>
      </w:pPr>
      <w:r>
        <w:rPr>
          <w:rtl/>
          <w:cs/>
          <w:lang w:val="ar_AE" w:bidi="ar_AE"/>
        </w:rPr>
      </w:r>
      <w:r>
        <w:rPr>
          <w:rtl/>
          <w:cs/>
          <w:lang w:val="ar_AE" w:bidi="ar_AE"/>
        </w:rPr>
        <w:t>يطلب الرب من إيليا أن يمسح حزائيل ليكون ملكًا جديدًا على أرام، التي تُدعى أيضًا سورية. وأرام هي بلد بجوار إسرائيل، وغالبًا ما تكون معادية لإسرائيل. وحزائيل هو ضابط يخدم تحت ملك أرام، أو سورية.</w:t>
      </w:r>
    </w:p>
    <w:p>
      <w:pPr>
        <w:bidi/>
      </w:pPr>
      <w:r>
        <w:rPr>
          <w:rtl/>
          <w:cs/>
          <w:lang w:val="ar_AE" w:bidi="ar_AE"/>
        </w:rPr>
      </w:r>
      <w:r>
        <w:rPr>
          <w:rtl/>
          <w:cs/>
          <w:lang w:val="ar_AE" w:bidi="ar_AE"/>
        </w:rPr>
        <w:t>يطلب الرب من إيليا أن يمسح ياهو بن نمشي، ليكون الملك الجديد على إسرائيل. كان ياهو في الواقع حفيد نمشي. في الثقافة العبرية، يمكن أن تشير كلمة "ابن" إلى أي سليلٍ (نسل) ذَكر. والملك ياهو هذا ليس هو نفسه النبي ياهو الذي ذكره الراوي في القصص السابقة.</w:t>
      </w:r>
    </w:p>
    <w:p>
      <w:pPr>
        <w:bidi/>
      </w:pPr>
      <w:r>
        <w:rPr>
          <w:rtl/>
          <w:cs/>
          <w:lang w:val="ar_AE" w:bidi="ar_AE"/>
        </w:rPr>
      </w:r>
      <w:r>
        <w:rPr>
          <w:rtl/>
          <w:cs/>
          <w:lang w:val="ar_AE" w:bidi="ar_AE"/>
        </w:rPr>
        <w:t>ويطلب الرب أيضًا من إيليا أن يمسح أليشع بن شافاط ليأخذ مكان إيليا كنبي. وشافاط هو أبو أليشع. وآبل مَحولة هي موطن أليشع، لكننا لا نعرف موقعها بالضبط. يعتقد معظم العلماء أن "آبل محولة" كانت تقع داخل إسرائيل، إلى الغرب من نهر الأردن في وسط غور الأردن، وعلى بعد حوالي 60 كيلومترًا جنوب السامرة.</w:t>
      </w:r>
    </w:p>
    <w:p>
      <w:pPr>
        <w:bidi/>
      </w:pPr>
      <w:r>
        <w:rPr>
          <w:rtl/>
          <w:cs/>
          <w:lang w:val="ar_AE" w:bidi="ar_AE"/>
        </w:rPr>
      </w:r>
      <w:r>
        <w:rPr>
          <w:rtl/>
          <w:cs/>
          <w:lang w:val="ar_AE" w:bidi="ar_AE"/>
        </w:rPr>
        <w:t>ويخبر الرب إيليا أن حزائيل وياهو وأليشع سيقومون بمهام مهمة من أجل الرب. وتشمل هذه المهام معاقبة الأشخاص الذين يقودون إسرائيل إلى عبادة بعل، ذلك الوثن الكاذب. وعندما يقول الرب إن البعض سينجون من سيف حزائيل أو ياهو أو أليشع، فهذا يعني أن بعض الناس سينجون من القتل على يد هؤلاء القادة. سيستخدم الرب حزائيل وياهو وأليشع لمعاقبة أولئك الذين يعبدون آلهة كاذبة. لكن الرب سيحمي سبعة آلاف شخص لم يعبدوا البعل. في تلك الثقافة، كان الناس يعبدون الوثن عن طريق الجثو أمامه وتقبيله. لم يفعل سبعة آلاف شخص ذلك، بل ظلوا أمناء للرب (يهوه). ويُظهر هذا لإيليا أنه ليس وحده، وأن الرب يحافظ دائمًا على مجموعة من الأشخاص الأمناء.</w:t>
      </w:r>
    </w:p>
    <w:p>
      <w:pPr>
        <w:bidi/>
      </w:pPr>
      <w:r>
        <w:rPr>
          <w:rtl/>
          <w:cs/>
          <w:lang w:val="ar_AE" w:bidi="ar_AE"/>
        </w:rPr>
      </w:r>
      <w:r>
        <w:rPr>
          <w:rtl/>
          <w:cs/>
          <w:lang w:val="ar_AE" w:bidi="ar_AE"/>
        </w:rPr>
        <w:t>بعد ذلك، يجد إيليا أليشع في موطنه آبل محولة، حيث كان يحرث حقلًا به اثني عشر زوجًا من الثيران. والمحراث هو أداة لحفر التربة لإعدادها للمزارعين لزرع البذور، والثور من الماشية الكبيرة التي يستخدمها الناس في الزراعة. يستخدم العمال المأجورون الأزواج الأحد عشر الأخرى من الثيران، بينما يحرث أليشع بالزوج الثاني عشر. وامتلاك اثني عشر زوجًا من الثيران يعني أن عائلة أليشع كانت على الأرجح عائلة غنية.</w:t>
      </w:r>
    </w:p>
    <w:p>
      <w:pPr>
        <w:bidi/>
      </w:pPr>
      <w:r>
        <w:rPr>
          <w:rtl/>
          <w:cs/>
          <w:lang w:val="ar_AE" w:bidi="ar_AE"/>
        </w:rPr>
      </w:r>
      <w:r>
        <w:rPr>
          <w:rtl/>
          <w:cs/>
          <w:lang w:val="ar_AE" w:bidi="ar_AE"/>
        </w:rPr>
        <w:t xml:space="preserve">توقّفوا هنا وانظروا إلى صورة لثورين مربوطين إلى محراث. أوقفوا سماع التسجيل الصوتي هنا. </w:t>
      </w:r>
    </w:p>
    <w:p>
      <w:pPr>
        <w:bidi/>
      </w:pPr>
      <w:r>
        <w:rPr>
          <w:rtl/>
          <w:cs/>
          <w:lang w:val="ar_AE" w:bidi="ar_AE"/>
        </w:rPr>
      </w:r>
      <w:r>
        <w:rPr>
          <w:rtl/>
          <w:cs/>
          <w:lang w:val="ar_AE" w:bidi="ar_AE"/>
        </w:rPr>
        <w:t>يطرح إيليا رداءه على أليشع ليُظهر أن الرب يختار أليشع ليكون النبي التالي بعد إيليا. ورداء إيليا كان ثوبًا خارجيًا خاصًا يُظهر أن إيليا كان نبيًا.</w:t>
      </w:r>
    </w:p>
    <w:p>
      <w:pPr>
        <w:bidi/>
      </w:pPr>
      <w:r>
        <w:rPr>
          <w:rtl/>
          <w:cs/>
          <w:lang w:val="ar_AE" w:bidi="ar_AE"/>
        </w:rPr>
      </w:r>
      <w:r>
        <w:rPr>
          <w:rtl/>
          <w:cs/>
          <w:lang w:val="ar_AE" w:bidi="ar_AE"/>
        </w:rPr>
        <w:t xml:space="preserve">فيطلب أليشع أن يذهب ويُقبّل أباه وأمه في وداع قبل أن يغادر. في تلك الثقافة، كان تقبيل الوالدين للوداع يُعد أسلوبًا طبيعيًا ومفعمًا بالمودة ويُظهر الاحترام الواجب لتوديعهم. </w:t>
      </w:r>
    </w:p>
    <w:p>
      <w:pPr>
        <w:bidi/>
      </w:pPr>
      <w:r>
        <w:rPr>
          <w:rtl/>
          <w:cs/>
          <w:lang w:val="ar_AE" w:bidi="ar_AE"/>
        </w:rPr>
      </w:r>
      <w:r>
        <w:rPr>
          <w:rtl/>
          <w:cs/>
          <w:lang w:val="ar_AE" w:bidi="ar_AE"/>
        </w:rPr>
        <w:t xml:space="preserve">توقَّفوا وناقشوا هذه الأسئلة حول كيفية توديع الأشخاص المختلفين في ثقافتكم. كيف يُودِّع الأطفال والديهم؟ وكيف يقول الناس وداعًا عندما يغادرون لفترة طويلة؟ ما الأفعال أو الكلمات الخاصة التي تُظهر الاحترام عند الوداع؟ ما المختلف في توديع الآخرين؟ أوقفوا سماع التسجيل الصوتي هنا. </w:t>
      </w:r>
    </w:p>
    <w:p>
      <w:pPr>
        <w:bidi/>
      </w:pPr>
      <w:r>
        <w:rPr>
          <w:rtl/>
          <w:cs/>
          <w:lang w:val="ar_AE" w:bidi="ar_AE"/>
        </w:rPr>
      </w:r>
      <w:r>
        <w:rPr>
          <w:rtl/>
          <w:cs/>
          <w:lang w:val="ar_AE" w:bidi="ar_AE"/>
        </w:rPr>
        <w:t>يذبح أليشع زوجًا من الثيران ويستخدم النير لإشعال نار لطهي لحم الثورين. من خلال حرق النير وطهي الثورين، يُظهر أليشع أنه يترك حياته السابقة كمزارع وراء ظهره تمامًا. لن يحتاج أليشع إلى هذه الأدوات الزراعية بعد الآن، لأنه سيصبح مساعدًا لإيليا.</w:t>
      </w:r>
    </w:p>
    <w:p>
      <w:pPr>
        <w:bidi/>
      </w:pPr>
      <w:r>
        <w:rPr>
          <w:rtl/>
          <w:cs/>
          <w:lang w:val="ar_AE" w:bidi="ar_AE"/>
        </w:rPr>
      </w:r>
      <w:r>
        <w:rPr>
          <w:rtl/>
          <w:cs/>
          <w:lang w:val="ar_AE" w:bidi="ar_AE"/>
        </w:rPr>
        <w:t>توقَّفوا وناقشوا الأدوات الأكثر قيمةً للمزارعين في منطقتكم.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الملوك الأول 19: 9 - 21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بتصوير أحداث هذا المقطع.</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b/>
          <w:rtl/>
          <w:cs/>
          <w:lang w:val="ar_AE" w:bidi="ar_AE"/>
        </w:rPr>
        <w:t>في المشهد الأول:</w:t>
      </w:r>
      <w:r>
        <w:rPr>
          <w:rtl/>
          <w:cs/>
          <w:lang w:val="ar_AE" w:bidi="ar_AE"/>
        </w:rPr>
        <w:t xml:space="preserve"> يتحدث الرب مع إيليا داخل المغارة عند جبل حوريب.</w:t>
      </w:r>
    </w:p>
    <w:p>
      <w:pPr>
        <w:bidi/>
      </w:pPr>
      <w:r>
        <w:rPr>
          <w:rtl/>
          <w:cs/>
          <w:lang w:val="ar_AE" w:bidi="ar_AE"/>
        </w:rPr>
      </w:r>
      <w:r>
        <w:rPr>
          <w:b/>
          <w:rtl/>
          <w:cs/>
          <w:lang w:val="ar_AE" w:bidi="ar_AE"/>
        </w:rPr>
        <w:t>في المشهد الثاني:</w:t>
      </w:r>
      <w:r>
        <w:rPr>
          <w:rtl/>
          <w:cs/>
          <w:lang w:val="ar_AE" w:bidi="ar_AE"/>
        </w:rPr>
        <w:t xml:space="preserve"> يتحدث الرب مع إيليا خارج المغارة عند جبل حوريب.</w:t>
      </w:r>
    </w:p>
    <w:p>
      <w:pPr>
        <w:bidi/>
      </w:pPr>
      <w:r>
        <w:rPr>
          <w:rtl/>
          <w:cs/>
          <w:lang w:val="ar_AE" w:bidi="ar_AE"/>
        </w:rPr>
      </w:r>
      <w:r>
        <w:rPr>
          <w:b/>
          <w:rtl/>
          <w:cs/>
          <w:lang w:val="ar_AE" w:bidi="ar_AE"/>
        </w:rPr>
        <w:t>في المشهد الثالث:</w:t>
      </w:r>
      <w:r>
        <w:rPr>
          <w:rtl/>
          <w:cs/>
          <w:lang w:val="ar_AE" w:bidi="ar_AE"/>
        </w:rPr>
        <w:t xml:space="preserve"> يذهب إيليا إلى المدينة حيث كان أليشع يحرث في الحقول. ويدعو إيليا أليشع ليكون نبيًا.</w:t>
      </w:r>
    </w:p>
    <w:p>
      <w:pPr>
        <w:bidi/>
      </w:pPr>
      <w:r>
        <w:rPr>
          <w:rtl/>
          <w:cs/>
          <w:lang w:val="ar_AE" w:bidi="ar_AE"/>
        </w:rPr>
      </w:r>
      <w:r>
        <w:rPr>
          <w:b/>
          <w:rtl/>
          <w:cs/>
          <w:lang w:val="ar_AE" w:bidi="ar_AE"/>
        </w:rPr>
        <w:t>في المشهد الرابع:</w:t>
      </w:r>
      <w:r>
        <w:rPr>
          <w:rtl/>
          <w:cs/>
          <w:lang w:val="ar_AE" w:bidi="ar_AE"/>
        </w:rPr>
        <w:t xml:space="preserve"> يذبح أليشع الثورين اللذين كان يستخدمهما ليحرث الحقول ويقدِّم لحمهما للأشخاص الموجودين هناك ليأكلوه. ثم يغادر أليشع ليتبع إيليا كخادم له.</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النبي إيليَّا</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أليشع</w:t>
      </w:r>
    </w:p>
    <w:p>
      <w:pPr>
        <w:pStyle w:val="ListBullet"/>
        <w:bidi/>
        <w:spacing w:line="240" w:lineRule="auto"/>
        <w:ind w:left="720"/>
      </w:pPr>
      <w:r>
        <w:rPr>
          <w:rtl/>
          <w:cs/>
          <w:lang w:val="ar_AE" w:bidi="ar_AE"/>
        </w:rPr>
      </w:r>
      <w:r>
        <w:rPr>
          <w:rtl/>
          <w:cs/>
          <w:lang w:val="ar_AE" w:bidi="ar_AE"/>
        </w:rPr>
        <w:t>وأهل قرية أليشع، بما في ذلك أبوه وأمه</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قبل أن تبدأ هذه القصة بقليل، قدَّم ملاك الرب لإيليا الخبز والماء. وقد أعطت هذه الوجبة إيليا القوة للسير من برية بئر سبع، إلى جبل حوريب. وتبلغ المسافة بين هذين الموضعين نحو أربعمائة كيلومتر. وقد سار إيليا لمدة أربعين يومًا وأربعين ليلة في هذه الرحلة.</w:t>
      </w:r>
    </w:p>
    <w:p>
      <w:pPr>
        <w:bidi/>
      </w:pPr>
      <w:r>
        <w:rPr>
          <w:rtl/>
          <w:cs/>
          <w:lang w:val="ar_AE" w:bidi="ar_AE"/>
        </w:rPr>
      </w:r>
      <w:r>
        <w:rPr>
          <w:rtl/>
          <w:cs/>
          <w:lang w:val="ar_AE" w:bidi="ar_AE"/>
        </w:rPr>
        <w:t>توقَّفوا وانظروا إلى خريطة إسرائيل. ابحثوا عن موضع بئر سبع. ثم ابحثوا عن جبل حوريب. [أوقفوا سماع هذا التسجيل الصوتي هنا]{.mark}</w:t>
      </w:r>
    </w:p>
    <w:p>
      <w:pPr>
        <w:bidi/>
      </w:pPr>
      <w:r>
        <w:rPr>
          <w:rtl/>
          <w:cs/>
          <w:lang w:val="ar_AE" w:bidi="ar_AE"/>
        </w:rPr>
      </w:r>
      <w:r>
        <w:rPr>
          <w:rtl/>
          <w:cs/>
          <w:lang w:val="ar_AE" w:bidi="ar_AE"/>
        </w:rPr>
        <w:t>في المشهد الأول، عندما يصل إيليا إلى جبل حوريب، يقضي الليل محتميًا في مغارة. إذا كان الناس في لغتكم لا يعرفون الكهوف، فيمكنكم أن تقولوا "حفرة في الصخور" أو شيء مشابه. يسمى جبل حوريب أيضًا جبل سيناء. وكان بنو إسرائيل يعرفون جبل حوريب باسم جبل الله، لأن الله كان قد ظهر فيه لموسى في العليقة المشتعلة وأعطى إسرائيل الناموس بعد مغادرتهم مصر.</w:t>
      </w:r>
    </w:p>
    <w:p>
      <w:pPr>
        <w:bidi/>
      </w:pPr>
      <w:r>
        <w:rPr>
          <w:rtl/>
          <w:cs/>
          <w:lang w:val="ar_AE" w:bidi="ar_AE"/>
        </w:rPr>
      </w:r>
      <w:r>
        <w:rPr>
          <w:rtl/>
          <w:cs/>
          <w:lang w:val="ar_AE" w:bidi="ar_AE"/>
        </w:rPr>
        <w:t>وفجأة، تأتي كلمة الرب، أو رسالة من الرب، إلى إيليا، ويسأله: "ماذا تفعل هنا يا إيليا؟" يستخدم الراوي كلمة تُظهر أن شيئًا جديدًا وغير متوقع يحدث.</w:t>
      </w:r>
    </w:p>
    <w:p>
      <w:pPr>
        <w:bidi/>
      </w:pPr>
      <w:r>
        <w:rPr>
          <w:rtl/>
          <w:cs/>
          <w:lang w:val="ar_AE" w:bidi="ar_AE"/>
        </w:rPr>
      </w:r>
      <w:r>
        <w:rPr>
          <w:rtl/>
          <w:cs/>
          <w:lang w:val="ar_AE" w:bidi="ar_AE"/>
        </w:rPr>
        <w:t>[توقَّفوا واطلبوا من شخصين أن يخبرا عن وقت فاجأهما فيه شيء ما. استمعوا إلى الكلمات الخاصة التي يستخدمانها للتعبير عن المفاجأة. تحدّثوا عن أي كلمات في لغتكم تُظهر المفاجآت الكبيرة على أفضل وجه. أوقفوا سماع التسجيل الصوتي هنا. ]{.mark}</w:t>
      </w:r>
    </w:p>
    <w:p>
      <w:pPr>
        <w:bidi/>
      </w:pPr>
      <w:r>
        <w:rPr>
          <w:rtl/>
          <w:cs/>
          <w:lang w:val="ar_AE" w:bidi="ar_AE"/>
        </w:rPr>
      </w:r>
      <w:r>
        <w:rPr>
          <w:rtl/>
          <w:cs/>
          <w:lang w:val="ar_AE" w:bidi="ar_AE"/>
        </w:rPr>
        <w:t>إن سؤال الرب لم يكن من أجل الحصول على معلومات جديدة. فالرب يعرف بالفعل ما يفعله إيليا. يسأل الرب حتى يتمكن إيليا من التفكير في إجابته والتحدث عما يحدث.</w:t>
      </w:r>
    </w:p>
    <w:p>
      <w:pPr>
        <w:bidi/>
      </w:pPr>
      <w:r>
        <w:rPr>
          <w:rtl/>
          <w:cs/>
          <w:lang w:val="ar_AE" w:bidi="ar_AE"/>
        </w:rPr>
      </w:r>
      <w:r>
        <w:rPr>
          <w:rtl/>
          <w:cs/>
          <w:lang w:val="ar_AE" w:bidi="ar_AE"/>
        </w:rPr>
        <w:t>ويجيب إيليا بأنه كان غيورًا جدًا من أجل الرب (يهوه)، إله الجنود (الجيوش السماوية). [الرب (يهوه) هو الاسم الخاص بالله الواحد الحقيقي. وإله الجنود "الجيوش السماوية" هو لقب يستخدمه الناس لله ليُظهروا أنه القائد للعديد من الملائكة والجيوش في السماء. إن الله لديه قوة عظيمة. فالله يحكم كل شيء. يشعر الناس بالغيرة عندما تكون لديهم مشاعر قوية بشأن حماية ما ينتمي إلى الرب. ويعمل الشخص الغيور بجد ليساعد الآخرين على عبادة الرب (يهوه) فقط، ويشعر بالغضب عندما يتبعون آلهة كاذبة.]{.mark} والشخص الغيور هو شخص مُخْلِص تمامًا.</w:t>
      </w:r>
    </w:p>
    <w:p>
      <w:pPr>
        <w:bidi/>
      </w:pPr>
      <w:r>
        <w:rPr>
          <w:rtl/>
          <w:cs/>
          <w:lang w:val="ar_AE" w:bidi="ar_AE"/>
        </w:rPr>
      </w:r>
      <w:r>
        <w:rPr>
          <w:rtl/>
          <w:cs/>
          <w:lang w:val="ar_AE" w:bidi="ar_AE"/>
        </w:rPr>
        <w:t xml:space="preserve">توقّفوا هنا، واحكوا معًا كمجموعة قصة عن أشخاص لديهم مشاعر قوية بشأن حماية الآخرين. كيف تصفون هؤلاء الأشخاص؟ كيف ستتحدثون عن الأشخاص الذين هم غيورون للرب (يهوه)، إله الجنود؟ أوقِفوا الاستماع إلى هذا التسجيل الصوتي هنا. </w:t>
      </w:r>
    </w:p>
    <w:p>
      <w:pPr>
        <w:bidi/>
      </w:pPr>
      <w:r>
        <w:rPr>
          <w:rtl/>
          <w:cs/>
          <w:lang w:val="ar_AE" w:bidi="ar_AE"/>
        </w:rPr>
      </w:r>
      <w:r>
        <w:rPr>
          <w:rtl/>
          <w:cs/>
          <w:lang w:val="ar_AE" w:bidi="ar_AE"/>
        </w:rPr>
        <w:t>لكن شعب إسرائيل قد نقضوا عهدهم، أي اتفاقهم الخاص، مع الله. ولقد هدَّم الشعب مذابح الرب وقتلوا جميع أنبياء الرب بالسيف، أي بطريقة عنيفة. ويقول إيليا إنه النبي الوحيد المتبقي للرب.</w:t>
      </w:r>
    </w:p>
    <w:p>
      <w:pPr>
        <w:bidi/>
      </w:pPr>
      <w:r>
        <w:rPr>
          <w:rtl/>
          <w:cs/>
          <w:lang w:val="ar_AE" w:bidi="ar_AE"/>
        </w:rPr>
      </w:r>
      <w:r>
        <w:rPr>
          <w:rtl/>
          <w:cs/>
          <w:lang w:val="ar_AE" w:bidi="ar_AE"/>
        </w:rPr>
        <w:t>فيطلب الرب من إيليا أن يخرج ويقف على الجبل في حضرة الرب، لأن الرب على وشك أن يعبر.</w:t>
      </w:r>
    </w:p>
    <w:p>
      <w:pPr>
        <w:bidi/>
      </w:pPr>
      <w:r>
        <w:rPr>
          <w:rtl/>
          <w:cs/>
          <w:lang w:val="ar_AE" w:bidi="ar_AE"/>
        </w:rPr>
      </w:r>
      <w:r>
        <w:rPr>
          <w:rtl/>
          <w:cs/>
          <w:lang w:val="ar_AE" w:bidi="ar_AE"/>
        </w:rPr>
        <w:t>في المشهد الثاني، خارج المغارة، يستخدم الراوي كلمة للتعبير عن شيء مفاجئ ومهم عندما يعبر الرب. خارج المغارة، تهب رياح قوية وتكسِّر الصخور أمام الرب (يهوه)، لكن الرب لم يكن موجودًا في الريح. [يعني تعبير "أمام الرب" أن الرب موجود هناك. فقوة الرب تجعل هذه الأمور تحدث. تتشقق الصخور لأن الرب حاضر. كل شيء يحدث أمام الرب.]{.mark} ثم تهتز الأرض في زلزلة، لكن الرب ليس في الزلزلة. وبعد ذلك، تأتي نار، لكن الرب لم يكن فيها أيضًا. [تسبب قوة الرب الرياح والزلزلة والنار. لكن الرب لا يظهر نفسه في الريح أو الزلزلة أو النار. إن الرب قريب، لكنه لا يتكلم من خلال هذه الأمور. إن الرب حاضر، لكنه يختار أن يتكلم بصوت منخفض وخفيف بعد حدوث هذه الأمور.]{.mark}</w:t>
      </w:r>
    </w:p>
    <w:p>
      <w:pPr>
        <w:bidi/>
      </w:pPr>
      <w:r>
        <w:rPr>
          <w:rtl/>
          <w:cs/>
          <w:lang w:val="ar_AE" w:bidi="ar_AE"/>
        </w:rPr>
      </w:r>
      <w:r>
        <w:rPr>
          <w:rtl/>
          <w:cs/>
          <w:lang w:val="ar_AE" w:bidi="ar_AE"/>
        </w:rPr>
        <w:t>يسمع إيليا صوتًا منخفضًا وخفيفًا مثل همسات، أو نسيمًا لطيفًا أو صوتًا هادئًا جدًا، أو ربما مجرد صوت صمت هادئ. وعندما يسمع إيليا ذلك، يغطي وجهه برداءه ويقف عند مدخل المغارة.</w:t>
      </w:r>
    </w:p>
    <w:p>
      <w:pPr>
        <w:bidi/>
      </w:pPr>
      <w:r>
        <w:rPr>
          <w:rtl/>
          <w:cs/>
          <w:lang w:val="ar_AE" w:bidi="ar_AE"/>
        </w:rPr>
      </w:r>
      <w:r>
        <w:rPr>
          <w:rtl/>
          <w:cs/>
          <w:lang w:val="ar_AE" w:bidi="ar_AE"/>
        </w:rPr>
        <w:t>[توقّفوا واصنعوا هذه الأصوات: ورقة شجر تتحرك في الريح، وأمٌّ تهمس إلى طفلها النائم، وشخص ما يتنفس بهدوء شديد. استمعوا إلى كل صوت. تحدّثوا عن الكلمات في لغتكم للتعبير عن أهدأ الأصوات التي تعرفونها. اختاروا الكلمات التي تُظهر صوت الرب المنخفض على أفضل وجه. أوقفوا سماع التسجيل الصوتي هنا. ]{.mark}</w:t>
      </w:r>
    </w:p>
    <w:p>
      <w:pPr>
        <w:bidi/>
      </w:pPr>
      <w:r>
        <w:rPr>
          <w:rtl/>
          <w:cs/>
          <w:lang w:val="ar_AE" w:bidi="ar_AE"/>
        </w:rPr>
      </w:r>
      <w:r>
        <w:rPr>
          <w:rtl/>
          <w:cs/>
          <w:lang w:val="ar_AE" w:bidi="ar_AE"/>
        </w:rPr>
        <w:t>ويسأل الصوت إيليا مرة أخرى: "ماذا تفعل هنا يا إيليا؟" ولا بد أن هذا الصوت هو الرب (يهوه)، لأنه هو نفس السؤال الذي طرحه الرب من قبل.</w:t>
      </w:r>
    </w:p>
    <w:p>
      <w:pPr>
        <w:bidi/>
      </w:pPr>
      <w:r>
        <w:rPr>
          <w:rtl/>
          <w:cs/>
          <w:lang w:val="ar_AE" w:bidi="ar_AE"/>
        </w:rPr>
      </w:r>
      <w:r>
        <w:rPr>
          <w:rtl/>
          <w:cs/>
          <w:lang w:val="ar_AE" w:bidi="ar_AE"/>
        </w:rPr>
        <w:t>[توقَّفوا وتحدّثوا عن كلمات مختلفة تعني "صوت" في لغتكم. وفكّروا في الكلمات التي تستخدمونها للتعبير عن صوت الإنسان، وصوت الحيوان، والرعد، والريح، والأرواح. والآن فكّروا بعناية: أي كلمة تُظهر أن هذا ليس جسدًا بشريًا يتكلم، بل الرب (يهوه)، الذي هو الروح؟ اختاروا كلمة تساعد الناس على فهم أن هذا هو صوت الرب الخاص الذي يتحدث إلى إيليا. أوقفوا سماع التسجيل الصوتي هنا. ]{.mark}</w:t>
      </w:r>
    </w:p>
    <w:p>
      <w:pPr>
        <w:bidi/>
      </w:pPr>
      <w:r>
        <w:rPr>
          <w:rtl/>
          <w:cs/>
          <w:lang w:val="ar_AE" w:bidi="ar_AE"/>
        </w:rPr>
      </w:r>
      <w:r>
        <w:rPr>
          <w:rtl/>
          <w:cs/>
          <w:lang w:val="ar_AE" w:bidi="ar_AE"/>
        </w:rPr>
        <w:t>يعطي إيليا الجواب نفسه. وهذه المرة يعطي الرب إيليا تعليمات. ويطلب الرب من إيليا أن يعود في الطريق الذي جاء منه ويتوقف في البرية بالقرب من دمشق، التي هي عاصمة أرام. وتسمى أرام أيضًا سورية. وبرية دمشق هي المنطقة الصحراوية الواقعة جنوب المدينة وشرقها.</w:t>
      </w:r>
    </w:p>
    <w:p>
      <w:pPr>
        <w:bidi/>
      </w:pPr>
      <w:r>
        <w:rPr>
          <w:rtl/>
          <w:cs/>
          <w:lang w:val="ar_AE" w:bidi="ar_AE"/>
        </w:rPr>
      </w:r>
      <w:r>
        <w:rPr>
          <w:rtl/>
          <w:cs/>
          <w:lang w:val="ar_AE" w:bidi="ar_AE"/>
        </w:rPr>
        <w:t xml:space="preserve">توقّفوا وانظروا إلى خريطة تُظهر إسرائيل ويهوذا وأرام وجبل حوريب. ولاحظوا المسار الذي كان سيسلكه إيليا من جبل حوريب إلى البرية خارج دمشق في أرام. أوقفوا سماع التسجيل الصوتي هنا. </w:t>
      </w:r>
    </w:p>
    <w:p>
      <w:pPr>
        <w:bidi/>
      </w:pPr>
      <w:r>
        <w:rPr>
          <w:rtl/>
          <w:cs/>
          <w:lang w:val="ar_AE" w:bidi="ar_AE"/>
        </w:rPr>
      </w:r>
      <w:r>
        <w:rPr>
          <w:rtl/>
          <w:cs/>
          <w:lang w:val="ar_AE" w:bidi="ar_AE"/>
        </w:rPr>
        <w:t>وعندما يذهب إيليا إلى البرية بالقرب من دمشق، فعليه أن يمسح حزائيل بالزيت ليجعله الملك الجديد على أرام. ولا يذكر الرب أين ينبغي لإيليا أن يمسح ياهو وأليشع، لكن هذه المسحات سوف تحدث في مكان آخر.</w:t>
      </w:r>
    </w:p>
    <w:p>
      <w:pPr>
        <w:bidi/>
      </w:pPr>
      <w:r>
        <w:rPr>
          <w:rtl/>
          <w:cs/>
          <w:lang w:val="ar_AE" w:bidi="ar_AE"/>
        </w:rPr>
      </w:r>
      <w:r>
        <w:rPr>
          <w:rtl/>
          <w:cs/>
          <w:lang w:val="ar_AE" w:bidi="ar_AE"/>
        </w:rPr>
        <w:t>ولمسح شخص، كان النبي يأخذ زيتًا خاصًا ويسكبه على رأس الشخص. كان هذا الزيت (الدهن) سينزل من على رؤوسهم للأسفل ويُظهِر للجميع أن الرب اختار هذا الشخص لعمل خاص. إذا لم تكن في لغتكم كلمة خاصة للتعبير عن المسح، فيمكنكم أن تقولوا "سكب الزيت على الرأس" لإظهار هذا الفعل الخاص.</w:t>
      </w:r>
    </w:p>
    <w:p>
      <w:pPr>
        <w:bidi/>
      </w:pPr>
      <w:r>
        <w:rPr>
          <w:rtl/>
          <w:cs/>
          <w:lang w:val="ar_AE" w:bidi="ar_AE"/>
        </w:rPr>
      </w:r>
      <w:r>
        <w:rPr>
          <w:rtl/>
          <w:cs/>
          <w:lang w:val="ar_AE" w:bidi="ar_AE"/>
        </w:rPr>
        <w:t xml:space="preserve">توقّفوا وقوموا بهذا النشاط: أظهروا كيف يسكب شخصٌ الماء، الذي يمثّل الزيت، فوق الرأس. وما الكلمات التي تصف تدفق السائل إلى الأسفل عن قصد؟ أوقفوا سماع التسجيل الصوتي هنا. </w:t>
      </w:r>
    </w:p>
    <w:p>
      <w:pPr>
        <w:bidi/>
      </w:pPr>
      <w:r>
        <w:rPr>
          <w:rtl/>
          <w:cs/>
          <w:lang w:val="ar_AE" w:bidi="ar_AE"/>
        </w:rPr>
      </w:r>
      <w:r>
        <w:rPr>
          <w:rtl/>
          <w:cs/>
          <w:lang w:val="ar_AE" w:bidi="ar_AE"/>
        </w:rPr>
        <w:t>يقول الرب إنه سيستخدم ثلاثة أشخاص لمعاقبة أولئك الذين يعبدون البعل: حزائيل، ملك سوريا الجديد، وياهو، ملك إسرائيل الجديد، وأليشع نبي الرب الجديد. سيقتل حزائيل أولئك الذين يعبدون الأصنام. وسيقتل ياهو الذين ينجون من سيف حزائيل. وسيقتل أليشع الذين ينجون من سيف ياهو. [كان السيف سلاحًا شائعًا للقضاء على العدو. وتعبير "ينجو من السيف" يعني أنك ستهرب حتى لا يقتلك أعداؤك في المعركة. يخبر الرب إيليا أن ياهو وحزائيل وأليشع سيقتلون عَبَدَة الأصنام.]{.mark}</w:t>
      </w:r>
    </w:p>
    <w:p>
      <w:pPr>
        <w:bidi/>
      </w:pPr>
      <w:r>
        <w:rPr>
          <w:rtl/>
          <w:cs/>
          <w:lang w:val="ar_AE" w:bidi="ar_AE"/>
        </w:rPr>
      </w:r>
      <w:r>
        <w:rPr>
          <w:rtl/>
          <w:cs/>
          <w:lang w:val="ar_AE" w:bidi="ar_AE"/>
        </w:rPr>
        <w:t>لكن الرب سيحمي سبعة آلاف من الإسرائيليين الذين لم ينحنوا أمام البعل ولم يقبلوه. إن السجود (الجثو) أمام أصنام البعل وتقبيلها هو عبادة للبعل، وإظهار للولاء والاحترام من خلال الجسد.</w:t>
      </w:r>
    </w:p>
    <w:p>
      <w:pPr>
        <w:bidi/>
      </w:pPr>
      <w:r>
        <w:rPr>
          <w:rtl/>
          <w:cs/>
          <w:lang w:val="ar_AE" w:bidi="ar_AE"/>
        </w:rPr>
      </w:r>
      <w:r>
        <w:rPr>
          <w:rtl/>
          <w:cs/>
          <w:lang w:val="ar_AE" w:bidi="ar_AE"/>
        </w:rPr>
        <w:t>[توقّفوا وناقشوا معًا كفريق الأفعال التي يستخدمها الناس لإظهار الاحترام العميق للقادة في منطقتكم، مثل الانحناء أو الركوع أو الحركات الأخرى. اختاروا كلمات توضح كيف أعطى الناس ولاءهم للبعل من خلال السجود والتقبيل، بينما ظل سبعة آلاف شخص أمناء للرب ورفضوا عبادة البعل بأجسادهم. أوقفوا سماع التسجيل الصوتي هنا.]{.mark}</w:t>
      </w:r>
    </w:p>
    <w:p>
      <w:pPr>
        <w:bidi/>
      </w:pPr>
      <w:r>
        <w:rPr>
          <w:rtl/>
          <w:cs/>
          <w:lang w:val="ar_AE" w:bidi="ar_AE"/>
        </w:rPr>
      </w:r>
      <w:r>
        <w:rPr>
          <w:rtl/>
          <w:cs/>
          <w:lang w:val="ar_AE" w:bidi="ar_AE"/>
        </w:rPr>
        <w:t>في المشهد الثالث، يغادر إيليا [جبل حوريب ويسافر عبر إسرائيل ليجد أليشع. وكان أليشع موجود في مسقط رأسه، آبل محولة، التي تقع في وادي الأردن، شمال أريحا.]{.mark}</w:t>
      </w:r>
    </w:p>
    <w:p>
      <w:pPr>
        <w:bidi/>
      </w:pPr>
      <w:r>
        <w:rPr>
          <w:rtl/>
          <w:cs/>
          <w:lang w:val="ar_AE" w:bidi="ar_AE"/>
        </w:rPr>
      </w:r>
      <w:r>
        <w:rPr>
          <w:rtl/>
          <w:cs/>
          <w:lang w:val="ar_AE" w:bidi="ar_AE"/>
        </w:rPr>
        <w:t>[توقّفوا وانظروا إلى خريطة لإسرائيل في وقت المملكة المنقسمة تُظهر جبل حوريب وآبل محولة. أوقفوا سماع التسجيل الصوتي هنا.]{.mark}</w:t>
      </w:r>
    </w:p>
    <w:p>
      <w:pPr>
        <w:bidi/>
      </w:pPr>
      <w:r>
        <w:rPr>
          <w:rtl/>
          <w:cs/>
          <w:lang w:val="ar_AE" w:bidi="ar_AE"/>
        </w:rPr>
      </w:r>
      <w:r>
        <w:rPr>
          <w:rtl/>
          <w:cs/>
          <w:lang w:val="ar_AE" w:bidi="ar_AE"/>
        </w:rPr>
        <w:t>[كان أليشع يحرث حقلًا بواسطة اثني عشر زوجًا من الثيران، مما يدل على أن عائلة أليشع كانت غنية. يذهب إيليا إلى أليشع في الحقل ويطرح رداءه عليه. ويشير رداء إيليا إلى دور إيليا وسلطانه بصفته نبيًا للرب (يهوه). وهذا يعني أن إيليا كان يختار أليشع ليكون النبي التالي بعده.]{.mark}</w:t>
      </w:r>
    </w:p>
    <w:p>
      <w:pPr>
        <w:bidi/>
      </w:pPr>
      <w:r>
        <w:rPr>
          <w:rtl/>
          <w:cs/>
          <w:lang w:val="ar_AE" w:bidi="ar_AE"/>
        </w:rPr>
      </w:r>
      <w:r>
        <w:rPr>
          <w:rtl/>
          <w:cs/>
          <w:lang w:val="ar_AE" w:bidi="ar_AE"/>
        </w:rPr>
        <w:t>[توقّفوا وتحدّثوا عن الطريقة التي يختار بها القادة في مجتمعكم شخصًا للقيام بعمل مهم. ماذا يفعل القادة؟ وماذا يُعطي القادة؟ والآن، تحدّثوا عن الكيفية التي سيفهم بها الناس قيام إيليا بطرح ردائه على أليشع. اختاروا كلمات تُظهر أن إيليا يختار أليشع ليكون نبي الرب التالي بعده. أوقفوا سماع التسجيل الصوتي هنا.]{.mark}</w:t>
      </w:r>
    </w:p>
    <w:p>
      <w:pPr>
        <w:bidi/>
      </w:pPr>
      <w:r>
        <w:rPr>
          <w:rtl/>
          <w:cs/>
          <w:lang w:val="ar_AE" w:bidi="ar_AE"/>
        </w:rPr>
      </w:r>
      <w:r>
        <w:rPr>
          <w:rtl/>
          <w:cs/>
          <w:lang w:val="ar_AE" w:bidi="ar_AE"/>
        </w:rPr>
        <w:t>[كان أليشع مشغولًا بتوجيه زوج من الثيران، ولذلك عندما يغادر إيليا، كان على أليشع أن يتوقف عن عمله ويركض وراءه ليظهر أنه قَبِل الدعوة.]{.mark}</w:t>
      </w:r>
    </w:p>
    <w:p>
      <w:pPr>
        <w:bidi/>
      </w:pPr>
      <w:r>
        <w:rPr>
          <w:rtl/>
          <w:cs/>
          <w:lang w:val="ar_AE" w:bidi="ar_AE"/>
        </w:rPr>
      </w:r>
      <w:r>
        <w:rPr>
          <w:rtl/>
          <w:cs/>
          <w:lang w:val="ar_AE" w:bidi="ar_AE"/>
        </w:rPr>
        <w:t>في المشهد الرابع، يريد أليشع أن يودع أبويه وداعًا لائقًا. في هذه الثقافة، كان الناس يقبِّلون أفراد العائلة لتوديعهم. في لغتكم، ما هي الكلمات التي تعبِّر عن وداعٍ مفعمٍ بالحب والاحترام بين الأبناء والآباء؟ إذا لم يكن الناس في منطقتكم يقبِّلون بعضهم بعضًا عند الوداع، فما الكلمات أو الأفعال التي تُظهر المعنى نفسه؟ اختاروا كلمات تُظهِر بوضوح أن هذا كان تعبير وداع.]{.mark}</w:t>
      </w:r>
    </w:p>
    <w:p>
      <w:pPr>
        <w:bidi/>
      </w:pPr>
      <w:r>
        <w:rPr>
          <w:rtl/>
          <w:cs/>
          <w:lang w:val="ar_AE" w:bidi="ar_AE"/>
        </w:rPr>
      </w:r>
      <w:r>
        <w:rPr>
          <w:rtl/>
          <w:cs/>
          <w:lang w:val="ar_AE" w:bidi="ar_AE"/>
        </w:rPr>
        <w:t xml:space="preserve">[توقّفوا هنا وناقشوا كيف تترجمون مشهد الوداع هذا حتى يفهم الجميع أن هذا يُظهر الاحترام بين ولد وأبويه. ]{.mark} إذا كانت ثقافتكم لا تقبِّل عند الوداع، فناقشوا كيف ستحرصون على التعبير بوضوح عن أن هذه كانت لفتة تشير إلى الوداع. أوقفوا سماع التسجيل الصوتي هنا. </w:t>
      </w:r>
    </w:p>
    <w:p>
      <w:pPr>
        <w:bidi/>
      </w:pPr>
      <w:r>
        <w:rPr>
          <w:rtl/>
          <w:cs/>
          <w:lang w:val="ar_AE" w:bidi="ar_AE"/>
        </w:rPr>
      </w:r>
      <w:r>
        <w:rPr>
          <w:rtl/>
          <w:cs/>
          <w:lang w:val="ar_AE" w:bidi="ar_AE"/>
        </w:rPr>
        <w:t>[يقول إيليا: "ماذا فعلت لك؟" يمكن أن يعني هذا السؤال أمرين. فهو قد يعني: "ارجع إلى بيتك إذا أردت. أنا لا أعطِّلك" وقد يعني ذلك أيضًا: "اذهب، ولكن تذكّر أن ما فعلتُه مهم. فارجع إليّ." يريد إيليا من أليشع أن يفكر في اختيار اتِّباعه.]{.mark}</w:t>
      </w:r>
    </w:p>
    <w:p>
      <w:pPr>
        <w:bidi/>
      </w:pPr>
      <w:r>
        <w:rPr>
          <w:rtl/>
          <w:cs/>
          <w:lang w:val="ar_AE" w:bidi="ar_AE"/>
        </w:rPr>
      </w:r>
      <w:r>
        <w:rPr>
          <w:rtl/>
          <w:cs/>
          <w:lang w:val="ar_AE" w:bidi="ar_AE"/>
        </w:rPr>
        <w:t>[توقّفوا وناقشوا كيف يتحدث الناس في ثقافتكم عندما تطلبون من شخصٍ اتخاذ خيارٍ مهم. شاركوا أمثلة من لغتكم. وقرّروا ما إذا كان ينبغي لكلمات إيليا أن توحي بأنه يسمح لأليشع بالرجوع، أم أنه يطلب منه الذهاب على أن يعود مجددًا إليه. اعملوا معًا كمجموعة لاختيار أفضل الكلمات للتعبير عن ذلك في لغتكم. أوقفوا سماع التسجيل الصوتي هنا.]{.mark}</w:t>
      </w:r>
    </w:p>
    <w:p>
      <w:pPr>
        <w:bidi/>
      </w:pPr>
      <w:r>
        <w:rPr>
          <w:rtl/>
          <w:cs/>
          <w:lang w:val="ar_AE" w:bidi="ar_AE"/>
        </w:rPr>
      </w:r>
      <w:r>
        <w:rPr>
          <w:rtl/>
          <w:cs/>
          <w:lang w:val="ar_AE" w:bidi="ar_AE"/>
        </w:rPr>
        <w:t>[يقوم أليشع بعدة أمور ليُظهر أنه يترك حياته القديمة وراءه. فهو يذبح زوجًا من الثيران، ويستخدم الأجزاء الخشبية من النير ومعدات الحراثة كحطب لطهي اللحم. ويُعطي أليشع الناسَ في قريته اللحمَ كوجبة وداع. ثم بعد ذلك، يترك أليشع بيته وعائلته ليتبع إيليا ويصير خادمًا له. ويصبح أليشع أيضًا تلميذًا لإيليا بينما كان يتجهَّز ليأخذ مكانه كنبيّ الرب.]{.mark}</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الملوك الأول 19: 9 - 21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النبي إيليَّا</w:t>
      </w:r>
    </w:p>
    <w:p>
      <w:pPr>
        <w:pStyle w:val="ListBullet"/>
        <w:bidi/>
        <w:spacing w:line="240" w:lineRule="auto"/>
        <w:ind w:left="720"/>
      </w:pPr>
      <w:r>
        <w:rPr>
          <w:rtl/>
          <w:cs/>
          <w:lang w:val="ar_AE" w:bidi="ar_AE"/>
        </w:rPr>
      </w:r>
      <w:r>
        <w:rPr>
          <w:rtl/>
          <w:cs/>
          <w:lang w:val="ar_AE" w:bidi="ar_AE"/>
        </w:rPr>
        <w:t xml:space="preserve">الرب (يهوه) </w:t>
      </w:r>
    </w:p>
    <w:p>
      <w:pPr>
        <w:pStyle w:val="ListBullet"/>
        <w:bidi/>
        <w:spacing w:line="240" w:lineRule="auto"/>
        <w:ind w:left="720"/>
      </w:pPr>
      <w:r>
        <w:rPr>
          <w:rtl/>
          <w:cs/>
          <w:lang w:val="ar_AE" w:bidi="ar_AE"/>
        </w:rPr>
      </w:r>
      <w:r>
        <w:rPr>
          <w:rtl/>
          <w:cs/>
          <w:lang w:val="ar_AE" w:bidi="ar_AE"/>
        </w:rPr>
        <w:t>أليشع</w:t>
      </w:r>
    </w:p>
    <w:p>
      <w:pPr>
        <w:pStyle w:val="ListBullet"/>
        <w:bidi/>
        <w:spacing w:line="240" w:lineRule="auto"/>
        <w:ind w:left="720"/>
      </w:pPr>
      <w:r>
        <w:rPr>
          <w:rtl/>
          <w:cs/>
          <w:lang w:val="ar_AE" w:bidi="ar_AE"/>
        </w:rPr>
      </w:r>
      <w:r>
        <w:rPr>
          <w:rtl/>
          <w:cs/>
          <w:lang w:val="ar_AE" w:bidi="ar_AE"/>
        </w:rPr>
        <w:t>وأهل قرية أليشع، بما في ذلك أبوه وأمه</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عندما يصل إيليا النبي إلى جبل حوريب، يذهب إلى المغارة ويبيت هناك. وفجأة، تأتي كلمة الرب إلى إيليا: "ماذا تفعل هنا يا إيليا؟"</w:t>
      </w:r>
    </w:p>
    <w:p>
      <w:pPr>
        <w:bidi/>
      </w:pPr>
      <w:r>
        <w:rPr>
          <w:rtl/>
          <w:cs/>
          <w:lang w:val="ar_AE" w:bidi="ar_AE"/>
        </w:rPr>
      </w:r>
      <w:r>
        <w:rPr>
          <w:rtl/>
          <w:cs/>
          <w:lang w:val="ar_AE" w:bidi="ar_AE"/>
        </w:rPr>
        <w:t>فيجيب إيليا الرب: "لقد كنت غيورًا جدًا في إخلاصي للرب، إله الجنود (الجيوش السماوية). وقد رفض شعب إسرائيل عهدك معهم. وهدموا مذابح تقدماتك. وقد قتل الشعب أنبياء الرب بالسيف. وبقيت أنا الوحيد الذي يعبدك، والآن يحاول شعب إسرائيل أن يقتلني أيضًا."</w:t>
      </w:r>
    </w:p>
    <w:p>
      <w:pPr>
        <w:bidi/>
      </w:pPr>
      <w:r>
        <w:rPr>
          <w:rtl/>
          <w:cs/>
          <w:lang w:val="ar_AE" w:bidi="ar_AE"/>
        </w:rPr>
      </w:r>
      <w:r>
        <w:rPr>
          <w:rtl/>
          <w:cs/>
          <w:lang w:val="ar_AE" w:bidi="ar_AE"/>
        </w:rPr>
        <w:t>ثم يقول الرب لإيليا: "اخرج من المغارة وقِف على الجبل في حضرة الرب (يهوه).</w:t>
      </w:r>
    </w:p>
    <w:p>
      <w:pPr>
        <w:bidi/>
      </w:pPr>
      <w:r>
        <w:rPr>
          <w:rtl/>
          <w:cs/>
          <w:lang w:val="ar_AE" w:bidi="ar_AE"/>
        </w:rPr>
      </w:r>
      <w:r>
        <w:rPr>
          <w:rtl/>
          <w:cs/>
          <w:lang w:val="ar_AE" w:bidi="ar_AE"/>
        </w:rPr>
        <w:t>أوقفوا التمثيل. اسألوا الشخص الذي يؤدي دور إيليا: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ماذا يعني هذا أن أقف أمام الرب؟ أو</w:t>
      </w:r>
    </w:p>
    <w:p>
      <w:pPr>
        <w:pStyle w:val="ListBullet"/>
        <w:bidi/>
        <w:spacing w:line="240" w:lineRule="auto"/>
        <w:ind w:left="720"/>
      </w:pPr>
      <w:r>
        <w:rPr>
          <w:rtl/>
          <w:cs/>
          <w:lang w:val="ar_AE" w:bidi="ar_AE"/>
        </w:rPr>
      </w:r>
      <w:r>
        <w:rPr>
          <w:rtl/>
          <w:cs/>
          <w:lang w:val="ar_AE" w:bidi="ar_AE"/>
        </w:rPr>
        <w:t>أنا خائف جدًا من هذا الإله القدوس. لا توجد طريقة يمكنني أن أقف بها في محضر الرب؛ أو</w:t>
      </w:r>
    </w:p>
    <w:p>
      <w:pPr>
        <w:pStyle w:val="ListBullet"/>
        <w:bidi/>
        <w:spacing w:line="240" w:lineRule="auto"/>
        <w:ind w:left="720"/>
      </w:pPr>
      <w:r>
        <w:rPr>
          <w:rtl/>
          <w:cs/>
          <w:lang w:val="ar_AE" w:bidi="ar_AE"/>
        </w:rPr>
      </w:r>
      <w:r>
        <w:rPr>
          <w:rtl/>
          <w:cs/>
          <w:lang w:val="ar_AE" w:bidi="ar_AE"/>
        </w:rPr>
        <w:t>سأفعل ما يقوله الرب، لكنني أخشى أني سرت كل هذا الطريق إلى هنا لأموت.</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وفجأة، تهب ريح شديدة. والريح قوية جدًا لدرجة أنها تكسِّر الصخور من الجبل وتشقق الصخور. لكن الرب ليس في الريح. وبعد الرياح، تحدث زلزلة تهز الأرض، لكن الرب ليس موجودًا في الزلزلة. وبعد الزلزلة تُوجد نار، لكن الرب ليس في النار.</w:t>
      </w:r>
    </w:p>
    <w:p>
      <w:pPr>
        <w:bidi/>
      </w:pPr>
      <w:r>
        <w:rPr>
          <w:rtl/>
          <w:cs/>
          <w:lang w:val="ar_AE" w:bidi="ar_AE"/>
        </w:rPr>
      </w:r>
      <w:r>
        <w:rPr>
          <w:rtl/>
          <w:cs/>
          <w:lang w:val="ar_AE" w:bidi="ar_AE"/>
        </w:rPr>
        <w:t>وبعد النار، يأتي صوت منخفض خفيف. وعندما يسمع إيليا هذه الهمسة، يلف إيليا وجهه بردائه ويخرج ليقف عند مدخل المغارة.</w:t>
      </w:r>
    </w:p>
    <w:p>
      <w:pPr>
        <w:bidi/>
      </w:pPr>
      <w:r>
        <w:rPr>
          <w:rtl/>
          <w:cs/>
          <w:lang w:val="ar_AE" w:bidi="ar_AE"/>
        </w:rPr>
      </w:r>
      <w:r>
        <w:rPr>
          <w:rtl/>
          <w:cs/>
          <w:lang w:val="ar_AE" w:bidi="ar_AE"/>
        </w:rPr>
        <w:t>ثم يقول صوت لإيليا: "ماذا تفعل هنا يا إيليا؟"</w:t>
      </w:r>
    </w:p>
    <w:p>
      <w:pPr>
        <w:bidi/>
      </w:pPr>
      <w:r>
        <w:rPr>
          <w:rtl/>
          <w:cs/>
          <w:lang w:val="ar_AE" w:bidi="ar_AE"/>
        </w:rPr>
      </w:r>
      <w:r>
        <w:rPr>
          <w:rtl/>
          <w:cs/>
          <w:lang w:val="ar_AE" w:bidi="ar_AE"/>
        </w:rPr>
        <w:t>أوقفوا التمثيل. اسألوا الشخص الذي يؤدي دور إيليا: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أنا مرتبك بسبب كل هذه الأحداث؛ أو</w:t>
      </w:r>
    </w:p>
    <w:p>
      <w:pPr>
        <w:pStyle w:val="ListBullet"/>
        <w:bidi/>
        <w:spacing w:line="240" w:lineRule="auto"/>
        <w:ind w:left="720"/>
      </w:pPr>
      <w:r>
        <w:rPr>
          <w:rtl/>
          <w:cs/>
          <w:lang w:val="ar_AE" w:bidi="ar_AE"/>
        </w:rPr>
      </w:r>
      <w:r>
        <w:rPr>
          <w:rtl/>
          <w:cs/>
          <w:lang w:val="ar_AE" w:bidi="ar_AE"/>
        </w:rPr>
        <w:t>أنا متأكد الآن من أن الرب هو الذي يتكلم؛ أو</w:t>
      </w:r>
    </w:p>
    <w:p>
      <w:pPr>
        <w:pStyle w:val="ListBullet"/>
        <w:bidi/>
        <w:spacing w:line="240" w:lineRule="auto"/>
        <w:ind w:left="720"/>
      </w:pPr>
      <w:r>
        <w:rPr>
          <w:rtl/>
          <w:cs/>
          <w:lang w:val="ar_AE" w:bidi="ar_AE"/>
        </w:rPr>
      </w:r>
      <w:r>
        <w:rPr>
          <w:rtl/>
          <w:cs/>
          <w:lang w:val="ar_AE" w:bidi="ar_AE"/>
        </w:rPr>
        <w:t>لماذا يسألني الرب الشيء نفسه مرة أخرى؟ "ماذا يعني هذا؟</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فيجيب إيليا الرب: "لقد كنت غيورًا جدًا في إخلاصي للرب، إله الجنود (الجيوش السماوية). وقد رفض شعب إسرائيل عهدك معهم. وهدموا مذابح تقدماتك. وقد قتل الشعب أنبياء الرب بالسيف. وبقيت أنا الوحيد الذي يعبدك، والآن يحاول شعب إسرائيل أن يقتلني أيضًا."</w:t>
      </w:r>
    </w:p>
    <w:p>
      <w:pPr>
        <w:bidi/>
      </w:pPr>
      <w:r>
        <w:rPr>
          <w:rtl/>
          <w:cs/>
          <w:lang w:val="ar_AE" w:bidi="ar_AE"/>
        </w:rPr>
      </w:r>
      <w:r>
        <w:rPr>
          <w:rtl/>
          <w:cs/>
          <w:lang w:val="ar_AE" w:bidi="ar_AE"/>
        </w:rPr>
        <w:t>ثم يجيب الرب إيليا: "ارجع من الطريق الذي جئت منه، ثم اخرج إلى برية دمشق. وعندما تصل إلى البرية، امسح حزائيل ليكون ملكًا جديدًا على أرام. كما يجب أن تذهب وتمسح ياهو بن نمشي ليكون الملك الجديد على إسرائيل. وعليك أن تمسح أليشع بن شافاط من آبل محولة، ليصبح نبي الرب بدلًا منك. وسيقتل ياهو كل من ينجو من سيف حزائيل. وسيقتل أليشع أي شخص ينجو من سيف ياهو. لكنني سأحمي سبعة آلاف شخص في إسرائيل. وهؤلاء السبعة الآلاف هم الذين لم تنحنِ ركبهم لعبادة البعل، ولم تُقبِّل أفواههم أصنامه."</w:t>
      </w:r>
    </w:p>
    <w:p>
      <w:pPr>
        <w:bidi/>
      </w:pPr>
      <w:r>
        <w:rPr>
          <w:rtl/>
          <w:cs/>
          <w:lang w:val="ar_AE" w:bidi="ar_AE"/>
        </w:rPr>
      </w:r>
      <w:r>
        <w:rPr>
          <w:rtl/>
          <w:cs/>
          <w:lang w:val="ar_AE" w:bidi="ar_AE"/>
        </w:rPr>
        <w:t>أوقفوا التمثيل. اسألوا الشخص الذي يؤدي دور إيليا: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هناك سبعة آلاف شخص يتبعون الرب ولم يتحولوا لعبادة البعل أبدًا. لا أستطيع أن أتخيل ذلك، لكنني سعيد جدًا لأنه حقيقي؛ أو</w:t>
      </w:r>
    </w:p>
    <w:p>
      <w:pPr>
        <w:pStyle w:val="ListBullet"/>
        <w:bidi/>
        <w:spacing w:line="240" w:lineRule="auto"/>
        <w:ind w:left="720"/>
      </w:pPr>
      <w:r>
        <w:rPr>
          <w:rtl/>
          <w:cs/>
          <w:lang w:val="ar_AE" w:bidi="ar_AE"/>
        </w:rPr>
      </w:r>
      <w:r>
        <w:rPr>
          <w:rtl/>
          <w:cs/>
          <w:lang w:val="ar_AE" w:bidi="ar_AE"/>
        </w:rPr>
        <w:t xml:space="preserve">نعم! أخيرًا، سيأخذ شخص ما مكاني كنبي. إنَّ كون المرء نبيًّا لَعِبءٌ ثقيل.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وهكذا يغادر إيليا جبل حوريب ليذهب ليجد أليشع في موطنه. كان أليشع يحرث باثني عشر نيرًا (والنير يحوي ثورين) من الثيران. وبينما كان أليشع يقود زوج الثيران الثاني عشر، يأخذ إيليا رداءه ويطرحه على كتفي أليشع.</w:t>
      </w:r>
    </w:p>
    <w:p>
      <w:pPr>
        <w:bidi/>
      </w:pPr>
      <w:r>
        <w:rPr>
          <w:rtl/>
          <w:cs/>
          <w:lang w:val="ar_AE" w:bidi="ar_AE"/>
        </w:rPr>
      </w:r>
      <w:r>
        <w:rPr>
          <w:rtl/>
          <w:cs/>
          <w:lang w:val="ar_AE" w:bidi="ar_AE"/>
        </w:rPr>
        <w:t>أوقفوا التمثيل. اسألوا الشخص الذي يؤدي دور أليشع: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نعم، إن هذا النبي إيليا غريبٌ جدًا؛ إذ ألقى رداءه عليَّ بينما كنتُ أحرثُ الأرض. هل يقصد إيليا أنني يجب أن أكون نبيًا؟ أو</w:t>
      </w:r>
    </w:p>
    <w:p>
      <w:pPr>
        <w:pStyle w:val="ListBullet"/>
        <w:bidi/>
        <w:spacing w:line="240" w:lineRule="auto"/>
        <w:ind w:left="720"/>
      </w:pPr>
      <w:r>
        <w:rPr>
          <w:rtl/>
          <w:cs/>
          <w:lang w:val="ar_AE" w:bidi="ar_AE"/>
        </w:rPr>
      </w:r>
      <w:r>
        <w:rPr>
          <w:rtl/>
          <w:cs/>
          <w:lang w:val="ar_AE" w:bidi="ar_AE"/>
        </w:rPr>
        <w:t>أنا متحمس لأن أكون نبيًا. كنت أعرف أن الرب يُعدني لأفعل شيء عظيم من أجل الرب؛ أو</w:t>
      </w:r>
    </w:p>
    <w:p>
      <w:pPr>
        <w:pStyle w:val="ListBullet"/>
        <w:bidi/>
        <w:spacing w:line="240" w:lineRule="auto"/>
        <w:ind w:left="720"/>
      </w:pPr>
      <w:r>
        <w:rPr>
          <w:rtl/>
          <w:cs/>
          <w:lang w:val="ar_AE" w:bidi="ar_AE"/>
        </w:rPr>
      </w:r>
      <w:r>
        <w:rPr>
          <w:rtl/>
          <w:cs/>
          <w:lang w:val="ar_AE" w:bidi="ar_AE"/>
        </w:rPr>
        <w:t xml:space="preserve">إن إيليا يغادر، لكنني في منتصف الحرث مع كل هذه الثيران. ماذا أفعل؟ من الأفضل أن أتصرف بسرعة. </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فيوقف أليشع الثورين، ويركض إلى إيليا، ويقول: "دعني أذهب وأقبّل أبي وأمي لتوديعهما. ثم أرجع إليك."</w:t>
      </w:r>
    </w:p>
    <w:p>
      <w:pPr>
        <w:bidi/>
      </w:pPr>
      <w:r>
        <w:rPr>
          <w:rtl/>
          <w:cs/>
          <w:lang w:val="ar_AE" w:bidi="ar_AE"/>
        </w:rPr>
      </w:r>
      <w:r>
        <w:rPr>
          <w:rtl/>
          <w:cs/>
          <w:lang w:val="ar_AE" w:bidi="ar_AE"/>
        </w:rPr>
        <w:t>فيقول إيليا: "اذهب راجعًا. ماذا فعلت لك؟"</w:t>
      </w:r>
    </w:p>
    <w:p>
      <w:pPr>
        <w:bidi/>
      </w:pPr>
      <w:r>
        <w:rPr>
          <w:rtl/>
          <w:cs/>
          <w:lang w:val="ar_AE" w:bidi="ar_AE"/>
        </w:rPr>
      </w:r>
      <w:r>
        <w:rPr>
          <w:rtl/>
          <w:cs/>
          <w:lang w:val="ar_AE" w:bidi="ar_AE"/>
        </w:rPr>
        <w:t>لذلك يترك أليشع إيليا ويذهب. ويأخذ أليشع زوجًا واحدًا من الثيران ويذبحه. ويستخدم أليشع خشب المحراث لحطب النار لطهي اللحم. ويُعطي أليشعُ اللحمَ لأهل القرية، فيأكل الجميع.</w:t>
      </w:r>
    </w:p>
    <w:p>
      <w:pPr>
        <w:bidi/>
      </w:pPr>
      <w:r>
        <w:rPr>
          <w:rtl/>
          <w:cs/>
          <w:lang w:val="ar_AE" w:bidi="ar_AE"/>
        </w:rPr>
      </w:r>
      <w:r>
        <w:rPr>
          <w:rtl/>
          <w:cs/>
          <w:lang w:val="ar_AE" w:bidi="ar_AE"/>
        </w:rPr>
        <w:t>أوقفوا التمثيل. اسألوا الشخص الذي يؤدي دور أهل قرية أليشع: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أنا أستمتع بهذه الوليمة، لكنني حزين لأن أليشع يرحل؛ أو</w:t>
      </w:r>
    </w:p>
    <w:p>
      <w:pPr>
        <w:pStyle w:val="ListBullet"/>
        <w:bidi/>
        <w:spacing w:line="240" w:lineRule="auto"/>
        <w:ind w:left="720"/>
      </w:pPr>
      <w:r>
        <w:rPr>
          <w:rtl/>
          <w:cs/>
          <w:lang w:val="ar_AE" w:bidi="ar_AE"/>
        </w:rPr>
      </w:r>
      <w:r>
        <w:rPr>
          <w:rtl/>
          <w:cs/>
          <w:lang w:val="ar_AE" w:bidi="ar_AE"/>
        </w:rPr>
        <w:t>لقد كبر الشاب أليشع الآن ليكون النبي التالي بعد إيليا. يالها من أوقات غريبة!</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يغادر أليشع ليتبع إيليا ويصير خادمًا له.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الملوك الأول 19: 9 - 21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عندما يقضي إيليا الليلة في مغارة جبل حوريب، تأتي </w:t>
      </w:r>
      <w:r>
        <w:rPr>
          <w:b/>
          <w:rtl/>
          <w:cs/>
          <w:lang w:val="ar_AE" w:bidi="ar_AE"/>
        </w:rPr>
        <w:t>كلمة الرب (يهوه)</w:t>
      </w:r>
      <w:r>
        <w:rPr>
          <w:rtl/>
          <w:cs/>
          <w:lang w:val="ar_AE" w:bidi="ar_AE"/>
        </w:rPr>
        <w:t>، أو رسالة من الرب (</w:t>
      </w:r>
      <w:r>
        <w:rPr>
          <w:b/>
          <w:rtl/>
          <w:cs/>
          <w:lang w:val="ar_AE" w:bidi="ar_AE"/>
        </w:rPr>
        <w:t>يهوه</w:t>
      </w:r>
      <w:r>
        <w:rPr>
          <w:rtl/>
          <w:cs/>
          <w:lang w:val="ar_AE" w:bidi="ar_AE"/>
        </w:rPr>
        <w:t>)، إلى إيليا. ويهوه هو الاسم الذي سمّى الله به نفسه. ترجموا كلمة يهوه بالطريقة نفسها التي ترجمتوها بها في المقاطع السابقة. ولمزيد من المعلومات عن الرب (يهوه) وتعبير "كلمة الرب"، راجعوا قاموس الكلمات الرئيسية.</w:t>
      </w:r>
    </w:p>
    <w:p>
      <w:pPr>
        <w:bidi/>
      </w:pPr>
      <w:r>
        <w:rPr>
          <w:rtl/>
          <w:cs/>
          <w:lang w:val="ar_AE" w:bidi="ar_AE"/>
        </w:rPr>
      </w:r>
      <w:r>
        <w:rPr>
          <w:rtl/>
          <w:cs/>
          <w:lang w:val="ar_AE" w:bidi="ar_AE"/>
        </w:rPr>
        <w:t xml:space="preserve">يُخبر إيليا الرب أنه كان </w:t>
      </w:r>
      <w:r>
        <w:rPr>
          <w:b/>
          <w:rtl/>
          <w:cs/>
          <w:lang w:val="ar_AE" w:bidi="ar_AE"/>
        </w:rPr>
        <w:t>غيورًا</w:t>
      </w:r>
      <w:r>
        <w:rPr>
          <w:rtl/>
          <w:cs/>
          <w:lang w:val="ar_AE" w:bidi="ar_AE"/>
        </w:rPr>
        <w:t xml:space="preserve"> جدًا من أجل </w:t>
      </w:r>
      <w:r>
        <w:rPr>
          <w:b/>
          <w:rtl/>
          <w:cs/>
          <w:lang w:val="ar_AE" w:bidi="ar_AE"/>
        </w:rPr>
        <w:t>الرب (يهوه)، إله الجنود (الجنود السماوية)</w:t>
      </w:r>
      <w:r>
        <w:rPr>
          <w:rtl/>
          <w:cs/>
          <w:lang w:val="ar_AE" w:bidi="ar_AE"/>
        </w:rPr>
        <w:t>. عندما يكون شخص ما غيورًا، يكون مُكرَّسًا بشدة لشخص ما أو شيء ما لدرجة أنه يغار من أجل أن تبقى هذه العلاقة طاهرة. وإيليا غيورٌ للرب (يهوه)، إله الجنود (الجيوش السماوية). اسم الرب (يهوه) هذا يعني أن الرب هو الله وهو يقود الملائكة الأقوياء والكائنات الروحية في السماء، مثل ملك عظيم أو قائد جيش كبير. ويظهر هذا الاسم أن الرب قوي جدًا ويسود على كل شيء في السماء وعلى الأرض. ترجموا]{.mark} تعبير الرب، إله الجنود، أو الجيوش السماوية، كما فعلتَم من قبل. ولمزيد من المعلومات عن تعبير الرب إله الجنود، راجعوا قاموس الكلمات الرئيسية.</w:t>
      </w:r>
    </w:p>
    <w:p>
      <w:pPr>
        <w:bidi/>
      </w:pPr>
      <w:r>
        <w:rPr>
          <w:rtl/>
          <w:cs/>
          <w:lang w:val="ar_AE" w:bidi="ar_AE"/>
        </w:rPr>
      </w:r>
      <w:r>
        <w:rPr>
          <w:rtl/>
          <w:cs/>
          <w:lang w:val="ar_AE" w:bidi="ar_AE"/>
        </w:rPr>
        <w:t xml:space="preserve">توقفوا هنا وناقشوا كيف ستقولون إن إيليا كان غيورًا. ولمزيد من المعلومات عن كلمة غيور، راجعوا كلمة "غيرة" في قاموس الكلمات الرئيسية. أوقِفوا الاستماع إلى هذا التسجيل الصوتي هنا. </w:t>
      </w:r>
    </w:p>
    <w:p>
      <w:pPr>
        <w:bidi/>
      </w:pPr>
      <w:r>
        <w:rPr>
          <w:rtl/>
          <w:cs/>
          <w:lang w:val="ar_AE" w:bidi="ar_AE"/>
        </w:rPr>
      </w:r>
      <w:r>
        <w:rPr>
          <w:rtl/>
          <w:cs/>
          <w:lang w:val="ar_AE" w:bidi="ar_AE"/>
        </w:rPr>
        <w:t xml:space="preserve">يقول إيليا إن شعب </w:t>
      </w:r>
      <w:r>
        <w:rPr>
          <w:b/>
          <w:rtl/>
          <w:cs/>
          <w:lang w:val="ar_AE" w:bidi="ar_AE"/>
        </w:rPr>
        <w:t>إسرائيل</w:t>
      </w:r>
      <w:r>
        <w:rPr>
          <w:rtl/>
          <w:cs/>
          <w:lang w:val="ar_AE" w:bidi="ar_AE"/>
        </w:rPr>
        <w:t xml:space="preserve">، أي </w:t>
      </w:r>
      <w:r>
        <w:rPr>
          <w:b/>
          <w:rtl/>
          <w:cs/>
          <w:lang w:val="ar_AE" w:bidi="ar_AE"/>
        </w:rPr>
        <w:t>الإسرائيليين،</w:t>
      </w:r>
      <w:r>
        <w:rPr>
          <w:rtl/>
          <w:cs/>
          <w:lang w:val="ar_AE" w:bidi="ar_AE"/>
        </w:rPr>
        <w:t xml:space="preserve"> قد كسروا </w:t>
      </w:r>
      <w:r>
        <w:rPr>
          <w:b/>
          <w:rtl/>
          <w:cs/>
          <w:lang w:val="ar_AE" w:bidi="ar_AE"/>
        </w:rPr>
        <w:t>العهد</w:t>
      </w:r>
      <w:r>
        <w:rPr>
          <w:rtl/>
          <w:cs/>
          <w:lang w:val="ar_AE" w:bidi="ar_AE"/>
        </w:rPr>
        <w:t xml:space="preserve"> مع الرب. والعهد هو وعد ملزم لا يمكن للأشخاص أن يكسروه. قبل قرون من هذه القصة، قطع الرب عهدًا مع إسرائيل في جبل حوريب وأعطى لهم الشرائع. وقال الرب إنه سيكون مع شعبه، وقال الشعب إنهم سيطيعون شرائع الرب. يقول إيليا إن الشعب قد نقضوا العهد لأنهم لم يحفظوا الشرائع، بل عبدوا البعل، وآلهة أخرى بدلًا من ذلك. ترجموا مصطلحات العهد وبني إسرائيل وإسرائيل بالطريقة نفسها التي قمتم بها من قبل. ولمزيد من المعلومات عن مصطلحات إسرائيل و بني إسرائيل والعهد، راجعوا قاموس الكلمات الرئيسية.</w:t>
      </w:r>
    </w:p>
    <w:p>
      <w:pPr>
        <w:bidi/>
      </w:pPr>
      <w:r>
        <w:rPr>
          <w:rtl/>
          <w:cs/>
          <w:lang w:val="ar_AE" w:bidi="ar_AE"/>
        </w:rPr>
      </w:r>
      <w:r>
        <w:rPr>
          <w:rtl/>
          <w:cs/>
          <w:lang w:val="ar_AE" w:bidi="ar_AE"/>
        </w:rPr>
        <w:t xml:space="preserve">يقول إيليا إن شعب إسرائيل قد هدموا </w:t>
      </w:r>
      <w:r>
        <w:rPr>
          <w:b/>
          <w:rtl/>
          <w:cs/>
          <w:lang w:val="ar_AE" w:bidi="ar_AE"/>
        </w:rPr>
        <w:t>مذابح</w:t>
      </w:r>
      <w:r>
        <w:rPr>
          <w:rtl/>
          <w:cs/>
          <w:lang w:val="ar_AE" w:bidi="ar_AE"/>
        </w:rPr>
        <w:t xml:space="preserve"> عبادة الرب. [المذبح، هو مائدة أو منصة خاصة يصنعها الناس من التراب أو الحجارة وعادة ما يضع الناس عليها التقدمات أو الذبائح، مثل الحيوانات أو الطعام، ويحرقونها لله. ترجموا كلمة مذبح كما فعلتم في المقاطع السابقة. ولمزيد من المعلومات عن كلمة مذبح، راجعوا قاموس الكلمات الرئيسية.]{.mark}</w:t>
      </w:r>
    </w:p>
    <w:p>
      <w:pPr>
        <w:bidi/>
      </w:pPr>
      <w:r>
        <w:rPr>
          <w:rtl/>
          <w:cs/>
          <w:lang w:val="ar_AE" w:bidi="ar_AE"/>
        </w:rPr>
      </w:r>
      <w:r>
        <w:rPr>
          <w:rtl/>
          <w:cs/>
          <w:lang w:val="ar_AE" w:bidi="ar_AE"/>
        </w:rPr>
        <w:t xml:space="preserve">[يخبر إيليا الرب أن بني إسرائيل قتلوا </w:t>
      </w:r>
      <w:r>
        <w:rPr>
          <w:b/>
          <w:rtl/>
          <w:cs/>
          <w:lang w:val="ar_AE" w:bidi="ar_AE"/>
        </w:rPr>
        <w:t>أنبياء</w:t>
      </w:r>
      <w:r>
        <w:rPr>
          <w:rtl/>
          <w:cs/>
          <w:lang w:val="ar_AE" w:bidi="ar_AE"/>
        </w:rPr>
        <w:t xml:space="preserve"> الرب، وأن إيليا هو الوحيد المتبقي. ترجموا كلمة نبي كما فعلتم في المقاطع السابقة. ولمزيد من المعلومات عن كلمة نبي، راجعوا قاموس الكلمات الرئيسية.]{.mark}</w:t>
      </w:r>
    </w:p>
    <w:p>
      <w:pPr>
        <w:bidi/>
      </w:pPr>
      <w:r>
        <w:rPr>
          <w:rtl/>
          <w:cs/>
          <w:lang w:val="ar_AE" w:bidi="ar_AE"/>
        </w:rPr>
      </w:r>
      <w:r>
        <w:rPr>
          <w:rtl/>
          <w:cs/>
          <w:lang w:val="ar_AE" w:bidi="ar_AE"/>
        </w:rPr>
        <w:t xml:space="preserve">وعندما يسمع إيليا الهمسة الرقيقة، يضع </w:t>
      </w:r>
      <w:r>
        <w:rPr>
          <w:b/>
          <w:rtl/>
          <w:cs/>
          <w:lang w:val="ar_AE" w:bidi="ar_AE"/>
        </w:rPr>
        <w:t>رداءه</w:t>
      </w:r>
      <w:r>
        <w:rPr>
          <w:rtl/>
          <w:cs/>
          <w:lang w:val="ar_AE" w:bidi="ar_AE"/>
        </w:rPr>
        <w:t xml:space="preserve"> على وجهه. ترجموا كلمة رداء بالطريقة نفسها التي استخدمتموها في المقاطع السابقة، وراجعوا كلمة رداء في "قاموس الكلمات الرئيسية" لمزيد من المعلومات.</w:t>
      </w:r>
    </w:p>
    <w:p>
      <w:pPr>
        <w:bidi/>
      </w:pPr>
      <w:r>
        <w:rPr>
          <w:rtl/>
          <w:cs/>
          <w:lang w:val="ar_AE" w:bidi="ar_AE"/>
        </w:rPr>
      </w:r>
      <w:r>
        <w:rPr>
          <w:rtl/>
          <w:cs/>
          <w:lang w:val="ar_AE" w:bidi="ar_AE"/>
        </w:rPr>
        <w:t xml:space="preserve">[يطلب الرب من إيليا أن </w:t>
      </w:r>
      <w:r>
        <w:rPr>
          <w:b/>
          <w:rtl/>
          <w:cs/>
          <w:lang w:val="ar_AE" w:bidi="ar_AE"/>
        </w:rPr>
        <w:t>يمسح</w:t>
      </w:r>
      <w:r>
        <w:rPr>
          <w:rtl/>
          <w:cs/>
          <w:lang w:val="ar_AE" w:bidi="ar_AE"/>
        </w:rPr>
        <w:t xml:space="preserve"> قادة جدد. أن تمسح شخصًا يعني أن تسكب الزيت على رأس هذا الشخص. وسكب الزيت على شخص يُظهر أن الله اختار ذلك الشخص لعمل خاص. كان الزيت علامة على أن الرب أعطى ذلك الشخص سلطانًا وقوة ليقود. استخدموا نفس الكلمة أو العبارة التي استخدمتموها في المقاطع السابقة لكلمة يمسح. ولمزيد من المعلومات عن كلمة يمسح، راجعوا قاموس الكلمات الرئيسية.]{.mark}</w:t>
      </w:r>
    </w:p>
    <w:p>
      <w:pPr>
        <w:bidi/>
      </w:pPr>
      <w:r>
        <w:rPr>
          <w:rtl/>
          <w:cs/>
          <w:lang w:val="ar_AE" w:bidi="ar_AE"/>
        </w:rPr>
      </w:r>
      <w:r>
        <w:rPr>
          <w:rtl/>
          <w:cs/>
          <w:lang w:val="ar_AE" w:bidi="ar_AE"/>
        </w:rPr>
        <w:t xml:space="preserve">يقول الرب أن يمسح ياهو </w:t>
      </w:r>
      <w:r>
        <w:rPr>
          <w:b/>
          <w:rtl/>
          <w:cs/>
          <w:lang w:val="ar_AE" w:bidi="ar_AE"/>
        </w:rPr>
        <w:t>بن</w:t>
      </w:r>
      <w:r>
        <w:rPr>
          <w:rtl/>
          <w:cs/>
          <w:lang w:val="ar_AE" w:bidi="ar_AE"/>
        </w:rPr>
        <w:t xml:space="preserve"> نمشي ليكون الملك الجديد على إسرائيل. والابن هو الولد الذكَر لوالديه، لكن في هذه الحالة، كان ياهو في الواقع حفيد نمشي، ولذلك يمكنكم استخدام كلمة </w:t>
      </w:r>
      <w:r>
        <w:rPr>
          <w:b/>
          <w:rtl/>
          <w:cs/>
          <w:lang w:val="ar_AE" w:bidi="ar_AE"/>
        </w:rPr>
        <w:t>نسل</w:t>
      </w:r>
      <w:r>
        <w:rPr>
          <w:rtl/>
          <w:cs/>
          <w:lang w:val="ar_AE" w:bidi="ar_AE"/>
        </w:rPr>
        <w:t>، إذا أردتم ذلك. [لمزيد من المعلومات عن كلمة ابن أو نسل، راجعوا قاموس الكلمات الرئيسية.]{.mark}</w:t>
      </w:r>
    </w:p>
    <w:p>
      <w:pPr>
        <w:bidi/>
      </w:pPr>
      <w:r>
        <w:rPr>
          <w:rtl/>
          <w:cs/>
          <w:lang w:val="ar_AE" w:bidi="ar_AE"/>
        </w:rPr>
      </w:r>
      <w:r>
        <w:rPr>
          <w:rtl/>
          <w:cs/>
          <w:lang w:val="ar_AE" w:bidi="ar_AE"/>
        </w:rPr>
        <w:t>يغادر أليشع ليتبع إيليا ويصبح خادمًا أو مساعِدًا له. أليشع هو مساعد إيليا، لكنه أيضًا تلميذ يتعلم كي يأخذ دور إيليا كنبي. سيكون أوضح وأقرب إلى اللغة الأصلية القول بأن أليشع شرع في اتِّباع إيليا وخدمته، أو معاونته، بدلًا من القول بأن أليشع هو خادم إيليا.</w:t>
      </w:r>
    </w:p>
    <w:p>
      <w:pPr>
        <w:bidi/>
      </w:pPr>
      <w:r>
        <w:rPr>
          <w:rtl/>
          <w:cs/>
          <w:lang w:val="ar_AE" w:bidi="ar_AE"/>
        </w:rPr>
      </w:r>
      <w:r>
        <w:rPr>
          <w:rtl/>
          <w:cs/>
          <w:lang w:val="ar_AE" w:bidi="ar_AE"/>
        </w:rPr>
        <w:t xml:space="preserve">يقول الرب إنه يحمي سبعة آلاف شخص في إسرائيل لم </w:t>
      </w:r>
      <w:r>
        <w:rPr>
          <w:b/>
          <w:rtl/>
          <w:cs/>
          <w:lang w:val="ar_AE" w:bidi="ar_AE"/>
        </w:rPr>
        <w:t>يجثوا</w:t>
      </w:r>
      <w:r>
        <w:rPr>
          <w:rtl/>
          <w:cs/>
          <w:lang w:val="ar_AE" w:bidi="ar_AE"/>
        </w:rPr>
        <w:t xml:space="preserve"> </w:t>
      </w:r>
      <w:r>
        <w:rPr>
          <w:b/>
          <w:rtl/>
          <w:cs/>
          <w:lang w:val="ar_AE" w:bidi="ar_AE"/>
        </w:rPr>
        <w:t>للبعل</w:t>
      </w:r>
      <w:r>
        <w:rPr>
          <w:rtl/>
          <w:cs/>
          <w:lang w:val="ar_AE" w:bidi="ar_AE"/>
        </w:rPr>
        <w:t>. والبعل هو إله كاذب للشعب الكنعاني. ترجموا كلمتي البعل ويجثو كما فعلتم من قبل. ولمزيد من المعلومات عن كلمتي البعل ويجثو، ارجعوا إلى قاموس الكلمات الرئيسية.</w:t>
      </w:r>
    </w:p>
    <w:p>
      <w:pPr>
        <w:bidi/>
      </w:pPr>
      <w:r>
        <w:rPr>
          <w:rtl/>
          <w:cs/>
          <w:lang w:val="ar_AE" w:bidi="ar_AE"/>
        </w:rPr>
      </w:r>
      <w:r>
        <w:rPr>
          <w:rtl/>
          <w:cs/>
          <w:lang w:val="ar_AE" w:bidi="ar_AE"/>
        </w:rPr>
        <w:t xml:space="preserve">يطلب الرب من إيليا أن يذهب إلى </w:t>
      </w:r>
      <w:r>
        <w:rPr>
          <w:b/>
          <w:rtl/>
          <w:cs/>
          <w:lang w:val="ar_AE" w:bidi="ar_AE"/>
        </w:rPr>
        <w:t>برية</w:t>
      </w:r>
      <w:r>
        <w:rPr>
          <w:rtl/>
          <w:cs/>
          <w:lang w:val="ar_AE" w:bidi="ar_AE"/>
        </w:rPr>
        <w:t xml:space="preserve"> دمشق ويمسح حزائيل ليكون </w:t>
      </w:r>
      <w:r>
        <w:rPr>
          <w:b/>
          <w:rtl/>
          <w:cs/>
          <w:lang w:val="ar_AE" w:bidi="ar_AE"/>
        </w:rPr>
        <w:t>ملكًا</w:t>
      </w:r>
      <w:r>
        <w:rPr>
          <w:rtl/>
          <w:cs/>
          <w:lang w:val="ar_AE" w:bidi="ar_AE"/>
        </w:rPr>
        <w:t xml:space="preserve"> جديدًا. ترجموا كلمتي برية وملك كما فعلتم من قبل. ولمزيد من المعلومات عن كلمتي برية وملك، راجعوا قاموس الكلمات الرئيسية.</w:t>
      </w:r>
    </w:p>
    <w:p>
      <w:pPr>
        <w:bidi/>
      </w:pPr>
      <w:r>
        <w:rPr>
          <w:rtl/>
          <w:cs/>
          <w:lang w:val="ar_AE" w:bidi="ar_AE"/>
        </w:rPr>
      </w:r>
      <w:r>
        <w:rPr>
          <w:rtl/>
          <w:cs/>
          <w:lang w:val="ar_AE" w:bidi="ar_AE"/>
        </w:rPr>
        <w:t xml:space="preserve">يجد إيليا أليشع يحرث حقلًا وهو يستخدم </w:t>
      </w:r>
      <w:r>
        <w:rPr>
          <w:b/>
          <w:rtl/>
          <w:cs/>
          <w:lang w:val="ar_AE" w:bidi="ar_AE"/>
        </w:rPr>
        <w:t>نيرًا</w:t>
      </w:r>
      <w:r>
        <w:rPr>
          <w:rtl/>
          <w:cs/>
          <w:lang w:val="ar_AE" w:bidi="ar_AE"/>
        </w:rPr>
        <w:t xml:space="preserve"> تحته (يقوده) زوج من </w:t>
      </w:r>
      <w:r>
        <w:rPr>
          <w:b/>
          <w:rtl/>
          <w:cs/>
          <w:lang w:val="ar_AE" w:bidi="ar_AE"/>
        </w:rPr>
        <w:t>الثيران</w:t>
      </w:r>
      <w:r>
        <w:rPr>
          <w:rtl/>
          <w:cs/>
          <w:lang w:val="ar_AE" w:bidi="ar_AE"/>
        </w:rPr>
        <w:t>. ترجموا كلمتي نير وثيران بالطريقة نفسها التي ترجمتموها في المقاطع السابقة.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20:1–12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20: 1 - 12 واحفظوه في قلوبكم.</w:t>
      </w:r>
    </w:p>
    <w:p>
      <w:pPr>
        <w:bidi/>
      </w:pPr>
      <w:r>
        <w:rPr>
          <w:rtl/>
          <w:cs/>
          <w:lang w:val="ar_AE" w:bidi="ar_AE"/>
        </w:rPr>
      </w:r>
      <w:r>
        <w:rPr>
          <w:rtl/>
          <w:cs/>
          <w:lang w:val="ar_AE" w:bidi="ar_AE"/>
        </w:rPr>
        <w:t>استمعوا إلى نسخة صوتية من سفر الملوك الأول 20: 1 - 12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الملوك الأول 20: 1 - 12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المقطع السابق، ذكَّر الرب النبي إيليا بأنه لم يكن وحده. وأخبر الرب إيليا أين يجد أليشع. سيصبح أليشع مساعدًا لإيليا، ويحل في النهاية محل إيليا باعتباره نبي الرب لشعب الرب. والآن، تستعد أرام عدو إسرائيل، أو سورية، مرة أخرى لمهاجمة إسرائيل.</w:t>
      </w:r>
    </w:p>
    <w:p>
      <w:pPr>
        <w:bidi/>
      </w:pPr>
      <w:r>
        <w:rPr>
          <w:rtl/>
          <w:cs/>
          <w:lang w:val="ar_AE" w:bidi="ar_AE"/>
        </w:rPr>
      </w:r>
      <w:r>
        <w:rPr>
          <w:rtl/>
          <w:cs/>
          <w:lang w:val="ar_AE" w:bidi="ar_AE"/>
        </w:rPr>
        <w:t>يشن بنهدد، ملك أرام، أو سورية، هجومًا على عاصمة إسرائيل، السامرة. تبدو الأحداث في هذه القصة مختلفةً بعض الشيء عما حدث في التاريخ في ذلك الوقت. ومن الممكن أن يكون الراوي قد استخدم اسمي الملكين ليكونا ممثلين عن الملوك في ذلك الوقت. ولأن الراوي يستخدم اسمي أخآب وبنهدد، فمن الأفضل أن تحتفظوا بالاسمين نفسيهما في ترجمتكم.]{.mark}</w:t>
      </w:r>
    </w:p>
    <w:p>
      <w:pPr>
        <w:bidi/>
      </w:pPr>
      <w:r>
        <w:rPr>
          <w:rtl/>
          <w:cs/>
          <w:lang w:val="ar_AE" w:bidi="ar_AE"/>
        </w:rPr>
      </w:r>
      <w:r>
        <w:rPr>
          <w:rtl/>
          <w:cs/>
          <w:lang w:val="ar_AE" w:bidi="ar_AE"/>
        </w:rPr>
        <w:t xml:space="preserve">توقفوا هنا وانظروا معًا إلى خريطة لسوريا ومدينة السامرة. أوقِفوا الاستماع إلى هذا التسجيل الصوتي هنا. </w:t>
      </w:r>
    </w:p>
    <w:p>
      <w:pPr>
        <w:bidi/>
      </w:pPr>
      <w:r>
        <w:rPr>
          <w:rtl/>
          <w:cs/>
          <w:lang w:val="ar_AE" w:bidi="ar_AE"/>
        </w:rPr>
      </w:r>
      <w:r>
        <w:rPr>
          <w:rtl/>
          <w:cs/>
          <w:lang w:val="ar_AE" w:bidi="ar_AE"/>
        </w:rPr>
        <w:t xml:space="preserve">لم يُحضر بنهدد جيشه بأكمله إلى السامرة فحسب، بل أيضًا اثنين وثلاثين ملكًا كانوا تحت سلطته، مع خيولهم ومركباتهم. المركبة (العربة) الحربية هي مركبة ذات عجلتين تجرها الخيول، وغالبًا ما يستخدمها الجنود في المعارك. </w:t>
      </w:r>
    </w:p>
    <w:p>
      <w:pPr>
        <w:bidi/>
      </w:pPr>
      <w:r>
        <w:rPr>
          <w:rtl/>
          <w:cs/>
          <w:lang w:val="ar_AE" w:bidi="ar_AE"/>
        </w:rPr>
      </w:r>
      <w:r>
        <w:rPr>
          <w:rtl/>
          <w:cs/>
          <w:lang w:val="ar_AE" w:bidi="ar_AE"/>
        </w:rPr>
        <w:t xml:space="preserve">توقفوا هنا وانظروا معًا إلى صورة لخيول ومركبات سورية. أوقِفوا الاستماع إلى هذا التسجيل الصوتي هنا. </w:t>
      </w:r>
    </w:p>
    <w:p>
      <w:pPr>
        <w:bidi/>
      </w:pPr>
      <w:r>
        <w:rPr>
          <w:rtl/>
          <w:cs/>
          <w:lang w:val="ar_AE" w:bidi="ar_AE"/>
        </w:rPr>
      </w:r>
      <w:r>
        <w:rPr>
          <w:rtl/>
          <w:cs/>
          <w:lang w:val="ar_AE" w:bidi="ar_AE"/>
        </w:rPr>
        <w:t>لقد حاصر الجيش الآرامي مدينة السامرة. وعندما كان جيشٌ يحاصر مدينةً، كان الجنود يحيطون بها لقطع إمداداتها من الغذاء والماء والسلاح. فيضطر الناس داخل المدينة في النهاية إلى القتال للخروج أو الاستسلام. وبمجرد أن حاصر الجيش الآرامي مدينة السامرة، أرسل بنهدد رسلاً إلى آخاب، ملك إسرائيل. في تلك الفترة، لم يكن الملوك يلتقون وجهًا لوجه، خشية أن يغتنم العدو فرصة اللقاء لقتلهم. بل كان الملوك يرسلون رجالًا ذهابًا وإيابًا لإيصال رسائل نيابةً عنهم.</w:t>
      </w:r>
    </w:p>
    <w:p>
      <w:pPr>
        <w:bidi/>
      </w:pPr>
      <w:r>
        <w:rPr>
          <w:rtl/>
          <w:cs/>
          <w:lang w:val="ar_AE" w:bidi="ar_AE"/>
        </w:rPr>
      </w:r>
      <w:r>
        <w:rPr>
          <w:rtl/>
          <w:cs/>
          <w:lang w:val="ar_AE" w:bidi="ar_AE"/>
        </w:rPr>
        <w:t>وكوسيلة قسرية لإجبار أخآب على الخضوع لمطالبه، يخبر بنهدد الملك أخآب أن ذهب الملك أخآب وفضته تعود لبنهدد. كما يطالب الملك الآراميُّ الملكَ آخابَ بأن يُعطيه أفضلَ زوجاتِه وأولاده. من غير الواضح ما إذا كانت كلمة "الأفضل" تشير إلى النساء والأطفال الأكثر جمالاً أم الأكثر ذكاءً. وبغض النظر عن ذلك، كان من شأن النساء والأطفال أن يكونوا أسرى حرب.</w:t>
      </w:r>
    </w:p>
    <w:p>
      <w:pPr>
        <w:bidi/>
      </w:pPr>
      <w:r>
        <w:rPr>
          <w:rtl/>
          <w:cs/>
          <w:lang w:val="ar_AE" w:bidi="ar_AE"/>
        </w:rPr>
      </w:r>
      <w:r>
        <w:rPr>
          <w:rtl/>
          <w:cs/>
          <w:lang w:val="ar_AE" w:bidi="ar_AE"/>
        </w:rPr>
        <w:t xml:space="preserve">توقفوا هنا وناقشوا هذا السؤال معًا كمجموعة: كيف يدافع القادة عن أرضهم من الأعداء في الموضع الذي تعيشون فيه؟ وكيف تتوصل القوى المتناحرة إلى اتفاق لوقف القتال على الأرض؟ أوقِفوا الاستماع إلى هذا التسجيل الصوتي هنا. </w:t>
      </w:r>
    </w:p>
    <w:p>
      <w:pPr>
        <w:bidi/>
      </w:pPr>
      <w:r>
        <w:rPr>
          <w:rtl/>
          <w:cs/>
          <w:lang w:val="ar_AE" w:bidi="ar_AE"/>
        </w:rPr>
      </w:r>
      <w:r>
        <w:rPr>
          <w:rtl/>
          <w:cs/>
          <w:lang w:val="ar_AE" w:bidi="ar_AE"/>
        </w:rPr>
        <w:t>ويوافق الملك أخآب على مطالب بنهدد، لأنه يعلم أن هذا هو الثمن الذي يجب أن يدفعه لحمل الملك الآرامي على الكف عن مهاجمة السامرة. فيرسل أخآب رسولًا إلى بنهدد ليخبره أنه وافق رسميًا على إعطاء بنهدد ذهبه وفضته ونساءه وأولاده. ويدعو أخآب بنهدد "سيدي الملك" كطريقة لإظهار أنه سيخضع له. يقول الملك أخآب إن كل ما لديه مِلك لبنهدد. لكن بنهدد يريد المزيد. ويزيد الملك الآرامي من إهانة أخآب بإرسال رسل ليقولوا إنه سيرسل عبيده في اليوم التالي لمداهمة قصر أخآب وبيوت مسؤولي أخآب، وأخذ ما يريدون.</w:t>
      </w:r>
    </w:p>
    <w:p>
      <w:pPr>
        <w:bidi/>
      </w:pPr>
      <w:r>
        <w:rPr>
          <w:rtl/>
          <w:cs/>
          <w:lang w:val="ar_AE" w:bidi="ar_AE"/>
        </w:rPr>
      </w:r>
      <w:r>
        <w:rPr>
          <w:rtl/>
          <w:cs/>
          <w:lang w:val="ar_AE" w:bidi="ar_AE"/>
        </w:rPr>
        <w:t>وبمجرد أن يدرك الملك أخآب أن هدف بنهدد هو أن يُذلّه تمامًا، يدعو جميع شيوخ إسرائيل، أو قادة الأسباط والعائلات، لأجل اجتماع. يشرح الملك أخآب للشيوخ أنه قَبِلَ طلبات الملك الآرامي من قبل. لكن بنهدد يطلب الآن أكثر من اللازم، لأنه يريد الاستيلاء على كل ما يملكه أخآب من أشياء ذات قيمة. فينصح شيوخ إسرائيل أخآب بألا يقبل طلبات بنهدد. ولذلك يرسل أخآب رسلًا إلى بنهدد ليخبره أنه على الرغم من أنه كان قد وافق على تقديم الذهب والفضة والنساء والأطفال، فإنه يرفض الآن الاستجابة للمطالب الجديدة من بنهدد.</w:t>
      </w:r>
    </w:p>
    <w:p>
      <w:pPr>
        <w:bidi/>
      </w:pPr>
      <w:r>
        <w:rPr>
          <w:rtl/>
          <w:cs/>
          <w:lang w:val="ar_AE" w:bidi="ar_AE"/>
        </w:rPr>
      </w:r>
      <w:r>
        <w:rPr>
          <w:rtl/>
          <w:cs/>
          <w:lang w:val="ar_AE" w:bidi="ar_AE"/>
        </w:rPr>
        <w:t xml:space="preserve">توقفوا هنا وناقشوا هذا السؤال معًا كمجموعة: استخدم بنهدد الخوف والتهديد ليحاول أن يجبر الملك أخآب على الاستسلام. احكوا قصة عندما أجبر شخص أو شيء شعبكم على التخلي عما يخصهم. ناقشوا متى يكون من الحكمة أن تقاوم ومتى يكون من الحكمة أن تخضع. أوقِفوا الاستماع إلى هذا التسجيل الصوتي هنا. </w:t>
      </w:r>
    </w:p>
    <w:p>
      <w:pPr>
        <w:bidi/>
      </w:pPr>
      <w:r>
        <w:rPr>
          <w:rtl/>
          <w:cs/>
          <w:lang w:val="ar_AE" w:bidi="ar_AE"/>
        </w:rPr>
      </w:r>
      <w:r>
        <w:rPr>
          <w:rtl/>
          <w:cs/>
          <w:lang w:val="ar_AE" w:bidi="ar_AE"/>
        </w:rPr>
        <w:t>وبمجرد أن يسمع بنهدد رد أخآب، يقسم بنهدد، أو يتعهَّد، ويقول إنه سيدمّر السامرة تمامًا ويحوِّلها إلى مجرد حفنات قليلة من الغبار. وإذا فشل، فإن بنهدد سيقبل عقاب الآلهة.</w:t>
      </w:r>
    </w:p>
    <w:p>
      <w:pPr>
        <w:bidi/>
      </w:pPr>
      <w:r>
        <w:rPr>
          <w:rtl/>
          <w:cs/>
          <w:lang w:val="ar_AE" w:bidi="ar_AE"/>
        </w:rPr>
      </w:r>
      <w:r>
        <w:rPr>
          <w:rtl/>
          <w:cs/>
          <w:lang w:val="ar_AE" w:bidi="ar_AE"/>
        </w:rPr>
        <w:t>ويسرع أخآب ويُرسل ردًا إلى بنهدد ويقول: "لا ينبغي لمن يرتدي درعه أن يفتخر كمن يخلعه". والدرع هو ما يرتديه الجنود لحماية أنفسهم في المعركة. وبعبارة أخرى، يخبر أخآب بنهدد أنه لا ينبغي له أن يسرع في افتراض النصر عندما لم ينتصر في المعركة بعد.</w:t>
      </w:r>
    </w:p>
    <w:p>
      <w:pPr>
        <w:bidi/>
      </w:pPr>
      <w:r>
        <w:rPr>
          <w:rtl/>
          <w:cs/>
          <w:lang w:val="ar_AE" w:bidi="ar_AE"/>
        </w:rPr>
      </w:r>
      <w:r>
        <w:rPr>
          <w:rtl/>
          <w:cs/>
          <w:lang w:val="ar_AE" w:bidi="ar_AE"/>
        </w:rPr>
        <w:t xml:space="preserve">توقفوا هنا وانظروا معًا كمجموعة إلى صورة درع. أوقِفوا الاستماع إلى هذا التسجيل الصوتي هنا. </w:t>
      </w:r>
    </w:p>
    <w:p>
      <w:pPr>
        <w:bidi/>
      </w:pPr>
      <w:r>
        <w:rPr>
          <w:rtl/>
          <w:cs/>
          <w:lang w:val="ar_AE" w:bidi="ar_AE"/>
        </w:rPr>
      </w:r>
      <w:r>
        <w:rPr>
          <w:rtl/>
          <w:cs/>
          <w:lang w:val="ar_AE" w:bidi="ar_AE"/>
        </w:rPr>
        <w:t>يتلقى الملك الآرامي رسالة أخآب وهو يشرب ويحتفل مع الملوك الآخرين في خيمته. فيستشيط بنهدد غضبًا من رفض آخاب، ويأمر جنوده على الفور بمهاجمة مدينة السامرة مرة أخرى.</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الملوك الأول 20: 1 - 12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ستقوم المجموعة بمحاولة تصوُّر هذا المقطع. </w:t>
      </w:r>
    </w:p>
    <w:p>
      <w:pPr>
        <w:bidi/>
      </w:pPr>
      <w:r>
        <w:rPr>
          <w:rtl/>
          <w:cs/>
          <w:lang w:val="ar_AE" w:bidi="ar_AE"/>
        </w:rPr>
      </w:r>
      <w:r>
        <w:rPr>
          <w:rtl/>
          <w:cs/>
          <w:lang w:val="ar_AE" w:bidi="ar_AE"/>
        </w:rPr>
        <w:t xml:space="preserve">يحتوي هذا المقطع على ستة مشاهد. </w:t>
      </w:r>
    </w:p>
    <w:p>
      <w:pPr>
        <w:bidi/>
      </w:pPr>
      <w:r>
        <w:rPr>
          <w:rtl/>
          <w:cs/>
          <w:lang w:val="ar_AE" w:bidi="ar_AE"/>
        </w:rPr>
      </w:r>
      <w:r>
        <w:rPr>
          <w:b/>
          <w:rtl/>
          <w:cs/>
          <w:lang w:val="ar_AE" w:bidi="ar_AE"/>
        </w:rPr>
        <w:t>في المشهد الأول:</w:t>
      </w:r>
      <w:r>
        <w:rPr>
          <w:rtl/>
          <w:cs/>
          <w:lang w:val="ar_AE" w:bidi="ar_AE"/>
        </w:rPr>
        <w:t xml:space="preserve"> يهاجم الملك الآرامي بنهدد السامرة بكل جيشه وخيله ومركباته واثنين وثلاثين ملكًا آخر تحت سلطته. </w:t>
      </w:r>
    </w:p>
    <w:p>
      <w:pPr>
        <w:bidi/>
      </w:pPr>
      <w:r>
        <w:rPr>
          <w:rtl/>
          <w:cs/>
          <w:lang w:val="ar_AE" w:bidi="ar_AE"/>
        </w:rPr>
      </w:r>
      <w:r>
        <w:rPr>
          <w:b/>
          <w:rtl/>
          <w:cs/>
          <w:lang w:val="ar_AE" w:bidi="ar_AE"/>
        </w:rPr>
        <w:t>في المشهد الثاني:</w:t>
      </w:r>
      <w:r>
        <w:rPr>
          <w:rtl/>
          <w:cs/>
          <w:lang w:val="ar_AE" w:bidi="ar_AE"/>
        </w:rPr>
        <w:t xml:space="preserve"> يرسل بنهدد رسلاً إلى أخآب ويطلب منه أن يعطي بنهدد كل ذهبه وفضته وأفضل نسائه وأولاده. فيرسل أخآب رسولًا إلى بنهدد ليوافق على مطالبه ويقول: "كل ما لدي هو لك، يا سيدي الملك".</w:t>
      </w:r>
    </w:p>
    <w:p>
      <w:pPr>
        <w:bidi/>
      </w:pPr>
      <w:r>
        <w:rPr>
          <w:rtl/>
          <w:cs/>
          <w:lang w:val="ar_AE" w:bidi="ar_AE"/>
        </w:rPr>
      </w:r>
      <w:r>
        <w:rPr>
          <w:b/>
          <w:rtl/>
          <w:cs/>
          <w:lang w:val="ar_AE" w:bidi="ar_AE"/>
        </w:rPr>
        <w:t>في المشهد الثالث:</w:t>
      </w:r>
      <w:r>
        <w:rPr>
          <w:rtl/>
          <w:cs/>
          <w:lang w:val="ar_AE" w:bidi="ar_AE"/>
        </w:rPr>
        <w:t xml:space="preserve"> يرسل بنهدد رسلاً إلى أخآب ليخبره بأنه لن يأخذ فضة أخآب وذهبه ونساءه وأطفاله فحسب، بل في مثل هذا الوقت غدًا، سيرسل بنهدد عبيده ليأخذوا أي أشياء ثمينة يريدونها من قصر أخآب وكذلك من بيوت مسؤولي أخآب.</w:t>
      </w:r>
    </w:p>
    <w:p>
      <w:pPr>
        <w:bidi/>
      </w:pPr>
      <w:r>
        <w:rPr>
          <w:rtl/>
          <w:cs/>
          <w:lang w:val="ar_AE" w:bidi="ar_AE"/>
        </w:rPr>
      </w:r>
      <w:r>
        <w:rPr>
          <w:b/>
          <w:rtl/>
          <w:cs/>
          <w:lang w:val="ar_AE" w:bidi="ar_AE"/>
        </w:rPr>
        <w:t>في المشهد الرابع:</w:t>
      </w:r>
      <w:r>
        <w:rPr>
          <w:rtl/>
          <w:cs/>
          <w:lang w:val="ar_AE" w:bidi="ar_AE"/>
        </w:rPr>
        <w:t xml:space="preserve"> يدعو أخآب شيوخ إسرائيل إلى السامرة إلى اجتماع ويخبرهم بما حدث. يوافق الشيوخ على أنه لا ينبغي لأخآب أن يرضخ لمطالب بنهدد المهينة. فيرسل أخآب رسلاً إلى بنهدد ليخبره بأنه لن يسمح له بمداهمة قصره وبيوت مسؤوليه.</w:t>
      </w:r>
    </w:p>
    <w:p>
      <w:pPr>
        <w:bidi/>
      </w:pPr>
      <w:r>
        <w:rPr>
          <w:rtl/>
          <w:cs/>
          <w:lang w:val="ar_AE" w:bidi="ar_AE"/>
        </w:rPr>
      </w:r>
      <w:r>
        <w:rPr>
          <w:b/>
          <w:rtl/>
          <w:cs/>
          <w:lang w:val="ar_AE" w:bidi="ar_AE"/>
        </w:rPr>
        <w:t>في المشهد الخامس:</w:t>
      </w:r>
      <w:r>
        <w:rPr>
          <w:rtl/>
          <w:cs/>
          <w:lang w:val="ar_AE" w:bidi="ar_AE"/>
        </w:rPr>
        <w:t xml:space="preserve"> يتلقى بنهدد رسالة أخآب ويتعهد بأن الآلهة ستعاقب بنهدد إذا لم يدمر السامرة بالكامل ويحولها إلى مجرد حفنات من التراب. يرسل أخآب رسلاً إلى بنهدد ويقول له إنه لا ينبغي لبنهدد أن يتحدث كشخص قد انتصر بالفعل.</w:t>
      </w:r>
    </w:p>
    <w:p>
      <w:pPr>
        <w:bidi/>
      </w:pPr>
      <w:r>
        <w:rPr>
          <w:rtl/>
          <w:cs/>
          <w:lang w:val="ar_AE" w:bidi="ar_AE"/>
        </w:rPr>
      </w:r>
      <w:r>
        <w:rPr>
          <w:b/>
          <w:rtl/>
          <w:cs/>
          <w:lang w:val="ar_AE" w:bidi="ar_AE"/>
        </w:rPr>
        <w:t>في المشهد السادس:</w:t>
      </w:r>
      <w:r>
        <w:rPr>
          <w:rtl/>
          <w:cs/>
          <w:lang w:val="ar_AE" w:bidi="ar_AE"/>
        </w:rPr>
        <w:t xml:space="preserve"> يتلقى بنهدد رسالة أخآب وهو يشرب مع الملوك الآخرين في خيمته. ويستشيط بنهدد غضبًا بسبب الرسالة، فيأمر جنوده بمهاجمة السامرة مرة أخرى.</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بنهدد، ملك سوريا</w:t>
      </w:r>
    </w:p>
    <w:p>
      <w:pPr>
        <w:pStyle w:val="ListBullet"/>
        <w:bidi/>
        <w:spacing w:line="240" w:lineRule="auto"/>
        <w:ind w:left="720"/>
      </w:pPr>
      <w:r>
        <w:rPr>
          <w:rtl/>
          <w:cs/>
          <w:lang w:val="ar_AE" w:bidi="ar_AE"/>
        </w:rPr>
      </w:r>
      <w:r>
        <w:rPr>
          <w:rtl/>
          <w:cs/>
          <w:lang w:val="ar_AE" w:bidi="ar_AE"/>
        </w:rPr>
        <w:t>الجيش الآرامي</w:t>
      </w:r>
    </w:p>
    <w:p>
      <w:pPr>
        <w:pStyle w:val="ListBullet"/>
        <w:bidi/>
        <w:spacing w:line="240" w:lineRule="auto"/>
        <w:ind w:left="720"/>
      </w:pPr>
      <w:r>
        <w:rPr>
          <w:rtl/>
          <w:cs/>
          <w:lang w:val="ar_AE" w:bidi="ar_AE"/>
        </w:rPr>
      </w:r>
      <w:r>
        <w:rPr>
          <w:rtl/>
          <w:cs/>
          <w:lang w:val="ar_AE" w:bidi="ar_AE"/>
        </w:rPr>
        <w:t>اثنان وثلاثون ملكًا</w:t>
      </w:r>
    </w:p>
    <w:p>
      <w:pPr>
        <w:pStyle w:val="ListBullet"/>
        <w:bidi/>
        <w:spacing w:line="240" w:lineRule="auto"/>
        <w:ind w:left="720"/>
      </w:pPr>
      <w:r>
        <w:rPr>
          <w:rtl/>
          <w:cs/>
          <w:lang w:val="ar_AE" w:bidi="ar_AE"/>
        </w:rPr>
      </w:r>
      <w:r>
        <w:rPr>
          <w:rtl/>
          <w:cs/>
          <w:lang w:val="ar_AE" w:bidi="ar_AE"/>
        </w:rPr>
        <w:t>أخآب، ملك إسرائيل</w:t>
      </w:r>
    </w:p>
    <w:p>
      <w:pPr>
        <w:pStyle w:val="ListBullet"/>
        <w:bidi/>
        <w:spacing w:line="240" w:lineRule="auto"/>
        <w:ind w:left="720"/>
      </w:pPr>
      <w:r>
        <w:rPr>
          <w:rtl/>
          <w:cs/>
          <w:lang w:val="ar_AE" w:bidi="ar_AE"/>
        </w:rPr>
      </w:r>
      <w:r>
        <w:rPr>
          <w:rtl/>
          <w:cs/>
          <w:lang w:val="ar_AE" w:bidi="ar_AE"/>
        </w:rPr>
        <w:t>الرسل</w:t>
      </w:r>
    </w:p>
    <w:p>
      <w:pPr>
        <w:pStyle w:val="ListBullet"/>
        <w:bidi/>
        <w:spacing w:line="240" w:lineRule="auto"/>
        <w:ind w:left="720"/>
      </w:pPr>
      <w:r>
        <w:rPr>
          <w:rtl/>
          <w:cs/>
          <w:lang w:val="ar_AE" w:bidi="ar_AE"/>
        </w:rPr>
      </w:r>
      <w:r>
        <w:rPr>
          <w:rtl/>
          <w:cs/>
          <w:lang w:val="ar_AE" w:bidi="ar_AE"/>
        </w:rPr>
        <w:t>وشيوخ إسرائيل</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يجمع بنهدد جيشه واثنين وثلاثين ملكًا معه للذهاب إلى السامرة، عاصمة إسرائيل، ليحاصرها ويهاجمها. من المهم ملاحظة أن هؤلاء الملوك كانوا قادة أو حكامًا تحت سلطان بنهدد. كان بنهدد ملك أرام، المعروفة أيضًا باسم سورية. وكان جيش بنهدد يضم مركبات حربية، أو عربات تجرها الخيول.</w:t>
      </w:r>
    </w:p>
    <w:p>
      <w:pPr>
        <w:bidi/>
      </w:pPr>
      <w:r>
        <w:rPr>
          <w:rtl/>
          <w:cs/>
          <w:lang w:val="ar_AE" w:bidi="ar_AE"/>
        </w:rPr>
      </w:r>
      <w:r>
        <w:rPr>
          <w:rtl/>
          <w:cs/>
          <w:lang w:val="ar_AE" w:bidi="ar_AE"/>
        </w:rPr>
        <w:t>من المهم ملاحظة أن المسافة بين عاصمة أرام والسامرة تتراوح بين 140 و160 كيلومترًا. وهذا يعني أن وصول جيش إلى السامرة سيستغرق حوالي خمسة إلى ثمانية أيام.</w:t>
      </w:r>
    </w:p>
    <w:p>
      <w:pPr>
        <w:bidi/>
      </w:pPr>
      <w:r>
        <w:rPr>
          <w:rtl/>
          <w:cs/>
          <w:lang w:val="ar_AE" w:bidi="ar_AE"/>
        </w:rPr>
      </w:r>
      <w:r>
        <w:rPr>
          <w:rtl/>
          <w:cs/>
          <w:lang w:val="ar_AE" w:bidi="ar_AE"/>
        </w:rPr>
        <w:t>يخبر بنهدد أخآب أن كل فضة أخآب وذهبه، وكذلك أفضل زوجاته وأولاده، هي ملك له. من المهم أيضًا ملاحظة أن بنهدد لا يطلب هذه الأمور، بل يُصدر بيانًا بأنها بالفعل ملكية تخُص بنهدد.</w:t>
      </w:r>
    </w:p>
    <w:p>
      <w:pPr>
        <w:bidi/>
      </w:pPr>
      <w:r>
        <w:rPr>
          <w:rtl/>
          <w:cs/>
          <w:lang w:val="ar_AE" w:bidi="ar_AE"/>
        </w:rPr>
      </w:r>
      <w:r>
        <w:rPr>
          <w:rtl/>
          <w:cs/>
          <w:lang w:val="ar_AE" w:bidi="ar_AE"/>
        </w:rPr>
        <w:t>يرسل الملك أخآب رسلاً ويوافق على الاستجابة لطلبات بنهدد. ويدعو أخآب بنهدد "سيدي الملك" ليُظهر أنه مستعد لطاعة بنهدد. ويوافق أخآب على المطالب ويقول إن كل ما لديه يخص بنهدد.</w:t>
      </w:r>
    </w:p>
    <w:p>
      <w:pPr>
        <w:bidi/>
      </w:pPr>
      <w:r>
        <w:rPr>
          <w:rtl/>
          <w:cs/>
          <w:lang w:val="ar_AE" w:bidi="ar_AE"/>
        </w:rPr>
      </w:r>
      <w:r>
        <w:rPr>
          <w:rtl/>
          <w:cs/>
          <w:lang w:val="ar_AE" w:bidi="ar_AE"/>
        </w:rPr>
        <w:t>يمضى بعض الوقت، وإن كنا لا نعلم على وجه التحديد المدة التي استغرقها بنهدَد للرد. ويعود الرسل برسالة أخرى من بنهدد. وفيها يكرر بنهدد ادعاءه السابق بملكية الذهب والفضة والنساء والأولاد في إسرائيل. لكن الآن، يضيف بنهدد أنه بحلول هذا الوقت من الغد سيذهب عبيد بنهدد إلى قصر أخآب وبيوت مسؤولي أخآب ويأخذون أي أشياء ثمينة يريدونها. وعلى الأرجح فإن هؤلاء العبيد هم ضباط عسكريون لبنهدد.</w:t>
      </w:r>
    </w:p>
    <w:p>
      <w:pPr>
        <w:bidi/>
      </w:pPr>
      <w:r>
        <w:rPr>
          <w:rtl/>
          <w:cs/>
          <w:lang w:val="ar_AE" w:bidi="ar_AE"/>
        </w:rPr>
      </w:r>
      <w:r>
        <w:rPr>
          <w:rtl/>
          <w:cs/>
          <w:lang w:val="ar_AE" w:bidi="ar_AE"/>
        </w:rPr>
        <w:t>من المهم ملاحظة أن الرسل ينقلون اقتباسات دقيقة (حرفيَّة) من ملوكهم إلى كل ملك معادِِ. في الرسالة، يذكّر بنهدد أخآب بما طلبه بالفعل، ثم يطلب طلبًا إضافيًا. تذكّروا أن الراوي يقتبس مباشرة رسالة كل ملك، ولكن في الواقع، الرسل هم من كانوا يتنقلون ذهابًا وإيابًا ويوصلون الرسائل إلى كل ملك.</w:t>
      </w:r>
    </w:p>
    <w:p>
      <w:pPr>
        <w:bidi/>
      </w:pPr>
      <w:r>
        <w:rPr>
          <w:rtl/>
          <w:cs/>
          <w:lang w:val="ar_AE" w:bidi="ar_AE"/>
        </w:rPr>
      </w:r>
      <w:r>
        <w:rPr>
          <w:rtl/>
          <w:cs/>
          <w:lang w:val="ar_AE" w:bidi="ar_AE"/>
        </w:rPr>
        <w:t xml:space="preserve">توقفوا هنا وناقشوا مع مجموعتكم: كيف تحكون قصة تقتبس فيها إحدى الشخصيات كلامَ شخصٍ يقتبس من نفسه؟ كيف يمكن للراوي أن يجعل الأمر أقل إرباكًا؟ فكروا في بعض الأمثلة أو مثِّلوها لإيجاد طريقة طبيعية وواضحة للتعبير عن رسولٍ ينقل رسائل مباشرة إلى شخص آخر. أوقِفوا الاستماع إلى هذا التسجيل الصوتي هنا. </w:t>
      </w:r>
    </w:p>
    <w:p>
      <w:pPr>
        <w:bidi/>
      </w:pPr>
      <w:r>
        <w:rPr>
          <w:rtl/>
          <w:cs/>
          <w:lang w:val="ar_AE" w:bidi="ar_AE"/>
        </w:rPr>
      </w:r>
      <w:r>
        <w:rPr>
          <w:rtl/>
          <w:cs/>
          <w:lang w:val="ar_AE" w:bidi="ar_AE"/>
        </w:rPr>
        <w:t>يدعو أخآب شيوخ الأرض ليجتمعوا معًا. كان الشيوخ قادة الأسباط والعائلات في جميع أنحاء الأرض الذين يساعدون على اتخاذ قرارات المجتمع في إسرائيل. ويحدث اللقاء بينما كان جيش العدو يحيط بمدينة السامرة. وبطريقة ما، كان لا يزال بإمكان الشيوخ الوصول إلى السامرة. قد يعني هذا أن الجيش لم يكن مباشرة عند البوابات، بل في المنطقة المحيطة بالمدينة. ومن الممكن أيضًا أن أخاب لم يدعو إلا القادة الذين كانوا بالفعل في مدينة السامرة.</w:t>
      </w:r>
    </w:p>
    <w:p>
      <w:pPr>
        <w:bidi/>
      </w:pPr>
      <w:r>
        <w:rPr>
          <w:rtl/>
          <w:cs/>
          <w:lang w:val="ar_AE" w:bidi="ar_AE"/>
        </w:rPr>
      </w:r>
      <w:r>
        <w:rPr>
          <w:rtl/>
          <w:cs/>
          <w:lang w:val="ar_AE" w:bidi="ar_AE"/>
        </w:rPr>
        <w:t>يطلب آخاب من الشيوخ أن يطّلعوا بأنفسهم على طلبات بنهدد. ويعترف أخآب أيضًا بأنه وافق بالفعل على طلب بنهدد الأول. فينصح الشيوخ أخآب بألا يقبل أي شيء آخر يطلبه بنهدد.</w:t>
      </w:r>
    </w:p>
    <w:p>
      <w:pPr>
        <w:bidi/>
      </w:pPr>
      <w:r>
        <w:rPr>
          <w:rtl/>
          <w:cs/>
          <w:lang w:val="ar_AE" w:bidi="ar_AE"/>
        </w:rPr>
      </w:r>
      <w:r>
        <w:rPr>
          <w:rtl/>
          <w:cs/>
          <w:lang w:val="ar_AE" w:bidi="ar_AE"/>
        </w:rPr>
        <w:t>يُخبر آخابُ الرسلَ بما عليهم قوله لبنهدد: "أبلغوا الملك أنني موافق على كل ما ورد في الرسالة الأولى، لكنني لن أقبل المطلب الأخير".</w:t>
      </w:r>
    </w:p>
    <w:p>
      <w:pPr>
        <w:bidi/>
      </w:pPr>
      <w:r>
        <w:rPr>
          <w:rtl/>
          <w:cs/>
          <w:lang w:val="ar_AE" w:bidi="ar_AE"/>
        </w:rPr>
      </w:r>
      <w:r>
        <w:rPr>
          <w:rtl/>
          <w:cs/>
          <w:lang w:val="ar_AE" w:bidi="ar_AE"/>
        </w:rPr>
        <w:t xml:space="preserve">توقفوا هنا وتذكّروا ما ناقشتموه حول سرد قصةٍ ما باستخدام رسُلٍ ينقلون رسائل مباشرة إلى شخص آخر. استخدموا ذلك لتجعلوا هذا الجزء يبدو طبيعيًا وسهل الفهم قدر الإمكان. أوقِفوا الاستماع إلى هذا التسجيل الصوتي هنا. </w:t>
      </w:r>
    </w:p>
    <w:p>
      <w:pPr>
        <w:bidi/>
      </w:pPr>
      <w:r>
        <w:rPr>
          <w:rtl/>
          <w:cs/>
          <w:lang w:val="ar_AE" w:bidi="ar_AE"/>
        </w:rPr>
      </w:r>
      <w:r>
        <w:rPr>
          <w:rtl/>
          <w:cs/>
          <w:lang w:val="ar_AE" w:bidi="ar_AE"/>
        </w:rPr>
        <w:t>من المهم الإشارة إلى أن الراوي لا يكرر المطلبين، إلا أن الجمهور سيتذكر الأمرين اللذين طلبهما بنهدد. تمثل المطلب الأول في ادعاء بنهدد بأنه يمتلك بالفعل كل الفضة والذهب والزوجات والأطفال. وكان المطلب الثاني أن يدخل ضباط بن هدد إلى المدينة ويأخذوا كل الأشياء الثمينة، سواء من أخاب أو من مسؤولي أخآب.</w:t>
      </w:r>
    </w:p>
    <w:p>
      <w:pPr>
        <w:bidi/>
      </w:pPr>
      <w:r>
        <w:rPr>
          <w:rtl/>
          <w:cs/>
          <w:lang w:val="ar_AE" w:bidi="ar_AE"/>
        </w:rPr>
      </w:r>
      <w:r>
        <w:rPr>
          <w:rtl/>
          <w:cs/>
          <w:lang w:val="ar_AE" w:bidi="ar_AE"/>
        </w:rPr>
        <w:t>ثم يرسل بنهدد ردًا إلى أخآب. يقطع بنهدد قَسمًا، أو وعدًا، يقول فيه إن على الآلهة أن تعاقبه بشدة إذا تبقى أي شيء من السامرة. في الواقع، سيترك جيش بنهدد القليل جدًا، حتى أنه لن يكون هناك تراب يكفي ليأخذ كل واحد من رجاله حفنة في يده.</w:t>
      </w:r>
    </w:p>
    <w:p>
      <w:pPr>
        <w:bidi/>
      </w:pPr>
      <w:r>
        <w:rPr>
          <w:rtl/>
          <w:cs/>
          <w:lang w:val="ar_AE" w:bidi="ar_AE"/>
        </w:rPr>
      </w:r>
      <w:r>
        <w:rPr>
          <w:rtl/>
          <w:cs/>
          <w:lang w:val="ar_AE" w:bidi="ar_AE"/>
        </w:rPr>
        <w:t>من المهم ملاحظة أننا رأينا بالفعل أشخاصًا عديدين يقطعون هذه العهود، أو الوعود القوية، في قصص سابقة. عندما كان الناس في ذلك الوقت يحلفون قسمًا، كانوا غالبًا ما يقولون إن على الآلهة أن تعاقبهم إذا لم يحفظوا وعودهم، وهذه كانت طريقة للإشارة إلى أنهم كانوا جادين بشأن فعل ما وعدوا به.</w:t>
      </w:r>
    </w:p>
    <w:p>
      <w:pPr>
        <w:bidi/>
      </w:pPr>
      <w:r>
        <w:rPr>
          <w:rtl/>
          <w:cs/>
          <w:lang w:val="ar_AE" w:bidi="ar_AE"/>
        </w:rPr>
      </w:r>
      <w:r>
        <w:rPr>
          <w:rtl/>
          <w:cs/>
          <w:lang w:val="ar_AE" w:bidi="ar_AE"/>
        </w:rPr>
        <w:t xml:space="preserve">توقفوا هنا وناقشوا مع مجموعتكم: ما التعبيرات التي تستخدمونها في ثقافتكم لوصف موقف يدمِّر فيه الناس كل شيء تمامًا، ولا يبقى فيه شيء؟ أوقِفوا الاستماع إلى هذا التسجيل الصوتي هنا. </w:t>
      </w:r>
    </w:p>
    <w:p>
      <w:pPr>
        <w:bidi/>
      </w:pPr>
      <w:r>
        <w:rPr>
          <w:rtl/>
          <w:cs/>
          <w:lang w:val="ar_AE" w:bidi="ar_AE"/>
        </w:rPr>
      </w:r>
      <w:r>
        <w:rPr>
          <w:rtl/>
          <w:cs/>
          <w:lang w:val="ar_AE" w:bidi="ar_AE"/>
        </w:rPr>
        <w:t>يستخدم أخآب لغةً خاصة للرد على بنهدد. يقول أخآب: "لا ينبغي أن يكون المُفتخر هو من يرتدي درعه، بل من يخلعه". ويُلمح أخآب إلى أن شخصًا يذهب للتو إلى المعركة لا ينبغي له أن يدَّعي الانتصار، بل وحده الذي قد انتصر بالفعل وخلع درعه هو الذي يحق له أن يفتخر.</w:t>
      </w:r>
    </w:p>
    <w:p>
      <w:pPr>
        <w:bidi/>
      </w:pPr>
      <w:r>
        <w:rPr>
          <w:rtl/>
          <w:cs/>
          <w:lang w:val="ar_AE" w:bidi="ar_AE"/>
        </w:rPr>
      </w:r>
      <w:r>
        <w:rPr>
          <w:rtl/>
          <w:cs/>
          <w:lang w:val="ar_AE" w:bidi="ar_AE"/>
        </w:rPr>
        <w:t xml:space="preserve">توقفوا هنا وناقشوا مع مجموعتكم: كيف يقول الناس في ثقافتكم إن شخصًا لا ينبغي له أن يتصرف وكأنه قد حقق شيئًا قبل أن يحققه فعلًا؟ أوقِفوا الاستماع إلى هذا التسجيل الصوتي هنا. </w:t>
      </w:r>
    </w:p>
    <w:p>
      <w:pPr>
        <w:bidi/>
      </w:pPr>
      <w:r>
        <w:rPr>
          <w:rtl/>
          <w:cs/>
          <w:lang w:val="ar_AE" w:bidi="ar_AE"/>
        </w:rPr>
      </w:r>
      <w:r>
        <w:rPr>
          <w:rtl/>
          <w:cs/>
          <w:lang w:val="ar_AE" w:bidi="ar_AE"/>
        </w:rPr>
        <w:t>يتلقّى بنهدد رد أخآب بينما كان يشرب الخمر مع الملوك الآخرين في خيمة أو في ملجأ مؤقت. وكثيرًا ما كان الجنود يقيمون في الخيام عندما كانوا يخوضون المعارك خلال وقت الحرب. ومن المرجح أن بنهدد كان يحتفل بالفعل مع رجاله بأنه يعتقد أنه سيفوز بالنصر على مدينة الملك أخآب.</w:t>
      </w:r>
    </w:p>
    <w:p>
      <w:pPr>
        <w:bidi/>
      </w:pPr>
      <w:r>
        <w:rPr>
          <w:rtl/>
          <w:cs/>
          <w:lang w:val="ar_AE" w:bidi="ar_AE"/>
        </w:rPr>
      </w:r>
      <w:r>
        <w:rPr>
          <w:rtl/>
          <w:cs/>
          <w:lang w:val="ar_AE" w:bidi="ar_AE"/>
        </w:rPr>
        <w:t>ينزعج بنهدد ويغضب لأن أخآب رفض شروطه، ولذلك يأمر رجاله بأن يستعدوا لمهاجمة السامرة.</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الملوك الأول 20: 1–12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ستقوم المجموعة بتمثيل المقطع بشكل درامي. </w:t>
      </w:r>
    </w:p>
    <w:p>
      <w:pPr>
        <w:bidi/>
      </w:pPr>
      <w:r>
        <w:rPr>
          <w:rtl/>
          <w:cs/>
          <w:lang w:val="ar_AE" w:bidi="ar_AE"/>
        </w:rPr>
      </w:r>
      <w:r>
        <w:rPr>
          <w:rtl/>
          <w:cs/>
          <w:lang w:val="ar_AE" w:bidi="ar_AE"/>
        </w:rPr>
        <w:t xml:space="preserve">يحتوي هذا المقطع على ستة مشاهد.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بنهدد، ملك سوريا</w:t>
      </w:r>
    </w:p>
    <w:p>
      <w:pPr>
        <w:pStyle w:val="ListBullet"/>
        <w:bidi/>
        <w:spacing w:line="240" w:lineRule="auto"/>
        <w:ind w:left="720"/>
      </w:pPr>
      <w:r>
        <w:rPr>
          <w:rtl/>
          <w:cs/>
          <w:lang w:val="ar_AE" w:bidi="ar_AE"/>
        </w:rPr>
      </w:r>
      <w:r>
        <w:rPr>
          <w:rtl/>
          <w:cs/>
          <w:lang w:val="ar_AE" w:bidi="ar_AE"/>
        </w:rPr>
        <w:t>الجيش الآرامي</w:t>
      </w:r>
    </w:p>
    <w:p>
      <w:pPr>
        <w:pStyle w:val="ListBullet"/>
        <w:bidi/>
        <w:spacing w:line="240" w:lineRule="auto"/>
        <w:ind w:left="720"/>
      </w:pPr>
      <w:r>
        <w:rPr>
          <w:rtl/>
          <w:cs/>
          <w:lang w:val="ar_AE" w:bidi="ar_AE"/>
        </w:rPr>
      </w:r>
      <w:r>
        <w:rPr>
          <w:rtl/>
          <w:cs/>
          <w:lang w:val="ar_AE" w:bidi="ar_AE"/>
        </w:rPr>
        <w:t>اثنان وثلاثون ملكًا</w:t>
      </w:r>
    </w:p>
    <w:p>
      <w:pPr>
        <w:pStyle w:val="ListBullet"/>
        <w:bidi/>
        <w:spacing w:line="240" w:lineRule="auto"/>
        <w:ind w:left="720"/>
      </w:pPr>
      <w:r>
        <w:rPr>
          <w:rtl/>
          <w:cs/>
          <w:lang w:val="ar_AE" w:bidi="ar_AE"/>
        </w:rPr>
      </w:r>
      <w:r>
        <w:rPr>
          <w:rtl/>
          <w:cs/>
          <w:lang w:val="ar_AE" w:bidi="ar_AE"/>
        </w:rPr>
        <w:t>أخآب، ملك إسرائيل</w:t>
      </w:r>
    </w:p>
    <w:p>
      <w:pPr>
        <w:pStyle w:val="ListBullet"/>
        <w:bidi/>
        <w:spacing w:line="240" w:lineRule="auto"/>
        <w:ind w:left="720"/>
      </w:pPr>
      <w:r>
        <w:rPr>
          <w:rtl/>
          <w:cs/>
          <w:lang w:val="ar_AE" w:bidi="ar_AE"/>
        </w:rPr>
      </w:r>
      <w:r>
        <w:rPr>
          <w:rtl/>
          <w:cs/>
          <w:lang w:val="ar_AE" w:bidi="ar_AE"/>
        </w:rPr>
        <w:t>الرسل</w:t>
      </w:r>
    </w:p>
    <w:p>
      <w:pPr>
        <w:pStyle w:val="ListBullet"/>
        <w:bidi/>
        <w:spacing w:line="240" w:lineRule="auto"/>
        <w:ind w:left="720"/>
      </w:pPr>
      <w:r>
        <w:rPr>
          <w:rtl/>
          <w:cs/>
          <w:lang w:val="ar_AE" w:bidi="ar_AE"/>
        </w:rPr>
      </w:r>
      <w:r>
        <w:rPr>
          <w:rtl/>
          <w:cs/>
          <w:lang w:val="ar_AE" w:bidi="ar_AE"/>
        </w:rPr>
        <w:t>وشيوخ إسرائيل</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مثِّلوا الملك الآرامي بنهدد وهو يهاجم السامرة بكل جيشه وخيله ومركباته واثنين وثلاثين ملكًا آخر معه. يرسل بنهدد رسلًا إلى أخآب. ويقول بنهدد إنه يمتلك بالفعل كل ذهب أخآب وفضته وخير نسائه وأولاده.</w:t>
      </w:r>
    </w:p>
    <w:p>
      <w:pPr>
        <w:bidi/>
      </w:pPr>
      <w:r>
        <w:rPr>
          <w:rtl/>
          <w:cs/>
          <w:lang w:val="ar_AE" w:bidi="ar_AE"/>
        </w:rPr>
      </w:r>
      <w:r>
        <w:rPr>
          <w:rtl/>
          <w:cs/>
          <w:lang w:val="ar_AE" w:bidi="ar_AE"/>
        </w:rPr>
        <w:t>أوقفوا التمثيل. اسألوا الشخص الذي يؤدي دور أخآب: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أنا منزعج. يجب أن ألبي بعض طلبات بنهدد، وإلا فإنه لن يستسلم؛ أو</w:t>
      </w:r>
    </w:p>
    <w:p>
      <w:pPr>
        <w:pStyle w:val="ListBullet"/>
        <w:bidi/>
        <w:spacing w:line="240" w:lineRule="auto"/>
        <w:ind w:left="720"/>
      </w:pPr>
      <w:r>
        <w:rPr>
          <w:rtl/>
          <w:cs/>
          <w:lang w:val="ar_AE" w:bidi="ar_AE"/>
        </w:rPr>
      </w:r>
      <w:r>
        <w:rPr>
          <w:rtl/>
          <w:cs/>
          <w:lang w:val="ar_AE" w:bidi="ar_AE"/>
        </w:rPr>
        <w:t>أشعر بالقلق. آمل أن تكون بضع كنوز كافية ليُغادر بنهدد؛ أو</w:t>
      </w:r>
    </w:p>
    <w:p>
      <w:pPr>
        <w:pStyle w:val="ListBullet"/>
        <w:bidi/>
        <w:spacing w:line="240" w:lineRule="auto"/>
        <w:ind w:left="720"/>
      </w:pPr>
      <w:r>
        <w:rPr>
          <w:rtl/>
          <w:cs/>
          <w:lang w:val="ar_AE" w:bidi="ar_AE"/>
        </w:rPr>
      </w:r>
      <w:r>
        <w:rPr>
          <w:rtl/>
          <w:cs/>
          <w:lang w:val="ar_AE" w:bidi="ar_AE"/>
        </w:rPr>
        <w:t>أشعر بالخوف. إن جيش بنهدد كبير. آمل أن يكون هذا كل ما سيجعلني بنهدد أدفعه.</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كيف يرسل أخآب رسلًا إلى بنهدد ويوافق على مطالبه.</w:t>
      </w:r>
    </w:p>
    <w:p>
      <w:pPr>
        <w:bidi/>
      </w:pPr>
      <w:r>
        <w:rPr>
          <w:rtl/>
          <w:cs/>
          <w:lang w:val="ar_AE" w:bidi="ar_AE"/>
        </w:rPr>
      </w:r>
      <w:r>
        <w:rPr>
          <w:rtl/>
          <w:cs/>
          <w:lang w:val="ar_AE" w:bidi="ar_AE"/>
        </w:rPr>
        <w:t>مثِّلوا كيف يستجيب بنهدد ويقول إنه لن يكتفي بأخذ فضة أخآب وذهبه ونسائه وأولاده، بل في مثل هذا الوقت غدًا، سيرسل بنهدد عبيده ليأخذوا كل ما يشتهونه من قصر أخآب ومن بيوت مسؤوليه.</w:t>
      </w:r>
    </w:p>
    <w:p>
      <w:pPr>
        <w:bidi/>
      </w:pPr>
      <w:r>
        <w:rPr>
          <w:rtl/>
          <w:cs/>
          <w:lang w:val="ar_AE" w:bidi="ar_AE"/>
        </w:rPr>
      </w:r>
      <w:r>
        <w:rPr>
          <w:rtl/>
          <w:cs/>
          <w:lang w:val="ar_AE" w:bidi="ar_AE"/>
        </w:rPr>
        <w:t>أوقفوا التمثيل. اسألوا الشخص الذي يؤدي دور أخآب: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أنا غاضب جدًا. والآن هذا كثيرٌ جدًا! لقد قبلت الهزيمة بالفعل؛ أو</w:t>
      </w:r>
    </w:p>
    <w:p>
      <w:pPr>
        <w:pStyle w:val="ListBullet"/>
        <w:bidi/>
        <w:spacing w:line="240" w:lineRule="auto"/>
        <w:ind w:left="720"/>
      </w:pPr>
      <w:r>
        <w:rPr>
          <w:rtl/>
          <w:cs/>
          <w:lang w:val="ar_AE" w:bidi="ar_AE"/>
        </w:rPr>
      </w:r>
      <w:r>
        <w:rPr>
          <w:rtl/>
          <w:cs/>
          <w:lang w:val="ar_AE" w:bidi="ar_AE"/>
        </w:rPr>
        <w:t>أشعر بالكراهية. الحرب شيء، ولكن الدفع باتجاه مثل هذه الهزيمة المذلة هو مجرد إهانة؛ أو</w:t>
      </w:r>
    </w:p>
    <w:p>
      <w:pPr>
        <w:pStyle w:val="ListBullet"/>
        <w:bidi/>
        <w:spacing w:line="240" w:lineRule="auto"/>
        <w:ind w:left="720"/>
      </w:pPr>
      <w:r>
        <w:rPr>
          <w:rtl/>
          <w:cs/>
          <w:lang w:val="ar_AE" w:bidi="ar_AE"/>
        </w:rPr>
      </w:r>
      <w:r>
        <w:rPr>
          <w:rtl/>
          <w:cs/>
          <w:lang w:val="ar_AE" w:bidi="ar_AE"/>
        </w:rPr>
        <w:t>أنا عازم على تنفيذ ما يجب عليَّ فعله. سأدعو الشيوخ، وسنجد طريقة للقتال. لا يمكنني السماح للأمم الأخرى بأن تعتقد أننا ضعفاء.</w:t>
      </w:r>
    </w:p>
    <w:p>
      <w:pPr>
        <w:bidi/>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كيف يدعو أخآب شيوخ إسرائيل إلى السامرة لعقد اجتماع ويخبرهم بما حدث. يوافق الشيوخ على أنه لا ينبغي لأخآب أن يستجيب لمطالب بنهدد المهينة. فيرسل أخآب رسلًا إلى بنهدد ليبلغوه بأن أخآب لن يسمح باقتحام قصره وبيوت مسؤوليه في اليوم التالي.</w:t>
      </w:r>
    </w:p>
    <w:p>
      <w:pPr>
        <w:bidi/>
      </w:pPr>
      <w:r>
        <w:rPr>
          <w:rtl/>
          <w:cs/>
          <w:lang w:val="ar_AE" w:bidi="ar_AE"/>
        </w:rPr>
      </w:r>
      <w:r>
        <w:rPr>
          <w:rtl/>
          <w:cs/>
          <w:lang w:val="ar_AE" w:bidi="ar_AE"/>
        </w:rPr>
        <w:t>مثِّلوا كيف يستقبل بنهدد رسالة أخآب وكيف يتعهد بأن الآلهة ستعاقب بنهدد إذا لم يدمر السامرة بالكامل ويحولها إلى مجرد حفنات من التراب. مثِّلوا كيف يرسل أخآب رسلًا إلى بنهدد ليقول له إنه لا ينبغي له أن يتحدث كشخص قد انتصر بالفعل.</w:t>
      </w:r>
    </w:p>
    <w:p>
      <w:pPr>
        <w:bidi/>
      </w:pPr>
      <w:r>
        <w:rPr>
          <w:rtl/>
          <w:cs/>
          <w:lang w:val="ar_AE" w:bidi="ar_AE"/>
        </w:rPr>
      </w:r>
      <w:r>
        <w:rPr>
          <w:rtl/>
          <w:cs/>
          <w:lang w:val="ar_AE" w:bidi="ar_AE"/>
        </w:rPr>
        <w:t>مثِّلوا كيف يستقبل بنهدد رسالة أخآب وهو يشرب مع الملوك الآخرين في خيمته. يستشيط بنهدد غضبًا بسبب الرسالة، فيأمر جنوده بمهاجمة السامرة مرة أخرى.</w:t>
      </w:r>
    </w:p>
    <w:p>
      <w:pPr>
        <w:bidi/>
      </w:pPr>
      <w:r>
        <w:rPr>
          <w:rtl/>
          <w:cs/>
          <w:lang w:val="ar_AE" w:bidi="ar_AE"/>
        </w:rPr>
      </w:r>
      <w:r>
        <w:rPr>
          <w:rtl/>
          <w:cs/>
          <w:lang w:val="ar_AE" w:bidi="ar_AE"/>
        </w:rPr>
        <w:t>أوقفوا التمثيل. اسألوا الشخص الذي يؤدي دور بنهدد: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أشعر بالغضب. كيف يجرؤ أخآب على مقاومتي؟ أو</w:t>
      </w:r>
    </w:p>
    <w:p>
      <w:pPr>
        <w:pStyle w:val="ListBullet"/>
        <w:bidi/>
        <w:spacing w:line="240" w:lineRule="auto"/>
        <w:ind w:left="720"/>
      </w:pPr>
      <w:r>
        <w:rPr>
          <w:rtl/>
          <w:cs/>
          <w:lang w:val="ar_AE" w:bidi="ar_AE"/>
        </w:rPr>
      </w:r>
      <w:r>
        <w:rPr>
          <w:rtl/>
          <w:cs/>
          <w:lang w:val="ar_AE" w:bidi="ar_AE"/>
        </w:rPr>
        <w:t>أشعر بالإهانة. لا توجد طريقة يستطيع أخآب بها أن يهزمني أنا أو جيشي؛ أو</w:t>
      </w:r>
    </w:p>
    <w:p>
      <w:pPr>
        <w:pStyle w:val="ListBullet"/>
        <w:bidi/>
        <w:spacing w:line="240" w:lineRule="auto"/>
        <w:ind w:left="720"/>
      </w:pPr>
      <w:r>
        <w:rPr>
          <w:rtl/>
          <w:cs/>
          <w:lang w:val="ar_AE" w:bidi="ar_AE"/>
        </w:rPr>
      </w:r>
      <w:r>
        <w:rPr>
          <w:rtl/>
          <w:cs/>
          <w:lang w:val="ar_AE" w:bidi="ar_AE"/>
        </w:rPr>
        <w:t>سأجعل أخآب يدفع ثمن كلامه.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الملوك الأول 20: 1–12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يجمع بنهدد، </w:t>
      </w:r>
      <w:r>
        <w:rPr>
          <w:b/>
          <w:rtl/>
          <w:cs/>
          <w:lang w:val="ar_AE" w:bidi="ar_AE"/>
        </w:rPr>
        <w:t>ملك</w:t>
      </w:r>
      <w:r>
        <w:rPr>
          <w:rtl/>
          <w:cs/>
          <w:lang w:val="ar_AE" w:bidi="ar_AE"/>
        </w:rPr>
        <w:t xml:space="preserve"> أرام، جيشه ويهاجم السامرة. والملك هو شخص يحكم مدينة أو إقليمًا، مثل بلد. حكم بنهدد أرام، وهي ما يُعرف اليوم بسوريا. استخدموا الكلمة أو العبارة ذاتها للفظ "ملك" كما استخدمتموها في المقاطع السابقة. وللمزيد من المعلومات عن كلمة مَلك، راجعوا "قاموس الكلمات الرئيسية". </w:t>
      </w:r>
    </w:p>
    <w:p>
      <w:pPr>
        <w:bidi/>
      </w:pPr>
      <w:r>
        <w:rPr>
          <w:rtl/>
          <w:cs/>
          <w:lang w:val="ar_AE" w:bidi="ar_AE"/>
        </w:rPr>
      </w:r>
      <w:r>
        <w:rPr>
          <w:rtl/>
          <w:cs/>
          <w:lang w:val="ar_AE" w:bidi="ar_AE"/>
        </w:rPr>
        <w:t>"</w:t>
      </w:r>
      <w:r>
        <w:rPr>
          <w:b/>
          <w:rtl/>
          <w:cs/>
          <w:lang w:val="ar_AE" w:bidi="ar_AE"/>
        </w:rPr>
        <w:t>يحاصر</w:t>
      </w:r>
      <w:r>
        <w:rPr>
          <w:rtl/>
          <w:cs/>
          <w:lang w:val="ar_AE" w:bidi="ar_AE"/>
        </w:rPr>
        <w:t>" الجيش الآرامي مدينة السامرة، أي يحيط بها، لإجبار أهلها على القتال للخروج منها أو الاستسلام. ويضم الجيش الآرامي جنودًا و"</w:t>
      </w:r>
      <w:r>
        <w:rPr>
          <w:b/>
          <w:rtl/>
          <w:cs/>
          <w:lang w:val="ar_AE" w:bidi="ar_AE"/>
        </w:rPr>
        <w:t>مركبات</w:t>
      </w:r>
      <w:r>
        <w:rPr>
          <w:rtl/>
          <w:cs/>
          <w:lang w:val="ar_AE" w:bidi="ar_AE"/>
        </w:rPr>
        <w:t>"، أي عربات حربية تجرها الخيول. احرصوا على ترجمة كلمتي يحاصر ومركبة بالطريقة نفسها التي استخدمتموها في المقاطع السابقة.</w:t>
      </w:r>
    </w:p>
    <w:p>
      <w:pPr>
        <w:bidi/>
      </w:pPr>
      <w:r>
        <w:rPr>
          <w:rtl/>
          <w:cs/>
          <w:lang w:val="ar_AE" w:bidi="ar_AE"/>
        </w:rPr>
      </w:r>
      <w:r>
        <w:rPr>
          <w:rtl/>
          <w:cs/>
          <w:lang w:val="ar_AE" w:bidi="ar_AE"/>
        </w:rPr>
        <w:t xml:space="preserve">بعد أن يهاجم بنهدد السامرة، يرسل بنهدد رسالة إلى أخآب. يستخدم بنهدد </w:t>
      </w:r>
      <w:r>
        <w:rPr>
          <w:b/>
          <w:rtl/>
          <w:cs/>
          <w:lang w:val="ar_AE" w:bidi="ar_AE"/>
        </w:rPr>
        <w:t>رُسلًا</w:t>
      </w:r>
      <w:r>
        <w:rPr>
          <w:rtl/>
          <w:cs/>
          <w:lang w:val="ar_AE" w:bidi="ar_AE"/>
        </w:rPr>
        <w:t>، أي رجالاً ينقلون رسالته إلى أخآب نيابةً عنه. احرصوا على استخدام الكلمة نفسها التي استخدمتموها في المقاطع السابقة لكلمة "رسول".</w:t>
      </w:r>
    </w:p>
    <w:p>
      <w:pPr>
        <w:bidi/>
      </w:pPr>
      <w:r>
        <w:rPr>
          <w:rtl/>
          <w:cs/>
          <w:lang w:val="ar_AE" w:bidi="ar_AE"/>
        </w:rPr>
      </w:r>
      <w:r>
        <w:rPr>
          <w:rtl/>
          <w:cs/>
          <w:lang w:val="ar_AE" w:bidi="ar_AE"/>
        </w:rPr>
        <w:t xml:space="preserve">كان أخآب ملك </w:t>
      </w:r>
      <w:r>
        <w:rPr>
          <w:b/>
          <w:rtl/>
          <w:cs/>
          <w:lang w:val="ar_AE" w:bidi="ar_AE"/>
        </w:rPr>
        <w:t>إسرائيل</w:t>
      </w:r>
      <w:r>
        <w:rPr>
          <w:rtl/>
          <w:cs/>
          <w:lang w:val="ar_AE" w:bidi="ar_AE"/>
        </w:rPr>
        <w:t>. وتشير كلمة "إسرائيل" هنا إلى الأرض التي عاش فيها الإسرائيليون. وكانت السامرة على وجه التحديد تقع في الإقليم الشمالي من إسرائيل. استخدموا نفس الكلمة أو العبارة لـ "إسرائيل" كما استخدمتموها في المقاطع السابقة. ولمزيد من المعلومات حول كلمة "إسرائيل"، راجعوا قاموس الكلمات الرئيسية.</w:t>
      </w:r>
    </w:p>
    <w:p>
      <w:pPr>
        <w:bidi/>
      </w:pPr>
      <w:r>
        <w:rPr>
          <w:rtl/>
          <w:cs/>
          <w:lang w:val="ar_AE" w:bidi="ar_AE"/>
        </w:rPr>
      </w:r>
      <w:r>
        <w:rPr>
          <w:rtl/>
          <w:cs/>
          <w:lang w:val="ar_AE" w:bidi="ar_AE"/>
        </w:rPr>
        <w:t>يطلب بنهدد كل فضة أخآب وذهبه، وكذلك أحسن نسائه وأولاده. ويوافق أخآب على طلبات بنهدد. ويدعو أخآب بنهدد "</w:t>
      </w:r>
      <w:r>
        <w:rPr>
          <w:b/>
          <w:rtl/>
          <w:cs/>
          <w:lang w:val="ar_AE" w:bidi="ar_AE"/>
        </w:rPr>
        <w:t>سيدي</w:t>
      </w:r>
      <w:r>
        <w:rPr>
          <w:rtl/>
          <w:cs/>
          <w:lang w:val="ar_AE" w:bidi="ar_AE"/>
        </w:rPr>
        <w:t xml:space="preserve"> الملك" ليُظهر أنه سيطيع سُلطان بنهدد. كان أخآب يعترف بأن بنهدد قد هزمه وأنه قد صار سيدًا على أخآب. استخدموا الكلمة أو العبارة نفسها التي استخدمتموها في المقاطع السابقة لكلمة "سيد". ولمزيد من المعلومات حول كلمة "سيدي"، يرجى الرجوع إلى قاموس الكلمات الرئيسية.</w:t>
      </w:r>
    </w:p>
    <w:p>
      <w:pPr>
        <w:bidi/>
      </w:pPr>
      <w:r>
        <w:rPr>
          <w:rtl/>
          <w:cs/>
          <w:lang w:val="ar_AE" w:bidi="ar_AE"/>
        </w:rPr>
      </w:r>
      <w:r>
        <w:rPr>
          <w:rtl/>
          <w:cs/>
          <w:lang w:val="ar_AE" w:bidi="ar_AE"/>
        </w:rPr>
        <w:t xml:space="preserve">يطلب بنهدد أيضًا أن يأتي </w:t>
      </w:r>
      <w:r>
        <w:rPr>
          <w:b/>
          <w:rtl/>
          <w:cs/>
          <w:lang w:val="ar_AE" w:bidi="ar_AE"/>
        </w:rPr>
        <w:t>عبيده</w:t>
      </w:r>
      <w:r>
        <w:rPr>
          <w:rtl/>
          <w:cs/>
          <w:lang w:val="ar_AE" w:bidi="ar_AE"/>
        </w:rPr>
        <w:t xml:space="preserve">، أو ضباطه، في اليوم التالي ويداهموا </w:t>
      </w:r>
      <w:r>
        <w:rPr>
          <w:b/>
          <w:rtl/>
          <w:cs/>
          <w:lang w:val="ar_AE" w:bidi="ar_AE"/>
        </w:rPr>
        <w:t>قصر</w:t>
      </w:r>
      <w:r>
        <w:rPr>
          <w:rtl/>
          <w:cs/>
          <w:lang w:val="ar_AE" w:bidi="ar_AE"/>
        </w:rPr>
        <w:t xml:space="preserve"> أخآب وبيوت عبيد أخآب، أو مسؤوليه، ليأخذوا أي شيء يريدونه. استخدموا الكلمة نفسها التي استخدمتموها في المقاطع السابقة للإشارة إلى القصر، أو بيت الملك. يدعو بنهدد كلًا من مسؤوليه (ضباطه) ومسؤولي أخآب "عبيد"، أي الرجال الذين يعملون لدى الملك للقيام بما يطلب الملك منهم أن يفعلوه. استخدموا الكلمة أو العبارة نفسها التي استخدمتموها في المقاطع السابقة لكلمة "عبيد" عندما تعني مسؤولي الحكومة. إذا كنتم تستخدمون الكلمة التي تشير إلى "عبد"، فراجعوا قاموس الكلمات الرئيسية لمزيد من المعلومات.</w:t>
      </w:r>
    </w:p>
    <w:p>
      <w:pPr>
        <w:bidi/>
      </w:pPr>
      <w:r>
        <w:rPr>
          <w:rtl/>
          <w:cs/>
          <w:lang w:val="ar_AE" w:bidi="ar_AE"/>
        </w:rPr>
      </w:r>
      <w:r>
        <w:rPr>
          <w:rtl/>
          <w:cs/>
          <w:lang w:val="ar_AE" w:bidi="ar_AE"/>
        </w:rPr>
        <w:t xml:space="preserve">يغضب أخآب ويستدعي </w:t>
      </w:r>
      <w:r>
        <w:rPr>
          <w:b/>
          <w:rtl/>
          <w:cs/>
          <w:lang w:val="ar_AE" w:bidi="ar_AE"/>
        </w:rPr>
        <w:t>شيوخ</w:t>
      </w:r>
      <w:r>
        <w:rPr>
          <w:rtl/>
          <w:cs/>
          <w:lang w:val="ar_AE" w:bidi="ar_AE"/>
        </w:rPr>
        <w:t xml:space="preserve"> إسرائيل إلى اجتماع. كان الشيوخ قادة الأسباط والعائلات في جميع أنحاء أرض إسرائيل، وكانوا يساعدون على اتخاذ قرارات الجماعة. لذلك استخدموا نفس الكلمة أو العبارة التي استخدمتموها سابقًا لكلمة شيخ. ولمزيد من المعلومات عن كلمة "شيخ"، راجعوا قاموس الكلمات الرئيسية.</w:t>
      </w:r>
    </w:p>
    <w:p>
      <w:pPr>
        <w:bidi/>
      </w:pPr>
      <w:r>
        <w:rPr>
          <w:rtl/>
          <w:cs/>
          <w:lang w:val="ar_AE" w:bidi="ar_AE"/>
        </w:rPr>
      </w:r>
      <w:r>
        <w:rPr>
          <w:rtl/>
          <w:cs/>
          <w:lang w:val="ar_AE" w:bidi="ar_AE"/>
        </w:rPr>
        <w:t>يشير أخآب إلى نفسه بأنه عبد ويُخبر بنهدد بأنه لا يستطيع تلبية مطلبه الثاني. وبوَصْفِه نفسه بالعبد، يُقِرُّ أخآب بأنه خاضعٌ لسلطة بنهدد باعتباره سيدًا له، لكنه يرفض الرضوخ لمطلب بنهدد الثاني.</w:t>
      </w:r>
    </w:p>
    <w:p>
      <w:pPr>
        <w:bidi/>
      </w:pPr>
      <w:r>
        <w:rPr>
          <w:rtl/>
          <w:cs/>
          <w:lang w:val="ar_AE" w:bidi="ar_AE"/>
        </w:rPr>
      </w:r>
      <w:r>
        <w:rPr>
          <w:rtl/>
          <w:cs/>
          <w:lang w:val="ar_AE" w:bidi="ar_AE"/>
        </w:rPr>
        <w:t xml:space="preserve">يقطع بنهدد </w:t>
      </w:r>
      <w:r>
        <w:rPr>
          <w:b/>
          <w:rtl/>
          <w:cs/>
          <w:lang w:val="ar_AE" w:bidi="ar_AE"/>
        </w:rPr>
        <w:t>قَسَمًا</w:t>
      </w:r>
      <w:r>
        <w:rPr>
          <w:rtl/>
          <w:cs/>
          <w:lang w:val="ar_AE" w:bidi="ar_AE"/>
        </w:rPr>
        <w:t xml:space="preserve">، أو وعدًا، قائلًا إن </w:t>
      </w:r>
      <w:r>
        <w:rPr>
          <w:b/>
          <w:rtl/>
          <w:cs/>
          <w:lang w:val="ar_AE" w:bidi="ar_AE"/>
        </w:rPr>
        <w:t>الآلهة</w:t>
      </w:r>
      <w:r>
        <w:rPr>
          <w:rtl/>
          <w:cs/>
          <w:lang w:val="ar_AE" w:bidi="ar_AE"/>
        </w:rPr>
        <w:t xml:space="preserve"> ستعاقب بنهدد إذا لم يدمر السامرة بالكامل ويحولها إلى بضع حفنات من التراب. على الرغم من أن الراوي لا يستخدم كلمة "قَسَم"، إلا أنكم إذا كنتم قد استخدمتموها في ترجمتكم، فاستخدموا الكلمة أو العبارة نفسها التي استخدمتموها سابقًا للإشارة إلى القَسَم، وراجعوا كلمة "قسم" في قاموس الكلمات الرئيسية لمزيد من المعلومات. عندما يشير بنهدد إلى الآلهة، فإنه لا يشير إلى الإله الخالق الحقيقي، بل إلى كائنات روحية أخرى كما لو كان لها قوة. استخدموا الكلمة أو العبارة ذاتها التي استخدمتم سابقًا لترجمة كلمة آلهة. ولمزيد من المعلومات حول كلمة "آلهة"، ارجعوا إلى قاموس الكلمات الرئيسية.</w:t>
      </w:r>
    </w:p>
    <w:p>
      <w:pPr>
        <w:bidi/>
      </w:pPr>
      <w:r>
        <w:rPr>
          <w:rtl/>
          <w:cs/>
          <w:lang w:val="ar_AE" w:bidi="ar_AE"/>
        </w:rPr>
      </w:r>
      <w:r>
        <w:rPr>
          <w:rtl/>
          <w:cs/>
          <w:lang w:val="ar_AE" w:bidi="ar_AE"/>
        </w:rPr>
        <w:t xml:space="preserve">ويسرع أخآب ويُرسل ردًا إلى بنهدد ويقول: "لا ينبغي لمن يرتدي درعه أن يفتخر كمن يخلعه". والدرع هو ما يرتديه الجنود لحماية أنفسهم في المعركة. </w:t>
      </w:r>
    </w:p>
    <w:p>
      <w:pPr>
        <w:bidi/>
      </w:pPr>
      <w:r>
        <w:rPr>
          <w:rtl/>
          <w:cs/>
          <w:lang w:val="ar_AE" w:bidi="ar_AE"/>
        </w:rPr>
      </w:r>
      <w:r>
        <w:rPr>
          <w:rtl/>
          <w:cs/>
          <w:lang w:val="ar_AE" w:bidi="ar_AE"/>
        </w:rPr>
        <w:t xml:space="preserve">توقفوا هنا وانظروا معًا كمجموعة إلى صورة درع. ما الكلمات أو العبارات التي ستستخدمونها للتعبير عن كلمة </w:t>
      </w:r>
      <w:r>
        <w:rPr>
          <w:b/>
          <w:rtl/>
          <w:cs/>
          <w:lang w:val="ar_AE" w:bidi="ar_AE"/>
        </w:rPr>
        <w:t>درع</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 xml:space="preserve">كان بنهدد في </w:t>
      </w:r>
      <w:r>
        <w:rPr>
          <w:b/>
          <w:rtl/>
          <w:cs/>
          <w:lang w:val="ar_AE" w:bidi="ar_AE"/>
        </w:rPr>
        <w:t>خيمة</w:t>
      </w:r>
      <w:r>
        <w:rPr>
          <w:rtl/>
          <w:cs/>
          <w:lang w:val="ar_AE" w:bidi="ar_AE"/>
        </w:rPr>
        <w:t xml:space="preserve"> مع الملوك الآخرين، ومن المحتمل أنهم كانوا يشربون الخمر. استخدموا الكلمة أو العبارة نفسها التي استخدمتموها من قبل لكلمة "خيام".</w:t>
      </w:r>
    </w:p>
    <w:p>
      <w:pPr>
        <w:bidi/>
      </w:pPr>
      <w:r>
        <w:rPr>
          <w:rtl/>
          <w:cs/>
          <w:lang w:val="ar_AE" w:bidi="ar_AE"/>
        </w:rPr>
      </w:r>
      <w:r>
        <w:rPr>
          <w:rtl/>
          <w:cs/>
          <w:lang w:val="ar_AE" w:bidi="ar_AE"/>
        </w:rPr>
        <w:t xml:space="preserve">يستعد بنهدد لمهاجمة </w:t>
      </w:r>
      <w:r>
        <w:rPr>
          <w:b/>
          <w:rtl/>
          <w:cs/>
          <w:lang w:val="ar_AE" w:bidi="ar_AE"/>
        </w:rPr>
        <w:t>المدينة</w:t>
      </w:r>
      <w:r>
        <w:rPr>
          <w:rtl/>
          <w:cs/>
          <w:lang w:val="ar_AE" w:bidi="ar_AE"/>
        </w:rPr>
        <w:t>. وكانت المدن مستوطنات (أماكن للسكن) كبيرة تحيط بها أسوار. استخدموا الكلمة أو العبارة نفسها التي استخدمتموها سابقًا لكلمة مدينة.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20:13–22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20: 13 - 22 واحفظوه في قلوبكم.</w:t>
      </w:r>
    </w:p>
    <w:p>
      <w:pPr>
        <w:bidi/>
      </w:pPr>
      <w:r>
        <w:rPr>
          <w:rtl/>
          <w:cs/>
          <w:lang w:val="ar_AE" w:bidi="ar_AE"/>
        </w:rPr>
      </w:r>
      <w:r>
        <w:rPr>
          <w:rtl/>
          <w:cs/>
          <w:lang w:val="ar_AE" w:bidi="ar_AE"/>
        </w:rPr>
        <w:t>استمعوا إلى نسخة صوتية من سفر الملوك الأول 20: 13 - 22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الملوك الأول 20: 13 - 22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القصة السابقة، هاجم بنهدد، ملك أرام، السامرة بكل جيشه، وكذلك اثنين وثلاثين ملكًا آخر معه. وطلب بنهدد من الملك أخآب أن يعطيه كل فضته وذهبه ونسائه وأولاده. ووافق الملك أخآب واستسلم، لكن عندما قال بنهدد إن عبيده سيداهمون قصر أخآب وبيوت مسؤوليه أيضًا، رفض الملك أخآب. والآن، يُعد بنهدد جنوده لمهاجمة السامرة مرة أخرى. ولعلكم تتذكرون أن الاسم الحديث لأرام هو سوريا.</w:t>
      </w:r>
    </w:p>
    <w:p>
      <w:pPr>
        <w:bidi/>
      </w:pPr>
      <w:r>
        <w:rPr>
          <w:rtl/>
          <w:cs/>
          <w:lang w:val="ar_AE" w:bidi="ar_AE"/>
        </w:rPr>
      </w:r>
      <w:r>
        <w:rPr>
          <w:rtl/>
          <w:cs/>
          <w:lang w:val="ar_AE" w:bidi="ar_AE"/>
        </w:rPr>
        <w:t xml:space="preserve">توقَّفوا هنا وانظروا معًا كمجموعة إلى خريطة </w:t>
      </w:r>
      <w:r>
        <w:rPr>
          <w:b/>
          <w:rtl/>
          <w:cs/>
          <w:lang w:val="ar_AE" w:bidi="ar_AE"/>
        </w:rPr>
        <w:t>لأرام والسامرة</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بينما كان بنهدد يستعد لمهاجمة السامرة، جاء نبي لم يُذكَر اسمه إلى أخآب، ملك إسرائيل. وكما تذكرون، فإن الأنبياء هم رسل الرب الذين يتحدثون إلى الناس، ولا سيما الملوك، نيابةً عن الرب. يسأل النبي أخآب إن كان قد رأى الأعداد الكبيرة من الجيش الأرامي. ولا يسأل النبي أخآب هذا بسبب أن أخآب لا يستطيع رؤية الجيش. لكن النبي يريد أن يؤكد مدى ضخامة جيش بنهدد، ومدى صعوبة هزيمته. ويخبر النبي الملك أخآب أن الرب سيُسلم جيش بنهدد إلى يد أخآب، أي أنه سيدع جيش أخآب ينتصر على جيش بنهدد. ويقول النبي إن الرب سيفعل ذلك لكي يعرف أخآب أن الرب هو إله إسرائيل، وأنه هو المسيطر. ولعلكم تتذكرون أن الملك أخآب وغيره من الملوك الإسرائيليين في ذلك الوقت لم يكونوا عادةً يتبعون الرب كما ينبغي لهم. يُظهر الرب مرة أخرى أنه الإله الحقيقي الوحيد لبني إسرائيل.</w:t>
      </w:r>
    </w:p>
    <w:p>
      <w:pPr>
        <w:bidi/>
      </w:pPr>
      <w:r>
        <w:rPr>
          <w:rtl/>
          <w:cs/>
          <w:lang w:val="ar_AE" w:bidi="ar_AE"/>
        </w:rPr>
      </w:r>
      <w:r>
        <w:rPr>
          <w:rtl/>
          <w:cs/>
          <w:lang w:val="ar_AE" w:bidi="ar_AE"/>
        </w:rPr>
        <w:t xml:space="preserve">توقَّفوا هنا وناقشوا معًا هذا السؤال كمجموعة: احكوا قصة عن وقت جاء فيه رسول روحاني إلى قائد خلال وقت من المتاعب. كيف يدرك قادة المجتمع الرسائل التي تصدر عن عالم الأرواح وكيف يتجاوبون معها؟ أوقِفوا الاستماع إلى هذا التسجيل الصوتي هنا. </w:t>
      </w:r>
    </w:p>
    <w:p>
      <w:pPr>
        <w:bidi/>
      </w:pPr>
      <w:r>
        <w:rPr>
          <w:rtl/>
          <w:cs/>
          <w:lang w:val="ar_AE" w:bidi="ar_AE"/>
        </w:rPr>
      </w:r>
      <w:r>
        <w:rPr>
          <w:rtl/>
          <w:cs/>
          <w:lang w:val="ar_AE" w:bidi="ar_AE"/>
        </w:rPr>
        <w:t>يسأل الملك أخآب النبي عمن سيستخدمه الرب ليحقق هذا الانتصار. فيقول النبي إن الرب سيحقق الانتصار من خلال الضباط الشبَّان لحكام المقاطعات (غلمان رؤساء المقاطعات). ورؤساء المقاطعات كانوا قادة الأقاليم الأصغر في الأرض الذين كانوا تحت سلطان الملك. وكان هؤلاء الضباط شبابًا غير متزوجين، وكانوا جزءًا من الحرس الخاص من النخبة المميزة. وكان هؤلاء الرجال تحت سلطان رؤساء مختلفين وهم من كانوا يدفعون لهم. ويسأل أخآب عمن سيبدأ المعركة، فيقول النبي إن أخآب نفسه هو من سيقود الجنود إلى المعركة ضد بنهدد.</w:t>
      </w:r>
    </w:p>
    <w:p>
      <w:pPr>
        <w:bidi/>
      </w:pPr>
      <w:r>
        <w:rPr>
          <w:rtl/>
          <w:cs/>
          <w:lang w:val="ar_AE" w:bidi="ar_AE"/>
        </w:rPr>
      </w:r>
      <w:r>
        <w:rPr>
          <w:rtl/>
          <w:cs/>
          <w:lang w:val="ar_AE" w:bidi="ar_AE"/>
        </w:rPr>
        <w:t>وهكذا يستدعي أخآب الجيش بسرعة، أي يحشده للقتال. جمع أخآب 232 شابًا (غلامًا) من ضباط رؤساء المقاطعات وكذلك سبعة آلاف جندي من مشاة بني إسرائيل. ويبدأ جيش الإسرائيليين بالمسير عند الظهر، أو حين تكون الشمس في أعلى نقطة لها، حيث يتقدم 232 ضابطًا شابًا المسيرة. في الوقت نفسه، كان بنهدد يسكر في خيمته مع الملوك الاثنين والثلاثين الذين كانوا يساعدونه.</w:t>
      </w:r>
    </w:p>
    <w:p>
      <w:pPr>
        <w:bidi/>
      </w:pPr>
      <w:r>
        <w:rPr>
          <w:rtl/>
          <w:cs/>
          <w:lang w:val="ar_AE" w:bidi="ar_AE"/>
        </w:rPr>
      </w:r>
      <w:r>
        <w:rPr>
          <w:rtl/>
          <w:cs/>
          <w:lang w:val="ar_AE" w:bidi="ar_AE"/>
        </w:rPr>
        <w:t>كان بنهدد قد أرسل كشَّافة، أي رجالًا يستكشفون ثم يعودون ومعهم معلومات. فينبه الكشافة بنهدد أن الجنود الإسرائيليين يخرجون من السامرة. فيخبرهم بنهدد أنه سواء كان الإسرائيليون قد خرجوا من أجل السلام أم من أجل القتال، فإنه يريد من رجاله أن يمسكوا الإسرائيليين أحياءً وألّا يقتلوهم.</w:t>
      </w:r>
    </w:p>
    <w:p>
      <w:pPr>
        <w:bidi/>
      </w:pPr>
      <w:r>
        <w:rPr>
          <w:rtl/>
          <w:cs/>
          <w:lang w:val="ar_AE" w:bidi="ar_AE"/>
        </w:rPr>
      </w:r>
      <w:r>
        <w:rPr>
          <w:rtl/>
          <w:cs/>
          <w:lang w:val="ar_AE" w:bidi="ar_AE"/>
        </w:rPr>
        <w:t xml:space="preserve">وفي الوقت نفسه، يسير ضباط أخآب الشبان نحو معسكر الأراميين، ويبدأون في قتل أعدائهم الأراميين الذين جاءوا لمحاربتهم. ويضربون كل أرامي يصلون إليه. ويدرك الأراميون بسرعة أن بني إسرائيل يهزمونهم، فيبدأون في الهرب من أمام جيش أخآب. ويركب الملك بنهدد حصانًا، ويتمكن من الهرب من الجنود الإسرائيليين مع بعض فرسانه. ينتصر الملك أخآب بانتصار عظيم على الأراميين. ومن المرجح أن أخآب يقتل الخيل ويدمّر المركبات. </w:t>
      </w:r>
    </w:p>
    <w:p>
      <w:pPr>
        <w:bidi/>
      </w:pPr>
      <w:r>
        <w:rPr>
          <w:rtl/>
          <w:cs/>
          <w:lang w:val="ar_AE" w:bidi="ar_AE"/>
        </w:rPr>
      </w:r>
      <w:r>
        <w:rPr>
          <w:rtl/>
          <w:cs/>
          <w:lang w:val="ar_AE" w:bidi="ar_AE"/>
        </w:rPr>
        <w:t xml:space="preserve">توقَّفوا هنا وانظروا معًا كمجموعة، إلى صورة </w:t>
      </w:r>
      <w:r>
        <w:rPr>
          <w:rtl/>
          <w:cs/>
          <w:lang w:val="ar_AE" w:bidi="ar_AE"/>
        </w:rPr>
        <w:t>خيل</w:t>
      </w:r>
      <w:r>
        <w:rPr>
          <w:rtl/>
          <w:cs/>
          <w:lang w:val="ar_AE" w:bidi="ar_AE"/>
        </w:rPr>
        <w:t xml:space="preserve"> و</w:t>
      </w:r>
      <w:r>
        <w:rPr>
          <w:b/>
          <w:rtl/>
          <w:cs/>
          <w:lang w:val="ar_AE" w:bidi="ar_AE"/>
        </w:rPr>
        <w:t>مركبات</w:t>
      </w:r>
      <w:r>
        <w:rPr>
          <w:rtl/>
          <w:cs/>
          <w:lang w:val="ar_AE" w:bidi="ar_AE"/>
        </w:rPr>
        <w:t xml:space="preserve">. كيف تحتفل المجموعات بانتصار بعضها على بعض في ثقافتكم؟ ربما كانوا يحتفلون بالانتصار حتى في المسابقات أو الرياضات أو الحروب. أوقِفوا الاستماع إلى هذا التسجيل الصوتي هنا. </w:t>
      </w:r>
    </w:p>
    <w:p>
      <w:pPr>
        <w:bidi/>
      </w:pPr>
      <w:r>
        <w:rPr>
          <w:rtl/>
          <w:cs/>
          <w:lang w:val="ar_AE" w:bidi="ar_AE"/>
        </w:rPr>
      </w:r>
      <w:r>
        <w:rPr>
          <w:rtl/>
          <w:cs/>
          <w:lang w:val="ar_AE" w:bidi="ar_AE"/>
        </w:rPr>
        <w:t>وعندما تنتهي المعركة، يأتي النبي نفسه الذي لم يُذكر اسمه إلى الملك أخآب. ويطلب النبي من أخآب أن يستعد لأن بنهدد، ملك أرام، سيعود في الربيع التالي ليهاجم مرة أخرى. وينصح النبي أخآب أن يعيد بناء قواته ويعزز جيشه حتى يكون مستعدًا للهجوم التالي.</w:t>
      </w:r>
    </w:p>
    <w:p>
      <w:pPr>
        <w:bidi/>
      </w:pPr>
      <w:r>
        <w:rPr>
          <w:rtl/>
          <w:cs/>
          <w:lang w:val="ar_AE" w:bidi="ar_AE"/>
        </w:rPr>
      </w:r>
      <w:r>
        <w:rPr>
          <w:rtl/>
          <w:cs/>
          <w:lang w:val="ar_AE" w:bidi="ar_AE"/>
        </w:rPr>
        <w:t>توقَّفوا هنا وناقشوا هذا السؤال معًا كمجموعة: مع أن أخآب قد حقق انتصارًا عظيمًا، إلا أن النبي يطلب منه أن يستعد لمعركة أخرى. ناقشوا كيف ستصفون بلغتكم وقتًا عرفتم فيه أن مهمة صعبة أو معركة قادمة. وكيف استعددتم لذلك؟</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الملوك الأول 20: 13 - 22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ستقوم المجموعة بمحاولة تصوُّر هذا المقطع. </w:t>
      </w:r>
    </w:p>
    <w:p>
      <w:pPr>
        <w:bidi/>
      </w:pPr>
      <w:r>
        <w:rPr>
          <w:rtl/>
          <w:cs/>
          <w:lang w:val="ar_AE" w:bidi="ar_AE"/>
        </w:rPr>
      </w:r>
      <w:r>
        <w:rPr>
          <w:rtl/>
          <w:cs/>
          <w:lang w:val="ar_AE" w:bidi="ar_AE"/>
        </w:rPr>
        <w:t xml:space="preserve">يحتوي هذا المقطع على خمسة مشاهد. </w:t>
      </w:r>
    </w:p>
    <w:p>
      <w:pPr>
        <w:bidi/>
      </w:pPr>
      <w:r>
        <w:rPr>
          <w:rtl/>
          <w:cs/>
          <w:lang w:val="ar_AE" w:bidi="ar_AE"/>
        </w:rPr>
      </w:r>
      <w:r>
        <w:rPr>
          <w:b/>
          <w:rtl/>
          <w:cs/>
          <w:lang w:val="ar_AE" w:bidi="ar_AE"/>
        </w:rPr>
        <w:t>في المشهد الأول:</w:t>
      </w:r>
      <w:r>
        <w:rPr>
          <w:rtl/>
          <w:cs/>
          <w:lang w:val="ar_AE" w:bidi="ar_AE"/>
        </w:rPr>
        <w:t xml:space="preserve"> كان بنهدد في خيمته مع الملوك الآخرين، وهو يُعِد جنوده لمهاجمة السامرة. وفي الوقت نفسه، يرسل الرب نبيًا إلى الملك أخآب. ويسأل النبي أخآب إن كان قد رأى الجيش الأرامي. ويخبر النبي الملك أخآب أن الرب سيمنحه الانتصار على الأراميين حتى يعرف أخآب أن الرب هو الله. يقول النبي إن الانتصار سيأتي من خلال الضباط الشبَّان. ويخبر النبي أخآب أنه يجب أن يقود المعركة ضد بنهدد.</w:t>
      </w:r>
    </w:p>
    <w:p>
      <w:pPr>
        <w:bidi/>
      </w:pPr>
      <w:r>
        <w:rPr>
          <w:rtl/>
          <w:cs/>
          <w:lang w:val="ar_AE" w:bidi="ar_AE"/>
        </w:rPr>
      </w:r>
      <w:r>
        <w:rPr>
          <w:b/>
          <w:rtl/>
          <w:cs/>
          <w:lang w:val="ar_AE" w:bidi="ar_AE"/>
        </w:rPr>
        <w:t>في المشهد الثاني:</w:t>
      </w:r>
      <w:r>
        <w:rPr>
          <w:rtl/>
          <w:cs/>
          <w:lang w:val="ar_AE" w:bidi="ar_AE"/>
        </w:rPr>
        <w:t xml:space="preserve"> يجمع أخآب مئتين واثنين وثلاثين ضابطًا شابًا وسبعة آلاف جندي من بني إسرائيل معًا. ثم يخرج جيش إسرائيل من السامرة، ويتقدمه الضباط الشبان أولًا.</w:t>
      </w:r>
    </w:p>
    <w:p>
      <w:pPr>
        <w:bidi/>
      </w:pPr>
      <w:r>
        <w:rPr>
          <w:rtl/>
          <w:cs/>
          <w:lang w:val="ar_AE" w:bidi="ar_AE"/>
        </w:rPr>
      </w:r>
      <w:r>
        <w:rPr>
          <w:b/>
          <w:rtl/>
          <w:cs/>
          <w:lang w:val="ar_AE" w:bidi="ar_AE"/>
        </w:rPr>
        <w:t>في المشهد الثالث:</w:t>
      </w:r>
      <w:r>
        <w:rPr>
          <w:rtl/>
          <w:cs/>
          <w:lang w:val="ar_AE" w:bidi="ar_AE"/>
        </w:rPr>
        <w:t xml:space="preserve"> يعود كشافة بنهدد إلى الخيمة التي كان بنهدد يشرب فيها ويخبرونه أن جيش الإسرائيليين يقترب. فيقول بنهدد إنه سواء جاء الإسرائيليون لغرض الحرب أم للسلام، فإنه يريد من رجاله أن يأسروا الإسرائيليين أحياء.</w:t>
      </w:r>
    </w:p>
    <w:p>
      <w:pPr>
        <w:bidi/>
      </w:pPr>
      <w:r>
        <w:rPr>
          <w:rtl/>
          <w:cs/>
          <w:lang w:val="ar_AE" w:bidi="ar_AE"/>
        </w:rPr>
      </w:r>
      <w:r>
        <w:rPr>
          <w:b/>
          <w:rtl/>
          <w:cs/>
          <w:lang w:val="ar_AE" w:bidi="ar_AE"/>
        </w:rPr>
        <w:t>في المشهد الرابع:</w:t>
      </w:r>
      <w:r>
        <w:rPr>
          <w:rtl/>
          <w:cs/>
          <w:lang w:val="ar_AE" w:bidi="ar_AE"/>
        </w:rPr>
        <w:t xml:space="preserve"> يهزم ضباط إسرائيل الشبان أعداءهم الأراميين. ويبدأ الأراميون في الهرب. ويضرب الملك أخآب الخيل والمركبات، بينما ينجح الملك بنهدد في الهرب على حصان مع بعض فرسانه. ويحقق الملك أخآب انتصارًا عظيمًا.</w:t>
      </w:r>
    </w:p>
    <w:p>
      <w:pPr>
        <w:bidi/>
      </w:pPr>
      <w:r>
        <w:rPr>
          <w:rtl/>
          <w:cs/>
          <w:lang w:val="ar_AE" w:bidi="ar_AE"/>
        </w:rPr>
      </w:r>
      <w:r>
        <w:rPr>
          <w:b/>
          <w:rtl/>
          <w:cs/>
          <w:lang w:val="ar_AE" w:bidi="ar_AE"/>
        </w:rPr>
        <w:t>في المشهد الخامس:</w:t>
      </w:r>
      <w:r>
        <w:rPr>
          <w:rtl/>
          <w:cs/>
          <w:lang w:val="ar_AE" w:bidi="ar_AE"/>
        </w:rPr>
        <w:t xml:space="preserve"> يخبر النبي الملك أخآب أن يستعد لأن بنهدد سيعود للهجوم مرة أخرى في الربيع.</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ملك أرام، بنهدد</w:t>
      </w:r>
    </w:p>
    <w:p>
      <w:pPr>
        <w:pStyle w:val="ListBullet"/>
        <w:bidi/>
        <w:spacing w:line="240" w:lineRule="auto"/>
        <w:ind w:left="720"/>
      </w:pPr>
      <w:r>
        <w:rPr>
          <w:rtl/>
          <w:cs/>
          <w:lang w:val="ar_AE" w:bidi="ar_AE"/>
        </w:rPr>
      </w:r>
      <w:r>
        <w:rPr>
          <w:rtl/>
          <w:cs/>
          <w:lang w:val="ar_AE" w:bidi="ar_AE"/>
        </w:rPr>
        <w:t>اثنان وثلاثون ملكًا</w:t>
      </w:r>
    </w:p>
    <w:p>
      <w:pPr>
        <w:pStyle w:val="ListBullet"/>
        <w:bidi/>
        <w:spacing w:line="240" w:lineRule="auto"/>
        <w:ind w:left="720"/>
      </w:pPr>
      <w:r>
        <w:rPr>
          <w:rtl/>
          <w:cs/>
          <w:lang w:val="ar_AE" w:bidi="ar_AE"/>
        </w:rPr>
      </w:r>
      <w:r>
        <w:rPr>
          <w:rtl/>
          <w:cs/>
          <w:lang w:val="ar_AE" w:bidi="ar_AE"/>
        </w:rPr>
        <w:t>الملك أخآب</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النبي الذي لم يُذكر اسمه</w:t>
      </w:r>
    </w:p>
    <w:p>
      <w:pPr>
        <w:pStyle w:val="ListBullet"/>
        <w:bidi/>
        <w:spacing w:line="240" w:lineRule="auto"/>
        <w:ind w:left="720"/>
      </w:pPr>
      <w:r>
        <w:rPr>
          <w:rtl/>
          <w:cs/>
          <w:lang w:val="ar_AE" w:bidi="ar_AE"/>
        </w:rPr>
      </w:r>
      <w:r>
        <w:rPr>
          <w:rtl/>
          <w:cs/>
          <w:lang w:val="ar_AE" w:bidi="ar_AE"/>
        </w:rPr>
        <w:t>غلمان رؤساء المقاطعات (الضباط الشبَّان) المئتينِ واثنين وثلاثين</w:t>
      </w:r>
    </w:p>
    <w:p>
      <w:pPr>
        <w:pStyle w:val="ListBullet"/>
        <w:bidi/>
        <w:spacing w:line="240" w:lineRule="auto"/>
        <w:ind w:left="720"/>
      </w:pPr>
      <w:r>
        <w:rPr>
          <w:rtl/>
          <w:cs/>
          <w:lang w:val="ar_AE" w:bidi="ar_AE"/>
        </w:rPr>
      </w:r>
      <w:r>
        <w:rPr>
          <w:rtl/>
          <w:cs/>
          <w:lang w:val="ar_AE" w:bidi="ar_AE"/>
        </w:rPr>
        <w:t>جيش إسرائيل</w:t>
      </w:r>
    </w:p>
    <w:p>
      <w:pPr>
        <w:pStyle w:val="ListBullet"/>
        <w:bidi/>
        <w:spacing w:line="240" w:lineRule="auto"/>
        <w:ind w:left="720"/>
      </w:pPr>
      <w:r>
        <w:rPr>
          <w:rtl/>
          <w:cs/>
          <w:lang w:val="ar_AE" w:bidi="ar_AE"/>
        </w:rPr>
      </w:r>
      <w:r>
        <w:rPr>
          <w:rtl/>
          <w:cs/>
          <w:lang w:val="ar_AE" w:bidi="ar_AE"/>
        </w:rPr>
        <w:t>الجيش الأرامي بخيله ومركباته</w:t>
      </w:r>
    </w:p>
    <w:p>
      <w:pPr>
        <w:pStyle w:val="ListBullet"/>
        <w:bidi/>
        <w:spacing w:line="240" w:lineRule="auto"/>
        <w:ind w:left="720"/>
      </w:pPr>
      <w:r>
        <w:rPr>
          <w:rtl/>
          <w:cs/>
          <w:lang w:val="ar_AE" w:bidi="ar_AE"/>
        </w:rPr>
      </w:r>
      <w:r>
        <w:rPr>
          <w:rtl/>
          <w:cs/>
          <w:lang w:val="ar_AE" w:bidi="ar_AE"/>
        </w:rPr>
        <w:t>ورجال بنهدد الذين كانوا ينقلون رسائل إلى بنهدد</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من المهم أن نتذكر أن بنهدد موجود في خيمته، يشرب مع الملوك الاثنين والثلاثين الآخرين ويستعد لمهاجمة السامرة مرة أخرى. تضمن الطريقة التي يبدأ بها الراوي القصة أن ينتبه الجمهور إلى الأحداث التي على وشك الحدوث.</w:t>
      </w:r>
    </w:p>
    <w:p>
      <w:pPr>
        <w:bidi/>
      </w:pPr>
      <w:r>
        <w:rPr>
          <w:rtl/>
          <w:cs/>
          <w:lang w:val="ar_AE" w:bidi="ar_AE"/>
        </w:rPr>
      </w:r>
      <w:r>
        <w:rPr>
          <w:rtl/>
          <w:cs/>
          <w:lang w:val="ar_AE" w:bidi="ar_AE"/>
        </w:rPr>
        <w:t>يرسل الرب نبيًا، أو رسولًا من الله، إلى الملك أخآب. ولا يخبرنا الراوي باسم هذا النبي. ويبدأ النبي الرسالة بالقول: "هكذا قال الرب...." ولقد كانت هذه طريقة شائعة لتقديم إعلان عن الله.</w:t>
      </w:r>
    </w:p>
    <w:p>
      <w:pPr>
        <w:bidi/>
      </w:pPr>
      <w:r>
        <w:rPr>
          <w:rtl/>
          <w:cs/>
          <w:lang w:val="ar_AE" w:bidi="ar_AE"/>
        </w:rPr>
      </w:r>
      <w:r>
        <w:rPr>
          <w:rtl/>
          <w:cs/>
          <w:lang w:val="ar_AE" w:bidi="ar_AE"/>
        </w:rPr>
        <w:t>ويطرح الرب هذا السؤال من خلال النبي: "أرأيت كل هذا الجمهور العظيم؟" لا يطرح الرب السؤال لأنه يبحث عن إجابة، بل ليلفت الانتباه إلى عدد الأشخاص (الجنود) في جيش العدو. وفي هذه الحالة، يمكن أن تعني كلمة "جمهور أو حشد" أيضًا الكثير من الضجيج الصاخب والاضطراب.</w:t>
      </w:r>
    </w:p>
    <w:p>
      <w:pPr>
        <w:bidi/>
      </w:pPr>
      <w:r>
        <w:rPr>
          <w:rtl/>
          <w:cs/>
          <w:lang w:val="ar_AE" w:bidi="ar_AE"/>
        </w:rPr>
      </w:r>
      <w:r>
        <w:rPr>
          <w:rtl/>
          <w:cs/>
          <w:lang w:val="ar_AE" w:bidi="ar_AE"/>
        </w:rPr>
        <w:t xml:space="preserve">توقَّفوا هنا وناقشوا هذا السؤال معًا كمجموعة: كيف تصفون مجموعة كبيرة مضطربة من الناس؟ أوقِفوا الاستماع إلى هذا التسجيل الصوتي هنا. </w:t>
      </w:r>
    </w:p>
    <w:p>
      <w:pPr>
        <w:bidi/>
      </w:pPr>
      <w:r>
        <w:rPr>
          <w:rtl/>
          <w:cs/>
          <w:lang w:val="ar_AE" w:bidi="ar_AE"/>
        </w:rPr>
      </w:r>
      <w:r>
        <w:rPr>
          <w:rtl/>
          <w:cs/>
          <w:lang w:val="ar_AE" w:bidi="ar_AE"/>
        </w:rPr>
        <w:t>ويقول النبي إن الرب يقول: "أنا اليوم أدفعه إلى يدك فتعلَم أني أنا الرب". ويؤكد الرب أنه هو الرب نفسه من سيجعل الملك أخآب ينتصر على جيش بنهدد، وأنه هو الرب، إله إسرائيل الخاص.</w:t>
      </w:r>
    </w:p>
    <w:p>
      <w:pPr>
        <w:bidi/>
      </w:pPr>
      <w:r>
        <w:rPr>
          <w:rtl/>
          <w:cs/>
          <w:lang w:val="ar_AE" w:bidi="ar_AE"/>
        </w:rPr>
      </w:r>
      <w:r>
        <w:rPr>
          <w:rtl/>
          <w:cs/>
          <w:lang w:val="ar_AE" w:bidi="ar_AE"/>
        </w:rPr>
        <w:t>ومن المهم ملاحظة أن الرب لا يقول إنه سيضع الأعداء داخل يد الملك أخآب بشكل حرفي، بل أنه سيخضع جيش بنهدد لقوة الملك أخآب.</w:t>
      </w:r>
    </w:p>
    <w:p>
      <w:pPr>
        <w:bidi/>
      </w:pPr>
      <w:r>
        <w:rPr>
          <w:rtl/>
          <w:cs/>
          <w:lang w:val="ar_AE" w:bidi="ar_AE"/>
        </w:rPr>
      </w:r>
      <w:r>
        <w:rPr>
          <w:rtl/>
          <w:cs/>
          <w:lang w:val="ar_AE" w:bidi="ar_AE"/>
        </w:rPr>
        <w:t>لا يقصد الرب أن الملك أخآب لا يعرف من يكون الرب. لكن الرب هنا يوضح أنه هو المسيطر على الموقف.</w:t>
      </w:r>
    </w:p>
    <w:p>
      <w:pPr>
        <w:bidi/>
      </w:pPr>
      <w:r>
        <w:rPr>
          <w:rtl/>
          <w:cs/>
          <w:lang w:val="ar_AE" w:bidi="ar_AE"/>
        </w:rPr>
      </w:r>
      <w:r>
        <w:rPr>
          <w:rtl/>
          <w:cs/>
          <w:lang w:val="ar_AE" w:bidi="ar_AE"/>
        </w:rPr>
        <w:t>ويسأل أخآب النبي عمن سيستخدمه الرب ليحقق الانتصار على الأراميين.</w:t>
      </w:r>
    </w:p>
    <w:p>
      <w:pPr>
        <w:bidi/>
      </w:pPr>
      <w:r>
        <w:rPr>
          <w:rtl/>
          <w:cs/>
          <w:lang w:val="ar_AE" w:bidi="ar_AE"/>
        </w:rPr>
      </w:r>
      <w:r>
        <w:rPr>
          <w:rtl/>
          <w:cs/>
          <w:lang w:val="ar_AE" w:bidi="ar_AE"/>
        </w:rPr>
        <w:t>فيجيب النبي أن الرب سيستخدم غلمان رؤساء المقاطعات أي الضباط الشبان لحكام المقاطعات. يوضح الرب أن الشبان الذين يتخذهم الحكام حراسًا منتخبين أو خاصين هم الذين سيقاتلون وينتصرون.</w:t>
      </w:r>
    </w:p>
    <w:p>
      <w:pPr>
        <w:bidi/>
      </w:pPr>
      <w:r>
        <w:rPr>
          <w:rtl/>
          <w:cs/>
          <w:lang w:val="ar_AE" w:bidi="ar_AE"/>
        </w:rPr>
      </w:r>
      <w:r>
        <w:rPr>
          <w:rtl/>
          <w:cs/>
          <w:lang w:val="ar_AE" w:bidi="ar_AE"/>
        </w:rPr>
        <w:t>ويسأل أخآب النبي: "من سيبدأ المعركة؟" فيقول النبي إن أخآب نفسه سيقودهم. ولذلك يجمع أخآب غلمان رؤساء المقاطعات، ويبلغ عددهم مئتين واثنين وثلاثين رجلًا. ويجمع أخآب أيضًا سبعة آلاف جندي من بني إسرائيل.</w:t>
      </w:r>
    </w:p>
    <w:p>
      <w:pPr>
        <w:bidi/>
      </w:pPr>
      <w:r>
        <w:rPr>
          <w:rtl/>
          <w:cs/>
          <w:lang w:val="ar_AE" w:bidi="ar_AE"/>
        </w:rPr>
      </w:r>
      <w:r>
        <w:rPr>
          <w:rtl/>
          <w:cs/>
          <w:lang w:val="ar_AE" w:bidi="ar_AE"/>
        </w:rPr>
        <w:t>يخرج جيش إسرائيل من السامرة عند الظهر، ويخرج أمامهم الغلمان (الضباط الشبان) المئتان والاثنان والثلاثون. في الوقت ذاته، كان بنهدد خارج المدينة، يُفرط في الشرب داخل الخيمة مع الملوك الاثنين والثلاثين الذين يساعدونه. ويقول الراوي إن بنهدد والملوك الاثنين والثلاثين الآخرين كانوا يشربون كثيرًا لدرجة أنهم لا يعرفون ما يحدث.</w:t>
      </w:r>
    </w:p>
    <w:p>
      <w:pPr>
        <w:bidi/>
      </w:pPr>
      <w:r>
        <w:rPr>
          <w:rtl/>
          <w:cs/>
          <w:lang w:val="ar_AE" w:bidi="ar_AE"/>
        </w:rPr>
      </w:r>
      <w:r>
        <w:rPr>
          <w:rtl/>
          <w:cs/>
          <w:lang w:val="ar_AE" w:bidi="ar_AE"/>
        </w:rPr>
        <w:t xml:space="preserve">توقَّفوا هنا وناقشوا هذا السؤال معًا كمجموعة: كيف يتصرف السُكارى في ثقافتكم؟ ما الطريقة الأكثر شيوعًا التي يسكر بها الناس في ثقافتكم؟ أوقِفوا الاستماع إلى هذا التسجيل الصوتي هنا. </w:t>
      </w:r>
    </w:p>
    <w:p>
      <w:pPr>
        <w:bidi/>
      </w:pPr>
      <w:r>
        <w:rPr>
          <w:rtl/>
          <w:cs/>
          <w:lang w:val="ar_AE" w:bidi="ar_AE"/>
        </w:rPr>
      </w:r>
      <w:r>
        <w:rPr>
          <w:rtl/>
          <w:cs/>
          <w:lang w:val="ar_AE" w:bidi="ar_AE"/>
        </w:rPr>
        <w:t>وعندما يرى رجال بنهدد الجيش الإسرائيلي يقترب، فإنهم يخبرون بنهدد بما يحدث. ومن المهم ملاحظة أن هؤلاء الرجال كانوا بالفعل خارجين لاستكشاف المدينة عندما رأوا جيش إسرائيل يخرج منها.</w:t>
      </w:r>
    </w:p>
    <w:p>
      <w:pPr>
        <w:bidi/>
      </w:pPr>
      <w:r>
        <w:rPr>
          <w:rtl/>
          <w:cs/>
          <w:lang w:val="ar_AE" w:bidi="ar_AE"/>
        </w:rPr>
      </w:r>
      <w:r>
        <w:rPr>
          <w:rtl/>
          <w:cs/>
          <w:lang w:val="ar_AE" w:bidi="ar_AE"/>
        </w:rPr>
        <w:t>ويخبر الرجال بنهدد: "لقد خرج رجال من السامرة". فيقول بنهدد: "إذا كانوا قد خرجوا للسلام، فأمسكوهم أحياء. أو إذا خرجوا للحرب، فأمسكوهم أحياء." وهذه طريقة أخرى للتعبير عن أن بنهدد يريد من رجاله أن يمسكوا الإسرائيليين أحياء، بغض النظر عن أسباب قدومهم. ففي كلتا الحالتين، يريد بنهدد من جيشه أن يأسر الإسرائيليين.</w:t>
      </w:r>
    </w:p>
    <w:p>
      <w:pPr>
        <w:bidi/>
      </w:pPr>
      <w:r>
        <w:rPr>
          <w:rtl/>
          <w:cs/>
          <w:lang w:val="ar_AE" w:bidi="ar_AE"/>
        </w:rPr>
      </w:r>
      <w:r>
        <w:rPr>
          <w:rtl/>
          <w:cs/>
          <w:lang w:val="ar_AE" w:bidi="ar_AE"/>
        </w:rPr>
        <w:t>وهكذا يقاتل الضباط الشبان من إسرائيل، فيطرح كل واحد منهم خصمه أرضًا. وهذه طريقة أخرى للقول بأن الضباط كانوا يهزمون كل عدو يواجهونه. فيهرب الأراميون، ويطاردهم جيش إسرائيل. لكن بنهدد، ملك أرام، ينجو هاربًا على حصان مع فرسانه.</w:t>
      </w:r>
    </w:p>
    <w:p>
      <w:pPr>
        <w:bidi/>
      </w:pPr>
      <w:r>
        <w:rPr>
          <w:rtl/>
          <w:cs/>
          <w:lang w:val="ar_AE" w:bidi="ar_AE"/>
        </w:rPr>
      </w:r>
      <w:r>
        <w:rPr>
          <w:rtl/>
          <w:cs/>
          <w:lang w:val="ar_AE" w:bidi="ar_AE"/>
        </w:rPr>
        <w:t>ويحقق آخاب، ملك إسرائيل، انتصارًا عظيمًا ويضرب الخيل والمركبات. عندما يقول الراوي إن ملك إسرائيل قد ضرب ضربة عظيمة، فإنه يؤكد الأضرار التي أحدثها جيش إسرائيل بالمركبات والخيول.</w:t>
      </w:r>
    </w:p>
    <w:p>
      <w:pPr>
        <w:bidi/>
      </w:pPr>
      <w:r>
        <w:rPr>
          <w:rtl/>
          <w:cs/>
          <w:lang w:val="ar_AE" w:bidi="ar_AE"/>
        </w:rPr>
      </w:r>
      <w:r>
        <w:rPr>
          <w:rtl/>
          <w:cs/>
          <w:lang w:val="ar_AE" w:bidi="ar_AE"/>
        </w:rPr>
        <w:t>وفي نهاية المعركة، يعود النبي إلى أخآب ويطلب منه أن يعزز موقفه، لأن بنهدد سيعود في الربيع، أي عندما يتغيّر الموسم. وعادةً ما يكون الربيع بين أواخر مارس وأواخر أبريل. وكانت هذه طريقة أخرى للإشارة إلى أن أخآب ينبغي أن يعزز جيشه ويبنيه لأن هناك معركة أخرى قادمة.</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الملوك الأول 20: 13 - 22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خمسة مشاهد. </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ملك أرام، بنهدد</w:t>
      </w:r>
    </w:p>
    <w:p>
      <w:pPr>
        <w:pStyle w:val="ListBullet"/>
        <w:bidi/>
        <w:spacing w:line="240" w:lineRule="auto"/>
        <w:ind w:left="720"/>
      </w:pPr>
      <w:r>
        <w:rPr>
          <w:rtl/>
          <w:cs/>
          <w:lang w:val="ar_AE" w:bidi="ar_AE"/>
        </w:rPr>
      </w:r>
      <w:r>
        <w:rPr>
          <w:rtl/>
          <w:cs/>
          <w:lang w:val="ar_AE" w:bidi="ar_AE"/>
        </w:rPr>
        <w:t>اثنان وثلاثون ملكًا</w:t>
      </w:r>
    </w:p>
    <w:p>
      <w:pPr>
        <w:pStyle w:val="ListBullet"/>
        <w:bidi/>
        <w:spacing w:line="240" w:lineRule="auto"/>
        <w:ind w:left="720"/>
      </w:pPr>
      <w:r>
        <w:rPr>
          <w:rtl/>
          <w:cs/>
          <w:lang w:val="ar_AE" w:bidi="ar_AE"/>
        </w:rPr>
      </w:r>
      <w:r>
        <w:rPr>
          <w:rtl/>
          <w:cs/>
          <w:lang w:val="ar_AE" w:bidi="ar_AE"/>
        </w:rPr>
        <w:t>الملك أخآب</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النبي الذي لم يُذكر اسمه</w:t>
      </w:r>
    </w:p>
    <w:p>
      <w:pPr>
        <w:pStyle w:val="ListBullet"/>
        <w:bidi/>
        <w:spacing w:line="240" w:lineRule="auto"/>
        <w:ind w:left="720"/>
      </w:pPr>
      <w:r>
        <w:rPr>
          <w:rtl/>
          <w:cs/>
          <w:lang w:val="ar_AE" w:bidi="ar_AE"/>
        </w:rPr>
      </w:r>
      <w:r>
        <w:rPr>
          <w:rtl/>
          <w:cs/>
          <w:lang w:val="ar_AE" w:bidi="ar_AE"/>
        </w:rPr>
        <w:t>غلمان رؤساء المقاطعات (الضباط الشبَّان) المئتينِ واثنين وثلاثين</w:t>
      </w:r>
    </w:p>
    <w:p>
      <w:pPr>
        <w:pStyle w:val="ListBullet"/>
        <w:bidi/>
        <w:spacing w:line="240" w:lineRule="auto"/>
        <w:ind w:left="720"/>
      </w:pPr>
      <w:r>
        <w:rPr>
          <w:rtl/>
          <w:cs/>
          <w:lang w:val="ar_AE" w:bidi="ar_AE"/>
        </w:rPr>
      </w:r>
      <w:r>
        <w:rPr>
          <w:rtl/>
          <w:cs/>
          <w:lang w:val="ar_AE" w:bidi="ar_AE"/>
        </w:rPr>
        <w:t>جيش إسرائيل</w:t>
      </w:r>
    </w:p>
    <w:p>
      <w:pPr>
        <w:pStyle w:val="ListBullet"/>
        <w:bidi/>
        <w:spacing w:line="240" w:lineRule="auto"/>
        <w:ind w:left="720"/>
      </w:pPr>
      <w:r>
        <w:rPr>
          <w:rtl/>
          <w:cs/>
          <w:lang w:val="ar_AE" w:bidi="ar_AE"/>
        </w:rPr>
      </w:r>
      <w:r>
        <w:rPr>
          <w:rtl/>
          <w:cs/>
          <w:lang w:val="ar_AE" w:bidi="ar_AE"/>
        </w:rPr>
        <w:t>الجيش الأرامي بخيله ومركباته</w:t>
      </w:r>
    </w:p>
    <w:p>
      <w:pPr>
        <w:pStyle w:val="ListBullet"/>
        <w:bidi/>
        <w:spacing w:line="240" w:lineRule="auto"/>
        <w:ind w:left="720"/>
      </w:pPr>
      <w:r>
        <w:rPr>
          <w:rtl/>
          <w:cs/>
          <w:lang w:val="ar_AE" w:bidi="ar_AE"/>
        </w:rPr>
      </w:r>
      <w:r>
        <w:rPr>
          <w:rtl/>
          <w:cs/>
          <w:lang w:val="ar_AE" w:bidi="ar_AE"/>
        </w:rPr>
        <w:t>ورجال بنهدد الذين كانوا ينقلون رسائل إلى بنهدد</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مثِّلوا دور بنهدد في خيمته مع الملوك الآخرين وهو يُعِد جنوده لمهاجمة السامرة. ويرسل الرب نبيًا إلى الملك أخآب. ويسأل النبي أخآب إن كان قد رأى الجيش الأرامي. يخبر النبي الملك أخآب أن الرب سيمنحه الانتصار على الأراميين حتى يعرف أخآب أن الرب هو الله. ويقول النبي إن الانتصار سيأتي من خلال الضباط الشبَّان. ويخبر النبي أخآب أنه يجب أن يقود المعركة ضد بنهدد.</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الملك أخآب: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أخآب وهو يجمع مئتين واثنين وثلاثين ضابطًا شابًا وسبعة آلاف جندي من بني إسرائيل. ثم يخرج جيش إسرائيل من السامرة، ويتقدمه الضباط الشبان أولًا.</w:t>
      </w:r>
    </w:p>
    <w:p>
      <w:pPr>
        <w:bidi/>
      </w:pPr>
      <w:r>
        <w:rPr>
          <w:rtl/>
          <w:cs/>
          <w:lang w:val="ar_AE" w:bidi="ar_AE"/>
        </w:rPr>
      </w:r>
      <w:r>
        <w:rPr>
          <w:rtl/>
          <w:cs/>
          <w:lang w:val="ar_AE" w:bidi="ar_AE"/>
        </w:rPr>
        <w:t>مثِّلوا كشافة بنهدد وهم يعودون إلى بنهدد في الخيمة التي كان يشرب فيها. ويخبر الكشافة بنهدد أن جيش إسرائيل يقترب. فيقول بنهدد إنه سواء جاء الإسرائيليون لغرض الحرب أم للسلام، فإنه يريد من رجاله أن يمسكوا الإسرائيليين أحياء.</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الملك بنهدد: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الضباط الشبان وهم يهزمون أعداءهم الأراميين. ويبدأ الأراميون في الهرب. ويضرب الملك أخآب الخيل والمركبات، بينما يتمكن الملك بنهدد من الهرب على حصان مع بعض فرسانه. يحقق الملك أخآب انتصارًا عظيمًا.</w:t>
      </w:r>
    </w:p>
    <w:p>
      <w:pPr>
        <w:bidi/>
      </w:pPr>
      <w:r>
        <w:rPr>
          <w:rtl/>
          <w:cs/>
          <w:lang w:val="ar_AE" w:bidi="ar_AE"/>
        </w:rPr>
      </w:r>
      <w:r>
        <w:rPr>
          <w:rtl/>
          <w:cs/>
          <w:lang w:val="ar_AE" w:bidi="ar_AE"/>
        </w:rPr>
        <w:t>مثِّلوا النبي وهو يأتي إلى الملك أخآب ويخبره أن يستعد لأن بنهدد سيعود للهجوم مرة أخرى في الربيع.</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الملك أخآب: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الملوك الأول 20: 13 - 22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يُرسل الرب </w:t>
      </w:r>
      <w:r>
        <w:rPr>
          <w:b/>
          <w:rtl/>
          <w:cs/>
          <w:lang w:val="ar_AE" w:bidi="ar_AE"/>
        </w:rPr>
        <w:t>نبيًا</w:t>
      </w:r>
      <w:r>
        <w:rPr>
          <w:rtl/>
          <w:cs/>
          <w:lang w:val="ar_AE" w:bidi="ar_AE"/>
        </w:rPr>
        <w:t xml:space="preserve"> إلى الملك أخآب. والنبي هو شخص ينقل رسائل من الرب (يهوه) إلى الناس. استخدموا الكلمة أو العبارة نفسها لكلمة نبي التي استخدمتموها في المقاطع السابقة. ولمزيدٍ من المعلومات عن النبي، انظروا "قاموس الكلمات الرئيسية". </w:t>
      </w:r>
    </w:p>
    <w:p>
      <w:pPr>
        <w:bidi/>
      </w:pPr>
      <w:r>
        <w:rPr>
          <w:rtl/>
          <w:cs/>
          <w:lang w:val="ar_AE" w:bidi="ar_AE"/>
        </w:rPr>
      </w:r>
      <w:r>
        <w:rPr>
          <w:rtl/>
          <w:cs/>
          <w:lang w:val="ar_AE" w:bidi="ar_AE"/>
        </w:rPr>
        <w:t xml:space="preserve">يتحدث النبي إلى أخآب، </w:t>
      </w:r>
      <w:r>
        <w:rPr>
          <w:b/>
          <w:rtl/>
          <w:cs/>
          <w:lang w:val="ar_AE" w:bidi="ar_AE"/>
        </w:rPr>
        <w:t>ملك</w:t>
      </w:r>
      <w:r>
        <w:rPr>
          <w:rtl/>
          <w:cs/>
          <w:lang w:val="ar_AE" w:bidi="ar_AE"/>
        </w:rPr>
        <w:t xml:space="preserve"> </w:t>
      </w:r>
      <w:r>
        <w:rPr>
          <w:b/>
          <w:rtl/>
          <w:cs/>
          <w:lang w:val="ar_AE" w:bidi="ar_AE"/>
        </w:rPr>
        <w:t>إسرائيل</w:t>
      </w:r>
      <w:r>
        <w:rPr>
          <w:rtl/>
          <w:cs/>
          <w:lang w:val="ar_AE" w:bidi="ar_AE"/>
        </w:rPr>
        <w:t>. والملك هو شخص يحكم مدينة أو إقليمًا، مثل بلد. وقد حكم أخآب على أمة إسرائيل، أي الأرض التي كان يسكن فيها بنو إسرائيل. استخدموا الكلمات أو العبارات نفسها التي استخدمتموها في المقاطع السابقة للإشارة إلى الملك وإسرائيل. ولمزيد من المعلومات عن كلمتي ملك أو إسرائيل، راجعوا قاموس الكلمات الرئيسية.</w:t>
      </w:r>
    </w:p>
    <w:p>
      <w:pPr>
        <w:bidi/>
      </w:pPr>
      <w:r>
        <w:rPr>
          <w:rtl/>
          <w:cs/>
          <w:lang w:val="ar_AE" w:bidi="ar_AE"/>
        </w:rPr>
      </w:r>
      <w:r>
        <w:rPr>
          <w:rtl/>
          <w:cs/>
          <w:lang w:val="ar_AE" w:bidi="ar_AE"/>
        </w:rPr>
        <w:t xml:space="preserve">يخبر النبي الملك أخآب أن </w:t>
      </w:r>
      <w:r>
        <w:rPr>
          <w:b/>
          <w:rtl/>
          <w:cs/>
          <w:lang w:val="ar_AE" w:bidi="ar_AE"/>
        </w:rPr>
        <w:t>الرب</w:t>
      </w:r>
      <w:r>
        <w:rPr>
          <w:rtl/>
          <w:cs/>
          <w:lang w:val="ar_AE" w:bidi="ar_AE"/>
        </w:rPr>
        <w:t xml:space="preserve"> (يهوه) سيمنحه الانتصار حتى يعرف أخآب أن الرب هو الله. ويهوه هو الاسم الشخصي لله، الذي يُظهر العلاقة الوثيقة بين الله وإسرائيل. وسيمنح الرب (يهوه) أخآب الانتصار ليُظهر أن الرب هو الكائن الروحي الأقوى الذي خلق كل شيء. استخدموا الكلمة أو العبارة ذاتها التي استُخدمت سابقًا لترجمة كلمة "الرب/يهوه"، ولمزيد من المعلومات حول كلمة "يهوه"، ارجعوا إلى قاموس الكلمات الرئيسية.</w:t>
      </w:r>
    </w:p>
    <w:p>
      <w:pPr>
        <w:bidi/>
      </w:pPr>
      <w:r>
        <w:rPr>
          <w:rtl/>
          <w:cs/>
          <w:lang w:val="ar_AE" w:bidi="ar_AE"/>
        </w:rPr>
      </w:r>
      <w:r>
        <w:rPr>
          <w:rtl/>
          <w:cs/>
          <w:lang w:val="ar_AE" w:bidi="ar_AE"/>
        </w:rPr>
        <w:t>يقول النبي إن غلمان (الضباط الشبان) رؤساء المقاطعات سيقودون جيش إسرائيل إلى المعركة. ويدعو الراوي هؤلاء الرجال "خدم أو غلمان"، لكننا نعلم أن الضباط الصغار كانوا شبَّانًا غير متزوجين وكانوا جزءًا من حرس خاص من النخبة وهم يخضعون لسلطة حكام المقاطعات. وكان رؤساء (حُكام) المقاطعات قادة مناطق مختلفة من الأرض في إسرائيل وتحت سلطان ملك إسرائيل.</w:t>
      </w:r>
    </w:p>
    <w:p>
      <w:pPr>
        <w:bidi/>
      </w:pPr>
      <w:r>
        <w:rPr>
          <w:rtl/>
          <w:cs/>
          <w:lang w:val="ar_AE" w:bidi="ar_AE"/>
        </w:rPr>
      </w:r>
      <w:r>
        <w:rPr>
          <w:rtl/>
          <w:cs/>
          <w:lang w:val="ar_AE" w:bidi="ar_AE"/>
        </w:rPr>
        <w:t xml:space="preserve">توقَّفوا هنا وناقشوا كيف ستُعَرِّفون مصطلحي </w:t>
      </w:r>
      <w:r>
        <w:rPr>
          <w:b/>
          <w:rtl/>
          <w:cs/>
          <w:lang w:val="ar_AE" w:bidi="ar_AE"/>
        </w:rPr>
        <w:t>الضباط الصغار (الغلمان)</w:t>
      </w:r>
      <w:r>
        <w:rPr>
          <w:rtl/>
          <w:cs/>
          <w:lang w:val="ar_AE" w:bidi="ar_AE"/>
        </w:rPr>
        <w:t xml:space="preserve"> و</w:t>
      </w:r>
      <w:r>
        <w:rPr>
          <w:b/>
          <w:rtl/>
          <w:cs/>
          <w:lang w:val="ar_AE" w:bidi="ar_AE"/>
        </w:rPr>
        <w:t>رؤساء المقاطعات</w:t>
      </w:r>
      <w:r>
        <w:rPr>
          <w:rtl/>
          <w:cs/>
          <w:lang w:val="ar_AE" w:bidi="ar_AE"/>
        </w:rPr>
        <w:t xml:space="preserve"> في لغتكم. أوقِفوا الاستماع إلى هذا التسجيل الصوتي هنا. </w:t>
      </w:r>
    </w:p>
    <w:p>
      <w:pPr>
        <w:bidi/>
      </w:pPr>
      <w:r>
        <w:rPr>
          <w:rtl/>
          <w:cs/>
          <w:lang w:val="ar_AE" w:bidi="ar_AE"/>
        </w:rPr>
      </w:r>
      <w:r>
        <w:rPr>
          <w:rtl/>
          <w:cs/>
          <w:lang w:val="ar_AE" w:bidi="ar_AE"/>
        </w:rPr>
        <w:t>أرسل بنهدد رجالًا من جيشه لمعرفة ما كان يحدث حول مدينة السامرة. وقد أخبر الرجال بنهدد أن جيش إسرائيل كان يخرج من المدينة.</w:t>
      </w:r>
    </w:p>
    <w:p>
      <w:pPr>
        <w:bidi/>
      </w:pPr>
      <w:r>
        <w:rPr>
          <w:rtl/>
          <w:cs/>
          <w:lang w:val="ar_AE" w:bidi="ar_AE"/>
        </w:rPr>
      </w:r>
      <w:r>
        <w:rPr>
          <w:rtl/>
          <w:cs/>
          <w:lang w:val="ar_AE" w:bidi="ar_AE"/>
        </w:rPr>
        <w:t xml:space="preserve">توقَّفوا هنا وناقشوا كيف ستتحدثون عن هؤلاء الرجال من جيش بنهدد الذين أرسلهم لمعرفة ما كان يحدث. أوقِفوا الاستماع إلى هذا التسجيل الصوتي هنا. </w:t>
      </w:r>
    </w:p>
    <w:p>
      <w:pPr>
        <w:bidi/>
      </w:pPr>
      <w:r>
        <w:rPr>
          <w:rtl/>
          <w:cs/>
          <w:lang w:val="ar_AE" w:bidi="ar_AE"/>
        </w:rPr>
      </w:r>
      <w:r>
        <w:rPr>
          <w:rtl/>
          <w:cs/>
          <w:lang w:val="ar_AE" w:bidi="ar_AE"/>
        </w:rPr>
        <w:t>يقول النبي إن الرب سيدفع الجيش السوري إلى يد أخآب، وهي طريقة أخرى للتعبير عن أن الرب سيمنح أخآب سلطة على جيش العدو. احرصوا على استخدام الكلمة أو العبارة نفسها التي استخدمتموها في المقاطع السابقة للتعبير عن "</w:t>
      </w:r>
      <w:r>
        <w:rPr>
          <w:b/>
          <w:rtl/>
          <w:cs/>
          <w:lang w:val="ar_AE" w:bidi="ar_AE"/>
        </w:rPr>
        <w:t>إلى يدك</w:t>
      </w:r>
      <w:r>
        <w:rPr>
          <w:rtl/>
          <w:cs/>
          <w:lang w:val="ar_AE" w:bidi="ar_AE"/>
        </w:rPr>
        <w:t>".</w:t>
      </w:r>
    </w:p>
    <w:p>
      <w:pPr>
        <w:bidi/>
      </w:pPr>
      <w:r>
        <w:rPr>
          <w:rtl/>
          <w:cs/>
          <w:lang w:val="ar_AE" w:bidi="ar_AE"/>
        </w:rPr>
      </w:r>
      <w:r>
        <w:rPr>
          <w:rtl/>
          <w:cs/>
          <w:lang w:val="ar_AE" w:bidi="ar_AE"/>
        </w:rPr>
        <w:t xml:space="preserve">عندما يسمع بنهدد أن جيش بني إسرائيل يقترب، يأمر جنوده أن يمسكوا الإسرائيليون أحياءً، سواء جاؤوا للحرب أو </w:t>
      </w:r>
      <w:r>
        <w:rPr>
          <w:b/>
          <w:rtl/>
          <w:cs/>
          <w:lang w:val="ar_AE" w:bidi="ar_AE"/>
        </w:rPr>
        <w:t>للسلام</w:t>
      </w:r>
      <w:r>
        <w:rPr>
          <w:rtl/>
          <w:cs/>
          <w:lang w:val="ar_AE" w:bidi="ar_AE"/>
        </w:rPr>
        <w:t>. فإذا كان بنو إسرائيل قد جاؤوا للحرب، فهذا يعني أنهم كانوا سيخوضون القتال. لكن إذا كان الإسرائيليون قد جاؤوا طلبًا للسلام، فهذا يعني أنهم كانوا سيستسلمون. عندما يعيش الناس في تناغم مع بعضهم البعض دون قتال، فإنهم يعيشون في سلام. استخدموا نفس الكلمة أو العبارة التي استخدمتوها في المقاطع السابقة للإشارة إلى السلام. ولمزيد من المعلومات حول كلمة "سلام"، ارجعوا إلى قاموس الكلمات الرئيسية.</w:t>
      </w:r>
    </w:p>
    <w:p>
      <w:pPr>
        <w:bidi/>
      </w:pPr>
      <w:r>
        <w:rPr>
          <w:rtl/>
          <w:cs/>
          <w:lang w:val="ar_AE" w:bidi="ar_AE"/>
        </w:rPr>
      </w:r>
      <w:r>
        <w:rPr>
          <w:rtl/>
          <w:cs/>
          <w:lang w:val="ar_AE" w:bidi="ar_AE"/>
        </w:rPr>
        <w:t>يحقق جيش إسرائيل انتصارًا عظيمًا على الجنود السوريين و</w:t>
      </w:r>
      <w:r>
        <w:rPr>
          <w:b/>
          <w:rtl/>
          <w:cs/>
          <w:lang w:val="ar_AE" w:bidi="ar_AE"/>
        </w:rPr>
        <w:t>المركبات</w:t>
      </w:r>
      <w:r>
        <w:rPr>
          <w:rtl/>
          <w:cs/>
          <w:lang w:val="ar_AE" w:bidi="ar_AE"/>
        </w:rPr>
        <w:t>. والمركبات هي عربات حرب تجرها الخيول في المعركة. احرصوا على استخدام الكلمة نفسها التي استخدمتموها في المقاطع السابقة للإشارة إلى كلمة "مركبات".</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20:23–34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٢٠: ٢٣–٣٤ واحفظوه في قلوبكم.</w:t>
      </w:r>
    </w:p>
    <w:p>
      <w:pPr>
        <w:bidi/>
      </w:pPr>
      <w:r>
        <w:rPr>
          <w:rtl/>
          <w:cs/>
          <w:lang w:val="ar_AE" w:bidi="ar_AE"/>
        </w:rPr>
      </w:r>
      <w:r>
        <w:rPr>
          <w:rtl/>
          <w:cs/>
          <w:lang w:val="ar_AE" w:bidi="ar_AE"/>
        </w:rPr>
        <w:t>استمعوا إلى نسخة صوتية من سفر الملوك الأول ٢٠: ٢٣–٣٤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النسخة الصوتية من سفر الملوك الأول ٢٠: ٢٣–٣٤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المقطع السابق، أرسل الرب نبيًّا إلى الملك أخآب ليخبره كيف يهزم جيش أرام الذي يقوده بنهدد. فهزم الملك أخآب وجيش إسرائيل بنهدد في السامرة، فهرب بنهدد. لكن نبيًّا حذّر أخآب من أن بنهدد سيعود ويهاجم مرة أخرى في الربيع.</w:t>
      </w:r>
    </w:p>
    <w:p>
      <w:pPr>
        <w:bidi/>
      </w:pPr>
      <w:r>
        <w:rPr>
          <w:rtl/>
          <w:cs/>
          <w:lang w:val="ar_AE" w:bidi="ar_AE"/>
        </w:rPr>
      </w:r>
      <w:r>
        <w:rPr>
          <w:rtl/>
          <w:cs/>
          <w:lang w:val="ar_AE" w:bidi="ar_AE"/>
        </w:rPr>
        <w:t>وبعد أن هرب بنهدد عائدًا إلى أرام، أو سوريا، أخبره عبيده، وهم المسؤولون الذين كانوا يخدمون في حكومته، أنهم لم يخسروا المعركة أمام إسرائيل إلا لأن آلهة إسرائيل هي آلهة الجبال. ومع أن الرب هو الإله الحقيقي الوحيد لإسرائيل، فإن الآراميين كانوا يعتقدون أن الإسرائيليين يعبدون آلهة كثيرة. وكما تتذكرون، كان الآراميون قد هاجموا السامرة، عاصمة إسرائيل، التي بُنيت على تلٍّ مرتفع. وكان الآراميون يستخدمون أيضًا المركبات الحربية، التي تكون أكثر فاعلية على الأراضي المستوية لا على التلال الصخرية. واعتقدوا أن هذا هو السبب في أن الإسرائيليين هزموهم هزيمة ساحقة. والآن، يعتقد مسؤولو بنهدد أنه إذا حاربوا الإسرائيليين هذه المرة في "السهول"، أي في الأراضي المستوية التي لا توجد فيها جبال، فسوف ينتصرون.</w:t>
      </w:r>
    </w:p>
    <w:p>
      <w:pPr>
        <w:bidi/>
      </w:pPr>
      <w:r>
        <w:rPr>
          <w:rtl/>
          <w:cs/>
          <w:lang w:val="ar_AE" w:bidi="ar_AE"/>
        </w:rPr>
      </w:r>
      <w:r>
        <w:rPr>
          <w:rtl/>
          <w:cs/>
          <w:lang w:val="ar_AE" w:bidi="ar_AE"/>
        </w:rPr>
        <w:t xml:space="preserve">توقّفوا هنا وانظروا معًا إلى صورة </w:t>
      </w:r>
      <w:r>
        <w:rPr>
          <w:rtl/>
          <w:cs/>
          <w:lang w:val="ar_AE" w:bidi="ar_AE"/>
        </w:rPr>
        <w:t>لسهل</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وينصح المسؤولون الآراميون بنهدد أيضًا بأن يعزل الملوك الذين كانوا يحكمون المناطق المختلفة وساعدوه من قبل، وأن يعيّن قادة جددًا بدلًا منهم. وكما تتذكرون، كان هؤلاء هم الملوك الاثنان والثلاثون أنفسهم الذين ساعدوا بنهدد في مهاجمة السامرة، والذين شربوا معه في خيمته. ثم يخبره المسؤولون بأنه يجب أن يعيد بناء جيشه ليكون قويًّا كما كان من قبل، مع العدد نفسه من الخيل والمركبات. فيوافق الملك بنهدد على نصيحتهم ويبدأ الاستعدادات.</w:t>
      </w:r>
    </w:p>
    <w:p>
      <w:pPr>
        <w:bidi/>
      </w:pPr>
      <w:r>
        <w:rPr>
          <w:rtl/>
          <w:cs/>
          <w:lang w:val="ar_AE" w:bidi="ar_AE"/>
        </w:rPr>
      </w:r>
      <w:r>
        <w:rPr>
          <w:rtl/>
          <w:cs/>
          <w:lang w:val="ar_AE" w:bidi="ar_AE"/>
        </w:rPr>
        <w:t>وعندما يحلّ الربيع، أي الوقت من السنة الذي كثيرًا ما يخرج فيه الملوك إلى الحرب، يكون الملك بنهدد قد أعاد بناء جيشه الآرامي. فيسير جيشه إلى مدينة أفيق في أرام لمحاربة إسرائيل. وتقع أفيق بين دمشق ووادي يزرعيل.</w:t>
      </w:r>
    </w:p>
    <w:p>
      <w:pPr>
        <w:bidi/>
      </w:pPr>
      <w:r>
        <w:rPr>
          <w:rtl/>
          <w:cs/>
          <w:lang w:val="ar_AE" w:bidi="ar_AE"/>
        </w:rPr>
      </w:r>
      <w:r>
        <w:rPr>
          <w:rtl/>
          <w:cs/>
          <w:lang w:val="ar_AE" w:bidi="ar_AE"/>
        </w:rPr>
        <w:t xml:space="preserve">توقّفوا هنا وانظروا معًا إلى خريطة تُظهر </w:t>
      </w:r>
      <w:r>
        <w:rPr>
          <w:b/>
          <w:rtl/>
          <w:cs/>
          <w:lang w:val="ar_AE" w:bidi="ar_AE"/>
        </w:rPr>
        <w:t>أفيق والسامرة وأرام</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ويجمع الملك أخآب جنوده أيضًا ليحاربوا في أفيق، ويزوّدهم بكل ما يحتاجون إليه للمعركة. ثم يتقدم الجيشان للالتقاء، ويعسكر كل منهما في مواجهة الآخر في السهل. ويقسّم الملك أخآب الإسرائيليين إلى مجموعتين أصغر. ويخبرنا الراوي أن جيش إسرائيل يبدو صغيرًا وضئيلًا، مثل قطيعين صغيرين من الماعز. وعلى النقيض من ذلك، يغطي الجيش الآرامي الريف كله.</w:t>
      </w:r>
    </w:p>
    <w:p>
      <w:pPr>
        <w:bidi/>
      </w:pPr>
      <w:r>
        <w:rPr>
          <w:rtl/>
          <w:cs/>
          <w:lang w:val="ar_AE" w:bidi="ar_AE"/>
        </w:rPr>
      </w:r>
      <w:r>
        <w:rPr>
          <w:rtl/>
          <w:cs/>
          <w:lang w:val="ar_AE" w:bidi="ar_AE"/>
        </w:rPr>
        <w:t xml:space="preserve">توقّفوا هنا وناقشوا معًا هذا السؤال: احكوا قصة عن مرة حارب فيها جيش صغير جيشًا أكبر منه بكثير. أوقِفوا الاستماع إلى هذا التسجيل الصوتي هنا. </w:t>
      </w:r>
    </w:p>
    <w:p>
      <w:pPr>
        <w:bidi/>
      </w:pPr>
      <w:r>
        <w:rPr>
          <w:rtl/>
          <w:cs/>
          <w:lang w:val="ar_AE" w:bidi="ar_AE"/>
        </w:rPr>
      </w:r>
      <w:r>
        <w:rPr>
          <w:rtl/>
          <w:cs/>
          <w:lang w:val="ar_AE" w:bidi="ar_AE"/>
        </w:rPr>
        <w:t>في هذه المرحلة، يرسل الرب النبي الذي لم يُذكر اسمه، أو رجل الله، ليتحدث إلى الملك أخآب مرة أخرى. وينقل النبي إلى أخآب رسالة الرب: "هكذا قالَ الرَّبُّ: مِنْ أجلِ أنَّ الأراميّينَ قالوا: إنَّ الرَّبَّ إنَّما هو إلهُ جِبالٍ وليس هو إلهَ أوديَةٍ، أدفَعُ كُلَّ هذا الجُمهورِ العظيمِ ليَدِكَ، فتعلَمونَ أنّي أنا الرَّبُّ". ويخبر الرب أخآب أنه سيدفع الجيش الآرامي إلى يده، أي إنه سيمنح أخآب السلطان على الآراميين. ويؤكد الرب مرة أخرى أنه سيفعل ذلك لكي يعرف أخآب والإسرائيليون أن الرب هو الإله الحقيقي الوحيد لإسرائيل.</w:t>
      </w:r>
    </w:p>
    <w:p>
      <w:pPr>
        <w:bidi/>
      </w:pPr>
      <w:r>
        <w:rPr>
          <w:rtl/>
          <w:cs/>
          <w:lang w:val="ar_AE" w:bidi="ar_AE"/>
        </w:rPr>
      </w:r>
      <w:r>
        <w:rPr>
          <w:rtl/>
          <w:cs/>
          <w:lang w:val="ar_AE" w:bidi="ar_AE"/>
        </w:rPr>
        <w:t>ويظل الجيشان يعسكران في مواجهة بعضهما بعضًا سبعة أيام. وكما حدث في معركة أريحا، يدخل الإسرائيليون المعركة في اليوم السابع، ويمنحهم الرب انتصارًا عظيمًا. فيقتل الإسرائيليون مئة ألف جندي آرامي في يوم واحد، بينما يهرب بقية الجنود إلى مدينة أفيق. لكن سورًا ينهار داخل المدينة، فيقتل سبعة وعشرين ألف جندي آرامي آخرين. وفي هذه الأثناء، يهرب الملك بنهدد أيضًا إلى المدينة ويختبئ في مخدع، أو غرفة داخلية.</w:t>
      </w:r>
    </w:p>
    <w:p>
      <w:pPr>
        <w:bidi/>
      </w:pPr>
      <w:r>
        <w:rPr>
          <w:rtl/>
          <w:cs/>
          <w:lang w:val="ar_AE" w:bidi="ar_AE"/>
        </w:rPr>
      </w:r>
      <w:r>
        <w:rPr>
          <w:rtl/>
          <w:cs/>
          <w:lang w:val="ar_AE" w:bidi="ar_AE"/>
        </w:rPr>
        <w:t>وبينما يختبئ المسؤولون مع الملك بنهدد، ينصحونه بأن يستسلم لملك إسرائيل. ويقولون إن الجميع يعرفون أن ملوك إسرائيل ملوك حليمون، يوفون بالعهود ويعاملون أعداءهم بلطف. ويقرر بنهدد ومسؤولوه أن يرتدوا "المسوح"، أي قطعًا من القماش الخشن، وأن يربطوا الحبال حول رؤوسهم قبل الذهاب للاستسلام للملك أخآب. ويأمل المسؤولون أن يعفو الملك عنهم وينقذ حياتهم. ففي ذلك الوقت، كان الناس يرتدون المسوح للتعبير عن حزنهم وتواضعهم، وكانوا يضعون الحبال حول رؤوسهم ليُظهروا أنهم أسرى لدى شخص آخر.</w:t>
      </w:r>
    </w:p>
    <w:p>
      <w:pPr>
        <w:bidi/>
      </w:pPr>
      <w:r>
        <w:rPr>
          <w:rtl/>
          <w:cs/>
          <w:lang w:val="ar_AE" w:bidi="ar_AE"/>
        </w:rPr>
      </w:r>
      <w:r>
        <w:rPr>
          <w:rtl/>
          <w:cs/>
          <w:lang w:val="ar_AE" w:bidi="ar_AE"/>
        </w:rPr>
        <w:t xml:space="preserve">توقّفوا هنا وانظروا معًا إلى صورة </w:t>
      </w:r>
      <w:r>
        <w:rPr>
          <w:rtl/>
          <w:cs/>
          <w:lang w:val="ar_AE" w:bidi="ar_AE"/>
        </w:rPr>
        <w:t>لشخص يرتدي مِسحًا</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وهكذا، يرتدي بنهدد مِسحًا ويربط حبلًا حول رأسه ليقابل الملك أخآب، لكنه ينتظر في الخلف بينما يذهب مسؤولوه للتحدث إلى أخآب. وعندما يقف المسؤولون أمام الملك أخآب، يقولون له إن بنهدد عبده، ويتوسلون إليه أن يسمح لبنهدد بالبقاء على قيد الحياة. فيسأل الملك أخآب عمّا إذا كان بنهدد لا يزال حيًّا حقًّا، ويبدو متفاجئًا من أنه لم يمت. ثم يقول إن ملك أرام أخ له. ويصغي المسؤولون بانتباه إلى كلام أخآب ويحاولون أن يحددوا ما إذا كان سيعامل بنهدد بلطف أم لا. وعندما يصف أخآب بنهدد بأنه أخوه، يسارع المسؤولون إلى تصديق كلامه ويوافقون على أن بنهدد أخ للملك.</w:t>
      </w:r>
    </w:p>
    <w:p>
      <w:pPr>
        <w:bidi/>
      </w:pPr>
      <w:r>
        <w:rPr>
          <w:rtl/>
          <w:cs/>
          <w:lang w:val="ar_AE" w:bidi="ar_AE"/>
        </w:rPr>
      </w:r>
      <w:r>
        <w:rPr>
          <w:rtl/>
          <w:cs/>
          <w:lang w:val="ar_AE" w:bidi="ar_AE"/>
        </w:rPr>
        <w:t xml:space="preserve">توقّفوا هنا وناقشوا معًا هذا السؤال: احكوا قصة عن مرة تحوّل فيها شخص كان عدوًّا إلى صديق أو فرد من العائلة. أوقِفوا الاستماع إلى هذا التسجيل الصوتي هنا. </w:t>
      </w:r>
    </w:p>
    <w:p>
      <w:pPr>
        <w:bidi/>
      </w:pPr>
      <w:r>
        <w:rPr>
          <w:rtl/>
          <w:cs/>
          <w:lang w:val="ar_AE" w:bidi="ar_AE"/>
        </w:rPr>
      </w:r>
      <w:r>
        <w:rPr>
          <w:rtl/>
          <w:cs/>
          <w:lang w:val="ar_AE" w:bidi="ar_AE"/>
        </w:rPr>
        <w:t>ويطلب أخآب من المسؤولين أن يحضروا إليه بنهدد. فيخرج بنهدد من مخبئه ويصعد إلى مركبة أخآب. ويعد بنهدد بأن يعيد المدن التي أخذها أبوه من والد أخآب. ويخبر أخآب أيضًا بأن بإمكانه أن يفتح أسواقًا في مدينة دمشق، أي أماكن لشراء البضائع وبيعها، كما فعل بنهدد في السامرة. ومن خلال فتح أسواق للبائعين الإسرائيليين في دمشق، سيحصل أخآب على مصدر جديد للدخل. فيقبل أخآب عهد بنهدد، أو معاهدته، ويقرر أن يسمح لملك أرام بالعودة إلى بلاده حرًّا، بشرط أن يفي بوعده.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النسخة الصوتية من سفر الملوك الأول ٢٠: ٢٣–٣٤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ستقوم المجموعة بمحاولة تصوُّر هذا المقطع. </w:t>
      </w:r>
    </w:p>
    <w:p>
      <w:pPr>
        <w:bidi/>
      </w:pPr>
      <w:r>
        <w:rPr>
          <w:rtl/>
          <w:cs/>
          <w:lang w:val="ar_AE" w:bidi="ar_AE"/>
        </w:rPr>
      </w:r>
      <w:r>
        <w:rPr>
          <w:rtl/>
          <w:cs/>
          <w:lang w:val="ar_AE" w:bidi="ar_AE"/>
        </w:rPr>
        <w:t xml:space="preserve">يحتوي هذا المقطع على خمسة مشاهد. </w:t>
      </w:r>
    </w:p>
    <w:p>
      <w:pPr>
        <w:bidi/>
      </w:pPr>
      <w:r>
        <w:rPr>
          <w:rtl/>
          <w:cs/>
          <w:lang w:val="ar_AE" w:bidi="ar_AE"/>
        </w:rPr>
      </w:r>
      <w:r>
        <w:rPr>
          <w:b/>
          <w:rtl/>
          <w:cs/>
          <w:lang w:val="ar_AE" w:bidi="ar_AE"/>
        </w:rPr>
        <w:t>في المشهد الأول:</w:t>
      </w:r>
      <w:r>
        <w:rPr>
          <w:rtl/>
          <w:cs/>
          <w:lang w:val="ar_AE" w:bidi="ar_AE"/>
        </w:rPr>
        <w:t xml:space="preserve"> يخبر المسؤولون لدى الملك بنهدد الملكَ بأن الإسرائيليين لم ينتصروا إلا لأن آلهتهم آلهة جبال. ويطلبون منه أن يستبدل الملوك بقادة عسكريين، وأن يعيد بناء جيشه، ثم يحارب الإسرائيليين مرة أخرى في أرض مستوية، وعندئذ سيتمكن الآراميون من هزيمتهم. فيستمع بنهدد إلى نصيحتهم ويبدأ الاستعداد لبناء جيشه من جديد.</w:t>
      </w:r>
    </w:p>
    <w:p>
      <w:pPr>
        <w:bidi/>
      </w:pPr>
      <w:r>
        <w:rPr>
          <w:rtl/>
          <w:cs/>
          <w:lang w:val="ar_AE" w:bidi="ar_AE"/>
        </w:rPr>
      </w:r>
      <w:r>
        <w:rPr>
          <w:b/>
          <w:rtl/>
          <w:cs/>
          <w:lang w:val="ar_AE" w:bidi="ar_AE"/>
        </w:rPr>
        <w:t>في المشهد الثاني:</w:t>
      </w:r>
      <w:r>
        <w:rPr>
          <w:rtl/>
          <w:cs/>
          <w:lang w:val="ar_AE" w:bidi="ar_AE"/>
        </w:rPr>
        <w:t xml:space="preserve"> في الربيع التالي، يقود بنهدد جيشه الآرامي الجديد ويتجه إلى مدينة أفيق لمحاربة الإسرائيليين. ويقود الملك أخآب جيش إسرائيل ويُعِدُّ جنوده لمواجهة الآراميين في السهل، حيث يقف الجيشان متقابلين على جانبي السهل. وينزل جيش إسرائيل في مجموعتين صغيرتين، بينما يملأ الجيش الآرامي الريف المحيط.</w:t>
      </w:r>
    </w:p>
    <w:p>
      <w:pPr>
        <w:bidi/>
      </w:pPr>
      <w:r>
        <w:rPr>
          <w:rtl/>
          <w:cs/>
          <w:lang w:val="ar_AE" w:bidi="ar_AE"/>
        </w:rPr>
      </w:r>
      <w:r>
        <w:rPr>
          <w:b/>
          <w:rtl/>
          <w:cs/>
          <w:lang w:val="ar_AE" w:bidi="ar_AE"/>
        </w:rPr>
        <w:t>في المشهد الثالث:</w:t>
      </w:r>
      <w:r>
        <w:rPr>
          <w:rtl/>
          <w:cs/>
          <w:lang w:val="ar_AE" w:bidi="ar_AE"/>
        </w:rPr>
        <w:t xml:space="preserve"> ينقل رجل الله إلى أخآب رسالة من الرب (يهوه)، قائلًا: "مِنْ أجلِ أنَّ الأراميّينَ قالوا: إنَّ الرَّبَّ إنَّما هو إلهُ جِبالٍ وليس هو إلهَ أوديَةٍ، أدفَعُ كُلَّ هذا الجُمهورِ العظيمِ ليَدِكَ، فتعلَمونَ أنّي أنا الرَّبُّ".</w:t>
      </w:r>
    </w:p>
    <w:p>
      <w:pPr>
        <w:bidi/>
      </w:pPr>
      <w:r>
        <w:rPr>
          <w:rtl/>
          <w:cs/>
          <w:lang w:val="ar_AE" w:bidi="ar_AE"/>
        </w:rPr>
      </w:r>
      <w:r>
        <w:rPr>
          <w:b/>
          <w:rtl/>
          <w:cs/>
          <w:lang w:val="ar_AE" w:bidi="ar_AE"/>
        </w:rPr>
        <w:t>في المشهد الرابع:</w:t>
      </w:r>
      <w:r>
        <w:rPr>
          <w:rtl/>
          <w:cs/>
          <w:lang w:val="ar_AE" w:bidi="ar_AE"/>
        </w:rPr>
        <w:t xml:space="preserve"> بعد أن ينزل الإسرائيليون والآراميون في معسكرين متقابلين مدة سبعة أيام، يهاجم جيش إسرائيل الآراميين في اليوم السابع ويقتل منهم مئة ألف رجل في يوم واحد. فيهرب الآراميون نحو المدينة، لكن سورًا يسقط عليهم ويقتل سبعة وعشرين ألف جندي آخرين. ويهرب بنهدد أيضًا ويختبئ في حجرة داخلية في المدينة. فينصحه مسؤولوه بأن يستسلم لملك إسرائيل حتى يعفو عن حياته. فيرتدي بنهدد ومسؤولوه المسوح ويذهبون لمقابلة أخآب.</w:t>
      </w:r>
    </w:p>
    <w:p>
      <w:pPr>
        <w:bidi/>
      </w:pPr>
      <w:r>
        <w:rPr>
          <w:rtl/>
          <w:cs/>
          <w:lang w:val="ar_AE" w:bidi="ar_AE"/>
        </w:rPr>
      </w:r>
      <w:r>
        <w:rPr>
          <w:b/>
          <w:rtl/>
          <w:cs/>
          <w:lang w:val="ar_AE" w:bidi="ar_AE"/>
        </w:rPr>
        <w:t>في المشهد الخامس:</w:t>
      </w:r>
      <w:r>
        <w:rPr>
          <w:rtl/>
          <w:cs/>
          <w:lang w:val="ar_AE" w:bidi="ar_AE"/>
        </w:rPr>
        <w:t xml:space="preserve"> يتوسل المسؤولون إلى أخآب أن يعفو عن حياة بنهدد. فيتعجب أخآب من أن بنهدد لا يزال حيًّا، ويصفه بأنه أخوه. ثم يدعوه إلى مركبته، ويعقد الملكان عهدًا. ويوافق بنهدد على إعادة المدن التي استولى عليها والسماح لأخآب بإنشاء أسواق في دمشق، مقابل أن يعفو أخآب عن حياته، وهكذا يطلق أخآب سراح بنهدد.</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مسؤولو الملك بنهدد</w:t>
      </w:r>
    </w:p>
    <w:p>
      <w:pPr>
        <w:pStyle w:val="ListBullet"/>
        <w:bidi/>
        <w:spacing w:line="240" w:lineRule="auto"/>
        <w:ind w:left="720"/>
      </w:pPr>
      <w:r>
        <w:rPr>
          <w:rtl/>
          <w:cs/>
          <w:lang w:val="ar_AE" w:bidi="ar_AE"/>
        </w:rPr>
      </w:r>
      <w:r>
        <w:rPr>
          <w:rtl/>
          <w:cs/>
          <w:lang w:val="ar_AE" w:bidi="ar_AE"/>
        </w:rPr>
        <w:t>الملك بنهدد</w:t>
      </w:r>
    </w:p>
    <w:p>
      <w:pPr>
        <w:pStyle w:val="ListBullet"/>
        <w:bidi/>
        <w:spacing w:line="240" w:lineRule="auto"/>
        <w:ind w:left="720"/>
      </w:pPr>
      <w:r>
        <w:rPr>
          <w:rtl/>
          <w:cs/>
          <w:lang w:val="ar_AE" w:bidi="ar_AE"/>
        </w:rPr>
      </w:r>
      <w:r>
        <w:rPr>
          <w:rtl/>
          <w:cs/>
          <w:lang w:val="ar_AE" w:bidi="ar_AE"/>
        </w:rPr>
        <w:t>الملك أخآب</w:t>
      </w:r>
    </w:p>
    <w:p>
      <w:pPr>
        <w:pStyle w:val="ListBullet"/>
        <w:bidi/>
        <w:spacing w:line="240" w:lineRule="auto"/>
        <w:ind w:left="720"/>
      </w:pPr>
      <w:r>
        <w:rPr>
          <w:rtl/>
          <w:cs/>
          <w:lang w:val="ar_AE" w:bidi="ar_AE"/>
        </w:rPr>
      </w:r>
      <w:r>
        <w:rPr>
          <w:rtl/>
          <w:cs/>
          <w:lang w:val="ar_AE" w:bidi="ar_AE"/>
        </w:rPr>
        <w:t>رجل الله</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جيش إسرائيل</w:t>
      </w:r>
    </w:p>
    <w:p>
      <w:pPr>
        <w:pStyle w:val="ListBullet"/>
        <w:bidi/>
        <w:spacing w:line="240" w:lineRule="auto"/>
        <w:ind w:left="720"/>
      </w:pPr>
      <w:r>
        <w:rPr>
          <w:rtl/>
          <w:cs/>
          <w:lang w:val="ar_AE" w:bidi="ar_AE"/>
        </w:rPr>
      </w:r>
      <w:r>
        <w:rPr>
          <w:rtl/>
          <w:cs/>
          <w:lang w:val="ar_AE" w:bidi="ar_AE"/>
        </w:rPr>
        <w:t>الجيش الآرامي</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من المهم أن تتذكروا أن نبيًّا قد حذّر الملك أخآب بالفعل من أن الملك بنهدد سيعيد بناء جيشه ويهاجم إسرائيل مرة أخرى في الربيع.</w:t>
      </w:r>
    </w:p>
    <w:p>
      <w:pPr>
        <w:bidi/>
      </w:pPr>
      <w:r>
        <w:rPr>
          <w:rtl/>
          <w:cs/>
          <w:lang w:val="ar_AE" w:bidi="ar_AE"/>
        </w:rPr>
      </w:r>
      <w:r>
        <w:rPr>
          <w:rtl/>
          <w:cs/>
          <w:lang w:val="ar_AE" w:bidi="ar_AE"/>
        </w:rPr>
        <w:t>نصح عبيد بنهدد ملكهم. والمقصود بالعبيد هنا المسؤولون الذين كانوا يخدمون في حكومة ملك أرام، بنهدد.</w:t>
      </w:r>
    </w:p>
    <w:p>
      <w:pPr>
        <w:bidi/>
      </w:pPr>
      <w:r>
        <w:rPr>
          <w:rtl/>
          <w:cs/>
          <w:lang w:val="ar_AE" w:bidi="ar_AE"/>
        </w:rPr>
      </w:r>
      <w:r>
        <w:rPr>
          <w:rtl/>
          <w:cs/>
          <w:lang w:val="ar_AE" w:bidi="ar_AE"/>
        </w:rPr>
        <w:t>يقول المسؤولون لبنهدد إن إسرائيل لم تنتصر في المعركة إلا لأن آلهتها آلهة جبال. ويظن الآراميون أن الإسرائيليين يعبدون آلهة كثيرة، مع أن الإسرائيليين لا يتبعون إلا إلهًا واحدًا، هو الرب (يهوه).</w:t>
      </w:r>
    </w:p>
    <w:p>
      <w:pPr>
        <w:bidi/>
      </w:pPr>
      <w:r>
        <w:rPr>
          <w:rtl/>
          <w:cs/>
          <w:lang w:val="ar_AE" w:bidi="ar_AE"/>
        </w:rPr>
      </w:r>
      <w:r>
        <w:rPr>
          <w:rtl/>
          <w:cs/>
          <w:lang w:val="ar_AE" w:bidi="ar_AE"/>
        </w:rPr>
        <w:t>ينصح المسؤولون بنهدد بأن يحارب الإسرائيليين في السهول، أو في الوادي الواقع بين الجبال، حتى ينتصر جيشه في المرة القادمة. ومن المهم أن تتذكروا أن السهول أو الأودية تشير هنا إلى أرض مستوية لا توجد فيها جبال.</w:t>
      </w:r>
    </w:p>
    <w:p>
      <w:pPr>
        <w:bidi/>
      </w:pPr>
      <w:r>
        <w:rPr>
          <w:rtl/>
          <w:cs/>
          <w:lang w:val="ar_AE" w:bidi="ar_AE"/>
        </w:rPr>
      </w:r>
      <w:r>
        <w:rPr>
          <w:rtl/>
          <w:cs/>
          <w:lang w:val="ar_AE" w:bidi="ar_AE"/>
        </w:rPr>
        <w:t>أما الجبال التي يتحدث عنها المسؤولون فهي أكبر من التلال الصغيرة. وتقع السامرة، عاصمة إسرائيل، على تل مرتفع، بينما تقع دمشق، عاصمة أرام، في سهل. ولهذا السبب، يظن المسؤولون الآراميون أن آلهتهم ستكون أقوى من إله إسرائيل إذا دارت المعركة في السهل. تعني كلمة "السهل" أرضًا مستوية، لكن قد يكون من الأسهل أحيانًا أن تقولوا "أرض لا توجد فيها جبال". كما أن مركبات الآراميين الحربية ستتحرك بسهولة أكبر في الأرض المستوية.</w:t>
      </w:r>
    </w:p>
    <w:p>
      <w:pPr>
        <w:bidi/>
      </w:pPr>
      <w:r>
        <w:rPr>
          <w:rtl/>
          <w:cs/>
          <w:lang w:val="ar_AE" w:bidi="ar_AE"/>
        </w:rPr>
      </w:r>
      <w:r>
        <w:rPr>
          <w:rtl/>
          <w:cs/>
          <w:lang w:val="ar_AE" w:bidi="ar_AE"/>
        </w:rPr>
        <w:t>يطلب المسؤولون من بنهدد أن يستبدل الملوك بقادة عسكريين. وهؤلاء الملوك هم أنفسهم الملوك الاثنان والثلاثون الذين ساعدوا بنهدد من قبل، وكانوا يجلسون معه في خيمته ويشربون معه.</w:t>
      </w:r>
    </w:p>
    <w:p>
      <w:pPr>
        <w:bidi/>
      </w:pPr>
      <w:r>
        <w:rPr>
          <w:rtl/>
          <w:cs/>
          <w:lang w:val="ar_AE" w:bidi="ar_AE"/>
        </w:rPr>
      </w:r>
      <w:r>
        <w:rPr>
          <w:rtl/>
          <w:cs/>
          <w:lang w:val="ar_AE" w:bidi="ar_AE"/>
        </w:rPr>
        <w:t>وينصحونه أيضًا بإعادة بناء جيشه ليكون بالقوة نفسها التي كان عليها من قبل، بحيث يقابل كل فرسٍ فرسٌ آخر، وكل مركبةٍ مركبةٌ أخرى. وبعبارة أخرى، يريد المسؤولون من بنهدد أن يجمع جيشًا جديدًا يضم العدد نفسه من الخيل والمركبات الحربية الذي كان في الجيش السابق، حتى يستعيد الجيش قوته السابقة. فيوافق بنهدد ويبدأ في إعادة بناء جيشه.</w:t>
      </w:r>
    </w:p>
    <w:p>
      <w:pPr>
        <w:bidi/>
      </w:pPr>
      <w:r>
        <w:rPr>
          <w:rtl/>
          <w:cs/>
          <w:lang w:val="ar_AE" w:bidi="ar_AE"/>
        </w:rPr>
      </w:r>
      <w:r>
        <w:rPr>
          <w:rtl/>
          <w:cs/>
          <w:lang w:val="ar_AE" w:bidi="ar_AE"/>
        </w:rPr>
        <w:t>وبعد مرور بعض الوقت، يأتي الربيع التالي، أي الوقت الذي اعتاد فيه الملوك الذهاب إلى الحرب، ويصبح بنهدد مستعدًّا مرة أخرى لمحاربة إسرائيل. فينطلق مع الجيش الآرامي من دمشق إلى مدينة أفيق، التي كانت لا تزال تقع في أرض أرام. وتقع أفيق بين دمشق ووادي يزرعيل.</w:t>
      </w:r>
    </w:p>
    <w:p>
      <w:pPr>
        <w:bidi/>
      </w:pPr>
      <w:r>
        <w:rPr>
          <w:rtl/>
          <w:cs/>
          <w:lang w:val="ar_AE" w:bidi="ar_AE"/>
        </w:rPr>
      </w:r>
      <w:r>
        <w:rPr>
          <w:rtl/>
          <w:cs/>
          <w:lang w:val="ar_AE" w:bidi="ar_AE"/>
        </w:rPr>
        <w:t xml:space="preserve">توقفوا هنا، وانظروا معًا إلى خريطة توضّح الطريق </w:t>
      </w:r>
      <w:r>
        <w:rPr>
          <w:b/>
          <w:rtl/>
          <w:cs/>
          <w:lang w:val="ar_AE" w:bidi="ar_AE"/>
        </w:rPr>
        <w:t>من دمشق إلى أفيق</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يستمع الملك أخآب إلى نصيحة النبي، فيجمع جنوده ويُعِدُّهم ويزوّدهم بالمؤن قبل الذهاب إلى المعركة. ويصل الجيش الآرامي وجيش إسرائيل إلى منطقة أفيق، ويقف الجيشان متقابلين على جانبي السهل.</w:t>
      </w:r>
    </w:p>
    <w:p>
      <w:pPr>
        <w:bidi/>
      </w:pPr>
      <w:r>
        <w:rPr>
          <w:rtl/>
          <w:cs/>
          <w:lang w:val="ar_AE" w:bidi="ar_AE"/>
        </w:rPr>
      </w:r>
      <w:r>
        <w:rPr>
          <w:rtl/>
          <w:cs/>
          <w:lang w:val="ar_AE" w:bidi="ar_AE"/>
        </w:rPr>
        <w:t>ويجعل الراوي جيش إسرائيل يبدو صغيرًا وضعيفًا عندما يصفه بأنه قطيعان صغيران من المعزى، في حين يبدو الجيش الآرامي كبيرًا وقويًّا.</w:t>
      </w:r>
    </w:p>
    <w:p>
      <w:pPr>
        <w:bidi/>
      </w:pPr>
      <w:r>
        <w:rPr>
          <w:rtl/>
          <w:cs/>
          <w:lang w:val="ar_AE" w:bidi="ar_AE"/>
        </w:rPr>
      </w:r>
      <w:r>
        <w:rPr>
          <w:rtl/>
          <w:cs/>
          <w:lang w:val="ar_AE" w:bidi="ar_AE"/>
        </w:rPr>
        <w:t xml:space="preserve">توقفوا هنا وناقشوا هذا السؤال معًا: لماذا تظنون أن الراوي يصف جيش إسرائيل بأنه قطيعان من المعزى؟ وكيف تصفون بلغتكُم شكل الجيشين عندما كانا متقابلين؟ أوقِفوا الاستماع إلى هذا التسجيل الصوتي هنا. </w:t>
      </w:r>
    </w:p>
    <w:p>
      <w:pPr>
        <w:bidi/>
      </w:pPr>
      <w:r>
        <w:rPr>
          <w:rtl/>
          <w:cs/>
          <w:lang w:val="ar_AE" w:bidi="ar_AE"/>
        </w:rPr>
      </w:r>
      <w:r>
        <w:rPr>
          <w:rtl/>
          <w:cs/>
          <w:lang w:val="ar_AE" w:bidi="ar_AE"/>
        </w:rPr>
        <w:t>ثم ينقل رجل الله، وهو النبي الذي لم يُذكر اسمه من قبل، رسالة أخرى من الرب (يهوه) إلى الملك أخآب. ويقول الرب: "مِنْ أجلِ أنَّ الأراميّينَ قالوا: إنَّ الرَّبَّ إنَّما هو إلهُ جِبالٍ وليس هو إلهَ أوديَةٍ، أدفَعُ كُلَّ هذا الجُمهورِ العظيمِ ليَدِكَ، فتعلَمونَ أنّي أنا الرَّبُّ".</w:t>
      </w:r>
    </w:p>
    <w:p>
      <w:pPr>
        <w:bidi/>
      </w:pPr>
      <w:r>
        <w:rPr>
          <w:rtl/>
          <w:cs/>
          <w:lang w:val="ar_AE" w:bidi="ar_AE"/>
        </w:rPr>
      </w:r>
      <w:r>
        <w:rPr>
          <w:rtl/>
          <w:cs/>
          <w:lang w:val="ar_AE" w:bidi="ar_AE"/>
        </w:rPr>
        <w:t>من المهم الانتباه إلى أن الرب يعلن أنه هو الذي سيمنح النصر، لكي يُظهر لأخآب والإسرائيليين من هو الرب؛ فهو الرب، وهو المتسلط على الأحداث.</w:t>
      </w:r>
    </w:p>
    <w:p>
      <w:pPr>
        <w:bidi/>
      </w:pPr>
      <w:r>
        <w:rPr>
          <w:rtl/>
          <w:cs/>
          <w:lang w:val="ar_AE" w:bidi="ar_AE"/>
        </w:rPr>
      </w:r>
      <w:r>
        <w:rPr>
          <w:rtl/>
          <w:cs/>
          <w:lang w:val="ar_AE" w:bidi="ar_AE"/>
        </w:rPr>
        <w:t>ثم ينزل الجيشان في معسكرين متقابلين مدة سبعة أيام دون أن يهاجم أحدهما الآخر. ويسمح السهل الواسع الذي يعسكر فيه الجيشان للجنود في المعسكرين بأن يروا بعضهم بعضًا. لكن في اليوم السابع، يهاجم الإسرائيليون الآراميين ويقتلون مئة ألف جندي. وعندما يدرك الآراميون أنهم يخسرون المعركة، يهربون عائدين نحو مدينة أفيق. لكن عندما يصلون إلى المدينة، يسقط سور ويقتل سبعة وعشرين ألف جندي آرامي آخرين. ولا نعرف السبب الدقيق لسقوط السور.</w:t>
      </w:r>
    </w:p>
    <w:p>
      <w:pPr>
        <w:bidi/>
      </w:pPr>
      <w:r>
        <w:rPr>
          <w:rtl/>
          <w:cs/>
          <w:lang w:val="ar_AE" w:bidi="ar_AE"/>
        </w:rPr>
      </w:r>
      <w:r>
        <w:rPr>
          <w:rtl/>
          <w:cs/>
          <w:lang w:val="ar_AE" w:bidi="ar_AE"/>
        </w:rPr>
        <w:t>وفي مرحلة ما من المعركة، يهرب الملك بنهدد إلى مدينة أفيق ويختبئ في حجرة داخلية. ومن المحتمل أن تكون هذه الحجرة جزءًا من داخل حصن المدينة. ويختبئ مسؤولوه معه وينصحونه بالاستسلام لملك إسرائيل، لأنهم يريدون منه أن يفعل ذلك إذ يعرف الجميع أن ملوك إسرائيل ملوك حليمون، وقد يعفون أحيانًا عن حياة أعدائهم.</w:t>
      </w:r>
    </w:p>
    <w:p>
      <w:pPr>
        <w:bidi/>
      </w:pPr>
      <w:r>
        <w:rPr>
          <w:rtl/>
          <w:cs/>
          <w:lang w:val="ar_AE" w:bidi="ar_AE"/>
        </w:rPr>
      </w:r>
      <w:r>
        <w:rPr>
          <w:rtl/>
          <w:cs/>
          <w:lang w:val="ar_AE" w:bidi="ar_AE"/>
        </w:rPr>
        <w:t>لذلك، يرتدي المسؤولون وبنهدد المسوح ويضعون حبالًا على رؤوسهم قبل الخروج من المدينة لمقابلة ملك إسرائيل. وكان الناس يرتدون المسوح للتعبير عن حزنهم وتواضعهم، بينما كانوا يضعون الحبال على رؤوسهم للدلالة على أنهم أسرى لدى شخص آخر.</w:t>
      </w:r>
    </w:p>
    <w:p>
      <w:pPr>
        <w:bidi/>
      </w:pPr>
      <w:r>
        <w:rPr>
          <w:rtl/>
          <w:cs/>
          <w:lang w:val="ar_AE" w:bidi="ar_AE"/>
        </w:rPr>
      </w:r>
      <w:r>
        <w:rPr>
          <w:rtl/>
          <w:cs/>
          <w:lang w:val="ar_AE" w:bidi="ar_AE"/>
        </w:rPr>
        <w:t>يتقدم المسؤولون أولًا لمقابلة الملك أخآب، لأنهم لا يعرفون كيف سيكون رد فعله. ويتوسلون إليه أن يعفو عن حياة بنهدد. فيتعجب الملك أخآب ويسأل إن كان بنهدد لا يزال حيًّا.</w:t>
      </w:r>
    </w:p>
    <w:p>
      <w:pPr>
        <w:bidi/>
      </w:pPr>
      <w:r>
        <w:rPr>
          <w:rtl/>
          <w:cs/>
          <w:lang w:val="ar_AE" w:bidi="ar_AE"/>
        </w:rPr>
      </w:r>
      <w:r>
        <w:rPr>
          <w:rtl/>
          <w:cs/>
          <w:lang w:val="ar_AE" w:bidi="ar_AE"/>
        </w:rPr>
        <w:t>ثم يقول الملك أخآب إن بنهدد أخوه. وهو لا يقصد بذلك أن بنهدد أخوه من أبيه أو أمه، بل إنه، بعد كل ما مرّا به من صراعات بوصفهما عدوين، يكرم بنهدد ويعتبره بمنزلة الأخ.</w:t>
      </w:r>
    </w:p>
    <w:p>
      <w:pPr>
        <w:bidi/>
      </w:pPr>
      <w:r>
        <w:rPr>
          <w:rtl/>
          <w:cs/>
          <w:lang w:val="ar_AE" w:bidi="ar_AE"/>
        </w:rPr>
      </w:r>
      <w:r>
        <w:rPr>
          <w:rtl/>
          <w:cs/>
          <w:lang w:val="ar_AE" w:bidi="ar_AE"/>
        </w:rPr>
        <w:t xml:space="preserve">توقفوا هنا وناقشوا هذا السؤال معًا: تذكّروا القصة التي تناولتموها في النص السابق عن شخص كان عدوًّا ثم أصبح مثل الصديق أو فرد من العائلة. كيف تصفون هذا النوع من المصالحة بلغتكم؟ أوقِفوا الاستماع إلى هذا التسجيل الصوتي هنا. </w:t>
      </w:r>
    </w:p>
    <w:p>
      <w:pPr>
        <w:bidi/>
      </w:pPr>
      <w:r>
        <w:rPr>
          <w:rtl/>
          <w:cs/>
          <w:lang w:val="ar_AE" w:bidi="ar_AE"/>
        </w:rPr>
      </w:r>
      <w:r>
        <w:rPr>
          <w:rtl/>
          <w:cs/>
          <w:lang w:val="ar_AE" w:bidi="ar_AE"/>
        </w:rPr>
        <w:t>يفهم المسؤولون كلام أخآب على أنه علامة إيجابية، ويسارعون إلى التجاوب مع كلماته. وهذا يعني أنهم متحمسون لتصديق أن أخآب سيعامل بنهدد بلطف. لذلك يوافقون الملك بسرعة ويكررون أن بنهدد أخوه.</w:t>
      </w:r>
    </w:p>
    <w:p>
      <w:pPr>
        <w:bidi/>
      </w:pPr>
      <w:r>
        <w:rPr>
          <w:rtl/>
          <w:cs/>
          <w:lang w:val="ar_AE" w:bidi="ar_AE"/>
        </w:rPr>
      </w:r>
      <w:r>
        <w:rPr>
          <w:rtl/>
          <w:cs/>
          <w:lang w:val="ar_AE" w:bidi="ar_AE"/>
        </w:rPr>
        <w:t>ثم يأمر الملك أخآب المسؤولين بأن يُحضروا بنهدد إليه. فيخرج بنهدد من مخبئه ويصعد إلى مركبة أخآب الحربية. ويعقد الملكان عهدًا، أي وعدًا ملزمًا. ويوافق بنهدد على إعادة المدن التي استولى عليها إلى أخآب، والسماح له بإنشاء أسواق في دمشق، مقابل أن يطلق أخآب سراحه. ومن المهم الانتباه إلى أن بنهدد كان قد أنشأ بالفعل أسواقًا خاصة به في مدينة السامرة الإسرائيلية.</w:t>
      </w:r>
    </w:p>
    <w:p>
      <w:pPr>
        <w:bidi/>
      </w:pPr>
      <w:r>
        <w:rPr>
          <w:rtl/>
          <w:cs/>
          <w:lang w:val="ar_AE" w:bidi="ar_AE"/>
        </w:rPr>
      </w:r>
      <w:r>
        <w:rPr>
          <w:rtl/>
          <w:cs/>
          <w:lang w:val="ar_AE" w:bidi="ar_AE"/>
        </w:rPr>
        <w:t>ويسمح الملك أخآب لبنهدد بالعودة إلى بلاده بموجب الاتفاق الذي عقداه.</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النسخة الصوتية من سفر الملوك الأول ٢٠: ٢٣–٣٤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خمسة مشاهد.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مسؤولو الملك بنهدد</w:t>
      </w:r>
    </w:p>
    <w:p>
      <w:pPr>
        <w:pStyle w:val="ListBullet"/>
        <w:bidi/>
        <w:spacing w:line="240" w:lineRule="auto"/>
        <w:ind w:left="720"/>
      </w:pPr>
      <w:r>
        <w:rPr>
          <w:rtl/>
          <w:cs/>
          <w:lang w:val="ar_AE" w:bidi="ar_AE"/>
        </w:rPr>
      </w:r>
      <w:r>
        <w:rPr>
          <w:rtl/>
          <w:cs/>
          <w:lang w:val="ar_AE" w:bidi="ar_AE"/>
        </w:rPr>
        <w:t>الملك بنهدد</w:t>
      </w:r>
    </w:p>
    <w:p>
      <w:pPr>
        <w:pStyle w:val="ListBullet"/>
        <w:bidi/>
        <w:spacing w:line="240" w:lineRule="auto"/>
        <w:ind w:left="720"/>
      </w:pPr>
      <w:r>
        <w:rPr>
          <w:rtl/>
          <w:cs/>
          <w:lang w:val="ar_AE" w:bidi="ar_AE"/>
        </w:rPr>
      </w:r>
      <w:r>
        <w:rPr>
          <w:rtl/>
          <w:cs/>
          <w:lang w:val="ar_AE" w:bidi="ar_AE"/>
        </w:rPr>
        <w:t>الملك أخآب</w:t>
      </w:r>
    </w:p>
    <w:p>
      <w:pPr>
        <w:pStyle w:val="ListBullet"/>
        <w:bidi/>
        <w:spacing w:line="240" w:lineRule="auto"/>
        <w:ind w:left="720"/>
      </w:pPr>
      <w:r>
        <w:rPr>
          <w:rtl/>
          <w:cs/>
          <w:lang w:val="ar_AE" w:bidi="ar_AE"/>
        </w:rPr>
      </w:r>
      <w:r>
        <w:rPr>
          <w:rtl/>
          <w:cs/>
          <w:lang w:val="ar_AE" w:bidi="ar_AE"/>
        </w:rPr>
        <w:t>رجل الله</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جيش إسرائيل</w:t>
      </w:r>
    </w:p>
    <w:p>
      <w:pPr>
        <w:pStyle w:val="ListBullet"/>
        <w:bidi/>
        <w:spacing w:line="240" w:lineRule="auto"/>
        <w:ind w:left="720"/>
      </w:pPr>
      <w:r>
        <w:rPr>
          <w:rtl/>
          <w:cs/>
          <w:lang w:val="ar_AE" w:bidi="ar_AE"/>
        </w:rPr>
      </w:r>
      <w:r>
        <w:rPr>
          <w:rtl/>
          <w:cs/>
          <w:lang w:val="ar_AE" w:bidi="ar_AE"/>
        </w:rPr>
        <w:t>الجيش الآرامي</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مثِّلوا كيف يقدِّم مسؤولو الملك بنهدد له النصيحة في أرام. يخبر المسؤولون بنهدد أن الإسرائيليين لم ينتصروا إلا لأن آلهتهم آلهة جبال، ويقولون له إنه ينبغي أن يستبدل الملوك بقادة عسكريين، وأن يعيد بناء جيشه، ثم يحارب الإسرائيليين مرة أخرى في أرض مستوية، وعندئذ سيتمكن الآراميون من هزيمتهم. فيستمع بنهدد إلى نصيحتهم ويبدأ الاستعداد لبناء جيشه من جديد.</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بنهدد: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كيف يقود بنهدد جيشه الآرامي الجديد لمحاربة الإسرائيليين في مدينة أفيق في الربيع التالي. ويسير الملك أخآب مع جيش إسرائيل ويُعِدُّ جنوده لمواجهة الجيش الآرامي في السهل، حيث يقف الجيشان متقابلين على جانبي السهل. وينزل جيش إسرائيل في مجموعتين صغيرتين، بينما يملأ الجيش الآرامي الريف المحيط.</w:t>
      </w:r>
    </w:p>
    <w:p>
      <w:pPr>
        <w:bidi/>
      </w:pPr>
      <w:r>
        <w:rPr>
          <w:rtl/>
          <w:cs/>
          <w:lang w:val="ar_AE" w:bidi="ar_AE"/>
        </w:rPr>
      </w:r>
      <w:r>
        <w:rPr>
          <w:rtl/>
          <w:cs/>
          <w:lang w:val="ar_AE" w:bidi="ar_AE"/>
        </w:rPr>
        <w:t>مثِّلوا كيف ينقل رجل الله إلى أخآب رسالة من يهوه، قائلًا: "مِنْ أجلِ أنَّ الأراميّينَ قالوا: إنَّ الرَّبَّ إنَّما هو إلهُ جِبالٍ وليس هو إلهَ أوديَةٍ، أدفَعُ كُلَّ هذا الجُمهورِ العظيمِ ليَدِكَ، فتعلَمونَ أنّي أنا الرَّبُّ".</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أخآب: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كيف ينزل الجيشان في معسكرين متقابلين مدة سبعة أيام، ثم كيف يهاجم جيش إسرائيل الآراميين في اليوم السابع ويقتل مئة ألف رجل في يوم واحد. ويهرب الآراميون إلى المدينة، حيث يسقط سور ويقتل سبعة وعشرين ألف جندي آخرين.</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الأشخاص الذين يؤدون دور جنود إسرائيل: "بماذا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كيف يهرب بنهدد إلى المدينة ويختبئ في حجرة داخلية، ثم كيف ينصحه مسؤولوه بالاستسلام لملك إسرائيل لأن ملك إسرائيل رحيم. ويرتدي بنهدد ومسؤولوه المسوح ويذهبون لمقابلة أخآب.</w:t>
      </w:r>
    </w:p>
    <w:p>
      <w:pPr>
        <w:bidi/>
      </w:pPr>
      <w:r>
        <w:rPr>
          <w:rtl/>
          <w:cs/>
          <w:lang w:val="ar_AE" w:bidi="ar_AE"/>
        </w:rPr>
      </w:r>
      <w:r>
        <w:rPr>
          <w:rtl/>
          <w:cs/>
          <w:lang w:val="ar_AE" w:bidi="ar_AE"/>
        </w:rPr>
        <w:t>ويتوسلون إليه أن يعفو عن حياة بنهدد، وكيف يتعجب أخآب من أن بنهدد لا يزال حيًّا ويصفه بأنه أخوه. ثم يدعو أخآب بنهدد إلى مركبته الحربية، ويعقد الملكان عهدًا. ويوافق بنهدد على إعادة المدن التي استولى عليها والسماح لأخآب بإنشاء أسواق في دمشق، مقابل أن يعفو أخآب عن حياته، وهكذا يُطلَق سراح بنهدد.</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أحد مسؤولي بنهدد: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النسخة الصوتية من سفر الملوك الأول ٢٠: ٢٣–٣٤ من الترجمة الأسهل للفهم. </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ينصح عبيد أرام، أو </w:t>
      </w:r>
      <w:r>
        <w:rPr>
          <w:b/>
          <w:rtl/>
          <w:cs/>
          <w:lang w:val="ar_AE" w:bidi="ar_AE"/>
        </w:rPr>
        <w:t>المسؤولون</w:t>
      </w:r>
      <w:r>
        <w:rPr>
          <w:rtl/>
          <w:cs/>
          <w:lang w:val="ar_AE" w:bidi="ar_AE"/>
        </w:rPr>
        <w:t xml:space="preserve"> الآراميون، </w:t>
      </w:r>
      <w:r>
        <w:rPr>
          <w:b/>
          <w:rtl/>
          <w:cs/>
          <w:lang w:val="ar_AE" w:bidi="ar_AE"/>
        </w:rPr>
        <w:t>ملك</w:t>
      </w:r>
      <w:r>
        <w:rPr>
          <w:rtl/>
          <w:cs/>
          <w:lang w:val="ar_AE" w:bidi="ar_AE"/>
        </w:rPr>
        <w:t xml:space="preserve"> أرام. استخدموا الكلمة أو العبارة نفسها التي استخدمتموها في المقاطع السابقة للإشارة إلى المسؤولين الحكوميين. الملك هو شخص يحكم مدينة أو إقليمًا، مثل بلد. ويحكم بنهدد بلاد سوريا، المعروفة أيضًا باسم أرام. استخدموا الكلمة أو العبارة ذاتها للفظ "ملك" كما استخدمتموها في المقاطع السابقة. للمزيد من المعلومات عن كلمة مَلك، راجعوا "قاموس الكلمات الرئيسية". </w:t>
      </w:r>
    </w:p>
    <w:p>
      <w:pPr>
        <w:bidi/>
      </w:pPr>
      <w:r>
        <w:rPr>
          <w:rtl/>
          <w:cs/>
          <w:lang w:val="ar_AE" w:bidi="ar_AE"/>
        </w:rPr>
      </w:r>
      <w:r>
        <w:rPr>
          <w:rtl/>
          <w:cs/>
          <w:lang w:val="ar_AE" w:bidi="ar_AE"/>
        </w:rPr>
        <w:t xml:space="preserve">يخبر المسؤولون بنهدد أن الإسرائيليين لم ينتصروا إلا لأن </w:t>
      </w:r>
      <w:r>
        <w:rPr>
          <w:b/>
          <w:rtl/>
          <w:cs/>
          <w:lang w:val="ar_AE" w:bidi="ar_AE"/>
        </w:rPr>
        <w:t>آلهتهم</w:t>
      </w:r>
      <w:r>
        <w:rPr>
          <w:rtl/>
          <w:cs/>
          <w:lang w:val="ar_AE" w:bidi="ar_AE"/>
        </w:rPr>
        <w:t xml:space="preserve"> آلهة جبال. ومع أن الله واحد، وهو يهوه، فإن الناس يعبدون أحيانًا كائنات روحية أخرى أو أصنامًا، كما لو كانت لها قوة. وكان السوريون يعبدون آلهة متعددة، وافترضوا أن الإسرائيليين يفعلون الأمر نفسه. استخدموا الكلمة أو العبارة ذاتها التي استخدمتم سابقًا لترجمة كلمة آلهة. لمزيد من المعلومات حول كلمة "آلهة"، ارجعوا إلى قاموس الكلمات الرئيسية.</w:t>
      </w:r>
    </w:p>
    <w:p>
      <w:pPr>
        <w:bidi/>
      </w:pPr>
      <w:r>
        <w:rPr>
          <w:rtl/>
          <w:cs/>
          <w:lang w:val="ar_AE" w:bidi="ar_AE"/>
        </w:rPr>
      </w:r>
      <w:r>
        <w:rPr>
          <w:rtl/>
          <w:cs/>
          <w:lang w:val="ar_AE" w:bidi="ar_AE"/>
        </w:rPr>
        <w:t>يقول المسؤولون إن الجيش السوري سينتصر إذا حارب بنهدد الإسرائيليين مرة أخرى، ولكن في السهول هذه المرة. والسهل هو منطقة من الأرض المستوية التي لا توجد فيها جبال.</w:t>
      </w:r>
    </w:p>
    <w:p>
      <w:pPr>
        <w:bidi/>
      </w:pPr>
      <w:r>
        <w:rPr>
          <w:rtl/>
          <w:cs/>
          <w:lang w:val="ar_AE" w:bidi="ar_AE"/>
        </w:rPr>
      </w:r>
      <w:r>
        <w:rPr>
          <w:rtl/>
          <w:cs/>
          <w:lang w:val="ar_AE" w:bidi="ar_AE"/>
        </w:rPr>
        <w:t xml:space="preserve">توقفوا هنا وانظروا مرة أخرى إلى صورة </w:t>
      </w:r>
      <w:r>
        <w:rPr>
          <w:rtl/>
          <w:cs/>
          <w:lang w:val="ar_AE" w:bidi="ar_AE"/>
        </w:rPr>
        <w:t>السهل</w:t>
      </w:r>
      <w:r>
        <w:rPr>
          <w:rtl/>
          <w:cs/>
          <w:lang w:val="ar_AE" w:bidi="ar_AE"/>
        </w:rPr>
        <w:t xml:space="preserve">، ثم ناقشوا مع مجموعتكم الكلمة أو العبارة التي ستستخدمونها للتعبير عن </w:t>
      </w:r>
      <w:r>
        <w:rPr>
          <w:b/>
          <w:rtl/>
          <w:cs/>
          <w:lang w:val="ar_AE" w:bidi="ar_AE"/>
        </w:rPr>
        <w:t>السهول</w:t>
      </w:r>
      <w:r>
        <w:rPr>
          <w:rtl/>
          <w:cs/>
          <w:lang w:val="ar_AE" w:bidi="ar_AE"/>
        </w:rPr>
        <w:t xml:space="preserve"> بلغتكم. أوقِفوا الاستماع إلى هذا التسجيل الصوتي هنا. </w:t>
      </w:r>
    </w:p>
    <w:p>
      <w:pPr>
        <w:bidi/>
      </w:pPr>
      <w:r>
        <w:rPr>
          <w:rtl/>
          <w:cs/>
          <w:lang w:val="ar_AE" w:bidi="ar_AE"/>
        </w:rPr>
      </w:r>
      <w:r>
        <w:rPr>
          <w:rtl/>
          <w:cs/>
          <w:lang w:val="ar_AE" w:bidi="ar_AE"/>
        </w:rPr>
        <w:t>ويريد المسؤولون من بنهدد أن يعيد بناء جيشه ليكون بالقوة نفسها التي كان عليها من قبل، وبالعدد نفسه من الخيل و</w:t>
      </w:r>
      <w:r>
        <w:rPr>
          <w:b/>
          <w:rtl/>
          <w:cs/>
          <w:lang w:val="ar_AE" w:bidi="ar_AE"/>
        </w:rPr>
        <w:t>المركبات الحربية</w:t>
      </w:r>
      <w:r>
        <w:rPr>
          <w:rtl/>
          <w:cs/>
          <w:lang w:val="ar_AE" w:bidi="ar_AE"/>
        </w:rPr>
        <w:t>. وكما تتذكرون، فالمركبة الحربية هي عربة تجرها الخيل وتُستخدم في الحرب. استخدموا الكلمة نفسها التي استخدمتموها في المقاطع السابقة للإشارة إلى المركبات الحربية.</w:t>
      </w:r>
    </w:p>
    <w:p>
      <w:pPr>
        <w:bidi/>
      </w:pPr>
      <w:r>
        <w:rPr>
          <w:rtl/>
          <w:cs/>
          <w:lang w:val="ar_AE" w:bidi="ar_AE"/>
        </w:rPr>
      </w:r>
      <w:r>
        <w:rPr>
          <w:rtl/>
          <w:cs/>
          <w:lang w:val="ar_AE" w:bidi="ar_AE"/>
        </w:rPr>
        <w:t xml:space="preserve">عندما يأتي </w:t>
      </w:r>
      <w:r>
        <w:rPr>
          <w:b/>
          <w:rtl/>
          <w:cs/>
          <w:lang w:val="ar_AE" w:bidi="ar_AE"/>
        </w:rPr>
        <w:t>الربيع</w:t>
      </w:r>
      <w:r>
        <w:rPr>
          <w:rtl/>
          <w:cs/>
          <w:lang w:val="ar_AE" w:bidi="ar_AE"/>
        </w:rPr>
        <w:t>، أو في الوقت الذي يخرج فيه الملوك للحرب، يذهب بنهدد مرة أخرى لمحاربة إسرائيل. والربيع هو فصل يأتي بعد الشتاء، وترتفع فيه درجات الحرارة بعد فترة من البرد. ويجعل الطقس الجاف هذا الفصل وقتًا مناسبًا لخوض الملوك المعارك. استخدموا الكلمة أو العبارة نفسها التي استخدمتموها في المقاطع السابقة للإشارة إلى الربيع.</w:t>
      </w:r>
    </w:p>
    <w:p>
      <w:pPr>
        <w:bidi/>
      </w:pPr>
      <w:r>
        <w:rPr>
          <w:rtl/>
          <w:cs/>
          <w:lang w:val="ar_AE" w:bidi="ar_AE"/>
        </w:rPr>
      </w:r>
      <w:r>
        <w:rPr>
          <w:rtl/>
          <w:cs/>
          <w:lang w:val="ar_AE" w:bidi="ar_AE"/>
        </w:rPr>
        <w:t xml:space="preserve">عندما يشير المسؤولون إلى آلهة </w:t>
      </w:r>
      <w:r>
        <w:rPr>
          <w:b/>
          <w:rtl/>
          <w:cs/>
          <w:lang w:val="ar_AE" w:bidi="ar_AE"/>
        </w:rPr>
        <w:t>إسرائيل</w:t>
      </w:r>
      <w:r>
        <w:rPr>
          <w:rtl/>
          <w:cs/>
          <w:lang w:val="ar_AE" w:bidi="ar_AE"/>
        </w:rPr>
        <w:t>، فإنهم يقصدون آلهة أمة إسرائيل. وكانت إسرائيل هي الأرض التي عاش فيها الإسرائيليون. استخدموا نفس الكلمة أو العبارة لـ "إسرائيل" كما استخدمتموها في المقاطع السابقة. لمزيد من المعلومات حول كلمة "إسرائيل"، راجعوا قاموس الكلمات الرئيسية.</w:t>
      </w:r>
    </w:p>
    <w:p>
      <w:pPr>
        <w:bidi/>
      </w:pPr>
      <w:r>
        <w:rPr>
          <w:rtl/>
          <w:cs/>
          <w:lang w:val="ar_AE" w:bidi="ar_AE"/>
        </w:rPr>
      </w:r>
      <w:r>
        <w:rPr>
          <w:rtl/>
          <w:cs/>
          <w:lang w:val="ar_AE" w:bidi="ar_AE"/>
        </w:rPr>
        <w:t>يبدو جيش إسرائيل كقطيعين صغيرين من الماعز على سفح التل.</w:t>
      </w:r>
    </w:p>
    <w:p>
      <w:pPr>
        <w:bidi/>
      </w:pPr>
      <w:r>
        <w:rPr>
          <w:rtl/>
          <w:cs/>
          <w:lang w:val="ar_AE" w:bidi="ar_AE"/>
        </w:rPr>
      </w:r>
      <w:r>
        <w:rPr>
          <w:rtl/>
          <w:cs/>
          <w:lang w:val="ar_AE" w:bidi="ar_AE"/>
        </w:rPr>
        <w:t xml:space="preserve">توقفوا هنا وقرّروا كيف ستصفون جيش إسرائيل. وإذا اخترتم وصفه بأنه يشبه قطيعين من المعزى، فاستخدموا الكلمة أو العبارة نفسها التي استخدمتموها سابقًا للإشارة إلى المعزى. أوقِفوا الاستماع إلى هذا التسجيل الصوتي هنا. </w:t>
      </w:r>
    </w:p>
    <w:p>
      <w:pPr>
        <w:bidi/>
      </w:pPr>
      <w:r>
        <w:rPr>
          <w:rtl/>
          <w:cs/>
          <w:lang w:val="ar_AE" w:bidi="ar_AE"/>
        </w:rPr>
      </w:r>
      <w:r>
        <w:rPr>
          <w:rtl/>
          <w:cs/>
          <w:lang w:val="ar_AE" w:bidi="ar_AE"/>
        </w:rPr>
        <w:t xml:space="preserve">بينما يستعد أخآب للمعركة، يظهر له </w:t>
      </w:r>
      <w:r>
        <w:rPr>
          <w:b/>
          <w:rtl/>
          <w:cs/>
          <w:lang w:val="ar_AE" w:bidi="ar_AE"/>
        </w:rPr>
        <w:t>رجل الله</w:t>
      </w:r>
      <w:r>
        <w:rPr>
          <w:rtl/>
          <w:cs/>
          <w:lang w:val="ar_AE" w:bidi="ar_AE"/>
        </w:rPr>
        <w:t xml:space="preserve">. ومن المحتمل أن يكون هذا الرجل هو النبي نفسه الذي جاء إلى أخآب من قبل. ويُطلق رواة العهد القديم أحيانًا على النبي لقب "رجل الله". وفي هذه الحالة، يستخدم الراوي لقب "رجل الله"، لكنه يقصد به النبي. استخدموا المصطلح نفسه الذي استخدمتموه سابقًا للإشارة إلى "رجل الله". لمزيدٍ من المعلومات عن النبي، انظروا "قاموس الكلمات الرئيسية". </w:t>
      </w:r>
    </w:p>
    <w:p>
      <w:pPr>
        <w:bidi/>
      </w:pPr>
      <w:r>
        <w:rPr>
          <w:rtl/>
          <w:cs/>
          <w:lang w:val="ar_AE" w:bidi="ar_AE"/>
        </w:rPr>
      </w:r>
      <w:r>
        <w:rPr>
          <w:rtl/>
          <w:cs/>
          <w:lang w:val="ar_AE" w:bidi="ar_AE"/>
        </w:rPr>
        <w:t xml:space="preserve">يخبر الرجل أخآب أن لديه رسالة من </w:t>
      </w:r>
      <w:r>
        <w:rPr>
          <w:b/>
          <w:rtl/>
          <w:cs/>
          <w:lang w:val="ar_AE" w:bidi="ar_AE"/>
        </w:rPr>
        <w:t>يهوه</w:t>
      </w:r>
      <w:r>
        <w:rPr>
          <w:rtl/>
          <w:cs/>
          <w:lang w:val="ar_AE" w:bidi="ar_AE"/>
        </w:rPr>
        <w:t>. ويهوه هو الاسم الشخصي لله، الذي يُظهر العلاقة الوثيقة بين الله وإسرائيل. ويقول يهوه لأخآب إنه سيمنحه نصرًا عظيمًا ليُظهر من هو يهوه؛ فهو يهوه، وهو المتسلط على الأحداث. استخدموا الكلمة أو العبارة ذاتها التي استُخدمت سابقًا لترجمة الكلمة "الرب/يهوه". لمزيد من المعلومات حول كلمة "يهوه"، ارجعوا إلى قاموس الكلمات الرئيسية.</w:t>
      </w:r>
    </w:p>
    <w:p>
      <w:pPr>
        <w:bidi/>
      </w:pPr>
      <w:r>
        <w:rPr>
          <w:rtl/>
          <w:cs/>
          <w:lang w:val="ar_AE" w:bidi="ar_AE"/>
        </w:rPr>
      </w:r>
      <w:r>
        <w:rPr>
          <w:rtl/>
          <w:cs/>
          <w:lang w:val="ar_AE" w:bidi="ar_AE"/>
        </w:rPr>
        <w:t xml:space="preserve">ويخبر النبي أخآب أن يهوه سيدفع </w:t>
      </w:r>
      <w:r>
        <w:rPr>
          <w:b/>
          <w:rtl/>
          <w:cs/>
          <w:lang w:val="ar_AE" w:bidi="ar_AE"/>
        </w:rPr>
        <w:t>أعداءه إلى يده</w:t>
      </w:r>
      <w:r>
        <w:rPr>
          <w:rtl/>
          <w:cs/>
          <w:lang w:val="ar_AE" w:bidi="ar_AE"/>
        </w:rPr>
        <w:t>، أي سيجعلهم تحت سلطانه. وبعبارة أخرى، سيمنح يهوه أخآب القوة والنصر على السوريين. استخدموا الكلمة أو العبارة نفسها التي استخدمتموها في المقاطع السابقة للتعبير عن "إلى يدك".</w:t>
      </w:r>
    </w:p>
    <w:p>
      <w:pPr>
        <w:bidi/>
      </w:pPr>
      <w:r>
        <w:rPr>
          <w:rtl/>
          <w:cs/>
          <w:lang w:val="ar_AE" w:bidi="ar_AE"/>
        </w:rPr>
      </w:r>
      <w:r>
        <w:rPr>
          <w:rtl/>
          <w:cs/>
          <w:lang w:val="ar_AE" w:bidi="ar_AE"/>
        </w:rPr>
        <w:t xml:space="preserve">يبدأ الإسرائيليون في هزيمة السوريين، فيهرب كثير من الجنود إلى </w:t>
      </w:r>
      <w:r>
        <w:rPr>
          <w:b/>
          <w:rtl/>
          <w:cs/>
          <w:lang w:val="ar_AE" w:bidi="ar_AE"/>
        </w:rPr>
        <w:t>مدينة</w:t>
      </w:r>
      <w:r>
        <w:rPr>
          <w:rtl/>
          <w:cs/>
          <w:lang w:val="ar_AE" w:bidi="ar_AE"/>
        </w:rPr>
        <w:t xml:space="preserve"> أفيق. والمدينة هي بلدة كبيرة يعيش فيها عدد كبير من الناس. وفي ذلك الوقت، كانت معظم المدن محاطة بأسوار لحمايتها من الأعداء. استخدموا الكلمة أو العبارة نفسها التي استخدمتموها في المقاطع السابقة للإشارة إلى "مدينة".</w:t>
      </w:r>
    </w:p>
    <w:p>
      <w:pPr>
        <w:bidi/>
      </w:pPr>
      <w:r>
        <w:rPr>
          <w:rtl/>
          <w:cs/>
          <w:lang w:val="ar_AE" w:bidi="ar_AE"/>
        </w:rPr>
      </w:r>
      <w:r>
        <w:rPr>
          <w:rtl/>
          <w:cs/>
          <w:lang w:val="ar_AE" w:bidi="ar_AE"/>
        </w:rPr>
        <w:t>عندما يختبئ بنهدد في الحجرة الداخلية، ينصحه مسؤولوه بالاستسلام، لأن الجميع كانوا يعرفون أن ملوك إسرائيل حليمون. والشخص الحليم يُظهر اللطف والإحسان والرحمة، كما يفي بوعوده ويكون أمينًا. وفي هذه الحالة، يُظهر الملك أخآب الرحمة، أو المحبة الأمينة الثابتة، إذا سمح للملك بنهدد بالبقاء حيًّا. وتستخدم بعض الترجمات تعبيرًا يفيد بأن ملوك إسرائيل يرحمون، بينما تستخدم ترجمات أخرى تعبيرًا يفيد بأنهم يُظهرون محبة أمينة ثابتة.</w:t>
      </w:r>
    </w:p>
    <w:p>
      <w:pPr>
        <w:bidi/>
      </w:pPr>
      <w:r>
        <w:rPr>
          <w:rtl/>
          <w:cs/>
          <w:lang w:val="ar_AE" w:bidi="ar_AE"/>
        </w:rPr>
      </w:r>
      <w:r>
        <w:rPr>
          <w:rtl/>
          <w:cs/>
          <w:lang w:val="ar_AE" w:bidi="ar_AE"/>
        </w:rPr>
        <w:t xml:space="preserve">توقفوا هنا وقرّروا معًا الكلمة أو العبارة التي ستستخدمونها للتعبير عن </w:t>
      </w:r>
      <w:r>
        <w:rPr>
          <w:b/>
          <w:rtl/>
          <w:cs/>
          <w:lang w:val="ar_AE" w:bidi="ar_AE"/>
        </w:rPr>
        <w:t>الرحمة</w:t>
      </w:r>
      <w:r>
        <w:rPr>
          <w:rtl/>
          <w:cs/>
          <w:lang w:val="ar_AE" w:bidi="ar_AE"/>
        </w:rPr>
        <w:t xml:space="preserve"> أو </w:t>
      </w:r>
      <w:r>
        <w:rPr>
          <w:b/>
          <w:rtl/>
          <w:cs/>
          <w:lang w:val="ar_AE" w:bidi="ar_AE"/>
        </w:rPr>
        <w:t>المحبة الأمينة</w:t>
      </w:r>
      <w:r>
        <w:rPr>
          <w:rtl/>
          <w:cs/>
          <w:lang w:val="ar_AE" w:bidi="ar_AE"/>
        </w:rPr>
        <w:t xml:space="preserve"> الثابتة في هذا السياق. لمزيد من المعلومات عن الرحمة أو المحبة الأمينة الثابتة، راجعوا "قاموس الكلمات الرئيسية". أوقِفوا الاستماع إلى هذا التسجيل الصوتي هنا. </w:t>
      </w:r>
    </w:p>
    <w:p>
      <w:pPr>
        <w:bidi/>
      </w:pPr>
      <w:r>
        <w:rPr>
          <w:rtl/>
          <w:cs/>
          <w:lang w:val="ar_AE" w:bidi="ar_AE"/>
        </w:rPr>
      </w:r>
      <w:r>
        <w:rPr>
          <w:rtl/>
          <w:cs/>
          <w:lang w:val="ar_AE" w:bidi="ar_AE"/>
        </w:rPr>
        <w:t>يرتدي بنهدد ومسؤولوه المسوح ويضعون حبالًا على رؤوسهم قبل الذهاب لمقابلة أخآب. وكان الناس يرتدون المسوح للتعبير عن حزنهم وتواضعهم. والمَسح هو نسيج خشن جدًا، ولذلك يسبب الانزعاج لمن يرتديه.</w:t>
      </w:r>
    </w:p>
    <w:p>
      <w:pPr>
        <w:bidi/>
      </w:pPr>
      <w:r>
        <w:rPr>
          <w:rtl/>
          <w:cs/>
          <w:lang w:val="ar_AE" w:bidi="ar_AE"/>
        </w:rPr>
      </w:r>
      <w:r>
        <w:rPr>
          <w:rtl/>
          <w:cs/>
          <w:lang w:val="ar_AE" w:bidi="ar_AE"/>
        </w:rPr>
        <w:t xml:space="preserve">توقفوا هنا، وانظروا مرة أخرى، إذا لزم الأمر، إلى صورة </w:t>
      </w:r>
      <w:r>
        <w:rPr>
          <w:rtl/>
          <w:cs/>
          <w:lang w:val="ar_AE" w:bidi="ar_AE"/>
        </w:rPr>
        <w:t>شخص يرتدي مَسحًا</w:t>
      </w:r>
      <w:r>
        <w:rPr>
          <w:rtl/>
          <w:cs/>
          <w:lang w:val="ar_AE" w:bidi="ar_AE"/>
        </w:rPr>
        <w:t>. ثم ناقشوا مع مجموعتكم الكلمة أو العبارة التي ستستخدمونها للتعبير عن</w:t>
      </w:r>
      <w:r>
        <w:rPr>
          <w:b/>
          <w:rtl/>
          <w:cs/>
          <w:lang w:val="ar_AE" w:bidi="ar_AE"/>
        </w:rPr>
        <w:t xml:space="preserve"> المَسح</w:t>
      </w:r>
      <w:r>
        <w:rPr>
          <w:rtl/>
          <w:cs/>
          <w:lang w:val="ar_AE" w:bidi="ar_AE"/>
        </w:rPr>
        <w:t xml:space="preserve"> بلغتكم. أوقِفوا الاستماع إلى هذا التسجيل الصوتي هنا. </w:t>
      </w:r>
    </w:p>
    <w:p>
      <w:pPr>
        <w:bidi/>
      </w:pPr>
      <w:r>
        <w:rPr>
          <w:rtl/>
          <w:cs/>
          <w:lang w:val="ar_AE" w:bidi="ar_AE"/>
        </w:rPr>
      </w:r>
      <w:r>
        <w:rPr>
          <w:rtl/>
          <w:cs/>
          <w:lang w:val="ar_AE" w:bidi="ar_AE"/>
        </w:rPr>
        <w:t xml:space="preserve">ويتوسل المسؤولون إلى أخآب أن يعفو عن حياة بنهدد، ويصفون </w:t>
      </w:r>
      <w:r>
        <w:rPr>
          <w:b/>
          <w:rtl/>
          <w:cs/>
          <w:lang w:val="ar_AE" w:bidi="ar_AE"/>
        </w:rPr>
        <w:t>بنهدد</w:t>
      </w:r>
      <w:r>
        <w:rPr>
          <w:rtl/>
          <w:cs/>
          <w:lang w:val="ar_AE" w:bidi="ar_AE"/>
        </w:rPr>
        <w:t xml:space="preserve"> بأنه عبد أخآب. وعندما يقول المسؤولون إن بنهدد عبد أخآب، فإنهم يقصدون أنه خاضع لسلطان أخآب ومستعد لخدمته. استخدِموا الكلمة أو العبارة ذاتها التي استخدمتموها في المقاطع السابقة للإشارة إلى "عبد". لمزيد من المعلومات حول كلمة "عبد"، ارجعوا إلى قاموس الكلمات الرئيسية.</w:t>
      </w:r>
    </w:p>
    <w:p>
      <w:pPr>
        <w:bidi/>
      </w:pPr>
      <w:r>
        <w:rPr>
          <w:rtl/>
          <w:cs/>
          <w:lang w:val="ar_AE" w:bidi="ar_AE"/>
        </w:rPr>
      </w:r>
      <w:r>
        <w:rPr>
          <w:rtl/>
          <w:cs/>
          <w:lang w:val="ar_AE" w:bidi="ar_AE"/>
        </w:rPr>
        <w:t xml:space="preserve">في النهاية، يعقد أخآب </w:t>
      </w:r>
      <w:r>
        <w:rPr>
          <w:b/>
          <w:rtl/>
          <w:cs/>
          <w:lang w:val="ar_AE" w:bidi="ar_AE"/>
        </w:rPr>
        <w:t>عهدًا</w:t>
      </w:r>
      <w:r>
        <w:rPr>
          <w:rtl/>
          <w:cs/>
          <w:lang w:val="ar_AE" w:bidi="ar_AE"/>
        </w:rPr>
        <w:t xml:space="preserve"> مع بنهدد، أي معاهدة بينهما. ويوافق بنهدد على إعادة المدن التي استولى عليها والسماح لأخآب بإنشاء أسواق في دمشق، بشرط أن يطلق أخآب سراحه. عندما يقطع الناس عهدًا، فإنهم يعطون وعدًا رسميًا لبعضهم بعضًا لا يستطيعون كسره. ومن خلال قطع العهد، يعلنون رغبتهم في إقامة علاقة جيدة بعضهم مع بعض. استخدِموا الكلمة أو العبارة ذاتها التي استخدمتموها في المقاطع السابقة للإشارة إلى "العهد". لمزيد من المعلومات عن العهد، راجعوا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إلى أن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20:35–43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٢٠: ٣٥–٤٣ واحفظوه في قلوبكم.</w:t>
      </w:r>
    </w:p>
    <w:p>
      <w:pPr>
        <w:bidi/>
      </w:pPr>
      <w:r>
        <w:rPr>
          <w:rtl/>
          <w:cs/>
          <w:lang w:val="ar_AE" w:bidi="ar_AE"/>
        </w:rPr>
      </w:r>
      <w:r>
        <w:rPr>
          <w:rtl/>
          <w:cs/>
          <w:lang w:val="ar_AE" w:bidi="ar_AE"/>
        </w:rPr>
        <w:t>استمعوا إلى نسخة صوتية من سفر الملوك الأول ٢٠: ٣٥–٤٣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الملوك الأول ٢٠: ٣٥–٤٣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المقطع السابق، منح يهوه الملك أخآب والإسرائيليين نصرًا عظيمًا على جيش بنهدد السوري. لكن عندما استسلم بنهدد لأخآب، قرر أخآب أن يعقد معه عهدًا وأن يتركه حيًّا. والآن، سيرسل يهوه نبيًّا ليخبر أخآب بعواقب قراره.</w:t>
      </w:r>
    </w:p>
    <w:p>
      <w:pPr>
        <w:bidi/>
      </w:pPr>
      <w:r>
        <w:rPr>
          <w:rtl/>
          <w:cs/>
          <w:lang w:val="ar_AE" w:bidi="ar_AE"/>
        </w:rPr>
      </w:r>
      <w:r>
        <w:rPr>
          <w:rtl/>
          <w:cs/>
          <w:lang w:val="ar_AE" w:bidi="ar_AE"/>
        </w:rPr>
        <w:t>في ذلك الوقت، كانت هناك جماعات من الأنبياء الذين كانوا رسلًا لله. وكان هؤلاء الرجال يتلقون رسائل من يهوه وينقلونها إلى الشعب. وعندما يقول الراوي "رَجُلًا مِنْ بَني الأنبياءِ"، فهذا يعني أن الرجل كان ينتمي إلى جماعة من الأنبياء، وليس أنه ابن أحد الأنبياء من الناحية البيولوجية.</w:t>
      </w:r>
    </w:p>
    <w:p>
      <w:pPr>
        <w:bidi/>
      </w:pPr>
      <w:r>
        <w:rPr>
          <w:rtl/>
          <w:cs/>
          <w:lang w:val="ar_AE" w:bidi="ar_AE"/>
        </w:rPr>
      </w:r>
      <w:r>
        <w:rPr>
          <w:rtl/>
          <w:cs/>
          <w:lang w:val="ar_AE" w:bidi="ar_AE"/>
        </w:rPr>
        <w:t>يتلقى النبي كلمة من يهوه، أي رسالة مباشرة منه. وينفذ النبي تعليمات يهوه، فيطلب من نبي آخر، وهو رفيقه، أن يضربه. لكن النبي الآخر لا يدرك أن هذا الطلب صادر عن يهوه، لأنه طلب غريب، ولذلك يرفض أن يضرب النبي الأول.</w:t>
      </w:r>
    </w:p>
    <w:p>
      <w:pPr>
        <w:bidi/>
      </w:pPr>
      <w:r>
        <w:rPr>
          <w:rtl/>
          <w:cs/>
          <w:lang w:val="ar_AE" w:bidi="ar_AE"/>
        </w:rPr>
      </w:r>
      <w:r>
        <w:rPr>
          <w:rtl/>
          <w:cs/>
          <w:lang w:val="ar_AE" w:bidi="ar_AE"/>
        </w:rPr>
        <w:t xml:space="preserve">توقفوا هنا وناقشوا هذا السؤال معًا: في ثقافتكم، كيف يمكن أن يتصرف شخص إذا طلب منه شخص آخر أن يضربه؟ ولماذا قد يتصرف بهذه الطريقة؟ أوقِفوا الاستماع إلى هذا التسجيل الصوتي هنا. </w:t>
      </w:r>
    </w:p>
    <w:p>
      <w:pPr>
        <w:bidi/>
      </w:pPr>
      <w:r>
        <w:rPr>
          <w:rtl/>
          <w:cs/>
          <w:lang w:val="ar_AE" w:bidi="ar_AE"/>
        </w:rPr>
      </w:r>
      <w:r>
        <w:rPr>
          <w:rtl/>
          <w:cs/>
          <w:lang w:val="ar_AE" w:bidi="ar_AE"/>
        </w:rPr>
        <w:t>يخبر النبي رفيقه أن رفضه ضرب النبي يُعد عصيانًا ليهوه. ثم يقول له إن أسدًا سيهاجمه ويقتله عندما يغادر. وكما قال النبي، ما إن يبتعد رفيقه حتى يلقاه أسد ويقتله. وهكذا يفعل يهوه ما يقول إنه سيفعله.</w:t>
      </w:r>
    </w:p>
    <w:p>
      <w:pPr>
        <w:bidi/>
      </w:pPr>
      <w:r>
        <w:rPr>
          <w:rtl/>
          <w:cs/>
          <w:lang w:val="ar_AE" w:bidi="ar_AE"/>
        </w:rPr>
      </w:r>
      <w:r>
        <w:rPr>
          <w:rtl/>
          <w:cs/>
          <w:lang w:val="ar_AE" w:bidi="ar_AE"/>
        </w:rPr>
        <w:t xml:space="preserve">توقفوا هنا وانظروا معًا إلى صورة </w:t>
      </w:r>
      <w:r>
        <w:rPr>
          <w:rtl/>
          <w:cs/>
          <w:lang w:val="ar_AE" w:bidi="ar_AE"/>
        </w:rPr>
        <w:t>لأسد من الشرق الأوسط</w:t>
      </w:r>
      <w:r>
        <w:rPr>
          <w:rtl/>
          <w:cs/>
          <w:lang w:val="ar_AE" w:bidi="ar_AE"/>
        </w:rPr>
        <w:t xml:space="preserve">. كان الأسد في هذه القصة علامة من الله. كيف يمكن للحيوانات، في ثقافتكم، أن تنقل رسائل روحية أو تكون تحذيرات؟ أوقِفوا الاستماع إلى هذا التسجيل الصوتي هنا. </w:t>
      </w:r>
    </w:p>
    <w:p>
      <w:pPr>
        <w:bidi/>
      </w:pPr>
      <w:r>
        <w:rPr>
          <w:rtl/>
          <w:cs/>
          <w:lang w:val="ar_AE" w:bidi="ar_AE"/>
        </w:rPr>
      </w:r>
      <w:r>
        <w:rPr>
          <w:rtl/>
          <w:cs/>
          <w:lang w:val="ar_AE" w:bidi="ar_AE"/>
        </w:rPr>
        <w:t>ثم يحاول النبي مرة أخرى، فيطلب بأدب من رجل آخر أن يضربه. وهذه المرة، يوافق الرجل ويضرب النبي، فيجرحه. وتجعل الإصابة النبي يبدو وكأنه عائد للتو من المعركة. ثم يتنكّر النبي بوضع عصابة من القماش على عينيه، ويذهب لينتظر على الطريق الذي سيمر فيه الملك أخآب.</w:t>
      </w:r>
    </w:p>
    <w:p>
      <w:pPr>
        <w:bidi/>
      </w:pPr>
      <w:r>
        <w:rPr>
          <w:rtl/>
          <w:cs/>
          <w:lang w:val="ar_AE" w:bidi="ar_AE"/>
        </w:rPr>
      </w:r>
      <w:r>
        <w:rPr>
          <w:rtl/>
          <w:cs/>
          <w:lang w:val="ar_AE" w:bidi="ar_AE"/>
        </w:rPr>
        <w:t>وعندما يأتي أخآب، يتصرف النبي كأنه جندي عادي وينادي الملك. وكما تتذكرون، فقد حقق جنود إسرائيل للتو نصرًا عظيمًا على الجيش الآرامي. ويصف النبي نفسه بأنه عبد أخآب تعبيرًا عن الاحترام والخضوع للملك. ثم يبدأ في سرد قصة غير حقيقية، اختلقها ليعلّم الملك درسًا من يهوه.</w:t>
      </w:r>
    </w:p>
    <w:p>
      <w:pPr>
        <w:bidi/>
      </w:pPr>
      <w:r>
        <w:rPr>
          <w:rtl/>
          <w:cs/>
          <w:lang w:val="ar_AE" w:bidi="ar_AE"/>
        </w:rPr>
      </w:r>
      <w:r>
        <w:rPr>
          <w:rtl/>
          <w:cs/>
          <w:lang w:val="ar_AE" w:bidi="ar_AE"/>
        </w:rPr>
        <w:t xml:space="preserve">توقفوا هنا وناقشوا هذا السؤال معًا: كيف يستخدم رواة القصص أو كبار السن في ثقافتكم القصص لتعليم دروس صعبة بطريقة غير مباشرة، كما فعل هذا النبي؟ وكيف يمكن للقصص أن تساعدكم على مواجهة شخص ما دون الإساءة إليه؟ أوقِفوا الاستماع إلى هذا التسجيل الصوتي هنا. </w:t>
      </w:r>
    </w:p>
    <w:p>
      <w:pPr>
        <w:bidi/>
      </w:pPr>
      <w:r>
        <w:rPr>
          <w:rtl/>
          <w:cs/>
          <w:lang w:val="ar_AE" w:bidi="ar_AE"/>
        </w:rPr>
      </w:r>
      <w:r>
        <w:rPr>
          <w:rtl/>
          <w:cs/>
          <w:lang w:val="ar_AE" w:bidi="ar_AE"/>
        </w:rPr>
        <w:t>ويخبر النبي الملك أنه في أثناء المعركة، سلّمه أحد الجنود زميله أسيرًا من الأعداء ليحرسه. ومن المرجح أن هذا الأسير كان سيصبح عبدًا للجندي. وقد أخبر الجندي النبي أنه إذا هرب الأسير لأي سبب، فسيتعين على النبي أن يدفع حياته بدلًا من حياة الرجل، وبعبارة أخرى، إذا هرب الأسير، فسيتعين على النبي أن يحل محل الرجل بوصفه عبدًا، أو أن يدفع للجندي وزنة من الفضة بدلًا من ذلك. وكانت هذه الوزنة تساوي نحو ٣٤ كيلوجرامًا، أو ٧٥ رطلًا، من الفضة، وهو ثمن باهظ للغاية لا يستطيع جندي دفعه. ويقول النبي إنه بينما كان منشغلًا بأمور أخرى، هرب الأسير. ولهذا السبب، أصبح النبي الآن في ورطة.</w:t>
      </w:r>
    </w:p>
    <w:p>
      <w:pPr>
        <w:bidi/>
      </w:pPr>
      <w:r>
        <w:rPr>
          <w:rtl/>
          <w:cs/>
          <w:lang w:val="ar_AE" w:bidi="ar_AE"/>
        </w:rPr>
      </w:r>
      <w:r>
        <w:rPr>
          <w:rtl/>
          <w:cs/>
          <w:lang w:val="ar_AE" w:bidi="ar_AE"/>
        </w:rPr>
        <w:t>يرد الملك أخآب قائلًا إن النبي قد أصدر الحكم على نفسه، وعليه الآن أن يتحمل العاقبة التي وصفها بنفسه. عندئذ، يرفع النبي بسرعة العصابة عن وجهه ويكشف عن هويته الحقيقية، فيتعرف عليه الملك أخآب على الفور.</w:t>
      </w:r>
    </w:p>
    <w:p>
      <w:pPr>
        <w:bidi/>
      </w:pPr>
      <w:r>
        <w:rPr>
          <w:rtl/>
          <w:cs/>
          <w:lang w:val="ar_AE" w:bidi="ar_AE"/>
        </w:rPr>
      </w:r>
      <w:r>
        <w:rPr>
          <w:rtl/>
          <w:cs/>
          <w:lang w:val="ar_AE" w:bidi="ar_AE"/>
        </w:rPr>
        <w:t>ثم ينقل النبي إلى الملك رسالة من يهوه، مفادها أن أخآب ترك رجلًا يذهب حرًّا، مع أن يهوه أمره بإهلاكه. ولذلك، يقول يهوه إن أخآب سيدفع حياته ثمنًا لما فعله، وإن شعب إسرائيل سيعاني بسبب تصرفه.</w:t>
      </w:r>
    </w:p>
    <w:p>
      <w:pPr>
        <w:bidi/>
      </w:pPr>
      <w:r>
        <w:rPr>
          <w:rtl/>
          <w:cs/>
          <w:lang w:val="ar_AE" w:bidi="ar_AE"/>
        </w:rPr>
      </w:r>
      <w:r>
        <w:rPr>
          <w:rtl/>
          <w:cs/>
          <w:lang w:val="ar_AE" w:bidi="ar_AE"/>
        </w:rPr>
        <w:t>وكما تتذكرون، فمنذ أن بدأ الإسرائيليون في الاستيلاء على أرض الموعد، كان يهوه يتقدمهم بوصفه قائدهم، ويأمرهم بإهلاك أعدائهم تمامًا تقدمةً له. وهذا يعني أنه لم يكن ينبغي للإسرائيليين أن يتركوا أحدًا منهم حيًّا. لكن بعد أن منح يهوه أخآب نصرًا عظيمًا على بنهدد والآراميين، اختار أخآب أن يترك بنهدد حيًّا. والآن، بسبب عصيانه، سيفقد أخآب حياته.</w:t>
      </w:r>
    </w:p>
    <w:p>
      <w:pPr>
        <w:bidi/>
      </w:pPr>
      <w:r>
        <w:rPr>
          <w:rtl/>
          <w:cs/>
          <w:lang w:val="ar_AE" w:bidi="ar_AE"/>
        </w:rPr>
      </w:r>
      <w:r>
        <w:rPr>
          <w:rtl/>
          <w:cs/>
          <w:lang w:val="ar_AE" w:bidi="ar_AE"/>
        </w:rPr>
        <w:t xml:space="preserve">توقفوا هنا وناقشوا هذا السؤال معًا: احكوا قصة حدث فيها أن شخصًا في ثقافتكم تجاهل نصيحة كبار السن أو الأرواح أو التقاليد، ثم حدث أمر سيئ نتيجة لذلك. أوقِفوا الاستماع إلى هذا التسجيل الصوتي هنا. </w:t>
      </w:r>
    </w:p>
    <w:p>
      <w:pPr>
        <w:bidi/>
      </w:pPr>
      <w:r>
        <w:rPr>
          <w:rtl/>
          <w:cs/>
          <w:lang w:val="ar_AE" w:bidi="ar_AE"/>
        </w:rPr>
      </w:r>
      <w:r>
        <w:rPr>
          <w:rtl/>
          <w:cs/>
          <w:lang w:val="ar_AE" w:bidi="ar_AE"/>
        </w:rPr>
        <w:t>عاد أخآب إلى قصره في السامرة، وكان يشعر بالمرارة والغضب. فقد سمع الملك أخآب قصة عن شخص ظن أنه جندي مهمل وغير مسؤول، وانتهى به الأمر إلى إصدار حكم على نفسه.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الملوك الأول ٢٠: ٣٥–٤٣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بتصوير أحداث هذا المقطع.</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b/>
          <w:rtl/>
          <w:cs/>
          <w:lang w:val="ar_AE" w:bidi="ar_AE"/>
        </w:rPr>
        <w:t>في المشهد الأول:</w:t>
      </w:r>
      <w:r>
        <w:rPr>
          <w:rtl/>
          <w:cs/>
          <w:lang w:val="ar_AE" w:bidi="ar_AE"/>
        </w:rPr>
        <w:t xml:space="preserve"> يتلقى أحد الأنبياء رسالة من يهوه، ويطلب من نبي آخر رفيق له أن يضربه، لكن الرجل يرفض. فيحذّره النبي من أنه، بسبب عصيانه ليهوه، سيقتله أسد عندما يغادر. ويغادر الرجل، ثم يهاجمه أسد ويقتله.</w:t>
      </w:r>
    </w:p>
    <w:p>
      <w:pPr>
        <w:bidi/>
      </w:pPr>
      <w:r>
        <w:rPr>
          <w:rtl/>
          <w:cs/>
          <w:lang w:val="ar_AE" w:bidi="ar_AE"/>
        </w:rPr>
      </w:r>
      <w:r>
        <w:rPr>
          <w:b/>
          <w:rtl/>
          <w:cs/>
          <w:lang w:val="ar_AE" w:bidi="ar_AE"/>
        </w:rPr>
        <w:t>في المشهد الثاني:</w:t>
      </w:r>
      <w:r>
        <w:rPr>
          <w:rtl/>
          <w:cs/>
          <w:lang w:val="ar_AE" w:bidi="ar_AE"/>
        </w:rPr>
        <w:t xml:space="preserve"> يطلب النبي بأدب من رجل آخر أن يضربه، فيوافق الرجل ويجرح النبي. ثم يغطي النبي عينيه بعصابة من القماش ليتنكّر، وينتظر الملك بجانب الطريق.</w:t>
      </w:r>
    </w:p>
    <w:p>
      <w:pPr>
        <w:bidi/>
      </w:pPr>
      <w:r>
        <w:rPr>
          <w:rtl/>
          <w:cs/>
          <w:lang w:val="ar_AE" w:bidi="ar_AE"/>
        </w:rPr>
      </w:r>
      <w:r>
        <w:rPr>
          <w:b/>
          <w:rtl/>
          <w:cs/>
          <w:lang w:val="ar_AE" w:bidi="ar_AE"/>
        </w:rPr>
        <w:t>في المشهد الثالث:</w:t>
      </w:r>
      <w:r>
        <w:rPr>
          <w:rtl/>
          <w:cs/>
          <w:lang w:val="ar_AE" w:bidi="ar_AE"/>
        </w:rPr>
        <w:t xml:space="preserve"> يمر الملك أخآب، فيناديه النبي ويقصّ عليه قصة. ويقول النبي إنه كان مسؤولًا عن حراسة أسير هرب منه. وكان الجندي الذي سلّمه الأسير قد قال له إنه إذا هرب الأسير، فعلى النبي أن يدفع حياته أو وزنة من الفضة. فيقول الملك أخآب إن النبي قد أصدر الحكم على نفسه. عندئذ ينزع النبي العصابة عن عينيه ويكشف عن هويته الحقيقية، ثم ينقل إلى أخآب رسالة يهوه، قائلًا: "لأنَّكَ أفلَتَّ مِنْ يَدِكَ رَجُلًا قد حَرَّمتُهُ، تكونُ نَفسُكَ بَدَلَ نَفسِهِ، وشَعبُكَ بَدَلَ شَعبِهِ".</w:t>
      </w:r>
    </w:p>
    <w:p>
      <w:pPr>
        <w:bidi/>
      </w:pPr>
      <w:r>
        <w:rPr>
          <w:rtl/>
          <w:cs/>
          <w:lang w:val="ar_AE" w:bidi="ar_AE"/>
        </w:rPr>
      </w:r>
      <w:r>
        <w:rPr>
          <w:b/>
          <w:rtl/>
          <w:cs/>
          <w:lang w:val="ar_AE" w:bidi="ar_AE"/>
        </w:rPr>
        <w:t>في المشهد الرابع:</w:t>
      </w:r>
      <w:r>
        <w:rPr>
          <w:rtl/>
          <w:cs/>
          <w:lang w:val="ar_AE" w:bidi="ar_AE"/>
        </w:rPr>
        <w:t xml:space="preserve"> يعود الملك أخآب إلى قصره في السامرة، وهو يشعر بالمرارة والغضب.</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النبي الذي يتلقى كلمة من يهوه</w:t>
      </w:r>
    </w:p>
    <w:p>
      <w:pPr>
        <w:pStyle w:val="ListBullet"/>
        <w:bidi/>
        <w:spacing w:line="240" w:lineRule="auto"/>
        <w:ind w:left="720"/>
      </w:pPr>
      <w:r>
        <w:rPr>
          <w:rtl/>
          <w:cs/>
          <w:lang w:val="ar_AE" w:bidi="ar_AE"/>
        </w:rPr>
      </w:r>
      <w:r>
        <w:rPr>
          <w:rtl/>
          <w:cs/>
          <w:lang w:val="ar_AE" w:bidi="ar_AE"/>
        </w:rPr>
        <w:t>النبي الآخر</w:t>
      </w:r>
    </w:p>
    <w:p>
      <w:pPr>
        <w:pStyle w:val="ListBullet"/>
        <w:bidi/>
        <w:spacing w:line="240" w:lineRule="auto"/>
        <w:ind w:left="720"/>
      </w:pPr>
      <w:r>
        <w:rPr>
          <w:rtl/>
          <w:cs/>
          <w:lang w:val="ar_AE" w:bidi="ar_AE"/>
        </w:rPr>
      </w:r>
      <w:r>
        <w:rPr>
          <w:rtl/>
          <w:cs/>
          <w:lang w:val="ar_AE" w:bidi="ar_AE"/>
        </w:rPr>
        <w:t>الأسد</w:t>
      </w:r>
    </w:p>
    <w:p>
      <w:pPr>
        <w:pStyle w:val="ListBullet"/>
        <w:bidi/>
        <w:spacing w:line="240" w:lineRule="auto"/>
        <w:ind w:left="720"/>
      </w:pPr>
      <w:r>
        <w:rPr>
          <w:rtl/>
          <w:cs/>
          <w:lang w:val="ar_AE" w:bidi="ar_AE"/>
        </w:rPr>
      </w:r>
      <w:r>
        <w:rPr>
          <w:rtl/>
          <w:cs/>
          <w:lang w:val="ar_AE" w:bidi="ar_AE"/>
        </w:rPr>
        <w:t>الرجل الذي يضرب النبي</w:t>
      </w:r>
    </w:p>
    <w:p>
      <w:pPr>
        <w:pStyle w:val="ListBullet"/>
        <w:bidi/>
        <w:spacing w:line="240" w:lineRule="auto"/>
        <w:ind w:left="720"/>
      </w:pPr>
      <w:r>
        <w:rPr>
          <w:rtl/>
          <w:cs/>
          <w:lang w:val="ar_AE" w:bidi="ar_AE"/>
        </w:rPr>
      </w:r>
      <w:r>
        <w:rPr>
          <w:rtl/>
          <w:cs/>
          <w:lang w:val="ar_AE" w:bidi="ar_AE"/>
        </w:rPr>
        <w:t>الملك أخآب</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من المهم أن تتذكروا أن إسرائيل قد انتصرت للتو في معركة عظيمة على الآراميين. ووفقًا للتعليمات التي أعطاها يهوه للإسرائيليين بشأن الحرب، كان ينبغي لهم أن يُهلكوا أعداءهم تمامًا تقدمةً ليهوه، لكن أخآب لم يكن ملكًا يتبع يهوه. فقد سمح الملك أخآب لبنهدد، ملك أرام أو سوريا، بالبقاء حيًّا لكي يقيم معه شراكة تجارية أفضل.</w:t>
      </w:r>
    </w:p>
    <w:p>
      <w:pPr>
        <w:bidi/>
      </w:pPr>
      <w:r>
        <w:rPr>
          <w:rtl/>
          <w:cs/>
          <w:lang w:val="ar_AE" w:bidi="ar_AE"/>
        </w:rPr>
      </w:r>
      <w:r>
        <w:rPr>
          <w:rtl/>
          <w:cs/>
          <w:lang w:val="ar_AE" w:bidi="ar_AE"/>
        </w:rPr>
        <w:t>تأتي كلمة يهوه إلى أحد بني الأنبياء. وعندما تأتي كلمة يهوه إلى شخص ما، فهذا يعني أن يهوه يتحدث إليه ويخبره بما ينبغي أن يفعله أو يقوله. وهنا، لا تعني كلمة "بَني" أن الرجل ابن أحد الأنبياء من الناحية البيولوجية، بل تشير إلى انتمائه إلى جماعة من الأنبياء.</w:t>
      </w:r>
    </w:p>
    <w:p>
      <w:pPr>
        <w:bidi/>
      </w:pPr>
      <w:r>
        <w:rPr>
          <w:rtl/>
          <w:cs/>
          <w:lang w:val="ar_AE" w:bidi="ar_AE"/>
        </w:rPr>
      </w:r>
      <w:r>
        <w:rPr>
          <w:rtl/>
          <w:cs/>
          <w:lang w:val="ar_AE" w:bidi="ar_AE"/>
        </w:rPr>
        <w:t xml:space="preserve">توقفوا هنا وناقشوا هذا السؤال معًا: كيف ستعبّرون عن جماعة الأنبياء بلغتكم؟ أوقِفوا الاستماع إلى هذا التسجيل الصوتي هنا. </w:t>
      </w:r>
    </w:p>
    <w:p>
      <w:pPr>
        <w:bidi/>
      </w:pPr>
      <w:r>
        <w:rPr>
          <w:rtl/>
          <w:cs/>
          <w:lang w:val="ar_AE" w:bidi="ar_AE"/>
        </w:rPr>
      </w:r>
      <w:r>
        <w:rPr>
          <w:rtl/>
          <w:cs/>
          <w:lang w:val="ar_AE" w:bidi="ar_AE"/>
        </w:rPr>
        <w:t>يطلب النبي من نبي آخر أن يضربه. ونفترض أن النبي يقصد أن يضربه بسلاح، مع أنه ليس واضحًا كيف كان ينبغي لرفيقه أن يضربه. ونعرف لاحقًا أن هذا الطلب جزء من خطة يهوه، لكن النبي الآخر يرفض ضربه.</w:t>
      </w:r>
    </w:p>
    <w:p>
      <w:pPr>
        <w:bidi/>
      </w:pPr>
      <w:r>
        <w:rPr>
          <w:rtl/>
          <w:cs/>
          <w:lang w:val="ar_AE" w:bidi="ar_AE"/>
        </w:rPr>
      </w:r>
      <w:r>
        <w:rPr>
          <w:rtl/>
          <w:cs/>
          <w:lang w:val="ar_AE" w:bidi="ar_AE"/>
        </w:rPr>
        <w:t>يخبر النبي النبي الآخر أنه، برفضه ضربه، قد عصى يهوه. ونتيجة لذلك، يتنبأ النبي بأن أسدًا سيقتل الرجل عندما يغادر المكان الذي يقف فيه النبي.</w:t>
      </w:r>
    </w:p>
    <w:p>
      <w:pPr>
        <w:bidi/>
      </w:pPr>
      <w:r>
        <w:rPr>
          <w:rtl/>
          <w:cs/>
          <w:lang w:val="ar_AE" w:bidi="ar_AE"/>
        </w:rPr>
      </w:r>
      <w:r>
        <w:rPr>
          <w:rtl/>
          <w:cs/>
          <w:lang w:val="ar_AE" w:bidi="ar_AE"/>
        </w:rPr>
        <w:t>وعندما يغادر الرجل، يلقاه أسد ويقتله، تمامًا كما أعلن يهوه على لسان النبي. وكانت الأسود من الحيوانات المفترسة الشائعة في تلك المنطقة، وكانت تصطاد الناس والحيوانات على حد سواء. ويستخدم يهوه الأسد لينفّذ دينونته الإلهية، أو عقابه، على الرجل.</w:t>
      </w:r>
    </w:p>
    <w:p>
      <w:pPr>
        <w:bidi/>
      </w:pPr>
      <w:r>
        <w:rPr>
          <w:rtl/>
          <w:cs/>
          <w:lang w:val="ar_AE" w:bidi="ar_AE"/>
        </w:rPr>
      </w:r>
      <w:r>
        <w:rPr>
          <w:rtl/>
          <w:cs/>
          <w:lang w:val="ar_AE" w:bidi="ar_AE"/>
        </w:rPr>
        <w:t>ثم يعثر النبي على رجل آخر. ولا نعرف على وجه اليقين إن كان هذا الرجل نبيًّا آخر أم مجرد رجل صادفه النبي. ويطلب منه النبي بأدب أن يضربه، فيوافق الرجل ويجرحه. وهكذا يبدو النبي كأنه جندي أُصيب في المعركة، مما يساعده على سرد قصته للملك أخآب بطريقة مقنعة.</w:t>
      </w:r>
    </w:p>
    <w:p>
      <w:pPr>
        <w:bidi/>
      </w:pPr>
      <w:r>
        <w:rPr>
          <w:rtl/>
          <w:cs/>
          <w:lang w:val="ar_AE" w:bidi="ar_AE"/>
        </w:rPr>
      </w:r>
      <w:r>
        <w:rPr>
          <w:rtl/>
          <w:cs/>
          <w:lang w:val="ar_AE" w:bidi="ar_AE"/>
        </w:rPr>
        <w:t>يتنكّر النبي بوضع عصابة من القماش على عينيه، ثم يذهب ويقف بجانب الطريق المؤدي إلى السامرة، منتظرًا مرور الملك أخآب. ويبدو كأنه جندي عادي جريح في جيش إسرائيل. ومن المرجح أن الملك أخآب كان يسافر في مركبة حربية.</w:t>
      </w:r>
    </w:p>
    <w:p>
      <w:pPr>
        <w:bidi/>
      </w:pPr>
      <w:r>
        <w:rPr>
          <w:rtl/>
          <w:cs/>
          <w:lang w:val="ar_AE" w:bidi="ar_AE"/>
        </w:rPr>
      </w:r>
      <w:r>
        <w:rPr>
          <w:rtl/>
          <w:cs/>
          <w:lang w:val="ar_AE" w:bidi="ar_AE"/>
        </w:rPr>
        <w:t xml:space="preserve">توقفوا هنا وناقشوا هذا السؤال معًا: كيف ستصفون مظهر النبي بلغتكم؟ تذكّروا أن النبي كان يضع عصابة من القماش على عينيه لتغطية جرح رأسه. أوقِفوا الاستماع إلى هذا التسجيل الصوتي هنا. </w:t>
      </w:r>
    </w:p>
    <w:p>
      <w:pPr>
        <w:bidi/>
      </w:pPr>
      <w:r>
        <w:rPr>
          <w:rtl/>
          <w:cs/>
          <w:lang w:val="ar_AE" w:bidi="ar_AE"/>
        </w:rPr>
      </w:r>
      <w:r>
        <w:rPr>
          <w:rtl/>
          <w:cs/>
          <w:lang w:val="ar_AE" w:bidi="ar_AE"/>
        </w:rPr>
        <w:t>عندما يمر الملك، يناديه النبي بصوت عالٍ ليجذب انتباهه ويجعله يتوقف. ومن المهم أن تفهموا أن النبي لا يروي لأخآب قصة حقيقية، بل يستخدم هذه القصة لينقل إليه رسالة يهوه عن الدينونة.</w:t>
      </w:r>
    </w:p>
    <w:p>
      <w:pPr>
        <w:bidi/>
      </w:pPr>
      <w:r>
        <w:rPr>
          <w:rtl/>
          <w:cs/>
          <w:lang w:val="ar_AE" w:bidi="ar_AE"/>
        </w:rPr>
      </w:r>
      <w:r>
        <w:rPr>
          <w:rtl/>
          <w:cs/>
          <w:lang w:val="ar_AE" w:bidi="ar_AE"/>
        </w:rPr>
        <w:t xml:space="preserve">توقفوا هنا وناقشوا هذا السؤال معًا: لماذا تظنون أن النبي روى قصة غير حقيقية بدلًا من أن يتهم الملك مباشرة؟ احكوا قصة محلية تعلّم درسًا مهمًّا. أوقِفوا الاستماع إلى هذا التسجيل الصوتي هنا. </w:t>
      </w:r>
    </w:p>
    <w:p>
      <w:pPr>
        <w:bidi/>
      </w:pPr>
      <w:r>
        <w:rPr>
          <w:rtl/>
          <w:cs/>
          <w:lang w:val="ar_AE" w:bidi="ar_AE"/>
        </w:rPr>
      </w:r>
      <w:r>
        <w:rPr>
          <w:rtl/>
          <w:cs/>
          <w:lang w:val="ar_AE" w:bidi="ar_AE"/>
        </w:rPr>
        <w:t>عندما يقول النبي: "خرجَ عَبدُكَ إلَى وسطِ القِتالِ..."، فإنه يشير إلى نفسه بوصفه عبدًا للملك ليُظهر خضوعه لسلطان الملك.</w:t>
      </w:r>
    </w:p>
    <w:p>
      <w:pPr>
        <w:bidi/>
      </w:pPr>
      <w:r>
        <w:rPr>
          <w:rtl/>
          <w:cs/>
          <w:lang w:val="ar_AE" w:bidi="ar_AE"/>
        </w:rPr>
      </w:r>
      <w:r>
        <w:rPr>
          <w:rtl/>
          <w:cs/>
          <w:lang w:val="ar_AE" w:bidi="ar_AE"/>
        </w:rPr>
        <w:t>وفي إطار قصته، يقول النبي إن جنديًّا آخر سلّمه أسيرًا ليحرسه. وأخبره الجندي أنه إذا هرب الأسير، فعلى النبي أن يدفع حياته أو وزنة من الفضة. وعندما يقول النبي: "نَفسُكَ بَدَلَ نَفسِهِ"، فإنه يقصد أن الجندي سيجعل النبي عبدًا له إذا هرب الأسير.</w:t>
      </w:r>
    </w:p>
    <w:p>
      <w:pPr>
        <w:bidi/>
      </w:pPr>
      <w:r>
        <w:rPr>
          <w:rtl/>
          <w:cs/>
          <w:lang w:val="ar_AE" w:bidi="ar_AE"/>
        </w:rPr>
      </w:r>
      <w:r>
        <w:rPr>
          <w:rtl/>
          <w:cs/>
          <w:lang w:val="ar_AE" w:bidi="ar_AE"/>
        </w:rPr>
        <w:t>ويوضح النبي أنه بينما كان منشغلًا بأمر آخر، هرب الأسير، فوجد النبي نفسه في ورطة خطيرة. ويرد الملك أخآب قائلًا إن الرجل قد أصدر الحكم على نفسه، وعليه أن يتحمل العاقبة التي وصفها بنفسه. وتذكّروا أن الملك لا يعرف أن هذا الرجل أحد أنبياء إسرائيل. وهذا يعني أن النبي سيتعين عليه أن يسلّم حياته لسلطان الجندي.</w:t>
      </w:r>
    </w:p>
    <w:p>
      <w:pPr>
        <w:bidi/>
      </w:pPr>
      <w:r>
        <w:rPr>
          <w:rtl/>
          <w:cs/>
          <w:lang w:val="ar_AE" w:bidi="ar_AE"/>
        </w:rPr>
      </w:r>
      <w:r>
        <w:rPr>
          <w:rtl/>
          <w:cs/>
          <w:lang w:val="ar_AE" w:bidi="ar_AE"/>
        </w:rPr>
        <w:t>فينزع النبي عصابته بسرعة، فيتعرف إليه الملك أخآب على الفور. ومن الممكن أن يكون أخآب يعرف هذا النبي شخصيًّا، أو أن الأنبياء في ذلك الوقت كانت لهم سمات مميزة في مظهرهم، مثل الصلع، تجعل التعرّف إليهم سهلًا.</w:t>
      </w:r>
    </w:p>
    <w:p>
      <w:pPr>
        <w:bidi/>
      </w:pPr>
      <w:r>
        <w:rPr>
          <w:rtl/>
          <w:cs/>
          <w:lang w:val="ar_AE" w:bidi="ar_AE"/>
        </w:rPr>
      </w:r>
      <w:r>
        <w:rPr>
          <w:rtl/>
          <w:cs/>
          <w:lang w:val="ar_AE" w:bidi="ar_AE"/>
        </w:rPr>
        <w:t>ويقول النبي: "هكذا قال الرب..." ليُظهر أن رسالته تأتي مباشرة من يهوه إلى أخآب. ويخبر يهوه أخآب أنه ترك رجلًا حيًّا كان يهوه قد أمر بإهلاكه. وكما تتذكرون، كان ينبغي لأخآب أن يقتل بنهدد، ملك الأعداء المهزوم.</w:t>
      </w:r>
    </w:p>
    <w:p>
      <w:pPr>
        <w:bidi/>
      </w:pPr>
      <w:r>
        <w:rPr>
          <w:rtl/>
          <w:cs/>
          <w:lang w:val="ar_AE" w:bidi="ar_AE"/>
        </w:rPr>
      </w:r>
      <w:r>
        <w:rPr>
          <w:rtl/>
          <w:cs/>
          <w:lang w:val="ar_AE" w:bidi="ar_AE"/>
        </w:rPr>
        <w:t>والآن يقول يهوه: "تكونُ نَفسُكَ بَدَلَ نَفسِهِ، وشَعبُكَ بَدَلَ شَعبِهِ". وبما أن أخآب هو ملك إسرائيل، فهذا يعني أن شعب إسرائيل سيعاني بسبب عصيان أخآب.</w:t>
      </w:r>
    </w:p>
    <w:p>
      <w:pPr>
        <w:bidi/>
      </w:pPr>
      <w:r>
        <w:rPr>
          <w:rtl/>
          <w:cs/>
          <w:lang w:val="ar_AE" w:bidi="ar_AE"/>
        </w:rPr>
      </w:r>
      <w:r>
        <w:rPr>
          <w:rtl/>
          <w:cs/>
          <w:lang w:val="ar_AE" w:bidi="ar_AE"/>
        </w:rPr>
        <w:t>ثم يعود أخآب إلى قصره في السامرة، وهو يشعر بالمرارة والغضب.</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الملوك الأول ٢٠: ٣٥–٤٣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النبي الذي يتلقى كلمة من يهوه</w:t>
      </w:r>
    </w:p>
    <w:p>
      <w:pPr>
        <w:pStyle w:val="ListBullet"/>
        <w:bidi/>
        <w:spacing w:line="240" w:lineRule="auto"/>
        <w:ind w:left="720"/>
      </w:pPr>
      <w:r>
        <w:rPr>
          <w:rtl/>
          <w:cs/>
          <w:lang w:val="ar_AE" w:bidi="ar_AE"/>
        </w:rPr>
      </w:r>
      <w:r>
        <w:rPr>
          <w:rtl/>
          <w:cs/>
          <w:lang w:val="ar_AE" w:bidi="ar_AE"/>
        </w:rPr>
        <w:t>النبي الآخر</w:t>
      </w:r>
    </w:p>
    <w:p>
      <w:pPr>
        <w:pStyle w:val="ListBullet"/>
        <w:bidi/>
        <w:spacing w:line="240" w:lineRule="auto"/>
        <w:ind w:left="720"/>
      </w:pPr>
      <w:r>
        <w:rPr>
          <w:rtl/>
          <w:cs/>
          <w:lang w:val="ar_AE" w:bidi="ar_AE"/>
        </w:rPr>
      </w:r>
      <w:r>
        <w:rPr>
          <w:rtl/>
          <w:cs/>
          <w:lang w:val="ar_AE" w:bidi="ar_AE"/>
        </w:rPr>
        <w:t>الأسد</w:t>
      </w:r>
    </w:p>
    <w:p>
      <w:pPr>
        <w:pStyle w:val="ListBullet"/>
        <w:bidi/>
        <w:spacing w:line="240" w:lineRule="auto"/>
        <w:ind w:left="720"/>
      </w:pPr>
      <w:r>
        <w:rPr>
          <w:rtl/>
          <w:cs/>
          <w:lang w:val="ar_AE" w:bidi="ar_AE"/>
        </w:rPr>
      </w:r>
      <w:r>
        <w:rPr>
          <w:rtl/>
          <w:cs/>
          <w:lang w:val="ar_AE" w:bidi="ar_AE"/>
        </w:rPr>
        <w:t>الرجل الذي يضرب النبي</w:t>
      </w:r>
    </w:p>
    <w:p>
      <w:pPr>
        <w:pStyle w:val="ListBullet"/>
        <w:bidi/>
        <w:spacing w:line="240" w:lineRule="auto"/>
        <w:ind w:left="720"/>
      </w:pPr>
      <w:r>
        <w:rPr>
          <w:rtl/>
          <w:cs/>
          <w:lang w:val="ar_AE" w:bidi="ar_AE"/>
        </w:rPr>
      </w:r>
      <w:r>
        <w:rPr>
          <w:rtl/>
          <w:cs/>
          <w:lang w:val="ar_AE" w:bidi="ar_AE"/>
        </w:rPr>
        <w:t>الملك أخآب</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مثِّلوا كيف يتلقّى النبي رسالة من يهوه. يطلب النبي من النبي الآخر أن يضربه بسلاح، لكن الرجل يرفض.</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صديق النبي: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كيف يقول النبي إن أسدًا سيقتل الرجل لأنه لم يُطِع يهوه. يغادر الرجل النبي، فيهجم عليه أسد ويقتله.</w:t>
      </w:r>
    </w:p>
    <w:p>
      <w:pPr>
        <w:bidi/>
      </w:pPr>
      <w:r>
        <w:rPr>
          <w:rtl/>
          <w:cs/>
          <w:lang w:val="ar_AE" w:bidi="ar_AE"/>
        </w:rPr>
      </w:r>
      <w:r>
        <w:rPr>
          <w:rtl/>
          <w:cs/>
          <w:lang w:val="ar_AE" w:bidi="ar_AE"/>
        </w:rPr>
        <w:t>مثِّلوا كيف يطلب النبي بأدب من رجل آخر أن يضربه. يضرب الرجل النبي ويصيبه بجرح، فيستخدم النبي عصابة لإخفاء هويته، ثم ينتظر الملك بجانب الطريق.</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النبي: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كيف يمرّ الملك أخآب، بينما ينادي النبي بصوت عالٍ لجذب انتباهه. ويحكي النبي لأخآب قصة عن تكليفه بحراسة سجين هرب منه. ويوضح أن الجندي الذي سلَّمه السجين ليحرسه قال له إنه إذا هرب السجين، فعليه أن يدفع حياته أو وزنة من الفضة. ثم يقول الملك أخآب إن النبي قد حكم على نفسه بكلامه.</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أخآب: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كيف ينزع النبي العصابة عن عينيه ويكشف عن هويته الحقيقية. يقول النبي إن لديه رسالة من يهوه إلى أخآب، ويقول يهوه: "لأنَّكَ أفلَتَّ مِنْ يَدِكَ رَجُلًا قد حَرَّمتُهُ، تكونُ نَفسُكَ بَدَلَ نَفسِهِ، وشَعبُكَ بَدَلَ شَعبِهِ."</w:t>
      </w:r>
    </w:p>
    <w:p>
      <w:pPr>
        <w:bidi/>
      </w:pPr>
      <w:r>
        <w:rPr>
          <w:rtl/>
          <w:cs/>
          <w:lang w:val="ar_AE" w:bidi="ar_AE"/>
        </w:rPr>
      </w:r>
      <w:r>
        <w:rPr>
          <w:rtl/>
          <w:cs/>
          <w:lang w:val="ar_AE" w:bidi="ar_AE"/>
        </w:rPr>
        <w:t>مثِّلوا كيف يعود الملك أخآب إلى قصره في السامرة وهو مكتئب ومغموم وغاضب.</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أخآب: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الملوك الأول ٢٠: ٣٥–٤٣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جاء </w:t>
      </w:r>
      <w:r>
        <w:rPr>
          <w:b/>
          <w:rtl/>
          <w:cs/>
          <w:lang w:val="ar_AE" w:bidi="ar_AE"/>
        </w:rPr>
        <w:t>أمر الرَّبِّ</w:t>
      </w:r>
      <w:r>
        <w:rPr>
          <w:rtl/>
          <w:cs/>
          <w:lang w:val="ar_AE" w:bidi="ar_AE"/>
        </w:rPr>
        <w:t xml:space="preserve"> إلى رجل. تعني عبارة "أمرِ الرَّبِّ" كل ما يقوله يهوه للناس. فإما أن يتكلم يهوه إلى الناس مباشرةً، وإما أن يتكلم إليهم بواسطة أشخاص يُسمَّون أنبياء. في هذه الحالة، أوضح يهوه للنبي ما ينبغي له أن يفعله لإيصال رسالة دينونة إلى الملك أخآب. استخدموا الكلمة أو العبارة نفسها التي استخدمتموها في المقاطع السابقة للتعبير عن "أمرِ الرَّبِّ". ولمزيد من المعلومات عن عبارة "أمرِ الرَّبِّ"، ارجعوا إلى قاموس الكلمات الرئيسية.</w:t>
      </w:r>
    </w:p>
    <w:p>
      <w:pPr>
        <w:bidi/>
      </w:pPr>
      <w:r>
        <w:rPr>
          <w:rtl/>
          <w:cs/>
          <w:lang w:val="ar_AE" w:bidi="ar_AE"/>
        </w:rPr>
      </w:r>
      <w:r>
        <w:rPr>
          <w:rtl/>
          <w:cs/>
          <w:lang w:val="ar_AE" w:bidi="ar_AE"/>
        </w:rPr>
        <w:t xml:space="preserve">ثم يأتي كلام يهوه إلى واحد من بني </w:t>
      </w:r>
      <w:r>
        <w:rPr>
          <w:b/>
          <w:rtl/>
          <w:cs/>
          <w:lang w:val="ar_AE" w:bidi="ar_AE"/>
        </w:rPr>
        <w:t>الأنبياء</w:t>
      </w:r>
      <w:r>
        <w:rPr>
          <w:rtl/>
          <w:cs/>
          <w:lang w:val="ar_AE" w:bidi="ar_AE"/>
        </w:rPr>
        <w:t xml:space="preserve">. هنا، لا تعني كلمة "بني" أن الرجل هو ابن أحد الأشخاص بالولادة، بل إنه ينتمي إلى جماعة من الأنبياء. والنبي هو شخص ينقل رسائل من يهوه إلى الناس. استخدموا الكلمة أو العبارة نفسها لكلمة نبي التي استخدمتموها في المقاطع السابقة. لمزيدٍ من المعلومات عن النبي، انظروا "قاموس الكلمات الرئيسية". </w:t>
      </w:r>
    </w:p>
    <w:p>
      <w:pPr>
        <w:bidi/>
      </w:pPr>
      <w:r>
        <w:rPr>
          <w:rtl/>
          <w:cs/>
          <w:lang w:val="ar_AE" w:bidi="ar_AE"/>
        </w:rPr>
      </w:r>
      <w:r>
        <w:rPr>
          <w:rtl/>
          <w:cs/>
          <w:lang w:val="ar_AE" w:bidi="ar_AE"/>
        </w:rPr>
        <w:t xml:space="preserve">توقَّفوا هنا وناقشوا معًا: كيف ستشيرون في لغتكم إلى جماعة الأنبياء أو إلى بني الأنبياء؟ أوقِفوا الاستماع إلى هذا التسجيل الصوتي هنا. </w:t>
      </w:r>
    </w:p>
    <w:p>
      <w:pPr>
        <w:bidi/>
      </w:pPr>
      <w:r>
        <w:rPr>
          <w:rtl/>
          <w:cs/>
          <w:lang w:val="ar_AE" w:bidi="ar_AE"/>
        </w:rPr>
      </w:r>
      <w:r>
        <w:rPr>
          <w:rtl/>
          <w:cs/>
          <w:lang w:val="ar_AE" w:bidi="ar_AE"/>
        </w:rPr>
        <w:t xml:space="preserve">ويقول النبي إن </w:t>
      </w:r>
      <w:r>
        <w:rPr>
          <w:b/>
          <w:rtl/>
          <w:cs/>
          <w:lang w:val="ar_AE" w:bidi="ar_AE"/>
        </w:rPr>
        <w:t>أسدًا</w:t>
      </w:r>
      <w:r>
        <w:rPr>
          <w:rtl/>
          <w:cs/>
          <w:lang w:val="ar_AE" w:bidi="ar_AE"/>
        </w:rPr>
        <w:t xml:space="preserve"> سيقتل النبي الآخر لأنه لم يُصغِ إلى صوت يهوه. والأسد حيوان كبير وقوي من فصيلة السنوريات، يصطاد الحيوانات الأخرى ويأكلها. استخدموا الكلمة نفسها التي استخدمتموها في المقاطع السابقة لكلمة "أسد".</w:t>
      </w:r>
    </w:p>
    <w:p>
      <w:pPr>
        <w:bidi/>
      </w:pPr>
      <w:r>
        <w:rPr>
          <w:rtl/>
          <w:cs/>
          <w:lang w:val="ar_AE" w:bidi="ar_AE"/>
        </w:rPr>
      </w:r>
      <w:r>
        <w:rPr>
          <w:rtl/>
          <w:cs/>
          <w:lang w:val="ar_AE" w:bidi="ar_AE"/>
        </w:rPr>
        <w:t>توقّفوا هنا، وانظروا معًا إلى صورة</w:t>
      </w:r>
      <w:r>
        <w:rPr>
          <w:rtl/>
          <w:cs/>
          <w:lang w:val="ar_AE" w:bidi="ar_AE"/>
        </w:rPr>
        <w:t xml:space="preserve"> لأسد.</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ويقف النبي الجريح بجانب الطريق وينتظر</w:t>
      </w:r>
      <w:r>
        <w:rPr>
          <w:b/>
          <w:rtl/>
          <w:cs/>
          <w:lang w:val="ar_AE" w:bidi="ar_AE"/>
        </w:rPr>
        <w:t xml:space="preserve"> الملك</w:t>
      </w:r>
      <w:r>
        <w:rPr>
          <w:rtl/>
          <w:cs/>
          <w:lang w:val="ar_AE" w:bidi="ar_AE"/>
        </w:rPr>
        <w:t xml:space="preserve"> أخآب. الملك هو شخص يحكم مدينة أو إقليمًا، مثل بلد. وقد حكم الملك أخآب أمة إسرائيل. استخدموا الكلمة أو العبارة ذاتها للفظ "ملك" كما استخدمتموها في المقاطع السابقة. للمزيد من المعلومات عن كلمة مَلك، راجعوا "قاموس الكلمات الرئيسية". </w:t>
      </w:r>
    </w:p>
    <w:p>
      <w:pPr>
        <w:bidi/>
      </w:pPr>
      <w:r>
        <w:rPr>
          <w:rtl/>
          <w:cs/>
          <w:lang w:val="ar_AE" w:bidi="ar_AE"/>
        </w:rPr>
      </w:r>
      <w:r>
        <w:rPr>
          <w:rtl/>
          <w:cs/>
          <w:lang w:val="ar_AE" w:bidi="ar_AE"/>
        </w:rPr>
        <w:t>ينادي النبي أخآب ويقول إنه</w:t>
      </w:r>
      <w:r>
        <w:rPr>
          <w:b/>
          <w:rtl/>
          <w:cs/>
          <w:lang w:val="ar_AE" w:bidi="ar_AE"/>
        </w:rPr>
        <w:t xml:space="preserve"> عبد </w:t>
      </w:r>
      <w:r>
        <w:rPr>
          <w:rtl/>
          <w:cs/>
          <w:lang w:val="ar_AE" w:bidi="ar_AE"/>
        </w:rPr>
        <w:t>أخآب. عندما يصف النبي نفسه بأنه عبد، فإنه يُظهر خضوعه للملك ويقرّ بأنه واقع تحت سلطته. استخدِموا الكلمة أو العبارة ذاتها التي استخدمتموها في المقاطع السابقة للإشارة إلى "عبد". لمزيد من المعلومات حول كلمة "عبد"، ارجعوا إلى قاموس الكلمات الرئيسية.</w:t>
      </w:r>
    </w:p>
    <w:p>
      <w:pPr>
        <w:bidi/>
      </w:pPr>
      <w:r>
        <w:rPr>
          <w:rtl/>
          <w:cs/>
          <w:lang w:val="ar_AE" w:bidi="ar_AE"/>
        </w:rPr>
      </w:r>
      <w:r>
        <w:rPr>
          <w:rtl/>
          <w:cs/>
          <w:lang w:val="ar_AE" w:bidi="ar_AE"/>
        </w:rPr>
        <w:t xml:space="preserve">في القصة التي يرويها النبي، يقول الجندي للنبي إنه إذا هرب السجين، فعلى النبي أن يصبح عبدًا بدلًا من السجين أو أن يدفع </w:t>
      </w:r>
      <w:r>
        <w:rPr>
          <w:b/>
          <w:rtl/>
          <w:cs/>
          <w:lang w:val="ar_AE" w:bidi="ar_AE"/>
        </w:rPr>
        <w:t>وزنة</w:t>
      </w:r>
      <w:r>
        <w:rPr>
          <w:rtl/>
          <w:cs/>
          <w:lang w:val="ar_AE" w:bidi="ar_AE"/>
        </w:rPr>
        <w:t xml:space="preserve"> من الفضة. والوزنة تساوي نحو ٣٤ كيلوجرامًا من الفضة. استخدموا الكلمة أو العبارة نفسها التي استخدمتموها في المقاطع السابقة للتعبير عن "وزنة". لمزيد من المعلومات عن كلمة "وزنة"، راجعوا "قاموس الكلمات الرئيسية".</w:t>
      </w:r>
    </w:p>
    <w:p>
      <w:pPr>
        <w:bidi/>
      </w:pPr>
      <w:r>
        <w:rPr>
          <w:rtl/>
          <w:cs/>
          <w:lang w:val="ar_AE" w:bidi="ar_AE"/>
        </w:rPr>
      </w:r>
      <w:r>
        <w:rPr>
          <w:rtl/>
          <w:cs/>
          <w:lang w:val="ar_AE" w:bidi="ar_AE"/>
        </w:rPr>
        <w:t xml:space="preserve">كان أخآب ملك </w:t>
      </w:r>
      <w:r>
        <w:rPr>
          <w:b/>
          <w:rtl/>
          <w:cs/>
          <w:lang w:val="ar_AE" w:bidi="ar_AE"/>
        </w:rPr>
        <w:t>إسرائيل</w:t>
      </w:r>
      <w:r>
        <w:rPr>
          <w:rtl/>
          <w:cs/>
          <w:lang w:val="ar_AE" w:bidi="ar_AE"/>
        </w:rPr>
        <w:t>. وتشير كلمة "إسرائيل" هنا إلى الإقليم أو الأرض التي عاش فيها الإسرائيليون. استخدموا نفس الكلمة أو العبارة لـ "إسرائيل" كما استخدمتموها في المقاطع السابقة. لمزيد من المعلومات حول كلمة "إسرائيل"، راجعوا قاموس الكلمات الرئيسية.</w:t>
      </w:r>
    </w:p>
    <w:p>
      <w:pPr>
        <w:bidi/>
      </w:pPr>
      <w:r>
        <w:rPr>
          <w:rtl/>
          <w:cs/>
          <w:lang w:val="ar_AE" w:bidi="ar_AE"/>
        </w:rPr>
      </w:r>
      <w:r>
        <w:rPr>
          <w:rtl/>
          <w:cs/>
          <w:lang w:val="ar_AE" w:bidi="ar_AE"/>
        </w:rPr>
        <w:t xml:space="preserve">يعود أخآب إلى </w:t>
      </w:r>
      <w:r>
        <w:rPr>
          <w:b/>
          <w:rtl/>
          <w:cs/>
          <w:lang w:val="ar_AE" w:bidi="ar_AE"/>
        </w:rPr>
        <w:t>قصره</w:t>
      </w:r>
      <w:r>
        <w:rPr>
          <w:rtl/>
          <w:cs/>
          <w:lang w:val="ar_AE" w:bidi="ar_AE"/>
        </w:rPr>
        <w:t xml:space="preserve"> غاضبًا وعابسًا. وتشير كلمة "قصر" إلى بيت الملك. احرصوا على استخدام الكلمة نفسها التي استخدمتموها في المقاطع السابقة لكلمة "قصر".</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21:1–16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٢١: ١–١٦ واحفظوه في قلوبكم.</w:t>
      </w:r>
    </w:p>
    <w:p>
      <w:pPr>
        <w:bidi/>
      </w:pPr>
      <w:r>
        <w:rPr>
          <w:rtl/>
          <w:cs/>
          <w:lang w:val="ar_AE" w:bidi="ar_AE"/>
        </w:rPr>
      </w:r>
      <w:r>
        <w:rPr>
          <w:rtl/>
          <w:cs/>
          <w:lang w:val="ar_AE" w:bidi="ar_AE"/>
        </w:rPr>
        <w:t>استمعوا إلى نسخة صوتية من سفر الملوك الأول ٢١: ١–١٦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الملوك الأول ٢١: ١–١٦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المقطع السابق، أرسل يهوه نبيًا متنكرًا في هيئة جندي لإيصال رسالة إلى الملك أخآب. وأخبر يهوه أخآب أنه بسبب سماحه للملك السوري بنهدد بالبقاء حيًا، سيأخذ يهوه حياة أخآب بدلًا منه، وسيتألم الإسرائيليون نتيجة لذلك. فعاد الملك أخآب إلى قصره وهو يشعر بالمرارة والغضب من يهوه.</w:t>
      </w:r>
    </w:p>
    <w:p>
      <w:pPr>
        <w:bidi/>
      </w:pPr>
      <w:r>
        <w:rPr>
          <w:rtl/>
          <w:cs/>
          <w:lang w:val="ar_AE" w:bidi="ar_AE"/>
        </w:rPr>
      </w:r>
      <w:r>
        <w:rPr>
          <w:rtl/>
          <w:cs/>
          <w:lang w:val="ar_AE" w:bidi="ar_AE"/>
        </w:rPr>
        <w:t>مرَّ بعض الوقت بعد أن أبلغ النبي الملك أخآب رسالة يهوه، وها هو الملك يجد نفسه الآن في موقف صعب آخر. كما تتذكرون، كان للملك أخآب قصر في السامرة، عاصمة إسرائيل، لكن كان له أيضًا قصر آخر في مدينة يزرعيل، التي تقع شمال السامرة وجنوب غرب بحيرة الجليل، في أرض سبط يساكر.</w:t>
      </w:r>
    </w:p>
    <w:p>
      <w:pPr>
        <w:bidi/>
      </w:pPr>
      <w:r>
        <w:rPr>
          <w:rtl/>
          <w:cs/>
          <w:lang w:val="ar_AE" w:bidi="ar_AE"/>
        </w:rPr>
      </w:r>
      <w:r>
        <w:rPr>
          <w:rtl/>
          <w:cs/>
          <w:lang w:val="ar_AE" w:bidi="ar_AE"/>
        </w:rPr>
        <w:t>توقَّفوا هنا وانظروا معًا، كمجموعة، إلى خريطة توضح موقعي</w:t>
      </w:r>
      <w:r>
        <w:rPr>
          <w:b/>
          <w:rtl/>
          <w:cs/>
          <w:lang w:val="ar_AE" w:bidi="ar_AE"/>
        </w:rPr>
        <w:t xml:space="preserve"> السامرة ويزرعيل.</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كان نابوت يسكن في يزرعيل، وكان يمتلك كرمًا قريبًا من قصر الملك أخآب. والكرم هو نوع من الحدائق يزرع فيه الناس العنب، وهو ثمر طري كثير العصارة ينمو على نبات يُسمَّى كرمة العنب.</w:t>
      </w:r>
    </w:p>
    <w:p>
      <w:pPr>
        <w:bidi/>
      </w:pPr>
      <w:r>
        <w:rPr>
          <w:rtl/>
          <w:cs/>
          <w:lang w:val="ar_AE" w:bidi="ar_AE"/>
        </w:rPr>
      </w:r>
      <w:r>
        <w:rPr>
          <w:rtl/>
          <w:cs/>
          <w:lang w:val="ar_AE" w:bidi="ar_AE"/>
        </w:rPr>
        <w:t xml:space="preserve">توقَّفوا هنا وانظروا معًا، كمجموعة، إلى صورة </w:t>
      </w:r>
      <w:r>
        <w:rPr>
          <w:rtl/>
          <w:cs/>
          <w:lang w:val="ar_AE" w:bidi="ar_AE"/>
        </w:rPr>
        <w:t>لكرم مزروع بالعنب</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في أحد الأيام، ذهب الملك أخآب إلى نابوت وطلب منه أن يشتري كرمه، موضحًا أنه يريد استخدامه لزراعة أنواع مختلفة من الخضروات، أي النباتات الورقية. وعرض أخآب أن يعطي نابوت كرمًا أفضل منه مقابل كرمه، أو أن يدفع له ثمن الكرم فضةً إذا كان ذلك أفضل في نظر نابوت. فقد كان الناس يستخدمون الفضة نقودًا في ذلك الزمن.</w:t>
      </w:r>
    </w:p>
    <w:p>
      <w:pPr>
        <w:bidi/>
      </w:pPr>
      <w:r>
        <w:rPr>
          <w:rtl/>
          <w:cs/>
          <w:lang w:val="ar_AE" w:bidi="ar_AE"/>
        </w:rPr>
      </w:r>
      <w:r>
        <w:rPr>
          <w:rtl/>
          <w:cs/>
          <w:lang w:val="ar_AE" w:bidi="ar_AE"/>
        </w:rPr>
        <w:t>رفض نابوت عرض الملك رفضًا قاطعًا، وقال: "حاشا لي مِنْ قِبَلِ الرَّبِّ أنْ أُعطيَكَ ميراثَ آبائي". عندما قال نابوت "حاشا لي من قبل الرب"، استخدم تعبيرًا خاصًا يضع به لعنة على نفسه من يهوه إذا فعل أمرًا لا ينبغي له فعله. وتُعد هذه اللعنة وسيلة للتعبير عن رفض نابوت الشديد للفكرة واشمئزازه منها. فبالنسبة إلى نابوت، كان الكرم ميراثه الذي ورثه عن آبائه. ووفقًا لشريعة موسى، كان ينبغي أن تبقى الأرض في حيازة نسل المالك الأصلي، ولم يكن مسموحًا للناس ببيع أرض من سبط إلى سبط آخر. فقد تناقل كل جيل من أسرة نابوت الكرم إلى الجيل الذي يليه، ولذلك كان الاحتفاظ بما منحه إياه أجداده مسألة شرف بالنسبة إليه.</w:t>
      </w:r>
    </w:p>
    <w:p>
      <w:pPr>
        <w:bidi/>
      </w:pPr>
      <w:r>
        <w:rPr>
          <w:rtl/>
          <w:cs/>
          <w:lang w:val="ar_AE" w:bidi="ar_AE"/>
        </w:rPr>
      </w:r>
      <w:r>
        <w:rPr>
          <w:rtl/>
          <w:cs/>
          <w:lang w:val="ar_AE" w:bidi="ar_AE"/>
        </w:rPr>
        <w:t xml:space="preserve">توقَّفوا هنا وناقشوا معًا السؤال التالي: لماذا تعتقدون أن نابوت كان متمسكًا بأرضه إلى هذا الحد؟ ما الشيء في ثقافتكم الذي يحمل معنى عميقًا أو يرتبط بتاريخ عائلتكم، بحيث لا تقبلون التخلي عنه أو مبادلته بأي ثمن؟ وكيف ستشعرون إذا أصرّ شخص ما على الحصول على ذلك الشيء؟ أوقِفوا الاستماع إلى هذا التسجيل الصوتي هنا. </w:t>
      </w:r>
    </w:p>
    <w:p>
      <w:pPr>
        <w:bidi/>
      </w:pPr>
      <w:r>
        <w:rPr>
          <w:rtl/>
          <w:cs/>
          <w:lang w:val="ar_AE" w:bidi="ar_AE"/>
        </w:rPr>
      </w:r>
      <w:r>
        <w:rPr>
          <w:rtl/>
          <w:cs/>
          <w:lang w:val="ar_AE" w:bidi="ar_AE"/>
        </w:rPr>
        <w:t xml:space="preserve">بعد أن رفض نابوت طلب أخآب، عاد أخآب إلى قصره عابسًا وغاضبًا. وقد أزعجه رفض نابوت إلى حد أنه استلقى على سريره، وامتنع عن تناول الطعام، وأدار وجهه بعيدًا حتى لا يراه أحد. وعلى الرغم من أنه ملك، فقد بدأ يتصرف كطفل عابس. وعندما علمت إيزابل، زوجة أخآب، بما حدث، واجهته وسألته عن سبب انزعاجه الشديد وامتناعه عن تناول الطعام. </w:t>
      </w:r>
    </w:p>
    <w:p>
      <w:pPr>
        <w:bidi/>
      </w:pPr>
      <w:r>
        <w:rPr>
          <w:rtl/>
          <w:cs/>
          <w:lang w:val="ar_AE" w:bidi="ar_AE"/>
        </w:rPr>
      </w:r>
      <w:r>
        <w:rPr>
          <w:rtl/>
          <w:cs/>
          <w:lang w:val="ar_AE" w:bidi="ar_AE"/>
        </w:rPr>
        <w:t>فأخبرها أخآب بقصة نابوت وكيف رفض أن يبيع كرمه. فسألت إيزابل أخآب: "أأنتَ الآنَ تحكُمُ علَى إسرائيلَ؟" ولم تكن تسأله لأنها تشك في منصبه، بل كانت توبخه لأنه لا يتصرف كملك. ثم أمرته أن يقوم ويتناول الطعام وأن يطيب قلبه؛ أي إنها كانت تخبره بأنها ستتولى حل مشكلته. وعندما قالت إيزابل: "أنا أُعطيكَ كرمَ نابوتَ اليَزرَعيليِّ"، شددت على أنها هي بنفسها ستضمن أن يصبح الكرم ملكًا لزوجها.</w:t>
      </w:r>
    </w:p>
    <w:p>
      <w:pPr>
        <w:bidi/>
      </w:pPr>
      <w:r>
        <w:rPr>
          <w:rtl/>
          <w:cs/>
          <w:lang w:val="ar_AE" w:bidi="ar_AE"/>
        </w:rPr>
      </w:r>
      <w:r>
        <w:rPr>
          <w:rtl/>
          <w:cs/>
          <w:lang w:val="ar_AE" w:bidi="ar_AE"/>
        </w:rPr>
        <w:t xml:space="preserve">توقَّفوا هنا وناقشوا معًا السؤال التالي: ما الأدوار التي يؤديها الأزواج والزوجات عادةً عندما يتخذ الناس قرارات مهمة في ثقافتكم؟ وكيف يؤثر الأزواج والزوجات في قرارات بعضهم بعضًا؟ وما التأثير الذي ترونه جيدًا، وما التأثير الذي ترونه ضارًا؟ أوقِفوا الاستماع إلى هذا التسجيل الصوتي هنا. </w:t>
      </w:r>
    </w:p>
    <w:p>
      <w:pPr>
        <w:bidi/>
      </w:pPr>
      <w:r>
        <w:rPr>
          <w:rtl/>
          <w:cs/>
          <w:lang w:val="ar_AE" w:bidi="ar_AE"/>
        </w:rPr>
      </w:r>
      <w:r>
        <w:rPr>
          <w:rtl/>
          <w:cs/>
          <w:lang w:val="ar_AE" w:bidi="ar_AE"/>
        </w:rPr>
        <w:t>بعد ذلك، كتبت إيزابل رسائل باسم زوجها، أي إنها كتبت الرسائل ووقَّعت عليها باسم أخآب كي تمنحها سلطة الملك. كما استخدمت ختم أخآب الرسمي. في ذلك الزمان، كان الملوك يرتدون خواتم خاصة نُقشت عليها أسماؤهم أو رموزهم الشخصية بصورة معكوسة. وعندما يضغط شخص ما بالخاتم على الشمع، يترك الخاتم ختمًا على الوثيقة يدل على التصديق الرسمي للملك عليها. ولم يكن بإمكان الشخص الذي يتلقى الرسالة أن يفتحها ويقرأها، أو أن يفتح الوثيقة، دون كسر ختم الشمع. وكان ذلك يؤكد أن الوثيقة أصلية وأنها صادرة بالفعل عن الملك. وكان هذا النوع من الخواتم علامة على القوة والسلطة، ولذلك استخدمت إيزابل ختم أخآب وخاتمه لجعل الرسائل رسمية.</w:t>
      </w:r>
    </w:p>
    <w:p>
      <w:pPr>
        <w:bidi/>
      </w:pPr>
      <w:r>
        <w:rPr>
          <w:rtl/>
          <w:cs/>
          <w:lang w:val="ar_AE" w:bidi="ar_AE"/>
        </w:rPr>
      </w:r>
      <w:r>
        <w:rPr>
          <w:rtl/>
          <w:cs/>
          <w:lang w:val="ar_AE" w:bidi="ar_AE"/>
        </w:rPr>
        <w:t>توقَّفوا هنا وانظروا معًا، كمجموعة، إلى صورة</w:t>
      </w:r>
      <w:r>
        <w:rPr>
          <w:rtl/>
          <w:cs/>
          <w:lang w:val="ar_AE" w:bidi="ar_AE"/>
        </w:rPr>
        <w:t xml:space="preserve"> لختم شمعي</w:t>
      </w:r>
      <w:r>
        <w:rPr>
          <w:rtl/>
          <w:cs/>
          <w:lang w:val="ar_AE" w:bidi="ar_AE"/>
        </w:rPr>
        <w:t xml:space="preserve"> و</w:t>
      </w:r>
      <w:r>
        <w:rPr>
          <w:rtl/>
          <w:cs/>
          <w:lang w:val="ar_AE" w:bidi="ar_AE"/>
        </w:rPr>
        <w:t>خاتم ملكي يحمل نقشًا رسميًا</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أرسلت إيزابل هذه الرسائل الرسمية إلى شيوخ مدينة نابوت يزرعيل وأشرافها. وكان الشيوخ قادة مهمين في عائلاتهم، أما الأشراف فكانوا ملاك أراضٍ أثرياء يتمتعون بحقوق معينة لم تكن متاحة لجميع الناس. وقد مثَّلت هاتان المجموعتان معًا قيادة المدينة. أمرت إيزابل، في رسالتها، قادة المدينة بأن ينادوا بصوم وأن يُجلسوا نابوت في موضع مرموق أمام الشعب. وعندما يصوم الناس، فإنهم يمتنعون عن الطعام عمدًا لغرض محدد، وهو الصلاة. أما في حالة الصوم العام، فكان أفراد المجتمع يجتمعون عندما يرتكب شخص جريمة تتسبب في وقوع الذنب على المدينة كلها، ويصومون معًا لكي يتواضعوا أمام يهوه. وفي هذه الحالة، كانت خطة إيزابل هي استغلال يوم الصوم باعتباره مناسبة عامة، بحيث يتمكن الجميع من رؤية نابوت عندما يتهمه القادة بالتجديف على يهوه. وبهذه الطريقة، سيظن الناس أن نابوت مذنب وأنه قد أخطأ إلى يهوه.</w:t>
      </w:r>
    </w:p>
    <w:p>
      <w:pPr>
        <w:bidi/>
      </w:pPr>
      <w:r>
        <w:rPr>
          <w:rtl/>
          <w:cs/>
          <w:lang w:val="ar_AE" w:bidi="ar_AE"/>
        </w:rPr>
      </w:r>
      <w:r>
        <w:rPr>
          <w:rtl/>
          <w:cs/>
          <w:lang w:val="ar_AE" w:bidi="ar_AE"/>
        </w:rPr>
        <w:t>أمرت إيزابل القادة بأن يُجلسوا رجلين فاسدين على جانبي نابوت لاتهامه بأمرين لم يفعلهما، هما التجديف على يهوه ولعن الملك. وكان كل من التجديف على يهوه ولعن الملك جريمة يعاقب الناس مرتكبها بالموت. وأصدرت إيزابل تعليماتها إلى القادة بأن يرجموا نابوت حتى الموت بعد أن يوجه إليه الرجلان اتهاماتهما الكاذبة. ومن المهم أن نتذكر أنه على الرغم من أن إيزابل هي التي أصدرت هذه الأوامر، فإن القادة تلقوا التعليمات كما لو أنها صدرت مباشرةً عن الملك أخآب.</w:t>
      </w:r>
    </w:p>
    <w:p>
      <w:pPr>
        <w:bidi/>
      </w:pPr>
      <w:r>
        <w:rPr>
          <w:rtl/>
          <w:cs/>
          <w:lang w:val="ar_AE" w:bidi="ar_AE"/>
        </w:rPr>
      </w:r>
      <w:r>
        <w:rPr>
          <w:rtl/>
          <w:cs/>
          <w:lang w:val="ar_AE" w:bidi="ar_AE"/>
        </w:rPr>
        <w:t>فاعتقد قادة المدينة أن الملك أخآب يصدر إليهم أوامر رسمية، ولذلك نفَّذ قادة يزرعيل تعليمات إيزابل بدقة. فنادوا بصوم، وجمعوا الشعب، وأجلسوا نابوت في موضع شرف أمامهم، وأجلسوا رجلين فاسدين بجانبه. وخلال الاجتماع، اتهم الرجلان نابوت زورًا بأنه لعن يهوه والملك أخآب. ثم أخرج الناس نابوت إلى خارج المدينة ورجموه بالحجارة حتى مات. وبعد ذلك، أرسل قادة المدينة رسالة إلى إيزابل لإبلاغها أن نابوت قد مات.</w:t>
      </w:r>
    </w:p>
    <w:p>
      <w:pPr>
        <w:bidi/>
      </w:pPr>
      <w:r>
        <w:rPr>
          <w:rtl/>
          <w:cs/>
          <w:lang w:val="ar_AE" w:bidi="ar_AE"/>
        </w:rPr>
      </w:r>
      <w:r>
        <w:rPr>
          <w:rtl/>
          <w:cs/>
          <w:lang w:val="ar_AE" w:bidi="ar_AE"/>
        </w:rPr>
        <w:t xml:space="preserve">توقَّفوا هنا وناقشوا معًا السؤال التالي: ما بعض الأفعال التي يعتبرها الناس عادةً في ثقافتكم أفعالًا صالحة أو مقدسة؟ وكيف رأيتم أشخاصًا يسيئون استخدام هذه الأمور الصالحة لإخفاء نواياهم الشريرة؟ أوقِفوا الاستماع إلى هذا التسجيل الصوتي هنا. </w:t>
      </w:r>
    </w:p>
    <w:p>
      <w:pPr>
        <w:bidi/>
      </w:pPr>
      <w:r>
        <w:rPr>
          <w:rtl/>
          <w:cs/>
          <w:lang w:val="ar_AE" w:bidi="ar_AE"/>
        </w:rPr>
      </w:r>
      <w:r>
        <w:rPr>
          <w:rtl/>
          <w:cs/>
          <w:lang w:val="ar_AE" w:bidi="ar_AE"/>
        </w:rPr>
        <w:t>عندما علمت إيزابل بموت نابوت، طلبت من أخآب أن يذهب ويستولي على كرم نابوت، لأنه لم يعد على قيد الحياة. وهكذا استمع أخآب إلى إيزابل وذهب ليستولي على الكرم لنفسه.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الملوك الأول ٢١: ١–١٦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ستقوم المجموعة بمحاولة تصوُّر هذا المقطع. </w:t>
      </w:r>
    </w:p>
    <w:p>
      <w:pPr>
        <w:bidi/>
      </w:pPr>
      <w:r>
        <w:rPr>
          <w:rtl/>
          <w:cs/>
          <w:lang w:val="ar_AE" w:bidi="ar_AE"/>
        </w:rPr>
      </w:r>
      <w:r>
        <w:rPr>
          <w:rtl/>
          <w:cs/>
          <w:lang w:val="ar_AE" w:bidi="ar_AE"/>
        </w:rPr>
        <w:t xml:space="preserve">يحتوي هذا المقطع على خمسة مشاهد. </w:t>
      </w:r>
    </w:p>
    <w:p>
      <w:pPr>
        <w:bidi/>
      </w:pPr>
      <w:r>
        <w:rPr>
          <w:rtl/>
          <w:cs/>
          <w:lang w:val="ar_AE" w:bidi="ar_AE"/>
        </w:rPr>
      </w:r>
      <w:r>
        <w:rPr>
          <w:b/>
          <w:rtl/>
          <w:cs/>
          <w:lang w:val="ar_AE" w:bidi="ar_AE"/>
        </w:rPr>
        <w:t>في المشهد الأول:</w:t>
      </w:r>
      <w:r>
        <w:rPr>
          <w:rtl/>
          <w:cs/>
          <w:lang w:val="ar_AE" w:bidi="ar_AE"/>
        </w:rPr>
        <w:t xml:space="preserve"> يذهب الملك أخآب إلى نابوت ويطلب منه أن يشتري كرمه لكي يزرع فيه الخضروات. ويعرض أخآب أن يعطي نابوت كرمًا أفضل منه مقابل كرمه، أو أن يدفع له ثمن الكرم فضةً إذا كان ذلك أفضل في نظر نابوت. لكن نابوت يرفض طلب الملك رفضًا قاطعًا، ويقول إن بيع ميراثه سيكون إهانة ليهوه. فيعود الملك أخآب إلى قصره غاضبًا.</w:t>
      </w:r>
    </w:p>
    <w:p>
      <w:pPr>
        <w:bidi/>
      </w:pPr>
      <w:r>
        <w:rPr>
          <w:rtl/>
          <w:cs/>
          <w:lang w:val="ar_AE" w:bidi="ar_AE"/>
        </w:rPr>
      </w:r>
      <w:r>
        <w:rPr>
          <w:b/>
          <w:rtl/>
          <w:cs/>
          <w:lang w:val="ar_AE" w:bidi="ar_AE"/>
        </w:rPr>
        <w:t>في المشهد الثاني:</w:t>
      </w:r>
      <w:r>
        <w:rPr>
          <w:rtl/>
          <w:cs/>
          <w:lang w:val="ar_AE" w:bidi="ar_AE"/>
        </w:rPr>
        <w:t xml:space="preserve"> يستلقي الملك أخآب على سريره في قصره ويرفض تناول الطعام، كما يرفض التحدث إلى أي شخص. وعندما تسمع إيزابل بذلك، تذهب إلى غرفته وتسأله عن سبب انزعاجه الشديد. فيخبرها أخآب بأن نابوت رفض بيع كرمه. فتسأله إيزابل إن كان هذا هو التصرف الذي يليق بملك إسرائيل، ثم تأمره بأن يقوم ويتناول الطعام، لأنها ستُريه كيف يحصل على كرم نابوت.</w:t>
      </w:r>
    </w:p>
    <w:p>
      <w:pPr>
        <w:bidi/>
      </w:pPr>
      <w:r>
        <w:rPr>
          <w:rtl/>
          <w:cs/>
          <w:lang w:val="ar_AE" w:bidi="ar_AE"/>
        </w:rPr>
      </w:r>
      <w:r>
        <w:rPr>
          <w:b/>
          <w:rtl/>
          <w:cs/>
          <w:lang w:val="ar_AE" w:bidi="ar_AE"/>
        </w:rPr>
        <w:t>في المشهد الثالث:</w:t>
      </w:r>
      <w:r>
        <w:rPr>
          <w:rtl/>
          <w:cs/>
          <w:lang w:val="ar_AE" w:bidi="ar_AE"/>
        </w:rPr>
        <w:t xml:space="preserve"> تكتب إيزابل رسائل باسم أخآب إلى قادة مدينة يزرعيل، وتأمرهم فيها بأن ينادوا بصوم وأن يُجلسوا نابوت في موضع شرف أمام الشعب. كما تأمرهم بأن يُجلسوا رجلين فاسدين بجانب نابوت ليتَّهِماه بلعن يهوه والملك، وبعدها يُخرجوا نابوت إلى خارج المدينة ويرجموه حتى الموت.</w:t>
      </w:r>
    </w:p>
    <w:p>
      <w:pPr>
        <w:bidi/>
      </w:pPr>
      <w:r>
        <w:rPr>
          <w:rtl/>
          <w:cs/>
          <w:lang w:val="ar_AE" w:bidi="ar_AE"/>
        </w:rPr>
      </w:r>
      <w:r>
        <w:rPr>
          <w:b/>
          <w:rtl/>
          <w:cs/>
          <w:lang w:val="ar_AE" w:bidi="ar_AE"/>
        </w:rPr>
        <w:t>في المشهد الرابع:</w:t>
      </w:r>
      <w:r>
        <w:rPr>
          <w:rtl/>
          <w:cs/>
          <w:lang w:val="ar_AE" w:bidi="ar_AE"/>
        </w:rPr>
        <w:t xml:space="preserve"> يتلقى قادة مدينة يزرعيل الأوامر وينفذونها جميعًا. فينادون بصوم، ويُجلسون نابوت في موضع شرف، ويطلبون من رجلين فاسدين أن يشهدا زورًا عليه. فيتهمه الرجلان بلعن يهوه والملك، ثم يأخذ الناس نابوت إلى خارج المدينة ويرجمونه حتى الموت. وبعد ذلك، يرسل قادة المدينة خبر موت نابوت إلى الملك.</w:t>
      </w:r>
    </w:p>
    <w:p>
      <w:pPr>
        <w:bidi/>
      </w:pPr>
      <w:r>
        <w:rPr>
          <w:rtl/>
          <w:cs/>
          <w:lang w:val="ar_AE" w:bidi="ar_AE"/>
        </w:rPr>
      </w:r>
      <w:r>
        <w:rPr>
          <w:b/>
          <w:rtl/>
          <w:cs/>
          <w:lang w:val="ar_AE" w:bidi="ar_AE"/>
        </w:rPr>
        <w:t>في المشهد الخامس:</w:t>
      </w:r>
      <w:r>
        <w:rPr>
          <w:rtl/>
          <w:cs/>
          <w:lang w:val="ar_AE" w:bidi="ar_AE"/>
        </w:rPr>
        <w:t xml:space="preserve"> عندما تعلم إيزابل أن نابوت قد مات، تطلب من أخآب أن يذهب ويستولي على الكرم. فيذهب أخآب على الفور ويستولي على الكرم.</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الملك أخآب</w:t>
      </w:r>
    </w:p>
    <w:p>
      <w:pPr>
        <w:pStyle w:val="ListBullet"/>
        <w:bidi/>
        <w:spacing w:line="240" w:lineRule="auto"/>
        <w:ind w:left="720"/>
      </w:pPr>
      <w:r>
        <w:rPr>
          <w:rtl/>
          <w:cs/>
          <w:lang w:val="ar_AE" w:bidi="ar_AE"/>
        </w:rPr>
      </w:r>
      <w:r>
        <w:rPr>
          <w:rtl/>
          <w:cs/>
          <w:lang w:val="ar_AE" w:bidi="ar_AE"/>
        </w:rPr>
        <w:t>نابوت</w:t>
      </w:r>
    </w:p>
    <w:p>
      <w:pPr>
        <w:pStyle w:val="ListBullet"/>
        <w:bidi/>
        <w:spacing w:line="240" w:lineRule="auto"/>
        <w:ind w:left="720"/>
      </w:pPr>
      <w:r>
        <w:rPr>
          <w:rtl/>
          <w:cs/>
          <w:lang w:val="ar_AE" w:bidi="ar_AE"/>
        </w:rPr>
      </w:r>
      <w:r>
        <w:rPr>
          <w:rtl/>
          <w:cs/>
          <w:lang w:val="ar_AE" w:bidi="ar_AE"/>
        </w:rPr>
        <w:t>إيزابل</w:t>
      </w:r>
    </w:p>
    <w:p>
      <w:pPr>
        <w:pStyle w:val="ListBullet"/>
        <w:bidi/>
        <w:spacing w:line="240" w:lineRule="auto"/>
        <w:ind w:left="720"/>
      </w:pPr>
      <w:r>
        <w:rPr>
          <w:rtl/>
          <w:cs/>
          <w:lang w:val="ar_AE" w:bidi="ar_AE"/>
        </w:rPr>
      </w:r>
      <w:r>
        <w:rPr>
          <w:rtl/>
          <w:cs/>
          <w:lang w:val="ar_AE" w:bidi="ar_AE"/>
        </w:rPr>
        <w:t>شيوخ يزرعيل وأشرافها</w:t>
      </w:r>
    </w:p>
    <w:p>
      <w:pPr>
        <w:pStyle w:val="ListBullet"/>
        <w:bidi/>
        <w:spacing w:line="240" w:lineRule="auto"/>
        <w:ind w:left="720"/>
      </w:pPr>
      <w:r>
        <w:rPr>
          <w:rtl/>
          <w:cs/>
          <w:lang w:val="ar_AE" w:bidi="ar_AE"/>
        </w:rPr>
      </w:r>
      <w:r>
        <w:rPr>
          <w:rtl/>
          <w:cs/>
          <w:lang w:val="ar_AE" w:bidi="ar_AE"/>
        </w:rPr>
        <w:t>شعب يزرعيل</w:t>
      </w:r>
    </w:p>
    <w:p>
      <w:pPr>
        <w:pStyle w:val="ListBullet"/>
        <w:bidi/>
        <w:spacing w:line="240" w:lineRule="auto"/>
        <w:ind w:left="720"/>
      </w:pPr>
      <w:r>
        <w:rPr>
          <w:rtl/>
          <w:cs/>
          <w:lang w:val="ar_AE" w:bidi="ar_AE"/>
        </w:rPr>
      </w:r>
      <w:r>
        <w:rPr>
          <w:rtl/>
          <w:cs/>
          <w:lang w:val="ar_AE" w:bidi="ar_AE"/>
        </w:rPr>
        <w:t>الرجلان الفاسدان</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من المهم أن نتذكر أن النبي سبق أن أخبر أخآب بأن يهوه غير راضٍ عنه لأنه سمح لبنهدد، ملك أرام، بالبقاء حيًا، وأن أخآب سيموت في النهاية بسبب ما فعله.</w:t>
      </w:r>
    </w:p>
    <w:p>
      <w:pPr>
        <w:bidi/>
      </w:pPr>
      <w:r>
        <w:rPr>
          <w:rtl/>
          <w:cs/>
          <w:lang w:val="ar_AE" w:bidi="ar_AE"/>
        </w:rPr>
      </w:r>
      <w:r>
        <w:rPr>
          <w:rtl/>
          <w:cs/>
          <w:lang w:val="ar_AE" w:bidi="ar_AE"/>
        </w:rPr>
        <w:t>وكان قصر الملك أخآب في يزرعيل قريبًا من كرم نابوت. ومن المهم ملاحظة أن أخآب كان لديه قصران، أحدهما في السامرة والآخر في يزرعيل.</w:t>
      </w:r>
    </w:p>
    <w:p>
      <w:pPr>
        <w:bidi/>
      </w:pPr>
      <w:r>
        <w:rPr>
          <w:rtl/>
          <w:cs/>
          <w:lang w:val="ar_AE" w:bidi="ar_AE"/>
        </w:rPr>
      </w:r>
      <w:r>
        <w:rPr>
          <w:rtl/>
          <w:cs/>
          <w:lang w:val="ar_AE" w:bidi="ar_AE"/>
        </w:rPr>
        <w:t>ويدعو الراوي أخآب "ملك السامرة". والمقصود بالسامرة هنا منطقة إسرائيل الشمالية بأكملها، وليس العاصمة وحدها.</w:t>
      </w:r>
    </w:p>
    <w:p>
      <w:pPr>
        <w:bidi/>
      </w:pPr>
      <w:r>
        <w:rPr>
          <w:rtl/>
          <w:cs/>
          <w:lang w:val="ar_AE" w:bidi="ar_AE"/>
        </w:rPr>
      </w:r>
      <w:r>
        <w:rPr>
          <w:rtl/>
          <w:cs/>
          <w:lang w:val="ar_AE" w:bidi="ar_AE"/>
        </w:rPr>
        <w:t>عرض أخآب شراء كرم نابوت لأنه أراد استخدامه لزراعة الخضروات. وهذا يعني أنه كان سيقتلع كروم العنب ويزرع مكانها نباتات أخرى. وعرض أيضًا أن يعطي نابوت كرمًا أفضل مقابل كرمه، أو أن يدفع له ثمنه فضةً إذا كان ذلك أفضل في نظر نابوت. وعبارة "إذا حَسُنَ في عينيك" تعني أيضًا "إذا كنت تفضِّل ذلك".</w:t>
      </w:r>
    </w:p>
    <w:p>
      <w:pPr>
        <w:bidi/>
      </w:pPr>
      <w:r>
        <w:rPr>
          <w:rtl/>
          <w:cs/>
          <w:lang w:val="ar_AE" w:bidi="ar_AE"/>
        </w:rPr>
      </w:r>
      <w:r>
        <w:rPr>
          <w:rtl/>
          <w:cs/>
          <w:lang w:val="ar_AE" w:bidi="ar_AE"/>
        </w:rPr>
        <w:t>أجاب نابوت قائلًا: "حاشا لي من قبل الرب أن أعطيك ميراث آبائي"، تعبيرًا عن رفضه الشديد لعرض الملك. فقد وجد نابوت العرض مهينًا إلى درجة أنه أعلن أن تحلّ عليه لعنة من يهوه إن فعل أمرًا كهذا. وبالنسبة إلى نابوت، كان الكرم ميراثًا انتقل إليه من أسرته، وكان الاحتفاظ به داخل عائلته مسألة شرف واعتزاز.</w:t>
      </w:r>
    </w:p>
    <w:p>
      <w:pPr>
        <w:bidi/>
      </w:pPr>
      <w:r>
        <w:rPr>
          <w:rtl/>
          <w:cs/>
          <w:lang w:val="ar_AE" w:bidi="ar_AE"/>
        </w:rPr>
      </w:r>
      <w:r>
        <w:rPr>
          <w:rtl/>
          <w:cs/>
          <w:lang w:val="ar_AE" w:bidi="ar_AE"/>
        </w:rPr>
        <w:t>عاد الملك أخآب إلى قصره غاضبًا، وانزوى في غرفته عابسًا، ورفض أن يأكل خبزًا. وفي اللغة الأصلية، تشير كلمة "خبز" هنا إلى الطعام عمومًا، ولذلك كان أخآب يرفض تناول أي طعام على الإطلاق.</w:t>
      </w:r>
    </w:p>
    <w:p>
      <w:pPr>
        <w:bidi/>
      </w:pPr>
      <w:r>
        <w:rPr>
          <w:rtl/>
          <w:cs/>
          <w:lang w:val="ar_AE" w:bidi="ar_AE"/>
        </w:rPr>
      </w:r>
      <w:r>
        <w:rPr>
          <w:rtl/>
          <w:cs/>
          <w:lang w:val="ar_AE" w:bidi="ar_AE"/>
        </w:rPr>
        <w:t>عندما علمت إيزابل أن زوجها يرفض تناول الطعام، ذهبت لتطمئن عليه، وسألته عن سبب انزعاجه. فأخبرها أخآب بما حدث بينه وبين نابوت.</w:t>
      </w:r>
    </w:p>
    <w:p>
      <w:pPr>
        <w:bidi/>
      </w:pPr>
      <w:r>
        <w:rPr>
          <w:rtl/>
          <w:cs/>
          <w:lang w:val="ar_AE" w:bidi="ar_AE"/>
        </w:rPr>
      </w:r>
      <w:r>
        <w:rPr>
          <w:rtl/>
          <w:cs/>
          <w:lang w:val="ar_AE" w:bidi="ar_AE"/>
        </w:rPr>
        <w:t>سألت إيزابل أخآب: "أأنت الآن تحكم على إسرائيل؟" وهذه طريقة وبَّخته بها على سلوكه الذي رأته ضعيفًا ولا يليق بالملك.</w:t>
      </w:r>
    </w:p>
    <w:p>
      <w:pPr>
        <w:bidi/>
      </w:pPr>
      <w:r>
        <w:rPr>
          <w:rtl/>
          <w:cs/>
          <w:lang w:val="ar_AE" w:bidi="ar_AE"/>
        </w:rPr>
      </w:r>
      <w:r>
        <w:rPr>
          <w:rtl/>
          <w:cs/>
          <w:lang w:val="ar_AE" w:bidi="ar_AE"/>
        </w:rPr>
        <w:t xml:space="preserve">توقَّفوا هنا وناقشوا كيف ستعبِّرون في لغتكم عن الطريقة التي وبَّخت بها إيزابل أخآب. أوقِفوا الاستماع إلى هذا التسجيل الصوتي هنا. </w:t>
      </w:r>
    </w:p>
    <w:p>
      <w:pPr>
        <w:bidi/>
      </w:pPr>
      <w:r>
        <w:rPr>
          <w:rtl/>
          <w:cs/>
          <w:lang w:val="ar_AE" w:bidi="ar_AE"/>
        </w:rPr>
      </w:r>
      <w:r>
        <w:rPr>
          <w:rtl/>
          <w:cs/>
          <w:lang w:val="ar_AE" w:bidi="ar_AE"/>
        </w:rPr>
        <w:t>ترى إيزابل أن تصرفات أخآب لا تليق بملك حقيقي. ولذلك تأمره بأن يقوم ويأكل وليطب قلبه. وفي اللغة الأصلية، تشير كلمة "قلب" إلى الجزء من الإنسان الذي يفكِّر ويشعر ويتخذ القرارات. وتستخدم إيزابل هذا التعبير الخاص لتقول لأخآب ألا يقلق، بل أن يستعيد نشاطه ويفرح.</w:t>
      </w:r>
    </w:p>
    <w:p>
      <w:pPr>
        <w:bidi/>
      </w:pPr>
      <w:r>
        <w:rPr>
          <w:rtl/>
          <w:cs/>
          <w:lang w:val="ar_AE" w:bidi="ar_AE"/>
        </w:rPr>
      </w:r>
      <w:r>
        <w:rPr>
          <w:rtl/>
          <w:cs/>
          <w:lang w:val="ar_AE" w:bidi="ar_AE"/>
        </w:rPr>
        <w:t>وعندما تقول إيزابل: "أنا أعطيك كرمَ نابوتَ اليَزرَعيليِّ"، فإنها تؤكد أنها هي بنفسها ستضمن حصوله عليه. وتريد إيزابل أن تُري أخآب، من خلال أفعالها، كيف تتوقع منه أن يتصرف بصفته ملكًا.</w:t>
      </w:r>
    </w:p>
    <w:p>
      <w:pPr>
        <w:bidi/>
      </w:pPr>
      <w:r>
        <w:rPr>
          <w:rtl/>
          <w:cs/>
          <w:lang w:val="ar_AE" w:bidi="ar_AE"/>
        </w:rPr>
      </w:r>
      <w:r>
        <w:rPr>
          <w:rtl/>
          <w:cs/>
          <w:lang w:val="ar_AE" w:bidi="ar_AE"/>
        </w:rPr>
        <w:t xml:space="preserve">وتكتب إيزابل رسائل باسم أخآب، أي إنها توقِّع اسمه على الرسائل كما لو كانت صادرة عنه. كما تستخدم خاتمه وختمه الرسميين لكي تبدو الرسائل وكأنها أوامر رسمية صادرة عن الملك، </w:t>
      </w:r>
    </w:p>
    <w:p>
      <w:pPr>
        <w:bidi/>
      </w:pPr>
      <w:r>
        <w:rPr>
          <w:rtl/>
          <w:cs/>
          <w:lang w:val="ar_AE" w:bidi="ar_AE"/>
        </w:rPr>
      </w:r>
      <w:r>
        <w:rPr>
          <w:rtl/>
          <w:cs/>
          <w:lang w:val="ar_AE" w:bidi="ar_AE"/>
        </w:rPr>
        <w:t>ويظهر مضمونها كما لو أن أخآب نفسه هو الذي أصدره. وتأمر إيزابل في الرسائل شيوخ يزرعيل وأشرافها بأن ينادوا بصوم، ويُجلسوا نابوت في موضع شرف، ويضعوا بجانبه رجلين مِنْ بَني بَليَّعالَ يتهمانه زورًا بلعن يهوه والملك. ويشير تعبير "مِنْ بَني بَليَّعالَ" إلى شخص سيئ أو شرير أو لا يُوثق به.</w:t>
      </w:r>
    </w:p>
    <w:p>
      <w:pPr>
        <w:bidi/>
      </w:pPr>
      <w:r>
        <w:rPr>
          <w:rtl/>
          <w:cs/>
          <w:lang w:val="ar_AE" w:bidi="ar_AE"/>
        </w:rPr>
      </w:r>
      <w:r>
        <w:rPr>
          <w:rtl/>
          <w:cs/>
          <w:lang w:val="ar_AE" w:bidi="ar_AE"/>
        </w:rPr>
        <w:t xml:space="preserve">توقَّفوا هنا وناقشوا مع مجموعتكم السؤال التالي: احكوا قصة شخص لم يكن المجتمع يثق به بسبب سمعته في إثارة المشكلات. وانتبهوا إلى الكلمات التي تستخدمونها لوصف هذا النوع من الأشخاص. أوقِفوا الاستماع إلى هذا التسجيل الصوتي هنا. </w:t>
      </w:r>
    </w:p>
    <w:p>
      <w:pPr>
        <w:bidi/>
      </w:pPr>
      <w:r>
        <w:rPr>
          <w:rtl/>
          <w:cs/>
          <w:lang w:val="ar_AE" w:bidi="ar_AE"/>
        </w:rPr>
      </w:r>
      <w:r>
        <w:rPr>
          <w:rtl/>
          <w:cs/>
          <w:lang w:val="ar_AE" w:bidi="ar_AE"/>
        </w:rPr>
        <w:t>تأمر إيزابل القادة بأن يرجموا نابوت حتى الموت، وترسل الرسائل من السامرة إلى قادة مدينة يزرعيل.</w:t>
      </w:r>
    </w:p>
    <w:p>
      <w:pPr>
        <w:bidi/>
      </w:pPr>
      <w:r>
        <w:rPr>
          <w:rtl/>
          <w:cs/>
          <w:lang w:val="ar_AE" w:bidi="ar_AE"/>
        </w:rPr>
      </w:r>
      <w:r>
        <w:rPr>
          <w:rtl/>
          <w:cs/>
          <w:lang w:val="ar_AE" w:bidi="ar_AE"/>
        </w:rPr>
        <w:t>ويتلقى قادة المدينة الرسائل ويطيعون التعليمات الواردة فيها. فينادون بصوم ويُجلسون نابوت في موضع شرف. ثم يُلقِّن القادة سرًا رجلين فاسدين ما ينبغي أن يتَّهما نابوت به، قبل أن يُجلسوهما بجانبه. ويجلس الرجلان بجانب نابوت، ثم يتهمانه زورًا أمام الشعب بالتجديف على يهوه والملك، أي بلعنهما. وكان الشخص يُعَدُّ لاعنًا لله عندما يهينه أو ينتقص من كرامته أو يصوِّره على أنه أقل قوةً أو أهميةً مما هو عليه.</w:t>
      </w:r>
    </w:p>
    <w:p>
      <w:pPr>
        <w:bidi/>
      </w:pPr>
      <w:r>
        <w:rPr>
          <w:rtl/>
          <w:cs/>
          <w:lang w:val="ar_AE" w:bidi="ar_AE"/>
        </w:rPr>
      </w:r>
      <w:r>
        <w:rPr>
          <w:rtl/>
          <w:cs/>
          <w:lang w:val="ar_AE" w:bidi="ar_AE"/>
        </w:rPr>
        <w:t xml:space="preserve">توقَّفوا هنا وناقشوا مع مجموعتكم السؤال التالي: احكوا قصة شخص قال كلامًا سيئًا جدًا أو غير محترم عن قادته. ماذا حدث لذلك الشخص؟ أوقِفوا الاستماع إلى هذا التسجيل الصوتي هنا. </w:t>
      </w:r>
    </w:p>
    <w:p>
      <w:pPr>
        <w:bidi/>
      </w:pPr>
      <w:r>
        <w:rPr>
          <w:rtl/>
          <w:cs/>
          <w:lang w:val="ar_AE" w:bidi="ar_AE"/>
        </w:rPr>
      </w:r>
      <w:r>
        <w:rPr>
          <w:rtl/>
          <w:cs/>
          <w:lang w:val="ar_AE" w:bidi="ar_AE"/>
        </w:rPr>
        <w:t>فيُخرج الرجلان والقادة والشعب نابوت قسرًا إلى خارج المدينة ويرجمونه حتى الموت. من المهم أن نتذكر أن الناس كانوا يتبعون شريعة موسى، التي كانت تنص على أن يُرجَم الشخص حتى الموت إذا جدَّف على يهوه أو قال كلامًا سيئًا عنه.</w:t>
      </w:r>
    </w:p>
    <w:p>
      <w:pPr>
        <w:bidi/>
      </w:pPr>
      <w:r>
        <w:rPr>
          <w:rtl/>
          <w:cs/>
          <w:lang w:val="ar_AE" w:bidi="ar_AE"/>
        </w:rPr>
      </w:r>
      <w:r>
        <w:rPr>
          <w:rtl/>
          <w:cs/>
          <w:lang w:val="ar_AE" w:bidi="ar_AE"/>
        </w:rPr>
        <w:t>يرسل قادة المدينة رسالة إلى إيزابل ويُعلمونها أن نابوت قد مات. وعندما يصلها الخبر، تطلب من أخآب أن يقوم ويستولي على كرم نابوت، لأنه قد مات. ولا تقصد إيزابل بقولها أن يقوم أن ينهض أخآب من مكانه جسديًا فحسب، بل إنها تحثه على اتخاذ إجراء.</w:t>
      </w:r>
    </w:p>
    <w:p>
      <w:pPr>
        <w:bidi/>
      </w:pPr>
      <w:r>
        <w:rPr>
          <w:rtl/>
          <w:cs/>
          <w:lang w:val="ar_AE" w:bidi="ar_AE"/>
        </w:rPr>
      </w:r>
      <w:r>
        <w:rPr>
          <w:rtl/>
          <w:cs/>
          <w:lang w:val="ar_AE" w:bidi="ar_AE"/>
        </w:rPr>
        <w:t>فيقوم أخآب ويستولي على كرم نابوت.</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الملوك الأول ٢١: ١–١٦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خمسة مشاهد.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الملك أخآب</w:t>
      </w:r>
    </w:p>
    <w:p>
      <w:pPr>
        <w:pStyle w:val="ListBullet"/>
        <w:bidi/>
        <w:spacing w:line="240" w:lineRule="auto"/>
        <w:ind w:left="720"/>
      </w:pPr>
      <w:r>
        <w:rPr>
          <w:rtl/>
          <w:cs/>
          <w:lang w:val="ar_AE" w:bidi="ar_AE"/>
        </w:rPr>
      </w:r>
      <w:r>
        <w:rPr>
          <w:rtl/>
          <w:cs/>
          <w:lang w:val="ar_AE" w:bidi="ar_AE"/>
        </w:rPr>
        <w:t>نابوت</w:t>
      </w:r>
    </w:p>
    <w:p>
      <w:pPr>
        <w:pStyle w:val="ListBullet"/>
        <w:bidi/>
        <w:spacing w:line="240" w:lineRule="auto"/>
        <w:ind w:left="720"/>
      </w:pPr>
      <w:r>
        <w:rPr>
          <w:rtl/>
          <w:cs/>
          <w:lang w:val="ar_AE" w:bidi="ar_AE"/>
        </w:rPr>
      </w:r>
      <w:r>
        <w:rPr>
          <w:rtl/>
          <w:cs/>
          <w:lang w:val="ar_AE" w:bidi="ar_AE"/>
        </w:rPr>
        <w:t>إيزابل</w:t>
      </w:r>
    </w:p>
    <w:p>
      <w:pPr>
        <w:pStyle w:val="ListBullet"/>
        <w:bidi/>
        <w:spacing w:line="240" w:lineRule="auto"/>
        <w:ind w:left="720"/>
      </w:pPr>
      <w:r>
        <w:rPr>
          <w:rtl/>
          <w:cs/>
          <w:lang w:val="ar_AE" w:bidi="ar_AE"/>
        </w:rPr>
      </w:r>
      <w:r>
        <w:rPr>
          <w:rtl/>
          <w:cs/>
          <w:lang w:val="ar_AE" w:bidi="ar_AE"/>
        </w:rPr>
        <w:t>شيوخ يزرعيل وأشرافها</w:t>
      </w:r>
    </w:p>
    <w:p>
      <w:pPr>
        <w:pStyle w:val="ListBullet"/>
        <w:bidi/>
        <w:spacing w:line="240" w:lineRule="auto"/>
        <w:ind w:left="720"/>
      </w:pPr>
      <w:r>
        <w:rPr>
          <w:rtl/>
          <w:cs/>
          <w:lang w:val="ar_AE" w:bidi="ar_AE"/>
        </w:rPr>
      </w:r>
      <w:r>
        <w:rPr>
          <w:rtl/>
          <w:cs/>
          <w:lang w:val="ar_AE" w:bidi="ar_AE"/>
        </w:rPr>
        <w:t>شعب يزرعيل</w:t>
      </w:r>
    </w:p>
    <w:p>
      <w:pPr>
        <w:pStyle w:val="ListBullet"/>
        <w:bidi/>
        <w:spacing w:line="240" w:lineRule="auto"/>
        <w:ind w:left="720"/>
      </w:pPr>
      <w:r>
        <w:rPr>
          <w:rtl/>
          <w:cs/>
          <w:lang w:val="ar_AE" w:bidi="ar_AE"/>
        </w:rPr>
      </w:r>
      <w:r>
        <w:rPr>
          <w:rtl/>
          <w:cs/>
          <w:lang w:val="ar_AE" w:bidi="ar_AE"/>
        </w:rPr>
        <w:t>الرجلان الفاسدان</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مثِّلوا كيف يذهب الملك أخآب إلى نابوت ويطلب منه أن يشتري كرمه لكي يزرع فيه الخضروات. ويقول أخآب إنه سيعطي نابوت كرمًا أفضل مقابل كرمه، أو سيدفع له ثمن الكرم فضةً إذا كان ذلك أفضل في نظر نابوت. لكن نابوت يرفض طلب الملك رفضًا قاطعًا، ويقول إن بيع ميراثه سيكون إهانة ليهوه. فيعود الملك أخآب إلى قصره غاضبًا ومنزعجًا.</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أخآب: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كيف يستلقي الملك أخآب على سريره في قصره ويرفض تناول الطعام، كما يرفض التحدث إلى أي شخص. وعندما تسمع إيزابل أن أخآب يرفض تناول الطعام، تذهب إلى غرفته وتسأله عن سبب انزعاجه الشديد. فيخبرها أخآب بقصة نابوت وكيف رفض بيع كرمه. فتسأله إيزابل إن كان هذا هو التصرف الذي يليق بملك إسرائيل، ثم تأمره بأن يقوم ويتناول الطعام، لأنها ستُريه كيف يحصل على كرم نابوت.</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الشخصية التي تؤدي دور إيزابل: "بمَ تشعرين أو فيمَ تفكِّرين؟"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كيف تكتب إيزابل رسائل باسم أخآب وتستخدم ختمه الرسمي. وتأمر في الرسائل قادة مدينة يزرعيل بأن ينادوا بصوم وأن يُجلسوا نابوت في موضع شرف، كما تأمرهم بأن يُجلسوا رجلين من بني بليَّعال بجانب نابوت ليتَّهِماه بلعن يهوه والملك، ثم تأمرهم بإخراج نابوت إلى خارج المدينة ورجمه حتى الموت.</w:t>
      </w:r>
    </w:p>
    <w:p>
      <w:pPr>
        <w:bidi/>
      </w:pPr>
      <w:r>
        <w:rPr>
          <w:rtl/>
          <w:cs/>
          <w:lang w:val="ar_AE" w:bidi="ar_AE"/>
        </w:rPr>
      </w:r>
      <w:r>
        <w:rPr>
          <w:rtl/>
          <w:cs/>
          <w:lang w:val="ar_AE" w:bidi="ar_AE"/>
        </w:rPr>
        <w:t>مثِّلوا كيف يتلقى قادة مدينة يزرعيل أوامر الملك.</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الأشخاص الذين يؤدون أدوار قادة المدينة: "بمَ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كيف ينفذ قادة المدينة تعليمات الرسالة. فينادون بصوم، ويُجلسون نابوت في موضع شرف، ويخبرون رجلين من بني بليَّعال بما ينبغي أن يقولاه عن نابوت. فيتهمه الرجلان بلعن يهوه والملك، وبعد ذلك يأخذ الناس نابوت إلى خارج المدينة ويرجمونه حتى الموت. ويرسل قادة المدينة رسالة إلى الملك لإبلاغه بموت نابوت.</w:t>
      </w:r>
    </w:p>
    <w:p>
      <w:pPr>
        <w:bidi/>
      </w:pPr>
      <w:r>
        <w:rPr>
          <w:rtl/>
          <w:cs/>
          <w:lang w:val="ar_AE" w:bidi="ar_AE"/>
        </w:rPr>
      </w:r>
      <w:r>
        <w:rPr>
          <w:rtl/>
          <w:cs/>
          <w:lang w:val="ar_AE" w:bidi="ar_AE"/>
        </w:rPr>
        <w:t>مثِّلوا كيف تعلم إيزابل بموت نابوت، فتُخبر أخآب بالخبر وتأمره بأن يذهب ويستولي على الكرم. فيذهب أخآب على الفور ويستولي على الكرم.</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أخآب: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الملوك الأول ٢١: ١–١٦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كان لنابوت كرم عنب بالقرب من قصر أخآب. وكرم العنب هو بستان حيث يزرع الناس العنب. والعنب هو ثمر طري به عصير وينمو على شجرة تُدعى الكرمة. وعادةً ما يُحاط الكرم بسور حتى لا تتمكن الحيوانات البرية أو اللصوص من الدخول إليه، وكان الناس يصنعون هذا السور من الأحجار أو الشجيرات الشائكة. </w:t>
      </w:r>
    </w:p>
    <w:p>
      <w:pPr>
        <w:bidi/>
      </w:pPr>
      <w:r>
        <w:rPr>
          <w:rtl/>
          <w:cs/>
          <w:lang w:val="ar_AE" w:bidi="ar_AE"/>
        </w:rPr>
      </w:r>
      <w:r>
        <w:rPr>
          <w:rtl/>
          <w:cs/>
          <w:lang w:val="ar_AE" w:bidi="ar_AE"/>
        </w:rPr>
        <w:t xml:space="preserve">توقّفوا هنا وناقشوا معًا ما هي الكلمة أو العبارة التي ستستخدمونها للتعبير عن </w:t>
      </w:r>
      <w:r>
        <w:rPr>
          <w:b/>
          <w:rtl/>
          <w:cs/>
          <w:lang w:val="ar_AE" w:bidi="ar_AE"/>
        </w:rPr>
        <w:t>الكرم</w:t>
      </w:r>
      <w:r>
        <w:rPr>
          <w:rtl/>
          <w:cs/>
          <w:lang w:val="ar_AE" w:bidi="ar_AE"/>
        </w:rPr>
        <w:t xml:space="preserve">. راجعوا كلمة كرم في قاموس الكلمات الرئيسية لمزيد من المعلومات. إذا كنتم قد ترجمتم هذه الكلمة بالفعل في سِفر آخر من الكتاب المُقدَّس، استخدموا الكلمة نفسها التي استخدمتموها هناك. أوقِفوا الاستماع إلى هذا التسجيل الصوتي هنا. </w:t>
      </w:r>
    </w:p>
    <w:p>
      <w:pPr>
        <w:bidi/>
      </w:pPr>
      <w:r>
        <w:rPr>
          <w:rtl/>
          <w:cs/>
          <w:lang w:val="ar_AE" w:bidi="ar_AE"/>
        </w:rPr>
      </w:r>
      <w:r>
        <w:rPr>
          <w:b/>
          <w:rtl/>
          <w:cs/>
          <w:lang w:val="ar_AE" w:bidi="ar_AE"/>
        </w:rPr>
        <w:t>اقترب</w:t>
      </w:r>
      <w:r>
        <w:rPr>
          <w:rtl/>
          <w:cs/>
          <w:lang w:val="ar_AE" w:bidi="ar_AE"/>
        </w:rPr>
        <w:t xml:space="preserve"> الملك أخآب من نابوت وأخبره أنه يريد شراء كرمه ليزرع فيه الخضراوات. الملك هو شخص يحكم مدينة أو إقليمًا، مثل بلد. وقد حكم الملك أخآب أمة إسرائيل. استخدموا الكلمة أو العبارة ذاتها للفظ "ملك" كما استخدمتموها في المقاطع السابقة. للمزيد من المعلومات عن كلمة مَلك، راجعوا "قاموس الكلمات الرئيسية". </w:t>
      </w:r>
    </w:p>
    <w:p>
      <w:pPr>
        <w:bidi/>
      </w:pPr>
      <w:r>
        <w:rPr>
          <w:rtl/>
          <w:cs/>
          <w:lang w:val="ar_AE" w:bidi="ar_AE"/>
        </w:rPr>
      </w:r>
      <w:r>
        <w:rPr>
          <w:rtl/>
          <w:cs/>
          <w:lang w:val="ar_AE" w:bidi="ar_AE"/>
        </w:rPr>
        <w:t>عاد الملك أخآب إلى قصره عابسًا وغاضبًا. وكلمة "قصر" تشير هنا إلى بيت أخآب الكبير. استخدموا الكلمة ذاتها التي استخدمتموها في المقاطع السابقة للإشارة إلى القصر.</w:t>
      </w:r>
    </w:p>
    <w:p>
      <w:pPr>
        <w:bidi/>
      </w:pPr>
      <w:r>
        <w:rPr>
          <w:rtl/>
          <w:cs/>
          <w:lang w:val="ar_AE" w:bidi="ar_AE"/>
        </w:rPr>
      </w:r>
      <w:r>
        <w:rPr>
          <w:rtl/>
          <w:cs/>
          <w:lang w:val="ar_AE" w:bidi="ar_AE"/>
        </w:rPr>
        <w:t xml:space="preserve">رفض نابوت طلب الملك بشدة، وقال إن </w:t>
      </w:r>
      <w:r>
        <w:rPr>
          <w:b/>
          <w:rtl/>
          <w:cs/>
          <w:lang w:val="ar_AE" w:bidi="ar_AE"/>
        </w:rPr>
        <w:t>الرب</w:t>
      </w:r>
      <w:r>
        <w:rPr>
          <w:rtl/>
          <w:cs/>
          <w:lang w:val="ar_AE" w:bidi="ar_AE"/>
        </w:rPr>
        <w:t xml:space="preserve"> قد منعه من التفريط في ميراث آبائه. وتعبير "حاشا لي من قبل الرب" هو تعبير خاص يعني أن نابوت يستجلب على نفسه لعنة من الرب إذا فعل ما لا ينبغي له أن يفعله. ويُستخدم هذا التعبير لإظهار النفور الشديد من أمر لا يريد الشخص أن تكون له أي علاقة به. ويهوه هو الاسم الشخصي لله، الذي يُظهر العلاقة الوثيقة بين الله وإسرائيل. استخدموا الكلمة أو العبارة ذاتها التي استُخدمت سابقًا لترجمة الكلمة "الرب/يهوه"، لمزيد من المعلومات حول كلمة "يهوه"، ارجعوا إلى قاموس الكلمات الرئيسية.</w:t>
      </w:r>
    </w:p>
    <w:p>
      <w:pPr>
        <w:bidi/>
      </w:pPr>
      <w:r>
        <w:rPr>
          <w:rtl/>
          <w:cs/>
          <w:lang w:val="ar_AE" w:bidi="ar_AE"/>
        </w:rPr>
      </w:r>
      <w:r>
        <w:rPr>
          <w:rtl/>
          <w:cs/>
          <w:lang w:val="ar_AE" w:bidi="ar_AE"/>
        </w:rPr>
        <w:t xml:space="preserve">رفض نابوت التفريط في الكرم لأنه كان </w:t>
      </w:r>
      <w:r>
        <w:rPr>
          <w:b/>
          <w:rtl/>
          <w:cs/>
          <w:lang w:val="ar_AE" w:bidi="ar_AE"/>
        </w:rPr>
        <w:t>ميراث</w:t>
      </w:r>
      <w:r>
        <w:rPr>
          <w:rtl/>
          <w:cs/>
          <w:lang w:val="ar_AE" w:bidi="ar_AE"/>
        </w:rPr>
        <w:t xml:space="preserve"> آبائه، فقد تناقل أسلافه ملكية الكرم من جيل إلى جيل حتى وصل إليه. وهكذا، كان الكرم ملكًا لنابوت لأنه انتقل إليه عن طريق الميراث العائلي. استخدموا الكلمة أو العبارة نفسها التي استخدمتموها في المقاطع السابقة للتعبير عن كلمة "ميراث".</w:t>
      </w:r>
    </w:p>
    <w:p>
      <w:pPr>
        <w:bidi/>
      </w:pPr>
      <w:r>
        <w:rPr>
          <w:rtl/>
          <w:cs/>
          <w:lang w:val="ar_AE" w:bidi="ar_AE"/>
        </w:rPr>
      </w:r>
      <w:r>
        <w:rPr>
          <w:rtl/>
          <w:cs/>
          <w:lang w:val="ar_AE" w:bidi="ar_AE"/>
        </w:rPr>
        <w:t xml:space="preserve">بعد أن اكتئب أخآب في قصره، سألته زوجته عن سبب انزعاجه الشديد. وبعد أن شرح لها ما حدث، سألته إيزابل عمّا إذا كان هو الملك على إسرائيل أم </w:t>
      </w:r>
      <w:r>
        <w:rPr>
          <w:b/>
          <w:rtl/>
          <w:cs/>
          <w:lang w:val="ar_AE" w:bidi="ar_AE"/>
        </w:rPr>
        <w:t>لا</w:t>
      </w:r>
      <w:r>
        <w:rPr>
          <w:rtl/>
          <w:cs/>
          <w:lang w:val="ar_AE" w:bidi="ar_AE"/>
        </w:rPr>
        <w:t>. والمقصود بإسرائيل هنا هو الإقليم أو الأرض التي عاش فيها الإسرائيليون في المملكة الشمالية. استخدموا نفس الكلمة أو العبارة لـ "إسرائيل" كما استخدمتموها في المقاطع السابقة. لمزيد من المعلومات حول كلمة "إسرائيل"، راجعوا قاموس الكلمات الرئيسية.</w:t>
      </w:r>
    </w:p>
    <w:p>
      <w:pPr>
        <w:bidi/>
      </w:pPr>
      <w:r>
        <w:rPr>
          <w:rtl/>
          <w:cs/>
          <w:lang w:val="ar_AE" w:bidi="ar_AE"/>
        </w:rPr>
      </w:r>
      <w:r>
        <w:rPr>
          <w:rtl/>
          <w:cs/>
          <w:lang w:val="ar_AE" w:bidi="ar_AE"/>
        </w:rPr>
        <w:t xml:space="preserve">استخدمت إيزابل خاتم الملك لإرسال رسائل إلى شيوخ </w:t>
      </w:r>
      <w:r>
        <w:rPr>
          <w:b/>
          <w:rtl/>
          <w:cs/>
          <w:lang w:val="ar_AE" w:bidi="ar_AE"/>
        </w:rPr>
        <w:t>المدينة</w:t>
      </w:r>
      <w:r>
        <w:rPr>
          <w:rtl/>
          <w:cs/>
          <w:lang w:val="ar_AE" w:bidi="ar_AE"/>
        </w:rPr>
        <w:t xml:space="preserve"> وأشرافها في يزرعيل. والشيخ هو قائد عائلة كان يساعد في اتخاذ القرارات المهمة المتعلقة بالجماعة، أما الأشراف فكانوا ملاك أراضٍ أثرياء يتمتعون بحقوق معينة لم تكن متاحة لجميع الناس. استخدموا الكلمة أو العبارة نفسها التي استخدمتموها في المقاطع السابقة للتعبير عن كلمة "شيوخ". ولمزيد من المعلومات عن الشيوخ، راجعوا قاموس الكلمات الرئيسية. </w:t>
      </w:r>
    </w:p>
    <w:p>
      <w:pPr>
        <w:bidi/>
      </w:pPr>
      <w:r>
        <w:rPr>
          <w:rtl/>
          <w:cs/>
          <w:lang w:val="ar_AE" w:bidi="ar_AE"/>
        </w:rPr>
      </w:r>
      <w:r>
        <w:rPr>
          <w:rtl/>
          <w:cs/>
          <w:lang w:val="ar_AE" w:bidi="ar_AE"/>
        </w:rPr>
        <w:t xml:space="preserve">توقَّفوا هنا وناقشوا معًا الكلمة أو العبارة التي ستستخدمونها لترجمة كلمة </w:t>
      </w:r>
      <w:r>
        <w:rPr>
          <w:b/>
          <w:rtl/>
          <w:cs/>
          <w:lang w:val="ar_AE" w:bidi="ar_AE"/>
        </w:rPr>
        <w:t>أشراف</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أمرت إيزابل قادة المدينة بأن يعلنوا يومًا للصوم. وعندما يصوم الناس، يمتنعون عن الأكل والشرب مدة معينة. ويصوم الناس لأسباب كثيرة؛ فقد يشعرون بالحزن، أو يرغبون في التوبة، أو يريدون إظهار التواضع أمام الله. ومن المرجح أن يوم الصوم هذا كان مناسبة خاصة يطلب فيها الناس من الله المساعدة أو الإرشاد. وكان الصوم وسيلة لإظهار مدى خطورة المشكلة أمام الله. وفي هذه القصة، كانت المشكلة هي الخطيئة التي زعموا زورًا أن نابوت ارتكبها.</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الصوم</w:t>
      </w:r>
      <w:r>
        <w:rPr>
          <w:rtl/>
          <w:cs/>
          <w:lang w:val="ar_AE" w:bidi="ar_AE"/>
        </w:rPr>
        <w:t xml:space="preserve">. انظروا كلمة صوم في قاموس الكلمات الرئيسية لمزيد من المعلومات. 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اتّهم الرجلان نابوت بأنه </w:t>
      </w:r>
      <w:r>
        <w:rPr>
          <w:b/>
          <w:rtl/>
          <w:cs/>
          <w:lang w:val="ar_AE" w:bidi="ar_AE"/>
        </w:rPr>
        <w:t>جدّف</w:t>
      </w:r>
      <w:r>
        <w:rPr>
          <w:rtl/>
          <w:cs/>
          <w:lang w:val="ar_AE" w:bidi="ar_AE"/>
        </w:rPr>
        <w:t xml:space="preserve"> على </w:t>
      </w:r>
      <w:r>
        <w:rPr>
          <w:b/>
          <w:rtl/>
          <w:cs/>
          <w:lang w:val="ar_AE" w:bidi="ar_AE"/>
        </w:rPr>
        <w:t>الله</w:t>
      </w:r>
      <w:r>
        <w:rPr>
          <w:rtl/>
          <w:cs/>
          <w:lang w:val="ar_AE" w:bidi="ar_AE"/>
        </w:rPr>
        <w:t xml:space="preserve"> وعلى الملك. ويُسمّى هذا تجديفًا عندما يسبّ شخصٌ الله، أو يهينه، أو ينتقص من كرامته، أو يصوّره على أنه أقل قدرةً أو أهميةً مما هو عليه. وعقوبة التجديف هي الموت. وعندما يلعن شخصٌ غيره، فإنه يتمنى أن يحدث أمر سيئ لذلك الشخص. استخدموا الكلمات أو العبارات نفسها التي استخدمتموها في المقاطع السابقة للتعبير عن كلمة "الله" وكلمة "يلعن". ولمزيد من المعلومات عن كلمة الله وكلمة يلعن، راجعوا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21:17–29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الملوك الأول ٢١: ١٧–٢٩ واحفظوه في قلوبكم. </w:t>
      </w:r>
    </w:p>
    <w:p>
      <w:pPr>
        <w:bidi/>
      </w:pPr>
      <w:r>
        <w:rPr>
          <w:rtl/>
          <w:cs/>
          <w:lang w:val="ar_AE" w:bidi="ar_AE"/>
        </w:rPr>
      </w:r>
      <w:r>
        <w:rPr>
          <w:rtl/>
          <w:cs/>
          <w:lang w:val="ar_AE" w:bidi="ar_AE"/>
        </w:rPr>
        <w:t>استمعوا إلى نسخة صوتية من سفر الملوك الأول ٢١: ١٧–٢٩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الملوك الأول ٢١: ١٧–٢٩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القصة السابقة، كان الملك أخآب منزعجًا جدًا لأن نابوت رفض أن يبيع له كرمه. وعلمت إيزابل أن الملك أخآب حزين إلى درجة أنه امتنع عن الأكل، فقررت أن تحل المشكلة من أجله. ووضعت خطة لقتل نابوت، وتظاهرت بأنها تتصرف باسم الملك أخآب، وأرسلت رسائل إلى قادة المدينة التي كان نابوت يعيش فيها، وأمرتهم أن يرجموا نابوت حتى الموت، فأطاعوها. ثم طلبت من أخآب أن يذهب ويستولي على الكرم، فذهب على الفور.</w:t>
      </w:r>
    </w:p>
    <w:p>
      <w:pPr>
        <w:bidi/>
      </w:pPr>
      <w:r>
        <w:rPr>
          <w:rtl/>
          <w:cs/>
          <w:lang w:val="ar_AE" w:bidi="ar_AE"/>
        </w:rPr>
      </w:r>
      <w:r>
        <w:rPr>
          <w:rtl/>
          <w:cs/>
          <w:lang w:val="ar_AE" w:bidi="ar_AE"/>
        </w:rPr>
        <w:t>بعد ذلك، كان كلام الرب إلى إيليا التشبي. وكما تتذكرون، كان إيليا نبيًا من بلدة تُدعى تشبة، في منطقة جلعاد. وعندما نقول "فكانَ كلامُ الرَّبِّ إلَى إيليّا"، فهذا يعني أن الرب أعطى إيليا رسالة ينقلها إلى الملك أخآب، الذي كان يتصرف تصرفًا شريرًا. وأمر الرب إيليا أن يذهب ويلتقي أخآب.</w:t>
      </w:r>
    </w:p>
    <w:p>
      <w:pPr>
        <w:bidi/>
      </w:pPr>
      <w:r>
        <w:rPr>
          <w:rtl/>
          <w:cs/>
          <w:lang w:val="ar_AE" w:bidi="ar_AE"/>
        </w:rPr>
      </w:r>
      <w:r>
        <w:rPr>
          <w:rtl/>
          <w:cs/>
          <w:lang w:val="ar_AE" w:bidi="ar_AE"/>
        </w:rPr>
        <w:t>كان الملك أخآب حاكم إسرائيل، وكان يحكم من مدينة العاصمة، السامرة. لكن أخآب كان في ذلك الوقت في كرم نابوت في يزرعيل، إذ كان قد ذهب إلى هناك للتو ليستولي على الكرم بعدما جعلت إيزابل قادة المدينة يقتلون نابوت.</w:t>
      </w:r>
    </w:p>
    <w:p>
      <w:pPr>
        <w:bidi/>
      </w:pPr>
      <w:r>
        <w:rPr>
          <w:rtl/>
          <w:cs/>
          <w:lang w:val="ar_AE" w:bidi="ar_AE"/>
        </w:rPr>
      </w:r>
      <w:r>
        <w:rPr>
          <w:rtl/>
          <w:cs/>
          <w:lang w:val="ar_AE" w:bidi="ar_AE"/>
        </w:rPr>
        <w:t xml:space="preserve">توقّفوا هنا وانظروا معًا إلى خريطة </w:t>
      </w:r>
      <w:r>
        <w:rPr>
          <w:b/>
          <w:rtl/>
          <w:cs/>
          <w:lang w:val="ar_AE" w:bidi="ar_AE"/>
        </w:rPr>
        <w:t>لإسرائيل تُظهر مواقع تشبة والسامرة ويزرعيل</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أمر الرب إيليا أن يبدأ رسالته إلى أخآب بقوله: "هكذا قال الرب"، وهي عبارة تُستخدم لتقديم رسالة الرب عندما يتحدث إيليا إلى أخآب. وسأل أخآب: "هل قتلت وورثت أيضًا؟" ولم يكن الرب يسأل أخآب سؤالًا حقيقيًا لكي يعرف الحقيقة، بل كانت هذه الكلمات وسيلة لتوضيح أن أخآب قتل رجلًا واستولى على ممتلكاته، أي الكرم. وكما تتذكرون، الكرم هو بستان خاص يزرع فيه الناس العنب على نباتات الكرمة.</w:t>
      </w:r>
    </w:p>
    <w:p>
      <w:pPr>
        <w:bidi/>
      </w:pPr>
      <w:r>
        <w:rPr>
          <w:rtl/>
          <w:cs/>
          <w:lang w:val="ar_AE" w:bidi="ar_AE"/>
        </w:rPr>
      </w:r>
      <w:r>
        <w:rPr>
          <w:rtl/>
          <w:cs/>
          <w:lang w:val="ar_AE" w:bidi="ar_AE"/>
        </w:rPr>
        <w:t>توقَّفوا هنا وانظروا كمجموعة إلى صورة</w:t>
      </w:r>
      <w:r>
        <w:rPr>
          <w:rtl/>
          <w:cs/>
          <w:lang w:val="ar_AE" w:bidi="ar_AE"/>
        </w:rPr>
        <w:t xml:space="preserve"> كرم</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بعد ذلك، سيعلن إيليا نبوة، أي رسالة من الله بشأن ما سيحدث في المستقبل. ويقول إيليا إن الكلاب ستلحس دم أخآب في المكان نفسه الذي لحست فيه دم نابوت بعد موته. وكما تتذكرون، مات نابوت خارج مدينة يزرعيل عندما رجمه قادة المدينة حتى الموت. وستتحقق نبوة إيليا على مراحل. أولًا، سيموت أخآب خارج مدينة السامرة، وستلحس الكلاب دمه هناك. وبعد ذلك، سيموت يَهورام، ابن أخآب، أيضًا، وسيترك الناس جثته في أرض نابوت. ويؤكد الراوي أن الكلاب ستلحس دم أخآب نفسه، مما يوضح أن أخآب سينال العقاب نفسه الذي ناله نابوت.</w:t>
      </w:r>
    </w:p>
    <w:p>
      <w:pPr>
        <w:bidi/>
      </w:pPr>
      <w:r>
        <w:rPr>
          <w:rtl/>
          <w:cs/>
          <w:lang w:val="ar_AE" w:bidi="ar_AE"/>
        </w:rPr>
      </w:r>
      <w:r>
        <w:rPr>
          <w:rtl/>
          <w:cs/>
          <w:lang w:val="ar_AE" w:bidi="ar_AE"/>
        </w:rPr>
        <w:t>توقّفوا هنا وانظروا كمجموعة إلى صورة</w:t>
      </w:r>
      <w:r>
        <w:rPr>
          <w:rtl/>
          <w:cs/>
          <w:lang w:val="ar_AE" w:bidi="ar_AE"/>
        </w:rPr>
        <w:t xml:space="preserve"> كلب.</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بعد أن تلقّى إيليا رسالة الرب بشأن أخآب، ذهب إلى كرم نابوت وأبلغ أخآب بالرسالة مباشرة. فردّ أخآب قائلًا: "هل وجدتني يا عدوّي؟" وكان ردّه دفاعيًا، إذ وصف إيليا بأنه عدوّه. وكما قد تتذكرون، لم يكن هذا اللقاء أول مرة يتحدث فيها إيليا وأخآب معًا. ففي المرة السابقة التي التقيا فيها، أرسل الرب نارًا من السماء وهزم أنبياء البعل. وفي ذلك الوقت، وصف أخآب إيليا بأنه "مُكَدِّر إسرائيل". أما الآن، فقد ذهب أخآب إلى أبعد من ذلك، ووصف إيليا بأنه عدوّه الشخصي، لأن إيليا كان يواصل إعلان دينونة الرب على هذا الملك الشرير.</w:t>
      </w:r>
    </w:p>
    <w:p>
      <w:pPr>
        <w:bidi/>
      </w:pPr>
      <w:r>
        <w:rPr>
          <w:rtl/>
          <w:cs/>
          <w:lang w:val="ar_AE" w:bidi="ar_AE"/>
        </w:rPr>
      </w:r>
      <w:r>
        <w:rPr>
          <w:rtl/>
          <w:cs/>
          <w:lang w:val="ar_AE" w:bidi="ar_AE"/>
        </w:rPr>
        <w:t xml:space="preserve">توقّفوا هنا وناقشوا هذا السؤال معًا: في ثقافتكم، ماذا يحدث عندما يقول شخص الحقيقة، حتى لو كان سماعها صعبًا؟ وكيف يعامل الناس الأنبياء أو الذين يقولون الحقيقة؟ وما الكلمات التي يستخدمها الناس لوصف شخص ينقل أخبارًا سيئة أو يوجّه تصحيحًا للآخرين؟ أوقِفوا الاستماع إلى هذا التسجيل الصوتي هنا. </w:t>
      </w:r>
    </w:p>
    <w:p>
      <w:pPr>
        <w:bidi/>
      </w:pPr>
      <w:r>
        <w:rPr>
          <w:rtl/>
          <w:cs/>
          <w:lang w:val="ar_AE" w:bidi="ar_AE"/>
        </w:rPr>
      </w:r>
      <w:r>
        <w:rPr>
          <w:rtl/>
          <w:cs/>
          <w:lang w:val="ar_AE" w:bidi="ar_AE"/>
        </w:rPr>
        <w:t>قال إيليا إنه جاء لأن أخآب قد باع نفسه لعمل الشر في عيني الرب. وبعبارة أخرى، كرّس أخآب نفسه تمامًا لفعل الأمور التي يكرهها الرب.</w:t>
      </w:r>
    </w:p>
    <w:p>
      <w:pPr>
        <w:bidi/>
      </w:pPr>
      <w:r>
        <w:rPr>
          <w:rtl/>
          <w:cs/>
          <w:lang w:val="ar_AE" w:bidi="ar_AE"/>
        </w:rPr>
      </w:r>
      <w:r>
        <w:rPr>
          <w:rtl/>
          <w:cs/>
          <w:lang w:val="ar_AE" w:bidi="ar_AE"/>
        </w:rPr>
        <w:t>ثم واصل إيليا إبلاغ أخآب برسالة الرب. وبسبب شر أخآب، قال الرب إنه سيُبيد كل نسل أخآب الذكور في إسرائيل، سواء أكانوا عبيدًا أم أحرارًا. وقال الرب إنه سيجعل بيت أخآب، أي عائلته، مثل بيت يربعام بن نباط وبيت بعشا بن أخيا. وكان هذان الرجلان ملكين قادا الشعب إلى عبادة الأصنام بدلًا من عبادة الرب. وبسبب ذلك، سمح الرب لأعدائهما بأن يهزموهما ويقتلوا جميع نسلهما، حتى ينتهي نسلهما ولا يبقى لهما امتداد عائلي. وقال الرب إن الأمر نفسه سيحدث لأخآب، لأنه أغاظ الرب وجعل شعب إسرائيل يخطئ. ولم يُجبر أخآب الإسرائيليين على ارتكاب الخطية، لكنه قادهم بطريقة شجعتهم على الابتعاد عن الرب.</w:t>
      </w:r>
    </w:p>
    <w:p>
      <w:pPr>
        <w:bidi/>
      </w:pPr>
      <w:r>
        <w:rPr>
          <w:rtl/>
          <w:cs/>
          <w:lang w:val="ar_AE" w:bidi="ar_AE"/>
        </w:rPr>
      </w:r>
      <w:r>
        <w:rPr>
          <w:rtl/>
          <w:cs/>
          <w:lang w:val="ar_AE" w:bidi="ar_AE"/>
        </w:rPr>
        <w:t xml:space="preserve">توقّفوا هنا وناقشوا هذا السؤال معًا: في ثقافتكم، كيف يؤثر تصرّف القائد تصرفًا خاطئًا في الشعب؟ وكيف يُحاسب الناس القادة في ثقافتكم؟ وماذا يحدث للأشخاص الذين يقودهم هؤلاء القادة عندما تسوء الأمور؟ أوقِفوا الاستماع إلى هذا التسجيل الصوتي هنا. </w:t>
      </w:r>
    </w:p>
    <w:p>
      <w:pPr>
        <w:bidi/>
      </w:pPr>
      <w:r>
        <w:rPr>
          <w:rtl/>
          <w:cs/>
          <w:lang w:val="ar_AE" w:bidi="ar_AE"/>
        </w:rPr>
      </w:r>
      <w:r>
        <w:rPr>
          <w:rtl/>
          <w:cs/>
          <w:lang w:val="ar_AE" w:bidi="ar_AE"/>
        </w:rPr>
        <w:t>وأخبر الرب أخآب أيضًا أن إيزابل ستموت، وأن الكلاب ستأكل جثتها بالقرب من أسوار يزرعيل. وفي الواقع، ستأكل الكلاب جثث جميع أقارب أخآب الذين يموتون في المدينة، بينما ستأكل طيور السماء جثث أقاربه الذين يموتون في الحقول. ومن المرجح أن هذه الطيور كانت نسورًا، وهي طيور تتغذى على الحيوانات التي ماتت بالفعل. وكان الإسرائيليون يرون أن أكل الكلاب والطيور لجثة الإنسان أمر مخزٍ جدًا، لأنهم كانوا يعتبرون الكلاب حيوانات نجسة، كما كانوا يرون أن عدم دفن الميت دفنًا لائقًا أمر يجلب العار. وكان الدفن اللائق وسيلة مهمة لإكرام الموتى واحترامهم. وكما تتذكرون، كان النبي الذي لم يُذكر اسمه قد قال سابقًا إن أخآب سيموت فحسب، أما الآن، فيوضح إيليا ما سيحدث عندما يموت أخآب.</w:t>
      </w:r>
    </w:p>
    <w:p>
      <w:pPr>
        <w:bidi/>
      </w:pPr>
      <w:r>
        <w:rPr>
          <w:rtl/>
          <w:cs/>
          <w:lang w:val="ar_AE" w:bidi="ar_AE"/>
        </w:rPr>
      </w:r>
      <w:r>
        <w:rPr>
          <w:rtl/>
          <w:cs/>
          <w:lang w:val="ar_AE" w:bidi="ar_AE"/>
        </w:rPr>
        <w:t>ثم يبدأ الراوي في وصف مدى شر أخآب الحقيقي، فيقول إنه لم يكن أحد شريرًا مثله، لأنه كرّس نفسه تمامًا لفعل ما يقول الرب إنه شر. وقد أغوت إيزابل زوجها أخآب ليفعل الشر، واختار أخآب أن يفعل أمورًا كانت "رجسًا" أو مقززة في عيني الرب. وعبد أخآب الأصنام، أي الآلهة الزائفة، بدلًا من عبادة الرب. كما تصرف مثل الأموريين، الذين كانوا يسكنون الأرض قبل أن يطردهم الرب من أمام بني إسرائيل.</w:t>
      </w:r>
    </w:p>
    <w:p>
      <w:pPr>
        <w:bidi/>
      </w:pPr>
      <w:r>
        <w:rPr>
          <w:rtl/>
          <w:cs/>
          <w:lang w:val="ar_AE" w:bidi="ar_AE"/>
        </w:rPr>
      </w:r>
      <w:r>
        <w:rPr>
          <w:rtl/>
          <w:cs/>
          <w:lang w:val="ar_AE" w:bidi="ar_AE"/>
        </w:rPr>
        <w:t xml:space="preserve">توقّفوا هنا وناقشوا هذا السؤال معًا: كيف يتحدث أفراد جماعتكم عن الأشخاص الذين يختارون فعل الشر مرارًا وتكرارًا؟ وما الكلمات التي يستخدمونها لوصف هؤلاء الأشخاص؟ أوقِفوا الاستماع إلى هذا التسجيل الصوتي هنا. </w:t>
      </w:r>
    </w:p>
    <w:p>
      <w:pPr>
        <w:bidi/>
      </w:pPr>
      <w:r>
        <w:rPr>
          <w:rtl/>
          <w:cs/>
          <w:lang w:val="ar_AE" w:bidi="ar_AE"/>
        </w:rPr>
      </w:r>
      <w:r>
        <w:rPr>
          <w:rtl/>
          <w:cs/>
          <w:lang w:val="ar_AE" w:bidi="ar_AE"/>
        </w:rPr>
        <w:t>بعد أن أوضح الراوي مدى شر أخآب، واصل سرد القصة.</w:t>
      </w:r>
    </w:p>
    <w:p>
      <w:pPr>
        <w:bidi/>
      </w:pPr>
      <w:r>
        <w:rPr>
          <w:rtl/>
          <w:cs/>
          <w:lang w:val="ar_AE" w:bidi="ar_AE"/>
        </w:rPr>
      </w:r>
      <w:r>
        <w:rPr>
          <w:rtl/>
          <w:cs/>
          <w:lang w:val="ar_AE" w:bidi="ar_AE"/>
        </w:rPr>
        <w:t>وعندما سمع أخآب رسالة الرب التي نقلها إيليا، شقّ ثيابه وجعل مسحًا على جسده، وصام، أي امتنع عن الأكل عمدًا. وكان المسح نوعًا من القماش الخشن غير المريح. وفي تلك الثقافة، كان شق الثياب وارتداء المسح وسيلة لإظهار الندم الشديد أو الحزن العميق. بل إن أخآب اضطجع بالمسح ومشى بسكوت، وأصبح حزينًا وصامتًا. وكان هذا مختلفًا تمامًا عن سلوكه المعتاد، إذ كان أخآب عادةً لا يفكر إلا في نفسه.</w:t>
      </w:r>
    </w:p>
    <w:p>
      <w:pPr>
        <w:bidi/>
      </w:pPr>
      <w:r>
        <w:rPr>
          <w:rtl/>
          <w:cs/>
          <w:lang w:val="ar_AE" w:bidi="ar_AE"/>
        </w:rPr>
      </w:r>
      <w:r>
        <w:rPr>
          <w:rtl/>
          <w:cs/>
          <w:lang w:val="ar_AE" w:bidi="ar_AE"/>
        </w:rPr>
        <w:t xml:space="preserve">توقّفوا هنا وانظروا معًا إلى صورة </w:t>
      </w:r>
      <w:r>
        <w:rPr>
          <w:rtl/>
          <w:cs/>
          <w:lang w:val="ar_AE" w:bidi="ar_AE"/>
        </w:rPr>
        <w:t>لشخص يرتدي المسح</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ثم تكلم الرب إلى إيليا وسأله: "هل رأيت كيف اتضع أخآب أمامي؟" وتعني كلمة "اتضع" أن أخآب جعل نفسه في موضع منخفض أو اختار الخضوع لشخص آخر. وفي هذه الحالة، خضع أخآب للرب وأظهر ندمه على ما فعله. وبسبب ذلك، قرر الرب أن يرحم أخآب، أي إنه اختار ألا يعاقبه فورًا، مع أنه كان يستحق العقاب. وبدلًا من ذلك، قال الرب إنه سيؤجل جلب الشر على بيت أخآب إلى وقت لاحق، بعد موت أخآب.</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الملوك الأول ٢١: ١٧–٢٩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ستقوم المجموعة بمحاولة تصوُّر هذا المقطع. </w:t>
      </w:r>
    </w:p>
    <w:p>
      <w:pPr>
        <w:bidi/>
      </w:pPr>
      <w:r>
        <w:rPr>
          <w:rtl/>
          <w:cs/>
          <w:lang w:val="ar_AE" w:bidi="ar_AE"/>
        </w:rPr>
      </w:r>
      <w:r>
        <w:rPr>
          <w:rtl/>
          <w:cs/>
          <w:lang w:val="ar_AE" w:bidi="ar_AE"/>
        </w:rPr>
        <w:t xml:space="preserve">يحتوي هذا المقطع على خمسة مشاهد. </w:t>
      </w:r>
    </w:p>
    <w:p>
      <w:pPr>
        <w:bidi/>
      </w:pPr>
      <w:r>
        <w:rPr>
          <w:rtl/>
          <w:cs/>
          <w:lang w:val="ar_AE" w:bidi="ar_AE"/>
        </w:rPr>
      </w:r>
      <w:r>
        <w:rPr>
          <w:b/>
          <w:rtl/>
          <w:cs/>
          <w:lang w:val="ar_AE" w:bidi="ar_AE"/>
        </w:rPr>
        <w:t>في المشهد الأول:</w:t>
      </w:r>
      <w:r>
        <w:rPr>
          <w:rtl/>
          <w:cs/>
          <w:lang w:val="ar_AE" w:bidi="ar_AE"/>
        </w:rPr>
        <w:t xml:space="preserve"> يأمر الرب إيليا أن يذهب ويجد أخآب في كرم نابوت، حيث كان أخآب قد ذهب ليستولي على الكرم بعدما أمرت إيزابل بقتل نابوت. ويأمر الرب إيليا أن يقول لأخآب: "هل قَتَلتَ وورِثتَ أيضًا؟ ثُمَّ كلِّمهُ قائلًا: هكذا قالَ الرَّبُّ: في المَكانِ الّذي لَحَسَتْ فيهِ الكِلابُ دَمَ نابوتَ تلحَسُ الكِلابُ دَمَكَ أنتَ أيضًا".</w:t>
      </w:r>
    </w:p>
    <w:p>
      <w:pPr>
        <w:bidi/>
      </w:pPr>
      <w:r>
        <w:rPr>
          <w:rtl/>
          <w:cs/>
          <w:lang w:val="ar_AE" w:bidi="ar_AE"/>
        </w:rPr>
      </w:r>
      <w:r>
        <w:rPr>
          <w:b/>
          <w:rtl/>
          <w:cs/>
          <w:lang w:val="ar_AE" w:bidi="ar_AE"/>
        </w:rPr>
        <w:t>في المشهد الثاني:</w:t>
      </w:r>
      <w:r>
        <w:rPr>
          <w:rtl/>
          <w:cs/>
          <w:lang w:val="ar_AE" w:bidi="ar_AE"/>
        </w:rPr>
        <w:t xml:space="preserve"> يجد إيليا أخآب في كرم نابوت، فيقول أخآب: "هل وجدتني يا عدوّي؟" فيجيبه إيليا بأنه جاء إليه لأن أخآب يواصل عصيان الرب. ثم ينقل إليه رسالة الرب كاملة، ويعلن أن أخآب وإيزابل وجميع نسل أخآب الذكور سيموتون، وذلك لأن أخآب جعل شعب إسرائيل يخطئ.</w:t>
      </w:r>
    </w:p>
    <w:p>
      <w:pPr>
        <w:bidi/>
      </w:pPr>
      <w:r>
        <w:rPr>
          <w:rtl/>
          <w:cs/>
          <w:lang w:val="ar_AE" w:bidi="ar_AE"/>
        </w:rPr>
      </w:r>
      <w:r>
        <w:rPr>
          <w:b/>
          <w:rtl/>
          <w:cs/>
          <w:lang w:val="ar_AE" w:bidi="ar_AE"/>
        </w:rPr>
        <w:t>في المشهد الثالث:</w:t>
      </w:r>
      <w:r>
        <w:rPr>
          <w:rtl/>
          <w:cs/>
          <w:lang w:val="ar_AE" w:bidi="ar_AE"/>
        </w:rPr>
        <w:t xml:space="preserve"> يتوقف الراوي عن سرد الأحداث ليشرح أن أخآب كان أشرّ من أي شخص آخر، إذ باع نفسه لعمل الشر. وقد ساعدته إيزابل على فعل الشر، واتبع الأصنام مثل الأموريين الذين سكنوا الأرض قبل بني إسرائيل. وكان الرب قد طرد الأموريين من أمام بني إسرائيل، لكن أخآب تصرف مثلهم تمامًا. وبعد ذلك، يستأنف الراوي سرد القصة.</w:t>
      </w:r>
    </w:p>
    <w:p>
      <w:pPr>
        <w:bidi/>
      </w:pPr>
      <w:r>
        <w:rPr>
          <w:rtl/>
          <w:cs/>
          <w:lang w:val="ar_AE" w:bidi="ar_AE"/>
        </w:rPr>
      </w:r>
      <w:r>
        <w:rPr>
          <w:b/>
          <w:rtl/>
          <w:cs/>
          <w:lang w:val="ar_AE" w:bidi="ar_AE"/>
        </w:rPr>
        <w:t>في المشهد الرابع:</w:t>
      </w:r>
      <w:r>
        <w:rPr>
          <w:rtl/>
          <w:cs/>
          <w:lang w:val="ar_AE" w:bidi="ar_AE"/>
        </w:rPr>
        <w:t xml:space="preserve"> يسمع أخآب رسالة الرب ويتضع أمامه، فيشق ثيابه، ويجعل مسحًا على جسده، ويصوم، ويضطجع بالمسح، ويمشي بسكوت.</w:t>
      </w:r>
    </w:p>
    <w:p>
      <w:pPr>
        <w:bidi/>
      </w:pPr>
      <w:r>
        <w:rPr>
          <w:rtl/>
          <w:cs/>
          <w:lang w:val="ar_AE" w:bidi="ar_AE"/>
        </w:rPr>
      </w:r>
      <w:r>
        <w:rPr>
          <w:b/>
          <w:rtl/>
          <w:cs/>
          <w:lang w:val="ar_AE" w:bidi="ar_AE"/>
        </w:rPr>
        <w:t>في المشهد الخامس:</w:t>
      </w:r>
      <w:r>
        <w:rPr>
          <w:rtl/>
          <w:cs/>
          <w:lang w:val="ar_AE" w:bidi="ar_AE"/>
        </w:rPr>
        <w:t xml:space="preserve"> يتكلم الرب إلى إيليا مرة أخرى ويسأله إن كان قد رأى كيف اتضع أخآب أمامه، ويقول إنه سيؤجل جلب الشر على بيت أخآب لأنه قد اتضع أمامه.</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إيليَّا</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الراوي</w:t>
      </w:r>
    </w:p>
    <w:p>
      <w:pPr>
        <w:pStyle w:val="ListBullet"/>
        <w:bidi/>
        <w:spacing w:line="240" w:lineRule="auto"/>
        <w:ind w:left="720"/>
      </w:pPr>
      <w:r>
        <w:rPr>
          <w:rtl/>
          <w:cs/>
          <w:lang w:val="ar_AE" w:bidi="ar_AE"/>
        </w:rPr>
      </w:r>
      <w:r>
        <w:rPr>
          <w:rtl/>
          <w:cs/>
          <w:lang w:val="ar_AE" w:bidi="ar_AE"/>
        </w:rPr>
        <w:t>أخآب</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عندما يقول الراوي إن كلام الرب جاء إلى إيليا، فإنه يستخدم تعبيرًا خاصًا يعني أن الرب أعطى إيليا الكلمات التي يقولها للملك أخآب.</w:t>
      </w:r>
    </w:p>
    <w:p>
      <w:pPr>
        <w:bidi/>
      </w:pPr>
      <w:r>
        <w:rPr>
          <w:rtl/>
          <w:cs/>
          <w:lang w:val="ar_AE" w:bidi="ar_AE"/>
        </w:rPr>
      </w:r>
      <w:r>
        <w:rPr>
          <w:rtl/>
          <w:cs/>
          <w:lang w:val="ar_AE" w:bidi="ar_AE"/>
        </w:rPr>
        <w:t>كان أخآب ملك إسرائيل، وكان يحكم من مدينة السامرة، لكنه كان في ذلك الوقت في مدينة يزرعيل، حيث كان كرم نابوت. وكما تتذكرون، أمرت إيزابل بعض الناس بقتل نابوت، ثم طلبت من أخآب أن يستولي على الكرم لنفسه، فذهب ليستولي عليه. لذلك أمر الرب إيليا أن يذهب ويلتقي أخآب هناك.</w:t>
      </w:r>
    </w:p>
    <w:p>
      <w:pPr>
        <w:bidi/>
      </w:pPr>
      <w:r>
        <w:rPr>
          <w:rtl/>
          <w:cs/>
          <w:lang w:val="ar_AE" w:bidi="ar_AE"/>
        </w:rPr>
      </w:r>
      <w:r>
        <w:rPr>
          <w:rtl/>
          <w:cs/>
          <w:lang w:val="ar_AE" w:bidi="ar_AE"/>
        </w:rPr>
        <w:t>ثم أمر الرب إيليا أن ينقل إلى أخآب كلامه بالضبط. وكجزء من تعليماته، طلب منه أن يبدأ بقوله: "هكذا قال الرب"، وهي عبارة تُستخدم لتقديم رسالة الرب. وكان على إيليا أن يوضح أن هذه هي كلمات الرب نفسه، ثم يواصل الرب إبلاغ إيليا ببقية رسالته إلى أخآب.</w:t>
      </w:r>
    </w:p>
    <w:p>
      <w:pPr>
        <w:bidi/>
      </w:pPr>
      <w:r>
        <w:rPr>
          <w:rtl/>
          <w:cs/>
          <w:lang w:val="ar_AE" w:bidi="ar_AE"/>
        </w:rPr>
      </w:r>
      <w:r>
        <w:rPr>
          <w:rtl/>
          <w:cs/>
          <w:lang w:val="ar_AE" w:bidi="ar_AE"/>
        </w:rPr>
        <w:t>وأمر الرب إيليا أن يسأل أخآب نيابةً عنه: "هل قتلت وورثت أيضًا؟" وأن يقول له أيضًا: "في المَكانِ الّذي لَحَسَتْ فيهِ الكِلابُ دَمَ نابوتَ تلحَسُ الكِلابُ دَمَكَ أنتَ أيضًا".</w:t>
      </w:r>
    </w:p>
    <w:p>
      <w:pPr>
        <w:bidi/>
      </w:pPr>
      <w:r>
        <w:rPr>
          <w:rtl/>
          <w:cs/>
          <w:lang w:val="ar_AE" w:bidi="ar_AE"/>
        </w:rPr>
      </w:r>
      <w:r>
        <w:rPr>
          <w:rtl/>
          <w:cs/>
          <w:lang w:val="ar_AE" w:bidi="ar_AE"/>
        </w:rPr>
        <w:t>لم يكن الرب يطرح السؤال لأنه يريد الحصول على إجابة، بل لكي يؤكد ما فعله أخآب ويجعله يدرك أفعاله. فالقتل المقصود هو قتل نابوت، أما الاستيلاء فيشير إلى استيلاء أخآب على كرم نابوت. ومن المهم ملاحظة كيف تؤكد رسالة الرب أن أخآب سيموت.</w:t>
      </w:r>
    </w:p>
    <w:p>
      <w:pPr>
        <w:bidi/>
      </w:pPr>
      <w:r>
        <w:rPr>
          <w:rtl/>
          <w:cs/>
          <w:lang w:val="ar_AE" w:bidi="ar_AE"/>
        </w:rPr>
      </w:r>
      <w:r>
        <w:rPr>
          <w:rtl/>
          <w:cs/>
          <w:lang w:val="ar_AE" w:bidi="ar_AE"/>
        </w:rPr>
        <w:t>ومن المهم أيضًا ملاحظة أن الراوي لا يخبرنا صراحةً بأن إيليا نقل رسالة الرب كاملةً إلى أخآب، لكن من المرجح أن إيليا قال كل ما أمره الرب أن يقوله. كذلك، لا يخبرنا الراوي صراحةً بأن إيليا ذهب إلى الكرم، لكننا نعلم أنه كان لا بد أن يذهب إلى كرم نابوت في يزرعيل لكي يتحدث إلى أخآب. وربما أغفل الراوي بعض الخطوات الصغيرة في القصة لأنها واضحة بالفعل للمستمعين.</w:t>
      </w:r>
    </w:p>
    <w:p>
      <w:pPr>
        <w:bidi/>
      </w:pPr>
      <w:r>
        <w:rPr>
          <w:rtl/>
          <w:cs/>
          <w:lang w:val="ar_AE" w:bidi="ar_AE"/>
        </w:rPr>
      </w:r>
      <w:r>
        <w:rPr>
          <w:rtl/>
          <w:cs/>
          <w:lang w:val="ar_AE" w:bidi="ar_AE"/>
        </w:rPr>
        <w:t>عندما رأى أخآب إيليا في الكرم، سأله: "هل وجدتني يا عدوّي؟" ولم يكن أخآب يطرح سؤالًا حقيقيًا، لأنه كان يعرف الإجابة بالفعل. بل قال ذلك لأنه لم يتوقع أن يعثر عليه إيليا. وكان أخآب يعلم أنه فعل أمرًا خاطئًا، ووصف إيليا بأنه "عدوّي" لأن إيليا يتكلم نيابةً عن الرب، والرب ضد ما فعله أخآب.</w:t>
      </w:r>
    </w:p>
    <w:p>
      <w:pPr>
        <w:bidi/>
      </w:pPr>
      <w:r>
        <w:rPr>
          <w:rtl/>
          <w:cs/>
          <w:lang w:val="ar_AE" w:bidi="ar_AE"/>
        </w:rPr>
      </w:r>
      <w:r>
        <w:rPr>
          <w:rtl/>
          <w:cs/>
          <w:lang w:val="ar_AE" w:bidi="ar_AE"/>
        </w:rPr>
        <w:t>فأجاب إيليا: "قد وجَدتُكَ لأنَّكَ قد بعتَ نَفسَكَ لعَمَلِ الشَّرِّ في عَينَيِ الرَّبِّ". ومن المهم أن نلاحظ أن إيليا يشير هنا إلى أمرين. فهو يؤكد أولًا أنه اكتشف الشر الذي ارتكبه أخآب، ويؤكد أيضًا أن أخآب فعل ما هو شر في عيني الرب، أي إنه عصى الرب.</w:t>
      </w:r>
    </w:p>
    <w:p>
      <w:pPr>
        <w:bidi/>
      </w:pPr>
      <w:r>
        <w:rPr>
          <w:rtl/>
          <w:cs/>
          <w:lang w:val="ar_AE" w:bidi="ar_AE"/>
        </w:rPr>
      </w:r>
      <w:r>
        <w:rPr>
          <w:rtl/>
          <w:cs/>
          <w:lang w:val="ar_AE" w:bidi="ar_AE"/>
        </w:rPr>
        <w:t xml:space="preserve">فأجاب إيليا: "قد وجَدتُكَ لأنَّكَ قد بعتَ نَفسَكَ لعَمَلِ الشَّرِّ في عَينَيِ الرَّبِّ". ويقول إيليا هنا أمرين: أولًا، إنه وجد أخآب وهو يفعل الشر. </w:t>
      </w:r>
    </w:p>
    <w:p>
      <w:pPr>
        <w:bidi/>
      </w:pPr>
      <w:r>
        <w:rPr>
          <w:rtl/>
          <w:cs/>
          <w:lang w:val="ar_AE" w:bidi="ar_AE"/>
        </w:rPr>
      </w:r>
      <w:r>
        <w:rPr>
          <w:rtl/>
          <w:cs/>
          <w:lang w:val="ar_AE" w:bidi="ar_AE"/>
        </w:rPr>
        <w:t>وثانيًا، إن أخآب اختار أن يفعل ما هو شر في عيني الله. وعندما يقول إيليا إن أخآب "باع نفسه"، فإنه يقصد أن كل ما يختار أخآب فعله هو شر، وكأن أخآب ملتزم بفعل الأمور الشريرة طوال الوقت.</w:t>
      </w:r>
    </w:p>
    <w:p>
      <w:pPr>
        <w:bidi/>
      </w:pPr>
      <w:r>
        <w:rPr>
          <w:rtl/>
          <w:cs/>
          <w:lang w:val="ar_AE" w:bidi="ar_AE"/>
        </w:rPr>
      </w:r>
      <w:r>
        <w:rPr>
          <w:rtl/>
          <w:cs/>
          <w:lang w:val="ar_AE" w:bidi="ar_AE"/>
        </w:rPr>
        <w:t>عندما ينقل إيليا رسالة الرب، يتكلم كما لو كان الرب نفسه هو الذي يتكلم. ومن المهم أن نلاحظ أن الراوي لا يقصد بذلك أن إيليا هو الرب، بل يستخدم هذه الطريقة في الكلام لكي يلفت الانتباه إلى كلمات الرب.</w:t>
      </w:r>
    </w:p>
    <w:p>
      <w:pPr>
        <w:bidi/>
      </w:pPr>
      <w:r>
        <w:rPr>
          <w:rtl/>
          <w:cs/>
          <w:lang w:val="ar_AE" w:bidi="ar_AE"/>
        </w:rPr>
      </w:r>
      <w:r>
        <w:rPr>
          <w:rtl/>
          <w:cs/>
          <w:lang w:val="ar_AE" w:bidi="ar_AE"/>
        </w:rPr>
        <w:t xml:space="preserve">توقّفوا هنا وناقشوا معًا: في ثقافتكم، كيف ينقل الشخص رسالةً بطريقة تؤكد هوية مرسلها؟ وكيف يمكنكم نقل الرسالة بحيث يعرف متلقيها مَن أرسلها؟ أوقِفوا الاستماع إلى هذا التسجيل الصوتي هنا. </w:t>
      </w:r>
    </w:p>
    <w:p>
      <w:pPr>
        <w:bidi/>
      </w:pPr>
      <w:r>
        <w:rPr>
          <w:rtl/>
          <w:cs/>
          <w:lang w:val="ar_AE" w:bidi="ar_AE"/>
        </w:rPr>
      </w:r>
      <w:r>
        <w:rPr>
          <w:rtl/>
          <w:cs/>
          <w:lang w:val="ar_AE" w:bidi="ar_AE"/>
        </w:rPr>
        <w:t>أعلن الرب لأخآب على لسان إيليا: "هأنَذا أجلِبُ علَيكَ شَرًّا، وأُبيدُ نَسلكَ، وأقطَعُ لأخآبَ كُلَّ بائلٍ بحائطٍ ومَحجوزٍ ومُطلَقٍ في إسرائيلَ". ومن المهم أن نفهم أن الرب يتحدث عن أخآب نفسه، حتى لو بدا أحيانًا أن الراوي يتحدث عن شخص آخر.</w:t>
      </w:r>
    </w:p>
    <w:p>
      <w:pPr>
        <w:bidi/>
      </w:pPr>
      <w:r>
        <w:rPr>
          <w:rtl/>
          <w:cs/>
          <w:lang w:val="ar_AE" w:bidi="ar_AE"/>
        </w:rPr>
      </w:r>
      <w:r>
        <w:rPr>
          <w:rtl/>
          <w:cs/>
          <w:lang w:val="ar_AE" w:bidi="ar_AE"/>
        </w:rPr>
        <w:t>وقال الرب إنه سيجعل بيت أخآب مثل بيت يربعام وبيت بعشا. ولم يكن الرب يتحدث عن البيوت المادية التي عاش فيها أخآب ويربعام وبعشا، بل عن عائلاتهم أو نسلهم.</w:t>
      </w:r>
    </w:p>
    <w:p>
      <w:pPr>
        <w:bidi/>
      </w:pPr>
      <w:r>
        <w:rPr>
          <w:rtl/>
          <w:cs/>
          <w:lang w:val="ar_AE" w:bidi="ar_AE"/>
        </w:rPr>
      </w:r>
      <w:r>
        <w:rPr>
          <w:rtl/>
          <w:cs/>
          <w:lang w:val="ar_AE" w:bidi="ar_AE"/>
        </w:rPr>
        <w:t>ومن المهم أن نتذكر أن يربعام كان ملكًا إسرائيليًا استمر في فعل أمور أغاظت الرب. وبسبب خطية يربعام، سمح الرب لبعشا بأن يقتل يربعام ويصبح ملكًا. ثم قتل بعشا جميع أفراد عائلة يربعام، كما قال الرب إنه سيحدث. لكن بعشا اتبع الطريق الشرير نفسه، وقاد إسرائيل إلى مزيد من الخطية، فأغاظ الرب مرة أخرى. لذلك قال الرب إنه سيبيد أيضًا عائلة بعشا ونسله. وعندما قارن الرب أخآب بهذين الملكين، كان يحذره من أن جميع نسله سيموتون بسبب خطيته.</w:t>
      </w:r>
    </w:p>
    <w:p>
      <w:pPr>
        <w:bidi/>
      </w:pPr>
      <w:r>
        <w:rPr>
          <w:rtl/>
          <w:cs/>
          <w:lang w:val="ar_AE" w:bidi="ar_AE"/>
        </w:rPr>
      </w:r>
      <w:r>
        <w:rPr>
          <w:rtl/>
          <w:cs/>
          <w:lang w:val="ar_AE" w:bidi="ar_AE"/>
        </w:rPr>
        <w:t>وقال الرب لأخآب إنه أغاظه وجعل إسرائيل يخطئ، أي تسبب في خطية إسرائيل. ومن المهم أن نلاحظ أن أخآب لم يُجبر شعب إسرائيل على ارتكاب الخطية، بل قادهم بطريقة جعلتهم يختارون ارتكابها بأنفسهم.</w:t>
      </w:r>
    </w:p>
    <w:p>
      <w:pPr>
        <w:bidi/>
      </w:pPr>
      <w:r>
        <w:rPr>
          <w:rtl/>
          <w:cs/>
          <w:lang w:val="ar_AE" w:bidi="ar_AE"/>
        </w:rPr>
      </w:r>
      <w:r>
        <w:rPr>
          <w:rtl/>
          <w:cs/>
          <w:lang w:val="ar_AE" w:bidi="ar_AE"/>
        </w:rPr>
        <w:t>وقال الرب أيضًا إن إيزابل ستموت بالقرب من أسوار يزرعيل. وكما تتذكرون، كانت هذه هي المدينة التي أطاع فيها قادتها أوامر إيزابل ورجموا نابوت حتى الموت.</w:t>
      </w:r>
    </w:p>
    <w:p>
      <w:pPr>
        <w:bidi/>
      </w:pPr>
      <w:r>
        <w:rPr>
          <w:rtl/>
          <w:cs/>
          <w:lang w:val="ar_AE" w:bidi="ar_AE"/>
        </w:rPr>
      </w:r>
      <w:r>
        <w:rPr>
          <w:rtl/>
          <w:cs/>
          <w:lang w:val="ar_AE" w:bidi="ar_AE"/>
        </w:rPr>
        <w:t>وعندما قال الرب: "ممَنْ ماتَ لأخآبَ في المدينةِ تأكُلُهُ الكِلابُ"، كان يتحدث عن نسل أخآب الذكور.</w:t>
      </w:r>
    </w:p>
    <w:p>
      <w:pPr>
        <w:bidi/>
      </w:pPr>
      <w:r>
        <w:rPr>
          <w:rtl/>
          <w:cs/>
          <w:lang w:val="ar_AE" w:bidi="ar_AE"/>
        </w:rPr>
      </w:r>
      <w:r>
        <w:rPr>
          <w:rtl/>
          <w:cs/>
          <w:lang w:val="ar_AE" w:bidi="ar_AE"/>
        </w:rPr>
        <w:t>بعد أن انتهى إيليا من نقل رسالة الرب إلى أخآب، أوقف الراوي القصة للحظة وتحدث مباشرةً إلى المستمعين. وقال إنه لم يكن هناك ملك ملتزم بعمل الشر، أو بعصيان الرب، مثل أخآب. وكان السبب في ذلك أن إيزابل، زوجة أخآب، أغوته لعبادة الأصنام، كما فعل الأموريون. وكان الأموريون شعبًا سكن الأرض قبل أن يسمح الرب لبني إسرائيل بالاستيلاء عليها. وبعد أن وصف الراوي مدى شر أخآب، عاد إلى سرد القصة المتعلقة بإيليا وأخآب.</w:t>
      </w:r>
    </w:p>
    <w:p>
      <w:pPr>
        <w:bidi/>
      </w:pPr>
      <w:r>
        <w:rPr>
          <w:rtl/>
          <w:cs/>
          <w:lang w:val="ar_AE" w:bidi="ar_AE"/>
        </w:rPr>
      </w:r>
      <w:r>
        <w:rPr>
          <w:rtl/>
          <w:cs/>
          <w:lang w:val="ar_AE" w:bidi="ar_AE"/>
        </w:rPr>
        <w:t>استجاب أخآب لرسالة الرب بشق ثيابه، وجعل مسحًا على جسده، والصوم. وفي ثقافة أخآب، كانت هذه الأفعال كلها تُظهر أن الشخص يشعر بالحزن والتواضع والندم.</w:t>
      </w:r>
    </w:p>
    <w:p>
      <w:pPr>
        <w:bidi/>
      </w:pPr>
      <w:r>
        <w:rPr>
          <w:rtl/>
          <w:cs/>
          <w:lang w:val="ar_AE" w:bidi="ar_AE"/>
        </w:rPr>
      </w:r>
      <w:r>
        <w:rPr>
          <w:rtl/>
          <w:cs/>
          <w:lang w:val="ar_AE" w:bidi="ar_AE"/>
        </w:rPr>
        <w:t>وفي وقت لاحق، تكلم الرب إلى إيليا مرة أخرى وسأله إن كان قد لاحظ كيف اتضع أخآب أمامه. ولم يكن الرب يطلب معلومات فعلًا، بل أراد أن يؤكد التغيير الذي طرأ على سلوك أخآب. لذلك قرر الرب ألا يجلب الشر في أيام أخآب، بل أن يجلب الشر على بيته في أيام ابنه.</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الملوك الأول ٢١: ١٧–٢٩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خمسة مشاهد.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إيليَّا</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الراوي</w:t>
      </w:r>
    </w:p>
    <w:p>
      <w:pPr>
        <w:pStyle w:val="ListBullet"/>
        <w:bidi/>
        <w:spacing w:line="240" w:lineRule="auto"/>
        <w:ind w:left="720"/>
      </w:pPr>
      <w:r>
        <w:rPr>
          <w:rtl/>
          <w:cs/>
          <w:lang w:val="ar_AE" w:bidi="ar_AE"/>
        </w:rPr>
      </w:r>
      <w:r>
        <w:rPr>
          <w:rtl/>
          <w:cs/>
          <w:lang w:val="ar_AE" w:bidi="ar_AE"/>
        </w:rPr>
        <w:t>أخآب</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مثِّلوا كيف يرسل الرب رسالة إلى إيليا من أجل الملك أخآب. يريد الرب من إيليا أن يذهب ويجد أخآب في كرم نابوت، وأن يواجهه بشأن قتل نابوت للاستيلاء على كرمه. ويجب على إيليا أن يخبر أخآب بأنه سيموت، وأن الكلاب ستلحس دمه عقابًا له على ما فعله. فيطيع إيليا الرب ويذهب للعثور على أخآب في كرم نابوت.</w:t>
      </w:r>
    </w:p>
    <w:p>
      <w:pPr>
        <w:bidi/>
      </w:pPr>
      <w:r>
        <w:rPr>
          <w:rtl/>
          <w:cs/>
          <w:lang w:val="ar_AE" w:bidi="ar_AE"/>
        </w:rPr>
      </w:r>
      <w:r>
        <w:rPr>
          <w:rtl/>
          <w:cs/>
          <w:lang w:val="ar_AE" w:bidi="ar_AE"/>
        </w:rPr>
        <w:t>مثِّلوا كيف يصل إيليا إلى كرم نابوت ويجد أخآب هناك يستولي عليه. فيقول أخآب: "هل وجدتني يا عدوّي؟" ويخبر إيليا أخآب بأنه جاء إليه لأنه يواصل عصيان الرب. ثم يتكلم إيليا نيابةً عن الرب وينقل إلى أخآب رسالته كاملةً، معلنًا أن أخآب وإيزابل وجميع نسل أخآب الذكور سيموتون، لأن أخآب جعل إسرائيل يخطئ.</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أخآب: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الآن كيف يتوقف الراوي عن سرد القصة ليخبر الجميع بمدى شر أخآب الحقيقي. يقول الراوي إن إيزابل جعلت أخآب يتبع الأصنام، كما كان يفعل الأموريون قبل أن يطردهم بنو إسرائيل من الأرض. ثم يواصل الراوي سرد قصته عن إيليا وأخآب.</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الراوي: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كيف يسمع أخآب رسالة الرب ويتضع أمامه. يرتدي أخآب مسحًا خشنًا، ويظل يرتديه حتى عندما يضطجع لينام. ويصوم ويبدأ في العيش بهدوء وتواضع.</w:t>
      </w:r>
    </w:p>
    <w:p>
      <w:pPr>
        <w:bidi/>
      </w:pPr>
      <w:r>
        <w:rPr>
          <w:rtl/>
          <w:cs/>
          <w:lang w:val="ar_AE" w:bidi="ar_AE"/>
        </w:rPr>
      </w:r>
      <w:r>
        <w:rPr>
          <w:rtl/>
          <w:cs/>
          <w:lang w:val="ar_AE" w:bidi="ar_AE"/>
        </w:rPr>
        <w:t>مثِّلوا كيف يتكلم الرب إلى إيليا مرة أخرى ويسأله إن كان قد رأى كيف اتضع أخآب أمامه. ويقول الرب إنه سيؤجل عقابه لأن أخآب قد اتضع أمامه.</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الرب: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الملوك الأول ٢١: ١٧–٢٩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تأتي </w:t>
      </w:r>
      <w:r>
        <w:rPr>
          <w:b/>
          <w:rtl/>
          <w:cs/>
          <w:lang w:val="ar_AE" w:bidi="ar_AE"/>
        </w:rPr>
        <w:t>كلمة الرب (يهوه)</w:t>
      </w:r>
      <w:r>
        <w:rPr>
          <w:rtl/>
          <w:cs/>
          <w:lang w:val="ar_AE" w:bidi="ar_AE"/>
        </w:rPr>
        <w:t xml:space="preserve"> إلى إيليا. تعني كلمة الله كل ما يقوله الرب (يهوه) للناس. فالرب (يهوه) إما أن يتكلم مباشرةً إلى الناس، وإما أن يتكلم إليهم من خلال أشخاص يُدعون أنبياء. في هذه الحالة، أعطى الرب (يهوه) إيليا النبي رسالة دينونة للملك أخآب. استخدموا الكلمة أو العبارة نفسها التي استخدمتموها في المقاطع السابقة للتعبير عن "أمرِ الرَّبِّ". ولمزيد من المعلومات عن الكلمة انظروا إلى قاموس الكلمات الرئيسية.</w:t>
      </w:r>
    </w:p>
    <w:p>
      <w:pPr>
        <w:bidi/>
      </w:pPr>
      <w:r>
        <w:rPr>
          <w:rtl/>
          <w:cs/>
          <w:lang w:val="ar_AE" w:bidi="ar_AE"/>
        </w:rPr>
      </w:r>
      <w:r>
        <w:rPr>
          <w:rtl/>
          <w:cs/>
          <w:lang w:val="ar_AE" w:bidi="ar_AE"/>
        </w:rPr>
        <w:t xml:space="preserve">يقول الرب (يهوه) لإيليا أن يذهب للقاء </w:t>
      </w:r>
      <w:r>
        <w:rPr>
          <w:b/>
          <w:rtl/>
          <w:cs/>
          <w:lang w:val="ar_AE" w:bidi="ar_AE"/>
        </w:rPr>
        <w:t>ملك</w:t>
      </w:r>
      <w:r>
        <w:rPr>
          <w:rtl/>
          <w:cs/>
          <w:lang w:val="ar_AE" w:bidi="ar_AE"/>
        </w:rPr>
        <w:t xml:space="preserve"> </w:t>
      </w:r>
      <w:r>
        <w:rPr>
          <w:b/>
          <w:rtl/>
          <w:cs/>
          <w:lang w:val="ar_AE" w:bidi="ar_AE"/>
        </w:rPr>
        <w:t>إسرائيل</w:t>
      </w:r>
      <w:r>
        <w:rPr>
          <w:rtl/>
          <w:cs/>
          <w:lang w:val="ar_AE" w:bidi="ar_AE"/>
        </w:rPr>
        <w:t xml:space="preserve">. الملك هو شخص يحكم مدينة أو إقليمًا، مثل بلد. وقد حكم الملك أخآب أمة إسرائيل. والمقصود بإسرائيل هنا هو الإقليم أو الأرض التي عاش فيها الإسرائيليون في المملكة الشمالية. استخدموا الكلمات أو العبارات نفسها التي استخدمتموها في المقاطع السابقة للإشارة إلى الملك وإسرائيل. ولمزيد من المعلومات عن الملك وإسرائيل، يرجى مراجعة قاموس الكلمات الرئيسية. </w:t>
      </w:r>
    </w:p>
    <w:p>
      <w:pPr>
        <w:bidi/>
      </w:pPr>
      <w:r>
        <w:rPr>
          <w:rtl/>
          <w:cs/>
          <w:lang w:val="ar_AE" w:bidi="ar_AE"/>
        </w:rPr>
      </w:r>
      <w:r>
        <w:rPr>
          <w:rtl/>
          <w:cs/>
          <w:lang w:val="ar_AE" w:bidi="ar_AE"/>
        </w:rPr>
        <w:t xml:space="preserve">حكم الملك أخآب كلَّ إسرائيل من </w:t>
      </w:r>
      <w:r>
        <w:rPr>
          <w:b/>
          <w:rtl/>
          <w:cs/>
          <w:lang w:val="ar_AE" w:bidi="ar_AE"/>
        </w:rPr>
        <w:t>السامرة</w:t>
      </w:r>
      <w:r>
        <w:rPr>
          <w:rtl/>
          <w:cs/>
          <w:lang w:val="ar_AE" w:bidi="ar_AE"/>
        </w:rPr>
        <w:t>. في العهد القديم، كانت السامرة عاصمة المملكة الشمالية لإسرائيل. كان أحد قصور أخآب يقع في السامرة. استخدموا الكلمة أو العبارة نفسها التي استخدمتموها في المقاطع السابقة للإشارة إلى السامرة. ولمزيد من المعلومات عن السامرة، راجعوا قاموس الكلمات الرئيسية.</w:t>
      </w:r>
    </w:p>
    <w:p>
      <w:pPr>
        <w:bidi/>
      </w:pPr>
      <w:r>
        <w:rPr>
          <w:rtl/>
          <w:cs/>
          <w:lang w:val="ar_AE" w:bidi="ar_AE"/>
        </w:rPr>
      </w:r>
      <w:r>
        <w:rPr>
          <w:rtl/>
          <w:cs/>
          <w:lang w:val="ar_AE" w:bidi="ar_AE"/>
        </w:rPr>
        <w:t xml:space="preserve">وجد إيليا أخآب في كرم </w:t>
      </w:r>
      <w:r>
        <w:rPr>
          <w:b/>
          <w:rtl/>
          <w:cs/>
          <w:lang w:val="ar_AE" w:bidi="ar_AE"/>
        </w:rPr>
        <w:t>نابوت</w:t>
      </w:r>
      <w:r>
        <w:rPr>
          <w:rtl/>
          <w:cs/>
          <w:lang w:val="ar_AE" w:bidi="ar_AE"/>
        </w:rPr>
        <w:t>، وكان أخآب يدّعي أن الكرم ملكه. وكرم العنب هو بستان حيث يزرع الناس العنب. والعنب هو ثمر طري به عصير وينمو على شجرة تُدعى الكرمة. استخدموا الكلمة أو العبارة نفسها التي استخدمتموها في المقاطع السابقة للإشارة إلى الكرم. ولمزيد من المعلومات عن كلمة كرم العنب، راجعوا قاموس الكلمات الرئيسية.</w:t>
      </w:r>
    </w:p>
    <w:p>
      <w:pPr>
        <w:bidi/>
      </w:pPr>
      <w:r>
        <w:rPr>
          <w:rtl/>
          <w:cs/>
          <w:lang w:val="ar_AE" w:bidi="ar_AE"/>
        </w:rPr>
      </w:r>
      <w:r>
        <w:rPr>
          <w:rtl/>
          <w:cs/>
          <w:lang w:val="ar_AE" w:bidi="ar_AE"/>
        </w:rPr>
        <w:t>ويبدأ إيليا رسالته بقوله: "</w:t>
      </w:r>
      <w:r>
        <w:rPr>
          <w:b/>
          <w:rtl/>
          <w:cs/>
          <w:lang w:val="ar_AE" w:bidi="ar_AE"/>
        </w:rPr>
        <w:t>هكذا قال الرب</w:t>
      </w:r>
      <w:r>
        <w:rPr>
          <w:rtl/>
          <w:cs/>
          <w:lang w:val="ar_AE" w:bidi="ar_AE"/>
        </w:rPr>
        <w:t>..." ويهوه هو الاسم الشخصي لله، الذي يُظهر العلاقة الوثيقة بين الله وإسرائيل. استخدموا الكلمة أو العبارة ذاتها التي استُخدمت سابقًا لترجمة الكلمة "الرب/يهوه"، لمزيد من المعلومات حول كلمة "يهوه"، ارجعوا إلى قاموس الكلمات الرئيسية.</w:t>
      </w:r>
    </w:p>
    <w:p>
      <w:pPr>
        <w:bidi/>
      </w:pPr>
      <w:r>
        <w:rPr>
          <w:rtl/>
          <w:cs/>
          <w:lang w:val="ar_AE" w:bidi="ar_AE"/>
        </w:rPr>
      </w:r>
      <w:r>
        <w:rPr>
          <w:rtl/>
          <w:cs/>
          <w:lang w:val="ar_AE" w:bidi="ar_AE"/>
        </w:rPr>
        <w:t xml:space="preserve">يستقبل أخآب إيليا بوصفه عدوَّه، ويقول إيليا إنه لم يأتِ إلا لأن أخآب كان يفعل الشر </w:t>
      </w:r>
      <w:r>
        <w:rPr>
          <w:b/>
          <w:rtl/>
          <w:cs/>
          <w:lang w:val="ar_AE" w:bidi="ar_AE"/>
        </w:rPr>
        <w:t>في عيني الرب (يهوه)</w:t>
      </w:r>
      <w:r>
        <w:rPr>
          <w:rtl/>
          <w:cs/>
          <w:lang w:val="ar_AE" w:bidi="ar_AE"/>
        </w:rPr>
        <w:t>. عندما يفعل شخص شرًّا، فإنه يتعمد القيام بأشياء سيئة تؤذي الآخرين. عندما يتوقف الناس عن طاعة الله، يبدأون في ارتكاب أفعال شريرة. استخدموا الكلمة أو العبارة ذاتها التي استخدمتموها في المقاطع السابقة للإشارة إلى الشر. للمزيد من المعلومات عن الشر، راجعوا قاموس الكلمات الرئيسية. استخدموا الكلمات أو العبارة نفسها التي استخدمتموها من قبل للتعبير عن "عمل الشر في عيني الرب".</w:t>
      </w:r>
    </w:p>
    <w:p>
      <w:pPr>
        <w:bidi/>
      </w:pPr>
      <w:r>
        <w:rPr>
          <w:rtl/>
          <w:cs/>
          <w:lang w:val="ar_AE" w:bidi="ar_AE"/>
        </w:rPr>
      </w:r>
      <w:r>
        <w:rPr>
          <w:rtl/>
          <w:cs/>
          <w:lang w:val="ar_AE" w:bidi="ar_AE"/>
        </w:rPr>
        <w:t xml:space="preserve">يقول الرب (يهوه) إنه سيجلب كارثةً، أو شرًّا، على نسل أخآب، وإنهم سيموتون جميعًا، سواء أكانوا أحرارًا أم </w:t>
      </w:r>
      <w:r>
        <w:rPr>
          <w:b/>
          <w:rtl/>
          <w:cs/>
          <w:lang w:val="ar_AE" w:bidi="ar_AE"/>
        </w:rPr>
        <w:t>عبيدًا</w:t>
      </w:r>
      <w:r>
        <w:rPr>
          <w:rtl/>
          <w:cs/>
          <w:lang w:val="ar_AE" w:bidi="ar_AE"/>
        </w:rPr>
        <w:t>. وإذا لم يحصل الخادم على أجر لعمله ولم يكن له الحرية في أن يترك سيده عندما يريد، فإن الخادم هنا يُدعى عبدًا. والعبد هو ملكية خاصة للسيد. فيمكن للسيد أن يبيع العبد لشخص آخر، تمامًا كما يمكنه أن يبيع ممتلكاته الأخرى. استخدموا الكلمة أو العبارة ذاتها التي استخدمتموها في المقاطع السابقة للإشارة إلى كلمة عبد. ولمزيد من المعلومات عن كلمة عبد، ارجعوا إلى قاموس الكلمات الرئيسية.</w:t>
      </w:r>
    </w:p>
    <w:p>
      <w:pPr>
        <w:bidi/>
      </w:pPr>
      <w:r>
        <w:rPr>
          <w:rtl/>
          <w:cs/>
          <w:lang w:val="ar_AE" w:bidi="ar_AE"/>
        </w:rPr>
      </w:r>
      <w:r>
        <w:rPr>
          <w:rtl/>
          <w:cs/>
          <w:lang w:val="ar_AE" w:bidi="ar_AE"/>
        </w:rPr>
        <w:t>يقول الرب (يهوه) إنه سيجعل بيت أخآب مثل بيت يربعام بن نباط وبيت بعشا بن أخيا. عصى هذان الملكان الله، وقُتل جميع نسلهما. وكلمة "بيت" هنا تشير إلى أهل البيت. يتحدث الرب (يهوه) عن أسرة أخآب، أي جميع الأشخاص الذين كانوا يعيشون في بيت أخآب. استخدموا الكلمة أو العبارة نفسها التي استخدمتموها في المقاطع السابقة للإشارة إلى البيت. لمزيد من المعلومات عن تعبير أهل البيت، ارجعوا إلى قاموس الكلمات الرئيسية.</w:t>
      </w:r>
    </w:p>
    <w:p>
      <w:pPr>
        <w:bidi/>
      </w:pPr>
      <w:r>
        <w:rPr>
          <w:rtl/>
          <w:cs/>
          <w:lang w:val="ar_AE" w:bidi="ar_AE"/>
        </w:rPr>
      </w:r>
      <w:r>
        <w:rPr>
          <w:b/>
          <w:rtl/>
          <w:cs/>
          <w:lang w:val="ar_AE" w:bidi="ar_AE"/>
        </w:rPr>
        <w:t xml:space="preserve">أغاظ </w:t>
      </w:r>
      <w:r>
        <w:rPr>
          <w:rtl/>
          <w:cs/>
          <w:lang w:val="ar_AE" w:bidi="ar_AE"/>
        </w:rPr>
        <w:t>أخآب الرب (يهوه)، أو تسبب في غضبه. استخدموا الكلمة أو العبارة نفسها التي استخدمتموها في المقاطع السابقة للتعبير عن "أغاظ" أو "تسبّب في الغضب".</w:t>
      </w:r>
    </w:p>
    <w:p>
      <w:pPr>
        <w:bidi/>
      </w:pPr>
      <w:r>
        <w:rPr>
          <w:rtl/>
          <w:cs/>
          <w:lang w:val="ar_AE" w:bidi="ar_AE"/>
        </w:rPr>
      </w:r>
      <w:r>
        <w:rPr>
          <w:rtl/>
          <w:cs/>
          <w:lang w:val="ar_AE" w:bidi="ar_AE"/>
        </w:rPr>
        <w:t xml:space="preserve">يلوم الرب (يهوه) أخآب لأنه جعل إسرائيل </w:t>
      </w:r>
      <w:r>
        <w:rPr>
          <w:b/>
          <w:rtl/>
          <w:cs/>
          <w:lang w:val="ar_AE" w:bidi="ar_AE"/>
        </w:rPr>
        <w:t>يخطئ</w:t>
      </w:r>
      <w:r>
        <w:rPr>
          <w:rtl/>
          <w:cs/>
          <w:lang w:val="ar_AE" w:bidi="ar_AE"/>
        </w:rPr>
        <w:t>، أو يعصي الرب (يهوه). الخطية هي أي فعل من أفعال التمرد على الله. وفي كل مرَّة يعصي شخص شرائع الله، يُخطئ. احرصوا على استخدام الكلمة أو العبارة ذاتها التي استخدمتموها سابقًا لكلمة خطية. لمزيد من المعلومات حول كلمة "خطية"، ارجعوا إلى قاموس الكلمات الرئيسية.</w:t>
      </w:r>
    </w:p>
    <w:p>
      <w:pPr>
        <w:bidi/>
      </w:pPr>
      <w:r>
        <w:rPr>
          <w:rtl/>
          <w:cs/>
          <w:lang w:val="ar_AE" w:bidi="ar_AE"/>
        </w:rPr>
      </w:r>
      <w:r>
        <w:rPr>
          <w:rtl/>
          <w:cs/>
          <w:lang w:val="ar_AE" w:bidi="ar_AE"/>
        </w:rPr>
        <w:t xml:space="preserve">يقول الرب (يهوه) إن الكلاب ستأكل جثث نسل أخآب في الشوارع، وإن طيور </w:t>
      </w:r>
      <w:r>
        <w:rPr>
          <w:b/>
          <w:rtl/>
          <w:cs/>
          <w:lang w:val="ar_AE" w:bidi="ar_AE"/>
        </w:rPr>
        <w:t>السماء</w:t>
      </w:r>
      <w:r>
        <w:rPr>
          <w:rtl/>
          <w:cs/>
          <w:lang w:val="ar_AE" w:bidi="ar_AE"/>
        </w:rPr>
        <w:t xml:space="preserve"> ستأكل جثث نسله في الحقول. وهنا السماء تشير إلى السماء التي نراها من فوقنا. احرصوا على استخدام الكلمة أو العبارة نفسها التي استخدمتموها سابقًا لكلمة «السماء» بهذا المعنى. ولمزيدٍ من المعلومات عن كلمة "السماء"، ارجعوا إلى قاموس الكلمات الرئيسية.</w:t>
      </w:r>
    </w:p>
    <w:p>
      <w:pPr>
        <w:bidi/>
      </w:pPr>
      <w:r>
        <w:rPr>
          <w:rtl/>
          <w:cs/>
          <w:lang w:val="ar_AE" w:bidi="ar_AE"/>
        </w:rPr>
      </w:r>
      <w:r>
        <w:rPr>
          <w:rtl/>
          <w:cs/>
          <w:lang w:val="ar_AE" w:bidi="ar_AE"/>
        </w:rPr>
        <w:t xml:space="preserve">يبيّن الراوي مدى شر أخآب، إذ اتبع </w:t>
      </w:r>
      <w:r>
        <w:rPr>
          <w:b/>
          <w:rtl/>
          <w:cs/>
          <w:lang w:val="ar_AE" w:bidi="ar_AE"/>
        </w:rPr>
        <w:t>الأصنام</w:t>
      </w:r>
      <w:r>
        <w:rPr>
          <w:rtl/>
          <w:cs/>
          <w:lang w:val="ar_AE" w:bidi="ar_AE"/>
        </w:rPr>
        <w:t xml:space="preserve"> كما فعل الأموريون. الأصنام أشياء يصنعها الناس لعبادة إله. ويذكّر هذا الشيء الناس ببعض صفات هذا الإله. يصنع الناس شيئًا، هو صورة لإله، ويعبدون ذلك الشيء كما لو كان ذلك الإله نفسه. وكان يمكن للناس أن يصنعوه من الحجر أو الخشب أو المعدن. استخدموا الكلمة أو العبارة نفسها لكلمة «صنم» التي استخدمتموها في المقاطع السابقة. ولمزيد من المعلومات عن الوثن، راجعوا قاموس الكلمات الرئيسية.</w:t>
      </w:r>
    </w:p>
    <w:p>
      <w:pPr>
        <w:bidi/>
      </w:pPr>
      <w:r>
        <w:rPr>
          <w:rtl/>
          <w:cs/>
          <w:lang w:val="ar_AE" w:bidi="ar_AE"/>
        </w:rPr>
      </w:r>
      <w:r>
        <w:rPr>
          <w:rtl/>
          <w:cs/>
          <w:lang w:val="ar_AE" w:bidi="ar_AE"/>
        </w:rPr>
        <w:t xml:space="preserve">منح الرب (يهوه) بني إسرائيل، أو </w:t>
      </w:r>
      <w:r>
        <w:rPr>
          <w:b/>
          <w:rtl/>
          <w:cs/>
          <w:lang w:val="ar_AE" w:bidi="ar_AE"/>
        </w:rPr>
        <w:t>الإسرائيليين</w:t>
      </w:r>
      <w:r>
        <w:rPr>
          <w:rtl/>
          <w:cs/>
          <w:lang w:val="ar_AE" w:bidi="ar_AE"/>
        </w:rPr>
        <w:t xml:space="preserve">، النصر على الأموريين عندما استولى الإسرائيليون على الأرض. وتعبير "بنو إسرائيل" هو طريقة للتعبير عن "نسل إسرائيل"، وهو التعبير المعتاد للإشارة إلى شعب إسرائيل. استخدموا الكلمة أو العبارة نفسها التي استخدمتموها في المقاطع السابقة للإشارة إلى بني إسرائيل. إنَّ تعبير بني إسرائيل موجود في "قاموس الكلمات الرئيسية". </w:t>
      </w:r>
    </w:p>
    <w:p>
      <w:pPr>
        <w:bidi/>
      </w:pPr>
      <w:r>
        <w:rPr>
          <w:rtl/>
          <w:cs/>
          <w:lang w:val="ar_AE" w:bidi="ar_AE"/>
        </w:rPr>
      </w:r>
      <w:r>
        <w:rPr>
          <w:rtl/>
          <w:cs/>
          <w:lang w:val="ar_AE" w:bidi="ar_AE"/>
        </w:rPr>
        <w:t>عندما يسمع أخآب رسالة الرب (يهوه)، يضع مسحًا على جسده و</w:t>
      </w:r>
      <w:r>
        <w:rPr>
          <w:b/>
          <w:rtl/>
          <w:cs/>
          <w:lang w:val="ar_AE" w:bidi="ar_AE"/>
        </w:rPr>
        <w:t xml:space="preserve">يصوم </w:t>
      </w:r>
      <w:r>
        <w:rPr>
          <w:rtl/>
          <w:cs/>
          <w:lang w:val="ar_AE" w:bidi="ar_AE"/>
        </w:rPr>
        <w:t>أمام الرب (يهوه). عندما يصوم شخص، فإنه يمتنع عمدًا عن تناول أي طعام أو شراب لمدة محددة. كان الناس يصومون لأسباب مختلفة: لأنهم كانوا يشعرون بالحزن، أو أرادوا التوبة، أو أرادوا إظهار تواضعهم أمام الله. استخدموا الكلمات أو العبارات نفسها التي استخدمتموها في المقاطع السابقة للتعبير عن المسح والصوم. لمزيد من المعلومات بخصوص الصوم، برجاء الرجوع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22:1–12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٢٢: ١–١٢، واحفظوا ما تسمعونه في قلوبكم.</w:t>
      </w:r>
    </w:p>
    <w:p>
      <w:pPr>
        <w:bidi/>
      </w:pPr>
      <w:r>
        <w:rPr>
          <w:rtl/>
          <w:cs/>
          <w:lang w:val="ar_AE" w:bidi="ar_AE"/>
        </w:rPr>
      </w:r>
      <w:r>
        <w:rPr>
          <w:rtl/>
          <w:cs/>
          <w:lang w:val="ar_AE" w:bidi="ar_AE"/>
        </w:rPr>
        <w:t>استمعوا إلى نسخة صوتية من سفر الملوك الأول ٢٢: ١–١٢ ثلاث مرات، بثلاث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الملوك الأول ٢٢: ١–١٢ بالترجمة الأسهل فهمًا.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القصتين السابقتين، أخبرنا الراوي عن مواقف أخبر فيها أنبياء الرب (يهوه) ملك إسرائيل بأن الملك كان يفعل الشر. في القصة الأولى، لا يذكر الراوي اسم النبي ولا اسم ملك إسرائيل. في القصة الثانية، يروي الراوي قصة عن إيليا النبي وأخآب، ملك إسرائيل. في هذه القصة الثالثة، ربما أخذ شخص ما قصتين من فترتين زمنيتين مختلفتين وخلطهما معًا. ومن المحتمل أن يكون أحد الرواة قد أخذ قصة ميخا النبي وضمها إلى قصة أخآب ملك إسرائيل. ستلاحظون أن هذه القصة لا تذكر دائمًا اسم ملك إسرائيل. يعتقد معظم الناس أن ملك إسرائيل في هذه القصة هو أخآب، لكن من الممكن أن تتعلق بعض أجزاء القصة بملك آخر لإسرائيل. على أي حال، من الواضح أن الراوي يريد أن يروي قصة عن أخآب.</w:t>
      </w:r>
    </w:p>
    <w:p>
      <w:pPr>
        <w:bidi/>
      </w:pPr>
      <w:r>
        <w:rPr>
          <w:rtl/>
          <w:cs/>
          <w:lang w:val="ar_AE" w:bidi="ar_AE"/>
        </w:rPr>
      </w:r>
      <w:r>
        <w:rPr>
          <w:rtl/>
          <w:cs/>
          <w:lang w:val="ar_AE" w:bidi="ar_AE"/>
        </w:rPr>
        <w:t xml:space="preserve">توقّفوا هنا وناقشوا هذا السؤال معًا في المجموعة: ما القصص التي تعرفونها وقد تغيّرت بمرور الوقت؟ لماذا قد يغيّر الناس القصص أو يخلطون بينها؟ أوقِفوا الاستماع إلى هذا التسجيل الصوتي هنا. </w:t>
      </w:r>
    </w:p>
    <w:p>
      <w:pPr>
        <w:bidi/>
      </w:pPr>
      <w:r>
        <w:rPr>
          <w:rtl/>
          <w:cs/>
          <w:lang w:val="ar_AE" w:bidi="ar_AE"/>
        </w:rPr>
      </w:r>
      <w:r>
        <w:rPr>
          <w:rtl/>
          <w:cs/>
          <w:lang w:val="ar_AE" w:bidi="ar_AE"/>
        </w:rPr>
        <w:t>ونجد هذه القصة أيضًا في أخبار الأيام الثاني 18:1–11، حيث يرويها راوٍ مختلف. هناك بعض الاختلافات بين هذه القصة في سفر الملوك الأول والرواية الأخرى لها في سفر أخبار الأيام الثاني. يسمّي راوي سفر أخبار الأيام الثاني ملكَ إسرائيل أخآب.</w:t>
      </w:r>
    </w:p>
    <w:p>
      <w:pPr>
        <w:bidi/>
      </w:pPr>
      <w:r>
        <w:rPr>
          <w:rtl/>
          <w:cs/>
          <w:lang w:val="ar_AE" w:bidi="ar_AE"/>
        </w:rPr>
      </w:r>
      <w:r>
        <w:rPr>
          <w:rtl/>
          <w:cs/>
          <w:lang w:val="ar_AE" w:bidi="ar_AE"/>
        </w:rPr>
        <w:t xml:space="preserve">توقّفوا هنا واستمعوا، إن أمكن، إلى ترجمتكم لسفر أخبار الأيام الثاني 18:1–11. أوقِفوا الاستماع إلى هذا التسجيل الصوتي هنا. </w:t>
      </w:r>
    </w:p>
    <w:p>
      <w:pPr>
        <w:bidi/>
      </w:pPr>
      <w:r>
        <w:rPr>
          <w:rtl/>
          <w:cs/>
          <w:lang w:val="ar_AE" w:bidi="ar_AE"/>
        </w:rPr>
      </w:r>
      <w:r>
        <w:rPr>
          <w:rtl/>
          <w:cs/>
          <w:lang w:val="ar_AE" w:bidi="ar_AE"/>
        </w:rPr>
        <w:t>من المرجح أن أحداث هذه القصة جرت بعد أقل من ثلاث سنوات من اتفاق بنهدد، ملك أرام، وأخآب، ملك إسرائيل، على وقف القتال. وتذكروا أن سورية هي الاسم المعاصر لأرام، وأن الآراميين هم أنفسهم الشعب السوري. في زمن الراوي، كان الناس يحتسبون جزءًا من السنة سنةً كاملة. لم يتقاتل شعب أرام وشعب إسرائيل مدة سنتين وجزء من السنة الثالثة. في السنة الثالثة، ذهب يهوشافاط ملك يهوذا من أورشليم في يهوذا إلى ملك إسرائيل في السامرة بإسرائيل. قبل أن يزور يهوشافاط ملكَ إسرائيل، يتحدث ملك إسرائيل إلى مسؤوليه. ويسأل ملك إسرائيل مسؤوليه سؤالًا عن راموت، المدينة الواقعة في جلعاد، ولا يتوقع منهم أن يجيبوا عنه. في الاتفاق بين بنهدد وأخآب، كان بنهدد قد وافق على إعادة راموت إلى أخآب. لكن بنهدد لم يُعِدها، وملك إسرائيل يريدها. لا يفعل ملك إسرائيل وشعب إسرائيل شيئًا لاستعادة المدينة وضمها مجددًا إلى إسرائيل.</w:t>
      </w:r>
    </w:p>
    <w:p>
      <w:pPr>
        <w:bidi/>
      </w:pPr>
      <w:r>
        <w:rPr>
          <w:rtl/>
          <w:cs/>
          <w:lang w:val="ar_AE" w:bidi="ar_AE"/>
        </w:rPr>
      </w:r>
      <w:r>
        <w:rPr>
          <w:rtl/>
          <w:cs/>
          <w:lang w:val="ar_AE" w:bidi="ar_AE"/>
        </w:rPr>
        <w:t xml:space="preserve">توقّفوا هنا، وانظروا معًا إلى خريطة ممالك إسرائيل ويهوذا وأرام، وابحثوا عن مدينتي راموت في جلعاد والسامرة. أوقِفوا الاستماع إلى هذا التسجيل الصوتي هنا. </w:t>
      </w:r>
    </w:p>
    <w:p>
      <w:pPr>
        <w:bidi/>
      </w:pPr>
      <w:r>
        <w:rPr>
          <w:rtl/>
          <w:cs/>
          <w:lang w:val="ar_AE" w:bidi="ar_AE"/>
        </w:rPr>
      </w:r>
      <w:r>
        <w:rPr>
          <w:rtl/>
          <w:cs/>
          <w:lang w:val="ar_AE" w:bidi="ar_AE"/>
        </w:rPr>
        <w:t>زار يهوشافاط، ملك يهوذا، ملكَ إسرائيل في السامرة. لا نعرف لماذا ذهب يهوشافاط إلى السامرة. حين يكون يهوشافاط مع ملك إسرائيل، يطلب منه ملك إسرائيل أن يقاتل مع إسرائيل ضد شعب أرام في راموت جلعاد. يريد ملك إسرائيل أن يقاتل الجيشان معًا ضد راموت جلعاد. أجاب يهوشافاط قائلًا إن ملك يهوذا وكل ما يخصه متحد بملك إسرائيل وكل ما يخصه. شعبا المملكتين كأنهما شعب مملكة واحدة، وخيول القتال التي يستخدمها يهوذا مثل الخيول في إسرائيل. قد تتذكرون أن الحصان حيوان كبير. يركب الناس الخيل ويستخدمونها لجرّ مركبات الحرب.</w:t>
      </w:r>
    </w:p>
    <w:p>
      <w:pPr>
        <w:bidi/>
      </w:pPr>
      <w:r>
        <w:rPr>
          <w:rtl/>
          <w:cs/>
          <w:lang w:val="ar_AE" w:bidi="ar_AE"/>
        </w:rPr>
      </w:r>
      <w:r>
        <w:rPr>
          <w:rtl/>
          <w:cs/>
          <w:lang w:val="ar_AE" w:bidi="ar_AE"/>
        </w:rPr>
        <w:t xml:space="preserve">توقّفوا هنا وانظروا كمجموعة إلى صورة لحصان. أوقِفوا الاستماع إلى هذا التسجيل الصوتي هنا. </w:t>
      </w:r>
    </w:p>
    <w:p>
      <w:pPr>
        <w:bidi/>
      </w:pPr>
      <w:r>
        <w:rPr>
          <w:rtl/>
          <w:cs/>
          <w:lang w:val="ar_AE" w:bidi="ar_AE"/>
        </w:rPr>
      </w:r>
      <w:r>
        <w:rPr>
          <w:rtl/>
          <w:cs/>
          <w:lang w:val="ar_AE" w:bidi="ar_AE"/>
        </w:rPr>
        <w:t>ترتبط المملكتان بعلاقة وثيقة؛ فابن يهوشافاط متزوج من ابنة أخآب.</w:t>
      </w:r>
    </w:p>
    <w:p>
      <w:pPr>
        <w:bidi/>
      </w:pPr>
      <w:r>
        <w:rPr>
          <w:rtl/>
          <w:cs/>
          <w:lang w:val="ar_AE" w:bidi="ar_AE"/>
        </w:rPr>
      </w:r>
      <w:r>
        <w:rPr>
          <w:rtl/>
          <w:cs/>
          <w:lang w:val="ar_AE" w:bidi="ar_AE"/>
        </w:rPr>
        <w:t xml:space="preserve">توقّفوا هنا وناقشوا هذا السؤال معًا: عندما يتزوج ابنٌ من عائلةٍ ابنةً من عائلةٍ أخرى، كيف تتغيّر العلاقة بين العائلتين؟ تحدّثوا عن مواقف ساعدت فيها عائلةٌ عائلةً أخرى بسبب صلة المصاهرة بين العائلتين. أوقِفوا الاستماع إلى هذا التسجيل الصوتي هنا. </w:t>
      </w:r>
    </w:p>
    <w:p>
      <w:pPr>
        <w:bidi/>
      </w:pPr>
      <w:r>
        <w:rPr>
          <w:rtl/>
          <w:cs/>
          <w:lang w:val="ar_AE" w:bidi="ar_AE"/>
        </w:rPr>
      </w:r>
      <w:r>
        <w:rPr>
          <w:rtl/>
          <w:cs/>
          <w:lang w:val="ar_AE" w:bidi="ar_AE"/>
        </w:rPr>
        <w:t>يقول يهوشافاط إنه سيساعد ملك إسرائيل، لكنه يريد أن يتبع الرب (يهوه) ويعرف رأي الرب (يهوه) في خطة استعادة راموت جلعاد.</w:t>
      </w:r>
    </w:p>
    <w:p>
      <w:pPr>
        <w:bidi/>
      </w:pPr>
      <w:r>
        <w:rPr>
          <w:rtl/>
          <w:cs/>
          <w:lang w:val="ar_AE" w:bidi="ar_AE"/>
        </w:rPr>
      </w:r>
      <w:r>
        <w:rPr>
          <w:rtl/>
          <w:cs/>
          <w:lang w:val="ar_AE" w:bidi="ar_AE"/>
        </w:rPr>
        <w:t>يدعو ملك إسرائيل مجموعة كبيرة من الأنبياء للاجتماع. كان الأنبياء أناسًا يقولون إنهم ينقلون رسائل من الله. وربما كان جميع الأنبياء يخدمون ملك إسرائيل. يسأل ملك إسرائيل الأنبياء هل ينبغي لملك إسرائيل أن يحارب في راموت جلعاد أم لا. يخبر جميع الأنبياء ملك إسرائيل أن يذهب ويقاتل، لأن الله سيسلّم المدينة إلى ملك إسرائيل. وسيكون لملك إسرائيل السلطان والنفوذ على راموت جلعاد. لا يستخدم الأنبياء الاسم الشخصي لله، أي الرب (يهوه). ويستخدم الأنبياء اسم أدوناي باللغة الأصلية. تعني كلمة أدوناي: "الله الذي هو السيد والخالق". لا يثق يهوشافاط بإجابات الأنبياء. وقد يرجع ذلك إلى أن الأنبياء يستخدمون اسمًا مختلفًا أقل خصوصية لله. ومن الممكن أيضًا ألا يثق يهوشافاط بالأنبياء لأنهم جميعًا يقدمون الجواب نفسه.</w:t>
      </w:r>
    </w:p>
    <w:p>
      <w:pPr>
        <w:bidi/>
      </w:pPr>
      <w:r>
        <w:rPr>
          <w:rtl/>
          <w:cs/>
          <w:lang w:val="ar_AE" w:bidi="ar_AE"/>
        </w:rPr>
      </w:r>
      <w:r>
        <w:rPr>
          <w:rtl/>
          <w:cs/>
          <w:lang w:val="ar_AE" w:bidi="ar_AE"/>
        </w:rPr>
        <w:t xml:space="preserve">توقّفوا هنا وناقشوا هذا السؤال معًا: تحدّثوا عن مرة قال فيها شخص إنه يتكلم باسم الله، لكنكم لم تصدقوا ذلك الشخص بعد سماع ما قاله. أوقِفوا الاستماع إلى هذا التسجيل الصوتي هنا. </w:t>
      </w:r>
    </w:p>
    <w:p>
      <w:pPr>
        <w:bidi/>
      </w:pPr>
      <w:r>
        <w:rPr>
          <w:rtl/>
          <w:cs/>
          <w:lang w:val="ar_AE" w:bidi="ar_AE"/>
        </w:rPr>
      </w:r>
      <w:r>
        <w:rPr>
          <w:rtl/>
          <w:cs/>
          <w:lang w:val="ar_AE" w:bidi="ar_AE"/>
        </w:rPr>
        <w:t>يسأل يهوشافاط ملك إسرائيل إن كان هناك نبي للرب (يهوه) يستشيره في خطط المعركة. لا يعرف يهوشافاط إن كان أيٌّ من أنبياء الرب (يهوه) لا يزالون يعيشون في مملكة إسرائيل. يخبر ملك إسرائيل يهوشافاط بوجود نبي واحد يستطيع الملوك التحدث إلى الرب (يهوه) عن طريقه. يخبر ملك إسرائيل يهوشافاط أن ملك إسرائيل لا يحب نبي الرب (يهوه) الوحيد. يتنبأ نبي الرب (يهوه) الوحيد، أو يتحدث بوحي من الله عن أمور سيئة ستصيب ملك إسرائيل. ويُدعى النبي ميخا، وهو ابن يملة. يقول يهوشافاط لملك إسرائيل إن على ملك إسرائيل ألا يقول إنه يكره نبيًا للرب (يهوه). ويطلب ملك إسرائيل من أحد مسؤوليه أن يحضر ميخا إلى الملكين.</w:t>
      </w:r>
    </w:p>
    <w:p>
      <w:pPr>
        <w:bidi/>
      </w:pPr>
      <w:r>
        <w:rPr>
          <w:rtl/>
          <w:cs/>
          <w:lang w:val="ar_AE" w:bidi="ar_AE"/>
        </w:rPr>
      </w:r>
      <w:r>
        <w:rPr>
          <w:rtl/>
          <w:cs/>
          <w:lang w:val="ar_AE" w:bidi="ar_AE"/>
        </w:rPr>
        <w:t>تنتقل القصة إلى مكان مختلف. يرتدي الملكان ثيابًا أو أردية خاصة تُظهر أنهما ملكان. صنع خدم مميزون الأردية من مواد فاخرة، وزينوها بعلامات ونقوش خاصة.</w:t>
      </w:r>
    </w:p>
    <w:p>
      <w:pPr>
        <w:bidi/>
      </w:pPr>
      <w:r>
        <w:rPr>
          <w:rtl/>
          <w:cs/>
          <w:lang w:val="ar_AE" w:bidi="ar_AE"/>
        </w:rPr>
      </w:r>
      <w:r>
        <w:rPr>
          <w:rtl/>
          <w:cs/>
          <w:lang w:val="ar_AE" w:bidi="ar_AE"/>
        </w:rPr>
        <w:t xml:space="preserve">توقّفوا هنا وناقشوا هذا السؤال معًا: ما الثياب الخاصة أو الزخارف التي يرتديها ملككم أو أهم قائد لديكم ليدل على أنه الملك؟ أوقِفوا الاستماع إلى هذا التسجيل الصوتي هنا. </w:t>
      </w:r>
    </w:p>
    <w:p>
      <w:pPr>
        <w:bidi/>
      </w:pPr>
      <w:r>
        <w:rPr>
          <w:rtl/>
          <w:cs/>
          <w:lang w:val="ar_AE" w:bidi="ar_AE"/>
        </w:rPr>
      </w:r>
      <w:r>
        <w:rPr>
          <w:rtl/>
          <w:cs/>
          <w:lang w:val="ar_AE" w:bidi="ar_AE"/>
        </w:rPr>
        <w:t>كان الملكان جالسين على عرشيهما، أي مقعديهما الخاصين. وكان الملكان في البيدر قرب بوابة مدينة السامرة. البيدر ساحة مفتوحة ذات أرضية حجرية مسطحة ومستوية. كان الناس يذهبون إلى البيدر لدقّ حبوب القمح أو الحبوب الأخرى ونزع قشرتها الخارجية.</w:t>
      </w:r>
    </w:p>
    <w:p>
      <w:pPr>
        <w:bidi/>
      </w:pPr>
      <w:r>
        <w:rPr>
          <w:rtl/>
          <w:cs/>
          <w:lang w:val="ar_AE" w:bidi="ar_AE"/>
        </w:rPr>
      </w:r>
      <w:r>
        <w:rPr>
          <w:rtl/>
          <w:cs/>
          <w:lang w:val="ar_AE" w:bidi="ar_AE"/>
        </w:rPr>
        <w:t xml:space="preserve">توقّفوا هنا وانظروا إلى صورة لأشخاص يستخدمون البيدر لفصل حبوب القمح عن بقية أجزاء النبات. أوقِفوا الاستماع إلى هذا التسجيل الصوتي هنا. </w:t>
      </w:r>
    </w:p>
    <w:p>
      <w:pPr>
        <w:bidi/>
      </w:pPr>
      <w:r>
        <w:rPr>
          <w:rtl/>
          <w:cs/>
          <w:lang w:val="ar_AE" w:bidi="ar_AE"/>
        </w:rPr>
      </w:r>
      <w:r>
        <w:rPr>
          <w:rtl/>
          <w:cs/>
          <w:lang w:val="ar_AE" w:bidi="ar_AE"/>
        </w:rPr>
        <w:t xml:space="preserve">توقّفوا هنا وناقشوا هذا السؤال معًا: ما المساحات المفتوحة التي يستخدمها قادتكم في الأوقات الخاصة عندما يكونون مع شعبكم؟ هل تقع هذه المساحات داخل المباني أم خارجها، أم داخل المدن أو البلدات أم خارجها؟ أوقِفوا الاستماع إلى هذا التسجيل الصوتي هنا. </w:t>
      </w:r>
    </w:p>
    <w:p>
      <w:pPr>
        <w:bidi/>
      </w:pPr>
      <w:r>
        <w:rPr>
          <w:rtl/>
          <w:cs/>
          <w:lang w:val="ar_AE" w:bidi="ar_AE"/>
        </w:rPr>
      </w:r>
      <w:r>
        <w:rPr>
          <w:rtl/>
          <w:cs/>
          <w:lang w:val="ar_AE" w:bidi="ar_AE"/>
        </w:rPr>
        <w:t>وربما كان البيدر خارج بوابة المدينة، لتذرو الرياح القشرة الخارجية الخفيفة عن الحبوب. أحاطت أسوار كبيرة بمدينة السامرة لحمايتها. وكان الناس يستخدمون بوابات كبيرة في أسوار المدينة للدخول إليها والخروج منها.</w:t>
      </w:r>
    </w:p>
    <w:p>
      <w:pPr>
        <w:bidi/>
      </w:pPr>
      <w:r>
        <w:rPr>
          <w:rtl/>
          <w:cs/>
          <w:lang w:val="ar_AE" w:bidi="ar_AE"/>
        </w:rPr>
      </w:r>
      <w:r>
        <w:rPr>
          <w:rtl/>
          <w:cs/>
          <w:lang w:val="ar_AE" w:bidi="ar_AE"/>
        </w:rPr>
        <w:t xml:space="preserve">توقّفوا هنا وانظروا إلى صورة لبوابة في سور مدينة. أوقِفوا الاستماع إلى هذا التسجيل الصوتي هنا. </w:t>
      </w:r>
    </w:p>
    <w:p>
      <w:pPr>
        <w:bidi/>
      </w:pPr>
      <w:r>
        <w:rPr>
          <w:rtl/>
          <w:cs/>
          <w:lang w:val="ar_AE" w:bidi="ar_AE"/>
        </w:rPr>
      </w:r>
      <w:r>
        <w:rPr>
          <w:rtl/>
          <w:cs/>
          <w:lang w:val="ar_AE" w:bidi="ar_AE"/>
        </w:rPr>
        <w:t>توجد مساحة واسعة للناس في البيدر. تذكّروا أن حدثين مهمين يتعلقان بتابوت العهد وقعا على بيدر في زمن داود. وربما ظن الملكان أن البيدر مكان مهم لسماع كلام الله.</w:t>
      </w:r>
    </w:p>
    <w:p>
      <w:pPr>
        <w:bidi/>
      </w:pPr>
      <w:r>
        <w:rPr>
          <w:rtl/>
          <w:cs/>
          <w:lang w:val="ar_AE" w:bidi="ar_AE"/>
        </w:rPr>
      </w:r>
      <w:r>
        <w:rPr>
          <w:rtl/>
          <w:cs/>
          <w:lang w:val="ar_AE" w:bidi="ar_AE"/>
        </w:rPr>
        <w:t xml:space="preserve">توقّفوا هنا وناقشوا هذا السؤال معًا: ما المكان الخاص، أو الأماكن الخاصة، التي يذهب إليها الناس في مدينتكم أو في المكان الذي تعيشون فيه ليسمعوا كلام الله؟ أوقِفوا الاستماع إلى هذا التسجيل الصوتي هنا. </w:t>
      </w:r>
    </w:p>
    <w:p>
      <w:pPr>
        <w:bidi/>
      </w:pPr>
      <w:r>
        <w:rPr>
          <w:rtl/>
          <w:cs/>
          <w:lang w:val="ar_AE" w:bidi="ar_AE"/>
        </w:rPr>
      </w:r>
      <w:r>
        <w:rPr>
          <w:rtl/>
          <w:cs/>
          <w:lang w:val="ar_AE" w:bidi="ar_AE"/>
        </w:rPr>
        <w:t>كان الأنبياء مع الملكين يبلّغون رسائلهم ويتحدثون، وربما كانوا يرقصون ويصرخون. ويُدعى أحد الأنبياء صدقيا، وهو ابن كنعنة. وربما كان كنعنة والد صدقيا. صنع صدقيا قرونًا من الحديد. الحديد معدن صلب، ويستخدمه الناس لصنع الأدوات والأسلحة. وربما شكّل صدقيا الحديد على هيئة قرون ثور، أي ذكر البقر البالغ.</w:t>
      </w:r>
    </w:p>
    <w:p>
      <w:pPr>
        <w:bidi/>
      </w:pPr>
      <w:r>
        <w:rPr>
          <w:rtl/>
          <w:cs/>
          <w:lang w:val="ar_AE" w:bidi="ar_AE"/>
        </w:rPr>
      </w:r>
      <w:r>
        <w:rPr>
          <w:rtl/>
          <w:cs/>
          <w:lang w:val="ar_AE" w:bidi="ar_AE"/>
        </w:rPr>
        <w:t xml:space="preserve">توقّفوا هنا وانظروا إلى صورة لثور له قرون، وتخيّلوا أنها مصنوعة من الحديد. أوقِفوا الاستماع إلى هذا التسجيل الصوتي هنا. </w:t>
      </w:r>
    </w:p>
    <w:p>
      <w:pPr>
        <w:bidi/>
      </w:pPr>
      <w:r>
        <w:rPr>
          <w:rtl/>
          <w:cs/>
          <w:lang w:val="ar_AE" w:bidi="ar_AE"/>
        </w:rPr>
      </w:r>
      <w:r>
        <w:rPr>
          <w:rtl/>
          <w:cs/>
          <w:lang w:val="ar_AE" w:bidi="ar_AE"/>
        </w:rPr>
        <w:t>قد تكون الثيران خطيرة أحيانًا. إذا هاجم ثورٌ شخصًا، ضربه بقرنيه ودفعهما إلى جسده. إذا أصاب ثورٌ شخصًا بقرنه، فقد يموت ذلك الشخص. وربما ثبّت صدقيا القرون الحديدية على خوذة. يخبر صدقيا ملك إسرائيل أن الرب (يهوه) قال إن ملك إسرائيل سيستخدم القرون لنطح الآراميين بها أو لإحداث جرح كبير نازف فيهم. كان ملك إسرائيل سيقضي على الآراميين أو يهزمهم هزيمة تامة. وربما أعطى صدقيا الخوذة للملك رمزًا لما قاله. قد تتذكرون أن كلام صدقيا يشبه كثيرًا البركة التي منحها موسى للأسباط المنحدرين من يوسف في سفر التثنية 33:17. لكن صدقيا لا يقول إن على الملك أن يكون مخلصًا للرب (يهوه)، كما قال موسى إن الأسباط ينبغي أن تكون مخلصة.</w:t>
      </w:r>
    </w:p>
    <w:p>
      <w:pPr>
        <w:bidi/>
      </w:pPr>
      <w:r>
        <w:rPr>
          <w:rtl/>
          <w:cs/>
          <w:lang w:val="ar_AE" w:bidi="ar_AE"/>
        </w:rPr>
      </w:r>
      <w:r>
        <w:rPr>
          <w:rtl/>
          <w:cs/>
          <w:lang w:val="ar_AE" w:bidi="ar_AE"/>
        </w:rPr>
        <w:t xml:space="preserve">توقّفوا هنا ونفّذوا هذا النشاط معًا: استمعوا إلى سفر التثنية 33:17 بلغتكم، إذا كنتم قد ترجمتموه إلى لغتكم. أوقِفوا الاستماع إلى هذا التسجيل الصوتي هنا. </w:t>
      </w:r>
    </w:p>
    <w:p>
      <w:pPr>
        <w:bidi/>
      </w:pPr>
      <w:r>
        <w:rPr>
          <w:rtl/>
          <w:cs/>
          <w:lang w:val="ar_AE" w:bidi="ar_AE"/>
        </w:rPr>
      </w:r>
      <w:r>
        <w:rPr>
          <w:rtl/>
          <w:cs/>
          <w:lang w:val="ar_AE" w:bidi="ar_AE"/>
        </w:rPr>
        <w:t>ويخبرنا الراوي أن جميع الأنبياء الآخرين في البيدر يقولون الشيء نفسه الذي يقوله صدقيا. يشجّع جميع الأنبياء ملك إسرائيل على مهاجمة الآراميين في راموت جلعاد والانتصار في المعركة. ويقول الأنبياء إن الرب (يهوه) سيسلّم راموت جلعاد إلى يد ملك إسرائيل، أي سيجعلها تحت سلطته.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الملوك الأول ٢٢: ١–١٢ بالترجمة الأسهل فهمًا.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ستقوم المجموعة بمحاولة تصوُّر هذا المقطع. </w:t>
      </w:r>
    </w:p>
    <w:p>
      <w:pPr>
        <w:bidi/>
      </w:pPr>
      <w:r>
        <w:rPr>
          <w:rtl/>
          <w:cs/>
          <w:lang w:val="ar_AE" w:bidi="ar_AE"/>
        </w:rPr>
      </w:r>
      <w:r>
        <w:rPr>
          <w:rtl/>
          <w:cs/>
          <w:lang w:val="ar_AE" w:bidi="ar_AE"/>
        </w:rPr>
        <w:t xml:space="preserve">يحتوي هذا المقطع على خمسة مشاهد. </w:t>
      </w:r>
    </w:p>
    <w:p>
      <w:pPr>
        <w:bidi/>
      </w:pPr>
      <w:r>
        <w:rPr>
          <w:rtl/>
          <w:cs/>
          <w:lang w:val="ar_AE" w:bidi="ar_AE"/>
        </w:rPr>
      </w:r>
      <w:r>
        <w:rPr>
          <w:b/>
          <w:rtl/>
          <w:cs/>
          <w:lang w:val="ar_AE" w:bidi="ar_AE"/>
        </w:rPr>
        <w:t>في المشهد الأول:</w:t>
      </w:r>
      <w:r>
        <w:rPr>
          <w:rtl/>
          <w:cs/>
          <w:lang w:val="ar_AE" w:bidi="ar_AE"/>
        </w:rPr>
        <w:t xml:space="preserve"> يخبرنا الراوي أن السلام كان قائمًا بين أرام وإسرائيل، وأنه في السنة الثالثة من السلام، زار يهوشافاط ملك يهوذا ملك إسرائيل.</w:t>
      </w:r>
    </w:p>
    <w:p>
      <w:pPr>
        <w:bidi/>
      </w:pPr>
      <w:r>
        <w:rPr>
          <w:rtl/>
          <w:cs/>
          <w:lang w:val="ar_AE" w:bidi="ar_AE"/>
        </w:rPr>
      </w:r>
      <w:r>
        <w:rPr>
          <w:b/>
          <w:rtl/>
          <w:cs/>
          <w:lang w:val="ar_AE" w:bidi="ar_AE"/>
        </w:rPr>
        <w:t>في المشهد الثاني:</w:t>
      </w:r>
      <w:r>
        <w:rPr>
          <w:rtl/>
          <w:cs/>
          <w:lang w:val="ar_AE" w:bidi="ar_AE"/>
        </w:rPr>
        <w:t xml:space="preserve"> قبل وصول يهوشافاط، يذكّر ملك إسرائيل عبيده بأن ملك أرام يسيطر على راموت جلعاد.</w:t>
      </w:r>
    </w:p>
    <w:p>
      <w:pPr>
        <w:bidi/>
      </w:pPr>
      <w:r>
        <w:rPr>
          <w:rtl/>
          <w:cs/>
          <w:lang w:val="ar_AE" w:bidi="ar_AE"/>
        </w:rPr>
      </w:r>
      <w:r>
        <w:rPr>
          <w:b/>
          <w:rtl/>
          <w:cs/>
          <w:lang w:val="ar_AE" w:bidi="ar_AE"/>
        </w:rPr>
        <w:t>في المشهد الثالث:</w:t>
      </w:r>
      <w:r>
        <w:rPr>
          <w:rtl/>
          <w:cs/>
          <w:lang w:val="ar_AE" w:bidi="ar_AE"/>
        </w:rPr>
        <w:t xml:space="preserve"> يطلب ملك إسرائيل من يهوشافاط أن يساعده على استعادة السيطرة على راموت جلعاد. ويوافق يهوشافاط على مساعدته في محاربة الأراميين، لكنه يطلب منه أولًا أن يسأل الرب عمّا ينبغي أن يفعله.</w:t>
      </w:r>
    </w:p>
    <w:p>
      <w:pPr>
        <w:bidi/>
      </w:pPr>
      <w:r>
        <w:rPr>
          <w:rtl/>
          <w:cs/>
          <w:lang w:val="ar_AE" w:bidi="ar_AE"/>
        </w:rPr>
      </w:r>
      <w:r>
        <w:rPr>
          <w:b/>
          <w:rtl/>
          <w:cs/>
          <w:lang w:val="ar_AE" w:bidi="ar_AE"/>
        </w:rPr>
        <w:t>في المشهد الرابع:</w:t>
      </w:r>
      <w:r>
        <w:rPr>
          <w:rtl/>
          <w:cs/>
          <w:lang w:val="ar_AE" w:bidi="ar_AE"/>
        </w:rPr>
        <w:t xml:space="preserve"> يسأل ملك إسرائيل نحو أربعمئة نبي عمّا إذا كان ينبغي لإسرائيل أن تحارب من أجل راموت جلعاد. فيجيبه الأنبياء بأن الله سيدفع راموت جلعاد إلى يد ملك إسرائيل. ويريد يهوشافاط أن يستشير أحد أنبياء الرب. لكن ملك إسرائيل لا يحب نبي الرب، لأنه لا يتنبأ له بأمور حسنة. واسم نبي الرب هو ميخا. فيطلب يهوشافاط من ملك إسرائيل ألا يتكلم بالسوء عن ميخا، فيأمر ملك إسرائيل أحد عبيده بإحضاره.</w:t>
      </w:r>
    </w:p>
    <w:p>
      <w:pPr>
        <w:bidi/>
      </w:pPr>
      <w:r>
        <w:rPr>
          <w:rtl/>
          <w:cs/>
          <w:lang w:val="ar_AE" w:bidi="ar_AE"/>
        </w:rPr>
      </w:r>
      <w:r>
        <w:rPr>
          <w:b/>
          <w:rtl/>
          <w:cs/>
          <w:lang w:val="ar_AE" w:bidi="ar_AE"/>
        </w:rPr>
        <w:t>في المشهد الخامس:</w:t>
      </w:r>
      <w:r>
        <w:rPr>
          <w:rtl/>
          <w:cs/>
          <w:lang w:val="ar_AE" w:bidi="ar_AE"/>
        </w:rPr>
        <w:t xml:space="preserve"> بينما ينتظر الملكان وصول ميخا، يجلسان خارج مدينة السامرة، وأمامهما عدد كبير من الأنبياء. ويكون أحد هؤلاء الأنبياء، وهو صدقيا بن كنعنة، قد صنع لنفسه قرني حديد يشبهان قرني الثور. ويقول صدقيا إن الرب يعلن أن الملكين سينتصران على الأراميين باستخدام هذين القرنين الحديديين. ويُحدِث الأنبياء ضجيجًا عاليًا، ويحثون الملكين على مهاجمة الأراميين في راموت جلعاد، لأنهما سينتصران في المعركة.</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ملك إسرائيل.</w:t>
      </w:r>
    </w:p>
    <w:p>
      <w:pPr>
        <w:pStyle w:val="ListBullet"/>
        <w:bidi/>
        <w:spacing w:line="240" w:lineRule="auto"/>
        <w:ind w:left="720"/>
      </w:pPr>
      <w:r>
        <w:rPr>
          <w:rtl/>
          <w:cs/>
          <w:lang w:val="ar_AE" w:bidi="ar_AE"/>
        </w:rPr>
      </w:r>
      <w:r>
        <w:rPr>
          <w:rtl/>
          <w:cs/>
          <w:lang w:val="ar_AE" w:bidi="ar_AE"/>
        </w:rPr>
        <w:t>يهوشافاط، ملك يهوذا.</w:t>
      </w:r>
    </w:p>
    <w:p>
      <w:pPr>
        <w:pStyle w:val="ListBullet"/>
        <w:bidi/>
        <w:spacing w:line="240" w:lineRule="auto"/>
        <w:ind w:left="720"/>
      </w:pPr>
      <w:r>
        <w:rPr>
          <w:rtl/>
          <w:cs/>
          <w:lang w:val="ar_AE" w:bidi="ar_AE"/>
        </w:rPr>
      </w:r>
      <w:r>
        <w:rPr>
          <w:rtl/>
          <w:cs/>
          <w:lang w:val="ar_AE" w:bidi="ar_AE"/>
        </w:rPr>
        <w:t>عبيد ملك إسرائيل.</w:t>
      </w:r>
    </w:p>
    <w:p>
      <w:pPr>
        <w:pStyle w:val="ListBullet"/>
        <w:bidi/>
        <w:spacing w:line="240" w:lineRule="auto"/>
        <w:ind w:left="720"/>
      </w:pPr>
      <w:r>
        <w:rPr>
          <w:rtl/>
          <w:cs/>
          <w:lang w:val="ar_AE" w:bidi="ar_AE"/>
        </w:rPr>
      </w:r>
      <w:r>
        <w:rPr>
          <w:rtl/>
          <w:cs/>
          <w:lang w:val="ar_AE" w:bidi="ar_AE"/>
        </w:rPr>
        <w:t>أربعمئة نبي.</w:t>
      </w:r>
    </w:p>
    <w:p>
      <w:pPr>
        <w:pStyle w:val="ListBullet"/>
        <w:bidi/>
        <w:spacing w:line="240" w:lineRule="auto"/>
        <w:ind w:left="720"/>
      </w:pPr>
      <w:r>
        <w:rPr>
          <w:rtl/>
          <w:cs/>
          <w:lang w:val="ar_AE" w:bidi="ar_AE"/>
        </w:rPr>
      </w:r>
      <w:r>
        <w:rPr>
          <w:rtl/>
          <w:cs/>
          <w:lang w:val="ar_AE" w:bidi="ar_AE"/>
        </w:rPr>
        <w:t>صدقيا بن كنعنة.</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لا تأتي هذه القصة امتدادًا مباشرًا للقصة السابقة، بل هي بداية قصة أخرى عن نبي يخبر ملك إسرائيل بأنه لا يفعل ما يريده الرب منه. بعد الحرب بين أرام وإسرائيل، لم تتقاتل الدولتان مدة تقارب ثلاث سنوات. ولم يستمر السلام ثلاث سنوات كاملة بالضبط؛ فقد توقفت الحرب في السنة الأولى، ولم يحدث قتال في السنة الثانية، وفي السنة الثالثة ذهب يهوشافاط لزيارة ملك إسرائيل. نزل يهوشافاط من أورشليم، التي كانت تقع على مرتفع، إلى السامرة، التي كانت تقع في منطقة أخفض. وكانت السامرة تقع إلى الشمال من أورشليم.</w:t>
      </w:r>
    </w:p>
    <w:p>
      <w:pPr>
        <w:bidi/>
      </w:pPr>
      <w:r>
        <w:rPr>
          <w:rtl/>
          <w:cs/>
          <w:lang w:val="ar_AE" w:bidi="ar_AE"/>
        </w:rPr>
      </w:r>
      <w:r>
        <w:rPr>
          <w:rtl/>
          <w:cs/>
          <w:lang w:val="ar_AE" w:bidi="ar_AE"/>
        </w:rPr>
        <w:t xml:space="preserve">توقَّفوا هنا ونفِّذوا هذا النشاط معًا: تحدَّثوا عن الأوقات التي سافرتم فيها إلى مناطق مختلفة داخل بلدكم، ولا سيما عندما انتقلتم من مناطق مرتفعة إلى مناطق منخفضة. كيف ستترجمون وصف سفر يهوشافاط نزولًا من أورشليم إلى السامرة؟ أوقِفوا الاستماع إلى هذا التسجيل الصوتي هنا. </w:t>
      </w:r>
    </w:p>
    <w:p>
      <w:pPr>
        <w:bidi/>
      </w:pPr>
      <w:r>
        <w:rPr>
          <w:rtl/>
          <w:cs/>
          <w:lang w:val="ar_AE" w:bidi="ar_AE"/>
        </w:rPr>
      </w:r>
      <w:r>
        <w:rPr>
          <w:rtl/>
          <w:cs/>
          <w:lang w:val="ar_AE" w:bidi="ar_AE"/>
        </w:rPr>
        <w:t>قبل وصول يهوشافاط إلى السامرة، يتحدث ملك إسرائيل إلى عبيده. وهؤلاء العبيد هم أشخاص مميزون يخدمون الملك، ويقدمون له المشورة، ويساعدونه على اتخاذ قرارات مهمة تتعلق بإسرائيل. يسأل الملك عبيده إن كانوا يعلمون أن راموت جلعاد ملك لإسرائيل. وهو يعلم أنهم يعرفون أن المدينة ملك لإسرائيل، ولا يتوقع منهم أن يجيبوه عن سؤاله. لكنه يطرح السؤال ليعبّر عن استيائه من أن ملك أرام لم يُعِد راموت جلعاد إلى ملك إسرائيل. ويستخدم الراوي هذا المشهد ليُبيّن لنا أن الملك يفكر في مهاجمة راموت جلعاد لاستعادة السيطرة على المدينة من الأراميين.</w:t>
      </w:r>
    </w:p>
    <w:p>
      <w:pPr>
        <w:bidi/>
      </w:pPr>
      <w:r>
        <w:rPr>
          <w:rtl/>
          <w:cs/>
          <w:lang w:val="ar_AE" w:bidi="ar_AE"/>
        </w:rPr>
      </w:r>
      <w:r>
        <w:rPr>
          <w:rtl/>
          <w:cs/>
          <w:lang w:val="ar_AE" w:bidi="ar_AE"/>
        </w:rPr>
        <w:t xml:space="preserve">توقَّفوا هنا وانظروا إلى خريطة تُظهر </w:t>
      </w:r>
      <w:r>
        <w:rPr>
          <w:b/>
          <w:rtl/>
          <w:cs/>
          <w:lang w:val="ar_AE" w:bidi="ar_AE"/>
        </w:rPr>
        <w:t>إسرائيل ومدينتي السامرة وراموت جلعاد</w:t>
      </w:r>
      <w:r>
        <w:rPr>
          <w:rtl/>
          <w:cs/>
          <w:lang w:val="ar_AE" w:bidi="ar_AE"/>
        </w:rPr>
        <w:t xml:space="preserve">، إذا لزم الأمر. أوقِفوا الاستماع إلى هذا التسجيل الصوتي هنا. </w:t>
      </w:r>
    </w:p>
    <w:p>
      <w:pPr>
        <w:bidi/>
      </w:pPr>
      <w:r>
        <w:rPr>
          <w:rtl/>
          <w:cs/>
          <w:lang w:val="ar_AE" w:bidi="ar_AE"/>
        </w:rPr>
      </w:r>
      <w:r>
        <w:rPr>
          <w:rtl/>
          <w:cs/>
          <w:lang w:val="ar_AE" w:bidi="ar_AE"/>
        </w:rPr>
        <w:t>عندما يصل يهوشافاط إلى السامرة، يتحدث إليه ملك إسرائيل، إذ يريد أن يعرف إن كان يهوشافاط سيساعده على محاربة الأراميين في راموت جلعاد. فيقول يهوشافاط لملك إسرائيل إنه يستطيع استخدام كل ما يملكه يهوشافاط، وإن شعبه وخيله تحت تصرفه، كما لو كانا شعب ملك إسرائيل وخيله. وفي أثناء المحادثة نفسها، يقول يهوشافاط إن على ملك إسرائيل أن يسأل الرب طلبًا للمشورة والحكمة قبل أن يذهب إلى الحرب. فيستجيب ملك إسرائيل لطلبه ويدعو الأنبياء. والأنبياء هم أشخاص ينقلون رسائل من الآلهة. تذكروا من القصص السابقة أن الأنبياء لا ينقلون جميعًا رسائل من الرب (يهوه). ويأتي إلى الملكين نحو أربعمئة نبي، وربما كان هؤلاء الأنبياء رجالًا ونساءً. ويسأل ملك إسرائيل الأنبياء إن كان ينبغي له أن يذهب إلى الحرب ضد أهل راموت جلعاد أم يمتنع عن القتال، فيجيبونه بأن عليه أن يصعد إلى الحرب. ويقولون إن الله سيدفع راموت جلعاد إلى يد الملك. ويستخدم الأنبياء كلمة "يد" للدلالة على القوة والسلطة؛ فهم يقولون إن ملك إسرائيل ستكون له السلطة على راموت جلعاد. ولا يستخدم الأنبياء الاسم الشخصي لله، بل يستخدمون اسمًا آخر يعني السيد أو المولى أو الله.</w:t>
      </w:r>
    </w:p>
    <w:p>
      <w:pPr>
        <w:bidi/>
      </w:pPr>
      <w:r>
        <w:rPr>
          <w:rtl/>
          <w:cs/>
          <w:lang w:val="ar_AE" w:bidi="ar_AE"/>
        </w:rPr>
      </w:r>
      <w:r>
        <w:rPr>
          <w:rtl/>
          <w:cs/>
          <w:lang w:val="ar_AE" w:bidi="ar_AE"/>
        </w:rPr>
        <w:t xml:space="preserve">توقَّفوا هنا وناقشوا هذا السؤال معًا: كيف ستترجمون الأسماء المختلفة المستخدمة للإشارة إلى الله، بحيث تُظهرون اختلاف الطريقة التي يتحدث بها يهوشافاط والأنبياء عن الرب (يهوه) أو الله؟ أوقِفوا الاستماع إلى هذا التسجيل الصوتي هنا. </w:t>
      </w:r>
    </w:p>
    <w:p>
      <w:pPr>
        <w:bidi/>
      </w:pPr>
      <w:r>
        <w:rPr>
          <w:rtl/>
          <w:cs/>
          <w:lang w:val="ar_AE" w:bidi="ar_AE"/>
        </w:rPr>
      </w:r>
      <w:r>
        <w:rPr>
          <w:rtl/>
          <w:cs/>
          <w:lang w:val="ar_AE" w:bidi="ar_AE"/>
        </w:rPr>
        <w:t>يستمع يهوشافاط إلى الأنبياء، لكنه لا يعتقد أنهم ينقلون رسالة من الرب. وهو يعلم أن في السامرة أنبياء للرب، لكنه لا يعرف إن كان أحد أنبياء الرب لا يزال موجودًا فيها في ذلك الوقت. لذلك يريد أن يطلب المشورة من أحد أنبياء الرب.</w:t>
      </w:r>
    </w:p>
    <w:p>
      <w:pPr>
        <w:bidi/>
      </w:pPr>
      <w:r>
        <w:rPr>
          <w:rtl/>
          <w:cs/>
          <w:lang w:val="ar_AE" w:bidi="ar_AE"/>
        </w:rPr>
      </w:r>
      <w:r>
        <w:rPr>
          <w:rtl/>
          <w:cs/>
          <w:lang w:val="ar_AE" w:bidi="ar_AE"/>
        </w:rPr>
        <w:t xml:space="preserve">توقَّفوا هنا وناقشوا هذا السؤال معًا: كيف تسألون شخصًا بأدب عمّا إذا كان شخص آخر موجودًا في بلدة أو قرية، عندما لا تعرفون إن كان لا يزال هناك أم إنه قد غادر؟ أوقِفوا الاستماع إلى هذا التسجيل الصوتي هنا. </w:t>
      </w:r>
    </w:p>
    <w:p>
      <w:pPr>
        <w:bidi/>
      </w:pPr>
      <w:r>
        <w:rPr>
          <w:rtl/>
          <w:cs/>
          <w:lang w:val="ar_AE" w:bidi="ar_AE"/>
        </w:rPr>
      </w:r>
      <w:r>
        <w:rPr>
          <w:rtl/>
          <w:cs/>
          <w:lang w:val="ar_AE" w:bidi="ar_AE"/>
        </w:rPr>
        <w:t>يخبر ملك إسرائيل يهوشافاط عن النبي الوحيد للرب الموجود في إسرائيل. ويقول إنه يبغض هذا النبي ويعتبره عدوًا، لأن رسائله إليه لا تتضمن أبدًا أخبارًا سارة، بل أخبارًا سيئة. ويذكر ملك إسرائيل أن اسم هذا النبي هو ميخا بن يملة. فيطلب يهوشافاط منه ألا يتكلم بهذه الطريقة، وألا يقول أمورًا سيئة عن ميخا، لأنه نبي للرب.</w:t>
      </w:r>
    </w:p>
    <w:p>
      <w:pPr>
        <w:bidi/>
      </w:pPr>
      <w:r>
        <w:rPr>
          <w:rtl/>
          <w:cs/>
          <w:lang w:val="ar_AE" w:bidi="ar_AE"/>
        </w:rPr>
      </w:r>
      <w:r>
        <w:rPr>
          <w:rtl/>
          <w:cs/>
          <w:lang w:val="ar_AE" w:bidi="ar_AE"/>
        </w:rPr>
        <w:t xml:space="preserve">توقَّفوا هنا وناقشوا هذا السؤال معًا: كيف تطلبون من شخص ألا يتكلم بالسوء عن شخص آخر؟ أوقِفوا الاستماع إلى هذا التسجيل الصوتي هنا. </w:t>
      </w:r>
    </w:p>
    <w:p>
      <w:pPr>
        <w:bidi/>
      </w:pPr>
      <w:r>
        <w:rPr>
          <w:rtl/>
          <w:cs/>
          <w:lang w:val="ar_AE" w:bidi="ar_AE"/>
        </w:rPr>
      </w:r>
      <w:r>
        <w:rPr>
          <w:rtl/>
          <w:cs/>
          <w:lang w:val="ar_AE" w:bidi="ar_AE"/>
        </w:rPr>
        <w:t>يطلب ملك إسرائيل من أحد عبيده أن يأتي إليه، ثم يأمره بإحضار ميخا إلى الملكين.</w:t>
      </w:r>
    </w:p>
    <w:p>
      <w:pPr>
        <w:bidi/>
      </w:pPr>
      <w:r>
        <w:rPr>
          <w:rtl/>
          <w:cs/>
          <w:lang w:val="ar_AE" w:bidi="ar_AE"/>
        </w:rPr>
      </w:r>
      <w:r>
        <w:rPr>
          <w:rtl/>
          <w:cs/>
          <w:lang w:val="ar_AE" w:bidi="ar_AE"/>
        </w:rPr>
        <w:t xml:space="preserve">وتنتقل القصة إلى مشهد مختلف. يعتقد كثيرون أن شخصًا آخر روى هذا الجزء من القصة، وأنه يتناول أحداثًا من فترة مختلفة، ربما من أيام الملك أخآب. ويرى هؤلاء أن شخصًا ما جمع القصتين معًا لتصبحا قصة واحدة. وبينما ينتظر الملكان وصول ميخا، يجلسان معًا خارج بوابة السامرة، في ساحة مفتوحة كان أهل السامرة يدرسون فيها حبوبهم أو يضربونها لفصل الحبوب عن السنابل. ويرتدي الملكان ثيابًا خاصة، ويجلس كل منهما على مقعد خاص يُسمَّى كرسيًّا. ولا نعرف كم من الوقت مضى بين اجتماع الأنبياء في المرة الأولى وجلوس الملكين في ساحة البيدر هذه. ويُحدِث جميع الأنبياء ضجيجًا كبيرًا، ويرقصون وينشدون وهم يتنبأون. ومن بين هؤلاء الأنبياء نبي اسمه صدقيا، وقد صنع لنفسه قرنين من الحديد. ويقول صدقيا إن لدى الرب رسالة. وعندما يستخدم صدقيا ضمير المخاطب، فهو يخاطب شخصًا واحدًا فقط، هو ملك إسرائيل. ويقول إنه كما ينطح الثور بقرنيه، سينطح ملك إسرائيل رجال أرام أو يدفعهم بقرنيه حتى يهلكهم. </w:t>
      </w:r>
    </w:p>
    <w:p>
      <w:pPr>
        <w:bidi/>
      </w:pPr>
      <w:r>
        <w:rPr>
          <w:rtl/>
          <w:cs/>
          <w:lang w:val="ar_AE" w:bidi="ar_AE"/>
        </w:rPr>
      </w:r>
      <w:r>
        <w:rPr>
          <w:rtl/>
          <w:cs/>
          <w:lang w:val="ar_AE" w:bidi="ar_AE"/>
        </w:rPr>
        <w:t xml:space="preserve">توقَّفوا هنا، وانظروا معًا إلى صورة لثور له </w:t>
      </w:r>
      <w:r>
        <w:rPr>
          <w:rtl/>
          <w:cs/>
          <w:lang w:val="ar_AE" w:bidi="ar_AE"/>
        </w:rPr>
        <w:t>قرون</w:t>
      </w:r>
      <w:r>
        <w:rPr>
          <w:rtl/>
          <w:cs/>
          <w:lang w:val="ar_AE" w:bidi="ar_AE"/>
        </w:rPr>
        <w:t xml:space="preserve">، إذا لزم الأمر. أوقِفوا الاستماع إلى هذا التسجيل الصوتي هنا. </w:t>
      </w:r>
    </w:p>
    <w:p>
      <w:pPr>
        <w:bidi/>
      </w:pPr>
      <w:r>
        <w:rPr>
          <w:rtl/>
          <w:cs/>
          <w:lang w:val="ar_AE" w:bidi="ar_AE"/>
        </w:rPr>
      </w:r>
      <w:r>
        <w:rPr>
          <w:rtl/>
          <w:cs/>
          <w:lang w:val="ar_AE" w:bidi="ar_AE"/>
        </w:rPr>
        <w:t>في ساحة البيدر، وأمام الملكين، يقول جميع الأنبياء أمورًا متشابهة. فهم يحثون ملك إسرائيل على مهاجمة راموت جلعاد والانتصار فيها، ويقولون إن الرب سيدفع راموت جلعاد إلى يد ملك إسرائيل، أي إنه سيمنحه السلطة عليها. ويستخدم الأنبياء لغة مهذبة، ولا يخاطبون الملك مباشرة. كما أنهم لا يطلبون من يهوشافاط أن يهاجم المدينة.</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الملوك الأول ٢٢: ١–١٢ بالترجمة الأسهل فهمًا.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خمسة مشاهد.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ملك إسرائيل.</w:t>
      </w:r>
    </w:p>
    <w:p>
      <w:pPr>
        <w:pStyle w:val="ListBullet"/>
        <w:bidi/>
        <w:spacing w:line="240" w:lineRule="auto"/>
        <w:ind w:left="720"/>
      </w:pPr>
      <w:r>
        <w:rPr>
          <w:rtl/>
          <w:cs/>
          <w:lang w:val="ar_AE" w:bidi="ar_AE"/>
        </w:rPr>
      </w:r>
      <w:r>
        <w:rPr>
          <w:rtl/>
          <w:cs/>
          <w:lang w:val="ar_AE" w:bidi="ar_AE"/>
        </w:rPr>
        <w:t>يهوشافاط، ملك يهوذا.</w:t>
      </w:r>
    </w:p>
    <w:p>
      <w:pPr>
        <w:pStyle w:val="ListBullet"/>
        <w:bidi/>
        <w:spacing w:line="240" w:lineRule="auto"/>
        <w:ind w:left="720"/>
      </w:pPr>
      <w:r>
        <w:rPr>
          <w:rtl/>
          <w:cs/>
          <w:lang w:val="ar_AE" w:bidi="ar_AE"/>
        </w:rPr>
      </w:r>
      <w:r>
        <w:rPr>
          <w:rtl/>
          <w:cs/>
          <w:lang w:val="ar_AE" w:bidi="ar_AE"/>
        </w:rPr>
        <w:t>عبيد ملك إسرائيل.</w:t>
      </w:r>
    </w:p>
    <w:p>
      <w:pPr>
        <w:pStyle w:val="ListBullet"/>
        <w:bidi/>
        <w:spacing w:line="240" w:lineRule="auto"/>
        <w:ind w:left="720"/>
      </w:pPr>
      <w:r>
        <w:rPr>
          <w:rtl/>
          <w:cs/>
          <w:lang w:val="ar_AE" w:bidi="ar_AE"/>
        </w:rPr>
      </w:r>
      <w:r>
        <w:rPr>
          <w:rtl/>
          <w:cs/>
          <w:lang w:val="ar_AE" w:bidi="ar_AE"/>
        </w:rPr>
        <w:t>أربعمئة نبي.</w:t>
      </w:r>
    </w:p>
    <w:p>
      <w:pPr>
        <w:pStyle w:val="ListBullet"/>
        <w:bidi/>
        <w:spacing w:line="240" w:lineRule="auto"/>
        <w:ind w:left="720"/>
      </w:pPr>
      <w:r>
        <w:rPr>
          <w:rtl/>
          <w:cs/>
          <w:lang w:val="ar_AE" w:bidi="ar_AE"/>
        </w:rPr>
      </w:r>
      <w:r>
        <w:rPr>
          <w:rtl/>
          <w:cs/>
          <w:lang w:val="ar_AE" w:bidi="ar_AE"/>
        </w:rPr>
        <w:t>صدقيا بن كنعنة.</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يخبرنا الراوي أن السلام كان قائمًا بين أرام وإسرائيل، وأنه في السنة الثالثة من السلام، زار يهوشافاط ملك يهوذا ملك إسرائيل.</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ملك إسرائيل: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يهوشافاط: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قبل وصول يهوشافاط، يذكّر ملك إسرائيل عبيده بأن ملك أرام يسيطر على راموت جلعاد.</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ملك إسرائيل: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أحد عبيد ملك إسرائيل: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يطلب ملك إسرائيل من يهوشافاط أن يساعده على استعادة السيطرة على راموت جلعاد. ويوافق يهوشافاط على مساعدته في محاربة الأراميين، لكنه يطلب منه أن يستشير الرب.</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ملك إسرائيل: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يهوشافاط: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يسأل ملك إسرائيل نحو أربعمئة نبي إن كان ينبغي لإسرائيل أن تحارب من أجل راموت جلعاد. فيجيبه الأنبياء بأن الله سيدفع راموت جلعاد إلى يد ملك إسرائيل. ويريد يهوشافاط أن يسأل أحد أنبياء الرب. لكن ملك إسرائيل لا يحب نبي الرب، لأنه لا يتنبأ له بأمور حسنة. واسم نبي الرب هو ميخا. فيطلب يهوشافاط من ملك إسرائيل ألا يتكلم بالسوء عن ميخا، فيأمر ملك إسرائيل أحد عبيده بإحضاره.</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ملك إسرائيل: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الأنبياء الأربعمئة: "بمَ تشعرون أو فيمَ تفكِّرون؟"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يهوشافاط: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أحد عبيد ملك إسرائيل: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بينما ينتظر الملكان وصول ميخا، يجلسان خارج مدينة السامرة وأمامهما عدد كبير من الأنبياء. ويكون أحد هؤلاء الأنبياء، وهو صدقيا بن كنعنة، قد صنع لنفسه قرني حديد يشبهان قرني الثور. ويقول صدقيا إن الرب يعلن أن الملكين سينتصران على الأراميين باستخدام هذين القرنين الحديديين. ويُحدِث الأنبياء ضجيجًا عاليًا، ويحثون الملكين على مهاجمة الأراميين في راموت جلعاد، لأنهما سينتصران في المعركة.</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يهوشافاط: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ملك إسرائيل: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صدقيا: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الملوك الأول ٢٢: ١–١٢ بترجمة هي الأسهل فهمًا.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لم تكن هناك </w:t>
      </w:r>
      <w:r>
        <w:rPr>
          <w:b/>
          <w:rtl/>
          <w:cs/>
          <w:lang w:val="ar_AE" w:bidi="ar_AE"/>
        </w:rPr>
        <w:t>حرب</w:t>
      </w:r>
      <w:r>
        <w:rPr>
          <w:rtl/>
          <w:cs/>
          <w:lang w:val="ar_AE" w:bidi="ar_AE"/>
        </w:rPr>
        <w:t xml:space="preserve"> بين </w:t>
      </w:r>
      <w:r>
        <w:rPr>
          <w:b/>
          <w:rtl/>
          <w:cs/>
          <w:lang w:val="ar_AE" w:bidi="ar_AE"/>
        </w:rPr>
        <w:t>إسرائيل</w:t>
      </w:r>
      <w:r>
        <w:rPr>
          <w:rtl/>
          <w:cs/>
          <w:lang w:val="ar_AE" w:bidi="ar_AE"/>
        </w:rPr>
        <w:t xml:space="preserve"> </w:t>
      </w:r>
      <w:r>
        <w:rPr>
          <w:b/>
          <w:rtl/>
          <w:cs/>
          <w:lang w:val="ar_AE" w:bidi="ar_AE"/>
        </w:rPr>
        <w:t>وأرام</w:t>
      </w:r>
      <w:r>
        <w:rPr>
          <w:rtl/>
          <w:cs/>
          <w:lang w:val="ar_AE" w:bidi="ar_AE"/>
        </w:rPr>
        <w:t xml:space="preserve"> لمدة ثلاث سنوات. استخدموا الكلمات أو العبارات نفسها التي استخدمتموها في المقاطع السابقة للحديث عن الحرب وإسرائيل وأرام. لمزيد من المعلومات حول كلمة "إسرائيل"، راجعوا قاموس الكلمات الرئيسية.</w:t>
      </w:r>
    </w:p>
    <w:p>
      <w:pPr>
        <w:bidi/>
      </w:pPr>
      <w:r>
        <w:rPr>
          <w:rtl/>
          <w:cs/>
          <w:lang w:val="ar_AE" w:bidi="ar_AE"/>
        </w:rPr>
      </w:r>
      <w:r>
        <w:rPr>
          <w:rtl/>
          <w:cs/>
          <w:lang w:val="ar_AE" w:bidi="ar_AE"/>
        </w:rPr>
        <w:t xml:space="preserve">تحدّث </w:t>
      </w:r>
      <w:r>
        <w:rPr>
          <w:b/>
          <w:rtl/>
          <w:cs/>
          <w:lang w:val="ar_AE" w:bidi="ar_AE"/>
        </w:rPr>
        <w:t>ملك</w:t>
      </w:r>
      <w:r>
        <w:rPr>
          <w:rtl/>
          <w:cs/>
          <w:lang w:val="ar_AE" w:bidi="ar_AE"/>
        </w:rPr>
        <w:t xml:space="preserve"> إسرائيل إلى </w:t>
      </w:r>
      <w:r>
        <w:rPr>
          <w:b/>
          <w:rtl/>
          <w:cs/>
          <w:lang w:val="ar_AE" w:bidi="ar_AE"/>
        </w:rPr>
        <w:t>مسؤوليه</w:t>
      </w:r>
      <w:r>
        <w:rPr>
          <w:rtl/>
          <w:cs/>
          <w:lang w:val="ar_AE" w:bidi="ar_AE"/>
        </w:rPr>
        <w:t>. استخدموا الكلمة أو العبارة ذاتها للفظ "ملك" كما استخدمتموها في المقاطع السابقة. للمزيد من المعلومات عن كلمة مَلِك، راجعوا "قاموس الكلمات الرئيسية". هؤلاء المسؤولون أشخاص مهمون يخدمون الملك ويساعدون في إدارة البلاد. المسؤولون ليسوا خدمًا في المنازل. استخدموا الكلمة أو العبارة نفسها التي استعملتموها سابقًا لترجمة هذا المصطلح.</w:t>
      </w:r>
    </w:p>
    <w:p>
      <w:pPr>
        <w:bidi/>
      </w:pPr>
      <w:r>
        <w:rPr>
          <w:rtl/>
          <w:cs/>
          <w:lang w:val="ar_AE" w:bidi="ar_AE"/>
        </w:rPr>
      </w:r>
      <w:r>
        <w:rPr>
          <w:rtl/>
          <w:cs/>
          <w:lang w:val="ar_AE" w:bidi="ar_AE"/>
        </w:rPr>
        <w:t xml:space="preserve">قال يهوشافاط، ملك </w:t>
      </w:r>
      <w:r>
        <w:rPr>
          <w:b/>
          <w:rtl/>
          <w:cs/>
          <w:lang w:val="ar_AE" w:bidi="ar_AE"/>
        </w:rPr>
        <w:t>يهوذا</w:t>
      </w:r>
      <w:r>
        <w:rPr>
          <w:rtl/>
          <w:cs/>
          <w:lang w:val="ar_AE" w:bidi="ar_AE"/>
        </w:rPr>
        <w:t xml:space="preserve">، إن خيوله هي خيول </w:t>
      </w:r>
      <w:r>
        <w:rPr>
          <w:b/>
          <w:rtl/>
          <w:cs/>
          <w:lang w:val="ar_AE" w:bidi="ar_AE"/>
        </w:rPr>
        <w:t>إسرائيل</w:t>
      </w:r>
      <w:r>
        <w:rPr>
          <w:rtl/>
          <w:cs/>
          <w:lang w:val="ar_AE" w:bidi="ar_AE"/>
        </w:rPr>
        <w:t>. استخدموا الكلمات أو العبارات نفسها التي استخدمتموها في المقاطع السابقة للإشارة إلى يهوذا والخيل. ولمزيد من المعلومات عن يهوذا، ارجعوا إلى "قاموس الكلمات الرئيسية".</w:t>
      </w:r>
    </w:p>
    <w:p>
      <w:pPr>
        <w:bidi/>
      </w:pPr>
      <w:r>
        <w:rPr>
          <w:rtl/>
          <w:cs/>
          <w:lang w:val="ar_AE" w:bidi="ar_AE"/>
        </w:rPr>
      </w:r>
      <w:r>
        <w:rPr>
          <w:rtl/>
          <w:cs/>
          <w:lang w:val="ar_AE" w:bidi="ar_AE"/>
        </w:rPr>
        <w:t>طلب يهوشافاط من ملك إسرائيل أن يطلب مشورة، أو "</w:t>
      </w:r>
      <w:r>
        <w:rPr>
          <w:b/>
          <w:rtl/>
          <w:cs/>
          <w:lang w:val="ar_AE" w:bidi="ar_AE"/>
        </w:rPr>
        <w:t>كلمة</w:t>
      </w:r>
      <w:r>
        <w:rPr>
          <w:rtl/>
          <w:cs/>
          <w:lang w:val="ar_AE" w:bidi="ar_AE"/>
        </w:rPr>
        <w:t xml:space="preserve">" من </w:t>
      </w:r>
      <w:r>
        <w:rPr>
          <w:b/>
          <w:rtl/>
          <w:cs/>
          <w:lang w:val="ar_AE" w:bidi="ar_AE"/>
        </w:rPr>
        <w:t>الرب</w:t>
      </w:r>
      <w:r>
        <w:rPr>
          <w:rtl/>
          <w:cs/>
          <w:lang w:val="ar_AE" w:bidi="ar_AE"/>
        </w:rPr>
        <w:t xml:space="preserve"> (يهوه). والرب (يهوه) هو الاسم الشخصي لله. في هذا المقطع، يسمّي الراوي إله إسرائيل الرب (يهوه). تأكدوا من ترجمة "يهوه" بالطريقة نفسها التي اتبعتموها في المقاطع السابقة، وتذكَّروا أن كلمة "يهوه" مُدرَجة في قاموس الكلمات الرئيسية. عندما ينطق الرب (يهوه) بكلمة، فإنه يقدّم رسالة. أراد يهوشافاط أن يمنحهم الرب (يهوه) كلمته، أي رسالته. استخدموا الكلمة أو العبارة نفسها للفظ "كلمة" أو "مشورة" من الرب (يهوه)، كما استخدمتموها في المقاطع السابقة، وراجعوا مدخل "كلمة" في قاموس الكلمات الرئيسية للمزيد من المعلومات.</w:t>
      </w:r>
    </w:p>
    <w:p>
      <w:pPr>
        <w:bidi/>
      </w:pPr>
      <w:r>
        <w:rPr>
          <w:rtl/>
          <w:cs/>
          <w:lang w:val="ar_AE" w:bidi="ar_AE"/>
        </w:rPr>
      </w:r>
      <w:r>
        <w:rPr>
          <w:rtl/>
          <w:cs/>
          <w:lang w:val="ar_AE" w:bidi="ar_AE"/>
        </w:rPr>
        <w:t xml:space="preserve">جمع ملك إسرائيل </w:t>
      </w:r>
      <w:r>
        <w:rPr>
          <w:b/>
          <w:rtl/>
          <w:cs/>
          <w:lang w:val="ar_AE" w:bidi="ar_AE"/>
        </w:rPr>
        <w:t>الأنبياء</w:t>
      </w:r>
      <w:r>
        <w:rPr>
          <w:rtl/>
          <w:cs/>
          <w:lang w:val="ar_AE" w:bidi="ar_AE"/>
        </w:rPr>
        <w:t xml:space="preserve">. استخدموا الكلمة أو العبارة نفسها التي استخدمتموها في المقاطع السابقة للإشارة إلى الأنبياء. لمزيدٍ من المعلومات عن النبي، انظروا "قاموس الكلمات الرئيسية". </w:t>
      </w:r>
    </w:p>
    <w:p>
      <w:pPr>
        <w:bidi/>
      </w:pPr>
      <w:r>
        <w:rPr>
          <w:rtl/>
          <w:cs/>
          <w:lang w:val="ar_AE" w:bidi="ar_AE"/>
        </w:rPr>
      </w:r>
      <w:r>
        <w:rPr>
          <w:rtl/>
          <w:cs/>
          <w:lang w:val="ar_AE" w:bidi="ar_AE"/>
        </w:rPr>
        <w:t>ويقول الأنبياء إن «</w:t>
      </w:r>
      <w:r>
        <w:rPr>
          <w:b/>
          <w:rtl/>
          <w:cs/>
          <w:lang w:val="ar_AE" w:bidi="ar_AE"/>
        </w:rPr>
        <w:t>الرب</w:t>
      </w:r>
      <w:r>
        <w:rPr>
          <w:rtl/>
          <w:cs/>
          <w:lang w:val="ar_AE" w:bidi="ar_AE"/>
        </w:rPr>
        <w:t>»، وهي الكلمة التي يستخدمونها للكائن الأشد قدرة، سيعطي أرام لملك إسرائيل. في اللغة الأصلية، يستخدم الأنبياء كلمة «أدوناي» للإشارة إلى الله. استخدِموا الكلمة أو العبارة ذاتها التي استخدمتموها في المقاطع السابقة للإشارة إلى كلمة الربّ. لمزيد من المعلومات عن الرب وأدوناي، راجعوا قاموس الكلمات الرئيسية.</w:t>
      </w:r>
    </w:p>
    <w:p>
      <w:pPr>
        <w:bidi/>
      </w:pPr>
      <w:r>
        <w:rPr>
          <w:rtl/>
          <w:cs/>
          <w:lang w:val="ar_AE" w:bidi="ar_AE"/>
        </w:rPr>
      </w:r>
      <w:r>
        <w:rPr>
          <w:rtl/>
          <w:cs/>
          <w:lang w:val="ar_AE" w:bidi="ar_AE"/>
        </w:rPr>
        <w:t xml:space="preserve">سيعطي الله راموت جلعاد إلى </w:t>
      </w:r>
      <w:r>
        <w:rPr>
          <w:b/>
          <w:rtl/>
          <w:cs/>
          <w:lang w:val="ar_AE" w:bidi="ar_AE"/>
        </w:rPr>
        <w:t>يد</w:t>
      </w:r>
      <w:r>
        <w:rPr>
          <w:rtl/>
          <w:cs/>
          <w:lang w:val="ar_AE" w:bidi="ar_AE"/>
        </w:rPr>
        <w:t xml:space="preserve"> الملك، أي إلى سلطته. استخدموا الكلمة أو العبارة نفسها التي استخدمتموها في المقاطع السابقة للتعبير عن «يد الملك» بمعنى الدخول تحت سلطته.</w:t>
      </w:r>
    </w:p>
    <w:p>
      <w:pPr>
        <w:bidi/>
      </w:pPr>
      <w:r>
        <w:rPr>
          <w:rtl/>
          <w:cs/>
          <w:lang w:val="ar_AE" w:bidi="ar_AE"/>
        </w:rPr>
      </w:r>
      <w:r>
        <w:rPr>
          <w:rtl/>
          <w:cs/>
          <w:lang w:val="ar_AE" w:bidi="ar_AE"/>
        </w:rPr>
        <w:t xml:space="preserve">يقول ملك إسرائيل إن ميخايا لا </w:t>
      </w:r>
      <w:r>
        <w:rPr>
          <w:b/>
          <w:rtl/>
          <w:cs/>
          <w:lang w:val="ar_AE" w:bidi="ar_AE"/>
        </w:rPr>
        <w:t>يتنبأ</w:t>
      </w:r>
      <w:r>
        <w:rPr>
          <w:rtl/>
          <w:cs/>
          <w:lang w:val="ar_AE" w:bidi="ar_AE"/>
        </w:rPr>
        <w:t xml:space="preserve"> أبدًا بأي شيء صالح عن الملك. استخدموا الكلمة أو العبارة نفسها التي استخدمتموها في المقاطع السابقة للتعبير عن النبوءات. لمزيد من المعلومات عن النبوءة، راجعوا قاموس الكلمات الرئيسية.</w:t>
      </w:r>
    </w:p>
    <w:p>
      <w:pPr>
        <w:bidi/>
      </w:pPr>
      <w:r>
        <w:rPr>
          <w:rtl/>
          <w:cs/>
          <w:lang w:val="ar_AE" w:bidi="ar_AE"/>
        </w:rPr>
      </w:r>
      <w:r>
        <w:rPr>
          <w:rtl/>
          <w:cs/>
          <w:lang w:val="ar_AE" w:bidi="ar_AE"/>
        </w:rPr>
        <w:t xml:space="preserve">يرتدي الملوك </w:t>
      </w:r>
      <w:r>
        <w:rPr>
          <w:b/>
          <w:rtl/>
          <w:cs/>
          <w:lang w:val="ar_AE" w:bidi="ar_AE"/>
        </w:rPr>
        <w:t>ثيابًا</w:t>
      </w:r>
      <w:r>
        <w:rPr>
          <w:rtl/>
          <w:cs/>
          <w:lang w:val="ar_AE" w:bidi="ar_AE"/>
        </w:rPr>
        <w:t xml:space="preserve"> </w:t>
      </w:r>
      <w:r>
        <w:rPr>
          <w:b/>
          <w:rtl/>
          <w:cs/>
          <w:lang w:val="ar_AE" w:bidi="ar_AE"/>
        </w:rPr>
        <w:t>ملكية</w:t>
      </w:r>
      <w:r>
        <w:rPr>
          <w:rtl/>
          <w:cs/>
          <w:lang w:val="ar_AE" w:bidi="ar_AE"/>
        </w:rPr>
        <w:t xml:space="preserve"> أو ملابس. يُعدّ الشيء ملكيًا إذا استخدمه الملك أو أحد أفراد أسرته المقربين. استخدموا الكلمات أو العبارات نفسها التي استخدمتموها في المقاطع السابقة للإشارة إلى «ملكي» و«ثياب». لمزيد من المعلومات عن ثياب، انظروا "قاموس الكلمات الرئيسية".</w:t>
      </w:r>
    </w:p>
    <w:p>
      <w:pPr>
        <w:bidi/>
      </w:pPr>
      <w:r>
        <w:rPr>
          <w:rtl/>
          <w:cs/>
          <w:lang w:val="ar_AE" w:bidi="ar_AE"/>
        </w:rPr>
      </w:r>
      <w:r>
        <w:rPr>
          <w:rtl/>
          <w:cs/>
          <w:lang w:val="ar_AE" w:bidi="ar_AE"/>
        </w:rPr>
        <w:t xml:space="preserve">يجلس الملوك على </w:t>
      </w:r>
      <w:r>
        <w:rPr>
          <w:b/>
          <w:rtl/>
          <w:cs/>
          <w:lang w:val="ar_AE" w:bidi="ar_AE"/>
        </w:rPr>
        <w:t>عروشهم</w:t>
      </w:r>
      <w:r>
        <w:rPr>
          <w:rtl/>
          <w:cs/>
          <w:lang w:val="ar_AE" w:bidi="ar_AE"/>
        </w:rPr>
        <w:t xml:space="preserve"> أو على مقاعدهم الخاصة. استخدموا الكلمة أو العبارة نفسها التي استخدمتموها في المقاطع السابقة للإشارة إلى العروش.</w:t>
      </w:r>
    </w:p>
    <w:p>
      <w:pPr>
        <w:bidi/>
      </w:pPr>
      <w:r>
        <w:rPr>
          <w:rtl/>
          <w:cs/>
          <w:lang w:val="ar_AE" w:bidi="ar_AE"/>
        </w:rPr>
      </w:r>
      <w:r>
        <w:rPr>
          <w:rtl/>
          <w:cs/>
          <w:lang w:val="ar_AE" w:bidi="ar_AE"/>
        </w:rPr>
        <w:t>كان الملوك في البيدر، وهو مساحة مفتوحة يفصل فيها الناس الحبوب عن الأجزاء الخارجية من النبات.</w:t>
      </w:r>
    </w:p>
    <w:p>
      <w:pPr>
        <w:bidi/>
      </w:pPr>
      <w:r>
        <w:rPr>
          <w:rtl/>
          <w:cs/>
          <w:lang w:val="ar_AE" w:bidi="ar_AE"/>
        </w:rPr>
      </w:r>
      <w:r>
        <w:rPr>
          <w:rtl/>
          <w:cs/>
          <w:lang w:val="ar_AE" w:bidi="ar_AE"/>
        </w:rPr>
        <w:t xml:space="preserve">توقّفوا هنا وانظروا إلى صورة لأشخاص يستخدمون البيدر لفصل حبوب القمح عن بقية أجزاء النبات. أوقِفوا الاستماع إلى هذا التسجيل الصوتي هنا. </w:t>
      </w:r>
    </w:p>
    <w:p>
      <w:pPr>
        <w:bidi/>
      </w:pPr>
      <w:r>
        <w:rPr>
          <w:rtl/>
          <w:cs/>
          <w:lang w:val="ar_AE" w:bidi="ar_AE"/>
        </w:rPr>
      </w:r>
      <w:r>
        <w:rPr>
          <w:rtl/>
          <w:cs/>
          <w:lang w:val="ar_AE" w:bidi="ar_AE"/>
        </w:rPr>
        <w:t xml:space="preserve">توقفوا هنا وتناقشوا كمجموعة حول الكلمة أو العبارة التي ستستخدمونها للإشارة إلى </w:t>
      </w:r>
      <w:r>
        <w:rPr>
          <w:b/>
          <w:rtl/>
          <w:cs/>
          <w:lang w:val="ar_AE" w:bidi="ar_AE"/>
        </w:rPr>
        <w:t>البيدر</w:t>
      </w:r>
      <w:r>
        <w:rPr>
          <w:rtl/>
          <w:cs/>
          <w:lang w:val="ar_AE" w:bidi="ar_AE"/>
        </w:rPr>
        <w:t xml:space="preserve">. إذا كنتم قد ترجمتم هذه الكلمة بالفعل في سِفر آخر من الكتاب المُقدَّس، استخدموا الكلمة نفسها التي استخدمتموها هناك. أوقِفوا الاستماع إلى هذا التسجيل الصوتي هنا. </w:t>
      </w:r>
    </w:p>
    <w:p>
      <w:pPr>
        <w:bidi/>
      </w:pPr>
      <w:r>
        <w:rPr>
          <w:rtl/>
          <w:cs/>
          <w:lang w:val="ar_AE" w:bidi="ar_AE"/>
        </w:rPr>
      </w:r>
      <w:r>
        <w:rPr>
          <w:rtl/>
          <w:cs/>
          <w:lang w:val="ar_AE" w:bidi="ar_AE"/>
        </w:rPr>
        <w:t xml:space="preserve">يقع البيدر بجوار مدخل </w:t>
      </w:r>
      <w:r>
        <w:rPr>
          <w:b/>
          <w:rtl/>
          <w:cs/>
          <w:lang w:val="ar_AE" w:bidi="ar_AE"/>
        </w:rPr>
        <w:t>بوابة</w:t>
      </w:r>
      <w:r>
        <w:rPr>
          <w:rtl/>
          <w:cs/>
          <w:lang w:val="ar_AE" w:bidi="ar_AE"/>
        </w:rPr>
        <w:t xml:space="preserve"> المدينة. استخدموا الكلمة أو العبارة نفسها التي استخدمتموها في المقاطع السابقة للإشارة إلى البوابة.</w:t>
      </w:r>
    </w:p>
    <w:p>
      <w:pPr>
        <w:bidi/>
      </w:pPr>
      <w:r>
        <w:rPr>
          <w:rtl/>
          <w:cs/>
          <w:lang w:val="ar_AE" w:bidi="ar_AE"/>
        </w:rPr>
      </w:r>
      <w:r>
        <w:rPr>
          <w:rtl/>
          <w:cs/>
          <w:lang w:val="ar_AE" w:bidi="ar_AE"/>
        </w:rPr>
        <w:t xml:space="preserve">صنع صدقيا قرونًا من </w:t>
      </w:r>
      <w:r>
        <w:rPr>
          <w:b/>
          <w:rtl/>
          <w:cs/>
          <w:lang w:val="ar_AE" w:bidi="ar_AE"/>
        </w:rPr>
        <w:t>الحديد</w:t>
      </w:r>
      <w:r>
        <w:rPr>
          <w:rtl/>
          <w:cs/>
          <w:lang w:val="ar_AE" w:bidi="ar_AE"/>
        </w:rPr>
        <w:t>. صنع صدقيا قرنين من الحديد يشبهان قرني ثور. استخدموا الكلمة أو العبارة نفسها التي استخدمتموها في المقاطع السابقة للإشارة إلى الحديد. لم تكن القرون آلات موسيقية.</w:t>
      </w:r>
    </w:p>
    <w:p>
      <w:pPr>
        <w:bidi/>
      </w:pPr>
      <w:r>
        <w:rPr>
          <w:rtl/>
          <w:cs/>
          <w:lang w:val="ar_AE" w:bidi="ar_AE"/>
        </w:rPr>
      </w:r>
      <w:r>
        <w:rPr>
          <w:rtl/>
          <w:cs/>
          <w:lang w:val="ar_AE" w:bidi="ar_AE"/>
        </w:rPr>
        <w:t xml:space="preserve">توقفوا هنا وانظروا إلى صورة لثور له قرون. أوقِفوا الاستماع إلى هذا التسجيل الصوتي هنا. </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"قرون"</w:t>
      </w:r>
      <w:r>
        <w:rPr>
          <w:rtl/>
          <w:cs/>
          <w:lang w:val="ar_AE" w:bidi="ar_AE"/>
        </w:rPr>
        <w:t xml:space="preserve">.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يخبر صدقيا الملوك أن الرب (يهوه) يقول إن الملوك سينطحون</w:t>
      </w:r>
      <w:r>
        <w:rPr>
          <w:b/>
          <w:rtl/>
          <w:cs/>
          <w:lang w:val="ar_AE" w:bidi="ar_AE"/>
        </w:rPr>
        <w:t xml:space="preserve"> الآراميين</w:t>
      </w:r>
      <w:r>
        <w:rPr>
          <w:rtl/>
          <w:cs/>
          <w:lang w:val="ar_AE" w:bidi="ar_AE"/>
        </w:rPr>
        <w:t xml:space="preserve"> بقرونهم أو سيصيبونهم بجروح بالغة بها. استخدموا الكلمة أو العبارة نفسها التي استخدمتموها في المقاطع السابقة للإشارة إلى الآراميين.</w:t>
      </w:r>
    </w:p>
    <w:p>
      <w:pPr>
        <w:bidi/>
      </w:pPr>
      <w:r>
        <w:rPr>
          <w:rtl/>
          <w:cs/>
          <w:lang w:val="ar_AE" w:bidi="ar_AE"/>
        </w:rPr>
      </w:r>
      <w:r>
        <w:rPr>
          <w:rtl/>
          <w:cs/>
          <w:lang w:val="ar_AE" w:bidi="ar_AE"/>
        </w:rPr>
        <w:t xml:space="preserve">توقفوا هنا وتناقشوا كمجموعة حول الكلمة أو العبارة التي ستستخدمونها للتعبير عن </w:t>
      </w:r>
      <w:r>
        <w:rPr>
          <w:b/>
          <w:rtl/>
          <w:cs/>
          <w:lang w:val="ar_AE" w:bidi="ar_AE"/>
        </w:rPr>
        <w:t>«النطح»</w:t>
      </w:r>
      <w:r>
        <w:rPr>
          <w:rtl/>
          <w:cs/>
          <w:lang w:val="ar_AE" w:bidi="ar_AE"/>
        </w:rPr>
        <w:t>. إذا كنتم قد ترجمتم هذه الكلمة بالفعل في سِفر آخر من الكتاب المُقدَّس، استخدموا الكلمة نفسها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22:13–28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استمعوا إلى سفر الملوك الأول ٢٢: ١٣–٢٨ واحفظوه في قلوبكم. </w:t>
      </w:r>
    </w:p>
    <w:p>
      <w:pPr>
        <w:bidi/>
      </w:pPr>
      <w:r>
        <w:rPr>
          <w:rtl/>
          <w:cs/>
          <w:lang w:val="ar_AE" w:bidi="ar_AE"/>
        </w:rPr>
      </w:r>
      <w:r>
        <w:rPr>
          <w:rtl/>
          <w:cs/>
          <w:lang w:val="ar_AE" w:bidi="ar_AE"/>
        </w:rPr>
        <w:t>استمعوا إلى نسخة صوتية من سفر الملوك الأول ٢٢: ١٣–٢٨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الملوك الأول ٢٢: ١٣–٢٨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تأتي هذه القصة امتدادًا للقصة السابقة، إذ يخبرنا الراوي عن ملك إسرائيل ويهوشافاط ملك يهوذا، اللذين يستشيران الأنبياء ليعرفا ما إذا كان ينبغي لهما ولرجالهما المحاربين أن يقاتلوا الأراميين في راموت جلعاد. ويوجد الملكان والأنبياء في مدينة السامرة، في مملكة إسرائيل. وسوريا اسم آخر لأرام، والأراميون هم أنفسهم السوريون.</w:t>
      </w:r>
    </w:p>
    <w:p>
      <w:pPr>
        <w:bidi/>
      </w:pPr>
      <w:r>
        <w:rPr>
          <w:rtl/>
          <w:cs/>
          <w:lang w:val="ar_AE" w:bidi="ar_AE"/>
        </w:rPr>
      </w:r>
      <w:r>
        <w:rPr>
          <w:rtl/>
          <w:cs/>
          <w:lang w:val="ar_AE" w:bidi="ar_AE"/>
        </w:rPr>
        <w:t xml:space="preserve">توقَّفوا هنا وانظروا إلى خريطة </w:t>
      </w:r>
      <w:r>
        <w:rPr>
          <w:b/>
          <w:rtl/>
          <w:cs/>
          <w:lang w:val="ar_AE" w:bidi="ar_AE"/>
        </w:rPr>
        <w:t>لمملكة إسرائيل وغربي أرام، وحدِّدوا موقعي السامرة وراموت جلعاد</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تتكوّن هذه القصة من قصتين؛ فقد روى راويان مختلفان قصتين عن ميخا والملكين في وقتين مختلفين، ثم جمع شخص واحد القصتين معًا. ستتذكرون من المقطع السابق أن أحد الرواة قصَّ قصة عن الملك أخآب ملك إسرائيل، بينما روى راوٍ آخر قصة عن ملك لإسرائيل يُحتمل أنه شخص آخر. وبعد سنوات كثيرة، أخذ راوٍ آخر القصة الواردة في سفر الملوك الأول وأعاد روايتها في سفر أخبار الأيام الثاني. وهناك بعض الاختلافات بين رواية القصة في سفر الملوك الأول وروايتها في سفر أخبار الأيام الثاني.</w:t>
      </w:r>
    </w:p>
    <w:p>
      <w:pPr>
        <w:bidi/>
      </w:pPr>
      <w:r>
        <w:rPr>
          <w:rtl/>
          <w:cs/>
          <w:lang w:val="ar_AE" w:bidi="ar_AE"/>
        </w:rPr>
      </w:r>
      <w:r>
        <w:rPr>
          <w:rtl/>
          <w:cs/>
          <w:lang w:val="ar_AE" w:bidi="ar_AE"/>
        </w:rPr>
        <w:t xml:space="preserve">توقَّفوا هنا واستمعوا، إن أمكن، إلى ترجمتكم لسفر أخبار الأيام الثاني ١٨: ٩–٢٧ بلغتكم. أوقِفوا الاستماع إلى هذا التسجيل الصوتي هنا. </w:t>
      </w:r>
    </w:p>
    <w:p>
      <w:pPr>
        <w:bidi/>
      </w:pPr>
      <w:r>
        <w:rPr>
          <w:rtl/>
          <w:cs/>
          <w:lang w:val="ar_AE" w:bidi="ar_AE"/>
        </w:rPr>
      </w:r>
      <w:r>
        <w:rPr>
          <w:rtl/>
          <w:cs/>
          <w:lang w:val="ar_AE" w:bidi="ar_AE"/>
        </w:rPr>
        <w:t>في بداية هذا المقطع، تستمر القصة من الوقت الذي كان فيه الملكان جالسين في البيدر خارج السامرة. ويعتقد كثيرون أن الراوي الثاني هو الذي كتب هذا الجزء من القصة. ذهب رسول، أي شخص ينقل رسالة، ليأمر ميخا بالمجيء إلى الملكين. وتحدث الرسول إلى ميخا، وطلب منه أن ينتبه جيدًا ويعلم أن جميع الأنبياء يقولون الشيء نفسه. فالأنبياء جميعهم يقولون ما يريد ملك إسرائيل أن يسمعه. لذلك يطلب الرسول من ميخا أن يقدِّم رسالة مثل رسائل الأنبياء الآخرين، وأن يقول ما يرضي الملك. فيجيبه ميخا مستخدمًا صيغة قسم أو وعد قوي، إذ يتعهد للرسول بأنه لن يقول إلا ما يأمره الرب (يهوه) أن يقوله.</w:t>
      </w:r>
    </w:p>
    <w:p>
      <w:pPr>
        <w:bidi/>
      </w:pPr>
      <w:r>
        <w:rPr>
          <w:rtl/>
          <w:cs/>
          <w:lang w:val="ar_AE" w:bidi="ar_AE"/>
        </w:rPr>
      </w:r>
      <w:r>
        <w:rPr>
          <w:rtl/>
          <w:cs/>
          <w:lang w:val="ar_AE" w:bidi="ar_AE"/>
        </w:rPr>
        <w:t xml:space="preserve">توقَّفوا هنا وناقشوا هذا السؤال معًا: تحدَّثوا عن مرة طلب فيها منكم شخص أن تقولوا شيئًا لإرضاء شخص آخر. ربما طلب منكم أن تقولوا شيئًا غير صحيح أو أن تحذفوا بعض المعلومات المهمة. لماذا لم يُرِد ذلك الشخص منكم أن تقولوا الحقيقة؟ أوقِفوا الاستماع إلى هذا التسجيل الصوتي هنا. </w:t>
      </w:r>
    </w:p>
    <w:p>
      <w:pPr>
        <w:bidi/>
      </w:pPr>
      <w:r>
        <w:rPr>
          <w:rtl/>
          <w:cs/>
          <w:lang w:val="ar_AE" w:bidi="ar_AE"/>
        </w:rPr>
      </w:r>
      <w:r>
        <w:rPr>
          <w:rtl/>
          <w:cs/>
          <w:lang w:val="ar_AE" w:bidi="ar_AE"/>
        </w:rPr>
        <w:t>يأتي ميخا إلى ملك إسرائيل، فيسأله الملك السؤال نفسه الذي سأله للأنبياء الأربعمئة. فيجيبه ميخا بالإجابة نفسها التي قدمها الأنبياء الأربعمئة، لكنه يقول إن الرب هو الذي سيدفع راموت جلعاد إلى يد الملك، وليس الله كما قال الأنبياء الآخرون. ولا يقصد ميخا ما يقوله فعلًا، ويعرف ملك إسرائيل أن ميخا لا يقدم نبوءة صادقة.</w:t>
      </w:r>
    </w:p>
    <w:p>
      <w:pPr>
        <w:bidi/>
      </w:pPr>
      <w:r>
        <w:rPr>
          <w:rtl/>
          <w:cs/>
          <w:lang w:val="ar_AE" w:bidi="ar_AE"/>
        </w:rPr>
      </w:r>
      <w:r>
        <w:rPr>
          <w:rtl/>
          <w:cs/>
          <w:lang w:val="ar_AE" w:bidi="ar_AE"/>
        </w:rPr>
        <w:t xml:space="preserve">توقَّفوا هنا وناقشوا هذا السؤال معًا: تحدَّثوا عن مرة سمعتم فيها شخصًا يتكلم، لكنكم عرفتم أنه لا يقصد ما يقوله. فقد أظهرت طريقة كلامه أنه لا يتوقع من الناس أن يصدقوه. كيف كان صوت ذلك الشخص عندما قال شيئًا غير صحيح؟ أوقِفوا الاستماع إلى هذا التسجيل الصوتي هنا. </w:t>
      </w:r>
    </w:p>
    <w:p>
      <w:pPr>
        <w:bidi/>
      </w:pPr>
      <w:r>
        <w:rPr>
          <w:rtl/>
          <w:cs/>
          <w:lang w:val="ar_AE" w:bidi="ar_AE"/>
        </w:rPr>
      </w:r>
      <w:r>
        <w:rPr>
          <w:rtl/>
          <w:cs/>
          <w:lang w:val="ar_AE" w:bidi="ar_AE"/>
        </w:rPr>
        <w:t>يشعر ملك إسرائيل بالإحباط بسبب ميخا، ويوبخه لأنه لا يقول الحقيقة. ولا نعرف متى أخبر ميخا الملك بأمور أخرى غير صحيحة، أو إن كان قد فعل ذلك أصلًا.</w:t>
      </w:r>
    </w:p>
    <w:p>
      <w:pPr>
        <w:bidi/>
      </w:pPr>
      <w:r>
        <w:rPr>
          <w:rtl/>
          <w:cs/>
          <w:lang w:val="ar_AE" w:bidi="ar_AE"/>
        </w:rPr>
      </w:r>
      <w:r>
        <w:rPr>
          <w:rtl/>
          <w:cs/>
          <w:lang w:val="ar_AE" w:bidi="ar_AE"/>
        </w:rPr>
        <w:t>يجيب ميخا عن سؤال ملك إسرائيل بإخباره بما رآه في رؤيا. ولا نعرف متى رأى ميخا هذه الرؤيا. فالرب يرسل رؤيا إلى ميخا لتكون رسالة إلى الناس. رأى ميخا جميع شعب إسرائيل مشتتين على أحد الجبال، واستخدم لغة خاصة لوصف هيئة الشعب على الجبل، إذ قال إنهم يشبهون قطيعًا من الخراف لا راعي له. تعيش الخراف في الأماكن المفتوحة التي تنمو فيها الأعشاب والنباتات الصغيرة بكثرة. وعادةً ما يعمل الراعي على إبقاء الخراف مجتمعة، وحمايتها، ونقلها من مكان إلى آخر. أما عندما لا يكون معها راعٍ، فإنها تتجول في كل مكان، ولا تبقى مجتمعة، وتصبح عرضة للخطر. يرى ميخا أناسًا، لا خرافًا، لكن الذين يستمعون إليه اعتادوا رؤية الخراف على التلال، ويعرفون أنه ليس من الطبيعي أن يكون قطيع من الخراف بلا راعٍ.</w:t>
      </w:r>
    </w:p>
    <w:p>
      <w:pPr>
        <w:bidi/>
      </w:pPr>
      <w:r>
        <w:rPr>
          <w:rtl/>
          <w:cs/>
          <w:lang w:val="ar_AE" w:bidi="ar_AE"/>
        </w:rPr>
      </w:r>
      <w:r>
        <w:rPr>
          <w:rtl/>
          <w:cs/>
          <w:lang w:val="ar_AE" w:bidi="ar_AE"/>
        </w:rPr>
        <w:t xml:space="preserve">توقَّفوا هنا وانظروا إلى صورة </w:t>
      </w:r>
      <w:r>
        <w:rPr>
          <w:b/>
          <w:rtl/>
          <w:cs/>
          <w:lang w:val="ar_AE" w:bidi="ar_AE"/>
        </w:rPr>
        <w:t>لقطيع من الخراف على سفح تل</w:t>
      </w:r>
      <w:r>
        <w:rPr>
          <w:rtl/>
          <w:cs/>
          <w:lang w:val="ar_AE" w:bidi="ar_AE"/>
        </w:rPr>
        <w:t xml:space="preserve">، وتخيَّلوا الخراف منتشرة في أرجاء التل بدلًا من بقائها مجتمعة في قطيع. أوقِفوا الاستماع إلى هذا التسجيل الصوتي هنا. </w:t>
      </w:r>
    </w:p>
    <w:p>
      <w:pPr>
        <w:bidi/>
      </w:pPr>
      <w:r>
        <w:rPr>
          <w:rtl/>
          <w:cs/>
          <w:lang w:val="ar_AE" w:bidi="ar_AE"/>
        </w:rPr>
      </w:r>
      <w:r>
        <w:rPr>
          <w:rtl/>
          <w:cs/>
          <w:lang w:val="ar_AE" w:bidi="ar_AE"/>
        </w:rPr>
        <w:t xml:space="preserve">توقَّفوا هنا وناقشوا هذا السؤال معًا: إذا رأيتم مجموعة من الناس منتشرين في منطقة واسعة، فبماذا يمكنكم أن تشبِّهوا هؤلاء الناس؟ وكيف يمكنكم أن تساعدوا شخصًا آخر على تصوُّر هيئة هذه المجموعة؟ أوقِفوا الاستماع إلى هذا التسجيل الصوتي هنا. </w:t>
      </w:r>
    </w:p>
    <w:p>
      <w:pPr>
        <w:bidi/>
      </w:pPr>
      <w:r>
        <w:rPr>
          <w:rtl/>
          <w:cs/>
          <w:lang w:val="ar_AE" w:bidi="ar_AE"/>
        </w:rPr>
      </w:r>
      <w:r>
        <w:rPr>
          <w:rtl/>
          <w:cs/>
          <w:lang w:val="ar_AE" w:bidi="ar_AE"/>
        </w:rPr>
        <w:t>فيخبر ميخا ملك إسرائيل بما قاله له الرب. فالرب يقول إن هؤلاء الناس ليس لهم سيد، أي ليس هناك مَن يوجِّههم ويعتني بهم، ولذلك على كل واحد منهم أن يرجع إلى بيته بسلام، دون أن يحارب.</w:t>
      </w:r>
    </w:p>
    <w:p>
      <w:pPr>
        <w:bidi/>
      </w:pPr>
      <w:r>
        <w:rPr>
          <w:rtl/>
          <w:cs/>
          <w:lang w:val="ar_AE" w:bidi="ar_AE"/>
        </w:rPr>
      </w:r>
      <w:r>
        <w:rPr>
          <w:rtl/>
          <w:cs/>
          <w:lang w:val="ar_AE" w:bidi="ar_AE"/>
        </w:rPr>
        <w:t>بعد ذلك، يتحدث ملك إسرائيل إلى يهوشافاط ملك يهوذا، مستخدمًا سؤالًا لا يتوقع أن يجيبه يهوشافاط عنه. فيقول: "أما قُلتُ لكَ إنَّهُ لا يتَنَبّأُ علَيَّ خَيرًا بل شَرًّا؟" وهو يستخدم هذا السؤال ليقول إن ميخا فعل تمامًا ما توقعه منه ملك إسرائيل.</w:t>
      </w:r>
    </w:p>
    <w:p>
      <w:pPr>
        <w:bidi/>
      </w:pPr>
      <w:r>
        <w:rPr>
          <w:rtl/>
          <w:cs/>
          <w:lang w:val="ar_AE" w:bidi="ar_AE"/>
        </w:rPr>
      </w:r>
      <w:r>
        <w:rPr>
          <w:rtl/>
          <w:cs/>
          <w:lang w:val="ar_AE" w:bidi="ar_AE"/>
        </w:rPr>
        <w:t>يخبر ميخا ملك إسرائيل عن رؤيا أخرى من يهوه. ويطلب منه أن يستمع إلى رسالة من يهوه. ويتكلم عن رؤيا أخرى. ولا نعرف متى رأى ميخا هذه الرؤيا. في الرؤيا، رأى ميخا الرب جالسًا على كرسيه، وهو مقعد خاص يجلس عليه الملك. وكانت جميع أجناد السماء واقفة حول الرب، عن يمين كرسيه وعن يساره. وسأل الرب أجناد السماء عمّن سيذهب إلى أخآب ملك إسرائيل ليحاول إقناعه بالصعود إلى راموت جلعاد. وكان أخآب سيموت إذا هاجم راموت جلعاد. وقد قدمت أجناد السماء إجابات مختلفة للرب.</w:t>
      </w:r>
    </w:p>
    <w:p>
      <w:pPr>
        <w:bidi/>
      </w:pPr>
      <w:r>
        <w:rPr>
          <w:rtl/>
          <w:cs/>
          <w:lang w:val="ar_AE" w:bidi="ar_AE"/>
        </w:rPr>
      </w:r>
      <w:r>
        <w:rPr>
          <w:rtl/>
          <w:cs/>
          <w:lang w:val="ar_AE" w:bidi="ar_AE"/>
        </w:rPr>
        <w:t xml:space="preserve">توقَّفوا هنا وناقشوا هذا السؤال معًا: تحدَّثوا عن مرة طلب فيها شخص من مجموعة من الناس أن يفعلوا شيئًا لا يريدون فعله أو يجدون صعوبة في تنفيذه. كيف استجابت المجموعة؟ وماذا قال أفرادها بعضهم لبعض أو للشخص الذي طلب منهم ذلك؟ أوقِفوا الاستماع إلى هذا التسجيل الصوتي هنا. </w:t>
      </w:r>
    </w:p>
    <w:p>
      <w:pPr>
        <w:bidi/>
      </w:pPr>
      <w:r>
        <w:rPr>
          <w:rtl/>
          <w:cs/>
          <w:lang w:val="ar_AE" w:bidi="ar_AE"/>
        </w:rPr>
      </w:r>
      <w:r>
        <w:rPr>
          <w:rtl/>
          <w:cs/>
          <w:lang w:val="ar_AE" w:bidi="ar_AE"/>
        </w:rPr>
        <w:t>في الرؤيا، وقف أمام الرب "روح"، أي كائن سماوي، وقال إنه سيغوي ملك إسرائيل. وهذا الروح كائن خارق للطبيعة يعيش في السماء ويخدم الرب، وليس الروح القدس ولا شيطانًا. وقال الروح إنه سيكون روح كذب في أفواه أنبياء ملك إسرائيل. والشخص الذي يخدع شخصًا آخر يجعله يصدق أمرًا غير صحيح. وقد جعل الروح الأنبياء يصدقون ما كانوا يقولونه. وكان الرب يعلم أن هذا الروح سيقنع أخآب بالصعود إلى راموت جلعاد. ويخبر ميخا ملك إسرائيل أن الرب أرسل الروح الذي جعل الأنبياء يحثون أخآب على مهاجمة راموت جلعاد. فقد قرر الرب وأعلن أن نهاية أخآب ستكون مروعة.</w:t>
      </w:r>
    </w:p>
    <w:p>
      <w:pPr>
        <w:bidi/>
      </w:pPr>
      <w:r>
        <w:rPr>
          <w:rtl/>
          <w:cs/>
          <w:lang w:val="ar_AE" w:bidi="ar_AE"/>
        </w:rPr>
      </w:r>
      <w:r>
        <w:rPr>
          <w:rtl/>
          <w:cs/>
          <w:lang w:val="ar_AE" w:bidi="ar_AE"/>
        </w:rPr>
        <w:t>ويغضب صدقيا بن كنعنة، فيلطم ميخا على وجهه إهانةً له.</w:t>
      </w:r>
    </w:p>
    <w:p>
      <w:pPr>
        <w:bidi/>
      </w:pPr>
      <w:r>
        <w:rPr>
          <w:rtl/>
          <w:cs/>
          <w:lang w:val="ar_AE" w:bidi="ar_AE"/>
        </w:rPr>
      </w:r>
      <w:r>
        <w:rPr>
          <w:rtl/>
          <w:cs/>
          <w:lang w:val="ar_AE" w:bidi="ar_AE"/>
        </w:rPr>
        <w:t xml:space="preserve">توقَّفوا هنا وناقشوا هذا السؤال معًا: ما الطرق التي يستخدمها الناس في مجتمعكم لإهانة الآخرين؟ أوقِفوا الاستماع إلى هذا التسجيل الصوتي هنا. </w:t>
      </w:r>
    </w:p>
    <w:p>
      <w:pPr>
        <w:bidi/>
      </w:pPr>
      <w:r>
        <w:rPr>
          <w:rtl/>
          <w:cs/>
          <w:lang w:val="ar_AE" w:bidi="ar_AE"/>
        </w:rPr>
      </w:r>
      <w:r>
        <w:rPr>
          <w:rtl/>
          <w:cs/>
          <w:lang w:val="ar_AE" w:bidi="ar_AE"/>
        </w:rPr>
        <w:t>يستخدم صدقيا أيضًا سؤالًا لا يتوقع أن يجيبه ميخا عنه. فيسأله كيف أو لماذا انتقل روح الرب من صدقيا إليه، أي إلى ميخا. ولا يتحدث صدقيا هنا عن الروح القدس أو عن شيطان، بل عن كائن روحي يحمل رسالة من الرب. ولا يعتقد صدقيا أن ميخا قد حلَّ محلَّه بوصفه الشخص الرئيسي الذي يتلقى رسائل من الرب، بل يعتقد أنه أفضل من ميخا. فيرد ميخا على صدقيا، ويخبره بأنه سيعرف إجابة سؤاله في يوم من الأيام في المستقبل. ففي ذلك الوقت، سيأتي يوم يختبئ فيه صدقيا داخل غرفة داخلية في مبنى أو في مكان محمي داخل المدينة. وربما يحدث ذلك عندما يهزم الأراميون الإسرائيليين، أو عندما يختبئ صدقيا من الإسرائيليين لأنه قدَّم لهم نبوءات كاذبة.</w:t>
      </w:r>
    </w:p>
    <w:p>
      <w:pPr>
        <w:bidi/>
      </w:pPr>
      <w:r>
        <w:rPr>
          <w:rtl/>
          <w:cs/>
          <w:lang w:val="ar_AE" w:bidi="ar_AE"/>
        </w:rPr>
      </w:r>
      <w:r>
        <w:rPr>
          <w:rtl/>
          <w:cs/>
          <w:lang w:val="ar_AE" w:bidi="ar_AE"/>
        </w:rPr>
        <w:t xml:space="preserve">توقَّفوا هنا وناقشوا هذا السؤال معًا: إذا أردتم الاختباء من أشخاص يريدون إيذاءكم، فأين ستذهبون للاختباء؟ أوقِفوا الاستماع إلى هذا التسجيل الصوتي هنا. </w:t>
      </w:r>
    </w:p>
    <w:p>
      <w:pPr>
        <w:bidi/>
      </w:pPr>
      <w:r>
        <w:rPr>
          <w:rtl/>
          <w:cs/>
          <w:lang w:val="ar_AE" w:bidi="ar_AE"/>
        </w:rPr>
      </w:r>
      <w:r>
        <w:rPr>
          <w:rtl/>
          <w:cs/>
          <w:lang w:val="ar_AE" w:bidi="ar_AE"/>
        </w:rPr>
        <w:t>بعد أن أخبر ميخا الملك بنبوءة لم تعجبه، أصدر ملك إسرائيل أمرًا إلى أحد عبيده. فأمره بأن يأخذ ميخا ويعيده إلى آمون ويوآش. كان آمون حاكم المدينة أو أهم مسؤول فيها، أي في السامرة. ولا نعرف إن كان يوآش ابنًا للملك فعلًا؛ فقد تكون عبارة "ابن الملك" لقبًا خاصًا لشخص يشغل منصبًا ملكيًا ويتولى مسؤولية الأمن في المدينة.</w:t>
      </w:r>
    </w:p>
    <w:p>
      <w:pPr>
        <w:bidi/>
      </w:pPr>
      <w:r>
        <w:rPr>
          <w:rtl/>
          <w:cs/>
          <w:lang w:val="ar_AE" w:bidi="ar_AE"/>
        </w:rPr>
      </w:r>
      <w:r>
        <w:rPr>
          <w:rtl/>
          <w:cs/>
          <w:lang w:val="ar_AE" w:bidi="ar_AE"/>
        </w:rPr>
        <w:t xml:space="preserve">توقَّفوا هنا وناقشوا هذا السؤال معًا: مَن المسؤول في مجتمعكم عن الحفاظ على سلامة الناس؟ وما اللقب أو الاسم الخاص الذي يُطلق عليه، إن وُجد؟ أوقِفوا الاستماع إلى هذا التسجيل الصوتي هنا. </w:t>
      </w:r>
    </w:p>
    <w:p>
      <w:pPr>
        <w:bidi/>
      </w:pPr>
      <w:r>
        <w:rPr>
          <w:rtl/>
          <w:cs/>
          <w:lang w:val="ar_AE" w:bidi="ar_AE"/>
        </w:rPr>
      </w:r>
      <w:r>
        <w:rPr>
          <w:rtl/>
          <w:cs/>
          <w:lang w:val="ar_AE" w:bidi="ar_AE"/>
        </w:rPr>
        <w:t>ويأمر ملك إسرائيل آمون ويوآش بوضع ميخا في السجن. والسجن مبنى قوي، وعندما يضع أحد المسؤولين شخصًا في السجن، لا يستطيع ذلك الشخص مغادرة المبنى. ويحرس الناس السجين، وتوجد أقفال أو حواجز على الأبواب تمنعه من فتحها والخروج.</w:t>
      </w:r>
    </w:p>
    <w:p>
      <w:pPr>
        <w:bidi/>
      </w:pPr>
      <w:r>
        <w:rPr>
          <w:rtl/>
          <w:cs/>
          <w:lang w:val="ar_AE" w:bidi="ar_AE"/>
        </w:rPr>
      </w:r>
      <w:r>
        <w:rPr>
          <w:rtl/>
          <w:cs/>
          <w:lang w:val="ar_AE" w:bidi="ar_AE"/>
        </w:rPr>
        <w:t xml:space="preserve">توقَّفوا هنا وناقشوا هذا السؤال معًا: ماذا تفعلون في مجتمعكم بالأشخاص الذين يخالفون قواعد المجتمع أو الذين قد يشكلون خطرًا على الآخرين؟ أوقِفوا الاستماع إلى هذا التسجيل الصوتي هنا. </w:t>
      </w:r>
    </w:p>
    <w:p>
      <w:pPr>
        <w:bidi/>
      </w:pPr>
      <w:r>
        <w:rPr>
          <w:rtl/>
          <w:cs/>
          <w:lang w:val="ar_AE" w:bidi="ar_AE"/>
        </w:rPr>
      </w:r>
      <w:r>
        <w:rPr>
          <w:rtl/>
          <w:cs/>
          <w:lang w:val="ar_AE" w:bidi="ar_AE"/>
        </w:rPr>
        <w:t>يأمر ملك إسرائيل آمون ويوآش بألا يقدما لميخا إلا قدرًا من الطعام، أي الخبز، والماء يكفي لإبقائه حيًّا. ولم يكن الخبز المصنوع من دقيق القمح في إسرائيل طعامًا فاخرًا أو مميزًا.</w:t>
      </w:r>
    </w:p>
    <w:p>
      <w:pPr>
        <w:bidi/>
      </w:pPr>
      <w:r>
        <w:rPr>
          <w:rtl/>
          <w:cs/>
          <w:lang w:val="ar_AE" w:bidi="ar_AE"/>
        </w:rPr>
      </w:r>
      <w:r>
        <w:rPr>
          <w:rtl/>
          <w:cs/>
          <w:lang w:val="ar_AE" w:bidi="ar_AE"/>
        </w:rPr>
        <w:t xml:space="preserve">توقَّفوا هنا وناقشوا هذا السؤال معًا: ماذا تفعلون بالأشخاص الذين يعصون أهم قائد في مجتمعكم ويتكلمون بالسوء عنه؟ أوقِفوا الاستماع إلى هذا التسجيل الصوتي هنا. </w:t>
      </w:r>
    </w:p>
    <w:p>
      <w:pPr>
        <w:bidi/>
      </w:pPr>
      <w:r>
        <w:rPr>
          <w:rtl/>
          <w:cs/>
          <w:lang w:val="ar_AE" w:bidi="ar_AE"/>
        </w:rPr>
      </w:r>
      <w:r>
        <w:rPr>
          <w:rtl/>
          <w:cs/>
          <w:lang w:val="ar_AE" w:bidi="ar_AE"/>
        </w:rPr>
        <w:t>يريد الملك أن يستمر هذا الأمر حتى يعود ملك إسرائيل سالمًا من مهاجمة راموت جلعاد.</w:t>
      </w:r>
    </w:p>
    <w:p>
      <w:pPr>
        <w:bidi/>
      </w:pPr>
      <w:r>
        <w:rPr>
          <w:rtl/>
          <w:cs/>
          <w:lang w:val="ar_AE" w:bidi="ar_AE"/>
        </w:rPr>
      </w:r>
      <w:r>
        <w:rPr>
          <w:rtl/>
          <w:cs/>
          <w:lang w:val="ar_AE" w:bidi="ar_AE"/>
        </w:rPr>
        <w:t>فيرد ميخا على أمر ملك إسرائيل قائلًا إنه إذا عاد الملك سالمًا من المعركة، فهذا يعني أن الرب لم يتكلم بواسطته. ويستخدم ميخا نتيجة المعركة ليُظهر لشعب إسرائيل ما إذا كان نبيًا للرب أم نبيًا كاذبًا. ثم يتحدث ميخا إلى جميع الذين يستطيعون سماعه، ويطلب منهم أن يصغوا إلى تحذير الرب.</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الملوك الأول ٢٢: ١٣–٢٨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بتصوير أحداث هذا المقطع.</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b/>
          <w:rtl/>
          <w:cs/>
          <w:lang w:val="ar_AE" w:bidi="ar_AE"/>
        </w:rPr>
        <w:t>في المشهد الأول:</w:t>
      </w:r>
      <w:r>
        <w:rPr>
          <w:rtl/>
          <w:cs/>
          <w:lang w:val="ar_AE" w:bidi="ar_AE"/>
        </w:rPr>
        <w:t xml:space="preserve"> يطلب الرسول من ميخا أن يتنبأ للملك بالنبوءة نفسها التي قالها الأنبياء الآخرون، فيجيبه ميخا بأنه سيقول ما يأمره الرب (يهوه) أن يقوله.</w:t>
      </w:r>
    </w:p>
    <w:p>
      <w:pPr>
        <w:bidi/>
      </w:pPr>
      <w:r>
        <w:rPr>
          <w:rtl/>
          <w:cs/>
          <w:lang w:val="ar_AE" w:bidi="ar_AE"/>
        </w:rPr>
      </w:r>
      <w:r>
        <w:rPr>
          <w:b/>
          <w:rtl/>
          <w:cs/>
          <w:lang w:val="ar_AE" w:bidi="ar_AE"/>
        </w:rPr>
        <w:t>في المشهد الثاني:</w:t>
      </w:r>
      <w:r>
        <w:rPr>
          <w:rtl/>
          <w:cs/>
          <w:lang w:val="ar_AE" w:bidi="ar_AE"/>
        </w:rPr>
        <w:t xml:space="preserve"> يقدِّم ميخا نبوءة كاذبة، لكن ملك إسرائيل يعرف أنه لا ينقل نبوءة من الرب. ثم يتحدث ميخا عن رؤيا من الرب رأى فيها بني إسرائيل وقد فقدوا قائدهم، فيغضب الملك.</w:t>
      </w:r>
    </w:p>
    <w:p>
      <w:pPr>
        <w:bidi/>
      </w:pPr>
      <w:r>
        <w:rPr>
          <w:rtl/>
          <w:cs/>
          <w:lang w:val="ar_AE" w:bidi="ar_AE"/>
        </w:rPr>
      </w:r>
      <w:r>
        <w:rPr>
          <w:b/>
          <w:rtl/>
          <w:cs/>
          <w:lang w:val="ar_AE" w:bidi="ar_AE"/>
        </w:rPr>
        <w:t>في المشهد الثالث:</w:t>
      </w:r>
      <w:r>
        <w:rPr>
          <w:rtl/>
          <w:cs/>
          <w:lang w:val="ar_AE" w:bidi="ar_AE"/>
        </w:rPr>
        <w:t xml:space="preserve"> يتحدث ميخا عن رؤيا أخرى يريد فيها الرب أن يستخدم روحًا لإقناع أخآب بمهاجمة راموت جلعاد. ويعلن الرب أن أخآب سيموت إذا هاجم راموت جلعاد. فيوافق أحد الأرواح على خداع الملك، ويخبر ميخا الملك وكل مَن حوله أن الرب جعل روح كذب في أفواه الأنبياء لكي يتنبأوا بنبوءات كاذبة. فيلطم صدقيا ميخا ويهينه، ويخبره ميخا بأنه سيعرف الحقيقة في يوم من الأيام في المستقبل، عندما يختبئ في مخدع.</w:t>
      </w:r>
    </w:p>
    <w:p>
      <w:pPr>
        <w:bidi/>
      </w:pPr>
      <w:r>
        <w:rPr>
          <w:rtl/>
          <w:cs/>
          <w:lang w:val="ar_AE" w:bidi="ar_AE"/>
        </w:rPr>
      </w:r>
      <w:r>
        <w:rPr>
          <w:b/>
          <w:rtl/>
          <w:cs/>
          <w:lang w:val="ar_AE" w:bidi="ar_AE"/>
        </w:rPr>
        <w:t>في المشهد الرابع:</w:t>
      </w:r>
      <w:r>
        <w:rPr>
          <w:rtl/>
          <w:cs/>
          <w:lang w:val="ar_AE" w:bidi="ar_AE"/>
        </w:rPr>
        <w:t xml:space="preserve"> يأمر ملك إسرائيل بعض رجاله بأن يأخذوا ميخا إلى آمون ويوآش، ويأمر آمون ويوآش بوضعه في السجن، وألا يقدما له إلا الخبز والماء الضروريين لإبقائه حيًّا، حتى يعود ملك إسرائيل من مهاجمة راموت جلعاد. فيقول ميخا إنه إذا عاد الملك، فهذا يعني أن الرب لم يتكلم بواسطته، ويحذِّر الجميع قائلًا إن عليهم أن يسمعوا كلامه.</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مِرسال</w:t>
      </w:r>
    </w:p>
    <w:p>
      <w:pPr>
        <w:pStyle w:val="ListBullet"/>
        <w:bidi/>
        <w:spacing w:line="240" w:lineRule="auto"/>
        <w:ind w:left="720"/>
      </w:pPr>
      <w:r>
        <w:rPr>
          <w:rtl/>
          <w:cs/>
          <w:lang w:val="ar_AE" w:bidi="ar_AE"/>
        </w:rPr>
      </w:r>
      <w:r>
        <w:rPr>
          <w:rtl/>
          <w:cs/>
          <w:lang w:val="ar_AE" w:bidi="ar_AE"/>
        </w:rPr>
        <w:t>ميخا.</w:t>
      </w:r>
    </w:p>
    <w:p>
      <w:pPr>
        <w:pStyle w:val="ListBullet"/>
        <w:bidi/>
        <w:spacing w:line="240" w:lineRule="auto"/>
        <w:ind w:left="720"/>
      </w:pPr>
      <w:r>
        <w:rPr>
          <w:rtl/>
          <w:cs/>
          <w:lang w:val="ar_AE" w:bidi="ar_AE"/>
        </w:rPr>
      </w:r>
      <w:r>
        <w:rPr>
          <w:rtl/>
          <w:cs/>
          <w:lang w:val="ar_AE" w:bidi="ar_AE"/>
        </w:rPr>
        <w:t>ملك إسرائيل.</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أجناد السماء.</w:t>
      </w:r>
    </w:p>
    <w:p>
      <w:pPr>
        <w:pStyle w:val="ListBullet"/>
        <w:bidi/>
        <w:spacing w:line="240" w:lineRule="auto"/>
        <w:ind w:left="720"/>
      </w:pPr>
      <w:r>
        <w:rPr>
          <w:rtl/>
          <w:cs/>
          <w:lang w:val="ar_AE" w:bidi="ar_AE"/>
        </w:rPr>
      </w:r>
      <w:r>
        <w:rPr>
          <w:rtl/>
          <w:cs/>
          <w:lang w:val="ar_AE" w:bidi="ar_AE"/>
        </w:rPr>
        <w:t>روح، وهو أحد أجناد السماء.</w:t>
      </w:r>
    </w:p>
    <w:p>
      <w:pPr>
        <w:pStyle w:val="ListBullet"/>
        <w:bidi/>
        <w:spacing w:line="240" w:lineRule="auto"/>
        <w:ind w:left="720"/>
      </w:pPr>
      <w:r>
        <w:rPr>
          <w:rtl/>
          <w:cs/>
          <w:lang w:val="ar_AE" w:bidi="ar_AE"/>
        </w:rPr>
      </w:r>
      <w:r>
        <w:rPr>
          <w:rtl/>
          <w:cs/>
          <w:lang w:val="ar_AE" w:bidi="ar_AE"/>
        </w:rPr>
        <w:t>يهوشافاط، ملك يهوذا.</w:t>
      </w:r>
    </w:p>
    <w:p>
      <w:pPr>
        <w:pStyle w:val="ListBullet"/>
        <w:bidi/>
        <w:spacing w:line="240" w:lineRule="auto"/>
        <w:ind w:left="720"/>
      </w:pPr>
      <w:r>
        <w:rPr>
          <w:rtl/>
          <w:cs/>
          <w:lang w:val="ar_AE" w:bidi="ar_AE"/>
        </w:rPr>
      </w:r>
      <w:r>
        <w:rPr>
          <w:rtl/>
          <w:cs/>
          <w:lang w:val="ar_AE" w:bidi="ar_AE"/>
        </w:rPr>
        <w:t>صدقيا.</w:t>
      </w:r>
    </w:p>
    <w:p>
      <w:pPr>
        <w:pStyle w:val="ListBullet"/>
        <w:bidi/>
        <w:spacing w:line="240" w:lineRule="auto"/>
        <w:ind w:left="720"/>
      </w:pPr>
      <w:r>
        <w:rPr>
          <w:rtl/>
          <w:cs/>
          <w:lang w:val="ar_AE" w:bidi="ar_AE"/>
        </w:rPr>
      </w:r>
      <w:r>
        <w:rPr>
          <w:rtl/>
          <w:cs/>
          <w:lang w:val="ar_AE" w:bidi="ar_AE"/>
        </w:rPr>
        <w:t>أحد عبيد ملك إسرائيل، الذي يأخذ ميخا إلى آمون ويوآش.</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تحدث أحداث هذا المقطع مباشرة بعد أحداث المقطع السابق، عندما بدأ جميع الأنبياء يتنبأون أمام ملكي إسرائيل ويهوذا خارج بوابات مدينة السامرة. أرسل ملك إسرائيل رسولًا ليأتي بميخا ويحضرَه إلى الملكين. وبينما كان الرسول وميخا عائدين إلى الملكين، حاول الرسول أن يقدم لميخا نصيحة. استخدم الرسول تعبيرات خاصة ليلفت انتباه ميخا إلى أهمية ما يقوله له. فقد أراد أن يعرف ميخا أن الأنبياء متفقون، أي إنهم جميعًا يقولون الشيء نفسه، وأنه ينبغي له أن يقول النبوءة نفسها التي قالها الأنبياء الأربعمئة. ويستخدم الراوي تعبيرات تُظهر أن رد ميخا لن يكون ما يريد الرسول سماعه، لأن ميخا لن يوافق على طلبه. ويستخدم ميخا صيغة وعد قوي ليؤكد أنه لن يقول إلا ما يأمره الرب أن يقوله، إذ يقول إنه واثق من أن الرب حيّ. وكما أنه واثق من حياة الرب، فهو واثق أيضًا من أنه لن يقول إلا ما يأمره الرب أن يقوله.</w:t>
      </w:r>
    </w:p>
    <w:p>
      <w:pPr>
        <w:bidi/>
      </w:pPr>
      <w:r>
        <w:rPr>
          <w:rtl/>
          <w:cs/>
          <w:lang w:val="ar_AE" w:bidi="ar_AE"/>
        </w:rPr>
      </w:r>
      <w:r>
        <w:rPr>
          <w:rtl/>
          <w:cs/>
          <w:lang w:val="ar_AE" w:bidi="ar_AE"/>
        </w:rPr>
        <w:t xml:space="preserve">توقَّفوا هنا وناقشوا هذا السؤال معًا: ما الكلمات أو العبارات التي تستخدمونها لتقديم وعد قوي أو قَسَم بأنكم ستفعلون شيئًا؟ أوقِفوا الاستماع إلى هذا التسجيل الصوتي هنا. </w:t>
      </w:r>
    </w:p>
    <w:p>
      <w:pPr>
        <w:bidi/>
      </w:pPr>
      <w:r>
        <w:rPr>
          <w:rtl/>
          <w:cs/>
          <w:lang w:val="ar_AE" w:bidi="ar_AE"/>
        </w:rPr>
      </w:r>
      <w:r>
        <w:rPr>
          <w:rtl/>
          <w:cs/>
          <w:lang w:val="ar_AE" w:bidi="ar_AE"/>
        </w:rPr>
        <w:t>يعتقد كثيرون أن الراوي الأول هو الذي كتب هذا الجزء من القصة أيضًا، لأنه يأتي امتدادًا للجزء السابق، عندما طلب ملك إسرائيل من أحد عبيده إحضار ميخا إلى الملكين في الساحة. ويخبرنا هذا الجزء بما حدث عندما جاء ميخا إلى الملكين. إذ يسأله ملك إسرائيل السؤال نفسه الذي سأله للأنبياء الأربعمئة، فيجيبه ميخا بأن يصعد الملك إلى راموت جلعاد ويحرز النصر، وأن الرب سيدفعها إلى يد الملك. ويبدو أن ميخا يقول عكس ما يقصده فعلًا. فعادةً ما يتحدث الشخص بهذه الطريقة ليسخر من شخص آخر أو يهينه. ويدرك الملك من نبرة صوت ميخا أنه يسخر منه، فيشعر بالإحباط والغضب منه.</w:t>
      </w:r>
    </w:p>
    <w:p>
      <w:pPr>
        <w:bidi/>
      </w:pPr>
      <w:r>
        <w:rPr>
          <w:rtl/>
          <w:cs/>
          <w:lang w:val="ar_AE" w:bidi="ar_AE"/>
        </w:rPr>
      </w:r>
      <w:r>
        <w:rPr>
          <w:rtl/>
          <w:cs/>
          <w:lang w:val="ar_AE" w:bidi="ar_AE"/>
        </w:rPr>
        <w:t xml:space="preserve">توقَّفوا هنا وناقشوا هذا السؤال معًا: كيف تستخدمون نبرة الصوت ولغة الجسد لتُظهروا أنكم تقولون شيئًا لا تعتقدون أنه صحيح، أو لا تؤمنون بصحته؟ جرِّبوا أن تتحدثوا بعضكم مع بعض بهذه الطريقة. أوقِفوا الاستماع إلى هذا التسجيل الصوتي هنا. </w:t>
      </w:r>
    </w:p>
    <w:p>
      <w:pPr>
        <w:bidi/>
      </w:pPr>
      <w:r>
        <w:rPr>
          <w:rtl/>
          <w:cs/>
          <w:lang w:val="ar_AE" w:bidi="ar_AE"/>
        </w:rPr>
      </w:r>
      <w:r>
        <w:rPr>
          <w:rtl/>
          <w:cs/>
          <w:lang w:val="ar_AE" w:bidi="ar_AE"/>
        </w:rPr>
        <w:t>يستخدم الملك السؤال: "كمْ مَرَّةٍ استَحلَفتُكَ أنْ لا تقولَ لي إلّا الحَقَّ باسمِ الرَّبِّ" ليعبِّر عن مشاعره تجاه ميخا.</w:t>
      </w:r>
    </w:p>
    <w:p>
      <w:pPr>
        <w:bidi/>
      </w:pPr>
      <w:r>
        <w:rPr>
          <w:rtl/>
          <w:cs/>
          <w:lang w:val="ar_AE" w:bidi="ar_AE"/>
        </w:rPr>
      </w:r>
      <w:r>
        <w:rPr>
          <w:rtl/>
          <w:cs/>
          <w:lang w:val="ar_AE" w:bidi="ar_AE"/>
        </w:rPr>
        <w:t xml:space="preserve">توقَّفوا هنا ونفِّذوا هذا النشاط معًا: ليحاول أحد أفراد المجموعة أن يتظاهر بأنه غاضب أو محبط من شخص آخر في المجموعة، مستخدمًا الأسئلة للتعبير عن مشاعره تجاه أمر فعله ذلك الشخص. قد يقول مثلًا: "كم مرة يجب أن أطلب منك أن ترتب ملابسك؟" أو "لماذا تنسى دائمًا أن تفعل ما أطلبه منك؟" لاحظوا ما إذا كنتم تستخدمون الأسئلة للتعبير عن هذا الإحباط، أم إنكم تعبِّرون عن إحباطكم بطريقة أخرى. أوقِفوا الاستماع إلى هذا التسجيل الصوتي هنا. </w:t>
      </w:r>
    </w:p>
    <w:p>
      <w:pPr>
        <w:bidi/>
      </w:pPr>
      <w:r>
        <w:rPr>
          <w:rtl/>
          <w:cs/>
          <w:lang w:val="ar_AE" w:bidi="ar_AE"/>
        </w:rPr>
      </w:r>
      <w:r>
        <w:rPr>
          <w:rtl/>
          <w:cs/>
          <w:lang w:val="ar_AE" w:bidi="ar_AE"/>
        </w:rPr>
        <w:t>يتحدث ميخا بعد ذلك عن رؤيا من الرب، رأى فيها شعب إسرائيل مشتتين على التلال، لا يجتمعون في مجموعة واحدة، بل ينتشرون في أماكن متفرقة. ويقول إنهم كانوا مثل خراف لا راعي لها. ويخبر الرب ميخا أن الشعب ليس له سيد أو قائد، ويقول إن على كل شخص أن يرجع إلى بيته بسلام. وعندما يذهب الشخص إلى مكان بسلام، فهذا يعني أنه لا يقاتل وأنه آمن.</w:t>
      </w:r>
    </w:p>
    <w:p>
      <w:pPr>
        <w:bidi/>
      </w:pPr>
      <w:r>
        <w:rPr>
          <w:rtl/>
          <w:cs/>
          <w:lang w:val="ar_AE" w:bidi="ar_AE"/>
        </w:rPr>
      </w:r>
      <w:r>
        <w:rPr>
          <w:rtl/>
          <w:cs/>
          <w:lang w:val="ar_AE" w:bidi="ar_AE"/>
        </w:rPr>
        <w:t xml:space="preserve">توقَّفوا هنا وناقشوا هذا السؤال معًا: كيف يمكنكم مساعدة الناس على فهم أن ميخا يصف رؤيا أعطاها له الرب، وليست حدثًا يقع فعلًا في القصة؟ أوقِفوا الاستماع إلى هذا التسجيل الصوتي هنا. </w:t>
      </w:r>
    </w:p>
    <w:p>
      <w:pPr>
        <w:bidi/>
      </w:pPr>
      <w:r>
        <w:rPr>
          <w:rtl/>
          <w:cs/>
          <w:lang w:val="ar_AE" w:bidi="ar_AE"/>
        </w:rPr>
      </w:r>
      <w:r>
        <w:rPr>
          <w:rtl/>
          <w:cs/>
          <w:lang w:val="ar_AE" w:bidi="ar_AE"/>
        </w:rPr>
        <w:t>بعد أن يخبر ميخا ملك إسرائيل بالرؤيا، يتحدث ملك إسرائيل إلى يهوشافاط ملك يهوذا عن ميخا. ولا يتوقع الملك أن يجيبه يهوشافاط عن سؤاله: "أما قُلتُ لكَ إنَّهُ لا يتَنَبّأُ علَيَّ خَيرًا بل شَرًّا؟"</w:t>
      </w:r>
    </w:p>
    <w:p>
      <w:pPr>
        <w:bidi/>
      </w:pPr>
      <w:r>
        <w:rPr>
          <w:rtl/>
          <w:cs/>
          <w:lang w:val="ar_AE" w:bidi="ar_AE"/>
        </w:rPr>
      </w:r>
      <w:r>
        <w:rPr>
          <w:rtl/>
          <w:cs/>
          <w:lang w:val="ar_AE" w:bidi="ar_AE"/>
        </w:rPr>
        <w:t>فيقدِّم ميخا نبوءة أخرى، ويروي الراوي الثاني هذا الجزء من القصة. وكان هذا الجزء في الأصل يأتي بعد المشهد الذي كان فيه صدقيا يتنبأ أمام الملكين في الساحة. لكن راوي سفر الملوك الأول يورد هذا الجزء بعد النبوءة الأولى التي قالها ميخا لملك إسرائيل. ولا نعرف ما إذا كانت نبوءة ميخا هذه قد جاءت مباشرة بعد أحداث القصة السابقة، أم إنها نبوءة أخرى قدمها ميخا لملك إسرائيل في وقت مختلف تمامًا. ويطلب ميخا من الناس الذين يستمعون إليه أن يسمعوا كلمة الرب أو رسالته. وفي رؤياه، يرى الرب جالسًا على كرسيه، وتحيط به أجناد السماء من اليمين واليسار. ويصف ميخا أجناد السماء بوصفها جماعة تضم عددًا كبيرًا جدًا من الكائنات. وتخدم هذه الكائنات الرب، وتفعل ما يريد منها أن تفعله. ويسأل الرب جميع أجناد السماء إن كان أحدهم سيذهب لإقناع أخآب بمهاجمة أهل راموت جلعاد. ويريد الرب من الكائن السماوي أن يقنع أخآب بفعل شيء عن طريق إخباره بأمر غير صحيح. لكن الرب يعلن أن أخآب سيموت إذا هاجم راموت جلعاد.</w:t>
      </w:r>
    </w:p>
    <w:p>
      <w:pPr>
        <w:bidi/>
      </w:pPr>
      <w:r>
        <w:rPr>
          <w:rtl/>
          <w:cs/>
          <w:lang w:val="ar_AE" w:bidi="ar_AE"/>
        </w:rPr>
      </w:r>
      <w:r>
        <w:rPr>
          <w:rtl/>
          <w:cs/>
          <w:lang w:val="ar_AE" w:bidi="ar_AE"/>
        </w:rPr>
        <w:t>ويستخدم ميخا تعبيرات خاصة لوصف أجناد السماء وهي تتحدث، إذ يقول إن كل واحد منها قدَّم إجابة مختلفة عن الآخرين.</w:t>
      </w:r>
    </w:p>
    <w:p>
      <w:pPr>
        <w:bidi/>
      </w:pPr>
      <w:r>
        <w:rPr>
          <w:rtl/>
          <w:cs/>
          <w:lang w:val="ar_AE" w:bidi="ar_AE"/>
        </w:rPr>
      </w:r>
      <w:r>
        <w:rPr>
          <w:rtl/>
          <w:cs/>
          <w:lang w:val="ar_AE" w:bidi="ar_AE"/>
        </w:rPr>
        <w:t xml:space="preserve">توقَّفوا هنا وناقشوا هذا السؤال معًا: كيف تصفون في لغتكم موقفًا يتحدث فيه كثيرون في الوقت نفسه ويقدمون إجابات مختلفة عن سؤال واحد؟ أوقِفوا الاستماع إلى هذا التسجيل الصوتي هنا. </w:t>
      </w:r>
    </w:p>
    <w:p>
      <w:pPr>
        <w:bidi/>
      </w:pPr>
      <w:r>
        <w:rPr>
          <w:rtl/>
          <w:cs/>
          <w:lang w:val="ar_AE" w:bidi="ar_AE"/>
        </w:rPr>
      </w:r>
      <w:r>
        <w:rPr>
          <w:rtl/>
          <w:cs/>
          <w:lang w:val="ar_AE" w:bidi="ar_AE"/>
        </w:rPr>
        <w:t>ثم يتقدم أحد أجناد السماء، وهو روح، ويقف أمام الرب. والروح هو كائن سماوي، وليس هو الروح القدس ولا شيطانًا. ويقول الروح إنه سيقنع أخآب بمهاجمة راموت جلعاد. فيسأله الرب كيف سيغويه، فيجيبه الروح بأنه سيذهب من السماء إلى أنبياء أخآب في إسرائيل، وسيجعلهم جميعًا يقولون الأكاذيب. ويخبر الرب الروح بأنه سينجح في ذلك، ويأمره أن يذهب ويقنع أخآب.</w:t>
      </w:r>
    </w:p>
    <w:p>
      <w:pPr>
        <w:bidi/>
      </w:pPr>
      <w:r>
        <w:rPr>
          <w:rtl/>
          <w:cs/>
          <w:lang w:val="ar_AE" w:bidi="ar_AE"/>
        </w:rPr>
      </w:r>
      <w:r>
        <w:rPr>
          <w:rtl/>
          <w:cs/>
          <w:lang w:val="ar_AE" w:bidi="ar_AE"/>
        </w:rPr>
        <w:t>ويخبر ميخا ملك إسرائيل والآخرين الذين يستمعون إليه أن الروح ذهب إلى الأنبياء وجعلهم يتنبأون بنبوءات كاذبة. وقد قرر الرب أن تهزم أمم أخرى ملك إسرائيل وتقتله. وكان صدقيا بن كنعنة من بين الذين يستمعون إلى ميخا. فيقترب صدقيا منه ويلطمه أي يضربه على وجهه. واللطم هو أن يضرب شخص وجه شخص آخر بكف مفتوحة، ويُحدث ذلك صوتًا عاليًا عندما تصطدم اليد بالوجه.</w:t>
      </w:r>
    </w:p>
    <w:p>
      <w:pPr>
        <w:bidi/>
      </w:pPr>
      <w:r>
        <w:rPr>
          <w:rtl/>
          <w:cs/>
          <w:lang w:val="ar_AE" w:bidi="ar_AE"/>
        </w:rPr>
      </w:r>
      <w:r>
        <w:rPr>
          <w:rtl/>
          <w:cs/>
          <w:lang w:val="ar_AE" w:bidi="ar_AE"/>
        </w:rPr>
        <w:t xml:space="preserve">توقَّفوا هنا وناقشوا هذا السؤال معًا: ما الكلمات المختلفة التي تستخدمونها عندما يضرب شخص وجه شخص آخر؟ أوقِفوا الاستماع إلى هذا التسجيل الصوتي هنا. </w:t>
      </w:r>
    </w:p>
    <w:p>
      <w:pPr>
        <w:bidi/>
      </w:pPr>
      <w:r>
        <w:rPr>
          <w:rtl/>
          <w:cs/>
          <w:lang w:val="ar_AE" w:bidi="ar_AE"/>
        </w:rPr>
      </w:r>
      <w:r>
        <w:rPr>
          <w:rtl/>
          <w:cs/>
          <w:lang w:val="ar_AE" w:bidi="ar_AE"/>
        </w:rPr>
        <w:t>ويستخدم صدقيا سؤالًا ليهين ميخا، إذ يسأله كيف انتقل روح الرب من صدقيا إلى ميخا. وهو بذلك يتساءل لماذا يتكلم الرب إلى ميخا بدلًا من أن يتكلم إليه هو. فيرد ميخا عليه قائلًا إنه سيعرف إجابة سؤاله في يوم من الأيام في المستقبل. وسيعرف صدقيا الإجابة عندما يذهب ليختبئ في غرفة بعيدة عن الجدران الخارجية للمدينة أو المبنى. ولا نعرف متى سيعرف صدقيا إجابة سؤاله، أو ما الذي سيحدث له في ذلك الوقت.</w:t>
      </w:r>
    </w:p>
    <w:p>
      <w:pPr>
        <w:bidi/>
      </w:pPr>
      <w:r>
        <w:rPr>
          <w:rtl/>
          <w:cs/>
          <w:lang w:val="ar_AE" w:bidi="ar_AE"/>
        </w:rPr>
      </w:r>
      <w:r>
        <w:rPr>
          <w:rtl/>
          <w:cs/>
          <w:lang w:val="ar_AE" w:bidi="ar_AE"/>
        </w:rPr>
        <w:t>ويعتقد كثيرون أن الجزء الأخير من القصة ينتمي إلى القصة نفسها التي رواها الراوي الأول. وبعد أن يخبر ميخا ملك إسرائيل بالرؤيتين، يغضب الملك، ويأمر عبيده بأن يمسكوا بميخا ويعيدوه إلى آمون ويوآش. ويطلب من الذين يأخذون ميخا أن ينقلوا رسالة إلى آمون ويوآش، ويصدر إليهم أمرًا ينقلونه إليهما. ويستخدم ملك إسرائيل صيغة خاصة ليُظهر أن ما سيقوله بعد ذلك هو أمر ملكي موجَّه إلى آمون ويوآش. فهو يريد منهما أن يضعا ميخا في السجن، وألا يقدما له إلا كميات قليلة من الخبز والماء، فالملك يريد ألا يحصل ميخا إلا على ما يكفيه من الخبز والماء ليبقى على قيد الحياة.</w:t>
      </w:r>
    </w:p>
    <w:p>
      <w:pPr>
        <w:bidi/>
      </w:pPr>
      <w:r>
        <w:rPr>
          <w:rtl/>
          <w:cs/>
          <w:lang w:val="ar_AE" w:bidi="ar_AE"/>
        </w:rPr>
      </w:r>
      <w:r>
        <w:rPr>
          <w:rtl/>
          <w:cs/>
          <w:lang w:val="ar_AE" w:bidi="ar_AE"/>
        </w:rPr>
        <w:t xml:space="preserve">توقَّفوا هنا وناقشوا هذا السؤال معًا: كيف تصفون مقدار الطعام الذي سيقدمه آمون ويوآش لميخا في السجن؟ أوقِفوا الاستماع إلى هذا التسجيل الصوتي هنا. </w:t>
      </w:r>
    </w:p>
    <w:p>
      <w:pPr>
        <w:bidi/>
      </w:pPr>
      <w:r>
        <w:rPr>
          <w:rtl/>
          <w:cs/>
          <w:lang w:val="ar_AE" w:bidi="ar_AE"/>
        </w:rPr>
      </w:r>
      <w:r>
        <w:rPr>
          <w:rtl/>
          <w:cs/>
          <w:lang w:val="ar_AE" w:bidi="ar_AE"/>
        </w:rPr>
        <w:t>يريد الملك أن يبقى ميخا في السجن حتى يعود هو سالمًا بعد محاربة الأراميين. فيقول ميخا لملك إسرائيل إنه إذا عاد الملك سالمًا، فهذا يعني أن الرب لم يتكلم بواسطته. ثم يتحدث ميخا إلى الجميع، ويطلب منهم أن يسمعوا كلامه ويتذكروه.</w:t>
      </w:r>
    </w:p>
    <w:p>
      <w:pPr>
        <w:bidi/>
      </w:pPr>
      <w:r>
        <w:rPr>
          <w:rtl/>
          <w:cs/>
          <w:lang w:val="ar_AE" w:bidi="ar_AE"/>
        </w:rPr>
      </w:r>
      <w:r>
        <w:rPr>
          <w:rtl/>
          <w:cs/>
          <w:lang w:val="ar_AE" w:bidi="ar_AE"/>
        </w:rPr>
        <w:t xml:space="preserve">توقَّفوا هنا وناقشوا هذا السؤال معًا: كيف تطلبون من مجموعة كبيرة من الناس أن يستمعوا باهتمام إلى شيء تقولونه وأن يتذكروه؟ أوقِفوا الاستماع إلى هذا التسجيل الصوتي هنا. </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الملوك الأول ٢٢: ١٣–٢٨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 xml:space="preserve">يحتوي هذا المقطع على أربعة مشاهد. </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مِرسال</w:t>
      </w:r>
    </w:p>
    <w:p>
      <w:pPr>
        <w:pStyle w:val="ListBullet"/>
        <w:bidi/>
        <w:spacing w:line="240" w:lineRule="auto"/>
        <w:ind w:left="720"/>
      </w:pPr>
      <w:r>
        <w:rPr>
          <w:rtl/>
          <w:cs/>
          <w:lang w:val="ar_AE" w:bidi="ar_AE"/>
        </w:rPr>
      </w:r>
      <w:r>
        <w:rPr>
          <w:rtl/>
          <w:cs/>
          <w:lang w:val="ar_AE" w:bidi="ar_AE"/>
        </w:rPr>
        <w:t>ميخا.</w:t>
      </w:r>
    </w:p>
    <w:p>
      <w:pPr>
        <w:pStyle w:val="ListBullet"/>
        <w:bidi/>
        <w:spacing w:line="240" w:lineRule="auto"/>
        <w:ind w:left="720"/>
      </w:pPr>
      <w:r>
        <w:rPr>
          <w:rtl/>
          <w:cs/>
          <w:lang w:val="ar_AE" w:bidi="ar_AE"/>
        </w:rPr>
      </w:r>
      <w:r>
        <w:rPr>
          <w:rtl/>
          <w:cs/>
          <w:lang w:val="ar_AE" w:bidi="ar_AE"/>
        </w:rPr>
        <w:t>ملك إسرائيل.</w:t>
      </w:r>
    </w:p>
    <w:p>
      <w:pPr>
        <w:pStyle w:val="ListBullet"/>
        <w:bidi/>
        <w:spacing w:line="240" w:lineRule="auto"/>
        <w:ind w:left="720"/>
      </w:pPr>
      <w:r>
        <w:rPr>
          <w:rtl/>
          <w:cs/>
          <w:lang w:val="ar_AE" w:bidi="ar_AE"/>
        </w:rPr>
      </w:r>
      <w:r>
        <w:rPr>
          <w:rtl/>
          <w:cs/>
          <w:lang w:val="ar_AE" w:bidi="ar_AE"/>
        </w:rPr>
        <w:t xml:space="preserve">يهوه </w:t>
      </w:r>
    </w:p>
    <w:p>
      <w:pPr>
        <w:pStyle w:val="ListBullet"/>
        <w:bidi/>
        <w:spacing w:line="240" w:lineRule="auto"/>
        <w:ind w:left="720"/>
      </w:pPr>
      <w:r>
        <w:rPr>
          <w:rtl/>
          <w:cs/>
          <w:lang w:val="ar_AE" w:bidi="ar_AE"/>
        </w:rPr>
      </w:r>
      <w:r>
        <w:rPr>
          <w:rtl/>
          <w:cs/>
          <w:lang w:val="ar_AE" w:bidi="ar_AE"/>
        </w:rPr>
        <w:t>أجناد السماء.</w:t>
      </w:r>
    </w:p>
    <w:p>
      <w:pPr>
        <w:pStyle w:val="ListBullet"/>
        <w:bidi/>
        <w:spacing w:line="240" w:lineRule="auto"/>
        <w:ind w:left="720"/>
      </w:pPr>
      <w:r>
        <w:rPr>
          <w:rtl/>
          <w:cs/>
          <w:lang w:val="ar_AE" w:bidi="ar_AE"/>
        </w:rPr>
      </w:r>
      <w:r>
        <w:rPr>
          <w:rtl/>
          <w:cs/>
          <w:lang w:val="ar_AE" w:bidi="ar_AE"/>
        </w:rPr>
        <w:t>روح، وهو أحد أجناد السماء.</w:t>
      </w:r>
    </w:p>
    <w:p>
      <w:pPr>
        <w:pStyle w:val="ListBullet"/>
        <w:bidi/>
        <w:spacing w:line="240" w:lineRule="auto"/>
        <w:ind w:left="720"/>
      </w:pPr>
      <w:r>
        <w:rPr>
          <w:rtl/>
          <w:cs/>
          <w:lang w:val="ar_AE" w:bidi="ar_AE"/>
        </w:rPr>
      </w:r>
      <w:r>
        <w:rPr>
          <w:rtl/>
          <w:cs/>
          <w:lang w:val="ar_AE" w:bidi="ar_AE"/>
        </w:rPr>
        <w:t>يهوشافاط، ملك يهوذا.</w:t>
      </w:r>
    </w:p>
    <w:p>
      <w:pPr>
        <w:pStyle w:val="ListBullet"/>
        <w:bidi/>
        <w:spacing w:line="240" w:lineRule="auto"/>
        <w:ind w:left="720"/>
      </w:pPr>
      <w:r>
        <w:rPr>
          <w:rtl/>
          <w:cs/>
          <w:lang w:val="ar_AE" w:bidi="ar_AE"/>
        </w:rPr>
      </w:r>
      <w:r>
        <w:rPr>
          <w:rtl/>
          <w:cs/>
          <w:lang w:val="ar_AE" w:bidi="ar_AE"/>
        </w:rPr>
        <w:t>صدقيا.</w:t>
      </w:r>
    </w:p>
    <w:p>
      <w:pPr>
        <w:pStyle w:val="ListBullet"/>
        <w:bidi/>
        <w:spacing w:line="240" w:lineRule="auto"/>
        <w:ind w:left="720"/>
      </w:pPr>
      <w:r>
        <w:rPr>
          <w:rtl/>
          <w:cs/>
          <w:lang w:val="ar_AE" w:bidi="ar_AE"/>
        </w:rPr>
      </w:r>
      <w:r>
        <w:rPr>
          <w:rtl/>
          <w:cs/>
          <w:lang w:val="ar_AE" w:bidi="ar_AE"/>
        </w:rPr>
        <w:t>أحد عبيد ملك إسرائيل، الذي يأخذ ميخا إلى آمون ويوآش.</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يطلب الرسول من ميخا أن يعطي الملك النبوءة نفسها التي أعطاها الأنبياء الآخرون. فيجيبه ميخا بأنه سيقول ما يأمره الرب بأن يقوله.</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الرسول: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ميخا: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ميخا النبوءة الكاذبة، لكن ملك إسرائيل يعلم أن ميخا لا ينقل نبوءة من الرب. ثم يتحدث ميخا عن رؤيا من الرب رأى فيها بني إسرائيل وقد فقدوا قائدهم، فيغضب الملك.</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ميخا: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ملك إسرائيل: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يهوشافاط: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يتحدث ميخا عن رؤيا أخرى يريد فيها الرب استخدام روح لإقناع أخآب بمهاجمة راموت جلعاد. ويعلن الرب أن أخآب سيموت إذا هاجم راموت جلعاد. فيوافق أحد الأرواح على خداع الملك، ويخبر ميخا الملك وكل مَن حوله أن الرب جعل روح كذب في أفواه الأنبياء لكي يتنبأوا بنبوءات كاذبة. فيلطم صدقيا ميخا ويهينه، ويخبره ميخا بأنه سيعرف الحقيقة في يوم من الأيام في المستقبل، عندما يختبئ في مخدع.</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ميخا: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الرب: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واسألوا الشخص الذي يؤدِّي دور الكائنات السماوية: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الروح: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صدقيا: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يأمر ملك إسرائيل بعض الناس بأن يأخذوا ميخا إلى آمون ويوآش، ويطلب منهما أن يضعا ميخا في السجن ويقدِّما له الطعام والماء الضروريين فقط، إلى أن يعود ملك إسرائيل من مهاجمة راموت جلعاد. فيقول ميخا إنه إذا عاد الملك، فهذا يعني أن الرب لم يتكلم على لسان ميخا، ويحذِّر الجميع قائلًا إن عليهم أن يصغوا إلى النبوءة.</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ملك إسرائيل: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المسؤول التابع لملك إسرائيل: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ميخا: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الملوك الأول ٢٢: ١٣–٢٨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تحدَّث </w:t>
      </w:r>
      <w:r>
        <w:rPr>
          <w:b/>
          <w:rtl/>
          <w:cs/>
          <w:lang w:val="ar_AE" w:bidi="ar_AE"/>
        </w:rPr>
        <w:t>الرسول</w:t>
      </w:r>
      <w:r>
        <w:rPr>
          <w:rtl/>
          <w:cs/>
          <w:lang w:val="ar_AE" w:bidi="ar_AE"/>
        </w:rPr>
        <w:t xml:space="preserve"> إلى ميخا عن الرسائل التي نقلها </w:t>
      </w:r>
      <w:r>
        <w:rPr>
          <w:b/>
          <w:rtl/>
          <w:cs/>
          <w:lang w:val="ar_AE" w:bidi="ar_AE"/>
        </w:rPr>
        <w:t>الأنبياء</w:t>
      </w:r>
      <w:r>
        <w:rPr>
          <w:rtl/>
          <w:cs/>
          <w:lang w:val="ar_AE" w:bidi="ar_AE"/>
        </w:rPr>
        <w:t xml:space="preserve"> إلى </w:t>
      </w:r>
      <w:r>
        <w:rPr>
          <w:b/>
          <w:rtl/>
          <w:cs/>
          <w:lang w:val="ar_AE" w:bidi="ar_AE"/>
        </w:rPr>
        <w:t>الملك</w:t>
      </w:r>
      <w:r>
        <w:rPr>
          <w:rtl/>
          <w:cs/>
          <w:lang w:val="ar_AE" w:bidi="ar_AE"/>
        </w:rPr>
        <w:t>. استخدموا الكلمات أو العبارات نفسها التي استخدمتموها في المقاطع السابقة لترجمة كلمات "الرسول" و"الأنبياء" و"الملك". ولمزيد من المعلومات عن كلمتي "نبي" و"ملك"، ارجعوا إلى "قاموس الكلمات الرئيسية".</w:t>
      </w:r>
    </w:p>
    <w:p>
      <w:pPr>
        <w:bidi/>
      </w:pPr>
      <w:r>
        <w:rPr>
          <w:rtl/>
          <w:cs/>
          <w:lang w:val="ar_AE" w:bidi="ar_AE"/>
        </w:rPr>
      </w:r>
      <w:r>
        <w:rPr>
          <w:rtl/>
          <w:cs/>
          <w:lang w:val="ar_AE" w:bidi="ar_AE"/>
        </w:rPr>
        <w:t>يستخدم ميخا العبارة "</w:t>
      </w:r>
      <w:r>
        <w:rPr>
          <w:b/>
          <w:rtl/>
          <w:cs/>
          <w:lang w:val="ar_AE" w:bidi="ar_AE"/>
        </w:rPr>
        <w:t>حيٌّ هو الرب</w:t>
      </w:r>
      <w:r>
        <w:rPr>
          <w:rtl/>
          <w:cs/>
          <w:lang w:val="ar_AE" w:bidi="ar_AE"/>
        </w:rPr>
        <w:t xml:space="preserve">" ليؤكد كلامه بقَسَم. </w:t>
      </w:r>
    </w:p>
    <w:p>
      <w:pPr>
        <w:bidi/>
      </w:pPr>
      <w:r>
        <w:rPr>
          <w:rtl/>
          <w:cs/>
          <w:lang w:val="ar_AE" w:bidi="ar_AE"/>
        </w:rPr>
      </w:r>
      <w:r>
        <w:rPr>
          <w:rtl/>
          <w:cs/>
          <w:lang w:val="ar_AE" w:bidi="ar_AE"/>
        </w:rPr>
        <w:t xml:space="preserve">توقَّفوا هنا وناقشوا معًا الكلمات أو العبارات التي ستستخدمونها لترجمة هذه العبارة. وابحثوا عن كلمة "قَسَم" في "قاموس الكلمات الرئيسية". وإذا كنتم قد ترجمتم هذه العبارة بالفعل في سِفر آخر من الكتاب المُقَدَّس، استخدموا نفس العبارة التي استخدمتموها هناك. أوقِفوا الاستماع إلى هذا التسجيل الصوتي هنا. </w:t>
      </w:r>
    </w:p>
    <w:p>
      <w:pPr>
        <w:bidi/>
      </w:pPr>
      <w:r>
        <w:rPr>
          <w:rtl/>
          <w:cs/>
          <w:lang w:val="ar_AE" w:bidi="ar_AE"/>
        </w:rPr>
      </w:r>
      <w:r>
        <w:rPr>
          <w:rtl/>
          <w:cs/>
          <w:lang w:val="ar_AE" w:bidi="ar_AE"/>
        </w:rPr>
        <w:t xml:space="preserve">يقول ميخا إنه سيقول ما يقوله له </w:t>
      </w:r>
      <w:r>
        <w:rPr>
          <w:b/>
          <w:rtl/>
          <w:cs/>
          <w:lang w:val="ar_AE" w:bidi="ar_AE"/>
        </w:rPr>
        <w:t>الرب.</w:t>
      </w:r>
      <w:r>
        <w:rPr>
          <w:rtl/>
          <w:cs/>
          <w:lang w:val="ar_AE" w:bidi="ar_AE"/>
        </w:rPr>
        <w:t xml:space="preserve"> استخدموا الكلمة أو العبارة نفسها التي استخدمتموها في المقاطع السابقة للإشارة إلى الرب، وتذكَّروا أن كلمة "الرب (يهوه)" واردة في "قاموس الكلمات الرئيسية".</w:t>
      </w:r>
    </w:p>
    <w:p>
      <w:pPr>
        <w:bidi/>
      </w:pPr>
      <w:r>
        <w:rPr>
          <w:rtl/>
          <w:cs/>
          <w:lang w:val="ar_AE" w:bidi="ar_AE"/>
        </w:rPr>
      </w:r>
      <w:r>
        <w:rPr>
          <w:rtl/>
          <w:cs/>
          <w:lang w:val="ar_AE" w:bidi="ar_AE"/>
        </w:rPr>
        <w:t xml:space="preserve">سيُسلِّم الرب راموت جلعاد إلى يد </w:t>
      </w:r>
      <w:r>
        <w:rPr>
          <w:b/>
          <w:rtl/>
          <w:cs/>
          <w:lang w:val="ar_AE" w:bidi="ar_AE"/>
        </w:rPr>
        <w:t>الملك</w:t>
      </w:r>
      <w:r>
        <w:rPr>
          <w:rtl/>
          <w:cs/>
          <w:lang w:val="ar_AE" w:bidi="ar_AE"/>
        </w:rPr>
        <w:t>، أي سيجعلها تحت سلطته. استخدموا الكلمة أو العبارة نفسها التي استخدمتموها في المقاطع السابقة لترجمة عبارة "ليد الملك".</w:t>
      </w:r>
    </w:p>
    <w:p>
      <w:pPr>
        <w:bidi/>
      </w:pPr>
      <w:r>
        <w:rPr>
          <w:rtl/>
          <w:cs/>
          <w:lang w:val="ar_AE" w:bidi="ar_AE"/>
        </w:rPr>
      </w:r>
      <w:r>
        <w:rPr>
          <w:rtl/>
          <w:cs/>
          <w:lang w:val="ar_AE" w:bidi="ar_AE"/>
        </w:rPr>
        <w:t xml:space="preserve">يقول ميخا إنه رأى شعب إسرائيل مشتَّتين على الجبال، أي إن الناس كانوا منتشرين في أنحاء الجبال. </w:t>
      </w:r>
    </w:p>
    <w:p>
      <w:pPr>
        <w:bidi/>
      </w:pPr>
      <w:r>
        <w:rPr>
          <w:rtl/>
          <w:cs/>
          <w:lang w:val="ar_AE" w:bidi="ar_AE"/>
        </w:rPr>
      </w:r>
      <w:r>
        <w:rPr>
          <w:rtl/>
          <w:cs/>
          <w:lang w:val="ar_AE" w:bidi="ar_AE"/>
        </w:rPr>
        <w:t xml:space="preserve">توقَّفوا هنا وناقشوا معًا الكلمة أو العبارة التي ستستخدمونها لترجمة كلمة </w:t>
      </w:r>
      <w:r>
        <w:rPr>
          <w:b/>
          <w:rtl/>
          <w:cs/>
          <w:lang w:val="ar_AE" w:bidi="ar_AE"/>
        </w:rPr>
        <w:t>"مشتَّتين"</w:t>
      </w:r>
      <w:r>
        <w:rPr>
          <w:rtl/>
          <w:cs/>
          <w:lang w:val="ar_AE" w:bidi="ar_AE"/>
        </w:rPr>
        <w:t xml:space="preserve">. إذا كنتم قد ترجمتم هذه الكلمة بالفعل في سِفر آخر من الكتاب المُقدَّس، استخدموا الكلمة نفسها التي استخدمتموها هناك. أوقِفوا الاستماع إلى هذا التسجيل الصوتي هنا. </w:t>
      </w:r>
    </w:p>
    <w:p>
      <w:pPr>
        <w:bidi/>
      </w:pPr>
      <w:r>
        <w:rPr>
          <w:rtl/>
          <w:cs/>
          <w:lang w:val="ar_AE" w:bidi="ar_AE"/>
        </w:rPr>
      </w:r>
      <w:r>
        <w:rPr>
          <w:rtl/>
          <w:cs/>
          <w:lang w:val="ar_AE" w:bidi="ar_AE"/>
        </w:rPr>
        <w:t xml:space="preserve">بدا الناس مثل </w:t>
      </w:r>
      <w:r>
        <w:rPr>
          <w:b/>
          <w:rtl/>
          <w:cs/>
          <w:lang w:val="ar_AE" w:bidi="ar_AE"/>
        </w:rPr>
        <w:t>خراف</w:t>
      </w:r>
      <w:r>
        <w:rPr>
          <w:rtl/>
          <w:cs/>
          <w:lang w:val="ar_AE" w:bidi="ar_AE"/>
        </w:rPr>
        <w:t xml:space="preserve"> بلا راعٍ. والراعي هو شخص يحمي الخراف ويعتني بها. استخدموا الكلمة أو العبارة نفسها التي استخدمتموها في المقاطع السابقة لترجمة كلمة "خراف".</w:t>
      </w:r>
    </w:p>
    <w:p>
      <w:pPr>
        <w:bidi/>
      </w:pPr>
      <w:r>
        <w:rPr>
          <w:rtl/>
          <w:cs/>
          <w:lang w:val="ar_AE" w:bidi="ar_AE"/>
        </w:rPr>
      </w:r>
      <w:r>
        <w:rPr>
          <w:rtl/>
          <w:cs/>
          <w:lang w:val="ar_AE" w:bidi="ar_AE"/>
        </w:rPr>
        <w:t xml:space="preserve">توقَّفوا هنا وناقشوا معًا الكلمة أو العبارة التي ستستخدمونها لترجمة كلمة </w:t>
      </w:r>
      <w:r>
        <w:rPr>
          <w:b/>
          <w:rtl/>
          <w:cs/>
          <w:lang w:val="ar_AE" w:bidi="ar_AE"/>
        </w:rPr>
        <w:t>"راعٍ"</w:t>
      </w:r>
      <w:r>
        <w:rPr>
          <w:rtl/>
          <w:cs/>
          <w:lang w:val="ar_AE" w:bidi="ar_AE"/>
        </w:rPr>
        <w:t xml:space="preserve">. انظروا مُصطلح الرُعاة في "قاموس الكلمات الرئيسية". إذا كنتم قد ترجمتم هذا التعبير بالفعل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يمكن لكل شخص أن يعود إلى بيته </w:t>
      </w:r>
      <w:r>
        <w:rPr>
          <w:b/>
          <w:rtl/>
          <w:cs/>
          <w:lang w:val="ar_AE" w:bidi="ar_AE"/>
        </w:rPr>
        <w:t>بسلام</w:t>
      </w:r>
      <w:r>
        <w:rPr>
          <w:rtl/>
          <w:cs/>
          <w:lang w:val="ar_AE" w:bidi="ar_AE"/>
        </w:rPr>
        <w:t>. أي إن الناس يستطيعون العودة إلى بيوتهم دون قتال وفي أمان. استخدموا نفس الكلمة أو العبارة التي استخدمتموها في المقاطع السابقة للإشارة إلى السلام. لمزيد من المعلومات حول كلمة "سلام"، ارجع إلى قاموس الكلمات الرئيسية.</w:t>
      </w:r>
    </w:p>
    <w:p>
      <w:pPr>
        <w:bidi/>
      </w:pPr>
      <w:r>
        <w:rPr>
          <w:rtl/>
          <w:cs/>
          <w:lang w:val="ar_AE" w:bidi="ar_AE"/>
        </w:rPr>
      </w:r>
      <w:r>
        <w:rPr>
          <w:rtl/>
          <w:cs/>
          <w:lang w:val="ar_AE" w:bidi="ar_AE"/>
        </w:rPr>
        <w:t xml:space="preserve">لا </w:t>
      </w:r>
      <w:r>
        <w:rPr>
          <w:b/>
          <w:rtl/>
          <w:cs/>
          <w:lang w:val="ar_AE" w:bidi="ar_AE"/>
        </w:rPr>
        <w:t>يتنبأ</w:t>
      </w:r>
      <w:r>
        <w:rPr>
          <w:rtl/>
          <w:cs/>
          <w:lang w:val="ar_AE" w:bidi="ar_AE"/>
        </w:rPr>
        <w:t xml:space="preserve"> ميخا بأي شيء جيد. استخدموا الكلمة أو العبارة نفسها التي استخدمتموها في المقاطع السابقة لترجمة كلمة "يتنبأ". ولمزيد من المعلومات عن كلمة "يتنبأ"، ارجعوا إلى "قاموس الكلمات الرئيسية".</w:t>
      </w:r>
    </w:p>
    <w:p>
      <w:pPr>
        <w:bidi/>
      </w:pPr>
      <w:r>
        <w:rPr>
          <w:rtl/>
          <w:cs/>
          <w:lang w:val="ar_AE" w:bidi="ar_AE"/>
        </w:rPr>
      </w:r>
      <w:r>
        <w:rPr>
          <w:rtl/>
          <w:cs/>
          <w:lang w:val="ar_AE" w:bidi="ar_AE"/>
        </w:rPr>
        <w:t xml:space="preserve">يطلب ميخا من الناس أن يسمعوا </w:t>
      </w:r>
      <w:r>
        <w:rPr>
          <w:b/>
          <w:rtl/>
          <w:cs/>
          <w:lang w:val="ar_AE" w:bidi="ar_AE"/>
        </w:rPr>
        <w:t>كلام</w:t>
      </w:r>
      <w:r>
        <w:rPr>
          <w:rtl/>
          <w:cs/>
          <w:lang w:val="ar_AE" w:bidi="ar_AE"/>
        </w:rPr>
        <w:t xml:space="preserve"> الرب. فهو يريدهم أن يسمعوا رسالة الرب. استخدموا الكلمة أو العبارة نفسها التي استخدمتموها في المقاطع السابقة لترجمة كلمة "كلام". ولمزيد من المعلومات عن الكلمة انظروا إلى قاموس الكلمات الرئيسية.</w:t>
      </w:r>
    </w:p>
    <w:p>
      <w:pPr>
        <w:bidi/>
      </w:pPr>
      <w:r>
        <w:rPr>
          <w:rtl/>
          <w:cs/>
          <w:lang w:val="ar_AE" w:bidi="ar_AE"/>
        </w:rPr>
      </w:r>
      <w:r>
        <w:rPr>
          <w:rtl/>
          <w:cs/>
          <w:lang w:val="ar_AE" w:bidi="ar_AE"/>
        </w:rPr>
        <w:t xml:space="preserve">فيجلس الرب على </w:t>
      </w:r>
      <w:r>
        <w:rPr>
          <w:b/>
          <w:rtl/>
          <w:cs/>
          <w:lang w:val="ar_AE" w:bidi="ar_AE"/>
        </w:rPr>
        <w:t>كرسيه</w:t>
      </w:r>
      <w:r>
        <w:rPr>
          <w:rtl/>
          <w:cs/>
          <w:lang w:val="ar_AE" w:bidi="ar_AE"/>
        </w:rPr>
        <w:t xml:space="preserve">، ويحيط به "جند السماء". استخدموا الكلمة أو العبارة ذاتها التي استخدمتموها في المقاطع السابقة لكلمة "كرسي". وجند السماء هم الكائنات السماوية التي تنفِّذ أعمال الرب. </w:t>
      </w:r>
    </w:p>
    <w:p>
      <w:pPr>
        <w:bidi/>
      </w:pPr>
      <w:r>
        <w:rPr>
          <w:rtl/>
          <w:cs/>
          <w:lang w:val="ar_AE" w:bidi="ar_AE"/>
        </w:rPr>
      </w:r>
      <w:r>
        <w:rPr>
          <w:rtl/>
          <w:cs/>
          <w:lang w:val="ar_AE" w:bidi="ar_AE"/>
        </w:rPr>
        <w:t>توقَّفوا هنا وناقشوا معًا الكلمة أو العبارة التي ستستخدمونها لترجمة تعبير "</w:t>
      </w:r>
      <w:r>
        <w:rPr>
          <w:b/>
          <w:rtl/>
          <w:cs/>
          <w:lang w:val="ar_AE" w:bidi="ar_AE"/>
        </w:rPr>
        <w:t>جند السماء</w:t>
      </w:r>
      <w:r>
        <w:rPr>
          <w:rtl/>
          <w:cs/>
          <w:lang w:val="ar_AE" w:bidi="ar_AE"/>
        </w:rPr>
        <w:t xml:space="preserve">". راجعوا مصطلح السماء في قاموس الكلمات الرئيسية لمزيد من المعلومات. إذا كنتم قد ترجمتم هذه العبارة بالفعل في سِفر آخر من الكتاب المُقدَّس، استخدموا نفس الكلمة أو العبارة التي استخدمتموها هناك. أوقِفوا الاستماع إلى هذا التسجيل الصوتي هنا. </w:t>
      </w:r>
    </w:p>
    <w:p>
      <w:pPr>
        <w:bidi/>
      </w:pPr>
      <w:r>
        <w:rPr>
          <w:rtl/>
          <w:cs/>
          <w:lang w:val="ar_AE" w:bidi="ar_AE"/>
        </w:rPr>
      </w:r>
      <w:r>
        <w:rPr>
          <w:rtl/>
          <w:cs/>
          <w:lang w:val="ar_AE" w:bidi="ar_AE"/>
        </w:rPr>
        <w:t>يطلب الرب من أحدهم أن يغوي أخآب بمهاجمة راموت جلعاد. وعندما يغوي شخصٌ شخصًا آخر، فإنه يجعله يقتنع بفعل شيء ما. وفي هذه الحالة، يريد الرب من أحدهم أن يُقنع أخآب بفعل شيء سيكون سيئًا بالنسبة إليه.</w:t>
      </w:r>
    </w:p>
    <w:p>
      <w:pPr>
        <w:bidi/>
      </w:pPr>
      <w:r>
        <w:rPr>
          <w:rtl/>
          <w:cs/>
          <w:lang w:val="ar_AE" w:bidi="ar_AE"/>
        </w:rPr>
      </w:r>
      <w:r>
        <w:rPr>
          <w:rtl/>
          <w:cs/>
          <w:lang w:val="ar_AE" w:bidi="ar_AE"/>
        </w:rPr>
        <w:t xml:space="preserve">توقَّفوا هنا وناقشوا معًا الكلمة أو العبارة التي ستستخدمونها لترجمة كلمة </w:t>
      </w:r>
      <w:r>
        <w:rPr>
          <w:b/>
          <w:rtl/>
          <w:cs/>
          <w:lang w:val="ar_AE" w:bidi="ar_AE"/>
        </w:rPr>
        <w:t>"يغوي"</w:t>
      </w:r>
      <w:r>
        <w:rPr>
          <w:rtl/>
          <w:cs/>
          <w:lang w:val="ar_AE" w:bidi="ar_AE"/>
        </w:rPr>
        <w:t xml:space="preserve">. إذا كنتم قد ترجمتم هذه الكلمة بالفعل في سِفر آخر من الكتاب المُقدَّس، استخدموا الكلمة نفسها التي استخدمتموها هناك. أوقِفوا الاستماع إلى هذا التسجيل الصوتي هنا. </w:t>
      </w:r>
    </w:p>
    <w:p>
      <w:pPr>
        <w:bidi/>
      </w:pPr>
      <w:r>
        <w:rPr>
          <w:rtl/>
          <w:cs/>
          <w:lang w:val="ar_AE" w:bidi="ar_AE"/>
        </w:rPr>
      </w:r>
      <w:r>
        <w:rPr>
          <w:rtl/>
          <w:cs/>
          <w:lang w:val="ar_AE" w:bidi="ar_AE"/>
        </w:rPr>
        <w:t>جاء روح إلى الرب. والروح هو كائن فوق طبيعي خلقه الرب، ويعيش في السماء مع الرب. وهو ليس الروح القدس، وليس شريرًا.</w:t>
      </w:r>
    </w:p>
    <w:p>
      <w:pPr>
        <w:bidi/>
      </w:pPr>
      <w:r>
        <w:rPr>
          <w:rtl/>
          <w:cs/>
          <w:lang w:val="ar_AE" w:bidi="ar_AE"/>
        </w:rPr>
      </w:r>
      <w:r>
        <w:rPr>
          <w:rtl/>
          <w:cs/>
          <w:lang w:val="ar_AE" w:bidi="ar_AE"/>
        </w:rPr>
        <w:t xml:space="preserve">توقفوا هنا وناقشوا كمجموعة الكلمة أو العبارة الأنسب لترجمة مصطلح </w:t>
      </w:r>
      <w:r>
        <w:rPr>
          <w:b/>
          <w:rtl/>
          <w:cs/>
          <w:lang w:val="ar_AE" w:bidi="ar_AE"/>
        </w:rPr>
        <w:t>الروح</w:t>
      </w:r>
      <w:r>
        <w:rPr>
          <w:rtl/>
          <w:cs/>
          <w:lang w:val="ar_AE" w:bidi="ar_AE"/>
        </w:rPr>
        <w:t xml:space="preserve">. ابحث عن كلمة "روح"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صدقيا هو </w:t>
      </w:r>
      <w:r>
        <w:rPr>
          <w:b/>
          <w:rtl/>
          <w:cs/>
          <w:lang w:val="ar_AE" w:bidi="ar_AE"/>
        </w:rPr>
        <w:t>ابن</w:t>
      </w:r>
      <w:r>
        <w:rPr>
          <w:rtl/>
          <w:cs/>
          <w:lang w:val="ar_AE" w:bidi="ar_AE"/>
        </w:rPr>
        <w:t xml:space="preserve"> كنعنة. استخدموا الكلمة أو العبارة نفسها لكلمة «ابن» التي استخدمتموها في المقاطع السابقة. لمزيد من المعلومات حول كلمة "ابن"، ارجع إلى قاموس الكلمات الرئيسية.</w:t>
      </w:r>
    </w:p>
    <w:p>
      <w:pPr>
        <w:bidi/>
      </w:pPr>
      <w:r>
        <w:rPr>
          <w:rtl/>
          <w:cs/>
          <w:lang w:val="ar_AE" w:bidi="ar_AE"/>
        </w:rPr>
      </w:r>
      <w:r>
        <w:rPr>
          <w:rtl/>
          <w:cs/>
          <w:lang w:val="ar_AE" w:bidi="ar_AE"/>
        </w:rPr>
        <w:t xml:space="preserve">لطم صدقيا ميخا على وجهه. </w:t>
      </w:r>
    </w:p>
    <w:p>
      <w:pPr>
        <w:bidi/>
      </w:pPr>
      <w:r>
        <w:rPr>
          <w:rtl/>
          <w:cs/>
          <w:lang w:val="ar_AE" w:bidi="ar_AE"/>
        </w:rPr>
      </w:r>
      <w:r>
        <w:rPr>
          <w:rtl/>
          <w:cs/>
          <w:lang w:val="ar_AE" w:bidi="ar_AE"/>
        </w:rPr>
        <w:t xml:space="preserve">توقَّفوا هنا وناقشوا معًا الكلمة أو العبارة التي ستستخدمونها لترجمة الفعل </w:t>
      </w:r>
      <w:r>
        <w:rPr>
          <w:b/>
          <w:rtl/>
          <w:cs/>
          <w:lang w:val="ar_AE" w:bidi="ar_AE"/>
        </w:rPr>
        <w:t>"لطم"</w:t>
      </w:r>
      <w:r>
        <w:rPr>
          <w:rtl/>
          <w:cs/>
          <w:lang w:val="ar_AE" w:bidi="ar_AE"/>
        </w:rPr>
        <w:t xml:space="preserve">. إذا كنتم قد ترجمتم هذه الكلمة بالفعل في سِفر آخر من الكتاب المُقدَّس، استخدموا الكلمة نفسها التي استخدمتموها هناك. أوقِفوا الاستماع إلى هذا التسجيل الصوتي هنا. </w:t>
      </w:r>
    </w:p>
    <w:p>
      <w:pPr>
        <w:bidi/>
      </w:pPr>
      <w:r>
        <w:rPr>
          <w:rtl/>
          <w:cs/>
          <w:lang w:val="ar_AE" w:bidi="ar_AE"/>
        </w:rPr>
      </w:r>
      <w:r>
        <w:rPr>
          <w:rtl/>
          <w:cs/>
          <w:lang w:val="ar_AE" w:bidi="ar_AE"/>
        </w:rPr>
        <w:t xml:space="preserve">سيختبئ صدقيا يومًا ما في </w:t>
      </w:r>
      <w:r>
        <w:rPr>
          <w:b/>
          <w:rtl/>
          <w:cs/>
          <w:lang w:val="ar_AE" w:bidi="ar_AE"/>
        </w:rPr>
        <w:t>مخدع داخلي</w:t>
      </w:r>
      <w:r>
        <w:rPr>
          <w:rtl/>
          <w:cs/>
          <w:lang w:val="ar_AE" w:bidi="ar_AE"/>
        </w:rPr>
        <w:t>. والمخدع الداخلي هو مكان آمن داخل مبنى. استخدموا الكلمة أو العبارة نفسها التي استخدمتموها في المقاطع السابقة لترجمة كلمة "مخدع".</w:t>
      </w:r>
    </w:p>
    <w:p>
      <w:pPr>
        <w:bidi/>
      </w:pPr>
      <w:r>
        <w:rPr>
          <w:rtl/>
          <w:cs/>
          <w:lang w:val="ar_AE" w:bidi="ar_AE"/>
        </w:rPr>
      </w:r>
      <w:r>
        <w:rPr>
          <w:rtl/>
          <w:cs/>
          <w:lang w:val="ar_AE" w:bidi="ar_AE"/>
        </w:rPr>
        <w:t xml:space="preserve">آمون هو </w:t>
      </w:r>
      <w:r>
        <w:rPr>
          <w:b/>
          <w:rtl/>
          <w:cs/>
          <w:lang w:val="ar_AE" w:bidi="ar_AE"/>
        </w:rPr>
        <w:t>رئيس</w:t>
      </w:r>
      <w:r>
        <w:rPr>
          <w:rtl/>
          <w:cs/>
          <w:lang w:val="ar_AE" w:bidi="ar_AE"/>
        </w:rPr>
        <w:t xml:space="preserve"> المدينة، أي مسؤول كبير يتولى شؤون المدينة. استخدموا الكلمة أو العبارة نفسها التي استخدمتموها في المقاطع السابقة لترجمة كلمة "رئيس".</w:t>
      </w:r>
    </w:p>
    <w:p>
      <w:pPr>
        <w:bidi/>
      </w:pPr>
      <w:r>
        <w:rPr>
          <w:rtl/>
          <w:cs/>
          <w:lang w:val="ar_AE" w:bidi="ar_AE"/>
        </w:rPr>
      </w:r>
      <w:r>
        <w:rPr>
          <w:rtl/>
          <w:cs/>
          <w:lang w:val="ar_AE" w:bidi="ar_AE"/>
        </w:rPr>
        <w:t>يريد ملك إسرائيل من آمون أن يضع ميخا في السجن. والسجن مبنى متين يمنع الشخص الموجود داخله من الخروج منه.</w:t>
      </w:r>
    </w:p>
    <w:p>
      <w:pPr>
        <w:bidi/>
      </w:pPr>
      <w:r>
        <w:rPr>
          <w:rtl/>
          <w:cs/>
          <w:lang w:val="ar_AE" w:bidi="ar_AE"/>
        </w:rPr>
      </w:r>
      <w:r>
        <w:rPr>
          <w:rtl/>
          <w:cs/>
          <w:lang w:val="ar_AE" w:bidi="ar_AE"/>
        </w:rPr>
        <w:t>توقَّفوا هنا وناقشوا معًا الكلمة أو العبارة التي ستستخدمونها لترجمة كلمة "</w:t>
      </w:r>
      <w:r>
        <w:rPr>
          <w:b/>
          <w:rtl/>
          <w:cs/>
          <w:lang w:val="ar_AE" w:bidi="ar_AE"/>
        </w:rPr>
        <w:t>سجن</w:t>
      </w:r>
      <w:r>
        <w:rPr>
          <w:rtl/>
          <w:cs/>
          <w:lang w:val="ar_AE" w:bidi="ar_AE"/>
        </w:rPr>
        <w:t xml:space="preserve">". إذا كنتم قد ترجمتم هذه الكلمة بالفعل في سِفر آخر من الكتاب المُقدَّس، استخدموا الكلمة نفسها التي استخدمتموها هناك. أوقِفوا الاستماع إلى هذا التسجيل الصوتي هنا. </w:t>
      </w:r>
    </w:p>
    <w:p>
      <w:pPr>
        <w:bidi/>
      </w:pPr>
      <w:r>
        <w:rPr>
          <w:rtl/>
          <w:cs/>
          <w:lang w:val="ar_AE" w:bidi="ar_AE"/>
        </w:rPr>
      </w:r>
      <w:r>
        <w:rPr>
          <w:rtl/>
          <w:cs/>
          <w:lang w:val="ar_AE" w:bidi="ar_AE"/>
        </w:rPr>
        <w:t xml:space="preserve">يريد ملك إسرائيل أن يُعطى ميخا كمية قليلة من الطعام البسيط، مثل </w:t>
      </w:r>
      <w:r>
        <w:rPr>
          <w:b/>
          <w:rtl/>
          <w:cs/>
          <w:lang w:val="ar_AE" w:bidi="ar_AE"/>
        </w:rPr>
        <w:t>الخبز</w:t>
      </w:r>
      <w:r>
        <w:rPr>
          <w:rtl/>
          <w:cs/>
          <w:lang w:val="ar_AE" w:bidi="ar_AE"/>
        </w:rPr>
        <w:t>، والماء. استخدموا الكلمة أو العبارة نفسها التي استخدمتموها في المقاطع السابقة لترجمة كلمة "خبز" أو "طعام".</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22:29–40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٢٢: ٢٩–٤٠، واحفظوا ما تسمعونه في قلوبكم.</w:t>
      </w:r>
    </w:p>
    <w:p>
      <w:pPr>
        <w:bidi/>
      </w:pPr>
      <w:r>
        <w:rPr>
          <w:rtl/>
          <w:cs/>
          <w:lang w:val="ar_AE" w:bidi="ar_AE"/>
        </w:rPr>
      </w:r>
      <w:r>
        <w:rPr>
          <w:rtl/>
          <w:cs/>
          <w:lang w:val="ar_AE" w:bidi="ar_AE"/>
        </w:rPr>
        <w:t>استمعوا إلى نسخة صوتية من سفر الملوك الأول ٢٢: ٢٩–٤٠ ثلاث مرات، بثلاث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الملوك الأول ٢٢: ٢٩–٤٠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تختتم هذه القصة قصة ملك إسرائيل والنبي ميخا. تذكروا أن ملك إسرائيل هو على الأرجح أخآب، لكن الراوي لا يربط أخآب بهذه القصة صراحةً إلا في نهايتها. ولعلكم تتذكرون أن ملك إسرائيل ويهوشافاط، ملك يهوذا، أرادا أن يسمعا كلام الرب قبل أن يذهبا لمحاربة الآراميين في راموت جلعاد. وقد أخبر النبي ميخا ملك إسرائيل أنه إذا هاجم الآراميين، فسيموت. وبعد أن سمع الملك رسالة الرب التي نقلها ميخا، قرر تجاهل النبوءة ومهاجمة الآراميين في راموت جلعاد. وسوريا اسم آخر لأرام، والآراميون هم أنفسهم السوريون. وبعد سنوات كثيرة، أخذ راوٍ آخر القصة الواردة في سفر الملوك الأول وأعاد روايتها في سفر أخبار الأيام الثاني. وتوجد بعض الاختلافات بين رواية هذه القصة في سفر الملوك الأول والرواية الأخرى لها في سفر أخبار الأيام الثاني.</w:t>
      </w:r>
    </w:p>
    <w:p>
      <w:pPr>
        <w:bidi/>
      </w:pPr>
      <w:r>
        <w:rPr>
          <w:rtl/>
          <w:cs/>
          <w:lang w:val="ar_AE" w:bidi="ar_AE"/>
        </w:rPr>
      </w:r>
      <w:r>
        <w:rPr>
          <w:rtl/>
          <w:cs/>
          <w:lang w:val="ar_AE" w:bidi="ar_AE"/>
        </w:rPr>
        <w:t xml:space="preserve">توقَّفوا هنا واستمعوا إلى ترجمتكم لسفر أخبار الأيام الثاني ١٨: ٢٨–٣٤ بلغتكم، إن أمكن ذلك. أوقِفوا الاستماع إلى هذا التسجيل الصوتي هنا. </w:t>
      </w:r>
    </w:p>
    <w:p>
      <w:pPr>
        <w:bidi/>
      </w:pPr>
      <w:r>
        <w:rPr>
          <w:rtl/>
          <w:cs/>
          <w:lang w:val="ar_AE" w:bidi="ar_AE"/>
        </w:rPr>
      </w:r>
      <w:r>
        <w:rPr>
          <w:rtl/>
          <w:cs/>
          <w:lang w:val="ar_AE" w:bidi="ar_AE"/>
        </w:rPr>
        <w:t>ينتقل ملك إسرائيل ويهوشافاط من السامرة في إسرائيل إلى راموت جلعاد، التي تقع على بُعد نحو ٤٥ كيلومترًا إلى الشمال الشرقي من السامرة. ويذهب الملكان لمهاجمة الآراميين في راموت جلعاد.</w:t>
      </w:r>
    </w:p>
    <w:p>
      <w:pPr>
        <w:bidi/>
      </w:pPr>
      <w:r>
        <w:rPr>
          <w:rtl/>
          <w:cs/>
          <w:lang w:val="ar_AE" w:bidi="ar_AE"/>
        </w:rPr>
      </w:r>
      <w:r>
        <w:rPr>
          <w:rtl/>
          <w:cs/>
          <w:lang w:val="ar_AE" w:bidi="ar_AE"/>
        </w:rPr>
        <w:t xml:space="preserve">توقَّفوا هنا وانظروا إلى خريطة </w:t>
      </w:r>
      <w:r>
        <w:rPr>
          <w:b/>
          <w:rtl/>
          <w:cs/>
          <w:lang w:val="ar_AE" w:bidi="ar_AE"/>
        </w:rPr>
        <w:t>لإسرائيل، وحدِّدوا عليها مدينتَي السامرة وراموت جلعاد</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يتحدث ملك إسرائيل إلى يهوشافاط، لكننا لا نعرف متى جرت المحادثة بين الملكين؛ فربما حدثت في السامرة أو في الطريق إلى راموت جلعاد. ويخبر ملك إسرائيل يهوشافاط بأنه سيدخل المعركة متنكِّرًا، أي سيرتدي ملابس وأشياء أخرى لا تجعله يبدو كملك، لأنه لا يريد أن يتعرَّف الآراميون إليه.</w:t>
      </w:r>
    </w:p>
    <w:p>
      <w:pPr>
        <w:bidi/>
      </w:pPr>
      <w:r>
        <w:rPr>
          <w:rtl/>
          <w:cs/>
          <w:lang w:val="ar_AE" w:bidi="ar_AE"/>
        </w:rPr>
      </w:r>
      <w:r>
        <w:rPr>
          <w:rtl/>
          <w:cs/>
          <w:lang w:val="ar_AE" w:bidi="ar_AE"/>
        </w:rPr>
        <w:t xml:space="preserve">توقَّفوا هنا وناقشوا هذا السؤال معًا: تحدَّثوا عن مرة ارتدى فيها شخص أو مجموعة من الأشخاص ملابس تنكُّرية. لماذا تنكَّر ذلك الشخص أو أولئك الأشخاص؟ أوقِفوا الاستماع إلى هذا التسجيل الصوتي هنا. </w:t>
      </w:r>
    </w:p>
    <w:p>
      <w:pPr>
        <w:bidi/>
      </w:pPr>
      <w:r>
        <w:rPr>
          <w:rtl/>
          <w:cs/>
          <w:lang w:val="ar_AE" w:bidi="ar_AE"/>
        </w:rPr>
      </w:r>
      <w:r>
        <w:rPr>
          <w:rtl/>
          <w:cs/>
          <w:lang w:val="ar_AE" w:bidi="ar_AE"/>
        </w:rPr>
        <w:t>يريد ملك إسرائيل من يهوشافاط أن يرتدي الملابس الملكية في المعركة، حتى يبدو كملك. أما ملك إسرائيل فيتنكَّر ويبدأ القتال في راموت جلعاد. ولا يقاتل الملك الآراميين وحده، بل يخوض المعركة مع يهوشافاط وجنود من إسرائيل ويهوذا.</w:t>
      </w:r>
    </w:p>
    <w:p>
      <w:pPr>
        <w:bidi/>
      </w:pPr>
      <w:r>
        <w:rPr>
          <w:rtl/>
          <w:cs/>
          <w:lang w:val="ar_AE" w:bidi="ar_AE"/>
        </w:rPr>
      </w:r>
      <w:r>
        <w:rPr>
          <w:rtl/>
          <w:cs/>
          <w:lang w:val="ar_AE" w:bidi="ar_AE"/>
        </w:rPr>
        <w:t>وقبل بدء المعركة، يصدر ملك أرام أوامره إلى قادته الاثنَي والثلاثين. وهؤلاء الرجال هم قادة أو ضباط يقودون المركبات الحربية، ويتولون قيادة المقاتلين الآراميين في المعركة وإصدار التعليمات إليهم.</w:t>
      </w:r>
    </w:p>
    <w:p>
      <w:pPr>
        <w:bidi/>
      </w:pPr>
      <w:r>
        <w:rPr>
          <w:rtl/>
          <w:cs/>
          <w:lang w:val="ar_AE" w:bidi="ar_AE"/>
        </w:rPr>
      </w:r>
      <w:r>
        <w:rPr>
          <w:rtl/>
          <w:cs/>
          <w:lang w:val="ar_AE" w:bidi="ar_AE"/>
        </w:rPr>
        <w:t xml:space="preserve">توقَّفوا هنا وناقشوا هذا السؤال معًا: مَن يقود الناس في جيشكم أو في مجموعة المقاتلين لديكم؟ وما اللقب الخاص الذي يُطلق على هؤلاء الأشخاص للدلالة على أن لهم سلطة على بقية المقاتلين؟ أوقِفوا الاستماع إلى هذا التسجيل الصوتي هنا. </w:t>
      </w:r>
    </w:p>
    <w:p>
      <w:pPr>
        <w:bidi/>
      </w:pPr>
      <w:r>
        <w:rPr>
          <w:rtl/>
          <w:cs/>
          <w:lang w:val="ar_AE" w:bidi="ar_AE"/>
        </w:rPr>
      </w:r>
      <w:r>
        <w:rPr>
          <w:rtl/>
          <w:cs/>
          <w:lang w:val="ar_AE" w:bidi="ar_AE"/>
        </w:rPr>
        <w:t>يقاتل القادة من فوق مركبات حربية. والمركبة الحربية هي عربة مفتوحة ذات عجلتين، تجرها الخيول، ويركب فيها شخص أو أكثر ليقاتلوا من فوقها. ويستخدم الشخص الذي يقود المركبة سيورًا من الجلد تمتد من رؤوس الخيول إلى يديه ليوجِّه الخيول. وتُسمَّى هذه السيور لُجُمًا، وتتيح للجندي الذي يقاتل من فوق المركبة التحرك بسرعة في المعركة.</w:t>
      </w:r>
    </w:p>
    <w:p>
      <w:pPr>
        <w:bidi/>
      </w:pPr>
      <w:r>
        <w:rPr>
          <w:rtl/>
          <w:cs/>
          <w:lang w:val="ar_AE" w:bidi="ar_AE"/>
        </w:rPr>
      </w:r>
      <w:r>
        <w:rPr>
          <w:rtl/>
          <w:cs/>
          <w:lang w:val="ar_AE" w:bidi="ar_AE"/>
        </w:rPr>
        <w:t xml:space="preserve">توقَّفوا هنا وانظروا إلى صورة لجندي </w:t>
      </w:r>
      <w:r>
        <w:rPr>
          <w:b/>
          <w:rtl/>
          <w:cs/>
          <w:lang w:val="ar_AE" w:bidi="ar_AE"/>
        </w:rPr>
        <w:t>يركب مركبة حربية تجرها الخيول</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يأمر ملك أرام القادة بألا يقاتلوا أحدًا سوى ملك إسرائيل. فهو لا يريدهم أن يقاتلوا أي شخص آخر، سواء أكان جنديًا عاديًا بسيطًا أم قائدًا عسكريًا كبيرًا ومهمًا من إسرائيل.</w:t>
      </w:r>
    </w:p>
    <w:p>
      <w:pPr>
        <w:bidi/>
      </w:pPr>
      <w:r>
        <w:rPr>
          <w:rtl/>
          <w:cs/>
          <w:lang w:val="ar_AE" w:bidi="ar_AE"/>
        </w:rPr>
      </w:r>
      <w:r>
        <w:rPr>
          <w:rtl/>
          <w:cs/>
          <w:lang w:val="ar_AE" w:bidi="ar_AE"/>
        </w:rPr>
        <w:t>وأثناء المعركة، يرى القادة يهوشافاط، الذي يبدو كملك، فيظنون أنه ملك إسرائيل. لذلك يأمرون سائقي المركبات الحربية بتغيير اتجاه مركباتهم، ويتجهون نحو يهوشافاط لمهاجمته. فيصرخ يهوشافاط أو يطلق صيحة. ولا نعرف سبب صراخه؛ فمن الممكن أنه أطلق صيحة حربية، وهي عبارة خاصة يستخدمها المقاتلون لتشجيع جنود يهوذا. وتُعلِم هذه الصيحة الآراميين أنهم على وشك مهاجمة الشخص الخطأ.</w:t>
      </w:r>
    </w:p>
    <w:p>
      <w:pPr>
        <w:bidi/>
      </w:pPr>
      <w:r>
        <w:rPr>
          <w:rtl/>
          <w:cs/>
          <w:lang w:val="ar_AE" w:bidi="ar_AE"/>
        </w:rPr>
      </w:r>
      <w:r>
        <w:rPr>
          <w:rtl/>
          <w:cs/>
          <w:lang w:val="ar_AE" w:bidi="ar_AE"/>
        </w:rPr>
        <w:t xml:space="preserve">توقَّفوا هنا وناقشوا هذا السؤال معًا: تحدَّثوا عن الصيحات الحربية التي يستخدمها شعبكم الآن أو كان يستخدمها في الماضي لتشجيع بعضه بعضًا في المعارك. وكيف تساعد هذه الصيحات على التعرُّف إلى المقاتلين في المعركة؟ أوقِفوا الاستماع إلى هذا التسجيل الصوتي هنا. </w:t>
      </w:r>
    </w:p>
    <w:p>
      <w:pPr>
        <w:bidi/>
      </w:pPr>
      <w:r>
        <w:rPr>
          <w:rtl/>
          <w:cs/>
          <w:lang w:val="ar_AE" w:bidi="ar_AE"/>
        </w:rPr>
      </w:r>
      <w:r>
        <w:rPr>
          <w:rtl/>
          <w:cs/>
          <w:lang w:val="ar_AE" w:bidi="ar_AE"/>
        </w:rPr>
        <w:t>عندما يسمع القادة يهوشافاط، يدركون أنه ليس ملك إسرائيل، فلا يلاحقونه ولا يحاولون قتاله. وتستمر المعركة.</w:t>
      </w:r>
    </w:p>
    <w:p>
      <w:pPr>
        <w:bidi/>
      </w:pPr>
      <w:r>
        <w:rPr>
          <w:rtl/>
          <w:cs/>
          <w:lang w:val="ar_AE" w:bidi="ar_AE"/>
        </w:rPr>
      </w:r>
      <w:r>
        <w:rPr>
          <w:rtl/>
          <w:cs/>
          <w:lang w:val="ar_AE" w:bidi="ar_AE"/>
        </w:rPr>
        <w:t>ويشدُّ جندي آرامي قوسه، فيسحب وتر القوس إلى الخلف ويطلق سهمًا منه نحو ساحة المعركة.</w:t>
      </w:r>
    </w:p>
    <w:p>
      <w:pPr>
        <w:bidi/>
      </w:pPr>
      <w:r>
        <w:rPr>
          <w:rtl/>
          <w:cs/>
          <w:lang w:val="ar_AE" w:bidi="ar_AE"/>
        </w:rPr>
      </w:r>
      <w:r>
        <w:rPr>
          <w:rtl/>
          <w:cs/>
          <w:lang w:val="ar_AE" w:bidi="ar_AE"/>
        </w:rPr>
        <w:t xml:space="preserve">توقَّفوا هنا وانظروا إلى صورة رجل </w:t>
      </w:r>
      <w:r>
        <w:rPr>
          <w:b/>
          <w:rtl/>
          <w:cs/>
          <w:lang w:val="ar_AE" w:bidi="ar_AE"/>
        </w:rPr>
        <w:t>يشدُّ قوسه لإطلاق سهم</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لا يعلم الجندي أنه أصاب ملك إسرائيل بالسهم، بل يصيبه مصادفةً. بل يصيبه مصادفةً.</w:t>
      </w:r>
    </w:p>
    <w:p>
      <w:pPr>
        <w:bidi/>
      </w:pPr>
      <w:r>
        <w:rPr>
          <w:rtl/>
          <w:cs/>
          <w:lang w:val="ar_AE" w:bidi="ar_AE"/>
        </w:rPr>
      </w:r>
      <w:r>
        <w:rPr>
          <w:rtl/>
          <w:cs/>
          <w:lang w:val="ar_AE" w:bidi="ar_AE"/>
        </w:rPr>
        <w:t xml:space="preserve">توقَّفوا هنا وناقشوا هذا السؤال معًا: تحدَّثوا عن مرة حدث فيها شيء دون أن يقصد أحد حدوثه، أو حدث عن طريق الخطأ. أوقِفوا الاستماع إلى هذا التسجيل الصوتي هنا. </w:t>
      </w:r>
    </w:p>
    <w:p>
      <w:pPr>
        <w:bidi/>
      </w:pPr>
      <w:r>
        <w:rPr>
          <w:rtl/>
          <w:cs/>
          <w:lang w:val="ar_AE" w:bidi="ar_AE"/>
        </w:rPr>
      </w:r>
      <w:r>
        <w:rPr>
          <w:rtl/>
          <w:cs/>
          <w:lang w:val="ar_AE" w:bidi="ar_AE"/>
        </w:rPr>
        <w:t>يصيب السهم ملك إسرائيل بين أجزاء درعه. ويرتدي الناس الدروع لحماية أجسادهم في المعارك، ويصنعونها من الجلد الصلب أو من قطع معدنية مسطَّحة أو مُشكَّلة. وتُربط أجزاء الدرع بعضها ببعض باستخدام سيور، وتوجد فجوات صغيرة بين هذه الأجزاء. أما التُّرس الصدري فهو جزء خاص من الدرع يغطي صدر الإنسان.</w:t>
      </w:r>
    </w:p>
    <w:p>
      <w:pPr>
        <w:bidi/>
      </w:pPr>
      <w:r>
        <w:rPr>
          <w:rtl/>
          <w:cs/>
          <w:lang w:val="ar_AE" w:bidi="ar_AE"/>
        </w:rPr>
      </w:r>
      <w:r>
        <w:rPr>
          <w:rtl/>
          <w:cs/>
          <w:lang w:val="ar_AE" w:bidi="ar_AE"/>
        </w:rPr>
        <w:t xml:space="preserve">توقَّفوا هنا وانظروا إلى صورة </w:t>
      </w:r>
      <w:r>
        <w:rPr>
          <w:b/>
          <w:rtl/>
          <w:cs/>
          <w:lang w:val="ar_AE" w:bidi="ar_AE"/>
        </w:rPr>
        <w:t>لجندي يرتدي درعًا</w:t>
      </w:r>
      <w:r>
        <w:rPr>
          <w:rtl/>
          <w:cs/>
          <w:lang w:val="ar_AE" w:bidi="ar_AE"/>
        </w:rPr>
        <w:t xml:space="preserve">. ولاحظوا أجزاء الدرع، والجزء الذي يغطي الصدر، والفجوات الموجودة بين الأجزاء المختلفة للدرع. أوقِفوا الاستماع إلى هذا التسجيل الصوتي هنا. </w:t>
      </w:r>
    </w:p>
    <w:p>
      <w:pPr>
        <w:bidi/>
      </w:pPr>
      <w:r>
        <w:rPr>
          <w:rtl/>
          <w:cs/>
          <w:lang w:val="ar_AE" w:bidi="ar_AE"/>
        </w:rPr>
      </w:r>
      <w:r>
        <w:rPr>
          <w:rtl/>
          <w:cs/>
          <w:lang w:val="ar_AE" w:bidi="ar_AE"/>
        </w:rPr>
        <w:t xml:space="preserve">توقَّفوا هنا وناقشوا هذا السؤال معًا: ماذا يرتدي جنودكم لحماية أجسادهم أثناء المعركة؟ وكيف يربطون أجزاء الدروع المختلفة بعضها ببعض؟ وأي أجزاء من الجسم لا تحميها الدروع؟ أوقِفوا الاستماع إلى هذا التسجيل الصوتي هنا. </w:t>
      </w:r>
    </w:p>
    <w:p>
      <w:pPr>
        <w:bidi/>
      </w:pPr>
      <w:r>
        <w:rPr>
          <w:rtl/>
          <w:cs/>
          <w:lang w:val="ar_AE" w:bidi="ar_AE"/>
        </w:rPr>
      </w:r>
      <w:r>
        <w:rPr>
          <w:rtl/>
          <w:cs/>
          <w:lang w:val="ar_AE" w:bidi="ar_AE"/>
        </w:rPr>
        <w:t>يركب ملك إسرائيل مركبة حربية، ويقودها شخص آخر نيابةً عنه. ويطلب الملك من السائق أن يستخدم يديه لسحب لُجُم الخيول وتغيير اتجاه المركبة.</w:t>
      </w:r>
    </w:p>
    <w:p>
      <w:pPr>
        <w:bidi/>
      </w:pPr>
      <w:r>
        <w:rPr>
          <w:rtl/>
          <w:cs/>
          <w:lang w:val="ar_AE" w:bidi="ar_AE"/>
        </w:rPr>
      </w:r>
      <w:r>
        <w:rPr>
          <w:rtl/>
          <w:cs/>
          <w:lang w:val="ar_AE" w:bidi="ar_AE"/>
        </w:rPr>
        <w:t xml:space="preserve">توقَّفوا هنا ونفِّذوا هذا النشاط معًا: اختاروا شخصًا ليمثِّل دور حصان، وشخصًا آخر ليمثِّل دور مدير المركبة. أحضروا قطعتين طويلتين من الخيط أو الحبل أو القماش، وأعطوا أحد الطرفين من كل قطعة للشخص الذي يمثِّل الحصان، والطرفين الآخرين للشخص الذي يمثِّل مُدير المَركَبَة. اطلبوا من مُدير المَركَبَة أن يسحب إحدى القطعتين ليجعل الحصان ينعطف في اتجاه معين، ثم يستخدم القطعة الأخرى ليجعله ينعطف في الاتجاه المقابل. أوقِفوا الاستماع إلى هذا التسجيل الصوتي هنا. </w:t>
      </w:r>
    </w:p>
    <w:p>
      <w:pPr>
        <w:bidi/>
      </w:pPr>
      <w:r>
        <w:rPr>
          <w:rtl/>
          <w:cs/>
          <w:lang w:val="ar_AE" w:bidi="ar_AE"/>
        </w:rPr>
      </w:r>
      <w:r>
        <w:rPr>
          <w:rtl/>
          <w:cs/>
          <w:lang w:val="ar_AE" w:bidi="ar_AE"/>
        </w:rPr>
        <w:t>يخبر الملك سائقه بأنه جريح ومصاب. وتستمر المعركة، ويواصل الناس قتال بعضهم بعضًا. ويبقى ملك إسرائيل في مركبته الحربية، ويساعده شخص ما على البقاء منتصبًا، إذ يستخدم الملك المركبة لدعم جسده. ويظل ملك إسرائيل متجهًا نحو الآراميين في المعركة.</w:t>
      </w:r>
    </w:p>
    <w:p>
      <w:pPr>
        <w:bidi/>
      </w:pPr>
      <w:r>
        <w:rPr>
          <w:rtl/>
          <w:cs/>
          <w:lang w:val="ar_AE" w:bidi="ar_AE"/>
        </w:rPr>
      </w:r>
      <w:r>
        <w:rPr>
          <w:rtl/>
          <w:cs/>
          <w:lang w:val="ar_AE" w:bidi="ar_AE"/>
        </w:rPr>
        <w:t xml:space="preserve">توقَّفوا هنا ونفِّذوا هذا النشاط معًا: أحضروا كوبًا أو شيئًا مشابهًا لاستخدامه بوصفه مركبة حربية. ثم أحضروا شيئًا يقارب إبهامكم طولًا وعرضًا، وضعوه داخل الكوب. حاولوا إيجاد طريقة تجعل هذا الشيء يبقى منتصبًا داخل الكوب. ما الذي تحتاجون إليه لكي يبقى منتصبًا ومتجهًا نحو اتجاه واحد؟ أوقِفوا الاستماع إلى هذا التسجيل الصوتي هنا. </w:t>
      </w:r>
    </w:p>
    <w:p>
      <w:pPr>
        <w:bidi/>
      </w:pPr>
      <w:r>
        <w:rPr>
          <w:rtl/>
          <w:cs/>
          <w:lang w:val="ar_AE" w:bidi="ar_AE"/>
        </w:rPr>
      </w:r>
      <w:r>
        <w:rPr>
          <w:rtl/>
          <w:cs/>
          <w:lang w:val="ar_AE" w:bidi="ar_AE"/>
        </w:rPr>
        <w:t>ينزف ملك إسرائيل من الجرح في جسده، ويسيل دمه إلى أسفل المركبة الحربية. ويموت الملك في وقت متأخر من بعد الظهر، قبل غروب الشمس. وعند الغروب، يبدأ الجنود في الصياح بعضهم لبعض، مطالبين الجميع بالعودة إلى مدنهم وأوطانهم. ويبدأ بعض الجنود في جزء من الجيش بترديد الأمر بصوت مرتفع، ثم ينقله آخرون بالصياح نفسه إلى مزيد من الجنود.</w:t>
      </w:r>
    </w:p>
    <w:p>
      <w:pPr>
        <w:bidi/>
      </w:pPr>
      <w:r>
        <w:rPr>
          <w:rtl/>
          <w:cs/>
          <w:lang w:val="ar_AE" w:bidi="ar_AE"/>
        </w:rPr>
      </w:r>
      <w:r>
        <w:rPr>
          <w:rtl/>
          <w:cs/>
          <w:lang w:val="ar_AE" w:bidi="ar_AE"/>
        </w:rPr>
        <w:t xml:space="preserve">توقَّفوا هنا وناقشوا هذا السؤال معًا: تحدَّثوا عن مرة كنتم فيها وسط حشد من الناس، فصاح بعضهم بشيء من أحد أطراف الحشد، ثم نقل آخرون الرسالة بالصياح حتى وصلت إلى الجميع. أوقِفوا الاستماع إلى هذا التسجيل الصوتي هنا. </w:t>
      </w:r>
    </w:p>
    <w:p>
      <w:pPr>
        <w:bidi/>
      </w:pPr>
      <w:r>
        <w:rPr>
          <w:rtl/>
          <w:cs/>
          <w:lang w:val="ar_AE" w:bidi="ar_AE"/>
        </w:rPr>
      </w:r>
      <w:r>
        <w:rPr>
          <w:rtl/>
          <w:cs/>
          <w:lang w:val="ar_AE" w:bidi="ar_AE"/>
        </w:rPr>
        <w:t>يختتم الراوي قصة موت ملك إسرائيل، ويخبرنا أن الناس أخذوا جثمان الملك إلى السامرة. وكان من عادات الإسرائيليين أن يدفنوا الموتى في مدنهم الأصلية، لكننا لا نعرف مَن أخذ جثمان الملك إلى السامرة ودفنه هناك. ووضع أتباع ملك إسرائيل جثمانه في قبر، أي في مكان يُدفن فيه جسد الميت. ثم أخذ خدم الملك مركبته الحربية إلى بركة عامة في السامرة ليغسلوها. وكانت هناك بركة في الركن الشمالي الغربي من مدينة السامرة. وقد كانت هذه البركة العامة مكانًا يقصده معظم الناس ويستخدمونه لغسل أجسادهم وملابسهم.</w:t>
      </w:r>
    </w:p>
    <w:p>
      <w:pPr>
        <w:bidi/>
      </w:pPr>
      <w:r>
        <w:rPr>
          <w:rtl/>
          <w:cs/>
          <w:lang w:val="ar_AE" w:bidi="ar_AE"/>
        </w:rPr>
      </w:r>
      <w:r>
        <w:rPr>
          <w:rtl/>
          <w:cs/>
          <w:lang w:val="ar_AE" w:bidi="ar_AE"/>
        </w:rPr>
        <w:t xml:space="preserve">توقَّفوا هنا وانظروا إلى صورة </w:t>
      </w:r>
      <w:r>
        <w:rPr>
          <w:b/>
          <w:rtl/>
          <w:cs/>
          <w:lang w:val="ar_AE" w:bidi="ar_AE"/>
        </w:rPr>
        <w:t>لبركة عامة</w:t>
      </w:r>
      <w:r>
        <w:rPr>
          <w:rtl/>
          <w:cs/>
          <w:lang w:val="ar_AE" w:bidi="ar_AE"/>
        </w:rPr>
        <w:t xml:space="preserve"> تشبه البركة التي استخدمها الناس لغسل المركبة الحربية في هذه القصة. أوقِفوا الاستماع إلى هذا التسجيل الصوتي هنا. </w:t>
      </w:r>
    </w:p>
    <w:p>
      <w:pPr>
        <w:bidi/>
      </w:pPr>
      <w:r>
        <w:rPr>
          <w:rtl/>
          <w:cs/>
          <w:lang w:val="ar_AE" w:bidi="ar_AE"/>
        </w:rPr>
      </w:r>
      <w:r>
        <w:rPr>
          <w:rtl/>
          <w:cs/>
          <w:lang w:val="ar_AE" w:bidi="ar_AE"/>
        </w:rPr>
        <w:t>وكانت العاهرات يستخدمن البركة نفسها للاغتسال. والعاهرة هي امرأة تمارس الجماع مع أشخاص مقابل المال. ولا نعرف ما إذا كانت العاهرات قد اغتسلن في البركة في الوقت نفسه الذي غسل فيه الخدم المركبة الحربية، أم إنهن اغتسلن في الماء الذي اختلط بدم الملك. في زمن هذه القصة، كان بعض الناس يعتقدون أن دم الملك يمتلك قوة خاصة يمكن أن تساعد الناس أو تشفيهم إذا اغتسلوا به. كان الإسرائيليون يعتبرون العاهرات أناسًا أشرارًا. ولحست الكلاب دم الملك. ومن المرجح أن الكلاب المذكورة في القصة لم تكن مملوكة لأحد، بل كانت تعيش في شوارع المدينة. وفي ذلك الزمن، كان الإسرائيليون يعتبرون الكلب حيوانًا نجسًا. وتستخدم الكلاب ألسنتها للحسّ والتقاط الماء وإدخاله إلى أفواهها. ويخبرنا الراوي أن ما حدث يحقِّق كلام الرب الذي أعلنه على لسان النبي إيليا لأخآب في القصة السابقة، في ١ ملوك ٢١: ١٩.</w:t>
      </w:r>
    </w:p>
    <w:p>
      <w:pPr>
        <w:bidi/>
      </w:pPr>
      <w:r>
        <w:rPr>
          <w:rtl/>
          <w:cs/>
          <w:lang w:val="ar_AE" w:bidi="ar_AE"/>
        </w:rPr>
      </w:r>
      <w:r>
        <w:rPr>
          <w:rtl/>
          <w:cs/>
          <w:lang w:val="ar_AE" w:bidi="ar_AE"/>
        </w:rPr>
        <w:t xml:space="preserve">توقَّفوا هنا وانظروا إلى صورة </w:t>
      </w:r>
      <w:r>
        <w:rPr>
          <w:b/>
          <w:rtl/>
          <w:cs/>
          <w:lang w:val="ar_AE" w:bidi="ar_AE"/>
        </w:rPr>
        <w:t>كلب يلحس الماء ليشربه</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يستخدم الراوي صيغة رسمية لإنهاء قصص أخآب، ملك إسرائيل، ويذكِّرنا ببعض إنجازاته المهمة. فقد بنى أخآب قصرًا وزيَّنه بالعاج. ولم يبنِ أخآب القصر بنفسه، كما أن البنَّائين لم يصنعوا القصر كله من العاج، بل يُرجَّح أنهم استخدموا كميات كبيرة من العاج في داخله لجعله جميلًا جدًا. والعاج مادة صلبة ذات لون أبيض مائل إلى الكريمي. وهو يأتي من الأنياب، وهي أسنان خاصة لدى بعض الحيوانات، ومنها الفيلة وأفراس النهر والخنازير البرية. وينقش الناس أنماطًا على العاج ويستخدمونه لتزيين الأثاث والمنشآت الخشبية.</w:t>
      </w:r>
    </w:p>
    <w:p>
      <w:pPr>
        <w:bidi/>
      </w:pPr>
      <w:r>
        <w:rPr>
          <w:rtl/>
          <w:cs/>
          <w:lang w:val="ar_AE" w:bidi="ar_AE"/>
        </w:rPr>
      </w:r>
      <w:r>
        <w:rPr>
          <w:rtl/>
          <w:cs/>
          <w:lang w:val="ar_AE" w:bidi="ar_AE"/>
        </w:rPr>
        <w:t xml:space="preserve">توقَّفوا هنا وانظروا إلى صورة </w:t>
      </w:r>
      <w:r>
        <w:rPr>
          <w:rtl/>
          <w:cs/>
          <w:lang w:val="ar_AE" w:bidi="ar_AE"/>
        </w:rPr>
        <w:t>لفيل له أنياب طويلة من العاج</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 xml:space="preserve">توقَّفوا هنا وانظروا إلى صورة </w:t>
      </w:r>
      <w:r>
        <w:rPr>
          <w:b/>
          <w:rtl/>
          <w:cs/>
          <w:lang w:val="ar_AE" w:bidi="ar_AE"/>
        </w:rPr>
        <w:t>لخشب زيَّنه الناس بنقوش من العاج</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دوَّن الرواة الأحداث التي وقعت في عهد أخآب في سجل مكتوب، وهو سفر أو كتاب يتضمن تاريخ ملوك إسرائيل. ولم يعد هذا الكتاب موجودًا، وهو ليس سفري أخبار الأيام الواردين في الكتاب المقدس. ويختتم راوي هذا السفر القصة بإخبارنا أن أخآب اضطجع مع آبائه، وهي طريقة رسمية للتعبير عن موته. أصبح أخزيا ملك إسرائيل بعد أخآب، وكان أخآب أبا أخزيا.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الملوك الأول ٢٢: ٢٩–٤٠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يحتوي هذا المقطع على تسعة مشاهد.</w:t>
      </w:r>
    </w:p>
    <w:p>
      <w:pPr>
        <w:bidi/>
      </w:pPr>
      <w:r>
        <w:rPr>
          <w:rtl/>
          <w:cs/>
          <w:lang w:val="ar_AE" w:bidi="ar_AE"/>
        </w:rPr>
      </w:r>
      <w:r>
        <w:rPr>
          <w:b/>
          <w:rtl/>
          <w:cs/>
          <w:lang w:val="ar_AE" w:bidi="ar_AE"/>
        </w:rPr>
        <w:t>في المشهد الأول:</w:t>
      </w:r>
      <w:r>
        <w:rPr>
          <w:rtl/>
          <w:cs/>
          <w:lang w:val="ar_AE" w:bidi="ar_AE"/>
        </w:rPr>
        <w:t xml:space="preserve"> يصعد ملك إسرائيل ويهوشافاط ملك يهوذا لمحاربة الأراميين في راموت جلعاد. ويطلب ملك إسرائيل من يهوشافاط أن يرتدي ثيابه الملكية في المعركة، بينما يتنكَّر هو.</w:t>
      </w:r>
    </w:p>
    <w:p>
      <w:pPr>
        <w:bidi/>
      </w:pPr>
      <w:r>
        <w:rPr>
          <w:rtl/>
          <w:cs/>
          <w:lang w:val="ar_AE" w:bidi="ar_AE"/>
        </w:rPr>
      </w:r>
      <w:r>
        <w:rPr>
          <w:b/>
          <w:rtl/>
          <w:cs/>
          <w:lang w:val="ar_AE" w:bidi="ar_AE"/>
        </w:rPr>
        <w:t>في المشهد الثاني:</w:t>
      </w:r>
      <w:r>
        <w:rPr>
          <w:rtl/>
          <w:cs/>
          <w:lang w:val="ar_AE" w:bidi="ar_AE"/>
        </w:rPr>
        <w:t xml:space="preserve"> يتنكَّر ملك إسرائيل ويدخل الحرب في راموت جلعاد.</w:t>
      </w:r>
    </w:p>
    <w:p>
      <w:pPr>
        <w:bidi/>
      </w:pPr>
      <w:r>
        <w:rPr>
          <w:rtl/>
          <w:cs/>
          <w:lang w:val="ar_AE" w:bidi="ar_AE"/>
        </w:rPr>
      </w:r>
      <w:r>
        <w:rPr>
          <w:b/>
          <w:rtl/>
          <w:cs/>
          <w:lang w:val="ar_AE" w:bidi="ar_AE"/>
        </w:rPr>
        <w:t>في المشهد الثالث:</w:t>
      </w:r>
      <w:r>
        <w:rPr>
          <w:rtl/>
          <w:cs/>
          <w:lang w:val="ar_AE" w:bidi="ar_AE"/>
        </w:rPr>
        <w:t xml:space="preserve"> قبل المعركة، يأمر ملك أرام رؤساء مركباته بألَّا يحاربوا أحدًا سوى ملك إسرائيل.</w:t>
      </w:r>
    </w:p>
    <w:p>
      <w:pPr>
        <w:bidi/>
      </w:pPr>
      <w:r>
        <w:rPr>
          <w:rtl/>
          <w:cs/>
          <w:lang w:val="ar_AE" w:bidi="ar_AE"/>
        </w:rPr>
      </w:r>
      <w:r>
        <w:rPr>
          <w:b/>
          <w:rtl/>
          <w:cs/>
          <w:lang w:val="ar_AE" w:bidi="ar_AE"/>
        </w:rPr>
        <w:t>في المشهد الرابع:</w:t>
      </w:r>
      <w:r>
        <w:rPr>
          <w:rtl/>
          <w:cs/>
          <w:lang w:val="ar_AE" w:bidi="ar_AE"/>
        </w:rPr>
        <w:t xml:space="preserve"> أثناء المعركة، يرى رؤساء المركبات يهوشافاط ويهاجمونه، فيصرخ يهوشافاط، فيدرك الأراميون أنه ليس ملك إسرائيل، ويتوقَّفون عن مطاردته.</w:t>
      </w:r>
    </w:p>
    <w:p>
      <w:pPr>
        <w:bidi/>
      </w:pPr>
      <w:r>
        <w:rPr>
          <w:rtl/>
          <w:cs/>
          <w:lang w:val="ar_AE" w:bidi="ar_AE"/>
        </w:rPr>
      </w:r>
      <w:r>
        <w:rPr>
          <w:b/>
          <w:rtl/>
          <w:cs/>
          <w:lang w:val="ar_AE" w:bidi="ar_AE"/>
        </w:rPr>
        <w:t>في المشهد الخامس:</w:t>
      </w:r>
      <w:r>
        <w:rPr>
          <w:rtl/>
          <w:cs/>
          <w:lang w:val="ar_AE" w:bidi="ar_AE"/>
        </w:rPr>
        <w:t xml:space="preserve"> ينزع جندي أرامي في قوسه ويُطلق سهمًا في المعركة، فيُصيب السهم ملك إسرائيل ويجرحه. ويُبعد سائق مركبة الملك الملكَ عن المعركة، ويُسند شخصٌ أو شيءٌ الملكَ ليبقى منتصبًا في مركبته ويشاهد المعركة.</w:t>
      </w:r>
    </w:p>
    <w:p>
      <w:pPr>
        <w:bidi/>
      </w:pPr>
      <w:r>
        <w:rPr>
          <w:rtl/>
          <w:cs/>
          <w:lang w:val="ar_AE" w:bidi="ar_AE"/>
        </w:rPr>
      </w:r>
      <w:r>
        <w:rPr>
          <w:b/>
          <w:rtl/>
          <w:cs/>
          <w:lang w:val="ar_AE" w:bidi="ar_AE"/>
        </w:rPr>
        <w:t>في المشهد السادس:</w:t>
      </w:r>
      <w:r>
        <w:rPr>
          <w:rtl/>
          <w:cs/>
          <w:lang w:val="ar_AE" w:bidi="ar_AE"/>
        </w:rPr>
        <w:t xml:space="preserve"> يسيل دم الملك إلى حضن المركبة، ويموت قبيل غروب الشمس.</w:t>
      </w:r>
    </w:p>
    <w:p>
      <w:pPr>
        <w:bidi/>
      </w:pPr>
      <w:r>
        <w:rPr>
          <w:rtl/>
          <w:cs/>
          <w:lang w:val="ar_AE" w:bidi="ar_AE"/>
        </w:rPr>
      </w:r>
      <w:r>
        <w:rPr>
          <w:b/>
          <w:rtl/>
          <w:cs/>
          <w:lang w:val="ar_AE" w:bidi="ar_AE"/>
        </w:rPr>
        <w:t>في المشهد السابع:</w:t>
      </w:r>
      <w:r>
        <w:rPr>
          <w:rtl/>
          <w:cs/>
          <w:lang w:val="ar_AE" w:bidi="ar_AE"/>
        </w:rPr>
        <w:t xml:space="preserve"> عند غروب الشمس، يصيح جنود إسرائيل ويهوذا بعضهم إلى بعض، طالبين الانسحاب من المعركة والعودة إلى بيوتهم.</w:t>
      </w:r>
    </w:p>
    <w:p>
      <w:pPr>
        <w:bidi/>
      </w:pPr>
      <w:r>
        <w:rPr>
          <w:rtl/>
          <w:cs/>
          <w:lang w:val="ar_AE" w:bidi="ar_AE"/>
        </w:rPr>
      </w:r>
      <w:r>
        <w:rPr>
          <w:b/>
          <w:rtl/>
          <w:cs/>
          <w:lang w:val="ar_AE" w:bidi="ar_AE"/>
        </w:rPr>
        <w:t>في المشهد الثامن:</w:t>
      </w:r>
      <w:r>
        <w:rPr>
          <w:rtl/>
          <w:cs/>
          <w:lang w:val="ar_AE" w:bidi="ar_AE"/>
        </w:rPr>
        <w:t xml:space="preserve"> ينقل الإسرائيليون جثمان الملك إلى السامرة ويدفنونه، ويغسل عبيد الملك مركبته في بركة عامة في السامرة.</w:t>
      </w:r>
    </w:p>
    <w:p>
      <w:pPr>
        <w:bidi/>
      </w:pPr>
      <w:r>
        <w:rPr>
          <w:rtl/>
          <w:cs/>
          <w:lang w:val="ar_AE" w:bidi="ar_AE"/>
        </w:rPr>
      </w:r>
      <w:r>
        <w:rPr>
          <w:b/>
          <w:rtl/>
          <w:cs/>
          <w:lang w:val="ar_AE" w:bidi="ar_AE"/>
        </w:rPr>
        <w:t>في المشهد التاسع:</w:t>
      </w:r>
      <w:r>
        <w:rPr>
          <w:rtl/>
          <w:cs/>
          <w:lang w:val="ar_AE" w:bidi="ar_AE"/>
        </w:rPr>
        <w:t xml:space="preserve"> يُذكِّرنا الراوي بأن أحداث مُلك أخآب قد دُوِّنت في سفر أخبار الأيام لملوك إسرائيل. ويموت أخآب، ويصبح أخزيا الملك الجديد.</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ملك إسرائيل.</w:t>
      </w:r>
    </w:p>
    <w:p>
      <w:pPr>
        <w:pStyle w:val="ListBullet"/>
        <w:bidi/>
        <w:spacing w:line="240" w:lineRule="auto"/>
        <w:ind w:left="720"/>
      </w:pPr>
      <w:r>
        <w:rPr>
          <w:rtl/>
          <w:cs/>
          <w:lang w:val="ar_AE" w:bidi="ar_AE"/>
        </w:rPr>
      </w:r>
      <w:r>
        <w:rPr>
          <w:rtl/>
          <w:cs/>
          <w:lang w:val="ar_AE" w:bidi="ar_AE"/>
        </w:rPr>
        <w:t>يهوشافاط، ملك يهوذا.</w:t>
      </w:r>
    </w:p>
    <w:p>
      <w:pPr>
        <w:pStyle w:val="ListBullet"/>
        <w:bidi/>
        <w:spacing w:line="240" w:lineRule="auto"/>
        <w:ind w:left="720"/>
      </w:pPr>
      <w:r>
        <w:rPr>
          <w:rtl/>
          <w:cs/>
          <w:lang w:val="ar_AE" w:bidi="ar_AE"/>
        </w:rPr>
      </w:r>
      <w:r>
        <w:rPr>
          <w:rtl/>
          <w:cs/>
          <w:lang w:val="ar_AE" w:bidi="ar_AE"/>
        </w:rPr>
        <w:t>ملك أرام</w:t>
      </w:r>
    </w:p>
    <w:p>
      <w:pPr>
        <w:pStyle w:val="ListBullet"/>
        <w:bidi/>
        <w:spacing w:line="240" w:lineRule="auto"/>
        <w:ind w:left="720"/>
      </w:pPr>
      <w:r>
        <w:rPr>
          <w:rtl/>
          <w:cs/>
          <w:lang w:val="ar_AE" w:bidi="ar_AE"/>
        </w:rPr>
      </w:r>
      <w:r>
        <w:rPr>
          <w:rtl/>
          <w:cs/>
          <w:lang w:val="ar_AE" w:bidi="ar_AE"/>
        </w:rPr>
        <w:t>رؤساء المركبات الاثنان والثلاثون</w:t>
      </w:r>
    </w:p>
    <w:p>
      <w:pPr>
        <w:pStyle w:val="ListBullet"/>
        <w:bidi/>
        <w:spacing w:line="240" w:lineRule="auto"/>
        <w:ind w:left="720"/>
      </w:pPr>
      <w:r>
        <w:rPr>
          <w:rtl/>
          <w:cs/>
          <w:lang w:val="ar_AE" w:bidi="ar_AE"/>
        </w:rPr>
      </w:r>
      <w:r>
        <w:rPr>
          <w:rtl/>
          <w:cs/>
          <w:lang w:val="ar_AE" w:bidi="ar_AE"/>
        </w:rPr>
        <w:t>الجندي الأرامي الذي أصاب ملك إسرائيل بسهم</w:t>
      </w:r>
    </w:p>
    <w:p>
      <w:pPr>
        <w:pStyle w:val="ListBullet"/>
        <w:bidi/>
        <w:spacing w:line="240" w:lineRule="auto"/>
        <w:ind w:left="720"/>
      </w:pPr>
      <w:r>
        <w:rPr>
          <w:rtl/>
          <w:cs/>
          <w:lang w:val="ar_AE" w:bidi="ar_AE"/>
        </w:rPr>
      </w:r>
      <w:r>
        <w:rPr>
          <w:rtl/>
          <w:cs/>
          <w:lang w:val="ar_AE" w:bidi="ar_AE"/>
        </w:rPr>
        <w:t xml:space="preserve">سائق مركبة ملك إسرائيل </w:t>
      </w:r>
    </w:p>
    <w:p>
      <w:pPr>
        <w:pStyle w:val="ListBullet"/>
        <w:bidi/>
        <w:spacing w:line="240" w:lineRule="auto"/>
        <w:ind w:left="720"/>
      </w:pPr>
      <w:r>
        <w:rPr>
          <w:rtl/>
          <w:cs/>
          <w:lang w:val="ar_AE" w:bidi="ar_AE"/>
        </w:rPr>
      </w:r>
      <w:r>
        <w:rPr>
          <w:rtl/>
          <w:cs/>
          <w:lang w:val="ar_AE" w:bidi="ar_AE"/>
        </w:rPr>
        <w:t>الجنود في جيوش يهوذا وإسرائيل وأرام</w:t>
      </w:r>
    </w:p>
    <w:p>
      <w:pPr>
        <w:pStyle w:val="ListBullet"/>
        <w:bidi/>
        <w:spacing w:line="240" w:lineRule="auto"/>
        <w:ind w:left="720"/>
      </w:pPr>
      <w:r>
        <w:rPr>
          <w:rtl/>
          <w:cs/>
          <w:lang w:val="ar_AE" w:bidi="ar_AE"/>
        </w:rPr>
      </w:r>
      <w:r>
        <w:rPr>
          <w:rtl/>
          <w:cs/>
          <w:lang w:val="ar_AE" w:bidi="ar_AE"/>
        </w:rPr>
        <w:t>عبيد إسرائيليون</w:t>
      </w:r>
    </w:p>
    <w:p>
      <w:pPr>
        <w:pStyle w:val="ListBullet"/>
        <w:bidi/>
        <w:spacing w:line="240" w:lineRule="auto"/>
        <w:ind w:left="720"/>
      </w:pPr>
      <w:r>
        <w:rPr>
          <w:rtl/>
          <w:cs/>
          <w:lang w:val="ar_AE" w:bidi="ar_AE"/>
        </w:rPr>
      </w:r>
      <w:r>
        <w:rPr>
          <w:rtl/>
          <w:cs/>
          <w:lang w:val="ar_AE" w:bidi="ar_AE"/>
        </w:rPr>
        <w:t>زانيات</w:t>
      </w:r>
    </w:p>
    <w:p>
      <w:pPr>
        <w:pStyle w:val="ListBullet"/>
        <w:bidi/>
        <w:spacing w:line="240" w:lineRule="auto"/>
        <w:ind w:left="720"/>
      </w:pPr>
      <w:r>
        <w:rPr>
          <w:rtl/>
          <w:cs/>
          <w:lang w:val="ar_AE" w:bidi="ar_AE"/>
        </w:rPr>
      </w:r>
      <w:r>
        <w:rPr>
          <w:rtl/>
          <w:cs/>
          <w:lang w:val="ar_AE" w:bidi="ar_AE"/>
        </w:rPr>
        <w:t>الراوي</w:t>
      </w:r>
    </w:p>
    <w:p>
      <w:pPr>
        <w:pStyle w:val="ListBullet"/>
        <w:bidi/>
        <w:spacing w:line="240" w:lineRule="auto"/>
        <w:ind w:left="720"/>
      </w:pPr>
      <w:r>
        <w:rPr>
          <w:rtl/>
          <w:cs/>
          <w:lang w:val="ar_AE" w:bidi="ar_AE"/>
        </w:rPr>
      </w:r>
      <w:r>
        <w:rPr>
          <w:rtl/>
          <w:cs/>
          <w:lang w:val="ar_AE" w:bidi="ar_AE"/>
        </w:rPr>
        <w:t>أخزيا</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هذا المقطع، يواصل الراوي سرد قصة ملك إسرائيل ويهوشافاط. فبعد أن يسمعا نبوات ميخا، يصعد ملك إسرائيل ويهوشافاط إلى راموت جلعاد لمهاجمة الأراميين في المدينة. وقبل المعركة، يتحدَّث ملك إسرائيل مع يهوشافاط عن خطة المعركة، ويخبره بأنه سيتنكَّر عند دخوله الحرب، بينما يريد من يهوشافاط أن يرتدي ثيابه الملكية. ثم يخبرنا الراوي بأن ملك إسرائيل يتنكَّر ويذهب لمحاربة الأراميين في راموت جلعاد.</w:t>
      </w:r>
    </w:p>
    <w:p>
      <w:pPr>
        <w:bidi/>
      </w:pPr>
      <w:r>
        <w:rPr>
          <w:rtl/>
          <w:cs/>
          <w:lang w:val="ar_AE" w:bidi="ar_AE"/>
        </w:rPr>
      </w:r>
      <w:r>
        <w:rPr>
          <w:rtl/>
          <w:cs/>
          <w:lang w:val="ar_AE" w:bidi="ar_AE"/>
        </w:rPr>
        <w:t>وفي المشهد التالي، يخبرنا الراوي بخطة ملك أرام. فقبل المعركة، يُصدر ملك أرام أمرًا إلى رؤساء مركباته بألَّا يحاربوا أحدًا سوى ملك إسرائيل. ويستخدم ملك أرام العبارة الخاصة "صغيرًا ولا كبيرًا" ليشير إلى الجميع.</w:t>
      </w:r>
    </w:p>
    <w:p>
      <w:pPr>
        <w:bidi/>
      </w:pPr>
      <w:r>
        <w:rPr>
          <w:rtl/>
          <w:cs/>
          <w:lang w:val="ar_AE" w:bidi="ar_AE"/>
        </w:rPr>
      </w:r>
      <w:r>
        <w:rPr>
          <w:rtl/>
          <w:cs/>
          <w:lang w:val="ar_AE" w:bidi="ar_AE"/>
        </w:rPr>
        <w:t xml:space="preserve">توقَّفوا هنا وناقشوا هذا السؤال كمجموعة: ما الكلمات أو العبارات التي تستخدمونها للإشارة إلى جميع الموجودين في مكانٍ ما أو المشاركين في حدثٍ ما؟ أوقِفوا الاستماع إلى هذا التسجيل الصوتي هنا. </w:t>
      </w:r>
    </w:p>
    <w:p>
      <w:pPr>
        <w:bidi/>
      </w:pPr>
      <w:r>
        <w:rPr>
          <w:rtl/>
          <w:cs/>
          <w:lang w:val="ar_AE" w:bidi="ar_AE"/>
        </w:rPr>
      </w:r>
      <w:r>
        <w:rPr>
          <w:rtl/>
          <w:cs/>
          <w:lang w:val="ar_AE" w:bidi="ar_AE"/>
        </w:rPr>
        <w:t>في المعركة عند راموت جلعاد، يُطيع رؤساء المركبات أمر ملك أرام ويبحثون عن ملك إسرائيل. وعندما يرون يهوشافاط، يظنُّون أنه ملك إسرائيل، فيميلون عليه ليقاتلوه. فيصرخ يهوشافاط، وعندما يسمعه رؤساء المركبات، يدركون أنه ليس ملك إسرائيل، فيرجعون عنه ويتوقَّفون عن مطاردته.</w:t>
      </w:r>
    </w:p>
    <w:p>
      <w:pPr>
        <w:bidi/>
      </w:pPr>
      <w:r>
        <w:rPr>
          <w:rtl/>
          <w:cs/>
          <w:lang w:val="ar_AE" w:bidi="ar_AE"/>
        </w:rPr>
      </w:r>
      <w:r>
        <w:rPr>
          <w:rtl/>
          <w:cs/>
          <w:lang w:val="ar_AE" w:bidi="ar_AE"/>
        </w:rPr>
        <w:t>وفي موضع آخر من المعركة، يشدُّ جندي أرامي وتر قوسه إلى الخلف ليُطلق سهمًا.</w:t>
      </w:r>
    </w:p>
    <w:p>
      <w:pPr>
        <w:bidi/>
      </w:pPr>
      <w:r>
        <w:rPr>
          <w:rtl/>
          <w:cs/>
          <w:lang w:val="ar_AE" w:bidi="ar_AE"/>
        </w:rPr>
      </w:r>
      <w:r>
        <w:rPr>
          <w:rtl/>
          <w:cs/>
          <w:lang w:val="ar_AE" w:bidi="ar_AE"/>
        </w:rPr>
        <w:t xml:space="preserve">توقَّفوا هنا وانظروا إلى صورة رجل </w:t>
      </w:r>
      <w:r>
        <w:rPr>
          <w:b/>
          <w:rtl/>
          <w:cs/>
          <w:lang w:val="ar_AE" w:bidi="ar_AE"/>
        </w:rPr>
        <w:t>ينزع في قوسه ليُطلق سهمًا</w:t>
      </w:r>
      <w:r>
        <w:rPr>
          <w:rtl/>
          <w:cs/>
          <w:lang w:val="ar_AE" w:bidi="ar_AE"/>
        </w:rPr>
        <w:t xml:space="preserve">، إذا لزم الأمر. أوقِفوا الاستماع إلى هذا التسجيل الصوتي هنا. </w:t>
      </w:r>
    </w:p>
    <w:p>
      <w:pPr>
        <w:bidi/>
      </w:pPr>
      <w:r>
        <w:rPr>
          <w:rtl/>
          <w:cs/>
          <w:lang w:val="ar_AE" w:bidi="ar_AE"/>
        </w:rPr>
      </w:r>
      <w:r>
        <w:rPr>
          <w:rtl/>
          <w:cs/>
          <w:lang w:val="ar_AE" w:bidi="ar_AE"/>
        </w:rPr>
        <w:t>يُطلق الجندي السهم في المعركة، فيُصيب سهمه ملك إسرائيل غير متعمِّد، إذ لم يكن يقصد إصابته بالسهم.</w:t>
      </w:r>
    </w:p>
    <w:p>
      <w:pPr>
        <w:bidi/>
      </w:pPr>
      <w:r>
        <w:rPr>
          <w:rtl/>
          <w:cs/>
          <w:lang w:val="ar_AE" w:bidi="ar_AE"/>
        </w:rPr>
      </w:r>
      <w:r>
        <w:rPr>
          <w:rtl/>
          <w:cs/>
          <w:lang w:val="ar_AE" w:bidi="ar_AE"/>
        </w:rPr>
        <w:t xml:space="preserve">توقَّفوا هنا وناقشوا هذا السؤال كمجموعة: كيف تصفون أمرًا يحدث بالمصادفة؟ أوقِفوا الاستماع إلى هذا التسجيل الصوتي هنا. </w:t>
      </w:r>
    </w:p>
    <w:p>
      <w:pPr>
        <w:bidi/>
      </w:pPr>
      <w:r>
        <w:rPr>
          <w:rtl/>
          <w:cs/>
          <w:lang w:val="ar_AE" w:bidi="ar_AE"/>
        </w:rPr>
      </w:r>
      <w:r>
        <w:rPr>
          <w:rtl/>
          <w:cs/>
          <w:lang w:val="ar_AE" w:bidi="ar_AE"/>
        </w:rPr>
        <w:t>يُصيب سهم الجندي ملك إسرائيل بين أوصال الدرع والدرع الذي يحمي صدره.</w:t>
      </w:r>
    </w:p>
    <w:p>
      <w:pPr>
        <w:bidi/>
      </w:pPr>
      <w:r>
        <w:rPr>
          <w:rtl/>
          <w:cs/>
          <w:lang w:val="ar_AE" w:bidi="ar_AE"/>
        </w:rPr>
      </w:r>
      <w:r>
        <w:rPr>
          <w:rtl/>
          <w:cs/>
          <w:lang w:val="ar_AE" w:bidi="ar_AE"/>
        </w:rPr>
        <w:t xml:space="preserve">توقَّفوا هنا وانظروا إلى صورة </w:t>
      </w:r>
      <w:r>
        <w:rPr>
          <w:b/>
          <w:rtl/>
          <w:cs/>
          <w:lang w:val="ar_AE" w:bidi="ar_AE"/>
        </w:rPr>
        <w:t>جندي يرتدي درعًا</w:t>
      </w:r>
      <w:r>
        <w:rPr>
          <w:rtl/>
          <w:cs/>
          <w:lang w:val="ar_AE" w:bidi="ar_AE"/>
        </w:rPr>
        <w:t xml:space="preserve">، إذا لزم الأمر. أوقِفوا الاستماع إلى هذا التسجيل الصوتي هنا. </w:t>
      </w:r>
    </w:p>
    <w:p>
      <w:pPr>
        <w:bidi/>
      </w:pPr>
      <w:r>
        <w:rPr>
          <w:rtl/>
          <w:cs/>
          <w:lang w:val="ar_AE" w:bidi="ar_AE"/>
        </w:rPr>
      </w:r>
      <w:r>
        <w:rPr>
          <w:rtl/>
          <w:cs/>
          <w:lang w:val="ar_AE" w:bidi="ar_AE"/>
        </w:rPr>
        <w:t>وبعد أن يُصيب السهم ملك إسرائيل ويجرحه، يطلب الملك من سائق مركبته أن يُدير المركبة ويُبعدها عن المعركة، ويقودها إلى مكان بعيد عن القتال.</w:t>
      </w:r>
    </w:p>
    <w:p>
      <w:pPr>
        <w:bidi/>
      </w:pPr>
      <w:r>
        <w:rPr>
          <w:rtl/>
          <w:cs/>
          <w:lang w:val="ar_AE" w:bidi="ar_AE"/>
        </w:rPr>
      </w:r>
      <w:r>
        <w:rPr>
          <w:rtl/>
          <w:cs/>
          <w:lang w:val="ar_AE" w:bidi="ar_AE"/>
        </w:rPr>
        <w:t>وتستمر المعركة طوال اليوم، ويشتدُّ القتال بين الجنود طوال اليوم.</w:t>
      </w:r>
    </w:p>
    <w:p>
      <w:pPr>
        <w:bidi/>
      </w:pPr>
      <w:r>
        <w:rPr>
          <w:rtl/>
          <w:cs/>
          <w:lang w:val="ar_AE" w:bidi="ar_AE"/>
        </w:rPr>
      </w:r>
      <w:r>
        <w:rPr>
          <w:rtl/>
          <w:cs/>
          <w:lang w:val="ar_AE" w:bidi="ar_AE"/>
        </w:rPr>
        <w:t xml:space="preserve">توقَّفوا هنا ونفِّذوا هذا النشاط كمجموعة: تحدَّثوا عن كيفية انتقال القتال في المعركة من قتال أقل شدة إلى قتال أشد ضراوة. وانتبهوا إلى الكلمات التي تستخدمونها لوصف ازدياد شدة القتال بين الجنود. أوقِفوا الاستماع إلى هذا التسجيل الصوتي هنا. </w:t>
      </w:r>
    </w:p>
    <w:p>
      <w:pPr>
        <w:bidi/>
      </w:pPr>
      <w:r>
        <w:rPr>
          <w:rtl/>
          <w:cs/>
          <w:lang w:val="ar_AE" w:bidi="ar_AE"/>
        </w:rPr>
      </w:r>
      <w:r>
        <w:rPr>
          <w:rtl/>
          <w:cs/>
          <w:lang w:val="ar_AE" w:bidi="ar_AE"/>
        </w:rPr>
        <w:t>يبقى ملك إسرائيل في مركبته، ويساعده شخص على البقاء منتصبًا فيها ومواجهة المعركة، إذ يستند الملك إلى المركبة لتسنده.</w:t>
      </w:r>
    </w:p>
    <w:p>
      <w:pPr>
        <w:bidi/>
      </w:pPr>
      <w:r>
        <w:rPr>
          <w:rtl/>
          <w:cs/>
          <w:lang w:val="ar_AE" w:bidi="ar_AE"/>
        </w:rPr>
      </w:r>
      <w:r>
        <w:rPr>
          <w:rtl/>
          <w:cs/>
          <w:lang w:val="ar_AE" w:bidi="ar_AE"/>
        </w:rPr>
        <w:t xml:space="preserve">توقَّفوا هنا وناقشوا هذا السؤال كمجموعة: تحدَّثوا عن موقف احتاج فيه شخص إلى استخدام شيء يساعده على البقاء واقفًا منتصبًا. وانتبهوا إلى الكلمات التي تستخدمونها لوصف كيفية استعانة الشخص بهذا الشيء ليظل واقفًا. أوقِفوا الاستماع إلى هذا التسجيل الصوتي هنا. </w:t>
      </w:r>
    </w:p>
    <w:p>
      <w:pPr>
        <w:bidi/>
      </w:pPr>
      <w:r>
        <w:rPr>
          <w:rtl/>
          <w:cs/>
          <w:lang w:val="ar_AE" w:bidi="ar_AE"/>
        </w:rPr>
      </w:r>
      <w:r>
        <w:rPr>
          <w:rtl/>
          <w:cs/>
          <w:lang w:val="ar_AE" w:bidi="ar_AE"/>
        </w:rPr>
        <w:t>وبينما يقف الملك في مركبته، يسيل الدم من الجرح الذي في جسده إلى حضن المركبة، أي إلى قاعها المسطَّح. ويموت الملك في وقت متأخر من بعد الظهر، حين تكون الشمس قد اقتربت من الأفق. وعند غروب الشمس، تعبر الرنة في الجند، إذ يصيح الجنود لنقل رسالة العودة إلى البيوت إلى بقية جنود إسرائيل ويهوذا، فتنتقل الرسالة من جانب من المعركة إلى الجانب الآخر.</w:t>
      </w:r>
    </w:p>
    <w:p>
      <w:pPr>
        <w:bidi/>
      </w:pPr>
      <w:r>
        <w:rPr>
          <w:rtl/>
          <w:cs/>
          <w:lang w:val="ar_AE" w:bidi="ar_AE"/>
        </w:rPr>
      </w:r>
      <w:r>
        <w:rPr>
          <w:rtl/>
          <w:cs/>
          <w:lang w:val="ar_AE" w:bidi="ar_AE"/>
        </w:rPr>
        <w:t xml:space="preserve">توقَّفوا هنا وناقشوا هذا السؤال كمجموعة: ما الكلمات التي تستخدمونها لوصف الأوقات المختلفة أو تسميتها عند انتهاء فترة بعد الظهر وحلول غروب الشمس؟ أوقِفوا الاستماع إلى هذا التسجيل الصوتي هنا. </w:t>
      </w:r>
    </w:p>
    <w:p>
      <w:pPr>
        <w:bidi/>
      </w:pPr>
      <w:r>
        <w:rPr>
          <w:rtl/>
          <w:cs/>
          <w:lang w:val="ar_AE" w:bidi="ar_AE"/>
        </w:rPr>
      </w:r>
      <w:r>
        <w:rPr>
          <w:rtl/>
          <w:cs/>
          <w:lang w:val="ar_AE" w:bidi="ar_AE"/>
        </w:rPr>
        <w:t>وبعد المعركة، ينقل الجنود جثمان ملك إسرائيل إلى السامرة ويدفنونه. ويأخذ إسرائيليون مركبة الملك إلى بركة كبيرة في السامرة ليغسلوها وينظِّفوها. وعند البركة، تستخدم الزانيات الماء للاستحمام وغسل أجسادهن، وتلحس الكلاب دم ملك إسرائيل من المركبة. ويُذكِّرنا الراوي بأن هذا حدث حسب كلام الرب (يهوه) الذي تكلَّم به إلى أخآب.</w:t>
      </w:r>
    </w:p>
    <w:p>
      <w:pPr>
        <w:bidi/>
      </w:pPr>
      <w:r>
        <w:rPr>
          <w:rtl/>
          <w:cs/>
          <w:lang w:val="ar_AE" w:bidi="ar_AE"/>
        </w:rPr>
      </w:r>
      <w:r>
        <w:rPr>
          <w:rtl/>
          <w:cs/>
          <w:lang w:val="ar_AE" w:bidi="ar_AE"/>
        </w:rPr>
        <w:t>ويُنهي الراوي القصة مستخدمًا العبارة الرسمية نفسها التي تُستخدم لإنهاء سرد قصة حياة أحد الملوك. وتتضمَّن هذه العبارة سؤالًا لا يتوقَّع الراوي إجابةً عنه، بل يستخدمه ليوجِّه المستمع إلى البحث عن مزيد من المعلومات عن أخآب في الدَّرْج أو الكتاب الذي يحتوي على تاريخ ملوك إسرائيل. ويستخدم الراوي عبارة "فاضطجع أخآب مع آبائه" بوصفها طريقة مهذَّبة للإشارة إلى موت أخآب.</w:t>
      </w:r>
    </w:p>
    <w:p>
      <w:pPr>
        <w:bidi/>
      </w:pPr>
      <w:r>
        <w:rPr>
          <w:rtl/>
          <w:cs/>
          <w:lang w:val="ar_AE" w:bidi="ar_AE"/>
        </w:rPr>
      </w:r>
      <w:r>
        <w:rPr>
          <w:rtl/>
          <w:cs/>
          <w:lang w:val="ar_AE" w:bidi="ar_AE"/>
        </w:rPr>
        <w:t xml:space="preserve">توقَّفوا هنا وناقشوا هذا السؤال كمجموعة: ما الطرق المختلفة التي تستخدمونها للتعبير عن موت شخص؟ وأيٌّ من هذه الطرق، إن وُجدت، تُعَدُّ أكثر تهذيبًا من غيرها؟ أوقِفوا الاستماع إلى هذا التسجيل الصوتي هنا. </w:t>
      </w:r>
    </w:p>
    <w:p>
      <w:pPr>
        <w:bidi/>
      </w:pPr>
      <w:r>
        <w:rPr>
          <w:rtl/>
          <w:cs/>
          <w:lang w:val="ar_AE" w:bidi="ar_AE"/>
        </w:rPr>
      </w:r>
      <w:r>
        <w:rPr>
          <w:rtl/>
          <w:cs/>
          <w:lang w:val="ar_AE" w:bidi="ar_AE"/>
        </w:rPr>
        <w:t>يخبرنا الراوي بأن أخزيا أصبح ملك إسرائيل التالي.</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الملوك الأول ٢٢: ٢٩–٤٠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تسعة مشاهد.</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ملك إسرائيل.</w:t>
      </w:r>
    </w:p>
    <w:p>
      <w:pPr>
        <w:pStyle w:val="ListBullet"/>
        <w:bidi/>
        <w:spacing w:line="240" w:lineRule="auto"/>
        <w:ind w:left="720"/>
      </w:pPr>
      <w:r>
        <w:rPr>
          <w:rtl/>
          <w:cs/>
          <w:lang w:val="ar_AE" w:bidi="ar_AE"/>
        </w:rPr>
      </w:r>
      <w:r>
        <w:rPr>
          <w:rtl/>
          <w:cs/>
          <w:lang w:val="ar_AE" w:bidi="ar_AE"/>
        </w:rPr>
        <w:t>يهوشافاط، ملك يهوذا.</w:t>
      </w:r>
    </w:p>
    <w:p>
      <w:pPr>
        <w:pStyle w:val="ListBullet"/>
        <w:bidi/>
        <w:spacing w:line="240" w:lineRule="auto"/>
        <w:ind w:left="720"/>
      </w:pPr>
      <w:r>
        <w:rPr>
          <w:rtl/>
          <w:cs/>
          <w:lang w:val="ar_AE" w:bidi="ar_AE"/>
        </w:rPr>
      </w:r>
      <w:r>
        <w:rPr>
          <w:rtl/>
          <w:cs/>
          <w:lang w:val="ar_AE" w:bidi="ar_AE"/>
        </w:rPr>
        <w:t>ملك أرام</w:t>
      </w:r>
    </w:p>
    <w:p>
      <w:pPr>
        <w:pStyle w:val="ListBullet"/>
        <w:bidi/>
        <w:spacing w:line="240" w:lineRule="auto"/>
        <w:ind w:left="720"/>
      </w:pPr>
      <w:r>
        <w:rPr>
          <w:rtl/>
          <w:cs/>
          <w:lang w:val="ar_AE" w:bidi="ar_AE"/>
        </w:rPr>
      </w:r>
      <w:r>
        <w:rPr>
          <w:rtl/>
          <w:cs/>
          <w:lang w:val="ar_AE" w:bidi="ar_AE"/>
        </w:rPr>
        <w:t>رؤساء المركبات الاثنان والثلاثون</w:t>
      </w:r>
    </w:p>
    <w:p>
      <w:pPr>
        <w:pStyle w:val="ListBullet"/>
        <w:bidi/>
        <w:spacing w:line="240" w:lineRule="auto"/>
        <w:ind w:left="720"/>
      </w:pPr>
      <w:r>
        <w:rPr>
          <w:rtl/>
          <w:cs/>
          <w:lang w:val="ar_AE" w:bidi="ar_AE"/>
        </w:rPr>
      </w:r>
      <w:r>
        <w:rPr>
          <w:rtl/>
          <w:cs/>
          <w:lang w:val="ar_AE" w:bidi="ar_AE"/>
        </w:rPr>
        <w:t>الجندي الأرامي الذي أصاب ملك إسرائيل بسهم</w:t>
      </w:r>
    </w:p>
    <w:p>
      <w:pPr>
        <w:pStyle w:val="ListBullet"/>
        <w:bidi/>
        <w:spacing w:line="240" w:lineRule="auto"/>
        <w:ind w:left="720"/>
      </w:pPr>
      <w:r>
        <w:rPr>
          <w:rtl/>
          <w:cs/>
          <w:lang w:val="ar_AE" w:bidi="ar_AE"/>
        </w:rPr>
      </w:r>
      <w:r>
        <w:rPr>
          <w:rtl/>
          <w:cs/>
          <w:lang w:val="ar_AE" w:bidi="ar_AE"/>
        </w:rPr>
        <w:t xml:space="preserve">سائق مركبة ملك إسرائيل </w:t>
      </w:r>
    </w:p>
    <w:p>
      <w:pPr>
        <w:pStyle w:val="ListBullet"/>
        <w:bidi/>
        <w:spacing w:line="240" w:lineRule="auto"/>
        <w:ind w:left="720"/>
      </w:pPr>
      <w:r>
        <w:rPr>
          <w:rtl/>
          <w:cs/>
          <w:lang w:val="ar_AE" w:bidi="ar_AE"/>
        </w:rPr>
      </w:r>
      <w:r>
        <w:rPr>
          <w:rtl/>
          <w:cs/>
          <w:lang w:val="ar_AE" w:bidi="ar_AE"/>
        </w:rPr>
        <w:t>الجنود في جيوش يهوذا وإسرائيل وأرام</w:t>
      </w:r>
    </w:p>
    <w:p>
      <w:pPr>
        <w:pStyle w:val="ListBullet"/>
        <w:bidi/>
        <w:spacing w:line="240" w:lineRule="auto"/>
        <w:ind w:left="720"/>
      </w:pPr>
      <w:r>
        <w:rPr>
          <w:rtl/>
          <w:cs/>
          <w:lang w:val="ar_AE" w:bidi="ar_AE"/>
        </w:rPr>
      </w:r>
      <w:r>
        <w:rPr>
          <w:rtl/>
          <w:cs/>
          <w:lang w:val="ar_AE" w:bidi="ar_AE"/>
        </w:rPr>
        <w:t>عبيد إسرائيليون</w:t>
      </w:r>
    </w:p>
    <w:p>
      <w:pPr>
        <w:pStyle w:val="ListBullet"/>
        <w:bidi/>
        <w:spacing w:line="240" w:lineRule="auto"/>
        <w:ind w:left="720"/>
      </w:pPr>
      <w:r>
        <w:rPr>
          <w:rtl/>
          <w:cs/>
          <w:lang w:val="ar_AE" w:bidi="ar_AE"/>
        </w:rPr>
      </w:r>
      <w:r>
        <w:rPr>
          <w:rtl/>
          <w:cs/>
          <w:lang w:val="ar_AE" w:bidi="ar_AE"/>
        </w:rPr>
        <w:t>زانيات</w:t>
      </w:r>
    </w:p>
    <w:p>
      <w:pPr>
        <w:pStyle w:val="ListBullet"/>
        <w:bidi/>
        <w:spacing w:line="240" w:lineRule="auto"/>
        <w:ind w:left="720"/>
      </w:pPr>
      <w:r>
        <w:rPr>
          <w:rtl/>
          <w:cs/>
          <w:lang w:val="ar_AE" w:bidi="ar_AE"/>
        </w:rPr>
      </w:r>
      <w:r>
        <w:rPr>
          <w:rtl/>
          <w:cs/>
          <w:lang w:val="ar_AE" w:bidi="ar_AE"/>
        </w:rPr>
        <w:t>الراوي</w:t>
      </w:r>
    </w:p>
    <w:p>
      <w:pPr>
        <w:pStyle w:val="ListBullet"/>
        <w:bidi/>
        <w:spacing w:line="240" w:lineRule="auto"/>
        <w:ind w:left="720"/>
      </w:pPr>
      <w:r>
        <w:rPr>
          <w:rtl/>
          <w:cs/>
          <w:lang w:val="ar_AE" w:bidi="ar_AE"/>
        </w:rPr>
      </w:r>
      <w:r>
        <w:rPr>
          <w:rtl/>
          <w:cs/>
          <w:lang w:val="ar_AE" w:bidi="ar_AE"/>
        </w:rPr>
        <w:t>أخزيا</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يذهب ملك إسرائيل ويهوشافاط ملك يهوذا لمهاجمة راموت جلعاد. ويطلب ملك إسرائيل من يهوشافاط أن يرتدي ثيابه الملكية في المعركة، بينما يتنكَّر هو.</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ملك إسرائيل: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يهوشافاط: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يتنكّر ملك إسرائيل ويهاجم راموت جلعاد.</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ملك إسرائيل: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قبل المعركة، يأمر ملك أرام قادة مركباته ألا يحاربوا إلا ملك إسرائيل.</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ملك أرام: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قادة المركبات الاثنين والثلاثين: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أثناء المعركة، يرى رؤساء المركبات يهوشافاط ويهاجمونه. فيصرخ يهوشافاط، فيدرك الأراميون أنه ليس ملك إسرائيل، ويتوقَّفون عن مطاردته.</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قادة المركبات الاثنين والثلاثين: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يهوشافاط: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يطلق جندي أرامي سهمًا من قوسه نحو ساحة المعركة. فيُصيب السهم ملك إسرائيل ويجرحه. ويُبعد سائق مركبة الملك الملكَ عن المعركة، ويُسند شخصٌ أو شيءٌ الملكَ ليبقى منتصبًا في مركبته ويشاهد المعركة.</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الجندي الأرامي: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ملك إسرائيل: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سائق مركبة ملك إسرائيل: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يسيل دم الملك على المركبة، ويموت الملك قبيل غروب الشمس.</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ملك إسرائيل: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جيوش يهوذا وإسرائيل وأرام: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عند غروب الشمس، يصيح جنود إسرائيل ويهوذا بعضهم لبعض كي يغادروا المعركة ويعودوا إلى بيوتهم.</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جنود إسرائيل ويهوذا: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ينقل الإسرائيليون جثمان الملك إلى السامرة ويدفنونه. يغسل خدم الملك مركبة الملك في بركة عامة في السامرة. تغسل العاهرات أجسادهن في البركة، وتلعق الكلاب الدم.</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جنود إسرائيل ويهوذا: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الخدم الإسرائيليين: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العاهرات: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يذكّرنا الراوي بأن الناس دوّنوا أحداث عهد أخآب في سفر أخبار الأيام لملوك إسرائيل. ويموت أخآب، ويصبح أخزيا الملك الجديد.</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الراوي: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أخزيا: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الملوك الأول ٢٢: ٢٩–٤٠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ذهب </w:t>
      </w:r>
      <w:r>
        <w:rPr>
          <w:b/>
          <w:rtl/>
          <w:cs/>
          <w:lang w:val="ar_AE" w:bidi="ar_AE"/>
        </w:rPr>
        <w:t>ملك</w:t>
      </w:r>
      <w:r>
        <w:rPr>
          <w:rtl/>
          <w:cs/>
          <w:lang w:val="ar_AE" w:bidi="ar_AE"/>
        </w:rPr>
        <w:t xml:space="preserve"> </w:t>
      </w:r>
      <w:r>
        <w:rPr>
          <w:b/>
          <w:rtl/>
          <w:cs/>
          <w:lang w:val="ar_AE" w:bidi="ar_AE"/>
        </w:rPr>
        <w:t>إسرائيل</w:t>
      </w:r>
      <w:r>
        <w:rPr>
          <w:rtl/>
          <w:cs/>
          <w:lang w:val="ar_AE" w:bidi="ar_AE"/>
        </w:rPr>
        <w:t xml:space="preserve"> وملك </w:t>
      </w:r>
      <w:r>
        <w:rPr>
          <w:b/>
          <w:rtl/>
          <w:cs/>
          <w:lang w:val="ar_AE" w:bidi="ar_AE"/>
        </w:rPr>
        <w:t>يهوذا</w:t>
      </w:r>
      <w:r>
        <w:rPr>
          <w:rtl/>
          <w:cs/>
          <w:lang w:val="ar_AE" w:bidi="ar_AE"/>
        </w:rPr>
        <w:t xml:space="preserve"> لمهاجمة راموت جلعاد. استخدموا الكلمات أو العبارات نفسها للإشارة إلى الملك وإسرائيل ويهوذا كما استخدمتم في المقاطع السابقة. لمزيد من المعلومات عن الملك وإسرائيل ويهوذا، ارجعوا إلى قاموس الكلمات الرئيسية.</w:t>
      </w:r>
    </w:p>
    <w:p>
      <w:pPr>
        <w:bidi/>
      </w:pPr>
      <w:r>
        <w:rPr>
          <w:rtl/>
          <w:cs/>
          <w:lang w:val="ar_AE" w:bidi="ar_AE"/>
        </w:rPr>
      </w:r>
      <w:r>
        <w:rPr>
          <w:rtl/>
          <w:cs/>
          <w:lang w:val="ar_AE" w:bidi="ar_AE"/>
        </w:rPr>
        <w:t>سيتنكّر ملك إسرائيل.</w:t>
      </w:r>
    </w:p>
    <w:p>
      <w:pPr>
        <w:bidi/>
      </w:pPr>
      <w:r>
        <w:rPr>
          <w:rtl/>
          <w:cs/>
          <w:lang w:val="ar_AE" w:bidi="ar_AE"/>
        </w:rPr>
      </w:r>
      <w:r>
        <w:rPr>
          <w:rtl/>
          <w:cs/>
          <w:lang w:val="ar_AE" w:bidi="ar_AE"/>
        </w:rPr>
        <w:t xml:space="preserve">توقّفوا هنا، وناقشوا معًا الكلمة أو العبارة التي ستستخدمونها للتعبير عن تغيير الشكل أو </w:t>
      </w:r>
      <w:r>
        <w:rPr>
          <w:b/>
          <w:rtl/>
          <w:cs/>
          <w:lang w:val="ar_AE" w:bidi="ar_AE"/>
        </w:rPr>
        <w:t>التنكّر</w:t>
      </w:r>
      <w:r>
        <w:rPr>
          <w:rtl/>
          <w:cs/>
          <w:lang w:val="ar_AE" w:bidi="ar_AE"/>
        </w:rPr>
        <w:t xml:space="preserve">. إذا كنتم قد ترجمتم هذه الكلمة بالفعل في سِفر آخر من الكتاب المُقدَّس، استخدموا الكلمة نفسها التي استخدمتموها هناك. أوقِفوا الاستماع إلى هذا التسجيل الصوتي هنا. </w:t>
      </w:r>
    </w:p>
    <w:p>
      <w:pPr>
        <w:bidi/>
      </w:pPr>
      <w:r>
        <w:rPr>
          <w:rtl/>
          <w:cs/>
          <w:lang w:val="ar_AE" w:bidi="ar_AE"/>
        </w:rPr>
      </w:r>
      <w:r>
        <w:rPr>
          <w:rtl/>
          <w:cs/>
          <w:lang w:val="ar_AE" w:bidi="ar_AE"/>
        </w:rPr>
        <w:t xml:space="preserve">سيلبس يهوشافاط </w:t>
      </w:r>
      <w:r>
        <w:rPr>
          <w:b/>
          <w:rtl/>
          <w:cs/>
          <w:lang w:val="ar_AE" w:bidi="ar_AE"/>
        </w:rPr>
        <w:t>رداءً</w:t>
      </w:r>
      <w:r>
        <w:rPr>
          <w:b/>
          <w:rtl/>
          <w:cs/>
          <w:lang w:val="ar_AE" w:bidi="ar_AE"/>
        </w:rPr>
        <w:t xml:space="preserve"> ملكيًا.</w:t>
      </w:r>
      <w:r>
        <w:rPr>
          <w:rtl/>
          <w:cs/>
          <w:lang w:val="ar_AE" w:bidi="ar_AE"/>
        </w:rPr>
        <w:t xml:space="preserve"> استخدموا الكلمة أو العبارة نفسها للتعبير عن الملابس الملكية كما استخدمتم في المقاطع السابقة. لمزيد من المعلومات عن الأردية، ارجعوا إلى قاموس الكلمات الرئيسية.</w:t>
      </w:r>
    </w:p>
    <w:p>
      <w:pPr>
        <w:bidi/>
      </w:pPr>
      <w:r>
        <w:rPr>
          <w:rtl/>
          <w:cs/>
          <w:lang w:val="ar_AE" w:bidi="ar_AE"/>
        </w:rPr>
      </w:r>
      <w:r>
        <w:rPr>
          <w:rtl/>
          <w:cs/>
          <w:lang w:val="ar_AE" w:bidi="ar_AE"/>
        </w:rPr>
        <w:t xml:space="preserve">يصدر ملك أرام أوامره إلى </w:t>
      </w:r>
      <w:r>
        <w:rPr>
          <w:b/>
          <w:rtl/>
          <w:cs/>
          <w:lang w:val="ar_AE" w:bidi="ar_AE"/>
        </w:rPr>
        <w:t>قادة</w:t>
      </w:r>
      <w:r>
        <w:rPr>
          <w:rtl/>
          <w:cs/>
          <w:lang w:val="ar_AE" w:bidi="ar_AE"/>
        </w:rPr>
        <w:t xml:space="preserve"> </w:t>
      </w:r>
      <w:r>
        <w:rPr>
          <w:b/>
          <w:rtl/>
          <w:cs/>
          <w:lang w:val="ar_AE" w:bidi="ar_AE"/>
        </w:rPr>
        <w:t>مركباته</w:t>
      </w:r>
      <w:r>
        <w:rPr>
          <w:rtl/>
          <w:cs/>
          <w:lang w:val="ar_AE" w:bidi="ar_AE"/>
        </w:rPr>
        <w:t>. استخدموا الكلمات أو العبارات نفسها للإشارة إلى المركبة وقادة المركبات كما استخدمتم في المقاطع السابقة.</w:t>
      </w:r>
    </w:p>
    <w:p>
      <w:pPr>
        <w:bidi/>
      </w:pPr>
      <w:r>
        <w:rPr>
          <w:rtl/>
          <w:cs/>
          <w:lang w:val="ar_AE" w:bidi="ar_AE"/>
        </w:rPr>
      </w:r>
      <w:r>
        <w:rPr>
          <w:rtl/>
          <w:cs/>
          <w:lang w:val="ar_AE" w:bidi="ar_AE"/>
        </w:rPr>
        <w:t>ثم نَزَعَ أحدهم في قَوْسِهِ. أي أن الرجل شدَّ وتر القوس إلى الوراء وأطلق سهمًا.</w:t>
      </w:r>
    </w:p>
    <w:p>
      <w:pPr>
        <w:bidi/>
      </w:pPr>
      <w:r>
        <w:rPr>
          <w:rtl/>
          <w:cs/>
          <w:lang w:val="ar_AE" w:bidi="ar_AE"/>
        </w:rPr>
      </w:r>
      <w:r>
        <w:rPr>
          <w:rtl/>
          <w:cs/>
          <w:lang w:val="ar_AE" w:bidi="ar_AE"/>
        </w:rPr>
        <w:t xml:space="preserve">توقَّفوا هنا وانظروا إلى صورة رجل </w:t>
      </w:r>
      <w:r>
        <w:rPr>
          <w:b/>
          <w:rtl/>
          <w:cs/>
          <w:lang w:val="ar_AE" w:bidi="ar_AE"/>
        </w:rPr>
        <w:t>ينزع في قوسه ليُطلق سهمًا</w:t>
      </w:r>
      <w:r>
        <w:rPr>
          <w:rtl/>
          <w:cs/>
          <w:lang w:val="ar_AE" w:bidi="ar_AE"/>
        </w:rPr>
        <w:t xml:space="preserve">، إذا لزم الأمر. أوقِفوا الاستماع إلى هذا التسجيل الصوتي هنا. </w:t>
      </w:r>
    </w:p>
    <w:p>
      <w:pPr>
        <w:bidi/>
      </w:pPr>
      <w:r>
        <w:rPr>
          <w:rtl/>
          <w:cs/>
          <w:lang w:val="ar_AE" w:bidi="ar_AE"/>
        </w:rPr>
      </w:r>
      <w:r>
        <w:rPr>
          <w:rtl/>
          <w:cs/>
          <w:lang w:val="ar_AE" w:bidi="ar_AE"/>
        </w:rPr>
        <w:t xml:space="preserve">توقّفوا هنا وناقشوا معًا الكلمة أو العبارة التي ستستخدمونها للتعبير عن عبارة </w:t>
      </w:r>
      <w:r>
        <w:rPr>
          <w:b/>
          <w:rtl/>
          <w:cs/>
          <w:lang w:val="ar_AE" w:bidi="ar_AE"/>
        </w:rPr>
        <w:t>"نَزَعَ في قَوْسِهِ"</w:t>
      </w:r>
      <w:r>
        <w:rPr>
          <w:rtl/>
          <w:cs/>
          <w:lang w:val="ar_AE" w:bidi="ar_AE"/>
        </w:rPr>
        <w:t xml:space="preserve">. إذا كنتم قد ترجمتم هذه العبارة بالفعل في سِفر آخر من الكتاب المُقدَّس، استخدموا نفس الكلمة أو العبارة التي استخدمتموها هناك. أوقِفوا الاستماع إلى هذا التسجيل الصوتي هنا. </w:t>
      </w:r>
    </w:p>
    <w:p>
      <w:pPr>
        <w:bidi/>
      </w:pPr>
      <w:r>
        <w:rPr>
          <w:rtl/>
          <w:cs/>
          <w:lang w:val="ar_AE" w:bidi="ar_AE"/>
        </w:rPr>
      </w:r>
      <w:r>
        <w:rPr>
          <w:rtl/>
          <w:cs/>
          <w:lang w:val="ar_AE" w:bidi="ar_AE"/>
        </w:rPr>
        <w:t xml:space="preserve">أصاب السهم ملك إسرائيل بين أجزاء </w:t>
      </w:r>
      <w:r>
        <w:rPr>
          <w:b/>
          <w:rtl/>
          <w:cs/>
          <w:lang w:val="ar_AE" w:bidi="ar_AE"/>
        </w:rPr>
        <w:t>درعه</w:t>
      </w:r>
      <w:r>
        <w:rPr>
          <w:rtl/>
          <w:cs/>
          <w:lang w:val="ar_AE" w:bidi="ar_AE"/>
        </w:rPr>
        <w:t>. استخدموا الكلمة أو العبارة نفسها للإشارة إلى الدرع كما استخدمتم في المقاطع السابقة.</w:t>
      </w:r>
    </w:p>
    <w:p>
      <w:pPr>
        <w:bidi/>
      </w:pPr>
      <w:r>
        <w:rPr>
          <w:rtl/>
          <w:cs/>
          <w:lang w:val="ar_AE" w:bidi="ar_AE"/>
        </w:rPr>
      </w:r>
      <w:r>
        <w:rPr>
          <w:rtl/>
          <w:cs/>
          <w:lang w:val="ar_AE" w:bidi="ar_AE"/>
        </w:rPr>
        <w:t>تحدّث الملك إلى سائق مركبته. سائق المركبة هو الشخص الذي يوجّه الخيول التي تجر المركبة.</w:t>
      </w:r>
    </w:p>
    <w:p>
      <w:pPr>
        <w:bidi/>
      </w:pPr>
      <w:r>
        <w:rPr>
          <w:rtl/>
          <w:cs/>
          <w:lang w:val="ar_AE" w:bidi="ar_AE"/>
        </w:rPr>
      </w:r>
      <w:r>
        <w:rPr>
          <w:rtl/>
          <w:cs/>
          <w:lang w:val="ar_AE" w:bidi="ar_AE"/>
        </w:rPr>
        <w:t>توقّفوا هنا وناقشوا كمجموعة الكلمة أو العبارة التي ستستخدمونها للتعبير عن "</w:t>
      </w:r>
      <w:r>
        <w:rPr>
          <w:b/>
          <w:rtl/>
          <w:cs/>
          <w:lang w:val="ar_AE" w:bidi="ar_AE"/>
        </w:rPr>
        <w:t xml:space="preserve">مدير </w:t>
      </w:r>
      <w:r>
        <w:rPr>
          <w:rtl/>
          <w:cs/>
          <w:lang w:val="ar_AE" w:bidi="ar_AE"/>
        </w:rPr>
        <w:t xml:space="preserve">المركبة". إذا كنتم قد ترجمتم هذه الكلمة بالفعل في سِفر آخر من الكتاب المُقدَّس، استخدموا الكلمة نفسها التي استخدمتموها هناك. أوقِفوا الاستماع إلى هذا التسجيل الصوتي هنا. </w:t>
      </w:r>
    </w:p>
    <w:p>
      <w:pPr>
        <w:bidi/>
      </w:pPr>
      <w:r>
        <w:rPr>
          <w:rtl/>
          <w:cs/>
          <w:lang w:val="ar_AE" w:bidi="ar_AE"/>
        </w:rPr>
      </w:r>
      <w:r>
        <w:rPr>
          <w:rtl/>
          <w:cs/>
          <w:lang w:val="ar_AE" w:bidi="ar_AE"/>
        </w:rPr>
        <w:t>ولعقت الكلاب دم الملك كما قالت</w:t>
      </w:r>
      <w:r>
        <w:rPr>
          <w:b/>
          <w:rtl/>
          <w:cs/>
          <w:lang w:val="ar_AE" w:bidi="ar_AE"/>
        </w:rPr>
        <w:t xml:space="preserve"> كلمة</w:t>
      </w:r>
      <w:r>
        <w:rPr>
          <w:rtl/>
          <w:cs/>
          <w:lang w:val="ar_AE" w:bidi="ar_AE"/>
        </w:rPr>
        <w:t xml:space="preserve"> </w:t>
      </w:r>
      <w:r>
        <w:rPr>
          <w:b/>
          <w:rtl/>
          <w:cs/>
          <w:lang w:val="ar_AE" w:bidi="ar_AE"/>
        </w:rPr>
        <w:t>الرب</w:t>
      </w:r>
      <w:r>
        <w:rPr>
          <w:rtl/>
          <w:cs/>
          <w:lang w:val="ar_AE" w:bidi="ar_AE"/>
        </w:rPr>
        <w:t xml:space="preserve"> (يهوه). والرب (يهوه) هو الاسم الشخصي لله. استخدموا الكلمات أو العبارات نفسها للتعبير عن الكلمة والرب (يهوه) كما استخدمتم في المقاطع السابقة. ولمزيد من المعلومات عن كلمة "كلام" و"يهوه"، ارجعوا إلى قاموس الكلمات الرئيسية.</w:t>
      </w:r>
    </w:p>
    <w:p>
      <w:pPr>
        <w:bidi/>
      </w:pPr>
      <w:r>
        <w:rPr>
          <w:rtl/>
          <w:cs/>
          <w:lang w:val="ar_AE" w:bidi="ar_AE"/>
        </w:rPr>
      </w:r>
      <w:r>
        <w:rPr>
          <w:rtl/>
          <w:cs/>
          <w:lang w:val="ar_AE" w:bidi="ar_AE"/>
        </w:rPr>
        <w:t xml:space="preserve">زيّن أخآب </w:t>
      </w:r>
      <w:r>
        <w:rPr>
          <w:b/>
          <w:rtl/>
          <w:cs/>
          <w:lang w:val="ar_AE" w:bidi="ar_AE"/>
        </w:rPr>
        <w:t>قصرًا</w:t>
      </w:r>
      <w:r>
        <w:rPr>
          <w:rtl/>
          <w:cs/>
          <w:lang w:val="ar_AE" w:bidi="ar_AE"/>
        </w:rPr>
        <w:t xml:space="preserve"> </w:t>
      </w:r>
      <w:r>
        <w:rPr>
          <w:b/>
          <w:rtl/>
          <w:cs/>
          <w:lang w:val="ar_AE" w:bidi="ar_AE"/>
        </w:rPr>
        <w:t>بالعاج</w:t>
      </w:r>
      <w:r>
        <w:rPr>
          <w:rtl/>
          <w:cs/>
          <w:lang w:val="ar_AE" w:bidi="ar_AE"/>
        </w:rPr>
        <w:t>. استخدموا الكلمات أو العبارات نفسها للإشارة إلى القصر أو بيت الملك، والعاج كما استخدمتم في المقاطع السابقة.</w:t>
      </w:r>
    </w:p>
    <w:p>
      <w:pPr>
        <w:bidi/>
      </w:pPr>
      <w:r>
        <w:rPr>
          <w:rtl/>
          <w:cs/>
          <w:lang w:val="ar_AE" w:bidi="ar_AE"/>
        </w:rPr>
      </w:r>
      <w:r>
        <w:rPr>
          <w:b/>
          <w:rtl/>
          <w:cs/>
          <w:lang w:val="ar_AE" w:bidi="ar_AE"/>
        </w:rPr>
        <w:t>حصّن أخآب المدن</w:t>
      </w:r>
      <w:r>
        <w:rPr>
          <w:rtl/>
          <w:cs/>
          <w:lang w:val="ar_AE" w:bidi="ar_AE"/>
        </w:rPr>
        <w:t>. وجعلها أقوى. استخدموا الكلمة أو العبارة نفسها للإشارة إلى المدن كما استخدمتم في المقاطع السابقة.</w:t>
      </w:r>
    </w:p>
    <w:p>
      <w:pPr>
        <w:bidi/>
      </w:pPr>
      <w:r>
        <w:rPr>
          <w:rtl/>
          <w:cs/>
          <w:lang w:val="ar_AE" w:bidi="ar_AE"/>
        </w:rPr>
      </w:r>
      <w:r>
        <w:rPr>
          <w:rtl/>
          <w:cs/>
          <w:lang w:val="ar_AE" w:bidi="ar_AE"/>
        </w:rPr>
        <w:t xml:space="preserve">توقّفوا هنا وناقشوا كمجموعة كيف ستترجمون أن أخآب جعل المدن أقوى. إذا كنتم قد ترجمتم عبارة كهذه من قبل، فاستخدموا العبارة نفسها هنا. أوقِفوا الاستماع إلى هذا التسجيل الصوتي هنا. </w:t>
      </w:r>
    </w:p>
    <w:p>
      <w:pPr>
        <w:bidi/>
      </w:pPr>
      <w:r>
        <w:rPr>
          <w:rtl/>
          <w:cs/>
          <w:lang w:val="ar_AE" w:bidi="ar_AE"/>
        </w:rPr>
      </w:r>
      <w:r>
        <w:rPr>
          <w:rtl/>
          <w:cs/>
          <w:lang w:val="ar_AE" w:bidi="ar_AE"/>
        </w:rPr>
        <w:t xml:space="preserve">تُذكر أحداث عهد أخآب في السجل، أو </w:t>
      </w:r>
      <w:r>
        <w:rPr>
          <w:b/>
          <w:rtl/>
          <w:cs/>
          <w:lang w:val="ar_AE" w:bidi="ar_AE"/>
        </w:rPr>
        <w:t>في سفر أخبار الأيام</w:t>
      </w:r>
      <w:r>
        <w:rPr>
          <w:rtl/>
          <w:cs/>
          <w:lang w:val="ar_AE" w:bidi="ar_AE"/>
        </w:rPr>
        <w:t xml:space="preserve"> </w:t>
      </w:r>
      <w:r>
        <w:rPr>
          <w:b/>
          <w:rtl/>
          <w:cs/>
          <w:lang w:val="ar_AE" w:bidi="ar_AE"/>
        </w:rPr>
        <w:t>لملوك إسرائيل</w:t>
      </w:r>
      <w:r>
        <w:rPr>
          <w:rtl/>
          <w:cs/>
          <w:lang w:val="ar_AE" w:bidi="ar_AE"/>
        </w:rPr>
        <w:t>. استخدموا العبارة نفسها للإشارة إلى السجل، أو إلى سفر أخبار الأيام لملوك إسرائيل، كما استخدمتم في المقاطع السابقة. لمزيد من المعلومات عن السجل، ارجعوا إلى قاموس الكلمات الرئيسية.</w:t>
      </w:r>
    </w:p>
    <w:p>
      <w:pPr>
        <w:bidi/>
      </w:pPr>
      <w:r>
        <w:rPr>
          <w:rtl/>
          <w:cs/>
          <w:lang w:val="ar_AE" w:bidi="ar_AE"/>
        </w:rPr>
      </w:r>
      <w:r>
        <w:rPr>
          <w:rtl/>
          <w:cs/>
          <w:lang w:val="ar_AE" w:bidi="ar_AE"/>
        </w:rPr>
        <w:t xml:space="preserve">واضطجع أخآب مع </w:t>
      </w:r>
      <w:r>
        <w:rPr>
          <w:b/>
          <w:rtl/>
          <w:cs/>
          <w:lang w:val="ar_AE" w:bidi="ar_AE"/>
        </w:rPr>
        <w:t>آبائه</w:t>
      </w:r>
      <w:r>
        <w:rPr>
          <w:rtl/>
          <w:cs/>
          <w:lang w:val="ar_AE" w:bidi="ar_AE"/>
        </w:rPr>
        <w:t>. استخدموا الكلمة أو العبارة نفسها التي استخدمتموها لكلمة "أجداد" في المقاطع السابقة.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الملوك الأول 22:41–53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الملوك الأول ٢٢: ٤١–٥٣ وضعوه في قلوبكم.</w:t>
      </w:r>
    </w:p>
    <w:p>
      <w:pPr>
        <w:bidi/>
      </w:pPr>
      <w:r>
        <w:rPr>
          <w:rtl/>
          <w:cs/>
          <w:lang w:val="ar_AE" w:bidi="ar_AE"/>
        </w:rPr>
      </w:r>
      <w:r>
        <w:rPr>
          <w:rtl/>
          <w:cs/>
          <w:lang w:val="ar_AE" w:bidi="ar_AE"/>
        </w:rPr>
        <w:t>استمعوا إلى نسخة صوتية من سفر الملوك الأول ٢٢: ٤١–٥٣ ثلاث مرات، بثلاث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 الذي لم يعجبكم أو لم تفهموه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الله؟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الملوك الأول ٢٢: ٤١–٥٣ بترجمة يسهل فهمها.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القصة السابقة، ذهب أخآب ملك إسرائيل ويهوشافاط ملك يهوذا لمحاربة الأراميين في راموت جلعاد. تنكّر أخآب في المعركة، لكن جنديًا من جيش العدو أصابه بسهم. وكان ينزف في مركبته، ومات عند غروب الشمس. أخذ الشعب جثة أخآب إلى السامرة، ولحست الكلاب دمه، كما وعد الرب (يهوه). أصبح أخزيا بن أخآب ملكًا على إسرائيل.</w:t>
      </w:r>
    </w:p>
    <w:p>
      <w:pPr>
        <w:bidi/>
      </w:pPr>
      <w:r>
        <w:rPr>
          <w:rtl/>
          <w:cs/>
          <w:lang w:val="ar_AE" w:bidi="ar_AE"/>
        </w:rPr>
      </w:r>
      <w:r>
        <w:rPr>
          <w:rtl/>
          <w:cs/>
          <w:lang w:val="ar_AE" w:bidi="ar_AE"/>
        </w:rPr>
        <w:t>في هذه القصة، يوجز الراوي عهد يهوشافاط ملك يهوذا، ويقدّم عهد أخزيا ملك إسرائيل. ويروي راوٍ آخر أيضًا قصة عهد يهوشافاط في سفر أخبار الأيام الثاني ٢٠: ٣١–٣٧.</w:t>
      </w:r>
    </w:p>
    <w:p>
      <w:pPr>
        <w:bidi/>
      </w:pPr>
      <w:r>
        <w:rPr>
          <w:rtl/>
          <w:cs/>
          <w:lang w:val="ar_AE" w:bidi="ar_AE"/>
        </w:rPr>
      </w:r>
      <w:r>
        <w:rPr>
          <w:rtl/>
          <w:cs/>
          <w:lang w:val="ar_AE" w:bidi="ar_AE"/>
        </w:rPr>
        <w:t>وملك يهوشافاط بن آسا على يهوذا في السنة الرابعة لأخآب ملك إسرائيل. كان يهوشافاط ابن خمس وثلاثين سنة حين ملك على يهوذا، وملك في أورشليم خمسًا وعشرين سنة، من نحو سنة ٨٧٢ إلى ٨٤٨ قبل الميلاد. كانت أورشليم عاصمة يهوذا، ومنها كان ملوك يهوذا يحكمون. وكان اسم أمه عزوبة. وشلحي هو أبو عزوبة.</w:t>
      </w:r>
    </w:p>
    <w:p>
      <w:pPr>
        <w:bidi/>
      </w:pPr>
      <w:r>
        <w:rPr>
          <w:rtl/>
          <w:cs/>
          <w:lang w:val="ar_AE" w:bidi="ar_AE"/>
        </w:rPr>
      </w:r>
      <w:r>
        <w:rPr>
          <w:rtl/>
          <w:cs/>
          <w:lang w:val="ar_AE" w:bidi="ar_AE"/>
        </w:rPr>
        <w:t xml:space="preserve">توقّفوا هنا، وحدِّدوا كمجموعة موقع أورشليم في يهوذا على الخريطة. أوقِفوا الاستماع إلى هذا التسجيل الصوتي هنا. </w:t>
      </w:r>
    </w:p>
    <w:p>
      <w:pPr>
        <w:bidi/>
      </w:pPr>
      <w:r>
        <w:rPr>
          <w:rtl/>
          <w:cs/>
          <w:lang w:val="ar_AE" w:bidi="ar_AE"/>
        </w:rPr>
      </w:r>
      <w:r>
        <w:rPr>
          <w:rtl/>
          <w:cs/>
          <w:lang w:val="ar_AE" w:bidi="ar_AE"/>
        </w:rPr>
        <w:t>وسار يهوشافاط في كل طريق آسا أبيه. ولم يحد عن طريق أبيه. وعمل المستقيم في عيني الرب. لكنّه لم ينزع جميع المرتفعات التي كان الناس يعبدون فيها آلهة أخرى. في سفر أخبار الأيام الثاني ١٧: ٦، يذكر الراوي أن يهوشافاط أزال المرتفعات من يهوذا في وقت مبكر من عهده، وحاول أن يردّ شعب يهوذا إلى الرب (يهوه). لكن شعب يهوذا أعاد بناء المرتفعات لاحقًا، أي المزارات على قمم التلال، ولم يقضِ يهوشافاط على جميعها حتى نهاية عهده. وكان شعب يهوذا لا يزال يذبح الذبائح ويوقد البخور على مذابح تلك المرتفعات. وكان شعب يهوذا كثيرًا ما يعبد الرب على المرتفعات، لكن هذه العبادة خاطئة. يريد الرب أن يعبده شعب يهوذا وحده، وأن تكون عبادتهم له في الهيكل بأورشليم وحده. ويعصي شعب يهوذا الله حين يعبد على المرتفعات.</w:t>
      </w:r>
    </w:p>
    <w:p>
      <w:pPr>
        <w:bidi/>
      </w:pPr>
      <w:r>
        <w:rPr>
          <w:rtl/>
          <w:cs/>
          <w:lang w:val="ar_AE" w:bidi="ar_AE"/>
        </w:rPr>
      </w:r>
      <w:r>
        <w:rPr>
          <w:rtl/>
          <w:cs/>
          <w:lang w:val="ar_AE" w:bidi="ar_AE"/>
        </w:rPr>
        <w:t xml:space="preserve">توقّفوا هنا، وناقشوا هذا السؤال معًا: ما الآلهة التي يعبدها أفراد جماعتكم إلى جانب الرب (يهوه)؟ أين يعبد الناس الآلهة الأخرى، وكيف يعبدونها؟ أوقِفوا الاستماع إلى هذا التسجيل الصوتي هنا. </w:t>
      </w:r>
    </w:p>
    <w:p>
      <w:pPr>
        <w:bidi/>
      </w:pPr>
      <w:r>
        <w:rPr>
          <w:rtl/>
          <w:cs/>
          <w:lang w:val="ar_AE" w:bidi="ar_AE"/>
        </w:rPr>
      </w:r>
      <w:r>
        <w:rPr>
          <w:rtl/>
          <w:cs/>
          <w:lang w:val="ar_AE" w:bidi="ar_AE"/>
        </w:rPr>
        <w:t xml:space="preserve">توقّفوا هنا وناقشوا هذا السؤال كمجموعة: تحدّثوا عن ملك أو قائد من جماعتكم أو من جماعة أخرى أزال جميع الأماكن التي كان الناس يعبدون فيها آلهة أخرى، لكي يعبد الجميع الرب (يهوه) وحده. أوقِفوا الاستماع إلى هذا التسجيل الصوتي هنا. </w:t>
      </w:r>
    </w:p>
    <w:p>
      <w:pPr>
        <w:bidi/>
      </w:pPr>
      <w:r>
        <w:rPr>
          <w:rtl/>
          <w:cs/>
          <w:lang w:val="ar_AE" w:bidi="ar_AE"/>
        </w:rPr>
      </w:r>
      <w:r>
        <w:rPr>
          <w:rtl/>
          <w:cs/>
          <w:lang w:val="ar_AE" w:bidi="ar_AE"/>
        </w:rPr>
        <w:t>كانت علاقة يهوشافاط بملك إسرائيل سلمية. لكن الراوي لا يوضح أيَّ ملكٍ من ملوك إسرائيل يقصد. قد يقصد الراوي الملك أخآب. لكن تعبير «ملك إسرائيل» يشير على الأرجح إلى جميع ملوك إسرائيل الذين حكموا في زمن يهوشافاط، ومنهم أخآب وأخزيا ويورام. قبل عهد الملك يهوشافاط ملك يهوذا، كانت مملكتا يهوذا وإسرائيل غالبًا ما تتعاملان كعدوين، وتُظهر كلٌّ منهما العداء للأخرى. ومع ذلك، أظهر موقفًا وديًا تجاه إسرائيل، وكان ذلك أمرًا حسنًا. لكن يهوشافاط تجاوز الحد. ونعلم من قصة أخرى أن يهوشافاط دخل في تحالف بالمصاهرة مع أسرة أخآب. وسمح يهوشافاط لابنه يهورام أن يتزوج ابنة أخآب وإيزابل. تربط هذه المصاهرة شعب الله بعبادة الأوثان، والله يحرّم عبادة الأوثان.</w:t>
      </w:r>
    </w:p>
    <w:p>
      <w:pPr>
        <w:bidi/>
      </w:pPr>
      <w:r>
        <w:rPr>
          <w:rtl/>
          <w:cs/>
          <w:lang w:val="ar_AE" w:bidi="ar_AE"/>
        </w:rPr>
      </w:r>
      <w:r>
        <w:rPr>
          <w:rtl/>
          <w:cs/>
          <w:lang w:val="ar_AE" w:bidi="ar_AE"/>
        </w:rPr>
        <w:t xml:space="preserve">توقّفوا هنا، وناقشوا هذا السؤال كمجموعة: احكوا قصةً عن موقف تحالف فيه قائد من جماعتكم مع جماعة أخرى، وترتّبت على هذا التحالف عواقب سيئة على جماعتكم. لماذا كان التعاون مع أولئك الناس فكرة سيئة؟ أوقِفوا الاستماع إلى هذا التسجيل الصوتي هنا. </w:t>
      </w:r>
    </w:p>
    <w:p>
      <w:pPr>
        <w:bidi/>
      </w:pPr>
      <w:r>
        <w:rPr>
          <w:rtl/>
          <w:cs/>
          <w:lang w:val="ar_AE" w:bidi="ar_AE"/>
        </w:rPr>
      </w:r>
      <w:r>
        <w:rPr>
          <w:rtl/>
          <w:cs/>
          <w:lang w:val="ar_AE" w:bidi="ar_AE"/>
        </w:rPr>
        <w:t>والآن، يلخّص الراوي عهد الملك يهوشافاط ويقيّمه. ويقول الراوي إن بقية أحداث عهد يهوشافاط مسجّلة في السفر المعروف باسم «سفر أخبار الأيام لملوك يهوذا». وكتب الناس في هذا السفر أيضًا عن أعمال يهوشافاط العظيمة وانتصاراته العسكرية. ويُدوّن هذا السفر أعمال ملوك يهوذا خلال عهودهم.</w:t>
      </w:r>
    </w:p>
    <w:p>
      <w:pPr>
        <w:bidi/>
      </w:pPr>
      <w:r>
        <w:rPr>
          <w:rtl/>
          <w:cs/>
          <w:lang w:val="ar_AE" w:bidi="ar_AE"/>
        </w:rPr>
      </w:r>
      <w:r>
        <w:rPr>
          <w:rtl/>
          <w:cs/>
          <w:lang w:val="ar_AE" w:bidi="ar_AE"/>
        </w:rPr>
        <w:t>والآن، يعود الراوي إلى الحديث عن أحداث حياة يهوشافاط. وأزال يهوشافاط جميع المأبونين الذين بقوا في يهوذا منذ عهد أبيه الملك آسا. ممارسو الدعارة في المعابد، رجالًا أو نساءً، يعملون فيها ويمارسون الجنس ضمن طقوس دينية وثنية. وقد تحتمل العبارة في اللغة الأصلية أن يكون يهوشافاط قد قتل هؤلاء الأشخاص أو طردهم من يهوذا.</w:t>
      </w:r>
    </w:p>
    <w:p>
      <w:pPr>
        <w:bidi/>
      </w:pPr>
      <w:r>
        <w:rPr>
          <w:rtl/>
          <w:cs/>
          <w:lang w:val="ar_AE" w:bidi="ar_AE"/>
        </w:rPr>
      </w:r>
      <w:r>
        <w:rPr>
          <w:rtl/>
          <w:cs/>
          <w:lang w:val="ar_AE" w:bidi="ar_AE"/>
        </w:rPr>
        <w:t>والآن، يقدّم الراوي خلفيةً عن الحدث التالي في عهد يهوشافاط. ويقول الراوي إن أدوم لم يكن لها ملك خاص بها. كانت يهوذا تسيطر على أدوم آنذاك، ولذلك كان نائبٌ يعيّنه يهوشافاط يحكم أدوم. تقع أدوم جنوب يهوذا، وتمتد باتجاه البحر الأحمر. وصنع يهوشافاط سفن ترشيش لتذهب إلى أرض أوفير لأجل الذهب. ويشير تعبير «سفن ترشيش» إلى سفن تجارية كبيرة ومتينة كانت تُصنع للرحلات البحرية الطويلة. ولا نعرف أين تقع أوفير، لكن يُرجّح أنها كانت في الجزء الجنوبي من شبه الجزيرة العربية. كانت أوفير أرضًا واسعة، لا مدينة، واشتهرت بذهبها. لكن السفن لم تبحر. وتكسرت السفن في عصيون جابر، وهي مدينة ميناء مهمة تقع على الساحل الشمالي لخليج العقبة في أدوم. لا نعرف ما الذي حطّم السفن، لكن ربما تسببت في ذلك أحداث طبيعية، مثل عاصفة قوية أو رياح عاتية أو أمواج هائجة.</w:t>
      </w:r>
    </w:p>
    <w:p>
      <w:pPr>
        <w:bidi/>
      </w:pPr>
      <w:r>
        <w:rPr>
          <w:rtl/>
          <w:cs/>
          <w:lang w:val="ar_AE" w:bidi="ar_AE"/>
        </w:rPr>
      </w:r>
      <w:r>
        <w:rPr>
          <w:rtl/>
          <w:cs/>
          <w:lang w:val="ar_AE" w:bidi="ar_AE"/>
        </w:rPr>
        <w:t xml:space="preserve">توقّفوا هنا، وحدّدوا على الخريطة أدوم، والمكان المحتمل لأرض أوفير، ومدينة عصيون جابر الساحلية. أوقِفوا الاستماع إلى هذا التسجيل الصوتي هنا. </w:t>
      </w:r>
    </w:p>
    <w:p>
      <w:pPr>
        <w:bidi/>
      </w:pPr>
      <w:r>
        <w:rPr>
          <w:rtl/>
          <w:cs/>
          <w:lang w:val="ar_AE" w:bidi="ar_AE"/>
        </w:rPr>
      </w:r>
      <w:r>
        <w:rPr>
          <w:rtl/>
          <w:cs/>
          <w:lang w:val="ar_AE" w:bidi="ar_AE"/>
        </w:rPr>
        <w:t xml:space="preserve">توقّفوا هنا، وانظروا معًا إلى صورة لسفينة ترشيش. أوقِفوا الاستماع إلى هذا التسجيل الصوتي هنا. </w:t>
      </w:r>
    </w:p>
    <w:p>
      <w:pPr>
        <w:bidi/>
      </w:pPr>
      <w:r>
        <w:rPr>
          <w:rtl/>
          <w:cs/>
          <w:lang w:val="ar_AE" w:bidi="ar_AE"/>
        </w:rPr>
      </w:r>
      <w:r>
        <w:rPr>
          <w:rtl/>
          <w:cs/>
          <w:lang w:val="ar_AE" w:bidi="ar_AE"/>
        </w:rPr>
        <w:t>في ذلك الوقت، قدّم أخزيا بن أخآب، ملك إسرائيل، عرضًا على يهوشافاط بعد تحطّم السفن. أراد أخزيا أن يقنع يهوشافاط بإعادة بناء السفن. واقترح عليه أن يرافق عبيدُه، أو بحّارتُه، عبيدَ يهوشافاط في السفن.</w:t>
      </w:r>
    </w:p>
    <w:p>
      <w:pPr>
        <w:bidi/>
      </w:pPr>
      <w:r>
        <w:rPr>
          <w:rtl/>
          <w:cs/>
          <w:lang w:val="ar_AE" w:bidi="ar_AE"/>
        </w:rPr>
      </w:r>
      <w:r>
        <w:rPr>
          <w:rtl/>
          <w:cs/>
          <w:lang w:val="ar_AE" w:bidi="ar_AE"/>
        </w:rPr>
        <w:t>ونعلم من سفر أخبار الأيام الثاني ٢٠: ٣٦–٣٧ أنه حين بنى يهوشافاط سفن ترشيش أول مرة، فعل ذلك متحالفًا مع أخزيا. لم يرضَ الرب (يهوه) عن هذا التحالف، ولذلك تكسّرت السفن بفعل الرب. ويقترح الآن أن يعاود هو ويهوشافاط بناء السفن معًا. لكن يهوشافاط رفض ذلك.</w:t>
      </w:r>
    </w:p>
    <w:p>
      <w:pPr>
        <w:bidi/>
      </w:pPr>
      <w:r>
        <w:rPr>
          <w:rtl/>
          <w:cs/>
          <w:lang w:val="ar_AE" w:bidi="ar_AE"/>
        </w:rPr>
      </w:r>
      <w:r>
        <w:rPr>
          <w:rtl/>
          <w:cs/>
          <w:lang w:val="ar_AE" w:bidi="ar_AE"/>
        </w:rPr>
        <w:t xml:space="preserve">توقّفوا هنا، واحكوا معًا قصةً عن قائد من جماعتكم رفض إبرام صفقة تجارية مع قائد من جماعة أخرى. واشرحوا أن قائدكم رفض الصفقة لأنه تعلّم درسًا من أمرٍ حدث له من قبل مع ذلك القائد الآخر. أوقِفوا الاستماع إلى هذا التسجيل الصوتي هنا. </w:t>
      </w:r>
    </w:p>
    <w:p>
      <w:pPr>
        <w:bidi/>
      </w:pPr>
      <w:r>
        <w:rPr>
          <w:rtl/>
          <w:cs/>
          <w:lang w:val="ar_AE" w:bidi="ar_AE"/>
        </w:rPr>
      </w:r>
      <w:r>
        <w:rPr>
          <w:rtl/>
          <w:cs/>
          <w:lang w:val="ar_AE" w:bidi="ar_AE"/>
        </w:rPr>
        <w:t>ثم اضطجع يهوشافاط مع آبائه. ودفنوا يهوشافاط في مدينة داود، حيث دُفن أسلافه الآخرون. وكانت مدينة داود جزءًا من أورشليم، وصارت مدفنًا لملوك يهوذا. وخلفه ابنه يهورام ملكًا على يهوذا.</w:t>
      </w:r>
    </w:p>
    <w:p>
      <w:pPr>
        <w:bidi/>
      </w:pPr>
      <w:r>
        <w:rPr>
          <w:rtl/>
          <w:cs/>
          <w:lang w:val="ar_AE" w:bidi="ar_AE"/>
        </w:rPr>
      </w:r>
      <w:r>
        <w:rPr>
          <w:rtl/>
          <w:cs/>
          <w:lang w:val="ar_AE" w:bidi="ar_AE"/>
        </w:rPr>
        <w:t xml:space="preserve">توقّفوا هنا، وحدّدوا معًا موقع مدينة داود على خريطة أورشليم. أوقِفوا الاستماع إلى هذا التسجيل الصوتي هنا. </w:t>
      </w:r>
    </w:p>
    <w:p>
      <w:pPr>
        <w:bidi/>
      </w:pPr>
      <w:r>
        <w:rPr>
          <w:rtl/>
          <w:cs/>
          <w:lang w:val="ar_AE" w:bidi="ar_AE"/>
        </w:rPr>
      </w:r>
      <w:r>
        <w:rPr>
          <w:rtl/>
          <w:cs/>
          <w:lang w:val="ar_AE" w:bidi="ar_AE"/>
        </w:rPr>
        <w:t>والآن، يبدأ الراوي في الحديث عن عهد أخزيا ملك إسرائيل. وصار أخزيا بن أخآب ملكًا على إسرائيل في السامرة. والسامرة هي عاصمة إسرائيل. وكان الملك أخآب يحكم إسرائيل من هناك. وحدث هذا في السنة السابعة عشرة من حكم يهوشافاط ملكًا على يهوذا. وحكم أخزيا على إسرائيل سنتين، نحو عامي ٨٥٣–٨٥٢ قبل الميلاد.</w:t>
      </w:r>
    </w:p>
    <w:p>
      <w:pPr>
        <w:bidi/>
      </w:pPr>
      <w:r>
        <w:rPr>
          <w:rtl/>
          <w:cs/>
          <w:lang w:val="ar_AE" w:bidi="ar_AE"/>
        </w:rPr>
      </w:r>
      <w:r>
        <w:rPr>
          <w:rtl/>
          <w:cs/>
          <w:lang w:val="ar_AE" w:bidi="ar_AE"/>
        </w:rPr>
        <w:t xml:space="preserve">توقّفوا هنا، وحدّدوا معًا موقع السامرة في إسرائيل على الخريطة. أوقِفوا الاستماع إلى هذا التسجيل الصوتي هنا. </w:t>
      </w:r>
    </w:p>
    <w:p>
      <w:pPr>
        <w:bidi/>
      </w:pPr>
      <w:r>
        <w:rPr>
          <w:rtl/>
          <w:cs/>
          <w:lang w:val="ar_AE" w:bidi="ar_AE"/>
        </w:rPr>
      </w:r>
      <w:r>
        <w:rPr>
          <w:rtl/>
          <w:cs/>
          <w:lang w:val="ar_AE" w:bidi="ar_AE"/>
        </w:rPr>
        <w:t>وعمل أخزيا الشر في عيني الرب. وسلك أخزيا في الطريق الشرير نفسه الذي سلكه أبوه أخآب وأمه إيزابل. وكان الملك أخآب والملكة إيزابل يعبدان البعل، ويشجّعان شعب إسرائيل على الاقتداء بهما بدلًا من عبادة الرب (يهوه). وسلك أخزيا أيضًا مسلك يربعام بن نباط، الذي قاد شعب إسرائيل إلى الخطية. وتذكّروا أن يربعام كان أول ملوك مملكة إسرائيل الشمالية. وأقام يربعام عجولًا ذهبية، وطلب من شعب إسرائيل أن يعبدها بدلًا من عبادة الرب (يهوه).</w:t>
      </w:r>
    </w:p>
    <w:p>
      <w:pPr>
        <w:bidi/>
      </w:pPr>
      <w:r>
        <w:rPr>
          <w:rtl/>
          <w:cs/>
          <w:lang w:val="ar_AE" w:bidi="ar_AE"/>
        </w:rPr>
      </w:r>
      <w:r>
        <w:rPr>
          <w:rtl/>
          <w:cs/>
          <w:lang w:val="ar_AE" w:bidi="ar_AE"/>
        </w:rPr>
        <w:t xml:space="preserve">توقّفوا هنا، وتحدّثوا معًا عن حكام جماعتكم الذين ورّثوا السلوك السيئ من الآباء إلى الأبناء، واستمروا في فعل الشر جيلًا بعد جيل. أوقِفوا الاستماع إلى هذا التسجيل الصوتي هنا. </w:t>
      </w:r>
    </w:p>
    <w:p>
      <w:pPr>
        <w:bidi/>
      </w:pPr>
      <w:r>
        <w:rPr>
          <w:rtl/>
          <w:cs/>
          <w:lang w:val="ar_AE" w:bidi="ar_AE"/>
        </w:rPr>
      </w:r>
      <w:r>
        <w:rPr>
          <w:rtl/>
          <w:cs/>
          <w:lang w:val="ar_AE" w:bidi="ar_AE"/>
        </w:rPr>
        <w:t>وعبد أخزيا البعل وسجد له. وأغضب أخزيا الرب إله إسرائيل، إذ فعل جميع ما فعله أبوه أخآب.</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الملوك الأول ٢٢: ٤١–٥٣ بترجمة يسهل فهمها.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 في هذه الخطوة، على المجموعة أن تُحدِّد المشاهد، والشخصيات، ومواقع الأحداث التي يتضمنها هذا المقطع. ثم تقوم المجموعة بتصوير أحداث هذا المقطع.</w:t>
      </w:r>
    </w:p>
    <w:p>
      <w:pPr>
        <w:bidi/>
      </w:pPr>
      <w:r>
        <w:rPr>
          <w:rtl/>
          <w:cs/>
          <w:lang w:val="ar_AE" w:bidi="ar_AE"/>
        </w:rPr>
      </w:r>
      <w:r>
        <w:rPr>
          <w:rtl/>
          <w:cs/>
          <w:lang w:val="ar_AE" w:bidi="ar_AE"/>
        </w:rPr>
        <w:t>يتكوّن هذا المقطع من عشرة مشاهد.</w:t>
      </w:r>
    </w:p>
    <w:p>
      <w:pPr>
        <w:bidi/>
      </w:pPr>
      <w:r>
        <w:rPr>
          <w:rtl/>
          <w:cs/>
          <w:lang w:val="ar_AE" w:bidi="ar_AE"/>
        </w:rPr>
      </w:r>
      <w:r>
        <w:rPr>
          <w:b/>
          <w:rtl/>
          <w:cs/>
          <w:lang w:val="ar_AE" w:bidi="ar_AE"/>
        </w:rPr>
        <w:t>في المشهد الأول:</w:t>
      </w:r>
      <w:r>
        <w:rPr>
          <w:rtl/>
          <w:cs/>
          <w:lang w:val="ar_AE" w:bidi="ar_AE"/>
        </w:rPr>
        <w:t xml:space="preserve"> يقدّم الراوي عهد يهوشافاط ملك يهوذا. وملك يهوشافاط بن آسا على يهوذا في السنة الرابعة لأخآب ملك إسرائيل. كان يهوشافاط ابن خمس وثلاثين سنة حين صار ملكًا على يهوذا. وملك يهوشافاط في أورشليم خمسًا وعشرين سنة. وكان اسم أمه عزوبة. وعزوبة كانت ابنة شلحي.</w:t>
      </w:r>
    </w:p>
    <w:p>
      <w:pPr>
        <w:bidi/>
      </w:pPr>
      <w:r>
        <w:rPr>
          <w:rtl/>
          <w:cs/>
          <w:lang w:val="ar_AE" w:bidi="ar_AE"/>
        </w:rPr>
      </w:r>
      <w:r>
        <w:rPr>
          <w:b/>
          <w:rtl/>
          <w:cs/>
          <w:lang w:val="ar_AE" w:bidi="ar_AE"/>
        </w:rPr>
        <w:t>في المشهد الثاني:</w:t>
      </w:r>
      <w:r>
        <w:rPr>
          <w:rtl/>
          <w:cs/>
          <w:lang w:val="ar_AE" w:bidi="ar_AE"/>
        </w:rPr>
        <w:t xml:space="preserve"> يتبع يهوشافاط قدوة أبيه آسا الصالحة في كل شيء. ولا يحيد عن طريق أبيه. ويعمل ما هو مستقيم في عيني الرب. لكن يهوشافاط لم يزل جميع المرتفعات. ولا يزال الناس يذهبون إلى المرتفعات للعبادة، ويقدّمون الذبائح ويحرقون بخورًا عطِرًا على مذابحها.</w:t>
      </w:r>
    </w:p>
    <w:p>
      <w:pPr>
        <w:bidi/>
      </w:pPr>
      <w:r>
        <w:rPr>
          <w:rtl/>
          <w:cs/>
          <w:lang w:val="ar_AE" w:bidi="ar_AE"/>
        </w:rPr>
      </w:r>
      <w:r>
        <w:rPr>
          <w:b/>
          <w:rtl/>
          <w:cs/>
          <w:lang w:val="ar_AE" w:bidi="ar_AE"/>
        </w:rPr>
        <w:t>في المشهد الثالث:</w:t>
      </w:r>
      <w:r>
        <w:rPr>
          <w:rtl/>
          <w:cs/>
          <w:lang w:val="ar_AE" w:bidi="ar_AE"/>
        </w:rPr>
        <w:t xml:space="preserve"> كانت علاقة يهوشافاط بملوك إسرائيل سلمية.</w:t>
      </w:r>
    </w:p>
    <w:p>
      <w:pPr>
        <w:bidi/>
      </w:pPr>
      <w:r>
        <w:rPr>
          <w:rtl/>
          <w:cs/>
          <w:lang w:val="ar_AE" w:bidi="ar_AE"/>
        </w:rPr>
      </w:r>
      <w:r>
        <w:rPr>
          <w:b/>
          <w:rtl/>
          <w:cs/>
          <w:lang w:val="ar_AE" w:bidi="ar_AE"/>
        </w:rPr>
        <w:t>في المشهد الرابع:</w:t>
      </w:r>
      <w:r>
        <w:rPr>
          <w:rtl/>
          <w:cs/>
          <w:lang w:val="ar_AE" w:bidi="ar_AE"/>
        </w:rPr>
        <w:t xml:space="preserve"> يلخّص الراوي عهد يهوشافاط ويقيّمه. ويُسجّل الناس الأحداث الأخرى من عهد يهوشافاط في الكتاب المعروف باسم «سفر أخبار الأيام لملوك يهوذا». ويكتب الناس في ذلك الكتاب أيضًا عن إنجازات يهوشافاط وانتصاراته العسكرية.</w:t>
      </w:r>
    </w:p>
    <w:p>
      <w:pPr>
        <w:bidi/>
      </w:pPr>
      <w:r>
        <w:rPr>
          <w:rtl/>
          <w:cs/>
          <w:lang w:val="ar_AE" w:bidi="ar_AE"/>
        </w:rPr>
      </w:r>
      <w:r>
        <w:rPr>
          <w:b/>
          <w:rtl/>
          <w:cs/>
          <w:lang w:val="ar_AE" w:bidi="ar_AE"/>
        </w:rPr>
        <w:t>في المشهد الخامس:</w:t>
      </w:r>
      <w:r>
        <w:rPr>
          <w:rtl/>
          <w:cs/>
          <w:lang w:val="ar_AE" w:bidi="ar_AE"/>
        </w:rPr>
        <w:t xml:space="preserve"> يعود الراوي إلى الحديث عن أحداث حياة يهوشافاط. وأزال يهوشافاط جميع المأبونين الذين بقوا في يهوذا منذ عهد أبيه الملك آسا.</w:t>
      </w:r>
    </w:p>
    <w:p>
      <w:pPr>
        <w:bidi/>
      </w:pPr>
      <w:r>
        <w:rPr>
          <w:rtl/>
          <w:cs/>
          <w:lang w:val="ar_AE" w:bidi="ar_AE"/>
        </w:rPr>
      </w:r>
      <w:r>
        <w:rPr>
          <w:b/>
          <w:rtl/>
          <w:cs/>
          <w:lang w:val="ar_AE" w:bidi="ar_AE"/>
        </w:rPr>
        <w:t>في المشهد السادس:</w:t>
      </w:r>
      <w:r>
        <w:rPr>
          <w:rtl/>
          <w:cs/>
          <w:lang w:val="ar_AE" w:bidi="ar_AE"/>
        </w:rPr>
        <w:t xml:space="preserve"> يقدّم الراوي خلفيةً عن الحدث التالي في عهد يهوشافاط، ويقول إن أدوم ليس لها ملك خاص بها. وكان نائب الملك يحكم أدوم. وصنع يهوشافاط سفن ترشيش لتذهب إلى أرض أوفير لأجل الذهب. لكن السفن لم تبحر. وتكسرت السفن في ميناء عصيون جابر.</w:t>
      </w:r>
    </w:p>
    <w:p>
      <w:pPr>
        <w:bidi/>
      </w:pPr>
      <w:r>
        <w:rPr>
          <w:rtl/>
          <w:cs/>
          <w:lang w:val="ar_AE" w:bidi="ar_AE"/>
        </w:rPr>
      </w:r>
      <w:r>
        <w:rPr>
          <w:b/>
          <w:rtl/>
          <w:cs/>
          <w:lang w:val="ar_AE" w:bidi="ar_AE"/>
        </w:rPr>
        <w:t>في المشهد السابع:</w:t>
      </w:r>
      <w:r>
        <w:rPr>
          <w:rtl/>
          <w:cs/>
          <w:lang w:val="ar_AE" w:bidi="ar_AE"/>
        </w:rPr>
        <w:t xml:space="preserve"> قدّم أخزيا، ملك إسرائيل وابن أخآب، عرضًا على يهوشافاط بعد تحطّم السفن. وأراد أن يقنع يهوشافاط بإعادة بناء السفن التي سبق أن بناها، بعد تحطّمها. واقترح عليه أن ينضم بحّارته إلى بحّارة يهوشافاط في السفن. لكن يهوشافاط رفض ذلك.</w:t>
      </w:r>
    </w:p>
    <w:p>
      <w:pPr>
        <w:bidi/>
      </w:pPr>
      <w:r>
        <w:rPr>
          <w:rtl/>
          <w:cs/>
          <w:lang w:val="ar_AE" w:bidi="ar_AE"/>
        </w:rPr>
      </w:r>
      <w:r>
        <w:rPr>
          <w:b/>
          <w:rtl/>
          <w:cs/>
          <w:lang w:val="ar_AE" w:bidi="ar_AE"/>
        </w:rPr>
        <w:t>في المشهد الثامن:</w:t>
      </w:r>
      <w:r>
        <w:rPr>
          <w:rtl/>
          <w:cs/>
          <w:lang w:val="ar_AE" w:bidi="ar_AE"/>
        </w:rPr>
        <w:t xml:space="preserve"> مات يهوشافاط وانضم إلى آبائه. ودفنوا يهوشافاط في مدينة داود، أحد أسلافه، حيث دُفن أسلافه الآخرون.</w:t>
      </w:r>
    </w:p>
    <w:p>
      <w:pPr>
        <w:bidi/>
      </w:pPr>
      <w:r>
        <w:rPr>
          <w:rtl/>
          <w:cs/>
          <w:lang w:val="ar_AE" w:bidi="ar_AE"/>
        </w:rPr>
      </w:r>
      <w:r>
        <w:rPr>
          <w:b/>
          <w:rtl/>
          <w:cs/>
          <w:lang w:val="ar_AE" w:bidi="ar_AE"/>
        </w:rPr>
        <w:t>في المشهد التاسع:</w:t>
      </w:r>
      <w:r>
        <w:rPr>
          <w:rtl/>
          <w:cs/>
          <w:lang w:val="ar_AE" w:bidi="ar_AE"/>
        </w:rPr>
        <w:t xml:space="preserve"> يقدّم الراوي عهد أخزيا ملك إسرائيل. وصار أخزيا بن أخآب ملكًا على إسرائيل في السامرة. وحدث هذا في السنة السابعة عشرة من حكم يهوشافاط ملكًا على يهوذا.</w:t>
      </w:r>
    </w:p>
    <w:p>
      <w:pPr>
        <w:bidi/>
      </w:pPr>
      <w:r>
        <w:rPr>
          <w:rtl/>
          <w:cs/>
          <w:lang w:val="ar_AE" w:bidi="ar_AE"/>
        </w:rPr>
      </w:r>
      <w:r>
        <w:rPr>
          <w:b/>
          <w:rtl/>
          <w:cs/>
          <w:lang w:val="ar_AE" w:bidi="ar_AE"/>
        </w:rPr>
        <w:t>في المشهد العاشر:</w:t>
      </w:r>
      <w:r>
        <w:rPr>
          <w:rtl/>
          <w:cs/>
          <w:lang w:val="ar_AE" w:bidi="ar_AE"/>
        </w:rPr>
        <w:t xml:space="preserve"> عمل أخزيا الشر في عيني الرب. وسلك أخزيا في الطريق الشرير نفسه الذي سلكه أبوه أخآب وأمه إيزابل. وسلك أخزيا أيضًا مسلك يربعام بن نباط، الذي قاد شعب إسرائيل إلى الخطية. وكان أخزيا يعبد البعل ويسجد له. أغضب أخزيا الرب إله إسرائيل، إذ فعل ما فعله أبوه الملك أخآب.</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أخآب ملك إسرائيل</w:t>
      </w:r>
    </w:p>
    <w:p>
      <w:pPr>
        <w:pStyle w:val="ListBullet"/>
        <w:bidi/>
        <w:spacing w:line="240" w:lineRule="auto"/>
        <w:ind w:left="720"/>
      </w:pPr>
      <w:r>
        <w:rPr>
          <w:rtl/>
          <w:cs/>
          <w:lang w:val="ar_AE" w:bidi="ar_AE"/>
        </w:rPr>
      </w:r>
      <w:r>
        <w:rPr>
          <w:rtl/>
          <w:cs/>
          <w:lang w:val="ar_AE" w:bidi="ar_AE"/>
        </w:rPr>
        <w:t>يهوشافاط ملك يهوذا</w:t>
      </w:r>
    </w:p>
    <w:p>
      <w:pPr>
        <w:pStyle w:val="ListBullet"/>
        <w:bidi/>
        <w:spacing w:line="240" w:lineRule="auto"/>
        <w:ind w:left="720"/>
      </w:pPr>
      <w:r>
        <w:rPr>
          <w:rtl/>
          <w:cs/>
          <w:lang w:val="ar_AE" w:bidi="ar_AE"/>
        </w:rPr>
      </w:r>
      <w:r>
        <w:rPr>
          <w:rtl/>
          <w:cs/>
          <w:lang w:val="ar_AE" w:bidi="ar_AE"/>
        </w:rPr>
        <w:t>ملوك إسرائيل الذين حكموا في عهد يهوشافاط هم: أخآب وأخزيا ويورام. ويسميهم الراوي «ملك إسرائيل».</w:t>
      </w:r>
    </w:p>
    <w:p>
      <w:pPr>
        <w:pStyle w:val="ListBullet"/>
        <w:bidi/>
        <w:spacing w:line="240" w:lineRule="auto"/>
        <w:ind w:left="720"/>
      </w:pPr>
      <w:r>
        <w:rPr>
          <w:rtl/>
          <w:cs/>
          <w:lang w:val="ar_AE" w:bidi="ar_AE"/>
        </w:rPr>
      </w:r>
      <w:r>
        <w:rPr>
          <w:rtl/>
          <w:cs/>
          <w:lang w:val="ar_AE" w:bidi="ar_AE"/>
        </w:rPr>
        <w:t>نائب ملك أدوم</w:t>
      </w:r>
    </w:p>
    <w:p>
      <w:pPr>
        <w:pStyle w:val="ListBullet"/>
        <w:bidi/>
        <w:spacing w:line="240" w:lineRule="auto"/>
        <w:ind w:left="720"/>
      </w:pPr>
      <w:r>
        <w:rPr>
          <w:rtl/>
          <w:cs/>
          <w:lang w:val="ar_AE" w:bidi="ar_AE"/>
        </w:rPr>
      </w:r>
      <w:r>
        <w:rPr>
          <w:rtl/>
          <w:cs/>
          <w:lang w:val="ar_AE" w:bidi="ar_AE"/>
        </w:rPr>
        <w:t>أخزيا ملك إسرائيل</w:t>
      </w:r>
    </w:p>
    <w:p>
      <w:pPr>
        <w:pStyle w:val="ListBullet"/>
        <w:bidi/>
        <w:spacing w:line="240" w:lineRule="auto"/>
        <w:ind w:left="720"/>
      </w:pPr>
      <w:r>
        <w:rPr>
          <w:rtl/>
          <w:cs/>
          <w:lang w:val="ar_AE" w:bidi="ar_AE"/>
        </w:rPr>
      </w:r>
      <w:r>
        <w:rPr>
          <w:rtl/>
          <w:cs/>
          <w:lang w:val="ar_AE" w:bidi="ar_AE"/>
        </w:rPr>
        <w:t>ويهورام، ملك يهوذا وابن يهوشافاط.</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هذه القصة، يلخّص الراوي عهد يهوشافاط ملك يهوذا، ويبدأ الحديث عن عهد أخزيا ملك إسرائيل. ويروي راوٍ آخر أيضًا قصة حكم يهوشافاط في سفر أخبار الأيام الثاني ٢٠: ٣١–٣٧. ويتبع الراوي الطريقة المعتادة في الحديث عن حكم الملك. ويذكر الراوي مدة حكم يهوشافاط واسم أمه.</w:t>
      </w:r>
    </w:p>
    <w:p>
      <w:pPr>
        <w:bidi/>
      </w:pPr>
      <w:r>
        <w:rPr>
          <w:rtl/>
          <w:cs/>
          <w:lang w:val="ar_AE" w:bidi="ar_AE"/>
        </w:rPr>
      </w:r>
      <w:r>
        <w:rPr>
          <w:rtl/>
          <w:cs/>
          <w:lang w:val="ar_AE" w:bidi="ar_AE"/>
        </w:rPr>
        <w:t>وملك يهوشافاط بن آسا على يهوذا في السنة الرابعة لأخآب ملك إسرائيل. كان يهوشافاط ابن خمس وثلاثين سنة حين صار ملكًا على يهوذا. وملك يهوشافاط في أورشليم خمسًا وعشرين سنة، من نحو عام ٨٧٢ إلى عام ٨٤٨ قبل الميلاد. وفي السنوات الثلاث الأولى، شارك يهوشافاط أباه آسا الحكم. وفي السنوات الخمس الأخيرة، يُرجّح أنه شارك ابنه يهورام الحكم. وكان اسم أمه عزوبة. وعزوبة هي ابنة شلحي، وهو أبوها. ويفهم الناس أن شلحي هو أبو عزوبة لا أمها، لأن الكتاب المقدس حين يقول عن امرأة إنها ابنة شخص ما، فالمقصود غالبًا أبوها. وهذه هي الطريقة المعتادة لذكر الأنساب. كما توضح كلمات اللغة الأصلية أن شلحي رجل.</w:t>
      </w:r>
    </w:p>
    <w:p>
      <w:pPr>
        <w:bidi/>
      </w:pPr>
      <w:r>
        <w:rPr>
          <w:rtl/>
          <w:cs/>
          <w:lang w:val="ar_AE" w:bidi="ar_AE"/>
        </w:rPr>
      </w:r>
      <w:r>
        <w:rPr>
          <w:rtl/>
          <w:cs/>
          <w:lang w:val="ar_AE" w:bidi="ar_AE"/>
        </w:rPr>
        <w:t xml:space="preserve">توقّفوا هنا، وحدّدوا معًا موقع </w:t>
      </w:r>
      <w:r>
        <w:rPr>
          <w:b/>
          <w:rtl/>
          <w:cs/>
          <w:lang w:val="ar_AE" w:bidi="ar_AE"/>
        </w:rPr>
        <w:t>أورشليم في يهوذا</w:t>
      </w:r>
      <w:r>
        <w:rPr>
          <w:rtl/>
          <w:cs/>
          <w:lang w:val="ar_AE" w:bidi="ar_AE"/>
        </w:rPr>
        <w:t xml:space="preserve"> على الخريطة. أوقِفوا الاستماع إلى هذا التسجيل الصوتي هنا. </w:t>
      </w:r>
    </w:p>
    <w:p>
      <w:pPr>
        <w:bidi/>
      </w:pPr>
      <w:r>
        <w:rPr>
          <w:rtl/>
          <w:cs/>
          <w:lang w:val="ar_AE" w:bidi="ar_AE"/>
        </w:rPr>
      </w:r>
      <w:r>
        <w:rPr>
          <w:rtl/>
          <w:cs/>
          <w:lang w:val="ar_AE" w:bidi="ar_AE"/>
        </w:rPr>
        <w:t xml:space="preserve">توقّفوا هنا وناقشوا معًا هذا السؤال: كيف تقدّمون عهد ملك أو قائد جديد عندما تروون قصة تاريخية؟ ما المعلومات المهمة التي تقدّمونها لجمهوركم؟ أوقِفوا الاستماع إلى هذا التسجيل الصوتي هنا. </w:t>
      </w:r>
    </w:p>
    <w:p>
      <w:pPr>
        <w:bidi/>
      </w:pPr>
      <w:r>
        <w:rPr>
          <w:rtl/>
          <w:cs/>
          <w:lang w:val="ar_AE" w:bidi="ar_AE"/>
        </w:rPr>
      </w:r>
      <w:r>
        <w:rPr>
          <w:rtl/>
          <w:cs/>
          <w:lang w:val="ar_AE" w:bidi="ar_AE"/>
        </w:rPr>
        <w:t>وسار يهوشافاط في كل طريق آسا أبيه. ولا يحيد عن طريق أبيه. ويعمل يهوشافاط ما هو مستقيم في عيني الرب، أي ما يقول الرب إنه حق. ويستخدم الراوي الآن تعبيرًا يفيد الاستدراك ليشير إلى استثناء في سلوك يهوشافاط الحسن بوصفه حاكمًا. لكنه لم يزل جميع المرتفعات. ولا يزال الناس يذهبون إلى تلك الأماكن ليعبدوا الرب (يهوه) وآلهة أخرى. ويواصل شعب يهوذا تقديم الذبائح وإحراق البخور العطِر على مذابح تلك الأماكن.</w:t>
      </w:r>
    </w:p>
    <w:p>
      <w:pPr>
        <w:bidi/>
      </w:pPr>
      <w:r>
        <w:rPr>
          <w:rtl/>
          <w:cs/>
          <w:lang w:val="ar_AE" w:bidi="ar_AE"/>
        </w:rPr>
      </w:r>
      <w:r>
        <w:rPr>
          <w:rtl/>
          <w:cs/>
          <w:lang w:val="ar_AE" w:bidi="ar_AE"/>
        </w:rPr>
        <w:t xml:space="preserve">توقّفوا هنا، ونفّذوا هذا التمرين معًا. فكّروا في ثلاثة قادة من جماعتكم كانوا صالحين في معظم الأمور، لكنهم ارتكبوا خطأً واحدًا. اذكروا جميع الأعمال الصالحة التي قام بها كل قائد، ثم اذكروا العمل السيئ الوحيد الذي قام به. كيف تبيّنون أن الفعل السيئ الوحيد الذي ارتكبه القائد يختلف عن بقية أفعاله؟ أوقِفوا الاستماع إلى هذا التسجيل الصوتي هنا. </w:t>
      </w:r>
    </w:p>
    <w:p>
      <w:pPr>
        <w:bidi/>
      </w:pPr>
      <w:r>
        <w:rPr>
          <w:rtl/>
          <w:cs/>
          <w:lang w:val="ar_AE" w:bidi="ar_AE"/>
        </w:rPr>
      </w:r>
      <w:r>
        <w:rPr>
          <w:rtl/>
          <w:cs/>
          <w:lang w:val="ar_AE" w:bidi="ar_AE"/>
        </w:rPr>
        <w:t>وعقد يهوشافاط صلحًا مع ملك إسرائيل. وقد تدل لغة الراوي على أنه يرى في علاقة يهوشافاط السلمية مع إسرائيل خطأً آخر. ويرتبط هذا الخطأ بإخفاق يهوشافاط في إزالة مزارات الأصنام المقامة على قمم التلال. وقد تعني عبارة «عقد الصلح» في بعض الحالات «الخضوع لشخص ما». وربما ينتقد الراوي يهوشافاط، ويقول إنه خضع لملك إسرائيل. لكن الراوي لا يوضح أيَّ ملكٍ من ملوك إسرائيل يقصد. قد يقصد الراوي الملك أخآب. لكن تعبير «ملك إسرائيل» يشير على الأرجح إلى جميع ملوك إسرائيل الذين عاصروا يهوشافاط ملك يهوذا. ومن هؤلاء الملوك أخآب وأخزيا ويورام.</w:t>
      </w:r>
    </w:p>
    <w:p>
      <w:pPr>
        <w:bidi/>
      </w:pPr>
      <w:r>
        <w:rPr>
          <w:rtl/>
          <w:cs/>
          <w:lang w:val="ar_AE" w:bidi="ar_AE"/>
        </w:rPr>
      </w:r>
      <w:r>
        <w:rPr>
          <w:rtl/>
          <w:cs/>
          <w:lang w:val="ar_AE" w:bidi="ar_AE"/>
        </w:rPr>
        <w:t>والآن يستخدم الراوي الصيغة المعتادة لتلخيص عهد يهوشافاط وتقييمه. ويستخدم الراوي سؤالًا لا ينتظر إجابة. ويقول الراوي: "وبَقيَّةُ أُمورِ يَهوشافاطَ وجَبَروتُهُ الّذي أظهَرَهُ، وكيفَ حارَبَ، أما هي مَكتوبَةٌ في سِفرِ أخبارِ الأيّامِ لمُلوكِ يَهوذا؟"</w:t>
      </w:r>
    </w:p>
    <w:p>
      <w:pPr>
        <w:bidi/>
      </w:pPr>
      <w:r>
        <w:rPr>
          <w:rtl/>
          <w:cs/>
          <w:lang w:val="ar_AE" w:bidi="ar_AE"/>
        </w:rPr>
      </w:r>
      <w:r>
        <w:rPr>
          <w:rtl/>
          <w:cs/>
          <w:lang w:val="ar_AE" w:bidi="ar_AE"/>
        </w:rPr>
        <w:t>ويعود الراوي الآن إلى الحديث عن أحداث حياة يهوشافاط. وأزال يهوشافاط جميع المأبونين الذين بقوا في يهوذا منذ عهد أبيه الملك آسا. وقد تعني العبارة في اللغة الأصلية أن يهوشافاط قتل المأبونين أو أخرجهم من أرض يهوذا. ونعلم من ١ ملوك ١٥: ١٢ أن آسا أبا يهوشافاط أخرج المأبونين من أرض يهوذا، لكن ربما بقي بعضهم. ويزيل يهوشافاط هؤلاء الأشخاص الآن تمامًا.</w:t>
      </w:r>
    </w:p>
    <w:p>
      <w:pPr>
        <w:bidi/>
      </w:pPr>
      <w:r>
        <w:rPr>
          <w:rtl/>
          <w:cs/>
          <w:lang w:val="ar_AE" w:bidi="ar_AE"/>
        </w:rPr>
      </w:r>
      <w:r>
        <w:rPr>
          <w:rtl/>
          <w:cs/>
          <w:lang w:val="ar_AE" w:bidi="ar_AE"/>
        </w:rPr>
        <w:t xml:space="preserve">توقّفوا هنا وناقشوا هذا السؤال معًا: كيف تصوغون عبارة "وبَقيَّةُ المأبونينَ الّذينَ بَقوا في أيّامِ آسا أبيهِ أبادَهُمْ مِنَ الأرضِ" بحيث يتضح أن المقصود إما أنه قتلهم وإما أنه طردهم تمامًا من يهوذا؟ أوقِفوا الاستماع إلى هذا التسجيل الصوتي هنا. </w:t>
      </w:r>
    </w:p>
    <w:p>
      <w:pPr>
        <w:bidi/>
      </w:pPr>
      <w:r>
        <w:rPr>
          <w:rtl/>
          <w:cs/>
          <w:lang w:val="ar_AE" w:bidi="ar_AE"/>
        </w:rPr>
      </w:r>
      <w:r>
        <w:rPr>
          <w:rtl/>
          <w:cs/>
          <w:lang w:val="ar_AE" w:bidi="ar_AE"/>
        </w:rPr>
        <w:t>وخلفيةٌ عن الحدث التالي في عهد يهوشافاط يقدّمها الراوي. ويقول الراوي إن أدوم لم يكن لها ملك خاص بها. وكان يحكم أدوم نائبُ ملكٍ عيّنه يهوشافاط. تقع أدوم جنوب يهوذا، وتمتد باتجاه البحر الأحمر. وصنع يهوشافاط سفن ترشيش لتذهب إلى أرض أوفير لأجل الذهب. ولم يصنع يهوشافاط السفن بنفسه، بل أشرف على العمال الذين صنعوها. كانت سفن ترشيش سفنًا تجارية كبيرة متينة تستطيع السفر إلى أماكن بعيدة جدًا، حتى إلى مكان بعيد يُسمى ترشيش. وكان الناس يصنعون هذه السفن من خشب قوي، غالبًا من خشب الأرز. وكان لهذه السفن عادةً شراعٌ مربع كبير واحد، وإن كان بعضها ربما احتوى على شراعين للرحلات الأطول. ولا نعرف أين تقع أوفير، لكن يُرجّح أنها في الجزء الجنوبي من شبه الجزيرة العربية. لكن السفن لم تبحر. وتتحطم السفن في ميناء عصيون جابر، الواقع في الجانب الشمالي من خليج العقبة في أدوم. ولا نعرف ما الذي حطّم السفن، لكن ربما كانت أحداث طبيعية هي السبب، مثل عاصفة شديدة أو رياح عاتية أو بحر هائج.</w:t>
      </w:r>
    </w:p>
    <w:p>
      <w:pPr>
        <w:bidi/>
      </w:pPr>
      <w:r>
        <w:rPr>
          <w:rtl/>
          <w:cs/>
          <w:lang w:val="ar_AE" w:bidi="ar_AE"/>
        </w:rPr>
      </w:r>
      <w:r>
        <w:rPr>
          <w:rtl/>
          <w:cs/>
          <w:lang w:val="ar_AE" w:bidi="ar_AE"/>
        </w:rPr>
        <w:t xml:space="preserve">توقّفوا هنا، وحدّدوا على الخريطة </w:t>
      </w:r>
      <w:r>
        <w:rPr>
          <w:b/>
          <w:rtl/>
          <w:cs/>
          <w:lang w:val="ar_AE" w:bidi="ar_AE"/>
        </w:rPr>
        <w:t>أدوم، والموقع المحتمل لأرض أوفير، ومدينة عصيون جابر الساحلية</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توقّفوا هنا وانظروا معًا إلى صورة</w:t>
      </w:r>
      <w:r>
        <w:rPr>
          <w:b/>
          <w:rtl/>
          <w:cs/>
          <w:lang w:val="ar_AE" w:bidi="ar_AE"/>
        </w:rPr>
        <w:t xml:space="preserve"> لسفينة ترشيش</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في ذلك الوقت، قدّم أخزيا بن أخآب، ملك إسرائيل، عرضًا على يهوشافاط بعد تحطّم السفن. أراد أخزيا أن يقنع يهوشافاط بإعادة بناء السفن. واقترح أخزيا أن يرافق بحّارتُه بحّارةَ يهوشافاط على متن السفن. وتعني كلمة «الخدم» هنا البحّارة، أي الرجال الذين يعملون على السفن ويتولّون توجيهها. ويقترح أخزيا أن يعيدا بناء السفن معًا. لكن يهوشافاط رفض ذلك.</w:t>
      </w:r>
    </w:p>
    <w:p>
      <w:pPr>
        <w:bidi/>
      </w:pPr>
      <w:r>
        <w:rPr>
          <w:rtl/>
          <w:cs/>
          <w:lang w:val="ar_AE" w:bidi="ar_AE"/>
        </w:rPr>
      </w:r>
      <w:r>
        <w:rPr>
          <w:rtl/>
          <w:cs/>
          <w:lang w:val="ar_AE" w:bidi="ar_AE"/>
        </w:rPr>
        <w:t>ثم مات يهوشافاط وانضم إلى آبائه، أي إلى أسلافه. ودفنوا يهوشافاط في مدينة داود، أحد أسلافه، حيث دُفن أسلافه الآخرون. وفي جميع هذه الحالات، تعني كلمة «أب» سلفًا. ثم تولّى يهورام بن يهوشافاط الملك على يهوذا خلفًا له.</w:t>
      </w:r>
    </w:p>
    <w:p>
      <w:pPr>
        <w:bidi/>
      </w:pPr>
      <w:r>
        <w:rPr>
          <w:rtl/>
          <w:cs/>
          <w:lang w:val="ar_AE" w:bidi="ar_AE"/>
        </w:rPr>
      </w:r>
      <w:r>
        <w:rPr>
          <w:rtl/>
          <w:cs/>
          <w:lang w:val="ar_AE" w:bidi="ar_AE"/>
        </w:rPr>
        <w:t>والآن، يبدأ الراوي في الحديث عن عهد أخزيا ملك إسرائيل. ويستخدم الراوي الصيغة المعتادة التي تربط بين عهد أخزيا وعهد الملك في يهوذا. وصار أخزيا بن أخآب ملكًا على إسرائيل في السامرة. وحدث هذا في السنة السابعة عشرة من حكم يهوشافاط ملكًا على يهوذا. وملك أخزيا نحو سنتين، من حوالي عام ٨٥٣ إلى ٨٥٢ قبل الميلاد.</w:t>
      </w:r>
    </w:p>
    <w:p>
      <w:pPr>
        <w:bidi/>
      </w:pPr>
      <w:r>
        <w:rPr>
          <w:rtl/>
          <w:cs/>
          <w:lang w:val="ar_AE" w:bidi="ar_AE"/>
        </w:rPr>
      </w:r>
      <w:r>
        <w:rPr>
          <w:rtl/>
          <w:cs/>
          <w:lang w:val="ar_AE" w:bidi="ar_AE"/>
        </w:rPr>
        <w:t xml:space="preserve">توقّفوا هنا وابحثوا معًا على الخريطة عن السامرة في إسرائيل. أوقِفوا الاستماع إلى هذا التسجيل الصوتي هنا. </w:t>
      </w:r>
    </w:p>
    <w:p>
      <w:pPr>
        <w:bidi/>
      </w:pPr>
      <w:r>
        <w:rPr>
          <w:rtl/>
          <w:cs/>
          <w:lang w:val="ar_AE" w:bidi="ar_AE"/>
        </w:rPr>
      </w:r>
      <w:r>
        <w:rPr>
          <w:rtl/>
          <w:cs/>
          <w:lang w:val="ar_AE" w:bidi="ar_AE"/>
        </w:rPr>
        <w:t>وعمل أخزيا الشر في عيني الرب. وسلك أخزيا في الطريق الشرير نفسه الذي سلكه أبوه أخآب وأمه إيزابل. وسلك أخزيا أيضًا مسلك يربعام بن نباط، الذي قاد شعب إسرائيل إلى الخطية.</w:t>
      </w:r>
    </w:p>
    <w:p>
      <w:pPr>
        <w:bidi/>
      </w:pPr>
      <w:r>
        <w:rPr>
          <w:rtl/>
          <w:cs/>
          <w:lang w:val="ar_AE" w:bidi="ar_AE"/>
        </w:rPr>
      </w:r>
      <w:r>
        <w:rPr>
          <w:rtl/>
          <w:cs/>
          <w:lang w:val="ar_AE" w:bidi="ar_AE"/>
        </w:rPr>
        <w:t>وكان أخزيا يعبد البعل ويسجد له. وتعني كلمة "يعبد" معنى قريبًا من "يسجد"، لكنها تعني أيضًا أن أخزيا أخضع نفسه للبعل وأعلن ولاءه له. أغضب أخزيا الرب إله إسرائيل، إذ فعل ما فعله أبوه الملك أخآب.</w:t>
      </w:r>
    </w:p>
    <w:p>
      <w:pPr>
        <w:bidi/>
      </w:pPr>
      <w:r>
        <w:rPr>
          <w:rtl/>
          <w:cs/>
          <w:lang w:val="ar_AE" w:bidi="ar_AE"/>
        </w:rPr>
      </w:r>
      <w:r>
        <w:rPr>
          <w:rtl/>
          <w:cs/>
          <w:lang w:val="ar_AE" w:bidi="ar_AE"/>
        </w:rPr>
        <w:t xml:space="preserve">توقّفوا هنا وناقشوا معًا: فكّروا في كلمات تشرح كيف كان أخزيا "يعبد" البعل و"يسجد له". احرصوا على توضيح الفرق: فـ"يسجد" تعني أن أخزيا يكرّم البعل، أما "يعبد" فتعني أنه يتبعه ويمنحه ولاءه. أوقِفوا الاستماع إلى هذا التسجيل الصوتي هنا. </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الملوك الأول ٢٢: ٤١–٥٣ بترجمة يسهل فهمها.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يتكوّن هذا المقطع من عشرة مشاهد.</w:t>
      </w:r>
    </w:p>
    <w:p>
      <w:pPr>
        <w:bidi/>
      </w:pPr>
      <w:r>
        <w:rPr>
          <w:rtl/>
          <w:cs/>
          <w:lang w:val="ar_AE" w:bidi="ar_AE"/>
        </w:rPr>
      </w:r>
      <w:r>
        <w:rPr>
          <w:rtl/>
          <w:cs/>
          <w:lang w:val="ar_AE" w:bidi="ar_AE"/>
        </w:rPr>
        <w:t xml:space="preserve">الشخصيات الواردة في هذا المقطع هي: </w:t>
      </w:r>
    </w:p>
    <w:p>
      <w:pPr>
        <w:pStyle w:val="ListBullet"/>
        <w:bidi/>
        <w:spacing w:line="240" w:lineRule="auto"/>
        <w:ind w:left="720"/>
      </w:pPr>
      <w:r>
        <w:rPr>
          <w:rtl/>
          <w:cs/>
          <w:lang w:val="ar_AE" w:bidi="ar_AE"/>
        </w:rPr>
      </w:r>
      <w:r>
        <w:rPr>
          <w:rtl/>
          <w:cs/>
          <w:lang w:val="ar_AE" w:bidi="ar_AE"/>
        </w:rPr>
        <w:t>أخآب ملك إسرائيل</w:t>
      </w:r>
    </w:p>
    <w:p>
      <w:pPr>
        <w:pStyle w:val="ListBullet"/>
        <w:bidi/>
        <w:spacing w:line="240" w:lineRule="auto"/>
        <w:ind w:left="720"/>
      </w:pPr>
      <w:r>
        <w:rPr>
          <w:rtl/>
          <w:cs/>
          <w:lang w:val="ar_AE" w:bidi="ar_AE"/>
        </w:rPr>
      </w:r>
      <w:r>
        <w:rPr>
          <w:rtl/>
          <w:cs/>
          <w:lang w:val="ar_AE" w:bidi="ar_AE"/>
        </w:rPr>
        <w:t>يهوشافاط ملك يهوذا</w:t>
      </w:r>
    </w:p>
    <w:p>
      <w:pPr>
        <w:pStyle w:val="ListBullet"/>
        <w:bidi/>
        <w:spacing w:line="240" w:lineRule="auto"/>
        <w:ind w:left="720"/>
      </w:pPr>
      <w:r>
        <w:rPr>
          <w:rtl/>
          <w:cs/>
          <w:lang w:val="ar_AE" w:bidi="ar_AE"/>
        </w:rPr>
      </w:r>
      <w:r>
        <w:rPr>
          <w:rtl/>
          <w:cs/>
          <w:lang w:val="ar_AE" w:bidi="ar_AE"/>
        </w:rPr>
        <w:t>ملوك إسرائيل الذين حكموا في عهد يهوشافاط هم: أخآب وأخزيا ويورام. ويسميهم الراوي «ملك إسرائيل».</w:t>
      </w:r>
    </w:p>
    <w:p>
      <w:pPr>
        <w:pStyle w:val="ListBullet"/>
        <w:bidi/>
        <w:spacing w:line="240" w:lineRule="auto"/>
        <w:ind w:left="720"/>
      </w:pPr>
      <w:r>
        <w:rPr>
          <w:rtl/>
          <w:cs/>
          <w:lang w:val="ar_AE" w:bidi="ar_AE"/>
        </w:rPr>
      </w:r>
      <w:r>
        <w:rPr>
          <w:rtl/>
          <w:cs/>
          <w:lang w:val="ar_AE" w:bidi="ar_AE"/>
        </w:rPr>
        <w:t>نائب ملك أدوم</w:t>
      </w:r>
    </w:p>
    <w:p>
      <w:pPr>
        <w:pStyle w:val="ListBullet"/>
        <w:bidi/>
        <w:spacing w:line="240" w:lineRule="auto"/>
        <w:ind w:left="720"/>
      </w:pPr>
      <w:r>
        <w:rPr>
          <w:rtl/>
          <w:cs/>
          <w:lang w:val="ar_AE" w:bidi="ar_AE"/>
        </w:rPr>
      </w:r>
      <w:r>
        <w:rPr>
          <w:rtl/>
          <w:cs/>
          <w:lang w:val="ar_AE" w:bidi="ar_AE"/>
        </w:rPr>
        <w:t>أخزيا ملك إسرائيل</w:t>
      </w:r>
    </w:p>
    <w:p>
      <w:pPr>
        <w:pStyle w:val="ListBullet"/>
        <w:bidi/>
        <w:spacing w:line="240" w:lineRule="auto"/>
        <w:ind w:left="720"/>
      </w:pPr>
      <w:r>
        <w:rPr>
          <w:rtl/>
          <w:cs/>
          <w:lang w:val="ar_AE" w:bidi="ar_AE"/>
        </w:rPr>
      </w:r>
      <w:r>
        <w:rPr>
          <w:rtl/>
          <w:cs/>
          <w:lang w:val="ar_AE" w:bidi="ar_AE"/>
        </w:rPr>
        <w:t>ويهورام، ملك يهوذا وابن يهوشافاط.</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وملك يهوشافاط بن آسا على يهوذا في السنة الرابعة لأخآب ملك إسرائيل. كان يهوشافاط ابن خمس وثلاثين سنة حين صار ملكًا على يهوذا. وملك يهوشافاط في أورشليم خمسًا وعشرين سنة. وكان اسم أمه عزوبة. وعزوبة ابنة شلحي.</w:t>
      </w:r>
    </w:p>
    <w:p>
      <w:pPr>
        <w:bidi/>
      </w:pPr>
      <w:r>
        <w:rPr>
          <w:rtl/>
          <w:cs/>
          <w:lang w:val="ar_AE" w:bidi="ar_AE"/>
        </w:rPr>
      </w:r>
      <w:r>
        <w:rPr>
          <w:rtl/>
          <w:cs/>
          <w:lang w:val="ar_AE" w:bidi="ar_AE"/>
        </w:rPr>
        <w:t>وسار يهوشافاط في كل طريق آسا أبيه. ولا يحيد عن طريق أبيه. ويعمل ما هو مستقيم في عيني الرب. لكن يهوشافاط لم يزل جميع المرتفعات. ولا يزال الناس يذهبون إلى هذه المرتفعات للعبادة، ويواصلون تقديم الذبائح وإحراق البخور العطِر على مذابحها.</w:t>
      </w:r>
    </w:p>
    <w:p>
      <w:pPr>
        <w:bidi/>
      </w:pPr>
      <w:r>
        <w:rPr>
          <w:rtl/>
          <w:cs/>
          <w:lang w:val="ar_AE" w:bidi="ar_AE"/>
        </w:rPr>
      </w:r>
      <w:r>
        <w:rPr>
          <w:rtl/>
          <w:cs/>
          <w:lang w:val="ar_AE" w:bidi="ar_AE"/>
        </w:rPr>
        <w:t>وعقد يهوشافاط صلحًا مع ملك إسرائيل أو ملوكها.</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الرب: "بمَ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ويُسجّل الناس الأحداث الأخرى من عهد يهوشافاط في الكتاب المعروف باسم «سفر أخبار الأيام لملوك يهوذا». ويكتب الناس في ذلك الكتاب أيضًا عن إنجازات يهوشافاط وانتصاراته العسكرية.</w:t>
      </w:r>
    </w:p>
    <w:p>
      <w:pPr>
        <w:bidi/>
      </w:pPr>
      <w:r>
        <w:rPr>
          <w:rtl/>
          <w:cs/>
          <w:lang w:val="ar_AE" w:bidi="ar_AE"/>
        </w:rPr>
      </w:r>
      <w:r>
        <w:rPr>
          <w:rtl/>
          <w:cs/>
          <w:lang w:val="ar_AE" w:bidi="ar_AE"/>
        </w:rPr>
        <w:t>وأزال يهوشافاط جميع المأبونين الذين بقوا في يهوذا منذ عهد أبيه الملك آسا.</w:t>
      </w:r>
    </w:p>
    <w:p>
      <w:pPr>
        <w:bidi/>
      </w:pPr>
      <w:r>
        <w:rPr>
          <w:rtl/>
          <w:cs/>
          <w:lang w:val="ar_AE" w:bidi="ar_AE"/>
        </w:rPr>
      </w:r>
      <w:r>
        <w:rPr>
          <w:rtl/>
          <w:cs/>
          <w:lang w:val="ar_AE" w:bidi="ar_AE"/>
        </w:rPr>
        <w:t>ولم يكن لأدوم ملكٌ خاص بها. وكان نائب الملك يحكم أدوم. وصنع يهوشافاط سفن ترشيش لتذهب إلى أرض أوفير لأجل الذهب. لكن السفن لم تبحر. وتكسرت السفن في ميناء عصيون جابر.</w:t>
      </w:r>
    </w:p>
    <w:p>
      <w:pPr>
        <w:bidi/>
      </w:pPr>
      <w:r>
        <w:rPr>
          <w:rtl/>
          <w:cs/>
          <w:lang w:val="ar_AE" w:bidi="ar_AE"/>
        </w:rPr>
      </w:r>
      <w:r>
        <w:rPr>
          <w:rtl/>
          <w:cs/>
          <w:lang w:val="ar_AE" w:bidi="ar_AE"/>
        </w:rPr>
        <w:t>وبعد تحطّم السفن، قدّم أخزيا ملك إسرائيل وابن أخآب عرضًا على يهوشافاط. أراد أخزيا أن يقنع يهوشافاط بإعادة بناء السفن. واقترح عليه أن ينضم بحّارته إلى بحّارة يهوشافاط في السفن. لكن يهوشافاط رفض ذلك.</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يهوشافاط ملك يهوذا: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الشخص الذي يؤدي دور أخزيا ملك إسرائيل: «بماذا تشعر أو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اضطجع يهوشافاط مع آبائه. ودفنوا يهوشافاط في مدينة داود، أحد أسلافه، حيث دُفن أسلافه الآخرون.</w:t>
      </w:r>
    </w:p>
    <w:p>
      <w:pPr>
        <w:bidi/>
      </w:pPr>
      <w:r>
        <w:rPr>
          <w:rtl/>
          <w:cs/>
          <w:lang w:val="ar_AE" w:bidi="ar_AE"/>
        </w:rPr>
      </w:r>
      <w:r>
        <w:rPr>
          <w:rtl/>
          <w:cs/>
          <w:lang w:val="ar_AE" w:bidi="ar_AE"/>
        </w:rPr>
        <w:t>وصار أخزيا بن أخآب ملكًا على إسرائيل في السامرة. وحدث هذا في السنة السابعة عشرة من حكم يهوشافاط ملكًا على يهوذا.</w:t>
      </w:r>
    </w:p>
    <w:p>
      <w:pPr>
        <w:bidi/>
      </w:pPr>
      <w:r>
        <w:rPr>
          <w:rtl/>
          <w:cs/>
          <w:lang w:val="ar_AE" w:bidi="ar_AE"/>
        </w:rPr>
      </w:r>
      <w:r>
        <w:rPr>
          <w:rtl/>
          <w:cs/>
          <w:lang w:val="ar_AE" w:bidi="ar_AE"/>
        </w:rPr>
        <w:t>وعمل أخزيا الشر في عيني الرب. وسلك أخزيا في الطريق الشرير نفسه الذي سلكه أبوه أخآب وأمه إيزابل. وسلك أخزيا أيضًا مسلك يربعام بن نباط، الذي قاد شعب إسرائيل إلى الخطية. وكان أخزيا يعبد البعل ويسجد له. أغضب أخزيا الرب إله إسرائيل، إذ فعل ما فعله أبوه الملك أخآب.</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الرب: "بمَ تشعر أو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الملوك الأول ٢٢: ٤١–٥٣ بترجمة يسهل فهمها.</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b/>
          <w:rtl/>
          <w:cs/>
          <w:lang w:val="ar_AE" w:bidi="ar_AE"/>
        </w:rPr>
        <w:t>وملك</w:t>
      </w:r>
      <w:r>
        <w:rPr>
          <w:rtl/>
          <w:cs/>
          <w:lang w:val="ar_AE" w:bidi="ar_AE"/>
        </w:rPr>
        <w:t xml:space="preserve"> يهوشافاط بن آسا على </w:t>
      </w:r>
      <w:r>
        <w:rPr>
          <w:b/>
          <w:rtl/>
          <w:cs/>
          <w:lang w:val="ar_AE" w:bidi="ar_AE"/>
        </w:rPr>
        <w:t>يهوذا</w:t>
      </w:r>
      <w:r>
        <w:rPr>
          <w:rtl/>
          <w:cs/>
          <w:lang w:val="ar_AE" w:bidi="ar_AE"/>
        </w:rPr>
        <w:t xml:space="preserve"> في السنة الرابعة لأخآب ملك </w:t>
      </w:r>
      <w:r>
        <w:rPr>
          <w:b/>
          <w:rtl/>
          <w:cs/>
          <w:lang w:val="ar_AE" w:bidi="ar_AE"/>
        </w:rPr>
        <w:t>إسرائيل</w:t>
      </w:r>
      <w:r>
        <w:rPr>
          <w:rtl/>
          <w:cs/>
          <w:lang w:val="ar_AE" w:bidi="ar_AE"/>
        </w:rPr>
        <w:t xml:space="preserve">. وملك يهوشافاط في </w:t>
      </w:r>
      <w:r>
        <w:rPr>
          <w:b/>
          <w:rtl/>
          <w:cs/>
          <w:lang w:val="ar_AE" w:bidi="ar_AE"/>
        </w:rPr>
        <w:t>أورشليم</w:t>
      </w:r>
      <w:r>
        <w:rPr>
          <w:rtl/>
          <w:cs/>
          <w:lang w:val="ar_AE" w:bidi="ar_AE"/>
        </w:rPr>
        <w:t xml:space="preserve"> خمسًا وعشرين سنة. استخدموا الكلمات أو العبارات نفسها لترجمة "ملك" و"إسرائيل" و"يهوذا" و"أورشليم"، كما فعلتم في المقاطع السابقة. ولمزيد من المعلومات عن "ملك" و"إسرائيل" و"يهوذا" و"أورشليم"، ارجعوا إلى قاموس المصطلحات الرئيسي.</w:t>
      </w:r>
    </w:p>
    <w:p>
      <w:pPr>
        <w:bidi/>
      </w:pPr>
      <w:r>
        <w:rPr>
          <w:rtl/>
          <w:cs/>
          <w:lang w:val="ar_AE" w:bidi="ar_AE"/>
        </w:rPr>
      </w:r>
      <w:r>
        <w:rPr>
          <w:rtl/>
          <w:cs/>
          <w:lang w:val="ar_AE" w:bidi="ar_AE"/>
        </w:rPr>
        <w:t xml:space="preserve">والمقصود بكلمة </w:t>
      </w:r>
      <w:r>
        <w:rPr>
          <w:b/>
          <w:rtl/>
          <w:cs/>
          <w:lang w:val="ar_AE" w:bidi="ar_AE"/>
        </w:rPr>
        <w:t>"ابن"</w:t>
      </w:r>
      <w:r>
        <w:rPr>
          <w:rtl/>
          <w:cs/>
          <w:lang w:val="ar_AE" w:bidi="ar_AE"/>
        </w:rPr>
        <w:t xml:space="preserve"> هنا الابن البيولوجي. استخدموا اللفظ نفسه للتعبير عن الابن البيولوجي كما في المقاطع السابقة، وارجعوا إلى قاموس المصطلحات الرئيسي عند الحاجة.</w:t>
      </w:r>
    </w:p>
    <w:p>
      <w:pPr>
        <w:bidi/>
      </w:pPr>
      <w:r>
        <w:rPr>
          <w:rtl/>
          <w:cs/>
          <w:lang w:val="ar_AE" w:bidi="ar_AE"/>
        </w:rPr>
      </w:r>
      <w:r>
        <w:rPr>
          <w:rtl/>
          <w:cs/>
          <w:lang w:val="ar_AE" w:bidi="ar_AE"/>
        </w:rPr>
        <w:t>ويتبع يهوشافاط قدوة أبيه آسا الصالحة في كل شيء، ويعمل ما هو مستقيم في عيني الرب. ولا يحيد عن طريق أبيه. ويعمل ما هو مستقيم في عيني الرب. لكن يهوشافاط لم يزل جميع المرتفعات، أي الأماكن التي يعبد الناس فيها، وغالبًا ما تكون على قمم التلال. ولا يزال الناس يذهبون إلى هذه المرتفعات للعبادة، ويواصلون تقديم الذبائح وإحراق البخور العطِر على مذابحها.</w:t>
      </w:r>
    </w:p>
    <w:p>
      <w:pPr>
        <w:bidi/>
      </w:pPr>
      <w:r>
        <w:rPr>
          <w:rtl/>
          <w:cs/>
          <w:lang w:val="ar_AE" w:bidi="ar_AE"/>
        </w:rPr>
      </w:r>
      <w:r>
        <w:rPr>
          <w:rtl/>
          <w:cs/>
          <w:lang w:val="ar_AE" w:bidi="ar_AE"/>
        </w:rPr>
        <w:t xml:space="preserve">وتعني كلمة </w:t>
      </w:r>
      <w:r>
        <w:rPr>
          <w:b/>
          <w:rtl/>
          <w:cs/>
          <w:lang w:val="ar_AE" w:bidi="ar_AE"/>
        </w:rPr>
        <w:t>"أب"</w:t>
      </w:r>
      <w:r>
        <w:rPr>
          <w:rtl/>
          <w:cs/>
          <w:lang w:val="ar_AE" w:bidi="ar_AE"/>
        </w:rPr>
        <w:t xml:space="preserve"> هنا الأب البيولوجي. استخدموا كلمة "أب" نفسها التي استخدمتموها في المقاطع السابقة.</w:t>
      </w:r>
    </w:p>
    <w:p>
      <w:pPr>
        <w:bidi/>
      </w:pPr>
      <w:r>
        <w:rPr>
          <w:rtl/>
          <w:cs/>
          <w:lang w:val="ar_AE" w:bidi="ar_AE"/>
        </w:rPr>
      </w:r>
      <w:r>
        <w:rPr>
          <w:rtl/>
          <w:cs/>
          <w:lang w:val="ar_AE" w:bidi="ar_AE"/>
        </w:rPr>
        <w:t>استخدموا العبارة نفسها التي استخدمتموها في المقاطع السابقة للتعبير عن فعل الصلاح أو الشر "</w:t>
      </w:r>
      <w:r>
        <w:rPr>
          <w:b/>
          <w:rtl/>
          <w:cs/>
          <w:lang w:val="ar_AE" w:bidi="ar_AE"/>
        </w:rPr>
        <w:t>في عيني الرب</w:t>
      </w:r>
      <w:r>
        <w:rPr>
          <w:rtl/>
          <w:cs/>
          <w:lang w:val="ar_AE" w:bidi="ar_AE"/>
        </w:rPr>
        <w:t>".</w:t>
      </w:r>
    </w:p>
    <w:p>
      <w:pPr>
        <w:bidi/>
      </w:pPr>
      <w:r>
        <w:rPr>
          <w:rtl/>
          <w:cs/>
          <w:lang w:val="ar_AE" w:bidi="ar_AE"/>
        </w:rPr>
      </w:r>
      <w:r>
        <w:rPr>
          <w:b/>
          <w:rtl/>
          <w:cs/>
          <w:lang w:val="ar_AE" w:bidi="ar_AE"/>
        </w:rPr>
        <w:t>يهوه</w:t>
      </w:r>
      <w:r>
        <w:rPr>
          <w:rtl/>
          <w:cs/>
          <w:lang w:val="ar_AE" w:bidi="ar_AE"/>
        </w:rPr>
        <w:t xml:space="preserve"> هو الاسم الشخصي للرب. استخدموا الاسم نفسه للإشارة إلى يهوه كما استخدمتم في المقاطع السابقة. لمزيد من المعلومات حول كلمة "يهوه"، ارجعوا إلى قاموس الكلمات الرئيسية.</w:t>
      </w:r>
    </w:p>
    <w:p>
      <w:pPr>
        <w:bidi/>
      </w:pPr>
      <w:r>
        <w:rPr>
          <w:rtl/>
          <w:cs/>
          <w:lang w:val="ar_AE" w:bidi="ar_AE"/>
        </w:rPr>
      </w:r>
      <w:r>
        <w:rPr>
          <w:rtl/>
          <w:cs/>
          <w:lang w:val="ar_AE" w:bidi="ar_AE"/>
        </w:rPr>
        <w:t xml:space="preserve">استخدموا الكلمة أو العبارة نفسها للإشارة إلى </w:t>
      </w:r>
      <w:r>
        <w:rPr>
          <w:b/>
          <w:rtl/>
          <w:cs/>
          <w:lang w:val="ar_AE" w:bidi="ar_AE"/>
        </w:rPr>
        <w:t>"المرتفعات"</w:t>
      </w:r>
      <w:r>
        <w:rPr>
          <w:rtl/>
          <w:cs/>
          <w:lang w:val="ar_AE" w:bidi="ar_AE"/>
        </w:rPr>
        <w:t xml:space="preserve"> كما استخدمتموها في المقاطع السابقة.</w:t>
      </w:r>
    </w:p>
    <w:p>
      <w:pPr>
        <w:bidi/>
      </w:pPr>
      <w:r>
        <w:rPr>
          <w:rtl/>
          <w:cs/>
          <w:lang w:val="ar_AE" w:bidi="ar_AE"/>
        </w:rPr>
      </w:r>
      <w:r>
        <w:rPr>
          <w:rtl/>
          <w:cs/>
          <w:lang w:val="ar_AE" w:bidi="ar_AE"/>
        </w:rPr>
        <w:t xml:space="preserve">استخدموا الكلمة أو العبارة نفسها التي استخدمتموها في المقاطع </w:t>
      </w:r>
      <w:r>
        <w:rPr>
          <w:b/>
          <w:rtl/>
          <w:cs/>
          <w:lang w:val="ar_AE" w:bidi="ar_AE"/>
        </w:rPr>
        <w:t>السابقة</w:t>
      </w:r>
      <w:r>
        <w:rPr>
          <w:rtl/>
          <w:cs/>
          <w:lang w:val="ar_AE" w:bidi="ar_AE"/>
        </w:rPr>
        <w:t xml:space="preserve"> لترجمة "العبادة" و</w:t>
      </w:r>
      <w:r>
        <w:rPr>
          <w:b/>
          <w:rtl/>
          <w:cs/>
          <w:lang w:val="ar_AE" w:bidi="ar_AE"/>
        </w:rPr>
        <w:t>"المذبح"</w:t>
      </w:r>
      <w:r>
        <w:rPr>
          <w:rtl/>
          <w:cs/>
          <w:lang w:val="ar_AE" w:bidi="ar_AE"/>
        </w:rPr>
        <w:t>. ولمزيد من المعلومات عن "العبادة" و"المذبح"، ارجعوا إلى قاموس المصطلحات الرئيسي.</w:t>
      </w:r>
    </w:p>
    <w:p>
      <w:pPr>
        <w:bidi/>
      </w:pPr>
      <w:r>
        <w:rPr>
          <w:rtl/>
          <w:cs/>
          <w:lang w:val="ar_AE" w:bidi="ar_AE"/>
        </w:rPr>
      </w:r>
      <w:r>
        <w:rPr>
          <w:rtl/>
          <w:cs/>
          <w:lang w:val="ar_AE" w:bidi="ar_AE"/>
        </w:rPr>
        <w:t xml:space="preserve">وأزال يهوشافاط جميع </w:t>
      </w:r>
      <w:r>
        <w:rPr>
          <w:b/>
          <w:rtl/>
          <w:cs/>
          <w:lang w:val="ar_AE" w:bidi="ar_AE"/>
        </w:rPr>
        <w:t>المأبونين</w:t>
      </w:r>
      <w:r>
        <w:rPr>
          <w:rtl/>
          <w:cs/>
          <w:lang w:val="ar_AE" w:bidi="ar_AE"/>
        </w:rPr>
        <w:t xml:space="preserve"> الذين بقوا في يهوذا منذ عهد أبيه الملك آسا. استخدموا الكلمة أو العبارة نفسها التي استخدمتموها في المقاطع السابقة للإشارة إلى "المأبونين".</w:t>
      </w:r>
    </w:p>
    <w:p>
      <w:pPr>
        <w:bidi/>
      </w:pPr>
      <w:r>
        <w:rPr>
          <w:rtl/>
          <w:cs/>
          <w:lang w:val="ar_AE" w:bidi="ar_AE"/>
        </w:rPr>
      </w:r>
      <w:r>
        <w:rPr>
          <w:rtl/>
          <w:cs/>
          <w:lang w:val="ar_AE" w:bidi="ar_AE"/>
        </w:rPr>
        <w:t xml:space="preserve">وقد سجّل كاتبٌ كل ما فعله يهوشافاط في كتاب أو </w:t>
      </w:r>
      <w:r>
        <w:rPr>
          <w:b/>
          <w:rtl/>
          <w:cs/>
          <w:lang w:val="ar_AE" w:bidi="ar_AE"/>
        </w:rPr>
        <w:t>سفر</w:t>
      </w:r>
      <w:r>
        <w:rPr>
          <w:rtl/>
          <w:cs/>
          <w:lang w:val="ar_AE" w:bidi="ar_AE"/>
        </w:rPr>
        <w:t xml:space="preserve"> أخبار الأيام لملوك يهوذا. استخدموا التعبير نفسه الذي استخدمتموه في المقاطع السابقة عن "سِفرِ أخبارِ الأيّامِ لمُلوكِ يَهوذا". وارجعوا إلى قاموس المصطلحات الرئيسي عند الحاجة لمعرفة معنى "السفر".</w:t>
      </w:r>
    </w:p>
    <w:p>
      <w:pPr>
        <w:bidi/>
      </w:pPr>
      <w:r>
        <w:rPr>
          <w:rtl/>
          <w:cs/>
          <w:lang w:val="ar_AE" w:bidi="ar_AE"/>
        </w:rPr>
      </w:r>
      <w:r>
        <w:rPr>
          <w:rtl/>
          <w:cs/>
          <w:lang w:val="ar_AE" w:bidi="ar_AE"/>
        </w:rPr>
        <w:t xml:space="preserve">وصنع يهوشافاط </w:t>
      </w:r>
      <w:r>
        <w:rPr>
          <w:b/>
          <w:rtl/>
          <w:cs/>
          <w:lang w:val="ar_AE" w:bidi="ar_AE"/>
        </w:rPr>
        <w:t>سفن ترشيش</w:t>
      </w:r>
      <w:r>
        <w:rPr>
          <w:rtl/>
          <w:cs/>
          <w:lang w:val="ar_AE" w:bidi="ar_AE"/>
        </w:rPr>
        <w:t>، أي سفنًا تجارية، لنقل الذهب من أرض أوفير. يمكنكم الاكتفاء بعبارة «سفن تجارية» في ترجمتكم. استخدموا الكلمة أو العبارة نفسها التي استخدمتموها في ١ ملوك ١٠: ٢٢ للإشارة إلى "السفن التجارية" أو "سفن ترشيش".</w:t>
      </w:r>
    </w:p>
    <w:p>
      <w:pPr>
        <w:bidi/>
      </w:pPr>
      <w:r>
        <w:rPr>
          <w:rtl/>
          <w:cs/>
          <w:lang w:val="ar_AE" w:bidi="ar_AE"/>
        </w:rPr>
      </w:r>
      <w:r>
        <w:rPr>
          <w:rtl/>
          <w:cs/>
          <w:lang w:val="ar_AE" w:bidi="ar_AE"/>
        </w:rPr>
        <w:t xml:space="preserve">توقّفوا هنا، وانظروا معًا مرة أخرى إلى صورة </w:t>
      </w:r>
      <w:r>
        <w:rPr>
          <w:b/>
          <w:rtl/>
          <w:cs/>
          <w:lang w:val="ar_AE" w:bidi="ar_AE"/>
        </w:rPr>
        <w:t>لسفينة ترشيش</w:t>
      </w:r>
      <w:r>
        <w:rPr>
          <w:rtl/>
          <w:cs/>
          <w:lang w:val="ar_AE" w:bidi="ar_AE"/>
        </w:rPr>
        <w:t xml:space="preserve"> إذا احتجتم. أوقِفوا الاستماع إلى هذا التسجيل الصوتي هنا. </w:t>
      </w:r>
    </w:p>
    <w:p>
      <w:pPr>
        <w:bidi/>
      </w:pPr>
      <w:r>
        <w:rPr>
          <w:rtl/>
          <w:cs/>
          <w:lang w:val="ar_AE" w:bidi="ar_AE"/>
        </w:rPr>
      </w:r>
      <w:r>
        <w:rPr>
          <w:rtl/>
          <w:cs/>
          <w:lang w:val="ar_AE" w:bidi="ar_AE"/>
        </w:rPr>
        <w:t>وبعد تحطّم السفن، قدّم أخزيا ملك إسرائيل وابن أخآب عرضًا على يهوشافاط. وأراد أن يقنع يهوشافاط بإعادة بناء السفن التي سبق أن بناها، بعد تحطّمها. واقترح أخزيا أن يرافق بحّارتُه بحّارةَ يهوشافاط على متن السفن.</w:t>
      </w:r>
    </w:p>
    <w:p>
      <w:pPr>
        <w:bidi/>
      </w:pPr>
      <w:r>
        <w:rPr>
          <w:rtl/>
          <w:cs/>
          <w:lang w:val="ar_AE" w:bidi="ar_AE"/>
        </w:rPr>
      </w:r>
      <w:r>
        <w:rPr>
          <w:rtl/>
          <w:cs/>
          <w:lang w:val="ar_AE" w:bidi="ar_AE"/>
        </w:rPr>
        <w:t xml:space="preserve">والمقصود بكلمة </w:t>
      </w:r>
      <w:r>
        <w:rPr>
          <w:b/>
          <w:rtl/>
          <w:cs/>
          <w:lang w:val="ar_AE" w:bidi="ar_AE"/>
        </w:rPr>
        <w:t>"ابن"</w:t>
      </w:r>
      <w:r>
        <w:rPr>
          <w:rtl/>
          <w:cs/>
          <w:lang w:val="ar_AE" w:bidi="ar_AE"/>
        </w:rPr>
        <w:t xml:space="preserve"> هنا الابن البيولوجي. استخدموا الكلمة نفسها للابن البيولوجي كما استخدمتموها في المقاطع السابقة.</w:t>
      </w:r>
    </w:p>
    <w:p>
      <w:pPr>
        <w:bidi/>
      </w:pPr>
      <w:r>
        <w:rPr>
          <w:rtl/>
          <w:cs/>
          <w:lang w:val="ar_AE" w:bidi="ar_AE"/>
        </w:rPr>
      </w:r>
      <w:r>
        <w:rPr>
          <w:rtl/>
          <w:cs/>
          <w:lang w:val="ar_AE" w:bidi="ar_AE"/>
        </w:rPr>
        <w:t xml:space="preserve">استخدِموا الكلمة أو العبارة ذاتها التي استخدمتموها في </w:t>
      </w:r>
      <w:r>
        <w:rPr>
          <w:b/>
          <w:rtl/>
          <w:cs/>
          <w:lang w:val="ar_AE" w:bidi="ar_AE"/>
        </w:rPr>
        <w:t>المقاطع</w:t>
      </w:r>
      <w:r>
        <w:rPr>
          <w:rtl/>
          <w:cs/>
          <w:lang w:val="ar_AE" w:bidi="ar_AE"/>
        </w:rPr>
        <w:t xml:space="preserve"> السابقة للإشارة إلى "عبد". وتذكّروا أن أخزيا سمّى بحّارته «عبيدًا» هنا. لمزيد من المعلومات حول كلمة "عبد"، ارجعوا إلى قاموس الكلمات الرئيسية.</w:t>
      </w:r>
    </w:p>
    <w:p>
      <w:pPr>
        <w:bidi/>
      </w:pPr>
      <w:r>
        <w:rPr>
          <w:rtl/>
          <w:cs/>
          <w:lang w:val="ar_AE" w:bidi="ar_AE"/>
        </w:rPr>
      </w:r>
      <w:r>
        <w:rPr>
          <w:rtl/>
          <w:cs/>
          <w:lang w:val="ar_AE" w:bidi="ar_AE"/>
        </w:rPr>
        <w:t xml:space="preserve">ثم مات يهوشافاط واضطجع مع </w:t>
      </w:r>
      <w:r>
        <w:rPr>
          <w:b/>
          <w:rtl/>
          <w:cs/>
          <w:lang w:val="ar_AE" w:bidi="ar_AE"/>
        </w:rPr>
        <w:t>آبائه</w:t>
      </w:r>
      <w:r>
        <w:rPr>
          <w:rtl/>
          <w:cs/>
          <w:lang w:val="ar_AE" w:bidi="ar_AE"/>
        </w:rPr>
        <w:t xml:space="preserve">. ودفنوا يهوشافاط في </w:t>
      </w:r>
      <w:r>
        <w:rPr>
          <w:b/>
          <w:rtl/>
          <w:cs/>
          <w:lang w:val="ar_AE" w:bidi="ar_AE"/>
        </w:rPr>
        <w:t>مدينة داود</w:t>
      </w:r>
      <w:r>
        <w:rPr>
          <w:rtl/>
          <w:cs/>
          <w:lang w:val="ar_AE" w:bidi="ar_AE"/>
        </w:rPr>
        <w:t xml:space="preserve"> أبيه، حيث سبق أن دُفن آباؤه الآخرون. ثم خلفه </w:t>
      </w:r>
      <w:r>
        <w:rPr>
          <w:b/>
          <w:rtl/>
          <w:cs/>
          <w:lang w:val="ar_AE" w:bidi="ar_AE"/>
        </w:rPr>
        <w:t>ابنه</w:t>
      </w:r>
      <w:r>
        <w:rPr>
          <w:rtl/>
          <w:cs/>
          <w:lang w:val="ar_AE" w:bidi="ar_AE"/>
        </w:rPr>
        <w:t xml:space="preserve"> يهورام ملكًا على يهوذا. وكلمة "أب" تعني سلفًا في الحالات الثلاث كلها هنا. استخدموا الكلمة أو العبارة نفسها التي استخدمتموها في المقاطع السابقة للإشارة إلى "مدينة داود". والمقصود بكلمة "ابن" هنا الابن البيولوجي. استخدموا الكلمة نفسها للابن البيولوجي كما استخدمتموها في المقاطع السابقة.</w:t>
      </w:r>
    </w:p>
    <w:p>
      <w:pPr>
        <w:bidi/>
      </w:pPr>
      <w:r>
        <w:rPr>
          <w:rtl/>
          <w:cs/>
          <w:lang w:val="ar_AE" w:bidi="ar_AE"/>
        </w:rPr>
      </w:r>
      <w:r>
        <w:rPr>
          <w:rtl/>
          <w:cs/>
          <w:lang w:val="ar_AE" w:bidi="ar_AE"/>
        </w:rPr>
        <w:t xml:space="preserve">وعمل أخزيا </w:t>
      </w:r>
      <w:r>
        <w:rPr>
          <w:b/>
          <w:rtl/>
          <w:cs/>
          <w:lang w:val="ar_AE" w:bidi="ar_AE"/>
        </w:rPr>
        <w:t>الشر</w:t>
      </w:r>
      <w:r>
        <w:rPr>
          <w:rtl/>
          <w:cs/>
          <w:lang w:val="ar_AE" w:bidi="ar_AE"/>
        </w:rPr>
        <w:t xml:space="preserve"> في عيني الرب. وسلك أخزيا الطريق الشرير نفسه الذي سلكه</w:t>
      </w:r>
      <w:r>
        <w:rPr>
          <w:b/>
          <w:rtl/>
          <w:cs/>
          <w:lang w:val="ar_AE" w:bidi="ar_AE"/>
        </w:rPr>
        <w:t xml:space="preserve"> أبوه</w:t>
      </w:r>
      <w:r>
        <w:rPr>
          <w:rtl/>
          <w:cs/>
          <w:lang w:val="ar_AE" w:bidi="ar_AE"/>
        </w:rPr>
        <w:t xml:space="preserve"> الملك أخآب وأمه إيزابل. وسلك أخزيا أيضًا مسلك يربعام</w:t>
      </w:r>
      <w:r>
        <w:rPr>
          <w:b/>
          <w:rtl/>
          <w:cs/>
          <w:lang w:val="ar_AE" w:bidi="ar_AE"/>
        </w:rPr>
        <w:t xml:space="preserve"> بن</w:t>
      </w:r>
      <w:r>
        <w:rPr>
          <w:rtl/>
          <w:cs/>
          <w:lang w:val="ar_AE" w:bidi="ar_AE"/>
        </w:rPr>
        <w:t xml:space="preserve"> نباط، الذي قاد شعب إسرائيل إلى </w:t>
      </w:r>
      <w:r>
        <w:rPr>
          <w:b/>
          <w:rtl/>
          <w:cs/>
          <w:lang w:val="ar_AE" w:bidi="ar_AE"/>
        </w:rPr>
        <w:t>الخطية</w:t>
      </w:r>
      <w:r>
        <w:rPr>
          <w:rtl/>
          <w:cs/>
          <w:lang w:val="ar_AE" w:bidi="ar_AE"/>
        </w:rPr>
        <w:t xml:space="preserve">. وكان أخزيا يعبد </w:t>
      </w:r>
      <w:r>
        <w:rPr>
          <w:b/>
          <w:rtl/>
          <w:cs/>
          <w:lang w:val="ar_AE" w:bidi="ar_AE"/>
        </w:rPr>
        <w:t>البعل</w:t>
      </w:r>
      <w:r>
        <w:rPr>
          <w:rtl/>
          <w:cs/>
          <w:lang w:val="ar_AE" w:bidi="ar_AE"/>
        </w:rPr>
        <w:t xml:space="preserve"> ويسجد له. وأغضب أخزيا يهوه إله إسرائيل، لأنه فعل كل ما فعله أبوه الملك أخآب. وكلمة "أب" تعني الأب البيولوجي في جميع الحالات الثلاث هنا. والمقصود بكلمة "ابن" هنا الابن البيولوجي. استخدموا الكلمة نفسها للابن البيولوجي كما استخدمتموها في المقاطع السابقة. استخدموا الكلمات أو العبارات نفسها التي استخدمتموها في المقاطع السابقة للإشارة إلى الشر والخطية والبعل. ولمزيد من المعلومات عن الشر والخطية والبعل، ارجعوا إلى قاموس المصطلحات الرئيسي.</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في أكثر الترجمات المفهومة لكم.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