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يوحنا الثالثة 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الثالثة الآيات ١ إلى ٨ واحفظوا هذا المقطع في قلوبكم.</w:t>
      </w:r>
    </w:p>
    <w:p>
      <w:pPr>
        <w:bidi/>
      </w:pPr>
      <w:r>
        <w:rPr>
          <w:rtl/>
          <w:cs/>
          <w:lang w:val="ar_AE" w:bidi="ar_AE"/>
        </w:rPr>
      </w:r>
      <w:r>
        <w:rPr>
          <w:rtl/>
          <w:cs/>
          <w:lang w:val="ar_AE" w:bidi="ar_AE"/>
        </w:rPr>
        <w:t>استمعوا إلى النسخة الصوتية من رسالة يوحنا الثالثة، الأعداد من 1 إلى 8 ثلاث مرات، ومن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يوحنا الثالثة، الآيات من 1 إلى 8،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هذا الكتاب هو رسالة. وفي هذا المقطع نكتشف من الذي يكتب الرسالة وإلى من.</w:t>
      </w:r>
    </w:p>
    <w:p>
      <w:pPr>
        <w:bidi/>
      </w:pPr>
      <w:r>
        <w:rPr>
          <w:rtl/>
          <w:cs/>
          <w:lang w:val="ar_AE" w:bidi="ar_AE"/>
        </w:rPr>
      </w:r>
      <w:r>
        <w:rPr>
          <w:rtl/>
          <w:cs/>
          <w:lang w:val="ar_AE" w:bidi="ar_AE"/>
        </w:rPr>
        <w:t>ويدعو الكاتب نفسه «الشيخ»، ولا يذكر اسمه. وهذا يعني أن مستمعي الكاتب كانوا قد فهموا من هو "الشيخ". ولم تكن هناك حاجة إلى ذكر اسمه. ويمكن أن تعني كلمة شيخ شخصًا أكبر من معظم الناس، لكن يمكن أن تكون أيضًا لقبًا لشخص في الكنيسة له سلطة. وبما أننا نفترض أن كاتب هذه الرسالة هو يوحنا الرسول، فيمكننا أن نقول إن الشيخ كان يوحنا. كان يوحنا على الأرجح رجلًا مسنًا جدًا حتى الآن، وكان الوحيد من بين الرسل الذي كان لا يزال حيًا. هناك مؤمنون كثيرون وكنائس كثيرة في أماكن مختلفة، لكن يوحنا هو الوحيد الذي كان لا يزال حيًّا ممن رأوا يسوع عندما كان يسوع على الأرض.</w:t>
      </w:r>
    </w:p>
    <w:p>
      <w:pPr>
        <w:bidi/>
      </w:pPr>
      <w:r>
        <w:rPr>
          <w:rtl/>
          <w:cs/>
          <w:lang w:val="ar_AE" w:bidi="ar_AE"/>
        </w:rPr>
      </w:r>
      <w:r>
        <w:rPr>
          <w:rtl/>
          <w:cs/>
          <w:lang w:val="ar_AE" w:bidi="ar_AE"/>
        </w:rPr>
        <w:t>يكتب الشيخ إلى غايس. ولا نعرف من كان غايس أو أين كان يعيش. ونقرأ عن شخص اسمه غايس في سفر أعمال الرسل وفي رسالة رومية، لكن اسم غايس كان اسمًا شائعًا، ولذلك فمن المحتمل أن هؤلاء كانوا أشخاصًا مختلفين. لكننا نفهم من هذه الرسالة أن غايس كان مؤمنًا. ونسمع أمورًا طيبة عن غايس، فيوحنا يحب غايس. إن غايس يؤمن بالأمور الصحيحة ويتصرف بالطريقة الصحيحة. ويستقبل غايس الوعاظ المسافرين في بيته، حتى عندما يكونون غرباء عنه. وقد سمع يوحنا هذه الأمور الطيبة عن غايس، وربما سمعها من بعض الوعاظ المسافرين الذين أقاموا عند غايس.</w:t>
      </w:r>
    </w:p>
    <w:p>
      <w:pPr>
        <w:bidi/>
      </w:pPr>
      <w:r>
        <w:rPr>
          <w:rtl/>
          <w:cs/>
          <w:lang w:val="ar_AE" w:bidi="ar_AE"/>
        </w:rPr>
      </w:r>
      <w:r>
        <w:rPr>
          <w:rtl/>
          <w:cs/>
          <w:lang w:val="ar_AE" w:bidi="ar_AE"/>
        </w:rPr>
        <w:t xml:space="preserve">توقفوا هنا وناقشوا: ما القواعد المُتّبعة في مجتمعكم لاستقبال الضيوف؟ من الذي يمكنه أن يأتي إلى بيتكم ويتوقع منكم أن تستقبلوه؟ ومن الذي يُتوَقَع منه </w:t>
      </w:r>
      <w:r>
        <w:rPr>
          <w:b/>
          <w:rtl/>
          <w:cs/>
          <w:lang w:val="ar_AE" w:bidi="ar_AE"/>
        </w:rPr>
        <w:t xml:space="preserve">ألا </w:t>
      </w:r>
      <w:r>
        <w:rPr>
          <w:rtl/>
          <w:cs/>
          <w:lang w:val="ar_AE" w:bidi="ar_AE"/>
        </w:rPr>
        <w:t xml:space="preserve"> يقيم عندكم؟ ماذا سيحدث إذا سمحتم للناس بالإقامة عندكم، أو إذا لم تسمحوا لهم بذلك؟ وما الأمور التي يتوقع الضيوف منكم أن تفعلوها من أجلهم؟ أوقِفوا الاستماع إلى هذا التسجيل الصوتي هنا. </w:t>
      </w:r>
    </w:p>
    <w:p>
      <w:pPr>
        <w:bidi/>
      </w:pPr>
      <w:r>
        <w:rPr>
          <w:rtl/>
          <w:cs/>
          <w:lang w:val="ar_AE" w:bidi="ar_AE"/>
        </w:rPr>
      </w:r>
      <w:r>
        <w:rPr>
          <w:rtl/>
          <w:cs/>
          <w:lang w:val="ar_AE" w:bidi="ar_AE"/>
        </w:rPr>
        <w:t>يشجّع يوحنا غايس على أن يستمر في فعل هذا الأمر الصالح، وأن يواصل استقبال الوعاظ المسافرين في بيته ومساعدتهم. بل ويطلب يوحنا من غايس أيضًا أن يعطي هؤلاء الوعاظ المسافرين ما يحتاجون إليه لكي يواصلوا رحلتهم. ونفهم الآن أن هؤلاء الوعاظ المسافرين هم من نطلق عليهم اليوم غالبًا «المرسلين». وهؤلاء المرسلون المسافرون لا يحصلون على راتب. وهم يحتاجون إلى مساعدة المؤمنين في الكنائس المختلفة. فكان المرسلون يحتاجون إلى الطعام ومكان للإقامة وبعض المال من أجل السفر. ويطلب يوحنا من غايس أن يساعد بسخاء أي مرسلين مسافرين يأتون إليه بهذه الطريقة. ويقول يوحنا إن غايس، عندما يفعل ذلك، يساهم بنفسه في نشر الأخبار السارة عن يسوع.</w:t>
      </w:r>
    </w:p>
    <w:p>
      <w:pPr>
        <w:bidi/>
      </w:pPr>
      <w:r>
        <w:rPr>
          <w:rtl/>
          <w:cs/>
          <w:lang w:val="ar_AE" w:bidi="ar_AE"/>
        </w:rPr>
      </w:r>
      <w:r>
        <w:rPr>
          <w:rtl/>
          <w:cs/>
          <w:lang w:val="ar_AE" w:bidi="ar_AE"/>
        </w:rPr>
        <w:t xml:space="preserve">توقفوا هنا وناقشوا: هل يمكنكم أن تحكوا قصة عن الطريقة التي تساعد بها كنيستكم أحد المرسلين أو تدعم أحد الوعاظ؟ أوقِفوا الاستماع إلى هذا التسجيل الصوتي هنا. </w:t>
      </w:r>
    </w:p>
    <w:p>
      <w:pPr>
        <w:bidi/>
      </w:pPr>
      <w:r>
        <w:rPr>
          <w:rtl/>
          <w:cs/>
          <w:lang w:val="ar_AE" w:bidi="ar_AE"/>
        </w:rPr>
      </w:r>
      <w:r>
        <w:rPr>
          <w:rtl/>
          <w:cs/>
          <w:lang w:val="ar_AE" w:bidi="ar_AE"/>
        </w:rPr>
        <w:t>يقول يوحنا إن هؤلاء الوعاظ المسافرين لا يأخذون أي مال من غير المؤمنين. وكان من الشائع في زمن يوحنا أن يسافر الوعاظ الدينيون من مكان إلى آخر ويطلبوا المال من الناس. بل إن بعض الأشخاص أصبحوا أغنياء جدًا بسبب ذلك! لكن المؤمنين لا ينبغي لهم أن يفعلوا ذلك. فالإنجيل ليس شيئًا نبيعه للناس، بل هو شيء نشاركه معهم مجانًا، دون أن نتوقع منهم شيئًا في المقابل! ولذلك يحتاج هؤلاء الخدام المتجولون إلى مساعدة المؤمنين الآخرين، حتى يكون لديهم ما يكفي للقيام بعملهم.</w:t>
      </w:r>
    </w:p>
    <w:p>
      <w:pPr>
        <w:bidi/>
      </w:pPr>
      <w:r>
        <w:rPr>
          <w:rtl/>
          <w:cs/>
          <w:lang w:val="ar_AE" w:bidi="ar_AE"/>
        </w:rPr>
      </w:r>
      <w:r>
        <w:rPr>
          <w:rtl/>
          <w:cs/>
          <w:lang w:val="ar_AE" w:bidi="ar_AE"/>
        </w:rPr>
        <w:t>توقفوا هنا وناقشوا: هل يمكنكم أن تحكوا قصة عن خدام دينيين أو مسافرين يطلبون المال من الآخرين؟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يوحنا الثالثة، الآيات من 1 إلى 8،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الشيخ يحيّي غايس.</w:t>
      </w:r>
    </w:p>
    <w:p>
      <w:pPr>
        <w:bidi/>
      </w:pPr>
      <w:r>
        <w:rPr>
          <w:rtl/>
          <w:cs/>
          <w:lang w:val="ar_AE" w:bidi="ar_AE"/>
        </w:rPr>
      </w:r>
      <w:r>
        <w:rPr>
          <w:b/>
          <w:rtl/>
          <w:cs/>
          <w:lang w:val="ar_AE" w:bidi="ar_AE"/>
        </w:rPr>
        <w:t>في الجزء الثاني:</w:t>
      </w:r>
      <w:r>
        <w:rPr>
          <w:rtl/>
          <w:cs/>
          <w:lang w:val="ar_AE" w:bidi="ar_AE"/>
        </w:rPr>
        <w:t xml:space="preserve"> يعبّر الشيخ عن مدى سعادته لأن غايس يؤمن بالأمور الصحيحة ويفعلها.</w:t>
      </w:r>
    </w:p>
    <w:p>
      <w:pPr>
        <w:bidi/>
      </w:pPr>
      <w:r>
        <w:rPr>
          <w:rtl/>
          <w:cs/>
          <w:lang w:val="ar_AE" w:bidi="ar_AE"/>
        </w:rPr>
      </w:r>
      <w:r>
        <w:rPr>
          <w:b/>
          <w:rtl/>
          <w:cs/>
          <w:lang w:val="ar_AE" w:bidi="ar_AE"/>
        </w:rPr>
        <w:t>في الجزء الثالث:</w:t>
      </w:r>
      <w:r>
        <w:rPr>
          <w:rtl/>
          <w:cs/>
          <w:lang w:val="ar_AE" w:bidi="ar_AE"/>
        </w:rPr>
        <w:t xml:space="preserve"> يطلب يوحنا من غايس أن يستمر في دعم الوعاظ المتجوّلين.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كاتب هذه الرسالة، الذي يدعو نفسه «الشيخ»</w:t>
      </w:r>
    </w:p>
    <w:p>
      <w:pPr>
        <w:pStyle w:val="ListBullet"/>
        <w:bidi/>
        <w:spacing w:line="240" w:lineRule="auto"/>
        <w:ind w:left="720"/>
      </w:pPr>
      <w:r>
        <w:rPr>
          <w:rtl/>
          <w:cs/>
          <w:lang w:val="ar_AE" w:bidi="ar_AE"/>
        </w:rPr>
      </w:r>
      <w:r>
        <w:rPr>
          <w:rtl/>
          <w:cs/>
          <w:lang w:val="ar_AE" w:bidi="ar_AE"/>
        </w:rPr>
        <w:t>غايس</w:t>
      </w:r>
    </w:p>
    <w:p>
      <w:pPr>
        <w:pStyle w:val="ListBullet"/>
        <w:bidi/>
        <w:spacing w:line="240" w:lineRule="auto"/>
        <w:ind w:left="720"/>
      </w:pPr>
      <w:r>
        <w:rPr>
          <w:rtl/>
          <w:cs/>
          <w:lang w:val="ar_AE" w:bidi="ar_AE"/>
        </w:rPr>
      </w:r>
      <w:r>
        <w:rPr>
          <w:rtl/>
          <w:cs/>
          <w:lang w:val="ar_AE" w:bidi="ar_AE"/>
        </w:rPr>
        <w:t>بعض الوعاظ المتجوّلين</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وغير المؤمنين</w:t>
      </w:r>
    </w:p>
    <w:p>
      <w:pPr>
        <w:bidi/>
      </w:pPr>
      <w:r>
        <w:rPr>
          <w:rtl/>
          <w:cs/>
          <w:lang w:val="ar_AE" w:bidi="ar_AE"/>
        </w:rPr>
      </w:r>
      <w:r>
        <w:rPr>
          <w:rtl/>
          <w:cs/>
          <w:lang w:val="ar_AE" w:bidi="ar_AE"/>
        </w:rPr>
        <w:t>يدعو «الشيخ» يوحنا، غايس بلقب «الحبيب». وهذا يعني أن يوحنا يحب غايس. وقد يعني أيضًا أن الله يحب غايس. والأمران صحيحان!</w:t>
      </w:r>
    </w:p>
    <w:p>
      <w:pPr>
        <w:bidi/>
      </w:pPr>
      <w:r>
        <w:rPr>
          <w:rtl/>
          <w:cs/>
          <w:lang w:val="ar_AE" w:bidi="ar_AE"/>
        </w:rPr>
      </w:r>
      <w:r>
        <w:rPr>
          <w:rtl/>
          <w:cs/>
          <w:lang w:val="ar_AE" w:bidi="ar_AE"/>
        </w:rPr>
        <w:t xml:space="preserve">يقول يوحنا إنه يحب غايس «بالحق». وربما يعني هذا أن يوحنا يحب غايس </w:t>
      </w:r>
      <w:r>
        <w:rPr>
          <w:b/>
          <w:rtl/>
          <w:cs/>
          <w:lang w:val="ar_AE" w:bidi="ar_AE"/>
        </w:rPr>
        <w:t>لأن</w:t>
      </w:r>
      <w:r>
        <w:rPr>
          <w:rtl/>
          <w:cs/>
          <w:lang w:val="ar_AE" w:bidi="ar_AE"/>
        </w:rPr>
        <w:t xml:space="preserve"> كليهما، أي يوحنا وغايس، يؤمنان برسالة الله الحقيقية. وقد قال يوحنا الشيء نفسه في رسالته السابقة إلى «كيرية وأولادها».</w:t>
      </w:r>
    </w:p>
    <w:p>
      <w:pPr>
        <w:bidi/>
      </w:pPr>
      <w:r>
        <w:rPr>
          <w:rtl/>
          <w:cs/>
          <w:lang w:val="ar_AE" w:bidi="ar_AE"/>
        </w:rPr>
      </w:r>
      <w:r>
        <w:rPr>
          <w:rtl/>
          <w:cs/>
          <w:lang w:val="ar_AE" w:bidi="ar_AE"/>
        </w:rPr>
        <w:t>ولا يحب يوحنا غايس محبة عاطفية، بل يحبه بالطريقة التي ينبغي لكل مؤمن أن يحب بها المؤمنين الآخرين. فعندما يحب المؤمنون بعضهم بعضًا، يعامل بعضهم بعضًا بلطف، ويريد كل واحد منهم الخير للآخر. ولا يحتقر المؤمنون بعضهم بعضًا، بل يساعد بعضهم بعضًا ويفعلون الخير بعضهم لبعض، حتى عندما يسبب لهم ذلك بعض المشقة.</w:t>
      </w:r>
    </w:p>
    <w:p>
      <w:pPr>
        <w:bidi/>
      </w:pPr>
      <w:r>
        <w:rPr>
          <w:rtl/>
          <w:cs/>
          <w:lang w:val="ar_AE" w:bidi="ar_AE"/>
        </w:rPr>
      </w:r>
      <w:r>
        <w:rPr>
          <w:rtl/>
          <w:cs/>
          <w:lang w:val="ar_AE" w:bidi="ar_AE"/>
        </w:rPr>
        <w:t>يأمل يوحنا أن يكون غايس بخير وبصحة جيدة. وكانت هذه طريقة عادية ومهذبة لبدء رسالة مكتوبة.</w:t>
      </w:r>
    </w:p>
    <w:p>
      <w:pPr>
        <w:bidi/>
      </w:pPr>
      <w:r>
        <w:rPr>
          <w:rtl/>
          <w:cs/>
          <w:lang w:val="ar_AE" w:bidi="ar_AE"/>
        </w:rPr>
      </w:r>
      <w:r>
        <w:rPr>
          <w:rtl/>
          <w:cs/>
          <w:lang w:val="ar_AE" w:bidi="ar_AE"/>
        </w:rPr>
        <w:t>يوحنا يعرف بالفعل أن نفس غايس بخير؛ أي إن غايس بخير من الناحية الروحية. ويرجو يوحنا أن يكون غايس بخير في جميع جوانب حياته الأخرى على نفس القدر.</w:t>
      </w:r>
    </w:p>
    <w:p>
      <w:pPr>
        <w:bidi/>
      </w:pPr>
      <w:r>
        <w:rPr>
          <w:rtl/>
          <w:cs/>
          <w:lang w:val="ar_AE" w:bidi="ar_AE"/>
        </w:rPr>
      </w:r>
      <w:r>
        <w:rPr>
          <w:rtl/>
          <w:cs/>
          <w:lang w:val="ar_AE" w:bidi="ar_AE"/>
        </w:rPr>
        <w:t xml:space="preserve">توقفوا هنا وناقشوا كيف ستبدأون هذه الرسالة. أوقِفوا الاستماع إلى هذا التسجيل الصوتي هنا. </w:t>
      </w:r>
    </w:p>
    <w:p>
      <w:pPr>
        <w:bidi/>
      </w:pPr>
      <w:r>
        <w:rPr>
          <w:rtl/>
          <w:cs/>
          <w:lang w:val="ar_AE" w:bidi="ar_AE"/>
        </w:rPr>
      </w:r>
      <w:r>
        <w:rPr>
          <w:rtl/>
          <w:cs/>
          <w:lang w:val="ar_AE" w:bidi="ar_AE"/>
        </w:rPr>
        <w:t>ثم نعرف أن بعض المؤمنين جاءوا ليوحنا بأخبار عن غايس. ويدعو يوحنا هؤلاء المؤمنين «إخوة». فجميع المؤمنين إخوة وأخوات بعضهم لبعض لأنهم جميعًا أبناء الله. وربما كان هؤلاء المؤمنون وعاظًا متجوّلين أو مرسلين، وربما كان يوحنا هو الذي أرسلهم. وكان هؤلاء الوعاظ المتجوّلون قد زاروا غايس.</w:t>
      </w:r>
    </w:p>
    <w:p>
      <w:pPr>
        <w:bidi/>
      </w:pPr>
      <w:r>
        <w:rPr>
          <w:rtl/>
          <w:cs/>
          <w:lang w:val="ar_AE" w:bidi="ar_AE"/>
        </w:rPr>
      </w:r>
      <w:r>
        <w:rPr>
          <w:rtl/>
          <w:cs/>
          <w:lang w:val="ar_AE" w:bidi="ar_AE"/>
        </w:rPr>
        <w:t xml:space="preserve">وسمع يوحنا من هؤلاء الوعاظ المسافرين أن غايس أمين للحق. وعندما يتحدث يوحنا عن «الحق»، فهو يقصد الرسالة الحقيقية التي أعطاها الله للناس. وفكرة «الحق» عند يوحنا هي طريقة أخرى للحديث عن رسالة الإنجيل. والشخص الأمين للحق يستمر في الإيمان بالأمور الصحيحة، أي برسالة الله الحقيقية. وغايس </w:t>
      </w:r>
      <w:r>
        <w:rPr>
          <w:b/>
          <w:rtl/>
          <w:cs/>
          <w:lang w:val="ar_AE" w:bidi="ar_AE"/>
        </w:rPr>
        <w:t>يسلك</w:t>
      </w:r>
      <w:r>
        <w:rPr>
          <w:rtl/>
          <w:cs/>
          <w:lang w:val="ar_AE" w:bidi="ar_AE"/>
        </w:rPr>
        <w:t xml:space="preserve"> بالحق. لقد تعلّمنا في رسالة يوحنا السابقة أن الشخص الذي يسلك بالحق هو شخص يؤمن بالأمور الصحيحة عن يسوع، ويطيع الله، ويحب المؤمنين الآخرين.</w:t>
      </w:r>
    </w:p>
    <w:p>
      <w:pPr>
        <w:bidi/>
      </w:pPr>
      <w:r>
        <w:rPr>
          <w:rtl/>
          <w:cs/>
          <w:lang w:val="ar_AE" w:bidi="ar_AE"/>
        </w:rPr>
      </w:r>
      <w:r>
        <w:rPr>
          <w:rtl/>
          <w:cs/>
          <w:lang w:val="ar_AE" w:bidi="ar_AE"/>
        </w:rPr>
        <w:t>يقول يوحنا إنه لا يوجد ما يفرحه أكثر من سماعه أن أبناءه يسلكون بالحق. ويعتبر يوحنا غايس واحدًا من أبنائه. إن غايس ليس ابنًا حقيقيًا ليوحنا، لكن ربما كان قد تعلّم عن يسوع من يوحنا، فيوحنا هو الأب الروحي لغايس.</w:t>
      </w:r>
    </w:p>
    <w:p>
      <w:pPr>
        <w:bidi/>
      </w:pPr>
      <w:r>
        <w:rPr>
          <w:rtl/>
          <w:cs/>
          <w:lang w:val="ar_AE" w:bidi="ar_AE"/>
        </w:rPr>
      </w:r>
      <w:r>
        <w:rPr>
          <w:rtl/>
          <w:cs/>
          <w:lang w:val="ar_AE" w:bidi="ar_AE"/>
        </w:rPr>
        <w:t xml:space="preserve">توقفوا هنا وناقشوا: هل يمكنكم أن تحكوا قصة عن شخص كان أبًا أو أمًا روحية لكم؟ أوقِفوا الاستماع إلى هذا التسجيل الصوتي هنا. </w:t>
      </w:r>
    </w:p>
    <w:p>
      <w:pPr>
        <w:bidi/>
      </w:pPr>
      <w:r>
        <w:rPr>
          <w:rtl/>
          <w:cs/>
          <w:lang w:val="ar_AE" w:bidi="ar_AE"/>
        </w:rPr>
      </w:r>
      <w:r>
        <w:rPr>
          <w:rtl/>
          <w:cs/>
          <w:lang w:val="ar_AE" w:bidi="ar_AE"/>
        </w:rPr>
        <w:t>لقد أظهر غايس أنه أمين للحق، أي إنه يؤمن بالأمور الصحيحة ويفعلها، وذلك من خلال مساعدته للوعاظ المتجوّلين. وربما يعني هذا أن غايس قد استضاف الوعاظ المسافرين الذين جاءوا من عند يوحنا. وهؤلاء هم على الأرجح الأشخاص أنفسهم الذين أخبروا يوحنا بعد ذلك عن غايس. ويبدو أن غايس لم يكن يعرف هؤلاء الأشخاص في البداية. فقد كانوا غرباء عنه، لكنه مع ذلك رحّب بهم وساعدهم لأنهم جاءوا من عند يوحنا.</w:t>
      </w:r>
    </w:p>
    <w:p>
      <w:pPr>
        <w:bidi/>
      </w:pPr>
      <w:r>
        <w:rPr>
          <w:rtl/>
          <w:cs/>
          <w:lang w:val="ar_AE" w:bidi="ar_AE"/>
        </w:rPr>
      </w:r>
      <w:r>
        <w:rPr>
          <w:rtl/>
          <w:cs/>
          <w:lang w:val="ar_AE" w:bidi="ar_AE"/>
        </w:rPr>
        <w:t>في ثقافة غايس، ربما كان من الطبيعي أن يستضيف الشخص أشخاصًا تعرفهم، لكن غايس يفعل أكثر من ذلك. فهو يستضيف حتى أشخاصًا لا يعرفهم! وربما كان هذا أمرًا غير معتاد إلى حد كبير في ثقافة غايس.</w:t>
      </w:r>
    </w:p>
    <w:p>
      <w:pPr>
        <w:bidi/>
      </w:pPr>
      <w:r>
        <w:rPr>
          <w:rtl/>
          <w:cs/>
          <w:lang w:val="ar_AE" w:bidi="ar_AE"/>
        </w:rPr>
      </w:r>
      <w:r>
        <w:rPr>
          <w:rtl/>
          <w:cs/>
          <w:lang w:val="ar_AE" w:bidi="ar_AE"/>
        </w:rPr>
        <w:t>وعندما عاد هؤلاء الوعاظ المتجوّلون إلى يوحنا، تحدثوا عن غايس أمام جميع المؤمنين في كنيسة يوحنا. وأخبروا الجميع عن المحبة التي أظهرها غايس للوعاظ المسافرين. فقد فعل غايس أمورًا طيبة من أجلهم.</w:t>
      </w:r>
    </w:p>
    <w:p>
      <w:pPr>
        <w:bidi/>
      </w:pPr>
      <w:r>
        <w:rPr>
          <w:rtl/>
          <w:cs/>
          <w:lang w:val="ar_AE" w:bidi="ar_AE"/>
        </w:rPr>
      </w:r>
      <w:r>
        <w:rPr>
          <w:rtl/>
          <w:cs/>
          <w:lang w:val="ar_AE" w:bidi="ar_AE"/>
        </w:rPr>
        <w:t xml:space="preserve">توقفوا هنا وقوموا بهذا النشاط: مثّلوا أن يوحنا يرسل بعض الوعاظ المسافرين للقيام بعملهم. مثّلوا أن هؤلاء الوعاظ المسافرين يصلون إلى بيت غايس ويسألونه إن كان بإمكانهم قضاء الليلة في بيته. ومثّلوا أن غايس لا يعرف هؤلاء الوعاظ، لكنه مع ذلك يرحب بهم. ومثّلوا أن الوعاظ المسافرين يواصلون رحلتهم ويخبرون الناس عن يسوع في الطريق. ثم مثّلوا أن الوعاظ يعودون إلى كنيسة يوحنا ويخبرون الناس بما حدث. ومثّلوا أن الوعاظ يقولون كلامًا حسنًا عن غايس. ويمكنكم أيضًا أن تمثّلوا أن يوحنا يفرح فرحًا عظيمًا عندما يسمع كل هذا. أوقِفوا الاستماع إلى هذا التسجيل الصوتي هنا. </w:t>
      </w:r>
    </w:p>
    <w:p>
      <w:pPr>
        <w:bidi/>
      </w:pPr>
      <w:r>
        <w:rPr>
          <w:rtl/>
          <w:cs/>
          <w:lang w:val="ar_AE" w:bidi="ar_AE"/>
        </w:rPr>
      </w:r>
      <w:r>
        <w:rPr>
          <w:rtl/>
          <w:cs/>
          <w:lang w:val="ar_AE" w:bidi="ar_AE"/>
        </w:rPr>
        <w:t>يطلب يوحنا من غايس أن يستمر في فعل هذه الأمور الصالحة. وفي المرة القادمة التي يأتي فيها وعاظ مسافرون إلى غايس، ينبغي لغايس أن يساعدهم مرة أخرى. ويقول يوحنا إن غايس يحسن صنعًا عندما يساعد الإخوة. وهذه طريقة مهذبة يطلب بها يوحنا من غايس أن يفعل ذلك. ويطلب يوحنا من غايس أن يجهّز الإخوة لمواصلة رحلتهم بطريقة تليق بالله. وهذا يعني أن على غايس أن يعطي هؤلاء الوعاظ المسافرين ما يحتاجون إليه حتى يتمكنوا من مواصلة عملهم. وعندما يساعد المؤمنون بعضهم بعضًا، فإن هذا يكرم الله. ويسرّ الله عندما يساعد المؤمنون بعضهم بعضًا.</w:t>
      </w:r>
    </w:p>
    <w:p>
      <w:pPr>
        <w:bidi/>
      </w:pPr>
      <w:r>
        <w:rPr>
          <w:rtl/>
          <w:cs/>
          <w:lang w:val="ar_AE" w:bidi="ar_AE"/>
        </w:rPr>
      </w:r>
      <w:r>
        <w:rPr>
          <w:rtl/>
          <w:cs/>
          <w:lang w:val="ar_AE" w:bidi="ar_AE"/>
        </w:rPr>
        <w:t>من المهم مساعدة الوعاظ المسافرين لأنهم يعملون من أجل «الاسم». ويشير «الاسم» إلى المسيح. ويقصد يوحنا أن هؤلاء الوعاظ يعملون من أجل المسيح.</w:t>
      </w:r>
    </w:p>
    <w:p>
      <w:pPr>
        <w:bidi/>
      </w:pPr>
      <w:r>
        <w:rPr>
          <w:rtl/>
          <w:cs/>
          <w:lang w:val="ar_AE" w:bidi="ar_AE"/>
        </w:rPr>
      </w:r>
      <w:r>
        <w:rPr>
          <w:rtl/>
          <w:cs/>
          <w:lang w:val="ar_AE" w:bidi="ar_AE"/>
        </w:rPr>
        <w:t>ولا يأخذ هؤلاء الوعاظ مالًا أو مساعدة من غير المؤمنين. ولذلك تقع على المؤمنين الآخرين مسؤولية مساعدة هؤلاء الوعاظ. وعندما يساعد المؤمنون الوعاظ والمرسلين على القيام بعملهم، فإنهم بذلك يشاركون هم أنفسهم أيضًا في عمل الله. ويقول يوحنا إنهم بذلك يصبحون شركاء في الحق. أي إنهم يشاركون في عمل إيصال رسالة الله الحقيقية إلى الناس.</w:t>
      </w:r>
    </w:p>
    <w:p>
      <w:pPr>
        <w:bidi/>
      </w:pPr>
      <w:r>
        <w:rPr>
          <w:rtl/>
          <w:cs/>
          <w:lang w:val="ar_AE" w:bidi="ar_AE"/>
        </w:rPr>
      </w:r>
      <w:r>
        <w:rPr>
          <w:rtl/>
          <w:cs/>
          <w:lang w:val="ar_AE" w:bidi="ar_AE"/>
        </w:rPr>
        <w:t xml:space="preserve">توقفوا هنا وقوموا بهذا النشاط: ابحثوا عن شيء ثقيل، مثل حقيبة تحتوي على أشياء كثيرة، أو حجر، أو دلو من الماء، أو أي شيء آخر تجدونه. واطلبوا من شخص واحد أن يحمل هذا الشيء الثقيل لمسافة معينة. واتفقوا معًا على المكان الذي ينبغي لهذا الشخص أن يأخذ الشيء إليه. وبينما يحمل الشخص هذا الشيء، يقوم جميع الآخرين ببعض الأمور لمساعدته. فيمكنهم أن يعطوه ماءً أو بعض الطعام، أو أن يزيلوا عائقًا من الطريق. ويمكنكم تمثيل ذلك أو استخدام طعام وأشياء حقيقية. وعندما يصل الشخص إلى النهاية، يحتفل الجميع. أوقِفوا الاستماع إلى هذا التسجيل الصوتي هنا. </w:t>
      </w:r>
    </w:p>
    <w:p>
      <w:pPr>
        <w:bidi/>
      </w:pPr>
      <w:r>
        <w:rPr>
          <w:rtl/>
          <w:cs/>
          <w:lang w:val="ar_AE" w:bidi="ar_AE"/>
        </w:rPr>
      </w:r>
      <w:r>
        <w:rPr>
          <w:rtl/>
          <w:cs/>
          <w:lang w:val="ar_AE" w:bidi="ar_AE"/>
        </w:rPr>
        <w:t>عندما قمتم بهذا النشاط، كان شخص واحد فقط هو الذي يحمل الشيء الثقيل، لكن الأشخاص الآخرين كانوا يساعدونه بتوفير ما يحتاج إليه. وفي النهاية، احتفل الجميع. فقد شارك الجميع بطريقة ما في إيصال الشيء إلى المكان الآخر. وبالطريقة نفسها، فإن كل من يساعد الوعاظ والمرسلين والقساوسة وغيرهم من الأشخاص الذين يقومون بعمل خاص من أجل الله، يصبح هو أيضًا شريكًا في هذا العمل الخاص.</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يوحنا الثالثة، الآيات من 1 إلى 8،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كاتب هذه الرسالة، الذي يدعو نفسه «الشيخ»</w:t>
      </w:r>
    </w:p>
    <w:p>
      <w:pPr>
        <w:pStyle w:val="ListBullet"/>
        <w:bidi/>
        <w:spacing w:line="240" w:lineRule="auto"/>
        <w:ind w:left="720"/>
      </w:pPr>
      <w:r>
        <w:rPr>
          <w:rtl/>
          <w:cs/>
          <w:lang w:val="ar_AE" w:bidi="ar_AE"/>
        </w:rPr>
      </w:r>
      <w:r>
        <w:rPr>
          <w:rtl/>
          <w:cs/>
          <w:lang w:val="ar_AE" w:bidi="ar_AE"/>
        </w:rPr>
        <w:t>غايس</w:t>
      </w:r>
    </w:p>
    <w:p>
      <w:pPr>
        <w:pStyle w:val="ListBullet"/>
        <w:bidi/>
        <w:spacing w:line="240" w:lineRule="auto"/>
        <w:ind w:left="720"/>
      </w:pPr>
      <w:r>
        <w:rPr>
          <w:rtl/>
          <w:cs/>
          <w:lang w:val="ar_AE" w:bidi="ar_AE"/>
        </w:rPr>
      </w:r>
      <w:r>
        <w:rPr>
          <w:rtl/>
          <w:cs/>
          <w:lang w:val="ar_AE" w:bidi="ar_AE"/>
        </w:rPr>
        <w:t>بعض الوعاظ المسافرين</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وغير المؤمنين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أن يوحنا يتحدث إلى غايس. بالطبع، يوحنا بعيد عن غايس ولا يستطيع أن يراه وهو يكتب. لكن عندما نمثّل الأمر كما لو أن يوحنا يتحدث مباشرة إلى غايس، فسيساعدنا ذلك على فهم الرسالة بصورة أفضل.</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«اَلشَّيْخُ، إِلَى غَايُسَ الْحَبِيبِ الَّذِي أَنَا أُحِبُّهُ لأننا كلانا نؤمن برسالة الله الحقيقية.</w:t>
      </w:r>
    </w:p>
    <w:p>
      <w:pPr>
        <w:bidi/>
      </w:pPr>
      <w:r>
        <w:rPr>
          <w:rtl/>
          <w:cs/>
          <w:lang w:val="ar_AE" w:bidi="ar_AE"/>
        </w:rPr>
      </w:r>
      <w:r>
        <w:rPr>
          <w:rtl/>
          <w:cs/>
          <w:lang w:val="ar_AE" w:bidi="ar_AE"/>
        </w:rPr>
        <w:t xml:space="preserve"> أَيُّهَا الْحَبِيبُ غايُس، فِي كُلِّ شَيْءٍ أَرُومُ أَنْ تَكُونَ نَاجِحًا وَصَحِيحًا، كَمَا أَنَّ نَفْسَكَ نَاجِحَةٌ. وأنا </w:t>
      </w:r>
      <w:r>
        <w:rPr>
          <w:b/>
          <w:rtl/>
          <w:cs/>
          <w:lang w:val="ar_AE" w:bidi="ar_AE"/>
        </w:rPr>
        <w:t>أعرف</w:t>
      </w:r>
      <w:r>
        <w:rPr>
          <w:rtl/>
          <w:cs/>
          <w:lang w:val="ar_AE" w:bidi="ar_AE"/>
        </w:rPr>
        <w:t xml:space="preserve"> أنك بخير روحيًا لأنني سمعت للتو أخبارًا طيبة عنك! فقد زارك بعض المؤمنين الذين يسافرون من مكان إلى آخر لتعليم المؤمنين الآخرين. وعندما عاد هؤلاء المؤمنون، أخبروني أنك تؤمن برسالة الله الحقيقية وتطيعها. وقد أسعدني هذا جدًا! لأَنِّي فَرِحْتُ جِدًّا إِذْ حَضَرَ إِخْوَةٌ وَشَهِدُوا بِالْحَقِّ الَّذِي فِيكَ، كَمَا أَنَّكَ تَسْلُكُ بِالْحَقِّ».</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غايس: «فيمَ تفكر؟» قد يجيب الأشخاص بعبارات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«يا غايس العزيز، سمعت أنك تفعل خيرًا كثيرًا للوعاظ المسافرين مثل هؤلاء الأشخاص. فأنت تساعد هؤلاء الوعاظ حتى عندما يكونون غرباء عنك! وبفعلك هذا، تُظهر لهم أنك تحبهم. وقد أخبرني أصدقائي وأخبروا المؤمنين الآخرين في كنيستنا بكل ما فعلته.</w:t>
      </w:r>
    </w:p>
    <w:p>
      <w:pPr>
        <w:bidi/>
      </w:pPr>
      <w:r>
        <w:rPr>
          <w:rtl/>
          <w:cs/>
          <w:lang w:val="ar_AE" w:bidi="ar_AE"/>
        </w:rPr>
      </w:r>
      <w:r>
        <w:rPr>
          <w:rtl/>
          <w:cs/>
          <w:lang w:val="ar_AE" w:bidi="ar_AE"/>
        </w:rPr>
        <w:t>وأشجعك أن تستمر في فعل ذلك. فعندما يأتي الوعاظ المسافرون لزيارتك، أرجو أن تعطيهم ما يحتاجون إليه لكي يواصلوا رحلتهم. وعندما تفعل ذلك، يسرّ الله بك.</w:t>
      </w:r>
    </w:p>
    <w:p>
      <w:pPr>
        <w:bidi/>
      </w:pPr>
      <w:r>
        <w:rPr>
          <w:rtl/>
          <w:cs/>
          <w:lang w:val="ar_AE" w:bidi="ar_AE"/>
        </w:rPr>
      </w:r>
      <w:r>
        <w:rPr>
          <w:rtl/>
          <w:cs/>
          <w:lang w:val="ar_AE" w:bidi="ar_AE"/>
        </w:rPr>
        <w:t xml:space="preserve">هؤلاء الوعاظ يسافرون لأن المسيح يريد منهم أن يفعلوا ذلك، وهم لا يأخذون أي مساعدة من غير المؤمنين. ولذلك، من المهم أن نقوم </w:t>
      </w:r>
      <w:r>
        <w:rPr>
          <w:b/>
          <w:rtl/>
          <w:cs/>
          <w:lang w:val="ar_AE" w:bidi="ar_AE"/>
        </w:rPr>
        <w:t>نحن</w:t>
      </w:r>
      <w:r>
        <w:rPr>
          <w:rtl/>
          <w:cs/>
          <w:lang w:val="ar_AE" w:bidi="ar_AE"/>
        </w:rPr>
        <w:t xml:space="preserve"> بدعمهم وعندما نفعل ذلك، فإننا نساعد مزيدًا من الناس على سماع رسالة الله الحقيقية».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غايس: «فيمَ تفكر؟»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يوحنا الثالثة، الآيات من 1 إلى 8،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وهذا السِّفر هو رسالة من شخص يدعو نفسه «الشيخ». وكلمة "شيخ" تعني شخصًا مسنًا. والشخص المسن يتمتع بخبرة وسلطة أكثر من شخص أصغر سنا. لذلك بدأ الناس مع مرور الوقت باستخدام كلمة «شيخ» للإشارة إلى شخص له سلطة في الكنيسة، مثل الراعي أو القائد.</w:t>
      </w:r>
    </w:p>
    <w:p>
      <w:pPr>
        <w:bidi/>
      </w:pPr>
      <w:r>
        <w:rPr>
          <w:rtl/>
          <w:cs/>
          <w:lang w:val="ar_AE" w:bidi="ar_AE"/>
        </w:rPr>
      </w:r>
      <w:r>
        <w:rPr>
          <w:rtl/>
          <w:cs/>
          <w:lang w:val="ar_AE" w:bidi="ar_AE"/>
        </w:rPr>
        <w:t>يقول يوحنا إنه «</w:t>
      </w:r>
      <w:r>
        <w:rPr>
          <w:b/>
          <w:rtl/>
          <w:cs/>
          <w:lang w:val="ar_AE" w:bidi="ar_AE"/>
        </w:rPr>
        <w:t>الشيخ</w:t>
      </w:r>
      <w:r>
        <w:rPr>
          <w:rtl/>
          <w:cs/>
          <w:lang w:val="ar_AE" w:bidi="ar_AE"/>
        </w:rPr>
        <w:t>»، لأن هذا على الأرجح هو اللقب الذي كان الناس يطلقونه عليه. قد يكون هناك العديد من الشيوخ، لكن يوحنا كان الأهم.</w:t>
      </w:r>
    </w:p>
    <w:p>
      <w:pPr>
        <w:bidi/>
      </w:pPr>
      <w:r>
        <w:rPr>
          <w:rtl/>
          <w:cs/>
          <w:lang w:val="ar_AE" w:bidi="ar_AE"/>
        </w:rPr>
      </w:r>
      <w:r>
        <w:rPr>
          <w:rtl/>
          <w:cs/>
          <w:lang w:val="ar_AE" w:bidi="ar_AE"/>
        </w:rPr>
        <w:t xml:space="preserve">توقفوا هنا وناقشوا كيف تقولون بلغتكم إن هذه رسالة من </w:t>
      </w:r>
      <w:r>
        <w:rPr>
          <w:b/>
          <w:rtl/>
          <w:cs/>
          <w:lang w:val="ar_AE" w:bidi="ar_AE"/>
        </w:rPr>
        <w:t>الشيخ</w:t>
      </w:r>
      <w:r>
        <w:rPr>
          <w:rtl/>
          <w:cs/>
          <w:lang w:val="ar_AE" w:bidi="ar_AE"/>
        </w:rPr>
        <w:t xml:space="preserve">. استخدموا الكلمة نفسها التي استخدمتموها للتعبير عن «شيخ» عندما ترجمتم رسالة يوحنا الثانية. شيخ: كلمة بقاموس الكلمات الرئيسية. أوقِفوا الاستماع إلى هذا التسجيل الصوتي هنا. </w:t>
      </w:r>
    </w:p>
    <w:p>
      <w:pPr>
        <w:bidi/>
      </w:pPr>
      <w:r>
        <w:rPr>
          <w:rtl/>
          <w:cs/>
          <w:lang w:val="ar_AE" w:bidi="ar_AE"/>
        </w:rPr>
      </w:r>
      <w:r>
        <w:rPr>
          <w:rtl/>
          <w:cs/>
          <w:lang w:val="ar_AE" w:bidi="ar_AE"/>
        </w:rPr>
        <w:t>يبدأ يوحنا هذا الجزء بأن يدعو غايس «</w:t>
      </w:r>
      <w:r>
        <w:rPr>
          <w:b/>
          <w:rtl/>
          <w:cs/>
          <w:lang w:val="ar_AE" w:bidi="ar_AE"/>
        </w:rPr>
        <w:t>الحبيب</w:t>
      </w:r>
      <w:r>
        <w:rPr>
          <w:rtl/>
          <w:cs/>
          <w:lang w:val="ar_AE" w:bidi="ar_AE"/>
        </w:rPr>
        <w:t>». وهذا يعني أن يوحنا يحب غايس. وقد يعني أيضًا أن الله يحب غايس. وكلاهما صحيح! وفي ترجمتكم، من الأفضل أن تستخدموا كلمة يستطيع قائد كبير محترم أن يخاطب بها الآخرين بمحبة ولطف شديدين. وفي رسالة يوحنا الأولى، وهي عظته، خاطب يوحنا مستمعيه أيضًا بوصفهم «أحباء». استخدموا الكلمة نفسها التي استخدمتموها هناك.</w:t>
      </w:r>
    </w:p>
    <w:p>
      <w:pPr>
        <w:bidi/>
      </w:pPr>
      <w:r>
        <w:rPr>
          <w:rtl/>
          <w:cs/>
          <w:lang w:val="ar_AE" w:bidi="ar_AE"/>
        </w:rPr>
      </w:r>
      <w:r>
        <w:rPr>
          <w:rtl/>
          <w:cs/>
          <w:lang w:val="ar_AE" w:bidi="ar_AE"/>
        </w:rPr>
        <w:t xml:space="preserve">توقفوا هنا وناقشوا كيف تريدون أن يخاطب يوحنا غايس في هذا الموضع. أوقِفوا الاستماع إلى هذا التسجيل الصوتي هنا. </w:t>
      </w:r>
    </w:p>
    <w:p>
      <w:pPr>
        <w:bidi/>
      </w:pPr>
      <w:r>
        <w:rPr>
          <w:rtl/>
          <w:cs/>
          <w:lang w:val="ar_AE" w:bidi="ar_AE"/>
        </w:rPr>
      </w:r>
      <w:r>
        <w:rPr>
          <w:rtl/>
          <w:cs/>
          <w:lang w:val="ar_AE" w:bidi="ar_AE"/>
        </w:rPr>
        <w:t xml:space="preserve">يتمنى يوحنا أن يكون غايس بخير. وتقول بعض الترجمات إن يوحنا </w:t>
      </w:r>
      <w:r>
        <w:rPr>
          <w:b/>
          <w:rtl/>
          <w:cs/>
          <w:lang w:val="ar_AE" w:bidi="ar_AE"/>
        </w:rPr>
        <w:t>يصلّي</w:t>
      </w:r>
      <w:r>
        <w:rPr>
          <w:rtl/>
          <w:cs/>
          <w:lang w:val="ar_AE" w:bidi="ar_AE"/>
        </w:rPr>
        <w:t xml:space="preserve"> لكي يكون غايس بخير. ويستخدم يوحنا الطريقة المعتادة في بدء الرسالة. فهو يعبّر بأدب عن أمله في أن يكون غايس بخير.</w:t>
      </w:r>
    </w:p>
    <w:p>
      <w:pPr>
        <w:bidi/>
      </w:pPr>
      <w:r>
        <w:rPr>
          <w:rtl/>
          <w:cs/>
          <w:lang w:val="ar_AE" w:bidi="ar_AE"/>
        </w:rPr>
      </w:r>
      <w:r>
        <w:rPr>
          <w:rtl/>
          <w:cs/>
          <w:lang w:val="ar_AE" w:bidi="ar_AE"/>
        </w:rPr>
        <w:t xml:space="preserve">توقفوا هنا وناقشوا كيف يمكنكم أن تعبّروا في لغتكم عن أن يوحنا </w:t>
      </w:r>
      <w:r>
        <w:rPr>
          <w:b/>
          <w:rtl/>
          <w:cs/>
          <w:lang w:val="ar_AE" w:bidi="ar_AE"/>
        </w:rPr>
        <w:t>يروم</w:t>
      </w:r>
      <w:r>
        <w:rPr>
          <w:rtl/>
          <w:cs/>
          <w:lang w:val="ar_AE" w:bidi="ar_AE"/>
        </w:rPr>
        <w:t xml:space="preserve">، أي يتمنى أن يكون غايس بخير. وإذا أردتم أن تقولوا إن يوحنا «يصلّي لكي يكون غايس بخير»، فيمكنكم الرجوع إلى كلمة </w:t>
      </w:r>
      <w:r>
        <w:rPr>
          <w:b/>
          <w:rtl/>
          <w:cs/>
          <w:lang w:val="ar_AE" w:bidi="ar_AE"/>
        </w:rPr>
        <w:t xml:space="preserve">يصلّي </w:t>
      </w:r>
      <w:r>
        <w:rPr>
          <w:rtl/>
          <w:cs/>
          <w:lang w:val="ar_AE" w:bidi="ar_AE"/>
        </w:rPr>
        <w:t xml:space="preserve">في قاموس الكلمات الرئيسية، للمزيد من المعلومات. أوقِفوا الاستماع إلى هذا التسجيل الصوتي هنا. </w:t>
      </w:r>
    </w:p>
    <w:p>
      <w:pPr>
        <w:bidi/>
      </w:pPr>
      <w:r>
        <w:rPr>
          <w:rtl/>
          <w:cs/>
          <w:lang w:val="ar_AE" w:bidi="ar_AE"/>
        </w:rPr>
      </w:r>
      <w:r>
        <w:rPr>
          <w:rtl/>
          <w:cs/>
          <w:lang w:val="ar_AE" w:bidi="ar_AE"/>
        </w:rPr>
        <w:t>يتمنى يوحنا أن يكون غايس بخير في جميع جوانب حياته. كما يأمل أيضًا أن يكون غايس بصحة جيدة. ومرة أخرى، يستخدم يوحنا هنا طريقة معتادة ومهذبة لبدء رسالة مكتوبة. ويوحنا يعرف بالفعل أن غايس بخير من الناحية الروحية. وتقول بعض الترجمات إن نفس غايس بخير. وهذا يعني نفس الشيء. أي إن غايس له علاقة جيدة بالله. ويأمل يوحنا أن يكون غايس بخير جسديًا بقدر ما هو بخير روحيًا.</w:t>
      </w:r>
    </w:p>
    <w:p>
      <w:pPr>
        <w:bidi/>
      </w:pPr>
      <w:r>
        <w:rPr>
          <w:rtl/>
          <w:cs/>
          <w:lang w:val="ar_AE" w:bidi="ar_AE"/>
        </w:rPr>
      </w:r>
      <w:r>
        <w:rPr>
          <w:rtl/>
          <w:cs/>
          <w:lang w:val="ar_AE" w:bidi="ar_AE"/>
        </w:rPr>
        <w:t xml:space="preserve">توقفوا هنا وناقشوا كيف يمكنكم أن تعبّروا عن أن يوحنا يأمل أن يكون غايس بخير وبصحة جيدة، كما أنه بخير من الناحية </w:t>
      </w:r>
      <w:r>
        <w:rPr>
          <w:b/>
          <w:rtl/>
          <w:cs/>
          <w:lang w:val="ar_AE" w:bidi="ar_AE"/>
        </w:rPr>
        <w:t>الروحية</w:t>
      </w:r>
      <w:r>
        <w:rPr>
          <w:rtl/>
          <w:cs/>
          <w:lang w:val="ar_AE" w:bidi="ar_AE"/>
        </w:rPr>
        <w:t xml:space="preserve">. وإذا أردتم استخدام كلمة </w:t>
      </w:r>
      <w:r>
        <w:rPr>
          <w:b/>
          <w:rtl/>
          <w:cs/>
          <w:lang w:val="ar_AE" w:bidi="ar_AE"/>
        </w:rPr>
        <w:t>النفس</w:t>
      </w:r>
      <w:r>
        <w:rPr>
          <w:rtl/>
          <w:cs/>
          <w:lang w:val="ar_AE" w:bidi="ar_AE"/>
        </w:rPr>
        <w:t xml:space="preserve">، فيمكنكم الاستماع إلى شرحها في قاموس الكلمات الرئيسية. أوقِفوا الاستماع إلى هذا التسجيل الصوتي هنا. </w:t>
      </w:r>
    </w:p>
    <w:p>
      <w:pPr>
        <w:bidi/>
      </w:pPr>
      <w:r>
        <w:rPr>
          <w:rtl/>
          <w:cs/>
          <w:lang w:val="ar_AE" w:bidi="ar_AE"/>
        </w:rPr>
      </w:r>
      <w:r>
        <w:rPr>
          <w:rtl/>
          <w:cs/>
          <w:lang w:val="ar_AE" w:bidi="ar_AE"/>
        </w:rPr>
        <w:t>فرح يوحنا فرحًا عظيمًا عندما جاء بعض الإخوة وأخبروه عن غايس. وعندما يفرح الشخص جدًا، فهذا يعني أنه سعيد للغاية. وتشير كلمة «الإخوة» إلى المؤمنين، وربما تشير هنا بشكل خاص إلى الوعاظ المتجولين.</w:t>
      </w:r>
    </w:p>
    <w:p>
      <w:pPr>
        <w:bidi/>
      </w:pPr>
      <w:r>
        <w:rPr>
          <w:rtl/>
          <w:cs/>
          <w:lang w:val="ar_AE" w:bidi="ar_AE"/>
        </w:rPr>
      </w:r>
      <w:r>
        <w:rPr>
          <w:rtl/>
          <w:cs/>
          <w:lang w:val="ar_AE" w:bidi="ar_AE"/>
        </w:rPr>
        <w:t xml:space="preserve">توقفوا هنا وناقشوا الكلمة أو العبارة التي تريدون استخدامها للتعبير عن </w:t>
      </w:r>
      <w:r>
        <w:rPr>
          <w:b/>
          <w:rtl/>
          <w:cs/>
          <w:lang w:val="ar_AE" w:bidi="ar_AE"/>
        </w:rPr>
        <w:t>الإخوة</w:t>
      </w:r>
      <w:r>
        <w:rPr>
          <w:rtl/>
          <w:cs/>
          <w:lang w:val="ar_AE" w:bidi="ar_AE"/>
        </w:rPr>
        <w:t xml:space="preserve"> هنا. ويمكنكم اختيار الكلمة نفسها التي استخدمتموها للتعبير عن «الإخوة» في رسالة يوحنا الأولى. أوقِفوا الاستماع إلى هذا التسجيل الصوتي هنا. </w:t>
      </w:r>
    </w:p>
    <w:p>
      <w:pPr>
        <w:bidi/>
      </w:pPr>
      <w:r>
        <w:rPr>
          <w:rtl/>
          <w:cs/>
          <w:lang w:val="ar_AE" w:bidi="ar_AE"/>
        </w:rPr>
      </w:r>
      <w:r>
        <w:rPr>
          <w:rtl/>
          <w:cs/>
          <w:lang w:val="ar_AE" w:bidi="ar_AE"/>
        </w:rPr>
        <w:t xml:space="preserve">شهد الإخوة بأن غايس أمين للحق. وعندما تشهد، فإنك تخبر عن شيء رأيته بنفسك وتعرف أنه صحيح. وكان غايس يسلك بأمان في الحق. وهذا يعني أن غايس يؤمن برسالة الله الحقيقية ويعيش </w:t>
      </w:r>
      <w:r>
        <w:rPr>
          <w:b/>
          <w:rtl/>
          <w:cs/>
          <w:lang w:val="ar_AE" w:bidi="ar_AE"/>
        </w:rPr>
        <w:t>بحسب</w:t>
      </w:r>
      <w:r>
        <w:rPr>
          <w:rtl/>
          <w:cs/>
          <w:lang w:val="ar_AE" w:bidi="ar_AE"/>
        </w:rPr>
        <w:t xml:space="preserve"> رسالة الله. فهو يؤمن بالأمور الصحيحة ويفعل الأمور الصحيحة.</w:t>
      </w:r>
    </w:p>
    <w:p>
      <w:pPr>
        <w:bidi/>
      </w:pPr>
      <w:r>
        <w:rPr>
          <w:rtl/>
          <w:cs/>
          <w:lang w:val="ar_AE" w:bidi="ar_AE"/>
        </w:rPr>
      </w:r>
      <w:r>
        <w:rPr>
          <w:rtl/>
          <w:cs/>
          <w:lang w:val="ar_AE" w:bidi="ar_AE"/>
        </w:rPr>
        <w:t>توقفوا هنا وناقشوا كيف ستعبّرون عن أن الإخوة</w:t>
      </w:r>
      <w:r>
        <w:rPr>
          <w:b/>
          <w:rtl/>
          <w:cs/>
          <w:lang w:val="ar_AE" w:bidi="ar_AE"/>
        </w:rPr>
        <w:t xml:space="preserve"> شهدوا</w:t>
      </w:r>
      <w:r>
        <w:rPr>
          <w:rtl/>
          <w:cs/>
          <w:lang w:val="ar_AE" w:bidi="ar_AE"/>
        </w:rPr>
        <w:t xml:space="preserve"> بأن غايس أمين </w:t>
      </w:r>
      <w:r>
        <w:rPr>
          <w:b/>
          <w:rtl/>
          <w:cs/>
          <w:lang w:val="ar_AE" w:bidi="ar_AE"/>
        </w:rPr>
        <w:t>ويسلك بالحق</w:t>
      </w:r>
      <w:r>
        <w:rPr>
          <w:rtl/>
          <w:cs/>
          <w:lang w:val="ar_AE" w:bidi="ar_AE"/>
        </w:rPr>
        <w:t xml:space="preserve">. وكلمة «الشهادة» موجودة في قاموس الكلمات الرئيسية. أوقِفوا الاستماع إلى هذا التسجيل الصوتي هنا. </w:t>
      </w:r>
    </w:p>
    <w:p>
      <w:pPr>
        <w:bidi/>
      </w:pPr>
      <w:r>
        <w:rPr>
          <w:rtl/>
          <w:cs/>
          <w:lang w:val="ar_AE" w:bidi="ar_AE"/>
        </w:rPr>
      </w:r>
      <w:r>
        <w:rPr>
          <w:rtl/>
          <w:cs/>
          <w:lang w:val="ar_AE" w:bidi="ar_AE"/>
        </w:rPr>
        <w:t xml:space="preserve">غايس يسلك بالحق وهذا يعني أن غايس </w:t>
      </w:r>
      <w:r>
        <w:rPr>
          <w:b/>
          <w:rtl/>
          <w:cs/>
          <w:lang w:val="ar_AE" w:bidi="ar_AE"/>
        </w:rPr>
        <w:t>يستمر</w:t>
      </w:r>
      <w:r>
        <w:rPr>
          <w:rtl/>
          <w:cs/>
          <w:lang w:val="ar_AE" w:bidi="ar_AE"/>
        </w:rPr>
        <w:t xml:space="preserve"> في الإيمان بالأمور الصحيحة وفعلها.</w:t>
      </w:r>
    </w:p>
    <w:p>
      <w:pPr>
        <w:bidi/>
      </w:pPr>
      <w:r>
        <w:rPr>
          <w:rtl/>
          <w:cs/>
          <w:lang w:val="ar_AE" w:bidi="ar_AE"/>
        </w:rPr>
      </w:r>
      <w:r>
        <w:rPr>
          <w:rtl/>
          <w:cs/>
          <w:lang w:val="ar_AE" w:bidi="ar_AE"/>
        </w:rPr>
        <w:t xml:space="preserve">توقفوا هنا وناقشوا كيف ستعبّرون عن أن غايس « </w:t>
      </w:r>
      <w:r>
        <w:rPr>
          <w:b/>
          <w:rtl/>
          <w:cs/>
          <w:lang w:val="ar_AE" w:bidi="ar_AE"/>
        </w:rPr>
        <w:t>يسلك بالحق</w:t>
      </w:r>
      <w:r>
        <w:rPr>
          <w:rtl/>
          <w:cs/>
          <w:lang w:val="ar_AE" w:bidi="ar_AE"/>
        </w:rPr>
        <w:t xml:space="preserve">». استخدموا الكلمات نفسها التي استخدمتموها عندما كنتم تترجمون رسالة يوحنا الثانية. أوقِفوا الاستماع إلى هذا التسجيل الصوتي هنا. </w:t>
      </w:r>
    </w:p>
    <w:p>
      <w:pPr>
        <w:bidi/>
      </w:pPr>
      <w:r>
        <w:rPr>
          <w:rtl/>
          <w:cs/>
          <w:lang w:val="ar_AE" w:bidi="ar_AE"/>
        </w:rPr>
      </w:r>
      <w:r>
        <w:rPr>
          <w:rtl/>
          <w:cs/>
          <w:lang w:val="ar_AE" w:bidi="ar_AE"/>
        </w:rPr>
        <w:t>يفرح يوحنا أكثر ما يكون عندما يسمع أن أبناءه يسلكون بالحق. وقد رأينا أيضًا في الرسائل السابقة أن يوحنا كثيرًا ما يدعو مستمعيه «أبناءه». فيوحنا يحب المؤمنين كما يحب الأب أبناءه. ويوحنا هو أب روحي لغايس.</w:t>
      </w:r>
    </w:p>
    <w:p>
      <w:pPr>
        <w:bidi/>
      </w:pPr>
      <w:r>
        <w:rPr>
          <w:rtl/>
          <w:cs/>
          <w:lang w:val="ar_AE" w:bidi="ar_AE"/>
        </w:rPr>
      </w:r>
      <w:r>
        <w:rPr>
          <w:rtl/>
          <w:cs/>
          <w:lang w:val="ar_AE" w:bidi="ar_AE"/>
        </w:rPr>
        <w:t xml:space="preserve">توقفوا هنا وناقشوا كيف يمكنكم أن تعبّروا عن أن يوحنا يفرح عندما يسمع أن </w:t>
      </w:r>
      <w:r>
        <w:rPr>
          <w:b/>
          <w:rtl/>
          <w:cs/>
          <w:lang w:val="ar_AE" w:bidi="ar_AE"/>
        </w:rPr>
        <w:t>أبناءه</w:t>
      </w:r>
      <w:r>
        <w:rPr>
          <w:rtl/>
          <w:cs/>
          <w:lang w:val="ar_AE" w:bidi="ar_AE"/>
        </w:rPr>
        <w:t xml:space="preserve"> يسلكون في الحق. أوقِفوا الاستماع إلى هذا التسجيل الصوتي هنا. </w:t>
      </w:r>
    </w:p>
    <w:p>
      <w:pPr>
        <w:bidi/>
      </w:pPr>
      <w:r>
        <w:rPr>
          <w:rtl/>
          <w:cs/>
          <w:lang w:val="ar_AE" w:bidi="ar_AE"/>
        </w:rPr>
      </w:r>
      <w:r>
        <w:rPr>
          <w:rtl/>
          <w:cs/>
          <w:lang w:val="ar_AE" w:bidi="ar_AE"/>
        </w:rPr>
        <w:t>أخبر المعلمون المسافرون الكنيسة بمحبة غايس. في الكتاب المقُدس، لم يستخدم الناس أبدًا كلمة "كنيسة" للتعبير عن مبنى. بل إن الكنيسة هي مجتمع من الناس الذين يؤمنون بيسوع. والناس الذين ينتمون إلى الكنيسة، يأتون معًا بانتظام ليصلون ويعبدون الله ويحتفلون بعشاء الرب و يدرسون كلمة الله معًا.</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الكنيسة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يخرج الإخوة من أجل «اسمه». ويستخدم يوحنا عبارة «خرجوا» لوصف عمل المبشرين والمرسلين. وقد استخدم يوحنا الكلمة نفسها عندما تحدث عن المعلمين الكذبة في رسالته السابقة. ففي تلك الرسالة، قال يوحنا إن معلمين كذبة كثيرين قد خرجوا إلى العالم.</w:t>
      </w:r>
    </w:p>
    <w:p>
      <w:pPr>
        <w:bidi/>
      </w:pPr>
      <w:r>
        <w:rPr>
          <w:rtl/>
          <w:cs/>
          <w:lang w:val="ar_AE" w:bidi="ar_AE"/>
        </w:rPr>
      </w:r>
      <w:r>
        <w:rPr>
          <w:rtl/>
          <w:cs/>
          <w:lang w:val="ar_AE" w:bidi="ar_AE"/>
        </w:rPr>
        <w:t xml:space="preserve">ويخرج الإخوة من أجل «اسمه». وتشير عبارة «اسمه» إلى </w:t>
      </w:r>
      <w:r>
        <w:rPr>
          <w:b/>
          <w:rtl/>
          <w:cs/>
          <w:lang w:val="ar_AE" w:bidi="ar_AE"/>
        </w:rPr>
        <w:t>اسم المسيح</w:t>
      </w:r>
      <w:r>
        <w:rPr>
          <w:rtl/>
          <w:cs/>
          <w:lang w:val="ar_AE" w:bidi="ar_AE"/>
        </w:rPr>
        <w:t>، أو إلى اسم الله، أو إلى كليهما. وهذا يعني أن الإخوة يسافرون بهدف إخبار الآخرين عن المسيح.</w:t>
      </w:r>
    </w:p>
    <w:p>
      <w:pPr>
        <w:bidi/>
      </w:pPr>
      <w:r>
        <w:rPr>
          <w:rtl/>
          <w:cs/>
          <w:lang w:val="ar_AE" w:bidi="ar_AE"/>
        </w:rPr>
      </w:r>
      <w:r>
        <w:rPr>
          <w:rtl/>
          <w:cs/>
          <w:lang w:val="ar_AE" w:bidi="ar_AE"/>
        </w:rPr>
        <w:t xml:space="preserve">إن مصطلح </w:t>
      </w:r>
      <w:r>
        <w:rPr>
          <w:b/>
          <w:rtl/>
          <w:cs/>
          <w:lang w:val="ar_AE" w:bidi="ar_AE"/>
        </w:rPr>
        <w:t>المسيح</w:t>
      </w:r>
      <w:r>
        <w:rPr>
          <w:rtl/>
          <w:cs/>
          <w:lang w:val="ar_AE" w:bidi="ar_AE"/>
        </w:rPr>
        <w:t xml:space="preserve"> يعني الملك والمخلِّص الخاص الذي وَعد اللهُ بإرساله. يوجد مصطلح المسيح في قاموس الكلمات الرئيسية. </w:t>
      </w:r>
    </w:p>
    <w:p>
      <w:pPr>
        <w:bidi/>
      </w:pPr>
      <w:r>
        <w:rPr>
          <w:rtl/>
          <w:cs/>
          <w:lang w:val="ar_AE" w:bidi="ar_AE"/>
        </w:rPr>
      </w:r>
      <w:r>
        <w:rPr>
          <w:rtl/>
          <w:cs/>
          <w:lang w:val="ar_AE" w:bidi="ar_AE"/>
        </w:rPr>
        <w:t xml:space="preserve">توقفوا هنا وناقشوا كيف يمكنكم أن تعبّروا عن أن «الإخوة»، أو الوعاظ </w:t>
      </w:r>
      <w:r>
        <w:rPr>
          <w:b/>
          <w:rtl/>
          <w:cs/>
          <w:lang w:val="ar_AE" w:bidi="ar_AE"/>
        </w:rPr>
        <w:t>المتجولين</w:t>
      </w:r>
      <w:r>
        <w:rPr>
          <w:rtl/>
          <w:cs/>
          <w:lang w:val="ar_AE" w:bidi="ar_AE"/>
        </w:rPr>
        <w:t xml:space="preserve">،يخرجون </w:t>
      </w:r>
      <w:r>
        <w:rPr>
          <w:b/>
          <w:rtl/>
          <w:cs/>
          <w:lang w:val="ar_AE" w:bidi="ar_AE"/>
        </w:rPr>
        <w:t xml:space="preserve"> من أجل اسمه</w:t>
      </w:r>
      <w:r>
        <w:rPr>
          <w:rtl/>
          <w:cs/>
          <w:lang w:val="ar_AE" w:bidi="ar_AE"/>
        </w:rPr>
        <w:t xml:space="preserve">، أو من أجل اسم المسيح، أو من أجل المسيح. أوقِفوا الاستماع إلى هذا التسجيل الصوتي هنا. </w:t>
      </w:r>
    </w:p>
    <w:p>
      <w:pPr>
        <w:bidi/>
      </w:pPr>
      <w:r>
        <w:rPr>
          <w:rtl/>
          <w:cs/>
          <w:lang w:val="ar_AE" w:bidi="ar_AE"/>
        </w:rPr>
      </w:r>
      <w:r>
        <w:rPr>
          <w:rtl/>
          <w:cs/>
          <w:lang w:val="ar_AE" w:bidi="ar_AE"/>
        </w:rPr>
        <w:t>لم يقبل الوعاظ المسافرون شيئًا من غير المؤمنين. وهذا يعني أن الوعاظ لم يطلبوا أو يقبلوا مالًا من غير المؤمنين عندما شاركوهم بالإنجيل، أي رسالة الله الحقيقية. وتشير عبارة «غير المؤمنين» إلى الأشخاص الذين لا يعرفون أو لا يقبلون الأخبار السارة بأن يسوع مات ليخلّص الناس.</w:t>
      </w:r>
    </w:p>
    <w:p>
      <w:pPr>
        <w:bidi/>
      </w:pPr>
      <w:r>
        <w:rPr>
          <w:rtl/>
          <w:cs/>
          <w:lang w:val="ar_AE" w:bidi="ar_AE"/>
        </w:rPr>
      </w:r>
      <w:r>
        <w:rPr>
          <w:rtl/>
          <w:cs/>
          <w:lang w:val="ar_AE" w:bidi="ar_AE"/>
        </w:rPr>
        <w:t xml:space="preserve">توقفوا هنا وناقشوا كيف يمكنكم أن تعبّروا عن أن الوعاظ المسافرين لم يقبلوا شيئًا من غير المؤمنين. أوقِفوا الاستماع إلى هذا التسجيل الصوتي هنا. </w:t>
      </w:r>
    </w:p>
    <w:p>
      <w:pPr>
        <w:bidi/>
      </w:pPr>
      <w:r>
        <w:rPr>
          <w:rtl/>
          <w:cs/>
          <w:lang w:val="ar_AE" w:bidi="ar_AE"/>
        </w:rPr>
      </w:r>
      <w:r>
        <w:rPr>
          <w:rtl/>
          <w:cs/>
          <w:lang w:val="ar_AE" w:bidi="ar_AE"/>
        </w:rPr>
        <w:t>يقول يوحنا إنه ينبغي لنا أن ندعم الوعاظ المسافرين والمرسلين. وعندما نفعل ذلك، يقول يوحنا إننا نصبح شركاء في العمل من أجل الحق. فنحن نساعد الوعاظ المسافرين، أو المرسلين، على إخبار الآخرين برسالة الله الحقيقية. وبفعلنا ذلك، فكأننا نحن أنفسنا نشارك في عمل المرسلين.</w:t>
      </w:r>
    </w:p>
    <w:p>
      <w:pPr>
        <w:bidi/>
      </w:pPr>
      <w:r>
        <w:rPr>
          <w:rtl/>
          <w:cs/>
          <w:lang w:val="ar_AE" w:bidi="ar_AE"/>
        </w:rPr>
      </w:r>
      <w:r>
        <w:rPr>
          <w:rtl/>
          <w:cs/>
          <w:lang w:val="ar_AE" w:bidi="ar_AE"/>
        </w:rPr>
        <w:t>توقفوا هنا وناقشوا كيف يمكنكم أن تعبّروا عن أنه ينبغي لنا أن ندعم مثل هؤلاء الأشخاص، حتى نصبح شركاء معهم في إيصال رسالة الله الحقيقية إلى الآخرين.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الثالثة 1:9–10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الثالثة الآیات من ٩ إلى ١٠، واحفظوا المقطع في قلوبكم.</w:t>
      </w:r>
    </w:p>
    <w:p>
      <w:pPr>
        <w:bidi/>
      </w:pPr>
      <w:r>
        <w:rPr>
          <w:rtl/>
          <w:cs/>
          <w:lang w:val="ar_AE" w:bidi="ar_AE"/>
        </w:rPr>
      </w:r>
      <w:r>
        <w:rPr>
          <w:rtl/>
          <w:cs/>
          <w:lang w:val="ar_AE" w:bidi="ar_AE"/>
        </w:rPr>
        <w:t>استمعوا إلى النسخة الصوتية من رسالة يوحنا الثالثة، الأعداد من 9 إلى 10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يوحنا الثالثة، الآيتين 9 و10،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كان يوحنا سعيدًا جدًا لأن غايس كان يؤمن بالأمور الصحيحة ويفعل الأمور الصحيحة. وفي هذا الجزء من الرسالة، نتعرّف إلى رجل اسمه ديوتريفس. ولم يكن يوحنا سعيدًا بديوتريفس على الإطلاق! يبدو أن ديوتريفس كان عضوًا في كنيسة معينة، وكان له تأثير كبير على الأشخاص في كنيسته. وربما كان ديوتريفس قائد الكنيسة، أو على الأقل كان </w:t>
      </w:r>
      <w:r>
        <w:rPr>
          <w:b/>
          <w:rtl/>
          <w:cs/>
          <w:lang w:val="ar_AE" w:bidi="ar_AE"/>
        </w:rPr>
        <w:t>يريد</w:t>
      </w:r>
      <w:r>
        <w:rPr>
          <w:rtl/>
          <w:cs/>
          <w:lang w:val="ar_AE" w:bidi="ar_AE"/>
        </w:rPr>
        <w:t xml:space="preserve"> أن يكون هو القائد على هذه الكنيسة.</w:t>
      </w:r>
    </w:p>
    <w:p>
      <w:pPr>
        <w:bidi/>
      </w:pPr>
      <w:r>
        <w:rPr>
          <w:rtl/>
          <w:cs/>
          <w:lang w:val="ar_AE" w:bidi="ar_AE"/>
        </w:rPr>
      </w:r>
      <w:r>
        <w:rPr>
          <w:rtl/>
          <w:cs/>
          <w:lang w:val="ar_AE" w:bidi="ar_AE"/>
        </w:rPr>
        <w:t>يقول يوحنا إنه كان قد كتب رسالة إلى هذه الكنيسة بالتحديد، ولا يخبرنا يوحنا بما كتبه في تلك الرسالة. ومن المحتمل جدًا أن يوحنا أرسل هذه الرسالة مع بعض الوعاظ المسافرين، وأنه طلب في الرسالة من الأشخاص في هذه الكنيسة أن يرحبوا بهؤلاء الوعاظ المسافرين، وأن يسمحوا لهم بالإقامة في بيوتهم، وأن يساعدوهم بأي طريقة ممكنة.</w:t>
      </w:r>
    </w:p>
    <w:p>
      <w:pPr>
        <w:bidi/>
      </w:pPr>
      <w:r>
        <w:rPr>
          <w:rtl/>
          <w:cs/>
          <w:lang w:val="ar_AE" w:bidi="ar_AE"/>
        </w:rPr>
      </w:r>
      <w:r>
        <w:rPr>
          <w:rtl/>
          <w:cs/>
          <w:lang w:val="ar_AE" w:bidi="ar_AE"/>
        </w:rPr>
        <w:t>لكن ديوتريفس لم يكن يريد أن يستمع إلى يوحنا. ولم يكن يريد أن يفعل ما طلبه منه يوحنا في رسالته.</w:t>
      </w:r>
    </w:p>
    <w:p>
      <w:pPr>
        <w:bidi/>
      </w:pPr>
      <w:r>
        <w:rPr>
          <w:rtl/>
          <w:cs/>
          <w:lang w:val="ar_AE" w:bidi="ar_AE"/>
        </w:rPr>
      </w:r>
      <w:r>
        <w:rPr>
          <w:rtl/>
          <w:cs/>
          <w:lang w:val="ar_AE" w:bidi="ar_AE"/>
        </w:rPr>
        <w:t xml:space="preserve">توقفوا هنا وناقشوا: هل يوجد في كنيستكم شخص له سلطة على القس أو على القادة المحليين الآخرين في الكنيسة؟ ربما يكون أسقفًا، أو قائدًا مسؤولًا عن عدة كنائس؟ إذا طلب هذا الشخص من قائد كنيستكم المحلية أن يفعل شيئًا، لكن القائد المحلي رفض، فماذا سيحدث؟ بماذا قد يشعر الشخص الذي لديه السلطة الأكبر؟ وماذا يمكن أن يفعل؟ أوقِفوا الاستماع إلى هذا التسجيل الصوتي هنا. </w:t>
      </w:r>
    </w:p>
    <w:p>
      <w:pPr>
        <w:bidi/>
      </w:pPr>
      <w:r>
        <w:rPr>
          <w:rtl/>
          <w:cs/>
          <w:lang w:val="ar_AE" w:bidi="ar_AE"/>
        </w:rPr>
      </w:r>
      <w:r>
        <w:rPr>
          <w:rtl/>
          <w:cs/>
          <w:lang w:val="ar_AE" w:bidi="ar_AE"/>
        </w:rPr>
        <w:t xml:space="preserve">ربما وصلت رسالة يوحنا أولًا إلى ديوتريفس، ولم يشارك ديوتريفس الرسالة مع بقية أعضاء كنيسته. أو ربما سمع جميع الأشخاص في </w:t>
      </w:r>
      <w:r>
        <w:rPr>
          <w:b/>
          <w:rtl/>
          <w:cs/>
          <w:lang w:val="ar_AE" w:bidi="ar_AE"/>
        </w:rPr>
        <w:t>الكنيسة</w:t>
      </w:r>
      <w:r>
        <w:rPr>
          <w:rtl/>
          <w:cs/>
          <w:lang w:val="ar_AE" w:bidi="ar_AE"/>
        </w:rPr>
        <w:t xml:space="preserve"> الرسالة، لكن ديوتريفس أقنعهم بألا يصغوا إلى يوحنا. ويبدو أن بعض الأشخاص اختلفوا مع ديوتريفس. فهؤلاء الأشخاص </w:t>
      </w:r>
      <w:r>
        <w:rPr>
          <w:b/>
          <w:rtl/>
          <w:cs/>
          <w:lang w:val="ar_AE" w:bidi="ar_AE"/>
        </w:rPr>
        <w:t>كانوا يريدون</w:t>
      </w:r>
      <w:r>
        <w:rPr>
          <w:rtl/>
          <w:cs/>
          <w:lang w:val="ar_AE" w:bidi="ar_AE"/>
        </w:rPr>
        <w:t xml:space="preserve"> أن يستمعوا إلى يوحنا. وكانوا يريدون أن يستضيفوا الوعاظ المسافرين الذين جاءوا من عند يوحنا. لكن ديوتريفس لم يسمح لهم بذلك. ويبدو أن ديوتريفس كان يتمتع بسلطة كبيرة في كنيسته، وكان يريد أن يسيطر على كل شيء.</w:t>
      </w:r>
    </w:p>
    <w:p>
      <w:pPr>
        <w:bidi/>
      </w:pPr>
      <w:r>
        <w:rPr>
          <w:rtl/>
          <w:cs/>
          <w:lang w:val="ar_AE" w:bidi="ar_AE"/>
        </w:rPr>
      </w:r>
      <w:r>
        <w:rPr>
          <w:rtl/>
          <w:cs/>
          <w:lang w:val="ar_AE" w:bidi="ar_AE"/>
        </w:rPr>
        <w:t xml:space="preserve">هل يمكنكم أن تحكوا قصة عن أشخاص ذوي نفوذ كبير لهم تأثير قوي على المؤمنين الآخرين؟ ماذا قد يحدث إذا اختلف شخص مع شخص قوي ومؤثر كهذا داخل الكنيسة؟ أوقِفوا الاستماع إلى هذا التسجيل الصوتي هنا. </w:t>
      </w:r>
    </w:p>
    <w:p>
      <w:pPr>
        <w:bidi/>
      </w:pPr>
      <w:r>
        <w:rPr>
          <w:rtl/>
          <w:cs/>
          <w:lang w:val="ar_AE" w:bidi="ar_AE"/>
        </w:rPr>
      </w:r>
      <w:r>
        <w:rPr>
          <w:rtl/>
          <w:cs/>
          <w:lang w:val="ar_AE" w:bidi="ar_AE"/>
        </w:rPr>
        <w:t>كان ديوتريفس يقول لأشخاص كنيسته أكاذيب عن يوحنا. بل إنه طرد بعض الأشخاص من الكنيسة. وهذا يعني أن ديوتريفس لم يسمح لهؤلاء الأشخاص بأن يستمروا في حضور اجتماعاتهم. ولم يسمح لهم أن يظلوا جزءًا من جماعة المؤمنين. وطرد ديوتريفس هؤلاء الأشخاص من الكنيسة لأنهم أرادوا أن يستضيفوا الوعاظ المسافرين الذين جاءوا من عند يوحنا. لم يُظهر ديوتريفس المحبة ليوحنا، ولا للوعاظ المسافرين، ولا حتى للأشخاص في كنيسته.</w:t>
      </w:r>
    </w:p>
    <w:p>
      <w:pPr>
        <w:bidi/>
      </w:pPr>
      <w:r>
        <w:rPr>
          <w:rtl/>
          <w:cs/>
          <w:lang w:val="ar_AE" w:bidi="ar_AE"/>
        </w:rPr>
      </w:r>
      <w:r>
        <w:rPr>
          <w:rtl/>
          <w:cs/>
          <w:lang w:val="ar_AE" w:bidi="ar_AE"/>
        </w:rPr>
        <w:t>ولا بد أن هذا كان موقفًا محزنًا جدًا! فمن المحتمل أن الأشخاص الذين صاروا مؤمنين كانوا قد عانوا بالفعل عندما آمنوا. وربما فقد بعضهم أسرهم ومجتمعهم عندما صاروا مؤمنين، وصارت الكنيسة عائلتهم الجديدة وجماعتهم الجديدة، لكن الآن صار هناك خلاف داخل هذا المجتمع الجديد! فهل يمكنكم أن تتخيلوا مدى صعوبة هذا الموقف بالنسبة إليهم؟</w:t>
      </w:r>
    </w:p>
    <w:p>
      <w:pPr>
        <w:bidi/>
      </w:pPr>
      <w:r>
        <w:rPr>
          <w:rtl/>
          <w:cs/>
          <w:lang w:val="ar_AE" w:bidi="ar_AE"/>
        </w:rPr>
      </w:r>
      <w:r>
        <w:rPr>
          <w:rtl/>
          <w:cs/>
          <w:lang w:val="ar_AE" w:bidi="ar_AE"/>
        </w:rPr>
        <w:t xml:space="preserve">توقفوا هنا وناقشوا: هل يمكنكم أن تحكوا قصة عن خلاف مؤلم حدث في الكنيسة وتسبب في انقسامها؟ أوقِفوا الاستماع إلى هذا التسجيل الصوتي هنا. </w:t>
      </w:r>
    </w:p>
    <w:p>
      <w:pPr>
        <w:bidi/>
      </w:pPr>
      <w:r>
        <w:rPr>
          <w:rtl/>
          <w:cs/>
          <w:lang w:val="ar_AE" w:bidi="ar_AE"/>
        </w:rPr>
      </w:r>
      <w:r>
        <w:rPr>
          <w:rtl/>
          <w:cs/>
          <w:lang w:val="ar_AE" w:bidi="ar_AE"/>
        </w:rPr>
        <w:t>للأسف، ربما كان لدى بعضكم قصة مؤلمة ليحكيها. فالخلافات لا تزال تحدث في الكنائس حتى اليوم. ولهذا من المهم جدًا أن نستمر في الاستماع إلى وصية يسوع بأن نحب بعضنا بعضًا! وإذا لم تكن لديكم قصة مؤلمة تحكونها، فلنسبّح الله من أجل ذلك!</w:t>
      </w:r>
    </w:p>
    <w:p>
      <w:pPr>
        <w:bidi/>
      </w:pPr>
      <w:r>
        <w:rPr>
          <w:rtl/>
          <w:cs/>
          <w:lang w:val="ar_AE" w:bidi="ar_AE"/>
        </w:rPr>
      </w:r>
      <w:r>
        <w:rPr>
          <w:rtl/>
          <w:cs/>
          <w:lang w:val="ar_AE" w:bidi="ar_AE"/>
        </w:rPr>
        <w:t>توقفوا هنا وقوموا بهذا النشاط: لنصلِّ معًا من أجل الوحدة في كنيستنا وفي الكنائس في جميع أنحاء العالم. ولنصلِّ طالبين أن نطيع جميعًا يسوع وأن نحب بعضنا بعضًا. ولنشكر الله من أجل الكنائس التي يحب فيها الناس بعضهم بعضًا حقًا.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يوحنا الثالثة، الآيتين 9 و10،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يحتوي هذا المقطع على جزء واحد. في هذا الجزء، يتحدث يوحنا عن الأمور التي فعلها ديوتريفس.</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كاتب هذه الرسالة، الذي يدعو نفسه «الشيخ»</w:t>
      </w:r>
    </w:p>
    <w:p>
      <w:pPr>
        <w:pStyle w:val="ListBullet"/>
        <w:bidi/>
        <w:spacing w:line="240" w:lineRule="auto"/>
        <w:ind w:left="720"/>
      </w:pPr>
      <w:r>
        <w:rPr>
          <w:rtl/>
          <w:cs/>
          <w:lang w:val="ar_AE" w:bidi="ar_AE"/>
        </w:rPr>
      </w:r>
      <w:r>
        <w:rPr>
          <w:rtl/>
          <w:cs/>
          <w:lang w:val="ar_AE" w:bidi="ar_AE"/>
        </w:rPr>
        <w:t>غايس</w:t>
      </w:r>
    </w:p>
    <w:p>
      <w:pPr>
        <w:pStyle w:val="ListBullet"/>
        <w:bidi/>
        <w:spacing w:line="240" w:lineRule="auto"/>
        <w:ind w:left="720"/>
      </w:pPr>
      <w:r>
        <w:rPr>
          <w:rtl/>
          <w:cs/>
          <w:lang w:val="ar_AE" w:bidi="ar_AE"/>
        </w:rPr>
      </w:r>
      <w:r>
        <w:rPr>
          <w:rtl/>
          <w:cs/>
          <w:lang w:val="ar_AE" w:bidi="ar_AE"/>
        </w:rPr>
        <w:t>بعض الوعاظ المسافرين</w:t>
      </w:r>
    </w:p>
    <w:p>
      <w:pPr>
        <w:pStyle w:val="ListBullet"/>
        <w:bidi/>
        <w:spacing w:line="240" w:lineRule="auto"/>
        <w:ind w:left="720"/>
      </w:pPr>
      <w:r>
        <w:rPr>
          <w:rtl/>
          <w:cs/>
          <w:lang w:val="ar_AE" w:bidi="ar_AE"/>
        </w:rPr>
      </w:r>
      <w:r>
        <w:rPr>
          <w:rtl/>
          <w:cs/>
          <w:lang w:val="ar_AE" w:bidi="ar_AE"/>
        </w:rPr>
        <w:t>ديوتريفس</w:t>
      </w:r>
    </w:p>
    <w:p>
      <w:pPr>
        <w:pStyle w:val="ListBullet"/>
        <w:bidi/>
        <w:spacing w:line="240" w:lineRule="auto"/>
        <w:ind w:left="720"/>
      </w:pPr>
      <w:r>
        <w:rPr>
          <w:rtl/>
          <w:cs/>
          <w:lang w:val="ar_AE" w:bidi="ar_AE"/>
        </w:rPr>
      </w:r>
      <w:r>
        <w:rPr>
          <w:rtl/>
          <w:cs/>
          <w:lang w:val="ar_AE" w:bidi="ar_AE"/>
        </w:rPr>
        <w:t>والأشخاص الموجودون في كنيسة ديوتريفس</w:t>
      </w:r>
    </w:p>
    <w:p>
      <w:pPr>
        <w:bidi/>
      </w:pPr>
      <w:r>
        <w:rPr>
          <w:rtl/>
          <w:cs/>
          <w:lang w:val="ar_AE" w:bidi="ar_AE"/>
        </w:rPr>
      </w:r>
      <w:r>
        <w:rPr>
          <w:rtl/>
          <w:cs/>
          <w:lang w:val="ar_AE" w:bidi="ar_AE"/>
        </w:rPr>
        <w:t>يقول يوحنا إنه كان قد كتب شيئًا إلى الكنيسة. وهذا يعني أن يوحنا كتب رسالة إلى الأشخاص في الكنيسة التي كان ديوتريفس ينتمي إليها.</w:t>
      </w:r>
    </w:p>
    <w:p>
      <w:pPr>
        <w:bidi/>
      </w:pPr>
      <w:r>
        <w:rPr>
          <w:rtl/>
          <w:cs/>
          <w:lang w:val="ar_AE" w:bidi="ar_AE"/>
        </w:rPr>
      </w:r>
      <w:r>
        <w:rPr>
          <w:rtl/>
          <w:cs/>
          <w:lang w:val="ar_AE" w:bidi="ar_AE"/>
        </w:rPr>
        <w:t>لكن ديوتريفس لم يكن يريد أن يستمع إلى يوحنا. ولم يقبل ديوتريفس أن ليوحنا سلطة عليه وعلى كنيسته. وكان ديوتريفس يرى نفسه شخصًا مهمًا جدًا، وكان يتصرف كما لو أنه قائد الكنيسة.</w:t>
      </w:r>
    </w:p>
    <w:p>
      <w:pPr>
        <w:bidi/>
      </w:pPr>
      <w:r>
        <w:rPr>
          <w:rtl/>
          <w:cs/>
          <w:lang w:val="ar_AE" w:bidi="ar_AE"/>
        </w:rPr>
      </w:r>
      <w:r>
        <w:rPr>
          <w:rtl/>
          <w:cs/>
          <w:lang w:val="ar_AE" w:bidi="ar_AE"/>
        </w:rPr>
        <w:t>ويخبر يوحنا غايس بأنه سيأتي وسيخبر الناس بما فعله ديوتريفس. وربما يقصد يوحنا أنه سيخبر بهذه الأمور الأشخاص الموجودين في كنيسة غايس. فإذا كانت كنيسة غايس قريبة من كنيسة ديوتريفس، فقد يكون من المهم تحذير الأشخاص في كنيسة غايس من ديوتريفس.</w:t>
      </w:r>
    </w:p>
    <w:p>
      <w:pPr>
        <w:bidi/>
      </w:pPr>
      <w:r>
        <w:rPr>
          <w:rtl/>
          <w:cs/>
          <w:lang w:val="ar_AE" w:bidi="ar_AE"/>
        </w:rPr>
      </w:r>
      <w:r>
        <w:rPr>
          <w:rtl/>
          <w:cs/>
          <w:lang w:val="ar_AE" w:bidi="ar_AE"/>
        </w:rPr>
        <w:t>وقد ذكرنا من قبل أن بعض علماء الكتاب المقدس يعتقدون أن غايس ربما كان عضوًا في الكنيسة نفسها التي كان ديوتريفس ينتمي إليها. لكن، بطريقة ما، ظل غايس بعيدًا عن هذا الخلاف حتى ذلك الوقت، وربما السبب هو أنه كان يعيش على مسافة بعيدة. وإذا كان الأمر كذلك، فقد يقصد يوحنا أنه عندما يأتي، سيخبر الأشخاص في كنيسة ديوتريفس بما فعله ديوتريفس. فربما لم يكن جميع الأشخاص في الكنيسة يعرفون ما حدث. أو ربما كان يوحنا يأمل أنه عندما يتحدث إلى الأشخاص في الكنيسة، فإن الذين وقفوا إلى جانب ديوتريفس سيدركون أن ديوتريفس كان مخطئًا، وسيقبلون من جديد سلطة يوحنا.</w:t>
      </w:r>
    </w:p>
    <w:p>
      <w:pPr>
        <w:bidi/>
      </w:pPr>
      <w:r>
        <w:rPr>
          <w:rtl/>
          <w:cs/>
          <w:lang w:val="ar_AE" w:bidi="ar_AE"/>
        </w:rPr>
      </w:r>
      <w:r>
        <w:rPr>
          <w:rtl/>
          <w:cs/>
          <w:lang w:val="ar_AE" w:bidi="ar_AE"/>
        </w:rPr>
        <w:t>كان ديوتريفس قد قال أكاذيب عن يوحنا، ولكن نحن لا نعرف ما الذي قاله ديوتريفس عنه. كان ديوتريفس قد قال هذه الأكاذيب حتى لا يعود الآخرون يوقرون يوحنا. لكن يوحنا يقول إن هذه الأكاذيب شريرة ولا معنى لها. فكأن ديوتريفس كان يتكلم بكلام فارغ لا أساس له.</w:t>
      </w:r>
    </w:p>
    <w:p>
      <w:pPr>
        <w:bidi/>
      </w:pPr>
      <w:r>
        <w:rPr>
          <w:rtl/>
          <w:cs/>
          <w:lang w:val="ar_AE" w:bidi="ar_AE"/>
        </w:rPr>
      </w:r>
      <w:r>
        <w:rPr>
          <w:rtl/>
          <w:cs/>
          <w:lang w:val="ar_AE" w:bidi="ar_AE"/>
        </w:rPr>
        <w:t xml:space="preserve">توقفوا هنا وناقشوا: هل يمكنكم أن تحكوا قصة عن شخص قال أكاذيب عن شخص آخر وأضر بعلاقاته بالآخرين؟ انتبهوا إلى الطريقة التي ستتحدثون بها عن شخص ينشر أكاذيب عن الآخرين. أوقِفوا الاستماع إلى هذا التسجيل الصوتي هنا. </w:t>
      </w:r>
    </w:p>
    <w:p>
      <w:pPr>
        <w:bidi/>
      </w:pPr>
      <w:r>
        <w:rPr>
          <w:rtl/>
          <w:cs/>
          <w:lang w:val="ar_AE" w:bidi="ar_AE"/>
        </w:rPr>
      </w:r>
      <w:r>
        <w:rPr>
          <w:rtl/>
          <w:cs/>
          <w:lang w:val="ar_AE" w:bidi="ar_AE"/>
        </w:rPr>
        <w:t>لم يكتفِ ديوتريفس بأن يقول أكاذيب عن يوحنا، بل فعل أمورًا أخرى كانت أسوأ من ذلك. فلم يقم ديوتريفس بضيافة المعلمين المسافرين. كما لم يسمح للأشخاص الآخرين في الكنيسة بأن يساعدوا هؤلاء المعلمين المسافرين. وعندما أراد بعض الأشخاص أن يساعدوهم، منع ديوتريفس هؤلاء الأشخاص من المجيء إلى الكنيسة. ولم يسمح للأشخاص الذين أرادوا مساعدة الوعاظ المسافرين بأن يظلوا جزءًا من كنيسته.</w:t>
      </w:r>
    </w:p>
    <w:p>
      <w:pPr>
        <w:bidi/>
      </w:pPr>
      <w:r>
        <w:rPr>
          <w:rtl/>
          <w:cs/>
          <w:lang w:val="ar_AE" w:bidi="ar_AE"/>
        </w:rPr>
      </w:r>
      <w:r>
        <w:rPr>
          <w:rtl/>
          <w:cs/>
          <w:lang w:val="ar_AE" w:bidi="ar_AE"/>
        </w:rPr>
        <w:t xml:space="preserve">توقفوا هنا وناقشوا: هل يمكنكم أن تحكوا قصة عن شخص لم يعد مسموحًا له أن يكون جزءًا من جماعة ما؟ وكيف أثّر ذلك في حياته؟ أوقِفوا الاستماع إلى هذا التسجيل الصوتي هنا. </w:t>
      </w:r>
    </w:p>
    <w:p>
      <w:pPr>
        <w:bidi/>
      </w:pPr>
      <w:r>
        <w:rPr>
          <w:rtl/>
          <w:cs/>
          <w:lang w:val="ar_AE" w:bidi="ar_AE"/>
        </w:rPr>
      </w:r>
      <w:r>
        <w:rPr>
          <w:rtl/>
          <w:cs/>
          <w:lang w:val="ar_AE" w:bidi="ar_AE"/>
        </w:rPr>
        <w:t xml:space="preserve">توقفوا هنا وقوموا بهذا النشاط: مثّلوا أن بعض الوعاظ المسافرين يأتون إلى ديوتريفس ومعهم رسالة من يوحنا. ويتوقع هؤلاء الوعاظ أن يرحب بهم ديوتريفس وأن يسمح لهم بالتحدث في الكنيسة. مثّلوا أن ديوتريفس يقرأ الرسالة، لكنه لا يريد أن يفعل ما يطلبه يوحنا. ومثّلوا أن أشخاصًا آخرين في كنيسة ديوتريفس يريدون مساعدة الوعاظ المسافرين، لكن ديوتريفس لا يسمح لهم بذلك. ثم مثّلوا أن ديوتريفس يُخرج هؤلاء الأشخاص بالقوة من جماعة المؤمنين. ويمكنكم أيضًا أن تمثّلوا أنه طوال هذا الوقت، لم يكن لدى الوعاظ المسافرين مكان يقيمون فيه! ثم يعود الوعاظ إلى يوحنا ويخبرونه بما حدث. ومثّلوا كيف يمكن أن يكون يوحنا قد تجاوب مع ما سمعه. أوقِفوا الاستماع إلى هذا التسجيل الصوتي هنا. </w:t>
      </w:r>
    </w:p>
    <w:p>
      <w:pPr>
        <w:bidi/>
      </w:pPr>
      <w:r>
        <w:rPr>
          <w:rtl/>
          <w:cs/>
          <w:lang w:val="ar_AE" w:bidi="ar_AE"/>
        </w:rPr>
      </w:r>
      <w:r>
        <w:rPr>
          <w:rtl/>
          <w:cs/>
          <w:lang w:val="ar_AE" w:bidi="ar_AE"/>
        </w:rPr>
        <w:t>يطرد ديوتريفس بعض الأشخاص من كنيسته. وهذا يعني أن ديوتريفس لا يسمح لهؤلاء الأشخاص بأن يستمروا في العبادة مع بقية المؤمنين. ولا يستطيع هؤلاء الأشخاص أن يظلوا جزءًا من جماعة المؤمنين.</w:t>
      </w:r>
    </w:p>
    <w:p>
      <w:pPr>
        <w:bidi/>
      </w:pPr>
      <w:r>
        <w:rPr>
          <w:rtl/>
          <w:cs/>
          <w:lang w:val="ar_AE" w:bidi="ar_AE"/>
        </w:rPr>
      </w:r>
      <w:r>
        <w:rPr>
          <w:rtl/>
          <w:cs/>
          <w:lang w:val="ar_AE" w:bidi="ar_AE"/>
        </w:rPr>
        <w:t xml:space="preserve">توقفوا هنا وناقشوا: هل يمكنكم أن تحكوا قصة عن أشخاص أبعدهم قادة عن الكنيسة؟ أوقِفوا الاستماع إلى هذا التسجيل الصوتي هنا. </w:t>
      </w:r>
    </w:p>
    <w:p>
      <w:pPr>
        <w:bidi/>
      </w:pPr>
      <w:r>
        <w:rPr>
          <w:rtl/>
          <w:cs/>
          <w:lang w:val="ar_AE" w:bidi="ar_AE"/>
        </w:rPr>
      </w:r>
      <w:r>
        <w:rPr>
          <w:rtl/>
          <w:cs/>
          <w:lang w:val="ar_AE" w:bidi="ar_AE"/>
        </w:rPr>
        <w:t xml:space="preserve">توقفوا هنا وناقشوا كيف ستعبّرون في لغتكم عن أن ديوتريفس «يمنع» أو «يطرد» بعض الأشخاص من الكنيسة.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يوحنا الثالثة، الآيتين 9 و10،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كاتب هذه الرسالة، الذي يدعو نفسه «الشيخ»</w:t>
      </w:r>
    </w:p>
    <w:p>
      <w:pPr>
        <w:pStyle w:val="ListBullet"/>
        <w:bidi/>
        <w:spacing w:line="240" w:lineRule="auto"/>
        <w:ind w:left="720"/>
      </w:pPr>
      <w:r>
        <w:rPr>
          <w:rtl/>
          <w:cs/>
          <w:lang w:val="ar_AE" w:bidi="ar_AE"/>
        </w:rPr>
      </w:r>
      <w:r>
        <w:rPr>
          <w:rtl/>
          <w:cs/>
          <w:lang w:val="ar_AE" w:bidi="ar_AE"/>
        </w:rPr>
        <w:t>غايس</w:t>
      </w:r>
    </w:p>
    <w:p>
      <w:pPr>
        <w:pStyle w:val="ListBullet"/>
        <w:bidi/>
        <w:spacing w:line="240" w:lineRule="auto"/>
        <w:ind w:left="720"/>
      </w:pPr>
      <w:r>
        <w:rPr>
          <w:rtl/>
          <w:cs/>
          <w:lang w:val="ar_AE" w:bidi="ar_AE"/>
        </w:rPr>
      </w:r>
      <w:r>
        <w:rPr>
          <w:rtl/>
          <w:cs/>
          <w:lang w:val="ar_AE" w:bidi="ar_AE"/>
        </w:rPr>
        <w:t>بعض الوعاظ المسافرين</w:t>
      </w:r>
    </w:p>
    <w:p>
      <w:pPr>
        <w:pStyle w:val="ListBullet"/>
        <w:bidi/>
        <w:spacing w:line="240" w:lineRule="auto"/>
        <w:ind w:left="720"/>
      </w:pPr>
      <w:r>
        <w:rPr>
          <w:rtl/>
          <w:cs/>
          <w:lang w:val="ar_AE" w:bidi="ar_AE"/>
        </w:rPr>
      </w:r>
      <w:r>
        <w:rPr>
          <w:rtl/>
          <w:cs/>
          <w:lang w:val="ar_AE" w:bidi="ar_AE"/>
        </w:rPr>
        <w:t>ديوتريفس</w:t>
      </w:r>
    </w:p>
    <w:p>
      <w:pPr>
        <w:pStyle w:val="ListBullet"/>
        <w:bidi/>
        <w:spacing w:line="240" w:lineRule="auto"/>
        <w:ind w:left="720"/>
      </w:pPr>
      <w:r>
        <w:rPr>
          <w:rtl/>
          <w:cs/>
          <w:lang w:val="ar_AE" w:bidi="ar_AE"/>
        </w:rPr>
      </w:r>
      <w:r>
        <w:rPr>
          <w:rtl/>
          <w:cs/>
          <w:lang w:val="ar_AE" w:bidi="ar_AE"/>
        </w:rPr>
        <w:t>والأشخاص الموجودون في كنيسة ديوتريفس</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«اَلشَّيْخُ، إِلَى غَايُسَ الْحَبِيبِ ... أَنَّكَ تَسْلُكُ بِالْحَقِّ. لكن للأسف، ديوتريفس لا يفعل ذلك! لقد كتبت رسالة إلى كنيسة ديوتريفس، لكنه لا يريد أن يستمع إليّ. ويتصرف ديوتريفس كما لو أنه هو المسؤول عن الجميع. وعندما آتي، سأخبر الأشخاص في الكنيسة بما فعله ديوتريفس. وسأخبرهم أن ديوتريفس يقول عني أكاذيب شريرة وغير صحيحة».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يوحنا: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يقوم بدور غايس: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«والأهم من ذلك أن ديوتريفس لا يسمح للمعلمين المسافرين بالإقامة في بيته. وإذا أراد بعض المؤمنين في كنيسته أن يسمحوا لهؤلاء المعلمين المسافرين بالإقامة في بيوتهم، فإن ديوتريفس يمنعهم من فعل ذلك. بل إن ديوتريفس يطرد هؤلاء المؤمنين من كنيسته!»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يقوم بدور غايس: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يوحنا الثالثة، الآيتين 9 و10،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يقول يوحنا إنه كتب شيئًا إلى الكنيسة. وربما يعني هذا أن يوحنا كتب رسالة إلى جماعة المؤمنين الذين كانوا معًا يشكّلون الكنيسة التي كان ديوتريفس ينتمي إليها. وفي الكتاب المقدس، تشير كلمة «الكنيسة» دائمًا إلى جماعة من المؤمنين، ولا تشير أبدًا إلى مبنى. وأحيانًا تشير كلمة «الكنيسة» إلى جماعة من المؤمنين في مكان معين. وأحيانًا تشير إلى جميع المؤمنين في العالم معًا. وفي هذه الرسالة، يبدو أن يوحنا يستخدم كلمة «الكنيسة» للإشارة إلى جماعة من المؤمنين في مكان معين.</w:t>
      </w:r>
    </w:p>
    <w:p>
      <w:pPr>
        <w:bidi/>
      </w:pPr>
      <w:r>
        <w:rPr>
          <w:rtl/>
          <w:cs/>
          <w:lang w:val="ar_AE" w:bidi="ar_AE"/>
        </w:rPr>
      </w:r>
      <w:r>
        <w:rPr>
          <w:rtl/>
          <w:cs/>
          <w:lang w:val="ar_AE" w:bidi="ar_AE"/>
        </w:rPr>
        <w:t xml:space="preserve">توقّفوا هنا وناقشوا الكلمة أو العبارة التي ستستخدمونها للتعبير عن كلمة </w:t>
      </w:r>
      <w:r>
        <w:rPr>
          <w:b/>
          <w:rtl/>
          <w:cs/>
          <w:lang w:val="ar_AE" w:bidi="ar_AE"/>
        </w:rPr>
        <w:t>كنيسة</w:t>
      </w:r>
      <w:r>
        <w:rPr>
          <w:rtl/>
          <w:cs/>
          <w:lang w:val="ar_AE" w:bidi="ar_AE"/>
        </w:rPr>
        <w:t xml:space="preserve">. كلمة كنيسة موجودة في قاموس الكلمات الرئيسية. وكلمة </w:t>
      </w:r>
      <w:r>
        <w:rPr>
          <w:b/>
          <w:rtl/>
          <w:cs/>
          <w:lang w:val="ar_AE" w:bidi="ar_AE"/>
        </w:rPr>
        <w:t>المؤمنين</w:t>
      </w:r>
      <w:r>
        <w:rPr>
          <w:rtl/>
          <w:cs/>
          <w:lang w:val="ar_AE" w:bidi="ar_AE"/>
        </w:rPr>
        <w:t xml:space="preserve"> موجودة أيضًا في قاموس الكلمات الرئيسية. استخدموا الكلمة أو العبارة نفسها التي استخدمتموها في أسفار الكتاب المقدس الأخرى. أوقِفوا الاستماع إلى هذا التسجيل الصوتي هنا. </w:t>
      </w:r>
    </w:p>
    <w:p>
      <w:pPr>
        <w:bidi/>
      </w:pPr>
      <w:r>
        <w:rPr>
          <w:rtl/>
          <w:cs/>
          <w:lang w:val="ar_AE" w:bidi="ar_AE"/>
        </w:rPr>
      </w:r>
      <w:r>
        <w:rPr>
          <w:rtl/>
          <w:cs/>
          <w:lang w:val="ar_AE" w:bidi="ar_AE"/>
        </w:rPr>
        <w:t xml:space="preserve">يقول يوحنا إنه «إذا» جاء، فسيخبر الناس بما فعله ديوتريفس. وليس واضحًا إن كان يوحنا يقصد أنه سيأتي </w:t>
      </w:r>
      <w:r>
        <w:rPr>
          <w:b/>
          <w:rtl/>
          <w:cs/>
          <w:lang w:val="ar_AE" w:bidi="ar_AE"/>
        </w:rPr>
        <w:t>بالتأكيد</w:t>
      </w:r>
      <w:r>
        <w:rPr>
          <w:rtl/>
          <w:cs/>
          <w:lang w:val="ar_AE" w:bidi="ar_AE"/>
        </w:rPr>
        <w:t xml:space="preserve"> أم أنه </w:t>
      </w:r>
      <w:r>
        <w:rPr>
          <w:b/>
          <w:rtl/>
          <w:cs/>
          <w:lang w:val="ar_AE" w:bidi="ar_AE"/>
        </w:rPr>
        <w:t>قد</w:t>
      </w:r>
      <w:r>
        <w:rPr>
          <w:rtl/>
          <w:cs/>
          <w:lang w:val="ar_AE" w:bidi="ar_AE"/>
        </w:rPr>
        <w:t xml:space="preserve"> يأتي. وهنا، تختار الترجمات المختلفة تعبيرات مختلفة.</w:t>
      </w:r>
    </w:p>
    <w:p>
      <w:pPr>
        <w:bidi/>
      </w:pPr>
      <w:r>
        <w:rPr>
          <w:rtl/>
          <w:cs/>
          <w:lang w:val="ar_AE" w:bidi="ar_AE"/>
        </w:rPr>
      </w:r>
      <w:r>
        <w:rPr>
          <w:rtl/>
          <w:cs/>
          <w:lang w:val="ar_AE" w:bidi="ar_AE"/>
        </w:rPr>
        <w:t xml:space="preserve">يرفض ديوتريفس ولا يقبل أن يرحب </w:t>
      </w:r>
      <w:r>
        <w:rPr>
          <w:b/>
          <w:rtl/>
          <w:cs/>
          <w:lang w:val="ar_AE" w:bidi="ar_AE"/>
        </w:rPr>
        <w:t>بالإخوة</w:t>
      </w:r>
      <w:r>
        <w:rPr>
          <w:rtl/>
          <w:cs/>
          <w:lang w:val="ar_AE" w:bidi="ar_AE"/>
        </w:rPr>
        <w:t>. وكلمة «الإخوة» تشير إلى المؤمنين، وربما تشير هنا بشكل خاص إلى الوعاظ المسافرين. استخدموا الكلمة أو العبارة نفسها التي استخدمتموها في المقطع السابق للتعبير عن «الإخوة» أو «المؤمنين». وكون ديوتريفس لا يريد أن «يقبل» الإخوة يعني أنه لا يسمح لهم بالبقاء في بيته، ولا يسمح لهم بالتحدث في كنيسته.</w:t>
      </w:r>
    </w:p>
    <w:p>
      <w:pPr>
        <w:bidi/>
      </w:pPr>
      <w:r>
        <w:rPr>
          <w:rtl/>
          <w:cs/>
          <w:lang w:val="ar_AE" w:bidi="ar_AE"/>
        </w:rPr>
      </w:r>
      <w:r>
        <w:rPr>
          <w:rtl/>
          <w:cs/>
          <w:lang w:val="ar_AE" w:bidi="ar_AE"/>
        </w:rPr>
        <w:t xml:space="preserve">توقفوا هنا وناقشوا كيف ستعبّرون عن أن ديوتريفس لا يريد أن </w:t>
      </w:r>
      <w:r>
        <w:rPr>
          <w:b/>
          <w:rtl/>
          <w:cs/>
          <w:lang w:val="ar_AE" w:bidi="ar_AE"/>
        </w:rPr>
        <w:t>يقبل</w:t>
      </w:r>
      <w:r>
        <w:rPr>
          <w:rtl/>
          <w:cs/>
          <w:lang w:val="ar_AE" w:bidi="ar_AE"/>
        </w:rPr>
        <w:t xml:space="preserve"> الإخوة. أوقِفوا الاستماع إلى هذا التسجيل الصوتي هنا. </w:t>
      </w:r>
    </w:p>
    <w:p>
      <w:pPr>
        <w:bidi/>
      </w:pPr>
      <w:r>
        <w:rPr>
          <w:rtl/>
          <w:cs/>
          <w:lang w:val="ar_AE" w:bidi="ar_AE"/>
        </w:rPr>
      </w:r>
      <w:r>
        <w:rPr>
          <w:rtl/>
          <w:cs/>
          <w:lang w:val="ar_AE" w:bidi="ar_AE"/>
        </w:rPr>
        <w:t>منع، بل و«طرد» ديوتريفس من الكنيسة بعض الأشخاص الذين أرادوا أن يستضيفوا الوعاظ المسافرين. وهذا يعني أن ديوتريفس لا يسمح لهؤلاء الأشخاص بأن يستمروا في العبادة مع بقية المؤمنين. فلا يستطيع هؤلاء الأشخاص أن يظلوا جزءًا من جماعة المؤمنين.</w:t>
      </w:r>
    </w:p>
    <w:p>
      <w:pPr>
        <w:bidi/>
      </w:pPr>
      <w:r>
        <w:rPr>
          <w:rtl/>
          <w:cs/>
          <w:lang w:val="ar_AE" w:bidi="ar_AE"/>
        </w:rPr>
      </w:r>
      <w:r>
        <w:rPr>
          <w:rtl/>
          <w:cs/>
          <w:lang w:val="ar_AE" w:bidi="ar_AE"/>
        </w:rPr>
        <w:t>توقفوا هنا وذكّروا أنفسكم بالطريقة التي ستعبّرون بها في لغتكم عن أن ديوتريفس</w:t>
      </w:r>
      <w:r>
        <w:rPr>
          <w:b/>
          <w:rtl/>
          <w:cs/>
          <w:lang w:val="ar_AE" w:bidi="ar_AE"/>
        </w:rPr>
        <w:t xml:space="preserve"> طرد</w:t>
      </w:r>
      <w:r>
        <w:rPr>
          <w:rtl/>
          <w:cs/>
          <w:lang w:val="ar_AE" w:bidi="ar_AE"/>
        </w:rPr>
        <w:t xml:space="preserve"> بعض الأشخاص من الكنيسة.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الثالثة 1:11–15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الثالثة، الآیات من ١١ إلى ١٥، واحفظوا هذا المقطع في قلوبكم.</w:t>
      </w:r>
    </w:p>
    <w:p>
      <w:pPr>
        <w:bidi/>
      </w:pPr>
      <w:r>
        <w:rPr>
          <w:rtl/>
          <w:cs/>
          <w:lang w:val="ar_AE" w:bidi="ar_AE"/>
        </w:rPr>
      </w:r>
      <w:r>
        <w:rPr>
          <w:rtl/>
          <w:cs/>
          <w:lang w:val="ar_AE" w:bidi="ar_AE"/>
        </w:rPr>
        <w:t>استمعوا إلى النسخة الصوتية من رسالة يوحنا الثالثة، الآيات من ١١ إلى ١٥ ثلاث مرات، ومن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يوحنا الثالثة، الآيات من 11 إلى 15،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كان يوحنا قد أخبر غايس للتو عن الأمور السيئة التي فعلها ديوتريفس. والآن يشجّع يوحنا غايس على ألا يتبع مثل هذا المثال السيئ. فالذين يصنعون الخير ينتمون إلى الله. أما الذين يفعلون الشر فلم يروا الله. وهذا يعني أن هؤلاء الأشخاص لا يعرفون الله، وليست لديهم علاقة صحيحة معه. وكان يوحنا قد قال الشيء نفسه في عظته، رسالة يوحنا الأولى.</w:t>
      </w:r>
    </w:p>
    <w:p>
      <w:pPr>
        <w:bidi/>
      </w:pPr>
      <w:r>
        <w:rPr>
          <w:rtl/>
          <w:cs/>
          <w:lang w:val="ar_AE" w:bidi="ar_AE"/>
        </w:rPr>
      </w:r>
      <w:r>
        <w:rPr>
          <w:rtl/>
          <w:cs/>
          <w:lang w:val="ar_AE" w:bidi="ar_AE"/>
        </w:rPr>
        <w:t>ولا بد أن يوحنا يفكر هنا في ديوتريفس، فقد فعل ديوتريفس أمورًا شريرة في نظر يوحنا. ولذلك، فإن ديوتريفس لا يعرف الله حقًا.</w:t>
      </w:r>
    </w:p>
    <w:p>
      <w:pPr>
        <w:bidi/>
      </w:pPr>
      <w:r>
        <w:rPr>
          <w:rtl/>
          <w:cs/>
          <w:lang w:val="ar_AE" w:bidi="ar_AE"/>
        </w:rPr>
      </w:r>
      <w:r>
        <w:rPr>
          <w:rtl/>
          <w:cs/>
          <w:lang w:val="ar_AE" w:bidi="ar_AE"/>
        </w:rPr>
        <w:t>ثم يعرّف يوحنا غايس بديمتريوس. ومن المحتمل أن ديمتريوس كان هو الشخص الذي حمل الرسالة إلى غايس. وربما كان ديمتريوس نفسه واعظًا مسافرًا. لذلك يمكننا أن نتخيل ديمتريوس وهو يأتي إلى بيت غايس، ويخبر غايس من هو، ثم يعطيه رسالة من يوحنا. وعندما قرأ غايس رسالة يوحنا، فهم أن ديمتريوس شخص صالح. وفهم غايس أيضًا أن يوحنا يريد منه أن يستضيف ديمتريوس ويساعده على مواصلة رحلته.</w:t>
      </w:r>
    </w:p>
    <w:p>
      <w:pPr>
        <w:bidi/>
      </w:pPr>
      <w:r>
        <w:rPr>
          <w:rtl/>
          <w:cs/>
          <w:lang w:val="ar_AE" w:bidi="ar_AE"/>
        </w:rPr>
      </w:r>
      <w:r>
        <w:rPr>
          <w:rtl/>
          <w:cs/>
          <w:lang w:val="ar_AE" w:bidi="ar_AE"/>
        </w:rPr>
        <w:t>وينهي يوحنا رسالته بقوله إنه يأمل أن يرى غايس قريبًا. وعندها سيتمكن يوحنا وغايس من التحدث معًا حديثًا طيبًا. ثم يرسل يوحنا تحيات المؤمنين الموجودين معه. ولا بد أن هؤلاء كانوا أشخاصًا من كنيسة يوحنا. ويطلب يوحنا من غايس أيضًا أن يبلّغ تحياته إلى المؤمنين الموجودين مع غايس.</w:t>
      </w:r>
    </w:p>
    <w:p>
      <w:pPr>
        <w:bidi/>
      </w:pPr>
      <w:r>
        <w:rPr>
          <w:rtl/>
          <w:cs/>
          <w:lang w:val="ar_AE" w:bidi="ar_AE"/>
        </w:rPr>
      </w:r>
      <w:r>
        <w:rPr>
          <w:rtl/>
          <w:cs/>
          <w:lang w:val="ar_AE" w:bidi="ar_AE"/>
        </w:rPr>
        <w:t>وهذا هو الجزء الأخير من هذه الرسالة القصيرة التي كتبها يوحنا.</w:t>
      </w:r>
    </w:p>
    <w:p>
      <w:pPr>
        <w:bidi/>
      </w:pPr>
      <w:r>
        <w:rPr>
          <w:rtl/>
          <w:cs/>
          <w:lang w:val="ar_AE" w:bidi="ar_AE"/>
        </w:rPr>
      </w:r>
      <w:r>
        <w:rPr>
          <w:rtl/>
          <w:cs/>
          <w:lang w:val="ar_AE" w:bidi="ar_AE"/>
        </w:rPr>
        <w:t>توقفوا هنا وناقشوا: هل يمكنكم أن يشارك بعضكم بعضًا بشيء عن المشاعر التي تحركها فيكم رسالة يوحنا هذه؟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يوحنا الثالثة، الآيات من 11 إلى 15،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يطلب يوحنا من غايس ألا يتبع مثال الأشخاص الذين يفعلون الشر.</w:t>
      </w:r>
    </w:p>
    <w:p>
      <w:pPr>
        <w:bidi/>
      </w:pPr>
      <w:r>
        <w:rPr>
          <w:rtl/>
          <w:cs/>
          <w:lang w:val="ar_AE" w:bidi="ar_AE"/>
        </w:rPr>
      </w:r>
      <w:r>
        <w:rPr>
          <w:b/>
          <w:rtl/>
          <w:cs/>
          <w:lang w:val="ar_AE" w:bidi="ar_AE"/>
        </w:rPr>
        <w:t>في الجزء الثاني:</w:t>
      </w:r>
      <w:r>
        <w:rPr>
          <w:rtl/>
          <w:cs/>
          <w:lang w:val="ar_AE" w:bidi="ar_AE"/>
        </w:rPr>
        <w:t xml:space="preserve"> يخبر يوحنا غايس بأمور طيبة عن ديمتريوس.</w:t>
      </w:r>
    </w:p>
    <w:p>
      <w:pPr>
        <w:bidi/>
      </w:pPr>
      <w:r>
        <w:rPr>
          <w:rtl/>
          <w:cs/>
          <w:lang w:val="ar_AE" w:bidi="ar_AE"/>
        </w:rPr>
      </w:r>
      <w:r>
        <w:rPr>
          <w:b/>
          <w:rtl/>
          <w:cs/>
          <w:lang w:val="ar_AE" w:bidi="ar_AE"/>
        </w:rPr>
        <w:t>في الجزء الثالث</w:t>
      </w:r>
      <w:r>
        <w:rPr>
          <w:rtl/>
          <w:cs/>
          <w:lang w:val="ar_AE" w:bidi="ar_AE"/>
        </w:rPr>
        <w:t>: ينهي يوحنا رسالته.</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كاتب هذه الرسالة، الذي يدعو نفسه «الشيخ»</w:t>
      </w:r>
    </w:p>
    <w:p>
      <w:pPr>
        <w:pStyle w:val="ListBullet"/>
        <w:bidi/>
        <w:spacing w:line="240" w:lineRule="auto"/>
        <w:ind w:left="720"/>
      </w:pPr>
      <w:r>
        <w:rPr>
          <w:rtl/>
          <w:cs/>
          <w:lang w:val="ar_AE" w:bidi="ar_AE"/>
        </w:rPr>
      </w:r>
      <w:r>
        <w:rPr>
          <w:rtl/>
          <w:cs/>
          <w:lang w:val="ar_AE" w:bidi="ar_AE"/>
        </w:rPr>
        <w:t>غايس</w:t>
      </w:r>
    </w:p>
    <w:p>
      <w:pPr>
        <w:pStyle w:val="ListBullet"/>
        <w:bidi/>
        <w:spacing w:line="240" w:lineRule="auto"/>
        <w:ind w:left="720"/>
      </w:pPr>
      <w:r>
        <w:rPr>
          <w:rtl/>
          <w:cs/>
          <w:lang w:val="ar_AE" w:bidi="ar_AE"/>
        </w:rPr>
      </w:r>
      <w:r>
        <w:rPr>
          <w:rtl/>
          <w:cs/>
          <w:lang w:val="ar_AE" w:bidi="ar_AE"/>
        </w:rPr>
        <w:t>دِيمِتْرِيُوس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الأشخاص الذين قالوا كلامًا حسنًا عن دِيمِتْرِيُوس</w:t>
      </w:r>
    </w:p>
    <w:p>
      <w:pPr>
        <w:pStyle w:val="ListBullet"/>
        <w:bidi/>
        <w:spacing w:line="240" w:lineRule="auto"/>
        <w:ind w:left="720"/>
      </w:pPr>
      <w:r>
        <w:rPr>
          <w:rtl/>
          <w:cs/>
          <w:lang w:val="ar_AE" w:bidi="ar_AE"/>
        </w:rPr>
      </w:r>
      <w:r>
        <w:rPr>
          <w:rtl/>
          <w:cs/>
          <w:lang w:val="ar_AE" w:bidi="ar_AE"/>
        </w:rPr>
        <w:t>المؤمنون الآخرون الموجودون مع يوحنا</w:t>
      </w:r>
    </w:p>
    <w:p>
      <w:pPr>
        <w:pStyle w:val="ListBullet"/>
        <w:bidi/>
        <w:spacing w:line="240" w:lineRule="auto"/>
        <w:ind w:left="720"/>
      </w:pPr>
      <w:r>
        <w:rPr>
          <w:rtl/>
          <w:cs/>
          <w:lang w:val="ar_AE" w:bidi="ar_AE"/>
        </w:rPr>
      </w:r>
      <w:r>
        <w:rPr>
          <w:rtl/>
          <w:cs/>
          <w:lang w:val="ar_AE" w:bidi="ar_AE"/>
        </w:rPr>
        <w:t>والمؤمنون الآخرون الذين مع غايس</w:t>
      </w:r>
    </w:p>
    <w:p>
      <w:pPr>
        <w:bidi/>
      </w:pPr>
      <w:r>
        <w:rPr>
          <w:rtl/>
          <w:cs/>
          <w:lang w:val="ar_AE" w:bidi="ar_AE"/>
        </w:rPr>
      </w:r>
      <w:r>
        <w:rPr>
          <w:rtl/>
          <w:cs/>
          <w:lang w:val="ar_AE" w:bidi="ar_AE"/>
        </w:rPr>
        <w:t>يخاطب يوحنا غايس مرة أخرى بوصفه شخصًا يحبه. ويتحدث يوحنا إلى غايس بمحبة كبيرة. ويطلب يوحنا من غايس ألا يتبع مثال الأشخاص الذين يصنعون الشر. بل ينبغي لغايس أن يتبع مثال الأشخاص الذين يفعلون الخير.</w:t>
      </w:r>
    </w:p>
    <w:p>
      <w:pPr>
        <w:bidi/>
      </w:pPr>
      <w:r>
        <w:rPr>
          <w:rtl/>
          <w:cs/>
          <w:lang w:val="ar_AE" w:bidi="ar_AE"/>
        </w:rPr>
      </w:r>
      <w:r>
        <w:rPr>
          <w:rtl/>
          <w:cs/>
          <w:lang w:val="ar_AE" w:bidi="ar_AE"/>
        </w:rPr>
        <w:t xml:space="preserve">توقفوا هنا وقوموا بهذا النشاط: فكروا في إشارة تعني فعل الأمور الصالحة. وفكروا في إشارة أخرى تعني فعل الأمور الشريرة. اختاروا شخصًا واحدًا ليكون القائد. وسيستمر هذا الشخص في القيام بإشارات مختلفة. فأحيانًا سيقوم بالإشارة التي تعني فعل الأمور الصالحة، وأحيانًا سيقوم بالإشارة التي تعني فعل الأمور الشريرة. وعلى بقية الأشخاص أن يقلّدوا ما يفعله القائد، ولكن فقط عندما يقوم بالإشارة التي تعني فعل الأمور الصالحة. أوقِفوا الاستماع إلى هذا التسجيل الصوتي هنا. </w:t>
      </w:r>
    </w:p>
    <w:p>
      <w:pPr>
        <w:bidi/>
      </w:pPr>
      <w:r>
        <w:rPr>
          <w:rtl/>
          <w:cs/>
          <w:lang w:val="ar_AE" w:bidi="ar_AE"/>
        </w:rPr>
      </w:r>
      <w:r>
        <w:rPr>
          <w:rtl/>
          <w:cs/>
          <w:lang w:val="ar_AE" w:bidi="ar_AE"/>
        </w:rPr>
        <w:t>عندما قمتم بهذا النشاط، فانتم اتبعتم مثال القائد عندما كان يفعل أمورًا صالحة. فقد قلّدتم الشخص الذي كان يفعل الخير، ولم تقلّدوا الشخص الذي كان يفعل الشر.</w:t>
      </w:r>
    </w:p>
    <w:p>
      <w:pPr>
        <w:bidi/>
      </w:pPr>
      <w:r>
        <w:rPr>
          <w:rtl/>
          <w:cs/>
          <w:lang w:val="ar_AE" w:bidi="ar_AE"/>
        </w:rPr>
      </w:r>
      <w:r>
        <w:rPr>
          <w:rtl/>
          <w:cs/>
          <w:lang w:val="ar_AE" w:bidi="ar_AE"/>
        </w:rPr>
        <w:t xml:space="preserve">توقفوا هنا وناقشوا كيف ستعبّرون عن أن غايس ينبغي ألا يقلّد شخصًا يفعل الشر، أو يتبع مثاله، بل ينبغي أن يتبع مثال شخص يفعل الخير. أوقِفوا الاستماع إلى هذا التسجيل الصوتي هنا. </w:t>
      </w:r>
    </w:p>
    <w:p>
      <w:pPr>
        <w:bidi/>
      </w:pPr>
      <w:r>
        <w:rPr>
          <w:rtl/>
          <w:cs/>
          <w:lang w:val="ar_AE" w:bidi="ar_AE"/>
        </w:rPr>
      </w:r>
      <w:r>
        <w:rPr>
          <w:rtl/>
          <w:cs/>
          <w:lang w:val="ar_AE" w:bidi="ar_AE"/>
        </w:rPr>
        <w:t>يقول يوحنا إن الذين يفعلون الخير هم من الله. أما الذين يفعلون الشر فلم يبصروا الله.</w:t>
      </w:r>
    </w:p>
    <w:p>
      <w:pPr>
        <w:bidi/>
      </w:pPr>
      <w:r>
        <w:rPr>
          <w:rtl/>
          <w:cs/>
          <w:lang w:val="ar_AE" w:bidi="ar_AE"/>
        </w:rPr>
      </w:r>
      <w:r>
        <w:rPr>
          <w:rtl/>
          <w:cs/>
          <w:lang w:val="ar_AE" w:bidi="ar_AE"/>
        </w:rPr>
        <w:t>هل تلاحظون أن يوحنا يستخدم هنا واحدًا من أساليبه التي تجمع بين التعبير الإيجابي والتعبير السلبي؟ فهو يقول المعنى نفسه مرتين، مرة بطريقة إيجابية ومرة بطريقة سلبية. وكان يوحنا يفعل هذا كثيرًا في كتاباته، وبخاصة في رسالة يوحنا الأولى. والعبارتان تحملان المعنى نفسه. فالشخص الذي يفعل الخير هو وحده الذي يكون من الله.</w:t>
      </w:r>
    </w:p>
    <w:p>
      <w:pPr>
        <w:bidi/>
      </w:pPr>
      <w:r>
        <w:rPr>
          <w:rtl/>
          <w:cs/>
          <w:lang w:val="ar_AE" w:bidi="ar_AE"/>
        </w:rPr>
      </w:r>
      <w:r>
        <w:rPr>
          <w:rtl/>
          <w:cs/>
          <w:lang w:val="ar_AE" w:bidi="ar_AE"/>
        </w:rPr>
        <w:t>وأن يكون الشخص «من الله» وأن «يبصر الله» يحملان هنا المعنى نفسه. فهاتان طريقتان مختلفتان للقول إن هؤلاء الأشخاص ينتمون إلى الله، وإنهم أبناء الله. وكثيرًا ما يحب يوحنا أن يستخدم كلمات مختلفة ليعبّر عن المعنى نفسه.</w:t>
      </w:r>
    </w:p>
    <w:p>
      <w:pPr>
        <w:bidi/>
      </w:pPr>
      <w:r>
        <w:rPr>
          <w:rtl/>
          <w:cs/>
          <w:lang w:val="ar_AE" w:bidi="ar_AE"/>
        </w:rPr>
      </w:r>
      <w:r>
        <w:rPr>
          <w:rtl/>
          <w:cs/>
          <w:lang w:val="ar_AE" w:bidi="ar_AE"/>
        </w:rPr>
        <w:t>يقول يوحنا إن الجميع قد شهدوا لديمتريوس. وعندما تشهد عن شيء، فإنك تقول شيئًا رأيته بنفسك وتعرف أنه صحيح بالفعل. ويقصد يوحنا أن مؤمنين كثيرين قالوا كلامًا حسنًا عن ديمتريوس. فهؤلاء المؤمنون رأوا بأنفسهم أن ديمتريوس رجل صالح.</w:t>
      </w:r>
    </w:p>
    <w:p>
      <w:pPr>
        <w:bidi/>
      </w:pPr>
      <w:r>
        <w:rPr>
          <w:rtl/>
          <w:cs/>
          <w:lang w:val="ar_AE" w:bidi="ar_AE"/>
        </w:rPr>
      </w:r>
      <w:r>
        <w:rPr>
          <w:rtl/>
          <w:cs/>
          <w:lang w:val="ar_AE" w:bidi="ar_AE"/>
        </w:rPr>
        <w:t>ثم يقول يوحنا إن الحق نفسه يشهد أيضًا لديمتريوس. وقد يبدو هذا غريبًا بعض الشيء، لأن الحق ليس شخصًا يمكنه أن يتكلم. لكن ربما يقصد يوحنا أن سلوك ديمتريوس نفسه يُظهر أنه رجل صالح. فديمتريوس يتصرف بحسب رسالة الله الحقيقية.</w:t>
      </w:r>
    </w:p>
    <w:p>
      <w:pPr>
        <w:bidi/>
      </w:pPr>
      <w:r>
        <w:rPr>
          <w:rtl/>
          <w:cs/>
          <w:lang w:val="ar_AE" w:bidi="ar_AE"/>
        </w:rPr>
      </w:r>
      <w:r>
        <w:rPr>
          <w:rtl/>
          <w:cs/>
          <w:lang w:val="ar_AE" w:bidi="ar_AE"/>
        </w:rPr>
        <w:t>وقد رأى يوحنا نفسه أيضًا أن ديمتريوس رجل صالح.</w:t>
      </w:r>
    </w:p>
    <w:p>
      <w:pPr>
        <w:bidi/>
      </w:pPr>
      <w:r>
        <w:rPr>
          <w:rtl/>
          <w:cs/>
          <w:lang w:val="ar_AE" w:bidi="ar_AE"/>
        </w:rPr>
      </w:r>
      <w:r>
        <w:rPr>
          <w:rtl/>
          <w:cs/>
          <w:lang w:val="ar_AE" w:bidi="ar_AE"/>
        </w:rPr>
        <w:t>وهكذا، توجد ثلاثة أسباب تجعل غايس يصدّق أن ديمتريوس رجل صالح: فكل المؤمنين يقولون إن ديمتريوس رجل صالح، وسلوك ديمتريوس يُظهر أنه رجل صالح، ويوحنا نفسه يقول أيضًا إن ديمتريوس رجل صالح. وغايس يعرف أن كل ما يقوله يوحنا صادق دائمًا.</w:t>
      </w:r>
    </w:p>
    <w:p>
      <w:pPr>
        <w:bidi/>
      </w:pPr>
      <w:r>
        <w:rPr>
          <w:rtl/>
          <w:cs/>
          <w:lang w:val="ar_AE" w:bidi="ar_AE"/>
        </w:rPr>
      </w:r>
      <w:r>
        <w:rPr>
          <w:rtl/>
          <w:cs/>
          <w:lang w:val="ar_AE" w:bidi="ar_AE"/>
        </w:rPr>
        <w:t>ويتحدث يوحنا عن نفسه بصيغة «نحن» في هذا المقطع. وقد يعني هذا أن يوحنا يتحدث عن نفسه وعن المؤمنين الموجودين معه، أو قد تكون هذه ببساطة طريقة يتحدث بها يوحنا عن نفسه.</w:t>
      </w:r>
    </w:p>
    <w:p>
      <w:pPr>
        <w:bidi/>
      </w:pPr>
      <w:r>
        <w:rPr>
          <w:rtl/>
          <w:cs/>
          <w:lang w:val="ar_AE" w:bidi="ar_AE"/>
        </w:rPr>
      </w:r>
      <w:r>
        <w:rPr>
          <w:rtl/>
          <w:cs/>
          <w:lang w:val="ar_AE" w:bidi="ar_AE"/>
        </w:rPr>
        <w:t xml:space="preserve">توقفوا هنا وقوموا بهذا النشاط: مثّلوا أن يوحنا يكتب هذه الرسالة ويسلّمها إلى ديمتريوس. ومثّلوا أن ديمتريوس يسافر من مكان إلى آخر ويخبر الناس عن يسوع. ومثّلوا أن ديمتريوس يصل إلى بيت غايس. ومثّلوا أن ديمتريوس يشرح لغايس من هو، ثم يعطي غايس الرسالة التي أرسلها يوحنا. ومثّلوا أن غايس يقرأ الرسالة ويرحب بديمتريوس في بيته. أوقِفوا الاستماع إلى هذا التسجيل الصوتي هنا. </w:t>
      </w:r>
    </w:p>
    <w:p>
      <w:pPr>
        <w:bidi/>
      </w:pPr>
      <w:r>
        <w:rPr>
          <w:rtl/>
          <w:cs/>
          <w:lang w:val="ar_AE" w:bidi="ar_AE"/>
        </w:rPr>
      </w:r>
      <w:r>
        <w:rPr>
          <w:rtl/>
          <w:cs/>
          <w:lang w:val="ar_AE" w:bidi="ar_AE"/>
        </w:rPr>
        <w:t>تشبه نهاية هذه الرسالة إلى حد كبير نهاية رسالة يوحنا الثانية. يقول يوحنا إن لديه الكثير مما يريد أن يقوله لغايس، لكنه لا يريد أن يقوله في رسالة. وفي نهاية رسالة يوحنا الثانية، قال يوحنا إنه لا يريد أن يعبّر عما يريد أن يقوله كله بالورق والحبر. أما هذه المرة، فيقول إنه لا يريد أن يستخدم القلم والحبر. والمعنى واحد: لن يكتب يوحنا المزيد، لكنه يأمل أن يتحدث إلى غايس قريبًا. وربما كانت هذه طريقة شائعة ومهذبة جدًا لإنهاء الرسائل.</w:t>
      </w:r>
    </w:p>
    <w:p>
      <w:pPr>
        <w:bidi/>
      </w:pPr>
      <w:r>
        <w:rPr>
          <w:rtl/>
          <w:cs/>
          <w:lang w:val="ar_AE" w:bidi="ar_AE"/>
        </w:rPr>
      </w:r>
      <w:r>
        <w:rPr>
          <w:rtl/>
          <w:cs/>
          <w:lang w:val="ar_AE" w:bidi="ar_AE"/>
        </w:rPr>
        <w:t>في زمن يوحنا، كان الناس يصنعون الورق من ألياف بعض النباتات. وطول هذه الرسالة القصيرة التي كتبها يوحنا مناسبة تمامًا لتُكتب على ورقة واحدة من النوع الذي كان الناس يستخدمونه في ذلك الوقت! ولذلك فمن المحتمل أن يوحنا قد وصل الآن إلى نهاية الصفحة. وكان الناس يستخدمون عودًا صغيرًا للكتابة، ويغمسونه في وعاء يحتوي على الحبر.</w:t>
      </w:r>
    </w:p>
    <w:p>
      <w:pPr>
        <w:bidi/>
      </w:pPr>
      <w:r>
        <w:rPr>
          <w:rtl/>
          <w:cs/>
          <w:lang w:val="ar_AE" w:bidi="ar_AE"/>
        </w:rPr>
      </w:r>
      <w:r>
        <w:rPr>
          <w:rtl/>
          <w:cs/>
          <w:lang w:val="ar_AE" w:bidi="ar_AE"/>
        </w:rPr>
        <w:t xml:space="preserve">إذا لزم الأمر، توقفوا هنا وانظروا مرة أخرى إلى صورة للورق والقلم والحبر كما كان الناس يستخدمونها في زمن العهد الجديد. وقد رأيتم هذه الصورة نفسها عندما كنتم تترجمون رسالة يوحنا الثانية. أوقِفوا الاستماع إلى هذا التسجيل الصوتي هنا. </w:t>
      </w:r>
    </w:p>
    <w:p>
      <w:pPr>
        <w:bidi/>
      </w:pPr>
      <w:r>
        <w:rPr>
          <w:rtl/>
          <w:cs/>
          <w:lang w:val="ar_AE" w:bidi="ar_AE"/>
        </w:rPr>
      </w:r>
      <w:r>
        <w:rPr>
          <w:rtl/>
          <w:cs/>
          <w:lang w:val="ar_AE" w:bidi="ar_AE"/>
        </w:rPr>
        <w:t>يأمل يوحنا أن يتحدث قريبًا مع الأشخاص «فَمًا لِفَمٍ». وهذا يعني أنهم سيكونون معًا، وسيستطيعون التحدث بينما يرى بعضهم بعضًا. استخدموا الكلمة أو العبارة نفسها التي استخدمتموها في نهاية رسالة يوحنا الثانية.</w:t>
      </w:r>
    </w:p>
    <w:p>
      <w:pPr>
        <w:bidi/>
      </w:pPr>
      <w:r>
        <w:rPr>
          <w:rtl/>
          <w:cs/>
          <w:lang w:val="ar_AE" w:bidi="ar_AE"/>
        </w:rPr>
      </w:r>
      <w:r>
        <w:rPr>
          <w:rtl/>
          <w:cs/>
          <w:lang w:val="ar_AE" w:bidi="ar_AE"/>
        </w:rPr>
        <w:t>ثم يرجو يوحنا أن يكون لغايس سلام. وعندما يكون للإنسان سلام، فهذا يعني أنه بخير من جميع النواحي، فهو يعيش في انسجام مع الله ومع الآخرين. وفي وقت كانت فيه خلافات داخل الكنيسة، كان هذا الرجاء مهمًا جدًا! لكنه كان أيضًا طريقة شائعة لإنهاء الرسائل. وعندما سمع غايس هذه الكلمات، عرف أن يوحنا يقترب من نهاية رسالته.</w:t>
      </w:r>
    </w:p>
    <w:p>
      <w:pPr>
        <w:bidi/>
      </w:pPr>
      <w:r>
        <w:rPr>
          <w:rtl/>
          <w:cs/>
          <w:lang w:val="ar_AE" w:bidi="ar_AE"/>
        </w:rPr>
      </w:r>
      <w:r>
        <w:rPr>
          <w:rtl/>
          <w:cs/>
          <w:lang w:val="ar_AE" w:bidi="ar_AE"/>
        </w:rPr>
        <w:t>ثم يرسل يوحنا إلى غايس تحيات أحبائهم. وكلمة «الأحباء» تشير هنا إلى المؤمنين. فالمؤمنون الموجودون مع يوحنا أرادوا أن يعرف غايس أنهم يفكرون فيه.</w:t>
      </w:r>
    </w:p>
    <w:p>
      <w:pPr>
        <w:bidi/>
      </w:pPr>
      <w:r>
        <w:rPr>
          <w:rtl/>
          <w:cs/>
          <w:lang w:val="ar_AE" w:bidi="ar_AE"/>
        </w:rPr>
      </w:r>
      <w:r>
        <w:rPr>
          <w:rtl/>
          <w:cs/>
          <w:lang w:val="ar_AE" w:bidi="ar_AE"/>
        </w:rPr>
        <w:t>ويريد يوحنا أيضًا من غايس أن يبلّغ تحياته إلى المؤمنين الموجودين مع غايس، أي الأشخاص في كنيسة غايس. ويريد يوحنا من غايس أن يسلّم على هؤلاء المؤمنين واحدًا واحدًا بالاسم. أي إنه يريد من غايس أن يخبر كل شخص في كنيسته على حدة بأن يوحنا يفكر فيه ويرسل إليه تحياته.</w:t>
      </w:r>
    </w:p>
    <w:p>
      <w:pPr>
        <w:bidi/>
      </w:pPr>
      <w:r>
        <w:rPr>
          <w:rtl/>
          <w:cs/>
          <w:lang w:val="ar_AE" w:bidi="ar_AE"/>
        </w:rPr>
      </w:r>
      <w:r>
        <w:rPr>
          <w:rtl/>
          <w:cs/>
          <w:lang w:val="ar_AE" w:bidi="ar_AE"/>
        </w:rPr>
        <w:t>لقد وصلنا الآن إلى نهاية هذه الرسالة التي كتبها يوحنا، وإلى نهاية الأسفار الثلاثة التي كتبها يوحنا أيضًا. ويمكننا الآن أن نقول وداعًا للحديقة التي اصطحبنا يوحنا في جولة داخلها.</w:t>
      </w:r>
    </w:p>
    <w:p>
      <w:pPr>
        <w:bidi/>
      </w:pPr>
      <w:r>
        <w:rPr>
          <w:rtl/>
          <w:cs/>
          <w:lang w:val="ar_AE" w:bidi="ar_AE"/>
        </w:rPr>
      </w:r>
      <w:r>
        <w:rPr>
          <w:rtl/>
          <w:cs/>
          <w:lang w:val="ar_AE" w:bidi="ar_AE"/>
        </w:rPr>
        <w:t>توقفوا هنا، وإذا أردتم، قوموا بهذا النشاط: حضّروا مشهدًا تمثيليًا، أو ترنيمة، أو أي عرض آخر عن رسالة يوحنا هذه كاملة، وقدّموه في كنيستكم.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يوحنا الثالثة، الآيات من 11 إلى 15،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كاتب هذه الرسالة، الذي يدعو نفسه «الشيخ»</w:t>
      </w:r>
    </w:p>
    <w:p>
      <w:pPr>
        <w:pStyle w:val="ListBullet"/>
        <w:bidi/>
        <w:spacing w:line="240" w:lineRule="auto"/>
        <w:ind w:left="720"/>
      </w:pPr>
      <w:r>
        <w:rPr>
          <w:rtl/>
          <w:cs/>
          <w:lang w:val="ar_AE" w:bidi="ar_AE"/>
        </w:rPr>
      </w:r>
      <w:r>
        <w:rPr>
          <w:rtl/>
          <w:cs/>
          <w:lang w:val="ar_AE" w:bidi="ar_AE"/>
        </w:rPr>
        <w:t>غايس</w:t>
      </w:r>
    </w:p>
    <w:p>
      <w:pPr>
        <w:pStyle w:val="ListBullet"/>
        <w:bidi/>
        <w:spacing w:line="240" w:lineRule="auto"/>
        <w:ind w:left="720"/>
      </w:pPr>
      <w:r>
        <w:rPr>
          <w:rtl/>
          <w:cs/>
          <w:lang w:val="ar_AE" w:bidi="ar_AE"/>
        </w:rPr>
      </w:r>
      <w:r>
        <w:rPr>
          <w:rtl/>
          <w:cs/>
          <w:lang w:val="ar_AE" w:bidi="ar_AE"/>
        </w:rPr>
        <w:t>دِيمِتْرِيُوس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الأشخاص الذين قالوا كلامًا حسنًا عن دِيمِتْرِيُوس</w:t>
      </w:r>
    </w:p>
    <w:p>
      <w:pPr>
        <w:pStyle w:val="ListBullet"/>
        <w:bidi/>
        <w:spacing w:line="240" w:lineRule="auto"/>
        <w:ind w:left="720"/>
      </w:pPr>
      <w:r>
        <w:rPr>
          <w:rtl/>
          <w:cs/>
          <w:lang w:val="ar_AE" w:bidi="ar_AE"/>
        </w:rPr>
      </w:r>
      <w:r>
        <w:rPr>
          <w:rtl/>
          <w:cs/>
          <w:lang w:val="ar_AE" w:bidi="ar_AE"/>
        </w:rPr>
        <w:t>المؤمنون الآخرون الموجودون مع يوحنا</w:t>
      </w:r>
    </w:p>
    <w:p>
      <w:pPr>
        <w:pStyle w:val="ListBullet"/>
        <w:bidi/>
        <w:spacing w:line="240" w:lineRule="auto"/>
        <w:ind w:left="720"/>
      </w:pPr>
      <w:r>
        <w:rPr>
          <w:rtl/>
          <w:cs/>
          <w:lang w:val="ar_AE" w:bidi="ar_AE"/>
        </w:rPr>
      </w:r>
      <w:r>
        <w:rPr>
          <w:rtl/>
          <w:cs/>
          <w:lang w:val="ar_AE" w:bidi="ar_AE"/>
        </w:rPr>
        <w:t>والمؤمنون الآخرون الذين مع غايس</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«يا صديقي العزيز، لا تتبع مثل هذا المثال الشرير. من يفعل الخير ينتمي إلى الله. أما من يفعل الشر فلا يعرف الله.</w:t>
      </w:r>
    </w:p>
    <w:p>
      <w:pPr>
        <w:bidi/>
      </w:pPr>
      <w:r>
        <w:rPr>
          <w:rtl/>
          <w:cs/>
          <w:lang w:val="ar_AE" w:bidi="ar_AE"/>
        </w:rPr>
      </w:r>
      <w:r>
        <w:rPr>
          <w:rtl/>
          <w:cs/>
          <w:lang w:val="ar_AE" w:bidi="ar_AE"/>
        </w:rPr>
        <w:t>أرجو أن ترحب بديمتريوس. فجميع المؤمنين يقولون كلامًا حسنًا عنه. وكل ما يفعله ديمتريوس يُظهر أنه يطيع رسالة الله الحقيقية. وأنا أيضًا أقول كلامًا حسنًا عن ديمتريوس، وأنت تعرف أن كل ما أقوله صادق دائمًا».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يقوم بدور غايس: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«لديَّ المزيد مما أريد أن أقوله لك، لكنني لا أريد أن أقوله في رسالة. آمل أن آتي وأراك قريبًا، وعندها سنتحدث أنا وأنت معًا حديثًا طيبًا».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غايس: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«ليكن لك سلام. أصدقاؤنا الموجودون هنا يرسلون إليك تحياتهم. ومن فضلك، بلّغ تحياتي إلى الأصدقاء الموجودين معك، كل واحد منهم على حدة».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يقوم بدور غايس: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يوحنا الثالثة، الآيات من 11 إلى 15، بأبسط ترجمة يمكن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يدعو يوحنا غايس </w:t>
      </w:r>
      <w:r>
        <w:rPr>
          <w:b/>
          <w:rtl/>
          <w:cs/>
          <w:lang w:val="ar_AE" w:bidi="ar_AE"/>
        </w:rPr>
        <w:t>الحبيب</w:t>
      </w:r>
      <w:r>
        <w:rPr>
          <w:rtl/>
          <w:cs/>
          <w:lang w:val="ar_AE" w:bidi="ar_AE"/>
        </w:rPr>
        <w:t>. وهذا يعني أن يوحنا يحب غايس. وقد يعني أيضًا أن الله يحب غايس. وكلاهما صحيح! استخدموا الكلمة نفسها التي استخدمتموها في بداية هذه الرسالة.</w:t>
      </w:r>
    </w:p>
    <w:p>
      <w:pPr>
        <w:bidi/>
      </w:pPr>
      <w:r>
        <w:rPr>
          <w:rtl/>
          <w:cs/>
          <w:lang w:val="ar_AE" w:bidi="ar_AE"/>
        </w:rPr>
      </w:r>
      <w:r>
        <w:rPr>
          <w:rtl/>
          <w:cs/>
          <w:lang w:val="ar_AE" w:bidi="ar_AE"/>
        </w:rPr>
        <w:t xml:space="preserve">على غايس ألا يتبع مثال شخص يصنع </w:t>
      </w:r>
      <w:r>
        <w:rPr>
          <w:b/>
          <w:rtl/>
          <w:cs/>
          <w:lang w:val="ar_AE" w:bidi="ar_AE"/>
        </w:rPr>
        <w:t>الشر</w:t>
      </w:r>
      <w:r>
        <w:rPr>
          <w:rtl/>
          <w:cs/>
          <w:lang w:val="ar_AE" w:bidi="ar_AE"/>
        </w:rPr>
        <w:t xml:space="preserve">. الشر هو نقيض الخير. والشخص الشرير، أو الأثيم، يرغب في أن يفعل أشياء سيئة تُؤذي الآخرين. استخدموا الكلمة نفسها للتعبير عن «الشر» التي استخدمتموها في أسفار الكتاب المقدس الأخرى. ستجدوا كلمة الشر في قاموس الكلمات الرئيسية. </w:t>
      </w:r>
    </w:p>
    <w:p>
      <w:pPr>
        <w:bidi/>
      </w:pPr>
      <w:r>
        <w:rPr>
          <w:rtl/>
          <w:cs/>
          <w:lang w:val="ar_AE" w:bidi="ar_AE"/>
        </w:rPr>
      </w:r>
      <w:r>
        <w:rPr>
          <w:rtl/>
          <w:cs/>
          <w:lang w:val="ar_AE" w:bidi="ar_AE"/>
        </w:rPr>
        <w:t xml:space="preserve">توقفوا هنا وناقشوا كيف ستعبّرون عن أن غايس لا ينبغي أن يتبع مثال شخص يفعل الشر. أوقِفوا الاستماع إلى هذا التسجيل الصوتي هنا. </w:t>
      </w:r>
    </w:p>
    <w:p>
      <w:pPr>
        <w:bidi/>
      </w:pPr>
      <w:r>
        <w:rPr>
          <w:rtl/>
          <w:cs/>
          <w:lang w:val="ar_AE" w:bidi="ar_AE"/>
        </w:rPr>
      </w:r>
      <w:r>
        <w:rPr>
          <w:rtl/>
          <w:cs/>
          <w:lang w:val="ar_AE" w:bidi="ar_AE"/>
        </w:rPr>
        <w:t>لقد شهد الجميع لديمتريوس. وهذا يعني أن الجميع قالوا كلامًا حسنًا عن ديمتريوس. أو أن الجميع يقولون إن ديمتريوس رجل صالح. وعندما تشهد عن شيء، فإنك تقول شيئًا رأيته بنفسك وتعرف أنه صحيح بالفعل. ولا يقصد يوحنا أن كل شخص في العالم قد قال كلامًا حسنًا عن ديمتريوس. بل يقصد أن مؤمنين كثيرين قالوا كلامًا حسنًا عنه.</w:t>
      </w:r>
    </w:p>
    <w:p>
      <w:pPr>
        <w:bidi/>
      </w:pPr>
      <w:r>
        <w:rPr>
          <w:rtl/>
          <w:cs/>
          <w:lang w:val="ar_AE" w:bidi="ar_AE"/>
        </w:rPr>
      </w:r>
      <w:r>
        <w:rPr>
          <w:rtl/>
          <w:cs/>
          <w:lang w:val="ar_AE" w:bidi="ar_AE"/>
        </w:rPr>
        <w:t xml:space="preserve">توقفوا هنا وناقشوا كيف ستعبّرون عن أن الجميع قالوا كلامًا حسنًا عن ديمتريوس. ويمكنكم الاستماع إلى شرح كلمة </w:t>
      </w:r>
      <w:r>
        <w:rPr>
          <w:b/>
          <w:rtl/>
          <w:cs/>
          <w:lang w:val="ar_AE" w:bidi="ar_AE"/>
        </w:rPr>
        <w:t>«الشهادة»</w:t>
      </w:r>
      <w:r>
        <w:rPr>
          <w:rtl/>
          <w:cs/>
          <w:lang w:val="ar_AE" w:bidi="ar_AE"/>
        </w:rPr>
        <w:t xml:space="preserve"> في قاموس الكلمات الرئيسية. أوقِفوا الاستماع إلى هذا التسجيل الصوتي هنا. </w:t>
      </w:r>
    </w:p>
    <w:p>
      <w:pPr>
        <w:bidi/>
      </w:pPr>
      <w:r>
        <w:rPr>
          <w:rtl/>
          <w:cs/>
          <w:lang w:val="ar_AE" w:bidi="ar_AE"/>
        </w:rPr>
      </w:r>
      <w:r>
        <w:rPr>
          <w:rtl/>
          <w:cs/>
          <w:lang w:val="ar_AE" w:bidi="ar_AE"/>
        </w:rPr>
        <w:t>يقول يوحنا إن الحق نفسه قد شهد لديمتريوس. وربما يقصد يوحنا أن سلوك ديمتريوس نفسه يُظهر أنه رجل صالح. فديمتريوس يتصرف بحسب رسالة الله الحقيقية، وهو يتصرف بحسب الإنجيل. وبالنسبة إلى يوحنا، فإن «الحق» كثيرًا ما يكون طريقة أخرى للحديث عن الإنجيل.</w:t>
      </w:r>
    </w:p>
    <w:p>
      <w:pPr>
        <w:bidi/>
      </w:pPr>
      <w:r>
        <w:rPr>
          <w:rtl/>
          <w:cs/>
          <w:lang w:val="ar_AE" w:bidi="ar_AE"/>
        </w:rPr>
      </w:r>
      <w:r>
        <w:rPr>
          <w:rtl/>
          <w:cs/>
          <w:lang w:val="ar_AE" w:bidi="ar_AE"/>
        </w:rPr>
        <w:t xml:space="preserve">توقفوا هنا وناقشوا كيف ستعبّرون في لغتكم عن أن ديمتريوس </w:t>
      </w:r>
      <w:r>
        <w:rPr>
          <w:b/>
          <w:rtl/>
          <w:cs/>
          <w:lang w:val="ar_AE" w:bidi="ar_AE"/>
        </w:rPr>
        <w:t xml:space="preserve"> مَشْهُودٌ لَهُ ... مِنَ الْحَقِّ نَفْسِهِ</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يقول يوحنا نفسه أيضًا إن ديمتريوس رجل صالح. وغايس يعرف أن </w:t>
      </w:r>
      <w:r>
        <w:rPr>
          <w:b/>
          <w:rtl/>
          <w:cs/>
          <w:lang w:val="ar_AE" w:bidi="ar_AE"/>
        </w:rPr>
        <w:t xml:space="preserve">شهادة يوحنا </w:t>
      </w:r>
      <w:r>
        <w:rPr>
          <w:rtl/>
          <w:cs/>
          <w:lang w:val="ar_AE" w:bidi="ar_AE"/>
        </w:rPr>
        <w:t>صادقة. وهذا يعني أن غايس يعرف أن يوحنا يقول الحق دائمًا، ويستطيع غايس أن يثق بكل ما يقوله له يوحنا. ولذلك يستطيع غايس أن يكون واثقًا من أن ديمتريوس رجل صالح.</w:t>
      </w:r>
    </w:p>
    <w:p>
      <w:pPr>
        <w:bidi/>
      </w:pPr>
      <w:r>
        <w:rPr>
          <w:rtl/>
          <w:cs/>
          <w:lang w:val="ar_AE" w:bidi="ar_AE"/>
        </w:rPr>
      </w:r>
      <w:r>
        <w:rPr>
          <w:rtl/>
          <w:cs/>
          <w:lang w:val="ar_AE" w:bidi="ar_AE"/>
        </w:rPr>
        <w:t xml:space="preserve">توقفوا هنا وناقشوا كيف يمكنكم التعبير عن هذا في لغتكم. أوقِفوا الاستماع إلى هذا التسجيل الصوتي هنا. </w:t>
      </w:r>
    </w:p>
    <w:p>
      <w:pPr>
        <w:bidi/>
      </w:pPr>
      <w:r>
        <w:rPr>
          <w:rtl/>
          <w:cs/>
          <w:lang w:val="ar_AE" w:bidi="ar_AE"/>
        </w:rPr>
      </w:r>
      <w:r>
        <w:rPr>
          <w:rtl/>
          <w:cs/>
          <w:lang w:val="ar_AE" w:bidi="ar_AE"/>
        </w:rPr>
        <w:t xml:space="preserve">لدى يوحنا أشياء كثيرة أخرى يريد أن يقولها لغايس، لكنه لا يريد أن </w:t>
      </w:r>
      <w:r>
        <w:rPr>
          <w:b/>
          <w:rtl/>
          <w:cs/>
          <w:lang w:val="ar_AE" w:bidi="ar_AE"/>
        </w:rPr>
        <w:t>يكتبها بِحِبْرٍ وَقَلَمٍ</w:t>
      </w:r>
      <w:r>
        <w:rPr>
          <w:rtl/>
          <w:cs/>
          <w:lang w:val="ar_AE" w:bidi="ar_AE"/>
        </w:rPr>
        <w:t>. وهذا يعني أن يوحنا لا يريد أن يستمر في كتابة رسالة أطول.</w:t>
      </w:r>
    </w:p>
    <w:p>
      <w:pPr>
        <w:bidi/>
      </w:pPr>
      <w:r>
        <w:rPr>
          <w:rtl/>
          <w:cs/>
          <w:lang w:val="ar_AE" w:bidi="ar_AE"/>
        </w:rPr>
      </w:r>
      <w:r>
        <w:rPr>
          <w:rtl/>
          <w:cs/>
          <w:lang w:val="ar_AE" w:bidi="ar_AE"/>
        </w:rPr>
        <w:t xml:space="preserve">توقفوا هنا وناقشوا كيف يمكنكم التعبير عن هذا في لغتكم. ويمكنكم استخدام العبارة نفسها التي استخدمتموها في نهاية رسالة يوحنا الثانية. أوقِفوا الاستماع إلى هذا التسجيل الصوتي هنا. </w:t>
      </w:r>
    </w:p>
    <w:p>
      <w:pPr>
        <w:bidi/>
      </w:pPr>
      <w:r>
        <w:rPr>
          <w:rtl/>
          <w:cs/>
          <w:lang w:val="ar_AE" w:bidi="ar_AE"/>
        </w:rPr>
      </w:r>
      <w:r>
        <w:rPr>
          <w:rtl/>
          <w:cs/>
          <w:lang w:val="ar_AE" w:bidi="ar_AE"/>
        </w:rPr>
        <w:t xml:space="preserve">يأمل يوحنا أن يرى غايس قريبًا، وعندها سيتمكن يوحنا وغايس من أن </w:t>
      </w:r>
      <w:r>
        <w:rPr>
          <w:b/>
          <w:rtl/>
          <w:cs/>
          <w:lang w:val="ar_AE" w:bidi="ar_AE"/>
        </w:rPr>
        <w:t>يتَكَلَّمَ</w:t>
      </w:r>
      <w:r>
        <w:rPr>
          <w:rtl/>
          <w:cs/>
          <w:lang w:val="ar_AE" w:bidi="ar_AE"/>
        </w:rPr>
        <w:t>معه.</w:t>
      </w:r>
    </w:p>
    <w:p>
      <w:pPr>
        <w:bidi/>
      </w:pPr>
      <w:r>
        <w:rPr>
          <w:rtl/>
          <w:cs/>
          <w:lang w:val="ar_AE" w:bidi="ar_AE"/>
        </w:rPr>
      </w:r>
      <w:r>
        <w:rPr>
          <w:rtl/>
          <w:cs/>
          <w:lang w:val="ar_AE" w:bidi="ar_AE"/>
        </w:rPr>
        <w:t xml:space="preserve">توقفوا هنا وناقشوا كيف يمكنكم التعبير عن هذا في لغتكم. ويمكنكم استخدام العبارة نفسها التي استخدمتموها في نهاية رسالة يوحنا الثانية. أوقِفوا الاستماع إلى هذا التسجيل الصوتي هنا. </w:t>
      </w:r>
    </w:p>
    <w:p>
      <w:pPr>
        <w:bidi/>
      </w:pPr>
      <w:r>
        <w:rPr>
          <w:rtl/>
          <w:cs/>
          <w:lang w:val="ar_AE" w:bidi="ar_AE"/>
        </w:rPr>
      </w:r>
      <w:r>
        <w:rPr>
          <w:rtl/>
          <w:cs/>
          <w:lang w:val="ar_AE" w:bidi="ar_AE"/>
        </w:rPr>
        <w:t xml:space="preserve">يرجو يوحنا أن يكون لغايس </w:t>
      </w:r>
      <w:r>
        <w:rPr>
          <w:b/>
          <w:rtl/>
          <w:cs/>
          <w:lang w:val="ar_AE" w:bidi="ar_AE"/>
        </w:rPr>
        <w:t>سلام</w:t>
      </w:r>
      <w:r>
        <w:rPr>
          <w:rtl/>
          <w:cs/>
          <w:lang w:val="ar_AE" w:bidi="ar_AE"/>
        </w:rPr>
        <w:t>. فعندما يعيش الناس في سلام، فإنهم بخير تمامًا. والأشخاص الذين يعيشون في سلام يعيشون حياة متكاملة، ويعيشون في انسجام بعضهم مع بعض، ومع الطبيعة، والأهم من ذلك مع الله! والشخص الذي يعيش في سلام هو شخص راضي.</w:t>
      </w:r>
    </w:p>
    <w:p>
      <w:pPr>
        <w:bidi/>
      </w:pPr>
      <w:r>
        <w:rPr>
          <w:rtl/>
          <w:cs/>
          <w:lang w:val="ar_AE" w:bidi="ar_AE"/>
        </w:rPr>
      </w:r>
      <w:r>
        <w:rPr>
          <w:rtl/>
          <w:cs/>
          <w:lang w:val="ar_AE" w:bidi="ar_AE"/>
        </w:rPr>
        <w:t xml:space="preserve">توقفوا هنا وناقشوا كيف ستعبّرون في لغتكم عن أن يوحنا يتمنى السلام لغايس. استخدموا الكلمة أو العبارة نفسها التي استخدمتموها في أسفار الكتاب المقدس الأخرى. وكلمة سلام موجودة في قاموس الكلمات الرئيسية. أوقِفوا الاستماع إلى هذا التسجيل الصوتي هنا. </w:t>
      </w:r>
    </w:p>
    <w:p>
      <w:pPr>
        <w:bidi/>
      </w:pPr>
      <w:r>
        <w:rPr>
          <w:rtl/>
          <w:cs/>
          <w:lang w:val="ar_AE" w:bidi="ar_AE"/>
        </w:rPr>
      </w:r>
      <w:r>
        <w:rPr>
          <w:rtl/>
          <w:cs/>
          <w:lang w:val="ar_AE" w:bidi="ar_AE"/>
        </w:rPr>
        <w:t xml:space="preserve">يرسل </w:t>
      </w:r>
      <w:r>
        <w:rPr>
          <w:b/>
          <w:rtl/>
          <w:cs/>
          <w:lang w:val="ar_AE" w:bidi="ar_AE"/>
        </w:rPr>
        <w:t>الأحباء</w:t>
      </w:r>
      <w:r>
        <w:rPr>
          <w:rtl/>
          <w:cs/>
          <w:lang w:val="ar_AE" w:bidi="ar_AE"/>
        </w:rPr>
        <w:t xml:space="preserve"> تحياتهم إلى غايس. و«الأحباء» هنا هم المؤمنون الموجودون مع يوحنا، أي الأشخاص الذين ينتمون إلى كنيسة يوحنا. ويريد يوحنا من غايس أن يبلّغ تحياته إلى الأحباء الموجودين هناك. وهؤلاء هم المؤمنون الموجودون مع غايس، أي الأشخاص الذين ينتمون إلى كنيسة غايس. ويريد يوحنا من غايس أن يسلّم على كل الأحباء </w:t>
      </w:r>
      <w:r>
        <w:rPr>
          <w:b/>
          <w:rtl/>
          <w:cs/>
          <w:lang w:val="ar_AE" w:bidi="ar_AE"/>
        </w:rPr>
        <w:t>بأسمائهم</w:t>
      </w:r>
      <w:r>
        <w:rPr>
          <w:rtl/>
          <w:cs/>
          <w:lang w:val="ar_AE" w:bidi="ar_AE"/>
        </w:rPr>
        <w:t>. أي إنه يريد من غايس أن يبلّغ تحيات يوحنا إلى كل شخص في كنيسة غايس على حدة.</w:t>
      </w:r>
    </w:p>
    <w:p>
      <w:pPr>
        <w:bidi/>
      </w:pPr>
      <w:r>
        <w:rPr>
          <w:rtl/>
          <w:cs/>
          <w:lang w:val="ar_AE" w:bidi="ar_AE"/>
        </w:rPr>
      </w:r>
      <w:r>
        <w:rPr>
          <w:rtl/>
          <w:cs/>
          <w:lang w:val="ar_AE" w:bidi="ar_AE"/>
        </w:rPr>
        <w:t>توقفوا هنا وناقشوا كيف ستعبّرون عن أن الأحباء يرسلون تحياتهم إلى غايس، وأن يوحنا يرسل تحياته إلى الأحباء الموجودين مع غايس. ولا تنسوا أن توضّحوا أن يوحنا يريد من غايس أن يسلّم على كل واحد من الأحباء باسمه.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