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w:t>
      </w:r>
      <w:r>
        <w:rPr>
          <w:rtl/>
          <w:cs/>
          <w:lang w:val="ar_AE" w:bidi="ar_AE"/>
        </w:rPr>
      </w:r>
    </w:p>
    <w:p>
      <w:pPr>
        <w:bidi/>
      </w:pPr>
      <w:r>
        <w:rPr>
          <w:rtl/>
          <w:cs/>
          <w:lang w:val="ar_AE" w:bidi="ar_AE"/>
        </w:rPr>
      </w:r>
      <w:r>
        <w:rPr>
          <w:b/>
          <w:rtl/>
          <w:cs/>
          <w:lang w:val="ar_AE" w:bidi="ar_AE"/>
        </w:rPr>
        <w:t>Familiarization, Internalization, Articulation (FIA) Translation Guide</w:t>
      </w:r>
      <w:r>
        <w:rPr>
          <w:rtl/>
          <w:cs/>
          <w:lang w:val="ar_AE" w:bidi="ar_AE"/>
        </w:rPr>
        <w:t xml:space="preserve"> © 2025 Word Collective Released under CC BY-SA 4.0 license. </w:t>
      </w:r>
      <w:r>
        <w:rPr>
          <w:rtl/>
          <w:cs/>
          <w:lang w:val="ar_AE" w:bidi="ar_AE"/>
        </w:rPr>
        <w:t>Familiarization, Internalization, Articulation (FIA) Translation Guide</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MAT</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متى 1:1–17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 1–17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p>
    <w:p>
      <w:pPr>
        <w:bidi/>
      </w:pPr>
      <w:r>
        <w:rPr>
          <w:rtl/>
          <w:cs/>
          <w:lang w:val="ar_AE" w:bidi="ar_AE"/>
        </w:rPr>
      </w:r>
      <w:r>
        <w:rPr>
          <w:rtl/>
          <w:cs/>
          <w:lang w:val="ar_AE" w:bidi="ar_AE"/>
        </w:rPr>
        <w:t>وبما أنّ هذه القصة تتضمّن عددًا كبيرًا من الأسماء، فقد يكون من الأنسب أن ننتقل أولًا إلى القسم التالي، ثم نرجع إلى هذه الأسئلة في النهاية.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في أكثر الترجمات المفهومة لكم.</w:t>
      </w:r>
    </w:p>
    <w:p>
      <w:pPr>
        <w:bidi/>
      </w:pPr>
      <w:r>
        <w:rPr>
          <w:rtl/>
          <w:cs/>
          <w:lang w:val="ar_AE" w:bidi="ar_AE"/>
        </w:rPr>
      </w:r>
      <w:r>
        <w:rPr>
          <w:rtl/>
          <w:cs/>
          <w:lang w:val="ar_AE" w:bidi="ar_AE"/>
        </w:rPr>
        <w:t>هذه قائمة بأسلاف (أجداد) يسوع. وفي هذه القائمة نجد أسماء أفراد شجرة عائلة يسوع الذين عاشوا قبله. لا يذكر متّى جميع أسماء أجداد يسوع؛ بل يذكر فقط أسماء أكثرهم أهمية. لذلك، أحيانًا عندما يدعو شخصًا ما "ابن"، فهو في الواقع حفيد أو حتى حفيد أكبر. وبهذه الطريقة، كان يستطيع أن يتخطى بعض الأسماء.</w:t>
      </w:r>
    </w:p>
    <w:p>
      <w:pPr>
        <w:bidi/>
      </w:pPr>
      <w:r>
        <w:rPr>
          <w:rtl/>
          <w:cs/>
          <w:lang w:val="ar_AE" w:bidi="ar_AE"/>
        </w:rPr>
      </w:r>
      <w:r>
        <w:rPr>
          <w:rtl/>
          <w:cs/>
          <w:lang w:val="ar_AE" w:bidi="ar_AE"/>
        </w:rPr>
        <w:t>تتكون المجموعة الأولى من 14 جدًا (سلفًا)، من إبراهيم وحتى الملك داود. وقد عاش الملك داود قبل ميلاد يسوع بحوالي 1000 سنة. وكان داود أكثر الملوك أهمية في تاريخ شعب إسرائيل. ويخبرنا الكتاب المُقَدَّس أن الله أحبه بشدة. وعندما كان داود ملكًا، كان هذا أفضل وقت في تاريخ إسرائيل.</w:t>
      </w:r>
    </w:p>
    <w:p>
      <w:pPr>
        <w:bidi/>
      </w:pPr>
      <w:r>
        <w:rPr>
          <w:rtl/>
          <w:cs/>
          <w:lang w:val="ar_AE" w:bidi="ar_AE"/>
        </w:rPr>
      </w:r>
      <w:r>
        <w:rPr>
          <w:rtl/>
          <w:cs/>
          <w:lang w:val="ar_AE" w:bidi="ar_AE"/>
        </w:rPr>
        <w:t xml:space="preserve">المجموعة الثانية تتكون من 14 جد بداية من ابن الملك داود وحتى الملك يكُنيا. والملك يكُنيا عاش قبل ميلاد يسوع بحوالي 500 سنة. وهذا كان أسوأ وقت في تاريخ إسرائيل. وكان شعب إسرائيل في حالة عصيان لله. وقد عاقبهم الله بأن أرسل شعبًا من بلد آخر لمحاربتهم. وهذا البلد كان بابل. ولقد هاجم ملك بابل إسرائيل وانتصر عليها. وأخذ العديد من شعب إسرائيل أسرى وسباهم إلى بلده. وكان عليهم أن يعيشوا في بابل لفترة طويلة من الزمن. في تاريخ إسرائيل، أطلق الناس على هذا الحدث "السبي إلى بابل"، أو "السبي". واستمر بنو إسرائيل في بابل لعدة أجيال، لكن الله سمح لهم بأن يرجعوا إلى بلادهم مرة أخرى. ومنذ ذلك الوقت فصاعدًا، كانوا في الأغلب يُدعون باسم اليهود، وليس باسم بني إسرائيل. </w:t>
      </w:r>
    </w:p>
    <w:p>
      <w:pPr>
        <w:bidi/>
      </w:pPr>
      <w:r>
        <w:rPr>
          <w:rtl/>
          <w:cs/>
          <w:lang w:val="ar_AE" w:bidi="ar_AE"/>
        </w:rPr>
      </w:r>
      <w:r>
        <w:rPr>
          <w:rtl/>
          <w:cs/>
          <w:lang w:val="ar_AE" w:bidi="ar_AE"/>
        </w:rPr>
        <w:t>الجزء الثالث من القائمة هو 13 جد، بداية من وقت السبي إلى بابل وحتى يوسف زوج مريم. وستصبح مريم هذه أم يسوع.</w:t>
      </w:r>
    </w:p>
    <w:p>
      <w:pPr>
        <w:bidi/>
      </w:pPr>
      <w:r>
        <w:rPr>
          <w:rtl/>
          <w:cs/>
          <w:lang w:val="ar_AE" w:bidi="ar_AE"/>
        </w:rPr>
      </w:r>
      <w:r>
        <w:rPr>
          <w:rtl/>
          <w:cs/>
          <w:lang w:val="ar_AE" w:bidi="ar_AE"/>
        </w:rPr>
        <w:t xml:space="preserve">توقَّفوا هنا واسألوا الآخرين أن يخبروكم عن أجدادهم. كم عدد الأجيال التي مضت ولا تزالون تعرفون أسماء أجدادكم فيها؟ هل يمكنكم أن تحكوا قصة عن أجدادكم؟ وهل هناك قصص تعرفونها عن أجداد صالحين؟ هل يحكي الناس أيضًا قصصًا عن أجداد كانوا يفعلون أشياء سيئة؟ في مجتمعكم، هل يعتقد الناس أنه من المهم أن يعرفوا عن أجدادهم؟ وهل هو شيء جيد أن تتذكروا العديد من أسماء أجدادكم، أم أنه ليس أمرًا مهمًا للغاية؟ لماذا هو جيد، أو لماذا ليس مهمًا؟ </w:t>
      </w:r>
    </w:p>
    <w:p>
      <w:pPr>
        <w:bidi/>
      </w:pPr>
      <w:r>
        <w:rPr>
          <w:rtl/>
          <w:cs/>
          <w:lang w:val="ar_AE" w:bidi="ar_AE"/>
        </w:rPr>
      </w:r>
      <w:r>
        <w:rPr>
          <w:rtl/>
          <w:cs/>
          <w:lang w:val="ar_AE" w:bidi="ar_AE"/>
        </w:rPr>
        <w:t xml:space="preserve">وتضم القائمة الأخيرة 13 جيلًا فقط، مع أن متّى يقول إن كل قائمة تتكون من 14 جيلًا. لذلك فإن متّى كان يقصد أن كل قائمة تضم 14 جيلًا </w:t>
      </w:r>
      <w:r>
        <w:rPr>
          <w:b/>
          <w:rtl/>
          <w:cs/>
          <w:lang w:val="ar_AE" w:bidi="ar_AE"/>
        </w:rPr>
        <w:t>تقريبًا</w:t>
      </w:r>
      <w:r>
        <w:rPr>
          <w:rtl/>
          <w:cs/>
          <w:lang w:val="ar_AE" w:bidi="ar_AE"/>
        </w:rPr>
        <w:t>.</w:t>
      </w:r>
    </w:p>
    <w:p>
      <w:pPr>
        <w:bidi/>
      </w:pPr>
      <w:r>
        <w:rPr>
          <w:rtl/>
          <w:cs/>
          <w:lang w:val="ar_AE" w:bidi="ar_AE"/>
        </w:rPr>
      </w:r>
      <w:r>
        <w:rPr>
          <w:rtl/>
          <w:cs/>
          <w:lang w:val="ar_AE" w:bidi="ar_AE"/>
        </w:rPr>
        <w:t>ونحن لا نعرف لماذا أراد متّى أن يكون في كل قائمة 14 جيلًا تقريبًا. كان ذلك مهمًا له، لكننا لا نعرف السبب بالضبط.</w:t>
      </w:r>
    </w:p>
    <w:p>
      <w:pPr>
        <w:bidi/>
      </w:pPr>
      <w:r>
        <w:rPr>
          <w:rtl/>
          <w:cs/>
          <w:lang w:val="ar_AE" w:bidi="ar_AE"/>
        </w:rPr>
      </w:r>
      <w:r>
        <w:rPr>
          <w:rtl/>
          <w:cs/>
          <w:lang w:val="ar_AE" w:bidi="ar_AE"/>
        </w:rPr>
        <w:t>هناك 14 رجلًا في المجموعة الأولى، والأخير هو الملك داود.</w:t>
      </w:r>
    </w:p>
    <w:p>
      <w:pPr>
        <w:bidi/>
      </w:pPr>
      <w:r>
        <w:rPr>
          <w:rtl/>
          <w:cs/>
          <w:lang w:val="ar_AE" w:bidi="ar_AE"/>
        </w:rPr>
      </w:r>
      <w:r>
        <w:rPr>
          <w:rtl/>
          <w:cs/>
          <w:lang w:val="ar_AE" w:bidi="ar_AE"/>
        </w:rPr>
        <w:t>وفي المجموعة الثانية، يوجد 14 رجلًا وجميعهم ملوكًا. وجميع هؤلاء كانوا من نسل الملك داود.</w:t>
      </w:r>
    </w:p>
    <w:p>
      <w:pPr>
        <w:bidi/>
      </w:pPr>
      <w:r>
        <w:rPr>
          <w:rtl/>
          <w:cs/>
          <w:lang w:val="ar_AE" w:bidi="ar_AE"/>
        </w:rPr>
      </w:r>
      <w:r>
        <w:rPr>
          <w:rtl/>
          <w:cs/>
          <w:lang w:val="ar_AE" w:bidi="ar_AE"/>
        </w:rPr>
        <w:t>في المجموعة الثالثة، هناك 12 رجلًا، جميعهم أيضًا من نسل الملك داود، لكنهم ليسوا ملوكًا. ثم يأتي يسوع. ويسوع هو الاسم الأخير في القائمة الثالثة. ويسوع من نسل داود. لكن يسوع سيكون ملكًا أيضًا! ويجعل متّى هذا الأمر واضحًا لأنه يدعو يسوع بالمسيح، أي الشخص الذي مسحه الله لمهمة خاصة.</w:t>
      </w:r>
    </w:p>
    <w:p>
      <w:pPr>
        <w:bidi/>
      </w:pPr>
      <w:r>
        <w:rPr>
          <w:rtl/>
          <w:cs/>
          <w:lang w:val="ar_AE" w:bidi="ar_AE"/>
        </w:rPr>
      </w:r>
      <w:r>
        <w:rPr>
          <w:rtl/>
          <w:cs/>
          <w:lang w:val="ar_AE" w:bidi="ar_AE"/>
        </w:rPr>
        <w:t>دعونا الآن ننظر بمزيد من التفصيل إلى كل مجموعة من هذه المجموعات والتي تضم 14 جدًا. وبعض هؤلاء الأجداد لهم قصص مذكورة في الكتاب المُقَدَّس. بعض هذه القصص كان جيدًا، والبعض الآخر كان سيئًا!</w:t>
      </w:r>
    </w:p>
    <w:p>
      <w:pPr>
        <w:bidi/>
      </w:pPr>
      <w:r>
        <w:rPr>
          <w:rtl/>
          <w:cs/>
          <w:lang w:val="ar_AE" w:bidi="ar_AE"/>
        </w:rPr>
      </w:r>
      <w:r>
        <w:rPr>
          <w:rtl/>
          <w:cs/>
          <w:lang w:val="ar_AE" w:bidi="ar_AE"/>
        </w:rPr>
        <w:t>يبدأ متّى بشخصية إبراهيم. فقد بدأ الله تاريخ شعبه الخاص مع إبراهيم. فقد وعد الله إبراهيم أن يصنع منه أمة عظيمة. وقد أعطاه الله هذا الوعد عندما كان إبراهيم كبيرًا في السن بالفعل ولم يكن له أولاد! لكن عندما كان إبراهيم في عمر المئة، كان له ولزوجته ابن. وهذا الابن هو إسحاق. وإسحاق هو الاسم الثاني في القائمة.</w:t>
      </w:r>
    </w:p>
    <w:p>
      <w:pPr>
        <w:bidi/>
      </w:pPr>
      <w:r>
        <w:rPr>
          <w:rtl/>
          <w:cs/>
          <w:lang w:val="ar_AE" w:bidi="ar_AE"/>
        </w:rPr>
      </w:r>
      <w:r>
        <w:rPr>
          <w:rtl/>
          <w:cs/>
          <w:lang w:val="ar_AE" w:bidi="ar_AE"/>
        </w:rPr>
        <w:t>وكان له ابنان. وهذان الابنان كانا توأمًا. ومن بين هذين الابنين، اختار الله الصغير الذي كان يدعى يعقوب. ثم غيّر الله اسم يعقوب إلى إسرائيل. ولهذا السبب عُرف نسل إبراهيم لاحقًا باسم بني إسرائيل. ويعقوب هو الاسم الثالث في القائمة.</w:t>
      </w:r>
    </w:p>
    <w:p>
      <w:pPr>
        <w:bidi/>
      </w:pPr>
      <w:r>
        <w:rPr>
          <w:rtl/>
          <w:cs/>
          <w:lang w:val="ar_AE" w:bidi="ar_AE"/>
        </w:rPr>
      </w:r>
      <w:r>
        <w:rPr>
          <w:rtl/>
          <w:cs/>
          <w:lang w:val="ar_AE" w:bidi="ar_AE"/>
        </w:rPr>
        <w:t>وكان له اثني عشر ابنًا. ثم يواصل متّى القائمة مع أفراد شجرة العائلة من خلال ابن يعقوب الرابع، يهوذا.</w:t>
      </w:r>
    </w:p>
    <w:p>
      <w:pPr>
        <w:bidi/>
      </w:pPr>
      <w:r>
        <w:rPr>
          <w:rtl/>
          <w:cs/>
          <w:lang w:val="ar_AE" w:bidi="ar_AE"/>
        </w:rPr>
      </w:r>
      <w:r>
        <w:rPr>
          <w:rtl/>
          <w:cs/>
          <w:lang w:val="ar_AE" w:bidi="ar_AE"/>
        </w:rPr>
        <w:t xml:space="preserve">ويذكر متّى ابنيّ يهوذا، لكنه يذكر أيضًا اسم أمهما. وكان اسمها ثامار. وثامار ليست من بني إسرائيل. قصة يهوذا وثامار ليست قصة جيدة. ليس لدينا وقت كافٍ الآن لنروي القصة كاملة، لكن ثامار كانت متزوجة أولًا من ابن يهوذا الأكبر. وقد مات هذا الابن دون أن يكون له أولاد. وقد وعد يهوذا ثامار بأنها ستتزوج ابنه الأصغر، لكنه لم يفعل كما وعدها. فخدعت ثامار يهوذا لينام معها، حتى تحبل وتلد ابنًا. فقد تظاهرت أنها امرأة زانية، ودعت يهوذا لينام معها. وقد نام يهوذا بالفعل معها. وهو لم يكن يعلم أنها ثامار. فقد ظن أنه ينام مع امرأة زانية. ثم حبلت ثامار من حميها. وكانت هذه خطتها. ثم أخبرت يهوذا بما فعلته. وقد اعترف يهوذا بأنه أخطأ. فكان ينبغي أن يُزوِّج ابنه لثامار، كما وعدها. وقد كتب متّى اسم الابن الذي وُلد من ثامار ويهوذا كالشخص التالي في قائمته. وكان اسمه فارص. </w:t>
      </w:r>
    </w:p>
    <w:p>
      <w:pPr>
        <w:bidi/>
      </w:pPr>
      <w:r>
        <w:rPr>
          <w:rtl/>
          <w:cs/>
          <w:lang w:val="ar_AE" w:bidi="ar_AE"/>
        </w:rPr>
      </w:r>
      <w:r>
        <w:rPr>
          <w:rtl/>
          <w:cs/>
          <w:lang w:val="ar_AE" w:bidi="ar_AE"/>
        </w:rPr>
        <w:t>وبعد ذلك يعطينا متّى بعض الأسماء لأشخاص لم تكن لهم قصة. والاسم التالي لشخص كانت له قصة هو بوعز. ويخبرنا متّى أن أم بوعز كانت راحاب. ولم تكن راحاب امرأة من بني إسرائيل. لكنها كانت امرأة زانية في مدينة تُدعى أريحا. ولا يمكننا أن نحكي القصة كاملة، لكن بني إسرائيل كانوا على وشك مهاجمة مدينة أريحا. فذهب رجلان من بني إسرائيل إلى المدينة ليتجسسوها أولًا. وقد أراد أهل أريحا قتل هذين الرجلين الإسرائيليين، لكن راحاب خبأتهما. وقد فعلت ذلك في بيتها. لذلك فقد أنقذ الله راحاب لما فعلته. وعندما هاجم بنو إسرائيل المدينة، حفظوا راحاب وعائلتها. وبدأت راحاب تعيش مع بني إسرائيل. وتزوجت رجلًا من بني إسرائيل، ورزقا بابن. وكان اسم الابن بوعز. وكان اسمه في القائمة.</w:t>
      </w:r>
    </w:p>
    <w:p>
      <w:pPr>
        <w:bidi/>
      </w:pPr>
      <w:r>
        <w:rPr>
          <w:rtl/>
          <w:cs/>
          <w:lang w:val="ar_AE" w:bidi="ar_AE"/>
        </w:rPr>
      </w:r>
      <w:r>
        <w:rPr>
          <w:rtl/>
          <w:cs/>
          <w:lang w:val="ar_AE" w:bidi="ar_AE"/>
        </w:rPr>
        <w:t>ثم أنجب بوعز ابنًا ودعاه عوبيد. ولدينا هنا قصة أخرى. فيخبرنا متّى أن أم عوبيد هي راعوث. وراعوث أيضًا لم تكن من بني إسرائيل. لكنها كانت من أرض مُوآب. وبلاد موآب كانت قريبة من إسرائيل. ففي وقتٍ ما حدثت مجاعة في إسرائيل، فغادرت عائلة لها ابنان أرضهم في إسرائيل ليتغربوا في موآب. وقد تزوج كل واحد من الابنين من فتاة موآبية. ثم مات الأب وكذلك الابنين في موآب. وعادت الأم ثانية إلى إسرائيل. لكن أرملة ابنها الأكبر بقيت في موآب، بينما ذهبت أرملة الابن الأصغر معها. وكان اسم أرملة هذا الابن الأصغر راعوث. وتُمدَح راعوث في الكتاب المُقَدَّس لأنها كانت أمينة نحو حماتها. ومع أنها كانت من بلد آخر، إلا أنها جاءت إلى إسرائيل مع حماتها. وقد توقفت عن عبادة الآلهة التي كان شعبها يعبدها في أرض موآب، وعبدت الإله الذي كان يعبده شعب إسرائيل. وتزوَّجَت بعد ذلك من بوعز.</w:t>
      </w:r>
    </w:p>
    <w:p>
      <w:pPr>
        <w:bidi/>
      </w:pPr>
      <w:r>
        <w:rPr>
          <w:rtl/>
          <w:cs/>
          <w:lang w:val="ar_AE" w:bidi="ar_AE"/>
        </w:rPr>
      </w:r>
      <w:r>
        <w:rPr>
          <w:rtl/>
          <w:cs/>
          <w:lang w:val="ar_AE" w:bidi="ar_AE"/>
        </w:rPr>
        <w:t>وكان لبوعز وراعوث ابن اسمه عوبيد.</w:t>
      </w:r>
    </w:p>
    <w:p>
      <w:pPr>
        <w:bidi/>
      </w:pPr>
      <w:r>
        <w:rPr>
          <w:rtl/>
          <w:cs/>
          <w:lang w:val="ar_AE" w:bidi="ar_AE"/>
        </w:rPr>
      </w:r>
      <w:r>
        <w:rPr>
          <w:rtl/>
          <w:cs/>
          <w:lang w:val="ar_AE" w:bidi="ar_AE"/>
        </w:rPr>
        <w:t xml:space="preserve">ثم أنجب عوبيد ابنًا ودعاه يسَّى. </w:t>
      </w:r>
    </w:p>
    <w:p>
      <w:pPr>
        <w:bidi/>
      </w:pPr>
      <w:r>
        <w:rPr>
          <w:rtl/>
          <w:cs/>
          <w:lang w:val="ar_AE" w:bidi="ar_AE"/>
        </w:rPr>
      </w:r>
      <w:r>
        <w:rPr>
          <w:rtl/>
          <w:cs/>
          <w:lang w:val="ar_AE" w:bidi="ar_AE"/>
        </w:rPr>
        <w:t>وأنجب يسى ابنًا ودعاه داود. وكان داود صبيًا يرعى في بداية حياته غنم أبيه، ثم صار ملكًا على شعب إسرائيل. ويعتبر داود أكثر الملوك شعبية في كل تاريخ إسرائيل. فعندما كان ملكًا، كان هذا أفضل وقت لشعب إسرائيل.</w:t>
      </w:r>
    </w:p>
    <w:p>
      <w:pPr>
        <w:bidi/>
      </w:pPr>
      <w:r>
        <w:rPr>
          <w:rtl/>
          <w:cs/>
          <w:lang w:val="ar_AE" w:bidi="ar_AE"/>
        </w:rPr>
      </w:r>
      <w:r>
        <w:rPr>
          <w:rtl/>
          <w:cs/>
          <w:lang w:val="ar_AE" w:bidi="ar_AE"/>
        </w:rPr>
        <w:t>هؤلاء هم أول 14 جيلًا. والآن سننتقل إلى ثاني 14. وجميع الأشخاص في هذه القائمة الثانية كانوا ملوكًا.</w:t>
      </w:r>
    </w:p>
    <w:p>
      <w:pPr>
        <w:bidi/>
      </w:pPr>
      <w:r>
        <w:rPr>
          <w:rtl/>
          <w:cs/>
          <w:lang w:val="ar_AE" w:bidi="ar_AE"/>
        </w:rPr>
      </w:r>
      <w:r>
        <w:rPr>
          <w:rtl/>
          <w:cs/>
          <w:lang w:val="ar_AE" w:bidi="ar_AE"/>
        </w:rPr>
        <w:t xml:space="preserve">أنجب داود ابنًا اسمه سليمان. ولدينا هنا قصة أخرى. وهي ليست قصة جيدة. يخبرنا متَّى أن أم سليمان كانت متزوِّجة من رجل أخر يدعى أورِيا. وهذا لأن داود كان قد ارتكب الزنى: فنام مع امرأة لم تكن له. وكانت هذه المرأة زوجة أوريا وهو الذي كان واحدًا من جنود داود الأمناء. وهذا الرجل لم يكن من بني إسرائيل. وعندما كان أوريا بعيدًا يخوض حربًا من أجل داود، أخذ داود زوجة أوريا ونام معها. وعندما صارت حبلى، سعى داود ليتأكد من أن زوجها كان سيُقتل في الحرب. وغضب الله جدًا من داود لأنه فعل هذه الأمور. فمات الابن الذي وُلد لهما. وكان الله هو الذي فعل ذلك. لكن داود تاب وندم بشدة على ما فعله، وقد غفر له الله. ثم تزوج داود من امرأة أوريا، وأنجب منها ابنًا آخر. وقد أصبح هذا الابن ملكًا بعد داود. وكان اسمه سليمان. </w:t>
      </w:r>
    </w:p>
    <w:p>
      <w:pPr>
        <w:bidi/>
      </w:pPr>
      <w:r>
        <w:rPr>
          <w:rtl/>
          <w:cs/>
          <w:lang w:val="ar_AE" w:bidi="ar_AE"/>
        </w:rPr>
      </w:r>
      <w:r>
        <w:rPr>
          <w:rtl/>
          <w:cs/>
          <w:lang w:val="ar_AE" w:bidi="ar_AE"/>
        </w:rPr>
        <w:t>باقي الأشخاص في هذه القائمة ليس لديهم قصة خاصة. وفي نهاية هذه القائمة الثانية، يصل متّى إلى الوقت الذي عاقب فيه الله بني إسرائيل وأرسلهم أسرى إلى بابل. وهذا كان أسوأ وقت في تاريخ شعب إسرائيل كله.</w:t>
      </w:r>
    </w:p>
    <w:p>
      <w:pPr>
        <w:bidi/>
      </w:pPr>
      <w:r>
        <w:rPr>
          <w:rtl/>
          <w:cs/>
          <w:lang w:val="ar_AE" w:bidi="ar_AE"/>
        </w:rPr>
      </w:r>
      <w:r>
        <w:rPr>
          <w:rtl/>
          <w:cs/>
          <w:lang w:val="ar_AE" w:bidi="ar_AE"/>
        </w:rPr>
        <w:t>والآن سننتقل إلى القائمة الأخيرة من الأسماء. على الرغم من أن جميع هؤلاء الناس كانوا لا يزالون من نسل الملك داود، إلا أنهم لم يكونوا ملوكًا. فإن أرض إسرائيل الآن صارت تحت حكم شعوب أخرى.</w:t>
      </w:r>
    </w:p>
    <w:p>
      <w:pPr>
        <w:bidi/>
      </w:pPr>
      <w:r>
        <w:rPr>
          <w:rtl/>
          <w:cs/>
          <w:lang w:val="ar_AE" w:bidi="ar_AE"/>
        </w:rPr>
      </w:r>
      <w:r>
        <w:rPr>
          <w:rtl/>
          <w:cs/>
          <w:lang w:val="ar_AE" w:bidi="ar_AE"/>
        </w:rPr>
        <w:t>ولا توجد قصص خاصة لهؤلاء الأشخاص في القائمة الثالثة، بخلاف الشخص الأخير فيها. فهذه القائمة تنتهي برجل يدعى يوسف. ويوسف هذا كان زوجًا لمريم. ومريم كانت ستصبح أم يسوع. وتُوجد قصة كبيرة هنا، لكنكم ستسمعون عنها في المقطع التالي من إنجيل متَّى!</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خمس مشاهد.</w:t>
      </w:r>
    </w:p>
    <w:p>
      <w:pPr>
        <w:bidi/>
      </w:pPr>
      <w:r>
        <w:rPr>
          <w:rtl/>
          <w:cs/>
          <w:lang w:val="ar_AE" w:bidi="ar_AE"/>
        </w:rPr>
      </w:r>
      <w:r>
        <w:rPr>
          <w:b/>
          <w:rtl/>
          <w:cs/>
          <w:lang w:val="ar_AE" w:bidi="ar_AE"/>
        </w:rPr>
        <w:t>المشهد الأول:</w:t>
      </w:r>
      <w:r>
        <w:rPr>
          <w:rtl/>
          <w:cs/>
          <w:lang w:val="ar_AE" w:bidi="ar_AE"/>
        </w:rPr>
        <w:t xml:space="preserve"> يقول متّى إنه سيعطي قائمة أسماء أسلاف الرب يسوع.</w:t>
      </w:r>
    </w:p>
    <w:p>
      <w:pPr>
        <w:bidi/>
      </w:pPr>
      <w:r>
        <w:rPr>
          <w:rtl/>
          <w:cs/>
          <w:lang w:val="ar_AE" w:bidi="ar_AE"/>
        </w:rPr>
      </w:r>
      <w:r>
        <w:rPr>
          <w:b/>
          <w:rtl/>
          <w:cs/>
          <w:lang w:val="ar_AE" w:bidi="ar_AE"/>
        </w:rPr>
        <w:t>المشهد الثاني:</w:t>
      </w:r>
      <w:r>
        <w:rPr>
          <w:rtl/>
          <w:cs/>
          <w:lang w:val="ar_AE" w:bidi="ar_AE"/>
        </w:rPr>
        <w:t xml:space="preserve"> القائمة الأولى</w:t>
      </w:r>
    </w:p>
    <w:p>
      <w:pPr>
        <w:bidi/>
      </w:pPr>
      <w:r>
        <w:rPr>
          <w:rtl/>
          <w:cs/>
          <w:lang w:val="ar_AE" w:bidi="ar_AE"/>
        </w:rPr>
      </w:r>
      <w:r>
        <w:rPr>
          <w:b/>
          <w:rtl/>
          <w:cs/>
          <w:lang w:val="ar_AE" w:bidi="ar_AE"/>
        </w:rPr>
        <w:t>المشهد الثالث:</w:t>
      </w:r>
      <w:r>
        <w:rPr>
          <w:rtl/>
          <w:cs/>
          <w:lang w:val="ar_AE" w:bidi="ar_AE"/>
        </w:rPr>
        <w:t xml:space="preserve"> القائمة الثانية</w:t>
      </w:r>
    </w:p>
    <w:p>
      <w:pPr>
        <w:bidi/>
      </w:pPr>
      <w:r>
        <w:rPr>
          <w:rtl/>
          <w:cs/>
          <w:lang w:val="ar_AE" w:bidi="ar_AE"/>
        </w:rPr>
      </w:r>
      <w:r>
        <w:rPr>
          <w:b/>
          <w:rtl/>
          <w:cs/>
          <w:lang w:val="ar_AE" w:bidi="ar_AE"/>
        </w:rPr>
        <w:t>المشهد الرابع:</w:t>
      </w:r>
      <w:r>
        <w:rPr>
          <w:rtl/>
          <w:cs/>
          <w:lang w:val="ar_AE" w:bidi="ar_AE"/>
        </w:rPr>
        <w:t xml:space="preserve"> القائمة الثالثة</w:t>
      </w:r>
    </w:p>
    <w:p>
      <w:pPr>
        <w:bidi/>
      </w:pPr>
      <w:r>
        <w:rPr>
          <w:rtl/>
          <w:cs/>
          <w:lang w:val="ar_AE" w:bidi="ar_AE"/>
        </w:rPr>
      </w:r>
      <w:r>
        <w:rPr>
          <w:b/>
          <w:rtl/>
          <w:cs/>
          <w:lang w:val="ar_AE" w:bidi="ar_AE"/>
        </w:rPr>
        <w:t>المشهد الخامس:</w:t>
      </w:r>
      <w:r>
        <w:rPr>
          <w:rtl/>
          <w:cs/>
          <w:lang w:val="ar_AE" w:bidi="ar_AE"/>
        </w:rPr>
        <w:t xml:space="preserve"> يشرح متّى قائمته.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متّى كاتب الإنجيل. لا يُذكَر اسمه في هذه القصة، لكنه هو الذي يروي القصة، لأنَّ هذه القصة وحدها، هي التي ستساعد على تخيُّل شخصية متّى.</w:t>
      </w:r>
    </w:p>
    <w:p>
      <w:pPr>
        <w:pStyle w:val="ListBullet"/>
        <w:bidi/>
        <w:spacing w:line="240" w:lineRule="auto"/>
        <w:ind w:left="720"/>
      </w:pPr>
      <w:r>
        <w:rPr>
          <w:rtl/>
          <w:cs/>
          <w:lang w:val="ar_AE" w:bidi="ar_AE"/>
        </w:rPr>
      </w:r>
      <w:r>
        <w:rPr>
          <w:rtl/>
          <w:cs/>
          <w:lang w:val="ar_AE" w:bidi="ar_AE"/>
        </w:rPr>
        <w:t>يسرد متّى القصة لبعض الناس. إن بعض الذين يستمعون إليه هم من اليهود، أي أنهم من نسل إبراهيم، فعليًا. أما عن البعض الآخر من الذين يستمعون إلى القصة فليسوا يهودًا، ليسوا من بني إسرائيل. ربما يعرفون جميعًا الأسماء التي ذكرَها متّى، ويعرفون القصص عن هؤلاء الناس. أما بالنسبة لهذه القصة فقط، فستساعد على تخيُّل مُستمعي متّى.</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جميع الأسماء التي ذُكرتْ في المجموعات الثلاث:</w:t>
      </w:r>
    </w:p>
    <w:p>
      <w:pPr>
        <w:bidi/>
      </w:pPr>
      <w:r>
        <w:rPr>
          <w:rtl/>
          <w:cs/>
          <w:lang w:val="ar_AE" w:bidi="ar_AE"/>
        </w:rPr>
      </w:r>
      <w:r>
        <w:rPr>
          <w:rtl/>
          <w:cs/>
          <w:lang w:val="ar_AE" w:bidi="ar_AE"/>
        </w:rPr>
        <w:t>هؤلاء هُم الأشخاص الذين ذُكِروا في المجموعة الأولى:</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إسحاق</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 xml:space="preserve">ثامار، كنَّة يهوذا، وأم أبناء يهوذا. </w:t>
      </w:r>
    </w:p>
    <w:p>
      <w:pPr>
        <w:pStyle w:val="ListBullet"/>
        <w:bidi/>
        <w:spacing w:line="240" w:lineRule="auto"/>
        <w:ind w:left="720"/>
      </w:pPr>
      <w:r>
        <w:rPr>
          <w:rtl/>
          <w:cs/>
          <w:lang w:val="ar_AE" w:bidi="ar_AE"/>
        </w:rPr>
      </w:r>
      <w:r>
        <w:rPr>
          <w:rtl/>
          <w:cs/>
          <w:lang w:val="ar_AE" w:bidi="ar_AE"/>
        </w:rPr>
        <w:t>فارَص</w:t>
      </w:r>
    </w:p>
    <w:p>
      <w:pPr>
        <w:pStyle w:val="ListBullet"/>
        <w:bidi/>
        <w:spacing w:line="240" w:lineRule="auto"/>
        <w:ind w:left="720"/>
      </w:pPr>
      <w:r>
        <w:rPr>
          <w:rtl/>
          <w:cs/>
          <w:lang w:val="ar_AE" w:bidi="ar_AE"/>
        </w:rPr>
      </w:r>
      <w:r>
        <w:rPr>
          <w:rtl/>
          <w:cs/>
          <w:lang w:val="ar_AE" w:bidi="ar_AE"/>
        </w:rPr>
        <w:t>أخوه زارَح</w:t>
      </w:r>
    </w:p>
    <w:p>
      <w:pPr>
        <w:pStyle w:val="ListBullet"/>
        <w:bidi/>
        <w:spacing w:line="240" w:lineRule="auto"/>
        <w:ind w:left="720"/>
      </w:pPr>
      <w:r>
        <w:rPr>
          <w:rtl/>
          <w:cs/>
          <w:lang w:val="ar_AE" w:bidi="ar_AE"/>
        </w:rPr>
      </w:r>
      <w:r>
        <w:rPr>
          <w:rtl/>
          <w:cs/>
          <w:lang w:val="ar_AE" w:bidi="ar_AE"/>
        </w:rPr>
        <w:t>حَصرون</w:t>
      </w:r>
    </w:p>
    <w:p>
      <w:pPr>
        <w:pStyle w:val="ListBullet"/>
        <w:bidi/>
        <w:spacing w:line="240" w:lineRule="auto"/>
        <w:ind w:left="720"/>
      </w:pPr>
      <w:r>
        <w:rPr>
          <w:rtl/>
          <w:cs/>
          <w:lang w:val="ar_AE" w:bidi="ar_AE"/>
        </w:rPr>
      </w:r>
      <w:r>
        <w:rPr>
          <w:rtl/>
          <w:cs/>
          <w:lang w:val="ar_AE" w:bidi="ar_AE"/>
        </w:rPr>
        <w:t>آرام</w:t>
      </w:r>
    </w:p>
    <w:p>
      <w:pPr>
        <w:pStyle w:val="ListBullet"/>
        <w:bidi/>
        <w:spacing w:line="240" w:lineRule="auto"/>
        <w:ind w:left="720"/>
      </w:pPr>
      <w:r>
        <w:rPr>
          <w:rtl/>
          <w:cs/>
          <w:lang w:val="ar_AE" w:bidi="ar_AE"/>
        </w:rPr>
      </w:r>
      <w:r>
        <w:rPr>
          <w:rtl/>
          <w:cs/>
          <w:lang w:val="ar_AE" w:bidi="ar_AE"/>
        </w:rPr>
        <w:t>عمِّيناداب</w:t>
      </w:r>
    </w:p>
    <w:p>
      <w:pPr>
        <w:pStyle w:val="ListBullet"/>
        <w:bidi/>
        <w:spacing w:line="240" w:lineRule="auto"/>
        <w:ind w:left="720"/>
      </w:pPr>
      <w:r>
        <w:rPr>
          <w:rtl/>
          <w:cs/>
          <w:lang w:val="ar_AE" w:bidi="ar_AE"/>
        </w:rPr>
      </w:r>
      <w:r>
        <w:rPr>
          <w:rtl/>
          <w:cs/>
          <w:lang w:val="ar_AE" w:bidi="ar_AE"/>
        </w:rPr>
        <w:t>نحشون</w:t>
      </w:r>
    </w:p>
    <w:p>
      <w:pPr>
        <w:pStyle w:val="ListBullet"/>
        <w:bidi/>
        <w:spacing w:line="240" w:lineRule="auto"/>
        <w:ind w:left="720"/>
      </w:pPr>
      <w:r>
        <w:rPr>
          <w:rtl/>
          <w:cs/>
          <w:lang w:val="ar_AE" w:bidi="ar_AE"/>
        </w:rPr>
      </w:r>
      <w:r>
        <w:rPr>
          <w:rtl/>
          <w:cs/>
          <w:lang w:val="ar_AE" w:bidi="ar_AE"/>
        </w:rPr>
        <w:t>سلمون</w:t>
      </w:r>
    </w:p>
    <w:p>
      <w:pPr>
        <w:pStyle w:val="ListBullet"/>
        <w:bidi/>
        <w:spacing w:line="240" w:lineRule="auto"/>
        <w:ind w:left="720"/>
      </w:pPr>
      <w:r>
        <w:rPr>
          <w:rtl/>
          <w:cs/>
          <w:lang w:val="ar_AE" w:bidi="ar_AE"/>
        </w:rPr>
      </w:r>
      <w:r>
        <w:rPr>
          <w:rtl/>
          <w:cs/>
          <w:lang w:val="ar_AE" w:bidi="ar_AE"/>
        </w:rPr>
        <w:t>راحاب، زوجة سلمون وأُم بوعز</w:t>
      </w:r>
    </w:p>
    <w:p>
      <w:pPr>
        <w:pStyle w:val="ListBullet"/>
        <w:bidi/>
        <w:spacing w:line="240" w:lineRule="auto"/>
        <w:ind w:left="720"/>
      </w:pPr>
      <w:r>
        <w:rPr>
          <w:rtl/>
          <w:cs/>
          <w:lang w:val="ar_AE" w:bidi="ar_AE"/>
        </w:rPr>
      </w:r>
      <w:r>
        <w:rPr>
          <w:rtl/>
          <w:cs/>
          <w:lang w:val="ar_AE" w:bidi="ar_AE"/>
        </w:rPr>
        <w:t>بوعز</w:t>
      </w:r>
    </w:p>
    <w:p>
      <w:pPr>
        <w:pStyle w:val="ListBullet"/>
        <w:bidi/>
        <w:spacing w:line="240" w:lineRule="auto"/>
        <w:ind w:left="720"/>
      </w:pPr>
      <w:r>
        <w:rPr>
          <w:rtl/>
          <w:cs/>
          <w:lang w:val="ar_AE" w:bidi="ar_AE"/>
        </w:rPr>
      </w:r>
      <w:r>
        <w:rPr>
          <w:rtl/>
          <w:cs/>
          <w:lang w:val="ar_AE" w:bidi="ar_AE"/>
        </w:rPr>
        <w:t>راعوث، زوجة بوعز وأُم عوبيد</w:t>
      </w:r>
    </w:p>
    <w:p>
      <w:pPr>
        <w:pStyle w:val="ListBullet"/>
        <w:bidi/>
        <w:spacing w:line="240" w:lineRule="auto"/>
        <w:ind w:left="720"/>
      </w:pPr>
      <w:r>
        <w:rPr>
          <w:rtl/>
          <w:cs/>
          <w:lang w:val="ar_AE" w:bidi="ar_AE"/>
        </w:rPr>
      </w:r>
      <w:r>
        <w:rPr>
          <w:rtl/>
          <w:cs/>
          <w:lang w:val="ar_AE" w:bidi="ar_AE"/>
        </w:rPr>
        <w:t>عوبيد</w:t>
      </w:r>
    </w:p>
    <w:p>
      <w:pPr>
        <w:pStyle w:val="ListBullet"/>
        <w:bidi/>
        <w:spacing w:line="240" w:lineRule="auto"/>
        <w:ind w:left="720"/>
      </w:pPr>
      <w:r>
        <w:rPr>
          <w:rtl/>
          <w:cs/>
          <w:lang w:val="ar_AE" w:bidi="ar_AE"/>
        </w:rPr>
      </w:r>
      <w:r>
        <w:rPr>
          <w:rtl/>
          <w:cs/>
          <w:lang w:val="ar_AE" w:bidi="ar_AE"/>
        </w:rPr>
        <w:t>يسَّى</w:t>
      </w:r>
    </w:p>
    <w:p>
      <w:pPr>
        <w:pStyle w:val="ListBullet"/>
        <w:bidi/>
        <w:spacing w:line="240" w:lineRule="auto"/>
        <w:ind w:left="720"/>
      </w:pPr>
      <w:r>
        <w:rPr>
          <w:rtl/>
          <w:cs/>
          <w:lang w:val="ar_AE" w:bidi="ar_AE"/>
        </w:rPr>
      </w:r>
      <w:r>
        <w:rPr>
          <w:rtl/>
          <w:cs/>
          <w:lang w:val="ar_AE" w:bidi="ar_AE"/>
        </w:rPr>
        <w:t>الملِك داود</w:t>
      </w:r>
    </w:p>
    <w:p>
      <w:pPr>
        <w:bidi/>
      </w:pPr>
      <w:r>
        <w:rPr>
          <w:rtl/>
          <w:cs/>
          <w:lang w:val="ar_AE" w:bidi="ar_AE"/>
        </w:rPr>
      </w:r>
      <w:r>
        <w:rPr>
          <w:rtl/>
          <w:cs/>
          <w:lang w:val="ar_AE" w:bidi="ar_AE"/>
        </w:rPr>
        <w:t>هؤلاء هُم الأشخاص الذين ذُكِروا في المجموعة الثانية:</w:t>
      </w:r>
    </w:p>
    <w:p>
      <w:pPr>
        <w:pStyle w:val="ListBullet"/>
        <w:bidi/>
        <w:spacing w:line="240" w:lineRule="auto"/>
        <w:ind w:left="720"/>
      </w:pPr>
      <w:r>
        <w:rPr>
          <w:rtl/>
          <w:cs/>
          <w:lang w:val="ar_AE" w:bidi="ar_AE"/>
        </w:rPr>
      </w:r>
      <w:r>
        <w:rPr>
          <w:rtl/>
          <w:cs/>
          <w:lang w:val="ar_AE" w:bidi="ar_AE"/>
        </w:rPr>
        <w:t>زوجة أوريا، جندي الملك داود، التي أصبحت أُم سليمان ابن داود</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الملِك رحبعام</w:t>
      </w:r>
    </w:p>
    <w:p>
      <w:pPr>
        <w:pStyle w:val="ListBullet"/>
        <w:bidi/>
        <w:spacing w:line="240" w:lineRule="auto"/>
        <w:ind w:left="720"/>
      </w:pPr>
      <w:r>
        <w:rPr>
          <w:rtl/>
          <w:cs/>
          <w:lang w:val="ar_AE" w:bidi="ar_AE"/>
        </w:rPr>
      </w:r>
      <w:r>
        <w:rPr>
          <w:rtl/>
          <w:cs/>
          <w:lang w:val="ar_AE" w:bidi="ar_AE"/>
        </w:rPr>
        <w:t>الملك أبِيَّا</w:t>
      </w:r>
    </w:p>
    <w:p>
      <w:pPr>
        <w:pStyle w:val="ListBullet"/>
        <w:bidi/>
        <w:spacing w:line="240" w:lineRule="auto"/>
        <w:ind w:left="720"/>
      </w:pPr>
      <w:r>
        <w:rPr>
          <w:rtl/>
          <w:cs/>
          <w:lang w:val="ar_AE" w:bidi="ar_AE"/>
        </w:rPr>
      </w:r>
      <w:r>
        <w:rPr>
          <w:rtl/>
          <w:cs/>
          <w:lang w:val="ar_AE" w:bidi="ar_AE"/>
        </w:rPr>
        <w:t>الملِك آسا</w:t>
      </w:r>
    </w:p>
    <w:p>
      <w:pPr>
        <w:pStyle w:val="ListBullet"/>
        <w:bidi/>
        <w:spacing w:line="240" w:lineRule="auto"/>
        <w:ind w:left="720"/>
      </w:pPr>
      <w:r>
        <w:rPr>
          <w:rtl/>
          <w:cs/>
          <w:lang w:val="ar_AE" w:bidi="ar_AE"/>
        </w:rPr>
      </w:r>
      <w:r>
        <w:rPr>
          <w:rtl/>
          <w:cs/>
          <w:lang w:val="ar_AE" w:bidi="ar_AE"/>
        </w:rPr>
        <w:t>الملِك يهوشافاط</w:t>
      </w:r>
    </w:p>
    <w:p>
      <w:pPr>
        <w:pStyle w:val="ListBullet"/>
        <w:bidi/>
        <w:spacing w:line="240" w:lineRule="auto"/>
        <w:ind w:left="720"/>
      </w:pPr>
      <w:r>
        <w:rPr>
          <w:rtl/>
          <w:cs/>
          <w:lang w:val="ar_AE" w:bidi="ar_AE"/>
        </w:rPr>
      </w:r>
      <w:r>
        <w:rPr>
          <w:rtl/>
          <w:cs/>
          <w:lang w:val="ar_AE" w:bidi="ar_AE"/>
        </w:rPr>
        <w:t>الملِك يورام</w:t>
      </w:r>
    </w:p>
    <w:p>
      <w:pPr>
        <w:pStyle w:val="ListBullet"/>
        <w:bidi/>
        <w:spacing w:line="240" w:lineRule="auto"/>
        <w:ind w:left="720"/>
      </w:pPr>
      <w:r>
        <w:rPr>
          <w:rtl/>
          <w:cs/>
          <w:lang w:val="ar_AE" w:bidi="ar_AE"/>
        </w:rPr>
      </w:r>
      <w:r>
        <w:rPr>
          <w:rtl/>
          <w:cs/>
          <w:lang w:val="ar_AE" w:bidi="ar_AE"/>
        </w:rPr>
        <w:t>الملِك عُزّيا</w:t>
      </w:r>
    </w:p>
    <w:p>
      <w:pPr>
        <w:pStyle w:val="ListBullet"/>
        <w:bidi/>
        <w:spacing w:line="240" w:lineRule="auto"/>
        <w:ind w:left="720"/>
      </w:pPr>
      <w:r>
        <w:rPr>
          <w:rtl/>
          <w:cs/>
          <w:lang w:val="ar_AE" w:bidi="ar_AE"/>
        </w:rPr>
      </w:r>
      <w:r>
        <w:rPr>
          <w:rtl/>
          <w:cs/>
          <w:lang w:val="ar_AE" w:bidi="ar_AE"/>
        </w:rPr>
        <w:t>الملِك يوثام</w:t>
      </w:r>
    </w:p>
    <w:p>
      <w:pPr>
        <w:pStyle w:val="ListBullet"/>
        <w:bidi/>
        <w:spacing w:line="240" w:lineRule="auto"/>
        <w:ind w:left="720"/>
      </w:pPr>
      <w:r>
        <w:rPr>
          <w:rtl/>
          <w:cs/>
          <w:lang w:val="ar_AE" w:bidi="ar_AE"/>
        </w:rPr>
      </w:r>
      <w:r>
        <w:rPr>
          <w:rtl/>
          <w:cs/>
          <w:lang w:val="ar_AE" w:bidi="ar_AE"/>
        </w:rPr>
        <w:t>الملِك آحاز</w:t>
      </w:r>
    </w:p>
    <w:p>
      <w:pPr>
        <w:pStyle w:val="ListBullet"/>
        <w:bidi/>
        <w:spacing w:line="240" w:lineRule="auto"/>
        <w:ind w:left="720"/>
      </w:pPr>
      <w:r>
        <w:rPr>
          <w:rtl/>
          <w:cs/>
          <w:lang w:val="ar_AE" w:bidi="ar_AE"/>
        </w:rPr>
      </w:r>
      <w:r>
        <w:rPr>
          <w:rtl/>
          <w:cs/>
          <w:lang w:val="ar_AE" w:bidi="ar_AE"/>
        </w:rPr>
        <w:t>الملِك حِزقِيا</w:t>
      </w:r>
    </w:p>
    <w:p>
      <w:pPr>
        <w:pStyle w:val="ListBullet"/>
        <w:bidi/>
        <w:spacing w:line="240" w:lineRule="auto"/>
        <w:ind w:left="720"/>
      </w:pPr>
      <w:r>
        <w:rPr>
          <w:rtl/>
          <w:cs/>
          <w:lang w:val="ar_AE" w:bidi="ar_AE"/>
        </w:rPr>
      </w:r>
      <w:r>
        <w:rPr>
          <w:rtl/>
          <w:cs/>
          <w:lang w:val="ar_AE" w:bidi="ar_AE"/>
        </w:rPr>
        <w:t>الملِك مَنسّی</w:t>
      </w:r>
    </w:p>
    <w:p>
      <w:pPr>
        <w:pStyle w:val="ListBullet"/>
        <w:bidi/>
        <w:spacing w:line="240" w:lineRule="auto"/>
        <w:ind w:left="720"/>
      </w:pPr>
      <w:r>
        <w:rPr>
          <w:rtl/>
          <w:cs/>
          <w:lang w:val="ar_AE" w:bidi="ar_AE"/>
        </w:rPr>
      </w:r>
      <w:r>
        <w:rPr>
          <w:rtl/>
          <w:cs/>
          <w:lang w:val="ar_AE" w:bidi="ar_AE"/>
        </w:rPr>
        <w:t>الملِك آمون</w:t>
      </w:r>
    </w:p>
    <w:p>
      <w:pPr>
        <w:pStyle w:val="ListBullet"/>
        <w:bidi/>
        <w:spacing w:line="240" w:lineRule="auto"/>
        <w:ind w:left="720"/>
      </w:pPr>
      <w:r>
        <w:rPr>
          <w:rtl/>
          <w:cs/>
          <w:lang w:val="ar_AE" w:bidi="ar_AE"/>
        </w:rPr>
      </w:r>
      <w:r>
        <w:rPr>
          <w:rtl/>
          <w:cs/>
          <w:lang w:val="ar_AE" w:bidi="ar_AE"/>
        </w:rPr>
        <w:t>الملِك يوشِيّا</w:t>
      </w:r>
    </w:p>
    <w:p>
      <w:pPr>
        <w:pStyle w:val="ListBullet"/>
        <w:bidi/>
        <w:spacing w:line="240" w:lineRule="auto"/>
        <w:ind w:left="720"/>
      </w:pPr>
      <w:r>
        <w:rPr>
          <w:rtl/>
          <w:cs/>
          <w:lang w:val="ar_AE" w:bidi="ar_AE"/>
        </w:rPr>
      </w:r>
      <w:r>
        <w:rPr>
          <w:rtl/>
          <w:cs/>
          <w:lang w:val="ar_AE" w:bidi="ar_AE"/>
        </w:rPr>
        <w:t>الملِك يكُنيا</w:t>
      </w:r>
    </w:p>
    <w:p>
      <w:pPr>
        <w:pStyle w:val="ListBullet"/>
        <w:bidi/>
        <w:spacing w:line="240" w:lineRule="auto"/>
        <w:ind w:left="720"/>
      </w:pPr>
      <w:r>
        <w:rPr>
          <w:rtl/>
          <w:cs/>
          <w:lang w:val="ar_AE" w:bidi="ar_AE"/>
        </w:rPr>
      </w:r>
      <w:r>
        <w:rPr>
          <w:rtl/>
          <w:cs/>
          <w:lang w:val="ar_AE" w:bidi="ar_AE"/>
        </w:rPr>
        <w:t>إخوة الملِك يكُنيا</w:t>
      </w:r>
    </w:p>
    <w:p>
      <w:pPr>
        <w:bidi/>
      </w:pPr>
      <w:r>
        <w:rPr>
          <w:rtl/>
          <w:cs/>
          <w:lang w:val="ar_AE" w:bidi="ar_AE"/>
        </w:rPr>
      </w:r>
      <w:r>
        <w:rPr>
          <w:rtl/>
          <w:cs/>
          <w:lang w:val="ar_AE" w:bidi="ar_AE"/>
        </w:rPr>
        <w:t>هؤلاء هُم الأشخاص الذين ذُكِروا في المجموعة الثالثة:</w:t>
      </w:r>
    </w:p>
    <w:p>
      <w:pPr>
        <w:pStyle w:val="ListBullet"/>
        <w:bidi/>
        <w:spacing w:line="240" w:lineRule="auto"/>
        <w:ind w:left="720"/>
      </w:pPr>
      <w:r>
        <w:rPr>
          <w:rtl/>
          <w:cs/>
          <w:lang w:val="ar_AE" w:bidi="ar_AE"/>
        </w:rPr>
      </w:r>
      <w:r>
        <w:rPr>
          <w:rtl/>
          <w:cs/>
          <w:lang w:val="ar_AE" w:bidi="ar_AE"/>
        </w:rPr>
        <w:t>شألتِئيل</w:t>
      </w:r>
    </w:p>
    <w:p>
      <w:pPr>
        <w:pStyle w:val="ListBullet"/>
        <w:bidi/>
        <w:spacing w:line="240" w:lineRule="auto"/>
        <w:ind w:left="720"/>
      </w:pPr>
      <w:r>
        <w:rPr>
          <w:rtl/>
          <w:cs/>
          <w:lang w:val="ar_AE" w:bidi="ar_AE"/>
        </w:rPr>
      </w:r>
      <w:r>
        <w:rPr>
          <w:rtl/>
          <w:cs/>
          <w:lang w:val="ar_AE" w:bidi="ar_AE"/>
        </w:rPr>
        <w:t>زرُبّابل</w:t>
      </w:r>
    </w:p>
    <w:p>
      <w:pPr>
        <w:pStyle w:val="ListBullet"/>
        <w:bidi/>
        <w:spacing w:line="240" w:lineRule="auto"/>
        <w:ind w:left="720"/>
      </w:pPr>
      <w:r>
        <w:rPr>
          <w:rtl/>
          <w:cs/>
          <w:lang w:val="ar_AE" w:bidi="ar_AE"/>
        </w:rPr>
      </w:r>
      <w:r>
        <w:rPr>
          <w:rtl/>
          <w:cs/>
          <w:lang w:val="ar_AE" w:bidi="ar_AE"/>
        </w:rPr>
        <w:t>أبيهود</w:t>
      </w:r>
    </w:p>
    <w:p>
      <w:pPr>
        <w:pStyle w:val="ListBullet"/>
        <w:bidi/>
        <w:spacing w:line="240" w:lineRule="auto"/>
        <w:ind w:left="720"/>
      </w:pPr>
      <w:r>
        <w:rPr>
          <w:rtl/>
          <w:cs/>
          <w:lang w:val="ar_AE" w:bidi="ar_AE"/>
        </w:rPr>
      </w:r>
      <w:r>
        <w:rPr>
          <w:rtl/>
          <w:cs/>
          <w:lang w:val="ar_AE" w:bidi="ar_AE"/>
        </w:rPr>
        <w:t>ألياقيم</w:t>
      </w:r>
    </w:p>
    <w:p>
      <w:pPr>
        <w:pStyle w:val="ListBullet"/>
        <w:bidi/>
        <w:spacing w:line="240" w:lineRule="auto"/>
        <w:ind w:left="720"/>
      </w:pPr>
      <w:r>
        <w:rPr>
          <w:rtl/>
          <w:cs/>
          <w:lang w:val="ar_AE" w:bidi="ar_AE"/>
        </w:rPr>
      </w:r>
      <w:r>
        <w:rPr>
          <w:rtl/>
          <w:cs/>
          <w:lang w:val="ar_AE" w:bidi="ar_AE"/>
        </w:rPr>
        <w:t>عازور</w:t>
      </w:r>
    </w:p>
    <w:p>
      <w:pPr>
        <w:pStyle w:val="ListBullet"/>
        <w:bidi/>
        <w:spacing w:line="240" w:lineRule="auto"/>
        <w:ind w:left="720"/>
      </w:pPr>
      <w:r>
        <w:rPr>
          <w:rtl/>
          <w:cs/>
          <w:lang w:val="ar_AE" w:bidi="ar_AE"/>
        </w:rPr>
      </w:r>
      <w:r>
        <w:rPr>
          <w:rtl/>
          <w:cs/>
          <w:lang w:val="ar_AE" w:bidi="ar_AE"/>
        </w:rPr>
        <w:t>صادوق</w:t>
      </w:r>
    </w:p>
    <w:p>
      <w:pPr>
        <w:pStyle w:val="ListBullet"/>
        <w:bidi/>
        <w:spacing w:line="240" w:lineRule="auto"/>
        <w:ind w:left="720"/>
      </w:pPr>
      <w:r>
        <w:rPr>
          <w:rtl/>
          <w:cs/>
          <w:lang w:val="ar_AE" w:bidi="ar_AE"/>
        </w:rPr>
      </w:r>
      <w:r>
        <w:rPr>
          <w:rtl/>
          <w:cs/>
          <w:lang w:val="ar_AE" w:bidi="ar_AE"/>
        </w:rPr>
        <w:t>أخيم</w:t>
      </w:r>
    </w:p>
    <w:p>
      <w:pPr>
        <w:pStyle w:val="ListBullet"/>
        <w:bidi/>
        <w:spacing w:line="240" w:lineRule="auto"/>
        <w:ind w:left="720"/>
      </w:pPr>
      <w:r>
        <w:rPr>
          <w:rtl/>
          <w:cs/>
          <w:lang w:val="ar_AE" w:bidi="ar_AE"/>
        </w:rPr>
      </w:r>
      <w:r>
        <w:rPr>
          <w:rtl/>
          <w:cs/>
          <w:lang w:val="ar_AE" w:bidi="ar_AE"/>
        </w:rPr>
        <w:t>أليود</w:t>
      </w:r>
    </w:p>
    <w:p>
      <w:pPr>
        <w:pStyle w:val="ListBullet"/>
        <w:bidi/>
        <w:spacing w:line="240" w:lineRule="auto"/>
        <w:ind w:left="720"/>
      </w:pPr>
      <w:r>
        <w:rPr>
          <w:rtl/>
          <w:cs/>
          <w:lang w:val="ar_AE" w:bidi="ar_AE"/>
        </w:rPr>
      </w:r>
      <w:r>
        <w:rPr>
          <w:rtl/>
          <w:cs/>
          <w:lang w:val="ar_AE" w:bidi="ar_AE"/>
        </w:rPr>
        <w:t>أليعازر</w:t>
      </w:r>
    </w:p>
    <w:p>
      <w:pPr>
        <w:pStyle w:val="ListBullet"/>
        <w:bidi/>
        <w:spacing w:line="240" w:lineRule="auto"/>
        <w:ind w:left="720"/>
      </w:pPr>
      <w:r>
        <w:rPr>
          <w:rtl/>
          <w:cs/>
          <w:lang w:val="ar_AE" w:bidi="ar_AE"/>
        </w:rPr>
      </w:r>
      <w:r>
        <w:rPr>
          <w:rtl/>
          <w:cs/>
          <w:lang w:val="ar_AE" w:bidi="ar_AE"/>
        </w:rPr>
        <w:t>مَتَّان</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يُوسُف، رجُل مريم</w:t>
      </w:r>
    </w:p>
    <w:p>
      <w:pPr>
        <w:pStyle w:val="ListBullet"/>
        <w:bidi/>
        <w:spacing w:line="240" w:lineRule="auto"/>
        <w:ind w:left="720"/>
      </w:pPr>
      <w:r>
        <w:rPr>
          <w:rtl/>
          <w:cs/>
          <w:lang w:val="ar_AE" w:bidi="ar_AE"/>
        </w:rPr>
      </w:r>
      <w:r>
        <w:rPr>
          <w:rtl/>
          <w:cs/>
          <w:lang w:val="ar_AE" w:bidi="ar_AE"/>
        </w:rPr>
        <w:t>مريم، أُم يسوع</w:t>
      </w:r>
    </w:p>
    <w:p>
      <w:pPr>
        <w:pStyle w:val="ListBullet"/>
        <w:bidi/>
        <w:spacing w:line="240" w:lineRule="auto"/>
        <w:ind w:left="720"/>
      </w:pPr>
      <w:r>
        <w:rPr>
          <w:rtl/>
          <w:cs/>
          <w:lang w:val="ar_AE" w:bidi="ar_AE"/>
        </w:rPr>
      </w:r>
      <w:r>
        <w:rPr>
          <w:rtl/>
          <w:cs/>
          <w:lang w:val="ar_AE" w:bidi="ar_AE"/>
        </w:rPr>
        <w:t>يسوع</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وسائل الإيضاح (أشياء يمكن تحريكها في المكان مثل الأحجار، والعصي ولعب الأطفال) لتجسيد القصة والأحداث فيها.</w:t>
      </w:r>
    </w:p>
    <w:p>
      <w:pPr>
        <w:bidi/>
      </w:pPr>
      <w:r>
        <w:rPr>
          <w:rtl/>
          <w:cs/>
          <w:lang w:val="ar_AE" w:bidi="ar_AE"/>
        </w:rPr>
      </w:r>
      <w:r>
        <w:rPr>
          <w:rtl/>
          <w:cs/>
          <w:lang w:val="ar_AE" w:bidi="ar_AE"/>
        </w:rPr>
        <w:t>وإليك ما يمكنك فعله ليساعدك على تذكر هذه القصة. قد ترغب في الذهاب إلى النص 5، أولًا، والتفكر في كيفية نطق أسماء جميع الناس المذكورة في القصة بلغتكم.</w:t>
      </w:r>
    </w:p>
    <w:p>
      <w:pPr>
        <w:bidi/>
      </w:pPr>
      <w:r>
        <w:rPr>
          <w:rtl/>
          <w:cs/>
          <w:lang w:val="ar_AE" w:bidi="ar_AE"/>
        </w:rPr>
      </w:r>
      <w:r>
        <w:rPr>
          <w:rtl/>
          <w:cs/>
          <w:lang w:val="ar_AE" w:bidi="ar_AE"/>
        </w:rPr>
        <w:t>اجمعوا كيسًا من الحصى أو الأحجار أو الفاصوليا، أو أي شيء صغير آخر. صفّوا صفًا طويلًا من الحصى، بحيث تضعون حصى واحدة لكل اسم. يمكنك وضع صخرة معينة خاصة عند ذكر شخصية خاصة. كلما ذُكرت أم، يمكنك وضع حجر إضافي. يمكن أن توضع حصى الأم بجانب حصى ابنها. كما يمكنك وضعها بجانب عصى الزوج، كما تشاء.</w:t>
      </w:r>
    </w:p>
    <w:p>
      <w:pPr>
        <w:bidi/>
      </w:pPr>
      <w:r>
        <w:rPr>
          <w:rtl/>
          <w:cs/>
          <w:lang w:val="ar_AE" w:bidi="ar_AE"/>
        </w:rPr>
      </w:r>
      <w:r>
        <w:rPr>
          <w:rtl/>
          <w:cs/>
          <w:lang w:val="ar_AE" w:bidi="ar_AE"/>
        </w:rPr>
        <w:t>استخدم حصى كبيرة لتمثل إبراهيم، في البداية.</w:t>
      </w:r>
    </w:p>
    <w:p>
      <w:pPr>
        <w:bidi/>
      </w:pPr>
      <w:r>
        <w:rPr>
          <w:rtl/>
          <w:cs/>
          <w:lang w:val="ar_AE" w:bidi="ar_AE"/>
        </w:rPr>
      </w:r>
      <w:r>
        <w:rPr>
          <w:rtl/>
          <w:cs/>
          <w:lang w:val="ar_AE" w:bidi="ar_AE"/>
        </w:rPr>
        <w:t>استخدم حُصى كبيرة لكل اسم أخير في القائمة.</w:t>
      </w:r>
    </w:p>
    <w:p>
      <w:pPr>
        <w:bidi/>
      </w:pPr>
      <w:r>
        <w:rPr>
          <w:rtl/>
          <w:cs/>
          <w:lang w:val="ar_AE" w:bidi="ar_AE"/>
        </w:rPr>
      </w:r>
      <w:r>
        <w:rPr>
          <w:rtl/>
          <w:cs/>
          <w:lang w:val="ar_AE" w:bidi="ar_AE"/>
        </w:rPr>
        <w:t>واستخدم أكبر حصى لتمثل الرب يسوع في النهاية.</w:t>
      </w:r>
    </w:p>
    <w:p>
      <w:pPr>
        <w:bidi/>
      </w:pPr>
      <w:r>
        <w:rPr>
          <w:rtl/>
          <w:cs/>
          <w:lang w:val="ar_AE" w:bidi="ar_AE"/>
        </w:rPr>
      </w:r>
      <w:r>
        <w:rPr>
          <w:rtl/>
          <w:cs/>
          <w:lang w:val="ar_AE" w:bidi="ar_AE"/>
        </w:rPr>
        <w:t>هل يمكنك الحصول على أحجار ملونة مختلفة لكل من كان ملكًا؟ أو هل يمكنك إضافة بعض الأشياء إلى كل حصى عندما تمثل ملكًا؟</w:t>
      </w:r>
    </w:p>
    <w:p>
      <w:pPr>
        <w:bidi/>
      </w:pPr>
      <w:r>
        <w:rPr>
          <w:rtl/>
          <w:cs/>
          <w:lang w:val="ar_AE" w:bidi="ar_AE"/>
        </w:rPr>
      </w:r>
      <w:r>
        <w:rPr>
          <w:rtl/>
          <w:cs/>
          <w:lang w:val="ar_AE" w:bidi="ar_AE"/>
        </w:rPr>
        <w:t>كيف يمكنكم تمييز أن زمن داود كان وقتًا جيدًا، ووقت السبي كان وقتًا سيئًا؟ كيف تُمثِّلون وقت ميلاد الرب يسوع؟</w:t>
      </w:r>
    </w:p>
    <w:p>
      <w:pPr>
        <w:bidi/>
      </w:pPr>
      <w:r>
        <w:rPr>
          <w:rtl/>
          <w:cs/>
          <w:lang w:val="ar_AE" w:bidi="ar_AE"/>
        </w:rPr>
      </w:r>
      <w:r>
        <w:rPr>
          <w:rtl/>
          <w:cs/>
          <w:lang w:val="ar_AE" w:bidi="ar_AE"/>
        </w:rPr>
        <w:t>يمكنك الاستماع إلى تسجيل لقوائم الأسماء مرة أخرى وأنت تفعل هذا.</w:t>
      </w:r>
    </w:p>
    <w:p>
      <w:pPr>
        <w:bidi/>
      </w:pPr>
      <w:r>
        <w:rPr>
          <w:rtl/>
          <w:cs/>
          <w:lang w:val="ar_AE" w:bidi="ar_AE"/>
        </w:rPr>
      </w:r>
      <w:r>
        <w:rPr>
          <w:rtl/>
          <w:cs/>
          <w:lang w:val="ar_AE" w:bidi="ar_AE"/>
        </w:rPr>
        <w:t>وإليك شيء آخر يمكنك فعله لتذكر القصة. لكنك تحتاج إلى الكثير من المعاونين!</w:t>
      </w:r>
    </w:p>
    <w:p>
      <w:pPr>
        <w:bidi/>
      </w:pPr>
      <w:r>
        <w:rPr>
          <w:rtl/>
          <w:cs/>
          <w:lang w:val="ar_AE" w:bidi="ar_AE"/>
        </w:rPr>
      </w:r>
      <w:r>
        <w:rPr>
          <w:rtl/>
          <w:cs/>
          <w:lang w:val="ar_AE" w:bidi="ar_AE"/>
        </w:rPr>
        <w:t>اطلب من 18 شخصًا أن يصطفوا. كل واحد منهم هو شخص من القائمة الأولى. سيحفظ كل منهم اسم شخصيته.</w:t>
      </w:r>
    </w:p>
    <w:p>
      <w:pPr>
        <w:bidi/>
      </w:pPr>
      <w:r>
        <w:rPr>
          <w:rtl/>
          <w:cs/>
          <w:lang w:val="ar_AE" w:bidi="ar_AE"/>
        </w:rPr>
      </w:r>
      <w:r>
        <w:rPr>
          <w:rtl/>
          <w:cs/>
          <w:lang w:val="ar_AE" w:bidi="ar_AE"/>
        </w:rPr>
        <w:t>العبوا لعبة. على كل واحد أن يذكر اسم شخصيته، واحدًا تلو الآخر، بالترتيب الصحيح.</w:t>
      </w:r>
    </w:p>
    <w:p>
      <w:pPr>
        <w:bidi/>
      </w:pPr>
      <w:r>
        <w:rPr>
          <w:rtl/>
          <w:cs/>
          <w:lang w:val="ar_AE" w:bidi="ar_AE"/>
        </w:rPr>
      </w:r>
      <w:r>
        <w:rPr>
          <w:rtl/>
          <w:cs/>
          <w:lang w:val="ar_AE" w:bidi="ar_AE"/>
        </w:rPr>
        <w:t>افعل هذا بضع مرات. بعد ذلك، اسألهم، هل يمكنهم تذكر اسم أبا شخصيتهم؟ وهل يمكنهم تذكر اسم ابن شخصيتهم؟ أو أمه أو زوجته؟ قم بهذه اللعبة بضع مرات وانظر عدد الأسماء التي يمكن للناس تذكرها! من يستطيع تذكر معظم الأسماء، بالترتيب الصحيح؟</w:t>
      </w:r>
    </w:p>
    <w:p>
      <w:pPr>
        <w:bidi/>
      </w:pPr>
      <w:r>
        <w:rPr>
          <w:rtl/>
          <w:cs/>
          <w:lang w:val="ar_AE" w:bidi="ar_AE"/>
        </w:rPr>
      </w:r>
      <w:r>
        <w:rPr>
          <w:rtl/>
          <w:cs/>
          <w:lang w:val="ar_AE" w:bidi="ar_AE"/>
        </w:rPr>
        <w:t>اطلب من الناس أن يرووا لكم القصة التي تصاحب شخصياتهم.</w:t>
      </w:r>
    </w:p>
    <w:p>
      <w:pPr>
        <w:bidi/>
      </w:pPr>
      <w:r>
        <w:rPr>
          <w:rtl/>
          <w:cs/>
          <w:lang w:val="ar_AE" w:bidi="ar_AE"/>
        </w:rPr>
      </w:r>
      <w:r>
        <w:rPr>
          <w:rtl/>
          <w:cs/>
          <w:lang w:val="ar_AE" w:bidi="ar_AE"/>
        </w:rPr>
        <w:t>افعل الشيء نفسه مع القائمة الثانية والثالثة. يمكنك استخدام نفس الناس. للقائمة الثانية، ستحتاج إلى ستة عشر شخصًا. وللقائمة الثالثة، ستحتاج إلى أربعة عشر شخصًا.</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في شكل درامي.</w:t>
      </w:r>
    </w:p>
    <w:p>
      <w:pPr>
        <w:bidi/>
      </w:pPr>
      <w:r>
        <w:rPr>
          <w:rtl/>
          <w:cs/>
          <w:lang w:val="ar_AE" w:bidi="ar_AE"/>
        </w:rPr>
      </w:r>
      <w:r>
        <w:rPr>
          <w:rtl/>
          <w:cs/>
          <w:lang w:val="ar_AE" w:bidi="ar_AE"/>
        </w:rPr>
        <w:t>تحتوي هذه القصة على خمس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متّى كاتب الإنجيل. لا يُذكَر اسمه في هذه القصة، لكنه هو الذي يروي القصة، لأنَّ هذه القصة وحدها، هي التي ستساعد على تخيُّل شخصية متّى.</w:t>
      </w:r>
    </w:p>
    <w:p>
      <w:pPr>
        <w:pStyle w:val="ListBullet"/>
        <w:bidi/>
        <w:spacing w:line="240" w:lineRule="auto"/>
        <w:ind w:left="720"/>
      </w:pPr>
      <w:r>
        <w:rPr>
          <w:rtl/>
          <w:cs/>
          <w:lang w:val="ar_AE" w:bidi="ar_AE"/>
        </w:rPr>
      </w:r>
      <w:r>
        <w:rPr>
          <w:rtl/>
          <w:cs/>
          <w:lang w:val="ar_AE" w:bidi="ar_AE"/>
        </w:rPr>
        <w:t>يسرد متّى القصة لبعض الناس. إن بعض الذين يستمعون إليه من اليهود، أي أنهم فعلًا من نسل إبراهيم، أما عن البعض الآخر من الذين يستمعون إلى القصة فليسوا يهودًا، ليسوا من بني إسرائيل. ربما يعرفون جميعًا الأسماء التي ذكرَها متّى، ويعرفون القصص عن هؤلاء الناس. أما بالنسبة لهذه القصة فقط، فستساعد على تخيُّل مُستمعي متّى.</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إليكم جميع الأسماء التي ذُكرتْ في المجموعات الثلاث:</w:t>
      </w:r>
    </w:p>
    <w:p>
      <w:pPr>
        <w:bidi/>
      </w:pPr>
      <w:r>
        <w:rPr>
          <w:rtl/>
          <w:cs/>
          <w:lang w:val="ar_AE" w:bidi="ar_AE"/>
        </w:rPr>
      </w:r>
      <w:r>
        <w:rPr>
          <w:rtl/>
          <w:cs/>
          <w:lang w:val="ar_AE" w:bidi="ar_AE"/>
        </w:rPr>
        <w:t>هؤلاء هُم الأشخاص الذين ذُكِروا في المجموعة الأولى:</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إسحاق</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 xml:space="preserve">ثامار، كنَّة يهوذا، وأم أبناء يهوذا. </w:t>
      </w:r>
    </w:p>
    <w:p>
      <w:pPr>
        <w:pStyle w:val="ListBullet"/>
        <w:bidi/>
        <w:spacing w:line="240" w:lineRule="auto"/>
        <w:ind w:left="720"/>
      </w:pPr>
      <w:r>
        <w:rPr>
          <w:rtl/>
          <w:cs/>
          <w:lang w:val="ar_AE" w:bidi="ar_AE"/>
        </w:rPr>
      </w:r>
      <w:r>
        <w:rPr>
          <w:rtl/>
          <w:cs/>
          <w:lang w:val="ar_AE" w:bidi="ar_AE"/>
        </w:rPr>
        <w:t>فارَص</w:t>
      </w:r>
    </w:p>
    <w:p>
      <w:pPr>
        <w:pStyle w:val="ListBullet"/>
        <w:bidi/>
        <w:spacing w:line="240" w:lineRule="auto"/>
        <w:ind w:left="720"/>
      </w:pPr>
      <w:r>
        <w:rPr>
          <w:rtl/>
          <w:cs/>
          <w:lang w:val="ar_AE" w:bidi="ar_AE"/>
        </w:rPr>
      </w:r>
      <w:r>
        <w:rPr>
          <w:rtl/>
          <w:cs/>
          <w:lang w:val="ar_AE" w:bidi="ar_AE"/>
        </w:rPr>
        <w:t>أخوه زارَح.</w:t>
      </w:r>
    </w:p>
    <w:p>
      <w:pPr>
        <w:pStyle w:val="ListBullet"/>
        <w:bidi/>
        <w:spacing w:line="240" w:lineRule="auto"/>
        <w:ind w:left="720"/>
      </w:pPr>
      <w:r>
        <w:rPr>
          <w:rtl/>
          <w:cs/>
          <w:lang w:val="ar_AE" w:bidi="ar_AE"/>
        </w:rPr>
      </w:r>
      <w:r>
        <w:rPr>
          <w:rtl/>
          <w:cs/>
          <w:lang w:val="ar_AE" w:bidi="ar_AE"/>
        </w:rPr>
        <w:t>حَصرون</w:t>
      </w:r>
    </w:p>
    <w:p>
      <w:pPr>
        <w:pStyle w:val="ListBullet"/>
        <w:bidi/>
        <w:spacing w:line="240" w:lineRule="auto"/>
        <w:ind w:left="720"/>
      </w:pPr>
      <w:r>
        <w:rPr>
          <w:rtl/>
          <w:cs/>
          <w:lang w:val="ar_AE" w:bidi="ar_AE"/>
        </w:rPr>
      </w:r>
      <w:r>
        <w:rPr>
          <w:rtl/>
          <w:cs/>
          <w:lang w:val="ar_AE" w:bidi="ar_AE"/>
        </w:rPr>
        <w:t>آرام</w:t>
      </w:r>
    </w:p>
    <w:p>
      <w:pPr>
        <w:pStyle w:val="ListBullet"/>
        <w:bidi/>
        <w:spacing w:line="240" w:lineRule="auto"/>
        <w:ind w:left="720"/>
      </w:pPr>
      <w:r>
        <w:rPr>
          <w:rtl/>
          <w:cs/>
          <w:lang w:val="ar_AE" w:bidi="ar_AE"/>
        </w:rPr>
      </w:r>
      <w:r>
        <w:rPr>
          <w:rtl/>
          <w:cs/>
          <w:lang w:val="ar_AE" w:bidi="ar_AE"/>
        </w:rPr>
        <w:t>عمِّيناداب</w:t>
      </w:r>
    </w:p>
    <w:p>
      <w:pPr>
        <w:pStyle w:val="ListBullet"/>
        <w:bidi/>
        <w:spacing w:line="240" w:lineRule="auto"/>
        <w:ind w:left="720"/>
      </w:pPr>
      <w:r>
        <w:rPr>
          <w:rtl/>
          <w:cs/>
          <w:lang w:val="ar_AE" w:bidi="ar_AE"/>
        </w:rPr>
      </w:r>
      <w:r>
        <w:rPr>
          <w:rtl/>
          <w:cs/>
          <w:lang w:val="ar_AE" w:bidi="ar_AE"/>
        </w:rPr>
        <w:t>نحشون</w:t>
      </w:r>
    </w:p>
    <w:p>
      <w:pPr>
        <w:pStyle w:val="ListBullet"/>
        <w:bidi/>
        <w:spacing w:line="240" w:lineRule="auto"/>
        <w:ind w:left="720"/>
      </w:pPr>
      <w:r>
        <w:rPr>
          <w:rtl/>
          <w:cs/>
          <w:lang w:val="ar_AE" w:bidi="ar_AE"/>
        </w:rPr>
      </w:r>
      <w:r>
        <w:rPr>
          <w:rtl/>
          <w:cs/>
          <w:lang w:val="ar_AE" w:bidi="ar_AE"/>
        </w:rPr>
        <w:t>سلمون</w:t>
      </w:r>
    </w:p>
    <w:p>
      <w:pPr>
        <w:pStyle w:val="ListBullet"/>
        <w:bidi/>
        <w:spacing w:line="240" w:lineRule="auto"/>
        <w:ind w:left="720"/>
      </w:pPr>
      <w:r>
        <w:rPr>
          <w:rtl/>
          <w:cs/>
          <w:lang w:val="ar_AE" w:bidi="ar_AE"/>
        </w:rPr>
      </w:r>
      <w:r>
        <w:rPr>
          <w:rtl/>
          <w:cs/>
          <w:lang w:val="ar_AE" w:bidi="ar_AE"/>
        </w:rPr>
        <w:t>راحاب، زوجة سلمون وأُم بوعز</w:t>
      </w:r>
    </w:p>
    <w:p>
      <w:pPr>
        <w:pStyle w:val="ListBullet"/>
        <w:bidi/>
        <w:spacing w:line="240" w:lineRule="auto"/>
        <w:ind w:left="720"/>
      </w:pPr>
      <w:r>
        <w:rPr>
          <w:rtl/>
          <w:cs/>
          <w:lang w:val="ar_AE" w:bidi="ar_AE"/>
        </w:rPr>
      </w:r>
      <w:r>
        <w:rPr>
          <w:rtl/>
          <w:cs/>
          <w:lang w:val="ar_AE" w:bidi="ar_AE"/>
        </w:rPr>
        <w:t>بوعز</w:t>
      </w:r>
    </w:p>
    <w:p>
      <w:pPr>
        <w:pStyle w:val="ListBullet"/>
        <w:bidi/>
        <w:spacing w:line="240" w:lineRule="auto"/>
        <w:ind w:left="720"/>
      </w:pPr>
      <w:r>
        <w:rPr>
          <w:rtl/>
          <w:cs/>
          <w:lang w:val="ar_AE" w:bidi="ar_AE"/>
        </w:rPr>
      </w:r>
      <w:r>
        <w:rPr>
          <w:rtl/>
          <w:cs/>
          <w:lang w:val="ar_AE" w:bidi="ar_AE"/>
        </w:rPr>
        <w:t>راعوث، زوجة بوعز وأُم عوبيد</w:t>
      </w:r>
    </w:p>
    <w:p>
      <w:pPr>
        <w:pStyle w:val="ListBullet"/>
        <w:bidi/>
        <w:spacing w:line="240" w:lineRule="auto"/>
        <w:ind w:left="720"/>
      </w:pPr>
      <w:r>
        <w:rPr>
          <w:rtl/>
          <w:cs/>
          <w:lang w:val="ar_AE" w:bidi="ar_AE"/>
        </w:rPr>
      </w:r>
      <w:r>
        <w:rPr>
          <w:rtl/>
          <w:cs/>
          <w:lang w:val="ar_AE" w:bidi="ar_AE"/>
        </w:rPr>
        <w:t>عوبيد</w:t>
      </w:r>
    </w:p>
    <w:p>
      <w:pPr>
        <w:pStyle w:val="ListBullet"/>
        <w:bidi/>
        <w:spacing w:line="240" w:lineRule="auto"/>
        <w:ind w:left="720"/>
      </w:pPr>
      <w:r>
        <w:rPr>
          <w:rtl/>
          <w:cs/>
          <w:lang w:val="ar_AE" w:bidi="ar_AE"/>
        </w:rPr>
      </w:r>
      <w:r>
        <w:rPr>
          <w:rtl/>
          <w:cs/>
          <w:lang w:val="ar_AE" w:bidi="ar_AE"/>
        </w:rPr>
        <w:t>يسَّى</w:t>
      </w:r>
    </w:p>
    <w:p>
      <w:pPr>
        <w:pStyle w:val="ListBullet"/>
        <w:bidi/>
        <w:spacing w:line="240" w:lineRule="auto"/>
        <w:ind w:left="720"/>
      </w:pPr>
      <w:r>
        <w:rPr>
          <w:rtl/>
          <w:cs/>
          <w:lang w:val="ar_AE" w:bidi="ar_AE"/>
        </w:rPr>
      </w:r>
      <w:r>
        <w:rPr>
          <w:rtl/>
          <w:cs/>
          <w:lang w:val="ar_AE" w:bidi="ar_AE"/>
        </w:rPr>
        <w:t>الملِك داود</w:t>
      </w:r>
    </w:p>
    <w:p>
      <w:pPr>
        <w:bidi/>
      </w:pPr>
      <w:r>
        <w:rPr>
          <w:rtl/>
          <w:cs/>
          <w:lang w:val="ar_AE" w:bidi="ar_AE"/>
        </w:rPr>
      </w:r>
      <w:r>
        <w:rPr>
          <w:rtl/>
          <w:cs/>
          <w:lang w:val="ar_AE" w:bidi="ar_AE"/>
        </w:rPr>
        <w:t>هؤلاء هُم الأشخاص الذين ذُكِروا في المجموعة الثانية:</w:t>
      </w:r>
    </w:p>
    <w:p>
      <w:pPr>
        <w:pStyle w:val="ListBullet"/>
        <w:bidi/>
        <w:spacing w:line="240" w:lineRule="auto"/>
        <w:ind w:left="720"/>
      </w:pPr>
      <w:r>
        <w:rPr>
          <w:rtl/>
          <w:cs/>
          <w:lang w:val="ar_AE" w:bidi="ar_AE"/>
        </w:rPr>
      </w:r>
      <w:r>
        <w:rPr>
          <w:rtl/>
          <w:cs/>
          <w:lang w:val="ar_AE" w:bidi="ar_AE"/>
        </w:rPr>
        <w:t>زوجة أوريا، جندي الملِك داود، التي أصبحت أُم سليمان ابن داود.</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الملِك رحبعام</w:t>
      </w:r>
    </w:p>
    <w:p>
      <w:pPr>
        <w:pStyle w:val="ListBullet"/>
        <w:bidi/>
        <w:spacing w:line="240" w:lineRule="auto"/>
        <w:ind w:left="720"/>
      </w:pPr>
      <w:r>
        <w:rPr>
          <w:rtl/>
          <w:cs/>
          <w:lang w:val="ar_AE" w:bidi="ar_AE"/>
        </w:rPr>
      </w:r>
      <w:r>
        <w:rPr>
          <w:rtl/>
          <w:cs/>
          <w:lang w:val="ar_AE" w:bidi="ar_AE"/>
        </w:rPr>
        <w:t>الملك أبِيَّا</w:t>
      </w:r>
    </w:p>
    <w:p>
      <w:pPr>
        <w:pStyle w:val="ListBullet"/>
        <w:bidi/>
        <w:spacing w:line="240" w:lineRule="auto"/>
        <w:ind w:left="720"/>
      </w:pPr>
      <w:r>
        <w:rPr>
          <w:rtl/>
          <w:cs/>
          <w:lang w:val="ar_AE" w:bidi="ar_AE"/>
        </w:rPr>
      </w:r>
      <w:r>
        <w:rPr>
          <w:rtl/>
          <w:cs/>
          <w:lang w:val="ar_AE" w:bidi="ar_AE"/>
        </w:rPr>
        <w:t>الملِك آسا</w:t>
      </w:r>
    </w:p>
    <w:p>
      <w:pPr>
        <w:pStyle w:val="ListBullet"/>
        <w:bidi/>
        <w:spacing w:line="240" w:lineRule="auto"/>
        <w:ind w:left="720"/>
      </w:pPr>
      <w:r>
        <w:rPr>
          <w:rtl/>
          <w:cs/>
          <w:lang w:val="ar_AE" w:bidi="ar_AE"/>
        </w:rPr>
      </w:r>
      <w:r>
        <w:rPr>
          <w:rtl/>
          <w:cs/>
          <w:lang w:val="ar_AE" w:bidi="ar_AE"/>
        </w:rPr>
        <w:t>الملِك يهوشافاط</w:t>
      </w:r>
    </w:p>
    <w:p>
      <w:pPr>
        <w:pStyle w:val="ListBullet"/>
        <w:bidi/>
        <w:spacing w:line="240" w:lineRule="auto"/>
        <w:ind w:left="720"/>
      </w:pPr>
      <w:r>
        <w:rPr>
          <w:rtl/>
          <w:cs/>
          <w:lang w:val="ar_AE" w:bidi="ar_AE"/>
        </w:rPr>
      </w:r>
      <w:r>
        <w:rPr>
          <w:rtl/>
          <w:cs/>
          <w:lang w:val="ar_AE" w:bidi="ar_AE"/>
        </w:rPr>
        <w:t>الملِك يورام</w:t>
      </w:r>
    </w:p>
    <w:p>
      <w:pPr>
        <w:pStyle w:val="ListBullet"/>
        <w:bidi/>
        <w:spacing w:line="240" w:lineRule="auto"/>
        <w:ind w:left="720"/>
      </w:pPr>
      <w:r>
        <w:rPr>
          <w:rtl/>
          <w:cs/>
          <w:lang w:val="ar_AE" w:bidi="ar_AE"/>
        </w:rPr>
      </w:r>
      <w:r>
        <w:rPr>
          <w:rtl/>
          <w:cs/>
          <w:lang w:val="ar_AE" w:bidi="ar_AE"/>
        </w:rPr>
        <w:t>الملِك عُزّيا</w:t>
      </w:r>
    </w:p>
    <w:p>
      <w:pPr>
        <w:pStyle w:val="ListBullet"/>
        <w:bidi/>
        <w:spacing w:line="240" w:lineRule="auto"/>
        <w:ind w:left="720"/>
      </w:pPr>
      <w:r>
        <w:rPr>
          <w:rtl/>
          <w:cs/>
          <w:lang w:val="ar_AE" w:bidi="ar_AE"/>
        </w:rPr>
      </w:r>
      <w:r>
        <w:rPr>
          <w:rtl/>
          <w:cs/>
          <w:lang w:val="ar_AE" w:bidi="ar_AE"/>
        </w:rPr>
        <w:t>الملِك يوثام</w:t>
      </w:r>
    </w:p>
    <w:p>
      <w:pPr>
        <w:pStyle w:val="ListBullet"/>
        <w:bidi/>
        <w:spacing w:line="240" w:lineRule="auto"/>
        <w:ind w:left="720"/>
      </w:pPr>
      <w:r>
        <w:rPr>
          <w:rtl/>
          <w:cs/>
          <w:lang w:val="ar_AE" w:bidi="ar_AE"/>
        </w:rPr>
      </w:r>
      <w:r>
        <w:rPr>
          <w:rtl/>
          <w:cs/>
          <w:lang w:val="ar_AE" w:bidi="ar_AE"/>
        </w:rPr>
        <w:t>الملِك آحاز</w:t>
      </w:r>
    </w:p>
    <w:p>
      <w:pPr>
        <w:pStyle w:val="ListBullet"/>
        <w:bidi/>
        <w:spacing w:line="240" w:lineRule="auto"/>
        <w:ind w:left="720"/>
      </w:pPr>
      <w:r>
        <w:rPr>
          <w:rtl/>
          <w:cs/>
          <w:lang w:val="ar_AE" w:bidi="ar_AE"/>
        </w:rPr>
      </w:r>
      <w:r>
        <w:rPr>
          <w:rtl/>
          <w:cs/>
          <w:lang w:val="ar_AE" w:bidi="ar_AE"/>
        </w:rPr>
        <w:t>الملِك حِزقِيا</w:t>
      </w:r>
    </w:p>
    <w:p>
      <w:pPr>
        <w:pStyle w:val="ListBullet"/>
        <w:bidi/>
        <w:spacing w:line="240" w:lineRule="auto"/>
        <w:ind w:left="720"/>
      </w:pPr>
      <w:r>
        <w:rPr>
          <w:rtl/>
          <w:cs/>
          <w:lang w:val="ar_AE" w:bidi="ar_AE"/>
        </w:rPr>
      </w:r>
      <w:r>
        <w:rPr>
          <w:rtl/>
          <w:cs/>
          <w:lang w:val="ar_AE" w:bidi="ar_AE"/>
        </w:rPr>
        <w:t>الملِك مَنسّی</w:t>
      </w:r>
    </w:p>
    <w:p>
      <w:pPr>
        <w:pStyle w:val="ListBullet"/>
        <w:bidi/>
        <w:spacing w:line="240" w:lineRule="auto"/>
        <w:ind w:left="720"/>
      </w:pPr>
      <w:r>
        <w:rPr>
          <w:rtl/>
          <w:cs/>
          <w:lang w:val="ar_AE" w:bidi="ar_AE"/>
        </w:rPr>
      </w:r>
      <w:r>
        <w:rPr>
          <w:rtl/>
          <w:cs/>
          <w:lang w:val="ar_AE" w:bidi="ar_AE"/>
        </w:rPr>
        <w:t>الملِك آمون</w:t>
      </w:r>
    </w:p>
    <w:p>
      <w:pPr>
        <w:pStyle w:val="ListBullet"/>
        <w:bidi/>
        <w:spacing w:line="240" w:lineRule="auto"/>
        <w:ind w:left="720"/>
      </w:pPr>
      <w:r>
        <w:rPr>
          <w:rtl/>
          <w:cs/>
          <w:lang w:val="ar_AE" w:bidi="ar_AE"/>
        </w:rPr>
      </w:r>
      <w:r>
        <w:rPr>
          <w:rtl/>
          <w:cs/>
          <w:lang w:val="ar_AE" w:bidi="ar_AE"/>
        </w:rPr>
        <w:t>الملِك يوشِيّا</w:t>
      </w:r>
    </w:p>
    <w:p>
      <w:pPr>
        <w:pStyle w:val="ListBullet"/>
        <w:bidi/>
        <w:spacing w:line="240" w:lineRule="auto"/>
        <w:ind w:left="720"/>
      </w:pPr>
      <w:r>
        <w:rPr>
          <w:rtl/>
          <w:cs/>
          <w:lang w:val="ar_AE" w:bidi="ar_AE"/>
        </w:rPr>
      </w:r>
      <w:r>
        <w:rPr>
          <w:rtl/>
          <w:cs/>
          <w:lang w:val="ar_AE" w:bidi="ar_AE"/>
        </w:rPr>
        <w:t>الملِك يكُنيا</w:t>
      </w:r>
    </w:p>
    <w:p>
      <w:pPr>
        <w:pStyle w:val="ListBullet"/>
        <w:bidi/>
        <w:spacing w:line="240" w:lineRule="auto"/>
        <w:ind w:left="720"/>
      </w:pPr>
      <w:r>
        <w:rPr>
          <w:rtl/>
          <w:cs/>
          <w:lang w:val="ar_AE" w:bidi="ar_AE"/>
        </w:rPr>
      </w:r>
      <w:r>
        <w:rPr>
          <w:rtl/>
          <w:cs/>
          <w:lang w:val="ar_AE" w:bidi="ar_AE"/>
        </w:rPr>
        <w:t>إخوة الملِك يكُنيا</w:t>
      </w:r>
    </w:p>
    <w:p>
      <w:pPr>
        <w:bidi/>
      </w:pPr>
      <w:r>
        <w:rPr>
          <w:rtl/>
          <w:cs/>
          <w:lang w:val="ar_AE" w:bidi="ar_AE"/>
        </w:rPr>
      </w:r>
      <w:r>
        <w:rPr>
          <w:rtl/>
          <w:cs/>
          <w:lang w:val="ar_AE" w:bidi="ar_AE"/>
        </w:rPr>
        <w:t>هؤلاء هُم الأشخاص الذين ذُكِروا في المجموعة الثالثة:</w:t>
      </w:r>
    </w:p>
    <w:p>
      <w:pPr>
        <w:pStyle w:val="ListBullet"/>
        <w:bidi/>
        <w:spacing w:line="240" w:lineRule="auto"/>
        <w:ind w:left="720"/>
      </w:pPr>
      <w:r>
        <w:rPr>
          <w:rtl/>
          <w:cs/>
          <w:lang w:val="ar_AE" w:bidi="ar_AE"/>
        </w:rPr>
      </w:r>
      <w:r>
        <w:rPr>
          <w:rtl/>
          <w:cs/>
          <w:lang w:val="ar_AE" w:bidi="ar_AE"/>
        </w:rPr>
        <w:t>شألتِئيل</w:t>
      </w:r>
    </w:p>
    <w:p>
      <w:pPr>
        <w:pStyle w:val="ListBullet"/>
        <w:bidi/>
        <w:spacing w:line="240" w:lineRule="auto"/>
        <w:ind w:left="720"/>
      </w:pPr>
      <w:r>
        <w:rPr>
          <w:rtl/>
          <w:cs/>
          <w:lang w:val="ar_AE" w:bidi="ar_AE"/>
        </w:rPr>
      </w:r>
      <w:r>
        <w:rPr>
          <w:rtl/>
          <w:cs/>
          <w:lang w:val="ar_AE" w:bidi="ar_AE"/>
        </w:rPr>
        <w:t>زرُبّابل</w:t>
      </w:r>
    </w:p>
    <w:p>
      <w:pPr>
        <w:pStyle w:val="ListBullet"/>
        <w:bidi/>
        <w:spacing w:line="240" w:lineRule="auto"/>
        <w:ind w:left="720"/>
      </w:pPr>
      <w:r>
        <w:rPr>
          <w:rtl/>
          <w:cs/>
          <w:lang w:val="ar_AE" w:bidi="ar_AE"/>
        </w:rPr>
      </w:r>
      <w:r>
        <w:rPr>
          <w:rtl/>
          <w:cs/>
          <w:lang w:val="ar_AE" w:bidi="ar_AE"/>
        </w:rPr>
        <w:t>أبيهود</w:t>
      </w:r>
    </w:p>
    <w:p>
      <w:pPr>
        <w:pStyle w:val="ListBullet"/>
        <w:bidi/>
        <w:spacing w:line="240" w:lineRule="auto"/>
        <w:ind w:left="720"/>
      </w:pPr>
      <w:r>
        <w:rPr>
          <w:rtl/>
          <w:cs/>
          <w:lang w:val="ar_AE" w:bidi="ar_AE"/>
        </w:rPr>
      </w:r>
      <w:r>
        <w:rPr>
          <w:rtl/>
          <w:cs/>
          <w:lang w:val="ar_AE" w:bidi="ar_AE"/>
        </w:rPr>
        <w:t>ألياقيم</w:t>
      </w:r>
    </w:p>
    <w:p>
      <w:pPr>
        <w:pStyle w:val="ListBullet"/>
        <w:bidi/>
        <w:spacing w:line="240" w:lineRule="auto"/>
        <w:ind w:left="720"/>
      </w:pPr>
      <w:r>
        <w:rPr>
          <w:rtl/>
          <w:cs/>
          <w:lang w:val="ar_AE" w:bidi="ar_AE"/>
        </w:rPr>
      </w:r>
      <w:r>
        <w:rPr>
          <w:rtl/>
          <w:cs/>
          <w:lang w:val="ar_AE" w:bidi="ar_AE"/>
        </w:rPr>
        <w:t>عازور</w:t>
      </w:r>
    </w:p>
    <w:p>
      <w:pPr>
        <w:pStyle w:val="ListBullet"/>
        <w:bidi/>
        <w:spacing w:line="240" w:lineRule="auto"/>
        <w:ind w:left="720"/>
      </w:pPr>
      <w:r>
        <w:rPr>
          <w:rtl/>
          <w:cs/>
          <w:lang w:val="ar_AE" w:bidi="ar_AE"/>
        </w:rPr>
      </w:r>
      <w:r>
        <w:rPr>
          <w:rtl/>
          <w:cs/>
          <w:lang w:val="ar_AE" w:bidi="ar_AE"/>
        </w:rPr>
        <w:t>صادوق</w:t>
      </w:r>
    </w:p>
    <w:p>
      <w:pPr>
        <w:pStyle w:val="ListBullet"/>
        <w:bidi/>
        <w:spacing w:line="240" w:lineRule="auto"/>
        <w:ind w:left="720"/>
      </w:pPr>
      <w:r>
        <w:rPr>
          <w:rtl/>
          <w:cs/>
          <w:lang w:val="ar_AE" w:bidi="ar_AE"/>
        </w:rPr>
      </w:r>
      <w:r>
        <w:rPr>
          <w:rtl/>
          <w:cs/>
          <w:lang w:val="ar_AE" w:bidi="ar_AE"/>
        </w:rPr>
        <w:t>أخيم</w:t>
      </w:r>
    </w:p>
    <w:p>
      <w:pPr>
        <w:pStyle w:val="ListBullet"/>
        <w:bidi/>
        <w:spacing w:line="240" w:lineRule="auto"/>
        <w:ind w:left="720"/>
      </w:pPr>
      <w:r>
        <w:rPr>
          <w:rtl/>
          <w:cs/>
          <w:lang w:val="ar_AE" w:bidi="ar_AE"/>
        </w:rPr>
      </w:r>
      <w:r>
        <w:rPr>
          <w:rtl/>
          <w:cs/>
          <w:lang w:val="ar_AE" w:bidi="ar_AE"/>
        </w:rPr>
        <w:t>أليود</w:t>
      </w:r>
    </w:p>
    <w:p>
      <w:pPr>
        <w:pStyle w:val="ListBullet"/>
        <w:bidi/>
        <w:spacing w:line="240" w:lineRule="auto"/>
        <w:ind w:left="720"/>
      </w:pPr>
      <w:r>
        <w:rPr>
          <w:rtl/>
          <w:cs/>
          <w:lang w:val="ar_AE" w:bidi="ar_AE"/>
        </w:rPr>
      </w:r>
      <w:r>
        <w:rPr>
          <w:rtl/>
          <w:cs/>
          <w:lang w:val="ar_AE" w:bidi="ar_AE"/>
        </w:rPr>
        <w:t>أليعازر</w:t>
      </w:r>
    </w:p>
    <w:p>
      <w:pPr>
        <w:pStyle w:val="ListBullet"/>
        <w:bidi/>
        <w:spacing w:line="240" w:lineRule="auto"/>
        <w:ind w:left="720"/>
      </w:pPr>
      <w:r>
        <w:rPr>
          <w:rtl/>
          <w:cs/>
          <w:lang w:val="ar_AE" w:bidi="ar_AE"/>
        </w:rPr>
      </w:r>
      <w:r>
        <w:rPr>
          <w:rtl/>
          <w:cs/>
          <w:lang w:val="ar_AE" w:bidi="ar_AE"/>
        </w:rPr>
        <w:t>مَتَّان</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يُوسُف، رجُل مريم</w:t>
      </w:r>
    </w:p>
    <w:p>
      <w:pPr>
        <w:pStyle w:val="ListBullet"/>
        <w:bidi/>
        <w:spacing w:line="240" w:lineRule="auto"/>
        <w:ind w:left="720"/>
      </w:pPr>
      <w:r>
        <w:rPr>
          <w:rtl/>
          <w:cs/>
          <w:lang w:val="ar_AE" w:bidi="ar_AE"/>
        </w:rPr>
      </w:r>
      <w:r>
        <w:rPr>
          <w:rtl/>
          <w:cs/>
          <w:lang w:val="ar_AE" w:bidi="ar_AE"/>
        </w:rPr>
        <w:t>مريم، أُم يسوع</w:t>
      </w:r>
    </w:p>
    <w:p>
      <w:pPr>
        <w:pStyle w:val="ListBullet"/>
        <w:bidi/>
        <w:spacing w:line="240" w:lineRule="auto"/>
        <w:ind w:left="720"/>
      </w:pPr>
      <w:r>
        <w:rPr>
          <w:rtl/>
          <w:cs/>
          <w:lang w:val="ar_AE" w:bidi="ar_AE"/>
        </w:rPr>
      </w:r>
      <w:r>
        <w:rPr>
          <w:rtl/>
          <w:cs/>
          <w:lang w:val="ar_AE" w:bidi="ar_AE"/>
        </w:rPr>
        <w:t>يسوع</w:t>
      </w:r>
    </w:p>
    <w:p>
      <w:pPr>
        <w:bidi/>
      </w:pPr>
      <w:r>
        <w:rPr>
          <w:rtl/>
          <w:cs/>
          <w:lang w:val="ar_AE" w:bidi="ar_AE"/>
        </w:rPr>
      </w:r>
      <w:r>
        <w:rPr>
          <w:rtl/>
          <w:cs/>
          <w:lang w:val="ar_AE" w:bidi="ar_AE"/>
        </w:rPr>
        <w:t>اطلب من الفريق أن يُمثِّل القصة مرَّتَين. ينبغي أن يمثِّلوا القصة في 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انسيابية الحديث، موضوع الحَبكة، والتسلسل الزمني للقصة. انظروا إلى الأجزاء المهمة أو الصعبة من القصة أو المقطع كي تُمثِّلوا ولا تتجاوزوا هذه الأجزاء.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قبل البَدْء:</w:t>
      </w:r>
    </w:p>
    <w:p>
      <w:pPr>
        <w:bidi/>
      </w:pPr>
      <w:r>
        <w:rPr>
          <w:rtl/>
          <w:cs/>
          <w:lang w:val="ar_AE" w:bidi="ar_AE"/>
        </w:rPr>
      </w:r>
      <w:r>
        <w:rPr>
          <w:rtl/>
          <w:cs/>
          <w:lang w:val="ar_AE" w:bidi="ar_AE"/>
        </w:rPr>
        <w:t>قرّروا مَن سيؤدي دَور متَّى، ومن سيؤدي دور مستمعيه. ربما يستطيعون الجلوس في دائرة على الأرض حين يروي متّى قصته. رتِّبوا مكانكم في أكثر وضع تلقائي يناسب الاستماع إلى قصة.</w:t>
      </w:r>
    </w:p>
    <w:p>
      <w:pPr>
        <w:bidi/>
      </w:pPr>
      <w:r>
        <w:rPr>
          <w:rtl/>
          <w:cs/>
          <w:lang w:val="ar_AE" w:bidi="ar_AE"/>
        </w:rPr>
      </w:r>
      <w:r>
        <w:rPr>
          <w:rtl/>
          <w:cs/>
          <w:lang w:val="ar_AE" w:bidi="ar_AE"/>
        </w:rPr>
        <w:t>قرِّروا ما إذا كنتم تريدون تمثيل قصص الشخصيات المُميَّزة. ما مِن نصّ لديهم في هذه القصة. ربما يستطيع البعض تمثيل القصص التي تتفِّق مع هذه الشخصيات في الخلفية، في كل مرة يُذكر فيها اسم معين. أو بدلًا من ذلك، يمكن للشخصيات أنْ يُقدِّموا ما يُسمى بالمشهد الصامت: يمثِّلون جزءًا من القصة لكن بلا حِراك. وكأن أحدهم رسم لَوحة لهذه القصة، ويتظاهر المُمثِّلون بأنهم هذه اللَوحة.</w:t>
      </w:r>
    </w:p>
    <w:p>
      <w:pPr>
        <w:bidi/>
      </w:pPr>
      <w:r>
        <w:rPr>
          <w:rtl/>
          <w:cs/>
          <w:lang w:val="ar_AE" w:bidi="ar_AE"/>
        </w:rPr>
      </w:r>
      <w:r>
        <w:rPr>
          <w:rtl/>
          <w:cs/>
          <w:lang w:val="ar_AE" w:bidi="ar_AE"/>
        </w:rPr>
        <w:t>يمكنك أيضًا تمثيل أو صنع مشهد صامت يمثِّل الحِقْبَة الجيدة لإسرائيل في نهاية القائمة الأولى، والحِقبة السيئة لإسرائيل في نهاية القائمة الثانية.</w:t>
      </w:r>
    </w:p>
    <w:p>
      <w:pPr>
        <w:bidi/>
      </w:pPr>
      <w:r>
        <w:rPr>
          <w:rtl/>
          <w:cs/>
          <w:lang w:val="ar_AE" w:bidi="ar_AE"/>
        </w:rPr>
      </w:r>
      <w:r>
        <w:rPr>
          <w:rtl/>
          <w:cs/>
          <w:lang w:val="ar_AE" w:bidi="ar_AE"/>
        </w:rPr>
        <w:t>يمكن للذين يُمثِّلون أدوار مُستمعي متَّى أن يستديروا لينظروا المسرحية أو المشهد الصامت، ثم يعيدوا أدراجهم ليستمعوا إلى متَّى عندما تنتهي المسرحية. ابدأوا التمثيل.</w:t>
      </w:r>
    </w:p>
    <w:p>
      <w:pPr>
        <w:bidi/>
      </w:pPr>
      <w:r>
        <w:rPr>
          <w:rtl/>
          <w:cs/>
          <w:lang w:val="ar_AE" w:bidi="ar_AE"/>
        </w:rPr>
      </w:r>
      <w:r>
        <w:rPr>
          <w:rtl/>
          <w:cs/>
          <w:lang w:val="ar_AE" w:bidi="ar_AE"/>
        </w:rPr>
        <w:t>مثِّلوا شخصية متّى وهو يقول لمستمعيه: "هذه هي قائمة آباء يسوع. يسوع هو المسيح، المخلِّص المُنتَظَر، كان يسوع من نسل داود، وداود كان من نسل إبراهيم".</w:t>
      </w:r>
    </w:p>
    <w:p>
      <w:pPr>
        <w:bidi/>
      </w:pPr>
      <w:r>
        <w:rPr>
          <w:rtl/>
          <w:cs/>
          <w:lang w:val="ar_AE" w:bidi="ar_AE"/>
        </w:rPr>
      </w:r>
      <w:r>
        <w:rPr>
          <w:rtl/>
          <w:cs/>
          <w:lang w:val="ar_AE" w:bidi="ar_AE"/>
        </w:rPr>
        <w:t xml:space="preserve">مثِّلوا شخصية متّى الذي سيُخبر مستمعيه بالقائمة الأولى من بين 14 جيلًا. يمكنك استخدام الحَصَى أو الأدوات عينها التي استخدمتَها في الجَلسة الرابعة. يمكن للشخص الذي يتظاهر بأنه متّى أن يضع حصاة جديدة في كل مرة يذكر اسمًا. إذا كان لديكم ما يكفي من الأشخاص في الغرفة، يمكنكم أيضًا استخدام أشخاص حقيقيين بدلًا من الحَصَى. أعطوا الشخص الذي يمثِّل شخصية داود تاجًا أو شيئًا آخر يجعله يبدو وكأنه ملِك. </w:t>
      </w:r>
    </w:p>
    <w:p>
      <w:pPr>
        <w:bidi/>
      </w:pPr>
      <w:r>
        <w:rPr>
          <w:rtl/>
          <w:cs/>
          <w:lang w:val="ar_AE" w:bidi="ar_AE"/>
        </w:rPr>
      </w:r>
      <w:r>
        <w:rPr>
          <w:rtl/>
          <w:cs/>
          <w:lang w:val="ar_AE" w:bidi="ar_AE"/>
        </w:rPr>
        <w:t>كان لإبراهيم ابن؛ اسمه إسحاق. كان لإسحاق ابن؛ اسمه يعقوب. كان ليعقوب ابن؛ اسمه يهوذا. كان ليعقوب أبناء آخرون أيضًا. كان ليهوذا ابنان: فارَص وزارَح، وأُمّهما كانت ثامار.</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الأشخاص الذين يستمعون إلى متّى: "كيف تشعرون عندما تُذَكَّرون بقصة يهوذا وثامار؟" قد تسمعون أقوال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كان لفارَص ابن؛ اسمه حصرون. كان لحصرون ابن؛ اسمه آرام. كان لآرام ابن؛ اسمه عمِّيناداب. كان لعمِّيناداب ابن؛ اسمه نحشون. كان لنحشون ابن؛ اسمه سلمون. كان لسلمون ابن اسمه بوعز، وأُم بوعز كانت راحاب.</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الأشخاص الذين يستمعون إلى متّى: "كيف تشعرون عندما تُذَكَّرون بقصة راحاب؟" قد تسمعون أقوال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كان لبوعز ابن؛ اسمه عوبيد. وأُم عوبيد كانت راعوث.</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الأشخاص الذين يستمعون إلى متّى: "كيف تشعرون عندما تُذَكَّرون بقصة راعوث؟" قد تسمعون أقوال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كان لعوبيد ابن؛ اسمه يسَّى. كان ليسَّى ابن؛ اسمه داود. أصبح داود ملِكًا. </w:t>
      </w:r>
    </w:p>
    <w:p>
      <w:pPr>
        <w:bidi/>
      </w:pPr>
      <w:r>
        <w:rPr>
          <w:rtl/>
          <w:cs/>
          <w:lang w:val="ar_AE" w:bidi="ar_AE"/>
        </w:rPr>
      </w:r>
      <w:r>
        <w:rPr>
          <w:rtl/>
          <w:cs/>
          <w:lang w:val="ar_AE" w:bidi="ar_AE"/>
        </w:rPr>
        <w:t>أوقفوا التمثيل. اسألوا الأشخاص الذين يستمعون إلى متّى: "كيف تشعرون عندما تُذَكَّرون بقصة الملِك داود، أكثر ملوك إسرائيل المحبوبين؟" قد تسمعون أقوال مثل:</w:t>
      </w:r>
    </w:p>
    <w:p>
      <w:pPr>
        <w:bidi/>
      </w:pPr>
      <w:r>
        <w:rPr>
          <w:rtl/>
          <w:cs/>
          <w:lang w:val="ar_AE" w:bidi="ar_AE"/>
        </w:rPr>
      </w:r>
      <w:r>
        <w:rPr>
          <w:rtl/>
          <w:cs/>
          <w:lang w:val="ar_AE" w:bidi="ar_AE"/>
        </w:rPr>
        <w:t xml:space="preserve">والآن واصلوا مع متّى سرْد القائمة الثانية للناس. إذا كنتم قد استخدمتم شخصيات حقيقية في القائمة الأولى، يمكنكم الآن استخدام الأشخاص عينهم في القائمة الثانية. أعطوا كل واحد منهم تاجًا أو شيئًا يجعلهم يظهرون بمظهر الملوك! </w:t>
      </w:r>
    </w:p>
    <w:p>
      <w:pPr>
        <w:bidi/>
      </w:pPr>
      <w:r>
        <w:rPr>
          <w:rtl/>
          <w:cs/>
          <w:lang w:val="ar_AE" w:bidi="ar_AE"/>
        </w:rPr>
      </w:r>
      <w:r>
        <w:rPr>
          <w:rtl/>
          <w:cs/>
          <w:lang w:val="ar_AE" w:bidi="ar_AE"/>
        </w:rPr>
        <w:t>ابدأوا التمثيل.</w:t>
      </w:r>
    </w:p>
    <w:p>
      <w:pPr>
        <w:bidi/>
      </w:pPr>
      <w:r>
        <w:rPr>
          <w:rtl/>
          <w:cs/>
          <w:lang w:val="ar_AE" w:bidi="ar_AE"/>
        </w:rPr>
      </w:r>
      <w:r>
        <w:rPr>
          <w:rtl/>
          <w:cs/>
          <w:lang w:val="ar_AE" w:bidi="ar_AE"/>
        </w:rPr>
        <w:t>كان لداود ابن؛ اسمه سليمان. لم تكن أم سليمان زوجة داود في أساس الحال، بل كانت زوجة رجُل اسمه أورِيّا.</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الأشخاص الذين يستمعون إلى متّى: "كيف تشعرون عندما تُذَكَّرون بقصة داود وزوجة أوريّا؟" قد تسمعون أقوال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كان لسليمان ابن؛ اسمه رحَبعام. كان لرحَبعام ابن؛ اسمه أبيَّا. كان لأبيَّا ابن؛ اسمه آسا. كان لآسا ابن؛ اسمه يهوشافاط. كان ليهوشافاط ابن؛ اسمه يورام. كان ليورام ابن؛ اسمه عُزيَّا. كان لعُزيَّا ابن؛ اسمه يوثام. كان ليوثام ابن؛ اسمه آحاز. كان لآحاز ابن؛ اسمه حِزقيا. كان لحِزقيا ابن؛ اسمه منَسّى. كان لمَنسَّى ابن؛ اسمه آمون. كان لآمون ابن؛ اسمه يوشيّا. كان ليوشِيّا ابن؛ اسمه يكُنيا، وكان له أبناء آخرون أيضًا. خلال هذه الحِقبة اضطر العديد من الإسرائيليين إلى ترك موطنهم والذهاب إلى بلد أجنبي، أي بابل.</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الأشخاص الذين يستمعون إلى متّى: "كيف تشعرون عندما تُذَكَّرون بهذه الأوقات الرهيبة في تاريخ إسرائيل؟" قد تسمعون أقوال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كان ليكُنيا ابن، اسمه شألتِئيل. كان لشألتِئيل ابن، اسمه زرُبابل. كان لزرُبابل ابن، اسمه أبيهود. كان لأبيهود ابن، اسمه ألياقيم. كان لألياقيم ابن، اسمه عازور. كان لعازور ابن، اسمه صادوق. كان لصادوق ابن، اسمه أخيم. كان لأخيم ابن، اسمه أليود. كان لأليود ابن، اسمه أليعازر. كان لأليعازر ابن، اسمه مَتَّان. كان لمَتَّان ابن، اسمه يعقوب. كان ليعقوب ابن، اسمه يُوسُف. كان يُوسُف زوج مريم. كانت مريم أم الرب يسوع. يسوع هو المسيح.</w:t>
      </w:r>
    </w:p>
    <w:p>
      <w:pPr>
        <w:bidi/>
      </w:pPr>
      <w:r>
        <w:rPr>
          <w:rtl/>
          <w:cs/>
          <w:lang w:val="ar_AE" w:bidi="ar_AE"/>
        </w:rPr>
      </w:r>
      <w:r>
        <w:rPr>
          <w:rtl/>
          <w:cs/>
          <w:lang w:val="ar_AE" w:bidi="ar_AE"/>
        </w:rPr>
        <w:t>مثِّل شخصية متّى وهو يُقدِّم ختامَه لمستمعيه. يقول: "هكذا نجد 14 جيلًا من إبراهيم إلى داود؛ وثمة 14 جيلًا من داود حتى أُجبر الناس على الذَّهاب إلى بابل؛ وكذلك 14 جيلًا من وقت سبي بابل، حتى ميلاد المسيح".</w:t>
      </w:r>
    </w:p>
    <w:p>
      <w:pPr>
        <w:bidi/>
      </w:pPr>
      <w:r>
        <w:rPr>
          <w:rtl/>
          <w:cs/>
          <w:lang w:val="ar_AE" w:bidi="ar_AE"/>
        </w:rPr>
      </w:r>
      <w:r>
        <w:rPr>
          <w:rtl/>
          <w:cs/>
          <w:lang w:val="ar_AE" w:bidi="ar_AE"/>
        </w:rPr>
        <w:t>أوقفوا التمثيل. اسألوا الأشخاص الذين يستمعون إلى متّى: "كيف تشعرون عندما تسمعون عن نسل داود الذي وُلد في زمانكم؟ كيف تشعرون عندما تسمعون أن هذا النسل هو نسل المسيح، الملِك الذي هو أيضًا مُخلّص؟" قد تسمعون أقوال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هذه قائمة بأسلاف الرب يسوع المسيح. في هذه القائمة نجد أسماء أفراد شجرة عائلة الرب يسوع الذين عاشوا قبله.</w:t>
      </w:r>
    </w:p>
    <w:p>
      <w:pPr>
        <w:bidi/>
      </w:pPr>
      <w:r>
        <w:rPr>
          <w:rtl/>
          <w:cs/>
          <w:lang w:val="ar_AE" w:bidi="ar_AE"/>
        </w:rPr>
      </w:r>
      <w:r>
        <w:rPr>
          <w:rtl/>
          <w:cs/>
          <w:lang w:val="ar_AE" w:bidi="ar_AE"/>
        </w:rPr>
        <w:t>توقَّفوا هنا وناقشوا مع فريق الترجمة: هل تحتوي لغتكم على كلمات خاصة للإشارة إلى شجرة الأسلاف؟</w:t>
      </w:r>
    </w:p>
    <w:p>
      <w:pPr>
        <w:bidi/>
      </w:pPr>
      <w:r>
        <w:rPr>
          <w:rtl/>
          <w:cs/>
          <w:lang w:val="ar_AE" w:bidi="ar_AE"/>
        </w:rPr>
      </w:r>
      <w:r>
        <w:rPr>
          <w:rtl/>
          <w:cs/>
          <w:lang w:val="ar_AE" w:bidi="ar_AE"/>
        </w:rPr>
        <w:t>إن هذه القصة قائمة طويلة من الأسماء. في كل نسل نذكر اسم أب وابن، وأحيانًا أم.</w:t>
      </w:r>
    </w:p>
    <w:p>
      <w:pPr>
        <w:bidi/>
      </w:pPr>
      <w:r>
        <w:rPr>
          <w:rtl/>
          <w:cs/>
          <w:lang w:val="ar_AE" w:bidi="ar_AE"/>
        </w:rPr>
      </w:r>
      <w:r>
        <w:rPr>
          <w:rtl/>
          <w:cs/>
          <w:lang w:val="ar_AE" w:bidi="ar_AE"/>
        </w:rPr>
        <w:t>توقَّفوا هنا وناقشوا مع فريقكم: ما الطريقة الأكثر طبيعية لتقديم قائمة بأسماء الأسلاف في ثقافتكم؟</w:t>
      </w:r>
    </w:p>
    <w:p>
      <w:pPr>
        <w:bidi/>
      </w:pPr>
      <w:r>
        <w:rPr>
          <w:rtl/>
          <w:cs/>
          <w:lang w:val="ar_AE" w:bidi="ar_AE"/>
        </w:rPr>
      </w:r>
      <w:r>
        <w:rPr>
          <w:rtl/>
          <w:cs/>
          <w:lang w:val="ar_AE" w:bidi="ar_AE"/>
        </w:rPr>
        <w:t xml:space="preserve">تنتهي القائمة الثانية بذكر زمن السبي إلى بابل. </w:t>
      </w:r>
      <w:r>
        <w:rPr>
          <w:b/>
          <w:rtl/>
          <w:cs/>
          <w:lang w:val="ar_AE" w:bidi="ar_AE"/>
        </w:rPr>
        <w:t>السبي</w:t>
      </w:r>
      <w:r>
        <w:rPr>
          <w:rtl/>
          <w:cs/>
          <w:lang w:val="ar_AE" w:bidi="ar_AE"/>
        </w:rPr>
        <w:t xml:space="preserve"> يعني أن معظم بني إسرائيل اقتيدوا بالقوة إلى بلد آخر. أي لم يُسمح لهم بالعيش في بلدهم، لم يبق فيها سوى قلة منهم.</w:t>
      </w:r>
    </w:p>
    <w:p>
      <w:pPr>
        <w:bidi/>
      </w:pPr>
      <w:r>
        <w:rPr>
          <w:rtl/>
          <w:cs/>
          <w:lang w:val="ar_AE" w:bidi="ar_AE"/>
        </w:rPr>
      </w:r>
      <w:r>
        <w:rPr>
          <w:b/>
          <w:rtl/>
          <w:cs/>
          <w:lang w:val="ar_AE" w:bidi="ar_AE"/>
        </w:rPr>
        <w:t>بابل</w:t>
      </w:r>
      <w:r>
        <w:rPr>
          <w:rtl/>
          <w:cs/>
          <w:lang w:val="ar_AE" w:bidi="ar_AE"/>
        </w:rPr>
        <w:t>، اسم بلد تقع شرق إسرائيل؛ هذه المنطقة تقع فيما نعرفه اليوم باسم العراق. استخدم الله الشعب البابلي لمعاقبة بني إسرائيل على خطاياهم.</w:t>
      </w:r>
    </w:p>
    <w:p>
      <w:pPr>
        <w:bidi/>
      </w:pPr>
      <w:r>
        <w:rPr>
          <w:rtl/>
          <w:cs/>
          <w:lang w:val="ar_AE" w:bidi="ar_AE"/>
        </w:rPr>
      </w:r>
      <w:r>
        <w:rPr>
          <w:rtl/>
          <w:cs/>
          <w:lang w:val="ar_AE" w:bidi="ar_AE"/>
        </w:rPr>
        <w:t xml:space="preserve">يذكر متى أن الرب يسوع </w:t>
      </w:r>
      <w:r>
        <w:rPr>
          <w:rtl/>
          <w:cs/>
          <w:lang w:val="ar_AE" w:bidi="ar_AE"/>
        </w:rPr>
        <w:t>ابن داود</w:t>
      </w:r>
      <w:r>
        <w:rPr>
          <w:rtl/>
          <w:cs/>
          <w:lang w:val="ar_AE" w:bidi="ar_AE"/>
        </w:rPr>
        <w:t>؛ كان داود ملكًا على إسرائيل عاش قبل ميلاد الرب يسوع بألف عام. الرب يسوع ليس ابن داود مباشرًا، لأنه عاش بعد ذلك بكثير، لكن الرب يسوع من نفس نسبة؛ لذلك دعاه متّى ابن داود. وكان الله قد قال منذ زمن بعيد أن الملك والمخلّص الذي سيأتي سيكون من نسل داود. فالرب يسوع من نسل داود، وهو هذا الملك والمخلّص الموعود.</w:t>
      </w:r>
    </w:p>
    <w:p>
      <w:pPr>
        <w:bidi/>
      </w:pPr>
      <w:r>
        <w:rPr>
          <w:rtl/>
          <w:cs/>
          <w:lang w:val="ar_AE" w:bidi="ar_AE"/>
        </w:rPr>
      </w:r>
      <w:r>
        <w:rPr>
          <w:rtl/>
          <w:cs/>
          <w:lang w:val="ar_AE" w:bidi="ar_AE"/>
        </w:rPr>
        <w:t xml:space="preserve">الرب يسوع من نسل داود، وداود من نسل إبراهيم. وقد عاش </w:t>
      </w:r>
      <w:r>
        <w:rPr>
          <w:b/>
          <w:rtl/>
          <w:cs/>
          <w:lang w:val="ar_AE" w:bidi="ar_AE"/>
        </w:rPr>
        <w:t>إبراهيم</w:t>
      </w:r>
      <w:r>
        <w:rPr>
          <w:rtl/>
          <w:cs/>
          <w:lang w:val="ar_AE" w:bidi="ar_AE"/>
        </w:rPr>
        <w:t xml:space="preserve"> قبل داود بألف عام. وقد وعد الله بإبراهيم أن يمنحه نسلًا كبيرًا؛ ذرية إبراهيم كانت الشعب المُختار من الله؛ الذي كان يُدعَى ببني إسرائيل، فإبراهيم أول أسلاف بني إسرائيل.</w:t>
      </w:r>
    </w:p>
    <w:p>
      <w:pPr>
        <w:bidi/>
      </w:pPr>
      <w:r>
        <w:rPr>
          <w:rtl/>
          <w:cs/>
          <w:lang w:val="ar_AE" w:bidi="ar_AE"/>
        </w:rPr>
      </w:r>
      <w:r>
        <w:rPr>
          <w:rtl/>
          <w:cs/>
          <w:lang w:val="ar_AE" w:bidi="ar_AE"/>
        </w:rPr>
        <w:t>لم يكن داود ابن إبراهيم مباشرًا، لكنه من نسل إبراهيم.</w:t>
      </w:r>
    </w:p>
    <w:p>
      <w:pPr>
        <w:bidi/>
      </w:pPr>
      <w:r>
        <w:rPr>
          <w:rtl/>
          <w:cs/>
          <w:lang w:val="ar_AE" w:bidi="ar_AE"/>
        </w:rPr>
      </w:r>
      <w:r>
        <w:rPr>
          <w:rtl/>
          <w:cs/>
          <w:lang w:val="ar_AE" w:bidi="ar_AE"/>
        </w:rPr>
        <w:t>توقف هنا وناقش مع فريق الترجمة: في لغتك، أيجوز تسمية يسوع ابن داود مع أنه لم يكن ابنه المباشر، وأيجوز تسمية داود ابن إبراهيم مع أنه لم يكن ابنه المباشر؟ إذا صَعِبَ في لغتك، ما العبارات الأخرى التي قد تستخدمها؟</w:t>
      </w:r>
    </w:p>
    <w:p>
      <w:pPr>
        <w:bidi/>
      </w:pPr>
      <w:r>
        <w:rPr>
          <w:rtl/>
          <w:cs/>
          <w:lang w:val="ar_AE" w:bidi="ar_AE"/>
        </w:rPr>
      </w:r>
      <w:r>
        <w:rPr>
          <w:rtl/>
          <w:cs/>
          <w:lang w:val="ar_AE" w:bidi="ar_AE"/>
        </w:rPr>
        <w:t xml:space="preserve">يعني اسم يسوع "الله يُخلِّص". </w:t>
      </w:r>
      <w:r>
        <w:rPr>
          <w:b/>
          <w:rtl/>
          <w:cs/>
          <w:lang w:val="ar_AE" w:bidi="ar_AE"/>
        </w:rPr>
        <w:t>المسيح</w:t>
      </w:r>
      <w:r>
        <w:rPr>
          <w:rtl/>
          <w:cs/>
          <w:lang w:val="ar_AE" w:bidi="ar_AE"/>
        </w:rPr>
        <w:t xml:space="preserve"> هو المقابل اليوناني للكلمة العبرية </w:t>
      </w:r>
      <w:r>
        <w:rPr>
          <w:b/>
          <w:rtl/>
          <w:cs/>
          <w:lang w:val="ar_AE" w:bidi="ar_AE"/>
        </w:rPr>
        <w:t>المسيا</w:t>
      </w:r>
      <w:r>
        <w:rPr>
          <w:rtl/>
          <w:cs/>
          <w:lang w:val="ar_AE" w:bidi="ar_AE"/>
        </w:rPr>
        <w:t>؛ تعني شخص ممسوح من الله، أو كرسه الله لمهمة بعينها. وفي العهد القديم، كان الأنبياء والكهنة والملوك يُمسحون لأداء مهام خاصة. وقد جمع الرب يسوع بين كل هذه الكمالات، لكن كتبة العهد الجديد يروون الرب يسوع ملكًا أقامه الله لمهمة محددة. يدعو متى الرب يسوع المسيح ليوضح أن الرب يسوع هو الملك والمخلّص.</w:t>
      </w:r>
    </w:p>
    <w:p>
      <w:pPr>
        <w:bidi/>
      </w:pPr>
      <w:r>
        <w:rPr>
          <w:rtl/>
          <w:cs/>
          <w:lang w:val="ar_AE" w:bidi="ar_AE"/>
        </w:rPr>
      </w:r>
      <w:r>
        <w:rPr>
          <w:rtl/>
          <w:cs/>
          <w:lang w:val="ar_AE" w:bidi="ar_AE"/>
        </w:rPr>
        <w:t xml:space="preserve">توقف هنا وناقش مع فريق الترجمة: ما الكلمة التي ستستخدمها مقابل لفظة المسيح؟ هل ستقول شيئًا يشبه نُطق مصطلح المسييح، أم ستقول شيئًا بمعنى المخلص؟ </w:t>
      </w:r>
    </w:p>
    <w:p>
      <w:pPr>
        <w:bidi/>
      </w:pPr>
      <w:r>
        <w:rPr>
          <w:rtl/>
          <w:cs/>
          <w:lang w:val="ar_AE" w:bidi="ar_AE"/>
        </w:rPr>
      </w:r>
      <w:r>
        <w:rPr>
          <w:rtl/>
          <w:cs/>
          <w:lang w:val="ar_AE" w:bidi="ar_AE"/>
        </w:rPr>
        <w:t xml:space="preserve">إذا كنت قد ترجمت بالفعل بشارة أخرى، احرص على وحدة المصطلح المستخدم مقابل المسيح. تذكر أن لفظة </w:t>
      </w:r>
      <w:r>
        <w:rPr>
          <w:rtl/>
          <w:cs/>
          <w:lang w:val="ar_AE" w:bidi="ar_AE"/>
        </w:rPr>
        <w:t>المسيح</w:t>
      </w:r>
      <w:r>
        <w:rPr>
          <w:rtl/>
          <w:cs/>
          <w:lang w:val="ar_AE" w:bidi="ar_AE"/>
        </w:rPr>
        <w:t xml:space="preserve"> أو </w:t>
      </w:r>
      <w:r>
        <w:rPr>
          <w:rtl/>
          <w:cs/>
          <w:lang w:val="ar_AE" w:bidi="ar_AE"/>
        </w:rPr>
        <w:t>المسيا</w:t>
      </w:r>
      <w:r>
        <w:rPr>
          <w:rtl/>
          <w:cs/>
          <w:lang w:val="ar_AE" w:bidi="ar_AE"/>
        </w:rPr>
        <w:t xml:space="preserve"> في قاموس الكلمات الرئيسية.</w:t>
      </w:r>
    </w:p>
    <w:p>
      <w:pPr>
        <w:bidi/>
      </w:pPr>
      <w:r>
        <w:rPr>
          <w:rtl/>
          <w:cs/>
          <w:lang w:val="ar_AE" w:bidi="ar_AE"/>
        </w:rPr>
      </w:r>
      <w:r>
        <w:rPr>
          <w:rtl/>
          <w:cs/>
          <w:lang w:val="ar_AE" w:bidi="ar_AE"/>
        </w:rPr>
        <w:t>تنطوي هذه القصة على العديد من الأسماء التي قد تكون صعبة النطق على كثيرين. أتستطيع إيجاد حلٍ لتيسير النُطق؟ لا يُشتَرَط أن تكون الأسماء نفسها بالضبط كما في الكتاب المقدس، طالما أن الناس يستطيعون التعرف عليهم وتمييزهم؛</w:t>
      </w:r>
    </w:p>
    <w:p>
      <w:pPr>
        <w:bidi/>
      </w:pPr>
      <w:r>
        <w:rPr>
          <w:rtl/>
          <w:cs/>
          <w:lang w:val="ar_AE" w:bidi="ar_AE"/>
        </w:rPr>
      </w:r>
      <w:r>
        <w:rPr>
          <w:rtl/>
          <w:cs/>
          <w:lang w:val="ar_AE" w:bidi="ar_AE"/>
        </w:rPr>
        <w:t>قد يصعب تذكر جميع الأسماء الواردة في هذه القصة. ما أفضل طريقة لتذكرهم؟ هل يمكنك تلحينهم في شبه قصيدة؟ أو تحويلهم إلى نشيد؟ بنغم وإيقاع يساعد على التصفيق والنقر بالقدم؟ أيمكنك تقسيم القوائم على ثلاثة أشخاص، وكل واحد يقرأ واحدة من القوائم الثلاث؟</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1:18–25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 18–25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في أكثر الترجمات المفهومة لكم.</w:t>
      </w:r>
    </w:p>
    <w:p>
      <w:pPr>
        <w:bidi/>
      </w:pPr>
      <w:r>
        <w:rPr>
          <w:rtl/>
          <w:cs/>
          <w:lang w:val="ar_AE" w:bidi="ar_AE"/>
        </w:rPr>
      </w:r>
      <w:r>
        <w:rPr>
          <w:rtl/>
          <w:cs/>
          <w:lang w:val="ar_AE" w:bidi="ar_AE"/>
        </w:rPr>
        <w:t>في القسم السابق، سمعنا قصصًا عن أجداد يسوع. وهذه القصة تخبرنا عن ميلاد يسوع نفسه. كانت مريم هي أم يسوع. وقد كانت مخطوبة ليوسف. وكانا سيتزوجان، لكن في بداية القصة لم يكونا تزوجا بعد. بل كانا مخطوبين. وفي إسرائيل، كانت الخطوبة أمرًا جادًا. ففي وقت الخطوبة، كان العريس يدفع مهر العروس لعائلة العروس. وكان أمرًا مخزيًا أن تُفسخ الخطوبة.</w:t>
      </w:r>
    </w:p>
    <w:p>
      <w:pPr>
        <w:bidi/>
      </w:pPr>
      <w:r>
        <w:rPr>
          <w:rtl/>
          <w:cs/>
          <w:lang w:val="ar_AE" w:bidi="ar_AE"/>
        </w:rPr>
      </w:r>
      <w:r>
        <w:rPr>
          <w:rtl/>
          <w:cs/>
          <w:lang w:val="ar_AE" w:bidi="ar_AE"/>
        </w:rPr>
        <w:t>توقّفوا هنا وناقشوا: كيف يتم ترتيب قرارات الزواج في مجتمعكم؟ هل هناك شيء مثل الخطوبة؟ وهل يمكنكم أن تحكوا قصة عن ترتيب الزواج في مجتمعكم؟ ما هي الاتفاقات التي يتم التوصل إليها مسبقًا؟ ما هي التوقعات التي تكون لدى العائلات من بعضها البعض؟</w:t>
      </w:r>
    </w:p>
    <w:p>
      <w:pPr>
        <w:bidi/>
      </w:pPr>
      <w:r>
        <w:rPr>
          <w:rtl/>
          <w:cs/>
          <w:lang w:val="ar_AE" w:bidi="ar_AE"/>
        </w:rPr>
      </w:r>
      <w:r>
        <w:rPr>
          <w:rtl/>
          <w:cs/>
          <w:lang w:val="ar_AE" w:bidi="ar_AE"/>
        </w:rPr>
        <w:t>كانت مريم حبلى قبل أن تتزوج. لا يشرح متّى الكثير عن كيف حبلت مريم. بل يقول ببساطة أنها كانت حبلى من الروح القدس. وهذا لا يعني أن الروح القدس كان له علاقات جنسية بها، كما يكون لرجل مع امرأة. لكنه يعني أن قوة الله جعلت مريم حبلى.</w:t>
      </w:r>
    </w:p>
    <w:p>
      <w:pPr>
        <w:bidi/>
      </w:pPr>
      <w:r>
        <w:rPr>
          <w:rtl/>
          <w:cs/>
          <w:lang w:val="ar_AE" w:bidi="ar_AE"/>
        </w:rPr>
      </w:r>
      <w:r>
        <w:rPr>
          <w:rtl/>
          <w:cs/>
          <w:lang w:val="ar_AE" w:bidi="ar_AE"/>
        </w:rPr>
        <w:t>كما لا يخبرنا متّى كيف عرف يوسف. الأرجح أن مريم قد أخبرته.</w:t>
      </w:r>
    </w:p>
    <w:p>
      <w:pPr>
        <w:bidi/>
      </w:pPr>
      <w:r>
        <w:rPr>
          <w:rtl/>
          <w:cs/>
          <w:lang w:val="ar_AE" w:bidi="ar_AE"/>
        </w:rPr>
      </w:r>
      <w:r>
        <w:rPr>
          <w:rtl/>
          <w:cs/>
          <w:lang w:val="ar_AE" w:bidi="ar_AE"/>
        </w:rPr>
        <w:t>توقّفوا هنا وناقشوا: هل يمكنكم أن تحكوا قصة عن فتاة حبلت قبل أن تتزوج؟ ماذا حدث؟ وكيف كان رد فعل أفراد عائلتها ورد فعل الآخرين في المجتمع؟</w:t>
      </w:r>
    </w:p>
    <w:p>
      <w:pPr>
        <w:bidi/>
      </w:pPr>
      <w:r>
        <w:rPr>
          <w:rtl/>
          <w:cs/>
          <w:lang w:val="ar_AE" w:bidi="ar_AE"/>
        </w:rPr>
      </w:r>
      <w:r>
        <w:rPr>
          <w:rtl/>
          <w:cs/>
          <w:lang w:val="ar_AE" w:bidi="ar_AE"/>
        </w:rPr>
        <w:t>كان يوسف رجلًا صالحًا، أو رجلًا بارًا. وهذا يعني أنه يريد أن يتبع شريعة الله. وبالتأكيد كان يوسف يظن أن مريم كانت مع رجل آخر. وهذا كان مخالفًا لناموس الله. وكان ليوسف الحق في أن يفسخ خطبته لمريم بسبب هذا. وإذا أخبر الناس لماذا فسخ هذه الخطبة، لشعرت مريم بالخجل الشديد. وقد يعاقب الناس مريم لكسرها شريعة الله. ولكن يوسف لم يكن يريد أن تُفضَح مريم في العلن. لذا فهو كان يعتقد أن الحل قد يكون فسخ الخطوبة بهدوء. كان يوسف يفتكر في هذه الأمور عندما نام.</w:t>
      </w:r>
    </w:p>
    <w:p>
      <w:pPr>
        <w:bidi/>
      </w:pPr>
      <w:r>
        <w:rPr>
          <w:rtl/>
          <w:cs/>
          <w:lang w:val="ar_AE" w:bidi="ar_AE"/>
        </w:rPr>
      </w:r>
      <w:r>
        <w:rPr>
          <w:rtl/>
          <w:cs/>
          <w:lang w:val="ar_AE" w:bidi="ar_AE"/>
        </w:rPr>
        <w:t>وبينما هو نائم، حلم حلمًا. وفي الحلم، يرى يوسف ملاكًا. ويدعو الملاك يُوسُف "ابن داود". وداود هنا يشير إلى الملك داود. كان الملك داود يعيش منذ زمن بعيد. ويوسف ليس ابن داود مباشرة، لكنه كان من نسل داود. وكان الله قد وعد داود أن واحدًا من نسله سيكون المسيّا، الملك والمٌخَلِّص الخاص. ولا يعرف يوسف هذا بعد، لكن ابن مريم سيكون هو هذا المسيا.</w:t>
      </w:r>
    </w:p>
    <w:p>
      <w:pPr>
        <w:bidi/>
      </w:pPr>
      <w:r>
        <w:rPr>
          <w:rtl/>
          <w:cs/>
          <w:lang w:val="ar_AE" w:bidi="ar_AE"/>
        </w:rPr>
      </w:r>
      <w:r>
        <w:rPr>
          <w:rtl/>
          <w:cs/>
          <w:lang w:val="ar_AE" w:bidi="ar_AE"/>
        </w:rPr>
        <w:t>فيخبر الملاك يوسف أن يستمر في الزواج، لأن مريم كانت حبلى بواسطة قوة الله.</w:t>
      </w:r>
    </w:p>
    <w:p>
      <w:pPr>
        <w:bidi/>
      </w:pPr>
      <w:r>
        <w:rPr>
          <w:rtl/>
          <w:cs/>
          <w:lang w:val="ar_AE" w:bidi="ar_AE"/>
        </w:rPr>
      </w:r>
      <w:r>
        <w:rPr>
          <w:rtl/>
          <w:cs/>
          <w:lang w:val="ar_AE" w:bidi="ar_AE"/>
        </w:rPr>
        <w:t>توقّفوا هنا وناقشوا: ما القيمة التي يعطيها الناس في مجتمعكم للأحلام؟ هل يمكنكم أن تحكوا قصة عن شخص يقوم بشيء ما بسبب حلم؟</w:t>
      </w:r>
    </w:p>
    <w:p>
      <w:pPr>
        <w:bidi/>
      </w:pPr>
      <w:r>
        <w:rPr>
          <w:rtl/>
          <w:cs/>
          <w:lang w:val="ar_AE" w:bidi="ar_AE"/>
        </w:rPr>
      </w:r>
      <w:r>
        <w:rPr>
          <w:rtl/>
          <w:cs/>
          <w:lang w:val="ar_AE" w:bidi="ar_AE"/>
        </w:rPr>
        <w:t>يقول الملاك إن الله قد قال منذ زمن بعيد أن هذا سيحدث. فقد أعطى نبي رسالة إلى شعب إسرائيل نيابة عن الله. وهذا النبي قال: "هوذا العذراء تحبل وتلد ابنًا، ويدعون اسمه عمانوئيل". اسم عمانوئيل يعني "الله معنا".</w:t>
      </w:r>
    </w:p>
    <w:p>
      <w:pPr>
        <w:bidi/>
      </w:pPr>
      <w:r>
        <w:rPr>
          <w:rtl/>
          <w:cs/>
          <w:lang w:val="ar_AE" w:bidi="ar_AE"/>
        </w:rPr>
      </w:r>
      <w:r>
        <w:rPr>
          <w:rtl/>
          <w:cs/>
          <w:lang w:val="ar_AE" w:bidi="ar_AE"/>
        </w:rPr>
        <w:t>النبي هو رجل – أو في بعض الأحيان امرأة – ينقل رسائل من الله إلى الناس.</w:t>
      </w:r>
    </w:p>
    <w:p>
      <w:pPr>
        <w:bidi/>
      </w:pPr>
      <w:r>
        <w:rPr>
          <w:rtl/>
          <w:cs/>
          <w:lang w:val="ar_AE" w:bidi="ar_AE"/>
        </w:rPr>
      </w:r>
      <w:r>
        <w:rPr>
          <w:rtl/>
          <w:cs/>
          <w:lang w:val="ar_AE" w:bidi="ar_AE"/>
        </w:rPr>
        <w:t>الملاك هنا يتحدث عن شيء كان النبي إشعياء قد قاله لشعب إسرائيل منذ زمن بعيد.</w:t>
      </w:r>
    </w:p>
    <w:p>
      <w:pPr>
        <w:bidi/>
      </w:pPr>
      <w:r>
        <w:rPr>
          <w:rtl/>
          <w:cs/>
          <w:lang w:val="ar_AE" w:bidi="ar_AE"/>
        </w:rPr>
      </w:r>
      <w:r>
        <w:rPr>
          <w:rtl/>
          <w:cs/>
          <w:lang w:val="ar_AE" w:bidi="ar_AE"/>
        </w:rPr>
        <w:t>في ذلك الوقت، كان الملك هو آحاز. واسم هذا الملك موجود في القائمة الثانية لأجداد يسوع، في القسم السابق. وكان ذلك في وقت تتحارب فيه بلد أخرى مع بني إسرائيل. فقال الله لإشعياء أن يخبر الملك أنه ليس بحاجة إلى أن يخاف، لأن الله سيحمي إسرائيل. وأعطى الله الملك آية (علامة) أن الله سيفعل ما قاله. فقال الله عن طريق إشعياء: "هوذا الصبية تحبل وتلد ابنًا. وتدعو الصبي اسم عمانوئيل. وقبل أن يكبر الصبي، سيُهزم العدو الذي كان قد هاجم بني إسرائيل".</w:t>
      </w:r>
    </w:p>
    <w:p>
      <w:pPr>
        <w:bidi/>
      </w:pPr>
      <w:r>
        <w:rPr>
          <w:rtl/>
          <w:cs/>
          <w:lang w:val="ar_AE" w:bidi="ar_AE"/>
        </w:rPr>
      </w:r>
      <w:r>
        <w:rPr>
          <w:rtl/>
          <w:cs/>
          <w:lang w:val="ar_AE" w:bidi="ar_AE"/>
        </w:rPr>
        <w:t>هذه الصبية، التي حبلت وأنجبت هذا الولد، قد عاشت في زمن إشعياء. وكانت حالتها طبيعية، أي أنه لم تكن هناك معجزة خاصة. ويكرر الملاك الآن جزءًا من نفس الوعد ليوسف، لكنه يجري تغييرًا صغيرًا. فبدلًا من كلمة "الصبية"، يقول "العذراء"، وهو ما يعني امرأة لم تنم بعد مع رجل. وهو يوضح أن ما حدث في زمن إشعياء كان سيتكرر الآن، لكن بطريقة مختلفة وأكبر بكثير.</w:t>
      </w:r>
    </w:p>
    <w:p>
      <w:pPr>
        <w:bidi/>
      </w:pPr>
      <w:r>
        <w:rPr>
          <w:rtl/>
          <w:cs/>
          <w:lang w:val="ar_AE" w:bidi="ar_AE"/>
        </w:rPr>
      </w:r>
      <w:r>
        <w:rPr>
          <w:rtl/>
          <w:cs/>
          <w:lang w:val="ar_AE" w:bidi="ar_AE"/>
        </w:rPr>
        <w:t>ويقول الملاك إن الصبي سيدعى عمانوئيل. وهذا ليس الاسم الذي كان على يوسف أن يعطيه للصبي. لكنه كان لقبًا سيعطيه الناس للطفل. فكلمة عمانوئيل تعني في اللغة العبرية: "الله معنا". فعندما يرى الناس يسوع، سيدركون أن الله معهم.</w:t>
      </w:r>
    </w:p>
    <w:p>
      <w:pPr>
        <w:bidi/>
      </w:pPr>
      <w:r>
        <w:rPr>
          <w:rtl/>
          <w:cs/>
          <w:lang w:val="ar_AE" w:bidi="ar_AE"/>
        </w:rPr>
      </w:r>
      <w:r>
        <w:rPr>
          <w:rtl/>
          <w:cs/>
          <w:lang w:val="ar_AE" w:bidi="ar_AE"/>
        </w:rPr>
        <w:t>فيستيقظ يوسف ويفعل ما قاله له الملاك. ويمضي في الزواج ويأخذ مريم إلى بيته كزوجة. لكن يوسف لا ينام مع مريم، بل ينتظر حتى بعد أن يولد الطفل. وعندما يولد الطفل، يعطيه يوسف اسم يسوع. ويسوع يعني "الله يخلص". وعندما يعطي يوسف اسمًا لابن مريم، فهو يقول بشكل رسمي: "هذا ابني". فهو يتبنى الطفل كابن له. وقد كان يوسف من نسل داود، وبتبنّيه ابن مريم، أصبح هذا الطفل الآن من نسل داود أيضًا. لذا فإن وعد الله لداود بشأن الملك والمخلّص الخاص كان على وشك أن يتحقق!</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3 مشاهد.</w:t>
      </w:r>
    </w:p>
    <w:p>
      <w:pPr>
        <w:bidi/>
      </w:pPr>
      <w:r>
        <w:rPr>
          <w:rtl/>
          <w:cs/>
          <w:lang w:val="ar_AE" w:bidi="ar_AE"/>
        </w:rPr>
      </w:r>
      <w:r>
        <w:rPr>
          <w:b/>
          <w:rtl/>
          <w:cs/>
          <w:lang w:val="ar_AE" w:bidi="ar_AE"/>
        </w:rPr>
        <w:t>المشهد الأول:</w:t>
      </w:r>
      <w:r>
        <w:rPr>
          <w:rtl/>
          <w:cs/>
          <w:lang w:val="ar_AE" w:bidi="ar_AE"/>
        </w:rPr>
        <w:t xml:space="preserve"> يفكر يوسف في الطلاق من مريم.</w:t>
      </w:r>
      <w:r>
        <w:rPr>
          <w:b/>
          <w:rtl/>
          <w:cs/>
          <w:lang w:val="ar_AE" w:bidi="ar_AE"/>
        </w:rPr>
        <w:t>المشهد الثاني:</w:t>
      </w:r>
      <w:r>
        <w:rPr>
          <w:rtl/>
          <w:cs/>
          <w:lang w:val="ar_AE" w:bidi="ar_AE"/>
        </w:rPr>
        <w:t xml:space="preserve"> يرى يوسف حلمًا. </w:t>
      </w:r>
      <w:r>
        <w:rPr>
          <w:b/>
          <w:rtl/>
          <w:cs/>
          <w:lang w:val="ar_AE" w:bidi="ar_AE"/>
        </w:rPr>
        <w:t>المشهد الثالث:</w:t>
      </w:r>
      <w:r>
        <w:rPr>
          <w:rtl/>
          <w:cs/>
          <w:lang w:val="ar_AE" w:bidi="ar_AE"/>
        </w:rPr>
        <w:t xml:space="preserve"> يأخذ يوسف مريم إلى بيته زوجة له.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مريم</w:t>
      </w:r>
    </w:p>
    <w:p>
      <w:pPr>
        <w:pStyle w:val="ListBullet"/>
        <w:bidi/>
        <w:spacing w:line="240" w:lineRule="auto"/>
        <w:ind w:left="720"/>
      </w:pPr>
      <w:r>
        <w:rPr>
          <w:rtl/>
          <w:cs/>
          <w:lang w:val="ar_AE" w:bidi="ar_AE"/>
        </w:rPr>
      </w:r>
      <w:r>
        <w:rPr>
          <w:rtl/>
          <w:cs/>
          <w:lang w:val="ar_AE" w:bidi="ar_AE"/>
        </w:rPr>
        <w:t>يوسف</w:t>
      </w:r>
    </w:p>
    <w:p>
      <w:pPr>
        <w:pStyle w:val="ListBullet"/>
        <w:bidi/>
        <w:spacing w:line="240" w:lineRule="auto"/>
        <w:ind w:left="720"/>
      </w:pPr>
      <w:r>
        <w:rPr>
          <w:rtl/>
          <w:cs/>
          <w:lang w:val="ar_AE" w:bidi="ar_AE"/>
        </w:rPr>
      </w:r>
      <w:r>
        <w:rPr>
          <w:rtl/>
          <w:cs/>
          <w:lang w:val="ar_AE" w:bidi="ar_AE"/>
        </w:rPr>
        <w:t>ملاك</w:t>
      </w:r>
    </w:p>
    <w:p>
      <w:pPr>
        <w:pStyle w:val="ListBullet"/>
        <w:bidi/>
        <w:spacing w:line="240" w:lineRule="auto"/>
        <w:ind w:left="720"/>
      </w:pPr>
      <w:r>
        <w:rPr>
          <w:rtl/>
          <w:cs/>
          <w:lang w:val="ar_AE" w:bidi="ar_AE"/>
        </w:rPr>
      </w:r>
      <w:r>
        <w:rPr>
          <w:rtl/>
          <w:cs/>
          <w:lang w:val="ar_AE" w:bidi="ar_AE"/>
        </w:rPr>
        <w:t>النبي</w:t>
      </w:r>
    </w:p>
    <w:p>
      <w:pPr>
        <w:bidi/>
      </w:pPr>
      <w:r>
        <w:rPr>
          <w:rtl/>
          <w:cs/>
          <w:lang w:val="ar_AE" w:bidi="ar_AE"/>
        </w:rPr>
      </w:r>
      <w:r>
        <w:rPr>
          <w:rtl/>
          <w:cs/>
          <w:lang w:val="ar_AE" w:bidi="ar_AE"/>
        </w:rPr>
        <w:t xml:space="preserve"> 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فيها. </w:t>
      </w:r>
    </w:p>
    <w:p>
      <w:pPr>
        <w:bidi/>
      </w:pPr>
      <w:r>
        <w:rPr>
          <w:rtl/>
          <w:cs/>
          <w:lang w:val="ar_AE" w:bidi="ar_AE"/>
        </w:rPr>
      </w:r>
      <w:r>
        <w:rPr>
          <w:rtl/>
          <w:cs/>
          <w:lang w:val="ar_AE" w:bidi="ar_AE"/>
        </w:rPr>
        <w:t>في المشهد الأول، نسمع أن مريم أصبحت مخطوبة ليوسف لكنها حبلى قبل الزواج. لقد سمعنا اسمي مريم ويوسف بالفعل في نهاية القائمة الثالثة من أسلاف الرب يسوع، في المقطع السابق. لا نسمع أي شيء آخر عن مريم ويوسف في هذه المرحلة. لا يخبرنا متى أكثر من ذلك عن هويتهم، أو أين يسكنون. آيات أخرى من الإنجيل تعلمنا لاحقًا أن يوسف كان نجارًا. كان يوسف ومريم فقراء إلى حد كبير. يفكر يوسف في فك الخطوبة مع مريم بهدوء، دون أن يفضحها علنًا.</w:t>
      </w:r>
    </w:p>
    <w:p>
      <w:pPr>
        <w:bidi/>
      </w:pPr>
      <w:r>
        <w:rPr>
          <w:rtl/>
          <w:cs/>
          <w:lang w:val="ar_AE" w:bidi="ar_AE"/>
        </w:rPr>
      </w:r>
      <w:r>
        <w:rPr>
          <w:rtl/>
          <w:cs/>
          <w:lang w:val="ar_AE" w:bidi="ar_AE"/>
        </w:rPr>
        <w:t>في المشهد الثاني، يوسف نائم ويرى حلمًا. كتب متى سفره باللغة اليونانية. يقول النص اليوناني: "</w:t>
      </w:r>
      <w:r>
        <w:rPr>
          <w:b/>
          <w:rtl/>
          <w:cs/>
          <w:lang w:val="ar_AE" w:bidi="ar_AE"/>
        </w:rPr>
        <w:t>هوذا</w:t>
      </w:r>
      <w:r>
        <w:rPr>
          <w:rtl/>
          <w:cs/>
          <w:lang w:val="ar_AE" w:bidi="ar_AE"/>
        </w:rPr>
        <w:t xml:space="preserve"> ملاك من الرب ظهر ليوسف في حلم". كلمة "هوذا" تعني أن المستمعين يعرفون أن شيئًا مهمًا أو مفاجئًا سيحدث.</w:t>
      </w:r>
    </w:p>
    <w:p>
      <w:pPr>
        <w:bidi/>
      </w:pPr>
      <w:r>
        <w:rPr>
          <w:rtl/>
          <w:cs/>
          <w:lang w:val="ar_AE" w:bidi="ar_AE"/>
        </w:rPr>
      </w:r>
      <w:r>
        <w:rPr>
          <w:rtl/>
          <w:cs/>
          <w:lang w:val="ar_AE" w:bidi="ar_AE"/>
        </w:rPr>
        <w:t>يخبر الملاك يوسف أنه لا يجب عليه أن يخاف من أن يأخذ مريم زوجة له. لم ترتكب مريم خطئًا؛ ولا تحتاج إلى المعاقبة. فإن حملها مختلف؛ لأن قوة الله جعلتها حبلى. والطفل الذي سيولد مميز أيضًا. فهو سيخلّص شعبه من عقوبة خطاياهم. سيحقق مولده وعدًا قاله النبي منذ زمن بعيد.</w:t>
      </w:r>
    </w:p>
    <w:p>
      <w:pPr>
        <w:bidi/>
      </w:pPr>
      <w:r>
        <w:rPr>
          <w:rtl/>
          <w:cs/>
          <w:lang w:val="ar_AE" w:bidi="ar_AE"/>
        </w:rPr>
      </w:r>
      <w:r>
        <w:rPr>
          <w:rtl/>
          <w:cs/>
          <w:lang w:val="ar_AE" w:bidi="ar_AE"/>
        </w:rPr>
        <w:t>في المشهد الثالث، يستيقظ يوسف، ويفعل ما يقوله له الملاك. فيواصل إجراءات الزواج، ويتخذ مريم إلى بيته زوجة له. لكنه لم يعاشرها إلا بعد ولادة الطفل. وعندما يولد الطفل، يدعوه يسوع.</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مريم</w:t>
      </w:r>
    </w:p>
    <w:p>
      <w:pPr>
        <w:pStyle w:val="ListBullet"/>
        <w:bidi/>
        <w:spacing w:line="240" w:lineRule="auto"/>
        <w:ind w:left="720"/>
      </w:pPr>
      <w:r>
        <w:rPr>
          <w:rtl/>
          <w:cs/>
          <w:lang w:val="ar_AE" w:bidi="ar_AE"/>
        </w:rPr>
      </w:r>
      <w:r>
        <w:rPr>
          <w:rtl/>
          <w:cs/>
          <w:lang w:val="ar_AE" w:bidi="ar_AE"/>
        </w:rPr>
        <w:t>يُوسُف</w:t>
      </w:r>
    </w:p>
    <w:p>
      <w:pPr>
        <w:pStyle w:val="ListBullet"/>
        <w:bidi/>
        <w:spacing w:line="240" w:lineRule="auto"/>
        <w:ind w:left="720"/>
      </w:pPr>
      <w:r>
        <w:rPr>
          <w:rtl/>
          <w:cs/>
          <w:lang w:val="ar_AE" w:bidi="ar_AE"/>
        </w:rPr>
      </w:r>
      <w:r>
        <w:rPr>
          <w:rtl/>
          <w:cs/>
          <w:lang w:val="ar_AE" w:bidi="ar_AE"/>
        </w:rPr>
        <w:t>ملاك</w:t>
      </w:r>
    </w:p>
    <w:p>
      <w:pPr>
        <w:pStyle w:val="ListBullet"/>
        <w:bidi/>
        <w:spacing w:line="240" w:lineRule="auto"/>
        <w:ind w:left="720"/>
      </w:pPr>
      <w:r>
        <w:rPr>
          <w:rtl/>
          <w:cs/>
          <w:lang w:val="ar_AE" w:bidi="ar_AE"/>
        </w:rPr>
      </w:r>
      <w:r>
        <w:rPr>
          <w:rtl/>
          <w:cs/>
          <w:lang w:val="ar_AE" w:bidi="ar_AE"/>
        </w:rPr>
        <w:t>النبي</w:t>
      </w:r>
    </w:p>
    <w:p>
      <w:pPr>
        <w:bidi/>
      </w:pPr>
      <w:r>
        <w:rPr>
          <w:rtl/>
          <w:cs/>
          <w:lang w:val="ar_AE" w:bidi="ar_AE"/>
        </w:rPr>
      </w:r>
      <w:r>
        <w:rPr>
          <w:rtl/>
          <w:cs/>
          <w:lang w:val="ar_AE" w:bidi="ar_AE"/>
        </w:rPr>
        <w:t>اطلب من الفريق أن يُمثِّل القصة مرَّتَين. ينبغي أن يمثِّلوا القصة في 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انسيابية الحديث، موضوع الحَبكة، والتسلسل الزمني للقصة. انظروا إلى الأجزاء المهمة أو الصعبة من القصة أو المقطع كي تُمثِّلوا هذه الأجزاء ولا تتجاوزوها. ساعدوا الفريق على تذكُّر أجزاء من القصة.</w:t>
      </w:r>
    </w:p>
    <w:p>
      <w:pPr>
        <w:bidi/>
      </w:pPr>
      <w:r>
        <w:rPr>
          <w:rtl/>
          <w:cs/>
          <w:lang w:val="ar_AE" w:bidi="ar_AE"/>
        </w:rPr>
      </w:r>
      <w:r>
        <w:rPr>
          <w:rtl/>
          <w:cs/>
          <w:lang w:val="ar_AE" w:bidi="ar_AE"/>
        </w:rPr>
        <w:t>يُمثِّل أحدكم دور يُوسُف عندما يكتشف أن مريم حُبلَى.</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يُوسُف: "كيف تشعر؟" قد تسمعون أقوالًا مثل:</w:t>
      </w:r>
    </w:p>
    <w:p>
      <w:pPr>
        <w:bidi/>
      </w:pPr>
      <w:r>
        <w:rPr>
          <w:rtl/>
          <w:cs/>
          <w:lang w:val="ar_AE" w:bidi="ar_AE"/>
        </w:rPr>
      </w:r>
      <w:r>
        <w:rPr>
          <w:rtl/>
          <w:cs/>
          <w:lang w:val="ar_AE" w:bidi="ar_AE"/>
        </w:rPr>
        <w:t>مثِّلوا دور يُوسُف وهو يفكر في ما يفعله. ما خياراته؟ ما الخيارات المختلفة التي قد يستخدمها؟</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يُوسُف: "كيف تشعر؟" قد تسمعون أقوالًا مثل:</w:t>
      </w:r>
    </w:p>
    <w:p>
      <w:pPr>
        <w:pStyle w:val="ListBullet"/>
        <w:bidi/>
        <w:spacing w:line="240" w:lineRule="auto"/>
        <w:ind w:left="720"/>
      </w:pPr>
      <w:r>
        <w:rPr>
          <w:rtl/>
          <w:cs/>
          <w:lang w:val="ar_AE" w:bidi="ar_AE"/>
        </w:rPr>
      </w:r>
      <w:r>
        <w:rPr>
          <w:rtl/>
          <w:cs/>
          <w:lang w:val="ar_AE" w:bidi="ar_AE"/>
        </w:rPr>
        <w:t>اسأل المُمثِّلة التي تؤدي دور مريم: "كيف تشعرين؟"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مثِّلوا دور الملاك الذي يتحدث إلى يوسُف. يدعو الملاك يُوسُف "ابن داود".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يُوسُف: "كيف تشعر عندما يناديكَ الملاك: "يا ابن داود؟"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خلف الملاك، يمكنك تمثيل دور إشعياء يُخبر الملِك آحاز بوعد الله.</w:t>
      </w:r>
    </w:p>
    <w:p>
      <w:pPr>
        <w:bidi/>
      </w:pPr>
      <w:r>
        <w:rPr>
          <w:rtl/>
          <w:cs/>
          <w:lang w:val="ar_AE" w:bidi="ar_AE"/>
        </w:rPr>
      </w:r>
      <w:r>
        <w:rPr>
          <w:rtl/>
          <w:cs/>
          <w:lang w:val="ar_AE" w:bidi="ar_AE"/>
        </w:rPr>
        <w:t>مثِّلوا دور يُوسُف وهو يستيقظ بعد الحُلم.</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يُوسُف: "كيف تشعر؟"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مثِّلوا دور يُوسُف الذي يأخذ مريم إلى بيته.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المُمثِّلة التي تؤدي دور مريم: "كيف تشعرين؟"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دور المولود يولَد ويعطونه اسمًا.</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اللذان يؤديان دور مريم ويوسُف: "كيف تشعران؟" قد تسمعون أقوالًا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هذا المقطع، يروي متّى قصة ميلاد الرب يسوع "المسيا".</w:t>
      </w:r>
    </w:p>
    <w:p>
      <w:pPr>
        <w:bidi/>
      </w:pPr>
      <w:r>
        <w:rPr>
          <w:rtl/>
          <w:cs/>
          <w:lang w:val="ar_AE" w:bidi="ar_AE"/>
        </w:rPr>
      </w:r>
      <w:r>
        <w:rPr>
          <w:rtl/>
          <w:cs/>
          <w:lang w:val="ar_AE" w:bidi="ar_AE"/>
        </w:rPr>
        <w:t xml:space="preserve">اسم </w:t>
      </w:r>
      <w:r>
        <w:rPr>
          <w:b/>
          <w:rtl/>
          <w:cs/>
          <w:lang w:val="ar_AE" w:bidi="ar_AE"/>
        </w:rPr>
        <w:t>يسوع</w:t>
      </w:r>
      <w:r>
        <w:rPr>
          <w:rtl/>
          <w:cs/>
          <w:lang w:val="ar_AE" w:bidi="ar_AE"/>
        </w:rPr>
        <w:t xml:space="preserve"> معناه "الله يُخلِّص". </w:t>
      </w:r>
      <w:r>
        <w:rPr>
          <w:b/>
          <w:rtl/>
          <w:cs/>
          <w:lang w:val="ar_AE" w:bidi="ar_AE"/>
        </w:rPr>
        <w:t>المسيا</w:t>
      </w:r>
      <w:r>
        <w:rPr>
          <w:rtl/>
          <w:cs/>
          <w:lang w:val="ar_AE" w:bidi="ar_AE"/>
        </w:rPr>
        <w:t xml:space="preserve"> لفظة عبرانية تعني شخص ممسوح من الله، أو كرسه الله لمهمة بعينها. وفي العهد القديم، كان الأنبياء والكهنة والملوك يُمسحون لأداء مهام خاصة. وقد جمع الرب يسوع بين كل هذه الكمالات، لكن كتبة العهد الجديد يروون الرب يسوع ملكًا أقامه الله لمهمة محددة؛ فمتى يدعوه المسيا ليوضح أنه ملكًا ومخلصًا.</w:t>
      </w:r>
    </w:p>
    <w:p>
      <w:pPr>
        <w:bidi/>
      </w:pPr>
      <w:r>
        <w:rPr>
          <w:rtl/>
          <w:cs/>
          <w:lang w:val="ar_AE" w:bidi="ar_AE"/>
        </w:rPr>
      </w:r>
      <w:r>
        <w:rPr>
          <w:rtl/>
          <w:cs/>
          <w:lang w:val="ar_AE" w:bidi="ar_AE"/>
        </w:rPr>
        <w:t>ما الكلمة التي ستستخدمها مقابل مصطلح المسيا؟ هل ستقول شيئًا يشبه نُطق مصطلح المسيا، أم ستقول شيئًا بمعنى المخلص؟ المسيا أو المسيح، هي كلمة عبرية، أما المسيح المقابل اليوناني لها. في المقطع السايق، ردد متى البشير اللفظة اليونانية؛ المسيح. ناقشوا مع فريق الترجمة ما إذا كنتم تريدون أن تكون لكم كلمة مختلفة لمصطلحي المسيا والمسيح، أم ستستخدمون الكلمة عينها في كل مرة.</w:t>
      </w:r>
    </w:p>
    <w:p>
      <w:pPr>
        <w:bidi/>
      </w:pPr>
      <w:r>
        <w:rPr>
          <w:rtl/>
          <w:cs/>
          <w:lang w:val="ar_AE" w:bidi="ar_AE"/>
        </w:rPr>
      </w:r>
      <w:r>
        <w:rPr>
          <w:rtl/>
          <w:cs/>
          <w:lang w:val="ar_AE" w:bidi="ar_AE"/>
        </w:rPr>
        <w:t xml:space="preserve">إذا كنت قد ترجمت بالفعل بشارة أخرى، احرص على وحدة المصطلحات. ستجد لفظة </w:t>
      </w:r>
      <w:r>
        <w:rPr>
          <w:rtl/>
          <w:cs/>
          <w:lang w:val="ar_AE" w:bidi="ar_AE"/>
        </w:rPr>
        <w:t>المسيح</w:t>
      </w:r>
      <w:r>
        <w:rPr>
          <w:rtl/>
          <w:cs/>
          <w:lang w:val="ar_AE" w:bidi="ar_AE"/>
        </w:rPr>
        <w:t xml:space="preserve"> أو </w:t>
      </w:r>
      <w:r>
        <w:rPr>
          <w:rtl/>
          <w:cs/>
          <w:lang w:val="ar_AE" w:bidi="ar_AE"/>
        </w:rPr>
        <w:t>المسيا</w:t>
      </w:r>
      <w:r>
        <w:rPr>
          <w:rtl/>
          <w:cs/>
          <w:lang w:val="ar_AE" w:bidi="ar_AE"/>
        </w:rPr>
        <w:t xml:space="preserve"> في قاموس الكلمات الرئيسية.</w:t>
      </w:r>
    </w:p>
    <w:p>
      <w:pPr>
        <w:bidi/>
      </w:pPr>
      <w:r>
        <w:rPr>
          <w:rtl/>
          <w:cs/>
          <w:lang w:val="ar_AE" w:bidi="ar_AE"/>
        </w:rPr>
      </w:r>
      <w:r>
        <w:rPr>
          <w:rtl/>
          <w:cs/>
          <w:lang w:val="ar_AE" w:bidi="ar_AE"/>
        </w:rPr>
        <w:t xml:space="preserve">كانت </w:t>
      </w:r>
      <w:r>
        <w:rPr>
          <w:b/>
          <w:rtl/>
          <w:cs/>
          <w:lang w:val="ar_AE" w:bidi="ar_AE"/>
        </w:rPr>
        <w:t>مريم</w:t>
      </w:r>
      <w:r>
        <w:rPr>
          <w:rtl/>
          <w:cs/>
          <w:lang w:val="ar_AE" w:bidi="ar_AE"/>
        </w:rPr>
        <w:t xml:space="preserve"> مخطوبة ليوسف. في إسرائيل، كانت الخطوبة هي اتفاقًا رسميًا بين عائلتين، وعادة ما كان الزواج يرتبه رأسا الأسرتين. في فترة الخطوبة، يوافق العريس على تقديم قدر من المال إلى عائلة الفتاة بوصفه مهرًا،</w:t>
      </w:r>
    </w:p>
    <w:p>
      <w:pPr>
        <w:bidi/>
      </w:pPr>
      <w:r>
        <w:rPr>
          <w:rtl/>
          <w:cs/>
          <w:lang w:val="ar_AE" w:bidi="ar_AE"/>
        </w:rPr>
      </w:r>
      <w:r>
        <w:rPr>
          <w:rtl/>
          <w:cs/>
          <w:lang w:val="ar_AE" w:bidi="ar_AE"/>
        </w:rPr>
        <w:t>وكان فسخها يُعد من قباحة الطلاق.</w:t>
      </w:r>
    </w:p>
    <w:p>
      <w:pPr>
        <w:bidi/>
      </w:pPr>
      <w:r>
        <w:rPr>
          <w:rtl/>
          <w:cs/>
          <w:lang w:val="ar_AE" w:bidi="ar_AE"/>
        </w:rPr>
      </w:r>
      <w:r>
        <w:rPr>
          <w:rtl/>
          <w:cs/>
          <w:lang w:val="ar_AE" w:bidi="ar_AE"/>
        </w:rPr>
        <w:t xml:space="preserve">وقد حبلت مريم من </w:t>
      </w:r>
      <w:r>
        <w:rPr>
          <w:rtl/>
          <w:cs/>
          <w:lang w:val="ar_AE" w:bidi="ar_AE"/>
        </w:rPr>
        <w:t>الروح القدس</w:t>
      </w:r>
      <w:r>
        <w:rPr>
          <w:rtl/>
          <w:cs/>
          <w:lang w:val="ar_AE" w:bidi="ar_AE"/>
        </w:rPr>
        <w:t>.</w:t>
      </w:r>
    </w:p>
    <w:p>
      <w:pPr>
        <w:bidi/>
      </w:pPr>
      <w:r>
        <w:rPr>
          <w:rtl/>
          <w:cs/>
          <w:lang w:val="ar_AE" w:bidi="ar_AE"/>
        </w:rPr>
      </w:r>
      <w:r>
        <w:rPr>
          <w:b/>
          <w:rtl/>
          <w:cs/>
          <w:lang w:val="ar_AE" w:bidi="ar_AE"/>
        </w:rPr>
        <w:t>الروح القدس</w:t>
      </w:r>
      <w:r>
        <w:rPr>
          <w:rtl/>
          <w:cs/>
          <w:lang w:val="ar_AE" w:bidi="ar_AE"/>
        </w:rPr>
        <w:t xml:space="preserve"> هو قوة الله التي تعمل في الناس، أو من خلالهم، فروح الله يُدعى قدوسًا لأنه كامل بلا عيب. فقد حبلت مريم لأن قوة الله جعلتها كذلك؛</w:t>
      </w:r>
    </w:p>
    <w:p>
      <w:pPr>
        <w:bidi/>
      </w:pPr>
      <w:r>
        <w:rPr>
          <w:rtl/>
          <w:cs/>
          <w:lang w:val="ar_AE" w:bidi="ar_AE"/>
        </w:rPr>
      </w:r>
      <w:r>
        <w:rPr>
          <w:rtl/>
          <w:cs/>
          <w:lang w:val="ar_AE" w:bidi="ar_AE"/>
        </w:rPr>
        <w:t>قد يختلط الأمر على البعض بعلمهم أن مريم حملت من الروح القدس، ويعتقدون أن الله أقام علاقة جنسية -حاشا لله- مع مريم. لذلك قد يحبذ بعض المترجمين عبارة "حبلت مريم بقوة الله".</w:t>
      </w:r>
    </w:p>
    <w:p>
      <w:pPr>
        <w:bidi/>
      </w:pPr>
      <w:r>
        <w:rPr>
          <w:rtl/>
          <w:cs/>
          <w:lang w:val="ar_AE" w:bidi="ar_AE"/>
        </w:rPr>
      </w:r>
      <w:r>
        <w:rPr>
          <w:rtl/>
          <w:cs/>
          <w:lang w:val="ar_AE" w:bidi="ar_AE"/>
        </w:rPr>
        <w:t xml:space="preserve">كان يوسف رجلاً </w:t>
      </w:r>
      <w:r>
        <w:rPr>
          <w:b/>
          <w:rtl/>
          <w:cs/>
          <w:lang w:val="ar_AE" w:bidi="ar_AE"/>
        </w:rPr>
        <w:t>بارًا</w:t>
      </w:r>
      <w:r>
        <w:rPr>
          <w:rtl/>
          <w:cs/>
          <w:lang w:val="ar_AE" w:bidi="ar_AE"/>
        </w:rPr>
        <w:t xml:space="preserve">، مما يعني أنه أراد أن يفعل الصواب، وحاول طاعة الناموس الذي أعطاه الله لشعبه من خلال موسى. راجع قاموس الكلمات الرئيسية للمزيد عن مصطلح </w:t>
      </w:r>
      <w:r>
        <w:rPr>
          <w:rtl/>
          <w:cs/>
          <w:lang w:val="ar_AE" w:bidi="ar_AE"/>
        </w:rPr>
        <w:t>الاستقامة/البر</w:t>
      </w:r>
      <w:r>
        <w:rPr>
          <w:rtl/>
          <w:cs/>
          <w:lang w:val="ar_AE" w:bidi="ar_AE"/>
        </w:rPr>
        <w:t>،</w:t>
      </w:r>
    </w:p>
    <w:p>
      <w:pPr>
        <w:bidi/>
      </w:pPr>
      <w:r>
        <w:rPr>
          <w:rtl/>
          <w:cs/>
          <w:lang w:val="ar_AE" w:bidi="ar_AE"/>
        </w:rPr>
      </w:r>
      <w:r>
        <w:rPr>
          <w:rtl/>
          <w:cs/>
          <w:lang w:val="ar_AE" w:bidi="ar_AE"/>
        </w:rPr>
        <w:t xml:space="preserve">في هذا الحلم، يرى يوسف </w:t>
      </w:r>
      <w:r>
        <w:rPr>
          <w:b/>
          <w:rtl/>
          <w:cs/>
          <w:lang w:val="ar_AE" w:bidi="ar_AE"/>
        </w:rPr>
        <w:t>ملاكًا</w:t>
      </w:r>
      <w:r>
        <w:rPr>
          <w:rtl/>
          <w:cs/>
          <w:lang w:val="ar_AE" w:bidi="ar_AE"/>
        </w:rPr>
        <w:t xml:space="preserve">، الملاك هو مبعوث روحي من الله، بالنسبة إلى الإنسان، يبدو الملاك كشخص. غالبًا ما يأتون برسالة محددة أو للقيام بمهمة محددة، إذا كانت لغتك تفتقر إلى مصطلح صريح للفظة "ملاك" يستوعبه غير المؤمن، فيمكنك ترجمة هذا إلى رسول من الله، أو مبعوث الله، أو ربما سفير الله. ستجد لفظة </w:t>
      </w:r>
      <w:r>
        <w:rPr>
          <w:rtl/>
          <w:cs/>
          <w:lang w:val="ar_AE" w:bidi="ar_AE"/>
        </w:rPr>
        <w:t>ملاك</w:t>
      </w:r>
      <w:r>
        <w:rPr>
          <w:rtl/>
          <w:cs/>
          <w:lang w:val="ar_AE" w:bidi="ar_AE"/>
        </w:rPr>
        <w:t xml:space="preserve"> في قاموس الكلمات الرئيسية.</w:t>
      </w:r>
    </w:p>
    <w:p>
      <w:pPr>
        <w:bidi/>
      </w:pPr>
      <w:r>
        <w:rPr>
          <w:rtl/>
          <w:cs/>
          <w:lang w:val="ar_AE" w:bidi="ar_AE"/>
        </w:rPr>
      </w:r>
      <w:r>
        <w:rPr>
          <w:rtl/>
          <w:cs/>
          <w:lang w:val="ar_AE" w:bidi="ar_AE"/>
        </w:rPr>
        <w:t xml:space="preserve">فأمر الملاك يوسف بأن يدعو الصبي </w:t>
      </w:r>
      <w:r>
        <w:rPr>
          <w:b/>
          <w:rtl/>
          <w:cs/>
          <w:lang w:val="ar_AE" w:bidi="ar_AE"/>
        </w:rPr>
        <w:t>يسوع</w:t>
      </w:r>
      <w:r>
        <w:rPr>
          <w:rtl/>
          <w:cs/>
          <w:lang w:val="ar_AE" w:bidi="ar_AE"/>
        </w:rPr>
        <w:t xml:space="preserve">، الاسم الذي يعني الله يخلص؛ إذ سيخلص الرب يسوع شعبه من خطاياهم. وتُشير </w:t>
      </w:r>
      <w:r>
        <w:rPr>
          <w:b/>
          <w:rtl/>
          <w:cs/>
          <w:lang w:val="ar_AE" w:bidi="ar_AE"/>
        </w:rPr>
        <w:t>الخطية</w:t>
      </w:r>
      <w:r>
        <w:rPr>
          <w:rtl/>
          <w:cs/>
          <w:lang w:val="ar_AE" w:bidi="ar_AE"/>
        </w:rPr>
        <w:t xml:space="preserve"> إلى عصيان الله. تأكدوا أن الكلمة التي تستخدمونها هنا لا تُشير إلى أن أحدهم فشلَ في أداء إحدى الواجبات الدينية، مثل الصلاة الطقسية أو الالتزام بقواعد دينية محددة. ستجد مصلح </w:t>
      </w:r>
      <w:r>
        <w:rPr>
          <w:rtl/>
          <w:cs/>
          <w:lang w:val="ar_AE" w:bidi="ar_AE"/>
        </w:rPr>
        <w:t>خطية</w:t>
      </w:r>
      <w:r>
        <w:rPr>
          <w:rtl/>
          <w:cs/>
          <w:lang w:val="ar_AE" w:bidi="ar_AE"/>
        </w:rPr>
        <w:t xml:space="preserve"> في قاموس الكلمات الرئيسية.</w:t>
      </w:r>
    </w:p>
    <w:p>
      <w:pPr>
        <w:bidi/>
      </w:pPr>
      <w:r>
        <w:rPr>
          <w:rtl/>
          <w:cs/>
          <w:lang w:val="ar_AE" w:bidi="ar_AE"/>
        </w:rPr>
      </w:r>
      <w:r>
        <w:rPr>
          <w:rtl/>
          <w:cs/>
          <w:lang w:val="ar_AE" w:bidi="ar_AE"/>
        </w:rPr>
        <w:t xml:space="preserve">إذ سيخلص الرب يسوع </w:t>
      </w:r>
      <w:r>
        <w:rPr>
          <w:b/>
          <w:rtl/>
          <w:cs/>
          <w:lang w:val="ar_AE" w:bidi="ar_AE"/>
        </w:rPr>
        <w:t>شعبه</w:t>
      </w:r>
      <w:r>
        <w:rPr>
          <w:rtl/>
          <w:cs/>
          <w:lang w:val="ar_AE" w:bidi="ar_AE"/>
        </w:rPr>
        <w:t xml:space="preserve"> من خطاياهم. الخطأ مستوجب العقاب! لكن الرب يسوع سينقذ شعبه من العقاب والخزي،</w:t>
      </w:r>
    </w:p>
    <w:p>
      <w:pPr>
        <w:bidi/>
      </w:pPr>
      <w:r>
        <w:rPr>
          <w:rtl/>
          <w:cs/>
          <w:lang w:val="ar_AE" w:bidi="ar_AE"/>
        </w:rPr>
      </w:r>
      <w:r>
        <w:rPr>
          <w:b/>
          <w:rtl/>
          <w:cs/>
          <w:lang w:val="ar_AE" w:bidi="ar_AE"/>
        </w:rPr>
        <w:t>وسيخلصهم</w:t>
      </w:r>
      <w:r>
        <w:rPr>
          <w:rtl/>
          <w:cs/>
          <w:lang w:val="ar_AE" w:bidi="ar_AE"/>
        </w:rPr>
        <w:t xml:space="preserve"> من خطاياهم؛ شعبه هنا تعني بني إسرائيل. لاحقًا، كل من يؤمن بالرب يسوع سيكون من شعبه. فيُرحص الحرص على إضافة هاء الملكية إلى لفظة شعب، ويمكنك ترجمته إلى "خاصته"؛</w:t>
      </w:r>
    </w:p>
    <w:p>
      <w:pPr>
        <w:bidi/>
      </w:pPr>
      <w:r>
        <w:rPr>
          <w:rtl/>
          <w:cs/>
          <w:lang w:val="ar_AE" w:bidi="ar_AE"/>
        </w:rPr>
      </w:r>
      <w:r>
        <w:rPr>
          <w:rtl/>
          <w:cs/>
          <w:lang w:val="ar_AE" w:bidi="ar_AE"/>
        </w:rPr>
        <w:t>ويمكن صياغتها كالتالي:</w:t>
      </w:r>
    </w:p>
    <w:p>
      <w:pPr>
        <w:pStyle w:val="ListBullet"/>
        <w:bidi/>
        <w:spacing w:line="240" w:lineRule="auto"/>
        <w:ind w:left="720"/>
      </w:pPr>
      <w:r>
        <w:rPr>
          <w:rtl/>
          <w:cs/>
          <w:lang w:val="ar_AE" w:bidi="ar_AE"/>
        </w:rPr>
      </w:r>
      <w:r>
        <w:rPr>
          <w:rtl/>
          <w:cs/>
          <w:lang w:val="ar_AE" w:bidi="ar_AE"/>
        </w:rPr>
        <w:t>لكن الرب يسوع سينقذ شعبه من عواقب خطاياهم؛</w:t>
      </w:r>
    </w:p>
    <w:p>
      <w:pPr>
        <w:pStyle w:val="ListBullet"/>
        <w:bidi/>
        <w:spacing w:line="240" w:lineRule="auto"/>
        <w:ind w:left="720"/>
      </w:pPr>
      <w:r>
        <w:rPr>
          <w:rtl/>
          <w:cs/>
          <w:lang w:val="ar_AE" w:bidi="ar_AE"/>
        </w:rPr>
      </w:r>
      <w:r>
        <w:rPr>
          <w:rtl/>
          <w:cs/>
          <w:lang w:val="ar_AE" w:bidi="ar_AE"/>
        </w:rPr>
        <w:t>الرب يسوع سيخلّص شعبه من عقوبة أثامهم؛</w:t>
      </w:r>
    </w:p>
    <w:p>
      <w:pPr>
        <w:pStyle w:val="ListBullet"/>
        <w:bidi/>
        <w:spacing w:line="240" w:lineRule="auto"/>
        <w:ind w:left="720"/>
      </w:pPr>
      <w:r>
        <w:rPr>
          <w:rtl/>
          <w:cs/>
          <w:lang w:val="ar_AE" w:bidi="ar_AE"/>
        </w:rPr>
      </w:r>
      <w:r>
        <w:rPr>
          <w:rtl/>
          <w:cs/>
          <w:lang w:val="ar_AE" w:bidi="ar_AE"/>
        </w:rPr>
        <w:t>الرب يسوع سيمحو عار عصيانهم لله.</w:t>
      </w:r>
    </w:p>
    <w:p>
      <w:pPr>
        <w:bidi/>
      </w:pPr>
      <w:r>
        <w:rPr>
          <w:rtl/>
          <w:cs/>
          <w:lang w:val="ar_AE" w:bidi="ar_AE"/>
        </w:rPr>
      </w:r>
      <w:r>
        <w:rPr>
          <w:rtl/>
          <w:cs/>
          <w:lang w:val="ar_AE" w:bidi="ar_AE"/>
        </w:rPr>
        <w:t xml:space="preserve">يتحدث الملاك عن وعد قطعه الرب على لسان النبي، فلفظة </w:t>
      </w:r>
      <w:r>
        <w:rPr>
          <w:b/>
          <w:rtl/>
          <w:cs/>
          <w:lang w:val="ar_AE" w:bidi="ar_AE"/>
        </w:rPr>
        <w:t>الرب</w:t>
      </w:r>
      <w:r>
        <w:rPr>
          <w:rtl/>
          <w:cs/>
          <w:lang w:val="ar_AE" w:bidi="ar_AE"/>
        </w:rPr>
        <w:t xml:space="preserve"> تُشير إلى الله، التي تعني السيد الرب. استخدم اليهود هذه الكلمة كمصطلح تبجيل وإجلال عند ذكر اسم الله. ستجد لفظة </w:t>
      </w:r>
      <w:r>
        <w:rPr>
          <w:rtl/>
          <w:cs/>
          <w:lang w:val="ar_AE" w:bidi="ar_AE"/>
        </w:rPr>
        <w:t>الرب</w:t>
      </w:r>
      <w:r>
        <w:rPr>
          <w:rtl/>
          <w:cs/>
          <w:lang w:val="ar_AE" w:bidi="ar_AE"/>
        </w:rPr>
        <w:t xml:space="preserve"> في قاموس الكلمات الرئيسية.</w:t>
      </w:r>
    </w:p>
    <w:p>
      <w:pPr>
        <w:bidi/>
      </w:pPr>
      <w:r>
        <w:rPr>
          <w:rtl/>
          <w:cs/>
          <w:lang w:val="ar_AE" w:bidi="ar_AE"/>
        </w:rPr>
      </w:r>
      <w:r>
        <w:rPr>
          <w:b/>
          <w:rtl/>
          <w:cs/>
          <w:lang w:val="ar_AE" w:bidi="ar_AE"/>
        </w:rPr>
        <w:t>فالنبي</w:t>
      </w:r>
      <w:r>
        <w:rPr>
          <w:rtl/>
          <w:cs/>
          <w:lang w:val="ar_AE" w:bidi="ar_AE"/>
        </w:rPr>
        <w:t xml:space="preserve"> هو الشخص الذي يحمل رسالة من الله إلى الشعب. النبي يختلف عن الملاك؛ الملاك كائن روحي، لكن النبي إنسان.</w:t>
      </w:r>
    </w:p>
    <w:p>
      <w:pPr>
        <w:bidi/>
      </w:pPr>
      <w:r>
        <w:rPr>
          <w:rtl/>
          <w:cs/>
          <w:lang w:val="ar_AE" w:bidi="ar_AE"/>
        </w:rPr>
      </w:r>
      <w:r>
        <w:rPr>
          <w:rtl/>
          <w:cs/>
          <w:lang w:val="ar_AE" w:bidi="ar_AE"/>
        </w:rPr>
        <w:t>تستخدم بعض اللغات كلمة تعني شخص يخبر بما سيحدث في المستقبل. يتحدث النبي أحيانًا عما سيحدث في المستقبل، لكن هذا ليس هو الشيء الرئيس؛ بالأكثر ما يخبر الناس بحاجتهم إلى التوبة، ويحذرهم من دينونة الله.</w:t>
      </w:r>
    </w:p>
    <w:p>
      <w:pPr>
        <w:bidi/>
      </w:pPr>
      <w:r>
        <w:rPr>
          <w:rtl/>
          <w:cs/>
          <w:lang w:val="ar_AE" w:bidi="ar_AE"/>
        </w:rPr>
      </w:r>
      <w:r>
        <w:rPr>
          <w:rtl/>
          <w:cs/>
          <w:lang w:val="ar_AE" w:bidi="ar_AE"/>
        </w:rPr>
        <w:t xml:space="preserve">ناقشوا الكلمات التي ستستخدمونها للإشارة إلى </w:t>
      </w:r>
      <w:r>
        <w:rPr>
          <w:rtl/>
          <w:cs/>
          <w:lang w:val="ar_AE" w:bidi="ar_AE"/>
        </w:rPr>
        <w:t>الملاك</w:t>
      </w:r>
      <w:r>
        <w:rPr>
          <w:rtl/>
          <w:cs/>
          <w:lang w:val="ar_AE" w:bidi="ar_AE"/>
        </w:rPr>
        <w:t xml:space="preserve"> والنبي. اطلع على قاموس الكلمات الرئيسية للمزيد عن هذه المصطلحات.</w:t>
      </w:r>
    </w:p>
    <w:p>
      <w:pPr>
        <w:bidi/>
      </w:pPr>
      <w:r>
        <w:rPr>
          <w:rtl/>
          <w:cs/>
          <w:lang w:val="ar_AE" w:bidi="ar_AE"/>
        </w:rPr>
      </w:r>
      <w:r>
        <w:rPr>
          <w:rtl/>
          <w:cs/>
          <w:lang w:val="ar_AE" w:bidi="ar_AE"/>
        </w:rPr>
        <w:t xml:space="preserve">يتحدث الملاك عن </w:t>
      </w:r>
      <w:r>
        <w:rPr>
          <w:b/>
          <w:rtl/>
          <w:cs/>
          <w:lang w:val="ar_AE" w:bidi="ar_AE"/>
        </w:rPr>
        <w:t>النبي</w:t>
      </w:r>
      <w:r>
        <w:rPr>
          <w:rtl/>
          <w:cs/>
          <w:lang w:val="ar_AE" w:bidi="ar_AE"/>
        </w:rPr>
        <w:t>، لم يذكر أيهم؛ على الأرجح يوسف يعلم أنه يتحدث عن نبي يُدعى إشعياء، الذي كان معروفًا جيدًا لدرجة أن الناس غالباً ما كانوا يدعونه "النبي"،</w:t>
      </w:r>
    </w:p>
    <w:p>
      <w:pPr>
        <w:bidi/>
      </w:pPr>
      <w:r>
        <w:rPr>
          <w:rtl/>
          <w:cs/>
          <w:lang w:val="ar_AE" w:bidi="ar_AE"/>
        </w:rPr>
      </w:r>
      <w:r>
        <w:rPr>
          <w:rtl/>
          <w:cs/>
          <w:lang w:val="ar_AE" w:bidi="ar_AE"/>
        </w:rPr>
        <w:t xml:space="preserve">يتحدث الملاك عن ميلاد الرب يسوع </w:t>
      </w:r>
      <w:r>
        <w:rPr>
          <w:b/>
          <w:rtl/>
          <w:cs/>
          <w:lang w:val="ar_AE" w:bidi="ar_AE"/>
        </w:rPr>
        <w:t>سيحقق</w:t>
      </w:r>
      <w:r>
        <w:rPr>
          <w:rtl/>
          <w:cs/>
          <w:lang w:val="ar_AE" w:bidi="ar_AE"/>
        </w:rPr>
        <w:t xml:space="preserve"> ما قاله النبي، وبميلاد الرب يسوع، ما تنبأ به النبي بانه سيحدث، قد حدث.</w:t>
      </w:r>
    </w:p>
    <w:p>
      <w:pPr>
        <w:bidi/>
      </w:pPr>
      <w:r>
        <w:rPr>
          <w:rtl/>
          <w:cs/>
          <w:lang w:val="ar_AE" w:bidi="ar_AE"/>
        </w:rPr>
      </w:r>
      <w:r>
        <w:rPr>
          <w:rtl/>
          <w:cs/>
          <w:lang w:val="ar_AE" w:bidi="ar_AE"/>
        </w:rPr>
        <w:t xml:space="preserve">فكلمة </w:t>
      </w:r>
      <w:r>
        <w:rPr>
          <w:b/>
          <w:rtl/>
          <w:cs/>
          <w:lang w:val="ar_AE" w:bidi="ar_AE"/>
        </w:rPr>
        <w:t>عذراء</w:t>
      </w:r>
      <w:r>
        <w:rPr>
          <w:rtl/>
          <w:cs/>
          <w:lang w:val="ar_AE" w:bidi="ar_AE"/>
        </w:rPr>
        <w:t xml:space="preserve"> تعني فتاة لم تعرف رجلًا؛</w:t>
      </w:r>
    </w:p>
    <w:p>
      <w:pPr>
        <w:bidi/>
      </w:pPr>
      <w:r>
        <w:rPr>
          <w:rtl/>
          <w:cs/>
          <w:lang w:val="ar_AE" w:bidi="ar_AE"/>
        </w:rPr>
      </w:r>
      <w:r>
        <w:rPr>
          <w:b/>
          <w:rtl/>
          <w:cs/>
          <w:lang w:val="ar_AE" w:bidi="ar_AE"/>
        </w:rPr>
        <w:t>وعمانوئيل</w:t>
      </w:r>
      <w:r>
        <w:rPr>
          <w:rtl/>
          <w:cs/>
          <w:lang w:val="ar_AE" w:bidi="ar_AE"/>
        </w:rPr>
        <w:t xml:space="preserve"> كلمة عبرية تعني "الله معنا"؛ فالملاك يتحدث عن أن الناس سيدعون الرب يسوع بهذا، أي ليس اسمه أنما لقب من القابه.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 1–12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في أكثر الترجمات المفهومة لكم.</w:t>
      </w:r>
    </w:p>
    <w:p>
      <w:pPr>
        <w:bidi/>
      </w:pPr>
      <w:r>
        <w:rPr>
          <w:rtl/>
          <w:cs/>
          <w:lang w:val="ar_AE" w:bidi="ar_AE"/>
        </w:rPr>
      </w:r>
      <w:r>
        <w:rPr>
          <w:rtl/>
          <w:cs/>
          <w:lang w:val="ar_AE" w:bidi="ar_AE"/>
        </w:rPr>
        <w:t>انتهي المقطع السابق بالقول إن يسوع قد وُلِد. ونحصل الآن على بعض المعلومات الأخرى: يخبرنا متّى أن يسوع قد وُلد في بيت لحم، وهي مدينة صغيرة في مقاطعة اليهودية. وبيت لحم هي المدينة التي كان منها الملِك داود.</w:t>
      </w:r>
    </w:p>
    <w:p>
      <w:pPr>
        <w:bidi/>
      </w:pPr>
      <w:r>
        <w:rPr>
          <w:rtl/>
          <w:cs/>
          <w:lang w:val="ar_AE" w:bidi="ar_AE"/>
        </w:rPr>
      </w:r>
      <w:r>
        <w:rPr>
          <w:rtl/>
          <w:cs/>
          <w:lang w:val="ar_AE" w:bidi="ar_AE"/>
        </w:rPr>
        <w:t>ويخبرنا متّى أنه بعد أن وُلد يسوع، جاء بعض المنجمين – أو المجوس، أو الحكماء كما تقول بعض الترجمات – من بلد شرق اليهودية إلى أورشليم. وكانت أورشليم أهم مدينة بالنسبة لليهود.</w:t>
      </w:r>
    </w:p>
    <w:p>
      <w:pPr>
        <w:bidi/>
      </w:pPr>
      <w:r>
        <w:rPr>
          <w:rtl/>
          <w:cs/>
          <w:lang w:val="ar_AE" w:bidi="ar_AE"/>
        </w:rPr>
      </w:r>
      <w:r>
        <w:rPr>
          <w:rtl/>
          <w:cs/>
          <w:lang w:val="ar_AE" w:bidi="ar_AE"/>
        </w:rPr>
        <w:t>والمجوس كانوا أشخاص يدرسون النجوم ويحاولون التنبؤ بما سيحدث في العالم استنادًا إلى النجوم. وقد رأوا شيئًا خاصًا في السماء، وبسبب هذا عرفوا أن ملكًا خاصًا قد وُلد بين اليهود. واعتقدوا أن هذا الملِك مميز جدًا، لدرجة أنهم أرادوا أن يذهبوا إليه ويكرموه.</w:t>
      </w:r>
    </w:p>
    <w:p>
      <w:pPr>
        <w:bidi/>
      </w:pPr>
      <w:r>
        <w:rPr>
          <w:rtl/>
          <w:cs/>
          <w:lang w:val="ar_AE" w:bidi="ar_AE"/>
        </w:rPr>
      </w:r>
      <w:r>
        <w:rPr>
          <w:rtl/>
          <w:cs/>
          <w:lang w:val="ar_AE" w:bidi="ar_AE"/>
        </w:rPr>
        <w:t>توقَّفوا هنا وناقشوا: هل يوجد أشخاص في مجتمعكم يدرسون النجوم والكواكب وأشياء أخرى في السماء، ويستخدمون هذا للتنبؤ؟ هل يمكنكم أن تحكوا قصة عن شخص يفعل هذا؟ وهل يمكنكم أن تحكوا قصة عن شخص فعل شيئًا بسبب شيء رآه في السماء؟</w:t>
      </w:r>
    </w:p>
    <w:p>
      <w:pPr>
        <w:bidi/>
      </w:pPr>
      <w:r>
        <w:rPr>
          <w:rtl/>
          <w:cs/>
          <w:lang w:val="ar_AE" w:bidi="ar_AE"/>
        </w:rPr>
      </w:r>
      <w:r>
        <w:rPr>
          <w:rtl/>
          <w:cs/>
          <w:lang w:val="ar_AE" w:bidi="ar_AE"/>
        </w:rPr>
        <w:t xml:space="preserve">نحن لا نعرف من أي بلد جاء المجوس، لكن على الأرجح كان مكانًا بعيدًا للغاية. ربما كانوا من بلاد فارس، التي تُدعى الآن إيران. </w:t>
      </w:r>
    </w:p>
    <w:p>
      <w:pPr>
        <w:bidi/>
      </w:pPr>
      <w:r>
        <w:rPr>
          <w:rtl/>
          <w:cs/>
          <w:lang w:val="ar_AE" w:bidi="ar_AE"/>
        </w:rPr>
      </w:r>
      <w:r>
        <w:rPr>
          <w:rtl/>
          <w:cs/>
          <w:lang w:val="ar_AE" w:bidi="ar_AE"/>
        </w:rPr>
        <w:t>وعندما جاؤوا إلى اليهودية، ذهبوا أولًا إلى أورشليم. ولأن أورشليم كانت العاصمة، فقد كان هذا مكانًا جيدًا كي يبدأوا منه بحثهم. وهناك سألوا: "أين هو المولود ملك اليهود؟" وهذا يعني أنهم كانوا يبحثون عن طفل كان قد وُلد حديثًا والذي كان أيضًا ملكًا، أو طفل كان سيصبح ملكًا عندما يكبر.</w:t>
      </w:r>
    </w:p>
    <w:p>
      <w:pPr>
        <w:bidi/>
      </w:pPr>
      <w:r>
        <w:rPr>
          <w:rtl/>
          <w:cs/>
          <w:lang w:val="ar_AE" w:bidi="ar_AE"/>
        </w:rPr>
      </w:r>
      <w:r>
        <w:rPr>
          <w:rtl/>
          <w:cs/>
          <w:lang w:val="ar_AE" w:bidi="ar_AE"/>
        </w:rPr>
        <w:t>لكن الناس في أورشليم لم يعرفوا شيئًا عن ميلاد ملِك جديد!</w:t>
      </w:r>
    </w:p>
    <w:p>
      <w:pPr>
        <w:bidi/>
      </w:pPr>
      <w:r>
        <w:rPr>
          <w:rtl/>
          <w:cs/>
          <w:lang w:val="ar_AE" w:bidi="ar_AE"/>
        </w:rPr>
      </w:r>
      <w:r>
        <w:rPr>
          <w:rtl/>
          <w:cs/>
          <w:lang w:val="ar_AE" w:bidi="ar_AE"/>
        </w:rPr>
        <w:t>الآن، تحتاجون أن تفهموا قليلًا عن الوضع السياسي خلال هذا الوقت. منذ وقت السبي الذي سمعنا عنه في بداية إنجيل متّى – وقد كان هذا أكثر الأوقات فظاعة في تاريخ إسرائيل – لم تكن إسرائيل دولة مستقلة مرة أخرى. وقد حكمتهم العديد من الأمم الأخرى، واحدة تلو الأخرى. وخلال ذلك الوقت، بدأ نسل إبراهيم يُدعى باسم اليهود، وليس باسم الإسرائيليين.</w:t>
      </w:r>
    </w:p>
    <w:p>
      <w:pPr>
        <w:bidi/>
      </w:pPr>
      <w:r>
        <w:rPr>
          <w:rtl/>
          <w:cs/>
          <w:lang w:val="ar_AE" w:bidi="ar_AE"/>
        </w:rPr>
      </w:r>
      <w:r>
        <w:rPr>
          <w:rtl/>
          <w:cs/>
          <w:lang w:val="ar_AE" w:bidi="ar_AE"/>
        </w:rPr>
        <w:t>وفي وقت ميلاد يسوع، ما كان يُعرف بأمة إسرائيل، أصبح جزءًا من الإمبراطورية الرومانية. والإمبراطورية هي مجموعة من البلدان التي يحكمها نفس الشخص. وكان حاكم الإمبراطورية يُدعى إمبراطورًا. وكان الإمبراطور الروماني عظيمًا للغاية، وكان له الكثير من السلطة. وقد عاش الإمبراطور في المدينة التي تُدعى روما، التي تقع في البلد الذي نعرفه الآن باسم إيطاليا.</w:t>
      </w:r>
    </w:p>
    <w:p>
      <w:pPr>
        <w:bidi/>
      </w:pPr>
      <w:r>
        <w:rPr>
          <w:rtl/>
          <w:cs/>
          <w:lang w:val="ar_AE" w:bidi="ar_AE"/>
        </w:rPr>
      </w:r>
      <w:r>
        <w:rPr>
          <w:rtl/>
          <w:cs/>
          <w:lang w:val="ar_AE" w:bidi="ar_AE"/>
        </w:rPr>
        <w:t>وما كان في السابق يُعرف باسم إسرائيل قد انقسم الآن إلى عدة أجزاء تُدعى مقاطعات. وكانت اليهودية واحدة من هذه المقاطعات. وقد جعل الإمبراطور الروماني رجلًا يُدعى هيرودس ملكًا على مقاطعة اليهودية.</w:t>
      </w:r>
    </w:p>
    <w:p>
      <w:pPr>
        <w:bidi/>
      </w:pPr>
      <w:r>
        <w:rPr>
          <w:rtl/>
          <w:cs/>
          <w:lang w:val="ar_AE" w:bidi="ar_AE"/>
        </w:rPr>
      </w:r>
      <w:r>
        <w:rPr>
          <w:rtl/>
          <w:cs/>
          <w:lang w:val="ar_AE" w:bidi="ar_AE"/>
        </w:rPr>
        <w:t>لم يكن هيرودس من نسل إبراهيم، لكن أبويه اتَّبعَا ديانة اليهود. وقد دعا هيرودس نفسه يهوديًا، لكن بعض الناس لم يعتقدوا أنه كان يهوديًا حقيقيًا. وقد أصبح ملكًا بعد أن تصارع مع الآخرين الذين كانوا حكامًا. وكان دائمًا خائفًا من أن الآخرين قد يأخذون مُلكه منه، لذلك قتل بعض الناس، حتى أشخاص من عائلته.</w:t>
      </w:r>
    </w:p>
    <w:p>
      <w:pPr>
        <w:bidi/>
      </w:pPr>
      <w:r>
        <w:rPr>
          <w:rtl/>
          <w:cs/>
          <w:lang w:val="ar_AE" w:bidi="ar_AE"/>
        </w:rPr>
      </w:r>
      <w:r>
        <w:rPr>
          <w:rtl/>
          <w:cs/>
          <w:lang w:val="ar_AE" w:bidi="ar_AE"/>
        </w:rPr>
        <w:t>توقَّفوا هنا واعرضوا على الناس بعض الخرائط.</w:t>
      </w:r>
    </w:p>
    <w:p>
      <w:pPr>
        <w:bidi/>
      </w:pPr>
      <w:r>
        <w:rPr>
          <w:rtl/>
          <w:cs/>
          <w:lang w:val="ar_AE" w:bidi="ar_AE"/>
        </w:rPr>
      </w:r>
      <w:r>
        <w:rPr>
          <w:rtl/>
          <w:cs/>
          <w:lang w:val="ar_AE" w:bidi="ar_AE"/>
        </w:rPr>
        <w:t>وهكذا، فإن الملِك هيرودس يحكم على اليهود في اليهودية، ثم يسمع أن بعض الناس قد جاؤوا من بلد آخر إلى أورشليم ويسألون أين وُلد ملِك اليهود. وهذه الأخبار لا تُعجب الملك هيرودس! فهو يعتقد أنه هو نفسه ملك اليهود.</w:t>
      </w:r>
    </w:p>
    <w:p>
      <w:pPr>
        <w:bidi/>
      </w:pPr>
      <w:r>
        <w:rPr>
          <w:rtl/>
          <w:cs/>
          <w:lang w:val="ar_AE" w:bidi="ar_AE"/>
        </w:rPr>
      </w:r>
      <w:r>
        <w:rPr>
          <w:rtl/>
          <w:cs/>
          <w:lang w:val="ar_AE" w:bidi="ar_AE"/>
        </w:rPr>
        <w:t>وعندما يسمع الملِك هيرودس هذه الأخبار، يدعو بعض الأشخاص المحددين. كان الملِك هيرودس يعلم أن اليهود يعتقدون أن الله قد وعد بأن المسيا سيأتي في يوم ما، وأنه سيكون ملِكًا مميزًا ومخلّصًا. والآن يقول المجوس إن ملِك اليهود قد وُلد. ربما هذا الملك هو المسيح!</w:t>
      </w:r>
    </w:p>
    <w:p>
      <w:pPr>
        <w:bidi/>
      </w:pPr>
      <w:r>
        <w:rPr>
          <w:rtl/>
          <w:cs/>
          <w:lang w:val="ar_AE" w:bidi="ar_AE"/>
        </w:rPr>
      </w:r>
      <w:r>
        <w:rPr>
          <w:rtl/>
          <w:cs/>
          <w:lang w:val="ar_AE" w:bidi="ar_AE"/>
        </w:rPr>
        <w:t>لا يعرف المجوس بالضبط أين يولد الطفل. فيدعو الملِك هيرودس بعض الأشخاص من بين اليهود الذين يعرفون جيدًا مواعيد الله. وهؤلاء الناس هم رؤساء الكهنة ومعلّمو الشريعة. لاحقًا سنتحدث أكثر عمّا تعنيه هذه الكلمات بالضبط. ويسألهم عما إذا كانوا يعرفون أين سيولد المسيح. فيخبر رؤساء الكهنة ومعلّمو الشريعة الملِك هيرودس أن الله قال إن المسيا سيولد في بيت لحم، التي في يهوذا. ويهوذا هو الاسم القديم لليهودية. وقبل ذلك الوقت بحوالي 700 عام، أعطى الله رسالة إلى بني إسرائيل عن طريق نبي يُدعى ميخا. في الرسالة، تحدث الله إلى قرية بيت لحم، كما لو كانت القرية شخصًا. وقال الله: "أنتي، يا بيت لحم في يهوذا، تكونين مكانًا مهمًا للغاية! لأنه في بيت لحم سيولد من سيكون حاكمًا، وهو سيكون راعيًا لشعبي إسرائيل".</w:t>
      </w:r>
    </w:p>
    <w:p>
      <w:pPr>
        <w:bidi/>
      </w:pPr>
      <w:r>
        <w:rPr>
          <w:rtl/>
          <w:cs/>
          <w:lang w:val="ar_AE" w:bidi="ar_AE"/>
        </w:rPr>
      </w:r>
      <w:r>
        <w:rPr>
          <w:rtl/>
          <w:cs/>
          <w:lang w:val="ar_AE" w:bidi="ar_AE"/>
        </w:rPr>
        <w:t xml:space="preserve">كلمة الراعي هنا هي كلمة أخرى للإشارة إلى الملِك. والراعي هو الشخص الذي يعتني بالخراف أو الماعز أو الحيوانات الأخرى. وبنفس الطريقة، فإن هذا الملك سيعتني بالناس. والملك الذي يحكم مثل الرعاة هو ملِك رحيم ويهتم بالرعية. </w:t>
      </w:r>
    </w:p>
    <w:p>
      <w:pPr>
        <w:bidi/>
      </w:pPr>
      <w:r>
        <w:rPr>
          <w:rtl/>
          <w:cs/>
          <w:lang w:val="ar_AE" w:bidi="ar_AE"/>
        </w:rPr>
      </w:r>
      <w:r>
        <w:rPr>
          <w:rtl/>
          <w:cs/>
          <w:lang w:val="ar_AE" w:bidi="ar_AE"/>
        </w:rPr>
        <w:t xml:space="preserve">كان بنو إسرائيل يعتقدون أن هذه الرسالة من الله تتحدث عن المسيح. وهكذا، يخبر رؤساء الكهنة ومعلّمو الشريعة الملِك هيرودس أن المسيا سيولد في بيت لحم. </w:t>
      </w:r>
    </w:p>
    <w:p>
      <w:pPr>
        <w:bidi/>
      </w:pPr>
      <w:r>
        <w:rPr>
          <w:rtl/>
          <w:cs/>
          <w:lang w:val="ar_AE" w:bidi="ar_AE"/>
        </w:rPr>
      </w:r>
      <w:r>
        <w:rPr>
          <w:rtl/>
          <w:cs/>
          <w:lang w:val="ar_AE" w:bidi="ar_AE"/>
        </w:rPr>
        <w:t>ثم يدعو الملك هيرودس المجوس إلى قصره. ويفعل هذا سرا؛ فهو لا يريد أن يعرف الآخرون ذلك. ويسألهم أسئلة لأنه يريد أن يعرف متى رأوا هذا النجم المميز لأول مرة. فهو يعتقد أن الطفل ربما كان قد وُلد في اليوم الذي رأى فيه المجوس النجم لأول مرة. فإذا علم الملك هيرودس متى رأى المجوس النجم، فسيعلم كم عمر الطفل الآن. فيخبره المجوس بما يريد أن يعرفه.</w:t>
      </w:r>
    </w:p>
    <w:p>
      <w:pPr>
        <w:bidi/>
      </w:pPr>
      <w:r>
        <w:rPr>
          <w:rtl/>
          <w:cs/>
          <w:lang w:val="ar_AE" w:bidi="ar_AE"/>
        </w:rPr>
      </w:r>
      <w:r>
        <w:rPr>
          <w:rtl/>
          <w:cs/>
          <w:lang w:val="ar_AE" w:bidi="ar_AE"/>
        </w:rPr>
        <w:t>فيخبر الملك هيرودس المجوس أن يذهبوا إلى بيت لحم ليبحثوا عن الطفل. ويخبرهم أن يجدوا الطفل ثم يعودوا إليه ويخبروه أين هو الصبي. ويقول الملك هيرودس إنه يريد هو أيضًا أن يذهب إلى الطفل ويسجد له. لكنه كان يكذب. فهو يريد أن يقتل الصبي. فالملك هيرودس لا يريد أن يُولد المسيح، وهو لا يريد ملِكًا من اليهود. لكنه يريد أن يبقى هو نفسه ملكًا لليهود.</w:t>
      </w:r>
    </w:p>
    <w:p>
      <w:pPr>
        <w:bidi/>
      </w:pPr>
      <w:r>
        <w:rPr>
          <w:rtl/>
          <w:cs/>
          <w:lang w:val="ar_AE" w:bidi="ar_AE"/>
        </w:rPr>
      </w:r>
      <w:r>
        <w:rPr>
          <w:rtl/>
          <w:cs/>
          <w:lang w:val="ar_AE" w:bidi="ar_AE"/>
        </w:rPr>
        <w:t>فيترك المجوس الملك ويذهبون إلى بيت لحم. لم تكن بيت لحم بعيدة عن أورشليم، فقد كانت على بُعد 10 كيلومترات فقط. وبينما هم في طريقهم، يرون فجأة نفس النجم المميَّز مرة أخرى في السماء. فيفرحون فرحًا عظيمًا. وبطريقة ما يقودهم النجم إلى البيت حيث كان الصبي يسوع. فيجدون الطفل يسوع وأمه، مريم. فيجثون أمام الطفل – وهذه علامة على الاحترام العظيم. وبفعلهم هذا كانوا يقدمون العبادة ليسوع. ثم يقدَّم المجوس هدايا كثيرة الثمن للطفل يسوع: ذهبًا، ولُبانًا، ومرًا. الذهب معدن ثمين جدًا، واللُبان والمُرّ يصنعان من إفرازات الأشجار ويستخدمان لصنع العطور أو البخور أو الدواء. وهذه جميعها كانت عطايا مناسبة لتُعطى لملك. وهم يقولون من خلال عطاياهم واحترامهم للطفل يسوع: "نحن نؤمن أنك ستصبح ملكًا عظيمًا!"</w:t>
      </w:r>
    </w:p>
    <w:p>
      <w:pPr>
        <w:bidi/>
      </w:pPr>
      <w:r>
        <w:rPr>
          <w:rtl/>
          <w:cs/>
          <w:lang w:val="ar_AE" w:bidi="ar_AE"/>
        </w:rPr>
      </w:r>
      <w:r>
        <w:rPr>
          <w:rtl/>
          <w:cs/>
          <w:lang w:val="ar_AE" w:bidi="ar_AE"/>
        </w:rPr>
        <w:t>توقَّفوا هنا واعرضوا صور الذهب واللبان والمُرّ. ثم ناقشوا: ما الذي سيعتبره شعبكم أفضل الهدايا لشخص مهم؟ كيف يُظهِر شعبكم الاحترام والإكرام لشخص مهم؟ وكيف تتصرفون أمام قائد مهم؟ وماذا ستفعلون لتحية قائد مهم؟ ما هي وضعية الجسد المناسبة عندما تحيَّون ملكًا؟</w:t>
      </w:r>
    </w:p>
    <w:p>
      <w:pPr>
        <w:bidi/>
      </w:pPr>
      <w:r>
        <w:rPr>
          <w:rtl/>
          <w:cs/>
          <w:lang w:val="ar_AE" w:bidi="ar_AE"/>
        </w:rPr>
      </w:r>
      <w:r>
        <w:rPr>
          <w:rtl/>
          <w:cs/>
          <w:lang w:val="ar_AE" w:bidi="ar_AE"/>
        </w:rPr>
        <w:t>بعد أن قابل المجوس الطفل يسوع، فإنهم يحلمون حلمًا. والله هو من يعطيهم هذا الحلم. وقد فهموا من الحلم أن الملك هيرودس كان يريد أن يؤذي الصبي. لذلك، لم يرجعوا إلى الملك هيرودس في أورشليم. لكنهم رجعوا إلى بلدهم عبر طريق آخر.</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خمس مشاهد.</w:t>
      </w:r>
    </w:p>
    <w:p>
      <w:pPr>
        <w:bidi/>
      </w:pPr>
      <w:r>
        <w:rPr>
          <w:rtl/>
          <w:cs/>
          <w:lang w:val="ar_AE" w:bidi="ar_AE"/>
        </w:rPr>
      </w:r>
      <w:r>
        <w:rPr>
          <w:b/>
          <w:rtl/>
          <w:cs/>
          <w:lang w:val="ar_AE" w:bidi="ar_AE"/>
        </w:rPr>
        <w:t>المشهد الأول:</w:t>
      </w:r>
      <w:r>
        <w:rPr>
          <w:rtl/>
          <w:cs/>
          <w:lang w:val="ar_AE" w:bidi="ar_AE"/>
        </w:rPr>
        <w:t xml:space="preserve"> يصل المجوس إلى أورشليم،</w:t>
      </w:r>
    </w:p>
    <w:p>
      <w:pPr>
        <w:bidi/>
      </w:pPr>
      <w:r>
        <w:rPr>
          <w:rtl/>
          <w:cs/>
          <w:lang w:val="ar_AE" w:bidi="ar_AE"/>
        </w:rPr>
      </w:r>
      <w:r>
        <w:rPr>
          <w:b/>
          <w:rtl/>
          <w:cs/>
          <w:lang w:val="ar_AE" w:bidi="ar_AE"/>
        </w:rPr>
        <w:t>المشهد الثاني:</w:t>
      </w:r>
      <w:r>
        <w:rPr>
          <w:rtl/>
          <w:cs/>
          <w:lang w:val="ar_AE" w:bidi="ar_AE"/>
        </w:rPr>
        <w:t xml:space="preserve"> يسأل الملك هيرودس الكهنة أين يولد المسيا.</w:t>
      </w:r>
    </w:p>
    <w:p>
      <w:pPr>
        <w:bidi/>
      </w:pPr>
      <w:r>
        <w:rPr>
          <w:rtl/>
          <w:cs/>
          <w:lang w:val="ar_AE" w:bidi="ar_AE"/>
        </w:rPr>
      </w:r>
      <w:r>
        <w:rPr>
          <w:b/>
          <w:rtl/>
          <w:cs/>
          <w:lang w:val="ar_AE" w:bidi="ar_AE"/>
        </w:rPr>
        <w:t>المشهد الثالث:</w:t>
      </w:r>
      <w:r>
        <w:rPr>
          <w:rtl/>
          <w:cs/>
          <w:lang w:val="ar_AE" w:bidi="ar_AE"/>
        </w:rPr>
        <w:t xml:space="preserve"> يلتقي الملك هيرودس المجوس.</w:t>
      </w:r>
    </w:p>
    <w:p>
      <w:pPr>
        <w:bidi/>
      </w:pPr>
      <w:r>
        <w:rPr>
          <w:rtl/>
          <w:cs/>
          <w:lang w:val="ar_AE" w:bidi="ar_AE"/>
        </w:rPr>
      </w:r>
      <w:r>
        <w:rPr>
          <w:b/>
          <w:rtl/>
          <w:cs/>
          <w:lang w:val="ar_AE" w:bidi="ar_AE"/>
        </w:rPr>
        <w:t>المشهد الرابع</w:t>
      </w:r>
      <w:r>
        <w:rPr>
          <w:rtl/>
          <w:cs/>
          <w:lang w:val="ar_AE" w:bidi="ar_AE"/>
        </w:rPr>
        <w:t xml:space="preserve"> يقابل المجوس الرب يسوع.</w:t>
      </w:r>
    </w:p>
    <w:p>
      <w:pPr>
        <w:bidi/>
      </w:pPr>
      <w:r>
        <w:rPr>
          <w:rtl/>
          <w:cs/>
          <w:lang w:val="ar_AE" w:bidi="ar_AE"/>
        </w:rPr>
      </w:r>
      <w:r>
        <w:rPr>
          <w:b/>
          <w:rtl/>
          <w:cs/>
          <w:lang w:val="ar_AE" w:bidi="ar_AE"/>
        </w:rPr>
        <w:t>المشهد الخامس:</w:t>
      </w:r>
      <w:r>
        <w:rPr>
          <w:rtl/>
          <w:cs/>
          <w:lang w:val="ar_AE" w:bidi="ar_AE"/>
        </w:rPr>
        <w:t xml:space="preserve"> يعود المجوس إلى ديارهم.</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الطفل يسوع</w:t>
      </w:r>
    </w:p>
    <w:p>
      <w:pPr>
        <w:pStyle w:val="ListBullet"/>
        <w:bidi/>
        <w:spacing w:line="240" w:lineRule="auto"/>
        <w:ind w:left="720"/>
      </w:pPr>
      <w:r>
        <w:rPr>
          <w:rtl/>
          <w:cs/>
          <w:lang w:val="ar_AE" w:bidi="ar_AE"/>
        </w:rPr>
      </w:r>
      <w:r>
        <w:rPr>
          <w:rtl/>
          <w:cs/>
          <w:lang w:val="ar_AE" w:bidi="ar_AE"/>
        </w:rPr>
        <w:t xml:space="preserve">المجوس </w:t>
      </w:r>
    </w:p>
    <w:p>
      <w:pPr>
        <w:pStyle w:val="ListBullet"/>
        <w:bidi/>
        <w:spacing w:line="240" w:lineRule="auto"/>
        <w:ind w:left="720"/>
      </w:pPr>
      <w:r>
        <w:rPr>
          <w:rtl/>
          <w:cs/>
          <w:lang w:val="ar_AE" w:bidi="ar_AE"/>
        </w:rPr>
      </w:r>
      <w:r>
        <w:rPr>
          <w:rtl/>
          <w:cs/>
          <w:lang w:val="ar_AE" w:bidi="ar_AE"/>
        </w:rPr>
        <w:t>الملِك هيرودس</w:t>
      </w:r>
    </w:p>
    <w:p>
      <w:pPr>
        <w:pStyle w:val="ListBullet"/>
        <w:bidi/>
        <w:spacing w:line="240" w:lineRule="auto"/>
        <w:ind w:left="720"/>
      </w:pPr>
      <w:r>
        <w:rPr>
          <w:rtl/>
          <w:cs/>
          <w:lang w:val="ar_AE" w:bidi="ar_AE"/>
        </w:rPr>
      </w:r>
      <w:r>
        <w:rPr>
          <w:rtl/>
          <w:cs/>
          <w:lang w:val="ar_AE" w:bidi="ar_AE"/>
        </w:rPr>
        <w:t>شعب أورشليم</w:t>
      </w:r>
    </w:p>
    <w:p>
      <w:pPr>
        <w:pStyle w:val="ListBullet"/>
        <w:bidi/>
        <w:spacing w:line="240" w:lineRule="auto"/>
        <w:ind w:left="720"/>
      </w:pPr>
      <w:r>
        <w:rPr>
          <w:rtl/>
          <w:cs/>
          <w:lang w:val="ar_AE" w:bidi="ar_AE"/>
        </w:rPr>
      </w:r>
      <w:r>
        <w:rPr>
          <w:rtl/>
          <w:cs/>
          <w:lang w:val="ar_AE" w:bidi="ar_AE"/>
        </w:rPr>
        <w:t>رؤساء الكهنة ومعلّمو الشريعة</w:t>
      </w:r>
    </w:p>
    <w:p>
      <w:pPr>
        <w:pStyle w:val="ListBullet"/>
        <w:bidi/>
        <w:spacing w:line="240" w:lineRule="auto"/>
        <w:ind w:left="720"/>
      </w:pPr>
      <w:r>
        <w:rPr>
          <w:rtl/>
          <w:cs/>
          <w:lang w:val="ar_AE" w:bidi="ar_AE"/>
        </w:rPr>
      </w:r>
      <w:r>
        <w:rPr>
          <w:rtl/>
          <w:cs/>
          <w:lang w:val="ar_AE" w:bidi="ar_AE"/>
        </w:rPr>
        <w:t>النبي</w:t>
      </w:r>
    </w:p>
    <w:p>
      <w:pPr>
        <w:pStyle w:val="ListBullet"/>
        <w:bidi/>
        <w:spacing w:line="240" w:lineRule="auto"/>
        <w:ind w:left="720"/>
      </w:pPr>
      <w:r>
        <w:rPr>
          <w:rtl/>
          <w:cs/>
          <w:lang w:val="ar_AE" w:bidi="ar_AE"/>
        </w:rPr>
      </w:r>
      <w:r>
        <w:rPr>
          <w:rtl/>
          <w:cs/>
          <w:lang w:val="ar_AE" w:bidi="ar_AE"/>
        </w:rPr>
        <w:t>مريم أم الرب يسوع</w:t>
      </w:r>
    </w:p>
    <w:p>
      <w:pPr>
        <w:pStyle w:val="ListBullet"/>
        <w:bidi/>
        <w:spacing w:line="240" w:lineRule="auto"/>
        <w:ind w:left="720"/>
      </w:pPr>
      <w:r>
        <w:rPr>
          <w:rtl/>
          <w:cs/>
          <w:lang w:val="ar_AE" w:bidi="ar_AE"/>
        </w:rPr>
      </w:r>
      <w:r>
        <w:rPr>
          <w:rtl/>
          <w:cs/>
          <w:lang w:val="ar_AE" w:bidi="ar_AE"/>
        </w:rPr>
        <w:t>وفي الغالب يوسف، رغم أن متّى لم يذكر اسمه.</w:t>
      </w:r>
    </w:p>
    <w:p>
      <w:pPr>
        <w:bidi/>
      </w:pPr>
      <w:r>
        <w:rPr>
          <w:rtl/>
          <w:cs/>
          <w:lang w:val="ar_AE" w:bidi="ar_AE"/>
        </w:rPr>
      </w:r>
      <w:r>
        <w:rPr>
          <w:rtl/>
          <w:cs/>
          <w:lang w:val="ar_AE" w:bidi="ar_AE"/>
        </w:rPr>
        <w:t>في هذه الجلسة، اجعل المجموعة تُصور أحداث القصة بالتسلسل، أو يرسموها بأنفسهم، أو يستخدموا أشياء ملموسة (مثل الحجارة، العصي، أو لعب الأطفال) لتجسيد القصة والأحداث التي وقعت فيها.</w:t>
      </w:r>
    </w:p>
    <w:p>
      <w:pPr>
        <w:bidi/>
      </w:pPr>
      <w:r>
        <w:rPr>
          <w:rtl/>
          <w:cs/>
          <w:lang w:val="ar_AE" w:bidi="ar_AE"/>
        </w:rPr>
      </w:r>
      <w:r>
        <w:rPr>
          <w:rtl/>
          <w:cs/>
          <w:lang w:val="ar_AE" w:bidi="ar_AE"/>
        </w:rPr>
        <w:t>في المشهد الأول، نسمع أن الرب يسوع وُلد في بيت لحم في اليهودية. كما نسمع أيضًا أن هيرودس الذي عينه الإمبراطور الروماني، أصبح ملكًا على اليهودية. ثم نسمع أن بعض المجوس من بلد في الشرق، جاءوا إلى أورشليم عاصمة اليهودية.</w:t>
      </w:r>
    </w:p>
    <w:p>
      <w:pPr>
        <w:bidi/>
      </w:pPr>
      <w:r>
        <w:rPr>
          <w:rtl/>
          <w:cs/>
          <w:lang w:val="ar_AE" w:bidi="ar_AE"/>
        </w:rPr>
      </w:r>
      <w:r>
        <w:rPr>
          <w:rtl/>
          <w:cs/>
          <w:lang w:val="ar_AE" w:bidi="ar_AE"/>
        </w:rPr>
        <w:t>توقّفوا هنا وانظروا إلى الخرائط مرة أخرى.</w:t>
      </w:r>
    </w:p>
    <w:p>
      <w:pPr>
        <w:bidi/>
      </w:pPr>
      <w:r>
        <w:rPr>
          <w:rtl/>
          <w:cs/>
          <w:lang w:val="ar_AE" w:bidi="ar_AE"/>
        </w:rPr>
      </w:r>
      <w:r>
        <w:rPr>
          <w:rtl/>
          <w:cs/>
          <w:lang w:val="ar_AE" w:bidi="ar_AE"/>
        </w:rPr>
        <w:t>فكروا في التوقيت. ربما قطع المجوس ألف كيلومتر على الأقل حتى يصلوا إلى أورشليم. رحلة كهذه تستغرق عدة أسابيع أو ربما حتى أشهر.</w:t>
      </w:r>
    </w:p>
    <w:p>
      <w:pPr>
        <w:bidi/>
      </w:pPr>
      <w:r>
        <w:rPr>
          <w:rtl/>
          <w:cs/>
          <w:lang w:val="ar_AE" w:bidi="ar_AE"/>
        </w:rPr>
      </w:r>
      <w:r>
        <w:rPr>
          <w:rtl/>
          <w:cs/>
          <w:lang w:val="ar_AE" w:bidi="ar_AE"/>
        </w:rPr>
        <w:t>ربما لم يغادروا فور رؤيتهم للنجم. فإن الشروع في هذه الرحلة الطويلة يتطلب إعدادًا وتخطيطًا. وهذا يعني أنه بحلول الوقت الذي وصلوا فيه إلى أورشليم، كان عمر الرب يسوع بضعة أشهر على الأقل.</w:t>
      </w:r>
    </w:p>
    <w:p>
      <w:pPr>
        <w:bidi/>
      </w:pPr>
      <w:r>
        <w:rPr>
          <w:rtl/>
          <w:cs/>
          <w:lang w:val="ar_AE" w:bidi="ar_AE"/>
        </w:rPr>
      </w:r>
      <w:r>
        <w:rPr>
          <w:rtl/>
          <w:cs/>
          <w:lang w:val="ar_AE" w:bidi="ar_AE"/>
        </w:rPr>
        <w:t>فالرب يسوع وُلد في بيت لحم، وفي نفس الوقت تقريبًا، يرى المجوس في بلد بعيد جدًا نجمًا مميزًا، فيقررون أن يذهبوا ويبحثوا عن ملك اليهود. بحلول الوقت الذي يكون فيه عمر الرب يسوع شهرين على الأقل، يكون المجوس قد وصل إلى أورشليم.</w:t>
      </w:r>
    </w:p>
    <w:p>
      <w:pPr>
        <w:bidi/>
      </w:pPr>
      <w:r>
        <w:rPr>
          <w:rtl/>
          <w:cs/>
          <w:lang w:val="ar_AE" w:bidi="ar_AE"/>
        </w:rPr>
      </w:r>
      <w:r>
        <w:rPr>
          <w:rtl/>
          <w:cs/>
          <w:lang w:val="ar_AE" w:bidi="ar_AE"/>
        </w:rPr>
        <w:t>تخيل وصول المجوس إلى أورشليم، عاصمة اليهودية، وهيئتهم مختلفة عن الناس في اليهودية، يرتدون ثيابًا مختلفة، فقد كانوا غرباء، ويتحدثون بلغة مختلفة. لا نعرف عدد الذين جاءوا منهم، وعلى الأرجح كانت لديهم الجمال والخدم. ربما كانوا مجموعة كبيرة جدًا.</w:t>
      </w:r>
    </w:p>
    <w:p>
      <w:pPr>
        <w:bidi/>
      </w:pPr>
      <w:r>
        <w:rPr>
          <w:rtl/>
          <w:cs/>
          <w:lang w:val="ar_AE" w:bidi="ar_AE"/>
        </w:rPr>
      </w:r>
      <w:r>
        <w:rPr>
          <w:rtl/>
          <w:cs/>
          <w:lang w:val="ar_AE" w:bidi="ar_AE"/>
        </w:rPr>
        <w:t>يسأل المجوس الناس في أورشليم عن مكان ولادة ملك اليهود. تخيل مدى دهشتهم؛ لأن الناس في أورشليم لم يعرفوا أي شيء عن ميلاد ملك!</w:t>
      </w:r>
    </w:p>
    <w:p>
      <w:pPr>
        <w:bidi/>
      </w:pPr>
      <w:r>
        <w:rPr>
          <w:rtl/>
          <w:cs/>
          <w:lang w:val="ar_AE" w:bidi="ar_AE"/>
        </w:rPr>
      </w:r>
      <w:r>
        <w:rPr>
          <w:rtl/>
          <w:cs/>
          <w:lang w:val="ar_AE" w:bidi="ar_AE"/>
        </w:rPr>
        <w:t xml:space="preserve">يسمع الملك هيرودس عن هؤلاء الناس، وينزعج. بل ينزعج </w:t>
      </w:r>
      <w:r>
        <w:rPr>
          <w:b/>
          <w:rtl/>
          <w:cs/>
          <w:lang w:val="ar_AE" w:bidi="ar_AE"/>
        </w:rPr>
        <w:t>للغاية</w:t>
      </w:r>
      <w:r>
        <w:rPr>
          <w:rtl/>
          <w:cs/>
          <w:lang w:val="ar_AE" w:bidi="ar_AE"/>
        </w:rPr>
        <w:t>! وأورشليم كلها تضطرب، أي إن الكثيرين في أورشليم انزعجوا أيضًا. ربما يكونوا مرتبكين بشأن ما يتحدث عنه هؤلاء المجوس. لكن الناس في أورشليم ربما كانوا منزعجين بشكل خاص؛ لأنهم كانوا يعرفون أن الملك هيرودس لم يكن رجلاً لطيفًا. كلما انزعج الملك هيرودس، كان يثير المشاكل لليهود.</w:t>
      </w:r>
    </w:p>
    <w:p>
      <w:pPr>
        <w:bidi/>
      </w:pPr>
      <w:r>
        <w:rPr>
          <w:rtl/>
          <w:cs/>
          <w:lang w:val="ar_AE" w:bidi="ar_AE"/>
        </w:rPr>
      </w:r>
      <w:r>
        <w:rPr>
          <w:rtl/>
          <w:cs/>
          <w:lang w:val="ar_AE" w:bidi="ar_AE"/>
        </w:rPr>
        <w:t>دعا الملك هيرودس رؤساء الكهنة ومعلمي الشريعة. فالكهنة هم العاملون في الهيكل، ومعلمو الشريعة هم الأشخاص الذين يدرسون أسفار شريعة الله. فقد عرف هؤلاء الناس وعود الله لليهود. فكانوا قادرين على إخبار الملك هيرودس أن الله قال إن المسيا سيولد في بيت لحم.</w:t>
      </w:r>
    </w:p>
    <w:p>
      <w:pPr>
        <w:bidi/>
      </w:pPr>
      <w:r>
        <w:rPr>
          <w:rtl/>
          <w:cs/>
          <w:lang w:val="ar_AE" w:bidi="ar_AE"/>
        </w:rPr>
      </w:r>
      <w:r>
        <w:rPr>
          <w:rtl/>
          <w:cs/>
          <w:lang w:val="ar_AE" w:bidi="ar_AE"/>
        </w:rPr>
        <w:t>يدعو الملك هيرودس المجوس إليه سرًا، ربما في الليل، لأنه إذا كان نهارًا، فسيصعب على الغرباء أن يحضروا إلى القصر دون أن يلحظهم أحد. ربما تفاجأ المجوس بأن الملك يريد مقابلتهم سرًا. كيف كان شكل الاجتماع السري في رأيكم؟ هل تقدر أن تتخيِّل القصر مظلمًا، وخادم يقود المجوس بسراج إلى غرفة الملك؟ والناس يتهمسون؟ ونور الشموع ينعكس على وجوه الناس؟ بحسب رأيكم، لماذا أراد الملك أن يكون الاجتماع سرًا؟</w:t>
      </w:r>
    </w:p>
    <w:p>
      <w:pPr>
        <w:bidi/>
      </w:pPr>
      <w:r>
        <w:rPr>
          <w:rtl/>
          <w:cs/>
          <w:lang w:val="ar_AE" w:bidi="ar_AE"/>
        </w:rPr>
      </w:r>
      <w:r>
        <w:rPr>
          <w:rtl/>
          <w:cs/>
          <w:lang w:val="ar_AE" w:bidi="ar_AE"/>
        </w:rPr>
        <w:t>يريد الملك أن يعرف متى رأى المجوس النجم للمرة الأولى. ويتظاهر بأنه يريد أن يسجد للصبي، أيضًا. ويطلب من المجوس أن يعودوا إليه بعد أن يجدوا الطفل. يستمع إليه المجوس، إلا أن متّى لا يخبرنا إذا كانوا وعدوه بأن يفعلوا ما قاله أم لا. ربما كانوا يشككون في نوايا الملك هيرودس بالفعل؟</w:t>
      </w:r>
    </w:p>
    <w:p>
      <w:pPr>
        <w:bidi/>
      </w:pPr>
      <w:r>
        <w:rPr>
          <w:rtl/>
          <w:cs/>
          <w:lang w:val="ar_AE" w:bidi="ar_AE"/>
        </w:rPr>
      </w:r>
      <w:r>
        <w:rPr>
          <w:rtl/>
          <w:cs/>
          <w:lang w:val="ar_AE" w:bidi="ar_AE"/>
        </w:rPr>
        <w:t>ويترك المجوس الملك هيرودس، وربما في اليوم التالي، يبدأون في سفرهم إلى بيت لحم. ربما كانوا متحيرون قليلًا. فقد كانوا يعرفون أن ملكًا لليهود مهمًا للغاية وُلد. وجاءوا من بلد بعيد للغاية ليسجدوا لهذا الملك ويعبدوه. لكن الناس في أورشليم لم يهتموا بهذا الملك! ولم يذهب أحد معهم للبحث عن هذا الملك في بيت لحم.</w:t>
      </w:r>
    </w:p>
    <w:p>
      <w:pPr>
        <w:bidi/>
      </w:pPr>
      <w:r>
        <w:rPr>
          <w:rtl/>
          <w:cs/>
          <w:lang w:val="ar_AE" w:bidi="ar_AE"/>
        </w:rPr>
      </w:r>
      <w:r>
        <w:rPr>
          <w:rtl/>
          <w:cs/>
          <w:lang w:val="ar_AE" w:bidi="ar_AE"/>
        </w:rPr>
        <w:t>وفجأة يرون النجم المميز مرة أخرى! وحقيقة أنهم رأوا النجم تعني أن الوقت كان في المساء، أو الليل.</w:t>
      </w:r>
    </w:p>
    <w:p>
      <w:pPr>
        <w:bidi/>
      </w:pPr>
      <w:r>
        <w:rPr>
          <w:rtl/>
          <w:cs/>
          <w:lang w:val="ar_AE" w:bidi="ar_AE"/>
        </w:rPr>
      </w:r>
      <w:r>
        <w:rPr>
          <w:rtl/>
          <w:cs/>
          <w:lang w:val="ar_AE" w:bidi="ar_AE"/>
        </w:rPr>
        <w:t xml:space="preserve">ويقول النص الأصلي: "ها قد رأوا النجم!" وهذا يعني أنه حدث فجأة وبشكل غير متوقع. رؤية النجم مرة أخرى تجعلهم فرحين. ربما شعروا بخيبة أمل من الاستقبال الجاف في أورشليم، لكنهم الآن متحمسون ومتشجعون. </w:t>
      </w:r>
    </w:p>
    <w:p>
      <w:pPr>
        <w:bidi/>
      </w:pPr>
      <w:r>
        <w:rPr>
          <w:rtl/>
          <w:cs/>
          <w:lang w:val="ar_AE" w:bidi="ar_AE"/>
        </w:rPr>
      </w:r>
      <w:r>
        <w:rPr>
          <w:rtl/>
          <w:cs/>
          <w:lang w:val="ar_AE" w:bidi="ar_AE"/>
        </w:rPr>
        <w:t xml:space="preserve">ويروي متّى هذا الجزء من الحدث بترتيب مربك قليلًا، فيقول: "يظهر النجم مرة أخرى، ويرشدهم إلى بيت لحم، ويتوقف على البيت، ففرح المجوس". ربما يكون من الأسهل قول أن النجم ظهر مرة أخرى، </w:t>
      </w:r>
      <w:r>
        <w:rPr>
          <w:b/>
          <w:rtl/>
          <w:cs/>
          <w:lang w:val="ar_AE" w:bidi="ar_AE"/>
        </w:rPr>
        <w:t>ففرح</w:t>
      </w:r>
      <w:r>
        <w:rPr>
          <w:rtl/>
          <w:cs/>
          <w:lang w:val="ar_AE" w:bidi="ar_AE"/>
        </w:rPr>
        <w:t xml:space="preserve"> المجوس عندما رأوا ذلك، </w:t>
      </w:r>
      <w:r>
        <w:rPr>
          <w:b/>
          <w:rtl/>
          <w:cs/>
          <w:lang w:val="ar_AE" w:bidi="ar_AE"/>
        </w:rPr>
        <w:t>ثم</w:t>
      </w:r>
      <w:r>
        <w:rPr>
          <w:rtl/>
          <w:cs/>
          <w:lang w:val="ar_AE" w:bidi="ar_AE"/>
        </w:rPr>
        <w:t xml:space="preserve"> ارشدهم النجم إلى البيت في بيت لحم حيث كان الرب يسوع.</w:t>
      </w:r>
    </w:p>
    <w:p>
      <w:pPr>
        <w:bidi/>
      </w:pPr>
      <w:r>
        <w:rPr>
          <w:rtl/>
          <w:cs/>
          <w:lang w:val="ar_AE" w:bidi="ar_AE"/>
        </w:rPr>
      </w:r>
      <w:r>
        <w:rPr>
          <w:rtl/>
          <w:cs/>
          <w:lang w:val="ar_AE" w:bidi="ar_AE"/>
        </w:rPr>
        <w:t>فيتبعون النجم ويجدون البيت حيث عاش الصبي يسوع. في البيت نجد مريم والطفل يسوع. ولم يذكر متّى يوسف. ربما خرج يوسف للقيام بشيء ما، أو كان يعمل، أو ربما كان هناك ولم يذكر متى هذا.</w:t>
      </w:r>
    </w:p>
    <w:p>
      <w:pPr>
        <w:bidi/>
      </w:pPr>
      <w:r>
        <w:rPr>
          <w:rtl/>
          <w:cs/>
          <w:lang w:val="ar_AE" w:bidi="ar_AE"/>
        </w:rPr>
      </w:r>
      <w:r>
        <w:rPr>
          <w:rtl/>
          <w:cs/>
          <w:lang w:val="ar_AE" w:bidi="ar_AE"/>
        </w:rPr>
        <w:t>كانت بيت لحم بلدة صغيرة، والبيت الذي عاشت فيه مريم ويوسف مع الرب يسوع لابد وأنه كان بيتًا بسيطًا. هل يمكنك تخيل الفرق بين قصر هيرودس في أورشليم والبيت الصغير حيث عاش الرب يسوع؟</w:t>
      </w:r>
    </w:p>
    <w:p>
      <w:pPr>
        <w:bidi/>
      </w:pPr>
      <w:r>
        <w:rPr>
          <w:rtl/>
          <w:cs/>
          <w:lang w:val="ar_AE" w:bidi="ar_AE"/>
        </w:rPr>
      </w:r>
      <w:r>
        <w:rPr>
          <w:rtl/>
          <w:cs/>
          <w:lang w:val="ar_AE" w:bidi="ar_AE"/>
        </w:rPr>
        <w:t>ثم يقدَّم المجوس هدايا باهظة الثمن للطفل يسوع: ذهبًا، ولُبانًا، ومرًا. لابد وأن رائحتها كانت طيبة للغاية. ولابد أن الرائحة ملأت البيت.</w:t>
      </w:r>
    </w:p>
    <w:p>
      <w:pPr>
        <w:bidi/>
      </w:pPr>
      <w:r>
        <w:rPr>
          <w:rtl/>
          <w:cs/>
          <w:lang w:val="ar_AE" w:bidi="ar_AE"/>
        </w:rPr>
      </w:r>
      <w:r>
        <w:rPr>
          <w:rtl/>
          <w:cs/>
          <w:lang w:val="ar_AE" w:bidi="ar_AE"/>
        </w:rPr>
        <w:t>هل يمكنك تخيل المفاجأة على وجهي مريم ويوسف عندما جاء هؤلاء الزائرون بهداياهم إلى بيتهما؟ في الغالب أخبرهم المجوس بكل ما حدث، وربما أخبر يوسف ومريم المجوس بكل ما حدث لهما! رغم أن المجوس لم يكونوا يهودًا، ورغم أنهم جاءوا من بلد بعيد للغاية، إلا أنهم فهموا مدى أهمية ميلاد الرب يسوع.</w:t>
      </w:r>
    </w:p>
    <w:p>
      <w:pPr>
        <w:bidi/>
      </w:pPr>
      <w:r>
        <w:rPr>
          <w:rtl/>
          <w:cs/>
          <w:lang w:val="ar_AE" w:bidi="ar_AE"/>
        </w:rPr>
      </w:r>
      <w:r>
        <w:rPr>
          <w:rtl/>
          <w:cs/>
          <w:lang w:val="ar_AE" w:bidi="ar_AE"/>
        </w:rPr>
        <w:t>ثم حلم واحد من المجوس – أو ربما جميعهم!- حلمًا خاصًا. ومن الحلم فهموا أن الملك هيرودس كذب وأنه يريد أن يؤذي الرب يسوع. ربما لم يتفاجئوا بذلك؛ وربما كانوا يشكون في الملك هيرودس بالفعل! وهكذا، لا يعودون إلى أورشليم، بل يعودون إلى بلدهم من طريق آخر.</w:t>
      </w:r>
    </w:p>
    <w:p>
      <w:pPr>
        <w:bidi/>
      </w:pPr>
      <w:r>
        <w:rPr>
          <w:rtl/>
          <w:cs/>
          <w:lang w:val="ar_AE" w:bidi="ar_AE"/>
        </w:rPr>
      </w:r>
      <w:r>
        <w:rPr>
          <w:rtl/>
          <w:cs/>
          <w:lang w:val="ar_AE" w:bidi="ar_AE"/>
        </w:rPr>
        <w:t>هل يمكنك تخيل مريم ويوسف وهما يلوحان بذراعيهما في وداع لهم من باب بيتهما، وهما يحملان الطفل يسوع الصغير على ذراعيهما؟</w:t>
      </w:r>
    </w:p>
    <w:p>
      <w:pPr>
        <w:bidi/>
      </w:pPr>
      <w:r>
        <w:rPr>
          <w:rtl/>
          <w:cs/>
          <w:lang w:val="ar_AE" w:bidi="ar_AE"/>
        </w:rPr>
      </w:r>
      <w:r>
        <w:rPr>
          <w:rtl/>
          <w:cs/>
          <w:lang w:val="ar_AE" w:bidi="ar_AE"/>
        </w:rPr>
        <w:t>في رأيك، ماذا ظن الجيران عن هؤلاء الزوار الغرباء؟</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خمس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الطفل يسوع</w:t>
      </w:r>
    </w:p>
    <w:p>
      <w:pPr>
        <w:pStyle w:val="ListBullet"/>
        <w:bidi/>
        <w:spacing w:line="240" w:lineRule="auto"/>
        <w:ind w:left="720"/>
      </w:pPr>
      <w:r>
        <w:rPr>
          <w:rtl/>
          <w:cs/>
          <w:lang w:val="ar_AE" w:bidi="ar_AE"/>
        </w:rPr>
      </w:r>
      <w:r>
        <w:rPr>
          <w:rtl/>
          <w:cs/>
          <w:lang w:val="ar_AE" w:bidi="ar_AE"/>
        </w:rPr>
        <w:t xml:space="preserve">المجوس </w:t>
      </w:r>
    </w:p>
    <w:p>
      <w:pPr>
        <w:pStyle w:val="ListBullet"/>
        <w:bidi/>
        <w:spacing w:line="240" w:lineRule="auto"/>
        <w:ind w:left="720"/>
      </w:pPr>
      <w:r>
        <w:rPr>
          <w:rtl/>
          <w:cs/>
          <w:lang w:val="ar_AE" w:bidi="ar_AE"/>
        </w:rPr>
      </w:r>
      <w:r>
        <w:rPr>
          <w:rtl/>
          <w:cs/>
          <w:lang w:val="ar_AE" w:bidi="ar_AE"/>
        </w:rPr>
        <w:t>الملِك هيرودس</w:t>
      </w:r>
    </w:p>
    <w:p>
      <w:pPr>
        <w:pStyle w:val="ListBullet"/>
        <w:bidi/>
        <w:spacing w:line="240" w:lineRule="auto"/>
        <w:ind w:left="720"/>
      </w:pPr>
      <w:r>
        <w:rPr>
          <w:rtl/>
          <w:cs/>
          <w:lang w:val="ar_AE" w:bidi="ar_AE"/>
        </w:rPr>
      </w:r>
      <w:r>
        <w:rPr>
          <w:rtl/>
          <w:cs/>
          <w:lang w:val="ar_AE" w:bidi="ar_AE"/>
        </w:rPr>
        <w:t>شعب أورشليم</w:t>
      </w:r>
    </w:p>
    <w:p>
      <w:pPr>
        <w:pStyle w:val="ListBullet"/>
        <w:bidi/>
        <w:spacing w:line="240" w:lineRule="auto"/>
        <w:ind w:left="720"/>
      </w:pPr>
      <w:r>
        <w:rPr>
          <w:rtl/>
          <w:cs/>
          <w:lang w:val="ar_AE" w:bidi="ar_AE"/>
        </w:rPr>
      </w:r>
      <w:r>
        <w:rPr>
          <w:rtl/>
          <w:cs/>
          <w:lang w:val="ar_AE" w:bidi="ar_AE"/>
        </w:rPr>
        <w:t>رؤساء الكهنة ومعلّمو الشريعة</w:t>
      </w:r>
    </w:p>
    <w:p>
      <w:pPr>
        <w:pStyle w:val="ListBullet"/>
        <w:bidi/>
        <w:spacing w:line="240" w:lineRule="auto"/>
        <w:ind w:left="720"/>
      </w:pPr>
      <w:r>
        <w:rPr>
          <w:rtl/>
          <w:cs/>
          <w:lang w:val="ar_AE" w:bidi="ar_AE"/>
        </w:rPr>
      </w:r>
      <w:r>
        <w:rPr>
          <w:rtl/>
          <w:cs/>
          <w:lang w:val="ar_AE" w:bidi="ar_AE"/>
        </w:rPr>
        <w:t>النبي</w:t>
      </w:r>
    </w:p>
    <w:p>
      <w:pPr>
        <w:pStyle w:val="ListBullet"/>
        <w:bidi/>
        <w:spacing w:line="240" w:lineRule="auto"/>
        <w:ind w:left="720"/>
      </w:pPr>
      <w:r>
        <w:rPr>
          <w:rtl/>
          <w:cs/>
          <w:lang w:val="ar_AE" w:bidi="ar_AE"/>
        </w:rPr>
      </w:r>
      <w:r>
        <w:rPr>
          <w:rtl/>
          <w:cs/>
          <w:lang w:val="ar_AE" w:bidi="ar_AE"/>
        </w:rPr>
        <w:t xml:space="preserve">أم يسوع، مريم </w:t>
      </w:r>
    </w:p>
    <w:p>
      <w:pPr>
        <w:pStyle w:val="ListBullet"/>
        <w:bidi/>
        <w:spacing w:line="240" w:lineRule="auto"/>
        <w:ind w:left="720"/>
      </w:pPr>
      <w:r>
        <w:rPr>
          <w:rtl/>
          <w:cs/>
          <w:lang w:val="ar_AE" w:bidi="ar_AE"/>
        </w:rPr>
      </w:r>
      <w:r>
        <w:rPr>
          <w:rtl/>
          <w:cs/>
          <w:lang w:val="ar_AE" w:bidi="ar_AE"/>
        </w:rPr>
        <w:t xml:space="preserve">وربما يُوسُف </w:t>
      </w:r>
    </w:p>
    <w:p>
      <w:pPr>
        <w:bidi/>
      </w:pPr>
      <w:r>
        <w:rPr>
          <w:rtl/>
          <w:cs/>
          <w:lang w:val="ar_AE" w:bidi="ar_AE"/>
        </w:rPr>
      </w:r>
      <w:r>
        <w:rPr>
          <w:rtl/>
          <w:cs/>
          <w:lang w:val="ar_AE" w:bidi="ar_AE"/>
        </w:rPr>
        <w:t>اطلب من الفريق أن يُمثِّل القصة مرَّتَين. ينبغي أن يمثِّلوا القصة في 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انسيابية الحديث، موضوع الحَبكة، والتسلسل الزمني للقصة. انظروا إلى الأجزاء المهمة أو الصعبة من القصة أو المقطع كي تُمثِّلوا هذه الأجزاء ولا تتجاوزوا تمثيلها.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مثِّلوا الطفل يسوع وهو مولود في بيت لحم في اليهودية.</w:t>
      </w:r>
    </w:p>
    <w:p>
      <w:pPr>
        <w:bidi/>
      </w:pPr>
      <w:r>
        <w:rPr>
          <w:rtl/>
          <w:cs/>
          <w:lang w:val="ar_AE" w:bidi="ar_AE"/>
        </w:rPr>
      </w:r>
      <w:r>
        <w:rPr>
          <w:rtl/>
          <w:cs/>
          <w:lang w:val="ar_AE" w:bidi="ar_AE"/>
        </w:rPr>
        <w:t>في الطرف البعيد من الغرفة، مثِّلوا المجوس وهُم ينظرون نَجمًا مُميَّزًا. كيف يدرسون وربما يناقشون لكي يكتشفوا معنى ظهور النَجم؟ وكيف يصلون إلى قرار السفر إلى اليهودية؟</w:t>
      </w:r>
    </w:p>
    <w:p>
      <w:pPr>
        <w:bidi/>
      </w:pPr>
      <w:r>
        <w:rPr>
          <w:rtl/>
          <w:cs/>
          <w:lang w:val="ar_AE" w:bidi="ar_AE"/>
        </w:rPr>
      </w:r>
      <w:r>
        <w:rPr>
          <w:rtl/>
          <w:cs/>
          <w:lang w:val="ar_AE" w:bidi="ar_AE"/>
        </w:rPr>
        <w:t>مثِّلوا المجوس وهُم يسافرون إلى اليهودية، ثم يصلون بعد رحلة طويلة إلى أورشليم.</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شخصيات المجوس: "كيف تشعرون الآن بعد أنْ وصلتم إلى أورشليم؟ ماذا تتوقعون أن يحدث؟"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مشهد المجوس وهُم يسألون: "أين وُلِدَ ملِك اليهود؟"</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الناس في أورشليم: "كيف تشعرون عندما يسألكم هؤلاء الغُرباء هذا السؤال؟" قد تسمعون أقوالًا مثل:</w:t>
      </w:r>
    </w:p>
    <w:p>
      <w:pPr>
        <w:pStyle w:val="ListBullet"/>
        <w:bidi/>
        <w:spacing w:line="240" w:lineRule="auto"/>
        <w:ind w:left="720"/>
      </w:pPr>
      <w:r>
        <w:rPr>
          <w:rtl/>
          <w:cs/>
          <w:lang w:val="ar_AE" w:bidi="ar_AE"/>
        </w:rPr>
      </w:r>
      <w:r>
        <w:rPr>
          <w:rtl/>
          <w:cs/>
          <w:lang w:val="ar_AE" w:bidi="ar_AE"/>
        </w:rPr>
        <w:t>اسألوا المُمثِّلين الذين يؤدون دور المجوس: "كيف تشعرون عندما يستجيب الناس في أورشليم بهذه الطريقة؟"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مثِّلوا مشهد الملِك هيرودس وهو يستمع إلى المجوس.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الملِك هيرودس: "فيمَ تُفكِّر؟"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مشهد الملِك هيرودس وهو يدعو رؤساء الكهنة ومعلّمي الشريعة ويتحدث معهم، ثم يخبره رؤساء الكهنة ومعلّمو الشريعة بما قاله النبي ميخا.</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رؤساء الكهنة ومعلّمي الشريعة: "ما رأيكم في هذا؟"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مثِّلوا الاجتماع السرّي بين الملِك والمجوس.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الملِك: "كيف تشعر بشأن ما يقوله لك المجوس؟" قد تسمعون أقوالًا مثل:</w:t>
      </w:r>
    </w:p>
    <w:p>
      <w:pPr>
        <w:pStyle w:val="ListBullet"/>
        <w:bidi/>
        <w:spacing w:line="240" w:lineRule="auto"/>
        <w:ind w:left="720"/>
      </w:pPr>
      <w:r>
        <w:rPr>
          <w:rtl/>
          <w:cs/>
          <w:lang w:val="ar_AE" w:bidi="ar_AE"/>
        </w:rPr>
      </w:r>
      <w:r>
        <w:rPr>
          <w:rtl/>
          <w:cs/>
          <w:lang w:val="ar_AE" w:bidi="ar_AE"/>
        </w:rPr>
        <w:t>اسألوا المُمثِّلين الذين يؤدون دور المجوس: "كيف تشعرون بشأن هذا الاجتماع مع الملِك؟"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مثِّلوا مشهد المجوس يسافرون إلى بيت لحم. في الطريق، يرون النجم المُميَّز مرة أخرى. يستخدم الكتاب المُقدَّس كلمة قوية للغاية لوصف فرحهم. كيف تعبِّرون عن هذا الفرح؟ هل تقفزون لأعلى ولأسفل؟ هل تهتفون؟ هل تعانقون بعضكم بعضًا؟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المجوس: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مشهد المجوس عندما يجدون البيت ويدخلون ويقابلون مريم والطفل، فيجثون على الأرض أمام الطفل احترامًا ويقدمون هدايا باهظة الثمن.</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المجوس: "كيف تشعرون الآن وقد وجدتم الملِك؟" قد تسمعون أقوالًا مثل:</w:t>
      </w:r>
    </w:p>
    <w:p>
      <w:pPr>
        <w:pStyle w:val="ListBullet"/>
        <w:bidi/>
        <w:spacing w:line="240" w:lineRule="auto"/>
        <w:ind w:left="720"/>
      </w:pPr>
      <w:r>
        <w:rPr>
          <w:rtl/>
          <w:cs/>
          <w:lang w:val="ar_AE" w:bidi="ar_AE"/>
        </w:rPr>
      </w:r>
      <w:r>
        <w:rPr>
          <w:rtl/>
          <w:cs/>
          <w:lang w:val="ar_AE" w:bidi="ar_AE"/>
        </w:rPr>
        <w:t>اسألوا مريم: "كيف تشعرين؟"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مثِّلوا مَشهد المجوس وهُم يحلمون ثم يرجعون إلى بلدهم دون العودة إلى الملِك هيرودس في أورشليم، وهذا يجعل رحلتهم تطول، لأنهم اضطروا إلى أن يسلكوا طريقًا آخر. لم يستطيعوا السفر عبر أورشليم دون أن يعرف الملِك هيرودس ولذلك اضطروا إلى أن يذهبوا في طريق غير مباشر. </w:t>
      </w:r>
    </w:p>
    <w:p>
      <w:pPr>
        <w:bidi/>
      </w:pPr>
      <w:r>
        <w:rPr>
          <w:rtl/>
          <w:cs/>
          <w:lang w:val="ar_AE" w:bidi="ar_AE"/>
        </w:rPr>
      </w:r>
      <w:r>
        <w:rPr>
          <w:rtl/>
          <w:cs/>
          <w:lang w:val="ar_AE" w:bidi="ar_AE"/>
        </w:rPr>
        <w:t>هل تحبُّون تمثيل مشهد المجوس وهُم يرجعون إلى بيتهم ويخبرون عائلتهم وأصدقاءهم عن مقابلة يسوع؟</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بعد ميلاد الرب يسوع بزمن ليس بالطويل، أتى بعض </w:t>
      </w:r>
      <w:r>
        <w:rPr>
          <w:b/>
          <w:rtl/>
          <w:cs/>
          <w:lang w:val="ar_AE" w:bidi="ar_AE"/>
        </w:rPr>
        <w:t>العالمين بالفلك</w:t>
      </w:r>
      <w:r>
        <w:rPr>
          <w:rtl/>
          <w:cs/>
          <w:lang w:val="ar_AE" w:bidi="ar_AE"/>
        </w:rPr>
        <w:t xml:space="preserve">، أو </w:t>
      </w:r>
      <w:r>
        <w:rPr>
          <w:b/>
          <w:rtl/>
          <w:cs/>
          <w:lang w:val="ar_AE" w:bidi="ar_AE"/>
        </w:rPr>
        <w:t>المجوس</w:t>
      </w:r>
      <w:r>
        <w:rPr>
          <w:rtl/>
          <w:cs/>
          <w:lang w:val="ar_AE" w:bidi="ar_AE"/>
        </w:rPr>
        <w:t>، من الشرق إلى أورشليم. والمجوس هُم أشخاص يكرسون جًل وقتهم في مراقبة ما يحدث فوقهم في السماء في الليل ويحاولون تفسيره- لذا بعض الترجمات تُطلق عليهم "حُكماء".</w:t>
      </w:r>
    </w:p>
    <w:p>
      <w:pPr>
        <w:bidi/>
      </w:pPr>
      <w:r>
        <w:rPr>
          <w:rtl/>
          <w:cs/>
          <w:lang w:val="ar_AE" w:bidi="ar_AE"/>
        </w:rPr>
      </w:r>
      <w:r>
        <w:rPr>
          <w:rtl/>
          <w:cs/>
          <w:lang w:val="ar_AE" w:bidi="ar_AE"/>
        </w:rPr>
        <w:t>توقَّفوا هنا وناقشوا الكلمة التي ستستخدمونها للإشارة إلى العالمين بالفلك. هل في لغتهم كلمة تُطلق على دارسي النجوم كي يستطلعوا الغيب؟</w:t>
      </w:r>
    </w:p>
    <w:p>
      <w:pPr>
        <w:bidi/>
      </w:pPr>
      <w:r>
        <w:rPr>
          <w:rtl/>
          <w:cs/>
          <w:lang w:val="ar_AE" w:bidi="ar_AE"/>
        </w:rPr>
      </w:r>
      <w:r>
        <w:rPr>
          <w:rtl/>
          <w:cs/>
          <w:lang w:val="ar_AE" w:bidi="ar_AE"/>
        </w:rPr>
        <w:t xml:space="preserve">فيسأل مجوس الشرق "أين هو المولود ملك اليهود؟" </w:t>
      </w:r>
      <w:r>
        <w:rPr>
          <w:b/>
          <w:rtl/>
          <w:cs/>
          <w:lang w:val="ar_AE" w:bidi="ar_AE"/>
        </w:rPr>
        <w:t>اليهود</w:t>
      </w:r>
      <w:r>
        <w:rPr>
          <w:rtl/>
          <w:cs/>
          <w:lang w:val="ar_AE" w:bidi="ar_AE"/>
        </w:rPr>
        <w:t xml:space="preserve"> يُقصَد بهم "أولاد إبراهيم"، وسابقًا، كانوا يُدعَون ببني إسرائيل، ولأن دولة إسرائيل لم تكن حينها قائمة، فقد كان الناس يُدعون يهودًا وليسوا إسرائيليين. فلفظة اليهودي ما هي إلى اختصار لعبارة "شخص من اليهودية"، لكن كل أبناء إبراهيم هم يهود، حتى وإن لم يعيشوا في اليهودية! فلفظة </w:t>
      </w:r>
      <w:r>
        <w:rPr>
          <w:b/>
          <w:rtl/>
          <w:cs/>
          <w:lang w:val="ar_AE" w:bidi="ar_AE"/>
        </w:rPr>
        <w:t>اليهود</w:t>
      </w:r>
      <w:r>
        <w:rPr>
          <w:rtl/>
          <w:cs/>
          <w:lang w:val="ar_AE" w:bidi="ar_AE"/>
        </w:rPr>
        <w:t xml:space="preserve"> تجدها في قاموس الكلمات الرئيسية.</w:t>
      </w:r>
    </w:p>
    <w:p>
      <w:pPr>
        <w:bidi/>
      </w:pPr>
      <w:r>
        <w:rPr>
          <w:rtl/>
          <w:cs/>
          <w:lang w:val="ar_AE" w:bidi="ar_AE"/>
        </w:rPr>
      </w:r>
      <w:r>
        <w:rPr>
          <w:rtl/>
          <w:cs/>
          <w:lang w:val="ar_AE" w:bidi="ar_AE"/>
        </w:rPr>
        <w:t xml:space="preserve">فدعى الملك هيرودس إلى اجتماع </w:t>
      </w:r>
      <w:r>
        <w:rPr>
          <w:b/>
          <w:rtl/>
          <w:cs/>
          <w:lang w:val="ar_AE" w:bidi="ar_AE"/>
        </w:rPr>
        <w:t>رؤساء الكهنة</w:t>
      </w:r>
      <w:r>
        <w:rPr>
          <w:rtl/>
          <w:cs/>
          <w:lang w:val="ar_AE" w:bidi="ar_AE"/>
        </w:rPr>
        <w:t xml:space="preserve"> </w:t>
      </w:r>
      <w:r>
        <w:rPr>
          <w:b/>
          <w:rtl/>
          <w:cs/>
          <w:lang w:val="ar_AE" w:bidi="ar_AE"/>
        </w:rPr>
        <w:t>ومعلّمي الشريعة</w:t>
      </w:r>
      <w:r>
        <w:rPr>
          <w:rtl/>
          <w:cs/>
          <w:lang w:val="ar_AE" w:bidi="ar_AE"/>
        </w:rPr>
        <w:t xml:space="preserve">، أو كما تقول بعض الترجمات، </w:t>
      </w:r>
      <w:r>
        <w:rPr>
          <w:b/>
          <w:rtl/>
          <w:cs/>
          <w:lang w:val="ar_AE" w:bidi="ar_AE"/>
        </w:rPr>
        <w:t>الكتبة</w:t>
      </w:r>
      <w:r>
        <w:rPr>
          <w:rtl/>
          <w:cs/>
          <w:lang w:val="ar_AE" w:bidi="ar_AE"/>
        </w:rPr>
        <w:t>؛</w:t>
      </w:r>
    </w:p>
    <w:p>
      <w:pPr>
        <w:bidi/>
      </w:pPr>
      <w:r>
        <w:rPr>
          <w:rtl/>
          <w:cs/>
          <w:lang w:val="ar_AE" w:bidi="ar_AE"/>
        </w:rPr>
      </w:r>
      <w:r>
        <w:rPr>
          <w:rtl/>
          <w:cs/>
          <w:lang w:val="ar_AE" w:bidi="ar_AE"/>
        </w:rPr>
        <w:t>فالكهنة هم العاملون في الهيكل الذي هو أقدس مواقع اليهود، فهو حيث يعبدون الله وكان قائمًا في أورشليم. وكان فيه يقدم الكهنة المكرسون تقدمات لله بالإنابة عن الشعب. وكان الغرض من هذه التقدمات شُكر الله أو طلب غفرانه على الخطايا. فكان الكهنة الوسطاء بين الله والناس، وذلك لأن الناس خطاة، فلم يستطيعوا التقدم إلى الله مباشرة، لكن ينيب عنهم كهنة.</w:t>
      </w:r>
    </w:p>
    <w:p>
      <w:pPr>
        <w:bidi/>
      </w:pPr>
      <w:r>
        <w:rPr>
          <w:rtl/>
          <w:cs/>
          <w:lang w:val="ar_AE" w:bidi="ar_AE"/>
        </w:rPr>
      </w:r>
      <w:r>
        <w:rPr>
          <w:rtl/>
          <w:cs/>
          <w:lang w:val="ar_AE" w:bidi="ar_AE"/>
        </w:rPr>
        <w:t xml:space="preserve">ترد كلمة كهنة كثيرًا في الكتاب المقدس، لذا احرص على دقة ترجمتها إلى لغتك. فلفظة </w:t>
      </w:r>
      <w:r>
        <w:rPr>
          <w:b/>
          <w:rtl/>
          <w:cs/>
          <w:lang w:val="ar_AE" w:bidi="ar_AE"/>
        </w:rPr>
        <w:t>كهنة</w:t>
      </w:r>
      <w:r>
        <w:rPr>
          <w:rtl/>
          <w:cs/>
          <w:lang w:val="ar_AE" w:bidi="ar_AE"/>
        </w:rPr>
        <w:t xml:space="preserve"> تجدها في قاموس الكلمات الرئيسية. وكلا لفظتي </w:t>
      </w:r>
      <w:r>
        <w:rPr>
          <w:b/>
          <w:rtl/>
          <w:cs/>
          <w:lang w:val="ar_AE" w:bidi="ar_AE"/>
        </w:rPr>
        <w:t>هيكل</w:t>
      </w:r>
      <w:r>
        <w:rPr>
          <w:rtl/>
          <w:cs/>
          <w:lang w:val="ar_AE" w:bidi="ar_AE"/>
        </w:rPr>
        <w:t xml:space="preserve"> </w:t>
      </w:r>
      <w:r>
        <w:rPr>
          <w:b/>
          <w:rtl/>
          <w:cs/>
          <w:lang w:val="ar_AE" w:bidi="ar_AE"/>
        </w:rPr>
        <w:t>وتقدمة</w:t>
      </w:r>
      <w:r>
        <w:rPr>
          <w:rtl/>
          <w:cs/>
          <w:lang w:val="ar_AE" w:bidi="ar_AE"/>
        </w:rPr>
        <w:t xml:space="preserve"> تجدهما فيه، وإن لم تكن في حاجة إلى هاتين اللفظتين في المقطع الحالي. لكن الدراية بتعريفاتهم من قاموس الكلمات الرئيسية سيساعدك على صياغة ترجمة للفظة كاهن.</w:t>
      </w:r>
    </w:p>
    <w:p>
      <w:pPr>
        <w:bidi/>
      </w:pPr>
      <w:r>
        <w:rPr>
          <w:rtl/>
          <w:cs/>
          <w:lang w:val="ar_AE" w:bidi="ar_AE"/>
        </w:rPr>
      </w:r>
      <w:r>
        <w:rPr>
          <w:rtl/>
          <w:cs/>
          <w:lang w:val="ar_AE" w:bidi="ar_AE"/>
        </w:rPr>
        <w:t>وكان لبعض الكهنة سُلطة أعلى من أقرانهم، وكان يُطلق عليهم رؤساء الكهنة. وكان أحدهم هو الأعلى والأكثر أهمية ويُدعى رئيس الكهنة.</w:t>
      </w:r>
    </w:p>
    <w:p>
      <w:pPr>
        <w:bidi/>
      </w:pPr>
      <w:r>
        <w:rPr>
          <w:rtl/>
          <w:cs/>
          <w:lang w:val="ar_AE" w:bidi="ar_AE"/>
        </w:rPr>
      </w:r>
      <w:r>
        <w:rPr>
          <w:rtl/>
          <w:cs/>
          <w:lang w:val="ar_AE" w:bidi="ar_AE"/>
        </w:rPr>
        <w:t xml:space="preserve">أما </w:t>
      </w:r>
      <w:r>
        <w:rPr>
          <w:b/>
          <w:rtl/>
          <w:cs/>
          <w:lang w:val="ar_AE" w:bidi="ar_AE"/>
        </w:rPr>
        <w:t>معلمو الشريعة</w:t>
      </w:r>
      <w:r>
        <w:rPr>
          <w:rtl/>
          <w:cs/>
          <w:lang w:val="ar_AE" w:bidi="ar_AE"/>
        </w:rPr>
        <w:t xml:space="preserve"> هم من كانوا يدرسون ويعلمون ناموس الله؛ ولا يقتصر الأمر عند أوامر الله ووصاياه، إنما يمتد إلى كل ما قاله الله وفعله. فكانوا يدرسون كل الأسفار التي نطلق عليها الآن "العهد القديم"، أما هم أطلقوا عليهم "الناموس والأنبياء"، وكانوا يحفظون الكثير من المقاطع عن ظهر قلب.</w:t>
      </w:r>
    </w:p>
    <w:p>
      <w:pPr>
        <w:bidi/>
      </w:pPr>
      <w:r>
        <w:rPr>
          <w:rtl/>
          <w:cs/>
          <w:lang w:val="ar_AE" w:bidi="ar_AE"/>
        </w:rPr>
      </w:r>
      <w:r>
        <w:rPr>
          <w:rtl/>
          <w:cs/>
          <w:lang w:val="ar_AE" w:bidi="ar_AE"/>
        </w:rPr>
        <w:t xml:space="preserve">ستجد مصطلح </w:t>
      </w:r>
      <w:r>
        <w:rPr>
          <w:b/>
          <w:rtl/>
          <w:cs/>
          <w:lang w:val="ar_AE" w:bidi="ar_AE"/>
        </w:rPr>
        <w:t>معلم الشريعة</w:t>
      </w:r>
      <w:r>
        <w:rPr>
          <w:rtl/>
          <w:cs/>
          <w:lang w:val="ar_AE" w:bidi="ar_AE"/>
        </w:rPr>
        <w:t xml:space="preserve"> في قاموس الكلمات الرئيسية. يكثر ترديد المصطلح في بشارة متى، لذا احرص على دقة ترجمتها إلى لغتك.</w:t>
      </w:r>
    </w:p>
    <w:p>
      <w:pPr>
        <w:bidi/>
      </w:pPr>
      <w:r>
        <w:rPr>
          <w:rtl/>
          <w:cs/>
          <w:lang w:val="ar_AE" w:bidi="ar_AE"/>
        </w:rPr>
      </w:r>
      <w:r>
        <w:rPr>
          <w:rtl/>
          <w:cs/>
          <w:lang w:val="ar_AE" w:bidi="ar_AE"/>
        </w:rPr>
        <w:t xml:space="preserve">فسأل هيرودس الملك رؤساء الكهنة ومعلمي الناموس أين سيولد </w:t>
      </w:r>
      <w:r>
        <w:rPr>
          <w:b/>
          <w:rtl/>
          <w:cs/>
          <w:lang w:val="ar_AE" w:bidi="ar_AE"/>
        </w:rPr>
        <w:t>المسيا</w:t>
      </w:r>
      <w:r>
        <w:rPr>
          <w:rtl/>
          <w:cs/>
          <w:lang w:val="ar_AE" w:bidi="ar_AE"/>
        </w:rPr>
        <w:t xml:space="preserve">. المسيا لفظة عبرانية تعني شخص ممسوح من الله، أو كرسه الله لمهمة بعينها. وفي حديث اليهود عن المسيا يقصدون ملكًا بعينه سيرسله الله، ملكًا سيخلصهم من شدائدهم. وكثيرون منهم كانوا يعتقدون أن بمجيء المسيا سيحققون استقلالهم السياسي، ولن يحكمهم أي شعب آخر، وستعود دولة إسرائيل إلى سابق قوتها وسلطتها كما كانت في زمن الملك داود. ابق على اللفظة ذاتها التي استخدمتها لكلمة المسيا في المقاطع السابقة. ستجد لفظة </w:t>
      </w:r>
      <w:r>
        <w:rPr>
          <w:b/>
          <w:rtl/>
          <w:cs/>
          <w:lang w:val="ar_AE" w:bidi="ar_AE"/>
        </w:rPr>
        <w:t>المسيا</w:t>
      </w:r>
      <w:r>
        <w:rPr>
          <w:rtl/>
          <w:cs/>
          <w:lang w:val="ar_AE" w:bidi="ar_AE"/>
        </w:rPr>
        <w:t xml:space="preserve"> في قاموس الكلمات الرئيسية.</w:t>
      </w:r>
    </w:p>
    <w:p>
      <w:pPr>
        <w:bidi/>
      </w:pPr>
      <w:r>
        <w:rPr>
          <w:rtl/>
          <w:cs/>
          <w:lang w:val="ar_AE" w:bidi="ar_AE"/>
        </w:rPr>
      </w:r>
      <w:r>
        <w:rPr>
          <w:rtl/>
          <w:cs/>
          <w:lang w:val="ar_AE" w:bidi="ar_AE"/>
        </w:rPr>
        <w:t xml:space="preserve">فيخبر الكهنة ومعلمو الشريعة الملكَ بان المسيا سيولد في بيت لحم، كما قال </w:t>
      </w:r>
      <w:r>
        <w:rPr>
          <w:b/>
          <w:rtl/>
          <w:cs/>
          <w:lang w:val="ar_AE" w:bidi="ar_AE"/>
        </w:rPr>
        <w:t>النبي</w:t>
      </w:r>
      <w:r>
        <w:rPr>
          <w:rtl/>
          <w:cs/>
          <w:lang w:val="ar_AE" w:bidi="ar_AE"/>
        </w:rPr>
        <w:t xml:space="preserve">. فالنبي هو الشخص الذي يحمل رسالة من الله إلى الشعب. ابق على اللفظة ذاتها في المقاطع السابقة. ستجد لفظة </w:t>
      </w:r>
      <w:r>
        <w:rPr>
          <w:b/>
          <w:rtl/>
          <w:cs/>
          <w:lang w:val="ar_AE" w:bidi="ar_AE"/>
        </w:rPr>
        <w:t>النبي</w:t>
      </w:r>
      <w:r>
        <w:rPr>
          <w:rtl/>
          <w:cs/>
          <w:lang w:val="ar_AE" w:bidi="ar_AE"/>
        </w:rPr>
        <w:t xml:space="preserve"> في قاموس الكلمات الرئيسية.</w:t>
      </w:r>
    </w:p>
    <w:p>
      <w:pPr>
        <w:bidi/>
      </w:pPr>
      <w:r>
        <w:rPr>
          <w:rtl/>
          <w:cs/>
          <w:lang w:val="ar_AE" w:bidi="ar_AE"/>
        </w:rPr>
      </w:r>
      <w:r>
        <w:rPr>
          <w:rtl/>
          <w:cs/>
          <w:lang w:val="ar_AE" w:bidi="ar_AE"/>
        </w:rPr>
        <w:t>فالكهنة يقولون "</w:t>
      </w:r>
      <w:r>
        <w:rPr>
          <w:b/>
          <w:rtl/>
          <w:cs/>
          <w:lang w:val="ar_AE" w:bidi="ar_AE"/>
        </w:rPr>
        <w:t>النبي</w:t>
      </w:r>
      <w:r>
        <w:rPr>
          <w:rtl/>
          <w:cs/>
          <w:lang w:val="ar_AE" w:bidi="ar_AE"/>
        </w:rPr>
        <w:t>"، غير محددين اسمه، لكننا نعلم أن النص الذي اقتبسوا منه هو من سفر ميخا؛ ولشيوعه وسطهم، لم يحتاجوا إلى ذكره بالاسم مفترضين أن الناس حين يسمعون الاقتباس، يعلمون أنه من سفر ميخا.</w:t>
      </w:r>
    </w:p>
    <w:p>
      <w:pPr>
        <w:bidi/>
      </w:pPr>
      <w:r>
        <w:rPr>
          <w:rtl/>
          <w:cs/>
          <w:lang w:val="ar_AE" w:bidi="ar_AE"/>
        </w:rPr>
      </w:r>
      <w:r>
        <w:rPr>
          <w:rtl/>
          <w:cs/>
          <w:lang w:val="ar_AE" w:bidi="ar_AE"/>
        </w:rPr>
        <w:t xml:space="preserve">وحين رأى المجوس الرب يسوع </w:t>
      </w:r>
      <w:r>
        <w:rPr>
          <w:b/>
          <w:rtl/>
          <w:cs/>
          <w:lang w:val="ar_AE" w:bidi="ar_AE"/>
        </w:rPr>
        <w:t>ركعوا أمامه وسجدوا له</w:t>
      </w:r>
      <w:r>
        <w:rPr>
          <w:rtl/>
          <w:cs/>
          <w:lang w:val="ar_AE" w:bidi="ar_AE"/>
        </w:rPr>
        <w:t xml:space="preserve">. على الأرجح ركعوا على ركبهم لتمس جباههم الأرض، أو انحنوا ساجدين على الأرض أمام الرب يسوع، وهذا ما إلا علامة على التبجيل اللائق بملك أو الله، ما لا يعني سوى </w:t>
      </w:r>
      <w:r>
        <w:rPr>
          <w:b/>
          <w:rtl/>
          <w:cs/>
          <w:lang w:val="ar_AE" w:bidi="ar_AE"/>
        </w:rPr>
        <w:t>عبادتهم</w:t>
      </w:r>
      <w:r>
        <w:rPr>
          <w:rtl/>
          <w:cs/>
          <w:lang w:val="ar_AE" w:bidi="ar_AE"/>
        </w:rPr>
        <w:t xml:space="preserve"> له؛ فسجودهم علامة على عبادتهم.</w:t>
      </w:r>
    </w:p>
    <w:p>
      <w:pPr>
        <w:bidi/>
      </w:pPr>
      <w:r>
        <w:rPr>
          <w:rtl/>
          <w:cs/>
          <w:lang w:val="ar_AE" w:bidi="ar_AE"/>
        </w:rPr>
      </w:r>
      <w:r>
        <w:rPr>
          <w:rtl/>
          <w:cs/>
          <w:lang w:val="ar_AE" w:bidi="ar_AE"/>
        </w:rPr>
        <w:t xml:space="preserve">من ثم </w:t>
      </w:r>
      <w:r>
        <w:rPr>
          <w:b/>
          <w:rtl/>
          <w:cs/>
          <w:lang w:val="ar_AE" w:bidi="ar_AE"/>
        </w:rPr>
        <w:t>فتحوا هداياهم</w:t>
      </w:r>
      <w:r>
        <w:rPr>
          <w:rtl/>
          <w:cs/>
          <w:lang w:val="ar_AE" w:bidi="ar_AE"/>
        </w:rPr>
        <w:t xml:space="preserve">؛ ما يعني أنهم فتحوا صناديق أو أكياس الهدايا، التي كانت </w:t>
      </w:r>
      <w:r>
        <w:rPr>
          <w:b/>
          <w:rtl/>
          <w:cs/>
          <w:lang w:val="ar_AE" w:bidi="ar_AE"/>
        </w:rPr>
        <w:t>ذهبًا</w:t>
      </w:r>
      <w:r>
        <w:rPr>
          <w:rtl/>
          <w:cs/>
          <w:lang w:val="ar_AE" w:bidi="ar_AE"/>
        </w:rPr>
        <w:t xml:space="preserve"> </w:t>
      </w:r>
      <w:r>
        <w:rPr>
          <w:b/>
          <w:rtl/>
          <w:cs/>
          <w:lang w:val="ar_AE" w:bidi="ar_AE"/>
        </w:rPr>
        <w:t>ولبانًا</w:t>
      </w:r>
      <w:r>
        <w:rPr>
          <w:rtl/>
          <w:cs/>
          <w:lang w:val="ar_AE" w:bidi="ar_AE"/>
        </w:rPr>
        <w:t xml:space="preserve"> </w:t>
      </w:r>
      <w:r>
        <w:rPr>
          <w:b/>
          <w:rtl/>
          <w:cs/>
          <w:lang w:val="ar_AE" w:bidi="ar_AE"/>
        </w:rPr>
        <w:t>ومُرًا</w:t>
      </w:r>
      <w:r>
        <w:rPr>
          <w:rtl/>
          <w:cs/>
          <w:lang w:val="ar_AE" w:bidi="ar_AE"/>
        </w:rPr>
        <w:t>!</w:t>
      </w:r>
    </w:p>
    <w:p>
      <w:pPr>
        <w:bidi/>
      </w:pPr>
      <w:r>
        <w:rPr>
          <w:rtl/>
          <w:cs/>
          <w:lang w:val="ar_AE" w:bidi="ar_AE"/>
        </w:rPr>
      </w:r>
      <w:r>
        <w:rPr>
          <w:rtl/>
          <w:cs/>
          <w:lang w:val="ar_AE" w:bidi="ar_AE"/>
        </w:rPr>
        <w:t>الذهب هو ذلك المعدن أصفر اللون الثمين الذي يُشَكَّل في عُملات ومصوغات وأوانٍ،</w:t>
      </w:r>
    </w:p>
    <w:p>
      <w:pPr>
        <w:bidi/>
      </w:pPr>
      <w:r>
        <w:rPr>
          <w:rtl/>
          <w:cs/>
          <w:lang w:val="ar_AE" w:bidi="ar_AE"/>
        </w:rPr>
      </w:r>
      <w:r>
        <w:rPr>
          <w:rtl/>
          <w:cs/>
          <w:lang w:val="ar_AE" w:bidi="ar_AE"/>
        </w:rPr>
        <w:t>واللُبان هو عُصارة مُستخرجة من أشجار معينة، تُجفف لتُشَكَّل إلى كُتل صغيرة، ويمتاز بعطره زكي الرائحة الذي يفوح منه بحرقه كالبخور، كما تعلم، ويُستخدم في صناعة العطور والمرطبات،</w:t>
      </w:r>
    </w:p>
    <w:p>
      <w:pPr>
        <w:bidi/>
      </w:pPr>
      <w:r>
        <w:rPr>
          <w:rtl/>
          <w:cs/>
          <w:lang w:val="ar_AE" w:bidi="ar_AE"/>
        </w:rPr>
      </w:r>
      <w:r>
        <w:rPr>
          <w:rtl/>
          <w:cs/>
          <w:lang w:val="ar_AE" w:bidi="ar_AE"/>
        </w:rPr>
        <w:t>والمُر يشبهه، لكن يُستخرج من شجرة أخرى؛ ويُستخدم المُر في صناعة العطور والتطبيب كذلك. المهم، أن ثلاثتهم هدايا ثمينة الثمن للغاية، وفي ذلك الزمان كانت هدايا تقدم للملوك!</w:t>
      </w:r>
    </w:p>
    <w:p>
      <w:pPr>
        <w:bidi/>
      </w:pPr>
      <w:r>
        <w:rPr>
          <w:rtl/>
          <w:cs/>
          <w:lang w:val="ar_AE" w:bidi="ar_AE"/>
        </w:rPr>
      </w:r>
      <w:r>
        <w:rPr>
          <w:rtl/>
          <w:cs/>
          <w:lang w:val="ar_AE" w:bidi="ar_AE"/>
        </w:rPr>
        <w:t>اعرضوا مرة أخرى لفريقكم صور للذهب واللبان والمُر؛</w:t>
      </w:r>
    </w:p>
    <w:p>
      <w:pPr>
        <w:bidi/>
      </w:pPr>
      <w:r>
        <w:rPr>
          <w:rtl/>
          <w:cs/>
          <w:lang w:val="ar_AE" w:bidi="ar_AE"/>
        </w:rPr>
      </w:r>
      <w:r>
        <w:rPr>
          <w:rtl/>
          <w:cs/>
          <w:lang w:val="ar_AE" w:bidi="ar_AE"/>
        </w:rPr>
        <w:t>وإن كانت لغتك تفتقر إلى مصطلح لأي منهم، لك أن تشرحهم وتوصفهم، فيمكنك أن تقول أن المجوس قدموا للرب يسوع ذهبًا ونوعين من الزيوت الثمينة طيبة الرائحة، أو إذ كانت جماعتك على دراية بالبخور، لك أن تقول: "قدم المجوس للرب يسوع ذهبًا وبخورًا وطيبًا غالي الثمن".</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2:13–23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 13–23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في أكثر الترجمات المفهومة لكم.</w:t>
      </w:r>
    </w:p>
    <w:p>
      <w:pPr>
        <w:bidi/>
      </w:pPr>
      <w:r>
        <w:rPr>
          <w:rtl/>
          <w:cs/>
          <w:lang w:val="ar_AE" w:bidi="ar_AE"/>
        </w:rPr>
      </w:r>
      <w:r>
        <w:rPr>
          <w:rtl/>
          <w:cs/>
          <w:lang w:val="ar_AE" w:bidi="ar_AE"/>
        </w:rPr>
        <w:t>تحدث هذه القصة مباشرة بعد أن زار المجوس مريم ويوسف والطفل يسوع.</w:t>
      </w:r>
    </w:p>
    <w:p>
      <w:pPr>
        <w:bidi/>
      </w:pPr>
      <w:r>
        <w:rPr>
          <w:rtl/>
          <w:cs/>
          <w:lang w:val="ar_AE" w:bidi="ar_AE"/>
        </w:rPr>
      </w:r>
      <w:r>
        <w:rPr>
          <w:rtl/>
          <w:cs/>
          <w:lang w:val="ar_AE" w:bidi="ar_AE"/>
        </w:rPr>
        <w:t xml:space="preserve">ولقد انتهت القصة السابقة بالمجوس وقد حلموا حلمًا. وقد فهموا من الحلم أن الملك هيرودس كان يريد أن يؤذي الطفل يسوع. لذلك لم يرجعوا إلى الملك هيرودس ليخبروه أين كان الصبي يسوع، بل عادوا إلى كورتهم في طريق أخرى. </w:t>
      </w:r>
    </w:p>
    <w:p>
      <w:pPr>
        <w:bidi/>
      </w:pPr>
      <w:r>
        <w:rPr>
          <w:rtl/>
          <w:cs/>
          <w:lang w:val="ar_AE" w:bidi="ar_AE"/>
        </w:rPr>
      </w:r>
      <w:r>
        <w:rPr>
          <w:rtl/>
          <w:cs/>
          <w:lang w:val="ar_AE" w:bidi="ar_AE"/>
        </w:rPr>
        <w:t>بعد أن غادر المجوس مريم ويوسف، رأى يوسف حلمًا. وفي الحلم، يرى يوسف ملاكًا. يخبر الملاك يوسف أن الملك هيرودس كان يريد أن يقتل الصبي. لذلك كان يوسف بحاجة إلى أن يأخذ مريم ويسوع إلى مصر. كانت مصر دولة قريبة ومجاورة. ولم يكن للملك هيرودس أي سلطان في مصر. وسيكون يسوع آمنًا هناك.</w:t>
      </w:r>
    </w:p>
    <w:p>
      <w:pPr>
        <w:bidi/>
      </w:pPr>
      <w:r>
        <w:rPr>
          <w:rtl/>
          <w:cs/>
          <w:lang w:val="ar_AE" w:bidi="ar_AE"/>
        </w:rPr>
      </w:r>
      <w:r>
        <w:rPr>
          <w:rtl/>
          <w:cs/>
          <w:lang w:val="ar_AE" w:bidi="ar_AE"/>
        </w:rPr>
        <w:t>اعرض خريطة توضح بيت لحم والطريق منها إلى مصر.</w:t>
      </w:r>
    </w:p>
    <w:p>
      <w:pPr>
        <w:bidi/>
      </w:pPr>
      <w:r>
        <w:rPr>
          <w:rtl/>
          <w:cs/>
          <w:lang w:val="ar_AE" w:bidi="ar_AE"/>
        </w:rPr>
      </w:r>
      <w:r>
        <w:rPr>
          <w:rtl/>
          <w:cs/>
          <w:lang w:val="ar_AE" w:bidi="ar_AE"/>
        </w:rPr>
        <w:t>ثم يقتبس متّى مرة أخرى من كلمات نبي. وكما في المقاطع السابقة، فهو لا يقول أي نبي: لكنه يقول فقط "النبي". وهذه المرة كان النبي رجلًا يدعى هوشع. عاش هوشع حوالي 750 سنة قبل ميلاد يسوع. وكان هوشع قد أعطى رسائل من الله إلى شعب إسرائيل.</w:t>
      </w:r>
    </w:p>
    <w:p>
      <w:pPr>
        <w:bidi/>
      </w:pPr>
      <w:r>
        <w:rPr>
          <w:rtl/>
          <w:cs/>
          <w:lang w:val="ar_AE" w:bidi="ar_AE"/>
        </w:rPr>
      </w:r>
      <w:r>
        <w:rPr>
          <w:rtl/>
          <w:cs/>
          <w:lang w:val="ar_AE" w:bidi="ar_AE"/>
        </w:rPr>
        <w:t>وفي إحدى المرات، كان الله يتحدث عن جميع شعب إسرائيل معًا كما لو كانوا شخصًا واحدًا. فقال: "لما كان إسرائيل غلامًا أحببته. ومن مصر دعوت ابني - أي إسرائيل". يشير الله هنا إلى وقت في تاريخ إسرائيل، حتى قبل هوشع بمئات السنين، عندما كان شعب إسرائيل عبيدًا في مصر. ولقد حررهم الله وأخرجهم من مصر وأعطاهم أرض إسرائيل ليعيشوا فيها.</w:t>
      </w:r>
    </w:p>
    <w:p>
      <w:pPr>
        <w:bidi/>
      </w:pPr>
      <w:r>
        <w:rPr>
          <w:rtl/>
          <w:cs/>
          <w:lang w:val="ar_AE" w:bidi="ar_AE"/>
        </w:rPr>
      </w:r>
      <w:r>
        <w:rPr>
          <w:rtl/>
          <w:cs/>
          <w:lang w:val="ar_AE" w:bidi="ar_AE"/>
        </w:rPr>
        <w:t xml:space="preserve">كان متّى يكرر الجزء الأخير من هذه الرسالة من الله، لكنه يعطيها معنى مختلف. فإن كلمة الابن الآن تشير إلى يسوع، وليس إسرائيل. والصبي </w:t>
      </w:r>
      <w:r>
        <w:rPr>
          <w:b/>
          <w:rtl/>
          <w:cs/>
          <w:lang w:val="ar_AE" w:bidi="ar_AE"/>
        </w:rPr>
        <w:t>يسوع</w:t>
      </w:r>
      <w:r>
        <w:rPr>
          <w:rtl/>
          <w:cs/>
          <w:lang w:val="ar_AE" w:bidi="ar_AE"/>
        </w:rPr>
        <w:t xml:space="preserve"> موجود الآن في مصر. ولاحقًا، عندما يعود يسوع إلى إسرائيل، سيكون كما لو أن الله قد دعا يسوع – ابنه – إلى الخروج من مصر. ويقصد متّى هنا أن يقول: "ما كان صحيحًا بالنسبة لإسرائيل سيصبح صحيحًا بالنسبة ليسوع!"</w:t>
      </w:r>
    </w:p>
    <w:p>
      <w:pPr>
        <w:bidi/>
      </w:pPr>
      <w:r>
        <w:rPr>
          <w:rtl/>
          <w:cs/>
          <w:lang w:val="ar_AE" w:bidi="ar_AE"/>
        </w:rPr>
      </w:r>
      <w:r>
        <w:rPr>
          <w:rtl/>
          <w:cs/>
          <w:lang w:val="ar_AE" w:bidi="ar_AE"/>
        </w:rPr>
        <w:t>وفي هذه الأثناء، عندما لا يرجع المجوس إلى أورشليم، يدرك الملك هيرودس أنهم قد خدعوه. ولم يفعلوا ما طلب منهم أن يفعلوه. وقد رجعوا سرًا إلى كورتهم. فيغضب الملك هيرودس بشدة. ثم يفعل شيئًا رهيبًا. فقد أمر بقتل جميع الصبيان في بيت لحم والقرى المحيطة. وهو يعلم أن واحدًا منهم يجب أن يكون ملك اليهود الذي تحدَّث عنه المجوس، لكنه لم يكن يعرف أي صبي هو. لكنه كان يعرف بالتقريب كم يجب أن يكون عمر الصبي. وهو لن يخاطر بأي شيء: فيقتل كل صبي صغير يمكن أن يكون ملك اليهود، وحتى بعض الآخرين أيضًا. وقد جعل جنوده يقتلون جميع الصبيان الصغار الذين تقل أعمارهم عن سنتين في بيت لحم والقرى المحيطة.</w:t>
      </w:r>
    </w:p>
    <w:p>
      <w:pPr>
        <w:bidi/>
      </w:pPr>
      <w:r>
        <w:rPr>
          <w:rtl/>
          <w:cs/>
          <w:lang w:val="ar_AE" w:bidi="ar_AE"/>
        </w:rPr>
      </w:r>
      <w:r>
        <w:rPr>
          <w:rtl/>
          <w:cs/>
          <w:lang w:val="ar_AE" w:bidi="ar_AE"/>
        </w:rPr>
        <w:t>ثم يقتبس متّى من نبي آخر، لكنه هذه المرة يحدد اسم النبي. وكان اسم النبي إرميا. كان إرميا قد عاش حوالي 600 عام قبل ميلاد يسوع. وكان هذا هو الوقت الذي تم فيه أخذ بني إسرائيل إلى بابل – السبي، وهو من أكثر الأوقات الفظيعة في تاريخ إسرائيل. وقبل أن يُؤخذ الإسرائيليون إلى بابل، كان إرميا قد قال بالفعل إن هذا كان سيحدث.</w:t>
      </w:r>
    </w:p>
    <w:p>
      <w:pPr>
        <w:bidi/>
      </w:pPr>
      <w:r>
        <w:rPr>
          <w:rtl/>
          <w:cs/>
          <w:lang w:val="ar_AE" w:bidi="ar_AE"/>
        </w:rPr>
      </w:r>
      <w:r>
        <w:rPr>
          <w:rtl/>
          <w:cs/>
          <w:lang w:val="ar_AE" w:bidi="ar_AE"/>
        </w:rPr>
        <w:t>كان إرميا قد قال إن الناس الذين يعيشون في مكان يُدعى الرامة، كانوا سيسمعون صوت شخص يبكي. إذ كان شخص ما ينوح ويبكي بصوت عالٍ للغاية. ثم يقول إن الشخص الذي كان يبكي هو راحيل. وراحيل كانت واحدة من الأمهات الأوائل، أي جدة لشعب إسرائيل. وكانت قد ماتت بالفعل منذ زمن بعيد، لكن إرميا يتحدث كما لو كانت راحيل لا تزل حية. فهو كان يستخدم لغة شعرية ليُعبِّر عن مدى الفظاعة التي سيكون عليها وقت السبي. وهو يقصد أنه لو كانت راحيل لا تزل حيّة، لكانت تبكي لأن بني إسرائيل قد تم سبيهم كأسرى. كان حزن راحيل سيصير عظيمًا لدرجة أنه لن يكون أحد قادرًا على تعزيتها وجعلها تتوقف عن البكاء.</w:t>
      </w:r>
    </w:p>
    <w:p>
      <w:pPr>
        <w:bidi/>
      </w:pPr>
      <w:r>
        <w:rPr>
          <w:rtl/>
          <w:cs/>
          <w:lang w:val="ar_AE" w:bidi="ar_AE"/>
        </w:rPr>
      </w:r>
      <w:r>
        <w:rPr>
          <w:rtl/>
          <w:cs/>
          <w:lang w:val="ar_AE" w:bidi="ar_AE"/>
        </w:rPr>
        <w:t>ويذكر إرميا أن الصراخ سيسمع في الرامة. وهذا كان مكانًا موجودًا على مسافة صغيرة إلى شمال أورشليم.</w:t>
      </w:r>
    </w:p>
    <w:p>
      <w:pPr>
        <w:bidi/>
      </w:pPr>
      <w:r>
        <w:rPr>
          <w:rtl/>
          <w:cs/>
          <w:lang w:val="ar_AE" w:bidi="ar_AE"/>
        </w:rPr>
      </w:r>
      <w:r>
        <w:rPr>
          <w:rtl/>
          <w:cs/>
          <w:lang w:val="ar_AE" w:bidi="ar_AE"/>
        </w:rPr>
        <w:t>يطبق متّى هذه النبوة من إرميا على الوضع الآن. فعندما قتل الملك هيرودس الأطفال في بيت لحم، كان هذا وقتًا رهيبًا بالنسبة للناس الذين كانوا فيها. ولو كانت جدتهم راحيل لا تزل حيّة، لكانت بكت كثيرًا، تمامًا كما كانت الأمهات والآباء الذين قُتل أطفالهم في بيت لحم يبكون الآن.</w:t>
      </w:r>
    </w:p>
    <w:p>
      <w:pPr>
        <w:bidi/>
      </w:pPr>
      <w:r>
        <w:rPr>
          <w:rtl/>
          <w:cs/>
          <w:lang w:val="ar_AE" w:bidi="ar_AE"/>
        </w:rPr>
      </w:r>
      <w:r>
        <w:rPr>
          <w:rtl/>
          <w:cs/>
          <w:lang w:val="ar_AE" w:bidi="ar_AE"/>
        </w:rPr>
        <w:t>توقّفوا هنا وناقشوا: هل يمكنكم أن تحكوا قصة عن طفل يموت في مجتمعكم؟ ماذا حدث؟ وكيف كان استجابة الناس الآخرين؟ كيف كان تأثير موت الطفل على العائلة والمجتمع؟</w:t>
      </w:r>
    </w:p>
    <w:p>
      <w:pPr>
        <w:bidi/>
      </w:pPr>
      <w:r>
        <w:rPr>
          <w:rtl/>
          <w:cs/>
          <w:lang w:val="ar_AE" w:bidi="ar_AE"/>
        </w:rPr>
      </w:r>
      <w:r>
        <w:rPr>
          <w:rtl/>
          <w:cs/>
          <w:lang w:val="ar_AE" w:bidi="ar_AE"/>
        </w:rPr>
        <w:t>وفي ذات الوقت، كان يوسف ومريم ويسوع آمنين في مصر. نحن لا نعرف كم من الوقت مكثوا في مصر. ربما كان لبضعة أشهر، أو بضع سنوات قليلة. لكن بعد أن أقاموا هناك لبعض الوقت، يموت الملك هيرودس.</w:t>
      </w:r>
    </w:p>
    <w:p>
      <w:pPr>
        <w:bidi/>
      </w:pPr>
      <w:r>
        <w:rPr>
          <w:rtl/>
          <w:cs/>
          <w:lang w:val="ar_AE" w:bidi="ar_AE"/>
        </w:rPr>
      </w:r>
      <w:r>
        <w:rPr>
          <w:rtl/>
          <w:cs/>
          <w:lang w:val="ar_AE" w:bidi="ar_AE"/>
        </w:rPr>
        <w:t>وكان للملك هيرودس ثلاثة أبناء. وبعد موته، انقسمت مملكته إلى ثلاثة أجزاء. وأخذ كل ابن جزءًا. وأصبح أرخيلاوس ابن هيرودس حاكمًا على اليهودية. وأصبح ابن هيرودس، هيرودس أنتيباس، حاكمًا على مقاطعة تسمى الجليل، بالإضافة إلى مقاطعة أخرى. وحصل ابنه الثالث على جزء آخر.</w:t>
      </w:r>
    </w:p>
    <w:p>
      <w:pPr>
        <w:bidi/>
      </w:pPr>
      <w:r>
        <w:rPr>
          <w:rtl/>
          <w:cs/>
          <w:lang w:val="ar_AE" w:bidi="ar_AE"/>
        </w:rPr>
      </w:r>
      <w:r>
        <w:rPr>
          <w:rtl/>
          <w:cs/>
          <w:lang w:val="ar_AE" w:bidi="ar_AE"/>
        </w:rPr>
        <w:t xml:space="preserve">فيخبر الملاك يوسف في الحلم أن الوضع أصبح آمنًا له ليرجع إلى إسرائيل. ولكن بينما هم في الطريق، يسمع يوسف أن أرخيلاوس ابن الملك هيرودس يملك الآن على اليهودية. وهذا يجعل يوسف خائفًا. كان يوسف يعلم أن أرخيلاوس لم يكن شخصًا صالحًا. ثم يرى يوسف حلمًا آخر، ويخبره ملاك أن يذهب إلى الناصرة. ومن إنجيل لوقا، نعرف أن يوسف ومريم كانا قد أقاما في الناصرة قبل أن يذهبا إلى بيت لحم. وكانت الناصرة بلدة صغيرة في مقاطعة الجليل. وهي تقع شمال أورشليم وبيت لحم. </w:t>
      </w:r>
    </w:p>
    <w:p>
      <w:pPr>
        <w:bidi/>
      </w:pPr>
      <w:r>
        <w:rPr>
          <w:rtl/>
          <w:cs/>
          <w:lang w:val="ar_AE" w:bidi="ar_AE"/>
        </w:rPr>
      </w:r>
      <w:r>
        <w:rPr>
          <w:rtl/>
          <w:cs/>
          <w:lang w:val="ar_AE" w:bidi="ar_AE"/>
        </w:rPr>
        <w:t xml:space="preserve">اعرض للناس خريطة لإسرائيل في زمن يسوع. انظروا إلى مكان الناصرة. </w:t>
      </w:r>
    </w:p>
    <w:p>
      <w:pPr>
        <w:bidi/>
      </w:pPr>
      <w:r>
        <w:rPr>
          <w:rtl/>
          <w:cs/>
          <w:lang w:val="ar_AE" w:bidi="ar_AE"/>
        </w:rPr>
      </w:r>
      <w:r>
        <w:rPr>
          <w:rtl/>
          <w:cs/>
          <w:lang w:val="ar_AE" w:bidi="ar_AE"/>
        </w:rPr>
        <w:t>لم تكن الناصرة مكانًا مشرِّفًا للعيش فيه. وكان الناس في اليهودية يحتقرون الناس الذين يعيشون في الجليل، وفي الجليل نفسها، كان الناس يحتقرون الأشخاص الذين من الناصرة! فقد كانت واحدة من أكثر الأماكن تواضعًا، وأقلها تقديرًا، التي يمكنك العيش فيها.</w:t>
      </w:r>
    </w:p>
    <w:p>
      <w:pPr>
        <w:bidi/>
      </w:pPr>
      <w:r>
        <w:rPr>
          <w:rtl/>
          <w:cs/>
          <w:lang w:val="ar_AE" w:bidi="ar_AE"/>
        </w:rPr>
      </w:r>
      <w:r>
        <w:rPr>
          <w:rtl/>
          <w:cs/>
          <w:lang w:val="ar_AE" w:bidi="ar_AE"/>
        </w:rPr>
        <w:t>ويشير متّى مرة أخرى إلى نبي. لكن هذه المرة يقول "أنبياء" – أي أكثر من واحد. وهو يقول إن الأنبياء قالوا "أنه سيدعى ناصريًا". والناصري هو شخص من الناصرة، والضمير "هو" يُشير إلى المسيح. لا يوجد نص في العهد القديم حيث يذكر نبي فيه أن المسيح سيكون شخصًا من الناصرة. لكن لدينا نصوص حيث يقول نبي إن المسيح سيُحتقر. وربما كان متّى يقصد أنه عندما ذهب أبوي يسوع ليسكنا في الناصرة، فإن هذا سيحقق القول إن الناس الآخرين كانوا سيحتقرون المسيح.</w:t>
      </w:r>
    </w:p>
    <w:p>
      <w:pPr>
        <w:bidi/>
      </w:pPr>
      <w:r>
        <w:rPr>
          <w:rtl/>
          <w:cs/>
          <w:lang w:val="ar_AE" w:bidi="ar_AE"/>
        </w:rPr>
      </w:r>
      <w:r>
        <w:rPr>
          <w:rtl/>
          <w:cs/>
          <w:lang w:val="ar_AE" w:bidi="ar_AE"/>
        </w:rPr>
        <w:t>في مجتمعكم، هل توجد أماكن تُعد مواضع غير مُشرَّفة للعيش فيها؟ وماذا تستطيعون أن تقولوا عن الناس من هذه الأماكن؟ وإذا قابلت شخصًا من هذه الأماكن، فكيف تتصرف؟ وإن سمعتم عن شخص من هذه الأماكن، فمَا هي توقعاتكم من هذا الشخص؟</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خمس مشاهد.</w:t>
      </w:r>
    </w:p>
    <w:p>
      <w:pPr>
        <w:bidi/>
      </w:pPr>
      <w:r>
        <w:rPr>
          <w:rtl/>
          <w:cs/>
          <w:lang w:val="ar_AE" w:bidi="ar_AE"/>
        </w:rPr>
      </w:r>
      <w:r>
        <w:rPr>
          <w:b/>
          <w:rtl/>
          <w:cs/>
          <w:lang w:val="ar_AE" w:bidi="ar_AE"/>
        </w:rPr>
        <w:t>المشهد الأول:</w:t>
      </w:r>
      <w:r>
        <w:rPr>
          <w:rtl/>
          <w:cs/>
          <w:lang w:val="ar_AE" w:bidi="ar_AE"/>
        </w:rPr>
        <w:t xml:space="preserve"> يرى يوسف حلمًا.</w:t>
      </w:r>
    </w:p>
    <w:p>
      <w:pPr>
        <w:bidi/>
      </w:pPr>
      <w:r>
        <w:rPr>
          <w:rtl/>
          <w:cs/>
          <w:lang w:val="ar_AE" w:bidi="ar_AE"/>
        </w:rPr>
      </w:r>
      <w:r>
        <w:rPr>
          <w:b/>
          <w:rtl/>
          <w:cs/>
          <w:lang w:val="ar_AE" w:bidi="ar_AE"/>
        </w:rPr>
        <w:t>المشهد الثاني:</w:t>
      </w:r>
      <w:r>
        <w:rPr>
          <w:rtl/>
          <w:cs/>
          <w:lang w:val="ar_AE" w:bidi="ar_AE"/>
        </w:rPr>
        <w:t xml:space="preserve"> يوسف ومريم والطفل يسوع يذهبون إلى مصر.</w:t>
      </w:r>
    </w:p>
    <w:p>
      <w:pPr>
        <w:bidi/>
      </w:pPr>
      <w:r>
        <w:rPr>
          <w:rtl/>
          <w:cs/>
          <w:lang w:val="ar_AE" w:bidi="ar_AE"/>
        </w:rPr>
      </w:r>
      <w:r>
        <w:rPr>
          <w:b/>
          <w:rtl/>
          <w:cs/>
          <w:lang w:val="ar_AE" w:bidi="ar_AE"/>
        </w:rPr>
        <w:t>المشهد الثالث:</w:t>
      </w:r>
      <w:r>
        <w:rPr>
          <w:rtl/>
          <w:cs/>
          <w:lang w:val="ar_AE" w:bidi="ar_AE"/>
        </w:rPr>
        <w:t xml:space="preserve"> الملك هيرودس يقتل الصبيان من أطفال بيت لحم.</w:t>
      </w:r>
    </w:p>
    <w:p>
      <w:pPr>
        <w:bidi/>
      </w:pPr>
      <w:r>
        <w:rPr>
          <w:rtl/>
          <w:cs/>
          <w:lang w:val="ar_AE" w:bidi="ar_AE"/>
        </w:rPr>
      </w:r>
      <w:r>
        <w:rPr>
          <w:b/>
          <w:rtl/>
          <w:cs/>
          <w:lang w:val="ar_AE" w:bidi="ar_AE"/>
        </w:rPr>
        <w:t>المشهد الرابع:</w:t>
      </w:r>
      <w:r>
        <w:rPr>
          <w:rtl/>
          <w:cs/>
          <w:lang w:val="ar_AE" w:bidi="ar_AE"/>
        </w:rPr>
        <w:t xml:space="preserve"> يوسُف ومريم والطفل يسوع يسافرون عائدين إلى إسرائيل.</w:t>
      </w:r>
    </w:p>
    <w:p>
      <w:pPr>
        <w:bidi/>
      </w:pPr>
      <w:r>
        <w:rPr>
          <w:rtl/>
          <w:cs/>
          <w:lang w:val="ar_AE" w:bidi="ar_AE"/>
        </w:rPr>
      </w:r>
      <w:r>
        <w:rPr>
          <w:b/>
          <w:rtl/>
          <w:cs/>
          <w:lang w:val="ar_AE" w:bidi="ar_AE"/>
        </w:rPr>
        <w:t>المشهد الخامس:</w:t>
      </w:r>
      <w:r>
        <w:rPr>
          <w:rtl/>
          <w:cs/>
          <w:lang w:val="ar_AE" w:bidi="ar_AE"/>
        </w:rPr>
        <w:t xml:space="preserve"> يوسف ومريم والطفل يسوع يستقرون في الناصرة.</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ملاك</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مريم</w:t>
      </w:r>
    </w:p>
    <w:p>
      <w:pPr>
        <w:pStyle w:val="ListBullet"/>
        <w:bidi/>
        <w:spacing w:line="240" w:lineRule="auto"/>
        <w:ind w:left="720"/>
      </w:pPr>
      <w:r>
        <w:rPr>
          <w:rtl/>
          <w:cs/>
          <w:lang w:val="ar_AE" w:bidi="ar_AE"/>
        </w:rPr>
      </w:r>
      <w:r>
        <w:rPr>
          <w:rtl/>
          <w:cs/>
          <w:lang w:val="ar_AE" w:bidi="ar_AE"/>
        </w:rPr>
        <w:t>الطفل يسوع</w:t>
      </w:r>
    </w:p>
    <w:p>
      <w:pPr>
        <w:pStyle w:val="ListBullet"/>
        <w:bidi/>
        <w:spacing w:line="240" w:lineRule="auto"/>
        <w:ind w:left="720"/>
      </w:pPr>
      <w:r>
        <w:rPr>
          <w:rtl/>
          <w:cs/>
          <w:lang w:val="ar_AE" w:bidi="ar_AE"/>
        </w:rPr>
      </w:r>
      <w:r>
        <w:rPr>
          <w:rtl/>
          <w:cs/>
          <w:lang w:val="ar_AE" w:bidi="ar_AE"/>
        </w:rPr>
        <w:t>الملِك هيرودس</w:t>
      </w:r>
    </w:p>
    <w:p>
      <w:pPr>
        <w:pStyle w:val="ListBullet"/>
        <w:bidi/>
        <w:spacing w:line="240" w:lineRule="auto"/>
        <w:ind w:left="720"/>
      </w:pPr>
      <w:r>
        <w:rPr>
          <w:rtl/>
          <w:cs/>
          <w:lang w:val="ar_AE" w:bidi="ar_AE"/>
        </w:rPr>
      </w:r>
      <w:r>
        <w:rPr>
          <w:rtl/>
          <w:cs/>
          <w:lang w:val="ar_AE" w:bidi="ar_AE"/>
        </w:rPr>
        <w:t xml:space="preserve">(هوشع) النبي </w:t>
      </w:r>
    </w:p>
    <w:p>
      <w:pPr>
        <w:pStyle w:val="ListBullet"/>
        <w:bidi/>
        <w:spacing w:line="240" w:lineRule="auto"/>
        <w:ind w:left="720"/>
      </w:pPr>
      <w:r>
        <w:rPr>
          <w:rtl/>
          <w:cs/>
          <w:lang w:val="ar_AE" w:bidi="ar_AE"/>
        </w:rPr>
      </w:r>
      <w:r>
        <w:rPr>
          <w:rtl/>
          <w:cs/>
          <w:lang w:val="ar_AE" w:bidi="ar_AE"/>
        </w:rPr>
        <w:t>المجوس</w:t>
      </w:r>
    </w:p>
    <w:p>
      <w:pPr>
        <w:pStyle w:val="ListBullet"/>
        <w:bidi/>
        <w:spacing w:line="240" w:lineRule="auto"/>
        <w:ind w:left="720"/>
      </w:pPr>
      <w:r>
        <w:rPr>
          <w:rtl/>
          <w:cs/>
          <w:lang w:val="ar_AE" w:bidi="ar_AE"/>
        </w:rPr>
      </w:r>
      <w:r>
        <w:rPr>
          <w:rtl/>
          <w:cs/>
          <w:lang w:val="ar_AE" w:bidi="ar_AE"/>
        </w:rPr>
        <w:t>الأطفال في بيت لحم</w:t>
      </w:r>
    </w:p>
    <w:p>
      <w:pPr>
        <w:pStyle w:val="ListBullet"/>
        <w:bidi/>
        <w:spacing w:line="240" w:lineRule="auto"/>
        <w:ind w:left="720"/>
      </w:pPr>
      <w:r>
        <w:rPr>
          <w:rtl/>
          <w:cs/>
          <w:lang w:val="ar_AE" w:bidi="ar_AE"/>
        </w:rPr>
      </w:r>
      <w:r>
        <w:rPr>
          <w:rtl/>
          <w:cs/>
          <w:lang w:val="ar_AE" w:bidi="ar_AE"/>
        </w:rPr>
        <w:t xml:space="preserve">الناس الذين يعيشون في بيت لحم والقُرى المجاورة </w:t>
      </w:r>
    </w:p>
    <w:p>
      <w:pPr>
        <w:pStyle w:val="ListBullet"/>
        <w:bidi/>
        <w:spacing w:line="240" w:lineRule="auto"/>
        <w:ind w:left="720"/>
      </w:pPr>
      <w:r>
        <w:rPr>
          <w:rtl/>
          <w:cs/>
          <w:lang w:val="ar_AE" w:bidi="ar_AE"/>
        </w:rPr>
      </w:r>
      <w:r>
        <w:rPr>
          <w:rtl/>
          <w:cs/>
          <w:lang w:val="ar_AE" w:bidi="ar_AE"/>
        </w:rPr>
        <w:t>جنود الملِك هيرودس</w:t>
      </w:r>
    </w:p>
    <w:p>
      <w:pPr>
        <w:pStyle w:val="ListBullet"/>
        <w:bidi/>
        <w:spacing w:line="240" w:lineRule="auto"/>
        <w:ind w:left="720"/>
      </w:pPr>
      <w:r>
        <w:rPr>
          <w:rtl/>
          <w:cs/>
          <w:lang w:val="ar_AE" w:bidi="ar_AE"/>
        </w:rPr>
      </w:r>
      <w:r>
        <w:rPr>
          <w:rtl/>
          <w:cs/>
          <w:lang w:val="ar_AE" w:bidi="ar_AE"/>
        </w:rPr>
        <w:t xml:space="preserve">إرميا النبي </w:t>
      </w:r>
    </w:p>
    <w:p>
      <w:pPr>
        <w:pStyle w:val="ListBullet"/>
        <w:bidi/>
        <w:spacing w:line="240" w:lineRule="auto"/>
        <w:ind w:left="720"/>
      </w:pPr>
      <w:r>
        <w:rPr>
          <w:rtl/>
          <w:cs/>
          <w:lang w:val="ar_AE" w:bidi="ar_AE"/>
        </w:rPr>
      </w:r>
      <w:r>
        <w:rPr>
          <w:rtl/>
          <w:cs/>
          <w:lang w:val="ar_AE" w:bidi="ar_AE"/>
        </w:rPr>
        <w:t>راحيل</w:t>
      </w:r>
    </w:p>
    <w:p>
      <w:pPr>
        <w:pStyle w:val="ListBullet"/>
        <w:bidi/>
        <w:spacing w:line="240" w:lineRule="auto"/>
        <w:ind w:left="720"/>
      </w:pPr>
      <w:r>
        <w:rPr>
          <w:rtl/>
          <w:cs/>
          <w:lang w:val="ar_AE" w:bidi="ar_AE"/>
        </w:rPr>
      </w:r>
      <w:r>
        <w:rPr>
          <w:rtl/>
          <w:cs/>
          <w:lang w:val="ar_AE" w:bidi="ar_AE"/>
        </w:rPr>
        <w:t>أرخيلاوس الملِك</w:t>
      </w:r>
    </w:p>
    <w:p>
      <w:pPr>
        <w:pStyle w:val="ListBullet"/>
        <w:bidi/>
        <w:spacing w:line="240" w:lineRule="auto"/>
        <w:ind w:left="720"/>
      </w:pPr>
      <w:r>
        <w:rPr>
          <w:rtl/>
          <w:cs/>
          <w:lang w:val="ar_AE" w:bidi="ar_AE"/>
        </w:rPr>
      </w:r>
      <w:r>
        <w:rPr>
          <w:rtl/>
          <w:cs/>
          <w:lang w:val="ar_AE" w:bidi="ar_AE"/>
        </w:rPr>
        <w:t xml:space="preserve">ابنا هيرودس الآخرَين لم يُذكرا في القصة، لكن سيكون من المفيد لنا أن نعرف عنهما. </w:t>
      </w:r>
    </w:p>
    <w:p>
      <w:pPr>
        <w:pStyle w:val="ListBullet"/>
        <w:bidi/>
        <w:spacing w:line="240" w:lineRule="auto"/>
        <w:ind w:left="720"/>
      </w:pPr>
      <w:r>
        <w:rPr>
          <w:rtl/>
          <w:cs/>
          <w:lang w:val="ar_AE" w:bidi="ar_AE"/>
        </w:rPr>
      </w:r>
      <w:r>
        <w:rPr>
          <w:rtl/>
          <w:cs/>
          <w:lang w:val="ar_AE" w:bidi="ar_AE"/>
        </w:rPr>
        <w:t>"الأنبياء"</w:t>
      </w:r>
    </w:p>
    <w:p>
      <w:pPr>
        <w:bidi/>
      </w:pPr>
      <w:r>
        <w:rPr>
          <w:rtl/>
          <w:cs/>
          <w:lang w:val="ar_AE" w:bidi="ar_AE"/>
        </w:rPr>
      </w:r>
      <w:r>
        <w:rPr>
          <w:rtl/>
          <w:cs/>
          <w:lang w:val="ar_AE" w:bidi="ar_AE"/>
        </w:rPr>
        <w:t>في هذه الجلسة، اجعل المجموعة تُصور أحداث القصة بالتسلسل، أو يرسموها بأنفسهم، أو يستخدموا أشياء ملموسة (مثل الحجارة، العصي، أو لعب الأطفال) لتجسيد القصة والأحداث التي وقعت فيها.</w:t>
      </w:r>
    </w:p>
    <w:p>
      <w:pPr>
        <w:bidi/>
      </w:pPr>
      <w:r>
        <w:rPr>
          <w:rtl/>
          <w:cs/>
          <w:lang w:val="ar_AE" w:bidi="ar_AE"/>
        </w:rPr>
      </w:r>
      <w:r>
        <w:rPr>
          <w:rtl/>
          <w:cs/>
          <w:lang w:val="ar_AE" w:bidi="ar_AE"/>
        </w:rPr>
        <w:t>يحذر الملاك يوسف ويخبره أن يذهب إلى مصر. مريم ويوسف يرحلان ليلًا: على الأرجح في الليلة نفسها التي حلَّم فيها يوسف بهذا الحلم. كان رحيلهم ليلًا هو الأكثر أمانًا، حتى لا يراهم الناس وهم راحلون ويخبروا الملك هيرودس أين ذهبوا.</w:t>
      </w:r>
    </w:p>
    <w:p>
      <w:pPr>
        <w:bidi/>
      </w:pPr>
      <w:r>
        <w:rPr>
          <w:rtl/>
          <w:cs/>
          <w:lang w:val="ar_AE" w:bidi="ar_AE"/>
        </w:rPr>
      </w:r>
      <w:r>
        <w:rPr>
          <w:rtl/>
          <w:cs/>
          <w:lang w:val="ar_AE" w:bidi="ar_AE"/>
        </w:rPr>
        <w:t>لا نعرف المسافة التي قطعها يوسف ومريم خلال رحلتهما إلى مصر، فهذا يعتمد على المكان الذي انتهوا إليه في مصر. من الممكن أنهم سافروا لمدة أسبوع على الأقل، لكن ربما كانت الرحلة لمدة عدة أسابيع أيضًا. في الغالب كانت الرحلة صعبة. كانت هناك طرق، ولكن القرى التي على الطريق كانت قليلة جدًا.</w:t>
      </w:r>
    </w:p>
    <w:p>
      <w:pPr>
        <w:bidi/>
      </w:pPr>
      <w:r>
        <w:rPr>
          <w:rtl/>
          <w:cs/>
          <w:lang w:val="ar_AE" w:bidi="ar_AE"/>
        </w:rPr>
      </w:r>
      <w:r>
        <w:rPr>
          <w:rtl/>
          <w:cs/>
          <w:lang w:val="ar_AE" w:bidi="ar_AE"/>
        </w:rPr>
        <w:t>وأثناء الوقت الذي يقضيه يوسف ومريم في مصر، يموت الملك هيرودس. لكنه لم يمت بعد. وبينما لا تزل مريم ويوسف في طريقهما إلى مصر، يقتل الملك هيرودس الصبيان في بيت لحم.</w:t>
      </w:r>
    </w:p>
    <w:p>
      <w:pPr>
        <w:bidi/>
      </w:pPr>
      <w:r>
        <w:rPr>
          <w:rtl/>
          <w:cs/>
          <w:lang w:val="ar_AE" w:bidi="ar_AE"/>
        </w:rPr>
      </w:r>
      <w:r>
        <w:rPr>
          <w:rtl/>
          <w:cs/>
          <w:lang w:val="ar_AE" w:bidi="ar_AE"/>
        </w:rPr>
        <w:t>كان الملك يتوقع من المجوس أن يأتوا ويخبروه بمكان الصبي الذي سيكون ملكًا لليهود. لم تكن بيت لحم بعيدة عن أورشليم. وكان من الممكن أن يعود إليه المجوس في غضون يوم أو يومين. لذا، فمن المرجح أن الملك مل الانتظار سريعًا، وأرسل جنودًا إلى بيت لحم بعد أيام قليلة من رحيل المجوس.</w:t>
      </w:r>
    </w:p>
    <w:p>
      <w:pPr>
        <w:bidi/>
      </w:pPr>
      <w:r>
        <w:rPr>
          <w:rtl/>
          <w:cs/>
          <w:lang w:val="ar_AE" w:bidi="ar_AE"/>
        </w:rPr>
      </w:r>
      <w:r>
        <w:rPr>
          <w:rtl/>
          <w:cs/>
          <w:lang w:val="ar_AE" w:bidi="ar_AE"/>
        </w:rPr>
        <w:t>كانت بيت لحم قرية صغيرة. قتل الملك الصبيان في القرى المحيطة ببيت لحم أيضًا، لمجرد التأكد. ولأن هذه القرى كانت صغيرة، فربما كان عدد لأطفال الذين قتلوا قليلًا. لكن يمكنكم تخيل مدى خوف سكان القرية عندما جاء جنود الملك إلى قريتهم مفتشين في كل بيت وقابضين على أطفالهم. قتل الجنود كل طفل بحد السيف. إذا كنتم في هذه القرية عند حدوث هذا، ماذا كنتم ستسمعون؟ وماذا سترون؟</w:t>
      </w:r>
    </w:p>
    <w:p>
      <w:pPr>
        <w:bidi/>
      </w:pPr>
      <w:r>
        <w:rPr>
          <w:rtl/>
          <w:cs/>
          <w:lang w:val="ar_AE" w:bidi="ar_AE"/>
        </w:rPr>
      </w:r>
      <w:r>
        <w:rPr>
          <w:rtl/>
          <w:cs/>
          <w:lang w:val="ar_AE" w:bidi="ar_AE"/>
        </w:rPr>
        <w:t>مات الملك هيرودس بعد ذلك بوقت ما. يقول متى: "هوذا ملاك اخبر يوسف في حلم!" وهذا يعني أنه حدث فجأة. ويقول الملاك ليوسف أن يعود إلى إسرائيل مع مريم والطفل يسوع. ويخبرهم الملاك إن الأشخاص الذين كانوا يحاولون قتل الرب يسوع قد ماتوا. ومن هنا يعرف يوسف أن الملك هيرودس مات. يبدأ يوسف ومريم مع يسوع في السفر، لكن قبل أن يصلوا إلى اليهودية، يسمع يوسف أن أرخيلاوس ابن هيرودس أصبح الآن ملكًا. ربما قابلوا بعض الأشخاص على الطريق قادمين من اليهودية وقالوا له هذا. وهذا الخبر يُخيف يوسف، فهو لا يثق بالملك أرخيلاوس. ربما كان يتساءل عما سيفعله، عندما رأى حلمًا آخر. والحلم يعطيه تعليمات إلى أين يذهب. ثم يأخذ يوسف عائلته ويستقر في الناصرة.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(خمسة)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ملاك</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مريم</w:t>
      </w:r>
    </w:p>
    <w:p>
      <w:pPr>
        <w:pStyle w:val="ListBullet"/>
        <w:bidi/>
        <w:spacing w:line="240" w:lineRule="auto"/>
        <w:ind w:left="720"/>
      </w:pPr>
      <w:r>
        <w:rPr>
          <w:rtl/>
          <w:cs/>
          <w:lang w:val="ar_AE" w:bidi="ar_AE"/>
        </w:rPr>
      </w:r>
      <w:r>
        <w:rPr>
          <w:rtl/>
          <w:cs/>
          <w:lang w:val="ar_AE" w:bidi="ar_AE"/>
        </w:rPr>
        <w:t>الطفل يسوع</w:t>
      </w:r>
    </w:p>
    <w:p>
      <w:pPr>
        <w:pStyle w:val="ListBullet"/>
        <w:bidi/>
        <w:spacing w:line="240" w:lineRule="auto"/>
        <w:ind w:left="720"/>
      </w:pPr>
      <w:r>
        <w:rPr>
          <w:rtl/>
          <w:cs/>
          <w:lang w:val="ar_AE" w:bidi="ar_AE"/>
        </w:rPr>
      </w:r>
      <w:r>
        <w:rPr>
          <w:rtl/>
          <w:cs/>
          <w:lang w:val="ar_AE" w:bidi="ar_AE"/>
        </w:rPr>
        <w:t>الملِك هيرودس</w:t>
      </w:r>
    </w:p>
    <w:p>
      <w:pPr>
        <w:pStyle w:val="ListBullet"/>
        <w:bidi/>
        <w:spacing w:line="240" w:lineRule="auto"/>
        <w:ind w:left="720"/>
      </w:pPr>
      <w:r>
        <w:rPr>
          <w:rtl/>
          <w:cs/>
          <w:lang w:val="ar_AE" w:bidi="ar_AE"/>
        </w:rPr>
      </w:r>
      <w:r>
        <w:rPr>
          <w:rtl/>
          <w:cs/>
          <w:lang w:val="ar_AE" w:bidi="ar_AE"/>
        </w:rPr>
        <w:t xml:space="preserve">(هوشع) النبي </w:t>
      </w:r>
    </w:p>
    <w:p>
      <w:pPr>
        <w:pStyle w:val="ListBullet"/>
        <w:bidi/>
        <w:spacing w:line="240" w:lineRule="auto"/>
        <w:ind w:left="720"/>
      </w:pPr>
      <w:r>
        <w:rPr>
          <w:rtl/>
          <w:cs/>
          <w:lang w:val="ar_AE" w:bidi="ar_AE"/>
        </w:rPr>
      </w:r>
      <w:r>
        <w:rPr>
          <w:rtl/>
          <w:cs/>
          <w:lang w:val="ar_AE" w:bidi="ar_AE"/>
        </w:rPr>
        <w:t>المجوس</w:t>
      </w:r>
    </w:p>
    <w:p>
      <w:pPr>
        <w:pStyle w:val="ListBullet"/>
        <w:bidi/>
        <w:spacing w:line="240" w:lineRule="auto"/>
        <w:ind w:left="720"/>
      </w:pPr>
      <w:r>
        <w:rPr>
          <w:rtl/>
          <w:cs/>
          <w:lang w:val="ar_AE" w:bidi="ar_AE"/>
        </w:rPr>
      </w:r>
      <w:r>
        <w:rPr>
          <w:rtl/>
          <w:cs/>
          <w:lang w:val="ar_AE" w:bidi="ar_AE"/>
        </w:rPr>
        <w:t>الأطفال في بيت لحم</w:t>
      </w:r>
    </w:p>
    <w:p>
      <w:pPr>
        <w:pStyle w:val="ListBullet"/>
        <w:bidi/>
        <w:spacing w:line="240" w:lineRule="auto"/>
        <w:ind w:left="720"/>
      </w:pPr>
      <w:r>
        <w:rPr>
          <w:rtl/>
          <w:cs/>
          <w:lang w:val="ar_AE" w:bidi="ar_AE"/>
        </w:rPr>
      </w:r>
      <w:r>
        <w:rPr>
          <w:rtl/>
          <w:cs/>
          <w:lang w:val="ar_AE" w:bidi="ar_AE"/>
        </w:rPr>
        <w:t xml:space="preserve">الناس الذين يعيشون في بيت لحم والقُرى المجاورة </w:t>
      </w:r>
    </w:p>
    <w:p>
      <w:pPr>
        <w:pStyle w:val="ListBullet"/>
        <w:bidi/>
        <w:spacing w:line="240" w:lineRule="auto"/>
        <w:ind w:left="720"/>
      </w:pPr>
      <w:r>
        <w:rPr>
          <w:rtl/>
          <w:cs/>
          <w:lang w:val="ar_AE" w:bidi="ar_AE"/>
        </w:rPr>
      </w:r>
      <w:r>
        <w:rPr>
          <w:rtl/>
          <w:cs/>
          <w:lang w:val="ar_AE" w:bidi="ar_AE"/>
        </w:rPr>
        <w:t>جنود الملِك هيرودس</w:t>
      </w:r>
    </w:p>
    <w:p>
      <w:pPr>
        <w:pStyle w:val="ListBullet"/>
        <w:bidi/>
        <w:spacing w:line="240" w:lineRule="auto"/>
        <w:ind w:left="720"/>
      </w:pPr>
      <w:r>
        <w:rPr>
          <w:rtl/>
          <w:cs/>
          <w:lang w:val="ar_AE" w:bidi="ar_AE"/>
        </w:rPr>
      </w:r>
      <w:r>
        <w:rPr>
          <w:rtl/>
          <w:cs/>
          <w:lang w:val="ar_AE" w:bidi="ar_AE"/>
        </w:rPr>
        <w:t xml:space="preserve">إرميا النبي </w:t>
      </w:r>
    </w:p>
    <w:p>
      <w:pPr>
        <w:pStyle w:val="ListBullet"/>
        <w:bidi/>
        <w:spacing w:line="240" w:lineRule="auto"/>
        <w:ind w:left="720"/>
      </w:pPr>
      <w:r>
        <w:rPr>
          <w:rtl/>
          <w:cs/>
          <w:lang w:val="ar_AE" w:bidi="ar_AE"/>
        </w:rPr>
      </w:r>
      <w:r>
        <w:rPr>
          <w:rtl/>
          <w:cs/>
          <w:lang w:val="ar_AE" w:bidi="ar_AE"/>
        </w:rPr>
        <w:t>راحيل</w:t>
      </w:r>
    </w:p>
    <w:p>
      <w:pPr>
        <w:pStyle w:val="ListBullet"/>
        <w:bidi/>
        <w:spacing w:line="240" w:lineRule="auto"/>
        <w:ind w:left="720"/>
      </w:pPr>
      <w:r>
        <w:rPr>
          <w:rtl/>
          <w:cs/>
          <w:lang w:val="ar_AE" w:bidi="ar_AE"/>
        </w:rPr>
      </w:r>
      <w:r>
        <w:rPr>
          <w:rtl/>
          <w:cs/>
          <w:lang w:val="ar_AE" w:bidi="ar_AE"/>
        </w:rPr>
        <w:t>أرخيلاوس الملِك</w:t>
      </w:r>
    </w:p>
    <w:p>
      <w:pPr>
        <w:pStyle w:val="ListBullet"/>
        <w:bidi/>
        <w:spacing w:line="240" w:lineRule="auto"/>
        <w:ind w:left="720"/>
      </w:pPr>
      <w:r>
        <w:rPr>
          <w:rtl/>
          <w:cs/>
          <w:lang w:val="ar_AE" w:bidi="ar_AE"/>
        </w:rPr>
      </w:r>
      <w:r>
        <w:rPr>
          <w:rtl/>
          <w:cs/>
          <w:lang w:val="ar_AE" w:bidi="ar_AE"/>
        </w:rPr>
        <w:t xml:space="preserve">ابنا هيرودس الآخرَين لم يُذكرا في القصة، لكن سيكون من المفيد لنا أن نعرف عنهما. </w:t>
      </w:r>
    </w:p>
    <w:p>
      <w:pPr>
        <w:pStyle w:val="ListBullet"/>
        <w:bidi/>
        <w:spacing w:line="240" w:lineRule="auto"/>
        <w:ind w:left="720"/>
      </w:pPr>
      <w:r>
        <w:rPr>
          <w:rtl/>
          <w:cs/>
          <w:lang w:val="ar_AE" w:bidi="ar_AE"/>
        </w:rPr>
      </w:r>
      <w:r>
        <w:rPr>
          <w:rtl/>
          <w:cs/>
          <w:lang w:val="ar_AE" w:bidi="ar_AE"/>
        </w:rPr>
        <w:t>"الأنبياء"</w:t>
      </w:r>
    </w:p>
    <w:p>
      <w:pPr>
        <w:bidi/>
      </w:pPr>
      <w:r>
        <w:rPr>
          <w:rtl/>
          <w:cs/>
          <w:lang w:val="ar_AE" w:bidi="ar_AE"/>
        </w:rPr>
      </w:r>
      <w:r>
        <w:rPr>
          <w:rtl/>
          <w:cs/>
          <w:lang w:val="ar_AE" w:bidi="ar_AE"/>
        </w:rPr>
        <w:t>اطلب من الفريق أن يُمثِّل القصة مرَّتَين. ينبغي أن يمثِّلوا القصة في 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انسيابية الحديث، موضوع الحَبكة، والتسلسل الزمني للقصة. انظروا إلى الأجزاء المهمة أو الصعبة من القصة أو المقطع كي تُمثِّلوا هذه الأجزاء ولا تتجاوزوا تمثيلها.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قسِّموا الغرفة أو المكان إلى أجزاء. قرّروا أين ستكون بيت لحم، وأين ستكون أورشليم ومصر والناصرة. قرّروا مكان المُمثِّلين الذين يؤدون أدوار مختلف الأنبياء. إن الأنبياء لا يعيشون في الوقت ذاته الذي عاش فيه بقية الناس في القصة، بل قد أخبروا برسائلهم منذ زمن بعيد. ربما يمكنهم الوقوف على كرسي لكي يُظهروا الفرق بينهم و الآخرين، أو يمكنهم الوقوف خارج الباب قاصدًا، والمناداة برسائلهم من بعيد!</w:t>
      </w:r>
    </w:p>
    <w:p>
      <w:pPr>
        <w:bidi/>
      </w:pPr>
      <w:r>
        <w:rPr>
          <w:rtl/>
          <w:cs/>
          <w:lang w:val="ar_AE" w:bidi="ar_AE"/>
        </w:rPr>
      </w:r>
      <w:r>
        <w:rPr>
          <w:rtl/>
          <w:cs/>
          <w:lang w:val="ar_AE" w:bidi="ar_AE"/>
        </w:rPr>
        <w:t xml:space="preserve">مثِّلوا مشهد المجوس يتركون مريم ويوسُف بعد زيارتهم لبيت لحم. مثّلوا دور يُوسُف وهو يحلم. </w:t>
      </w:r>
    </w:p>
    <w:p>
      <w:pPr>
        <w:bidi/>
      </w:pPr>
      <w:r>
        <w:rPr>
          <w:rtl/>
          <w:cs/>
          <w:lang w:val="ar_AE" w:bidi="ar_AE"/>
        </w:rPr>
      </w:r>
      <w:r>
        <w:rPr>
          <w:rtl/>
          <w:cs/>
          <w:lang w:val="ar_AE" w:bidi="ar_AE"/>
        </w:rPr>
        <w:t xml:space="preserve">مثِّلوا مشهد يُوسُف وهو يوقظ عائلته ثم يغادر هو ومريم ويسوع بيت لحم.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اللذان يؤديان دور يوسُف ومريم: "كيف تشعران؟" قد تسمعون أقوالًا مثل:</w:t>
      </w:r>
    </w:p>
    <w:p>
      <w:pPr>
        <w:bidi/>
      </w:pPr>
      <w:r>
        <w:rPr>
          <w:rtl/>
          <w:cs/>
          <w:lang w:val="ar_AE" w:bidi="ar_AE"/>
        </w:rPr>
      </w:r>
      <w:r>
        <w:rPr>
          <w:rtl/>
          <w:cs/>
          <w:lang w:val="ar_AE" w:bidi="ar_AE"/>
        </w:rPr>
        <w:t>على الجانب الآخر من الحُجرة، يمكنكم تمثيل شخصية هوشَع النبي وهو يقول: "من مِصرَ دعوتُ ابني". إنَّ هذه النبوة لم تتحقق بعد؛ فيسوع لا يزال في الطريق إلى مصر. لكنها ستتحقَّق عندما يبدأ يسوع في السفَر عائدًا إلى وطنه. اطلبوا من الشخص الذي يمثِّل دور النبي أنْ يبقى في المكان ذاته لبعض الوقت. يمكنه تكرار عبارته لاحقًا.</w:t>
      </w:r>
    </w:p>
    <w:p>
      <w:pPr>
        <w:bidi/>
      </w:pPr>
      <w:r>
        <w:rPr>
          <w:rtl/>
          <w:cs/>
          <w:lang w:val="ar_AE" w:bidi="ar_AE"/>
        </w:rPr>
      </w:r>
      <w:r>
        <w:rPr>
          <w:rtl/>
          <w:cs/>
          <w:lang w:val="ar_AE" w:bidi="ar_AE"/>
        </w:rPr>
        <w:t>مع أنَّ متى يخبرنا في موضع سابق من النص أنَّ الملِك هيرودس مات، لا تُمثِّلوا دور موته الآن. احتفظوا بهذا لوقت لاحق.</w:t>
      </w:r>
    </w:p>
    <w:p>
      <w:pPr>
        <w:bidi/>
      </w:pPr>
      <w:r>
        <w:rPr>
          <w:rtl/>
          <w:cs/>
          <w:lang w:val="ar_AE" w:bidi="ar_AE"/>
        </w:rPr>
      </w:r>
      <w:r>
        <w:rPr>
          <w:rtl/>
          <w:cs/>
          <w:lang w:val="ar_AE" w:bidi="ar_AE"/>
        </w:rPr>
        <w:t xml:space="preserve">بينما لا تزال مريم ويوسف مُسافرَين، مثِّلوا دور الملِك هيرودس في جزء آخر من الغرفة ينتظر عودة المجوس.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هيرودس: "كيف تشعر؟ و بماذا تفكر؟"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مثِّلوا مشهد الملِك هيرودس يُرسل جنوده إلى بيت لحم.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الجنود: "كيف تشعرون تجاه هذا التكليف؟"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دور الجنود يصِلون إلى بيت لحم، ويبحثون عن الأطفال الذكور، ثم يقتلونهم.</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الناس في بيت لحم: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على الجانب الآخر من الغرفة، مثِّلوا دور إرميا النبي وهو يُعلن نبوته. مثِّلوا دور راحيل وهي تبكي. وكذلك دور الناس وهُم يحاولون تعزيتها دون جدوى،</w:t>
      </w:r>
    </w:p>
    <w:p>
      <w:pPr>
        <w:bidi/>
      </w:pPr>
      <w:r>
        <w:rPr>
          <w:rtl/>
          <w:cs/>
          <w:lang w:val="ar_AE" w:bidi="ar_AE"/>
        </w:rPr>
      </w:r>
      <w:r>
        <w:rPr>
          <w:rtl/>
          <w:cs/>
          <w:lang w:val="ar_AE" w:bidi="ar_AE"/>
        </w:rPr>
        <w:t>ثم مثِّلوا دور هيرودس وهو يحتضر. اعلموا أنَّ هذا لم يحدث بعد قتْل الأطفال قاصدًا؛ فقد مرَّ بعض الوقت بينهما.</w:t>
      </w:r>
    </w:p>
    <w:p>
      <w:pPr>
        <w:bidi/>
      </w:pPr>
      <w:r>
        <w:rPr>
          <w:rtl/>
          <w:cs/>
          <w:lang w:val="ar_AE" w:bidi="ar_AE"/>
        </w:rPr>
      </w:r>
      <w:r>
        <w:rPr>
          <w:rtl/>
          <w:cs/>
          <w:lang w:val="ar_AE" w:bidi="ar_AE"/>
        </w:rPr>
        <w:t xml:space="preserve">مثِّلوا دور أبناء هيرودس الثلاثة يُصبحون حُكَّامًا على بعض المقاطعات. أصبح أرخيلاوس حاكمًا على اليهودية، (التي تشمل أورشليم وبيت لحم)، وأصبح هيرودس أنتيباس حاكمًا على الجليل، الذي يشمل الناصرة. اجعلوا المُمثِّلَين اللذان يُمثلان ابني هيرودس يقفان في المكان الصحيح من الغرفة: أحدهما بالقرب من بيت لحم، والآخر بالقرب من الناصرة. </w:t>
      </w:r>
    </w:p>
    <w:p>
      <w:pPr>
        <w:bidi/>
      </w:pPr>
      <w:r>
        <w:rPr>
          <w:rtl/>
          <w:cs/>
          <w:lang w:val="ar_AE" w:bidi="ar_AE"/>
        </w:rPr>
      </w:r>
      <w:r>
        <w:rPr>
          <w:rtl/>
          <w:cs/>
          <w:lang w:val="ar_AE" w:bidi="ar_AE"/>
        </w:rPr>
        <w:t>أما عن الابن الثالث ومقاطعاته فليس لها أهمية بعد في هذه القصة. يمكنه الوقوف في أي مكان!</w:t>
      </w:r>
    </w:p>
    <w:p>
      <w:pPr>
        <w:bidi/>
      </w:pPr>
      <w:r>
        <w:rPr>
          <w:rtl/>
          <w:cs/>
          <w:lang w:val="ar_AE" w:bidi="ar_AE"/>
        </w:rPr>
      </w:r>
      <w:r>
        <w:rPr>
          <w:rtl/>
          <w:cs/>
          <w:lang w:val="ar_AE" w:bidi="ar_AE"/>
        </w:rPr>
        <w:t xml:space="preserve">مثّلوا دور يُوسُف وهو يحلم. مثِّلوا دور الملاك الذي يخبره بأنَّ عليه العودة إلى إسرائيل. </w:t>
      </w:r>
    </w:p>
    <w:p>
      <w:pPr>
        <w:bidi/>
      </w:pPr>
      <w:r>
        <w:rPr>
          <w:rtl/>
          <w:cs/>
          <w:lang w:val="ar_AE" w:bidi="ar_AE"/>
        </w:rPr>
      </w:r>
      <w:r>
        <w:rPr>
          <w:rtl/>
          <w:cs/>
          <w:lang w:val="ar_AE" w:bidi="ar_AE"/>
        </w:rPr>
        <w:t xml:space="preserve">مثِّلوا دور يوسُف ومريم ويسوع وهُم يسافرون عائدين إلى إسرائيل. </w:t>
      </w:r>
    </w:p>
    <w:p>
      <w:pPr>
        <w:bidi/>
      </w:pPr>
      <w:r>
        <w:rPr>
          <w:rtl/>
          <w:cs/>
          <w:lang w:val="ar_AE" w:bidi="ar_AE"/>
        </w:rPr>
      </w:r>
      <w:r>
        <w:rPr>
          <w:rtl/>
          <w:cs/>
          <w:lang w:val="ar_AE" w:bidi="ar_AE"/>
        </w:rPr>
        <w:t xml:space="preserve">الآن وقت مناسب لكي يُكرِّر هوشَع النبي جملته: "مِن مِصرَ دعوتُ ابني!"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اللذان يؤديان دور يوسُف ومريم: "كيف تشعران؟"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دور يُوسُف وهو يسمع من شخص ما أن الملِك أرخيلاوس أصبح ملكًا على اليهودية.</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يُوسُف: "كيف تشعر بسبب هذا؟ و بماذا تفكر؟"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دور يُوسُف وهو يحلم. لا يذكر إنجيل متّى ما إذا كان ملاك قد تحدَّث معه في الحُلم، أم إذا كان الله أعطاه تعليمات بطريقة مختلفة. لكن من الحلم، يفهم أنه ينبغي أن يذهب إلى الناصرة.</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يُوسُف: "كيف تشعر؟"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دور مريم ويوسُف يصلان إلى الناصرة ويستقران هناك.</w:t>
      </w:r>
    </w:p>
    <w:p>
      <w:pPr>
        <w:bidi/>
      </w:pPr>
      <w:r>
        <w:rPr>
          <w:rtl/>
          <w:cs/>
          <w:lang w:val="ar_AE" w:bidi="ar_AE"/>
        </w:rPr>
      </w:r>
      <w:r>
        <w:rPr>
          <w:rtl/>
          <w:cs/>
          <w:lang w:val="ar_AE" w:bidi="ar_AE"/>
        </w:rPr>
        <w:t xml:space="preserve">مثِّلوا "الأنبياء" يقولون: سيدعى المسِيَّا ناصريًا!"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يظهر ملاك الرب ليوسف في حلم.</w:t>
      </w:r>
    </w:p>
    <w:p>
      <w:pPr>
        <w:bidi/>
      </w:pPr>
      <w:r>
        <w:rPr>
          <w:rtl/>
          <w:cs/>
          <w:lang w:val="ar_AE" w:bidi="ar_AE"/>
        </w:rPr>
      </w:r>
      <w:r>
        <w:rPr>
          <w:b/>
          <w:rtl/>
          <w:cs/>
          <w:lang w:val="ar_AE" w:bidi="ar_AE"/>
        </w:rPr>
        <w:t>ملاك</w:t>
      </w:r>
      <w:r>
        <w:rPr>
          <w:rtl/>
          <w:cs/>
          <w:lang w:val="ar_AE" w:bidi="ar_AE"/>
        </w:rPr>
        <w:t xml:space="preserve"> </w:t>
      </w:r>
      <w:r>
        <w:rPr>
          <w:b/>
          <w:rtl/>
          <w:cs/>
          <w:lang w:val="ar_AE" w:bidi="ar_AE"/>
        </w:rPr>
        <w:t>الرب</w:t>
      </w:r>
      <w:r>
        <w:rPr>
          <w:rtl/>
          <w:cs/>
          <w:lang w:val="ar_AE" w:bidi="ar_AE"/>
        </w:rPr>
        <w:t xml:space="preserve"> يعني ملاك من عند الله. الرب يعني السيد. استخدم اليهود هذه الكلمة كمصطلح تبجيل وإجلال عند ذكر اسم الله. حافظ على اتساق ترجمة المصطلح ووحدته في كل المقاطع. ستجد لفظة </w:t>
      </w:r>
      <w:r>
        <w:rPr>
          <w:rtl/>
          <w:cs/>
          <w:lang w:val="ar_AE" w:bidi="ar_AE"/>
        </w:rPr>
        <w:t>الرب</w:t>
      </w:r>
      <w:r>
        <w:rPr>
          <w:rtl/>
          <w:cs/>
          <w:lang w:val="ar_AE" w:bidi="ar_AE"/>
        </w:rPr>
        <w:t xml:space="preserve"> في قاموس الكلمات الرئيسية.</w:t>
      </w:r>
    </w:p>
    <w:p>
      <w:pPr>
        <w:bidi/>
      </w:pPr>
      <w:r>
        <w:rPr>
          <w:rtl/>
          <w:cs/>
          <w:lang w:val="ar_AE" w:bidi="ar_AE"/>
        </w:rPr>
      </w:r>
      <w:r>
        <w:rPr>
          <w:rtl/>
          <w:cs/>
          <w:lang w:val="ar_AE" w:bidi="ar_AE"/>
        </w:rPr>
        <w:t xml:space="preserve">الملاك هو مبعوث روحي من الله، بالنسبة إلى الإنسان، يبدو الملاك كشخص. غالبًا ما يأتون برسالة محددة أو للقيام بمهمة محددة، حافظ على اتساق ترجمة المصطلح ووحدته في كل المقاطع. ستجد لفظة </w:t>
      </w:r>
      <w:r>
        <w:rPr>
          <w:rtl/>
          <w:cs/>
          <w:lang w:val="ar_AE" w:bidi="ar_AE"/>
        </w:rPr>
        <w:t>ملاك</w:t>
      </w:r>
      <w:r>
        <w:rPr>
          <w:rtl/>
          <w:cs/>
          <w:lang w:val="ar_AE" w:bidi="ar_AE"/>
        </w:rPr>
        <w:t xml:space="preserve"> في قاموس الكلمات الرئيسية.</w:t>
      </w:r>
    </w:p>
    <w:p>
      <w:pPr>
        <w:bidi/>
      </w:pPr>
      <w:r>
        <w:rPr>
          <w:rtl/>
          <w:cs/>
          <w:lang w:val="ar_AE" w:bidi="ar_AE"/>
        </w:rPr>
      </w:r>
      <w:r>
        <w:rPr>
          <w:b/>
          <w:rtl/>
          <w:cs/>
          <w:lang w:val="ar_AE" w:bidi="ar_AE"/>
        </w:rPr>
        <w:t>والمجوس</w:t>
      </w:r>
      <w:r>
        <w:rPr>
          <w:rtl/>
          <w:cs/>
          <w:lang w:val="ar_AE" w:bidi="ar_AE"/>
        </w:rPr>
        <w:t xml:space="preserve"> كانوا أشخاص يدرسون النجوم ويحاولون التنبؤ بما سيحدث في العالم استنادًا إلى النجوم. استخدم نفس الكلمة التي استخدمتها في المقاطع السابقة.</w:t>
      </w:r>
    </w:p>
    <w:p>
      <w:pPr>
        <w:bidi/>
      </w:pPr>
      <w:r>
        <w:rPr>
          <w:rtl/>
          <w:cs/>
          <w:lang w:val="ar_AE" w:bidi="ar_AE"/>
        </w:rPr>
      </w:r>
      <w:r>
        <w:rPr>
          <w:rtl/>
          <w:cs/>
          <w:lang w:val="ar_AE" w:bidi="ar_AE"/>
        </w:rPr>
        <w:t xml:space="preserve">يهرب يوسف ومريم والرب يسوع إلى مصر، ثم يعودون مرة أخرى. تحقيقًا لنبوة </w:t>
      </w:r>
      <w:r>
        <w:rPr>
          <w:b/>
          <w:rtl/>
          <w:cs/>
          <w:lang w:val="ar_AE" w:bidi="ar_AE"/>
        </w:rPr>
        <w:t>النبي</w:t>
      </w:r>
      <w:r>
        <w:rPr>
          <w:rtl/>
          <w:cs/>
          <w:lang w:val="ar_AE" w:bidi="ar_AE"/>
        </w:rPr>
        <w:t xml:space="preserve"> القائل أن الله قال "من مصر دعوت ابني". النبي هو شخص ينقل رسائل من الله إلى الناس. حافظ على اتساق ترجمة المصطلح ووحدة في كل المقاطع، والق نظرة على قاموس الكلمات الرئيسية للمزيد عن تعريف مصطلح </w:t>
      </w:r>
      <w:r>
        <w:rPr>
          <w:rtl/>
          <w:cs/>
          <w:lang w:val="ar_AE" w:bidi="ar_AE"/>
        </w:rPr>
        <w:t>نبي</w:t>
      </w:r>
      <w:r>
        <w:rPr>
          <w:rtl/>
          <w:cs/>
          <w:lang w:val="ar_AE" w:bidi="ar_AE"/>
        </w:rPr>
        <w:t>. وقد تحققت هذه النبوة عندما حرر الله بني إسرائيل من مصر حيث استعبدوا. لكن هنا قد اكتملت.</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3:1–17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3: 1–17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في أكثر الترجمات المفهومة لكم.</w:t>
      </w:r>
    </w:p>
    <w:p>
      <w:pPr>
        <w:bidi/>
      </w:pPr>
      <w:r>
        <w:rPr>
          <w:rtl/>
          <w:cs/>
          <w:lang w:val="ar_AE" w:bidi="ar_AE"/>
        </w:rPr>
      </w:r>
      <w:r>
        <w:rPr>
          <w:rtl/>
          <w:cs/>
          <w:lang w:val="ar_AE" w:bidi="ar_AE"/>
        </w:rPr>
        <w:t>انتهى الجزء السابق عندما استقر يوسف ومريم مع الطفل يسوع في مدينة الناصرة، في الجليل. والآن يقفز متّى عبر الزمن إلى الأمام متجاوزًا لسنوات عديدة. لقد أصبح يسوع الآن رجلًا ناضجًا.</w:t>
      </w:r>
    </w:p>
    <w:p>
      <w:pPr>
        <w:bidi/>
      </w:pPr>
      <w:r>
        <w:rPr>
          <w:rtl/>
          <w:cs/>
          <w:lang w:val="ar_AE" w:bidi="ar_AE"/>
        </w:rPr>
      </w:r>
      <w:r>
        <w:rPr>
          <w:rtl/>
          <w:cs/>
          <w:lang w:val="ar_AE" w:bidi="ar_AE"/>
        </w:rPr>
        <w:t xml:space="preserve">ويخبرنا متّى عن رجل يدعى يوحنا. ويوحنا هذا كان يدعى "المعمدان"، أي الذي يُعمِّد. وهذا كان لقبًا قد أعطاه الناس له. وهذا اللقب يعني أنه كان يُعمِّد الناس. كانت المعمودية طقسًا يهوديًا يُظهر أن الناس كانت ترجع وتتوب عن طريقة حياتهم القديمة ويبدأون طريقة جديدة في الحياة. وأن "تُعمِّد" شخصًا، يعني أنك تجعله يغطس داخل الماء. والشخص الذي دخل تحت الماء هو الشخص الذي تَعمَّد. والشخص الذي اعتمد كان يقول: "أنا نادم على الأشياء السيئة التي فعلتها، وأريد أن أتغير". قبل هذا الوقت، كان غالبًا ما يُعمَّد فقط الأشخاص الذين ليسوا يهودًا لكنهم يريدون أن يصبحوا يهودًا. لكن يوحنا هنا كان يفعل شيئًا جديدًا من خلال تعميده لليهود. </w:t>
      </w:r>
    </w:p>
    <w:p>
      <w:pPr>
        <w:bidi/>
      </w:pPr>
      <w:r>
        <w:rPr>
          <w:rtl/>
          <w:cs/>
          <w:lang w:val="ar_AE" w:bidi="ar_AE"/>
        </w:rPr>
      </w:r>
      <w:r>
        <w:rPr>
          <w:rtl/>
          <w:cs/>
          <w:lang w:val="ar_AE" w:bidi="ar_AE"/>
        </w:rPr>
        <w:t>هل هناك أي طقوس في مجتمعكم تشمل استخدام الماء؟ هل يمكنكم أن تحكوا قصة عن ذلك؟ وما معنى هذا الطقس أو الفعل؟</w:t>
      </w:r>
    </w:p>
    <w:p>
      <w:pPr>
        <w:bidi/>
      </w:pPr>
      <w:r>
        <w:rPr>
          <w:rtl/>
          <w:cs/>
          <w:lang w:val="ar_AE" w:bidi="ar_AE"/>
        </w:rPr>
      </w:r>
      <w:r>
        <w:rPr>
          <w:rtl/>
          <w:cs/>
          <w:lang w:val="ar_AE" w:bidi="ar_AE"/>
        </w:rPr>
        <w:t>كان يوحنا يخبر الناس أن يتوبوا عن الأشياء السيئة التي كانوا قد فعلوها. وهؤلاء الناس لم يكونوا أسوأ من الآخرين. فكل شخص، بما في ذلك يوحنا نفسه، لم يطع الله في كل شيء وكان عليه أن يتوب ويطلب غفران الله له.</w:t>
      </w:r>
    </w:p>
    <w:p>
      <w:pPr>
        <w:bidi/>
      </w:pPr>
      <w:r>
        <w:rPr>
          <w:rtl/>
          <w:cs/>
          <w:lang w:val="ar_AE" w:bidi="ar_AE"/>
        </w:rPr>
      </w:r>
      <w:r>
        <w:rPr>
          <w:rtl/>
          <w:cs/>
          <w:lang w:val="ar_AE" w:bidi="ar_AE"/>
        </w:rPr>
        <w:t>كان يوحنا يكرز في البرية. والبرية كانت مكانًا جافًا ومنعزلًا. والآن يخبرنا متّى عن نبوة أخرى. فقبل ذلك بحوالي 700 عام، كان إشعياء النبي قد حذر إسرائيل من أن الله كان سيعاقبهم، لكنه أعطاهم أيضًا رسائل رجاء. وفي إحدى هذه الرسائل، قال إن الله سيغفر لشعب إسرائيل قريبًا، وأن عقابهم قد كمل. وأن هناك أخبارًا سارة لأن الله سيأتي كي يملك، وأنه سيعتني بشعبه. لكن قبل أن يأتي الله، كان سيأتي شخص صارخًا في البرية، ليخبر الناس أن يستعدوا لاستقباله. وأنه ينبغي لهم أن يجعلوا الطرق مستقيمة حتى يستطيع الله أن يأتي بسهولة إليهم، لأن الله سيأتي قريبًا.</w:t>
      </w:r>
    </w:p>
    <w:p>
      <w:pPr>
        <w:bidi/>
      </w:pPr>
      <w:r>
        <w:rPr>
          <w:rtl/>
          <w:cs/>
          <w:lang w:val="ar_AE" w:bidi="ar_AE"/>
        </w:rPr>
      </w:r>
      <w:r>
        <w:rPr>
          <w:rtl/>
          <w:cs/>
          <w:lang w:val="ar_AE" w:bidi="ar_AE"/>
        </w:rPr>
        <w:t>ويخبرنا متّى أن يوحنا هو هذا الشخص الذي تحدث عنه إشعياء. وكان يوحنا يكرز في البرية. وكان يخبر الناس أن يتوبوا عن خطاياهم. ومن خلال توبتهم، كانوا يستعدون لاستقبال الله. فكان الأمر كما لو أنهم كانوا يعدون طريقًا لله ليأتي إليهم بسهولة.</w:t>
      </w:r>
    </w:p>
    <w:p>
      <w:pPr>
        <w:bidi/>
      </w:pPr>
      <w:r>
        <w:rPr>
          <w:rtl/>
          <w:cs/>
          <w:lang w:val="ar_AE" w:bidi="ar_AE"/>
        </w:rPr>
      </w:r>
      <w:r>
        <w:rPr>
          <w:rtl/>
          <w:cs/>
          <w:lang w:val="ar_AE" w:bidi="ar_AE"/>
        </w:rPr>
        <w:t xml:space="preserve">وكان يوحنا يدعو الناس إلى التوبة لأن ملكوت السموات قد اقترب. وملكوت السماوات يعني ملكوت الله. وتعبير أن الملكوت قد اقترب يعني أن الله قد بدأ يحكم ويسود على الناس. </w:t>
      </w:r>
    </w:p>
    <w:p>
      <w:pPr>
        <w:bidi/>
      </w:pPr>
      <w:r>
        <w:rPr>
          <w:rtl/>
          <w:cs/>
          <w:lang w:val="ar_AE" w:bidi="ar_AE"/>
        </w:rPr>
      </w:r>
      <w:r>
        <w:rPr>
          <w:rtl/>
          <w:cs/>
          <w:lang w:val="ar_AE" w:bidi="ar_AE"/>
        </w:rPr>
        <w:t>كان يوحنا يلبس ثيابًا بسيطة ويأكل طعامًا بسيطًا. ومن خلال رؤيته في هذه الصورة، كان الناس سيتذكرون أنبياء الله في العهد القديم. كان يوحنا يبدو مثل نبي، ويتحدث مثل نبي.</w:t>
      </w:r>
    </w:p>
    <w:p>
      <w:pPr>
        <w:bidi/>
      </w:pPr>
      <w:r>
        <w:rPr>
          <w:rtl/>
          <w:cs/>
          <w:lang w:val="ar_AE" w:bidi="ar_AE"/>
        </w:rPr>
      </w:r>
      <w:r>
        <w:rPr>
          <w:rtl/>
          <w:cs/>
          <w:lang w:val="ar_AE" w:bidi="ar_AE"/>
        </w:rPr>
        <w:t>ومن بين الأشخاص الذين جاءوا إلى يوحنا، كان هناك أيضًا فريسيين وصدوقيين. وهؤلاء كانوا ينتمون إلى مجموعتين مختلفتين من القادة الدينيين لهما معتقدات مختلفة قليلًا.</w:t>
      </w:r>
    </w:p>
    <w:p>
      <w:pPr>
        <w:bidi/>
      </w:pPr>
      <w:r>
        <w:rPr>
          <w:rtl/>
          <w:cs/>
          <w:lang w:val="ar_AE" w:bidi="ar_AE"/>
        </w:rPr>
      </w:r>
      <w:r>
        <w:rPr>
          <w:rtl/>
          <w:cs/>
          <w:lang w:val="ar_AE" w:bidi="ar_AE"/>
        </w:rPr>
        <w:t xml:space="preserve">ولم يكن يوحنا مقتنعًا بأن هؤلاء القادة كانوا نادمين حقًا على خطاياهم. فيدعوهم أولاد الأفاعي. وهو يقصد أن يقول إن القادة الدينيين خطرين، وأنهم يخدعون الناس. فيسألهم يوحنا عمّن الذي أراهم أن يفلتوا من غضب الله. وهو لا يطرح سؤالًا حقًا، بل يخبرهم بأنهم حتى لو اعتمدوا منه، فلن يستطيعوا أن يفلتوا من غضب الله. لأن توبتهم ليست حقيقية. وأنهم بحاجة أن </w:t>
      </w:r>
      <w:r>
        <w:rPr>
          <w:b/>
          <w:rtl/>
          <w:cs/>
          <w:lang w:val="ar_AE" w:bidi="ar_AE"/>
        </w:rPr>
        <w:t>يُثبتوا</w:t>
      </w:r>
      <w:r>
        <w:rPr>
          <w:rtl/>
          <w:cs/>
          <w:lang w:val="ar_AE" w:bidi="ar_AE"/>
        </w:rPr>
        <w:t xml:space="preserve"> أنهم تابوا حقًا عن طريق تغيير سلوكهم.</w:t>
      </w:r>
    </w:p>
    <w:p>
      <w:pPr>
        <w:bidi/>
      </w:pPr>
      <w:r>
        <w:rPr>
          <w:rtl/>
          <w:cs/>
          <w:lang w:val="ar_AE" w:bidi="ar_AE"/>
        </w:rPr>
      </w:r>
      <w:r>
        <w:rPr>
          <w:rtl/>
          <w:cs/>
          <w:lang w:val="ar_AE" w:bidi="ar_AE"/>
        </w:rPr>
        <w:t>فيوحنا يعلم أن القادة الدينيين قد يقولون أنهم أصبحوا في أمان وأنهم نجوا من دينونة الله لأنهم كانوا من نسل إبراهيم. فإبراهيم كان الجد الأكبر لبني إسرائيل، أي اليهود. ويظن القادة الدينيون أنهم آمنون لأنهم يهود، واليهود هم الشعب الذي قد اختاره الله. فيخبرهم يوحنا أنه إذا لم يتوبوا حقًا، فلن تكون هناك فائدة من كونهم من نسل إبراهيم. فإذا أراد الله، فإنه كان يستطيع أن يُقيم من الحجارة أبناءًا لإبراهيم أي يهودًا. فمجرد كوْنهم يهودًا لا يكفي. لكن عليهم أن يتوبوا، كما يفعل غير اليهود.</w:t>
      </w:r>
    </w:p>
    <w:p>
      <w:pPr>
        <w:bidi/>
      </w:pPr>
      <w:r>
        <w:rPr>
          <w:rtl/>
          <w:cs/>
          <w:lang w:val="ar_AE" w:bidi="ar_AE"/>
        </w:rPr>
      </w:r>
      <w:r>
        <w:rPr>
          <w:rtl/>
          <w:cs/>
          <w:lang w:val="ar_AE" w:bidi="ar_AE"/>
        </w:rPr>
        <w:t>فإذا تاب الشخص حقًا، فسوف يتغير سلوكه. ويقارن يوحنا الناس بالشجرة المثمرة. فالشخص الذي لا يُظهر سلوكًا صالحًا يكون مثل شجرة لا تحمل الثمار. فيخبر يوحنا القادة الدينيين أن الفأس مستعدة لقطع مثل هذه الأشجار من أصولها. والشجرة التي تُقطَع من أصولها ستموت، وتكون بغير فائدة. كذلك كل شخص لا يظهر تغيير في سلوكه سيُعاقب.</w:t>
      </w:r>
    </w:p>
    <w:p>
      <w:pPr>
        <w:bidi/>
      </w:pPr>
      <w:r>
        <w:rPr>
          <w:rtl/>
          <w:cs/>
          <w:lang w:val="ar_AE" w:bidi="ar_AE"/>
        </w:rPr>
      </w:r>
      <w:r>
        <w:rPr>
          <w:rtl/>
          <w:cs/>
          <w:lang w:val="ar_AE" w:bidi="ar_AE"/>
        </w:rPr>
        <w:t>اعرضوا صورة فأس.</w:t>
      </w:r>
    </w:p>
    <w:p>
      <w:pPr>
        <w:bidi/>
      </w:pPr>
      <w:r>
        <w:rPr>
          <w:rtl/>
          <w:cs/>
          <w:lang w:val="ar_AE" w:bidi="ar_AE"/>
        </w:rPr>
      </w:r>
      <w:r>
        <w:rPr>
          <w:rtl/>
          <w:cs/>
          <w:lang w:val="ar_AE" w:bidi="ar_AE"/>
        </w:rPr>
        <w:t>واعرضوا صورة من شجرة مثمرة في إسرائيل، أي شجرة تين أو شجرة زيتون. فهذه أمثلة لأنواع الأشجار التي كان يوحنا يتحدث عنها. وكانت الأشجار المثمرة في إسرائيل ذات أغصان رفيعة لا يصلح خشبها لصنع أي شيء. فعندما تُقطع الشجرة المثمرة، كانت أخشابها تُستخدم فقط كحطب للنار. ما الأشجار التي تنتج ثمارًا صالحة للأكل في منطقتكم؟</w:t>
      </w:r>
    </w:p>
    <w:p>
      <w:pPr>
        <w:bidi/>
      </w:pPr>
      <w:r>
        <w:rPr>
          <w:rtl/>
          <w:cs/>
          <w:lang w:val="ar_AE" w:bidi="ar_AE"/>
        </w:rPr>
      </w:r>
      <w:r>
        <w:rPr>
          <w:rtl/>
          <w:cs/>
          <w:lang w:val="ar_AE" w:bidi="ar_AE"/>
        </w:rPr>
        <w:t>كان يوحنا يعمّد الناس بتغطيسهم في الماء. وهو يخبر الناس أنه سيأتي بعده من يُعمّد الناس معمودية مختلفة. وهذه لن تكون معمودية بالماء، بل معمودية بالروح القدس وبنار. عندما كان الناس يعتمدون بالماء، كان هذا علامة على أنهم قد تابوا وأنه قد غُفِرت لهم خطاياهم. وعندما يُغسل الشيء بالماء، يصبح طاهرًا. والنار تُطهّر أيضًا بإحراق ما هو دنس أو غير مفيد.</w:t>
      </w:r>
    </w:p>
    <w:p>
      <w:pPr>
        <w:bidi/>
      </w:pPr>
      <w:r>
        <w:rPr>
          <w:rtl/>
          <w:cs/>
          <w:lang w:val="ar_AE" w:bidi="ar_AE"/>
        </w:rPr>
      </w:r>
      <w:r>
        <w:rPr>
          <w:rtl/>
          <w:cs/>
          <w:lang w:val="ar_AE" w:bidi="ar_AE"/>
        </w:rPr>
        <w:t>ثم يستخدم يوحنا صورة أخرى من الطبيعة. القمح هو نبات يزرعه الناس من أجل استخدام بذاره، ويُسمى أيضًا الحبوب. والحبوب يمكن أن تُطحن إلى طحين حتى يتمكن الناس من خبز الخبز، أو يمكن أن تُغلي لصنع عصيدة أو حساء. وعندما ينتهى المزارع من حصاد الحنطة من حقوله، عليه أن يضربها (أو يدرسها) حتى يفصل التبن (القشر الخارجي) عن حبوب الحنطة. وهذا كان يدعى الدّرس، والمكان الذي يتم فيه هذا كان يدعى البيدر. وهذا كان مكانًا حيث يتم ضغط التربة بإحكام لجعلها مسطحًا صلبًا للغاية.</w:t>
      </w:r>
    </w:p>
    <w:p>
      <w:pPr>
        <w:bidi/>
      </w:pPr>
      <w:r>
        <w:rPr>
          <w:rtl/>
          <w:cs/>
          <w:lang w:val="ar_AE" w:bidi="ar_AE"/>
        </w:rPr>
      </w:r>
      <w:r>
        <w:rPr>
          <w:rtl/>
          <w:cs/>
          <w:lang w:val="ar_AE" w:bidi="ar_AE"/>
        </w:rPr>
        <w:t>وقشر حبوب القمح يُدعى "التبن أو القش". وهو خفيف الوزن للغاية. وبعد درس الحنطة، يستخدم المزارع أداة تُدعى شوكة التذرية (المذراة). وهي عبارة عن عصا طويلة مثل الشوكة، وكان المزارع يحرك الحنطة ويرميها لأعلى في الهواء. ثم تهب الريح لتبعد التبن مسافة صغيرة، لكن البذور تسقط ثانية مكانها على الأرض. وهذه العملية تُدعى "التذرية". ومن خلال هذه العملية، كان المزارع قادرًا على فصل الحبوب عن التبن بسهولة كبيرة. والتبن كان يُبعَد ويُحرق. فلم يكن له استخدام آخر.</w:t>
      </w:r>
    </w:p>
    <w:p>
      <w:pPr>
        <w:bidi/>
      </w:pPr>
      <w:r>
        <w:rPr>
          <w:rtl/>
          <w:cs/>
          <w:lang w:val="ar_AE" w:bidi="ar_AE"/>
        </w:rPr>
      </w:r>
      <w:r>
        <w:rPr>
          <w:rtl/>
          <w:cs/>
          <w:lang w:val="ar_AE" w:bidi="ar_AE"/>
        </w:rPr>
        <w:t>اعرضوا على الناس صورة الحنطة وهي تنمو في الحقول.</w:t>
      </w:r>
    </w:p>
    <w:p>
      <w:pPr>
        <w:bidi/>
      </w:pPr>
      <w:r>
        <w:rPr>
          <w:rtl/>
          <w:cs/>
          <w:lang w:val="ar_AE" w:bidi="ar_AE"/>
        </w:rPr>
      </w:r>
      <w:r>
        <w:rPr>
          <w:rtl/>
          <w:cs/>
          <w:lang w:val="ar_AE" w:bidi="ar_AE"/>
        </w:rPr>
        <w:t>واعرضوا صورة لمزارع يذرِّي الحنطة بشوكة التذرية.</w:t>
      </w:r>
    </w:p>
    <w:p>
      <w:pPr>
        <w:bidi/>
      </w:pPr>
      <w:r>
        <w:rPr>
          <w:rtl/>
          <w:cs/>
          <w:lang w:val="ar_AE" w:bidi="ar_AE"/>
        </w:rPr>
      </w:r>
      <w:r>
        <w:rPr>
          <w:rtl/>
          <w:cs/>
          <w:lang w:val="ar_AE" w:bidi="ar_AE"/>
        </w:rPr>
        <w:t xml:space="preserve">هل يزرع الناس القمح في منطقتكم؟ وهل يمكنكم وصف ما يفعله الناس به بعد الحصاد؟ إذا كان الناس لا يزرعون القمح، فهل هناك أنواع أخرى يزرعها الناس في منطقتكم؟ ما هي الأمور التي تشبه ذلك، وما الذي يفعلونه بشكل مختلف عن هذا الوصف للتذرية؟ </w:t>
      </w:r>
    </w:p>
    <w:p>
      <w:pPr>
        <w:bidi/>
      </w:pPr>
      <w:r>
        <w:rPr>
          <w:rtl/>
          <w:cs/>
          <w:lang w:val="ar_AE" w:bidi="ar_AE"/>
        </w:rPr>
      </w:r>
      <w:r>
        <w:rPr>
          <w:rtl/>
          <w:cs/>
          <w:lang w:val="ar_AE" w:bidi="ar_AE"/>
        </w:rPr>
        <w:t xml:space="preserve">يقول يوحنا إن الشخص الذي يأتي بعده سيكون مثل المزارع الذي يفصل الحنطة عن التبن. والأشخاص الذين لم يتوبوا سيكونون مثل التبن، وستتم معاقبتهم. بينما سيكون الآخرون مثل الحبوب. الكلمة التي تشير إلى روح في اللغة التي تحدثها يوحنا هي نفس الكلمة التي تشير إلى الريح. لذلك فعندما يتحدث يوحنا عن المعمودية بالروح القدس والنار، فإن هذا الصوت يبدو مشابهًا لعملية التذرية التي يقوم بها المزارع. وكلاهما يستخدم الريح والنار لفصل الجيد عن الرديء. </w:t>
      </w:r>
    </w:p>
    <w:p>
      <w:pPr>
        <w:bidi/>
      </w:pPr>
      <w:r>
        <w:rPr>
          <w:rtl/>
          <w:cs/>
          <w:lang w:val="ar_AE" w:bidi="ar_AE"/>
        </w:rPr>
      </w:r>
      <w:r>
        <w:rPr>
          <w:rtl/>
          <w:cs/>
          <w:lang w:val="ar_AE" w:bidi="ar_AE"/>
        </w:rPr>
        <w:t xml:space="preserve">بعض الأشخاص المهمين كان لديهم عبيد – خادم غير مأجور – يحمل صندله أو حذائه. وكان هذا عملًا وضيعًا للغاية. ويقول يوحنا إن الشخص الذي سيأتي بعده سيكون عظيمًا لدرجة أنه ليس مستحقًا أن يفعل حتي هذه المهمة الوضيعة له. </w:t>
      </w:r>
    </w:p>
    <w:p>
      <w:pPr>
        <w:bidi/>
      </w:pPr>
      <w:r>
        <w:rPr>
          <w:rtl/>
          <w:cs/>
          <w:lang w:val="ar_AE" w:bidi="ar_AE"/>
        </w:rPr>
      </w:r>
      <w:r>
        <w:rPr>
          <w:rtl/>
          <w:cs/>
          <w:lang w:val="ar_AE" w:bidi="ar_AE"/>
        </w:rPr>
        <w:t xml:space="preserve">يمكنكم عرض صورة صندل للناس، إذا كنتم بحاجة لذلك. </w:t>
      </w:r>
    </w:p>
    <w:p>
      <w:pPr>
        <w:bidi/>
      </w:pPr>
      <w:r>
        <w:rPr>
          <w:rtl/>
          <w:cs/>
          <w:lang w:val="ar_AE" w:bidi="ar_AE"/>
        </w:rPr>
      </w:r>
      <w:r>
        <w:rPr>
          <w:rtl/>
          <w:cs/>
          <w:lang w:val="ar_AE" w:bidi="ar_AE"/>
        </w:rPr>
        <w:t xml:space="preserve">حتى الآن، لم يذكر متّى من يكون هذا الشخص العظيم الذي يتحدث يوحنا عنه. لكن الآن هذا الأمر يصبح أكثر وضوحًا، لأن متّى يخبرنا بأن يسوع سيأتي كي يعتمد. </w:t>
      </w:r>
    </w:p>
    <w:p>
      <w:pPr>
        <w:bidi/>
      </w:pPr>
      <w:r>
        <w:rPr>
          <w:rtl/>
          <w:cs/>
          <w:lang w:val="ar_AE" w:bidi="ar_AE"/>
        </w:rPr>
      </w:r>
      <w:r>
        <w:rPr>
          <w:rtl/>
          <w:cs/>
          <w:lang w:val="ar_AE" w:bidi="ar_AE"/>
        </w:rPr>
        <w:t>جاء يسوع من الجليل، وهذه هي المقاطعة التي كان أبواه قد أخذاه إليها عند رجوعهما من مصر.</w:t>
      </w:r>
    </w:p>
    <w:p>
      <w:pPr>
        <w:bidi/>
      </w:pPr>
      <w:r>
        <w:rPr>
          <w:rtl/>
          <w:cs/>
          <w:lang w:val="ar_AE" w:bidi="ar_AE"/>
        </w:rPr>
      </w:r>
      <w:r>
        <w:rPr>
          <w:rtl/>
          <w:cs/>
          <w:lang w:val="ar_AE" w:bidi="ar_AE"/>
        </w:rPr>
        <w:t xml:space="preserve">ويأتي يسوع إلى يوحنا، ولا بد أنه طلب أو أشار إلى أنه يريد أن يعتمد، مثل الآخرين الذين كانوا هناك. لكن يوحنا لم يكن يريد أن يفعل هذا في البداية. فهو يَعلم أن يسوع لم يفعل شيئًا يحتاج أن يتوب عنه. </w:t>
      </w:r>
    </w:p>
    <w:p>
      <w:pPr>
        <w:bidi/>
      </w:pPr>
      <w:r>
        <w:rPr>
          <w:rtl/>
          <w:cs/>
          <w:lang w:val="ar_AE" w:bidi="ar_AE"/>
        </w:rPr>
      </w:r>
      <w:r>
        <w:rPr>
          <w:rtl/>
          <w:cs/>
          <w:lang w:val="ar_AE" w:bidi="ar_AE"/>
        </w:rPr>
        <w:t>لكن يسوع يُصر. ويقول إنه هكذا يجب أن يكون، لأن هذه هي مشيئة الله. وأنه من خلال معموديته كان يفعل الصواب ويتمم مشيئة الله. إن معمودية يسوع تُظهر أنه يريد أن يفعل العمل الذي أرسله الله إلى الأرض كي يفعله. فيسوع يتضع حاملًا ومعترفًا بخطايا لم يفعلها! وهذا يخبرنا بالفعل عن سبب مجيء يسوع إلى الأرض.</w:t>
      </w:r>
    </w:p>
    <w:p>
      <w:pPr>
        <w:bidi/>
      </w:pPr>
      <w:r>
        <w:rPr>
          <w:rtl/>
          <w:cs/>
          <w:lang w:val="ar_AE" w:bidi="ar_AE"/>
        </w:rPr>
      </w:r>
      <w:r>
        <w:rPr>
          <w:rtl/>
          <w:cs/>
          <w:lang w:val="ar_AE" w:bidi="ar_AE"/>
        </w:rPr>
        <w:t>فيفعل يوحنا ما يطلبه يسوع ويعمِّده. ثم يخرج يسوع من الماء، ويري السماوات وقد انفتحت له. ومن خلال السماوات المفتوحة، ينزل روح الله القدوس عليه. كان الروح القدس نازلًا مثل حمامة، وهي نوع من الطيور، وآتيًا عليه وحالًا على رأسه أو كتفه. وربما كان الروح القدس يشبه شكل حمامة في تلك اللحظة، أو ربما كان يتحرك مثل حمامة.</w:t>
      </w:r>
    </w:p>
    <w:p>
      <w:pPr>
        <w:bidi/>
      </w:pPr>
      <w:r>
        <w:rPr>
          <w:rtl/>
          <w:cs/>
          <w:lang w:val="ar_AE" w:bidi="ar_AE"/>
        </w:rPr>
      </w:r>
      <w:r>
        <w:rPr>
          <w:rtl/>
          <w:cs/>
          <w:lang w:val="ar_AE" w:bidi="ar_AE"/>
        </w:rPr>
        <w:t>إذا كان هناك احتياج لذلك، يمكنكم أن تعرضوا للناس صورة حمامة. لكن تذكّروا أن متّى لا يقول إن يسوع رأى حمامة، بل رأى الروح يتحرك مثل حمامة.</w:t>
      </w:r>
    </w:p>
    <w:p>
      <w:pPr>
        <w:bidi/>
      </w:pPr>
      <w:r>
        <w:rPr>
          <w:rtl/>
          <w:cs/>
          <w:lang w:val="ar_AE" w:bidi="ar_AE"/>
        </w:rPr>
      </w:r>
      <w:r>
        <w:rPr>
          <w:rtl/>
          <w:cs/>
          <w:lang w:val="ar_AE" w:bidi="ar_AE"/>
        </w:rPr>
        <w:t>ثم يسمع شخص ما صوتًا يتحدث من السماء. وهذا يعني أنه كان صوت الله. ولا يذكر متّى من هم جميع الذين يسمعون الصوت. على الأرجح كان يسوع ويوحنا هم من سمعوا الصوت، لكن متّى لا يشرح ما إذا كان الآخرين الذين كانوا هناك سمعوا الصوت أيضًا أم لا. ويقول صوت الله إن هذا الشخص – أي يسوع – هو ابنه الذي يحبه كثيرًا، وأنه مسرور به للغاية.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3 مشاهد.</w:t>
      </w:r>
    </w:p>
    <w:p>
      <w:pPr>
        <w:bidi/>
      </w:pPr>
      <w:r>
        <w:rPr>
          <w:rtl/>
          <w:cs/>
          <w:lang w:val="ar_AE" w:bidi="ar_AE"/>
        </w:rPr>
      </w:r>
      <w:r>
        <w:rPr>
          <w:b/>
          <w:rtl/>
          <w:cs/>
          <w:lang w:val="ar_AE" w:bidi="ar_AE"/>
        </w:rPr>
        <w:t>المشهد الأول:</w:t>
      </w:r>
      <w:r>
        <w:rPr>
          <w:rtl/>
          <w:cs/>
          <w:lang w:val="ar_AE" w:bidi="ar_AE"/>
        </w:rPr>
        <w:t xml:space="preserve"> يوحنا يعمد الناس.</w:t>
      </w:r>
    </w:p>
    <w:p>
      <w:pPr>
        <w:bidi/>
      </w:pPr>
      <w:r>
        <w:rPr>
          <w:rtl/>
          <w:cs/>
          <w:lang w:val="ar_AE" w:bidi="ar_AE"/>
        </w:rPr>
      </w:r>
      <w:r>
        <w:rPr>
          <w:b/>
          <w:rtl/>
          <w:cs/>
          <w:lang w:val="ar_AE" w:bidi="ar_AE"/>
        </w:rPr>
        <w:t>المشهد الثاني:</w:t>
      </w:r>
      <w:r>
        <w:rPr>
          <w:rtl/>
          <w:cs/>
          <w:lang w:val="ar_AE" w:bidi="ar_AE"/>
        </w:rPr>
        <w:t xml:space="preserve"> يحذر يوحنا القادة الدينيين أن عليهم أن يتوبوا، موضحًا أن من بعده سيأتي شخصًا أقوى منه.</w:t>
      </w:r>
    </w:p>
    <w:p>
      <w:pPr>
        <w:bidi/>
      </w:pPr>
      <w:r>
        <w:rPr>
          <w:rtl/>
          <w:cs/>
          <w:lang w:val="ar_AE" w:bidi="ar_AE"/>
        </w:rPr>
      </w:r>
      <w:r>
        <w:rPr>
          <w:b/>
          <w:rtl/>
          <w:cs/>
          <w:lang w:val="ar_AE" w:bidi="ar_AE"/>
        </w:rPr>
        <w:t>المشهد الثالث:</w:t>
      </w:r>
      <w:r>
        <w:rPr>
          <w:rtl/>
          <w:cs/>
          <w:lang w:val="ar_AE" w:bidi="ar_AE"/>
        </w:rPr>
        <w:t xml:space="preserve"> يسوع يعتمد.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يوحنا المعمدان</w:t>
      </w:r>
    </w:p>
    <w:p>
      <w:pPr>
        <w:pStyle w:val="ListBullet"/>
        <w:bidi/>
        <w:spacing w:line="240" w:lineRule="auto"/>
        <w:ind w:left="720"/>
      </w:pPr>
      <w:r>
        <w:rPr>
          <w:rtl/>
          <w:cs/>
          <w:lang w:val="ar_AE" w:bidi="ar_AE"/>
        </w:rPr>
      </w:r>
      <w:r>
        <w:rPr>
          <w:rtl/>
          <w:cs/>
          <w:lang w:val="ar_AE" w:bidi="ar_AE"/>
        </w:rPr>
        <w:t>الناس من أورشليم واليهودية والمنطقة المحيطة بنهر الأرْدُنّ</w:t>
      </w:r>
    </w:p>
    <w:p>
      <w:pPr>
        <w:pStyle w:val="ListBullet"/>
        <w:bidi/>
        <w:spacing w:line="240" w:lineRule="auto"/>
        <w:ind w:left="720"/>
      </w:pPr>
      <w:r>
        <w:rPr>
          <w:rtl/>
          <w:cs/>
          <w:lang w:val="ar_AE" w:bidi="ar_AE"/>
        </w:rPr>
      </w:r>
      <w:r>
        <w:rPr>
          <w:rtl/>
          <w:cs/>
          <w:lang w:val="ar_AE" w:bidi="ar_AE"/>
        </w:rPr>
        <w:t>الفريسيون والصدوقيون</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الله (صوته).</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 xml:space="preserve">يبدأ متّى هذا المقطع بقول "في تلك الأيام". لكنه لا يقصد أن هذه الأيام كانت نفس الأيام التي ذهبت فيها مريم ويوسف مع الطفل يسوع الصغير ليعيشوا في الناصرة. لقد مر ما يقرب من الثلاثين عامًا! كيف تبدأون رواية القصة بربطها بشكل جيد بالقصة السابقة؟ هل تحتاجون لقول شيء مثل "بعد سنوات كثيرة"؟ </w:t>
      </w:r>
    </w:p>
    <w:p>
      <w:pPr>
        <w:bidi/>
      </w:pPr>
      <w:r>
        <w:rPr>
          <w:rtl/>
          <w:cs/>
          <w:lang w:val="ar_AE" w:bidi="ar_AE"/>
        </w:rPr>
      </w:r>
      <w:r>
        <w:rPr>
          <w:rtl/>
          <w:cs/>
          <w:lang w:val="ar_AE" w:bidi="ar_AE"/>
        </w:rPr>
        <w:t>تجري أحداث القصة في البرية. يقف يوحنا بجوار نهر الأردن.</w:t>
      </w:r>
    </w:p>
    <w:p>
      <w:pPr>
        <w:bidi/>
      </w:pPr>
      <w:r>
        <w:rPr>
          <w:rtl/>
          <w:cs/>
          <w:lang w:val="ar_AE" w:bidi="ar_AE"/>
        </w:rPr>
      </w:r>
      <w:r>
        <w:rPr>
          <w:rtl/>
          <w:cs/>
          <w:lang w:val="ar_AE" w:bidi="ar_AE"/>
        </w:rPr>
        <w:t>اعرضوا على فريقكم صورة للنهر والبرية.</w:t>
      </w:r>
    </w:p>
    <w:p>
      <w:pPr>
        <w:bidi/>
      </w:pPr>
      <w:r>
        <w:rPr>
          <w:rtl/>
          <w:cs/>
          <w:lang w:val="ar_AE" w:bidi="ar_AE"/>
        </w:rPr>
      </w:r>
      <w:r>
        <w:rPr>
          <w:rtl/>
          <w:cs/>
          <w:lang w:val="ar_AE" w:bidi="ar_AE"/>
        </w:rPr>
        <w:t>يوحنا يرتدي ثيابًا مصنوعة من شعر الجمل.</w:t>
      </w:r>
    </w:p>
    <w:p>
      <w:pPr>
        <w:bidi/>
      </w:pPr>
      <w:r>
        <w:rPr>
          <w:rtl/>
          <w:cs/>
          <w:lang w:val="ar_AE" w:bidi="ar_AE"/>
        </w:rPr>
      </w:r>
      <w:r>
        <w:rPr>
          <w:rtl/>
          <w:cs/>
          <w:lang w:val="ar_AE" w:bidi="ar_AE"/>
        </w:rPr>
        <w:t>اعرضوا على فريقكم صورة جمل. اعرضوا صورة رداء مصنوع من شعر الجمل.</w:t>
      </w:r>
    </w:p>
    <w:p>
      <w:pPr>
        <w:bidi/>
      </w:pPr>
      <w:r>
        <w:rPr>
          <w:rtl/>
          <w:cs/>
          <w:lang w:val="ar_AE" w:bidi="ar_AE"/>
        </w:rPr>
      </w:r>
      <w:r>
        <w:rPr>
          <w:rtl/>
          <w:cs/>
          <w:lang w:val="ar_AE" w:bidi="ar_AE"/>
        </w:rPr>
        <w:t>كان شعر الجمل يُصنع إلى قطعة قماش خشنة. وهذا يعني أن ثيابه كانت بسيطة للغاية.</w:t>
      </w:r>
    </w:p>
    <w:p>
      <w:pPr>
        <w:bidi/>
      </w:pPr>
      <w:r>
        <w:rPr>
          <w:rtl/>
          <w:cs/>
          <w:lang w:val="ar_AE" w:bidi="ar_AE"/>
        </w:rPr>
      </w:r>
      <w:r>
        <w:rPr>
          <w:rtl/>
          <w:cs/>
          <w:lang w:val="ar_AE" w:bidi="ar_AE"/>
        </w:rPr>
        <w:t>وكان يضع حزامًا حول خصره مصنوعًا من الجلد. الجلد هو الجلد المجفف لحيوان ميت. في العهد القديم، يرتدي إيليا النبي نفس الثياب.</w:t>
      </w:r>
    </w:p>
    <w:p>
      <w:pPr>
        <w:bidi/>
      </w:pPr>
      <w:r>
        <w:rPr>
          <w:rtl/>
          <w:cs/>
          <w:lang w:val="ar_AE" w:bidi="ar_AE"/>
        </w:rPr>
      </w:r>
      <w:r>
        <w:rPr>
          <w:rtl/>
          <w:cs/>
          <w:lang w:val="ar_AE" w:bidi="ar_AE"/>
        </w:rPr>
        <w:t>يأكل يوحنا الجراد والعسل البري. كان هذا الطعام البسيط هو المتاح في البرية. كان طعام الشخص الفقير.</w:t>
      </w:r>
    </w:p>
    <w:p>
      <w:pPr>
        <w:bidi/>
      </w:pPr>
      <w:r>
        <w:rPr>
          <w:rtl/>
          <w:cs/>
          <w:lang w:val="ar_AE" w:bidi="ar_AE"/>
        </w:rPr>
      </w:r>
      <w:r>
        <w:rPr>
          <w:rtl/>
          <w:cs/>
          <w:lang w:val="ar_AE" w:bidi="ar_AE"/>
        </w:rPr>
        <w:t>الجراد هو نوع من الحشرات. وربما كان يوحنا يشويها على النار أو يغليها في الماء.</w:t>
      </w:r>
    </w:p>
    <w:p>
      <w:pPr>
        <w:bidi/>
      </w:pPr>
      <w:r>
        <w:rPr>
          <w:rtl/>
          <w:cs/>
          <w:lang w:val="ar_AE" w:bidi="ar_AE"/>
        </w:rPr>
      </w:r>
      <w:r>
        <w:rPr>
          <w:rtl/>
          <w:cs/>
          <w:lang w:val="ar_AE" w:bidi="ar_AE"/>
        </w:rPr>
        <w:t>اعرضوا على فريقكم صورة الجراد.</w:t>
      </w:r>
    </w:p>
    <w:p>
      <w:pPr>
        <w:bidi/>
      </w:pPr>
      <w:r>
        <w:rPr>
          <w:rtl/>
          <w:cs/>
          <w:lang w:val="ar_AE" w:bidi="ar_AE"/>
        </w:rPr>
      </w:r>
      <w:r>
        <w:rPr>
          <w:rtl/>
          <w:cs/>
          <w:lang w:val="ar_AE" w:bidi="ar_AE"/>
        </w:rPr>
        <w:t>يصنع النحل العسل، وهو نوع آخر من الحشرات. والعسل حلو ولزج. في كثير من الأحيان كان الناس يحتفظون بالنحل حتى يأكلوا العسل، لكن يوحنا كان يأكل العسل البري، أي أنه وجده في البرية.</w:t>
      </w:r>
    </w:p>
    <w:p>
      <w:pPr>
        <w:bidi/>
      </w:pPr>
      <w:r>
        <w:rPr>
          <w:rtl/>
          <w:cs/>
          <w:lang w:val="ar_AE" w:bidi="ar_AE"/>
        </w:rPr>
      </w:r>
      <w:r>
        <w:rPr>
          <w:rtl/>
          <w:cs/>
          <w:lang w:val="ar_AE" w:bidi="ar_AE"/>
        </w:rPr>
        <w:t>اعرضوا على فريقكم صورة لخلية نحل فيها عسل،</w:t>
      </w:r>
    </w:p>
    <w:p>
      <w:pPr>
        <w:bidi/>
      </w:pPr>
      <w:r>
        <w:rPr>
          <w:rtl/>
          <w:cs/>
          <w:lang w:val="ar_AE" w:bidi="ar_AE"/>
        </w:rPr>
      </w:r>
      <w:r>
        <w:rPr>
          <w:rtl/>
          <w:cs/>
          <w:lang w:val="ar_AE" w:bidi="ar_AE"/>
        </w:rPr>
        <w:t>يتحدث يوحنا إلى القادة الدينيين بنبرة قاسية للغاية، ويستخدم لغة تصويرية لتحذيرهم، يمكنكم استخدام عدة أشياء لتساعدكم على تذكر خطابه.</w:t>
      </w:r>
    </w:p>
    <w:p>
      <w:pPr>
        <w:bidi/>
      </w:pPr>
      <w:r>
        <w:rPr>
          <w:rtl/>
          <w:cs/>
          <w:lang w:val="ar_AE" w:bidi="ar_AE"/>
        </w:rPr>
      </w:r>
      <w:r>
        <w:rPr>
          <w:rtl/>
          <w:cs/>
          <w:lang w:val="ar_AE" w:bidi="ar_AE"/>
        </w:rPr>
        <w:t>هل يمكنكم العثور على شيء (أو أي شخص) يشبه ما يلي:</w:t>
      </w:r>
    </w:p>
    <w:p>
      <w:pPr>
        <w:pStyle w:val="ListBullet"/>
        <w:bidi/>
        <w:spacing w:line="240" w:lineRule="auto"/>
        <w:ind w:left="720"/>
      </w:pPr>
      <w:r>
        <w:rPr>
          <w:rtl/>
          <w:cs/>
          <w:lang w:val="ar_AE" w:bidi="ar_AE"/>
        </w:rPr>
      </w:r>
      <w:r>
        <w:rPr>
          <w:rtl/>
          <w:cs/>
          <w:lang w:val="ar_AE" w:bidi="ar_AE"/>
        </w:rPr>
        <w:t>حيَّة</w:t>
      </w:r>
    </w:p>
    <w:p>
      <w:pPr>
        <w:pStyle w:val="ListBullet"/>
        <w:bidi/>
        <w:spacing w:line="240" w:lineRule="auto"/>
        <w:ind w:left="720"/>
      </w:pPr>
      <w:r>
        <w:rPr>
          <w:rtl/>
          <w:cs/>
          <w:lang w:val="ar_AE" w:bidi="ar_AE"/>
        </w:rPr>
      </w:r>
      <w:r>
        <w:rPr>
          <w:rtl/>
          <w:cs/>
          <w:lang w:val="ar_AE" w:bidi="ar_AE"/>
        </w:rPr>
        <w:t>ثمرة شجرة (مثل جوز الهند، أو المانجو، أو التفاح، أو أي ثمرة أخرى تنمو على الأشجار في منطقتكم)</w:t>
      </w:r>
    </w:p>
    <w:p>
      <w:pPr>
        <w:pStyle w:val="ListBullet"/>
        <w:bidi/>
        <w:spacing w:line="240" w:lineRule="auto"/>
        <w:ind w:left="720"/>
      </w:pPr>
      <w:r>
        <w:rPr>
          <w:rtl/>
          <w:cs/>
          <w:lang w:val="ar_AE" w:bidi="ar_AE"/>
        </w:rPr>
      </w:r>
      <w:r>
        <w:rPr>
          <w:rtl/>
          <w:cs/>
          <w:lang w:val="ar_AE" w:bidi="ar_AE"/>
        </w:rPr>
        <w:t>فأس أو شيء لقطع الأشجار</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الأحجار</w:t>
      </w:r>
    </w:p>
    <w:p>
      <w:pPr>
        <w:pStyle w:val="ListBullet"/>
        <w:bidi/>
        <w:spacing w:line="240" w:lineRule="auto"/>
        <w:ind w:left="720"/>
      </w:pPr>
      <w:r>
        <w:rPr>
          <w:rtl/>
          <w:cs/>
          <w:lang w:val="ar_AE" w:bidi="ar_AE"/>
        </w:rPr>
      </w:r>
      <w:r>
        <w:rPr>
          <w:rtl/>
          <w:cs/>
          <w:lang w:val="ar_AE" w:bidi="ar_AE"/>
        </w:rPr>
        <w:t>ماء</w:t>
      </w:r>
    </w:p>
    <w:p>
      <w:pPr>
        <w:pStyle w:val="ListBullet"/>
        <w:bidi/>
        <w:spacing w:line="240" w:lineRule="auto"/>
        <w:ind w:left="720"/>
      </w:pPr>
      <w:r>
        <w:rPr>
          <w:rtl/>
          <w:cs/>
          <w:lang w:val="ar_AE" w:bidi="ar_AE"/>
        </w:rPr>
      </w:r>
      <w:r>
        <w:rPr>
          <w:rtl/>
          <w:cs/>
          <w:lang w:val="ar_AE" w:bidi="ar_AE"/>
        </w:rPr>
        <w:t>الصنادل</w:t>
      </w:r>
    </w:p>
    <w:p>
      <w:pPr>
        <w:pStyle w:val="ListBullet"/>
        <w:bidi/>
        <w:spacing w:line="240" w:lineRule="auto"/>
        <w:ind w:left="720"/>
      </w:pPr>
      <w:r>
        <w:rPr>
          <w:rtl/>
          <w:cs/>
          <w:lang w:val="ar_AE" w:bidi="ar_AE"/>
        </w:rPr>
      </w:r>
      <w:r>
        <w:rPr>
          <w:rtl/>
          <w:cs/>
          <w:lang w:val="ar_AE" w:bidi="ar_AE"/>
        </w:rPr>
        <w:t>النار (عيدان كبريت أو نار حقيقية)</w:t>
      </w:r>
    </w:p>
    <w:p>
      <w:pPr>
        <w:pStyle w:val="ListBullet"/>
        <w:bidi/>
        <w:spacing w:line="240" w:lineRule="auto"/>
        <w:ind w:left="720"/>
      </w:pPr>
      <w:r>
        <w:rPr>
          <w:rtl/>
          <w:cs/>
          <w:lang w:val="ar_AE" w:bidi="ar_AE"/>
        </w:rPr>
      </w:r>
      <w:r>
        <w:rPr>
          <w:rtl/>
          <w:cs/>
          <w:lang w:val="ar_AE" w:bidi="ar_AE"/>
        </w:rPr>
        <w:t>شيء يشبه شوكة التذرية</w:t>
      </w:r>
    </w:p>
    <w:p>
      <w:pPr>
        <w:pStyle w:val="ListBullet"/>
        <w:bidi/>
        <w:spacing w:line="240" w:lineRule="auto"/>
        <w:ind w:left="720"/>
      </w:pPr>
      <w:r>
        <w:rPr>
          <w:rtl/>
          <w:cs/>
          <w:lang w:val="ar_AE" w:bidi="ar_AE"/>
        </w:rPr>
      </w:r>
      <w:r>
        <w:rPr>
          <w:rtl/>
          <w:cs/>
          <w:lang w:val="ar_AE" w:bidi="ar_AE"/>
        </w:rPr>
        <w:t>والحبوب؟</w:t>
      </w:r>
    </w:p>
    <w:p>
      <w:pPr>
        <w:bidi/>
      </w:pPr>
      <w:r>
        <w:rPr>
          <w:rtl/>
          <w:cs/>
          <w:lang w:val="ar_AE" w:bidi="ar_AE"/>
        </w:rPr>
      </w:r>
      <w:r>
        <w:rPr>
          <w:rtl/>
          <w:cs/>
          <w:lang w:val="ar_AE" w:bidi="ar_AE"/>
        </w:rPr>
        <w:t xml:space="preserve">قد لا تكون لديكم كل هذه الأشياء بالضبط، لكن يمكنكم استخدام شيء يشبهها ولو قليلًا. ثم حاولوا تذكر خطاب يوحنا عن طريق الإمساك بالأشياء المختلفة. وخلال الخطاب يمكن أن يُمثِّل الآخرون قطع الشجرة، وتذرية الحبوب ودرسها، وكنس القش وحرقه. </w:t>
      </w:r>
    </w:p>
    <w:p>
      <w:pPr>
        <w:bidi/>
      </w:pPr>
      <w:r>
        <w:rPr>
          <w:rtl/>
          <w:cs/>
          <w:lang w:val="ar_AE" w:bidi="ar_AE"/>
        </w:rPr>
      </w:r>
      <w:r>
        <w:rPr>
          <w:rtl/>
          <w:cs/>
          <w:lang w:val="ar_AE" w:bidi="ar_AE"/>
        </w:rPr>
        <w:t>بعد وقت قصير من إلقاء يوحنا هذا الخطاب على القادة الدينيين، يأتي الرب يسوع. ربما كان ذلك في نفس اليوم، أو ربما كان بعد أيام أو أسابيع. لابد وأن يوحنا كان يكرز منذ عدة أشهر.</w:t>
      </w:r>
    </w:p>
    <w:p>
      <w:pPr>
        <w:bidi/>
      </w:pPr>
      <w:r>
        <w:rPr>
          <w:rtl/>
          <w:cs/>
          <w:lang w:val="ar_AE" w:bidi="ar_AE"/>
        </w:rPr>
      </w:r>
      <w:r>
        <w:rPr>
          <w:rtl/>
          <w:cs/>
          <w:lang w:val="ar_AE" w:bidi="ar_AE"/>
        </w:rPr>
        <w:t>أتى الرب يسوع من الجليل. وسار إلى هناك. وكانت الرحلة تستغرق عدة أيام.</w:t>
      </w:r>
    </w:p>
    <w:p>
      <w:pPr>
        <w:bidi/>
      </w:pPr>
      <w:r>
        <w:rPr>
          <w:rtl/>
          <w:cs/>
          <w:lang w:val="ar_AE" w:bidi="ar_AE"/>
        </w:rPr>
      </w:r>
      <w:r>
        <w:rPr>
          <w:rtl/>
          <w:cs/>
          <w:lang w:val="ar_AE" w:bidi="ar_AE"/>
        </w:rPr>
        <w:t>وعندما صعد الرب يسوع من الماء، انفتحت السماوات. كيف بدى ذلك في اعتقادكم؟ كيف تصفون هذا في لغتكم؟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يوحنا المعمدان</w:t>
      </w:r>
    </w:p>
    <w:p>
      <w:pPr>
        <w:pStyle w:val="ListBullet"/>
        <w:bidi/>
        <w:spacing w:line="240" w:lineRule="auto"/>
        <w:ind w:left="720"/>
      </w:pPr>
      <w:r>
        <w:rPr>
          <w:rtl/>
          <w:cs/>
          <w:lang w:val="ar_AE" w:bidi="ar_AE"/>
        </w:rPr>
      </w:r>
      <w:r>
        <w:rPr>
          <w:rtl/>
          <w:cs/>
          <w:lang w:val="ar_AE" w:bidi="ar_AE"/>
        </w:rPr>
        <w:t>الناس من أورشليم واليهودية والمنطقة المحيطة بنهر الأرْدُنّ</w:t>
      </w:r>
    </w:p>
    <w:p>
      <w:pPr>
        <w:pStyle w:val="ListBullet"/>
        <w:bidi/>
        <w:spacing w:line="240" w:lineRule="auto"/>
        <w:ind w:left="720"/>
      </w:pPr>
      <w:r>
        <w:rPr>
          <w:rtl/>
          <w:cs/>
          <w:lang w:val="ar_AE" w:bidi="ar_AE"/>
        </w:rPr>
      </w:r>
      <w:r>
        <w:rPr>
          <w:rtl/>
          <w:cs/>
          <w:lang w:val="ar_AE" w:bidi="ar_AE"/>
        </w:rPr>
        <w:t>الفريسيون والصدوقيون</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الله (صوته)</w:t>
      </w:r>
    </w:p>
    <w:p>
      <w:pPr>
        <w:bidi/>
      </w:pPr>
      <w:r>
        <w:rPr>
          <w:rtl/>
          <w:cs/>
          <w:lang w:val="ar_AE" w:bidi="ar_AE"/>
        </w:rPr>
      </w:r>
      <w:r>
        <w:rPr>
          <w:rtl/>
          <w:cs/>
          <w:lang w:val="ar_AE" w:bidi="ar_AE"/>
        </w:rPr>
        <w:t>اطلب من الفريق أن يُمثِّل القصة مرَّتَين. ينبغي أن يمثِّلوا القصة في 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انسيابية الحديث، موضوع الحَبكة، والتسلسل الزمني للقصة. انظروا إلى الأجزاء المهمة أو الصعبة من القصة أو المقطع كي تُمثِّلوا هذه الأجزاء ولا تتجاوزوا تمثيلها.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 xml:space="preserve">مثِّلوا دور يوحنا وهو يُعلن رسالته للناس. مثِّلوا دور الناس الذين يأتون ليستمعوا إليه. فكروا كيف سيتصرَّف الناس. هل يزاحمون بعضهم بعضًا ليقتربوا من يوحنا؟ هل يرغب بعض الناس في الاقتراب، أم يريدون البقاء في الخلف؟ هل يشعر الناس بالاسترخاء، أم التوتر؟ ما المُحتمَل أنْ يقوله الناس لبعضهم بعضًا؟ </w:t>
      </w:r>
    </w:p>
    <w:p>
      <w:pPr>
        <w:bidi/>
      </w:pPr>
      <w:r>
        <w:rPr>
          <w:rtl/>
          <w:cs/>
          <w:lang w:val="ar_AE" w:bidi="ar_AE"/>
        </w:rPr>
      </w:r>
      <w:r>
        <w:rPr>
          <w:rtl/>
          <w:cs/>
          <w:lang w:val="ar_AE" w:bidi="ar_AE"/>
        </w:rPr>
        <w:t>يمكنكم أن تؤدوا دور إشعياء النبي يُعلن نبوته.</w:t>
      </w:r>
    </w:p>
    <w:p>
      <w:pPr>
        <w:pStyle w:val="ListBullet"/>
        <w:bidi/>
        <w:spacing w:line="240" w:lineRule="auto"/>
        <w:ind w:left="720"/>
      </w:pPr>
      <w:r>
        <w:rPr>
          <w:rtl/>
          <w:cs/>
          <w:lang w:val="ar_AE" w:bidi="ar_AE"/>
        </w:rPr>
      </w:r>
      <w:r>
        <w:rPr>
          <w:rtl/>
          <w:cs/>
          <w:lang w:val="ar_AE" w:bidi="ar_AE"/>
        </w:rPr>
        <w:t>أوقفوا التمثيل. اسألوا المُمثِّلين الذين يؤدون دور الناس: "بماذا تشعرون عندما ترون يوحنا؟"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دور يوحنا وهو يُعمّد الناس في النهر. مثِّلوا دور بعض الناس يعتمدون ويعترفون بخطاياهم. فكِّروا كيف سيبدو هذا. لو كنتم هناك، فمَا المحتمل أنْ تكونوا قد سمعتم عندما كان الناس يعترفون بخطاياهم؟ ما الأمور التي ربما كانوا يذكرونها ليوحنا؟ كيف كان مظهر الناس عندما خرجوا من الماء، مُبلَّلين بالكامل؟ كيف بدتْ وجوههم؟ أمِن المحتمَل أن يكونوا قد ذكروا شيئًا؟</w:t>
      </w:r>
    </w:p>
    <w:p>
      <w:pPr>
        <w:pStyle w:val="ListBullet"/>
        <w:bidi/>
        <w:spacing w:line="240" w:lineRule="auto"/>
        <w:ind w:left="720"/>
      </w:pPr>
      <w:r>
        <w:rPr>
          <w:rtl/>
          <w:cs/>
          <w:lang w:val="ar_AE" w:bidi="ar_AE"/>
        </w:rPr>
      </w:r>
      <w:r>
        <w:rPr>
          <w:rtl/>
          <w:cs/>
          <w:lang w:val="ar_AE" w:bidi="ar_AE"/>
        </w:rPr>
        <w:t>أوقفوا التمثيل. اسألوا الناس: "بماذا تشعرون عندما تعتمدون؟"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مثِّلوا دور الفريسيين والصدوقيين يأتون ويطلبون المعمودية. </w:t>
      </w:r>
    </w:p>
    <w:p>
      <w:pPr>
        <w:pStyle w:val="ListBullet"/>
        <w:bidi/>
        <w:spacing w:line="240" w:lineRule="auto"/>
        <w:ind w:left="720"/>
      </w:pPr>
      <w:r>
        <w:rPr>
          <w:rtl/>
          <w:cs/>
          <w:lang w:val="ar_AE" w:bidi="ar_AE"/>
        </w:rPr>
      </w:r>
      <w:r>
        <w:rPr>
          <w:rtl/>
          <w:cs/>
          <w:lang w:val="ar_AE" w:bidi="ar_AE"/>
        </w:rPr>
        <w:t>أوقفوا التمثيل. اسألوا المُمثِّلين الذين يؤدون دورهم: "كيف تشعرون؟ وبمَ تفكرون؟"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دور يوحنا وهو يتحدث مع الفريسيين والصدوقيين، ويُشبههم بالثعابين السامة. ثم يطلب منهم أن يفعلوا أفعالًا تُثبت توبتهم. يخبرهم أنه لا يكفي أن يكونوا من نسل إبراهيم. ويخبرهم بأنهم قد يُعاقبون تمامًا مثل الشجرة التي لا تُثمر فتُقطع وتُحرق بالنار. يمكنكم استخدام الأشياء التي اخترتموها في النصوص السابقة لمساعدتكم على تذكُّر خطابه.</w:t>
      </w:r>
    </w:p>
    <w:p>
      <w:pPr>
        <w:bidi/>
      </w:pPr>
      <w:r>
        <w:rPr>
          <w:rtl/>
          <w:cs/>
          <w:lang w:val="ar_AE" w:bidi="ar_AE"/>
        </w:rPr>
      </w:r>
      <w:r>
        <w:rPr>
          <w:rtl/>
          <w:cs/>
          <w:lang w:val="ar_AE" w:bidi="ar_AE"/>
        </w:rPr>
        <w:t xml:space="preserve">مثِّلوا دور يسوع يأتي إلى يوحنا، ثم يرفض يوحنا تعميده، لكن يسوع يُصِر ويقبل العِماد بعد ذلك. </w:t>
      </w:r>
    </w:p>
    <w:p>
      <w:pPr>
        <w:pStyle w:val="ListBullet"/>
        <w:bidi/>
        <w:spacing w:line="240" w:lineRule="auto"/>
        <w:ind w:left="720"/>
      </w:pPr>
      <w:r>
        <w:rPr>
          <w:rtl/>
          <w:cs/>
          <w:lang w:val="ar_AE" w:bidi="ar_AE"/>
        </w:rPr>
      </w:r>
      <w:r>
        <w:rPr>
          <w:rtl/>
          <w:cs/>
          <w:lang w:val="ar_AE" w:bidi="ar_AE"/>
        </w:rPr>
        <w:t>أوقفوا التمثيل. اسأل المُمثِّل الذي يؤدي دور يوحنا: "كيف تشعر؟" قد تسمعون أقوالًا مثل:</w:t>
      </w:r>
    </w:p>
    <w:p>
      <w:pPr>
        <w:pStyle w:val="ListBullet"/>
        <w:bidi/>
        <w:spacing w:line="240" w:lineRule="auto"/>
        <w:ind w:left="720"/>
      </w:pPr>
      <w:r>
        <w:rPr>
          <w:rtl/>
          <w:cs/>
          <w:lang w:val="ar_AE" w:bidi="ar_AE"/>
        </w:rPr>
      </w:r>
      <w:r>
        <w:rPr>
          <w:rtl/>
          <w:cs/>
          <w:lang w:val="ar_AE" w:bidi="ar_AE"/>
        </w:rPr>
        <w:t>اسأل المُمثِّل الذي يؤدي دور يسوع: "كيف تشعر؟"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كيف يمكنكم تمثيل الروح القدس ينزل على يسوع؟</w:t>
      </w:r>
    </w:p>
    <w:p>
      <w:pPr>
        <w:pStyle w:val="ListBullet"/>
        <w:bidi/>
        <w:spacing w:line="240" w:lineRule="auto"/>
        <w:ind w:left="720"/>
      </w:pPr>
      <w:r>
        <w:rPr>
          <w:rtl/>
          <w:cs/>
          <w:lang w:val="ar_AE" w:bidi="ar_AE"/>
        </w:rPr>
      </w:r>
      <w:r>
        <w:rPr>
          <w:rtl/>
          <w:cs/>
          <w:lang w:val="ar_AE" w:bidi="ar_AE"/>
        </w:rPr>
        <w:t>اسأل المُمثِّل الذي يؤدي دور يسوع: "كيف يكون شعورك عند رؤيتك الروح القدس نازلًا، وسماعك صوت الله؟" قد تسمعون أقوالًا مثل:</w:t>
      </w:r>
    </w:p>
    <w:p>
      <w:pPr>
        <w:pStyle w:val="ListBullet"/>
        <w:bidi/>
        <w:spacing w:line="240" w:lineRule="auto"/>
        <w:ind w:left="720"/>
      </w:pPr>
      <w:r>
        <w:rPr>
          <w:rtl/>
          <w:cs/>
          <w:lang w:val="ar_AE" w:bidi="ar_AE"/>
        </w:rPr>
      </w:r>
      <w:r>
        <w:rPr>
          <w:rtl/>
          <w:cs/>
          <w:lang w:val="ar_AE" w:bidi="ar_AE"/>
        </w:rPr>
        <w:t>اسأل المُمثِّل الذي تحدَّث بصوت الله: "كيف تشعر؟" قد تسمعون أقوالًا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يوحنا يُدعى </w:t>
      </w:r>
      <w:r>
        <w:rPr>
          <w:b/>
          <w:rtl/>
          <w:cs/>
          <w:lang w:val="ar_AE" w:bidi="ar_AE"/>
        </w:rPr>
        <w:t>المعمدان</w:t>
      </w:r>
      <w:r>
        <w:rPr>
          <w:rtl/>
          <w:cs/>
          <w:lang w:val="ar_AE" w:bidi="ar_AE"/>
        </w:rPr>
        <w:t xml:space="preserve"> أو المُعَمِّد. أي الذي كان </w:t>
      </w:r>
      <w:r>
        <w:rPr>
          <w:b/>
          <w:rtl/>
          <w:cs/>
          <w:lang w:val="ar_AE" w:bidi="ar_AE"/>
        </w:rPr>
        <w:t>يُعَمِّد</w:t>
      </w:r>
      <w:r>
        <w:rPr>
          <w:rtl/>
          <w:cs/>
          <w:lang w:val="ar_AE" w:bidi="ar_AE"/>
        </w:rPr>
        <w:t xml:space="preserve"> الناس. ستجد لفظة </w:t>
      </w:r>
      <w:r>
        <w:rPr>
          <w:rtl/>
          <w:cs/>
          <w:lang w:val="ar_AE" w:bidi="ar_AE"/>
        </w:rPr>
        <w:t>معمودية</w:t>
      </w:r>
      <w:r>
        <w:rPr>
          <w:rtl/>
          <w:cs/>
          <w:lang w:val="ar_AE" w:bidi="ar_AE"/>
        </w:rPr>
        <w:t xml:space="preserve"> في قاموس الكلمات الرئيسية. استخدم نفس الكلمة التي استخدمتها في المقاطع السابقة.</w:t>
      </w:r>
    </w:p>
    <w:p>
      <w:pPr>
        <w:bidi/>
      </w:pPr>
      <w:r>
        <w:rPr>
          <w:rtl/>
          <w:cs/>
          <w:lang w:val="ar_AE" w:bidi="ar_AE"/>
        </w:rPr>
      </w:r>
      <w:r>
        <w:rPr>
          <w:rtl/>
          <w:cs/>
          <w:lang w:val="ar_AE" w:bidi="ar_AE"/>
        </w:rPr>
        <w:t xml:space="preserve">كان يوحنا يكرز في </w:t>
      </w:r>
      <w:r>
        <w:rPr>
          <w:b/>
          <w:rtl/>
          <w:cs/>
          <w:lang w:val="ar_AE" w:bidi="ar_AE"/>
        </w:rPr>
        <w:t>برية</w:t>
      </w:r>
      <w:r>
        <w:rPr>
          <w:rtl/>
          <w:cs/>
          <w:lang w:val="ar_AE" w:bidi="ar_AE"/>
        </w:rPr>
        <w:t xml:space="preserve"> أو </w:t>
      </w:r>
      <w:r>
        <w:rPr>
          <w:b/>
          <w:rtl/>
          <w:cs/>
          <w:lang w:val="ar_AE" w:bidi="ar_AE"/>
        </w:rPr>
        <w:t>صحراء</w:t>
      </w:r>
      <w:r>
        <w:rPr>
          <w:rtl/>
          <w:cs/>
          <w:lang w:val="ar_AE" w:bidi="ar_AE"/>
        </w:rPr>
        <w:t xml:space="preserve"> اليهودية. ستجد لفظة </w:t>
      </w:r>
      <w:r>
        <w:rPr>
          <w:rtl/>
          <w:cs/>
          <w:lang w:val="ar_AE" w:bidi="ar_AE"/>
        </w:rPr>
        <w:t>برية</w:t>
      </w:r>
      <w:r>
        <w:rPr>
          <w:rtl/>
          <w:cs/>
          <w:lang w:val="ar_AE" w:bidi="ar_AE"/>
        </w:rPr>
        <w:t xml:space="preserve"> في قاموس الكلمات الرئيسية. استخدم نفس الكلمة التي استخدمتها في المقاطع السابقة.</w:t>
      </w:r>
    </w:p>
    <w:p>
      <w:pPr>
        <w:bidi/>
      </w:pPr>
      <w:r>
        <w:rPr>
          <w:rtl/>
          <w:cs/>
          <w:lang w:val="ar_AE" w:bidi="ar_AE"/>
        </w:rPr>
      </w:r>
      <w:r>
        <w:rPr>
          <w:rtl/>
          <w:cs/>
          <w:lang w:val="ar_AE" w:bidi="ar_AE"/>
        </w:rPr>
        <w:t xml:space="preserve">وكان يدعو الناس إلى </w:t>
      </w:r>
      <w:r>
        <w:rPr>
          <w:b/>
          <w:rtl/>
          <w:cs/>
          <w:lang w:val="ar_AE" w:bidi="ar_AE"/>
        </w:rPr>
        <w:t>التوبة</w:t>
      </w:r>
      <w:r>
        <w:rPr>
          <w:rtl/>
          <w:cs/>
          <w:lang w:val="ar_AE" w:bidi="ar_AE"/>
        </w:rPr>
        <w:t xml:space="preserve"> لأن </w:t>
      </w:r>
      <w:r>
        <w:rPr>
          <w:b/>
          <w:rtl/>
          <w:cs/>
          <w:lang w:val="ar_AE" w:bidi="ar_AE"/>
        </w:rPr>
        <w:t>ملكوت السموات</w:t>
      </w:r>
      <w:r>
        <w:rPr>
          <w:rtl/>
          <w:cs/>
          <w:lang w:val="ar_AE" w:bidi="ar_AE"/>
        </w:rPr>
        <w:t xml:space="preserve"> قد اقترب. ستجد لفظة </w:t>
      </w:r>
      <w:r>
        <w:rPr>
          <w:rtl/>
          <w:cs/>
          <w:lang w:val="ar_AE" w:bidi="ar_AE"/>
        </w:rPr>
        <w:t>تاب/التوبة</w:t>
      </w:r>
      <w:r>
        <w:rPr>
          <w:rtl/>
          <w:cs/>
          <w:lang w:val="ar_AE" w:bidi="ar_AE"/>
        </w:rPr>
        <w:t xml:space="preserve"> في قاموس الكلمات الرئيسية. ستجد مصطلح </w:t>
      </w:r>
      <w:r>
        <w:rPr>
          <w:rtl/>
          <w:cs/>
          <w:lang w:val="ar_AE" w:bidi="ar_AE"/>
        </w:rPr>
        <w:t>ملكوت السموات</w:t>
      </w:r>
      <w:r>
        <w:rPr>
          <w:rtl/>
          <w:cs/>
          <w:lang w:val="ar_AE" w:bidi="ar_AE"/>
        </w:rPr>
        <w:t xml:space="preserve"> في قاموس الكلمات الرئيسية. يُرجى الحفاظ على اتساق ترجمة المصطلحات ووحدتها.</w:t>
      </w:r>
    </w:p>
    <w:p>
      <w:pPr>
        <w:bidi/>
      </w:pPr>
      <w:r>
        <w:rPr>
          <w:rtl/>
          <w:cs/>
          <w:lang w:val="ar_AE" w:bidi="ar_AE"/>
        </w:rPr>
      </w:r>
      <w:r>
        <w:rPr>
          <w:rtl/>
          <w:cs/>
          <w:lang w:val="ar_AE" w:bidi="ar_AE"/>
        </w:rPr>
        <w:t xml:space="preserve">ومن ضمن جاءوا ليعتمدوا، كان </w:t>
      </w:r>
      <w:r>
        <w:rPr>
          <w:b/>
          <w:rtl/>
          <w:cs/>
          <w:lang w:val="ar_AE" w:bidi="ar_AE"/>
        </w:rPr>
        <w:t>الفريسيون</w:t>
      </w:r>
      <w:r>
        <w:rPr>
          <w:rtl/>
          <w:cs/>
          <w:lang w:val="ar_AE" w:bidi="ar_AE"/>
        </w:rPr>
        <w:t xml:space="preserve"> </w:t>
      </w:r>
      <w:r>
        <w:rPr>
          <w:b/>
          <w:rtl/>
          <w:cs/>
          <w:lang w:val="ar_AE" w:bidi="ar_AE"/>
        </w:rPr>
        <w:t>والصدوقيون</w:t>
      </w:r>
      <w:r>
        <w:rPr>
          <w:rtl/>
          <w:cs/>
          <w:lang w:val="ar_AE" w:bidi="ar_AE"/>
        </w:rPr>
        <w:t>؛ وكانا فرقتان دينيتان مختلفتان ويعدان من القادة الدينيين.</w:t>
      </w:r>
    </w:p>
    <w:p>
      <w:pPr>
        <w:bidi/>
      </w:pPr>
      <w:r>
        <w:rPr>
          <w:rtl/>
          <w:cs/>
          <w:lang w:val="ar_AE" w:bidi="ar_AE"/>
        </w:rPr>
      </w:r>
      <w:r>
        <w:rPr>
          <w:rtl/>
          <w:cs/>
          <w:lang w:val="ar_AE" w:bidi="ar_AE"/>
        </w:rPr>
        <w:t xml:space="preserve">إذ كان يُعد </w:t>
      </w:r>
      <w:r>
        <w:rPr>
          <w:rtl/>
          <w:cs/>
          <w:lang w:val="ar_AE" w:bidi="ar_AE"/>
        </w:rPr>
        <w:t>الفريسيين</w:t>
      </w:r>
      <w:r>
        <w:rPr>
          <w:rtl/>
          <w:cs/>
          <w:lang w:val="ar_AE" w:bidi="ar_AE"/>
        </w:rPr>
        <w:t xml:space="preserve"> الجماعة الأكثر تأثيرًا في إسرائيل؛ فكانوا مكرسين لناموس الله، فكلمة "الفريسيين" تعني "مكرسون أو منفصلون". فقد أرادوا فصل أنفسهم عن الذين لا يتبعون شريعة الله.</w:t>
      </w:r>
    </w:p>
    <w:p>
      <w:pPr>
        <w:bidi/>
      </w:pPr>
      <w:r>
        <w:rPr>
          <w:rtl/>
          <w:cs/>
          <w:lang w:val="ar_AE" w:bidi="ar_AE"/>
        </w:rPr>
      </w:r>
      <w:r>
        <w:rPr>
          <w:rtl/>
          <w:cs/>
          <w:lang w:val="ar_AE" w:bidi="ar_AE"/>
        </w:rPr>
        <w:t xml:space="preserve">أما </w:t>
      </w:r>
      <w:r>
        <w:rPr>
          <w:rtl/>
          <w:cs/>
          <w:lang w:val="ar_AE" w:bidi="ar_AE"/>
        </w:rPr>
        <w:t>الصدوقيون</w:t>
      </w:r>
      <w:r>
        <w:rPr>
          <w:rtl/>
          <w:cs/>
          <w:lang w:val="ar_AE" w:bidi="ar_AE"/>
        </w:rPr>
        <w:t xml:space="preserve"> كانو أقل تعصبًأ في اتباع شريعة الله؛ فكانوا لا يؤمنون بأهمية أسفار العهد القديم سوى الأسفار الخمسة الأولى. وكانوا متعاونين مع الحكومة الرومانية أكثر من الفريسيين. لا نعرف حقًا ما يعنيه مصطلح "الصدوقيين".</w:t>
      </w:r>
    </w:p>
    <w:p>
      <w:pPr>
        <w:bidi/>
      </w:pPr>
      <w:r>
        <w:rPr>
          <w:rtl/>
          <w:cs/>
          <w:lang w:val="ar_AE" w:bidi="ar_AE"/>
        </w:rPr>
      </w:r>
      <w:r>
        <w:rPr>
          <w:rtl/>
          <w:cs/>
          <w:lang w:val="ar_AE" w:bidi="ar_AE"/>
        </w:rPr>
        <w:t>فكلا المصطلحين ستجدهما في قاموس الكلمات الرئيسية. استخدم نفس الكلمة التي استخدمتها في المقاطع السابقة.</w:t>
      </w:r>
    </w:p>
    <w:p>
      <w:pPr>
        <w:bidi/>
      </w:pPr>
      <w:r>
        <w:rPr>
          <w:rtl/>
          <w:cs/>
          <w:lang w:val="ar_AE" w:bidi="ar_AE"/>
        </w:rPr>
      </w:r>
      <w:r>
        <w:rPr>
          <w:rtl/>
          <w:cs/>
          <w:lang w:val="ar_AE" w:bidi="ar_AE"/>
        </w:rPr>
        <w:t xml:space="preserve">يقول يوحنا إن بعده سيأتي من سيعمد الناس </w:t>
      </w:r>
      <w:r>
        <w:rPr>
          <w:b/>
          <w:rtl/>
          <w:cs/>
          <w:lang w:val="ar_AE" w:bidi="ar_AE"/>
        </w:rPr>
        <w:t>بالروح القدس</w:t>
      </w:r>
      <w:r>
        <w:rPr>
          <w:rtl/>
          <w:cs/>
          <w:lang w:val="ar_AE" w:bidi="ar_AE"/>
        </w:rPr>
        <w:t xml:space="preserve"> ونار. فكلمة "قُدُس" تشير إلى الأشخاص أو الأشياء التي تنتمي إلى الله، أو المكرسة له، أو المتوافقة معه. يرجى الحفاظ على اتساق ترجمة المصطلح في كل المقاطع. ستجد مصطلح </w:t>
      </w:r>
      <w:r>
        <w:rPr>
          <w:rtl/>
          <w:cs/>
          <w:lang w:val="ar_AE" w:bidi="ar_AE"/>
        </w:rPr>
        <w:t>الروح القدس</w:t>
      </w:r>
      <w:r>
        <w:rPr>
          <w:rtl/>
          <w:cs/>
          <w:lang w:val="ar_AE" w:bidi="ar_AE"/>
        </w:rPr>
        <w:t xml:space="preserve"> في قاموس الكلمات الرئيسية.</w:t>
      </w:r>
    </w:p>
    <w:p>
      <w:pPr>
        <w:bidi/>
      </w:pPr>
      <w:r>
        <w:rPr>
          <w:rtl/>
          <w:cs/>
          <w:lang w:val="ar_AE" w:bidi="ar_AE"/>
        </w:rPr>
      </w:r>
      <w:r>
        <w:rPr>
          <w:rtl/>
          <w:cs/>
          <w:lang w:val="ar_AE" w:bidi="ar_AE"/>
        </w:rPr>
        <w:t xml:space="preserve">فبعد أن تعمد الرب يسوع، انفتحت </w:t>
      </w:r>
      <w:r>
        <w:rPr>
          <w:b/>
          <w:rtl/>
          <w:cs/>
          <w:lang w:val="ar_AE" w:bidi="ar_AE"/>
        </w:rPr>
        <w:t>السموات</w:t>
      </w:r>
      <w:r>
        <w:rPr>
          <w:rtl/>
          <w:cs/>
          <w:lang w:val="ar_AE" w:bidi="ar_AE"/>
        </w:rPr>
        <w:t xml:space="preserve">. قد تعني </w:t>
      </w:r>
      <w:r>
        <w:rPr>
          <w:rtl/>
          <w:cs/>
          <w:lang w:val="ar_AE" w:bidi="ar_AE"/>
        </w:rPr>
        <w:t>السماء</w:t>
      </w:r>
      <w:r>
        <w:rPr>
          <w:rtl/>
          <w:cs/>
          <w:lang w:val="ar_AE" w:bidi="ar_AE"/>
        </w:rPr>
        <w:t xml:space="preserve"> هنا السماء المرئية، أو المكان الذي يعيش فيه الله. استخدم نفس الكلمة التي استخدمتها في المقاطع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4:1–11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4: 1–11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في أكثر الترجمات المفهومة لكم.</w:t>
      </w:r>
    </w:p>
    <w:p>
      <w:pPr>
        <w:bidi/>
      </w:pPr>
      <w:r>
        <w:rPr>
          <w:rtl/>
          <w:cs/>
          <w:lang w:val="ar_AE" w:bidi="ar_AE"/>
        </w:rPr>
      </w:r>
      <w:r>
        <w:rPr>
          <w:rtl/>
          <w:cs/>
          <w:lang w:val="ar_AE" w:bidi="ar_AE"/>
        </w:rPr>
        <w:t>انتهت القصة السابقة بمعمودية يسوع، ونزول الروح القدس على يسوع (في صورة حمامة). وتكلم الله من السماء، وقال إن يسوع هو ابنه الحبيب.</w:t>
      </w:r>
    </w:p>
    <w:p>
      <w:pPr>
        <w:bidi/>
      </w:pPr>
      <w:r>
        <w:rPr>
          <w:rtl/>
          <w:cs/>
          <w:lang w:val="ar_AE" w:bidi="ar_AE"/>
        </w:rPr>
      </w:r>
      <w:r>
        <w:rPr>
          <w:rtl/>
          <w:cs/>
          <w:lang w:val="ar_AE" w:bidi="ar_AE"/>
        </w:rPr>
        <w:t>تحدث هذه القصة بعد ذلك مباشرة.</w:t>
      </w:r>
    </w:p>
    <w:p>
      <w:pPr>
        <w:bidi/>
      </w:pPr>
      <w:r>
        <w:rPr>
          <w:rtl/>
          <w:cs/>
          <w:lang w:val="ar_AE" w:bidi="ar_AE"/>
        </w:rPr>
      </w:r>
      <w:r>
        <w:rPr>
          <w:rtl/>
          <w:cs/>
          <w:lang w:val="ar_AE" w:bidi="ar_AE"/>
        </w:rPr>
        <w:t xml:space="preserve">فقد أُصعِدَ يسوع من الروح ليذهب إلى البرية. وهذا يعني أن الروح القدس كان يخبر يسوع الآن أن يذهب، أو كان يجعله يذهب، إلى البرية. كان يسوع بالفعل في البرية عندما اعتمد، لكنه الآن يذهب إلى مكان بعيد في عمق البرية. </w:t>
      </w:r>
    </w:p>
    <w:p>
      <w:pPr>
        <w:bidi/>
      </w:pPr>
      <w:r>
        <w:rPr>
          <w:rtl/>
          <w:cs/>
          <w:lang w:val="ar_AE" w:bidi="ar_AE"/>
        </w:rPr>
      </w:r>
      <w:r>
        <w:rPr>
          <w:rtl/>
          <w:cs/>
          <w:lang w:val="ar_AE" w:bidi="ar_AE"/>
        </w:rPr>
        <w:t>اعرضوا على فريقكم صورة لبرية اليهودية.</w:t>
      </w:r>
    </w:p>
    <w:p>
      <w:pPr>
        <w:bidi/>
      </w:pPr>
      <w:r>
        <w:rPr>
          <w:rtl/>
          <w:cs/>
          <w:lang w:val="ar_AE" w:bidi="ar_AE"/>
        </w:rPr>
      </w:r>
      <w:r>
        <w:rPr>
          <w:rtl/>
          <w:cs/>
          <w:lang w:val="ar_AE" w:bidi="ar_AE"/>
        </w:rPr>
        <w:t>والسبب في أن الروح القدس يفعل هذا، هو كي يُجرَّب يسوع من إبليس. فإبليس سيحاول أن يجرب يسوع كي لا يطيع الله. ولأن الروح القدس كان يقود يسوع، فنحن نعلم أن الله أراد أن يحدث ذلك. وكان يسوع بحاجة إلى أن يجتاز هذه التجربة.</w:t>
      </w:r>
    </w:p>
    <w:p>
      <w:pPr>
        <w:bidi/>
      </w:pPr>
      <w:r>
        <w:rPr>
          <w:rtl/>
          <w:cs/>
          <w:lang w:val="ar_AE" w:bidi="ar_AE"/>
        </w:rPr>
      </w:r>
      <w:r>
        <w:rPr>
          <w:rtl/>
          <w:cs/>
          <w:lang w:val="ar_AE" w:bidi="ar_AE"/>
        </w:rPr>
        <w:t>وهذه القصة تذكر إبليس، والمجرِّب والشيطان. وهذه جميعها أسماء لنفس الشخص. كان إبليس ملاكًا، لكنه تمرد على الله. فصار روحًا شريرًا. وإبليس أو الشيطان، هو الآن اسم رئيس جميع الأرواح الشريرة. وفي هذه القصة يُدعى أيضًا "المُجرِّب" لأنه يحاول أن يجرب يسوع ليفعل شيئًا خاطئًا.</w:t>
      </w:r>
    </w:p>
    <w:p>
      <w:pPr>
        <w:bidi/>
      </w:pPr>
      <w:r>
        <w:rPr>
          <w:rtl/>
          <w:cs/>
          <w:lang w:val="ar_AE" w:bidi="ar_AE"/>
        </w:rPr>
      </w:r>
      <w:r>
        <w:rPr>
          <w:rtl/>
          <w:cs/>
          <w:lang w:val="ar_AE" w:bidi="ar_AE"/>
        </w:rPr>
        <w:t>وقبل أن يبدأ إبليس في الحديث مع يسوع، صام يسوع أربعين يومًا. وهذا يعني أنه لم يأكل أي طعام خلال هذه الفترة.</w:t>
      </w:r>
    </w:p>
    <w:p>
      <w:pPr>
        <w:bidi/>
      </w:pPr>
      <w:r>
        <w:rPr>
          <w:rtl/>
          <w:cs/>
          <w:lang w:val="ar_AE" w:bidi="ar_AE"/>
        </w:rPr>
      </w:r>
      <w:r>
        <w:rPr>
          <w:rtl/>
          <w:cs/>
          <w:lang w:val="ar_AE" w:bidi="ar_AE"/>
        </w:rPr>
        <w:t>الرقم 40 مهم في الكتاب المُقَدَّس. ففي العهد القديم، صام النبي موسى أربعين يومًا قبل أن يعطي الله شعب إسرائيل وصاياه من خلال موسى. وكان بنو إسرائيل يتجولون في البرية مدة أربعين عامًا. فغالبًا ما يشير الرقم 40 إلى وقت من الإعداد.</w:t>
      </w:r>
    </w:p>
    <w:p>
      <w:pPr>
        <w:bidi/>
      </w:pPr>
      <w:r>
        <w:rPr>
          <w:rtl/>
          <w:cs/>
          <w:lang w:val="ar_AE" w:bidi="ar_AE"/>
        </w:rPr>
      </w:r>
      <w:r>
        <w:rPr>
          <w:rtl/>
          <w:cs/>
          <w:lang w:val="ar_AE" w:bidi="ar_AE"/>
        </w:rPr>
        <w:t>هل يصوم الناس في مجتمعكم؟ وما هو السبب في أنهم يفعلون ذلك؟ هل يمكنكم أن تحكوا قصة عن شخص كان يصوم لفترة طويلة جدًا؟</w:t>
      </w:r>
    </w:p>
    <w:p>
      <w:pPr>
        <w:bidi/>
      </w:pPr>
      <w:r>
        <w:rPr>
          <w:rtl/>
          <w:cs/>
          <w:lang w:val="ar_AE" w:bidi="ar_AE"/>
        </w:rPr>
      </w:r>
      <w:r>
        <w:rPr>
          <w:rtl/>
          <w:cs/>
          <w:lang w:val="ar_AE" w:bidi="ar_AE"/>
        </w:rPr>
        <w:t>يحاول إبليس ثلاث مرات أن يجرِّب يسوع كي يفعل شيء خاطئ، وفي كل مرة يجيب يسوع بنص من الكتاب المُقَدَّس. وجميع الاقتباسات الثلاثة هي وصايا كان الله قد أعطاها لبني إسرائيل من خلال موسى منذ أكثر من ألف عام. في ذلك الوقت، كان بنو إسرائيل يقيمون في البرية، ومرة تلو الأخرى كانوا يعصون الله ويخالفون وصاياه. وكان يسوع في البرية أيضًا، لكنه كان يحفظ وصايا الله.</w:t>
      </w:r>
    </w:p>
    <w:p>
      <w:pPr>
        <w:bidi/>
      </w:pPr>
      <w:r>
        <w:rPr>
          <w:rtl/>
          <w:cs/>
          <w:lang w:val="ar_AE" w:bidi="ar_AE"/>
        </w:rPr>
      </w:r>
      <w:r>
        <w:rPr>
          <w:rtl/>
          <w:cs/>
          <w:lang w:val="ar_AE" w:bidi="ar_AE"/>
        </w:rPr>
        <w:t>وعندما اعتمد يسوع، كان الله قد قال له أنه ابنه الحبيب. والشيطان الآن يريد من يسوع أن يُثبت ذلك. كان يسوع جائعًا جدًا، لكن إبليس يقول إن يسوع كان يمكنه أن يستخدم فقط قوته كابن الله ليحوِّل بعض الأحجار التي كانت مطروحة إلى خبز حتى يتمكن من الأكل. لكن يسوع يرفض أن يفعل ذلك.</w:t>
      </w:r>
    </w:p>
    <w:p>
      <w:pPr>
        <w:bidi/>
      </w:pPr>
      <w:r>
        <w:rPr>
          <w:rtl/>
          <w:cs/>
          <w:lang w:val="ar_AE" w:bidi="ar_AE"/>
        </w:rPr>
      </w:r>
      <w:r>
        <w:rPr>
          <w:rtl/>
          <w:cs/>
          <w:lang w:val="ar_AE" w:bidi="ar_AE"/>
        </w:rPr>
        <w:t>ثم يشير يسوع إلى شيء كان قد حدث في قصة البرية هذه مع بني إسرائيل، في زمن موسى. كان بنو إسرائيل جائعين ويتذمرون على الله. فأعطاهم الله طعامًا خاصًا – المنَّ – الذي كان ينزل يوميًا بشكل معجزي. ثم لاحقًا أخبر موسى بني إسرائيل أن الله قد جعل الناس يجوعون حتى يتعلموا أن طاعة الله أكثر أهمية من الطعام. فالطعام لن يُعطينا سوى حياة جسدية، لكن طاعة الله تعطينا حياة كاملة.</w:t>
      </w:r>
    </w:p>
    <w:p>
      <w:pPr>
        <w:bidi/>
      </w:pPr>
      <w:r>
        <w:rPr>
          <w:rtl/>
          <w:cs/>
          <w:lang w:val="ar_AE" w:bidi="ar_AE"/>
        </w:rPr>
      </w:r>
      <w:r>
        <w:rPr>
          <w:rtl/>
          <w:cs/>
          <w:lang w:val="ar_AE" w:bidi="ar_AE"/>
        </w:rPr>
        <w:t>فيخبر يسوع إبليس أن طاعة الله أكثر أهمية من الطعام. وهذا أيضًا يعني أنه إذا كان يسوع قد قال لبعض الأحجار أن تصير خبزًا، فإنه كان يعصى الله. فإن استخدامه قوته لنفسه لم يكن ما أراده الله من يسوع أن يفعله. وكان من المهم ليسوع أن يجتاز هذا الوقت الصعب.</w:t>
      </w:r>
    </w:p>
    <w:p>
      <w:pPr>
        <w:bidi/>
      </w:pPr>
      <w:r>
        <w:rPr>
          <w:rtl/>
          <w:cs/>
          <w:lang w:val="ar_AE" w:bidi="ar_AE"/>
        </w:rPr>
      </w:r>
      <w:r>
        <w:rPr>
          <w:rtl/>
          <w:cs/>
          <w:lang w:val="ar_AE" w:bidi="ar_AE"/>
        </w:rPr>
        <w:t xml:space="preserve">ثم يحاول إبليس مرة أخرى. فيأخذ يسوع إلى المدينة المقدَّسة، التي هي أورشليم. والمدينة تُدعى مُقَدَّسة لأن هيكل الله كان هناك، وهذا هو المكان الذي يجتمع فيه الله مع شعبه. ثم يطلب إبليس من يسوع مرة أخرى أن يُثبت أنه حقًا ابن الله بأن يقفز من أعلى نقطة في الهيكل. فإذا قفز يسوع، فحتمًا سيسقط ويموت. لكن إبليس الآن يقتبس أيضًا شيئًا من العهد القديم. فيعيد شيئًا من مزمور 91. وكان كاتب ذلك المزمور قد أظهر ثقة كبيرة في الله. فقال إنه إذا حدثت أشياء رهيبة لشعبه، فالله سوف يحميهم. و أن الملائكة كانوا يعتنون بشعبه، لذلك لن يتأذوا حتى من اصطدام أقدامهم بحجر. فيقول إبليس إنه إذا قفز يسوع إلى الأسفل، فستحمله الملائكة حتى لا يموت. وعندها كان سيثبت أنه ابن الله. </w:t>
      </w:r>
    </w:p>
    <w:p>
      <w:pPr>
        <w:bidi/>
      </w:pPr>
      <w:r>
        <w:rPr>
          <w:rtl/>
          <w:cs/>
          <w:lang w:val="ar_AE" w:bidi="ar_AE"/>
        </w:rPr>
      </w:r>
      <w:r>
        <w:rPr>
          <w:rtl/>
          <w:cs/>
          <w:lang w:val="ar_AE" w:bidi="ar_AE"/>
        </w:rPr>
        <w:t>اعرضوا على فريقكم صورة من الهيكل في أورشليم. هذا الهيكل لم يعد موجودًا الآن، فقد دمره الرومان في عام 70 ميلاديًا. وهذه الصورة هي ما يفترض الناس أنه كان سيبدو عليه.</w:t>
      </w:r>
    </w:p>
    <w:p>
      <w:pPr>
        <w:bidi/>
      </w:pPr>
      <w:r>
        <w:rPr>
          <w:rtl/>
          <w:cs/>
          <w:lang w:val="ar_AE" w:bidi="ar_AE"/>
        </w:rPr>
      </w:r>
      <w:r>
        <w:rPr>
          <w:rtl/>
          <w:cs/>
          <w:lang w:val="ar_AE" w:bidi="ar_AE"/>
        </w:rPr>
        <w:t>لا يستسلم يسوع. فهو يعلم أن إبليس يستخدم هذه الآية بطريقة خاطئة. فيقتبس مرة أخرى شيئًا من قصة برية بني إسرائيل. فموسى قال لبنو إسرائيل ألا يجربوا الله، وهذا يعني ألا يختبروا الله كي يروا ما إذا كان سيفعل شيئًا ما، أم لا.</w:t>
      </w:r>
    </w:p>
    <w:p>
      <w:pPr>
        <w:bidi/>
      </w:pPr>
      <w:r>
        <w:rPr>
          <w:rtl/>
          <w:cs/>
          <w:lang w:val="ar_AE" w:bidi="ar_AE"/>
        </w:rPr>
      </w:r>
      <w:r>
        <w:rPr>
          <w:rtl/>
          <w:cs/>
          <w:lang w:val="ar_AE" w:bidi="ar_AE"/>
        </w:rPr>
        <w:t>فيحاول إبليس مرة أخرى للمرة الثالثة. فيُظهر ليسوع جميع ممالك العالم. ويتظاهر إبليس بأنه يمتلك القدرة على أن يعطي كل هذا ليسوع، إذا خرّ يسوع وسجد لإبليس.</w:t>
      </w:r>
    </w:p>
    <w:p>
      <w:pPr>
        <w:bidi/>
      </w:pPr>
      <w:r>
        <w:rPr>
          <w:rtl/>
          <w:cs/>
          <w:lang w:val="ar_AE" w:bidi="ar_AE"/>
        </w:rPr>
      </w:r>
      <w:r>
        <w:rPr>
          <w:rtl/>
          <w:cs/>
          <w:lang w:val="ar_AE" w:bidi="ar_AE"/>
        </w:rPr>
        <w:t xml:space="preserve">لقد جاء يسوع ليملك ويخلِّص. لكنه ليس ملكًا بعد. فيجب عليه أولًا أن يتألم كثيرًا. ويتظاهر إبليس بأن يسوع يمكن أن يصبح ملكًا الآن، دون أن يمر بكل المعاناة. لكن إبليس يكذب، بالطبع. فلو سجد يسوع لإبليس، لن يكون يسوع ملكًا، بل إبليس هو من سيكون الملك. </w:t>
      </w:r>
    </w:p>
    <w:p>
      <w:pPr>
        <w:bidi/>
      </w:pPr>
      <w:r>
        <w:rPr>
          <w:rtl/>
          <w:cs/>
          <w:lang w:val="ar_AE" w:bidi="ar_AE"/>
        </w:rPr>
      </w:r>
      <w:r>
        <w:rPr>
          <w:rtl/>
          <w:cs/>
          <w:lang w:val="ar_AE" w:bidi="ar_AE"/>
        </w:rPr>
        <w:t>فيجيب يسوع مرة أخرى باقتباس من قصة البرية التي لبني إسرائيل. فقد قال الله للشعب ألا يعبدوا أحدًا سوى الله نفسه.</w:t>
      </w:r>
    </w:p>
    <w:p>
      <w:pPr>
        <w:bidi/>
      </w:pPr>
      <w:r>
        <w:rPr>
          <w:rtl/>
          <w:cs/>
          <w:lang w:val="ar_AE" w:bidi="ar_AE"/>
        </w:rPr>
      </w:r>
      <w:r>
        <w:rPr>
          <w:rtl/>
          <w:cs/>
          <w:lang w:val="ar_AE" w:bidi="ar_AE"/>
        </w:rPr>
        <w:t>وبعد المحاولة الثالثة من إبليس، يأمر يسوع الشيطان أن يرحل. فيطيع الشيطان. يدعو يسوع إبليس "شيطانًا". والشيطان يعني "الخصم".</w:t>
      </w:r>
    </w:p>
    <w:p>
      <w:pPr>
        <w:bidi/>
      </w:pPr>
      <w:r>
        <w:rPr>
          <w:rtl/>
          <w:cs/>
          <w:lang w:val="ar_AE" w:bidi="ar_AE"/>
        </w:rPr>
      </w:r>
      <w:r>
        <w:rPr>
          <w:rtl/>
          <w:cs/>
          <w:lang w:val="ar_AE" w:bidi="ar_AE"/>
        </w:rPr>
        <w:t>ثم يتركه الشيطان. فهو لم يكن ناجحًا؛ فيسوع لم يعص الله. ثم جاءت الملائكة وصارت تخدم يسوع.</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3 مشاهد.</w:t>
      </w:r>
    </w:p>
    <w:p>
      <w:pPr>
        <w:bidi/>
      </w:pPr>
      <w:r>
        <w:rPr>
          <w:rtl/>
          <w:cs/>
          <w:lang w:val="ar_AE" w:bidi="ar_AE"/>
        </w:rPr>
      </w:r>
      <w:r>
        <w:rPr>
          <w:b/>
          <w:rtl/>
          <w:cs/>
          <w:lang w:val="ar_AE" w:bidi="ar_AE"/>
        </w:rPr>
        <w:t>المشهد الأول:</w:t>
      </w:r>
      <w:r>
        <w:rPr>
          <w:rtl/>
          <w:cs/>
          <w:lang w:val="ar_AE" w:bidi="ar_AE"/>
        </w:rPr>
        <w:t xml:space="preserve"> الرب يسوع في الصحراء، صائمًا لمدة أربعين يومًا.</w:t>
      </w:r>
    </w:p>
    <w:p>
      <w:pPr>
        <w:bidi/>
      </w:pPr>
      <w:r>
        <w:rPr>
          <w:rtl/>
          <w:cs/>
          <w:lang w:val="ar_AE" w:bidi="ar_AE"/>
        </w:rPr>
      </w:r>
      <w:r>
        <w:rPr>
          <w:b/>
          <w:rtl/>
          <w:cs/>
          <w:lang w:val="ar_AE" w:bidi="ar_AE"/>
        </w:rPr>
        <w:t>المشهد الثاني:</w:t>
      </w:r>
      <w:r>
        <w:rPr>
          <w:rtl/>
          <w:cs/>
          <w:lang w:val="ar_AE" w:bidi="ar_AE"/>
        </w:rPr>
        <w:t xml:space="preserve"> يحاول إبليس أن يجعل الرب يسوع يعصي الله.</w:t>
      </w:r>
    </w:p>
    <w:p>
      <w:pPr>
        <w:bidi/>
      </w:pPr>
      <w:r>
        <w:rPr>
          <w:rtl/>
          <w:cs/>
          <w:lang w:val="ar_AE" w:bidi="ar_AE"/>
        </w:rPr>
      </w:r>
      <w:r>
        <w:rPr>
          <w:b/>
          <w:rtl/>
          <w:cs/>
          <w:lang w:val="ar_AE" w:bidi="ar_AE"/>
        </w:rPr>
        <w:t>المشهد الثالث:</w:t>
      </w:r>
      <w:r>
        <w:rPr>
          <w:rtl/>
          <w:cs/>
          <w:lang w:val="ar_AE" w:bidi="ar_AE"/>
        </w:rPr>
        <w:t xml:space="preserve"> الملائكة تعتني بالرب يسوع.</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 xml:space="preserve">إبليس (الشيطان) </w:t>
      </w:r>
    </w:p>
    <w:p>
      <w:pPr>
        <w:pStyle w:val="ListBullet"/>
        <w:bidi/>
        <w:spacing w:line="240" w:lineRule="auto"/>
        <w:ind w:left="720"/>
      </w:pPr>
      <w:r>
        <w:rPr>
          <w:rtl/>
          <w:cs/>
          <w:lang w:val="ar_AE" w:bidi="ar_AE"/>
        </w:rPr>
      </w:r>
      <w:r>
        <w:rPr>
          <w:rtl/>
          <w:cs/>
          <w:lang w:val="ar_AE" w:bidi="ar_AE"/>
        </w:rPr>
        <w:t>الملائكة</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يبدأ المقطع بكلمة "ثم". وهذا يعني بعد أن اعتمد الرب يسوع.</w:t>
      </w:r>
    </w:p>
    <w:p>
      <w:pPr>
        <w:bidi/>
      </w:pPr>
      <w:r>
        <w:rPr>
          <w:rtl/>
          <w:cs/>
          <w:lang w:val="ar_AE" w:bidi="ar_AE"/>
        </w:rPr>
      </w:r>
      <w:r>
        <w:rPr>
          <w:rtl/>
          <w:cs/>
          <w:lang w:val="ar_AE" w:bidi="ar_AE"/>
        </w:rPr>
        <w:t>كان الرب يسوع في البرية بالفعل عندما اعتمد؛ لأن يوحنا كان يُعظ من البرية. لكن الآن، ينتقل الرب يسوع أبعد إلى مكان أكثر عزلة. وسيكون وحيدًا لمدة أربعين يومًا. لن يأخذ حتى طعامًا بسيطًا كالذي كان يوحنا يأكله. ويقوده الروح القدس إلى هناك. الروح القدس ليس شخصًا مرئيًا. فهو لا يجبر الرب يسوع، وكأن ليس لديه خيار. لكنه بطريقة ما، يوضح للرب يسوع أن الله يريده أن يذهب إلى عمق أكبر في البرية.</w:t>
      </w:r>
    </w:p>
    <w:p>
      <w:pPr>
        <w:bidi/>
      </w:pPr>
      <w:r>
        <w:rPr>
          <w:rtl/>
          <w:cs/>
          <w:lang w:val="ar_AE" w:bidi="ar_AE"/>
        </w:rPr>
      </w:r>
      <w:r>
        <w:rPr>
          <w:rtl/>
          <w:cs/>
          <w:lang w:val="ar_AE" w:bidi="ar_AE"/>
        </w:rPr>
        <w:t>في البرية، كان الطقس حارًا في النهار وباردًا في الليل. وفي الليل، يأتي النور الوحيد من النجوم والقمر. ستكون هناك حيوانات برية وطيور، وربما تهب رياح حارة في النهار. لابد وأنه كان هناك العديد من الأحجار التي يمكن لإبليس أن يشير إليها. وإذا كان شخص ما جائعًا للغاية، يمكن لرؤيته أن تخدعه. سيكون من السهل تخيل أن الحجر سيكون خبزًا في الواقع. تخيل لو أنك تملك القدرة لتحويله إلى خبز بالفعل!</w:t>
      </w:r>
    </w:p>
    <w:p>
      <w:pPr>
        <w:bidi/>
      </w:pPr>
      <w:r>
        <w:rPr>
          <w:rtl/>
          <w:cs/>
          <w:lang w:val="ar_AE" w:bidi="ar_AE"/>
        </w:rPr>
      </w:r>
      <w:r>
        <w:rPr>
          <w:rtl/>
          <w:cs/>
          <w:lang w:val="ar_AE" w:bidi="ar_AE"/>
        </w:rPr>
        <w:t>ويأخذ إبليس الرب يسوع إلى أورشليم. وهذا يعني أن هذا حدث، على الأرجح، في رؤية: وليس أن الرب يسوع قد ذهب إلى أورشليم حقًا.</w:t>
      </w:r>
    </w:p>
    <w:p>
      <w:pPr>
        <w:bidi/>
      </w:pPr>
      <w:r>
        <w:rPr>
          <w:rtl/>
          <w:cs/>
          <w:lang w:val="ar_AE" w:bidi="ar_AE"/>
        </w:rPr>
      </w:r>
      <w:r>
        <w:rPr>
          <w:rtl/>
          <w:cs/>
          <w:lang w:val="ar_AE" w:bidi="ar_AE"/>
        </w:rPr>
        <w:t>وكان الهيكل مبنى كبيرًا وعاليًا للغاية. وإذا قفز إنسان من الأعلى، سيسحق حتى الموت على الأرض الحجرية في الأسفل.</w:t>
      </w:r>
    </w:p>
    <w:p>
      <w:pPr>
        <w:bidi/>
      </w:pPr>
      <w:r>
        <w:rPr>
          <w:rtl/>
          <w:cs/>
          <w:lang w:val="ar_AE" w:bidi="ar_AE"/>
        </w:rPr>
      </w:r>
      <w:r>
        <w:rPr>
          <w:rtl/>
          <w:cs/>
          <w:lang w:val="ar_AE" w:bidi="ar_AE"/>
        </w:rPr>
        <w:t>ثم يأخذ إبليس الرب يسوع على جبل عال. ويظهر إبليس ليسوع جميع ممالك العالم. ويُبين له مدى أهمية وعظمة هذه الممالك. ليس من الممكن جسديًا رؤية جميع ممالك العالم من جبل واحد. أعطى إبليس الرب يسوع رؤى – وكأنه يعرض عليه فيلمًا.</w:t>
      </w:r>
    </w:p>
    <w:p>
      <w:pPr>
        <w:bidi/>
      </w:pPr>
      <w:r>
        <w:rPr>
          <w:rtl/>
          <w:cs/>
          <w:lang w:val="ar_AE" w:bidi="ar_AE"/>
        </w:rPr>
      </w:r>
      <w:r>
        <w:rPr>
          <w:rtl/>
          <w:cs/>
          <w:lang w:val="ar_AE" w:bidi="ar_AE"/>
        </w:rPr>
        <w:t>اعرضوا على الناس صورة تُظهر منظرًا بانوراميًا يمكن للمرء أن يراه من أعلى جبل عال للغاية. مع وجود طقس صافٍ – ولا يوجد ضباب على الإطلاق – يمكنكم رؤية دائرة واسعة جدًا إذا كنتم على قمة جبل عالٍ.</w:t>
      </w:r>
    </w:p>
    <w:p>
      <w:pPr>
        <w:bidi/>
      </w:pPr>
      <w:r>
        <w:rPr>
          <w:rtl/>
          <w:cs/>
          <w:lang w:val="ar_AE" w:bidi="ar_AE"/>
        </w:rPr>
      </w:r>
      <w:r>
        <w:rPr>
          <w:rtl/>
          <w:cs/>
          <w:lang w:val="ar_AE" w:bidi="ar_AE"/>
        </w:rPr>
        <w:t>في كل مرة يجيب فيها الرب يسوع إبليس، يبدأ إجابته بكلمة "إنه مكتوب". وهذا يعني أن الرب يسوع يشير إلى كلمات موجودة في الكتاب المُقَدَّس العبراني، ما نُسميه الآن بالعهد القديم. احرصوا على أن تكون إجاباتكم الثلاث التي يقولها الرب يسوع تحتوي على نفس الكلمات في كل مرة، حتى يكون من الواضح أن الرب يسوع يقتبس من الأسفار المُقَدَّسة في كل مرة.</w:t>
      </w:r>
    </w:p>
    <w:p>
      <w:pPr>
        <w:bidi/>
      </w:pPr>
      <w:r>
        <w:rPr>
          <w:rtl/>
          <w:cs/>
          <w:lang w:val="ar_AE" w:bidi="ar_AE"/>
        </w:rPr>
      </w:r>
      <w:r>
        <w:rPr>
          <w:rtl/>
          <w:cs/>
          <w:lang w:val="ar_AE" w:bidi="ar_AE"/>
        </w:rPr>
        <w:t>وفي المرة الثانية التي يحاول فيها إبليس أن يغوي الرب يسوع، يستخدم أيضًا هذه الكلمات نفسها: "إنه مكتوب". ومن المهم أن تجعلوا الشخص الذي يقوم بدور إبليس يستخدم نفس الكلمات التي استخدمها الرب يسوع، حتى يدرك مستمعيكم أن إبليس يحاول القيام بنفس الشيء الذي يقوم به الرب يسوع، أي الاقتباس من الأسفار المقدسة.</w:t>
      </w:r>
    </w:p>
    <w:p>
      <w:pPr>
        <w:bidi/>
      </w:pPr>
      <w:r>
        <w:rPr>
          <w:rtl/>
          <w:cs/>
          <w:lang w:val="ar_AE" w:bidi="ar_AE"/>
        </w:rPr>
      </w:r>
      <w:r>
        <w:rPr>
          <w:rtl/>
          <w:cs/>
          <w:lang w:val="ar_AE" w:bidi="ar_AE"/>
        </w:rPr>
        <w:t>وبمجرد أن يغادر إبليس، تأتي الملائكة لتخدم الرب يسوع. وعلى الأرجح أعطوه الطعام والماء. ويساعدونه على الشفاء من صوم الأربعين يومًا ومن إغواء إبليس. وهذا سيعيد للرب يسوع قوته الجسدية، حتى يستطيع العودة سيرًا، خارجًا من البرية، وعائدًا إلى المدن والقرى.</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 xml:space="preserve">إبليس (الشيطان) </w:t>
      </w:r>
    </w:p>
    <w:p>
      <w:pPr>
        <w:pStyle w:val="ListBullet"/>
        <w:bidi/>
        <w:spacing w:line="240" w:lineRule="auto"/>
        <w:ind w:left="720"/>
      </w:pPr>
      <w:r>
        <w:rPr>
          <w:rtl/>
          <w:cs/>
          <w:lang w:val="ar_AE" w:bidi="ar_AE"/>
        </w:rPr>
      </w:r>
      <w:r>
        <w:rPr>
          <w:rtl/>
          <w:cs/>
          <w:lang w:val="ar_AE" w:bidi="ar_AE"/>
        </w:rPr>
        <w:t>الملائكة</w:t>
      </w:r>
    </w:p>
    <w:p>
      <w:pPr>
        <w:bidi/>
      </w:pPr>
      <w:r>
        <w:rPr>
          <w:rtl/>
          <w:cs/>
          <w:lang w:val="ar_AE" w:bidi="ar_AE"/>
        </w:rPr>
      </w:r>
      <w:r>
        <w:rPr>
          <w:rtl/>
          <w:cs/>
          <w:lang w:val="ar_AE" w:bidi="ar_AE"/>
        </w:rPr>
        <w:t>اطلب من الفريق أن يُمثِّل القصة مرَّتَين. ينبغي أن يمثِّلوا القصة في 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انسيابية الحديث، موضوع الحَبكة، والتسلسل الزمني للقصة. انظروا إلى الأجزاء المهمة أو الصعبة من القصة أو المقطع كي تُمثِّلوا هذه الأجزاء ولا تتجاوزوا تمثيلها.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قد يكون من المفيد تمثيل يسوع مرة أخرى وهو يعتمد، والروح القدس نازلًا عليه، ويقول الله إن يسوع هو ابنه الحبيب.</w:t>
      </w:r>
    </w:p>
    <w:p>
      <w:pPr>
        <w:bidi/>
      </w:pPr>
      <w:r>
        <w:rPr>
          <w:rtl/>
          <w:cs/>
          <w:lang w:val="ar_AE" w:bidi="ar_AE"/>
        </w:rPr>
      </w:r>
      <w:r>
        <w:rPr>
          <w:rtl/>
          <w:cs/>
          <w:lang w:val="ar_AE" w:bidi="ar_AE"/>
        </w:rPr>
        <w:t>اسأل المُمثِّل الذي يؤدي دور يسوع: "كيف شعرت عندما حدث هذا؟" قد تسمعون كلمات مثل: "أشعر بالسعادة، "أشعر بالتشجيع".</w:t>
      </w:r>
    </w:p>
    <w:p>
      <w:pPr>
        <w:bidi/>
      </w:pPr>
      <w:r>
        <w:rPr>
          <w:rtl/>
          <w:cs/>
          <w:lang w:val="ar_AE" w:bidi="ar_AE"/>
        </w:rPr>
      </w:r>
      <w:r>
        <w:rPr>
          <w:rtl/>
          <w:cs/>
          <w:lang w:val="ar_AE" w:bidi="ar_AE"/>
        </w:rPr>
        <w:t>مثِّلوا يسوع يقوده الروح القدس إلى البرية ويصوم مدة أربعين يومًا.</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يسوع: "بما أنك منفردًا في البرية، ما الأصوات التي من المحتمل أنْ تسمعها؟ ما الذي تظن أنك تراه؟ بعد 40 يومًا من وجودك هنا وصومك، كيف يشعر جسدك؟ كيف تشعر بشرتك؟ فمك؟ عيناك؟ معدتك؟ قدماك؟" قد تسمعون إجابات مثل: "أشعر بضعف شديد، جسمي كله يؤلمني وشفتيّ مُتشقِّقة، وجلدي يحترق".</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دور إبليس الذي يحاول إغراء يسوع ليحوّل الأحجار إلى خُبز.</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يسوع: "كيف تشعر؟" و بمَ تفكر؟"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رفض يسوع.</w:t>
      </w:r>
    </w:p>
    <w:p>
      <w:pPr>
        <w:bidi/>
      </w:pPr>
      <w:r>
        <w:rPr>
          <w:rtl/>
          <w:cs/>
          <w:lang w:val="ar_AE" w:bidi="ar_AE"/>
        </w:rPr>
      </w:r>
      <w:r>
        <w:rPr>
          <w:rtl/>
          <w:cs/>
          <w:lang w:val="ar_AE" w:bidi="ar_AE"/>
        </w:rPr>
        <w:t>مثِّلوا دور إبليس يأخذ يسوع إلى أورشليم، إلى أعلى نقطة في الهيكل، ويقترح أن يقفز يسوع إلى الأسفل.</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يسوع: "كيف تشعر؟" و بمَ تفكر؟"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رد فعل يسوع على الشيطان.</w:t>
      </w:r>
    </w:p>
    <w:p>
      <w:pPr>
        <w:bidi/>
      </w:pPr>
      <w:r>
        <w:rPr>
          <w:rtl/>
          <w:cs/>
          <w:lang w:val="ar_AE" w:bidi="ar_AE"/>
        </w:rPr>
      </w:r>
      <w:r>
        <w:rPr>
          <w:rtl/>
          <w:cs/>
          <w:lang w:val="ar_AE" w:bidi="ar_AE"/>
        </w:rPr>
        <w:t>مثِّلوا دور إبليس يأخذ يسوع إلى جبل عالٍ ويُظهر له جميع ممالك العالَم، ويخبره أنه سيعطيه إياها إذا سجد يسوع له.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يسوع: "كيف تشعر؟" و بمَ تفكر؟"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رد فعل يسوع على الشيطان وهو يخبره بأنْ يرحل.</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إبليس: "كيف تشعر؟" و بمَ تفكر؟"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دور إبليس وهو يرحل ثم تأتي الملائكة لتخدم يسوع.</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يسوع: "كيف تشعر؟" قد تسمعون أقوالًا مثل:</w:t>
      </w:r>
    </w:p>
    <w:p>
      <w:pPr>
        <w:pStyle w:val="ListBullet"/>
        <w:bidi/>
        <w:spacing w:line="240" w:lineRule="auto"/>
        <w:ind w:left="720"/>
      </w:pPr>
      <w:r>
        <w:rPr>
          <w:rtl/>
          <w:cs/>
          <w:lang w:val="ar_AE" w:bidi="ar_AE"/>
        </w:rPr>
      </w:r>
      <w:r>
        <w:rPr>
          <w:rtl/>
          <w:cs/>
          <w:lang w:val="ar_AE" w:bidi="ar_AE"/>
        </w:rPr>
        <w:t>اسأل المُمثِّلين الذي يؤدون دور الملائكة: "كيف تشعرون؟" قد تسمعون أقوالًا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b/>
          <w:rtl/>
          <w:cs/>
          <w:lang w:val="ar_AE" w:bidi="ar_AE"/>
        </w:rPr>
        <w:t>فصام</w:t>
      </w:r>
      <w:r>
        <w:rPr>
          <w:rtl/>
          <w:cs/>
          <w:lang w:val="ar_AE" w:bidi="ar_AE"/>
        </w:rPr>
        <w:t xml:space="preserve"> الرب يسوع أربعين يومًا، </w:t>
      </w:r>
      <w:r>
        <w:rPr>
          <w:b/>
          <w:rtl/>
          <w:cs/>
          <w:lang w:val="ar_AE" w:bidi="ar_AE"/>
        </w:rPr>
        <w:t>الصوم</w:t>
      </w:r>
      <w:r>
        <w:rPr>
          <w:rtl/>
          <w:cs/>
          <w:lang w:val="ar_AE" w:bidi="ar_AE"/>
        </w:rPr>
        <w:t xml:space="preserve"> يعني أنه انقطع عن تناول الطعام، لم يذكر البشير متّى ما إذا كان قد شرب الماء أم لا، إذ المياه شحيحة حيث كان!</w:t>
      </w:r>
    </w:p>
    <w:p>
      <w:pPr>
        <w:bidi/>
      </w:pPr>
      <w:r>
        <w:rPr>
          <w:rtl/>
          <w:cs/>
          <w:lang w:val="ar_AE" w:bidi="ar_AE"/>
        </w:rPr>
      </w:r>
      <w:r>
        <w:rPr>
          <w:rtl/>
          <w:cs/>
          <w:lang w:val="ar_AE" w:bidi="ar_AE"/>
        </w:rPr>
        <w:t xml:space="preserve">فأتى إبليس </w:t>
      </w:r>
      <w:r>
        <w:rPr>
          <w:b/>
          <w:rtl/>
          <w:cs/>
          <w:lang w:val="ar_AE" w:bidi="ar_AE"/>
        </w:rPr>
        <w:t>ليجرب</w:t>
      </w:r>
      <w:r>
        <w:rPr>
          <w:rtl/>
          <w:cs/>
          <w:lang w:val="ar_AE" w:bidi="ar_AE"/>
        </w:rPr>
        <w:t xml:space="preserve"> الرب يسوع؛ التجربة هنا تعني الإغواء. </w:t>
      </w:r>
      <w:r>
        <w:rPr>
          <w:b/>
          <w:rtl/>
          <w:cs/>
          <w:lang w:val="ar_AE" w:bidi="ar_AE"/>
        </w:rPr>
        <w:t>فالشيطان</w:t>
      </w:r>
      <w:r>
        <w:rPr>
          <w:rtl/>
          <w:cs/>
          <w:lang w:val="ar_AE" w:bidi="ar_AE"/>
        </w:rPr>
        <w:t xml:space="preserve"> رئيس كل الأرواح الشريرة، </w:t>
      </w:r>
    </w:p>
    <w:p>
      <w:pPr>
        <w:bidi/>
      </w:pPr>
      <w:r>
        <w:rPr>
          <w:rtl/>
          <w:cs/>
          <w:lang w:val="ar_AE" w:bidi="ar_AE"/>
        </w:rPr>
      </w:r>
      <w:r>
        <w:rPr>
          <w:b/>
          <w:rtl/>
          <w:cs/>
          <w:lang w:val="ar_AE" w:bidi="ar_AE"/>
        </w:rPr>
        <w:t>وإبليس</w:t>
      </w:r>
      <w:r>
        <w:rPr>
          <w:rtl/>
          <w:cs/>
          <w:lang w:val="ar_AE" w:bidi="ar_AE"/>
        </w:rPr>
        <w:t xml:space="preserve"> أحد أساميه الأخرى، ويعني "العدو" و"المشتكي".</w:t>
      </w:r>
    </w:p>
    <w:p>
      <w:pPr>
        <w:bidi/>
      </w:pPr>
      <w:r>
        <w:rPr>
          <w:rtl/>
          <w:cs/>
          <w:lang w:val="ar_AE" w:bidi="ar_AE"/>
        </w:rPr>
      </w:r>
      <w:r>
        <w:rPr>
          <w:rtl/>
          <w:cs/>
          <w:lang w:val="ar_AE" w:bidi="ar_AE"/>
        </w:rPr>
        <w:t>ناقشوا مع فريقكم كيف ستترجمون هذين المصطلحين المختلفين. هل تحبذون استخدام كلمة قريبة من "الشيطان" و"إبليس"، أم تريدون وصفهما بعبارة؟ هل تتضمن ثقافتك مصطلح يوضح عبارة رئيس الأرواح الشريرة، أو أقوى روح شريرة؟ إلى أي مدى سيختلف هذا الكائن أو يشبه معنى اسمه في الكتاب المقدس؟</w:t>
      </w:r>
    </w:p>
    <w:p>
      <w:pPr>
        <w:bidi/>
      </w:pPr>
      <w:r>
        <w:rPr>
          <w:rtl/>
          <w:cs/>
          <w:lang w:val="ar_AE" w:bidi="ar_AE"/>
        </w:rPr>
      </w:r>
      <w:r>
        <w:rPr>
          <w:rtl/>
          <w:cs/>
          <w:lang w:val="ar_AE" w:bidi="ar_AE"/>
        </w:rPr>
        <w:t xml:space="preserve">ستجد مصطلحي </w:t>
      </w:r>
      <w:r>
        <w:rPr>
          <w:b/>
          <w:rtl/>
          <w:cs/>
          <w:lang w:val="ar_AE" w:bidi="ar_AE"/>
        </w:rPr>
        <w:t>إبليس</w:t>
      </w:r>
      <w:r>
        <w:rPr>
          <w:rtl/>
          <w:cs/>
          <w:lang w:val="ar_AE" w:bidi="ar_AE"/>
        </w:rPr>
        <w:t xml:space="preserve"> و</w:t>
      </w:r>
      <w:r>
        <w:rPr>
          <w:b/>
          <w:rtl/>
          <w:cs/>
          <w:lang w:val="ar_AE" w:bidi="ar_AE"/>
        </w:rPr>
        <w:t>شيطان</w:t>
      </w:r>
      <w:r>
        <w:rPr>
          <w:rtl/>
          <w:cs/>
          <w:lang w:val="ar_AE" w:bidi="ar_AE"/>
        </w:rPr>
        <w:t xml:space="preserve"> في قاموس الكلمات الرئيسية. استخدم نفس الكلمة التي استخدمتها في المقاطع السابقة.</w:t>
      </w:r>
    </w:p>
    <w:p>
      <w:pPr>
        <w:bidi/>
      </w:pPr>
      <w:r>
        <w:rPr>
          <w:rtl/>
          <w:cs/>
          <w:lang w:val="ar_AE" w:bidi="ar_AE"/>
        </w:rPr>
      </w:r>
      <w:r>
        <w:rPr>
          <w:b/>
          <w:rtl/>
          <w:cs/>
          <w:lang w:val="ar_AE" w:bidi="ar_AE"/>
        </w:rPr>
        <w:t>فالمجرب</w:t>
      </w:r>
      <w:r>
        <w:rPr>
          <w:rtl/>
          <w:cs/>
          <w:lang w:val="ar_AE" w:bidi="ar_AE"/>
        </w:rPr>
        <w:t xml:space="preserve"> يعني كائن ما يغوى أو يمتحن آخر.</w:t>
      </w:r>
    </w:p>
    <w:p>
      <w:pPr>
        <w:bidi/>
      </w:pPr>
      <w:r>
        <w:rPr>
          <w:rtl/>
          <w:cs/>
          <w:lang w:val="ar_AE" w:bidi="ar_AE"/>
        </w:rPr>
      </w:r>
      <w:r>
        <w:rPr>
          <w:rtl/>
          <w:cs/>
          <w:lang w:val="ar_AE" w:bidi="ar_AE"/>
        </w:rPr>
        <w:t xml:space="preserve">لذا فالشيطان يريد الرب يسوع يثبت أنه </w:t>
      </w:r>
      <w:r>
        <w:rPr>
          <w:b/>
          <w:rtl/>
          <w:cs/>
          <w:lang w:val="ar_AE" w:bidi="ar_AE"/>
        </w:rPr>
        <w:t>ابن الله</w:t>
      </w:r>
      <w:r>
        <w:rPr>
          <w:rtl/>
          <w:cs/>
          <w:lang w:val="ar_AE" w:bidi="ar_AE"/>
        </w:rPr>
        <w:t>. فعبارة "ابن" الله تعني أن الرب يسوع يحمل علاقة خاصة وفريدة مع الله الآب. هذا لا يعني أن الله هو أب يسوع بالمعنى البشري، كما يكون الإنسان أب لابن. فهذا اللقب للرب يسوع "ابن الله" يعني أيضًا أنه هو المسيا، الملك والمخلّص الموعود الذي وعد الله بإرساله ليخلّص شعبه.</w:t>
      </w:r>
    </w:p>
    <w:p>
      <w:pPr>
        <w:bidi/>
      </w:pPr>
      <w:r>
        <w:rPr>
          <w:rtl/>
          <w:cs/>
          <w:lang w:val="ar_AE" w:bidi="ar_AE"/>
        </w:rPr>
      </w:r>
      <w:r>
        <w:rPr>
          <w:rtl/>
          <w:cs/>
          <w:lang w:val="ar_AE" w:bidi="ar_AE"/>
        </w:rPr>
        <w:t xml:space="preserve">ستجد مصطلح </w:t>
      </w:r>
      <w:r>
        <w:rPr>
          <w:b/>
          <w:rtl/>
          <w:cs/>
          <w:lang w:val="ar_AE" w:bidi="ar_AE"/>
        </w:rPr>
        <w:t>ابن الله</w:t>
      </w:r>
      <w:r>
        <w:rPr>
          <w:rtl/>
          <w:cs/>
          <w:lang w:val="ar_AE" w:bidi="ar_AE"/>
        </w:rPr>
        <w:t xml:space="preserve"> في قاموس الكلمات الرئيسية. يرجى الحفاظ على وحدة المصطلحات.</w:t>
      </w:r>
    </w:p>
    <w:p>
      <w:pPr>
        <w:bidi/>
      </w:pPr>
      <w:r>
        <w:rPr>
          <w:rtl/>
          <w:cs/>
          <w:lang w:val="ar_AE" w:bidi="ar_AE"/>
        </w:rPr>
      </w:r>
      <w:r>
        <w:rPr>
          <w:rtl/>
          <w:cs/>
          <w:lang w:val="ar_AE" w:bidi="ar_AE"/>
        </w:rPr>
        <w:t xml:space="preserve">كان </w:t>
      </w:r>
      <w:r>
        <w:rPr>
          <w:b/>
          <w:rtl/>
          <w:cs/>
          <w:lang w:val="ar_AE" w:bidi="ar_AE"/>
        </w:rPr>
        <w:t>الخبز</w:t>
      </w:r>
      <w:r>
        <w:rPr>
          <w:rtl/>
          <w:cs/>
          <w:lang w:val="ar_AE" w:bidi="ar_AE"/>
        </w:rPr>
        <w:t xml:space="preserve"> على رأس أطعمة اليهود، وكان يُخبَز من طحين القمح، دائري الشكل ومسطح بعض الشيء.</w:t>
      </w:r>
    </w:p>
    <w:p>
      <w:pPr>
        <w:bidi/>
      </w:pPr>
      <w:r>
        <w:rPr>
          <w:rtl/>
          <w:cs/>
          <w:lang w:val="ar_AE" w:bidi="ar_AE"/>
        </w:rPr>
      </w:r>
      <w:r>
        <w:rPr>
          <w:rtl/>
          <w:cs/>
          <w:lang w:val="ar_AE" w:bidi="ar_AE"/>
        </w:rPr>
        <w:t>إذا لزم الأمر، اعرضوا على فريقكم صورة للخبز.</w:t>
      </w:r>
    </w:p>
    <w:p>
      <w:pPr>
        <w:bidi/>
      </w:pPr>
      <w:r>
        <w:rPr>
          <w:rtl/>
          <w:cs/>
          <w:lang w:val="ar_AE" w:bidi="ar_AE"/>
        </w:rPr>
      </w:r>
      <w:r>
        <w:rPr>
          <w:rtl/>
          <w:cs/>
          <w:lang w:val="ar_AE" w:bidi="ar_AE"/>
        </w:rPr>
        <w:t>كان الجواب الأول الذي رد به الرب يسوع على إغواء الشيطان هو أن الإنسان لا يعيش على الخبز وحده، بل بطاعة وصايا الله. إذا لم يكن الخبز طعاما رئيسًا في مجتمعكم، فيمكنك أن تقولوا أيضًا طعامًا بدلاً من الخبز.</w:t>
      </w:r>
    </w:p>
    <w:p>
      <w:pPr>
        <w:bidi/>
      </w:pPr>
      <w:r>
        <w:rPr>
          <w:rtl/>
          <w:cs/>
          <w:lang w:val="ar_AE" w:bidi="ar_AE"/>
        </w:rPr>
      </w:r>
      <w:r>
        <w:rPr>
          <w:b/>
          <w:rtl/>
          <w:cs/>
          <w:lang w:val="ar_AE" w:bidi="ar_AE"/>
        </w:rPr>
        <w:t>الهيكل</w:t>
      </w:r>
      <w:r>
        <w:rPr>
          <w:rtl/>
          <w:cs/>
          <w:lang w:val="ar_AE" w:bidi="ar_AE"/>
        </w:rPr>
        <w:t xml:space="preserve"> أقدس مواقع اليهود! فهو حيث يقدم الكهنة الذبائح بالإنابة عن الشعب، فهو كان بيت الله! حيث يأتي الشعب للصلاة وعبادة الله. وكان معبدًا واحدًا في كل إسرائيل في أورشليم، لهذا دُعيت أورشليم بالمدينة المقدسة. ما يعني أنها </w:t>
      </w:r>
      <w:r>
        <w:rPr>
          <w:b/>
          <w:rtl/>
          <w:cs/>
          <w:lang w:val="ar_AE" w:bidi="ar_AE"/>
        </w:rPr>
        <w:t>مكرسة</w:t>
      </w:r>
      <w:r>
        <w:rPr>
          <w:rtl/>
          <w:cs/>
          <w:lang w:val="ar_AE" w:bidi="ar_AE"/>
        </w:rPr>
        <w:t xml:space="preserve"> ومخصصة لقصد محدد!</w:t>
      </w:r>
    </w:p>
    <w:p>
      <w:pPr>
        <w:bidi/>
      </w:pPr>
      <w:r>
        <w:rPr>
          <w:rtl/>
          <w:cs/>
          <w:lang w:val="ar_AE" w:bidi="ar_AE"/>
        </w:rPr>
      </w:r>
      <w:r>
        <w:rPr>
          <w:rtl/>
          <w:cs/>
          <w:lang w:val="ar_AE" w:bidi="ar_AE"/>
        </w:rPr>
        <w:t xml:space="preserve">ستجد لفظة </w:t>
      </w:r>
      <w:r>
        <w:rPr>
          <w:b/>
          <w:rtl/>
          <w:cs/>
          <w:lang w:val="ar_AE" w:bidi="ar_AE"/>
        </w:rPr>
        <w:t>قدوس/مقدس</w:t>
      </w:r>
      <w:r>
        <w:rPr>
          <w:rtl/>
          <w:cs/>
          <w:lang w:val="ar_AE" w:bidi="ar_AE"/>
        </w:rPr>
        <w:t xml:space="preserve"> في قاموس الكلمات الرئيسية. استخدم نفس الكلمة التي استخدمتها في المقاطع السابقة.</w:t>
      </w:r>
    </w:p>
    <w:p>
      <w:pPr>
        <w:bidi/>
      </w:pPr>
      <w:r>
        <w:rPr>
          <w:rtl/>
          <w:cs/>
          <w:lang w:val="ar_AE" w:bidi="ar_AE"/>
        </w:rPr>
      </w:r>
      <w:r>
        <w:rPr>
          <w:rtl/>
          <w:cs/>
          <w:lang w:val="ar_AE" w:bidi="ar_AE"/>
        </w:rPr>
        <w:t xml:space="preserve">ستجد مصطلح </w:t>
      </w:r>
      <w:r>
        <w:rPr>
          <w:b/>
          <w:rtl/>
          <w:cs/>
          <w:lang w:val="ar_AE" w:bidi="ar_AE"/>
        </w:rPr>
        <w:t>هيكل</w:t>
      </w:r>
      <w:r>
        <w:rPr>
          <w:rtl/>
          <w:cs/>
          <w:lang w:val="ar_AE" w:bidi="ar_AE"/>
        </w:rPr>
        <w:t xml:space="preserve"> في قاموس الكلمات الرئيسية. استخدم نفس الكلمة التي استخدمتها في المقاطع السابقة.</w:t>
      </w:r>
    </w:p>
    <w:p>
      <w:pPr>
        <w:bidi/>
      </w:pPr>
      <w:r>
        <w:rPr>
          <w:rtl/>
          <w:cs/>
          <w:lang w:val="ar_AE" w:bidi="ar_AE"/>
        </w:rPr>
      </w:r>
      <w:r>
        <w:rPr>
          <w:rtl/>
          <w:cs/>
          <w:lang w:val="ar_AE" w:bidi="ar_AE"/>
        </w:rPr>
        <w:t>اعرض على الفريق مرة أخرى صورة لما كان عليه الهيكل.</w:t>
      </w:r>
    </w:p>
    <w:p>
      <w:pPr>
        <w:bidi/>
      </w:pPr>
      <w:r>
        <w:rPr>
          <w:rtl/>
          <w:cs/>
          <w:lang w:val="ar_AE" w:bidi="ar_AE"/>
        </w:rPr>
      </w:r>
      <w:r>
        <w:rPr>
          <w:rtl/>
          <w:cs/>
          <w:lang w:val="ar_AE" w:bidi="ar_AE"/>
        </w:rPr>
        <w:t>يجيب الرب يسوع على كل تجربة بعبارة: "</w:t>
      </w:r>
      <w:r>
        <w:rPr>
          <w:b/>
          <w:rtl/>
          <w:cs/>
          <w:lang w:val="ar_AE" w:bidi="ar_AE"/>
        </w:rPr>
        <w:t>إنه مكتوب</w:t>
      </w:r>
      <w:r>
        <w:rPr>
          <w:rtl/>
          <w:cs/>
          <w:lang w:val="ar_AE" w:bidi="ar_AE"/>
        </w:rPr>
        <w:t>". ويمكن صياغتها إلى "تقول كلمة الله"، أو "تقول الكتب المقدسة"، أو "لقد أخبرنا الله في كتابه"، أو "يقول في كتاب الله".</w:t>
      </w:r>
    </w:p>
    <w:p>
      <w:pPr>
        <w:bidi/>
      </w:pPr>
      <w:r>
        <w:rPr>
          <w:rtl/>
          <w:cs/>
          <w:lang w:val="ar_AE" w:bidi="ar_AE"/>
        </w:rPr>
      </w:r>
      <w:r>
        <w:rPr>
          <w:rtl/>
          <w:cs/>
          <w:lang w:val="ar_AE" w:bidi="ar_AE"/>
        </w:rPr>
        <w:t xml:space="preserve">ثم تأتي </w:t>
      </w:r>
      <w:r>
        <w:rPr>
          <w:b/>
          <w:rtl/>
          <w:cs/>
          <w:lang w:val="ar_AE" w:bidi="ar_AE"/>
        </w:rPr>
        <w:t>الملائكة</w:t>
      </w:r>
      <w:r>
        <w:rPr>
          <w:rtl/>
          <w:cs/>
          <w:lang w:val="ar_AE" w:bidi="ar_AE"/>
        </w:rPr>
        <w:t xml:space="preserve"> لتخدم الرب يسوع. حافظ على وحدة مصطلح ملاك في كل المقاطع. ستجد لفظة </w:t>
      </w:r>
      <w:r>
        <w:rPr>
          <w:b/>
          <w:rtl/>
          <w:cs/>
          <w:lang w:val="ar_AE" w:bidi="ar_AE"/>
        </w:rPr>
        <w:t>ملاك</w:t>
      </w:r>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4:12–25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4: 12–25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في أكثر الترجمات المفهومة لكم.</w:t>
      </w:r>
    </w:p>
    <w:p>
      <w:pPr>
        <w:bidi/>
      </w:pPr>
      <w:r>
        <w:rPr>
          <w:rtl/>
          <w:cs/>
          <w:lang w:val="ar_AE" w:bidi="ar_AE"/>
        </w:rPr>
      </w:r>
      <w:r>
        <w:rPr>
          <w:rtl/>
          <w:cs/>
          <w:lang w:val="ar_AE" w:bidi="ar_AE"/>
        </w:rPr>
        <w:t>قبل هذه القصة سمعنا كيف تعمَّد يسوع من يوحنا المعمدان. ولقد نزل الروح القدس على يسوع. ثم قضى يسوع أربعين يومًا في البرية، صائمًا. ثم جاء إبليس وحاول أن يجربه كي لا يطيع الله، لكن يسوع استمر مطيعًا لله.</w:t>
      </w:r>
    </w:p>
    <w:p>
      <w:pPr>
        <w:bidi/>
      </w:pPr>
      <w:r>
        <w:rPr>
          <w:rtl/>
          <w:cs/>
          <w:lang w:val="ar_AE" w:bidi="ar_AE"/>
        </w:rPr>
      </w:r>
      <w:r>
        <w:rPr>
          <w:rtl/>
          <w:cs/>
          <w:lang w:val="ar_AE" w:bidi="ar_AE"/>
        </w:rPr>
        <w:t xml:space="preserve">والآن، يخبرنا متّى أن يسوع سمع أن يوحنا قد أودِع في السجن. ولا يُقدم متّى تفاصيل عن هذا الأمر بعد، لكنه سيخبرنا بعد عدة أصحاحات أن هيرودس أنتيباس هو الذي قبض على يوحنا. كان هيرودس أنتيباس ابن الملك هيرودس الذي حاول قتل يسوع وهو طفل. </w:t>
      </w:r>
    </w:p>
    <w:p>
      <w:pPr>
        <w:bidi/>
      </w:pPr>
      <w:r>
        <w:rPr>
          <w:rtl/>
          <w:cs/>
          <w:lang w:val="ar_AE" w:bidi="ar_AE"/>
        </w:rPr>
      </w:r>
      <w:r>
        <w:rPr>
          <w:rtl/>
          <w:cs/>
          <w:lang w:val="ar_AE" w:bidi="ar_AE"/>
        </w:rPr>
        <w:t>وقد نشأ يسوع في مقاطعة تُدعى الجليل. ولاحقًا ذهب إلى مقاطعة اليهودية ليعتمد. ثم بعد أن سمع أن يوحنا المعمدان قد ألقي القبض عليه، يرجع إلى الجليل ويبدأ خدمته. والآن وقد اعتمد، وقَبِلَ الروح القدس، وجُرِّب من إبليس، فأصبح مستعدًا!</w:t>
      </w:r>
    </w:p>
    <w:p>
      <w:pPr>
        <w:bidi/>
      </w:pPr>
      <w:r>
        <w:rPr>
          <w:rtl/>
          <w:cs/>
          <w:lang w:val="ar_AE" w:bidi="ar_AE"/>
        </w:rPr>
      </w:r>
      <w:r>
        <w:rPr>
          <w:rtl/>
          <w:cs/>
          <w:lang w:val="ar_AE" w:bidi="ar_AE"/>
        </w:rPr>
        <w:t xml:space="preserve">قبل ذلك، عاش يسوع في قرية صغيرة تُدعى الناصرة. وبعد عودته من اليهودية، يبدأ في العيش في مدينة تُدعى كفرناحوم. وكفرناحوم كانت مدينة بجوار بحيرة كبيرة تُدعى بحر الجليل. </w:t>
      </w:r>
    </w:p>
    <w:p>
      <w:pPr>
        <w:bidi/>
      </w:pPr>
      <w:r>
        <w:rPr>
          <w:rtl/>
          <w:cs/>
          <w:lang w:val="ar_AE" w:bidi="ar_AE"/>
        </w:rPr>
      </w:r>
      <w:r>
        <w:rPr>
          <w:rtl/>
          <w:cs/>
          <w:lang w:val="ar_AE" w:bidi="ar_AE"/>
        </w:rPr>
        <w:t>ويدعوها متّى أيضًا أرض زبولون ونفتالي. فقد انقسم شعب إسرائيل إلى 12 سبطًا. وكان لكل سبط جزء محدد من الأرض يخصه. زبولون ونفتالي هما اسمين لسبطين. وتقع كفرناحوم في الجزء الذي يخص سبط نفتالي. أما الناصرة فكانت في الجزء الذي يخص زبولون. وهذا مهم لأن متّى يُشير الآن مرة أخرى إلى شيء كان قد قاله النبي إشعياء منذ زمن بعيد. قال إشعياء إنه سيكون هناك ضيق وظلمة على الناس. لكنه قال إن ملكًا خاصًا سيأتي، من نسل داود الملك الأكثر شعبية في إسرائيل، الذي سمعنا عنه من قبل. ونسل داود هذا سيحكم على الناس إلى الأبد. وسيكون مجيء هذا الملك مثل نور على الشعب الذي كان حتى الآن في الظلام.</w:t>
      </w:r>
    </w:p>
    <w:p>
      <w:pPr>
        <w:bidi/>
      </w:pPr>
      <w:r>
        <w:rPr>
          <w:rtl/>
          <w:cs/>
          <w:lang w:val="ar_AE" w:bidi="ar_AE"/>
        </w:rPr>
      </w:r>
      <w:r>
        <w:rPr>
          <w:rtl/>
          <w:cs/>
          <w:lang w:val="ar_AE" w:bidi="ar_AE"/>
        </w:rPr>
        <w:t>يستخدم إشعياء الشعر، وهو أسلوب خاص لقول شيء ما في صيغة أكثر جمالًا. وهو يقول نفس الشيء مرتين، أنه سيكون هناك نور للشعب الماكث في الظلام، لكن بكلمات مختلفة قليلًا. وهذا كان شائعًا جدًا في الشعر اليهودي. لا تشير كلمات الظلمة والنور إلى الظلام والنور الماديين، بل إلى الظلام والنور الروحيين.</w:t>
      </w:r>
    </w:p>
    <w:p>
      <w:pPr>
        <w:bidi/>
      </w:pPr>
      <w:r>
        <w:rPr>
          <w:rtl/>
          <w:cs/>
          <w:lang w:val="ar_AE" w:bidi="ar_AE"/>
        </w:rPr>
      </w:r>
      <w:r>
        <w:rPr>
          <w:rtl/>
          <w:cs/>
          <w:lang w:val="ar_AE" w:bidi="ar_AE"/>
        </w:rPr>
        <w:t>ولقد ذكر إشعياء على وجه الخصوص أن الناس الذين سيعيشون في زبولون ونفتالي سيبصرون هذا النور. وهو يُقدِّم الكثير من التفاصيل عن المكان الذي سيرى فيه الناس هذا النور: يدعوه "أرض زبولون ونفتالي، طريق البحر، عبر الأردن، جليل الأمم". وعندما يتحدث إشعياء عن "عبر الأردن، جليل الأمم"، فهو يشير إلى المنطقة التي كانت شرق نهر الأردن وبحر الجليل. وكلمة الأمم هي كلمة تعني أي شخص ليس يهوديًا. وكان إشعياء يقصد أنه حتى الذين يعيشون خارج إسرائيل، والذين لن يكونوا يهودًا، سيرون النور.</w:t>
      </w:r>
    </w:p>
    <w:p>
      <w:pPr>
        <w:bidi/>
      </w:pPr>
      <w:r>
        <w:rPr>
          <w:rtl/>
          <w:cs/>
          <w:lang w:val="ar_AE" w:bidi="ar_AE"/>
        </w:rPr>
      </w:r>
      <w:r>
        <w:rPr>
          <w:rtl/>
          <w:cs/>
          <w:lang w:val="ar_AE" w:bidi="ar_AE"/>
        </w:rPr>
        <w:t>ثم يبدأ يسوع خدمته وهو يكرز للناس عن ملكوت الله في المنطقة التي تخص زبولون ونفتالي. بعد ذلك بوقت قصير، سيعبر يسوع أيضًا البحيرة ويذهب إلى المنطقة التي يدعوها إشعياء "جليل الأمم". والاسم الرسمي لهذه المنطقة في زمن يسوع هو "ديكابوليس" أي العشر مدن. والكثير من الناس الذين ليسوا يهودًا بل كانوا من الأمم يعيشون هناك. إن نبوة إشعياء بأنه سيكون هناك نور للشعب الجالس في الظلمة قد تحققت!</w:t>
      </w:r>
    </w:p>
    <w:p>
      <w:pPr>
        <w:bidi/>
      </w:pPr>
      <w:r>
        <w:rPr>
          <w:rtl/>
          <w:cs/>
          <w:lang w:val="ar_AE" w:bidi="ar_AE"/>
        </w:rPr>
      </w:r>
      <w:r>
        <w:rPr>
          <w:rtl/>
          <w:cs/>
          <w:lang w:val="ar_AE" w:bidi="ar_AE"/>
        </w:rPr>
        <w:t>قوموا بعرض خريطة على فريقكم. ووضحوا أين تقع برية اليهودية، وأين يقع الجليل، ثم بينوا مكان الناصرة وكفرناحوم وبحر الجليل. أشيروا إلى المنطقة عبر الأردن وبحر الجليل، "جليل الأمم".</w:t>
      </w:r>
    </w:p>
    <w:p>
      <w:pPr>
        <w:bidi/>
      </w:pPr>
      <w:r>
        <w:rPr>
          <w:rtl/>
          <w:cs/>
          <w:lang w:val="ar_AE" w:bidi="ar_AE"/>
        </w:rPr>
      </w:r>
      <w:r>
        <w:rPr>
          <w:rtl/>
          <w:cs/>
          <w:lang w:val="ar_AE" w:bidi="ar_AE"/>
        </w:rPr>
        <w:t>كان يسوع يكرز مناديًا للناس أنه ينبغي أن يتوبوا. وهذا يعني أنه ينبغي لهم أن يكفوا عن فعل الأشياء السيئة وبدلًا من ذلك أن يتصرفوا بالطريقة التي يريدها الله منهم. وهذا مهم بشكل خاص الآن، لأن ملكوت الله قد اقترب. تعبير أن الملكوت قد اقترب يعني أن الله قد بدأ يحكم ويسود على الناس. وهذه كانت نفس الرسالة التي نادى بها يوحنا المعمدان من قبل. فالله يحكم ويسود على الناس، لذلك ينبغي أن يبدأ الناس في السلوك حسب الطريقة التي ينبغي أن يتصرف بها أعضاء ملكوت الله!</w:t>
      </w:r>
    </w:p>
    <w:p>
      <w:pPr>
        <w:bidi/>
      </w:pPr>
      <w:r>
        <w:rPr>
          <w:rtl/>
          <w:cs/>
          <w:lang w:val="ar_AE" w:bidi="ar_AE"/>
        </w:rPr>
      </w:r>
      <w:r>
        <w:rPr>
          <w:rtl/>
          <w:cs/>
          <w:lang w:val="ar_AE" w:bidi="ar_AE"/>
        </w:rPr>
        <w:t>توقَّفوا</w:t>
      </w:r>
    </w:p>
    <w:p>
      <w:pPr>
        <w:bidi/>
      </w:pPr>
      <w:r>
        <w:rPr>
          <w:rtl/>
          <w:cs/>
          <w:lang w:val="ar_AE" w:bidi="ar_AE"/>
        </w:rPr>
      </w:r>
      <w:r>
        <w:rPr>
          <w:rtl/>
          <w:cs/>
          <w:lang w:val="ar_AE" w:bidi="ar_AE"/>
        </w:rPr>
        <w:t xml:space="preserve">كان الناس الذين عاشوا حول بحر الجليل يستخدمون البحيرة للصيد. وكان الصيادون يأخذون سفينة ويجدفون أو يبحرون إلى المياه العميقة ثم يلقون الشباك إلى الماء. ثم يسبح السمك إلى داخل الشباك، فيقوم الصيادون بسحب الشباك إلى داخل السفينة. أو كان الصيادون يسيرون إلى داخل الماء ويلقون شبكة من هناك. </w:t>
      </w:r>
    </w:p>
    <w:p>
      <w:pPr>
        <w:pStyle w:val="ListBullet"/>
        <w:bidi/>
        <w:spacing w:line="240" w:lineRule="auto"/>
        <w:ind w:left="720"/>
      </w:pPr>
      <w:r>
        <w:rPr>
          <w:rtl/>
          <w:cs/>
          <w:lang w:val="ar_AE" w:bidi="ar_AE"/>
        </w:rPr>
      </w:r>
      <w:r>
        <w:rPr>
          <w:rtl/>
          <w:cs/>
          <w:lang w:val="ar_AE" w:bidi="ar_AE"/>
        </w:rPr>
        <w:t xml:space="preserve">اعرضوا على فريقكم صورة </w:t>
      </w:r>
      <w:r>
        <w:rPr>
          <w:b/>
          <w:rtl/>
          <w:cs/>
          <w:lang w:val="ar_AE" w:bidi="ar_AE"/>
        </w:rPr>
        <w:t>لسفينة صيد</w:t>
      </w:r>
      <w:r>
        <w:rPr>
          <w:rtl/>
          <w:cs/>
          <w:lang w:val="ar_AE" w:bidi="ar_AE"/>
        </w:rPr>
        <w:t xml:space="preserve"> في الماء.</w:t>
      </w:r>
    </w:p>
    <w:p>
      <w:pPr>
        <w:pStyle w:val="ListBullet"/>
        <w:bidi/>
        <w:spacing w:line="240" w:lineRule="auto"/>
        <w:ind w:left="720"/>
      </w:pPr>
      <w:r>
        <w:rPr>
          <w:rtl/>
          <w:cs/>
          <w:lang w:val="ar_AE" w:bidi="ar_AE"/>
        </w:rPr>
      </w:r>
      <w:r>
        <w:rPr>
          <w:rtl/>
          <w:cs/>
          <w:lang w:val="ar_AE" w:bidi="ar_AE"/>
        </w:rPr>
        <w:t>[! تمثيل] اعرضوا صورة لأشخاص يصطادون بشبكة. إذا لزم الأمر، اعرضوا صورة لكومة من السمك.</w:t>
      </w:r>
    </w:p>
    <w:p>
      <w:pPr>
        <w:bidi/>
      </w:pPr>
      <w:r>
        <w:rPr>
          <w:rtl/>
          <w:cs/>
          <w:lang w:val="ar_AE" w:bidi="ar_AE"/>
        </w:rPr>
      </w:r>
      <w:r>
        <w:rPr>
          <w:rtl/>
          <w:cs/>
          <w:lang w:val="ar_AE" w:bidi="ar_AE"/>
        </w:rPr>
        <w:t>وعندما كان يسوع يمشي على شاطئ الماء، يدعو سمعان وأندراوس أن يتبعاه. ويقول لهما إنه سيجعلهما صيادي الناس. كان سمعان وأندراوس يصطادان السمك. لكن يسوع سيجعلهما يصطادان الناس. ليس بشبكة، بل بإخبارهم عن ملكوت الله. ويخبرهما يسوع أنه يريدهما أن يصبحا تابعيه، وأنهما سيجعلان الآخرين يصبحوا أتباع يسوع أيضًا.</w:t>
      </w:r>
    </w:p>
    <w:p>
      <w:pPr>
        <w:bidi/>
      </w:pPr>
      <w:r>
        <w:rPr>
          <w:rtl/>
          <w:cs/>
          <w:lang w:val="ar_AE" w:bidi="ar_AE"/>
        </w:rPr>
      </w:r>
      <w:r>
        <w:rPr>
          <w:rtl/>
          <w:cs/>
          <w:lang w:val="ar_AE" w:bidi="ar_AE"/>
        </w:rPr>
        <w:t>فيدعو يسوع سمعان وأخيه أندراوس كي يتبعاه. ويقول متّى على سمعان: "سمعان الذي يُدعى بطرس". لم يكن سمعان قد دُعي بطرس بعد في هذا الوقت. لكن لاحقًا، كان يسوع سيدعوه باسم بطرس. ويعطي متّى هذه المعلومات الآن حتى يعرف القراء أن هذا هو الشخص الذي يعرفونه باسم بطرس.</w:t>
      </w:r>
    </w:p>
    <w:p>
      <w:pPr>
        <w:bidi/>
      </w:pPr>
      <w:r>
        <w:rPr>
          <w:rtl/>
          <w:cs/>
          <w:lang w:val="ar_AE" w:bidi="ar_AE"/>
        </w:rPr>
      </w:r>
      <w:r>
        <w:rPr>
          <w:rtl/>
          <w:cs/>
          <w:lang w:val="ar_AE" w:bidi="ar_AE"/>
        </w:rPr>
        <w:t>كان يعقوب ويوحنا يُصلحان شباكهما. وكان الناس يصنعون الشباك من خيوط رفيعة وقوية ويربطونها معًا. وغالبًا ما كانت الخيوط تنقطع، فكان الصيادون يصلحون الشباك بإضافة خيوط وعقدات جديدة. ربما كان يعقوب ويوحنا يتفحصان الشباك، أو ربما كانا يقومان بإصلاحها.</w:t>
      </w:r>
    </w:p>
    <w:p>
      <w:pPr>
        <w:bidi/>
      </w:pPr>
      <w:r>
        <w:rPr>
          <w:rtl/>
          <w:cs/>
          <w:lang w:val="ar_AE" w:bidi="ar_AE"/>
        </w:rPr>
      </w:r>
      <w:r>
        <w:rPr>
          <w:rtl/>
          <w:cs/>
          <w:lang w:val="ar_AE" w:bidi="ar_AE"/>
        </w:rPr>
        <w:t>وعندما يدعو يسوع هذين الرجلين كي يتبعاه، يطيعانه في الحال. ويتركان حياتهما القديمة الخاصة بالصيادين خلفهما، ويصبحان تابعين وتلميذين ليسوع. فسيذهبان إلى المكان الذي يذهب إليه يسوع، ويتعلمان منه، ويتعلمان أن يفعلا ما يريده.</w:t>
      </w:r>
    </w:p>
    <w:p>
      <w:pPr>
        <w:bidi/>
      </w:pPr>
      <w:r>
        <w:rPr>
          <w:rtl/>
          <w:cs/>
          <w:lang w:val="ar_AE" w:bidi="ar_AE"/>
        </w:rPr>
      </w:r>
      <w:r>
        <w:rPr>
          <w:rtl/>
          <w:cs/>
          <w:lang w:val="ar_AE" w:bidi="ar_AE"/>
        </w:rPr>
        <w:t>في مجتمعكم، ما هي العلاقة بين المُعَلِّم وطلابه؟ هل يمكنكم أن تحكوا قصة عن تلاميذ "يتبعون" مُعَلِّمًا؟ أو هل يمكن أن تحكوا قصة عن "مُعَلِّم" يتجول ليعلِّم الناس، ويجمع الأتباع؟</w:t>
      </w:r>
    </w:p>
    <w:p>
      <w:pPr>
        <w:bidi/>
      </w:pPr>
      <w:r>
        <w:rPr>
          <w:rtl/>
          <w:cs/>
          <w:lang w:val="ar_AE" w:bidi="ar_AE"/>
        </w:rPr>
      </w:r>
      <w:r>
        <w:rPr>
          <w:rtl/>
          <w:cs/>
          <w:lang w:val="ar_AE" w:bidi="ar_AE"/>
        </w:rPr>
        <w:t>كان يسوع يسافر عبر الجليل كله ويعلِّم في المجامع. كانت المجامع مبانٍ يجتمع فيها الشعب اليهودي للصلاة ودراسة وصايا الله. وغالبًا ما كان هناك مُعَلِّم يقرأ شيئًا من الكتب المُقدَّسة ثم يشرحها للناس. وكان هذا على الأرجح ما يفعله يسوع. كان يسوع أيضًا يكرز – أي ينادي - بالأخبار السارة للناس. والاخبار السارة هي أن ملكوت الله قد اقترب! وحُكم الله على الشعب كان يبدأ. كل ما كان الله قد تحدث عنه في الأسفار المُقدَّسة كان سيتحقق.</w:t>
      </w:r>
    </w:p>
    <w:p>
      <w:pPr>
        <w:bidi/>
      </w:pPr>
      <w:r>
        <w:rPr>
          <w:rtl/>
          <w:cs/>
          <w:lang w:val="ar_AE" w:bidi="ar_AE"/>
        </w:rPr>
      </w:r>
      <w:r>
        <w:rPr>
          <w:rtl/>
          <w:cs/>
          <w:lang w:val="ar_AE" w:bidi="ar_AE"/>
        </w:rPr>
        <w:t>ثم بدأ يسوع أيضًا يشفي الناس، وهذا يُثبت أن الأمور التي يقولها حقيقية. وهذا يُظهر أن يسوع كان له سلطانًا.</w:t>
      </w:r>
    </w:p>
    <w:p>
      <w:pPr>
        <w:bidi/>
      </w:pPr>
      <w:r>
        <w:rPr>
          <w:rtl/>
          <w:cs/>
          <w:lang w:val="ar_AE" w:bidi="ar_AE"/>
        </w:rPr>
      </w:r>
      <w:r>
        <w:rPr>
          <w:rtl/>
          <w:cs/>
          <w:lang w:val="ar_AE" w:bidi="ar_AE"/>
        </w:rPr>
        <w:t>وعندما أدرك الناس أن يسوع قادر على أن يشفي الناس، كانوا يأخذون المرضى إلى يسوع حتى يمكنه أن يشفيهم. ويذكر متّى جملة من الأمراض. هذا لا يعني أن يسوع كان قد شفي هذه الأمراض فقط. فهذه كانت مجرد أمثلة. فهو قد شفي الناس الذين كانوا يعانون من أي نوع من الأمراض، أو الجروح، أو الإعاقات. كما كان يحرر ويشفي أيضًا الأشخاص الذين كانت بهم شياطين. وهذا يعني أن الأرواح الشريرة كانت تسيطر على هؤلاء الأشخاص وتجعلهم يمرضون أو تجعلهم يتصرفون بطريقة غريبة. فجعل يسوع هذه الأرواح الشريرة تخرج بعيدًا.</w:t>
      </w:r>
    </w:p>
    <w:p>
      <w:pPr>
        <w:bidi/>
      </w:pPr>
      <w:r>
        <w:rPr>
          <w:rtl/>
          <w:cs/>
          <w:lang w:val="ar_AE" w:bidi="ar_AE"/>
        </w:rPr>
      </w:r>
      <w:r>
        <w:rPr>
          <w:rtl/>
          <w:cs/>
          <w:lang w:val="ar_AE" w:bidi="ar_AE"/>
        </w:rPr>
        <w:t>وكان يسوع يسافر عبر الجليل، لكن الأخبار عما يفعله، كانت تنتشر إلى أماكن أخرى. وعندما يستخدم متّى كلمة سورية، فهو على الأرجح كان يقصد المنطقة التي كانت شمال الجليل. دیكابوليس أي العشر مدن، هو اسم المنطقة الواقعة إلى الشرق من الجليل. وكان هناك أشخاص يأتون أيضًا لرؤية يسوع من اليهودية، ومن أورشليم، العاصمة التي كانت في اليهودية.</w:t>
      </w:r>
    </w:p>
    <w:p>
      <w:pPr>
        <w:bidi/>
      </w:pPr>
      <w:r>
        <w:rPr>
          <w:rtl/>
          <w:cs/>
          <w:lang w:val="ar_AE" w:bidi="ar_AE"/>
        </w:rPr>
      </w:r>
      <w:r>
        <w:rPr>
          <w:rtl/>
          <w:cs/>
          <w:lang w:val="ar_AE" w:bidi="ar_AE"/>
        </w:rPr>
        <w:t>إذا كان هذا يساعدكم، يمكنكم أن تنظروا مرة أخرى إلى الخريطة حيث تكون هذه الأماكن.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تتألف هذه القصة من (ثلاثة) أجزاء:</w:t>
      </w:r>
    </w:p>
    <w:p>
      <w:pPr>
        <w:bidi/>
      </w:pPr>
      <w:r>
        <w:rPr>
          <w:rtl/>
          <w:cs/>
          <w:lang w:val="ar_AE" w:bidi="ar_AE"/>
        </w:rPr>
      </w:r>
      <w:r>
        <w:rPr>
          <w:rtl/>
          <w:cs/>
          <w:lang w:val="ar_AE" w:bidi="ar_AE"/>
        </w:rPr>
        <w:t>يحتوي الجزء الأول، حيث يذهب فيه الرب يسوع إلى الجليل، على مشهدَين:</w:t>
      </w:r>
    </w:p>
    <w:p>
      <w:pPr>
        <w:bidi/>
      </w:pPr>
      <w:r>
        <w:rPr>
          <w:rtl/>
          <w:cs/>
          <w:lang w:val="ar_AE" w:bidi="ar_AE"/>
        </w:rPr>
      </w:r>
      <w:r>
        <w:rPr>
          <w:b/>
          <w:rtl/>
          <w:cs/>
          <w:lang w:val="ar_AE" w:bidi="ar_AE"/>
        </w:rPr>
        <w:t>المشهد الأول:</w:t>
      </w:r>
      <w:r>
        <w:rPr>
          <w:rtl/>
          <w:cs/>
          <w:lang w:val="ar_AE" w:bidi="ar_AE"/>
        </w:rPr>
        <w:t xml:space="preserve"> يسمع الرب يسوع أن يوحنا ألقي في السجن، ويذهب إلى الجليل.</w:t>
      </w:r>
    </w:p>
    <w:p>
      <w:pPr>
        <w:bidi/>
      </w:pPr>
      <w:r>
        <w:rPr>
          <w:rtl/>
          <w:cs/>
          <w:lang w:val="ar_AE" w:bidi="ar_AE"/>
        </w:rPr>
      </w:r>
      <w:r>
        <w:rPr>
          <w:b/>
          <w:rtl/>
          <w:cs/>
          <w:lang w:val="ar_AE" w:bidi="ar_AE"/>
        </w:rPr>
        <w:t>المشهد الثاني:</w:t>
      </w:r>
      <w:r>
        <w:rPr>
          <w:rtl/>
          <w:cs/>
          <w:lang w:val="ar_AE" w:bidi="ar_AE"/>
        </w:rPr>
        <w:t xml:space="preserve"> يبدأ الرب يسوع في الوعظ.</w:t>
      </w:r>
    </w:p>
    <w:p>
      <w:pPr>
        <w:bidi/>
      </w:pPr>
      <w:r>
        <w:rPr>
          <w:rtl/>
          <w:cs/>
          <w:lang w:val="ar_AE" w:bidi="ar_AE"/>
        </w:rPr>
      </w:r>
      <w:r>
        <w:rPr>
          <w:rtl/>
          <w:cs/>
          <w:lang w:val="ar_AE" w:bidi="ar_AE"/>
        </w:rPr>
        <w:t>الجزء الثاني، حيث يدعو الرب يسوع تلاميذه الأولين، يتكون من مشهدَين:</w:t>
      </w:r>
    </w:p>
    <w:p>
      <w:pPr>
        <w:bidi/>
      </w:pPr>
      <w:r>
        <w:rPr>
          <w:rtl/>
          <w:cs/>
          <w:lang w:val="ar_AE" w:bidi="ar_AE"/>
        </w:rPr>
      </w:r>
      <w:r>
        <w:rPr>
          <w:b/>
          <w:rtl/>
          <w:cs/>
          <w:lang w:val="ar_AE" w:bidi="ar_AE"/>
        </w:rPr>
        <w:t>المشهد الأول:</w:t>
      </w:r>
      <w:r>
        <w:rPr>
          <w:rtl/>
          <w:cs/>
          <w:lang w:val="ar_AE" w:bidi="ar_AE"/>
        </w:rPr>
        <w:t xml:space="preserve"> يدعو الرب يسوع بطرس وأندراوس.</w:t>
      </w:r>
    </w:p>
    <w:p>
      <w:pPr>
        <w:bidi/>
      </w:pPr>
      <w:r>
        <w:rPr>
          <w:rtl/>
          <w:cs/>
          <w:lang w:val="ar_AE" w:bidi="ar_AE"/>
        </w:rPr>
      </w:r>
      <w:r>
        <w:rPr>
          <w:b/>
          <w:rtl/>
          <w:cs/>
          <w:lang w:val="ar_AE" w:bidi="ar_AE"/>
        </w:rPr>
        <w:t>المشهد الثاني:</w:t>
      </w:r>
      <w:r>
        <w:rPr>
          <w:rtl/>
          <w:cs/>
          <w:lang w:val="ar_AE" w:bidi="ar_AE"/>
        </w:rPr>
        <w:t xml:space="preserve"> يدعو الرب يسوع يعقوب ويوحنا.</w:t>
      </w:r>
    </w:p>
    <w:p>
      <w:pPr>
        <w:bidi/>
      </w:pPr>
      <w:r>
        <w:rPr>
          <w:rtl/>
          <w:cs/>
          <w:lang w:val="ar_AE" w:bidi="ar_AE"/>
        </w:rPr>
      </w:r>
      <w:r>
        <w:rPr>
          <w:rtl/>
          <w:cs/>
          <w:lang w:val="ar_AE" w:bidi="ar_AE"/>
        </w:rPr>
        <w:t>الجزء الثالث، حيث يكرز الرب يسوع في الجليل ويشفي الكثيرين، به مشهد واحد.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يوحنا المعمدان</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إشعياء</w:t>
      </w:r>
    </w:p>
    <w:p>
      <w:pPr>
        <w:pStyle w:val="ListBullet"/>
        <w:bidi/>
        <w:spacing w:line="240" w:lineRule="auto"/>
        <w:ind w:left="720"/>
      </w:pPr>
      <w:r>
        <w:rPr>
          <w:rtl/>
          <w:cs/>
          <w:lang w:val="ar_AE" w:bidi="ar_AE"/>
        </w:rPr>
      </w:r>
      <w:r>
        <w:rPr>
          <w:rtl/>
          <w:cs/>
          <w:lang w:val="ar_AE" w:bidi="ar_AE"/>
        </w:rPr>
        <w:t>الناس الذين يعيشون في زبولون ونفتالي</w:t>
      </w:r>
    </w:p>
    <w:p>
      <w:pPr>
        <w:pStyle w:val="ListBullet"/>
        <w:bidi/>
        <w:spacing w:line="240" w:lineRule="auto"/>
        <w:ind w:left="720"/>
      </w:pPr>
      <w:r>
        <w:rPr>
          <w:rtl/>
          <w:cs/>
          <w:lang w:val="ar_AE" w:bidi="ar_AE"/>
        </w:rPr>
      </w:r>
      <w:r>
        <w:rPr>
          <w:rtl/>
          <w:cs/>
          <w:lang w:val="ar_AE" w:bidi="ar_AE"/>
        </w:rPr>
        <w:t>سمعان المدعو بطرس</w:t>
      </w:r>
    </w:p>
    <w:p>
      <w:pPr>
        <w:pStyle w:val="ListBullet"/>
        <w:bidi/>
        <w:spacing w:line="240" w:lineRule="auto"/>
        <w:ind w:left="720"/>
      </w:pPr>
      <w:r>
        <w:rPr>
          <w:rtl/>
          <w:cs/>
          <w:lang w:val="ar_AE" w:bidi="ar_AE"/>
        </w:rPr>
      </w:r>
      <w:r>
        <w:rPr>
          <w:rtl/>
          <w:cs/>
          <w:lang w:val="ar_AE" w:bidi="ar_AE"/>
        </w:rPr>
        <w:t>أندراوس أخو سمعان</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يوحنا، أخو يعقوب</w:t>
      </w:r>
    </w:p>
    <w:p>
      <w:pPr>
        <w:pStyle w:val="ListBullet"/>
        <w:bidi/>
        <w:spacing w:line="240" w:lineRule="auto"/>
        <w:ind w:left="720"/>
      </w:pPr>
      <w:r>
        <w:rPr>
          <w:rtl/>
          <w:cs/>
          <w:lang w:val="ar_AE" w:bidi="ar_AE"/>
        </w:rPr>
      </w:r>
      <w:r>
        <w:rPr>
          <w:rtl/>
          <w:cs/>
          <w:lang w:val="ar_AE" w:bidi="ar_AE"/>
        </w:rPr>
        <w:t>أبوهم زَبَدي</w:t>
      </w:r>
    </w:p>
    <w:p>
      <w:pPr>
        <w:pStyle w:val="ListBullet"/>
        <w:bidi/>
        <w:spacing w:line="240" w:lineRule="auto"/>
        <w:ind w:left="720"/>
      </w:pPr>
      <w:r>
        <w:rPr>
          <w:rtl/>
          <w:cs/>
          <w:lang w:val="ar_AE" w:bidi="ar_AE"/>
        </w:rPr>
      </w:r>
      <w:r>
        <w:rPr>
          <w:rtl/>
          <w:cs/>
          <w:lang w:val="ar_AE" w:bidi="ar_AE"/>
        </w:rPr>
        <w:t>الجموع الآتية إلى يسوع، بما في ذلك المرضى</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يذكر متّى بشكل عرضي فقط أن يوحنا أودِع في السجن. وهو يفعل هذا لأن القصة تدور حول الرب يسوع، وليس حول يوحنا. ربما عليكم أن تقولوا، في لغتكم، أولًا إن يوحنا سيُوضع في السجن، ثم إن الرب يسوع يسمع بالخبر.</w:t>
      </w:r>
    </w:p>
    <w:p>
      <w:pPr>
        <w:bidi/>
      </w:pPr>
      <w:r>
        <w:rPr>
          <w:rtl/>
          <w:cs/>
          <w:lang w:val="ar_AE" w:bidi="ar_AE"/>
        </w:rPr>
      </w:r>
      <w:r>
        <w:rPr>
          <w:rtl/>
          <w:cs/>
          <w:lang w:val="ar_AE" w:bidi="ar_AE"/>
        </w:rPr>
        <w:t xml:space="preserve">لا يخبرنا متّى </w:t>
      </w:r>
      <w:r>
        <w:rPr>
          <w:b/>
          <w:rtl/>
          <w:cs/>
          <w:lang w:val="ar_AE" w:bidi="ar_AE"/>
        </w:rPr>
        <w:t>متى</w:t>
      </w:r>
      <w:r>
        <w:rPr>
          <w:rtl/>
          <w:cs/>
          <w:lang w:val="ar_AE" w:bidi="ar_AE"/>
        </w:rPr>
        <w:t xml:space="preserve"> أُلقي يوحنا في السجن. ربما حدث ذلك خلال الوقت الذي كان فيه الرب يسوع في البرية لمدة أربعين يومًا، أو ربما حدث بعد ذلك مباشرة. يُعتقد أن الرب يسوع يسمع هذا الخبر بعد عودته من الأربعين يومًا في البرية مباشرة.</w:t>
      </w:r>
    </w:p>
    <w:p>
      <w:pPr>
        <w:bidi/>
      </w:pPr>
      <w:r>
        <w:rPr>
          <w:rtl/>
          <w:cs/>
          <w:lang w:val="ar_AE" w:bidi="ar_AE"/>
        </w:rPr>
      </w:r>
      <w:r>
        <w:rPr>
          <w:rtl/>
          <w:cs/>
          <w:lang w:val="ar_AE" w:bidi="ar_AE"/>
        </w:rPr>
        <w:t>لذا، وعلى الفور، أو بعد وجوده منفردًا في البرية بوقت قصير جدًا، يسافر الرب يسوع رجوعًا إلى الجليل. وهذا يعني أنه سار لبضعة أيام. يذهب الرب يسوع أولًا إلى الناصرة، حيث لا تزال عائلته، ثم يذهب إلى كفرناحوم. ويبدأ في العيش هناك. كفرناحوم مدينة أكبر جدًا من الناصرة. وكثيرون يأتون ويخرجون من كفرناحوم. إنه مكان جيد لبدء التعلم.</w:t>
      </w:r>
    </w:p>
    <w:p>
      <w:pPr>
        <w:bidi/>
      </w:pPr>
      <w:r>
        <w:rPr>
          <w:rtl/>
          <w:cs/>
          <w:lang w:val="ar_AE" w:bidi="ar_AE"/>
        </w:rPr>
      </w:r>
      <w:r>
        <w:rPr>
          <w:rtl/>
          <w:cs/>
          <w:lang w:val="ar_AE" w:bidi="ar_AE"/>
        </w:rPr>
        <w:t>سمعان وأندراوس، ويوحنا ويعقوب، هم صيادون. كانت الأسماك طعامًا مهمًا للشعب في إسرائيل. وعلى الأرجح أن هؤلاء الرجال الأربعة كانوا يقومون بأعمال حرة مزدهرة. يلقي سمعان وأندراوس شبكاتهما في البحر. ربما كانوا جالسين في القارب على بُعد قليلًا عن حافة الماء، وناداهما الرب يسوع. أو ربما كانوا يلقون شبكتهم وهم واقفون في الماء. وعادة كان الناس يصطادون السمك عندما يحل الظلام. ربما قابلهم الرب يسوع في المساء، أو في الصباح الباكر.</w:t>
      </w:r>
    </w:p>
    <w:p>
      <w:pPr>
        <w:bidi/>
      </w:pPr>
      <w:r>
        <w:rPr>
          <w:rtl/>
          <w:cs/>
          <w:lang w:val="ar_AE" w:bidi="ar_AE"/>
        </w:rPr>
      </w:r>
      <w:r>
        <w:rPr>
          <w:rtl/>
          <w:cs/>
          <w:lang w:val="ar_AE" w:bidi="ar_AE"/>
        </w:rPr>
        <w:t>يعقوب ويوحنا كانا في القارب. كان قارب الصيد يبلغ نحو 8 أمتار طولًا، وقرابة مترين ونصف عرضًا. وعمقها يقارب مترًا وربع المتر. يمكن أن يستوعب حوالي ثلاثة عشر شخصًا.</w:t>
      </w:r>
    </w:p>
    <w:p>
      <w:pPr>
        <w:bidi/>
      </w:pPr>
      <w:r>
        <w:rPr>
          <w:rtl/>
          <w:cs/>
          <w:lang w:val="ar_AE" w:bidi="ar_AE"/>
        </w:rPr>
      </w:r>
      <w:r>
        <w:rPr>
          <w:rtl/>
          <w:cs/>
          <w:lang w:val="ar_AE" w:bidi="ar_AE"/>
        </w:rPr>
        <w:t xml:space="preserve">أروا المترجمين صورة </w:t>
      </w:r>
      <w:r>
        <w:rPr>
          <w:rtl/>
          <w:cs/>
          <w:lang w:val="ar_AE" w:bidi="ar_AE"/>
        </w:rPr>
        <w:t>القارب</w:t>
      </w:r>
      <w:r>
        <w:rPr>
          <w:rtl/>
          <w:cs/>
          <w:lang w:val="ar_AE" w:bidi="ar_AE"/>
        </w:rPr>
        <w:t>، ثم اختاروا وسيلة لتمثيل حجمه؛ ربما مثلًا عن طريق رسم أبعاده على الأرض بعصًا ودعوة الناس للوقوف داخل الخطوط المرسومة.</w:t>
      </w:r>
    </w:p>
    <w:p>
      <w:pPr>
        <w:bidi/>
      </w:pPr>
      <w:r>
        <w:rPr>
          <w:rtl/>
          <w:cs/>
          <w:lang w:val="ar_AE" w:bidi="ar_AE"/>
        </w:rPr>
      </w:r>
      <w:r>
        <w:rPr>
          <w:rtl/>
          <w:cs/>
          <w:lang w:val="ar_AE" w:bidi="ar_AE"/>
        </w:rPr>
        <w:t>نحن لا نعرف إذا كان هؤلاء الرجال الأربعة هم الوحيدون الذين كانوا هناك في ذلك الوقت. ومن المحتمل أن يكون هناك أشخاص آخرين يصطادون ويعملون في نفس الوقت، على قوارب مختلفة.</w:t>
      </w:r>
    </w:p>
    <w:p>
      <w:pPr>
        <w:bidi/>
      </w:pPr>
      <w:r>
        <w:rPr>
          <w:rtl/>
          <w:cs/>
          <w:lang w:val="ar_AE" w:bidi="ar_AE"/>
        </w:rPr>
      </w:r>
      <w:r>
        <w:rPr>
          <w:rtl/>
          <w:cs/>
          <w:lang w:val="ar_AE" w:bidi="ar_AE"/>
        </w:rPr>
        <w:t xml:space="preserve">يقول متّى إن هؤلاء الأربعة تركوا عملهم </w:t>
      </w:r>
      <w:r>
        <w:rPr>
          <w:b/>
          <w:rtl/>
          <w:cs/>
          <w:lang w:val="ar_AE" w:bidi="ar_AE"/>
        </w:rPr>
        <w:t>على الفور</w:t>
      </w:r>
      <w:r>
        <w:rPr>
          <w:rtl/>
          <w:cs/>
          <w:lang w:val="ar_AE" w:bidi="ar_AE"/>
        </w:rPr>
        <w:t>. الشباك التي يستخدمها سمعان وأندراوس تركوها على الشاطئ، وبقى أبا يعقوب ويوحنا في القارب مع الشباك التي لا تزال بحاجة إلى إصلاح!</w:t>
      </w:r>
    </w:p>
    <w:p>
      <w:pPr>
        <w:bidi/>
      </w:pPr>
      <w:r>
        <w:rPr>
          <w:rtl/>
          <w:cs/>
          <w:lang w:val="ar_AE" w:bidi="ar_AE"/>
        </w:rPr>
      </w:r>
      <w:r>
        <w:rPr>
          <w:rtl/>
          <w:cs/>
          <w:lang w:val="ar_AE" w:bidi="ar_AE"/>
        </w:rPr>
        <w:t>وبعد أن دعا هؤلاء الناس ليتبعوه، يبدأ الرب يسوع في السفر في جميع أنحاء الجليل. ويذهب من قرية إلى قرية ويكرز في المجامع. كان في كل قرية مجمع. والمدن الأكبر بها عدة مجامع. وبعد مرور بعض الوقت، يبدأ الناس في سماع خبره ويأتون من كل مكان ليرونه. وكان الأمر يحتاج لمجهود من الناس حتى يحملوا المرضى إلى الرب يسوع.</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تتألف هذه القصة من (ثلاثة) أجزاء:</w:t>
      </w:r>
    </w:p>
    <w:p>
      <w:pPr>
        <w:bidi/>
      </w:pPr>
      <w:r>
        <w:rPr>
          <w:rtl/>
          <w:cs/>
          <w:lang w:val="ar_AE" w:bidi="ar_AE"/>
        </w:rPr>
      </w:r>
      <w:r>
        <w:rPr>
          <w:rtl/>
          <w:cs/>
          <w:lang w:val="ar_AE" w:bidi="ar_AE"/>
        </w:rPr>
        <w:t xml:space="preserve">يتكون </w:t>
      </w:r>
      <w:r>
        <w:rPr>
          <w:b/>
          <w:rtl/>
          <w:cs/>
          <w:lang w:val="ar_AE" w:bidi="ar_AE"/>
        </w:rPr>
        <w:t>الجزء الأول</w:t>
      </w:r>
      <w:r>
        <w:rPr>
          <w:rtl/>
          <w:cs/>
          <w:lang w:val="ar_AE" w:bidi="ar_AE"/>
        </w:rPr>
        <w:t xml:space="preserve"> من مشهدَين،</w:t>
      </w:r>
    </w:p>
    <w:p>
      <w:pPr>
        <w:bidi/>
      </w:pPr>
      <w:r>
        <w:rPr>
          <w:rtl/>
          <w:cs/>
          <w:lang w:val="ar_AE" w:bidi="ar_AE"/>
        </w:rPr>
      </w:r>
      <w:r>
        <w:rPr>
          <w:rtl/>
          <w:cs/>
          <w:lang w:val="ar_AE" w:bidi="ar_AE"/>
        </w:rPr>
        <w:t xml:space="preserve">كما أنَّ </w:t>
      </w:r>
      <w:r>
        <w:rPr>
          <w:b/>
          <w:rtl/>
          <w:cs/>
          <w:lang w:val="ar_AE" w:bidi="ar_AE"/>
        </w:rPr>
        <w:t>الجزء الثاني</w:t>
      </w:r>
      <w:r>
        <w:rPr>
          <w:rtl/>
          <w:cs/>
          <w:lang w:val="ar_AE" w:bidi="ar_AE"/>
        </w:rPr>
        <w:t xml:space="preserve"> يشمل مشهدَيْن،</w:t>
      </w:r>
    </w:p>
    <w:p>
      <w:pPr>
        <w:bidi/>
      </w:pPr>
      <w:r>
        <w:rPr>
          <w:rtl/>
          <w:cs/>
          <w:lang w:val="ar_AE" w:bidi="ar_AE"/>
        </w:rPr>
      </w:r>
      <w:r>
        <w:rPr>
          <w:rtl/>
          <w:cs/>
          <w:lang w:val="ar_AE" w:bidi="ar_AE"/>
        </w:rPr>
        <w:t xml:space="preserve">أما عن </w:t>
      </w:r>
      <w:r>
        <w:rPr>
          <w:b/>
          <w:rtl/>
          <w:cs/>
          <w:lang w:val="ar_AE" w:bidi="ar_AE"/>
        </w:rPr>
        <w:t>الجزء الثالث</w:t>
      </w:r>
      <w:r>
        <w:rPr>
          <w:rtl/>
          <w:cs/>
          <w:lang w:val="ar_AE" w:bidi="ar_AE"/>
        </w:rPr>
        <w:t xml:space="preserve"> فيشتمل على مشهد واحد.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يوحنا المعمدان</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إشعياء</w:t>
      </w:r>
    </w:p>
    <w:p>
      <w:pPr>
        <w:pStyle w:val="ListBullet"/>
        <w:bidi/>
        <w:spacing w:line="240" w:lineRule="auto"/>
        <w:ind w:left="720"/>
      </w:pPr>
      <w:r>
        <w:rPr>
          <w:rtl/>
          <w:cs/>
          <w:lang w:val="ar_AE" w:bidi="ar_AE"/>
        </w:rPr>
      </w:r>
      <w:r>
        <w:rPr>
          <w:rtl/>
          <w:cs/>
          <w:lang w:val="ar_AE" w:bidi="ar_AE"/>
        </w:rPr>
        <w:t>الناس الذين يعيشون في زبولون ونفتالي</w:t>
      </w:r>
    </w:p>
    <w:p>
      <w:pPr>
        <w:pStyle w:val="ListBullet"/>
        <w:bidi/>
        <w:spacing w:line="240" w:lineRule="auto"/>
        <w:ind w:left="720"/>
      </w:pPr>
      <w:r>
        <w:rPr>
          <w:rtl/>
          <w:cs/>
          <w:lang w:val="ar_AE" w:bidi="ar_AE"/>
        </w:rPr>
      </w:r>
      <w:r>
        <w:rPr>
          <w:rtl/>
          <w:cs/>
          <w:lang w:val="ar_AE" w:bidi="ar_AE"/>
        </w:rPr>
        <w:t>سمعان المدعو بطرس</w:t>
      </w:r>
    </w:p>
    <w:p>
      <w:pPr>
        <w:pStyle w:val="ListBullet"/>
        <w:bidi/>
        <w:spacing w:line="240" w:lineRule="auto"/>
        <w:ind w:left="720"/>
      </w:pPr>
      <w:r>
        <w:rPr>
          <w:rtl/>
          <w:cs/>
          <w:lang w:val="ar_AE" w:bidi="ar_AE"/>
        </w:rPr>
      </w:r>
      <w:r>
        <w:rPr>
          <w:rtl/>
          <w:cs/>
          <w:lang w:val="ar_AE" w:bidi="ar_AE"/>
        </w:rPr>
        <w:t>أندراوس أخو سمعان</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يوحنا، أخو يعقوب</w:t>
      </w:r>
    </w:p>
    <w:p>
      <w:pPr>
        <w:pStyle w:val="ListBullet"/>
        <w:bidi/>
        <w:spacing w:line="240" w:lineRule="auto"/>
        <w:ind w:left="720"/>
      </w:pPr>
      <w:r>
        <w:rPr>
          <w:rtl/>
          <w:cs/>
          <w:lang w:val="ar_AE" w:bidi="ar_AE"/>
        </w:rPr>
      </w:r>
      <w:r>
        <w:rPr>
          <w:rtl/>
          <w:cs/>
          <w:lang w:val="ar_AE" w:bidi="ar_AE"/>
        </w:rPr>
        <w:t>أبوهم زَبَدي</w:t>
      </w:r>
    </w:p>
    <w:p>
      <w:pPr>
        <w:pStyle w:val="ListBullet"/>
        <w:bidi/>
        <w:spacing w:line="240" w:lineRule="auto"/>
        <w:ind w:left="720"/>
      </w:pPr>
      <w:r>
        <w:rPr>
          <w:rtl/>
          <w:cs/>
          <w:lang w:val="ar_AE" w:bidi="ar_AE"/>
        </w:rPr>
      </w:r>
      <w:r>
        <w:rPr>
          <w:rtl/>
          <w:cs/>
          <w:lang w:val="ar_AE" w:bidi="ar_AE"/>
        </w:rPr>
        <w:t>الجموع الآتية إلى يسوع، بما في ذلك المرضى</w:t>
      </w:r>
    </w:p>
    <w:p>
      <w:pPr>
        <w:bidi/>
      </w:pPr>
      <w:r>
        <w:rPr>
          <w:rtl/>
          <w:cs/>
          <w:lang w:val="ar_AE" w:bidi="ar_AE"/>
        </w:rPr>
      </w:r>
      <w:r>
        <w:rPr>
          <w:rtl/>
          <w:cs/>
          <w:lang w:val="ar_AE" w:bidi="ar_AE"/>
        </w:rPr>
        <w:t>اطلب من الفريق أن يُمثِّل القصة مرَّتَين. ينبغي أن يمثِّلوا القصة في 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انسيابية الحديث، موضوع الحَبكة، والتسلسل الزمني للقصة. انظروا إلى الأجزاء المهمة أو الصعبة من القصة أو المقطع كي تُمثِّلوا هذه الأجزاء ولا تتجاوزوا تمثيلها.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مثّلوا دور يسوع وهو يسمع أنَّ يوحنا قد أودِع في السجن. إذا أردتم، يمكنكم أولًا تمثيل مشهد يوحنا وقد أُلقِيَ القبض عليه وأُخذ إلى السجن.</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يسوع: "كيف تشعر عندما تسمع أنَّ يوحنا قد أودِع في السجن؟"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دور يسوع يسافر في جميع أنحاء الجليل ويكرز.</w:t>
      </w:r>
    </w:p>
    <w:p>
      <w:pPr>
        <w:bidi/>
      </w:pPr>
      <w:r>
        <w:rPr>
          <w:rtl/>
          <w:cs/>
          <w:lang w:val="ar_AE" w:bidi="ar_AE"/>
        </w:rPr>
      </w:r>
      <w:r>
        <w:rPr>
          <w:rtl/>
          <w:cs/>
          <w:lang w:val="ar_AE" w:bidi="ar_AE"/>
        </w:rPr>
        <w:t xml:space="preserve">في الخلفية، مثّلوا دور النبي إشعياء وهو يذكُر نبوته. </w:t>
      </w:r>
    </w:p>
    <w:p>
      <w:pPr>
        <w:bidi/>
      </w:pPr>
      <w:r>
        <w:rPr>
          <w:rtl/>
          <w:cs/>
          <w:lang w:val="ar_AE" w:bidi="ar_AE"/>
        </w:rPr>
      </w:r>
      <w:r>
        <w:rPr>
          <w:rtl/>
          <w:cs/>
          <w:lang w:val="ar_AE" w:bidi="ar_AE"/>
        </w:rPr>
        <w:t>مثِّلوا دور يسوع يمشي على شاطئ البحيرة ويدعو سمعان وأندراوس.</w:t>
      </w:r>
    </w:p>
    <w:p>
      <w:pPr>
        <w:bidi/>
      </w:pPr>
      <w:r>
        <w:rPr>
          <w:rtl/>
          <w:cs/>
          <w:lang w:val="ar_AE" w:bidi="ar_AE"/>
        </w:rPr>
      </w:r>
      <w:r>
        <w:rPr>
          <w:rtl/>
          <w:cs/>
          <w:lang w:val="ar_AE" w:bidi="ar_AE"/>
        </w:rPr>
        <w:t>ربما كانت هناك سلال مملوءة بالأسماك موضوعة عند الشاطئ، جاهزة لتُنقل إلى السوق. هل يمكنكم تخيُّل الرائحة التي كان يسوع يشتمَّها؟ هل كانت الريح تهب مُحرّكة شعر يسوع، أو ربما سار في الرمال عاري القدمَين، أو ربما سار بقدمَيه في الماء؟ ما الذي ربما رآه يسوع عندما كان ينظر إلى البحيرة؟</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اللذان يؤديان دور سمعان وأندراوس: "كيف تشعران؟ وفيمَ تُفكِّران؟" قد تسمعون أقوالًا مثل:</w:t>
      </w:r>
    </w:p>
    <w:p>
      <w:pPr>
        <w:bidi/>
      </w:pPr>
      <w:r>
        <w:rPr>
          <w:rtl/>
          <w:cs/>
          <w:lang w:val="ar_AE" w:bidi="ar_AE"/>
        </w:rPr>
      </w:r>
      <w:r>
        <w:rPr>
          <w:rtl/>
          <w:cs/>
          <w:lang w:val="ar_AE" w:bidi="ar_AE"/>
        </w:rPr>
        <w:t>مثِّلوا دور يسوع وهو ينادي يعقوب ويوحنا.</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اللذان يؤديان دور يعقوب ويوحنا: "كيف تشعران؟" قد تسمعون أقوالًا مثل:</w:t>
      </w:r>
    </w:p>
    <w:p>
      <w:pPr>
        <w:pStyle w:val="ListBullet"/>
        <w:bidi/>
        <w:spacing w:line="240" w:lineRule="auto"/>
        <w:ind w:left="720"/>
      </w:pPr>
      <w:r>
        <w:rPr>
          <w:rtl/>
          <w:cs/>
          <w:lang w:val="ar_AE" w:bidi="ar_AE"/>
        </w:rPr>
      </w:r>
      <w:r>
        <w:rPr>
          <w:rtl/>
          <w:cs/>
          <w:lang w:val="ar_AE" w:bidi="ar_AE"/>
        </w:rPr>
        <w:t>اسألوا المُمثِّل الذي يؤدي دور والد يعقوب ويوحنا: "كيف تشعر؟"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دور يسوع يسافر في جميع أنحاء الجليل ويكرز.</w:t>
      </w:r>
    </w:p>
    <w:p>
      <w:pPr>
        <w:bidi/>
      </w:pPr>
      <w:r>
        <w:rPr>
          <w:rtl/>
          <w:cs/>
          <w:lang w:val="ar_AE" w:bidi="ar_AE"/>
        </w:rPr>
      </w:r>
      <w:r>
        <w:rPr>
          <w:rtl/>
          <w:cs/>
          <w:lang w:val="ar_AE" w:bidi="ar_AE"/>
        </w:rPr>
        <w:t>مثِّلوا دور الناس الذين يُحضِرون المرضى إليه. مثِّلوا دور يسوع وهو يشفيهم. مثِّلوا دور الناس وهُم يُخبرون الآخرين عن يسوع. مثِّلوا دور المزيد من الناس يأتون كي يروا يسوع.</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بعض الناس الذين يأتون إلى يسوع: "كيف تشعرون؟ وفيمَ تُفكِّران؟" قد تسمعون أقوالًا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في هذه القصة، كان الرب يسوع ماشيًا عند شاطئ </w:t>
      </w:r>
      <w:r>
        <w:rPr>
          <w:b/>
          <w:rtl/>
          <w:cs/>
          <w:lang w:val="ar_AE" w:bidi="ar_AE"/>
        </w:rPr>
        <w:t>بحر الجليل</w:t>
      </w:r>
      <w:r>
        <w:rPr>
          <w:rtl/>
          <w:cs/>
          <w:lang w:val="ar_AE" w:bidi="ar_AE"/>
        </w:rPr>
        <w:t>، يبلغ طوله نحو 21 كيلومترًا وعرضه 10 كيلومترات، وتَبلغ أعمق نقطة فيه ٦٧ مترًا، عميق حقًا! اعتمد الكثيرون عليها في الصيد وكسب معيشتهم.</w:t>
      </w:r>
    </w:p>
    <w:p>
      <w:pPr>
        <w:bidi/>
      </w:pPr>
      <w:r>
        <w:rPr>
          <w:rtl/>
          <w:cs/>
          <w:lang w:val="ar_AE" w:bidi="ar_AE"/>
        </w:rPr>
      </w:r>
      <w:r>
        <w:rPr>
          <w:rtl/>
          <w:cs/>
          <w:lang w:val="ar_AE" w:bidi="ar_AE"/>
        </w:rPr>
        <w:t>اعرضوا صورة مرة أخرى إذا لزم الأمر. ناقشوا أي كلمة ستستخدمون لوصف هذا المسطح المائي. إذا كنت قد ترجمت أي من البشاير الأخرى،فيرجى الحفاظ على وحدة المصطلحات!</w:t>
      </w:r>
    </w:p>
    <w:p>
      <w:pPr>
        <w:bidi/>
      </w:pPr>
      <w:r>
        <w:rPr>
          <w:rtl/>
          <w:cs/>
          <w:lang w:val="ar_AE" w:bidi="ar_AE"/>
        </w:rPr>
      </w:r>
      <w:r>
        <w:rPr>
          <w:rtl/>
          <w:cs/>
          <w:lang w:val="ar_AE" w:bidi="ar_AE"/>
        </w:rPr>
        <w:t>يتحدث إشعياء عن أرض زبولون ونفتالي: "</w:t>
      </w:r>
      <w:r>
        <w:rPr>
          <w:b/>
          <w:rtl/>
          <w:cs/>
          <w:lang w:val="ar_AE" w:bidi="ar_AE"/>
        </w:rPr>
        <w:t>الطريق على البحر</w:t>
      </w:r>
      <w:r>
        <w:rPr>
          <w:rtl/>
          <w:cs/>
          <w:lang w:val="ar_AE" w:bidi="ar_AE"/>
        </w:rPr>
        <w:t>"؛ ترجمات أخرى صاغتها بعبارات مغايرة، فلك ترجمتها إلى ما يحفظ معنى أرض زبولون ونفتالي على البحر. فالبحر هنا يقصد به بحر الجليل،</w:t>
      </w:r>
    </w:p>
    <w:p>
      <w:pPr>
        <w:bidi/>
      </w:pPr>
      <w:r>
        <w:rPr>
          <w:rtl/>
          <w:cs/>
          <w:lang w:val="ar_AE" w:bidi="ar_AE"/>
        </w:rPr>
      </w:r>
      <w:r>
        <w:rPr>
          <w:rtl/>
          <w:cs/>
          <w:lang w:val="ar_AE" w:bidi="ar_AE"/>
        </w:rPr>
        <w:t xml:space="preserve">فإشعياء يتحدث عن جليل </w:t>
      </w:r>
      <w:r>
        <w:rPr>
          <w:b/>
          <w:rtl/>
          <w:cs/>
          <w:lang w:val="ar_AE" w:bidi="ar_AE"/>
        </w:rPr>
        <w:t>الأمم</w:t>
      </w:r>
      <w:r>
        <w:rPr>
          <w:rtl/>
          <w:cs/>
          <w:lang w:val="ar_AE" w:bidi="ar_AE"/>
        </w:rPr>
        <w:t xml:space="preserve">، أي ليست الجليل بحد ذاتها، إنما يقصد مكان خاص بالأمم. والأمم تعني "شعوب"، لكن اليهود قصدوا بها "كل من هو غير يهودي"! فاليهود كانوا شعب الله المختار، وغيرهم كان يعد غريبًا بالنسبة إليهم، فكانوا يحتقرونهم؛ لكن الله قد اختار اليهود خاصته </w:t>
      </w:r>
      <w:r>
        <w:rPr>
          <w:b/>
          <w:rtl/>
          <w:cs/>
          <w:lang w:val="ar_AE" w:bidi="ar_AE"/>
        </w:rPr>
        <w:t>لكي</w:t>
      </w:r>
      <w:r>
        <w:rPr>
          <w:rtl/>
          <w:cs/>
          <w:lang w:val="ar_AE" w:bidi="ar_AE"/>
        </w:rPr>
        <w:t xml:space="preserve"> يكونوا بركة </w:t>
      </w:r>
      <w:r>
        <w:rPr>
          <w:b/>
          <w:rtl/>
          <w:cs/>
          <w:lang w:val="ar_AE" w:bidi="ar_AE"/>
        </w:rPr>
        <w:t>لكل</w:t>
      </w:r>
      <w:r>
        <w:rPr>
          <w:rtl/>
          <w:cs/>
          <w:lang w:val="ar_AE" w:bidi="ar_AE"/>
        </w:rPr>
        <w:t xml:space="preserve"> الشعوب.</w:t>
      </w:r>
    </w:p>
    <w:p>
      <w:pPr>
        <w:bidi/>
      </w:pPr>
      <w:r>
        <w:rPr>
          <w:rtl/>
          <w:cs/>
          <w:lang w:val="ar_AE" w:bidi="ar_AE"/>
        </w:rPr>
      </w:r>
      <w:r>
        <w:rPr>
          <w:rtl/>
          <w:cs/>
          <w:lang w:val="ar_AE" w:bidi="ar_AE"/>
        </w:rPr>
        <w:t>ناقشوا كيف تودون ترجمة كلمة "الأمم" إلى لغتكم، إذ ستتردد الكلمة طوال العهد الجديد. لكم صياغتها إلى "شعوب ليست يهودية".</w:t>
      </w:r>
    </w:p>
    <w:p>
      <w:pPr>
        <w:bidi/>
      </w:pPr>
      <w:r>
        <w:rPr>
          <w:rtl/>
          <w:cs/>
          <w:lang w:val="ar_AE" w:bidi="ar_AE"/>
        </w:rPr>
      </w:r>
      <w:r>
        <w:rPr>
          <w:rtl/>
          <w:cs/>
          <w:lang w:val="ar_AE" w:bidi="ar_AE"/>
        </w:rPr>
        <w:t xml:space="preserve">إذا كنتم قد ترجمت هذه الكلمة في مقطع آخر، لاحرص على وحدة المصطلحات. ستجد لفظة </w:t>
      </w:r>
      <w:r>
        <w:rPr>
          <w:b/>
          <w:rtl/>
          <w:cs/>
          <w:lang w:val="ar_AE" w:bidi="ar_AE"/>
        </w:rPr>
        <w:t>أمم</w:t>
      </w:r>
      <w:r>
        <w:rPr>
          <w:rtl/>
          <w:cs/>
          <w:lang w:val="ar_AE" w:bidi="ar_AE"/>
        </w:rPr>
        <w:t xml:space="preserve"> في قاموس الكلمات الرئيسية.</w:t>
      </w:r>
    </w:p>
    <w:p>
      <w:pPr>
        <w:bidi/>
      </w:pPr>
      <w:r>
        <w:rPr>
          <w:rtl/>
          <w:cs/>
          <w:lang w:val="ar_AE" w:bidi="ar_AE"/>
        </w:rPr>
      </w:r>
      <w:r>
        <w:rPr>
          <w:rtl/>
          <w:cs/>
          <w:lang w:val="ar_AE" w:bidi="ar_AE"/>
        </w:rPr>
        <w:t xml:space="preserve">وكان الرب يسوع يدعوا الناس إلى </w:t>
      </w:r>
      <w:r>
        <w:rPr>
          <w:b/>
          <w:rtl/>
          <w:cs/>
          <w:lang w:val="ar_AE" w:bidi="ar_AE"/>
        </w:rPr>
        <w:t>التوبة</w:t>
      </w:r>
      <w:r>
        <w:rPr>
          <w:rtl/>
          <w:cs/>
          <w:lang w:val="ar_AE" w:bidi="ar_AE"/>
        </w:rPr>
        <w:t xml:space="preserve">. حافظ على وحدة المصطلحات في كل القصص. ستجد لفظة </w:t>
      </w:r>
      <w:r>
        <w:rPr>
          <w:b/>
          <w:rtl/>
          <w:cs/>
          <w:lang w:val="ar_AE" w:bidi="ar_AE"/>
        </w:rPr>
        <w:t>تاب/التوبة</w:t>
      </w:r>
      <w:r>
        <w:rPr>
          <w:rtl/>
          <w:cs/>
          <w:lang w:val="ar_AE" w:bidi="ar_AE"/>
        </w:rPr>
        <w:t xml:space="preserve"> في قاموس الكلمات الرئيسية.</w:t>
      </w:r>
    </w:p>
    <w:p>
      <w:pPr>
        <w:bidi/>
      </w:pPr>
      <w:r>
        <w:rPr>
          <w:rtl/>
          <w:cs/>
          <w:lang w:val="ar_AE" w:bidi="ar_AE"/>
        </w:rPr>
      </w:r>
      <w:r>
        <w:rPr>
          <w:b/>
          <w:rtl/>
          <w:cs/>
          <w:lang w:val="ar_AE" w:bidi="ar_AE"/>
        </w:rPr>
        <w:t>ملكوت السماوات</w:t>
      </w:r>
      <w:r>
        <w:rPr>
          <w:rtl/>
          <w:cs/>
          <w:lang w:val="ar_AE" w:bidi="ar_AE"/>
        </w:rPr>
        <w:t xml:space="preserve"> المقصود بها ملكوت الله. حافظ على وحدة المصطلحات في كل القصص. ستجد مصطلح </w:t>
      </w:r>
      <w:r>
        <w:rPr>
          <w:b/>
          <w:rtl/>
          <w:cs/>
          <w:lang w:val="ar_AE" w:bidi="ar_AE"/>
        </w:rPr>
        <w:t>ملكوت الله</w:t>
      </w:r>
      <w:r>
        <w:rPr>
          <w:rtl/>
          <w:cs/>
          <w:lang w:val="ar_AE" w:bidi="ar_AE"/>
        </w:rPr>
        <w:t xml:space="preserve"> في قاموس الكلمات الرئيسية.</w:t>
      </w:r>
    </w:p>
    <w:p>
      <w:pPr>
        <w:bidi/>
      </w:pPr>
      <w:r>
        <w:rPr>
          <w:rtl/>
          <w:cs/>
          <w:lang w:val="ar_AE" w:bidi="ar_AE"/>
        </w:rPr>
      </w:r>
      <w:r>
        <w:rPr>
          <w:rtl/>
          <w:cs/>
          <w:lang w:val="ar_AE" w:bidi="ar_AE"/>
        </w:rPr>
        <w:t xml:space="preserve">ثم يلتقي الرب يسوع </w:t>
      </w:r>
      <w:r>
        <w:rPr>
          <w:b/>
          <w:rtl/>
          <w:cs/>
          <w:lang w:val="ar_AE" w:bidi="ar_AE"/>
        </w:rPr>
        <w:t>بيعقوب ابن زبدي</w:t>
      </w:r>
      <w:r>
        <w:rPr>
          <w:rtl/>
          <w:cs/>
          <w:lang w:val="ar_AE" w:bidi="ar_AE"/>
        </w:rPr>
        <w:t xml:space="preserve">، وأخيه </w:t>
      </w:r>
      <w:r>
        <w:rPr>
          <w:b/>
          <w:rtl/>
          <w:cs/>
          <w:lang w:val="ar_AE" w:bidi="ar_AE"/>
        </w:rPr>
        <w:t>يوحنا</w:t>
      </w:r>
      <w:r>
        <w:rPr>
          <w:rtl/>
          <w:cs/>
          <w:lang w:val="ar_AE" w:bidi="ar_AE"/>
        </w:rPr>
        <w:t>. يعقوب ويوحنا أخوان، وكلاهما ابنا زبدي. صغوها بأكثر عبارة سلسة في لغتك.</w:t>
      </w:r>
    </w:p>
    <w:p>
      <w:pPr>
        <w:bidi/>
      </w:pPr>
      <w:r>
        <w:rPr>
          <w:rtl/>
          <w:cs/>
          <w:lang w:val="ar_AE" w:bidi="ar_AE"/>
        </w:rPr>
      </w:r>
      <w:r>
        <w:rPr>
          <w:rtl/>
          <w:cs/>
          <w:lang w:val="ar_AE" w:bidi="ar_AE"/>
        </w:rPr>
        <w:t xml:space="preserve">ويقول الرب يسوع إنه سيجعلهم </w:t>
      </w:r>
      <w:r>
        <w:rPr>
          <w:b/>
          <w:rtl/>
          <w:cs/>
          <w:lang w:val="ar_AE" w:bidi="ar_AE"/>
        </w:rPr>
        <w:t>صيادي الناس</w:t>
      </w:r>
      <w:r>
        <w:rPr>
          <w:rtl/>
          <w:cs/>
          <w:lang w:val="ar_AE" w:bidi="ar_AE"/>
        </w:rPr>
        <w:t>، أي صيادو بشر؛ قد تبدو عبارة عنيفة، كما لو أن بطرس وأندراوس سيقبضان على الناس. ينبغي توضيح أنه كما يجمعون السمك، فسيجمعون الناس.</w:t>
      </w:r>
    </w:p>
    <w:p>
      <w:pPr>
        <w:bidi/>
      </w:pPr>
      <w:r>
        <w:rPr>
          <w:rtl/>
          <w:cs/>
          <w:lang w:val="ar_AE" w:bidi="ar_AE"/>
        </w:rPr>
      </w:r>
      <w:r>
        <w:rPr>
          <w:rtl/>
          <w:cs/>
          <w:lang w:val="ar_AE" w:bidi="ar_AE"/>
        </w:rPr>
        <w:t xml:space="preserve">فدعاهم الرب يسوع </w:t>
      </w:r>
      <w:r>
        <w:rPr>
          <w:b/>
          <w:rtl/>
          <w:cs/>
          <w:lang w:val="ar_AE" w:bidi="ar_AE"/>
        </w:rPr>
        <w:t>ليتبعوه</w:t>
      </w:r>
      <w:r>
        <w:rPr>
          <w:rtl/>
          <w:cs/>
          <w:lang w:val="ar_AE" w:bidi="ar_AE"/>
        </w:rPr>
        <w:t>، أي يرافقوه.</w:t>
      </w:r>
    </w:p>
    <w:p>
      <w:pPr>
        <w:bidi/>
      </w:pPr>
      <w:r>
        <w:rPr>
          <w:rtl/>
          <w:cs/>
          <w:lang w:val="ar_AE" w:bidi="ar_AE"/>
        </w:rPr>
      </w:r>
      <w:r>
        <w:rPr>
          <w:rtl/>
          <w:cs/>
          <w:lang w:val="ar_AE" w:bidi="ar_AE"/>
        </w:rPr>
        <w:t xml:space="preserve">فالرب يسوع يُعلِّم في </w:t>
      </w:r>
      <w:r>
        <w:rPr>
          <w:b/>
          <w:rtl/>
          <w:cs/>
          <w:lang w:val="ar_AE" w:bidi="ar_AE"/>
        </w:rPr>
        <w:t>المجامع</w:t>
      </w:r>
      <w:r>
        <w:rPr>
          <w:rtl/>
          <w:cs/>
          <w:lang w:val="ar_AE" w:bidi="ar_AE"/>
        </w:rPr>
        <w:t xml:space="preserve"> </w:t>
      </w:r>
      <w:r>
        <w:rPr>
          <w:b/>
          <w:rtl/>
          <w:cs/>
          <w:lang w:val="ar_AE" w:bidi="ar_AE"/>
        </w:rPr>
        <w:t>ويكرز</w:t>
      </w:r>
      <w:r>
        <w:rPr>
          <w:rtl/>
          <w:cs/>
          <w:lang w:val="ar_AE" w:bidi="ar_AE"/>
        </w:rPr>
        <w:t xml:space="preserve"> </w:t>
      </w:r>
      <w:r>
        <w:rPr>
          <w:b/>
          <w:rtl/>
          <w:cs/>
          <w:lang w:val="ar_AE" w:bidi="ar_AE"/>
        </w:rPr>
        <w:t>بإنجيل</w:t>
      </w:r>
      <w:r>
        <w:rPr>
          <w:rtl/>
          <w:cs/>
          <w:lang w:val="ar_AE" w:bidi="ar_AE"/>
        </w:rPr>
        <w:t xml:space="preserve"> الملكوت.</w:t>
      </w:r>
    </w:p>
    <w:p>
      <w:pPr>
        <w:bidi/>
      </w:pPr>
      <w:r>
        <w:rPr>
          <w:rtl/>
          <w:cs/>
          <w:lang w:val="ar_AE" w:bidi="ar_AE"/>
        </w:rPr>
      </w:r>
      <w:r>
        <w:rPr>
          <w:rtl/>
          <w:cs/>
          <w:lang w:val="ar_AE" w:bidi="ar_AE"/>
        </w:rPr>
        <w:t xml:space="preserve">فكلمة </w:t>
      </w:r>
      <w:r>
        <w:rPr>
          <w:b/>
          <w:rtl/>
          <w:cs/>
          <w:lang w:val="ar_AE" w:bidi="ar_AE"/>
        </w:rPr>
        <w:t>الإنجيل</w:t>
      </w:r>
      <w:r>
        <w:rPr>
          <w:rtl/>
          <w:cs/>
          <w:lang w:val="ar_AE" w:bidi="ar_AE"/>
        </w:rPr>
        <w:t xml:space="preserve"> تعني حرفيًا "الخبر السار". استخدم نفس الكلمة التي استخدمتها في المقاطع السابقة.</w:t>
      </w:r>
    </w:p>
    <w:p>
      <w:pPr>
        <w:bidi/>
      </w:pPr>
      <w:r>
        <w:rPr>
          <w:rtl/>
          <w:cs/>
          <w:lang w:val="ar_AE" w:bidi="ar_AE"/>
        </w:rPr>
      </w:r>
      <w:r>
        <w:rPr>
          <w:b/>
          <w:rtl/>
          <w:cs/>
          <w:lang w:val="ar_AE" w:bidi="ar_AE"/>
        </w:rPr>
        <w:t>فالكرازة</w:t>
      </w:r>
      <w:r>
        <w:rPr>
          <w:rtl/>
          <w:cs/>
          <w:lang w:val="ar_AE" w:bidi="ar_AE"/>
        </w:rPr>
        <w:t xml:space="preserve"> تعني إخبار الناس بشيء مهم، مصحوبة برجاء إيمان المستمعين بما ينادون به ويغيِّرون تفكيرهم أو سلوكهم بفضل دعوتكم.</w:t>
      </w:r>
    </w:p>
    <w:p>
      <w:pPr>
        <w:bidi/>
      </w:pPr>
      <w:r>
        <w:rPr>
          <w:rtl/>
          <w:cs/>
          <w:lang w:val="ar_AE" w:bidi="ar_AE"/>
        </w:rPr>
      </w:r>
      <w:r>
        <w:rPr>
          <w:b/>
          <w:rtl/>
          <w:cs/>
          <w:lang w:val="ar_AE" w:bidi="ar_AE"/>
        </w:rPr>
        <w:t>فالمجامع</w:t>
      </w:r>
      <w:r>
        <w:rPr>
          <w:rtl/>
          <w:cs/>
          <w:lang w:val="ar_AE" w:bidi="ar_AE"/>
        </w:rPr>
        <w:t xml:space="preserve"> كانت محل اجتماع اليهود للصلاة، وعبادة لله، ودراسة الكتب المُقدَّسة. فكان الشعب يكرس هذا ليوم السبت، اليوم المكمل للأسبوع. فالمجامع كانت ملتقى الشعب مجتمعًا ومدرسةً، وأيضًا، محل قضاء. لذا فهو مختلف عن الهيكل، الذي ليس سواه في أورشليم، لكن المجامع كانت منتشرة. الفرق المهم الآخر هو أنه في المجمع لم يكن محل تقديم الذبائح ولم يترأسه الكهنة. فالذبائح لم تقدم في سوى الهيكل الذي كان شاسع المساحة وضخم البناية، إنما المجمع كان صغيرًا. ستجد لفظة </w:t>
      </w:r>
      <w:r>
        <w:rPr>
          <w:b/>
          <w:rtl/>
          <w:cs/>
          <w:lang w:val="ar_AE" w:bidi="ar_AE"/>
        </w:rPr>
        <w:t>مجمع</w:t>
      </w:r>
      <w:r>
        <w:rPr>
          <w:rtl/>
          <w:cs/>
          <w:lang w:val="ar_AE" w:bidi="ar_AE"/>
        </w:rPr>
        <w:t xml:space="preserve"> في قاموس الكلمات الرئيسية. استخدم نفس الكلمة التي استخدمتها في المقاطع السابقة.</w:t>
      </w:r>
    </w:p>
    <w:p>
      <w:pPr>
        <w:bidi/>
      </w:pPr>
      <w:r>
        <w:rPr>
          <w:rtl/>
          <w:cs/>
          <w:lang w:val="ar_AE" w:bidi="ar_AE"/>
        </w:rPr>
      </w:r>
      <w:r>
        <w:rPr>
          <w:rtl/>
          <w:cs/>
          <w:lang w:val="ar_AE" w:bidi="ar_AE"/>
        </w:rPr>
        <w:t>اعرضوا على فريقكم صورة لما كان يبدو عليه المجمع داخليًا وخارجيًا.</w:t>
      </w:r>
    </w:p>
    <w:p>
      <w:pPr>
        <w:bidi/>
      </w:pPr>
      <w:r>
        <w:rPr>
          <w:rtl/>
          <w:cs/>
          <w:lang w:val="ar_AE" w:bidi="ar_AE"/>
        </w:rPr>
      </w:r>
      <w:r>
        <w:rPr>
          <w:rtl/>
          <w:cs/>
          <w:lang w:val="ar_AE" w:bidi="ar_AE"/>
        </w:rPr>
        <w:t xml:space="preserve">فجاءوا إلى الرب يسوع بالمرضى بشتى الأمراض والعلل، بعضهم كان يعاني </w:t>
      </w:r>
      <w:r>
        <w:rPr>
          <w:b/>
          <w:rtl/>
          <w:cs/>
          <w:lang w:val="ar_AE" w:bidi="ar_AE"/>
        </w:rPr>
        <w:t>الصرع</w:t>
      </w:r>
      <w:r>
        <w:rPr>
          <w:rtl/>
          <w:cs/>
          <w:lang w:val="ar_AE" w:bidi="ar_AE"/>
        </w:rPr>
        <w:t>، أي يفقد الوعي ويسقط ليصرع جسده؛ فالمصاب بالصرع يؤذي نفسه بضراوة، لدرجة أنه يصعب عليه أن يحيا حياة طبيعية!</w:t>
      </w:r>
    </w:p>
    <w:p>
      <w:pPr>
        <w:bidi/>
      </w:pPr>
      <w:r>
        <w:rPr>
          <w:rtl/>
          <w:cs/>
          <w:lang w:val="ar_AE" w:bidi="ar_AE"/>
        </w:rPr>
      </w:r>
      <w:r>
        <w:rPr>
          <w:rtl/>
          <w:cs/>
          <w:lang w:val="ar_AE" w:bidi="ar_AE"/>
        </w:rPr>
        <w:t xml:space="preserve">والمفلوج هو </w:t>
      </w:r>
      <w:r>
        <w:rPr>
          <w:b/>
          <w:rtl/>
          <w:cs/>
          <w:lang w:val="ar_AE" w:bidi="ar_AE"/>
        </w:rPr>
        <w:t>المشلول</w:t>
      </w:r>
      <w:r>
        <w:rPr>
          <w:rtl/>
          <w:cs/>
          <w:lang w:val="ar_AE" w:bidi="ar_AE"/>
        </w:rPr>
        <w:t xml:space="preserve"> غير القادر على المشي،</w:t>
      </w:r>
    </w:p>
    <w:p>
      <w:pPr>
        <w:bidi/>
      </w:pPr>
      <w:r>
        <w:rPr>
          <w:rtl/>
          <w:cs/>
          <w:lang w:val="ar_AE" w:bidi="ar_AE"/>
        </w:rPr>
      </w:r>
      <w:r>
        <w:rPr>
          <w:rtl/>
          <w:cs/>
          <w:lang w:val="ar_AE" w:bidi="ar_AE"/>
        </w:rPr>
        <w:t xml:space="preserve">والذي به </w:t>
      </w:r>
      <w:r>
        <w:rPr>
          <w:b/>
          <w:rtl/>
          <w:cs/>
          <w:lang w:val="ar_AE" w:bidi="ar_AE"/>
        </w:rPr>
        <w:t>شيطان</w:t>
      </w:r>
      <w:r>
        <w:rPr>
          <w:rtl/>
          <w:cs/>
          <w:lang w:val="ar_AE" w:bidi="ar_AE"/>
        </w:rPr>
        <w:t xml:space="preserve">، هو من يتحكم فيه الروح النجس، ما يجعله مريضًا أو يدفعه للسلوك بغرابة. ستجد لفظة </w:t>
      </w:r>
      <w:r>
        <w:rPr>
          <w:b/>
          <w:rtl/>
          <w:cs/>
          <w:lang w:val="ar_AE" w:bidi="ar_AE"/>
        </w:rPr>
        <w:t>شيطان</w:t>
      </w:r>
      <w:r>
        <w:rPr>
          <w:rtl/>
          <w:cs/>
          <w:lang w:val="ar_AE" w:bidi="ar_AE"/>
        </w:rPr>
        <w:t xml:space="preserve"> في قاموس الكلمات الرئيسية. استخدم نفس الكلمة التي استخدمتها في المقاطع السابقة.</w:t>
      </w:r>
    </w:p>
    <w:p>
      <w:pPr>
        <w:bidi/>
      </w:pPr>
      <w:r>
        <w:rPr>
          <w:rtl/>
          <w:cs/>
          <w:lang w:val="ar_AE" w:bidi="ar_AE"/>
        </w:rPr>
      </w:r>
      <w:r>
        <w:rPr>
          <w:rtl/>
          <w:cs/>
          <w:lang w:val="ar_AE" w:bidi="ar_AE"/>
        </w:rPr>
        <w:t>ناقشوا أفضل ترجمة لقائمة الأمراض هذه، ويحبذ ألا تقتصر الصيغة على أن الرب يسوع لم يشف سوى تلك الأمراض.</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5:1–12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5: 1–12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في أكثر الترجمات المفهومة لكم.</w:t>
      </w:r>
    </w:p>
    <w:p>
      <w:pPr>
        <w:bidi/>
      </w:pPr>
      <w:r>
        <w:rPr>
          <w:rtl/>
          <w:cs/>
          <w:lang w:val="ar_AE" w:bidi="ar_AE"/>
        </w:rPr>
      </w:r>
      <w:r>
        <w:rPr>
          <w:rtl/>
          <w:cs/>
          <w:lang w:val="ar_AE" w:bidi="ar_AE"/>
        </w:rPr>
        <w:t>لقد اختار يسوع العديد من تلاميذه، أي أولئك الذين سيتبعونه أينما يذهب. وكانت جموع كثيرة تتبع يسوع لتسمعه يُعلِّم. والآن، يأخذ يسوع المُكرَّسين له جانبًا، ويعلّمهم المزيد عما ستكون عليه الحياة في ملكوت الله. وهذا دليل لحياة المؤمن مع الله. فهذا الجزء من تعليم يسوع يُظهر لنا كيف يختلف أتباعه عن الآخرين.</w:t>
      </w:r>
    </w:p>
    <w:p>
      <w:pPr>
        <w:bidi/>
      </w:pPr>
      <w:r>
        <w:rPr>
          <w:rtl/>
          <w:cs/>
          <w:lang w:val="ar_AE" w:bidi="ar_AE"/>
        </w:rPr>
      </w:r>
      <w:r>
        <w:rPr>
          <w:rtl/>
          <w:cs/>
          <w:lang w:val="ar_AE" w:bidi="ar_AE"/>
        </w:rPr>
        <w:t xml:space="preserve">نفس الجمع الذي كان قد تبع يسوع، كان لا يزال حاضرًا. فلما رأي يسوع الجموع، صعد إلى جبل صغير أو تل. وربما كان يسوع يحاول أن يبتعد عن الجمع الذي يتبعه. ولا يعرف العلماء بالضبط أي جبل أو تل هو الذي صعد عليه يسوع، لكنه كان جبلًا أو تلًا بالقرب من بحر الجليل. </w:t>
      </w:r>
    </w:p>
    <w:p>
      <w:pPr>
        <w:bidi/>
      </w:pPr>
      <w:r>
        <w:rPr>
          <w:rtl/>
          <w:cs/>
          <w:lang w:val="ar_AE" w:bidi="ar_AE"/>
        </w:rPr>
      </w:r>
      <w:r>
        <w:rPr>
          <w:rtl/>
          <w:cs/>
          <w:lang w:val="ar_AE" w:bidi="ar_AE"/>
        </w:rPr>
        <w:t>توقّفوا واعرضوا صورة لجبل من منطقة الجليل.</w:t>
      </w:r>
    </w:p>
    <w:p>
      <w:pPr>
        <w:bidi/>
      </w:pPr>
      <w:r>
        <w:rPr>
          <w:rtl/>
          <w:cs/>
          <w:lang w:val="ar_AE" w:bidi="ar_AE"/>
        </w:rPr>
      </w:r>
      <w:r>
        <w:rPr>
          <w:rtl/>
          <w:cs/>
          <w:lang w:val="ar_AE" w:bidi="ar_AE"/>
        </w:rPr>
        <w:t>فجلس يسوع على الجبل، وهذه كانت الطريقة المعتادة التي كان المعلِّمون يعلِّمون بها تلاميذهم في ذلك الوقت. كان يسوع يعلِّم تلاميذه في المقام الأول، لكن الجمع كان يستمع إلى تعليمه أيضًا.</w:t>
      </w:r>
    </w:p>
    <w:p>
      <w:pPr>
        <w:bidi/>
      </w:pPr>
      <w:r>
        <w:rPr>
          <w:rtl/>
          <w:cs/>
          <w:lang w:val="ar_AE" w:bidi="ar_AE"/>
        </w:rPr>
      </w:r>
      <w:r>
        <w:rPr>
          <w:rtl/>
          <w:cs/>
          <w:lang w:val="ar_AE" w:bidi="ar_AE"/>
        </w:rPr>
        <w:t>كيف يُعلِّم المعلّمون أو القادة الدينيون في ثقافتكم مجموعة من الناس؟ احكوا قصة عن وقت استمعتم فيه إلى معلِّم مهم، أو شيخ أو معلِّم ديني يعلِّمكم شيئًا. أين كنتم؟ صِفوا ما فعله المُعَلِّم وماذا فعل الناس.</w:t>
      </w:r>
    </w:p>
    <w:p>
      <w:pPr>
        <w:bidi/>
      </w:pPr>
      <w:r>
        <w:rPr>
          <w:rtl/>
          <w:cs/>
          <w:lang w:val="ar_AE" w:bidi="ar_AE"/>
        </w:rPr>
      </w:r>
      <w:r>
        <w:rPr>
          <w:rtl/>
          <w:cs/>
          <w:lang w:val="ar_AE" w:bidi="ar_AE"/>
        </w:rPr>
        <w:t xml:space="preserve">ثم "فتح يسوع فاه"، مما يعني أن يسوع قد بدأ يُعلِّم تلاميذه. هذا المقطع هو الجزء الأول من تعليم يسوع. وفي هذا المقطع، يتحدث يسوع عن خصائص أتباعه. فأتباعه "مُطوَّبون" أو "مباركون" من الله. هذا لا يعني أنهم أثرياء أو بصحة جيدة، بل أن الله رضي عنهم وأنه مصدر رضاهم. </w:t>
      </w:r>
    </w:p>
    <w:p>
      <w:pPr>
        <w:bidi/>
      </w:pPr>
      <w:r>
        <w:rPr>
          <w:rtl/>
          <w:cs/>
          <w:lang w:val="ar_AE" w:bidi="ar_AE"/>
        </w:rPr>
      </w:r>
      <w:r>
        <w:rPr>
          <w:rtl/>
          <w:cs/>
          <w:lang w:val="ar_AE" w:bidi="ar_AE"/>
        </w:rPr>
        <w:t xml:space="preserve">في ثقافتكم، كيف تصفون الشخص المُطوَّب أو المبارك؟ صفوا شخصًا تعرفونه يكون مُطوَّبًا أو مباركًا. </w:t>
      </w:r>
    </w:p>
    <w:p>
      <w:pPr>
        <w:bidi/>
      </w:pPr>
      <w:r>
        <w:rPr>
          <w:rtl/>
          <w:cs/>
          <w:lang w:val="ar_AE" w:bidi="ar_AE"/>
        </w:rPr>
      </w:r>
      <w:r>
        <w:rPr>
          <w:rtl/>
          <w:cs/>
          <w:lang w:val="ar_AE" w:bidi="ar_AE"/>
        </w:rPr>
        <w:t xml:space="preserve">كل واحدة من هذه الأقوال كانت قصيرة وسهلة التذكر. وهي تشبه الأمثال. وغالبًا ما كان القادة الدينيون اليهود يُعلِّمون باستخدام أقوال قصيرة، لذلك فقد كان الجمع معتادًا على ذلك. ولكل قول، كان يسوع يقول إنه إذا كان أحد تابعيه يتمتع بهذه الصفة، فهو يكون "مطوَّبًا". </w:t>
      </w:r>
    </w:p>
    <w:p>
      <w:pPr>
        <w:bidi/>
      </w:pPr>
      <w:r>
        <w:rPr>
          <w:rtl/>
          <w:cs/>
          <w:lang w:val="ar_AE" w:bidi="ar_AE"/>
        </w:rPr>
      </w:r>
      <w:r>
        <w:rPr>
          <w:rtl/>
          <w:cs/>
          <w:lang w:val="ar_AE" w:bidi="ar_AE"/>
        </w:rPr>
        <w:t>أولًا، قال يسوع إن "المساكين (الفقراء) في الروح" هم مُطوَّبون. وتعبير "المساكين في الروح" يعني الذين يعرفون أنهم بحاجة إلى الله. ولا يعني تعبير "المساكين في الروح" هؤلاء الذين ليس لديهم المال. كل شخص يحتاج إلى الله، لكن ليس كل شخص يقول إنه يحتاج إلى الله. فيقول يسوع إن الذين يعرفون حاجتهم الروحية إلى الله هم مُطوَّبون أو سعداء. و</w:t>
      </w:r>
      <w:r>
        <w:rPr>
          <w:b/>
          <w:rtl/>
          <w:cs/>
          <w:lang w:val="ar_AE" w:bidi="ar_AE"/>
        </w:rPr>
        <w:t>سبب</w:t>
      </w:r>
      <w:r>
        <w:rPr>
          <w:rtl/>
          <w:cs/>
          <w:lang w:val="ar_AE" w:bidi="ar_AE"/>
        </w:rPr>
        <w:t xml:space="preserve"> كونهم سعداء هو أنهم ينتمون إلى ملكوت الله. فإنهم يتمتعون بعلاقة مع الله.</w:t>
      </w:r>
    </w:p>
    <w:p>
      <w:pPr>
        <w:bidi/>
      </w:pPr>
      <w:r>
        <w:rPr>
          <w:rtl/>
          <w:cs/>
          <w:lang w:val="ar_AE" w:bidi="ar_AE"/>
        </w:rPr>
      </w:r>
      <w:r>
        <w:rPr>
          <w:rtl/>
          <w:cs/>
          <w:lang w:val="ar_AE" w:bidi="ar_AE"/>
        </w:rPr>
        <w:t xml:space="preserve">ثم يصف يسوع الأشخاص الذين ينوحون، وهو ما يعني الذين هم حزانى. وهذا ليس مجرد الحداد على موت إحدى أفراد العائلة أو الحزن بسبب أشياء سيئة تحدث. لكنه حزن عام كجزء من حياة التابع ليسوع. ويقول يسوع إن هذا النوع من الأشخاص هو في الحقيقة مبارك أو سعيد، وذلك </w:t>
      </w:r>
      <w:r>
        <w:rPr>
          <w:b/>
          <w:rtl/>
          <w:cs/>
          <w:lang w:val="ar_AE" w:bidi="ar_AE"/>
        </w:rPr>
        <w:t>بسبب</w:t>
      </w:r>
      <w:r>
        <w:rPr>
          <w:rtl/>
          <w:cs/>
          <w:lang w:val="ar_AE" w:bidi="ar_AE"/>
        </w:rPr>
        <w:t xml:space="preserve"> أنهم سيتعزون. هذان القولان الأولان متشابهان برسالة كان يتحدث بها النبي إشعياء إلى شعب الله في العهد القديم. فرسالة إشعياء إلى شعب الله كانت أن الله سيعزي شعبه.</w:t>
      </w:r>
    </w:p>
    <w:p>
      <w:pPr>
        <w:bidi/>
      </w:pPr>
      <w:r>
        <w:rPr>
          <w:rtl/>
          <w:cs/>
          <w:lang w:val="ar_AE" w:bidi="ar_AE"/>
        </w:rPr>
      </w:r>
      <w:r>
        <w:rPr>
          <w:rtl/>
          <w:cs/>
          <w:lang w:val="ar_AE" w:bidi="ar_AE"/>
        </w:rPr>
        <w:t xml:space="preserve">توقّفوا هنا وناقشوا مع فريق الترجمة: ما هي المواقف التي تسبِّب لكم النوح أو الحزن أو الأسى. احكوا قصة عن وقت قد نُحتم فيه أو كان شخص تعرفونه قد عانى من الحزن أو الأسى. </w:t>
      </w:r>
    </w:p>
    <w:p>
      <w:pPr>
        <w:bidi/>
      </w:pPr>
      <w:r>
        <w:rPr>
          <w:rtl/>
          <w:cs/>
          <w:lang w:val="ar_AE" w:bidi="ar_AE"/>
        </w:rPr>
      </w:r>
      <w:r>
        <w:rPr>
          <w:rtl/>
          <w:cs/>
          <w:lang w:val="ar_AE" w:bidi="ar_AE"/>
        </w:rPr>
        <w:t xml:space="preserve">في القول التالي، يقول يسوع إن الودعاء يثقون بالله وليس بقوتهم الشخصية. وهو يقول إن الودعاء يكونون سعداء </w:t>
      </w:r>
      <w:r>
        <w:rPr>
          <w:b/>
          <w:rtl/>
          <w:cs/>
          <w:lang w:val="ar_AE" w:bidi="ar_AE"/>
        </w:rPr>
        <w:t>بسبب</w:t>
      </w:r>
      <w:r>
        <w:rPr>
          <w:rtl/>
          <w:cs/>
          <w:lang w:val="ar_AE" w:bidi="ar_AE"/>
        </w:rPr>
        <w:t xml:space="preserve"> أن الله سيعطيهم الأرض كلها. وهذا يعني أنهم سيتمتعون بجميع بركات الله في السماء وعلى الأرض.</w:t>
      </w:r>
    </w:p>
    <w:p>
      <w:pPr>
        <w:bidi/>
      </w:pPr>
      <w:r>
        <w:rPr>
          <w:rtl/>
          <w:cs/>
          <w:lang w:val="ar_AE" w:bidi="ar_AE"/>
        </w:rPr>
      </w:r>
      <w:r>
        <w:rPr>
          <w:rtl/>
          <w:cs/>
          <w:lang w:val="ar_AE" w:bidi="ar_AE"/>
        </w:rPr>
        <w:t xml:space="preserve">ثم يقول يسوع طوبى للجياع والعطاش إلى البر. وهذا يعني أنهم يريدون علاقة صحيحة مع الله بنفس الطريقة التي يرغب بها الناس في الطعام والشراب. هذا ليس جوعًا حرفيًا، بل طريقة لوصف مدى طلبهم لله في حياتهم. ويقول يسوع أنهم مطوَّبون أو سعداء </w:t>
      </w:r>
      <w:r>
        <w:rPr>
          <w:b/>
          <w:rtl/>
          <w:cs/>
          <w:lang w:val="ar_AE" w:bidi="ar_AE"/>
        </w:rPr>
        <w:t>بسبب</w:t>
      </w:r>
      <w:r>
        <w:rPr>
          <w:rtl/>
          <w:cs/>
          <w:lang w:val="ar_AE" w:bidi="ar_AE"/>
        </w:rPr>
        <w:t xml:space="preserve"> أن الله سيشبعهم بالطريقة نفسها التي يشبع بها الشخص بعد أن يأكل ويشرب ما يكفيه. في ذلك الوقت، كان الناس يستخدمون نفس الكلمة في اللغة الأصلية للإشارة إلى تسمين الحيوانات. ويقول يسوع إن الله سيُشبع (سيملأ) الذين يريدون أن يفعلوا الصواب.</w:t>
      </w:r>
    </w:p>
    <w:p>
      <w:pPr>
        <w:bidi/>
      </w:pPr>
      <w:r>
        <w:rPr>
          <w:rtl/>
          <w:cs/>
          <w:lang w:val="ar_AE" w:bidi="ar_AE"/>
        </w:rPr>
      </w:r>
      <w:r>
        <w:rPr>
          <w:rtl/>
          <w:cs/>
          <w:lang w:val="ar_AE" w:bidi="ar_AE"/>
        </w:rPr>
        <w:t xml:space="preserve">القول التالي هو أن الرحماء يكونون سعداء </w:t>
      </w:r>
      <w:r>
        <w:rPr>
          <w:b/>
          <w:rtl/>
          <w:cs/>
          <w:lang w:val="ar_AE" w:bidi="ar_AE"/>
        </w:rPr>
        <w:t>بسبب</w:t>
      </w:r>
      <w:r>
        <w:rPr>
          <w:rtl/>
          <w:cs/>
          <w:lang w:val="ar_AE" w:bidi="ar_AE"/>
        </w:rPr>
        <w:t xml:space="preserve"> أنهم سينالون رحمة من الله. فالشخص الرحيم يحزن على مشكلة شخص آخر، ويريد أن يساعده وأن يُظهِر اللطف له.</w:t>
      </w:r>
    </w:p>
    <w:p>
      <w:pPr>
        <w:bidi/>
      </w:pPr>
      <w:r>
        <w:rPr>
          <w:rtl/>
          <w:cs/>
          <w:lang w:val="ar_AE" w:bidi="ar_AE"/>
        </w:rPr>
      </w:r>
      <w:r>
        <w:rPr>
          <w:rtl/>
          <w:cs/>
          <w:lang w:val="ar_AE" w:bidi="ar_AE"/>
        </w:rPr>
        <w:t xml:space="preserve">ثم يقول يسوع إن الذين لديهم قلب نقيّ مطوّبون، </w:t>
      </w:r>
      <w:r>
        <w:rPr>
          <w:b/>
          <w:rtl/>
          <w:cs/>
          <w:lang w:val="ar_AE" w:bidi="ar_AE"/>
        </w:rPr>
        <w:t>بسبب</w:t>
      </w:r>
      <w:r>
        <w:rPr>
          <w:rtl/>
          <w:cs/>
          <w:lang w:val="ar_AE" w:bidi="ar_AE"/>
        </w:rPr>
        <w:t xml:space="preserve"> أنهم سيرون الله. في سفر المزامير الموجود عند اليهود، قال الله إن الذين لديهم قلب نقيّ وحدهم هم الذين يمكنهم أن يدخلوا إلى محضره. فالشخص الذي له قلب نقيّ هو شخص يريد فقط أن يرضي الله وأن يخدمه بإخلاص. هذا النوع من الأشخاص سيرى الله في السماء.</w:t>
      </w:r>
    </w:p>
    <w:p>
      <w:pPr>
        <w:bidi/>
      </w:pPr>
      <w:r>
        <w:rPr>
          <w:rtl/>
          <w:cs/>
          <w:lang w:val="ar_AE" w:bidi="ar_AE"/>
        </w:rPr>
      </w:r>
      <w:r>
        <w:rPr>
          <w:rtl/>
          <w:cs/>
          <w:lang w:val="ar_AE" w:bidi="ar_AE"/>
        </w:rPr>
        <w:t xml:space="preserve">توقّفوا هنا وتناقشوا عن شخص ما في ثقافتكم يكون نقيًا أو طاهرًا. </w:t>
      </w:r>
    </w:p>
    <w:p>
      <w:pPr>
        <w:bidi/>
      </w:pPr>
      <w:r>
        <w:rPr>
          <w:rtl/>
          <w:cs/>
          <w:lang w:val="ar_AE" w:bidi="ar_AE"/>
        </w:rPr>
      </w:r>
      <w:r>
        <w:rPr>
          <w:rtl/>
          <w:cs/>
          <w:lang w:val="ar_AE" w:bidi="ar_AE"/>
        </w:rPr>
        <w:t xml:space="preserve">ثم يصف يسوع أولئك الذين يصنعون السلام بين الآخرين. الأشخاص الذين يجمعون الآخرين الذين لديهم صراعات أو مشاكل مع بعضهم البعض، هم مطوَّبون </w:t>
      </w:r>
      <w:r>
        <w:rPr>
          <w:b/>
          <w:rtl/>
          <w:cs/>
          <w:lang w:val="ar_AE" w:bidi="ar_AE"/>
        </w:rPr>
        <w:t>بسبب</w:t>
      </w:r>
      <w:r>
        <w:rPr>
          <w:rtl/>
          <w:cs/>
          <w:lang w:val="ar_AE" w:bidi="ar_AE"/>
        </w:rPr>
        <w:t xml:space="preserve"> أن الله سيدعوهم أبنائه. وهذا يعني أن صانعي السلام سينتمون إلى عائلة الله بنفس الطريقة التي يكون بها الأب وأبنائه في عائلة معًا.</w:t>
      </w:r>
    </w:p>
    <w:p>
      <w:pPr>
        <w:bidi/>
      </w:pPr>
      <w:r>
        <w:rPr>
          <w:rtl/>
          <w:cs/>
          <w:lang w:val="ar_AE" w:bidi="ar_AE"/>
        </w:rPr>
      </w:r>
      <w:r>
        <w:rPr>
          <w:rtl/>
          <w:cs/>
          <w:lang w:val="ar_AE" w:bidi="ar_AE"/>
        </w:rPr>
        <w:t xml:space="preserve">وفي القول الأخير، يقول يسوع إن الناس سيعاملون أتباعه بطريقة سيئة بسبب أن أتباعه يفعلون ما هو صواب وما هو صحيح – فهم يتبعون يسوع. وأتباع يسوع سيكونون مطوَّبين </w:t>
      </w:r>
      <w:r>
        <w:rPr>
          <w:b/>
          <w:rtl/>
          <w:cs/>
          <w:lang w:val="ar_AE" w:bidi="ar_AE"/>
        </w:rPr>
        <w:t>بسبب</w:t>
      </w:r>
      <w:r>
        <w:rPr>
          <w:rtl/>
          <w:cs/>
          <w:lang w:val="ar_AE" w:bidi="ar_AE"/>
        </w:rPr>
        <w:t xml:space="preserve"> أنهم ينتمون إلى ملكوت السماوات. ويكرر يسوع تعبير "ملكوت السماوات" هنا لإظهار نهاية هذه المجموعة من الأقوال.</w:t>
      </w:r>
    </w:p>
    <w:p>
      <w:pPr>
        <w:bidi/>
      </w:pPr>
      <w:r>
        <w:rPr>
          <w:rtl/>
          <w:cs/>
          <w:lang w:val="ar_AE" w:bidi="ar_AE"/>
        </w:rPr>
      </w:r>
      <w:r>
        <w:rPr>
          <w:rtl/>
          <w:cs/>
          <w:lang w:val="ar_AE" w:bidi="ar_AE"/>
        </w:rPr>
        <w:t>والآن، يُخبر يسوع تلاميذه أنه حتى في الوقت الحالي يمكنهم أن يختبروا بركة الله عندما يقول الناس أشياء شريرة عنهم. وأنه حتى في الوقت الحالي، يمكنهم أن يفرحوا لأنهم يعرفون أن الله سيعطيهم مكافأة عندما يذهبون إلى السماء. فإن تلاميذ يسوع ليسوا لوحدهم - فقد كان الناس يضطهدون الأنبياء أيضًا منذ زمن بعيد.</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تتضمن هذه القصة 3 مشاهد.</w:t>
      </w:r>
    </w:p>
    <w:p>
      <w:pPr>
        <w:bidi/>
      </w:pPr>
      <w:r>
        <w:rPr>
          <w:rtl/>
          <w:cs/>
          <w:lang w:val="ar_AE" w:bidi="ar_AE"/>
        </w:rPr>
      </w:r>
      <w:r>
        <w:rPr>
          <w:b/>
          <w:rtl/>
          <w:cs/>
          <w:lang w:val="ar_AE" w:bidi="ar_AE"/>
        </w:rPr>
        <w:t>المشهد الأول:</w:t>
      </w:r>
      <w:r>
        <w:rPr>
          <w:rtl/>
          <w:cs/>
          <w:lang w:val="ar_AE" w:bidi="ar_AE"/>
        </w:rPr>
        <w:t xml:space="preserve"> يرى الرب يسوع الجموع تتبعه. يصعد الرب يسوع على جبل ويجلس ليُعلم أتباعه المقربين. هذه بداية مقطع تعليمي طويل ومهم من الرب يسوع.</w:t>
      </w:r>
    </w:p>
    <w:p>
      <w:pPr>
        <w:bidi/>
      </w:pPr>
      <w:r>
        <w:rPr>
          <w:rtl/>
          <w:cs/>
          <w:lang w:val="ar_AE" w:bidi="ar_AE"/>
        </w:rPr>
      </w:r>
      <w:r>
        <w:rPr>
          <w:b/>
          <w:rtl/>
          <w:cs/>
          <w:lang w:val="ar_AE" w:bidi="ar_AE"/>
        </w:rPr>
        <w:t>المشهد الثاني:</w:t>
      </w:r>
      <w:r>
        <w:rPr>
          <w:rtl/>
          <w:cs/>
          <w:lang w:val="ar_AE" w:bidi="ar_AE"/>
        </w:rPr>
        <w:t xml:space="preserve"> يُعلِّم الرب يسوع أتباعه المقرَّبين ثماني أقوال قصيرة تُشرح لهم نوع الناس الذين باركهم الله.</w:t>
      </w:r>
    </w:p>
    <w:p>
      <w:pPr>
        <w:bidi/>
      </w:pPr>
      <w:r>
        <w:rPr>
          <w:rtl/>
          <w:cs/>
          <w:lang w:val="ar_AE" w:bidi="ar_AE"/>
        </w:rPr>
      </w:r>
      <w:r>
        <w:rPr>
          <w:b/>
          <w:rtl/>
          <w:cs/>
          <w:lang w:val="ar_AE" w:bidi="ar_AE"/>
        </w:rPr>
        <w:t>المشهد الثالث:</w:t>
      </w:r>
      <w:r>
        <w:rPr>
          <w:rtl/>
          <w:cs/>
          <w:lang w:val="ar_AE" w:bidi="ar_AE"/>
        </w:rPr>
        <w:t xml:space="preserve"> يركز الرب يسوع على المكافآت التي سيحصل عليها تلاميذه، حتى في الوقت الحاضر، عندما يتألمون بسبب القيام بالشيء الصائب.</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أتباع الرب يسوع المقرَّبين، أو تلاميذ الرب يسوع</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شعب الله، الذي هو الشعب المُبارَك.</w:t>
      </w:r>
    </w:p>
    <w:p>
      <w:pPr>
        <w:pStyle w:val="ListBullet"/>
        <w:bidi/>
        <w:spacing w:line="240" w:lineRule="auto"/>
        <w:ind w:left="720"/>
      </w:pPr>
      <w:r>
        <w:rPr>
          <w:rtl/>
          <w:cs/>
          <w:lang w:val="ar_AE" w:bidi="ar_AE"/>
        </w:rPr>
      </w:r>
      <w:r>
        <w:rPr>
          <w:rtl/>
          <w:cs/>
          <w:lang w:val="ar_AE" w:bidi="ar_AE"/>
        </w:rPr>
        <w:t>الناس الذين يجعلون شعب الله يتألم</w:t>
      </w:r>
    </w:p>
    <w:p>
      <w:pPr>
        <w:bidi/>
      </w:pPr>
      <w:r>
        <w:rPr>
          <w:rtl/>
          <w:cs/>
          <w:lang w:val="ar_AE" w:bidi="ar_AE"/>
        </w:rPr>
      </w:r>
      <w:r>
        <w:rPr>
          <w:rtl/>
          <w:cs/>
          <w:lang w:val="ar_AE" w:bidi="ar_AE"/>
        </w:rPr>
        <w:t xml:space="preserve"> 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فيها. </w:t>
      </w:r>
    </w:p>
    <w:p>
      <w:pPr>
        <w:bidi/>
      </w:pPr>
      <w:r>
        <w:rPr>
          <w:rtl/>
          <w:cs/>
          <w:lang w:val="ar_AE" w:bidi="ar_AE"/>
        </w:rPr>
      </w:r>
      <w:r>
        <w:rPr>
          <w:rtl/>
          <w:cs/>
          <w:lang w:val="ar_AE" w:bidi="ar_AE"/>
        </w:rPr>
        <w:t>من المهم أن نتذكر أن الجمع في بداية هذه القصة هو نفس الجمع الذي كان يتبع الرب يسوع من أجل الشفاء والتعليم. يرى الرب يسوع هذا الجموع، ويصعد إلى الجبل، ويجلس أعلاه ليُعلم أتباعه المقربين. فيستمع الجمع أيضًا.</w:t>
      </w:r>
    </w:p>
    <w:p>
      <w:pPr>
        <w:bidi/>
      </w:pPr>
      <w:r>
        <w:rPr>
          <w:rtl/>
          <w:cs/>
          <w:lang w:val="ar_AE" w:bidi="ar_AE"/>
        </w:rPr>
      </w:r>
      <w:r>
        <w:rPr>
          <w:rtl/>
          <w:cs/>
          <w:lang w:val="ar_AE" w:bidi="ar_AE"/>
        </w:rPr>
        <w:t>من المهم أن يجلس أتباع الرب يسوع المقربين على الجبل على مقربة من الرب يسوع، فهو يتحدث إليهم في المقام الأول، لكن الجمع موجود هناك أيضًا.</w:t>
      </w:r>
    </w:p>
    <w:p>
      <w:pPr>
        <w:bidi/>
      </w:pPr>
      <w:r>
        <w:rPr>
          <w:rtl/>
          <w:cs/>
          <w:lang w:val="ar_AE" w:bidi="ar_AE"/>
        </w:rPr>
      </w:r>
      <w:r>
        <w:rPr>
          <w:rtl/>
          <w:cs/>
          <w:lang w:val="ar_AE" w:bidi="ar_AE"/>
        </w:rPr>
        <w:t>كان الرب يسوع على وشك أن يبدأ وقتًا تعليميًا طويلًا ومهمًا. إذ يُعلم الرب يسوع تلاميذه والجمع كيف يكونون أكثر تشبيهًا بالله. من الجيد أن نتذكر أن هذه ليست قائمة بالأشياء التي يجب أن تفعلها بشكل صحيح، بل إن هذا التعليم هو دليلٌ للحياة للأشخاص الذين يريدون أن يتبعوا الله بالكامل.</w:t>
      </w:r>
    </w:p>
    <w:p>
      <w:pPr>
        <w:bidi/>
      </w:pPr>
      <w:r>
        <w:rPr>
          <w:rtl/>
          <w:cs/>
          <w:lang w:val="ar_AE" w:bidi="ar_AE"/>
        </w:rPr>
      </w:r>
      <w:r>
        <w:rPr>
          <w:rtl/>
          <w:cs/>
          <w:lang w:val="ar_AE" w:bidi="ar_AE"/>
        </w:rPr>
        <w:t>يبدأ المشهد الثاني عندما يبدأ الرب يسوع في تعليم أتباعه. بينما يشارك الرب يسوع ثماني أقوال مهمة، من المهم أن نعرف أن كل قول مُذهل وربما يكون عكس ما توقعه التلاميذ. اختر طريقة سلسة في لغتك لتُظهر بدء مقطع جديد هنا، وأن الرب يسوع يبدأ التعليم. في اللغة الأصلية، تبدأ كل واحدة من الأقوال الثماني بكلمة "مبارك". فعل الرب يسوع هذا ليساعد المستمعين على تذكر الأقوال. من الجيد أن تفكّروا في كيفية التعبير عن قائمة من الحقائق المهمة في ثقافتكم. ماذا تفعلون لمساعدة الناس على تذكر قائمة ما؟</w:t>
      </w:r>
    </w:p>
    <w:p>
      <w:pPr>
        <w:bidi/>
      </w:pPr>
      <w:r>
        <w:rPr>
          <w:rtl/>
          <w:cs/>
          <w:lang w:val="ar_AE" w:bidi="ar_AE"/>
        </w:rPr>
      </w:r>
      <w:r>
        <w:rPr>
          <w:rtl/>
          <w:cs/>
          <w:lang w:val="ar_AE" w:bidi="ar_AE"/>
        </w:rPr>
        <w:t xml:space="preserve">من المهم أن نتذكر أن لكل قول جزأين. يشرح الجزء الأول نوع الأشخاص المبارَكون، والجزء الثاني يشرح </w:t>
      </w:r>
      <w:r>
        <w:rPr>
          <w:b/>
          <w:rtl/>
          <w:cs/>
          <w:lang w:val="ar_AE" w:bidi="ar_AE"/>
        </w:rPr>
        <w:t>كيف</w:t>
      </w:r>
      <w:r>
        <w:rPr>
          <w:rtl/>
          <w:cs/>
          <w:lang w:val="ar_AE" w:bidi="ar_AE"/>
        </w:rPr>
        <w:t xml:space="preserve"> يُبارَكون. على سبيل المثال، في القول الأول، يقول الرب يسوع إن الذين يعلمون أنهم بحاجة إلى الله يُباركون </w:t>
      </w:r>
      <w:r>
        <w:rPr>
          <w:b/>
          <w:rtl/>
          <w:cs/>
          <w:lang w:val="ar_AE" w:bidi="ar_AE"/>
        </w:rPr>
        <w:t>لأنهم</w:t>
      </w:r>
      <w:r>
        <w:rPr>
          <w:rtl/>
          <w:cs/>
          <w:lang w:val="ar_AE" w:bidi="ar_AE"/>
        </w:rPr>
        <w:t xml:space="preserve"> ينتمون إلى ملكوت الله.</w:t>
      </w:r>
    </w:p>
    <w:p>
      <w:pPr>
        <w:bidi/>
      </w:pPr>
      <w:r>
        <w:rPr>
          <w:rtl/>
          <w:cs/>
          <w:lang w:val="ar_AE" w:bidi="ar_AE"/>
        </w:rPr>
      </w:r>
      <w:r>
        <w:rPr>
          <w:rtl/>
          <w:cs/>
          <w:lang w:val="ar_AE" w:bidi="ar_AE"/>
        </w:rPr>
        <w:t>من المهم أن نتذكر أن الناس الموصوفون في هذه الأقوال الثماني لم يُباركوا لكونهم أشخاصًا صالحين. فهم متواضعون وحزانى، يحتاجون الله، ويجوعون للقيام بما هو صالح، ويظهرون لطفًا تجاه الآخرين، وإخلاصًا لله. هؤلاء يعملون من أجل سلام الآخرين، ويتألمون بسبب القيام بما هو صالح. تُصف كل واحدة من هذه الأفكار شعب الله وصفاتهم.</w:t>
      </w:r>
    </w:p>
    <w:p>
      <w:pPr>
        <w:bidi/>
      </w:pPr>
      <w:r>
        <w:rPr>
          <w:rtl/>
          <w:cs/>
          <w:lang w:val="ar_AE" w:bidi="ar_AE"/>
        </w:rPr>
      </w:r>
      <w:r>
        <w:rPr>
          <w:rtl/>
          <w:cs/>
          <w:lang w:val="ar_AE" w:bidi="ar_AE"/>
        </w:rPr>
        <w:t>في المقولة الأولى، سيكون من الجيد أن نُبيّن أن الله له علاقة بشعبه الذي يحتاجه. بعد ذلك، من المهم أن نُبيّن أن الله يُعزي شعبه.</w:t>
      </w:r>
    </w:p>
    <w:p>
      <w:pPr>
        <w:bidi/>
      </w:pPr>
      <w:r>
        <w:rPr>
          <w:rtl/>
          <w:cs/>
          <w:lang w:val="ar_AE" w:bidi="ar_AE"/>
        </w:rPr>
      </w:r>
      <w:r>
        <w:rPr>
          <w:rtl/>
          <w:cs/>
          <w:lang w:val="ar_AE" w:bidi="ar_AE"/>
        </w:rPr>
        <w:t>ثم فكّروا، كيف يمكنكم أن تُظهروا أن شخصًا ما متواضع، ووديع، ولطيف. في المقولة التالية، تذكروا أن الرب يسوع لم يقل أن شعب الله يعاني من الجوع والعطش الحرفيين. ربما يكون من المفيد إظهار الجياع والعطاش؛ لتذكر مقدار رغبة شعب الله في معرفة الله.</w:t>
      </w:r>
    </w:p>
    <w:p>
      <w:pPr>
        <w:bidi/>
      </w:pPr>
      <w:r>
        <w:rPr>
          <w:rtl/>
          <w:cs/>
          <w:lang w:val="ar_AE" w:bidi="ar_AE"/>
        </w:rPr>
      </w:r>
      <w:r>
        <w:rPr>
          <w:rtl/>
          <w:cs/>
          <w:lang w:val="ar_AE" w:bidi="ar_AE"/>
        </w:rPr>
        <w:t>ثم، من المهم أن نتذكر أن الله هو الذي سيشفق على الناس الرحيمين أو اللطفاء. ثم يتحدث الرب يسوع عن أنقياء القلوب. تذكروا أنه في العهد القديم، طلب الله من أصحاب القلوب النقية أن يدخل محضره.</w:t>
      </w:r>
    </w:p>
    <w:p>
      <w:pPr>
        <w:bidi/>
      </w:pPr>
      <w:r>
        <w:rPr>
          <w:rtl/>
          <w:cs/>
          <w:lang w:val="ar_AE" w:bidi="ar_AE"/>
        </w:rPr>
      </w:r>
      <w:r>
        <w:rPr>
          <w:rtl/>
          <w:cs/>
          <w:lang w:val="ar_AE" w:bidi="ar_AE"/>
        </w:rPr>
        <w:t xml:space="preserve">ويقول الرب يسوع في المقولة التالية إن أتباعه يعملون من أجل السلام. فهم مُبارَكون لكونهم مثل الله؛ </w:t>
      </w:r>
      <w:r>
        <w:rPr>
          <w:b/>
          <w:rtl/>
          <w:cs/>
          <w:lang w:val="ar_AE" w:bidi="ar_AE"/>
        </w:rPr>
        <w:t>لأن</w:t>
      </w:r>
      <w:r>
        <w:rPr>
          <w:rtl/>
          <w:cs/>
          <w:lang w:val="ar_AE" w:bidi="ar_AE"/>
        </w:rPr>
        <w:t xml:space="preserve"> الله سيدعوهم أولاده.</w:t>
      </w:r>
    </w:p>
    <w:p>
      <w:pPr>
        <w:bidi/>
      </w:pPr>
      <w:r>
        <w:rPr>
          <w:rtl/>
          <w:cs/>
          <w:lang w:val="ar_AE" w:bidi="ar_AE"/>
        </w:rPr>
      </w:r>
      <w:r>
        <w:rPr>
          <w:rtl/>
          <w:cs/>
          <w:lang w:val="ar_AE" w:bidi="ar_AE"/>
        </w:rPr>
        <w:t>والمقولة الأخيرة، التي عن الألم بسبب فعل ما هو صالح، هي مهمة. هذه المقولة تكرر "يفعلون ما هو صالح" كما في المقولة السابقة عن الجوع والعطش "لفعل ما هو صالح". يكرر الرب يسوع أيضًا عبارة "ملكوت السماوات" مرة أخرى كما في المقولة الأولى عن "المساكين بالروح".</w:t>
      </w:r>
    </w:p>
    <w:p>
      <w:pPr>
        <w:bidi/>
      </w:pPr>
      <w:r>
        <w:rPr>
          <w:rtl/>
          <w:cs/>
          <w:lang w:val="ar_AE" w:bidi="ar_AE"/>
        </w:rPr>
      </w:r>
      <w:r>
        <w:rPr>
          <w:rtl/>
          <w:cs/>
          <w:lang w:val="ar_AE" w:bidi="ar_AE"/>
        </w:rPr>
        <w:t>بالنسبة للمشهد الثالث والأخير، يتحدث الرب يسوع الآن إلى تلاميذه مباشرة. فيقول الرب يسوع "ابتهجوا" و "افرحوا" عندما يضطهدكم الناس. يستخدم الرب يسوع كلمتين قويتين للإشارة إلى السعادة للتأكيد على أننا يجب أن نكون سعداء للغاية.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الجموع من الناس</w:t>
      </w:r>
    </w:p>
    <w:p>
      <w:pPr>
        <w:pStyle w:val="ListBullet"/>
        <w:bidi/>
        <w:spacing w:line="240" w:lineRule="auto"/>
        <w:ind w:left="720"/>
      </w:pPr>
      <w:r>
        <w:rPr>
          <w:rtl/>
          <w:cs/>
          <w:lang w:val="ar_AE" w:bidi="ar_AE"/>
        </w:rPr>
      </w:r>
      <w:r>
        <w:rPr>
          <w:rtl/>
          <w:cs/>
          <w:lang w:val="ar_AE" w:bidi="ar_AE"/>
        </w:rPr>
        <w:t>أتباع يسوع المقرَّبين، أو تلاميذ يسوع</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 xml:space="preserve">الناس المُطوَّبون </w:t>
      </w:r>
    </w:p>
    <w:p>
      <w:pPr>
        <w:pStyle w:val="ListBullet"/>
        <w:bidi/>
        <w:spacing w:line="240" w:lineRule="auto"/>
        <w:ind w:left="720"/>
      </w:pPr>
      <w:r>
        <w:rPr>
          <w:rtl/>
          <w:cs/>
          <w:lang w:val="ar_AE" w:bidi="ar_AE"/>
        </w:rPr>
      </w:r>
      <w:r>
        <w:rPr>
          <w:rtl/>
          <w:cs/>
          <w:lang w:val="ar_AE" w:bidi="ar_AE"/>
        </w:rPr>
        <w:t>الناس الذين يجعلون شعب الله يتألم</w:t>
      </w:r>
    </w:p>
    <w:p>
      <w:pPr>
        <w:bidi/>
      </w:pPr>
      <w:r>
        <w:rPr>
          <w:rtl/>
          <w:cs/>
          <w:lang w:val="ar_AE" w:bidi="ar_AE"/>
        </w:rPr>
      </w:r>
      <w:r>
        <w:rPr>
          <w:rtl/>
          <w:cs/>
          <w:lang w:val="ar_AE" w:bidi="ar_AE"/>
        </w:rPr>
        <w:t>اطلب من الفريق أن يُمثِّل القصة مرَّتَين. ينبغي أن يمثِّلوا القصة في 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انسيابية الحديث، موضوع الحَبكة، والتسلسل الزمني للقصة. انظروا إلى الأجزاء المهمة أو الصعبة من القصة أو المقطع كي تُمثِّلوا هذه الأجزاء ولا تتجاوزوا تمثيلها.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تأكدوا أنَّ الفريق يُمثِّل يسوع وهو يرى الجموع تتبعه. ثم، يكون على يسوع صعود الجبل. تحققوا من أنَّ أتباعه المقرَّبين يجلسون بالقرب منه للاستماع إلى التعليم. يجلس الجمع أيضًا بالقُرب منه على الجبل ليسمعوا.</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أتباع يسوع المُقرَّبين: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يبدأ يسوع في الكلام والجميع يستمعون إليه. بينما يُمثِّل فريقكم كل قول من الأقوال الثمانية، تذكروا أن يُمثِّل شخص واحد أو عدد قليل من الناس دور الناس المُطوَّبين. أولًا، يتحدث يسوع عن شخص يَعلَم أنه يحتاج إلى الله. يُظهر الله بركته لهذا الشخص بإحضاره إلى ملكوت الله.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الناس المُطوَّبين: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عندما يكون المُطوَّبون حزانى ينوحون، أظهِروا أنَّ الله يأتي ليُعزيهم. فكِّروا كيف يمكنكم أن تُظهروا الله يُعزي شعبه.</w:t>
      </w:r>
    </w:p>
    <w:p>
      <w:pPr>
        <w:bidi/>
      </w:pPr>
      <w:r>
        <w:rPr>
          <w:rtl/>
          <w:cs/>
          <w:lang w:val="ar_AE" w:bidi="ar_AE"/>
        </w:rPr>
      </w:r>
      <w:r>
        <w:rPr>
          <w:rtl/>
          <w:cs/>
          <w:lang w:val="ar_AE" w:bidi="ar_AE"/>
        </w:rPr>
        <w:t>أما بالنسبة للتطويب التالي، فيقول يسوع إن الله يبارِك الودعاء لأن الله سيمنحهم الأرض كلها. بعد ذلك، تحقَّقوا من أنَّ فريقكم يُمثِّل الذين يتوقون إلى أن تكون لهم عَلاقة صحيحة بالله تمامًا كما يتوق الجياع والعِطاش إلى الطعام والشراب.</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المُطوَّبين: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بالنسبة للتطويب التالي، فإن شعب الله مُطوَّب لأنهم ينالون رحمة من الله. ثم يقول يسوع إن المُطوَّبين لهم قلوب طاهرة. وهُم مُطوَّبون لأنهم سيُعاينون الله.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الجموع: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في القول التالي، يقول يسوع إنَّ صانعي السلام مُطوَّبون. هُم مُطوَّبون لأنَّ الله يدعوهم أبناءهُ.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يسوع: "كيف تشعر؟"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بالنسبة للقول الأخير، يقول يسوع إنَّ المُطوَّبين يتألَّمون في سبيل عمَل الصلاح، وهُم مُطوَّبون لأنهم ينتمون إلى ملكوت السماوات. </w:t>
      </w:r>
    </w:p>
    <w:p>
      <w:pPr>
        <w:bidi/>
      </w:pPr>
      <w:r>
        <w:rPr>
          <w:rtl/>
          <w:cs/>
          <w:lang w:val="ar_AE" w:bidi="ar_AE"/>
        </w:rPr>
      </w:r>
      <w:r>
        <w:rPr>
          <w:rtl/>
          <w:cs/>
          <w:lang w:val="ar_AE" w:bidi="ar_AE"/>
        </w:rPr>
        <w:t xml:space="preserve">بالنسبة للمشهد الأخير، تحقَّقوا من أنَّ فريق التَّرْجَمَة يُمثِّل الآلام التي يعاني منها شعب الله. أيضًا، تحقَّقوا من أنَّ المُمثِّل الذي يؤدي دور يسوع يتحدَّث قاصدًا وهو على الجبَل إلى أتباعه المقرَّبين عن هذا الجُزء. يقول يسوع إنَّ أتباعه ينبغي أن يكونوا في غاية السعادة عندما يتألمون من أجل عمَل البِر. </w:t>
      </w:r>
    </w:p>
    <w:p>
      <w:pPr>
        <w:pStyle w:val="ListBullet"/>
        <w:bidi/>
        <w:spacing w:line="240" w:lineRule="auto"/>
        <w:ind w:left="720"/>
      </w:pPr>
      <w:r>
        <w:rPr>
          <w:rtl/>
          <w:cs/>
          <w:lang w:val="ar_AE" w:bidi="ar_AE"/>
        </w:rPr>
      </w:r>
      <w:r>
        <w:rPr>
          <w:rtl/>
          <w:cs/>
          <w:lang w:val="ar_AE" w:bidi="ar_AE"/>
        </w:rPr>
        <w:t xml:space="preserve">أوقفوا التمثيل. اسألوا المُمثِّل الذي يؤدي دور يسوع: "كيف تشعر؟" قد تسمعون أقوالًا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يختتم يسوع هذا المقطع من التعليم بقوله عن أتباعه كيف يشبهون الأنبياء في الماضي، لأن الأنبياء تألموا أيضًا بسبب عملهم الصلاح. تنبَّأ هؤلاء الأنبياء برسائل من الله.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صعد الرب يسوع إلى الجبل وتقدم إليه </w:t>
      </w:r>
      <w:r>
        <w:rPr>
          <w:b/>
          <w:rtl/>
          <w:cs/>
          <w:lang w:val="ar_AE" w:bidi="ar_AE"/>
        </w:rPr>
        <w:t>تلاميذه</w:t>
      </w:r>
      <w:r>
        <w:rPr>
          <w:rtl/>
          <w:cs/>
          <w:lang w:val="ar_AE" w:bidi="ar_AE"/>
        </w:rPr>
        <w:t xml:space="preserve"> أو </w:t>
      </w:r>
      <w:r>
        <w:rPr>
          <w:b/>
          <w:rtl/>
          <w:cs/>
          <w:lang w:val="ar_AE" w:bidi="ar_AE"/>
        </w:rPr>
        <w:t>أتباعه</w:t>
      </w:r>
      <w:r>
        <w:rPr>
          <w:rtl/>
          <w:cs/>
          <w:lang w:val="ar_AE" w:bidi="ar_AE"/>
        </w:rPr>
        <w:t xml:space="preserve"> وكان الرب يسوع قد اختار هؤلاء ليكونوا أتباعه المقربين. احرص على اختيار صياغة مستساغة لإظهار أن التلاميذ اتبعوا الرب يسوع وأطاعوه، ولم يكونوا مجرد متعلمين مثل الطلاب في الفصل الدراسي. احرص على وحدة مصلح "تلميذ" مع الترجمات السابقة! يُرجى الاطلاع على قاموس الكلمات الرئيسية للاستزادة من التعريف الكامل لمصطلح </w:t>
      </w:r>
      <w:r>
        <w:rPr>
          <w:rtl/>
          <w:cs/>
          <w:lang w:val="ar_AE" w:bidi="ar_AE"/>
        </w:rPr>
        <w:t>تلميذ</w:t>
      </w:r>
      <w:r>
        <w:rPr>
          <w:rtl/>
          <w:cs/>
          <w:lang w:val="ar_AE" w:bidi="ar_AE"/>
        </w:rPr>
        <w:t>.</w:t>
      </w:r>
    </w:p>
    <w:p>
      <w:pPr>
        <w:bidi/>
      </w:pPr>
      <w:r>
        <w:rPr>
          <w:rtl/>
          <w:cs/>
          <w:lang w:val="ar_AE" w:bidi="ar_AE"/>
        </w:rPr>
      </w:r>
      <w:r>
        <w:rPr>
          <w:rtl/>
          <w:cs/>
          <w:lang w:val="ar_AE" w:bidi="ar_AE"/>
        </w:rPr>
        <w:t xml:space="preserve">يُعلِّم الرب يسوع باستخدام أقوال الحكمة في كل مقولة، يدعو الرب يسوع الشخص المعني بعبارة </w:t>
      </w:r>
      <w:r>
        <w:rPr>
          <w:b/>
          <w:rtl/>
          <w:cs/>
          <w:lang w:val="ar_AE" w:bidi="ar_AE"/>
        </w:rPr>
        <w:t>طوبى</w:t>
      </w:r>
      <w:r>
        <w:rPr>
          <w:rtl/>
          <w:cs/>
          <w:lang w:val="ar_AE" w:bidi="ar_AE"/>
        </w:rPr>
        <w:t xml:space="preserve"> أو المفضل لدى الله. تشير كلمة "بركة" إلى عندما يعين الله أو يفعل الخير أو يفضل شخصًا أو شيئًا. يرجى عدم استخدام مصلحات غير إيمانية مثل الحظ والصدفة. ستجد مصطلح </w:t>
      </w:r>
      <w:r>
        <w:rPr>
          <w:rtl/>
          <w:cs/>
          <w:lang w:val="ar_AE" w:bidi="ar_AE"/>
        </w:rPr>
        <w:t>طوبى/بارك</w:t>
      </w:r>
      <w:r>
        <w:rPr>
          <w:rtl/>
          <w:cs/>
          <w:lang w:val="ar_AE" w:bidi="ar_AE"/>
        </w:rPr>
        <w:t xml:space="preserve"> في قاموس الكلمات الرئيسية.</w:t>
      </w:r>
    </w:p>
    <w:p>
      <w:pPr>
        <w:bidi/>
      </w:pPr>
      <w:r>
        <w:rPr>
          <w:rtl/>
          <w:cs/>
          <w:lang w:val="ar_AE" w:bidi="ar_AE"/>
        </w:rPr>
      </w:r>
      <w:r>
        <w:rPr>
          <w:rtl/>
          <w:cs/>
          <w:lang w:val="ar_AE" w:bidi="ar_AE"/>
        </w:rPr>
        <w:t xml:space="preserve">في مقولته الأولى، تحدث الرب يسوع عن </w:t>
      </w:r>
      <w:r>
        <w:rPr>
          <w:b/>
          <w:rtl/>
          <w:cs/>
          <w:lang w:val="ar_AE" w:bidi="ar_AE"/>
        </w:rPr>
        <w:t>ملكوت السموات</w:t>
      </w:r>
      <w:r>
        <w:rPr>
          <w:rtl/>
          <w:cs/>
          <w:lang w:val="ar_AE" w:bidi="ar_AE"/>
        </w:rPr>
        <w:t xml:space="preserve">؛ </w:t>
      </w:r>
      <w:r>
        <w:rPr>
          <w:b/>
          <w:rtl/>
          <w:cs/>
          <w:lang w:val="ar_AE" w:bidi="ar_AE"/>
        </w:rPr>
        <w:t>والسماء</w:t>
      </w:r>
      <w:r>
        <w:rPr>
          <w:rtl/>
          <w:cs/>
          <w:lang w:val="ar_AE" w:bidi="ar_AE"/>
        </w:rPr>
        <w:t xml:space="preserve"> حيث يسكن الله، وملكوت السموات هو سيادة الله على قلوب خاصته لا مكان مادي! ستتذكر مصطلح "ملكوت السماوات" من عدة مقاطع سابقة. حافظ على اتساق ترجمة المصطلح ووحدته. راجع قاموس الكلمات الرئيسية للتعرف على تعريف مصطلح </w:t>
      </w:r>
      <w:r>
        <w:rPr>
          <w:rtl/>
          <w:cs/>
          <w:lang w:val="ar_AE" w:bidi="ar_AE"/>
        </w:rPr>
        <w:t>ملكوت السموات</w:t>
      </w:r>
      <w:r>
        <w:rPr>
          <w:rtl/>
          <w:cs/>
          <w:lang w:val="ar_AE" w:bidi="ar_AE"/>
        </w:rPr>
        <w:t>.</w:t>
      </w:r>
    </w:p>
    <w:p>
      <w:pPr>
        <w:bidi/>
      </w:pPr>
      <w:r>
        <w:rPr>
          <w:rtl/>
          <w:cs/>
          <w:lang w:val="ar_AE" w:bidi="ar_AE"/>
        </w:rPr>
      </w:r>
      <w:r>
        <w:rPr>
          <w:rtl/>
          <w:cs/>
          <w:lang w:val="ar_AE" w:bidi="ar_AE"/>
        </w:rPr>
        <w:t xml:space="preserve">فمقولة الجياع والعطاش إلى </w:t>
      </w:r>
      <w:r>
        <w:rPr>
          <w:b/>
          <w:rtl/>
          <w:cs/>
          <w:lang w:val="ar_AE" w:bidi="ar_AE"/>
        </w:rPr>
        <w:t>البر</w:t>
      </w:r>
      <w:r>
        <w:rPr>
          <w:rtl/>
          <w:cs/>
          <w:lang w:val="ar_AE" w:bidi="ar_AE"/>
        </w:rPr>
        <w:t xml:space="preserve">، يشير بها الرب يسوع إلى مستقيمي العمل؛ يُرجى ترجمتها كما في المقاطع السابقة. يُرجى الاطلاع على قاموس الكلمات الرئيسية للاستزادة من التعريف الكامل لمصطلح </w:t>
      </w:r>
      <w:r>
        <w:rPr>
          <w:rtl/>
          <w:cs/>
          <w:lang w:val="ar_AE" w:bidi="ar_AE"/>
        </w:rPr>
        <w:t>بر/استقامة</w:t>
      </w:r>
      <w:r>
        <w:rPr>
          <w:rtl/>
          <w:cs/>
          <w:lang w:val="ar_AE" w:bidi="ar_AE"/>
        </w:rPr>
        <w:t>.</w:t>
      </w:r>
    </w:p>
    <w:p>
      <w:pPr>
        <w:bidi/>
      </w:pPr>
      <w:r>
        <w:rPr>
          <w:rtl/>
          <w:cs/>
          <w:lang w:val="ar_AE" w:bidi="ar_AE"/>
        </w:rPr>
      </w:r>
      <w:r>
        <w:rPr>
          <w:rtl/>
          <w:cs/>
          <w:lang w:val="ar_AE" w:bidi="ar_AE"/>
        </w:rPr>
        <w:t xml:space="preserve">ثم يتحدث عن الرحماء، فهم سعداء لأنهم ينالون رحمة الله؛ فالتحنُّن </w:t>
      </w:r>
      <w:r>
        <w:rPr>
          <w:b/>
          <w:rtl/>
          <w:cs/>
          <w:lang w:val="ar_AE" w:bidi="ar_AE"/>
        </w:rPr>
        <w:t>والرحمة</w:t>
      </w:r>
      <w:r>
        <w:rPr>
          <w:rtl/>
          <w:cs/>
          <w:lang w:val="ar_AE" w:bidi="ar_AE"/>
        </w:rPr>
        <w:t xml:space="preserve"> هو إظهار رأفة للمتألمين أو المحتاجين. كما الله الذي يظهر دومًا رحمته ورأفته لشعبه. يُرجة الحفاظ على اتساق ترجمة مصطلح رحمة ووحدته، وتذكر أن مصطلح </w:t>
      </w:r>
      <w:r>
        <w:rPr>
          <w:rtl/>
          <w:cs/>
          <w:lang w:val="ar_AE" w:bidi="ar_AE"/>
        </w:rPr>
        <w:t>رحمة</w:t>
      </w:r>
      <w:r>
        <w:rPr>
          <w:rtl/>
          <w:cs/>
          <w:lang w:val="ar_AE" w:bidi="ar_AE"/>
        </w:rPr>
        <w:t xml:space="preserve"> متضمن في قاموس الكلمات الرئيسية.</w:t>
      </w:r>
    </w:p>
    <w:p>
      <w:pPr>
        <w:bidi/>
      </w:pPr>
      <w:r>
        <w:rPr>
          <w:rtl/>
          <w:cs/>
          <w:lang w:val="ar_AE" w:bidi="ar_AE"/>
        </w:rPr>
      </w:r>
      <w:r>
        <w:rPr>
          <w:rtl/>
          <w:cs/>
          <w:lang w:val="ar_AE" w:bidi="ar_AE"/>
        </w:rPr>
        <w:t xml:space="preserve">ثم يذكر أن </w:t>
      </w:r>
      <w:r>
        <w:rPr>
          <w:b/>
          <w:rtl/>
          <w:cs/>
          <w:lang w:val="ar_AE" w:bidi="ar_AE"/>
        </w:rPr>
        <w:t>أنقياء القلب</w:t>
      </w:r>
      <w:r>
        <w:rPr>
          <w:rtl/>
          <w:cs/>
          <w:lang w:val="ar_AE" w:bidi="ar_AE"/>
        </w:rPr>
        <w:t xml:space="preserve"> سيرون الله؛ فنقاوة القلب تعني مَن يسعى حقًا لإرضاء الله ومسرته. بالنسبة للمستمعين اليهود، كان القلب مكمن مشاعر المرء وأحاسيسه. بلغتك، صغه بعبارة أو كلمة تصف باطنك أو دواخلك أو حيث مشاعرك.</w:t>
      </w:r>
    </w:p>
    <w:p>
      <w:pPr>
        <w:bidi/>
      </w:pPr>
      <w:r>
        <w:rPr>
          <w:rtl/>
          <w:cs/>
          <w:lang w:val="ar_AE" w:bidi="ar_AE"/>
        </w:rPr>
      </w:r>
      <w:r>
        <w:rPr>
          <w:rtl/>
          <w:cs/>
          <w:lang w:val="ar_AE" w:bidi="ar_AE"/>
        </w:rPr>
        <w:t xml:space="preserve">طوبى لصانعي السلام لأنهم أبناء الله يدعون. العامل من أجل </w:t>
      </w:r>
      <w:r>
        <w:rPr>
          <w:b/>
          <w:rtl/>
          <w:cs/>
          <w:lang w:val="ar_AE" w:bidi="ar_AE"/>
        </w:rPr>
        <w:t>السلام</w:t>
      </w:r>
      <w:r>
        <w:rPr>
          <w:rtl/>
          <w:cs/>
          <w:lang w:val="ar_AE" w:bidi="ar_AE"/>
        </w:rPr>
        <w:t xml:space="preserve"> هو مَن يتدخل في المشكلات بين الأطراف محاولًا إيجاد حلول. راجع قاموس الكلمات الرئيسية للحصول على تعريف كامل </w:t>
      </w:r>
      <w:r>
        <w:rPr>
          <w:rtl/>
          <w:cs/>
          <w:lang w:val="ar_AE" w:bidi="ar_AE"/>
        </w:rPr>
        <w:t>للسلام</w:t>
      </w:r>
      <w:r>
        <w:rPr>
          <w:rtl/>
          <w:cs/>
          <w:lang w:val="ar_AE" w:bidi="ar_AE"/>
        </w:rPr>
        <w:t>.</w:t>
      </w:r>
    </w:p>
    <w:p>
      <w:pPr>
        <w:bidi/>
      </w:pPr>
      <w:r>
        <w:rPr>
          <w:rtl/>
          <w:cs/>
          <w:lang w:val="ar_AE" w:bidi="ar_AE"/>
        </w:rPr>
      </w:r>
      <w:r>
        <w:rPr>
          <w:rtl/>
          <w:cs/>
          <w:lang w:val="ar_AE" w:bidi="ar_AE"/>
        </w:rPr>
        <w:t xml:space="preserve">والمقولة الأخيرة، كل من يتبعون الله </w:t>
      </w:r>
      <w:r>
        <w:rPr>
          <w:b/>
          <w:rtl/>
          <w:cs/>
          <w:lang w:val="ar_AE" w:bidi="ar_AE"/>
        </w:rPr>
        <w:t>سيضطهدون</w:t>
      </w:r>
      <w:r>
        <w:rPr>
          <w:rtl/>
          <w:cs/>
          <w:lang w:val="ar_AE" w:bidi="ar_AE"/>
        </w:rPr>
        <w:t>. أي أن الآخرين سيعتدون على شعب الله، او يجعلونهم يتألمون ويعانون قد يكون ألمًأ جسديًا أو معاناة مادية.</w:t>
      </w:r>
    </w:p>
    <w:p>
      <w:pPr>
        <w:bidi/>
      </w:pPr>
      <w:r>
        <w:rPr>
          <w:rtl/>
          <w:cs/>
          <w:lang w:val="ar_AE" w:bidi="ar_AE"/>
        </w:rPr>
      </w:r>
      <w:r>
        <w:rPr>
          <w:rtl/>
          <w:cs/>
          <w:lang w:val="ar_AE" w:bidi="ar_AE"/>
        </w:rPr>
        <w:t xml:space="preserve">لكن الله </w:t>
      </w:r>
      <w:r>
        <w:rPr>
          <w:b/>
          <w:rtl/>
          <w:cs/>
          <w:lang w:val="ar_AE" w:bidi="ar_AE"/>
        </w:rPr>
        <w:t>سيجازي</w:t>
      </w:r>
      <w:r>
        <w:rPr>
          <w:rtl/>
          <w:cs/>
          <w:lang w:val="ar_AE" w:bidi="ar_AE"/>
        </w:rPr>
        <w:t xml:space="preserve"> شعبه على معاناته وألامه. وهذه المجازاة هي جعالة من الله سيهبها لشعبه في الملكوت.</w:t>
      </w:r>
    </w:p>
    <w:p>
      <w:pPr>
        <w:bidi/>
      </w:pPr>
      <w:r>
        <w:rPr>
          <w:rtl/>
          <w:cs/>
          <w:lang w:val="ar_AE" w:bidi="ar_AE"/>
        </w:rPr>
      </w:r>
      <w:r>
        <w:rPr>
          <w:rtl/>
          <w:cs/>
          <w:lang w:val="ar_AE" w:bidi="ar_AE"/>
        </w:rPr>
        <w:t xml:space="preserve">يقارب الرب يسوع معاناة تلاميذه بمعاناة أنبياء الله </w:t>
      </w:r>
      <w:r>
        <w:rPr>
          <w:b/>
          <w:rtl/>
          <w:cs/>
          <w:lang w:val="ar_AE" w:bidi="ar_AE"/>
        </w:rPr>
        <w:t>ورسله</w:t>
      </w:r>
      <w:r>
        <w:rPr>
          <w:rtl/>
          <w:cs/>
          <w:lang w:val="ar_AE" w:bidi="ar_AE"/>
        </w:rPr>
        <w:t xml:space="preserve"> في العهد القديم من أبناء عصرهم. كان مستمعو الرب يسوع على دراية باضطهاد الأنبياء أنبياء العهد القديم الذي نادوا برسائل الله. يُرجى الاطلاع على قاموس الكلمات الرئيسية للاستزادة من التعريف الكامل لمصطلح </w:t>
      </w:r>
      <w:r>
        <w:rPr>
          <w:rtl/>
          <w:cs/>
          <w:lang w:val="ar_AE" w:bidi="ar_AE"/>
        </w:rPr>
        <w:t>نبي</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5:13–16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5: 13–16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في أكثر الترجمات المفهومة لكم.</w:t>
      </w:r>
    </w:p>
    <w:p>
      <w:pPr>
        <w:bidi/>
      </w:pPr>
      <w:r>
        <w:rPr>
          <w:rtl/>
          <w:cs/>
          <w:lang w:val="ar_AE" w:bidi="ar_AE"/>
        </w:rPr>
      </w:r>
      <w:r>
        <w:rPr>
          <w:rtl/>
          <w:cs/>
          <w:lang w:val="ar_AE" w:bidi="ar_AE"/>
        </w:rPr>
        <w:t>يجلس يسوع على جانب الجبل ليُعَلِّم تلاميذه أو أتباعه المقرّبين. وهناك جمع من الناس يستمعون أيضًا. كان يسوع قد انتهى للتو من تعليم مجموعة من الأقوال عن أنواع الناس الذين يباركهم الله (المطوَّبون)، وكيف يباركهم الله. الآن، يتحدث يسوع عن كيف ينبغي أن يكون أتباعه مختلفين عن أولئك الذين من حولهم. وهو يستخدم الملح والنور ليصف كيف ينبغي أن يكون أتباعه مختلفين.</w:t>
      </w:r>
    </w:p>
    <w:p>
      <w:pPr>
        <w:bidi/>
      </w:pPr>
      <w:r>
        <w:rPr>
          <w:rtl/>
          <w:cs/>
          <w:lang w:val="ar_AE" w:bidi="ar_AE"/>
        </w:rPr>
      </w:r>
      <w:r>
        <w:rPr>
          <w:rtl/>
          <w:cs/>
          <w:lang w:val="ar_AE" w:bidi="ar_AE"/>
        </w:rPr>
        <w:t>فيقول يسوع إن تلاميذه هم مثل الملح لجميع الناس على الأرض. كان الناس يستخدمون الملح لتحسين طعم الأكل أو للحفاظ على الطعام من الفساد. يعتقد بعض الناس أن يسوع كان يقصد أن تلاميذه ينبغي أن يحسِّنوا العالم الذي يعيشون فيه. بينما يعتقد آخرون أن يسوع كان يقصد أن تلاميذه ينبغي أن يحفظوا العالم، أي أن تلاميذه ينبغي أن يمنعوا العالم من أن يصبح فاسدًا. كلا المعنيين مفيدان للتفكير فيهما.</w:t>
      </w:r>
    </w:p>
    <w:p>
      <w:pPr>
        <w:bidi/>
      </w:pPr>
      <w:r>
        <w:rPr>
          <w:rtl/>
          <w:cs/>
          <w:lang w:val="ar_AE" w:bidi="ar_AE"/>
        </w:rPr>
      </w:r>
      <w:r>
        <w:rPr>
          <w:rtl/>
          <w:cs/>
          <w:lang w:val="ar_AE" w:bidi="ar_AE"/>
        </w:rPr>
        <w:t>توقَّفوا وتحدثوا عن وقت أعددتم فيه، أو شخص تعرفونه، بعض الطعام بالملح أو التوابل الأخرى. أيضًا، تحدثوا عن وقت استخدمتم فيه، أنتم أو شخص تعرفونه، الملح للمحافظة على بعض اللحوم أو الطعام. كيف كان مذاقه؟ ثم تحدثوا عن وقت أكلتم فيه طعامًا دون ملح أو طعامًا فاسدًا. كيف كان مذاق الطعام غير المملح أو الفاسد؟</w:t>
      </w:r>
    </w:p>
    <w:p>
      <w:pPr>
        <w:bidi/>
      </w:pPr>
      <w:r>
        <w:rPr>
          <w:rtl/>
          <w:cs/>
          <w:lang w:val="ar_AE" w:bidi="ar_AE"/>
        </w:rPr>
      </w:r>
      <w:r>
        <w:rPr>
          <w:rtl/>
          <w:cs/>
          <w:lang w:val="ar_AE" w:bidi="ar_AE"/>
        </w:rPr>
        <w:t>ويسأل يسوع كيف يمكن للناس أن يستخدموا الملح الذي يفقد ملوحته. فالملح العديم الفائدة يفقد قوته، ويختلط بأشياء أخرى، فلا يعد طعمه مثل الملح. والملح الذي هو ضعيف وغير مفيد لا يمكن أن يصبح قويًا مرة أخرى.</w:t>
      </w:r>
    </w:p>
    <w:p>
      <w:pPr>
        <w:bidi/>
      </w:pPr>
      <w:r>
        <w:rPr>
          <w:rtl/>
          <w:cs/>
          <w:lang w:val="ar_AE" w:bidi="ar_AE"/>
        </w:rPr>
      </w:r>
      <w:r>
        <w:rPr>
          <w:rtl/>
          <w:cs/>
          <w:lang w:val="ar_AE" w:bidi="ar_AE"/>
        </w:rPr>
        <w:t>فيقول يسوع إن الناس سيطرحون الملح العديم الجدوى إلى الخارج، ثم يدوسون عليه بنفس الطريقة التي يمشون بها على القمامة في الطريق أو الممر. ويقارن يسوع الملح العديم الجدوى بالتلاميذ العديمي الفائدة الذين ليسوا مختلفين عن العالم من حولهم.</w:t>
      </w:r>
    </w:p>
    <w:p>
      <w:pPr>
        <w:bidi/>
      </w:pPr>
      <w:r>
        <w:rPr>
          <w:rtl/>
          <w:cs/>
          <w:lang w:val="ar_AE" w:bidi="ar_AE"/>
        </w:rPr>
      </w:r>
      <w:r>
        <w:rPr>
          <w:rtl/>
          <w:cs/>
          <w:lang w:val="ar_AE" w:bidi="ar_AE"/>
        </w:rPr>
        <w:t>ثم يقول يسوع إن تلاميذه هم مثل النور لجميع الناس في العالم كي يبصروا. والنور هو طريقة شائعة يصف بها يسوع النوع الجديد من الحياة الذي ينبغي أن يتمتع به أتباعه وسط الظلام، أو العالم الشرير من حولهم.</w:t>
      </w:r>
    </w:p>
    <w:p>
      <w:pPr>
        <w:bidi/>
      </w:pPr>
      <w:r>
        <w:rPr>
          <w:rtl/>
          <w:cs/>
          <w:lang w:val="ar_AE" w:bidi="ar_AE"/>
        </w:rPr>
      </w:r>
      <w:r>
        <w:rPr>
          <w:rtl/>
          <w:cs/>
          <w:lang w:val="ar_AE" w:bidi="ar_AE"/>
        </w:rPr>
        <w:t>ويقارن يسوع أتباعه بمدينة على جبل يلاحظها الناس بسهولة. فلا أحد يستطيع أن يخفي مدينة موضوعة على جبل، لأن مدينة على جبل سيكون بها أنوار كثيرة في الليل. "لا يستطيع أحد أن يخفي مدينة موضوعة على جبل" كان على الأرجح مقولة شائعة في ذلك الوقت. كل من هو حول الجبل سيكون قادرًا على رؤية المدينة بسهولة. وبنفس الطريقة، لا يمكن لأحد أن يخفي مجموعة من تلاميذ يسوع. فينبغي أن يكون العالم قادرًا على رؤية تلاميذ يسوع بسهولة.</w:t>
      </w:r>
    </w:p>
    <w:p>
      <w:pPr>
        <w:bidi/>
      </w:pPr>
      <w:r>
        <w:rPr>
          <w:rtl/>
          <w:cs/>
          <w:lang w:val="ar_AE" w:bidi="ar_AE"/>
        </w:rPr>
      </w:r>
      <w:r>
        <w:rPr>
          <w:rtl/>
          <w:cs/>
          <w:lang w:val="ar_AE" w:bidi="ar_AE"/>
        </w:rPr>
        <w:t>توقَّفوا وتحدثوا عن وقت رأيتم فيه مدينة أو بلدة في الليل من بعيد. وصفوا كيف كانت تبدو. ما نوع الأنوار التي رأيتموها؟</w:t>
      </w:r>
    </w:p>
    <w:p>
      <w:pPr>
        <w:bidi/>
      </w:pPr>
      <w:r>
        <w:rPr>
          <w:rtl/>
          <w:cs/>
          <w:lang w:val="ar_AE" w:bidi="ar_AE"/>
        </w:rPr>
      </w:r>
      <w:r>
        <w:rPr>
          <w:rtl/>
          <w:cs/>
          <w:lang w:val="ar_AE" w:bidi="ar_AE"/>
        </w:rPr>
        <w:t>ثم يقول يسوع إن الناس لا يوقدون سراجًا ثم يضعونه تحت السلة أو المكيال في بيوتهم. كان هذا النوع من المصابيح عبارة عن وعاء صغير من الفخار به زيت مع فتيل. ويشعل الناس السراج كي يُنيروا البيت. وكانت العديد من البيوت لديها غرفة واحدة فقط، لذلك يمكن لسراج واحد أن يُنير البيت كله.</w:t>
      </w:r>
    </w:p>
    <w:p>
      <w:pPr>
        <w:bidi/>
      </w:pPr>
      <w:r>
        <w:rPr>
          <w:rtl/>
          <w:cs/>
          <w:lang w:val="ar_AE" w:bidi="ar_AE"/>
        </w:rPr>
      </w:r>
      <w:r>
        <w:rPr>
          <w:rtl/>
          <w:cs/>
          <w:lang w:val="ar_AE" w:bidi="ar_AE"/>
        </w:rPr>
        <w:t>توقَّفوا واعرضوا صورة لسراج.</w:t>
      </w:r>
    </w:p>
    <w:p>
      <w:pPr>
        <w:bidi/>
      </w:pPr>
      <w:r>
        <w:rPr>
          <w:rtl/>
          <w:cs/>
          <w:lang w:val="ar_AE" w:bidi="ar_AE"/>
        </w:rPr>
      </w:r>
      <w:r>
        <w:rPr>
          <w:rtl/>
          <w:cs/>
          <w:lang w:val="ar_AE" w:bidi="ar_AE"/>
        </w:rPr>
        <w:t xml:space="preserve">يقول يسوع إن الناس لا يضعون سراجًا تحت السلة أو تحت المكيال. تأكدوا أن الكلمة التي تختارونها للإشارة إلى السلة أو المكيال تشير إلى وعاء كبير لا يمكن أن يمر من خلاله أي نور. ويعني يسوع أنه سيكون من غير المُجدي أن يُشعل الناس سراجًا للبيت ثم يخبئونه على الفور تحت شيء ما. </w:t>
      </w:r>
    </w:p>
    <w:p>
      <w:pPr>
        <w:bidi/>
      </w:pPr>
      <w:r>
        <w:rPr>
          <w:rtl/>
          <w:cs/>
          <w:lang w:val="ar_AE" w:bidi="ar_AE"/>
        </w:rPr>
      </w:r>
      <w:r>
        <w:rPr>
          <w:rtl/>
          <w:cs/>
          <w:lang w:val="ar_AE" w:bidi="ar_AE"/>
        </w:rPr>
        <w:t xml:space="preserve">توقَّفوا واعرضوا صورة لسلة أو مكيال. </w:t>
      </w:r>
    </w:p>
    <w:p>
      <w:pPr>
        <w:bidi/>
      </w:pPr>
      <w:r>
        <w:rPr>
          <w:rtl/>
          <w:cs/>
          <w:lang w:val="ar_AE" w:bidi="ar_AE"/>
        </w:rPr>
      </w:r>
      <w:r>
        <w:rPr>
          <w:rtl/>
          <w:cs/>
          <w:lang w:val="ar_AE" w:bidi="ar_AE"/>
        </w:rPr>
        <w:t>بدلًا من إخفاء السراج، فإن الناس يوقدون السراج ويضعونه على منارة من الخشب أو المعدن أو الحجارة حتى يتمكن جميع الذين في البيت من رؤيته. وقد كان السراج مرتفعًا حتى يمكنه أن يُعطي المزيد من النور.</w:t>
      </w:r>
    </w:p>
    <w:p>
      <w:pPr>
        <w:bidi/>
      </w:pPr>
      <w:r>
        <w:rPr>
          <w:rtl/>
          <w:cs/>
          <w:lang w:val="ar_AE" w:bidi="ar_AE"/>
        </w:rPr>
      </w:r>
      <w:r>
        <w:rPr>
          <w:rtl/>
          <w:cs/>
          <w:lang w:val="ar_AE" w:bidi="ar_AE"/>
        </w:rPr>
        <w:t>توقَّفوا واعرضوا صورة لمنارة.</w:t>
      </w:r>
    </w:p>
    <w:p>
      <w:pPr>
        <w:bidi/>
      </w:pPr>
      <w:r>
        <w:rPr>
          <w:rtl/>
          <w:cs/>
          <w:lang w:val="ar_AE" w:bidi="ar_AE"/>
        </w:rPr>
      </w:r>
      <w:r>
        <w:rPr>
          <w:rtl/>
          <w:cs/>
          <w:lang w:val="ar_AE" w:bidi="ar_AE"/>
        </w:rPr>
        <w:t>توقَّفوا وتحدثوا عن وقت كنتم فيه محتاجون إلى الرؤية في الليل. ما نوع السراج أو النور الذي استخدمتموه؟ ثم شاركوا ماذا فعلتم بالنور. ماذا كان سيحدث لو لم يكن لديكم النور؟</w:t>
      </w:r>
    </w:p>
    <w:p>
      <w:pPr>
        <w:bidi/>
      </w:pPr>
      <w:r>
        <w:rPr>
          <w:rtl/>
          <w:cs/>
          <w:lang w:val="ar_AE" w:bidi="ar_AE"/>
        </w:rPr>
      </w:r>
      <w:r>
        <w:rPr>
          <w:rtl/>
          <w:cs/>
          <w:lang w:val="ar_AE" w:bidi="ar_AE"/>
        </w:rPr>
        <w:t>الآن، يقول يسوع إن تلاميذه ينبغي أن يكونوا مثل السراج الذي يُنير لكل من في البيت. ويضيء نور تلاميذ يسوع عندما يكونون ذلك النوع من الناس الذي وصفه يسوع من قبل بأنهم مُباركون من الله (المطوَّبون). كما ينبغي أن يعيش التلاميذ بهذه الطريقة حتى يتمكن الجميع من رؤيتهم. ويبارك الله الناس الذين يظهرون أنهم محتاجون إلى الله، وأنهم متواضعون وحزانى، وكذلك أنهم جياع لفعل ما هو صالح.</w:t>
      </w:r>
    </w:p>
    <w:p>
      <w:pPr>
        <w:bidi/>
      </w:pPr>
      <w:r>
        <w:rPr>
          <w:rtl/>
          <w:cs/>
          <w:lang w:val="ar_AE" w:bidi="ar_AE"/>
        </w:rPr>
      </w:r>
      <w:r>
        <w:rPr>
          <w:rtl/>
          <w:cs/>
          <w:lang w:val="ar_AE" w:bidi="ar_AE"/>
        </w:rPr>
        <w:t>وعندما يعيش أتباع يسوع بهذه الطريقة، يراهم الناس بسهولة. والهدف من طريقة الحياة الجديدة هذه ليس هو أن يحاول أو أن يكون الناس الآخرين مثل التلاميذ. لكن الهدف كما يقول يسوع هو أن يمجد الناس ويمدحوا ويكرموا أبيهم الذي في السماوات.</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يقول يسوع إنَّ تلاميذه مثل الملح للعالم.</w:t>
      </w:r>
    </w:p>
    <w:p>
      <w:pPr>
        <w:bidi/>
      </w:pPr>
      <w:r>
        <w:rPr>
          <w:rtl/>
          <w:cs/>
          <w:lang w:val="ar_AE" w:bidi="ar_AE"/>
        </w:rPr>
      </w:r>
      <w:r>
        <w:rPr>
          <w:b/>
          <w:rtl/>
          <w:cs/>
          <w:lang w:val="ar_AE" w:bidi="ar_AE"/>
        </w:rPr>
        <w:t>المشهد الثاني:</w:t>
      </w:r>
      <w:r>
        <w:rPr>
          <w:rtl/>
          <w:cs/>
          <w:lang w:val="ar_AE" w:bidi="ar_AE"/>
        </w:rPr>
        <w:t xml:space="preserve"> يقول يسوع إنَّ تلاميذه مثل نور العالَم. يُشبه تلاميذه مدينة تقع على جبل أو سراج على منارة. لذا، لا يستطيع أحد أن يخفي نورهم.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الأشخاص الموجودون في العالَم</w:t>
      </w:r>
    </w:p>
    <w:p>
      <w:pPr>
        <w:pStyle w:val="ListBullet"/>
        <w:bidi/>
        <w:spacing w:line="240" w:lineRule="auto"/>
        <w:ind w:left="720"/>
      </w:pPr>
      <w:r>
        <w:rPr>
          <w:rtl/>
          <w:cs/>
          <w:lang w:val="ar_AE" w:bidi="ar_AE"/>
        </w:rPr>
      </w:r>
      <w:r>
        <w:rPr>
          <w:rtl/>
          <w:cs/>
          <w:lang w:val="ar_AE" w:bidi="ar_AE"/>
        </w:rPr>
        <w:t>شخص يُضيء سراجًا</w:t>
      </w:r>
    </w:p>
    <w:p>
      <w:pPr>
        <w:pStyle w:val="ListBullet"/>
        <w:bidi/>
        <w:spacing w:line="240" w:lineRule="auto"/>
        <w:ind w:left="720"/>
      </w:pPr>
      <w:r>
        <w:rPr>
          <w:rtl/>
          <w:cs/>
          <w:lang w:val="ar_AE" w:bidi="ar_AE"/>
        </w:rPr>
      </w:r>
      <w:r>
        <w:rPr>
          <w:rtl/>
          <w:cs/>
          <w:lang w:val="ar_AE" w:bidi="ar_AE"/>
        </w:rPr>
        <w:t>أشخاص داخل بيت</w:t>
      </w:r>
    </w:p>
    <w:p>
      <w:pPr>
        <w:pStyle w:val="ListBullet"/>
        <w:bidi/>
        <w:spacing w:line="240" w:lineRule="auto"/>
        <w:ind w:left="720"/>
      </w:pPr>
      <w:r>
        <w:rPr>
          <w:rtl/>
          <w:cs/>
          <w:lang w:val="ar_AE" w:bidi="ar_AE"/>
        </w:rPr>
      </w:r>
      <w:r>
        <w:rPr>
          <w:rtl/>
          <w:cs/>
          <w:lang w:val="ar_AE" w:bidi="ar_AE"/>
        </w:rPr>
        <w:t>الله الآب</w:t>
      </w:r>
    </w:p>
    <w:p>
      <w:pPr>
        <w:bidi/>
      </w:pPr>
      <w:r>
        <w:rPr>
          <w:rtl/>
          <w:cs/>
          <w:lang w:val="ar_AE" w:bidi="ar_AE"/>
        </w:rPr>
      </w:r>
      <w:r>
        <w:rPr>
          <w:rtl/>
          <w:cs/>
          <w:lang w:val="ar_AE" w:bidi="ar_AE"/>
        </w:rPr>
        <w:t>في هذه الجلسة، اجعل المجموعة تُصور أحداث القصة بالتسلسل، أو يرسموها بأنفسهم، أو يستخدموا أشياء ملموسة (مثل الحجارة، العصي، أو لعب الأطفال) لتجسيد القصة والأحداث التي وقعت فيها.</w:t>
      </w:r>
    </w:p>
    <w:p>
      <w:pPr>
        <w:bidi/>
      </w:pPr>
      <w:r>
        <w:rPr>
          <w:rtl/>
          <w:cs/>
          <w:lang w:val="ar_AE" w:bidi="ar_AE"/>
        </w:rPr>
      </w:r>
      <w:r>
        <w:rPr>
          <w:rtl/>
          <w:cs/>
          <w:lang w:val="ar_AE" w:bidi="ar_AE"/>
        </w:rPr>
        <w:t>من المهم أن نتذكر أن الرب يسوع كان لا يزال يُعلِّم تلاميذه والجمع على نفس الجبل. وبدأ بتعليمهم أقوال مهمة عن الناس الذين يباركهم الله، والآن يواصل الرب يسوع التعليم عن كيف ينبغي أن يكون تلاميذه مختلفين عن الناس الذين من حولهم.</w:t>
      </w:r>
    </w:p>
    <w:p>
      <w:pPr>
        <w:bidi/>
      </w:pPr>
      <w:r>
        <w:rPr>
          <w:rtl/>
          <w:cs/>
          <w:lang w:val="ar_AE" w:bidi="ar_AE"/>
        </w:rPr>
      </w:r>
      <w:r>
        <w:rPr>
          <w:rtl/>
          <w:cs/>
          <w:lang w:val="ar_AE" w:bidi="ar_AE"/>
        </w:rPr>
        <w:t>في المشهد الأول، يقول الرب يسوع إن تلاميذه مثل الملح. تذكروا أن الملح يُستخدم لإضفاء نكهة على الطعام، ولحفظه. فكروا كيف يمكن أن تُوضحوا أن تلاميذ الرب يسوع هم مثل الملح لجميع الناس في العالم.</w:t>
      </w:r>
    </w:p>
    <w:p>
      <w:pPr>
        <w:bidi/>
      </w:pPr>
      <w:r>
        <w:rPr>
          <w:rtl/>
          <w:cs/>
          <w:lang w:val="ar_AE" w:bidi="ar_AE"/>
        </w:rPr>
      </w:r>
      <w:r>
        <w:rPr>
          <w:rtl/>
          <w:cs/>
          <w:lang w:val="ar_AE" w:bidi="ar_AE"/>
        </w:rPr>
        <w:t xml:space="preserve">ثم يقارن </w:t>
      </w:r>
      <w:r>
        <w:rPr>
          <w:b/>
          <w:rtl/>
          <w:cs/>
          <w:lang w:val="ar_AE" w:bidi="ar_AE"/>
        </w:rPr>
        <w:t>الرب</w:t>
      </w:r>
      <w:r>
        <w:rPr>
          <w:rtl/>
          <w:cs/>
          <w:lang w:val="ar_AE" w:bidi="ar_AE"/>
        </w:rPr>
        <w:t xml:space="preserve"> يسوع بين الملح المفيد والملح غير المفيد. ينبغي أن تختار طريقة سلسة في لغتك لإظهار التناقض بين الملح الجيد والملح غير النافع هنا. يقول الرب يسوع إن الملح غير النافع عديم الجدوى لأي شيء. من المهم أن نتذكر أن الملح ليس مفيدًا وهو على الطريق أيضًا. يمشي الناس على الملح العديم الجدوى بنفس الطريقة التي يمشون بها على القمامة.</w:t>
      </w:r>
    </w:p>
    <w:p>
      <w:pPr>
        <w:bidi/>
      </w:pPr>
      <w:r>
        <w:rPr>
          <w:rtl/>
          <w:cs/>
          <w:lang w:val="ar_AE" w:bidi="ar_AE"/>
        </w:rPr>
      </w:r>
      <w:r>
        <w:rPr>
          <w:rtl/>
          <w:cs/>
          <w:lang w:val="ar_AE" w:bidi="ar_AE"/>
        </w:rPr>
        <w:t>في المشهد الثاني، يبدأ الرب يسوع قسمًا جديدًا بمقارنة تلاميذه بالنور. في البداية، يقول الرب يسوع إن تلاميذه هم نور لجميع الناس في العالم. ثم يشبه الرب يسوع تلاميذه بالمدينة الواقعة على جبل والسراج الذي على المنارة.</w:t>
      </w:r>
    </w:p>
    <w:p>
      <w:pPr>
        <w:bidi/>
      </w:pPr>
      <w:r>
        <w:rPr>
          <w:rtl/>
          <w:cs/>
          <w:lang w:val="ar_AE" w:bidi="ar_AE"/>
        </w:rPr>
      </w:r>
      <w:r>
        <w:rPr>
          <w:rtl/>
          <w:cs/>
          <w:lang w:val="ar_AE" w:bidi="ar_AE"/>
        </w:rPr>
        <w:t>من المهم أن يكون تلاميذ الرب يسوع نورًا لجميع الناس على الأرض. فكروا كيف ستعرضون مدينة مبنية على جبل. لابد أن يرى الناس المدينة ويلاحظونها بسهولة. لا أحد يبني مدينة على جبل ثم يخفيها. فمن المستحيل إخفائها.</w:t>
      </w:r>
    </w:p>
    <w:p>
      <w:pPr>
        <w:bidi/>
      </w:pPr>
      <w:r>
        <w:rPr>
          <w:rtl/>
          <w:cs/>
          <w:lang w:val="ar_AE" w:bidi="ar_AE"/>
        </w:rPr>
      </w:r>
      <w:r>
        <w:rPr>
          <w:rtl/>
          <w:cs/>
          <w:lang w:val="ar_AE" w:bidi="ar_AE"/>
        </w:rPr>
        <w:t>من المهم أن نتذكر أن الرب يسوع يقول إن الناس أيضًا لا يُضيئون سراجًا ويخفونه، فالغرض من إشعال السراج هو الإضاءة. تذكروا أنه إذا كان المكيال يخفي السراج، فلن يضيء أي نور من خلال المكيال على الإطلاق.</w:t>
      </w:r>
    </w:p>
    <w:p>
      <w:pPr>
        <w:bidi/>
      </w:pPr>
      <w:r>
        <w:rPr>
          <w:rtl/>
          <w:cs/>
          <w:lang w:val="ar_AE" w:bidi="ar_AE"/>
        </w:rPr>
      </w:r>
      <w:r>
        <w:rPr>
          <w:rtl/>
          <w:cs/>
          <w:lang w:val="ar_AE" w:bidi="ar_AE"/>
        </w:rPr>
        <w:t>يقارن الرب يسوع بين شخص يخفي النور وشخص لا يخفي النور. تذكروا أن الشخص يضيء السراج هذه المرة ويضعها في مكان مرتفع في الغرفة حتى يتمكن الجميع من الرؤية جيدة، حتى في الظلام.</w:t>
      </w:r>
    </w:p>
    <w:p>
      <w:pPr>
        <w:bidi/>
      </w:pPr>
      <w:r>
        <w:rPr>
          <w:rtl/>
          <w:cs/>
          <w:lang w:val="ar_AE" w:bidi="ar_AE"/>
        </w:rPr>
      </w:r>
      <w:r>
        <w:rPr>
          <w:rtl/>
          <w:cs/>
          <w:lang w:val="ar_AE" w:bidi="ar_AE"/>
        </w:rPr>
        <w:t>في الجزء الأخير من المشهد، يقول الرب يسوع إنه على أتباعه أن يكونوا مثل هذا السراج الذي يساعد الجميع على الرؤية. من المهم أن نتذكر أن الغرض من أن الإضاءة مثل السراج ليس أن يكون الآخرين مثل التلاميذ، بل الغرض من ذلك هو أن يرغب الآخرون في تمجيد وإكرام الله الذي في السماوات.</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يقول يسوع إنَّ تلاميذه مثل الملح للعالم.</w:t>
      </w:r>
    </w:p>
    <w:p>
      <w:pPr>
        <w:bidi/>
      </w:pPr>
      <w:r>
        <w:rPr>
          <w:rtl/>
          <w:cs/>
          <w:lang w:val="ar_AE" w:bidi="ar_AE"/>
        </w:rPr>
      </w:r>
      <w:r>
        <w:rPr>
          <w:b/>
          <w:rtl/>
          <w:cs/>
          <w:lang w:val="ar_AE" w:bidi="ar_AE"/>
        </w:rPr>
        <w:t>المشهد الثاني:</w:t>
      </w:r>
      <w:r>
        <w:rPr>
          <w:rtl/>
          <w:cs/>
          <w:lang w:val="ar_AE" w:bidi="ar_AE"/>
        </w:rPr>
        <w:t xml:space="preserve"> يقول يسوع إنَّ تلاميذه مثل النور للعالَم. يُشبه تلاميذه مدينة تقع على جبل أو سراج على منارة. لذا، لا يستطيع أحد أن يخفي نورهم.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الأشخاص الموجودون في العالَم</w:t>
      </w:r>
    </w:p>
    <w:p>
      <w:pPr>
        <w:pStyle w:val="ListBullet"/>
        <w:bidi/>
        <w:spacing w:line="240" w:lineRule="auto"/>
        <w:ind w:left="720"/>
      </w:pPr>
      <w:r>
        <w:rPr>
          <w:rtl/>
          <w:cs/>
          <w:lang w:val="ar_AE" w:bidi="ar_AE"/>
        </w:rPr>
      </w:r>
      <w:r>
        <w:rPr>
          <w:rtl/>
          <w:cs/>
          <w:lang w:val="ar_AE" w:bidi="ar_AE"/>
        </w:rPr>
        <w:t>شخص يُضيء سراجًا</w:t>
      </w:r>
    </w:p>
    <w:p>
      <w:pPr>
        <w:pStyle w:val="ListBullet"/>
        <w:bidi/>
        <w:spacing w:line="240" w:lineRule="auto"/>
        <w:ind w:left="720"/>
      </w:pPr>
      <w:r>
        <w:rPr>
          <w:rtl/>
          <w:cs/>
          <w:lang w:val="ar_AE" w:bidi="ar_AE"/>
        </w:rPr>
      </w:r>
      <w:r>
        <w:rPr>
          <w:rtl/>
          <w:cs/>
          <w:lang w:val="ar_AE" w:bidi="ar_AE"/>
        </w:rPr>
        <w:t>أشخاص داخل بيت</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اطلب من الفريق أن يُمثِّل القصة مرَّتَين. ينبغي أن يمثِّلوا القصة في 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انسيابية الحديث، موضوع الحَبكة، والتسلسل الزمني للقصة. انظروا إلى الأجزاء المهمة أو الصعبة من القصة أو المقطع كي تُمثِّلوا هذه الأجزاء ولا تتجاوزوا تمثيلها.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يبدأ يسوع بإخبار تلاميذه أنهم مثل الملح للعالَم. حاولوا أن تُمثِّلوا دور التلاميذ الذين يعيشون مثل الملح بين جميع الناس في العالَم.</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الناس في العالَم: "كيف تشعرون؟" قد تسمعون أقوالًا مثل:</w:t>
      </w:r>
    </w:p>
    <w:p>
      <w:pPr>
        <w:pStyle w:val="ListBullet"/>
        <w:bidi/>
        <w:spacing w:line="240" w:lineRule="auto"/>
        <w:ind w:left="720"/>
      </w:pPr>
      <w:r>
        <w:rPr>
          <w:rtl/>
          <w:cs/>
          <w:lang w:val="ar_AE" w:bidi="ar_AE"/>
        </w:rPr>
      </w:r>
      <w:r>
        <w:rPr>
          <w:rtl/>
          <w:cs/>
          <w:lang w:val="ar_AE" w:bidi="ar_AE"/>
        </w:rPr>
        <w:t>اسألوا أيضًا المُمثِّلين الذين يؤدون دور التلاميذ: "ما الأمور التي يفعلها التلاميذ الذين يعيشون مثل الملح؟"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يقول يسوع إنَّ الملح الذي فقدَ ملوحته لا يكون نافعًا، وسيطرحه الناس وكأنهم يتخلَّصون من القمامة. يُقارن يسوع تلاميذه بالملح غير النافع الذي يفقد فاعليته.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تلاميذ يسوع: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 المشهد الثاني، يُشبِّه يسوع أتباعه بالنور. ينبغي أنْ يرى الناس تلاميذ يسوع بوضوح، لأنه ما مِن أحد يمكن أنْ يخفيهم تمامًا كما لا يمكن لأحد أنْ يخفي مدينة كائنة على جبَل. والمدينة تُضيء بأنوار في الليل.</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تلاميذ يسوع: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يقول يسوع إن الناس أيضًا لا يُضيئون سراجًا ثم يخبئون السراج تحت السلَّة أو المكيال في البيت. أضيئوا سراجًا أو نورًا آخر شائعًا في ثقافتكم لتصوّروا هذا الجزء من القصة. ثم غطُّوه بسلَّة كبيرة أو إناء كبير.</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الناس في المنزل: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أضيئوا السراج ذاته مرة أخرى، ثم ضعوه في مكان آخر حتى يتمكَّن الجميع من رؤيته.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الناس في المنزل: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يقول يسوع إن تلاميذه ينبغي أن يكونوا مثل هذا السراج الذي يساعد الجميع على الرؤية داخل المنزل. وعندما يضيء التلاميذ مثل هذا السراج لجميع الناس في العالَم، سيراهُم الناس ويُسبحون ويكرمون الله في السماء.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يسوع: "كيف تشعر؟" قد تسمعون أقوالًا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يعلِّم الرب يسوع </w:t>
      </w:r>
      <w:r>
        <w:rPr>
          <w:b/>
          <w:rtl/>
          <w:cs/>
          <w:lang w:val="ar_AE" w:bidi="ar_AE"/>
        </w:rPr>
        <w:t>تلاميذه</w:t>
      </w:r>
      <w:r>
        <w:rPr>
          <w:rtl/>
          <w:cs/>
          <w:lang w:val="ar_AE" w:bidi="ar_AE"/>
        </w:rPr>
        <w:t xml:space="preserve"> على الجبل. تلاميذه هم الأتباع المقرَّبين منه ورافقوه وأطاعوه أينما ذهب؛ يرجى الإبقاء على الترجمة عينها كما في المقاطع السابقة، والاطلاع على قاموس الكلمات الرئيسية للحصول على المعنى الكامل لمصطلح </w:t>
      </w:r>
      <w:r>
        <w:rPr>
          <w:b/>
          <w:rtl/>
          <w:cs/>
          <w:lang w:val="ar_AE" w:bidi="ar_AE"/>
        </w:rPr>
        <w:t>تلميذ</w:t>
      </w:r>
      <w:r>
        <w:rPr>
          <w:rtl/>
          <w:cs/>
          <w:lang w:val="ar_AE" w:bidi="ar_AE"/>
        </w:rPr>
        <w:t>.</w:t>
      </w:r>
    </w:p>
    <w:p>
      <w:pPr>
        <w:bidi/>
      </w:pPr>
      <w:r>
        <w:rPr>
          <w:rtl/>
          <w:cs/>
          <w:lang w:val="ar_AE" w:bidi="ar_AE"/>
        </w:rPr>
      </w:r>
      <w:r>
        <w:rPr>
          <w:rtl/>
          <w:cs/>
          <w:lang w:val="ar_AE" w:bidi="ar_AE"/>
        </w:rPr>
        <w:t>فيقول الرب يسوع إن تلاميذه مثل الملح للأرض، أي بالنسبة لجميع الناس الذين يعيشون على الأرض. كان الناس -ولا يزالون- يستخدمون الملح لتتبيل الطعام، أو لحفظه؛ أراد الرب يسوع أن يحفظوا العالم من الشر ويصلحوه؛ لم يخبر الرب يسوع القادة الدينيين أن يكونوا مثل الملح؛ إنما خص أتباعه فحسب بهذا!</w:t>
      </w:r>
    </w:p>
    <w:p>
      <w:pPr>
        <w:bidi/>
      </w:pPr>
      <w:r>
        <w:rPr>
          <w:rtl/>
          <w:cs/>
          <w:lang w:val="ar_AE" w:bidi="ar_AE"/>
        </w:rPr>
      </w:r>
      <w:r>
        <w:rPr>
          <w:rtl/>
          <w:cs/>
          <w:lang w:val="ar_AE" w:bidi="ar_AE"/>
        </w:rPr>
        <w:t>يسأل الرب يسوع: " إِنْ فَسَدَ ٱلْمِلْحُ فَبِمَاذَا يُمَلَّحُ؟" فهو لم ينتظر إجابة عن هذا السؤال؛ لقد طرحه ليُظهر أنه من المستحيل تغيير الملح الرديء إلى ملح جيد مرة أخرى؛</w:t>
      </w:r>
    </w:p>
    <w:p>
      <w:pPr>
        <w:bidi/>
      </w:pPr>
      <w:r>
        <w:rPr>
          <w:rtl/>
          <w:cs/>
          <w:lang w:val="ar_AE" w:bidi="ar_AE"/>
        </w:rPr>
      </w:r>
      <w:r>
        <w:rPr>
          <w:rtl/>
          <w:cs/>
          <w:lang w:val="ar_AE" w:bidi="ar_AE"/>
        </w:rPr>
        <w:t>توقَّف هنا وناقشوا كيف تصيغ هذا في لغتك؛ هل تطرح سؤالًا هنا، أم شكل آخر من أشكال التعبير؟</w:t>
      </w:r>
    </w:p>
    <w:p>
      <w:pPr>
        <w:bidi/>
      </w:pPr>
      <w:r>
        <w:rPr>
          <w:rtl/>
          <w:cs/>
          <w:lang w:val="ar_AE" w:bidi="ar_AE"/>
        </w:rPr>
      </w:r>
      <w:r>
        <w:rPr>
          <w:rtl/>
          <w:cs/>
          <w:lang w:val="ar_AE" w:bidi="ar_AE"/>
        </w:rPr>
        <w:t>وعندما يفقد الملح ميزته، فيكون بلا فائدة. إن كلمة "فسد" يمكن أن تُترجم أيضًا إلى "يتصرف بحماقة"؛ يظن البعض أن الرب يسوع حذر تلاميذه أن "لا يصبحوا حمقى"؛ فأكثر شيوعًا أن تُرجم "الملح الذي يخسر ميزته" "أو "الملح الذي يفسد"؛</w:t>
      </w:r>
    </w:p>
    <w:p>
      <w:pPr>
        <w:bidi/>
      </w:pPr>
      <w:r>
        <w:rPr>
          <w:rtl/>
          <w:cs/>
          <w:lang w:val="ar_AE" w:bidi="ar_AE"/>
        </w:rPr>
      </w:r>
      <w:r>
        <w:rPr>
          <w:rtl/>
          <w:cs/>
          <w:lang w:val="ar_AE" w:bidi="ar_AE"/>
        </w:rPr>
        <w:t xml:space="preserve">ويقول الرب يسوع إن تلاميذه مثل </w:t>
      </w:r>
      <w:r>
        <w:rPr>
          <w:b/>
          <w:rtl/>
          <w:cs/>
          <w:lang w:val="ar_AE" w:bidi="ar_AE"/>
        </w:rPr>
        <w:t>النور</w:t>
      </w:r>
      <w:r>
        <w:rPr>
          <w:rtl/>
          <w:cs/>
          <w:lang w:val="ar_AE" w:bidi="ar_AE"/>
        </w:rPr>
        <w:t xml:space="preserve"> للعالم كله، أي جميع الناس في كل مكان. ترجم لفظة "النور" كما في السابق؛ النور يساعد الناس في الظلام على إيجاد الطريق. وهو يقصد أن تلاميذه يساعدون الناس في الظلام. فتلاميذ الرب يسوع يعيشون في عالم مظلم روحيًا؛</w:t>
      </w:r>
    </w:p>
    <w:p>
      <w:pPr>
        <w:bidi/>
      </w:pPr>
      <w:r>
        <w:rPr>
          <w:rtl/>
          <w:cs/>
          <w:lang w:val="ar_AE" w:bidi="ar_AE"/>
        </w:rPr>
      </w:r>
      <w:r>
        <w:rPr>
          <w:rtl/>
          <w:cs/>
          <w:lang w:val="ar_AE" w:bidi="ar_AE"/>
        </w:rPr>
        <w:t>لا يمكن لأحد أن يخفي مدينة موضوعة على الجبل، ولا يمكن لأحد أن يخفي تلاميذ الرب يسوع. فالرب يسوع يشبه تلاميذه بسراج يضيء ليراه الجميع. فلا أحد يشعل سراجًا ويخفيها تحت المكيال.</w:t>
      </w:r>
    </w:p>
    <w:p>
      <w:pPr>
        <w:bidi/>
      </w:pPr>
      <w:r>
        <w:rPr>
          <w:rtl/>
          <w:cs/>
          <w:lang w:val="ar_AE" w:bidi="ar_AE"/>
        </w:rPr>
      </w:r>
      <w:r>
        <w:rPr>
          <w:rtl/>
          <w:cs/>
          <w:lang w:val="ar_AE" w:bidi="ar_AE"/>
        </w:rPr>
        <w:t>توقف واعرض صور للسراج والمكيال، والسراج مرة أخرى إذا اقتضى الأمر.</w:t>
      </w:r>
    </w:p>
    <w:p>
      <w:pPr>
        <w:bidi/>
      </w:pPr>
      <w:r>
        <w:rPr>
          <w:rtl/>
          <w:cs/>
          <w:lang w:val="ar_AE" w:bidi="ar_AE"/>
        </w:rPr>
      </w:r>
      <w:r>
        <w:rPr>
          <w:rtl/>
          <w:cs/>
          <w:lang w:val="ar_AE" w:bidi="ar_AE"/>
        </w:rPr>
        <w:t xml:space="preserve">فيشعل الناس سراجًا ويضعوه عاليًا ليراه الجميع. وعلى المنوال ذاته، يقول الرب يسوع إن تلاميذه ينبغي أن يضيئوا حتى يراهم الناس، ليرى الناس </w:t>
      </w:r>
      <w:r>
        <w:rPr>
          <w:b/>
          <w:rtl/>
          <w:cs/>
          <w:lang w:val="ar_AE" w:bidi="ar_AE"/>
        </w:rPr>
        <w:t>أعمالهم الصالحة</w:t>
      </w:r>
      <w:r>
        <w:rPr>
          <w:rtl/>
          <w:cs/>
          <w:lang w:val="ar_AE" w:bidi="ar_AE"/>
        </w:rPr>
        <w:t xml:space="preserve"> أي </w:t>
      </w:r>
      <w:r>
        <w:rPr>
          <w:b/>
          <w:rtl/>
          <w:cs/>
          <w:lang w:val="ar_AE" w:bidi="ar_AE"/>
        </w:rPr>
        <w:t>أعمال التلاميذ</w:t>
      </w:r>
      <w:r>
        <w:rPr>
          <w:rtl/>
          <w:cs/>
          <w:lang w:val="ar_AE" w:bidi="ar_AE"/>
        </w:rPr>
        <w:t>. وهذا يعني أن الناس سيرون تلاميذ الرب يسوع يعيشون بخلاف العالم من حولهم، أي على تلاميذ الرب يسوع التحلي باللطف، والرحمة، ويسعون إلى علاقة مستقيمة مع الله كما يحتاج الناس إلى الطعام والشراب.</w:t>
      </w:r>
    </w:p>
    <w:p>
      <w:pPr>
        <w:bidi/>
      </w:pPr>
      <w:r>
        <w:rPr>
          <w:rtl/>
          <w:cs/>
          <w:lang w:val="ar_AE" w:bidi="ar_AE"/>
        </w:rPr>
      </w:r>
      <w:r>
        <w:rPr>
          <w:rtl/>
          <w:cs/>
          <w:lang w:val="ar_AE" w:bidi="ar_AE"/>
        </w:rPr>
        <w:t xml:space="preserve">فحين يرى الناس الأعمال الصالحة، </w:t>
      </w:r>
      <w:r>
        <w:rPr>
          <w:b/>
          <w:rtl/>
          <w:cs/>
          <w:lang w:val="ar_AE" w:bidi="ar_AE"/>
        </w:rPr>
        <w:t>سيمجدون</w:t>
      </w:r>
      <w:r>
        <w:rPr>
          <w:rtl/>
          <w:cs/>
          <w:lang w:val="ar_AE" w:bidi="ar_AE"/>
        </w:rPr>
        <w:t xml:space="preserve"> الله ويسبحونه ويكرمونه. فلفظة "تمجيد" تعني أن يتحدث جيدًا عن شخص ما أو يكرمه. يُرجى الاطلاع على قاموس الكلمات الرئيسية للاستزادة من التعريف الكامل لمصطلح </w:t>
      </w:r>
      <w:r>
        <w:rPr>
          <w:b/>
          <w:rtl/>
          <w:cs/>
          <w:lang w:val="ar_AE" w:bidi="ar_AE"/>
        </w:rPr>
        <w:t>مَجَّدَ</w:t>
      </w:r>
      <w:r>
        <w:rPr>
          <w:rtl/>
          <w:cs/>
          <w:lang w:val="ar_AE" w:bidi="ar_AE"/>
        </w:rPr>
        <w:t>. فالتلاميذ لا يصنعون أعمالًا صالحة ليجعلوا الناس يظنون أنهم عظماء، إنما ليظهروا أن الله هو العظيم.</w:t>
      </w:r>
    </w:p>
    <w:p>
      <w:pPr>
        <w:bidi/>
      </w:pPr>
      <w:r>
        <w:rPr>
          <w:rtl/>
          <w:cs/>
          <w:lang w:val="ar_AE" w:bidi="ar_AE"/>
        </w:rPr>
      </w:r>
      <w:r>
        <w:rPr>
          <w:rtl/>
          <w:cs/>
          <w:lang w:val="ar_AE" w:bidi="ar_AE"/>
        </w:rPr>
        <w:t>فيقول الرب يسوع، سيسبح الناس أبيهم ويمجدونه، ويقول تحديدًا "أبيهم الذي في السموات" أي الله خلق شعبه ويعتني بهم كما يعتني الأب بأبنائه. إن الله هو أيضًا أب الرب يسوع، لذا تأكد من ترجمة "أبيك" لإظهار ذلك.</w:t>
      </w:r>
    </w:p>
    <w:p>
      <w:pPr>
        <w:bidi/>
      </w:pPr>
      <w:r>
        <w:rPr>
          <w:rtl/>
          <w:cs/>
          <w:lang w:val="ar_AE" w:bidi="ar_AE"/>
        </w:rPr>
      </w:r>
      <w:r>
        <w:rPr>
          <w:rtl/>
          <w:cs/>
          <w:lang w:val="ar_AE" w:bidi="ar_AE"/>
        </w:rPr>
        <w:t xml:space="preserve">ويمكن أن تشير </w:t>
      </w:r>
      <w:r>
        <w:rPr>
          <w:b/>
          <w:rtl/>
          <w:cs/>
          <w:lang w:val="ar_AE" w:bidi="ar_AE"/>
        </w:rPr>
        <w:t>السموات</w:t>
      </w:r>
      <w:r>
        <w:rPr>
          <w:rtl/>
          <w:cs/>
          <w:lang w:val="ar_AE" w:bidi="ar_AE"/>
        </w:rPr>
        <w:t xml:space="preserve"> إلى السماء، أو إلى المكان الذي يسكن فيه الله وملائكته، وذلك حسب السياق. في هذا السياق، </w:t>
      </w:r>
      <w:r>
        <w:rPr>
          <w:b/>
          <w:rtl/>
          <w:cs/>
          <w:lang w:val="ar_AE" w:bidi="ar_AE"/>
        </w:rPr>
        <w:t>السماء</w:t>
      </w:r>
      <w:r>
        <w:rPr>
          <w:rtl/>
          <w:cs/>
          <w:lang w:val="ar_AE" w:bidi="ar_AE"/>
        </w:rPr>
        <w:t xml:space="preserve"> هي المكان الذي يسكن فيه الله؛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5:17–26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5: 17–26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في أكثر الترجمات المفهومة لكم.</w:t>
      </w:r>
    </w:p>
    <w:p>
      <w:pPr>
        <w:bidi/>
      </w:pPr>
      <w:r>
        <w:rPr>
          <w:rtl/>
          <w:cs/>
          <w:lang w:val="ar_AE" w:bidi="ar_AE"/>
        </w:rPr>
      </w:r>
      <w:r>
        <w:rPr>
          <w:rtl/>
          <w:cs/>
          <w:lang w:val="ar_AE" w:bidi="ar_AE"/>
        </w:rPr>
        <w:t>يجلس يسوع على جانب الجبل ليُعَلِّم تلاميذه أو أتباعه المقرّبين. وهناك جمع من الناس يستمعون أيضًا. وقد أنهى يسوع للتو تعليمه عن كيف ينبغي أن يكون أتباعه مختلفين عن أولئك الذين من حولهم. والآن، يُعلِّم يسوع عن كيف ينبغي لتلاميذه أن يعيشوا بالطريقة الصحيحة.</w:t>
      </w:r>
    </w:p>
    <w:p>
      <w:pPr>
        <w:bidi/>
      </w:pPr>
      <w:r>
        <w:rPr>
          <w:rtl/>
          <w:cs/>
          <w:lang w:val="ar_AE" w:bidi="ar_AE"/>
        </w:rPr>
      </w:r>
      <w:r>
        <w:rPr>
          <w:rtl/>
          <w:cs/>
          <w:lang w:val="ar_AE" w:bidi="ar_AE"/>
        </w:rPr>
        <w:t xml:space="preserve">إن يسوع على وشك أن يُعلِّم بعض الطرق المهمة وغير المتوقعة التي ينبغي على تلاميذه أن يتبعوا بها الناموس. فيقول إنه ينبغي لتلاميذه ألا يظنوا أنه جاء إلى العالم ليقول إن الناس لم يعودوا بحاجة إلى أن يطيعوا ناموس موسى وتعاليم الأنبياء. من المحتمل أن بعض الناس اعتقدوا أن يسوع كان يحاول أن يسلك ضد الناموس. لكن يجب أن يتذكر التلاميذ في أثناء هذا التعليم أن يسوع لا يحاول أن ينقض الناموس. </w:t>
      </w:r>
    </w:p>
    <w:p>
      <w:pPr>
        <w:bidi/>
      </w:pPr>
      <w:r>
        <w:rPr>
          <w:rtl/>
          <w:cs/>
          <w:lang w:val="ar_AE" w:bidi="ar_AE"/>
        </w:rPr>
      </w:r>
      <w:r>
        <w:rPr>
          <w:rtl/>
          <w:cs/>
          <w:lang w:val="ar_AE" w:bidi="ar_AE"/>
        </w:rPr>
        <w:t>بل إن يسوع يقول إنه جاء ليُكمِّل ناموس موسى وتعاليم الأنبياء، وليس لينقض الناموس أو يبطله. وكلمة "يُكَمِّل" تعني أن يسوع جعل نبوات الكتب المُقدَّسة تتحقق. كما أنها تعني أن يسوع ساعد الناس على فهم المعنى الحقيقي للناموس. فالمعنى الحقيقي كان أكثر من مجرد طاعة وصايا الناموس، بل كان يتعلق بالتوجُّه الصحيح في القلب.</w:t>
      </w:r>
    </w:p>
    <w:p>
      <w:pPr>
        <w:bidi/>
      </w:pPr>
      <w:r>
        <w:rPr>
          <w:rtl/>
          <w:cs/>
          <w:lang w:val="ar_AE" w:bidi="ar_AE"/>
        </w:rPr>
      </w:r>
      <w:r>
        <w:rPr>
          <w:rtl/>
          <w:cs/>
          <w:lang w:val="ar_AE" w:bidi="ar_AE"/>
        </w:rPr>
        <w:t xml:space="preserve">ثم يقول يسوع: "الحَقَّ أُقول لكم" ليؤكد ما سيقوله بعد ذلك. ويقول يسوع هذا عندما يريد من تلاميذه أن يستمعوا بانتباه لأن التعليم التالي مهم للغاية. </w:t>
      </w:r>
    </w:p>
    <w:p>
      <w:pPr>
        <w:bidi/>
      </w:pPr>
      <w:r>
        <w:rPr>
          <w:rtl/>
          <w:cs/>
          <w:lang w:val="ar_AE" w:bidi="ar_AE"/>
        </w:rPr>
      </w:r>
      <w:r>
        <w:rPr>
          <w:rtl/>
          <w:cs/>
          <w:lang w:val="ar_AE" w:bidi="ar_AE"/>
        </w:rPr>
        <w:t>فيقول إن أصغر جزء (حرف واحد أو نقطة واحدة) أو أصغر تفصيلة من الناموس لن يزول طالما أن السماء والأرض موجودتان. "طالما أن السماء والأرض موجودتان" هي طريقة أخرى لقول "حتى يزول العالم". وكلمة "السماء" هنا تشير إلى السماء الأرضية وليس المكان الذي يسكن فيه الله. كما يقول يسوع إن أصغر جزء أو تفصيلة من ناموس الله لن تزول حتى يتم كل شيء. تعبير "يتم كل شيء" يمكن أن يعني نهاية العالم، أو يمكن أن يعني أن كل نبوة تتحقق وكل وصية تكتمل.</w:t>
      </w:r>
    </w:p>
    <w:p>
      <w:pPr>
        <w:bidi/>
      </w:pPr>
      <w:r>
        <w:rPr>
          <w:rtl/>
          <w:cs/>
          <w:lang w:val="ar_AE" w:bidi="ar_AE"/>
        </w:rPr>
      </w:r>
      <w:r>
        <w:rPr>
          <w:rtl/>
          <w:cs/>
          <w:lang w:val="ar_AE" w:bidi="ar_AE"/>
        </w:rPr>
        <w:t>يتحدث يسوع بعد ذلك عن أشخاص لا يطيعون الوصايا الصغرى (الأقل أهمية) من ناموس الله، أو الذين يُعَلِّمون الآخرين أن لا يطيعون الوصايا الصغرى من ناموس الله. فيقول إن الله سيدعو هؤلاء الناس الأصغر (الأقل أهمية) في ملكوت السماوات. كما يخبرهم بأنَّ الله سيُكرم جدًا الذين يطيعون ناموس الله ويُعلِّمون الآخرين كيف يطيعونه أيضًا.</w:t>
      </w:r>
    </w:p>
    <w:p>
      <w:pPr>
        <w:bidi/>
      </w:pPr>
      <w:r>
        <w:rPr>
          <w:rtl/>
          <w:cs/>
          <w:lang w:val="ar_AE" w:bidi="ar_AE"/>
        </w:rPr>
      </w:r>
      <w:r>
        <w:rPr>
          <w:rtl/>
          <w:cs/>
          <w:lang w:val="ar_AE" w:bidi="ar_AE"/>
        </w:rPr>
        <w:t xml:space="preserve">والآن يقول يسوع "فإني أقول لكم" ليؤكد تصريحه التالي. وهذا هو الجزء الأكثر أهمية في هذا المقطع من تعليمه. فيقول يسوع إن الناس ما لم يكونوا أبرارًا، أو إن لم يفعلوا ما هو أكثر برًا من الفريسيين ومعلّمي الناموس، فلن يمكنهم أن يكونوا جزءًا من ملكوت السماوات. كان الفريسيون ومعلّمو الناموس يتبعون الناموس عن كثب. ويسوع يعني أنه لكي يكون الشخص بارًا، عليه أن يفعل أكثر من مجرد اتِّبَاع جميع وصايا ناموس الله بشكل كامل. </w:t>
      </w:r>
    </w:p>
    <w:p>
      <w:pPr>
        <w:bidi/>
      </w:pPr>
      <w:r>
        <w:rPr>
          <w:rtl/>
          <w:cs/>
          <w:lang w:val="ar_AE" w:bidi="ar_AE"/>
        </w:rPr>
      </w:r>
      <w:r>
        <w:rPr>
          <w:rtl/>
          <w:cs/>
          <w:lang w:val="ar_AE" w:bidi="ar_AE"/>
        </w:rPr>
        <w:t>بعد ذلك، يعلِّم يسوع ست طرق مهمة ينبغي أن يكون فيها تلاميذه أكثر برًا من الفريسيين ومعلّمي الناموس. ويَعلَم يسوع أن تلاميذه يعرفون ناموس الله. أولًا، هو يذكِّرهم بوصية "لا تقتل" الموجودة في ناموس موسى. وكلمة "القتل" لا تعني قتل شخص ما عن طريق الصدفة. لكنها تعني أن تقتل شخص ما بشكل غير قانوني (بتعمُّد). ويذكِّرهم أن الله سَيُدين الذين يقتلون الآخرين.</w:t>
      </w:r>
    </w:p>
    <w:p>
      <w:pPr>
        <w:bidi/>
      </w:pPr>
      <w:r>
        <w:rPr>
          <w:rtl/>
          <w:cs/>
          <w:lang w:val="ar_AE" w:bidi="ar_AE"/>
        </w:rPr>
      </w:r>
      <w:r>
        <w:rPr>
          <w:rtl/>
          <w:cs/>
          <w:lang w:val="ar_AE" w:bidi="ar_AE"/>
        </w:rPr>
        <w:t>ثم يعطيهم يسوع تعليمًا جديدًا عن القتْل. وهو يتحدَّث عن ثلاث حالات يمكن أن يكون فيها موقف الشخص في قلبه على نفس درجة الشر مثل قتل شخص ما. فيقول يسوع إنه حتى لو كان تلاميذه غاضبين (باطلًا) من أحد إخوتهم، فإن الله سيدينهم بسبب غضبهم هذا. هنا، كلمة أخ تعني أي تلميذ آخر يتبع يسوع وليس أخ بالدم. لم يسمع التلاميذ أبدًا شخصًا يعلِّم أن الغضب يستحق الدينونة.</w:t>
      </w:r>
    </w:p>
    <w:p>
      <w:pPr>
        <w:bidi/>
      </w:pPr>
      <w:r>
        <w:rPr>
          <w:rtl/>
          <w:cs/>
          <w:lang w:val="ar_AE" w:bidi="ar_AE"/>
        </w:rPr>
      </w:r>
      <w:r>
        <w:rPr>
          <w:rtl/>
          <w:cs/>
          <w:lang w:val="ar_AE" w:bidi="ar_AE"/>
        </w:rPr>
        <w:t>وبعد ذلك يقول يسوع إنه إذا أساء أحد إلى أخيه، فإن يستوجب حكم المجمع (السنهدريم). وكلمة "أساء" في اللغة الأصلية تعني أن تدعو شخص ما "فارغ الرأس" أو "عديم القيمة". السنهدريم كان أعلى محكمة لليهود. لم توجد محكمة في ذلك الوقت تحكم على شخص ما بتهمة الإهانة أو الإساءة للغير.</w:t>
      </w:r>
    </w:p>
    <w:p>
      <w:pPr>
        <w:bidi/>
      </w:pPr>
      <w:r>
        <w:rPr>
          <w:rtl/>
          <w:cs/>
          <w:lang w:val="ar_AE" w:bidi="ar_AE"/>
        </w:rPr>
      </w:r>
      <w:r>
        <w:rPr>
          <w:rtl/>
          <w:cs/>
          <w:lang w:val="ar_AE" w:bidi="ar_AE"/>
        </w:rPr>
        <w:t>وأخيرًا، يقول يسوع إنه إذا دعا واحد من التلاميذ أخاه "أحمق بلا قيمة"، فإنه سيذهب إلى نار جهنم. هذه الإهانة كانت أقوى من أن تدعو شخص ما "فارغ الرأس" أو "عديم القيمة". ونار جهنم هي مكان يعاقب فيه الله الذين لا يطيعونه إلى الأبد.</w:t>
      </w:r>
    </w:p>
    <w:p>
      <w:pPr>
        <w:bidi/>
      </w:pPr>
      <w:r>
        <w:rPr>
          <w:rtl/>
          <w:cs/>
          <w:lang w:val="ar_AE" w:bidi="ar_AE"/>
        </w:rPr>
      </w:r>
      <w:r>
        <w:rPr>
          <w:rtl/>
          <w:cs/>
          <w:lang w:val="ar_AE" w:bidi="ar_AE"/>
        </w:rPr>
        <w:t>ثم يحكي يسوع قصة ليُظهر مدى الجدية التي ينبغي لتلاميذه أن يأخذوا بها أي خلاف مع تلميذ آخر. فيصف يسوع تلميذًا يُقدِّم قربانًا على المذبح. كان المذبح مائدة من النحاس حيث يُقَدِّم الناس تقدمات لله. وهذه التقدمات يمكن أن تكون حيوانات أو حبوب، أو شيء آخر. ومن المحتمل أن يسوع كان يتحدث عن المذبح أمام الهيكل في أورشليم.</w:t>
      </w:r>
    </w:p>
    <w:p>
      <w:pPr>
        <w:bidi/>
      </w:pPr>
      <w:r>
        <w:rPr>
          <w:rtl/>
          <w:cs/>
          <w:lang w:val="ar_AE" w:bidi="ar_AE"/>
        </w:rPr>
      </w:r>
      <w:r>
        <w:rPr>
          <w:rtl/>
          <w:cs/>
          <w:lang w:val="ar_AE" w:bidi="ar_AE"/>
        </w:rPr>
        <w:t>توقَّفوا واعرضوا رسمًا أو صورة للمذبح.</w:t>
      </w:r>
    </w:p>
    <w:p>
      <w:pPr>
        <w:bidi/>
      </w:pPr>
      <w:r>
        <w:rPr>
          <w:rtl/>
          <w:cs/>
          <w:lang w:val="ar_AE" w:bidi="ar_AE"/>
        </w:rPr>
      </w:r>
      <w:r>
        <w:rPr>
          <w:rtl/>
          <w:cs/>
          <w:lang w:val="ar_AE" w:bidi="ar_AE"/>
        </w:rPr>
        <w:t>يقول يسوع إنه إذا تذكَّر هذا التلميذ مشكلة أو صراع مع أخيه، يجب أن يترك قربانه على المذبح ويذهب أولًا و"يصطلح" مع أخيه. كلمة "نصطلح" تعني أن نصنع السلام مع شخص ما وأن تكون لنا علاقة صحيحة ببعضنا البعض. كان معظم الناس يعيشون بعيدًا عن أورشليم، لذلك ربما كانت الرحلة تستغرق أسبوعًا كي يرجع الشخص إلى بيته ليصنع السلام مع أخيه. ثم بعد أن يصنع السلام، يستطيع هذا التلميذ أن يعود إلى المذبح ويقدم قربانه لله.</w:t>
      </w:r>
    </w:p>
    <w:p>
      <w:pPr>
        <w:bidi/>
      </w:pPr>
      <w:r>
        <w:rPr>
          <w:rtl/>
          <w:cs/>
          <w:lang w:val="ar_AE" w:bidi="ar_AE"/>
        </w:rPr>
      </w:r>
      <w:r>
        <w:rPr>
          <w:rtl/>
          <w:cs/>
          <w:lang w:val="ar_AE" w:bidi="ar_AE"/>
        </w:rPr>
        <w:t>توقَّفوا وصفوا وقت كنتم فيه على خلاف مع شخص ما. كيف صنعتم السلام مع هذا الشخص؟ ما بعض الطرق التي يمكن بها للناس أن "يصنعوا السلام" مع بعضهم البعض في ثقافتكم؟</w:t>
      </w:r>
    </w:p>
    <w:p>
      <w:pPr>
        <w:bidi/>
      </w:pPr>
      <w:r>
        <w:rPr>
          <w:rtl/>
          <w:cs/>
          <w:lang w:val="ar_AE" w:bidi="ar_AE"/>
        </w:rPr>
      </w:r>
      <w:r>
        <w:rPr>
          <w:rtl/>
          <w:cs/>
          <w:lang w:val="ar_AE" w:bidi="ar_AE"/>
        </w:rPr>
        <w:t>ثم يحكي يسوع قصة قصيرة ليُظهر مدى أهمية المصالحة السريعة مع شخص عدو. فيصف يسوع عدو يتهم تلميذًا بشيء ما. فيقول إنه إذا حدث هذا، ينبغي للتلميذ أن يحل المشكلة بسرعة في الطريق إلى المحكمة. لأنه في المحكمة، يتحدث المشتكي والشخص المُتَهَم إلى القاضي عن مشكلة لديهم نحو بعضهم البعض. ثم يقرر القاضي كيف يحسم المشكلة. وأحيانًا يطلب القاضي من الشخص المتهَم أن يدفع المال للمشتكي، وأحيانًا قد يرسل القاضي المتهَم إلى السجن.</w:t>
      </w:r>
    </w:p>
    <w:p>
      <w:pPr>
        <w:bidi/>
      </w:pPr>
      <w:r>
        <w:rPr>
          <w:rtl/>
          <w:cs/>
          <w:lang w:val="ar_AE" w:bidi="ar_AE"/>
        </w:rPr>
      </w:r>
      <w:r>
        <w:rPr>
          <w:rtl/>
          <w:cs/>
          <w:lang w:val="ar_AE" w:bidi="ar_AE"/>
        </w:rPr>
        <w:t>فيقول يسوع إنه إذا لم يستطع التلميذ أن يحل المشكلة بسرعة، فإن المشتكي سيسلمه إلى القاضي. ثم سيسلِّم القاضي التلميذ إلى الشخص المسؤول عن المساجين، فيذهب التلميذ إلى السجن. ويقول يسوع إن التلميذ سيبقى في السجن حتى يدفع الفلس الأخير (أي كل ما كان عليه). وهذا يعني أن التلميذ سيدفع كل ما كان مدينًا به.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يُعلِّم يسوع كيف أنه أتى ليُكمِّل أو يُتمِّم الناموس. ويقول إنه ينبغي أنْ يكون تلاميذه أكثر بِرًا من معلّمي الشريعة ومن الفريسيين. </w:t>
      </w:r>
    </w:p>
    <w:p>
      <w:pPr>
        <w:bidi/>
      </w:pPr>
      <w:r>
        <w:rPr>
          <w:rtl/>
          <w:cs/>
          <w:lang w:val="ar_AE" w:bidi="ar_AE"/>
        </w:rPr>
      </w:r>
      <w:r>
        <w:rPr>
          <w:b/>
          <w:rtl/>
          <w:cs/>
          <w:lang w:val="ar_AE" w:bidi="ar_AE"/>
        </w:rPr>
        <w:t>المشهد الثاني:</w:t>
      </w:r>
      <w:r>
        <w:rPr>
          <w:rtl/>
          <w:cs/>
          <w:lang w:val="ar_AE" w:bidi="ar_AE"/>
        </w:rPr>
        <w:t xml:space="preserve"> يُقدِّم يسوع تعليمًا جديدًا عن القتْل. يقول يسوع إنَّ مَن يغضب من أخيه، يستحق أيضًا دينونة من الله. يذكر يسوع قصتَين بصفتهما من الأمثلة على أهمية صُنع السلام مع الآخرين. تحكي إحدى القصص عن صراع مع الأخ والأخرى عن صراع مع العدو.</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وتلاميذه</w:t>
      </w:r>
    </w:p>
    <w:p>
      <w:pPr>
        <w:pStyle w:val="ListBullet"/>
        <w:bidi/>
        <w:spacing w:line="240" w:lineRule="auto"/>
        <w:ind w:left="720"/>
      </w:pPr>
      <w:r>
        <w:rPr>
          <w:rtl/>
          <w:cs/>
          <w:lang w:val="ar_AE" w:bidi="ar_AE"/>
        </w:rPr>
      </w:r>
      <w:r>
        <w:rPr>
          <w:rtl/>
          <w:cs/>
          <w:lang w:val="ar_AE" w:bidi="ar_AE"/>
        </w:rPr>
        <w:t>معلّمو الشريعة</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أخ لديه مشكلة مع تلميذ</w:t>
      </w:r>
    </w:p>
    <w:p>
      <w:pPr>
        <w:pStyle w:val="ListBullet"/>
        <w:bidi/>
        <w:spacing w:line="240" w:lineRule="auto"/>
        <w:ind w:left="720"/>
      </w:pPr>
      <w:r>
        <w:rPr>
          <w:rtl/>
          <w:cs/>
          <w:lang w:val="ar_AE" w:bidi="ar_AE"/>
        </w:rPr>
      </w:r>
      <w:r>
        <w:rPr>
          <w:rtl/>
          <w:cs/>
          <w:lang w:val="ar_AE" w:bidi="ar_AE"/>
        </w:rPr>
        <w:t>عدوّ</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أن نتذكر أن الرب يسوع كان لا يزال يُعلِّم تلاميذه على الجبل. وقد علّمهم أقوالًا مهمة عن الذين باركهم الله، وكيف ينبغي أن يكون التلاميذ مختلفين عمن حولهم. والآن، يعلّم الرب يسوع عن الشريعة.</w:t>
      </w:r>
    </w:p>
    <w:p>
      <w:pPr>
        <w:bidi/>
      </w:pPr>
      <w:r>
        <w:rPr>
          <w:rtl/>
          <w:cs/>
          <w:lang w:val="ar_AE" w:bidi="ar_AE"/>
        </w:rPr>
      </w:r>
      <w:r>
        <w:rPr>
          <w:rtl/>
          <w:cs/>
          <w:lang w:val="ar_AE" w:bidi="ar_AE"/>
        </w:rPr>
        <w:t>في المشهد الأول، من الجيد أن نعرف إن الرب يسوع لم يرد لتلاميذه أن يتوقفوا عن اتباع الشريعة. بل كان الرب يسوع يريد أن يُظهر كيف جعل النبوات الواردة في الناموس وأنبياء تتحقق. كما أرادهم الرب يسوع أيضًا أن يروا، أن الناس يمكنهم الآن فهم المعنى الحقيقي للناموس.</w:t>
      </w:r>
    </w:p>
    <w:p>
      <w:pPr>
        <w:bidi/>
      </w:pPr>
      <w:r>
        <w:rPr>
          <w:rtl/>
          <w:cs/>
          <w:lang w:val="ar_AE" w:bidi="ar_AE"/>
        </w:rPr>
      </w:r>
      <w:r>
        <w:rPr>
          <w:rtl/>
          <w:cs/>
          <w:lang w:val="ar_AE" w:bidi="ar_AE"/>
        </w:rPr>
        <w:t>ومن المهم أن تعلموا أن الرب يسوع يستخدم عبارة "الحَقَّ أقول لكم" ليؤكد أن شيئًا من الشريعة لن يزول حتى يتم كل شيء. وكان يعلم أن هذا التعليم الجديد عن الشريعة سيفاجئ التلاميذ، لذا، أرادهم أن ينتبهوا إليه.</w:t>
      </w:r>
    </w:p>
    <w:p>
      <w:pPr>
        <w:bidi/>
      </w:pPr>
      <w:r>
        <w:rPr>
          <w:rtl/>
          <w:cs/>
          <w:lang w:val="ar_AE" w:bidi="ar_AE"/>
        </w:rPr>
      </w:r>
      <w:r>
        <w:rPr>
          <w:rtl/>
          <w:cs/>
          <w:lang w:val="ar_AE" w:bidi="ar_AE"/>
        </w:rPr>
        <w:t>فإن الشريعة كلها ثمينة ولم يرد الرب يسوع أن يدمرها. ولأن الرب يسوع كان يعلم أن الناس بحاجة إلى أن يطيعوا شريعة الله ويتبعوها، يقول إن من يعصي سيكونون الأقل أهمية في ملكوت السماوات، وأن الله سيكرم الطائعين بشكل كبير.</w:t>
      </w:r>
    </w:p>
    <w:p>
      <w:pPr>
        <w:bidi/>
      </w:pPr>
      <w:r>
        <w:rPr>
          <w:rtl/>
          <w:cs/>
          <w:lang w:val="ar_AE" w:bidi="ar_AE"/>
        </w:rPr>
      </w:r>
      <w:r>
        <w:rPr>
          <w:rtl/>
          <w:cs/>
          <w:lang w:val="ar_AE" w:bidi="ar_AE"/>
        </w:rPr>
        <w:t>ومن المهم أن نتذكّر أن الرب يسوع أكد على العبارة التالية أيضًا. فقال: "اقول لكم"، ليُظهر مدى أهمية أن يكون تلاميذه أكثر بِرًا، أي أن يفعلوا ما هو صواب، أكثر من الفريسيين ومُعلمي الشريعة. وتذكّروا أن الفريسيين ومعلمي الشريعة اطاعوا ناموس الله وعلموا الآخرين أن يفعلوا هذا أيضًا.</w:t>
      </w:r>
    </w:p>
    <w:p>
      <w:pPr>
        <w:bidi/>
      </w:pPr>
      <w:r>
        <w:rPr>
          <w:rtl/>
          <w:cs/>
          <w:lang w:val="ar_AE" w:bidi="ar_AE"/>
        </w:rPr>
      </w:r>
      <w:r>
        <w:rPr>
          <w:rtl/>
          <w:cs/>
          <w:lang w:val="ar_AE" w:bidi="ar_AE"/>
        </w:rPr>
        <w:t>ومن المهم أن نتذكّر أن الرب يسوع حذر من مشكلتين بشأن الشريعة، فالرب يسوع لم يرد أن يتوقف الناس عن اتباع الشريعة، كما لم يرد أن يركّز الناس على اتِّباع الشريعة فقط. بل كان يُظهر للتلاميذ أن معنى أن تكون بارًا، أو فعل الصواب، هو أكثر من مجرد اتباع الناموس.</w:t>
      </w:r>
    </w:p>
    <w:p>
      <w:pPr>
        <w:bidi/>
      </w:pPr>
      <w:r>
        <w:rPr>
          <w:rtl/>
          <w:cs/>
          <w:lang w:val="ar_AE" w:bidi="ar_AE"/>
        </w:rPr>
      </w:r>
      <w:r>
        <w:rPr>
          <w:rtl/>
          <w:cs/>
          <w:lang w:val="ar_AE" w:bidi="ar_AE"/>
        </w:rPr>
        <w:t xml:space="preserve">في المشهد الثاني، يُعلّم الرب يسوع التلاميذ عن القتل، مبينًا لهم أن الله سيدين شخصًا على غضبه من تلميذ آخر، فالغضب من شخص يستحق العقاب مثلما يستحق قتل شخصًا العقاب. </w:t>
      </w:r>
    </w:p>
    <w:p>
      <w:pPr>
        <w:bidi/>
      </w:pPr>
      <w:r>
        <w:rPr>
          <w:rtl/>
          <w:cs/>
          <w:lang w:val="ar_AE" w:bidi="ar_AE"/>
        </w:rPr>
      </w:r>
      <w:r>
        <w:rPr>
          <w:rtl/>
          <w:cs/>
          <w:lang w:val="ar_AE" w:bidi="ar_AE"/>
        </w:rPr>
        <w:t>ومن المهم أن نرى أن الله لا يهتم بأفعالنا تجاه إخوتنا فحسب، بل يهتم بتوجهات قلوبنا أيضًا. ويشرح الرب يسوع ثلاث طرق ينبغي للتلاميذ أن يحترسوا منها حتى لا يغضبوا من إخوتهم، الطرق الثلاث هي أن يغضب تلميذ من أخ آخر، وأن يهين تلميذ أخًا، و أن يدعو تلميذ أخًا بإهانة أشد. ولا يقول الرب يسوع هذه الطرق بترتيب متزايد في شدة المشكلة. ويقول الرب يسوع إن آخر شخص يهين أخيه بتلقيبه "بالأحمق الذي لا فائدة منه" يستحق نار جهنم. ويقول الرب يسوع هذا ليصدم التلاميذ ويظهر لهم مدى جدية الله في النظر إلى توجهات قلوبنا تجاه إخوتنا.</w:t>
      </w:r>
    </w:p>
    <w:p>
      <w:pPr>
        <w:bidi/>
      </w:pPr>
      <w:r>
        <w:rPr>
          <w:rtl/>
          <w:cs/>
          <w:lang w:val="ar_AE" w:bidi="ar_AE"/>
        </w:rPr>
      </w:r>
      <w:r>
        <w:rPr>
          <w:rtl/>
          <w:cs/>
          <w:lang w:val="ar_AE" w:bidi="ar_AE"/>
        </w:rPr>
        <w:t>ومن المهم أن نتذكّر أن الرب يسوع يعطي مثالين يوضّحان مدى أهمية رأي الله في العلاقات الصحيحة. ويبدأ الرب يسوع في التحدث مباشرة إلى تلاميذه ويقول: "إن قدمت قربان على المذبح وتذكّرت أن أخوك غاضب منك..." ومن الجيد أن نعرف أن التلميذ لم يضع التقدمة على المذبح بعد. قال الرب يسوع إنه ينبغي للتلميذ أن يترك القربان عند المذبح، ويسافر لصنع السلام مع أخيه، ثم يرجع ليقدّم قربانه إلى الله. ومن المهم أن نتذكّر أن الرب يسوع يروي هذه القصة القصيرة كمثال على مدى جدية التلاميذ في إقامة علاقات صحيحة مع بعضهم البعض.</w:t>
      </w:r>
    </w:p>
    <w:p>
      <w:pPr>
        <w:bidi/>
      </w:pPr>
      <w:r>
        <w:rPr>
          <w:rtl/>
          <w:cs/>
          <w:lang w:val="ar_AE" w:bidi="ar_AE"/>
        </w:rPr>
      </w:r>
      <w:r>
        <w:rPr>
          <w:rtl/>
          <w:cs/>
          <w:lang w:val="ar_AE" w:bidi="ar_AE"/>
        </w:rPr>
        <w:t>وأخيرًا، الجزء الأخير من المشهد الثاني هو لاقصة الثانية عن صنع السلام مع عدو. ومن المهم أن نتذكّر أن الرب يسوع لا يعطي النصائح بشأن المحاكم، بل يُظهر مدى ضرورة أن يكون الشخص في علاقة صحيحة مع الناس، حتى الأعداء. ويكرر الرب يسوع عبارة "الحَقَّ أقول لكم" ليُظهر مرة أخرى مدى أهمية صنع السلام مع الناس. ويتحدث الرب يسوع عن العلاقات البشرية، كما يقصد أن الله سيدين الذين لا يصنعون السلام مع بعضهم البعض.</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يُعلِّم يسوع كيف أنه أتى ليُكمِّل أو يُتمِّم الناموس. ويقول إنه ينبغي أنْ يكون تلاميذه أكثر بِرًا من معلّمي الشريعة ومن الفريسيين. </w:t>
      </w:r>
    </w:p>
    <w:p>
      <w:pPr>
        <w:bidi/>
      </w:pPr>
      <w:r>
        <w:rPr>
          <w:rtl/>
          <w:cs/>
          <w:lang w:val="ar_AE" w:bidi="ar_AE"/>
        </w:rPr>
      </w:r>
      <w:r>
        <w:rPr>
          <w:b/>
          <w:rtl/>
          <w:cs/>
          <w:lang w:val="ar_AE" w:bidi="ar_AE"/>
        </w:rPr>
        <w:t>المشهد الثاني:</w:t>
      </w:r>
      <w:r>
        <w:rPr>
          <w:rtl/>
          <w:cs/>
          <w:lang w:val="ar_AE" w:bidi="ar_AE"/>
        </w:rPr>
        <w:t xml:space="preserve"> يُقدِّم يسوع تعليمًا جديدًا عن القتْل. يقول يسوع إنَّ مَن يغضب من أخيه، يستحق أيضًا دينونة من الله. يذكر يسوع قصتَين بصفتهما من الأمثلة على أهمية صُنع السلام مع الآخرين. تحكي إحدى القصص عن صراع مع الأخ والأخرى عن صراع مع العدو.</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تلاميذه</w:t>
      </w:r>
    </w:p>
    <w:p>
      <w:pPr>
        <w:pStyle w:val="ListBullet"/>
        <w:bidi/>
        <w:spacing w:line="240" w:lineRule="auto"/>
        <w:ind w:left="720"/>
      </w:pPr>
      <w:r>
        <w:rPr>
          <w:rtl/>
          <w:cs/>
          <w:lang w:val="ar_AE" w:bidi="ar_AE"/>
        </w:rPr>
      </w:r>
      <w:r>
        <w:rPr>
          <w:rtl/>
          <w:cs/>
          <w:lang w:val="ar_AE" w:bidi="ar_AE"/>
        </w:rPr>
        <w:t>معلّمو الشريعة</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شخصان في صراع: التلميذ والأخ</w:t>
      </w:r>
    </w:p>
    <w:p>
      <w:pPr>
        <w:pStyle w:val="ListBullet"/>
        <w:bidi/>
        <w:spacing w:line="240" w:lineRule="auto"/>
        <w:ind w:left="720"/>
      </w:pPr>
      <w:r>
        <w:rPr>
          <w:rtl/>
          <w:cs/>
          <w:lang w:val="ar_AE" w:bidi="ar_AE"/>
        </w:rPr>
      </w:r>
      <w:r>
        <w:rPr>
          <w:rtl/>
          <w:cs/>
          <w:lang w:val="ar_AE" w:bidi="ar_AE"/>
        </w:rPr>
        <w:t>عدو</w:t>
      </w:r>
    </w:p>
    <w:p>
      <w:pPr>
        <w:bidi/>
      </w:pPr>
      <w:r>
        <w:rPr>
          <w:rtl/>
          <w:cs/>
          <w:lang w:val="ar_AE" w:bidi="ar_AE"/>
        </w:rPr>
      </w:r>
      <w:r>
        <w:rPr>
          <w:rtl/>
          <w:cs/>
          <w:lang w:val="ar_AE" w:bidi="ar_AE"/>
        </w:rPr>
        <w:t>اطلب من الفريق أن يُمثِّل القصة مرَّتَين. ينبغي أن يمثِّلوا القصة في 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انسيابية الحديث، موضوع الحَبكة، والتسلسل الزمني للقصة. انظروا إلى الأجزاء المهمة أو الصعبة من القصة أو المقطع، لكي تُمثِّلوا هذه الأجزاء ولا تتجاوزوها.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يجلس يسوع ويعلِّم تلاميذه. يظهر التلاميذ جالسين بالقُرب منه. يخبرهم يسوع ألا يظنوا أنه ينبغي لهم أن يكفُّوا عن اتِّباع الشريعة وتعاليم الأنبياء. يريد يسوع منهم أن يستمروا في طاعة ناموس موسى. ويقول يسوع أيضًا إنه جاء ليتمم الشريعة.</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 الممثلين الذين يؤدون دور التلاميذ: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يخبرهم يسوع أنَّ كل تفاصيل الشريعة الصغيرة مُهمة، كما يقول يسوع أنه لن يختفي ولا أصغر أجزاء من الشريعة حتى يتحقَّق الكُل، ويقول أيضًا إنَّ الله يدعو الناس الأصغر في ملكوت السماوات إذا لم يطيعوا حتى أصغر شرائع الله. كما يخبرهم بأنَّ الله سيكرم الذين يطيعون شريعة الله ويُعلِّمون الآخرين كيف يطيعونها أيضًا.</w:t>
      </w:r>
    </w:p>
    <w:p>
      <w:pPr>
        <w:bidi/>
      </w:pPr>
      <w:r>
        <w:rPr>
          <w:rtl/>
          <w:cs/>
          <w:lang w:val="ar_AE" w:bidi="ar_AE"/>
        </w:rPr>
      </w:r>
      <w:r>
        <w:rPr>
          <w:rtl/>
          <w:cs/>
          <w:lang w:val="ar_AE" w:bidi="ar_AE"/>
        </w:rPr>
        <w:t>يقول يسوع: "أقول لكم" لتأكيد كيف ينبغي أنْ يكون تلاميذه أكثر بِرًا من الفريسيين ومُعلّمي الشريعة.</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الفرِّيسيين ومعلّمي الشريعة: "بماذا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يُقدِّم يسوع تعليمًا جديدًا عن القتْل. يُذكّر التلاميذ بأن الله سيدين الذين يقتلون الآخرين، كما يفاجئهم بقوله إنَّ الله سيدين أيضًا شخصًا غاضبًا من أخيه. يقول يسوع أيضًا إنَّ إهانة أخٍ تعني دينونة من السنهدريم، المحكمة اليهودية. كما يقول يسوع إنه لو أنَّ تلميذًا يدعو أخاه "أيها أحمق الذي لا جدوى منك"، فإن الله سيدينهم ويعاقبهم في نار الجحيم.</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 الممثلين الذين يؤدون دور التلاميذ: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يروي يسوع القصة الأولى عن تلميذ يُقدِّم تقدمة على المذبح، ثم يتذكر هذا التلميذ أنَّ أخاه غاضب منه، لذلك يترك تقدمته عند المذبح ويعود ليصنع سلامًا مع أخيه. ثم يرجع ليقدِّم تقدمته مرة أخرى.</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الأخ في الخلاف: "بماذا تشعر؟"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يروي يسوع قصة أخرى عن تلميذ وعدوٍّ. يتَّهم العدو التلميذ باتِّهام مُعيَّن. يقول يسوع إنه ينبغي للتلميذ أن يصنع السلام مع العدو في أثناء سيره إلى المحكمة ولا ينتظر حتى يصل إلى المحكمة ثم يفكر في صُنع السلام.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 المُمثِّل الذي يؤدي دور التلميذ: "كيف تشعر؟"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يُحذِّر يسوع التلميذ من أنه إذا لم يصنع السلام سريعًا، سيضطر التلميذ أن يرى القاضي، وكذلك المسؤول عن الأسرى. قد يذهب التلميذ إلى السجن، وقد يضطر إلى البقاء هناك حتى يسدد كافة ما يدين به.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يقول الرب يسوع إنه لم يأت لينقض </w:t>
      </w:r>
      <w:r>
        <w:rPr>
          <w:b/>
          <w:rtl/>
          <w:cs/>
          <w:lang w:val="ar_AE" w:bidi="ar_AE"/>
        </w:rPr>
        <w:t>الناموس</w:t>
      </w:r>
      <w:r>
        <w:rPr>
          <w:rtl/>
          <w:cs/>
          <w:lang w:val="ar_AE" w:bidi="ar_AE"/>
        </w:rPr>
        <w:t xml:space="preserve">. </w:t>
      </w:r>
      <w:r>
        <w:rPr>
          <w:b/>
          <w:rtl/>
          <w:cs/>
          <w:lang w:val="ar_AE" w:bidi="ar_AE"/>
        </w:rPr>
        <w:t>ناموس موسى</w:t>
      </w:r>
      <w:r>
        <w:rPr>
          <w:rtl/>
          <w:cs/>
          <w:lang w:val="ar_AE" w:bidi="ar_AE"/>
        </w:rPr>
        <w:t xml:space="preserve"> هو شرائع الله التي سلمها موسى مع العبرانيين حيال حياتهم وكيف يعيشوها. كثيرًا ما ترد كلمة الناموس وحدها، ويُقصد به ما سلمه الله لليهود عبر موسى. يرجى الالتزام بالترجمة عينها كما في المقاطع السابقة.</w:t>
      </w:r>
    </w:p>
    <w:p>
      <w:pPr>
        <w:bidi/>
      </w:pPr>
      <w:r>
        <w:rPr>
          <w:rtl/>
          <w:cs/>
          <w:lang w:val="ar_AE" w:bidi="ar_AE"/>
        </w:rPr>
      </w:r>
      <w:r>
        <w:rPr>
          <w:rtl/>
          <w:cs/>
          <w:lang w:val="ar_AE" w:bidi="ar_AE"/>
        </w:rPr>
        <w:t xml:space="preserve">كما قال رالرب يسوع إنه لم يأت لينقض تعاليم </w:t>
      </w:r>
      <w:r>
        <w:rPr>
          <w:b/>
          <w:rtl/>
          <w:cs/>
          <w:lang w:val="ar_AE" w:bidi="ar_AE"/>
        </w:rPr>
        <w:t>الأنبياء</w:t>
      </w:r>
      <w:r>
        <w:rPr>
          <w:rtl/>
          <w:cs/>
          <w:lang w:val="ar_AE" w:bidi="ar_AE"/>
        </w:rPr>
        <w:t xml:space="preserve">. فالأنبياء أو رُسل العهد القديم، تكلموا برسائل الله. يرجى الإبقاء على الترجمة عينها كما في المقاطع السابقة، والاطلاع على قاموس الكلمات الرئيسية للحصول على المعنى الكامل لمصطلح </w:t>
      </w:r>
      <w:r>
        <w:rPr>
          <w:b/>
          <w:rtl/>
          <w:cs/>
          <w:lang w:val="ar_AE" w:bidi="ar_AE"/>
        </w:rPr>
        <w:t>نبي</w:t>
      </w:r>
      <w:r>
        <w:rPr>
          <w:rtl/>
          <w:cs/>
          <w:lang w:val="ar_AE" w:bidi="ar_AE"/>
        </w:rPr>
        <w:t>.</w:t>
      </w:r>
    </w:p>
    <w:p>
      <w:pPr>
        <w:bidi/>
      </w:pPr>
      <w:r>
        <w:rPr>
          <w:rtl/>
          <w:cs/>
          <w:lang w:val="ar_AE" w:bidi="ar_AE"/>
        </w:rPr>
      </w:r>
      <w:r>
        <w:rPr>
          <w:rtl/>
          <w:cs/>
          <w:lang w:val="ar_AE" w:bidi="ar_AE"/>
        </w:rPr>
        <w:t xml:space="preserve">وقال الرب يسوع إنه أتى </w:t>
      </w:r>
      <w:r>
        <w:rPr>
          <w:b/>
          <w:rtl/>
          <w:cs/>
          <w:lang w:val="ar_AE" w:bidi="ar_AE"/>
        </w:rPr>
        <w:t>ليكمل</w:t>
      </w:r>
      <w:r>
        <w:rPr>
          <w:rtl/>
          <w:cs/>
          <w:lang w:val="ar_AE" w:bidi="ar_AE"/>
        </w:rPr>
        <w:t xml:space="preserve"> ناموس موسى وتعاليم الأنبياء. يعتقد البعض أن هذا معناه أن الرب يسوع قد أتى إلى الأرض ليحقق كل نبوات العهد القديم، وآخرون يعتقدون أنه قد أكمل كل تلك النبوات، ويعتقدون أن "التكميل" يحمل معنى أعمق. فلفظة "أكمل" تعني أن الرب يسوع قد حقق غرض الناموس ونبوات الأنبياء وأتمهم، كما تعني أنه أكمل الناموس، أو أنه قد أتى ليعلم بالمعنى الحقيقي للناموس والأنبياء.</w:t>
      </w:r>
    </w:p>
    <w:p>
      <w:pPr>
        <w:bidi/>
      </w:pPr>
      <w:r>
        <w:rPr>
          <w:rtl/>
          <w:cs/>
          <w:lang w:val="ar_AE" w:bidi="ar_AE"/>
        </w:rPr>
      </w:r>
      <w:r>
        <w:rPr>
          <w:rtl/>
          <w:cs/>
          <w:lang w:val="ar_AE" w:bidi="ar_AE"/>
        </w:rPr>
        <w:t xml:space="preserve">فالرب يسوع كثيرا ما قال "الحَقَّ أُقول لكم" ليشدد على تصريحه التالي. </w:t>
      </w:r>
    </w:p>
    <w:p>
      <w:pPr>
        <w:bidi/>
      </w:pPr>
      <w:r>
        <w:rPr>
          <w:rtl/>
          <w:cs/>
          <w:lang w:val="ar_AE" w:bidi="ar_AE"/>
        </w:rPr>
      </w:r>
      <w:r>
        <w:rPr>
          <w:rtl/>
          <w:cs/>
          <w:lang w:val="ar_AE" w:bidi="ar_AE"/>
        </w:rPr>
        <w:t>توقَّفوا وتحدثوا مع فريق الترجمة عن كيفية التشديد اللغوي في أدبكم. ما الكلمات التي تستخدمونها لتشددوا على شيء مهم للغاية؟</w:t>
      </w:r>
    </w:p>
    <w:p>
      <w:pPr>
        <w:bidi/>
      </w:pPr>
      <w:r>
        <w:rPr>
          <w:rtl/>
          <w:cs/>
          <w:lang w:val="ar_AE" w:bidi="ar_AE"/>
        </w:rPr>
      </w:r>
      <w:r>
        <w:rPr>
          <w:rtl/>
          <w:cs/>
          <w:lang w:val="ar_AE" w:bidi="ar_AE"/>
        </w:rPr>
        <w:t xml:space="preserve">وقال الرب يسوع حتى زوال </w:t>
      </w:r>
      <w:r>
        <w:rPr>
          <w:b/>
          <w:rtl/>
          <w:cs/>
          <w:lang w:val="ar_AE" w:bidi="ar_AE"/>
        </w:rPr>
        <w:t>السماء</w:t>
      </w:r>
      <w:r>
        <w:rPr>
          <w:rtl/>
          <w:cs/>
          <w:lang w:val="ar_AE" w:bidi="ar_AE"/>
        </w:rPr>
        <w:t xml:space="preserve"> والأرض لن يزول الناموس. ويمكن أن تشير </w:t>
      </w:r>
      <w:r>
        <w:rPr>
          <w:b/>
          <w:rtl/>
          <w:cs/>
          <w:lang w:val="ar_AE" w:bidi="ar_AE"/>
        </w:rPr>
        <w:t>السموات</w:t>
      </w:r>
      <w:r>
        <w:rPr>
          <w:rtl/>
          <w:cs/>
          <w:lang w:val="ar_AE" w:bidi="ar_AE"/>
        </w:rPr>
        <w:t xml:space="preserve"> إلى السماء، أو إلى المكان الذي يسكن فيه الله وملائكته، وذلك حسب السياق. في هذا السياق السماء تعني ما فوقنا،</w:t>
      </w:r>
    </w:p>
    <w:p>
      <w:pPr>
        <w:bidi/>
      </w:pPr>
      <w:r>
        <w:rPr>
          <w:rtl/>
          <w:cs/>
          <w:lang w:val="ar_AE" w:bidi="ar_AE"/>
        </w:rPr>
      </w:r>
      <w:r>
        <w:rPr>
          <w:rtl/>
          <w:cs/>
          <w:lang w:val="ar_AE" w:bidi="ar_AE"/>
        </w:rPr>
        <w:t>فالرب يسوع يقول ولا حتى أصغر جزء من الناموس سيزول! في اللغة الأصلية، كلمة "أصغر جزء" تعني "أصغر حرف أو جرة قلم". فالرب يسوع يتحدث عن النص المكتوب لناموس موسى. فالرب يسوع يقصد أنه حتى أصغر جزء أو تفصيلات الناموس لن يزول أي منه. فأدق التفاصيل في غاية الأهمية.</w:t>
      </w:r>
    </w:p>
    <w:p>
      <w:pPr>
        <w:bidi/>
      </w:pPr>
      <w:r>
        <w:rPr>
          <w:rtl/>
          <w:cs/>
          <w:lang w:val="ar_AE" w:bidi="ar_AE"/>
        </w:rPr>
      </w:r>
      <w:r>
        <w:rPr>
          <w:rtl/>
          <w:cs/>
          <w:lang w:val="ar_AE" w:bidi="ar_AE"/>
        </w:rPr>
        <w:t xml:space="preserve">ويتكلم الرب يسوع عمن سيمجدهم الله في </w:t>
      </w:r>
      <w:r>
        <w:rPr>
          <w:b/>
          <w:rtl/>
          <w:cs/>
          <w:lang w:val="ar_AE" w:bidi="ar_AE"/>
        </w:rPr>
        <w:t>ملكوت السموات</w:t>
      </w:r>
      <w:r>
        <w:rPr>
          <w:rtl/>
          <w:cs/>
          <w:lang w:val="ar_AE" w:bidi="ar_AE"/>
        </w:rPr>
        <w:t xml:space="preserve">. فالملكوت، حيث يعيش الله. وملكوت السموات هو سيادة الله على قلوب خاصته لا مكان مادي! يرجى الالتزام بالترجمة عينها كما في المقاطع السابقة. اطلع على قاموس الكلمات الرئيسية للتعرف على المعنى الكامل لمصطلح </w:t>
      </w:r>
      <w:r>
        <w:rPr>
          <w:b/>
          <w:rtl/>
          <w:cs/>
          <w:lang w:val="ar_AE" w:bidi="ar_AE"/>
        </w:rPr>
        <w:t>ملكوت السموات</w:t>
      </w:r>
      <w:r>
        <w:rPr>
          <w:rtl/>
          <w:cs/>
          <w:lang w:val="ar_AE" w:bidi="ar_AE"/>
        </w:rPr>
        <w:t xml:space="preserve"> أو ملكوت الله.</w:t>
      </w:r>
    </w:p>
    <w:p>
      <w:pPr>
        <w:bidi/>
      </w:pPr>
      <w:r>
        <w:rPr>
          <w:rtl/>
          <w:cs/>
          <w:lang w:val="ar_AE" w:bidi="ar_AE"/>
        </w:rPr>
      </w:r>
      <w:r>
        <w:rPr>
          <w:rtl/>
          <w:cs/>
          <w:lang w:val="ar_AE" w:bidi="ar_AE"/>
        </w:rPr>
        <w:t xml:space="preserve">أوصى الرب يسوع تلاميذه أن يكونوا أكثر برًا من </w:t>
      </w:r>
      <w:r>
        <w:rPr>
          <w:b/>
          <w:rtl/>
          <w:cs/>
          <w:lang w:val="ar_AE" w:bidi="ar_AE"/>
        </w:rPr>
        <w:t>الفريسيين</w:t>
      </w:r>
      <w:r>
        <w:rPr>
          <w:rtl/>
          <w:cs/>
          <w:lang w:val="ar_AE" w:bidi="ar_AE"/>
        </w:rPr>
        <w:t xml:space="preserve"> ومعلمي الشريعة. إذ كان يُعد </w:t>
      </w:r>
      <w:r>
        <w:rPr>
          <w:b/>
          <w:rtl/>
          <w:cs/>
          <w:lang w:val="ar_AE" w:bidi="ar_AE"/>
        </w:rPr>
        <w:t>الفريسيين</w:t>
      </w:r>
      <w:r>
        <w:rPr>
          <w:rtl/>
          <w:cs/>
          <w:lang w:val="ar_AE" w:bidi="ar_AE"/>
        </w:rPr>
        <w:t xml:space="preserve"> الجماعة الأكثر تأثيرًا في إسرائيل؛ فكانوا مكرسين لناموس الله، كما رفعوا التقاليد المكتوب منها والمتواتر إلى درجة الناموس. أما معلمو الشريعة أُطلق عليم الكتبة لأنهم الموكل إليهم نسخ ناموس الله بأيديهم، كما درسوه وعَلَّموه.</w:t>
      </w:r>
    </w:p>
    <w:p>
      <w:pPr>
        <w:bidi/>
      </w:pPr>
      <w:r>
        <w:rPr>
          <w:rtl/>
          <w:cs/>
          <w:lang w:val="ar_AE" w:bidi="ar_AE"/>
        </w:rPr>
      </w:r>
      <w:r>
        <w:rPr>
          <w:rtl/>
          <w:cs/>
          <w:lang w:val="ar_AE" w:bidi="ar_AE"/>
        </w:rPr>
        <w:t xml:space="preserve">كما يضيف الرب يسوع أن </w:t>
      </w:r>
      <w:r>
        <w:rPr>
          <w:b/>
          <w:rtl/>
          <w:cs/>
          <w:lang w:val="ar_AE" w:bidi="ar_AE"/>
        </w:rPr>
        <w:t>بر</w:t>
      </w:r>
      <w:r>
        <w:rPr>
          <w:rtl/>
          <w:cs/>
          <w:lang w:val="ar_AE" w:bidi="ar_AE"/>
        </w:rPr>
        <w:t xml:space="preserve"> التلاميذ لا بد أن يزيد على بر الكتبة والفريسيين. ما يعني أن على التلاميذ السلوك بالبر. يُرجى ترجمتها كما في المقاطع السابقة. يُرجى الاطلاع على قاموس الكلمات الرئيسية للاستزادة من التعريف الكامل لمصطلح </w:t>
      </w:r>
      <w:r>
        <w:rPr>
          <w:b/>
          <w:rtl/>
          <w:cs/>
          <w:lang w:val="ar_AE" w:bidi="ar_AE"/>
        </w:rPr>
        <w:t>بر/استقامة</w:t>
      </w:r>
      <w:r>
        <w:rPr>
          <w:rtl/>
          <w:cs/>
          <w:lang w:val="ar_AE" w:bidi="ar_AE"/>
        </w:rPr>
        <w:t>.</w:t>
      </w:r>
    </w:p>
    <w:p>
      <w:pPr>
        <w:bidi/>
      </w:pPr>
      <w:r>
        <w:rPr>
          <w:rtl/>
          <w:cs/>
          <w:lang w:val="ar_AE" w:bidi="ar_AE"/>
        </w:rPr>
      </w:r>
      <w:r>
        <w:rPr>
          <w:rtl/>
          <w:cs/>
          <w:lang w:val="ar_AE" w:bidi="ar_AE"/>
        </w:rPr>
        <w:t xml:space="preserve">ثم أردف الرب يسوع قائلًا، إن الله سيدين أعمال التلاميذ؛ أي أن الله سيدين عصيان الناموس، لكن ثمة ما هو أكثر من صاعة الناموس بالعمل. فالرب يسوع يقول إن من يغضب على أخيه، يستوجب دينونة الله. ومَن ينعته ويسبه يستأهل قضاء </w:t>
      </w:r>
      <w:r>
        <w:rPr>
          <w:b/>
          <w:rtl/>
          <w:cs/>
          <w:lang w:val="ar_AE" w:bidi="ar_AE"/>
        </w:rPr>
        <w:t>السنهدريم</w:t>
      </w:r>
      <w:r>
        <w:rPr>
          <w:rtl/>
          <w:cs/>
          <w:lang w:val="ar_AE" w:bidi="ar_AE"/>
        </w:rPr>
        <w:t xml:space="preserve">؛ وهو أعلى مجمع يهودي يتألف من رؤساء الكهنة والشيوخ ومعلمي الناموس، كانوا يستمعون إلى القضايا ويصدرون الأحكام بحسب الناموس. يُرجى الاطلاع على قاموس الكلمات الرئيسية للاستزادة من التعريف الكامل لمصطلح </w:t>
      </w:r>
      <w:r>
        <w:rPr>
          <w:b/>
          <w:rtl/>
          <w:cs/>
          <w:lang w:val="ar_AE" w:bidi="ar_AE"/>
        </w:rPr>
        <w:t>السنهدريم</w:t>
      </w:r>
      <w:r>
        <w:rPr>
          <w:rtl/>
          <w:cs/>
          <w:lang w:val="ar_AE" w:bidi="ar_AE"/>
        </w:rPr>
        <w:t>.</w:t>
      </w:r>
    </w:p>
    <w:p>
      <w:pPr>
        <w:bidi/>
      </w:pPr>
      <w:r>
        <w:rPr>
          <w:rtl/>
          <w:cs/>
          <w:lang w:val="ar_AE" w:bidi="ar_AE"/>
        </w:rPr>
      </w:r>
      <w:r>
        <w:rPr>
          <w:rtl/>
          <w:cs/>
          <w:lang w:val="ar_AE" w:bidi="ar_AE"/>
        </w:rPr>
        <w:t>وأضاف إن من يقول لأخيه "يا أحمق" مستوجب نار جهنم.</w:t>
      </w:r>
    </w:p>
    <w:p>
      <w:pPr>
        <w:bidi/>
      </w:pPr>
      <w:r>
        <w:rPr>
          <w:rtl/>
          <w:cs/>
          <w:lang w:val="ar_AE" w:bidi="ar_AE"/>
        </w:rPr>
      </w:r>
      <w:r>
        <w:rPr>
          <w:b/>
          <w:rtl/>
          <w:cs/>
          <w:lang w:val="ar_AE" w:bidi="ar_AE"/>
        </w:rPr>
        <w:t>جهنم</w:t>
      </w:r>
      <w:r>
        <w:rPr>
          <w:rtl/>
          <w:cs/>
          <w:lang w:val="ar_AE" w:bidi="ar_AE"/>
        </w:rPr>
        <w:t xml:space="preserve"> هو اسم المكان الذي يذهب إليه غير المؤمنين في نهاية العالم كي يعاقَبوا. وسوف يذهب الشيطان وملائكته إلى هناك أيضًا. وهناك، توجد نار سوف تظل مشتعلة إلى الأبد. يُرجى الاطلاع على قاموس الكلمات الرئيسية للاستزادة من التعريف الكامل لمصطلح </w:t>
      </w:r>
      <w:r>
        <w:rPr>
          <w:b/>
          <w:rtl/>
          <w:cs/>
          <w:lang w:val="ar_AE" w:bidi="ar_AE"/>
        </w:rPr>
        <w:t>جهنم</w:t>
      </w:r>
      <w:r>
        <w:rPr>
          <w:rtl/>
          <w:cs/>
          <w:lang w:val="ar_AE" w:bidi="ar_AE"/>
        </w:rPr>
        <w:t>.</w:t>
      </w:r>
    </w:p>
    <w:p>
      <w:pPr>
        <w:bidi/>
      </w:pPr>
      <w:r>
        <w:rPr>
          <w:rtl/>
          <w:cs/>
          <w:lang w:val="ar_AE" w:bidi="ar_AE"/>
        </w:rPr>
      </w:r>
      <w:r>
        <w:rPr>
          <w:rtl/>
          <w:cs/>
          <w:lang w:val="ar_AE" w:bidi="ar_AE"/>
        </w:rPr>
        <w:t xml:space="preserve">ويروي الرب يسوع قصة عن ضرورة أن </w:t>
      </w:r>
      <w:r>
        <w:rPr>
          <w:b/>
          <w:rtl/>
          <w:cs/>
          <w:lang w:val="ar_AE" w:bidi="ar_AE"/>
        </w:rPr>
        <w:t>يتصالح</w:t>
      </w:r>
      <w:r>
        <w:rPr>
          <w:rtl/>
          <w:cs/>
          <w:lang w:val="ar_AE" w:bidi="ar_AE"/>
        </w:rPr>
        <w:t xml:space="preserve"> التلميذ مع أخيه. وهذا يعني أن الرب يسوع يريد أن يحيا الناس في سلام مع بعضهم بعضًا. سلام يشبه سلام الله مع المؤمنين بالرب يسوع الذين </w:t>
      </w:r>
      <w:r>
        <w:rPr>
          <w:b/>
          <w:rtl/>
          <w:cs/>
          <w:lang w:val="ar_AE" w:bidi="ar_AE"/>
        </w:rPr>
        <w:t>تصالحوا</w:t>
      </w:r>
      <w:r>
        <w:rPr>
          <w:rtl/>
          <w:cs/>
          <w:lang w:val="ar_AE" w:bidi="ar_AE"/>
        </w:rPr>
        <w:t xml:space="preserve"> مع الله.</w:t>
      </w:r>
    </w:p>
    <w:p>
      <w:pPr>
        <w:bidi/>
      </w:pPr>
      <w:r>
        <w:rPr>
          <w:rtl/>
          <w:cs/>
          <w:lang w:val="ar_AE" w:bidi="ar_AE"/>
        </w:rPr>
      </w:r>
      <w:r>
        <w:rPr>
          <w:rtl/>
          <w:cs/>
          <w:lang w:val="ar_AE" w:bidi="ar_AE"/>
        </w:rPr>
        <w:t xml:space="preserve">في القصة، يصف الرب يسوع تلميذًا يقدم </w:t>
      </w:r>
      <w:r>
        <w:rPr>
          <w:b/>
          <w:rtl/>
          <w:cs/>
          <w:lang w:val="ar_AE" w:bidi="ar_AE"/>
        </w:rPr>
        <w:t>قربانًا</w:t>
      </w:r>
      <w:r>
        <w:rPr>
          <w:rtl/>
          <w:cs/>
          <w:lang w:val="ar_AE" w:bidi="ar_AE"/>
        </w:rPr>
        <w:t xml:space="preserve"> على </w:t>
      </w:r>
      <w:r>
        <w:rPr>
          <w:b/>
          <w:rtl/>
          <w:cs/>
          <w:lang w:val="ar_AE" w:bidi="ar_AE"/>
        </w:rPr>
        <w:t>المذبح</w:t>
      </w:r>
      <w:r>
        <w:rPr>
          <w:rtl/>
          <w:cs/>
          <w:lang w:val="ar_AE" w:bidi="ar_AE"/>
        </w:rPr>
        <w:t xml:space="preserve">. قد يشير </w:t>
      </w:r>
      <w:r>
        <w:rPr>
          <w:b/>
          <w:rtl/>
          <w:cs/>
          <w:lang w:val="ar_AE" w:bidi="ar_AE"/>
        </w:rPr>
        <w:t>المذبح</w:t>
      </w:r>
      <w:r>
        <w:rPr>
          <w:rtl/>
          <w:cs/>
          <w:lang w:val="ar_AE" w:bidi="ar_AE"/>
        </w:rPr>
        <w:t xml:space="preserve"> إلى حيث تُذبح الحيوانات وتُحرق لله، أو إلى المكان الذي يُحرق فيه البخور. وغالبًا ما يكون مبنيًا من الأحجار، ربما مثل كومة متراصة أو منصة صغيرة. </w:t>
      </w:r>
      <w:r>
        <w:rPr>
          <w:b/>
          <w:rtl/>
          <w:cs/>
          <w:lang w:val="ar_AE" w:bidi="ar_AE"/>
        </w:rPr>
        <w:t>فالقربان</w:t>
      </w:r>
      <w:r>
        <w:rPr>
          <w:rtl/>
          <w:cs/>
          <w:lang w:val="ar_AE" w:bidi="ar_AE"/>
        </w:rPr>
        <w:t xml:space="preserve"> تقدمة أو ذبيحة تُقَدَّم بحسب طقس إلى الله، عادة في الهيكل أو على مذبح مُكرَّس. ولها أسباب عدة، منها تقديم الشكر والامتنان، أو للتطهر، أو لطلب غفران الخطية. ويضيف الرب يسوع قائلًا إنه من الأفضل التصالح مع أخيك بأن يترك التلميذ القربان على المذبح، ليذهب إلى أخيه ويتصالح معه قبل تقديم قربانه.</w:t>
      </w:r>
    </w:p>
    <w:p>
      <w:pPr>
        <w:bidi/>
      </w:pPr>
      <w:r>
        <w:rPr>
          <w:rtl/>
          <w:cs/>
          <w:lang w:val="ar_AE" w:bidi="ar_AE"/>
        </w:rPr>
      </w:r>
      <w:r>
        <w:rPr>
          <w:rtl/>
          <w:cs/>
          <w:lang w:val="ar_AE" w:bidi="ar_AE"/>
        </w:rPr>
        <w:t>توقَّفوا واعرضوا رسمًا أو صورة للمذبح مرة أخرى إذا تطلب الأمر.</w:t>
      </w:r>
    </w:p>
    <w:p>
      <w:pPr>
        <w:bidi/>
      </w:pPr>
      <w:r>
        <w:rPr>
          <w:rtl/>
          <w:cs/>
          <w:lang w:val="ar_AE" w:bidi="ar_AE"/>
        </w:rPr>
      </w:r>
      <w:r>
        <w:rPr>
          <w:rtl/>
          <w:cs/>
          <w:lang w:val="ar_AE" w:bidi="ar_AE"/>
        </w:rPr>
        <w:t>ويردف قائلًا، إذا اتهمك خصمك بشيء، عليك تسوية المشكلة قبل أن تبلغ المحكمة. إن عبارة "المراضاة لحل المشكلة" تعني "المصادقة" في اللغة الأصلية! أي إن لم يصادق التلميذ خصمه سريعًا، سيُدان التلميذ ليُلقى في السجن، ليظل فيه حتى يستوفي جزائه.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5:27–32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5: 27–32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في أكثر الترجمات المفهومة لكم.</w:t>
      </w:r>
    </w:p>
    <w:p>
      <w:pPr>
        <w:bidi/>
      </w:pPr>
      <w:r>
        <w:rPr>
          <w:rtl/>
          <w:cs/>
          <w:lang w:val="ar_AE" w:bidi="ar_AE"/>
        </w:rPr>
      </w:r>
      <w:r>
        <w:rPr>
          <w:rtl/>
          <w:cs/>
          <w:lang w:val="ar_AE" w:bidi="ar_AE"/>
        </w:rPr>
        <w:t>يجلس يسوع على جانب الجبل ليُعَلِّم تلاميذه أو أتباعه المقرّبين. وكان جمع من الناس يستمعون أيضًا. يُعلّم يسوع التلاميذ كيف ينبغي لهم أن يكونوا أكثر برًا من الفريسيين ومعلّمي الشريعة. ويقول إن توجه الشخص (حالة قلبه) أكثر أهمية من مجرد أفعاله الخارجية في طاعة الناموس. أولًا، تكلم يسوع عن المعنى الحقيقي للوصية بشأن قتل شخص ما. والآن، يتحدث يسوع عن المعنى الحقيقي للوصايا المتعلقة بالزنا والطلاق.</w:t>
      </w:r>
    </w:p>
    <w:p>
      <w:pPr>
        <w:bidi/>
      </w:pPr>
      <w:r>
        <w:rPr>
          <w:rtl/>
          <w:cs/>
          <w:lang w:val="ar_AE" w:bidi="ar_AE"/>
        </w:rPr>
      </w:r>
      <w:r>
        <w:rPr>
          <w:rtl/>
          <w:cs/>
          <w:lang w:val="ar_AE" w:bidi="ar_AE"/>
        </w:rPr>
        <w:t xml:space="preserve">ويذكِّر يسوع تلاميذه بوصية "لا تزنِ" الواردة في ناموس موسى. والزنا يعني وجود علاقة جنسية مع زوجة رجل آخر، أو النوم مع زوجة رجل آخر. وقد كان التلاميذ على دراية بهذه الوصية. </w:t>
      </w:r>
    </w:p>
    <w:p>
      <w:pPr>
        <w:bidi/>
      </w:pPr>
      <w:r>
        <w:rPr>
          <w:rtl/>
          <w:cs/>
          <w:lang w:val="ar_AE" w:bidi="ar_AE"/>
        </w:rPr>
      </w:r>
      <w:r>
        <w:rPr>
          <w:rtl/>
          <w:cs/>
          <w:lang w:val="ar_AE" w:bidi="ar_AE"/>
        </w:rPr>
        <w:t>توقفوا وناقشوا هذه الكلمات الحساسة كفريق الترجمة. كيف يمكنكم وصف كلمات مثل "الزنا" و"الخطية الجنسية" بطريقة مناسبة ثقافيًا؟ ما هي أفضل طريقة لترجمة هذه الكلمات إلى لغتكم حتى يشعر كل من الرجال والنساء بالراحة عند الاستماع إلى القصة؟ قد تحتاجوا إلى استخدام عبارة في لغتكم مثل "رجل ينام مع امرأة" لجعل العبارة مناسبة ثقافيًا.</w:t>
      </w:r>
    </w:p>
    <w:p>
      <w:pPr>
        <w:bidi/>
      </w:pPr>
      <w:r>
        <w:rPr>
          <w:rtl/>
          <w:cs/>
          <w:lang w:val="ar_AE" w:bidi="ar_AE"/>
        </w:rPr>
      </w:r>
      <w:r>
        <w:rPr>
          <w:rtl/>
          <w:cs/>
          <w:lang w:val="ar_AE" w:bidi="ar_AE"/>
        </w:rPr>
        <w:t>يقدِّم يسوع تعليمًا جديدًا عن الوصية ضد الزنا. فهو يقول إن الوصية لا تتعلق فقط بالطاعة في الأفعال. إذ أن المعنى الحقيقي للوصية هو أن الناس ينبغي ألا يرتكبوا الزنا حتى في أفكارهم. فيقول إنه حتى إذا نظر الرجل إلى امرأة ليشتهيها فقد زنا بها بالفعل في قلبه. وعندما يقول يسوع "نظر إلى امرأة أخرى ليشتهيها"، فهذا لا يعني التفكير في أن امرأة ما كانت جذابة. لكنه يعني أن الرجل ينوي أن يمارس علاقة جنسية معها في قلبه. و"القلب" هنا يعني في حياة الشخص الداخلية أو في أفكاره أو عواطفه.</w:t>
      </w:r>
    </w:p>
    <w:p>
      <w:pPr>
        <w:bidi/>
      </w:pPr>
      <w:r>
        <w:rPr>
          <w:rtl/>
          <w:cs/>
          <w:lang w:val="ar_AE" w:bidi="ar_AE"/>
        </w:rPr>
      </w:r>
      <w:r>
        <w:rPr>
          <w:rtl/>
          <w:cs/>
          <w:lang w:val="ar_AE" w:bidi="ar_AE"/>
        </w:rPr>
        <w:t xml:space="preserve">ثم يحكي يسوع مثالين صادمين ليُظهر مدى أهمية ألا تخطئ، أو أن تقوم بأشياء خاطئة. فيقول إنه إن كانت عينك تُعثرك (تجعلك تشتهي) فيجب أن تقلعها وأن تلقها عنك. وهذا لا يعني أن العين يمكن أن تجعل الشخص يخطئ. لكنه يعني أنه إذا كان شخص ما ينظر إلى شخص آخر ويريد أن تكون له علاقات جنسية، فعليه أن يتوقف. فإن يسوع لا يقصد أن على الشخص أن يقلع عينه بشكل حرفي. فالعين ترمز إلى الأمور التي نراها والتي قد تدفعنا إلى أن نخطئ. ويستخدم يسوع العين ليُظهر مدى أهمية أن تُزيل من قلبك ما يجعلك تخطئ، مثل الأفكار أو المواقف الشريرة. </w:t>
      </w:r>
    </w:p>
    <w:p>
      <w:pPr>
        <w:bidi/>
      </w:pPr>
      <w:r>
        <w:rPr>
          <w:rtl/>
          <w:cs/>
          <w:lang w:val="ar_AE" w:bidi="ar_AE"/>
        </w:rPr>
      </w:r>
      <w:r>
        <w:rPr>
          <w:rtl/>
          <w:cs/>
          <w:lang w:val="ar_AE" w:bidi="ar_AE"/>
        </w:rPr>
        <w:t>ويقارن يسوع بين فقدان جزء (أو عضو) واحد من الجسم، أي العين، وفقدان الجسد كله. فيقول إنه من الأفضل أن تفقد أحد أعضائك وأن تبقى حيًا، عن أن يلقي الله بجسدك كله في جهنم. وجهنم هو المكان الذي سيعاقب فيه الله الذين لا يطيعونه إلى الأبد.</w:t>
      </w:r>
    </w:p>
    <w:p>
      <w:pPr>
        <w:bidi/>
      </w:pPr>
      <w:r>
        <w:rPr>
          <w:rtl/>
          <w:cs/>
          <w:lang w:val="ar_AE" w:bidi="ar_AE"/>
        </w:rPr>
      </w:r>
      <w:r>
        <w:rPr>
          <w:rtl/>
          <w:cs/>
          <w:lang w:val="ar_AE" w:bidi="ar_AE"/>
        </w:rPr>
        <w:t>ثم يعطي يسوع مثالًا آخر صادمًا باستخدام اليد كرمز. فيقول إنه إن كانت يدك اليمنى تُعثرك، فيجب أن تقطعها أيضًا وتلقها عنك. ويقول يسوع "اليد اليمنى" لأن اليد اليمنى أكثر فائدة عمومًا من اليد اليسرى. وهذا يشبه ما كان قد قاله عن العين. وهو لا يقصد أن تقطع يدك بشكل حرفي. لكنه يستخدم هذه اللغة القوية مرة أخرى ليُظهر مدى أهمية إزالة الأفكار الخاطئة من قلبك. ويقول يسوع مرة أخرى إنه من الأفضل أن تفقد هذا العضو الواحد من جسدك، أي يدك اليمنى، عن أن يلقي الله جسدك كله في جهنم.</w:t>
      </w:r>
    </w:p>
    <w:p>
      <w:pPr>
        <w:bidi/>
      </w:pPr>
      <w:r>
        <w:rPr>
          <w:rtl/>
          <w:cs/>
          <w:lang w:val="ar_AE" w:bidi="ar_AE"/>
        </w:rPr>
      </w:r>
      <w:r>
        <w:rPr>
          <w:rtl/>
          <w:cs/>
          <w:lang w:val="ar_AE" w:bidi="ar_AE"/>
        </w:rPr>
        <w:t>توقفوا وناقشوا في لغتكم ما هو نوع العبارات أو التعبيرات الاصطلاحية التي تستخدمونها لتضخيم شيء ما أو لتوضيح نقطة ما. تحدثوا عن كيف قد يساء فهم هذه العبارات من قِبَل شخص من خارج ثقافتكم أو لغتكم.</w:t>
      </w:r>
    </w:p>
    <w:p>
      <w:pPr>
        <w:bidi/>
      </w:pPr>
      <w:r>
        <w:rPr>
          <w:rtl/>
          <w:cs/>
          <w:lang w:val="ar_AE" w:bidi="ar_AE"/>
        </w:rPr>
      </w:r>
      <w:r>
        <w:rPr>
          <w:rtl/>
          <w:cs/>
          <w:lang w:val="ar_AE" w:bidi="ar_AE"/>
        </w:rPr>
        <w:t>تاليًا، يعلّم يسوع التلاميذ المعنى الحقيقي لوصية الله عن الطلاق. والطلاق يعني إنهاء الزواج بشكل قانوني. ويذكّرهم يسوع أن الطلاق كان مسموحًا في ناموس موسى. فيقول إن تلاميذه قد سمعوا في ناموس موسى أن كل من يطلَّق زوجته، عليه أن يعطيها كتاب طلاق. كتاب (شهادة) الطلاق هو ورقة رسمية تُعلن أن الرجل والمرأة لم يعودا متزوجين من بعضهما البعض. وقبل هذه الوصية في ناموس موسى، كان يمكن للرجل أن يقول لزوجته: "أنا أُطلِّقك".</w:t>
      </w:r>
    </w:p>
    <w:p>
      <w:pPr>
        <w:bidi/>
      </w:pPr>
      <w:r>
        <w:rPr>
          <w:rtl/>
          <w:cs/>
          <w:lang w:val="ar_AE" w:bidi="ar_AE"/>
        </w:rPr>
      </w:r>
      <w:r>
        <w:rPr>
          <w:rtl/>
          <w:cs/>
          <w:lang w:val="ar_AE" w:bidi="ar_AE"/>
        </w:rPr>
        <w:t>وكانت هناك تفسيرات مختلفة لقوانين ووصايا الطلاق. فمعظم الناس في ذلك الوقت كانوا يظنون أن وصية موسى كانت تعني أن الرجل يمكن أن يُطلِّق زوجته لأي سبب، حتى لو كان بسبب أنه لم يحبها. وقد قال معلمو الشريعة إن الرجل يمكن أن ينهي زواجه لأي سبب، طالما أن الزوج يعطي زوجته كتاب طلاق. وبعض الأشخاص الآخرين كانوا يعتقدون أن الزوجة يجب أن تكون مذنبة في خطية جنسية حتى يطلِّقها الزوج، لكن معظم الناس لم يتبعوا هذا التفسير.</w:t>
      </w:r>
    </w:p>
    <w:p>
      <w:pPr>
        <w:bidi/>
      </w:pPr>
      <w:r>
        <w:rPr>
          <w:rtl/>
          <w:cs/>
          <w:lang w:val="ar_AE" w:bidi="ar_AE"/>
        </w:rPr>
      </w:r>
      <w:r>
        <w:rPr>
          <w:rtl/>
          <w:cs/>
          <w:lang w:val="ar_AE" w:bidi="ar_AE"/>
        </w:rPr>
        <w:t>أما يسوع فيقول إن السبب الوحيد الذي يتيح للرجل أن يطلِّق زوجته هو إذا كانت الزوجة لديها علاقة جنسية مع رجل آخر. فإذا لم تنم الزوجة مع رجل آخر في زواجها الأول، فإن الزواج الأول لم ينته بعد. وهذا يعني أن الطلاق ليس قانونيًا.</w:t>
      </w:r>
    </w:p>
    <w:p>
      <w:pPr>
        <w:bidi/>
      </w:pPr>
      <w:r>
        <w:rPr>
          <w:rtl/>
          <w:cs/>
          <w:lang w:val="ar_AE" w:bidi="ar_AE"/>
        </w:rPr>
      </w:r>
      <w:r>
        <w:rPr>
          <w:rtl/>
          <w:cs/>
          <w:lang w:val="ar_AE" w:bidi="ar_AE"/>
        </w:rPr>
        <w:t>توقَّفوا وتحدثوا عن الطلاق في ثقافتكم. ما هي الأسباب التي تدفع الرجال والنساء إلى إنهاء زواجهم في ثقافتكم؟ وما مدى انتشار الطلاق في ثقافتكم؟</w:t>
      </w:r>
    </w:p>
    <w:p>
      <w:pPr>
        <w:bidi/>
      </w:pPr>
      <w:r>
        <w:rPr>
          <w:rtl/>
          <w:cs/>
          <w:lang w:val="ar_AE" w:bidi="ar_AE"/>
        </w:rPr>
      </w:r>
      <w:r>
        <w:rPr>
          <w:rtl/>
          <w:cs/>
          <w:lang w:val="ar_AE" w:bidi="ar_AE"/>
        </w:rPr>
        <w:t xml:space="preserve">يقول يسوع إنه إذا أنهى رجل زواجه لأي سبب، فإن الرجل يجعل الزوجة المُطلَّقة تزني. وهذا يعني أنه عندما تتزوج المرأة للمرة الثانية، ستكون مذنبة بخطية جنسية أي إنها تزني. وفي تلك الثقافة، كان على جميع النساء المُطلَّقات تقريبًا أن يتزوجن مرة أخرى ليكتسبن مال كي يستطعن العيش. </w:t>
      </w:r>
    </w:p>
    <w:p>
      <w:pPr>
        <w:bidi/>
      </w:pPr>
      <w:r>
        <w:rPr>
          <w:rtl/>
          <w:cs/>
          <w:lang w:val="ar_AE" w:bidi="ar_AE"/>
        </w:rPr>
      </w:r>
      <w:r>
        <w:rPr>
          <w:rtl/>
          <w:cs/>
          <w:lang w:val="ar_AE" w:bidi="ar_AE"/>
        </w:rPr>
        <w:t>كما يقول إن الرجل الثاني الذي يتزوج المرأة المُطلَّقة يرتكب الزنا أيضًا. وهذا يعني أن الزوج الثاني مذنب أيضًا في خطية جنسية (أي أنه يزني). فيسوع يريد أن تبقى المرأة الأولى والرجل الأول متزوجين من بعضهما البعض وألا ينهوا زواجهما.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يعلِّم يسوع تلاميذه والجموع المعنى الحقيقي للشريعة التي تمنع الزِنا. يستخدم يسوع مثالَين صادمَيْن يُظهران مدى أهمية التخلُّص من الخطيئة.</w:t>
      </w:r>
    </w:p>
    <w:p>
      <w:pPr>
        <w:bidi/>
      </w:pPr>
      <w:r>
        <w:rPr>
          <w:rtl/>
          <w:cs/>
          <w:lang w:val="ar_AE" w:bidi="ar_AE"/>
        </w:rPr>
      </w:r>
      <w:r>
        <w:rPr>
          <w:b/>
          <w:rtl/>
          <w:cs/>
          <w:lang w:val="ar_AE" w:bidi="ar_AE"/>
        </w:rPr>
        <w:t>المشهد الثاني:</w:t>
      </w:r>
      <w:r>
        <w:rPr>
          <w:rtl/>
          <w:cs/>
          <w:lang w:val="ar_AE" w:bidi="ar_AE"/>
        </w:rPr>
        <w:t xml:space="preserve"> يُعلِّم يسوع المعنى الحقيقي لشريعة الله بشأن الطلاق.</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تلاميذه والجموع</w:t>
      </w:r>
    </w:p>
    <w:p>
      <w:pPr>
        <w:pStyle w:val="ListBullet"/>
        <w:bidi/>
        <w:spacing w:line="240" w:lineRule="auto"/>
        <w:ind w:left="720"/>
      </w:pPr>
      <w:r>
        <w:rPr>
          <w:rtl/>
          <w:cs/>
          <w:lang w:val="ar_AE" w:bidi="ar_AE"/>
        </w:rPr>
      </w:r>
      <w:r>
        <w:rPr>
          <w:rtl/>
          <w:cs/>
          <w:lang w:val="ar_AE" w:bidi="ar_AE"/>
        </w:rPr>
        <w:t>رجل وامرأة</w:t>
      </w:r>
    </w:p>
    <w:p>
      <w:pPr>
        <w:pStyle w:val="ListBullet"/>
        <w:bidi/>
        <w:spacing w:line="240" w:lineRule="auto"/>
        <w:ind w:left="720"/>
      </w:pPr>
      <w:r>
        <w:rPr>
          <w:rtl/>
          <w:cs/>
          <w:lang w:val="ar_AE" w:bidi="ar_AE"/>
        </w:rPr>
      </w:r>
      <w:r>
        <w:rPr>
          <w:rtl/>
          <w:cs/>
          <w:lang w:val="ar_AE" w:bidi="ar_AE"/>
        </w:rPr>
        <w:t>زوج وزوجة</w:t>
      </w:r>
    </w:p>
    <w:p>
      <w:pPr>
        <w:pStyle w:val="ListBullet"/>
        <w:bidi/>
        <w:spacing w:line="240" w:lineRule="auto"/>
        <w:ind w:left="720"/>
      </w:pPr>
      <w:r>
        <w:rPr>
          <w:rtl/>
          <w:cs/>
          <w:lang w:val="ar_AE" w:bidi="ar_AE"/>
        </w:rPr>
      </w:r>
      <w:r>
        <w:rPr>
          <w:rtl/>
          <w:cs/>
          <w:lang w:val="ar_AE" w:bidi="ar_AE"/>
        </w:rPr>
        <w:t>رجل آخر</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وسائل الإيضاح (أشياء يمكن تحريكها في المكان مثل الأحجار، والعصي ولعب الأطفال) لتجسيد القصة والأحداث فيها.</w:t>
      </w:r>
    </w:p>
    <w:p>
      <w:pPr>
        <w:bidi/>
      </w:pPr>
      <w:r>
        <w:rPr>
          <w:rtl/>
          <w:cs/>
          <w:lang w:val="ar_AE" w:bidi="ar_AE"/>
        </w:rPr>
      </w:r>
      <w:r>
        <w:rPr>
          <w:rtl/>
          <w:cs/>
          <w:lang w:val="ar_AE" w:bidi="ar_AE"/>
        </w:rPr>
        <w:t>من المهم أن نتذكر أن الرب يسوع كان لا يزال يُعلِّم تلاميذه على الجبل. لقد علّمهم أقوال مهمة عن الذين يباركهم الله، وكيف ينبغي أن يكون التلاميذ مختلفين عن الناس من حولهم. كما علّم عن الشريعة. والآن، يعلِّم الرب يسوع عن كيفية فهم شرائع العهد القديم المتعلقة بالزنا والطلاق.</w:t>
      </w:r>
    </w:p>
    <w:p>
      <w:pPr>
        <w:bidi/>
      </w:pPr>
      <w:r>
        <w:rPr>
          <w:rtl/>
          <w:cs/>
          <w:lang w:val="ar_AE" w:bidi="ar_AE"/>
        </w:rPr>
      </w:r>
      <w:r>
        <w:rPr>
          <w:rtl/>
          <w:cs/>
          <w:lang w:val="ar_AE" w:bidi="ar_AE"/>
        </w:rPr>
        <w:t>في المشهد الأول، من المهم أن نتذكر أن الرب يسوع يُذكِّر التلاميذ بما تقوله شريعة موسى عن الزنا. ويقول إنه حتى إذا نظر رجل إلى امرأة أخرى وأراد أن يضطجع معها، فإن ذلك يُعتبر كأنه زنا بها في قلبه. تذكَّروا أن الرجل مذنب بالفعل عندما ينظر إلى امرأة بقصد أن يضطجع معها. تذكّروا أيضًا أن عقوبة الزنا هي الموت. ويقول الرب يسوع إن الرجل الذي يضطجع مع امرأة أخرى أو حتى يفكر في الاضطجاع مع امرأة أخرى، كلاهما يستحقان الموت.</w:t>
      </w:r>
    </w:p>
    <w:p>
      <w:pPr>
        <w:bidi/>
      </w:pPr>
      <w:r>
        <w:rPr>
          <w:rtl/>
          <w:cs/>
          <w:lang w:val="ar_AE" w:bidi="ar_AE"/>
        </w:rPr>
      </w:r>
      <w:r>
        <w:rPr>
          <w:rtl/>
          <w:cs/>
          <w:lang w:val="ar_AE" w:bidi="ar_AE"/>
        </w:rPr>
        <w:t>تذكّروا عندما استخدم الرب يسوع مثالين عن قلع عينك وقطع يدك، فإن الرب يسوع لا يعني أن قلع عينك حرفيًا أو قطع يدك حرفيًا. بل يستخدم الرب يسوع العين واليد كرموز للحديث عن مدى أهمية التخلص من الأشياء التي تجعل الشخص يخطئ. فكروا في كيفية تمثيل "قلع العين" أو "قطع اليد" باستخدام اللعب أو الرسم.</w:t>
      </w:r>
    </w:p>
    <w:p>
      <w:pPr>
        <w:bidi/>
      </w:pPr>
      <w:r>
        <w:rPr>
          <w:rtl/>
          <w:cs/>
          <w:lang w:val="ar_AE" w:bidi="ar_AE"/>
        </w:rPr>
      </w:r>
      <w:r>
        <w:rPr>
          <w:rtl/>
          <w:cs/>
          <w:lang w:val="ar_AE" w:bidi="ar_AE"/>
        </w:rPr>
        <w:t>في المشهد الثاني، تذكّروا أن الرب يسوع يُذكِّر التلاميذ بشريعة الطلاق. من المهم أن نتذكر أن شهادة الطلاق كانت ورقة مكتوبة تُظهر أن الزواج انتهى. وأظهر الرب يسوع أن ليس كافيًا أن يعطي الرجل زوجته شهادة طلاق لكي ينهي الزواج بها. تذكّروا في ذلك الوقت، كان يمكن للرجال عمومًا أن يطلقوا نساءهم لأي سبب، طالما سيعطوهن شهادة الطلاق.</w:t>
      </w:r>
    </w:p>
    <w:p>
      <w:pPr>
        <w:bidi/>
      </w:pPr>
      <w:r>
        <w:rPr>
          <w:rtl/>
          <w:cs/>
          <w:lang w:val="ar_AE" w:bidi="ar_AE"/>
        </w:rPr>
      </w:r>
      <w:r>
        <w:rPr>
          <w:rtl/>
          <w:cs/>
          <w:lang w:val="ar_AE" w:bidi="ar_AE"/>
        </w:rPr>
        <w:t>تذكّروا أن الرب يسوع يتحدث عن موقفين مختلفين. سيكون من الجيد الرسم أو استخدام الألعاب لتبين كل حالة من الحالات المختلفة.</w:t>
      </w:r>
    </w:p>
    <w:p>
      <w:pPr>
        <w:bidi/>
      </w:pPr>
      <w:r>
        <w:rPr>
          <w:rtl/>
          <w:cs/>
          <w:lang w:val="ar_AE" w:bidi="ar_AE"/>
        </w:rPr>
      </w:r>
      <w:r>
        <w:rPr>
          <w:rtl/>
          <w:cs/>
          <w:lang w:val="ar_AE" w:bidi="ar_AE"/>
        </w:rPr>
        <w:t>في الحالة الأولى، قال الرب يسوع إن الطريقة الوحيدة لإنهاء الزواج حقًا هي إذا اضطجعت الزوجة مع رجل آخر. وعندها ينتهي الزواج، ويمكن للرجل والزوجة أن يتطلقا. وهذا طلاق قانوني.</w:t>
      </w:r>
    </w:p>
    <w:p>
      <w:pPr>
        <w:bidi/>
      </w:pPr>
      <w:r>
        <w:rPr>
          <w:rtl/>
          <w:cs/>
          <w:lang w:val="ar_AE" w:bidi="ar_AE"/>
        </w:rPr>
      </w:r>
      <w:r>
        <w:rPr>
          <w:rtl/>
          <w:cs/>
          <w:lang w:val="ar_AE" w:bidi="ar_AE"/>
        </w:rPr>
        <w:t>بالنسبة للحالة الثانية، يقول الرب يسوع إن الرجل والمرأة يحصلان على الطلاق لسبب آخر. تذكّروا أنه في هذه الحالة، لم تضطجع الزوجة مع رجل آخر. في هذه الحالة، يقول الرب يسوع إن الطلاق ليس قانونيًا. وعندما تتزوج الزوجة رجلاً ثانيًا، تصبح مذنبة بخطية جنسية، وزوجها الثاني مذنب بخطية جنسية أيضًا. لا يزال الزواج الأول صالحًا، لذلك فإن الزوجة والزوج الثاني مذنبان كلاهما بخطية جنسية.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يعلِّم يسوع تلاميذه والجموع المعنى الحقيقي للشريعة التي تمنع الزِنا. يستخدم يسوع مثالَين صادمَيْن يُظهران مدى أهمية التخلُّص من الخطيئة.</w:t>
      </w:r>
    </w:p>
    <w:p>
      <w:pPr>
        <w:bidi/>
      </w:pPr>
      <w:r>
        <w:rPr>
          <w:rtl/>
          <w:cs/>
          <w:lang w:val="ar_AE" w:bidi="ar_AE"/>
        </w:rPr>
      </w:r>
      <w:r>
        <w:rPr>
          <w:b/>
          <w:rtl/>
          <w:cs/>
          <w:lang w:val="ar_AE" w:bidi="ar_AE"/>
        </w:rPr>
        <w:t>المشهد الثاني:</w:t>
      </w:r>
      <w:r>
        <w:rPr>
          <w:rtl/>
          <w:cs/>
          <w:lang w:val="ar_AE" w:bidi="ar_AE"/>
        </w:rPr>
        <w:t xml:space="preserve"> يُعلِّم يسوع المعنى الحقيقي لشريعة الله بشأن الطلاق.</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تلاميذه والجموع</w:t>
      </w:r>
    </w:p>
    <w:p>
      <w:pPr>
        <w:pStyle w:val="ListBullet"/>
        <w:bidi/>
        <w:spacing w:line="240" w:lineRule="auto"/>
        <w:ind w:left="720"/>
      </w:pPr>
      <w:r>
        <w:rPr>
          <w:rtl/>
          <w:cs/>
          <w:lang w:val="ar_AE" w:bidi="ar_AE"/>
        </w:rPr>
      </w:r>
      <w:r>
        <w:rPr>
          <w:rtl/>
          <w:cs/>
          <w:lang w:val="ar_AE" w:bidi="ar_AE"/>
        </w:rPr>
        <w:t>رجل وامرأة</w:t>
      </w:r>
    </w:p>
    <w:p>
      <w:pPr>
        <w:pStyle w:val="ListBullet"/>
        <w:bidi/>
        <w:spacing w:line="240" w:lineRule="auto"/>
        <w:ind w:left="720"/>
      </w:pPr>
      <w:r>
        <w:rPr>
          <w:rtl/>
          <w:cs/>
          <w:lang w:val="ar_AE" w:bidi="ar_AE"/>
        </w:rPr>
      </w:r>
      <w:r>
        <w:rPr>
          <w:rtl/>
          <w:cs/>
          <w:lang w:val="ar_AE" w:bidi="ar_AE"/>
        </w:rPr>
        <w:t>زوج وزوجة</w:t>
      </w:r>
    </w:p>
    <w:p>
      <w:pPr>
        <w:pStyle w:val="ListBullet"/>
        <w:bidi/>
        <w:spacing w:line="240" w:lineRule="auto"/>
        <w:ind w:left="720"/>
      </w:pPr>
      <w:r>
        <w:rPr>
          <w:rtl/>
          <w:cs/>
          <w:lang w:val="ar_AE" w:bidi="ar_AE"/>
        </w:rPr>
      </w:r>
      <w:r>
        <w:rPr>
          <w:rtl/>
          <w:cs/>
          <w:lang w:val="ar_AE" w:bidi="ar_AE"/>
        </w:rPr>
        <w:t>رجل آخر</w:t>
      </w:r>
    </w:p>
    <w:p>
      <w:pPr>
        <w:bidi/>
      </w:pPr>
      <w:r>
        <w:rPr>
          <w:rtl/>
          <w:cs/>
          <w:lang w:val="ar_AE" w:bidi="ar_AE"/>
        </w:rPr>
      </w:r>
      <w:r>
        <w:rPr>
          <w:rtl/>
          <w:cs/>
          <w:lang w:val="ar_AE" w:bidi="ar_AE"/>
        </w:rPr>
        <w:t>اطلُب من الفريق أن يُمثِّل القصة مرَّتَين. ينبغي أن يمثِّلوا القصة في 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انسيابية الحديث، موضوع الحَبكة، والتسلسل الزمني للقصة. انظروا إلى الأجزاء المُهمة أو الصعبة من القصة أو المقطع كي تُمثِّلوا هذه الأجزاء ولا تتجاوزوا تمثيلها.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 xml:space="preserve">يجلس يسوع ويعلِّم تلاميذه. يظهر التلاميذ جالسين بالقُرب منه. يذكّرهم يسوع بشريعة موسى التي تقول: "لا تزنِ"، ويخبرهم يسوع أنه حتى إذا نظر رجل إلى امرأة أخرى وهو ينوي أن يمارس الجنس معها، يكون الرجُل مُدانًا بالزنا في قلبه فعلًا. تستحق الأفعال الخاطئة العقاب، وكذلك الأفكار الخاطئة.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يعطي يسوع مثلَين يوضِّحان أهمية ألا نُخطئ. يقول يسوع إنه عليك أن تمزق عينَيك أو تقطع يديَك إذا كانت تجعلك تخطئ. لا يقصد يسوع أنْ تُمزق عينَيك أو تقطع يدَيك حرفيًا. بل يذكر يسوع مدى أهمية أن تُزيل من قلبك ما يجعلك تخطئ.</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الأشخاص الذين يؤدون دور التلاميذ: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ثم يُعلِّم يسوع عن الطلاق. يُذكِّر يسوع التلاميذ بالشريعة المذكورة في ناموس موسى أنه ينبغي للرجل أن يُعطي زوجته كتاب طلاق لكي ينهي زواجهما. يمكن للرجل أن ينهي الزواج لأي سبب، طالمَا أنه سيُعطي زوجته كتاب الطلاق.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المُمثِّلة التي تؤدي دور الزوجة: "كيف تشعرين؟"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يُخبر يسوع التلاميذ أنَّ الإمكانية الوحيدة للحصول على طلاق قانوني تكون في حالة أنْ تُمارِس الزوجة الجنس مع رجُل آخر. يقول يسوع إنه إنْ لم تمارس الزوجة الجنس مع رجُل آخر، ثم يُطلِّق الزوج زوجته فليس هذا طلاقًا حقيقيًا. يعني هذا أنَّ الزواج الأول لا يزال قانونيًا. يقول يسوع إنه إذا تزوجت الزوجة من زوج ثانٍ، فهي ترتكب خطية جنسية. يرتكب الزوج الثاني أيضًا خطية جنسية.</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المُمثِّلة التي تؤدي دور الزوجة: "كيف تشعرين؟" قد تسمعون أقوالًا مثل:</w:t>
      </w:r>
    </w:p>
    <w:p>
      <w:pPr>
        <w:pStyle w:val="ListBullet"/>
        <w:bidi/>
        <w:spacing w:line="240" w:lineRule="auto"/>
        <w:ind w:left="720"/>
      </w:pPr>
      <w:r>
        <w:rPr>
          <w:rtl/>
          <w:cs/>
          <w:lang w:val="ar_AE" w:bidi="ar_AE"/>
        </w:rPr>
      </w:r>
      <w:r>
        <w:rPr>
          <w:rtl/>
          <w:cs/>
          <w:lang w:val="ar_AE" w:bidi="ar_AE"/>
        </w:rPr>
        <w:t>اسألوا أيضًا المُمثِّل الذي يؤدي دور الزوج الأول: "كيف تشعر؟" قد تسمعون أقوالًا مثل:</w:t>
      </w:r>
    </w:p>
    <w:p>
      <w:pPr>
        <w:pStyle w:val="ListBullet"/>
        <w:bidi/>
        <w:spacing w:line="240" w:lineRule="auto"/>
        <w:ind w:left="720"/>
      </w:pPr>
      <w:r>
        <w:rPr>
          <w:rtl/>
          <w:cs/>
          <w:lang w:val="ar_AE" w:bidi="ar_AE"/>
        </w:rPr>
      </w:r>
      <w:r>
        <w:rPr>
          <w:rtl/>
          <w:cs/>
          <w:lang w:val="ar_AE" w:bidi="ar_AE"/>
        </w:rPr>
        <w:t>اسألوا أيضًا المُمثِّل الذي يؤدي دور الزوج الثاني: "كيف تشعر؟" قد تسمعون أقوالًا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وألقى الرب يسوع تعليمًا جديدًا عن الزنا؛ </w:t>
      </w:r>
      <w:r>
        <w:rPr>
          <w:b/>
          <w:rtl/>
          <w:cs/>
          <w:lang w:val="ar_AE" w:bidi="ar_AE"/>
        </w:rPr>
        <w:t>الزنا</w:t>
      </w:r>
      <w:r>
        <w:rPr>
          <w:rtl/>
          <w:cs/>
          <w:lang w:val="ar_AE" w:bidi="ar_AE"/>
        </w:rPr>
        <w:t xml:space="preserve"> هو اقتراف أي من الزوجين علاقة جنسية خارج إطار الزواج. فالرب يسوع كان يعد كل زوج زانيًا إذا وقع في علاقة جنسية خارج إطار الزواج. اطلع على قاموس الكلمات الرئيسية للاستزادة من تعريف أكثر شمولًا لمصطلح </w:t>
      </w:r>
      <w:r>
        <w:rPr>
          <w:rtl/>
          <w:cs/>
          <w:lang w:val="ar_AE" w:bidi="ar_AE"/>
        </w:rPr>
        <w:t>زنا</w:t>
      </w:r>
      <w:r>
        <w:rPr>
          <w:rtl/>
          <w:cs/>
          <w:lang w:val="ar_AE" w:bidi="ar_AE"/>
        </w:rPr>
        <w:t>.</w:t>
      </w:r>
    </w:p>
    <w:p>
      <w:pPr>
        <w:bidi/>
      </w:pPr>
      <w:r>
        <w:rPr>
          <w:rtl/>
          <w:cs/>
          <w:lang w:val="ar_AE" w:bidi="ar_AE"/>
        </w:rPr>
      </w:r>
      <w:r>
        <w:rPr>
          <w:rtl/>
          <w:cs/>
          <w:lang w:val="ar_AE" w:bidi="ar_AE"/>
        </w:rPr>
        <w:t xml:space="preserve">فيقول الرب يسوع إنه إذا نظر رجل إلى امرأة واشتهاها، فقد زنا بها بالفعل في قلبه. </w:t>
      </w:r>
      <w:r>
        <w:rPr>
          <w:b/>
          <w:rtl/>
          <w:cs/>
          <w:lang w:val="ar_AE" w:bidi="ar_AE"/>
        </w:rPr>
        <w:t>الشهوة</w:t>
      </w:r>
      <w:r>
        <w:rPr>
          <w:rtl/>
          <w:cs/>
          <w:lang w:val="ar_AE" w:bidi="ar_AE"/>
        </w:rPr>
        <w:t xml:space="preserve"> تعني الرغبة الجامحة في ما لدى شخص آخر أو في اقتراف إثم. فهو يقصد أن الشهوة لا تقل إثمًا عن العهارة والزنا؛ كما أنه يقول هذا حماية للإناث من شهوات الذكور. في تلك الثقافة، كان الرجل يمتلك زوجته كما لو كانت ممتلكاته، فكلما يريد الرجل ممارسة الجنس مع امرأة، فهو بذلك يريد ملكية شخص آخر.</w:t>
      </w:r>
    </w:p>
    <w:p>
      <w:pPr>
        <w:bidi/>
      </w:pPr>
      <w:r>
        <w:rPr>
          <w:rtl/>
          <w:cs/>
          <w:lang w:val="ar_AE" w:bidi="ar_AE"/>
        </w:rPr>
      </w:r>
      <w:r>
        <w:rPr>
          <w:rtl/>
          <w:cs/>
          <w:lang w:val="ar_AE" w:bidi="ar_AE"/>
        </w:rPr>
        <w:t>توقّفوا وتحدثوا عن عبارة "في قلبه"؛ في ثقافتكم، كيف تتحدثون عن بواطن المرء أو أفكاره أو مشاعره؟</w:t>
      </w:r>
    </w:p>
    <w:p>
      <w:pPr>
        <w:bidi/>
      </w:pPr>
      <w:r>
        <w:rPr>
          <w:rtl/>
          <w:cs/>
          <w:lang w:val="ar_AE" w:bidi="ar_AE"/>
        </w:rPr>
      </w:r>
      <w:r>
        <w:rPr>
          <w:rtl/>
          <w:cs/>
          <w:lang w:val="ar_AE" w:bidi="ar_AE"/>
        </w:rPr>
        <w:t xml:space="preserve">يقدم الرب يسوع مثالين عن أهمية عدم اقتراف الإثم؛ فكلمة </w:t>
      </w:r>
      <w:r>
        <w:rPr>
          <w:b/>
          <w:rtl/>
          <w:cs/>
          <w:lang w:val="ar_AE" w:bidi="ar_AE"/>
        </w:rPr>
        <w:t>خطية</w:t>
      </w:r>
      <w:r>
        <w:rPr>
          <w:rtl/>
          <w:cs/>
          <w:lang w:val="ar_AE" w:bidi="ar_AE"/>
        </w:rPr>
        <w:t xml:space="preserve"> تعني عصيان الله، لذا الرب يسوع يقول إنه أيسر على المرء فقع عينه أو قطع يده إذا أوقعاه في خطية. يُرجى الحفاظ على اتساق ترجمة مصطلح خطية/إثم ووحدته في كل المقاطع. يُرجى الاطلاع على قاموس الكلمات الرئيسية للاستزادة من التعريف الكامل لمصطلح </w:t>
      </w:r>
      <w:r>
        <w:rPr>
          <w:rtl/>
          <w:cs/>
          <w:lang w:val="ar_AE" w:bidi="ar_AE"/>
        </w:rPr>
        <w:t>خطية/إثم</w:t>
      </w:r>
      <w:r>
        <w:rPr>
          <w:rtl/>
          <w:cs/>
          <w:lang w:val="ar_AE" w:bidi="ar_AE"/>
        </w:rPr>
        <w:t>.</w:t>
      </w:r>
    </w:p>
    <w:p>
      <w:pPr>
        <w:bidi/>
      </w:pPr>
      <w:r>
        <w:rPr>
          <w:rtl/>
          <w:cs/>
          <w:lang w:val="ar_AE" w:bidi="ar_AE"/>
        </w:rPr>
      </w:r>
      <w:r>
        <w:rPr>
          <w:rtl/>
          <w:cs/>
          <w:lang w:val="ar_AE" w:bidi="ar_AE"/>
        </w:rPr>
        <w:t>في اللغة الأصلية، تعبير "تجعلك تُخطئ" يعني "تُعثرك"، وهذا لا يعني السقوط جسديًا؛ فالرب يسوع يعني أنه إذا كانت عينك أو يدك تصرفك بعيدًا عن الله وعن الخلاص، فتخلص منهم. فهو يريد من تلاميذه أن يتخلصوا من كل ما يقودهم إلى عصيان الله.</w:t>
      </w:r>
    </w:p>
    <w:p>
      <w:pPr>
        <w:bidi/>
      </w:pPr>
      <w:r>
        <w:rPr>
          <w:rtl/>
          <w:cs/>
          <w:lang w:val="ar_AE" w:bidi="ar_AE"/>
        </w:rPr>
      </w:r>
      <w:r>
        <w:rPr>
          <w:rtl/>
          <w:cs/>
          <w:lang w:val="ar_AE" w:bidi="ar_AE"/>
        </w:rPr>
        <w:t xml:space="preserve">ويردف قائلًا، إنه أفضل لك أن تفقد أحد أعضائك خير من أن تفقد جسدك كله في جهنم. </w:t>
      </w:r>
      <w:r>
        <w:rPr>
          <w:b/>
          <w:rtl/>
          <w:cs/>
          <w:lang w:val="ar_AE" w:bidi="ar_AE"/>
        </w:rPr>
        <w:t>جهنم</w:t>
      </w:r>
      <w:r>
        <w:rPr>
          <w:rtl/>
          <w:cs/>
          <w:lang w:val="ar_AE" w:bidi="ar_AE"/>
        </w:rPr>
        <w:t xml:space="preserve"> هو اسم المكان الذي يذهب إليه غير المؤمنين في نهاية العالم كي يعاقَبوا. وسوف يذهب الشيطان وملائكته إلى هناك أيضًا. حيث النار الأبدية. يُرجى الحفاظ على اتساق ترجمة مصطلح جهنم ووحدته في كل المقاطع. يُرجى الاطلاع على قاموس الكلمات الرئيسية للاستزادة من التعريف الكامل لمصطلح </w:t>
      </w:r>
      <w:r>
        <w:rPr>
          <w:rtl/>
          <w:cs/>
          <w:lang w:val="ar_AE" w:bidi="ar_AE"/>
        </w:rPr>
        <w:t>جهنم</w:t>
      </w:r>
      <w:r>
        <w:rPr>
          <w:rtl/>
          <w:cs/>
          <w:lang w:val="ar_AE" w:bidi="ar_AE"/>
        </w:rPr>
        <w:t>.</w:t>
      </w:r>
    </w:p>
    <w:p>
      <w:pPr>
        <w:bidi/>
      </w:pPr>
      <w:r>
        <w:rPr>
          <w:rtl/>
          <w:cs/>
          <w:lang w:val="ar_AE" w:bidi="ar_AE"/>
        </w:rPr>
      </w:r>
      <w:r>
        <w:rPr>
          <w:rtl/>
          <w:cs/>
          <w:lang w:val="ar_AE" w:bidi="ar_AE"/>
        </w:rPr>
        <w:t xml:space="preserve">كما عَلَّم الرب يسوع عن الطلاق؛ </w:t>
      </w:r>
      <w:r>
        <w:rPr>
          <w:b/>
          <w:rtl/>
          <w:cs/>
          <w:lang w:val="ar_AE" w:bidi="ar_AE"/>
        </w:rPr>
        <w:t>الطلاق</w:t>
      </w:r>
      <w:r>
        <w:rPr>
          <w:rtl/>
          <w:cs/>
          <w:lang w:val="ar_AE" w:bidi="ar_AE"/>
        </w:rPr>
        <w:t xml:space="preserve"> هو انفصال دائم بين الزوج والزوجة. يرجى </w:t>
      </w:r>
      <w:r>
        <w:rPr>
          <w:b/>
          <w:rtl/>
          <w:cs/>
          <w:lang w:val="ar_AE" w:bidi="ar_AE"/>
        </w:rPr>
        <w:t>الالتزام</w:t>
      </w:r>
      <w:r>
        <w:rPr>
          <w:rtl/>
          <w:cs/>
          <w:lang w:val="ar_AE" w:bidi="ar_AE"/>
        </w:rPr>
        <w:t xml:space="preserve"> بترجمة مصطلح طلاق عينها كما في المقاطع السابقة. فيقول إن للطلاق معايير أسمى مما كان يفعله الناس حينها في تلك الثقافة؛ في ذلك الوقت، لم يكن على الرجل سوى إعطاء زوجته شهادة طلاق وإنهاء الزواج. وأظهر يسوع أن المعنى الحقيقي للناموس كان أكثر صرامة مما توقعه الناس،</w:t>
      </w:r>
    </w:p>
    <w:p>
      <w:pPr>
        <w:bidi/>
      </w:pPr>
      <w:r>
        <w:rPr>
          <w:rtl/>
          <w:cs/>
          <w:lang w:val="ar_AE" w:bidi="ar_AE"/>
        </w:rPr>
      </w:r>
      <w:r>
        <w:rPr>
          <w:rtl/>
          <w:cs/>
          <w:lang w:val="ar_AE" w:bidi="ar_AE"/>
        </w:rPr>
        <w:t>مُردفًا أن السبب الوحيد المسموح به لإنهاء الزواج هو إذا كانت الزوجة غير مخلصة وزنت مع رجل آخر. في اللغة الأصلية، كلمة "غير مخلص" أو "غير عفيف" تعني خطية جنسية، وهي مغايرة لكلمة زنا، لكن مندرجة تحت المفهوم الأعم. فإذا تزوجت الزوجة مرة أخرى، فستكون هي وزوجها الجديد زانين لأن الزواج الأول لم ينته من الأساس.</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5:33–42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5: 33–42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في أكثر الترجمات المفهومة لكم.</w:t>
      </w:r>
    </w:p>
    <w:p>
      <w:pPr>
        <w:bidi/>
      </w:pPr>
      <w:r>
        <w:rPr>
          <w:rtl/>
          <w:cs/>
          <w:lang w:val="ar_AE" w:bidi="ar_AE"/>
        </w:rPr>
      </w:r>
      <w:r>
        <w:rPr>
          <w:rtl/>
          <w:cs/>
          <w:lang w:val="ar_AE" w:bidi="ar_AE"/>
        </w:rPr>
        <w:t xml:space="preserve">يجلس يسوع على جانب الجبل وهو يُعَلِّم تلاميذه أو أتباعه المقرَّبين. وهناك جمع من الناس يستمعون أيضًا. يُعلّم يسوع التلاميذ كيف ينبغي لهم أن يكونوا أكثر برًا من الفريسيين ومعلّمي الشريعة. ويقول إن توجه الشخص (حالة قلبه) أكثر أهمية من مجرد أفعاله الخارجية في طاعة الناموس. وقد تحدث يسوع عن القتل، والزنا، والطلاق. والآن، هو يتحدث عن الأقسام (الحلفان) وعدم مقاومة الشر بالشر. </w:t>
      </w:r>
    </w:p>
    <w:p>
      <w:pPr>
        <w:bidi/>
      </w:pPr>
      <w:r>
        <w:rPr>
          <w:rtl/>
          <w:cs/>
          <w:lang w:val="ar_AE" w:bidi="ar_AE"/>
        </w:rPr>
      </w:r>
      <w:r>
        <w:rPr>
          <w:rtl/>
          <w:cs/>
          <w:lang w:val="ar_AE" w:bidi="ar_AE"/>
        </w:rPr>
        <w:t>ويَعلَم يسوع أن التلاميذ يعرفون ناموس الله. فيُذكِّر يسوع التلاميذ بالأحكام الواردة في العهد القديم التي تقول إنه ينبغي للناس ألا ينقضوا (يحنثوا) أقسامهم لله. والقَسَم يُضاف إلى الوعد حتى يعرف الناس أنه يجب عليهم الحفاظ على اتفاقهم وأنه لا يمكن تغييره. في ذلك الوقت، كان الناس يقطعون وعدًا باسم الله، وهذا يعني أنهم طلبوا من الله أن يكون شاهدًا عليهم في وعدهم. فإذا لم يفِ شخص بالوعد الذي قطعه باسم الله، فإن هذا كان إساءة استخدام لاسم الله. وفي بعض الأحيان، كان الناس يعدون باسم شيء آخر، ويقول معلّمو الشريعة إن الناس لم يكونوا بحاجة إلى الوفاء بتلك الوعود.</w:t>
      </w:r>
    </w:p>
    <w:p>
      <w:pPr>
        <w:bidi/>
      </w:pPr>
      <w:r>
        <w:rPr>
          <w:rtl/>
          <w:cs/>
          <w:lang w:val="ar_AE" w:bidi="ar_AE"/>
        </w:rPr>
      </w:r>
      <w:r>
        <w:rPr>
          <w:rtl/>
          <w:cs/>
          <w:lang w:val="ar_AE" w:bidi="ar_AE"/>
        </w:rPr>
        <w:t>يعطي يسوع الآن تعليمًا جديدًا عن الأقسام. فيقول يسوع إنه ينبغي لتلاميذه ألا يصنعوا أي أقسام أو نذور. فهو يريد من تلاميذه أن يحفظوا دائمًا وعودهم دون الحاجة إلى أن يحلفوا باسم الله أو باسم أي شيء آخر.</w:t>
      </w:r>
    </w:p>
    <w:p>
      <w:pPr>
        <w:bidi/>
      </w:pPr>
      <w:r>
        <w:rPr>
          <w:rtl/>
          <w:cs/>
          <w:lang w:val="ar_AE" w:bidi="ar_AE"/>
        </w:rPr>
      </w:r>
      <w:r>
        <w:rPr>
          <w:rtl/>
          <w:cs/>
          <w:lang w:val="ar_AE" w:bidi="ar_AE"/>
        </w:rPr>
        <w:t>توقَّفوا وناقشوا: ما هي أنواع الأقسام، أو النذور، أو الحلفان الموجودة في ثقافتكم. وماذا يقول الناس عندما يصنعون أقسامًا؟ وكيف يقوم الناس بصنع أقوى نوع من القسم أو النذر في لغتكم؟</w:t>
      </w:r>
    </w:p>
    <w:p>
      <w:pPr>
        <w:bidi/>
      </w:pPr>
      <w:r>
        <w:rPr>
          <w:rtl/>
          <w:cs/>
          <w:lang w:val="ar_AE" w:bidi="ar_AE"/>
        </w:rPr>
      </w:r>
      <w:r>
        <w:rPr>
          <w:rtl/>
          <w:cs/>
          <w:lang w:val="ar_AE" w:bidi="ar_AE"/>
        </w:rPr>
        <w:t>في ذلك الوقت، كان الناس غالبًا ما يحلفون بالسماء، أو الأرض، أو أورشليم، أو رأس الشخص. وكان اليهود يحلفون هكذا لأنهم كانوا يتجنبون القسم أو النذر باسم الله. فيقول يسوع إن كل حلفان غير مسموح به لأن الله يحكم على كل شيء. فلا ينبغي للناس أن يحلفوا بالسماء، لأنها هي كرسي الله، أو المكان حيث يجلس الله. فالسماء هي المكان الذي يسكن فيه الله، و"كرسي الله" يعني أن الله يحكم من السماء.</w:t>
      </w:r>
    </w:p>
    <w:p>
      <w:pPr>
        <w:bidi/>
      </w:pPr>
      <w:r>
        <w:rPr>
          <w:rtl/>
          <w:cs/>
          <w:lang w:val="ar_AE" w:bidi="ar_AE"/>
        </w:rPr>
      </w:r>
      <w:r>
        <w:rPr>
          <w:rtl/>
          <w:cs/>
          <w:lang w:val="ar_AE" w:bidi="ar_AE"/>
        </w:rPr>
        <w:t xml:space="preserve">ويواصل يسوع تعليمه أنه ينبغي للناس ألا يحلفوا بكلمة "الأرض" لأنها موطئ أقدام الله. وموطئ القدم هو المكان الذي يضع فيه الملِك قدميه. وهذا لا يعني أن الله له أقدام. فعبارة "الأرض هي موطئ قدمي الله" تعني أن الأرض كلها ملك لله. ويقول يسوع أيضًا إنه ينبغي للناس ألا يحلفوا بكلمة "أورشليم". وأورشليم هي المدينة التي كان فيها هيكل الله. فيقول يسوع أنه يَجِبُ ألاّ يحلفوا بأورشليم لأن أورشليم هي مدينة الملِك العظيم. والملك العظيم يعني الله. وأخيرًا، يقول يسوع إنه ينبغي للناس ألا يحلفوا باستخدام كلمة "برأسي". وهو يقول إن الشخص لا يستطيع أن يُغيِّر لون شعره. فالله وحده هو الذي يتحكم في السماء والأرض ورأس الشخص. لذا لا ينبغي لأحد أن يصنع قسمًا أو يحلف برأسه. </w:t>
      </w:r>
    </w:p>
    <w:p>
      <w:pPr>
        <w:bidi/>
      </w:pPr>
      <w:r>
        <w:rPr>
          <w:rtl/>
          <w:cs/>
          <w:lang w:val="ar_AE" w:bidi="ar_AE"/>
        </w:rPr>
      </w:r>
      <w:r>
        <w:rPr>
          <w:rtl/>
          <w:cs/>
          <w:lang w:val="ar_AE" w:bidi="ar_AE"/>
        </w:rPr>
        <w:t>ويقول يسوع إنه ينبغي لتلاميذه أن يقولوا "نعم" فقط عندما يقصدون "نعم" و"لا" عندما يقصدون "لا". وهو يقول إنه إذا قال شخص أكثر من "نعم" أو "لا"، فإن هذا التصريح يأتي من الشرير، أي الشيطان. فإن الله يريد من شعبه أن يكونون صادقين وألا يضيفوا أي شيء إلى كلامهم.</w:t>
      </w:r>
    </w:p>
    <w:p>
      <w:pPr>
        <w:bidi/>
      </w:pPr>
      <w:r>
        <w:rPr>
          <w:rtl/>
          <w:cs/>
          <w:lang w:val="ar_AE" w:bidi="ar_AE"/>
        </w:rPr>
      </w:r>
      <w:r>
        <w:rPr>
          <w:rtl/>
          <w:cs/>
          <w:lang w:val="ar_AE" w:bidi="ar_AE"/>
        </w:rPr>
        <w:t xml:space="preserve">ثم يعلِّم يسوع تلاميذه بعد ذلك ألا يقاوموا الشر بالشر. ويذكّرهم بالقول الموجود في العهد القديم إنه إذا تسبب شخص في فقدان عين شخص آخر، فإن ذلك الشخص يجب أن يفقد عينه أيضًا. ويقول يسوع أيضًا إنه إذا كسر شخص ما سن شخص آخر، فإنه ينبغي أن يفقد سنًا هو الآخر أيضًا. وقد اُستُخْدِمَ هذا القول حتى لا تُعاقب المحاكم شخصًا أكثر مما يستحق. وهذا القول لا يعني أنه يمكن لشخص ما أن يُخرج عين شخص آخر انتقامًا. وكانت الأمم الأخرى في زمن العهد القديم لديها أيضًا قوانين تسمح بدفع تعويض مقابل مقاومة الشر. ففي زمن يسوع، كان من المحتمل أن يدفع الناس المال عندما يتسببون في أذية شخص آخر بدلًا من أن ينالوا نفس الأذى الذي فعلوه في أنفسهم. </w:t>
      </w:r>
    </w:p>
    <w:p>
      <w:pPr>
        <w:bidi/>
      </w:pPr>
      <w:r>
        <w:rPr>
          <w:rtl/>
          <w:cs/>
          <w:lang w:val="ar_AE" w:bidi="ar_AE"/>
        </w:rPr>
      </w:r>
      <w:r>
        <w:rPr>
          <w:rtl/>
          <w:cs/>
          <w:lang w:val="ar_AE" w:bidi="ar_AE"/>
        </w:rPr>
        <w:t>توقَّفوا وتحدثوا عن "مقاومة الشر بالشر" في ثقافتكم. عندما يُؤذي شخص ما شخصًا آخر، ما الذي يحدث في الثقافة؟ وهل هناك إمكانية دفع تعويض مالي، أم عقاب، أم أي شيء آخر مطلوب؟ كيف تُسترد الكرامة للشخص المُصاب أو المهان؟</w:t>
      </w:r>
    </w:p>
    <w:p>
      <w:pPr>
        <w:bidi/>
      </w:pPr>
      <w:r>
        <w:rPr>
          <w:rtl/>
          <w:cs/>
          <w:lang w:val="ar_AE" w:bidi="ar_AE"/>
        </w:rPr>
      </w:r>
      <w:r>
        <w:rPr>
          <w:rtl/>
          <w:cs/>
          <w:lang w:val="ar_AE" w:bidi="ar_AE"/>
        </w:rPr>
        <w:t>الآن، يقول يسوع إنه ينبغي لتلاميذه ألا يقاتلوا الشخص الذي يفعل بهم أشياءً شريرة. ويعطى يسوع أربعة أمثلة على الطرق التي ينبغي لتلاميذه ألا يقاوموا بها الشر. أولًا، هو يقول إنه إذا أهانك شخص ما بضربك على الخد الأيمن بيده، فينبغي أن تحوِّل وجهك لتدعه يضرب الخد الأيسر أيضًا. وضرب شخص ما على الوجه بطريقة مثل هذه كان يُعد أمرًا مهينًا.</w:t>
      </w:r>
    </w:p>
    <w:p>
      <w:pPr>
        <w:bidi/>
      </w:pPr>
      <w:r>
        <w:rPr>
          <w:rtl/>
          <w:cs/>
          <w:lang w:val="ar_AE" w:bidi="ar_AE"/>
        </w:rPr>
      </w:r>
      <w:r>
        <w:rPr>
          <w:rtl/>
          <w:cs/>
          <w:lang w:val="ar_AE" w:bidi="ar_AE"/>
        </w:rPr>
        <w:t xml:space="preserve">ثم يقول يسوع إنه إذا خاصمك أحد وأراد أن يأخذ ثوبك، فيجب عليك أن تعطه أيضا رداءك، أو ثوبك الخارجي. يخاصمك تعني أن شخصًا ما يأخذك إلى القاضي ليحصل منك على شيء. والثوب كان قميصًا طويلًا يرتديه الرجال والنساء على الجلد مباشرة مثل ثوبهم الداخلي. أما الرداء فكان أكثر قيمة من الثوب ويمكن أن يستخدمه الناس كغطاء في الليل ليحافظوا على الدفء. وكانت هناك شرائع في العهد القديم تنص على أنه لا يمكن لأحد أن يُطالب بالرداء لأن الناس يحتاجون إليه كي يبقوا دافئين في الليل. لكن يسوع أراد من تلاميذه أن يُعطوا الرداء الذي لديهم مجانًا، وهو ما كان أكثر مما يطلب الناموس. </w:t>
      </w:r>
    </w:p>
    <w:p>
      <w:pPr>
        <w:bidi/>
      </w:pPr>
      <w:r>
        <w:rPr>
          <w:rtl/>
          <w:cs/>
          <w:lang w:val="ar_AE" w:bidi="ar_AE"/>
        </w:rPr>
      </w:r>
      <w:r>
        <w:rPr>
          <w:rtl/>
          <w:cs/>
          <w:lang w:val="ar_AE" w:bidi="ar_AE"/>
        </w:rPr>
        <w:t>توقَّفوا واعرضوا صور لثوب ولرداء.</w:t>
      </w:r>
    </w:p>
    <w:p>
      <w:pPr>
        <w:bidi/>
      </w:pPr>
      <w:r>
        <w:rPr>
          <w:rtl/>
          <w:cs/>
          <w:lang w:val="ar_AE" w:bidi="ar_AE"/>
        </w:rPr>
      </w:r>
      <w:r>
        <w:rPr>
          <w:rtl/>
          <w:cs/>
          <w:lang w:val="ar_AE" w:bidi="ar_AE"/>
        </w:rPr>
        <w:t>ثم يقول يسوع إنه إذا أجبرك أحد الجنود الذين يعيشون في المنطقة على أن تحمل أمتعته لمسافة ميل، فينبغي أن تحمل أمتعته لمسافة ميلين. في تلك الفترة، كان الرومان يحكمون الأرض اليهودية، وكان باستطاعة الجندي الروماني أن يجبر أي شخص على حمل متعلقاته لمسافة تصل إلى ميل روماني واحد. والميل كان تقريبًا على بُعد كيلومتر ونصف. ويقصد يسوع أنه ينبغي لتلاميذه أن يفعلوا ضعف ما يجبرهم شخص ما على فعله.</w:t>
      </w:r>
    </w:p>
    <w:p>
      <w:pPr>
        <w:bidi/>
      </w:pPr>
      <w:r>
        <w:rPr>
          <w:rtl/>
          <w:cs/>
          <w:lang w:val="ar_AE" w:bidi="ar_AE"/>
        </w:rPr>
      </w:r>
      <w:r>
        <w:rPr>
          <w:rtl/>
          <w:cs/>
          <w:lang w:val="ar_AE" w:bidi="ar_AE"/>
        </w:rPr>
        <w:t xml:space="preserve">توقَّفوا واعرضوا صورة لجندي روماني. </w:t>
      </w:r>
    </w:p>
    <w:p>
      <w:pPr>
        <w:bidi/>
      </w:pPr>
      <w:r>
        <w:rPr>
          <w:rtl/>
          <w:cs/>
          <w:lang w:val="ar_AE" w:bidi="ar_AE"/>
        </w:rPr>
      </w:r>
      <w:r>
        <w:rPr>
          <w:rtl/>
          <w:cs/>
          <w:lang w:val="ar_AE" w:bidi="ar_AE"/>
        </w:rPr>
        <w:t>وأخيرًا، يقول يسوع إنه ينبغي لتلاميذه أن يكونوا مستعدين لإعطاء المال لأي شخص يطلب منهم المال. وهو يقول أنه عندما يطلب أحدهم أن يقترض منكم شيئًا، فينبغي أن تعطوه له. في الأمثلة الأربعة جميعها، لا يريد يسوع من تلاميذه أن يقاتلوا ضد الذين يفعلون بهم الشر.</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يُعلِّم يسوع تلاميذه عن القَسَم والنذور. يقول يسوع إنه ينبغي ألا يقسِم تلاميذه. ينبغي أن يقولوا فقط "نعم" أو "لا".</w:t>
      </w:r>
    </w:p>
    <w:p>
      <w:pPr>
        <w:bidi/>
      </w:pPr>
      <w:r>
        <w:rPr>
          <w:rtl/>
          <w:cs/>
          <w:lang w:val="ar_AE" w:bidi="ar_AE"/>
        </w:rPr>
      </w:r>
      <w:r>
        <w:rPr>
          <w:b/>
          <w:rtl/>
          <w:cs/>
          <w:lang w:val="ar_AE" w:bidi="ar_AE"/>
        </w:rPr>
        <w:t>المشهد الثاني:</w:t>
      </w:r>
      <w:r>
        <w:rPr>
          <w:rtl/>
          <w:cs/>
          <w:lang w:val="ar_AE" w:bidi="ar_AE"/>
        </w:rPr>
        <w:t xml:space="preserve"> يتحدَّث يسوع عن عدم مجازاة الشر بشر. يُعطي يسوع أربع أمثلة عن كيف ينبغي لتلاميذه ألا يقاوموا الشر.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تلاميذه</w:t>
      </w:r>
    </w:p>
    <w:p>
      <w:pPr>
        <w:pStyle w:val="ListBullet"/>
        <w:bidi/>
        <w:spacing w:line="240" w:lineRule="auto"/>
        <w:ind w:left="720"/>
      </w:pPr>
      <w:r>
        <w:rPr>
          <w:rtl/>
          <w:cs/>
          <w:lang w:val="ar_AE" w:bidi="ar_AE"/>
        </w:rPr>
      </w:r>
      <w:r>
        <w:rPr>
          <w:rtl/>
          <w:cs/>
          <w:lang w:val="ar_AE" w:bidi="ar_AE"/>
        </w:rPr>
        <w:t xml:space="preserve">شخص يفعل شَرًا لتلميذ (إهانات، دعاوى قضائية، إجبارهم على حمْل أمتعة) </w:t>
      </w:r>
    </w:p>
    <w:p>
      <w:pPr>
        <w:pStyle w:val="ListBullet"/>
        <w:bidi/>
        <w:spacing w:line="240" w:lineRule="auto"/>
        <w:ind w:left="720"/>
      </w:pPr>
      <w:r>
        <w:rPr>
          <w:rtl/>
          <w:cs/>
          <w:lang w:val="ar_AE" w:bidi="ar_AE"/>
        </w:rPr>
      </w:r>
      <w:r>
        <w:rPr>
          <w:rtl/>
          <w:cs/>
          <w:lang w:val="ar_AE" w:bidi="ar_AE"/>
        </w:rPr>
        <w:t>شخص يطلب شيئًا</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وسائل الإيضاح (أشياء يمكن تحريكها في المكان مثل الأحجار، والعصي ولعب الأطفال) لتجسيد القصة والأحداث فيها.</w:t>
      </w:r>
    </w:p>
    <w:p>
      <w:pPr>
        <w:bidi/>
      </w:pPr>
      <w:r>
        <w:rPr>
          <w:rtl/>
          <w:cs/>
          <w:lang w:val="ar_AE" w:bidi="ar_AE"/>
        </w:rPr>
      </w:r>
      <w:r>
        <w:rPr>
          <w:rtl/>
          <w:cs/>
          <w:lang w:val="ar_AE" w:bidi="ar_AE"/>
        </w:rPr>
        <w:t>من المهم أن نتذكر أن الرب يسوع كان لا يزال يُعلِّم تلاميذه على الجبل. لقد علّمهم أقوال مهمة عن الذين يباركهم الله، وكيف ينبغي أن يكون التلاميذ مختلفين عن الناس من حولهم. كما علّم عن الشريعة. والآن، يعطي الرب يسوع تعليمًا جديدًا عن القَسَم وعن عدم رد الشر بشر.</w:t>
      </w:r>
    </w:p>
    <w:p>
      <w:pPr>
        <w:bidi/>
      </w:pPr>
      <w:r>
        <w:rPr>
          <w:rtl/>
          <w:cs/>
          <w:lang w:val="ar_AE" w:bidi="ar_AE"/>
        </w:rPr>
      </w:r>
      <w:r>
        <w:rPr>
          <w:rtl/>
          <w:cs/>
          <w:lang w:val="ar_AE" w:bidi="ar_AE"/>
        </w:rPr>
        <w:t>في المشهد الأول، من المهم أن نتذكر أن الناس كانوا يقسمون بشكل شائع في زمن الرب يسوع. وكانوا يقسمون باسم الله أو باسم أي شيء آخر. يقول الرب يسوع إنه حتى القسم بشيء آخر ليس أمرًا جيدًا. فالله يسود على كل شيء، لذلك فكل قسم هو إساءة استعمال لاسم الله.</w:t>
      </w:r>
    </w:p>
    <w:p>
      <w:pPr>
        <w:bidi/>
      </w:pPr>
      <w:r>
        <w:rPr>
          <w:rtl/>
          <w:cs/>
          <w:lang w:val="ar_AE" w:bidi="ar_AE"/>
        </w:rPr>
      </w:r>
      <w:r>
        <w:rPr>
          <w:rtl/>
          <w:cs/>
          <w:lang w:val="ar_AE" w:bidi="ar_AE"/>
        </w:rPr>
        <w:t>ومن المهم أن نتذكر أن الرب يسوع يقابل بين ناموس العهد القديم والطريقة الجديدة التي يعلّم بها. تذكّروا أن تبينوا بلغتكم أن هذه طريقة جديدة لفهم القانون المختص بالقَسَم.</w:t>
      </w:r>
    </w:p>
    <w:p>
      <w:pPr>
        <w:bidi/>
      </w:pPr>
      <w:r>
        <w:rPr>
          <w:rtl/>
          <w:cs/>
          <w:lang w:val="ar_AE" w:bidi="ar_AE"/>
        </w:rPr>
      </w:r>
      <w:r>
        <w:rPr>
          <w:rtl/>
          <w:cs/>
          <w:lang w:val="ar_AE" w:bidi="ar_AE"/>
        </w:rPr>
        <w:t>وتذكّروا أن الرب يسوع يقول أربع طرق لا ينبغي لتلاميذه أن يقسموا بها: لا بالسماء، ولا بالأرض، ولا بأورشليم، ولا برؤوسهم. ثم يختتم الرب يسوع هذا المشهد بقوله إن تلاميذه ينبغي أن يقولوا "نعم" عندما يقصدون "نعم" و"لا" عندما يقصدون "لا". ولا يحتاجون إلى إضافة أي قَسَم إلى كلامهم ليجعله أصدق. تذكّروا أن الرب يسوع لا يريد من التلاميذ أن يروا هذا الأمر كقائمة جديدة من القواعد التي يجب عليهم اتباعها. يريد الرب يسوع من تلاميذه أن يكونوا صادقين وأمناء.</w:t>
      </w:r>
    </w:p>
    <w:p>
      <w:pPr>
        <w:bidi/>
      </w:pPr>
      <w:r>
        <w:rPr>
          <w:rtl/>
          <w:cs/>
          <w:lang w:val="ar_AE" w:bidi="ar_AE"/>
        </w:rPr>
      </w:r>
      <w:r>
        <w:rPr>
          <w:rtl/>
          <w:cs/>
          <w:lang w:val="ar_AE" w:bidi="ar_AE"/>
        </w:rPr>
        <w:t>في المشهد الثاني، تذكّروا أن الرب يسوع يقتبس مقولة من العهد القديم عن مجازاة الشر بشر. تذكّروا أنه في زمن الرب يسوع، كان هذا القول لحماية الناس من التعرض لعقاب أكثر أو أقل مما يستحقون. وتذكّروا أن هذا لم يكن يتعلق بالانتقام الشخصي من عدو.</w:t>
      </w:r>
    </w:p>
    <w:p>
      <w:pPr>
        <w:bidi/>
      </w:pPr>
      <w:r>
        <w:rPr>
          <w:rtl/>
          <w:cs/>
          <w:lang w:val="ar_AE" w:bidi="ar_AE"/>
        </w:rPr>
      </w:r>
      <w:r>
        <w:rPr>
          <w:rtl/>
          <w:cs/>
          <w:lang w:val="ar_AE" w:bidi="ar_AE"/>
        </w:rPr>
        <w:t>ومن المهم أن نتذكر أن الرب يسوع يعطي أربعة أمثلة عن عدم دفاع تلاميذه عن أنفسهم. فيقول الرب يسوع إن تلاميذه ينبغي أن يتركوا شخصًا ما ليضربهم على الخدين. وتذكروا أن هذا كان في الغالب صادمًا للتلاميذ، وأنه في العادة كان من المتوقع أن يدافع المرء عن شرفه عندما يهينه شخص ما.</w:t>
      </w:r>
    </w:p>
    <w:p>
      <w:pPr>
        <w:bidi/>
      </w:pPr>
      <w:r>
        <w:rPr>
          <w:rtl/>
          <w:cs/>
          <w:lang w:val="ar_AE" w:bidi="ar_AE"/>
        </w:rPr>
      </w:r>
      <w:r>
        <w:rPr>
          <w:rtl/>
          <w:cs/>
          <w:lang w:val="ar_AE" w:bidi="ar_AE"/>
        </w:rPr>
        <w:t>ويقول الرب يسوع أيضًا إنه على تلاميذه أن يعطوا رداءهم وعباءاتهم بحرية عندما يقاضيهم شخص من أجل ثوبهم. تذكّروا أن العباءة ت مهمة لإبقاء الناس مستدفئين في الليل. ورغم أن الشخص الذي يقاضي التلميذ لم يكن جديرًا بالرداء، إلا أن الرب يسوع أراد من التلميذ أن يُظهر له محبته بأن يعطيه له أيضًا.</w:t>
      </w:r>
    </w:p>
    <w:p>
      <w:pPr>
        <w:bidi/>
      </w:pPr>
      <w:r>
        <w:rPr>
          <w:rtl/>
          <w:cs/>
          <w:lang w:val="ar_AE" w:bidi="ar_AE"/>
        </w:rPr>
      </w:r>
      <w:r>
        <w:rPr>
          <w:rtl/>
          <w:cs/>
          <w:lang w:val="ar_AE" w:bidi="ar_AE"/>
        </w:rPr>
        <w:t>تذكّروا أن اليهود لم يحبّوا الجنود الرومان الذين عاشوا في أرضهم. وتذكّروا أن اليهود كانوا مطالبين بحمل حمل لمسافة ميل واحد فقط، وأما الرب يسوع فأرادهم أن يذهبوا لمسافة ميلين! فكّروا كيف يمكنكم إظهار وصية الرب يسوع الصادمة هذه بواسطة رسم.</w:t>
      </w:r>
    </w:p>
    <w:p>
      <w:pPr>
        <w:bidi/>
      </w:pPr>
      <w:r>
        <w:rPr>
          <w:rtl/>
          <w:cs/>
          <w:lang w:val="ar_AE" w:bidi="ar_AE"/>
        </w:rPr>
      </w:r>
      <w:r>
        <w:rPr>
          <w:rtl/>
          <w:cs/>
          <w:lang w:val="ar_AE" w:bidi="ar_AE"/>
        </w:rPr>
        <w:t>ومن الجيد أن نتذكر أن العبارة الأخيرة التي يقولها الرب يسوع في هذا المشهد تتعلق بأشخاص يطلبون المال أو يطلبون أن يقترضوا شيئًا. وتذكّروا أن الرب يسوع لا يقول ما إذا كان الشخص الذي يطلب شيئًا يستحقه أم لا. تذكّروا أنه من غير الطبيعي أن نكون سخين في إعطاء المال أو إقراض شيء ما لشخص آخر دائمًا.</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الاول:</w:t>
      </w:r>
      <w:r>
        <w:rPr>
          <w:rtl/>
          <w:cs/>
          <w:lang w:val="ar_AE" w:bidi="ar_AE"/>
        </w:rPr>
        <w:t xml:space="preserve"> يُعلِّم يسوع تلاميذه عن القَسَم والنذور. يقول يسوع إنه ينبغي ألا يقسِم تلاميذه. ينبغي أن يقولوا فقط "نعم" أو "لا".</w:t>
      </w:r>
    </w:p>
    <w:p>
      <w:pPr>
        <w:bidi/>
      </w:pPr>
      <w:r>
        <w:rPr>
          <w:rtl/>
          <w:cs/>
          <w:lang w:val="ar_AE" w:bidi="ar_AE"/>
        </w:rPr>
      </w:r>
      <w:r>
        <w:rPr>
          <w:b/>
          <w:rtl/>
          <w:cs/>
          <w:lang w:val="ar_AE" w:bidi="ar_AE"/>
        </w:rPr>
        <w:t>المشهد الثاني:</w:t>
      </w:r>
      <w:r>
        <w:rPr>
          <w:rtl/>
          <w:cs/>
          <w:lang w:val="ar_AE" w:bidi="ar_AE"/>
        </w:rPr>
        <w:t xml:space="preserve"> يتحدَّث يسوع عن عدم مجازاة الشر بشر. يُعطي يسوع أربع أمثلة عن كيف ينبغي لتلاميذه ألا يقاوموا الشر.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تلاميذه</w:t>
      </w:r>
    </w:p>
    <w:p>
      <w:pPr>
        <w:pStyle w:val="ListBullet"/>
        <w:bidi/>
        <w:spacing w:line="240" w:lineRule="auto"/>
        <w:ind w:left="720"/>
      </w:pPr>
      <w:r>
        <w:rPr>
          <w:rtl/>
          <w:cs/>
          <w:lang w:val="ar_AE" w:bidi="ar_AE"/>
        </w:rPr>
      </w:r>
      <w:r>
        <w:rPr>
          <w:rtl/>
          <w:cs/>
          <w:lang w:val="ar_AE" w:bidi="ar_AE"/>
        </w:rPr>
        <w:t xml:space="preserve">شخص يفعل شَرًا لتلميذ (إهانات، دعاوى قضائية، إجبارهم على حمْل أمتعة) </w:t>
      </w:r>
    </w:p>
    <w:p>
      <w:pPr>
        <w:pStyle w:val="ListBullet"/>
        <w:bidi/>
        <w:spacing w:line="240" w:lineRule="auto"/>
        <w:ind w:left="720"/>
      </w:pPr>
      <w:r>
        <w:rPr>
          <w:rtl/>
          <w:cs/>
          <w:lang w:val="ar_AE" w:bidi="ar_AE"/>
        </w:rPr>
      </w:r>
      <w:r>
        <w:rPr>
          <w:rtl/>
          <w:cs/>
          <w:lang w:val="ar_AE" w:bidi="ar_AE"/>
        </w:rPr>
        <w:t>شخص يطلب شيئًا</w:t>
      </w:r>
    </w:p>
    <w:p>
      <w:pPr>
        <w:bidi/>
      </w:pPr>
      <w:r>
        <w:rPr>
          <w:rtl/>
          <w:cs/>
          <w:lang w:val="ar_AE" w:bidi="ar_AE"/>
        </w:rPr>
      </w:r>
      <w:r>
        <w:rPr>
          <w:rtl/>
          <w:cs/>
          <w:lang w:val="ar_AE" w:bidi="ar_AE"/>
        </w:rPr>
        <w:t>اطلُب من الفريق أن يُمثِّل القصة مرَّتَين. ينبغي أن يمثِّلوا القصة في 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انسيابية الحديث، موضوع الحَبكة، والتسلسل الزمني للقصة. انظروا إلى الأجزاء المهمة أو الصعبة من القصة أو المقطع كي تُمثِّلوا هذه الأجزاء ولا تتجاوزوا تمثيلها.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يجلس يسوع ويعلِّم تلاميذه. يظهر التلاميذ جالسين بالقُرب منه. يُذكِّر يسوع تلاميذه بالشرائع وهي أنَّ الناس ينبغي ألا يحنثوا أقسامهم لله. يقول يسوع إنه ينبغي ألا يقسم أحد بأي قَسَم.</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يقول إنه ينبغي ألا يقسِم تلاميذه أو يحلفوا بالسماء، لأنها عرش الله، كما يقول يسوع أيضًا أنَّ تلاميذه ينبغي ألا يقسموا بالأرض، لأنها موطئ قدَمي الله. يُعلِّم يسوع ألا يحلف أحد بأورشليم، لأنها مدينة الله، كما يقول ألا تحلف برأسك، لأن الله وحده هو المُتحكِّم في رأسك وكل شيء. لذا يُعلِّم يسوع إنه ينبغي لتلاميذه أن يقولوا "نعم" و"لا" وألا يضيفوا أي قَسَمٍ إلى كلامهم. يقول يسوع إنه إذا أضافوا أقسامًا أخرى، فإنها تأتي من إبليس.</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في المشهد الثاني، يُذكِّر يسوع التلاميذ بما يقوله العهد القديم عن مجازاة الشر. يقول إن شريعة العهد القديم تذكر أن تأخذ الشيء ذاته الذي أُخذ منك. إذا قلَع شخص ما عينك، اقلع عينه. إذا خلَع شخص ما أسنانك، اخلع أسنانه. يُخبرهم يسوع عن طريق جديد للحياة. يقول يسوع إنه إذا لطمك شخص ما على الخد الأيمن، فاَدِرْ وجهك حتى تدعه يلطمك على الخدّ الأيسر. كانت إهانة أنْ يُلطَم شخصًا هكذا. </w:t>
      </w:r>
    </w:p>
    <w:p>
      <w:pPr>
        <w:pStyle w:val="ListBullet"/>
        <w:bidi/>
        <w:spacing w:line="240" w:lineRule="auto"/>
        <w:ind w:left="720"/>
      </w:pPr>
      <w:r>
        <w:rPr>
          <w:rtl/>
          <w:cs/>
          <w:lang w:val="ar_AE" w:bidi="ar_AE"/>
        </w:rPr>
      </w:r>
      <w:r>
        <w:rPr>
          <w:rtl/>
          <w:cs/>
          <w:lang w:val="ar_AE" w:bidi="ar_AE"/>
        </w:rPr>
        <w:t>أوقفوا التمثيل. اسألوا المُمثِّل الذي يؤدي دور الشخص الذي لطَم التلميذ: "كيف تشعر؟"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 المثال التالي، يقول يسوع إنه لو أنَّ شخصًا يأخذك إلى القاضي كي يحصل على ثوبك، ينبغي أن تعطيه أيضًا رداءك. كان الرداء هو الثوب الخارجي، وعادة لم يكُن ممكنًا للناس أن يقاضوا شخصًا ما بسبب هذا لأنه كان يُبقي الناس دافئين في الليل.</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يقول يسوع إنه إذا أجبر جندي تلميذًا على أن يحمل أمتعة الجندي لمسافة مِيل، ينبغي أن يتطوَّع التلميذ بحمْل الأمتعة لمسافة ميلَين. أراد يسوع أن يفعل التلميذ أكثر مما تقتضيه الشريعة.</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وأخيرًا، يقول يسوع إنه ينبغي لتلاميذه أن يكونوا مستعدين لإعطاء المال لأي شخص يطلب منهم المال. ينبغي أن يكون تلاميذ يسوع مستعدين أيضًا لإقراض شيء ما لشخص عندما يطلب منهم الاقتراض.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الشخص الذي يطلب شيئًا: "كيف تشعر؟"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أيضًا، اسألوا الشخص الذي يؤدي دور يسوع: "كيف تشعر؟" قد تسمعون أقوالًا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الرب يسوع يُعلِّم تلاميذه عن القَسَم والنذور؛ القسم والنذور متشابهان. فيقول يسوع إنه ينبغي لتلاميذه ألا يصنعوا أي أقسام أو نذور. </w:t>
      </w:r>
      <w:r>
        <w:rPr>
          <w:b/>
          <w:rtl/>
          <w:cs/>
          <w:lang w:val="ar_AE" w:bidi="ar_AE"/>
        </w:rPr>
        <w:t>فالقسم</w:t>
      </w:r>
      <w:r>
        <w:rPr>
          <w:rtl/>
          <w:cs/>
          <w:lang w:val="ar_AE" w:bidi="ar_AE"/>
        </w:rPr>
        <w:t xml:space="preserve"> لدى أهل هذه الثقافة كان يعني أنهم سيوفون بكلمتهم، فمن يلقي القسك كان يقول ليعاقب الله مَن لا يوفي بكلمته. يُرجى الاطلاع على قاموس الكلمات الرئيسية للاستزادة من التعريف الكامل لمصطلح </w:t>
      </w:r>
      <w:r>
        <w:rPr>
          <w:b/>
          <w:rtl/>
          <w:cs/>
          <w:lang w:val="ar_AE" w:bidi="ar_AE"/>
        </w:rPr>
        <w:t>قَسَم</w:t>
      </w:r>
      <w:r>
        <w:rPr>
          <w:rtl/>
          <w:cs/>
          <w:lang w:val="ar_AE" w:bidi="ar_AE"/>
        </w:rPr>
        <w:t>.</w:t>
      </w:r>
    </w:p>
    <w:p>
      <w:pPr>
        <w:bidi/>
      </w:pPr>
      <w:r>
        <w:rPr>
          <w:rtl/>
          <w:cs/>
          <w:lang w:val="ar_AE" w:bidi="ar_AE"/>
        </w:rPr>
      </w:r>
      <w:r>
        <w:rPr>
          <w:rtl/>
          <w:cs/>
          <w:lang w:val="ar_AE" w:bidi="ar_AE"/>
        </w:rPr>
        <w:t xml:space="preserve">أما </w:t>
      </w:r>
      <w:r>
        <w:rPr>
          <w:b/>
          <w:rtl/>
          <w:cs/>
          <w:lang w:val="ar_AE" w:bidi="ar_AE"/>
        </w:rPr>
        <w:t>النذر</w:t>
      </w:r>
      <w:r>
        <w:rPr>
          <w:rtl/>
          <w:cs/>
          <w:lang w:val="ar_AE" w:bidi="ar_AE"/>
        </w:rPr>
        <w:t xml:space="preserve"> هو وعد رسمي يُقطع لله، عادة مقابل نيل بركة منه؛ فهو ليس مطلبًا لأمر ما، إنما إذا نُطق به، فيُعد مقدسًا مثل القَسَم؛ ويُحل المرء من نذره فور توفيته له. يُرجى الاطلاع على قاموس الكلمات الرئيسية للاستزادة من التعريف الكامل لمصطلح </w:t>
      </w:r>
      <w:r>
        <w:rPr>
          <w:b/>
          <w:rtl/>
          <w:cs/>
          <w:lang w:val="ar_AE" w:bidi="ar_AE"/>
        </w:rPr>
        <w:t>نذر</w:t>
      </w:r>
      <w:r>
        <w:rPr>
          <w:rtl/>
          <w:cs/>
          <w:lang w:val="ar_AE" w:bidi="ar_AE"/>
        </w:rPr>
        <w:t>.</w:t>
      </w:r>
    </w:p>
    <w:p>
      <w:pPr>
        <w:bidi/>
      </w:pPr>
      <w:r>
        <w:rPr>
          <w:rtl/>
          <w:cs/>
          <w:lang w:val="ar_AE" w:bidi="ar_AE"/>
        </w:rPr>
      </w:r>
      <w:r>
        <w:rPr>
          <w:rtl/>
          <w:cs/>
          <w:lang w:val="ar_AE" w:bidi="ar_AE"/>
        </w:rPr>
        <w:t xml:space="preserve">فقد أوصى الرب يسوع تلاميذه الا يحلفوا أو يلقوا نذورًا البتة؛ فنهاهم عن الحلفان بالسماء، لأنها كرسي الله. ويمكن أن تشير </w:t>
      </w:r>
      <w:r>
        <w:rPr>
          <w:b/>
          <w:rtl/>
          <w:cs/>
          <w:lang w:val="ar_AE" w:bidi="ar_AE"/>
        </w:rPr>
        <w:t>السموات</w:t>
      </w:r>
      <w:r>
        <w:rPr>
          <w:rtl/>
          <w:cs/>
          <w:lang w:val="ar_AE" w:bidi="ar_AE"/>
        </w:rPr>
        <w:t xml:space="preserve"> إلى السماء، أو إلى المكان الذي يسكن فيه الله وملائكته، وذلك حسب السياق. في هذا السياق، السماء هي المكان الذي يسكن فيه الله. يرجى الإبقاء على الترجمة عينها كما في المقاطع السابقة، والاطلاع على قاموس الكلمات الرئيسية للحصول على المعنى الكامل لمصطلح </w:t>
      </w:r>
      <w:r>
        <w:rPr>
          <w:b/>
          <w:rtl/>
          <w:cs/>
          <w:lang w:val="ar_AE" w:bidi="ar_AE"/>
        </w:rPr>
        <w:t>سماء/ملكوت</w:t>
      </w:r>
      <w:r>
        <w:rPr>
          <w:rtl/>
          <w:cs/>
          <w:lang w:val="ar_AE" w:bidi="ar_AE"/>
        </w:rPr>
        <w:t>.</w:t>
      </w:r>
    </w:p>
    <w:p>
      <w:pPr>
        <w:bidi/>
      </w:pPr>
      <w:r>
        <w:rPr>
          <w:rtl/>
          <w:cs/>
          <w:lang w:val="ar_AE" w:bidi="ar_AE"/>
        </w:rPr>
      </w:r>
      <w:r>
        <w:rPr>
          <w:rtl/>
          <w:cs/>
          <w:lang w:val="ar_AE" w:bidi="ar_AE"/>
        </w:rPr>
        <w:t xml:space="preserve">كما نهاهم عن الحلفان بالأرض، لأنها موطئ قدميه. موطئ القدم هو مكان يضع عليه الملك قدميه. ونهى عن الحلفان بأورشليم، لأنها مدينة الملك العظيم، أي الله. </w:t>
      </w:r>
      <w:r>
        <w:rPr>
          <w:b/>
          <w:rtl/>
          <w:cs/>
          <w:lang w:val="ar_AE" w:bidi="ar_AE"/>
        </w:rPr>
        <w:t>أورشليم</w:t>
      </w:r>
      <w:r>
        <w:rPr>
          <w:rtl/>
          <w:cs/>
          <w:lang w:val="ar_AE" w:bidi="ar_AE"/>
        </w:rPr>
        <w:t xml:space="preserve"> هو اسم العاصمة الدينية للشعب اليهودي. وكانت أقدس مواقع اليهود. يُرجى الاطلاع على قاموس الكلمات الرئيسية للاستزادة من التعريف الكامل لمصطلح </w:t>
      </w:r>
      <w:r>
        <w:rPr>
          <w:b/>
          <w:rtl/>
          <w:cs/>
          <w:lang w:val="ar_AE" w:bidi="ar_AE"/>
        </w:rPr>
        <w:t>أورشليم</w:t>
      </w:r>
      <w:r>
        <w:rPr>
          <w:rtl/>
          <w:cs/>
          <w:lang w:val="ar_AE" w:bidi="ar_AE"/>
        </w:rPr>
        <w:t>.</w:t>
      </w:r>
    </w:p>
    <w:p>
      <w:pPr>
        <w:bidi/>
      </w:pPr>
      <w:r>
        <w:rPr>
          <w:rtl/>
          <w:cs/>
          <w:lang w:val="ar_AE" w:bidi="ar_AE"/>
        </w:rPr>
      </w:r>
      <w:r>
        <w:rPr>
          <w:rtl/>
          <w:cs/>
          <w:lang w:val="ar_AE" w:bidi="ar_AE"/>
        </w:rPr>
        <w:t xml:space="preserve">كما نهى عن الحلفان بشعر الرأس، لأن المرء لا يستطيع تغيير لون شعر رأسه؛ فالله هو المتحكم في كل شيء. وأردف الرب يسوع قائلًا، أي مَن يزيد عن "نعم" و"لا" فما يقوله من الشرير، الذي هو </w:t>
      </w:r>
      <w:r>
        <w:rPr>
          <w:b/>
          <w:rtl/>
          <w:cs/>
          <w:lang w:val="ar_AE" w:bidi="ar_AE"/>
        </w:rPr>
        <w:t>الشيطان</w:t>
      </w:r>
      <w:r>
        <w:rPr>
          <w:rtl/>
          <w:cs/>
          <w:lang w:val="ar_AE" w:bidi="ar_AE"/>
        </w:rPr>
        <w:t xml:space="preserve">. يرجى الإبقاء على الترجمة عينها كما في المقاطع السابقة، والاطلاع على قاموس الكلمات الرئيسية للحصول على المعنى الكامل لمصطلح </w:t>
      </w:r>
      <w:r>
        <w:rPr>
          <w:b/>
          <w:rtl/>
          <w:cs/>
          <w:lang w:val="ar_AE" w:bidi="ar_AE"/>
        </w:rPr>
        <w:t>شيطان</w:t>
      </w:r>
      <w:r>
        <w:rPr>
          <w:rtl/>
          <w:cs/>
          <w:lang w:val="ar_AE" w:bidi="ar_AE"/>
        </w:rPr>
        <w:t>.</w:t>
      </w:r>
    </w:p>
    <w:p>
      <w:pPr>
        <w:bidi/>
      </w:pPr>
      <w:r>
        <w:rPr>
          <w:rtl/>
          <w:cs/>
          <w:lang w:val="ar_AE" w:bidi="ar_AE"/>
        </w:rPr>
      </w:r>
      <w:r>
        <w:rPr>
          <w:rtl/>
          <w:cs/>
          <w:lang w:val="ar_AE" w:bidi="ar_AE"/>
        </w:rPr>
        <w:t xml:space="preserve">كما علَّم الرب يسوع قائلًأ إنه إذا طلب أحد </w:t>
      </w:r>
      <w:r>
        <w:rPr>
          <w:b/>
          <w:rtl/>
          <w:cs/>
          <w:lang w:val="ar_AE" w:bidi="ar_AE"/>
        </w:rPr>
        <w:t>ثوبك</w:t>
      </w:r>
      <w:r>
        <w:rPr>
          <w:rtl/>
          <w:cs/>
          <w:lang w:val="ar_AE" w:bidi="ar_AE"/>
        </w:rPr>
        <w:t xml:space="preserve">، فلتعطه </w:t>
      </w:r>
      <w:r>
        <w:rPr>
          <w:b/>
          <w:rtl/>
          <w:cs/>
          <w:lang w:val="ar_AE" w:bidi="ar_AE"/>
        </w:rPr>
        <w:t>رداءك</w:t>
      </w:r>
      <w:r>
        <w:rPr>
          <w:rtl/>
          <w:cs/>
          <w:lang w:val="ar_AE" w:bidi="ar_AE"/>
        </w:rPr>
        <w:t xml:space="preserve"> أيضًا. </w:t>
      </w:r>
      <w:r>
        <w:rPr>
          <w:b/>
          <w:rtl/>
          <w:cs/>
          <w:lang w:val="ar_AE" w:bidi="ar_AE"/>
        </w:rPr>
        <w:t>الثوب</w:t>
      </w:r>
      <w:r>
        <w:rPr>
          <w:rtl/>
          <w:cs/>
          <w:lang w:val="ar_AE" w:bidi="ar_AE"/>
        </w:rPr>
        <w:t xml:space="preserve"> يرتديه كل من الرجال والنساء، فأقرب ترجمة له تكون قميص، فهو ثوب داخلي. برفع المرء دعواه ضد شخص آخر إلى القضاء، فهذا يعني أنه يقدم الشخص إلى القاضي ليحصل على المقابل حقه. أما </w:t>
      </w:r>
      <w:r>
        <w:rPr>
          <w:b/>
          <w:rtl/>
          <w:cs/>
          <w:lang w:val="ar_AE" w:bidi="ar_AE"/>
        </w:rPr>
        <w:t>الرداء</w:t>
      </w:r>
      <w:r>
        <w:rPr>
          <w:rtl/>
          <w:cs/>
          <w:lang w:val="ar_AE" w:bidi="ar_AE"/>
        </w:rPr>
        <w:t xml:space="preserve"> فكان ثوب خارجي قيَّم، وكان الناس يلبسونه مثل غطاء في الليل للتدفئة. فالعهد القديم كان يضع قوانين ضد أخذ رداء شخص ما منه لأن الناس كانوا بحاجة إلى أرديتهم للتدفئة في الليل،</w:t>
      </w:r>
    </w:p>
    <w:p>
      <w:pPr>
        <w:bidi/>
      </w:pPr>
      <w:r>
        <w:rPr>
          <w:rtl/>
          <w:cs/>
          <w:lang w:val="ar_AE" w:bidi="ar_AE"/>
        </w:rPr>
      </w:r>
      <w:r>
        <w:rPr>
          <w:rtl/>
          <w:cs/>
          <w:lang w:val="ar_AE" w:bidi="ar_AE"/>
        </w:rPr>
        <w:t>اعرضوا صور الرداء والثياب (القميص الداخلي) مرة أخرى إذا لزم الأمر.</w:t>
      </w:r>
    </w:p>
    <w:p>
      <w:pPr>
        <w:bidi/>
      </w:pPr>
      <w:r>
        <w:rPr>
          <w:rtl/>
          <w:cs/>
          <w:lang w:val="ar_AE" w:bidi="ar_AE"/>
        </w:rPr>
      </w:r>
      <w:r>
        <w:rPr>
          <w:rtl/>
          <w:cs/>
          <w:lang w:val="ar_AE" w:bidi="ar_AE"/>
        </w:rPr>
        <w:t>وأخيرًا، فإذا أجبرك جندي على حمل أمتعته ميلًا واحدًا، فتطوع بحمْل الأمتعة لمسافة ميلين. و</w:t>
      </w:r>
      <w:r>
        <w:rPr>
          <w:b/>
          <w:rtl/>
          <w:cs/>
          <w:lang w:val="ar_AE" w:bidi="ar_AE"/>
        </w:rPr>
        <w:t>الميل</w:t>
      </w:r>
      <w:r>
        <w:rPr>
          <w:rtl/>
          <w:cs/>
          <w:lang w:val="ar_AE" w:bidi="ar_AE"/>
        </w:rPr>
        <w:t xml:space="preserve"> الروماني كان يعادل كيلومتر ونصف تقريبًا. المسافة الفعلية ليست مهمة بمعنى القيام بأكثر مما تطلبه الشريعة.</w:t>
      </w:r>
    </w:p>
    <w:p>
      <w:pPr>
        <w:bidi/>
      </w:pPr>
      <w:r>
        <w:rPr>
          <w:rtl/>
          <w:cs/>
          <w:lang w:val="ar_AE" w:bidi="ar_AE"/>
        </w:rPr>
      </w:r>
      <w:r>
        <w:rPr>
          <w:rtl/>
          <w:cs/>
          <w:lang w:val="ar_AE" w:bidi="ar_AE"/>
        </w:rPr>
        <w:t>في فريق، توقّفوا وناقشوا كيف تترجمون المسافات في لغتكم. اذكروا أدق ترجمة لمسافة الميل في لغتكم. قد يُستَحسَن ترجمتها إلى "طول المسافة" بدلًا من ذلك، أو ضعف المسافة.</w:t>
      </w:r>
    </w:p>
    <w:p>
      <w:pPr>
        <w:bidi/>
      </w:pPr>
      <w:r>
        <w:rPr>
          <w:rtl/>
          <w:cs/>
          <w:lang w:val="ar_AE" w:bidi="ar_AE"/>
        </w:rPr>
      </w:r>
      <w:r>
        <w:rPr>
          <w:rtl/>
          <w:cs/>
          <w:lang w:val="ar_AE" w:bidi="ar_AE"/>
        </w:rPr>
        <w:t>اعرضوا صورة لجندي روماني مرة أخرى إذا لزم الأمر.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5:43–48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5: 43–48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في أكثر الترجمات المفهومة لكم.</w:t>
      </w:r>
    </w:p>
    <w:p>
      <w:pPr>
        <w:bidi/>
      </w:pPr>
      <w:r>
        <w:rPr>
          <w:rtl/>
          <w:cs/>
          <w:lang w:val="ar_AE" w:bidi="ar_AE"/>
        </w:rPr>
      </w:r>
      <w:r>
        <w:rPr>
          <w:rtl/>
          <w:cs/>
          <w:lang w:val="ar_AE" w:bidi="ar_AE"/>
        </w:rPr>
        <w:t>يجلس يسوع على جانب الجبل، ويعلّم تلاميذه أو أتباعه المقرّبين. وهناك جمع من الناس يستمعون أيضًا. يُعلّم يسوع التلاميذ كيف ينبغي أن يكونوا أكثر برًا من الفريسيين ومعلّمي الشريعة. ويقول إن توجه الشخص (حالة قلبه) أكثر أهمية من مجرد أفعاله الخارجية في طاعة الناموس. وقد تحدث يسوع عن القتل، والزنا، والطلاق، والحلفان ومقاومة الشر. والآن، ينهى هذا الجزء من التعليم بإخبار التلاميذ عن محبة أعدائهم.</w:t>
      </w:r>
    </w:p>
    <w:p>
      <w:pPr>
        <w:bidi/>
      </w:pPr>
      <w:r>
        <w:rPr>
          <w:rtl/>
          <w:cs/>
          <w:lang w:val="ar_AE" w:bidi="ar_AE"/>
        </w:rPr>
      </w:r>
      <w:r>
        <w:rPr>
          <w:rtl/>
          <w:cs/>
          <w:lang w:val="ar_AE" w:bidi="ar_AE"/>
        </w:rPr>
        <w:t>ويذكِّر يسوع تلاميذه بالوصية في ناموس موسى التي تقول أن تحب قريبك. كلمة "قريب" تعني شخص يعيش على مقربة، وهذا على الأرجح يعني اليهود الآخرين في هذا السياق. وكلمة "أن يحب" تعني أن يُظهِر لطفًا تجاه شخص ما. ثم يضيف يسوع أيضًا "وتبغض عدوك"، مع أن ناموس موسى لم يذكر هذا بشكل صريح. يتضمن ناموس موسى أن اليهود ينبغي أن "يحبوا أقرباءهم" وأن "يبغضوا أعداءهم" لأن كلمة "قريب" تعني اليهود الآخرين. وهذا يعني أن كل شخص ليس يهوديًا هو عدو على أي حال ويُستبعد تلقائيًا من أن يكون قريبًا. كان بعض معلّمي الشريعة في ذلك الوقت يعلّمون الناس أن يكرهوا أعداءهم، وكانت هذه فكرة شائعة.</w:t>
      </w:r>
    </w:p>
    <w:p>
      <w:pPr>
        <w:bidi/>
      </w:pPr>
      <w:r>
        <w:rPr>
          <w:rtl/>
          <w:cs/>
          <w:lang w:val="ar_AE" w:bidi="ar_AE"/>
        </w:rPr>
      </w:r>
      <w:r>
        <w:rPr>
          <w:rtl/>
          <w:cs/>
          <w:lang w:val="ar_AE" w:bidi="ar_AE"/>
        </w:rPr>
        <w:t>توقَّفوا وتحدَّثوا كفريق الترجمة عن مفهوم الأعداء في ثقافتكم. ما الذي يُعد فعله مقبولًا من الناحية الاجتماعية عندما يكون لك عدو؟ فكروا في موقفٍ في حياتكم أو في حياة شخص تعرفونه حيث كان هناك أعداء. ثم قوموا بوصف ما حدث وكيف عامل الأعداء بعضهم البعض.</w:t>
      </w:r>
    </w:p>
    <w:p>
      <w:pPr>
        <w:bidi/>
      </w:pPr>
      <w:r>
        <w:rPr>
          <w:rtl/>
          <w:cs/>
          <w:lang w:val="ar_AE" w:bidi="ar_AE"/>
        </w:rPr>
      </w:r>
      <w:r>
        <w:rPr>
          <w:rtl/>
          <w:cs/>
          <w:lang w:val="ar_AE" w:bidi="ar_AE"/>
        </w:rPr>
        <w:t>يخبر يسوع تلاميذه أنه ينبغي أن يعيشوا بطريقة جديدة. ويقول يسوع لهم أن يحبوا أعداءهم، أي أن تلاميذه ينبغي أن يُظهروا لطفًا تجاه الأشخاص الذين يعارضونهم أو يريدون أن يؤذونهم.</w:t>
      </w:r>
    </w:p>
    <w:p>
      <w:pPr>
        <w:bidi/>
      </w:pPr>
      <w:r>
        <w:rPr>
          <w:rtl/>
          <w:cs/>
          <w:lang w:val="ar_AE" w:bidi="ar_AE"/>
        </w:rPr>
      </w:r>
      <w:r>
        <w:rPr>
          <w:rtl/>
          <w:cs/>
          <w:lang w:val="ar_AE" w:bidi="ar_AE"/>
        </w:rPr>
        <w:t>وهذا هو المثال الأخير الذي يقدِّمه يسوع حول كيف ينبغي أن يكون تلاميذه أكثر برًا من الفريسيين ومعلّمي الشريعة. فيقول إن تلاميذه ينبغي أن يصلّوا من أجل الذين يضطهدونهم أو يريدون أن يؤذونهم ويسببون لهم المعاناة.</w:t>
      </w:r>
    </w:p>
    <w:p>
      <w:pPr>
        <w:bidi/>
      </w:pPr>
      <w:r>
        <w:rPr>
          <w:rtl/>
          <w:cs/>
          <w:lang w:val="ar_AE" w:bidi="ar_AE"/>
        </w:rPr>
      </w:r>
      <w:r>
        <w:rPr>
          <w:rtl/>
          <w:cs/>
          <w:lang w:val="ar_AE" w:bidi="ar_AE"/>
        </w:rPr>
        <w:t>ويقول يسوع إنه عندما يحب تلاميذه أعداءهم ويصلّون من أجلهم، فإنهم يُظهرون أنهم أبناء الله، أبيهم الذي في السماوات. فإن الله يُشرق شمسه على الأبرار والأشرار، كذلك فإن الله يُمطر على الأبرار والأشرار. والأبرار يريدون أن يفعلوا الخير. والله يفعل الخير مع الأشرار والأبرار، ويريد يسوع أن يكون تلاميذه مثل الله في كيفية فعلهم الخير مع جميع الناس، حتى أعدائهم.</w:t>
      </w:r>
    </w:p>
    <w:p>
      <w:pPr>
        <w:bidi/>
      </w:pPr>
      <w:r>
        <w:rPr>
          <w:rtl/>
          <w:cs/>
          <w:lang w:val="ar_AE" w:bidi="ar_AE"/>
        </w:rPr>
      </w:r>
      <w:r>
        <w:rPr>
          <w:rtl/>
          <w:cs/>
          <w:lang w:val="ar_AE" w:bidi="ar_AE"/>
        </w:rPr>
        <w:t>لاحقًا، يستخدم يسوع أربعة أسئلة ليُؤكد السبب الذي من أجله ينبغي لتلاميذه أن يُحبوا أعداءهم. أولًا، يسألهم يسوع إذا كانوا يحبون الذين يحبونهم فقط، فأى أجر أو عطية، سيمنحها الله لهم؟ وهو يقصد أن التلاميذ لا ينبغي أن يتوقعوا مكافأة على محبتهم للناس الذين يُحِبونهم. ويطرح يسوع سؤالًا آخر ليؤكد أنه حتى العشارون يحبّون الذين يحبّونهم. كان العشارون يعملون لدى الرومان، ويأخذون أموالًا زائدة من الشعب. ولم يُحب اليهود العشارين، بل كانوا يعتبرونهم نجسين من الناحية الدينية لأن العشارين كانوا يعملون مع الرومان. لذلك فإن يسوع يُظهر لتلاميذه أنه حتى الأشخاص غير المحبوبين في مجتمعهم يمكنهم أن يحبوا الذين يحبونهم. وكان يسوع يريد أن يكون تلاميذه مختلفين عن هذا.</w:t>
      </w:r>
    </w:p>
    <w:p>
      <w:pPr>
        <w:bidi/>
      </w:pPr>
      <w:r>
        <w:rPr>
          <w:rtl/>
          <w:cs/>
          <w:lang w:val="ar_AE" w:bidi="ar_AE"/>
        </w:rPr>
      </w:r>
      <w:r>
        <w:rPr>
          <w:rtl/>
          <w:cs/>
          <w:lang w:val="ar_AE" w:bidi="ar_AE"/>
        </w:rPr>
        <w:t>توقَّفوا وناقشوا كيف تنظر ثقافتكم إلى الذين يجمعون الضرائب. وتحدّثوا عن مجموعات من الناس في مجتمعكم والذين يُعتَبرون نجسين أو منبوذين بسبب ما يفعلونه. احكوا قصة عن وقت تفاعلتم فيه معهم.</w:t>
      </w:r>
    </w:p>
    <w:p>
      <w:pPr>
        <w:bidi/>
      </w:pPr>
      <w:r>
        <w:rPr>
          <w:rtl/>
          <w:cs/>
          <w:lang w:val="ar_AE" w:bidi="ar_AE"/>
        </w:rPr>
      </w:r>
      <w:r>
        <w:rPr>
          <w:rtl/>
          <w:cs/>
          <w:lang w:val="ar_AE" w:bidi="ar_AE"/>
        </w:rPr>
        <w:t>ثم يسألهم يسوع سؤالًا ليؤكد أنكم إذا سلمتم على إخوتكم فقط، فإنكم لا تفعلون شيئًا أفضل مما يفعله الآخرون. في الثقافة اليهودية، التحيّة كانت تعني الطلب من الله أن يجلب السلام أو يبارك الشخص الآخر. وكلمة "الإخوة" لا تعني فقط الإخوة بالدم، بل أيضًا أي شخص من المجموعة البشرية نفسها.</w:t>
      </w:r>
    </w:p>
    <w:p>
      <w:pPr>
        <w:bidi/>
      </w:pPr>
      <w:r>
        <w:rPr>
          <w:rtl/>
          <w:cs/>
          <w:lang w:val="ar_AE" w:bidi="ar_AE"/>
        </w:rPr>
      </w:r>
      <w:r>
        <w:rPr>
          <w:rtl/>
          <w:cs/>
          <w:lang w:val="ar_AE" w:bidi="ar_AE"/>
        </w:rPr>
        <w:t>وأخيرًا، يسأل يسوع سؤالًا ليؤكد أنه حتى الأمم، أو الوثنيين، يحبُّون أصدقاءهم ويظهرون اللطف لهم. كلمة "الأمم" تعني الذين ليسوا يهودًا. يُظهر "الوثنيون" أنهم لم يعبدوا الله ولم يعرفوا من هو الله. كان يسوع يريد أن يُظهر لتلاميذه أنه حتى الذين لم يعرفوا الله يعرفون كيف يحبون الذين يحبونهم.</w:t>
      </w:r>
    </w:p>
    <w:p>
      <w:pPr>
        <w:bidi/>
      </w:pPr>
      <w:r>
        <w:rPr>
          <w:rtl/>
          <w:cs/>
          <w:lang w:val="ar_AE" w:bidi="ar_AE"/>
        </w:rPr>
      </w:r>
      <w:r>
        <w:rPr>
          <w:rtl/>
          <w:cs/>
          <w:lang w:val="ar_AE" w:bidi="ar_AE"/>
        </w:rPr>
        <w:t>ويختتم يسوع هذا المقطع بتصريح مُختصر. هذا هو موجز لهذا المقطع والمقاطع السابقة التي تتحدث عن كيف أن التلاميذ يجب أن يكونوا أكثر برًا من الفريسيين ومعلّمي الشريعة. ويخبر يسوع التلاميذ أنه يجب أن يكونوا كاملين، كما أن أباهم الذي في السماوات هو كامل، أي أنه يريد منهم أن يكونوا أمناء وناضجين تمامًا وأن يتمموا جميع هذه الوصايا. لا يعطيهم يسوع المزيد من الوصايا ليتبعونها، لكنه يريدهم أن يروا قلب الله الذي وراء هذه الوصايا ويتعلموا كيف يعيشون في اهتمامهم بالناس بنفس نوع الالتزام الذي لدى الله نحوهم. إن يسوع يدعو الله أبيهم، أي أنه عندما يعيش التلاميذ بهذه الطريقة الجديدة، فإنهم يتصرفون كأبناء الله أبيهم الذي في السماوات.</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يأمر الرب يسوع تلاميذه أن يُحبوا أعداءهم ليُبينوا أنهم أبناء الله.</w:t>
      </w:r>
    </w:p>
    <w:p>
      <w:pPr>
        <w:bidi/>
      </w:pPr>
      <w:r>
        <w:rPr>
          <w:rtl/>
          <w:cs/>
          <w:lang w:val="ar_AE" w:bidi="ar_AE"/>
        </w:rPr>
      </w:r>
      <w:r>
        <w:rPr>
          <w:b/>
          <w:rtl/>
          <w:cs/>
          <w:lang w:val="ar_AE" w:bidi="ar_AE"/>
        </w:rPr>
        <w:t>المشهد الثاني:</w:t>
      </w:r>
      <w:r>
        <w:rPr>
          <w:rtl/>
          <w:cs/>
          <w:lang w:val="ar_AE" w:bidi="ar_AE"/>
        </w:rPr>
        <w:t xml:space="preserve"> يستخدم الرب يسوع أربع أسئلة ليُبين السبب الذي من أجله ينبغي لتلاميذه أن يُحبوا أعداءهم. ويختتم المشهد بتصريح مُختصر يُخبر التلاميذ بأن يكونوا كاملين، كما أن أباهم السماوي كامل.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تلاميذه والجمع</w:t>
      </w:r>
    </w:p>
    <w:p>
      <w:pPr>
        <w:pStyle w:val="ListBullet"/>
        <w:bidi/>
        <w:spacing w:line="240" w:lineRule="auto"/>
        <w:ind w:left="720"/>
      </w:pPr>
      <w:r>
        <w:rPr>
          <w:rtl/>
          <w:cs/>
          <w:lang w:val="ar_AE" w:bidi="ar_AE"/>
        </w:rPr>
      </w:r>
      <w:r>
        <w:rPr>
          <w:rtl/>
          <w:cs/>
          <w:lang w:val="ar_AE" w:bidi="ar_AE"/>
        </w:rPr>
        <w:t>جار</w:t>
      </w:r>
    </w:p>
    <w:p>
      <w:pPr>
        <w:pStyle w:val="ListBullet"/>
        <w:bidi/>
        <w:spacing w:line="240" w:lineRule="auto"/>
        <w:ind w:left="720"/>
      </w:pPr>
      <w:r>
        <w:rPr>
          <w:rtl/>
          <w:cs/>
          <w:lang w:val="ar_AE" w:bidi="ar_AE"/>
        </w:rPr>
      </w:r>
      <w:r>
        <w:rPr>
          <w:rtl/>
          <w:cs/>
          <w:lang w:val="ar_AE" w:bidi="ar_AE"/>
        </w:rPr>
        <w:t>عدو</w:t>
      </w:r>
    </w:p>
    <w:p>
      <w:pPr>
        <w:pStyle w:val="ListBullet"/>
        <w:bidi/>
        <w:spacing w:line="240" w:lineRule="auto"/>
        <w:ind w:left="720"/>
      </w:pPr>
      <w:r>
        <w:rPr>
          <w:rtl/>
          <w:cs/>
          <w:lang w:val="ar_AE" w:bidi="ar_AE"/>
        </w:rPr>
      </w:r>
      <w:r>
        <w:rPr>
          <w:rtl/>
          <w:cs/>
          <w:lang w:val="ar_AE" w:bidi="ar_AE"/>
        </w:rPr>
        <w:t>جابي الضرائب</w:t>
      </w:r>
    </w:p>
    <w:p>
      <w:pPr>
        <w:pStyle w:val="ListBullet"/>
        <w:bidi/>
        <w:spacing w:line="240" w:lineRule="auto"/>
        <w:ind w:left="720"/>
      </w:pPr>
      <w:r>
        <w:rPr>
          <w:rtl/>
          <w:cs/>
          <w:lang w:val="ar_AE" w:bidi="ar_AE"/>
        </w:rPr>
      </w:r>
      <w:r>
        <w:rPr>
          <w:rtl/>
          <w:cs/>
          <w:lang w:val="ar_AE" w:bidi="ar_AE"/>
        </w:rPr>
        <w:t>الأمم</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وسائل الإيضاح (أشياء يمكن تحريكها في المكان مثل الأحجار، والعصي ولعب الأطفال) لتجسيد القصة والأحداث فيها.</w:t>
      </w:r>
    </w:p>
    <w:p>
      <w:pPr>
        <w:bidi/>
      </w:pPr>
      <w:r>
        <w:rPr>
          <w:rtl/>
          <w:cs/>
          <w:lang w:val="ar_AE" w:bidi="ar_AE"/>
        </w:rPr>
      </w:r>
      <w:r>
        <w:rPr>
          <w:rtl/>
          <w:cs/>
          <w:lang w:val="ar_AE" w:bidi="ar_AE"/>
        </w:rPr>
        <w:t>من المهم أن نتذكر أن الرب يسوع كان لا يزال يُعلِّم تلاميذه على الجبل. لقد علّمهم أقوال مهمة عن الذين يباركهم الله، وكيف ينبغي أن يكون التلاميذ مختلفين عن الناس من حولهم. كما علّم عن الشريعة. هذا التعليم المُحدَّد عن محبة الأعداء يأتي في نهاية مقطع طويل يتحدث عن الطرق المختلفة التي ينبغي أن يزيد بها بر تلاميذ الرب يسوع عن الفريسيين ومعلّمي الشريعة.</w:t>
      </w:r>
    </w:p>
    <w:p>
      <w:pPr>
        <w:bidi/>
      </w:pPr>
      <w:r>
        <w:rPr>
          <w:rtl/>
          <w:cs/>
          <w:lang w:val="ar_AE" w:bidi="ar_AE"/>
        </w:rPr>
      </w:r>
      <w:r>
        <w:rPr>
          <w:rtl/>
          <w:cs/>
          <w:lang w:val="ar_AE" w:bidi="ar_AE"/>
        </w:rPr>
        <w:t>في المشهد الأول، من المهم أن نتذكر أن الرب يسوع اقتبس من شريعة العهد القديم عن محبة القريب، وأنه يُعطي تلاميذه الآن طريقة جديدة للعيش. كما يذكّر الرب يسوع التلاميذ أيضًا بالتعليم الشائع في ذلك الوقت بأن "يبغضوا أعداءهم". تذكّروا أن هذا لم يكن جزءًا من شريعة موسى، ولكن الكثير من المعلمين علموا الناس قائلين "تبغض عدوك".</w:t>
      </w:r>
    </w:p>
    <w:p>
      <w:pPr>
        <w:bidi/>
      </w:pPr>
      <w:r>
        <w:rPr>
          <w:rtl/>
          <w:cs/>
          <w:lang w:val="ar_AE" w:bidi="ar_AE"/>
        </w:rPr>
      </w:r>
      <w:r>
        <w:rPr>
          <w:rtl/>
          <w:cs/>
          <w:lang w:val="ar_AE" w:bidi="ar_AE"/>
        </w:rPr>
        <w:t>تذكروا أن الرب يسوع يريد من التلاميذ أن يُحبوا أعداءهم كما يحبون أقربائهم. ويقول الرب يسوع إن عليهم أن يُحبوا أعداءهم ويصلّون من أجلهم "فيكونوا أبناء الله". الكلمة المستخدمة في اللغة الأصلية لحرف العطف "الفاء" تعني أن الغرض من محبة الأعداء هو أن يُظهر التلاميذ أنهم يشبهون الله. تذكّروا جيدًا أن محبة الأعداء لا تجعل من الشخص ابنًا لله. بل يُظهر التلميذ الذي يحب أعداءه أنه قد أصبح مثل أبيه السماوي بالفعل. تذكروا أيضًا أن هذا كان في الغالب صادمًا للتلاميذ، عندما سمعوا أنهم بحاجة إلى محبة أعداءهم. تذكَّروا أن الرب يسوع قال إن الله يجعل الشمس تشرق على الأخيار والأشرار، ويمطر على الأبرار وغير الأبرار.</w:t>
      </w:r>
    </w:p>
    <w:p>
      <w:pPr>
        <w:bidi/>
      </w:pPr>
      <w:r>
        <w:rPr>
          <w:rtl/>
          <w:cs/>
          <w:lang w:val="ar_AE" w:bidi="ar_AE"/>
        </w:rPr>
      </w:r>
      <w:r>
        <w:rPr>
          <w:rtl/>
          <w:cs/>
          <w:lang w:val="ar_AE" w:bidi="ar_AE"/>
        </w:rPr>
        <w:t>يبدأ المشهد الثاني عندما يستخدم الرب يسوع كلمة "لأن" للإشارة إلى أنه سيعطى الأسباب وراء وجوب التلاميذ أن يحبوا أعداءهم. يستخدم الرب يسوع سؤالًا لكل من هذه الأسباب، وجميع الأسئلة تُبين أنه حتى الناس العاديين يحبون أصدقائهم وجيرانهم، ولكن يتطلب الأمر نوعًا خاصًا من الأشخاص لكي يحبوا من لا يحبونهم.</w:t>
      </w:r>
    </w:p>
    <w:p>
      <w:pPr>
        <w:bidi/>
      </w:pPr>
      <w:r>
        <w:rPr>
          <w:rtl/>
          <w:cs/>
          <w:lang w:val="ar_AE" w:bidi="ar_AE"/>
        </w:rPr>
      </w:r>
      <w:r>
        <w:rPr>
          <w:rtl/>
          <w:cs/>
          <w:lang w:val="ar_AE" w:bidi="ar_AE"/>
        </w:rPr>
        <w:t>السبب الأول الذي يقدمه الرب يسوع هو أن الله لن يُكافئ التلاميذ، إذا لم يُحِبوا أعداءهم. ثم يذكِّر الرب يسوع التلاميذ بأنه حتى جابي الضرائب يحبّون الذين يبادلونهم المحبة. تذكَّروا أن الرب يسوع اختار جابي الضرائب كمثال؛ لأنهم كانوا يُعتبرون فاسدين. يشدد الرب يسوع مرة أخرى على أن الشر أو الفاسدين لطفاء مع الذين يتصرفون بلطف تجاههم.</w:t>
      </w:r>
    </w:p>
    <w:p>
      <w:pPr>
        <w:bidi/>
      </w:pPr>
      <w:r>
        <w:rPr>
          <w:rtl/>
          <w:cs/>
          <w:lang w:val="ar_AE" w:bidi="ar_AE"/>
        </w:rPr>
      </w:r>
      <w:r>
        <w:rPr>
          <w:rtl/>
          <w:cs/>
          <w:lang w:val="ar_AE" w:bidi="ar_AE"/>
        </w:rPr>
        <w:t xml:space="preserve"> ثم يواصل الرب يسوع بقوله إنه إذا كان تلاميذه يسلمون فقط على أصدقائهم وجيرانهم ويباركونهم، فإن هذا هو نفس ما يفعله الناس العاديين. ويضيف الرب يسوع أنه حتى الأمم، أي الوثنيون غير المؤمنين، يسلمون على أصدقائهم ويباركونهم. كان الرب يسوع يريد من تلاميذه أن يكونوا مختلفين وأن يكون لديهم معيار أعلى من المحبة، لكل من الجيران والأعداء.</w:t>
      </w:r>
    </w:p>
    <w:p>
      <w:pPr>
        <w:bidi/>
      </w:pPr>
      <w:r>
        <w:rPr>
          <w:rtl/>
          <w:cs/>
          <w:lang w:val="ar_AE" w:bidi="ar_AE"/>
        </w:rPr>
      </w:r>
      <w:r>
        <w:rPr>
          <w:rtl/>
          <w:cs/>
          <w:lang w:val="ar_AE" w:bidi="ar_AE"/>
        </w:rPr>
        <w:t>من المهم أن نتذكر أن العبارة الأخيرة من هذا المقطع هي بيان مُختصر لمقطع التعليم بأكمله. يقول الرب يسوع إنه على التلاميذ أن يتذكروا كل التعليم الذي قاله، والمختص بأن يكونوا أبر من الفريسيين ومعلمي الشريعة. علّم الرب يسوع التلاميذ طريقة جديدة ليتبعوا بها شريعة موسى بشأن القتل، والزنا، والطلاق، والحلف، ورد الشر بشر، ومحبة الأعداء. والآن، يخبر الرب يسوع التلاميذ أنه بسبب كل هذا التعليم الجديد، ينبغي أن يكونوا كاملين بنفس طريقة كمال أبيهم السماوي.</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النص مرةً أخرى في أكثر الترجمات المفهومة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يوصي يسوع تلاميذه أن يُحبوا أعداءهم ليُظهِروا أنهم أبناء الله.</w:t>
      </w:r>
    </w:p>
    <w:p>
      <w:pPr>
        <w:bidi/>
      </w:pPr>
      <w:r>
        <w:rPr>
          <w:rtl/>
          <w:cs/>
          <w:lang w:val="ar_AE" w:bidi="ar_AE"/>
        </w:rPr>
      </w:r>
      <w:r>
        <w:rPr>
          <w:b/>
          <w:rtl/>
          <w:cs/>
          <w:lang w:val="ar_AE" w:bidi="ar_AE"/>
        </w:rPr>
        <w:t>المشهد الثاني:</w:t>
      </w:r>
      <w:r>
        <w:rPr>
          <w:rtl/>
          <w:cs/>
          <w:lang w:val="ar_AE" w:bidi="ar_AE"/>
        </w:rPr>
        <w:t xml:space="preserve"> يستخدم الرب يسوع أربع أسئلة ليُبين السبب الذي من أجله ينبغي لتلاميذه أن يُحبوا أعداءهم. ويختتم المشهد بتصريح مُختصر يُخبر فيه التلاميذ بأن يكونوا كاملين، لأن أباهم السماوي كامل.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تلاميذه (والجموع)</w:t>
      </w:r>
    </w:p>
    <w:p>
      <w:pPr>
        <w:pStyle w:val="ListBullet"/>
        <w:bidi/>
        <w:spacing w:line="240" w:lineRule="auto"/>
        <w:ind w:left="720"/>
      </w:pPr>
      <w:r>
        <w:rPr>
          <w:rtl/>
          <w:cs/>
          <w:lang w:val="ar_AE" w:bidi="ar_AE"/>
        </w:rPr>
      </w:r>
      <w:r>
        <w:rPr>
          <w:rtl/>
          <w:cs/>
          <w:lang w:val="ar_AE" w:bidi="ar_AE"/>
        </w:rPr>
        <w:t>عدوّ</w:t>
      </w:r>
    </w:p>
    <w:p>
      <w:pPr>
        <w:pStyle w:val="ListBullet"/>
        <w:bidi/>
        <w:spacing w:line="240" w:lineRule="auto"/>
        <w:ind w:left="720"/>
      </w:pPr>
      <w:r>
        <w:rPr>
          <w:rtl/>
          <w:cs/>
          <w:lang w:val="ar_AE" w:bidi="ar_AE"/>
        </w:rPr>
      </w:r>
      <w:r>
        <w:rPr>
          <w:rtl/>
          <w:cs/>
          <w:lang w:val="ar_AE" w:bidi="ar_AE"/>
        </w:rPr>
        <w:t>جابي الضرائب</w:t>
      </w:r>
    </w:p>
    <w:p>
      <w:pPr>
        <w:pStyle w:val="ListBullet"/>
        <w:bidi/>
        <w:spacing w:line="240" w:lineRule="auto"/>
        <w:ind w:left="720"/>
      </w:pPr>
      <w:r>
        <w:rPr>
          <w:rtl/>
          <w:cs/>
          <w:lang w:val="ar_AE" w:bidi="ar_AE"/>
        </w:rPr>
      </w:r>
      <w:r>
        <w:rPr>
          <w:rtl/>
          <w:cs/>
          <w:lang w:val="ar_AE" w:bidi="ar_AE"/>
        </w:rPr>
        <w:t>الأمم</w:t>
      </w:r>
    </w:p>
    <w:p>
      <w:pPr>
        <w:bidi/>
      </w:pPr>
      <w:r>
        <w:rPr>
          <w:rtl/>
          <w:cs/>
          <w:lang w:val="ar_AE" w:bidi="ar_AE"/>
        </w:rPr>
      </w:r>
      <w:r>
        <w:rPr>
          <w:rtl/>
          <w:cs/>
          <w:lang w:val="ar_AE" w:bidi="ar_AE"/>
        </w:rPr>
        <w:t>اطلُب من الفريق أن يُمثِّل القصة مرَّتَين. ينبغي أن يمثِّلوا القصة في 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انسيابية الحديث، موضوع الحَبكة، والتسلسل الزمني للقصة. انظروا إلى الأجزاء المهمة أو الصعبة من القصة أو المقطع كي تُمثِّلوا هذه الأجزاء ولا تتجاوزوا تمثيلها.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 xml:space="preserve">يجلس يسوع ويعلِّم تلاميذه. يظهر التلاميذ جالسين بالقُرب منه. يُذكِّر يسوع تلاميذه بالشرائع التي تنُّص على أنه ينبغي أن يحبوا قريبهم، ويقتبس أيضًا التعليم الشائع "سمعتم أنه قيل لكم ... وتُبغض عدوك". والآن، يُخبر يسوع التلاميذ أنه ينبغي لهم أن يحبوا أعداءهم ويصلّوا من أجل مُضطهديهم.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 المُمثِّلين الذين يؤدون دور التلاميذ: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يقول يسوع إن تلاميذه يُظهرون أنهم أبناء أبيهم الذي في السماوات عندما يُحبون أعداءهم، ثم يُخبر التلاميذ بأن الله يفعل الخير مع الأبرار والأشرار. يريد يسوع بهذا التعليم أن يكون تلاميذه مثل الله عندما يفعلون الخير لأعدائهم.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العدو: "كيف تشعر؟"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يُخبر يسوع التلاميذ أنهم إذا أحبُّوا فقط مَن يُحبونهم، يكونون مثل الناس العاديين، كما أنَّ الله لن يُكافئ أحدًا لأنه أحبَّ فقط مَن يُحبُّونه. يقول يسوع إنه حتى جُباة الضرائب يحبون فقط الذين يتودّدون إليهم. كان جُباة الضرائب يسرقون المال من الناس، فلم يُحبهم المجتمع.</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 المُمثِّلين الذي يؤدون دور جُباة الضرائب: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يقول يسوع أيضًا إنه حتى الأمم، أو غير المؤمنين الوثنيين، يُسلِّمون على إخوتهم، كما يُظهر يسوع للتلاميذ أنه حتى غير المؤمنين يعرفون كيف يكونون لطفاء مع الذين هُم مثلهم. لكنَّ يسوع يريد أن يكون تلاميذه مختلفين عن هذا.</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يسوع: "كيف تشعر؟"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أخيرًا، يختتم يسوع هذا المقطع التعليمي بإخبار التلاميذ بأنَّ عليهم أن يكونوا كاملين لأن أباهم السماوي كامل. يُريدهم يسوع أن يتذكَّروا كل الطرق الجديدة التي علَّمهم إياها في هذا المقطع بشأن اتِّباع الله.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 المُمثِّلين الذين يؤدون دور التلاميذ: "كيف تشعرون؟" قد تسمعون أقوالًا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أوصى الرب يسوع تلاميذه بأن يحبوا أعدائهم ويصلوا من أجل الذي يضطهدونهم؛</w:t>
      </w:r>
    </w:p>
    <w:p>
      <w:pPr>
        <w:bidi/>
      </w:pPr>
      <w:r>
        <w:rPr>
          <w:rtl/>
          <w:cs/>
          <w:lang w:val="ar_AE" w:bidi="ar_AE"/>
        </w:rPr>
      </w:r>
      <w:r>
        <w:rPr>
          <w:b/>
          <w:rtl/>
          <w:cs/>
          <w:lang w:val="ar_AE" w:bidi="ar_AE"/>
        </w:rPr>
        <w:t>فالاضطهاد</w:t>
      </w:r>
      <w:r>
        <w:rPr>
          <w:rtl/>
          <w:cs/>
          <w:lang w:val="ar_AE" w:bidi="ar_AE"/>
        </w:rPr>
        <w:t xml:space="preserve"> هو أذية الآخرين لشعب الله والإمعان في معاناتهم. يرجى الالتزام بالترجمة عينها كما في المقاطع السابقة. يُرجى الاطلاع على قاموس الكلمات الرئيسية للاستزادة من التعريف الكامل لمصطلح </w:t>
      </w:r>
      <w:r>
        <w:rPr>
          <w:rtl/>
          <w:cs/>
          <w:lang w:val="ar_AE" w:bidi="ar_AE"/>
        </w:rPr>
        <w:t>اضطهاد</w:t>
      </w:r>
      <w:r>
        <w:rPr>
          <w:rtl/>
          <w:cs/>
          <w:lang w:val="ar_AE" w:bidi="ar_AE"/>
        </w:rPr>
        <w:t>.</w:t>
      </w:r>
    </w:p>
    <w:p>
      <w:pPr>
        <w:bidi/>
      </w:pPr>
      <w:r>
        <w:rPr>
          <w:rtl/>
          <w:cs/>
          <w:lang w:val="ar_AE" w:bidi="ar_AE"/>
        </w:rPr>
      </w:r>
      <w:r>
        <w:rPr>
          <w:rtl/>
          <w:cs/>
          <w:lang w:val="ar_AE" w:bidi="ar_AE"/>
        </w:rPr>
        <w:t xml:space="preserve">فهو يقول إنهم إذا أحبوا أعدائهم فهذا سيظهر أنهم أبناء </w:t>
      </w:r>
      <w:r>
        <w:rPr>
          <w:b/>
          <w:rtl/>
          <w:cs/>
          <w:lang w:val="ar_AE" w:bidi="ar_AE"/>
        </w:rPr>
        <w:t>أبيهم الذي في السماوات</w:t>
      </w:r>
      <w:r>
        <w:rPr>
          <w:rtl/>
          <w:cs/>
          <w:lang w:val="ar_AE" w:bidi="ar_AE"/>
        </w:rPr>
        <w:t>، أي أن الله خلق شعبه ويهتم بهم مثل أب يعتني بأبنائه. إن الله هو أيضًا أب الرب يسوع، لذا تأكد من ترجمة "أبيك" لإظهار ذلك.</w:t>
      </w:r>
    </w:p>
    <w:p>
      <w:pPr>
        <w:bidi/>
      </w:pPr>
      <w:r>
        <w:rPr>
          <w:rtl/>
          <w:cs/>
          <w:lang w:val="ar_AE" w:bidi="ar_AE"/>
        </w:rPr>
      </w:r>
      <w:r>
        <w:rPr>
          <w:rtl/>
          <w:cs/>
          <w:lang w:val="ar_AE" w:bidi="ar_AE"/>
        </w:rPr>
        <w:t xml:space="preserve">ويمكن أن تشير </w:t>
      </w:r>
      <w:r>
        <w:rPr>
          <w:b/>
          <w:rtl/>
          <w:cs/>
          <w:lang w:val="ar_AE" w:bidi="ar_AE"/>
        </w:rPr>
        <w:t>السموات</w:t>
      </w:r>
      <w:r>
        <w:rPr>
          <w:rtl/>
          <w:cs/>
          <w:lang w:val="ar_AE" w:bidi="ar_AE"/>
        </w:rPr>
        <w:t xml:space="preserve"> إلى السماء، أو إلى المكان الذي يسكن فيه الله وملائكته، وذلك حسب السياق. في هذا السياق، السماء هي المكان الذي يسكن فيه الله؛ يرجى الإبقاء على الترجمة عينها كما في المقاطع السابقة، والاطلاع على قاموس الكلمات الرئيسية للحصول على المعنى الكامل لمصطلح </w:t>
      </w:r>
      <w:r>
        <w:rPr>
          <w:rtl/>
          <w:cs/>
          <w:lang w:val="ar_AE" w:bidi="ar_AE"/>
        </w:rPr>
        <w:t>سماء/ملكوت</w:t>
      </w:r>
      <w:r>
        <w:rPr>
          <w:rtl/>
          <w:cs/>
          <w:lang w:val="ar_AE" w:bidi="ar_AE"/>
        </w:rPr>
        <w:t>.</w:t>
      </w:r>
    </w:p>
    <w:p>
      <w:pPr>
        <w:bidi/>
      </w:pPr>
      <w:r>
        <w:rPr>
          <w:rtl/>
          <w:cs/>
          <w:lang w:val="ar_AE" w:bidi="ar_AE"/>
        </w:rPr>
      </w:r>
      <w:r>
        <w:rPr>
          <w:rtl/>
          <w:cs/>
          <w:lang w:val="ar_AE" w:bidi="ar_AE"/>
        </w:rPr>
        <w:t>ويكمل قائلًا إن الله هو الذي يُشرق بشمسه على الأخيار والأشرار. ففي اللغة الأصلية، يكرر الرب يسوع عبارتين متشابهتين بترتيب متعاكس، فهو يتحدث عن "الشر والخير" و"العدل والظلم" لأن ذلك صيغة شعرية في اللغة الأصلية، قد يكون من الأنسب استخدام الأسلوب الشعري في لغتكم، أو قد يكون من الأفضل أن تحفظ العبارات المتشابهة بنفس الترتيب.</w:t>
      </w:r>
    </w:p>
    <w:p>
      <w:pPr>
        <w:bidi/>
      </w:pPr>
      <w:r>
        <w:rPr>
          <w:rtl/>
          <w:cs/>
          <w:lang w:val="ar_AE" w:bidi="ar_AE"/>
        </w:rPr>
      </w:r>
      <w:r>
        <w:rPr>
          <w:rtl/>
          <w:cs/>
          <w:lang w:val="ar_AE" w:bidi="ar_AE"/>
        </w:rPr>
        <w:t xml:space="preserve">كما يكمل حديثه قائلًا، والله يرسل مطره على الأبرار والأشرار. </w:t>
      </w:r>
      <w:r>
        <w:rPr>
          <w:b/>
          <w:rtl/>
          <w:cs/>
          <w:lang w:val="ar_AE" w:bidi="ar_AE"/>
        </w:rPr>
        <w:t>فالأبرار</w:t>
      </w:r>
      <w:r>
        <w:rPr>
          <w:rtl/>
          <w:cs/>
          <w:lang w:val="ar_AE" w:bidi="ar_AE"/>
        </w:rPr>
        <w:t xml:space="preserve"> هم الذين يفعلون الصواب، يُرجى ترجمتها كما في المقاطع السابقة. يُرجى الاطلاع على قاموس الكلمات الرئيسية للاستزادة من التعريف الكامل لمصطلح </w:t>
      </w:r>
      <w:r>
        <w:rPr>
          <w:rtl/>
          <w:cs/>
          <w:lang w:val="ar_AE" w:bidi="ar_AE"/>
        </w:rPr>
        <w:t>بر/استقامة</w:t>
      </w:r>
      <w:r>
        <w:rPr>
          <w:rtl/>
          <w:cs/>
          <w:lang w:val="ar_AE" w:bidi="ar_AE"/>
        </w:rPr>
        <w:t>.</w:t>
      </w:r>
    </w:p>
    <w:p>
      <w:pPr>
        <w:bidi/>
      </w:pPr>
      <w:r>
        <w:rPr>
          <w:rtl/>
          <w:cs/>
          <w:lang w:val="ar_AE" w:bidi="ar_AE"/>
        </w:rPr>
      </w:r>
      <w:r>
        <w:rPr>
          <w:rtl/>
          <w:cs/>
          <w:lang w:val="ar_AE" w:bidi="ar_AE"/>
        </w:rPr>
        <w:t>ويطرح الرب يسوع عدة أسئلة لتأكيد أن الناس العاديين يحبون الذين يحبونهم، فهو لم ينتظر إجابة عن هذا السؤال؛ فهم يطرح أسئلة للتوضيح للتلاميذ لماذا عليهم محبة أعدائهم.</w:t>
      </w:r>
    </w:p>
    <w:p>
      <w:pPr>
        <w:bidi/>
      </w:pPr>
      <w:r>
        <w:rPr>
          <w:rtl/>
          <w:cs/>
          <w:lang w:val="ar_AE" w:bidi="ar_AE"/>
        </w:rPr>
      </w:r>
      <w:r>
        <w:rPr>
          <w:rtl/>
          <w:cs/>
          <w:lang w:val="ar_AE" w:bidi="ar_AE"/>
        </w:rPr>
        <w:t>توقَّفوا هنا وناقشوا كيف تصيغون هذا في لغتكم؛ أتفضلون طرح أسئلة هنا أم أنماط أطروحات أخرى؟</w:t>
      </w:r>
    </w:p>
    <w:p>
      <w:pPr>
        <w:bidi/>
      </w:pPr>
      <w:r>
        <w:rPr>
          <w:rtl/>
          <w:cs/>
          <w:lang w:val="ar_AE" w:bidi="ar_AE"/>
        </w:rPr>
      </w:r>
      <w:r>
        <w:rPr>
          <w:rtl/>
          <w:cs/>
          <w:lang w:val="ar_AE" w:bidi="ar_AE"/>
        </w:rPr>
        <w:t xml:space="preserve">سؤال واحد يطرحه الرب يسوع يُظهر أنه لا توجد مكافأة على محبة الذين يُحبونهم، </w:t>
      </w:r>
      <w:r>
        <w:rPr>
          <w:b/>
          <w:rtl/>
          <w:cs/>
          <w:lang w:val="ar_AE" w:bidi="ar_AE"/>
        </w:rPr>
        <w:t>فالمجازاة</w:t>
      </w:r>
      <w:r>
        <w:rPr>
          <w:rtl/>
          <w:cs/>
          <w:lang w:val="ar_AE" w:bidi="ar_AE"/>
        </w:rPr>
        <w:t xml:space="preserve"> هي جعالة من الله سيهبها لشعبه في الملكوت.</w:t>
      </w:r>
    </w:p>
    <w:p>
      <w:pPr>
        <w:bidi/>
      </w:pPr>
      <w:r>
        <w:rPr>
          <w:rtl/>
          <w:cs/>
          <w:lang w:val="ar_AE" w:bidi="ar_AE"/>
        </w:rPr>
      </w:r>
      <w:r>
        <w:rPr>
          <w:rtl/>
          <w:cs/>
          <w:lang w:val="ar_AE" w:bidi="ar_AE"/>
        </w:rPr>
        <w:t xml:space="preserve">سؤال آخر يطرحه الرب يسوع عن العشارين، فالرب يسوع يقول إنه حتى أقل الناس قبولًا، أي العشارين، كانوا يحبون الذين يحبونهم، </w:t>
      </w:r>
      <w:r>
        <w:rPr>
          <w:b/>
          <w:rtl/>
          <w:cs/>
          <w:lang w:val="ar_AE" w:bidi="ar_AE"/>
        </w:rPr>
        <w:t>العشارون</w:t>
      </w:r>
      <w:r>
        <w:rPr>
          <w:rtl/>
          <w:cs/>
          <w:lang w:val="ar_AE" w:bidi="ar_AE"/>
        </w:rPr>
        <w:t xml:space="preserve"> "جُباة الضرائب" كانوا يعملون لدى الرومان، لكن بلا أجر رسمي، ففي جبايتهم لأموال الضرائب كانوا يأخذون أموالًا زيادة من الناس، من ثم أضحوا أثرياء؛ لذا بغضهم اليهود لأنهم خونة يعلمون لحساب الرومان، ولأنهم لصوص لسرقتهم اليهود. كما كان اليهود يعدون العشارين نجسين لأنهم كانوا يعملون عن قرب مع الرومان الذين لم يكونوا يهود الديانة.</w:t>
      </w:r>
    </w:p>
    <w:p>
      <w:pPr>
        <w:bidi/>
      </w:pPr>
      <w:r>
        <w:rPr>
          <w:rtl/>
          <w:cs/>
          <w:lang w:val="ar_AE" w:bidi="ar_AE"/>
        </w:rPr>
      </w:r>
      <w:r>
        <w:rPr>
          <w:rtl/>
          <w:cs/>
          <w:lang w:val="ar_AE" w:bidi="ar_AE"/>
        </w:rPr>
        <w:t xml:space="preserve">كما يسأل الرب يسوع التلاميذ ما إذا كان </w:t>
      </w:r>
      <w:r>
        <w:rPr>
          <w:b/>
          <w:rtl/>
          <w:cs/>
          <w:lang w:val="ar_AE" w:bidi="ar_AE"/>
        </w:rPr>
        <w:t>الأمم</w:t>
      </w:r>
      <w:r>
        <w:rPr>
          <w:rtl/>
          <w:cs/>
          <w:lang w:val="ar_AE" w:bidi="ar_AE"/>
        </w:rPr>
        <w:t>، أو غير المؤمنين الوثنيين، سيحيون أولئك الذين ينتمون إلى جماعتهم. فاليهود لم يقدروا الأمم، لأن الأمم لم يكونوا جزءًا من عائلة الله في نظرهم، فاليهود تقليديًا كانوا ينظرون إلى الأمم على أنهم فُجَّار وأشرار، فمصطلح الأمم، غالباً ما يُشير إلى الرومان، في اللغة الأصلية، تُرجم كلمة "الأمم" إلى الوثنيين، أو الغرباء، أو "الذين لا يعرفون الله".</w:t>
      </w:r>
    </w:p>
    <w:p>
      <w:pPr>
        <w:bidi/>
      </w:pPr>
      <w:r>
        <w:rPr>
          <w:rtl/>
          <w:cs/>
          <w:lang w:val="ar_AE" w:bidi="ar_AE"/>
        </w:rPr>
      </w:r>
      <w:r>
        <w:rPr>
          <w:rtl/>
          <w:cs/>
          <w:lang w:val="ar_AE" w:bidi="ar_AE"/>
        </w:rPr>
        <w:t xml:space="preserve">فهو يؤكد أن حتى الأمم غير المؤمنين الذين لا يتبعون الله يحبون الذين يحبونهم، فهو يريد من التلاميذ أن يعيشوا بخلاف حياة الأمم، حافظ على اتساق ترجمة مصطلح رب/سيد في كل المقاطع، واطلع على قاموس الكلمات الرئيسية للمزيد من تعريف مصطلح </w:t>
      </w:r>
      <w:r>
        <w:rPr>
          <w:rtl/>
          <w:cs/>
          <w:lang w:val="ar_AE" w:bidi="ar_AE"/>
        </w:rPr>
        <w:t>أمم</w:t>
      </w:r>
      <w:r>
        <w:rPr>
          <w:rtl/>
          <w:cs/>
          <w:lang w:val="ar_AE" w:bidi="ar_AE"/>
        </w:rPr>
        <w:t>.</w:t>
      </w:r>
    </w:p>
    <w:p>
      <w:pPr>
        <w:bidi/>
      </w:pPr>
      <w:r>
        <w:rPr>
          <w:rtl/>
          <w:cs/>
          <w:lang w:val="ar_AE" w:bidi="ar_AE"/>
        </w:rPr>
      </w:r>
      <w:r>
        <w:rPr>
          <w:rtl/>
          <w:cs/>
          <w:lang w:val="ar_AE" w:bidi="ar_AE"/>
        </w:rPr>
        <w:t xml:space="preserve">وأخيرًا، يلخص الرب يسوع هذا التعليم بأكمله بإخبار تلاميذه أن يكونوا </w:t>
      </w:r>
      <w:r>
        <w:rPr>
          <w:b/>
          <w:rtl/>
          <w:cs/>
          <w:lang w:val="ar_AE" w:bidi="ar_AE"/>
        </w:rPr>
        <w:t>كاملين</w:t>
      </w:r>
      <w:r>
        <w:rPr>
          <w:rtl/>
          <w:cs/>
          <w:lang w:val="ar_AE" w:bidi="ar_AE"/>
        </w:rPr>
        <w:t xml:space="preserve"> كما أباهم السماوي </w:t>
      </w:r>
      <w:r>
        <w:rPr>
          <w:b/>
          <w:rtl/>
          <w:cs/>
          <w:lang w:val="ar_AE" w:bidi="ar_AE"/>
        </w:rPr>
        <w:t>كاملًا</w:t>
      </w:r>
      <w:r>
        <w:rPr>
          <w:rtl/>
          <w:cs/>
          <w:lang w:val="ar_AE" w:bidi="ar_AE"/>
        </w:rPr>
        <w:t>. في اللغة الأصلية، هذا يعني مكتمل أو بلا عيب أو ناضج. تعبير آخر لترجمة الكمال قد تعني "مكرس بالكامل لطرائق الله" أو "أمين تمامًا لله".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6: 1–8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في أكثر الترجمات المفهومة لكم.</w:t>
      </w:r>
    </w:p>
    <w:p>
      <w:pPr>
        <w:bidi/>
      </w:pPr>
      <w:r>
        <w:rPr>
          <w:rtl/>
          <w:cs/>
          <w:lang w:val="ar_AE" w:bidi="ar_AE"/>
        </w:rPr>
      </w:r>
      <w:r>
        <w:rPr>
          <w:rtl/>
          <w:cs/>
          <w:lang w:val="ar_AE" w:bidi="ar_AE"/>
        </w:rPr>
        <w:t>يجلس يسوع على جانب الجبل، ويُعَلِّم تلاميذه أو أتباعه المقرّبين. وهناك جمع من الناس يستمعون أيضًا. يُعلّم يسوع التلاميذ كيف ينبغي أن يكونوا أكثر برًا من الفريسيين ومعلّمي الشريعة. وقد تحدَّث يسوع عن القتل، والزنا، والطلاق، والحلفان ومقاومة الشر ومحبة الأعداء. الآن، يعلّم يسوع عن إعطاء المال للفقراء (الصدقة) وعن الصلاة.</w:t>
      </w:r>
    </w:p>
    <w:p>
      <w:pPr>
        <w:bidi/>
      </w:pPr>
      <w:r>
        <w:rPr>
          <w:rtl/>
          <w:cs/>
          <w:lang w:val="ar_AE" w:bidi="ar_AE"/>
        </w:rPr>
      </w:r>
      <w:r>
        <w:rPr>
          <w:rtl/>
          <w:cs/>
          <w:lang w:val="ar_AE" w:bidi="ar_AE"/>
        </w:rPr>
        <w:t>فيحذر يسوع التلاميذ أن عليهم أن يحترزوا من أن يصنعوا أعمال برهم لكي ينظرهم الناس الآخرون. "أعمال البِرّ" هي الأعمال الصالحة أو الصحيحة التي يفعلها الناس ليكرموا الله أو يعبدونه. والأنواع الثلاثة الرئيسية من الأعمال الصالحة التي يتحدث عنها يسوع هي إعطاء المال للفقراء أو المحتاجين، والصلاة والصوم. في هذه القصة، يعلِّم يسوع عن إعطاء المال للفقراء (الصدقة) وعن الصلاة. ويخبر يسوع تلاميذه أنهم إذا صنعوا أعمالًا صالحة فقط لكي يراهم الآخرين ويعجبوا بهم، فإن أباهم الذي في السماء لن يعطيهم مكافأة. فالمكافأة هي عطية من الله.</w:t>
      </w:r>
    </w:p>
    <w:p>
      <w:pPr>
        <w:bidi/>
      </w:pPr>
      <w:r>
        <w:rPr>
          <w:rtl/>
          <w:cs/>
          <w:lang w:val="ar_AE" w:bidi="ar_AE"/>
        </w:rPr>
      </w:r>
      <w:r>
        <w:rPr>
          <w:rtl/>
          <w:cs/>
          <w:lang w:val="ar_AE" w:bidi="ar_AE"/>
        </w:rPr>
        <w:t>فيقول يسوع إنه عندما يعطي تلاميذه مالًا للفقراء، فلا ينبغي لهم أن يصوتوا قدامهم بالبوق. يعتقد بعض الناس أن الناس كانوا يصوتون بالبوق بشكل حرفي خلال زمن يسوع ليعلنوا تقديم صدقة من المال للفقراء. والبوق هو آلة موسيقية تُصدر صوتًا عاليًا، ويمكن أن تُصنع من قرن الكبش. وكان اليهود يضربون البوق في الأيام الدينية المهمة، لذلك فمن المحتمل أنهم قد يضربون أيضًا البوق لجذب انتباه الناس. بينما يقول آخرون إن هذه استعارة تُظهر أن الناس لا ينبغي أن يريدوا جذب الانتباه عند إعطاءهم المال للفقراء.</w:t>
      </w:r>
    </w:p>
    <w:p>
      <w:pPr>
        <w:bidi/>
      </w:pPr>
      <w:r>
        <w:rPr>
          <w:rtl/>
          <w:cs/>
          <w:lang w:val="ar_AE" w:bidi="ar_AE"/>
        </w:rPr>
      </w:r>
      <w:r>
        <w:rPr>
          <w:rtl/>
          <w:cs/>
          <w:lang w:val="ar_AE" w:bidi="ar_AE"/>
        </w:rPr>
        <w:t xml:space="preserve">توقَّفوا واعرضوا صورة لبوق. </w:t>
      </w:r>
    </w:p>
    <w:p>
      <w:pPr>
        <w:bidi/>
      </w:pPr>
      <w:r>
        <w:rPr>
          <w:rtl/>
          <w:cs/>
          <w:lang w:val="ar_AE" w:bidi="ar_AE"/>
        </w:rPr>
      </w:r>
      <w:r>
        <w:rPr>
          <w:rtl/>
          <w:cs/>
          <w:lang w:val="ar_AE" w:bidi="ar_AE"/>
        </w:rPr>
        <w:t>أيضًا، توقفوا وناقشوا كيف يقوم الناس بجذب الانتباه إلى أنفسهم في ثقافتكم. وماذا يفعل الناس عندما يريدون أن يمدحهم الآخرين أو يكرمونهم أو يعجبون بهم؟</w:t>
      </w:r>
    </w:p>
    <w:p>
      <w:pPr>
        <w:bidi/>
      </w:pPr>
      <w:r>
        <w:rPr>
          <w:rtl/>
          <w:cs/>
          <w:lang w:val="ar_AE" w:bidi="ar_AE"/>
        </w:rPr>
      </w:r>
      <w:r>
        <w:rPr>
          <w:rtl/>
          <w:cs/>
          <w:lang w:val="ar_AE" w:bidi="ar_AE"/>
        </w:rPr>
        <w:t>قال يسوع إن "المرائين" يعطون المال للفقراء حتى يراهم الآخرون وهم يعطون المال. والمرائون هم أشخاص يدَّعون أنهم صالحون ويتبعون الله من الخارج، لكنهم من الداخل لا يريدون أن يُرضوا الله أو يهتمون بالمحتاجين. وهم يريدون فقط أن يكرمهم الآخرون ويمدحونهم ويعجبون بهم.</w:t>
      </w:r>
    </w:p>
    <w:p>
      <w:pPr>
        <w:bidi/>
      </w:pPr>
      <w:r>
        <w:rPr>
          <w:rtl/>
          <w:cs/>
          <w:lang w:val="ar_AE" w:bidi="ar_AE"/>
        </w:rPr>
      </w:r>
      <w:r>
        <w:rPr>
          <w:rtl/>
          <w:cs/>
          <w:lang w:val="ar_AE" w:bidi="ar_AE"/>
        </w:rPr>
        <w:t>توقَّفوا وناقشوا كفريق الترجمة بعض الأمثلة عن المرائين في ثقافتكم. ما الكلمات التي تستخدمونها في لغتكم للتحدث عن الأشخاص الذين يتصرفون بطريقة معينة من الخارج لكنهم من الداخل مختلفون؟ وكيف تنظر ثقافتكم إلى المرائين عمومًا؟</w:t>
      </w:r>
    </w:p>
    <w:p>
      <w:pPr>
        <w:bidi/>
      </w:pPr>
      <w:r>
        <w:rPr>
          <w:rtl/>
          <w:cs/>
          <w:lang w:val="ar_AE" w:bidi="ar_AE"/>
        </w:rPr>
      </w:r>
      <w:r>
        <w:rPr>
          <w:rtl/>
          <w:cs/>
          <w:lang w:val="ar_AE" w:bidi="ar_AE"/>
        </w:rPr>
        <w:t>يقول يسوع إن المرائين كانوا يطلبون الكرامة عندما يعطون المال في المَجامع وفي الشوارع. والمجامع كانت مبان يجتمع فيها اليهود للصلاة، وقراءة الكتب المُقدَّسة، والتعليم والعبادة. كان هناك هيكل واحد فقط، لكنه كان يوجد مجمع في كل مجتمع. وكلمة "الشوارع" تعني الأماكن العامة في المدينة.</w:t>
      </w:r>
    </w:p>
    <w:p>
      <w:pPr>
        <w:bidi/>
      </w:pPr>
      <w:r>
        <w:rPr>
          <w:rtl/>
          <w:cs/>
          <w:lang w:val="ar_AE" w:bidi="ar_AE"/>
        </w:rPr>
      </w:r>
      <w:r>
        <w:rPr>
          <w:rtl/>
          <w:cs/>
          <w:lang w:val="ar_AE" w:bidi="ar_AE"/>
        </w:rPr>
        <w:t xml:space="preserve">توقَّفوا واعرضوا صورة لمجمع. </w:t>
      </w:r>
    </w:p>
    <w:p>
      <w:pPr>
        <w:bidi/>
      </w:pPr>
      <w:r>
        <w:rPr>
          <w:rtl/>
          <w:cs/>
          <w:lang w:val="ar_AE" w:bidi="ar_AE"/>
        </w:rPr>
      </w:r>
      <w:r>
        <w:rPr>
          <w:rtl/>
          <w:cs/>
          <w:lang w:val="ar_AE" w:bidi="ar_AE"/>
        </w:rPr>
        <w:t>ثم يقول يسوع: "الحَقَّ أُقول لكم" ليؤكد ما سيقوله بعد ذلك. ويقول يسوع هذا عندما يريد من تلاميذه أن يستمعوا بانتباه لأن التعليم التالي مهم للغاية. ثم يخبرهم أن الناس يمدحون ويكرمون المرائين، لكن هذا سيكون فقط المكافأة التي سينالونها. فإن الله لن يكافئ المرائين لأنهم يعطون الفقراء علنًا.</w:t>
      </w:r>
    </w:p>
    <w:p>
      <w:pPr>
        <w:bidi/>
      </w:pPr>
      <w:r>
        <w:rPr>
          <w:rtl/>
          <w:cs/>
          <w:lang w:val="ar_AE" w:bidi="ar_AE"/>
        </w:rPr>
      </w:r>
      <w:r>
        <w:rPr>
          <w:rtl/>
          <w:cs/>
          <w:lang w:val="ar_AE" w:bidi="ar_AE"/>
        </w:rPr>
        <w:t xml:space="preserve">ثم يُخبر يسوع تلاميذه طريقة جديدة لتقديم المال للفقراء. ويقول إنه ينبغي للتلاميذ ألا يجعلوا يدهم اليسرى تعرف ما تفعله يدهم اليمنى. ولا يقصد يسوع أن إحدى اليدين لا تعرف بشكل حرفي ما تفعله اليد الأخرى. لكنها لغة خاصة تُظهر أن العطاء ينبغي أن يكون في الخفاء، أو أن لا يراه الناس. كما أن يسوع يقصد أن الأمر ينبغي أن يكون سرًا لدرجة أنه حتى أقرب أصدقائك لا يعرف أنك أعطيت المال للفقراء. وهو يقول إن تلاميذه عندما يعطون هكذا في الخفاء، فإن الله أبوهم سيكافئهم. فإن الله يرى جميع الأمور الصالحة والسيئة التي يفعلها الناس في الخفاء، وسيكافئ الله التلاميذ لأنهم يفعلون الصالحات. </w:t>
      </w:r>
    </w:p>
    <w:p>
      <w:pPr>
        <w:bidi/>
      </w:pPr>
      <w:r>
        <w:rPr>
          <w:rtl/>
          <w:cs/>
          <w:lang w:val="ar_AE" w:bidi="ar_AE"/>
        </w:rPr>
      </w:r>
      <w:r>
        <w:rPr>
          <w:rtl/>
          <w:cs/>
          <w:lang w:val="ar_AE" w:bidi="ar_AE"/>
        </w:rPr>
        <w:t>ثم يعلِّم يسوع عن كيف ينبغي لتلاميذه أن يصلّوا. وكلمة "صلاة" تعني التحدُّث إلى الله. فإن يسوع لا يريد من تلاميذه أن يصلّوا بطريقة حيث يراهم الآخرون ويكرمونهم. وهو يقول إن التلاميذ ينبغي ألا يكونوا مثل المرائين الذين يُصلون في المَجامع وفي زوايا الشوارع. ومرة أخرى، المرائون هم أشخاص يتصرفون كما لو أنهم يريدون أن يُرضوا الله، لكنهم فقط يريدون أن يراهم الآخرون وهم يصلون علنًا في المَجامع، أو أماكن العبادة، أو زوايا الشوارع، وهي الأماكن العامة حيث تتقاطع الشوارع.</w:t>
      </w:r>
    </w:p>
    <w:p>
      <w:pPr>
        <w:bidi/>
      </w:pPr>
      <w:r>
        <w:rPr>
          <w:rtl/>
          <w:cs/>
          <w:lang w:val="ar_AE" w:bidi="ar_AE"/>
        </w:rPr>
      </w:r>
      <w:r>
        <w:rPr>
          <w:rtl/>
          <w:cs/>
          <w:lang w:val="ar_AE" w:bidi="ar_AE"/>
        </w:rPr>
        <w:t>ثم يقول يسوع مرة أخرى: "الحَقَّ أُقول لكم" ليؤكد تصريحه التالي. وهو يقول إن هؤلاء المرائين الذين يصلون علنًا حتى يتمكن الآخرون من رؤيتهم قد تلقوا بالفعل المكافأة التي سيحصلون عليها على أية حال. فإن الله لن يكافئ المرائين لأنهم يصلُّون علنًا لجذب الانتباه. إن يسوع لا يقصد أن أي صلاة علنية خطأ. لكنه يعني أنه من الخطأ أن يصلّي الناس حتى يلاحظهم الآخرون.</w:t>
      </w:r>
    </w:p>
    <w:p>
      <w:pPr>
        <w:bidi/>
      </w:pPr>
      <w:r>
        <w:rPr>
          <w:rtl/>
          <w:cs/>
          <w:lang w:val="ar_AE" w:bidi="ar_AE"/>
        </w:rPr>
      </w:r>
      <w:r>
        <w:rPr>
          <w:rtl/>
          <w:cs/>
          <w:lang w:val="ar_AE" w:bidi="ar_AE"/>
        </w:rPr>
        <w:t>توقَّفوا وتحدثوا مع فريق الترجمة عن الصلاة في ثقافتكم. كيف تصلّون؟ كيف يصلّي الآخرون عادة؟ قوموا بوصف الصلاة العامة والصلاة الخاصة في ثقافتكم.</w:t>
      </w:r>
    </w:p>
    <w:p>
      <w:pPr>
        <w:bidi/>
      </w:pPr>
      <w:r>
        <w:rPr>
          <w:rtl/>
          <w:cs/>
          <w:lang w:val="ar_AE" w:bidi="ar_AE"/>
        </w:rPr>
      </w:r>
      <w:r>
        <w:rPr>
          <w:rtl/>
          <w:cs/>
          <w:lang w:val="ar_AE" w:bidi="ar_AE"/>
        </w:rPr>
        <w:t>ثم يُعلِّم يسوع تلاميذه طريقة جديدة للصلاة. فيخبرهم أن يدخلوا حجراتهم الداخلية (مخادعهم) في بيوتهم ويغلقوا الباب. في زمن يسوع، كانت هذه الغرفة على الأرجح مخزن صغير يمكن أن يُقفل. وربما كانت الغرفة الوحيدة التي يمكن أن تُقفل. وهو يقول إن الله أبوهم يرى ما يفعلونه في الخفاء، وهو ما يعني أيضًا أن الله وحده هو الذي ينظر إلى التلميذ في الغرفة السرية (المخدع).</w:t>
      </w:r>
    </w:p>
    <w:p>
      <w:pPr>
        <w:bidi/>
      </w:pPr>
      <w:r>
        <w:rPr>
          <w:rtl/>
          <w:cs/>
          <w:lang w:val="ar_AE" w:bidi="ar_AE"/>
        </w:rPr>
      </w:r>
      <w:r>
        <w:rPr>
          <w:rtl/>
          <w:cs/>
          <w:lang w:val="ar_AE" w:bidi="ar_AE"/>
        </w:rPr>
        <w:t>ثم طلب يسوع من التلاميذ ألا يقولوا كلمات عديمة المعنى (باطلة) وألا يكررو نفس الكلمات مرارًا مثل الأمم. الأمم هم الأشخاص الوثنيون الذين لم يعبدوا الله ولم يعرفوه. وكان الأمم يعتقدون أن آلهتهم ستستمع لهم وتُجيب صلواتهم إذا قالوا صلوات طويلة.</w:t>
      </w:r>
    </w:p>
    <w:p>
      <w:pPr>
        <w:bidi/>
      </w:pPr>
      <w:r>
        <w:rPr>
          <w:rtl/>
          <w:cs/>
          <w:lang w:val="ar_AE" w:bidi="ar_AE"/>
        </w:rPr>
      </w:r>
      <w:r>
        <w:rPr>
          <w:rtl/>
          <w:cs/>
          <w:lang w:val="ar_AE" w:bidi="ar_AE"/>
        </w:rPr>
        <w:t>فلم يرغب يسوع في أن يكون تلاميذه مثل الأمم في صلاتهم. ثم ذكَّرهم أن الله أبوهم يعلم ما كانوا يحتاجون إليه قبل أن يطلبوه منه.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يعلّم الرب يسوع تلاميذه عن إعطاء المال للفقراء أو المحتاجين.</w:t>
      </w:r>
    </w:p>
    <w:p>
      <w:pPr>
        <w:bidi/>
      </w:pPr>
      <w:r>
        <w:rPr>
          <w:rtl/>
          <w:cs/>
          <w:lang w:val="ar_AE" w:bidi="ar_AE"/>
        </w:rPr>
      </w:r>
      <w:r>
        <w:rPr>
          <w:b/>
          <w:rtl/>
          <w:cs/>
          <w:lang w:val="ar_AE" w:bidi="ar_AE"/>
        </w:rPr>
        <w:t>المشهد الثاني:</w:t>
      </w:r>
      <w:r>
        <w:rPr>
          <w:rtl/>
          <w:cs/>
          <w:lang w:val="ar_AE" w:bidi="ar_AE"/>
        </w:rPr>
        <w:t xml:space="preserve"> يُعلِّم الرب يسوع التلاميذ كيف يصلون لله.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تلاميذه والجموع</w:t>
      </w:r>
    </w:p>
    <w:p>
      <w:pPr>
        <w:pStyle w:val="ListBullet"/>
        <w:bidi/>
        <w:spacing w:line="240" w:lineRule="auto"/>
        <w:ind w:left="720"/>
      </w:pPr>
      <w:r>
        <w:rPr>
          <w:rtl/>
          <w:cs/>
          <w:lang w:val="ar_AE" w:bidi="ar_AE"/>
        </w:rPr>
      </w:r>
      <w:r>
        <w:rPr>
          <w:rtl/>
          <w:cs/>
          <w:lang w:val="ar_AE" w:bidi="ar_AE"/>
        </w:rPr>
        <w:t>أناسٌ فقراء</w:t>
      </w:r>
    </w:p>
    <w:p>
      <w:pPr>
        <w:pStyle w:val="ListBullet"/>
        <w:bidi/>
        <w:spacing w:line="240" w:lineRule="auto"/>
        <w:ind w:left="720"/>
      </w:pPr>
      <w:r>
        <w:rPr>
          <w:rtl/>
          <w:cs/>
          <w:lang w:val="ar_AE" w:bidi="ar_AE"/>
        </w:rPr>
      </w:r>
      <w:r>
        <w:rPr>
          <w:rtl/>
          <w:cs/>
          <w:lang w:val="ar_AE" w:bidi="ar_AE"/>
        </w:rPr>
        <w:t>المرائون</w:t>
      </w:r>
    </w:p>
    <w:p>
      <w:pPr>
        <w:pStyle w:val="ListBullet"/>
        <w:bidi/>
        <w:spacing w:line="240" w:lineRule="auto"/>
        <w:ind w:left="720"/>
      </w:pPr>
      <w:r>
        <w:rPr>
          <w:rtl/>
          <w:cs/>
          <w:lang w:val="ar_AE" w:bidi="ar_AE"/>
        </w:rPr>
      </w:r>
      <w:r>
        <w:rPr>
          <w:rtl/>
          <w:cs/>
          <w:lang w:val="ar_AE" w:bidi="ar_AE"/>
        </w:rPr>
        <w:t>آخرون يشاهدون</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 xml:space="preserve">الأمم/الوثنيون </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وسائل الإيضاح (أشياء يمكن تحريكها في المكان مثل الأحجار، والعصي ولعب الأطفال) لتجسيد القصة والأحداث فيها.</w:t>
      </w:r>
    </w:p>
    <w:p>
      <w:pPr>
        <w:bidi/>
      </w:pPr>
      <w:r>
        <w:rPr>
          <w:rtl/>
          <w:cs/>
          <w:lang w:val="ar_AE" w:bidi="ar_AE"/>
        </w:rPr>
      </w:r>
      <w:r>
        <w:rPr>
          <w:rtl/>
          <w:cs/>
          <w:lang w:val="ar_AE" w:bidi="ar_AE"/>
        </w:rPr>
        <w:t>من المهم أن نتذكر أن الرب يسوع كان لا يزال يُعلِّم تلاميذه على الجبل. علّمهم كيف يكونون أبر من الفريسيين ومعلمي الشريعة، والآن يبدأ جزءًا جديدًا من التعليم الذي يحذر فيه التلاميذ من القيام بأعمال بِرهم حتى يراهم الآخرون. أظهر الرب يسوع لتلاميذه أن الله يهتم بدوافعهم الكامنة وراء قيامهم بالأعمال الصالحة.</w:t>
      </w:r>
    </w:p>
    <w:p>
      <w:pPr>
        <w:bidi/>
      </w:pPr>
      <w:r>
        <w:rPr>
          <w:rtl/>
          <w:cs/>
          <w:lang w:val="ar_AE" w:bidi="ar_AE"/>
        </w:rPr>
      </w:r>
      <w:r>
        <w:rPr>
          <w:rtl/>
          <w:cs/>
          <w:lang w:val="ar_AE" w:bidi="ar_AE"/>
        </w:rPr>
        <w:t>في المشهد الأول، من المهم أن نتذكّر إنه عندما يبدأ الرب يسوع هذا التعليم الجديد، يعطى أولًا بيانًا مختصرًا عن جميع أنواع أعمال البر المختلفة. أوصى التلاميذ ألا يفعلوا أعمال برهم أمام الآخرين. ينبغي للتلاميذ أن يعملوا أعمالهم الصالحة من أجل الله وحده.</w:t>
      </w:r>
    </w:p>
    <w:p>
      <w:pPr>
        <w:bidi/>
      </w:pPr>
      <w:r>
        <w:rPr>
          <w:rtl/>
          <w:cs/>
          <w:lang w:val="ar_AE" w:bidi="ar_AE"/>
        </w:rPr>
      </w:r>
      <w:r>
        <w:rPr>
          <w:rtl/>
          <w:cs/>
          <w:lang w:val="ar_AE" w:bidi="ar_AE"/>
        </w:rPr>
        <w:t>يتكون التعليم التالي من ثلاثة أقسام. تختص الأقسام بالعطاء للفقراء، والصلاة لله، والصوم. سنناقش التعليم عن الصوم في القسم التالي. يستخدم الرب يسوع نفس الشكل لكل قسم من الأقسام الثلاث، كل مقطع يُبيّن طريقة أخرى ينبغي للتلاميذ أن يعملوا أعمالهم الصالحة بها من أجل الله وحده، وليس من أجل تمجيد الآخرين.</w:t>
      </w:r>
    </w:p>
    <w:p>
      <w:pPr>
        <w:bidi/>
      </w:pPr>
      <w:r>
        <w:rPr>
          <w:rtl/>
          <w:cs/>
          <w:lang w:val="ar_AE" w:bidi="ar_AE"/>
        </w:rPr>
      </w:r>
      <w:r>
        <w:rPr>
          <w:rtl/>
          <w:cs/>
          <w:lang w:val="ar_AE" w:bidi="ar_AE"/>
        </w:rPr>
        <w:t>في البداية، يأمر الرب يسوع التلاميذ أن يحترسوا من أن يكونوا مثل المرائين. لا يريد الرب يسوع من التلاميذ أن يجذبوا الانتباه إلى أنفسهم عندما يعطون المال للفقراء. فكروا كيف يمكنكم تصوير شخص ما يضرب بالبوق أو يلفت الانتباه إلى نفسه بطريقة أخرى. يشدد الرب يسوع على أن المرائين يحصلون على مكافأتهم بالكامل من الآخرين، وأن الله لن يجازيهم على لفتهم الانتباه إلى كرمهم.</w:t>
      </w:r>
    </w:p>
    <w:p>
      <w:pPr>
        <w:bidi/>
      </w:pPr>
      <w:r>
        <w:rPr>
          <w:rtl/>
          <w:cs/>
          <w:lang w:val="ar_AE" w:bidi="ar_AE"/>
        </w:rPr>
      </w:r>
      <w:r>
        <w:rPr>
          <w:rtl/>
          <w:cs/>
          <w:lang w:val="ar_AE" w:bidi="ar_AE"/>
        </w:rPr>
        <w:t>ثم يخبرهم الرب يسوع بالطريقة الصحيحة لإعطاء المال للفقراء. يقول الرب يسوع إن إعطائهم للمال ينبغي أن يكون في الخفاء، ولا ينبغي أن يعرف الآخرون به. وهو يخبر التلاميذ أن الله يعلم ما يحدث في الخفاء، وأنه سيكافئهم على إعطاء المال للفقراء في الخفاء.</w:t>
      </w:r>
    </w:p>
    <w:p>
      <w:pPr>
        <w:bidi/>
      </w:pPr>
      <w:r>
        <w:rPr>
          <w:rtl/>
          <w:cs/>
          <w:lang w:val="ar_AE" w:bidi="ar_AE"/>
        </w:rPr>
      </w:r>
      <w:r>
        <w:rPr>
          <w:rtl/>
          <w:cs/>
          <w:lang w:val="ar_AE" w:bidi="ar_AE"/>
        </w:rPr>
        <w:t>في المشهد الثاني، يتبع الرب يسوع نفس الصيغة التي في المشهد الأول. في البداية، يقول الرب يسوع للتلاميذ مرة أخرى ألا يكونوا مثل المرائين. لا يريد الرب يسوع من التلاميذ أن يصلّوا علنًا أمام الآخرين، حتى يراهم الآخرون. فكروا كيف يمكنكم تصوير شخص يصلّي ليلفت الانتباه إلى نفسه. يشدد الرب يسوع مرة أخرى على أن المرائين يحصلون على جميع المكافآت التي ينالونها من الآخرين. فلن يحصل المرائون على أي مكافأة من الله مقابل صلاتهم للفت الانتباه إلى أعمالهم الصالحة.</w:t>
      </w:r>
    </w:p>
    <w:p>
      <w:pPr>
        <w:bidi/>
      </w:pPr>
      <w:r>
        <w:rPr>
          <w:rtl/>
          <w:cs/>
          <w:lang w:val="ar_AE" w:bidi="ar_AE"/>
        </w:rPr>
      </w:r>
      <w:r>
        <w:rPr>
          <w:rtl/>
          <w:cs/>
          <w:lang w:val="ar_AE" w:bidi="ar_AE"/>
        </w:rPr>
        <w:t>بعد ذلك، يُعلِّم الرب يسوع التلاميذ الطريقة الصحيحة للصلاة إلى الله. يدعو الرب يسوع التلاميذ إلى الصلاة على انفراد، في غرفة مغلقة، حتى لا يتمكن الآخرون من رؤيتهم وهم يصلّون إلى الله. مرةً أخرى، يقول الرب يسوع إن الله يعلم ما يحدث في الخفاء. فالله سيكافئ التلاميذ على صلاتهم له في الخفاء.</w:t>
      </w:r>
    </w:p>
    <w:p>
      <w:pPr>
        <w:bidi/>
      </w:pPr>
      <w:r>
        <w:rPr>
          <w:rtl/>
          <w:cs/>
          <w:lang w:val="ar_AE" w:bidi="ar_AE"/>
        </w:rPr>
      </w:r>
      <w:r>
        <w:rPr>
          <w:rtl/>
          <w:cs/>
          <w:lang w:val="ar_AE" w:bidi="ar_AE"/>
        </w:rPr>
        <w:t>من المهم أن نعرف أن الجزء الأخير من المشهد الثاني هو تعليمات إضافية عن كيفية الصلاة لله. في البداية، يشرح الرب يسوع المزيد عن الطريقة الخاطئة للصلاة. فالرب يسوع يأمر التلاميذ ألا يصلّوا مثل الأمم. ثم يُذكر الرب يسوع التلاميذ ألا يكرروا الكلمات مرارًا وتكرارًا ويصلون لفترة طويلة دون التفكير فيما يقولون.</w:t>
      </w:r>
    </w:p>
    <w:p>
      <w:pPr>
        <w:bidi/>
      </w:pPr>
      <w:r>
        <w:rPr>
          <w:rtl/>
          <w:cs/>
          <w:lang w:val="ar_AE" w:bidi="ar_AE"/>
        </w:rPr>
      </w:r>
      <w:r>
        <w:rPr>
          <w:rtl/>
          <w:cs/>
          <w:lang w:val="ar_AE" w:bidi="ar_AE"/>
        </w:rPr>
        <w:t>ينهي الرب يسوع هذا المقطع الأخير بتذكير التلاميذ بأن الله يعلم بالفعل ما يصلّون من أجله. فالله يعلم احتياجاتهم مسبقًا قبل أن يطلب التلاميذ منه شيئًا. تذكّروا أن الرب يسوع يهتم بالدوافع الكامنة وراء الصلاة. يريد الرب يسوع من التلاميذ أن يصلّوا إلى الله دون لفت الانتباه إلى أنفسهم ودون أن يصلّوا كما يصلّي الأمم.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تلاميذه والجموع</w:t>
      </w:r>
    </w:p>
    <w:p>
      <w:pPr>
        <w:pStyle w:val="ListBullet"/>
        <w:bidi/>
        <w:spacing w:line="240" w:lineRule="auto"/>
        <w:ind w:left="720"/>
      </w:pPr>
      <w:r>
        <w:rPr>
          <w:rtl/>
          <w:cs/>
          <w:lang w:val="ar_AE" w:bidi="ar_AE"/>
        </w:rPr>
      </w:r>
      <w:r>
        <w:rPr>
          <w:rtl/>
          <w:cs/>
          <w:lang w:val="ar_AE" w:bidi="ar_AE"/>
        </w:rPr>
        <w:t xml:space="preserve">أناسٌ فقراء </w:t>
      </w:r>
    </w:p>
    <w:p>
      <w:pPr>
        <w:pStyle w:val="ListBullet"/>
        <w:bidi/>
        <w:spacing w:line="240" w:lineRule="auto"/>
        <w:ind w:left="720"/>
      </w:pPr>
      <w:r>
        <w:rPr>
          <w:rtl/>
          <w:cs/>
          <w:lang w:val="ar_AE" w:bidi="ar_AE"/>
        </w:rPr>
      </w:r>
      <w:r>
        <w:rPr>
          <w:rtl/>
          <w:cs/>
          <w:lang w:val="ar_AE" w:bidi="ar_AE"/>
        </w:rPr>
        <w:t xml:space="preserve">المرائون </w:t>
      </w:r>
    </w:p>
    <w:p>
      <w:pPr>
        <w:pStyle w:val="ListBullet"/>
        <w:bidi/>
        <w:spacing w:line="240" w:lineRule="auto"/>
        <w:ind w:left="720"/>
      </w:pPr>
      <w:r>
        <w:rPr>
          <w:rtl/>
          <w:cs/>
          <w:lang w:val="ar_AE" w:bidi="ar_AE"/>
        </w:rPr>
      </w:r>
      <w:r>
        <w:rPr>
          <w:rtl/>
          <w:cs/>
          <w:lang w:val="ar_AE" w:bidi="ar_AE"/>
        </w:rPr>
        <w:t xml:space="preserve">آخرون يشاهدون </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 xml:space="preserve">الأمم/الوثنيون </w:t>
      </w:r>
    </w:p>
    <w:p>
      <w:pPr>
        <w:bidi/>
      </w:pPr>
      <w:r>
        <w:rPr>
          <w:rtl/>
          <w:cs/>
          <w:lang w:val="ar_AE" w:bidi="ar_AE"/>
        </w:rPr>
      </w:r>
      <w:r>
        <w:rPr>
          <w:rtl/>
          <w:cs/>
          <w:lang w:val="ar_AE" w:bidi="ar_AE"/>
        </w:rPr>
        <w:t>اطلُب من الفريق أن يُمثِّل القصة مرَّتَين. ينبغي أن يمثِّلوا القصة في 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انسيابية الحديث، موضوع الحَبكة، والتسلسل الزمني للقصة. انظروا إلى الأجزاء المهمة أو الصعبة من القصة أو المقطع كي تُمثِّلوا هذه الأجزاء ولا تتجاوزوا تمثيلها.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في المشهد الأول، يجلس يسوع ويعلِّم تلاميذه. يظهر التلاميذ جالسين بالقُرب منه. يُخبر يسوع تلاميذه أنه ينبغي أن يحترزوا فلا يعملوا أعمالهم الصالحة أمام الآخرين كي ينظرهم الآخرون. ثم يقول يسوع إنَّ الله لن يكافئهم إنْ كان التلاميذ يريدون فقط جذب انتباه الآخرين إليهم ليروا كيف يعمل التلاميذ الصالحات.</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يُخبر يسوع التلاميذ أنهم عندما يعطون المال للفقراء، لا ينبغي أن يُعيروا الانتباه إلى أنفسهم كما يفعل المرائون، إذ أنَّ المُرائين يضربون في البوق ويُعلنون في المجمع وكذلك في الشوارع العامة ما قدَّموا من عطية. يقول يسوع إن الناس ينظرون أعمال المرائين، ويكرمونهم على إعطائهم المال، وهذه هي المكافأة الوحيدة التي سيحصل عليها المرائون، فإن الله لن يكافئ المرائين على إعطائهم المال بدافع استجداء مديح الآخرين.</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المُرائين: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يُعلِّم يسوع تلاميذه كيف ينبغي أن يعطوا الفقراء المال. يقول يسوع إنَّ الأمر يجب أن يكون في الخفاء، فلا ينبغي أن تعرف يديهم اليمنى ما تفعله اليُسرى. حتى أصدقائهم المُقرَّبين لا ينبغي أن يعرفوا أمر منحهم المال للفقراء. يقول يسوع إنَّ الله سيكافئ التلاميذ على كرمهم في الخفاء.</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الفقراء: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 المشهد الثاني، يُعلِّم يسوع التلاميذ كيف ينبغي أن يصلّوا إلى الله. يبدأ يسوع بالطريقة الخاطئة للصلاة إلى الله، فهو لا يريد أن يُصلي التلاميذ مثل المُرائين، فالمرائون يجذبون الانتباه إلى صلواتهم بأنْ يُصَلُّوا أمام الآخرين. مرة أخرى، يقول يسوع إن المكافأة الوحيدة التي سيحصل عليها المُرائون هي المديح من الآخرين. لن يُكافئ الله المُرائين على صلاتهم له، فقط لكي يراهم الآخرون يصلّون.</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المشاهدين: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بعد ذلك، يُعلِّم يسوع التلاميذ الطريقة الصحيحة للصلاة إلى الله. يقول يسوع إنه ينبغي أن تكون الصلاة في خصوصية وفي الخفاء، كما يقول إنه ينبغي للتلاميذ أن يصلّوا إلى الله على انفراد، وليس أمام الآخرين، فالله يرى ما يفعله الناس في الخفاء، وسيكافئ التلاميذ على صلاتهم في الخفاء.</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وأخيرًا، يقول يسوع إنه ينبغي للتلاميذ ألا يذكروا الكلمات عينها مرارًا وتكرارًا عند الصلاة، فيسوع لا يريد أن يصلّي التلاميذ باطلًا كما يفعل الأمم.</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 المُمثِّلين الذين يؤدون دور الأمم: "كيف تشعرون؟" قد تسمعون أقوالًا مثل: </w:t>
      </w:r>
    </w:p>
    <w:p>
      <w:pPr>
        <w:bidi/>
      </w:pPr>
      <w:r>
        <w:rPr>
          <w:rtl/>
          <w:cs/>
          <w:lang w:val="ar_AE" w:bidi="ar_AE"/>
        </w:rPr>
      </w:r>
      <w:r>
        <w:rPr>
          <w:rtl/>
          <w:cs/>
          <w:lang w:val="ar_AE" w:bidi="ar_AE"/>
        </w:rPr>
        <w:t xml:space="preserve">يقول يسوع إنَّ الله أباهم يعلم فعلًا ماذا يصلي التلاميذ قبل أن يقولوا ذلك.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الله: "كيف تشعر؟" قد تسمعون أقوالًا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ويوصي الرب يسوع التلاميذ بألا يصنعوا البر أمام الناس؛ أعمال البر هي </w:t>
      </w:r>
      <w:r>
        <w:rPr>
          <w:b/>
          <w:rtl/>
          <w:cs/>
          <w:lang w:val="ar_AE" w:bidi="ar_AE"/>
        </w:rPr>
        <w:t>الأعمال الصالحة</w:t>
      </w:r>
      <w:r>
        <w:rPr>
          <w:rtl/>
          <w:cs/>
          <w:lang w:val="ar_AE" w:bidi="ar_AE"/>
        </w:rPr>
        <w:t xml:space="preserve"> والصحيحة التي يريد الرب يسوع من تلاميذه أن يصنعوها؛ في هذه القصة، يعلم الرب يسوع بمثالين شائعين عن الأعمال الصالحة: التصدق للفقراء والصلاة إلى الله، يُرجى ترجمتها كما في المقاطع السابقة. يُرجى الاطلاع على قاموس الكلمات الرئيسية للاستزادة من التعريف الكامل لمصطلح </w:t>
      </w:r>
      <w:r>
        <w:rPr>
          <w:b/>
          <w:rtl/>
          <w:cs/>
          <w:lang w:val="ar_AE" w:bidi="ar_AE"/>
        </w:rPr>
        <w:t>بر/استقامة</w:t>
      </w:r>
      <w:r>
        <w:rPr>
          <w:rtl/>
          <w:cs/>
          <w:lang w:val="ar_AE" w:bidi="ar_AE"/>
        </w:rPr>
        <w:t>.</w:t>
      </w:r>
    </w:p>
    <w:p>
      <w:pPr>
        <w:bidi/>
      </w:pPr>
      <w:r>
        <w:rPr>
          <w:rtl/>
          <w:cs/>
          <w:lang w:val="ar_AE" w:bidi="ar_AE"/>
        </w:rPr>
      </w:r>
      <w:r>
        <w:rPr>
          <w:rtl/>
          <w:cs/>
          <w:lang w:val="ar_AE" w:bidi="ar_AE"/>
        </w:rPr>
        <w:t xml:space="preserve">فهو يقول إن الله لا يجازي الناس على الصلاح أمام الناس. </w:t>
      </w:r>
      <w:r>
        <w:rPr>
          <w:b/>
          <w:rtl/>
          <w:cs/>
          <w:lang w:val="ar_AE" w:bidi="ar_AE"/>
        </w:rPr>
        <w:t>والمجازاة</w:t>
      </w:r>
      <w:r>
        <w:rPr>
          <w:rtl/>
          <w:cs/>
          <w:lang w:val="ar_AE" w:bidi="ar_AE"/>
        </w:rPr>
        <w:t xml:space="preserve"> هي جعالة من الله سيهبها لشعبه في الملكوت.</w:t>
      </w:r>
    </w:p>
    <w:p>
      <w:pPr>
        <w:bidi/>
      </w:pPr>
      <w:r>
        <w:rPr>
          <w:rtl/>
          <w:cs/>
          <w:lang w:val="ar_AE" w:bidi="ar_AE"/>
        </w:rPr>
      </w:r>
      <w:r>
        <w:rPr>
          <w:rtl/>
          <w:cs/>
          <w:lang w:val="ar_AE" w:bidi="ar_AE"/>
        </w:rPr>
        <w:t>ويقول تحديدًا "</w:t>
      </w:r>
      <w:r>
        <w:rPr>
          <w:b/>
          <w:rtl/>
          <w:cs/>
          <w:lang w:val="ar_AE" w:bidi="ar_AE"/>
        </w:rPr>
        <w:t>أبيهم</w:t>
      </w:r>
      <w:r>
        <w:rPr>
          <w:rtl/>
          <w:cs/>
          <w:lang w:val="ar_AE" w:bidi="ar_AE"/>
        </w:rPr>
        <w:t xml:space="preserve"> الذي في السموات" أي الله خلق شعبه ويعتني بهم كما يعتني الأب بأبنائه. إن الله هو أيضًا أب الرب يسوع، لذا احرص على ترجمة "أبيك" لإظهار ذلك. ويمكن أن تشير </w:t>
      </w:r>
      <w:r>
        <w:rPr>
          <w:b/>
          <w:rtl/>
          <w:cs/>
          <w:lang w:val="ar_AE" w:bidi="ar_AE"/>
        </w:rPr>
        <w:t>السموات</w:t>
      </w:r>
      <w:r>
        <w:rPr>
          <w:rtl/>
          <w:cs/>
          <w:lang w:val="ar_AE" w:bidi="ar_AE"/>
        </w:rPr>
        <w:t xml:space="preserve"> إلى السماء، أو إلى المكان الذي يسكن فيه الله وملائكته، وذلك حسب السياق. في هذا السياق، السماء هي المكان الذي يسكن فيه الله3 يرجى الإبقاء على الترجمة عينها كما في المقاطع السابقة، والاطلاع على قاموس الكلمات الرئيسية للحصول على المعنى الكامل لمصطلح </w:t>
      </w:r>
      <w:r>
        <w:rPr>
          <w:b/>
          <w:rtl/>
          <w:cs/>
          <w:lang w:val="ar_AE" w:bidi="ar_AE"/>
        </w:rPr>
        <w:t>سماء/ملكوت</w:t>
      </w:r>
      <w:r>
        <w:rPr>
          <w:rtl/>
          <w:cs/>
          <w:lang w:val="ar_AE" w:bidi="ar_AE"/>
        </w:rPr>
        <w:t>.</w:t>
      </w:r>
    </w:p>
    <w:p>
      <w:pPr>
        <w:bidi/>
      </w:pPr>
      <w:r>
        <w:rPr>
          <w:rtl/>
          <w:cs/>
          <w:lang w:val="ar_AE" w:bidi="ar_AE"/>
        </w:rPr>
      </w:r>
      <w:r>
        <w:rPr>
          <w:rtl/>
          <w:cs/>
          <w:lang w:val="ar_AE" w:bidi="ar_AE"/>
        </w:rPr>
        <w:t xml:space="preserve">الرب يسوع لا يريد من تلاميذه أن يضربوا بالبوق عندما يعطون المال للفقراء؛. </w:t>
      </w:r>
      <w:r>
        <w:rPr>
          <w:b/>
          <w:rtl/>
          <w:cs/>
          <w:lang w:val="ar_AE" w:bidi="ar_AE"/>
        </w:rPr>
        <w:t>والبوق</w:t>
      </w:r>
      <w:r>
        <w:rPr>
          <w:rtl/>
          <w:cs/>
          <w:lang w:val="ar_AE" w:bidi="ar_AE"/>
        </w:rPr>
        <w:t xml:space="preserve"> هو آلة نفخ موسيقية يُضربها الناس لإصدار الموسيقى أو الإعلان عن شيء ما، وتُصنع من الفضة أو البرونز أو قرن الكبش؛ فالناس كانوا يضربون بالبوق ليصدروا صوتًا عاليًا، كان اليهود يستخدمونه في المعارك، والاحتفالات الدينية مثل الصوم أو الذبائح في الهيكل، والإعلان عن ملك جديد؛ فمن المحتمل أن اليهود كانوا يضربون بالبوق للإعلان عن تقديم عطايا كبيرة من المال إلى الفقراء، لكن الرب يسوع كان يستخدم البوق بتشبيه معي. فالرب يسوع لم يرد تلاميذه أن يُلفتوا الانتباه إلى إعطائهم المال للفقراء،</w:t>
      </w:r>
    </w:p>
    <w:p>
      <w:pPr>
        <w:bidi/>
      </w:pPr>
      <w:r>
        <w:rPr>
          <w:rtl/>
          <w:cs/>
          <w:lang w:val="ar_AE" w:bidi="ar_AE"/>
        </w:rPr>
      </w:r>
      <w:r>
        <w:rPr>
          <w:rtl/>
          <w:cs/>
          <w:lang w:val="ar_AE" w:bidi="ar_AE"/>
        </w:rPr>
        <w:t>توقّفوا واعرضوا صورة البوق مرة أخرى إذا لزم الأمر.</w:t>
      </w:r>
    </w:p>
    <w:p>
      <w:pPr>
        <w:bidi/>
      </w:pPr>
      <w:r>
        <w:rPr>
          <w:rtl/>
          <w:cs/>
          <w:lang w:val="ar_AE" w:bidi="ar_AE"/>
        </w:rPr>
      </w:r>
      <w:r>
        <w:rPr>
          <w:rtl/>
          <w:cs/>
          <w:lang w:val="ar_AE" w:bidi="ar_AE"/>
        </w:rPr>
        <w:t xml:space="preserve">وأردف قائلًا إن </w:t>
      </w:r>
      <w:r>
        <w:rPr>
          <w:b/>
          <w:rtl/>
          <w:cs/>
          <w:lang w:val="ar_AE" w:bidi="ar_AE"/>
        </w:rPr>
        <w:t>المرائين</w:t>
      </w:r>
      <w:r>
        <w:rPr>
          <w:rtl/>
          <w:cs/>
          <w:lang w:val="ar_AE" w:bidi="ar_AE"/>
        </w:rPr>
        <w:t xml:space="preserve"> يعلنون عن إعطائهم في العلن، إن كلمة "مُرائي" في اللغة الأصلية تعني ممثلًا على المسرح يتظاهر بغير شخصه. في هذا السياق، المرائي يعني شخص يتظاهر بالصلاح لكنه في داخله لا يحب الله. يُرجى الاطلاع على قاموس الكلمات الرئيسية للاستزادة من التعريف الكامل لمصطلح </w:t>
      </w:r>
      <w:r>
        <w:rPr>
          <w:b/>
          <w:rtl/>
          <w:cs/>
          <w:lang w:val="ar_AE" w:bidi="ar_AE"/>
        </w:rPr>
        <w:t>مُرائي/منافق</w:t>
      </w:r>
      <w:r>
        <w:rPr>
          <w:rtl/>
          <w:cs/>
          <w:lang w:val="ar_AE" w:bidi="ar_AE"/>
        </w:rPr>
        <w:t>.</w:t>
      </w:r>
    </w:p>
    <w:p>
      <w:pPr>
        <w:bidi/>
      </w:pPr>
      <w:r>
        <w:rPr>
          <w:rtl/>
          <w:cs/>
          <w:lang w:val="ar_AE" w:bidi="ar_AE"/>
        </w:rPr>
      </w:r>
      <w:r>
        <w:rPr>
          <w:rtl/>
          <w:cs/>
          <w:lang w:val="ar_AE" w:bidi="ar_AE"/>
        </w:rPr>
        <w:t xml:space="preserve">فالمرائون يريدون أن يروهم الناس وهم يعطون المال في المجامع أو في الشارع. كانت </w:t>
      </w:r>
      <w:r>
        <w:rPr>
          <w:b/>
          <w:rtl/>
          <w:cs/>
          <w:lang w:val="ar_AE" w:bidi="ar_AE"/>
        </w:rPr>
        <w:t>المجامع</w:t>
      </w:r>
      <w:r>
        <w:rPr>
          <w:rtl/>
          <w:cs/>
          <w:lang w:val="ar_AE" w:bidi="ar_AE"/>
        </w:rPr>
        <w:t xml:space="preserve"> هي أماكن العبادة اليهودية حيث كان الناس يجتمعون في القرى بدلًا من العبادة في الهيكل الرئيسي في أورشليم. يُرجى الحفاظ على اتساق ترجمة مصطلح مجمع ووحدته في كل المقاطع. يُرجى الاطلاع على قاموس الكلمات الرئيسية للاستزادة من التعريف الكامل لمصطلح </w:t>
      </w:r>
      <w:r>
        <w:rPr>
          <w:b/>
          <w:rtl/>
          <w:cs/>
          <w:lang w:val="ar_AE" w:bidi="ar_AE"/>
        </w:rPr>
        <w:t>مجمع</w:t>
      </w:r>
      <w:r>
        <w:rPr>
          <w:rtl/>
          <w:cs/>
          <w:lang w:val="ar_AE" w:bidi="ar_AE"/>
        </w:rPr>
        <w:t>.</w:t>
      </w:r>
    </w:p>
    <w:p>
      <w:pPr>
        <w:bidi/>
      </w:pPr>
      <w:r>
        <w:rPr>
          <w:rtl/>
          <w:cs/>
          <w:lang w:val="ar_AE" w:bidi="ar_AE"/>
        </w:rPr>
      </w:r>
      <w:r>
        <w:rPr>
          <w:rtl/>
          <w:cs/>
          <w:lang w:val="ar_AE" w:bidi="ar_AE"/>
        </w:rPr>
        <w:t>توقّفوا واعرضوا صورة المجمع مرة أخرى إذا لزم الأمر.</w:t>
      </w:r>
    </w:p>
    <w:p>
      <w:pPr>
        <w:bidi/>
      </w:pPr>
      <w:r>
        <w:rPr>
          <w:rtl/>
          <w:cs/>
          <w:lang w:val="ar_AE" w:bidi="ar_AE"/>
        </w:rPr>
      </w:r>
      <w:r>
        <w:rPr>
          <w:rtl/>
          <w:cs/>
          <w:lang w:val="ar_AE" w:bidi="ar_AE"/>
        </w:rPr>
        <w:t>فالرب يسوع يقول "الحق أقول لكم" للشتديد على التعليم التالي عن كيف يعطي التلاميذ للفقراء؛ فيُعلِّم بإن الله سيجازي التلاميذ الذين يعطون الفقراء في الخفاء؛</w:t>
      </w:r>
    </w:p>
    <w:p>
      <w:pPr>
        <w:bidi/>
      </w:pPr>
      <w:r>
        <w:rPr>
          <w:rtl/>
          <w:cs/>
          <w:lang w:val="ar_AE" w:bidi="ar_AE"/>
        </w:rPr>
      </w:r>
      <w:r>
        <w:rPr>
          <w:rtl/>
          <w:cs/>
          <w:lang w:val="ar_AE" w:bidi="ar_AE"/>
        </w:rPr>
        <w:t>توقَّفوا وتحدثوا مع فريق الترجمة عن كيفية التشديد اللغوي في أدبكم. ما الكلمات التي تستخدمونها لتشددوا على شيء مهم للغاية؟</w:t>
      </w:r>
    </w:p>
    <w:p>
      <w:pPr>
        <w:bidi/>
      </w:pPr>
      <w:r>
        <w:rPr>
          <w:rtl/>
          <w:cs/>
          <w:lang w:val="ar_AE" w:bidi="ar_AE"/>
        </w:rPr>
      </w:r>
      <w:r>
        <w:rPr>
          <w:rtl/>
          <w:cs/>
          <w:lang w:val="ar_AE" w:bidi="ar_AE"/>
        </w:rPr>
        <w:t xml:space="preserve">كما يعلم الرب يسوع تلاميذه كيف يصلون. الصلاة تعني التحدث مع الله. حافظ على اتساق ترجمة مصطلح </w:t>
      </w:r>
      <w:r>
        <w:rPr>
          <w:b/>
          <w:rtl/>
          <w:cs/>
          <w:lang w:val="ar_AE" w:bidi="ar_AE"/>
        </w:rPr>
        <w:t>صلاة</w:t>
      </w:r>
      <w:r>
        <w:rPr>
          <w:rtl/>
          <w:cs/>
          <w:lang w:val="ar_AE" w:bidi="ar_AE"/>
        </w:rPr>
        <w:t xml:space="preserve"> في كل المقاطع، واطلع على قاموس الكلمات الرئيسية للمزيد من تعريف مصطلح </w:t>
      </w:r>
      <w:r>
        <w:rPr>
          <w:b/>
          <w:rtl/>
          <w:cs/>
          <w:lang w:val="ar_AE" w:bidi="ar_AE"/>
        </w:rPr>
        <w:t>صلاة</w:t>
      </w:r>
      <w:r>
        <w:rPr>
          <w:rtl/>
          <w:cs/>
          <w:lang w:val="ar_AE" w:bidi="ar_AE"/>
        </w:rPr>
        <w:t>.</w:t>
      </w:r>
    </w:p>
    <w:p>
      <w:pPr>
        <w:bidi/>
      </w:pPr>
      <w:r>
        <w:rPr>
          <w:rtl/>
          <w:cs/>
          <w:lang w:val="ar_AE" w:bidi="ar_AE"/>
        </w:rPr>
      </w:r>
      <w:r>
        <w:rPr>
          <w:rtl/>
          <w:cs/>
          <w:lang w:val="ar_AE" w:bidi="ar_AE"/>
        </w:rPr>
        <w:t xml:space="preserve">فهو لا يريد من تلاميذه أن يصلوا مثل </w:t>
      </w:r>
      <w:r>
        <w:rPr>
          <w:b/>
          <w:rtl/>
          <w:cs/>
          <w:lang w:val="ar_AE" w:bidi="ar_AE"/>
        </w:rPr>
        <w:t>الأمم</w:t>
      </w:r>
      <w:r>
        <w:rPr>
          <w:rtl/>
          <w:cs/>
          <w:lang w:val="ar_AE" w:bidi="ar_AE"/>
        </w:rPr>
        <w:t xml:space="preserve"> الوثنية الذين لا يتبعون الله؛ فالأمم كانت تكرر كلامها في صلاتها؛ يعتقد البعض أن هذا يعني أن الأمم كانوا يقولون العديد من الأسماء لآلهتهم للتأكد من أنهم قالوا الأسماء الصحيحة لله. حافظ على اتساق ترجمة مصطلح رب/سيد في كل المقاطع، واطلع على قاموس الكلمات الرئيسية للمزيد من تعريف مصطلح </w:t>
      </w:r>
      <w:r>
        <w:rPr>
          <w:b/>
          <w:rtl/>
          <w:cs/>
          <w:lang w:val="ar_AE" w:bidi="ar_AE"/>
        </w:rPr>
        <w:t>أمم</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6:9–18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6: 9–18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في أكثر الترجمات المفهومة لكم.</w:t>
      </w:r>
    </w:p>
    <w:p>
      <w:pPr>
        <w:bidi/>
      </w:pPr>
      <w:r>
        <w:rPr>
          <w:rtl/>
          <w:cs/>
          <w:lang w:val="ar_AE" w:bidi="ar_AE"/>
        </w:rPr>
      </w:r>
      <w:r>
        <w:rPr>
          <w:rtl/>
          <w:cs/>
          <w:lang w:val="ar_AE" w:bidi="ar_AE"/>
        </w:rPr>
        <w:t>يجلس يسوع على جانب الجبل، ويعلّم تلاميذه أو أتباعه المقرّبين. وهناك جمع من الناس يستمعون أيضًا. وقد علَّم يسوع التلاميذ كيف ينبغي أن يكونوا أكثر برًا من الفريسيين ومعلّمي الشريعة. كما علّمهم يسوع أيضًا عن إعطاء المال للفقراء وعن الصلاة. وهو الآن يشرح أكثر عن كيفية الصلاة ويعلِّم عن الصوم.</w:t>
      </w:r>
    </w:p>
    <w:p>
      <w:pPr>
        <w:bidi/>
      </w:pPr>
      <w:r>
        <w:rPr>
          <w:rtl/>
          <w:cs/>
          <w:lang w:val="ar_AE" w:bidi="ar_AE"/>
        </w:rPr>
      </w:r>
      <w:r>
        <w:rPr>
          <w:rtl/>
          <w:cs/>
          <w:lang w:val="ar_AE" w:bidi="ar_AE"/>
        </w:rPr>
        <w:t>يبدأ يسوع هذا المقطع بالحديث عن الصلاة إلى الله. في زمن يسوع، استخدم اليهود عادةً أشكالًا محددة من الصلوات، وكان بإمكان الناس أن يصلوا هذه الصلاة بالضبط بنفس الطريقة التي صلاها بها يسوع. كما يمكن للتلاميذ استخدام هذه الصلاة التالية كدليل على كيفية الصلاة في صلواتهم.</w:t>
      </w:r>
    </w:p>
    <w:p>
      <w:pPr>
        <w:bidi/>
      </w:pPr>
      <w:r>
        <w:rPr>
          <w:rtl/>
          <w:cs/>
          <w:lang w:val="ar_AE" w:bidi="ar_AE"/>
        </w:rPr>
      </w:r>
      <w:r>
        <w:rPr>
          <w:rtl/>
          <w:cs/>
          <w:lang w:val="ar_AE" w:bidi="ar_AE"/>
        </w:rPr>
        <w:t xml:space="preserve">فهو لا يريدهم أن يصلّوا مثل الأمم، الذين يقولون صلوات طويلة وعديمة المعنى. لكنه يُوضح لهم أنهم يستطيعون الصلاة إلى الله بكلمات بسيطة. تبدأ الصلاة بقول يسوع: "أبانا الذي في السماوات". فيسوع يصلّي إلى الله الذي يسكن في السماوات. وهو يُظهر أننا نستطيع أن نتحدث مع الله كما يتحدث الشخص مع أبيه. </w:t>
      </w:r>
    </w:p>
    <w:p>
      <w:pPr>
        <w:bidi/>
      </w:pPr>
      <w:r>
        <w:rPr>
          <w:rtl/>
          <w:cs/>
          <w:lang w:val="ar_AE" w:bidi="ar_AE"/>
        </w:rPr>
      </w:r>
      <w:r>
        <w:rPr>
          <w:rtl/>
          <w:cs/>
          <w:lang w:val="ar_AE" w:bidi="ar_AE"/>
        </w:rPr>
        <w:t xml:space="preserve">في الجزء الأول من الصلاة، يركز يسوع على الله نفسه. ويوضِّح يسوع أن الناس يجب أن يوقِّروا اسم الله القدوس ويحترموه. وفي الثقافة اليهودية، كان اسم الشخص يمثل الشخص نفسه. وفي المعتاد، لم يرغب اليهود أن يذكروا اسم الله لإظهار الاحترام له. بل كانوا يقولون "اسم الله" أو "الاسم". و"إكرام اسم الله القدوس" يعني إكرام الله نفسه. ويُظهر الله للناس أنه قدوس أو كامل ويستحق العبادة. ويعلِّم يسوع الناس أن يدركوا أن الله هو القدوس، وأن يكرمونه. </w:t>
      </w:r>
    </w:p>
    <w:p>
      <w:pPr>
        <w:bidi/>
      </w:pPr>
      <w:r>
        <w:rPr>
          <w:rtl/>
          <w:cs/>
          <w:lang w:val="ar_AE" w:bidi="ar_AE"/>
        </w:rPr>
      </w:r>
      <w:r>
        <w:rPr>
          <w:rtl/>
          <w:cs/>
          <w:lang w:val="ar_AE" w:bidi="ar_AE"/>
        </w:rPr>
        <w:t>توقَّفوا وناقشوا كفريق الترجمة كيف يُكرم الناس في ثقافتكم الآخرين. وكيف تتحدثون عن الشخص المحترم في ثقافتكم؟ ما الكلمات الخاصة التي تستخدمونها للإشارة إلى الأشخاص المُكرَّمين؟ هل تذكرون أسمائهم؟ فكروا في موقف تم فيه إكرام شخص تعرفونه.</w:t>
      </w:r>
    </w:p>
    <w:p>
      <w:pPr>
        <w:bidi/>
      </w:pPr>
      <w:r>
        <w:rPr>
          <w:rtl/>
          <w:cs/>
          <w:lang w:val="ar_AE" w:bidi="ar_AE"/>
        </w:rPr>
      </w:r>
      <w:r>
        <w:rPr>
          <w:rtl/>
          <w:cs/>
          <w:lang w:val="ar_AE" w:bidi="ar_AE"/>
        </w:rPr>
        <w:t>ثم يعلّمهم يسوع أن يصلوا كي يأتي ملكوت الله، وأن يؤسس الله حكمه على جميع الناس. فيسوع يعلِّمهم أن يصلّوا كي يحكم الله وأن يفعل الناس على الأرض مشيئته و يطيعونه بنفس الطريقة التي يحكم بها الله في السماوات، وكما يفعل أولئك الذين يعيشون في السماوات مشيئته.</w:t>
      </w:r>
    </w:p>
    <w:p>
      <w:pPr>
        <w:bidi/>
      </w:pPr>
      <w:r>
        <w:rPr>
          <w:rtl/>
          <w:cs/>
          <w:lang w:val="ar_AE" w:bidi="ar_AE"/>
        </w:rPr>
      </w:r>
      <w:r>
        <w:rPr>
          <w:rtl/>
          <w:cs/>
          <w:lang w:val="ar_AE" w:bidi="ar_AE"/>
        </w:rPr>
        <w:t>ويعلِّمهم يسوع أيضًا أن يطلبوا من الله أن يُعطيهم "الخبز اليومي" الذي يحتاجونه. كان الخبز هو الطعام الأساسي الشائع في زمن يسوع. وهو يعلِّمهم أن يطلبوا الطعام الذي يحتاجونه ليوم واحد. وقد كان اليهود، الذين كان يسوع يُعلِّمهم، على دراية بالطريقة التي كان الله يرعى بها شعبه في العهد القديم.</w:t>
      </w:r>
    </w:p>
    <w:p>
      <w:pPr>
        <w:bidi/>
      </w:pPr>
      <w:r>
        <w:rPr>
          <w:rtl/>
          <w:cs/>
          <w:lang w:val="ar_AE" w:bidi="ar_AE"/>
        </w:rPr>
      </w:r>
      <w:r>
        <w:rPr>
          <w:rtl/>
          <w:cs/>
          <w:lang w:val="ar_AE" w:bidi="ar_AE"/>
        </w:rPr>
        <w:t>ثم يعلِّمهم أن يصلوا طلبًا لمغفرة ديونهم، أو خطاياهم. وكلمة "غفران" في هذا السياق تعني أن الله لا يعاقبنا عندما نرتكب شيئًا خاطئًا أو عندما يكون علينا دين أو خطية لشخص ما. ويستخدم يسوع اللغة التصويرية للديون، أو أن يكون شخص ما مدين لآخر بشيء ما، كوسيلة لوصف الخطية أو العصيان ضد الله. فنحن نستحق العقاب، لكن الله يختار أن يعاملنا كما لو أننا لم نرتكب أي شيء خطأ. ويقول يسوع إنه كما يغفر لنا الله ذنوبنا، فنحن أيضًا نغفر للآخرين المذنبين إلينا أو الذين يفعلون خطأ ما نحونا. ونحن نغفر للشخص الذي أخطأ، لكن لا يمكننا أن نلغي ذنبًا. والعلاقة هي الجزء الأكثر أهمية من الغفران.</w:t>
      </w:r>
    </w:p>
    <w:p>
      <w:pPr>
        <w:bidi/>
      </w:pPr>
      <w:r>
        <w:rPr>
          <w:rtl/>
          <w:cs/>
          <w:lang w:val="ar_AE" w:bidi="ar_AE"/>
        </w:rPr>
      </w:r>
      <w:r>
        <w:rPr>
          <w:rtl/>
          <w:cs/>
          <w:lang w:val="ar_AE" w:bidi="ar_AE"/>
        </w:rPr>
        <w:t>ثم يعلِّمهم يسوع أن يطلبوا من الله أن يبعدهم عن التجربة. لا يقصد يسوع أن الله يجربنا كي نفعل أشياء خاطئة. لكنه يعلِّمهم أن يطلبوا من الله أن يحفظهم من المواقف التي يتسبب فيها شخص ما أو شيء ما في أن نخطئ. أيضًا أن يطلبوا من الله أن ينقذهم من الشرير بدلًا من أن يتركنا نستسلم للتجربة. بعض الناس يعتقدون أن هذا يعني أن يسوع يعلّمنا أن نطلب من الله أن يُخلِّصنا أو يحفظنا من الشرير، أي الشيطان، لأن الشيطان هو الذي يجربنا كي نخطئ. بينما يعتقد آخرون أن يسوع يريدنا أن نطلب من الله أن يحفظنا من الشر عمومًا. بعد هذا الجزء، يعتقد بعض الناس أن يسوع قال أيضًا: "لأن لك المُلك والقوة والمجد. آمين". هذه الكلمات الإضافية ليست جزءًا من هذا المقطع من الكتاب المُقَدَّس، لكن العديد من الكنائس تقول إن هذه الكلمات هي نهاية الصلاة الربانية. كان من الشائع في زمن يسوع أن تُختتم الصلوات اليهودية بهذه الطريقة.</w:t>
      </w:r>
    </w:p>
    <w:p>
      <w:pPr>
        <w:bidi/>
      </w:pPr>
      <w:r>
        <w:rPr>
          <w:rtl/>
          <w:cs/>
          <w:lang w:val="ar_AE" w:bidi="ar_AE"/>
        </w:rPr>
      </w:r>
      <w:r>
        <w:rPr>
          <w:rtl/>
          <w:cs/>
          <w:lang w:val="ar_AE" w:bidi="ar_AE"/>
        </w:rPr>
        <w:t>تاليًا، يشرح يسوع المزيد عن الغفران. إن رسالة يسوع على الأرض كانت أن يأتي بالغفران للناس من خلال موته على الصليب وقيامته. فإذا قبل الناس هذا وتبعوه، فعليهم أن يسلكوا بنفس الطريقة التي سلك بها نحوهم. لذلك فهو يتوقع من تلاميذه أن يغفروا للآخرين.</w:t>
      </w:r>
    </w:p>
    <w:p>
      <w:pPr>
        <w:bidi/>
      </w:pPr>
      <w:r>
        <w:rPr>
          <w:rtl/>
          <w:cs/>
          <w:lang w:val="ar_AE" w:bidi="ar_AE"/>
        </w:rPr>
      </w:r>
      <w:r>
        <w:rPr>
          <w:rtl/>
          <w:cs/>
          <w:lang w:val="ar_AE" w:bidi="ar_AE"/>
        </w:rPr>
        <w:t xml:space="preserve">ثم يعلِّم يسوع عن الصوم. كان يسوع قد أنهى حديثه عن إعطاء المال للفقراء وعن الصلاة، والآن الصوم هو الطريقة الثالثة التي يعلِّمها يسوع عن البر. والصوم يعني عدم الأكل وأحيانًا عدم شرب الماء أيضًا لمدة يوم أو أكثر حتى يتمكن الشخص من إكرام الله، والصلاة له أو إظهار الحزن على خطاياه. ويفترض يسوع أن تلاميذه أحيانًا سيختارون أن يصوموا لأجل هذه الأسباب. فيُعلِّم يسوع أنه عندما يصوم التلاميذ، فإنهم يجب أن يفعلوا ذلك بطريقة لا تجعل الآخرين يدركون أنهم كانوا يصومون. </w:t>
      </w:r>
    </w:p>
    <w:p>
      <w:pPr>
        <w:bidi/>
      </w:pPr>
      <w:r>
        <w:rPr>
          <w:rtl/>
          <w:cs/>
          <w:lang w:val="ar_AE" w:bidi="ar_AE"/>
        </w:rPr>
      </w:r>
      <w:r>
        <w:rPr>
          <w:rtl/>
          <w:cs/>
          <w:lang w:val="ar_AE" w:bidi="ar_AE"/>
        </w:rPr>
        <w:t>توقَّفوا وتحدثوا عن الصوم في ثقافتكم. ما هي الممارسات الشائعة للصوم؟ وهل يتوقف الناس عن تناول الطعام وشرب الماء، أم يمتنعون عن تناول الطعام فقط؟ هل يصوم الناس في أيام معينة؟ هل يكون واضحًا في ثقافتكم عندما يكون شخص ما صائمًا؟ ولماذا يختار الناس أن يصوموا؟</w:t>
      </w:r>
    </w:p>
    <w:p>
      <w:pPr>
        <w:bidi/>
      </w:pPr>
      <w:r>
        <w:rPr>
          <w:rtl/>
          <w:cs/>
          <w:lang w:val="ar_AE" w:bidi="ar_AE"/>
        </w:rPr>
      </w:r>
      <w:r>
        <w:rPr>
          <w:rtl/>
          <w:cs/>
          <w:lang w:val="ar_AE" w:bidi="ar_AE"/>
        </w:rPr>
        <w:t>فيسوع لا يريد أن يظهر التلاميذ حزانى أو أن يمتنعوا عن غسل وجوههم أو تمشيط شعورهم كما يفعل المرائون. وهو كان قد تحدث عن المرائين من قبل عندما قال إن المرائين يريدون فقط أن يُعجب الآخرون بهم من أجل إعطائهم المال للفقراء. فمن الخارج، كان المرائون يجعلون وجوههم تبدو حزينة ويتظاهرون أنهم يفعلون الخير عندما يصومون. أما من الداخل، فإن المرائين كانوا يصومون فقط لكي يراهم الآخرون ويعجبون بهم. ثم يقول يسوع: "الحَقَّ أُقول لكم" ليؤكد ما سيقوله بعد ذلك. ويقول يسوع هذا عندما يريد من تلاميذه أن يستمعوا بانتباه لأن التعليم التالي مهم للغاية. فيعلِّمهم يسوع أنه عندما يعجب الناس بالمرائين من أجل صومهم، فإن ذلك فقط هو ما يكون أجرهم. فإن الله لن يكافئ المرائين على صومهم من أجل أن يراهم الآخرون وهم صائمون.</w:t>
      </w:r>
    </w:p>
    <w:p>
      <w:pPr>
        <w:bidi/>
      </w:pPr>
      <w:r>
        <w:rPr>
          <w:rtl/>
          <w:cs/>
          <w:lang w:val="ar_AE" w:bidi="ar_AE"/>
        </w:rPr>
      </w:r>
      <w:r>
        <w:rPr>
          <w:rtl/>
          <w:cs/>
          <w:lang w:val="ar_AE" w:bidi="ar_AE"/>
        </w:rPr>
        <w:t>وأخيرًا، كان يسوع يعلِّم التلاميذ الطريقة الصحيحة للصوم. فيقول يسوع متى صمتم أنتم، التلاميذ، ينبغي أن تغسلوا وجوهكم وتمشطون شعركم وتدهنون رؤوسكم. كان الناس يدهنون رؤوسهم لكي تظهر في شكل حسن ورائحة طيبة. الفكرة هنا هي أنه ينبغي أن يغسلوا وجوههم ويجعلوا شعورهم تبدو مهندمة كما لو أن كل شيء كان طبيعيًا. فلا ينبغي للآخرين أن يدركوا أن التلاميذ صائمين. فإن الله سيرى الصوم الذي يصومه التلاميذ لأن الله يرى كل شيء. وهو يرى التلاميذ وهم يصومون في الخفاء، وسيجازيهم على صومهم هذا الذي في الخفاء.</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يُعلِّم يسوع تلاميذه المزيد عن كيفية الصلاة إلى الله.</w:t>
      </w:r>
    </w:p>
    <w:p>
      <w:pPr>
        <w:bidi/>
      </w:pPr>
      <w:r>
        <w:rPr>
          <w:rtl/>
          <w:cs/>
          <w:lang w:val="ar_AE" w:bidi="ar_AE"/>
        </w:rPr>
      </w:r>
      <w:r>
        <w:rPr>
          <w:b/>
          <w:rtl/>
          <w:cs/>
          <w:lang w:val="ar_AE" w:bidi="ar_AE"/>
        </w:rPr>
        <w:t>المشهد الثاني:</w:t>
      </w:r>
      <w:r>
        <w:rPr>
          <w:rtl/>
          <w:cs/>
          <w:lang w:val="ar_AE" w:bidi="ar_AE"/>
        </w:rPr>
        <w:t xml:space="preserve"> يُعلِّم يسوع التلاميذ كيف يصومون.</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تلاميذه والجموع</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 xml:space="preserve">الأشخاص الذين يسيئون إلى التلاميذ </w:t>
      </w:r>
    </w:p>
    <w:p>
      <w:pPr>
        <w:pStyle w:val="ListBullet"/>
        <w:bidi/>
        <w:spacing w:line="240" w:lineRule="auto"/>
        <w:ind w:left="720"/>
      </w:pPr>
      <w:r>
        <w:rPr>
          <w:rtl/>
          <w:cs/>
          <w:lang w:val="ar_AE" w:bidi="ar_AE"/>
        </w:rPr>
      </w:r>
      <w:r>
        <w:rPr>
          <w:rtl/>
          <w:cs/>
          <w:lang w:val="ar_AE" w:bidi="ar_AE"/>
        </w:rPr>
        <w:t xml:space="preserve">المرائون </w:t>
      </w:r>
    </w:p>
    <w:p>
      <w:pPr>
        <w:pStyle w:val="ListBullet"/>
        <w:bidi/>
        <w:spacing w:line="240" w:lineRule="auto"/>
        <w:ind w:left="720"/>
      </w:pPr>
      <w:r>
        <w:rPr>
          <w:rtl/>
          <w:cs/>
          <w:lang w:val="ar_AE" w:bidi="ar_AE"/>
        </w:rPr>
      </w:r>
      <w:r>
        <w:rPr>
          <w:rtl/>
          <w:cs/>
          <w:lang w:val="ar_AE" w:bidi="ar_AE"/>
        </w:rPr>
        <w:t>أشخاص آخرون يلاحظون المرائين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وسائل الإيضاح (أشياء يمكن تحريكها في المكان مثل الأحجار، والعصي ولعب الأطفال) لتجسيد القصة والأحداث فيها.</w:t>
      </w:r>
    </w:p>
    <w:p>
      <w:pPr>
        <w:bidi/>
      </w:pPr>
      <w:r>
        <w:rPr>
          <w:rtl/>
          <w:cs/>
          <w:lang w:val="ar_AE" w:bidi="ar_AE"/>
        </w:rPr>
      </w:r>
      <w:r>
        <w:rPr>
          <w:rtl/>
          <w:cs/>
          <w:lang w:val="ar_AE" w:bidi="ar_AE"/>
        </w:rPr>
        <w:t>من المهم أن نتذكر أن الرب يسوع كان لا يزال يُعلِّم تلاميذه على الجبل. علّمهم كيف يكونون أبر من الفريسيين ومعلمي الشريعة، علّم الرب يسوع عن إعطاء المال للفقراء وعن الصلاة، والآن يختتم هذا المقطع بإعطاء نموذجًا للصلاة ثم يعلّم عن الصوم.</w:t>
      </w:r>
    </w:p>
    <w:p>
      <w:pPr>
        <w:bidi/>
      </w:pPr>
      <w:r>
        <w:rPr>
          <w:rtl/>
          <w:cs/>
          <w:lang w:val="ar_AE" w:bidi="ar_AE"/>
        </w:rPr>
      </w:r>
      <w:r>
        <w:rPr>
          <w:rtl/>
          <w:cs/>
          <w:lang w:val="ar_AE" w:bidi="ar_AE"/>
        </w:rPr>
        <w:t>في المشهد الأول، من المهم أن نتذكر أن هذا استمرار للقسم السابق المختص بالصلاة. علّم الرب يسوع التلاميذ ألا يصلّوا مثل المرائين، كما علّمهم كيف ينبغي أن يصلّوا إلى الله في الخفاء. والآن يقدم الرب يسوع مثالًا للصلاة، لما ينبغي على التلاميذ أن يقولوه لله. يبدأ الرب يسوع قائلًا: "صلوا هكذا". هذه الصلاة النموذجية قيلت لجميع التلاميذ والجمع المستمعين، لكن التلاميذ يمكنهم أن يصلّوا هذه الصلاة وحدهم أيضًا. فكّروا كيف يمكنكم أن تُبينوا التلاميذ وهم يصلّون هذه الصلاة لله معًا.</w:t>
      </w:r>
    </w:p>
    <w:p>
      <w:pPr>
        <w:bidi/>
      </w:pPr>
      <w:r>
        <w:rPr>
          <w:rtl/>
          <w:cs/>
          <w:lang w:val="ar_AE" w:bidi="ar_AE"/>
        </w:rPr>
      </w:r>
      <w:r>
        <w:rPr>
          <w:rtl/>
          <w:cs/>
          <w:lang w:val="ar_AE" w:bidi="ar_AE"/>
        </w:rPr>
        <w:t>تذكّروا أن الرب يسوع يعرف أن الله قدوس بالفعل، وأنه يصلّي ليعترف الناس بقداسة الله. تذكروا أيضًا أن الرب يسوع يريد أن يصلّي الناس أيضًا أن يحكم الله وأن ينفذ الناس مشيئته على الأرض كما هي منفذة في السماوات. يصلّي الرب يسوع ليطلب من الله الخبز اليومي، أو الطعام اللازم. فكّروا في استخدام الألعاب أو الأشياء الأخرى لإظهار الخبز الذي يحتاجه الناس في ذلك اليوم.</w:t>
      </w:r>
    </w:p>
    <w:p>
      <w:pPr>
        <w:bidi/>
      </w:pPr>
      <w:r>
        <w:rPr>
          <w:rtl/>
          <w:cs/>
          <w:lang w:val="ar_AE" w:bidi="ar_AE"/>
        </w:rPr>
      </w:r>
      <w:r>
        <w:rPr>
          <w:rtl/>
          <w:cs/>
          <w:lang w:val="ar_AE" w:bidi="ar_AE"/>
        </w:rPr>
        <w:t>ثم إنه من المهم أن نتذكر أن الرب يسوع يُعلّم التلاميذ أنهم بحاجة إلى طلب غفران الله. يريد الرب يسوع من التلاميذ أن يطلبوا الغفران من الله بنفس الطريقة التي يغفر بها التلاميذ للآخرين الذين يسيئون إليهم.</w:t>
      </w:r>
    </w:p>
    <w:p>
      <w:pPr>
        <w:bidi/>
      </w:pPr>
      <w:r>
        <w:rPr>
          <w:rtl/>
          <w:cs/>
          <w:lang w:val="ar_AE" w:bidi="ar_AE"/>
        </w:rPr>
      </w:r>
      <w:r>
        <w:rPr>
          <w:rtl/>
          <w:cs/>
          <w:lang w:val="ar_AE" w:bidi="ar_AE"/>
        </w:rPr>
        <w:t>يختتم الرب يسوع الصلاة بطلب من الله: أن يبعدنا عن التجربة وأن يحمينا من الشر.</w:t>
      </w:r>
    </w:p>
    <w:p>
      <w:pPr>
        <w:bidi/>
      </w:pPr>
      <w:r>
        <w:rPr>
          <w:rtl/>
          <w:cs/>
          <w:lang w:val="ar_AE" w:bidi="ar_AE"/>
        </w:rPr>
      </w:r>
      <w:r>
        <w:rPr>
          <w:rtl/>
          <w:cs/>
          <w:lang w:val="ar_AE" w:bidi="ar_AE"/>
        </w:rPr>
        <w:t>بعد أن أنهى الرب يسوع الصلاة النموذجية، علّم المزيد عن الغفران. تذكّروا أن الرب يسوع قد علّم بالفعل عن الغفران في الصلاة النموذجية، وهو يشرح الآن المزيد عن سبب أهمية الغفران للآخرين. يقول الرب يسوع هذا بطريقتين ليؤكد أهمية الغفران. فيقول أولًا: "إن غفرتم للذين يخطئون إليكم، سيغفر لكم أبوكم السماوي." ثم يقول نفس الشيء بصيغة النفي. "إن لم تغفروا للآخرين، لن يغفر لكم أبوكم". فكّروا في كيفية تصوير شخصين يغفرون لبعضهم البعض باستخدام الألعاب أو الأشياء الأخرى.</w:t>
      </w:r>
    </w:p>
    <w:p>
      <w:pPr>
        <w:bidi/>
      </w:pPr>
      <w:r>
        <w:rPr>
          <w:rtl/>
          <w:cs/>
          <w:lang w:val="ar_AE" w:bidi="ar_AE"/>
        </w:rPr>
      </w:r>
      <w:r>
        <w:rPr>
          <w:rtl/>
          <w:cs/>
          <w:lang w:val="ar_AE" w:bidi="ar_AE"/>
        </w:rPr>
        <w:t>في المشهد الثاني، يُعلِّم يسوع عن الصوم. أولًا، يُعلِّم الرب يسوع ما ينبغي للتلاميذ ألا يفعلوه وقت الصيام، ثم يُعلِّم عن الطريقة الصحيحة للصوم. وهذه هي الصيغة نفسها التي استخدمها الرب يسوع عندما علِّم عن إعطاء المال للفقراء وعن الصلاة في المقطع السابق لهذه القصة. كل مقطع يُبيّن طريقة ينبغي للتلاميذ أن يعملوا بها أعمالهم الصالحة من أجل الله وحده، وليس من أجل تمجيد من الآخرين.</w:t>
      </w:r>
    </w:p>
    <w:p>
      <w:pPr>
        <w:bidi/>
      </w:pPr>
      <w:r>
        <w:rPr>
          <w:rtl/>
          <w:cs/>
          <w:lang w:val="ar_AE" w:bidi="ar_AE"/>
        </w:rPr>
      </w:r>
      <w:r>
        <w:rPr>
          <w:rtl/>
          <w:cs/>
          <w:lang w:val="ar_AE" w:bidi="ar_AE"/>
        </w:rPr>
        <w:t>يقول الرب يسوع للتلاميذ، إنه عندما يصومون عن الطعام، لا ينبغي أن يصوموا مثل المرائين. فالمرائون وجوههم حزينة ولا يغتسلون أو يعتنون بمظهرهم عندما يصومون. فكّروا كيف يمكنكم إظهار المرائين وهم صائمون دون غسل وجوههم. يسعى المرائون أن يلاحظ الآخرين أنهم يصومون، فيقول الرب يسوع إن هذه مكافأتهم الوحيدة. فإن الله لن يكافئ المرائين على صومهم أمام الآخرين.</w:t>
      </w:r>
    </w:p>
    <w:p>
      <w:pPr>
        <w:bidi/>
      </w:pPr>
      <w:r>
        <w:rPr>
          <w:rtl/>
          <w:cs/>
          <w:lang w:val="ar_AE" w:bidi="ar_AE"/>
        </w:rPr>
      </w:r>
      <w:r>
        <w:rPr>
          <w:rtl/>
          <w:cs/>
          <w:lang w:val="ar_AE" w:bidi="ar_AE"/>
        </w:rPr>
        <w:t>ثم في الجزء الأخير من هذا المشهد، يعلّم الرب يسوع التلاميذ الطريقة الصحيحة للصوم. يقول الرب يسوع إنه ينبغي للتلاميذ أن يغسلوا وجوههم ويمشّطوا شعرهم، فلا يعرف أحد أنهم صائمون. فالله وحده هو الذي سيعرف عن صومهم، وهو سيكافئ التلاميذ على صومهم في الخفاء. تذكّروا أن الله يهتم بالدوافع التي تدفع الإنسان للصوم. يأمر الرب يسوع التلاميذ أن يصوموا دون لفت الانتباه إلى أنفسهم كما يفعل المرائين. يختتم هذا المشهد سلسلة تعليم الرب يسوع عن إعطاء المال للفقراء، والصلاة والصوم.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يُعلِّم يسوع تلاميذه المزيد عن كيفية الصلاة إلى الله.</w:t>
      </w:r>
    </w:p>
    <w:p>
      <w:pPr>
        <w:bidi/>
      </w:pPr>
      <w:r>
        <w:rPr>
          <w:rtl/>
          <w:cs/>
          <w:lang w:val="ar_AE" w:bidi="ar_AE"/>
        </w:rPr>
      </w:r>
      <w:r>
        <w:rPr>
          <w:b/>
          <w:rtl/>
          <w:cs/>
          <w:lang w:val="ar_AE" w:bidi="ar_AE"/>
        </w:rPr>
        <w:t>المشهد الثاني:</w:t>
      </w:r>
      <w:r>
        <w:rPr>
          <w:rtl/>
          <w:cs/>
          <w:lang w:val="ar_AE" w:bidi="ar_AE"/>
        </w:rPr>
        <w:t xml:space="preserve"> يُعلِّم يسوع التلاميذ كيف يصومون.</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تلاميذه والجموع</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 xml:space="preserve">الأشخاص الذين يسيئون إلى التلاميذ </w:t>
      </w:r>
    </w:p>
    <w:p>
      <w:pPr>
        <w:pStyle w:val="ListBullet"/>
        <w:bidi/>
        <w:spacing w:line="240" w:lineRule="auto"/>
        <w:ind w:left="720"/>
      </w:pPr>
      <w:r>
        <w:rPr>
          <w:rtl/>
          <w:cs/>
          <w:lang w:val="ar_AE" w:bidi="ar_AE"/>
        </w:rPr>
      </w:r>
      <w:r>
        <w:rPr>
          <w:rtl/>
          <w:cs/>
          <w:lang w:val="ar_AE" w:bidi="ar_AE"/>
        </w:rPr>
        <w:t xml:space="preserve">المرائون </w:t>
      </w:r>
    </w:p>
    <w:p>
      <w:pPr>
        <w:pStyle w:val="ListBullet"/>
        <w:bidi/>
        <w:spacing w:line="240" w:lineRule="auto"/>
        <w:ind w:left="720"/>
      </w:pPr>
      <w:r>
        <w:rPr>
          <w:rtl/>
          <w:cs/>
          <w:lang w:val="ar_AE" w:bidi="ar_AE"/>
        </w:rPr>
      </w:r>
      <w:r>
        <w:rPr>
          <w:rtl/>
          <w:cs/>
          <w:lang w:val="ar_AE" w:bidi="ar_AE"/>
        </w:rPr>
        <w:t>أشخاص آخرون يلاحظون المرائين</w:t>
      </w:r>
    </w:p>
    <w:p>
      <w:pPr>
        <w:bidi/>
      </w:pPr>
      <w:r>
        <w:rPr>
          <w:rtl/>
          <w:cs/>
          <w:lang w:val="ar_AE" w:bidi="ar_AE"/>
        </w:rPr>
      </w:r>
      <w:r>
        <w:rPr>
          <w:rtl/>
          <w:cs/>
          <w:lang w:val="ar_AE" w:bidi="ar_AE"/>
        </w:rPr>
        <w:t>اطلُب من الفريق أن يُمثِّل القصة مرَّتَين. ينبغي أن يمثِّلوا القصة في 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انسيابية الحديث، موضوع الحَبكة، والتسلسل الزمني للقصة. انظروا إلى الأجزاء المهمة أو الصعبة من القصة أو المقطع كي تُمثِّلوا هذه الأجزاء ولا تتجاوزوا تمثيلها.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في المشهد الأول، يجلس يسوع ويعلِّم تلاميذه، ويظهر التلاميذ جالسين بالقُرب منه. يستمع الجموع أيضًا إليه. يخبر يسوع التلاميذ كيف ينبغي أن يصلوا، ثم يبدأ في نموذج للصلاة التي ينبغي أنْ تُقدَّم إلى الله. يُصلي يسوع: "أبانا الذي في السماوات".</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 المُمثِّلين الذين يؤدون دور التلاميذ: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يصلّي الرب يسوع كي يعترف الناس بأنَّ اسم الله قدوس، كما يُصلّي أيضًا أن يأتي ملكوت الله، ويفعل الناس إرادة الله على الأرض بالطريقة عينها التي يحكم بها الله وتُتمَّم مشيئته في السماء. يُصلي يسوع أيضًا أن يعطيهم الله الخبز الذي يحتاجون إليه اليوم.</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 المُمثِّلين الذين يؤدون دور التلاميذ: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يُصلي يسوع إلى الله من أجل غفران الخطايا، بالطريقة عينها يغفر التلاميذ للآخرين الذين يسيئون إليهم.</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 المُمثِّلين الذين يؤدون دور التلاميذ: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يصلي يسوع أيضًا إلى الله ألّا يدخلنا في تجرِبة وأن ينجينا من الشرير.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الأشخاص الذين يستمعون: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بعد ذلك، يشرح يسوع المزيد عن الغفران. يريد يسوع أن يعرف التلاميذ مدى أهمية أن يغفروا للآخرين عندما يسيئون إليهم. يُذكِّر يسوع التلاميذ بأنَّ الله سيغفر لهم خطاياهم التي ارتكبوها في حقه إنْ هُم غفروا للآخرين الذين يخطئون في حقِّهم.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الأشخاص المسيئين للتلاميذ: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 المشهد الثاني، يُعلِّم يسوع عن الصوم. يقول يسوع إنه عندما يصوم التلاميذ، لا ينبغي أن يصوموا مثل المرائين. يظهر المُرائون بوجوه حزينة ولا يغسلون أو يتطهرون بالطريقة المعتادة. يُريد المرائون أن يراهم الآخرون يصومون، حتى يُعجبون بهم، لأنهم يمتنعون عن الطعام. المكافأة الوحيدة التي يحصل عليها المرائون على صومهم هي أن يلاحظ الآخرون أنهم صائمون. يقول يسوع إن الله لا يكافئ المرائين على صومهم أمام الآخرين.</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المُرائين: "كيف تشعرون؟" قد تسمعون أقوالًا مثل:</w:t>
      </w:r>
    </w:p>
    <w:p>
      <w:pPr>
        <w:pStyle w:val="ListBullet"/>
        <w:bidi/>
        <w:spacing w:line="240" w:lineRule="auto"/>
        <w:ind w:left="720"/>
      </w:pPr>
      <w:r>
        <w:rPr>
          <w:rtl/>
          <w:cs/>
          <w:lang w:val="ar_AE" w:bidi="ar_AE"/>
        </w:rPr>
      </w:r>
      <w:r>
        <w:rPr>
          <w:rtl/>
          <w:cs/>
          <w:lang w:val="ar_AE" w:bidi="ar_AE"/>
        </w:rPr>
        <w:t>أيضًا، اسألوا المُمثِّلين الذين يؤدون دور الناس الذين يلاحظون المرائين: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بعد ذلك، يُعلِّم يسوع التلاميذ الطريقة الصحيحة للصوم. يقول يسوع إنه ينبغي للتلاميذ أن يغسلوا وجوههم ويتطهروا بالطريقة المعتادة، حتى لا يلاحظ أحد أنهم صائمون. يقول يسوع إنَّ الله يستطيع أن يرى أنَّ التلاميذ صائمون، وأنه سيكافئهم على صومهم في الخفاء.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الله: "كيف تشعر؟" قد تسمعون أقوالًا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يبدأ الرب يسوع صلاته النموذجية بدعوة الله </w:t>
      </w:r>
      <w:r>
        <w:rPr>
          <w:b/>
          <w:rtl/>
          <w:cs/>
          <w:lang w:val="ar_AE" w:bidi="ar_AE"/>
        </w:rPr>
        <w:t>أبيهم</w:t>
      </w:r>
      <w:r>
        <w:rPr>
          <w:rtl/>
          <w:cs/>
          <w:lang w:val="ar_AE" w:bidi="ar_AE"/>
        </w:rPr>
        <w:t xml:space="preserve"> في السماء، بمعنى أن الله خلق شعبه ويهتم بهم، مثل الأب الذي يهتم بأبنائه. إن الله هو أيضًا أب الرب يسوع، لذا احرص على ترجمة "أبيك" لإظهار ذلك. ويمكن أن تشير </w:t>
      </w:r>
      <w:r>
        <w:rPr>
          <w:b/>
          <w:rtl/>
          <w:cs/>
          <w:lang w:val="ar_AE" w:bidi="ar_AE"/>
        </w:rPr>
        <w:t>السموات</w:t>
      </w:r>
      <w:r>
        <w:rPr>
          <w:rtl/>
          <w:cs/>
          <w:lang w:val="ar_AE" w:bidi="ar_AE"/>
        </w:rPr>
        <w:t xml:space="preserve"> إلى السماء، أو إلى المكان الذي يسكن فيه الله وملائكته، وذلك حسب السياق. في هذا السياق، السماء هي المكان الذي يسكن فيه الله؛ يرجى الإبقاء على الترجمة عينها كما في المقاطع السابقة، والاطلاع على قاموس الكلمات الرئيسية للحصول على المعنى الكامل لمصطلح </w:t>
      </w:r>
      <w:r>
        <w:rPr>
          <w:rtl/>
          <w:cs/>
          <w:lang w:val="ar_AE" w:bidi="ar_AE"/>
        </w:rPr>
        <w:t>سماء/ملكوت</w:t>
      </w:r>
      <w:r>
        <w:rPr>
          <w:rtl/>
          <w:cs/>
          <w:lang w:val="ar_AE" w:bidi="ar_AE"/>
        </w:rPr>
        <w:t>.</w:t>
      </w:r>
    </w:p>
    <w:p>
      <w:pPr>
        <w:bidi/>
      </w:pPr>
      <w:r>
        <w:rPr>
          <w:rtl/>
          <w:cs/>
          <w:lang w:val="ar_AE" w:bidi="ar_AE"/>
        </w:rPr>
      </w:r>
      <w:r>
        <w:rPr>
          <w:rtl/>
          <w:cs/>
          <w:lang w:val="ar_AE" w:bidi="ar_AE"/>
        </w:rPr>
        <w:t xml:space="preserve">ويصلّي الرب يسوع كي يعترف الناس ويقروا بأن اسم الله </w:t>
      </w:r>
      <w:r>
        <w:rPr>
          <w:b/>
          <w:rtl/>
          <w:cs/>
          <w:lang w:val="ar_AE" w:bidi="ar_AE"/>
        </w:rPr>
        <w:t>قدوس</w:t>
      </w:r>
      <w:r>
        <w:rPr>
          <w:rtl/>
          <w:cs/>
          <w:lang w:val="ar_AE" w:bidi="ar_AE"/>
        </w:rPr>
        <w:t xml:space="preserve">. فكلمة القدوس تعني "مقدس ومكرم"، وهو ما صاغته بعض الترجمات. فالقدوس يعني أن الله كامل ومنفرد عن خليقه. يرجى الإبقاء على الترجمة عينها كما في المقاطع السابقة، والاطلاع على قاموس الكلمات الرئيسية للحصول على المعنى الكامل لمصطلح </w:t>
      </w:r>
      <w:r>
        <w:rPr>
          <w:rtl/>
          <w:cs/>
          <w:lang w:val="ar_AE" w:bidi="ar_AE"/>
        </w:rPr>
        <w:t>قدوس/مقدس/قُدُس</w:t>
      </w:r>
      <w:r>
        <w:rPr>
          <w:rtl/>
          <w:cs/>
          <w:lang w:val="ar_AE" w:bidi="ar_AE"/>
        </w:rPr>
        <w:t>.</w:t>
      </w:r>
    </w:p>
    <w:p>
      <w:pPr>
        <w:bidi/>
      </w:pPr>
      <w:r>
        <w:rPr>
          <w:rtl/>
          <w:cs/>
          <w:lang w:val="ar_AE" w:bidi="ar_AE"/>
        </w:rPr>
      </w:r>
      <w:r>
        <w:rPr>
          <w:rtl/>
          <w:cs/>
          <w:lang w:val="ar_AE" w:bidi="ar_AE"/>
        </w:rPr>
        <w:t xml:space="preserve">ثم يصلي بأن يأتي </w:t>
      </w:r>
      <w:r>
        <w:rPr>
          <w:b/>
          <w:rtl/>
          <w:cs/>
          <w:lang w:val="ar_AE" w:bidi="ar_AE"/>
        </w:rPr>
        <w:t>ملكوت</w:t>
      </w:r>
      <w:r>
        <w:rPr>
          <w:rtl/>
          <w:cs/>
          <w:lang w:val="ar_AE" w:bidi="ar_AE"/>
        </w:rPr>
        <w:t xml:space="preserve"> الله. كثيرًا ما استخدم الرب يسوع عبارة </w:t>
      </w:r>
      <w:r>
        <w:rPr>
          <w:b/>
          <w:rtl/>
          <w:cs/>
          <w:lang w:val="ar_AE" w:bidi="ar_AE"/>
        </w:rPr>
        <w:t>ملكوت السماوات</w:t>
      </w:r>
      <w:r>
        <w:rPr>
          <w:rtl/>
          <w:cs/>
          <w:lang w:val="ar_AE" w:bidi="ar_AE"/>
        </w:rPr>
        <w:t xml:space="preserve"> للحديث عن سيادة الله على قلوب شعبه وليس في مكان مادي. ستتذكر مصطلح "ملكوت السماوات" من عدة مقاطع سابقة. حافظ على اتساق ترجمة المصطلح ووحدته. راجع قاموس الكلمات الرئيسية للتعرف على تعريف مصطلح </w:t>
      </w:r>
      <w:r>
        <w:rPr>
          <w:rtl/>
          <w:cs/>
          <w:lang w:val="ar_AE" w:bidi="ar_AE"/>
        </w:rPr>
        <w:t>ملكوت السموات</w:t>
      </w:r>
      <w:r>
        <w:rPr>
          <w:rtl/>
          <w:cs/>
          <w:lang w:val="ar_AE" w:bidi="ar_AE"/>
        </w:rPr>
        <w:t>.</w:t>
      </w:r>
    </w:p>
    <w:p>
      <w:pPr>
        <w:bidi/>
      </w:pPr>
      <w:r>
        <w:rPr>
          <w:rtl/>
          <w:cs/>
          <w:lang w:val="ar_AE" w:bidi="ar_AE"/>
        </w:rPr>
      </w:r>
      <w:r>
        <w:rPr>
          <w:rtl/>
          <w:cs/>
          <w:lang w:val="ar_AE" w:bidi="ar_AE"/>
        </w:rPr>
        <w:t xml:space="preserve">ويصلي كي يغفر لنا الله </w:t>
      </w:r>
      <w:r>
        <w:rPr>
          <w:b/>
          <w:rtl/>
          <w:cs/>
          <w:lang w:val="ar_AE" w:bidi="ar_AE"/>
        </w:rPr>
        <w:t>خطايانا</w:t>
      </w:r>
      <w:r>
        <w:rPr>
          <w:rtl/>
          <w:cs/>
          <w:lang w:val="ar_AE" w:bidi="ar_AE"/>
        </w:rPr>
        <w:t xml:space="preserve"> كما نغفر نحن للآخرين الذين يخطئون يسيئون إلينا. في هذا المقطع، استُخدمت كلمتان للإشارة إلى الخطية: الدين والتعدي. الدين هنا استعارة للخطية، والتعدي هو العصيان أو التمرد. وكلتا الكلمتين تعنيان الخطية وغالبًا ما تترجم هكذا. يرجى الإبقاء على الترجمة عينها كما في المقاطع السابقة، والاطلاع على قاموس الكلمات الرئيسية للحصول على المعنى الكامل لمصطلح </w:t>
      </w:r>
      <w:r>
        <w:rPr>
          <w:rtl/>
          <w:cs/>
          <w:lang w:val="ar_AE" w:bidi="ar_AE"/>
        </w:rPr>
        <w:t>خطية</w:t>
      </w:r>
      <w:r>
        <w:rPr>
          <w:rtl/>
          <w:cs/>
          <w:lang w:val="ar_AE" w:bidi="ar_AE"/>
        </w:rPr>
        <w:t>.</w:t>
      </w:r>
    </w:p>
    <w:p>
      <w:pPr>
        <w:bidi/>
      </w:pPr>
      <w:r>
        <w:rPr>
          <w:rtl/>
          <w:cs/>
          <w:lang w:val="ar_AE" w:bidi="ar_AE"/>
        </w:rPr>
      </w:r>
      <w:r>
        <w:rPr>
          <w:b/>
          <w:rtl/>
          <w:cs/>
          <w:lang w:val="ar_AE" w:bidi="ar_AE"/>
        </w:rPr>
        <w:t>الغفران</w:t>
      </w:r>
      <w:r>
        <w:rPr>
          <w:rtl/>
          <w:cs/>
          <w:lang w:val="ar_AE" w:bidi="ar_AE"/>
        </w:rPr>
        <w:t xml:space="preserve"> يعني عدم معاقبة المرء على أثام اقترفها. يُرجى الاطلاع على قاموس الكلمات الرئيسية للاستزادة من التعريف الكامل لمصطلح </w:t>
      </w:r>
      <w:r>
        <w:rPr>
          <w:rtl/>
          <w:cs/>
          <w:lang w:val="ar_AE" w:bidi="ar_AE"/>
        </w:rPr>
        <w:t>مغفرة/غفران/صفح</w:t>
      </w:r>
      <w:r>
        <w:rPr>
          <w:rtl/>
          <w:cs/>
          <w:lang w:val="ar_AE" w:bidi="ar_AE"/>
        </w:rPr>
        <w:t>.</w:t>
      </w:r>
    </w:p>
    <w:p>
      <w:pPr>
        <w:bidi/>
      </w:pPr>
      <w:r>
        <w:rPr>
          <w:rtl/>
          <w:cs/>
          <w:lang w:val="ar_AE" w:bidi="ar_AE"/>
        </w:rPr>
      </w:r>
      <w:r>
        <w:rPr>
          <w:rtl/>
          <w:cs/>
          <w:lang w:val="ar_AE" w:bidi="ar_AE"/>
        </w:rPr>
        <w:t>في فريق، توقّفوا وناقشوا بعض نماذج الغفران في حياتكم أو في مجتمعكم. ما الأقوال أو الأفكار التي تستخدمونها لوصف الغفران لشخص أساء إليك أو لآخرين؟</w:t>
      </w:r>
    </w:p>
    <w:p>
      <w:pPr>
        <w:bidi/>
      </w:pPr>
      <w:r>
        <w:rPr>
          <w:rtl/>
          <w:cs/>
          <w:lang w:val="ar_AE" w:bidi="ar_AE"/>
        </w:rPr>
      </w:r>
      <w:r>
        <w:rPr>
          <w:rtl/>
          <w:cs/>
          <w:lang w:val="ar_AE" w:bidi="ar_AE"/>
        </w:rPr>
        <w:t xml:space="preserve">ويصلي الرب يسوع إلى الله ألا يدخلنا في تجربة وأن ينجنا من الشرير. والشرير تعني الشر في العموم، لكن هنا على الأرجح تعني عدو الخير بالتحديد. يرجى الإبقاء على الترجمة عينها لكلمة </w:t>
      </w:r>
      <w:r>
        <w:rPr>
          <w:b/>
          <w:rtl/>
          <w:cs/>
          <w:lang w:val="ar_AE" w:bidi="ar_AE"/>
        </w:rPr>
        <w:t>شرير</w:t>
      </w:r>
      <w:r>
        <w:rPr>
          <w:rtl/>
          <w:cs/>
          <w:lang w:val="ar_AE" w:bidi="ar_AE"/>
        </w:rPr>
        <w:t xml:space="preserve"> كما في المقاطع السابقة، والاطلاع على قاموس الكلمات الرئيسية للحصول على المعنى الكامل لمصطلح </w:t>
      </w:r>
      <w:r>
        <w:rPr>
          <w:rtl/>
          <w:cs/>
          <w:lang w:val="ar_AE" w:bidi="ar_AE"/>
        </w:rPr>
        <w:t>شر</w:t>
      </w:r>
      <w:r>
        <w:rPr>
          <w:rtl/>
          <w:cs/>
          <w:lang w:val="ar_AE" w:bidi="ar_AE"/>
        </w:rPr>
        <w:t>.</w:t>
      </w:r>
    </w:p>
    <w:p>
      <w:pPr>
        <w:bidi/>
      </w:pPr>
      <w:r>
        <w:rPr>
          <w:rtl/>
          <w:cs/>
          <w:lang w:val="ar_AE" w:bidi="ar_AE"/>
        </w:rPr>
      </w:r>
      <w:r>
        <w:rPr>
          <w:rtl/>
          <w:cs/>
          <w:lang w:val="ar_AE" w:bidi="ar_AE"/>
        </w:rPr>
        <w:t xml:space="preserve">قد علم الرب يسوع تلاميذه عن الصوم؛ </w:t>
      </w:r>
      <w:r>
        <w:rPr>
          <w:b/>
          <w:rtl/>
          <w:cs/>
          <w:lang w:val="ar_AE" w:bidi="ar_AE"/>
        </w:rPr>
        <w:t>فالصوم</w:t>
      </w:r>
      <w:r>
        <w:rPr>
          <w:rtl/>
          <w:cs/>
          <w:lang w:val="ar_AE" w:bidi="ar_AE"/>
        </w:rPr>
        <w:t xml:space="preserve"> يعني الانقطاع عن الطعام، وأحيانًا الماء ليوم أو أكثر حتى يتمكن الشخص من التفرغ للصلاة إلى الله. بالنسبة لليهود، كان الصيام يمتد إلى 24 ساعة من الشروق إلى شروق اليوم التالي. يرجى الإبقاء على الترجمة عينها كما في المقاطع السابقة، والاطلاع على قاموس الكلمات الرئيسية للحصول على المعنى الكامل لمصطلح </w:t>
      </w:r>
      <w:r>
        <w:rPr>
          <w:rtl/>
          <w:cs/>
          <w:lang w:val="ar_AE" w:bidi="ar_AE"/>
        </w:rPr>
        <w:t>صوم</w:t>
      </w:r>
      <w:r>
        <w:rPr>
          <w:rtl/>
          <w:cs/>
          <w:lang w:val="ar_AE" w:bidi="ar_AE"/>
        </w:rPr>
        <w:t>.</w:t>
      </w:r>
    </w:p>
    <w:p>
      <w:pPr>
        <w:bidi/>
      </w:pPr>
      <w:r>
        <w:rPr>
          <w:rtl/>
          <w:cs/>
          <w:lang w:val="ar_AE" w:bidi="ar_AE"/>
        </w:rPr>
      </w:r>
      <w:r>
        <w:rPr>
          <w:rtl/>
          <w:cs/>
          <w:lang w:val="ar_AE" w:bidi="ar_AE"/>
        </w:rPr>
        <w:t xml:space="preserve">وحذر الرب يسوع تلاميذه من المراءاة في </w:t>
      </w:r>
      <w:r>
        <w:rPr>
          <w:b/>
          <w:rtl/>
          <w:cs/>
          <w:lang w:val="ar_AE" w:bidi="ar_AE"/>
        </w:rPr>
        <w:t>الصيام</w:t>
      </w:r>
      <w:r>
        <w:rPr>
          <w:rtl/>
          <w:cs/>
          <w:lang w:val="ar_AE" w:bidi="ar_AE"/>
        </w:rPr>
        <w:t xml:space="preserve">؛ فالمراؤون تمثل هدفهم في إخبار الناس بصيامهم، فكانوا يهملون نضارة وجوههم. إن كلمة "مُرائي" في اللغة الأصلية تعني ممثلًا على المسرح يتظاهر بغير شخصه. في هذا السياق، المرائي يعني شخص يتظاهر بالصلاح لكنه في داخله لا يحب الله. يُرجى الاطلاع على قاموس الكلمات الرئيسية للاستزادة من التعريف الكامل لمصطلح </w:t>
      </w:r>
      <w:r>
        <w:rPr>
          <w:rtl/>
          <w:cs/>
          <w:lang w:val="ar_AE" w:bidi="ar_AE"/>
        </w:rPr>
        <w:t>مُرائي/منافق</w:t>
      </w:r>
      <w:r>
        <w:rPr>
          <w:rtl/>
          <w:cs/>
          <w:lang w:val="ar_AE" w:bidi="ar_AE"/>
        </w:rPr>
        <w:t>.</w:t>
      </w:r>
    </w:p>
    <w:p>
      <w:pPr>
        <w:bidi/>
      </w:pPr>
      <w:r>
        <w:rPr>
          <w:rtl/>
          <w:cs/>
          <w:lang w:val="ar_AE" w:bidi="ar_AE"/>
        </w:rPr>
      </w:r>
      <w:r>
        <w:rPr>
          <w:rtl/>
          <w:cs/>
          <w:lang w:val="ar_AE" w:bidi="ar_AE"/>
        </w:rPr>
        <w:t>فيقول يسوع "الحق أقول لكم" ليؤكد أن الله لن يجازي المرائين خيرًا على صيامهم أمام الآخرين.</w:t>
      </w:r>
    </w:p>
    <w:p>
      <w:pPr>
        <w:bidi/>
      </w:pPr>
      <w:r>
        <w:rPr>
          <w:rtl/>
          <w:cs/>
          <w:lang w:val="ar_AE" w:bidi="ar_AE"/>
        </w:rPr>
      </w:r>
      <w:r>
        <w:rPr>
          <w:rtl/>
          <w:cs/>
          <w:lang w:val="ar_AE" w:bidi="ar_AE"/>
        </w:rPr>
        <w:t>توقَّفوا وتحدثوا مع فريق الترجمة عن كيفية التشديد اللغوي في أدبكم. ما الكلمات التي تستخدمونها لتشددوا على شيء مهم للغاية؟</w:t>
      </w:r>
    </w:p>
    <w:p>
      <w:pPr>
        <w:bidi/>
      </w:pPr>
      <w:r>
        <w:rPr>
          <w:rtl/>
          <w:cs/>
          <w:lang w:val="ar_AE" w:bidi="ar_AE"/>
        </w:rPr>
      </w:r>
      <w:r>
        <w:rPr>
          <w:rtl/>
          <w:cs/>
          <w:lang w:val="ar_AE" w:bidi="ar_AE"/>
        </w:rPr>
        <w:t xml:space="preserve">ويزيد بأنهم لن يحصلوا إلا على انتباه الآخرين </w:t>
      </w:r>
      <w:r>
        <w:rPr>
          <w:b/>
          <w:rtl/>
          <w:cs/>
          <w:lang w:val="ar_AE" w:bidi="ar_AE"/>
        </w:rPr>
        <w:t>مكافأتهم</w:t>
      </w:r>
      <w:r>
        <w:rPr>
          <w:rtl/>
          <w:cs/>
          <w:lang w:val="ar_AE" w:bidi="ar_AE"/>
        </w:rPr>
        <w:t>. فالله لا يكافئ الصائمين ليظهروا أمام الناس. وهذه المجازاة هي جعالة من الله سيهبها لشعبه في الملكوت.</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6:19–34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6: 19–34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في أكثر الترجمات المفهومة لكم.</w:t>
      </w:r>
    </w:p>
    <w:p>
      <w:pPr>
        <w:bidi/>
      </w:pPr>
      <w:r>
        <w:rPr>
          <w:rtl/>
          <w:cs/>
          <w:lang w:val="ar_AE" w:bidi="ar_AE"/>
        </w:rPr>
      </w:r>
      <w:r>
        <w:rPr>
          <w:rtl/>
          <w:cs/>
          <w:lang w:val="ar_AE" w:bidi="ar_AE"/>
        </w:rPr>
        <w:t>يجلس يسوع على جانب الجبل، ويُعَلِّم تلاميذه أو أتباعه المقرّبين. وهناك جمع من الناس يستمعون أيضًا. لقد علّمهم يسوع عن إعطاء المال للفقراء، والصلاة والصوم. وخلال هذه التعاليم، قال يسوع إن الله سيجازي التلاميذ بمكافأة سماوية بسبب العطاء للفقراء، والصلاة والصوم، إذا فعل التلاميذ هذه الأعمال الصالحة في الخفاء. والآن، يُعَلِّم يسوع المزيد عن هذه المجازاة السماوية وعن الكنوز الأرضية. ويُعَلِّم يسوع أيضًا عن القلق وعن أن الله يسدد احتياجات التلاميذ.</w:t>
      </w:r>
    </w:p>
    <w:p>
      <w:pPr>
        <w:bidi/>
      </w:pPr>
      <w:r>
        <w:rPr>
          <w:rtl/>
          <w:cs/>
          <w:lang w:val="ar_AE" w:bidi="ar_AE"/>
        </w:rPr>
      </w:r>
      <w:r>
        <w:rPr>
          <w:rtl/>
          <w:cs/>
          <w:lang w:val="ar_AE" w:bidi="ar_AE"/>
        </w:rPr>
        <w:t xml:space="preserve">وهو يعلِّم عن ثلاث أمور مختلفة وهي الكنوز، والعين، والعبودية، ليُظهر للتلاميذ كيف يجب أن يكونوا مكرسين بشكل كامل لله، وكيف يكون لديهم الموقف الصحيح من الممتلكات المادية. أولًا، يقول يسوع إنه ينبغي للتلاميذ ألا يكنزوا كنوزًا على الأرض، التي يمكن أن تكون أموالًا، أو أملاكًا، أو أرضًا، أو حيوانات، أو أي شيء آخر ثمين. في زمن يسوع، كان الناس يحتفظون بأموالهم أو كنوزهم في بيوتهم. فيُظهر يسوع أن الكنوز على الأرض لن تدوم. فإن السوس يمكن أن يُفسِد أو يأكل الكنز. والسوس هو نوع من الحشرات التي تصنع ديدانًا تأكل الثياب صانعة ثقوب. </w:t>
      </w:r>
    </w:p>
    <w:p>
      <w:pPr>
        <w:bidi/>
      </w:pPr>
      <w:r>
        <w:rPr>
          <w:rtl/>
          <w:cs/>
          <w:lang w:val="ar_AE" w:bidi="ar_AE"/>
        </w:rPr>
      </w:r>
      <w:r>
        <w:rPr>
          <w:rtl/>
          <w:cs/>
          <w:lang w:val="ar_AE" w:bidi="ar_AE"/>
        </w:rPr>
        <w:t xml:space="preserve">توقَّفوا واعرضوا صورة للسوس. </w:t>
      </w:r>
    </w:p>
    <w:p>
      <w:pPr>
        <w:bidi/>
      </w:pPr>
      <w:r>
        <w:rPr>
          <w:rtl/>
          <w:cs/>
          <w:lang w:val="ar_AE" w:bidi="ar_AE"/>
        </w:rPr>
      </w:r>
      <w:r>
        <w:rPr>
          <w:rtl/>
          <w:cs/>
          <w:lang w:val="ar_AE" w:bidi="ar_AE"/>
        </w:rPr>
        <w:t>أيضا، يمكن أن يُفسِد الصدأ الكنز. إن الكلمة التي تترجم "الصدأ" في اللغة الأصلية تعني "الأكل". وهي يمكن أن تشير إلى فساد المعادن أو أيضًا إلى فساد أنواع أخرى من الكنوز. وهناك سبب آخر يجعل من غير الجيد جمع الكنوز على الأرض، وهو أن اللصوص يمكن أن ينقبوا ويسرقوا الكنز. إن الكلمة التي تترجم إلى "ينقب" تعني في اللغة الأصلية "يحفر خلال". ففي زمن يسوع، كان معظم اليهود يملكون بيوتًا مبنية من الطوب الطيني الجاف. وكان اللصوص بحاجة إلى أن ينقبوا أو يصنعوا فتحة في جانب الحائط الطيني ليدخلوا ويأخذوا الكنز.</w:t>
      </w:r>
    </w:p>
    <w:p>
      <w:pPr>
        <w:bidi/>
      </w:pPr>
      <w:r>
        <w:rPr>
          <w:rtl/>
          <w:cs/>
          <w:lang w:val="ar_AE" w:bidi="ar_AE"/>
        </w:rPr>
      </w:r>
      <w:r>
        <w:rPr>
          <w:rtl/>
          <w:cs/>
          <w:lang w:val="ar_AE" w:bidi="ar_AE"/>
        </w:rPr>
        <w:t xml:space="preserve">اعرضوا صورة لبعض المعادن التي عليها صدأ. </w:t>
      </w:r>
    </w:p>
    <w:p>
      <w:pPr>
        <w:bidi/>
      </w:pPr>
      <w:r>
        <w:rPr>
          <w:rtl/>
          <w:cs/>
          <w:lang w:val="ar_AE" w:bidi="ar_AE"/>
        </w:rPr>
      </w:r>
      <w:r>
        <w:rPr>
          <w:rtl/>
          <w:cs/>
          <w:lang w:val="ar_AE" w:bidi="ar_AE"/>
        </w:rPr>
        <w:t>توقَّفوا وناقشوا مع فريق الترجمة الخاص بكم أنواع الكنوز الأرضية التي يقدّرها الناس في ثقافتكم. تحدثوا عن الطريقة التي يُظهر بها الناس ما هو الأكثر قيمة لهم، سواء كان ذلك من المال، أو الممتلكات، أو الأرض، أو الحيوانات، أو الملابس، أو المجوهرات، أو أي نوع آخر من الكنوز.</w:t>
      </w:r>
    </w:p>
    <w:p>
      <w:pPr>
        <w:bidi/>
      </w:pPr>
      <w:r>
        <w:rPr>
          <w:rtl/>
          <w:cs/>
          <w:lang w:val="ar_AE" w:bidi="ar_AE"/>
        </w:rPr>
      </w:r>
      <w:r>
        <w:rPr>
          <w:rtl/>
          <w:cs/>
          <w:lang w:val="ar_AE" w:bidi="ar_AE"/>
        </w:rPr>
        <w:t xml:space="preserve">ويستخدم يسوع نفس العبارات الثلاث مرة أخرى ليُظهر كيف أن تخزين الكنوز في السماء يعني أن الكنز سيدوم إلى الأبد. فعندما يكون التلميذ جزءًا من ملكوت الله، فإن الأعمال الصالحة التي يفعلها – مثل العطاء للفقراء، والصلاة، والصوم، تكون كما لو أنه يجمع كنوزًا لنفسه. فلا يمكن أن يُفسد السوس والصدأ الكنوز التي في السماء، ولا يمكن للّصوص أن يسرقوا الكنوز التي في السماء. ويختتم يسوع هذا المقطع بالقول إن أفكار الشخص وأفعاله – أي "قلب" الشخص حَسَبَ الثقافة اليهودية – ستكون مركزة على الأشياء التي يقدِّرها الشخص أكثر من غيرها. </w:t>
      </w:r>
    </w:p>
    <w:p>
      <w:pPr>
        <w:bidi/>
      </w:pPr>
      <w:r>
        <w:rPr>
          <w:rtl/>
          <w:cs/>
          <w:lang w:val="ar_AE" w:bidi="ar_AE"/>
        </w:rPr>
      </w:r>
      <w:r>
        <w:rPr>
          <w:rtl/>
          <w:cs/>
          <w:lang w:val="ar_AE" w:bidi="ar_AE"/>
        </w:rPr>
        <w:t>ثم يستخدم يسوع لغة خاصة عن النور والظلام. ويعتقد الكثيرون أن يسوع كان يُعَلِّم هنا عن أهمية التكريس لله، وعن الكرم تجاه الآخرين. وهو يقول إن العين هي مثل سراج للجسد. فإن عينا الشخص تساعده على فهم الأمور الروحية عن الله. والسراج كان عبارة عن وعاء صغير من الفخار فيه زيت. وكان الناس يشعلون فتيلة موضوعه في السراج كي يُنيروا. فكان السراج يساعد الناس على الرؤية في الظلام.</w:t>
      </w:r>
    </w:p>
    <w:p>
      <w:pPr>
        <w:bidi/>
      </w:pPr>
      <w:r>
        <w:rPr>
          <w:rtl/>
          <w:cs/>
          <w:lang w:val="ar_AE" w:bidi="ar_AE"/>
        </w:rPr>
      </w:r>
      <w:r>
        <w:rPr>
          <w:rtl/>
          <w:cs/>
          <w:lang w:val="ar_AE" w:bidi="ar_AE"/>
        </w:rPr>
        <w:t xml:space="preserve">توقَّفوا واعرضوا صورة لسراج. </w:t>
      </w:r>
    </w:p>
    <w:p>
      <w:pPr>
        <w:bidi/>
      </w:pPr>
      <w:r>
        <w:rPr>
          <w:rtl/>
          <w:cs/>
          <w:lang w:val="ar_AE" w:bidi="ar_AE"/>
        </w:rPr>
      </w:r>
      <w:r>
        <w:rPr>
          <w:rtl/>
          <w:cs/>
          <w:lang w:val="ar_AE" w:bidi="ar_AE"/>
        </w:rPr>
        <w:t>فإن الشخص الذي لديه عين سليمة يستطيع أن يفكر بوضوح في الله، وهكذا يكون هناك نور في جسده كله. فهذا الشخص يفكر أيضًا بشكل سليم وواضح في المال، وهو كريم مع الآخرين. أما إذا كانت عينا الشخص شريرة، فهكذا يكون جسده كله مُظلمًا. وهذا يعني أنه لا يستطيع أن يرى روحيًا بشكل جيد، وهو لا يفهم الحق عن الله. في زمن يسوع، كانت الأعين الشريرة غالبًا ما تشير إلى شخص ليس كريمًا مع الآخرين. فيخبرهم يسوع أنه إذا كان النور الذي يظنون أنه لديهم هو في الواقع ظلامًا، فإن أجسادهم كلها تكون في ظلام عظيم. ويكون من المستحيل أن يفهموا الحق عن الله، بل يعيشون في ظلام روحي.</w:t>
      </w:r>
    </w:p>
    <w:p>
      <w:pPr>
        <w:bidi/>
      </w:pPr>
      <w:r>
        <w:rPr>
          <w:rtl/>
          <w:cs/>
          <w:lang w:val="ar_AE" w:bidi="ar_AE"/>
        </w:rPr>
      </w:r>
      <w:r>
        <w:rPr>
          <w:rtl/>
          <w:cs/>
          <w:lang w:val="ar_AE" w:bidi="ar_AE"/>
        </w:rPr>
        <w:t>توقَّفوا وناقشوا مع فريق الترجمة الخاص بكم كيف يتحدث الناس في ثقافتكم عن النور والظلام. ما هي الرموز الأخرى التي تستخدمونها للإشارة إلى الفهم والحق؟ أيضا، ما الأفكار التي تستخدمها ثقافتكم للإشارة إلى الكرم أو الأنانية، مثل استخدام "العيون الشريرة" في الثقافة اليهودية؟</w:t>
      </w:r>
    </w:p>
    <w:p>
      <w:pPr>
        <w:bidi/>
      </w:pPr>
      <w:r>
        <w:rPr>
          <w:rtl/>
          <w:cs/>
          <w:lang w:val="ar_AE" w:bidi="ar_AE"/>
        </w:rPr>
      </w:r>
      <w:r>
        <w:rPr>
          <w:rtl/>
          <w:cs/>
          <w:lang w:val="ar_AE" w:bidi="ar_AE"/>
        </w:rPr>
        <w:t>ثم يوضِّح يسوع أن الشخص الذي يحب الله والمال هو مثل خادم يخدم سيدين. في زمن يسوع، كان الرومان يملكون خدمًا أو عبيدًا، وكان من المستحيل للعبد أن يمتلكه سيد آخر في نفس الوقت. وكان الخادم أو العبد مكرسًا تمامًا لسيده الواحد، ولم يسمح له سيده أن يخدم سيدًا آخرًا. فصاحب العبد يعلم أنه لا يمكن للعبد أن يكون مخلصًا بشكل كامل لكليهما. فيظهر يسوع لتلاميذه أنه يجب أن يكونوا مكرسين لله، وألا يتشتتوا بالمال أو الكنوز الأرضية.</w:t>
      </w:r>
    </w:p>
    <w:p>
      <w:pPr>
        <w:bidi/>
      </w:pPr>
      <w:r>
        <w:rPr>
          <w:rtl/>
          <w:cs/>
          <w:lang w:val="ar_AE" w:bidi="ar_AE"/>
        </w:rPr>
      </w:r>
      <w:r>
        <w:rPr>
          <w:rtl/>
          <w:cs/>
          <w:lang w:val="ar_AE" w:bidi="ar_AE"/>
        </w:rPr>
        <w:t>ثم يواصل يسوع التعليم بإخبار التلاميذ ألا يهتموا بشيء، ولا يقلقوا من أجل الطعام أو الشراب أو الثياب. وهو يظهر كيف أن الله يسدد احتياجاتهم بينما يتبعون الله. فيظهر يسوع لتلاميذه أن هناك أشياء أكثر أهمية في الحياة من المأكل والملبس. وهو يستخدم أمثلة الطيور والأزهار ليُظهر للتلاميذ أن الله سيعتني بهم.</w:t>
      </w:r>
    </w:p>
    <w:p>
      <w:pPr>
        <w:bidi/>
      </w:pPr>
      <w:r>
        <w:rPr>
          <w:rtl/>
          <w:cs/>
          <w:lang w:val="ar_AE" w:bidi="ar_AE"/>
        </w:rPr>
      </w:r>
      <w:r>
        <w:rPr>
          <w:rtl/>
          <w:cs/>
          <w:lang w:val="ar_AE" w:bidi="ar_AE"/>
        </w:rPr>
        <w:t>توقَّفوا وتحدثوا مع فريق الترجمة الخاص بكم عن القلق في ثقافتكم. ما نوع الأمور التي يقلق الناس بشأنها؟ صفوا موقفًا في حياتكم أو في حياة صديق لكم عندما كنتم قلقين بشأن الطعام، أو الشراب، أو الملابس، أو أي شيء آخر.</w:t>
      </w:r>
    </w:p>
    <w:p>
      <w:pPr>
        <w:bidi/>
      </w:pPr>
      <w:r>
        <w:rPr>
          <w:rtl/>
          <w:cs/>
          <w:lang w:val="ar_AE" w:bidi="ar_AE"/>
        </w:rPr>
      </w:r>
      <w:r>
        <w:rPr>
          <w:rtl/>
          <w:cs/>
          <w:lang w:val="ar_AE" w:bidi="ar_AE"/>
        </w:rPr>
        <w:t>أولًا، يريد يسوع من التلاميذ أن يعلموا أن الله سيمنحهم الطعام. فهو يُظهر لهم أن الطيور لا تزرع ولا تحصد محاصيل ولا تجمع إلى مخازن. لكن أبوهم السماوي يقوتها ويمنحها الطعام. فيقول إنه إذا كان الله يعتني بالطيور الأقل أهمية، فكم بالحري يعتني أيضًا بالتلاميذ لأنهم أكثر أهمية من الطيور. فيسوع لا يريدهم أن يقلقوا، لأن القلق لا يمكن أن يجعل الشخص يعيش حتى يومًا أو ساعة واحدة أزيد.</w:t>
      </w:r>
    </w:p>
    <w:p>
      <w:pPr>
        <w:bidi/>
      </w:pPr>
      <w:r>
        <w:rPr>
          <w:rtl/>
          <w:cs/>
          <w:lang w:val="ar_AE" w:bidi="ar_AE"/>
        </w:rPr>
      </w:r>
      <w:r>
        <w:rPr>
          <w:rtl/>
          <w:cs/>
          <w:lang w:val="ar_AE" w:bidi="ar_AE"/>
        </w:rPr>
        <w:t>في المثال الثاني، يريد يسوع من التلاميذ ألا يقلقوا من أجل الملبَس. فهو يصف زنابق الحقل، وكيف أن الزهور لا تتعب أو تغزل كي تصنع ثيابًا لنفسها. ويقول يسوع إنه حتى الملك سليمان في كل مجده لم يكن يلبس ثيابًا جميلة مثل هذه الزهور. الملك سليمان كان أغنى ملوك إسرائيل. وهو ابن الملك داود. فقد كان الملك سليمان غنيًا وحكيمًا للغاية، وقد عاش قبل زمن يسوع بأكثر من 900 عام. وكان التلاميذ الذين يستمعون إلى يسوع يعرفون من هو سليمان.</w:t>
      </w:r>
    </w:p>
    <w:p>
      <w:pPr>
        <w:bidi/>
      </w:pPr>
      <w:r>
        <w:rPr>
          <w:rtl/>
          <w:cs/>
          <w:lang w:val="ar_AE" w:bidi="ar_AE"/>
        </w:rPr>
      </w:r>
      <w:r>
        <w:rPr>
          <w:rtl/>
          <w:cs/>
          <w:lang w:val="ar_AE" w:bidi="ar_AE"/>
        </w:rPr>
        <w:t>فيقول يسوع إن الله يجعل الزهور (زنابق الحقل) جميلة حتى لو كانت تعيش لفترة قصيرة قبل أن تموت، ويحرقها الناس في التنور. وغالبًا ما كان الناس يحرقون الحشائش والأعشاب الميتة في التنور (الفرن) للحصول على الوقود (الحرارة). فبما أن الله يُلبس الزهور الأقل أهمية، فكم بالحري يُلبس شعبه. ثم يقول يسوع إن التلاميذ لم يثقوا بالله بما يكفي، لأنهم كانوا قلقين بشأن ماذا يلبسون بدلًا من أن يثقوا بالله لأجل ذلك.</w:t>
      </w:r>
    </w:p>
    <w:p>
      <w:pPr>
        <w:bidi/>
      </w:pPr>
      <w:r>
        <w:rPr>
          <w:rtl/>
          <w:cs/>
          <w:lang w:val="ar_AE" w:bidi="ar_AE"/>
        </w:rPr>
      </w:r>
      <w:r>
        <w:rPr>
          <w:rtl/>
          <w:cs/>
          <w:lang w:val="ar_AE" w:bidi="ar_AE"/>
        </w:rPr>
        <w:t xml:space="preserve">وهو يذكّر تلاميذه بأن الأمم، أو غير اليهود، يقلقون على احتياجاتهم اليومية. لكن تلاميذ يسوع لديهم أب في السماء – الله نفسه – وهو الذي سيعتني بهم. فإن الله يريدهم أن يقضوا وقتهم وطاقتهم في العيش تحت سيادته عليهم في ملكوته، بدلًا من السعي للحصول على المزيد من الطعام والثياب. وكملك، سيمنح الله تلاميذه كل ما يحتاجون إليه عندما يضعون كل تركيزهم على اتِّباعه بشكل كامل. </w:t>
      </w:r>
    </w:p>
    <w:p>
      <w:pPr>
        <w:bidi/>
      </w:pPr>
      <w:r>
        <w:rPr>
          <w:rtl/>
          <w:cs/>
          <w:lang w:val="ar_AE" w:bidi="ar_AE"/>
        </w:rPr>
      </w:r>
      <w:r>
        <w:rPr>
          <w:rtl/>
          <w:cs/>
          <w:lang w:val="ar_AE" w:bidi="ar_AE"/>
        </w:rPr>
        <w:t>وأخيرًا، يخبرهم يسوع ألا يقلقوا من الغد، وهو ما يعني ألا يقلقوا بشأن ما سيحتاجون إليه في المستقبل أو المشاكل التي ستأتي لاحقًا. فلا ينبغي لنا أن نضيف القلق بشأن الغد إلى متاعب اليوم.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يُعلِّم الرب يسوع التلاميذ بأن يكونوا مكرسين بالكامل لله وبأن يكونوا كرماء مع الآخرين. يستخدم أمثلة من الكنوز على الأرض وفي السماء: العين، النور، والظلام، وخدمة الله، وليس المال.</w:t>
      </w:r>
    </w:p>
    <w:p>
      <w:pPr>
        <w:bidi/>
      </w:pPr>
      <w:r>
        <w:rPr>
          <w:rtl/>
          <w:cs/>
          <w:lang w:val="ar_AE" w:bidi="ar_AE"/>
        </w:rPr>
      </w:r>
      <w:r>
        <w:rPr>
          <w:b/>
          <w:rtl/>
          <w:cs/>
          <w:lang w:val="ar_AE" w:bidi="ar_AE"/>
        </w:rPr>
        <w:t>المشهد الثاني:</w:t>
      </w:r>
      <w:r>
        <w:rPr>
          <w:rtl/>
          <w:cs/>
          <w:lang w:val="ar_AE" w:bidi="ar_AE"/>
        </w:rPr>
        <w:t xml:space="preserve"> يُعلِّم الرب يسوع عن عدَم القلَق بشأن الطعام أو الشراب أو الملابس. ويستخدم أمثلة من الطيور والزهور ليُظهر سبب عدم قلق التلاميذ.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تلاميذه والجموع</w:t>
      </w:r>
    </w:p>
    <w:p>
      <w:pPr>
        <w:pStyle w:val="ListBullet"/>
        <w:bidi/>
        <w:spacing w:line="240" w:lineRule="auto"/>
        <w:ind w:left="720"/>
      </w:pPr>
      <w:r>
        <w:rPr>
          <w:rtl/>
          <w:cs/>
          <w:lang w:val="ar_AE" w:bidi="ar_AE"/>
        </w:rPr>
      </w:r>
      <w:r>
        <w:rPr>
          <w:rtl/>
          <w:cs/>
          <w:lang w:val="ar_AE" w:bidi="ar_AE"/>
        </w:rPr>
        <w:t xml:space="preserve">شخص يخبئ كنزًا في بيته </w:t>
      </w:r>
    </w:p>
    <w:p>
      <w:pPr>
        <w:pStyle w:val="ListBullet"/>
        <w:bidi/>
        <w:spacing w:line="240" w:lineRule="auto"/>
        <w:ind w:left="720"/>
      </w:pPr>
      <w:r>
        <w:rPr>
          <w:rtl/>
          <w:cs/>
          <w:lang w:val="ar_AE" w:bidi="ar_AE"/>
        </w:rPr>
      </w:r>
      <w:r>
        <w:rPr>
          <w:rtl/>
          <w:cs/>
          <w:lang w:val="ar_AE" w:bidi="ar_AE"/>
        </w:rPr>
        <w:t xml:space="preserve">لصٌّ </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 xml:space="preserve">عبْدٌ وسيّدَان </w:t>
      </w:r>
    </w:p>
    <w:p>
      <w:pPr>
        <w:pStyle w:val="ListBullet"/>
        <w:bidi/>
        <w:spacing w:line="240" w:lineRule="auto"/>
        <w:ind w:left="720"/>
      </w:pPr>
      <w:r>
        <w:rPr>
          <w:rtl/>
          <w:cs/>
          <w:lang w:val="ar_AE" w:bidi="ar_AE"/>
        </w:rPr>
      </w:r>
      <w:r>
        <w:rPr>
          <w:rtl/>
          <w:cs/>
          <w:lang w:val="ar_AE" w:bidi="ar_AE"/>
        </w:rPr>
        <w:t>الوثنيون أو غير المؤمنين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وسائل الإيضاح (أشياء يمكن تحريكها في المكان مثل الأحجار، والعصي ولعب الأطفال) لتجسيد القصة والأحداث فيها.</w:t>
      </w:r>
    </w:p>
    <w:p>
      <w:pPr>
        <w:bidi/>
      </w:pPr>
      <w:r>
        <w:rPr>
          <w:rtl/>
          <w:cs/>
          <w:lang w:val="ar_AE" w:bidi="ar_AE"/>
        </w:rPr>
      </w:r>
      <w:r>
        <w:rPr>
          <w:rtl/>
          <w:cs/>
          <w:lang w:val="ar_AE" w:bidi="ar_AE"/>
        </w:rPr>
        <w:t>من المهم أن نتذكر أن الرب يسوع كان لا يزال يُعلِّم تلاميذه على الجبل. كان الرب يسوع قد علّمهم عن إعطاء المال للفقراء، والصلاة والصوم، بالفعل. والآن، يعلّم عن المكافأة السماوية التي سيحصلون عليها على عملهم هذه الأعمال الصالحة. كما يُعلِّمهم الرب يسوع أيضًا ألا يقلقوا.</w:t>
      </w:r>
    </w:p>
    <w:p>
      <w:pPr>
        <w:bidi/>
      </w:pPr>
      <w:r>
        <w:rPr>
          <w:rtl/>
          <w:cs/>
          <w:lang w:val="ar_AE" w:bidi="ar_AE"/>
        </w:rPr>
      </w:r>
      <w:r>
        <w:rPr>
          <w:rtl/>
          <w:cs/>
          <w:lang w:val="ar_AE" w:bidi="ar_AE"/>
        </w:rPr>
        <w:t>المشهد الأول هو عن التكريس الكامل لله وعن أن نكون كرماء تجاه الآخرين. تذكّروا أنه في الجزء الأول، يأمر الرب يسوع التلاميذ ألا يكنزوا كنوزًا أرضية. يقول ثلاث طرق تثبت أن الكنوز الأرضية لن تدوم. بل تأكلها، العِثّة ويفسدها الصدأ، كما يسرقها اللصوص. فكّروا كيف يُمكنكم تمثيل شخصًا يكنز كنزًا على الأرض، وكيف يُمكنكم تمثيل السوس وهو يأكله، أو الصدأ يُدمره، واللصّ يسرقه.</w:t>
      </w:r>
    </w:p>
    <w:p>
      <w:pPr>
        <w:bidi/>
      </w:pPr>
      <w:r>
        <w:rPr>
          <w:rtl/>
          <w:cs/>
          <w:lang w:val="ar_AE" w:bidi="ar_AE"/>
        </w:rPr>
      </w:r>
      <w:r>
        <w:rPr>
          <w:rtl/>
          <w:cs/>
          <w:lang w:val="ar_AE" w:bidi="ar_AE"/>
        </w:rPr>
        <w:t>ثم يقارن الرب يسوع الكنز في السماء بالكنز الذي على الأرض. يستخدم الرب يسوع نفس الطرق الثلاث ليُظهر أن الكنز الذي في السماء سيدوم. فالسوس لن يأكله، ولا الصدأ يُدمره، ولا اللصوص تسرقه. ثم يقول الرب يسوع شيئًا مهمًا للغاية، وهو يشرح السبب الذي يدفع التلاميذ أن يكنزوا الكنوز في السماء بدلاً من الكنوز على الأرض. ويقول إن التلاميذ سيقضون وقتهم في التفكير في الكنز الأكثر قيمة بالنسبة لهم.</w:t>
      </w:r>
    </w:p>
    <w:p>
      <w:pPr>
        <w:bidi/>
      </w:pPr>
      <w:r>
        <w:rPr>
          <w:rtl/>
          <w:cs/>
          <w:lang w:val="ar_AE" w:bidi="ar_AE"/>
        </w:rPr>
      </w:r>
      <w:r>
        <w:rPr>
          <w:rtl/>
          <w:cs/>
          <w:lang w:val="ar_AE" w:bidi="ar_AE"/>
        </w:rPr>
        <w:t>ثم يعلِّم الرب يسوع عن العيون الجيدة والعيون الشريرة. تذكّروا أن الرب يسوع يستخدم لغة خاصة ليُوضح كيف أن العيون الجيدة تُمثل الشخص الذي يفهم الحق الإلهي. فكّروا كيف يمكنكم إظهار العيون الجيدة التي تُنير جسد الشخص بأكمله مثل سراجٍ يُضيء. فكّروا أيضًا في كيفية إظهار العيون الشريرة التي لا تُنير الشخص. يعيش هذا الشخص في الظلام، أي أنه لا يفهم الحق المختص بالله. تذكّروا أن تُظهروا المقابلة بين العين الجيدة التي تجلب النور، والفهم، والكرّم، والعين الشريرة التي تجلب الظلام، وعدم الفهم، وعدم الكرم للآخرين.</w:t>
      </w:r>
    </w:p>
    <w:p>
      <w:pPr>
        <w:bidi/>
      </w:pPr>
      <w:r>
        <w:rPr>
          <w:rtl/>
          <w:cs/>
          <w:lang w:val="ar_AE" w:bidi="ar_AE"/>
        </w:rPr>
      </w:r>
      <w:r>
        <w:rPr>
          <w:rtl/>
          <w:cs/>
          <w:lang w:val="ar_AE" w:bidi="ar_AE"/>
        </w:rPr>
        <w:t>في الجزء الأخير من المشهد الأول، يشبه الرب يسوع الله والمال بسيدين. ويُشبِّه الرب يسوع تلاميذه بالعبيد أو الخدام. تذكّروا أن الرب يسوع يقول إنه لا يستطيع عبد أن يخدم سيدين. إذا حاول العبد أن يخدم سيدين، سيكره أحدهما ويحب الآخر. في اللغة الأصلية، يقول الرب يسوع هذا بطريقة شعرية. ثم يقول نفس الشيء مرة أخرى بطريقة أخرى ليؤكد أن العبد سيُكرس نفسه لأحد السيَّدين وسيحتقر السيد الآخر. يختتم الرب يسوع هذا المشهد بقوله إن الشخص يجب أن يختار أن يخدم إما الله أو المال. ليس من الممكن أن تُحب المال الأكثر وتحب الله الأكثر أيضًا في نفس الوقت.</w:t>
      </w:r>
    </w:p>
    <w:p>
      <w:pPr>
        <w:bidi/>
      </w:pPr>
      <w:r>
        <w:rPr>
          <w:rtl/>
          <w:cs/>
          <w:lang w:val="ar_AE" w:bidi="ar_AE"/>
        </w:rPr>
      </w:r>
      <w:r>
        <w:rPr>
          <w:rtl/>
          <w:cs/>
          <w:lang w:val="ar_AE" w:bidi="ar_AE"/>
        </w:rPr>
        <w:t>في المشهد الثاني، يواصل الرب يسوع تعليم التلاميذ كيف ينبغي أن ينظروا إلى الممتلكات الأرضية والمال. لا يريد الرب يسوع أن يقلق تلاميذه بشأن الطعام، أو الشراب، أو الملابس مثل غير اليهود الذين لا يتبعون الله ويقلقوا بشأن هذه الأمور. هناك ثلاثة أجزاء لهذا المشهد. في البداية، يتحدث الرب يسوع عن الطيور وكيف يوفر الله الطعام للطيور. لا تزرع الطيور البذور، أو تحصد أو تخزن الطعام، لكن لديها ما يكفي لتأكله. فكّروا في كيفية تصوير الطيور وهي تحصل على الطعام الذي تحتاجه للبقاء على قيد الحياة. بالطبع سيُوفر الله الطعام والشراب للتلاميذ، الذين هم أكثر أهمية من الطيور.</w:t>
      </w:r>
    </w:p>
    <w:p>
      <w:pPr>
        <w:bidi/>
      </w:pPr>
      <w:r>
        <w:rPr>
          <w:rtl/>
          <w:cs/>
          <w:lang w:val="ar_AE" w:bidi="ar_AE"/>
        </w:rPr>
      </w:r>
      <w:r>
        <w:rPr>
          <w:rtl/>
          <w:cs/>
          <w:lang w:val="ar_AE" w:bidi="ar_AE"/>
        </w:rPr>
        <w:t>بعد ذلك، يعطي الرب يسوع مثالًا من الزهور الجميلة وكيف أنها لا تعمل لتصنع ثيابًا لنفسها. يقول الرب يسوع إنه حتى الملك سليمان لم يكن لديه ثياب بهذا الجمال. لا تعيش الزهور طويلًا، لكن الله يوفر لها ثيابًا. بالطبع سيُوفر الله الثياب للتلاميذ، الذين هم أكثر أهمية من الزهور. يتحدث الرب يسوع إلى التلاميذ مباشرة ويوبخهم. يقول الرب يسوع لهم إن لديهم قليل من الإيمان لأنهم لا يثقون في أن يعطيهم الله ثيابًا.</w:t>
      </w:r>
    </w:p>
    <w:p>
      <w:pPr>
        <w:bidi/>
      </w:pPr>
      <w:r>
        <w:rPr>
          <w:rtl/>
          <w:cs/>
          <w:lang w:val="ar_AE" w:bidi="ar_AE"/>
        </w:rPr>
      </w:r>
      <w:r>
        <w:rPr>
          <w:rtl/>
          <w:cs/>
          <w:lang w:val="ar_AE" w:bidi="ar_AE"/>
        </w:rPr>
        <w:t>يسأل الرب يسوع: "أليست الحياة أكثر أهمية من الطعام، والجسد أكثر أهمية من الثياب؟" فهو لم ينتظر إجابة عن هذا السؤال؛ يستخدم الرب يسوع سؤالًا ليُظهر أن الطعام والملبس ليسا أهم جزء في حياتنا.</w:t>
      </w:r>
    </w:p>
    <w:p>
      <w:pPr>
        <w:bidi/>
      </w:pPr>
      <w:r>
        <w:rPr>
          <w:rtl/>
          <w:cs/>
          <w:lang w:val="ar_AE" w:bidi="ar_AE"/>
        </w:rPr>
      </w:r>
      <w:r>
        <w:rPr>
          <w:rtl/>
          <w:cs/>
          <w:lang w:val="ar_AE" w:bidi="ar_AE"/>
        </w:rPr>
        <w:t>توقَّفوا هنا وناقشوا كيف تصيغون هذا في لغتكم؛ هل تستخدمون سؤالًا هنا، أم شكل آخر من أشكال التعبير؟</w:t>
      </w:r>
    </w:p>
    <w:p>
      <w:pPr>
        <w:bidi/>
      </w:pPr>
      <w:r>
        <w:rPr>
          <w:rtl/>
          <w:cs/>
          <w:lang w:val="ar_AE" w:bidi="ar_AE"/>
        </w:rPr>
      </w:r>
      <w:r>
        <w:rPr>
          <w:rtl/>
          <w:cs/>
          <w:lang w:val="ar_AE" w:bidi="ar_AE"/>
        </w:rPr>
        <w:t xml:space="preserve">كما يقول الرب يسوع للتلاميذ أيضًا أن الله يُلبس أزهار الحقل ويهتم بها. يقول الرب يسوع: "أقول لكم" مؤكدًا ما سيقوله بعد ذلك. ويقول يسوع هذا عندما يريد من تلاميذه أن يستمعوا بانتباه لأن التعليم التالي مهم للغاية. </w:t>
      </w:r>
    </w:p>
    <w:p>
      <w:pPr>
        <w:bidi/>
      </w:pPr>
      <w:r>
        <w:rPr>
          <w:rtl/>
          <w:cs/>
          <w:lang w:val="ar_AE" w:bidi="ar_AE"/>
        </w:rPr>
      </w:r>
      <w:r>
        <w:rPr>
          <w:rtl/>
          <w:cs/>
          <w:lang w:val="ar_AE" w:bidi="ar_AE"/>
        </w:rPr>
        <w:t>توقَّفوا وتحدثوا مع فريق الترجمة عن كيفية التشديد اللغوي في أدبكم. ما الكلمات التي تستخدمونها لتشددوا على شيء مهم للغاية؟</w:t>
      </w:r>
    </w:p>
    <w:p>
      <w:pPr>
        <w:bidi/>
      </w:pPr>
      <w:r>
        <w:rPr>
          <w:rtl/>
          <w:cs/>
          <w:lang w:val="ar_AE" w:bidi="ar_AE"/>
        </w:rPr>
      </w:r>
      <w:r>
        <w:rPr>
          <w:rtl/>
          <w:cs/>
          <w:lang w:val="ar_AE" w:bidi="ar_AE"/>
        </w:rPr>
        <w:t>الجزء الأخير من المشهد الثاني هو ملخص للمشهد. يقول الرب يسوع للتلاميذ أنه بسبب اهتمام الله بهم أكثر من الطيور والزهور، فلا ينبغي للتلاميذ أن يسألوا من أين سيحصلون على طعامهم، أو شرابهم، أو ثيابهم. يسعى الناس الذين لا يعرفون الله، أو غير المؤمنين، وراء الطعام والشراب والملبس، لكن لا ينبغي أن يقلق التلاميذ مثلما يقلق غير المؤمنين. سيهتم الله باحتياجات التلاميذ. يقول الرب يسوع إنه على التلاميذ أن يعيشوا بطريقة مختلفة عن غير المؤمنين. إذ ينبغي أن يطلب التلاميذ ملكوت الله ويسعون لما هو صالح، وسيوفر لهم الله كل ما يحتاجون إليه. فكّروا في كيفية توضيح التناقض بين حياة غير المؤمنين والحياة التي ينبغي للتلاميذ أن يعيشوها.</w:t>
      </w:r>
    </w:p>
    <w:p>
      <w:pPr>
        <w:bidi/>
      </w:pPr>
      <w:r>
        <w:rPr>
          <w:rtl/>
          <w:cs/>
          <w:lang w:val="ar_AE" w:bidi="ar_AE"/>
        </w:rPr>
      </w:r>
      <w:r>
        <w:rPr>
          <w:rtl/>
          <w:cs/>
          <w:lang w:val="ar_AE" w:bidi="ar_AE"/>
        </w:rPr>
        <w:t>والعبارة الأخيرة التي يقولها الرب يسوع هي ختام لهذا المقطع. يُذكِّر الرب يسوع التلاميذ ألا يقلقوا بشأن المشاكل في المستقبل، فكل يوم سيُحتوي على متاعب ومشاكل، لذلك ينبغي ألا يضيف التلاميذ متاعب من أيام أخرى على متاعبهم.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تلاميذه والجموع</w:t>
      </w:r>
    </w:p>
    <w:p>
      <w:pPr>
        <w:pStyle w:val="ListBullet"/>
        <w:bidi/>
        <w:spacing w:line="240" w:lineRule="auto"/>
        <w:ind w:left="720"/>
      </w:pPr>
      <w:r>
        <w:rPr>
          <w:rtl/>
          <w:cs/>
          <w:lang w:val="ar_AE" w:bidi="ar_AE"/>
        </w:rPr>
      </w:r>
      <w:r>
        <w:rPr>
          <w:rtl/>
          <w:cs/>
          <w:lang w:val="ar_AE" w:bidi="ar_AE"/>
        </w:rPr>
        <w:t xml:space="preserve">شخص يخبئ كنزًا في بيته </w:t>
      </w:r>
    </w:p>
    <w:p>
      <w:pPr>
        <w:pStyle w:val="ListBullet"/>
        <w:bidi/>
        <w:spacing w:line="240" w:lineRule="auto"/>
        <w:ind w:left="720"/>
      </w:pPr>
      <w:r>
        <w:rPr>
          <w:rtl/>
          <w:cs/>
          <w:lang w:val="ar_AE" w:bidi="ar_AE"/>
        </w:rPr>
      </w:r>
      <w:r>
        <w:rPr>
          <w:rtl/>
          <w:cs/>
          <w:lang w:val="ar_AE" w:bidi="ar_AE"/>
        </w:rPr>
        <w:t xml:space="preserve">لصٌّ </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 xml:space="preserve">شخص له عينان بسيطتان </w:t>
      </w:r>
    </w:p>
    <w:p>
      <w:pPr>
        <w:pStyle w:val="ListBullet"/>
        <w:bidi/>
        <w:spacing w:line="240" w:lineRule="auto"/>
        <w:ind w:left="720"/>
      </w:pPr>
      <w:r>
        <w:rPr>
          <w:rtl/>
          <w:cs/>
          <w:lang w:val="ar_AE" w:bidi="ar_AE"/>
        </w:rPr>
      </w:r>
      <w:r>
        <w:rPr>
          <w:rtl/>
          <w:cs/>
          <w:lang w:val="ar_AE" w:bidi="ar_AE"/>
        </w:rPr>
        <w:t xml:space="preserve">شخص له عينان شريرتان </w:t>
      </w:r>
    </w:p>
    <w:p>
      <w:pPr>
        <w:pStyle w:val="ListBullet"/>
        <w:bidi/>
        <w:spacing w:line="240" w:lineRule="auto"/>
        <w:ind w:left="720"/>
      </w:pPr>
      <w:r>
        <w:rPr>
          <w:rtl/>
          <w:cs/>
          <w:lang w:val="ar_AE" w:bidi="ar_AE"/>
        </w:rPr>
      </w:r>
      <w:r>
        <w:rPr>
          <w:rtl/>
          <w:cs/>
          <w:lang w:val="ar_AE" w:bidi="ar_AE"/>
        </w:rPr>
        <w:t xml:space="preserve">عبْدٌ وسيّدَان </w:t>
      </w:r>
    </w:p>
    <w:p>
      <w:pPr>
        <w:pStyle w:val="ListBullet"/>
        <w:bidi/>
        <w:spacing w:line="240" w:lineRule="auto"/>
        <w:ind w:left="720"/>
      </w:pPr>
      <w:r>
        <w:rPr>
          <w:rtl/>
          <w:cs/>
          <w:lang w:val="ar_AE" w:bidi="ar_AE"/>
        </w:rPr>
      </w:r>
      <w:r>
        <w:rPr>
          <w:rtl/>
          <w:cs/>
          <w:lang w:val="ar_AE" w:bidi="ar_AE"/>
        </w:rPr>
        <w:t>الوثنيون أو غير المؤمنين</w:t>
      </w:r>
    </w:p>
    <w:p>
      <w:pPr>
        <w:bidi/>
      </w:pPr>
      <w:r>
        <w:rPr>
          <w:rtl/>
          <w:cs/>
          <w:lang w:val="ar_AE" w:bidi="ar_AE"/>
        </w:rPr>
      </w:r>
      <w:r>
        <w:rPr>
          <w:rtl/>
          <w:cs/>
          <w:lang w:val="ar_AE" w:bidi="ar_AE"/>
        </w:rPr>
        <w:t>اطلُب من الفريق أن يُمثِّل القصة مرَّتَين. ينبغي أن يمثِّلوا القصة في 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انسيابية الحديث، موضوع الحَبكة، والتسلسل الزمني للقصة. انظروا إلى الأجزاء المُهمة أو الصعبة من القصة أو المقطع كي تُمثِّلوا هذه الأجزاء ولا تتجاوزوا تمثيلها.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في المشهد الأول، يجلس يسوع ويعلِّم تلاميذه. ويظهر التلاميذ جالسين بالقُرب منه. يستمع الجموع أيضًا إليه. يُعلِّم يسوع التلاميذ كيف لا يكنزون كنوزًا على الأرض، إذ يقول يسوع أن الكنوز على الأرض لن تدوم، بل تأكلها، العِثّة ويفسدها الصدأ، كما يسرقها اللصوص. بدلًا من ذلك، ينبغي أن يكنزوا الكنوز في السماء، حيث لا تأكلها العِثّة أو الصدأ أو يسرقها أي لصوص.</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 المُمثِّلين الذين يؤدون دور التلاميذ: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بعد ذلك، يُعلِّم يسوع عن العين والنور والظلام. فهو يقول إن الشخص الذي له عين بسيطة يفهم الحق عن الله، وله نور في جسده كله، وهو كريم، أما الشخص الذي له عين شريرة فلا يفهم الحق عن الله، ويعيش في الظلام، ولا يكون شخصًا كريمًا.</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الشخص الذي له عين بسيطة: "كيف تشعر؟" قد تسمعون أقوالًا مثل:</w:t>
      </w:r>
    </w:p>
    <w:p>
      <w:pPr>
        <w:pStyle w:val="ListBullet"/>
        <w:bidi/>
        <w:spacing w:line="240" w:lineRule="auto"/>
        <w:ind w:left="720"/>
      </w:pPr>
      <w:r>
        <w:rPr>
          <w:rtl/>
          <w:cs/>
          <w:lang w:val="ar_AE" w:bidi="ar_AE"/>
        </w:rPr>
      </w:r>
      <w:r>
        <w:rPr>
          <w:rtl/>
          <w:cs/>
          <w:lang w:val="ar_AE" w:bidi="ar_AE"/>
        </w:rPr>
        <w:t>أيضًا، اسألوا المُمثِّل الذي يؤدي دور الشخص الذي له عين شريرة: "كيف تشعر؟"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يُعلِّم يسوع عن العبيد والسادة لإظهار كيف ينبغي للتلاميذ اختيار مَن يخدمون إما الله أو المال. يقول يسوع إنه من المستحيل أنْ يخدم العبد سيدَين مختلفَين خدمة كاملة. سيُحِّب العبد سيدًا واحدًا ويُخلِص له، لكن سيكره ويحتقر السيد الآخر. يريد يسوع أن يخدم التلاميذ الله من كل القلب وليس المال.</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 المُمثِّل الذي يؤدي دور العبد: "كيف تشعر؟"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بعد ذلك، يُعلِّم يسوع عن عدَم القلَق بشأن الطعام أو الشراب أو الملابس. يقول يسوع إنَّ الطيور لا تزرع البذور، أو تحصد أو تخزِّن الطعام، بل يُزوِّد الله الطعام للطيور لتأكل، كما يقول يسوع إن الله سيزوِّد التلاميذ بالتأكيد بالطعام والشراب لأنه يهتم بهم أكثر مما يهتم بالطيور.</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 المُمثِّلين الذين يؤدون دور التلاميذ: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يقول يسوع أيضًا إنَّ زهور الحقل لا تعمل كي تأتي بالثياب، لكنها أكثر جمالًا من أغنى الملوك في تاريخ إسرائيل. يُلبس الله الزهور حتى لو كانت تعيش لوقت قصير فقط. يقول يسوع إن الله سيعطي بالتأكيد ثيابًا للتلاميذ أيضًا لأنه يعتني بهم، أكثر مما يهتم بالورود، كما يقول يسوع إنَّ إيمان التلاميذ قليل لأنهم يهتمون بشأن ما سوف يلبسون من ملابس.</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 المُمثِّلين الذين يؤدون دور التلاميذ: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يُخبر يسوع التلاميذ أنَّ الوثنيين، أو غير المؤمنين، قلقون إزاء حصولهم على ما يكفي من الطعام والشراب والملبس، لكنه يريد من التلاميذ أن يطلبوا الله وملكوته عوضًا عن الطعام والشراب والمَلبس، ثم يخبرهم يسوع بأنَّ الله سيعطيهم ما يحتاجون إليه.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الأمم: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يقول يسوع إنه ينبغي للتلاميذ ألا يقلقوا بشأن الغد أو المستقبل، إذ أنَّ كل يوم سيكون له متاعب كافية، لذلك لا ينبغي أن يضيفوا متاعب إلى يوم آخر.</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يسوع: "كيف تشعر؟" قد تسمعون أقوالًا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يعلم الرب يسوع تلاميذه بأن يكنزوا لهم كنوزًا في </w:t>
      </w:r>
      <w:r>
        <w:rPr>
          <w:b/>
          <w:rtl/>
          <w:cs/>
          <w:lang w:val="ar_AE" w:bidi="ar_AE"/>
        </w:rPr>
        <w:t>السماء</w:t>
      </w:r>
      <w:r>
        <w:rPr>
          <w:rtl/>
          <w:cs/>
          <w:lang w:val="ar_AE" w:bidi="ar_AE"/>
        </w:rPr>
        <w:t xml:space="preserve"> لا على الأرض؛ ويمكن أن تشير السموات إلى السماء، أو إلى المكان الذي يسكن فيه الله وملائكته، وذلك حسب السياق. في هذا السياق، السماء هي المكان الذي يسكن فيه الله؛ يُرجى الاطلاع على قاموس الكلمات الرئيسية للاستزادة من التعريف الكامل لمصطلح </w:t>
      </w:r>
      <w:r>
        <w:rPr>
          <w:b/>
          <w:rtl/>
          <w:cs/>
          <w:lang w:val="ar_AE" w:bidi="ar_AE"/>
        </w:rPr>
        <w:t>سماء/ملكوت</w:t>
      </w:r>
      <w:r>
        <w:rPr>
          <w:rtl/>
          <w:cs/>
          <w:lang w:val="ar_AE" w:bidi="ar_AE"/>
        </w:rPr>
        <w:t>.</w:t>
      </w:r>
    </w:p>
    <w:p>
      <w:pPr>
        <w:bidi/>
      </w:pPr>
      <w:r>
        <w:rPr>
          <w:rtl/>
          <w:cs/>
          <w:lang w:val="ar_AE" w:bidi="ar_AE"/>
        </w:rPr>
      </w:r>
      <w:r>
        <w:rPr>
          <w:rtl/>
          <w:cs/>
          <w:lang w:val="ar_AE" w:bidi="ar_AE"/>
        </w:rPr>
        <w:t>ويردف قائلًا، حيث يكون كنزل يكون قلبك أيضًا. في الثقافة اليهودية، "القلب" كانت الكلمة التي تُظهر بواطن المرء وأفكاره.</w:t>
      </w:r>
    </w:p>
    <w:p>
      <w:pPr>
        <w:bidi/>
      </w:pPr>
      <w:r>
        <w:rPr>
          <w:rtl/>
          <w:cs/>
          <w:lang w:val="ar_AE" w:bidi="ar_AE"/>
        </w:rPr>
      </w:r>
      <w:r>
        <w:rPr>
          <w:rtl/>
          <w:cs/>
          <w:lang w:val="ar_AE" w:bidi="ar_AE"/>
        </w:rPr>
        <w:t>توقّفوا وتحدثوا عنأدق كلمة في لغتكم التي تمثل بواطن حياة الإنسان وأفكاره. استخدِم الكلمة نفسها التي استخدمتها قبلًا في تعليم الرب يسوع عبارة "طوبى للأنقياء القلب".</w:t>
      </w:r>
    </w:p>
    <w:p>
      <w:pPr>
        <w:bidi/>
      </w:pPr>
      <w:r>
        <w:rPr>
          <w:rtl/>
          <w:cs/>
          <w:lang w:val="ar_AE" w:bidi="ar_AE"/>
        </w:rPr>
      </w:r>
      <w:r>
        <w:rPr>
          <w:rtl/>
          <w:cs/>
          <w:lang w:val="ar_AE" w:bidi="ar_AE"/>
        </w:rPr>
        <w:t xml:space="preserve">كما يعلمهم بأن العين هي </w:t>
      </w:r>
      <w:r>
        <w:rPr>
          <w:b/>
          <w:rtl/>
          <w:cs/>
          <w:lang w:val="ar_AE" w:bidi="ar_AE"/>
        </w:rPr>
        <w:t>سراج</w:t>
      </w:r>
      <w:r>
        <w:rPr>
          <w:rtl/>
          <w:cs/>
          <w:lang w:val="ar_AE" w:bidi="ar_AE"/>
        </w:rPr>
        <w:t xml:space="preserve"> الجسد؛ فأعينهم هي ما </w:t>
      </w:r>
      <w:r>
        <w:rPr>
          <w:b/>
          <w:rtl/>
          <w:cs/>
          <w:lang w:val="ar_AE" w:bidi="ar_AE"/>
        </w:rPr>
        <w:t>تُنير</w:t>
      </w:r>
      <w:r>
        <w:rPr>
          <w:rtl/>
          <w:cs/>
          <w:lang w:val="ar_AE" w:bidi="ar_AE"/>
        </w:rPr>
        <w:t xml:space="preserve"> أو تُظلِم أجسادهم كلها. فإذا كان الإنسان "ممتلئًا بالنور"، فهذا يعني أنه يدرك حق الله؛ يُرجى الحفاظ على اتساق ترجمتك لمصطلح نور! </w:t>
      </w:r>
    </w:p>
    <w:p>
      <w:pPr>
        <w:bidi/>
      </w:pPr>
      <w:r>
        <w:rPr>
          <w:rtl/>
          <w:cs/>
          <w:lang w:val="ar_AE" w:bidi="ar_AE"/>
        </w:rPr>
      </w:r>
      <w:r>
        <w:rPr>
          <w:rtl/>
          <w:cs/>
          <w:lang w:val="ar_AE" w:bidi="ar_AE"/>
        </w:rPr>
        <w:t>توقّفوا واعرضوا صورة سراج/مصباح مرة أخرى إذا لزم الأمر.</w:t>
      </w:r>
    </w:p>
    <w:p>
      <w:pPr>
        <w:bidi/>
      </w:pPr>
      <w:r>
        <w:rPr>
          <w:rtl/>
          <w:cs/>
          <w:lang w:val="ar_AE" w:bidi="ar_AE"/>
        </w:rPr>
      </w:r>
      <w:r>
        <w:rPr>
          <w:rtl/>
          <w:cs/>
          <w:lang w:val="ar_AE" w:bidi="ar_AE"/>
        </w:rPr>
        <w:t xml:space="preserve">كما يُعَلِّم بأن </w:t>
      </w:r>
      <w:r>
        <w:rPr>
          <w:b/>
          <w:rtl/>
          <w:cs/>
          <w:lang w:val="ar_AE" w:bidi="ar_AE"/>
        </w:rPr>
        <w:t>الخادم</w:t>
      </w:r>
      <w:r>
        <w:rPr>
          <w:rtl/>
          <w:cs/>
          <w:lang w:val="ar_AE" w:bidi="ar_AE"/>
        </w:rPr>
        <w:t xml:space="preserve"> أو </w:t>
      </w:r>
      <w:r>
        <w:rPr>
          <w:b/>
          <w:rtl/>
          <w:cs/>
          <w:lang w:val="ar_AE" w:bidi="ar_AE"/>
        </w:rPr>
        <w:t>العبد</w:t>
      </w:r>
      <w:r>
        <w:rPr>
          <w:rtl/>
          <w:cs/>
          <w:lang w:val="ar_AE" w:bidi="ar_AE"/>
        </w:rPr>
        <w:t xml:space="preserve"> لا يستطيع أن يخدم سيدين. فتعبير "خدمة سيدين" لا يعني القيام بوظيفتين مختلفتين لصاحبين مختلفين. في زمن الرب يسوع كان الناس يملكون العبيد، وكان العبيد أو الخَدَم خاضعين بالكامل لسيطرة أسيادهم. يُرجى الحفاظ على اتساق ترجمة مصطلحي خادم وعبد ووحدتهما في كل المقاطع، واطلع على قاموس الكلمات الرئيسية للاستزادة من التعريف الكامل لمصطلح </w:t>
      </w:r>
      <w:r>
        <w:rPr>
          <w:b/>
          <w:rtl/>
          <w:cs/>
          <w:lang w:val="ar_AE" w:bidi="ar_AE"/>
        </w:rPr>
        <w:t>خادم</w:t>
      </w:r>
      <w:r>
        <w:rPr>
          <w:rtl/>
          <w:cs/>
          <w:lang w:val="ar_AE" w:bidi="ar_AE"/>
        </w:rPr>
        <w:t>.</w:t>
      </w:r>
    </w:p>
    <w:p>
      <w:pPr>
        <w:bidi/>
      </w:pPr>
      <w:r>
        <w:rPr>
          <w:rtl/>
          <w:cs/>
          <w:lang w:val="ar_AE" w:bidi="ar_AE"/>
        </w:rPr>
      </w:r>
      <w:r>
        <w:rPr>
          <w:rtl/>
          <w:cs/>
          <w:lang w:val="ar_AE" w:bidi="ar_AE"/>
        </w:rPr>
        <w:t xml:space="preserve">كما يعلمهم قائلًا، إن </w:t>
      </w:r>
      <w:r>
        <w:rPr>
          <w:b/>
          <w:rtl/>
          <w:cs/>
          <w:lang w:val="ar_AE" w:bidi="ar_AE"/>
        </w:rPr>
        <w:t>أباهم السماوي</w:t>
      </w:r>
      <w:r>
        <w:rPr>
          <w:rtl/>
          <w:cs/>
          <w:lang w:val="ar_AE" w:bidi="ar_AE"/>
        </w:rPr>
        <w:t xml:space="preserve"> يعتني بالعصافير ويطعمهم؛ ويقول تحديدًا "أبيهم الذي في السموات" لأن الله خلق شعبه ويعتني بهم كما يعتني الأب بأبنائه. إن الله هو أيضًا أب الرب يسوع، لذا تأكد من ترجمة "أبيك" لإظهار ذلك.</w:t>
      </w:r>
    </w:p>
    <w:p>
      <w:pPr>
        <w:bidi/>
      </w:pPr>
      <w:r>
        <w:rPr>
          <w:rtl/>
          <w:cs/>
          <w:lang w:val="ar_AE" w:bidi="ar_AE"/>
        </w:rPr>
      </w:r>
      <w:r>
        <w:rPr>
          <w:rtl/>
          <w:cs/>
          <w:lang w:val="ar_AE" w:bidi="ar_AE"/>
        </w:rPr>
        <w:t xml:space="preserve">ووصف تلاميذه بأنهم "قليلي الإيمان" بسبب اضطرابهم؛ </w:t>
      </w:r>
      <w:r>
        <w:rPr>
          <w:b/>
          <w:rtl/>
          <w:cs/>
          <w:lang w:val="ar_AE" w:bidi="ar_AE"/>
        </w:rPr>
        <w:t>فالإيمان</w:t>
      </w:r>
      <w:r>
        <w:rPr>
          <w:rtl/>
          <w:cs/>
          <w:lang w:val="ar_AE" w:bidi="ar_AE"/>
        </w:rPr>
        <w:t xml:space="preserve"> يعني الثقة بالله، وعبارة "قليلي الإيمان" تعني أنهم لا يثقون كفاية فيه لتلبية احتياجاتهم. يُرجة الحفاظ على اتساق ترجمة مصطلح إيمان ووحدته في كل المقاطع، واطلع على قاموس الكلمات الرئيسية للاستزادة من التعريف الكامل لمصطلح </w:t>
      </w:r>
      <w:r>
        <w:rPr>
          <w:b/>
          <w:rtl/>
          <w:cs/>
          <w:lang w:val="ar_AE" w:bidi="ar_AE"/>
        </w:rPr>
        <w:t>إيمان</w:t>
      </w:r>
      <w:r>
        <w:rPr>
          <w:rtl/>
          <w:cs/>
          <w:lang w:val="ar_AE" w:bidi="ar_AE"/>
        </w:rPr>
        <w:t>.</w:t>
      </w:r>
    </w:p>
    <w:p>
      <w:pPr>
        <w:bidi/>
      </w:pPr>
      <w:r>
        <w:rPr>
          <w:rtl/>
          <w:cs/>
          <w:lang w:val="ar_AE" w:bidi="ar_AE"/>
        </w:rPr>
      </w:r>
      <w:r>
        <w:rPr>
          <w:rtl/>
          <w:cs/>
          <w:lang w:val="ar_AE" w:bidi="ar_AE"/>
        </w:rPr>
        <w:t xml:space="preserve">ويُذكرهم بأن </w:t>
      </w:r>
      <w:r>
        <w:rPr>
          <w:b/>
          <w:rtl/>
          <w:cs/>
          <w:lang w:val="ar_AE" w:bidi="ar_AE"/>
        </w:rPr>
        <w:t>الأمم</w:t>
      </w:r>
      <w:r>
        <w:rPr>
          <w:rtl/>
          <w:cs/>
          <w:lang w:val="ar_AE" w:bidi="ar_AE"/>
        </w:rPr>
        <w:t xml:space="preserve">، أو غير المؤمنين الوثنيين، لا يسعون إلا خلف الطعام والشراب والملبس. فاليهود لم يقدروا الأمم، لأن الأمم لم يكونوا جزءًا من عائلة الله في نظرهم، فاليهود تقليديًا كانوا ينظرون إلى الأمم على أنهم فُجَّار وأشرار، فمصطلح الأمم، غالباً ما يُشير إلى الرومان، في اللغة الأصلية، تُرجم كلمة "الأمم" إلى الوثنيين، أو الغرباء، أو "الذين لا يعرفون الله". فهو يريد من التلاميذ أن يعيشوا بخلاف حياة الأمم، حافظ على اتساق ترجمة مصطلح أمم في كل المقاطع، واطلع على قاموس الكلمات الرئيسية للمزيد من تعريف مصطلح </w:t>
      </w:r>
      <w:r>
        <w:rPr>
          <w:b/>
          <w:rtl/>
          <w:cs/>
          <w:lang w:val="ar_AE" w:bidi="ar_AE"/>
        </w:rPr>
        <w:t>أمم</w:t>
      </w:r>
      <w:r>
        <w:rPr>
          <w:rtl/>
          <w:cs/>
          <w:lang w:val="ar_AE" w:bidi="ar_AE"/>
        </w:rPr>
        <w:t>.</w:t>
      </w:r>
    </w:p>
    <w:p>
      <w:pPr>
        <w:bidi/>
      </w:pPr>
      <w:r>
        <w:rPr>
          <w:rtl/>
          <w:cs/>
          <w:lang w:val="ar_AE" w:bidi="ar_AE"/>
        </w:rPr>
      </w:r>
      <w:r>
        <w:rPr>
          <w:rtl/>
          <w:cs/>
          <w:lang w:val="ar_AE" w:bidi="ar_AE"/>
        </w:rPr>
        <w:t xml:space="preserve">كما يعلمهم بأن يطلبوا </w:t>
      </w:r>
      <w:r>
        <w:rPr>
          <w:b/>
          <w:rtl/>
          <w:cs/>
          <w:lang w:val="ar_AE" w:bidi="ar_AE"/>
        </w:rPr>
        <w:t>ملكوت الله</w:t>
      </w:r>
      <w:r>
        <w:rPr>
          <w:rtl/>
          <w:cs/>
          <w:lang w:val="ar_AE" w:bidi="ar_AE"/>
        </w:rPr>
        <w:t xml:space="preserve"> أولا، عوضًا عن الطعام والشراب والمَلبس؛ فمصطلح "ملكوت الله" هو ذاته </w:t>
      </w:r>
      <w:r>
        <w:rPr>
          <w:b/>
          <w:rtl/>
          <w:cs/>
          <w:lang w:val="ar_AE" w:bidi="ar_AE"/>
        </w:rPr>
        <w:t>ملكوت السماوات</w:t>
      </w:r>
      <w:r>
        <w:rPr>
          <w:rtl/>
          <w:cs/>
          <w:lang w:val="ar_AE" w:bidi="ar_AE"/>
        </w:rPr>
        <w:t xml:space="preserve">. وملكوت السموات هو سيادة الله على قلوب خاصته لا مكان مادي! ستتذكر مصطلح ملكوت السماوات من عدة مقاطع سابقة. حافظ على اتساق ترجمة المصطلح ووحدته. راجع قاموس الكلمات الرئيسية للتعرف على تعريف مصطلح </w:t>
      </w:r>
      <w:r>
        <w:rPr>
          <w:b/>
          <w:rtl/>
          <w:cs/>
          <w:lang w:val="ar_AE" w:bidi="ar_AE"/>
        </w:rPr>
        <w:t>ملكوت السموات</w:t>
      </w:r>
      <w:r>
        <w:rPr>
          <w:rtl/>
          <w:cs/>
          <w:lang w:val="ar_AE" w:bidi="ar_AE"/>
        </w:rPr>
        <w:t>.</w:t>
      </w:r>
    </w:p>
    <w:p>
      <w:pPr>
        <w:bidi/>
      </w:pPr>
      <w:r>
        <w:rPr>
          <w:rtl/>
          <w:cs/>
          <w:lang w:val="ar_AE" w:bidi="ar_AE"/>
        </w:rPr>
      </w:r>
      <w:r>
        <w:rPr>
          <w:rtl/>
          <w:cs/>
          <w:lang w:val="ar_AE" w:bidi="ar_AE"/>
        </w:rPr>
        <w:t xml:space="preserve">كما يعلمهم بأن يطلبوا </w:t>
      </w:r>
      <w:r>
        <w:rPr>
          <w:b/>
          <w:rtl/>
          <w:cs/>
          <w:lang w:val="ar_AE" w:bidi="ar_AE"/>
        </w:rPr>
        <w:t>بر</w:t>
      </w:r>
      <w:r>
        <w:rPr>
          <w:rtl/>
          <w:cs/>
          <w:lang w:val="ar_AE" w:bidi="ar_AE"/>
        </w:rPr>
        <w:t xml:space="preserve"> الله، فهو يقصد أن يفعلوا ما يقول الله إنه صالح وخير؛ يُرجى ترجمتها كما في المقاطع السابقة. يُرجى الاطلاع على قاموس الكلمات الرئيسية للاستزادة من التعريف الكامل لمصطلح </w:t>
      </w:r>
      <w:r>
        <w:rPr>
          <w:b/>
          <w:rtl/>
          <w:cs/>
          <w:lang w:val="ar_AE" w:bidi="ar_AE"/>
        </w:rPr>
        <w:t>بر/استقامة</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7:1–12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7: 1–12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في أكثر الترجمات المفهومة لكم.</w:t>
      </w:r>
    </w:p>
    <w:p>
      <w:pPr>
        <w:bidi/>
      </w:pPr>
      <w:r>
        <w:rPr>
          <w:rtl/>
          <w:cs/>
          <w:lang w:val="ar_AE" w:bidi="ar_AE"/>
        </w:rPr>
      </w:r>
      <w:r>
        <w:rPr>
          <w:rtl/>
          <w:cs/>
          <w:lang w:val="ar_AE" w:bidi="ar_AE"/>
        </w:rPr>
        <w:t>يجلس يسوع على جانب الجبل، ويعلّم تلاميذه أو أتباعه المقرّبين. وهناك جمع من الناس يستمعون أيضًا. كان يسوع يعلّمهم كيف يكونون أبرّ من الفريسيين ومعلِّمي الشريعة، كما علّمهم أيضًا عن الكنوز في السماء، وعن القلق والهم، وعن أن الله يسدد احتياجات التلاميذ. والآن يُعَلِّمهم يسوع عن عدم إدانة الآخرين وكيفية المثابرة في الصلاة إلى الله.</w:t>
      </w:r>
    </w:p>
    <w:p>
      <w:pPr>
        <w:bidi/>
      </w:pPr>
      <w:r>
        <w:rPr>
          <w:rtl/>
          <w:cs/>
          <w:lang w:val="ar_AE" w:bidi="ar_AE"/>
        </w:rPr>
      </w:r>
      <w:r>
        <w:rPr>
          <w:rtl/>
          <w:cs/>
          <w:lang w:val="ar_AE" w:bidi="ar_AE"/>
        </w:rPr>
        <w:t>يبدأ يسوع هذا الجزء من التعليم وهو يخبر تلاميذه ألا يدينوا الآخرين. وكلمة "يدين" تعني أن يُعلن ويقرر أن شخصًا ما يكون مذنبًا ويحكم عليه بذلك. وهنا يتحدث يسوع عن العلاقات اليومية التي كانت للتلاميذ مع الآخرين. وهو يستخدم مقولة شائعة في ذلك الوقت ليظهر أنه إذا كان التلاميذ يدينون الآخرين بقسوة، فإن الله سيدينهم أيضًا بقسوة. وإذا كان التلاميذ يدينون الآخرين بعدل، فإن الله سيدينهم أيضًا بعدل. في زمن يسوع، كان الناس يستخدمون مكيالًا (كأس أو وعاء) لمعايرة كمية معينة من الحبوب أو عصى للقياس لقياس طول منتج ما. فإن ملأتم المكيال بأكمله عندما تبيعون شيئًا للآخرين، فإن الآخرون سيملأون المكيال بأكمله عندما يبيعون شيئًا لكم. وإن كنتم كرماء مع الآخرين، فسوف يكون الآخرون كرماء معكم. وإن سلكتم بالشُّح مع الآخرين، فلن يكونوا كرماء معكم. فإن المعايير التي تستخدمونها مع الآخرين ستكون هي أيضًا نفس المعايير التي سيستخدمها الله معكم.</w:t>
      </w:r>
    </w:p>
    <w:p>
      <w:pPr>
        <w:bidi/>
      </w:pPr>
      <w:r>
        <w:rPr>
          <w:rtl/>
          <w:cs/>
          <w:lang w:val="ar_AE" w:bidi="ar_AE"/>
        </w:rPr>
      </w:r>
      <w:r>
        <w:rPr>
          <w:rtl/>
          <w:cs/>
          <w:lang w:val="ar_AE" w:bidi="ar_AE"/>
        </w:rPr>
        <w:t>توقَّفوا واعرضوا صورة لمكيال وصورة لعصى قياس من زمن يسوع.</w:t>
      </w:r>
    </w:p>
    <w:p>
      <w:pPr>
        <w:bidi/>
      </w:pPr>
      <w:r>
        <w:rPr>
          <w:rtl/>
          <w:cs/>
          <w:lang w:val="ar_AE" w:bidi="ar_AE"/>
        </w:rPr>
      </w:r>
      <w:r>
        <w:rPr>
          <w:rtl/>
          <w:cs/>
          <w:lang w:val="ar_AE" w:bidi="ar_AE"/>
        </w:rPr>
        <w:t>ثم يروي يسوع قصة قصيرة ليعلّم شيئًا مهمًا عن الله. ويسألهم سؤالين، وهو لا يريد إجابة عن هذين السؤالين. وهو يقول إنه من الخطأ أن يضع الشخص اهتمامه لمحاولة إخراج القذى (جزء صغير من الغبار) من عين أخيه بينما تكون لديه خشبة في عينيه. والقذى كانت قطعة صغيرة من القش أو الغبار أو الخشب، أما المقصود بالخشبة فهو القطعة الكبيرة والثقيلة من الخشب التي كان الناس يستخدمونها لبناء البيت. هنا، كلمة أخ تعني أي تلميذ آخر يتبع يسوع وليس أخ بالدم. كان كلًا من القذى والخشبة معروفًا في زمن يسوع.</w:t>
      </w:r>
    </w:p>
    <w:p>
      <w:pPr>
        <w:bidi/>
      </w:pPr>
      <w:r>
        <w:rPr>
          <w:rtl/>
          <w:cs/>
          <w:lang w:val="ar_AE" w:bidi="ar_AE"/>
        </w:rPr>
      </w:r>
      <w:r>
        <w:rPr>
          <w:rtl/>
          <w:cs/>
          <w:lang w:val="ar_AE" w:bidi="ar_AE"/>
        </w:rPr>
        <w:t xml:space="preserve">توقَّفوا واعرضوا صورة لخشبة. </w:t>
      </w:r>
    </w:p>
    <w:p>
      <w:pPr>
        <w:bidi/>
      </w:pPr>
      <w:r>
        <w:rPr>
          <w:rtl/>
          <w:cs/>
          <w:lang w:val="ar_AE" w:bidi="ar_AE"/>
        </w:rPr>
      </w:r>
      <w:r>
        <w:rPr>
          <w:rtl/>
          <w:cs/>
          <w:lang w:val="ar_AE" w:bidi="ar_AE"/>
        </w:rPr>
        <w:t xml:space="preserve">أيضا، ناقشوا مع فريق الترجمة الخاص بكم وقتًا عندما كانت هناك قذى في عينيكم أو تخيّلوا ما الذي كنتم ستشعرون به عندها. إذا كان ممكنًا، قوموا بزيارة شخص يبنى بيوتًا وانظروا الفارق الكبير بين خشبة البناء والقذى الصغيرة. إذا كان الناس لا يستخدمون الخشب لبناء البيوت في مجتمعكم، فابحثوا عن مواد كبيرة أخرى يستخدمونها وقارنوها بقذى صغيرة من الخشب أو الغبار. </w:t>
      </w:r>
    </w:p>
    <w:p>
      <w:pPr>
        <w:bidi/>
      </w:pPr>
      <w:r>
        <w:rPr>
          <w:rtl/>
          <w:cs/>
          <w:lang w:val="ar_AE" w:bidi="ar_AE"/>
        </w:rPr>
      </w:r>
      <w:r>
        <w:rPr>
          <w:rtl/>
          <w:cs/>
          <w:lang w:val="ar_AE" w:bidi="ar_AE"/>
        </w:rPr>
        <w:t>تمثل القذى خطية أو مشكلة صغيرة في حياة التلميذ. بينما الخشبة تمثل خطية أو مشكلة كبيرة في حياة التلميذ. فيسوع يريد من التلاميذ أن يُولوا اهتمامًا أكبر للخطايا الكبيرة في حياتهم أكثر من الخطايا الصغيرة في حياة إخوتهم. أيضًا، فإنه من المستحيل علي أحدهم أن يساعد أخاه على إزالة القذى أو الخطية الصغيرة من عينه، حتى يُزيل الخشبة أو الخطية الكبيرة من عينه أولًا. يدعو يسوع التلاميذ مرائين لأنهم لا يستخدمون نفس المعايير التي يطبقونها على أنفسهم بينما يطبقونها مع الآخرين. فهو يريد من التلاميذ أن يهتموا بخطاياهم الأكبر قبل أن يحاولوا مساعدة إخوتهم في خطاياهم الأصغر.</w:t>
      </w:r>
    </w:p>
    <w:p>
      <w:pPr>
        <w:bidi/>
      </w:pPr>
      <w:r>
        <w:rPr>
          <w:rtl/>
          <w:cs/>
          <w:lang w:val="ar_AE" w:bidi="ar_AE"/>
        </w:rPr>
      </w:r>
      <w:r>
        <w:rPr>
          <w:rtl/>
          <w:cs/>
          <w:lang w:val="ar_AE" w:bidi="ar_AE"/>
        </w:rPr>
        <w:t>ثم يعلِّم يسوع مقولة مستخدمًا لغة خاصة عن الكلاب والخنازير والدُرر (اللؤلؤ). فيسوع لا يريد من التلاميذ أن يعطوا المُقَدَّسات (القُدس) للكلاب ولا أن يطرحوا دُررهم أمام الخنازير. وتشير كلمتا الكلاب والخنازير على الأرجح إلى الأشخاص الذين يرفضون تعاليم يسوع. كانت الكلاب والخنازير حيوانات نجسة في الثقافة اليهودية. أما اللؤلؤ فكان عبارة عن حبات صغيرة وجميلة يستخدمها الناس في الحُلي والجواهر. وتشير كلمتا اللؤلؤ و"القُدس" إلى الحق عن الله.</w:t>
      </w:r>
    </w:p>
    <w:p>
      <w:pPr>
        <w:bidi/>
      </w:pPr>
      <w:r>
        <w:rPr>
          <w:rtl/>
          <w:cs/>
          <w:lang w:val="ar_AE" w:bidi="ar_AE"/>
        </w:rPr>
      </w:r>
      <w:r>
        <w:rPr>
          <w:rtl/>
          <w:cs/>
          <w:lang w:val="ar_AE" w:bidi="ar_AE"/>
        </w:rPr>
        <w:t>توقَّفوا واعرضوا صورة للؤلؤة ولكلب ولخنزير.</w:t>
      </w:r>
    </w:p>
    <w:p>
      <w:pPr>
        <w:bidi/>
      </w:pPr>
      <w:r>
        <w:rPr>
          <w:rtl/>
          <w:cs/>
          <w:lang w:val="ar_AE" w:bidi="ar_AE"/>
        </w:rPr>
      </w:r>
      <w:r>
        <w:rPr>
          <w:rtl/>
          <w:cs/>
          <w:lang w:val="ar_AE" w:bidi="ar_AE"/>
        </w:rPr>
        <w:t>كان يسوع يقول إن التلاميذ ينبغي ألا يستمروا في تعليم الأمور المُقَدَّسة عن الله لأشخاص يواصلون رفض هذه التعاليم. فإن الأمر سيكون مثل خنازير تسير على اللؤلؤ الثمين، أو كلاب وحشية تلتفت وتحاول تمزيقهم بأسنانها. كان يسوع يريد من تلاميذه أن يكونوا حذرين عند مشاركة حق الله مع أشخاص لم يقدروه.</w:t>
      </w:r>
    </w:p>
    <w:p>
      <w:pPr>
        <w:bidi/>
      </w:pPr>
      <w:r>
        <w:rPr>
          <w:rtl/>
          <w:cs/>
          <w:lang w:val="ar_AE" w:bidi="ar_AE"/>
        </w:rPr>
      </w:r>
      <w:r>
        <w:rPr>
          <w:rtl/>
          <w:cs/>
          <w:lang w:val="ar_AE" w:bidi="ar_AE"/>
        </w:rPr>
        <w:t>في المقطع التالي، يعلِّم يسوع المزيد عن الصلاة. وهو يستخدم ثلاث طرق ليقول إن التلاميذ ينبغي أن يستمروا في الصلاة إلى الله من أجل ما يحتاجون إليه. فيقول إنه ينبغي للتلاميذ أن يسألوا من الله أشياء في الصلاة، وأن يطلبوا منه ما يحتاجون إليه، وأن يقرعوا الباب طالبين من الله أن يفتحه. في زمن يسوع، كان الناس يقرعون بابًا خشبيًا وهم منتظرين ما إذا كان الشخص الذي في الداخل سيفتح الباب أم لا. في كل حالة، يقول يسوع إن الله سيفتح الباب للتلاميذ، وأنه سيعطيهم ما يطلبون.</w:t>
      </w:r>
    </w:p>
    <w:p>
      <w:pPr>
        <w:bidi/>
      </w:pPr>
      <w:r>
        <w:rPr>
          <w:rtl/>
          <w:cs/>
          <w:lang w:val="ar_AE" w:bidi="ar_AE"/>
        </w:rPr>
      </w:r>
      <w:r>
        <w:rPr>
          <w:rtl/>
          <w:cs/>
          <w:lang w:val="ar_AE" w:bidi="ar_AE"/>
        </w:rPr>
        <w:t>ثم يستخدم مثالًا عن أب وابنه ليعلِّم المزيد عن الصلاة. فيقول إن الله سيعطي التلاميذ أشياءً صالحة كما يعطي الأب البشري أشياءً صالحة لأبنائه. ويسألهم سؤالين، وهو لا يريد إجابة عن هذين السؤالين. وهو يظهر أنه لا يُوجد أب بشري يعطي ابنه حجرًا إذا سأله ابنه خبزًا. والخبز هو الطعام المعتاد الذي كان يأكله الشعب اليهودي كل يوم، وكان الابن يطلب خبزًا لأنه كان جائعًا. وربما كان الحجر يشبه خبزًا مستديرًا.</w:t>
      </w:r>
    </w:p>
    <w:p>
      <w:pPr>
        <w:bidi/>
      </w:pPr>
      <w:r>
        <w:rPr>
          <w:rtl/>
          <w:cs/>
          <w:lang w:val="ar_AE" w:bidi="ar_AE"/>
        </w:rPr>
      </w:r>
      <w:r>
        <w:rPr>
          <w:rtl/>
          <w:cs/>
          <w:lang w:val="ar_AE" w:bidi="ar_AE"/>
        </w:rPr>
        <w:t xml:space="preserve">توقَّفوا واعرضوا صورة لبعض أرغفة الخبز. </w:t>
      </w:r>
    </w:p>
    <w:p>
      <w:pPr>
        <w:bidi/>
      </w:pPr>
      <w:r>
        <w:rPr>
          <w:rtl/>
          <w:cs/>
          <w:lang w:val="ar_AE" w:bidi="ar_AE"/>
        </w:rPr>
      </w:r>
      <w:r>
        <w:rPr>
          <w:rtl/>
          <w:cs/>
          <w:lang w:val="ar_AE" w:bidi="ar_AE"/>
        </w:rPr>
        <w:t>أما سؤال يسوع الثاني فيُظهر أنه لا يوجد أب يعطي ابنه حيَّة إذا سأله ابنه سمكة. السمك هو أيضًا طعام شائع كان يأكله الشعب اليهودي، وكان الابن يطلب سمكة لأنه كان جائعًا. وكانت الشريعة اليهودية تُحرِّم على الشعب أكل الثعابين، لذلك لا يمكن لأي أب أن يعطي ابنه حيَّة. وربما كانت الحية تشبه بعض الأسماك الشائعة في منطقة يسوع، لكن الحية كان يمكنها أن تلدغ أحدًا وتؤذيه.</w:t>
      </w:r>
    </w:p>
    <w:p>
      <w:pPr>
        <w:bidi/>
      </w:pPr>
      <w:r>
        <w:rPr>
          <w:rtl/>
          <w:cs/>
          <w:lang w:val="ar_AE" w:bidi="ar_AE"/>
        </w:rPr>
      </w:r>
      <w:r>
        <w:rPr>
          <w:rtl/>
          <w:cs/>
          <w:lang w:val="ar_AE" w:bidi="ar_AE"/>
        </w:rPr>
        <w:t>توقّفوا واعرضوا صور لحيَّة ولسمكة.</w:t>
      </w:r>
    </w:p>
    <w:p>
      <w:pPr>
        <w:bidi/>
      </w:pPr>
      <w:r>
        <w:rPr>
          <w:rtl/>
          <w:cs/>
          <w:lang w:val="ar_AE" w:bidi="ar_AE"/>
        </w:rPr>
      </w:r>
      <w:r>
        <w:rPr>
          <w:rtl/>
          <w:cs/>
          <w:lang w:val="ar_AE" w:bidi="ar_AE"/>
        </w:rPr>
        <w:t>توقَّفوا وتناقشوا كيف يعطي الآباء العطايا الجيدة لأطفالهم. احكوا قصة عن وقت أعطيتم فيه أنتم أو شخص تعرفونه عطية جيدة لطفل.</w:t>
      </w:r>
    </w:p>
    <w:p>
      <w:pPr>
        <w:bidi/>
      </w:pPr>
      <w:r>
        <w:rPr>
          <w:rtl/>
          <w:cs/>
          <w:lang w:val="ar_AE" w:bidi="ar_AE"/>
        </w:rPr>
      </w:r>
      <w:r>
        <w:rPr>
          <w:rtl/>
          <w:cs/>
          <w:lang w:val="ar_AE" w:bidi="ar_AE"/>
        </w:rPr>
        <w:t>ويقارن يسوع بين الناس والله، وأنواع العطايا التي يعطيها الناس والتي يعطيها الله. فيقول إن الناس أشرار، ولا يزال يمكنهم أن يعطوا عطايا جيدة لأبنائهم، مثل الخبز والسمك. جميع الشعب الذي كان يستمع إلى يسوع كان يعلم أن الله صالح، وأنه بالتأكيد سيعطي عطايا جيدة لأبنائه عندما يطلبون منه ذلك. ويدعو يسوع الله أباهم الذي في السموات، لأن الله يهتم بشعبه كما يعتني الأب بأبنائه.</w:t>
      </w:r>
    </w:p>
    <w:p>
      <w:pPr>
        <w:bidi/>
      </w:pPr>
      <w:r>
        <w:rPr>
          <w:rtl/>
          <w:cs/>
          <w:lang w:val="ar_AE" w:bidi="ar_AE"/>
        </w:rPr>
      </w:r>
      <w:r>
        <w:rPr>
          <w:rtl/>
          <w:cs/>
          <w:lang w:val="ar_AE" w:bidi="ar_AE"/>
        </w:rPr>
        <w:t xml:space="preserve">ويختتم يسوع هذا المقطع من التعليم بعبارة مهمة. وهي ليست ملخصًا للتعاليم السابقة عن الصلاة إلى الله، لأن هذه العبارة تتحدث عن كيفية معاملة الآخرين. لكنها تعتبر خاتمة تخص </w:t>
      </w:r>
      <w:r>
        <w:rPr>
          <w:b/>
          <w:rtl/>
          <w:cs/>
          <w:lang w:val="ar_AE" w:bidi="ar_AE"/>
        </w:rPr>
        <w:t>كل التعليم</w:t>
      </w:r>
      <w:r>
        <w:rPr>
          <w:rtl/>
          <w:cs/>
          <w:lang w:val="ar_AE" w:bidi="ar_AE"/>
        </w:rPr>
        <w:t xml:space="preserve"> الذي كان يسوع قد أعطاه على الجبل حتى الآن. ويقول يسوع للتلاميذ أن عليهم أن يعاملوا الآخرين كما يريدون أن يعاملهم الآخرون. وهذا كان مشابهًا لمقولة شائعة كان مُعلِّمي اليهود الآخرون يعلّمونها أيضًا. كان المعلّمون اليهود الآخرون يعلّمون: "لا تعملوا للآخرين ما لا تريدونهم أن يعملوا بكم". وقد أعطى يسوع التلاميذ معيارًا أعلى عندما قال إنه ينبغي أن يعاملوا الآخرين بنفس الطريقة التي يريدون الآخرون أن يعاملوهم بها. كان يسوع يقول إنه عندما يعامل التلاميذ الأشخاص الآخرين بهذه الطريقة، فإنهم يفعلون الشيء الرئيسي الذي علّمه ناموس موسى والأنبياء للناس كي يفعلوه.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النسخة الأكثر فهمًا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يعلم الرب يسوع تلاميذه ألا يدينوا الآخرين.</w:t>
      </w:r>
    </w:p>
    <w:p>
      <w:pPr>
        <w:bidi/>
      </w:pPr>
      <w:r>
        <w:rPr>
          <w:rtl/>
          <w:cs/>
          <w:lang w:val="ar_AE" w:bidi="ar_AE"/>
        </w:rPr>
      </w:r>
      <w:r>
        <w:rPr>
          <w:b/>
          <w:rtl/>
          <w:cs/>
          <w:lang w:val="ar_AE" w:bidi="ar_AE"/>
        </w:rPr>
        <w:t>المشهد الثاني:</w:t>
      </w:r>
      <w:r>
        <w:rPr>
          <w:rtl/>
          <w:cs/>
          <w:lang w:val="ar_AE" w:bidi="ar_AE"/>
        </w:rPr>
        <w:t xml:space="preserve"> يعلِّم الرب يسوع عن كيف يُصلّي إلى الله بمثابرة.</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تلاميذه والجموع</w:t>
      </w:r>
    </w:p>
    <w:p>
      <w:pPr>
        <w:pStyle w:val="ListBullet"/>
        <w:bidi/>
        <w:spacing w:line="240" w:lineRule="auto"/>
        <w:ind w:left="720"/>
      </w:pPr>
      <w:r>
        <w:rPr>
          <w:rtl/>
          <w:cs/>
          <w:lang w:val="ar_AE" w:bidi="ar_AE"/>
        </w:rPr>
      </w:r>
      <w:r>
        <w:rPr>
          <w:rtl/>
          <w:cs/>
          <w:lang w:val="ar_AE" w:bidi="ar_AE"/>
        </w:rPr>
        <w:t>أشخاص آخرون</w:t>
      </w:r>
    </w:p>
    <w:p>
      <w:pPr>
        <w:pStyle w:val="ListBullet"/>
        <w:bidi/>
        <w:spacing w:line="240" w:lineRule="auto"/>
        <w:ind w:left="720"/>
      </w:pPr>
      <w:r>
        <w:rPr>
          <w:rtl/>
          <w:cs/>
          <w:lang w:val="ar_AE" w:bidi="ar_AE"/>
        </w:rPr>
      </w:r>
      <w:r>
        <w:rPr>
          <w:rtl/>
          <w:cs/>
          <w:lang w:val="ar_AE" w:bidi="ar_AE"/>
        </w:rPr>
        <w:t xml:space="preserve">أخٌ في عينه خشبة </w:t>
      </w:r>
    </w:p>
    <w:p>
      <w:pPr>
        <w:pStyle w:val="ListBullet"/>
        <w:bidi/>
        <w:spacing w:line="240" w:lineRule="auto"/>
        <w:ind w:left="720"/>
      </w:pPr>
      <w:r>
        <w:rPr>
          <w:rtl/>
          <w:cs/>
          <w:lang w:val="ar_AE" w:bidi="ar_AE"/>
        </w:rPr>
      </w:r>
      <w:r>
        <w:rPr>
          <w:rtl/>
          <w:cs/>
          <w:lang w:val="ar_AE" w:bidi="ar_AE"/>
        </w:rPr>
        <w:t xml:space="preserve">أخٌ في عينه قذَى </w:t>
      </w:r>
    </w:p>
    <w:p>
      <w:pPr>
        <w:pStyle w:val="ListBullet"/>
        <w:bidi/>
        <w:spacing w:line="240" w:lineRule="auto"/>
        <w:ind w:left="720"/>
      </w:pPr>
      <w:r>
        <w:rPr>
          <w:rtl/>
          <w:cs/>
          <w:lang w:val="ar_AE" w:bidi="ar_AE"/>
        </w:rPr>
      </w:r>
      <w:r>
        <w:rPr>
          <w:rtl/>
          <w:cs/>
          <w:lang w:val="ar_AE" w:bidi="ar_AE"/>
        </w:rPr>
        <w:t>الناس الذين يرفضون حقَّ الله</w:t>
      </w:r>
    </w:p>
    <w:p>
      <w:pPr>
        <w:pStyle w:val="ListBullet"/>
        <w:bidi/>
        <w:spacing w:line="240" w:lineRule="auto"/>
        <w:ind w:left="720"/>
      </w:pPr>
      <w:r>
        <w:rPr>
          <w:rtl/>
          <w:cs/>
          <w:lang w:val="ar_AE" w:bidi="ar_AE"/>
        </w:rPr>
      </w:r>
      <w:r>
        <w:rPr>
          <w:rtl/>
          <w:cs/>
          <w:lang w:val="ar_AE" w:bidi="ar_AE"/>
        </w:rPr>
        <w:t xml:space="preserve">أبٌ وابنٌ </w:t>
      </w:r>
    </w:p>
    <w:p>
      <w:pPr>
        <w:pStyle w:val="ListBullet"/>
        <w:bidi/>
        <w:spacing w:line="240" w:lineRule="auto"/>
        <w:ind w:left="720"/>
      </w:pPr>
      <w:r>
        <w:rPr>
          <w:rtl/>
          <w:cs/>
          <w:lang w:val="ar_AE" w:bidi="ar_AE"/>
        </w:rPr>
      </w:r>
      <w:r>
        <w:rPr>
          <w:rtl/>
          <w:cs/>
          <w:lang w:val="ar_AE" w:bidi="ar_AE"/>
        </w:rPr>
        <w:t>الله الآب</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وسائل الإيضاح (أشياء يمكن تحريكها في المكان مثل الأحجار، والعصي ولعب الأطفال) لتجسيد القصة والأحداث فيها.</w:t>
      </w:r>
    </w:p>
    <w:p>
      <w:pPr>
        <w:bidi/>
      </w:pPr>
      <w:r>
        <w:rPr>
          <w:rtl/>
          <w:cs/>
          <w:lang w:val="ar_AE" w:bidi="ar_AE"/>
        </w:rPr>
      </w:r>
      <w:r>
        <w:rPr>
          <w:rtl/>
          <w:cs/>
          <w:lang w:val="ar_AE" w:bidi="ar_AE"/>
        </w:rPr>
        <w:t>من المهم أن نتذكر أن الرب يسوع كان لا يزال يُعلِّم تلاميذه على الجبل. علّم الرب يسوع عن كيف نكون أبر من الفريسيين ومعلمي الشريعة. يعلّم الرب يسوع أيضًا عن عدم القلق. والآن يعلمهم يسوع عن عدم إدانة الآخرين وكيفية المثابرة في الصلاة إلى الله.</w:t>
      </w:r>
    </w:p>
    <w:p>
      <w:pPr>
        <w:bidi/>
      </w:pPr>
      <w:r>
        <w:rPr>
          <w:rtl/>
          <w:cs/>
          <w:lang w:val="ar_AE" w:bidi="ar_AE"/>
        </w:rPr>
      </w:r>
      <w:r>
        <w:rPr>
          <w:rtl/>
          <w:cs/>
          <w:lang w:val="ar_AE" w:bidi="ar_AE"/>
        </w:rPr>
        <w:t>في المشهد الأول، من المهم أن نتذكر أن الرب يسوع يبدأ بعبارة أن التلاميذ ينبغي ألا يدينوا الآخرين. السبب في عدم إدانة الآخرين، هو أن الله سيدين التلاميذ بالطريقة عينها. ويعطى الرب يسوع عدة طرق لوصف هذه الفكرة. فيتحدث عن كوب أو عصا للقياس، ويروي قصة عن قذَة وخشبة. تذكّروا أن الله سيستخدم نفس المعايير والمقاييس التي تستخدمها لتدين الآخرين ليدينك أنت بها. فكروا في كيفية توضيح هذه الفكرة باستخدام صورة أو كوب مملوء بالحبوب، أو الماء، أو أي شيء آخر.</w:t>
      </w:r>
    </w:p>
    <w:p>
      <w:pPr>
        <w:bidi/>
      </w:pPr>
      <w:r>
        <w:rPr>
          <w:rtl/>
          <w:cs/>
          <w:lang w:val="ar_AE" w:bidi="ar_AE"/>
        </w:rPr>
      </w:r>
      <w:r>
        <w:rPr>
          <w:rtl/>
          <w:cs/>
          <w:lang w:val="ar_AE" w:bidi="ar_AE"/>
        </w:rPr>
        <w:t>ويطرح الرب يسوع عدة أسئلة ليؤكد أنه ينبغي لتلاميذه أن ينظروا إلى خطاياهم شخصيًا وليس إلى خطايا إخوتهم. فهو لم ينتظر إجابة عن هذا السؤال؛ يستخدم الرب يسوع الأسئلة ليؤكد أنه من المستحيل أن تساعد تلميذًا أخًا في خطيته الأصغر حتى تزيل الخطيئة الأكبر من حياتك.</w:t>
      </w:r>
    </w:p>
    <w:p>
      <w:pPr>
        <w:bidi/>
      </w:pPr>
      <w:r>
        <w:rPr>
          <w:rtl/>
          <w:cs/>
          <w:lang w:val="ar_AE" w:bidi="ar_AE"/>
        </w:rPr>
      </w:r>
      <w:r>
        <w:rPr>
          <w:rtl/>
          <w:cs/>
          <w:lang w:val="ar_AE" w:bidi="ar_AE"/>
        </w:rPr>
        <w:t>توقَّف هنا وناقشوا كيف تصيغ هذا في لغتك؛ أتفضلون طرح أسئلة هنا أم أنماط أطروحات أخرى؟</w:t>
      </w:r>
    </w:p>
    <w:p>
      <w:pPr>
        <w:bidi/>
      </w:pPr>
      <w:r>
        <w:rPr>
          <w:rtl/>
          <w:cs/>
          <w:lang w:val="ar_AE" w:bidi="ar_AE"/>
        </w:rPr>
      </w:r>
      <w:r>
        <w:rPr>
          <w:rtl/>
          <w:cs/>
          <w:lang w:val="ar_AE" w:bidi="ar_AE"/>
        </w:rPr>
        <w:t>تذكّروا أيضًا أن الرب يسوع يستخدم لغة شديدة عندما يدعو التلاميذ "مرائين". وهذه هي المرة الوحيدة في إنجيل متّى التي يدعو فيها الرب يسوع تلاميذه "بالمُرائين". يريد الرب يسوع من تلاميذه أن يكفوا عن الحكم على أنفسهم بمعايير مختلفة عن تلك التي يحكمون بها على الآخرين.</w:t>
      </w:r>
    </w:p>
    <w:p>
      <w:pPr>
        <w:bidi/>
      </w:pPr>
      <w:r>
        <w:rPr>
          <w:rtl/>
          <w:cs/>
          <w:lang w:val="ar_AE" w:bidi="ar_AE"/>
        </w:rPr>
      </w:r>
      <w:r>
        <w:rPr>
          <w:rtl/>
          <w:cs/>
          <w:lang w:val="ar_AE" w:bidi="ar_AE"/>
        </w:rPr>
        <w:t>المثال الثاني الذي يستخدمه الرب يسوع ليتحدث عن دينونة الآخرين هو قصة القذَة والخشبة. تذكّروا أن الرب يسوع كان يستخدم فكرة خشبة كبيرة جدًا في عين أحد التلاميذ ليُظهر مدى حجم تلك الخطيئة مقارنة بقذة صغيرة جدًا من التراب، أو القش، أو الخشب في عين التلاميذ الآخر. تذكّروا أن الرب يسوع يسأل سؤالين ليُظهر مدى استحالة أن يزيل التلميذ الذي لديه خشبة في عينه القذَة من عين تلميذ أخ. كما يريد الرب يسوع من كل تلميذ أن يولي اهتمامًا لخطاياهم الشخصية أكبر من خطايا التلاميذ الآخرين.</w:t>
      </w:r>
    </w:p>
    <w:p>
      <w:pPr>
        <w:bidi/>
      </w:pPr>
      <w:r>
        <w:rPr>
          <w:rtl/>
          <w:cs/>
          <w:lang w:val="ar_AE" w:bidi="ar_AE"/>
        </w:rPr>
      </w:r>
      <w:r>
        <w:rPr>
          <w:rtl/>
          <w:cs/>
          <w:lang w:val="ar_AE" w:bidi="ar_AE"/>
        </w:rPr>
        <w:t>توقَّفوا هنا، وناقشوا معًا كفريق الترجمة: ضَعوا قطعة صغيرة من الغبار أمام وجهكم، ثم خشبة كبيرة أمام وجوهكم. أيهما يعيق بصركم أكثر؟ وهذا مثال على كيفية تأثير الخطايا الكبرى علينا وكيف نحتاج إلى التخلُّص منها.</w:t>
      </w:r>
    </w:p>
    <w:p>
      <w:pPr>
        <w:bidi/>
      </w:pPr>
      <w:r>
        <w:rPr>
          <w:rtl/>
          <w:cs/>
          <w:lang w:val="ar_AE" w:bidi="ar_AE"/>
        </w:rPr>
      </w:r>
      <w:r>
        <w:rPr>
          <w:rtl/>
          <w:cs/>
          <w:lang w:val="ar_AE" w:bidi="ar_AE"/>
        </w:rPr>
        <w:t>في الجزء الأخير من المشهد الأول، تذكّروا أن الرب يسوع يعلم التلاميذ أنه ينبغي لهم أن يكونوا حذرين في اختيار من يواصلون تعليم الحق الإلهي له. ويقارن الرب يسوع الحق الإلهي باللؤلؤ. ويقول الرب يسوع إن الناس الذين يواصلون رفض حق الله هم مثل الكلاب والخنازير، وكلاهما حيوانات نجسة. ثم يقول إن الخنازير ستدوس على اللؤلؤ والكلاب ستهاجمك. في اللغة الأصلية، يقول الرب يسوع هاتين العبارتين بترتيب معاكس، لكن معظم الناس يعتقدون أن الخنازير هي التي ستدوس على اللؤلؤ، وأن الكلاب هي التي ستهاجم. ويقول الرب يسوع: "لا تعطوا المُقدّس للكلاب، ولا تطرحوا لؤلؤكم أمام الخنازير". فهي، أي الخنازير، سيدسون على اللؤلؤ،، وهؤلاء، أي الكلاب، ستهاجمك. وهذا مكتوب بشكل شعري في اللغة الأصلية. ربما يكون من الأنسب استخدام الأسلوب الشعري في لغتكم، أو قد يكون من الأنسب إبقاء العبارات المتعلقة بالكلاب معًا، والعبارات المتعلقة بالخنازير معًا. فكّروا كيف يمكنكم تمثيل الأشخاص الذين لا يهتمون بالحق الإلهي. حاولوا استخدام ألعاب على شكل حيوانات لتمثيل "الخنازير" و"الكلاب" التي يتحدث عنها الرب يسوع.</w:t>
      </w:r>
    </w:p>
    <w:p>
      <w:pPr>
        <w:bidi/>
      </w:pPr>
      <w:r>
        <w:rPr>
          <w:rtl/>
          <w:cs/>
          <w:lang w:val="ar_AE" w:bidi="ar_AE"/>
        </w:rPr>
      </w:r>
      <w:r>
        <w:rPr>
          <w:rtl/>
          <w:cs/>
          <w:lang w:val="ar_AE" w:bidi="ar_AE"/>
        </w:rPr>
        <w:t>في المشهد الثاني، يقول الرب يسوع إنه على التلاميذ أن يصلّوا إلى الله من أجل مختلف الأمور، وسيعطيهم الله ما يطلبوه. تذكّروا أن الرب يسوع يذكر ثلاث طرق لمواصلة الصلاة: اسألوا، واطلبوا، واقرعوا. ويستخدم الرب يسوع هذه الطرق الثلاث ليقول الشيء نفسه. يريد الرب يسوع من التلاميذ أن يستمروا في السؤال، ويستمروا في الطلب، ويستمروا في القرع. ويقول الرب يسوع إنه عندما يفعل التلاميذ هذا، سيستجيب الله لصلاواتهم، وسيكون أن الله يفتح الباب الذي يقرعون عليه. فكروا كيف يمكنكم تصوير تلميذًا يصلّي إلى الله و"يطرق الباب" ليجيبه الله. إذا كانت هناك طريقة أخرى أكثر ملاءمة ثقافيًا ل"طرق الباب" و "الإجابة"، حاولوا أن تُبينوا ذلك باستخدام صورة أو لعبة. على سبيل المثال، ربما يصفق الناس في ثقافتكم أو ينادون ليعلنوا مجيئهم.</w:t>
      </w:r>
    </w:p>
    <w:p>
      <w:pPr>
        <w:bidi/>
      </w:pPr>
      <w:r>
        <w:rPr>
          <w:rtl/>
          <w:cs/>
          <w:lang w:val="ar_AE" w:bidi="ar_AE"/>
        </w:rPr>
      </w:r>
      <w:r>
        <w:rPr>
          <w:rtl/>
          <w:cs/>
          <w:lang w:val="ar_AE" w:bidi="ar_AE"/>
        </w:rPr>
        <w:t>ثم يعلِّم الرب يسوع مثلاً قصيرًا عن أب وابنه. ويطرح الرب يسوع سؤالين ليؤكد أنه لا يوجد أب يرفض أن يعطي ابنه خبزا أو سمكة إذا كان ابنه جائعًا. فلا يوجد أب يعطي ابنه حجرًا بدل الخبز، أو حيَّة بدل السمكة.</w:t>
      </w:r>
    </w:p>
    <w:p>
      <w:pPr>
        <w:bidi/>
      </w:pPr>
      <w:r>
        <w:rPr>
          <w:rtl/>
          <w:cs/>
          <w:lang w:val="ar_AE" w:bidi="ar_AE"/>
        </w:rPr>
      </w:r>
      <w:r>
        <w:rPr>
          <w:rtl/>
          <w:cs/>
          <w:lang w:val="ar_AE" w:bidi="ar_AE"/>
        </w:rPr>
        <w:t>توقَّف هنا وناقشوا كيف تصيغ هذا في لغتك؛ أتفضلون طرح أسئلة هنا أم أنماط أطروحات أخرى؟</w:t>
      </w:r>
    </w:p>
    <w:p>
      <w:pPr>
        <w:bidi/>
      </w:pPr>
      <w:r>
        <w:rPr>
          <w:rtl/>
          <w:cs/>
          <w:lang w:val="ar_AE" w:bidi="ar_AE"/>
        </w:rPr>
      </w:r>
      <w:r>
        <w:rPr>
          <w:rtl/>
          <w:cs/>
          <w:lang w:val="ar_AE" w:bidi="ar_AE"/>
        </w:rPr>
        <w:t>مع كون الناس أشرار، إلا أنهم يعرفون كيف يعطون أطفالهم العطايا الجيدة التي يحتاجون إليها. أما الله فهو صالح، لذلك نعلم أنه سيعطي عطايا جيدة لأبنائه بكل تأكيد. فكّروا كيف يمكنكم تصوير المشهد الذي يطلب فيه ابن من أبيه خبزًا وسمكة، ويعطيه الأب تلك الأشياء.</w:t>
      </w:r>
    </w:p>
    <w:p>
      <w:pPr>
        <w:bidi/>
      </w:pPr>
      <w:r>
        <w:rPr>
          <w:rtl/>
          <w:cs/>
          <w:lang w:val="ar_AE" w:bidi="ar_AE"/>
        </w:rPr>
      </w:r>
      <w:r>
        <w:rPr>
          <w:rtl/>
          <w:cs/>
          <w:lang w:val="ar_AE" w:bidi="ar_AE"/>
        </w:rPr>
        <w:t>من المهم أن نتذكر أن الجزء الأخير من المشهد الثاني هو تصريح مختصر لكل ما علّمه الرب يسوع على الجبل حتى الآن. كل شيء عن كيف يكونوا أكثر بِرًا من الفريسيين ومعلّمي الشريعة، وكل التعليم المختص بالصلاة، والصوم، وإعطاء الفقراء، وكل التعاليم الأخرى يلخصها في هذه العبارة الواحدة: "عاملوا الآخرين كما تريدون أن يعاملوكم". تذكّروا أن هذه العبارة الختامية هي أيضًا ملخَّص لكل ما في شريعة موسى وتعاليم الأنبياء.</w:t>
      </w:r>
    </w:p>
    <w:p>
      <w:pPr>
        <w:bidi/>
      </w:pPr>
      <w:r>
        <w:rPr>
          <w:rtl/>
          <w:cs/>
          <w:lang w:val="ar_AE" w:bidi="ar_AE"/>
        </w:rPr>
      </w:r>
      <w:r>
        <w:rPr>
          <w:rtl/>
          <w:cs/>
          <w:lang w:val="ar_AE" w:bidi="ar_AE"/>
        </w:rPr>
        <w:t>توقَّفوا وتحدثوا كفريق عن كيف تُظهِرون في لغتكم أن شخصًا ما يقول النقطة الرئيسية في التعليم. حاولوا أن تحكوا قصة تحتوي على نقطة رئيسية. كيف تقولونها؟ كيف تتحدَّثون عن النقطة الرئيسية؟ هل تبطئون كلامكم؟ هل تستخدمون كلمات مختلفة؟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تلاميذه والجموع</w:t>
      </w:r>
    </w:p>
    <w:p>
      <w:pPr>
        <w:pStyle w:val="ListBullet"/>
        <w:bidi/>
        <w:spacing w:line="240" w:lineRule="auto"/>
        <w:ind w:left="720"/>
      </w:pPr>
      <w:r>
        <w:rPr>
          <w:rtl/>
          <w:cs/>
          <w:lang w:val="ar_AE" w:bidi="ar_AE"/>
        </w:rPr>
      </w:r>
      <w:r>
        <w:rPr>
          <w:rtl/>
          <w:cs/>
          <w:lang w:val="ar_AE" w:bidi="ar_AE"/>
        </w:rPr>
        <w:t>أشخاص آخرون</w:t>
      </w:r>
    </w:p>
    <w:p>
      <w:pPr>
        <w:pStyle w:val="ListBullet"/>
        <w:bidi/>
        <w:spacing w:line="240" w:lineRule="auto"/>
        <w:ind w:left="720"/>
      </w:pPr>
      <w:r>
        <w:rPr>
          <w:rtl/>
          <w:cs/>
          <w:lang w:val="ar_AE" w:bidi="ar_AE"/>
        </w:rPr>
      </w:r>
      <w:r>
        <w:rPr>
          <w:rtl/>
          <w:cs/>
          <w:lang w:val="ar_AE" w:bidi="ar_AE"/>
        </w:rPr>
        <w:t xml:space="preserve">أخٌ في عينه خشبة </w:t>
      </w:r>
    </w:p>
    <w:p>
      <w:pPr>
        <w:pStyle w:val="ListBullet"/>
        <w:bidi/>
        <w:spacing w:line="240" w:lineRule="auto"/>
        <w:ind w:left="720"/>
      </w:pPr>
      <w:r>
        <w:rPr>
          <w:rtl/>
          <w:cs/>
          <w:lang w:val="ar_AE" w:bidi="ar_AE"/>
        </w:rPr>
      </w:r>
      <w:r>
        <w:rPr>
          <w:rtl/>
          <w:cs/>
          <w:lang w:val="ar_AE" w:bidi="ar_AE"/>
        </w:rPr>
        <w:t xml:space="preserve">أخٌ في عينه قذَى </w:t>
      </w:r>
    </w:p>
    <w:p>
      <w:pPr>
        <w:pStyle w:val="ListBullet"/>
        <w:bidi/>
        <w:spacing w:line="240" w:lineRule="auto"/>
        <w:ind w:left="720"/>
      </w:pPr>
      <w:r>
        <w:rPr>
          <w:rtl/>
          <w:cs/>
          <w:lang w:val="ar_AE" w:bidi="ar_AE"/>
        </w:rPr>
      </w:r>
      <w:r>
        <w:rPr>
          <w:rtl/>
          <w:cs/>
          <w:lang w:val="ar_AE" w:bidi="ar_AE"/>
        </w:rPr>
        <w:t>الناس الذين يرفضون حقَّ الله</w:t>
      </w:r>
    </w:p>
    <w:p>
      <w:pPr>
        <w:pStyle w:val="ListBullet"/>
        <w:bidi/>
        <w:spacing w:line="240" w:lineRule="auto"/>
        <w:ind w:left="720"/>
      </w:pPr>
      <w:r>
        <w:rPr>
          <w:rtl/>
          <w:cs/>
          <w:lang w:val="ar_AE" w:bidi="ar_AE"/>
        </w:rPr>
      </w:r>
      <w:r>
        <w:rPr>
          <w:rtl/>
          <w:cs/>
          <w:lang w:val="ar_AE" w:bidi="ar_AE"/>
        </w:rPr>
        <w:t xml:space="preserve">أبٌ وابنٌ </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اطلب من الفريق أن يُمثِّل القصة مرَّتَين. ينبغي أن يمثِّلوا القصة في 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كيلا تهملوا هذه الأجزاء في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في المشهد الأول، يجلس يسوع ويعلِّم تلاميذه. يُعلِّمهم يسوع ألا يحكموا على الآخرين، لأنَّ الله سيدين التلاميذ بالطريقة عينها التي يحكمون بها على الآخرين. يقول يسوع إن الله سيستخدم مع التلاميذ المعيار ذاته الذي يستخدمونه مع الآخرين.</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يروي يسوع مثلًا عن القذَى والخشبة. يقول يسوع إنه ثمة تلميذ لديه قذَى في عينه وآخر لديه خشبة في عينه. يحاول التلميذ الذي الخشبة في عينه أن يُخرِج القَذَى من عين التلميذ الآخر. بالطبع، لا يمكن للتلميذ الذي بعينه الخشبة أن يرى ليساعد التلميذ الذي بعينه القَذَى. يريد يسوع من التلاميذ أن ينتبهوا أولًا إلى خطاياهم قبل محاولتهم مساعدة الآخرين.</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الذين يؤدي دور التلميذ الذي في عينه الخشبة "كيف تشعر؟" قد تسمعون أقوالًا مثل:</w:t>
      </w:r>
    </w:p>
    <w:p>
      <w:pPr>
        <w:pStyle w:val="ListBullet"/>
        <w:bidi/>
        <w:spacing w:line="240" w:lineRule="auto"/>
        <w:ind w:left="720"/>
      </w:pPr>
      <w:r>
        <w:rPr>
          <w:rtl/>
          <w:cs/>
          <w:lang w:val="ar_AE" w:bidi="ar_AE"/>
        </w:rPr>
      </w:r>
      <w:r>
        <w:rPr>
          <w:rtl/>
          <w:cs/>
          <w:lang w:val="ar_AE" w:bidi="ar_AE"/>
        </w:rPr>
        <w:t>اسألوا المُمثِّل الذي يؤدي دور يسوع: "بماذا تشعر؟"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يقول يسوع إنه ينبغي للتلاميذ ألا يعطوا اللآلئ النادرة للخنازير والكلاب لأنها ستفسد اللآلئ وتُمزِّق التلاميذ إربًا. يقصد يسوع أنَّ التلاميذ ينبغي ألا يستمروا في مشاركة حقّ الله مع أشخاص يواصلون رفض الحق.</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مَن يرفضون حق الله: "كيف تشعرون؟" قد تسمعون أقوالًا مثل:</w:t>
      </w:r>
    </w:p>
    <w:p>
      <w:pPr>
        <w:pStyle w:val="ListBullet"/>
        <w:bidi/>
        <w:spacing w:line="240" w:lineRule="auto"/>
        <w:ind w:left="720"/>
      </w:pPr>
      <w:r>
        <w:rPr>
          <w:rtl/>
          <w:cs/>
          <w:lang w:val="ar_AE" w:bidi="ar_AE"/>
        </w:rPr>
      </w:r>
      <w:r>
        <w:rPr>
          <w:rtl/>
          <w:cs/>
          <w:lang w:val="ar_AE" w:bidi="ar_AE"/>
        </w:rPr>
        <w:t>اسأل الآن الممثلين الذين يؤدون دور التلاميذ: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 المشهد الثاني، يُعلِّم يسوع عن الصلاة. يقول يسوع إنه ينبغي للتلاميذ أن يسألوا ويطلبوا ويقرعوا وأن الله سيستجيب صلواتهم ويفتح لهم الباب.</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"كيف تشعرون؟"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في المشهد التالي، يعلِّم يسوع قصة عن ابن وأب. يشعر الابن بالجوع، فيطلب من أبيه خبُزًا. بالطبع، سيعطي الأبُ ابنه الخبز وليس حجرًا لا يؤكَل. كذلك يطلب الابن سمكة، وبالطبع سيعطيه الأبُ سمكة ليأكلها، وليس ثعبانًا خطِرًا. يُشارك يسوع هذه القصة ليُظهر أنه حتى الآباء غير الكاملين من البشر يريدون أن يعطوا أبناءهم عطايا جيدة. فالله في السماء كامل وصالح، وبالطبع سيعطي أولاده عطايا جيدة.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 المُمثِّل الذي يؤدي دور الأبِ: "كيف تشعر؟" قد تسمعون أقوالًا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أخيرًا، يختتم يسوع هذا التعليم بتصريح مُختصر من كل تعليمه وموعظته على الجَبَل، فيقول إنَّ التلاميذ ينبغي أن يتصرفوا تجاه الآخرين بالطريقة عينها التي يريدون الآخرين أن يتصرفوا بها تجاههُم. يقول يسوع إن هذا مُختصر لكل شرائع موسى وتعاليم الأنبياء.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"كيف تشعرون؟" قد تسمعون أقوالًا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يدعو الرب يسوع تلاميذه </w:t>
      </w:r>
      <w:r>
        <w:rPr>
          <w:b/>
          <w:rtl/>
          <w:cs/>
          <w:lang w:val="ar_AE" w:bidi="ar_AE"/>
        </w:rPr>
        <w:t>بالمرائين</w:t>
      </w:r>
      <w:r>
        <w:rPr>
          <w:rtl/>
          <w:cs/>
          <w:lang w:val="ar_AE" w:bidi="ar_AE"/>
        </w:rPr>
        <w:t xml:space="preserve"> لأنهم يحكمون على الآخرين بمعايير مختلفة عن تلك التي يطبقونها على أنفسهم؛ لقد استخدم يسوع كلمة "مرائي" في السابق لوصف الذين يصومون أو يصلون أو يعطون المال للفقراء ظاهريًا، لكن من داخلهم لا يحبون الله. إن كلمة "مُرائي" في اللغة الأصلية تعني ممثلًا على المسرح يتظاهر بغير شخصه. في هذا السياق، المرائي هو مَن يستخدم معايير مختلفة لنفسه عن الآخرين؛ وهذا المرائي لا يدرك تباين سلوكيات أنفسهم. يرجى الإبقاء على الترجمة عينها كما في المقاطع السابقة، والاطلاع على قاموس الكلمات الرئيسية للحصول على المعنى الكامل لمصطلح </w:t>
      </w:r>
      <w:r>
        <w:rPr>
          <w:b/>
          <w:rtl/>
          <w:cs/>
          <w:lang w:val="ar_AE" w:bidi="ar_AE"/>
        </w:rPr>
        <w:t>مُرائي/منافق</w:t>
      </w:r>
      <w:r>
        <w:rPr>
          <w:rtl/>
          <w:cs/>
          <w:lang w:val="ar_AE" w:bidi="ar_AE"/>
        </w:rPr>
        <w:t>.</w:t>
      </w:r>
    </w:p>
    <w:p>
      <w:pPr>
        <w:bidi/>
      </w:pPr>
      <w:r>
        <w:rPr>
          <w:rtl/>
          <w:cs/>
          <w:lang w:val="ar_AE" w:bidi="ar_AE"/>
        </w:rPr>
      </w:r>
      <w:r>
        <w:rPr>
          <w:rtl/>
          <w:cs/>
          <w:lang w:val="ar_AE" w:bidi="ar_AE"/>
        </w:rPr>
        <w:t xml:space="preserve">كما يعلمهم ألا يعطوا </w:t>
      </w:r>
      <w:r>
        <w:rPr>
          <w:b/>
          <w:rtl/>
          <w:cs/>
          <w:lang w:val="ar_AE" w:bidi="ar_AE"/>
        </w:rPr>
        <w:t>القُدْس</w:t>
      </w:r>
      <w:r>
        <w:rPr>
          <w:rtl/>
          <w:cs/>
          <w:lang w:val="ar_AE" w:bidi="ar_AE"/>
        </w:rPr>
        <w:t xml:space="preserve"> للكلاب، ولا يطرحوا اللألئ إلى الخنازير. فالمقدس هو الشيء المخصص لغاية خاصة لدى الله. فالمقدسات هنا تعني حق هوية الله. لم يرد الرب يسوع أن يواصل التلاميذ مشاركة الكلمات المقدسة عن الله مع الناس الذين واصلوا رفض حق الله. يرجى الإبقاء على اتساق ترجمة مصطلح قدوس/مقدس/قُدُس ووحدته في كل المقاطع، ويُرجى الاطلاع على قاموس الكلمات الرئيسية للحصول على المعنى الكامل لمصطلح </w:t>
      </w:r>
      <w:r>
        <w:rPr>
          <w:b/>
          <w:rtl/>
          <w:cs/>
          <w:lang w:val="ar_AE" w:bidi="ar_AE"/>
        </w:rPr>
        <w:t>قدوس/مقدس/قُدُس</w:t>
      </w:r>
      <w:r>
        <w:rPr>
          <w:rtl/>
          <w:cs/>
          <w:lang w:val="ar_AE" w:bidi="ar_AE"/>
        </w:rPr>
        <w:t>.</w:t>
      </w:r>
    </w:p>
    <w:p>
      <w:pPr>
        <w:bidi/>
      </w:pPr>
      <w:r>
        <w:rPr>
          <w:rtl/>
          <w:cs/>
          <w:lang w:val="ar_AE" w:bidi="ar_AE"/>
        </w:rPr>
      </w:r>
      <w:r>
        <w:rPr>
          <w:b/>
          <w:rtl/>
          <w:cs/>
          <w:lang w:val="ar_AE" w:bidi="ar_AE"/>
        </w:rPr>
        <w:t>الكلاب</w:t>
      </w:r>
      <w:r>
        <w:rPr>
          <w:rtl/>
          <w:cs/>
          <w:lang w:val="ar_AE" w:bidi="ar_AE"/>
        </w:rPr>
        <w:t xml:space="preserve"> المقصودة هنا تلك التي كانت تعيش في الشوارع وشرسة وتهاجم حيوانات أخرى! فالرب يسوع لم يعني الكلاب الأليفة في المنازل. في الثقافة اليهودية، كانت الكلاب حيوانات نجسة وتعيش في الخارج. فالكلاب تمثل الناس الذين يواصلون رفض الحق عن الله.</w:t>
      </w:r>
    </w:p>
    <w:p>
      <w:pPr>
        <w:bidi/>
      </w:pPr>
      <w:r>
        <w:rPr>
          <w:rtl/>
          <w:cs/>
          <w:lang w:val="ar_AE" w:bidi="ar_AE"/>
        </w:rPr>
      </w:r>
      <w:r>
        <w:rPr>
          <w:rtl/>
          <w:cs/>
          <w:lang w:val="ar_AE" w:bidi="ar_AE"/>
        </w:rPr>
        <w:t>توقّفوا واعرضوا صورة كلب مرة أخرى إذا لزم الأمر.</w:t>
      </w:r>
    </w:p>
    <w:p>
      <w:pPr>
        <w:bidi/>
      </w:pPr>
      <w:r>
        <w:rPr>
          <w:rtl/>
          <w:cs/>
          <w:lang w:val="ar_AE" w:bidi="ar_AE"/>
        </w:rPr>
      </w:r>
      <w:r>
        <w:rPr>
          <w:rtl/>
          <w:cs/>
          <w:lang w:val="ar_AE" w:bidi="ar_AE"/>
        </w:rPr>
        <w:t xml:space="preserve">أما </w:t>
      </w:r>
      <w:r>
        <w:rPr>
          <w:b/>
          <w:rtl/>
          <w:cs/>
          <w:lang w:val="ar_AE" w:bidi="ar_AE"/>
        </w:rPr>
        <w:t>اللؤلؤة</w:t>
      </w:r>
      <w:r>
        <w:rPr>
          <w:rtl/>
          <w:cs/>
          <w:lang w:val="ar_AE" w:bidi="ar_AE"/>
        </w:rPr>
        <w:t xml:space="preserve"> هي أحجار كريمة ثمينة توجد في أصداف المحار؛ فاللؤلؤة صغيرة دائرية الشكل وجميلة؛ وغالبًا ما كان الناس يتقلدون اللآلئ في قلادة أو غيرها من الزينات. فالرب يسوع لا يريد من التلاميذ أن يستمروا في إعطاء اللؤلؤ، أو القُدْس الثمين وحق الله، إلى الذين يواصلون رفض هذا الحق.</w:t>
      </w:r>
    </w:p>
    <w:p>
      <w:pPr>
        <w:bidi/>
      </w:pPr>
      <w:r>
        <w:rPr>
          <w:rtl/>
          <w:cs/>
          <w:lang w:val="ar_AE" w:bidi="ar_AE"/>
        </w:rPr>
      </w:r>
      <w:r>
        <w:rPr>
          <w:rtl/>
          <w:cs/>
          <w:lang w:val="ar_AE" w:bidi="ar_AE"/>
        </w:rPr>
        <w:t>توقّفوا واعرضوا صورة لؤلؤ مرة أخرى إذا لزم الأمر.</w:t>
      </w:r>
    </w:p>
    <w:p>
      <w:pPr>
        <w:bidi/>
      </w:pPr>
      <w:r>
        <w:rPr>
          <w:rtl/>
          <w:cs/>
          <w:lang w:val="ar_AE" w:bidi="ar_AE"/>
        </w:rPr>
      </w:r>
      <w:r>
        <w:rPr>
          <w:rtl/>
          <w:cs/>
          <w:lang w:val="ar_AE" w:bidi="ar_AE"/>
        </w:rPr>
        <w:t xml:space="preserve">ويعلمهم أن الناس </w:t>
      </w:r>
      <w:r>
        <w:rPr>
          <w:b/>
          <w:rtl/>
          <w:cs/>
          <w:lang w:val="ar_AE" w:bidi="ar_AE"/>
        </w:rPr>
        <w:t>أشرار</w:t>
      </w:r>
      <w:r>
        <w:rPr>
          <w:rtl/>
          <w:cs/>
          <w:lang w:val="ar_AE" w:bidi="ar_AE"/>
        </w:rPr>
        <w:t xml:space="preserve">، لكنهم لا يزالون يعرفون كيف يعطون العطايا الحسنة لأبنائهم الجياع؛ في هذه الحالة، </w:t>
      </w:r>
      <w:r>
        <w:rPr>
          <w:b/>
          <w:rtl/>
          <w:cs/>
          <w:lang w:val="ar_AE" w:bidi="ar_AE"/>
        </w:rPr>
        <w:t>الشر</w:t>
      </w:r>
      <w:r>
        <w:rPr>
          <w:rtl/>
          <w:cs/>
          <w:lang w:val="ar_AE" w:bidi="ar_AE"/>
        </w:rPr>
        <w:t xml:space="preserve"> يعني الخاطئ أو الشرير، فالرب يسوع يوضح تناقضًا بين الناس الذين يخطئون والله، الذي هو صالح ولا يخطئ أبدًا. فحتى الناس الذين يخطئون ويقترفون الشر يعرفون أن يعطوا أشياء صالحة لأبنائهم. يرجى الحفاظ على اتساق ترجمة مصطلح شر ووحدته في كل المقاطع.</w:t>
      </w:r>
    </w:p>
    <w:p>
      <w:pPr>
        <w:bidi/>
      </w:pPr>
      <w:r>
        <w:rPr>
          <w:rtl/>
          <w:cs/>
          <w:lang w:val="ar_AE" w:bidi="ar_AE"/>
        </w:rPr>
      </w:r>
      <w:r>
        <w:rPr>
          <w:rtl/>
          <w:cs/>
          <w:lang w:val="ar_AE" w:bidi="ar_AE"/>
        </w:rPr>
        <w:t xml:space="preserve">فيقول لهم، إن "أباكم الذي في السموات" سيعطيكم عطايا صالحة؛ فالله خلق شعبه ويهتم بهم، كما يعتني </w:t>
      </w:r>
      <w:r>
        <w:rPr>
          <w:b/>
          <w:rtl/>
          <w:cs/>
          <w:lang w:val="ar_AE" w:bidi="ar_AE"/>
        </w:rPr>
        <w:t>الأب</w:t>
      </w:r>
      <w:r>
        <w:rPr>
          <w:rtl/>
          <w:cs/>
          <w:lang w:val="ar_AE" w:bidi="ar_AE"/>
        </w:rPr>
        <w:t xml:space="preserve"> بأبنائه. إن الله هو أيضًا أب الرب يسوع، لذا احرص على ترجمة "أبيك" لإظهار ذلك. ويمكن أن تشير </w:t>
      </w:r>
      <w:r>
        <w:rPr>
          <w:b/>
          <w:rtl/>
          <w:cs/>
          <w:lang w:val="ar_AE" w:bidi="ar_AE"/>
        </w:rPr>
        <w:t>السموات</w:t>
      </w:r>
      <w:r>
        <w:rPr>
          <w:rtl/>
          <w:cs/>
          <w:lang w:val="ar_AE" w:bidi="ar_AE"/>
        </w:rPr>
        <w:t xml:space="preserve"> إلى السماء، أو إلى المكان الذي يسكن فيه الله وملائكته، وذلك حسب السياق. في هذا السياق، السماء هي المكان الذي يسكن فيه الله؛ يرجى الإبقاء على الترجمة عينها كما في المقاطع السابقة، والاطلاع على قاموس الكلمات الرئيسية للحصول على المعنى الكامل لمصطلح </w:t>
      </w:r>
      <w:r>
        <w:rPr>
          <w:b/>
          <w:rtl/>
          <w:cs/>
          <w:lang w:val="ar_AE" w:bidi="ar_AE"/>
        </w:rPr>
        <w:t>سماء/ملكوت</w:t>
      </w:r>
      <w:r>
        <w:rPr>
          <w:rtl/>
          <w:cs/>
          <w:lang w:val="ar_AE" w:bidi="ar_AE"/>
        </w:rPr>
        <w:t>.</w:t>
      </w:r>
    </w:p>
    <w:p>
      <w:pPr>
        <w:bidi/>
      </w:pPr>
      <w:r>
        <w:rPr>
          <w:rtl/>
          <w:cs/>
          <w:lang w:val="ar_AE" w:bidi="ar_AE"/>
        </w:rPr>
      </w:r>
      <w:r>
        <w:rPr>
          <w:rtl/>
          <w:cs/>
          <w:lang w:val="ar_AE" w:bidi="ar_AE"/>
        </w:rPr>
        <w:t xml:space="preserve">ويختتم هذا التعليم بقوله إن التلاميذ ينبغي أن يعاملوا الآخرين كما يريدون الآخرين معاملتهم؛ وهذا مختصر لكل ما يعلِّم في شريعة موسى وتعاليم الأنبياء. </w:t>
      </w:r>
      <w:r>
        <w:rPr>
          <w:b/>
          <w:rtl/>
          <w:cs/>
          <w:lang w:val="ar_AE" w:bidi="ar_AE"/>
        </w:rPr>
        <w:t>ناموس موسى</w:t>
      </w:r>
      <w:r>
        <w:rPr>
          <w:rtl/>
          <w:cs/>
          <w:lang w:val="ar_AE" w:bidi="ar_AE"/>
        </w:rPr>
        <w:t xml:space="preserve"> هو شرائع الله التي سلمها موسى مع العبرانيين حيال حياتهم وكيف يعيشوها. كثيرًا ما ترد كلمة </w:t>
      </w:r>
      <w:r>
        <w:rPr>
          <w:b/>
          <w:rtl/>
          <w:cs/>
          <w:lang w:val="ar_AE" w:bidi="ar_AE"/>
        </w:rPr>
        <w:t>الناموس</w:t>
      </w:r>
      <w:r>
        <w:rPr>
          <w:rtl/>
          <w:cs/>
          <w:lang w:val="ar_AE" w:bidi="ar_AE"/>
        </w:rPr>
        <w:t xml:space="preserve"> وحدها، ويُقصد به ما سلمه الله لليهود عبر موسى. يرجى الإبقاء على الترجمة عينها كما في المقاطع السابقة، والاطلاع على قاموس الكلمات الرئيسية للحصول على المعنى الكامل لمصطلح ناموس/</w:t>
      </w:r>
      <w:r>
        <w:rPr>
          <w:b/>
          <w:rtl/>
          <w:cs/>
          <w:lang w:val="ar_AE" w:bidi="ar_AE"/>
        </w:rPr>
        <w:t>شريعة</w:t>
      </w:r>
      <w:r>
        <w:rPr>
          <w:rtl/>
          <w:cs/>
          <w:lang w:val="ar_AE" w:bidi="ar_AE"/>
        </w:rPr>
        <w:t>.</w:t>
      </w:r>
    </w:p>
    <w:p>
      <w:pPr>
        <w:bidi/>
      </w:pPr>
      <w:r>
        <w:rPr>
          <w:rtl/>
          <w:cs/>
          <w:lang w:val="ar_AE" w:bidi="ar_AE"/>
        </w:rPr>
      </w:r>
      <w:r>
        <w:rPr>
          <w:rtl/>
          <w:cs/>
          <w:lang w:val="ar_AE" w:bidi="ar_AE"/>
        </w:rPr>
        <w:t xml:space="preserve">كما قال الرب يسوع إن هذا العبارة هي كل تعاليم </w:t>
      </w:r>
      <w:r>
        <w:rPr>
          <w:b/>
          <w:rtl/>
          <w:cs/>
          <w:lang w:val="ar_AE" w:bidi="ar_AE"/>
        </w:rPr>
        <w:t>الأنبياء</w:t>
      </w:r>
      <w:r>
        <w:rPr>
          <w:rtl/>
          <w:cs/>
          <w:lang w:val="ar_AE" w:bidi="ar_AE"/>
        </w:rPr>
        <w:t xml:space="preserve">. فالأنبياء أو رُسل العهد القديم، تكلموا برسائل الله. يرجى الإبقاء على الترجمة عينها كما في المقاطع السابقة، والاطلاع على قاموس الكلمات الرئيسية للحصول على المعنى الكامل لمصطلح </w:t>
      </w:r>
      <w:r>
        <w:rPr>
          <w:b/>
          <w:rtl/>
          <w:cs/>
          <w:lang w:val="ar_AE" w:bidi="ar_AE"/>
        </w:rPr>
        <w:t>نبي</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7:13–29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7: 13–29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في أكثر الترجمات المفهومة لكم.</w:t>
      </w:r>
    </w:p>
    <w:p>
      <w:pPr>
        <w:bidi/>
      </w:pPr>
      <w:r>
        <w:rPr>
          <w:rtl/>
          <w:cs/>
          <w:lang w:val="ar_AE" w:bidi="ar_AE"/>
        </w:rPr>
      </w:r>
      <w:r>
        <w:rPr>
          <w:rtl/>
          <w:cs/>
          <w:lang w:val="ar_AE" w:bidi="ar_AE"/>
        </w:rPr>
        <w:t>هذا هو الجزء الأخير من تعليم طويل قدَّمه يسوع لتلاميذه. وكان جمع من الناس يستمعون أيضًا. كان يسوع قد علَّم عن عدم إدانة الآخرين وعن كيفية الصلاة إلى الله. وفي هذا القسم الأخير من تعليمه، يحذِّر يسوع التلاميذ من الطريقة التي يستجيبون بها لتعليمه. لذلك فهو يحكي أربع قصص ليظهر الفرق بين الاستجابة الصحيحة والاستجابة الخاطئة.</w:t>
      </w:r>
    </w:p>
    <w:p>
      <w:pPr>
        <w:bidi/>
      </w:pPr>
      <w:r>
        <w:rPr>
          <w:rtl/>
          <w:cs/>
          <w:lang w:val="ar_AE" w:bidi="ar_AE"/>
        </w:rPr>
      </w:r>
      <w:r>
        <w:rPr>
          <w:rtl/>
          <w:cs/>
          <w:lang w:val="ar_AE" w:bidi="ar_AE"/>
        </w:rPr>
        <w:t>أولًا، يُعلِّم يسوع عن كيفية دخول ملكوت الله. وهو يستخدم الطرق والأبواب ليظهر طريقين مختلفين يختار الناس أن يحيوا من خلال أحدهما. ففي زمن يسوع، كان من الشائع أن يصف الناس طريقتين للحياة. بعض الناس يدخلون عبر الباب الضيق ويسيرون على الطريق الكرب الذي يؤدي إلى الحياة الأبدية في السماء. والباب هنا يشير إلى بوابة أو مدخل. من الصعب السير في هذا الطريق الكرب، وقليلون هم الذين يجدونه. فإن السير على طريق الله الضيّق يعني اتِّبَاع تعاليم يسوع التي أعطاهم إياها. ثم يقارن يسوع الباب الضيق مع الباب الواسع والطريق الرحب الذي يؤدي إلى الهلاك والموت وجهنم. وهذا الطريق يسهل السير فيه، وكثيرون يجدونه. يقول يسوع للتلاميذ أنه ينبغي لهم أن يختاروا أن يتبعوا طريق الله الذي يؤدي إلى الحياة. فإن طريق العالم يؤدي إلى الموت.</w:t>
      </w:r>
    </w:p>
    <w:p>
      <w:pPr>
        <w:bidi/>
      </w:pPr>
      <w:r>
        <w:rPr>
          <w:rtl/>
          <w:cs/>
          <w:lang w:val="ar_AE" w:bidi="ar_AE"/>
        </w:rPr>
      </w:r>
      <w:r>
        <w:rPr>
          <w:rtl/>
          <w:cs/>
          <w:lang w:val="ar_AE" w:bidi="ar_AE"/>
        </w:rPr>
        <w:t>توقَّفوا واعرضوا صورة لباب. احكوا عن وقت سِرتم فيه، أنتم أو شخص تعرفونه، على طريق ضيق أو عبر باب ضيق. ثم تحدثوا عن السير على طريق رحب أو عبر باب واسع. كيف كانت تلك التجربة مختلفة؟</w:t>
      </w:r>
    </w:p>
    <w:p>
      <w:pPr>
        <w:bidi/>
      </w:pPr>
      <w:r>
        <w:rPr>
          <w:rtl/>
          <w:cs/>
          <w:lang w:val="ar_AE" w:bidi="ar_AE"/>
        </w:rPr>
      </w:r>
      <w:r>
        <w:rPr>
          <w:rtl/>
          <w:cs/>
          <w:lang w:val="ar_AE" w:bidi="ar_AE"/>
        </w:rPr>
        <w:t>ثم يحذر يسوع التلاميذ من الأنبياء الكذبة. فالأنبياء الكذبة هم معلّمون دينيون يزعمون أن لديهم رسائل من الله، لكنها ليست رسائل حقيقية من الله. وصورة الخراف كانت طريقة شائعة لوصف شعب الله في العهد القديم. والأنبياء الكذبة يحاولون أن يكونوا مثل الخراف، من حيث الشكل الخارجي، أي أن يبدون مثل شعب الله. فهم يحاولون أن يظهرون غير مؤذين ورحماء. وهم يضلون الناس عن قصد. لأنهم من الداخل يشبهون الذئاب الخاطفة التي تريد أن تهاجم الخراف وأن تأكلها. والذئاب هي مثل الكلاب البرية الكبيرة. فالأنبياء الكذبة خطرون مثل الذئاب لأنهم يتظاهرون بأنهم مؤمنون حقيقيون، لكن تعليمهم الكاذب يكون شديد الْخَطَر على الخراف، أي على شعب الله.</w:t>
      </w:r>
    </w:p>
    <w:p>
      <w:pPr>
        <w:bidi/>
      </w:pPr>
      <w:r>
        <w:rPr>
          <w:rtl/>
          <w:cs/>
          <w:lang w:val="ar_AE" w:bidi="ar_AE"/>
        </w:rPr>
      </w:r>
      <w:r>
        <w:rPr>
          <w:rtl/>
          <w:cs/>
          <w:lang w:val="ar_AE" w:bidi="ar_AE"/>
        </w:rPr>
        <w:t>توقّفوا واعرضوا صور لخروف ولذئب.</w:t>
      </w:r>
    </w:p>
    <w:p>
      <w:pPr>
        <w:bidi/>
      </w:pPr>
      <w:r>
        <w:rPr>
          <w:rtl/>
          <w:cs/>
          <w:lang w:val="ar_AE" w:bidi="ar_AE"/>
        </w:rPr>
      </w:r>
      <w:r>
        <w:rPr>
          <w:rtl/>
          <w:cs/>
          <w:lang w:val="ar_AE" w:bidi="ar_AE"/>
        </w:rPr>
        <w:t>ثم يستخدم يسوع لغة خاصة ليشير إلى أن الثمر الذي تنتجه الشجرة يشبه الأشياء الصالحة أو الردية التي يفعلها النبي. فيسأل يسوع سؤالًا ليؤكد أنه لا يمكن لأحد أن يجمع العنب من شجيرة الشوك ولا التين من الحسك. العنب هو ثمر يمكن أكله، وينمو على الكروم دون أشواك. والتين هو أيضًا ثمر يمكن أن تأكل منه، وهو ينمو على أشجار التين. أما شجيرات الشوك والحسك فهي شجيرات ذات أشواك، ولا تفيد. ويزرع المزارعون الكروم وأشجار التين حتى يحصدوا الثمار الجيدة، لكن شجيرات الشوك والحسك لا تنتج أي ثمر للأكل. فيقطع المزارعون الأشجار الضارة مثل شجيرات الشوك والحسك ويحرقونها في النار.</w:t>
      </w:r>
    </w:p>
    <w:p>
      <w:pPr>
        <w:bidi/>
      </w:pPr>
      <w:r>
        <w:rPr>
          <w:rtl/>
          <w:cs/>
          <w:lang w:val="ar_AE" w:bidi="ar_AE"/>
        </w:rPr>
      </w:r>
      <w:r>
        <w:rPr>
          <w:rtl/>
          <w:cs/>
          <w:lang w:val="ar_AE" w:bidi="ar_AE"/>
        </w:rPr>
        <w:t>توقفوا وأعرضوا صور العنب والكروم والتين وأشجاره وشجيرات الشوك والحسك.</w:t>
      </w:r>
    </w:p>
    <w:p>
      <w:pPr>
        <w:bidi/>
      </w:pPr>
      <w:r>
        <w:rPr>
          <w:rtl/>
          <w:cs/>
          <w:lang w:val="ar_AE" w:bidi="ar_AE"/>
        </w:rPr>
      </w:r>
      <w:r>
        <w:rPr>
          <w:rtl/>
          <w:cs/>
          <w:lang w:val="ar_AE" w:bidi="ar_AE"/>
        </w:rPr>
        <w:t>ثم تحدثوا عن أنواع الأشجار المُثمرة الموجودة في سياقكم. إذا أمكن، اعثروا على بعض الأشجار المثمرة وقارنوا الثمار بنوع الشجرة التي تنمو عليها. وكذلك اعثروا على بعض الأعشاب الضارة أو الشجيرات الشوكية في سياقكم وتحدثوا عما يفعله المزارعون بهذه الأعشاب.</w:t>
      </w:r>
    </w:p>
    <w:p>
      <w:pPr>
        <w:bidi/>
      </w:pPr>
      <w:r>
        <w:rPr>
          <w:rtl/>
          <w:cs/>
          <w:lang w:val="ar_AE" w:bidi="ar_AE"/>
        </w:rPr>
      </w:r>
      <w:r>
        <w:rPr>
          <w:rtl/>
          <w:cs/>
          <w:lang w:val="ar_AE" w:bidi="ar_AE"/>
        </w:rPr>
        <w:t>الأشجار الجيدة والشجيرات الجيدة تنتج ثمارًا جيدة. ويمكن للتلاميذ أن ينظروا إلى الثمر، أو إلى الأمور التي يفعلها الشخص، ليعلموا ما إذا كان هذا الشخص يُعلِّم الحق من الله أم لا. وهذا يشبه تمامًا رؤية ثمار العنب أو التين وبالتالي معرفة نوع الشجرة أو الشجيرة التي تنتج هذه الثمار.</w:t>
      </w:r>
    </w:p>
    <w:p>
      <w:pPr>
        <w:bidi/>
      </w:pPr>
      <w:r>
        <w:rPr>
          <w:rtl/>
          <w:cs/>
          <w:lang w:val="ar_AE" w:bidi="ar_AE"/>
        </w:rPr>
      </w:r>
      <w:r>
        <w:rPr>
          <w:rtl/>
          <w:cs/>
          <w:lang w:val="ar_AE" w:bidi="ar_AE"/>
        </w:rPr>
        <w:t>وفي القصة الثالثة، يتحدث يسوع عن أشخاص يعتقدون أنهم يعرفون يسوع لكنهم لا يعرفونه. ويحذر يسوع التلاميذ أنه في يوم الدينونة، سيدعو بعض الناس يسوع "يا رب، يا رب"، أو "يا سيد، يا سيد"، لكن يسوع سيقول لهم: "أنا لم أعرفكم قط". وهؤلاء الناس يزعمون أنهم يتبعون سلطان يسوع. يوم الدينونة هو الوقت حين سيحدد يسوع من هو الذي يستطيع أن يدخل ملكوت السماوات، أي دائرة حكم الله. والأشخاص الوحيدون الذين سيدخلون ملكوت السماوات هم الذين يفعلون مشيئة الله أبينا الذي يعيش في السماء، أي الذين يطيعون الله.</w:t>
      </w:r>
    </w:p>
    <w:p>
      <w:pPr>
        <w:bidi/>
      </w:pPr>
      <w:r>
        <w:rPr>
          <w:rtl/>
          <w:cs/>
          <w:lang w:val="ar_AE" w:bidi="ar_AE"/>
        </w:rPr>
      </w:r>
      <w:r>
        <w:rPr>
          <w:rtl/>
          <w:cs/>
          <w:lang w:val="ar_AE" w:bidi="ar_AE"/>
        </w:rPr>
        <w:t xml:space="preserve">لكن بعض الناس الذين يقولون "يا رب، يا رب" يعتقدون أنهم فعلوا أشياء صالحة كانوا قد رأوا تلاميذ يسوع يفعلونها، مثل أن يتنبأوا باسم الله، وأن يجعلوا الأرواح الشريرة تتوقف عن السيطرة على الناس، وأن يصنعوا المعجزات. فهم يفعلون هذه الأمور باسم يسوع أو بقوته وسلطانه. ومع ذلك، يجيبهم يسوع بحزم ويقول لهم: "اذهبوا عني!" وهو يدعو هؤلاء الذين لا يطيعون شريعة الله بكاسري الشريعة أو فاعلي الأثم. </w:t>
      </w:r>
    </w:p>
    <w:p>
      <w:pPr>
        <w:bidi/>
      </w:pPr>
      <w:r>
        <w:rPr>
          <w:rtl/>
          <w:cs/>
          <w:lang w:val="ar_AE" w:bidi="ar_AE"/>
        </w:rPr>
      </w:r>
      <w:r>
        <w:rPr>
          <w:rtl/>
          <w:cs/>
          <w:lang w:val="ar_AE" w:bidi="ar_AE"/>
        </w:rPr>
        <w:t xml:space="preserve">أما القصة الأخيرة التي يرويها يسوع فهي عن أشخاص قريبين ليسوع، البعض منهم سيستجيب بالطاعة والبعض الآخر لن يفعل. ويشبِّه يسوع ردود الأفعال هذه برجلين يبنيان أنواعًا مختلفة من البيوت. وفي العهد القديم، العديد من أسفار الناموس كانت تختتم بالبركة واللعنة، وهذه القصة الأخيرة كذلك تنهي تعليم يسوع على الجبل بوعد وتحذير. ويقول يسوع إن الرجلين يسمعان تعاليم يسوع. أولًا، يقول يسوع إن الرجل الذي يسمع التعليم ويطيع ما يقوله يسوع هو مثل رجل حكيم يبني بيته على الصخر، أي الطبقة الصلبة التي تحت التراب. وهذا الرجل الحكيم يعلم أن الناس غالبًا ما يبنون بيوتهم على هذا الصخر ليجعلوا بيوتهم قوية. ويقول يسوع إنه عندما سقط المطر، وجاءت الفيضانات، وهب الريح على ذلك البيت، لم يسقط هذا البيت القوي لأن الرجل كان قد بناه على الصخر. المطر والفيضانات والرياح جميعًا هي طرق يمكن للطقس أن يدمر بها بيتًا. </w:t>
      </w:r>
    </w:p>
    <w:p>
      <w:pPr>
        <w:bidi/>
      </w:pPr>
      <w:r>
        <w:rPr>
          <w:rtl/>
          <w:cs/>
          <w:lang w:val="ar_AE" w:bidi="ar_AE"/>
        </w:rPr>
      </w:r>
      <w:r>
        <w:rPr>
          <w:rtl/>
          <w:cs/>
          <w:lang w:val="ar_AE" w:bidi="ar_AE"/>
        </w:rPr>
        <w:t>ثم يقارن يسوع الرجل الحكيم برجل جاهل. هذا الرجل الجاهل لم يفكر في المستقبل. فقد بنى بيته على الرمل في مكان غير آمن. وفي زمن يسوع، لم يكن من الحكمة أن يُبني بيتًا على الرمال لأنه لم يكن هناك طبقة صخرية تحتها. وهذه المرة، عندما سقط المطر، وجاءت الفيضانات، وهبّ الريح على البيت، سقط البيت. فقد دُمر البيت بشكل كامل لأنه لم يكن له أساس قوي. معظم الناس يعتقدون أن يسوع كان يتحدث عن اليوم الذي يدين فيه الله الناس على أساس ما إذا كانوا يتبعونه أم لا، وأن الرجل الذي يبنى على الصخر هو الذي سيدخل ملكوت الله. أما الرجل الذي يبنى على الرمل فلن يدخل ملكوت الله.</w:t>
      </w:r>
    </w:p>
    <w:p>
      <w:pPr>
        <w:bidi/>
      </w:pPr>
      <w:r>
        <w:rPr>
          <w:rtl/>
          <w:cs/>
          <w:lang w:val="ar_AE" w:bidi="ar_AE"/>
        </w:rPr>
      </w:r>
      <w:r>
        <w:rPr>
          <w:rtl/>
          <w:cs/>
          <w:lang w:val="ar_AE" w:bidi="ar_AE"/>
        </w:rPr>
        <w:t>توقّفوا وتحدثوا عن كيف يبنى الناس البيوت في مجتمعكم. هل يبنون على الصخر، أم أنهم يفعلون شيئًا آخر ليجعلوا لبيوتهم أساس قوي؟</w:t>
      </w:r>
    </w:p>
    <w:p>
      <w:pPr>
        <w:bidi/>
      </w:pPr>
      <w:r>
        <w:rPr>
          <w:rtl/>
          <w:cs/>
          <w:lang w:val="ar_AE" w:bidi="ar_AE"/>
        </w:rPr>
      </w:r>
      <w:r>
        <w:rPr>
          <w:rtl/>
          <w:cs/>
          <w:lang w:val="ar_AE" w:bidi="ar_AE"/>
        </w:rPr>
        <w:t>لقد انتهى يسوع الآن من تعليم هذه الموعظة الطويلة. وكان تلاميذه والجمع يستمعون طوال الوقت، وقد دُهش الجمع من الطريقة التي كان يسوع يعلِّم بها. في اللغة الأصلية، كلمة "بُهت" يمكن أن تعني التعجب والخوف. ويعتقد البعض أن الجمع كان قد تعجب أيضًا من كلمات يسوع، لكن من الأدق أن نقول إن الجمع كان قد تعجّب من الطريقة التي كان يسوع يعلِّم بها. فقد علَّم يسوع بسلطان وقوة حقيقيين. وكان الجمع غالبًا ما يسمع الكتبة يعلِّمون ناموس موسى. وكان الكتبة يقتبسون من معلّمين يهود آخرين عندما كانوا يُعلِّمون، لكن يسوع كان يُعَلِّم دون أن يقتبس من الآخرين. فقد علَّم يسوع بثقة، وهذا ادهش الجموع.</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هذه القصة مُقسمة إلى خمسة مشاهد.</w:t>
      </w:r>
    </w:p>
    <w:p>
      <w:pPr>
        <w:bidi/>
      </w:pPr>
      <w:r>
        <w:rPr>
          <w:rtl/>
          <w:cs/>
          <w:lang w:val="ar_AE" w:bidi="ar_AE"/>
        </w:rPr>
      </w:r>
      <w:r>
        <w:rPr>
          <w:b/>
          <w:rtl/>
          <w:cs/>
          <w:lang w:val="ar_AE" w:bidi="ar_AE"/>
        </w:rPr>
        <w:t>المشهد الأول:</w:t>
      </w:r>
      <w:r>
        <w:rPr>
          <w:rtl/>
          <w:cs/>
          <w:lang w:val="ar_AE" w:bidi="ar_AE"/>
        </w:rPr>
        <w:t xml:space="preserve"> يعلِّم الرب يسوع عن الباب الضيق والباب الواسع.</w:t>
      </w:r>
    </w:p>
    <w:p>
      <w:pPr>
        <w:bidi/>
      </w:pPr>
      <w:r>
        <w:rPr>
          <w:rtl/>
          <w:cs/>
          <w:lang w:val="ar_AE" w:bidi="ar_AE"/>
        </w:rPr>
      </w:r>
      <w:r>
        <w:rPr>
          <w:b/>
          <w:rtl/>
          <w:cs/>
          <w:lang w:val="ar_AE" w:bidi="ar_AE"/>
        </w:rPr>
        <w:t>المشهد الثاني:</w:t>
      </w:r>
      <w:r>
        <w:rPr>
          <w:rtl/>
          <w:cs/>
          <w:lang w:val="ar_AE" w:bidi="ar_AE"/>
        </w:rPr>
        <w:t xml:space="preserve"> يعلِّم الرب يسوع عن الأنبياء الكذبة وكيفية التعرف عليهم من ثمارهم السيئة.</w:t>
      </w:r>
    </w:p>
    <w:p>
      <w:pPr>
        <w:bidi/>
      </w:pPr>
      <w:r>
        <w:rPr>
          <w:rtl/>
          <w:cs/>
          <w:lang w:val="ar_AE" w:bidi="ar_AE"/>
        </w:rPr>
      </w:r>
      <w:r>
        <w:rPr>
          <w:b/>
          <w:rtl/>
          <w:cs/>
          <w:lang w:val="ar_AE" w:bidi="ar_AE"/>
        </w:rPr>
        <w:t>المشهد الثالث:</w:t>
      </w:r>
      <w:r>
        <w:rPr>
          <w:rtl/>
          <w:cs/>
          <w:lang w:val="ar_AE" w:bidi="ar_AE"/>
        </w:rPr>
        <w:t xml:space="preserve"> يعلِّم الرب يسوع عمن سيدخل ملكوت السماوات.</w:t>
      </w:r>
    </w:p>
    <w:p>
      <w:pPr>
        <w:bidi/>
      </w:pPr>
      <w:r>
        <w:rPr>
          <w:rtl/>
          <w:cs/>
          <w:lang w:val="ar_AE" w:bidi="ar_AE"/>
        </w:rPr>
      </w:r>
      <w:r>
        <w:rPr>
          <w:b/>
          <w:rtl/>
          <w:cs/>
          <w:lang w:val="ar_AE" w:bidi="ar_AE"/>
        </w:rPr>
        <w:t>المشهد الرابع:</w:t>
      </w:r>
      <w:r>
        <w:rPr>
          <w:rtl/>
          <w:cs/>
          <w:lang w:val="ar_AE" w:bidi="ar_AE"/>
        </w:rPr>
        <w:t xml:space="preserve"> يروي الرب يسوع قصة عن رجل يبني بيته على الصخر، ورجل يبني بيته على الرمل.</w:t>
      </w:r>
    </w:p>
    <w:p>
      <w:pPr>
        <w:bidi/>
      </w:pPr>
      <w:r>
        <w:rPr>
          <w:rtl/>
          <w:cs/>
          <w:lang w:val="ar_AE" w:bidi="ar_AE"/>
        </w:rPr>
      </w:r>
      <w:r>
        <w:rPr>
          <w:b/>
          <w:rtl/>
          <w:cs/>
          <w:lang w:val="ar_AE" w:bidi="ar_AE"/>
        </w:rPr>
        <w:t>المشهد الخامس:</w:t>
      </w:r>
      <w:r>
        <w:rPr>
          <w:rtl/>
          <w:cs/>
          <w:lang w:val="ar_AE" w:bidi="ar_AE"/>
        </w:rPr>
        <w:t xml:space="preserve"> يُنهي الرب يسوع وقت التعليم الطويل والمهم على الجبل. تعجب الجمع من الطريقة التي يعلّم بها الرب يسوع.</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تلاميذه والجمع</w:t>
      </w:r>
    </w:p>
    <w:p>
      <w:pPr>
        <w:pStyle w:val="ListBullet"/>
        <w:bidi/>
        <w:spacing w:line="240" w:lineRule="auto"/>
        <w:ind w:left="720"/>
      </w:pPr>
      <w:r>
        <w:rPr>
          <w:rtl/>
          <w:cs/>
          <w:lang w:val="ar_AE" w:bidi="ar_AE"/>
        </w:rPr>
      </w:r>
      <w:r>
        <w:rPr>
          <w:rtl/>
          <w:cs/>
          <w:lang w:val="ar_AE" w:bidi="ar_AE"/>
        </w:rPr>
        <w:t>الناس الذين يمشون على طريق ضيق وطريق واسع</w:t>
      </w:r>
    </w:p>
    <w:p>
      <w:pPr>
        <w:pStyle w:val="ListBullet"/>
        <w:bidi/>
        <w:spacing w:line="240" w:lineRule="auto"/>
        <w:ind w:left="720"/>
      </w:pPr>
      <w:r>
        <w:rPr>
          <w:rtl/>
          <w:cs/>
          <w:lang w:val="ar_AE" w:bidi="ar_AE"/>
        </w:rPr>
      </w:r>
      <w:r>
        <w:rPr>
          <w:rtl/>
          <w:cs/>
          <w:lang w:val="ar_AE" w:bidi="ar_AE"/>
        </w:rPr>
        <w:t>الأنبياء الكذبة</w:t>
      </w:r>
    </w:p>
    <w:p>
      <w:pPr>
        <w:pStyle w:val="ListBullet"/>
        <w:bidi/>
        <w:spacing w:line="240" w:lineRule="auto"/>
        <w:ind w:left="720"/>
      </w:pPr>
      <w:r>
        <w:rPr>
          <w:rtl/>
          <w:cs/>
          <w:lang w:val="ar_AE" w:bidi="ar_AE"/>
        </w:rPr>
      </w:r>
      <w:r>
        <w:rPr>
          <w:rtl/>
          <w:cs/>
          <w:lang w:val="ar_AE" w:bidi="ar_AE"/>
        </w:rPr>
        <w:t>الذين يقولون "يا رب يا رب" لكنهم لا يعرفون الرب يسوع.</w:t>
      </w:r>
    </w:p>
    <w:p>
      <w:pPr>
        <w:pStyle w:val="ListBullet"/>
        <w:bidi/>
        <w:spacing w:line="240" w:lineRule="auto"/>
        <w:ind w:left="720"/>
      </w:pPr>
      <w:r>
        <w:rPr>
          <w:rtl/>
          <w:cs/>
          <w:lang w:val="ar_AE" w:bidi="ar_AE"/>
        </w:rPr>
      </w:r>
      <w:r>
        <w:rPr>
          <w:rtl/>
          <w:cs/>
          <w:lang w:val="ar_AE" w:bidi="ar_AE"/>
        </w:rPr>
        <w:t>رجل حكيم يبني بيته على الصخر</w:t>
      </w:r>
    </w:p>
    <w:p>
      <w:pPr>
        <w:pStyle w:val="ListBullet"/>
        <w:bidi/>
        <w:spacing w:line="240" w:lineRule="auto"/>
        <w:ind w:left="720"/>
      </w:pPr>
      <w:r>
        <w:rPr>
          <w:rtl/>
          <w:cs/>
          <w:lang w:val="ar_AE" w:bidi="ar_AE"/>
        </w:rPr>
      </w:r>
      <w:r>
        <w:rPr>
          <w:rtl/>
          <w:cs/>
          <w:lang w:val="ar_AE" w:bidi="ar_AE"/>
        </w:rPr>
        <w:t>رجل جاهل يبنى بيته على الرمل</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وسائل الإيضاح (أشياء يمكن تحريكها في المكان مثل الأحجار، والعصي ولعب الأطفال) لتجسيد القصة والأحداث فيها.</w:t>
      </w:r>
    </w:p>
    <w:p>
      <w:pPr>
        <w:bidi/>
      </w:pPr>
      <w:r>
        <w:rPr>
          <w:rtl/>
          <w:cs/>
          <w:lang w:val="ar_AE" w:bidi="ar_AE"/>
        </w:rPr>
      </w:r>
      <w:r>
        <w:rPr>
          <w:rtl/>
          <w:cs/>
          <w:lang w:val="ar_AE" w:bidi="ar_AE"/>
        </w:rPr>
        <w:t>من المهم أن نتذكر أن الرب يسوع كان لا يزال يُعلِّم تلاميذه على الجبل. علّم الرب يسوع عن كيف نكون أبر من الفريسيين ومعلمي الشريعة. كما علِّم الرب يسوع أيضًا عن عدم إدانة الآخرين وكيفية المثابرة في الصلاة إلى الله.</w:t>
      </w:r>
    </w:p>
    <w:p>
      <w:pPr>
        <w:bidi/>
      </w:pPr>
      <w:r>
        <w:rPr>
          <w:rtl/>
          <w:cs/>
          <w:lang w:val="ar_AE" w:bidi="ar_AE"/>
        </w:rPr>
      </w:r>
      <w:r>
        <w:rPr>
          <w:rtl/>
          <w:cs/>
          <w:lang w:val="ar_AE" w:bidi="ar_AE"/>
        </w:rPr>
        <w:t>في المشاهد الأربعة الأولى، من المهم أن نرى أن القصص عبارة عن أربعة تناقضات بين المخلصين والضالين. من المهم أن نرى كيف يصبح كل مشهد أكثر تحديدًا بشأن من سيدخل ملكوت السماوات.</w:t>
      </w:r>
    </w:p>
    <w:p>
      <w:pPr>
        <w:bidi/>
      </w:pPr>
      <w:r>
        <w:rPr>
          <w:rtl/>
          <w:cs/>
          <w:lang w:val="ar_AE" w:bidi="ar_AE"/>
        </w:rPr>
      </w:r>
      <w:r>
        <w:rPr>
          <w:rtl/>
          <w:cs/>
          <w:lang w:val="ar_AE" w:bidi="ar_AE"/>
        </w:rPr>
        <w:t>في المشهد الأول، من المهم أن نرى أن هناك خياران فقط – الباب الضيق والباب الواسع. لا يمكن لأحد أن يتبع طرق الله جزئيًا. يستخدم الرب يسوع لغةً شعرية عندما يصف الباب والطريق الضيقين، والباب والطريق الواسعين. يصف الرب يسوع كل باب وطريق بكلمات وعبارات متناقضة تُظهر التباين بين طريقي الحياة.</w:t>
      </w:r>
    </w:p>
    <w:p>
      <w:pPr>
        <w:bidi/>
      </w:pPr>
      <w:r>
        <w:rPr>
          <w:rtl/>
          <w:cs/>
          <w:lang w:val="ar_AE" w:bidi="ar_AE"/>
        </w:rPr>
      </w:r>
      <w:r>
        <w:rPr>
          <w:rtl/>
          <w:cs/>
          <w:lang w:val="ar_AE" w:bidi="ar_AE"/>
        </w:rPr>
        <w:t>في المشهد الثاني، تذكر أن الرب يسوع يشبه الأنبياء الكذبة بالذئاب والأشجار ذات الثمار السيئة. أولًا، يُبيّن الرب يسوع أن الأنبياء الكذبة يبدون من الخارج كخراف غير مؤذية، لكنهم من الداخل يريدون أن يهاجموا الخراف الأخرى ويأكلونها. فالأنبياء الكذبة خطرون.</w:t>
      </w:r>
    </w:p>
    <w:p>
      <w:pPr>
        <w:bidi/>
      </w:pPr>
      <w:r>
        <w:rPr>
          <w:rtl/>
          <w:cs/>
          <w:lang w:val="ar_AE" w:bidi="ar_AE"/>
        </w:rPr>
      </w:r>
      <w:r>
        <w:rPr>
          <w:rtl/>
          <w:cs/>
          <w:lang w:val="ar_AE" w:bidi="ar_AE"/>
        </w:rPr>
        <w:t>ثم يتحدث الرب يسوع عن الثمر والأشجار المثمر. ويسأل إذا كان باستطاعة التلاميذ الحصول على عنب أو تين من الأشواك. فهو لم ينتظر إجابة عن هذا السؤال؛ ويقول هذا ليؤكد أنه بالطبع لا يمكن لأحد أن يحصل على عنب أو تين من الشوك.</w:t>
      </w:r>
    </w:p>
    <w:p>
      <w:pPr>
        <w:bidi/>
      </w:pPr>
      <w:r>
        <w:rPr>
          <w:rtl/>
          <w:cs/>
          <w:lang w:val="ar_AE" w:bidi="ar_AE"/>
        </w:rPr>
      </w:r>
      <w:r>
        <w:rPr>
          <w:rtl/>
          <w:cs/>
          <w:lang w:val="ar_AE" w:bidi="ar_AE"/>
        </w:rPr>
        <w:t>توقَّف هنا وناقشوا كيف تصيغ هذا في لغتك؛ هل من الأفضل استخدام سؤالًا هنا، أم شكل آخر من أشكال التعبير؟</w:t>
      </w:r>
    </w:p>
    <w:p>
      <w:pPr>
        <w:bidi/>
      </w:pPr>
      <w:r>
        <w:rPr>
          <w:rtl/>
          <w:cs/>
          <w:lang w:val="ar_AE" w:bidi="ar_AE"/>
        </w:rPr>
      </w:r>
      <w:r>
        <w:rPr>
          <w:rtl/>
          <w:cs/>
          <w:lang w:val="ar_AE" w:bidi="ar_AE"/>
        </w:rPr>
        <w:t>ويقول الرب يسوع إن الثمر الجيد مثل العنب أو التين لا يمكن أن يأتي إلا من كرمة أو شجرة تين.</w:t>
      </w:r>
    </w:p>
    <w:p>
      <w:pPr>
        <w:bidi/>
      </w:pPr>
      <w:r>
        <w:rPr>
          <w:rtl/>
          <w:cs/>
          <w:lang w:val="ar_AE" w:bidi="ar_AE"/>
        </w:rPr>
      </w:r>
      <w:r>
        <w:rPr>
          <w:rtl/>
          <w:cs/>
          <w:lang w:val="ar_AE" w:bidi="ar_AE"/>
        </w:rPr>
        <w:t>كما يكرر الرب يسوع الفكرة نفسها مرة أخرى بقوله إن الشجرة الجيدة لا يمكن أن تحمل ثمارًا سيئة، ولا يمكن للشجرة السيئة أن تحمل ثمارًا جيدة. فتكرار فكرة ما بطريقة معاكسة كانت طريقة شائعة علم بها اليهود في زمن الرب يسوع. يوضح الرب يسوع كيف يمكن للتلاميذ أن يتعرفوا على الأنبياء الكذبة. ينبغي على التلاميذ أن ينظروا إلى حياة الشخص ليروا إذا كان هذا الشخص يُعلِّم الحق من الله أم لا.</w:t>
      </w:r>
    </w:p>
    <w:p>
      <w:pPr>
        <w:bidi/>
      </w:pPr>
      <w:r>
        <w:rPr>
          <w:rtl/>
          <w:cs/>
          <w:lang w:val="ar_AE" w:bidi="ar_AE"/>
        </w:rPr>
      </w:r>
      <w:r>
        <w:rPr>
          <w:rtl/>
          <w:cs/>
          <w:lang w:val="ar_AE" w:bidi="ar_AE"/>
        </w:rPr>
        <w:t>في المشهد الثالث، تذكر أن بعض الذين يقولون "يا رب يا رب" إلى الرب يسوع لن يدخلوا ملكوت السماوات. يظن البعض أن هذا الجزء ينتمي إلى القسم المتعلق بالأنبياء الكذبة، لكن من الأفضل أن نرى هذا الجزء كقسم جديد؛ لأن التلاميذ الذين يقولون "يا رب يا رب" ليسوا مثل الذئاب. هؤلاء التلاميذ يعتقدون أنهم على حق، ولا يحاولون خداع أي شخص. تذكر أن هذا يتعلق بما سيحدث في يوم الدينونة. ويقول الرب يسوع إن الناس سيقولون "يا رب يا رب" مرتين لإظهار أن هؤلاء الناس يكرمون الرب يسوع. ويقول الرب يسوع إن هؤلاء الناس سيسألون: "ألم نفعل العديد من الأعمال الصالحة باسمك؟" الذين سألوا هذا طرحوا كلامهم كسؤال للتوكيد على أنهم قاموا بالعديد من الأعمال الصالحة باسم الرب يسوع. فقد تنبؤوا واخرجوا الشياطين، وصنعوا المعجزات.</w:t>
      </w:r>
    </w:p>
    <w:p>
      <w:pPr>
        <w:bidi/>
      </w:pPr>
      <w:r>
        <w:rPr>
          <w:rtl/>
          <w:cs/>
          <w:lang w:val="ar_AE" w:bidi="ar_AE"/>
        </w:rPr>
      </w:r>
      <w:r>
        <w:rPr>
          <w:rtl/>
          <w:cs/>
          <w:lang w:val="ar_AE" w:bidi="ar_AE"/>
        </w:rPr>
        <w:t>توقَّف هنا وناقشوا كيف تصيغ هذا في لغتك؛ هل من الأفضل استخدام سؤالًا هنا، أم شكل آخر من أشكال التعبير؟</w:t>
      </w:r>
    </w:p>
    <w:p>
      <w:pPr>
        <w:bidi/>
      </w:pPr>
      <w:r>
        <w:rPr>
          <w:rtl/>
          <w:cs/>
          <w:lang w:val="ar_AE" w:bidi="ar_AE"/>
        </w:rPr>
      </w:r>
      <w:r>
        <w:rPr>
          <w:rtl/>
          <w:cs/>
          <w:lang w:val="ar_AE" w:bidi="ar_AE"/>
        </w:rPr>
        <w:t>تذكر أن الحديث باسم شخص ما يعني أنك تفعل شيئًا بسلطانه.</w:t>
      </w:r>
    </w:p>
    <w:p>
      <w:pPr>
        <w:bidi/>
      </w:pPr>
      <w:r>
        <w:rPr>
          <w:rtl/>
          <w:cs/>
          <w:lang w:val="ar_AE" w:bidi="ar_AE"/>
        </w:rPr>
      </w:r>
      <w:r>
        <w:rPr>
          <w:rtl/>
          <w:cs/>
          <w:lang w:val="ar_AE" w:bidi="ar_AE"/>
        </w:rPr>
        <w:t>توقف وتحدث عما يعنيه في لغتك أن تفعل شيئًا بسلطان أو قوة شخص ما. هل تستخدم عبارة "باسمه" أم تستخدم شيء آخر؟</w:t>
      </w:r>
    </w:p>
    <w:p>
      <w:pPr>
        <w:bidi/>
      </w:pPr>
      <w:r>
        <w:rPr>
          <w:rtl/>
          <w:cs/>
          <w:lang w:val="ar_AE" w:bidi="ar_AE"/>
        </w:rPr>
      </w:r>
      <w:r>
        <w:rPr>
          <w:rtl/>
          <w:cs/>
          <w:lang w:val="ar_AE" w:bidi="ar_AE"/>
        </w:rPr>
        <w:t>في المشهد الرابع، يروي الرب يسوع القصة الأخيرة. تذكر أن هذه القصة تتعلق برجلين سمعا تعاليم الرب يسوع. أطاع أحد الرجال هذا التعليم، ولم يطع الرجل الآخر. تذكر أن البيت المبني على الصخر لم يسقط عندما جاء الطقس السيئ. على النقيض من ذلك، سقط البيت المبني على الرمل عندما جاءت الأمطار، والفيضانات والرياح. تذكر أن هذا هو الوصف الأكثر تحديدًا لمن سيدخل ملكوت الله. هذا هو الجزء الأخير أيضًا من تعاليم الرب يسوع، وهو تحذير بأن الذين لا يطيعون تعاليم الرب يسوع لن يدخلوا ملكوت الله.</w:t>
      </w:r>
    </w:p>
    <w:p>
      <w:pPr>
        <w:bidi/>
      </w:pPr>
      <w:r>
        <w:rPr>
          <w:rtl/>
          <w:cs/>
          <w:lang w:val="ar_AE" w:bidi="ar_AE"/>
        </w:rPr>
      </w:r>
      <w:r>
        <w:rPr>
          <w:rtl/>
          <w:cs/>
          <w:lang w:val="ar_AE" w:bidi="ar_AE"/>
        </w:rPr>
        <w:t>وأخيرًا، في المشهد الخامس، نرى رد فعل الجمع على تعاليم الرب يسوع. تذكر أنه في بداية وقت تعليمه، جلس الرب يسوع على الجبل وجلس التلاميذ بجانبه، وكان الجمع يستمعون أيضًا. ولكننا نرى الآن مدى تعجب وانبهار الجمع من طريقة الرب يسوع في التعليم. هذه هي نهاية أول قسم طويل من التعليم في إنجيل متى.</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هذه القصة مُقسمة إلى (خمسة)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تلاميذه والجموع</w:t>
      </w:r>
    </w:p>
    <w:p>
      <w:pPr>
        <w:pStyle w:val="ListBullet"/>
        <w:bidi/>
        <w:spacing w:line="240" w:lineRule="auto"/>
        <w:ind w:left="720"/>
      </w:pPr>
      <w:r>
        <w:rPr>
          <w:rtl/>
          <w:cs/>
          <w:lang w:val="ar_AE" w:bidi="ar_AE"/>
        </w:rPr>
      </w:r>
      <w:r>
        <w:rPr>
          <w:rtl/>
          <w:cs/>
          <w:lang w:val="ar_AE" w:bidi="ar_AE"/>
        </w:rPr>
        <w:t>الناس الذين يمشون على طريق ضيق أو طريق واسع</w:t>
      </w:r>
    </w:p>
    <w:p>
      <w:pPr>
        <w:pStyle w:val="ListBullet"/>
        <w:bidi/>
        <w:spacing w:line="240" w:lineRule="auto"/>
        <w:ind w:left="720"/>
      </w:pPr>
      <w:r>
        <w:rPr>
          <w:rtl/>
          <w:cs/>
          <w:lang w:val="ar_AE" w:bidi="ar_AE"/>
        </w:rPr>
      </w:r>
      <w:r>
        <w:rPr>
          <w:rtl/>
          <w:cs/>
          <w:lang w:val="ar_AE" w:bidi="ar_AE"/>
        </w:rPr>
        <w:t>الأنبياء الكذبة</w:t>
      </w:r>
    </w:p>
    <w:p>
      <w:pPr>
        <w:pStyle w:val="ListBullet"/>
        <w:bidi/>
        <w:spacing w:line="240" w:lineRule="auto"/>
        <w:ind w:left="720"/>
      </w:pPr>
      <w:r>
        <w:rPr>
          <w:rtl/>
          <w:cs/>
          <w:lang w:val="ar_AE" w:bidi="ar_AE"/>
        </w:rPr>
      </w:r>
      <w:r>
        <w:rPr>
          <w:rtl/>
          <w:cs/>
          <w:lang w:val="ar_AE" w:bidi="ar_AE"/>
        </w:rPr>
        <w:t>الذين يقولون "يا رب، يا رب" لكنهم لا يعرفون يسوع</w:t>
      </w:r>
    </w:p>
    <w:p>
      <w:pPr>
        <w:pStyle w:val="ListBullet"/>
        <w:bidi/>
        <w:spacing w:line="240" w:lineRule="auto"/>
        <w:ind w:left="720"/>
      </w:pPr>
      <w:r>
        <w:rPr>
          <w:rtl/>
          <w:cs/>
          <w:lang w:val="ar_AE" w:bidi="ar_AE"/>
        </w:rPr>
      </w:r>
      <w:r>
        <w:rPr>
          <w:rtl/>
          <w:cs/>
          <w:lang w:val="ar_AE" w:bidi="ar_AE"/>
        </w:rPr>
        <w:t>رجُل عاقِل يبني بيته على الصخر</w:t>
      </w:r>
    </w:p>
    <w:p>
      <w:pPr>
        <w:pStyle w:val="ListBullet"/>
        <w:bidi/>
        <w:spacing w:line="240" w:lineRule="auto"/>
        <w:ind w:left="720"/>
      </w:pPr>
      <w:r>
        <w:rPr>
          <w:rtl/>
          <w:cs/>
          <w:lang w:val="ar_AE" w:bidi="ar_AE"/>
        </w:rPr>
      </w:r>
      <w:r>
        <w:rPr>
          <w:rtl/>
          <w:cs/>
          <w:lang w:val="ar_AE" w:bidi="ar_AE"/>
        </w:rPr>
        <w:t>رجُل جاهِل يبني بيته على الرمل</w:t>
      </w:r>
    </w:p>
    <w:p>
      <w:pPr>
        <w:bidi/>
      </w:pPr>
      <w:r>
        <w:rPr>
          <w:rtl/>
          <w:cs/>
          <w:lang w:val="ar_AE" w:bidi="ar_AE"/>
        </w:rPr>
      </w:r>
      <w:r>
        <w:rPr>
          <w:rtl/>
          <w:cs/>
          <w:lang w:val="ar_AE" w:bidi="ar_AE"/>
        </w:rPr>
        <w:t>اطلُب من الفريق أن يُمثِّل القصة مرَّتَين. ينبغي أن يمثِّلوا القصة في 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كيلا تهملوا هذه الأجزاء في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في المشهد الأول، يجلس يسوع ويعلِّم تلاميذه. يُعلّمهم يسوع عن الباب الضيق والباب الواسع، ويخبرهم يسوع أنَّ عليهم الدخول من الباب والطريق الضيق لأنه يؤدي إلى الحياة. غير أنه طريق صعب السير فيه، وقليلون هُم الذين يجدونه، أما الطريق والباب الواسع فهو سهل ومعظم الناس يجدونه، لكنه يؤدي إلى الموت والخراب.</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مَن يسير على الطريق الضيق: "بماذا تشعرون؟"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المُمثِّلين الذين يؤدون دور مَن يسير على الطريق الواسع: "بماذا تشعرون؟"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 المشهد التالي، يصف يسوع الأنبياء الكَذَبة. يقول يسوع إنَّ الأنبياء الكَذَبة يشبهون الذئاب التي تلبس ثياب الحِملان. تبدو هذه الذئاب غير مؤذية، لكنها تريد أن تهاجم الخِراف الأخرى أو التلاميذ.</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الأنبياء الكَذَبة: "بماذا تشعرون؟"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يُشبِّه يسوع أيضًا الأنبياء الكذبة بأشجار الفاكهة التي تحمل ثمارًا سيئة. يقول يسوع إنه لا يستطيع أحدٌ أن يحصل على ثمر جيد مثل العنب أو التين من شجرة سيئة، مثل شُجيرة الشوك أو الحسك. يمكنك فقط قطف العنب والتين من الكرْم أو من شجرة تين. بالطريقة ذاتها، ينبغي للتلاميذ أن يتعرَّفوا على الأنبياء الكذبة عن طريق أعمال هؤلاء الأنبياء. تُشبه الأمور التي يفعلها الأنبياء الثمر الجيد أو السيئ الذي تتمتع به الشجرة.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التلاميذ: "كيف تشعرون؟"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في المشهد التالي، يُحذِّر يسوع التلاميذ من الأشخاص الذين يعتقدون أنهم يتبعون يسوع، لكنهم لا يفعلون حقًا ما يقوله الله. يؤدي هؤلاء الناس أعمالًا جيدة مثل إبلاغ رسائل من الله وإخراج الشياطين والمعجزات، لكنهم ليسوا أتباع يسوع الحقيقيين. سيخبرهم يسوع في يوم الدينونة أن يبتعدوا عنه لأنه لم يعرفهم قط. هُم فاعلو شرّ.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مَن يقولون "يا رب، يا رب": "كيف تشعرون؟" قد تسمعون عبارات مثل: </w:t>
      </w:r>
    </w:p>
    <w:p>
      <w:pPr>
        <w:pStyle w:val="ListBullet"/>
        <w:bidi/>
        <w:spacing w:line="240" w:lineRule="auto"/>
        <w:ind w:left="720"/>
      </w:pPr>
      <w:r>
        <w:rPr>
          <w:rtl/>
          <w:cs/>
          <w:lang w:val="ar_AE" w:bidi="ar_AE"/>
        </w:rPr>
      </w:r>
      <w:r>
        <w:rPr>
          <w:rtl/>
          <w:cs/>
          <w:lang w:val="ar_AE" w:bidi="ar_AE"/>
        </w:rPr>
        <w:t xml:space="preserve">أيضًا، اسألوا المُمثلين الذين يؤدون دور التلاميذ: "كيف تشعرون؟"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 المشهد التالي، يُقارِن يسوع بين رجُلَين يبنيان بيوتًا. يسمع الرجُلان تعليم يسوع. الرجُل الحكيم الذي يبني بيته على الصخر يشبه شخصًا يسمع التعليم ويطيع يسوع. وعندما يأتي المطر والفيضانات والرياح، يظل البيت قائمًا لأنه مبني على صخرة قوية. أما الرجُل الأحمق الذي يبني بيته على الرمل فيُشبه شخصًا يسمع تعليم يسوع ولا يطيعه. هذه المرة، عندما يحل الطقس السيئ، يسقط البيت تمامًا إذ ليس له أساس قوي.</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الرجُل الذي يبني بيته على الصخر: "بماذا تشعر؟"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 الذي يؤدي دور الرجُل الذي يبني بيته على الرمل: "بماذا تشعر؟"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انتهى يسوع الآن من تعليمه الطويل. المشهد الأخير وصف لرد فعل الجموع على التعليم. يتعجب الجموع كيف علَّم يسوع. يرى الجموع أنَّ يسوع يُعلِّم بسُلطان وقوة، وهو ما يختلف عن الطريقة التي يُعلِّم بها كتبتهم.</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الجموع: "كيف تشعرون؟" قد تسمعون 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يحذر الرب يسوع التلاميذ من </w:t>
      </w:r>
      <w:r>
        <w:rPr>
          <w:b/>
          <w:rtl/>
          <w:cs/>
          <w:lang w:val="ar_AE" w:bidi="ar_AE"/>
        </w:rPr>
        <w:t>الأنبياء</w:t>
      </w:r>
      <w:r>
        <w:rPr>
          <w:rtl/>
          <w:cs/>
          <w:lang w:val="ar_AE" w:bidi="ar_AE"/>
        </w:rPr>
        <w:t xml:space="preserve"> الكذبة. كان الأنبياء رسل في العهد القديم، وكانوا ينقلون رسائل من الله بمسمى </w:t>
      </w:r>
      <w:r>
        <w:rPr>
          <w:b/>
          <w:rtl/>
          <w:cs/>
          <w:lang w:val="ar_AE" w:bidi="ar_AE"/>
        </w:rPr>
        <w:t>النبوة</w:t>
      </w:r>
      <w:r>
        <w:rPr>
          <w:rtl/>
          <w:cs/>
          <w:lang w:val="ar_AE" w:bidi="ar_AE"/>
        </w:rPr>
        <w:t xml:space="preserve">. يرجى الإبقاء على الترجمة عينها كما في المقاطع السابقة، والاطلاع على قاموس الكلمات الرئيسية للحصول على المعنى الكامل لمصطلح </w:t>
      </w:r>
      <w:r>
        <w:rPr>
          <w:b/>
          <w:rtl/>
          <w:cs/>
          <w:lang w:val="ar_AE" w:bidi="ar_AE"/>
        </w:rPr>
        <w:t>نبي</w:t>
      </w:r>
      <w:r>
        <w:rPr>
          <w:rtl/>
          <w:cs/>
          <w:lang w:val="ar_AE" w:bidi="ar_AE"/>
        </w:rPr>
        <w:t>.</w:t>
      </w:r>
    </w:p>
    <w:p>
      <w:pPr>
        <w:bidi/>
      </w:pPr>
      <w:r>
        <w:rPr>
          <w:rtl/>
          <w:cs/>
          <w:lang w:val="ar_AE" w:bidi="ar_AE"/>
        </w:rPr>
      </w:r>
      <w:r>
        <w:rPr>
          <w:rtl/>
          <w:cs/>
          <w:lang w:val="ar_AE" w:bidi="ar_AE"/>
        </w:rPr>
        <w:t xml:space="preserve">يُشَبِّه الرب يسوع الأنبياء الكذبة </w:t>
      </w:r>
      <w:r>
        <w:rPr>
          <w:b/>
          <w:rtl/>
          <w:cs/>
          <w:lang w:val="ar_AE" w:bidi="ar_AE"/>
        </w:rPr>
        <w:t>بالذئاب</w:t>
      </w:r>
      <w:r>
        <w:rPr>
          <w:rtl/>
          <w:cs/>
          <w:lang w:val="ar_AE" w:bidi="ar_AE"/>
        </w:rPr>
        <w:t xml:space="preserve"> التي تلبس صوف الخراف؛ الذئاب وحوش برية تصطاد في الليل، يخرجون في مجموعة أو قطيع، لكن في أحيان أخرى يصطادون فرادى، فكان على رعاة الأغنام حمايتهم من الذئاب التي تهاجمها.</w:t>
      </w:r>
    </w:p>
    <w:p>
      <w:pPr>
        <w:bidi/>
      </w:pPr>
      <w:r>
        <w:rPr>
          <w:rtl/>
          <w:cs/>
          <w:lang w:val="ar_AE" w:bidi="ar_AE"/>
        </w:rPr>
      </w:r>
      <w:r>
        <w:rPr>
          <w:rtl/>
          <w:cs/>
          <w:lang w:val="ar_AE" w:bidi="ar_AE"/>
        </w:rPr>
        <w:t>توقّفوا واعرضوا صورة الذئب مرة أخرى إذا لزم الأمر.</w:t>
      </w:r>
    </w:p>
    <w:p>
      <w:pPr>
        <w:bidi/>
      </w:pPr>
      <w:r>
        <w:rPr>
          <w:rtl/>
          <w:cs/>
          <w:lang w:val="ar_AE" w:bidi="ar_AE"/>
        </w:rPr>
      </w:r>
      <w:r>
        <w:rPr>
          <w:b/>
          <w:rtl/>
          <w:cs/>
          <w:lang w:val="ar_AE" w:bidi="ar_AE"/>
        </w:rPr>
        <w:t>الأغنام</w:t>
      </w:r>
      <w:r>
        <w:rPr>
          <w:rtl/>
          <w:cs/>
          <w:lang w:val="ar_AE" w:bidi="ar_AE"/>
        </w:rPr>
        <w:t xml:space="preserve"> حيوانات بكسوة من الصوف السميك، وعادة ما تكون بيضاء اللون. لا تأكل سوى العُشب، وعلى الرعاة إلى اقتياد القطيع، أو مجموعة الأغنام، إلى المرعى الجديد عندما تنتهي الأغنام من أكل كل العشب في أي مرعى. خلال أشهر الصيف، يجز الرعاة صوف الأغنام لبيعه، ليصنع منه الناس ملابس وأردية. فلن تعيش الأغنام بلا راع يعيلها.</w:t>
      </w:r>
    </w:p>
    <w:p>
      <w:pPr>
        <w:bidi/>
      </w:pPr>
      <w:r>
        <w:rPr>
          <w:rtl/>
          <w:cs/>
          <w:lang w:val="ar_AE" w:bidi="ar_AE"/>
        </w:rPr>
      </w:r>
      <w:r>
        <w:rPr>
          <w:rtl/>
          <w:cs/>
          <w:lang w:val="ar_AE" w:bidi="ar_AE"/>
        </w:rPr>
        <w:t>توقّفوا واعرضوا صورة خروف إذا لزم الأمر.</w:t>
      </w:r>
    </w:p>
    <w:p>
      <w:pPr>
        <w:bidi/>
      </w:pPr>
      <w:r>
        <w:rPr>
          <w:rtl/>
          <w:cs/>
          <w:lang w:val="ar_AE" w:bidi="ar_AE"/>
        </w:rPr>
      </w:r>
      <w:r>
        <w:rPr>
          <w:rtl/>
          <w:cs/>
          <w:lang w:val="ar_AE" w:bidi="ar_AE"/>
        </w:rPr>
        <w:t xml:space="preserve">كما ينبه الرب يسوع تلاميذه من أنهم يستطيعون التعرف على الأنبياء الكذبة من ثمارهم. ينمو </w:t>
      </w:r>
      <w:r>
        <w:rPr>
          <w:b/>
          <w:rtl/>
          <w:cs/>
          <w:lang w:val="ar_AE" w:bidi="ar_AE"/>
        </w:rPr>
        <w:t>العنب</w:t>
      </w:r>
      <w:r>
        <w:rPr>
          <w:rtl/>
          <w:cs/>
          <w:lang w:val="ar_AE" w:bidi="ar_AE"/>
        </w:rPr>
        <w:t xml:space="preserve"> على كرم، وينمو التين على أشجار التين. كانت الكرمة والتين من أهم الأشجار المثمرة لليهود في زمن الرب يسوع. فالعنب صغير ، فاكهة كروية الشكل تنمو في عناقيد، وليس بها شوك، فيأكله الناس ويصنعون منه نبيذًا.</w:t>
      </w:r>
    </w:p>
    <w:p>
      <w:pPr>
        <w:bidi/>
      </w:pPr>
      <w:r>
        <w:rPr>
          <w:rtl/>
          <w:cs/>
          <w:lang w:val="ar_AE" w:bidi="ar_AE"/>
        </w:rPr>
      </w:r>
      <w:r>
        <w:rPr>
          <w:rtl/>
          <w:cs/>
          <w:lang w:val="ar_AE" w:bidi="ar_AE"/>
        </w:rPr>
        <w:t xml:space="preserve">أما </w:t>
      </w:r>
      <w:r>
        <w:rPr>
          <w:b/>
          <w:rtl/>
          <w:cs/>
          <w:lang w:val="ar_AE" w:bidi="ar_AE"/>
        </w:rPr>
        <w:t>أشجار التين</w:t>
      </w:r>
      <w:r>
        <w:rPr>
          <w:rtl/>
          <w:cs/>
          <w:lang w:val="ar_AE" w:bidi="ar_AE"/>
        </w:rPr>
        <w:t xml:space="preserve"> تثمر تينًا، وهو ثمر متوسطة الحجم، ويأكله الناس أو يبيعونه. يُرجى الاطلاع على قاموس الكلمات الرئيسية للاستزادة من التعريف الكامل لمصطلح </w:t>
      </w:r>
      <w:r>
        <w:rPr>
          <w:b/>
          <w:rtl/>
          <w:cs/>
          <w:lang w:val="ar_AE" w:bidi="ar_AE"/>
        </w:rPr>
        <w:t>شجرة تين</w:t>
      </w:r>
      <w:r>
        <w:rPr>
          <w:rtl/>
          <w:cs/>
          <w:lang w:val="ar_AE" w:bidi="ar_AE"/>
        </w:rPr>
        <w:t>.</w:t>
      </w:r>
    </w:p>
    <w:p>
      <w:pPr>
        <w:bidi/>
      </w:pPr>
      <w:r>
        <w:rPr>
          <w:rtl/>
          <w:cs/>
          <w:lang w:val="ar_AE" w:bidi="ar_AE"/>
        </w:rPr>
      </w:r>
      <w:r>
        <w:rPr>
          <w:rtl/>
          <w:cs/>
          <w:lang w:val="ar_AE" w:bidi="ar_AE"/>
        </w:rPr>
        <w:t xml:space="preserve">وقد وصف الرب يسوع كلاً من </w:t>
      </w:r>
      <w:r>
        <w:rPr>
          <w:b/>
          <w:rtl/>
          <w:cs/>
          <w:lang w:val="ar_AE" w:bidi="ar_AE"/>
        </w:rPr>
        <w:t>شجيرات الشوك</w:t>
      </w:r>
      <w:r>
        <w:rPr>
          <w:rtl/>
          <w:cs/>
          <w:lang w:val="ar_AE" w:bidi="ar_AE"/>
        </w:rPr>
        <w:t xml:space="preserve"> و</w:t>
      </w:r>
      <w:r>
        <w:rPr>
          <w:b/>
          <w:rtl/>
          <w:cs/>
          <w:lang w:val="ar_AE" w:bidi="ar_AE"/>
        </w:rPr>
        <w:t>الحسك</w:t>
      </w:r>
      <w:r>
        <w:rPr>
          <w:rtl/>
          <w:cs/>
          <w:lang w:val="ar_AE" w:bidi="ar_AE"/>
        </w:rPr>
        <w:t>. قد تحمل أزهار جميلة، لكنها لا تنتج أبدًا ثمارًا مثل العنب أو التين. كما أنها تحمل أشواك، فتصير خطرة. لذا على المزارعين قصف الشجيرات الشوكية والشوك من محاصيلهم.</w:t>
      </w:r>
    </w:p>
    <w:p>
      <w:pPr>
        <w:bidi/>
      </w:pPr>
      <w:r>
        <w:rPr>
          <w:rtl/>
          <w:cs/>
          <w:lang w:val="ar_AE" w:bidi="ar_AE"/>
        </w:rPr>
      </w:r>
      <w:r>
        <w:rPr>
          <w:rtl/>
          <w:cs/>
          <w:lang w:val="ar_AE" w:bidi="ar_AE"/>
        </w:rPr>
        <w:t>توقفوا وأعرضوا صور العنب والكروم والتين وأشجاره وشجيرات الشوك والحسك مرة أخرى إذا لزم الأمر.</w:t>
      </w:r>
    </w:p>
    <w:p>
      <w:pPr>
        <w:bidi/>
      </w:pPr>
      <w:r>
        <w:rPr>
          <w:rtl/>
          <w:cs/>
          <w:lang w:val="ar_AE" w:bidi="ar_AE"/>
        </w:rPr>
      </w:r>
      <w:r>
        <w:rPr>
          <w:rtl/>
          <w:cs/>
          <w:lang w:val="ar_AE" w:bidi="ar_AE"/>
        </w:rPr>
        <w:t xml:space="preserve">يقول الرب يسوع أن البعض سنادونه "يا رب، يا رب". </w:t>
      </w:r>
      <w:r>
        <w:rPr>
          <w:b/>
          <w:rtl/>
          <w:cs/>
          <w:lang w:val="ar_AE" w:bidi="ar_AE"/>
        </w:rPr>
        <w:t>الرب</w:t>
      </w:r>
      <w:r>
        <w:rPr>
          <w:rtl/>
          <w:cs/>
          <w:lang w:val="ar_AE" w:bidi="ar_AE"/>
        </w:rPr>
        <w:t xml:space="preserve"> يعني السيد، أو الملك، أو شخص له سلطان. استخدم الناس كلمة "رب/سيد" كمصطلح احترام، وللحديث عن الله، ولمخاطبة الرب يسوع. في هذه القصة، لفظة الرب يظهر أن الرب يسوع له سلطان على هؤلاء الناس. حافظ على اتساق ترجمة مصطلح رب/سيد في كل المقاطع، واطلع على قاموس الكلمات الرئيسية للمزيد من تعريف مصطلح </w:t>
      </w:r>
      <w:r>
        <w:rPr>
          <w:b/>
          <w:rtl/>
          <w:cs/>
          <w:lang w:val="ar_AE" w:bidi="ar_AE"/>
        </w:rPr>
        <w:t>رب/سيد</w:t>
      </w:r>
      <w:r>
        <w:rPr>
          <w:rtl/>
          <w:cs/>
          <w:lang w:val="ar_AE" w:bidi="ar_AE"/>
        </w:rPr>
        <w:t>.</w:t>
      </w:r>
    </w:p>
    <w:p>
      <w:pPr>
        <w:bidi/>
      </w:pPr>
      <w:r>
        <w:rPr>
          <w:rtl/>
          <w:cs/>
          <w:lang w:val="ar_AE" w:bidi="ar_AE"/>
        </w:rPr>
      </w:r>
      <w:r>
        <w:rPr>
          <w:rtl/>
          <w:cs/>
          <w:lang w:val="ar_AE" w:bidi="ar_AE"/>
        </w:rPr>
        <w:t xml:space="preserve">يقول الرب يسوع أن الأشخاص الذين يطيعون الله مَن سيدخلون </w:t>
      </w:r>
      <w:r>
        <w:rPr>
          <w:b/>
          <w:rtl/>
          <w:cs/>
          <w:lang w:val="ar_AE" w:bidi="ar_AE"/>
        </w:rPr>
        <w:t>ملكوت السماء</w:t>
      </w:r>
      <w:r>
        <w:rPr>
          <w:rtl/>
          <w:cs/>
          <w:lang w:val="ar_AE" w:bidi="ar_AE"/>
        </w:rPr>
        <w:t xml:space="preserve">. وملكوت السموات هو سيادة الله على قلوب خاصته لا مكان مادي! ستتذكر مصطلح "ملكوت السماوات" من عدة مقاطع سابقة. حافظ على اتساق ترجمة المصطلح ووحدته. راجع قاموس الكلمات الرئيسية للتعرف على تعريف مصطلح </w:t>
      </w:r>
      <w:r>
        <w:rPr>
          <w:b/>
          <w:rtl/>
          <w:cs/>
          <w:lang w:val="ar_AE" w:bidi="ar_AE"/>
        </w:rPr>
        <w:t>ملكوت السموات</w:t>
      </w:r>
      <w:r>
        <w:rPr>
          <w:rtl/>
          <w:cs/>
          <w:lang w:val="ar_AE" w:bidi="ar_AE"/>
        </w:rPr>
        <w:t>.</w:t>
      </w:r>
    </w:p>
    <w:p>
      <w:pPr>
        <w:bidi/>
      </w:pPr>
      <w:r>
        <w:rPr>
          <w:rtl/>
          <w:cs/>
          <w:lang w:val="ar_AE" w:bidi="ar_AE"/>
        </w:rPr>
      </w:r>
      <w:r>
        <w:rPr>
          <w:rtl/>
          <w:cs/>
          <w:lang w:val="ar_AE" w:bidi="ar_AE"/>
        </w:rPr>
        <w:t xml:space="preserve">ويضيف إن الذين يطيعون </w:t>
      </w:r>
      <w:r>
        <w:rPr>
          <w:b/>
          <w:rtl/>
          <w:cs/>
          <w:lang w:val="ar_AE" w:bidi="ar_AE"/>
        </w:rPr>
        <w:t>أبيه</w:t>
      </w:r>
      <w:r>
        <w:rPr>
          <w:rtl/>
          <w:cs/>
          <w:lang w:val="ar_AE" w:bidi="ar_AE"/>
        </w:rPr>
        <w:t xml:space="preserve"> في </w:t>
      </w:r>
      <w:r>
        <w:rPr>
          <w:b/>
          <w:rtl/>
          <w:cs/>
          <w:lang w:val="ar_AE" w:bidi="ar_AE"/>
        </w:rPr>
        <w:t>السماوات</w:t>
      </w:r>
      <w:r>
        <w:rPr>
          <w:rtl/>
          <w:cs/>
          <w:lang w:val="ar_AE" w:bidi="ar_AE"/>
        </w:rPr>
        <w:t xml:space="preserve"> سيدخلون ملكوت السماوات. فالله خلق شعبه ويهتم بهم، كما يعتني الأب بأبنائه. ويمكن أن تشير السموات إلى السماء، أو إلى المكان الذي يسكن فيه الله وملائكته، وذلك حسب السياق. في هذا السياق، السماء هي المكان الذي يسكن فيه الله. يرجى الإبقاء على الترجمة عينها كما في المقاطع السابقة، والاطلاع على قاموس الكلمات الرئيسية للحصول على المعنى الكامل لمصطلح </w:t>
      </w:r>
      <w:r>
        <w:rPr>
          <w:b/>
          <w:rtl/>
          <w:cs/>
          <w:lang w:val="ar_AE" w:bidi="ar_AE"/>
        </w:rPr>
        <w:t>سماء/ملكوت</w:t>
      </w:r>
      <w:r>
        <w:rPr>
          <w:rtl/>
          <w:cs/>
          <w:lang w:val="ar_AE" w:bidi="ar_AE"/>
        </w:rPr>
        <w:t>.</w:t>
      </w:r>
    </w:p>
    <w:p>
      <w:pPr>
        <w:bidi/>
      </w:pPr>
      <w:r>
        <w:rPr>
          <w:rtl/>
          <w:cs/>
          <w:lang w:val="ar_AE" w:bidi="ar_AE"/>
        </w:rPr>
      </w:r>
      <w:r>
        <w:rPr>
          <w:rtl/>
          <w:cs/>
          <w:lang w:val="ar_AE" w:bidi="ar_AE"/>
        </w:rPr>
        <w:t xml:space="preserve">فالذين ينادون الرب يسوع "يا رب، يا رب" لكن لا يطيعونه، سيقولون أنهم </w:t>
      </w:r>
      <w:r>
        <w:rPr>
          <w:b/>
          <w:rtl/>
          <w:cs/>
          <w:lang w:val="ar_AE" w:bidi="ar_AE"/>
        </w:rPr>
        <w:t>تنبؤوا</w:t>
      </w:r>
      <w:r>
        <w:rPr>
          <w:rtl/>
          <w:cs/>
          <w:lang w:val="ar_AE" w:bidi="ar_AE"/>
        </w:rPr>
        <w:t xml:space="preserve"> باسم الرب يسوع، أي أنهم نادوا برسائل الله. يُرجى الاطلاع على قاموس الكلمات الرئيسية للاستزادة من التعريف الكامل لمصطلح </w:t>
      </w:r>
      <w:r>
        <w:rPr>
          <w:b/>
          <w:rtl/>
          <w:cs/>
          <w:lang w:val="ar_AE" w:bidi="ar_AE"/>
        </w:rPr>
        <w:t>نبوة</w:t>
      </w:r>
      <w:r>
        <w:rPr>
          <w:rtl/>
          <w:cs/>
          <w:lang w:val="ar_AE" w:bidi="ar_AE"/>
        </w:rPr>
        <w:t>.</w:t>
      </w:r>
    </w:p>
    <w:p>
      <w:pPr>
        <w:bidi/>
      </w:pPr>
      <w:r>
        <w:rPr>
          <w:rtl/>
          <w:cs/>
          <w:lang w:val="ar_AE" w:bidi="ar_AE"/>
        </w:rPr>
      </w:r>
      <w:r>
        <w:rPr>
          <w:rtl/>
          <w:cs/>
          <w:lang w:val="ar_AE" w:bidi="ar_AE"/>
        </w:rPr>
        <w:t xml:space="preserve">ويقولون أيضًا أنهم أخرجوا </w:t>
      </w:r>
      <w:r>
        <w:rPr>
          <w:b/>
          <w:rtl/>
          <w:cs/>
          <w:lang w:val="ar_AE" w:bidi="ar_AE"/>
        </w:rPr>
        <w:t>الشياطين</w:t>
      </w:r>
      <w:r>
        <w:rPr>
          <w:rtl/>
          <w:cs/>
          <w:lang w:val="ar_AE" w:bidi="ar_AE"/>
        </w:rPr>
        <w:t xml:space="preserve"> باسم الرب يسوع. الشياطين هي أرواح شريرة تسيطر على المرء الذي تتملك منه وتؤذيه. في العهد الجديد، كانت الشياطين تعيش في القبور والصحاري والأماكن الخربة. فطرد الشياطين يعني أن تترك الشخص وألا تتحكم فيه أو تؤذيه. فكثيرًا ما كان الرب يسوع يخرج الشياطين من الناس، وأعطي تلاميذه سلطانا لإخراجهم باسمه. يرجى الإبقاء على الترجمة عينها كما في المقاطع السابقة، والاطلاع على قاموس الكلمات الرئيسية للحصول على المعنى الكامل لمصطلح </w:t>
      </w:r>
      <w:r>
        <w:rPr>
          <w:b/>
          <w:rtl/>
          <w:cs/>
          <w:lang w:val="ar_AE" w:bidi="ar_AE"/>
        </w:rPr>
        <w:t>شيطان</w:t>
      </w:r>
      <w:r>
        <w:rPr>
          <w:rtl/>
          <w:cs/>
          <w:lang w:val="ar_AE" w:bidi="ar_AE"/>
        </w:rPr>
        <w:t>.</w:t>
      </w:r>
    </w:p>
    <w:p>
      <w:pPr>
        <w:bidi/>
      </w:pPr>
      <w:r>
        <w:rPr>
          <w:rtl/>
          <w:cs/>
          <w:lang w:val="ar_AE" w:bidi="ar_AE"/>
        </w:rPr>
      </w:r>
      <w:r>
        <w:rPr>
          <w:rtl/>
          <w:cs/>
          <w:lang w:val="ar_AE" w:bidi="ar_AE"/>
        </w:rPr>
        <w:t xml:space="preserve">ويقول الناس أيضًا أنهم صنعوا </w:t>
      </w:r>
      <w:r>
        <w:rPr>
          <w:b/>
          <w:rtl/>
          <w:cs/>
          <w:lang w:val="ar_AE" w:bidi="ar_AE"/>
        </w:rPr>
        <w:t>المعجزات</w:t>
      </w:r>
      <w:r>
        <w:rPr>
          <w:rtl/>
          <w:cs/>
          <w:lang w:val="ar_AE" w:bidi="ar_AE"/>
        </w:rPr>
        <w:t xml:space="preserve"> باسم الرب يسوع. فالمعجزات هي أعمال قوية لا يستطيع سوى الله وحده أن يفعلها. يرجى الإبقاء على الترجمة عينها كما في المقاطع السابقة، والاطلاع على قاموس الكلمات الرئيسية للحصول على المعنى الكامل لمصطلح </w:t>
      </w:r>
      <w:r>
        <w:rPr>
          <w:b/>
          <w:rtl/>
          <w:cs/>
          <w:lang w:val="ar_AE" w:bidi="ar_AE"/>
        </w:rPr>
        <w:t>معجزات/آيات</w:t>
      </w:r>
      <w:r>
        <w:rPr>
          <w:rtl/>
          <w:cs/>
          <w:lang w:val="ar_AE" w:bidi="ar_AE"/>
        </w:rPr>
        <w:t>.</w:t>
      </w:r>
    </w:p>
    <w:p>
      <w:pPr>
        <w:bidi/>
      </w:pPr>
      <w:r>
        <w:rPr>
          <w:rtl/>
          <w:cs/>
          <w:lang w:val="ar_AE" w:bidi="ar_AE"/>
        </w:rPr>
      </w:r>
      <w:r>
        <w:rPr>
          <w:rtl/>
          <w:cs/>
          <w:lang w:val="ar_AE" w:bidi="ar_AE"/>
        </w:rPr>
        <w:t xml:space="preserve">ويقول الرب يسوع إن هؤلاء الذين يدعون النبوة، وإخراج الشياطين، وصنع المعجزات باسمه، لن يدخلوا ملكوت السماوات. وسيبعدهم بعيدًا لأنه لم يعرفهم قط. وسيدعوهم </w:t>
      </w:r>
      <w:r>
        <w:rPr>
          <w:b/>
          <w:rtl/>
          <w:cs/>
          <w:lang w:val="ar_AE" w:bidi="ar_AE"/>
        </w:rPr>
        <w:t>متعدو الناموس</w:t>
      </w:r>
      <w:r>
        <w:rPr>
          <w:rtl/>
          <w:cs/>
          <w:lang w:val="ar_AE" w:bidi="ar_AE"/>
        </w:rPr>
        <w:t xml:space="preserve">، في اللغة الأصلية، تعني كلمة "متعدي الناموس" أي فاجر، أو لا يحفظ </w:t>
      </w:r>
      <w:r>
        <w:rPr>
          <w:b/>
          <w:rtl/>
          <w:cs/>
          <w:lang w:val="ar_AE" w:bidi="ar_AE"/>
        </w:rPr>
        <w:t>شريعة</w:t>
      </w:r>
      <w:r>
        <w:rPr>
          <w:rtl/>
          <w:cs/>
          <w:lang w:val="ar_AE" w:bidi="ar_AE"/>
        </w:rPr>
        <w:t xml:space="preserve"> الله. فالناموس يعني </w:t>
      </w:r>
      <w:r>
        <w:rPr>
          <w:b/>
          <w:rtl/>
          <w:cs/>
          <w:lang w:val="ar_AE" w:bidi="ar_AE"/>
        </w:rPr>
        <w:t>شريعة موسى</w:t>
      </w:r>
      <w:r>
        <w:rPr>
          <w:rtl/>
          <w:cs/>
          <w:lang w:val="ar_AE" w:bidi="ar_AE"/>
        </w:rPr>
        <w:t xml:space="preserve"> الذي سلمها موسى للشعب اليهودي ليخبرهم كيف يعيشون. والفُجر يعني عدم محبة القريب كنفسك، حسب التعليم الجديد الذي أعطاه الرب يسوع. يرجى الإبقاء على الترجمة عينها كما في المقاطع السابقة، والاطلاع على قاموس الكلمات الرئيسية للحصول على المعنى الكامل لمصطلح ناموس/</w:t>
      </w:r>
      <w:r>
        <w:rPr>
          <w:b/>
          <w:rtl/>
          <w:cs/>
          <w:lang w:val="ar_AE" w:bidi="ar_AE"/>
        </w:rPr>
        <w:t>شريعة</w:t>
      </w:r>
      <w:r>
        <w:rPr>
          <w:rtl/>
          <w:cs/>
          <w:lang w:val="ar_AE" w:bidi="ar_AE"/>
        </w:rPr>
        <w:t>.</w:t>
      </w:r>
    </w:p>
    <w:p>
      <w:pPr>
        <w:bidi/>
      </w:pPr>
      <w:r>
        <w:rPr>
          <w:rtl/>
          <w:cs/>
          <w:lang w:val="ar_AE" w:bidi="ar_AE"/>
        </w:rPr>
      </w:r>
      <w:r>
        <w:rPr>
          <w:rtl/>
          <w:cs/>
          <w:lang w:val="ar_AE" w:bidi="ar_AE"/>
        </w:rPr>
        <w:t xml:space="preserve">إن الذين يستمعون إلى تعليم الرب يسوع ويطيعونه هم مثل رجل </w:t>
      </w:r>
      <w:r>
        <w:rPr>
          <w:b/>
          <w:rtl/>
          <w:cs/>
          <w:lang w:val="ar_AE" w:bidi="ar_AE"/>
        </w:rPr>
        <w:t>يؤسس</w:t>
      </w:r>
      <w:r>
        <w:rPr>
          <w:rtl/>
          <w:cs/>
          <w:lang w:val="ar_AE" w:bidi="ar_AE"/>
        </w:rPr>
        <w:t xml:space="preserve"> بيته على الصخر. والأساس يكون أسفل البيت. فيثبت البيت ويقويه كي لا يسقط عند هبوب الريح.</w:t>
      </w:r>
    </w:p>
    <w:p>
      <w:pPr>
        <w:bidi/>
      </w:pPr>
      <w:r>
        <w:rPr>
          <w:rtl/>
          <w:cs/>
          <w:lang w:val="ar_AE" w:bidi="ar_AE"/>
        </w:rPr>
      </w:r>
      <w:r>
        <w:rPr>
          <w:rtl/>
          <w:cs/>
          <w:lang w:val="ar_AE" w:bidi="ar_AE"/>
        </w:rPr>
        <w:t xml:space="preserve">وبعد أن انتهى الرب يسوع من تعليمه، تفاجأت الجموع من اختلاف تعليمه وطريقته عن </w:t>
      </w:r>
      <w:r>
        <w:rPr>
          <w:b/>
          <w:rtl/>
          <w:cs/>
          <w:lang w:val="ar_AE" w:bidi="ar_AE"/>
        </w:rPr>
        <w:t>معلمي الشريعة</w:t>
      </w:r>
      <w:r>
        <w:rPr>
          <w:rtl/>
          <w:cs/>
          <w:lang w:val="ar_AE" w:bidi="ar_AE"/>
        </w:rPr>
        <w:t xml:space="preserve">، فقد كتبوا شريعة موسى، وعلموا الناس كيف يتبعون شريعة موسى. يرجى الإبقاء على الترجمة عينها كما في المقاطع السابقة، والاطلاع على قاموس الكلمات الرئيسية للحصول على المعنى الكامل لمصطلح </w:t>
      </w:r>
      <w:r>
        <w:rPr>
          <w:b/>
          <w:rtl/>
          <w:cs/>
          <w:lang w:val="ar_AE" w:bidi="ar_AE"/>
        </w:rPr>
        <w:t>معلمو الشريعة</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8:1–17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8: 1–17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في أكثر الترجمات المفهومة لكم.</w:t>
      </w:r>
    </w:p>
    <w:p>
      <w:pPr>
        <w:bidi/>
      </w:pPr>
      <w:r>
        <w:rPr>
          <w:rtl/>
          <w:cs/>
          <w:lang w:val="ar_AE" w:bidi="ar_AE"/>
        </w:rPr>
      </w:r>
      <w:r>
        <w:rPr>
          <w:rtl/>
          <w:cs/>
          <w:lang w:val="ar_AE" w:bidi="ar_AE"/>
        </w:rPr>
        <w:t>قبل هذا المقطع، كان يسوع قد أنهى للتو "عظته على الجبل". كان يسوع قد علَّم الجمع لوقت طويل. وهذا المقطع هو سرد حقيقي للأحداث. يُعطى متّى بعض الأمثلة عن الطرق التي أظهر بها يسوع سلطانه. فبعض الذين سمعوا عن يسوع، كانوا يقتربون إليه كي يُشفوا. وهذا يُظهر أن الله يتحنن على الذين يؤمنون بيسوع المسيح.</w:t>
      </w:r>
    </w:p>
    <w:p>
      <w:pPr>
        <w:bidi/>
      </w:pPr>
      <w:r>
        <w:rPr>
          <w:rtl/>
          <w:cs/>
          <w:lang w:val="ar_AE" w:bidi="ar_AE"/>
        </w:rPr>
      </w:r>
      <w:r>
        <w:rPr>
          <w:rtl/>
          <w:cs/>
          <w:lang w:val="ar_AE" w:bidi="ar_AE"/>
        </w:rPr>
        <w:t>اعرضوا صورة للتلال في الجليل.</w:t>
      </w:r>
    </w:p>
    <w:p>
      <w:pPr>
        <w:bidi/>
      </w:pPr>
      <w:r>
        <w:rPr>
          <w:rtl/>
          <w:cs/>
          <w:lang w:val="ar_AE" w:bidi="ar_AE"/>
        </w:rPr>
      </w:r>
      <w:r>
        <w:rPr>
          <w:rtl/>
          <w:cs/>
          <w:lang w:val="ar_AE" w:bidi="ar_AE"/>
        </w:rPr>
        <w:t>كان يسوع قد نزل من الجبل حيث كان يُعلِّم، وكانت الجموع تتبعه. وفجأة أتي إليه رجل مُصاب بمرض البرص. وقد كان الشخص المُصاب بالبرص نجسًا من الناحية الطقسية حسب الناموس اليهودي. تعبير نجس يعني غير لائق أو مناسب لخدمة الله. لذلك، لم يكن يُسمح للرجل المُصاب بالبرص أن يعيش داخل المجتمع. على الأرجح كان هذا الرجل الأبرص قد اقترب من يسوع بينما كان الجمع على مسافة، لأنهم لن يحتملوا وجود رجل نجس. ومع ذلك، فقد كانوا سيشاهدون تواصل يسوع مع الرجل.</w:t>
      </w:r>
    </w:p>
    <w:p>
      <w:pPr>
        <w:bidi/>
      </w:pPr>
      <w:r>
        <w:rPr>
          <w:rtl/>
          <w:cs/>
          <w:lang w:val="ar_AE" w:bidi="ar_AE"/>
        </w:rPr>
      </w:r>
      <w:r>
        <w:rPr>
          <w:rtl/>
          <w:cs/>
          <w:lang w:val="ar_AE" w:bidi="ar_AE"/>
        </w:rPr>
        <w:t xml:space="preserve">توقَّفوا وناقشوا: في ثقافتكم، ما هي بعض الأسباب التي قد يعتقد الناس أنها تجعل شخصًا ما غير قادر على العيش في المجتمع؟ ناقشوا الأسباب التي تجعل من الصعب عليكم، أو على الآخرين، التعامل مع هؤلاء. </w:t>
      </w:r>
    </w:p>
    <w:p>
      <w:pPr>
        <w:bidi/>
      </w:pPr>
      <w:r>
        <w:rPr>
          <w:rtl/>
          <w:cs/>
          <w:lang w:val="ar_AE" w:bidi="ar_AE"/>
        </w:rPr>
      </w:r>
      <w:r>
        <w:rPr>
          <w:rtl/>
          <w:cs/>
          <w:lang w:val="ar_AE" w:bidi="ar_AE"/>
        </w:rPr>
        <w:t>سجد الرجل أمام يسوع. وخاطبه بكلمة "يا سيد". في هذه الحالة، تعبير "السيد" هو مصطلح يدل على الاحترام. وكانت هذه طريقة مُحترمة لمخاطبة مُعلِّم أو قائد. سأل الرجل إذا كان يسوع يريد أن يُطهِّره. وهذا يعني أن يشفيه من مرضه الجلدي. فمدّ يسوع يده ولمس الرجل. فشفي الرجل للوقت من المرض الجلدي. كان رد فعل يسوع تجاه الرجل غير متوقع لأن الرجل كان نجسًا. وكان الآخرون يدعون الرجل نجسًا ويبتعدون عنه. لكن يسوع لم يدع الرجل نجسًا. فقد أظهر يسوع تحننه على الرجل بأن شفاه. وبعد أن شُفى الرجل، أوصاه يسوع أن يذهب ويُظهر نفسه للكاهن. فبحسب الشريعة اليهودية، كان على الكاهن أن يقوم بطقوس التطهير ويعلن أمام الجميع أن الرجل أصبح طاهرًا. وحينها، يصبح بإمكان الرجل أن يعيش داخل المجتمع مرة أخرى.</w:t>
      </w:r>
    </w:p>
    <w:p>
      <w:pPr>
        <w:bidi/>
      </w:pPr>
      <w:r>
        <w:rPr>
          <w:rtl/>
          <w:cs/>
          <w:lang w:val="ar_AE" w:bidi="ar_AE"/>
        </w:rPr>
      </w:r>
      <w:r>
        <w:rPr>
          <w:rtl/>
          <w:cs/>
          <w:lang w:val="ar_AE" w:bidi="ar_AE"/>
        </w:rPr>
        <w:t>سافر يسوع إلى مدينة تُدعى كفرناحوم. وكفرناحوم هي مدينة تقع على بحر الجليل. وكان مركز خدمة يسوع للجليل موجودًا في كفرناحوم. ثم جاء بعد ذلك قائد مئة روماني إلى يسوع. كانت الإمبراطورية الرومانية تسيطر على الأرض وتتحكم في السلطات. وقائد المئة هو ضابط عسكري روماني يقود مجموعة مؤلَّفة من مئة جندي. فذهب إلى يسوع ليطلب منه أن يشفي خادمه المريض. كان قائد المئة مهتمًا جدًا بخادمه. وقد كان الخادم مريضًا في الفراش ولم يستطع أن يتحرك. ويُعتقد أن الخادم كان مجرد غلام، وهذا الغلام كان على وشك الموت.</w:t>
      </w:r>
    </w:p>
    <w:p>
      <w:pPr>
        <w:bidi/>
      </w:pPr>
      <w:r>
        <w:rPr>
          <w:rtl/>
          <w:cs/>
          <w:lang w:val="ar_AE" w:bidi="ar_AE"/>
        </w:rPr>
      </w:r>
      <w:r>
        <w:rPr>
          <w:rtl/>
          <w:cs/>
          <w:lang w:val="ar_AE" w:bidi="ar_AE"/>
        </w:rPr>
        <w:t>اعرض صورة لقائد مئة.</w:t>
      </w:r>
    </w:p>
    <w:p>
      <w:pPr>
        <w:bidi/>
      </w:pPr>
      <w:r>
        <w:rPr>
          <w:rtl/>
          <w:cs/>
          <w:lang w:val="ar_AE" w:bidi="ar_AE"/>
        </w:rPr>
      </w:r>
      <w:r>
        <w:rPr>
          <w:rtl/>
          <w:cs/>
          <w:lang w:val="ar_AE" w:bidi="ar_AE"/>
        </w:rPr>
        <w:t>توقَّفوا وتحدثوا عن وقت كان فيه شخص، تهتمون به، مريضًا جدًا. ما الذي فعلتموه لمساعدة هذا الشخص؟</w:t>
      </w:r>
    </w:p>
    <w:p>
      <w:pPr>
        <w:bidi/>
      </w:pPr>
      <w:r>
        <w:rPr>
          <w:rtl/>
          <w:cs/>
          <w:lang w:val="ar_AE" w:bidi="ar_AE"/>
        </w:rPr>
      </w:r>
      <w:r>
        <w:rPr>
          <w:rtl/>
          <w:cs/>
          <w:lang w:val="ar_AE" w:bidi="ar_AE"/>
        </w:rPr>
        <w:t>قال يسوع إنه كان مستعدًا للذهاب إلى بيت قائد المئة وشفاء الغلام. كان قائد المئة يفهم أن يسوع كان له سلطانًا عظيمًا. فأجاب على يسوع بقوله: "أنا لست مستحقًا أن تأتي تحت سقفي، لكن قل كلمة فقط فيبرأ غلامي". ربما كان قائد المئة يظن أن يسوع كان مُحترمًا للغاية بحيث لا يستطيع أن يأتي إلى بيته. ومن المحتمل أيضًا أنه قال هذا بسبب أنه كان أمميًا. الأممي هو شخص غير يهودي. ولم يُسمح لليهود بدخول بيوت الأمم. كان قائد المئة يثق بأن خادمه سيُشفى، إذا قال يسوع بضع كلمات. وهذا أظهر أن عنده إيمان.</w:t>
      </w:r>
    </w:p>
    <w:p>
      <w:pPr>
        <w:bidi/>
      </w:pPr>
      <w:r>
        <w:rPr>
          <w:rtl/>
          <w:cs/>
          <w:lang w:val="ar_AE" w:bidi="ar_AE"/>
        </w:rPr>
      </w:r>
      <w:r>
        <w:rPr>
          <w:rtl/>
          <w:cs/>
          <w:lang w:val="ar_AE" w:bidi="ar_AE"/>
        </w:rPr>
        <w:t>توقَّفوا وناقشوا: من هم الأشخاص الذين عندهم سلطان في مجتمعكم؟ وكيف يستجيب الناس لهم؟ صفوا العلاقة بين الشخص الذي عنده السلطان وأولئك الخاضعين لسلطانه. احكوا قصة عن وقت أطاع فيه شخص ما، أو لم يطع، شخصية لها سلطان. ماذا كانت نتائج أفعالهم؟</w:t>
      </w:r>
    </w:p>
    <w:p>
      <w:pPr>
        <w:bidi/>
      </w:pPr>
      <w:r>
        <w:rPr>
          <w:rtl/>
          <w:cs/>
          <w:lang w:val="ar_AE" w:bidi="ar_AE"/>
        </w:rPr>
      </w:r>
      <w:r>
        <w:rPr>
          <w:rtl/>
          <w:cs/>
          <w:lang w:val="ar_AE" w:bidi="ar_AE"/>
        </w:rPr>
        <w:t>ثم تحدث يسوع إلى الجمع قبل أن يُجيب قائد المئة. وقد تحدث بشكل مميز عن إيمان هذا الرجل الروماني. قال يسوع إنه لم يجد ولا في إسرائيل إيمانًا بقدر إيمان قائد المئة الروماني. كان قائد المئة الروماني أمميًا، غير يهودي. ثم قال يسوع إن كثيرين سيأتون من المشارق والمغارب، أي من جميع أنحاء العالم. وهذا كان يشمل الأمم. وقال إنهم سيتكئون على المائدة مع إبراهيم وإسحاق ويعقوب. الإتكاء أو الجلوس على المائدة يعني أن تتناول العشاء معهم. وهذا يشير إلى الاحتفال الذي سيحدث في ملكوت السماوات. إبراهيم وإسحاق ويعقوب هم آباء أمة إسرائيل. الملكوت (أو المملكة) هو المكان الذي يحكم فيه ملك مجموعة من الناس. والسماء هي المكان حيث يسكن الله. السماء هي أيضًا الوجهة النهائية للمؤمنين بيسوع المسيح. قال يسوع أيضًا: "لكن كثيرين من بني إسرائيل، الذين أعدَّ الملكوت من أجلهم سيُطرَحون إلى الظلمة الخارجية، هناك يكون البكاء وصرير الأسنان". الظلمة الخارجية هي الانفصال الأبدي عن الله الذي ينتظر جميع الذين يرفضون يسوع. ويشير البكاء إلى الأصوات العالية التي يصدِرها الناس عندما يكون لديهم حزن كبير أو أسف. وصرير الأسنان يشير إلى احتكاك الأسنان بسبب الألم، والغضب، والمرارة. فأولئك المُنفصلون عن الله إلى الأبد سيغرقون في الحزن. وحزنهم هذا يجعلهم يبكون دون سيطرة ويجعلهم يصرُّون أسنانهم من الألم. قال يسوع هذا عن المستقبل البعيد.</w:t>
      </w:r>
    </w:p>
    <w:p>
      <w:pPr>
        <w:bidi/>
      </w:pPr>
      <w:r>
        <w:rPr>
          <w:rtl/>
          <w:cs/>
          <w:lang w:val="ar_AE" w:bidi="ar_AE"/>
        </w:rPr>
      </w:r>
      <w:r>
        <w:rPr>
          <w:rtl/>
          <w:cs/>
          <w:lang w:val="ar_AE" w:bidi="ar_AE"/>
        </w:rPr>
        <w:t>ثم قال يسوع لقائد المئة: "ارجع إلى بيتك. وكما آمنت، ليكن لك." وكان يسوع مسرورًا بقائد المئة. كلمة "اذهب"، هي أمرًا في صيغة مخففة. وعندما قال يسوع هذا التصريح، للوقت شُفي الخادم.</w:t>
      </w:r>
    </w:p>
    <w:p>
      <w:pPr>
        <w:bidi/>
      </w:pPr>
      <w:r>
        <w:rPr>
          <w:rtl/>
          <w:cs/>
          <w:lang w:val="ar_AE" w:bidi="ar_AE"/>
        </w:rPr>
      </w:r>
      <w:r>
        <w:rPr>
          <w:rtl/>
          <w:cs/>
          <w:lang w:val="ar_AE" w:bidi="ar_AE"/>
        </w:rPr>
        <w:t>ثم ذهب يسوع إلى بيت بطرس. كان بطرس أيضًا يعيش في كفرناحوم. ورأى يسوع حماة بطرس، أم زوجة بطرس، مطروحة ومريضة بالحمى. فلمس يدها، فتركتها الحمى. فقامت المرأة وبدأت تخدم احتياجات يسوع وتقدِّم الطعام، وذلك بعد أن تركتها الحمى.</w:t>
      </w:r>
    </w:p>
    <w:p>
      <w:pPr>
        <w:bidi/>
      </w:pPr>
      <w:r>
        <w:rPr>
          <w:rtl/>
          <w:cs/>
          <w:lang w:val="ar_AE" w:bidi="ar_AE"/>
        </w:rPr>
      </w:r>
      <w:r>
        <w:rPr>
          <w:rtl/>
          <w:cs/>
          <w:lang w:val="ar_AE" w:bidi="ar_AE"/>
        </w:rPr>
        <w:t>وأحضر أهل تلك المدينة أشخاصًا بهم شياطين إلى يسوع عند غروب الشمس. وفعلوا هذا لأن يوم السبت كان ينتهي عند غروب الشمس، وأرادوا من يسوع أن يقوم بأعمال الشفاء. يوم السبت هو يوم الراحة والعبادة اليهودية. والعمل لم يكن مسموحًا به في يوم السبت. الشياطين هي كائنات روحية كانت ذات يوم ملائكة، لكنها تمردت على الله. وهي أرواح نجسة. والأشخاص الذين بهم شياطين، هم أشخاص يخضعون لسيطرة الشياطين. قال يسوع بضع كلمات. وهذا جعل الشياطين تترك الناس وتتوقف عن السيطرة عليهم.</w:t>
      </w:r>
    </w:p>
    <w:p>
      <w:pPr>
        <w:bidi/>
      </w:pPr>
      <w:r>
        <w:rPr>
          <w:rtl/>
          <w:cs/>
          <w:lang w:val="ar_AE" w:bidi="ar_AE"/>
        </w:rPr>
      </w:r>
      <w:r>
        <w:rPr>
          <w:rtl/>
          <w:cs/>
          <w:lang w:val="ar_AE" w:bidi="ar_AE"/>
        </w:rPr>
        <w:t>فشفى يسوع الناس. وهذا أظهر أن يسوع قد تمم كلمات النبي، أو الرسول، إشعياء للناس. فقد تحدث الله إلى إشعياء وأخبر إشعياء الشعب اليهودي منذ زمن بعيد أن الله كان سيُرسل مُخلّصًا مُوعودًا. وهذا المُخَلِّص سيأخذ أسقامنا ويحمل أمراضنا.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ينزل الرب يسوع من على الجبل بعد أن علِّم الجموع. يطلب رجل مصاب بمرض البرص من الرب يسوع أن يطهره. يشفي الرب يسوع الرجل.</w:t>
      </w:r>
    </w:p>
    <w:p>
      <w:pPr>
        <w:bidi/>
      </w:pPr>
      <w:r>
        <w:rPr>
          <w:rtl/>
          <w:cs/>
          <w:lang w:val="ar_AE" w:bidi="ar_AE"/>
        </w:rPr>
      </w:r>
      <w:r>
        <w:rPr>
          <w:b/>
          <w:rtl/>
          <w:cs/>
          <w:lang w:val="ar_AE" w:bidi="ar_AE"/>
        </w:rPr>
        <w:t>المشهد الثاني:</w:t>
      </w:r>
      <w:r>
        <w:rPr>
          <w:rtl/>
          <w:cs/>
          <w:lang w:val="ar_AE" w:bidi="ar_AE"/>
        </w:rPr>
        <w:t xml:space="preserve"> يذهب الرب يسوع إلى كفرناحوم. يتوسل قائد المئة الروماني إلى الرب يسوع أن يشفي خادمه. ينطق الرب يسوع بالشفاء فيُشفى الخادم.</w:t>
      </w:r>
    </w:p>
    <w:p>
      <w:pPr>
        <w:bidi/>
      </w:pPr>
      <w:r>
        <w:rPr>
          <w:rtl/>
          <w:cs/>
          <w:lang w:val="ar_AE" w:bidi="ar_AE"/>
        </w:rPr>
      </w:r>
      <w:r>
        <w:rPr>
          <w:b/>
          <w:rtl/>
          <w:cs/>
          <w:lang w:val="ar_AE" w:bidi="ar_AE"/>
        </w:rPr>
        <w:t>المشهد الثالث:</w:t>
      </w:r>
      <w:r>
        <w:rPr>
          <w:rtl/>
          <w:cs/>
          <w:lang w:val="ar_AE" w:bidi="ar_AE"/>
        </w:rPr>
        <w:t xml:space="preserve"> يذهب الرب يسوع إلى بيت بطرس. حماة بطرس مريضة، فيشفيها الرب يسوع.</w:t>
      </w:r>
    </w:p>
    <w:p>
      <w:pPr>
        <w:bidi/>
      </w:pPr>
      <w:r>
        <w:rPr>
          <w:rtl/>
          <w:cs/>
          <w:lang w:val="ar_AE" w:bidi="ar_AE"/>
        </w:rPr>
      </w:r>
      <w:r>
        <w:rPr>
          <w:b/>
          <w:rtl/>
          <w:cs/>
          <w:lang w:val="ar_AE" w:bidi="ar_AE"/>
        </w:rPr>
        <w:t>المشهد الرابع:</w:t>
      </w:r>
      <w:r>
        <w:rPr>
          <w:rtl/>
          <w:cs/>
          <w:lang w:val="ar_AE" w:bidi="ar_AE"/>
        </w:rPr>
        <w:t xml:space="preserve"> يأتي الناس إلى الرب يسوع في ذلك المساء، جالبين كل من يحتاج إلى الشفاء. شفى الرب يسوع العديد من الناس.</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جموع من الناس كانوا يستمعون إلى الرب يسوع يعلِّم، ويشاهدون الرب يسوع يشفي الآخرين.</w:t>
      </w:r>
    </w:p>
    <w:p>
      <w:pPr>
        <w:pStyle w:val="ListBullet"/>
        <w:bidi/>
        <w:spacing w:line="240" w:lineRule="auto"/>
        <w:ind w:left="720"/>
      </w:pPr>
      <w:r>
        <w:rPr>
          <w:rtl/>
          <w:cs/>
          <w:lang w:val="ar_AE" w:bidi="ar_AE"/>
        </w:rPr>
      </w:r>
      <w:r>
        <w:rPr>
          <w:rtl/>
          <w:cs/>
          <w:lang w:val="ar_AE" w:bidi="ar_AE"/>
        </w:rPr>
        <w:t>الرجل الأبرص</w:t>
      </w:r>
    </w:p>
    <w:p>
      <w:pPr>
        <w:pStyle w:val="ListBullet"/>
        <w:bidi/>
        <w:spacing w:line="240" w:lineRule="auto"/>
        <w:ind w:left="720"/>
      </w:pPr>
      <w:r>
        <w:rPr>
          <w:rtl/>
          <w:cs/>
          <w:lang w:val="ar_AE" w:bidi="ar_AE"/>
        </w:rPr>
      </w:r>
      <w:r>
        <w:rPr>
          <w:rtl/>
          <w:cs/>
          <w:lang w:val="ar_AE" w:bidi="ar_AE"/>
        </w:rPr>
        <w:t>قائد المئة الروماني</w:t>
      </w:r>
    </w:p>
    <w:p>
      <w:pPr>
        <w:pStyle w:val="ListBullet"/>
        <w:bidi/>
        <w:spacing w:line="240" w:lineRule="auto"/>
        <w:ind w:left="720"/>
      </w:pPr>
      <w:r>
        <w:rPr>
          <w:rtl/>
          <w:cs/>
          <w:lang w:val="ar_AE" w:bidi="ar_AE"/>
        </w:rPr>
      </w:r>
      <w:r>
        <w:rPr>
          <w:rtl/>
          <w:cs/>
          <w:lang w:val="ar_AE" w:bidi="ar_AE"/>
        </w:rPr>
        <w:t>خادم قائد المئة الروماني</w:t>
      </w:r>
    </w:p>
    <w:p>
      <w:pPr>
        <w:pStyle w:val="ListBullet"/>
        <w:bidi/>
        <w:spacing w:line="240" w:lineRule="auto"/>
        <w:ind w:left="720"/>
      </w:pPr>
      <w:r>
        <w:rPr>
          <w:rtl/>
          <w:cs/>
          <w:lang w:val="ar_AE" w:bidi="ar_AE"/>
        </w:rPr>
      </w:r>
      <w:r>
        <w:rPr>
          <w:rtl/>
          <w:cs/>
          <w:lang w:val="ar_AE" w:bidi="ar_AE"/>
        </w:rPr>
        <w:t>حماة بطرس</w:t>
      </w:r>
    </w:p>
    <w:p>
      <w:pPr>
        <w:pStyle w:val="ListBullet"/>
        <w:bidi/>
        <w:spacing w:line="240" w:lineRule="auto"/>
        <w:ind w:left="720"/>
      </w:pPr>
      <w:r>
        <w:rPr>
          <w:rtl/>
          <w:cs/>
          <w:lang w:val="ar_AE" w:bidi="ar_AE"/>
        </w:rPr>
      </w:r>
      <w:r>
        <w:rPr>
          <w:rtl/>
          <w:cs/>
          <w:lang w:val="ar_AE" w:bidi="ar_AE"/>
        </w:rPr>
        <w:t>أشخاصًا تسكنهم الشياطين</w:t>
      </w:r>
    </w:p>
    <w:p>
      <w:pPr>
        <w:bidi/>
      </w:pPr>
      <w:r>
        <w:rPr>
          <w:rtl/>
          <w:cs/>
          <w:lang w:val="ar_AE" w:bidi="ar_AE"/>
        </w:rPr>
      </w:r>
      <w:r>
        <w:rPr>
          <w:rtl/>
          <w:cs/>
          <w:lang w:val="ar_AE" w:bidi="ar_AE"/>
        </w:rPr>
        <w:t>في هذه الجلسة، اجعلوا المجموعة ترسم القصة على شكل لوحة، أو يرسموها بأنفسهم، أو يستخدموا أشياء ملموسة (مثل الحجارة، العصي، أو لعب الأطفال) لتجسيد القصة والأحداث التي وقعت فيها.</w:t>
      </w:r>
    </w:p>
    <w:p>
      <w:pPr>
        <w:bidi/>
      </w:pPr>
      <w:r>
        <w:rPr>
          <w:rtl/>
          <w:cs/>
          <w:lang w:val="ar_AE" w:bidi="ar_AE"/>
        </w:rPr>
      </w:r>
      <w:r>
        <w:rPr>
          <w:rtl/>
          <w:cs/>
          <w:lang w:val="ar_AE" w:bidi="ar_AE"/>
        </w:rPr>
        <w:t>تذكروا أن الرب يسوع كان قد انتهى لتوه من تعليم جموع كبيرة على الجبل.</w:t>
      </w:r>
    </w:p>
    <w:p>
      <w:pPr>
        <w:bidi/>
      </w:pPr>
      <w:r>
        <w:rPr>
          <w:rtl/>
          <w:cs/>
          <w:lang w:val="ar_AE" w:bidi="ar_AE"/>
        </w:rPr>
      </w:r>
      <w:r>
        <w:rPr>
          <w:rtl/>
          <w:cs/>
          <w:lang w:val="ar_AE" w:bidi="ar_AE"/>
        </w:rPr>
        <w:t>تذكروا أن الشعب اليهودي كان خائفًا من لمس أي شخص مُصاب بالبرص لأن هذا يعني أنهم يصبحون نجسين طقسيًا.</w:t>
      </w:r>
    </w:p>
    <w:p>
      <w:pPr>
        <w:bidi/>
      </w:pPr>
      <w:r>
        <w:rPr>
          <w:rtl/>
          <w:cs/>
          <w:lang w:val="ar_AE" w:bidi="ar_AE"/>
        </w:rPr>
      </w:r>
      <w:r>
        <w:rPr>
          <w:rtl/>
          <w:cs/>
          <w:lang w:val="ar_AE" w:bidi="ar_AE"/>
        </w:rPr>
        <w:t>تذكروا كيف أظهر قائد المئة الروماني إيمانه وثقته بالرب يسوع.</w:t>
      </w:r>
    </w:p>
    <w:p>
      <w:pPr>
        <w:bidi/>
      </w:pPr>
      <w:r>
        <w:rPr>
          <w:rtl/>
          <w:cs/>
          <w:lang w:val="ar_AE" w:bidi="ar_AE"/>
        </w:rPr>
      </w:r>
      <w:r>
        <w:rPr>
          <w:rtl/>
          <w:cs/>
          <w:lang w:val="ar_AE" w:bidi="ar_AE"/>
        </w:rPr>
        <w:t>من المهم أن نتذكر ما حدث في بيت بطرس.</w:t>
      </w:r>
    </w:p>
    <w:p>
      <w:pPr>
        <w:bidi/>
      </w:pPr>
      <w:r>
        <w:rPr>
          <w:rtl/>
          <w:cs/>
          <w:lang w:val="ar_AE" w:bidi="ar_AE"/>
        </w:rPr>
      </w:r>
      <w:r>
        <w:rPr>
          <w:rtl/>
          <w:cs/>
          <w:lang w:val="ar_AE" w:bidi="ar_AE"/>
        </w:rPr>
        <w:t>من المهم أن نلاحظ أن هذه القصة تبدأ بشفاء الرب يسوع لرجل نجس، وتنتهي بجعل الرب يسوع الشياطين (الأرواح النجسة) تترك الناس الذين يسيطرون عليهم.</w:t>
      </w:r>
    </w:p>
    <w:p>
      <w:pPr>
        <w:bidi/>
      </w:pPr>
      <w:r>
        <w:rPr>
          <w:rtl/>
          <w:cs/>
          <w:lang w:val="ar_AE" w:bidi="ar_AE"/>
        </w:rPr>
      </w:r>
      <w:r>
        <w:rPr>
          <w:rtl/>
          <w:cs/>
          <w:lang w:val="ar_AE" w:bidi="ar_AE"/>
        </w:rPr>
        <w:t>تُظهر هذه القصة قوة الرب يسوع وسلطانه في شفاء المرضى، وتطهير ما هو نجس، مما يثبت أن الرب يسوع هو المسيا المنتظر المذكور في العهد القديم.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جموع من الناس كانوا يستمعون إلى يسوع يعلِّم، ويشاهدونه يشفي الآخرين.</w:t>
      </w:r>
    </w:p>
    <w:p>
      <w:pPr>
        <w:pStyle w:val="ListBullet"/>
        <w:bidi/>
        <w:spacing w:line="240" w:lineRule="auto"/>
        <w:ind w:left="720"/>
      </w:pPr>
      <w:r>
        <w:rPr>
          <w:rtl/>
          <w:cs/>
          <w:lang w:val="ar_AE" w:bidi="ar_AE"/>
        </w:rPr>
      </w:r>
      <w:r>
        <w:rPr>
          <w:rtl/>
          <w:cs/>
          <w:lang w:val="ar_AE" w:bidi="ar_AE"/>
        </w:rPr>
        <w:t xml:space="preserve">رجُل أبرص </w:t>
      </w:r>
    </w:p>
    <w:p>
      <w:pPr>
        <w:pStyle w:val="ListBullet"/>
        <w:bidi/>
        <w:spacing w:line="240" w:lineRule="auto"/>
        <w:ind w:left="720"/>
      </w:pPr>
      <w:r>
        <w:rPr>
          <w:rtl/>
          <w:cs/>
          <w:lang w:val="ar_AE" w:bidi="ar_AE"/>
        </w:rPr>
      </w:r>
      <w:r>
        <w:rPr>
          <w:rtl/>
          <w:cs/>
          <w:lang w:val="ar_AE" w:bidi="ar_AE"/>
        </w:rPr>
        <w:t xml:space="preserve">قائد مئة روماني </w:t>
      </w:r>
    </w:p>
    <w:p>
      <w:pPr>
        <w:pStyle w:val="ListBullet"/>
        <w:bidi/>
        <w:spacing w:line="240" w:lineRule="auto"/>
        <w:ind w:left="720"/>
      </w:pPr>
      <w:r>
        <w:rPr>
          <w:rtl/>
          <w:cs/>
          <w:lang w:val="ar_AE" w:bidi="ar_AE"/>
        </w:rPr>
      </w:r>
      <w:r>
        <w:rPr>
          <w:rtl/>
          <w:cs/>
          <w:lang w:val="ar_AE" w:bidi="ar_AE"/>
        </w:rPr>
        <w:t>خادم قائد المئة الروماني</w:t>
      </w:r>
    </w:p>
    <w:p>
      <w:pPr>
        <w:pStyle w:val="ListBullet"/>
        <w:bidi/>
        <w:spacing w:line="240" w:lineRule="auto"/>
        <w:ind w:left="720"/>
      </w:pPr>
      <w:r>
        <w:rPr>
          <w:rtl/>
          <w:cs/>
          <w:lang w:val="ar_AE" w:bidi="ar_AE"/>
        </w:rPr>
      </w:r>
      <w:r>
        <w:rPr>
          <w:rtl/>
          <w:cs/>
          <w:lang w:val="ar_AE" w:bidi="ar_AE"/>
        </w:rPr>
        <w:t>حماة بطرس</w:t>
      </w:r>
    </w:p>
    <w:p>
      <w:pPr>
        <w:bidi/>
      </w:pPr>
      <w:r>
        <w:rPr>
          <w:rtl/>
          <w:cs/>
          <w:lang w:val="ar_AE" w:bidi="ar_AE"/>
        </w:rPr>
      </w:r>
      <w:r>
        <w:rPr>
          <w:rtl/>
          <w:cs/>
          <w:lang w:val="ar_AE" w:bidi="ar_AE"/>
        </w:rPr>
        <w:t>اطلُب من الفريق أن يُمثِّل القصة مرَّتَين. ينبغي أن يمثِّلوا القصة في 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كيلا تهملوا هذه الأجزاء في أثناء التمثيل. ساعدوا الفريق على تذكُّر بعض الأجزاء من القصة.</w:t>
      </w:r>
    </w:p>
    <w:p>
      <w:pPr>
        <w:bidi/>
      </w:pPr>
      <w:r>
        <w:rPr>
          <w:rtl/>
          <w:cs/>
          <w:lang w:val="ar_AE" w:bidi="ar_AE"/>
        </w:rPr>
      </w:r>
      <w:r>
        <w:rPr>
          <w:rtl/>
          <w:cs/>
          <w:lang w:val="ar_AE" w:bidi="ar_AE"/>
        </w:rPr>
        <w:t>بعد أن كرز يسوع في "الموعظة على الجَبَل"، نزل من الجَبَل الذي كان يعلِّم عليه. كان يتبع يسوع جمع كبير من الناس الذين كانوا مُعجبين بتعليمه.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"كيف تشعر؟"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يأتي رجُل أبرص إلى يسوع ويسجد أمامه. أراد الرجل أن يشفيه يسوع ويطهره. يلمس يسوع الرجُل، ويشفيه من البَرَص، ويجعله طاهرًا.</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المريض: "بماذا تشعر؟" قد تسمعون عبارات مثل: </w:t>
      </w:r>
    </w:p>
    <w:p>
      <w:pPr>
        <w:bidi/>
      </w:pPr>
      <w:r>
        <w:rPr>
          <w:rtl/>
          <w:cs/>
          <w:lang w:val="ar_AE" w:bidi="ar_AE"/>
        </w:rPr>
      </w:r>
      <w:r>
        <w:rPr>
          <w:rtl/>
          <w:cs/>
          <w:lang w:val="ar_AE" w:bidi="ar_AE"/>
        </w:rPr>
        <w:t xml:space="preserve">يواصل يسوع سفره إلى مدينة كفرناحوم، ثم يأتي إلى يسوع جندي روماني كان قائدًا لمئة من الجنود، وكان عبده مريضًا للغاية لم يستطِع الحِراك. يُظهر الجندي إيمانًا عظيمًا بيسوع بأنْ يثق أنَّ يسوع يستطيع أن يقول كلمة فقط ويشفي العبد. يتعجب يسوع من إيمان الجندي. راجعوا "قاموس الكلمات الرئيسية" لتعريف "الإيمان".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القائد الروماني: "كيف تشعر؟" قد تسمعون عبارات مثل: </w:t>
      </w:r>
    </w:p>
    <w:p>
      <w:pPr>
        <w:bidi/>
      </w:pPr>
      <w:r>
        <w:rPr>
          <w:rtl/>
          <w:cs/>
          <w:lang w:val="ar_AE" w:bidi="ar_AE"/>
        </w:rPr>
      </w:r>
      <w:r>
        <w:rPr>
          <w:rtl/>
          <w:cs/>
          <w:lang w:val="ar_AE" w:bidi="ar_AE"/>
        </w:rPr>
        <w:t>يسافر يسوع إلى بيت بطرس. يشفي يسوع حَماة بطرس بمجرد أن يراها مريضة طريحة الفراش. تُظهر حَماة بطرس امتنانها ليسوع باهتمامها باحتياجاته. على الأرجح قدَّمتْ الطعامَ ليسوع.</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قولوا للممثِّل الذي يؤدي دور يسوع: "ها قد أظهرتْ المرأة للتو امتنانها، ما شعورك؟" قد تسمعون عبارات مثل: </w:t>
      </w:r>
    </w:p>
    <w:p>
      <w:pPr>
        <w:bidi/>
      </w:pPr>
      <w:r>
        <w:rPr>
          <w:rtl/>
          <w:cs/>
          <w:lang w:val="ar_AE" w:bidi="ar_AE"/>
        </w:rPr>
      </w:r>
      <w:r>
        <w:rPr>
          <w:rtl/>
          <w:cs/>
          <w:lang w:val="ar_AE" w:bidi="ar_AE"/>
        </w:rPr>
        <w:t xml:space="preserve">يبدأ الجموع في إحضار المُقيَّدين بأرواح شريرة إلى يسوع. يريد الجموع أن يشفي يسوع المُقيَّدين بأرواح شريرة. يُجبر يسوع الأرواح الشريرة على الخروج من الناس بقوله بضع كلمات.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المأسورين بأرواح شريرة: "بماذا تشعرون؟" قد تسمعون 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ونزل الرب يسوع من على الجبل حيث كان يُعلِّم، فأتاه </w:t>
      </w:r>
      <w:r>
        <w:rPr>
          <w:b/>
          <w:rtl/>
          <w:cs/>
          <w:lang w:val="ar_AE" w:bidi="ar_AE"/>
        </w:rPr>
        <w:t>أبرص</w:t>
      </w:r>
      <w:r>
        <w:rPr>
          <w:rtl/>
          <w:cs/>
          <w:lang w:val="ar_AE" w:bidi="ar_AE"/>
        </w:rPr>
        <w:t xml:space="preserve"> وسجد له. البرص قد يشير إلى أنواع مختلفة من الأمراض الجلدية، التي تجعل من المرء </w:t>
      </w:r>
      <w:r>
        <w:rPr>
          <w:b/>
          <w:rtl/>
          <w:cs/>
          <w:lang w:val="ar_AE" w:bidi="ar_AE"/>
        </w:rPr>
        <w:t>نجسًا</w:t>
      </w:r>
      <w:r>
        <w:rPr>
          <w:rtl/>
          <w:cs/>
          <w:lang w:val="ar_AE" w:bidi="ar_AE"/>
        </w:rPr>
        <w:t xml:space="preserve">. فالشريعة اليهودية تقول إن الأبرص كان عليه أن يلبس ثيابًا ممزقة ويصرخ: "نجس!" في العلن. فطلب الأبرص من الرب يسوع أن </w:t>
      </w:r>
      <w:r>
        <w:rPr>
          <w:b/>
          <w:rtl/>
          <w:cs/>
          <w:lang w:val="ar_AE" w:bidi="ar_AE"/>
        </w:rPr>
        <w:t>يطهره</w:t>
      </w:r>
      <w:r>
        <w:rPr>
          <w:rtl/>
          <w:cs/>
          <w:lang w:val="ar_AE" w:bidi="ar_AE"/>
        </w:rPr>
        <w:t xml:space="preserve">. راجع قاموس الكلمات الرئيسية لتعريف مصطلح </w:t>
      </w:r>
      <w:r>
        <w:rPr>
          <w:rtl/>
          <w:cs/>
          <w:lang w:val="ar_AE" w:bidi="ar_AE"/>
        </w:rPr>
        <w:t>طاهر/نجس</w:t>
      </w:r>
      <w:r>
        <w:rPr>
          <w:rtl/>
          <w:cs/>
          <w:lang w:val="ar_AE" w:bidi="ar_AE"/>
        </w:rPr>
        <w:t xml:space="preserve"> </w:t>
      </w:r>
      <w:r>
        <w:rPr>
          <w:rtl/>
          <w:cs/>
          <w:lang w:val="ar_AE" w:bidi="ar_AE"/>
        </w:rPr>
        <w:t>وبرص</w:t>
      </w:r>
      <w:r>
        <w:rPr>
          <w:rtl/>
          <w:cs/>
          <w:lang w:val="ar_AE" w:bidi="ar_AE"/>
        </w:rPr>
        <w:t>. احرصوا على اتساق ترجمة مصطلح بَرَص وطاهر ونجس ووحدتهم في كل المقاطع.</w:t>
      </w:r>
    </w:p>
    <w:p>
      <w:pPr>
        <w:bidi/>
      </w:pPr>
      <w:r>
        <w:rPr>
          <w:rtl/>
          <w:cs/>
          <w:lang w:val="ar_AE" w:bidi="ar_AE"/>
        </w:rPr>
      </w:r>
      <w:r>
        <w:rPr>
          <w:rtl/>
          <w:cs/>
          <w:lang w:val="ar_AE" w:bidi="ar_AE"/>
        </w:rPr>
        <w:t xml:space="preserve">ودعا الرب يسوع "يا سيد"، لفظة </w:t>
      </w:r>
      <w:r>
        <w:rPr>
          <w:b/>
          <w:rtl/>
          <w:cs/>
          <w:lang w:val="ar_AE" w:bidi="ar_AE"/>
        </w:rPr>
        <w:t>سيد</w:t>
      </w:r>
      <w:r>
        <w:rPr>
          <w:rtl/>
          <w:cs/>
          <w:lang w:val="ar_AE" w:bidi="ar_AE"/>
        </w:rPr>
        <w:t xml:space="preserve"> لقب تبجيل للرجل. يُرجى الحفاظ على اتساق الترجمات في كل المقاطع. راجع قاموس الكلمات الرئيسية للاستزادة من التعريف الكامل لمصطلح </w:t>
      </w:r>
      <w:r>
        <w:rPr>
          <w:rtl/>
          <w:cs/>
          <w:lang w:val="ar_AE" w:bidi="ar_AE"/>
        </w:rPr>
        <w:t>رب/سيد</w:t>
      </w:r>
      <w:r>
        <w:rPr>
          <w:rtl/>
          <w:cs/>
          <w:lang w:val="ar_AE" w:bidi="ar_AE"/>
        </w:rPr>
        <w:t>.</w:t>
      </w:r>
    </w:p>
    <w:p>
      <w:pPr>
        <w:bidi/>
      </w:pPr>
      <w:r>
        <w:rPr>
          <w:rtl/>
          <w:cs/>
          <w:lang w:val="ar_AE" w:bidi="ar_AE"/>
        </w:rPr>
      </w:r>
      <w:r>
        <w:rPr>
          <w:rtl/>
          <w:cs/>
          <w:lang w:val="ar_AE" w:bidi="ar_AE"/>
        </w:rPr>
        <w:t xml:space="preserve">وجاء </w:t>
      </w:r>
      <w:r>
        <w:rPr>
          <w:b/>
          <w:rtl/>
          <w:cs/>
          <w:lang w:val="ar_AE" w:bidi="ar_AE"/>
        </w:rPr>
        <w:t>قائد مئة</w:t>
      </w:r>
      <w:r>
        <w:rPr>
          <w:rtl/>
          <w:cs/>
          <w:lang w:val="ar_AE" w:bidi="ar_AE"/>
        </w:rPr>
        <w:t xml:space="preserve"> روماني إلى الرب يسوع. راجع قاموس الكلمات الرئيسية لتعريف مصطلح </w:t>
      </w:r>
      <w:r>
        <w:rPr>
          <w:rtl/>
          <w:cs/>
          <w:lang w:val="ar_AE" w:bidi="ar_AE"/>
        </w:rPr>
        <w:t>قائد المئة</w:t>
      </w:r>
      <w:r>
        <w:rPr>
          <w:rtl/>
          <w:cs/>
          <w:lang w:val="ar_AE" w:bidi="ar_AE"/>
        </w:rPr>
        <w:t xml:space="preserve">. قائد المئة هو ضابط عسكري روماني يقود مجموعة مؤلَّفة من مئة جندي. </w:t>
      </w:r>
    </w:p>
    <w:p>
      <w:pPr>
        <w:bidi/>
      </w:pPr>
      <w:r>
        <w:rPr>
          <w:rtl/>
          <w:cs/>
          <w:lang w:val="ar_AE" w:bidi="ar_AE"/>
        </w:rPr>
      </w:r>
      <w:r>
        <w:rPr>
          <w:rtl/>
          <w:cs/>
          <w:lang w:val="ar_AE" w:bidi="ar_AE"/>
        </w:rPr>
        <w:t xml:space="preserve">كان قائد المئة الروماني </w:t>
      </w:r>
      <w:r>
        <w:rPr>
          <w:b/>
          <w:rtl/>
          <w:cs/>
          <w:lang w:val="ar_AE" w:bidi="ar_AE"/>
        </w:rPr>
        <w:t>أمميًا</w:t>
      </w:r>
      <w:r>
        <w:rPr>
          <w:rtl/>
          <w:cs/>
          <w:lang w:val="ar_AE" w:bidi="ar_AE"/>
        </w:rPr>
        <w:t xml:space="preserve">، غير يهودي. يُرجى الحفاظ على اتساق الترجمات في كل المقاطع. راجع قاموس الكلمات الرئيسية للاستزادة من التعريف الكامل لمصطلح </w:t>
      </w:r>
      <w:r>
        <w:rPr>
          <w:rtl/>
          <w:cs/>
          <w:lang w:val="ar_AE" w:bidi="ar_AE"/>
        </w:rPr>
        <w:t>أممي</w:t>
      </w:r>
      <w:r>
        <w:rPr>
          <w:rtl/>
          <w:cs/>
          <w:lang w:val="ar_AE" w:bidi="ar_AE"/>
        </w:rPr>
        <w:t>.</w:t>
      </w:r>
    </w:p>
    <w:p>
      <w:pPr>
        <w:bidi/>
      </w:pPr>
      <w:r>
        <w:rPr>
          <w:rtl/>
          <w:cs/>
          <w:lang w:val="ar_AE" w:bidi="ar_AE"/>
        </w:rPr>
      </w:r>
      <w:r>
        <w:rPr>
          <w:rtl/>
          <w:cs/>
          <w:lang w:val="ar_AE" w:bidi="ar_AE"/>
        </w:rPr>
        <w:t xml:space="preserve">فقال الرب يسوع عن قائد المئة: "لم أجد إيمانًا في إسرائيل مثل هذا </w:t>
      </w:r>
      <w:r>
        <w:rPr>
          <w:b/>
          <w:rtl/>
          <w:cs/>
          <w:lang w:val="ar_AE" w:bidi="ar_AE"/>
        </w:rPr>
        <w:t>الإيمان</w:t>
      </w:r>
      <w:r>
        <w:rPr>
          <w:rtl/>
          <w:cs/>
          <w:lang w:val="ar_AE" w:bidi="ar_AE"/>
        </w:rPr>
        <w:t xml:space="preserve">". الإيمان يكشف استجابة الناس لله؛ فالمؤمنون يتفقون مع الذي يؤمنون به! إنهم يثقون بذلك الشخص أو يأتمنونه. يَصف الإيمانُ تجاوب الناس مع وعود الله. حافظ على اتساق ترجمة المصطلح ووحدته في كل المقاطع. راجع قاموس الكلمات الرئيسية للاستزادة من التعريفات الكاملة لمصطلح </w:t>
      </w:r>
      <w:r>
        <w:rPr>
          <w:rtl/>
          <w:cs/>
          <w:lang w:val="ar_AE" w:bidi="ar_AE"/>
        </w:rPr>
        <w:t>إيمان</w:t>
      </w:r>
      <w:r>
        <w:rPr>
          <w:rtl/>
          <w:cs/>
          <w:lang w:val="ar_AE" w:bidi="ar_AE"/>
        </w:rPr>
        <w:t>.</w:t>
      </w:r>
    </w:p>
    <w:p>
      <w:pPr>
        <w:bidi/>
      </w:pPr>
      <w:r>
        <w:rPr>
          <w:rtl/>
          <w:cs/>
          <w:lang w:val="ar_AE" w:bidi="ar_AE"/>
        </w:rPr>
      </w:r>
      <w:r>
        <w:rPr>
          <w:rtl/>
          <w:cs/>
          <w:lang w:val="ar_AE" w:bidi="ar_AE"/>
        </w:rPr>
        <w:t xml:space="preserve">وقال: "إِنَّ كَثِيرِينَ سَيَأْتُونَ </w:t>
      </w:r>
      <w:r>
        <w:rPr>
          <w:b/>
          <w:rtl/>
          <w:cs/>
          <w:lang w:val="ar_AE" w:bidi="ar_AE"/>
        </w:rPr>
        <w:t>مِنَ ٱلْمَشَارِقِ وَٱلْمَغَارِبِ</w:t>
      </w:r>
      <w:r>
        <w:rPr>
          <w:rtl/>
          <w:cs/>
          <w:lang w:val="ar_AE" w:bidi="ar_AE"/>
        </w:rPr>
        <w:t xml:space="preserve"> وَيَتَّكِئُونَ مَعَ </w:t>
      </w:r>
      <w:r>
        <w:rPr>
          <w:b/>
          <w:rtl/>
          <w:cs/>
          <w:lang w:val="ar_AE" w:bidi="ar_AE"/>
        </w:rPr>
        <w:t>إِبْرَاهِيمَ وَإِسْحَاقَ وَيَعْقُوبَ</w:t>
      </w:r>
      <w:r>
        <w:rPr>
          <w:rtl/>
          <w:cs/>
          <w:lang w:val="ar_AE" w:bidi="ar_AE"/>
        </w:rPr>
        <w:t xml:space="preserve"> فِي </w:t>
      </w:r>
      <w:r>
        <w:rPr>
          <w:b/>
          <w:rtl/>
          <w:cs/>
          <w:lang w:val="ar_AE" w:bidi="ar_AE"/>
        </w:rPr>
        <w:t>مَلَكُوتِ ٱلسَّمَاوَاتِ</w:t>
      </w:r>
      <w:r>
        <w:rPr>
          <w:rtl/>
          <w:cs/>
          <w:lang w:val="ar_AE" w:bidi="ar_AE"/>
        </w:rPr>
        <w:t>".</w:t>
      </w:r>
    </w:p>
    <w:p>
      <w:pPr>
        <w:bidi/>
      </w:pPr>
      <w:r>
        <w:rPr>
          <w:rtl/>
          <w:cs/>
          <w:lang w:val="ar_AE" w:bidi="ar_AE"/>
        </w:rPr>
      </w:r>
      <w:r>
        <w:rPr>
          <w:rtl/>
          <w:cs/>
          <w:lang w:val="ar_AE" w:bidi="ar_AE"/>
        </w:rPr>
        <w:t xml:space="preserve">إن عبارة "إِنَّ كَثِيرِينَ سَيَأْتُونَ مِنَ ٱلْمَشَارِقِ وَٱلْمَغَارِبِ" تشير إلى شعوب من كل أنحاء العالم، لا سيما الأمم. إبراهيم وإسحاق ويعقوب هم آباء أمة إسرائيل. </w:t>
      </w:r>
    </w:p>
    <w:p>
      <w:pPr>
        <w:bidi/>
      </w:pPr>
      <w:r>
        <w:rPr>
          <w:rtl/>
          <w:cs/>
          <w:lang w:val="ar_AE" w:bidi="ar_AE"/>
        </w:rPr>
      </w:r>
      <w:r>
        <w:rPr>
          <w:b/>
          <w:rtl/>
          <w:cs/>
          <w:lang w:val="ar_AE" w:bidi="ar_AE"/>
        </w:rPr>
        <w:t>الملكوت</w:t>
      </w:r>
      <w:r>
        <w:rPr>
          <w:rtl/>
          <w:cs/>
          <w:lang w:val="ar_AE" w:bidi="ar_AE"/>
        </w:rPr>
        <w:t xml:space="preserve"> هو مكانٌ يَحكُم فيه ملكٌ مجموعة من البشر. </w:t>
      </w:r>
      <w:r>
        <w:rPr>
          <w:b/>
          <w:rtl/>
          <w:cs/>
          <w:lang w:val="ar_AE" w:bidi="ar_AE"/>
        </w:rPr>
        <w:t>والسماء</w:t>
      </w:r>
      <w:r>
        <w:rPr>
          <w:rtl/>
          <w:cs/>
          <w:lang w:val="ar_AE" w:bidi="ar_AE"/>
        </w:rPr>
        <w:t xml:space="preserve"> حيث يسكن الله، السماء هي أيضًا الوجهة النهائية للمؤمنين بيسوع المسيح. </w:t>
      </w:r>
      <w:r>
        <w:rPr>
          <w:b/>
          <w:rtl/>
          <w:cs/>
          <w:lang w:val="ar_AE" w:bidi="ar_AE"/>
        </w:rPr>
        <w:t>فملكوت السماوات</w:t>
      </w:r>
      <w:r>
        <w:rPr>
          <w:rtl/>
          <w:cs/>
          <w:lang w:val="ar_AE" w:bidi="ar_AE"/>
        </w:rPr>
        <w:t xml:space="preserve"> هو ملكوت الله. يُرجى الحفاظ على اتساق الترجمات في كل المقاطع. راجع قاموس الكلمات الرئيسية للاستزادة من التعريف الكامل لمصطلح </w:t>
      </w:r>
      <w:r>
        <w:rPr>
          <w:rtl/>
          <w:cs/>
          <w:lang w:val="ar_AE" w:bidi="ar_AE"/>
        </w:rPr>
        <w:t>ملكوت السموات</w:t>
      </w:r>
      <w:r>
        <w:rPr>
          <w:rtl/>
          <w:cs/>
          <w:lang w:val="ar_AE" w:bidi="ar_AE"/>
        </w:rPr>
        <w:t>.</w:t>
      </w:r>
    </w:p>
    <w:p>
      <w:pPr>
        <w:bidi/>
      </w:pPr>
      <w:r>
        <w:rPr>
          <w:rtl/>
          <w:cs/>
          <w:lang w:val="ar_AE" w:bidi="ar_AE"/>
        </w:rPr>
      </w:r>
      <w:r>
        <w:rPr>
          <w:rtl/>
          <w:cs/>
          <w:lang w:val="ar_AE" w:bidi="ar_AE"/>
        </w:rPr>
        <w:t xml:space="preserve">وقال أيضًا، "وَأَمَّا بَنُو ٱلْمَلَكُوتِ فَيُطْرَحُونَ إِلَى </w:t>
      </w:r>
      <w:r>
        <w:rPr>
          <w:b/>
          <w:rtl/>
          <w:cs/>
          <w:lang w:val="ar_AE" w:bidi="ar_AE"/>
        </w:rPr>
        <w:t>ٱلظُّلْمَةِ ٱلْخَارِجِيَّةِ</w:t>
      </w:r>
      <w:r>
        <w:rPr>
          <w:rtl/>
          <w:cs/>
          <w:lang w:val="ar_AE" w:bidi="ar_AE"/>
        </w:rPr>
        <w:t xml:space="preserve">. هُنَاكَ يَكُونُ </w:t>
      </w:r>
      <w:r>
        <w:rPr>
          <w:b/>
          <w:rtl/>
          <w:cs/>
          <w:lang w:val="ar_AE" w:bidi="ar_AE"/>
        </w:rPr>
        <w:t>ٱلْبُكَاءُ وَصَرِيرُ ٱلْأَسْنَانِ</w:t>
      </w:r>
      <w:r>
        <w:rPr>
          <w:rtl/>
          <w:cs/>
          <w:lang w:val="ar_AE" w:bidi="ar_AE"/>
        </w:rPr>
        <w:t>".</w:t>
      </w:r>
    </w:p>
    <w:p>
      <w:pPr>
        <w:bidi/>
      </w:pPr>
      <w:r>
        <w:rPr>
          <w:rtl/>
          <w:cs/>
          <w:lang w:val="ar_AE" w:bidi="ar_AE"/>
        </w:rPr>
      </w:r>
      <w:r>
        <w:rPr>
          <w:rtl/>
          <w:cs/>
          <w:lang w:val="ar_AE" w:bidi="ar_AE"/>
        </w:rPr>
        <w:t xml:space="preserve">فالظلمة الخارجية هي الانفصال الأبدي عن الله، والعذاب والدينونة الأبديين، فالظلمة الخارجية هي جهنم. يُرجى الحفاظ على اتساق الترجمات في كل المقاطع. راجع قاموس الكلمات الرئيسية للاستزادة من التعريف الكامل لمصطلح </w:t>
      </w:r>
      <w:r>
        <w:rPr>
          <w:rtl/>
          <w:cs/>
          <w:lang w:val="ar_AE" w:bidi="ar_AE"/>
        </w:rPr>
        <w:t>جحيم/جهنم</w:t>
      </w:r>
      <w:r>
        <w:rPr>
          <w:rtl/>
          <w:cs/>
          <w:lang w:val="ar_AE" w:bidi="ar_AE"/>
        </w:rPr>
        <w:t>. فالناس في الظلمة الخارجية يتألمون لأنهم منفصلون عن الله،</w:t>
      </w:r>
    </w:p>
    <w:p>
      <w:pPr>
        <w:bidi/>
      </w:pPr>
      <w:r>
        <w:rPr>
          <w:rtl/>
          <w:cs/>
          <w:lang w:val="ar_AE" w:bidi="ar_AE"/>
        </w:rPr>
      </w:r>
      <w:r>
        <w:rPr>
          <w:b/>
          <w:rtl/>
          <w:cs/>
          <w:lang w:val="ar_AE" w:bidi="ar_AE"/>
        </w:rPr>
        <w:t>البكاء</w:t>
      </w:r>
      <w:r>
        <w:rPr>
          <w:rtl/>
          <w:cs/>
          <w:lang w:val="ar_AE" w:bidi="ar_AE"/>
        </w:rPr>
        <w:t xml:space="preserve"> وصرير الأسنان: يشير إلى صراخ الحزن والخوف؛ </w:t>
      </w:r>
      <w:r>
        <w:rPr>
          <w:b/>
          <w:rtl/>
          <w:cs/>
          <w:lang w:val="ar_AE" w:bidi="ar_AE"/>
        </w:rPr>
        <w:t>صرير الأسنان</w:t>
      </w:r>
      <w:r>
        <w:rPr>
          <w:rtl/>
          <w:cs/>
          <w:lang w:val="ar_AE" w:bidi="ar_AE"/>
        </w:rPr>
        <w:t xml:space="preserve"> يشير إلى احتكاك الأسنان بسبب الألم، والغضب، والمرارة. يُرجى الحفاظ على اتساق الترجمات في كل المقاطع.</w:t>
      </w:r>
    </w:p>
    <w:p>
      <w:pPr>
        <w:bidi/>
      </w:pPr>
      <w:r>
        <w:rPr>
          <w:rtl/>
          <w:cs/>
          <w:lang w:val="ar_AE" w:bidi="ar_AE"/>
        </w:rPr>
      </w:r>
      <w:r>
        <w:rPr>
          <w:rtl/>
          <w:cs/>
          <w:lang w:val="ar_AE" w:bidi="ar_AE"/>
        </w:rPr>
        <w:t xml:space="preserve">ثم ذهب الرب يسوع إلى بيت بطرس في كفرناحوم، وشفى </w:t>
      </w:r>
      <w:r>
        <w:rPr>
          <w:b/>
          <w:rtl/>
          <w:cs/>
          <w:lang w:val="ar_AE" w:bidi="ar_AE"/>
        </w:rPr>
        <w:t>حماة بطرس</w:t>
      </w:r>
      <w:r>
        <w:rPr>
          <w:rtl/>
          <w:cs/>
          <w:lang w:val="ar_AE" w:bidi="ar_AE"/>
        </w:rPr>
        <w:t xml:space="preserve"> التي كانت مريضة بحمى. فالحماة هي أم الزوج/الزوجة.</w:t>
      </w:r>
    </w:p>
    <w:p>
      <w:pPr>
        <w:bidi/>
      </w:pPr>
      <w:r>
        <w:rPr>
          <w:rtl/>
          <w:cs/>
          <w:lang w:val="ar_AE" w:bidi="ar_AE"/>
        </w:rPr>
      </w:r>
      <w:r>
        <w:rPr>
          <w:rtl/>
          <w:cs/>
          <w:lang w:val="ar_AE" w:bidi="ar_AE"/>
        </w:rPr>
        <w:t xml:space="preserve">في مساء ذلك اليوم، جاء أهل تلك المدينة بالذين عليهم </w:t>
      </w:r>
      <w:r>
        <w:rPr>
          <w:b/>
          <w:rtl/>
          <w:cs/>
          <w:lang w:val="ar_AE" w:bidi="ar_AE"/>
        </w:rPr>
        <w:t>الشياطين</w:t>
      </w:r>
      <w:r>
        <w:rPr>
          <w:rtl/>
          <w:cs/>
          <w:lang w:val="ar_AE" w:bidi="ar_AE"/>
        </w:rPr>
        <w:t xml:space="preserve"> إلى الرب يسوع ليشفيهم، يرجى الحفاظ على اتساق ترجمة مصطلح </w:t>
      </w:r>
      <w:r>
        <w:rPr>
          <w:rtl/>
          <w:cs/>
          <w:lang w:val="ar_AE" w:bidi="ar_AE"/>
        </w:rPr>
        <w:t>شياطين</w:t>
      </w:r>
      <w:r>
        <w:rPr>
          <w:rtl/>
          <w:cs/>
          <w:lang w:val="ar_AE" w:bidi="ar_AE"/>
        </w:rPr>
        <w:t xml:space="preserve"> ووحدته في كل المقاطع. راجع قاموس الكلمات الرئيسية للاستزادة من التعريف الكامل.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8:18–22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8: 18–22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في أكثر الترجمات المفهومة لكم.</w:t>
      </w:r>
    </w:p>
    <w:p>
      <w:pPr>
        <w:bidi/>
      </w:pPr>
      <w:r>
        <w:rPr>
          <w:rtl/>
          <w:cs/>
          <w:lang w:val="ar_AE" w:bidi="ar_AE"/>
        </w:rPr>
      </w:r>
      <w:r>
        <w:rPr>
          <w:rtl/>
          <w:cs/>
          <w:lang w:val="ar_AE" w:bidi="ar_AE"/>
        </w:rPr>
        <w:t xml:space="preserve">في المقطع السابق، كان يسوع قد انتهى للتو من شفاء الكثير من الناس، وكانت هناك جموع ملتفَّة حوله. وطلب يسوع من تلاميذه الاثني عشر أن يخرجوا معه في السفينة. وكانوا سيذهبون إلى الجانب الآخر من بحر الجليل. </w:t>
      </w:r>
    </w:p>
    <w:p>
      <w:pPr>
        <w:bidi/>
      </w:pPr>
      <w:r>
        <w:rPr>
          <w:rtl/>
          <w:cs/>
          <w:lang w:val="ar_AE" w:bidi="ar_AE"/>
        </w:rPr>
      </w:r>
      <w:r>
        <w:rPr>
          <w:rtl/>
          <w:cs/>
          <w:lang w:val="ar_AE" w:bidi="ar_AE"/>
        </w:rPr>
        <w:t xml:space="preserve">اعرضوا صورة </w:t>
      </w:r>
      <w:r>
        <w:rPr>
          <w:b/>
          <w:rtl/>
          <w:cs/>
          <w:lang w:val="ar_AE" w:bidi="ar_AE"/>
        </w:rPr>
        <w:t>لسفينة صيد</w:t>
      </w:r>
      <w:r>
        <w:rPr>
          <w:rtl/>
          <w:cs/>
          <w:lang w:val="ar_AE" w:bidi="ar_AE"/>
        </w:rPr>
        <w:t xml:space="preserve"> صغيرة.</w:t>
      </w:r>
    </w:p>
    <w:p>
      <w:pPr>
        <w:bidi/>
      </w:pPr>
      <w:r>
        <w:rPr>
          <w:rtl/>
          <w:cs/>
          <w:lang w:val="ar_AE" w:bidi="ar_AE"/>
        </w:rPr>
      </w:r>
      <w:r>
        <w:rPr>
          <w:rtl/>
          <w:cs/>
          <w:lang w:val="ar_AE" w:bidi="ar_AE"/>
        </w:rPr>
        <w:t>توقّفوا وناقشوا كيف يثق الطلاب بمُعَلِّمهم. وكيف يشعرون تجاه مُعَلِّمهم؟ ما الأشياء التي قد يفعلونها من أجل مُعَلِّمهم؟</w:t>
      </w:r>
    </w:p>
    <w:p>
      <w:pPr>
        <w:bidi/>
      </w:pPr>
      <w:r>
        <w:rPr>
          <w:rtl/>
          <w:cs/>
          <w:lang w:val="ar_AE" w:bidi="ar_AE"/>
        </w:rPr>
      </w:r>
      <w:r>
        <w:rPr>
          <w:rtl/>
          <w:cs/>
          <w:lang w:val="ar_AE" w:bidi="ar_AE"/>
        </w:rPr>
        <w:t>قبل أن يصعد يسوع وتلاميذه إلى السفينة، اقترب معلِّم للشريعة (كاتب) كان يريد أن يكون واحدًا من تلاميذ يسوع، قائلًا: "يا معلِّم، أتبعك حيثما تذهب". لقد دعا الكاتب يسوع "معلّم". ولقب "معلّم" هو مصطلح مهذب للإشارة إلى رجل يهودي كان له سلطان لتعليم الأمور عن الله. وعادةً ما كان الكتبة، أو معلِّمو الشريعة، يعارضون خدمة يسوع وتعاليمه. لكن هذا الكاتب أراد أن يتبع يسوع. وهذا يعني أنه أراد أن يذهب مع يسوع ويصبح واحدًا من تلاميذه.</w:t>
      </w:r>
    </w:p>
    <w:p>
      <w:pPr>
        <w:bidi/>
      </w:pPr>
      <w:r>
        <w:rPr>
          <w:rtl/>
          <w:cs/>
          <w:lang w:val="ar_AE" w:bidi="ar_AE"/>
        </w:rPr>
      </w:r>
      <w:r>
        <w:rPr>
          <w:rtl/>
          <w:cs/>
          <w:lang w:val="ar_AE" w:bidi="ar_AE"/>
        </w:rPr>
        <w:t>فأجاب يسوع على الكاتب بقوله: "للثعالب أوجرة للعيش فيها، ولطيور السماء أوكار، لكن ابن الإنسان ليس له أين يسند رأسه". "يسند رأسه" هو تعبير يعني الراحة أو النوم. الثعالب هي نوع من الكلاب الصغيرة التي تعيش في البرية. والطيور أيضًا تعيش في البرية. لم يكن لدى يسوع وتلاميذه بيت ليناموا فيه، لكن الحيوانات كانت لديها. وقد دعا يسوع نفسه "ابن الإنسان". وابن الإنسان، في الكتاب المُقَدَّس، هو الشخص الذي يعطيه الله كل السلطان والقوة. وقد أشار النبي دانيآل في رؤيته إلى ابن الإنسان. وكان جميع الشعب اليهودي يعرف عن النبي دانيآل ورؤيته. ويدعو يسوع نفسه ابن الإنسان لأنه كان إنسانًا وكان يمثِّل جميع الناس. لكن يسوع كان له أيضًا طبيعة الله وسلطانه.</w:t>
      </w:r>
    </w:p>
    <w:p>
      <w:pPr>
        <w:bidi/>
      </w:pPr>
      <w:r>
        <w:rPr>
          <w:rtl/>
          <w:cs/>
          <w:lang w:val="ar_AE" w:bidi="ar_AE"/>
        </w:rPr>
      </w:r>
      <w:r>
        <w:rPr>
          <w:rtl/>
          <w:cs/>
          <w:lang w:val="ar_AE" w:bidi="ar_AE"/>
        </w:rPr>
        <w:t xml:space="preserve">اعرضوا صورة لثعلب صحراء ووكره. </w:t>
      </w:r>
    </w:p>
    <w:p>
      <w:pPr>
        <w:bidi/>
      </w:pPr>
      <w:r>
        <w:rPr>
          <w:rtl/>
          <w:cs/>
          <w:lang w:val="ar_AE" w:bidi="ar_AE"/>
        </w:rPr>
      </w:r>
      <w:r>
        <w:rPr>
          <w:rtl/>
          <w:cs/>
          <w:lang w:val="ar_AE" w:bidi="ar_AE"/>
        </w:rPr>
        <w:t>توقّفوا وناقشوا كيف يكون النوم في مكان آمن وكيف يكون النوم في مكان غير آمن. وكيف يؤثر المكان الذي تناموا فيه على حياتكم؟</w:t>
      </w:r>
    </w:p>
    <w:p>
      <w:pPr>
        <w:bidi/>
      </w:pPr>
      <w:r>
        <w:rPr>
          <w:rtl/>
          <w:cs/>
          <w:lang w:val="ar_AE" w:bidi="ar_AE"/>
        </w:rPr>
      </w:r>
      <w:r>
        <w:rPr>
          <w:rtl/>
          <w:cs/>
          <w:lang w:val="ar_AE" w:bidi="ar_AE"/>
        </w:rPr>
        <w:t>ثم قال تلميذ آخر ليسوع، وهو لم يكن واحدًا من الاثني عشر، "يا رب، اسمح لي أولًا أن أرجع إلى بيتي وأدفن أبي". في التقليد اليهودي، كان على الابن واجبات تجاه أبيه لسنوات عديدة قبل أن يموت الأب. وكان يسوع يريد الرجل أن يتبعه في الحال، لذلك قال له: "اتبعني، ودع الموتى يدفنون موتاهم". المرة الأولى التي يقول فيها يسوع كلمة "موتى"، كان يتحدث عن الموتى روحيًا. والميت روحيًا يعني الشخص الذي ليس له حياة روحية ولا يعرف الله. وكان يسوع يقول إن الموتى روحيًا ينبغي أن يدفنوا الموتى جسديًا. فهو كان يقول للرجل إنه لا ينبغي أن يدع العادات تمنعه عن اتِّبَاع يسوع.</w:t>
      </w:r>
    </w:p>
    <w:p>
      <w:pPr>
        <w:bidi/>
      </w:pPr>
      <w:r>
        <w:rPr>
          <w:rtl/>
          <w:cs/>
          <w:lang w:val="ar_AE" w:bidi="ar_AE"/>
        </w:rPr>
      </w:r>
      <w:r>
        <w:rPr>
          <w:rtl/>
          <w:cs/>
          <w:lang w:val="ar_AE" w:bidi="ar_AE"/>
        </w:rPr>
        <w:t>توقّفوا وناقشوا أهمية الجنازة في ثقافتكم. ما هي التقاليد لديكم؟ ولماذا تُعدّ تقاليدكم مهمة؟</w:t>
      </w:r>
    </w:p>
    <w:p>
      <w:pPr>
        <w:bidi/>
      </w:pPr>
      <w:r>
        <w:rPr>
          <w:rtl/>
          <w:cs/>
          <w:lang w:val="ar_AE" w:bidi="ar_AE"/>
        </w:rPr>
      </w:r>
      <w:r>
        <w:rPr>
          <w:rtl/>
          <w:cs/>
          <w:lang w:val="ar_AE" w:bidi="ar_AE"/>
        </w:rPr>
        <w:t>إن جواب يسوع على هذين الرجلين يُظهر لنا أن اتِّباع يسوع يعني أحيانًا أنه يتعين علينا أن نتخلى عن أشياء في حياتنا نهتم بها.</w:t>
      </w:r>
    </w:p>
    <w:p>
      <w:pPr>
        <w:bidi/>
      </w:pPr>
      <w:r>
        <w:rPr>
          <w:rtl/>
          <w:cs/>
          <w:lang w:val="ar_AE" w:bidi="ar_AE"/>
        </w:rPr>
      </w:r>
      <w:r>
        <w:rPr>
          <w:rtl/>
          <w:cs/>
          <w:lang w:val="ar_AE" w:bidi="ar_AE"/>
        </w:rPr>
        <w:t>توقّفوا وناقشوا وقتًا كان عليكم فيه التخلَّى عن أمور في حياتكم كنتم تهتمون بها من أجل خيركم أو خير الآخرين.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قبل أن يعبر الرب يسوع وتلاميذه الاثنا عشر بحر الجليل، يريد واحد من الكتبة أن يتبع الرب يسوع.</w:t>
      </w:r>
    </w:p>
    <w:p>
      <w:pPr>
        <w:bidi/>
      </w:pPr>
      <w:r>
        <w:rPr>
          <w:rtl/>
          <w:cs/>
          <w:lang w:val="ar_AE" w:bidi="ar_AE"/>
        </w:rPr>
      </w:r>
      <w:r>
        <w:rPr>
          <w:b/>
          <w:rtl/>
          <w:cs/>
          <w:lang w:val="ar_AE" w:bidi="ar_AE"/>
        </w:rPr>
        <w:t>المشهد الثاني:</w:t>
      </w:r>
      <w:r>
        <w:rPr>
          <w:rtl/>
          <w:cs/>
          <w:lang w:val="ar_AE" w:bidi="ar_AE"/>
        </w:rPr>
        <w:t xml:space="preserve"> قبل أن يعبر الرب يسوع وتلاميذه الاثنا عشر بحر الجليل، يريد تلميذ آخر أن يذهب ويدفن أبيه قبل أن يتبع الرب يسوع أكثر من ذلك.</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الاثني عشر المقربين إلى الرب يسوع</w:t>
      </w:r>
    </w:p>
    <w:p>
      <w:pPr>
        <w:pStyle w:val="ListBullet"/>
        <w:bidi/>
        <w:spacing w:line="240" w:lineRule="auto"/>
        <w:ind w:left="720"/>
      </w:pPr>
      <w:r>
        <w:rPr>
          <w:rtl/>
          <w:cs/>
          <w:lang w:val="ar_AE" w:bidi="ar_AE"/>
        </w:rPr>
      </w:r>
      <w:r>
        <w:rPr>
          <w:rtl/>
          <w:cs/>
          <w:lang w:val="ar_AE" w:bidi="ar_AE"/>
        </w:rPr>
        <w:t>معلِّم الشريعة/ الكاتب</w:t>
      </w:r>
    </w:p>
    <w:p>
      <w:pPr>
        <w:pStyle w:val="ListBullet"/>
        <w:bidi/>
        <w:spacing w:line="240" w:lineRule="auto"/>
        <w:ind w:left="720"/>
      </w:pPr>
      <w:r>
        <w:rPr>
          <w:rtl/>
          <w:cs/>
          <w:lang w:val="ar_AE" w:bidi="ar_AE"/>
        </w:rPr>
      </w:r>
      <w:r>
        <w:rPr>
          <w:rtl/>
          <w:cs/>
          <w:lang w:val="ar_AE" w:bidi="ar_AE"/>
        </w:rPr>
        <w:t>تلميذ آخر</w:t>
      </w:r>
    </w:p>
    <w:p>
      <w:pPr>
        <w:bidi/>
      </w:pPr>
      <w:r>
        <w:rPr>
          <w:rtl/>
          <w:cs/>
          <w:lang w:val="ar_AE" w:bidi="ar_AE"/>
        </w:rPr>
      </w:r>
      <w:r>
        <w:rPr>
          <w:rtl/>
          <w:cs/>
          <w:lang w:val="ar_AE" w:bidi="ar_AE"/>
        </w:rPr>
        <w:t>في هذه الجلسة، اجعلوا المجموعة ترسم القصة على شكل لوحة، أو يرسموها بأنفسهم، أو يستخدموا أشياء ملموسة (مثل الحجارة، العصي، أو لعب الأطفال) لتجسيد القصة والأحداث التي وقعت فيها.</w:t>
      </w:r>
    </w:p>
    <w:p>
      <w:pPr>
        <w:bidi/>
      </w:pPr>
      <w:r>
        <w:rPr>
          <w:rtl/>
          <w:cs/>
          <w:lang w:val="ar_AE" w:bidi="ar_AE"/>
        </w:rPr>
      </w:r>
      <w:r>
        <w:rPr>
          <w:rtl/>
          <w:cs/>
          <w:lang w:val="ar_AE" w:bidi="ar_AE"/>
        </w:rPr>
        <w:t>الرب يسوع وتلاميذه هم بالقرب من شاطئ البحيرة. هناك الكثير من الناس من حولهم. يقول الرب يسوع لتلاميذه الاثنا عشر أنهم ينبغي أن يعبروا إلى الجانب الآخر من البحيرة. لكن قبل أن يدخلوا إلى السفينة، يوقف معلِّم الناموس الرب يسوع ويسأله سؤالًا. ثم يسأل رجل آخر من الجمع الرب يسوع سؤالًا.</w:t>
      </w:r>
    </w:p>
    <w:p>
      <w:pPr>
        <w:bidi/>
      </w:pPr>
      <w:r>
        <w:rPr>
          <w:rtl/>
          <w:cs/>
          <w:lang w:val="ar_AE" w:bidi="ar_AE"/>
        </w:rPr>
      </w:r>
      <w:r>
        <w:rPr>
          <w:rtl/>
          <w:cs/>
          <w:lang w:val="ar_AE" w:bidi="ar_AE"/>
        </w:rPr>
        <w:t>تذكر أن هناك اثنا عشر من أتباع الرب يسوع المقربين الذين يذهبون معه في كل مكان.</w:t>
      </w:r>
    </w:p>
    <w:p>
      <w:pPr>
        <w:bidi/>
      </w:pPr>
      <w:r>
        <w:rPr>
          <w:rtl/>
          <w:cs/>
          <w:lang w:val="ar_AE" w:bidi="ar_AE"/>
        </w:rPr>
      </w:r>
      <w:r>
        <w:rPr>
          <w:rtl/>
          <w:cs/>
          <w:lang w:val="ar_AE" w:bidi="ar_AE"/>
        </w:rPr>
        <w:t>تذكر أن الكاتب هو معلِّم الشريعة. في الغالب، لم يُعجب الكتبة تعليم الرب يسوع، ولم يريدوا أن يتبعوه.</w:t>
      </w:r>
    </w:p>
    <w:p>
      <w:pPr>
        <w:bidi/>
      </w:pPr>
      <w:r>
        <w:rPr>
          <w:rtl/>
          <w:cs/>
          <w:lang w:val="ar_AE" w:bidi="ar_AE"/>
        </w:rPr>
      </w:r>
      <w:r>
        <w:rPr>
          <w:rtl/>
          <w:cs/>
          <w:lang w:val="ar_AE" w:bidi="ar_AE"/>
        </w:rPr>
        <w:t>من المهم أن نتذكر ما سأله الكاتب للرب يسوع، وما أجابه الرب يسوع به.</w:t>
      </w:r>
    </w:p>
    <w:p>
      <w:pPr>
        <w:bidi/>
      </w:pPr>
      <w:r>
        <w:rPr>
          <w:rtl/>
          <w:cs/>
          <w:lang w:val="ar_AE" w:bidi="ar_AE"/>
        </w:rPr>
      </w:r>
      <w:r>
        <w:rPr>
          <w:rtl/>
          <w:cs/>
          <w:lang w:val="ar_AE" w:bidi="ar_AE"/>
        </w:rPr>
        <w:t>تذكر أن الرب يسوع وتلاميذه كانوا مسافرين ولم يكن لديهم بيت دائم.</w:t>
      </w:r>
    </w:p>
    <w:p>
      <w:pPr>
        <w:bidi/>
      </w:pPr>
      <w:r>
        <w:rPr>
          <w:rtl/>
          <w:cs/>
          <w:lang w:val="ar_AE" w:bidi="ar_AE"/>
        </w:rPr>
      </w:r>
      <w:r>
        <w:rPr>
          <w:rtl/>
          <w:cs/>
          <w:lang w:val="ar_AE" w:bidi="ar_AE"/>
        </w:rPr>
        <w:t>وتذكر التقليد اليهودي بأنه على الابن واجبات تجاه أبيه لسنوات عديدة قبل موت أبيه. من المهم أن نتذكر ما قاله الرب يسوع لتلميذ آخر أراد أن يتبعه.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معلِّم الشريعة/كاتِب</w:t>
      </w:r>
    </w:p>
    <w:p>
      <w:pPr>
        <w:pStyle w:val="ListBullet"/>
        <w:bidi/>
        <w:spacing w:line="240" w:lineRule="auto"/>
        <w:ind w:left="720"/>
      </w:pPr>
      <w:r>
        <w:rPr>
          <w:rtl/>
          <w:cs/>
          <w:lang w:val="ar_AE" w:bidi="ar_AE"/>
        </w:rPr>
      </w:r>
      <w:r>
        <w:rPr>
          <w:rtl/>
          <w:cs/>
          <w:lang w:val="ar_AE" w:bidi="ar_AE"/>
        </w:rPr>
        <w:t>تلميذ آخر</w:t>
      </w:r>
    </w:p>
    <w:p>
      <w:pPr>
        <w:bidi/>
      </w:pPr>
      <w:r>
        <w:rPr>
          <w:rtl/>
          <w:cs/>
          <w:lang w:val="ar_AE" w:bidi="ar_AE"/>
        </w:rPr>
      </w:r>
      <w:r>
        <w:rPr>
          <w:rtl/>
          <w:cs/>
          <w:lang w:val="ar_AE" w:bidi="ar_AE"/>
        </w:rPr>
        <w:t>اطلُب من الفريق أن يُمثِّل القصة مرَّتَين. ينبغي أن يمثِّلوا القصة في 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كيلا تهملوا هذه الأجزاء في أثناء التمثيل. ساعدوا الفريق على تذكُّر أجزاء من القصة.</w:t>
      </w:r>
    </w:p>
    <w:p>
      <w:pPr>
        <w:bidi/>
      </w:pPr>
      <w:r>
        <w:rPr>
          <w:rtl/>
          <w:cs/>
          <w:lang w:val="ar_AE" w:bidi="ar_AE"/>
        </w:rPr>
      </w:r>
      <w:r>
        <w:rPr>
          <w:rtl/>
          <w:cs/>
          <w:lang w:val="ar_AE" w:bidi="ar_AE"/>
        </w:rPr>
        <w:t>إنَّ يسوع الآن قريبًا من شاطئ البُحيرة ويرى جمعًا كبيرًا حوله. يطلب يسوع من تلاميذه الأقربين أن يعبروا بحر الجليل، وقبل أن يدخلوا السفينة، يقول كاتِب إنه يريد أن يتبع يسوع.</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يسوع: "بماذا تشعر؟" قد تسمعون إجابات مثل: "أتعلمون كمْ تكلفة اتِّباعي؟" أو "أشعر بالحذَر لأنه كاتب".</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يجيب يسوع: "لِلثَّعَالِبِ أَوْجِرَةٌ وَلِطُيُورِ ٱلسَّمَاءِ أَوْكَارٌ، وَأَمَّا ٱبْنُ ٱلْإِنْسَانِ فَلَيْسَ لَهُ أَيْنَ يُسْنِدُ رَأْسَهُ".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الكاتِب: "بماذا تشعر؟"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قبل أن يدخل يسوع وتلاميذه السفينة ليعبروا بحر الجليل، يريد تلميذ آخر أن يذهب ويدفن أبيه قبل الاستمرار في تبعية يسوع.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"بماذا تشعر؟" قد تسمعون إجابات مثل: "أشعر بخيبة الأمل لأن شعبي لا يفهم ما يلزم لتبعيَّتي"، أو "أريدهم أن يفهموني فهمًا أفضل".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يقول لَهُ يَسُوعُ: "ٱتْبَعْنِي، وَدَعِ ٱلْمَوْتَى يَدْفِنُونَ مَوْتَاهُمْ".</w:t>
      </w:r>
    </w:p>
    <w:p>
      <w:pPr>
        <w:bidi/>
      </w:pPr>
      <w:r>
        <w:rPr>
          <w:rtl/>
          <w:cs/>
          <w:lang w:val="ar_AE" w:bidi="ar_AE"/>
        </w:rPr>
      </w:r>
      <w:r>
        <w:rPr>
          <w:rtl/>
          <w:cs/>
          <w:lang w:val="ar_AE" w:bidi="ar_AE"/>
        </w:rPr>
        <w:t>أوقفوا التمثيل. اسأل المُمثِّل الذي يؤدي دور تلميذ آخر: "كيف تشعر؟" قد تسمعون إجابات مثل: "أشعر بخيبة الأمل لأن يسوع يريدني أن أذهب الآن بدلًا رعاية أبي"، أو "أشعر بالإهانة لأن يسوع قال هذا".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 xml:space="preserve">فطلب من </w:t>
      </w:r>
      <w:r>
        <w:rPr>
          <w:b/>
          <w:rtl/>
          <w:cs/>
          <w:lang w:val="ar_AE" w:bidi="ar_AE"/>
        </w:rPr>
        <w:t>تلاميذه</w:t>
      </w:r>
      <w:r>
        <w:rPr>
          <w:rtl/>
          <w:cs/>
          <w:lang w:val="ar_AE" w:bidi="ar_AE"/>
        </w:rPr>
        <w:t xml:space="preserve"> أن يركبوا معه في السفينة، فالتلميذ يعني "المتعلِّم". فالتلاميذ كانوا الناس الذين تبعوا الرب يسوع. ودعا الرب يسوع اثني عشر رجلاً ليكونوا تلاميذه. يُرجى الحفاظ على اتساق الترجمات في كل المقاطع. راجع قاموس الكلمات الرئيسية للاستزادة من التعريف الكامل لمصطلح </w:t>
      </w:r>
      <w:r>
        <w:rPr>
          <w:rtl/>
          <w:cs/>
          <w:lang w:val="ar_AE" w:bidi="ar_AE"/>
        </w:rPr>
        <w:t>تلميذ</w:t>
      </w:r>
      <w:r>
        <w:rPr>
          <w:rtl/>
          <w:cs/>
          <w:lang w:val="ar_AE" w:bidi="ar_AE"/>
        </w:rPr>
        <w:t>.</w:t>
      </w:r>
    </w:p>
    <w:p>
      <w:pPr>
        <w:bidi/>
      </w:pPr>
      <w:r>
        <w:rPr>
          <w:rtl/>
          <w:cs/>
          <w:lang w:val="ar_AE" w:bidi="ar_AE"/>
        </w:rPr>
      </w:r>
      <w:r>
        <w:rPr>
          <w:rtl/>
          <w:cs/>
          <w:lang w:val="ar_AE" w:bidi="ar_AE"/>
        </w:rPr>
        <w:t xml:space="preserve">قبل أن يدخلوا السفينة، كان هناك </w:t>
      </w:r>
      <w:r>
        <w:rPr>
          <w:b/>
          <w:rtl/>
          <w:cs/>
          <w:lang w:val="ar_AE" w:bidi="ar_AE"/>
        </w:rPr>
        <w:t>كاتب/معلِّم الشريعة</w:t>
      </w:r>
      <w:r>
        <w:rPr>
          <w:rtl/>
          <w:cs/>
          <w:lang w:val="ar_AE" w:bidi="ar_AE"/>
        </w:rPr>
        <w:t xml:space="preserve">، وهو عالم وضليع في تفسير شريعة اليهود، لم تكن هذه التفسيرات تُدوَّن، بل تُحفَظ وتْعلَّم شفويًا بواسطة المُعلِّمين. يُرجى الحفاظ على اتساق الترجمات في كل المقاطع. راجع قاموس الكلمات الرئيسية للاستزادة من التعريف الكامل لمصطلح </w:t>
      </w:r>
      <w:r>
        <w:rPr>
          <w:rtl/>
          <w:cs/>
          <w:lang w:val="ar_AE" w:bidi="ar_AE"/>
        </w:rPr>
        <w:t>كاتب/معلِّم الشريعة</w:t>
      </w:r>
      <w:r>
        <w:rPr>
          <w:rtl/>
          <w:cs/>
          <w:lang w:val="ar_AE" w:bidi="ar_AE"/>
        </w:rPr>
        <w:t xml:space="preserve">. فدعا الكاتب الرب يسوع "يا معلّم". </w:t>
      </w:r>
    </w:p>
    <w:p>
      <w:pPr>
        <w:bidi/>
      </w:pPr>
      <w:r>
        <w:rPr>
          <w:rtl/>
          <w:cs/>
          <w:lang w:val="ar_AE" w:bidi="ar_AE"/>
        </w:rPr>
      </w:r>
      <w:r>
        <w:rPr>
          <w:rtl/>
          <w:cs/>
          <w:lang w:val="ar_AE" w:bidi="ar_AE"/>
        </w:rPr>
        <w:t xml:space="preserve">ولقب، </w:t>
      </w:r>
      <w:r>
        <w:rPr>
          <w:b/>
          <w:rtl/>
          <w:cs/>
          <w:lang w:val="ar_AE" w:bidi="ar_AE"/>
        </w:rPr>
        <w:t>معلِّم</w:t>
      </w:r>
      <w:r>
        <w:rPr>
          <w:rtl/>
          <w:cs/>
          <w:lang w:val="ar_AE" w:bidi="ar_AE"/>
        </w:rPr>
        <w:t xml:space="preserve">، هو مصطلح مهذب للإشارة إلى رجل يهودي كان له سلطان لتعليم أمور الله. يُرجى الحفاظ على اتساق الترجمات في كل المقاطع. راجع قاموس الكلمات الرئيسية للاستزادة من التعريف الكامل لمصطلح </w:t>
      </w:r>
      <w:r>
        <w:rPr>
          <w:rtl/>
          <w:cs/>
          <w:lang w:val="ar_AE" w:bidi="ar_AE"/>
        </w:rPr>
        <w:t>مُعَلِّم</w:t>
      </w:r>
      <w:r>
        <w:rPr>
          <w:rtl/>
          <w:cs/>
          <w:lang w:val="ar_AE" w:bidi="ar_AE"/>
        </w:rPr>
        <w:t>.</w:t>
      </w:r>
    </w:p>
    <w:p>
      <w:pPr>
        <w:bidi/>
      </w:pPr>
      <w:r>
        <w:rPr>
          <w:rtl/>
          <w:cs/>
          <w:lang w:val="ar_AE" w:bidi="ar_AE"/>
        </w:rPr>
      </w:r>
      <w:r>
        <w:rPr>
          <w:rtl/>
          <w:cs/>
          <w:lang w:val="ar_AE" w:bidi="ar_AE"/>
        </w:rPr>
        <w:t xml:space="preserve">فقال له إنه يريد أن </w:t>
      </w:r>
      <w:r>
        <w:rPr>
          <w:b/>
          <w:rtl/>
          <w:cs/>
          <w:lang w:val="ar_AE" w:bidi="ar_AE"/>
        </w:rPr>
        <w:t>يتبعه</w:t>
      </w:r>
      <w:r>
        <w:rPr>
          <w:rtl/>
          <w:cs/>
          <w:lang w:val="ar_AE" w:bidi="ar_AE"/>
        </w:rPr>
        <w:t xml:space="preserve">، يتبع، أي أن تذهب مع شخص، وتصير تلميذًا له. يُرجى الحفاظ على اتساق الترجمات في كل المقاطع. فَقَالَ لَهُ يَسُوعُ: "لِلثَّعَالِبِ أَوْجِرَةٌ وَلِطُيُورِ ٱلسَّمَاءِ أَوْكَارٌ، وَأَمَّا </w:t>
      </w:r>
      <w:r>
        <w:rPr>
          <w:b/>
          <w:rtl/>
          <w:cs/>
          <w:lang w:val="ar_AE" w:bidi="ar_AE"/>
        </w:rPr>
        <w:t>ٱبْنُ ٱلْإِنْسَانِ</w:t>
      </w:r>
      <w:r>
        <w:rPr>
          <w:rtl/>
          <w:cs/>
          <w:lang w:val="ar_AE" w:bidi="ar_AE"/>
        </w:rPr>
        <w:t xml:space="preserve"> فَلَيْسَ لَهُ أَيْنَ يُسْنِدُ رَأْسَهُ". </w:t>
      </w:r>
      <w:r>
        <w:rPr>
          <w:b/>
          <w:rtl/>
          <w:cs/>
          <w:lang w:val="ar_AE" w:bidi="ar_AE"/>
        </w:rPr>
        <w:t>الثعالب</w:t>
      </w:r>
      <w:r>
        <w:rPr>
          <w:rtl/>
          <w:cs/>
          <w:lang w:val="ar_AE" w:bidi="ar_AE"/>
        </w:rPr>
        <w:t xml:space="preserve"> هي نوع من الكلابيات صغيرة الحجم التي تعيش في البرية؛ بفراء برتقالية أو حمراء أو رمادية. </w:t>
      </w:r>
      <w:r>
        <w:rPr>
          <w:b/>
          <w:rtl/>
          <w:cs/>
          <w:lang w:val="ar_AE" w:bidi="ar_AE"/>
        </w:rPr>
        <w:t>طيور السماء</w:t>
      </w:r>
      <w:r>
        <w:rPr>
          <w:rtl/>
          <w:cs/>
          <w:lang w:val="ar_AE" w:bidi="ar_AE"/>
        </w:rPr>
        <w:t xml:space="preserve"> يقصد أي طائر.</w:t>
      </w:r>
    </w:p>
    <w:p>
      <w:pPr>
        <w:bidi/>
      </w:pPr>
      <w:r>
        <w:rPr>
          <w:rtl/>
          <w:cs/>
          <w:lang w:val="ar_AE" w:bidi="ar_AE"/>
        </w:rPr>
      </w:r>
      <w:r>
        <w:rPr>
          <w:b/>
          <w:rtl/>
          <w:cs/>
          <w:lang w:val="ar_AE" w:bidi="ar_AE"/>
        </w:rPr>
        <w:t>ابن الإنسان</w:t>
      </w:r>
      <w:r>
        <w:rPr>
          <w:rtl/>
          <w:cs/>
          <w:lang w:val="ar_AE" w:bidi="ar_AE"/>
        </w:rPr>
        <w:t xml:space="preserve">: الذي ورد في الكتاب المقدس، هو الذي أعطاه الله كل السلطان والقوة، فتعبير ابن الإنسان قد يشير إلى أي إنسان أو إنسان خارق للطبيعة، وقد أشار إليه النبي دانيال، نبي الله، في رؤية، وكل الشعب اليهودي يعرف عن رؤيا النبي دانيال، والرب يسوع لقب نفسه بلقب "ابن الإنسان" لأنه إنسان ويمثل كل البشر، لكن الرب يسوع كان له أيضًا طبيعة الله وسلطانه. يُرجى الحفاظ على اتساق الترجمات في كل المقاطع. راجع قاموس الكلمات الرئيسية للاستزادة من التعريف الكامل لمصطلح </w:t>
      </w:r>
      <w:r>
        <w:rPr>
          <w:rtl/>
          <w:cs/>
          <w:lang w:val="ar_AE" w:bidi="ar_AE"/>
        </w:rPr>
        <w:t>ابن الإنسان</w:t>
      </w:r>
      <w:r>
        <w:rPr>
          <w:rtl/>
          <w:cs/>
          <w:lang w:val="ar_AE" w:bidi="ar_AE"/>
        </w:rPr>
        <w:t>.</w:t>
      </w:r>
    </w:p>
    <w:p>
      <w:pPr>
        <w:bidi/>
      </w:pPr>
      <w:r>
        <w:rPr>
          <w:rtl/>
          <w:cs/>
          <w:lang w:val="ar_AE" w:bidi="ar_AE"/>
        </w:rPr>
      </w:r>
      <w:r>
        <w:rPr>
          <w:rtl/>
          <w:cs/>
          <w:lang w:val="ar_AE" w:bidi="ar_AE"/>
        </w:rPr>
        <w:t>فقال تلميذ آخر: "</w:t>
      </w:r>
      <w:r>
        <w:rPr>
          <w:b/>
          <w:rtl/>
          <w:cs/>
          <w:lang w:val="ar_AE" w:bidi="ar_AE"/>
        </w:rPr>
        <w:t>يَا سَيِّدُ</w:t>
      </w:r>
      <w:r>
        <w:rPr>
          <w:rtl/>
          <w:cs/>
          <w:lang w:val="ar_AE" w:bidi="ar_AE"/>
        </w:rPr>
        <w:t xml:space="preserve">، ٱئْذَنْ لِي أَنْ أَمْضِيَ أَوَّلًا </w:t>
      </w:r>
      <w:r>
        <w:rPr>
          <w:b/>
          <w:rtl/>
          <w:cs/>
          <w:lang w:val="ar_AE" w:bidi="ar_AE"/>
        </w:rPr>
        <w:t>وَأَدْفِنَ أَبِي</w:t>
      </w:r>
      <w:r>
        <w:rPr>
          <w:rtl/>
          <w:cs/>
          <w:lang w:val="ar_AE" w:bidi="ar_AE"/>
        </w:rPr>
        <w:t xml:space="preserve">"؛ وتعبير "تلميذ آخر" يشير إلى رجل كان من المجموعة الأكبر التي كانت تتبع الرب يسوع، لكن لم يكن من الاثني عشر تلميذًا. يُرجى الحفاظ على اتساق ترجمة مصطلح تلمذ ووحدته في كل المقاطع. في هذه الحالة لقب "سيد" لفظ تبجيل عند مخاطبة الرجل. يُرجى الحفاظ على اتساق الترجمات في كل المقاطع. راجع قاموس الكلمات الرئيسية للاستزادة من التعريف الكامل لمصطلح </w:t>
      </w:r>
      <w:r>
        <w:rPr>
          <w:rtl/>
          <w:cs/>
          <w:lang w:val="ar_AE" w:bidi="ar_AE"/>
        </w:rPr>
        <w:t>رب/سيد</w:t>
      </w:r>
      <w:r>
        <w:rPr>
          <w:rtl/>
          <w:cs/>
          <w:lang w:val="ar_AE" w:bidi="ar_AE"/>
        </w:rPr>
        <w:t>.</w:t>
      </w:r>
    </w:p>
    <w:p>
      <w:pPr>
        <w:bidi/>
      </w:pPr>
      <w:r>
        <w:rPr>
          <w:rtl/>
          <w:cs/>
          <w:lang w:val="ar_AE" w:bidi="ar_AE"/>
        </w:rPr>
      </w:r>
      <w:r>
        <w:rPr>
          <w:rtl/>
          <w:cs/>
          <w:lang w:val="ar_AE" w:bidi="ar_AE"/>
        </w:rPr>
        <w:t xml:space="preserve">فَقَالَ لَهُ يَسُوعُ: "ٱتْبَعْنِي، وَدَعِ </w:t>
      </w:r>
      <w:r>
        <w:rPr>
          <w:b/>
          <w:rtl/>
          <w:cs/>
          <w:lang w:val="ar_AE" w:bidi="ar_AE"/>
        </w:rPr>
        <w:t>ٱلْمَوْتَى</w:t>
      </w:r>
      <w:r>
        <w:rPr>
          <w:rtl/>
          <w:cs/>
          <w:lang w:val="ar_AE" w:bidi="ar_AE"/>
        </w:rPr>
        <w:t xml:space="preserve"> يَدْفِنُونَ مَوْتَاهُمْ"؛</w:t>
      </w:r>
    </w:p>
    <w:p>
      <w:pPr>
        <w:bidi/>
      </w:pPr>
      <w:r>
        <w:rPr>
          <w:rtl/>
          <w:cs/>
          <w:lang w:val="ar_AE" w:bidi="ar_AE"/>
        </w:rPr>
      </w:r>
      <w:r>
        <w:rPr>
          <w:rtl/>
          <w:cs/>
          <w:lang w:val="ar_AE" w:bidi="ar_AE"/>
        </w:rPr>
        <w:t xml:space="preserve">فلفظة "الموتى" هنا بمعنى روحي! أي </w:t>
      </w:r>
      <w:r>
        <w:rPr>
          <w:b/>
          <w:rtl/>
          <w:cs/>
          <w:lang w:val="ar_AE" w:bidi="ar_AE"/>
        </w:rPr>
        <w:t>الأموات روحيًا</w:t>
      </w:r>
      <w:r>
        <w:rPr>
          <w:rtl/>
          <w:cs/>
          <w:lang w:val="ar_AE" w:bidi="ar_AE"/>
        </w:rPr>
        <w:t>؛ أي الذي ليس فيه حياة روحية ولا يعرف الله. يُرجى الحفاظ على اتساق الترجمات في كل المقاطع. أما الثانية بمعناها المادي، أي البشر الأموات جسديًا.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8:23–27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8: 23–27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 أو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في أكثر الترجمات المفهومة لكم.</w:t>
      </w:r>
    </w:p>
    <w:p>
      <w:pPr>
        <w:bidi/>
      </w:pPr>
      <w:r>
        <w:rPr>
          <w:rtl/>
          <w:cs/>
          <w:lang w:val="ar_AE" w:bidi="ar_AE"/>
        </w:rPr>
      </w:r>
      <w:r>
        <w:rPr>
          <w:rtl/>
          <w:cs/>
          <w:lang w:val="ar_AE" w:bidi="ar_AE"/>
        </w:rPr>
        <w:t>في هذه القصة الحقيقية، يُقدِّم متى مثالًا على قوة يسوع على الطبيعة وعلى السبب الذي لأجله يُمكننا أن نثق بما يقوله.</w:t>
      </w:r>
    </w:p>
    <w:p>
      <w:pPr>
        <w:bidi/>
      </w:pPr>
      <w:r>
        <w:rPr>
          <w:rtl/>
          <w:cs/>
          <w:lang w:val="ar_AE" w:bidi="ar_AE"/>
        </w:rPr>
      </w:r>
      <w:r>
        <w:rPr>
          <w:rtl/>
          <w:cs/>
          <w:lang w:val="ar_AE" w:bidi="ar_AE"/>
        </w:rPr>
        <w:t>في المقطع السابق، شفى يسوع كثيرين، وكانت الجموع مُجتمعة حوله. طلبَ يسوعُ من تلاميذه الاثني عشر أن يُغادروا معه في السفينة. ركبوا السفينة وبدأوا في عبور بحر الجليل. كان طول السفينة يبلغ حوالي ٨ أمتار، وعرضها حوالي مترين ونصف. وكان عمقها حوالي مترًا وربع. إن قاربًا بهذا الحجم كان يستوعب ثلاثة عشر شخصًا بشكل مريح. إن بحر الجليل هو مُسطح مائي كبير، وطوله حوالي ٢١ كيلومترًا وعرضه ١٣ كيلومترًا. حدثتْ هذه القصة بالقرب من كفرناحوم.</w:t>
      </w:r>
    </w:p>
    <w:p>
      <w:pPr>
        <w:bidi/>
      </w:pPr>
      <w:r>
        <w:rPr>
          <w:rtl/>
          <w:cs/>
          <w:lang w:val="ar_AE" w:bidi="ar_AE"/>
        </w:rPr>
      </w:r>
      <w:r>
        <w:rPr>
          <w:rtl/>
          <w:cs/>
          <w:lang w:val="ar_AE" w:bidi="ar_AE"/>
        </w:rPr>
        <w:t>أظهروا خريطة بحر الجليل. أشيروا إلى مكان كفرناحوم على الخريطة.</w:t>
      </w:r>
    </w:p>
    <w:p>
      <w:pPr>
        <w:bidi/>
      </w:pPr>
      <w:r>
        <w:rPr>
          <w:rtl/>
          <w:cs/>
          <w:lang w:val="ar_AE" w:bidi="ar_AE"/>
        </w:rPr>
      </w:r>
      <w:r>
        <w:rPr>
          <w:rtl/>
          <w:cs/>
          <w:lang w:val="ar_AE" w:bidi="ar_AE"/>
        </w:rPr>
        <w:t>توقفوا هنا وناقشوا ما هي الأشياء التي سيفعلها الناس من أجل الذين يثقون بهم.</w:t>
      </w:r>
    </w:p>
    <w:p>
      <w:pPr>
        <w:bidi/>
      </w:pPr>
      <w:r>
        <w:rPr>
          <w:rtl/>
          <w:cs/>
          <w:lang w:val="ar_AE" w:bidi="ar_AE"/>
        </w:rPr>
      </w:r>
      <w:r>
        <w:rPr>
          <w:rtl/>
          <w:cs/>
          <w:lang w:val="ar_AE" w:bidi="ar_AE"/>
        </w:rPr>
        <w:t xml:space="preserve">اعرضوا صورةً </w:t>
      </w:r>
      <w:r>
        <w:rPr>
          <w:b/>
          <w:rtl/>
          <w:cs/>
          <w:lang w:val="ar_AE" w:bidi="ar_AE"/>
        </w:rPr>
        <w:t>لسفينة صيد</w:t>
      </w:r>
      <w:r>
        <w:rPr>
          <w:rtl/>
          <w:cs/>
          <w:lang w:val="ar_AE" w:bidi="ar_AE"/>
        </w:rPr>
        <w:t>. نشاطات مرجَّحة: ارسموا مُخططًا على الأرض لسفينة صيد صغيرة طولها حوالي ٨ أمتار وعرضها مترين ونصف. اطلبوا من الناس أن يدخلوا في المُخطط. كان عمق السفينة حوالي ربع متر ونصف تقريبًا.</w:t>
      </w:r>
    </w:p>
    <w:p>
      <w:pPr>
        <w:bidi/>
      </w:pPr>
      <w:r>
        <w:rPr>
          <w:rtl/>
          <w:cs/>
          <w:lang w:val="ar_AE" w:bidi="ar_AE"/>
        </w:rPr>
      </w:r>
      <w:r>
        <w:rPr>
          <w:rtl/>
          <w:cs/>
          <w:lang w:val="ar_AE" w:bidi="ar_AE"/>
        </w:rPr>
        <w:t>كان يسوع وتلاميذه على مسافة بعيدة من الشاطئ. فجأةً، بدأت عاصفة في الهبوب على بحر الجليل. "فجأةً،" أو "وإذا" هي كلمة يستخدمها متى ليُخبرنا بأن شيئًا مُدهشًا على وشك الحدوث. كانت العواصف الشديدة والمفاجئة تحدث في كثير من الأحيان في بحر الجليل. وذلك لأنها محاطة بجبال عالية وتقع تحت مستوى سطح البحر. إن بعض تلاميذ يسوع، الذين كانوا صيادين، كانوا يعرفون احتمالية حدوث هذه العواصف الخطيرة.</w:t>
      </w:r>
    </w:p>
    <w:p>
      <w:pPr>
        <w:bidi/>
      </w:pPr>
      <w:r>
        <w:rPr>
          <w:rtl/>
          <w:cs/>
          <w:lang w:val="ar_AE" w:bidi="ar_AE"/>
        </w:rPr>
      </w:r>
      <w:r>
        <w:rPr>
          <w:rtl/>
          <w:cs/>
          <w:lang w:val="ar_AE" w:bidi="ar_AE"/>
        </w:rPr>
        <w:t>اشتملتْ العاصفة غير المتوقعة على رياح قوية للغاية. كانت السفينة تُغمر بِفعل الأمواج. إن كلمة تُغمر معناها أن الرياح حركتْ المياه في شكل أمواج كبيرة. كانت السفينة تُضرب مرارًا وتكرارًا بالأمواج العملاقة، وكانت المياه تملئ السفينة. كانت السفينة مُعرَّضة لخطر الغرق، لكن يسوع كان نائمًا في السفينة.</w:t>
      </w:r>
    </w:p>
    <w:p>
      <w:pPr>
        <w:bidi/>
      </w:pPr>
      <w:r>
        <w:rPr>
          <w:rtl/>
          <w:cs/>
          <w:lang w:val="ar_AE" w:bidi="ar_AE"/>
        </w:rPr>
      </w:r>
      <w:r>
        <w:rPr>
          <w:rtl/>
          <w:cs/>
          <w:lang w:val="ar_AE" w:bidi="ar_AE"/>
        </w:rPr>
        <w:t>كان بعض التلاميذ صيادين ذوي خبرة. كانوا يعرفون خبرة التواجد في القوارب. كان التلاميذ خائفين، مُعتقدين أن العاصفة ستُغرِق السفينة. فأيقظوا يسوع من نومه. قال التلاميذ له: "يا سيد، نَجِّنا. فَإِنَّنَا نَهْلِكُ!"</w:t>
      </w:r>
    </w:p>
    <w:p>
      <w:pPr>
        <w:bidi/>
      </w:pPr>
      <w:r>
        <w:rPr>
          <w:rtl/>
          <w:cs/>
          <w:lang w:val="ar_AE" w:bidi="ar_AE"/>
        </w:rPr>
      </w:r>
      <w:r>
        <w:rPr>
          <w:rtl/>
          <w:cs/>
          <w:lang w:val="ar_AE" w:bidi="ar_AE"/>
        </w:rPr>
        <w:t>اعرضوا صورةً لبحر الجليل. أشيروا إلى مكانه على الخريطة.</w:t>
      </w:r>
    </w:p>
    <w:p>
      <w:pPr>
        <w:bidi/>
      </w:pPr>
      <w:r>
        <w:rPr>
          <w:rtl/>
          <w:cs/>
          <w:lang w:val="ar_AE" w:bidi="ar_AE"/>
        </w:rPr>
      </w:r>
      <w:r>
        <w:rPr>
          <w:rtl/>
          <w:cs/>
          <w:lang w:val="ar_AE" w:bidi="ar_AE"/>
        </w:rPr>
        <w:t>شاركوا القصص عن كيف أثرت العواصف على المنطقة التي تعيشون فيها. ناقشوا ما تفعلونه في أثناء عاصفة شديدة.</w:t>
      </w:r>
    </w:p>
    <w:p>
      <w:pPr>
        <w:bidi/>
      </w:pPr>
      <w:r>
        <w:rPr>
          <w:rtl/>
          <w:cs/>
          <w:lang w:val="ar_AE" w:bidi="ar_AE"/>
        </w:rPr>
      </w:r>
      <w:r>
        <w:rPr>
          <w:rtl/>
          <w:cs/>
          <w:lang w:val="ar_AE" w:bidi="ar_AE"/>
        </w:rPr>
        <w:t>أجاب يسوع عليهم قائلًا: "لماذا أنتم خائفون ألا تؤمنون بي؟" أراد يسوع من التلاميذ أن يَفهموا أنه لا يوجد سبب للخوف. أراد يسوع من أتباعه أن يكون لهم إيمان، أو أن يؤمنوا به. يَصف الإيمان تجاوب الناس مع الله.</w:t>
      </w:r>
    </w:p>
    <w:p>
      <w:pPr>
        <w:bidi/>
      </w:pPr>
      <w:r>
        <w:rPr>
          <w:rtl/>
          <w:cs/>
          <w:lang w:val="ar_AE" w:bidi="ar_AE"/>
        </w:rPr>
      </w:r>
      <w:r>
        <w:rPr>
          <w:rtl/>
          <w:cs/>
          <w:lang w:val="ar_AE" w:bidi="ar_AE"/>
        </w:rPr>
        <w:t>وبَّخَ يسوعُ، أو أمرَ، الرياح والبحر. جعل يسوعُ العاصفةَ تتوقَّف فجأة، وتَهدأ. فعل يسوعُ هذا ببساطة عن طريق التحدث إلى الرياح والبحر.</w:t>
      </w:r>
    </w:p>
    <w:p>
      <w:pPr>
        <w:bidi/>
      </w:pPr>
      <w:r>
        <w:rPr>
          <w:rtl/>
          <w:cs/>
          <w:lang w:val="ar_AE" w:bidi="ar_AE"/>
        </w:rPr>
      </w:r>
      <w:r>
        <w:rPr>
          <w:rtl/>
          <w:cs/>
          <w:lang w:val="ar_AE" w:bidi="ar_AE"/>
        </w:rPr>
        <w:t>كان التلاميذ متعجبِّين من أن يسوع كان لديه السُلطان على توجيه الأوامر للرياح والبحر. وسألوا أنفسهم: "أي إنسان هذا؟" أجابوا على سؤالهم قائلين: "فإنه حتى الرياح والبحر تُطيعه!" لم يُطرَح هذا السؤال لكي يُجاب عليه. لقد طُرِح السؤال لأنهم كانوا متعجبين من أن يسوع كان يسيطر على الطقس. إن كلمة "تُطيعه" تُشير إلى أن الرياح والبحر فعلتا ما أمرهما يسوع به. تعجَّبَ التلاميذ لأن سلطان يسوع كان أعظم بكثير مما كانوا يُدركون قبل هذا الحدث.</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يصعد يسوع وتلاميذه إلى السفينة ليعبروا بحر الجليل.</w:t>
      </w:r>
    </w:p>
    <w:p>
      <w:pPr>
        <w:bidi/>
      </w:pPr>
      <w:r>
        <w:rPr>
          <w:rtl/>
          <w:cs/>
          <w:lang w:val="ar_AE" w:bidi="ar_AE"/>
        </w:rPr>
      </w:r>
      <w:r>
        <w:rPr>
          <w:b/>
          <w:rtl/>
          <w:cs/>
          <w:lang w:val="ar_AE" w:bidi="ar_AE"/>
        </w:rPr>
        <w:t>المشهد الثاني:</w:t>
      </w:r>
      <w:r>
        <w:rPr>
          <w:rtl/>
          <w:cs/>
          <w:lang w:val="ar_AE" w:bidi="ar_AE"/>
        </w:rPr>
        <w:t xml:space="preserve"> هبّت عاصفة مفاجئة على البحر. يسوع نائم في السفينة. يشعر التلاميذ بخوف شديد من أن تغرق السفينة بسبب العاصفة، فأيقظوا يسوع من نومه.</w:t>
      </w:r>
    </w:p>
    <w:p>
      <w:pPr>
        <w:bidi/>
      </w:pPr>
      <w:r>
        <w:rPr>
          <w:rtl/>
          <w:cs/>
          <w:lang w:val="ar_AE" w:bidi="ar_AE"/>
        </w:rPr>
      </w:r>
      <w:r>
        <w:rPr>
          <w:b/>
          <w:rtl/>
          <w:cs/>
          <w:lang w:val="ar_AE" w:bidi="ar_AE"/>
        </w:rPr>
        <w:t>المشهد الثالث:</w:t>
      </w:r>
      <w:r>
        <w:rPr>
          <w:rtl/>
          <w:cs/>
          <w:lang w:val="ar_AE" w:bidi="ar_AE"/>
        </w:rPr>
        <w:t xml:space="preserve"> يستيقظ يسوع، ويهدأ يسوع العاصفة بحديثه إلى الريح والبحر.</w:t>
      </w:r>
    </w:p>
    <w:p>
      <w:pPr>
        <w:bidi/>
      </w:pPr>
      <w:r>
        <w:rPr>
          <w:rtl/>
          <w:cs/>
          <w:lang w:val="ar_AE" w:bidi="ar_AE"/>
        </w:rPr>
      </w:r>
      <w:r>
        <w:rPr>
          <w:b/>
          <w:rtl/>
          <w:cs/>
          <w:lang w:val="ar_AE" w:bidi="ar_AE"/>
        </w:rPr>
        <w:t>المشهد الرابع:</w:t>
      </w:r>
      <w:r>
        <w:rPr>
          <w:rtl/>
          <w:cs/>
          <w:lang w:val="ar_AE" w:bidi="ar_AE"/>
        </w:rPr>
        <w:t xml:space="preserve"> يتعجب التلاميذ من أن الريح والبحر قد أطاعا أمر يسوع.</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بحر الجليل</w:t>
      </w:r>
    </w:p>
    <w:p>
      <w:pPr>
        <w:bidi/>
      </w:pPr>
      <w:r>
        <w:rPr>
          <w:rtl/>
          <w:cs/>
          <w:lang w:val="ar_AE" w:bidi="ar_AE"/>
        </w:rPr>
      </w:r>
      <w:r>
        <w:rPr>
          <w:rtl/>
          <w:cs/>
          <w:lang w:val="ar_AE" w:bidi="ar_AE"/>
        </w:rPr>
        <w:t>في هذه الجلسة، اجعلوا المجموعة ترسم القصة على شكل لوحة، أو يستخدموا أشياء ملموسة (مثل الحجارة، العصي، أو لعب الأطفال) لتجسيد القصة والأحداث التي وقعت فيها.</w:t>
      </w:r>
    </w:p>
    <w:p>
      <w:pPr>
        <w:bidi/>
      </w:pPr>
      <w:r>
        <w:rPr>
          <w:rtl/>
          <w:cs/>
          <w:lang w:val="ar_AE" w:bidi="ar_AE"/>
        </w:rPr>
      </w:r>
      <w:r>
        <w:rPr>
          <w:rtl/>
          <w:cs/>
          <w:lang w:val="ar_AE" w:bidi="ar_AE"/>
        </w:rPr>
        <w:t>من المهم أن نتذكر أن بحر الجليل واسع جدًا، وأن العواصف المفاجئة أمر شائع فيه.</w:t>
      </w:r>
    </w:p>
    <w:p>
      <w:pPr>
        <w:bidi/>
      </w:pPr>
      <w:r>
        <w:rPr>
          <w:rtl/>
          <w:cs/>
          <w:lang w:val="ar_AE" w:bidi="ar_AE"/>
        </w:rPr>
      </w:r>
      <w:r>
        <w:rPr>
          <w:rtl/>
          <w:cs/>
          <w:lang w:val="ar_AE" w:bidi="ar_AE"/>
        </w:rPr>
        <w:t>ومن المهم أن نتذكر أن العاصفة بدأت فجأة، وكانت العاصفة تتسبب في امتلاء السفينة بالماء. ومن المهم أن نتذكر أن يسوع كان نائمًا في السفينة.</w:t>
      </w:r>
    </w:p>
    <w:p>
      <w:pPr>
        <w:bidi/>
      </w:pPr>
      <w:r>
        <w:rPr>
          <w:rtl/>
          <w:cs/>
          <w:lang w:val="ar_AE" w:bidi="ar_AE"/>
        </w:rPr>
      </w:r>
      <w:r>
        <w:rPr>
          <w:rtl/>
          <w:cs/>
          <w:lang w:val="ar_AE" w:bidi="ar_AE"/>
        </w:rPr>
        <w:t xml:space="preserve">ومن المهم أن نتذكر أن التلاميذ كانوا خائفين من غرق السفينة. ومن المهم أن نتذكر أن بعض التلاميذ كانوا صيادين ذوي خبرة، وقد ركبوا سفنًا من قبل. </w:t>
      </w:r>
    </w:p>
    <w:p>
      <w:pPr>
        <w:bidi/>
      </w:pPr>
      <w:r>
        <w:rPr>
          <w:rtl/>
          <w:cs/>
          <w:lang w:val="ar_AE" w:bidi="ar_AE"/>
        </w:rPr>
      </w:r>
      <w:r>
        <w:rPr>
          <w:rtl/>
          <w:cs/>
          <w:lang w:val="ar_AE" w:bidi="ar_AE"/>
        </w:rPr>
        <w:t>ومن المهم أن نتذكر ما قاله التلاميذ ليسوع عندما أيقظوه من نومه.</w:t>
      </w:r>
    </w:p>
    <w:p>
      <w:pPr>
        <w:bidi/>
      </w:pPr>
      <w:r>
        <w:rPr>
          <w:rtl/>
          <w:cs/>
          <w:lang w:val="ar_AE" w:bidi="ar_AE"/>
        </w:rPr>
      </w:r>
      <w:r>
        <w:rPr>
          <w:rtl/>
          <w:cs/>
          <w:lang w:val="ar_AE" w:bidi="ar_AE"/>
        </w:rPr>
        <w:t>من المهم أن نتذكر أن يسوع سأل تلاميذه لماذا لم يؤمنوا به قبل أن ينتهر العاصفة.</w:t>
      </w:r>
    </w:p>
    <w:p>
      <w:pPr>
        <w:bidi/>
      </w:pPr>
      <w:r>
        <w:rPr>
          <w:rtl/>
          <w:cs/>
          <w:lang w:val="ar_AE" w:bidi="ar_AE"/>
        </w:rPr>
      </w:r>
      <w:r>
        <w:rPr>
          <w:rtl/>
          <w:cs/>
          <w:lang w:val="ar_AE" w:bidi="ar_AE"/>
        </w:rPr>
        <w:t>ومن المهم أن نتذكر ما قاله التلاميذ بعد أن أطاعا الريح والبحر أمر يسوع.</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بحر الجليل</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بعض أجزاء القصة.</w:t>
      </w:r>
    </w:p>
    <w:p>
      <w:pPr>
        <w:bidi/>
      </w:pPr>
      <w:r>
        <w:rPr>
          <w:rtl/>
          <w:cs/>
          <w:lang w:val="ar_AE" w:bidi="ar_AE"/>
        </w:rPr>
      </w:r>
      <w:r>
        <w:rPr>
          <w:rtl/>
          <w:cs/>
          <w:lang w:val="ar_AE" w:bidi="ar_AE"/>
        </w:rPr>
        <w:t>يصعد يسوع وتلاميذه إلى السفينة ليعبروا بحر الجليل.</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التلاميذ: "بماذا تشعرون؟" قد تسمعون عبارات مثل: "أتساءل إلى أين نحن ذاهبون"، أو "نحن نسافر كثيرًا حقًا."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كان يسوع وتلاميذه على مسافة بعيدة من الشاطئ. فجأة هبَّت رياح في بحر الجليل، لكن يسوع كان نائمًا في السفينة.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التلاميذ: "بماذا تشعرون؟" قد تسمعون عبارات مثل: "هبَّت الرياح علينا سريعًا"، أو "إن هذا أمر مخيف،" أو "أتمنى أن ينجينا يسوع."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أيقظ التلاميذ يسوع. وقالوا له: "يَا سَيِّدُ، نَجِّنَا! فَإِنَّنَا نَهْلِكُ!" </w:t>
      </w:r>
    </w:p>
    <w:p>
      <w:pPr>
        <w:bidi/>
      </w:pPr>
      <w:r>
        <w:rPr>
          <w:rtl/>
          <w:cs/>
          <w:lang w:val="ar_AE" w:bidi="ar_AE"/>
        </w:rPr>
      </w:r>
      <w:r>
        <w:rPr>
          <w:rtl/>
          <w:cs/>
          <w:lang w:val="ar_AE" w:bidi="ar_AE"/>
        </w:rPr>
        <w:t xml:space="preserve">يتحدث يسوع إلى التلاميذ ويقول لهم: "مَا بَالُكُمْ خَائِفِينَ يا قَلِيلِي ٱلْإِيمَانِ؟"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"بماذا تشعر؟"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انتهر يسوع الرياح فهدأ كل شيء.</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 "لماذا لم نؤمن؟" أو "سينجينا يسوع دائمًا."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اندهش التلاميذ، أو تعجبوا من قُدرة يسوع على السيطرة على الرياح والبحر. وقالوا فيما بينهم: "أَيُّ إِنْسَانٍ هَذَا؟ فَإِنَّ ٱلرِّيَاحَ وَٱلْبَحْرَ جَمِيعًا تُطِيعُهُ!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التلاميذ: "بماذا تشعرون؟" قد تسمعون 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 xml:space="preserve">أمر يسوع </w:t>
      </w:r>
      <w:r>
        <w:rPr>
          <w:b/>
          <w:rtl/>
          <w:cs/>
          <w:lang w:val="ar_AE" w:bidi="ar_AE"/>
        </w:rPr>
        <w:t>تلاميذه</w:t>
      </w:r>
      <w:r>
        <w:rPr>
          <w:rtl/>
          <w:cs/>
          <w:lang w:val="ar_AE" w:bidi="ar_AE"/>
        </w:rPr>
        <w:t xml:space="preserve"> أن يرحلوا معه في </w:t>
      </w:r>
      <w:r>
        <w:rPr>
          <w:b/>
          <w:rtl/>
          <w:cs/>
          <w:lang w:val="ar_AE" w:bidi="ar_AE"/>
        </w:rPr>
        <w:t>قارب</w:t>
      </w:r>
      <w:r>
        <w:rPr>
          <w:rtl/>
          <w:cs/>
          <w:lang w:val="ar_AE" w:bidi="ar_AE"/>
        </w:rPr>
        <w:t>.</w:t>
      </w:r>
    </w:p>
    <w:p>
      <w:pPr>
        <w:bidi/>
      </w:pPr>
      <w:r>
        <w:rPr>
          <w:rtl/>
          <w:cs/>
          <w:lang w:val="ar_AE" w:bidi="ar_AE"/>
        </w:rPr>
      </w:r>
      <w:r>
        <w:rPr>
          <w:rtl/>
          <w:cs/>
          <w:lang w:val="ar_AE" w:bidi="ar_AE"/>
        </w:rPr>
        <w:t xml:space="preserve">يُشير مصطلح </w:t>
      </w:r>
      <w:r>
        <w:rPr>
          <w:b/>
          <w:rtl/>
          <w:cs/>
          <w:lang w:val="ar_AE" w:bidi="ar_AE"/>
        </w:rPr>
        <w:t>التلاميذ</w:t>
      </w:r>
      <w:r>
        <w:rPr>
          <w:rtl/>
          <w:cs/>
          <w:lang w:val="ar_AE" w:bidi="ar_AE"/>
        </w:rPr>
        <w:t xml:space="preserve"> إلى أتباع يسوع الأقربين الذين كانوا يرافقونه في كل مكان. استخدموا الكلمة ذاتها التي استخدمتموها في المقاطع السابقة لكلمة تلاميذ. يمكنكم الرجوع إلى قاموس الكلمات الرئيسية للحصول على تعريف أشمل لكلمة </w:t>
      </w:r>
      <w:r>
        <w:rPr>
          <w:b/>
          <w:rtl/>
          <w:cs/>
          <w:lang w:val="ar_AE" w:bidi="ar_AE"/>
        </w:rPr>
        <w:t>تلميذ</w:t>
      </w:r>
      <w:r>
        <w:rPr>
          <w:rtl/>
          <w:cs/>
          <w:lang w:val="ar_AE" w:bidi="ar_AE"/>
        </w:rPr>
        <w:t>.</w:t>
      </w:r>
    </w:p>
    <w:p>
      <w:pPr>
        <w:bidi/>
      </w:pPr>
      <w:r>
        <w:rPr>
          <w:rtl/>
          <w:cs/>
          <w:lang w:val="ar_AE" w:bidi="ar_AE"/>
        </w:rPr>
      </w:r>
      <w:r>
        <w:rPr>
          <w:rtl/>
          <w:cs/>
          <w:lang w:val="ar_AE" w:bidi="ar_AE"/>
        </w:rPr>
        <w:t xml:space="preserve">كانت </w:t>
      </w:r>
      <w:r>
        <w:rPr>
          <w:b/>
          <w:rtl/>
          <w:cs/>
          <w:lang w:val="ar_AE" w:bidi="ar_AE"/>
        </w:rPr>
        <w:t>السفينة</w:t>
      </w:r>
      <w:r>
        <w:rPr>
          <w:rtl/>
          <w:cs/>
          <w:lang w:val="ar_AE" w:bidi="ar_AE"/>
        </w:rPr>
        <w:t xml:space="preserve"> قاربَ صيدٍ، وربما كانت مزوَّدةً بشراعٍ، ويتّسع لثلاثة عشر شخصًا. حيث بلغ طولها نحو ثمانية أمتار، وعرضها مترين ونصف، وعمقها يقارب مترًا وربع المتر. استخدموا الكلمة نفسها التي استخدمتموها في المقاطع السابقة لكلمة قارب، وراجعوا قاموس الكلمات الرئيسية لمعرفة تعريف أكثر اكتمالًا لكلمة </w:t>
      </w:r>
      <w:r>
        <w:rPr>
          <w:b/>
          <w:rtl/>
          <w:cs/>
          <w:lang w:val="ar_AE" w:bidi="ar_AE"/>
        </w:rPr>
        <w:t>سفينة</w:t>
      </w:r>
      <w:r>
        <w:rPr>
          <w:rtl/>
          <w:cs/>
          <w:lang w:val="ar_AE" w:bidi="ar_AE"/>
        </w:rPr>
        <w:t>.</w:t>
      </w:r>
    </w:p>
    <w:p>
      <w:pPr>
        <w:bidi/>
      </w:pPr>
      <w:r>
        <w:rPr>
          <w:rtl/>
          <w:cs/>
          <w:lang w:val="ar_AE" w:bidi="ar_AE"/>
        </w:rPr>
      </w:r>
      <w:r>
        <w:rPr>
          <w:rtl/>
          <w:cs/>
          <w:lang w:val="ar_AE" w:bidi="ar_AE"/>
        </w:rPr>
        <w:t xml:space="preserve">وإن احتاج المترجمون، فاعرضوا عليهم صورة </w:t>
      </w:r>
      <w:r>
        <w:rPr>
          <w:b/>
          <w:rtl/>
          <w:cs/>
          <w:lang w:val="ar_AE" w:bidi="ar_AE"/>
        </w:rPr>
        <w:t>القارب</w:t>
      </w:r>
      <w:r>
        <w:rPr>
          <w:rtl/>
          <w:cs/>
          <w:lang w:val="ar_AE" w:bidi="ar_AE"/>
        </w:rPr>
        <w:t>.</w:t>
      </w:r>
    </w:p>
    <w:p>
      <w:pPr>
        <w:bidi/>
      </w:pPr>
      <w:r>
        <w:rPr>
          <w:rtl/>
          <w:cs/>
          <w:lang w:val="ar_AE" w:bidi="ar_AE"/>
        </w:rPr>
      </w:r>
      <w:r>
        <w:rPr>
          <w:rtl/>
          <w:cs/>
          <w:lang w:val="ar_AE" w:bidi="ar_AE"/>
        </w:rPr>
        <w:t>"</w:t>
      </w:r>
      <w:r>
        <w:rPr>
          <w:b/>
          <w:rtl/>
          <w:cs/>
          <w:lang w:val="ar_AE" w:bidi="ar_AE"/>
        </w:rPr>
        <w:t>وإذا</w:t>
      </w:r>
      <w:r>
        <w:rPr>
          <w:rtl/>
          <w:cs/>
          <w:lang w:val="ar_AE" w:bidi="ar_AE"/>
        </w:rPr>
        <w:t xml:space="preserve"> </w:t>
      </w:r>
      <w:r>
        <w:rPr>
          <w:b/>
          <w:rtl/>
          <w:cs/>
          <w:lang w:val="ar_AE" w:bidi="ar_AE"/>
        </w:rPr>
        <w:t>اضطِرابٌ</w:t>
      </w:r>
      <w:r>
        <w:rPr>
          <w:rtl/>
          <w:cs/>
          <w:lang w:val="ar_AE" w:bidi="ar_AE"/>
        </w:rPr>
        <w:t xml:space="preserve"> عظيمٌ قد حَدَثَ في </w:t>
      </w:r>
      <w:r>
        <w:rPr>
          <w:b/>
          <w:rtl/>
          <w:cs/>
          <w:lang w:val="ar_AE" w:bidi="ar_AE"/>
        </w:rPr>
        <w:t>البحر</w:t>
      </w:r>
      <w:r>
        <w:rPr>
          <w:rtl/>
          <w:cs/>
          <w:lang w:val="ar_AE" w:bidi="ar_AE"/>
        </w:rPr>
        <w:t>ِ". تشير كلمة "وإذا" إلى أن شيئًا غير متوقّع أو مدهش على وشك الحدوث. كانت العاصفة عنيفةً، والرياحُ شديدةً، والأمواجُ عاليةً. كانت العواصف الشديدة والمفاجئة تحدث في كثير من الأحيان في بحر الجليل. وذلك لأنها محاطة بجبال عالية وتقع تحت مستوى سطح البحر. إن بعض تلاميذ يسوع، الذين كانوا صيادين، كانوا يعرفون احتمالية حدوث هذه العواصف الخطيرة.</w:t>
      </w:r>
    </w:p>
    <w:p>
      <w:pPr>
        <w:bidi/>
      </w:pPr>
      <w:r>
        <w:rPr>
          <w:rtl/>
          <w:cs/>
          <w:lang w:val="ar_AE" w:bidi="ar_AE"/>
        </w:rPr>
      </w:r>
      <w:r>
        <w:rPr>
          <w:rtl/>
          <w:cs/>
          <w:lang w:val="ar_AE" w:bidi="ar_AE"/>
        </w:rPr>
        <w:t xml:space="preserve">كان يسوع وتلاميذه في </w:t>
      </w:r>
      <w:r>
        <w:rPr>
          <w:b/>
          <w:rtl/>
          <w:cs/>
          <w:lang w:val="ar_AE" w:bidi="ar_AE"/>
        </w:rPr>
        <w:t>بحر الجليل</w:t>
      </w:r>
      <w:r>
        <w:rPr>
          <w:rtl/>
          <w:cs/>
          <w:lang w:val="ar_AE" w:bidi="ar_AE"/>
        </w:rPr>
        <w:t xml:space="preserve">، إن بحر الجليل هو مُسطح مائي كبير، وطوله حوالي ٢١ كيلومترًا وعرضه ١٣ كيلومترًا. استخدموا الكلمة نفسها التي استخدمتموها في المقاطع السابقة لكلمة بحر، وراجعوا قاموس الكلمات الرئيسية لمعرفة تعريف أكثر اكتمالًا لعبارة </w:t>
      </w:r>
      <w:r>
        <w:rPr>
          <w:b/>
          <w:rtl/>
          <w:cs/>
          <w:lang w:val="ar_AE" w:bidi="ar_AE"/>
        </w:rPr>
        <w:t>بحر الجليل</w:t>
      </w:r>
      <w:r>
        <w:rPr>
          <w:rtl/>
          <w:cs/>
          <w:lang w:val="ar_AE" w:bidi="ar_AE"/>
        </w:rPr>
        <w:t>.</w:t>
      </w:r>
    </w:p>
    <w:p>
      <w:pPr>
        <w:bidi/>
      </w:pPr>
      <w:r>
        <w:rPr>
          <w:rtl/>
          <w:cs/>
          <w:lang w:val="ar_AE" w:bidi="ar_AE"/>
        </w:rPr>
      </w:r>
      <w:r>
        <w:rPr>
          <w:rtl/>
          <w:cs/>
          <w:lang w:val="ar_AE" w:bidi="ar_AE"/>
        </w:rPr>
        <w:t>واعرضوا على المترجمين خريطة وصورًا لتلك البحيرة، إن لم تكونوا قد فعلتم ذلك بعد. ناقشوا أي كلمة ستستخدمون لوصف هذا المسطح المائي.</w:t>
      </w:r>
    </w:p>
    <w:p>
      <w:pPr>
        <w:bidi/>
      </w:pPr>
      <w:r>
        <w:rPr>
          <w:rtl/>
          <w:cs/>
          <w:lang w:val="ar_AE" w:bidi="ar_AE"/>
        </w:rPr>
      </w:r>
      <w:r>
        <w:rPr>
          <w:rtl/>
          <w:cs/>
          <w:lang w:val="ar_AE" w:bidi="ar_AE"/>
        </w:rPr>
        <w:t xml:space="preserve">ثم </w:t>
      </w:r>
      <w:r>
        <w:rPr>
          <w:b/>
          <w:rtl/>
          <w:cs/>
          <w:lang w:val="ar_AE" w:bidi="ar_AE"/>
        </w:rPr>
        <w:t>غَطَّت</w:t>
      </w:r>
      <w:r>
        <w:rPr>
          <w:rtl/>
          <w:cs/>
          <w:lang w:val="ar_AE" w:bidi="ar_AE"/>
        </w:rPr>
        <w:t xml:space="preserve"> الأمواجُ السفينة. فكلمة "غَطَّت" تعني أن العاصفة دفعت المياه لتشكّل أمواجًا كبيرة. حيث كانت السفينة تُضرب مرارًا وتكرارًا بالأمواج العملاقة، وكانت المياه تملأ السفينة. فصارت في خطر أن تغرق. كان التلاميذ، رغم خبرتهم السابقة في البحر، مذعورين لأنهم ظنّوا أن العاصفة ستغرق القارب وأنهم على وشك الموت. فأيقظوا يسوع من نومه قائلين: "يا سيِّدُ، </w:t>
      </w:r>
      <w:r>
        <w:rPr>
          <w:b/>
          <w:rtl/>
          <w:cs/>
          <w:lang w:val="ar_AE" w:bidi="ar_AE"/>
        </w:rPr>
        <w:t>نَجِّنا</w:t>
      </w:r>
      <w:r>
        <w:rPr>
          <w:rtl/>
          <w:cs/>
          <w:lang w:val="ar_AE" w:bidi="ar_AE"/>
        </w:rPr>
        <w:t xml:space="preserve"> فإنَّنا نَهلِكُ!" وفي هذا الموضع، تشير كلمة "سيد" إلى المالك أو إلى من ندين له بالولاء. استخدموا الكلمة نفسها التي استخدمتموها في المقاطع السابقة لكلمة سيد. وراجعوا قاموس الكلمات الرئيسية للحصول على تعريف أكمل لكلمة </w:t>
      </w:r>
      <w:r>
        <w:rPr>
          <w:b/>
          <w:rtl/>
          <w:cs/>
          <w:lang w:val="ar_AE" w:bidi="ar_AE"/>
        </w:rPr>
        <w:t>سيد</w:t>
      </w:r>
      <w:r>
        <w:rPr>
          <w:rtl/>
          <w:cs/>
          <w:lang w:val="ar_AE" w:bidi="ar_AE"/>
        </w:rPr>
        <w:t>.</w:t>
      </w:r>
    </w:p>
    <w:p>
      <w:pPr>
        <w:bidi/>
      </w:pPr>
      <w:r>
        <w:rPr>
          <w:rtl/>
          <w:cs/>
          <w:lang w:val="ar_AE" w:bidi="ar_AE"/>
        </w:rPr>
      </w:r>
      <w:r>
        <w:rPr>
          <w:rtl/>
          <w:cs/>
          <w:lang w:val="ar_AE" w:bidi="ar_AE"/>
        </w:rPr>
        <w:t xml:space="preserve">فأجابهم يسوع: "ما بالُكُمْ خائفينَ يا قَليلي الإيمانِ؟" فيسوع يريد من الذين يتبعونه أن يكون لديهم </w:t>
      </w:r>
      <w:r>
        <w:rPr>
          <w:b/>
          <w:rtl/>
          <w:cs/>
          <w:lang w:val="ar_AE" w:bidi="ar_AE"/>
        </w:rPr>
        <w:t>إيمان</w:t>
      </w:r>
      <w:r>
        <w:rPr>
          <w:rtl/>
          <w:cs/>
          <w:lang w:val="ar_AE" w:bidi="ar_AE"/>
        </w:rPr>
        <w:t xml:space="preserve"> به، لأن الإيمان هو استجابة الإنسان لوعد الله. وهو لا يعني مجرد موافقة ذهنية، بل وضع الثقة والاعتماد الكامل على الله. ففي هذه الحالة، ينبغي أن يثق التلاميذ بيسوع نفسه. استخدموا الكلمة نفسها التي استخدمتموها في المقاطع السابقة لكلمة إيمان، وراجعوا قاموس الكلمات الرئيسية لمعرفة تعريف أكثر اكتمالًا لكلمة </w:t>
      </w:r>
      <w:r>
        <w:rPr>
          <w:b/>
          <w:rtl/>
          <w:cs/>
          <w:lang w:val="ar_AE" w:bidi="ar_AE"/>
        </w:rPr>
        <w:t>إيمان</w:t>
      </w:r>
      <w:r>
        <w:rPr>
          <w:rtl/>
          <w:cs/>
          <w:lang w:val="ar_AE" w:bidi="ar_AE"/>
        </w:rPr>
        <w:t>.</w:t>
      </w:r>
    </w:p>
    <w:p>
      <w:pPr>
        <w:bidi/>
      </w:pPr>
      <w:r>
        <w:rPr>
          <w:rtl/>
          <w:cs/>
          <w:lang w:val="ar_AE" w:bidi="ar_AE"/>
        </w:rPr>
      </w:r>
      <w:r>
        <w:rPr>
          <w:rtl/>
          <w:cs/>
          <w:lang w:val="ar_AE" w:bidi="ar_AE"/>
        </w:rPr>
        <w:t xml:space="preserve">ثم </w:t>
      </w:r>
      <w:r>
        <w:rPr>
          <w:b/>
          <w:rtl/>
          <w:cs/>
          <w:lang w:val="ar_AE" w:bidi="ar_AE"/>
        </w:rPr>
        <w:t>انتهر</w:t>
      </w:r>
      <w:r>
        <w:rPr>
          <w:rtl/>
          <w:cs/>
          <w:lang w:val="ar_AE" w:bidi="ar_AE"/>
        </w:rPr>
        <w:t xml:space="preserve"> يسوع الرياح والبحر، تعني كلمة "انتهر" أنه أصدر أمرًا يحمل تهديدًا. فصار هدوءٌ عظيم. وقد </w:t>
      </w:r>
      <w:r>
        <w:rPr>
          <w:b/>
          <w:rtl/>
          <w:cs/>
          <w:lang w:val="ar_AE" w:bidi="ar_AE"/>
        </w:rPr>
        <w:t>تعجّبَ</w:t>
      </w:r>
      <w:r>
        <w:rPr>
          <w:rtl/>
          <w:cs/>
          <w:lang w:val="ar_AE" w:bidi="ar_AE"/>
        </w:rPr>
        <w:t xml:space="preserve"> التلاميذُ لأن يسوع أوقف العاصفة، وكلمة "تعجب" هنا تعني أنهم أُعجبوا وانبهروا مما رأوه. استخدموا الكلمة نفسها التي استخدمتموها في المقاطع السابقة لكلمة تعجب.</w:t>
      </w:r>
    </w:p>
    <w:p>
      <w:pPr>
        <w:bidi/>
      </w:pPr>
      <w:r>
        <w:rPr>
          <w:rtl/>
          <w:cs/>
          <w:lang w:val="ar_AE" w:bidi="ar_AE"/>
        </w:rPr>
      </w:r>
      <w:r>
        <w:rPr>
          <w:rtl/>
          <w:cs/>
          <w:lang w:val="ar_AE" w:bidi="ar_AE"/>
        </w:rPr>
        <w:t xml:space="preserve">فتعَجَّبَ النّاسُ قائلينَ: «أيُّ إنسانٍ هذا؟ فإنَّ الرّياحَ والبحرَ جميعًا </w:t>
      </w:r>
      <w:r>
        <w:rPr>
          <w:b/>
          <w:rtl/>
          <w:cs/>
          <w:lang w:val="ar_AE" w:bidi="ar_AE"/>
        </w:rPr>
        <w:t>تُطيعُهُ</w:t>
      </w:r>
      <w:r>
        <w:rPr>
          <w:rtl/>
          <w:cs/>
          <w:lang w:val="ar_AE" w:bidi="ar_AE"/>
        </w:rPr>
        <w:t>!»". إن كلمة "تُطيعه" تُشير إلى أن الرياح والبحر فعلتا ما أمرهما يسوع به. لم يُطرَح هذا السؤال لكي يُجاب عليه. بل لأنهم كانوا مذهولين من أن يسوع يملك سلطانًا حتى على الطقس.</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8:28–34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8: 28–34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 أو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هذه القصة الحقيقية، يُقدِّم متى مثالًا آخر لقوة يسوع، لكن هذه المرة على الأرواح الشريرة.</w:t>
      </w:r>
    </w:p>
    <w:p>
      <w:pPr>
        <w:bidi/>
      </w:pPr>
      <w:r>
        <w:rPr>
          <w:rtl/>
          <w:cs/>
          <w:lang w:val="ar_AE" w:bidi="ar_AE"/>
        </w:rPr>
      </w:r>
      <w:r>
        <w:rPr>
          <w:rtl/>
          <w:cs/>
          <w:lang w:val="ar_AE" w:bidi="ar_AE"/>
        </w:rPr>
        <w:t>في المقطع السابق، كان يسوع وتلاميذه يعبرون بحر الجليل. كانت عاصفةٌ مفاجئة على وشك إغراق القارب، لكن يسوع أمرَ العاصفة أن تتوقف، فأطاعت العاصفة يسوع.</w:t>
      </w:r>
    </w:p>
    <w:p>
      <w:pPr>
        <w:bidi/>
      </w:pPr>
      <w:r>
        <w:rPr>
          <w:rtl/>
          <w:cs/>
          <w:lang w:val="ar_AE" w:bidi="ar_AE"/>
        </w:rPr>
      </w:r>
      <w:r>
        <w:rPr>
          <w:rtl/>
          <w:cs/>
          <w:lang w:val="ar_AE" w:bidi="ar_AE"/>
        </w:rPr>
        <w:t>وصلَ يسوع وتلاميذه إلى أرض الجرجسيين بالقرب من كورة الجدريين. كان غير اليهود يعيشون في الجدريين. كان هناك رجلان عنيفان تَسكُنهما الشياطين، أو الأرواح الشريرة. كان هذان الرجلان يريدون أن يؤذوا الآخرين، ولم يستطع أحد أن يمر عبر المنطقة. كانت هناك منحدرات على الجانب المُطل على البحر. كان الناس يحفرون الكهوف في الصخور ويدفنون الجُثث في الكهوف. كان هذان الرجلان يعيشان في الكهوف. خرجَ الرجلان من القبور واقتربا من يسوع.</w:t>
      </w:r>
    </w:p>
    <w:p>
      <w:pPr>
        <w:bidi/>
      </w:pPr>
      <w:r>
        <w:rPr>
          <w:rtl/>
          <w:cs/>
          <w:lang w:val="ar_AE" w:bidi="ar_AE"/>
        </w:rPr>
      </w:r>
      <w:r>
        <w:rPr>
          <w:rtl/>
          <w:cs/>
          <w:lang w:val="ar_AE" w:bidi="ar_AE"/>
        </w:rPr>
        <w:t>اعرضوا صورةً للكهوف في المنحدرات.</w:t>
      </w:r>
    </w:p>
    <w:p>
      <w:pPr>
        <w:bidi/>
      </w:pPr>
      <w:r>
        <w:rPr>
          <w:rtl/>
          <w:cs/>
          <w:lang w:val="ar_AE" w:bidi="ar_AE"/>
        </w:rPr>
      </w:r>
      <w:r>
        <w:rPr>
          <w:rtl/>
          <w:cs/>
          <w:lang w:val="ar_AE" w:bidi="ar_AE"/>
        </w:rPr>
        <w:t>اعرضوا خريطة تُظهر طريق يسوع من كفرناحوم على الجانب الشمالي الغربي للبحيرة إلى الجدريين.</w:t>
      </w:r>
    </w:p>
    <w:p>
      <w:pPr>
        <w:bidi/>
      </w:pPr>
      <w:r>
        <w:rPr>
          <w:rtl/>
          <w:cs/>
          <w:lang w:val="ar_AE" w:bidi="ar_AE"/>
        </w:rPr>
      </w:r>
      <w:r>
        <w:rPr>
          <w:rtl/>
          <w:cs/>
          <w:lang w:val="ar_AE" w:bidi="ar_AE"/>
        </w:rPr>
        <w:t>توقفوا هنا وناقشوا كيف يكون الموقف عند التواجد حول أشخاص عنيفين. ما هو نوع الأشياء التي قد يقولونها أو يفعلونها؟ شاركوا قصصًا عن مقابلتكم لأشخاص عنيفين.</w:t>
      </w:r>
    </w:p>
    <w:p>
      <w:pPr>
        <w:bidi/>
      </w:pPr>
      <w:r>
        <w:rPr>
          <w:rtl/>
          <w:cs/>
          <w:lang w:val="ar_AE" w:bidi="ar_AE"/>
        </w:rPr>
      </w:r>
      <w:r>
        <w:rPr>
          <w:rtl/>
          <w:cs/>
          <w:lang w:val="ar_AE" w:bidi="ar_AE"/>
        </w:rPr>
        <w:t>وإذا، أو فجأةً: هذه الكلمة تُخبرنا بأن شيئًا غير متوقع أو مُدهش على وشك الحدوث. كانت الشياطين تتحدث من خلال الرَجُلين. لقد صرَخوا في وجه يسوع. "لا تُزعجنا يا ابن الله!" كان الشياطين خائفين ولم يرغبوا في أن يُخرجهم يسوع من الرَجُلين. كان الشياطين يعرفون أن يسوع هو ابن الله. إن ابن الله له نفس طبيعة وصفات الله. صرخ الشياطين أيضًا قائلين: "هل أتيت إلى هنا لتعذبنا قبل وقتنا؟" لم يَطرحوا هذا السؤال ليحصلوا على إجابة. لم يرغبوا في أن يعاقبهم يسوع قبل الوقت الذي حدده الله لمعاقبة الشياطين. لذلك، توسلَ الشياطين إلى يسوع أن يرسلهم إلى قطيعٍ من الخنازير. كانت الخنازير ترعى. كانوا بعيدين عن يسوع وعن الرَجُلين، لكن لا يزال من الممكن رؤية الخنازير. كان القطيع عبارة عن مجموعة كبيرة من الخنازير. كان الشعب اليهودي يعتبر الخنازير نجسةً. إن هذه إحدى الطرق التي نعرف بها أن غير اليهود كانوا يعيشون في هذه المنطقة.</w:t>
      </w:r>
    </w:p>
    <w:p>
      <w:pPr>
        <w:bidi/>
      </w:pPr>
      <w:r>
        <w:rPr>
          <w:rtl/>
          <w:cs/>
          <w:lang w:val="ar_AE" w:bidi="ar_AE"/>
        </w:rPr>
      </w:r>
      <w:r>
        <w:rPr>
          <w:rtl/>
          <w:cs/>
          <w:lang w:val="ar_AE" w:bidi="ar_AE"/>
        </w:rPr>
        <w:t>اعرضوا صورةً لقطيع من الخنازير.</w:t>
      </w:r>
    </w:p>
    <w:p>
      <w:pPr>
        <w:bidi/>
      </w:pPr>
      <w:r>
        <w:rPr>
          <w:rtl/>
          <w:cs/>
          <w:lang w:val="ar_AE" w:bidi="ar_AE"/>
        </w:rPr>
      </w:r>
      <w:r>
        <w:rPr>
          <w:rtl/>
          <w:cs/>
          <w:lang w:val="ar_AE" w:bidi="ar_AE"/>
        </w:rPr>
        <w:t>سمحَ يسوع للشيطان أن يدخلوا في الخنازير عندما أمرهم بأن يَذهبوا. خرجَ الشياطين من الرَجُلين ودخلوا في الخنازير. بذلك، لم تعد الشياطين تُسيطر على الرَجُلين. فجأةً. اندفعَ كل قطيع الخنازير إلى الجانب المنحدِر من الجبل إلى البحر. غرقت الخنازير وماتت في المياه.</w:t>
      </w:r>
    </w:p>
    <w:p>
      <w:pPr>
        <w:bidi/>
      </w:pPr>
      <w:r>
        <w:rPr>
          <w:rtl/>
          <w:cs/>
          <w:lang w:val="ar_AE" w:bidi="ar_AE"/>
        </w:rPr>
      </w:r>
      <w:r>
        <w:rPr>
          <w:rtl/>
          <w:cs/>
          <w:lang w:val="ar_AE" w:bidi="ar_AE"/>
        </w:rPr>
        <w:t>اعرضوا صورةً لتلٍ شديد الانحدار بجوار بحر الجليل،</w:t>
      </w:r>
    </w:p>
    <w:p>
      <w:pPr>
        <w:bidi/>
      </w:pPr>
      <w:r>
        <w:rPr>
          <w:rtl/>
          <w:cs/>
          <w:lang w:val="ar_AE" w:bidi="ar_AE"/>
        </w:rPr>
      </w:r>
      <w:r>
        <w:rPr>
          <w:rtl/>
          <w:cs/>
          <w:lang w:val="ar_AE" w:bidi="ar_AE"/>
        </w:rPr>
        <w:t>قام الرعاة، الذين كانوا يعتنون بالقطيع، بالهرب إلى المدينة. أخبرَ الرعاةُ الجميعَ بما حدث للخنازير وللرَجُلين الذين كان يَسكُنهما الشياطين. ذهبَ جميع أهل المدينة تقريبًا للتحدث مع يسوع وترجُّوه أن يُغادر منطقتهم.</w:t>
      </w:r>
    </w:p>
    <w:p>
      <w:pPr>
        <w:bidi/>
      </w:pPr>
      <w:r>
        <w:rPr>
          <w:rtl/>
          <w:cs/>
          <w:lang w:val="ar_AE" w:bidi="ar_AE"/>
        </w:rPr>
      </w:r>
      <w:r>
        <w:rPr>
          <w:rtl/>
          <w:cs/>
          <w:lang w:val="ar_AE" w:bidi="ar_AE"/>
        </w:rPr>
        <w:t>في إنجيل مرقس، يُقال لنا إن شعب المدينة كانوا خائفين. لا يُخبرنا متى لماذا طلبَ الناس من يسوع أن يرحل. إن أحد الأسباب المحتملة هو أن الناس كانوا مستاءين لأنهم فقدوا الخنازير.</w:t>
      </w:r>
    </w:p>
    <w:p>
      <w:pPr>
        <w:bidi/>
      </w:pPr>
      <w:r>
        <w:rPr>
          <w:rtl/>
          <w:cs/>
          <w:lang w:val="ar_AE" w:bidi="ar_AE"/>
        </w:rPr>
      </w:r>
      <w:r>
        <w:rPr>
          <w:rtl/>
          <w:cs/>
          <w:lang w:val="ar_AE" w:bidi="ar_AE"/>
        </w:rPr>
        <w:t>توقفوا وناقشوا كيف يكون شعور أن تخسر شيئًا تهتمون به. شاركوا القصص عن الوقت الذي فقدتم فيه شيئًا أو عندما أُخِذَ شيئًا منكم. ما هي الأشياء التي قُلْتوها، أو فعلتوها بعد تلك الخسارة؟</w:t>
      </w:r>
    </w:p>
    <w:p>
      <w:pPr>
        <w:bidi/>
      </w:pPr>
      <w:r>
        <w:rPr>
          <w:rtl/>
          <w:cs/>
          <w:lang w:val="ar_AE" w:bidi="ar_AE"/>
        </w:rPr>
      </w:r>
      <w:r>
        <w:rPr>
          <w:rtl/>
          <w:cs/>
          <w:lang w:val="ar_AE" w:bidi="ar_AE"/>
        </w:rPr>
        <w:t>إن هذا الحدث مثالٌ جيد على السلطان والقوة النهائيين الذين يمتلكهما يسوع لأنه ابن الله.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جاء يسوع إلى الشاطئ الآخر من البحيرة. يخرج من القبور رجلان بهما شياطين. كان الرجلان هَائِجَانِ جِدًّا، حَتَّى لَمْ يَكُنْ أَحَدٌ يَقْدِرُ أَنْ يَجْتَازَ مِنْ تِلْكَ الطَّرِيقِ. ثم اقترب الرجلان اللذان بها الشياطين من يسوع.</w:t>
      </w:r>
    </w:p>
    <w:p>
      <w:pPr>
        <w:bidi/>
      </w:pPr>
      <w:r>
        <w:rPr>
          <w:rtl/>
          <w:cs/>
          <w:lang w:val="ar_AE" w:bidi="ar_AE"/>
        </w:rPr>
      </w:r>
      <w:r>
        <w:rPr>
          <w:b/>
          <w:rtl/>
          <w:cs/>
          <w:lang w:val="ar_AE" w:bidi="ar_AE"/>
        </w:rPr>
        <w:t>المشهد الثاني:</w:t>
      </w:r>
      <w:r>
        <w:rPr>
          <w:rtl/>
          <w:cs/>
          <w:lang w:val="ar_AE" w:bidi="ar_AE"/>
        </w:rPr>
        <w:t xml:space="preserve"> بدأت الشياطين تتكلّم من خلال الرجلين، وفجأة صرخا الرجلين بصوت عالٍ على يسوع. لم ترد الشياطين أن يعاقبها يسوع، فتوسلت إليه أن يرسلها إلى قطيع من الخنازير كان بعيدًا بعض الشيء، ولكن لا يزال يمكن رؤيته. يأمر يسوع الشياطين التي بالرجلين أن يخرجوا منهما.</w:t>
      </w:r>
    </w:p>
    <w:p>
      <w:pPr>
        <w:bidi/>
      </w:pPr>
      <w:r>
        <w:rPr>
          <w:rtl/>
          <w:cs/>
          <w:lang w:val="ar_AE" w:bidi="ar_AE"/>
        </w:rPr>
      </w:r>
      <w:r>
        <w:rPr>
          <w:b/>
          <w:rtl/>
          <w:cs/>
          <w:lang w:val="ar_AE" w:bidi="ar_AE"/>
        </w:rPr>
        <w:t>المشهد الثالث:</w:t>
      </w:r>
      <w:r>
        <w:rPr>
          <w:rtl/>
          <w:cs/>
          <w:lang w:val="ar_AE" w:bidi="ar_AE"/>
        </w:rPr>
        <w:t xml:space="preserve"> أطاعت الشياطين أمر يسوع، فخرجت من الرجلين ودخلت في قطيع الخنازير. فجأة، اندفع القطيع كله إلى البحر وغرق في الماء.</w:t>
      </w:r>
    </w:p>
    <w:p>
      <w:pPr>
        <w:bidi/>
      </w:pPr>
      <w:r>
        <w:rPr>
          <w:rtl/>
          <w:cs/>
          <w:lang w:val="ar_AE" w:bidi="ar_AE"/>
        </w:rPr>
      </w:r>
      <w:r>
        <w:rPr>
          <w:b/>
          <w:rtl/>
          <w:cs/>
          <w:lang w:val="ar_AE" w:bidi="ar_AE"/>
        </w:rPr>
        <w:t>المشهد الرابع:</w:t>
      </w:r>
      <w:r>
        <w:rPr>
          <w:rtl/>
          <w:cs/>
          <w:lang w:val="ar_AE" w:bidi="ar_AE"/>
        </w:rPr>
        <w:t xml:space="preserve"> يهرب الرعاة إلى المدينة، ويخبرون الناس بكل شيء. فجأة، يذهب الناس إلى شاطئ البحيرة ويطلبون من يسوع أن ينصرف عن تخومهم.</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رجلان بهما شياطين</w:t>
      </w:r>
    </w:p>
    <w:p>
      <w:pPr>
        <w:pStyle w:val="ListBullet"/>
        <w:bidi/>
        <w:spacing w:line="240" w:lineRule="auto"/>
        <w:ind w:left="720"/>
      </w:pPr>
      <w:r>
        <w:rPr>
          <w:rtl/>
          <w:cs/>
          <w:lang w:val="ar_AE" w:bidi="ar_AE"/>
        </w:rPr>
      </w:r>
      <w:r>
        <w:rPr>
          <w:rtl/>
          <w:cs/>
          <w:lang w:val="ar_AE" w:bidi="ar_AE"/>
        </w:rPr>
        <w:t>قطيع من الخنازير</w:t>
      </w:r>
    </w:p>
    <w:p>
      <w:pPr>
        <w:pStyle w:val="ListBullet"/>
        <w:bidi/>
        <w:spacing w:line="240" w:lineRule="auto"/>
        <w:ind w:left="720"/>
      </w:pPr>
      <w:r>
        <w:rPr>
          <w:rtl/>
          <w:cs/>
          <w:lang w:val="ar_AE" w:bidi="ar_AE"/>
        </w:rPr>
      </w:r>
      <w:r>
        <w:rPr>
          <w:rtl/>
          <w:cs/>
          <w:lang w:val="ar_AE" w:bidi="ar_AE"/>
        </w:rPr>
        <w:t>الرعاة</w:t>
      </w:r>
    </w:p>
    <w:p>
      <w:pPr>
        <w:pStyle w:val="ListBullet"/>
        <w:bidi/>
        <w:spacing w:line="240" w:lineRule="auto"/>
        <w:ind w:left="720"/>
      </w:pPr>
      <w:r>
        <w:rPr>
          <w:rtl/>
          <w:cs/>
          <w:lang w:val="ar_AE" w:bidi="ar_AE"/>
        </w:rPr>
      </w:r>
      <w:r>
        <w:rPr>
          <w:rtl/>
          <w:cs/>
          <w:lang w:val="ar_AE" w:bidi="ar_AE"/>
        </w:rPr>
        <w:t>أهل المدينة</w:t>
      </w:r>
    </w:p>
    <w:p>
      <w:pPr>
        <w:bidi/>
      </w:pPr>
      <w:r>
        <w:rPr>
          <w:rtl/>
          <w:cs/>
          <w:lang w:val="ar_AE" w:bidi="ar_AE"/>
        </w:rPr>
      </w:r>
      <w:r>
        <w:rPr>
          <w:rtl/>
          <w:cs/>
          <w:lang w:val="ar_AE" w:bidi="ar_AE"/>
        </w:rPr>
        <w:t>في هذه الجلسة، اجعل المجموعة تُصور أحداث القصة بالتسلسل، أو يستخدموا أشياء ملموسة (مثل الحجارة، العصي، أو لعب الأطفال) لتجسيد القصة والأحداث التي وقعت فيها.</w:t>
      </w:r>
    </w:p>
    <w:p>
      <w:pPr>
        <w:bidi/>
      </w:pPr>
      <w:r>
        <w:rPr>
          <w:rtl/>
          <w:cs/>
          <w:lang w:val="ar_AE" w:bidi="ar_AE"/>
        </w:rPr>
      </w:r>
      <w:r>
        <w:rPr>
          <w:rtl/>
          <w:cs/>
          <w:lang w:val="ar_AE" w:bidi="ar_AE"/>
        </w:rPr>
        <w:t>من المهم أن نتذكر أن يسوع كان قد عبر للتو بحر الجليل في سفينة، وكان قد هدّأ عاصفة قبل قليل. تذكّروا أن التلاميذ كانوا مع يسوع، وأنهم وصلوا إلى منطقة غير يهودية. من المهم تذكُّر أن هذين الرجلين اللذين كان بهما أرواح شريرة كانا يعيشان في الكهوف المُخصّصة للقبور القريبة من الشاطئ.</w:t>
      </w:r>
    </w:p>
    <w:p>
      <w:pPr>
        <w:bidi/>
      </w:pPr>
      <w:r>
        <w:rPr>
          <w:rtl/>
          <w:cs/>
          <w:lang w:val="ar_AE" w:bidi="ar_AE"/>
        </w:rPr>
      </w:r>
      <w:r>
        <w:rPr>
          <w:rtl/>
          <w:cs/>
          <w:lang w:val="ar_AE" w:bidi="ar_AE"/>
        </w:rPr>
        <w:t>ومن المهم أن نتذكر أن الشياطين كانت تصرخ على يسوع، وتذكّروا ما قالته الشياطين ليسوع.</w:t>
      </w:r>
    </w:p>
    <w:p>
      <w:pPr>
        <w:bidi/>
      </w:pPr>
      <w:r>
        <w:rPr>
          <w:rtl/>
          <w:cs/>
          <w:lang w:val="ar_AE" w:bidi="ar_AE"/>
        </w:rPr>
      </w:r>
      <w:r>
        <w:rPr>
          <w:rtl/>
          <w:cs/>
          <w:lang w:val="ar_AE" w:bidi="ar_AE"/>
        </w:rPr>
        <w:t>ومن المهم أن نتذكر أن يسوع أمر الأرواح الشريرة أن تخرج من الرجلين، وعندها خرجت منهما ودخلت في الخنازير. ومن المهم أن نتذكر ما فعلته الخنازير بعد أن دخلتها الأرواح الشريرة.</w:t>
      </w:r>
    </w:p>
    <w:p>
      <w:pPr>
        <w:bidi/>
      </w:pPr>
      <w:r>
        <w:rPr>
          <w:rtl/>
          <w:cs/>
          <w:lang w:val="ar_AE" w:bidi="ar_AE"/>
        </w:rPr>
      </w:r>
      <w:r>
        <w:rPr>
          <w:rtl/>
          <w:cs/>
          <w:lang w:val="ar_AE" w:bidi="ar_AE"/>
        </w:rPr>
        <w:t>ومن المهم أن نتذكر ما فعله الرعاة بعد أن رأوا ما حدث للخنازير. ومن المهم أن نتذكر ما فعله أهل المدينة بعدما سمعوا بما حدث للخنازير والرجلين اللذين بهما أرواح شريرة.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النسخة الأكثر فهمًا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رجلان بهما شياطين</w:t>
      </w:r>
    </w:p>
    <w:p>
      <w:pPr>
        <w:pStyle w:val="ListBullet"/>
        <w:bidi/>
        <w:spacing w:line="240" w:lineRule="auto"/>
        <w:ind w:left="720"/>
      </w:pPr>
      <w:r>
        <w:rPr>
          <w:rtl/>
          <w:cs/>
          <w:lang w:val="ar_AE" w:bidi="ar_AE"/>
        </w:rPr>
      </w:r>
      <w:r>
        <w:rPr>
          <w:rtl/>
          <w:cs/>
          <w:lang w:val="ar_AE" w:bidi="ar_AE"/>
        </w:rPr>
        <w:t>قطيع من الخنازير</w:t>
      </w:r>
    </w:p>
    <w:p>
      <w:pPr>
        <w:pStyle w:val="ListBullet"/>
        <w:bidi/>
        <w:spacing w:line="240" w:lineRule="auto"/>
        <w:ind w:left="720"/>
      </w:pPr>
      <w:r>
        <w:rPr>
          <w:rtl/>
          <w:cs/>
          <w:lang w:val="ar_AE" w:bidi="ar_AE"/>
        </w:rPr>
      </w:r>
      <w:r>
        <w:rPr>
          <w:rtl/>
          <w:cs/>
          <w:lang w:val="ar_AE" w:bidi="ar_AE"/>
        </w:rPr>
        <w:t>الرعاة</w:t>
      </w:r>
    </w:p>
    <w:p>
      <w:pPr>
        <w:pStyle w:val="ListBullet"/>
        <w:bidi/>
        <w:spacing w:line="240" w:lineRule="auto"/>
        <w:ind w:left="720"/>
      </w:pPr>
      <w:r>
        <w:rPr>
          <w:rtl/>
          <w:cs/>
          <w:lang w:val="ar_AE" w:bidi="ar_AE"/>
        </w:rPr>
      </w:r>
      <w:r>
        <w:rPr>
          <w:rtl/>
          <w:cs/>
          <w:lang w:val="ar_AE" w:bidi="ar_AE"/>
        </w:rPr>
        <w:t>شعب المدينة</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جاء يسوع إلى عبر البحر. فخرج مجنونان هائجان من القبور وابتدآ يصرخان على يسوع.</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اللذَين يؤديان دور المجنونَين: "بماذا تشعران؟" قد تسمعون عبارات مثل: "نحن غاضبان لأن ابن الله يزعجنا"، أو "نحن خائفان من الشياطين التي تسكن فينا"، أو "نحن خائفان من يسوع".</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فتوسلت الشياطين إلى يسوع أن يرسلهم إلى قطيع من الخنازير وألا يدينهم.</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يسوع: "بماذا تشعر؟" قد تسمعون عبارات مثل: "هذه الشياطين لا تخيفني"، أو "هذان الرجلان لا يخيفاني"، أو "أنا مُشفق على هذين الرجلين".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فأمر يسوع الشياطين التي بالرجلين أن يخرجوا منهما. فأطاعت الشياطين يسوع وخرجت من الرجلَين ودخلت في قطيع من الخنازير. وفجأة، اندفع القطيع كله إلى البحر وغرق في المياه.</w:t>
      </w:r>
    </w:p>
    <w:p>
      <w:pPr>
        <w:bidi/>
      </w:pPr>
      <w:r>
        <w:rPr>
          <w:rtl/>
          <w:cs/>
          <w:lang w:val="ar_AE" w:bidi="ar_AE"/>
        </w:rPr>
      </w:r>
      <w:r>
        <w:rPr>
          <w:rtl/>
          <w:cs/>
          <w:lang w:val="ar_AE" w:bidi="ar_AE"/>
        </w:rPr>
        <w:t>فركض الرعاة إلى المدينة وأخبروا الشعب بما حدث. فخرج الشعب إلى شاطئ البحر حيث كان يسوع.</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الرعاة: "بماذا تشعرون؟" قد تسمعون عبارات مثل: "ما الذي أصاب خنازيرنا؟" "كيف فعل يسوع هذا؟" أو "ماذا سنعمل بدون خنازيرنا؟"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وفجأة خرج شعب تلك المدينة إلى حيث كان يسوع. وطلبوا منه أن ينصرف عنهم ويتركهم في حالهم.</w:t>
      </w:r>
    </w:p>
    <w:p>
      <w:pPr>
        <w:bidi/>
      </w:pPr>
      <w:r>
        <w:rPr>
          <w:rtl/>
          <w:cs/>
          <w:lang w:val="ar_AE" w:bidi="ar_AE"/>
        </w:rPr>
      </w:r>
      <w:r>
        <w:rPr>
          <w:rtl/>
          <w:cs/>
          <w:lang w:val="ar_AE" w:bidi="ar_AE"/>
        </w:rPr>
        <w:t>أوقفوا التمثيل. اسألوا المُمثِّلين الذين يؤدون دور شعب المدينة: "بماذا تشعرون؟" قد تسمعون عبارات مثل: "لقد مضت الخنازير فماذا سنفعل بشأن الطعام؟" "لماذا يُهلك يسوع خنازيرنا؟" أو "ماذا حدث للرجلين؟"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 xml:space="preserve">وصل يسوع إلى أرض </w:t>
      </w:r>
      <w:r>
        <w:rPr>
          <w:b/>
          <w:rtl/>
          <w:cs/>
          <w:lang w:val="ar_AE" w:bidi="ar_AE"/>
        </w:rPr>
        <w:t>الجِرجَسيّين</w:t>
      </w:r>
      <w:r>
        <w:rPr>
          <w:rtl/>
          <w:cs/>
          <w:lang w:val="ar_AE" w:bidi="ar_AE"/>
        </w:rPr>
        <w:t xml:space="preserve">. وهي المنطقة الواقعة في الجانب الشرقي من بحر الجليل، بالقرب من مدينة جَدَرة حيث كان يسكن غير اليهود. ثم خرج </w:t>
      </w:r>
      <w:r>
        <w:rPr>
          <w:b/>
          <w:rtl/>
          <w:cs/>
          <w:lang w:val="ar_AE" w:bidi="ar_AE"/>
        </w:rPr>
        <w:t>رجلان بهما</w:t>
      </w:r>
      <w:r>
        <w:rPr>
          <w:rtl/>
          <w:cs/>
          <w:lang w:val="ar_AE" w:bidi="ar_AE"/>
        </w:rPr>
        <w:t xml:space="preserve"> شياطين من </w:t>
      </w:r>
      <w:r>
        <w:rPr>
          <w:b/>
          <w:rtl/>
          <w:cs/>
          <w:lang w:val="ar_AE" w:bidi="ar_AE"/>
        </w:rPr>
        <w:t>القبور</w:t>
      </w:r>
      <w:r>
        <w:rPr>
          <w:rtl/>
          <w:cs/>
          <w:lang w:val="ar_AE" w:bidi="ar_AE"/>
        </w:rPr>
        <w:t xml:space="preserve"> لملاقاته.</w:t>
      </w:r>
    </w:p>
    <w:p>
      <w:pPr>
        <w:bidi/>
      </w:pPr>
      <w:r>
        <w:rPr>
          <w:rtl/>
          <w:cs/>
          <w:lang w:val="ar_AE" w:bidi="ar_AE"/>
        </w:rPr>
      </w:r>
      <w:r>
        <w:rPr>
          <w:rtl/>
          <w:cs/>
          <w:lang w:val="ar_AE" w:bidi="ar_AE"/>
        </w:rPr>
        <w:t xml:space="preserve">ويشير مصطلح </w:t>
      </w:r>
      <w:r>
        <w:rPr>
          <w:b/>
          <w:rtl/>
          <w:cs/>
          <w:lang w:val="ar_AE" w:bidi="ar_AE"/>
        </w:rPr>
        <w:t>الشَّياطين</w:t>
      </w:r>
      <w:r>
        <w:rPr>
          <w:rtl/>
          <w:cs/>
          <w:lang w:val="ar_AE" w:bidi="ar_AE"/>
        </w:rPr>
        <w:t xml:space="preserve"> هنا إلى كائنات روحية شريرة، فاستخدموا الكلمة نفسها التي استخدمتموها في المقاطع السابقة لكلمة الشَّياطين. وراجعوا قاموس الكلمات الرئيسية لمعرفة تعريف أكثر اكتمالًا لكلمة </w:t>
      </w:r>
      <w:r>
        <w:rPr>
          <w:rtl/>
          <w:cs/>
          <w:lang w:val="ar_AE" w:bidi="ar_AE"/>
        </w:rPr>
        <w:t>الشَّياطين</w:t>
      </w:r>
      <w:r>
        <w:rPr>
          <w:rtl/>
          <w:cs/>
          <w:lang w:val="ar_AE" w:bidi="ar_AE"/>
        </w:rPr>
        <w:t>.</w:t>
      </w:r>
    </w:p>
    <w:p>
      <w:pPr>
        <w:bidi/>
      </w:pPr>
      <w:r>
        <w:rPr>
          <w:rtl/>
          <w:cs/>
          <w:lang w:val="ar_AE" w:bidi="ar_AE"/>
        </w:rPr>
      </w:r>
      <w:r>
        <w:rPr>
          <w:rtl/>
          <w:cs/>
          <w:lang w:val="ar_AE" w:bidi="ar_AE"/>
        </w:rPr>
        <w:t xml:space="preserve">كانت </w:t>
      </w:r>
      <w:r>
        <w:rPr>
          <w:b/>
          <w:rtl/>
          <w:cs/>
          <w:lang w:val="ar_AE" w:bidi="ar_AE"/>
        </w:rPr>
        <w:t>القبور</w:t>
      </w:r>
      <w:r>
        <w:rPr>
          <w:rtl/>
          <w:cs/>
          <w:lang w:val="ar_AE" w:bidi="ar_AE"/>
        </w:rPr>
        <w:t xml:space="preserve"> تقع في منحدرات صخرية على جانب البحيرة، وكان الناس يحفرون الكهوف في الصخور ويدفنون الجُثث في الكهوف. يمكنكم الرجوع إلى قاموس الكلمات الرئيسية لمعرفة تعريفٍ أكمل لكلمة </w:t>
      </w:r>
      <w:r>
        <w:rPr>
          <w:rtl/>
          <w:cs/>
          <w:lang w:val="ar_AE" w:bidi="ar_AE"/>
        </w:rPr>
        <w:t>قبر</w:t>
      </w:r>
      <w:r>
        <w:rPr>
          <w:rtl/>
          <w:cs/>
          <w:lang w:val="ar_AE" w:bidi="ar_AE"/>
        </w:rPr>
        <w:t xml:space="preserve">. </w:t>
      </w:r>
    </w:p>
    <w:p>
      <w:pPr>
        <w:bidi/>
      </w:pPr>
      <w:r>
        <w:rPr>
          <w:rtl/>
          <w:cs/>
          <w:lang w:val="ar_AE" w:bidi="ar_AE"/>
        </w:rPr>
      </w:r>
      <w:r>
        <w:rPr>
          <w:rtl/>
          <w:cs/>
          <w:lang w:val="ar_AE" w:bidi="ar_AE"/>
        </w:rPr>
        <w:t xml:space="preserve">وتعني كلمة </w:t>
      </w:r>
      <w:r>
        <w:rPr>
          <w:b/>
          <w:rtl/>
          <w:cs/>
          <w:lang w:val="ar_AE" w:bidi="ar_AE"/>
        </w:rPr>
        <w:t>"إذا"</w:t>
      </w:r>
      <w:r>
        <w:rPr>
          <w:rtl/>
          <w:cs/>
          <w:lang w:val="ar_AE" w:bidi="ar_AE"/>
        </w:rPr>
        <w:t xml:space="preserve"> هنا أو </w:t>
      </w:r>
      <w:r>
        <w:rPr>
          <w:b/>
          <w:rtl/>
          <w:cs/>
          <w:lang w:val="ar_AE" w:bidi="ar_AE"/>
        </w:rPr>
        <w:t>هوذا</w:t>
      </w:r>
      <w:r>
        <w:rPr>
          <w:rtl/>
          <w:cs/>
          <w:lang w:val="ar_AE" w:bidi="ar_AE"/>
        </w:rPr>
        <w:t xml:space="preserve">، حدوث أمرٌ غير متوقّع ومدهش. </w:t>
      </w:r>
    </w:p>
    <w:p>
      <w:pPr>
        <w:bidi/>
      </w:pPr>
      <w:r>
        <w:rPr>
          <w:rtl/>
          <w:cs/>
          <w:lang w:val="ar_AE" w:bidi="ar_AE"/>
        </w:rPr>
      </w:r>
      <w:r>
        <w:rPr>
          <w:rtl/>
          <w:cs/>
          <w:lang w:val="ar_AE" w:bidi="ar_AE"/>
        </w:rPr>
        <w:t xml:space="preserve">إذ صرخ الرجلان اللذان بهما الأرواح النجسة على يسوع. فقد عرفت تلك الأرواح يسوع وصرخت قائلة إنه </w:t>
      </w:r>
      <w:r>
        <w:rPr>
          <w:b/>
          <w:rtl/>
          <w:cs/>
          <w:lang w:val="ar_AE" w:bidi="ar_AE"/>
        </w:rPr>
        <w:t>ابن الله</w:t>
      </w:r>
      <w:r>
        <w:rPr>
          <w:rtl/>
          <w:cs/>
          <w:lang w:val="ar_AE" w:bidi="ar_AE"/>
        </w:rPr>
        <w:t xml:space="preserve">. يُشير لقب ابن الله إلى يسوع، لأنه يبيّن أن له نفس طبيعة الله وصفاته، كما يعبّر عن العلاقة بين الله الآب ويسوع ابنه على نحوٍ يُشبه العلاقة بين الآباء والأبناء بين البشر. استخدموا الكلمة نفسها التي استخدمتموها في المقاطع السابقة لتعبير ابن الله، يمكنكم الرجوع إلى قاموس الكلمات الرئيسية لمعرفة تعريفٍ أكمل لتعبير </w:t>
      </w:r>
      <w:r>
        <w:rPr>
          <w:rtl/>
          <w:cs/>
          <w:lang w:val="ar_AE" w:bidi="ar_AE"/>
        </w:rPr>
        <w:t>ابن الله</w:t>
      </w:r>
      <w:r>
        <w:rPr>
          <w:rtl/>
          <w:cs/>
          <w:lang w:val="ar_AE" w:bidi="ar_AE"/>
        </w:rPr>
        <w:t>.</w:t>
      </w:r>
    </w:p>
    <w:p>
      <w:pPr>
        <w:bidi/>
      </w:pPr>
      <w:r>
        <w:rPr>
          <w:rtl/>
          <w:cs/>
          <w:lang w:val="ar_AE" w:bidi="ar_AE"/>
        </w:rPr>
      </w:r>
      <w:r>
        <w:rPr>
          <w:rtl/>
          <w:cs/>
          <w:lang w:val="ar_AE" w:bidi="ar_AE"/>
        </w:rPr>
        <w:t xml:space="preserve">ثم توسلت الشياطين إلى يسوع ألا يُعذّبها ولا يُرسلها إلى </w:t>
      </w:r>
      <w:r>
        <w:rPr>
          <w:b/>
          <w:rtl/>
          <w:cs/>
          <w:lang w:val="ar_AE" w:bidi="ar_AE"/>
        </w:rPr>
        <w:t>العذاب قبل الوقت المعيَّن</w:t>
      </w:r>
      <w:r>
        <w:rPr>
          <w:rtl/>
          <w:cs/>
          <w:lang w:val="ar_AE" w:bidi="ar_AE"/>
        </w:rPr>
        <w:t>. وتشير عبارة "قَبلَ الوقتِ لتُعَذِّبَنا" إلى الزمن الذي عيّنه الله لمعاقبة كل شرٍّ وخطية، وهو ما كان يعرفه الشعب اليهودي كاليوم الذي فيه سيأتي الله ليدين العالم.</w:t>
      </w:r>
    </w:p>
    <w:p>
      <w:pPr>
        <w:bidi/>
      </w:pPr>
      <w:r>
        <w:rPr>
          <w:rtl/>
          <w:cs/>
          <w:lang w:val="ar_AE" w:bidi="ar_AE"/>
        </w:rPr>
      </w:r>
      <w:r>
        <w:rPr>
          <w:rtl/>
          <w:cs/>
          <w:lang w:val="ar_AE" w:bidi="ar_AE"/>
        </w:rPr>
        <w:t xml:space="preserve">طلبت الشياطين من يسوع أن يرسلها إلى قطيع من الخنازير كان قريبًا بما يكفي ليُرى. فقال لهم يسوع: "امضوا" </w:t>
      </w:r>
      <w:r>
        <w:rPr>
          <w:b/>
          <w:rtl/>
          <w:cs/>
          <w:lang w:val="ar_AE" w:bidi="ar_AE"/>
        </w:rPr>
        <w:t>وكانت</w:t>
      </w:r>
      <w:r>
        <w:rPr>
          <w:rtl/>
          <w:cs/>
          <w:lang w:val="ar_AE" w:bidi="ar_AE"/>
        </w:rPr>
        <w:t xml:space="preserve"> كلمة "امضوا" أمرًا من يسوع لتلك الأرواح أن تخرج من الرجلين.</w:t>
      </w:r>
    </w:p>
    <w:p>
      <w:pPr>
        <w:bidi/>
      </w:pPr>
      <w:r>
        <w:rPr>
          <w:rtl/>
          <w:cs/>
          <w:lang w:val="ar_AE" w:bidi="ar_AE"/>
        </w:rPr>
      </w:r>
      <w:r>
        <w:rPr>
          <w:rtl/>
          <w:cs/>
          <w:lang w:val="ar_AE" w:bidi="ar_AE"/>
        </w:rPr>
        <w:t>وقد فعلت الشياطين كما أمرها يسوع. فخرجت ودخلت في الخنازير، فانطلق القطيعُ كلُّه من على الجرف إلى البحر، ومات في المياه غرقًا.</w:t>
      </w:r>
    </w:p>
    <w:p>
      <w:pPr>
        <w:bidi/>
      </w:pPr>
      <w:r>
        <w:rPr>
          <w:rtl/>
          <w:cs/>
          <w:lang w:val="ar_AE" w:bidi="ar_AE"/>
        </w:rPr>
      </w:r>
      <w:r>
        <w:rPr>
          <w:rtl/>
          <w:cs/>
          <w:lang w:val="ar_AE" w:bidi="ar_AE"/>
        </w:rPr>
        <w:t xml:space="preserve">أما </w:t>
      </w:r>
      <w:r>
        <w:rPr>
          <w:b/>
          <w:rtl/>
          <w:cs/>
          <w:lang w:val="ar_AE" w:bidi="ar_AE"/>
        </w:rPr>
        <w:t>الرعاة</w:t>
      </w:r>
      <w:r>
        <w:rPr>
          <w:rtl/>
          <w:cs/>
          <w:lang w:val="ar_AE" w:bidi="ar_AE"/>
        </w:rPr>
        <w:t>، فهربوا مسرعين إلى المدينة. والرعاة هم الرجال الذين كانوا يعتنون بالماشية، والماشية هنا هي خنازيرهم.</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9: 1–8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هذه القصة الحقيقية، يُقدِّم متى مثالًا على سلطان يسوع على معرفة أفكار الناس وأن يَغفر خطايانا.</w:t>
      </w:r>
    </w:p>
    <w:p>
      <w:pPr>
        <w:bidi/>
      </w:pPr>
      <w:r>
        <w:rPr>
          <w:rtl/>
          <w:cs/>
          <w:lang w:val="ar_AE" w:bidi="ar_AE"/>
        </w:rPr>
      </w:r>
      <w:r>
        <w:rPr>
          <w:rtl/>
          <w:cs/>
          <w:lang w:val="ar_AE" w:bidi="ar_AE"/>
        </w:rPr>
        <w:t>في المقطع السابق، كان يسوع على الجانب الشرقي من بحر الجليل. لقد أمر العديد من الشياطين أن يخرجوا من رَجُلين. دخلَ يسوعُ القارب. عبرَ البحر وعاد إلى كفرناحوم حيث كان يعيش.</w:t>
      </w:r>
    </w:p>
    <w:p>
      <w:pPr>
        <w:bidi/>
      </w:pPr>
      <w:r>
        <w:rPr>
          <w:rtl/>
          <w:cs/>
          <w:lang w:val="ar_AE" w:bidi="ar_AE"/>
        </w:rPr>
      </w:r>
      <w:r>
        <w:rPr>
          <w:rtl/>
          <w:cs/>
          <w:lang w:val="ar_AE" w:bidi="ar_AE"/>
        </w:rPr>
        <w:t>يستخدم متى كلمةً تُترجم أحيانًا إلى "وإذَا." تُشير الكلمة إلى أن شيئًا مُذهلًا، أو غير متوقع على وشك الحدوث. إن الشيء غير المُتوقع الذي حدث في هذا الجزء من القصة هو أن بعض الناس أحضروا إلى يسوع رجلًا مشلولًا. على الأغلب، لم يَستطِع الرجل المشلول أن يُحرِّك معظم جسده. حُمِل الرجل إلى يسوع على حصيرةٍ. تُشير الحصيرة إلى أي قطعة أثاثٍ تُستخدم للاسترخاء عليها. كانت خفيفة بما يكفي ليُحمَل عليها شخصٌ ما. رأى يسوع أن الذين أحضروا الرجل كان لديهم إيمان، أو أنهم آمنوا به. قال يسوع للرجل المشلول: "ثِق، أو تشجَّع، يا بُني، لقد غُفِرت خطاياك". دعا يسوعُ الرجلَ "ابني." هذا لا يعني أن يسوع كان أبا الرَجل. إنها طريقة ودودة لمخاطبة الرجل. لقد غفر أو أزال يسوعُ خطية الرَجل. لن يُعاقَب الرجل على خطيته.</w:t>
      </w:r>
    </w:p>
    <w:p>
      <w:pPr>
        <w:bidi/>
      </w:pPr>
      <w:r>
        <w:rPr>
          <w:rtl/>
          <w:cs/>
          <w:lang w:val="ar_AE" w:bidi="ar_AE"/>
        </w:rPr>
      </w:r>
      <w:r>
        <w:rPr>
          <w:rtl/>
          <w:cs/>
          <w:lang w:val="ar_AE" w:bidi="ar_AE"/>
        </w:rPr>
        <w:t>اعرضوا صورةً لسرير أو حصيرة نوم.</w:t>
      </w:r>
    </w:p>
    <w:p>
      <w:pPr>
        <w:bidi/>
      </w:pPr>
      <w:r>
        <w:rPr>
          <w:rtl/>
          <w:cs/>
          <w:lang w:val="ar_AE" w:bidi="ar_AE"/>
        </w:rPr>
      </w:r>
      <w:r>
        <w:rPr>
          <w:rtl/>
          <w:cs/>
          <w:lang w:val="ar_AE" w:bidi="ar_AE"/>
        </w:rPr>
        <w:t>توقفوا وناقشوا الأوقات والمواقف المختلفة التي أظهرتم فيها إيمانكم بالله.</w:t>
      </w:r>
    </w:p>
    <w:p>
      <w:pPr>
        <w:bidi/>
      </w:pPr>
      <w:r>
        <w:rPr>
          <w:rtl/>
          <w:cs/>
          <w:lang w:val="ar_AE" w:bidi="ar_AE"/>
        </w:rPr>
      </w:r>
      <w:r>
        <w:rPr>
          <w:rtl/>
          <w:cs/>
          <w:lang w:val="ar_AE" w:bidi="ar_AE"/>
        </w:rPr>
        <w:t>قال بعض الكتبة، مُعلِّمي الشريعة اليهودية، في أنفسهم: "هذا الرجل يُجدِّف." إن عبارة "قالوا في أنفسهم" تعني أنهم كانوا يفكرون في الأمر في أذهانهم. إن التجديف هو قول شيءٍ يُضر بسمعة الشخص عن قصد. عندما يُجدف شخصٌ على الله، فإنّه يُهين الله ويُقلل من عظمته. إن التجديف هو إهانة الله.</w:t>
      </w:r>
    </w:p>
    <w:p>
      <w:pPr>
        <w:bidi/>
      </w:pPr>
      <w:r>
        <w:rPr>
          <w:rtl/>
          <w:cs/>
          <w:lang w:val="ar_AE" w:bidi="ar_AE"/>
        </w:rPr>
      </w:r>
      <w:r>
        <w:rPr>
          <w:rtl/>
          <w:cs/>
          <w:lang w:val="ar_AE" w:bidi="ar_AE"/>
        </w:rPr>
        <w:t>عَلِمَ يسوع بما كانوا يُفكرون. فقال لهم: "لماذا تُفكرون بالشر في قلوبكم؟" لم يَطرح يسوعُ هذا السؤال ليحصل على إجابةٍ. لقد قال هذا لأنه كان يعترض بشدة على ما كانوا يُفكرون به. إن الله وحده يستطيع أن يَنزع خطايانا، لكن يسوع له سلطان الله. لذلك، يستطيع يسوع أن يَغفر كل الخطايا. أوضحَ يسوعُ بصرامةٍ للكتبة أنهم كانوا مُخطئين في اعتقادهم أنه جدف على الله.</w:t>
      </w:r>
    </w:p>
    <w:p>
      <w:pPr>
        <w:bidi/>
      </w:pPr>
      <w:r>
        <w:rPr>
          <w:rtl/>
          <w:cs/>
          <w:lang w:val="ar_AE" w:bidi="ar_AE"/>
        </w:rPr>
      </w:r>
      <w:r>
        <w:rPr>
          <w:rtl/>
          <w:cs/>
          <w:lang w:val="ar_AE" w:bidi="ar_AE"/>
        </w:rPr>
        <w:t>توقفوا وناقشوا كلمات أو أفعال الآخرين التي تعترضون عليها. ما هو نوع الكلام الذي قد تقولونه لهم؟ ما هو نوع الأشياء التي قد تفعلونها؟</w:t>
      </w:r>
    </w:p>
    <w:p>
      <w:pPr>
        <w:bidi/>
      </w:pPr>
      <w:r>
        <w:rPr>
          <w:rtl/>
          <w:cs/>
          <w:lang w:val="ar_AE" w:bidi="ar_AE"/>
        </w:rPr>
      </w:r>
      <w:r>
        <w:rPr>
          <w:rtl/>
          <w:cs/>
          <w:lang w:val="ar_AE" w:bidi="ar_AE"/>
        </w:rPr>
        <w:t>ثم قال يسوع: "أيهما أسهل: أن يُقال، 'خطاياك مغفورة، أم أن يُقال، قُم وامش؟" لم يَطرح يسوعُ هذا السؤال ليحصل على إجابةٍ. طرحَ يسوع هذا السؤال للمقارنة بين تصريحين. "هل من الأسهل أن يُخبر شخصًا أن خطاياه غُفِرتْ،" أو "هل من الأسهل أن يُخبر شخصًا بأن يَنهض ويمشي؟" إن السبب في أنه من الأسهل أن يُقال لشخص ما: "مغفورة لك خطاياك،" هو أنه لا يمكن رؤية مغفرة الخطايا. لكن إذا قام الرجل ومشى، فسيراه الجميع بوضوحٍ وهو يمشي. قال يسوع للفريسيين: "لكن لكي تَعلموا أن لابن الإنسان سلطانًا على الأرض أن يغفر الخطايا،" ثم قال للمفلوج: "قُم احمل فراشك واذهب إلى بيتك." أعطى اللهُ ابنَ الإنسان سلطانًا في رؤيا النبي دانيال منذ زمن بعيد. أشار يسوع إلى نفسه بِلقب ابن الإنسان ليُظهر أن الله أعطاه السلطان. قام الرجل، وحملَ فراشه، ومضى إلى البيت. يُظهر هذا أن يسوع قد شفى الرجل وغفرَ خطاياه.</w:t>
      </w:r>
    </w:p>
    <w:p>
      <w:pPr>
        <w:bidi/>
      </w:pPr>
      <w:r>
        <w:rPr>
          <w:rtl/>
          <w:cs/>
          <w:lang w:val="ar_AE" w:bidi="ar_AE"/>
        </w:rPr>
      </w:r>
      <w:r>
        <w:rPr>
          <w:rtl/>
          <w:cs/>
          <w:lang w:val="ar_AE" w:bidi="ar_AE"/>
        </w:rPr>
        <w:t>توقفوا وناقشوا مع فريقكم كيف ستقارنون بين تصريحين في لُغتكم.</w:t>
      </w:r>
    </w:p>
    <w:p>
      <w:pPr>
        <w:bidi/>
      </w:pPr>
      <w:r>
        <w:rPr>
          <w:rtl/>
          <w:cs/>
          <w:lang w:val="ar_AE" w:bidi="ar_AE"/>
        </w:rPr>
      </w:r>
      <w:r>
        <w:rPr>
          <w:rtl/>
          <w:cs/>
          <w:lang w:val="ar_AE" w:bidi="ar_AE"/>
        </w:rPr>
        <w:t>عندما رأى الجموع أن يسوع شفى الرجل تعجبوا. في هذه الحالة، يُشير التعجب إلى مخافة الله. هذا يعني أن تكون لدينا رهبة، وإكرام، واحترام لله. أكرمَ الشعبُ اللهَ بهذه الطريقة. لقد سبحوا ومجَّدوا الله، أي أنهم أكرموه، لأن الله أعطى هذا السلطان ليسوع.</w:t>
      </w:r>
    </w:p>
    <w:p>
      <w:pPr>
        <w:bidi/>
      </w:pPr>
      <w:r>
        <w:rPr>
          <w:rtl/>
          <w:cs/>
          <w:lang w:val="ar_AE" w:bidi="ar_AE"/>
        </w:rPr>
      </w:r>
      <w:r>
        <w:rPr>
          <w:rtl/>
          <w:cs/>
          <w:lang w:val="ar_AE" w:bidi="ar_AE"/>
        </w:rPr>
        <w:t>توقفوا وناقشوا وقتًا عندما رأى الناس في مجتمعكم شيئًا مُدهشًا حدث. صِفوا كيف تجاوَب الناسُ.</w:t>
      </w:r>
    </w:p>
    <w:p>
      <w:pPr>
        <w:bidi/>
      </w:pPr>
      <w:r>
        <w:rPr>
          <w:rtl/>
          <w:cs/>
          <w:lang w:val="ar_AE" w:bidi="ar_AE"/>
        </w:rPr>
      </w:r>
      <w:r>
        <w:rPr>
          <w:rtl/>
          <w:cs/>
          <w:lang w:val="ar_AE" w:bidi="ar_AE"/>
        </w:rPr>
        <w:t>يُظهر لنا هذا المقطع أن يسوع له سلطان أن يغفر الخطايا ويشفي المرض.</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يعبر يسوع وتلاميذه البحر ويعودون إلى كفرناحوم. وبشكل غير مُتَوقّع، أحضر بعض الناس رجلًا مفلوجًا ليقدّموه إلى يسوع. يتحدث يسوع إلى الرجل.</w:t>
      </w:r>
    </w:p>
    <w:p>
      <w:pPr>
        <w:bidi/>
      </w:pPr>
      <w:r>
        <w:rPr>
          <w:rtl/>
          <w:cs/>
          <w:lang w:val="ar_AE" w:bidi="ar_AE"/>
        </w:rPr>
      </w:r>
      <w:r>
        <w:rPr>
          <w:b/>
          <w:rtl/>
          <w:cs/>
          <w:lang w:val="ar_AE" w:bidi="ar_AE"/>
        </w:rPr>
        <w:t>المشهد الثاني:</w:t>
      </w:r>
      <w:r>
        <w:rPr>
          <w:rtl/>
          <w:cs/>
          <w:lang w:val="ar_AE" w:bidi="ar_AE"/>
        </w:rPr>
        <w:t xml:space="preserve"> فكّر بعض الكتبة أن يسوع مخطئ بقوله للرجل المفلوج إن خطاياه قد غُفرت.</w:t>
      </w:r>
    </w:p>
    <w:p>
      <w:pPr>
        <w:bidi/>
      </w:pPr>
      <w:r>
        <w:rPr>
          <w:rtl/>
          <w:cs/>
          <w:lang w:val="ar_AE" w:bidi="ar_AE"/>
        </w:rPr>
      </w:r>
      <w:r>
        <w:rPr>
          <w:b/>
          <w:rtl/>
          <w:cs/>
          <w:lang w:val="ar_AE" w:bidi="ar_AE"/>
        </w:rPr>
        <w:t>المشهد الثالث:</w:t>
      </w:r>
      <w:r>
        <w:rPr>
          <w:rtl/>
          <w:cs/>
          <w:lang w:val="ar_AE" w:bidi="ar_AE"/>
        </w:rPr>
        <w:t xml:space="preserve"> يسوع يتحدّث مع الكتبة. ثم يشفي يسوع الرجل المفلوج.</w:t>
      </w:r>
    </w:p>
    <w:p>
      <w:pPr>
        <w:bidi/>
      </w:pPr>
      <w:r>
        <w:rPr>
          <w:rtl/>
          <w:cs/>
          <w:lang w:val="ar_AE" w:bidi="ar_AE"/>
        </w:rPr>
      </w:r>
      <w:r>
        <w:rPr>
          <w:b/>
          <w:rtl/>
          <w:cs/>
          <w:lang w:val="ar_AE" w:bidi="ar_AE"/>
        </w:rPr>
        <w:t>المشهد الرابع:</w:t>
      </w:r>
      <w:r>
        <w:rPr>
          <w:rtl/>
          <w:cs/>
          <w:lang w:val="ar_AE" w:bidi="ar_AE"/>
        </w:rPr>
        <w:t xml:space="preserve"> يحمل الرجل فراشه ويمضي.</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الناس الموجودين بالمكان</w:t>
      </w:r>
    </w:p>
    <w:p>
      <w:pPr>
        <w:pStyle w:val="ListBullet"/>
        <w:bidi/>
        <w:spacing w:line="240" w:lineRule="auto"/>
        <w:ind w:left="720"/>
      </w:pPr>
      <w:r>
        <w:rPr>
          <w:rtl/>
          <w:cs/>
          <w:lang w:val="ar_AE" w:bidi="ar_AE"/>
        </w:rPr>
      </w:r>
      <w:r>
        <w:rPr>
          <w:rtl/>
          <w:cs/>
          <w:lang w:val="ar_AE" w:bidi="ar_AE"/>
        </w:rPr>
        <w:t>الرجل المفلوج</w:t>
      </w:r>
    </w:p>
    <w:p>
      <w:pPr>
        <w:pStyle w:val="ListBullet"/>
        <w:bidi/>
        <w:spacing w:line="240" w:lineRule="auto"/>
        <w:ind w:left="720"/>
      </w:pPr>
      <w:r>
        <w:rPr>
          <w:rtl/>
          <w:cs/>
          <w:lang w:val="ar_AE" w:bidi="ar_AE"/>
        </w:rPr>
      </w:r>
      <w:r>
        <w:rPr>
          <w:rtl/>
          <w:cs/>
          <w:lang w:val="ar_AE" w:bidi="ar_AE"/>
        </w:rPr>
        <w:t>الكتبة/معلّمو الشريعة</w:t>
      </w:r>
    </w:p>
    <w:p>
      <w:pPr>
        <w:bidi/>
      </w:pPr>
      <w:r>
        <w:rPr>
          <w:rtl/>
          <w:cs/>
          <w:lang w:val="ar_AE" w:bidi="ar_AE"/>
        </w:rPr>
      </w:r>
      <w:r>
        <w:rPr>
          <w:rtl/>
          <w:cs/>
          <w:lang w:val="ar_AE" w:bidi="ar_AE"/>
        </w:rPr>
        <w:t>في هذه الجلسة، اجعلوا المجموعة ترسم القصة على شكل لوحة، أو يستخدموا أشياء ملموسة (مثل الحجارة، العصي، أو لعب الأطفال) لتجسيد القصة والأحداث التي وقعت فيها.</w:t>
      </w:r>
    </w:p>
    <w:p>
      <w:pPr>
        <w:bidi/>
      </w:pPr>
      <w:r>
        <w:rPr>
          <w:rtl/>
          <w:cs/>
          <w:lang w:val="ar_AE" w:bidi="ar_AE"/>
        </w:rPr>
      </w:r>
      <w:r>
        <w:rPr>
          <w:rtl/>
          <w:cs/>
          <w:lang w:val="ar_AE" w:bidi="ar_AE"/>
        </w:rPr>
        <w:t>ومن المهم أن نتذكر أن يسوع رأى إيمان الذين جاؤوا بالرجل المفلوج إليه. لنتذكر ما قاله يسوع للمفلوج.</w:t>
      </w:r>
    </w:p>
    <w:p>
      <w:pPr>
        <w:bidi/>
      </w:pPr>
      <w:r>
        <w:rPr>
          <w:rtl/>
          <w:cs/>
          <w:lang w:val="ar_AE" w:bidi="ar_AE"/>
        </w:rPr>
      </w:r>
      <w:r>
        <w:rPr>
          <w:rtl/>
          <w:cs/>
          <w:lang w:val="ar_AE" w:bidi="ar_AE"/>
        </w:rPr>
        <w:t>ومن المهم أن نتذكر ما كان يفكّر فيه الكتبة بعد أن قال يسوع للرجل إن خطاياه قد غُفرت.</w:t>
      </w:r>
    </w:p>
    <w:p>
      <w:pPr>
        <w:bidi/>
      </w:pPr>
      <w:r>
        <w:rPr>
          <w:rtl/>
          <w:cs/>
          <w:lang w:val="ar_AE" w:bidi="ar_AE"/>
        </w:rPr>
      </w:r>
      <w:r>
        <w:rPr>
          <w:rtl/>
          <w:cs/>
          <w:lang w:val="ar_AE" w:bidi="ar_AE"/>
        </w:rPr>
        <w:t>ومن المهم أن نتذكر أن يسوع كان يعرف ما يدور في أفكار الكتبة، وأن نتذكر أيضًا ما قاله لهم. ومن المهم أن نتذكر ما كلّم يسوع به الرجل المفلوج.</w:t>
      </w:r>
    </w:p>
    <w:p>
      <w:pPr>
        <w:bidi/>
      </w:pPr>
      <w:r>
        <w:rPr>
          <w:rtl/>
          <w:cs/>
          <w:lang w:val="ar_AE" w:bidi="ar_AE"/>
        </w:rPr>
      </w:r>
      <w:r>
        <w:rPr>
          <w:rtl/>
          <w:cs/>
          <w:lang w:val="ar_AE" w:bidi="ar_AE"/>
        </w:rPr>
        <w:t>تذكّروا كيف كان رد فعل الناس بعد أن قام الرجل المفلوج وحمل فراشه ومضى.</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الشعب الموجود بالمكان</w:t>
      </w:r>
    </w:p>
    <w:p>
      <w:pPr>
        <w:pStyle w:val="ListBullet"/>
        <w:bidi/>
        <w:spacing w:line="240" w:lineRule="auto"/>
        <w:ind w:left="720"/>
      </w:pPr>
      <w:r>
        <w:rPr>
          <w:rtl/>
          <w:cs/>
          <w:lang w:val="ar_AE" w:bidi="ar_AE"/>
        </w:rPr>
      </w:r>
      <w:r>
        <w:rPr>
          <w:rtl/>
          <w:cs/>
          <w:lang w:val="ar_AE" w:bidi="ar_AE"/>
        </w:rPr>
        <w:t>الرجل المفلوج</w:t>
      </w:r>
    </w:p>
    <w:p>
      <w:pPr>
        <w:pStyle w:val="ListBullet"/>
        <w:bidi/>
        <w:spacing w:line="240" w:lineRule="auto"/>
        <w:ind w:left="720"/>
      </w:pPr>
      <w:r>
        <w:rPr>
          <w:rtl/>
          <w:cs/>
          <w:lang w:val="ar_AE" w:bidi="ar_AE"/>
        </w:rPr>
      </w:r>
      <w:r>
        <w:rPr>
          <w:rtl/>
          <w:cs/>
          <w:lang w:val="ar_AE" w:bidi="ar_AE"/>
        </w:rPr>
        <w:t>الكتبة</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عبر يسوع وتلاميذه البحر وجاءوا إلى كفرناحوم. كفرناحوم هي المدينة التي يسكن فيها الرب يسوع. فحملوا إلى يسوع مفلوجًا مطروحًا على فراش، لأن شعب هذه المنطقة كانوا يؤمنون أن الرب يسوع يستطيع أن يشفى هذا الرجل.</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المفلوج: "بماذا تشعر؟" قد تسمعون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يقول الرب يسوع للرجل أن خطاياه قد غُفرت. فيظن الكتبة أن الرب يسوع قد جدَّف على الله.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الكتبة: "بماذا تشعرون؟" قد تسمعون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فعلم يسوع أفكار الكتبة، ووبَّخهم بحزم أنهم مخطئون. ثم شفى الرب يسوع المفلوج.</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المفلوج: "بماذا تشعر؟" قد تسمعون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شعر الشعب بالخوف والمهابة الشديدة لله. فسبحوا الله ومجَّدوه لأنه أعطى يسوع سلطانًا مثل هذا.</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الشعب في تلك المنطقة: "بماذا تشعرون؟" قد تسمعون 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 xml:space="preserve">"وإذا" بعض الناس قدّموا إلى يسوع رجلًا </w:t>
      </w:r>
      <w:r>
        <w:rPr>
          <w:b/>
          <w:rtl/>
          <w:cs/>
          <w:lang w:val="ar_AE" w:bidi="ar_AE"/>
        </w:rPr>
        <w:t>مفلوجًا</w:t>
      </w:r>
      <w:r>
        <w:rPr>
          <w:rtl/>
          <w:cs/>
          <w:lang w:val="ar_AE" w:bidi="ar_AE"/>
        </w:rPr>
        <w:t xml:space="preserve">. </w:t>
      </w:r>
      <w:r>
        <w:rPr>
          <w:b/>
          <w:rtl/>
          <w:cs/>
          <w:lang w:val="ar_AE" w:bidi="ar_AE"/>
        </w:rPr>
        <w:t>تُشير كلمة</w:t>
      </w:r>
      <w:r>
        <w:rPr>
          <w:rtl/>
          <w:cs/>
          <w:lang w:val="ar_AE" w:bidi="ar_AE"/>
        </w:rPr>
        <w:t xml:space="preserve"> "إذا" أو </w:t>
      </w:r>
      <w:r>
        <w:rPr>
          <w:b/>
          <w:rtl/>
          <w:cs/>
          <w:lang w:val="ar_AE" w:bidi="ar_AE"/>
        </w:rPr>
        <w:t>"هوذا"</w:t>
      </w:r>
      <w:r>
        <w:rPr>
          <w:rtl/>
          <w:cs/>
          <w:lang w:val="ar_AE" w:bidi="ar_AE"/>
        </w:rPr>
        <w:t xml:space="preserve"> إلى أن أمرًا غير متوقّع أو مدهش على وشك الحدوث، والعجيب هنا أن جماعة من الناس جاءت إلى يسوع حاملةً رجلًا مفلوجًا مضطجعًا على </w:t>
      </w:r>
      <w:r>
        <w:rPr>
          <w:b/>
          <w:rtl/>
          <w:cs/>
          <w:lang w:val="ar_AE" w:bidi="ar_AE"/>
        </w:rPr>
        <w:t>فِراش</w:t>
      </w:r>
      <w:r>
        <w:rPr>
          <w:rtl/>
          <w:cs/>
          <w:lang w:val="ar_AE" w:bidi="ar_AE"/>
        </w:rPr>
        <w:t xml:space="preserve"> أو </w:t>
      </w:r>
      <w:r>
        <w:rPr>
          <w:b/>
          <w:rtl/>
          <w:cs/>
          <w:lang w:val="ar_AE" w:bidi="ar_AE"/>
        </w:rPr>
        <w:t>حصير</w:t>
      </w:r>
      <w:r>
        <w:rPr>
          <w:rtl/>
          <w:cs/>
          <w:lang w:val="ar_AE" w:bidi="ar_AE"/>
        </w:rPr>
        <w:t>.</w:t>
      </w:r>
    </w:p>
    <w:p>
      <w:pPr>
        <w:bidi/>
      </w:pPr>
      <w:r>
        <w:rPr>
          <w:rtl/>
          <w:cs/>
          <w:lang w:val="ar_AE" w:bidi="ar_AE"/>
        </w:rPr>
      </w:r>
      <w:r>
        <w:rPr>
          <w:b/>
          <w:rtl/>
          <w:cs/>
          <w:lang w:val="ar_AE" w:bidi="ar_AE"/>
        </w:rPr>
        <w:t>والمفلوج</w:t>
      </w:r>
      <w:r>
        <w:rPr>
          <w:rtl/>
          <w:cs/>
          <w:lang w:val="ar_AE" w:bidi="ar_AE"/>
        </w:rPr>
        <w:t xml:space="preserve"> هو إنسان لا يقدر أن يحرّك رجليه أو يديه أو كليهما، وأحيانًا يعجز عن الحركة تمامًا. استخدموا الكلمة نفسها التي استخدمتموها في المقاطع السابقة لكلمة مفلوج.</w:t>
      </w:r>
    </w:p>
    <w:p>
      <w:pPr>
        <w:bidi/>
      </w:pPr>
      <w:r>
        <w:rPr>
          <w:rtl/>
          <w:cs/>
          <w:lang w:val="ar_AE" w:bidi="ar_AE"/>
        </w:rPr>
      </w:r>
      <w:r>
        <w:rPr>
          <w:rtl/>
          <w:cs/>
          <w:lang w:val="ar_AE" w:bidi="ar_AE"/>
        </w:rPr>
        <w:t xml:space="preserve">تُشير كلمة </w:t>
      </w:r>
      <w:r>
        <w:rPr>
          <w:b/>
          <w:rtl/>
          <w:cs/>
          <w:lang w:val="ar_AE" w:bidi="ar_AE"/>
        </w:rPr>
        <w:t>فِراش</w:t>
      </w:r>
      <w:r>
        <w:rPr>
          <w:rtl/>
          <w:cs/>
          <w:lang w:val="ar_AE" w:bidi="ar_AE"/>
        </w:rPr>
        <w:t xml:space="preserve"> إلى أي قطعة أثاث تُستخدم للاسترخاء عليها. كانت خفيفة بما يكفي ليُحمَل عليها شخصٌ ما. وكان معظم الفقراء في إسرائيل ينامون على حصرٍ منسوجة يمكن لفّها، وهذا على الأرجح هو نوع الحصير المذكور في هذه القصة.</w:t>
      </w:r>
    </w:p>
    <w:p>
      <w:pPr>
        <w:bidi/>
      </w:pPr>
      <w:r>
        <w:rPr>
          <w:rtl/>
          <w:cs/>
          <w:lang w:val="ar_AE" w:bidi="ar_AE"/>
        </w:rPr>
      </w:r>
      <w:r>
        <w:rPr>
          <w:rtl/>
          <w:cs/>
          <w:lang w:val="ar_AE" w:bidi="ar_AE"/>
        </w:rPr>
        <w:t xml:space="preserve">ورأى يسوع إيمانهم، أي أنهم </w:t>
      </w:r>
      <w:r>
        <w:rPr>
          <w:b/>
          <w:rtl/>
          <w:cs/>
          <w:lang w:val="ar_AE" w:bidi="ar_AE"/>
        </w:rPr>
        <w:t>وثقوا</w:t>
      </w:r>
      <w:r>
        <w:rPr>
          <w:rtl/>
          <w:cs/>
          <w:lang w:val="ar_AE" w:bidi="ar_AE"/>
        </w:rPr>
        <w:t xml:space="preserve"> به. يُشير الإيمان إلى الثقة والاعتماد الكامل على الله. استخدموا الكلمة نفسها التي استخدمتموها في المقاطع السابقة لكلمة إيمان، يمكنكم الرجوع إلى قاموس الكلمات الرئيسية لمعرفة تعريفٍ أكمل لكلمة </w:t>
      </w:r>
      <w:r>
        <w:rPr>
          <w:rtl/>
          <w:cs/>
          <w:lang w:val="ar_AE" w:bidi="ar_AE"/>
        </w:rPr>
        <w:t>إيمان</w:t>
      </w:r>
      <w:r>
        <w:rPr>
          <w:rtl/>
          <w:cs/>
          <w:lang w:val="ar_AE" w:bidi="ar_AE"/>
        </w:rPr>
        <w:t xml:space="preserve">. </w:t>
      </w:r>
    </w:p>
    <w:p>
      <w:pPr>
        <w:bidi/>
      </w:pPr>
      <w:r>
        <w:rPr>
          <w:rtl/>
          <w:cs/>
          <w:lang w:val="ar_AE" w:bidi="ar_AE"/>
        </w:rPr>
      </w:r>
      <w:r>
        <w:rPr>
          <w:rtl/>
          <w:cs/>
          <w:lang w:val="ar_AE" w:bidi="ar_AE"/>
        </w:rPr>
        <w:t>فقال يسوع للمفلوج: "</w:t>
      </w:r>
      <w:r>
        <w:rPr>
          <w:b/>
          <w:rtl/>
          <w:cs/>
          <w:lang w:val="ar_AE" w:bidi="ar_AE"/>
        </w:rPr>
        <w:t>ثِقْ</w:t>
      </w:r>
      <w:r>
        <w:rPr>
          <w:b/>
          <w:rtl/>
          <w:cs/>
          <w:lang w:val="ar_AE" w:bidi="ar_AE"/>
        </w:rPr>
        <w:t>(أو تشجع)</w:t>
      </w:r>
      <w:r>
        <w:rPr>
          <w:rtl/>
          <w:cs/>
          <w:lang w:val="ar_AE" w:bidi="ar_AE"/>
        </w:rPr>
        <w:t xml:space="preserve"> </w:t>
      </w:r>
      <w:r>
        <w:rPr>
          <w:b/>
          <w:rtl/>
          <w:cs/>
          <w:lang w:val="ar_AE" w:bidi="ar_AE"/>
        </w:rPr>
        <w:t>يا بُنَيَّ.</w:t>
      </w:r>
      <w:r>
        <w:rPr>
          <w:rtl/>
          <w:cs/>
          <w:lang w:val="ar_AE" w:bidi="ar_AE"/>
        </w:rPr>
        <w:t xml:space="preserve"> </w:t>
      </w:r>
      <w:r>
        <w:rPr>
          <w:b/>
          <w:rtl/>
          <w:cs/>
          <w:lang w:val="ar_AE" w:bidi="ar_AE"/>
        </w:rPr>
        <w:t>مَغفورَةٌ لكَ خطاياك</w:t>
      </w:r>
      <w:r>
        <w:rPr>
          <w:rtl/>
          <w:cs/>
          <w:lang w:val="ar_AE" w:bidi="ar_AE"/>
        </w:rPr>
        <w:t>َ"</w:t>
      </w:r>
    </w:p>
    <w:p>
      <w:pPr>
        <w:bidi/>
      </w:pPr>
      <w:r>
        <w:rPr>
          <w:rtl/>
          <w:cs/>
          <w:lang w:val="ar_AE" w:bidi="ar_AE"/>
        </w:rPr>
      </w:r>
      <w:r>
        <w:rPr>
          <w:rtl/>
          <w:cs/>
          <w:lang w:val="ar_AE" w:bidi="ar_AE"/>
        </w:rPr>
        <w:t>تعني كلمة "</w:t>
      </w:r>
      <w:r>
        <w:rPr>
          <w:b/>
          <w:rtl/>
          <w:cs/>
          <w:lang w:val="ar_AE" w:bidi="ar_AE"/>
        </w:rPr>
        <w:t>ثق</w:t>
      </w:r>
      <w:r>
        <w:rPr>
          <w:rtl/>
          <w:cs/>
          <w:lang w:val="ar_AE" w:bidi="ar_AE"/>
        </w:rPr>
        <w:t>" أو تشجع "تشدد واطمئن"،</w:t>
      </w:r>
    </w:p>
    <w:p>
      <w:pPr>
        <w:bidi/>
      </w:pPr>
      <w:r>
        <w:rPr>
          <w:rtl/>
          <w:cs/>
          <w:lang w:val="ar_AE" w:bidi="ar_AE"/>
        </w:rPr>
      </w:r>
      <w:r>
        <w:rPr>
          <w:rtl/>
          <w:cs/>
          <w:lang w:val="ar_AE" w:bidi="ar_AE"/>
        </w:rPr>
        <w:t xml:space="preserve">أما مناداته للرجل "يا </w:t>
      </w:r>
      <w:r>
        <w:rPr>
          <w:b/>
          <w:rtl/>
          <w:cs/>
          <w:lang w:val="ar_AE" w:bidi="ar_AE"/>
        </w:rPr>
        <w:t>بُنَيَّ</w:t>
      </w:r>
      <w:r>
        <w:rPr>
          <w:rtl/>
          <w:cs/>
          <w:lang w:val="ar_AE" w:bidi="ar_AE"/>
        </w:rPr>
        <w:t>"، فلا تعني أن يسوع كان أباه الجسدي، بل كانت طريقة ودّية ومُحبّة في مخاطبته.</w:t>
      </w:r>
    </w:p>
    <w:p>
      <w:pPr>
        <w:bidi/>
      </w:pPr>
      <w:r>
        <w:rPr>
          <w:rtl/>
          <w:cs/>
          <w:lang w:val="ar_AE" w:bidi="ar_AE"/>
        </w:rPr>
      </w:r>
      <w:r>
        <w:rPr>
          <w:rtl/>
          <w:cs/>
          <w:lang w:val="ar_AE" w:bidi="ar_AE"/>
        </w:rPr>
        <w:t xml:space="preserve">وقوله: "مَغفورَةٌ لكَ خطاياكَ" يعني أن يسوع أزال </w:t>
      </w:r>
      <w:r>
        <w:rPr>
          <w:b/>
          <w:rtl/>
          <w:cs/>
          <w:lang w:val="ar_AE" w:bidi="ar_AE"/>
        </w:rPr>
        <w:t>خطايا</w:t>
      </w:r>
      <w:r>
        <w:rPr>
          <w:rtl/>
          <w:cs/>
          <w:lang w:val="ar_AE" w:bidi="ar_AE"/>
        </w:rPr>
        <w:t xml:space="preserve"> الرجل، أي أفعاله المتمرّدة على الله. ف</w:t>
      </w:r>
      <w:r>
        <w:rPr>
          <w:b/>
          <w:rtl/>
          <w:cs/>
          <w:lang w:val="ar_AE" w:bidi="ar_AE"/>
        </w:rPr>
        <w:t>المغفرة</w:t>
      </w:r>
      <w:r>
        <w:rPr>
          <w:rtl/>
          <w:cs/>
          <w:lang w:val="ar_AE" w:bidi="ar_AE"/>
        </w:rPr>
        <w:t xml:space="preserve"> تعني أن الشخص المتضرر يتنازل عن حقه في العقوبة ولا يعامل المسيء كما يستحق. استخدموا الكلمات نفسها التي استخدمتموها في المقاطع السابقة لكلمتَي مغفرة وخطيّة، راجعوا قاموس الكلمات الرئيسية لتعريفٍ أشمل لكلمتَي </w:t>
      </w:r>
      <w:r>
        <w:rPr>
          <w:rtl/>
          <w:cs/>
          <w:lang w:val="ar_AE" w:bidi="ar_AE"/>
        </w:rPr>
        <w:t>مغفرة</w:t>
      </w:r>
      <w:r>
        <w:rPr>
          <w:rtl/>
          <w:cs/>
          <w:lang w:val="ar_AE" w:bidi="ar_AE"/>
        </w:rPr>
        <w:t xml:space="preserve"> و</w:t>
      </w:r>
      <w:r>
        <w:rPr>
          <w:rtl/>
          <w:cs/>
          <w:lang w:val="ar_AE" w:bidi="ar_AE"/>
        </w:rPr>
        <w:t>خطيّة</w:t>
      </w:r>
      <w:r>
        <w:rPr>
          <w:rtl/>
          <w:cs/>
          <w:lang w:val="ar_AE" w:bidi="ar_AE"/>
        </w:rPr>
        <w:t>.</w:t>
      </w:r>
    </w:p>
    <w:p>
      <w:pPr>
        <w:bidi/>
      </w:pPr>
      <w:r>
        <w:rPr>
          <w:rtl/>
          <w:cs/>
          <w:lang w:val="ar_AE" w:bidi="ar_AE"/>
        </w:rPr>
      </w:r>
      <w:r>
        <w:rPr>
          <w:rtl/>
          <w:cs/>
          <w:lang w:val="ar_AE" w:bidi="ar_AE"/>
        </w:rPr>
        <w:t xml:space="preserve">وكان بعض </w:t>
      </w:r>
      <w:r>
        <w:rPr>
          <w:b/>
          <w:rtl/>
          <w:cs/>
          <w:lang w:val="ar_AE" w:bidi="ar_AE"/>
        </w:rPr>
        <w:t>الكتبة</w:t>
      </w:r>
      <w:r>
        <w:rPr>
          <w:rtl/>
          <w:cs/>
          <w:lang w:val="ar_AE" w:bidi="ar_AE"/>
        </w:rPr>
        <w:t xml:space="preserve">، أي معلّمي الشريعة اليهودية، </w:t>
      </w:r>
      <w:r>
        <w:rPr>
          <w:b/>
          <w:rtl/>
          <w:cs/>
          <w:lang w:val="ar_AE" w:bidi="ar_AE"/>
        </w:rPr>
        <w:t>يقولون في أنفسهم</w:t>
      </w:r>
      <w:r>
        <w:rPr>
          <w:rtl/>
          <w:cs/>
          <w:lang w:val="ar_AE" w:bidi="ar_AE"/>
        </w:rPr>
        <w:t xml:space="preserve">: "هذا </w:t>
      </w:r>
      <w:r>
        <w:rPr>
          <w:b/>
          <w:rtl/>
          <w:cs/>
          <w:lang w:val="ar_AE" w:bidi="ar_AE"/>
        </w:rPr>
        <w:t>يُجَدِّفُ</w:t>
      </w:r>
      <w:r>
        <w:rPr>
          <w:rtl/>
          <w:cs/>
          <w:lang w:val="ar_AE" w:bidi="ar_AE"/>
        </w:rPr>
        <w:t>!"</w:t>
      </w:r>
    </w:p>
    <w:p>
      <w:pPr>
        <w:bidi/>
      </w:pPr>
      <w:r>
        <w:rPr>
          <w:rtl/>
          <w:cs/>
          <w:lang w:val="ar_AE" w:bidi="ar_AE"/>
        </w:rPr>
      </w:r>
      <w:r>
        <w:rPr>
          <w:rtl/>
          <w:cs/>
          <w:lang w:val="ar_AE" w:bidi="ar_AE"/>
        </w:rPr>
        <w:t xml:space="preserve">استخدموا الكلمة نفسها التي استخدمتموها في </w:t>
      </w:r>
      <w:r>
        <w:rPr>
          <w:b/>
          <w:rtl/>
          <w:cs/>
          <w:lang w:val="ar_AE" w:bidi="ar_AE"/>
        </w:rPr>
        <w:t>المقاطع</w:t>
      </w:r>
      <w:r>
        <w:rPr>
          <w:rtl/>
          <w:cs/>
          <w:lang w:val="ar_AE" w:bidi="ar_AE"/>
        </w:rPr>
        <w:t xml:space="preserve"> السابقة لكلمة كتبة، وراجعوا قاموس الكلمات الرئيسية لمعرفة تعريفٍ أكمل لكلمة </w:t>
      </w:r>
      <w:r>
        <w:rPr>
          <w:rtl/>
          <w:cs/>
          <w:lang w:val="ar_AE" w:bidi="ar_AE"/>
        </w:rPr>
        <w:t>كتبة</w:t>
      </w:r>
      <w:r>
        <w:rPr>
          <w:rtl/>
          <w:cs/>
          <w:lang w:val="ar_AE" w:bidi="ar_AE"/>
        </w:rPr>
        <w:t>.</w:t>
      </w:r>
    </w:p>
    <w:p>
      <w:pPr>
        <w:bidi/>
      </w:pPr>
      <w:r>
        <w:rPr>
          <w:rtl/>
          <w:cs/>
          <w:lang w:val="ar_AE" w:bidi="ar_AE"/>
        </w:rPr>
      </w:r>
      <w:r>
        <w:rPr>
          <w:rtl/>
          <w:cs/>
          <w:lang w:val="ar_AE" w:bidi="ar_AE"/>
        </w:rPr>
        <w:t>وتعبير "</w:t>
      </w:r>
      <w:r>
        <w:rPr>
          <w:b/>
          <w:rtl/>
          <w:cs/>
          <w:lang w:val="ar_AE" w:bidi="ar_AE"/>
        </w:rPr>
        <w:t>قالوا في أنفُسِهِمْ</w:t>
      </w:r>
      <w:r>
        <w:rPr>
          <w:rtl/>
          <w:cs/>
          <w:lang w:val="ar_AE" w:bidi="ar_AE"/>
        </w:rPr>
        <w:t>" يعني أنهم فكّروا بذلك في أذهانهم، وقد تحتاج لغتكم إلى استخدام تعبيرٍ آخر يصف موضع التفكير.</w:t>
      </w:r>
    </w:p>
    <w:p>
      <w:pPr>
        <w:bidi/>
      </w:pPr>
      <w:r>
        <w:rPr>
          <w:rtl/>
          <w:cs/>
          <w:lang w:val="ar_AE" w:bidi="ar_AE"/>
        </w:rPr>
      </w:r>
      <w:r>
        <w:rPr>
          <w:rtl/>
          <w:cs/>
          <w:lang w:val="ar_AE" w:bidi="ar_AE"/>
        </w:rPr>
        <w:t xml:space="preserve">إن </w:t>
      </w:r>
      <w:r>
        <w:rPr>
          <w:b/>
          <w:rtl/>
          <w:cs/>
          <w:lang w:val="ar_AE" w:bidi="ar_AE"/>
        </w:rPr>
        <w:t>التجديف</w:t>
      </w:r>
      <w:r>
        <w:rPr>
          <w:rtl/>
          <w:cs/>
          <w:lang w:val="ar_AE" w:bidi="ar_AE"/>
        </w:rPr>
        <w:t xml:space="preserve"> هو قول شيءٍ يُضر بسمعة الشخص عن قصد. فعندما يُجدف شخصٌ على الله، فإنّه يُهين الله ويُقلل من عظمته. إن التجديف هو إهانة الله. وفي هذا الموقف، يشير التجديف إلى أن يسوع أظهر ذات السلطان الذي لله حين غفر خطايا المفلوج. يمكنكم الرجوع إلى قاموس الكلمات الرئيسية لمعرفة تعريفٍ أكمل لكلمة </w:t>
      </w:r>
      <w:r>
        <w:rPr>
          <w:rtl/>
          <w:cs/>
          <w:lang w:val="ar_AE" w:bidi="ar_AE"/>
        </w:rPr>
        <w:t>تجديف</w:t>
      </w:r>
      <w:r>
        <w:rPr>
          <w:rtl/>
          <w:cs/>
          <w:lang w:val="ar_AE" w:bidi="ar_AE"/>
        </w:rPr>
        <w:t>.</w:t>
      </w:r>
    </w:p>
    <w:p>
      <w:pPr>
        <w:bidi/>
      </w:pPr>
      <w:r>
        <w:rPr>
          <w:rtl/>
          <w:cs/>
          <w:lang w:val="ar_AE" w:bidi="ar_AE"/>
        </w:rPr>
      </w:r>
      <w:r>
        <w:rPr>
          <w:rtl/>
          <w:cs/>
          <w:lang w:val="ar_AE" w:bidi="ar_AE"/>
        </w:rPr>
        <w:t xml:space="preserve">وكان يسوع يعرف ما يفكّر به الفريسيون، فقال لهم: "أنَّ لابنِ الإنسانِ </w:t>
      </w:r>
      <w:r>
        <w:rPr>
          <w:b/>
          <w:rtl/>
          <w:cs/>
          <w:lang w:val="ar_AE" w:bidi="ar_AE"/>
        </w:rPr>
        <w:t>سُلطانًا</w:t>
      </w:r>
      <w:r>
        <w:rPr>
          <w:rtl/>
          <w:cs/>
          <w:lang w:val="ar_AE" w:bidi="ar_AE"/>
        </w:rPr>
        <w:t xml:space="preserve"> علَى الأرضِ أنْ يَغفِرَ الخطايا" وقد دعا يسوع نفسه ابن الإنسان لأنه كان إنسانًا وكان يمثِّل جميع البشر. لكن يسوع كانت له أيضًا طبيعة الله وسُلطانه. استخدم الكلمة ذاتها التي استخدمتها في مقاطع سابقة لتعبير ابن الإنسان. راجع قاموس الكلمات الرئيسية للاستزادة من التعريف الكامل لمصطلح </w:t>
      </w:r>
      <w:r>
        <w:rPr>
          <w:rtl/>
          <w:cs/>
          <w:lang w:val="ar_AE" w:bidi="ar_AE"/>
        </w:rPr>
        <w:t>ابن الإنسان</w:t>
      </w:r>
      <w:r>
        <w:rPr>
          <w:rtl/>
          <w:cs/>
          <w:lang w:val="ar_AE" w:bidi="ar_AE"/>
        </w:rPr>
        <w:t>.</w:t>
      </w:r>
    </w:p>
    <w:p>
      <w:pPr>
        <w:bidi/>
      </w:pPr>
      <w:r>
        <w:rPr>
          <w:rtl/>
          <w:cs/>
          <w:lang w:val="ar_AE" w:bidi="ar_AE"/>
        </w:rPr>
      </w:r>
      <w:r>
        <w:rPr>
          <w:rtl/>
          <w:cs/>
          <w:lang w:val="ar_AE" w:bidi="ar_AE"/>
        </w:rPr>
        <w:t xml:space="preserve">وعندما رأت الجموع أن يسوع شفى الرجل المفلوج، </w:t>
      </w:r>
      <w:r>
        <w:rPr>
          <w:b/>
          <w:rtl/>
          <w:cs/>
          <w:lang w:val="ar_AE" w:bidi="ar_AE"/>
        </w:rPr>
        <w:t>مَجَّدوا اللهَ</w:t>
      </w:r>
      <w:r>
        <w:rPr>
          <w:rtl/>
          <w:cs/>
          <w:lang w:val="ar_AE" w:bidi="ar_AE"/>
        </w:rPr>
        <w:t xml:space="preserve">. وهو تعبير يُشير إلى "مخافة الله". </w:t>
      </w:r>
      <w:r>
        <w:rPr>
          <w:b/>
          <w:rtl/>
          <w:cs/>
          <w:lang w:val="ar_AE" w:bidi="ar_AE"/>
        </w:rPr>
        <w:t>ومخافة الله</w:t>
      </w:r>
      <w:r>
        <w:rPr>
          <w:rtl/>
          <w:cs/>
          <w:lang w:val="ar_AE" w:bidi="ar_AE"/>
        </w:rPr>
        <w:t xml:space="preserve"> تعني الوقار والتبجيل والاحترام العميق لله، وهي قد تكون خوفًا مقدّسًا أو خوفًا سلبيًا من العقاب. فالناس قد يخشون الله بطريقة إيجابية إذ يمجدونه، ويطيعونه لأنه عظيم. وقد يخشى الناس الله بطريقة سلبية لأنهم يخشون من العقاب نتيجة العصيان. راجع قاموس الكلمات الرئيسية للاستزادة من التعريف الكامل لمصطلح </w:t>
      </w:r>
      <w:r>
        <w:rPr>
          <w:rtl/>
          <w:cs/>
          <w:lang w:val="ar_AE" w:bidi="ar_AE"/>
        </w:rPr>
        <w:t>مخافة الله</w:t>
      </w:r>
      <w:r>
        <w:rPr>
          <w:rtl/>
          <w:cs/>
          <w:lang w:val="ar_AE" w:bidi="ar_AE"/>
        </w:rPr>
        <w:t>.</w:t>
      </w:r>
    </w:p>
    <w:p>
      <w:pPr>
        <w:bidi/>
      </w:pPr>
      <w:r>
        <w:rPr>
          <w:rtl/>
          <w:cs/>
          <w:lang w:val="ar_AE" w:bidi="ar_AE"/>
        </w:rPr>
      </w:r>
      <w:r>
        <w:rPr>
          <w:rtl/>
          <w:cs/>
          <w:lang w:val="ar_AE" w:bidi="ar_AE"/>
        </w:rPr>
        <w:t xml:space="preserve">ثم مجّد الجمع الله، أي سبّحوه وأعطوه الكرامة، لأنهم رأوا أن الله منح يسوع هذا السلطان العظيم. استخدموا الكلمة نفسها التي استخدمتموها في المقاطع السابقة لكلمة </w:t>
      </w:r>
      <w:r>
        <w:rPr>
          <w:b/>
          <w:rtl/>
          <w:cs/>
          <w:lang w:val="ar_AE" w:bidi="ar_AE"/>
        </w:rPr>
        <w:t>مَجَّدوا.</w:t>
      </w:r>
      <w:r>
        <w:rPr>
          <w:rtl/>
          <w:cs/>
          <w:lang w:val="ar_AE" w:bidi="ar_AE"/>
        </w:rPr>
        <w:t xml:space="preserve"> راجعوا قاموس الكلمات الرئيسية لمعرفة تعريفٍ أكمل لكلمة </w:t>
      </w:r>
      <w:r>
        <w:rPr>
          <w:rtl/>
          <w:cs/>
          <w:lang w:val="ar_AE" w:bidi="ar_AE"/>
        </w:rPr>
        <w:t>مَجَّدوا</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9:9–13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9: 9–13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المقطع السابق، شفى يسوعُ رجلًا مشلولًا في كفرناحوم. عندما رأى الناس ذلك الشفاء، سبحوا الله ومجَّدوه على إعطاء هذا السلطان ليسوع، في هذا المقطع، يَصف متَّى، كاتب هذا السِّفر من الكتاب المُقدَّس، كيف تَقابل مع يسوع وأصبح واحدًا من أقرب أتباعه.</w:t>
      </w:r>
    </w:p>
    <w:p>
      <w:pPr>
        <w:bidi/>
      </w:pPr>
      <w:r>
        <w:rPr>
          <w:rtl/>
          <w:cs/>
          <w:lang w:val="ar_AE" w:bidi="ar_AE"/>
        </w:rPr>
      </w:r>
      <w:r>
        <w:rPr>
          <w:rtl/>
          <w:cs/>
          <w:lang w:val="ar_AE" w:bidi="ar_AE"/>
        </w:rPr>
        <w:t>في هذه القصة الحقيقية، يُقدِّم متَّى مثالًا على دعوة يسوع للخطاة لأنْ يتوقفوا عن الخطية ويبدأوا في اتباع يسوع.</w:t>
      </w:r>
    </w:p>
    <w:p>
      <w:pPr>
        <w:bidi/>
      </w:pPr>
      <w:r>
        <w:rPr>
          <w:rtl/>
          <w:cs/>
          <w:lang w:val="ar_AE" w:bidi="ar_AE"/>
        </w:rPr>
      </w:r>
      <w:r>
        <w:rPr>
          <w:rtl/>
          <w:cs/>
          <w:lang w:val="ar_AE" w:bidi="ar_AE"/>
        </w:rPr>
        <w:t>مَرَّ يسوع من هناك، مُغادرًا كفرناحوم، وربما كان يمشي على شاطئ البُحيرة. رأى يسوعُ متَّى جالسًا عند مكان جمع الضرائب. كان متَّى رجلًا يهوديًا يَجمع الضرائب لأجل الحكومة الرومانية. على الأرجح كان جامعو الضرائب يأخذون المال من التجار والصيادين الذين كانوا يبيعون منتجاتهم في السوق. كان مكان جمع الضرائب غالبًا مائدةً صغيرة تحت مِظلة، حيث كان العشارون يستقبلون الضرائب من الناس. قال يسوع لِمتَّى: "اتْبعني." أراد يسوعُ أن يذهب متَّى معه ويُصبح تلميذًا له. قام متَّى وتَبِعَ يسوعَ.</w:t>
      </w:r>
    </w:p>
    <w:p>
      <w:pPr>
        <w:bidi/>
      </w:pPr>
      <w:r>
        <w:rPr>
          <w:rtl/>
          <w:cs/>
          <w:lang w:val="ar_AE" w:bidi="ar_AE"/>
        </w:rPr>
      </w:r>
      <w:r>
        <w:rPr>
          <w:rtl/>
          <w:cs/>
          <w:lang w:val="ar_AE" w:bidi="ar_AE"/>
        </w:rPr>
        <w:t>اعرضوا صورةً أو رسمًا لمكانٍ لِجمع الضرائب.</w:t>
      </w:r>
    </w:p>
    <w:p>
      <w:pPr>
        <w:bidi/>
      </w:pPr>
      <w:r>
        <w:rPr>
          <w:rtl/>
          <w:cs/>
          <w:lang w:val="ar_AE" w:bidi="ar_AE"/>
        </w:rPr>
      </w:r>
      <w:r>
        <w:rPr>
          <w:rtl/>
          <w:cs/>
          <w:lang w:val="ar_AE" w:bidi="ar_AE"/>
        </w:rPr>
        <w:t>جلسَ يسوع وتلاميذه على مائدة الطعام. في الثقافة اليهودية، كان الناس يَسْتلقون على جانبهم على أريكة أو وسادة منخفضة بجانب المائدة حيث كانوا يتناولون الطعام. على الأرجح كانوا يَسندون رؤوسهم على أحد المِرفَقين. كانوا غالبًا في بيت متَّى. بينما كانوا يأكلون: "إذا،" عشَّارون وخُطاة كثيرون قد جاءوا. "إذا" هي كلمة استخدمها متَّى للإشارة إلى أن شيئًا مُدهشًا أو غير متوقع على وشك الحدوث. في هذا الموقف، لم يكن من المُتوقع أن يتناول يسوع وتلاميذه الطعامَ مع الكثير من العشارين والخطاة. لم يكن أحد يحب جامعي الضرائب لأنهم عادةً كانوا غير أمناء ويأخذون أكثر من حقهم من الناس. كان يُنظَر إلى العشَّارين على أنهم ينتمون إلى نفس فئة القتلة واللصوص. كان الخطاة أشخاصًا يصنعون خطايا أو بلا أخلاق. كان العشارون والخطاة يُعتبرون منبوذين، أو غير مرغوب فيهم، في المجتمع اليهودي.</w:t>
      </w:r>
    </w:p>
    <w:p>
      <w:pPr>
        <w:bidi/>
      </w:pPr>
      <w:r>
        <w:rPr>
          <w:rtl/>
          <w:cs/>
          <w:lang w:val="ar_AE" w:bidi="ar_AE"/>
        </w:rPr>
      </w:r>
      <w:r>
        <w:rPr>
          <w:rtl/>
          <w:cs/>
          <w:lang w:val="ar_AE" w:bidi="ar_AE"/>
        </w:rPr>
        <w:t>توقفوا هنا وناقشوا الأسباب التي تجعل الشخص يُعتبر منبوذًا، أو غير مرغوب فيه في ثقافتكم. ما هي أنواع الأنشطة التي يقومون بها؟ أين يذهبون؟ كيف يتجاوب الآخرون معهم؟</w:t>
      </w:r>
    </w:p>
    <w:p>
      <w:pPr>
        <w:bidi/>
      </w:pPr>
      <w:r>
        <w:rPr>
          <w:rtl/>
          <w:cs/>
          <w:lang w:val="ar_AE" w:bidi="ar_AE"/>
        </w:rPr>
      </w:r>
      <w:r>
        <w:rPr>
          <w:rtl/>
          <w:cs/>
          <w:lang w:val="ar_AE" w:bidi="ar_AE"/>
        </w:rPr>
        <w:t>رأى بعضُ الفريسيين، الذين كانوا بالجوار، يسوعَ في بيت متَّى. قالوا لتلاميذ يسوع: "لماذا يأكل مُعلِّمكم مع العشارين والخطاة؟" كان الفريسيون إحدى أكثر مجموعات القادة الدينيين تأثيرًا في إسرائيل. كان الفريسيون يَعتبرون أي شخص لم يتبع قوانين الطهارة الدينية الصارمة شخصًا خاطئًا. كان الفريسيون يعتقدون أنهم سيَتنجسون باختلاطهم مع العشارين والخطاة. بالنسبة للفريسيين، مَن أكلَ مع العشارين والخطاة طواعيةً قَبِلَهم. عندما فعلَ يسوع هذا، كان يبدو وكأنه واحدًا منهم. لم يَطرح الفريسيون هذا السؤال ليحصلوا على إجابة. لقد كانوا ينتقدون يسوع. أراد الفريسيون أن يعتقد الجميعُ أنَّ يسوع كان مُخطئًا في تناوله الطعامَ مع المنبوذين. أراد الفريسيون أن يعرف الجميعُ أنَّهم لم يؤيدوا تناول يسوع الطعام مع العشارين والخطاة.</w:t>
      </w:r>
    </w:p>
    <w:p>
      <w:pPr>
        <w:bidi/>
      </w:pPr>
      <w:r>
        <w:rPr>
          <w:rtl/>
          <w:cs/>
          <w:lang w:val="ar_AE" w:bidi="ar_AE"/>
        </w:rPr>
      </w:r>
      <w:r>
        <w:rPr>
          <w:rtl/>
          <w:cs/>
          <w:lang w:val="ar_AE" w:bidi="ar_AE"/>
        </w:rPr>
        <w:t>توقفوا وناقشوا ما يعنيه تناول الطعام مع شخص ما في ثقافتكم. ما هي أهمية تناول الطعام مع شخص ما؟ هل هناك أهمية خاصة لأن تُدعى إلى بيت شخص ما؟ ما هو نوع الموضوعات التي تُناقَش في أثناء تناولكم للطعام؟</w:t>
      </w:r>
    </w:p>
    <w:p>
      <w:pPr>
        <w:bidi/>
      </w:pPr>
      <w:r>
        <w:rPr>
          <w:rtl/>
          <w:cs/>
          <w:lang w:val="ar_AE" w:bidi="ar_AE"/>
        </w:rPr>
      </w:r>
      <w:r>
        <w:rPr>
          <w:rtl/>
          <w:cs/>
          <w:lang w:val="ar_AE" w:bidi="ar_AE"/>
        </w:rPr>
        <w:t>سمعَ يسوعُ ما سأله الفريسيون لتلاميذه. أجاب يسوع على سؤال الفريسيين بمثلٍ، وهو مقولة حكيمة تحتوي على تعاليم. قال يسوع: "لا يحتاج الأصحاء إلى طبيب، بل المرضى." استخدم يسوع المرض الجسدي ليُمثِّل الاحتياجات الروحية. يحتاج الخاطئ إلى يسوع ليتعامَل مع احتياجاته الروحية، تمامًا مثلما يحتاج الشخص المريض إلى طبيبٍ ليُعالِج مرضه. اقتبس يسوع من هوشع النبي عندما قال: "اذهبوا وتعلَّموا ماذا يعني هذا: إني أريد رحمة لا ذبيحة." كان المُعلِّمون اليهود يستخدمون كثيرًا عبارةَ "اذهبوا وتعلموا ماذا يعني هذا." وتعني أنه على التلميذ أن يتمعَّن في النظر إلى المعنى الحقيقي للمقطع. إن الرحمة هي إظهار العطف نحو المتألمين أو المحتاجين. إن الذبيحة شيءٌ يُقدَّم إلى الله ليَشكره الإنسان أو يطلب الغفران. قد تكون ذبيحة دموية، أو ذبح وحرق حيوان، أو ذبيحة غير دموية مثل تقدمة الحبوب. استخدمَ يسوعُ كلمات هوشع ليُظهر أنَّ الله يريد من الناس أن يعطوا قيمة أكبر للمحبة والرحمة من الطهارة الطقسية أو القواعد الدينية. قال يسوع أيضًا: "لَمْ آتِ لأدعو أبرارًا بَلْ خُطَاةَ." يُشير البر إلى الموقف الصحيح، أو عدم وجود الذنب. في الكتاب المُقدَّس، لا يستطيع الناس أبدًا أن يُصبحوا أبرارًا بأنفسهم، أو بِفعلهم لأمور جيدة بما فيه الكفاية. تستطيع فقط العلاقةُ الصحيحة مع الله أن تجعل الشخص بارًا. أراد يسوع أن يَعرف الفريسيين والآخرين أن الغرض من خدمته هو دعوة الخطاة ليتوقفوا عن الخطية ويصبحوا من تلاميذه.</w:t>
      </w:r>
    </w:p>
    <w:p>
      <w:pPr>
        <w:bidi/>
      </w:pPr>
      <w:r>
        <w:rPr>
          <w:rtl/>
          <w:cs/>
          <w:lang w:val="ar_AE" w:bidi="ar_AE"/>
        </w:rPr>
      </w:r>
      <w:r>
        <w:rPr>
          <w:rtl/>
          <w:cs/>
          <w:lang w:val="ar_AE" w:bidi="ar_AE"/>
        </w:rPr>
        <w:t>توقفوا وناقشوا ما يعنيه أن تُظهروا العطف للآخرين. شاركوا القصص عن وقتٍ كنتم أنتم أو أشخاص تعرفونهم تُعانون فيه أو في احتياج. ما هي الأشياء التي كانت تتسبَّب في المعاناة أو الاحتياج؟ كيف أظهرَ أحدهم تعاطفه مع الشخص المتألم؟ كيف استجاب الشخص المتألم تجاه التعاطف؟</w:t>
      </w:r>
    </w:p>
    <w:p>
      <w:pPr>
        <w:bidi/>
      </w:pPr>
      <w:r>
        <w:rPr>
          <w:rtl/>
          <w:cs/>
          <w:lang w:val="ar_AE" w:bidi="ar_AE"/>
        </w:rPr>
      </w:r>
      <w:r>
        <w:rPr>
          <w:rtl/>
          <w:cs/>
          <w:lang w:val="ar_AE" w:bidi="ar_AE"/>
        </w:rPr>
        <w:t>يُعلِّمنا هذا الحدث أنَّ يسوع يريد من الجميع أن يتبعوه، بما في ذلك المنبوذين، الذين يعتبرهم المجتمع غير مرغوب فيهم.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تتضمن هذه القصة 3 مشاهد.</w:t>
      </w:r>
    </w:p>
    <w:p>
      <w:pPr>
        <w:bidi/>
      </w:pPr>
      <w:r>
        <w:rPr>
          <w:rtl/>
          <w:cs/>
          <w:lang w:val="ar_AE" w:bidi="ar_AE"/>
        </w:rPr>
      </w:r>
      <w:r>
        <w:rPr>
          <w:b/>
          <w:rtl/>
          <w:cs/>
          <w:lang w:val="ar_AE" w:bidi="ar_AE"/>
        </w:rPr>
        <w:t>المشهد الأول:</w:t>
      </w:r>
      <w:r>
        <w:rPr>
          <w:rtl/>
          <w:cs/>
          <w:lang w:val="ar_AE" w:bidi="ar_AE"/>
        </w:rPr>
        <w:t xml:space="preserve"> يسوع يمشي على شاطئ البحيرة، فيرى متَّى، فيقول له "اتبعني". ترك متّى مكان جباية الضرائب وتبع يسوع.</w:t>
      </w:r>
    </w:p>
    <w:p>
      <w:pPr>
        <w:bidi/>
      </w:pPr>
      <w:r>
        <w:rPr>
          <w:rtl/>
          <w:cs/>
          <w:lang w:val="ar_AE" w:bidi="ar_AE"/>
        </w:rPr>
      </w:r>
      <w:r>
        <w:rPr>
          <w:b/>
          <w:rtl/>
          <w:cs/>
          <w:lang w:val="ar_AE" w:bidi="ar_AE"/>
        </w:rPr>
        <w:t>المشهد الثاني:</w:t>
      </w:r>
      <w:r>
        <w:rPr>
          <w:rtl/>
          <w:cs/>
          <w:lang w:val="ar_AE" w:bidi="ar_AE"/>
        </w:rPr>
        <w:t xml:space="preserve"> يتناول يسوع وتلاميذه الطعام في بيت متَّى. ينتقد بعض الفريسيين يسوع لأنه يأكل مع العشّارين (جُباة الضرائب) والخطاة.</w:t>
      </w:r>
    </w:p>
    <w:p>
      <w:pPr>
        <w:bidi/>
      </w:pPr>
      <w:r>
        <w:rPr>
          <w:rtl/>
          <w:cs/>
          <w:lang w:val="ar_AE" w:bidi="ar_AE"/>
        </w:rPr>
      </w:r>
      <w:r>
        <w:rPr>
          <w:b/>
          <w:rtl/>
          <w:cs/>
          <w:lang w:val="ar_AE" w:bidi="ar_AE"/>
        </w:rPr>
        <w:t>المشهد الثالث:</w:t>
      </w:r>
      <w:r>
        <w:rPr>
          <w:rtl/>
          <w:cs/>
          <w:lang w:val="ar_AE" w:bidi="ar_AE"/>
        </w:rPr>
        <w:t xml:space="preserve"> يجيب يسوع على انتقادات الفريسيين.</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متّى</w:t>
      </w:r>
    </w:p>
    <w:p>
      <w:pPr>
        <w:pStyle w:val="ListBullet"/>
        <w:bidi/>
        <w:spacing w:line="240" w:lineRule="auto"/>
        <w:ind w:left="720"/>
      </w:pPr>
      <w:r>
        <w:rPr>
          <w:rtl/>
          <w:cs/>
          <w:lang w:val="ar_AE" w:bidi="ar_AE"/>
        </w:rPr>
      </w:r>
      <w:r>
        <w:rPr>
          <w:rtl/>
          <w:cs/>
          <w:lang w:val="ar_AE" w:bidi="ar_AE"/>
        </w:rPr>
        <w:t>العشارون والخطاة</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تلاميذ يسوع المُقرَّبين</w:t>
      </w:r>
    </w:p>
    <w:p>
      <w:pPr>
        <w:bidi/>
      </w:pPr>
      <w:r>
        <w:rPr>
          <w:rtl/>
          <w:cs/>
          <w:lang w:val="ar_AE" w:bidi="ar_AE"/>
        </w:rPr>
      </w:r>
      <w:r>
        <w:rPr>
          <w:rtl/>
          <w:cs/>
          <w:lang w:val="ar_AE" w:bidi="ar_AE"/>
        </w:rPr>
        <w:t>في هذه الجلسة، اجعل المجموعة تُصور أحداث القصة بالتسلسل، أو يستخدموا أشياء ملموسة (مثل الحجارة، العصي، أو لعب الأطفال) لتجسيد القصة والأحداث التي وقعت فيها.</w:t>
      </w:r>
    </w:p>
    <w:p>
      <w:pPr>
        <w:bidi/>
      </w:pPr>
      <w:r>
        <w:rPr>
          <w:rtl/>
          <w:cs/>
          <w:lang w:val="ar_AE" w:bidi="ar_AE"/>
        </w:rPr>
      </w:r>
      <w:r>
        <w:rPr>
          <w:rtl/>
          <w:cs/>
          <w:lang w:val="ar_AE" w:bidi="ar_AE"/>
        </w:rPr>
        <w:t>تذكّر أن يسوع كان على الأرجح على يسير على شاطئ بحر الجليل.</w:t>
      </w:r>
    </w:p>
    <w:p>
      <w:pPr>
        <w:bidi/>
      </w:pPr>
      <w:r>
        <w:rPr>
          <w:rtl/>
          <w:cs/>
          <w:lang w:val="ar_AE" w:bidi="ar_AE"/>
        </w:rPr>
      </w:r>
      <w:r>
        <w:rPr>
          <w:rtl/>
          <w:cs/>
          <w:lang w:val="ar_AE" w:bidi="ar_AE"/>
        </w:rPr>
        <w:t>ومن المهم أن نتذكّر ما فعله متّى عندما قال يسوع "اتبعني".</w:t>
      </w:r>
    </w:p>
    <w:p>
      <w:pPr>
        <w:bidi/>
      </w:pPr>
      <w:r>
        <w:rPr>
          <w:rtl/>
          <w:cs/>
          <w:lang w:val="ar_AE" w:bidi="ar_AE"/>
        </w:rPr>
      </w:r>
      <w:r>
        <w:rPr>
          <w:rtl/>
          <w:cs/>
          <w:lang w:val="ar_AE" w:bidi="ar_AE"/>
        </w:rPr>
        <w:t>من المهم أن نتذكّر أن متّى يستخدم كلمة "وَبَيْنَمَا" ليُظهر أن شيئًا غير مُتوقَّع أو مفاجئًا سيحدث. في هذه الحالة، كان مجيء عدد كبير من جُباة الضرائب والخطاة ليأكلوا مع يسوع أمرًا غير متوقَّع.</w:t>
      </w:r>
    </w:p>
    <w:p>
      <w:pPr>
        <w:bidi/>
      </w:pPr>
      <w:r>
        <w:rPr>
          <w:rtl/>
          <w:cs/>
          <w:lang w:val="ar_AE" w:bidi="ar_AE"/>
        </w:rPr>
      </w:r>
      <w:r>
        <w:rPr>
          <w:rtl/>
          <w:cs/>
          <w:lang w:val="ar_AE" w:bidi="ar_AE"/>
        </w:rPr>
        <w:t>ومن المهم أن نتذكر أن العشارين (جُباة الضرائب) والخطاة كانوا منبوذين في المجتمع.</w:t>
      </w:r>
    </w:p>
    <w:p>
      <w:pPr>
        <w:bidi/>
      </w:pPr>
      <w:r>
        <w:rPr>
          <w:rtl/>
          <w:cs/>
          <w:lang w:val="ar_AE" w:bidi="ar_AE"/>
        </w:rPr>
      </w:r>
      <w:r>
        <w:rPr>
          <w:rtl/>
          <w:cs/>
          <w:lang w:val="ar_AE" w:bidi="ar_AE"/>
        </w:rPr>
        <w:t>كما يجب أن نتذكر أن الفريسيين لم يشاركوا في تناول الطعام في بيت متى. ومن المهم أن نتذكر أن الفريسيين كانوا من أكثر الجماعات الدينية تأثيرًا في إسرائيل. تذكّروا ما قالوه لتلاميذ يسوع،</w:t>
      </w:r>
    </w:p>
    <w:p>
      <w:pPr>
        <w:bidi/>
      </w:pPr>
      <w:r>
        <w:rPr>
          <w:rtl/>
          <w:cs/>
          <w:lang w:val="ar_AE" w:bidi="ar_AE"/>
        </w:rPr>
      </w:r>
      <w:r>
        <w:rPr>
          <w:rtl/>
          <w:cs/>
          <w:lang w:val="ar_AE" w:bidi="ar_AE"/>
        </w:rPr>
        <w:t>كما يجب أن تتذكروا أن يسوع أجاب الفريسيين بمثل أو حكمة تتضمن تعليمًا.</w:t>
      </w:r>
    </w:p>
    <w:p>
      <w:pPr>
        <w:bidi/>
      </w:pPr>
      <w:r>
        <w:rPr>
          <w:rtl/>
          <w:cs/>
          <w:lang w:val="ar_AE" w:bidi="ar_AE"/>
        </w:rPr>
      </w:r>
      <w:r>
        <w:rPr>
          <w:rtl/>
          <w:cs/>
          <w:lang w:val="ar_AE" w:bidi="ar_AE"/>
        </w:rPr>
        <w:t>من المهم أن نتذكر أن يسوع قال للقادة الدينيين أن يذهبوا ويتعلموا ما معنى أن الله يريد رحمة لا ذبائح. كانت عبارة "اذْهَبوا وَتَعَلَّموا" طريقة شائعة عند المعلّمين اليهود ليطلبوا من تلاميذهم أن يتأملوا أكثر في معنى مقطعٍ ما.</w:t>
      </w:r>
    </w:p>
    <w:p>
      <w:pPr>
        <w:bidi/>
      </w:pPr>
      <w:r>
        <w:rPr>
          <w:rtl/>
          <w:cs/>
          <w:lang w:val="ar_AE" w:bidi="ar_AE"/>
        </w:rPr>
      </w:r>
      <w:r>
        <w:rPr>
          <w:rtl/>
          <w:cs/>
          <w:lang w:val="ar_AE" w:bidi="ar_AE"/>
        </w:rPr>
        <w:t>ومن المهم أن نتذكر أن يسوع قال: "أَنِّي لَمْ آتِ لأَدْعُوَ أَبْرَارًا بَلْ خُطَاةً". يريد يسوع أن يُظهر أنه هو سيُتمم ما تنبأ به هوشع في نبوءته.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النسخة الأكثر فهمًا بالنسبة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متّى</w:t>
      </w:r>
    </w:p>
    <w:p>
      <w:pPr>
        <w:pStyle w:val="ListBullet"/>
        <w:bidi/>
        <w:spacing w:line="240" w:lineRule="auto"/>
        <w:ind w:left="720"/>
      </w:pPr>
      <w:r>
        <w:rPr>
          <w:rtl/>
          <w:cs/>
          <w:lang w:val="ar_AE" w:bidi="ar_AE"/>
        </w:rPr>
      </w:r>
      <w:r>
        <w:rPr>
          <w:rtl/>
          <w:cs/>
          <w:lang w:val="ar_AE" w:bidi="ar_AE"/>
        </w:rPr>
        <w:t>العشارون والخطاة</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تلاميذ يسوع المُقرَّبين</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بينما كان يسوع يجتاز على شاطئ البحر، يرى متّى جالسًا في مكان الجباية. فيقول له يسوع: "اتبعني". فيقوم متّى ويتبعه.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متَّى: "بماذا تشعر؟" قد تسمعون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وذهب يسوع وتلاميذه إلى بيت متَّى لتناول العشاء. فيرى بعض الفريسيين أن يسوع يأكل مع العشّارين والخطاة.</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الفريسيين: "بماذا تشعرون؟" قد تسمعون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فيقول الفريسيون لتلاميذه أنه لا يصح أن يأكل يسوع مع العشارين والخطاة.</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w:t>
      </w:r>
    </w:p>
    <w:p>
      <w:pPr>
        <w:pStyle w:val="ListBullet"/>
        <w:bidi/>
        <w:spacing w:line="240" w:lineRule="auto"/>
        <w:ind w:left="720"/>
      </w:pPr>
      <w:r>
        <w:rPr>
          <w:rtl/>
          <w:cs/>
          <w:lang w:val="ar_AE" w:bidi="ar_AE"/>
        </w:rPr>
      </w:r>
      <w:r>
        <w:rPr>
          <w:rtl/>
          <w:cs/>
          <w:lang w:val="ar_AE" w:bidi="ar_AE"/>
        </w:rPr>
        <w:t>اسألوا المُمثِّل الذي يؤدي دور يسوع: "بماذا تشعر؟" قد تسمعون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فيجيب يسوع الفريسيين قائلًا لهم أن يدرسوا ويتعلموا معنى ما هو مكتوب في الأسفار المقدسة وأنه قد أتى ليدعو العشارين والخطاة.</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الفريسيين: "بماذا تشعرون؟" قد تسمعون عبارات مثل:</w:t>
      </w:r>
    </w:p>
    <w:p>
      <w:pPr>
        <w:pStyle w:val="ListBullet"/>
        <w:bidi/>
        <w:spacing w:line="240" w:lineRule="auto"/>
        <w:ind w:left="720"/>
      </w:pPr>
      <w:r>
        <w:rPr>
          <w:rtl/>
          <w:cs/>
          <w:lang w:val="ar_AE" w:bidi="ar_AE"/>
        </w:rPr>
      </w:r>
      <w:r>
        <w:rPr>
          <w:rtl/>
          <w:cs/>
          <w:lang w:val="ar_AE" w:bidi="ar_AE"/>
        </w:rPr>
        <w:t>اسألوا المُمثِّلين الذي يؤدون دور العشارين والخطاة: "بماذا تشعرون؟" قد تسمعون 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 xml:space="preserve">كان يسوع يسير على شاطئ البحيرة، فرأى متّى. </w:t>
      </w:r>
      <w:r>
        <w:rPr>
          <w:b/>
          <w:rtl/>
          <w:cs/>
          <w:lang w:val="ar_AE" w:bidi="ar_AE"/>
        </w:rPr>
        <w:t>ومتّى</w:t>
      </w:r>
      <w:r>
        <w:rPr>
          <w:rtl/>
          <w:cs/>
          <w:lang w:val="ar_AE" w:bidi="ar_AE"/>
        </w:rPr>
        <w:t xml:space="preserve"> هو كاتب هذا السفر في الكتاب المقدّس، وهو واحد من الاثني عشر </w:t>
      </w:r>
      <w:r>
        <w:rPr>
          <w:rtl/>
          <w:cs/>
          <w:lang w:val="ar_AE" w:bidi="ar_AE"/>
        </w:rPr>
        <w:t>تلميذًا</w:t>
      </w:r>
      <w:r>
        <w:rPr>
          <w:rtl/>
          <w:cs/>
          <w:lang w:val="ar_AE" w:bidi="ar_AE"/>
        </w:rPr>
        <w:t xml:space="preserve"> الذين تبعوا يسوع في كل مكان. وقال له يسوع: "اتبَعني". فقام متّى وتبعه، هذا يعني أن متى أصبح على الفور أحد تلاميذ يسوع. استخدموا الكلمة نفسها التي استخدمتموها في المقاطع السابقة لكلمة </w:t>
      </w:r>
      <w:r>
        <w:rPr>
          <w:b/>
          <w:rtl/>
          <w:cs/>
          <w:lang w:val="ar_AE" w:bidi="ar_AE"/>
        </w:rPr>
        <w:t>اتبَعني</w:t>
      </w:r>
      <w:r>
        <w:rPr>
          <w:rtl/>
          <w:cs/>
          <w:lang w:val="ar_AE" w:bidi="ar_AE"/>
        </w:rPr>
        <w:t xml:space="preserve">. </w:t>
      </w:r>
    </w:p>
    <w:p>
      <w:pPr>
        <w:bidi/>
      </w:pPr>
      <w:r>
        <w:rPr>
          <w:rtl/>
          <w:cs/>
          <w:lang w:val="ar_AE" w:bidi="ar_AE"/>
        </w:rPr>
      </w:r>
      <w:r>
        <w:rPr>
          <w:rtl/>
          <w:cs/>
          <w:lang w:val="ar_AE" w:bidi="ar_AE"/>
        </w:rPr>
        <w:t>"إذا عَشّارونَ وخُطاةٌ كثيرونَ قد جاءوا واتَّكأوا مع يَسوعَ وتلاميذِهِ."</w:t>
      </w:r>
    </w:p>
    <w:p>
      <w:pPr>
        <w:bidi/>
      </w:pPr>
      <w:r>
        <w:rPr>
          <w:rtl/>
          <w:cs/>
          <w:lang w:val="ar_AE" w:bidi="ar_AE"/>
        </w:rPr>
      </w:r>
      <w:r>
        <w:rPr>
          <w:b/>
          <w:rtl/>
          <w:cs/>
          <w:lang w:val="ar_AE" w:bidi="ar_AE"/>
        </w:rPr>
        <w:t>تشير</w:t>
      </w:r>
      <w:r>
        <w:rPr>
          <w:rtl/>
          <w:cs/>
          <w:lang w:val="ar_AE" w:bidi="ar_AE"/>
        </w:rPr>
        <w:t xml:space="preserve"> كلمة إذا إلى أن أمرًا عجيبًا أو غير متوقّعٍ يحدث، إذ لم يكن من المُتوقَع أن يجلس يسوع ليأكل مع العشارين والخطاة.</w:t>
      </w:r>
    </w:p>
    <w:p>
      <w:pPr>
        <w:bidi/>
      </w:pPr>
      <w:r>
        <w:rPr>
          <w:rtl/>
          <w:cs/>
          <w:lang w:val="ar_AE" w:bidi="ar_AE"/>
        </w:rPr>
      </w:r>
      <w:r>
        <w:rPr>
          <w:b/>
          <w:rtl/>
          <w:cs/>
          <w:lang w:val="ar_AE" w:bidi="ar_AE"/>
        </w:rPr>
        <w:t>ويعني تعبير "اتَّكأوا</w:t>
      </w:r>
      <w:r>
        <w:rPr>
          <w:rtl/>
          <w:cs/>
          <w:lang w:val="ar_AE" w:bidi="ar_AE"/>
        </w:rPr>
        <w:t>" أنهم كانوا يتناولون الطعام معًا. في الثقافة اليهودية، كان الناس يَسْتلقون على جانبهم على أريكة أو وسادة منخفضة بجانب المائدة حيث كانوا يتناولون الطعام. على الأرجح كانوا يَسندون رؤوسهم على أحد المِرفَقين. وكانت هذه الوضعية تُستخدم عادةً عند تناول وجبةٍ مميّزة أو احتفالية. استخدموا الكلمات ذاتها للتعبير عن كلمة "اتَّكأوا"، التي استخدمتها في مقاطع سابقة.</w:t>
      </w:r>
    </w:p>
    <w:p>
      <w:pPr>
        <w:bidi/>
      </w:pPr>
      <w:r>
        <w:rPr>
          <w:rtl/>
          <w:cs/>
          <w:lang w:val="ar_AE" w:bidi="ar_AE"/>
        </w:rPr>
      </w:r>
      <w:r>
        <w:rPr>
          <w:rtl/>
          <w:cs/>
          <w:lang w:val="ar_AE" w:bidi="ar_AE"/>
        </w:rPr>
        <w:t xml:space="preserve">وكان </w:t>
      </w:r>
      <w:r>
        <w:rPr>
          <w:b/>
          <w:rtl/>
          <w:cs/>
          <w:lang w:val="ar_AE" w:bidi="ar_AE"/>
        </w:rPr>
        <w:t>العشار</w:t>
      </w:r>
      <w:r>
        <w:rPr>
          <w:rtl/>
          <w:cs/>
          <w:lang w:val="ar_AE" w:bidi="ar_AE"/>
        </w:rPr>
        <w:t xml:space="preserve"> في نظر اليهود خائنًا لوطنه، لأنه كان يعمل لحساب الحكومة الرومانية. لذلك، لم يكن يُسمح له أن يكون قاضيًا أو شاهدًا في المحاكم، ولا أن يشارك في العبادة في المجامع، كما كان يُعتبر عارًا على عائلته. وغالبًا ما كان يُذكر العشارون والخطاة معًا، لأن العشارين كانوا فاسدين، والخطاة كانوا يعيشون في الانحلال الأخلاقي. استخدموا الكلمة نفسها التي استخدمتموها في المقاطع السابقة لكلمة عشار.</w:t>
      </w:r>
    </w:p>
    <w:p>
      <w:pPr>
        <w:bidi/>
      </w:pPr>
      <w:r>
        <w:rPr>
          <w:rtl/>
          <w:cs/>
          <w:lang w:val="ar_AE" w:bidi="ar_AE"/>
        </w:rPr>
      </w:r>
      <w:r>
        <w:rPr>
          <w:rtl/>
          <w:cs/>
          <w:lang w:val="ar_AE" w:bidi="ar_AE"/>
        </w:rPr>
        <w:t xml:space="preserve">أما كلمة </w:t>
      </w:r>
      <w:r>
        <w:rPr>
          <w:b/>
          <w:rtl/>
          <w:cs/>
          <w:lang w:val="ar_AE" w:bidi="ar_AE"/>
        </w:rPr>
        <w:t>خطاة</w:t>
      </w:r>
      <w:r>
        <w:rPr>
          <w:rtl/>
          <w:cs/>
          <w:lang w:val="ar_AE" w:bidi="ar_AE"/>
        </w:rPr>
        <w:t xml:space="preserve"> فكانت تشير إلى اليهود الذين عاشوا في الفساد ولم يلتزموا بشريعة موسى. والخطاة في هذه القصة لم يتبعوا شرائع الفريسيين الصارمة بشأن الطهارة الطقسية. وقد رأى الفريسيون هذا على أنه خطية. استخدموا الكلمة نفسها التي استخدمتموها في المقاطع السابقة لكلمة خطاة. وراجعوا قاموس الكلمات الرئيسية لمعرفة تعريف أكثر اكتمالًا لكلمة </w:t>
      </w:r>
      <w:r>
        <w:rPr>
          <w:rtl/>
          <w:cs/>
          <w:lang w:val="ar_AE" w:bidi="ar_AE"/>
        </w:rPr>
        <w:t>خطيّة</w:t>
      </w:r>
      <w:r>
        <w:rPr>
          <w:rtl/>
          <w:cs/>
          <w:lang w:val="ar_AE" w:bidi="ar_AE"/>
        </w:rPr>
        <w:t>.</w:t>
      </w:r>
    </w:p>
    <w:p>
      <w:pPr>
        <w:bidi/>
      </w:pPr>
      <w:r>
        <w:rPr>
          <w:rtl/>
          <w:cs/>
          <w:lang w:val="ar_AE" w:bidi="ar_AE"/>
        </w:rPr>
      </w:r>
      <w:r>
        <w:rPr>
          <w:rtl/>
          <w:cs/>
          <w:lang w:val="ar_AE" w:bidi="ar_AE"/>
        </w:rPr>
        <w:t xml:space="preserve">وقال </w:t>
      </w:r>
      <w:r>
        <w:rPr>
          <w:b/>
          <w:rtl/>
          <w:cs/>
          <w:lang w:val="ar_AE" w:bidi="ar_AE"/>
        </w:rPr>
        <w:t>الفريسيون</w:t>
      </w:r>
      <w:r>
        <w:rPr>
          <w:rtl/>
          <w:cs/>
          <w:lang w:val="ar_AE" w:bidi="ar_AE"/>
        </w:rPr>
        <w:t xml:space="preserve"> لتلاميذ يسوع إنه من الخطأ أن يأكل معلّمهم مع العشارين والخطاة. وكان الفريسيون أكثر الجماعات الدينية تأثيرًا في إسرائيل، كما رفعوا التقاليد المكتوب منها والمنقولة إلى درجة الناموس. استخدموا الكلمة نفسها التي استخدمتموها في المقاطع السابقة لكلمة فريسيين، يمكنكم الرجوع إلى قاموس الكلمات الرئيسية لمعرفة تعريفٍ أكمل لكلمة </w:t>
      </w:r>
      <w:r>
        <w:rPr>
          <w:rtl/>
          <w:cs/>
          <w:lang w:val="ar_AE" w:bidi="ar_AE"/>
        </w:rPr>
        <w:t>فريسيين</w:t>
      </w:r>
      <w:r>
        <w:rPr>
          <w:rtl/>
          <w:cs/>
          <w:lang w:val="ar_AE" w:bidi="ar_AE"/>
        </w:rPr>
        <w:t>.</w:t>
      </w:r>
    </w:p>
    <w:p>
      <w:pPr>
        <w:bidi/>
      </w:pPr>
      <w:r>
        <w:rPr>
          <w:rtl/>
          <w:cs/>
          <w:lang w:val="ar_AE" w:bidi="ar_AE"/>
        </w:rPr>
      </w:r>
      <w:r>
        <w:rPr>
          <w:rtl/>
          <w:cs/>
          <w:lang w:val="ar_AE" w:bidi="ar_AE"/>
        </w:rPr>
        <w:t xml:space="preserve">فقال يسوع لهم: "فاذهَبوا وتَعَلَّموا ما هو". ويعني هذا أن على التلميذ أن يتأمل بعنايةٍ في المعنى الحقيقي للنص، وفي هذا الموضع كان يسوع يشير إلى ما كتبه النبي هوشع في العهد القديم. ثم يقول: "إنّي أُريدُ رَحمَةً لا ذَبيحَةً". </w:t>
      </w:r>
    </w:p>
    <w:p>
      <w:pPr>
        <w:bidi/>
      </w:pPr>
      <w:r>
        <w:rPr>
          <w:rtl/>
          <w:cs/>
          <w:lang w:val="ar_AE" w:bidi="ar_AE"/>
        </w:rPr>
      </w:r>
      <w:r>
        <w:rPr>
          <w:rtl/>
          <w:cs/>
          <w:lang w:val="ar_AE" w:bidi="ar_AE"/>
        </w:rPr>
        <w:t xml:space="preserve">إن </w:t>
      </w:r>
      <w:r>
        <w:rPr>
          <w:b/>
          <w:rtl/>
          <w:cs/>
          <w:lang w:val="ar_AE" w:bidi="ar_AE"/>
        </w:rPr>
        <w:t>الرحمة</w:t>
      </w:r>
      <w:r>
        <w:rPr>
          <w:rtl/>
          <w:cs/>
          <w:lang w:val="ar_AE" w:bidi="ar_AE"/>
        </w:rPr>
        <w:t xml:space="preserve"> هي إظهار العطف نحو المتألمين أو المحتاجين. استخدموا الكلمة نفسها التي استخدمتموها في المقاطع السابقة لكلمة رحمة، يمكنكم الرجوع إلى قاموس الكلمات الرئيسية لمعرفة تعريفٍ أكمل لكلمة </w:t>
      </w:r>
      <w:r>
        <w:rPr>
          <w:rtl/>
          <w:cs/>
          <w:lang w:val="ar_AE" w:bidi="ar_AE"/>
        </w:rPr>
        <w:t>رحمة</w:t>
      </w:r>
      <w:r>
        <w:rPr>
          <w:rtl/>
          <w:cs/>
          <w:lang w:val="ar_AE" w:bidi="ar_AE"/>
        </w:rPr>
        <w:t>.</w:t>
      </w:r>
    </w:p>
    <w:p>
      <w:pPr>
        <w:bidi/>
      </w:pPr>
      <w:r>
        <w:rPr>
          <w:rtl/>
          <w:cs/>
          <w:lang w:val="ar_AE" w:bidi="ar_AE"/>
        </w:rPr>
      </w:r>
      <w:r>
        <w:rPr>
          <w:rtl/>
          <w:cs/>
          <w:lang w:val="ar_AE" w:bidi="ar_AE"/>
        </w:rPr>
        <w:t xml:space="preserve">أما </w:t>
      </w:r>
      <w:r>
        <w:rPr>
          <w:b/>
          <w:rtl/>
          <w:cs/>
          <w:lang w:val="ar_AE" w:bidi="ar_AE"/>
        </w:rPr>
        <w:t>الذبيحة</w:t>
      </w:r>
      <w:r>
        <w:rPr>
          <w:rtl/>
          <w:cs/>
          <w:lang w:val="ar_AE" w:bidi="ar_AE"/>
        </w:rPr>
        <w:t xml:space="preserve"> فهي ما يُقدَّم لله شكرًا له أو طلبًا لغفرانه، وقد تكون ذبيحة دموية تُقدَّم بذبح وحرق حيوان، وهو ما كان شائعًا في العهد القديم، أو ذبيحة غير دموية مثل تقدمة الحبوب أو البخور. استخدموا الكلمة نفسها التي استخدمتموها في المقاطع السابقة لكلمة ذبيحة، يمكنكم الرجوع إلى قاموس الكلمات الرئيسية لمعرفة تعريفٍ أكمل لكلمة </w:t>
      </w:r>
      <w:r>
        <w:rPr>
          <w:rtl/>
          <w:cs/>
          <w:lang w:val="ar_AE" w:bidi="ar_AE"/>
        </w:rPr>
        <w:t>ذبيحة</w:t>
      </w:r>
      <w:r>
        <w:rPr>
          <w:rtl/>
          <w:cs/>
          <w:lang w:val="ar_AE" w:bidi="ar_AE"/>
        </w:rPr>
        <w:t>.</w:t>
      </w:r>
    </w:p>
    <w:p>
      <w:pPr>
        <w:bidi/>
      </w:pPr>
      <w:r>
        <w:rPr>
          <w:rtl/>
          <w:cs/>
          <w:lang w:val="ar_AE" w:bidi="ar_AE"/>
        </w:rPr>
      </w:r>
      <w:r>
        <w:rPr>
          <w:rtl/>
          <w:cs/>
          <w:lang w:val="ar_AE" w:bidi="ar_AE"/>
        </w:rPr>
        <w:t xml:space="preserve">ثم قال يسوع: "لأنّي لم آتِ لأدعوَ أبرارًا بل خُطاةً إلَى التَّوْبَةِ". </w:t>
      </w:r>
    </w:p>
    <w:p>
      <w:pPr>
        <w:bidi/>
      </w:pPr>
      <w:r>
        <w:rPr>
          <w:rtl/>
          <w:cs/>
          <w:lang w:val="ar_AE" w:bidi="ar_AE"/>
        </w:rPr>
      </w:r>
      <w:r>
        <w:rPr>
          <w:rtl/>
          <w:cs/>
          <w:lang w:val="ar_AE" w:bidi="ar_AE"/>
        </w:rPr>
        <w:t xml:space="preserve">في العهد القديم، كان </w:t>
      </w:r>
      <w:r>
        <w:rPr>
          <w:b/>
          <w:rtl/>
          <w:cs/>
          <w:lang w:val="ar_AE" w:bidi="ar_AE"/>
        </w:rPr>
        <w:t>البرّ</w:t>
      </w:r>
      <w:r>
        <w:rPr>
          <w:rtl/>
          <w:cs/>
          <w:lang w:val="ar_AE" w:bidi="ar_AE"/>
        </w:rPr>
        <w:t xml:space="preserve"> يُفهم على أنه علاقة صحيحة بين الإنسان والله. فالبرّ يعني أن يكون الإنسان في موقفٍ مستقيم أمام الله، أي بلا لومٍ أو ذنب. ووفقًا للكتاب المُقدَّس، لا يستطيع الناس أبدًا أن يُصبحوا أبرارًا بأنفسهم، أو بِفعلهم لأمور جيدة بما فيه الكفاية. يمكنكم الرجوع إلى قاموس الكلمات الرئيسية لمعرفة تعريفٍ أكمل لكلمة </w:t>
      </w:r>
      <w:r>
        <w:rPr>
          <w:rtl/>
          <w:cs/>
          <w:lang w:val="ar_AE" w:bidi="ar_AE"/>
        </w:rPr>
        <w:t>برّ</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9:14–17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مرقس 9: 14–17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المقطع السابق، دعا يسوعُ متَّى ليتبعه. ثم ذهب يسوع وتلاميذه إلى بيت متَّى لتناول الطعام. رأى بعض الفريسيين يسوعَ وسألوا تلاميذه لماذا كان يسوع يأكل مع العشارين والخطاة.</w:t>
      </w:r>
    </w:p>
    <w:p>
      <w:pPr>
        <w:bidi/>
      </w:pPr>
      <w:r>
        <w:rPr>
          <w:rtl/>
          <w:cs/>
          <w:lang w:val="ar_AE" w:bidi="ar_AE"/>
        </w:rPr>
      </w:r>
      <w:r>
        <w:rPr>
          <w:rtl/>
          <w:cs/>
          <w:lang w:val="ar_AE" w:bidi="ar_AE"/>
        </w:rPr>
        <w:t>في هذه القصة الحقيقية، يستخدم يسوع مقارنات تُظهر أن ما يُعلِّمه هو الطريقة الجديدة لأنْ يكون الشخص مُكرَّسًا لله.</w:t>
      </w:r>
    </w:p>
    <w:p>
      <w:pPr>
        <w:bidi/>
      </w:pPr>
      <w:r>
        <w:rPr>
          <w:rtl/>
          <w:cs/>
          <w:lang w:val="ar_AE" w:bidi="ar_AE"/>
        </w:rPr>
      </w:r>
      <w:r>
        <w:rPr>
          <w:rtl/>
          <w:cs/>
          <w:lang w:val="ar_AE" w:bidi="ar_AE"/>
        </w:rPr>
        <w:t>بعدما سأل الفريسيون تلاميذ يسوع، اقتربَ أتباع يوحنا المعمدان من يسوع. وسألوه قائلين: "لِمَاذَا نَصُومُ نَحْنُ وَٱلْفَرِّيسِيُّونَ كَثِيرًا، وَأَمَّا تَلَامِيذُكَ فَلَا يَصُومُونَ؟" إن الصوم يعني الامتناع عن الطعام باعتبار ذلك طريقةً لإظهار التكريس لله. يصوم الناس ليتواضعوا، أو ليُظهروا حُزنهم على خطاياهم، أو ليطلبوا وجهَ الله. كان أتباع يوحنا المعمدان يتهمون أتباع يسوع بشكل غير مباشر بأنهم لا يُظهرون تكريسًا لله. أجابهم يسوع باستخدام مقارنة. قال لهم: "أنتم بالتأكيد لا تتوقعون من ضيوف العُرس أن ينوحوا، أو أن يكونوا حزينين، طالما أن العريس معهم." وصفَ يسوع نفسه بأنه مِثل رجل سيتزوج، أي العريس. وصفَ يسوعُ تلاميذه بأنهم ضيوف العُرس الذين يحتفلون بِعُرسه.</w:t>
      </w:r>
    </w:p>
    <w:p>
      <w:pPr>
        <w:bidi/>
      </w:pPr>
      <w:r>
        <w:rPr>
          <w:rtl/>
          <w:cs/>
          <w:lang w:val="ar_AE" w:bidi="ar_AE"/>
        </w:rPr>
      </w:r>
      <w:r>
        <w:rPr>
          <w:rtl/>
          <w:cs/>
          <w:lang w:val="ar_AE" w:bidi="ar_AE"/>
        </w:rPr>
        <w:t>توقفوا هنا وناقشوا مفهوم الأعراس في ثقافتكم. احكوا قصصًا عن طرق احتفال الناس بالزواج. هل هناك أي تقاليد مهمة ينبغي التمسك بها؟</w:t>
      </w:r>
    </w:p>
    <w:p>
      <w:pPr>
        <w:bidi/>
      </w:pPr>
      <w:r>
        <w:rPr>
          <w:rtl/>
          <w:cs/>
          <w:lang w:val="ar_AE" w:bidi="ar_AE"/>
        </w:rPr>
      </w:r>
      <w:r>
        <w:rPr>
          <w:rtl/>
          <w:cs/>
          <w:lang w:val="ar_AE" w:bidi="ar_AE"/>
        </w:rPr>
        <w:t>كان يسوع مع تلاميذه. لذلك، لم يكن هناك احتياج لأنْ يصوموا. قال يسوع أيضًا: "ستأتي أيام حين يُرفع العريس عنهم، فحينئذ يصومون." كان هذا يُوحي بأن يسوع سيُبعَد عن أتباعه في يوم ما في المستقبل. كان تلاميذه سيصومون عندما يُغادر ليُظهروا حُزنهم.</w:t>
      </w:r>
    </w:p>
    <w:p>
      <w:pPr>
        <w:bidi/>
      </w:pPr>
      <w:r>
        <w:rPr>
          <w:rtl/>
          <w:cs/>
          <w:lang w:val="ar_AE" w:bidi="ar_AE"/>
        </w:rPr>
      </w:r>
      <w:r>
        <w:rPr>
          <w:rtl/>
          <w:cs/>
          <w:lang w:val="ar_AE" w:bidi="ar_AE"/>
        </w:rPr>
        <w:t>توقفوا هنا وناقشوا إظهار الحُزن في ثقافتكم. ما هي الأشياء التي تسبب الحُزن؟ احكوا قصصًا عن الطرق التي تُظهِرون بها الحُزن.</w:t>
      </w:r>
    </w:p>
    <w:p>
      <w:pPr>
        <w:bidi/>
      </w:pPr>
      <w:r>
        <w:rPr>
          <w:rtl/>
          <w:cs/>
          <w:lang w:val="ar_AE" w:bidi="ar_AE"/>
        </w:rPr>
      </w:r>
      <w:r>
        <w:rPr>
          <w:rtl/>
          <w:cs/>
          <w:lang w:val="ar_AE" w:bidi="ar_AE"/>
        </w:rPr>
        <w:t>أكملَ يسوع تعاليمه بالتحدُّث بأمثالٍ. المثل هو قصة خاصة رواها يسوع، كان يستخدم الأشياء اليومية لوصف أشياء أعمق عن الله. قارَن يسوع التعاليم القديمة، والطريقة القديمة لإظهار التكريس لله، بقطعة قديمة من الثياب. قارَن تعاليمه الجديدة عن العيش الصحيح مع الله برُقعة قماش مأخوذة من قطعة ثياب جديدة. عندما يغسل الشخصُ الثيابَ وعليها رُقعة جديدة، تنكمش الرقعة وتتمزَّق عن الثياب القديمة. لكن رُقعةً قديمة لن تنكمش عندما تُغسَل. لذلك، ستبقى رقعةٌ قديمة مُرتبطة بالثياب.</w:t>
      </w:r>
    </w:p>
    <w:p>
      <w:pPr>
        <w:bidi/>
      </w:pPr>
      <w:r>
        <w:rPr>
          <w:rtl/>
          <w:cs/>
          <w:lang w:val="ar_AE" w:bidi="ar_AE"/>
        </w:rPr>
      </w:r>
      <w:r>
        <w:rPr>
          <w:rtl/>
          <w:cs/>
          <w:lang w:val="ar_AE" w:bidi="ar_AE"/>
        </w:rPr>
        <w:t>قارَن يسوع أيضًا الطريقة القديمة لإظهار التكريس لله، والتعاليم القديمة، بِزِقاق الخمر القديمة. إن زِقاق الخمر هي وعاء مصنوع من جلود الحيوانات وكان الناس يستخدمونه لتخزين الخمر. قارَن يسوع تعاليمه الجديدة عن العيش الصحيح مع الله، بالخمر الجديدة. إن النبيذ هو مشروب مختمر يُصنع من العنب.</w:t>
      </w:r>
    </w:p>
    <w:p>
      <w:pPr>
        <w:bidi/>
      </w:pPr>
      <w:r>
        <w:rPr>
          <w:rtl/>
          <w:cs/>
          <w:lang w:val="ar_AE" w:bidi="ar_AE"/>
        </w:rPr>
      </w:r>
      <w:r>
        <w:rPr>
          <w:rtl/>
          <w:cs/>
          <w:lang w:val="ar_AE" w:bidi="ar_AE"/>
        </w:rPr>
        <w:t>كان اليهود يعرفون أنه عندما تُوضع الخمر الجديدة في زِقاق قديمة، فإن الزِقاق ستَنْشَق. تتمدَّد الخمرُ الجديدة بينما تختمر، وتتمدَّد الزِقاق الجديدة عندما تختمر الخمرُ الجديدة. لكن الزِقاق القديمة كانت قد تمدَّدتْ بالفعل من قبل. لذلك، ستتمدَّد الخمرُ الجديدة دائمًا وتتسبَّب في شَق الزِقاق القديمة. كان يسوع يقارن بين طريقة العيش القديمة بالتعليم الجديد الذي يُقدِّمه، مُظهرًَا أنهما ليسا دائمًا متوافقيْن أو قادريْن على العمل معًا. تُظهِر لنا هذه المقارنات أن ما كان يُعلِّم به يسوع كان الطريقة الجديدة للتكريس والعيش الصحيح مع الله. إن تعاليم يسوع تُرضي الله ومقبولة لديه، لكن ما يُعلِّم به يسوع عن العيش الصحيح مع الله لا يمكن أن يُضاف إلى طريقة الشخص القديمة في الحياة.</w:t>
      </w:r>
    </w:p>
    <w:p>
      <w:pPr>
        <w:bidi/>
      </w:pPr>
      <w:r>
        <w:rPr>
          <w:rtl/>
          <w:cs/>
          <w:lang w:val="ar_AE" w:bidi="ar_AE"/>
        </w:rPr>
      </w:r>
      <w:r>
        <w:rPr>
          <w:rtl/>
          <w:cs/>
          <w:lang w:val="ar_AE" w:bidi="ar_AE"/>
        </w:rPr>
        <w:t>اعرضوا صورةً لزِقاق الخمر.</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يسأل أتباع يوحنا المعمدان يسوع عن سبب عدم صيام تلاميذه مثلما يفعل الآخرون، فيبدأ يسوع يعلّمهم عن الصوم.</w:t>
      </w:r>
    </w:p>
    <w:p>
      <w:pPr>
        <w:bidi/>
      </w:pPr>
      <w:r>
        <w:rPr>
          <w:rtl/>
          <w:cs/>
          <w:lang w:val="ar_AE" w:bidi="ar_AE"/>
        </w:rPr>
      </w:r>
      <w:r>
        <w:rPr>
          <w:b/>
          <w:rtl/>
          <w:cs/>
          <w:lang w:val="ar_AE" w:bidi="ar_AE"/>
        </w:rPr>
        <w:t>المشهد الثاني:</w:t>
      </w:r>
      <w:r>
        <w:rPr>
          <w:rtl/>
          <w:cs/>
          <w:lang w:val="ar_AE" w:bidi="ar_AE"/>
        </w:rPr>
        <w:t xml:space="preserve"> يروي يسوع قصصًا ليوضح لهم أن تعاليمه تختلف عن تقاليد اليهود.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أتباع يوحنا المعمدان</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bidi/>
      </w:pPr>
      <w:r>
        <w:rPr>
          <w:rtl/>
          <w:cs/>
          <w:lang w:val="ar_AE" w:bidi="ar_AE"/>
        </w:rPr>
      </w:r>
      <w:r>
        <w:rPr>
          <w:rtl/>
          <w:cs/>
          <w:lang w:val="ar_AE" w:bidi="ar_AE"/>
        </w:rPr>
        <w:t>في هذه الجلسة، اجعلوا المجموعة ترسم القصة على شكل لوحة، أو يستخدموا أشياء ملموسة (مثل الحجارة، العصي، أو لعب الأطفال) لتجسيد القصة والأحداث التي وقعت فيها.</w:t>
      </w:r>
    </w:p>
    <w:p>
      <w:pPr>
        <w:bidi/>
      </w:pPr>
      <w:r>
        <w:rPr>
          <w:rtl/>
          <w:cs/>
          <w:lang w:val="ar_AE" w:bidi="ar_AE"/>
        </w:rPr>
      </w:r>
      <w:r>
        <w:rPr>
          <w:rtl/>
          <w:cs/>
          <w:lang w:val="ar_AE" w:bidi="ar_AE"/>
        </w:rPr>
        <w:t>وفي إحدى الأيام، جاء تلاميذ يوحنا المعمدان إلى يسوع. من المهم أن نتذكر السؤال الذي طرحوه على يسوع.</w:t>
      </w:r>
    </w:p>
    <w:p>
      <w:pPr>
        <w:bidi/>
      </w:pPr>
      <w:r>
        <w:rPr>
          <w:rtl/>
          <w:cs/>
          <w:lang w:val="ar_AE" w:bidi="ar_AE"/>
        </w:rPr>
      </w:r>
      <w:r>
        <w:rPr>
          <w:rtl/>
          <w:cs/>
          <w:lang w:val="ar_AE" w:bidi="ar_AE"/>
        </w:rPr>
        <w:t>ومن المهم أن نتذكر أن الناس يصومون ليتواضعوا، أو ليُظهروا حزنهم على الخطايا، أو ليطلبوا وجه الله. بالسؤال المُوجه لتلاميذ يسوع عن سبب عدم صيامهم، كان أتباع يوحنا المعمدان يُشكّكون فيما إذا كان تلاميذ يسوع مُكرَّسين لله حقًا.</w:t>
      </w:r>
    </w:p>
    <w:p>
      <w:pPr>
        <w:bidi/>
      </w:pPr>
      <w:r>
        <w:rPr>
          <w:rtl/>
          <w:cs/>
          <w:lang w:val="ar_AE" w:bidi="ar_AE"/>
        </w:rPr>
      </w:r>
      <w:r>
        <w:rPr>
          <w:rtl/>
          <w:cs/>
          <w:lang w:val="ar_AE" w:bidi="ar_AE"/>
        </w:rPr>
        <w:t>ومن المهم أن نتذكر أن يسوع شبّه نفسه برجل يتزوّج، وشبَّه تلاميذه بضيوف العُرس الذين يحتفلون ما دام يسوع معهم.</w:t>
      </w:r>
    </w:p>
    <w:p>
      <w:pPr>
        <w:bidi/>
      </w:pPr>
      <w:r>
        <w:rPr>
          <w:rtl/>
          <w:cs/>
          <w:lang w:val="ar_AE" w:bidi="ar_AE"/>
        </w:rPr>
      </w:r>
      <w:r>
        <w:rPr>
          <w:rtl/>
          <w:cs/>
          <w:lang w:val="ar_AE" w:bidi="ar_AE"/>
        </w:rPr>
        <w:t>ومن المهم أن نتذكر أن يسوع يستخدم الأمثال ليعلِّم. المثل هو قصة خاصة رواها يسوع، فيها يستخدم أمورًا يومية ليصف بها أمورًا أعمق عن الله.</w:t>
      </w:r>
    </w:p>
    <w:p>
      <w:pPr>
        <w:bidi/>
      </w:pPr>
      <w:r>
        <w:rPr>
          <w:rtl/>
          <w:cs/>
          <w:lang w:val="ar_AE" w:bidi="ar_AE"/>
        </w:rPr>
      </w:r>
      <w:r>
        <w:rPr>
          <w:rtl/>
          <w:cs/>
          <w:lang w:val="ar_AE" w:bidi="ar_AE"/>
        </w:rPr>
        <w:t>من المهم أن نتذكر أن يسوع كان يقارن بين طرق العيش القديمة والتعليم الجديد الذي يقدّمه، موضحًا أنهما ليسا دائمًا متوافقين أو قادرين على العمل معًا.</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 xml:space="preserve">تلاميذ يوحنا المعمدان </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 xml:space="preserve">بعد أن دعا الرب يسوع متّى ليكون تلميذًا له، أتى إليه تلاميذ يوحنا المعمدان. </w:t>
      </w:r>
    </w:p>
    <w:p>
      <w:pPr>
        <w:bidi/>
      </w:pPr>
      <w:r>
        <w:rPr>
          <w:rtl/>
          <w:cs/>
          <w:lang w:val="ar_AE" w:bidi="ar_AE"/>
        </w:rPr>
      </w:r>
      <w:r>
        <w:rPr>
          <w:rtl/>
          <w:cs/>
          <w:lang w:val="ar_AE" w:bidi="ar_AE"/>
        </w:rPr>
        <w:t>وسألوه قائلين: "لِمَاذَا نَصُومُ نَحْنُ وَٱلْفَرِّيسِيُّونَ كَثِيرًا، وَأَمَّا تَلَامِيذُكَ فَلَا يَصُومُونَ؟"</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تلاميذ يوحنا المعمدان: "بماذا تشعرون؟" قد تسمعون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أجاب الرب يسوع على سؤالهم بسؤال يُشبِّه فيه نفسه بالعريس وأتباعه بضيوف العرس.</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تلاميذ يسوع: "بماذا تشعرون؟" قد تسمعون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يبدأ الرب تعليمه بمَثَلٍ عن الثوب والخمر.</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يسوع: "بماذا تشعر؟" قد تسمعون عبارات مثل:</w:t>
      </w:r>
    </w:p>
    <w:p>
      <w:pPr>
        <w:pStyle w:val="ListBullet"/>
        <w:bidi/>
        <w:spacing w:line="240" w:lineRule="auto"/>
        <w:ind w:left="720"/>
      </w:pPr>
      <w:r>
        <w:rPr>
          <w:rtl/>
          <w:cs/>
          <w:lang w:val="ar_AE" w:bidi="ar_AE"/>
        </w:rPr>
      </w:r>
      <w:r>
        <w:rPr>
          <w:rtl/>
          <w:cs/>
          <w:lang w:val="ar_AE" w:bidi="ar_AE"/>
        </w:rPr>
        <w:t>اسألوا المُمثِّلين الذين يؤدون دور تلاميذ يوحنا المعمدان: "بماذا تشعرون؟" قد تسمعون 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 xml:space="preserve">سأل </w:t>
      </w:r>
      <w:r>
        <w:rPr>
          <w:b/>
          <w:rtl/>
          <w:cs/>
          <w:lang w:val="ar_AE" w:bidi="ar_AE"/>
        </w:rPr>
        <w:t>تلاميذ</w:t>
      </w:r>
      <w:r>
        <w:rPr>
          <w:rtl/>
          <w:cs/>
          <w:lang w:val="ar_AE" w:bidi="ar_AE"/>
        </w:rPr>
        <w:t xml:space="preserve"> </w:t>
      </w:r>
      <w:r>
        <w:rPr>
          <w:b/>
          <w:rtl/>
          <w:cs/>
          <w:lang w:val="ar_AE" w:bidi="ar_AE"/>
        </w:rPr>
        <w:t>يوحنا المعمدان</w:t>
      </w:r>
      <w:r>
        <w:rPr>
          <w:rtl/>
          <w:cs/>
          <w:lang w:val="ar_AE" w:bidi="ar_AE"/>
        </w:rPr>
        <w:t xml:space="preserve"> يسوع لماذا لا </w:t>
      </w:r>
      <w:r>
        <w:rPr>
          <w:b/>
          <w:rtl/>
          <w:cs/>
          <w:lang w:val="ar_AE" w:bidi="ar_AE"/>
        </w:rPr>
        <w:t>يصوم</w:t>
      </w:r>
      <w:r>
        <w:rPr>
          <w:rtl/>
          <w:cs/>
          <w:lang w:val="ar_AE" w:bidi="ar_AE"/>
        </w:rPr>
        <w:t xml:space="preserve"> تلاميذه مثلهم ومثل </w:t>
      </w:r>
      <w:r>
        <w:rPr>
          <w:b/>
          <w:rtl/>
          <w:cs/>
          <w:lang w:val="ar_AE" w:bidi="ar_AE"/>
        </w:rPr>
        <w:t>الفريسيين</w:t>
      </w:r>
      <w:r>
        <w:rPr>
          <w:rtl/>
          <w:cs/>
          <w:lang w:val="ar_AE" w:bidi="ar_AE"/>
        </w:rPr>
        <w:t>.</w:t>
      </w:r>
    </w:p>
    <w:p>
      <w:pPr>
        <w:bidi/>
      </w:pPr>
      <w:r>
        <w:rPr>
          <w:rtl/>
          <w:cs/>
          <w:lang w:val="ar_AE" w:bidi="ar_AE"/>
        </w:rPr>
      </w:r>
      <w:r>
        <w:rPr>
          <w:b/>
          <w:rtl/>
          <w:cs/>
          <w:lang w:val="ar_AE" w:bidi="ar_AE"/>
        </w:rPr>
        <w:t>والتلميذ</w:t>
      </w:r>
      <w:r>
        <w:rPr>
          <w:rtl/>
          <w:cs/>
          <w:lang w:val="ar_AE" w:bidi="ar_AE"/>
        </w:rPr>
        <w:t xml:space="preserve"> هو شخص يتبع معلمًا ويتعلّم منه. استخدموا الكلمة نفسها التي استخدمتموها في المقاطع السابقة لكلمة تلميذ. يمكنكم الرجوع إلى قاموس الكلمات الرئيسية للحصول على تعريف أشمل لكلمة </w:t>
      </w:r>
      <w:r>
        <w:rPr>
          <w:rtl/>
          <w:cs/>
          <w:lang w:val="ar_AE" w:bidi="ar_AE"/>
        </w:rPr>
        <w:t>تلميذ</w:t>
      </w:r>
      <w:r>
        <w:rPr>
          <w:rtl/>
          <w:cs/>
          <w:lang w:val="ar_AE" w:bidi="ar_AE"/>
        </w:rPr>
        <w:t>.</w:t>
      </w:r>
    </w:p>
    <w:p>
      <w:pPr>
        <w:bidi/>
      </w:pPr>
      <w:r>
        <w:rPr>
          <w:rtl/>
          <w:cs/>
          <w:lang w:val="ar_AE" w:bidi="ar_AE"/>
        </w:rPr>
      </w:r>
      <w:r>
        <w:rPr>
          <w:rtl/>
          <w:cs/>
          <w:lang w:val="ar_AE" w:bidi="ar_AE"/>
        </w:rPr>
        <w:t xml:space="preserve">بدأ </w:t>
      </w:r>
      <w:r>
        <w:rPr>
          <w:b/>
          <w:rtl/>
          <w:cs/>
          <w:lang w:val="ar_AE" w:bidi="ar_AE"/>
        </w:rPr>
        <w:t>يوحنا المعمدان</w:t>
      </w:r>
      <w:r>
        <w:rPr>
          <w:rtl/>
          <w:cs/>
          <w:lang w:val="ar_AE" w:bidi="ar_AE"/>
        </w:rPr>
        <w:t xml:space="preserve"> في كرازته قبل يسوع. وكان </w:t>
      </w:r>
      <w:r>
        <w:rPr>
          <w:rtl/>
          <w:cs/>
          <w:lang w:val="ar_AE" w:bidi="ar_AE"/>
        </w:rPr>
        <w:t>ليوحنا</w:t>
      </w:r>
      <w:r>
        <w:rPr>
          <w:rtl/>
          <w:cs/>
          <w:lang w:val="ar_AE" w:bidi="ar_AE"/>
        </w:rPr>
        <w:t xml:space="preserve"> المعمدان تلاميذ يتبعونه ويلتزمون بتعاليمه.</w:t>
      </w:r>
    </w:p>
    <w:p>
      <w:pPr>
        <w:bidi/>
      </w:pPr>
      <w:r>
        <w:rPr>
          <w:rtl/>
          <w:cs/>
          <w:lang w:val="ar_AE" w:bidi="ar_AE"/>
        </w:rPr>
      </w:r>
      <w:r>
        <w:rPr>
          <w:b/>
          <w:rtl/>
          <w:cs/>
          <w:lang w:val="ar_AE" w:bidi="ar_AE"/>
        </w:rPr>
        <w:t>كان الفريسيون</w:t>
      </w:r>
      <w:r>
        <w:rPr>
          <w:rtl/>
          <w:cs/>
          <w:lang w:val="ar_AE" w:bidi="ar_AE"/>
        </w:rPr>
        <w:t xml:space="preserve"> إحدى أكثر مجموعات القادة الدينيين تأثيرًا في إسرائيل. وكان لهم هم أيضًا تلاميذ. استخدِموا الكلمة نفسها التي استخدمتموها في المقاطع السابقة لترجمة كلمة فريسي. راجعوا قاموس الكلمات الرئيسية لمعرفة تعريفٍ أكمل لكلمة </w:t>
      </w:r>
      <w:r>
        <w:rPr>
          <w:rtl/>
          <w:cs/>
          <w:lang w:val="ar_AE" w:bidi="ar_AE"/>
        </w:rPr>
        <w:t>فريسي</w:t>
      </w:r>
      <w:r>
        <w:rPr>
          <w:rtl/>
          <w:cs/>
          <w:lang w:val="ar_AE" w:bidi="ar_AE"/>
        </w:rPr>
        <w:t>.</w:t>
      </w:r>
    </w:p>
    <w:p>
      <w:pPr>
        <w:bidi/>
      </w:pPr>
      <w:r>
        <w:rPr>
          <w:rtl/>
          <w:cs/>
          <w:lang w:val="ar_AE" w:bidi="ar_AE"/>
        </w:rPr>
      </w:r>
      <w:r>
        <w:rPr>
          <w:rtl/>
          <w:cs/>
          <w:lang w:val="ar_AE" w:bidi="ar_AE"/>
        </w:rPr>
        <w:t xml:space="preserve">إن </w:t>
      </w:r>
      <w:r>
        <w:rPr>
          <w:b/>
          <w:rtl/>
          <w:cs/>
          <w:lang w:val="ar_AE" w:bidi="ar_AE"/>
        </w:rPr>
        <w:t>الصوم</w:t>
      </w:r>
      <w:r>
        <w:rPr>
          <w:rtl/>
          <w:cs/>
          <w:lang w:val="ar_AE" w:bidi="ar_AE"/>
        </w:rPr>
        <w:t xml:space="preserve"> يعني الامتناع عن الطعام باعتبار ذلك طريقةً لإظهار التكريس لله. استخدموا نفس الكلمة التي استخدمتوها في المقاطع السابقة للإشارة إلى الصوم. وراجعوا قاموس الكلمات الرئيسية لشرحٍ أكمل عن معنى </w:t>
      </w:r>
      <w:r>
        <w:rPr>
          <w:rtl/>
          <w:cs/>
          <w:lang w:val="ar_AE" w:bidi="ar_AE"/>
        </w:rPr>
        <w:t>الصوم</w:t>
      </w:r>
      <w:r>
        <w:rPr>
          <w:rtl/>
          <w:cs/>
          <w:lang w:val="ar_AE" w:bidi="ar_AE"/>
        </w:rPr>
        <w:t>.</w:t>
      </w:r>
    </w:p>
    <w:p>
      <w:pPr>
        <w:bidi/>
      </w:pPr>
      <w:r>
        <w:rPr>
          <w:rtl/>
          <w:cs/>
          <w:lang w:val="ar_AE" w:bidi="ar_AE"/>
        </w:rPr>
      </w:r>
      <w:r>
        <w:rPr>
          <w:rtl/>
          <w:cs/>
          <w:lang w:val="ar_AE" w:bidi="ar_AE"/>
        </w:rPr>
        <w:t>أجاب يسوع عن السؤال بمقارنة نفسه بالعريس، أي الرجل الذي سيتزوج. وقارن تلاميذه بضيوف العُرس الذين لا يستطيعون أن يُظهروا الحزن بالصوم طالما العريس معهم.</w:t>
      </w:r>
    </w:p>
    <w:p>
      <w:pPr>
        <w:bidi/>
      </w:pPr>
      <w:r>
        <w:rPr>
          <w:rtl/>
          <w:cs/>
          <w:lang w:val="ar_AE" w:bidi="ar_AE"/>
        </w:rPr>
      </w:r>
      <w:r>
        <w:rPr>
          <w:rtl/>
          <w:cs/>
          <w:lang w:val="ar_AE" w:bidi="ar_AE"/>
        </w:rPr>
        <w:t xml:space="preserve">وشبَّه يسوع الطرق القديمة والتعليم القديم بالزقاق </w:t>
      </w:r>
      <w:r>
        <w:rPr>
          <w:b/>
          <w:rtl/>
          <w:cs/>
          <w:lang w:val="ar_AE" w:bidi="ar_AE"/>
        </w:rPr>
        <w:t>العتيق</w:t>
      </w:r>
      <w:r>
        <w:rPr>
          <w:rtl/>
          <w:cs/>
          <w:lang w:val="ar_AE" w:bidi="ar_AE"/>
        </w:rPr>
        <w:t xml:space="preserve">. إن زِقاق الخمر هي وعاء مصنوع من جلود الحيوانات وكان الناس يستخدمونه لتخزين الخمر. وعندما يكون الزِّقاق جديد، يكون ليّن ويمكن أن يتمدّد بسهولة. وعندما يكون قديمًا فإنه يكون صلبًا فلا يتمدد. فشبَّه يسوع تعليمه الجديد </w:t>
      </w:r>
      <w:r>
        <w:rPr>
          <w:b/>
          <w:rtl/>
          <w:cs/>
          <w:lang w:val="ar_AE" w:bidi="ar_AE"/>
        </w:rPr>
        <w:t>بالخمر</w:t>
      </w:r>
      <w:r>
        <w:rPr>
          <w:rtl/>
          <w:cs/>
          <w:lang w:val="ar_AE" w:bidi="ar_AE"/>
        </w:rPr>
        <w:t xml:space="preserve"> الجديدة. إن </w:t>
      </w:r>
      <w:r>
        <w:rPr>
          <w:rtl/>
          <w:cs/>
          <w:lang w:val="ar_AE" w:bidi="ar_AE"/>
        </w:rPr>
        <w:t>الخمر</w:t>
      </w:r>
      <w:r>
        <w:rPr>
          <w:rtl/>
          <w:cs/>
          <w:lang w:val="ar_AE" w:bidi="ar_AE"/>
        </w:rPr>
        <w:t xml:space="preserve"> هو مشروب مختمر يُصنع من العنب. وكان الناس يصنعون الخمر في </w:t>
      </w:r>
      <w:r>
        <w:rPr>
          <w:rtl/>
          <w:cs/>
          <w:lang w:val="ar_AE" w:bidi="ar_AE"/>
        </w:rPr>
        <w:t>معصرة</w:t>
      </w:r>
      <w:r>
        <w:rPr>
          <w:rtl/>
          <w:cs/>
          <w:lang w:val="ar_AE" w:bidi="ar_AE"/>
        </w:rPr>
        <w:t xml:space="preserve">. حيث كانوا يحفرون حفرة في الصخر، ويضعون فيها العنب، ويدوسونه بأقدامهم ليسحقوه. وكان العصير يخرج من فتحة في أسفل الحفرة ويُجمع في قربٍ جديدة حتى يتخمّر. وكما تتمدَّد الخمرُ الجديدة بينما تختمر، فالزِقاق الجديدة عندما تختمر الخمرُ بداخلها تتمدَّد أيضًا.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9:18–26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9: 18–26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هذه القصة الحقيقية، يُقدِّم متَّى أمثلة على قوة يسوع على المرض والموت. يُظهِر لنا هذا المقطع أيضًا أن الإيمان، أي الإيمان بيسوع، هو أمر مهم.</w:t>
      </w:r>
    </w:p>
    <w:p>
      <w:pPr>
        <w:bidi/>
      </w:pPr>
      <w:r>
        <w:rPr>
          <w:rtl/>
          <w:cs/>
          <w:lang w:val="ar_AE" w:bidi="ar_AE"/>
        </w:rPr>
      </w:r>
      <w:r>
        <w:rPr>
          <w:rtl/>
          <w:cs/>
          <w:lang w:val="ar_AE" w:bidi="ar_AE"/>
        </w:rPr>
        <w:t>في المقطع السابق، سُئل يسوع لماذا لا يصوم تلاميذه مثل الآخرين. أجاب يسوع على السؤال بالمقارنات التي تُظهر أن تعاليمه كانت طريقة جديدة لإظهار التكريس لله.</w:t>
      </w:r>
    </w:p>
    <w:p>
      <w:pPr>
        <w:bidi/>
      </w:pPr>
      <w:r>
        <w:rPr>
          <w:rtl/>
          <w:cs/>
          <w:lang w:val="ar_AE" w:bidi="ar_AE"/>
        </w:rPr>
      </w:r>
      <w:r>
        <w:rPr>
          <w:rtl/>
          <w:cs/>
          <w:lang w:val="ar_AE" w:bidi="ar_AE"/>
        </w:rPr>
        <w:t>بينما كان يسوع يتحدث إلى تلاميذ يوحنا، وإذا، أو فجأة، جاء مسؤولٌ أو قائد يهودي، وسجد أمام يسوع. تُشير كلمة "إذا" إلى أن شيئًا مُذهلًا أو غير متوقع سيحدث. كان من غير المتوقع أن يأتي مسؤولٌ يهودي إلى يسوع. على الأرجح، كان المسؤول اليهودي قائدًا للمَجمع، أو مكان العبادة اليهودي. كان السجود أمام شخص ما طريقةً لإكرامه. كذلك يُظهر السجود تواضعًا ورغبةً في أن يُقبل طُلبٌ ما.</w:t>
      </w:r>
    </w:p>
    <w:p>
      <w:pPr>
        <w:bidi/>
      </w:pPr>
      <w:r>
        <w:rPr>
          <w:rtl/>
          <w:cs/>
          <w:lang w:val="ar_AE" w:bidi="ar_AE"/>
        </w:rPr>
      </w:r>
      <w:r>
        <w:rPr>
          <w:rtl/>
          <w:cs/>
          <w:lang w:val="ar_AE" w:bidi="ar_AE"/>
        </w:rPr>
        <w:t>توقفوا وناقشوا الطرق التي تُظهرون بها الإكرام لشخص ما في ثقافتكم. ما هي بعض الأسباب التي تجعلكم تُظهرون لهم الاحترام؟</w:t>
      </w:r>
    </w:p>
    <w:p>
      <w:pPr>
        <w:bidi/>
      </w:pPr>
      <w:r>
        <w:rPr>
          <w:rtl/>
          <w:cs/>
          <w:lang w:val="ar_AE" w:bidi="ar_AE"/>
        </w:rPr>
      </w:r>
      <w:r>
        <w:rPr>
          <w:rtl/>
          <w:cs/>
          <w:lang w:val="ar_AE" w:bidi="ar_AE"/>
        </w:rPr>
        <w:t>إن ابنة الرجل اليهودي التي ماتت، على الأرجح ماتت قبل دقائق قليلة من مجيء أبيها إلى يسوع. قال ليسوع: "إن ابنتي الآن ماتت، لكن يمكنك أن تُعيدها إلى الحياة إذا وضعت فقط يديك عليها." كان يريد من يسوع أن يلمس ابنته ويُحييها مرة أخرى. قام يسوع من مكانه وتَبِع المسؤول اليهودي إلى بيته.</w:t>
      </w:r>
    </w:p>
    <w:p>
      <w:pPr>
        <w:bidi/>
      </w:pPr>
      <w:r>
        <w:rPr>
          <w:rtl/>
          <w:cs/>
          <w:lang w:val="ar_AE" w:bidi="ar_AE"/>
        </w:rPr>
      </w:r>
      <w:r>
        <w:rPr>
          <w:rtl/>
          <w:cs/>
          <w:lang w:val="ar_AE" w:bidi="ar_AE"/>
        </w:rPr>
        <w:t>بينما كان يسوع وتلاميذه يسيرون مع الرجل إلى بيته، قامتْ امرأةٌ تُعاني من النزيف لاثنتي عشر سنة بالاقتراب من يسوع بما يكفي لكي تَلمس طرف ثيابه. لقد لمست خيوط، أو طرف ثوبه. كانت المرأة تنزف باستمرار. كان هذا النزيف على الأرجح مِن رَحِمها.</w:t>
      </w:r>
    </w:p>
    <w:p>
      <w:pPr>
        <w:bidi/>
      </w:pPr>
      <w:r>
        <w:rPr>
          <w:rtl/>
          <w:cs/>
          <w:lang w:val="ar_AE" w:bidi="ar_AE"/>
        </w:rPr>
      </w:r>
      <w:r>
        <w:rPr>
          <w:rtl/>
          <w:cs/>
          <w:lang w:val="ar_AE" w:bidi="ar_AE"/>
        </w:rPr>
        <w:t>توقفوا وناقشوا كيف يمكن وصف هذا النوع من النزيف بطريقة مناسبة.</w:t>
      </w:r>
    </w:p>
    <w:p>
      <w:pPr>
        <w:bidi/>
      </w:pPr>
      <w:r>
        <w:rPr>
          <w:rtl/>
          <w:cs/>
          <w:lang w:val="ar_AE" w:bidi="ar_AE"/>
        </w:rPr>
      </w:r>
      <w:r>
        <w:rPr>
          <w:rtl/>
          <w:cs/>
          <w:lang w:val="ar_AE" w:bidi="ar_AE"/>
        </w:rPr>
        <w:t>قالت المرأة في نفسها، أو فكرت في ذلك في ذهنها: "إن لمستُ ثوبه، فسأُشفى." نظر يسوع إليها، بعد أن لمست خيوط ثوبه، وقال: "ثِقي، أو تشجعي، يا ابنة." لم يكن يسوع أبا المرأة. إن مخاطبة المرأة بتعبير "ابنة" هي طريقة مهذبة لمخاطبتها. قال يسوع لها: "إيمانك قد شفاك." يُشير هذا إلى أنها شُفيت من نزيفها المتكرر لأنها آمنت بيسوع. لقد شُفيت المرأة في الحال. شُفيت بمجرد لمسها لثياب يسوع. كانت المرأة النازفة تُعتبر نجسة دينيًا، أو طقسيًا. إن كون الشخص نجسًا يعني أنه غير مؤهل لخدمة الله أو أن يكون في المجتمع. في الثقافة اليهودية، كان أي شخص يتلامس مع شخصٍ نجسٍ يُصبح نجسًا. لكن يسوع جعلها طاهرة لأنها شُفيت.</w:t>
      </w:r>
    </w:p>
    <w:p>
      <w:pPr>
        <w:bidi/>
      </w:pPr>
      <w:r>
        <w:rPr>
          <w:rtl/>
          <w:cs/>
          <w:lang w:val="ar_AE" w:bidi="ar_AE"/>
        </w:rPr>
      </w:r>
      <w:r>
        <w:rPr>
          <w:rtl/>
          <w:cs/>
          <w:lang w:val="ar_AE" w:bidi="ar_AE"/>
        </w:rPr>
        <w:t>اعرضوا صورة للثوب اليهودي الخارجي التقليدي.</w:t>
      </w:r>
    </w:p>
    <w:p>
      <w:pPr>
        <w:bidi/>
      </w:pPr>
      <w:r>
        <w:rPr>
          <w:rtl/>
          <w:cs/>
          <w:lang w:val="ar_AE" w:bidi="ar_AE"/>
        </w:rPr>
      </w:r>
      <w:r>
        <w:rPr>
          <w:rtl/>
          <w:cs/>
          <w:lang w:val="ar_AE" w:bidi="ar_AE"/>
        </w:rPr>
        <w:t>توقفوا وناقشوا ما يعنيه يكون الشخص نجسًا في ثقافتكم. هل هناك أشخاص غير مؤهلين لخدمة الله أو أن يكونوا في المجتمع؟ ما الذي يجعل الشخص نجسًا في مجتمعكم؟ كيف يُعاملهم الناس في مجتمعكم؟</w:t>
      </w:r>
    </w:p>
    <w:p>
      <w:pPr>
        <w:bidi/>
      </w:pPr>
      <w:r>
        <w:rPr>
          <w:rtl/>
          <w:cs/>
          <w:lang w:val="ar_AE" w:bidi="ar_AE"/>
        </w:rPr>
      </w:r>
      <w:r>
        <w:rPr>
          <w:rtl/>
          <w:cs/>
          <w:lang w:val="ar_AE" w:bidi="ar_AE"/>
        </w:rPr>
        <w:t>كان عازفو المِزمار والجمع يُصدرون ضجيجًا، أو يصرخون وينوحون، في بيت المسؤول اليهودي عندما وصل يسوع وتلاميذه. إن المِزمار أو الناي هو أنبوب له ثقوب. يَنفخ الناس في طرف المِزمار ليُصدروا الموسيقى. كان عازفو المِزمار يأخذون أُجرةً ليعزفوا الموسيقى الحزينة عندما يموت أحدهم. إن الجمع الذي كان يُصدر ضجيجًا، أو يصرخ وينوح، كان مجموعة من الناس المُستأجَرين لكي يبكوا ويُصدروا ضجيجًا عندما يموت أحدهم. كانت هذه هي الطريقة التقليدية التي كان الناس ينوحون بها على الموتى في الثقافة اليهودية.</w:t>
      </w:r>
    </w:p>
    <w:p>
      <w:pPr>
        <w:bidi/>
      </w:pPr>
      <w:r>
        <w:rPr>
          <w:rtl/>
          <w:cs/>
          <w:lang w:val="ar_AE" w:bidi="ar_AE"/>
        </w:rPr>
      </w:r>
      <w:r>
        <w:rPr>
          <w:rtl/>
          <w:cs/>
          <w:lang w:val="ar_AE" w:bidi="ar_AE"/>
        </w:rPr>
        <w:t>اعرضوا صورةً لآلة المِزمار. توقفوا وناقشوا الطريقة التي يتجاوب بها الناس في ثقافتكم مع الموت. ما نوع الأشياء التي قد يقولونها أو يفعلونها لإظهار الحُزن؟</w:t>
      </w:r>
    </w:p>
    <w:p>
      <w:pPr>
        <w:bidi/>
      </w:pPr>
      <w:r>
        <w:rPr>
          <w:rtl/>
          <w:cs/>
          <w:lang w:val="ar_AE" w:bidi="ar_AE"/>
        </w:rPr>
      </w:r>
      <w:r>
        <w:rPr>
          <w:rtl/>
          <w:cs/>
          <w:lang w:val="ar_AE" w:bidi="ar_AE"/>
        </w:rPr>
        <w:t>أمرَ يسوعُ هؤلاء الناس أن يخرجوا لأن الفتاة كانت نائمة فقط وليست ميتة. كان يسوع يعرف أن الفتاة قد ماتت. لم يقصد يسوع أنها نائمة حرفيًا، لكنه استخدمَ لغةً رمزية لأنه يعلم أنه كان على وشك أن يُحييها مرة أخرى. عندما ضحكوا على يسوع كان هذا لإهانته أو السخرية منه.</w:t>
      </w:r>
    </w:p>
    <w:p>
      <w:pPr>
        <w:bidi/>
      </w:pPr>
      <w:r>
        <w:rPr>
          <w:rtl/>
          <w:cs/>
          <w:lang w:val="ar_AE" w:bidi="ar_AE"/>
        </w:rPr>
      </w:r>
      <w:r>
        <w:rPr>
          <w:rtl/>
          <w:cs/>
          <w:lang w:val="ar_AE" w:bidi="ar_AE"/>
        </w:rPr>
        <w:t>توقفوا وناقشوا استخدام اللغة الرمزية في ثقافتكم. ما هي بعض الكلمات أو العبارات التي تُستخدم لوصف الموت بشكل صريح أو رمزي؟ ما هي بعض المواقف الأخرى التي قد يستخدم فيها الشخص لُغة رمزية؟</w:t>
      </w:r>
    </w:p>
    <w:p>
      <w:pPr>
        <w:bidi/>
      </w:pPr>
      <w:r>
        <w:rPr>
          <w:rtl/>
          <w:cs/>
          <w:lang w:val="ar_AE" w:bidi="ar_AE"/>
        </w:rPr>
      </w:r>
      <w:r>
        <w:rPr>
          <w:rtl/>
          <w:cs/>
          <w:lang w:val="ar_AE" w:bidi="ar_AE"/>
        </w:rPr>
        <w:t>بعد أن خرج الناس من البيت، اقتربَ يسوع من مكان رقود الفتاة. وأمسك بيدها. قامت، الفتاة لأنها رجعت إلى الحياة. إن الابنة التي كانت ميتة كانت تُعتبر نجسة. في الثقافة اليهودية، كان أي شخص يتلامس مع جسد ميتٍ يُصبح نجسًا. لكن يسوع جعل ابنة المسؤول اليهودي طاهرة من خلال لمسها وإقامتها من الموت. ذاع بين جميع الناس في المنطقة تقرير أو خبر هذا الحدث.</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يأتي رجل دين يهودي إلى يسوع ويطلب منه أن يقيم ابنته من الموت، وينطلق يسوع مع تلاميذه إلى بيت الرجل.</w:t>
      </w:r>
    </w:p>
    <w:p>
      <w:pPr>
        <w:bidi/>
      </w:pPr>
      <w:r>
        <w:rPr>
          <w:rtl/>
          <w:cs/>
          <w:lang w:val="ar_AE" w:bidi="ar_AE"/>
        </w:rPr>
      </w:r>
      <w:r>
        <w:rPr>
          <w:b/>
          <w:rtl/>
          <w:cs/>
          <w:lang w:val="ar_AE" w:bidi="ar_AE"/>
        </w:rPr>
        <w:t>المشهد الثاني:</w:t>
      </w:r>
      <w:r>
        <w:rPr>
          <w:rtl/>
          <w:cs/>
          <w:lang w:val="ar_AE" w:bidi="ar_AE"/>
        </w:rPr>
        <w:t xml:space="preserve"> امرأة بنزف دم شديد تلمس ثيابه، وتُشفى. ثم يتحدث يسوع إليها.</w:t>
      </w:r>
    </w:p>
    <w:p>
      <w:pPr>
        <w:bidi/>
      </w:pPr>
      <w:r>
        <w:rPr>
          <w:rtl/>
          <w:cs/>
          <w:lang w:val="ar_AE" w:bidi="ar_AE"/>
        </w:rPr>
      </w:r>
      <w:r>
        <w:rPr>
          <w:b/>
          <w:rtl/>
          <w:cs/>
          <w:lang w:val="ar_AE" w:bidi="ar_AE"/>
        </w:rPr>
        <w:t>المشهد الثالث:</w:t>
      </w:r>
      <w:r>
        <w:rPr>
          <w:rtl/>
          <w:cs/>
          <w:lang w:val="ar_AE" w:bidi="ar_AE"/>
        </w:rPr>
        <w:t xml:space="preserve"> يصل يسوع وتلاميذه إلى بيت رجل الدين اليهودي، وكان الناس في البيت يعزفون الموسيقى ويبكون. فأقام يسوع الفتاة الصغيرة وأعادها للحياة. ينشر الناس أخبار هذه المعجزة.</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رجل دين يهودي</w:t>
      </w:r>
    </w:p>
    <w:p>
      <w:pPr>
        <w:pStyle w:val="ListBullet"/>
        <w:bidi/>
        <w:spacing w:line="240" w:lineRule="auto"/>
        <w:ind w:left="720"/>
      </w:pPr>
      <w:r>
        <w:rPr>
          <w:rtl/>
          <w:cs/>
          <w:lang w:val="ar_AE" w:bidi="ar_AE"/>
        </w:rPr>
      </w:r>
      <w:r>
        <w:rPr>
          <w:rtl/>
          <w:cs/>
          <w:lang w:val="ar_AE" w:bidi="ar_AE"/>
        </w:rPr>
        <w:t>امرأة مصابة بنزف دم</w:t>
      </w:r>
    </w:p>
    <w:p>
      <w:pPr>
        <w:pStyle w:val="ListBullet"/>
        <w:bidi/>
        <w:spacing w:line="240" w:lineRule="auto"/>
        <w:ind w:left="720"/>
      </w:pPr>
      <w:r>
        <w:rPr>
          <w:rtl/>
          <w:cs/>
          <w:lang w:val="ar_AE" w:bidi="ar_AE"/>
        </w:rPr>
      </w:r>
      <w:r>
        <w:rPr>
          <w:rtl/>
          <w:cs/>
          <w:lang w:val="ar_AE" w:bidi="ar_AE"/>
        </w:rPr>
        <w:t>عازفو الناي والناس النائحون</w:t>
      </w:r>
    </w:p>
    <w:p>
      <w:pPr>
        <w:pStyle w:val="ListBullet"/>
        <w:bidi/>
        <w:spacing w:line="240" w:lineRule="auto"/>
        <w:ind w:left="720"/>
      </w:pPr>
      <w:r>
        <w:rPr>
          <w:rtl/>
          <w:cs/>
          <w:lang w:val="ar_AE" w:bidi="ar_AE"/>
        </w:rPr>
      </w:r>
      <w:r>
        <w:rPr>
          <w:rtl/>
          <w:cs/>
          <w:lang w:val="ar_AE" w:bidi="ar_AE"/>
        </w:rPr>
        <w:t>الفتاة التي ماتت</w:t>
      </w:r>
    </w:p>
    <w:p>
      <w:pPr>
        <w:pStyle w:val="ListBullet"/>
        <w:bidi/>
        <w:spacing w:line="240" w:lineRule="auto"/>
        <w:ind w:left="720"/>
      </w:pPr>
      <w:r>
        <w:rPr>
          <w:rtl/>
          <w:cs/>
          <w:lang w:val="ar_AE" w:bidi="ar_AE"/>
        </w:rPr>
      </w:r>
      <w:r>
        <w:rPr>
          <w:rtl/>
          <w:cs/>
          <w:lang w:val="ar_AE" w:bidi="ar_AE"/>
        </w:rPr>
        <w:t>الناس الذين نشروا الخبر</w:t>
      </w:r>
    </w:p>
    <w:p>
      <w:pPr>
        <w:bidi/>
      </w:pPr>
      <w:r>
        <w:rPr>
          <w:rtl/>
          <w:cs/>
          <w:lang w:val="ar_AE" w:bidi="ar_AE"/>
        </w:rPr>
      </w:r>
      <w:r>
        <w:rPr>
          <w:rtl/>
          <w:cs/>
          <w:lang w:val="ar_AE" w:bidi="ar_AE"/>
        </w:rPr>
        <w:t>في هذه الجلسة، اجعل المجموعة تُصور أحداث القصة بالتسلسل، أو يستخدموا أشياء ملموسة (مثل الحجارة، العصي، أو لعب الأطفال) لتجسيد القصة والأحداث التي وقعت فيها.</w:t>
      </w:r>
    </w:p>
    <w:p>
      <w:pPr>
        <w:bidi/>
      </w:pPr>
      <w:r>
        <w:rPr>
          <w:rtl/>
          <w:cs/>
          <w:lang w:val="ar_AE" w:bidi="ar_AE"/>
        </w:rPr>
      </w:r>
      <w:r>
        <w:rPr>
          <w:rtl/>
          <w:cs/>
          <w:lang w:val="ar_AE" w:bidi="ar_AE"/>
        </w:rPr>
        <w:t>من المهم أن نتذكر أن يسوع كان يعلّم تلاميذ يوحنا حين جاء رجل الدين اليهودي بشكل غير متوقَّع. ومن المهم أن نتذكر أن رجل الدين اليهودي ركع أمام يسوع. ومن المهم أن نتذكر أن ابنة رجل الدين اليهودي ماتت على الأرجح قبل أن يأتي يسوع ببضع دقائق. تذكّروا ما قاله هذا الرجل ليسوع. ذهب يسوع وتلاميذه معه إلى بيته.</w:t>
      </w:r>
    </w:p>
    <w:p>
      <w:pPr>
        <w:bidi/>
      </w:pPr>
      <w:r>
        <w:rPr>
          <w:rtl/>
          <w:cs/>
          <w:lang w:val="ar_AE" w:bidi="ar_AE"/>
        </w:rPr>
      </w:r>
      <w:r>
        <w:rPr>
          <w:rtl/>
          <w:cs/>
          <w:lang w:val="ar_AE" w:bidi="ar_AE"/>
        </w:rPr>
        <w:t>ومن المهم أن نتذكر أن يسوع وتلاميذه كانوا في الطريق إلى بيت رجل الدين اليهودي. وبينما كانوا يسيرون في الطريق المؤدية إلى بيت رجل الدين اليهودي، جاءت امرأ ة تعاني من نزف دم مدة اثني عشر عامًا ولمست ثياب يسوع بشكل غير مُتوقَّع. ومن المهم أن نتذكر أنها لمست الخيوط التي في هدب ثوب يسوع، وهذا يعني أنها كانت منحنية إلى أسفل. تذكّروا ما كانت تفكر فيه قبل أن تلمس ثياب يسوع. ومن المهم أن نتذكر ما قاله يسوع لها. تذكروا أنها شفيت بمجرد أن لمست ثياب يسوع.</w:t>
      </w:r>
    </w:p>
    <w:p>
      <w:pPr>
        <w:bidi/>
      </w:pPr>
      <w:r>
        <w:rPr>
          <w:rtl/>
          <w:cs/>
          <w:lang w:val="ar_AE" w:bidi="ar_AE"/>
        </w:rPr>
      </w:r>
      <w:r>
        <w:rPr>
          <w:rtl/>
          <w:cs/>
          <w:lang w:val="ar_AE" w:bidi="ar_AE"/>
        </w:rPr>
        <w:t>ومن المهم أن نتذكر أن عازفي الناي والجمع كانوا يصرخون في بيت رجل الدين اليهودي عندما وصل يسوع وتلاميذه. لقد كانت العائلة في حزن شديد على موت الفتاة. تذكّروا أن يسوع قال لهم أن يخرجوا، فخرجوا. لكن قوله إن الفتاة نائمة كان كلامًا رمزيًا ومُبالغًا فيه، وقد سخر منه عازفو الناي والناس النائحون بسبب ما قاله. ومن المهم أن نتذكر أن يسوع أمسك بيد الفتاة قبل أن يعيدها إلى الحياة.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 xml:space="preserve">أحد رؤساء اليهود </w:t>
      </w:r>
    </w:p>
    <w:p>
      <w:pPr>
        <w:pStyle w:val="ListBullet"/>
        <w:bidi/>
        <w:spacing w:line="240" w:lineRule="auto"/>
        <w:ind w:left="720"/>
      </w:pPr>
      <w:r>
        <w:rPr>
          <w:rtl/>
          <w:cs/>
          <w:lang w:val="ar_AE" w:bidi="ar_AE"/>
        </w:rPr>
      </w:r>
      <w:r>
        <w:rPr>
          <w:rtl/>
          <w:cs/>
          <w:lang w:val="ar_AE" w:bidi="ar_AE"/>
        </w:rPr>
        <w:t>امرأة نازفة دم</w:t>
      </w:r>
    </w:p>
    <w:p>
      <w:pPr>
        <w:pStyle w:val="ListBullet"/>
        <w:bidi/>
        <w:spacing w:line="240" w:lineRule="auto"/>
        <w:ind w:left="720"/>
      </w:pPr>
      <w:r>
        <w:rPr>
          <w:rtl/>
          <w:cs/>
          <w:lang w:val="ar_AE" w:bidi="ar_AE"/>
        </w:rPr>
      </w:r>
      <w:r>
        <w:rPr>
          <w:rtl/>
          <w:cs/>
          <w:lang w:val="ar_AE" w:bidi="ar_AE"/>
        </w:rPr>
        <w:t xml:space="preserve">مزمِّرون وجمع يضجُّون </w:t>
      </w:r>
    </w:p>
    <w:p>
      <w:pPr>
        <w:pStyle w:val="ListBullet"/>
        <w:bidi/>
        <w:spacing w:line="240" w:lineRule="auto"/>
        <w:ind w:left="720"/>
      </w:pPr>
      <w:r>
        <w:rPr>
          <w:rtl/>
          <w:cs/>
          <w:lang w:val="ar_AE" w:bidi="ar_AE"/>
        </w:rPr>
      </w:r>
      <w:r>
        <w:rPr>
          <w:rtl/>
          <w:cs/>
          <w:lang w:val="ar_AE" w:bidi="ar_AE"/>
        </w:rPr>
        <w:t xml:space="preserve">فتاة متوفاة </w:t>
      </w:r>
    </w:p>
    <w:p>
      <w:pPr>
        <w:pStyle w:val="ListBullet"/>
        <w:bidi/>
        <w:spacing w:line="240" w:lineRule="auto"/>
        <w:ind w:left="720"/>
      </w:pPr>
      <w:r>
        <w:rPr>
          <w:rtl/>
          <w:cs/>
          <w:lang w:val="ar_AE" w:bidi="ar_AE"/>
        </w:rPr>
      </w:r>
      <w:r>
        <w:rPr>
          <w:rtl/>
          <w:cs/>
          <w:lang w:val="ar_AE" w:bidi="ar_AE"/>
        </w:rPr>
        <w:t>الناس الذين ذاعوا الخبر</w:t>
      </w:r>
    </w:p>
    <w:p>
      <w:pPr>
        <w:bidi/>
      </w:pPr>
      <w:r>
        <w:rPr>
          <w:rtl/>
          <w:cs/>
          <w:lang w:val="ar_AE" w:bidi="ar_AE"/>
        </w:rPr>
      </w:r>
      <w:r>
        <w:rPr>
          <w:rtl/>
          <w:cs/>
          <w:lang w:val="ar_AE" w:bidi="ar_AE"/>
        </w:rPr>
        <w:t>اطلُب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بعض أجزاء القصة.</w:t>
      </w:r>
    </w:p>
    <w:p>
      <w:pPr>
        <w:bidi/>
      </w:pPr>
      <w:r>
        <w:rPr>
          <w:rtl/>
          <w:cs/>
          <w:lang w:val="ar_AE" w:bidi="ar_AE"/>
        </w:rPr>
      </w:r>
      <w:r>
        <w:rPr>
          <w:rtl/>
          <w:cs/>
          <w:lang w:val="ar_AE" w:bidi="ar_AE"/>
        </w:rPr>
        <w:t xml:space="preserve">يأتي أحد رؤساء اليهود إلى الرب يسوع فجأة. ويسجد للرب يسوع ويطلب منه أن يقيم ابنته من الموت. فينطلق يسوع وتلاميذه إلى بيته.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الرئيس اليهودي: "بماذا تشعر؟"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"بماذا تشعر؟"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التلاميذ: "بماذا تشعرون؟"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تلمس امرأة بنزف دم شديد ثوب يسوع. فتُشفى على الفور. فيلتفت يسوع إليها.</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المُمثِّلة التي تؤدي دور المرأة: "بماذا تشعرين؟"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يقول لها يسوع: "ثِقِي يا ٱبْنَةُ، إِيمَانُكِ قَدْ شَفَاكِ."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"بماذا تشعر؟"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ثم يواصل يسوع وتلاميذه السير إلى بيت الرئيس اليهودي. وجاءوا إلى البيت، وكان في البيت مزمرون وجمع يضجُّون. فيقول لهم يسوع: "تَنَحَّوْا، فَإِنَّ ٱلصَّبِيَّةَ لَمْ تَمُتْ لَكِنَّهَا نَائِمَةٌ."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المُزَمِّرين والذين يضجُّون: "بماذا تشعرون؟" قد تسمعون 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يضحك الجمع على يسوع لكنهم يخرجون من البيت بأي حال. ثم يمسك يسوع بيد الفتاة ويعيدها إلى الحياة.</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المُمثِّلة التي تؤدي دور الفتاة: "بماذا تشعرين؟"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 الذي يؤدي دور الرئيس اليهودي: "بماذا تشعر؟" قد تسمعون عبارات مثل: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يذيع الناس خبر هذه المعجزة.</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الناس الذين ذاعوا الخبر في تلك الأرض: "بماذا تشعرون؟" قد تسمعون 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كان يسوع يتحدث مع تلاميذ يوحنا، </w:t>
      </w:r>
      <w:r>
        <w:rPr>
          <w:b/>
          <w:rtl/>
          <w:cs/>
          <w:lang w:val="ar_AE" w:bidi="ar_AE"/>
        </w:rPr>
        <w:t>وإذا</w:t>
      </w:r>
      <w:r>
        <w:rPr>
          <w:rtl/>
          <w:cs/>
          <w:lang w:val="ar_AE" w:bidi="ar_AE"/>
        </w:rPr>
        <w:t xml:space="preserve"> </w:t>
      </w:r>
      <w:r>
        <w:rPr>
          <w:b/>
          <w:rtl/>
          <w:cs/>
          <w:lang w:val="ar_AE" w:bidi="ar_AE"/>
        </w:rPr>
        <w:t>برئيسٍ مجمع يهوديٍّ</w:t>
      </w:r>
      <w:r>
        <w:rPr>
          <w:rtl/>
          <w:cs/>
          <w:lang w:val="ar_AE" w:bidi="ar_AE"/>
        </w:rPr>
        <w:t xml:space="preserve"> قد جاء </w:t>
      </w:r>
      <w:r>
        <w:rPr>
          <w:b/>
          <w:rtl/>
          <w:cs/>
          <w:lang w:val="ar_AE" w:bidi="ar_AE"/>
        </w:rPr>
        <w:t>وسجد</w:t>
      </w:r>
      <w:r>
        <w:rPr>
          <w:rtl/>
          <w:cs/>
          <w:lang w:val="ar_AE" w:bidi="ar_AE"/>
        </w:rPr>
        <w:t xml:space="preserve"> أمامه فجأة.</w:t>
      </w:r>
    </w:p>
    <w:p>
      <w:pPr>
        <w:bidi/>
      </w:pPr>
      <w:r>
        <w:rPr>
          <w:rtl/>
          <w:cs/>
          <w:lang w:val="ar_AE" w:bidi="ar_AE"/>
        </w:rPr>
      </w:r>
      <w:r>
        <w:rPr>
          <w:rtl/>
          <w:cs/>
          <w:lang w:val="ar_AE" w:bidi="ar_AE"/>
        </w:rPr>
        <w:t xml:space="preserve">كان هذا </w:t>
      </w:r>
      <w:r>
        <w:rPr>
          <w:b/>
          <w:rtl/>
          <w:cs/>
          <w:lang w:val="ar_AE" w:bidi="ar_AE"/>
        </w:rPr>
        <w:t>الرئيس اليهودي</w:t>
      </w:r>
      <w:r>
        <w:rPr>
          <w:rtl/>
          <w:cs/>
          <w:lang w:val="ar_AE" w:bidi="ar_AE"/>
        </w:rPr>
        <w:t>، أو الحاكم، أحد القادة المرموقين في المنطقة الذين يكنّ لهم الناس احترامًا. ومن المرجّح أنه كان رئيس مجمعٍ يهوديّ.</w:t>
      </w:r>
    </w:p>
    <w:p>
      <w:pPr>
        <w:bidi/>
      </w:pPr>
      <w:r>
        <w:rPr>
          <w:rtl/>
          <w:cs/>
          <w:lang w:val="ar_AE" w:bidi="ar_AE"/>
        </w:rPr>
      </w:r>
      <w:r>
        <w:rPr>
          <w:rtl/>
          <w:cs/>
          <w:lang w:val="ar_AE" w:bidi="ar_AE"/>
        </w:rPr>
        <w:t xml:space="preserve">في هذا الموقف، تعني عبارة </w:t>
      </w:r>
      <w:r>
        <w:rPr>
          <w:b/>
          <w:rtl/>
          <w:cs/>
          <w:lang w:val="ar_AE" w:bidi="ar_AE"/>
        </w:rPr>
        <w:t>"فسجَدَ لهُ"</w:t>
      </w:r>
      <w:r>
        <w:rPr>
          <w:rtl/>
          <w:cs/>
          <w:lang w:val="ar_AE" w:bidi="ar_AE"/>
        </w:rPr>
        <w:t xml:space="preserve"> أن الرجل انحنى حتى لامس وجهُه الأرض. كانت هذه الوضعية تُعبّر عن التواضع والرغبة في استجابة الطلب. وكان طلب الرجل من يسوع أن يلمس ابنته ويقيمها من الموت.</w:t>
      </w:r>
    </w:p>
    <w:p>
      <w:pPr>
        <w:bidi/>
      </w:pPr>
      <w:r>
        <w:rPr>
          <w:rtl/>
          <w:cs/>
          <w:lang w:val="ar_AE" w:bidi="ar_AE"/>
        </w:rPr>
      </w:r>
      <w:r>
        <w:rPr>
          <w:rtl/>
          <w:cs/>
          <w:lang w:val="ar_AE" w:bidi="ar_AE"/>
        </w:rPr>
        <w:t>فقام يسوع وتبعه مع تلاميذه. و</w:t>
      </w:r>
      <w:r>
        <w:rPr>
          <w:b/>
          <w:rtl/>
          <w:cs/>
          <w:lang w:val="ar_AE" w:bidi="ar_AE"/>
        </w:rPr>
        <w:t>تبع</w:t>
      </w:r>
      <w:r>
        <w:rPr>
          <w:rtl/>
          <w:cs/>
          <w:lang w:val="ar_AE" w:bidi="ar_AE"/>
        </w:rPr>
        <w:t xml:space="preserve"> يسوع وتلاميذه الرئيسَ اليهودي، وذهبوا معه إلى بيته. كان </w:t>
      </w:r>
      <w:r>
        <w:rPr>
          <w:b/>
          <w:rtl/>
          <w:cs/>
          <w:lang w:val="ar_AE" w:bidi="ar_AE"/>
        </w:rPr>
        <w:t>تلاميذ</w:t>
      </w:r>
      <w:r>
        <w:rPr>
          <w:rtl/>
          <w:cs/>
          <w:lang w:val="ar_AE" w:bidi="ar_AE"/>
        </w:rPr>
        <w:t xml:space="preserve"> يسوع يذهبون معه في كل مكان. استخدموا نفس الكلمة التي استخدمتوها في المقاطع السابقة لترجمة كلمة تلميذ. وراجعوا قاموس الكلمات الرئيسية لمعرفة تعريف أكثر اكتمالًا لكلمة </w:t>
      </w:r>
      <w:r>
        <w:rPr>
          <w:rtl/>
          <w:cs/>
          <w:lang w:val="ar_AE" w:bidi="ar_AE"/>
        </w:rPr>
        <w:t>تلميذ</w:t>
      </w:r>
      <w:r>
        <w:rPr>
          <w:rtl/>
          <w:cs/>
          <w:lang w:val="ar_AE" w:bidi="ar_AE"/>
        </w:rPr>
        <w:t>.</w:t>
      </w:r>
    </w:p>
    <w:p>
      <w:pPr>
        <w:bidi/>
      </w:pPr>
      <w:r>
        <w:rPr>
          <w:rtl/>
          <w:cs/>
          <w:lang w:val="ar_AE" w:bidi="ar_AE"/>
        </w:rPr>
      </w:r>
      <w:r>
        <w:rPr>
          <w:rtl/>
          <w:cs/>
          <w:lang w:val="ar_AE" w:bidi="ar_AE"/>
        </w:rPr>
        <w:t xml:space="preserve">كانت المرأة التي لمست ثوب يسوع </w:t>
      </w:r>
      <w:r>
        <w:rPr>
          <w:b/>
          <w:rtl/>
          <w:cs/>
          <w:lang w:val="ar_AE" w:bidi="ar_AE"/>
        </w:rPr>
        <w:t>تعاني من نزيفٍ</w:t>
      </w:r>
      <w:r>
        <w:rPr>
          <w:rtl/>
          <w:cs/>
          <w:lang w:val="ar_AE" w:bidi="ar_AE"/>
        </w:rPr>
        <w:t xml:space="preserve"> مستمر منذ اثنتي عشرة سنة. ومن المرجّح أن هذا النزيف كان من الرحم في أوقات غير طبيعية، وأنها كانت تنزف أغلب الوقت خلال تلك السنوات. يذكر إنجيل لوقا أن هذه المرأة أنفقت كل مالها على الأطباء، لكن لم يتمكّن أحد منهم من شفائها من </w:t>
      </w:r>
      <w:r>
        <w:rPr>
          <w:b/>
          <w:rtl/>
          <w:cs/>
          <w:lang w:val="ar_AE" w:bidi="ar_AE"/>
        </w:rPr>
        <w:t>نزيفها</w:t>
      </w:r>
      <w:r>
        <w:rPr>
          <w:rtl/>
          <w:cs/>
          <w:lang w:val="ar_AE" w:bidi="ar_AE"/>
        </w:rPr>
        <w:t xml:space="preserve">. وكان الناموس اليهودي يعتبر إن أي </w:t>
      </w:r>
      <w:r>
        <w:rPr>
          <w:b/>
          <w:rtl/>
          <w:cs/>
          <w:lang w:val="ar_AE" w:bidi="ar_AE"/>
        </w:rPr>
        <w:t>إفرازٍ من سوائل الجسد</w:t>
      </w:r>
      <w:r>
        <w:rPr>
          <w:rtl/>
          <w:cs/>
          <w:lang w:val="ar_AE" w:bidi="ar_AE"/>
        </w:rPr>
        <w:t xml:space="preserve"> يجعل الشخص </w:t>
      </w:r>
      <w:r>
        <w:rPr>
          <w:rtl/>
          <w:cs/>
          <w:lang w:val="ar_AE" w:bidi="ar_AE"/>
        </w:rPr>
        <w:t>نجسًا</w:t>
      </w:r>
      <w:r>
        <w:rPr>
          <w:rtl/>
          <w:cs/>
          <w:lang w:val="ar_AE" w:bidi="ar_AE"/>
        </w:rPr>
        <w:t>.</w:t>
      </w:r>
    </w:p>
    <w:p>
      <w:pPr>
        <w:bidi/>
      </w:pPr>
      <w:r>
        <w:rPr>
          <w:rtl/>
          <w:cs/>
          <w:lang w:val="ar_AE" w:bidi="ar_AE"/>
        </w:rPr>
      </w:r>
      <w:r>
        <w:rPr>
          <w:rtl/>
          <w:cs/>
          <w:lang w:val="ar_AE" w:bidi="ar_AE"/>
        </w:rPr>
        <w:t xml:space="preserve">وقال يسوع للمرأة إن </w:t>
      </w:r>
      <w:r>
        <w:rPr>
          <w:b/>
          <w:rtl/>
          <w:cs/>
          <w:lang w:val="ar_AE" w:bidi="ar_AE"/>
        </w:rPr>
        <w:t>إيمانها</w:t>
      </w:r>
      <w:r>
        <w:rPr>
          <w:rtl/>
          <w:cs/>
          <w:lang w:val="ar_AE" w:bidi="ar_AE"/>
        </w:rPr>
        <w:t xml:space="preserve"> قد </w:t>
      </w:r>
      <w:r>
        <w:rPr>
          <w:b/>
          <w:rtl/>
          <w:cs/>
          <w:lang w:val="ar_AE" w:bidi="ar_AE"/>
        </w:rPr>
        <w:t>شفاها</w:t>
      </w:r>
      <w:r>
        <w:rPr>
          <w:rtl/>
          <w:cs/>
          <w:lang w:val="ar_AE" w:bidi="ar_AE"/>
        </w:rPr>
        <w:t>.</w:t>
      </w:r>
    </w:p>
    <w:p>
      <w:pPr>
        <w:bidi/>
      </w:pPr>
      <w:r>
        <w:rPr>
          <w:rtl/>
          <w:cs/>
          <w:lang w:val="ar_AE" w:bidi="ar_AE"/>
        </w:rPr>
      </w:r>
      <w:r>
        <w:rPr>
          <w:b/>
          <w:rtl/>
          <w:cs/>
          <w:lang w:val="ar_AE" w:bidi="ar_AE"/>
        </w:rPr>
        <w:t>والإيمان</w:t>
      </w:r>
      <w:r>
        <w:rPr>
          <w:rtl/>
          <w:cs/>
          <w:lang w:val="ar_AE" w:bidi="ar_AE"/>
        </w:rPr>
        <w:t xml:space="preserve"> هو استجابة الإنسان لله، وثقته واعتماده عليه. استخدموا الكلمة نفسها التي استخدمتموها في المقاطع السابقة لكلمة إيمان، وراجعوا قاموس الكلمات الرئيسية لمعرفة تعريف أكثر اكتمالًا لكلمة </w:t>
      </w:r>
      <w:r>
        <w:rPr>
          <w:rtl/>
          <w:cs/>
          <w:lang w:val="ar_AE" w:bidi="ar_AE"/>
        </w:rPr>
        <w:t>إيمان</w:t>
      </w:r>
      <w:r>
        <w:rPr>
          <w:rtl/>
          <w:cs/>
          <w:lang w:val="ar_AE" w:bidi="ar_AE"/>
        </w:rPr>
        <w:t>.</w:t>
      </w:r>
    </w:p>
    <w:p>
      <w:pPr>
        <w:bidi/>
      </w:pPr>
      <w:r>
        <w:rPr>
          <w:rtl/>
          <w:cs/>
          <w:lang w:val="ar_AE" w:bidi="ar_AE"/>
        </w:rPr>
      </w:r>
      <w:r>
        <w:rPr>
          <w:rtl/>
          <w:cs/>
          <w:lang w:val="ar_AE" w:bidi="ar_AE"/>
        </w:rPr>
        <w:t xml:space="preserve">وفي هذا السياق، تعني كلمة </w:t>
      </w:r>
      <w:r>
        <w:rPr>
          <w:b/>
          <w:rtl/>
          <w:cs/>
          <w:lang w:val="ar_AE" w:bidi="ar_AE"/>
        </w:rPr>
        <w:t>شفاها</w:t>
      </w:r>
      <w:r>
        <w:rPr>
          <w:rtl/>
          <w:cs/>
          <w:lang w:val="ar_AE" w:bidi="ar_AE"/>
        </w:rPr>
        <w:t xml:space="preserve"> أن يسوع أعاد إليها صحتها بعد مرضٍ طال أمده. كما تشير أيضًا إلى إنقاذٍ من الخطر وتحويلٍ إلى الأمان. وتُستخدم نفس الكلمة في الكتاب المقدس للإشارة إلى إنقاذ الله للمؤمنين من خطاياهم.</w:t>
      </w:r>
    </w:p>
    <w:p>
      <w:pPr>
        <w:bidi/>
      </w:pPr>
      <w:r>
        <w:rPr>
          <w:rtl/>
          <w:cs/>
          <w:lang w:val="ar_AE" w:bidi="ar_AE"/>
        </w:rPr>
      </w:r>
      <w:r>
        <w:rPr>
          <w:rtl/>
          <w:cs/>
          <w:lang w:val="ar_AE" w:bidi="ar_AE"/>
        </w:rPr>
        <w:t xml:space="preserve">وعندما وصل يسوع إلى بيت الرئيس اليهودي، وجد هناك عازفي مزاميرٍ وجمهورًا من الناس يصرخون بالبكاء والنوح. كان يُستأجر </w:t>
      </w:r>
      <w:r>
        <w:rPr>
          <w:b/>
          <w:rtl/>
          <w:cs/>
          <w:lang w:val="ar_AE" w:bidi="ar_AE"/>
        </w:rPr>
        <w:t>عازفو المزمار</w:t>
      </w:r>
      <w:r>
        <w:rPr>
          <w:rtl/>
          <w:cs/>
          <w:lang w:val="ar_AE" w:bidi="ar_AE"/>
        </w:rPr>
        <w:t xml:space="preserve"> ليعزفوا موسيقى حزينة عند موت أحد الأشخاص، أما الذين كانوا </w:t>
      </w:r>
      <w:r>
        <w:rPr>
          <w:b/>
          <w:rtl/>
          <w:cs/>
          <w:lang w:val="ar_AE" w:bidi="ar_AE"/>
        </w:rPr>
        <w:t>ينوحون ويصدرون الضجيج</w:t>
      </w:r>
      <w:r>
        <w:rPr>
          <w:rtl/>
          <w:cs/>
          <w:lang w:val="ar_AE" w:bidi="ar_AE"/>
        </w:rPr>
        <w:t xml:space="preserve"> فكانوا مجموعة من الناس يُدفع لهم ليبكوا ويعبّروا عن الحزن عند الوفاة. حينئذٍ أمرهم يسوع أن يخرجوا.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9:27–38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9: 27–38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المقطع السابق، شفى يسوعُ امرأةً كانت تعاني من مشكلة نزيف حاد. كذلك أعاد فتاةً إلى الحياة. انتشرتْ الأخبار عن الفتاة في جميع أنحاء المنطقة.</w:t>
      </w:r>
    </w:p>
    <w:p>
      <w:pPr>
        <w:bidi/>
      </w:pPr>
      <w:r>
        <w:rPr>
          <w:rtl/>
          <w:cs/>
          <w:lang w:val="ar_AE" w:bidi="ar_AE"/>
        </w:rPr>
      </w:r>
      <w:r>
        <w:rPr>
          <w:rtl/>
          <w:cs/>
          <w:lang w:val="ar_AE" w:bidi="ar_AE"/>
        </w:rPr>
        <w:t>في هذه القصة الحقيقية، يُقدِّم متَّى المزيد من الأمثلة على شفاء يسوع للناس الذين لديهم إيمان.</w:t>
      </w:r>
    </w:p>
    <w:p>
      <w:pPr>
        <w:bidi/>
      </w:pPr>
      <w:r>
        <w:rPr>
          <w:rtl/>
          <w:cs/>
          <w:lang w:val="ar_AE" w:bidi="ar_AE"/>
        </w:rPr>
      </w:r>
      <w:r>
        <w:rPr>
          <w:rtl/>
          <w:cs/>
          <w:lang w:val="ar_AE" w:bidi="ar_AE"/>
        </w:rPr>
        <w:t>غادَرَ يسوع من هناك. رَحلَ وكان يبتعد عن بيت رئيس المَجمع. تَبِع يسوعَ أعميان، أو مَشوا وراءه. إن الصراخ، أو النداء بصوت عال، يعني أنهم كانوا يُنادون على يسوع. "ارحمنا يا ابن داود." إن الرحمة هي إظهار العطف. لقد أرادوا من يسوع أن يشفيهم. إن لقب ابن داود، يُشير إلى أن يسوع هو من نسل الملك داود. يُشير هذا اللقب إلى المسيَّا، أو المُخلِّص الموعود. دخلَ يسوع والأعميان إلى البيت الذي كان يسوع يقيم فيه.</w:t>
      </w:r>
    </w:p>
    <w:p>
      <w:pPr>
        <w:bidi/>
      </w:pPr>
      <w:r>
        <w:rPr>
          <w:rtl/>
          <w:cs/>
          <w:lang w:val="ar_AE" w:bidi="ar_AE"/>
        </w:rPr>
      </w:r>
      <w:r>
        <w:rPr>
          <w:rtl/>
          <w:cs/>
          <w:lang w:val="ar_AE" w:bidi="ar_AE"/>
        </w:rPr>
        <w:t>سأل يسوعُ الرجلين: "هل تؤمنان أنني أستطيع فِعل ذلك، أو أن أجعلكما تُبصران؟"</w:t>
      </w:r>
    </w:p>
    <w:p>
      <w:pPr>
        <w:bidi/>
      </w:pPr>
      <w:r>
        <w:rPr>
          <w:rtl/>
          <w:cs/>
          <w:lang w:val="ar_AE" w:bidi="ar_AE"/>
        </w:rPr>
      </w:r>
      <w:r>
        <w:rPr>
          <w:rtl/>
          <w:cs/>
          <w:lang w:val="ar_AE" w:bidi="ar_AE"/>
        </w:rPr>
        <w:t>أجابا: "نعم، يا سيد." إن كلمة سيد هي أسلوب مهذب لمخاطبة الرجال.</w:t>
      </w:r>
    </w:p>
    <w:p>
      <w:pPr>
        <w:bidi/>
      </w:pPr>
      <w:r>
        <w:rPr>
          <w:rtl/>
          <w:cs/>
          <w:lang w:val="ar_AE" w:bidi="ar_AE"/>
        </w:rPr>
      </w:r>
      <w:r>
        <w:rPr>
          <w:rtl/>
          <w:cs/>
          <w:lang w:val="ar_AE" w:bidi="ar_AE"/>
        </w:rPr>
        <w:t>بينما كان يسوع يلمس أعين الرجلين، قال: "لأنكما تؤمنان، أو تؤمنان بي، ليَكُن لكما ذلك." بمجرد أن قال يسوع هذا، أصبحا قادريْن على الرؤية. حذَّرهما يسوع بشدة، لكن بدون غضب، قائلًا: "انظرا ألا يُخبَر أحدٌ بهذا." لكن الرجلين نَشرا شُهرةَ يسوع، أو خبر شفائهما، في جميع القرى المجاورة. ليس من الواضح لماذا أعطاهما يسوعُ هذا التحذير. ربما لم يكن يسوع يُريدهما أن يُخبِرا الناس أنه ابن داود، أو المُخلِّص الموعود.</w:t>
      </w:r>
    </w:p>
    <w:p>
      <w:pPr>
        <w:bidi/>
      </w:pPr>
      <w:r>
        <w:rPr>
          <w:rtl/>
          <w:cs/>
          <w:lang w:val="ar_AE" w:bidi="ar_AE"/>
        </w:rPr>
      </w:r>
      <w:r>
        <w:rPr>
          <w:rtl/>
          <w:cs/>
          <w:lang w:val="ar_AE" w:bidi="ar_AE"/>
        </w:rPr>
        <w:t>توقفوا هنا وناقشوا وجود العميان في ثقافتكم. ما نوع الأشياء التي لا يمكنهم أن يفعلوها؟ ما نوع الأشياء التي قد يحتاجون إلى المساعدة فيها؟ ماذا يفعل الناس في ثقافتكم للاهتمام بالعميان؟</w:t>
      </w:r>
    </w:p>
    <w:p>
      <w:pPr>
        <w:bidi/>
      </w:pPr>
      <w:r>
        <w:rPr>
          <w:rtl/>
          <w:cs/>
          <w:lang w:val="ar_AE" w:bidi="ar_AE"/>
        </w:rPr>
      </w:r>
      <w:r>
        <w:rPr>
          <w:rtl/>
          <w:cs/>
          <w:lang w:val="ar_AE" w:bidi="ar_AE"/>
        </w:rPr>
        <w:t>بينما كان الرجلان يغادران البيت، قدَّمَ بعضُ الناس إلى يسوع رجلًا أخرس به شيطان. إن كلمة "إذا" تُشير إلى أن شيئًا مدهشًا أو غير متوقَّع سيحدث. كان شيطان، أو روح شرير، يسيطر على أفكار الرجل وأفعاله مما جعل الرجل أخرس، أي غير قادر على الكلام. على الأغلب، أَمرَ يسوعُ الشيطان بالخروج، أو أَجبرَ الشيطان على الرحيل. بمجرد أن فعل يسوع هذا، أصبح الرجل قادرًا على الكلام. تعجَّب الجموع أو اندهشوا. "لم يَظهر قَط مثل هذا في إسرائيل." إن هذا النوع من المعجزات، أو العمل القوي الذي يستطيع الله وحده أن يفعله، لم يحدث قط في بلادهم. لكن الفريسيين، أي القادة الدينيين، اتهموا يسوع خطأً بإخراج الشياطين باستخدام قوة رئيس الشياطين. تُشير كلمة "رئيس" إلى قائد، أو زعيم. إن إبليس هو رئيس الشياطين. إن إبليس هو كائنٌ روحي وهو رئيس الأرواح الشريرة.</w:t>
      </w:r>
    </w:p>
    <w:p>
      <w:pPr>
        <w:bidi/>
      </w:pPr>
      <w:r>
        <w:rPr>
          <w:rtl/>
          <w:cs/>
          <w:lang w:val="ar_AE" w:bidi="ar_AE"/>
        </w:rPr>
      </w:r>
      <w:r>
        <w:rPr>
          <w:rtl/>
          <w:cs/>
          <w:lang w:val="ar_AE" w:bidi="ar_AE"/>
        </w:rPr>
        <w:t>توقَّفوا وناقشوا مفهوم ثقافتكم عن رئيس الشياطين. احكوا قصة من ثقافتكم عن قائدٍ للأرواح الشريرة. ما هي الأشياء التي يُعد هذا الكائن الروحي مسؤولًا عن حدوثها؟</w:t>
      </w:r>
    </w:p>
    <w:p>
      <w:pPr>
        <w:bidi/>
      </w:pPr>
      <w:r>
        <w:rPr>
          <w:rtl/>
          <w:cs/>
          <w:lang w:val="ar_AE" w:bidi="ar_AE"/>
        </w:rPr>
      </w:r>
      <w:r>
        <w:rPr>
          <w:rtl/>
          <w:cs/>
          <w:lang w:val="ar_AE" w:bidi="ar_AE"/>
        </w:rPr>
        <w:t>كان يسوع يطوف بجميع المدن والقرى في المنطقة التي تُدعى الجليل. كان يسوع يُعلِّم في المجامع، أو أماكن العبادة اليهودية. كان يُعلِن أو يَكرز برسالة إنجيل الملكوت. إن كلمة إنجيل تعني الأخبار السارة. كانت هذه الأخبار السارة بخصوص ملكوت الله، أو سيادة الله على قلوب الناس. إن الملكوت هو ملكوت السماوات. الملكوت هو المكان الذي يَملك فيه المَلك على مجموعة من الناس. لقد شفى يسوعُ كلَّ مرض وضعف، أو كل أنواع الأمراض والمشاكل الجسدية التي يمكن أن تكون لدى الناس. هذا يَصف عملَ يسوع وهو يسافر من مكان إلى آخر.</w:t>
      </w:r>
    </w:p>
    <w:p>
      <w:pPr>
        <w:bidi/>
      </w:pPr>
      <w:r>
        <w:rPr>
          <w:rtl/>
          <w:cs/>
          <w:lang w:val="ar_AE" w:bidi="ar_AE"/>
        </w:rPr>
      </w:r>
      <w:r>
        <w:rPr>
          <w:rtl/>
          <w:cs/>
          <w:lang w:val="ar_AE" w:bidi="ar_AE"/>
        </w:rPr>
        <w:t>أظهروا خريطة للجليل. ناقشوا كيف يُقدِّم رواة القصص في لغتكم وثقافتكم ملخصًا للأحداث في قصة كبيرة. ما هي الكلمات أو الأساليب الخاصة التي تُستخدم في رواية القصص؟</w:t>
      </w:r>
    </w:p>
    <w:p>
      <w:pPr>
        <w:bidi/>
      </w:pPr>
      <w:r>
        <w:rPr>
          <w:rtl/>
          <w:cs/>
          <w:lang w:val="ar_AE" w:bidi="ar_AE"/>
        </w:rPr>
      </w:r>
      <w:r>
        <w:rPr>
          <w:rtl/>
          <w:cs/>
          <w:lang w:val="ar_AE" w:bidi="ar_AE"/>
        </w:rPr>
        <w:t>تَحنَّنَ يسوع على الجموع. لقد شعرَ بالتعاطف معهم، أو كان يَفهمهم ويهتم بهم. لقد كانوا مُتضايقين وعاجزين لأنهم كانوا يواجهون صعوبات عديدة ولم يكن هناك مَن يساعدهم. قال يسوع إن الناس كانوا مثل خرافٍ لا راعيَ لأنه رأى أن الناس كانوا مثل خراف ليس لديها شخص يقودهم إلى الطعام، ويحميهم من الحيوانات البرية. إن الراعي هو شخص يعتني بالخراف ويحميها.</w:t>
      </w:r>
    </w:p>
    <w:p>
      <w:pPr>
        <w:bidi/>
      </w:pPr>
      <w:r>
        <w:rPr>
          <w:rtl/>
          <w:cs/>
          <w:lang w:val="ar_AE" w:bidi="ar_AE"/>
        </w:rPr>
      </w:r>
      <w:r>
        <w:rPr>
          <w:rtl/>
          <w:cs/>
          <w:lang w:val="ar_AE" w:bidi="ar_AE"/>
        </w:rPr>
        <w:t>اعرضوا صورة لِراعٍ. كيف ستُترجمون كلمة الراعي في لُغتكم؟ اعرضوا صورة للخراف. توقَّفوا وناقشوا ما يفعله الراعي وماذا قد يحدث لخراف ليس لها راعٍ.</w:t>
      </w:r>
    </w:p>
    <w:p>
      <w:pPr>
        <w:bidi/>
      </w:pPr>
      <w:r>
        <w:rPr>
          <w:rtl/>
          <w:cs/>
          <w:lang w:val="ar_AE" w:bidi="ar_AE"/>
        </w:rPr>
      </w:r>
      <w:r>
        <w:rPr>
          <w:rtl/>
          <w:cs/>
          <w:lang w:val="ar_AE" w:bidi="ar_AE"/>
        </w:rPr>
        <w:t>كان يسوع يتحدث إلى تلاميذه، الرجال الاثني عشر الذين كانوا يسافرون معه في كل مكان. قارَنَ يسوع بين أمريْن مختلفين. يُقارَن الناس المُستعدون للمجيء إلى الله بالمحصول الجاهز للجمع. إن عبارة "الحصاد كثير" تعني أن المحصور وفير وجاهز للحصاد. إن "الفَعلة" هم الناس الذين يَجمعون المحصول. إن الصلاة بجدية تعني التواصل شخصيًا مع الله. إن رب الحصاد هو الله. إن الشيء الذي ينبغي أن يُصلِّي من أجله أتباعُ يسوع هو أن يُرسِل الله المزيد من الناس ليجمعوا الحصاد.</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تتضمن هذه القصة 3 مشاهد.</w:t>
      </w:r>
    </w:p>
    <w:p>
      <w:pPr>
        <w:bidi/>
      </w:pPr>
      <w:r>
        <w:rPr>
          <w:rtl/>
          <w:cs/>
          <w:lang w:val="ar_AE" w:bidi="ar_AE"/>
        </w:rPr>
      </w:r>
      <w:r>
        <w:rPr>
          <w:b/>
          <w:rtl/>
          <w:cs/>
          <w:lang w:val="ar_AE" w:bidi="ar_AE"/>
        </w:rPr>
        <w:t>المشهد الأول:</w:t>
      </w:r>
      <w:r>
        <w:rPr>
          <w:rtl/>
          <w:cs/>
          <w:lang w:val="ar_AE" w:bidi="ar_AE"/>
        </w:rPr>
        <w:t xml:space="preserve"> رجلان أعميان يمشيان خلف يسوع، ويصرخان إليه طالبين الشفاء، فيسألهما يسوع إن كانا يؤمنان. يلمس يسوع عينيهما ويشفيهما.</w:t>
      </w:r>
    </w:p>
    <w:p>
      <w:pPr>
        <w:bidi/>
      </w:pPr>
      <w:r>
        <w:rPr>
          <w:rtl/>
          <w:cs/>
          <w:lang w:val="ar_AE" w:bidi="ar_AE"/>
        </w:rPr>
      </w:r>
      <w:r>
        <w:rPr>
          <w:b/>
          <w:rtl/>
          <w:cs/>
          <w:lang w:val="ar_AE" w:bidi="ar_AE"/>
        </w:rPr>
        <w:t>المشهد الثاني:</w:t>
      </w:r>
      <w:r>
        <w:rPr>
          <w:rtl/>
          <w:cs/>
          <w:lang w:val="ar_AE" w:bidi="ar_AE"/>
        </w:rPr>
        <w:t xml:space="preserve"> يجيء بعض الناس إلى يسوع ومعهم رجل به روح شرير فيشفيه، فاندهشوا جميعًا.</w:t>
      </w:r>
    </w:p>
    <w:p>
      <w:pPr>
        <w:bidi/>
      </w:pPr>
      <w:r>
        <w:rPr>
          <w:rtl/>
          <w:cs/>
          <w:lang w:val="ar_AE" w:bidi="ar_AE"/>
        </w:rPr>
      </w:r>
      <w:r>
        <w:rPr>
          <w:b/>
          <w:rtl/>
          <w:cs/>
          <w:lang w:val="ar_AE" w:bidi="ar_AE"/>
        </w:rPr>
        <w:t>المشهد الثالث:</w:t>
      </w:r>
      <w:r>
        <w:rPr>
          <w:rtl/>
          <w:cs/>
          <w:lang w:val="ar_AE" w:bidi="ar_AE"/>
        </w:rPr>
        <w:t xml:space="preserve"> يسوع يعلِّم ويشفي في المدن والقرى، وتلاميذه معه.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رجلان أعميان</w:t>
      </w:r>
    </w:p>
    <w:p>
      <w:pPr>
        <w:pStyle w:val="ListBullet"/>
        <w:bidi/>
        <w:spacing w:line="240" w:lineRule="auto"/>
        <w:ind w:left="720"/>
      </w:pPr>
      <w:r>
        <w:rPr>
          <w:rtl/>
          <w:cs/>
          <w:lang w:val="ar_AE" w:bidi="ar_AE"/>
        </w:rPr>
      </w:r>
      <w:r>
        <w:rPr>
          <w:rtl/>
          <w:cs/>
          <w:lang w:val="ar_AE" w:bidi="ar_AE"/>
        </w:rPr>
        <w:t>الناس الذين جاؤوا بالرجل الذي به روح شرير</w:t>
      </w:r>
    </w:p>
    <w:p>
      <w:pPr>
        <w:pStyle w:val="ListBullet"/>
        <w:bidi/>
        <w:spacing w:line="240" w:lineRule="auto"/>
        <w:ind w:left="720"/>
      </w:pPr>
      <w:r>
        <w:rPr>
          <w:rtl/>
          <w:cs/>
          <w:lang w:val="ar_AE" w:bidi="ar_AE"/>
        </w:rPr>
      </w:r>
      <w:r>
        <w:rPr>
          <w:rtl/>
          <w:cs/>
          <w:lang w:val="ar_AE" w:bidi="ar_AE"/>
        </w:rPr>
        <w:t>رجل به شيطان لا يستطيع أن يتكلم</w:t>
      </w:r>
    </w:p>
    <w:p>
      <w:pPr>
        <w:pStyle w:val="ListBullet"/>
        <w:bidi/>
        <w:spacing w:line="240" w:lineRule="auto"/>
        <w:ind w:left="720"/>
      </w:pPr>
      <w:r>
        <w:rPr>
          <w:rtl/>
          <w:cs/>
          <w:lang w:val="ar_AE" w:bidi="ar_AE"/>
        </w:rPr>
      </w:r>
      <w:r>
        <w:rPr>
          <w:rtl/>
          <w:cs/>
          <w:lang w:val="ar_AE" w:bidi="ar_AE"/>
        </w:rPr>
        <w:t>بعض الفريسيين</w:t>
      </w:r>
    </w:p>
    <w:p>
      <w:pPr>
        <w:pStyle w:val="ListBullet"/>
        <w:bidi/>
        <w:spacing w:line="240" w:lineRule="auto"/>
        <w:ind w:left="720"/>
      </w:pPr>
      <w:r>
        <w:rPr>
          <w:rtl/>
          <w:cs/>
          <w:lang w:val="ar_AE" w:bidi="ar_AE"/>
        </w:rPr>
      </w:r>
      <w:r>
        <w:rPr>
          <w:rtl/>
          <w:cs/>
          <w:lang w:val="ar_AE" w:bidi="ar_AE"/>
        </w:rPr>
        <w:t>بعض الأشخاص الذين نالوا الشفاء</w:t>
      </w:r>
    </w:p>
    <w:p>
      <w:pPr>
        <w:pStyle w:val="ListBullet"/>
        <w:bidi/>
        <w:spacing w:line="240" w:lineRule="auto"/>
        <w:ind w:left="720"/>
      </w:pPr>
      <w:r>
        <w:rPr>
          <w:rtl/>
          <w:cs/>
          <w:lang w:val="ar_AE" w:bidi="ar_AE"/>
        </w:rPr>
      </w:r>
      <w:r>
        <w:rPr>
          <w:rtl/>
          <w:cs/>
          <w:lang w:val="ar_AE" w:bidi="ar_AE"/>
        </w:rPr>
        <w:t>تلاميذ يسوع</w:t>
      </w:r>
    </w:p>
    <w:p>
      <w:pPr>
        <w:bidi/>
      </w:pPr>
      <w:r>
        <w:rPr>
          <w:rtl/>
          <w:cs/>
          <w:lang w:val="ar_AE" w:bidi="ar_AE"/>
        </w:rPr>
      </w:r>
      <w:r>
        <w:rPr>
          <w:rtl/>
          <w:cs/>
          <w:lang w:val="ar_AE" w:bidi="ar_AE"/>
        </w:rPr>
        <w:t>في هذه الجلسة، اجعل المجموعة تُصور أحداث القصة بالتسلسل، أو يستخدموا أشياء ملموسة (مثل الحجارة، العصي، أو لعب الأطفال) لتجسيد القصة والأحداث التي وقعت فيها.</w:t>
      </w:r>
    </w:p>
    <w:p>
      <w:pPr>
        <w:bidi/>
      </w:pPr>
      <w:r>
        <w:rPr>
          <w:rtl/>
          <w:cs/>
          <w:lang w:val="ar_AE" w:bidi="ar_AE"/>
        </w:rPr>
      </w:r>
      <w:r>
        <w:rPr>
          <w:rtl/>
          <w:cs/>
          <w:lang w:val="ar_AE" w:bidi="ar_AE"/>
        </w:rPr>
        <w:t>من المهم أن نتذكر أن يسوع كان خارجًا من بيت أقام فيه فتاة من الموت. تذكر أن الرجلين الأعمَيين كانا يسيران خلف يسوع ويناديانه: "يا ابن داود،" وكانا يطلبان منه أن يرحمهما. وبعد أن تبعا يسوع إلى البيت، سألهما: "أَتُؤْمِنَانِ أَنِّي أَقْدِرُ أَنْ أَفْعَلَ هذَا؟"</w:t>
      </w:r>
    </w:p>
    <w:p>
      <w:pPr>
        <w:bidi/>
      </w:pPr>
      <w:r>
        <w:rPr>
          <w:rtl/>
          <w:cs/>
          <w:lang w:val="ar_AE" w:bidi="ar_AE"/>
        </w:rPr>
      </w:r>
      <w:r>
        <w:rPr>
          <w:rtl/>
          <w:cs/>
          <w:lang w:val="ar_AE" w:bidi="ar_AE"/>
        </w:rPr>
        <w:t>من المهم أن نتذكر أن بعض الناس جاؤوا برجل به شيطان إلى يسوع بينما كان الرجلان الأعميان يغادران. تذكر أنه لم يستطع أن يتكلم. ومن المهم أن نتذكر ما فعله الرجل عندما أجبر يسوع الروح الشرير على الخروج منه. ويجب أن نتذكر ما قاله الجمع وماذا قاله الفريسيون أيضًا.</w:t>
      </w:r>
    </w:p>
    <w:p>
      <w:pPr>
        <w:bidi/>
      </w:pPr>
      <w:r>
        <w:rPr>
          <w:rtl/>
          <w:cs/>
          <w:lang w:val="ar_AE" w:bidi="ar_AE"/>
        </w:rPr>
      </w:r>
      <w:r>
        <w:rPr>
          <w:rtl/>
          <w:cs/>
          <w:lang w:val="ar_AE" w:bidi="ar_AE"/>
        </w:rPr>
        <w:t>من المهم أن نتذكر أن المشهد الثالث يُشير إلى كل ما كان يسوع يفعله في تلك المنطقة. تذكر ما كان يسوع يعلنه للناس. من المهم أن نتذكر لماذا كان يسوع يتحنّن على الناس.</w:t>
      </w:r>
    </w:p>
    <w:p>
      <w:pPr>
        <w:bidi/>
      </w:pPr>
      <w:r>
        <w:rPr>
          <w:rtl/>
          <w:cs/>
          <w:lang w:val="ar_AE" w:bidi="ar_AE"/>
        </w:rPr>
      </w:r>
      <w:r>
        <w:rPr>
          <w:rtl/>
          <w:cs/>
          <w:lang w:val="ar_AE" w:bidi="ar_AE"/>
        </w:rPr>
        <w:t>وتذكّروا كيف يشبّه يسوع المستعدون لاتّباع الله بأنهم الثمر الجاهز للحصاد. ناقشوا مع فريقكم كيف ستترجمون هذا التشبيه الذي استخدمه يسوع، بحيث يفهم أنه تشبيه.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 xml:space="preserve">أعميان </w:t>
      </w:r>
    </w:p>
    <w:p>
      <w:pPr>
        <w:pStyle w:val="ListBullet"/>
        <w:bidi/>
        <w:spacing w:line="240" w:lineRule="auto"/>
        <w:ind w:left="720"/>
      </w:pPr>
      <w:r>
        <w:rPr>
          <w:rtl/>
          <w:cs/>
          <w:lang w:val="ar_AE" w:bidi="ar_AE"/>
        </w:rPr>
      </w:r>
      <w:r>
        <w:rPr>
          <w:rtl/>
          <w:cs/>
          <w:lang w:val="ar_AE" w:bidi="ar_AE"/>
        </w:rPr>
        <w:t>أشخاص يقدمون رجلًا به شيطان</w:t>
      </w:r>
    </w:p>
    <w:p>
      <w:pPr>
        <w:pStyle w:val="ListBullet"/>
        <w:bidi/>
        <w:spacing w:line="240" w:lineRule="auto"/>
        <w:ind w:left="720"/>
      </w:pPr>
      <w:r>
        <w:rPr>
          <w:rtl/>
          <w:cs/>
          <w:lang w:val="ar_AE" w:bidi="ar_AE"/>
        </w:rPr>
      </w:r>
      <w:r>
        <w:rPr>
          <w:rtl/>
          <w:cs/>
          <w:lang w:val="ar_AE" w:bidi="ar_AE"/>
        </w:rPr>
        <w:t xml:space="preserve">إنسان به شيطان وأخرس </w:t>
      </w:r>
    </w:p>
    <w:p>
      <w:pPr>
        <w:pStyle w:val="ListBullet"/>
        <w:bidi/>
        <w:spacing w:line="240" w:lineRule="auto"/>
        <w:ind w:left="720"/>
      </w:pPr>
      <w:r>
        <w:rPr>
          <w:rtl/>
          <w:cs/>
          <w:lang w:val="ar_AE" w:bidi="ar_AE"/>
        </w:rPr>
      </w:r>
      <w:r>
        <w:rPr>
          <w:rtl/>
          <w:cs/>
          <w:lang w:val="ar_AE" w:bidi="ar_AE"/>
        </w:rPr>
        <w:t>بعض الفريسيين</w:t>
      </w:r>
    </w:p>
    <w:p>
      <w:pPr>
        <w:pStyle w:val="ListBullet"/>
        <w:bidi/>
        <w:spacing w:line="240" w:lineRule="auto"/>
        <w:ind w:left="720"/>
      </w:pPr>
      <w:r>
        <w:rPr>
          <w:rtl/>
          <w:cs/>
          <w:lang w:val="ar_AE" w:bidi="ar_AE"/>
        </w:rPr>
      </w:r>
      <w:r>
        <w:rPr>
          <w:rtl/>
          <w:cs/>
          <w:lang w:val="ar_AE" w:bidi="ar_AE"/>
        </w:rPr>
        <w:t>بعض الأشخاص الذين نالوا الشفاء</w:t>
      </w:r>
    </w:p>
    <w:p>
      <w:pPr>
        <w:pStyle w:val="ListBullet"/>
        <w:bidi/>
        <w:spacing w:line="240" w:lineRule="auto"/>
        <w:ind w:left="720"/>
      </w:pPr>
      <w:r>
        <w:rPr>
          <w:rtl/>
          <w:cs/>
          <w:lang w:val="ar_AE" w:bidi="ar_AE"/>
        </w:rPr>
      </w:r>
      <w:r>
        <w:rPr>
          <w:rtl/>
          <w:cs/>
          <w:lang w:val="ar_AE" w:bidi="ar_AE"/>
        </w:rPr>
        <w:t>تلاميذ يسوع</w:t>
      </w:r>
    </w:p>
    <w:p>
      <w:pPr>
        <w:bidi/>
      </w:pPr>
      <w:r>
        <w:rPr>
          <w:rtl/>
          <w:cs/>
          <w:lang w:val="ar_AE" w:bidi="ar_AE"/>
        </w:rPr>
      </w:r>
      <w:r>
        <w:rPr>
          <w:rtl/>
          <w:cs/>
          <w:lang w:val="ar_AE" w:bidi="ar_AE"/>
        </w:rPr>
        <w:t>اطلُب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بعض الأجزاء من القصة.</w:t>
      </w:r>
    </w:p>
    <w:p>
      <w:pPr>
        <w:bidi/>
      </w:pPr>
      <w:r>
        <w:rPr>
          <w:rtl/>
          <w:cs/>
          <w:lang w:val="ar_AE" w:bidi="ar_AE"/>
        </w:rPr>
      </w:r>
      <w:r>
        <w:rPr>
          <w:rtl/>
          <w:cs/>
          <w:lang w:val="ar_AE" w:bidi="ar_AE"/>
        </w:rPr>
        <w:t>يغادر يسوع البيت حيث أقام صبيَّة من الموت. فيتبعه أعميان. ثم يقولان له: "ٱرْحَمْنَا يا ٱبْنَ دَاوُدَ!"</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اللذان يؤديان دور الأعميَين: "بماذا تشعران؟"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ويدخل يسوع إلى البيت. كذلك يدخل الأعميان. فيسألهما يسوع قائلًا: "أَتُؤْمِنَانِ أَنِّي أَقْدِرُ أَنْ أجعلكما تبصران؟" فيجيبه الأعميان: "نَعَمْ، يا سَيِّدُ!"</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"بماذا تشعر؟"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فيلمس يسوع أعينهما ويقول: "بِحَسَبِ إِيمَانِكُمَا لِيَكُنْ لَكُمَا." فيشفى الرجلان، ويبصران.</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اللذان يؤديان دور الأعميَين: "بماذا تشعران؟"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يخرج الرجلان من البيت. وفجأة يأتي بعض الأشخاص برجل به شيطان ولا يستطيع أن يتكلم مع يسوع. فيأمر يسوع الشيطان أن يخرج. فبدأ الرجل يتكلم. يتعجب الجموع قائلين: "لَمْ يَظْهَرْ قَطُّ مِثْلُ هَذَا فِي إِسْرَائِيلَ!".</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المجنون: "بماذا تشعر؟"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بعض ساكني المدينة: "بماذا تشعرون؟"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وأما الفريسيون فيتهمون يسوع باطلًا. فيقولون: "بِرَئِيسِ ٱلشَّيَاطِينِ يُخْرِجُ ٱلشَّيَاطِينَ!"</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الفريسيين: "بماذا تشعرون؟" قد تسمعون عبارات مثل: </w:t>
      </w:r>
    </w:p>
    <w:p>
      <w:pPr>
        <w:bidi/>
      </w:pPr>
      <w:r>
        <w:rPr>
          <w:rtl/>
          <w:cs/>
          <w:lang w:val="ar_AE" w:bidi="ar_AE"/>
        </w:rPr>
      </w:r>
      <w:r>
        <w:rPr>
          <w:rtl/>
          <w:cs/>
          <w:lang w:val="ar_AE" w:bidi="ar_AE"/>
        </w:rPr>
        <w:t>كان يسوع يطوف بجميع المدن والقرى في منطقة الجليل. وكان يُكرز ببشارة الملكوت في مجامعها. وأيضا كان يشفي كل مرض وكل ضعف في الشعب. ثم تحنن يسوع على الجموع. فيقول لتلاميذه: "ٱلْحَصَادُ كَثِيرٌ وَلَكِنَّ ٱلْفَعَلَةَ قَلِيلُونَ، فاطلبوا من الله أن يرسل المزيد من الفعلة للحصاد".</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تلاميذ يسوع: "بماذا تشعرون؟" قد تسمعون 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غادر يسوع البيت، فتَبِعه رجلان أعمَيان </w:t>
      </w:r>
      <w:r>
        <w:rPr>
          <w:b/>
          <w:rtl/>
          <w:cs/>
          <w:lang w:val="ar_AE" w:bidi="ar_AE"/>
        </w:rPr>
        <w:t>يصرخان</w:t>
      </w:r>
      <w:r>
        <w:rPr>
          <w:rtl/>
          <w:cs/>
          <w:lang w:val="ar_AE" w:bidi="ar_AE"/>
        </w:rPr>
        <w:t xml:space="preserve"> </w:t>
      </w:r>
      <w:r>
        <w:rPr>
          <w:b/>
          <w:rtl/>
          <w:cs/>
          <w:lang w:val="ar_AE" w:bidi="ar_AE"/>
        </w:rPr>
        <w:t>بصوتٍ عالٍ</w:t>
      </w:r>
      <w:r>
        <w:rPr>
          <w:rtl/>
          <w:cs/>
          <w:lang w:val="ar_AE" w:bidi="ar_AE"/>
        </w:rPr>
        <w:t>. ولا يعني هذا أنهما كانا يبكيان، بل كانا يصرخان حتى يسمعهما يسوع. فكانا يصرخان بتوسل: "</w:t>
      </w:r>
      <w:r>
        <w:rPr>
          <w:b/>
          <w:rtl/>
          <w:cs/>
          <w:lang w:val="ar_AE" w:bidi="ar_AE"/>
        </w:rPr>
        <w:t>ارحَمنا</w:t>
      </w:r>
      <w:r>
        <w:rPr>
          <w:rtl/>
          <w:cs/>
          <w:lang w:val="ar_AE" w:bidi="ar_AE"/>
        </w:rPr>
        <w:t xml:space="preserve"> </w:t>
      </w:r>
      <w:r>
        <w:rPr>
          <w:b/>
          <w:rtl/>
          <w:cs/>
          <w:lang w:val="ar_AE" w:bidi="ar_AE"/>
        </w:rPr>
        <w:t>يا ابنَ داوُدَ</w:t>
      </w:r>
      <w:r>
        <w:rPr>
          <w:rtl/>
          <w:cs/>
          <w:lang w:val="ar_AE" w:bidi="ar_AE"/>
        </w:rPr>
        <w:t>!"</w:t>
      </w:r>
    </w:p>
    <w:p>
      <w:pPr>
        <w:bidi/>
      </w:pPr>
      <w:r>
        <w:rPr>
          <w:rtl/>
          <w:cs/>
          <w:lang w:val="ar_AE" w:bidi="ar_AE"/>
        </w:rPr>
      </w:r>
      <w:r>
        <w:rPr>
          <w:rtl/>
          <w:cs/>
          <w:lang w:val="ar_AE" w:bidi="ar_AE"/>
        </w:rPr>
        <w:t xml:space="preserve">إن </w:t>
      </w:r>
      <w:r>
        <w:rPr>
          <w:b/>
          <w:rtl/>
          <w:cs/>
          <w:lang w:val="ar_AE" w:bidi="ar_AE"/>
        </w:rPr>
        <w:t>الرحمة</w:t>
      </w:r>
      <w:r>
        <w:rPr>
          <w:rtl/>
          <w:cs/>
          <w:lang w:val="ar_AE" w:bidi="ar_AE"/>
        </w:rPr>
        <w:t xml:space="preserve"> هي إظهار الشفقة تجاه من يتألّم أو من هو في حاجةٍ إلى العون. استخدموا الكلمة نفسها التي استخدمتموها في المقاطع السابقة لكلمة رحمة، راجعوا قاموس الكلمات الرئيسية للحصول على تعريفٍ أكمل </w:t>
      </w:r>
      <w:r>
        <w:rPr>
          <w:rtl/>
          <w:cs/>
          <w:lang w:val="ar_AE" w:bidi="ar_AE"/>
        </w:rPr>
        <w:t>للرحمة</w:t>
      </w:r>
      <w:r>
        <w:rPr>
          <w:rtl/>
          <w:cs/>
          <w:lang w:val="ar_AE" w:bidi="ar_AE"/>
        </w:rPr>
        <w:t>.</w:t>
      </w:r>
    </w:p>
    <w:p>
      <w:pPr>
        <w:bidi/>
      </w:pPr>
      <w:r>
        <w:rPr>
          <w:rtl/>
          <w:cs/>
          <w:lang w:val="ar_AE" w:bidi="ar_AE"/>
        </w:rPr>
      </w:r>
      <w:r>
        <w:rPr>
          <w:rtl/>
          <w:cs/>
          <w:lang w:val="ar_AE" w:bidi="ar_AE"/>
        </w:rPr>
        <w:t xml:space="preserve">أما لقب </w:t>
      </w:r>
      <w:r>
        <w:rPr>
          <w:b/>
          <w:rtl/>
          <w:cs/>
          <w:lang w:val="ar_AE" w:bidi="ar_AE"/>
        </w:rPr>
        <w:t>ابن داود</w:t>
      </w:r>
      <w:r>
        <w:rPr>
          <w:rtl/>
          <w:cs/>
          <w:lang w:val="ar_AE" w:bidi="ar_AE"/>
        </w:rPr>
        <w:t xml:space="preserve">، فيشير إلى أن يسوع هو من نسل الملك </w:t>
      </w:r>
      <w:r>
        <w:rPr>
          <w:b/>
          <w:rtl/>
          <w:cs/>
          <w:lang w:val="ar_AE" w:bidi="ar_AE"/>
        </w:rPr>
        <w:t>داود</w:t>
      </w:r>
      <w:r>
        <w:rPr>
          <w:rtl/>
          <w:cs/>
          <w:lang w:val="ar_AE" w:bidi="ar_AE"/>
        </w:rPr>
        <w:t xml:space="preserve">. كان </w:t>
      </w:r>
      <w:r>
        <w:rPr>
          <w:rtl/>
          <w:cs/>
          <w:lang w:val="ar_AE" w:bidi="ar_AE"/>
        </w:rPr>
        <w:t>داود</w:t>
      </w:r>
      <w:r>
        <w:rPr>
          <w:rtl/>
          <w:cs/>
          <w:lang w:val="ar_AE" w:bidi="ar_AE"/>
        </w:rPr>
        <w:t xml:space="preserve"> أعظم ملوك إسرائيل في العهد القديم، وكان الله قد وعد أن شخصًا من نسل داود سيخلّص إسرائيل من أعدائها ويكون ملكًا عليهم. وكان اليهود يستخدمون هذا اللقب للإشارة إلى المسيا، أو المسيح المنتظر. راجعوا القاموس الرئيسي لتعريفٍ أكمل للقب </w:t>
      </w:r>
      <w:r>
        <w:rPr>
          <w:rtl/>
          <w:cs/>
          <w:lang w:val="ar_AE" w:bidi="ar_AE"/>
        </w:rPr>
        <w:t>ابن داود</w:t>
      </w:r>
      <w:r>
        <w:rPr>
          <w:rtl/>
          <w:cs/>
          <w:lang w:val="ar_AE" w:bidi="ar_AE"/>
        </w:rPr>
        <w:t>.</w:t>
      </w:r>
    </w:p>
    <w:p>
      <w:pPr>
        <w:bidi/>
      </w:pPr>
      <w:r>
        <w:rPr>
          <w:rtl/>
          <w:cs/>
          <w:lang w:val="ar_AE" w:bidi="ar_AE"/>
        </w:rPr>
      </w:r>
      <w:r>
        <w:rPr>
          <w:rtl/>
          <w:cs/>
          <w:lang w:val="ar_AE" w:bidi="ar_AE"/>
        </w:rPr>
        <w:t xml:space="preserve">قال يسوع للرجلين الأعمَيين: "بحَسَبِ </w:t>
      </w:r>
      <w:r>
        <w:rPr>
          <w:b/>
          <w:rtl/>
          <w:cs/>
          <w:lang w:val="ar_AE" w:bidi="ar_AE"/>
        </w:rPr>
        <w:t>إيمانِكُما</w:t>
      </w:r>
      <w:r>
        <w:rPr>
          <w:rtl/>
          <w:cs/>
          <w:lang w:val="ar_AE" w:bidi="ar_AE"/>
        </w:rPr>
        <w:t xml:space="preserve"> ليَكُنْ لكُما". </w:t>
      </w:r>
    </w:p>
    <w:p>
      <w:pPr>
        <w:bidi/>
      </w:pPr>
      <w:r>
        <w:rPr>
          <w:rtl/>
          <w:cs/>
          <w:lang w:val="ar_AE" w:bidi="ar_AE"/>
        </w:rPr>
      </w:r>
      <w:r>
        <w:rPr>
          <w:b/>
          <w:rtl/>
          <w:cs/>
          <w:lang w:val="ar_AE" w:bidi="ar_AE"/>
        </w:rPr>
        <w:t>والإيمان</w:t>
      </w:r>
      <w:r>
        <w:rPr>
          <w:rtl/>
          <w:cs/>
          <w:lang w:val="ar_AE" w:bidi="ar_AE"/>
        </w:rPr>
        <w:t xml:space="preserve"> هو استجابة الإنسان لله، والتي تُظهر ثقته واعتماده عليه. استخدموا الكلمة نفسها التي استخدمتموها في المقاطع السابقة لكلمة إيمان، وراجعوا قاموس الكلمات الرئيسية لشرحٍ أكمل عن كلمة </w:t>
      </w:r>
      <w:r>
        <w:rPr>
          <w:rtl/>
          <w:cs/>
          <w:lang w:val="ar_AE" w:bidi="ar_AE"/>
        </w:rPr>
        <w:t>إيمان</w:t>
      </w:r>
      <w:r>
        <w:rPr>
          <w:rtl/>
          <w:cs/>
          <w:lang w:val="ar_AE" w:bidi="ar_AE"/>
        </w:rPr>
        <w:t>.</w:t>
      </w:r>
    </w:p>
    <w:p>
      <w:pPr>
        <w:bidi/>
      </w:pPr>
      <w:r>
        <w:rPr>
          <w:rtl/>
          <w:cs/>
          <w:lang w:val="ar_AE" w:bidi="ar_AE"/>
        </w:rPr>
      </w:r>
      <w:r>
        <w:rPr>
          <w:b/>
          <w:rtl/>
          <w:cs/>
          <w:lang w:val="ar_AE" w:bidi="ar_AE"/>
        </w:rPr>
        <w:t>ثم يقول البشير متى</w:t>
      </w:r>
      <w:r>
        <w:rPr>
          <w:rtl/>
          <w:cs/>
          <w:lang w:val="ar_AE" w:bidi="ar_AE"/>
        </w:rPr>
        <w:t>: "فانفَتَحَتْ أعيُنُهُما". ولا يعني هذا أن أعينهما كانت مغلقة جسديًا، بل أن يسوع أعاد لهما البصر فاستطاعا أن يُبصِرا.</w:t>
      </w:r>
    </w:p>
    <w:p>
      <w:pPr>
        <w:bidi/>
      </w:pPr>
      <w:r>
        <w:rPr>
          <w:rtl/>
          <w:cs/>
          <w:lang w:val="ar_AE" w:bidi="ar_AE"/>
        </w:rPr>
      </w:r>
      <w:r>
        <w:rPr>
          <w:rtl/>
          <w:cs/>
          <w:lang w:val="ar_AE" w:bidi="ar_AE"/>
        </w:rPr>
        <w:t xml:space="preserve">ثم أحضر الناس إلى يسوع </w:t>
      </w:r>
      <w:r>
        <w:rPr>
          <w:b/>
          <w:rtl/>
          <w:cs/>
          <w:lang w:val="ar_AE" w:bidi="ar_AE"/>
        </w:rPr>
        <w:t>رجلًا به شيطان</w:t>
      </w:r>
      <w:r>
        <w:rPr>
          <w:rtl/>
          <w:cs/>
          <w:lang w:val="ar_AE" w:bidi="ar_AE"/>
        </w:rPr>
        <w:t xml:space="preserve"> وكان </w:t>
      </w:r>
      <w:r>
        <w:rPr>
          <w:b/>
          <w:rtl/>
          <w:cs/>
          <w:lang w:val="ar_AE" w:bidi="ar_AE"/>
        </w:rPr>
        <w:t>أخرس</w:t>
      </w:r>
      <w:r>
        <w:rPr>
          <w:rtl/>
          <w:cs/>
          <w:lang w:val="ar_AE" w:bidi="ar_AE"/>
        </w:rPr>
        <w:t xml:space="preserve">. ويشير مصطلح </w:t>
      </w:r>
      <w:r>
        <w:rPr>
          <w:b/>
          <w:rtl/>
          <w:cs/>
          <w:lang w:val="ar_AE" w:bidi="ar_AE"/>
        </w:rPr>
        <w:t>الشيطان</w:t>
      </w:r>
      <w:r>
        <w:rPr>
          <w:rtl/>
          <w:cs/>
          <w:lang w:val="ar_AE" w:bidi="ar_AE"/>
        </w:rPr>
        <w:t xml:space="preserve"> هنا إلى </w:t>
      </w:r>
      <w:r>
        <w:rPr>
          <w:rtl/>
          <w:cs/>
          <w:lang w:val="ar_AE" w:bidi="ar_AE"/>
        </w:rPr>
        <w:t>كائن روحي شرير</w:t>
      </w:r>
      <w:r>
        <w:rPr>
          <w:rtl/>
          <w:cs/>
          <w:lang w:val="ar_AE" w:bidi="ar_AE"/>
        </w:rPr>
        <w:t xml:space="preserve">، </w:t>
      </w:r>
    </w:p>
    <w:p>
      <w:pPr>
        <w:bidi/>
      </w:pPr>
      <w:r>
        <w:rPr>
          <w:rtl/>
          <w:cs/>
          <w:lang w:val="ar_AE" w:bidi="ar_AE"/>
        </w:rPr>
      </w:r>
      <w:r>
        <w:rPr>
          <w:b/>
          <w:rtl/>
          <w:cs/>
          <w:lang w:val="ar_AE" w:bidi="ar_AE"/>
        </w:rPr>
        <w:t>والأخرس</w:t>
      </w:r>
      <w:r>
        <w:rPr>
          <w:rtl/>
          <w:cs/>
          <w:lang w:val="ar_AE" w:bidi="ar_AE"/>
        </w:rPr>
        <w:t xml:space="preserve"> هو من لا يستطيع الكلام. استخدموا الكلمة نفسها التي استخدمتموها في المقاطع السابقة لكلمة</w:t>
      </w:r>
      <w:r>
        <w:rPr>
          <w:b/>
          <w:rtl/>
          <w:cs/>
          <w:lang w:val="ar_AE" w:bidi="ar_AE"/>
        </w:rPr>
        <w:t xml:space="preserve"> شيطان</w:t>
      </w:r>
      <w:r>
        <w:rPr>
          <w:rtl/>
          <w:cs/>
          <w:lang w:val="ar_AE" w:bidi="ar_AE"/>
        </w:rPr>
        <w:t xml:space="preserve">. راجعوا قاموس الكلمات الرئيسية للحصول على تعريفٍ أكمل لكلمة </w:t>
      </w:r>
      <w:r>
        <w:rPr>
          <w:rtl/>
          <w:cs/>
          <w:lang w:val="ar_AE" w:bidi="ar_AE"/>
        </w:rPr>
        <w:t>شيطان</w:t>
      </w:r>
      <w:r>
        <w:rPr>
          <w:rtl/>
          <w:cs/>
          <w:lang w:val="ar_AE" w:bidi="ar_AE"/>
        </w:rPr>
        <w:t>.</w:t>
      </w:r>
    </w:p>
    <w:p>
      <w:pPr>
        <w:bidi/>
      </w:pPr>
      <w:r>
        <w:rPr>
          <w:rtl/>
          <w:cs/>
          <w:lang w:val="ar_AE" w:bidi="ar_AE"/>
        </w:rPr>
      </w:r>
      <w:r>
        <w:rPr>
          <w:rtl/>
          <w:cs/>
          <w:lang w:val="ar_AE" w:bidi="ar_AE"/>
        </w:rPr>
        <w:t xml:space="preserve">وقال </w:t>
      </w:r>
      <w:r>
        <w:rPr>
          <w:b/>
          <w:rtl/>
          <w:cs/>
          <w:lang w:val="ar_AE" w:bidi="ar_AE"/>
        </w:rPr>
        <w:t>الفرّيسيون</w:t>
      </w:r>
      <w:r>
        <w:rPr>
          <w:rtl/>
          <w:cs/>
          <w:lang w:val="ar_AE" w:bidi="ar_AE"/>
        </w:rPr>
        <w:t xml:space="preserve">: "برَئيسِ الشَّياطينِ يُخرِجُ </w:t>
      </w:r>
      <w:r>
        <w:rPr>
          <w:b/>
          <w:rtl/>
          <w:cs/>
          <w:lang w:val="ar_AE" w:bidi="ar_AE"/>
        </w:rPr>
        <w:t>الشَّياطينَ</w:t>
      </w:r>
      <w:r>
        <w:rPr>
          <w:rtl/>
          <w:cs/>
          <w:lang w:val="ar_AE" w:bidi="ar_AE"/>
        </w:rPr>
        <w:t xml:space="preserve">!". </w:t>
      </w:r>
    </w:p>
    <w:p>
      <w:pPr>
        <w:bidi/>
      </w:pPr>
      <w:r>
        <w:rPr>
          <w:rtl/>
          <w:cs/>
          <w:lang w:val="ar_AE" w:bidi="ar_AE"/>
        </w:rPr>
      </w:r>
      <w:r>
        <w:rPr>
          <w:b/>
          <w:rtl/>
          <w:cs/>
          <w:lang w:val="ar_AE" w:bidi="ar_AE"/>
        </w:rPr>
        <w:t>الفرّيسيون</w:t>
      </w:r>
      <w:r>
        <w:rPr>
          <w:rtl/>
          <w:cs/>
          <w:lang w:val="ar_AE" w:bidi="ar_AE"/>
        </w:rPr>
        <w:t xml:space="preserve"> هم قادة دينيّون. استخدموا الكلمة نفسها التي استخدمتموها في المقاطع السابقة لكلمة فريسيين، راجعوا قاموس الكلمات الرئيسية لمعرفة تعريفٍ أكمل لكلمة </w:t>
      </w:r>
      <w:r>
        <w:rPr>
          <w:rtl/>
          <w:cs/>
          <w:lang w:val="ar_AE" w:bidi="ar_AE"/>
        </w:rPr>
        <w:t>فرّيسيين</w:t>
      </w:r>
      <w:r>
        <w:rPr>
          <w:rtl/>
          <w:cs/>
          <w:lang w:val="ar_AE" w:bidi="ar_AE"/>
        </w:rPr>
        <w:t>.</w:t>
      </w:r>
    </w:p>
    <w:p>
      <w:pPr>
        <w:bidi/>
      </w:pPr>
      <w:r>
        <w:rPr>
          <w:rtl/>
          <w:cs/>
          <w:lang w:val="ar_AE" w:bidi="ar_AE"/>
        </w:rPr>
      </w:r>
      <w:r>
        <w:rPr>
          <w:rtl/>
          <w:cs/>
          <w:lang w:val="ar_AE" w:bidi="ar_AE"/>
        </w:rPr>
        <w:t xml:space="preserve">أما كلمة </w:t>
      </w:r>
      <w:r>
        <w:rPr>
          <w:b/>
          <w:rtl/>
          <w:cs/>
          <w:lang w:val="ar_AE" w:bidi="ar_AE"/>
        </w:rPr>
        <w:t>رئيس</w:t>
      </w:r>
      <w:r>
        <w:rPr>
          <w:rtl/>
          <w:cs/>
          <w:lang w:val="ar_AE" w:bidi="ar_AE"/>
        </w:rPr>
        <w:t xml:space="preserve">، فتعني القائد أو الزعيم. </w:t>
      </w:r>
      <w:r>
        <w:rPr>
          <w:b/>
          <w:rtl/>
          <w:cs/>
          <w:lang w:val="ar_AE" w:bidi="ar_AE"/>
        </w:rPr>
        <w:t>وإبليس</w:t>
      </w:r>
      <w:r>
        <w:rPr>
          <w:rtl/>
          <w:cs/>
          <w:lang w:val="ar_AE" w:bidi="ar_AE"/>
        </w:rPr>
        <w:t xml:space="preserve"> هو </w:t>
      </w:r>
      <w:r>
        <w:rPr>
          <w:b/>
          <w:rtl/>
          <w:cs/>
          <w:lang w:val="ar_AE" w:bidi="ar_AE"/>
        </w:rPr>
        <w:t>رئيس الشياطين</w:t>
      </w:r>
      <w:r>
        <w:rPr>
          <w:rtl/>
          <w:cs/>
          <w:lang w:val="ar_AE" w:bidi="ar_AE"/>
        </w:rPr>
        <w:t xml:space="preserve">، إنه كائن روحي خلقه الله، لكنه تمرّد عليه، وصار قائد الأرواح الشريرة التي تبعته في عصيانه. استخدموا الكلمة نفسها التي استخدمتموها في المقاطع السابقة لكلمة إبليس. راجعوا القاموس الرئيسي للحصول على تعريفٍ أكمل لكلمة </w:t>
      </w:r>
      <w:r>
        <w:rPr>
          <w:rtl/>
          <w:cs/>
          <w:lang w:val="ar_AE" w:bidi="ar_AE"/>
        </w:rPr>
        <w:t>إبليس</w:t>
      </w:r>
      <w:r>
        <w:rPr>
          <w:rtl/>
          <w:cs/>
          <w:lang w:val="ar_AE" w:bidi="ar_AE"/>
        </w:rPr>
        <w:t xml:space="preserve">. </w:t>
      </w:r>
    </w:p>
    <w:p>
      <w:pPr>
        <w:bidi/>
      </w:pPr>
      <w:r>
        <w:rPr>
          <w:rtl/>
          <w:cs/>
          <w:lang w:val="ar_AE" w:bidi="ar_AE"/>
        </w:rPr>
      </w:r>
      <w:r>
        <w:rPr>
          <w:rtl/>
          <w:cs/>
          <w:lang w:val="ar_AE" w:bidi="ar_AE"/>
        </w:rPr>
        <w:t xml:space="preserve">وكان يسوع يعلّم في </w:t>
      </w:r>
      <w:r>
        <w:rPr>
          <w:b/>
          <w:rtl/>
          <w:cs/>
          <w:lang w:val="ar_AE" w:bidi="ar_AE"/>
        </w:rPr>
        <w:t>المجامع</w:t>
      </w:r>
      <w:r>
        <w:rPr>
          <w:rtl/>
          <w:cs/>
          <w:lang w:val="ar_AE" w:bidi="ar_AE"/>
        </w:rPr>
        <w:t xml:space="preserve">. كانت المجامع هي أماكن العبادة اليهودية حيث كان الناس يجتمعون في القرى بدلًا من العبادة في الهيكل الرئيسي في أورشليم. استخدموا الكلمة نفسها التي استخدمتموها في المقاطع السابقة لكلمة مجمع. يمكنكم الرجوع إلى قاموس الكلمات الرئيسية للحصول على تعريف أشمل لكلمة </w:t>
      </w:r>
      <w:r>
        <w:rPr>
          <w:rtl/>
          <w:cs/>
          <w:lang w:val="ar_AE" w:bidi="ar_AE"/>
        </w:rPr>
        <w:t>مجمع</w:t>
      </w:r>
      <w:r>
        <w:rPr>
          <w:rtl/>
          <w:cs/>
          <w:lang w:val="ar_AE" w:bidi="ar_AE"/>
        </w:rPr>
        <w:t>.</w:t>
      </w:r>
    </w:p>
    <w:p>
      <w:pPr>
        <w:bidi/>
      </w:pPr>
      <w:r>
        <w:rPr>
          <w:rtl/>
          <w:cs/>
          <w:lang w:val="ar_AE" w:bidi="ar_AE"/>
        </w:rPr>
      </w:r>
      <w:r>
        <w:rPr>
          <w:rtl/>
          <w:cs/>
          <w:lang w:val="ar_AE" w:bidi="ar_AE"/>
        </w:rPr>
        <w:t xml:space="preserve">وكان يسوع يعلّم عن </w:t>
      </w:r>
      <w:r>
        <w:rPr>
          <w:b/>
          <w:rtl/>
          <w:cs/>
          <w:lang w:val="ar_AE" w:bidi="ar_AE"/>
        </w:rPr>
        <w:t>بِشارَةِ الملكوت</w:t>
      </w:r>
      <w:r>
        <w:rPr>
          <w:rtl/>
          <w:cs/>
          <w:lang w:val="ar_AE" w:bidi="ar_AE"/>
        </w:rPr>
        <w:t xml:space="preserve">. </w:t>
      </w:r>
    </w:p>
    <w:p>
      <w:pPr>
        <w:bidi/>
      </w:pPr>
      <w:r>
        <w:rPr>
          <w:rtl/>
          <w:cs/>
          <w:lang w:val="ar_AE" w:bidi="ar_AE"/>
        </w:rPr>
      </w:r>
      <w:r>
        <w:rPr>
          <w:b/>
          <w:rtl/>
          <w:cs/>
          <w:lang w:val="ar_AE" w:bidi="ar_AE"/>
        </w:rPr>
        <w:t>والبِشارَة</w:t>
      </w:r>
      <w:r>
        <w:rPr>
          <w:rtl/>
          <w:cs/>
          <w:lang w:val="ar_AE" w:bidi="ar_AE"/>
        </w:rPr>
        <w:t xml:space="preserve"> هي </w:t>
      </w:r>
      <w:r>
        <w:rPr>
          <w:b/>
          <w:rtl/>
          <w:cs/>
          <w:lang w:val="ar_AE" w:bidi="ar_AE"/>
        </w:rPr>
        <w:t>الخبر السار</w:t>
      </w:r>
      <w:r>
        <w:rPr>
          <w:rtl/>
          <w:cs/>
          <w:lang w:val="ar_AE" w:bidi="ar_AE"/>
        </w:rPr>
        <w:t xml:space="preserve"> عن ملكوت الله، وحكم الله في قلوب البشر، استخدموا الكلمة نفسها التي استخدمتموها في المقاطع السابقة لكلمة بِشارَة. راجعوا القاموس </w:t>
      </w:r>
      <w:r>
        <w:rPr>
          <w:rtl/>
          <w:cs/>
          <w:lang w:val="ar_AE" w:bidi="ar_AE"/>
        </w:rPr>
        <w:t>الرئيسي</w:t>
      </w:r>
      <w:r>
        <w:rPr>
          <w:rtl/>
          <w:cs/>
          <w:lang w:val="ar_AE" w:bidi="ar_AE"/>
        </w:rPr>
        <w:t xml:space="preserve"> للحصول على تعريفٍ أكمل لكلمة </w:t>
      </w:r>
      <w:r>
        <w:rPr>
          <w:rtl/>
          <w:cs/>
          <w:lang w:val="ar_AE" w:bidi="ar_AE"/>
        </w:rPr>
        <w:t>بِشارَة</w:t>
      </w:r>
      <w:r>
        <w:rPr>
          <w:rtl/>
          <w:cs/>
          <w:lang w:val="ar_AE" w:bidi="ar_AE"/>
        </w:rPr>
        <w:t>.</w:t>
      </w:r>
    </w:p>
    <w:p>
      <w:pPr>
        <w:bidi/>
      </w:pPr>
      <w:r>
        <w:rPr>
          <w:rtl/>
          <w:cs/>
          <w:lang w:val="ar_AE" w:bidi="ar_AE"/>
        </w:rPr>
      </w:r>
      <w:r>
        <w:rPr>
          <w:rtl/>
          <w:cs/>
          <w:lang w:val="ar_AE" w:bidi="ar_AE"/>
        </w:rPr>
        <w:t xml:space="preserve">أما </w:t>
      </w:r>
      <w:r>
        <w:rPr>
          <w:b/>
          <w:rtl/>
          <w:cs/>
          <w:lang w:val="ar_AE" w:bidi="ar_AE"/>
        </w:rPr>
        <w:t>"الملكوت"</w:t>
      </w:r>
      <w:r>
        <w:rPr>
          <w:rtl/>
          <w:cs/>
          <w:lang w:val="ar_AE" w:bidi="ar_AE"/>
        </w:rPr>
        <w:t xml:space="preserve"> فهو </w:t>
      </w:r>
      <w:r>
        <w:rPr>
          <w:b/>
          <w:rtl/>
          <w:cs/>
          <w:lang w:val="ar_AE" w:bidi="ar_AE"/>
        </w:rPr>
        <w:t>ملكوت السماوات</w:t>
      </w:r>
      <w:r>
        <w:rPr>
          <w:rtl/>
          <w:cs/>
          <w:lang w:val="ar_AE" w:bidi="ar_AE"/>
        </w:rPr>
        <w:t xml:space="preserve">. </w:t>
      </w:r>
      <w:r>
        <w:rPr>
          <w:rtl/>
          <w:cs/>
          <w:lang w:val="ar_AE" w:bidi="ar_AE"/>
        </w:rPr>
        <w:t>فالملكوت</w:t>
      </w:r>
      <w:r>
        <w:rPr>
          <w:rtl/>
          <w:cs/>
          <w:lang w:val="ar_AE" w:bidi="ar_AE"/>
        </w:rPr>
        <w:t xml:space="preserve"> هو النطاق الذي يملك فيه </w:t>
      </w:r>
      <w:r>
        <w:rPr>
          <w:rtl/>
          <w:cs/>
          <w:lang w:val="ar_AE" w:bidi="ar_AE"/>
        </w:rPr>
        <w:t>الملك</w:t>
      </w:r>
      <w:r>
        <w:rPr>
          <w:rtl/>
          <w:cs/>
          <w:lang w:val="ar_AE" w:bidi="ar_AE"/>
        </w:rPr>
        <w:t xml:space="preserve"> على شعبه. </w:t>
      </w:r>
      <w:r>
        <w:rPr>
          <w:rtl/>
          <w:cs/>
          <w:lang w:val="ar_AE" w:bidi="ar_AE"/>
        </w:rPr>
        <w:t>والسماء</w:t>
      </w:r>
      <w:r>
        <w:rPr>
          <w:rtl/>
          <w:cs/>
          <w:lang w:val="ar_AE" w:bidi="ar_AE"/>
        </w:rPr>
        <w:t xml:space="preserve"> هي المكان الذي يسكن فيه الله والمقر النهائي للمؤمنين بالمسيح يسوع. فالله هو ملك السماوات. استخدموا الكلمة نفسها التي استخدمتموها في المقاطع السابقة لعبارة ملكوت السماوات. راجعوا قاموس الكلمات الرئيسية للاستزادة من التعريف الكامل لمصطلح </w:t>
      </w:r>
      <w:r>
        <w:rPr>
          <w:rtl/>
          <w:cs/>
          <w:lang w:val="ar_AE" w:bidi="ar_AE"/>
        </w:rPr>
        <w:t>ملكوت السموات</w:t>
      </w:r>
      <w:r>
        <w:rPr>
          <w:rtl/>
          <w:cs/>
          <w:lang w:val="ar_AE" w:bidi="ar_AE"/>
        </w:rPr>
        <w:t>.</w:t>
      </w:r>
    </w:p>
    <w:p>
      <w:pPr>
        <w:bidi/>
      </w:pPr>
      <w:r>
        <w:rPr>
          <w:rtl/>
          <w:cs/>
          <w:lang w:val="ar_AE" w:bidi="ar_AE"/>
        </w:rPr>
      </w:r>
      <w:r>
        <w:rPr>
          <w:rtl/>
          <w:cs/>
          <w:lang w:val="ar_AE" w:bidi="ar_AE"/>
        </w:rPr>
        <w:t xml:space="preserve">وقال يسوع </w:t>
      </w:r>
      <w:r>
        <w:rPr>
          <w:b/>
          <w:rtl/>
          <w:cs/>
          <w:lang w:val="ar_AE" w:bidi="ar_AE"/>
        </w:rPr>
        <w:t>لتلاميذه</w:t>
      </w:r>
      <w:r>
        <w:rPr>
          <w:rtl/>
          <w:cs/>
          <w:lang w:val="ar_AE" w:bidi="ar_AE"/>
        </w:rPr>
        <w:t xml:space="preserve"> تشبيهًا. وكان التلاميذ يسافرون مع يسوع في كل مكان ويتعلمون منه. استخدِم الكلمة ذاتها للتعبير عن التلاميذ، التي استخدمتها في المقاطع السابقة. يمكنكم الرجوع إلى قاموس الكلمات الرئيسية للحصول على تعريف أشمل لكلمة </w:t>
      </w:r>
      <w:r>
        <w:rPr>
          <w:rtl/>
          <w:cs/>
          <w:lang w:val="ar_AE" w:bidi="ar_AE"/>
        </w:rPr>
        <w:t>تلاميذ</w:t>
      </w:r>
      <w:r>
        <w:rPr>
          <w:rtl/>
          <w:cs/>
          <w:lang w:val="ar_AE" w:bidi="ar_AE"/>
        </w:rPr>
        <w:t>.</w:t>
      </w:r>
    </w:p>
    <w:p>
      <w:pPr>
        <w:bidi/>
      </w:pPr>
      <w:r>
        <w:rPr>
          <w:rtl/>
          <w:cs/>
          <w:lang w:val="ar_AE" w:bidi="ar_AE"/>
        </w:rPr>
      </w:r>
      <w:r>
        <w:rPr>
          <w:rtl/>
          <w:cs/>
          <w:lang w:val="ar_AE" w:bidi="ar_AE"/>
        </w:rPr>
        <w:t xml:space="preserve">وقال المسيح: "الحَصادُ كثيرٌ ولكن الفَعَلَةَ قَليلونَ. </w:t>
      </w:r>
      <w:r>
        <w:rPr>
          <w:b/>
          <w:rtl/>
          <w:cs/>
          <w:lang w:val="ar_AE" w:bidi="ar_AE"/>
        </w:rPr>
        <w:t>فاطلُبوا مِنْ</w:t>
      </w:r>
      <w:r>
        <w:rPr>
          <w:rtl/>
          <w:cs/>
          <w:lang w:val="ar_AE" w:bidi="ar_AE"/>
        </w:rPr>
        <w:t xml:space="preserve"> </w:t>
      </w:r>
      <w:r>
        <w:rPr>
          <w:b/>
          <w:rtl/>
          <w:cs/>
          <w:lang w:val="ar_AE" w:bidi="ar_AE"/>
        </w:rPr>
        <w:t>رَبِّ الحَصادِ</w:t>
      </w:r>
      <w:r>
        <w:rPr>
          <w:rtl/>
          <w:cs/>
          <w:lang w:val="ar_AE" w:bidi="ar_AE"/>
        </w:rPr>
        <w:t xml:space="preserve"> أنْ يُرسِلَ فعَلَةً إلَى حَصادِهِ"</w:t>
      </w:r>
    </w:p>
    <w:p>
      <w:pPr>
        <w:bidi/>
      </w:pPr>
      <w:r>
        <w:rPr>
          <w:rtl/>
          <w:cs/>
          <w:lang w:val="ar_AE" w:bidi="ar_AE"/>
        </w:rPr>
      </w:r>
      <w:r>
        <w:rPr>
          <w:rtl/>
          <w:cs/>
          <w:lang w:val="ar_AE" w:bidi="ar_AE"/>
        </w:rPr>
        <w:t xml:space="preserve">إن </w:t>
      </w:r>
      <w:r>
        <w:rPr>
          <w:b/>
          <w:rtl/>
          <w:cs/>
          <w:lang w:val="ar_AE" w:bidi="ar_AE"/>
        </w:rPr>
        <w:t>الصلاة</w:t>
      </w:r>
      <w:r>
        <w:rPr>
          <w:rtl/>
          <w:cs/>
          <w:lang w:val="ar_AE" w:bidi="ar_AE"/>
        </w:rPr>
        <w:t xml:space="preserve"> تعني التواصل الشخصي مع الله بالكلام. استخدموا الكلمة نفسها التي استخدمتموها في المقاطع السابقة لكلمة صلاة. راجعوا قاموس الكلمات الرئيسية للحصول على تعريفٍ أكمل </w:t>
      </w:r>
      <w:r>
        <w:rPr>
          <w:rtl/>
          <w:cs/>
          <w:lang w:val="ar_AE" w:bidi="ar_AE"/>
        </w:rPr>
        <w:t>للصلاة</w:t>
      </w:r>
      <w:r>
        <w:rPr>
          <w:rtl/>
          <w:cs/>
          <w:lang w:val="ar_AE" w:bidi="ar_AE"/>
        </w:rPr>
        <w:t>.</w:t>
      </w:r>
    </w:p>
    <w:p>
      <w:pPr>
        <w:bidi/>
      </w:pPr>
      <w:r>
        <w:rPr>
          <w:rtl/>
          <w:cs/>
          <w:lang w:val="ar_AE" w:bidi="ar_AE"/>
        </w:rPr>
      </w:r>
      <w:r>
        <w:rPr>
          <w:rtl/>
          <w:cs/>
          <w:lang w:val="ar_AE" w:bidi="ar_AE"/>
        </w:rPr>
        <w:t xml:space="preserve">وتعني كلمة </w:t>
      </w:r>
      <w:r>
        <w:rPr>
          <w:b/>
          <w:rtl/>
          <w:cs/>
          <w:lang w:val="ar_AE" w:bidi="ar_AE"/>
        </w:rPr>
        <w:t>اطلُبوا</w:t>
      </w:r>
      <w:r>
        <w:rPr>
          <w:rtl/>
          <w:cs/>
          <w:lang w:val="ar_AE" w:bidi="ar_AE"/>
        </w:rPr>
        <w:t xml:space="preserve"> أن يطلب الإنسان بإخلاصٍ واهتمامٍ شديد.</w:t>
      </w:r>
    </w:p>
    <w:p>
      <w:pPr>
        <w:bidi/>
      </w:pPr>
      <w:r>
        <w:rPr>
          <w:rtl/>
          <w:cs/>
          <w:lang w:val="ar_AE" w:bidi="ar_AE"/>
        </w:rPr>
      </w:r>
      <w:r>
        <w:rPr>
          <w:rtl/>
          <w:cs/>
          <w:lang w:val="ar_AE" w:bidi="ar_AE"/>
        </w:rPr>
        <w:t xml:space="preserve">والمقصود </w:t>
      </w:r>
      <w:r>
        <w:rPr>
          <w:b/>
          <w:rtl/>
          <w:cs/>
          <w:lang w:val="ar_AE" w:bidi="ar_AE"/>
        </w:rPr>
        <w:t>بربّ الحصاد</w:t>
      </w:r>
      <w:r>
        <w:rPr>
          <w:rtl/>
          <w:cs/>
          <w:lang w:val="ar_AE" w:bidi="ar_AE"/>
        </w:rPr>
        <w:t xml:space="preserve"> هو الله نفسه. وكان يسوع يريد من تلاميذه أن يصلّوا لكي يُرسل الله مزيدًا من العاملين ليعلّموا الآخرين عنه.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10:1–15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10: 1–15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المقطع السابق، كان يسوع يسافر في جميع أنحاء الجليل. كان يُعلِّم الناس ويشفي المرضى.</w:t>
      </w:r>
    </w:p>
    <w:p>
      <w:pPr>
        <w:bidi/>
      </w:pPr>
      <w:r>
        <w:rPr>
          <w:rtl/>
          <w:cs/>
          <w:lang w:val="ar_AE" w:bidi="ar_AE"/>
        </w:rPr>
      </w:r>
      <w:r>
        <w:rPr>
          <w:rtl/>
          <w:cs/>
          <w:lang w:val="ar_AE" w:bidi="ar_AE"/>
        </w:rPr>
        <w:t>كان يسوع قد اختار بالفعل اثني عشر رجلًا ليكونوا مجموعته الخاصة من التلاميذ. في هذه القصة، يخبرنا متَّى أن يسوع طلب من التلاميذ الاثني عشر أن يأتوا إليه، وأعطاهم السلطان ليُخرجوا الأرواحَ الشريرة، وليجعلوا المرضى يتحسنون وليشفوا كل أنواع الأمراض. كان يسوع دائمًا يمتلك السُلطان لِفعل هذه الأمور، وهو الآن يمنح تلاميذه الاثني عشر الحق في استخدام هذا السُلطان ليعملوا أعمال يسوع.</w:t>
      </w:r>
    </w:p>
    <w:p>
      <w:pPr>
        <w:bidi/>
      </w:pPr>
      <w:r>
        <w:rPr>
          <w:rtl/>
          <w:cs/>
          <w:lang w:val="ar_AE" w:bidi="ar_AE"/>
        </w:rPr>
      </w:r>
      <w:r>
        <w:rPr>
          <w:rtl/>
          <w:cs/>
          <w:lang w:val="ar_AE" w:bidi="ar_AE"/>
        </w:rPr>
        <w:t>في هذه القصة، يعطينا متَّى قائمةً بأسماء التلاميذ الاثني عشر. يُدعون هنا أيضًا رُسلًا - وهي المرة الوحيدة في إنجيل متَّى التي يُدعى فيها التلاميذ الاثني عشر رُسلًا. كان الرُسل رجالًا أُرسلوا ومعهم سُلطان يسوع. في القصص الأخرى التي يُرسِل فيها يسوعُ التلاميذ ليتحدثوا إلى الناس عن ملكوت السماوات، يسافر التلاميذ اثنين اثنين. قد يكون هذا هو السبب في أن الأسماء في هذه القائمة تَرِد اثنين اثنين:</w:t>
      </w:r>
    </w:p>
    <w:p>
      <w:pPr>
        <w:pStyle w:val="ListBullet"/>
        <w:bidi/>
        <w:spacing w:line="240" w:lineRule="auto"/>
        <w:ind w:left="720"/>
      </w:pPr>
      <w:r>
        <w:rPr>
          <w:rtl/>
          <w:cs/>
          <w:lang w:val="ar_AE" w:bidi="ar_AE"/>
        </w:rPr>
      </w:r>
      <w:r>
        <w:rPr>
          <w:rtl/>
          <w:cs/>
          <w:lang w:val="ar_AE" w:bidi="ar_AE"/>
        </w:rPr>
        <w:t>كان سمعان وأندراوس إخوة. لا نعرف لماذا يُذكَر سمعان أولًا. إن اسم "سمعان" هو اسمه اليهودي، لكنه يُدعى أيضًا "بطرس،" وهو اسمه اليوناني.</w:t>
      </w:r>
    </w:p>
    <w:p>
      <w:pPr>
        <w:pStyle w:val="ListBullet"/>
        <w:bidi/>
        <w:spacing w:line="240" w:lineRule="auto"/>
        <w:ind w:left="720"/>
      </w:pPr>
      <w:r>
        <w:rPr>
          <w:rtl/>
          <w:cs/>
          <w:lang w:val="ar_AE" w:bidi="ar_AE"/>
        </w:rPr>
      </w:r>
      <w:r>
        <w:rPr>
          <w:rtl/>
          <w:cs/>
          <w:lang w:val="ar_AE" w:bidi="ar_AE"/>
        </w:rPr>
        <w:t>كان يعقوب ويوحنا إخوة. كان أبوهم هو زبدي.</w:t>
      </w:r>
    </w:p>
    <w:p>
      <w:pPr>
        <w:pStyle w:val="ListBullet"/>
        <w:bidi/>
        <w:spacing w:line="240" w:lineRule="auto"/>
        <w:ind w:left="720"/>
      </w:pPr>
      <w:r>
        <w:rPr>
          <w:rtl/>
          <w:cs/>
          <w:lang w:val="ar_AE" w:bidi="ar_AE"/>
        </w:rPr>
      </w:r>
      <w:r>
        <w:rPr>
          <w:rtl/>
          <w:cs/>
          <w:lang w:val="ar_AE" w:bidi="ar_AE"/>
        </w:rPr>
        <w:t>فيلبس وبرثولماوس</w:t>
      </w:r>
    </w:p>
    <w:p>
      <w:pPr>
        <w:pStyle w:val="ListBullet"/>
        <w:bidi/>
        <w:spacing w:line="240" w:lineRule="auto"/>
        <w:ind w:left="720"/>
      </w:pPr>
      <w:r>
        <w:rPr>
          <w:rtl/>
          <w:cs/>
          <w:lang w:val="ar_AE" w:bidi="ar_AE"/>
        </w:rPr>
      </w:r>
      <w:r>
        <w:rPr>
          <w:rtl/>
          <w:cs/>
          <w:lang w:val="ar_AE" w:bidi="ar_AE"/>
        </w:rPr>
        <w:t>توما ومتَّى "العشار." تتذكَّرون من قصة سابقة أن يسوع رأى متَّى بينما كان متَّى يَجمع الضرائب وقال لمتَّى أن يَتبعه. على الأغلب توقف متَّى عن جمع الضرائب عندما بدأ يَتبع يسوعَ.</w:t>
      </w:r>
    </w:p>
    <w:p>
      <w:pPr>
        <w:pStyle w:val="ListBullet"/>
        <w:bidi/>
        <w:spacing w:line="240" w:lineRule="auto"/>
        <w:ind w:left="720"/>
      </w:pPr>
      <w:r>
        <w:rPr>
          <w:rtl/>
          <w:cs/>
          <w:lang w:val="ar_AE" w:bidi="ar_AE"/>
        </w:rPr>
      </w:r>
      <w:r>
        <w:rPr>
          <w:rtl/>
          <w:cs/>
          <w:lang w:val="ar_AE" w:bidi="ar_AE"/>
        </w:rPr>
        <w:t>يعقوب وتَدَّاوس. كان يعقوب ابنَ حلفى.</w:t>
      </w:r>
    </w:p>
    <w:p>
      <w:pPr>
        <w:pStyle w:val="ListBullet"/>
        <w:bidi/>
        <w:spacing w:line="240" w:lineRule="auto"/>
        <w:ind w:left="720"/>
      </w:pPr>
      <w:r>
        <w:rPr>
          <w:rtl/>
          <w:cs/>
          <w:lang w:val="ar_AE" w:bidi="ar_AE"/>
        </w:rPr>
      </w:r>
      <w:r>
        <w:rPr>
          <w:rtl/>
          <w:cs/>
          <w:lang w:val="ar_AE" w:bidi="ar_AE"/>
        </w:rPr>
        <w:t>سمعان "الغيور،" ويهوذا الإسخريوطي. وسُمِّيَ هكذا لتمييزه عن سمعان بطرس. كان الغيور شخصًا متحمسًا جدًا، أو غاضبًا بشأن أمرٍ ما. لا نَعلم تحديدًا ما الذي كان سبب حماس أو غضب سمعان "الغيور،" لكن يُحتمل أن ذلك كان بسبب عدم رضاه عن سيطرة الرومان على بلاده. لاحقًا، في حياة يسوع، كان يهوذا "الإسخريوطي" هو الرجل الذي أتاح لأعداء يسوع أن يقبضوا عليه.</w:t>
      </w:r>
    </w:p>
    <w:p>
      <w:pPr>
        <w:bidi/>
      </w:pPr>
      <w:r>
        <w:rPr>
          <w:rtl/>
          <w:cs/>
          <w:lang w:val="ar_AE" w:bidi="ar_AE"/>
        </w:rPr>
      </w:r>
      <w:r>
        <w:rPr>
          <w:rtl/>
          <w:cs/>
          <w:lang w:val="ar_AE" w:bidi="ar_AE"/>
        </w:rPr>
        <w:t>في الجزء التالي من القصة، يُرسِل يسوعُ تلاميذه الاثني عشر ليفعلوا نفس الأشياء التي كان يسوع يفعلها - الحديث عن ملكوت السماوات، وشفاء المرضى، وطرد الأرواح الشريرة.</w:t>
      </w:r>
    </w:p>
    <w:p>
      <w:pPr>
        <w:bidi/>
      </w:pPr>
      <w:r>
        <w:rPr>
          <w:rtl/>
          <w:cs/>
          <w:lang w:val="ar_AE" w:bidi="ar_AE"/>
        </w:rPr>
      </w:r>
      <w:r>
        <w:rPr>
          <w:rtl/>
          <w:cs/>
          <w:lang w:val="ar_AE" w:bidi="ar_AE"/>
        </w:rPr>
        <w:t>أولًا، أعطاهم يسوعُ بعض التوجيهات. لا يوجد تسجيل لقيام التلاميذ الاثني عشر بِفعل ما أمرهم به يسوعُ. على الأغلب، هذا يعني أن ما طلبه يسوعُ من تلاميذه الاثني عشر هو أمر مهم للغاية، وهو مهم للغاية بالنسبة لنا اليوم. قال يسوع إن التلاميذ يَجِبُ ألا يذهبوا إلى المناطق التي يسكنها الأمم أو السامريون، أي غير اليهود، بل عليهم أن يذهبوا ويتكلموا إلى اليهود. إن الأممي هو أي شخص غير يهودي. لم يكن السامريون يهودًا خالصين، ولذلك كانوا جزئيًا من الأمم. كان السامريون يعيشون في السامرة – الأرض الواقعة بين الجليل واليهودية. لم يكن اليهود يحبون السامريين لعدة أسباب. قال السامريون إنهم من نسل يوسف. بنى اليهود هيكلهم الأول في أورشليم، لكن السامريين كانوا يريدون أن يكون مركز العبادة على جبل جرزيم، حيث كان في زمن يشوع، أحد القادة اليهود الأوائل. قبل زمن يسوع بكثير، غزا بعض الأجانب الذين يُدعون الآشوريين السامرةَ واحتلوها. تزاوج الآشوريون مع الناس الذين كانوا يعيشون في المنطقة. لذلك لم يكن نسلهم الذين كانوا يعيشون في تلك المنطقة –السامريون– يهودًا خالصين.</w:t>
      </w:r>
    </w:p>
    <w:p>
      <w:pPr>
        <w:bidi/>
      </w:pPr>
      <w:r>
        <w:rPr>
          <w:rtl/>
          <w:cs/>
          <w:lang w:val="ar_AE" w:bidi="ar_AE"/>
        </w:rPr>
      </w:r>
      <w:r>
        <w:rPr>
          <w:rtl/>
          <w:cs/>
          <w:lang w:val="ar_AE" w:bidi="ar_AE"/>
        </w:rPr>
        <w:t>دعا يسوع اليهودَ بِلقب "خراف إسرائيل الضالة." هذ التعبير يَصف الشعبَ اليهودي باعتباره قطيع من الخراف المنفصلة عن راعيها. إن الله مثل الراعي، والناس منفصلون عنه – لا يتبعونه.</w:t>
      </w:r>
    </w:p>
    <w:p>
      <w:pPr>
        <w:bidi/>
      </w:pPr>
      <w:r>
        <w:rPr>
          <w:rtl/>
          <w:cs/>
          <w:lang w:val="ar_AE" w:bidi="ar_AE"/>
        </w:rPr>
      </w:r>
      <w:r>
        <w:rPr>
          <w:rtl/>
          <w:cs/>
          <w:lang w:val="ar_AE" w:bidi="ar_AE"/>
        </w:rPr>
        <w:t>توقَّفوا واعرضوا على فريقكم صورًا لقطيع من الخراف وللراعي.</w:t>
      </w:r>
    </w:p>
    <w:p>
      <w:pPr>
        <w:bidi/>
      </w:pPr>
      <w:r>
        <w:rPr>
          <w:rtl/>
          <w:cs/>
          <w:lang w:val="ar_AE" w:bidi="ar_AE"/>
        </w:rPr>
      </w:r>
      <w:r>
        <w:rPr>
          <w:rtl/>
          <w:cs/>
          <w:lang w:val="ar_AE" w:bidi="ar_AE"/>
        </w:rPr>
        <w:t>أخبرَ يسوعُ تلاميذه أن يُكلِّموا الناسَ عن "ملكوت السماوات." أخبرهم يسوع أن يفعلوا جميع الأشياء التي كان يفعلها: شفاء المرضى، بما في ذلك المُصابين بالبرص. في الكتاب المُقدَّس، يُشير البَرص إلى أي مرض يؤثر على جلد الشخص. كان المصابون بالبَرص يُعتبرون "نجسين" ولا يُسمح لهم بأن يكونوا جزءًا من المجتمع.</w:t>
      </w:r>
    </w:p>
    <w:p>
      <w:pPr>
        <w:bidi/>
      </w:pPr>
      <w:r>
        <w:rPr>
          <w:rtl/>
          <w:cs/>
          <w:lang w:val="ar_AE" w:bidi="ar_AE"/>
        </w:rPr>
      </w:r>
      <w:r>
        <w:rPr>
          <w:rtl/>
          <w:cs/>
          <w:lang w:val="ar_AE" w:bidi="ar_AE"/>
        </w:rPr>
        <w:t>كذلك أخبر يسوعُ التلاميذ الاثني عشر أن يقيموا الموتى وأن يخرجوا الشياطين.</w:t>
      </w:r>
    </w:p>
    <w:p>
      <w:pPr>
        <w:bidi/>
      </w:pPr>
      <w:r>
        <w:rPr>
          <w:rtl/>
          <w:cs/>
          <w:lang w:val="ar_AE" w:bidi="ar_AE"/>
        </w:rPr>
      </w:r>
      <w:r>
        <w:rPr>
          <w:rtl/>
          <w:cs/>
          <w:lang w:val="ar_AE" w:bidi="ar_AE"/>
        </w:rPr>
        <w:t xml:space="preserve">توقَّفوا وناقشوا مع فريقكم: فكرة أن المُصابين بالبَرص والناس الذين تسكنهم الأرواح الشريرة كانوا مُستبعدين من مجتمعاتهم. أخبر يسوعُ تلاميذه أن يشفوا المُصابين بالبَرص ويطردوا الأرواح الشريرة. هذا لا يتعلق فقط بتحسين حالة الناس، بل يتعلق بتطهير مَن هو "نجس." يتعلق الأمر بإتاحة الارتباط بعائلاتهم ومجتمعاتهم مرة أخرى. في ثقافتكم، هل هناك أشخاص مرفوضون، أو مُستبعدون، من أن يكونوا جزءًا من المجتمع؟ احكوا قصة عن شخص تم استبعاده من مجتمعه، لكن أُعيد إلى مجتمعه مُجددًا. ماذا حدث؟ </w:t>
      </w:r>
    </w:p>
    <w:p>
      <w:pPr>
        <w:bidi/>
      </w:pPr>
      <w:r>
        <w:rPr>
          <w:rtl/>
          <w:cs/>
          <w:lang w:val="ar_AE" w:bidi="ar_AE"/>
        </w:rPr>
      </w:r>
      <w:r>
        <w:rPr>
          <w:rtl/>
          <w:cs/>
          <w:lang w:val="ar_AE" w:bidi="ar_AE"/>
        </w:rPr>
        <w:t>أخبرَ يسوعُ التلاميذ الاثني عشر أنه عندما أعطاهم السلطان ليفعلوا هذه، لم يَطلب منهم المال في المقابل. لذلك، يجب على التلاميذ الاثني عشر ألا يطلبوا مالًا، أو يتوقعوا الحصول عليه، حين يفعلون هذه الأمور.</w:t>
      </w:r>
    </w:p>
    <w:p>
      <w:pPr>
        <w:bidi/>
      </w:pPr>
      <w:r>
        <w:rPr>
          <w:rtl/>
          <w:cs/>
          <w:lang w:val="ar_AE" w:bidi="ar_AE"/>
        </w:rPr>
      </w:r>
      <w:r>
        <w:rPr>
          <w:rtl/>
          <w:cs/>
          <w:lang w:val="ar_AE" w:bidi="ar_AE"/>
        </w:rPr>
        <w:t>كذلك أخبرَ يسوعُ التلاميذ الاثني عشر بأنه يجب ألا يحملوا معهم أي مال أو ثياب إضافية. يُظهِر هذا أنه يجب على التلاميذ الاثني عشر أن يعتمدوا على الله ليوفِّر لهم كل ما يحتاجونه.</w:t>
      </w:r>
    </w:p>
    <w:p>
      <w:pPr>
        <w:bidi/>
      </w:pPr>
      <w:r>
        <w:rPr>
          <w:rtl/>
          <w:cs/>
          <w:lang w:val="ar_AE" w:bidi="ar_AE"/>
        </w:rPr>
      </w:r>
      <w:r>
        <w:rPr>
          <w:rtl/>
          <w:cs/>
          <w:lang w:val="ar_AE" w:bidi="ar_AE"/>
        </w:rPr>
        <w:t>أوصى يسوعُ التلاميذ الاثني عشر حين يدخلون مدينة أو قرية أن يبحثوا عن شخص مستعد أنْ يستقبل التلاميذَ في بيته وأنْ يهتم بهم طوال فترة إقامتهم في تلك المدينة أو القرية. عندما يدخل التلاميذ البيت، يجب عليهم أن يقولوا لأهل البيت: "ليكن سلام الله معكم." إذا رحب أهلُ البيت بالتلاميذ وعاملوهم بشكل جيد، فإن سلام الله سيبقى مع الناس الذين في البيت. لكن إذا لم يُرحَّب بالتلاميذ أو لم يُعامَلوا معاملة حسنة، فلن يبقى سلام الله مع أهل ذلك البيت.</w:t>
      </w:r>
    </w:p>
    <w:p>
      <w:pPr>
        <w:bidi/>
      </w:pPr>
      <w:r>
        <w:rPr>
          <w:rtl/>
          <w:cs/>
          <w:lang w:val="ar_AE" w:bidi="ar_AE"/>
        </w:rPr>
      </w:r>
      <w:r>
        <w:rPr>
          <w:rtl/>
          <w:cs/>
          <w:lang w:val="ar_AE" w:bidi="ar_AE"/>
        </w:rPr>
        <w:t>إذا لم يُرحَّب بالتلاميذ الاثني عشر، طلبَ يسوع من تلاميذه أن ينفضوا الغبار الذي على أرجلهم ونعالهم، على الأرجح كانوا يفعلون هذا عن طريق نفض أرجلهم أو مسح الغبار بأيديهم. كانت هذه لفتة ثقافية لها معنى رمزي. عندما كان شخص يهودي يَنفض الغبار عن قدميه، كان هذا يُشير إلى عدم وجود أي علاقة له بالناس في ذلك المكان. كان هذا يُظهر أنه رَفَضَ هؤلاء الناس.</w:t>
      </w:r>
    </w:p>
    <w:p>
      <w:pPr>
        <w:bidi/>
      </w:pPr>
      <w:r>
        <w:rPr>
          <w:rtl/>
          <w:cs/>
          <w:lang w:val="ar_AE" w:bidi="ar_AE"/>
        </w:rPr>
      </w:r>
      <w:r>
        <w:rPr>
          <w:rtl/>
          <w:cs/>
          <w:lang w:val="ar_AE" w:bidi="ar_AE"/>
        </w:rPr>
        <w:t>توقَّفوا وناقشوا مع فريقكم كيف يُظهِر الناس في ثقافتكم أنكم تُنهون علاقةً ما، أو تَرفضون شخصًا ما.</w:t>
      </w:r>
    </w:p>
    <w:p>
      <w:pPr>
        <w:bidi/>
      </w:pPr>
      <w:r>
        <w:rPr>
          <w:rtl/>
          <w:cs/>
          <w:lang w:val="ar_AE" w:bidi="ar_AE"/>
        </w:rPr>
      </w:r>
      <w:r>
        <w:rPr>
          <w:rtl/>
          <w:cs/>
          <w:lang w:val="ar_AE" w:bidi="ar_AE"/>
        </w:rPr>
        <w:t>قال يسوع شيئًا مهمًا للغاية. تحدَّثَ يسوع عن سدوم وعمورة، وهما مدينتان منذ زمن بعيد جدًا. لقد عصى الناسُ في هاتين المدينتين اللهَ، فأبادهم اللهُ. في الأيام الأخيرة عندما يدين اللهُ جميعَ الناس بسبب ما قالوه وفعلوه، لن يُظهِر اللهُ رحمةً لأهل سدوم وعمورة. لكن في ذلك اليوم، سيكون الله حتى أقل رحمةً للأشخاص الذين لا يستمعون إلى التلاميذ.</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يطلب يسوع من تلاميذه الاثني عشر أن يتقدموا إليه، فيعطيهم سلطانًا ليستخدموا القوة التي له.</w:t>
      </w:r>
    </w:p>
    <w:p>
      <w:pPr>
        <w:bidi/>
      </w:pPr>
      <w:r>
        <w:rPr>
          <w:rtl/>
          <w:cs/>
          <w:lang w:val="ar_AE" w:bidi="ar_AE"/>
        </w:rPr>
      </w:r>
      <w:r>
        <w:rPr>
          <w:b/>
          <w:rtl/>
          <w:cs/>
          <w:lang w:val="ar_AE" w:bidi="ar_AE"/>
        </w:rPr>
        <w:t>المشهد الثاني:</w:t>
      </w:r>
      <w:r>
        <w:rPr>
          <w:rtl/>
          <w:cs/>
          <w:lang w:val="ar_AE" w:bidi="ar_AE"/>
        </w:rPr>
        <w:t xml:space="preserve"> يُرسل يسوع تلاميذه، ويعطيهم تعليمات محددة عن المكان الذي يذهبون إليه، وما الذي يفعلونه هناك، وما الذي يحملونه معهم في الطريق.</w:t>
      </w:r>
    </w:p>
    <w:p>
      <w:pPr>
        <w:bidi/>
      </w:pPr>
      <w:r>
        <w:rPr>
          <w:rtl/>
          <w:cs/>
          <w:lang w:val="ar_AE" w:bidi="ar_AE"/>
        </w:rPr>
      </w:r>
      <w:r>
        <w:rPr>
          <w:b/>
          <w:rtl/>
          <w:cs/>
          <w:lang w:val="ar_AE" w:bidi="ar_AE"/>
        </w:rPr>
        <w:t>المشهد الثالث:</w:t>
      </w:r>
      <w:r>
        <w:rPr>
          <w:rtl/>
          <w:cs/>
          <w:lang w:val="ar_AE" w:bidi="ar_AE"/>
        </w:rPr>
        <w:t xml:space="preserve"> يوصي يسوع تلاميذه بما عليهم أن يفعلوه عندما يدخلون مدينة ما.</w:t>
      </w:r>
    </w:p>
    <w:p>
      <w:pPr>
        <w:bidi/>
      </w:pPr>
      <w:r>
        <w:rPr>
          <w:rtl/>
          <w:cs/>
          <w:lang w:val="ar_AE" w:bidi="ar_AE"/>
        </w:rPr>
      </w:r>
      <w:r>
        <w:rPr>
          <w:b/>
          <w:rtl/>
          <w:cs/>
          <w:lang w:val="ar_AE" w:bidi="ar_AE"/>
        </w:rPr>
        <w:t>المشهد الرابع:</w:t>
      </w:r>
      <w:r>
        <w:rPr>
          <w:rtl/>
          <w:cs/>
          <w:lang w:val="ar_AE" w:bidi="ar_AE"/>
        </w:rPr>
        <w:t xml:space="preserve"> يعلّم يسوع تلاميذه ما يفعلونه إذا رفضهم أهل المدينة.</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الاثني عشر</w:t>
      </w:r>
    </w:p>
    <w:p>
      <w:pPr>
        <w:pStyle w:val="ListBullet"/>
        <w:bidi/>
        <w:spacing w:line="240" w:lineRule="auto"/>
        <w:ind w:left="720"/>
      </w:pPr>
      <w:r>
        <w:rPr>
          <w:rtl/>
          <w:cs/>
          <w:lang w:val="ar_AE" w:bidi="ar_AE"/>
        </w:rPr>
      </w:r>
      <w:r>
        <w:rPr>
          <w:rtl/>
          <w:cs/>
          <w:lang w:val="ar_AE" w:bidi="ar_AE"/>
        </w:rPr>
        <w:t>اليهود الذين يذهب إليهم التلاميذ الاثني عشر ويتحدثون معهم</w:t>
      </w:r>
    </w:p>
    <w:p>
      <w:pPr>
        <w:pStyle w:val="ListBullet"/>
        <w:bidi/>
        <w:spacing w:line="240" w:lineRule="auto"/>
        <w:ind w:left="720"/>
      </w:pPr>
      <w:r>
        <w:rPr>
          <w:rtl/>
          <w:cs/>
          <w:lang w:val="ar_AE" w:bidi="ar_AE"/>
        </w:rPr>
      </w:r>
      <w:r>
        <w:rPr>
          <w:rtl/>
          <w:cs/>
          <w:lang w:val="ar_AE" w:bidi="ar_AE"/>
        </w:rPr>
        <w:t>بعض الناس الذين يرحّبون بالتلاميذ ويستمعون إليهم</w:t>
      </w:r>
    </w:p>
    <w:p>
      <w:pPr>
        <w:pStyle w:val="ListBullet"/>
        <w:bidi/>
        <w:spacing w:line="240" w:lineRule="auto"/>
        <w:ind w:left="720"/>
      </w:pPr>
      <w:r>
        <w:rPr>
          <w:rtl/>
          <w:cs/>
          <w:lang w:val="ar_AE" w:bidi="ar_AE"/>
        </w:rPr>
      </w:r>
      <w:r>
        <w:rPr>
          <w:rtl/>
          <w:cs/>
          <w:lang w:val="ar_AE" w:bidi="ar_AE"/>
        </w:rPr>
        <w:t>بعض الناس الذين لا يرحّبون ولا يستمعون إلى التلاميذ</w:t>
      </w:r>
    </w:p>
    <w:p>
      <w:pPr>
        <w:bidi/>
      </w:pPr>
      <w:r>
        <w:rPr>
          <w:rtl/>
          <w:cs/>
          <w:lang w:val="ar_AE" w:bidi="ar_AE"/>
        </w:rPr>
      </w:r>
      <w:r>
        <w:rPr>
          <w:rtl/>
          <w:cs/>
          <w:lang w:val="ar_AE" w:bidi="ar_AE"/>
        </w:rPr>
        <w:t>في هذه الجلسة، اجعل المجموعة تُصور أحداث القصة بالتسلسل، أو يرسموها، أو يستخدموا أشياء ملموسة (مثل الحجارة، العصي، أو لعب الأطفال) لتجسيد القصة والأحداث التي وقعت فيها.</w:t>
      </w:r>
    </w:p>
    <w:p>
      <w:pPr>
        <w:bidi/>
      </w:pPr>
      <w:r>
        <w:rPr>
          <w:rtl/>
          <w:cs/>
          <w:lang w:val="ar_AE" w:bidi="ar_AE"/>
        </w:rPr>
      </w:r>
      <w:r>
        <w:rPr>
          <w:rtl/>
          <w:cs/>
          <w:lang w:val="ar_AE" w:bidi="ar_AE"/>
        </w:rPr>
        <w:t>ومن المهم أن نتذكر أن القصة تبدأ بأن يسوع يعطي تلاميذه الاثني عشر السلطان ليستخدموا قوته.</w:t>
      </w:r>
    </w:p>
    <w:p>
      <w:pPr>
        <w:bidi/>
      </w:pPr>
      <w:r>
        <w:rPr>
          <w:rtl/>
          <w:cs/>
          <w:lang w:val="ar_AE" w:bidi="ar_AE"/>
        </w:rPr>
      </w:r>
      <w:r>
        <w:rPr>
          <w:rtl/>
          <w:cs/>
          <w:lang w:val="ar_AE" w:bidi="ar_AE"/>
        </w:rPr>
        <w:t>ومن المهم أن نلاحظ أن بقية هذه القصة هي حديث يسوع مع تلاميذه الاثني عشر. في هذه القائمة، يُذكر أحيانًا اسم التلميذ فقط، وأحيانًا تُقدَّم بعض المعلومات الإضافية عن التلميذ. يصغي التلاميذ الاثني عشر إلى يسوع وهو يعطيهم التعليمات عمّا سيفعلونه.</w:t>
      </w:r>
    </w:p>
    <w:p>
      <w:pPr>
        <w:bidi/>
      </w:pPr>
      <w:r>
        <w:rPr>
          <w:rtl/>
          <w:cs/>
          <w:lang w:val="ar_AE" w:bidi="ar_AE"/>
        </w:rPr>
      </w:r>
      <w:r>
        <w:rPr>
          <w:rtl/>
          <w:cs/>
          <w:lang w:val="ar_AE" w:bidi="ar_AE"/>
        </w:rPr>
        <w:t>توقّفوا وناقشوا مع فريقكم الطريقة التي بها توضّحوا أن ما أنتم على وشك أن تقوله هو أمر مهم حقًا ويستحق الإصغاء.</w:t>
      </w:r>
    </w:p>
    <w:p>
      <w:pPr>
        <w:bidi/>
      </w:pPr>
      <w:r>
        <w:rPr>
          <w:rtl/>
          <w:cs/>
          <w:lang w:val="ar_AE" w:bidi="ar_AE"/>
        </w:rPr>
      </w:r>
      <w:r>
        <w:rPr>
          <w:rtl/>
          <w:cs/>
          <w:lang w:val="ar_AE" w:bidi="ar_AE"/>
        </w:rPr>
        <w:t>ومن المهم أن نلاحظ أنه لا توجد قصة هنا يمكن سردها خاصة بتنفيذ التلاميذ الاثني عشر لما أمرهم به يسوع، بل ما هو هنا هو مجموعة من التعليمات التي يعطيها يسوع لتلاميذه.</w:t>
      </w:r>
    </w:p>
    <w:p>
      <w:pPr>
        <w:bidi/>
      </w:pPr>
      <w:r>
        <w:rPr>
          <w:rtl/>
          <w:cs/>
          <w:lang w:val="ar_AE" w:bidi="ar_AE"/>
        </w:rPr>
      </w:r>
      <w:r>
        <w:rPr>
          <w:rtl/>
          <w:cs/>
          <w:lang w:val="ar_AE" w:bidi="ar_AE"/>
        </w:rPr>
        <w:t>وبعد أن يعطيهم يسوع التعليمات، يقول: "الحق أقول لكم"، وهذا يعني أن ما سيقوله بعد ذلك في غاية الأهمية. ثم يقول يسوع إن حال المدن التي ترفض التلاميذ سيكون اردأ من حال مدينتي سدوم وعمورة الشريرتين اللتين كانتا من زمن بعيد.</w:t>
      </w:r>
    </w:p>
    <w:p>
      <w:pPr>
        <w:bidi/>
      </w:pPr>
      <w:r>
        <w:rPr>
          <w:rtl/>
          <w:cs/>
          <w:lang w:val="ar_AE" w:bidi="ar_AE"/>
        </w:rPr>
      </w:r>
      <w:r>
        <w:rPr>
          <w:rtl/>
          <w:cs/>
          <w:lang w:val="ar_AE" w:bidi="ar_AE"/>
        </w:rPr>
        <w:t>ومن المهم أن نتذكر أن يسوع لم يتوقف عن الحديث مع التلاميذ الاثني عشر عند نهاية هذه القصة، بل في القصة التالية واصل كلامه وأعطاهم المزيد من التعليمات.</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الاثني عشر</w:t>
      </w:r>
    </w:p>
    <w:p>
      <w:pPr>
        <w:pStyle w:val="ListBullet"/>
        <w:bidi/>
        <w:spacing w:line="240" w:lineRule="auto"/>
        <w:ind w:left="720"/>
      </w:pPr>
      <w:r>
        <w:rPr>
          <w:rtl/>
          <w:cs/>
          <w:lang w:val="ar_AE" w:bidi="ar_AE"/>
        </w:rPr>
      </w:r>
      <w:r>
        <w:rPr>
          <w:rtl/>
          <w:cs/>
          <w:lang w:val="ar_AE" w:bidi="ar_AE"/>
        </w:rPr>
        <w:t>اليهود الذين يذهب إليهم التلاميذ الاثني عشر ويكلمونهم</w:t>
      </w:r>
    </w:p>
    <w:p>
      <w:pPr>
        <w:pStyle w:val="ListBullet"/>
        <w:bidi/>
        <w:spacing w:line="240" w:lineRule="auto"/>
        <w:ind w:left="720"/>
      </w:pPr>
      <w:r>
        <w:rPr>
          <w:rtl/>
          <w:cs/>
          <w:lang w:val="ar_AE" w:bidi="ar_AE"/>
        </w:rPr>
      </w:r>
      <w:r>
        <w:rPr>
          <w:rtl/>
          <w:cs/>
          <w:lang w:val="ar_AE" w:bidi="ar_AE"/>
        </w:rPr>
        <w:t>بعض الناس الذين يرحّبون بالتلاميذ ويستمعون إليهم</w:t>
      </w:r>
    </w:p>
    <w:p>
      <w:pPr>
        <w:pStyle w:val="ListBullet"/>
        <w:bidi/>
        <w:spacing w:line="240" w:lineRule="auto"/>
        <w:ind w:left="720"/>
      </w:pPr>
      <w:r>
        <w:rPr>
          <w:rtl/>
          <w:cs/>
          <w:lang w:val="ar_AE" w:bidi="ar_AE"/>
        </w:rPr>
      </w:r>
      <w:r>
        <w:rPr>
          <w:rtl/>
          <w:cs/>
          <w:lang w:val="ar_AE" w:bidi="ar_AE"/>
        </w:rPr>
        <w:t xml:space="preserve">بعض الناس الذين لا يرحّبون بالتلاميذ ولا يستمعون إلىهم </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 xml:space="preserve">في المرة الثانية التي يقوم فيها الفريق بتمثيل هذه القصة، أوقفوهم عند مواقف معينة. </w:t>
      </w:r>
    </w:p>
    <w:p>
      <w:pPr>
        <w:bidi/>
      </w:pPr>
      <w:r>
        <w:rPr>
          <w:rtl/>
          <w:cs/>
          <w:lang w:val="ar_AE" w:bidi="ar_AE"/>
        </w:rPr>
      </w:r>
      <w:r>
        <w:rPr>
          <w:rtl/>
          <w:cs/>
          <w:lang w:val="ar_AE" w:bidi="ar_AE"/>
        </w:rPr>
        <w:t>يدعو يسوع التلاميذ الاثني عشر ويخبرهم أنه سيرسلهم إلى المدن والقرى. ثم يعطيهم تعليمات بما عليهم قوله أو فعله.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بعض المُمثِّلين الذين يؤدون دور التلاميذ الاثني عشر: "بماذا تشعرون حيال ما فعله يسوع أنه اعطاكم سلطانًا لاستخدام قوته؟"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يعطي يسوع الاثني عشر تلميذ بعض التعليمات. يقول يسوع إن التلاميذ يَجِبُ ألاّ يذهبوا إلى المناطق التي يسكنها الأمم أو السامريون، بل عليهم أن يذهبوا فقط إلى اليهود ويتكلمون إليهم. قائلًا لهم: "ٱذْهَبُوا إِلَى خِرَافِ بَيْتِ إِسْرَائِيلَ ٱلضَّالَّةِ".</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"بماذا تشعر حيال إخبارك للتلاميذ الاثني عشر بأن عليهم ألا يكلِّموا الأمم، بل اليهود وحدهم؟"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يقول يسوع للتلاميذ الاثني عشر أنه يجب أن يُكلِّموا الناس عن ملكوت السماوات. ويأمرهم أن يعملوا جميع الأعمال التي كان يعملها مثل: شفاء المرضى، بما فيهم البُرص. </w:t>
      </w:r>
    </w:p>
    <w:p>
      <w:pPr>
        <w:bidi/>
      </w:pPr>
      <w:r>
        <w:rPr>
          <w:rtl/>
          <w:cs/>
          <w:lang w:val="ar_AE" w:bidi="ar_AE"/>
        </w:rPr>
      </w:r>
      <w:r>
        <w:rPr>
          <w:rtl/>
          <w:cs/>
          <w:lang w:val="ar_AE" w:bidi="ar_AE"/>
        </w:rPr>
        <w:t xml:space="preserve">كما يطلب يسوع من التلاميذ الاثني عشر أن يقيموا الموتى وأن يخرجوا الشياطين.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بعض المُمثِّلين الذين يؤدون دور التلاميذ: "بماذا تشعرون تجاه ما يطلب منكم يسوع أن تفعلوه؟"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ويخبر يسوع التلاميذ الاثني عشر أنه عندما أعطاهم سلطانًا ليفعلوا هذه الأمور، لم يطلب منهم مالًا في المقابل. لذلك لا يجب على التلاميذ الاثني عشر أن يطلبوا مالًا، أو يتوقعوا الحصول عليه حين يفعلون هذه الأمور. كما يوصي يسوع التلاميذ الاثني عشر بأنهم يجب ألا يحملوا معهم أي مال أو ثياب إضافية.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بعض الممثلين الذين يؤدون دور التلاميذ: "بماذا تشعرون؟"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يوصي يسوع التلاميذ الاثني عشر حين يدخلون مدينة أو قرية أن يبحثوا عن شخص مستعد لأن يستقبل التلاميذ في بيته وأن يهتم بهم طوال فترة إقامتهم في تلك المدينة أو القرية. وحين يدخل التلاميذ البيت، عليهم أن يقولوا لأهل البيت: "سلام الله معكم". فإذا لم يُرحَّب بالتلاميذ أو لم يُعامَلوا معاملة حسنة، فلن يبقى سلام الله مع أهل ذلك البيت. وبالتالي اوصى يسوع تلاميذه بأن يخرجوا من ذلك البيت وأن ينفضوا أو يزيلوا غبار أرجلهم ونعالهم.</w:t>
      </w:r>
    </w:p>
    <w:p>
      <w:pPr>
        <w:bidi/>
      </w:pPr>
      <w:r>
        <w:rPr>
          <w:rtl/>
          <w:cs/>
          <w:lang w:val="ar_AE" w:bidi="ar_AE"/>
        </w:rPr>
      </w:r>
      <w:r>
        <w:rPr>
          <w:rtl/>
          <w:cs/>
          <w:lang w:val="ar_AE" w:bidi="ar_AE"/>
        </w:rPr>
        <w:t>الأمر المهم الذي يقوله الرب يسوع هو أنه في يوم الدينونة الأخير، سيكون حُكم الله على الذين لا يسمعون كلام التلاميذ الاثني عشر، أقل رحمة من حُكمه على أهل سدوم وعمورة، يوم الدينونة الأخير هو الوقت الذي يدين فيه الله جميع الناس على ما قالوه وفعلوه على الأرض. سدوم وعمورة اسمان لمدينتين يعود تاريخهما إلى زمن ما قبل ميلاد الرب يسوع. لقد أهلكَ الله هاتين المدينتين والشعب الساكن فيهما، لأنهم عصوا الله وقطعوا علاقتهم به.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بعض المُمثِّلين الذين يؤدون دور التلاميذ: "بماذا تشعرون حين سمعتم ما سيفعل الله بالذين لا يقبلونكم ولا يسمعون كلامكم؟" قد تسمعون عبارات مثل: </w:t>
      </w:r>
    </w:p>
    <w:p>
      <w:pPr>
        <w:bidi/>
      </w:pPr>
      <w:r>
        <w:rPr>
          <w:rtl/>
          <w:cs/>
          <w:lang w:val="ar_AE" w:bidi="ar_AE"/>
        </w:rPr>
      </w:r>
      <w:r>
        <w:rPr>
          <w:rtl/>
          <w:cs/>
          <w:lang w:val="ar_AE" w:bidi="ar_AE"/>
        </w:rPr>
        <w:t>وتنتهي هذه القصة هنا.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كان يسوع قد اختار بالفعل اثني عشر رجلًا ليكونوا </w:t>
      </w:r>
      <w:r>
        <w:rPr>
          <w:b/>
          <w:rtl/>
          <w:cs/>
          <w:lang w:val="ar_AE" w:bidi="ar_AE"/>
        </w:rPr>
        <w:t>تلاميذه</w:t>
      </w:r>
      <w:r>
        <w:rPr>
          <w:rtl/>
          <w:cs/>
          <w:lang w:val="ar_AE" w:bidi="ar_AE"/>
        </w:rPr>
        <w:t xml:space="preserve"> الخاصّين. انظر قاموس الكلمات الرئيسية لتعريف كلمة </w:t>
      </w:r>
      <w:r>
        <w:rPr>
          <w:rtl/>
          <w:cs/>
          <w:lang w:val="ar_AE" w:bidi="ar_AE"/>
        </w:rPr>
        <w:t>"تلميذ"</w:t>
      </w:r>
      <w:r>
        <w:rPr>
          <w:rtl/>
          <w:cs/>
          <w:lang w:val="ar_AE" w:bidi="ar_AE"/>
        </w:rPr>
        <w:t xml:space="preserve"> الكامل، واستخدم نفس الترجمة التي استخدمتها سابقًا في هذا الجزء، يقدّم لنا متّى قائمةً بأسماء التلاميذ الاثني عشر.</w:t>
      </w:r>
    </w:p>
    <w:p>
      <w:pPr>
        <w:bidi/>
      </w:pPr>
      <w:r>
        <w:rPr>
          <w:rtl/>
          <w:cs/>
          <w:lang w:val="ar_AE" w:bidi="ar_AE"/>
        </w:rPr>
      </w:r>
      <w:r>
        <w:rPr>
          <w:rtl/>
          <w:cs/>
          <w:lang w:val="ar_AE" w:bidi="ar_AE"/>
        </w:rPr>
        <w:t xml:space="preserve">في القصة، يدعو يسوع التلاميذ الاثني عشر إليه، ويمنحهم </w:t>
      </w:r>
      <w:r>
        <w:rPr>
          <w:b/>
          <w:rtl/>
          <w:cs/>
          <w:lang w:val="ar_AE" w:bidi="ar_AE"/>
        </w:rPr>
        <w:t>سلطانًا</w:t>
      </w:r>
      <w:r>
        <w:rPr>
          <w:rtl/>
          <w:cs/>
          <w:lang w:val="ar_AE" w:bidi="ar_AE"/>
        </w:rPr>
        <w:t xml:space="preserve"> لطرد </w:t>
      </w:r>
      <w:r>
        <w:rPr>
          <w:rtl/>
          <w:cs/>
          <w:lang w:val="ar_AE" w:bidi="ar_AE"/>
        </w:rPr>
        <w:t>الأرواح الشريرة</w:t>
      </w:r>
      <w:r>
        <w:rPr>
          <w:rtl/>
          <w:cs/>
          <w:lang w:val="ar_AE" w:bidi="ar_AE"/>
        </w:rPr>
        <w:t xml:space="preserve">، وشفاء المرضى، وعلاج كل أنواع الأمراض. كان يسوع دائمًا يمتلك هذه القدرة، وهو الآن يمنح تلاميذه الاثني عشر الحقّ في استخدام قوّته ليصنعوا مثل أعماله. </w:t>
      </w:r>
      <w:r>
        <w:rPr>
          <w:b/>
          <w:rtl/>
          <w:cs/>
          <w:lang w:val="ar_AE" w:bidi="ar_AE"/>
        </w:rPr>
        <w:t>القوّة</w:t>
      </w:r>
      <w:r>
        <w:rPr>
          <w:rtl/>
          <w:cs/>
          <w:lang w:val="ar_AE" w:bidi="ar_AE"/>
        </w:rPr>
        <w:t xml:space="preserve"> هنا هي قوّة الله الظاهرة في يسوع لإجراء الأعمال المعجزية. وعندما يُعطى </w:t>
      </w:r>
      <w:r>
        <w:rPr>
          <w:rtl/>
          <w:cs/>
          <w:lang w:val="ar_AE" w:bidi="ar_AE"/>
        </w:rPr>
        <w:t>السلطان</w:t>
      </w:r>
      <w:r>
        <w:rPr>
          <w:rtl/>
          <w:cs/>
          <w:lang w:val="ar_AE" w:bidi="ar_AE"/>
        </w:rPr>
        <w:t xml:space="preserve"> لشخصٍ ما، فهذا يمنحه الحقّ في أن يعمل بموجب ذلك السلطان. وفي هذه القصة، يمنح يسوع تلاميذه الحقّ في أن يفعلوا ما كان هو يفعله.</w:t>
      </w:r>
    </w:p>
    <w:p>
      <w:pPr>
        <w:bidi/>
      </w:pPr>
      <w:r>
        <w:rPr>
          <w:rtl/>
          <w:cs/>
          <w:lang w:val="ar_AE" w:bidi="ar_AE"/>
        </w:rPr>
      </w:r>
      <w:r>
        <w:rPr>
          <w:rtl/>
          <w:cs/>
          <w:lang w:val="ar_AE" w:bidi="ar_AE"/>
        </w:rPr>
        <w:t xml:space="preserve">وفي هذا الجزء أيضًا يُطلَق على التلاميذ الاثني عشر اسم </w:t>
      </w:r>
      <w:r>
        <w:rPr>
          <w:b/>
          <w:rtl/>
          <w:cs/>
          <w:lang w:val="ar_AE" w:bidi="ar_AE"/>
        </w:rPr>
        <w:t>"رُسُل"</w:t>
      </w:r>
      <w:r>
        <w:rPr>
          <w:rtl/>
          <w:cs/>
          <w:lang w:val="ar_AE" w:bidi="ar_AE"/>
        </w:rPr>
        <w:t xml:space="preserve">، وهي المرّة الوحيدة في إنجيل متّى التي يُسمَّون فيها بهذا الاسم. وقد تم تعيين </w:t>
      </w:r>
      <w:r>
        <w:rPr>
          <w:rtl/>
          <w:cs/>
          <w:lang w:val="ar_AE" w:bidi="ar_AE"/>
        </w:rPr>
        <w:t>الرسل</w:t>
      </w:r>
      <w:r>
        <w:rPr>
          <w:rtl/>
          <w:cs/>
          <w:lang w:val="ar_AE" w:bidi="ar_AE"/>
        </w:rPr>
        <w:t xml:space="preserve"> من قِبَل يسوع نفسه كممثلين له. كانت وظائفهم الرئيسية هي الكرازة بالأخبار السارة، وأن يكونوا مؤسِّسي الكنيسة، وأن يتمتعوا بالسلطان الروحي في الكنيسة، وأن يشهدوا على حقيقة أن يسوع قد قام من الأموات. إذا كانت لغتك تحتوي على مصطلح مقبول للتعبير عن كلمة "الرسول" ويَفهمه الجميع، يمكنك استخدام ذلك المصطلح هنا. مع ذلك، إذا كان جمهورك من غير مُرتادي الكنائس أو مؤمنين جُدد، قد يحتاجون إلى المزيد من الشرح، وقد يكون مصطلح مختلف مفيدًا لهم. بعض الاقتراحات:</w:t>
      </w:r>
    </w:p>
    <w:p>
      <w:pPr>
        <w:pStyle w:val="ListBullet"/>
        <w:bidi/>
        <w:spacing w:line="240" w:lineRule="auto"/>
        <w:ind w:left="720"/>
      </w:pPr>
      <w:r>
        <w:rPr>
          <w:rtl/>
          <w:cs/>
          <w:lang w:val="ar_AE" w:bidi="ar_AE"/>
        </w:rPr>
      </w:r>
      <w:r>
        <w:rPr>
          <w:rtl/>
          <w:cs/>
          <w:lang w:val="ar_AE" w:bidi="ar_AE"/>
        </w:rPr>
        <w:t>ممثل ليسوع المسيح</w:t>
      </w:r>
    </w:p>
    <w:p>
      <w:pPr>
        <w:pStyle w:val="ListBullet"/>
        <w:bidi/>
        <w:spacing w:line="240" w:lineRule="auto"/>
        <w:ind w:left="720"/>
      </w:pPr>
      <w:r>
        <w:rPr>
          <w:rtl/>
          <w:cs/>
          <w:lang w:val="ar_AE" w:bidi="ar_AE"/>
        </w:rPr>
      </w:r>
      <w:r>
        <w:rPr>
          <w:rtl/>
          <w:cs/>
          <w:lang w:val="ar_AE" w:bidi="ar_AE"/>
        </w:rPr>
        <w:t>مُرسَل خاص ليسوع المسيح</w:t>
      </w:r>
    </w:p>
    <w:p>
      <w:pPr>
        <w:pStyle w:val="ListBullet"/>
        <w:bidi/>
        <w:spacing w:line="240" w:lineRule="auto"/>
        <w:ind w:left="720"/>
      </w:pPr>
      <w:r>
        <w:rPr>
          <w:rtl/>
          <w:cs/>
          <w:lang w:val="ar_AE" w:bidi="ar_AE"/>
        </w:rPr>
      </w:r>
      <w:r>
        <w:rPr>
          <w:rtl/>
          <w:cs/>
          <w:lang w:val="ar_AE" w:bidi="ar_AE"/>
        </w:rPr>
        <w:t>أشخاص أرسلهم يسوع المسيح</w:t>
      </w:r>
    </w:p>
    <w:p>
      <w:pPr>
        <w:bidi/>
      </w:pPr>
      <w:r>
        <w:rPr>
          <w:rtl/>
          <w:cs/>
          <w:lang w:val="ar_AE" w:bidi="ar_AE"/>
        </w:rPr>
      </w:r>
      <w:r>
        <w:rPr>
          <w:rtl/>
          <w:cs/>
          <w:lang w:val="ar_AE" w:bidi="ar_AE"/>
        </w:rPr>
        <w:t>أيًّا كان المصطلح الذي تختارونه، يجب أن يُفهَم منه أن هؤلاء الأشخاص في موضع ثقةٍ وسلطان.</w:t>
      </w:r>
    </w:p>
    <w:p>
      <w:pPr>
        <w:bidi/>
      </w:pPr>
      <w:r>
        <w:rPr>
          <w:rtl/>
          <w:cs/>
          <w:lang w:val="ar_AE" w:bidi="ar_AE"/>
        </w:rPr>
      </w:r>
      <w:r>
        <w:rPr>
          <w:rtl/>
          <w:cs/>
          <w:lang w:val="ar_AE" w:bidi="ar_AE"/>
        </w:rPr>
        <w:t xml:space="preserve">ومن بين التلاميذ، يُدعى متّى </w:t>
      </w:r>
      <w:r>
        <w:rPr>
          <w:b/>
          <w:rtl/>
          <w:cs/>
          <w:lang w:val="ar_AE" w:bidi="ar_AE"/>
        </w:rPr>
        <w:t>"العشّار"</w:t>
      </w:r>
      <w:r>
        <w:rPr>
          <w:rtl/>
          <w:cs/>
          <w:lang w:val="ar_AE" w:bidi="ar_AE"/>
        </w:rPr>
        <w:t>. ترجِم "العشّار" بالطريقة عينها كما فعلت في مقاطع سابقة.</w:t>
      </w:r>
    </w:p>
    <w:p>
      <w:pPr>
        <w:bidi/>
      </w:pPr>
      <w:r>
        <w:rPr>
          <w:rtl/>
          <w:cs/>
          <w:lang w:val="ar_AE" w:bidi="ar_AE"/>
        </w:rPr>
      </w:r>
      <w:r>
        <w:rPr>
          <w:rtl/>
          <w:cs/>
          <w:lang w:val="ar_AE" w:bidi="ar_AE"/>
        </w:rPr>
        <w:t xml:space="preserve">وتلميذٌ آخر يُدعَى سمعان </w:t>
      </w:r>
      <w:r>
        <w:rPr>
          <w:b/>
          <w:rtl/>
          <w:cs/>
          <w:lang w:val="ar_AE" w:bidi="ar_AE"/>
        </w:rPr>
        <w:t>الغيور</w:t>
      </w:r>
      <w:r>
        <w:rPr>
          <w:rtl/>
          <w:cs/>
          <w:lang w:val="ar_AE" w:bidi="ar_AE"/>
        </w:rPr>
        <w:t>. وسُمِّيَ هكذا لتمييزه عن سمعان بطرس. والغيور هو إنسانٌ يغتاظ أو يتحمّس بشدّة لأمرٍ ما. ولا نعلم تحديدًا ما الذي كان يثير غيرة سمعان الغيور، لكن يُحتمل أن ذلك كان بسبب كرهه لسيطرة الرومان على بلاده. ولو صحّ هذا، لكان من الصعب عليه أن يُقيم صداقةً مع متّى العشّار الذي كان يعمل لحساب الرومان.</w:t>
      </w:r>
    </w:p>
    <w:p>
      <w:pPr>
        <w:bidi/>
      </w:pPr>
      <w:r>
        <w:rPr>
          <w:rtl/>
          <w:cs/>
          <w:lang w:val="ar_AE" w:bidi="ar_AE"/>
        </w:rPr>
      </w:r>
      <w:r>
        <w:rPr>
          <w:rtl/>
          <w:cs/>
          <w:lang w:val="ar_AE" w:bidi="ar_AE"/>
        </w:rPr>
        <w:t xml:space="preserve">يأمر يسوع التلاميذ الاثني عشر ألّا يذهبوا إلى المناطق التي يسكنها </w:t>
      </w:r>
      <w:r>
        <w:rPr>
          <w:b/>
          <w:rtl/>
          <w:cs/>
          <w:lang w:val="ar_AE" w:bidi="ar_AE"/>
        </w:rPr>
        <w:t>الأمم</w:t>
      </w:r>
      <w:r>
        <w:rPr>
          <w:rtl/>
          <w:cs/>
          <w:lang w:val="ar_AE" w:bidi="ar_AE"/>
        </w:rPr>
        <w:t xml:space="preserve"> أو </w:t>
      </w:r>
      <w:r>
        <w:rPr>
          <w:b/>
          <w:rtl/>
          <w:cs/>
          <w:lang w:val="ar_AE" w:bidi="ar_AE"/>
        </w:rPr>
        <w:t>السامريون</w:t>
      </w:r>
      <w:r>
        <w:rPr>
          <w:rtl/>
          <w:cs/>
          <w:lang w:val="ar_AE" w:bidi="ar_AE"/>
        </w:rPr>
        <w:t xml:space="preserve">، </w:t>
      </w:r>
      <w:r>
        <w:rPr>
          <w:rtl/>
          <w:cs/>
          <w:lang w:val="ar_AE" w:bidi="ar_AE"/>
        </w:rPr>
        <w:t>فالأمم</w:t>
      </w:r>
      <w:r>
        <w:rPr>
          <w:rtl/>
          <w:cs/>
          <w:lang w:val="ar_AE" w:bidi="ar_AE"/>
        </w:rPr>
        <w:t xml:space="preserve"> هم كلّ من ليس يهوديًا، </w:t>
      </w:r>
      <w:r>
        <w:rPr>
          <w:rtl/>
          <w:cs/>
          <w:lang w:val="ar_AE" w:bidi="ar_AE"/>
        </w:rPr>
        <w:t>أمّا السامريون</w:t>
      </w:r>
      <w:r>
        <w:rPr>
          <w:rtl/>
          <w:cs/>
          <w:lang w:val="ar_AE" w:bidi="ar_AE"/>
        </w:rPr>
        <w:t xml:space="preserve"> فليسوا يهودًا نقيّو النسب. وكان اليهود النقيّو النسب لا يحبّون الأمم ولا السامريين. وقد كان اليهود يعيشون في منطقتي </w:t>
      </w:r>
      <w:r>
        <w:rPr>
          <w:rtl/>
          <w:cs/>
          <w:lang w:val="ar_AE" w:bidi="ar_AE"/>
        </w:rPr>
        <w:t>الجليل</w:t>
      </w:r>
      <w:r>
        <w:rPr>
          <w:rtl/>
          <w:cs/>
          <w:lang w:val="ar_AE" w:bidi="ar_AE"/>
        </w:rPr>
        <w:t xml:space="preserve"> و</w:t>
      </w:r>
      <w:r>
        <w:rPr>
          <w:rtl/>
          <w:cs/>
          <w:lang w:val="ar_AE" w:bidi="ar_AE"/>
        </w:rPr>
        <w:t>اليهودية</w:t>
      </w:r>
      <w:r>
        <w:rPr>
          <w:rtl/>
          <w:cs/>
          <w:lang w:val="ar_AE" w:bidi="ar_AE"/>
        </w:rPr>
        <w:t>.</w:t>
      </w:r>
    </w:p>
    <w:p>
      <w:pPr>
        <w:bidi/>
      </w:pPr>
      <w:r>
        <w:rPr>
          <w:rtl/>
          <w:cs/>
          <w:lang w:val="ar_AE" w:bidi="ar_AE"/>
        </w:rPr>
      </w:r>
      <w:r>
        <w:rPr>
          <w:rtl/>
          <w:cs/>
          <w:lang w:val="ar_AE" w:bidi="ar_AE"/>
        </w:rPr>
        <w:t>ثمّ يوصي يسوع تلاميذه أن يكلّموا الناس عن "</w:t>
      </w:r>
      <w:r>
        <w:rPr>
          <w:b/>
          <w:rtl/>
          <w:cs/>
          <w:lang w:val="ar_AE" w:bidi="ar_AE"/>
        </w:rPr>
        <w:t>ملكوت السماوات</w:t>
      </w:r>
      <w:r>
        <w:rPr>
          <w:rtl/>
          <w:cs/>
          <w:lang w:val="ar_AE" w:bidi="ar_AE"/>
        </w:rPr>
        <w:t xml:space="preserve">". ترجِموا عبارة ملكوت السماوات كما ترجمتموها في المقاطع السابقة، وتذكَّروا أن عبارة </w:t>
      </w:r>
      <w:r>
        <w:rPr>
          <w:rtl/>
          <w:cs/>
          <w:lang w:val="ar_AE" w:bidi="ar_AE"/>
        </w:rPr>
        <w:t>ملكوت السماوات</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كما يطلب منهم أن يصنعوا كل ما كان هو يفعله، فيشفوا المرضى، ومنهم المصابون </w:t>
      </w:r>
      <w:r>
        <w:rPr>
          <w:rtl/>
          <w:cs/>
          <w:lang w:val="ar_AE" w:bidi="ar_AE"/>
        </w:rPr>
        <w:t>بالبرص</w:t>
      </w:r>
      <w:r>
        <w:rPr>
          <w:rtl/>
          <w:cs/>
          <w:lang w:val="ar_AE" w:bidi="ar_AE"/>
        </w:rPr>
        <w:t xml:space="preserve">. وهو في الكتاب المقدّس اسمٌ يُطلَق على عدّة أمراضٍ جلديّةٍ مختلفة. كانت هذه الأمراض تَجعل الشخص </w:t>
      </w:r>
      <w:r>
        <w:rPr>
          <w:rtl/>
          <w:cs/>
          <w:lang w:val="ar_AE" w:bidi="ar_AE"/>
        </w:rPr>
        <w:t>"نجسًا،"</w:t>
      </w:r>
      <w:r>
        <w:rPr>
          <w:rtl/>
          <w:cs/>
          <w:lang w:val="ar_AE" w:bidi="ar_AE"/>
        </w:rPr>
        <w:t xml:space="preserve"> أو غير قادر على العيش وسط الجماعة. كان يستطيع هؤلاء الناس أن يَتعبَّدوا في المَجمع فقط من وراء ستار، وإذا لَمسهم أحدٌ كان يَتنجَّس أيضًا. وقد نصّت شريعة العهد القديم على أن يلبس الأبرص ثيابًا ممزّقة، وألّا يُسرّح شعره، وأن ينادي قائلًا: "نَجِسٌ! نَجِسٌ!"، وهو يسير في الأماكن العامّة.</w:t>
      </w:r>
    </w:p>
    <w:p>
      <w:pPr>
        <w:bidi/>
      </w:pPr>
      <w:r>
        <w:rPr>
          <w:rtl/>
          <w:cs/>
          <w:lang w:val="ar_AE" w:bidi="ar_AE"/>
        </w:rPr>
      </w:r>
      <w:r>
        <w:rPr>
          <w:rtl/>
          <w:cs/>
          <w:lang w:val="ar_AE" w:bidi="ar_AE"/>
        </w:rPr>
        <w:t xml:space="preserve">وأخيرًا، يُعلّم يسوع تلاميذه أنّه عندما يدخلون بيتًا ما، عليهم أن يمنحوا أهله </w:t>
      </w:r>
      <w:r>
        <w:rPr>
          <w:b/>
          <w:rtl/>
          <w:cs/>
          <w:lang w:val="ar_AE" w:bidi="ar_AE"/>
        </w:rPr>
        <w:t>بركة سلام</w:t>
      </w:r>
      <w:r>
        <w:rPr>
          <w:rtl/>
          <w:cs/>
          <w:lang w:val="ar_AE" w:bidi="ar_AE"/>
        </w:rPr>
        <w:t xml:space="preserve">، أو يقولوا: "سلامُ اللهِ يكونُ معكم". راجعوا "قاموس الكلمات الرئيسية" للتعريف الكامل لمصطلحي </w:t>
      </w:r>
      <w:r>
        <w:rPr>
          <w:rtl/>
          <w:cs/>
          <w:lang w:val="ar_AE" w:bidi="ar_AE"/>
        </w:rPr>
        <w:t>البركة</w:t>
      </w:r>
      <w:r>
        <w:rPr>
          <w:rtl/>
          <w:cs/>
          <w:lang w:val="ar_AE" w:bidi="ar_AE"/>
        </w:rPr>
        <w:t xml:space="preserve"> و</w:t>
      </w:r>
      <w:r>
        <w:rPr>
          <w:rtl/>
          <w:cs/>
          <w:lang w:val="ar_AE" w:bidi="ar_AE"/>
        </w:rPr>
        <w:t>السلام</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10:16–25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10: 16–25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القصة الحقيقية، يُسجِّل متَّى ما علَّمه يسوع للتلاميذ عن الاضطهاد الذي سيأتي في المستقبل.</w:t>
      </w:r>
    </w:p>
    <w:p>
      <w:pPr>
        <w:bidi/>
      </w:pPr>
      <w:r>
        <w:rPr>
          <w:rtl/>
          <w:cs/>
          <w:lang w:val="ar_AE" w:bidi="ar_AE"/>
        </w:rPr>
      </w:r>
      <w:r>
        <w:rPr>
          <w:rtl/>
          <w:cs/>
          <w:lang w:val="ar_AE" w:bidi="ar_AE"/>
        </w:rPr>
        <w:t>في المقطع السابق، أَرسلَ يسوعُ تلاميذه الاثني عشر في مهمة لإعلان ملكوت السماوات لشعب إسرائيل، أو أن الله قادم ليَملك. أعطى يسوعُ تلاميذه سلطانًا ليشفوا المرضى، ويقيموا الموتى، ويخرجوا الشياطين.</w:t>
      </w:r>
    </w:p>
    <w:p>
      <w:pPr>
        <w:bidi/>
      </w:pPr>
      <w:r>
        <w:rPr>
          <w:rtl/>
          <w:cs/>
          <w:lang w:val="ar_AE" w:bidi="ar_AE"/>
        </w:rPr>
      </w:r>
      <w:r>
        <w:rPr>
          <w:rtl/>
          <w:cs/>
          <w:lang w:val="ar_AE" w:bidi="ar_AE"/>
        </w:rPr>
        <w:t>يَستخدم متَّى كلمةً مثل "إذا" للإشارة إلى أن شيئًا مهمًا أو مُدهشًا سيحدث. في هذا الجزء من القصة، يُعتبَر الخطر الذي سيواجهه التلاميذ هو الشيء المهم أو المُدهش. شَبَّه يسوعُ تلاميذه رمزيًا بالخراف. وشَبَّه الناس الذين سيقابلونهم بالذئاب. يكون الخراف في خطر عندما يكونون بين الذئاب. تُعتبر الذئاب نوعٌ من الكلاب البرية. يعيش الذئاب في مجموعات حتى يتمكنوا من مهاجمة الحيوانات الأخرى، مثل الخراف، ويأكلونها.</w:t>
      </w:r>
    </w:p>
    <w:p>
      <w:pPr>
        <w:bidi/>
      </w:pPr>
      <w:r>
        <w:rPr>
          <w:rtl/>
          <w:cs/>
          <w:lang w:val="ar_AE" w:bidi="ar_AE"/>
        </w:rPr>
      </w:r>
      <w:r>
        <w:rPr>
          <w:rtl/>
          <w:cs/>
          <w:lang w:val="ar_AE" w:bidi="ar_AE"/>
        </w:rPr>
        <w:t>اعرضوا صورةً للذئاب.</w:t>
      </w:r>
    </w:p>
    <w:p>
      <w:pPr>
        <w:bidi/>
      </w:pPr>
      <w:r>
        <w:rPr>
          <w:rtl/>
          <w:cs/>
          <w:lang w:val="ar_AE" w:bidi="ar_AE"/>
        </w:rPr>
      </w:r>
      <w:r>
        <w:rPr>
          <w:rtl/>
          <w:cs/>
          <w:lang w:val="ar_AE" w:bidi="ar_AE"/>
        </w:rPr>
        <w:t>بسبب هذا، أعطى يسوعُ التلاميذ وصيتيْن. قال لهم: "كونوا حكماء كالحيَّات، وبُسطاء أو وُدعاء مثل الحمام." هذا أيضًا أمرٌ رمزي. الحكمة هي أن يُفكِّر الإنسان بِحرصٍ قبل أن يتصرّف. في الثقافة اليهودية، كان يُعتقد أن الحيَّات، أو الأفاعي، حذرة وحكيمة. تُشير كلمة بُسطاء، أو وُدعاء، إلى عدم إيذاء عدوك. إن الحمام طائر صغير. في الثقافة اليهودية، كان يُعتقد أن الحمام بريء أو وديع.</w:t>
      </w:r>
    </w:p>
    <w:p>
      <w:pPr>
        <w:bidi/>
      </w:pPr>
      <w:r>
        <w:rPr>
          <w:rtl/>
          <w:cs/>
          <w:lang w:val="ar_AE" w:bidi="ar_AE"/>
        </w:rPr>
      </w:r>
      <w:r>
        <w:rPr>
          <w:rtl/>
          <w:cs/>
          <w:lang w:val="ar_AE" w:bidi="ar_AE"/>
        </w:rPr>
        <w:t>اعرضوا صورةً للحيَّات. اعرضوا صورةً للحمام. توقفوا وناقشوا كيف تُستخدم الحيوانات أو الأشياء الأخرى في الطبيعة في لغتكم لوصف الخصائص البشرية أو السلوك. ما هي الحيوانات التي تُعتبَر حكيمة؟ ما هي الحيوانات التي تُعتبَر وديعة؟</w:t>
      </w:r>
    </w:p>
    <w:p>
      <w:pPr>
        <w:bidi/>
      </w:pPr>
      <w:r>
        <w:rPr>
          <w:rtl/>
          <w:cs/>
          <w:lang w:val="ar_AE" w:bidi="ar_AE"/>
        </w:rPr>
      </w:r>
      <w:r>
        <w:rPr>
          <w:rtl/>
          <w:cs/>
          <w:lang w:val="ar_AE" w:bidi="ar_AE"/>
        </w:rPr>
        <w:t>إن عبارة "احذروا من الناس،" تعني أن نكون متيقظين بشأن الناس، لا الرجال فقط. هذا تحذير من الناس الذين سيقبضون على أتباع يسوع ويسلموهم إلى السلطات المحلية. حذَّرَ يسوعُ من أن القادة الدينيين سيأخذون التلاميذ ويضربونهم داخل المجامع، أي أماكن العبادة اليهودية.</w:t>
      </w:r>
    </w:p>
    <w:p>
      <w:pPr>
        <w:bidi/>
      </w:pPr>
      <w:r>
        <w:rPr>
          <w:rtl/>
          <w:cs/>
          <w:lang w:val="ar_AE" w:bidi="ar_AE"/>
        </w:rPr>
      </w:r>
      <w:r>
        <w:rPr>
          <w:rtl/>
          <w:cs/>
          <w:lang w:val="ar_AE" w:bidi="ar_AE"/>
        </w:rPr>
        <w:t>اعرضوا صورةً لأحد المجامع.</w:t>
      </w:r>
    </w:p>
    <w:p>
      <w:pPr>
        <w:bidi/>
      </w:pPr>
      <w:r>
        <w:rPr>
          <w:rtl/>
          <w:cs/>
          <w:lang w:val="ar_AE" w:bidi="ar_AE"/>
        </w:rPr>
      </w:r>
      <w:r>
        <w:rPr>
          <w:rtl/>
          <w:cs/>
          <w:lang w:val="ar_AE" w:bidi="ar_AE"/>
        </w:rPr>
        <w:t>حذَّرَ يسوعُ أتباعه من أن الناس سيجرونهم أو يسوقونهم أمام الحكام والملوك. سوف يدين هؤلاء الحكام أتباعَ يسوع. تُشير كلمة الحكام إلى القادة الحكوميين في المنطقة. تُشير كلمة الملوك إلى الأشخاص الذين يحكمون شعبًا بأكمله. عندما قال يسوع: "من أجلي،" أشار إلى أن المحاكمات والدينونة ستحدث لأن التلاميذ يَتبعوه. إن "تقديم الشهادة" يُشير إلى أن الله سيَسمح باعتقال التلاميذ. سيحدث هذا حتى يتمكنوا من إخبار القادة والأمم. أي غير اليهود، أن يسوع جاء ليُخلِّص العالَم.</w:t>
      </w:r>
    </w:p>
    <w:p>
      <w:pPr>
        <w:bidi/>
      </w:pPr>
      <w:r>
        <w:rPr>
          <w:rtl/>
          <w:cs/>
          <w:lang w:val="ar_AE" w:bidi="ar_AE"/>
        </w:rPr>
      </w:r>
      <w:r>
        <w:rPr>
          <w:rtl/>
          <w:cs/>
          <w:lang w:val="ar_AE" w:bidi="ar_AE"/>
        </w:rPr>
        <w:t>قال يسوع: "عندما يُسلِّمونكم، أو يُحضرونكم إلى المحاكمة، لا تقلقوا، أو تنزعجوا، بخصوص ما ستقولونه أو كيف ستقولونه." قال أيضًا: "سوف تُعطَون كلمات لتقولوها."</w:t>
      </w:r>
    </w:p>
    <w:p>
      <w:pPr>
        <w:bidi/>
      </w:pPr>
      <w:r>
        <w:rPr>
          <w:rtl/>
          <w:cs/>
          <w:lang w:val="ar_AE" w:bidi="ar_AE"/>
        </w:rPr>
      </w:r>
      <w:r>
        <w:rPr>
          <w:rtl/>
          <w:cs/>
          <w:lang w:val="ar_AE" w:bidi="ar_AE"/>
        </w:rPr>
        <w:t>إن عبارة "في تلك الساعة" تعني عندما يحين الوقت. إن روح أبيكم ليس روح آبائهم الأرضيين. إن روح أبيكم هو روح الله، أو الروح القدس. إن عبارة سيتكلَّم روح أبيكم فيكم تعني أن روح الله القدوس سيخبركم ماذا ينبغي قوله. يُمكِّن الروحُ القدس، أو روح الله، الناسَ من فعل شيء ما. سيُرشد الروحُ القدس الشخصَ أو سيُخبره بالضبط ماذا يجب أن يَفعل.</w:t>
      </w:r>
    </w:p>
    <w:p>
      <w:pPr>
        <w:bidi/>
      </w:pPr>
      <w:r>
        <w:rPr>
          <w:rtl/>
          <w:cs/>
          <w:lang w:val="ar_AE" w:bidi="ar_AE"/>
        </w:rPr>
      </w:r>
      <w:r>
        <w:rPr>
          <w:rtl/>
          <w:cs/>
          <w:lang w:val="ar_AE" w:bidi="ar_AE"/>
        </w:rPr>
        <w:t>أراد يسوع من أتباعه أن يفهموا أنه حتى أفراد العائلة، الذين لا يؤمنون بيسوع، يمكنهم أن ينقلبوا عليهم ويسلموهم إلى السلطات ليقتلوهم. تُشير عبارة "وتكونون مُبغَضين من الجميع من أجل اسمي" إلى أن الناس سيكرهون أتباع يسوع لأنهم مُخلِصين ليسوع.</w:t>
      </w:r>
    </w:p>
    <w:p>
      <w:pPr>
        <w:bidi/>
      </w:pPr>
      <w:r>
        <w:rPr>
          <w:rtl/>
          <w:cs/>
          <w:lang w:val="ar_AE" w:bidi="ar_AE"/>
        </w:rPr>
      </w:r>
      <w:r>
        <w:rPr>
          <w:rtl/>
          <w:cs/>
          <w:lang w:val="ar_AE" w:bidi="ar_AE"/>
        </w:rPr>
        <w:t>قال يسوع: "الذي سيصبر إلى المنتهى فهذا يَخلص." هذا هو الشخص الذي يبقى مخلصًا ليسوع حتى مع كُره الناس له. إن عبارة "إلى المنتهى" يُمكن أن تعني حتى نهاية حياة الشخص، أو حتى نهاية الاضطهاد. وكلمة "يَخلص" تعني يُنقَذ من الخطر أو الأذى. في هذه الحالة، تُشير إلى أن الله يُخلِّص أتباع يسوع من العقاب الأبدي. سيذهبون إلى السماء ليكونوا مع الله في نهاية حياتهم الأرضية.</w:t>
      </w:r>
    </w:p>
    <w:p>
      <w:pPr>
        <w:bidi/>
      </w:pPr>
      <w:r>
        <w:rPr>
          <w:rtl/>
          <w:cs/>
          <w:lang w:val="ar_AE" w:bidi="ar_AE"/>
        </w:rPr>
      </w:r>
      <w:r>
        <w:rPr>
          <w:rtl/>
          <w:cs/>
          <w:lang w:val="ar_AE" w:bidi="ar_AE"/>
        </w:rPr>
        <w:t>توقفوا وتحدثوا عن وقت قاوَم فيه أفراد العائلة أو الأصدقاء المقرَّبين بعضهم البعض. ماذا كان سبب الخلاف؟ وكيف كان رد فعل الأفراد الآخرين من المجتمع أو العائلة تجاه هذا الموقف؟</w:t>
      </w:r>
    </w:p>
    <w:p>
      <w:pPr>
        <w:bidi/>
      </w:pPr>
      <w:r>
        <w:rPr>
          <w:rtl/>
          <w:cs/>
          <w:lang w:val="ar_AE" w:bidi="ar_AE"/>
        </w:rPr>
      </w:r>
      <w:r>
        <w:rPr>
          <w:rtl/>
          <w:cs/>
          <w:lang w:val="ar_AE" w:bidi="ar_AE"/>
        </w:rPr>
        <w:t>قال يسوع: "عندما يضطهدونكم في مدينة، فاهربوا بسرعة، إلى المدينة التالية." يُشير هذا إلى أي مدينة أو قرية سيذهب إليها التلاميذ. عندما كان يسوع على وشك قول أمر هام، كان يقول أحيانًا: "الحق أقول لكم."</w:t>
      </w:r>
    </w:p>
    <w:p>
      <w:pPr>
        <w:bidi/>
      </w:pPr>
      <w:r>
        <w:rPr>
          <w:rtl/>
          <w:cs/>
          <w:lang w:val="ar_AE" w:bidi="ar_AE"/>
        </w:rPr>
      </w:r>
      <w:r>
        <w:rPr>
          <w:rtl/>
          <w:cs/>
          <w:lang w:val="ar_AE" w:bidi="ar_AE"/>
        </w:rPr>
        <w:t>قال يسوع: "لن تُكملوا مُدن إسرائيل." يُشير هذا إلى أن التلاميذ لن يتاح لهم الوقت الكافي لحمل الرسالة إلى جميع مُدن إسرائيل قبل مجيء ابن الإنسان. سيعود يسوع، ابن الإنسان، إلى تلاميذه بعد موته وقيامته. سيصعد أيضًا إلى أبيه في السماء. وسيعود في يوم ما عند نهاية الأرض ليَجمع شعبه. ربما كان يسوع يُشير إلى واحدٍ أو أكثر من هذه الأحداث. إن الشيء الهام هنا هو أنه لا يوجد الكثير من الوقت للقيام بكل ما يجب أن يُفعل. أشار يسوع إلى نفسه بلقب ابن الإنسان لأنه هو المخلّص الموعود.</w:t>
      </w:r>
    </w:p>
    <w:p>
      <w:pPr>
        <w:bidi/>
      </w:pPr>
      <w:r>
        <w:rPr>
          <w:rtl/>
          <w:cs/>
          <w:lang w:val="ar_AE" w:bidi="ar_AE"/>
        </w:rPr>
      </w:r>
      <w:r>
        <w:rPr>
          <w:rtl/>
          <w:cs/>
          <w:lang w:val="ar_AE" w:bidi="ar_AE"/>
        </w:rPr>
        <w:t>قال يسوع: "ليس التلميذ أعظم من المُعلِّم." في هذه الحالة، تُشير كلمة "تلميذ" إلى الطلاب عامةً، لا إلى أتباع يسوع الاثني عشر المقربين فقط.</w:t>
      </w:r>
    </w:p>
    <w:p>
      <w:pPr>
        <w:bidi/>
      </w:pPr>
      <w:r>
        <w:rPr>
          <w:rtl/>
          <w:cs/>
          <w:lang w:val="ar_AE" w:bidi="ar_AE"/>
        </w:rPr>
      </w:r>
      <w:r>
        <w:rPr>
          <w:rtl/>
          <w:cs/>
          <w:lang w:val="ar_AE" w:bidi="ar_AE"/>
        </w:rPr>
        <w:t>قال يسوع أيضًا: "ولا الخادم، أو العبد، أعظم من سيده." تُشير كلمة "خادم" أو "عبد" إلى من يَخدم شخصًا آخر أو يعمل لديه. إن المؤمن بيسوع هو أيضًا خادمٌ له. ينبغي أن يكون أتباع يسوع راضين إذا أصبحوا مثل يسوع.</w:t>
      </w:r>
    </w:p>
    <w:p>
      <w:pPr>
        <w:bidi/>
      </w:pPr>
      <w:r>
        <w:rPr>
          <w:rtl/>
          <w:cs/>
          <w:lang w:val="ar_AE" w:bidi="ar_AE"/>
        </w:rPr>
      </w:r>
      <w:r>
        <w:rPr>
          <w:rtl/>
          <w:cs/>
          <w:lang w:val="ar_AE" w:bidi="ar_AE"/>
        </w:rPr>
        <w:t>قال يسوع أيضًا: "إن كانوا قد لقبوا رب البيت بعلزبول، فكم بالحري سيشتمون أهل بيته، أو سيقولون عنهم كلمات أسوأ." إن رب البيت هو الشخص المسؤول عن الذين يعيشون في البيت. في هذه الحالة، يُشير اللقب إلى يسوع. إن بعلزبول هو اسمٌ آخر للشيطان. الشيطان هو كائنٌ روحيٌّ يرأس الأرواح الشريرة. في مقطع سابق، اتَّهموا يسوع كذبًا بأنه يُخرج الأرواح الشريرة بقوة الشيطان. إن أتباع يسوع هم أهل بيته. لا ينبغي لهم أن يتوقعوا أن يُكرَموا أكثر من يسوع. بما أنَّ يسوع واجه صعوبات، فإن أتباعه ينبغي أن يتوقعوا مواجهة الصعوبات أيضًا.</w:t>
      </w:r>
    </w:p>
    <w:p>
      <w:pPr>
        <w:bidi/>
      </w:pPr>
      <w:r>
        <w:rPr>
          <w:rtl/>
          <w:cs/>
          <w:lang w:val="ar_AE" w:bidi="ar_AE"/>
        </w:rPr>
      </w:r>
      <w:r>
        <w:rPr>
          <w:rtl/>
          <w:cs/>
          <w:lang w:val="ar_AE" w:bidi="ar_AE"/>
        </w:rPr>
        <w:t>في هذه القصة، نتعلم أن أتباع يسوع سيواجهون الصعوبات إذا كانوا مخلصين له في كل موقف. لكن الله سيكافئ أتباع يسوع في السماء.</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يسوع يُرسل تلاميذه عشر. بعد أن أعطاهم يسوع التعليمات الخاصة بمهمتهم، حذّرهم من الاضطهادات القادمة.</w:t>
      </w:r>
    </w:p>
    <w:p>
      <w:pPr>
        <w:bidi/>
      </w:pPr>
      <w:r>
        <w:rPr>
          <w:rtl/>
          <w:cs/>
          <w:lang w:val="ar_AE" w:bidi="ar_AE"/>
        </w:rPr>
      </w:r>
      <w:r>
        <w:rPr>
          <w:b/>
          <w:rtl/>
          <w:cs/>
          <w:lang w:val="ar_AE" w:bidi="ar_AE"/>
        </w:rPr>
        <w:t>المشهد الثاني:</w:t>
      </w:r>
      <w:r>
        <w:rPr>
          <w:rtl/>
          <w:cs/>
          <w:lang w:val="ar_AE" w:bidi="ar_AE"/>
        </w:rPr>
        <w:t xml:space="preserve"> يسوع يواصل تحذير تلاميذه من الاضطهادات. ويعطيهم تعليمات عمّا يجب أن يفعلوه إذا تم القبض عليهم.</w:t>
      </w:r>
    </w:p>
    <w:p>
      <w:pPr>
        <w:bidi/>
      </w:pPr>
      <w:r>
        <w:rPr>
          <w:rtl/>
          <w:cs/>
          <w:lang w:val="ar_AE" w:bidi="ar_AE"/>
        </w:rPr>
      </w:r>
      <w:r>
        <w:rPr>
          <w:b/>
          <w:rtl/>
          <w:cs/>
          <w:lang w:val="ar_AE" w:bidi="ar_AE"/>
        </w:rPr>
        <w:t>المشهد الثالث:</w:t>
      </w:r>
      <w:r>
        <w:rPr>
          <w:rtl/>
          <w:cs/>
          <w:lang w:val="ar_AE" w:bidi="ar_AE"/>
        </w:rPr>
        <w:t xml:space="preserve"> يُحذر يسوع من أن أفراد العائلة سينقلبون ضد تلاميذه، ويؤكد لهم أن مهمتهم لن تنتهي قبل أن يأتي ابن الإنسان.</w:t>
      </w:r>
    </w:p>
    <w:p>
      <w:pPr>
        <w:bidi/>
      </w:pPr>
      <w:r>
        <w:rPr>
          <w:rtl/>
          <w:cs/>
          <w:lang w:val="ar_AE" w:bidi="ar_AE"/>
        </w:rPr>
      </w:r>
      <w:r>
        <w:rPr>
          <w:b/>
          <w:rtl/>
          <w:cs/>
          <w:lang w:val="ar_AE" w:bidi="ar_AE"/>
        </w:rPr>
        <w:t>المشهد الرابع:</w:t>
      </w:r>
      <w:r>
        <w:rPr>
          <w:rtl/>
          <w:cs/>
          <w:lang w:val="ar_AE" w:bidi="ar_AE"/>
        </w:rPr>
        <w:t xml:space="preserve"> يقدّم يسوع تفسيرًا لسبب حدوث هذا الاضطهاد الموعود به.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السلطات التي تقبض على أتباع يسوع وتجلدهم وتقتلهم</w:t>
      </w:r>
    </w:p>
    <w:p>
      <w:pPr>
        <w:pStyle w:val="ListBullet"/>
        <w:bidi/>
        <w:spacing w:line="240" w:lineRule="auto"/>
        <w:ind w:left="720"/>
      </w:pPr>
      <w:r>
        <w:rPr>
          <w:rtl/>
          <w:cs/>
          <w:lang w:val="ar_AE" w:bidi="ar_AE"/>
        </w:rPr>
      </w:r>
      <w:r>
        <w:rPr>
          <w:rtl/>
          <w:cs/>
          <w:lang w:val="ar_AE" w:bidi="ar_AE"/>
        </w:rPr>
        <w:t>العائلات التي تخون وتُسلِّم أفراد عائلتها</w:t>
      </w:r>
    </w:p>
    <w:p>
      <w:pPr>
        <w:bidi/>
      </w:pPr>
      <w:r>
        <w:rPr>
          <w:rtl/>
          <w:cs/>
          <w:lang w:val="ar_AE" w:bidi="ar_AE"/>
        </w:rPr>
      </w:r>
      <w:r>
        <w:rPr>
          <w:rtl/>
          <w:cs/>
          <w:lang w:val="ar_AE" w:bidi="ar_AE"/>
        </w:rPr>
        <w:t>في هذه الجلسة، اجعل المجموعة تُصور أحداث القصة بالتسلسل، أو يرسموها، أو يستخدموا أشياء ملموسة (مثل الحجارة، العصي، أو لعب الأطفال) لتجسيد القصة والأحداث التي وقعت فيها.</w:t>
      </w:r>
    </w:p>
    <w:p>
      <w:pPr>
        <w:bidi/>
      </w:pPr>
      <w:r>
        <w:rPr>
          <w:rtl/>
          <w:cs/>
          <w:lang w:val="ar_AE" w:bidi="ar_AE"/>
        </w:rPr>
      </w:r>
      <w:r>
        <w:rPr>
          <w:rtl/>
          <w:cs/>
          <w:lang w:val="ar_AE" w:bidi="ar_AE"/>
        </w:rPr>
        <w:t>ومن المهم أن نتذكر أن يسوع كان يُرسل تلاميذه ليخبروا الناس في إسرائيل عنه وعن سبب مجيئه. تذكّروا أن يسوع كان يستخدم لغة رمزية؛ فشبّه تلاميذه بالخراف والمضطهدين بالذئاب. ولهذا السبب قال يسوع لأتباعه أن يكونوا حكماء مثل الحيّات وبسطاء مثل الحمام. ومن المهم أن نتذكر أن يسوع كان يستخدم لغة رمزية ليُخبر أتباعه بأن يكونوا حكماء وبسطاء في الوقت نفسه. هم سيكونون مثل حيوانات بريئة وسط بيئة مليئة بالمخاطر. ومن المهم أن نتذكر أنه سيُقبض على التلاميذ لأنهم يتبعون يسوع. ومن المهم أن نتذكر أن الله سيسمح بالضيقات لغاية معيّنة، وفي حالة التلاميذ هي أن يخبروا السلطات عن يسوع.</w:t>
      </w:r>
    </w:p>
    <w:p>
      <w:pPr>
        <w:bidi/>
      </w:pPr>
      <w:r>
        <w:rPr>
          <w:rtl/>
          <w:cs/>
          <w:lang w:val="ar_AE" w:bidi="ar_AE"/>
        </w:rPr>
      </w:r>
      <w:r>
        <w:rPr>
          <w:rtl/>
          <w:cs/>
          <w:lang w:val="ar_AE" w:bidi="ar_AE"/>
        </w:rPr>
        <w:t>ومن المهم أن نتذكر أن يسوع قال للتلاميذ ألا يقلقوا بشأن ما سيقولونه للسلطات. لقد قال لهم يسوع أن روح الله سيخبرهم بما يقولونه عندما يحين الوقت، وليس قبل ذلك.</w:t>
      </w:r>
    </w:p>
    <w:p>
      <w:pPr>
        <w:bidi/>
      </w:pPr>
      <w:r>
        <w:rPr>
          <w:rtl/>
          <w:cs/>
          <w:lang w:val="ar_AE" w:bidi="ar_AE"/>
        </w:rPr>
      </w:r>
      <w:r>
        <w:rPr>
          <w:rtl/>
          <w:cs/>
          <w:lang w:val="ar_AE" w:bidi="ar_AE"/>
        </w:rPr>
        <w:t>ومن المهم أن نتذكر أن يسوع قال إن أفراد العائلة غير المؤمنين سيسلّمون التلاميذ للسلطات ليقتلوهم. ومن المهم أن نتذكر أن يسوع قال: "وَتَكُونُونَ مُبْغَضِينَ مِنَ الْجَمِيعِ مِنْ أَجْلِ اسْمِي". تذكّروا أن يسوع قال للتلاميذ إنه عندما يُضطهدون في مدينة ما، عليهم أن يهربوا إلى مدينة أخرى. ومن المهم أن نتذكر أن يسوع قد أكد أن مهمة التلاميذ لن تكتمل قبل أن يأتي ابن الإنسان.</w:t>
      </w:r>
    </w:p>
    <w:p>
      <w:pPr>
        <w:bidi/>
      </w:pPr>
      <w:r>
        <w:rPr>
          <w:rtl/>
          <w:cs/>
          <w:lang w:val="ar_AE" w:bidi="ar_AE"/>
        </w:rPr>
      </w:r>
      <w:r>
        <w:rPr>
          <w:rtl/>
          <w:cs/>
          <w:lang w:val="ar_AE" w:bidi="ar_AE"/>
        </w:rPr>
        <w:t>ومن المهم أن نتذكر أن يسوع قال: "لَيْسَ التِّلْمِيذُ أَفْضَلَ مِنَ الْمُعَلِّمِ." ومن المهم أن نتذكر أن القادة الدينيين كانوا لقّبوا يسوع بعلزبول. وقد قارن يسوع ما قالوه عنه بما سيقولونه عن أتباعه. وقال لهم: "فَكَمْ بِالْحَرِيِّ أَهْلَ بَيْتِهِ! " وهذا يعني بالتأكيد أنهم سيقولون كلامًا أسوأ عن التلاميذ.</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السلطات التي تسوق أتباع يسوع وتجلدهم وتقتلهم</w:t>
      </w:r>
    </w:p>
    <w:p>
      <w:pPr>
        <w:pStyle w:val="ListBullet"/>
        <w:bidi/>
        <w:spacing w:line="240" w:lineRule="auto"/>
        <w:ind w:left="720"/>
      </w:pPr>
      <w:r>
        <w:rPr>
          <w:rtl/>
          <w:cs/>
          <w:lang w:val="ar_AE" w:bidi="ar_AE"/>
        </w:rPr>
      </w:r>
      <w:r>
        <w:rPr>
          <w:rtl/>
          <w:cs/>
          <w:lang w:val="ar_AE" w:bidi="ar_AE"/>
        </w:rPr>
        <w:t>أفراد العائلات الذين يُسلِّمون أفراد عائلتهم</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يرسل يسوع تلاميذه الاثني عشر. وبعد أن أعطاهم التعليمات بشأن مهمتهم، يقول: "هَا أَنَا أُرْسِلُكُمْ كَغَنَمٍ فِي وَسْطِ ذِئَابٍ. فَكُونُوا حُكَمَاءَ كَٱلْحَيَّاتِ وَبُسَطَاءَ كَٱلْحَمَامِ".</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يقول يسوع لتلاميذه أنهم سيُسَلَّمون ويُجلدون بسبب تبعيتهم له. لكنهم سيُكلِّمون السلطات عنه.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يسوع: "بماذا تشعر؟" قد تسمعون عبارات مثل:</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يعطيهم تعليمات بشأن ما يجب أن يفعلوه حين يُسلمون.</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يُحذر يسوع تلاميذه بشأن انقلاب أفراد عائلاتهم ضدَّهم، ويؤكد لهم أن مهمتهم لن تنتهي حتى يأتي ابن الإنسان.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ثم يشرح يسوع لماذا سيُضطَهَد التلاميذ. ويخبرهم بأنه بما أنه قد اضطهد واتُّهِم زورًا، فإنهم سيتعرضون هم أيضًا لذلك.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تُستَخدم كلمة </w:t>
      </w:r>
      <w:r>
        <w:rPr>
          <w:b/>
          <w:rtl/>
          <w:cs/>
          <w:lang w:val="ar_AE" w:bidi="ar_AE"/>
        </w:rPr>
        <w:t>"ها"</w:t>
      </w:r>
      <w:r>
        <w:rPr>
          <w:rtl/>
          <w:cs/>
          <w:lang w:val="ar_AE" w:bidi="ar_AE"/>
        </w:rPr>
        <w:t xml:space="preserve"> عندما يكون هناك أمرٌ مهمّ أو عجيب على وشك الحدوث. يرسل يسوع تلاميذه في مهمّة خاصة، فيشبّههم رمزيًا بالخراف، ويشبّه الناس الذين سيلتقونهم بالذئاب. </w:t>
      </w:r>
      <w:r>
        <w:rPr>
          <w:b/>
          <w:rtl/>
          <w:cs/>
          <w:lang w:val="ar_AE" w:bidi="ar_AE"/>
        </w:rPr>
        <w:t>والذئاب</w:t>
      </w:r>
      <w:r>
        <w:rPr>
          <w:rtl/>
          <w:cs/>
          <w:lang w:val="ar_AE" w:bidi="ar_AE"/>
        </w:rPr>
        <w:t xml:space="preserve"> هي نوعٌ من أنواع الكلاب البرّية.</w:t>
      </w:r>
    </w:p>
    <w:p>
      <w:pPr>
        <w:bidi/>
      </w:pPr>
      <w:r>
        <w:rPr>
          <w:rtl/>
          <w:cs/>
          <w:lang w:val="ar_AE" w:bidi="ar_AE"/>
        </w:rPr>
      </w:r>
      <w:r>
        <w:rPr>
          <w:rtl/>
          <w:cs/>
          <w:lang w:val="ar_AE" w:bidi="ar_AE"/>
        </w:rPr>
        <w:t xml:space="preserve">ويقول يسوع: "فكونوا </w:t>
      </w:r>
      <w:r>
        <w:rPr>
          <w:b/>
          <w:rtl/>
          <w:cs/>
          <w:lang w:val="ar_AE" w:bidi="ar_AE"/>
        </w:rPr>
        <w:t>حُكَماءَ</w:t>
      </w:r>
      <w:r>
        <w:rPr>
          <w:rtl/>
          <w:cs/>
          <w:lang w:val="ar_AE" w:bidi="ar_AE"/>
        </w:rPr>
        <w:t xml:space="preserve"> </w:t>
      </w:r>
      <w:r>
        <w:rPr>
          <w:b/>
          <w:rtl/>
          <w:cs/>
          <w:lang w:val="ar_AE" w:bidi="ar_AE"/>
        </w:rPr>
        <w:t>كالحَيّاتِ</w:t>
      </w:r>
      <w:r>
        <w:rPr>
          <w:rtl/>
          <w:cs/>
          <w:lang w:val="ar_AE" w:bidi="ar_AE"/>
        </w:rPr>
        <w:t xml:space="preserve"> وبُسَطاءَ </w:t>
      </w:r>
      <w:r>
        <w:rPr>
          <w:b/>
          <w:rtl/>
          <w:cs/>
          <w:lang w:val="ar_AE" w:bidi="ar_AE"/>
        </w:rPr>
        <w:t>كالحَمامِ</w:t>
      </w:r>
      <w:r>
        <w:rPr>
          <w:rtl/>
          <w:cs/>
          <w:lang w:val="ar_AE" w:bidi="ar_AE"/>
        </w:rPr>
        <w:t xml:space="preserve">". </w:t>
      </w:r>
    </w:p>
    <w:p>
      <w:pPr>
        <w:bidi/>
      </w:pPr>
      <w:r>
        <w:rPr>
          <w:rtl/>
          <w:cs/>
          <w:lang w:val="ar_AE" w:bidi="ar_AE"/>
        </w:rPr>
      </w:r>
      <w:r>
        <w:rPr>
          <w:b/>
          <w:rtl/>
          <w:cs/>
          <w:lang w:val="ar_AE" w:bidi="ar_AE"/>
        </w:rPr>
        <w:t>فالحكمة</w:t>
      </w:r>
      <w:r>
        <w:rPr>
          <w:rtl/>
          <w:cs/>
          <w:lang w:val="ar_AE" w:bidi="ar_AE"/>
        </w:rPr>
        <w:t xml:space="preserve"> تعني أن يفكّر الإنسان بتروٍّ قبل أن يتصرّف، وتُشير إلى امتلاك بصيرةٍ صائبة في المواقف الصعبة. استخدموا نفس الكلمة للتعبير عن الحكمة كما في الترجمات السابقة، واطَّلعوا على قاموس الكلمات الرئيسية لتعريف أكثر شمولًا لتعبير </w:t>
      </w:r>
      <w:r>
        <w:rPr>
          <w:rtl/>
          <w:cs/>
          <w:lang w:val="ar_AE" w:bidi="ar_AE"/>
        </w:rPr>
        <w:t>الحكمة</w:t>
      </w:r>
      <w:r>
        <w:rPr>
          <w:rtl/>
          <w:cs/>
          <w:lang w:val="ar_AE" w:bidi="ar_AE"/>
        </w:rPr>
        <w:t>.</w:t>
      </w:r>
    </w:p>
    <w:p>
      <w:pPr>
        <w:bidi/>
      </w:pPr>
      <w:r>
        <w:rPr>
          <w:rtl/>
          <w:cs/>
          <w:lang w:val="ar_AE" w:bidi="ar_AE"/>
        </w:rPr>
      </w:r>
      <w:r>
        <w:rPr>
          <w:b/>
          <w:rtl/>
          <w:cs/>
          <w:lang w:val="ar_AE" w:bidi="ar_AE"/>
        </w:rPr>
        <w:t>والحية</w:t>
      </w:r>
      <w:r>
        <w:rPr>
          <w:rtl/>
          <w:cs/>
          <w:lang w:val="ar_AE" w:bidi="ar_AE"/>
        </w:rPr>
        <w:t xml:space="preserve"> هي الأفعى. وكانت تُعَدّ </w:t>
      </w:r>
      <w:r>
        <w:rPr>
          <w:b/>
          <w:rtl/>
          <w:cs/>
          <w:lang w:val="ar_AE" w:bidi="ar_AE"/>
        </w:rPr>
        <w:t>الأفاعى</w:t>
      </w:r>
      <w:r>
        <w:rPr>
          <w:rtl/>
          <w:cs/>
          <w:lang w:val="ar_AE" w:bidi="ar_AE"/>
        </w:rPr>
        <w:t xml:space="preserve"> في الثقافة اليهودية مثالًا جيّدًا على الحذر واليقظة والحكمة.</w:t>
      </w:r>
    </w:p>
    <w:p>
      <w:pPr>
        <w:bidi/>
      </w:pPr>
      <w:r>
        <w:rPr>
          <w:rtl/>
          <w:cs/>
          <w:lang w:val="ar_AE" w:bidi="ar_AE"/>
        </w:rPr>
      </w:r>
      <w:r>
        <w:rPr>
          <w:rtl/>
          <w:cs/>
          <w:lang w:val="ar_AE" w:bidi="ar_AE"/>
        </w:rPr>
        <w:t xml:space="preserve">وأمّا </w:t>
      </w:r>
      <w:r>
        <w:rPr>
          <w:b/>
          <w:rtl/>
          <w:cs/>
          <w:lang w:val="ar_AE" w:bidi="ar_AE"/>
        </w:rPr>
        <w:t>الحمامة</w:t>
      </w:r>
      <w:r>
        <w:rPr>
          <w:rtl/>
          <w:cs/>
          <w:lang w:val="ar_AE" w:bidi="ar_AE"/>
        </w:rPr>
        <w:t xml:space="preserve"> فهي طائر صغير يُشبه اليمامة، وكانت تُعتَبر في الثقافة اليهودية مثالًا للرقة والبراءة وعدم الإيذاء.</w:t>
      </w:r>
    </w:p>
    <w:p>
      <w:pPr>
        <w:bidi/>
      </w:pPr>
      <w:r>
        <w:rPr>
          <w:rtl/>
          <w:cs/>
          <w:lang w:val="ar_AE" w:bidi="ar_AE"/>
        </w:rPr>
      </w:r>
      <w:r>
        <w:rPr>
          <w:rtl/>
          <w:cs/>
          <w:lang w:val="ar_AE" w:bidi="ar_AE"/>
        </w:rPr>
        <w:t xml:space="preserve">حين يقول يسوع: </w:t>
      </w:r>
      <w:r>
        <w:rPr>
          <w:b/>
          <w:rtl/>
          <w:cs/>
          <w:lang w:val="ar_AE" w:bidi="ar_AE"/>
        </w:rPr>
        <w:t>"احذَروا مِنَ النّاسِ"،</w:t>
      </w:r>
      <w:r>
        <w:rPr>
          <w:rtl/>
          <w:cs/>
          <w:lang w:val="ar_AE" w:bidi="ar_AE"/>
        </w:rPr>
        <w:t xml:space="preserve"> فهو يحذّر تلاميذه أن يكونوا متنبّهين ممن يسعون لإيذائهم،</w:t>
      </w:r>
    </w:p>
    <w:p>
      <w:pPr>
        <w:bidi/>
      </w:pPr>
      <w:r>
        <w:rPr>
          <w:rtl/>
          <w:cs/>
          <w:lang w:val="ar_AE" w:bidi="ar_AE"/>
        </w:rPr>
      </w:r>
      <w:r>
        <w:rPr>
          <w:rtl/>
          <w:cs/>
          <w:lang w:val="ar_AE" w:bidi="ar_AE"/>
        </w:rPr>
        <w:t xml:space="preserve">"لأنَّهُمْ سيُسلِمونَكُمْ إلَى مَجالِسَ، وفي </w:t>
      </w:r>
      <w:r>
        <w:rPr>
          <w:b/>
          <w:rtl/>
          <w:cs/>
          <w:lang w:val="ar_AE" w:bidi="ar_AE"/>
        </w:rPr>
        <w:t>مجامعهمْ</w:t>
      </w:r>
      <w:r>
        <w:rPr>
          <w:rtl/>
          <w:cs/>
          <w:lang w:val="ar_AE" w:bidi="ar_AE"/>
        </w:rPr>
        <w:t xml:space="preserve"> يَجلِدونَكُمْ".</w:t>
      </w:r>
    </w:p>
    <w:p>
      <w:pPr>
        <w:bidi/>
      </w:pPr>
      <w:r>
        <w:rPr>
          <w:rtl/>
          <w:cs/>
          <w:lang w:val="ar_AE" w:bidi="ar_AE"/>
        </w:rPr>
      </w:r>
      <w:r>
        <w:rPr>
          <w:rtl/>
          <w:cs/>
          <w:lang w:val="ar_AE" w:bidi="ar_AE"/>
        </w:rPr>
        <w:t xml:space="preserve">وكان هذا يعني أن أتباع يسوع سيُقبَض عليهم، ويُضرَبون داخل </w:t>
      </w:r>
      <w:r>
        <w:rPr>
          <w:b/>
          <w:rtl/>
          <w:cs/>
          <w:lang w:val="ar_AE" w:bidi="ar_AE"/>
        </w:rPr>
        <w:t>المجامع</w:t>
      </w:r>
      <w:r>
        <w:rPr>
          <w:rtl/>
          <w:cs/>
          <w:lang w:val="ar_AE" w:bidi="ar_AE"/>
        </w:rPr>
        <w:t xml:space="preserve">، أي داخل دور العبادة اليهودية. استخدموا الكلمة نفسها التي استخدمتموها في المقاطع السابقة لكلمة مجمع. اطَّلعوا على قاموس الكلمات الرئيسية لتعريف أكثر شمولًا لكلمة </w:t>
      </w:r>
      <w:r>
        <w:rPr>
          <w:rtl/>
          <w:cs/>
          <w:lang w:val="ar_AE" w:bidi="ar_AE"/>
        </w:rPr>
        <w:t>المجامع</w:t>
      </w:r>
      <w:r>
        <w:rPr>
          <w:rtl/>
          <w:cs/>
          <w:lang w:val="ar_AE" w:bidi="ar_AE"/>
        </w:rPr>
        <w:t xml:space="preserve">. </w:t>
      </w:r>
    </w:p>
    <w:p>
      <w:pPr>
        <w:bidi/>
      </w:pPr>
      <w:r>
        <w:rPr>
          <w:rtl/>
          <w:cs/>
          <w:lang w:val="ar_AE" w:bidi="ar_AE"/>
        </w:rPr>
      </w:r>
      <w:r>
        <w:rPr>
          <w:rtl/>
          <w:cs/>
          <w:lang w:val="ar_AE" w:bidi="ar_AE"/>
        </w:rPr>
        <w:t xml:space="preserve">كما حذّرهم يسوع من أنهم </w:t>
      </w:r>
      <w:r>
        <w:rPr>
          <w:b/>
          <w:rtl/>
          <w:cs/>
          <w:lang w:val="ar_AE" w:bidi="ar_AE"/>
        </w:rPr>
        <w:t>سيُساقون</w:t>
      </w:r>
      <w:r>
        <w:rPr>
          <w:rtl/>
          <w:cs/>
          <w:lang w:val="ar_AE" w:bidi="ar_AE"/>
        </w:rPr>
        <w:t xml:space="preserve"> أمام </w:t>
      </w:r>
      <w:r>
        <w:rPr>
          <w:b/>
          <w:rtl/>
          <w:cs/>
          <w:lang w:val="ar_AE" w:bidi="ar_AE"/>
        </w:rPr>
        <w:t>الولاة</w:t>
      </w:r>
      <w:r>
        <w:rPr>
          <w:rtl/>
          <w:cs/>
          <w:lang w:val="ar_AE" w:bidi="ar_AE"/>
        </w:rPr>
        <w:t xml:space="preserve"> </w:t>
      </w:r>
      <w:r>
        <w:rPr>
          <w:b/>
          <w:rtl/>
          <w:cs/>
          <w:lang w:val="ar_AE" w:bidi="ar_AE"/>
        </w:rPr>
        <w:t>والملوك</w:t>
      </w:r>
      <w:r>
        <w:rPr>
          <w:rtl/>
          <w:cs/>
          <w:lang w:val="ar_AE" w:bidi="ar_AE"/>
        </w:rPr>
        <w:t>.</w:t>
      </w:r>
    </w:p>
    <w:p>
      <w:pPr>
        <w:bidi/>
      </w:pPr>
      <w:r>
        <w:rPr>
          <w:rtl/>
          <w:cs/>
          <w:lang w:val="ar_AE" w:bidi="ar_AE"/>
        </w:rPr>
      </w:r>
      <w:r>
        <w:rPr>
          <w:rtl/>
          <w:cs/>
          <w:lang w:val="ar_AE" w:bidi="ar_AE"/>
        </w:rPr>
        <w:t xml:space="preserve">وكلمة </w:t>
      </w:r>
      <w:r>
        <w:rPr>
          <w:b/>
          <w:rtl/>
          <w:cs/>
          <w:lang w:val="ar_AE" w:bidi="ar_AE"/>
        </w:rPr>
        <w:t>"تُساقون"</w:t>
      </w:r>
      <w:r>
        <w:rPr>
          <w:rtl/>
          <w:cs/>
          <w:lang w:val="ar_AE" w:bidi="ar_AE"/>
        </w:rPr>
        <w:t xml:space="preserve"> تعني أن يُجبروا على المثول أمام القضاة.</w:t>
      </w:r>
    </w:p>
    <w:p>
      <w:pPr>
        <w:bidi/>
      </w:pPr>
      <w:r>
        <w:rPr>
          <w:rtl/>
          <w:cs/>
          <w:lang w:val="ar_AE" w:bidi="ar_AE"/>
        </w:rPr>
      </w:r>
      <w:r>
        <w:rPr>
          <w:b/>
          <w:rtl/>
          <w:cs/>
          <w:lang w:val="ar_AE" w:bidi="ar_AE"/>
        </w:rPr>
        <w:t>والولاة</w:t>
      </w:r>
      <w:r>
        <w:rPr>
          <w:rtl/>
          <w:cs/>
          <w:lang w:val="ar_AE" w:bidi="ar_AE"/>
        </w:rPr>
        <w:t xml:space="preserve"> هم حكّام بدرجة أدنى من الملوك، </w:t>
      </w:r>
    </w:p>
    <w:p>
      <w:pPr>
        <w:bidi/>
      </w:pPr>
      <w:r>
        <w:rPr>
          <w:rtl/>
          <w:cs/>
          <w:lang w:val="ar_AE" w:bidi="ar_AE"/>
        </w:rPr>
      </w:r>
      <w:r>
        <w:rPr>
          <w:rtl/>
          <w:cs/>
          <w:lang w:val="ar_AE" w:bidi="ar_AE"/>
        </w:rPr>
        <w:t xml:space="preserve">أمّا </w:t>
      </w:r>
      <w:r>
        <w:rPr>
          <w:rtl/>
          <w:cs/>
          <w:lang w:val="ar_AE" w:bidi="ar_AE"/>
        </w:rPr>
        <w:t>الملوك</w:t>
      </w:r>
      <w:r>
        <w:rPr>
          <w:rtl/>
          <w:cs/>
          <w:lang w:val="ar_AE" w:bidi="ar_AE"/>
        </w:rPr>
        <w:t xml:space="preserve"> فهم أصحاب السلطان الأعلى على المقاطعة.</w:t>
      </w:r>
    </w:p>
    <w:p>
      <w:pPr>
        <w:bidi/>
      </w:pPr>
      <w:r>
        <w:rPr>
          <w:rtl/>
          <w:cs/>
          <w:lang w:val="ar_AE" w:bidi="ar_AE"/>
        </w:rPr>
      </w:r>
      <w:r>
        <w:rPr>
          <w:rtl/>
          <w:cs/>
          <w:lang w:val="ar_AE" w:bidi="ar_AE"/>
        </w:rPr>
        <w:t xml:space="preserve">ويقول يسوع إن الله سيسمح بحدوث هذه الأمور لكي </w:t>
      </w:r>
      <w:r>
        <w:rPr>
          <w:b/>
          <w:rtl/>
          <w:cs/>
          <w:lang w:val="ar_AE" w:bidi="ar_AE"/>
        </w:rPr>
        <w:t>يشهد</w:t>
      </w:r>
      <w:r>
        <w:rPr>
          <w:rtl/>
          <w:cs/>
          <w:lang w:val="ar_AE" w:bidi="ar_AE"/>
        </w:rPr>
        <w:t xml:space="preserve"> التلاميذ أو </w:t>
      </w:r>
      <w:r>
        <w:rPr>
          <w:b/>
          <w:rtl/>
          <w:cs/>
          <w:lang w:val="ar_AE" w:bidi="ar_AE"/>
        </w:rPr>
        <w:t>يكرزوا</w:t>
      </w:r>
      <w:r>
        <w:rPr>
          <w:rtl/>
          <w:cs/>
          <w:lang w:val="ar_AE" w:bidi="ar_AE"/>
        </w:rPr>
        <w:t xml:space="preserve"> أمام </w:t>
      </w:r>
      <w:r>
        <w:rPr>
          <w:b/>
          <w:rtl/>
          <w:cs/>
          <w:lang w:val="ar_AE" w:bidi="ar_AE"/>
        </w:rPr>
        <w:t>الحكّام والأمم</w:t>
      </w:r>
      <w:r>
        <w:rPr>
          <w:rtl/>
          <w:cs/>
          <w:lang w:val="ar_AE" w:bidi="ar_AE"/>
        </w:rPr>
        <w:t xml:space="preserve">، أي ليقدّموا شهادةً عن يسوع لغير المؤمنين. </w:t>
      </w:r>
      <w:r>
        <w:rPr>
          <w:b/>
          <w:rtl/>
          <w:cs/>
          <w:lang w:val="ar_AE" w:bidi="ar_AE"/>
        </w:rPr>
        <w:t>والأممي</w:t>
      </w:r>
      <w:r>
        <w:rPr>
          <w:rtl/>
          <w:cs/>
          <w:lang w:val="ar_AE" w:bidi="ar_AE"/>
        </w:rPr>
        <w:t xml:space="preserve"> هو شخص غير يهودي. استخدم الكلمة ذاتها التي استخدمتها في المقاطع السابقة للإشارة إلى تعبير أممي. اطَّلعوا على قاموس الكلمات الرئيسية لتعريف أكثر شمولًا لتعبير </w:t>
      </w:r>
      <w:r>
        <w:rPr>
          <w:rtl/>
          <w:cs/>
          <w:lang w:val="ar_AE" w:bidi="ar_AE"/>
        </w:rPr>
        <w:t>أممي</w:t>
      </w:r>
      <w:r>
        <w:rPr>
          <w:rtl/>
          <w:cs/>
          <w:lang w:val="ar_AE" w:bidi="ar_AE"/>
        </w:rPr>
        <w:t>.</w:t>
      </w:r>
    </w:p>
    <w:p>
      <w:pPr>
        <w:bidi/>
      </w:pPr>
      <w:r>
        <w:rPr>
          <w:rtl/>
          <w:cs/>
          <w:lang w:val="ar_AE" w:bidi="ar_AE"/>
        </w:rPr>
      </w:r>
      <w:r>
        <w:rPr>
          <w:rtl/>
          <w:cs/>
          <w:lang w:val="ar_AE" w:bidi="ar_AE"/>
        </w:rPr>
        <w:t xml:space="preserve">ويطمئنهم يسوع قائلًا إنهم لا يحتاجون أن يقلقوا بشأن ما سيقولونه أمام السلطات، لأن "روحُ أبيكُمُ الّذي يتَكلَّمُ فيكُم". و"روح أبيكم" هو </w:t>
      </w:r>
      <w:r>
        <w:rPr>
          <w:b/>
          <w:rtl/>
          <w:cs/>
          <w:lang w:val="ar_AE" w:bidi="ar_AE"/>
        </w:rPr>
        <w:t>الروح القدس</w:t>
      </w:r>
      <w:r>
        <w:rPr>
          <w:rtl/>
          <w:cs/>
          <w:lang w:val="ar_AE" w:bidi="ar_AE"/>
        </w:rPr>
        <w:t xml:space="preserve">، أي روح الله الذي في السماوات. استخدموا الكلمة ذاتها للتعبير عن الروح القدس، كالتي تم استخدامها في المقاطع السابقة. اطَّلعوا على قاموس الكلمات الرئيسية لتعريف أكثر شمولًا لتعبير </w:t>
      </w:r>
      <w:r>
        <w:rPr>
          <w:rtl/>
          <w:cs/>
          <w:lang w:val="ar_AE" w:bidi="ar_AE"/>
        </w:rPr>
        <w:t>الروح القدس</w:t>
      </w:r>
      <w:r>
        <w:rPr>
          <w:rtl/>
          <w:cs/>
          <w:lang w:val="ar_AE" w:bidi="ar_AE"/>
        </w:rPr>
        <w:t>.</w:t>
      </w:r>
    </w:p>
    <w:p>
      <w:pPr>
        <w:bidi/>
      </w:pPr>
      <w:r>
        <w:rPr>
          <w:rtl/>
          <w:cs/>
          <w:lang w:val="ar_AE" w:bidi="ar_AE"/>
        </w:rPr>
      </w:r>
      <w:r>
        <w:rPr>
          <w:rtl/>
          <w:cs/>
          <w:lang w:val="ar_AE" w:bidi="ar_AE"/>
        </w:rPr>
        <w:t xml:space="preserve">ويحذّرهم يسوع أيضًا من أن الاضطهادات والمشقّات قد تأتي حتى من أفراد العائلة نفسها، ويخبرهم بأن الناس جميعًا سيبغضونهم لأنهم أتباعه. ويقول: "ولكن الّذي يَصبِرُ إلَى المُنتَهَى فهذا </w:t>
      </w:r>
      <w:r>
        <w:rPr>
          <w:b/>
          <w:rtl/>
          <w:cs/>
          <w:lang w:val="ar_AE" w:bidi="ar_AE"/>
        </w:rPr>
        <w:t>يَخلُصُ</w:t>
      </w:r>
      <w:r>
        <w:rPr>
          <w:rtl/>
          <w:cs/>
          <w:lang w:val="ar_AE" w:bidi="ar_AE"/>
        </w:rPr>
        <w:t xml:space="preserve">". </w:t>
      </w:r>
      <w:r>
        <w:rPr>
          <w:b/>
          <w:rtl/>
          <w:cs/>
          <w:lang w:val="ar_AE" w:bidi="ar_AE"/>
        </w:rPr>
        <w:t>والمقصود بـ "يخلُص"</w:t>
      </w:r>
      <w:r>
        <w:rPr>
          <w:rtl/>
          <w:cs/>
          <w:lang w:val="ar_AE" w:bidi="ar_AE"/>
        </w:rPr>
        <w:t xml:space="preserve"> هو أن يُنقَذ الإنسان من خطر العقاب الأبدي، أي ينال </w:t>
      </w:r>
      <w:r>
        <w:rPr>
          <w:b/>
          <w:rtl/>
          <w:cs/>
          <w:lang w:val="ar_AE" w:bidi="ar_AE"/>
        </w:rPr>
        <w:t>الخلاص</w:t>
      </w:r>
      <w:r>
        <w:rPr>
          <w:rtl/>
          <w:cs/>
          <w:lang w:val="ar_AE" w:bidi="ar_AE"/>
        </w:rPr>
        <w:t xml:space="preserve"> بالإيمان بيسوع، فيحيا إلى الأبد مع الله في السماء. استخدموا الكلمة ذاتها التي استخدمتموها في المقاطع السابقة للإشارة إلى تعبير الخلاص. واطَّلعوا على قاموس الكلمات الرئيسية لتعريف أكثر شمولًا لتعبير </w:t>
      </w:r>
      <w:r>
        <w:rPr>
          <w:rtl/>
          <w:cs/>
          <w:lang w:val="ar_AE" w:bidi="ar_AE"/>
        </w:rPr>
        <w:t>الخلاص</w:t>
      </w:r>
      <w:r>
        <w:rPr>
          <w:rtl/>
          <w:cs/>
          <w:lang w:val="ar_AE" w:bidi="ar_AE"/>
        </w:rPr>
        <w:t>.</w:t>
      </w:r>
    </w:p>
    <w:p>
      <w:pPr>
        <w:bidi/>
      </w:pPr>
      <w:r>
        <w:rPr>
          <w:rtl/>
          <w:cs/>
          <w:lang w:val="ar_AE" w:bidi="ar_AE"/>
        </w:rPr>
      </w:r>
      <w:r>
        <w:rPr>
          <w:rtl/>
          <w:cs/>
          <w:lang w:val="ar_AE" w:bidi="ar_AE"/>
        </w:rPr>
        <w:t xml:space="preserve">ثم يقول يسوع: "فإنّي الحَقَّ أقولُ لكُمْ: لا تُكَمِّلونَ مُدُنَ إسرائيلَ حتَّى يأتيَ ابنُ الإنسانِ". ومعنى هذه العبارة الدقيق غير واضح، فقد يعود إلى أكثر من حدثٍ واحد، فالمسيح سيعود لتلاميذه بعد موته وقيامته، ثم يصعد إلى أبيه في السماء، ثم سيعود في نهاية الزمان. وربّما يشير يسوع إلى واحدٍ أو أكثر من هذه الأحداث. ويحمل لقب </w:t>
      </w:r>
      <w:r>
        <w:rPr>
          <w:b/>
          <w:rtl/>
          <w:cs/>
          <w:lang w:val="ar_AE" w:bidi="ar_AE"/>
        </w:rPr>
        <w:t>"ابن الإنسان"</w:t>
      </w:r>
      <w:r>
        <w:rPr>
          <w:rtl/>
          <w:cs/>
          <w:lang w:val="ar_AE" w:bidi="ar_AE"/>
        </w:rPr>
        <w:t xml:space="preserve"> معنى المخلّص الموعود. استخدم الكلمة ذاتها التي استخدمتها في مقاطع سابقة لتعبير ابن الإنسان. واطَّلعوا على قاموس الكلمات الرئيسية لتعريف أكثر شمولًا لتعبير </w:t>
      </w:r>
      <w:r>
        <w:rPr>
          <w:rtl/>
          <w:cs/>
          <w:lang w:val="ar_AE" w:bidi="ar_AE"/>
        </w:rPr>
        <w:t>ابن الإنسان</w:t>
      </w:r>
      <w:r>
        <w:rPr>
          <w:rtl/>
          <w:cs/>
          <w:lang w:val="ar_AE" w:bidi="ar_AE"/>
        </w:rPr>
        <w:t>.</w:t>
      </w:r>
    </w:p>
    <w:p>
      <w:pPr>
        <w:bidi/>
      </w:pPr>
      <w:r>
        <w:rPr>
          <w:rtl/>
          <w:cs/>
          <w:lang w:val="ar_AE" w:bidi="ar_AE"/>
        </w:rPr>
      </w:r>
      <w:r>
        <w:rPr>
          <w:rtl/>
          <w:cs/>
          <w:lang w:val="ar_AE" w:bidi="ar_AE"/>
        </w:rPr>
        <w:t xml:space="preserve">ويقول يسوع أيضًا: "ليس </w:t>
      </w:r>
      <w:r>
        <w:rPr>
          <w:b/>
          <w:rtl/>
          <w:cs/>
          <w:lang w:val="ar_AE" w:bidi="ar_AE"/>
        </w:rPr>
        <w:t>التِّلميذُ</w:t>
      </w:r>
      <w:r>
        <w:rPr>
          <w:rtl/>
          <w:cs/>
          <w:lang w:val="ar_AE" w:bidi="ar_AE"/>
        </w:rPr>
        <w:t xml:space="preserve"> أفضَلَ مِنَ </w:t>
      </w:r>
      <w:r>
        <w:rPr>
          <w:b/>
          <w:rtl/>
          <w:cs/>
          <w:lang w:val="ar_AE" w:bidi="ar_AE"/>
        </w:rPr>
        <w:t>المُعَلِّمِ</w:t>
      </w:r>
      <w:r>
        <w:rPr>
          <w:rtl/>
          <w:cs/>
          <w:lang w:val="ar_AE" w:bidi="ar_AE"/>
        </w:rPr>
        <w:t xml:space="preserve">، ولا </w:t>
      </w:r>
      <w:r>
        <w:rPr>
          <w:b/>
          <w:rtl/>
          <w:cs/>
          <w:lang w:val="ar_AE" w:bidi="ar_AE"/>
        </w:rPr>
        <w:t>العَبدُ</w:t>
      </w:r>
      <w:r>
        <w:rPr>
          <w:rtl/>
          <w:cs/>
          <w:lang w:val="ar_AE" w:bidi="ar_AE"/>
        </w:rPr>
        <w:t xml:space="preserve"> أفضَلَ مِنْ سيِّدِهِ". </w:t>
      </w:r>
    </w:p>
    <w:p>
      <w:pPr>
        <w:bidi/>
      </w:pPr>
      <w:r>
        <w:rPr>
          <w:rtl/>
          <w:cs/>
          <w:lang w:val="ar_AE" w:bidi="ar_AE"/>
        </w:rPr>
      </w:r>
      <w:r>
        <w:rPr>
          <w:rtl/>
          <w:cs/>
          <w:lang w:val="ar_AE" w:bidi="ar_AE"/>
        </w:rPr>
        <w:t xml:space="preserve">وفي هذا الموضع، يشير لفظ </w:t>
      </w:r>
      <w:r>
        <w:rPr>
          <w:b/>
          <w:rtl/>
          <w:cs/>
          <w:lang w:val="ar_AE" w:bidi="ar_AE"/>
        </w:rPr>
        <w:t>"تلميذ"</w:t>
      </w:r>
      <w:r>
        <w:rPr>
          <w:rtl/>
          <w:cs/>
          <w:lang w:val="ar_AE" w:bidi="ar_AE"/>
        </w:rPr>
        <w:t xml:space="preserve"> إلى أي تابعٍ أو متعلّمٍ، وليس فقط إلى التلاميذ الاثني عشر. استخدموا نفس الكلمة التي استخدمتوها في المقاطع السابقة لترجمة كلمة تلميذ. وراجعوا قاموس الكلمات الرئيسية لمعرفة تعريف أكثر اكتمالًا لكلمة </w:t>
      </w:r>
      <w:r>
        <w:rPr>
          <w:rtl/>
          <w:cs/>
          <w:lang w:val="ar_AE" w:bidi="ar_AE"/>
        </w:rPr>
        <w:t>تلميذ</w:t>
      </w:r>
      <w:r>
        <w:rPr>
          <w:rtl/>
          <w:cs/>
          <w:lang w:val="ar_AE" w:bidi="ar_AE"/>
        </w:rPr>
        <w:t>.</w:t>
      </w:r>
    </w:p>
    <w:p>
      <w:pPr>
        <w:bidi/>
      </w:pPr>
      <w:r>
        <w:rPr>
          <w:rtl/>
          <w:cs/>
          <w:lang w:val="ar_AE" w:bidi="ar_AE"/>
        </w:rPr>
      </w:r>
      <w:r>
        <w:rPr>
          <w:rtl/>
          <w:cs/>
          <w:lang w:val="ar_AE" w:bidi="ar_AE"/>
        </w:rPr>
        <w:t xml:space="preserve">أما كلمة </w:t>
      </w:r>
      <w:r>
        <w:rPr>
          <w:b/>
          <w:rtl/>
          <w:cs/>
          <w:lang w:val="ar_AE" w:bidi="ar_AE"/>
        </w:rPr>
        <w:t>"عبد"</w:t>
      </w:r>
      <w:r>
        <w:rPr>
          <w:rtl/>
          <w:cs/>
          <w:lang w:val="ar_AE" w:bidi="ar_AE"/>
        </w:rPr>
        <w:t xml:space="preserve"> أو </w:t>
      </w:r>
      <w:r>
        <w:rPr>
          <w:b/>
          <w:rtl/>
          <w:cs/>
          <w:lang w:val="ar_AE" w:bidi="ar_AE"/>
        </w:rPr>
        <w:t>"خادم"</w:t>
      </w:r>
      <w:r>
        <w:rPr>
          <w:rtl/>
          <w:cs/>
          <w:lang w:val="ar_AE" w:bidi="ar_AE"/>
        </w:rPr>
        <w:t xml:space="preserve"> فتدل على من يخدم شخصًا آخر أو يعمل لديه، فالمؤمن بيسوع هو أيضًا خادمٌ له. استخدموا الكلمة نفسها التي استخدمتموها في المقاطع السابقة لكلمة عبد أو خادم. وراجعوا قاموس الكلمات الرئيسية لمعرفة تعريف أكثر اكتمالًا لكلمة </w:t>
      </w:r>
      <w:r>
        <w:rPr>
          <w:rtl/>
          <w:cs/>
          <w:lang w:val="ar_AE" w:bidi="ar_AE"/>
        </w:rPr>
        <w:t>عبد</w:t>
      </w:r>
      <w:r>
        <w:rPr>
          <w:rtl/>
          <w:cs/>
          <w:lang w:val="ar_AE" w:bidi="ar_AE"/>
        </w:rPr>
        <w:t xml:space="preserve"> أو </w:t>
      </w:r>
      <w:r>
        <w:rPr>
          <w:rtl/>
          <w:cs/>
          <w:lang w:val="ar_AE" w:bidi="ar_AE"/>
        </w:rPr>
        <w:t>خادم</w:t>
      </w:r>
      <w:r>
        <w:rPr>
          <w:rtl/>
          <w:cs/>
          <w:lang w:val="ar_AE" w:bidi="ar_AE"/>
        </w:rPr>
        <w:t>.</w:t>
      </w:r>
    </w:p>
    <w:p>
      <w:pPr>
        <w:bidi/>
      </w:pPr>
      <w:r>
        <w:rPr>
          <w:rtl/>
          <w:cs/>
          <w:lang w:val="ar_AE" w:bidi="ar_AE"/>
        </w:rPr>
      </w:r>
      <w:r>
        <w:rPr>
          <w:rtl/>
          <w:cs/>
          <w:lang w:val="ar_AE" w:bidi="ar_AE"/>
        </w:rPr>
        <w:t xml:space="preserve">ثم يقول يسوع: "إنْ كانوا قد لَقَّبوا </w:t>
      </w:r>
      <w:r>
        <w:rPr>
          <w:b/>
          <w:rtl/>
          <w:cs/>
          <w:lang w:val="ar_AE" w:bidi="ar_AE"/>
        </w:rPr>
        <w:t>رَبَّ</w:t>
      </w:r>
      <w:r>
        <w:rPr>
          <w:rtl/>
          <w:cs/>
          <w:lang w:val="ar_AE" w:bidi="ar_AE"/>
        </w:rPr>
        <w:t xml:space="preserve"> البَيتِ </w:t>
      </w:r>
      <w:r>
        <w:rPr>
          <w:b/>
          <w:rtl/>
          <w:cs/>
          <w:lang w:val="ar_AE" w:bidi="ar_AE"/>
        </w:rPr>
        <w:t>بَعلَزَبولَ،</w:t>
      </w:r>
      <w:r>
        <w:rPr>
          <w:rtl/>
          <w:cs/>
          <w:lang w:val="ar_AE" w:bidi="ar_AE"/>
        </w:rPr>
        <w:t xml:space="preserve"> فكمْ </w:t>
      </w:r>
      <w:r>
        <w:rPr>
          <w:b/>
          <w:rtl/>
          <w:cs/>
          <w:lang w:val="ar_AE" w:bidi="ar_AE"/>
        </w:rPr>
        <w:t>بالحَريِّ</w:t>
      </w:r>
      <w:r>
        <w:rPr>
          <w:rtl/>
          <w:cs/>
          <w:lang w:val="ar_AE" w:bidi="ar_AE"/>
        </w:rPr>
        <w:t xml:space="preserve"> </w:t>
      </w:r>
      <w:r>
        <w:rPr>
          <w:b/>
          <w:rtl/>
          <w:cs/>
          <w:lang w:val="ar_AE" w:bidi="ar_AE"/>
        </w:rPr>
        <w:t>أهلَ بَيتِهِ</w:t>
      </w:r>
      <w:r>
        <w:rPr>
          <w:rtl/>
          <w:cs/>
          <w:lang w:val="ar_AE" w:bidi="ar_AE"/>
        </w:rPr>
        <w:t xml:space="preserve">!". </w:t>
      </w:r>
    </w:p>
    <w:p>
      <w:pPr>
        <w:bidi/>
      </w:pPr>
      <w:r>
        <w:rPr>
          <w:rtl/>
          <w:cs/>
          <w:lang w:val="ar_AE" w:bidi="ar_AE"/>
        </w:rPr>
      </w:r>
      <w:r>
        <w:rPr>
          <w:b/>
          <w:rtl/>
          <w:cs/>
          <w:lang w:val="ar_AE" w:bidi="ar_AE"/>
        </w:rPr>
        <w:t>وربّ البيت</w:t>
      </w:r>
      <w:r>
        <w:rPr>
          <w:rtl/>
          <w:cs/>
          <w:lang w:val="ar_AE" w:bidi="ar_AE"/>
        </w:rPr>
        <w:t xml:space="preserve"> هو الشخص المسؤول عن الذين يعيشون في البيت، وهنا يشير يسوع إلى نفسه بصفته ربّ البيت، أي القائد والسيّد لتلاميذه ولكلّ أتباعه. استخدموا الكلمة ذاتها التي تم استخدامها في المقاطع السابقة للإشارة إلى تعبير ربّ. واطَّلعوا على قاموس الكلمات الرئيسية لتعريف أكثر شمولًا لتعبير </w:t>
      </w:r>
      <w:r>
        <w:rPr>
          <w:rtl/>
          <w:cs/>
          <w:lang w:val="ar_AE" w:bidi="ar_AE"/>
        </w:rPr>
        <w:t>ربّ</w:t>
      </w:r>
      <w:r>
        <w:rPr>
          <w:rtl/>
          <w:cs/>
          <w:lang w:val="ar_AE" w:bidi="ar_AE"/>
        </w:rPr>
        <w:t>.</w:t>
      </w:r>
    </w:p>
    <w:p>
      <w:pPr>
        <w:bidi/>
      </w:pPr>
      <w:r>
        <w:rPr>
          <w:rtl/>
          <w:cs/>
          <w:lang w:val="ar_AE" w:bidi="ar_AE"/>
        </w:rPr>
      </w:r>
      <w:r>
        <w:rPr>
          <w:rtl/>
          <w:cs/>
          <w:lang w:val="ar_AE" w:bidi="ar_AE"/>
        </w:rPr>
        <w:t xml:space="preserve">أما </w:t>
      </w:r>
      <w:r>
        <w:rPr>
          <w:b/>
          <w:rtl/>
          <w:cs/>
          <w:lang w:val="ar_AE" w:bidi="ar_AE"/>
        </w:rPr>
        <w:t>بعلزبول</w:t>
      </w:r>
      <w:r>
        <w:rPr>
          <w:rtl/>
          <w:cs/>
          <w:lang w:val="ar_AE" w:bidi="ar_AE"/>
        </w:rPr>
        <w:t xml:space="preserve"> فهو اسمٌ آخر لإبليس، </w:t>
      </w:r>
      <w:r>
        <w:rPr>
          <w:b/>
          <w:rtl/>
          <w:cs/>
          <w:lang w:val="ar_AE" w:bidi="ar_AE"/>
        </w:rPr>
        <w:t>وإبليس</w:t>
      </w:r>
      <w:r>
        <w:rPr>
          <w:rtl/>
          <w:cs/>
          <w:lang w:val="ar_AE" w:bidi="ar_AE"/>
        </w:rPr>
        <w:t xml:space="preserve"> هو كائنٌ روحيٌّ يرأس الأرواح الشريرة. وقد خلقه الله، لكنه تمرّد عليه. استخدموا الكلمة نفسها التي استخدمتموها في المقاطع السابقة لكلمة إبليس. واطَّلعوا على قاموس الكلمات الرئيسية لتعريف أكثر شمولًا لتعبير </w:t>
      </w:r>
      <w:r>
        <w:rPr>
          <w:rtl/>
          <w:cs/>
          <w:lang w:val="ar_AE" w:bidi="ar_AE"/>
        </w:rPr>
        <w:t>إبليس</w:t>
      </w:r>
      <w:r>
        <w:rPr>
          <w:rtl/>
          <w:cs/>
          <w:lang w:val="ar_AE" w:bidi="ar_AE"/>
        </w:rPr>
        <w:t>.</w:t>
      </w:r>
    </w:p>
    <w:p>
      <w:pPr>
        <w:bidi/>
      </w:pPr>
      <w:r>
        <w:rPr>
          <w:rtl/>
          <w:cs/>
          <w:lang w:val="ar_AE" w:bidi="ar_AE"/>
        </w:rPr>
      </w:r>
      <w:r>
        <w:rPr>
          <w:rtl/>
          <w:cs/>
          <w:lang w:val="ar_AE" w:bidi="ar_AE"/>
        </w:rPr>
        <w:t xml:space="preserve">وكلمة </w:t>
      </w:r>
      <w:r>
        <w:rPr>
          <w:b/>
          <w:rtl/>
          <w:cs/>
          <w:lang w:val="ar_AE" w:bidi="ar_AE"/>
        </w:rPr>
        <w:t>"يفتري"</w:t>
      </w:r>
      <w:r>
        <w:rPr>
          <w:rtl/>
          <w:cs/>
          <w:lang w:val="ar_AE" w:bidi="ar_AE"/>
        </w:rPr>
        <w:t xml:space="preserve"> أو "يقول كلامًا شريرًا" تعني أن يتحدّث شخصٌ بأقوالٍ سيّئةٍ وغير حقيقيةٍ عن آخرين.</w:t>
      </w:r>
    </w:p>
    <w:p>
      <w:pPr>
        <w:bidi/>
      </w:pPr>
      <w:r>
        <w:rPr>
          <w:rtl/>
          <w:cs/>
          <w:lang w:val="ar_AE" w:bidi="ar_AE"/>
        </w:rPr>
      </w:r>
      <w:r>
        <w:rPr>
          <w:b/>
          <w:rtl/>
          <w:cs/>
          <w:lang w:val="ar_AE" w:bidi="ar_AE"/>
        </w:rPr>
        <w:t>وأمّا أهل البيت</w:t>
      </w:r>
      <w:r>
        <w:rPr>
          <w:rtl/>
          <w:cs/>
          <w:lang w:val="ar_AE" w:bidi="ar_AE"/>
        </w:rPr>
        <w:t xml:space="preserve"> فهم أتباع يسوع. استخدموا نفس الكلمة كما في الترجمات السابقة، ويمكنكم الرجوع إلى قاموس الكلمات الرئيسية لمعرفة تعريفٍ أكمل لكلمة </w:t>
      </w:r>
      <w:r>
        <w:rPr>
          <w:rtl/>
          <w:cs/>
          <w:lang w:val="ar_AE" w:bidi="ar_AE"/>
        </w:rPr>
        <w:t>بيت</w:t>
      </w:r>
      <w:r>
        <w:rPr>
          <w:rtl/>
          <w:cs/>
          <w:lang w:val="ar_AE" w:bidi="ar_AE"/>
        </w:rPr>
        <w:t xml:space="preserve">.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10:26–33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10: 26–33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هذه القصة الحقيقية، يروي متَّى التعليمَ والتشجيع الذين أعطاهما يسوع للتلاميذ. نتعلم عن مدى قيمة أتباع يسوع عند الله.</w:t>
      </w:r>
    </w:p>
    <w:p>
      <w:pPr>
        <w:bidi/>
      </w:pPr>
      <w:r>
        <w:rPr>
          <w:rtl/>
          <w:cs/>
          <w:lang w:val="ar_AE" w:bidi="ar_AE"/>
        </w:rPr>
      </w:r>
      <w:r>
        <w:rPr>
          <w:rtl/>
          <w:cs/>
          <w:lang w:val="ar_AE" w:bidi="ar_AE"/>
        </w:rPr>
        <w:t>في المقطع السابق، أخبرَ يسوعُ تلاميذه عن الاضطهاد، أو الصعوبات، التي سيَختبرونها بسبب اتباعه علنًا.</w:t>
      </w:r>
    </w:p>
    <w:p>
      <w:pPr>
        <w:bidi/>
      </w:pPr>
      <w:r>
        <w:rPr>
          <w:rtl/>
          <w:cs/>
          <w:lang w:val="ar_AE" w:bidi="ar_AE"/>
        </w:rPr>
      </w:r>
      <w:r>
        <w:rPr>
          <w:rtl/>
          <w:cs/>
          <w:lang w:val="ar_AE" w:bidi="ar_AE"/>
        </w:rPr>
        <w:t>كان يسوع يُخبر تلاميذه، أي أتباعه الاثني عشر المقرَّبين، عن الناس الذين سيضطهدونهم. قال يسوع لتلاميذه ألا يخافوا من هؤلاء الناس. عندما قال يسوع: "ليس مكتوم لن يُستعلَن، ولا خفي لن يُعرَف،" كان يُكرِّر نفس الفكرة مستخدمًا كلمات مختلفة ليُظهر أهمية ما قاله. لسنا متأكدين مما يعني هذا: إن الأشياء الخفية قد تكون الخطايا السرية للذين يضطهدون أتباع يسوع، أو الأمور التي يَصعب فهمها عن ملكوت الله. قال يسوع: "اَلَّذِي أَقُولُهُ لَكُمْ فِي الظُّلْمَةِ قُولُوهُ فِي النُّورِ، وَالَّذِي تَسْمَعُونَهُ فِي الأُذُنِ نَادُوا بِهِ عَلَى السُّطُوحِ." في ذلك الزمن، كان سطح البيوت اليهودية مُسطحًا ويمكن الوصول إليه بواسطة الدرج. كان الناس يستخدمون سقف بيوتهم لأغراض متعددة. كان من الشائع أن يقف الناس على السطح ليُعلنوا أخبارًا مهمة.</w:t>
      </w:r>
    </w:p>
    <w:p>
      <w:pPr>
        <w:bidi/>
      </w:pPr>
      <w:r>
        <w:rPr>
          <w:rtl/>
          <w:cs/>
          <w:lang w:val="ar_AE" w:bidi="ar_AE"/>
        </w:rPr>
      </w:r>
      <w:r>
        <w:rPr>
          <w:rtl/>
          <w:cs/>
          <w:lang w:val="ar_AE" w:bidi="ar_AE"/>
        </w:rPr>
        <w:t>اعرضوا صورةً لبيت له سقف مُسطح.</w:t>
      </w:r>
    </w:p>
    <w:p>
      <w:pPr>
        <w:bidi/>
      </w:pPr>
      <w:r>
        <w:rPr>
          <w:rtl/>
          <w:cs/>
          <w:lang w:val="ar_AE" w:bidi="ar_AE"/>
        </w:rPr>
      </w:r>
      <w:r>
        <w:rPr>
          <w:rtl/>
          <w:cs/>
          <w:lang w:val="ar_AE" w:bidi="ar_AE"/>
        </w:rPr>
        <w:t>مرةً أخرى، يُكرِّر يسوع نفس الفكرة مستخدمًا كلمات مختلفة ليُظهر أهمية ما قاله. في هذه المرة، يُشير يسوع على الأرجح إلى أن أتباعه يجب أن يُخبروا الجميع بما قاله يسوع لهم. قال يسوع لتلاميذه ألا يخافوا من الناس الذين يستطيعون قتل أجساد التلاميذ فقط، لكنهم لا يستطيعون قتل نفوسهم، أو حياتهم الداخلية. النفس هي الجزء الذي يواصل الوجود من الشخص عندما يموت الجسد.</w:t>
      </w:r>
    </w:p>
    <w:p>
      <w:pPr>
        <w:bidi/>
      </w:pPr>
      <w:r>
        <w:rPr>
          <w:rtl/>
          <w:cs/>
          <w:lang w:val="ar_AE" w:bidi="ar_AE"/>
        </w:rPr>
      </w:r>
      <w:r>
        <w:rPr>
          <w:rtl/>
          <w:cs/>
          <w:lang w:val="ar_AE" w:bidi="ar_AE"/>
        </w:rPr>
        <w:t>قال يسوع: "بل خافوا بالحَريِّ مِنَ الّذي يَقدِرُ أنْ يُهلِكَ النَّفسَ والجَسَدَ كِلَيهِما في جَهَنَّمَ." في هذه الحالة، الخوف يعني أن تَهاب اللهَ. عندما يُدمَّر شيء ما، لا يمكن أن يَعمل أو يُصلح. إن جهنم هي مكان العقاب الأبدي. الله هو الوحيد الذي يسيطر على نفوس الناس لأنه هو الوحيد الذي يستطيع أن يُدمِّر الناس أو يُخلِّصهم إلى الأبد.</w:t>
      </w:r>
    </w:p>
    <w:p>
      <w:pPr>
        <w:bidi/>
      </w:pPr>
      <w:r>
        <w:rPr>
          <w:rtl/>
          <w:cs/>
          <w:lang w:val="ar_AE" w:bidi="ar_AE"/>
        </w:rPr>
      </w:r>
      <w:r>
        <w:rPr>
          <w:rtl/>
          <w:cs/>
          <w:lang w:val="ar_AE" w:bidi="ar_AE"/>
        </w:rPr>
        <w:t>توقَّفوا واحكوا قصةً عن ماذا يحدث للإنسان عندما يموت. ما هو اسم الجزء الذي لا يزال موجودًا بعد موت الإنسان؟</w:t>
      </w:r>
    </w:p>
    <w:p>
      <w:pPr>
        <w:bidi/>
      </w:pPr>
      <w:r>
        <w:rPr>
          <w:rtl/>
          <w:cs/>
          <w:lang w:val="ar_AE" w:bidi="ar_AE"/>
        </w:rPr>
      </w:r>
      <w:r>
        <w:rPr>
          <w:rtl/>
          <w:cs/>
          <w:lang w:val="ar_AE" w:bidi="ar_AE"/>
        </w:rPr>
        <w:t>بعد ذلك، علَّمَ يسوعُ من خلال مَثلٍ. المَثل هو قصة خاصة يرويها يسوع مُستخدمًا أمورًا يومية ليشرح حقائق أعمق عن الله. عندما سأل يسوعُ: "أليس عُصفورانِ يُباعَان يُباعانِ بفَلسٍ؟" أو عملة نحاسية صغيرة. لم يكن يطلب أن يَحصُل على إجابة. كان يُظهِر أن الناس لا يعتبرون العصافير ذات قيمة كبيرة. والعصفور هو طائر صغير. الفِلس هو عملة نحاسية صغيرة ذات قيمة قليلة.</w:t>
      </w:r>
    </w:p>
    <w:p>
      <w:pPr>
        <w:bidi/>
      </w:pPr>
      <w:r>
        <w:rPr>
          <w:rtl/>
          <w:cs/>
          <w:lang w:val="ar_AE" w:bidi="ar_AE"/>
        </w:rPr>
      </w:r>
      <w:r>
        <w:rPr>
          <w:rtl/>
          <w:cs/>
          <w:lang w:val="ar_AE" w:bidi="ar_AE"/>
        </w:rPr>
        <w:t>اعرضوا صورة لعصفور. اعرضوا صورة لِفِلسٍ، أو عملة نحاسية صغيرة.</w:t>
      </w:r>
    </w:p>
    <w:p>
      <w:pPr>
        <w:bidi/>
      </w:pPr>
      <w:r>
        <w:rPr>
          <w:rtl/>
          <w:cs/>
          <w:lang w:val="ar_AE" w:bidi="ar_AE"/>
        </w:rPr>
      </w:r>
      <w:r>
        <w:rPr>
          <w:rtl/>
          <w:cs/>
          <w:lang w:val="ar_AE" w:bidi="ar_AE"/>
        </w:rPr>
        <w:t>قال يسوع إن العصفور لن يسقط على الأرض، أو يموت، دون إذن أبيكم السماوي. هذه مُقارنة. تُعلِّمنا المُقارنة أنه بالطريقة ذاتها التي لا يموت فيها العصفور دون أن يسمح اللهُ بذلك، هكذا لن يُعاني أتباع يسوع من الصعوبات دون أن يسمح اللهُ بذلك. أشار يسوع إلى الله بأنه أبينا ليُظهر أن من يؤمن بيسوع هو جزء من ملكوت الله. يعتني اللهُ بنا مثلما يعتني الأب بأطفاله. قال يسوع: "حتى شعور رؤوسكم جميعها مُحصاة." هذا يعني أن الله يَعلم حتى عددَ الشعر في رأس أي شخص. يُظهر هذا أن الله يعتني حتى بأدق التفاصيل في حياة الإنسان. لهذا قال يسوع: "لا تخافوا." شرحَ أن أتباعه أكثر قيمة لدى الله من عصافير كثيرة. يُشير هذا إلى أن الله سيعتني بأتباع يسوع.</w:t>
      </w:r>
    </w:p>
    <w:p>
      <w:pPr>
        <w:bidi/>
      </w:pPr>
      <w:r>
        <w:rPr>
          <w:rtl/>
          <w:cs/>
          <w:lang w:val="ar_AE" w:bidi="ar_AE"/>
        </w:rPr>
      </w:r>
      <w:r>
        <w:rPr>
          <w:rtl/>
          <w:cs/>
          <w:lang w:val="ar_AE" w:bidi="ar_AE"/>
        </w:rPr>
        <w:t>توقفوا وناقشوا العلاقات الشخصية الوثيقة في ثقافتكم. صِفوا الرابطة الخاصة بين الوالديْن وأطفالهم. ما هي الكلمات التي تُستخدم في ثقافتكم لوصف هذا النوع من العلاقة؟</w:t>
      </w:r>
    </w:p>
    <w:p>
      <w:pPr>
        <w:bidi/>
      </w:pPr>
      <w:r>
        <w:rPr>
          <w:rtl/>
          <w:cs/>
          <w:lang w:val="ar_AE" w:bidi="ar_AE"/>
        </w:rPr>
      </w:r>
      <w:r>
        <w:rPr>
          <w:rtl/>
          <w:cs/>
          <w:lang w:val="ar_AE" w:bidi="ar_AE"/>
        </w:rPr>
        <w:t>قال يسوع: "فكُل مَن يَعترف بي قدام الناس أعترف أنا أيضًا به قدام أبي الذي في السماوات." قال يسوع هذا لأنه أخبرَ تلاميذه ألا يخافوا من الصعوبات التي سيختبرونها. في هذه الحالة، لا تُشير كلمة الناس إلى الرجال فقط. أراد يسوع من أتباعه أن يظلوا مُخلِصين له علانية. حتى أمام الذين سيضطهدونهم. سيُعلِن يسوعُ قدام الآب، أو الله، أن هذا الشخص ينتمي إلى السماء إذا بقي الشخص مُخلِصًا ليسوع. لكن إذا لم يكن الشخص مُخلِصًا ليسوع علنًا، فسيُنكر يسوعُ أن هذا الشخص من أتباعه الحقيقيين.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تتضمن هذه القصة 3 مشاهد.</w:t>
      </w:r>
    </w:p>
    <w:p>
      <w:pPr>
        <w:bidi/>
      </w:pPr>
      <w:r>
        <w:rPr>
          <w:rtl/>
          <w:cs/>
          <w:lang w:val="ar_AE" w:bidi="ar_AE"/>
        </w:rPr>
      </w:r>
      <w:r>
        <w:rPr>
          <w:b/>
          <w:rtl/>
          <w:cs/>
          <w:lang w:val="ar_AE" w:bidi="ar_AE"/>
        </w:rPr>
        <w:t>المشهد الأول:</w:t>
      </w:r>
      <w:r>
        <w:rPr>
          <w:rtl/>
          <w:cs/>
          <w:lang w:val="ar_AE" w:bidi="ar_AE"/>
        </w:rPr>
        <w:t xml:space="preserve"> يواصل يسوع حديثه مع تلاميذه عن الناس الذين سيضطهدونهم، ويقول لهم ألا يخافوا من هؤلاء الناس.</w:t>
      </w:r>
    </w:p>
    <w:p>
      <w:pPr>
        <w:bidi/>
      </w:pPr>
      <w:r>
        <w:rPr>
          <w:rtl/>
          <w:cs/>
          <w:lang w:val="ar_AE" w:bidi="ar_AE"/>
        </w:rPr>
      </w:r>
      <w:r>
        <w:rPr>
          <w:b/>
          <w:rtl/>
          <w:cs/>
          <w:lang w:val="ar_AE" w:bidi="ar_AE"/>
        </w:rPr>
        <w:t>المشهد الثاني:</w:t>
      </w:r>
      <w:r>
        <w:rPr>
          <w:rtl/>
          <w:cs/>
          <w:lang w:val="ar_AE" w:bidi="ar_AE"/>
        </w:rPr>
        <w:t xml:space="preserve"> يشجّع يسوع تلاميذه مؤكدًا أن الله يهتم بهم اهتمامًا عظيمًا.</w:t>
      </w:r>
    </w:p>
    <w:p>
      <w:pPr>
        <w:bidi/>
      </w:pPr>
      <w:r>
        <w:rPr>
          <w:rtl/>
          <w:cs/>
          <w:lang w:val="ar_AE" w:bidi="ar_AE"/>
        </w:rPr>
      </w:r>
      <w:r>
        <w:rPr>
          <w:b/>
          <w:rtl/>
          <w:cs/>
          <w:lang w:val="ar_AE" w:bidi="ar_AE"/>
        </w:rPr>
        <w:t>المشهد الثالث:</w:t>
      </w:r>
      <w:r>
        <w:rPr>
          <w:rtl/>
          <w:cs/>
          <w:lang w:val="ar_AE" w:bidi="ar_AE"/>
        </w:rPr>
        <w:t xml:space="preserve"> يُعلِّم يسوع تلاميذه كم هو مهم أن يخبروا الآخرين عنه.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الناس الذين يضطهدون أتباع يسوع</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العصافير</w:t>
      </w:r>
    </w:p>
    <w:p>
      <w:pPr>
        <w:bidi/>
      </w:pPr>
      <w:r>
        <w:rPr>
          <w:rtl/>
          <w:cs/>
          <w:lang w:val="ar_AE" w:bidi="ar_AE"/>
        </w:rPr>
      </w:r>
      <w:r>
        <w:rPr>
          <w:rtl/>
          <w:cs/>
          <w:lang w:val="ar_AE" w:bidi="ar_AE"/>
        </w:rPr>
        <w:t xml:space="preserve">في هذه الجلسة، اجعل المجموعة تُصور أحداث القصة بالتسلسل، أو يرسموها، أو يستخدموا أشياء ملموسة (مثل الحجارة، العصي، أو لعب الأطفال) لتجسيد القصة والأحداث التي وقعت فيها. </w:t>
      </w:r>
    </w:p>
    <w:p>
      <w:pPr>
        <w:bidi/>
      </w:pPr>
      <w:r>
        <w:rPr>
          <w:rtl/>
          <w:cs/>
          <w:lang w:val="ar_AE" w:bidi="ar_AE"/>
        </w:rPr>
      </w:r>
      <w:r>
        <w:rPr>
          <w:rtl/>
          <w:cs/>
          <w:lang w:val="ar_AE" w:bidi="ar_AE"/>
        </w:rPr>
        <w:t>في المقطع السابق، تحدث يسوع عن الضيقات والاضطهاد، ويبدأ هذا المقطع بحرف الفاء "فـ" التي هي بمعنى "لذلك" ليربط ما سيقوله بما سبق. ومن المهم أن نتذكر أن يسوع كان يتحدث عن الناس الذين سيضطهدون تلاميذه عندما يقول: "فَلاَ تَخَافُوهُمْ". تذكّروا أن يسوع قال: "لَيْسَ مَكْتُومٌ لَنْ يُسْتَعْلَنَ"</w:t>
      </w:r>
    </w:p>
    <w:p>
      <w:pPr>
        <w:bidi/>
      </w:pPr>
      <w:r>
        <w:rPr>
          <w:rtl/>
          <w:cs/>
          <w:lang w:val="ar_AE" w:bidi="ar_AE"/>
        </w:rPr>
      </w:r>
      <w:r>
        <w:rPr>
          <w:rtl/>
          <w:cs/>
          <w:lang w:val="ar_AE" w:bidi="ar_AE"/>
        </w:rPr>
        <w:t>ومن المهم أن نتذكر أن يسوع قد كرر نفس الفكرة باستخدام كلمات مختلفة ليُظهر أهمية ما قاله. فتعبير "مَكْتُومٌ" هو نفس معنى "خَفِيٌّ". فالأمور الخفيّة قد تكون الخطايا السرّية للذين يضطهدون أتباع يسوع، أو الأمور الصعبة الفهم الخاصة بملكوت الله.</w:t>
      </w:r>
    </w:p>
    <w:p>
      <w:pPr>
        <w:bidi/>
      </w:pPr>
      <w:r>
        <w:rPr>
          <w:rtl/>
          <w:cs/>
          <w:lang w:val="ar_AE" w:bidi="ar_AE"/>
        </w:rPr>
      </w:r>
      <w:r>
        <w:rPr>
          <w:rtl/>
          <w:cs/>
          <w:lang w:val="ar_AE" w:bidi="ar_AE"/>
        </w:rPr>
        <w:t>قال يسوع: "اَلَّذِي أَقُولُهُ لَكُمْ فِي الظُّلْمَةِ قُولُوهُ فِي النُّورِ، وَالَّذِي تَسْمَعُونَهُ فِي الأُذُنِ نَادُوا بِهِ عَلَى السُّطُوحِ"، ويكرر نفس الفكرة باستخدام كلمات مختلفة ليُظهر أهمية ما قاله. في هذه المرة، "اَلَّذِي أَقُولُهُ لَكُمْ فِي الظُّلْمَةِ" و"وَالَّذِي تَسْمَعُونَهُ فِي الأُذُنِ" لهما نفس المعنى. فهذا ما يعلِّمه يسوع لتلاميذه في الخفاء. إن العبارتين "قُولُوهُ فِي النُّورِ" و "نَادُوا بِهِ عَلَى السُّطُوحِ" لهما نفس المعنى. يريد يسوع من أتباعه أن يخبروا الجميع بما يعلّمهم.</w:t>
      </w:r>
    </w:p>
    <w:p>
      <w:pPr>
        <w:bidi/>
      </w:pPr>
      <w:r>
        <w:rPr>
          <w:rtl/>
          <w:cs/>
          <w:lang w:val="ar_AE" w:bidi="ar_AE"/>
        </w:rPr>
      </w:r>
      <w:r>
        <w:rPr>
          <w:rtl/>
          <w:cs/>
          <w:lang w:val="ar_AE" w:bidi="ar_AE"/>
        </w:rPr>
        <w:t>تذكّروا أن الرب يسوع قال: "وَلاَ تَخَافُوا مِنَ الَّذِينَ يَقْتُلُونَ الْجَسَدَ وَلكِنَّ النَّفْسَ لاَ يَقْدِرُونَ أَنْ يَقْتُلُوهَا".</w:t>
      </w:r>
    </w:p>
    <w:p>
      <w:pPr>
        <w:bidi/>
      </w:pPr>
      <w:r>
        <w:rPr>
          <w:rtl/>
          <w:cs/>
          <w:lang w:val="ar_AE" w:bidi="ar_AE"/>
        </w:rPr>
      </w:r>
      <w:r>
        <w:rPr>
          <w:rtl/>
          <w:cs/>
          <w:lang w:val="ar_AE" w:bidi="ar_AE"/>
        </w:rPr>
        <w:t>ومن المهم أن نتذكر أن يسوع، في المشهد الثاني، يستخدم مثلاً ليعلّم تلاميذه. المثل هو قصة خاصة يرويها يسوع مُستخدمًا أمورًا يومية ليشرح حقائق أعمق عن الله. في هذه الحالة يتحدث الرب يسوع عن العصافير التي قيمتها محدودة، لكن الله لا يزال يهتم بما يحدث لهم. تذكّروا قول يسوع أن حَتَّى شُعُورُ رُؤُوسِكُمْ جَمِيعُهَا مُحْصَاةٌ لدى الله. ومن المهم أن نتذكر أن يسوع قال لتلاميذه في هذا المقطع: "لاَ تَخَافُوا" ثلاث مرات.</w:t>
      </w:r>
    </w:p>
    <w:p>
      <w:pPr>
        <w:bidi/>
      </w:pPr>
      <w:r>
        <w:rPr>
          <w:rtl/>
          <w:cs/>
          <w:lang w:val="ar_AE" w:bidi="ar_AE"/>
        </w:rPr>
      </w:r>
      <w:r>
        <w:rPr>
          <w:rtl/>
          <w:cs/>
          <w:lang w:val="ar_AE" w:bidi="ar_AE"/>
        </w:rPr>
        <w:t>ومن المهم أن نتذكر أن يسوع قال، "كُلُّ مَنْ يَعْتَرِفُ بِي قُدَّامَ النَّاسِ أَعْتَرِفُ أَنَا أَيْضًا بِهِ قُدَّامَ أَبِي الَّذِي فِي السَّمَاوَاتِ". ومن المهم أن نتذكر أن يسوع يريد من أتباعه أن يخبروا الآخرين عنه علنًا. وتذكّروا ما قاله يسوع عن الذين لا يخبروا عنه في العلن.</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الناس الذين يضطهدون أتباع يسوع</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العصافير</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يُخبر الرب يسوع تلاميذه عن الناس الذين سيضطهدونهم، ويطلب منهم ألا يخافوا من هؤلاء الناس. ثم يقول لهم: "لَيْسَ مَكْتُومٌ لَنْ يُسْتَعْلَنَ، وَلَا خَفِيٌّ لَنْ يُعْرَفَ."</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يقول يسوع: "اَلَّذِي أَقُولُهُ لَكُمْ فِي الظُّلْمَةِ قُولُوهُ فِي النُّورِ، وَالَّذِي تَسْمَعُونَهُ فِي الأُذُنِ نَادُوا بِهِ عَلَى السُّطُوحِ"،</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يشجّع يسوع تلاميذه بأن الله يعتني بهم كثيرًا. فيضرب لهم مثلًا عن كيف يلاحظ الله حتى سقوط العصافير على الأرض.</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العصافير: "بماذا تشعرون؟" قد تسمعون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يقول لهم الرب يسوع: "حَتَّى شُعُورُ رُؤُوسِكُمْ جَمِيعُهَا مُحْصَاةٌ"</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يسوع: "بماذا تشعر؟" قد تسمعون عبارات مثل:</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يُعلِّم يسوع تلاميذه الأهمية الكبيرة لإخبار الآخرين عنه. فيقول: "فَكُلُّ مَنْ يَعْتَرِفُ بِي قُدَّامَ ٱلنَّاسِ أَعْتَرِفُ أَنَا أَيْضًا بِهِ قُدَّامَ أَبِي ٱلَّذِي فِي ٱلسَّمَاوَاتِ، وَلَكِنْ مَنْ يُنْكِرُنِي قُدَّامَ ٱلنَّاسِ أُنْكِرُهُ أَنَا أَيْضًا قُدَّامَ أَبِي ٱلَّذِي فِي ٱلسَّمَاوَاتِ"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وقال يسوع: "والّذي تسمَعونَهُ في الأُذُنِ نادوا بهِ علَى السُّطوحِ". والمقصود </w:t>
      </w:r>
      <w:r>
        <w:rPr>
          <w:b/>
          <w:rtl/>
          <w:cs/>
          <w:lang w:val="ar_AE" w:bidi="ar_AE"/>
        </w:rPr>
        <w:t>بالسطح</w:t>
      </w:r>
      <w:r>
        <w:rPr>
          <w:rtl/>
          <w:cs/>
          <w:lang w:val="ar_AE" w:bidi="ar_AE"/>
        </w:rPr>
        <w:t xml:space="preserve"> هو أعلى البيت أو المبنى، وكان يُمكن الوصول إليه عبر سُلَّم خارجي. لم يكن السطح مخصَّصًا للسكن فقط، بل كان يُستخدَم لأغراضٍ عديدة، وكان يُبنى حوله سياج ليمنع الناس من السقوط.</w:t>
      </w:r>
    </w:p>
    <w:p>
      <w:pPr>
        <w:bidi/>
      </w:pPr>
      <w:r>
        <w:rPr>
          <w:rtl/>
          <w:cs/>
          <w:lang w:val="ar_AE" w:bidi="ar_AE"/>
        </w:rPr>
      </w:r>
      <w:r>
        <w:rPr>
          <w:rtl/>
          <w:cs/>
          <w:lang w:val="ar_AE" w:bidi="ar_AE"/>
        </w:rPr>
        <w:t xml:space="preserve">ويقول يسوع ألا نخاف من الناس الذين يستطيعون قتل الجسد فقط، لكنهم لا يقدرون أن يقتلوا </w:t>
      </w:r>
      <w:r>
        <w:rPr>
          <w:b/>
          <w:rtl/>
          <w:cs/>
          <w:lang w:val="ar_AE" w:bidi="ar_AE"/>
        </w:rPr>
        <w:t>النفس</w:t>
      </w:r>
      <w:r>
        <w:rPr>
          <w:rtl/>
          <w:cs/>
          <w:lang w:val="ar_AE" w:bidi="ar_AE"/>
        </w:rPr>
        <w:t xml:space="preserve">. إن النفس هي حياة الشخص الداخلية وفِكره. وهي الجزء الذي يستمر في الوجود بعد موت الجسد. ويمكنكم الرجوع إلى قاموس الكلمات الرئيسية لمعرفة تعريفٍ أكمل لكلمة </w:t>
      </w:r>
      <w:r>
        <w:rPr>
          <w:b/>
          <w:rtl/>
          <w:cs/>
          <w:lang w:val="ar_AE" w:bidi="ar_AE"/>
        </w:rPr>
        <w:t>نفس</w:t>
      </w:r>
      <w:r>
        <w:rPr>
          <w:rtl/>
          <w:cs/>
          <w:lang w:val="ar_AE" w:bidi="ar_AE"/>
        </w:rPr>
        <w:t xml:space="preserve">. </w:t>
      </w:r>
    </w:p>
    <w:p>
      <w:pPr>
        <w:bidi/>
      </w:pPr>
      <w:r>
        <w:rPr>
          <w:rtl/>
          <w:cs/>
          <w:lang w:val="ar_AE" w:bidi="ar_AE"/>
        </w:rPr>
      </w:r>
      <w:r>
        <w:rPr>
          <w:rtl/>
          <w:cs/>
          <w:lang w:val="ar_AE" w:bidi="ar_AE"/>
        </w:rPr>
        <w:t xml:space="preserve">ثم يقول يسوع: "خافوا بالحَريِّ مِنَ الّذي يَقدِرُ أنْ </w:t>
      </w:r>
      <w:r>
        <w:rPr>
          <w:b/>
          <w:rtl/>
          <w:cs/>
          <w:lang w:val="ar_AE" w:bidi="ar_AE"/>
        </w:rPr>
        <w:t>يُهلِكَ</w:t>
      </w:r>
      <w:r>
        <w:rPr>
          <w:rtl/>
          <w:cs/>
          <w:lang w:val="ar_AE" w:bidi="ar_AE"/>
        </w:rPr>
        <w:t xml:space="preserve"> النَّفسَ والجَسَدَ كِلَيهِما في </w:t>
      </w:r>
      <w:r>
        <w:rPr>
          <w:b/>
          <w:rtl/>
          <w:cs/>
          <w:lang w:val="ar_AE" w:bidi="ar_AE"/>
        </w:rPr>
        <w:t>جَهَنَّمَ</w:t>
      </w:r>
      <w:r>
        <w:rPr>
          <w:rtl/>
          <w:cs/>
          <w:lang w:val="ar_AE" w:bidi="ar_AE"/>
        </w:rPr>
        <w:t xml:space="preserve">". والمقصود </w:t>
      </w:r>
      <w:r>
        <w:rPr>
          <w:b/>
          <w:rtl/>
          <w:cs/>
          <w:lang w:val="ar_AE" w:bidi="ar_AE"/>
        </w:rPr>
        <w:t>بالخوف</w:t>
      </w:r>
      <w:r>
        <w:rPr>
          <w:rtl/>
          <w:cs/>
          <w:lang w:val="ar_AE" w:bidi="ar_AE"/>
        </w:rPr>
        <w:t xml:space="preserve"> هنا هو </w:t>
      </w:r>
      <w:r>
        <w:rPr>
          <w:b/>
          <w:rtl/>
          <w:cs/>
          <w:lang w:val="ar_AE" w:bidi="ar_AE"/>
        </w:rPr>
        <w:t>مخافة الله</w:t>
      </w:r>
      <w:r>
        <w:rPr>
          <w:rtl/>
          <w:cs/>
          <w:lang w:val="ar_AE" w:bidi="ar_AE"/>
        </w:rPr>
        <w:t xml:space="preserve">. أي أن يكون لدى الإنسان وقارٌ عميق واحترامٌ مقدّس تجاه الله. ومخافة الله هي عنصر أساسي في الإيمان به. استخدموا الكلمة نفسها التي استخدمتموها في المقاطع السابقة لتعبير مخافة الله، وراجعوا قاموس الكلمات الرئيسية للاستزادة من التعريف الكامل لمصطلح </w:t>
      </w:r>
      <w:r>
        <w:rPr>
          <w:b/>
          <w:rtl/>
          <w:cs/>
          <w:lang w:val="ar_AE" w:bidi="ar_AE"/>
        </w:rPr>
        <w:t>مخافة الله</w:t>
      </w:r>
      <w:r>
        <w:rPr>
          <w:rtl/>
          <w:cs/>
          <w:lang w:val="ar_AE" w:bidi="ar_AE"/>
        </w:rPr>
        <w:t xml:space="preserve">. وعندما يُقال إن شيئًا </w:t>
      </w:r>
      <w:r>
        <w:rPr>
          <w:b/>
          <w:rtl/>
          <w:cs/>
          <w:lang w:val="ar_AE" w:bidi="ar_AE"/>
        </w:rPr>
        <w:t>"يُهلَك"</w:t>
      </w:r>
      <w:r>
        <w:rPr>
          <w:rtl/>
          <w:cs/>
          <w:lang w:val="ar_AE" w:bidi="ar_AE"/>
        </w:rPr>
        <w:t>، فالمعنى أنه لم يعُد يعمل أو لا يمكن إصلاحه.</w:t>
      </w:r>
    </w:p>
    <w:p>
      <w:pPr>
        <w:bidi/>
      </w:pPr>
      <w:r>
        <w:rPr>
          <w:rtl/>
          <w:cs/>
          <w:lang w:val="ar_AE" w:bidi="ar_AE"/>
        </w:rPr>
      </w:r>
      <w:r>
        <w:rPr>
          <w:rtl/>
          <w:cs/>
          <w:lang w:val="ar_AE" w:bidi="ar_AE"/>
        </w:rPr>
        <w:t>يمكنك أن تتأمّل مع مجموعتك في أفضل طريقة لترجمة هذا المفهوم إلى لغتكم، وأن تناقشوا ما الذي يمكن أن يتسبّب في هلاك شيء ما؟</w:t>
      </w:r>
    </w:p>
    <w:p>
      <w:pPr>
        <w:bidi/>
      </w:pPr>
      <w:r>
        <w:rPr>
          <w:rtl/>
          <w:cs/>
          <w:lang w:val="ar_AE" w:bidi="ar_AE"/>
        </w:rPr>
      </w:r>
      <w:r>
        <w:rPr>
          <w:rtl/>
          <w:cs/>
          <w:lang w:val="ar_AE" w:bidi="ar_AE"/>
        </w:rPr>
        <w:t xml:space="preserve">أما </w:t>
      </w:r>
      <w:r>
        <w:rPr>
          <w:b/>
          <w:rtl/>
          <w:cs/>
          <w:lang w:val="ar_AE" w:bidi="ar_AE"/>
        </w:rPr>
        <w:t>جهنّم</w:t>
      </w:r>
      <w:r>
        <w:rPr>
          <w:rtl/>
          <w:cs/>
          <w:lang w:val="ar_AE" w:bidi="ar_AE"/>
        </w:rPr>
        <w:t xml:space="preserve">، فهي المكان الذي يذهب إليه غير المؤمنين في نهاية العالم لينالوا العقاب الأبدي. استخدموا نفس الكلمة كما في الترجمات السابقة. ويمكنكم الرجوع إلى قاموس الكلمات الرئيسية لمعرفة تعريفٍ أكمل لكلمة </w:t>
      </w:r>
      <w:r>
        <w:rPr>
          <w:b/>
          <w:rtl/>
          <w:cs/>
          <w:lang w:val="ar_AE" w:bidi="ar_AE"/>
        </w:rPr>
        <w:t>جهنّم</w:t>
      </w:r>
      <w:r>
        <w:rPr>
          <w:rtl/>
          <w:cs/>
          <w:lang w:val="ar_AE" w:bidi="ar_AE"/>
        </w:rPr>
        <w:t xml:space="preserve">. </w:t>
      </w:r>
    </w:p>
    <w:p>
      <w:pPr>
        <w:bidi/>
      </w:pPr>
      <w:r>
        <w:rPr>
          <w:rtl/>
          <w:cs/>
          <w:lang w:val="ar_AE" w:bidi="ar_AE"/>
        </w:rPr>
      </w:r>
      <w:r>
        <w:rPr>
          <w:rtl/>
          <w:cs/>
          <w:lang w:val="ar_AE" w:bidi="ar_AE"/>
        </w:rPr>
        <w:t xml:space="preserve">ويُعلّم يسوع من خلال الأمثال، المثل هو قصة خاصة يرويها يسوع مُستخدمًا أمورًا يومية ليشرح حقائق أعمق عن الله. فسأل يسوع قائلًا: "أليس </w:t>
      </w:r>
      <w:r>
        <w:rPr>
          <w:b/>
          <w:rtl/>
          <w:cs/>
          <w:lang w:val="ar_AE" w:bidi="ar_AE"/>
        </w:rPr>
        <w:t>عُصفورانِ</w:t>
      </w:r>
      <w:r>
        <w:rPr>
          <w:rtl/>
          <w:cs/>
          <w:lang w:val="ar_AE" w:bidi="ar_AE"/>
        </w:rPr>
        <w:t xml:space="preserve"> يُباعانِ </w:t>
      </w:r>
      <w:r>
        <w:rPr>
          <w:b/>
          <w:rtl/>
          <w:cs/>
          <w:lang w:val="ar_AE" w:bidi="ar_AE"/>
        </w:rPr>
        <w:t>بفَلسٍ</w:t>
      </w:r>
      <w:r>
        <w:rPr>
          <w:rtl/>
          <w:cs/>
          <w:lang w:val="ar_AE" w:bidi="ar_AE"/>
        </w:rPr>
        <w:t xml:space="preserve">؟" </w:t>
      </w:r>
      <w:r>
        <w:rPr>
          <w:b/>
          <w:rtl/>
          <w:cs/>
          <w:lang w:val="ar_AE" w:bidi="ar_AE"/>
        </w:rPr>
        <w:t>والعصفور</w:t>
      </w:r>
      <w:r>
        <w:rPr>
          <w:rtl/>
          <w:cs/>
          <w:lang w:val="ar_AE" w:bidi="ar_AE"/>
        </w:rPr>
        <w:t xml:space="preserve"> هو طائرٌ صغير كان يُباع للطعام، كان بلا قيمة تُذكَر. حيث كان يُباع عصفوران بفلسٍ واحد، </w:t>
      </w:r>
      <w:r>
        <w:rPr>
          <w:b/>
          <w:rtl/>
          <w:cs/>
          <w:lang w:val="ar_AE" w:bidi="ar_AE"/>
        </w:rPr>
        <w:t>والفَلس</w:t>
      </w:r>
      <w:r>
        <w:rPr>
          <w:rtl/>
          <w:cs/>
          <w:lang w:val="ar_AE" w:bidi="ar_AE"/>
        </w:rPr>
        <w:t xml:space="preserve"> هو قطعة نحاسية رومانية صغيرة لا تساوي سوى جزءٍ يسير من الأجرة اليومية للعامل.</w:t>
      </w:r>
    </w:p>
    <w:p>
      <w:pPr>
        <w:bidi/>
      </w:pPr>
      <w:r>
        <w:rPr>
          <w:rtl/>
          <w:cs/>
          <w:lang w:val="ar_AE" w:bidi="ar_AE"/>
        </w:rPr>
      </w:r>
      <w:r>
        <w:rPr>
          <w:rtl/>
          <w:cs/>
          <w:lang w:val="ar_AE" w:bidi="ar_AE"/>
        </w:rPr>
        <w:t>يمكنكم، إن لزم الأمر، إظهار صورةٍ لعصفور. وصورةٍ لقطعة نقدية نحاسية صغيرة.</w:t>
      </w:r>
    </w:p>
    <w:p>
      <w:pPr>
        <w:bidi/>
      </w:pPr>
      <w:r>
        <w:rPr>
          <w:rtl/>
          <w:cs/>
          <w:lang w:val="ar_AE" w:bidi="ar_AE"/>
        </w:rPr>
      </w:r>
      <w:r>
        <w:rPr>
          <w:rtl/>
          <w:cs/>
          <w:lang w:val="ar_AE" w:bidi="ar_AE"/>
        </w:rPr>
        <w:t>ثم دعا يسوع الله "أبيكُمْ"، لأن الله هو الأب السماوي لكل من يتبع يسوع. وكلمة "</w:t>
      </w:r>
      <w:r>
        <w:rPr>
          <w:b/>
          <w:rtl/>
          <w:cs/>
          <w:lang w:val="ar_AE" w:bidi="ar_AE"/>
        </w:rPr>
        <w:t>أب</w:t>
      </w:r>
      <w:r>
        <w:rPr>
          <w:rtl/>
          <w:cs/>
          <w:lang w:val="ar_AE" w:bidi="ar_AE"/>
        </w:rPr>
        <w:t>" تُظهِر الجانب العلاقاتي لله تجاه المؤمنين، إذ يوضح يسوع بهذا اللقب أننا نستطيع أن نحيا علاقةً شخصيةً وقريبةً مع الله.</w:t>
      </w:r>
    </w:p>
    <w:p>
      <w:pPr>
        <w:bidi/>
      </w:pPr>
      <w:r>
        <w:rPr>
          <w:rtl/>
          <w:cs/>
          <w:lang w:val="ar_AE" w:bidi="ar_AE"/>
        </w:rPr>
      </w:r>
      <w:r>
        <w:rPr>
          <w:rtl/>
          <w:cs/>
          <w:lang w:val="ar_AE" w:bidi="ar_AE"/>
        </w:rPr>
        <w:t xml:space="preserve">ثم قال يسوع: "فكُلُّ مَنْ يَعتَرِفُ بي قُدّامَ النّاسِ أعتَرِفُ أنا أيضًا بهِ قُدّامَ أبي الّذي في السماواتِ". والمقصود </w:t>
      </w:r>
      <w:r>
        <w:rPr>
          <w:b/>
          <w:rtl/>
          <w:cs/>
          <w:lang w:val="ar_AE" w:bidi="ar_AE"/>
        </w:rPr>
        <w:t>بالسماوات</w:t>
      </w:r>
      <w:r>
        <w:rPr>
          <w:rtl/>
          <w:cs/>
          <w:lang w:val="ar_AE" w:bidi="ar_AE"/>
        </w:rPr>
        <w:t xml:space="preserve"> هو المكان الذي يسكن فيه الله، والغاية النهائية التي ينالها كل المؤمنين بيسوع. استخدموا نفس الكلمة كما في الترجمات السابقة. ويمكنكم الرجوع إلى قاموس الكلمات الرئيسية لمعرفة تعريفٍ أكمل لكلمة </w:t>
      </w:r>
      <w:r>
        <w:rPr>
          <w:b/>
          <w:rtl/>
          <w:cs/>
          <w:lang w:val="ar_AE" w:bidi="ar_AE"/>
        </w:rPr>
        <w:t>السماوات</w:t>
      </w:r>
      <w:r>
        <w:rPr>
          <w:rtl/>
          <w:cs/>
          <w:lang w:val="ar_AE" w:bidi="ar_AE"/>
        </w:rPr>
        <w:t xml:space="preserve">.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10:34–42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10: 34–42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المقطع السابق، أخبرَ يسوعُ تلاميذه عن الصعوبات التي سيواجهونها وأخبرهم عن قيمتهم عند الله. في هذا المقطع، يروي متَّى تعاليم يسوع عما يمكن أن نتوقعه إذا تَبعنا يسوعَ.</w:t>
      </w:r>
    </w:p>
    <w:p>
      <w:pPr>
        <w:bidi/>
      </w:pPr>
      <w:r>
        <w:rPr>
          <w:rtl/>
          <w:cs/>
          <w:lang w:val="ar_AE" w:bidi="ar_AE"/>
        </w:rPr>
      </w:r>
      <w:r>
        <w:rPr>
          <w:rtl/>
          <w:cs/>
          <w:lang w:val="ar_AE" w:bidi="ar_AE"/>
        </w:rPr>
        <w:t>قال يسوع: "لا تظنوا أني جئت لأُلقي سلامًا." يُشير يسوع إلى مجيئه من السماء إلى الأرض. يُشير إلقاء السلام إلى جعل الناس يعيشون في علاقات جيدة دون خصام. قال يسوع إنه لم يأت ليجلب سلامًا، بل سيفًا. استخدم يسوعُ كلمةَ السيف كرمزٍ للحرب أو الصراع. السيف هو سكين طويل يُستخدم في القتال. كان يسوع يقول إن تعاليمه ستتسبب في الصراع والانقسام بين الناس.</w:t>
      </w:r>
    </w:p>
    <w:p>
      <w:pPr>
        <w:bidi/>
      </w:pPr>
      <w:r>
        <w:rPr>
          <w:rtl/>
          <w:cs/>
          <w:lang w:val="ar_AE" w:bidi="ar_AE"/>
        </w:rPr>
      </w:r>
      <w:r>
        <w:rPr>
          <w:rtl/>
          <w:cs/>
          <w:lang w:val="ar_AE" w:bidi="ar_AE"/>
        </w:rPr>
        <w:t>اعرضوا صورةً لأحد السيوف. ناقشوا عبارات أو كلمات رمزية تُستخدم في ثقافتكم لوصف الصراع.</w:t>
      </w:r>
    </w:p>
    <w:p>
      <w:pPr>
        <w:bidi/>
      </w:pPr>
      <w:r>
        <w:rPr>
          <w:rtl/>
          <w:cs/>
          <w:lang w:val="ar_AE" w:bidi="ar_AE"/>
        </w:rPr>
      </w:r>
      <w:r>
        <w:rPr>
          <w:rtl/>
          <w:cs/>
          <w:lang w:val="ar_AE" w:bidi="ar_AE"/>
        </w:rPr>
        <w:t>عندما قال يسوع إنه عندما يؤمن أحد أفراد العائلة بيسوع والآخر لا يؤمن، فيحدث صراع بينهم، كان يقتبس من النبي ميخا. سيَثورون، أو سينقلبون ضد بعضهم البعض. سينقلب الابن غير المؤمن ضد أبيه المؤمن. ستنقلب الابنة غير المؤمنة ضد أمها المؤمنة. ستنقلب الكَنَّة غير المؤمنة ضد حماتها المؤمنة. بدأ يسوع يَصف نوع الصراع الذي قد يسببه الإيمانُ به واتِّباعُ تعاليمه. سيكون هناك صراع في العلاقات العائلية الوثيقة وفي العلاقات الأخرى بين الذين يؤمنون بيسوع.</w:t>
      </w:r>
    </w:p>
    <w:p>
      <w:pPr>
        <w:bidi/>
      </w:pPr>
      <w:r>
        <w:rPr>
          <w:rtl/>
          <w:cs/>
          <w:lang w:val="ar_AE" w:bidi="ar_AE"/>
        </w:rPr>
      </w:r>
      <w:r>
        <w:rPr>
          <w:rtl/>
          <w:cs/>
          <w:lang w:val="ar_AE" w:bidi="ar_AE"/>
        </w:rPr>
        <w:t>توقّفوا وناقشوا في ثقافتكم، ما هي الكلمة التي ستستخدمونها للإشارة إلى شخص قريب للعائلة من خلال علاقة الزواج.</w:t>
      </w:r>
    </w:p>
    <w:p>
      <w:pPr>
        <w:bidi/>
      </w:pPr>
      <w:r>
        <w:rPr>
          <w:rtl/>
          <w:cs/>
          <w:lang w:val="ar_AE" w:bidi="ar_AE"/>
        </w:rPr>
      </w:r>
      <w:r>
        <w:rPr>
          <w:rtl/>
          <w:cs/>
          <w:lang w:val="ar_AE" w:bidi="ar_AE"/>
        </w:rPr>
        <w:t>قال يسوع، "وأعداءُ الإنسانِ أهلُ بيته." تُشير كلمة "أهل" إلى الأشخاص الذين يعيشون في البيت مثل الأقارب أو الخدام.</w:t>
      </w:r>
    </w:p>
    <w:p>
      <w:pPr>
        <w:bidi/>
      </w:pPr>
      <w:r>
        <w:rPr>
          <w:rtl/>
          <w:cs/>
          <w:lang w:val="ar_AE" w:bidi="ar_AE"/>
        </w:rPr>
      </w:r>
      <w:r>
        <w:rPr>
          <w:rtl/>
          <w:cs/>
          <w:lang w:val="ar_AE" w:bidi="ar_AE"/>
        </w:rPr>
        <w:t>احكوا قصةً عن صراع بين فَرديْن من أفراد أُسرتكم. كيف أثرَّ الصراع على بقية الأسرة؟</w:t>
      </w:r>
    </w:p>
    <w:p>
      <w:pPr>
        <w:bidi/>
      </w:pPr>
      <w:r>
        <w:rPr>
          <w:rtl/>
          <w:cs/>
          <w:lang w:val="ar_AE" w:bidi="ar_AE"/>
        </w:rPr>
      </w:r>
      <w:r>
        <w:rPr>
          <w:rtl/>
          <w:cs/>
          <w:lang w:val="ar_AE" w:bidi="ar_AE"/>
        </w:rPr>
        <w:t>قال يسوع إنه إذا أحبَ شخصٌ ما أفرادَ عائلته أكثر من محبته ليسوع، فهو لا يستحق يسوعَ. إن عبارة "لا يستحقني" تعني أنهم لا يستطيعون اتِّباع يسوع.</w:t>
      </w:r>
    </w:p>
    <w:p>
      <w:pPr>
        <w:bidi/>
      </w:pPr>
      <w:r>
        <w:rPr>
          <w:rtl/>
          <w:cs/>
          <w:lang w:val="ar_AE" w:bidi="ar_AE"/>
        </w:rPr>
      </w:r>
      <w:r>
        <w:rPr>
          <w:rtl/>
          <w:cs/>
          <w:lang w:val="ar_AE" w:bidi="ar_AE"/>
        </w:rPr>
        <w:t>قال يسوع: "ومَنْ لا يأخُذُ صَليبَهُ ويَتبَعُني فلا يَستَحِقُّني." كان الرومان يستخدمون الصليب لإعدام المجرمين. كان مطلوبًا من السجين أن يحمل صليبه إلى مكان الإعدام. بعدها، كان الجنود يُسمِّرون السجين على الصليب حيث يُعلقونه حتى يموت. يَصفُ هذا شكلَ الموت الذي كان يسوع سيُعانيه. كان يسوع يستخدم لغة رمزية. كان يسوع يقول إن الذين يتبعونه، أو يريدون أن يكونوا تلميذه، يجب أن يكونوا مستعدين أن يتألَّموا، وفي بعض الحالات أن يموتوا بسبب إيمانهم به.</w:t>
      </w:r>
    </w:p>
    <w:p>
      <w:pPr>
        <w:bidi/>
      </w:pPr>
      <w:r>
        <w:rPr>
          <w:rtl/>
          <w:cs/>
          <w:lang w:val="ar_AE" w:bidi="ar_AE"/>
        </w:rPr>
      </w:r>
      <w:r>
        <w:rPr>
          <w:rtl/>
          <w:cs/>
          <w:lang w:val="ar_AE" w:bidi="ar_AE"/>
        </w:rPr>
        <w:t>اعرضوا صورةً لصليبٍ.</w:t>
      </w:r>
    </w:p>
    <w:p>
      <w:pPr>
        <w:bidi/>
      </w:pPr>
      <w:r>
        <w:rPr>
          <w:rtl/>
          <w:cs/>
          <w:lang w:val="ar_AE" w:bidi="ar_AE"/>
        </w:rPr>
      </w:r>
      <w:r>
        <w:rPr>
          <w:rtl/>
          <w:cs/>
          <w:lang w:val="ar_AE" w:bidi="ar_AE"/>
        </w:rPr>
        <w:t>قال يسوع: "مَن وجد حياته يُضيعها." هذا يعني أنه إذا حاول الإنسان أن يُنقِذ حياته، أو لم يكن مستعدًا أن يتألم من أجل يسوع، فسيُفوِّت الحياةَ الحقيقية مع الله التي تستمر إلى الأبد، أو الحياة الأبدية. قال يسوع: "لكن مَن أضاع حياته من أجلي سيَجِدها." يُشير هذا إلى أن الشخص المستعد أن يعاني من أجل اتِّباع يسوع، سوف ينال الحياة الأبدية في السماء مع الله.</w:t>
      </w:r>
    </w:p>
    <w:p>
      <w:pPr>
        <w:bidi/>
      </w:pPr>
      <w:r>
        <w:rPr>
          <w:rtl/>
          <w:cs/>
          <w:lang w:val="ar_AE" w:bidi="ar_AE"/>
        </w:rPr>
      </w:r>
      <w:r>
        <w:rPr>
          <w:rtl/>
          <w:cs/>
          <w:lang w:val="ar_AE" w:bidi="ar_AE"/>
        </w:rPr>
        <w:t>توقَّفوا وناقشوا: ماذا يعتقد الناس في ثقافتكم عما يحدث بعد الموت؟ كيف يتشابه هذا أو يختلف عن الحياة الأبدية التي يتحدث عنها يسوع؟</w:t>
      </w:r>
    </w:p>
    <w:p>
      <w:pPr>
        <w:bidi/>
      </w:pPr>
      <w:r>
        <w:rPr>
          <w:rtl/>
          <w:cs/>
          <w:lang w:val="ar_AE" w:bidi="ar_AE"/>
        </w:rPr>
      </w:r>
      <w:r>
        <w:rPr>
          <w:rtl/>
          <w:cs/>
          <w:lang w:val="ar_AE" w:bidi="ar_AE"/>
        </w:rPr>
        <w:t>بدأ يسوع يتحدَّث مع تلاميذه عن الضيافة. عندما قال يسوع: "مَن يَقبلكم" كان يقول إنه عندما يُرحب شخصٌ بالتلاميذ أو يُحسِن ضيافتهم، فإن ذلك كما لو كان الشخص يُرحب بيسوع. كان التلاميذ رُسل يسوع. إذا كان الشخص يُرحب بيسوع، فإن ذلك كما لو أنه يُرحب بالله الذي أرسل يسوع. تحدَّث يسوع أيضًا عن الشخص الذي يعتني بالنبي، أو المُرسَل من الله. سيُعطى ذلك الشخص نفس المكافأة التي يأخذها النبي. المكافأة هي هدية أو أجر يُعطى لشخص ما عن أفعاله. كل من يعتني بالشخص البار، أو الشخص الذي يعيش وفقًا لمعايير الله، سيُكافأ أيضًا. إذا اهتم شخصٌ بالذين يتبعون اللهَ فإن هذه خدمة لله. قال يسوع إنه إذا أعطى شخصٌ كأسَ ماء إلى "أحد هؤلاء الصغار،" لأنه تليمذي، فذلك الشخص لن يُضيع مكافأته أبدًا. إن إعطاء كأس ماء لأحدهم هو فعل ضيافةٍ صغير. يُظهر هذا أن الاهتمام بأي شخص من تلاميذ يسوع هو أمر مهم لدى الله، حتى لو كان هذا التلميذ شخصًا عاديًا.</w:t>
      </w:r>
    </w:p>
    <w:p>
      <w:pPr>
        <w:bidi/>
      </w:pPr>
      <w:r>
        <w:rPr>
          <w:rtl/>
          <w:cs/>
          <w:lang w:val="ar_AE" w:bidi="ar_AE"/>
        </w:rPr>
      </w:r>
      <w:r>
        <w:rPr>
          <w:rtl/>
          <w:cs/>
          <w:lang w:val="ar_AE" w:bidi="ar_AE"/>
        </w:rPr>
        <w:t>توقفوا هنا وناقشوا مفهوم الضيافة في ثقافتكم. ما هي الأشياء التي يمكن أن يفعلها الشخصُ لأجل ضيفٍ في ثقافتكم؟ ما هي بعض الأسباب التي تجعل الشخص في ثقافتكم يهتم باحتياجات شخص آخر؟ كيف تتغير ضيافتكم عندما يكون الضيف مهمًا، أو يُمثِّل شخصًا مهمًا؟</w:t>
      </w:r>
    </w:p>
    <w:p>
      <w:pPr>
        <w:bidi/>
      </w:pPr>
      <w:r>
        <w:rPr>
          <w:rtl/>
          <w:cs/>
          <w:lang w:val="ar_AE" w:bidi="ar_AE"/>
        </w:rPr>
      </w:r>
      <w:r>
        <w:rPr>
          <w:rtl/>
          <w:cs/>
          <w:lang w:val="ar_AE" w:bidi="ar_AE"/>
        </w:rPr>
        <w:t>تُظهِر عبارة "باسم تلميذ" أن الشخص كان يعرف أنه يُقدِّم الماء لأحد تلاميذ يسوع. عندما كان يسوع يقول: "الحقَّ أقول لكم،" كان يقول شيئًا مهمًا ويريد من تلاميذه أن ينتبهوا بشدة. قال يسوع: "لن يُضيِّع مكافأته بأي حال." إن الشخص الذي يهتم بأحد تلاميذه سيحصل بالتأكيد على مكافأته.</w:t>
      </w:r>
    </w:p>
    <w:p>
      <w:pPr>
        <w:bidi/>
      </w:pPr>
      <w:r>
        <w:rPr>
          <w:rtl/>
          <w:cs/>
          <w:lang w:val="ar_AE" w:bidi="ar_AE"/>
        </w:rPr>
      </w:r>
      <w:r>
        <w:rPr>
          <w:rtl/>
          <w:cs/>
          <w:lang w:val="ar_AE" w:bidi="ar_AE"/>
        </w:rPr>
        <w:t>توقّفوا وناقشوا بخصوص وقتٍ حصلتم فيه أنتم أو شخص تعرفونه على جائزة. ما هي المناسبات الخاصة التي قد يحصل فيها الشخص على جائزة؟ هل توجد احتفالات مرتبطة بالجائزة؟ ما هي نوعية الناس الذين يحصلون على الجوائز؟</w:t>
      </w:r>
    </w:p>
    <w:p>
      <w:pPr>
        <w:bidi/>
      </w:pPr>
      <w:r>
        <w:rPr>
          <w:rtl/>
          <w:cs/>
          <w:lang w:val="ar_AE" w:bidi="ar_AE"/>
        </w:rPr>
      </w:r>
      <w:r>
        <w:rPr>
          <w:rtl/>
          <w:cs/>
          <w:lang w:val="ar_AE" w:bidi="ar_AE"/>
        </w:rPr>
        <w:t>في هذا المقطع، استفاض يسوع في تقديم التعليم الأساسي نفسه. يجب أن يكون أتباع يسوع مستعدين أن يتألموا من خلال الصراعات والصعوبات، بل وحتى الموت، لكي يتبعوه. إن الذين يظلون مُخلِصين ليسوع سيحصلون على مكافأة العيش إلى الأبد في السماء مع الله.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تتضمن هذه القصة 3 مشاهد.</w:t>
      </w:r>
    </w:p>
    <w:p>
      <w:pPr>
        <w:bidi/>
      </w:pPr>
      <w:r>
        <w:rPr>
          <w:rtl/>
          <w:cs/>
          <w:lang w:val="ar_AE" w:bidi="ar_AE"/>
        </w:rPr>
      </w:r>
      <w:r>
        <w:rPr>
          <w:b/>
          <w:rtl/>
          <w:cs/>
          <w:lang w:val="ar_AE" w:bidi="ar_AE"/>
        </w:rPr>
        <w:t>المشهد الأول:</w:t>
      </w:r>
      <w:r>
        <w:rPr>
          <w:rtl/>
          <w:cs/>
          <w:lang w:val="ar_AE" w:bidi="ar_AE"/>
        </w:rPr>
        <w:t xml:space="preserve"> يُعلِّم يسوع عن الخلافات التي ستنشأ لأجله، أو بسبب اختيار الناس الذين يتبعوه. </w:t>
      </w:r>
    </w:p>
    <w:p>
      <w:pPr>
        <w:bidi/>
      </w:pPr>
      <w:r>
        <w:rPr>
          <w:rtl/>
          <w:cs/>
          <w:lang w:val="ar_AE" w:bidi="ar_AE"/>
        </w:rPr>
      </w:r>
      <w:r>
        <w:rPr>
          <w:b/>
          <w:rtl/>
          <w:cs/>
          <w:lang w:val="ar_AE" w:bidi="ar_AE"/>
        </w:rPr>
        <w:t>المشهد الثاني:</w:t>
      </w:r>
      <w:r>
        <w:rPr>
          <w:rtl/>
          <w:cs/>
          <w:lang w:val="ar_AE" w:bidi="ar_AE"/>
        </w:rPr>
        <w:t xml:space="preserve"> يُعلِّم يسوع عن تكلفة اتباع يسوع.</w:t>
      </w:r>
    </w:p>
    <w:p>
      <w:pPr>
        <w:bidi/>
      </w:pPr>
      <w:r>
        <w:rPr>
          <w:rtl/>
          <w:cs/>
          <w:lang w:val="ar_AE" w:bidi="ar_AE"/>
        </w:rPr>
      </w:r>
      <w:r>
        <w:rPr>
          <w:b/>
          <w:rtl/>
          <w:cs/>
          <w:lang w:val="ar_AE" w:bidi="ar_AE"/>
        </w:rPr>
        <w:t>المشهد الثالث:</w:t>
      </w:r>
      <w:r>
        <w:rPr>
          <w:rtl/>
          <w:cs/>
          <w:lang w:val="ar_AE" w:bidi="ar_AE"/>
        </w:rPr>
        <w:t xml:space="preserve"> يُعلِّم يسوع عن نتائج إظهار الضيافة لأتباعه.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أفراد العائلة</w:t>
      </w:r>
    </w:p>
    <w:p>
      <w:pPr>
        <w:bidi/>
      </w:pPr>
      <w:r>
        <w:rPr>
          <w:rtl/>
          <w:cs/>
          <w:lang w:val="ar_AE" w:bidi="ar_AE"/>
        </w:rPr>
      </w:r>
      <w:r>
        <w:rPr>
          <w:rtl/>
          <w:cs/>
          <w:lang w:val="ar_AE" w:bidi="ar_AE"/>
        </w:rPr>
        <w:t xml:space="preserve">في هذه الجلسة، اجعل المجموعة تُصور أحداث القصة بالتسلسل، أو يرسموها، أو يستخدموا أشياء ملموسة (مثل الحجارة، العصي، أو لعب الأطفال) لتجسيد القصة والأحداث التي وقعت فيها. </w:t>
      </w:r>
    </w:p>
    <w:p>
      <w:pPr>
        <w:bidi/>
      </w:pPr>
      <w:r>
        <w:rPr>
          <w:rtl/>
          <w:cs/>
          <w:lang w:val="ar_AE" w:bidi="ar_AE"/>
        </w:rPr>
      </w:r>
      <w:r>
        <w:rPr>
          <w:rtl/>
          <w:cs/>
          <w:lang w:val="ar_AE" w:bidi="ar_AE"/>
        </w:rPr>
        <w:t>من المهم أن نتذكّر أن يسوع كان يتحدث مع تلاميذه قبل أن يرسلهم ليخبروا الآخرين عنه. تذكّر أن يسوع يعلّم السبب الذي جاء من أجله من السماء إلى الأرض، مقتبسًا ما قاله ميخا النبي.</w:t>
      </w:r>
    </w:p>
    <w:p>
      <w:pPr>
        <w:bidi/>
      </w:pPr>
      <w:r>
        <w:rPr>
          <w:rtl/>
          <w:cs/>
          <w:lang w:val="ar_AE" w:bidi="ar_AE"/>
        </w:rPr>
      </w:r>
      <w:r>
        <w:rPr>
          <w:rtl/>
          <w:cs/>
          <w:lang w:val="ar_AE" w:bidi="ar_AE"/>
        </w:rPr>
        <w:t>من المهم أن نتذكّر أن السيف هو لغة رمزية تشير إلى الحرب والصراع. تذكّروا أن يسوع كان يخبرهم أنه يمكن للإيمان به أن يتسبّب في انقسام العائلات. من المهم أن نتذكّر أنه قد يكون للشخص أعداء يعيشون في بيته.</w:t>
      </w:r>
    </w:p>
    <w:p>
      <w:pPr>
        <w:bidi/>
      </w:pPr>
      <w:r>
        <w:rPr>
          <w:rtl/>
          <w:cs/>
          <w:lang w:val="ar_AE" w:bidi="ar_AE"/>
        </w:rPr>
      </w:r>
      <w:r>
        <w:rPr>
          <w:rtl/>
          <w:cs/>
          <w:lang w:val="ar_AE" w:bidi="ar_AE"/>
        </w:rPr>
        <w:t>من المهم أن نتذكّر أن يسوع قال: "مَنْ أَحَبَّ أَبًا أَوْ أُمًّا أَكْثَرَ مِنِّي فَلاَ يَسْتَحِقُّنِي" لا يقول يسوع أننا يجب ألا نحب والدينا أو أبنائنا، بل يريدنا أن نثق به أكثر حتى من ثقتنا بعائلتنا الخاصة. تذكّر أن حمل الصليب هو لغة رمزية تُشير إلى الاستعداد للتألّم بسبب إيماننا بيسوع. من المهم أن نتذكّر أن يسوع يقول إن الذين يضيعون حياتهم لأجل اتّباعه سيجدون حياتهم الحقيقية في الله.</w:t>
      </w:r>
    </w:p>
    <w:p>
      <w:pPr>
        <w:bidi/>
      </w:pPr>
      <w:r>
        <w:rPr>
          <w:rtl/>
          <w:cs/>
          <w:lang w:val="ar_AE" w:bidi="ar_AE"/>
        </w:rPr>
      </w:r>
      <w:r>
        <w:rPr>
          <w:rtl/>
          <w:cs/>
          <w:lang w:val="ar_AE" w:bidi="ar_AE"/>
        </w:rPr>
        <w:t>من المهم أن نتذكّر أنه إذا رحب شخصً بأحد أتباع يسوع، فهو يرحِّب بيسوع بشكل رمزي. تذكّر أن "الأجر" يُشير إلى هدية أو مكافأة تُعطى لشخص على أفعال أو سلوكيات تستحق التقدير. من المهم أن نتذكّر أن إظهار الضيافة حتى لأشخاص عاديين يتبعون يسوع أمر مهم عند الله.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أفراد العائلة</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 xml:space="preserve">يُعلِّم الرب يسوع عن النزاعات التي في العالم. فيقول: "مَا جِئْتُ لِأُلْقِيَ سَلَامًا بَلْ سَيْفًا."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التلاميذ: "بماذا تشعرون؟"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يقول الرب يسوع: "فَإِنِّي جِئْتُ لِأُفَرِّقَ ٱلْإِنْسَانَ ضِدَّ أَبِيهِ، وَٱلِٱبْنَةَ ضِدَّ أُمِّهَا، وَٱلْكَنَّةَ ضِدَّ حَمَاتِهَا."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التلاميذ: "بماذا تشعرون؟"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يُعلِّم الرب يسوع عن الأمور الأكثر أهمية في حياة من يتبعه.</w:t>
      </w:r>
    </w:p>
    <w:p>
      <w:pPr>
        <w:bidi/>
      </w:pPr>
      <w:r>
        <w:rPr>
          <w:rtl/>
          <w:cs/>
          <w:lang w:val="ar_AE" w:bidi="ar_AE"/>
        </w:rPr>
      </w:r>
      <w:r>
        <w:rPr>
          <w:rtl/>
          <w:cs/>
          <w:lang w:val="ar_AE" w:bidi="ar_AE"/>
        </w:rPr>
        <w:t xml:space="preserve">فيقول: "مَنْ لَا يَأْخُذُ صَلِيبَهُ وَيَتْبَعُنِي فَلَا يَسْتَحِقُّنِي. مَنْ وَجَدَ حَيَاتَهُ يُضِيعُهَا، وَمَنْ أَضَاعَ حَيَاتَهُ مِنْ أَجْلِي يَجِدُهَا."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"بماذا تشعر؟"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التلاميذ: "بماذا تشعرون؟"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يبدأ الرب يسوع في التعليم عن مكافآت الذين يتبعونه. فيقول: "مَنْ يَقْبَلُكُمْ يَقْبَلُنِي، وَمَنْ يَقْبَلُنِي يَقْبَلُ ٱلَّذِي أَرْسَلَنِي."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التلاميذ: "بماذا تشعرون؟"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ثم قال يسوع: "مَنْ يَقْبَلُ نَبِيًّا يبِٱسْمِ نَبِيٍّ فَأَجْرَ نَبِيٍّ يَأْخُذُ، وَمَنْ يَقْبَلُ بَارًّا بِٱسْمِ بَارٍّ فَأَجْرَ بَارٍّ يَأْخُذُ."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"بماذا تشعر؟"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ويقول الرب يسوع: "من سقى أحد من أتباعي كأس ماء، فإنه حتمًا سينال أجرًا."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التلاميذ: "بماذا تشعرون؟" قد تسمعون 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قال يسوع إنّه لا ينبغي لنا أن نتوقّع أن تعليمه سيجلب السلام دائمًا. ويقصد </w:t>
      </w:r>
      <w:r>
        <w:rPr>
          <w:b/>
          <w:rtl/>
          <w:cs/>
          <w:lang w:val="ar_AE" w:bidi="ar_AE"/>
        </w:rPr>
        <w:t>بالسلام</w:t>
      </w:r>
      <w:r>
        <w:rPr>
          <w:rtl/>
          <w:cs/>
          <w:lang w:val="ar_AE" w:bidi="ar_AE"/>
        </w:rPr>
        <w:t xml:space="preserve"> الانسجام والوحدة بين الناس. استخدموا نفس الكلمة التي استخدمتموها سابقًا للدلالة على "السلام"، ويمكنكم الرجوع إلى قاموس الكلمات الرئيسية لمعرفة تعريفٍ أكمل لكلمة </w:t>
      </w:r>
      <w:r>
        <w:rPr>
          <w:rtl/>
          <w:cs/>
          <w:lang w:val="ar_AE" w:bidi="ar_AE"/>
        </w:rPr>
        <w:t>السلام</w:t>
      </w:r>
      <w:r>
        <w:rPr>
          <w:rtl/>
          <w:cs/>
          <w:lang w:val="ar_AE" w:bidi="ar_AE"/>
        </w:rPr>
        <w:t xml:space="preserve">. </w:t>
      </w:r>
    </w:p>
    <w:p>
      <w:pPr>
        <w:bidi/>
      </w:pPr>
      <w:r>
        <w:rPr>
          <w:rtl/>
          <w:cs/>
          <w:lang w:val="ar_AE" w:bidi="ar_AE"/>
        </w:rPr>
      </w:r>
      <w:r>
        <w:rPr>
          <w:rtl/>
          <w:cs/>
          <w:lang w:val="ar_AE" w:bidi="ar_AE"/>
        </w:rPr>
        <w:t xml:space="preserve">شبّه يسوع تعاليمه بالسيف. في هذا الموضع، يُستخدم </w:t>
      </w:r>
      <w:r>
        <w:rPr>
          <w:b/>
          <w:rtl/>
          <w:cs/>
          <w:lang w:val="ar_AE" w:bidi="ar_AE"/>
        </w:rPr>
        <w:t>السيف</w:t>
      </w:r>
      <w:r>
        <w:rPr>
          <w:rtl/>
          <w:cs/>
          <w:lang w:val="ar_AE" w:bidi="ar_AE"/>
        </w:rPr>
        <w:t xml:space="preserve"> كلغة رمزية تمثّل الحرب والانقسام. وكانت السيوف في ذلك الوقت يتراوح طولها بين 60 و120 سنتيمترًا. قال يسوع إن أفراد العائلة </w:t>
      </w:r>
      <w:r>
        <w:rPr>
          <w:b/>
          <w:rtl/>
          <w:cs/>
          <w:lang w:val="ar_AE" w:bidi="ar_AE"/>
        </w:rPr>
        <w:t>سيتواجهون</w:t>
      </w:r>
      <w:r>
        <w:rPr>
          <w:rtl/>
          <w:cs/>
          <w:lang w:val="ar_AE" w:bidi="ar_AE"/>
        </w:rPr>
        <w:t xml:space="preserve"> أو </w:t>
      </w:r>
      <w:r>
        <w:rPr>
          <w:b/>
          <w:rtl/>
          <w:cs/>
          <w:lang w:val="ar_AE" w:bidi="ar_AE"/>
        </w:rPr>
        <w:t>يتمرّدون</w:t>
      </w:r>
      <w:r>
        <w:rPr>
          <w:rtl/>
          <w:cs/>
          <w:lang w:val="ar_AE" w:bidi="ar_AE"/>
        </w:rPr>
        <w:t xml:space="preserve"> بعضهم على بعض، مما يعني أن العائلات ستنقسم إلى قسمين. فالانقسام، أو "السيف" الناتج عن الإيمان به سيؤدي إلى انقسام العائلات، لأن أعضاءها سيؤمنون بأمور مختلفة. وهذا ما قصده يسوع بقوله: "وأعداءُ الإنسانِ </w:t>
      </w:r>
      <w:r>
        <w:rPr>
          <w:b/>
          <w:rtl/>
          <w:cs/>
          <w:lang w:val="ar_AE" w:bidi="ar_AE"/>
        </w:rPr>
        <w:t>أهلُ بَيتِهِ</w:t>
      </w:r>
      <w:r>
        <w:rPr>
          <w:rtl/>
          <w:cs/>
          <w:lang w:val="ar_AE" w:bidi="ar_AE"/>
        </w:rPr>
        <w:t xml:space="preserve">". استخدموا نفس الكلمة التي استخدمتموها سابقًا للدلالة على أهل البيت. ويمكنكم الرجوع إلى قاموس الكلمات الرئيسية لمعرفة تعريفٍ أكمل لكلمة </w:t>
      </w:r>
      <w:r>
        <w:rPr>
          <w:rtl/>
          <w:cs/>
          <w:lang w:val="ar_AE" w:bidi="ar_AE"/>
        </w:rPr>
        <w:t>أهل البيت</w:t>
      </w:r>
      <w:r>
        <w:rPr>
          <w:rtl/>
          <w:cs/>
          <w:lang w:val="ar_AE" w:bidi="ar_AE"/>
        </w:rPr>
        <w:t xml:space="preserve">. </w:t>
      </w:r>
    </w:p>
    <w:p>
      <w:pPr>
        <w:bidi/>
      </w:pPr>
      <w:r>
        <w:rPr>
          <w:rtl/>
          <w:cs/>
          <w:lang w:val="ar_AE" w:bidi="ar_AE"/>
        </w:rPr>
      </w:r>
      <w:r>
        <w:rPr>
          <w:rtl/>
          <w:cs/>
          <w:lang w:val="ar_AE" w:bidi="ar_AE"/>
        </w:rPr>
        <w:t>وقال يسوع: "ومَنْ لا</w:t>
      </w:r>
      <w:r>
        <w:rPr>
          <w:b/>
          <w:rtl/>
          <w:cs/>
          <w:lang w:val="ar_AE" w:bidi="ar_AE"/>
        </w:rPr>
        <w:t xml:space="preserve"> يأخُذُ صَليبَهُ</w:t>
      </w:r>
      <w:r>
        <w:rPr>
          <w:rtl/>
          <w:cs/>
          <w:lang w:val="ar_AE" w:bidi="ar_AE"/>
        </w:rPr>
        <w:t xml:space="preserve"> ويَتبَعُني فلا يَستَحِقُّني".</w:t>
      </w:r>
    </w:p>
    <w:p>
      <w:pPr>
        <w:bidi/>
      </w:pPr>
      <w:r>
        <w:rPr>
          <w:rtl/>
          <w:cs/>
          <w:lang w:val="ar_AE" w:bidi="ar_AE"/>
        </w:rPr>
      </w:r>
      <w:r>
        <w:rPr>
          <w:rtl/>
          <w:cs/>
          <w:lang w:val="ar_AE" w:bidi="ar_AE"/>
        </w:rPr>
        <w:t xml:space="preserve">كان </w:t>
      </w:r>
      <w:r>
        <w:rPr>
          <w:b/>
          <w:rtl/>
          <w:cs/>
          <w:lang w:val="ar_AE" w:bidi="ar_AE"/>
        </w:rPr>
        <w:t>الصليب</w:t>
      </w:r>
      <w:r>
        <w:rPr>
          <w:rtl/>
          <w:cs/>
          <w:lang w:val="ar_AE" w:bidi="ar_AE"/>
        </w:rPr>
        <w:t xml:space="preserve"> أداة الإعدام الرومانية. حيث كانوا يثبتون قطعتين من الخشب على شكل صليب، ويمدّون ذراعي السجين وساقيه عليه. وكان السجين الذي </w:t>
      </w:r>
      <w:r>
        <w:rPr>
          <w:b/>
          <w:rtl/>
          <w:cs/>
          <w:lang w:val="ar_AE" w:bidi="ar_AE"/>
        </w:rPr>
        <w:t>يحمل صليبه</w:t>
      </w:r>
      <w:r>
        <w:rPr>
          <w:rtl/>
          <w:cs/>
          <w:lang w:val="ar_AE" w:bidi="ar_AE"/>
        </w:rPr>
        <w:t xml:space="preserve"> غالبًا ما يحمل القطعة القصيرة من الخشب التي تُثبّت على القطعة الأطول. وكان عليه أن يحملها إلى تلة بعيدة عن المدينة. وهذه القطعة القصيرة كانت هي التي تُسمّر عليها يدا السجين. وهذا مهم لأنه يصف الطريقة التي سيتألم ويموت بها يسوع. استخدموا نفس الكلمة التي استخدمتموها سابقًا للدلالة على "الصليب"، ويمكنكم الرجوع إلى قاموس الكلمات الرئيسية لمعرفة تعريفٍ أكمل لكلمة </w:t>
      </w:r>
      <w:r>
        <w:rPr>
          <w:rtl/>
          <w:cs/>
          <w:lang w:val="ar_AE" w:bidi="ar_AE"/>
        </w:rPr>
        <w:t>صليب</w:t>
      </w:r>
      <w:r>
        <w:rPr>
          <w:rtl/>
          <w:cs/>
          <w:lang w:val="ar_AE" w:bidi="ar_AE"/>
        </w:rPr>
        <w:t xml:space="preserve">. </w:t>
      </w:r>
    </w:p>
    <w:p>
      <w:pPr>
        <w:bidi/>
      </w:pPr>
      <w:r>
        <w:rPr>
          <w:rtl/>
          <w:cs/>
          <w:lang w:val="ar_AE" w:bidi="ar_AE"/>
        </w:rPr>
      </w:r>
      <w:r>
        <w:rPr>
          <w:rtl/>
          <w:cs/>
          <w:lang w:val="ar_AE" w:bidi="ar_AE"/>
        </w:rPr>
        <w:t>ثم قال يسوع: " ومَنْ أضاعَ حَياتَهُ مِنْ أجلي يَجِدُها".</w:t>
      </w:r>
    </w:p>
    <w:p>
      <w:pPr>
        <w:bidi/>
      </w:pPr>
      <w:r>
        <w:rPr>
          <w:rtl/>
          <w:cs/>
          <w:lang w:val="ar_AE" w:bidi="ar_AE"/>
        </w:rPr>
      </w:r>
      <w:r>
        <w:rPr>
          <w:b/>
          <w:rtl/>
          <w:cs/>
          <w:lang w:val="ar_AE" w:bidi="ar_AE"/>
        </w:rPr>
        <w:t>وتعني عبارة</w:t>
      </w:r>
      <w:r>
        <w:rPr>
          <w:rtl/>
          <w:cs/>
          <w:lang w:val="ar_AE" w:bidi="ar_AE"/>
        </w:rPr>
        <w:t xml:space="preserve"> "مِنْ أجلي" الإيمان بيسوع والعيش بحسب تعاليمه.</w:t>
      </w:r>
    </w:p>
    <w:p>
      <w:pPr>
        <w:bidi/>
      </w:pPr>
      <w:r>
        <w:rPr>
          <w:rtl/>
          <w:cs/>
          <w:lang w:val="ar_AE" w:bidi="ar_AE"/>
        </w:rPr>
      </w:r>
      <w:r>
        <w:rPr>
          <w:rtl/>
          <w:cs/>
          <w:lang w:val="ar_AE" w:bidi="ar_AE"/>
        </w:rPr>
        <w:t xml:space="preserve">أما </w:t>
      </w:r>
      <w:r>
        <w:rPr>
          <w:b/>
          <w:rtl/>
          <w:cs/>
          <w:lang w:val="ar_AE" w:bidi="ar_AE"/>
        </w:rPr>
        <w:t>"يَجِدُها"</w:t>
      </w:r>
      <w:r>
        <w:rPr>
          <w:rtl/>
          <w:cs/>
          <w:lang w:val="ar_AE" w:bidi="ar_AE"/>
        </w:rPr>
        <w:t xml:space="preserve"> فتعني أن روح الإنسان أو </w:t>
      </w:r>
      <w:r>
        <w:rPr>
          <w:b/>
          <w:rtl/>
          <w:cs/>
          <w:lang w:val="ar_AE" w:bidi="ar_AE"/>
        </w:rPr>
        <w:t>نفسه</w:t>
      </w:r>
      <w:r>
        <w:rPr>
          <w:rtl/>
          <w:cs/>
          <w:lang w:val="ar_AE" w:bidi="ar_AE"/>
        </w:rPr>
        <w:t xml:space="preserve"> ستستمر في الحياة إلى الأبد مع الله في السماء. وهذا ما يُسمّى "الحياة الأبدية". إن النفس هي حياة الشخص الداخلية وفِكره. ويمكنكم الرجوع إلى قاموس الكلمات الرئيسية لمعرفة تعريفٍ أكمل لكلمة </w:t>
      </w:r>
      <w:r>
        <w:rPr>
          <w:rtl/>
          <w:cs/>
          <w:lang w:val="ar_AE" w:bidi="ar_AE"/>
        </w:rPr>
        <w:t>نفس</w:t>
      </w:r>
      <w:r>
        <w:rPr>
          <w:rtl/>
          <w:cs/>
          <w:lang w:val="ar_AE" w:bidi="ar_AE"/>
        </w:rPr>
        <w:t xml:space="preserve">. </w:t>
      </w:r>
    </w:p>
    <w:p>
      <w:pPr>
        <w:bidi/>
      </w:pPr>
      <w:r>
        <w:rPr>
          <w:rtl/>
          <w:cs/>
          <w:lang w:val="ar_AE" w:bidi="ar_AE"/>
        </w:rPr>
      </w:r>
      <w:r>
        <w:rPr>
          <w:rtl/>
          <w:cs/>
          <w:lang w:val="ar_AE" w:bidi="ar_AE"/>
        </w:rPr>
        <w:t xml:space="preserve">ثم قال يسوع: "مَنْ يَقْبَلُ </w:t>
      </w:r>
      <w:r>
        <w:rPr>
          <w:b/>
          <w:rtl/>
          <w:cs/>
          <w:lang w:val="ar_AE" w:bidi="ar_AE"/>
        </w:rPr>
        <w:t>نَبِيًّا</w:t>
      </w:r>
      <w:r>
        <w:rPr>
          <w:rtl/>
          <w:cs/>
          <w:lang w:val="ar_AE" w:bidi="ar_AE"/>
        </w:rPr>
        <w:t xml:space="preserve"> يبِٱسْمِ نَبِيٍّ </w:t>
      </w:r>
      <w:r>
        <w:rPr>
          <w:b/>
          <w:rtl/>
          <w:cs/>
          <w:lang w:val="ar_AE" w:bidi="ar_AE"/>
        </w:rPr>
        <w:t>فَأَجْرَ</w:t>
      </w:r>
      <w:r>
        <w:rPr>
          <w:rtl/>
          <w:cs/>
          <w:lang w:val="ar_AE" w:bidi="ar_AE"/>
        </w:rPr>
        <w:t xml:space="preserve"> نَبِيٍّ يَأْخُذُ، وَمَنْ يَقْبَلُ </w:t>
      </w:r>
      <w:r>
        <w:rPr>
          <w:b/>
          <w:rtl/>
          <w:cs/>
          <w:lang w:val="ar_AE" w:bidi="ar_AE"/>
        </w:rPr>
        <w:t>بَارًّا</w:t>
      </w:r>
      <w:r>
        <w:rPr>
          <w:rtl/>
          <w:cs/>
          <w:lang w:val="ar_AE" w:bidi="ar_AE"/>
        </w:rPr>
        <w:t xml:space="preserve"> بِٱسْمِ بَارٍّ </w:t>
      </w:r>
      <w:r>
        <w:rPr>
          <w:b/>
          <w:rtl/>
          <w:cs/>
          <w:lang w:val="ar_AE" w:bidi="ar_AE"/>
        </w:rPr>
        <w:t>فَأَجْرَ</w:t>
      </w:r>
      <w:r>
        <w:rPr>
          <w:rtl/>
          <w:cs/>
          <w:lang w:val="ar_AE" w:bidi="ar_AE"/>
        </w:rPr>
        <w:t xml:space="preserve"> بَارٍّ يَأْخُذُ." </w:t>
      </w:r>
    </w:p>
    <w:p>
      <w:pPr>
        <w:bidi/>
      </w:pPr>
      <w:r>
        <w:rPr>
          <w:rtl/>
          <w:cs/>
          <w:lang w:val="ar_AE" w:bidi="ar_AE"/>
        </w:rPr>
      </w:r>
      <w:r>
        <w:rPr>
          <w:b/>
          <w:rtl/>
          <w:cs/>
          <w:lang w:val="ar_AE" w:bidi="ar_AE"/>
        </w:rPr>
        <w:t>والنبي</w:t>
      </w:r>
      <w:r>
        <w:rPr>
          <w:rtl/>
          <w:cs/>
          <w:lang w:val="ar_AE" w:bidi="ar_AE"/>
        </w:rPr>
        <w:t xml:space="preserve"> هو رسول من عند الله. استخدموا نفس الكلمة التي استخدمتموها سابقًا للدلالة على "النبي"، ويمكنكم الرجوع إلى قاموس الكلمات الرئيسية لمعرفة تعريفٍ أكمل لكلمة </w:t>
      </w:r>
      <w:r>
        <w:rPr>
          <w:rtl/>
          <w:cs/>
          <w:lang w:val="ar_AE" w:bidi="ar_AE"/>
        </w:rPr>
        <w:t>نبي</w:t>
      </w:r>
      <w:r>
        <w:rPr>
          <w:rtl/>
          <w:cs/>
          <w:lang w:val="ar_AE" w:bidi="ar_AE"/>
        </w:rPr>
        <w:t xml:space="preserve">. </w:t>
      </w:r>
    </w:p>
    <w:p>
      <w:pPr>
        <w:bidi/>
      </w:pPr>
      <w:r>
        <w:rPr>
          <w:rtl/>
          <w:cs/>
          <w:lang w:val="ar_AE" w:bidi="ar_AE"/>
        </w:rPr>
      </w:r>
      <w:r>
        <w:rPr>
          <w:b/>
          <w:rtl/>
          <w:cs/>
          <w:lang w:val="ar_AE" w:bidi="ar_AE"/>
        </w:rPr>
        <w:t>والبر</w:t>
      </w:r>
      <w:r>
        <w:rPr>
          <w:rtl/>
          <w:cs/>
          <w:lang w:val="ar_AE" w:bidi="ar_AE"/>
        </w:rPr>
        <w:t xml:space="preserve"> هو وقوف المرء في المكانة الصحيحة، أمام الله. أو عدم الشعور بالذنب قدامه. استخدموا نفس الكلمة التي استخدمتموها سابقًا للدلالة على "البرّ"، ويمكنكم الرجوع إلى قاموس الكلمات الرئيسية لمعرفة تعريفٍ أكمل لكلمة </w:t>
      </w:r>
      <w:r>
        <w:rPr>
          <w:rtl/>
          <w:cs/>
          <w:lang w:val="ar_AE" w:bidi="ar_AE"/>
        </w:rPr>
        <w:t>البرّ</w:t>
      </w:r>
      <w:r>
        <w:rPr>
          <w:rtl/>
          <w:cs/>
          <w:lang w:val="ar_AE" w:bidi="ar_AE"/>
        </w:rPr>
        <w:t xml:space="preserve">. </w:t>
      </w:r>
    </w:p>
    <w:p>
      <w:pPr>
        <w:bidi/>
      </w:pPr>
      <w:r>
        <w:rPr>
          <w:rtl/>
          <w:cs/>
          <w:lang w:val="ar_AE" w:bidi="ar_AE"/>
        </w:rPr>
      </w:r>
      <w:r>
        <w:rPr>
          <w:rtl/>
          <w:cs/>
          <w:lang w:val="ar_AE" w:bidi="ar_AE"/>
        </w:rPr>
        <w:t xml:space="preserve">أما </w:t>
      </w:r>
      <w:r>
        <w:rPr>
          <w:b/>
          <w:rtl/>
          <w:cs/>
          <w:lang w:val="ar_AE" w:bidi="ar_AE"/>
        </w:rPr>
        <w:t>"الأجر"</w:t>
      </w:r>
      <w:r>
        <w:rPr>
          <w:rtl/>
          <w:cs/>
          <w:lang w:val="ar_AE" w:bidi="ar_AE"/>
        </w:rPr>
        <w:t xml:space="preserve"> فيشير إلى ما يُعطى كأجرة أو مكافأة. والمكافأة أو الأجرة التي سينالها الشخص الذي يخدم الله بإخلاص هي الحياة الأبدية معه في السماء.</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11: 1–6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المقطع السابق، أعطى يسوع لأتباعه وصايا بأنه يجب أن يظلوا مُخلِصين له وسط الصعوبات. علَّمَ يسوعُ بأن الله سيكافئ التلاميذ على إخلاصهم. في هذه القصة الحقيقية، يروي متَّى جواب يسوع على سؤالٍ من تلاميذ يوحنا المعمدان.</w:t>
      </w:r>
    </w:p>
    <w:p>
      <w:pPr>
        <w:bidi/>
      </w:pPr>
      <w:r>
        <w:rPr>
          <w:rtl/>
          <w:cs/>
          <w:lang w:val="ar_AE" w:bidi="ar_AE"/>
        </w:rPr>
      </w:r>
      <w:r>
        <w:rPr>
          <w:rtl/>
          <w:cs/>
          <w:lang w:val="ar_AE" w:bidi="ar_AE"/>
        </w:rPr>
        <w:t>بعد أن أعطى يسوع تعليماته، أو وصاياه، إلى أتباعه الاثني عشر المقرَّبين، أو تلاميذه، مضى من هناك. غادر يسوعُ المكان الذي كان يتحدث فيه إلى الاثني عشر. على الأغلب، كان المكان هو التلال المحيطة ببحر الجليل. ذهب يسوع ليعلِّم في بعض المدن في الجليل. تتذكَّرون من المقاطع السابقة أن يسوع أرسل الاثني عشر ليُعلنوا تعاليمه. لسنا متأكدين إذا كان تلاميذ يسوع كانوا معه في أثناء حدوث هذا المقطع، أو كانوا قد ذهبوا بالفعل ليُعلِّموا.</w:t>
      </w:r>
    </w:p>
    <w:p>
      <w:pPr>
        <w:bidi/>
      </w:pPr>
      <w:r>
        <w:rPr>
          <w:rtl/>
          <w:cs/>
          <w:lang w:val="ar_AE" w:bidi="ar_AE"/>
        </w:rPr>
      </w:r>
      <w:r>
        <w:rPr>
          <w:rtl/>
          <w:cs/>
          <w:lang w:val="ar_AE" w:bidi="ar_AE"/>
        </w:rPr>
        <w:t>أظهروا خريطة الجليل التي تشمل بحر الجليل.</w:t>
      </w:r>
    </w:p>
    <w:p>
      <w:pPr>
        <w:bidi/>
      </w:pPr>
      <w:r>
        <w:rPr>
          <w:rtl/>
          <w:cs/>
          <w:lang w:val="ar_AE" w:bidi="ar_AE"/>
        </w:rPr>
      </w:r>
      <w:r>
        <w:rPr>
          <w:rtl/>
          <w:cs/>
          <w:lang w:val="ar_AE" w:bidi="ar_AE"/>
        </w:rPr>
        <w:t>كان يوحنا المعمدان، المُرسَل من الله، في السجن، لأن الملك كان منزعجًا من تعاليم يوحنا. لم يَخرج يوحنا عن القانون. نَعرف من إنجيل لوقا أن يوحنا هو مِن أقرباء يسوع. سَمِعَ يوحنا عن أعمال الله القوية التي كان يسوع، المسيح، يَعملها. أرسلَ يوحنا تلاميذه، أو أتباعه، ليسألوا يسوع إن كان هو المسيح، المخلِّص الموعود الذي كانوا ينتظرونه. كان جميع اليهود يتوقعون مجيء المخلِّص الذي وَعد اللهُ بمجيئه. كان العديد منهم يتوقعون أن يُطيح المسيحُ بالاستعمار الروماني. أجاب يسوعُ أتباع يوحنا قائلًا: "اذهبوا وأخبروا يوحنا بما تسمعون وتَرون."</w:t>
      </w:r>
    </w:p>
    <w:p>
      <w:pPr>
        <w:bidi/>
      </w:pPr>
      <w:r>
        <w:rPr>
          <w:rtl/>
          <w:cs/>
          <w:lang w:val="ar_AE" w:bidi="ar_AE"/>
        </w:rPr>
      </w:r>
      <w:r>
        <w:rPr>
          <w:rtl/>
          <w:cs/>
          <w:lang w:val="ar_AE" w:bidi="ar_AE"/>
        </w:rPr>
        <w:t>منذ زمن بعيد، أخبرَ إشعياءُ النبي الشعبَ اليهودي بما سيفعله المسيح عندما يجيئ. أجاب يسوعُ يسوع على سؤال تلاميذ يوحنا باقتباسٍ من نبوة إشعياء وأخبرهم أنه يفعل كل ما قال إشعياء إن المسيح سيفعله. إن إحدى الأشياء التي فعلها يسوع هو تطهير، أو شفاء، المُصابين بالبَرص. كان المُصابون بالبَرص لديهم مرض جلدي يجعلهم نجسين، أو غير لائقين لخدمة الله. شفاهم يسوع، وبذلك أصبحوا طاهرين من جديد. ثم قال يسوع إن الله يُبارك أو يُسعِد مَن لا يَعثر في يسوع أو لا يشك فيه. كان يسوع يَعرف أنه يفعل أشياء لم يتوقعها الناس من المسيح. قال إن الذين يؤمنون به على أي حال هم مُبارَكون.</w:t>
      </w:r>
    </w:p>
    <w:p>
      <w:pPr>
        <w:bidi/>
      </w:pPr>
      <w:r>
        <w:rPr>
          <w:rtl/>
          <w:cs/>
          <w:lang w:val="ar_AE" w:bidi="ar_AE"/>
        </w:rPr>
      </w:r>
      <w:r>
        <w:rPr>
          <w:rtl/>
          <w:cs/>
          <w:lang w:val="ar_AE" w:bidi="ar_AE"/>
        </w:rPr>
        <w:t>توقَّفوا وناقشوا: احكوا قصصًا عن أشياء رائعة ومدهشة يفعلها الناس وتجعل الآخرين ينتبهوا إليهم. ما هي بعض الأشياء التي يقولها الناس عنهم؟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أنهى يسوع تعليم تلاميذه، ثم بدأ يخدم في المدن القريبة.</w:t>
      </w:r>
    </w:p>
    <w:p>
      <w:pPr>
        <w:bidi/>
      </w:pPr>
      <w:r>
        <w:rPr>
          <w:rtl/>
          <w:cs/>
          <w:lang w:val="ar_AE" w:bidi="ar_AE"/>
        </w:rPr>
      </w:r>
      <w:r>
        <w:rPr>
          <w:b/>
          <w:rtl/>
          <w:cs/>
          <w:lang w:val="ar_AE" w:bidi="ar_AE"/>
        </w:rPr>
        <w:t>المشهد الثاني:</w:t>
      </w:r>
      <w:r>
        <w:rPr>
          <w:rtl/>
          <w:cs/>
          <w:lang w:val="ar_AE" w:bidi="ar_AE"/>
        </w:rPr>
        <w:t xml:space="preserve"> يرسل يوحنا المعمدان أتباعه ليسألوا يسوع سؤالًا، فيجيبهم يسوع عن سؤالهم.</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يوحنا المعمدان</w:t>
      </w:r>
    </w:p>
    <w:p>
      <w:pPr>
        <w:pStyle w:val="ListBullet"/>
        <w:bidi/>
        <w:spacing w:line="240" w:lineRule="auto"/>
        <w:ind w:left="720"/>
      </w:pPr>
      <w:r>
        <w:rPr>
          <w:rtl/>
          <w:cs/>
          <w:lang w:val="ar_AE" w:bidi="ar_AE"/>
        </w:rPr>
      </w:r>
      <w:r>
        <w:rPr>
          <w:rtl/>
          <w:cs/>
          <w:lang w:val="ar_AE" w:bidi="ar_AE"/>
        </w:rPr>
        <w:t>تلاميذ يوحنا المعمدان</w:t>
      </w:r>
    </w:p>
    <w:p>
      <w:pPr>
        <w:pStyle w:val="ListBullet"/>
        <w:bidi/>
        <w:spacing w:line="240" w:lineRule="auto"/>
        <w:ind w:left="720"/>
      </w:pPr>
      <w:r>
        <w:rPr>
          <w:rtl/>
          <w:cs/>
          <w:lang w:val="ar_AE" w:bidi="ar_AE"/>
        </w:rPr>
      </w:r>
      <w:r>
        <w:rPr>
          <w:rtl/>
          <w:cs/>
          <w:lang w:val="ar_AE" w:bidi="ar_AE"/>
        </w:rPr>
        <w:t>الأشخاص الذين شفاهم يسوع</w:t>
      </w:r>
    </w:p>
    <w:p>
      <w:pPr>
        <w:pStyle w:val="ListBullet"/>
        <w:bidi/>
        <w:spacing w:line="240" w:lineRule="auto"/>
        <w:ind w:left="720"/>
      </w:pPr>
      <w:r>
        <w:rPr>
          <w:rtl/>
          <w:cs/>
          <w:lang w:val="ar_AE" w:bidi="ar_AE"/>
        </w:rPr>
      </w:r>
      <w:r>
        <w:rPr>
          <w:rtl/>
          <w:cs/>
          <w:lang w:val="ar_AE" w:bidi="ar_AE"/>
        </w:rPr>
        <w:t>الجموع (حاضرون لكنهم لا يشاركون في الأحداث بشكل فعلي)</w:t>
      </w:r>
    </w:p>
    <w:p>
      <w:pPr>
        <w:bidi/>
      </w:pPr>
      <w:r>
        <w:rPr>
          <w:rtl/>
          <w:cs/>
          <w:lang w:val="ar_AE" w:bidi="ar_AE"/>
        </w:rPr>
      </w:r>
      <w:r>
        <w:rPr>
          <w:rtl/>
          <w:cs/>
          <w:lang w:val="ar_AE" w:bidi="ar_AE"/>
        </w:rPr>
        <w:t xml:space="preserve">في هذه الجلسة، اجعل المجموعة تُصور أحداث القصة بالتسلسل، أو يرسموها، أو يستخدموا أشياء ملموسة (مثل الحجارة، العصي، أو لعب الأطفال) لتجسيد القصة والأحداث التي وقعت فيها. </w:t>
      </w:r>
    </w:p>
    <w:p>
      <w:pPr>
        <w:bidi/>
      </w:pPr>
      <w:r>
        <w:rPr>
          <w:rtl/>
          <w:cs/>
          <w:lang w:val="ar_AE" w:bidi="ar_AE"/>
        </w:rPr>
      </w:r>
      <w:r>
        <w:rPr>
          <w:rtl/>
          <w:cs/>
          <w:lang w:val="ar_AE" w:bidi="ar_AE"/>
        </w:rPr>
        <w:t>من المهم أن نتذكر أن يسوع كان قد أنهى لتوّه إعطاء التعليمات لتلاميذه، والآن هو يعلّم في مدن الجليل. تذكّروا أن التلاميذ الاثني عشر قد لا يكونون معه في هذا المقطع.</w:t>
      </w:r>
    </w:p>
    <w:p>
      <w:pPr>
        <w:bidi/>
      </w:pPr>
      <w:r>
        <w:rPr>
          <w:rtl/>
          <w:cs/>
          <w:lang w:val="ar_AE" w:bidi="ar_AE"/>
        </w:rPr>
      </w:r>
      <w:r>
        <w:rPr>
          <w:rtl/>
          <w:cs/>
          <w:lang w:val="ar_AE" w:bidi="ar_AE"/>
        </w:rPr>
        <w:t>في الوقت الذي تجري فيه هذه القصة، كان يوحنا المعمدان في السجن في قصر الملك بالجليل. سمع يوحنا بكل ما كان يسوع يفعله، فأرسل تلاميذه ليسألوه إن كان هو المُخلِّص الموعود به من الله. وقد سافر هؤلاء التلاميذ مسافة طويلة ليجدوا يسوع.</w:t>
      </w:r>
    </w:p>
    <w:p>
      <w:pPr>
        <w:bidi/>
      </w:pPr>
      <w:r>
        <w:rPr>
          <w:rtl/>
          <w:cs/>
          <w:lang w:val="ar_AE" w:bidi="ar_AE"/>
        </w:rPr>
      </w:r>
      <w:r>
        <w:rPr>
          <w:rtl/>
          <w:cs/>
          <w:lang w:val="ar_AE" w:bidi="ar_AE"/>
        </w:rPr>
        <w:t>من المهم أن نتذكر أن يوحنا المعمدان هو رسول أرسله الله. تذكّروا ما الذي سأله تلاميذ يوحنا ليسوع. من المهم أن نتذكر أن يسوع هو المسيح، المُخلِّص الذي وعد به الله. تذكّروا أن يسوع قال لتلاميذ يوحنا إن العُمي يبصرون، والعُرج أو الذين لا يستطيعون المشي صاروا يمشون، والبرص قد تطهّروا، والصم يسمعون، والفقراء قد بُشّروا بالخبر السار عن ملكوت الله. من المهم أن نتذكر أن هذه هي الأمور التي قال النبي إشعياء إن المسيح سيفعلها.</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يوحنا المعمدان</w:t>
      </w:r>
    </w:p>
    <w:p>
      <w:pPr>
        <w:pStyle w:val="ListBullet"/>
        <w:bidi/>
        <w:spacing w:line="240" w:lineRule="auto"/>
        <w:ind w:left="720"/>
      </w:pPr>
      <w:r>
        <w:rPr>
          <w:rtl/>
          <w:cs/>
          <w:lang w:val="ar_AE" w:bidi="ar_AE"/>
        </w:rPr>
      </w:r>
      <w:r>
        <w:rPr>
          <w:rtl/>
          <w:cs/>
          <w:lang w:val="ar_AE" w:bidi="ar_AE"/>
        </w:rPr>
        <w:t>تلاميذ يوحنا المعمدان</w:t>
      </w:r>
    </w:p>
    <w:p>
      <w:pPr>
        <w:pStyle w:val="ListBullet"/>
        <w:bidi/>
        <w:spacing w:line="240" w:lineRule="auto"/>
        <w:ind w:left="720"/>
      </w:pPr>
      <w:r>
        <w:rPr>
          <w:rtl/>
          <w:cs/>
          <w:lang w:val="ar_AE" w:bidi="ar_AE"/>
        </w:rPr>
      </w:r>
      <w:r>
        <w:rPr>
          <w:rtl/>
          <w:cs/>
          <w:lang w:val="ar_AE" w:bidi="ar_AE"/>
        </w:rPr>
        <w:t>الأشخاص الذين شفاهم يسوع</w:t>
      </w:r>
    </w:p>
    <w:p>
      <w:pPr>
        <w:pStyle w:val="ListBullet"/>
        <w:bidi/>
        <w:spacing w:line="240" w:lineRule="auto"/>
        <w:ind w:left="720"/>
      </w:pPr>
      <w:r>
        <w:rPr>
          <w:rtl/>
          <w:cs/>
          <w:lang w:val="ar_AE" w:bidi="ar_AE"/>
        </w:rPr>
      </w:r>
      <w:r>
        <w:rPr>
          <w:rtl/>
          <w:cs/>
          <w:lang w:val="ar_AE" w:bidi="ar_AE"/>
        </w:rPr>
        <w:t>جموع الشعب</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أكمل يسوع تعليم تلاميذه. وهكذا بدأ يخدِّم الشعب في المدن المجاورة. قد ترغب في تمثيل الرب يسوع وهو يجعل العُمي يبصرون. و يجعل البُرص يطَهَّرون. والصُمّ يسمعون والعُرج يمشون. كذلك يجعل الموتى يقومون.</w:t>
      </w:r>
    </w:p>
    <w:p>
      <w:pPr>
        <w:bidi/>
      </w:pPr>
      <w:r>
        <w:rPr>
          <w:rtl/>
          <w:cs/>
          <w:lang w:val="ar_AE" w:bidi="ar_AE"/>
        </w:rPr>
      </w:r>
      <w:r>
        <w:rPr>
          <w:rtl/>
          <w:cs/>
          <w:lang w:val="ar_AE" w:bidi="ar_AE"/>
        </w:rPr>
        <w:t>يسمع يوحنا المعمدان في السجن بأعمال يسوع. فيرسل إثنين من أتباعه ليسألاه سؤالًا.</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يوحنا المعمدان: "بماذا تشعر؟"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يسأل تلميذيّ يوحنا يسوع قائلان: "أَنْتَ هُوَ ٱلْآتِي أَمْ نَنْتَظِرُ آخَرَ؟"</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"بماذا تشعر؟"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المُمثِّلَين اللذين يؤديان دور تلميذَيّ يوحنا المعمدان: "بماذا تشعران؟"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فيجيب يسوع على السؤال قائلًا: "ٱذْهَبَا وَأَخْبِرَا يُوحَنَّا بِمَا تَسْمَعَانِ وَتَنْظُرَانِ". ثم يذكِّرهم يسوع بأنه جعل العُمي يبصرون، والبُرص يُطَهَّرون، وجعل العُرج يمشون مرة أخرى.</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اللذين يؤديان دور تلميذَيّ يوحنا المعمدان: "بماذا تشعران؟"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الأشخاص الذين شفاهم يسوع: "بماذا تشعرون؟" قد تسمعون 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أعطى يسوع أوامرَه للاثني عشر </w:t>
      </w:r>
      <w:r>
        <w:rPr>
          <w:b/>
          <w:rtl/>
          <w:cs/>
          <w:lang w:val="ar_AE" w:bidi="ar_AE"/>
        </w:rPr>
        <w:t>تلميذًا</w:t>
      </w:r>
      <w:r>
        <w:rPr>
          <w:rtl/>
          <w:cs/>
          <w:lang w:val="ar_AE" w:bidi="ar_AE"/>
        </w:rPr>
        <w:t xml:space="preserve">. استخدِم الكلمة ذاتها للتعبير عن التلاميذ، التي استخدمتها في المقاطع السابقة. اطَّلع على "قاموس الكلمات الرئيسية" لتعريف أكثر شمولًا لتعبير </w:t>
      </w:r>
      <w:r>
        <w:rPr>
          <w:rtl/>
          <w:cs/>
          <w:lang w:val="ar_AE" w:bidi="ar_AE"/>
        </w:rPr>
        <w:t>التلاميذ</w:t>
      </w:r>
      <w:r>
        <w:rPr>
          <w:rtl/>
          <w:cs/>
          <w:lang w:val="ar_AE" w:bidi="ar_AE"/>
        </w:rPr>
        <w:t>.</w:t>
      </w:r>
    </w:p>
    <w:p>
      <w:pPr>
        <w:bidi/>
      </w:pPr>
      <w:r>
        <w:rPr>
          <w:rtl/>
          <w:cs/>
          <w:lang w:val="ar_AE" w:bidi="ar_AE"/>
        </w:rPr>
      </w:r>
      <w:r>
        <w:rPr>
          <w:rtl/>
          <w:cs/>
          <w:lang w:val="ar_AE" w:bidi="ar_AE"/>
        </w:rPr>
        <w:t xml:space="preserve">سمع </w:t>
      </w:r>
      <w:r>
        <w:rPr>
          <w:b/>
          <w:rtl/>
          <w:cs/>
          <w:lang w:val="ar_AE" w:bidi="ar_AE"/>
        </w:rPr>
        <w:t>يوحنا</w:t>
      </w:r>
      <w:r>
        <w:rPr>
          <w:rtl/>
          <w:cs/>
          <w:lang w:val="ar_AE" w:bidi="ar_AE"/>
        </w:rPr>
        <w:t xml:space="preserve"> في السجن عن أعمال </w:t>
      </w:r>
      <w:r>
        <w:rPr>
          <w:b/>
          <w:rtl/>
          <w:cs/>
          <w:lang w:val="ar_AE" w:bidi="ar_AE"/>
        </w:rPr>
        <w:t>المسيح</w:t>
      </w:r>
      <w:r>
        <w:rPr>
          <w:rtl/>
          <w:cs/>
          <w:lang w:val="ar_AE" w:bidi="ar_AE"/>
        </w:rPr>
        <w:t xml:space="preserve">. </w:t>
      </w:r>
      <w:r>
        <w:rPr>
          <w:rtl/>
          <w:cs/>
          <w:lang w:val="ar_AE" w:bidi="ar_AE"/>
        </w:rPr>
        <w:t>ويوحنا المعمدان</w:t>
      </w:r>
      <w:r>
        <w:rPr>
          <w:rtl/>
          <w:cs/>
          <w:lang w:val="ar_AE" w:bidi="ar_AE"/>
        </w:rPr>
        <w:t xml:space="preserve"> هو رسولٌ من الله، وقد بدأ التعليم قبل يسوع. ويوحنا المعمدان هو من أقرباء يسوع. وكان يوحنا في السجن لأنه اعترض على زواج الملك هيرودس من امرأة أخيه. وأحد ألقاب يسوع هو "المسيح"، لأنه المخلّص الذي وعد الله به. استخدموا نفس الكلمة التي استخدمتموها سابقًا للدلالة على "المسيح"، واطّلعوا على قاموس الكلمات الرئيسية للحصول على تعريف أكثر شمولًا لتعبير </w:t>
      </w:r>
      <w:r>
        <w:rPr>
          <w:rtl/>
          <w:cs/>
          <w:lang w:val="ar_AE" w:bidi="ar_AE"/>
        </w:rPr>
        <w:t>"المسيح"</w:t>
      </w:r>
      <w:r>
        <w:rPr>
          <w:rtl/>
          <w:cs/>
          <w:lang w:val="ar_AE" w:bidi="ar_AE"/>
        </w:rPr>
        <w:t>.</w:t>
      </w:r>
    </w:p>
    <w:p>
      <w:pPr>
        <w:bidi/>
      </w:pPr>
      <w:r>
        <w:rPr>
          <w:rtl/>
          <w:cs/>
          <w:lang w:val="ar_AE" w:bidi="ar_AE"/>
        </w:rPr>
      </w:r>
      <w:r>
        <w:rPr>
          <w:rtl/>
          <w:cs/>
          <w:lang w:val="ar_AE" w:bidi="ar_AE"/>
        </w:rPr>
        <w:t xml:space="preserve">وتشمل هذه الأعمال جعل </w:t>
      </w:r>
      <w:r>
        <w:rPr>
          <w:b/>
          <w:rtl/>
          <w:cs/>
          <w:lang w:val="ar_AE" w:bidi="ar_AE"/>
        </w:rPr>
        <w:t>العُرج</w:t>
      </w:r>
      <w:r>
        <w:rPr>
          <w:rtl/>
          <w:cs/>
          <w:lang w:val="ar_AE" w:bidi="ar_AE"/>
        </w:rPr>
        <w:t xml:space="preserve"> يمشون</w:t>
      </w:r>
      <w:r>
        <w:rPr>
          <w:b/>
          <w:rtl/>
          <w:cs/>
          <w:lang w:val="ar_AE" w:bidi="ar_AE"/>
        </w:rPr>
        <w:t xml:space="preserve"> وتطهير</w:t>
      </w:r>
      <w:r>
        <w:rPr>
          <w:b/>
          <w:rtl/>
          <w:cs/>
          <w:lang w:val="ar_AE" w:bidi="ar_AE"/>
        </w:rPr>
        <w:t xml:space="preserve"> البُرص</w:t>
      </w:r>
      <w:r>
        <w:rPr>
          <w:rtl/>
          <w:cs/>
          <w:lang w:val="ar_AE" w:bidi="ar_AE"/>
        </w:rPr>
        <w:t xml:space="preserve">. </w:t>
      </w:r>
      <w:r>
        <w:rPr>
          <w:b/>
          <w:rtl/>
          <w:cs/>
          <w:lang w:val="ar_AE" w:bidi="ar_AE"/>
        </w:rPr>
        <w:t>والأعرج</w:t>
      </w:r>
      <w:r>
        <w:rPr>
          <w:rtl/>
          <w:cs/>
          <w:lang w:val="ar_AE" w:bidi="ar_AE"/>
        </w:rPr>
        <w:t xml:space="preserve"> هو من يعاني من ضعف أو شلل في ساقيه يجعله غير قادر على المشي. استخدموا نفس الكلمة التي استخدمتموها سابقًا للدلالة على "الأعرج". أما </w:t>
      </w:r>
      <w:r>
        <w:rPr>
          <w:b/>
          <w:rtl/>
          <w:cs/>
          <w:lang w:val="ar_AE" w:bidi="ar_AE"/>
        </w:rPr>
        <w:t>البُرص</w:t>
      </w:r>
      <w:r>
        <w:rPr>
          <w:rtl/>
          <w:cs/>
          <w:lang w:val="ar_AE" w:bidi="ar_AE"/>
        </w:rPr>
        <w:t xml:space="preserve">، فهم أشخاص مصابون بأحد أمراض الجلد المتعددة التي تُسمّى "البرص". وكان البرص يجعل الشخص </w:t>
      </w:r>
      <w:r>
        <w:rPr>
          <w:b/>
          <w:rtl/>
          <w:cs/>
          <w:lang w:val="ar_AE" w:bidi="ar_AE"/>
        </w:rPr>
        <w:t>نجسًا</w:t>
      </w:r>
      <w:r>
        <w:rPr>
          <w:rtl/>
          <w:cs/>
          <w:lang w:val="ar_AE" w:bidi="ar_AE"/>
        </w:rPr>
        <w:t xml:space="preserve"> من الناحية الطقسية. والنجس هو الشخص غير المؤهل لخدمة الله أو للعيش وسط الجماعة. أما </w:t>
      </w:r>
      <w:r>
        <w:rPr>
          <w:b/>
          <w:rtl/>
          <w:cs/>
          <w:lang w:val="ar_AE" w:bidi="ar_AE"/>
        </w:rPr>
        <w:t>"تطهيرهم"</w:t>
      </w:r>
      <w:r>
        <w:rPr>
          <w:rtl/>
          <w:cs/>
          <w:lang w:val="ar_AE" w:bidi="ar_AE"/>
        </w:rPr>
        <w:t xml:space="preserve"> فتعني أن يسوع شفاهم من البرص، وبالتالي أصبح بإمكانهم أن يخدموا الله ويعيشوا من جديد في المجتمع. استخدموا نفس الكلمات التي استخدمتموها سابقًا للدلالة على "البرص" و"الطهارة"، واطّلعوا على "قاموس الكلمات الرئيسية" للحصول على تعريف أكثر شمولًا لكلمتيّ "</w:t>
      </w:r>
      <w:r>
        <w:rPr>
          <w:rtl/>
          <w:cs/>
          <w:lang w:val="ar_AE" w:bidi="ar_AE"/>
        </w:rPr>
        <w:t>البرص</w:t>
      </w:r>
      <w:r>
        <w:rPr>
          <w:rtl/>
          <w:cs/>
          <w:lang w:val="ar_AE" w:bidi="ar_AE"/>
        </w:rPr>
        <w:t>" و"</w:t>
      </w:r>
      <w:r>
        <w:rPr>
          <w:rtl/>
          <w:cs/>
          <w:lang w:val="ar_AE" w:bidi="ar_AE"/>
        </w:rPr>
        <w:t>الطهارة</w:t>
      </w:r>
      <w:r>
        <w:rPr>
          <w:rtl/>
          <w:cs/>
          <w:lang w:val="ar_AE" w:bidi="ar_AE"/>
        </w:rPr>
        <w:t xml:space="preserve">". </w:t>
      </w:r>
    </w:p>
    <w:p>
      <w:pPr>
        <w:bidi/>
      </w:pPr>
      <w:r>
        <w:rPr>
          <w:rtl/>
          <w:cs/>
          <w:lang w:val="ar_AE" w:bidi="ar_AE"/>
        </w:rPr>
      </w:r>
      <w:r>
        <w:rPr>
          <w:rtl/>
          <w:cs/>
          <w:lang w:val="ar_AE" w:bidi="ar_AE"/>
        </w:rPr>
        <w:t xml:space="preserve">كان يسوع يكرز </w:t>
      </w:r>
      <w:r>
        <w:rPr>
          <w:b/>
          <w:rtl/>
          <w:cs/>
          <w:lang w:val="ar_AE" w:bidi="ar_AE"/>
        </w:rPr>
        <w:t>بالبشارة السارّة</w:t>
      </w:r>
      <w:r>
        <w:rPr>
          <w:rtl/>
          <w:cs/>
          <w:lang w:val="ar_AE" w:bidi="ar_AE"/>
        </w:rPr>
        <w:t xml:space="preserve">للمساكين. أي بالخبر بأنّ الله سيملك في قلوب شعبه. اطّلعوا على "قاموس الكلمات الرئيسية" للحصول على تعريف أكثر شمولًا </w:t>
      </w:r>
      <w:r>
        <w:rPr>
          <w:rtl/>
          <w:cs/>
          <w:lang w:val="ar_AE" w:bidi="ar_AE"/>
        </w:rPr>
        <w:t>للبشارة السارة</w:t>
      </w:r>
      <w:r>
        <w:rPr>
          <w:rtl/>
          <w:cs/>
          <w:lang w:val="ar_AE" w:bidi="ar_AE"/>
        </w:rPr>
        <w:t xml:space="preserve"> أو </w:t>
      </w:r>
      <w:r>
        <w:rPr>
          <w:rtl/>
          <w:cs/>
          <w:lang w:val="ar_AE" w:bidi="ar_AE"/>
        </w:rPr>
        <w:t>"الإنجيل"</w:t>
      </w:r>
      <w:r>
        <w:rPr>
          <w:rtl/>
          <w:cs/>
          <w:lang w:val="ar_AE" w:bidi="ar_AE"/>
        </w:rPr>
        <w:t>.</w:t>
      </w:r>
    </w:p>
    <w:p>
      <w:pPr>
        <w:bidi/>
      </w:pPr>
      <w:r>
        <w:rPr>
          <w:rtl/>
          <w:cs/>
          <w:lang w:val="ar_AE" w:bidi="ar_AE"/>
        </w:rPr>
      </w:r>
      <w:r>
        <w:rPr>
          <w:rtl/>
          <w:cs/>
          <w:lang w:val="ar_AE" w:bidi="ar_AE"/>
        </w:rPr>
        <w:t>ثم قال يسوع: "</w:t>
      </w:r>
      <w:r>
        <w:rPr>
          <w:b/>
          <w:rtl/>
          <w:cs/>
          <w:lang w:val="ar_AE" w:bidi="ar_AE"/>
        </w:rPr>
        <w:t>وطوبَى</w:t>
      </w:r>
      <w:r>
        <w:rPr>
          <w:rtl/>
          <w:cs/>
          <w:lang w:val="ar_AE" w:bidi="ar_AE"/>
        </w:rPr>
        <w:t xml:space="preserve"> لمَنْ لا يَعثُرُ فيَّ". وكلمة "طوبى" يمكن ترجمتها أحيانًا إلى "ما أسعد". والبركة تعني أن الله يُعين الإنسان أو يُحسن إليه. وهذا يختلف عن الحظ. فالمبارَك هو من نال نعمة الله ورضاه. استخدموا نفس الكلمة التي استخدمتموها سابقًا للدلالة على "البركة"، واطّلعوا على قاموس الكلمات الرئيسية للحصول على تعريف أكثر شمولًا لكلمة </w:t>
      </w:r>
      <w:r>
        <w:rPr>
          <w:rtl/>
          <w:cs/>
          <w:lang w:val="ar_AE" w:bidi="ar_AE"/>
        </w:rPr>
        <w:t>"البركة"</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11:7–19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11: 7–19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المقطع السابق، جاء أتباع يوحنا المعمدان إلى يسوع. وسألوا يسوع إن كان هو المخلِّص الذي وَعد اللهُ به، أو المسيح. أجاب يسوع باقتباس ما قاله الأنبياء عن المسيح منذ زمن بعيد. غادرَ أتباعُ يوحنا ليذهبوا ويخبروا يوحنا بما قاله يسوع. في هذه القصة الحقيقية، كان يسوع يُعلِّم الناس الذين سمعوا ما قاله لأتباع يوحنا.</w:t>
      </w:r>
    </w:p>
    <w:p>
      <w:pPr>
        <w:bidi/>
      </w:pPr>
      <w:r>
        <w:rPr>
          <w:rtl/>
          <w:cs/>
          <w:lang w:val="ar_AE" w:bidi="ar_AE"/>
        </w:rPr>
      </w:r>
      <w:r>
        <w:rPr>
          <w:rtl/>
          <w:cs/>
          <w:lang w:val="ar_AE" w:bidi="ar_AE"/>
        </w:rPr>
        <w:t>بينما كان تلاميذ يوحنا يبتعدون، بدأ يسوع يركز حديثه على يوحنا. أشار يسوع إلى الوقت الذي كان فيه يوحنا يُعلِّم في البرية، أو الصحراء. سأل ثلاثةَ أسئلة ليُظهر أن الناس كانوا يصرفون الوقت ليخرجوا إلى البرية لرؤية يوحنا لأنهم كانوا يعتقدون أنه نبي.</w:t>
      </w:r>
    </w:p>
    <w:p>
      <w:pPr>
        <w:bidi/>
      </w:pPr>
      <w:r>
        <w:rPr>
          <w:rtl/>
          <w:cs/>
          <w:lang w:val="ar_AE" w:bidi="ar_AE"/>
        </w:rPr>
      </w:r>
      <w:r>
        <w:rPr>
          <w:rtl/>
          <w:cs/>
          <w:lang w:val="ar_AE" w:bidi="ar_AE"/>
        </w:rPr>
        <w:t>توقَّفوا وناقشوا مع فريقكم: ما نوع الأشخاص الذين يَلتف حولهم الناسُ في ثقافتكم ليستمعوا إليهم؟ ما هو مَظهرهم وكيف يتكلمون؟</w:t>
      </w:r>
    </w:p>
    <w:p>
      <w:pPr>
        <w:bidi/>
      </w:pPr>
      <w:r>
        <w:rPr>
          <w:rtl/>
          <w:cs/>
          <w:lang w:val="ar_AE" w:bidi="ar_AE"/>
        </w:rPr>
      </w:r>
      <w:r>
        <w:rPr>
          <w:rtl/>
          <w:cs/>
          <w:lang w:val="ar_AE" w:bidi="ar_AE"/>
        </w:rPr>
        <w:t>اقتبس يسوع ما قاله الله عن يوحنا. من خلال النبي ملاخي، قال الله: "انظروا، أو انتبهوا، إني أُرسل رسولي أمامك، ليُجهَّز طريقك أمامك." في الثقافة اليهودية، كان المَلك يختار رسولًا ليُعلِن للناس أن المَلك قادم. قال يسوع إن يوحنا هو هذا الرسول. لقد أعدَّ يوحنا الناسَ من أجل مُخلِّص الله الموعود عن طريق إخبارهم أن يتوبوا، أي أن يرجعوا إلى الله. كان يوحنا يُعمد الناس ليُظهروا أنهم توقفوا عن الخطية ويريدون أن يُطيعوا الله.</w:t>
      </w:r>
    </w:p>
    <w:p>
      <w:pPr>
        <w:bidi/>
      </w:pPr>
      <w:r>
        <w:rPr>
          <w:rtl/>
          <w:cs/>
          <w:lang w:val="ar_AE" w:bidi="ar_AE"/>
        </w:rPr>
      </w:r>
      <w:r>
        <w:rPr>
          <w:rtl/>
          <w:cs/>
          <w:lang w:val="ar_AE" w:bidi="ar_AE"/>
        </w:rPr>
        <w:t>توقَّفوا وناقشوا: في ثقافتكم، كيف يتم الإعلان عن وصول الأشخاص المهمين. ما هي بعض الطرق التي يستعد بها الناس لوصولهم؟ ما هي الإشارات أو العلامات الخاصة التي تُعطى لإظهار أنهم وصلوا؟</w:t>
      </w:r>
    </w:p>
    <w:p>
      <w:pPr>
        <w:bidi/>
      </w:pPr>
      <w:r>
        <w:rPr>
          <w:rtl/>
          <w:cs/>
          <w:lang w:val="ar_AE" w:bidi="ar_AE"/>
        </w:rPr>
      </w:r>
      <w:r>
        <w:rPr>
          <w:rtl/>
          <w:cs/>
          <w:lang w:val="ar_AE" w:bidi="ar_AE"/>
        </w:rPr>
        <w:t>بعدما اقتبسَ يسوع من ملاخي، لفتَ الانتباه مرة أخرى إلى ما يريد أن يقوله. أخبرهم يسوع أنه لم يوجد من عاش على الإطلاق وله دور أكثر أهمية من دور يوحنا المعمدان. هذا لأن يوحنا أعدَّ الطريق من أجل مُخلِّص الله الموعود بما علَّمه للشعب. قال يسوع: "لكن الأصغر في ملكوت السماوات أعظم منه." هذا يعني أن كون الشخص مواطنًا في ملكوت الله، حيث يحكم الله، هو أكثر روعة من أن يكون الإنسان أعظم نبي على الأرض. يُشير هذا إلى أن الله يحكم ويهتم بشعبه بطريقة جديدة أعظم من الطريقة القديمة. تُشير عبارة "الأصغر" إلى شخص يتمتع بأدنى منصب أو رتبة.</w:t>
      </w:r>
    </w:p>
    <w:p>
      <w:pPr>
        <w:bidi/>
      </w:pPr>
      <w:r>
        <w:rPr>
          <w:rtl/>
          <w:cs/>
          <w:lang w:val="ar_AE" w:bidi="ar_AE"/>
        </w:rPr>
      </w:r>
      <w:r>
        <w:rPr>
          <w:rtl/>
          <w:cs/>
          <w:lang w:val="ar_AE" w:bidi="ar_AE"/>
        </w:rPr>
        <w:t>قال يسوع: "مِن أيام يوحنا المعمدان،" أي منذ الوقت الذي بدأ فيه يوحنا الكرازة وحتى الوقت الحاضر، عانى ملكوت السماوات من العنف. لقد هاجم الأشخاص العنيفون والأشرار الملكوت وحاولوا أن يأخذوه أو يدخلوه بالقوة. تُشير عبارة الأنبياء والناموس إلى الأسفار التي كتبها الأنبياء والأسفار التي تُظهر الشرائع التي أعطاها الله لموسى من أجل شعبه. تنبأتْ هذه الأسفار، أو أعلنتْ رسالةً من الله، عن الملكوت. كذلك أخبرتْ عن مجيء يوحنا المعمدان. قال يسوع: "إن أردتم أن تقبلوا، فإن يوحنا هو إيليا الذي سيأتي." قال النبي ملاخي إن إيليا سيعود. كان إيليا نبيًا عاش قبل ملاخي، وأخذه اللهُ إلى السماء. كان يسوع يُخبر الناس أن يوحنا هو تحقيق نبوة ملاخي. لم يكن يوحنا هو إيليا الفعلي، لكنه كان نبيًا عظيمًا مثل إيليا. عندما قال يسوع: "مَنْ لَهُ أُذُنَانِ لِلسَّمَعِ فَلْيَسْمَعْ،" كان يَحث الناسَ على أن يفكروا بعناية في ما قاله لهم.</w:t>
      </w:r>
    </w:p>
    <w:p>
      <w:pPr>
        <w:bidi/>
      </w:pPr>
      <w:r>
        <w:rPr>
          <w:rtl/>
          <w:cs/>
          <w:lang w:val="ar_AE" w:bidi="ar_AE"/>
        </w:rPr>
      </w:r>
      <w:r>
        <w:rPr>
          <w:rtl/>
          <w:cs/>
          <w:lang w:val="ar_AE" w:bidi="ar_AE"/>
        </w:rPr>
        <w:t>سأل يسوع سؤالًا لم يرِد منهم أن يجيبوا عليه - سألَ قائلًا: "بِمَن أُشبِّه هذا الجيلَ؟" كان يسوع يريدهم أن يفكروا جيدًا فيما يقوله لهم. أجاب يسوع على سؤاله: "يُشبه أولادًا جالسين في الأسواق، أو في مكان عام، وينادون أصدقائهم." شبَّه يسوعُ هذا الجيل، أو اليهود في أيامه، بالأطفال الذين يلعبون في السوق. نادتْ مجموعةٌ من الأطفال على مجموعة أخرى والتي رفضتْ اللعب معهم، سواء كانوا يعزفون موسيقى سعيدة أو موسيقى حزينة. كان اليهود يعزفون بالمزمار في الأعياد والمناسبات السعيدة ليَرقص الناس. عادة ما كان الناس يَعزفون لحنًا حزينًا في الجنازات أو عند الدفن.</w:t>
      </w:r>
    </w:p>
    <w:p>
      <w:pPr>
        <w:bidi/>
      </w:pPr>
      <w:r>
        <w:rPr>
          <w:rtl/>
          <w:cs/>
          <w:lang w:val="ar_AE" w:bidi="ar_AE"/>
        </w:rPr>
      </w:r>
      <w:r>
        <w:rPr>
          <w:rtl/>
          <w:cs/>
          <w:lang w:val="ar_AE" w:bidi="ar_AE"/>
        </w:rPr>
        <w:t>اعرضوا صورةً لِسوقٍ يهودي. اعرضوا صورةً لآلة المِزمار. ناقشوا أنواع الألعاب التي يلعبها الأطفال في ثقافتكم.</w:t>
      </w:r>
    </w:p>
    <w:p>
      <w:pPr>
        <w:bidi/>
      </w:pPr>
      <w:r>
        <w:rPr>
          <w:rtl/>
          <w:cs/>
          <w:lang w:val="ar_AE" w:bidi="ar_AE"/>
        </w:rPr>
      </w:r>
      <w:r>
        <w:rPr>
          <w:rtl/>
          <w:cs/>
          <w:lang w:val="ar_AE" w:bidi="ar_AE"/>
        </w:rPr>
        <w:t>تمامًا مثلما قال الأطفال إن أصدقائهم لم يرقصوا سواء كانوا يعزفون أغاني سعيدة أو حزينة، انتقد الناسُ كلًا من يوحنا ويسوع. قال يسوع إن يوحنا أظهر تكريسه لله لأنه لم يأكل طعامًا عاديًا أو يشرب مشروبات مختمرة. قال الناس إن يوحنا به شيطان. لم يُصدِّقوا أن يوحنا مُرسَلٌ من الله. كانوا يعتقدون أن شيطانًا، أو روحًا شريرًا، كان يتحكَّم في تصرفاته لأن يوحنا لم يتصرَّف مثل الناس العاديين. أشار يسوع إلى نفسه بلقب "ابن الإنسان" لأنه هو المسيح، أو المخلِّص الموعود. كان يسوع يأكل الخبز ويشرب الخمر مثل باقي اليهود. لكن الناس اتهموه بأنه شخص أكول، أو شخص يُفرِط في الأكل. قالوا عنه أيضًا إنه شِرِّيب خمرٍ، أو شخص يشرب الكثير من الخمر.</w:t>
      </w:r>
    </w:p>
    <w:p>
      <w:pPr>
        <w:bidi/>
      </w:pPr>
      <w:r>
        <w:rPr>
          <w:rtl/>
          <w:cs/>
          <w:lang w:val="ar_AE" w:bidi="ar_AE"/>
        </w:rPr>
      </w:r>
      <w:r>
        <w:rPr>
          <w:rtl/>
          <w:cs/>
          <w:lang w:val="ar_AE" w:bidi="ar_AE"/>
        </w:rPr>
        <w:t>كان يسوع صديقًا للعشارين والخطاة. كان الشعب اليهودي يعتبر العشارين خائنين لأنهم كانوا يجمعون الضرائبَ لأجل الحكومة الرومانية. تُشير كلمة "الخطاة" إلى اليهود الذين عاشوا حياةً أخلاقية فاسدة، وإلى اليهود الذين لم يلتزموا بقوانين القادة الدينيين الصارمة. دافعَ يسوع عن نفسه وعن يوحنا بمثلٍ أو قولٍ حكيم. قال يسوع: "إن الحكمة أو الفهم، تتبرَّر بأعمالها." هذا يعني أن الذين هُم حُكماء فعلًا يُظهرون حكمتهم من خلال الثمار الجيدة التي تَنتُج عن طريقة حياتهم.</w:t>
      </w:r>
    </w:p>
    <w:p>
      <w:pPr>
        <w:bidi/>
      </w:pPr>
      <w:r>
        <w:rPr>
          <w:rtl/>
          <w:cs/>
          <w:lang w:val="ar_AE" w:bidi="ar_AE"/>
        </w:rPr>
      </w:r>
      <w:r>
        <w:rPr>
          <w:rtl/>
          <w:cs/>
          <w:lang w:val="ar_AE" w:bidi="ar_AE"/>
        </w:rPr>
        <w:t>توقَّفوا وناقشوا موضوع المنبوذين من المجتمع في ثقافتكم. ما هي الأشياء التي يفعلها الناس وتجعلهم منبوذين؟ تحدثوا عن أنواع الوظائف التي يمكن أن تجعل الناس منبوذين في ثقافتكم.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أنهى يسوع حديثه مع تلاميذ يوحنا المعمدان. وبينما كان تلاميذ يوحنا يغادرون، بدأ يسوع يعلّم عن أهمية خدمة يوحنا وارتباطها بملكوت السماوات.</w:t>
      </w:r>
    </w:p>
    <w:p>
      <w:pPr>
        <w:bidi/>
      </w:pPr>
      <w:r>
        <w:rPr>
          <w:rtl/>
          <w:cs/>
          <w:lang w:val="ar_AE" w:bidi="ar_AE"/>
        </w:rPr>
      </w:r>
      <w:r>
        <w:rPr>
          <w:b/>
          <w:rtl/>
          <w:cs/>
          <w:lang w:val="ar_AE" w:bidi="ar_AE"/>
        </w:rPr>
        <w:t>المشهد الثاني:</w:t>
      </w:r>
      <w:r>
        <w:rPr>
          <w:rtl/>
          <w:cs/>
          <w:lang w:val="ar_AE" w:bidi="ar_AE"/>
        </w:rPr>
        <w:t xml:space="preserve"> قدّم يسوع مقارنة عن الناس، وتكلّم عما قالوه عن يوحنا وعن نفسه.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يوحنا المعمدان</w:t>
      </w:r>
    </w:p>
    <w:p>
      <w:pPr>
        <w:pStyle w:val="ListBullet"/>
        <w:bidi/>
        <w:spacing w:line="240" w:lineRule="auto"/>
        <w:ind w:left="720"/>
      </w:pPr>
      <w:r>
        <w:rPr>
          <w:rtl/>
          <w:cs/>
          <w:lang w:val="ar_AE" w:bidi="ar_AE"/>
        </w:rPr>
      </w:r>
      <w:r>
        <w:rPr>
          <w:rtl/>
          <w:cs/>
          <w:lang w:val="ar_AE" w:bidi="ar_AE"/>
        </w:rPr>
        <w:t>يوحنا المعمدان</w:t>
      </w:r>
    </w:p>
    <w:p>
      <w:pPr>
        <w:pStyle w:val="ListBullet"/>
        <w:bidi/>
        <w:spacing w:line="240" w:lineRule="auto"/>
        <w:ind w:left="720"/>
      </w:pPr>
      <w:r>
        <w:rPr>
          <w:rtl/>
          <w:cs/>
          <w:lang w:val="ar_AE" w:bidi="ar_AE"/>
        </w:rPr>
      </w:r>
      <w:r>
        <w:rPr>
          <w:rtl/>
          <w:cs/>
          <w:lang w:val="ar_AE" w:bidi="ar_AE"/>
        </w:rPr>
        <w:t>أطفال يلعبون ويغنون ويعزفون على الناي</w:t>
      </w:r>
    </w:p>
    <w:p>
      <w:pPr>
        <w:pStyle w:val="ListBullet"/>
        <w:bidi/>
        <w:spacing w:line="240" w:lineRule="auto"/>
        <w:ind w:left="720"/>
      </w:pPr>
      <w:r>
        <w:rPr>
          <w:rtl/>
          <w:cs/>
          <w:lang w:val="ar_AE" w:bidi="ar_AE"/>
        </w:rPr>
      </w:r>
      <w:r>
        <w:rPr>
          <w:rtl/>
          <w:cs/>
          <w:lang w:val="ar_AE" w:bidi="ar_AE"/>
        </w:rPr>
        <w:t>جُباة الضرائب</w:t>
      </w:r>
    </w:p>
    <w:p>
      <w:pPr>
        <w:pStyle w:val="ListBullet"/>
        <w:bidi/>
        <w:spacing w:line="240" w:lineRule="auto"/>
        <w:ind w:left="720"/>
      </w:pPr>
      <w:r>
        <w:rPr>
          <w:rtl/>
          <w:cs/>
          <w:lang w:val="ar_AE" w:bidi="ar_AE"/>
        </w:rPr>
      </w:r>
      <w:r>
        <w:rPr>
          <w:rtl/>
          <w:cs/>
          <w:lang w:val="ar_AE" w:bidi="ar_AE"/>
        </w:rPr>
        <w:t>أناس من هذا الجيل</w:t>
      </w:r>
    </w:p>
    <w:p>
      <w:pPr>
        <w:bidi/>
      </w:pPr>
      <w:r>
        <w:rPr>
          <w:rtl/>
          <w:cs/>
          <w:lang w:val="ar_AE" w:bidi="ar_AE"/>
        </w:rPr>
      </w:r>
      <w:r>
        <w:rPr>
          <w:rtl/>
          <w:cs/>
          <w:lang w:val="ar_AE" w:bidi="ar_AE"/>
        </w:rPr>
        <w:t xml:space="preserve"> 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فيها. </w:t>
      </w:r>
    </w:p>
    <w:p>
      <w:pPr>
        <w:bidi/>
      </w:pPr>
      <w:r>
        <w:rPr>
          <w:rtl/>
          <w:cs/>
          <w:lang w:val="ar_AE" w:bidi="ar_AE"/>
        </w:rPr>
      </w:r>
      <w:r>
        <w:rPr>
          <w:rtl/>
          <w:cs/>
          <w:lang w:val="ar_AE" w:bidi="ar_AE"/>
        </w:rPr>
        <w:t>من المهم أن نتذكّر أن يسوع بدأ يتكلّم مع الجموع بينما كان تلاميذ يوحنا يغادرون. تذكّروا أن يسوع سأل الجموع: "مَاذَا خَرَجْتُمْ إِلَى الْبَرِّيَّةِ لِتَنْظُرُوا؟" وقد كرّر هذا السؤال ثلاث مرات، لكن في كل مرة كان يجيب بسؤال آخر. في المرة الأولى قال: "أَقَصَبَةً تُحَرِّكُهَا الرِّيحُ؟" القَصَب هو نباتٌ طويل. وصورة القصبة التي تتمايل مع الريح ترمز غالبًا إلى إنسان يغيّر آراءه باستمرار.</w:t>
      </w:r>
    </w:p>
    <w:p>
      <w:pPr>
        <w:bidi/>
      </w:pPr>
      <w:r>
        <w:rPr>
          <w:rtl/>
          <w:cs/>
          <w:lang w:val="ar_AE" w:bidi="ar_AE"/>
        </w:rPr>
      </w:r>
      <w:r>
        <w:rPr>
          <w:rtl/>
          <w:cs/>
          <w:lang w:val="ar_AE" w:bidi="ar_AE"/>
        </w:rPr>
        <w:t>اعرضوا صورة لنبتة القصب.</w:t>
      </w:r>
    </w:p>
    <w:p>
      <w:pPr>
        <w:bidi/>
      </w:pPr>
      <w:r>
        <w:rPr>
          <w:rtl/>
          <w:cs/>
          <w:lang w:val="ar_AE" w:bidi="ar_AE"/>
        </w:rPr>
      </w:r>
      <w:r>
        <w:rPr>
          <w:rtl/>
          <w:cs/>
          <w:lang w:val="ar_AE" w:bidi="ar_AE"/>
        </w:rPr>
        <w:t>في المرة الثانية قال: "أَإِنْسَانًا لاَبِسًا ثِيَابًا نَاعِمَةً؟" والثياب الناعمة تعني الثياب الفاخرة أو المُحاكة جيدًا، والذين يلبسون مثل هذه الثياب لا يعيشون في الصحراء، بل يعيشون في بيوت فخمة يتمتعون فيها بغناهم. وفي المرة الثالثة، أعطى يسوع الجواب الصحيح: نَبِيّ من المهم أن نتذكّر أن يسوع قال إنه لَمْ يَقُمْ بَيْنَ الْمَوْلُودِينَ مِنَ النِّسَاءِ أَعْظَمُ مِنْ يُوحَنَّا الْمَعْمَدَانِ لكن يسوع أيضًا قال إن "الأَصْغَرَ فِي مَلَكُوتِ السَّمَاوَاتِ أَعْظَمُ مِنْهُ." ومن المهم أن نتذكّر أن يسوع قال إن يوحنا هو تحقيق لما تنبّأ به الأنبياء منذ زمن طويل، وقد اقتبس يسوع الكلمات عينها التي قالها النبي ملاخي.</w:t>
      </w:r>
    </w:p>
    <w:p>
      <w:pPr>
        <w:bidi/>
      </w:pPr>
      <w:r>
        <w:rPr>
          <w:rtl/>
          <w:cs/>
          <w:lang w:val="ar_AE" w:bidi="ar_AE"/>
        </w:rPr>
      </w:r>
      <w:r>
        <w:rPr>
          <w:rtl/>
          <w:cs/>
          <w:lang w:val="ar_AE" w:bidi="ar_AE"/>
        </w:rPr>
        <w:t>(ناقشوا مع فريق الترجمة كيف تُظهرون شخصًا يقتبس كلام نبي أو شخصية مهمة).</w:t>
      </w:r>
    </w:p>
    <w:p>
      <w:pPr>
        <w:bidi/>
      </w:pPr>
      <w:r>
        <w:rPr>
          <w:rtl/>
          <w:cs/>
          <w:lang w:val="ar_AE" w:bidi="ar_AE"/>
        </w:rPr>
      </w:r>
      <w:r>
        <w:rPr>
          <w:rtl/>
          <w:cs/>
          <w:lang w:val="ar_AE" w:bidi="ar_AE"/>
        </w:rPr>
        <w:t>ومن المهم أن نتذكّر أنه عندما يقول يسوع: "اَلْحَقَّ أَقُولُ لَكُمْ" أو "اَلْحَقَّ اَلْحَقَّ أَقُولُ لَكُمْ"، فهو يطلب من الناس أن ينتبهوا جيدًا. وتذكّروا أيضًا أنه عندما يقول: "مَنْ لَهُ أُذُنَانِ لِلسَّمْعِ فَلْيَسْمَعْ"، فهو يريد من الناس أن يتأملوا بعمق فيما قاله.</w:t>
      </w:r>
    </w:p>
    <w:p>
      <w:pPr>
        <w:bidi/>
      </w:pPr>
      <w:r>
        <w:rPr>
          <w:rtl/>
          <w:cs/>
          <w:lang w:val="ar_AE" w:bidi="ar_AE"/>
        </w:rPr>
      </w:r>
      <w:r>
        <w:rPr>
          <w:rtl/>
          <w:cs/>
          <w:lang w:val="ar_AE" w:bidi="ar_AE"/>
        </w:rPr>
        <w:t>يسوع شبّه هذا الجيل بالأطفال الذين يلعبون في السوق. ومن المهم أن نتذكّر أن الناس الذين يتحدث عنهم يسوع قالوا كذبًا إن بيوحنا شيطان. كما من المهم أن نتذكّر أن الناس أطلقوا على يسوع أسماء كثيرة. وتذكّروا أن يسوع كان صديقًا للعشارين والخطاة. ومن المهم أن نتذكّر أن ما قاله يسوع عن الحكمة كان مَثَلًا أو قولًا حكيمًا.</w:t>
      </w:r>
    </w:p>
    <w:p>
      <w:pPr>
        <w:bidi/>
      </w:pPr>
      <w:r>
        <w:rPr>
          <w:rtl/>
          <w:cs/>
          <w:lang w:val="ar_AE" w:bidi="ar_AE"/>
        </w:rPr>
      </w:r>
      <w:r>
        <w:rPr>
          <w:rtl/>
          <w:cs/>
          <w:lang w:val="ar_AE" w:bidi="ar_AE"/>
        </w:rPr>
        <w:t>(توقّفوا وناقشوا كفريق: كيف يتحدّث الناس في ثقافتكم عن الأمثال أو الأقوال المأثورة في وسط التعليم؟)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يوحنا المعمدان</w:t>
      </w:r>
    </w:p>
    <w:p>
      <w:pPr>
        <w:pStyle w:val="ListBullet"/>
        <w:bidi/>
        <w:spacing w:line="240" w:lineRule="auto"/>
        <w:ind w:left="720"/>
      </w:pPr>
      <w:r>
        <w:rPr>
          <w:rtl/>
          <w:cs/>
          <w:lang w:val="ar_AE" w:bidi="ar_AE"/>
        </w:rPr>
      </w:r>
      <w:r>
        <w:rPr>
          <w:rtl/>
          <w:cs/>
          <w:lang w:val="ar_AE" w:bidi="ar_AE"/>
        </w:rPr>
        <w:t>يوحنا المعمدان</w:t>
      </w:r>
    </w:p>
    <w:p>
      <w:pPr>
        <w:pStyle w:val="ListBullet"/>
        <w:bidi/>
        <w:spacing w:line="240" w:lineRule="auto"/>
        <w:ind w:left="720"/>
      </w:pPr>
      <w:r>
        <w:rPr>
          <w:rtl/>
          <w:cs/>
          <w:lang w:val="ar_AE" w:bidi="ar_AE"/>
        </w:rPr>
      </w:r>
      <w:r>
        <w:rPr>
          <w:rtl/>
          <w:cs/>
          <w:lang w:val="ar_AE" w:bidi="ar_AE"/>
        </w:rPr>
        <w:t>أطفال يلعبون ويغنون ويعزفون على الناي</w:t>
      </w:r>
    </w:p>
    <w:p>
      <w:pPr>
        <w:pStyle w:val="ListBullet"/>
        <w:bidi/>
        <w:spacing w:line="240" w:lineRule="auto"/>
        <w:ind w:left="720"/>
      </w:pPr>
      <w:r>
        <w:rPr>
          <w:rtl/>
          <w:cs/>
          <w:lang w:val="ar_AE" w:bidi="ar_AE"/>
        </w:rPr>
      </w:r>
      <w:r>
        <w:rPr>
          <w:rtl/>
          <w:cs/>
          <w:lang w:val="ar_AE" w:bidi="ar_AE"/>
        </w:rPr>
        <w:t xml:space="preserve">العشارون </w:t>
      </w:r>
    </w:p>
    <w:p>
      <w:pPr>
        <w:pStyle w:val="ListBullet"/>
        <w:bidi/>
        <w:spacing w:line="240" w:lineRule="auto"/>
        <w:ind w:left="720"/>
      </w:pPr>
      <w:r>
        <w:rPr>
          <w:rtl/>
          <w:cs/>
          <w:lang w:val="ar_AE" w:bidi="ar_AE"/>
        </w:rPr>
      </w:r>
      <w:r>
        <w:rPr>
          <w:rtl/>
          <w:cs/>
          <w:lang w:val="ar_AE" w:bidi="ar_AE"/>
        </w:rPr>
        <w:t>أناس من هذا الجيل</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كَيلا تهملوا هذه الأجزاء في أثناء التمثيل. ساعدوا الفريق على تذكُّر أجزاء من القصة.</w:t>
      </w:r>
    </w:p>
    <w:p>
      <w:pPr>
        <w:bidi/>
      </w:pPr>
      <w:r>
        <w:rPr>
          <w:rtl/>
          <w:cs/>
          <w:lang w:val="ar_AE" w:bidi="ar_AE"/>
        </w:rPr>
      </w:r>
      <w:r>
        <w:rPr>
          <w:rtl/>
          <w:cs/>
          <w:lang w:val="ar_AE" w:bidi="ar_AE"/>
        </w:rPr>
        <w:t>تبدأ هذه القصة بذهاب تلميذيّ يوحنا.</w:t>
      </w:r>
    </w:p>
    <w:p>
      <w:pPr>
        <w:bidi/>
      </w:pPr>
      <w:r>
        <w:rPr>
          <w:rtl/>
          <w:cs/>
          <w:lang w:val="ar_AE" w:bidi="ar_AE"/>
        </w:rPr>
      </w:r>
      <w:r>
        <w:rPr>
          <w:rtl/>
          <w:cs/>
          <w:lang w:val="ar_AE" w:bidi="ar_AE"/>
        </w:rPr>
        <w:t xml:space="preserve">تحدث يسوع إلى الجموع عن يوحنا فسألهم يسوع قائلًا: "مَاذَا خَرَجْتُمْ إِلَى ٱلْبَرِّيَّةِ لِتَنْظُرُوا؟ أَقَصَبَةً تُحَرِّكُهَا ٱلرِّيحُ من مكان إلى آخر؟" فيجيب يسوع: "لا" واستمر يسوع يسأل: "أَإِنْسَانًا لَابِسًا ثياب الأغنياء؟" فيجيب يسوع: "لا" ثم سألهم مرة أخرى قائلًا: "أتنظران نبيًا؟" فيقول لَهُمْ يَسُوعُ: "نَعَمْ!" قائلًا إن يوحنا أفضل من نبي. فيوحنا يُحقق ما تقوله كلمة الله. ليس هناك أحد أعظم من يوحنا، لكن الأصغر في ملكوت السماوات أعظم من يوحنا.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الجموع: "بماذا تشعرون؟"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سأل يسوع: بمن يشبّه هذا الجيل؟ شبههم يسوع بالأولاد الذين يلعبون لعبة.</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الأولاد: "بماذا تشعرون؟"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قال يسوع إن يوحنا لم يكن يأكل خبزًا أو يشرب خمرًا، فكان الناس يقولون إن به شيطان. أما يسوع فإنه يأكل ويشرب فيقول الناس أنه أكول وشريب خمر، ومحب للعشارين والخطاة. ثم يقول يسوع: "ٱلْحِكْمَةُ تَبَرَّرَتْ مِنْ بَنِيهَا."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"بماذا تشعر؟"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الناس من هذا الجيل: "بماذا تشعرون؟" قد تسمعون 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سأل يسوع: "ماذا خرجتُمْ إلَى </w:t>
      </w:r>
      <w:r>
        <w:rPr>
          <w:b/>
          <w:rtl/>
          <w:cs/>
          <w:lang w:val="ar_AE" w:bidi="ar_AE"/>
        </w:rPr>
        <w:t>البَرّيَّةِ</w:t>
      </w:r>
      <w:r>
        <w:rPr>
          <w:rtl/>
          <w:cs/>
          <w:lang w:val="ar_AE" w:bidi="ar_AE"/>
        </w:rPr>
        <w:t xml:space="preserve"> لتَنظُروا؟" "</w:t>
      </w:r>
      <w:r>
        <w:rPr>
          <w:b/>
          <w:rtl/>
          <w:cs/>
          <w:lang w:val="ar_AE" w:bidi="ar_AE"/>
        </w:rPr>
        <w:t>أنَبيًّا</w:t>
      </w:r>
      <w:r>
        <w:rPr>
          <w:rtl/>
          <w:cs/>
          <w:lang w:val="ar_AE" w:bidi="ar_AE"/>
        </w:rPr>
        <w:t>؟" إن النبيّ هو رسولٌ مرسَل من الله. وكان يوحنا نبيًّا ذا أهميةٍ خاصة، لأنه هيّأ الشعبَ للمسيح بدعوته إيّاهم إلى التوبة، أي إلى الرجوع إلى الله. استخدموا نفس الكلمتين اللتين استخدمتموهما سابقًا للدلالة على "النبيّ" و"البرّية"، واطّلعوا على "قاموس الكلمات الرئيسية" للحصول على تعريفٍ أكثر شمولًا لكلمتيّ "</w:t>
      </w:r>
      <w:r>
        <w:rPr>
          <w:rtl/>
          <w:cs/>
          <w:lang w:val="ar_AE" w:bidi="ar_AE"/>
        </w:rPr>
        <w:t>النبيّ</w:t>
      </w:r>
      <w:r>
        <w:rPr>
          <w:rtl/>
          <w:cs/>
          <w:lang w:val="ar_AE" w:bidi="ar_AE"/>
        </w:rPr>
        <w:t>" و"</w:t>
      </w:r>
      <w:r>
        <w:rPr>
          <w:rtl/>
          <w:cs/>
          <w:lang w:val="ar_AE" w:bidi="ar_AE"/>
        </w:rPr>
        <w:t>البرّية</w:t>
      </w:r>
      <w:r>
        <w:rPr>
          <w:rtl/>
          <w:cs/>
          <w:lang w:val="ar_AE" w:bidi="ar_AE"/>
        </w:rPr>
        <w:t>".</w:t>
      </w:r>
    </w:p>
    <w:p>
      <w:pPr>
        <w:bidi/>
      </w:pPr>
      <w:r>
        <w:rPr>
          <w:rtl/>
          <w:cs/>
          <w:lang w:val="ar_AE" w:bidi="ar_AE"/>
        </w:rPr>
      </w:r>
      <w:r>
        <w:rPr>
          <w:rtl/>
          <w:cs/>
          <w:lang w:val="ar_AE" w:bidi="ar_AE"/>
        </w:rPr>
        <w:t xml:space="preserve">قال يسوع إن </w:t>
      </w:r>
      <w:r>
        <w:rPr>
          <w:b/>
          <w:rtl/>
          <w:cs/>
          <w:lang w:val="ar_AE" w:bidi="ar_AE"/>
        </w:rPr>
        <w:t>الأسفار المقدسة</w:t>
      </w:r>
      <w:r>
        <w:rPr>
          <w:rtl/>
          <w:cs/>
          <w:lang w:val="ar_AE" w:bidi="ar_AE"/>
        </w:rPr>
        <w:t xml:space="preserve"> تتكلّم عن يوحنا، وقال: "كُتِبَ عنهُ"، مشيرًا إلى أسفار اليهود المقدّسة. إن استخدمتم كلمة "الأسفار" أو "الكتب المقدسة" هنا، فاستخدموا نفس الكلمة التي استعملتموها في المقاطع السابقة، وتذكّروا أن مصطلح "</w:t>
      </w:r>
      <w:r>
        <w:rPr>
          <w:rtl/>
          <w:cs/>
          <w:lang w:val="ar_AE" w:bidi="ar_AE"/>
        </w:rPr>
        <w:t>الأسفار المقدسة</w:t>
      </w:r>
      <w:r>
        <w:rPr>
          <w:rtl/>
          <w:cs/>
          <w:lang w:val="ar_AE" w:bidi="ar_AE"/>
        </w:rPr>
        <w:t>" مذكور في قاموس الكلمات الرئيسية.</w:t>
      </w:r>
    </w:p>
    <w:p>
      <w:pPr>
        <w:bidi/>
      </w:pPr>
      <w:r>
        <w:rPr>
          <w:rtl/>
          <w:cs/>
          <w:lang w:val="ar_AE" w:bidi="ar_AE"/>
        </w:rPr>
      </w:r>
      <w:r>
        <w:rPr>
          <w:rtl/>
          <w:cs/>
          <w:lang w:val="ar_AE" w:bidi="ar_AE"/>
        </w:rPr>
        <w:t xml:space="preserve">ثم قال يسوع إنّه لم يقم </w:t>
      </w:r>
      <w:r>
        <w:rPr>
          <w:b/>
          <w:rtl/>
          <w:cs/>
          <w:lang w:val="ar_AE" w:bidi="ar_AE"/>
        </w:rPr>
        <w:t>من بين المولودين من النساء</w:t>
      </w:r>
      <w:r>
        <w:rPr>
          <w:rtl/>
          <w:cs/>
          <w:lang w:val="ar_AE" w:bidi="ar_AE"/>
        </w:rPr>
        <w:t xml:space="preserve"> أعظم من </w:t>
      </w:r>
      <w:r>
        <w:rPr>
          <w:rtl/>
          <w:cs/>
          <w:lang w:val="ar_AE" w:bidi="ar_AE"/>
        </w:rPr>
        <w:t>يوحنا المعمدان</w:t>
      </w:r>
      <w:r>
        <w:rPr>
          <w:rtl/>
          <w:cs/>
          <w:lang w:val="ar_AE" w:bidi="ar_AE"/>
        </w:rPr>
        <w:t xml:space="preserve">. ولكن الأصغر في </w:t>
      </w:r>
      <w:r>
        <w:rPr>
          <w:b/>
          <w:rtl/>
          <w:cs/>
          <w:lang w:val="ar_AE" w:bidi="ar_AE"/>
        </w:rPr>
        <w:t>ملكوت السماوات</w:t>
      </w:r>
      <w:r>
        <w:rPr>
          <w:rtl/>
          <w:cs/>
          <w:lang w:val="ar_AE" w:bidi="ar_AE"/>
        </w:rPr>
        <w:t xml:space="preserve"> أعظم منه. تعبير "بَينَ المَوْلودينَ مِنَ النِّساءِ" هو طريقة أخرى للحديث عن كلّ إنسانٍ عاش قبلًا أو يعيش في وقت هذا الحديث. أما ملكوت السماوات، فهو حيث يسكن الله ويملك. استخدم الكلمة ذاتها التي استخدمتها في المقاطع السابقة لتعبير ملكوت السماوات. راجع "قاموس الكلمات الرئيسية" للاستزادة من التعريف الكامل لمصطلح </w:t>
      </w:r>
      <w:r>
        <w:rPr>
          <w:rtl/>
          <w:cs/>
          <w:lang w:val="ar_AE" w:bidi="ar_AE"/>
        </w:rPr>
        <w:t>ملكوت السماوات</w:t>
      </w:r>
      <w:r>
        <w:rPr>
          <w:rtl/>
          <w:cs/>
          <w:lang w:val="ar_AE" w:bidi="ar_AE"/>
        </w:rPr>
        <w:t>.</w:t>
      </w:r>
    </w:p>
    <w:p>
      <w:pPr>
        <w:bidi/>
      </w:pPr>
      <w:r>
        <w:rPr>
          <w:rtl/>
          <w:cs/>
          <w:lang w:val="ar_AE" w:bidi="ar_AE"/>
        </w:rPr>
      </w:r>
      <w:r>
        <w:rPr>
          <w:rtl/>
          <w:cs/>
          <w:lang w:val="ar_AE" w:bidi="ar_AE"/>
        </w:rPr>
        <w:t xml:space="preserve">قال يسوع إن </w:t>
      </w:r>
      <w:r>
        <w:rPr>
          <w:b/>
          <w:rtl/>
          <w:cs/>
          <w:lang w:val="ar_AE" w:bidi="ar_AE"/>
        </w:rPr>
        <w:t>"الأنبياء"</w:t>
      </w:r>
      <w:r>
        <w:rPr>
          <w:rtl/>
          <w:cs/>
          <w:lang w:val="ar_AE" w:bidi="ar_AE"/>
        </w:rPr>
        <w:t xml:space="preserve"> و</w:t>
      </w:r>
      <w:r>
        <w:rPr>
          <w:b/>
          <w:rtl/>
          <w:cs/>
          <w:lang w:val="ar_AE" w:bidi="ar_AE"/>
        </w:rPr>
        <w:t>"الناموس"</w:t>
      </w:r>
      <w:r>
        <w:rPr>
          <w:rtl/>
          <w:cs/>
          <w:lang w:val="ar_AE" w:bidi="ar_AE"/>
        </w:rPr>
        <w:t xml:space="preserve"> تنبّأوا عن مجيء المخلّص الموعود. وتُشير كلمة "الأنبياء" إلى كتابات الأنبياء في الأسفار اليهودية، بينما تُشير كلمة "الناموس" إلى الشريعة المكتوبة التي أعطاها الله لموسى لشعبه. استخدموا نفس الكلمتين اللتين استخدمتموهما سابقًا للدلالة على </w:t>
      </w:r>
      <w:r>
        <w:rPr>
          <w:rtl/>
          <w:cs/>
          <w:lang w:val="ar_AE" w:bidi="ar_AE"/>
        </w:rPr>
        <w:t xml:space="preserve">"الأنبياء" </w:t>
      </w:r>
      <w:r>
        <w:rPr>
          <w:rtl/>
          <w:cs/>
          <w:lang w:val="ar_AE" w:bidi="ar_AE"/>
        </w:rPr>
        <w:t>و</w:t>
      </w:r>
      <w:r>
        <w:rPr>
          <w:rtl/>
          <w:cs/>
          <w:lang w:val="ar_AE" w:bidi="ar_AE"/>
        </w:rPr>
        <w:t>"الناموس"،</w:t>
      </w:r>
      <w:r>
        <w:rPr>
          <w:rtl/>
          <w:cs/>
          <w:lang w:val="ar_AE" w:bidi="ar_AE"/>
        </w:rPr>
        <w:t xml:space="preserve"> وتذكّروا أن هاتين الكلمتين مذكورتان في قاموس الكلمات الرئيسية.</w:t>
      </w:r>
    </w:p>
    <w:p>
      <w:pPr>
        <w:bidi/>
      </w:pPr>
      <w:r>
        <w:rPr>
          <w:rtl/>
          <w:cs/>
          <w:lang w:val="ar_AE" w:bidi="ar_AE"/>
        </w:rPr>
      </w:r>
      <w:r>
        <w:rPr>
          <w:rtl/>
          <w:cs/>
          <w:lang w:val="ar_AE" w:bidi="ar_AE"/>
        </w:rPr>
        <w:t xml:space="preserve">وقد شبَّه يسوع </w:t>
      </w:r>
      <w:r>
        <w:rPr>
          <w:b/>
          <w:rtl/>
          <w:cs/>
          <w:lang w:val="ar_AE" w:bidi="ar_AE"/>
        </w:rPr>
        <w:t>الجيلَ</w:t>
      </w:r>
      <w:r>
        <w:rPr>
          <w:rtl/>
          <w:cs/>
          <w:lang w:val="ar_AE" w:bidi="ar_AE"/>
        </w:rPr>
        <w:t xml:space="preserve"> الذي عاش فيه بأولادٍ يجلسون في </w:t>
      </w:r>
      <w:r>
        <w:rPr>
          <w:b/>
          <w:rtl/>
          <w:cs/>
          <w:lang w:val="ar_AE" w:bidi="ar_AE"/>
        </w:rPr>
        <w:t>السوق</w:t>
      </w:r>
      <w:r>
        <w:rPr>
          <w:rtl/>
          <w:cs/>
          <w:lang w:val="ar_AE" w:bidi="ar_AE"/>
        </w:rPr>
        <w:t xml:space="preserve"> وينادون أصدقاءهم.</w:t>
      </w:r>
    </w:p>
    <w:p>
      <w:pPr>
        <w:bidi/>
      </w:pPr>
      <w:r>
        <w:rPr>
          <w:rtl/>
          <w:cs/>
          <w:lang w:val="ar_AE" w:bidi="ar_AE"/>
        </w:rPr>
      </w:r>
      <w:r>
        <w:rPr>
          <w:rtl/>
          <w:cs/>
          <w:lang w:val="ar_AE" w:bidi="ar_AE"/>
        </w:rPr>
        <w:t xml:space="preserve">استخدموا نفس الكلمة التي استخدمتموها سابقًا للدلالة على كلمة </w:t>
      </w:r>
      <w:r>
        <w:rPr>
          <w:b/>
          <w:rtl/>
          <w:cs/>
          <w:lang w:val="ar_AE" w:bidi="ar_AE"/>
        </w:rPr>
        <w:t>"الجيل"</w:t>
      </w:r>
      <w:r>
        <w:rPr>
          <w:rtl/>
          <w:cs/>
          <w:lang w:val="ar_AE" w:bidi="ar_AE"/>
        </w:rPr>
        <w:t xml:space="preserve">، واطّلعوا على قاموس الكلمات الرئيسية للحصول على تعريفٍ أكثر شمولًا لكلمة </w:t>
      </w:r>
      <w:r>
        <w:rPr>
          <w:rtl/>
          <w:cs/>
          <w:lang w:val="ar_AE" w:bidi="ar_AE"/>
        </w:rPr>
        <w:t>الجيل</w:t>
      </w:r>
      <w:r>
        <w:rPr>
          <w:rtl/>
          <w:cs/>
          <w:lang w:val="ar_AE" w:bidi="ar_AE"/>
        </w:rPr>
        <w:t xml:space="preserve">. </w:t>
      </w:r>
    </w:p>
    <w:p>
      <w:pPr>
        <w:bidi/>
      </w:pPr>
      <w:r>
        <w:rPr>
          <w:rtl/>
          <w:cs/>
          <w:lang w:val="ar_AE" w:bidi="ar_AE"/>
        </w:rPr>
      </w:r>
      <w:r>
        <w:rPr>
          <w:b/>
          <w:rtl/>
          <w:cs/>
          <w:lang w:val="ar_AE" w:bidi="ar_AE"/>
        </w:rPr>
        <w:t>والسوق</w:t>
      </w:r>
      <w:r>
        <w:rPr>
          <w:rtl/>
          <w:cs/>
          <w:lang w:val="ar_AE" w:bidi="ar_AE"/>
        </w:rPr>
        <w:t xml:space="preserve"> هو مكانٌ عامّ أو ساحة القرية.</w:t>
      </w:r>
    </w:p>
    <w:p>
      <w:pPr>
        <w:bidi/>
      </w:pPr>
      <w:r>
        <w:rPr>
          <w:rtl/>
          <w:cs/>
          <w:lang w:val="ar_AE" w:bidi="ar_AE"/>
        </w:rPr>
      </w:r>
      <w:r>
        <w:rPr>
          <w:rtl/>
          <w:cs/>
          <w:lang w:val="ar_AE" w:bidi="ar_AE"/>
        </w:rPr>
        <w:t>وكان اليهود يعزفون</w:t>
      </w:r>
      <w:r>
        <w:rPr>
          <w:b/>
          <w:rtl/>
          <w:cs/>
          <w:lang w:val="ar_AE" w:bidi="ar_AE"/>
        </w:rPr>
        <w:t xml:space="preserve"> بالمزمار</w:t>
      </w:r>
      <w:r>
        <w:rPr>
          <w:rtl/>
          <w:cs/>
          <w:lang w:val="ar_AE" w:bidi="ar_AE"/>
        </w:rPr>
        <w:t xml:space="preserve"> في الأعياد والمناسبات السعيدة ليَرقص الناس. والمزمار هو آلة موسيقية، أنبوبية الشكل، مغلقة من أحد طرفيها، وبها ثقوبٌ، ويُصدر العازف الصوتَ بالنفخ في طرفها المفتوح. </w:t>
      </w:r>
    </w:p>
    <w:p>
      <w:pPr>
        <w:bidi/>
      </w:pPr>
      <w:r>
        <w:rPr>
          <w:rtl/>
          <w:cs/>
          <w:lang w:val="ar_AE" w:bidi="ar_AE"/>
        </w:rPr>
      </w:r>
      <w:r>
        <w:rPr>
          <w:rtl/>
          <w:cs/>
          <w:lang w:val="ar_AE" w:bidi="ar_AE"/>
        </w:rPr>
        <w:t>أما كلمة "</w:t>
      </w:r>
      <w:r>
        <w:rPr>
          <w:b/>
          <w:rtl/>
          <w:cs/>
          <w:lang w:val="ar_AE" w:bidi="ar_AE"/>
        </w:rPr>
        <w:t>نُحنا</w:t>
      </w:r>
      <w:r>
        <w:rPr>
          <w:rtl/>
          <w:cs/>
          <w:lang w:val="ar_AE" w:bidi="ar_AE"/>
        </w:rPr>
        <w:t>" فتُشير إلى أغنية حزينة تُعزف عادةً في الجنازات أو مراسم الدفن.</w:t>
      </w:r>
    </w:p>
    <w:p>
      <w:pPr>
        <w:bidi/>
      </w:pPr>
      <w:r>
        <w:rPr>
          <w:rtl/>
          <w:cs/>
          <w:lang w:val="ar_AE" w:bidi="ar_AE"/>
        </w:rPr>
      </w:r>
      <w:r>
        <w:rPr>
          <w:rtl/>
          <w:cs/>
          <w:lang w:val="ar_AE" w:bidi="ar_AE"/>
        </w:rPr>
        <w:t xml:space="preserve">لقد رفض الناسُ يوحنا المعمدان، وقالوا إنه به </w:t>
      </w:r>
      <w:r>
        <w:rPr>
          <w:b/>
          <w:rtl/>
          <w:cs/>
          <w:lang w:val="ar_AE" w:bidi="ar_AE"/>
        </w:rPr>
        <w:t>شيطان</w:t>
      </w:r>
      <w:r>
        <w:rPr>
          <w:rtl/>
          <w:cs/>
          <w:lang w:val="ar_AE" w:bidi="ar_AE"/>
        </w:rPr>
        <w:t xml:space="preserve">. وهذا يعني أنهم اعتقدوا أن </w:t>
      </w:r>
      <w:r>
        <w:rPr>
          <w:rtl/>
          <w:cs/>
          <w:lang w:val="ar_AE" w:bidi="ar_AE"/>
        </w:rPr>
        <w:t>روحًا شريرة</w:t>
      </w:r>
      <w:r>
        <w:rPr>
          <w:rtl/>
          <w:cs/>
          <w:lang w:val="ar_AE" w:bidi="ar_AE"/>
        </w:rPr>
        <w:t xml:space="preserve"> كان يُسيطر على أفعاله. والشيطان أو الروح الشريرة هو كائنٌ روحي تمرّد على الله. استخدموا الكلمة نفسها التي استخدمتموها في المقاطع السابقة لكلمة شيطان. وراجعوا قاموس الكلمات الرئيسية لمعرفة تعريف أكثر اكتمالًا لكلمة </w:t>
      </w:r>
      <w:r>
        <w:rPr>
          <w:rtl/>
          <w:cs/>
          <w:lang w:val="ar_AE" w:bidi="ar_AE"/>
        </w:rPr>
        <w:t>الشَّياطين</w:t>
      </w:r>
      <w:r>
        <w:rPr>
          <w:rtl/>
          <w:cs/>
          <w:lang w:val="ar_AE" w:bidi="ar_AE"/>
        </w:rPr>
        <w:t>.</w:t>
      </w:r>
    </w:p>
    <w:p>
      <w:pPr>
        <w:bidi/>
      </w:pPr>
      <w:r>
        <w:rPr>
          <w:rtl/>
          <w:cs/>
          <w:lang w:val="ar_AE" w:bidi="ar_AE"/>
        </w:rPr>
      </w:r>
      <w:r>
        <w:rPr>
          <w:rtl/>
          <w:cs/>
          <w:lang w:val="ar_AE" w:bidi="ar_AE"/>
        </w:rPr>
        <w:t xml:space="preserve">ولقد رفض الناسُ يسوع أيضًا. وقد أشار يسوع إلى نفسه بلقب </w:t>
      </w:r>
      <w:r>
        <w:rPr>
          <w:b/>
          <w:rtl/>
          <w:cs/>
          <w:lang w:val="ar_AE" w:bidi="ar_AE"/>
        </w:rPr>
        <w:t>"ابن الإنسان"</w:t>
      </w:r>
      <w:r>
        <w:rPr>
          <w:rtl/>
          <w:cs/>
          <w:lang w:val="ar_AE" w:bidi="ar_AE"/>
        </w:rPr>
        <w:t xml:space="preserve">. إن ابن الإنسان، في الكتاب المقدس، هو الشخص الذي يمنحه الله كل سُلطان وقوة. وهو لقبٌ آخر للمخلّص الموعود. استخدم الكلمة ذاتها التي استخدمتها في مقاطع سابقة لتعبير ابن الإنسان. اطَّلع على "قاموس الكلمات الرئيسية" لتعريف أكثر شمولًا لتعبير </w:t>
      </w:r>
      <w:r>
        <w:rPr>
          <w:rtl/>
          <w:cs/>
          <w:lang w:val="ar_AE" w:bidi="ar_AE"/>
        </w:rPr>
        <w:t>ابن الإنسان</w:t>
      </w:r>
      <w:r>
        <w:rPr>
          <w:rtl/>
          <w:cs/>
          <w:lang w:val="ar_AE" w:bidi="ar_AE"/>
        </w:rPr>
        <w:t>.</w:t>
      </w:r>
    </w:p>
    <w:p>
      <w:pPr>
        <w:bidi/>
      </w:pPr>
      <w:r>
        <w:rPr>
          <w:rtl/>
          <w:cs/>
          <w:lang w:val="ar_AE" w:bidi="ar_AE"/>
        </w:rPr>
      </w:r>
      <w:r>
        <w:rPr>
          <w:rtl/>
          <w:cs/>
          <w:lang w:val="ar_AE" w:bidi="ar_AE"/>
        </w:rPr>
        <w:t xml:space="preserve">رُفض يسوع لأنه كان صديقًا </w:t>
      </w:r>
      <w:r>
        <w:rPr>
          <w:b/>
          <w:rtl/>
          <w:cs/>
          <w:lang w:val="ar_AE" w:bidi="ar_AE"/>
        </w:rPr>
        <w:t>للعشّارين</w:t>
      </w:r>
      <w:r>
        <w:rPr>
          <w:rtl/>
          <w:cs/>
          <w:lang w:val="ar_AE" w:bidi="ar_AE"/>
        </w:rPr>
        <w:t xml:space="preserve"> </w:t>
      </w:r>
      <w:r>
        <w:rPr>
          <w:b/>
          <w:rtl/>
          <w:cs/>
          <w:lang w:val="ar_AE" w:bidi="ar_AE"/>
        </w:rPr>
        <w:t>والخطاة</w:t>
      </w:r>
      <w:r>
        <w:rPr>
          <w:rtl/>
          <w:cs/>
          <w:lang w:val="ar_AE" w:bidi="ar_AE"/>
        </w:rPr>
        <w:t>.</w:t>
      </w:r>
    </w:p>
    <w:p>
      <w:pPr>
        <w:bidi/>
      </w:pPr>
      <w:r>
        <w:rPr>
          <w:rtl/>
          <w:cs/>
          <w:lang w:val="ar_AE" w:bidi="ar_AE"/>
        </w:rPr>
      </w:r>
      <w:r>
        <w:rPr>
          <w:rtl/>
          <w:cs/>
          <w:lang w:val="ar_AE" w:bidi="ar_AE"/>
        </w:rPr>
        <w:t xml:space="preserve">كان </w:t>
      </w:r>
      <w:r>
        <w:rPr>
          <w:b/>
          <w:rtl/>
          <w:cs/>
          <w:lang w:val="ar_AE" w:bidi="ar_AE"/>
        </w:rPr>
        <w:t>العشارون يجمعون</w:t>
      </w:r>
      <w:r>
        <w:rPr>
          <w:rtl/>
          <w:cs/>
          <w:lang w:val="ar_AE" w:bidi="ar_AE"/>
        </w:rPr>
        <w:t xml:space="preserve"> الضرائب من اليهود لحساب الحكومة الرومانية، وكان اليهود يعتبرونهم خونةً لشعبهم.</w:t>
      </w:r>
    </w:p>
    <w:p>
      <w:pPr>
        <w:bidi/>
      </w:pPr>
      <w:r>
        <w:rPr>
          <w:rtl/>
          <w:cs/>
          <w:lang w:val="ar_AE" w:bidi="ar_AE"/>
        </w:rPr>
      </w:r>
      <w:r>
        <w:rPr>
          <w:rtl/>
          <w:cs/>
          <w:lang w:val="ar_AE" w:bidi="ar_AE"/>
        </w:rPr>
        <w:t xml:space="preserve">أما </w:t>
      </w:r>
      <w:r>
        <w:rPr>
          <w:b/>
          <w:rtl/>
          <w:cs/>
          <w:lang w:val="ar_AE" w:bidi="ar_AE"/>
        </w:rPr>
        <w:t>"الخطاة"</w:t>
      </w:r>
      <w:r>
        <w:rPr>
          <w:rtl/>
          <w:cs/>
          <w:lang w:val="ar_AE" w:bidi="ar_AE"/>
        </w:rPr>
        <w:t xml:space="preserve">، فيُقصد بهم اليهود الذين عاشوا حياةً فاسدة أو لم يلتزموا بقوانين القادة الدينيين الصارمة. استخدموا نفس الكلمة التي استخدمتموها سابقًا للدلالة على </w:t>
      </w:r>
      <w:r>
        <w:rPr>
          <w:b/>
          <w:rtl/>
          <w:cs/>
          <w:lang w:val="ar_AE" w:bidi="ar_AE"/>
        </w:rPr>
        <w:t>"الخطية"</w:t>
      </w:r>
      <w:r>
        <w:rPr>
          <w:rtl/>
          <w:cs/>
          <w:lang w:val="ar_AE" w:bidi="ar_AE"/>
        </w:rPr>
        <w:t xml:space="preserve">، وراجعوا قاموس الكلمات الرئيسية لمعرفة تعريف أكثر اكتمالًا لكلمة </w:t>
      </w:r>
      <w:r>
        <w:rPr>
          <w:rtl/>
          <w:cs/>
          <w:lang w:val="ar_AE" w:bidi="ar_AE"/>
        </w:rPr>
        <w:t>خطيّة</w:t>
      </w:r>
      <w:r>
        <w:rPr>
          <w:rtl/>
          <w:cs/>
          <w:lang w:val="ar_AE" w:bidi="ar_AE"/>
        </w:rPr>
        <w:t>.</w:t>
      </w:r>
    </w:p>
    <w:p>
      <w:pPr>
        <w:bidi/>
      </w:pPr>
      <w:r>
        <w:rPr>
          <w:rtl/>
          <w:cs/>
          <w:lang w:val="ar_AE" w:bidi="ar_AE"/>
        </w:rPr>
      </w:r>
      <w:r>
        <w:rPr>
          <w:rtl/>
          <w:cs/>
          <w:lang w:val="ar_AE" w:bidi="ar_AE"/>
        </w:rPr>
        <w:t>ودافع يسوع عن نفسه وعن يوحنا بمثلٍ أو قولٍ حكيم، إذ قال: "</w:t>
      </w:r>
      <w:r>
        <w:rPr>
          <w:b/>
          <w:rtl/>
          <w:cs/>
          <w:lang w:val="ar_AE" w:bidi="ar_AE"/>
        </w:rPr>
        <w:t>الحِكمَةُ</w:t>
      </w:r>
      <w:r>
        <w:rPr>
          <w:rtl/>
          <w:cs/>
          <w:lang w:val="ar_AE" w:bidi="ar_AE"/>
        </w:rPr>
        <w:t xml:space="preserve"> تبَرَّرَتْ مِنْ بَنيها". والحكمة هي القدرة على الفهم والعمل بما يتوافق مع ذلك الفهم. استخدموا نفس الكلمة للتعبير عن الحكمة كما في الترجمات السابقة، واطَّلعوا على قاموس الكلمات الرئيسية لتعريف أكثر شمولًا لكلمة </w:t>
      </w:r>
      <w:r>
        <w:rPr>
          <w:rtl/>
          <w:cs/>
          <w:lang w:val="ar_AE" w:bidi="ar_AE"/>
        </w:rPr>
        <w:t>الحكمة</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11:20–24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11: 20–24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المقطع السابق، أكَّد يسوع على أنه هو مُخلِّص الله الموعود وأن يوحنا هو رسول عظيم مُرسَل من الله. في هذه القصة الحقيقية، يسجِّل متَّى توبيخ يسوع لِسُكَّان مُدن معينة لم يتوبوا عن خطاياهم.</w:t>
      </w:r>
    </w:p>
    <w:p>
      <w:pPr>
        <w:bidi/>
      </w:pPr>
      <w:r>
        <w:rPr>
          <w:rtl/>
          <w:cs/>
          <w:lang w:val="ar_AE" w:bidi="ar_AE"/>
        </w:rPr>
      </w:r>
      <w:r>
        <w:rPr>
          <w:rtl/>
          <w:cs/>
          <w:lang w:val="ar_AE" w:bidi="ar_AE"/>
        </w:rPr>
        <w:t>من المحتمل أن يسوع بدأ يقول هذه الكلمات مباشرة بعد المقطع السابق. بدأ يسوع في إدانة، أو انتقاد، الناس في بعض المدن التي صنع فيها القوات، أو المعجزات، التي لا يستطيع إلا الله وحده أن يصنعها. لم يَتُب الناس، أو يتوقفوا عن الخطية ويُطيعوا الله، على الرغم من أنهم رأوا المعجزات.</w:t>
      </w:r>
    </w:p>
    <w:p>
      <w:pPr>
        <w:bidi/>
      </w:pPr>
      <w:r>
        <w:rPr>
          <w:rtl/>
          <w:cs/>
          <w:lang w:val="ar_AE" w:bidi="ar_AE"/>
        </w:rPr>
      </w:r>
      <w:r>
        <w:rPr>
          <w:rtl/>
          <w:cs/>
          <w:lang w:val="ar_AE" w:bidi="ar_AE"/>
        </w:rPr>
        <w:t>قال يسوع: "ويل لكِ" عندما كان يخاطبُ مُدن هؤلاء الناس. في الكتاب المُقدَّس، تُستخدم كلمة "ويل" للإشارة إلى دينونة الله الآتية، التي لا مفر منها.</w:t>
      </w:r>
    </w:p>
    <w:p>
      <w:pPr>
        <w:bidi/>
      </w:pPr>
      <w:r>
        <w:rPr>
          <w:rtl/>
          <w:cs/>
          <w:lang w:val="ar_AE" w:bidi="ar_AE"/>
        </w:rPr>
      </w:r>
      <w:r>
        <w:rPr>
          <w:rtl/>
          <w:cs/>
          <w:lang w:val="ar_AE" w:bidi="ar_AE"/>
        </w:rPr>
        <w:t>أظهروا خريطة تشمل كورزين وبيت صيدا.</w:t>
      </w:r>
    </w:p>
    <w:p>
      <w:pPr>
        <w:bidi/>
      </w:pPr>
      <w:r>
        <w:rPr>
          <w:rtl/>
          <w:cs/>
          <w:lang w:val="ar_AE" w:bidi="ar_AE"/>
        </w:rPr>
      </w:r>
      <w:r>
        <w:rPr>
          <w:rtl/>
          <w:cs/>
          <w:lang w:val="ar_AE" w:bidi="ar_AE"/>
        </w:rPr>
        <w:t>ناقشوا إصدار التحذيرات في ثقافتكم. ما هي بعض الكلمات التي تُستخدم لتحذير الآخرين من الخطر؟ ما هي الأعمال التي قد تَجلب هذا التحذير؟</w:t>
      </w:r>
    </w:p>
    <w:p>
      <w:pPr>
        <w:bidi/>
      </w:pPr>
      <w:r>
        <w:rPr>
          <w:rtl/>
          <w:cs/>
          <w:lang w:val="ar_AE" w:bidi="ar_AE"/>
        </w:rPr>
      </w:r>
      <w:r>
        <w:rPr>
          <w:rtl/>
          <w:cs/>
          <w:lang w:val="ar_AE" w:bidi="ar_AE"/>
        </w:rPr>
        <w:t>كانت كورزين وبيت صيدا مدينتين يعيش فيهما اليهود في شمال الجليل. اختبرتْ كورزين وبيت صيدا معجزات يسوع. لذلك، أخبرهم يسوع أن أهل صور وصيداء كانوا سيتوبون في المسوح والرماد لو رأوا معجزاته. أشار يسوع إلى شيء لم يحدث لكي يُثبت شيئًا ما.</w:t>
      </w:r>
    </w:p>
    <w:p>
      <w:pPr>
        <w:bidi/>
      </w:pPr>
      <w:r>
        <w:rPr>
          <w:rtl/>
          <w:cs/>
          <w:lang w:val="ar_AE" w:bidi="ar_AE"/>
        </w:rPr>
      </w:r>
      <w:r>
        <w:rPr>
          <w:rtl/>
          <w:cs/>
          <w:lang w:val="ar_AE" w:bidi="ar_AE"/>
        </w:rPr>
        <w:t>كانت صور وصيداء مدينتين على ساحل البحر الأبيض المتوسط حيث كان يعيش غير اليهود. كانت صيداء تقع على بُعد ٤٠ كيلومترًا جنوب صور. كان الشعب اليهودي يَعرف عن عصيان صور وصيداء. لقد عاقب اللهُ صور وصيداء على عصيانهما قبل مئات السنين من زمن يسوع. في الوقت الذي كان يتحدث فيه يسوع بهذه الكلمات، كانت صور وصيداء لا تزالان مدينتين. لكنهما اختبرتا العديد من الصعوبات والحروب. لذلك، لم تعد صور وصيداء شديدتين وقويتين.</w:t>
      </w:r>
    </w:p>
    <w:p>
      <w:pPr>
        <w:bidi/>
      </w:pPr>
      <w:r>
        <w:rPr>
          <w:rtl/>
          <w:cs/>
          <w:lang w:val="ar_AE" w:bidi="ar_AE"/>
        </w:rPr>
      </w:r>
      <w:r>
        <w:rPr>
          <w:rtl/>
          <w:cs/>
          <w:lang w:val="ar_AE" w:bidi="ar_AE"/>
        </w:rPr>
        <w:t>اعرضوا خريطة أشور في أيام يسوع والتي تشمل صور وصيداء.</w:t>
      </w:r>
    </w:p>
    <w:p>
      <w:pPr>
        <w:bidi/>
      </w:pPr>
      <w:r>
        <w:rPr>
          <w:rtl/>
          <w:cs/>
          <w:lang w:val="ar_AE" w:bidi="ar_AE"/>
        </w:rPr>
      </w:r>
      <w:r>
        <w:rPr>
          <w:rtl/>
          <w:cs/>
          <w:lang w:val="ar_AE" w:bidi="ar_AE"/>
        </w:rPr>
        <w:t>كان الناس يُظهرون توبتهم بارتداء المسوح، أي قطعة قماش خشنة غير مريحة مصنوعة من شعر الحيوانات. وكان يجلسون في الرماد، أو يضعون الرماد على رؤوسهم. عندما يتوب شخص ما، يكون حزينًا، أو يشعر بالندم على خطيته.</w:t>
      </w:r>
    </w:p>
    <w:p>
      <w:pPr>
        <w:bidi/>
      </w:pPr>
      <w:r>
        <w:rPr>
          <w:rtl/>
          <w:cs/>
          <w:lang w:val="ar_AE" w:bidi="ar_AE"/>
        </w:rPr>
      </w:r>
      <w:r>
        <w:rPr>
          <w:rtl/>
          <w:cs/>
          <w:lang w:val="ar_AE" w:bidi="ar_AE"/>
        </w:rPr>
        <w:t>اعرضوا صورةً للمسوح. ناقشوا الطرق التي يُعبر بها الناس في ثقافتكم عن حزنهم وندمهم.</w:t>
      </w:r>
    </w:p>
    <w:p>
      <w:pPr>
        <w:bidi/>
      </w:pPr>
      <w:r>
        <w:rPr>
          <w:rtl/>
          <w:cs/>
          <w:lang w:val="ar_AE" w:bidi="ar_AE"/>
        </w:rPr>
      </w:r>
      <w:r>
        <w:rPr>
          <w:rtl/>
          <w:cs/>
          <w:lang w:val="ar_AE" w:bidi="ar_AE"/>
        </w:rPr>
        <w:t>قال يسوع: "ولكن أقول لكم،" ليُظهر أهمية ما هو على وشك أن يقوله. قال يسوع: "ستكون حالة صور وصيداء أكثر احتمالًا في يوم الدينونة من حالتكم." لقد قارن معاناة غير اليهود في صور وصيداء بمعاناة اليهود كورزين وبيت صيدا. إن يوم الدينونة هو اليوم الذي سيدين الله فيه جميع الناس على أقوالهم وأعمالهم على الأرض. في يوم الدينونة، سيعاقب اللهُ شعبَ صور وصيداء أقل مما سيعاقب شعبَ كورزين وبيت صيدا. تُشير هذه المقارنة إلى أن غير اليهود كانوا أقرب إلى التوبة والإيمان من اليهود. أراد يسوع أن يتوب الناس في كورزين وبيت صيدا وأن يؤمنوا به.</w:t>
      </w:r>
    </w:p>
    <w:p>
      <w:pPr>
        <w:bidi/>
      </w:pPr>
      <w:r>
        <w:rPr>
          <w:rtl/>
          <w:cs/>
          <w:lang w:val="ar_AE" w:bidi="ar_AE"/>
        </w:rPr>
      </w:r>
      <w:r>
        <w:rPr>
          <w:rtl/>
          <w:cs/>
          <w:lang w:val="ar_AE" w:bidi="ar_AE"/>
        </w:rPr>
        <w:t>عندما انتهى يسوع من مُخاطبة كورزين وبيت صيدا، خاطب كفرناحوم. اعتاد يسوع أن يقيم في مدينة كفرناحوم، بالقرب من بحر الجليل، عندما كان يُعلِّم ويشفي في تلك المنطقة. قال يسوع لأهل كفرناحوم "هل تَرتفعون إلى السماء." إن الشخص المُرتفع يُكرَم أو يتمتع بمكانة عالية. إن الإجابة الضمنية على هذا السؤال هي "لا." لهذا قال يسوع: "ستُهبَطين إلى الهاوية، أو جهنم." يُشير هذا إلى أنهم سيُطرحون بالقوة إلى المكان الذي يذهب إليه غير المؤمنين ليعاقَبوا. أشار يسوع مرة أخرى إلى شيء لم يحدث. أخبرهم أن أهل سدوم كانوا سيتوبون لو كانوا رأوا معجزاته. كانت سدوم مدينة يعيش فيها غير اليهود. كانت سدوم معروفة بأعمالها الشريرة وفسادها. لقد دمر اللهُ سدوم بالكامل قبل مئات السنين بالنار والحجارة الكبيرة من السماء.</w:t>
      </w:r>
    </w:p>
    <w:p>
      <w:pPr>
        <w:bidi/>
      </w:pPr>
      <w:r>
        <w:rPr>
          <w:rtl/>
          <w:cs/>
          <w:lang w:val="ar_AE" w:bidi="ar_AE"/>
        </w:rPr>
      </w:r>
      <w:r>
        <w:rPr>
          <w:rtl/>
          <w:cs/>
          <w:lang w:val="ar_AE" w:bidi="ar_AE"/>
        </w:rPr>
        <w:t>اعرضوا خريطةً لإسرائيل تشمل الأردن لإظهار مكان سدوم.</w:t>
      </w:r>
    </w:p>
    <w:p>
      <w:pPr>
        <w:bidi/>
      </w:pPr>
      <w:r>
        <w:rPr>
          <w:rtl/>
          <w:cs/>
          <w:lang w:val="ar_AE" w:bidi="ar_AE"/>
        </w:rPr>
      </w:r>
      <w:r>
        <w:rPr>
          <w:rtl/>
          <w:cs/>
          <w:lang w:val="ar_AE" w:bidi="ar_AE"/>
        </w:rPr>
        <w:t>قارَن يسوع معاناة غير اليهود في سدوم بمعاناة اليهود في كفرناحوم. في يوم الدينونة، سيعاقب اللهُ شعب سدوم أقل مما سيعاقب شعبَ كفرناحوم.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يبدأ يسوع بالكلام مع الناس الذين لم يتوبوا عن خطاياهم في هذه المدن، على الرغْم أنهم رأوا المعجزات التي صنعها وسمعوا تعليمه. يخاطب يسوع أهل كُورَزِينُ وبَيْتَ صَيْدَا.</w:t>
      </w:r>
    </w:p>
    <w:p>
      <w:pPr>
        <w:bidi/>
      </w:pPr>
      <w:r>
        <w:rPr>
          <w:rtl/>
          <w:cs/>
          <w:lang w:val="ar_AE" w:bidi="ar_AE"/>
        </w:rPr>
      </w:r>
      <w:r>
        <w:rPr>
          <w:b/>
          <w:rtl/>
          <w:cs/>
          <w:lang w:val="ar_AE" w:bidi="ar_AE"/>
        </w:rPr>
        <w:t>المشهد الثاني:</w:t>
      </w:r>
      <w:r>
        <w:rPr>
          <w:rtl/>
          <w:cs/>
          <w:lang w:val="ar_AE" w:bidi="ar_AE"/>
        </w:rPr>
        <w:t xml:space="preserve"> يخاطب يسوع أهل كفرناحوم.</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أهل كورزين وبيت صيدا</w:t>
      </w:r>
    </w:p>
    <w:p>
      <w:pPr>
        <w:pStyle w:val="ListBullet"/>
        <w:bidi/>
        <w:spacing w:line="240" w:lineRule="auto"/>
        <w:ind w:left="720"/>
      </w:pPr>
      <w:r>
        <w:rPr>
          <w:rtl/>
          <w:cs/>
          <w:lang w:val="ar_AE" w:bidi="ar_AE"/>
        </w:rPr>
      </w:r>
      <w:r>
        <w:rPr>
          <w:rtl/>
          <w:cs/>
          <w:lang w:val="ar_AE" w:bidi="ar_AE"/>
        </w:rPr>
        <w:t>أهل صور وصيدا</w:t>
      </w:r>
    </w:p>
    <w:p>
      <w:pPr>
        <w:pStyle w:val="ListBullet"/>
        <w:bidi/>
        <w:spacing w:line="240" w:lineRule="auto"/>
        <w:ind w:left="720"/>
      </w:pPr>
      <w:r>
        <w:rPr>
          <w:rtl/>
          <w:cs/>
          <w:lang w:val="ar_AE" w:bidi="ar_AE"/>
        </w:rPr>
      </w:r>
      <w:r>
        <w:rPr>
          <w:rtl/>
          <w:cs/>
          <w:lang w:val="ar_AE" w:bidi="ar_AE"/>
        </w:rPr>
        <w:t>أهل كفرناحوم</w:t>
      </w:r>
    </w:p>
    <w:p>
      <w:pPr>
        <w:pStyle w:val="ListBullet"/>
        <w:bidi/>
        <w:spacing w:line="240" w:lineRule="auto"/>
        <w:ind w:left="720"/>
      </w:pPr>
      <w:r>
        <w:rPr>
          <w:rtl/>
          <w:cs/>
          <w:lang w:val="ar_AE" w:bidi="ar_AE"/>
        </w:rPr>
      </w:r>
      <w:r>
        <w:rPr>
          <w:rtl/>
          <w:cs/>
          <w:lang w:val="ar_AE" w:bidi="ar_AE"/>
        </w:rPr>
        <w:t>أهل سدوم</w:t>
      </w:r>
    </w:p>
    <w:p>
      <w:pPr>
        <w:bidi/>
      </w:pPr>
      <w:r>
        <w:rPr>
          <w:rtl/>
          <w:cs/>
          <w:lang w:val="ar_AE" w:bidi="ar_AE"/>
        </w:rPr>
      </w:r>
      <w:r>
        <w:rPr>
          <w:rtl/>
          <w:cs/>
          <w:lang w:val="ar_AE" w:bidi="ar_AE"/>
        </w:rPr>
        <w:t xml:space="preserve"> 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المحتمل أن يسوع بدأ يقول هذه الكلمات مباشرة بعد المقطع السابق، وفي هذه القصة بدأ يتحدث في موضوع جديد. من المهم أن نتذكّر أن يسوع كان يوجه كلامه إلى الناس في المدن لأنهم لم يتوبوا عن خطاياهم ولم يطيعوا الله. تذكّروا أن "الْقُوَّاتُ" هي المعجزات أو أعمال الله القوية التي صنعها يسوع.</w:t>
      </w:r>
    </w:p>
    <w:p>
      <w:pPr>
        <w:bidi/>
      </w:pPr>
      <w:r>
        <w:rPr>
          <w:rtl/>
          <w:cs/>
          <w:lang w:val="ar_AE" w:bidi="ar_AE"/>
        </w:rPr>
      </w:r>
      <w:r>
        <w:rPr>
          <w:rtl/>
          <w:cs/>
          <w:lang w:val="ar_AE" w:bidi="ar_AE"/>
        </w:rPr>
        <w:t>ومن المهم أن نتذكّر أن يسوع استخدم كلمة "ويل" ليُظهر الدينونة الآتية من الله على أهل هذه المدن. تذكّروا أن صور وصيدا كانتا مدينتين غير يهوديتين عاقبهما الله قبل مئات السنين بسبب خطاياهما. ومن المهم أن نتذكّر أن يسوع قال إن أهل صور وصيدا كانوا سيتوبون في المسوح والرماد لو أنهم رأوا المعجزات.</w:t>
      </w:r>
    </w:p>
    <w:p>
      <w:pPr>
        <w:bidi/>
      </w:pPr>
      <w:r>
        <w:rPr>
          <w:rtl/>
          <w:cs/>
          <w:lang w:val="ar_AE" w:bidi="ar_AE"/>
        </w:rPr>
      </w:r>
      <w:r>
        <w:rPr>
          <w:rtl/>
          <w:cs/>
          <w:lang w:val="ar_AE" w:bidi="ar_AE"/>
        </w:rPr>
        <w:t>تذكّروا أن يسوع كان يقول عبارة "لكِنْ أَقُولُ لَكُمْ" ليُظهر أهمية ما هو على وشك أن يقوله بعد ذلك.</w:t>
      </w:r>
    </w:p>
    <w:p>
      <w:pPr>
        <w:bidi/>
      </w:pPr>
      <w:r>
        <w:rPr>
          <w:rtl/>
          <w:cs/>
          <w:lang w:val="ar_AE" w:bidi="ar_AE"/>
        </w:rPr>
      </w:r>
      <w:r>
        <w:rPr>
          <w:rtl/>
          <w:cs/>
          <w:lang w:val="ar_AE" w:bidi="ar_AE"/>
        </w:rPr>
        <w:t>ومن المهم أن نتذكّر أن كفرناحوم هي المدينة التي قدم فيها يسوع الكثير من خدمته. تعجب يسوع من جهة كفرناحوم وقال: "وَأَنْتِ يَا كَفْرَنَاحُومَ الْمُرْتَفِعَةَ إِلَى السَّمَاءِ!" لم ينتظر يسوع جوابًا، بل كان يُثبت حقيقة محددة عن الناس. قال يسوع عن أهل كفرناحوم "سَتُهْبَطِينَ إِلَى الْهَاوِيَةِ"، أي الجحيم.</w:t>
      </w:r>
    </w:p>
    <w:p>
      <w:pPr>
        <w:bidi/>
      </w:pPr>
      <w:r>
        <w:rPr>
          <w:rtl/>
          <w:cs/>
          <w:lang w:val="ar_AE" w:bidi="ar_AE"/>
        </w:rPr>
      </w:r>
      <w:r>
        <w:rPr>
          <w:rtl/>
          <w:cs/>
          <w:lang w:val="ar_AE" w:bidi="ar_AE"/>
        </w:rPr>
        <w:t>ومن المهم أن نتذكّر أن سدوم كانت مدينة مشهورة بأعمالها الشريرة، وأن الله قد عاقبها قبل مئات السنين. تذكّروا أن يسوع قال إن أهل سدوم كانوا سيتوبون لو أنهم رأوا المعجزات.</w:t>
      </w:r>
    </w:p>
    <w:p>
      <w:pPr>
        <w:bidi/>
      </w:pPr>
      <w:r>
        <w:rPr>
          <w:rtl/>
          <w:cs/>
          <w:lang w:val="ar_AE" w:bidi="ar_AE"/>
        </w:rPr>
      </w:r>
      <w:r>
        <w:rPr>
          <w:rtl/>
          <w:cs/>
          <w:lang w:val="ar_AE" w:bidi="ar_AE"/>
        </w:rPr>
        <w:t>في هذه القصة، يسوع قال عبارة "لكن أقول لكم" مرتين، وقد فعل هذا ليُوضّح قسوة العقوبة التي ستأتي على هذه المدن.</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أهل كورَزين وبيت صَيْدا</w:t>
      </w:r>
    </w:p>
    <w:p>
      <w:pPr>
        <w:pStyle w:val="ListBullet"/>
        <w:bidi/>
        <w:spacing w:line="240" w:lineRule="auto"/>
        <w:ind w:left="720"/>
      </w:pPr>
      <w:r>
        <w:rPr>
          <w:rtl/>
          <w:cs/>
          <w:lang w:val="ar_AE" w:bidi="ar_AE"/>
        </w:rPr>
      </w:r>
      <w:r>
        <w:rPr>
          <w:rtl/>
          <w:cs/>
          <w:lang w:val="ar_AE" w:bidi="ar_AE"/>
        </w:rPr>
        <w:t>أهل صور وصيدا</w:t>
      </w:r>
    </w:p>
    <w:p>
      <w:pPr>
        <w:pStyle w:val="ListBullet"/>
        <w:bidi/>
        <w:spacing w:line="240" w:lineRule="auto"/>
        <w:ind w:left="720"/>
      </w:pPr>
      <w:r>
        <w:rPr>
          <w:rtl/>
          <w:cs/>
          <w:lang w:val="ar_AE" w:bidi="ar_AE"/>
        </w:rPr>
      </w:r>
      <w:r>
        <w:rPr>
          <w:rtl/>
          <w:cs/>
          <w:lang w:val="ar_AE" w:bidi="ar_AE"/>
        </w:rPr>
        <w:t>أهل كفرناحوم</w:t>
      </w:r>
    </w:p>
    <w:p>
      <w:pPr>
        <w:pStyle w:val="ListBullet"/>
        <w:bidi/>
        <w:spacing w:line="240" w:lineRule="auto"/>
        <w:ind w:left="720"/>
      </w:pPr>
      <w:r>
        <w:rPr>
          <w:rtl/>
          <w:cs/>
          <w:lang w:val="ar_AE" w:bidi="ar_AE"/>
        </w:rPr>
      </w:r>
      <w:r>
        <w:rPr>
          <w:rtl/>
          <w:cs/>
          <w:lang w:val="ar_AE" w:bidi="ar_AE"/>
        </w:rPr>
        <w:t>أهل سَدوم</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 xml:space="preserve">يبدأ يسوع يتكلم إلى أهل المدن الذين لم يتوبوا عن خطاياهم مع أنهم رأوه يصنع المعجزات وسمعوه يُعَلِّم.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"بماذا تشعر؟"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يخاطب يسوع أهل كُورَزِينُ وبَيْتَ صَيْدَا. ويقول لهم: "وَيْلٌ لَكِ يا كُورَزِينُ! وَيْلٌ لَكِ يا بَيْتَ صَيْدَا! لَوْ صُنِعَتْ فِي صُورَ وَصَيْدَاءَ ٱلْقُوَّاتُ ٱلْمَصْنُوعَةُ فِيكُمَا، لَتَابَتَا قَدِيمًا فِي ٱلْمُسُوحِ وَٱلرَّمَادِ."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أهل كورَزين وبيت صيدا: "بماذا تشعرون؟"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أهل صور وصيداء: "بماذا تشعرون؟"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يقول يسوع: "وَلَكِنْ أَقُولُ لَكُمْ: إِنَّ صُورَ وَصَيْدَاءَ تَكُونُ لَهُمَا حَالَةٌ أَكْثَرُ ٱحْتِمَالًا يَوْمَ ٱلدِّينِ مِمَّا لَكُمَا."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أهل كورَزين وبيت صيدا: "بماذا تشعرون؟"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يخاطب يسوع أهل كفرناحوم. ويقول لهم: "لن ترتفعوا إلى السَّمَاء. لكنكم ستهبطون إلى الهاوية. لِأَنَّهُ لَوْ صُنِعَتْ فِي سَدُومَ ٱلْقُوَّاتُ ٱلْمَصْنُوعَةُ فِيكِ لَبَقِيَتْ إِلَى ٱلْيَوْمِ."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أهل كفرناحوم: "بماذا تشعرون؟"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"بماذا تشعر؟"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يقول يسوع: "إِنَّ أَرْضَ سَدُومَ تَكُونُ لَهَا حَالَةٌ أَكْثَرُ ٱحْتِمَالًا يَوْمَ ٱلدِّينِ مِمَّا لَكِ"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أهل كفرناحوم: "بماذا تشعرون؟" قد تسمعون 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بدأ يسوع </w:t>
      </w:r>
      <w:r>
        <w:rPr>
          <w:b/>
          <w:rtl/>
          <w:cs/>
          <w:lang w:val="ar_AE" w:bidi="ar_AE"/>
        </w:rPr>
        <w:t>بتوبيخ</w:t>
      </w:r>
      <w:r>
        <w:rPr>
          <w:rtl/>
          <w:cs/>
          <w:lang w:val="ar_AE" w:bidi="ar_AE"/>
        </w:rPr>
        <w:t xml:space="preserve">سكان بعض المدن التي صنع فيها </w:t>
      </w:r>
      <w:r>
        <w:rPr>
          <w:b/>
          <w:rtl/>
          <w:cs/>
          <w:lang w:val="ar_AE" w:bidi="ar_AE"/>
        </w:rPr>
        <w:t>أعمالًا عظيمة</w:t>
      </w:r>
      <w:r>
        <w:rPr>
          <w:rtl/>
          <w:cs/>
          <w:lang w:val="ar_AE" w:bidi="ar_AE"/>
        </w:rPr>
        <w:t>.</w:t>
      </w:r>
    </w:p>
    <w:p>
      <w:pPr>
        <w:bidi/>
      </w:pPr>
      <w:r>
        <w:rPr>
          <w:rtl/>
          <w:cs/>
          <w:lang w:val="ar_AE" w:bidi="ar_AE"/>
        </w:rPr>
      </w:r>
      <w:r>
        <w:rPr>
          <w:rtl/>
          <w:cs/>
          <w:lang w:val="ar_AE" w:bidi="ar_AE"/>
        </w:rPr>
        <w:t xml:space="preserve">في هذا السياق، تعني كلمة </w:t>
      </w:r>
      <w:r>
        <w:rPr>
          <w:b/>
          <w:rtl/>
          <w:cs/>
          <w:lang w:val="ar_AE" w:bidi="ar_AE"/>
        </w:rPr>
        <w:t>"يوبّخ"</w:t>
      </w:r>
      <w:r>
        <w:rPr>
          <w:rtl/>
          <w:cs/>
          <w:lang w:val="ar_AE" w:bidi="ar_AE"/>
        </w:rPr>
        <w:t xml:space="preserve"> أن يسوع أعلن أن هؤلاء الناس ارتكبوا شرًّا أو خطأً.</w:t>
      </w:r>
    </w:p>
    <w:p>
      <w:pPr>
        <w:bidi/>
      </w:pPr>
      <w:r>
        <w:rPr>
          <w:rtl/>
          <w:cs/>
          <w:lang w:val="ar_AE" w:bidi="ar_AE"/>
        </w:rPr>
      </w:r>
      <w:r>
        <w:rPr>
          <w:rtl/>
          <w:cs/>
          <w:lang w:val="ar_AE" w:bidi="ar_AE"/>
        </w:rPr>
        <w:t xml:space="preserve">ويُشير تعبير </w:t>
      </w:r>
      <w:r>
        <w:rPr>
          <w:b/>
          <w:rtl/>
          <w:cs/>
          <w:lang w:val="ar_AE" w:bidi="ar_AE"/>
        </w:rPr>
        <w:t>"القوّات"</w:t>
      </w:r>
      <w:r>
        <w:rPr>
          <w:rtl/>
          <w:cs/>
          <w:lang w:val="ar_AE" w:bidi="ar_AE"/>
        </w:rPr>
        <w:t xml:space="preserve"> إلى </w:t>
      </w:r>
      <w:r>
        <w:rPr>
          <w:b/>
          <w:rtl/>
          <w:cs/>
          <w:lang w:val="ar_AE" w:bidi="ar_AE"/>
        </w:rPr>
        <w:t>المعجزات</w:t>
      </w:r>
      <w:r>
        <w:rPr>
          <w:rtl/>
          <w:cs/>
          <w:lang w:val="ar_AE" w:bidi="ar_AE"/>
        </w:rPr>
        <w:t xml:space="preserve"> التي صنعها يسوع. والمعجزة هي عملٌ قويّ لا يستطيع أن يصنعه إلا الله. استخدموا نفس الكلمة التي استخدمتموها سابقًا للتعبير عن المعجزة، واطّلعوا على قاموس الكلمات الرئيسية للحصول على تعريفٍ أكثر شمولًا لكلمة </w:t>
      </w:r>
      <w:r>
        <w:rPr>
          <w:rtl/>
          <w:cs/>
          <w:lang w:val="ar_AE" w:bidi="ar_AE"/>
        </w:rPr>
        <w:t>معجزة</w:t>
      </w:r>
      <w:r>
        <w:rPr>
          <w:rtl/>
          <w:cs/>
          <w:lang w:val="ar_AE" w:bidi="ar_AE"/>
        </w:rPr>
        <w:t>.</w:t>
      </w:r>
    </w:p>
    <w:p>
      <w:pPr>
        <w:bidi/>
      </w:pPr>
      <w:r>
        <w:rPr>
          <w:rtl/>
          <w:cs/>
          <w:lang w:val="ar_AE" w:bidi="ar_AE"/>
        </w:rPr>
      </w:r>
      <w:r>
        <w:rPr>
          <w:rtl/>
          <w:cs/>
          <w:lang w:val="ar_AE" w:bidi="ar_AE"/>
        </w:rPr>
        <w:t xml:space="preserve">كان يسوع يوبّخ تلك المدن لأنها رفضت أن </w:t>
      </w:r>
      <w:r>
        <w:rPr>
          <w:b/>
          <w:rtl/>
          <w:cs/>
          <w:lang w:val="ar_AE" w:bidi="ar_AE"/>
        </w:rPr>
        <w:t>تتوب</w:t>
      </w:r>
      <w:r>
        <w:rPr>
          <w:rtl/>
          <w:cs/>
          <w:lang w:val="ar_AE" w:bidi="ar_AE"/>
        </w:rPr>
        <w:t xml:space="preserve"> رغم أنها رأت معجزاته. والشخص الذي يتوب هو من يبتعد عن خطيّته أو عصيانه، ويعود إلى الله. استخدموا نفس الكلمة التي استخدمتموها سابقًا للدلالة على التوبة، واطّلعوا على قاموس الكلمات الرئيسية للحصول على تعريفٍ أكثر شمولًا لكلمة </w:t>
      </w:r>
      <w:r>
        <w:rPr>
          <w:rtl/>
          <w:cs/>
          <w:lang w:val="ar_AE" w:bidi="ar_AE"/>
        </w:rPr>
        <w:t>توبة</w:t>
      </w:r>
      <w:r>
        <w:rPr>
          <w:rtl/>
          <w:cs/>
          <w:lang w:val="ar_AE" w:bidi="ar_AE"/>
        </w:rPr>
        <w:t>.</w:t>
      </w:r>
    </w:p>
    <w:p>
      <w:pPr>
        <w:bidi/>
      </w:pPr>
      <w:r>
        <w:rPr>
          <w:rtl/>
          <w:cs/>
          <w:lang w:val="ar_AE" w:bidi="ar_AE"/>
        </w:rPr>
      </w:r>
      <w:r>
        <w:rPr>
          <w:rtl/>
          <w:cs/>
          <w:lang w:val="ar_AE" w:bidi="ar_AE"/>
        </w:rPr>
        <w:t xml:space="preserve">وكلمة </w:t>
      </w:r>
      <w:r>
        <w:rPr>
          <w:b/>
          <w:rtl/>
          <w:cs/>
          <w:lang w:val="ar_AE" w:bidi="ar_AE"/>
        </w:rPr>
        <w:t>الويل</w:t>
      </w:r>
      <w:r>
        <w:rPr>
          <w:rtl/>
          <w:cs/>
          <w:lang w:val="ar_AE" w:bidi="ar_AE"/>
        </w:rPr>
        <w:t xml:space="preserve"> في الكتاب المقدّس تُستخدم للتحذير من دينونة الله الآتية. وفي كثيرٍ من الأحيان، تُشير كلمة "الويل" إلى أن هذه الدينونة لا يمكن منعها أو إيقافها، وقد تعبّر عن حالةٍ من المشقة الشديدة أو الكوارث.</w:t>
      </w:r>
    </w:p>
    <w:p>
      <w:pPr>
        <w:bidi/>
      </w:pPr>
      <w:r>
        <w:rPr>
          <w:rtl/>
          <w:cs/>
          <w:lang w:val="ar_AE" w:bidi="ar_AE"/>
        </w:rPr>
      </w:r>
      <w:r>
        <w:rPr>
          <w:rtl/>
          <w:cs/>
          <w:lang w:val="ar_AE" w:bidi="ar_AE"/>
        </w:rPr>
        <w:t xml:space="preserve">أما </w:t>
      </w:r>
      <w:r>
        <w:rPr>
          <w:b/>
          <w:rtl/>
          <w:cs/>
          <w:lang w:val="ar_AE" w:bidi="ar_AE"/>
        </w:rPr>
        <w:t>يوم الدينونة</w:t>
      </w:r>
      <w:r>
        <w:rPr>
          <w:rtl/>
          <w:cs/>
          <w:lang w:val="ar_AE" w:bidi="ar_AE"/>
        </w:rPr>
        <w:t>، فهو اليوم الذي سيدين الله فيه جميع الناس على أقوالهم وأعمالهم على الأرض. وسيحدث هذا في نهاية العالم.</w:t>
      </w:r>
    </w:p>
    <w:p>
      <w:pPr>
        <w:bidi/>
      </w:pPr>
      <w:r>
        <w:rPr>
          <w:rtl/>
          <w:cs/>
          <w:lang w:val="ar_AE" w:bidi="ar_AE"/>
        </w:rPr>
      </w:r>
      <w:r>
        <w:rPr>
          <w:b/>
          <w:rtl/>
          <w:cs/>
          <w:lang w:val="ar_AE" w:bidi="ar_AE"/>
        </w:rPr>
        <w:t>ثم</w:t>
      </w:r>
      <w:r>
        <w:rPr>
          <w:rtl/>
          <w:cs/>
          <w:lang w:val="ar_AE" w:bidi="ar_AE"/>
        </w:rPr>
        <w:t xml:space="preserve"> قال يسوع عن كفرناحوم: "سَتُهْبَطِينَ إِلَى الْهَاوِيَةِ"، أي </w:t>
      </w:r>
      <w:r>
        <w:rPr>
          <w:b/>
          <w:rtl/>
          <w:cs/>
          <w:lang w:val="ar_AE" w:bidi="ar_AE"/>
        </w:rPr>
        <w:t>الجحيم</w:t>
      </w:r>
      <w:r>
        <w:rPr>
          <w:rtl/>
          <w:cs/>
          <w:lang w:val="ar_AE" w:bidi="ar_AE"/>
        </w:rPr>
        <w:t xml:space="preserve">. والجحيم هو المكان الذي يذهب إليه غير المؤمنين في نهاية العالم لينالوا العقاب. أما الهاوية، فهي مصطلحٌ أوسع يشير إلى المكان الذي يُعاقَب فيه الأشرار بعد الموت. استخدموا نفس الكلمة كما في الترجمات السابقة. وكلَّا من كلمتيّ </w:t>
      </w:r>
      <w:r>
        <w:rPr>
          <w:rtl/>
          <w:cs/>
          <w:lang w:val="ar_AE" w:bidi="ar_AE"/>
        </w:rPr>
        <w:t>الهاوية</w:t>
      </w:r>
      <w:r>
        <w:rPr>
          <w:rtl/>
          <w:cs/>
          <w:lang w:val="ar_AE" w:bidi="ar_AE"/>
        </w:rPr>
        <w:t xml:space="preserve"> و</w:t>
      </w:r>
      <w:r>
        <w:rPr>
          <w:rtl/>
          <w:cs/>
          <w:lang w:val="ar_AE" w:bidi="ar_AE"/>
        </w:rPr>
        <w:t>الجحيم</w:t>
      </w:r>
      <w:r>
        <w:rPr>
          <w:rtl/>
          <w:cs/>
          <w:lang w:val="ar_AE" w:bidi="ar_AE"/>
        </w:rPr>
        <w:t xml:space="preserve"> موجودتان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11:25–30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11: 25–30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المقطع السابق، أعلنَ يسوع الدينونة الآتية على الناس في المدن التي لم تَتُب بعد أن رأوا معجزاته. في هذه القصة الحقيقية، يسجِّل متَّى صلاة يسوع إلى الآب، والدعوة التي يُقدمها يسوع للمتعبين والمحتاجين إلى الراحة.</w:t>
      </w:r>
    </w:p>
    <w:p>
      <w:pPr>
        <w:bidi/>
      </w:pPr>
      <w:r>
        <w:rPr>
          <w:rtl/>
          <w:cs/>
          <w:lang w:val="ar_AE" w:bidi="ar_AE"/>
        </w:rPr>
      </w:r>
      <w:r>
        <w:rPr>
          <w:rtl/>
          <w:cs/>
          <w:lang w:val="ar_AE" w:bidi="ar_AE"/>
        </w:rPr>
        <w:t>بعد أن أعلن يسوعُ دينونة الله الآتية، بدأ يُصلِّي، أو يتحدث إلى الله. على الأغلب، لم يغادر يسوع المكان الذي أعلن فيه الدينونة. لم يتبع الناس في تلك المدن يسوعَ لأنهم كانوا يعرفون خيرهم أكثر منه. عبَّر يسوع عن امتنانه عندما خاطب الله بصفته الآب، رب السماء والأرض. هذه طريقة طبيعية لمخاطبة الله في الصلوات اليهودية. مع ذلك، نرى في هذه القصة أن يسوع بدأ يُظهر لأتباعه أنه يخاطب الله شخصيًا باسم الآب بطريقة لم يَعملها أي شخص يهودي عادي. يتمتع يسوع بعلاقة خاصة بأبيه. إن الله الآب هو الرب، أي السيد، على جميع الناس وعلى كل ما في الكون بأسره. لقد أخفى اللهُ عن الذين يظنون أنهم حكماء وأذكياء أشياءً علَّم بها يسوع. إن مشيئة الله المُنعِمة هي الشيء المُسِر لله. لقد كان سرور الله أن يخفي معجزات يسوع وتعاليمه عن الحكماء والأذكياء. شبَّه يسوعُ المؤمنين المتواضعين بالأطفال الصغار. مثل الأطفال الذين لا يظنون أنهم يعرفون الكثير عن الحياة ويثقون بوالديهم، يُدرك المؤمنون المتواضعون أن الله يَعرف أكثر منهم. إن المؤمنين المتواضع، مثل الأطفال، مستعدون أن يتعلموا من الله ويثقوا به مثلما يثق الأطفال بأبيهم.</w:t>
      </w:r>
    </w:p>
    <w:p>
      <w:pPr>
        <w:bidi/>
      </w:pPr>
      <w:r>
        <w:rPr>
          <w:rtl/>
          <w:cs/>
          <w:lang w:val="ar_AE" w:bidi="ar_AE"/>
        </w:rPr>
      </w:r>
      <w:r>
        <w:rPr>
          <w:rtl/>
          <w:cs/>
          <w:lang w:val="ar_AE" w:bidi="ar_AE"/>
        </w:rPr>
        <w:t>احكوا عن وقت كنتم فيه أطفالًا وتلقيتم مساعدة من أحد الوالدين أو الأقارب لتحقيق شيء ما.</w:t>
      </w:r>
    </w:p>
    <w:p>
      <w:pPr>
        <w:bidi/>
      </w:pPr>
      <w:r>
        <w:rPr>
          <w:rtl/>
          <w:cs/>
          <w:lang w:val="ar_AE" w:bidi="ar_AE"/>
        </w:rPr>
      </w:r>
      <w:r>
        <w:rPr>
          <w:rtl/>
          <w:cs/>
          <w:lang w:val="ar_AE" w:bidi="ar_AE"/>
        </w:rPr>
        <w:t>انتهى يسوع من الصلاة. وبدأ يتحدث إلى جموع الناس من حوله. عندما قال يسوع: "كل شيء دُفع إليَّ من أبي،" كان يتحدث عن أن الله الآب أعطى يسوع كل سلطان الله وقوَّته ومعرفته. لهذا قال يسوع: "ليس أحد يعرف الابن إلا الآب، ولا أحد يعرف الآب إلا الابن." في هذه الحالة، تعبير "يَعرف" يعني أن يَعرف بالكامل كلَ شيء عن الشخص بطريقة فريدة لا يستطيع أحد غيره أن يَعرفها. أشار يسوع إلى نفسه بلقب "الابن." إن ابن الله هو لقبٌ ليسوع يُظهِر أن له نفس طبيعة الله وسلطانه. كان يسوع يقول إن علاقته الخاصة بالله الآب تُشبه العلاقة بين الآباء البشريين وأبنائهم. قال يسوع إنه يستطيع أن يختار أن يُعلِن، أو يُظهِر، الآبَ لأي شخص يشاء يسوعُ أن يُعلِن له.</w:t>
      </w:r>
    </w:p>
    <w:p>
      <w:pPr>
        <w:bidi/>
      </w:pPr>
      <w:r>
        <w:rPr>
          <w:rtl/>
          <w:cs/>
          <w:lang w:val="ar_AE" w:bidi="ar_AE"/>
        </w:rPr>
      </w:r>
      <w:r>
        <w:rPr>
          <w:rtl/>
          <w:cs/>
          <w:lang w:val="ar_AE" w:bidi="ar_AE"/>
        </w:rPr>
        <w:t>توقَّفوا وناقشوا العلاقة بين الآباء وأطفالهم. كيف تختلف هذه العلاقة عن غيرها من العلاقات؟ كيف تتشابه مع العلاقات الأخرى؟ إذا كان شخص يَعرفك حقًا، فماذا يَعرف عنك؟ ما هي نوعية الناس الذين يعرفون بعضهم البعض في ثقافتكم؟</w:t>
      </w:r>
    </w:p>
    <w:p>
      <w:pPr>
        <w:bidi/>
      </w:pPr>
      <w:r>
        <w:rPr>
          <w:rtl/>
          <w:cs/>
          <w:lang w:val="ar_AE" w:bidi="ar_AE"/>
        </w:rPr>
      </w:r>
      <w:r>
        <w:rPr>
          <w:rtl/>
          <w:cs/>
          <w:lang w:val="ar_AE" w:bidi="ar_AE"/>
        </w:rPr>
        <w:t>بدأ يسوع بعدها يَدعو الناس ليتبعوه. إن كل من يعمل بجد، أو متعب، ويحمل حِملًا ثقيلًا، يُشير على الأغلب إلى العمل الشاق المتمثل في طاعة الشريعة اليهودية. في هذه الحالة، تعني الراحة أن يسوع سيُعطينا راحةً من الأحمال الثقيلة.</w:t>
      </w:r>
    </w:p>
    <w:p>
      <w:pPr>
        <w:bidi/>
      </w:pPr>
      <w:r>
        <w:rPr>
          <w:rtl/>
          <w:cs/>
          <w:lang w:val="ar_AE" w:bidi="ar_AE"/>
        </w:rPr>
      </w:r>
      <w:r>
        <w:rPr>
          <w:rtl/>
          <w:cs/>
          <w:lang w:val="ar_AE" w:bidi="ar_AE"/>
        </w:rPr>
        <w:t>شبَّه يسوعُ أن يكون الإنسان من أتباعه بِحَمْل النِير. النِير هو قطعة خشبية تُصنع لتُوضع على أكتاف الحيوان. يَضع الشخص نِيرًا على الحيوان حتى يتمكن من سحب عربة أو مِحراث. يجب أن يَخضع التلميذُ ليسوع لكي يَتبع يسوعَ، مثلما يجب أن يَخضع الحيوان لسيده، ليقوم بعمله.</w:t>
      </w:r>
    </w:p>
    <w:p>
      <w:pPr>
        <w:bidi/>
      </w:pPr>
      <w:r>
        <w:rPr>
          <w:rtl/>
          <w:cs/>
          <w:lang w:val="ar_AE" w:bidi="ar_AE"/>
        </w:rPr>
      </w:r>
      <w:r>
        <w:rPr>
          <w:rtl/>
          <w:cs/>
          <w:lang w:val="ar_AE" w:bidi="ar_AE"/>
        </w:rPr>
        <w:t>اعرضوا صورةً أو رسمًا لنِير موضوع على حيوان.</w:t>
      </w:r>
    </w:p>
    <w:p>
      <w:pPr>
        <w:bidi/>
      </w:pPr>
      <w:r>
        <w:rPr>
          <w:rtl/>
          <w:cs/>
          <w:lang w:val="ar_AE" w:bidi="ar_AE"/>
        </w:rPr>
      </w:r>
      <w:r>
        <w:rPr>
          <w:rtl/>
          <w:cs/>
          <w:lang w:val="ar_AE" w:bidi="ar_AE"/>
        </w:rPr>
        <w:t>قال لهم يسوع إنهم يستطيعون أن يَحملوا نِيره ويتعلموا منه لأنه وديع، أو صبور، وليس قاسيًا مع أتباعه. إن يسوع متواضع القلب أيضًا، أي أن ليس لديه توجُّه مُتكبِّر. وَعدَ يسوعُ أنه إذا فعلوا هذا سيجدوا راحة في نفوسهم، أي في كيانهم الداخلي. مرة أخرى، يُشير يسوع إلى استخدام النِير. يسوع يُعطي نِيرًا سهل الاستخدام. يسوع يُعطي حِمْلًا خفيفًا. هذا يعني أن الخضوع ليسوع أمرٌ سهل وأن العمل الذي يُعطيه ليس صعبًا.</w:t>
      </w:r>
    </w:p>
    <w:p>
      <w:pPr>
        <w:bidi/>
      </w:pPr>
      <w:r>
        <w:rPr>
          <w:rtl/>
          <w:cs/>
          <w:lang w:val="ar_AE" w:bidi="ar_AE"/>
        </w:rPr>
      </w:r>
      <w:r>
        <w:rPr>
          <w:rtl/>
          <w:cs/>
          <w:lang w:val="ar_AE" w:bidi="ar_AE"/>
        </w:rPr>
        <w:t>يدعو يسوعُ جميعَ الناس إلى المجيء والتعلِّم منه. لكن يجب أن يدركوا أنهم بحاجة إلى مساعدته. يُكمل هذا الأمرُ ما قاله يسوع سابقًا حول أن الأشخاص الذين يُشبهون الأطفال الصغار هم أكثر احتمالية للاعتقاد بأنهم بحاجة إلى مساعدته.</w:t>
      </w:r>
    </w:p>
    <w:p>
      <w:pPr>
        <w:bidi/>
      </w:pPr>
      <w:r>
        <w:rPr>
          <w:rtl/>
          <w:cs/>
          <w:lang w:val="ar_AE" w:bidi="ar_AE"/>
        </w:rPr>
      </w:r>
      <w:r>
        <w:rPr>
          <w:rtl/>
          <w:cs/>
          <w:lang w:val="ar_AE" w:bidi="ar_AE"/>
        </w:rPr>
        <w:t>احكوا قصصًا عن وقت كان عليكم فيه أن تقوموا ببعض العمل الشاق. ما هي الأدوات التي كانت مطلوبة للمهمة؟ ماذا كان سيحدث لو كانت لديكم الأدوات الخاطئة؟ كيف يؤثر وجود المساعدة الصحيحة على نتيجة المهمة؟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تتضمن هذه القصة 3 مشاهد.</w:t>
      </w:r>
    </w:p>
    <w:p>
      <w:pPr>
        <w:bidi/>
      </w:pPr>
      <w:r>
        <w:rPr>
          <w:rtl/>
          <w:cs/>
          <w:lang w:val="ar_AE" w:bidi="ar_AE"/>
        </w:rPr>
      </w:r>
      <w:r>
        <w:rPr>
          <w:b/>
          <w:rtl/>
          <w:cs/>
          <w:lang w:val="ar_AE" w:bidi="ar_AE"/>
        </w:rPr>
        <w:t>المشهد الأول:</w:t>
      </w:r>
      <w:r>
        <w:rPr>
          <w:rtl/>
          <w:cs/>
          <w:lang w:val="ar_AE" w:bidi="ar_AE"/>
        </w:rPr>
        <w:t xml:space="preserve"> بعد وقت قصير من إعلان يسوع عن دينونة الله القادمة على الذين لم يتوبوا، صلّى يسوع للآب وشكره لأنه أعلن الحق للناس البسطاء والعاديين.</w:t>
      </w:r>
    </w:p>
    <w:p>
      <w:pPr>
        <w:bidi/>
      </w:pPr>
      <w:r>
        <w:rPr>
          <w:rtl/>
          <w:cs/>
          <w:lang w:val="ar_AE" w:bidi="ar_AE"/>
        </w:rPr>
      </w:r>
      <w:r>
        <w:rPr>
          <w:b/>
          <w:rtl/>
          <w:cs/>
          <w:lang w:val="ar_AE" w:bidi="ar_AE"/>
        </w:rPr>
        <w:t>المشهد الثاني:</w:t>
      </w:r>
      <w:r>
        <w:rPr>
          <w:rtl/>
          <w:cs/>
          <w:lang w:val="ar_AE" w:bidi="ar_AE"/>
        </w:rPr>
        <w:t xml:space="preserve"> أنهى يسوع صلاته، وعلّم الجموع عن علاقته الخاصة مع الآب.</w:t>
      </w:r>
    </w:p>
    <w:p>
      <w:pPr>
        <w:bidi/>
      </w:pPr>
      <w:r>
        <w:rPr>
          <w:rtl/>
          <w:cs/>
          <w:lang w:val="ar_AE" w:bidi="ar_AE"/>
        </w:rPr>
      </w:r>
      <w:r>
        <w:rPr>
          <w:b/>
          <w:rtl/>
          <w:cs/>
          <w:lang w:val="ar_AE" w:bidi="ar_AE"/>
        </w:rPr>
        <w:t>المشهد الثالث:</w:t>
      </w:r>
      <w:r>
        <w:rPr>
          <w:rtl/>
          <w:cs/>
          <w:lang w:val="ar_AE" w:bidi="ar_AE"/>
        </w:rPr>
        <w:t xml:space="preserve"> يسوع يدعو كل من تعبوا من محاولة الالتزام الصارم بشريعة اليهود أن يجدوا راحتهم فيه.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الآب</w:t>
      </w:r>
    </w:p>
    <w:p>
      <w:pPr>
        <w:pStyle w:val="ListBullet"/>
        <w:bidi/>
        <w:spacing w:line="240" w:lineRule="auto"/>
        <w:ind w:left="720"/>
      </w:pPr>
      <w:r>
        <w:rPr>
          <w:rtl/>
          <w:cs/>
          <w:lang w:val="ar_AE" w:bidi="ar_AE"/>
        </w:rPr>
      </w:r>
      <w:r>
        <w:rPr>
          <w:rtl/>
          <w:cs/>
          <w:lang w:val="ar_AE" w:bidi="ar_AE"/>
        </w:rPr>
        <w:t>الْحُكَمَاءِ وَالْفُهَمَاءِ</w:t>
      </w:r>
    </w:p>
    <w:p>
      <w:pPr>
        <w:pStyle w:val="ListBullet"/>
        <w:bidi/>
        <w:spacing w:line="240" w:lineRule="auto"/>
        <w:ind w:left="720"/>
      </w:pPr>
      <w:r>
        <w:rPr>
          <w:rtl/>
          <w:cs/>
          <w:lang w:val="ar_AE" w:bidi="ar_AE"/>
        </w:rPr>
      </w:r>
      <w:r>
        <w:rPr>
          <w:rtl/>
          <w:cs/>
          <w:lang w:val="ar_AE" w:bidi="ar_AE"/>
        </w:rPr>
        <w:t xml:space="preserve">المؤمنون بيسوع المتواضعون </w:t>
      </w:r>
    </w:p>
    <w:p>
      <w:pPr>
        <w:pStyle w:val="ListBullet"/>
        <w:bidi/>
        <w:spacing w:line="240" w:lineRule="auto"/>
        <w:ind w:left="720"/>
      </w:pPr>
      <w:r>
        <w:rPr>
          <w:rtl/>
          <w:cs/>
          <w:lang w:val="ar_AE" w:bidi="ar_AE"/>
        </w:rPr>
      </w:r>
      <w:r>
        <w:rPr>
          <w:rtl/>
          <w:cs/>
          <w:lang w:val="ar_AE" w:bidi="ar_AE"/>
        </w:rPr>
        <w:t>الناس المُتعَبون</w:t>
      </w:r>
    </w:p>
    <w:p>
      <w:pPr>
        <w:bidi/>
      </w:pPr>
      <w:r>
        <w:rPr>
          <w:rtl/>
          <w:cs/>
          <w:lang w:val="ar_AE" w:bidi="ar_AE"/>
        </w:rPr>
      </w:r>
      <w:r>
        <w:rPr>
          <w:rtl/>
          <w:cs/>
          <w:lang w:val="ar_AE" w:bidi="ar_AE"/>
        </w:rPr>
        <w:t xml:space="preserve"> 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يبدأ المشهد الأول بعد أن أعلن يسوع دينونة الله على اليهود الذين لم يتوبوا على الرغْم رؤيتهم لمعجزاته. وهذا المشهد يحدث أيضًا في نفس المكان. من المهم أن نتذكر أن يسوع كان يُصلّي، أي يتحدث مع الله الآب، الذي هو حاكم كل الكون بما فيه. ومن المهم أن نتذكر أن الله اختار أن يُعلن المعنى العميق لمعجزات يسوع للمؤمنين بيسوع المتواضعين. تذكّروا أن يسوع يُشبِّه أتباعه بالأطفال الذين يثقون في والديهم.</w:t>
      </w:r>
    </w:p>
    <w:p>
      <w:pPr>
        <w:bidi/>
      </w:pPr>
      <w:r>
        <w:rPr>
          <w:rtl/>
          <w:cs/>
          <w:lang w:val="ar_AE" w:bidi="ar_AE"/>
        </w:rPr>
      </w:r>
      <w:r>
        <w:rPr>
          <w:rtl/>
          <w:cs/>
          <w:lang w:val="ar_AE" w:bidi="ar_AE"/>
        </w:rPr>
        <w:t>ومن المهم أن نتذكّر أن يسوع قال: "نَعَمْ أَيُّهَا الآبُ،" لأَنْ هكَذَا صَارَتِ الْمَسَرَّةُ أَمَامَكَ." فهو يُعبّر هنا عن فرح الله في أن يكشف الحقائق التي يعلّمها يسوع لأولئك الذين يدركون حاجتهم إليها.</w:t>
      </w:r>
    </w:p>
    <w:p>
      <w:pPr>
        <w:bidi/>
      </w:pPr>
      <w:r>
        <w:rPr>
          <w:rtl/>
          <w:cs/>
          <w:lang w:val="ar_AE" w:bidi="ar_AE"/>
        </w:rPr>
      </w:r>
      <w:r>
        <w:rPr>
          <w:rtl/>
          <w:cs/>
          <w:lang w:val="ar_AE" w:bidi="ar_AE"/>
        </w:rPr>
        <w:t>في المشهد الثاني، لم يعُد يسوع يُصلّي. ومن المهم أن نتذكّر أنه بعد أن ينهي يسوع الصلاة، نجده يتحدث مع الجموع من حوله، ويخبر أتباعه عن علاقته بالله. تذكّروا أن الله الآب قد دفع ليسوع، الذي هو ابن الله، كل سلطان وقوة ومعرفة. من المهم أن نتذكّر أن يسوع يمكنه أن يختار أن يكشف حقيقة الله لأي شخص يريد ذلك.</w:t>
      </w:r>
    </w:p>
    <w:p>
      <w:pPr>
        <w:bidi/>
      </w:pPr>
      <w:r>
        <w:rPr>
          <w:rtl/>
          <w:cs/>
          <w:lang w:val="ar_AE" w:bidi="ar_AE"/>
        </w:rPr>
      </w:r>
      <w:r>
        <w:rPr>
          <w:rtl/>
          <w:cs/>
          <w:lang w:val="ar_AE" w:bidi="ar_AE"/>
        </w:rPr>
        <w:t>وفي المشهد الثالث، يدعو يسوع الناس ليستريحوا فيه، لأنه قادر أن يخفف عنهم الأعباء والمشقات. تذكّروا أن الشريعة اليهودية كانت حِملًا ثقيلًا، وقد أنهكت الذين حاولوا أن يطيعوها بالكامل. وتذكّروا أن يسوع يُشبّه اتّباعه بأنهم يحملون نير خفيف. ومن المهم أن نتذكّر أن يسوع يقارن بين اتِّباع المُعلِّم و الحيوان الذي يحمل النير. يسوع يقول إن نيره خفيف.</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الآب</w:t>
      </w:r>
    </w:p>
    <w:p>
      <w:pPr>
        <w:pStyle w:val="ListBullet"/>
        <w:bidi/>
        <w:spacing w:line="240" w:lineRule="auto"/>
        <w:ind w:left="720"/>
      </w:pPr>
      <w:r>
        <w:rPr>
          <w:rtl/>
          <w:cs/>
          <w:lang w:val="ar_AE" w:bidi="ar_AE"/>
        </w:rPr>
      </w:r>
      <w:r>
        <w:rPr>
          <w:rtl/>
          <w:cs/>
          <w:lang w:val="ar_AE" w:bidi="ar_AE"/>
        </w:rPr>
        <w:t>الْحُكَمَاءِ وَالْفُهَمَاءِ</w:t>
      </w:r>
    </w:p>
    <w:p>
      <w:pPr>
        <w:pStyle w:val="ListBullet"/>
        <w:bidi/>
        <w:spacing w:line="240" w:lineRule="auto"/>
        <w:ind w:left="720"/>
      </w:pPr>
      <w:r>
        <w:rPr>
          <w:rtl/>
          <w:cs/>
          <w:lang w:val="ar_AE" w:bidi="ar_AE"/>
        </w:rPr>
      </w:r>
      <w:r>
        <w:rPr>
          <w:rtl/>
          <w:cs/>
          <w:lang w:val="ar_AE" w:bidi="ar_AE"/>
        </w:rPr>
        <w:t xml:space="preserve">الأطفال (أي المؤمنون المتواضعون) </w:t>
      </w:r>
    </w:p>
    <w:p>
      <w:pPr>
        <w:pStyle w:val="ListBullet"/>
        <w:bidi/>
        <w:spacing w:line="240" w:lineRule="auto"/>
        <w:ind w:left="720"/>
      </w:pPr>
      <w:r>
        <w:rPr>
          <w:rtl/>
          <w:cs/>
          <w:lang w:val="ar_AE" w:bidi="ar_AE"/>
        </w:rPr>
      </w:r>
      <w:r>
        <w:rPr>
          <w:rtl/>
          <w:cs/>
          <w:lang w:val="ar_AE" w:bidi="ar_AE"/>
        </w:rPr>
        <w:t>المُتعَبون</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 xml:space="preserve">يصلّي يسوع إلى الآب قائلًا: "أَحْمَدُكَ أَيُّهَا ٱلْآبُ رَبُّ ٱلسَّمَاءِ وَٱلْأَرْضِ، لِأَنَّكَ أَخْفَيْتَ هَذِهِ عَنِ ٱلْحُكَمَاءِ وَٱلْفُهَمَاءِ وَأَعْلَنْتَهَا لِلْأَطْفَالِ."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"بماذا تشعر؟" قد تسمعون عبارات مثل: </w:t>
      </w:r>
    </w:p>
    <w:p>
      <w:pPr>
        <w:bidi/>
      </w:pPr>
      <w:r>
        <w:rPr>
          <w:rtl/>
          <w:cs/>
          <w:lang w:val="ar_AE" w:bidi="ar_AE"/>
        </w:rPr>
      </w:r>
      <w:r>
        <w:rPr>
          <w:rtl/>
          <w:cs/>
          <w:lang w:val="ar_AE" w:bidi="ar_AE"/>
        </w:rPr>
        <w:t>يقول يسوع إنه كانت مسرة الآب أن يفهم المؤمنون المتواضعون المعنى الأعمق لمعجزاته.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الحكماء والفهماء: "بماذا تشعرون؟"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المؤمنين المتواضعين: "بماذا تشعرون؟"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أنهى يسوع صلاته، ثم علّم الجموع عن علاقته الخاصة بالآب. فيعلن أن الله الآب قد أعطى له كل السلطان، والقوة، والمعرفة. قال يسوع إنه يستطيع أن يختار لأي شخص يعلن الآب.</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"بماذا تشعر؟"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يدعو يسوع جميع المتعبين من مشقّة طاعة الشريعة اليهودية لينالوا الراحة فيه. يقول يسوع: "اِحْمِلُوا نِيرِي عَلَيْكُمْ وَتَعَلَّمُوا مِنِّي." ويعدهم بأنه سيعلِّمهم ويريحهم من أحمالهم. كما يقول لهم إنه وديع ومتواضع القلب. ثم يقول لهم: "نِيرِي هَيِّنٌ وَحِمْلِي خَفِيفٌ."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المتعبين: "بماذا تشعرون؟" قد تسمعون 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أعلن يسوع شكره لله، ووجَّه كلامه إليه بوصفه</w:t>
      </w:r>
      <w:r>
        <w:rPr>
          <w:b/>
          <w:rtl/>
          <w:cs/>
          <w:lang w:val="ar_AE" w:bidi="ar_AE"/>
        </w:rPr>
        <w:t xml:space="preserve"> "الآب"</w:t>
      </w:r>
      <w:r>
        <w:rPr>
          <w:rtl/>
          <w:cs/>
          <w:lang w:val="ar_AE" w:bidi="ar_AE"/>
        </w:rPr>
        <w:t xml:space="preserve">. فالله هو الآب السماوي لكل من يتبع يسوع. وكلمة "الآب" تُظهِر الجانب العلاقاتي لله تجاه المؤمنين، </w:t>
      </w:r>
    </w:p>
    <w:p>
      <w:pPr>
        <w:bidi/>
      </w:pPr>
      <w:r>
        <w:rPr>
          <w:rtl/>
          <w:cs/>
          <w:lang w:val="ar_AE" w:bidi="ar_AE"/>
        </w:rPr>
      </w:r>
      <w:r>
        <w:rPr>
          <w:rtl/>
          <w:cs/>
          <w:lang w:val="ar_AE" w:bidi="ar_AE"/>
        </w:rPr>
        <w:t xml:space="preserve">كما دعا يسوع الآب </w:t>
      </w:r>
      <w:r>
        <w:rPr>
          <w:b/>
          <w:rtl/>
          <w:cs/>
          <w:lang w:val="ar_AE" w:bidi="ar_AE"/>
        </w:rPr>
        <w:t>"رَبّ السماءِ والأرضِ"</w:t>
      </w:r>
      <w:r>
        <w:rPr>
          <w:rtl/>
          <w:cs/>
          <w:lang w:val="ar_AE" w:bidi="ar_AE"/>
        </w:rPr>
        <w:t xml:space="preserve">. وكان اليهود غالبًا يستخدمون هذا اللقب في صلواتهم. فالله الآب هو </w:t>
      </w:r>
      <w:r>
        <w:rPr>
          <w:b/>
          <w:rtl/>
          <w:cs/>
          <w:lang w:val="ar_AE" w:bidi="ar_AE"/>
        </w:rPr>
        <w:t>الرب</w:t>
      </w:r>
      <w:r>
        <w:rPr>
          <w:rtl/>
          <w:cs/>
          <w:lang w:val="ar_AE" w:bidi="ar_AE"/>
        </w:rPr>
        <w:t xml:space="preserve">، أي الحاكم، على جميع الناس وعلى كل ما في الكون بأسره. استخدم الكلمة ذاتها التي استخدمتها في المقاطع السابقة للإشارة إلى تعبير رَب. اطَّلع على "قاموس الكلمات الرئيسية" لتعريف أكثر شمولًا لتعبير </w:t>
      </w:r>
      <w:r>
        <w:rPr>
          <w:b/>
          <w:rtl/>
          <w:cs/>
          <w:lang w:val="ar_AE" w:bidi="ar_AE"/>
        </w:rPr>
        <w:t>رَبُّ</w:t>
      </w:r>
      <w:r>
        <w:rPr>
          <w:rtl/>
          <w:cs/>
          <w:lang w:val="ar_AE" w:bidi="ar_AE"/>
        </w:rPr>
        <w:t>.</w:t>
      </w:r>
    </w:p>
    <w:p>
      <w:pPr>
        <w:bidi/>
      </w:pPr>
      <w:r>
        <w:rPr>
          <w:rtl/>
          <w:cs/>
          <w:lang w:val="ar_AE" w:bidi="ar_AE"/>
        </w:rPr>
      </w:r>
      <w:r>
        <w:rPr>
          <w:b/>
          <w:rtl/>
          <w:cs/>
          <w:lang w:val="ar_AE" w:bidi="ar_AE"/>
        </w:rPr>
        <w:t>والمقصود بالسماوات</w:t>
      </w:r>
      <w:r>
        <w:rPr>
          <w:rtl/>
          <w:cs/>
          <w:lang w:val="ar_AE" w:bidi="ar_AE"/>
        </w:rPr>
        <w:t xml:space="preserve"> هو المكان الذي يسكن فيه الله، والغاية النهائية التي ينالها كل المؤمنين بيسوع. استخدموا نفس الكلمة كما في الترجمات السابقة. ويمكنكم الرجوع إلى قاموس الكلمات الرئيسية لمعرفة تعريفٍ أكمل لكلمة </w:t>
      </w:r>
      <w:r>
        <w:rPr>
          <w:b/>
          <w:rtl/>
          <w:cs/>
          <w:lang w:val="ar_AE" w:bidi="ar_AE"/>
        </w:rPr>
        <w:t>السماوات</w:t>
      </w:r>
      <w:r>
        <w:rPr>
          <w:rtl/>
          <w:cs/>
          <w:lang w:val="ar_AE" w:bidi="ar_AE"/>
        </w:rPr>
        <w:t xml:space="preserve">. </w:t>
      </w:r>
    </w:p>
    <w:p>
      <w:pPr>
        <w:bidi/>
      </w:pPr>
      <w:r>
        <w:rPr>
          <w:rtl/>
          <w:cs/>
          <w:lang w:val="ar_AE" w:bidi="ar_AE"/>
        </w:rPr>
      </w:r>
      <w:r>
        <w:rPr>
          <w:rtl/>
          <w:cs/>
          <w:lang w:val="ar_AE" w:bidi="ar_AE"/>
        </w:rPr>
        <w:t xml:space="preserve">لقد أخفى الله المعنى العميق لأعمال يسوع عن </w:t>
      </w:r>
      <w:r>
        <w:rPr>
          <w:b/>
          <w:rtl/>
          <w:cs/>
          <w:lang w:val="ar_AE" w:bidi="ar_AE"/>
        </w:rPr>
        <w:t>"الحكماء" و"الفهماء"</w:t>
      </w:r>
      <w:r>
        <w:rPr>
          <w:rtl/>
          <w:cs/>
          <w:lang w:val="ar_AE" w:bidi="ar_AE"/>
        </w:rPr>
        <w:t xml:space="preserve">، أي عن الأشخاص المتعلّمين الذين رأوا أعمال يسوع العجيبة ومع ذلك لم يؤمنوا به. وكلمة </w:t>
      </w:r>
      <w:r>
        <w:rPr>
          <w:b/>
          <w:rtl/>
          <w:cs/>
          <w:lang w:val="ar_AE" w:bidi="ar_AE"/>
        </w:rPr>
        <w:t>الحكماء</w:t>
      </w:r>
      <w:r>
        <w:rPr>
          <w:rtl/>
          <w:cs/>
          <w:lang w:val="ar_AE" w:bidi="ar_AE"/>
        </w:rPr>
        <w:t xml:space="preserve"> هنا لا تشير إلى حكمة الله، بل إلى </w:t>
      </w:r>
      <w:r>
        <w:rPr>
          <w:b/>
          <w:rtl/>
          <w:cs/>
          <w:lang w:val="ar_AE" w:bidi="ar_AE"/>
        </w:rPr>
        <w:t>حكمة البشر</w:t>
      </w:r>
      <w:r>
        <w:rPr>
          <w:rtl/>
          <w:cs/>
          <w:lang w:val="ar_AE" w:bidi="ar_AE"/>
        </w:rPr>
        <w:t xml:space="preserve">، وهي أدنى وأضعف من حكمة الله. </w:t>
      </w:r>
    </w:p>
    <w:p>
      <w:pPr>
        <w:bidi/>
      </w:pPr>
      <w:r>
        <w:rPr>
          <w:rtl/>
          <w:cs/>
          <w:lang w:val="ar_AE" w:bidi="ar_AE"/>
        </w:rPr>
      </w:r>
      <w:r>
        <w:rPr>
          <w:rtl/>
          <w:cs/>
          <w:lang w:val="ar_AE" w:bidi="ar_AE"/>
        </w:rPr>
        <w:t xml:space="preserve">لكن الله أعلن هذا المعنى العميق للأطفال </w:t>
      </w:r>
      <w:r>
        <w:rPr>
          <w:b/>
          <w:rtl/>
          <w:cs/>
          <w:lang w:val="ar_AE" w:bidi="ar_AE"/>
        </w:rPr>
        <w:t>الصغار</w:t>
      </w:r>
      <w:r>
        <w:rPr>
          <w:rtl/>
          <w:cs/>
          <w:lang w:val="ar_AE" w:bidi="ar_AE"/>
        </w:rPr>
        <w:t>. ولا يعني هذا التعبير الأطفال بحسب عمرهم. بل الناس البسطاء المتواضعين الذين يؤمنون بيسوع، فهم يثقون بالله كما يثق الطفل بوالديه.</w:t>
      </w:r>
    </w:p>
    <w:p>
      <w:pPr>
        <w:bidi/>
      </w:pPr>
      <w:r>
        <w:rPr>
          <w:rtl/>
          <w:cs/>
          <w:lang w:val="ar_AE" w:bidi="ar_AE"/>
        </w:rPr>
      </w:r>
      <w:r>
        <w:rPr>
          <w:rtl/>
          <w:cs/>
          <w:lang w:val="ar_AE" w:bidi="ar_AE"/>
        </w:rPr>
        <w:t>ثم قال يسوع للجمع من حوله: "</w:t>
      </w:r>
      <w:r>
        <w:rPr>
          <w:b/>
          <w:rtl/>
          <w:cs/>
          <w:lang w:val="ar_AE" w:bidi="ar_AE"/>
        </w:rPr>
        <w:t>كُلُّ شَيءٍ</w:t>
      </w:r>
      <w:r>
        <w:rPr>
          <w:rtl/>
          <w:cs/>
          <w:lang w:val="ar_AE" w:bidi="ar_AE"/>
        </w:rPr>
        <w:t xml:space="preserve"> قد دُفِعَ إلَيَّ مِنْ أبي". </w:t>
      </w:r>
    </w:p>
    <w:p>
      <w:pPr>
        <w:bidi/>
      </w:pPr>
      <w:r>
        <w:rPr>
          <w:rtl/>
          <w:cs/>
          <w:lang w:val="ar_AE" w:bidi="ar_AE"/>
        </w:rPr>
      </w:r>
      <w:r>
        <w:rPr>
          <w:rtl/>
          <w:cs/>
          <w:lang w:val="ar_AE" w:bidi="ar_AE"/>
        </w:rPr>
        <w:t>وتعبير</w:t>
      </w:r>
      <w:r>
        <w:rPr>
          <w:b/>
          <w:rtl/>
          <w:cs/>
          <w:lang w:val="ar_AE" w:bidi="ar_AE"/>
        </w:rPr>
        <w:t xml:space="preserve"> كلّ شيء</w:t>
      </w:r>
      <w:r>
        <w:rPr>
          <w:rtl/>
          <w:cs/>
          <w:lang w:val="ar_AE" w:bidi="ar_AE"/>
        </w:rPr>
        <w:t xml:space="preserve"> يشير إلى سلطان الله وقوّته، كما يشمل الفهم الكامل والمعرفة التامة بالله.</w:t>
      </w:r>
    </w:p>
    <w:p>
      <w:pPr>
        <w:bidi/>
      </w:pPr>
      <w:r>
        <w:rPr>
          <w:rtl/>
          <w:cs/>
          <w:lang w:val="ar_AE" w:bidi="ar_AE"/>
        </w:rPr>
      </w:r>
      <w:r>
        <w:rPr>
          <w:rtl/>
          <w:cs/>
          <w:lang w:val="ar_AE" w:bidi="ar_AE"/>
        </w:rPr>
        <w:t xml:space="preserve">وأشار يسوع إلى نفسه بلقب </w:t>
      </w:r>
      <w:r>
        <w:rPr>
          <w:b/>
          <w:rtl/>
          <w:cs/>
          <w:lang w:val="ar_AE" w:bidi="ar_AE"/>
        </w:rPr>
        <w:t>"الابن"</w:t>
      </w:r>
      <w:r>
        <w:rPr>
          <w:rtl/>
          <w:cs/>
          <w:lang w:val="ar_AE" w:bidi="ar_AE"/>
        </w:rPr>
        <w:t xml:space="preserve">. يُشير </w:t>
      </w:r>
      <w:r>
        <w:rPr>
          <w:b/>
          <w:rtl/>
          <w:cs/>
          <w:lang w:val="ar_AE" w:bidi="ar_AE"/>
        </w:rPr>
        <w:t>لقب ابن الله</w:t>
      </w:r>
      <w:r>
        <w:rPr>
          <w:rtl/>
          <w:cs/>
          <w:lang w:val="ar_AE" w:bidi="ar_AE"/>
        </w:rPr>
        <w:t xml:space="preserve"> إلى يسوع، لأنه يبيّن أن له نفس طبيعة الله وسلطانه، ويُظهر هذا اللقب العلاقة الفريدة والمميّزة بين يسوع والإله الحقيقي. استخدموا الكلمة نفسها التي استخدمتموها في المقاطع السابقة لتعبير ابن الله، واطّلعوا على "قاموس الكلمات الرئيسية" لتعريفٍ أكثر شمولًا لتعبير </w:t>
      </w:r>
      <w:r>
        <w:rPr>
          <w:b/>
          <w:rtl/>
          <w:cs/>
          <w:lang w:val="ar_AE" w:bidi="ar_AE"/>
        </w:rPr>
        <w:t>ابن الله</w:t>
      </w:r>
      <w:r>
        <w:rPr>
          <w:rtl/>
          <w:cs/>
          <w:lang w:val="ar_AE" w:bidi="ar_AE"/>
        </w:rPr>
        <w:t>.</w:t>
      </w:r>
    </w:p>
    <w:p>
      <w:pPr>
        <w:bidi/>
      </w:pPr>
      <w:r>
        <w:rPr>
          <w:rtl/>
          <w:cs/>
          <w:lang w:val="ar_AE" w:bidi="ar_AE"/>
        </w:rPr>
      </w:r>
      <w:r>
        <w:rPr>
          <w:rtl/>
          <w:cs/>
          <w:lang w:val="ar_AE" w:bidi="ar_AE"/>
        </w:rPr>
        <w:t xml:space="preserve">ثم قال يسوع: "اِحمِلوا </w:t>
      </w:r>
      <w:r>
        <w:rPr>
          <w:b/>
          <w:rtl/>
          <w:cs/>
          <w:lang w:val="ar_AE" w:bidi="ar_AE"/>
        </w:rPr>
        <w:t>نيري</w:t>
      </w:r>
      <w:r>
        <w:rPr>
          <w:rtl/>
          <w:cs/>
          <w:lang w:val="ar_AE" w:bidi="ar_AE"/>
        </w:rPr>
        <w:t xml:space="preserve"> علَيكُمْ وتَعَلَّموا مِنّي، لأنّي وديعٌ ومُتَواضِعُ القَلبِ، فتجِدوا راحَةً </w:t>
      </w:r>
      <w:r>
        <w:rPr>
          <w:b/>
          <w:rtl/>
          <w:cs/>
          <w:lang w:val="ar_AE" w:bidi="ar_AE"/>
        </w:rPr>
        <w:t>لنُفوسِكُمْ</w:t>
      </w:r>
      <w:r>
        <w:rPr>
          <w:rtl/>
          <w:cs/>
          <w:lang w:val="ar_AE" w:bidi="ar_AE"/>
        </w:rPr>
        <w:t>".</w:t>
      </w:r>
    </w:p>
    <w:p>
      <w:pPr>
        <w:bidi/>
      </w:pPr>
      <w:r>
        <w:rPr>
          <w:rtl/>
          <w:cs/>
          <w:lang w:val="ar_AE" w:bidi="ar_AE"/>
        </w:rPr>
      </w:r>
      <w:r>
        <w:rPr>
          <w:b/>
          <w:rtl/>
          <w:cs/>
          <w:lang w:val="ar_AE" w:bidi="ar_AE"/>
        </w:rPr>
        <w:t>النير</w:t>
      </w:r>
      <w:r>
        <w:rPr>
          <w:rtl/>
          <w:cs/>
          <w:lang w:val="ar_AE" w:bidi="ar_AE"/>
        </w:rPr>
        <w:t xml:space="preserve"> هو قطعة خشب تُوضَع على أكتاف الحيوان حتى يستطيع أن يجرّ عربة أو محراثًا.</w:t>
      </w:r>
    </w:p>
    <w:p>
      <w:pPr>
        <w:bidi/>
      </w:pPr>
      <w:r>
        <w:rPr>
          <w:rtl/>
          <w:cs/>
          <w:lang w:val="ar_AE" w:bidi="ar_AE"/>
        </w:rPr>
      </w:r>
      <w:r>
        <w:rPr>
          <w:rtl/>
          <w:cs/>
          <w:lang w:val="ar_AE" w:bidi="ar_AE"/>
        </w:rPr>
        <w:t>يمكن، إذا لزم الأمر، عرض صورة أو رسم يوضّح شكل النير على الحيوان.</w:t>
      </w:r>
    </w:p>
    <w:p>
      <w:pPr>
        <w:bidi/>
      </w:pPr>
      <w:r>
        <w:rPr>
          <w:rtl/>
          <w:cs/>
          <w:lang w:val="ar_AE" w:bidi="ar_AE"/>
        </w:rPr>
      </w:r>
      <w:r>
        <w:rPr>
          <w:rtl/>
          <w:cs/>
          <w:lang w:val="ar_AE" w:bidi="ar_AE"/>
        </w:rPr>
        <w:t>وأمّا</w:t>
      </w:r>
      <w:r>
        <w:rPr>
          <w:b/>
          <w:rtl/>
          <w:cs/>
          <w:lang w:val="ar_AE" w:bidi="ar_AE"/>
        </w:rPr>
        <w:t>"النفس"</w:t>
      </w:r>
      <w:r>
        <w:rPr>
          <w:rtl/>
          <w:cs/>
          <w:lang w:val="ar_AE" w:bidi="ar_AE"/>
        </w:rPr>
        <w:t xml:space="preserve"> هي الكيان الحقيقي للإنسان الذي لا يفنى بعد الموت. استخدموا نفس الكلمة التي استخدمتموها سابقًا للتعبير عن النفس، ويمكنكم الرجوع إلى قاموس الكلمات الرئيسية لمعرفة تعريفٍ أكمل لكلمة </w:t>
      </w:r>
      <w:r>
        <w:rPr>
          <w:b/>
          <w:rtl/>
          <w:cs/>
          <w:lang w:val="ar_AE" w:bidi="ar_AE"/>
        </w:rPr>
        <w:t>نفس</w:t>
      </w:r>
      <w:r>
        <w:rPr>
          <w:rtl/>
          <w:cs/>
          <w:lang w:val="ar_AE" w:bidi="ar_AE"/>
        </w:rPr>
        <w:t xml:space="preserve">.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12:1–14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12: 1–14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المقطع السابق، تحدَّث يسوع عن علاقته بالله الآب. كذلك دعا اليهودَ المُتعبين من الشريعة إلى اتِّباعه. في هذه القصة الحقيقية، يعطي متّى مثلًا لكيف يتمتَّع يسوع بسلطان على شريعة يهودية بشأن الراحة في يوم السبت، والتي أصبحت في الواقع عبئًا على الشعب.</w:t>
      </w:r>
    </w:p>
    <w:p>
      <w:pPr>
        <w:bidi/>
      </w:pPr>
      <w:r>
        <w:rPr>
          <w:rtl/>
          <w:cs/>
          <w:lang w:val="ar_AE" w:bidi="ar_AE"/>
        </w:rPr>
      </w:r>
      <w:r>
        <w:rPr>
          <w:rtl/>
          <w:cs/>
          <w:lang w:val="ar_AE" w:bidi="ar_AE"/>
        </w:rPr>
        <w:t>يبدأ هذا المقطع على الأرجح بعد أيام قليلة من دعوة يسوع لكل أتباع الشريعة اليهودية أن يتبعوه. كان يسوع وتلاميذه الاثنا عشر يسيرون في حقلٍ للحبوب في يوم السبت. كان يوم السبت هو اليوم الأخير في الأسبوع. هذا هو اليوم الذي يستريح فيه اليهود ويعبدون اللهَ. نَصَّتْ الشريعة اليهودية على أنه لا يجوز للناس أن يقوموا بأي عمل في يوم السبت. كان التلاميذ يقطفون الحبوب من السيقان ويأكلونها. كان من العادات اليهودية أن يَترك المزارعون ممرات عبر حقولهم. كان يُسمح للأشخاص المارين أن يأكلوا من الحبوب التي تنمو على طول الممرات. رأى الفريسيون، أو القادة الدينيون، التلاميذَ وهم يفعلون هذا. فقالوا ليسوع: "انظر،" لأنهم تعجَّبوا مما رأوا. قال الفريسيون ليسوع: "هوذا تلاميذُكَ يَفعلون ما لا يَحِلُّ فِعلُهُ في السَّبتِ!"</w:t>
      </w:r>
    </w:p>
    <w:p>
      <w:pPr>
        <w:bidi/>
      </w:pPr>
      <w:r>
        <w:rPr>
          <w:rtl/>
          <w:cs/>
          <w:lang w:val="ar_AE" w:bidi="ar_AE"/>
        </w:rPr>
      </w:r>
      <w:r>
        <w:rPr>
          <w:rtl/>
          <w:cs/>
          <w:lang w:val="ar_AE" w:bidi="ar_AE"/>
        </w:rPr>
        <w:t>اعرضوا صورةً لحقل حبوب وصورة للحبوب.</w:t>
      </w:r>
    </w:p>
    <w:p>
      <w:pPr>
        <w:bidi/>
      </w:pPr>
      <w:r>
        <w:rPr>
          <w:rtl/>
          <w:cs/>
          <w:lang w:val="ar_AE" w:bidi="ar_AE"/>
        </w:rPr>
      </w:r>
      <w:r>
        <w:rPr>
          <w:rtl/>
          <w:cs/>
          <w:lang w:val="ar_AE" w:bidi="ar_AE"/>
        </w:rPr>
        <w:t>في ثقافتكم، ما هي الأيام الخاصة التي تُخصَّص حيث تُعمَل الأشياء بطريقة مختلفة؟ احكوا قصصًا عن وقت لم يَفعل فيه شخصٌ ما الأشياء بطريقة مختلفة في تلك الأيام. ما هي الأشياء التي تُعمَل بطريقة مختلفة؟ ماذا سيقول أو سيَفعل الآخرون بسبب هذا؟</w:t>
      </w:r>
    </w:p>
    <w:p>
      <w:pPr>
        <w:bidi/>
      </w:pPr>
      <w:r>
        <w:rPr>
          <w:rtl/>
          <w:cs/>
          <w:lang w:val="ar_AE" w:bidi="ar_AE"/>
        </w:rPr>
      </w:r>
      <w:r>
        <w:rPr>
          <w:rtl/>
          <w:cs/>
          <w:lang w:val="ar_AE" w:bidi="ar_AE"/>
        </w:rPr>
        <w:t>رَدَّ يسوعُ على الفريسيين بسؤالين لم يكن ينتظر منهم أن يجيبوا عليهما. في السؤال الأول، ذكَّرهم يسوع بحدثٍ وقعَ منذ زمن بعيد. كان من المقرر أن يكون داود المَلك التالي على إسرائيل. كان هو وبعض جنوده يهربون من أحد الأعداء. وجاءوا إلى بيت الله، أو مكان خاص للعبادة. كانوا جائعين. وأعطاهم الكهنة خبز الوجوه ليأكلوه. كان الخبز هو الطعام الرئيسي لليهود. كان خبز الوجوه خبزًا يُقدَّم بصفته تقدمةً لله. كان يُسمح للكهنة وحدهم أن يأكلوا هذا الخبز الخاص.</w:t>
      </w:r>
    </w:p>
    <w:p>
      <w:pPr>
        <w:bidi/>
      </w:pPr>
      <w:r>
        <w:rPr>
          <w:rtl/>
          <w:cs/>
          <w:lang w:val="ar_AE" w:bidi="ar_AE"/>
        </w:rPr>
      </w:r>
      <w:r>
        <w:rPr>
          <w:rtl/>
          <w:cs/>
          <w:lang w:val="ar_AE" w:bidi="ar_AE"/>
        </w:rPr>
        <w:t>اعرضوا صورةً للخبز اليهودي.</w:t>
      </w:r>
    </w:p>
    <w:p>
      <w:pPr>
        <w:bidi/>
      </w:pPr>
      <w:r>
        <w:rPr>
          <w:rtl/>
          <w:cs/>
          <w:lang w:val="ar_AE" w:bidi="ar_AE"/>
        </w:rPr>
      </w:r>
      <w:r>
        <w:rPr>
          <w:rtl/>
          <w:cs/>
          <w:lang w:val="ar_AE" w:bidi="ar_AE"/>
        </w:rPr>
        <w:t>في السؤال الثاني، ذَكَّر يسوعُ الفريسيين بالعمل الذي يَعمله الكهنة في يوم الراحة. كان الكهنة في الديانة اليهودية يَصلون الناس بالله من خلال تقديم الذبائح لله من أجل الناس. كانت الذبيحة عبارة عن ذبح وتسوية إحدى الحيوانات. وكان هذا يُعتبر عملًا. وفقًا لوصية أخرى في شريعة موسى، كان على الكهنة أن يقدموا الذبائح في يوم السبت. بطاعة إحدى الوصايا، كان الكهنة يكسرون وصيةً أخرى. كان الكهنة يُدنسون، أو يُهينون، أو يكسرون شريعة السبت. لكن الكهنة ظلوا بريئين لأنهم كانوا يُطيعون الله.</w:t>
      </w:r>
    </w:p>
    <w:p>
      <w:pPr>
        <w:bidi/>
      </w:pPr>
      <w:r>
        <w:rPr>
          <w:rtl/>
          <w:cs/>
          <w:lang w:val="ar_AE" w:bidi="ar_AE"/>
        </w:rPr>
      </w:r>
      <w:r>
        <w:rPr>
          <w:rtl/>
          <w:cs/>
          <w:lang w:val="ar_AE" w:bidi="ar_AE"/>
        </w:rPr>
        <w:t>كان هذا العمل يتم في الهيكل. كان الهيكل هو أكثر الأماكن أهميةً حيث كان اليهود يعبدون الله. عندما قال يسوع: "ههنا أعظم من الهيكل،" كان يُشير إلى نفسه.</w:t>
      </w:r>
    </w:p>
    <w:p>
      <w:pPr>
        <w:bidi/>
      </w:pPr>
      <w:r>
        <w:rPr>
          <w:rtl/>
          <w:cs/>
          <w:lang w:val="ar_AE" w:bidi="ar_AE"/>
        </w:rPr>
      </w:r>
      <w:r>
        <w:rPr>
          <w:rtl/>
          <w:cs/>
          <w:lang w:val="ar_AE" w:bidi="ar_AE"/>
        </w:rPr>
        <w:t>اعرضوا صورةً لساحات الهيكل. اعرضوا صورةً لمذبحٍ يُستخدم لأجل الذبائح.</w:t>
      </w:r>
    </w:p>
    <w:p>
      <w:pPr>
        <w:bidi/>
      </w:pPr>
      <w:r>
        <w:rPr>
          <w:rtl/>
          <w:cs/>
          <w:lang w:val="ar_AE" w:bidi="ar_AE"/>
        </w:rPr>
      </w:r>
      <w:r>
        <w:rPr>
          <w:rtl/>
          <w:cs/>
          <w:lang w:val="ar_AE" w:bidi="ar_AE"/>
        </w:rPr>
        <w:t>كان يسوع يدين الفريسيين عندما قال: "فلو علمتم ما هو." لم يفهموا معنى ما قاله الله من خلال النبي منذ زمن بعيد. إن عبارة "إني أُريد رحمةً لا ذبيحة" تُظهر أن الرحمة، أو التعاطف مع الآخرين، أكثر أهمية عند الله من التمسك الحرفي بالطقوس الدينية. كان التلاميذ أبرياء من كسر شريعة السبت، لأن ابن الإنسان، أو يسوع، هو رب السبت. في هذا الموضع، تُشير كلمة رب إلى أن يسوع يملك السلطان لتحديد ما يُسمح أو لا يُسمح به في يوم السبت.</w:t>
      </w:r>
    </w:p>
    <w:p>
      <w:pPr>
        <w:bidi/>
      </w:pPr>
      <w:r>
        <w:rPr>
          <w:rtl/>
          <w:cs/>
          <w:lang w:val="ar_AE" w:bidi="ar_AE"/>
        </w:rPr>
      </w:r>
      <w:r>
        <w:rPr>
          <w:rtl/>
          <w:cs/>
          <w:lang w:val="ar_AE" w:bidi="ar_AE"/>
        </w:rPr>
        <w:t>توقَّفوا وناقشوا التعاطف، أو محبة الآخرين: ما هي الأعمال التي تُظهر التعاطف، أو محبة الآخرين؟ احكوا قصصًا عن وقت أظهرتم فيه أنتم أو شخص تعرفونه تعاطفًا مع شخص ما بدلًا من أن يُفعل شيءٌ آخر.</w:t>
      </w:r>
    </w:p>
    <w:p>
      <w:pPr>
        <w:bidi/>
      </w:pPr>
      <w:r>
        <w:rPr>
          <w:rtl/>
          <w:cs/>
          <w:lang w:val="ar_AE" w:bidi="ar_AE"/>
        </w:rPr>
      </w:r>
      <w:r>
        <w:rPr>
          <w:rtl/>
          <w:cs/>
          <w:lang w:val="ar_AE" w:bidi="ar_AE"/>
        </w:rPr>
        <w:t>بعد ذلك، ذهب يسوع وتلاميذه إلى مكان العبادة اليهودي، أي المَجمع. وكان هناك رجل له يد يابسة. إن كلمة "يابسة" هي طريقة أخرى لِقول إنها مشلولة، أو أن الرجل لم يكن يستطيع استخدام يده. ليس من الواضح لماذا كانت يد الرجل يابسة. ربما كان هذا نتيجةً لإصابة أو ربما كان الرجل وُلد هكذا.</w:t>
      </w:r>
    </w:p>
    <w:p>
      <w:pPr>
        <w:bidi/>
      </w:pPr>
      <w:r>
        <w:rPr>
          <w:rtl/>
          <w:cs/>
          <w:lang w:val="ar_AE" w:bidi="ar_AE"/>
        </w:rPr>
      </w:r>
      <w:r>
        <w:rPr>
          <w:rtl/>
          <w:cs/>
          <w:lang w:val="ar_AE" w:bidi="ar_AE"/>
        </w:rPr>
        <w:t>من الأكيد أن الفريسيين اعتقدوا أن يسوع كان سيشفي الرجل. لذلك سألوا يسوع: "هل يَسمح الناموس بالشفاء في يوم السبت؟" أرادوا أن يقول يسوع نعم، لأن الفريسيين كانوا يؤمنون أن شفاء أحدهم كان عملًا. أراد الفريسيون أن يتهموا يسوع بكسر الشريعة اليهودية. أجابهم يسوع بسؤال لم يكن ينتظر منهم أن يجيبوا عنه. كانت العناية بأحد الخراف التي سقطت في حفرة عملًا مقبولًا في يوم السبت لأن الخراف كانت ذات قيمة لأصحابها. ذكَّرهم يسوع أن البشر أكثر قيمة لدى الله من الخراف. ثم أعلن يسوع: "يَحل فِعل الخير في السبوت."</w:t>
      </w:r>
    </w:p>
    <w:p>
      <w:pPr>
        <w:bidi/>
      </w:pPr>
      <w:r>
        <w:rPr>
          <w:rtl/>
          <w:cs/>
          <w:lang w:val="ar_AE" w:bidi="ar_AE"/>
        </w:rPr>
      </w:r>
      <w:r>
        <w:rPr>
          <w:rtl/>
          <w:cs/>
          <w:lang w:val="ar_AE" w:bidi="ar_AE"/>
        </w:rPr>
        <w:t>اعرضوا صورةً للمَجمع. اعرضوا صورةً لخروف في حفرة.</w:t>
      </w:r>
    </w:p>
    <w:p>
      <w:pPr>
        <w:bidi/>
      </w:pPr>
      <w:r>
        <w:rPr>
          <w:rtl/>
          <w:cs/>
          <w:lang w:val="ar_AE" w:bidi="ar_AE"/>
        </w:rPr>
      </w:r>
      <w:r>
        <w:rPr>
          <w:rtl/>
          <w:cs/>
          <w:lang w:val="ar_AE" w:bidi="ar_AE"/>
        </w:rPr>
        <w:t>ثم أمرَ يسوعُ الإنسان الذي يده يابسة أن يمدَّ يده. أطاع الرجلُ يسوعَ، واسترد يسوعُ، أو شفى، يد الرجل. فتصرَّف الفريسيون بطريقة غير متوقعة. تقول القصة "لكن الفريسيين خرجوا." بدلًا من أن يسبحوا الله، كانوا يتآمرون، أو يخططون معًا، كيف يمكنهم أن يدمروا يسوع، أو يقتلوه.</w:t>
      </w:r>
    </w:p>
    <w:p>
      <w:pPr>
        <w:bidi/>
      </w:pPr>
      <w:r>
        <w:rPr>
          <w:rtl/>
          <w:cs/>
          <w:lang w:val="ar_AE" w:bidi="ar_AE"/>
        </w:rPr>
      </w:r>
      <w:r>
        <w:rPr>
          <w:rtl/>
          <w:cs/>
          <w:lang w:val="ar_AE" w:bidi="ar_AE"/>
        </w:rPr>
        <w:t>يُظهر هذا المقطع أن يسوع له السلطان أن يعلِّمنا عن الأعمال المقبولة في يوم السبت.</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يبدأ هذا المشهد بعد أيام قليلة من دعوة يسوع لكل من يتبع الشريعة اليهودية أن يتبعه. كان الرب يسوع وتلاميذه يسيرون بين الزروع يقطفون سنابل ويأكلون في يوم السبت.</w:t>
      </w:r>
    </w:p>
    <w:p>
      <w:pPr>
        <w:bidi/>
      </w:pPr>
      <w:r>
        <w:rPr>
          <w:rtl/>
          <w:cs/>
          <w:lang w:val="ar_AE" w:bidi="ar_AE"/>
        </w:rPr>
      </w:r>
      <w:r>
        <w:rPr>
          <w:b/>
          <w:rtl/>
          <w:cs/>
          <w:lang w:val="ar_AE" w:bidi="ar_AE"/>
        </w:rPr>
        <w:t>المشهد الثاني:</w:t>
      </w:r>
      <w:r>
        <w:rPr>
          <w:rtl/>
          <w:cs/>
          <w:lang w:val="ar_AE" w:bidi="ar_AE"/>
        </w:rPr>
        <w:t xml:space="preserve"> يردّ يسوع على الفريسيين حين قالوا إن تلاميذه يكسرون شريعة السبت، فيُعلّمهم يسوع بما كُتب منذ زمن بعيد.</w:t>
      </w:r>
    </w:p>
    <w:p>
      <w:pPr>
        <w:bidi/>
      </w:pPr>
      <w:r>
        <w:rPr>
          <w:rtl/>
          <w:cs/>
          <w:lang w:val="ar_AE" w:bidi="ar_AE"/>
        </w:rPr>
      </w:r>
      <w:r>
        <w:rPr>
          <w:b/>
          <w:rtl/>
          <w:cs/>
          <w:lang w:val="ar_AE" w:bidi="ar_AE"/>
        </w:rPr>
        <w:t>المشهد الثالث:</w:t>
      </w:r>
      <w:r>
        <w:rPr>
          <w:rtl/>
          <w:cs/>
          <w:lang w:val="ar_AE" w:bidi="ar_AE"/>
        </w:rPr>
        <w:t xml:space="preserve"> وما إن انتهى يسوع من الكلام في المشهد الثاني حتى مضى مع تلاميذه إلى مجمع يهودي. وهناك اتهمه الفريسيون بكسر شريعة السبت، فردَّ يسوع على مُتَّهِميه بتعليم فيه مُقارنة.</w:t>
      </w:r>
    </w:p>
    <w:p>
      <w:pPr>
        <w:bidi/>
      </w:pPr>
      <w:r>
        <w:rPr>
          <w:rtl/>
          <w:cs/>
          <w:lang w:val="ar_AE" w:bidi="ar_AE"/>
        </w:rPr>
      </w:r>
      <w:r>
        <w:rPr>
          <w:b/>
          <w:rtl/>
          <w:cs/>
          <w:lang w:val="ar_AE" w:bidi="ar_AE"/>
        </w:rPr>
        <w:t>المشهد الرابع:</w:t>
      </w:r>
      <w:r>
        <w:rPr>
          <w:rtl/>
          <w:cs/>
          <w:lang w:val="ar_AE" w:bidi="ar_AE"/>
        </w:rPr>
        <w:t xml:space="preserve"> شفى يسوع رجلًا يده يابسة، وبعد ذلك خرج الفريسيون، وبدأوا يخططون ليقتلوه.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بعض الفريسيين</w:t>
      </w:r>
    </w:p>
    <w:p>
      <w:pPr>
        <w:pStyle w:val="ListBullet"/>
        <w:bidi/>
        <w:spacing w:line="240" w:lineRule="auto"/>
        <w:ind w:left="720"/>
      </w:pPr>
      <w:r>
        <w:rPr>
          <w:rtl/>
          <w:cs/>
          <w:lang w:val="ar_AE" w:bidi="ar_AE"/>
        </w:rPr>
      </w:r>
      <w:r>
        <w:rPr>
          <w:rtl/>
          <w:cs/>
          <w:lang w:val="ar_AE" w:bidi="ar_AE"/>
        </w:rPr>
        <w:t>داود ورجاله</w:t>
      </w:r>
    </w:p>
    <w:p>
      <w:pPr>
        <w:pStyle w:val="ListBullet"/>
        <w:bidi/>
        <w:spacing w:line="240" w:lineRule="auto"/>
        <w:ind w:left="720"/>
      </w:pPr>
      <w:r>
        <w:rPr>
          <w:rtl/>
          <w:cs/>
          <w:lang w:val="ar_AE" w:bidi="ar_AE"/>
        </w:rPr>
      </w:r>
      <w:r>
        <w:rPr>
          <w:rtl/>
          <w:cs/>
          <w:lang w:val="ar_AE" w:bidi="ar_AE"/>
        </w:rPr>
        <w:t>الكاهن الذي أعطى داود الخبز</w:t>
      </w:r>
    </w:p>
    <w:p>
      <w:pPr>
        <w:pStyle w:val="ListBullet"/>
        <w:bidi/>
        <w:spacing w:line="240" w:lineRule="auto"/>
        <w:ind w:left="720"/>
      </w:pPr>
      <w:r>
        <w:rPr>
          <w:rtl/>
          <w:cs/>
          <w:lang w:val="ar_AE" w:bidi="ar_AE"/>
        </w:rPr>
      </w:r>
      <w:r>
        <w:rPr>
          <w:rtl/>
          <w:cs/>
          <w:lang w:val="ar_AE" w:bidi="ar_AE"/>
        </w:rPr>
        <w:t>الرجل ذو اليد اليابسة</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أن نتذكّر أن المشهد الأول يبدأ بعد أيام قليلة على الأقل من دعوة يسوع لليهود الذين يتبعون الشريعة بأن يتبعوه وهو سيمنحهم الراحة. تذكّروا أن تلاميذ يسوع كانوا جائعين. ومن المهم أن نتذكّر أن ذلك كان يوم السبت، يوم الراحة عند اليهود، حيث لم يكن مسموحًا بالعمل. كما يجب أن نتذكّر أن الفريسيين هم القادة الدينيون لليهود، وقد تفاجأوا عندما رأوا التلاميذ يفعلون ما اعتبروه عملًا في يوم السبت. تذكّروا ما قاله الفريسيون ليسوع.</w:t>
      </w:r>
    </w:p>
    <w:p>
      <w:pPr>
        <w:bidi/>
      </w:pPr>
      <w:r>
        <w:rPr>
          <w:rtl/>
          <w:cs/>
          <w:lang w:val="ar_AE" w:bidi="ar_AE"/>
        </w:rPr>
      </w:r>
      <w:r>
        <w:rPr>
          <w:rtl/>
          <w:cs/>
          <w:lang w:val="ar_AE" w:bidi="ar_AE"/>
        </w:rPr>
        <w:t>من المهم أن نتذكّر أن يسوع كان يردّ على كلام الفريسيين لأن التلاميذ عملوا في يوم السبت. تذكّروا أن يسوع أجابهم بسؤال، ولم يكن ينتظر منهم أن يجيبوا عنه. كان سؤاله يشير إلى قصة قديمة يعرفها الفريسيون جيدًا، وهي قصة داود الملك المُقدّر في إسرائيل الذي أكل من خبز التقدمة الذي لم يكن مسموحًا بأكله إلا للكهنة. ومن المهم أن نتذكّر أن يسوع سأل الفريسيين: «أَمَا قَرَأْتُمْ مَا فَعَلَهُ دَاوُدُ حِينَ جَاعَ هُوَ وَالَّذِينَ مَعَهُ؟» كان يسوع يريدهم أن يفكروا جيدًا في ما يقوله، ولم يكن يتوقع منهم إجابة. كان يسوع يدين الفريسيين عندما قال: "إِنِّي أُرِيدُ رَحْمَةً لاَ ذَبِيحَةً." الرحمة، أو التعاطف مع الآخرين، أهم عند الله من التمسك الحرفي بالطقوس الدينية. ثم أوضح يسوع لماذا يقدر أن يقول هذه الأمور، إذ قال إن ابْنَ الإِنْسَانِ هُوَ رَبُّ السَّبْتِ أَيْضًا.</w:t>
      </w:r>
    </w:p>
    <w:p>
      <w:pPr>
        <w:bidi/>
      </w:pPr>
      <w:r>
        <w:rPr>
          <w:rtl/>
          <w:cs/>
          <w:lang w:val="ar_AE" w:bidi="ar_AE"/>
        </w:rPr>
      </w:r>
      <w:r>
        <w:rPr>
          <w:rtl/>
          <w:cs/>
          <w:lang w:val="ar_AE" w:bidi="ar_AE"/>
        </w:rPr>
        <w:t>من المهم أن نتذكّر أن المجمع هو مكان العبادة المحلي عند اليهود. تذكّروا أن الفريسيين سألوا يسوع إن كان يحل الشفاء يوم السبت. لقد أرادوا أن يقول يسوع إنه يحل حتى يتّهموه بالقيام بعمل غير مشروع. من المهم أن نتذكّر أن يسوع سألهم: «أَيُّ إِنْسَانٍ مِنْكُمْ يَكُونُ لَهُ خَرُوفٌ وَاحِدٌ، فَإِنْ سَقَطَ هذَا فِي السَّبْتِ فِي حُفْرَةٍ، أَفَمَا يُمْسِكُهُ وَيُقِيمُهُ؟» لم يُرِد يسوع منهم أن يجيبوا على هذا السؤال، لأنه كان يعرف الإجابة بالفعل، وهي أن جميعهم كانوا سيهتمون بخروفهم يوم السبت، على الرغم أن ذلك يُعتبر عملًا، إلا أنه كان مسموحًا به في السبت. يسوع يستخدم نفس كلمات الفريسيين لكنه يقدّم تباينًا واضحًا. لقد سأل الفريسيون إن كان يحل العمل يوم السبت، أما يسوع فسأل إن كان يحل فعل الخير في يوم السبت.</w:t>
      </w:r>
    </w:p>
    <w:p>
      <w:pPr>
        <w:bidi/>
      </w:pPr>
      <w:r>
        <w:rPr>
          <w:rtl/>
          <w:cs/>
          <w:lang w:val="ar_AE" w:bidi="ar_AE"/>
        </w:rPr>
      </w:r>
      <w:r>
        <w:rPr>
          <w:rtl/>
          <w:cs/>
          <w:lang w:val="ar_AE" w:bidi="ar_AE"/>
        </w:rPr>
        <w:t>ومن المهم أن نتذكّر ما قاله يسوع للرجل الذي لا يستطيع أن يستخدم يده. تذكّروا أن الرجل أطاع يسوع، من المهم أن نتذكّر أن الرجل أطاع يسوع فشُفي في تلك اللحظة. لكن الفريسيين لم يشكروا الله على هذا العمل الصالح الذي صنعه يسوع، بل بدأوا يخططون لكي يقتلوا يسوع.</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بعض الفريسيين</w:t>
      </w:r>
    </w:p>
    <w:p>
      <w:pPr>
        <w:pStyle w:val="ListBullet"/>
        <w:bidi/>
        <w:spacing w:line="240" w:lineRule="auto"/>
        <w:ind w:left="720"/>
      </w:pPr>
      <w:r>
        <w:rPr>
          <w:rtl/>
          <w:cs/>
          <w:lang w:val="ar_AE" w:bidi="ar_AE"/>
        </w:rPr>
      </w:r>
      <w:r>
        <w:rPr>
          <w:rtl/>
          <w:cs/>
          <w:lang w:val="ar_AE" w:bidi="ar_AE"/>
        </w:rPr>
        <w:t>داود ورجاله</w:t>
      </w:r>
    </w:p>
    <w:p>
      <w:pPr>
        <w:pStyle w:val="ListBullet"/>
        <w:bidi/>
        <w:spacing w:line="240" w:lineRule="auto"/>
        <w:ind w:left="720"/>
      </w:pPr>
      <w:r>
        <w:rPr>
          <w:rtl/>
          <w:cs/>
          <w:lang w:val="ar_AE" w:bidi="ar_AE"/>
        </w:rPr>
      </w:r>
      <w:r>
        <w:rPr>
          <w:rtl/>
          <w:cs/>
          <w:lang w:val="ar_AE" w:bidi="ar_AE"/>
        </w:rPr>
        <w:t>الكاهن الذي أعطى داود الخبز</w:t>
      </w:r>
    </w:p>
    <w:p>
      <w:pPr>
        <w:pStyle w:val="ListBullet"/>
        <w:bidi/>
        <w:spacing w:line="240" w:lineRule="auto"/>
        <w:ind w:left="720"/>
      </w:pPr>
      <w:r>
        <w:rPr>
          <w:rtl/>
          <w:cs/>
          <w:lang w:val="ar_AE" w:bidi="ar_AE"/>
        </w:rPr>
      </w:r>
      <w:r>
        <w:rPr>
          <w:rtl/>
          <w:cs/>
          <w:lang w:val="ar_AE" w:bidi="ar_AE"/>
        </w:rPr>
        <w:t xml:space="preserve">إنسان يده يابسة </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بعد أيام قليلة من دعوة يسوع للشعب ليتبعوه، كان هو وتلاميذه يسيرون بين الزروع ويأكلون سنابل القمح، وكان هذا اليوم سبت.</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التلاميذ: "بماذا تشعرون؟"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نظر بعض الفريسيين التلاميذ وهم يعملون في يوم السبت. فَقَالُوا ليسوع: "هُوَذَا تَلَامِيذُكَ يَفْعَلُونَ مَا لَا يَحِلُّ فَعْلُهُ فِي ٱلسَّبْتِ!"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بعض الفريسيين: "بماذا تشعرون؟"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يذكّر يسوع الفريسيين بما هو مكتوب قديمًا من خلال طرحه سؤالين لم يكن ينتظر لهما إجابة. فيقول للفريسيين: "أَمَا قَرَأْتُمْ مَا فَعَلَهُ دَاوُدُ حِينَ جَاعَ هُوَ وَٱلَّذِينَ مَعَهُ؟ كَيْفَ دَخَلَ بَيْتَ ٱللهِ وَأَكَلَ خُبْزَ ٱلتَّقْدِمَةِ؟ وقد كان يُسمح بأكله للكهنة فقط" كما سألهم يسوع أيضًا إن كانوا يتذكرون أنهم قرأوا عن الكهنة الذين يقومون بعملهم في يوم السبت.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"بماذا تشعر؟"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ينتهي يسوع من حديثه إلى الفريسيين، ثم ذهب يسوع وتلاميذه إلى المجمع. وكان هناك أيضًا إنسان يده يابسة. فيسأل الفريسيون يسوع: "هَلْ يَحِلُّ ٱلْإِبْرَاءُ فِي ٱلسُّبُوتِ؟" وقد فعلوا هذا لكي يشتكوا على يسوع بأنه يكسر شريعة السبت.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بعض الفريسيين: "بماذا تشعرون؟"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"بماذا تشعر؟"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يسأل الفريسيون يسوع ويقولون: "هَلْ يَحِلُّ ٱلْإِبْرَاءُ فِي ٱلسُّبُوتِ؟" فيسألهم يسوع سؤالًا آخر لا يتوقع منهم الإجابة عليه. قائلًا لهم: "إذا سقط خروفكم في حفرة في السبت، فهل ستبذلون الجهد اللازم لإنقاذه؟ ثم أمر يسوع الإنسان الذي يده يابسة أن يمدَّ يده. فأطاع الرجل يسوع.</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الإنسان الذي يده يابسة: "بماذا تشعر؟"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شفى يسوع الإنسان. أما الفريسيون فإنهم خرجوا وتشاوروا لكي يهلكوا يسوع.</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الفريسيين: "بماذا تشعرون؟" قد تسمعون 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كان يسوع </w:t>
      </w:r>
      <w:r>
        <w:rPr>
          <w:b/>
          <w:rtl/>
          <w:cs/>
          <w:lang w:val="ar_AE" w:bidi="ar_AE"/>
        </w:rPr>
        <w:t>وتلاميذه</w:t>
      </w:r>
      <w:r>
        <w:rPr>
          <w:rtl/>
          <w:cs/>
          <w:lang w:val="ar_AE" w:bidi="ar_AE"/>
        </w:rPr>
        <w:t xml:space="preserve"> الاثنا عشر يسيرون في حقل حبوب في يوم </w:t>
      </w:r>
      <w:r>
        <w:rPr>
          <w:b/>
          <w:rtl/>
          <w:cs/>
          <w:lang w:val="ar_AE" w:bidi="ar_AE"/>
        </w:rPr>
        <w:t>السبت</w:t>
      </w:r>
      <w:r>
        <w:rPr>
          <w:rtl/>
          <w:cs/>
          <w:lang w:val="ar_AE" w:bidi="ar_AE"/>
        </w:rPr>
        <w:t>.</w:t>
      </w:r>
    </w:p>
    <w:p>
      <w:pPr>
        <w:bidi/>
      </w:pPr>
      <w:r>
        <w:rPr>
          <w:rtl/>
          <w:cs/>
          <w:lang w:val="ar_AE" w:bidi="ar_AE"/>
        </w:rPr>
      </w:r>
      <w:r>
        <w:rPr>
          <w:rtl/>
          <w:cs/>
          <w:lang w:val="ar_AE" w:bidi="ar_AE"/>
        </w:rPr>
        <w:t xml:space="preserve">وكان </w:t>
      </w:r>
      <w:r>
        <w:rPr>
          <w:b/>
          <w:rtl/>
          <w:cs/>
          <w:lang w:val="ar_AE" w:bidi="ar_AE"/>
        </w:rPr>
        <w:t>التلاميذ</w:t>
      </w:r>
      <w:r>
        <w:rPr>
          <w:rtl/>
          <w:cs/>
          <w:lang w:val="ar_AE" w:bidi="ar_AE"/>
        </w:rPr>
        <w:t xml:space="preserve"> يرافقون يسوع في كل مكان، ويتعلّمون من تعاليمه. استخدموا الكلمة نفسها التي استخدمتموها سابقًا للدلالة على كلمة "تلاميذ". واطَّلعوا على "قاموس الكلمات الرئيسية" لتعريف أكثر شمولًا لتعبير </w:t>
      </w:r>
      <w:r>
        <w:rPr>
          <w:rtl/>
          <w:cs/>
          <w:lang w:val="ar_AE" w:bidi="ar_AE"/>
        </w:rPr>
        <w:t>التلاميذ</w:t>
      </w:r>
      <w:r>
        <w:rPr>
          <w:rtl/>
          <w:cs/>
          <w:lang w:val="ar_AE" w:bidi="ar_AE"/>
        </w:rPr>
        <w:t>.</w:t>
      </w:r>
    </w:p>
    <w:p>
      <w:pPr>
        <w:bidi/>
      </w:pPr>
      <w:r>
        <w:rPr>
          <w:rtl/>
          <w:cs/>
          <w:lang w:val="ar_AE" w:bidi="ar_AE"/>
        </w:rPr>
      </w:r>
      <w:r>
        <w:rPr>
          <w:rtl/>
          <w:cs/>
          <w:lang w:val="ar_AE" w:bidi="ar_AE"/>
        </w:rPr>
        <w:t xml:space="preserve">وكان يوم </w:t>
      </w:r>
      <w:r>
        <w:rPr>
          <w:b/>
          <w:rtl/>
          <w:cs/>
          <w:lang w:val="ar_AE" w:bidi="ar_AE"/>
        </w:rPr>
        <w:t>السبت</w:t>
      </w:r>
      <w:r>
        <w:rPr>
          <w:rtl/>
          <w:cs/>
          <w:lang w:val="ar_AE" w:bidi="ar_AE"/>
        </w:rPr>
        <w:t xml:space="preserve"> هو اليوم الأخير في الأسبوع. وهو اليوم الذي يستريح فيه اليهود ويعبدون الله. وقد نصّ الناموس اليهودي على أنه لا يجوز للناس أن يقوموا بأي عمل في يوم السبت. استخدموا الكلمة نفسها التي استخدمتموها سابقًا لكلمة السبت، ويمكنكم الرجوع إلى قاموس الكلمات الرئيسية لمعرفة تعريفٍ أكمل لكلمة </w:t>
      </w:r>
      <w:r>
        <w:rPr>
          <w:rtl/>
          <w:cs/>
          <w:lang w:val="ar_AE" w:bidi="ar_AE"/>
        </w:rPr>
        <w:t>السبت</w:t>
      </w:r>
      <w:r>
        <w:rPr>
          <w:rtl/>
          <w:cs/>
          <w:lang w:val="ar_AE" w:bidi="ar_AE"/>
        </w:rPr>
        <w:t xml:space="preserve">. </w:t>
      </w:r>
    </w:p>
    <w:p>
      <w:pPr>
        <w:bidi/>
      </w:pPr>
      <w:r>
        <w:rPr>
          <w:rtl/>
          <w:cs/>
          <w:lang w:val="ar_AE" w:bidi="ar_AE"/>
        </w:rPr>
      </w:r>
      <w:r>
        <w:rPr>
          <w:rtl/>
          <w:cs/>
          <w:lang w:val="ar_AE" w:bidi="ar_AE"/>
        </w:rPr>
        <w:t xml:space="preserve">ثم </w:t>
      </w:r>
      <w:r>
        <w:rPr>
          <w:b/>
          <w:rtl/>
          <w:cs/>
          <w:lang w:val="ar_AE" w:bidi="ar_AE"/>
        </w:rPr>
        <w:t>رأى</w:t>
      </w:r>
      <w:r>
        <w:rPr>
          <w:rtl/>
          <w:cs/>
          <w:lang w:val="ar_AE" w:bidi="ar_AE"/>
        </w:rPr>
        <w:t xml:space="preserve"> بعض الفريسيين التلاميذ وهم يقطفون سنابل القمح ويأكلونها في الحقل. فقال الفريسيون ليسوع: "هوذا تلاميذُكَ يَفعَلونَ ما لا يَحِلُّ فعلُهُ في السَّبتِ!". كان الفريسيون أكثر الجماعات الدينية تأثيرًا في ذلك الوقت. استخدموا الكلمة نفسها التي استخدمتموها في المقاطع السابقة لكلمة فريسيين، ويمكنكم الرجوع إلى قاموس الكلمات الرئيسية لمعرفة تعريفٍ أكمل لكلمة </w:t>
      </w:r>
      <w:r>
        <w:rPr>
          <w:rtl/>
          <w:cs/>
          <w:lang w:val="ar_AE" w:bidi="ar_AE"/>
        </w:rPr>
        <w:t>فريسيين</w:t>
      </w:r>
      <w:r>
        <w:rPr>
          <w:rtl/>
          <w:cs/>
          <w:lang w:val="ar_AE" w:bidi="ar_AE"/>
        </w:rPr>
        <w:t xml:space="preserve">. </w:t>
      </w:r>
    </w:p>
    <w:p>
      <w:pPr>
        <w:bidi/>
      </w:pPr>
      <w:r>
        <w:rPr>
          <w:rtl/>
          <w:cs/>
          <w:lang w:val="ar_AE" w:bidi="ar_AE"/>
        </w:rPr>
      </w:r>
      <w:r>
        <w:rPr>
          <w:rtl/>
          <w:cs/>
          <w:lang w:val="ar_AE" w:bidi="ar_AE"/>
        </w:rPr>
        <w:t xml:space="preserve">ثم يروى يسوع للفريسيين قصة حقيقية من الماضي عن داود والرجال الذين معه، حين أكلوا الخبز الذي لم يكن مسموحًا بأكله إلا </w:t>
      </w:r>
      <w:r>
        <w:rPr>
          <w:b/>
          <w:rtl/>
          <w:cs/>
          <w:lang w:val="ar_AE" w:bidi="ar_AE"/>
        </w:rPr>
        <w:t>للكهنة</w:t>
      </w:r>
      <w:r>
        <w:rPr>
          <w:rtl/>
          <w:cs/>
          <w:lang w:val="ar_AE" w:bidi="ar_AE"/>
        </w:rPr>
        <w:t>.</w:t>
      </w:r>
    </w:p>
    <w:p>
      <w:pPr>
        <w:bidi/>
      </w:pPr>
      <w:r>
        <w:rPr>
          <w:rtl/>
          <w:cs/>
          <w:lang w:val="ar_AE" w:bidi="ar_AE"/>
        </w:rPr>
      </w:r>
      <w:r>
        <w:rPr>
          <w:rtl/>
          <w:cs/>
          <w:lang w:val="ar_AE" w:bidi="ar_AE"/>
        </w:rPr>
        <w:t xml:space="preserve">كان </w:t>
      </w:r>
      <w:r>
        <w:rPr>
          <w:b/>
          <w:rtl/>
          <w:cs/>
          <w:lang w:val="ar_AE" w:bidi="ar_AE"/>
        </w:rPr>
        <w:t>الكاهن</w:t>
      </w:r>
      <w:r>
        <w:rPr>
          <w:rtl/>
          <w:cs/>
          <w:lang w:val="ar_AE" w:bidi="ar_AE"/>
        </w:rPr>
        <w:t xml:space="preserve">، في الديانة اليهودية، هو حلقة الوصل بين الشعب والله، وبين الله والشعب. وكان يخدم في بيت الله ويقوم بالطقوس ويعلّم الناس عن الله. استخدم الكلمة ذاتها للتعبير عن الكهنة، التي استخدمتها في مقاطع سابقة. ويمكنكم الرجوع إلى قاموس الكلمات الرئيسية لمعرفة تعريفٍ أكمل لكلمة </w:t>
      </w:r>
      <w:r>
        <w:rPr>
          <w:rtl/>
          <w:cs/>
          <w:lang w:val="ar_AE" w:bidi="ar_AE"/>
        </w:rPr>
        <w:t>كهنة</w:t>
      </w:r>
      <w:r>
        <w:rPr>
          <w:rtl/>
          <w:cs/>
          <w:lang w:val="ar_AE" w:bidi="ar_AE"/>
        </w:rPr>
        <w:t>.</w:t>
      </w:r>
    </w:p>
    <w:p>
      <w:pPr>
        <w:bidi/>
      </w:pPr>
      <w:r>
        <w:rPr>
          <w:rtl/>
          <w:cs/>
          <w:lang w:val="ar_AE" w:bidi="ar_AE"/>
        </w:rPr>
      </w:r>
      <w:r>
        <w:rPr>
          <w:rtl/>
          <w:cs/>
          <w:lang w:val="ar_AE" w:bidi="ar_AE"/>
        </w:rPr>
        <w:t xml:space="preserve">ذكّر يسوع الفريسيين بأن الكهنة يعملون في </w:t>
      </w:r>
      <w:r>
        <w:rPr>
          <w:b/>
          <w:rtl/>
          <w:cs/>
          <w:lang w:val="ar_AE" w:bidi="ar_AE"/>
        </w:rPr>
        <w:t>الهيكل</w:t>
      </w:r>
      <w:r>
        <w:rPr>
          <w:rtl/>
          <w:cs/>
          <w:lang w:val="ar_AE" w:bidi="ar_AE"/>
        </w:rPr>
        <w:t xml:space="preserve"> يوم السبت. وكان الهيكل بناءً كبيرًا يحتوي على غرفٍ عديدة ومذبح لتقديم الذبائح لله. وكان الهيكل يُعتبر بيت الله في زمن يسوع. استخدموا الكلمة نفسها التي استخدمتموها سابقًا لكلمة هيكل، ويمكنكم الرجوع إلى قاموس الكلمات الرئيسية لمعرفة تعريفٍ أكمل لكلمة </w:t>
      </w:r>
      <w:r>
        <w:rPr>
          <w:rtl/>
          <w:cs/>
          <w:lang w:val="ar_AE" w:bidi="ar_AE"/>
        </w:rPr>
        <w:t>هيكل</w:t>
      </w:r>
      <w:r>
        <w:rPr>
          <w:rtl/>
          <w:cs/>
          <w:lang w:val="ar_AE" w:bidi="ar_AE"/>
        </w:rPr>
        <w:t xml:space="preserve">. </w:t>
      </w:r>
    </w:p>
    <w:p>
      <w:pPr>
        <w:bidi/>
      </w:pPr>
      <w:r>
        <w:rPr>
          <w:rtl/>
          <w:cs/>
          <w:lang w:val="ar_AE" w:bidi="ar_AE"/>
        </w:rPr>
      </w:r>
      <w:r>
        <w:rPr>
          <w:rtl/>
          <w:cs/>
          <w:lang w:val="ar_AE" w:bidi="ar_AE"/>
        </w:rPr>
        <w:t xml:space="preserve">ثم قال يسوع إن الفريسيين لم يفهموا معنى ما قاله الله على فم النبي قديمًا: "إنّي أُريدُ </w:t>
      </w:r>
      <w:r>
        <w:rPr>
          <w:b/>
          <w:rtl/>
          <w:cs/>
          <w:lang w:val="ar_AE" w:bidi="ar_AE"/>
        </w:rPr>
        <w:t>رَحمَةً</w:t>
      </w:r>
      <w:r>
        <w:rPr>
          <w:rtl/>
          <w:cs/>
          <w:lang w:val="ar_AE" w:bidi="ar_AE"/>
        </w:rPr>
        <w:t xml:space="preserve"> لا </w:t>
      </w:r>
      <w:r>
        <w:rPr>
          <w:b/>
          <w:rtl/>
          <w:cs/>
          <w:lang w:val="ar_AE" w:bidi="ar_AE"/>
        </w:rPr>
        <w:t>ذَبيحَةً</w:t>
      </w:r>
      <w:r>
        <w:rPr>
          <w:rtl/>
          <w:cs/>
          <w:lang w:val="ar_AE" w:bidi="ar_AE"/>
        </w:rPr>
        <w:t>".</w:t>
      </w:r>
    </w:p>
    <w:p>
      <w:pPr>
        <w:bidi/>
      </w:pPr>
      <w:r>
        <w:rPr>
          <w:rtl/>
          <w:cs/>
          <w:lang w:val="ar_AE" w:bidi="ar_AE"/>
        </w:rPr>
      </w:r>
      <w:r>
        <w:rPr>
          <w:rtl/>
          <w:cs/>
          <w:lang w:val="ar_AE" w:bidi="ar_AE"/>
        </w:rPr>
        <w:t xml:space="preserve">تعني كلمة </w:t>
      </w:r>
      <w:r>
        <w:rPr>
          <w:b/>
          <w:rtl/>
          <w:cs/>
          <w:lang w:val="ar_AE" w:bidi="ar_AE"/>
        </w:rPr>
        <w:t>الرحمة</w:t>
      </w:r>
      <w:r>
        <w:rPr>
          <w:rtl/>
          <w:cs/>
          <w:lang w:val="ar_AE" w:bidi="ar_AE"/>
        </w:rPr>
        <w:t xml:space="preserve"> إظهار الشفقة والعطف. أما </w:t>
      </w:r>
      <w:r>
        <w:rPr>
          <w:b/>
          <w:rtl/>
          <w:cs/>
          <w:lang w:val="ar_AE" w:bidi="ar_AE"/>
        </w:rPr>
        <w:t>الذبيحة</w:t>
      </w:r>
      <w:r>
        <w:rPr>
          <w:rtl/>
          <w:cs/>
          <w:lang w:val="ar_AE" w:bidi="ar_AE"/>
        </w:rPr>
        <w:t xml:space="preserve"> فهي ما يُقدَّم لله تعبيرًا عن الشكر أو طلبًا للمغفرة. استخدموا الكلمتين نفسيهما اللتين استخدمتموهما سابقًا لكلمتي رحمة وذبيحة، واطّلعوا على "قاموس الكلمات الرئيسية" للحصول على تعريفٍ أكثر شمولًا لكلمتيّ </w:t>
      </w:r>
      <w:r>
        <w:rPr>
          <w:rtl/>
          <w:cs/>
          <w:lang w:val="ar_AE" w:bidi="ar_AE"/>
        </w:rPr>
        <w:t>رحمة</w:t>
      </w:r>
      <w:r>
        <w:rPr>
          <w:rtl/>
          <w:cs/>
          <w:lang w:val="ar_AE" w:bidi="ar_AE"/>
        </w:rPr>
        <w:t xml:space="preserve"> و</w:t>
      </w:r>
      <w:r>
        <w:rPr>
          <w:rtl/>
          <w:cs/>
          <w:lang w:val="ar_AE" w:bidi="ar_AE"/>
        </w:rPr>
        <w:t>ذبيحة</w:t>
      </w:r>
      <w:r>
        <w:rPr>
          <w:rtl/>
          <w:cs/>
          <w:lang w:val="ar_AE" w:bidi="ar_AE"/>
        </w:rPr>
        <w:t>.</w:t>
      </w:r>
    </w:p>
    <w:p>
      <w:pPr>
        <w:bidi/>
      </w:pPr>
      <w:r>
        <w:rPr>
          <w:rtl/>
          <w:cs/>
          <w:lang w:val="ar_AE" w:bidi="ar_AE"/>
        </w:rPr>
      </w:r>
      <w:r>
        <w:rPr>
          <w:rtl/>
          <w:cs/>
          <w:lang w:val="ar_AE" w:bidi="ar_AE"/>
        </w:rPr>
        <w:t xml:space="preserve">بيّن يسوع أن التلاميذ لم يخطئوا في كسر شريعة السبت، لأن </w:t>
      </w:r>
      <w:r>
        <w:rPr>
          <w:b/>
          <w:rtl/>
          <w:cs/>
          <w:lang w:val="ar_AE" w:bidi="ar_AE"/>
        </w:rPr>
        <w:t>ابن الإنسان</w:t>
      </w:r>
      <w:r>
        <w:rPr>
          <w:rtl/>
          <w:cs/>
          <w:lang w:val="ar_AE" w:bidi="ar_AE"/>
        </w:rPr>
        <w:t xml:space="preserve"> هو </w:t>
      </w:r>
      <w:r>
        <w:rPr>
          <w:b/>
          <w:rtl/>
          <w:cs/>
          <w:lang w:val="ar_AE" w:bidi="ar_AE"/>
        </w:rPr>
        <w:t>ربّ</w:t>
      </w:r>
      <w:r>
        <w:rPr>
          <w:rtl/>
          <w:cs/>
          <w:lang w:val="ar_AE" w:bidi="ar_AE"/>
        </w:rPr>
        <w:t xml:space="preserve"> السبت. </w:t>
      </w:r>
    </w:p>
    <w:p>
      <w:pPr>
        <w:bidi/>
      </w:pPr>
      <w:r>
        <w:rPr>
          <w:rtl/>
          <w:cs/>
          <w:lang w:val="ar_AE" w:bidi="ar_AE"/>
        </w:rPr>
      </w:r>
      <w:r>
        <w:rPr>
          <w:rtl/>
          <w:cs/>
          <w:lang w:val="ar_AE" w:bidi="ar_AE"/>
        </w:rPr>
        <w:t xml:space="preserve">إن </w:t>
      </w:r>
      <w:r>
        <w:rPr>
          <w:b/>
          <w:rtl/>
          <w:cs/>
          <w:lang w:val="ar_AE" w:bidi="ar_AE"/>
        </w:rPr>
        <w:t>"ابن الإنسان"</w:t>
      </w:r>
      <w:r>
        <w:rPr>
          <w:rtl/>
          <w:cs/>
          <w:lang w:val="ar_AE" w:bidi="ar_AE"/>
        </w:rPr>
        <w:t xml:space="preserve"> هو لقب يُطلَق على يسوع، ويُظهر أنه المخلّص الذي وعد الله به. استخدم الكلمة ذاتها التي استخدمتها في مقاطع سابقة لتعبير ابن الإنسان. واطَّلعوا على قاموس الكلمات الرئيسية لتعريف أكثر شمولًا لتعبير </w:t>
      </w:r>
      <w:r>
        <w:rPr>
          <w:rtl/>
          <w:cs/>
          <w:lang w:val="ar_AE" w:bidi="ar_AE"/>
        </w:rPr>
        <w:t>ابن الإنسان</w:t>
      </w:r>
      <w:r>
        <w:rPr>
          <w:rtl/>
          <w:cs/>
          <w:lang w:val="ar_AE" w:bidi="ar_AE"/>
        </w:rPr>
        <w:t>.</w:t>
      </w:r>
    </w:p>
    <w:p>
      <w:pPr>
        <w:bidi/>
      </w:pPr>
      <w:r>
        <w:rPr>
          <w:rtl/>
          <w:cs/>
          <w:lang w:val="ar_AE" w:bidi="ar_AE"/>
        </w:rPr>
      </w:r>
      <w:r>
        <w:rPr>
          <w:rtl/>
          <w:cs/>
          <w:lang w:val="ar_AE" w:bidi="ar_AE"/>
        </w:rPr>
        <w:t xml:space="preserve">وفي هذا الموضع، تُشير كلمة </w:t>
      </w:r>
      <w:r>
        <w:rPr>
          <w:b/>
          <w:rtl/>
          <w:cs/>
          <w:lang w:val="ar_AE" w:bidi="ar_AE"/>
        </w:rPr>
        <w:t>ربّ</w:t>
      </w:r>
      <w:r>
        <w:rPr>
          <w:rtl/>
          <w:cs/>
          <w:lang w:val="ar_AE" w:bidi="ar_AE"/>
        </w:rPr>
        <w:t xml:space="preserve"> إلى أن يسوع يملك السلطان لتحديد ما هو المسموح وما هو غير المسموح في يوم السبت. استخدموا الكلمة نفسها التي استخدمتموها سابقًا لكلمة ربّ، وراجعوا قاموس الكلمات الرئيسية للحصول على تعريف أكثر شمولًا لكلمة </w:t>
      </w:r>
      <w:r>
        <w:rPr>
          <w:rtl/>
          <w:cs/>
          <w:lang w:val="ar_AE" w:bidi="ar_AE"/>
        </w:rPr>
        <w:t>ربّ</w:t>
      </w:r>
      <w:r>
        <w:rPr>
          <w:rtl/>
          <w:cs/>
          <w:lang w:val="ar_AE" w:bidi="ar_AE"/>
        </w:rPr>
        <w:t xml:space="preserve">. </w:t>
      </w:r>
    </w:p>
    <w:p>
      <w:pPr>
        <w:bidi/>
      </w:pPr>
      <w:r>
        <w:rPr>
          <w:rtl/>
          <w:cs/>
          <w:lang w:val="ar_AE" w:bidi="ar_AE"/>
        </w:rPr>
      </w:r>
      <w:r>
        <w:rPr>
          <w:rtl/>
          <w:cs/>
          <w:lang w:val="ar_AE" w:bidi="ar_AE"/>
        </w:rPr>
        <w:t xml:space="preserve">بعد ذلك، دخل يسوع وتلاميذه إلى </w:t>
      </w:r>
      <w:r>
        <w:rPr>
          <w:b/>
          <w:rtl/>
          <w:cs/>
          <w:lang w:val="ar_AE" w:bidi="ar_AE"/>
        </w:rPr>
        <w:t>المجمع</w:t>
      </w:r>
      <w:r>
        <w:rPr>
          <w:rtl/>
          <w:cs/>
          <w:lang w:val="ar_AE" w:bidi="ar_AE"/>
        </w:rPr>
        <w:t xml:space="preserve">. والمجمع هو مكان العبادة المحلي عند اليهود. استخدموا الكلمة نفسها التي استخدمتموها في المقاطع السابقة لكلمة مجمع. اطَّلعوا على قاموس الكلمات الرئيسية لتعريف أكثر شمولًا لكلمة </w:t>
      </w:r>
      <w:r>
        <w:rPr>
          <w:rtl/>
          <w:cs/>
          <w:lang w:val="ar_AE" w:bidi="ar_AE"/>
        </w:rPr>
        <w:t>المجامع</w:t>
      </w:r>
      <w:r>
        <w:rPr>
          <w:rtl/>
          <w:cs/>
          <w:lang w:val="ar_AE" w:bidi="ar_AE"/>
        </w:rPr>
        <w:t xml:space="preserve">.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12:15–21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12: 15–21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هذه القصة الحقيقية، يسجِّل متَّى أن يسوع شفى العديد من الناس. اقتبسَ متى بعدها ما قاله النبي إشعياء منذ زمن بعيد عن المُخلِّص الموعود.</w:t>
      </w:r>
    </w:p>
    <w:p>
      <w:pPr>
        <w:bidi/>
      </w:pPr>
      <w:r>
        <w:rPr>
          <w:rtl/>
          <w:cs/>
          <w:lang w:val="ar_AE" w:bidi="ar_AE"/>
        </w:rPr>
      </w:r>
      <w:r>
        <w:rPr>
          <w:rtl/>
          <w:cs/>
          <w:lang w:val="ar_AE" w:bidi="ar_AE"/>
        </w:rPr>
        <w:t>في المقطع السابق، أعلن يسوع أن له سلطان على الشريعة اليهودية. ثم شفى رجلًا يده مشلولة في يوم الراحة اليهودي. إن الفريسيين الذين رأوا يسوع يفعل هذا غادَروا. ثم بدأوا يخططون ليقتلوه.</w:t>
      </w:r>
    </w:p>
    <w:p>
      <w:pPr>
        <w:bidi/>
      </w:pPr>
      <w:r>
        <w:rPr>
          <w:rtl/>
          <w:cs/>
          <w:lang w:val="ar_AE" w:bidi="ar_AE"/>
        </w:rPr>
      </w:r>
      <w:r>
        <w:rPr>
          <w:rtl/>
          <w:cs/>
          <w:lang w:val="ar_AE" w:bidi="ar_AE"/>
        </w:rPr>
        <w:t>كان يسوع يعرف ما كان يفعله الفريسيون، أي القادة الدينيون، انصرفَ يسوع بعيدًا عن الخطر. لم يُغادر يسوعُ لأنه كان خائفًا. غادَر لأن وقت موته لم يكن قد حان. تَبعتْ الجموعُ يسوعَ حيث كان ذاهبًا. لذلك، شفى يسوعُ جميع المرضى. بعد أن شفاهم، أوصى يسوعُ الناسَ ألا يخبروا الآخرين بما فعله. كان هذا ليتم ما قاله النبي إشعياء عن المُخلِّص الموعود من الله، أي المسيح.</w:t>
      </w:r>
    </w:p>
    <w:p>
      <w:pPr>
        <w:bidi/>
      </w:pPr>
      <w:r>
        <w:rPr>
          <w:rtl/>
          <w:cs/>
          <w:lang w:val="ar_AE" w:bidi="ar_AE"/>
        </w:rPr>
      </w:r>
      <w:r>
        <w:rPr>
          <w:rtl/>
          <w:cs/>
          <w:lang w:val="ar_AE" w:bidi="ar_AE"/>
        </w:rPr>
        <w:t>يُخبرنا متَّى أن ما فعله يسوع كان ليتمم، أو يفعل، ما قاله رسول الله إشعياء منذ زمن بعيد. ثم اقتبسَ متَّى ما قاله الله من خلال النبي إشعياء. بدأ إشعياء بجذب انتباههم عندما قال "هوذا،" أي "انظروا." اختار اللهُ المُخلِّص الموعود، أو المسيح، ليكون خادمه. يعمل الخادم في خدمة شخصٍ آخر ويخضع لإرادته. قال الله إنه يُحب المُخلِّص الموعود، عبده، وأن نفسه سعيدة، أو سُرَّتْ به. إن النفس هي الكيان، والأفكار، والمشاعر الداخلية للشخص. يُشير الناس أحيانًا إلى نفس الشخص على أنها قلبه.</w:t>
      </w:r>
    </w:p>
    <w:p>
      <w:pPr>
        <w:bidi/>
      </w:pPr>
      <w:r>
        <w:rPr>
          <w:rtl/>
          <w:cs/>
          <w:lang w:val="ar_AE" w:bidi="ar_AE"/>
        </w:rPr>
      </w:r>
      <w:r>
        <w:rPr>
          <w:rtl/>
          <w:cs/>
          <w:lang w:val="ar_AE" w:bidi="ar_AE"/>
        </w:rPr>
        <w:t>توقَّفوا وناقشوا: شاركوا القصص مع بعضكم البعض عن وقت كنتم فيه سعداء للغاية بشخص آخر. ما الذي يتعلق بأفعالهم وجعلكم سعداء؟</w:t>
      </w:r>
    </w:p>
    <w:p>
      <w:pPr>
        <w:bidi/>
      </w:pPr>
      <w:r>
        <w:rPr>
          <w:rtl/>
          <w:cs/>
          <w:lang w:val="ar_AE" w:bidi="ar_AE"/>
        </w:rPr>
      </w:r>
      <w:r>
        <w:rPr>
          <w:rtl/>
          <w:cs/>
          <w:lang w:val="ar_AE" w:bidi="ar_AE"/>
        </w:rPr>
        <w:t>قال الله إنه سيَضع روحه على مُخلِّصه الموعود. هذا يعني أن الله سيملأ خادمَه بقوته. ثم سيُعلن المُخلِّص الموعود، أو سيُخبر الأمم كيف سيحصلون على عدل الله. في هذه الحالة، تُشير كلمة "الأمم" إلى جميع الناس من كل أمة. العدل هو عندما ينال الشخص عقابًا أو مكافأة على أفعاله. إن عدل الله هو قراره أن يُكافأ الذين يقبلونه وأن يُعاقِب الأشرار. إن قرارات الله دائمًا أمينة وعادلة.</w:t>
      </w:r>
    </w:p>
    <w:p>
      <w:pPr>
        <w:bidi/>
      </w:pPr>
      <w:r>
        <w:rPr>
          <w:rtl/>
          <w:cs/>
          <w:lang w:val="ar_AE" w:bidi="ar_AE"/>
        </w:rPr>
      </w:r>
      <w:r>
        <w:rPr>
          <w:rtl/>
          <w:cs/>
          <w:lang w:val="ar_AE" w:bidi="ar_AE"/>
        </w:rPr>
        <w:t>احكوا قصصًا عن شخص يُقدِّم العدلَ لشخص آخر. ماذا حدث؟ من المسؤول عن تحقيق العدل في ثقافتكم؟ كيف يتم هذا؟</w:t>
      </w:r>
    </w:p>
    <w:p>
      <w:pPr>
        <w:bidi/>
      </w:pPr>
      <w:r>
        <w:rPr>
          <w:rtl/>
          <w:cs/>
          <w:lang w:val="ar_AE" w:bidi="ar_AE"/>
        </w:rPr>
      </w:r>
      <w:r>
        <w:rPr>
          <w:rtl/>
          <w:cs/>
          <w:lang w:val="ar_AE" w:bidi="ar_AE"/>
        </w:rPr>
        <w:t>إن المُخلِّص الموعود من الله لن يتنازع أو يتخاصم مع الناس. لن يصيح أو يَرفع صوته. لن يُقدِّم المُخلِّص الموعود خطابات صاخبة في الشوارع. في زمن يسوع، كان العديد من الناس يجتمعون في الشوارع. كانت هذه أماكن عامة صاخبة، وأماكن قد يحاول الناس فيها أن يُقدِّموا خطابات ويُعلِّموا.</w:t>
      </w:r>
    </w:p>
    <w:p>
      <w:pPr>
        <w:bidi/>
      </w:pPr>
      <w:r>
        <w:rPr>
          <w:rtl/>
          <w:cs/>
          <w:lang w:val="ar_AE" w:bidi="ar_AE"/>
        </w:rPr>
      </w:r>
      <w:r>
        <w:rPr>
          <w:rtl/>
          <w:cs/>
          <w:lang w:val="ar_AE" w:bidi="ar_AE"/>
        </w:rPr>
        <w:t>قال الله إن المُخلِّص الموعود لن يقصف قصبة مرضوضة أو يطفئ فتيلة مدخنة. إن القصب هو نبات طويل ينمو في البرية. كان اليهود يستخدمون نبات القصب لقياس طول الأشياء. القصبة المرضوضة هي قصبة مُنحنية أو ليست مفيدة في قياس الأشياء. لذلك، سيتم التخلص من القصبة. الفتيلة هي الجزء الذي يشتعل في المصباح. إذا كانت الفتيلة مدخنة فاللهب منطفئ، لكن الفتيلة ما زالت متوهجة، وتَبعث الدخان. إن إطفاء الفتيلة المدخنة يعني الانتهاء من إطفاء النار. يستخدم إشعياء القصبةَ والفتيلة ليصنع نفس المقارنة الرمزية. ترمز القصبة المرضوضة والفتيلة المدخنة إلى شخص مصاب بطريقة ما أو ضعيف روحيًا. كان يسوعُ، خادمُ الله والمُخلِّص الموعود، لطيفًا مع الضعفاء والمحتاجين إلى المساعدة. يستمر يسوع في أن يكون لطيفًا مع هؤلاء الناس. هذه هي إحدى الطرق التي يَضمن بها يسوع عدلَ الله، أو أن عدل الله ينتصر على الشر.</w:t>
      </w:r>
    </w:p>
    <w:p>
      <w:pPr>
        <w:bidi/>
      </w:pPr>
      <w:r>
        <w:rPr>
          <w:rtl/>
          <w:cs/>
          <w:lang w:val="ar_AE" w:bidi="ar_AE"/>
        </w:rPr>
      </w:r>
      <w:r>
        <w:rPr>
          <w:rtl/>
          <w:cs/>
          <w:lang w:val="ar_AE" w:bidi="ar_AE"/>
        </w:rPr>
        <w:t>اعرضوا صورة لنبات القصب. اعرضوا صورةً لسراج به فتيلة.</w:t>
      </w:r>
    </w:p>
    <w:p>
      <w:pPr>
        <w:bidi/>
      </w:pPr>
      <w:r>
        <w:rPr>
          <w:rtl/>
          <w:cs/>
          <w:lang w:val="ar_AE" w:bidi="ar_AE"/>
        </w:rPr>
      </w:r>
      <w:r>
        <w:rPr>
          <w:rtl/>
          <w:cs/>
          <w:lang w:val="ar_AE" w:bidi="ar_AE"/>
        </w:rPr>
        <w:t>قال الله إن الأمم، أو جميع الناس، سيضعون رجاءهم، أو ثقتهم ويقينهم، في اسم المُخلِّص الموعود من الله. إن كلمة "الأمم" في العهد الجديد تُستخدم أحيانًا للإشارة إلى جميع الشعوب. في هذا الموقف، يُمثِّل الاسمُ الشخصَ نفسه. إن الثقة باسم يسوع تعني أن يَثق الشخص ويؤمن بيسوع.</w:t>
      </w:r>
    </w:p>
    <w:p>
      <w:pPr>
        <w:bidi/>
      </w:pPr>
      <w:r>
        <w:rPr>
          <w:rtl/>
          <w:cs/>
          <w:lang w:val="ar_AE" w:bidi="ar_AE"/>
        </w:rPr>
      </w:r>
      <w:r>
        <w:rPr>
          <w:rtl/>
          <w:cs/>
          <w:lang w:val="ar_AE" w:bidi="ar_AE"/>
        </w:rPr>
        <w:t>توقفوا هنا وناقشوا مفهوم الثقة في ثقافتكم. ما هي الأشياء التي يستطيع الناس أن يفعلوها وتجعلكم تثقون بهم؟ ما هي الأشياء التي يمكن أن يفعلها الشخص وتجعلكم لا تثقون به؟ احكوا قصصًا عن وقت فعل فيه أحدهم شيئًا جعلكم تبدأون في الثقة به.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كان يسوع يعلم أن الفريسيين يخططون لقتله، لذلك ابتعد إلى مكان آخر. وقد شفى بعض الذين تبعوه لأنهم كانوا مرضى، وأوصاهم ألّا يخبروا الآخرين عنه. فعل ذلك لكي يتمّ ما قاله الله على لسان النبي إشعياء.</w:t>
      </w:r>
    </w:p>
    <w:p>
      <w:pPr>
        <w:bidi/>
      </w:pPr>
      <w:r>
        <w:rPr>
          <w:rtl/>
          <w:cs/>
          <w:lang w:val="ar_AE" w:bidi="ar_AE"/>
        </w:rPr>
      </w:r>
      <w:r>
        <w:rPr>
          <w:b/>
          <w:rtl/>
          <w:cs/>
          <w:lang w:val="ar_AE" w:bidi="ar_AE"/>
        </w:rPr>
        <w:t>المشهد الثاني:</w:t>
      </w:r>
      <w:r>
        <w:rPr>
          <w:rtl/>
          <w:cs/>
          <w:lang w:val="ar_AE" w:bidi="ar_AE"/>
        </w:rPr>
        <w:t xml:space="preserve"> متّى يقتبس ما قاله النبي إشعياء.</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الجموع التي تبعت يسوع</w:t>
      </w:r>
    </w:p>
    <w:p>
      <w:pPr>
        <w:pStyle w:val="ListBullet"/>
        <w:bidi/>
        <w:spacing w:line="240" w:lineRule="auto"/>
        <w:ind w:left="720"/>
      </w:pPr>
      <w:r>
        <w:rPr>
          <w:rtl/>
          <w:cs/>
          <w:lang w:val="ar_AE" w:bidi="ar_AE"/>
        </w:rPr>
      </w:r>
      <w:r>
        <w:rPr>
          <w:rtl/>
          <w:cs/>
          <w:lang w:val="ar_AE" w:bidi="ar_AE"/>
        </w:rPr>
        <w:t>إشعياء النبي</w:t>
      </w:r>
    </w:p>
    <w:p>
      <w:pPr>
        <w:pStyle w:val="ListBullet"/>
        <w:bidi/>
        <w:spacing w:line="240" w:lineRule="auto"/>
        <w:ind w:left="720"/>
      </w:pPr>
      <w:r>
        <w:rPr>
          <w:rtl/>
          <w:cs/>
          <w:lang w:val="ar_AE" w:bidi="ar_AE"/>
        </w:rPr>
      </w:r>
      <w:r>
        <w:rPr>
          <w:rtl/>
          <w:cs/>
          <w:lang w:val="ar_AE" w:bidi="ar_AE"/>
        </w:rPr>
        <w:t>الضعفاء والمتألّمون المُمثَّلون بصورة قصبة أو فتيلة</w:t>
      </w:r>
    </w:p>
    <w:p>
      <w:pPr>
        <w:pStyle w:val="ListBullet"/>
        <w:bidi/>
        <w:spacing w:line="240" w:lineRule="auto"/>
        <w:ind w:left="720"/>
      </w:pPr>
      <w:r>
        <w:rPr>
          <w:rtl/>
          <w:cs/>
          <w:lang w:val="ar_AE" w:bidi="ar_AE"/>
        </w:rPr>
      </w:r>
      <w:r>
        <w:rPr>
          <w:rtl/>
          <w:cs/>
          <w:lang w:val="ar_AE" w:bidi="ar_AE"/>
        </w:rPr>
        <w:t>الأمم (غير اليهود) أي جميع الشعوب</w:t>
      </w:r>
    </w:p>
    <w:p>
      <w:pPr>
        <w:pStyle w:val="ListBullet"/>
        <w:bidi/>
        <w:spacing w:line="240" w:lineRule="auto"/>
        <w:ind w:left="720"/>
      </w:pPr>
      <w:r>
        <w:rPr>
          <w:rtl/>
          <w:cs/>
          <w:lang w:val="ar_AE" w:bidi="ar_AE"/>
        </w:rPr>
      </w:r>
      <w:r>
        <w:rPr>
          <w:rtl/>
          <w:cs/>
          <w:lang w:val="ar_AE" w:bidi="ar_AE"/>
        </w:rPr>
        <w:t>متّى</w:t>
      </w:r>
    </w:p>
    <w:p>
      <w:pPr>
        <w:bidi/>
      </w:pPr>
      <w:r>
        <w:rPr>
          <w:rtl/>
          <w:cs/>
          <w:lang w:val="ar_AE" w:bidi="ar_AE"/>
        </w:rPr>
      </w:r>
      <w:r>
        <w:rPr>
          <w:rtl/>
          <w:cs/>
          <w:lang w:val="ar_AE" w:bidi="ar_AE"/>
        </w:rPr>
        <w:t xml:space="preserve"> 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كان يسوع يعرف أنّ القادة الدينيين يخططون لقتله، لكنه غادر المكان ليس خوفًا، بل لأن ساعته لم تكن قد جاءت بعد، وقد تبعه جمع غفير. ولنتذكّر أن يسوع شفى كلّ المرضى، لكنه أوصاهم ألّا يخبروا الآخرين عمّا حدث.</w:t>
      </w:r>
    </w:p>
    <w:p>
      <w:pPr>
        <w:bidi/>
      </w:pPr>
      <w:r>
        <w:rPr>
          <w:rtl/>
          <w:cs/>
          <w:lang w:val="ar_AE" w:bidi="ar_AE"/>
        </w:rPr>
      </w:r>
      <w:r>
        <w:rPr>
          <w:rtl/>
          <w:cs/>
          <w:lang w:val="ar_AE" w:bidi="ar_AE"/>
        </w:rPr>
        <w:t>من المهم أن نتذكّر أن يسوع في هذا العمل كان يُتمّم ما قيل قديمًا عن المُخلِّص الذي وعد به الله.</w:t>
      </w:r>
    </w:p>
    <w:p>
      <w:pPr>
        <w:bidi/>
      </w:pPr>
      <w:r>
        <w:rPr>
          <w:rtl/>
          <w:cs/>
          <w:lang w:val="ar_AE" w:bidi="ar_AE"/>
        </w:rPr>
      </w:r>
      <w:r>
        <w:rPr>
          <w:rtl/>
          <w:cs/>
          <w:lang w:val="ar_AE" w:bidi="ar_AE"/>
        </w:rPr>
        <w:t>ومن المهم أن نتذكّر أن متّى ينقل الكلمات عينها التي قالها النبي إشعياء. الله اختار يسوع ليكون عبده، أو المُخلِّص الموعود به. تذكّروا أن الله ملأ يسوع بقوته، أي بروحه، وأن يسوع يخبر الأمم، أي جميع الناس من كل أمة، كيف أنهم سينالون عدل الله.</w:t>
      </w:r>
    </w:p>
    <w:p>
      <w:pPr>
        <w:bidi/>
      </w:pPr>
      <w:r>
        <w:rPr>
          <w:rtl/>
          <w:cs/>
          <w:lang w:val="ar_AE" w:bidi="ar_AE"/>
        </w:rPr>
      </w:r>
      <w:r>
        <w:rPr>
          <w:rtl/>
          <w:cs/>
          <w:lang w:val="ar_AE" w:bidi="ar_AE"/>
        </w:rPr>
        <w:t>ومن المهم أن نتذكّر أن المُخلِّص الموعود من الله لن يجذب الانتباه إلى نفسه عن طريق الخصام مع الآخرين أو إلقاء الخُطب الصاخبة في الأماكن العامة. تذكّروا أن المُخلِّص الموعود هو الذي لا يكسِر قصبة مرضوضة ولا يُطفئ فتيلة مدخّنة. وتذكّروا أن إشعياء يُشبِّه الإنسان المجروح أو الضعيف روحيًا بالقصبة المرضوضة أو الفتيلة المدخّنة. هذا يوضّح أن من طرق يسوع في إتمام عدل الله أنه يكون لطيفًا مع الضعفاء والمحتاجين إلى العون.</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الجموع التي تبعت يسوع</w:t>
      </w:r>
    </w:p>
    <w:p>
      <w:pPr>
        <w:pStyle w:val="ListBullet"/>
        <w:bidi/>
        <w:spacing w:line="240" w:lineRule="auto"/>
        <w:ind w:left="720"/>
      </w:pPr>
      <w:r>
        <w:rPr>
          <w:rtl/>
          <w:cs/>
          <w:lang w:val="ar_AE" w:bidi="ar_AE"/>
        </w:rPr>
      </w:r>
      <w:r>
        <w:rPr>
          <w:rtl/>
          <w:cs/>
          <w:lang w:val="ar_AE" w:bidi="ar_AE"/>
        </w:rPr>
        <w:t>إشعياء النبي</w:t>
      </w:r>
    </w:p>
    <w:p>
      <w:pPr>
        <w:pStyle w:val="ListBullet"/>
        <w:bidi/>
        <w:spacing w:line="240" w:lineRule="auto"/>
        <w:ind w:left="720"/>
      </w:pPr>
      <w:r>
        <w:rPr>
          <w:rtl/>
          <w:cs/>
          <w:lang w:val="ar_AE" w:bidi="ar_AE"/>
        </w:rPr>
      </w:r>
      <w:r>
        <w:rPr>
          <w:rtl/>
          <w:cs/>
          <w:lang w:val="ar_AE" w:bidi="ar_AE"/>
        </w:rPr>
        <w:t>الضعفاء والمتألّمون الذين يُشَبَّهون بالقصبة أو الفتيلة</w:t>
      </w:r>
    </w:p>
    <w:p>
      <w:pPr>
        <w:pStyle w:val="ListBullet"/>
        <w:bidi/>
        <w:spacing w:line="240" w:lineRule="auto"/>
        <w:ind w:left="720"/>
      </w:pPr>
      <w:r>
        <w:rPr>
          <w:rtl/>
          <w:cs/>
          <w:lang w:val="ar_AE" w:bidi="ar_AE"/>
        </w:rPr>
      </w:r>
      <w:r>
        <w:rPr>
          <w:rtl/>
          <w:cs/>
          <w:lang w:val="ar_AE" w:bidi="ar_AE"/>
        </w:rPr>
        <w:t>الأمم (غير اليهود) أي جميع الشعوب</w:t>
      </w:r>
    </w:p>
    <w:p>
      <w:pPr>
        <w:pStyle w:val="ListBullet"/>
        <w:bidi/>
        <w:spacing w:line="240" w:lineRule="auto"/>
        <w:ind w:left="720"/>
      </w:pPr>
      <w:r>
        <w:rPr>
          <w:rtl/>
          <w:cs/>
          <w:lang w:val="ar_AE" w:bidi="ar_AE"/>
        </w:rPr>
      </w:r>
      <w:r>
        <w:rPr>
          <w:rtl/>
          <w:cs/>
          <w:lang w:val="ar_AE" w:bidi="ar_AE"/>
        </w:rPr>
        <w:t>متّى</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عَلِمَ يسوع أن الفرّيسيين يخططون لقتله. لذلك انصرف إلى مكان آخر. وشفى بعض الذين تبعوه إذ كانوا مرضى،</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الجموع التي تبعت يسوع: "بماذا تشعرون؟"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أوصى يسوع الجموع ألّا يخبروا الآخرين عنه. لقد فعل ذلك لكي يتمّ ما قاله الله على لسان إشعياء النبي.</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"بماذا تشعر؟"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 الذي يؤدي دور إشعياء النبي، لو كنت هناك الآن ورأيت هذا يحدث: "بماذا سوف تشعر؟"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يذكر متّى بدقة نفس الكلمات التي قالها إشعياء نبيّ الله منذ زمن بعيد. فيقول: "هُوَذَا فَتَايَ ٱلَّذِي ٱخْتَرْتُهُ. حَبِيبِي ٱلَّذِي سُرَّتْ بِهِ نَفْسِي سأملأه بقوتي فيُخبر الأمم بحقِّي."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الأمم: "بماذا تشعرون؟"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 الذي يؤدي دور متَّى: "بماذا تشعر؟"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يستمر متى في ذكر الكلمات التي قالها إشعياء منذ زمن بعيد. فيقول: "لن يجذب فتاي الانتباه إلى نفسه بالخصام مع الآخرين أو بالصياح في الشوارع. سيحرص على تحقيق العدل باللطف مع الضعفاء والمحتاجين إلى المساعدة. وَعَلَى ٱسْمِهِ يَكُونُ رَجَاءُ ٱلْأُمَمِ"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الضعفاء والمتألمين: "بماذا تشعرون؟"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الأمم: "بماذا تشعرون؟" قد تسمعون 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كان يسوع قد شفى كثيرين من الذين كانوا يسيرون معه، وأوصاهم ألا يُخبِروا الآخرين عنه. وكان هذا ليتمّ ما قاله إشعياء </w:t>
      </w:r>
      <w:r>
        <w:rPr>
          <w:b/>
          <w:rtl/>
          <w:cs/>
          <w:lang w:val="ar_AE" w:bidi="ar_AE"/>
        </w:rPr>
        <w:t>النبي</w:t>
      </w:r>
      <w:r>
        <w:rPr>
          <w:rtl/>
          <w:cs/>
          <w:lang w:val="ar_AE" w:bidi="ar_AE"/>
        </w:rPr>
        <w:t xml:space="preserve">. والنبي هو شخص يحمل رسالة الله إلى الناس. استخدموا الكلمة نفسها التي استخدمتموها سابقًا للدلالة على كلمة "نبي". ويمكنكم الرجوع إلى قاموس الكلمات الرئيسية لمعرفة تعريفٍ أكمل لكلمة </w:t>
      </w:r>
      <w:r>
        <w:rPr>
          <w:rtl/>
          <w:cs/>
          <w:lang w:val="ar_AE" w:bidi="ar_AE"/>
        </w:rPr>
        <w:t>نبي</w:t>
      </w:r>
      <w:r>
        <w:rPr>
          <w:rtl/>
          <w:cs/>
          <w:lang w:val="ar_AE" w:bidi="ar_AE"/>
        </w:rPr>
        <w:t xml:space="preserve">. </w:t>
      </w:r>
    </w:p>
    <w:p>
      <w:pPr>
        <w:bidi/>
      </w:pPr>
      <w:r>
        <w:rPr>
          <w:rtl/>
          <w:cs/>
          <w:lang w:val="ar_AE" w:bidi="ar_AE"/>
        </w:rPr>
      </w:r>
      <w:r>
        <w:rPr>
          <w:rtl/>
          <w:cs/>
          <w:lang w:val="ar_AE" w:bidi="ar_AE"/>
        </w:rPr>
        <w:t xml:space="preserve">ويقول البشير متى الكلمات عينها التي قالها إشعياء للشعب الذين كانوا هناك: "هوذا </w:t>
      </w:r>
      <w:r>
        <w:rPr>
          <w:b/>
          <w:rtl/>
          <w:cs/>
          <w:lang w:val="ar_AE" w:bidi="ar_AE"/>
        </w:rPr>
        <w:t>فتايَ</w:t>
      </w:r>
      <w:r>
        <w:rPr>
          <w:rtl/>
          <w:cs/>
          <w:lang w:val="ar_AE" w:bidi="ar_AE"/>
        </w:rPr>
        <w:t xml:space="preserve"> الّذي </w:t>
      </w:r>
      <w:r>
        <w:rPr>
          <w:b/>
          <w:rtl/>
          <w:cs/>
          <w:lang w:val="ar_AE" w:bidi="ar_AE"/>
        </w:rPr>
        <w:t>اختَرتُهُ</w:t>
      </w:r>
      <w:r>
        <w:rPr>
          <w:rtl/>
          <w:cs/>
          <w:lang w:val="ar_AE" w:bidi="ar_AE"/>
        </w:rPr>
        <w:t xml:space="preserve">" للإشارة إلى </w:t>
      </w:r>
      <w:r>
        <w:rPr>
          <w:b/>
          <w:rtl/>
          <w:cs/>
          <w:lang w:val="ar_AE" w:bidi="ar_AE"/>
        </w:rPr>
        <w:t>المخلّص الموعود</w:t>
      </w:r>
      <w:r>
        <w:rPr>
          <w:rtl/>
          <w:cs/>
          <w:lang w:val="ar_AE" w:bidi="ar_AE"/>
        </w:rPr>
        <w:t xml:space="preserve">، أي </w:t>
      </w:r>
      <w:r>
        <w:rPr>
          <w:rtl/>
          <w:cs/>
          <w:lang w:val="ar_AE" w:bidi="ar_AE"/>
        </w:rPr>
        <w:t>المسيح</w:t>
      </w:r>
      <w:r>
        <w:rPr>
          <w:rtl/>
          <w:cs/>
          <w:lang w:val="ar_AE" w:bidi="ar_AE"/>
        </w:rPr>
        <w:t xml:space="preserve">. والمقصود بكلمة فتاي هنا، العبد الذي يعمل لخدمة شخصٍ آخر ويخضع لإرادته. استخدموا الكلمة نفسها التي استخدمتموها سابقًا لكلمة عبد، واطَّلعوا على قاموس الكلمات الرئيسية لتعريف أكثر شمولًا لكلمة </w:t>
      </w:r>
      <w:r>
        <w:rPr>
          <w:rtl/>
          <w:cs/>
          <w:lang w:val="ar_AE" w:bidi="ar_AE"/>
        </w:rPr>
        <w:t>عبد</w:t>
      </w:r>
      <w:r>
        <w:rPr>
          <w:rtl/>
          <w:cs/>
          <w:lang w:val="ar_AE" w:bidi="ar_AE"/>
        </w:rPr>
        <w:t xml:space="preserve">. </w:t>
      </w:r>
    </w:p>
    <w:p>
      <w:pPr>
        <w:bidi/>
      </w:pPr>
      <w:r>
        <w:rPr>
          <w:rtl/>
          <w:cs/>
          <w:lang w:val="ar_AE" w:bidi="ar_AE"/>
        </w:rPr>
      </w:r>
      <w:r>
        <w:rPr>
          <w:rtl/>
          <w:cs/>
          <w:lang w:val="ar_AE" w:bidi="ar_AE"/>
        </w:rPr>
        <w:t xml:space="preserve">وقد قال الله إنه يحب عبده، وأن </w:t>
      </w:r>
      <w:r>
        <w:rPr>
          <w:b/>
          <w:rtl/>
          <w:cs/>
          <w:lang w:val="ar_AE" w:bidi="ar_AE"/>
        </w:rPr>
        <w:t>نفسه</w:t>
      </w:r>
      <w:r>
        <w:rPr>
          <w:rtl/>
          <w:cs/>
          <w:lang w:val="ar_AE" w:bidi="ar_AE"/>
        </w:rPr>
        <w:t xml:space="preserve"> سُرّت به. والنفس هي الكيان الداخلي للإنسان، وتشمل أفكاره ومشاعره. استخدموا نفس الكلمة التي استخدمتموها سابقًا للتعبير عن النفس، ويمكنكم الرجوع إلى قاموس الكلمات الرئيسية لمعرفة تعريفٍ أكمل لكلمة </w:t>
      </w:r>
      <w:r>
        <w:rPr>
          <w:rtl/>
          <w:cs/>
          <w:lang w:val="ar_AE" w:bidi="ar_AE"/>
        </w:rPr>
        <w:t>نفس</w:t>
      </w:r>
      <w:r>
        <w:rPr>
          <w:rtl/>
          <w:cs/>
          <w:lang w:val="ar_AE" w:bidi="ar_AE"/>
        </w:rPr>
        <w:t xml:space="preserve">. </w:t>
      </w:r>
    </w:p>
    <w:p>
      <w:pPr>
        <w:bidi/>
      </w:pPr>
      <w:r>
        <w:rPr>
          <w:rtl/>
          <w:cs/>
          <w:lang w:val="ar_AE" w:bidi="ar_AE"/>
        </w:rPr>
      </w:r>
      <w:r>
        <w:rPr>
          <w:rtl/>
          <w:cs/>
          <w:lang w:val="ar_AE" w:bidi="ar_AE"/>
        </w:rPr>
        <w:t xml:space="preserve">وقد وضع الله </w:t>
      </w:r>
      <w:r>
        <w:rPr>
          <w:b/>
          <w:rtl/>
          <w:cs/>
          <w:lang w:val="ar_AE" w:bidi="ar_AE"/>
        </w:rPr>
        <w:t>روحه</w:t>
      </w:r>
      <w:r>
        <w:rPr>
          <w:rtl/>
          <w:cs/>
          <w:lang w:val="ar_AE" w:bidi="ar_AE"/>
        </w:rPr>
        <w:t xml:space="preserve"> على عبده، فيُعلِن عبده الحقّ والعدل </w:t>
      </w:r>
      <w:r>
        <w:rPr>
          <w:b/>
          <w:rtl/>
          <w:cs/>
          <w:lang w:val="ar_AE" w:bidi="ar_AE"/>
        </w:rPr>
        <w:t>للأمم</w:t>
      </w:r>
      <w:r>
        <w:rPr>
          <w:rtl/>
          <w:cs/>
          <w:lang w:val="ar_AE" w:bidi="ar_AE"/>
        </w:rPr>
        <w:t xml:space="preserve">. </w:t>
      </w:r>
    </w:p>
    <w:p>
      <w:pPr>
        <w:bidi/>
      </w:pPr>
      <w:r>
        <w:rPr>
          <w:rtl/>
          <w:cs/>
          <w:lang w:val="ar_AE" w:bidi="ar_AE"/>
        </w:rPr>
      </w:r>
      <w:r>
        <w:rPr>
          <w:b/>
          <w:rtl/>
          <w:cs/>
          <w:lang w:val="ar_AE" w:bidi="ar_AE"/>
        </w:rPr>
        <w:t>والروح</w:t>
      </w:r>
      <w:r>
        <w:rPr>
          <w:rtl/>
          <w:cs/>
          <w:lang w:val="ar_AE" w:bidi="ar_AE"/>
        </w:rPr>
        <w:t xml:space="preserve"> هنا هو </w:t>
      </w:r>
      <w:r>
        <w:rPr>
          <w:b/>
          <w:rtl/>
          <w:cs/>
          <w:lang w:val="ar_AE" w:bidi="ar_AE"/>
        </w:rPr>
        <w:t>الروح القدس</w:t>
      </w:r>
      <w:r>
        <w:rPr>
          <w:rtl/>
          <w:cs/>
          <w:lang w:val="ar_AE" w:bidi="ar_AE"/>
        </w:rPr>
        <w:t xml:space="preserve">، وفي هذا السياق، يشير الروح القدس إلى قوة الله. استخدموا الكلمة ذاتها للتعبير عن الروح القدس، كالتي تم استخدامها في المقاطع السابقة. اطَّلعوا على قاموس الكلمات الرئيسية لتعريف أكثر شمولًا لتعبير </w:t>
      </w:r>
      <w:r>
        <w:rPr>
          <w:rtl/>
          <w:cs/>
          <w:lang w:val="ar_AE" w:bidi="ar_AE"/>
        </w:rPr>
        <w:t>الروح القدس</w:t>
      </w:r>
      <w:r>
        <w:rPr>
          <w:rtl/>
          <w:cs/>
          <w:lang w:val="ar_AE" w:bidi="ar_AE"/>
        </w:rPr>
        <w:t>.</w:t>
      </w:r>
    </w:p>
    <w:p>
      <w:pPr>
        <w:bidi/>
      </w:pPr>
      <w:r>
        <w:rPr>
          <w:rtl/>
          <w:cs/>
          <w:lang w:val="ar_AE" w:bidi="ar_AE"/>
        </w:rPr>
      </w:r>
      <w:r>
        <w:rPr>
          <w:rtl/>
          <w:cs/>
          <w:lang w:val="ar_AE" w:bidi="ar_AE"/>
        </w:rPr>
        <w:t xml:space="preserve">وفي هذا المقطع، تُشير كلمة </w:t>
      </w:r>
      <w:r>
        <w:rPr>
          <w:b/>
          <w:rtl/>
          <w:cs/>
          <w:lang w:val="ar_AE" w:bidi="ar_AE"/>
        </w:rPr>
        <w:t>الأمم</w:t>
      </w:r>
      <w:r>
        <w:rPr>
          <w:rtl/>
          <w:cs/>
          <w:lang w:val="ar_AE" w:bidi="ar_AE"/>
        </w:rPr>
        <w:t xml:space="preserve"> إلى الشعوب جميعها. استخدموا الكلمة نفسها التي استخدمتموها في المقاطع السابقة للدلالة على كلمة "أمم". واطَّلعوا على قاموس الكلمات الرئيسية لتعريف أكثر شمولًا لكلمة </w:t>
      </w:r>
      <w:r>
        <w:rPr>
          <w:rtl/>
          <w:cs/>
          <w:lang w:val="ar_AE" w:bidi="ar_AE"/>
        </w:rPr>
        <w:t>الأمم</w:t>
      </w:r>
      <w:r>
        <w:rPr>
          <w:rtl/>
          <w:cs/>
          <w:lang w:val="ar_AE" w:bidi="ar_AE"/>
        </w:rPr>
        <w:t>.</w:t>
      </w:r>
    </w:p>
    <w:p>
      <w:pPr>
        <w:bidi/>
      </w:pPr>
      <w:r>
        <w:rPr>
          <w:rtl/>
          <w:cs/>
          <w:lang w:val="ar_AE" w:bidi="ar_AE"/>
        </w:rPr>
      </w:r>
      <w:r>
        <w:rPr>
          <w:rtl/>
          <w:cs/>
          <w:lang w:val="ar_AE" w:bidi="ar_AE"/>
        </w:rPr>
        <w:t xml:space="preserve">إن المخلّص الموعود من الله سيكون لطيفًا، وسيساعد الضعفاء والمحتاجين </w:t>
      </w:r>
      <w:r>
        <w:rPr>
          <w:b/>
          <w:rtl/>
          <w:cs/>
          <w:lang w:val="ar_AE" w:bidi="ar_AE"/>
        </w:rPr>
        <w:t>حتى يُتمّ العدلَ بانتصاره</w:t>
      </w:r>
      <w:r>
        <w:rPr>
          <w:rtl/>
          <w:cs/>
          <w:lang w:val="ar_AE" w:bidi="ar_AE"/>
        </w:rPr>
        <w:t xml:space="preserve">، وحينئذٍ ستضع الأمم </w:t>
      </w:r>
      <w:r>
        <w:rPr>
          <w:b/>
          <w:rtl/>
          <w:cs/>
          <w:lang w:val="ar_AE" w:bidi="ar_AE"/>
        </w:rPr>
        <w:t>رجاءها في اسمه</w:t>
      </w:r>
      <w:r>
        <w:rPr>
          <w:rtl/>
          <w:cs/>
          <w:lang w:val="ar_AE" w:bidi="ar_AE"/>
        </w:rPr>
        <w:t>. لا يعني هذا أن يسوع سيتوقف عن اللطف بعد أن يُتمّ الله عدله، بل إن اللطف هو إحدى الوسائل التي يتمّ بها عدل الله. ويسوع هو الذي يجعل هذه النصرة ممكنة، لأنه الديّان العادل. فهو يضمن أن يُعاقَب الأشرار، وأن يُجازَى الأبرار — أي الصالحين — بالخير. وبهذا المعنى، سيجعل يسوع عدل الله ينتصر على الشرّ.</w:t>
      </w:r>
    </w:p>
    <w:p>
      <w:pPr>
        <w:bidi/>
      </w:pPr>
      <w:r>
        <w:rPr>
          <w:rtl/>
          <w:cs/>
          <w:lang w:val="ar_AE" w:bidi="ar_AE"/>
        </w:rPr>
      </w:r>
      <w:r>
        <w:rPr>
          <w:rtl/>
          <w:cs/>
          <w:lang w:val="ar_AE" w:bidi="ar_AE"/>
        </w:rPr>
        <w:t xml:space="preserve">أما تعبير </w:t>
      </w:r>
      <w:r>
        <w:rPr>
          <w:b/>
          <w:rtl/>
          <w:cs/>
          <w:lang w:val="ar_AE" w:bidi="ar_AE"/>
        </w:rPr>
        <w:t>الرجاء على اسمه</w:t>
      </w:r>
      <w:r>
        <w:rPr>
          <w:rtl/>
          <w:cs/>
          <w:lang w:val="ar_AE" w:bidi="ar_AE"/>
        </w:rPr>
        <w:t>، فيعني الاتكال والثقة والإيمان بيسوع، لأنه هو المخلّص الموعود من الله.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12:22–32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12: 22–32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هذه القصة الحقيقية، أحضرَ جمعٌ من الناس رجلًا به شيطان إلى يسوع. فشفى يسوعُ الرجلَ. ولكن ظن بعضُ الفريسيين أن يسوع يستخدم قوةَ الشيطان. علَّمَ يسوع بعدها عن الروح القُدس. في القصة السابقة، شفى يسوعُ العديد من الناس. ثم اقتبس متَّى ما قاله الأنبياء عن المُخلِّص الموعود منذ زمن بعيد. إن الأشياء التي قالها متَّى كان يسوع يَعملها كلها.</w:t>
      </w:r>
    </w:p>
    <w:p>
      <w:pPr>
        <w:bidi/>
      </w:pPr>
      <w:r>
        <w:rPr>
          <w:rtl/>
          <w:cs/>
          <w:lang w:val="ar_AE" w:bidi="ar_AE"/>
        </w:rPr>
      </w:r>
      <w:r>
        <w:rPr>
          <w:rtl/>
          <w:cs/>
          <w:lang w:val="ar_AE" w:bidi="ar_AE"/>
        </w:rPr>
        <w:t>لا يخبرنا متَّى بمكان حدوث هذه القصة. اقترب جمعٌ من الناس إلى يسوع، وجاؤوا إليه برجلٍ به شيطان. كان شيطان، أو روحٌ شرير، يُسيطر على الرجل، مُتسببًا له في العمى والبُكم، أي عدم القدرة على الكلام. شفى يسوعُ الرجل عن طريق إخراج الروح الشرير من الرجل. أصبح الرجل بعدها قادرًا على الرؤية والحديث. كان الناس في الجمع متعجبين، وقالوا: "ألعل هذا هو ابن داود؟" كان ابن داود هو لقب استخدمه اليهود كثيرًا للإشارة إلى المسيَّا، أي المُخلِّص الموعود. كان الجمع يسألون سؤالًا يُظهر دهشتهم وعدم يقينهم. لم يتوقعوا إجابةً على سؤالهم. لكن الفريسيين، أو القادة الدينيين، سمعوا ما قاله الناس. فقال الفريسيون إنَّ يسوع يُخرج الشياطين باستخدام قوة بعلزبول. إن بعلزبول هو اللقب الذي أطلقوه علي رئيس الشياطين الذي يُعرف أيضًا باسم الشيطان. كان هذا يعني أن يسوع نبيٌ كاذب، أو مُعلِّم كاذب، ولا يستخدم قوة الله.</w:t>
      </w:r>
    </w:p>
    <w:p>
      <w:pPr>
        <w:bidi/>
      </w:pPr>
      <w:r>
        <w:rPr>
          <w:rtl/>
          <w:cs/>
          <w:lang w:val="ar_AE" w:bidi="ar_AE"/>
        </w:rPr>
      </w:r>
      <w:r>
        <w:rPr>
          <w:rtl/>
          <w:cs/>
          <w:lang w:val="ar_AE" w:bidi="ar_AE"/>
        </w:rPr>
        <w:t>لم يسمع يسوعُ الفريسيين يتكلمون، لكنه كان يَعرف بما يفكرون. دافعَ يسوع عن نفسه قائلًا إنه إذا كان يستخدم قوة الشيطان، لكان الشيطان مُنقسمًا ضد بيته أو مملكته. سيكون الشيطان يُحارب شياطينه لأن الشيطان هو رئيس جميع الأرواح الشريرة. إن هذا الانقسام سوف يُدمِّر مملكة الشيطان. عندما سأل يسوعُ، "فَكَيْفَ تَثْبُتُ مَمْلَكَتُهُ؟" كان يسأل كيف يمكن لحُكم الشيطان أن يَظل ثابتًا. لم يكن يسوع يتوقع أن يُجاب على سؤاله. أراد مِن جميع الذين كانوا يستمعون أن يفكروا بعناية فيما كان يقوله.</w:t>
      </w:r>
    </w:p>
    <w:p>
      <w:pPr>
        <w:bidi/>
      </w:pPr>
      <w:r>
        <w:rPr>
          <w:rtl/>
          <w:cs/>
          <w:lang w:val="ar_AE" w:bidi="ar_AE"/>
        </w:rPr>
      </w:r>
      <w:r>
        <w:rPr>
          <w:rtl/>
          <w:cs/>
          <w:lang w:val="ar_AE" w:bidi="ar_AE"/>
        </w:rPr>
        <w:t>توقَّفوا وناقشوا: في ثقافتكم، من هو الأقوى في العالم الروحي؟ ما هي نوعية الناس الذين لديهم سُلطان على الأرواح الشريرة؟</w:t>
      </w:r>
    </w:p>
    <w:p>
      <w:pPr>
        <w:bidi/>
      </w:pPr>
      <w:r>
        <w:rPr>
          <w:rtl/>
          <w:cs/>
          <w:lang w:val="ar_AE" w:bidi="ar_AE"/>
        </w:rPr>
      </w:r>
      <w:r>
        <w:rPr>
          <w:rtl/>
          <w:cs/>
          <w:lang w:val="ar_AE" w:bidi="ar_AE"/>
        </w:rPr>
        <w:t>قال يسوع إنه إذا كان يستخدم قوة الشيطان لإخراج الشياطين، فسيحتاج الفريسيون إلى شرح سبب عدم اتهامهم لأتباعهم بأنهم يفعلون الشيء نفسه. لا يقول يسوعُ إنه يستخدم قوة الشيطان. مرة أخرى، أراد يسوع منهم أن يفكروا بعناية في ما يقوله. أشار يسوع إلى أتباع الفريسيين على أنهم أبناءهم. هذا لا يعني أن أتباعهم هم الأولاد الجسديون للفريسيين. بل يعني أن أتباعهم هم أعضاء في نفس جماعتهم الدينية.</w:t>
      </w:r>
    </w:p>
    <w:p>
      <w:pPr>
        <w:bidi/>
      </w:pPr>
      <w:r>
        <w:rPr>
          <w:rtl/>
          <w:cs/>
          <w:lang w:val="ar_AE" w:bidi="ar_AE"/>
        </w:rPr>
      </w:r>
      <w:r>
        <w:rPr>
          <w:rtl/>
          <w:cs/>
          <w:lang w:val="ar_AE" w:bidi="ar_AE"/>
        </w:rPr>
        <w:t>توقَّفوا وناقشوا: ما هي الكلمات التي تُستخدم في ثقافتكم لوصف شخص يتبع شخصًا آخر ويتعلم منه؟ ما هي بعض الأشياء التي يفعلونها من أجل الشخص الذي يتبعونه؟ ما هي بعض الأشياء التي يمكن توقُّعها منهم؟</w:t>
      </w:r>
    </w:p>
    <w:p>
      <w:pPr>
        <w:bidi/>
      </w:pPr>
      <w:r>
        <w:rPr>
          <w:rtl/>
          <w:cs/>
          <w:lang w:val="ar_AE" w:bidi="ar_AE"/>
        </w:rPr>
      </w:r>
      <w:r>
        <w:rPr>
          <w:rtl/>
          <w:cs/>
          <w:lang w:val="ar_AE" w:bidi="ar_AE"/>
        </w:rPr>
        <w:t>كان الفريسيون يعتقدون أن أتباعهم يخرجون الشياطين باستخدام قوة الله. لذلك كان يسوع يقول إنه لا يَحق للفريسيين أن يقولوا إنه كان يخرج الشياطين باستخدام قوة الشيطان. سيكون أتباع الفريسيين قُضاةً عن طريق إثبات أن ما قاله الفريسيون عن يسوع ليس صحيحًا.</w:t>
      </w:r>
    </w:p>
    <w:p>
      <w:pPr>
        <w:bidi/>
      </w:pPr>
      <w:r>
        <w:rPr>
          <w:rtl/>
          <w:cs/>
          <w:lang w:val="ar_AE" w:bidi="ar_AE"/>
        </w:rPr>
      </w:r>
      <w:r>
        <w:rPr>
          <w:rtl/>
          <w:cs/>
          <w:lang w:val="ar_AE" w:bidi="ar_AE"/>
        </w:rPr>
        <w:t>قال يسوع إنه إذا كان يَطرد الشياطين بِروح الله، فإذًا اقتربَ ملكوت الله من الناس. روح الله هو الروح القدس. في هذا الموقف، يُشير إلى قوة الله العاملة. كان يسوع يقول إن الله قد بدأ بالفعل يَملك على قلوب الناس الذين كان يتحدث يسوع إليهم. كان الله يستخدم قوته وسُلطانه من خلال يسوع، ولذلك كان يسوع يستطيع أن يطرد الشياطين.</w:t>
      </w:r>
    </w:p>
    <w:p>
      <w:pPr>
        <w:bidi/>
      </w:pPr>
      <w:r>
        <w:rPr>
          <w:rtl/>
          <w:cs/>
          <w:lang w:val="ar_AE" w:bidi="ar_AE"/>
        </w:rPr>
      </w:r>
      <w:r>
        <w:rPr>
          <w:rtl/>
          <w:cs/>
          <w:lang w:val="ar_AE" w:bidi="ar_AE"/>
        </w:rPr>
        <w:t>علَّمَ يسوعُ بعمق أكبر عن كون سُلطان الله أقوى من سُلطان الشيطان من خلال طرحه لسؤالٍ. كان السؤال طريقةً يروي بها يسوع قصةً. في القصة، كان الرجل القوي هو الشيطان. وبيت الرجل القوي هو مملكة الشيطان، وأمتعة الرجل القوي هي الناس الذين يسيطر عليهم الشيطان. لكن يسوع هو الشخص القادر على تقييد الرجل القوي وتحرير هؤلاء الناس. كان يسوع يُظهر أنه أقوى من الشيطان لأنه قادر على أن يمنع الشيطان من السيطرة على الناس.</w:t>
      </w:r>
    </w:p>
    <w:p>
      <w:pPr>
        <w:bidi/>
      </w:pPr>
      <w:r>
        <w:rPr>
          <w:rtl/>
          <w:cs/>
          <w:lang w:val="ar_AE" w:bidi="ar_AE"/>
        </w:rPr>
      </w:r>
      <w:r>
        <w:rPr>
          <w:rtl/>
          <w:cs/>
          <w:lang w:val="ar_AE" w:bidi="ar_AE"/>
        </w:rPr>
        <w:t>توقَّفوا وناقشوا قصصًا عن عالم الروح في ثقافتكم. ما هي بعض القصص في ثقافتكم عن الصراع بين الأرواح الصالحة والأرواح الشريرة؟ ما هي التشبيهات التي تُستخدم لإظهار أن الأرواح الصالحة تنتصر على الأرواح الشريرة؟</w:t>
      </w:r>
    </w:p>
    <w:p>
      <w:pPr>
        <w:bidi/>
      </w:pPr>
      <w:r>
        <w:rPr>
          <w:rtl/>
          <w:cs/>
          <w:lang w:val="ar_AE" w:bidi="ar_AE"/>
        </w:rPr>
      </w:r>
      <w:r>
        <w:rPr>
          <w:rtl/>
          <w:cs/>
          <w:lang w:val="ar_AE" w:bidi="ar_AE"/>
        </w:rPr>
        <w:t>بعد استخدام التشبيه، قال يسوع إن كل مَن ليس معه، أو ليس صديقه، هو عدوه. استخدم يسوع أيضًا مثالًا عن الجمع والتفريق. ربما كان يسوع يقول إن كل من لا يجمع خراف يسوع يَدفعها بعيدًا. من الممكن أيضًا أن يسوع كان يقول إن أي شخص لا يجمع الحصاد يُفرِّقه. في كلتا الحالتين، إن الذين لا يساعدونه في جمع الناس إلى الله هم في الواقع يدفعونهم بعيدًا عن الله. قال يسوع: "لذلك، سوف يَغفرُ اللهُ كلَّ خطية وأمور شريرة يقولها الناس لبعضهم البعض، لكن الله لن يَغفر التجديف، أو التحدث بالشر، عن الروح القدس." الخطية هي عدم طاعة الإنسان لله. التجديف هو نوع من أنواع الخطية والذي يعني قول أشياء شريرة ضد الله. لقد قال الفريسيون أمور شريرة عن روح الله القدوس. لذلك، كانوا مذنبين بارتكاب هذه الخطية.</w:t>
      </w:r>
    </w:p>
    <w:p>
      <w:pPr>
        <w:bidi/>
      </w:pPr>
      <w:r>
        <w:rPr>
          <w:rtl/>
          <w:cs/>
          <w:lang w:val="ar_AE" w:bidi="ar_AE"/>
        </w:rPr>
      </w:r>
      <w:r>
        <w:rPr>
          <w:rtl/>
          <w:cs/>
          <w:lang w:val="ar_AE" w:bidi="ar_AE"/>
        </w:rPr>
        <w:t>توقَّفوا وناقشوا التحدث بسوء عن الآخرين في ثقافتكم. ما هي الأشياء الوضيعة أو الشريرة التي قد يقولها الناس لبعضهم البعض؟ ما هي المشاعر التي تتسبب فيها هذه الكلمات الشريرة؟ في ثقافتكم، كيف يتفاعل الناس مع الآخرين الذين يتحدثون بهذه الطريقة إليهم أو عنهم؟</w:t>
      </w:r>
    </w:p>
    <w:p>
      <w:pPr>
        <w:bidi/>
      </w:pPr>
      <w:r>
        <w:rPr>
          <w:rtl/>
          <w:cs/>
          <w:lang w:val="ar_AE" w:bidi="ar_AE"/>
        </w:rPr>
      </w:r>
      <w:r>
        <w:rPr>
          <w:rtl/>
          <w:cs/>
          <w:lang w:val="ar_AE" w:bidi="ar_AE"/>
        </w:rPr>
        <w:t>قال يسوع إن الله يستطيع أن يَغفر للناس كلامهم ضد ابن الإنسان، أو المُخلِّص الموعود. قد تتذكرون أن ابن الإنسان هو لقب كان يسوع يستخدمه كثيرًا للإشارة إلى نفسه. ثم كرَّرَ يسوع أن الله لن يَغفر التجديف على الروح القدس. لكن يسوع أضاف هذه المرة عبارة "لا في هذا العالَم ولا في الآتي." كان المعلِّمون الدينيون في ذلك الوقت يتحدثون عن دهريْن. يُشير الدهر الأول إلى العصر الحالي. يوجد الشر والخطية في هذا العصر. يُشير الدهر الآتي إلى وقت مستقبلي من الحياة في السماء. سوف يَحكم اللهُ على كل شيء، ولن يكون الشر والخطية موجوديْن.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تتضمن هذه القصة 3 مشاهد.</w:t>
      </w:r>
    </w:p>
    <w:p>
      <w:pPr>
        <w:bidi/>
      </w:pPr>
      <w:r>
        <w:rPr>
          <w:rtl/>
          <w:cs/>
          <w:lang w:val="ar_AE" w:bidi="ar_AE"/>
        </w:rPr>
      </w:r>
      <w:r>
        <w:rPr>
          <w:b/>
          <w:rtl/>
          <w:cs/>
          <w:lang w:val="ar_AE" w:bidi="ar_AE"/>
        </w:rPr>
        <w:t>المشهد الأول:</w:t>
      </w:r>
      <w:r>
        <w:rPr>
          <w:rtl/>
          <w:cs/>
          <w:lang w:val="ar_AE" w:bidi="ar_AE"/>
        </w:rPr>
        <w:t xml:space="preserve"> أحضر الجمع رجل به شيطان إلى يسوع، فشفاه يسوع، فبُهِتَ الناس وتعجبوا. ولكن بعض الفريسيين ظنّوا أن يسوع يستخدم قوّة الشيطان.</w:t>
      </w:r>
    </w:p>
    <w:p>
      <w:pPr>
        <w:bidi/>
      </w:pPr>
      <w:r>
        <w:rPr>
          <w:rtl/>
          <w:cs/>
          <w:lang w:val="ar_AE" w:bidi="ar_AE"/>
        </w:rPr>
      </w:r>
      <w:r>
        <w:rPr>
          <w:b/>
          <w:rtl/>
          <w:cs/>
          <w:lang w:val="ar_AE" w:bidi="ar_AE"/>
        </w:rPr>
        <w:t>المشهد الثاني:</w:t>
      </w:r>
      <w:r>
        <w:rPr>
          <w:rtl/>
          <w:cs/>
          <w:lang w:val="ar_AE" w:bidi="ar_AE"/>
        </w:rPr>
        <w:t xml:space="preserve"> كان يسوع يعرف أفكار الفريسيين، فبدأ يعلّمهم أن قوّته تأتي من روح الله.</w:t>
      </w:r>
    </w:p>
    <w:p>
      <w:pPr>
        <w:bidi/>
      </w:pPr>
      <w:r>
        <w:rPr>
          <w:rtl/>
          <w:cs/>
          <w:lang w:val="ar_AE" w:bidi="ar_AE"/>
        </w:rPr>
      </w:r>
      <w:r>
        <w:rPr>
          <w:b/>
          <w:rtl/>
          <w:cs/>
          <w:lang w:val="ar_AE" w:bidi="ar_AE"/>
        </w:rPr>
        <w:t>المشهد الثالث:</w:t>
      </w:r>
      <w:r>
        <w:rPr>
          <w:rtl/>
          <w:cs/>
          <w:lang w:val="ar_AE" w:bidi="ar_AE"/>
        </w:rPr>
        <w:t xml:space="preserve"> يسوع يعلّم عن الخطية التي لا تُغتَفر.</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جمع من الناس</w:t>
      </w:r>
    </w:p>
    <w:p>
      <w:pPr>
        <w:pStyle w:val="ListBullet"/>
        <w:bidi/>
        <w:spacing w:line="240" w:lineRule="auto"/>
        <w:ind w:left="720"/>
      </w:pPr>
      <w:r>
        <w:rPr>
          <w:rtl/>
          <w:cs/>
          <w:lang w:val="ar_AE" w:bidi="ar_AE"/>
        </w:rPr>
      </w:r>
      <w:r>
        <w:rPr>
          <w:rtl/>
          <w:cs/>
          <w:lang w:val="ar_AE" w:bidi="ar_AE"/>
        </w:rPr>
        <w:t>رجل به شيطان</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بعض الفريسيين</w:t>
      </w:r>
    </w:p>
    <w:p>
      <w:pPr>
        <w:pStyle w:val="ListBullet"/>
        <w:bidi/>
        <w:spacing w:line="240" w:lineRule="auto"/>
        <w:ind w:left="720"/>
      </w:pPr>
      <w:r>
        <w:rPr>
          <w:rtl/>
          <w:cs/>
          <w:lang w:val="ar_AE" w:bidi="ar_AE"/>
        </w:rPr>
      </w:r>
      <w:r>
        <w:rPr>
          <w:rtl/>
          <w:cs/>
          <w:lang w:val="ar_AE" w:bidi="ar_AE"/>
        </w:rPr>
        <w:t>بعض أتباع الفريسيين</w:t>
      </w:r>
    </w:p>
    <w:p>
      <w:pPr>
        <w:pStyle w:val="ListBullet"/>
        <w:bidi/>
        <w:spacing w:line="240" w:lineRule="auto"/>
        <w:ind w:left="720"/>
      </w:pPr>
      <w:r>
        <w:rPr>
          <w:rtl/>
          <w:cs/>
          <w:lang w:val="ar_AE" w:bidi="ar_AE"/>
        </w:rPr>
      </w:r>
      <w:r>
        <w:rPr>
          <w:rtl/>
          <w:cs/>
          <w:lang w:val="ar_AE" w:bidi="ar_AE"/>
        </w:rPr>
        <w:t>الرجل القوي في بيته</w:t>
      </w:r>
    </w:p>
    <w:p>
      <w:pPr>
        <w:pStyle w:val="ListBullet"/>
        <w:bidi/>
        <w:spacing w:line="240" w:lineRule="auto"/>
        <w:ind w:left="720"/>
      </w:pPr>
      <w:r>
        <w:rPr>
          <w:rtl/>
          <w:cs/>
          <w:lang w:val="ar_AE" w:bidi="ar_AE"/>
        </w:rPr>
      </w:r>
      <w:r>
        <w:rPr>
          <w:rtl/>
          <w:cs/>
          <w:lang w:val="ar_AE" w:bidi="ar_AE"/>
        </w:rPr>
        <w:t>الذين يُحرَّرون من يد الرجل القوي</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لا يخبرنا متّى بمكان حدوث هذه القصة، لكننا نعلم أنها حدثت بعد أن أعاد متّى سرد ما قيل منذ زمن بعيد عن المُخلِّص الذي وعد به الله. تذكّروا أن الرجل الذي به شيطان لم يستطع أن يرى أو يتكلم حتى بعد أن أجبر يسوع الروح الشرير على الخروج منه. من المهم أن نتذكر أن الجمع الذي أحضر الرجل الذي به شيطان إلى يسوع قد بُهِت وتساءل إن كان يسوع هو المُخلِّص الموعود به.</w:t>
      </w:r>
    </w:p>
    <w:p>
      <w:pPr>
        <w:bidi/>
      </w:pPr>
      <w:r>
        <w:rPr>
          <w:rtl/>
          <w:cs/>
          <w:lang w:val="ar_AE" w:bidi="ar_AE"/>
        </w:rPr>
      </w:r>
      <w:r>
        <w:rPr>
          <w:rtl/>
          <w:cs/>
          <w:lang w:val="ar_AE" w:bidi="ar_AE"/>
        </w:rPr>
        <w:t>أما الفريسيون، فكانوا يتحدّثون مع بعضهم ومع الناس قائلين إن يسوع يطرد الشياطين بقوّة بعلزبول، أي الشيطان. ومن المهم أن نتذكّر أن يسوع لم يسمعهم يقولون هذا، لكنه عرف ما قالوه لأنه كان يعرف ما يفكّرون فيه.</w:t>
      </w:r>
    </w:p>
    <w:p>
      <w:pPr>
        <w:bidi/>
      </w:pPr>
      <w:r>
        <w:rPr>
          <w:rtl/>
          <w:cs/>
          <w:lang w:val="ar_AE" w:bidi="ar_AE"/>
        </w:rPr>
      </w:r>
      <w:r>
        <w:rPr>
          <w:rtl/>
          <w:cs/>
          <w:lang w:val="ar_AE" w:bidi="ar_AE"/>
        </w:rPr>
        <w:t>ثم شرح يسوع أن المملكة أو البيت إذا انقسم على نفسه لن يثبت بل يُخرب ويُدمَّر. وقال أيضًا إن الشيطان لا يقدر أن يطرد نفسه، وإلا فسيدمّر مملكته بيده. تذكّروا أنه عندما يسأل يسوع، "فَكَيْفَ تَثْبُتُ مَمْلَكَتُهُ؟" لم يكن ينتظر إجابة، بل كان يريد من الناس أن يفكّروا جيدًا في ما يقوله.</w:t>
      </w:r>
    </w:p>
    <w:p>
      <w:pPr>
        <w:bidi/>
      </w:pPr>
      <w:r>
        <w:rPr>
          <w:rtl/>
          <w:cs/>
          <w:lang w:val="ar_AE" w:bidi="ar_AE"/>
        </w:rPr>
      </w:r>
      <w:r>
        <w:rPr>
          <w:rtl/>
          <w:cs/>
          <w:lang w:val="ar_AE" w:bidi="ar_AE"/>
        </w:rPr>
        <w:t>ما يقوله يسوع هو إنه لو كان يطرد الشياطين بقوّة الشيطان، لكان على الفريسيين أن يوضّحوا لماذا لا يتّهمون أتباعهم بعمل الشيء نفسه. فيسوع لا يقول إنه يستخدم قوّة الشيطان. ومرة أخرى، كان يسوع يريدهم أن يتأملوا جيّدًا فيما يقوله. وقد دعا يسوع أتباع الفريسيين أنهم «أبناءهم». هذا لا يعني أنهم أولادهم الجسديين، بل أنهم أعضاء في نفس جماعة القادة الدينيين.</w:t>
      </w:r>
    </w:p>
    <w:p>
      <w:pPr>
        <w:bidi/>
      </w:pPr>
      <w:r>
        <w:rPr>
          <w:rtl/>
          <w:cs/>
          <w:lang w:val="ar_AE" w:bidi="ar_AE"/>
        </w:rPr>
      </w:r>
      <w:r>
        <w:rPr>
          <w:rtl/>
          <w:cs/>
          <w:lang w:val="ar_AE" w:bidi="ar_AE"/>
        </w:rPr>
        <w:t>ومن المهم أن نتذكّر أنه بما أن يسوع كان يطرد الشياطين بقوّة الله، فهذا يعني أن ملكوت الله قد بدأ بالفعل يملك في قلوب الناس.</w:t>
      </w:r>
    </w:p>
    <w:p>
      <w:pPr>
        <w:bidi/>
      </w:pPr>
      <w:r>
        <w:rPr>
          <w:rtl/>
          <w:cs/>
          <w:lang w:val="ar_AE" w:bidi="ar_AE"/>
        </w:rPr>
      </w:r>
      <w:r>
        <w:rPr>
          <w:rtl/>
          <w:cs/>
          <w:lang w:val="ar_AE" w:bidi="ar_AE"/>
        </w:rPr>
        <w:t>وفي المشهد الثالث، يعلّم يسوع بمَثَل. والمَثَل هو قصة تستخدم أمورًا حياتية بسيطة لتوضيح أمور أعمق تخص الله. فسأل يسوع سؤالًا لكي يجعلهم يتفكّرون فيما يقوله: أَمْ كَيْفَ يَسْتَطِيعُ أَحَدٌ أَنْ يَدْخُلَ بَيْتَ الْقَوِيِّ وَيَنْهَبَ أَمْتِعَتَهُ...؟ والرجل القوي في هذه القصة هو الشيطان، وبيت الرجل القوي هو مملكة الشيطان، وأمتعة الرجل القوي هي الناس الذين يسيطر عليهم الشيطان. لكن يسوع هو القادر أن يقيّد الرجل القوي ويُحرّر هؤلاء الناس. هذا يبيّن أن يسوع أقوى من الشيطان، كما يُظهر أن يسوع في معركة ضد الشيطان.</w:t>
      </w:r>
    </w:p>
    <w:p>
      <w:pPr>
        <w:bidi/>
      </w:pPr>
      <w:r>
        <w:rPr>
          <w:rtl/>
          <w:cs/>
          <w:lang w:val="ar_AE" w:bidi="ar_AE"/>
        </w:rPr>
      </w:r>
      <w:r>
        <w:rPr>
          <w:rtl/>
          <w:cs/>
          <w:lang w:val="ar_AE" w:bidi="ar_AE"/>
        </w:rPr>
        <w:t>ومن المهم أن نتذكّر أن يسوع قال إن كل مَن ليس صديقه (معه) فهو عدوّه (عليّه). وقال أيضًا إن الله سيغفر للناس خطاياهم، والتكلّم بالسوء على الآخرين، وحتى التكلّم بالسوء على ابن الإنسان (أي يسوع). لكن الله لن يغفر التجديف على الروح القدس، أي التكلّم بالسوء عليه. ومن المهم أن نتذكّر أن يسوع قال إنه لن يُغفَر لهم لا في هذا الدهر ولا في الدهر الآتي.</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 xml:space="preserve">جموع الشعب </w:t>
      </w:r>
    </w:p>
    <w:p>
      <w:pPr>
        <w:pStyle w:val="ListBullet"/>
        <w:bidi/>
        <w:spacing w:line="240" w:lineRule="auto"/>
        <w:ind w:left="720"/>
      </w:pPr>
      <w:r>
        <w:rPr>
          <w:rtl/>
          <w:cs/>
          <w:lang w:val="ar_AE" w:bidi="ar_AE"/>
        </w:rPr>
      </w:r>
      <w:r>
        <w:rPr>
          <w:rtl/>
          <w:cs/>
          <w:lang w:val="ar_AE" w:bidi="ar_AE"/>
        </w:rPr>
        <w:t>رجل مجنون</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بعض الفريسيين</w:t>
      </w:r>
    </w:p>
    <w:p>
      <w:pPr>
        <w:pStyle w:val="ListBullet"/>
        <w:bidi/>
        <w:spacing w:line="240" w:lineRule="auto"/>
        <w:ind w:left="720"/>
      </w:pPr>
      <w:r>
        <w:rPr>
          <w:rtl/>
          <w:cs/>
          <w:lang w:val="ar_AE" w:bidi="ar_AE"/>
        </w:rPr>
      </w:r>
      <w:r>
        <w:rPr>
          <w:rtl/>
          <w:cs/>
          <w:lang w:val="ar_AE" w:bidi="ar_AE"/>
        </w:rPr>
        <w:t>بعض أتباع الفريسيين</w:t>
      </w:r>
    </w:p>
    <w:p>
      <w:pPr>
        <w:pStyle w:val="ListBullet"/>
        <w:bidi/>
        <w:spacing w:line="240" w:lineRule="auto"/>
        <w:ind w:left="720"/>
      </w:pPr>
      <w:r>
        <w:rPr>
          <w:rtl/>
          <w:cs/>
          <w:lang w:val="ar_AE" w:bidi="ar_AE"/>
        </w:rPr>
      </w:r>
      <w:r>
        <w:rPr>
          <w:rtl/>
          <w:cs/>
          <w:lang w:val="ar_AE" w:bidi="ar_AE"/>
        </w:rPr>
        <w:t>القوي في بيته</w:t>
      </w:r>
    </w:p>
    <w:p>
      <w:pPr>
        <w:pStyle w:val="ListBullet"/>
        <w:bidi/>
        <w:spacing w:line="240" w:lineRule="auto"/>
        <w:ind w:left="720"/>
      </w:pPr>
      <w:r>
        <w:rPr>
          <w:rtl/>
          <w:cs/>
          <w:lang w:val="ar_AE" w:bidi="ar_AE"/>
        </w:rPr>
      </w:r>
      <w:r>
        <w:rPr>
          <w:rtl/>
          <w:cs/>
          <w:lang w:val="ar_AE" w:bidi="ar_AE"/>
        </w:rPr>
        <w:t>بعض الناس الذين تحرَّروا من قبضة القويّ.</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 xml:space="preserve">أحضر الناس إلى يسوع مجنونًا أعمى وأخرس. فشفى يسوع هذا الرجل، وصار يبصر ويتكلم مرة أخرى. فبُهِتت الجموع من هذا الأمر. قائلين: "أَلَعَلَّ هَذَا هُوَ ٱبْنُ دَاوُدَ؟"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المجنون: "بماذا تشعر؟"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الجموع: "بماذا تشعرون؟"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ولكن ظن بعض الفريسيين أن يسوع يستخدم قوة الشيطان. فقالوا للناس إن يسوع يخرج الشياطين بقوة الشيطان. فعلم يسوع ما قاله الفريسيون مع أنه لم يسمعهم.</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الفريسيين: "بماذا تشعرون؟"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"بماذا تشعر؟"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مثِّلوا يسوع وهو يدافع عن نفسه قائلًا إن أي بيت لا يمكن أن يثبت إذا انقسم الساكنون فيه على ذاتهم. كما يقول يسوع إنه من عير المنطقي أن يقسِّم الشيطان مملكته بمحاربته للشياطين الآخرين. ثم يقول لهم يسوع إنه بما أنه يُخرج الشياطين بقوّة الله، فقد بدأ الله يملك على قلوب البشر.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الجموع: "بماذا تشعرون؟"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يسأل يسوع لماذا يتهم الفريسيون أتباعهم بأنهم يخرجون الشياطين بقوة الشيطان.</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أتباع الفريسيين: "بماذا تشعرون؟"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القصة التي رواها يسوع بشأن دخول بيت القوي و تقييده بهدف تحرير الشعب الذي يسيطر عليه.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الشعب الذي تحرَّر من قبضة القوي. بما تشعرون؟"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يُعلِّم يسوع أن كل مَن ليس معه فهو عليه. كما يقول إن الله سيغفر للناس خطاياهم، وتكلمهم بالسوء على الآخرين، وحتى على ابن الإنسان. لكنه لن يغفر التجديف على الروح القدس أو التكلم عليه بالسوء.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الجموع: "بماذا تشعرون؟" قد تسمعون 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اقترب جمعٌ من الناس إلى يسوع، وجاؤوا إليه برجلٍ </w:t>
      </w:r>
      <w:r>
        <w:rPr>
          <w:b/>
          <w:rtl/>
          <w:cs/>
          <w:lang w:val="ar_AE" w:bidi="ar_AE"/>
        </w:rPr>
        <w:t>به شيطان</w:t>
      </w:r>
      <w:r>
        <w:rPr>
          <w:rtl/>
          <w:cs/>
          <w:lang w:val="ar_AE" w:bidi="ar_AE"/>
        </w:rPr>
        <w:t xml:space="preserve">. ويشير مصطلح </w:t>
      </w:r>
      <w:r>
        <w:rPr>
          <w:b/>
          <w:rtl/>
          <w:cs/>
          <w:lang w:val="ar_AE" w:bidi="ar_AE"/>
        </w:rPr>
        <w:t>الشيطان</w:t>
      </w:r>
      <w:r>
        <w:rPr>
          <w:rtl/>
          <w:cs/>
          <w:lang w:val="ar_AE" w:bidi="ar_AE"/>
        </w:rPr>
        <w:t xml:space="preserve"> هنا إلى </w:t>
      </w:r>
      <w:r>
        <w:rPr>
          <w:rtl/>
          <w:cs/>
          <w:lang w:val="ar_AE" w:bidi="ar_AE"/>
        </w:rPr>
        <w:t>كائن روحي شرير</w:t>
      </w:r>
      <w:r>
        <w:rPr>
          <w:rtl/>
          <w:cs/>
          <w:lang w:val="ar_AE" w:bidi="ar_AE"/>
        </w:rPr>
        <w:t xml:space="preserve">، وعندما </w:t>
      </w:r>
      <w:r>
        <w:rPr>
          <w:rtl/>
          <w:cs/>
          <w:lang w:val="ar_AE" w:bidi="ar_AE"/>
        </w:rPr>
        <w:t>يتسلّط الشيطان</w:t>
      </w:r>
      <w:r>
        <w:rPr>
          <w:rtl/>
          <w:cs/>
          <w:lang w:val="ar_AE" w:bidi="ar_AE"/>
        </w:rPr>
        <w:t xml:space="preserve"> على إنسان، فإنه يتحكّم في أفعاله. وفي هذه الحالة، جعل الشيطانُ الرجلَ أعمى لا يُبصِر، وأخرس لا ينطق. استخدموا الكلمة نفسها التي استخدمتموها في المقاطع السابقة لكلمة شيطان. وراجعوا قاموس الكلمات الرئيسية لمعرفة تعريف أكثر اكتمالًا لكلمة </w:t>
      </w:r>
      <w:r>
        <w:rPr>
          <w:rtl/>
          <w:cs/>
          <w:lang w:val="ar_AE" w:bidi="ar_AE"/>
        </w:rPr>
        <w:t>الشَّياطين</w:t>
      </w:r>
      <w:r>
        <w:rPr>
          <w:rtl/>
          <w:cs/>
          <w:lang w:val="ar_AE" w:bidi="ar_AE"/>
        </w:rPr>
        <w:t>.</w:t>
      </w:r>
    </w:p>
    <w:p>
      <w:pPr>
        <w:bidi/>
      </w:pPr>
      <w:r>
        <w:rPr>
          <w:rtl/>
          <w:cs/>
          <w:lang w:val="ar_AE" w:bidi="ar_AE"/>
        </w:rPr>
      </w:r>
      <w:r>
        <w:rPr>
          <w:rtl/>
          <w:cs/>
          <w:lang w:val="ar_AE" w:bidi="ar_AE"/>
        </w:rPr>
        <w:t xml:space="preserve">ثم طرد يسوع الشيطان من الرجل، فانبهر الجمع بما حدث، قائلين: "أَلَعَلَّ هَذَا هُوَ </w:t>
      </w:r>
      <w:r>
        <w:rPr>
          <w:b/>
          <w:rtl/>
          <w:cs/>
          <w:lang w:val="ar_AE" w:bidi="ar_AE"/>
        </w:rPr>
        <w:t>ٱبْنُ دَاوُدَ</w:t>
      </w:r>
      <w:r>
        <w:rPr>
          <w:rtl/>
          <w:cs/>
          <w:lang w:val="ar_AE" w:bidi="ar_AE"/>
        </w:rPr>
        <w:t xml:space="preserve">؟" ويُستَخدَم هذا اللقب للإشارة إلى </w:t>
      </w:r>
      <w:r>
        <w:rPr>
          <w:rtl/>
          <w:cs/>
          <w:lang w:val="ar_AE" w:bidi="ar_AE"/>
        </w:rPr>
        <w:t>المسيح</w:t>
      </w:r>
      <w:r>
        <w:rPr>
          <w:rtl/>
          <w:cs/>
          <w:lang w:val="ar_AE" w:bidi="ar_AE"/>
        </w:rPr>
        <w:t xml:space="preserve">، أي </w:t>
      </w:r>
      <w:r>
        <w:rPr>
          <w:b/>
          <w:rtl/>
          <w:cs/>
          <w:lang w:val="ar_AE" w:bidi="ar_AE"/>
        </w:rPr>
        <w:t>المخلّص الموعود</w:t>
      </w:r>
      <w:r>
        <w:rPr>
          <w:rtl/>
          <w:cs/>
          <w:lang w:val="ar_AE" w:bidi="ar_AE"/>
        </w:rPr>
        <w:t xml:space="preserve">، لأن الله وعد بأن يأتي شخص من نسل داود ليخلّص إسرائيل ويملك عليها. استخدم الكلمة ذاتها التي استخدمتها في مقاطع سابقة لتعبير ابن داود. واطَّلعوا على قاموس الكلمات الرئيسية لتعريف أكثر شمولًا لتعبير </w:t>
      </w:r>
      <w:r>
        <w:rPr>
          <w:rtl/>
          <w:cs/>
          <w:lang w:val="ar_AE" w:bidi="ar_AE"/>
        </w:rPr>
        <w:t>ابن داود</w:t>
      </w:r>
      <w:r>
        <w:rPr>
          <w:rtl/>
          <w:cs/>
          <w:lang w:val="ar_AE" w:bidi="ar_AE"/>
        </w:rPr>
        <w:t>.</w:t>
      </w:r>
    </w:p>
    <w:p>
      <w:pPr>
        <w:bidi/>
      </w:pPr>
      <w:r>
        <w:rPr>
          <w:rtl/>
          <w:cs/>
          <w:lang w:val="ar_AE" w:bidi="ar_AE"/>
        </w:rPr>
      </w:r>
      <w:r>
        <w:rPr>
          <w:rtl/>
          <w:cs/>
          <w:lang w:val="ar_AE" w:bidi="ar_AE"/>
        </w:rPr>
        <w:t xml:space="preserve">ولكن بعض </w:t>
      </w:r>
      <w:r>
        <w:rPr>
          <w:b/>
          <w:rtl/>
          <w:cs/>
          <w:lang w:val="ar_AE" w:bidi="ar_AE"/>
        </w:rPr>
        <w:t>الفريسيين</w:t>
      </w:r>
      <w:r>
        <w:rPr>
          <w:rtl/>
          <w:cs/>
          <w:lang w:val="ar_AE" w:bidi="ar_AE"/>
        </w:rPr>
        <w:t xml:space="preserve"> سمعوا ذلك وقالوا: إن يسوع يطرد الشياطين بقوة </w:t>
      </w:r>
      <w:r>
        <w:rPr>
          <w:b/>
          <w:rtl/>
          <w:cs/>
          <w:lang w:val="ar_AE" w:bidi="ar_AE"/>
        </w:rPr>
        <w:t>بعلزبول، رئيس الشياطين</w:t>
      </w:r>
      <w:r>
        <w:rPr>
          <w:rtl/>
          <w:cs/>
          <w:lang w:val="ar_AE" w:bidi="ar_AE"/>
        </w:rPr>
        <w:t xml:space="preserve">. وكان الفريسيون هم الجماعة الدينية الأكثر نفوذًا في إسرائيل في ذلك الوقت. أما بعلزبول فهو اسم آخر </w:t>
      </w:r>
      <w:r>
        <w:rPr>
          <w:b/>
          <w:rtl/>
          <w:cs/>
          <w:lang w:val="ar_AE" w:bidi="ar_AE"/>
        </w:rPr>
        <w:t>للشيطان</w:t>
      </w:r>
      <w:r>
        <w:rPr>
          <w:rtl/>
          <w:cs/>
          <w:lang w:val="ar_AE" w:bidi="ar_AE"/>
        </w:rPr>
        <w:t xml:space="preserve">— أي إبليس — الكائن الروحي الذي يقود الأرواح الشريرة. استخدموا الكلمة نفسها التي استخدمتموها في المقاطع السابقة لكلمة إبليس ولكلمة فريسيين. واطّلعوا على "قاموس الكلمات الرئيسية" للحصول على تعريف أكثر شمولًا لكلمتيّ </w:t>
      </w:r>
      <w:r>
        <w:rPr>
          <w:rtl/>
          <w:cs/>
          <w:lang w:val="ar_AE" w:bidi="ar_AE"/>
        </w:rPr>
        <w:t>إبليس</w:t>
      </w:r>
      <w:r>
        <w:rPr>
          <w:rtl/>
          <w:cs/>
          <w:lang w:val="ar_AE" w:bidi="ar_AE"/>
        </w:rPr>
        <w:t xml:space="preserve"> </w:t>
      </w:r>
      <w:r>
        <w:rPr>
          <w:rtl/>
          <w:cs/>
          <w:lang w:val="ar_AE" w:bidi="ar_AE"/>
        </w:rPr>
        <w:t>والفريسيين</w:t>
      </w:r>
      <w:r>
        <w:rPr>
          <w:rtl/>
          <w:cs/>
          <w:lang w:val="ar_AE" w:bidi="ar_AE"/>
        </w:rPr>
        <w:t xml:space="preserve">. </w:t>
      </w:r>
    </w:p>
    <w:p>
      <w:pPr>
        <w:bidi/>
      </w:pPr>
      <w:r>
        <w:rPr>
          <w:rtl/>
          <w:cs/>
          <w:lang w:val="ar_AE" w:bidi="ar_AE"/>
        </w:rPr>
      </w:r>
      <w:r>
        <w:rPr>
          <w:rtl/>
          <w:cs/>
          <w:lang w:val="ar_AE" w:bidi="ar_AE"/>
        </w:rPr>
        <w:t xml:space="preserve">ودافع يسوع عن نفسه قائلًا: "كُلُّ </w:t>
      </w:r>
      <w:r>
        <w:rPr>
          <w:b/>
          <w:rtl/>
          <w:cs/>
          <w:lang w:val="ar_AE" w:bidi="ar_AE"/>
        </w:rPr>
        <w:t>مَملكَةٍ</w:t>
      </w:r>
      <w:r>
        <w:rPr>
          <w:rtl/>
          <w:cs/>
          <w:lang w:val="ar_AE" w:bidi="ar_AE"/>
        </w:rPr>
        <w:t xml:space="preserve"> مُنقَسِمَةٍ علَى ذاتِها تُخرَبُ". والمملكة هي إقليم يحكمه </w:t>
      </w:r>
      <w:r>
        <w:rPr>
          <w:rtl/>
          <w:cs/>
          <w:lang w:val="ar_AE" w:bidi="ar_AE"/>
        </w:rPr>
        <w:t>ملك</w:t>
      </w:r>
      <w:r>
        <w:rPr>
          <w:rtl/>
          <w:cs/>
          <w:lang w:val="ar_AE" w:bidi="ar_AE"/>
        </w:rPr>
        <w:t xml:space="preserve">. استخدموا الكلمة نفسها التي استخدمتموها سابقًا لكلمة مملكة، وراجعوا قاموس الكلمات الرئيسية لمعرفة تعريف أكثر اكتمالًا لكلمة </w:t>
      </w:r>
      <w:r>
        <w:rPr>
          <w:rtl/>
          <w:cs/>
          <w:lang w:val="ar_AE" w:bidi="ar_AE"/>
        </w:rPr>
        <w:t>مملكة</w:t>
      </w:r>
      <w:r>
        <w:rPr>
          <w:rtl/>
          <w:cs/>
          <w:lang w:val="ar_AE" w:bidi="ar_AE"/>
        </w:rPr>
        <w:t>.</w:t>
      </w:r>
    </w:p>
    <w:p>
      <w:pPr>
        <w:bidi/>
      </w:pPr>
      <w:r>
        <w:rPr>
          <w:rtl/>
          <w:cs/>
          <w:lang w:val="ar_AE" w:bidi="ar_AE"/>
        </w:rPr>
      </w:r>
      <w:r>
        <w:rPr>
          <w:rtl/>
          <w:cs/>
          <w:lang w:val="ar_AE" w:bidi="ar_AE"/>
        </w:rPr>
        <w:t xml:space="preserve">وقال يسوع أيضًا إنّه بما أنه يطرد الشياطين </w:t>
      </w:r>
      <w:r>
        <w:rPr>
          <w:b/>
          <w:rtl/>
          <w:cs/>
          <w:lang w:val="ar_AE" w:bidi="ar_AE"/>
        </w:rPr>
        <w:t>بروح الله</w:t>
      </w:r>
      <w:r>
        <w:rPr>
          <w:rtl/>
          <w:cs/>
          <w:lang w:val="ar_AE" w:bidi="ar_AE"/>
        </w:rPr>
        <w:t xml:space="preserve">، فهذا يعني أن </w:t>
      </w:r>
      <w:r>
        <w:rPr>
          <w:b/>
          <w:rtl/>
          <w:cs/>
          <w:lang w:val="ar_AE" w:bidi="ar_AE"/>
        </w:rPr>
        <w:t>ملكوت الله</w:t>
      </w:r>
      <w:r>
        <w:rPr>
          <w:rtl/>
          <w:cs/>
          <w:lang w:val="ar_AE" w:bidi="ar_AE"/>
        </w:rPr>
        <w:t xml:space="preserve"> قد أتى إلى الناس. وروح الله هو </w:t>
      </w:r>
      <w:r>
        <w:rPr>
          <w:b/>
          <w:rtl/>
          <w:cs/>
          <w:lang w:val="ar_AE" w:bidi="ar_AE"/>
        </w:rPr>
        <w:t>الروح القدس</w:t>
      </w:r>
      <w:r>
        <w:rPr>
          <w:rtl/>
          <w:cs/>
          <w:lang w:val="ar_AE" w:bidi="ar_AE"/>
        </w:rPr>
        <w:t xml:space="preserve">، أي قوة الله. وملكوت الله هو ملكوت السموات. ويشير إلى حكم الله في قلوب الناس، لا إلى مكانٍ ماديّ. لكن اليهود في زمن يسوع كانوا ينتظرون ملكوت الله أن يأتي فورًا وبشكلٍ ماديّ منظور. </w:t>
      </w:r>
      <w:r>
        <w:rPr>
          <w:b/>
          <w:rtl/>
          <w:cs/>
          <w:lang w:val="ar_AE" w:bidi="ar_AE"/>
        </w:rPr>
        <w:t>فملكوت الله</w:t>
      </w:r>
      <w:r>
        <w:rPr>
          <w:rtl/>
          <w:cs/>
          <w:lang w:val="ar_AE" w:bidi="ar_AE"/>
        </w:rPr>
        <w:t xml:space="preserve"> و</w:t>
      </w:r>
      <w:r>
        <w:rPr>
          <w:b/>
          <w:rtl/>
          <w:cs/>
          <w:lang w:val="ar_AE" w:bidi="ar_AE"/>
        </w:rPr>
        <w:t>ملكوت السموات</w:t>
      </w:r>
      <w:r>
        <w:rPr>
          <w:rtl/>
          <w:cs/>
          <w:lang w:val="ar_AE" w:bidi="ar_AE"/>
        </w:rPr>
        <w:t xml:space="preserve"> يُشيران إلى الأمر نفسه. استخدموا الكلمة نفسها التي استخدمتموها سابقًا لتعبير الروح القدس وتعبير ملكوت الله، وراجعوا قاموس الكلمات الرئيسية لمعرفة تعريفٍ أكمل لتعبيريّ </w:t>
      </w:r>
      <w:r>
        <w:rPr>
          <w:rtl/>
          <w:cs/>
          <w:lang w:val="ar_AE" w:bidi="ar_AE"/>
        </w:rPr>
        <w:t>الروح القدس</w:t>
      </w:r>
      <w:r>
        <w:rPr>
          <w:rtl/>
          <w:cs/>
          <w:lang w:val="ar_AE" w:bidi="ar_AE"/>
        </w:rPr>
        <w:t xml:space="preserve"> و</w:t>
      </w:r>
      <w:r>
        <w:rPr>
          <w:rtl/>
          <w:cs/>
          <w:lang w:val="ar_AE" w:bidi="ar_AE"/>
        </w:rPr>
        <w:t>ملكوت الله</w:t>
      </w:r>
      <w:r>
        <w:rPr>
          <w:rtl/>
          <w:cs/>
          <w:lang w:val="ar_AE" w:bidi="ar_AE"/>
        </w:rPr>
        <w:t>.</w:t>
      </w:r>
    </w:p>
    <w:p>
      <w:pPr>
        <w:bidi/>
      </w:pPr>
      <w:r>
        <w:rPr>
          <w:rtl/>
          <w:cs/>
          <w:lang w:val="ar_AE" w:bidi="ar_AE"/>
        </w:rPr>
      </w:r>
      <w:r>
        <w:rPr>
          <w:rtl/>
          <w:cs/>
          <w:lang w:val="ar_AE" w:bidi="ar_AE"/>
        </w:rPr>
        <w:t xml:space="preserve">ثم قال يسوع إن الله سيغفر كل </w:t>
      </w:r>
      <w:r>
        <w:rPr>
          <w:b/>
          <w:rtl/>
          <w:cs/>
          <w:lang w:val="ar_AE" w:bidi="ar_AE"/>
        </w:rPr>
        <w:t>خطية</w:t>
      </w:r>
      <w:r>
        <w:rPr>
          <w:rtl/>
          <w:cs/>
          <w:lang w:val="ar_AE" w:bidi="ar_AE"/>
        </w:rPr>
        <w:t xml:space="preserve"> </w:t>
      </w:r>
      <w:r>
        <w:rPr>
          <w:b/>
          <w:rtl/>
          <w:cs/>
          <w:lang w:val="ar_AE" w:bidi="ar_AE"/>
        </w:rPr>
        <w:t>وتجديف</w:t>
      </w:r>
      <w:r>
        <w:rPr>
          <w:rtl/>
          <w:cs/>
          <w:lang w:val="ar_AE" w:bidi="ar_AE"/>
        </w:rPr>
        <w:t xml:space="preserve">، لكنه لن يغفر التجديف على الروح القدس. فالخطية هي عصيان الله، وأما التجديف فهو نوع من أنواع الخطية والذي يعني قول أشياء شريرة ضد الله. استخدموا الكلمة نفسها التي استخدمتموها سابقًا لكلمتيّ خطية وتجديف، واطَّلعوا على قاموس الكلمات الرئيسية لتعريف أكثر شمولًا لكلمتيّ </w:t>
      </w:r>
      <w:r>
        <w:rPr>
          <w:rtl/>
          <w:cs/>
          <w:lang w:val="ar_AE" w:bidi="ar_AE"/>
        </w:rPr>
        <w:t>خطية</w:t>
      </w:r>
      <w:r>
        <w:rPr>
          <w:rtl/>
          <w:cs/>
          <w:lang w:val="ar_AE" w:bidi="ar_AE"/>
        </w:rPr>
        <w:t xml:space="preserve"> </w:t>
      </w:r>
      <w:r>
        <w:rPr>
          <w:rtl/>
          <w:cs/>
          <w:lang w:val="ar_AE" w:bidi="ar_AE"/>
        </w:rPr>
        <w:t>وتجديف</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12:33–37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12: 33–37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هذه القصة، يستخدم يسوع تشبيهًا بخصوص الأشجار ليُظهر أن كلمات الشخص تُعلن ما إذا كان هذا الشخص صالحًا أو شريرًا. في القصة السابقة، اتهمَ بعضُ الفريسيين يسوع بإخراج الشياطين بقوة الشيطان. لكن يسوع علَّمَ أنه يعمل ضد الشيطان. قال أيضًا إن الكلام ضد روح الله القدوس هو خطية لن تُغفر.</w:t>
      </w:r>
    </w:p>
    <w:p>
      <w:pPr>
        <w:bidi/>
      </w:pPr>
      <w:r>
        <w:rPr>
          <w:rtl/>
          <w:cs/>
          <w:lang w:val="ar_AE" w:bidi="ar_AE"/>
        </w:rPr>
      </w:r>
      <w:r>
        <w:rPr>
          <w:rtl/>
          <w:cs/>
          <w:lang w:val="ar_AE" w:bidi="ar_AE"/>
        </w:rPr>
        <w:t>على الأغلب، حدثت هذه القصة بعد القصة السابقة مباشرة. إن الشيء المهم هنا هو ما يُعلِّم به يسوعُ. ما يقوله الناس ويفعلونه يُظهر الطبيعة الحقيقية لعلاقتهم بالله. في هذا الموقف، كان يسوع يُعلِّم مَثَلًا، أو قول حكمة. كان يسوع يشبِّه الناس بالأشجار، وما يقولونه ويفعلونه بالثمار. كان يسوع يُخبر الفريسيين أنهم بحاجة إلى أن يُقرِّروا. أراد يسوع أن يفكروا فيما إذا كانت الأشجار صالحةً وثمرها صالحًا، أم أن الشجرة سيئةٌ وثمرها سيءٌ. لا يمكنكم أن تقولوا إن أعمال الشخص صالحة، لكن الشخص سيء. قد تتذكرون من القصص السابقة أن يسوع استخدم التشبيه نفسه ليتحدث عن أفعال الناس.</w:t>
      </w:r>
    </w:p>
    <w:p>
      <w:pPr>
        <w:bidi/>
      </w:pPr>
      <w:r>
        <w:rPr>
          <w:rtl/>
          <w:cs/>
          <w:lang w:val="ar_AE" w:bidi="ar_AE"/>
        </w:rPr>
      </w:r>
      <w:r>
        <w:rPr>
          <w:rtl/>
          <w:cs/>
          <w:lang w:val="ar_AE" w:bidi="ar_AE"/>
        </w:rPr>
        <w:t>شبَّه يسوعُ الفريسيين بنسل الأفاعي، أو أولاد الأفاعي. تُشير كلمة الأفاعي إلى أي نوع من الحيَّات السامة التي تُسبِّب لدغتها الموت. كذلك يُشار إلى الشيطان كثيرًا على أنه حيَّة. إن تعبير "أولاد الأفاعي" هو تعبير شائع عن الناس الذين يؤذون بعضهم البعض. دعا يسوعُ ويوحنا المعمدان القادةَ الدينيين بلقب "أولاد الأفاعي" في مناسبات مختلفة، ربما لأن الفريسيين كانوا مثل الحيَّات السامة، لأن الحيَّات السامة شريرة وخطيرة.</w:t>
      </w:r>
    </w:p>
    <w:p>
      <w:pPr>
        <w:bidi/>
      </w:pPr>
      <w:r>
        <w:rPr>
          <w:rtl/>
          <w:cs/>
          <w:lang w:val="ar_AE" w:bidi="ar_AE"/>
        </w:rPr>
      </w:r>
      <w:r>
        <w:rPr>
          <w:rtl/>
          <w:cs/>
          <w:lang w:val="ar_AE" w:bidi="ar_AE"/>
        </w:rPr>
        <w:t>سألَ يسوعُ الفريسيين قائلًا: "كيف تَقدرون أن تتكلموا بالصالحات وأنتم أشرار؟" لم يكن ينتظر منهم جوابًا. كان يُعلِّم بأن ما يقوله الإنسان يكشف أفكاره ومشاعره الداخلية الحقيقية. عبَّرَ يسوع عن دهشته من اعتقادهم أنهم يستطيعون أن يُغطوا أفعالهم الشريرة بكلمات صالحة.</w:t>
      </w:r>
    </w:p>
    <w:p>
      <w:pPr>
        <w:bidi/>
      </w:pPr>
      <w:r>
        <w:rPr>
          <w:rtl/>
          <w:cs/>
          <w:lang w:val="ar_AE" w:bidi="ar_AE"/>
        </w:rPr>
      </w:r>
      <w:r>
        <w:rPr>
          <w:rtl/>
          <w:cs/>
          <w:lang w:val="ar_AE" w:bidi="ar_AE"/>
        </w:rPr>
        <w:t>اعرضوا صورةً أو رسمًا توضيحيًا لحيَّة سامة.</w:t>
      </w:r>
    </w:p>
    <w:p>
      <w:pPr>
        <w:bidi/>
      </w:pPr>
      <w:r>
        <w:rPr>
          <w:rtl/>
          <w:cs/>
          <w:lang w:val="ar_AE" w:bidi="ar_AE"/>
        </w:rPr>
      </w:r>
      <w:r>
        <w:rPr>
          <w:rtl/>
          <w:cs/>
          <w:lang w:val="ar_AE" w:bidi="ar_AE"/>
        </w:rPr>
        <w:t>قال يسوع إن ما يقوله الشخص يأتي مما يملأ قلبه ويفيض منه. في الثقافة اليهودية، كان قلب الشخص هو كيانه الداخلي. يُمثِّل القلبُ ما يفكر فيه الشخص، ويشعر به، ويُقرِّره. ثم أكَّدَ يسوعُ نفس النقطة من خلال تشبيه كلمات الشخص بالكنوز، أو الممتلكات الثمينة، التي يُخرجونها للنور. هذا يُظهر أن كلمات الشخص تُعلن ما هو مهم بالنسبة لذلك الشخص.</w:t>
      </w:r>
    </w:p>
    <w:p>
      <w:pPr>
        <w:bidi/>
      </w:pPr>
      <w:r>
        <w:rPr>
          <w:rtl/>
          <w:cs/>
          <w:lang w:val="ar_AE" w:bidi="ar_AE"/>
        </w:rPr>
      </w:r>
      <w:r>
        <w:rPr>
          <w:rtl/>
          <w:cs/>
          <w:lang w:val="ar_AE" w:bidi="ar_AE"/>
        </w:rPr>
        <w:t>توقفوا وناقشوا أفكار الشخص الداخلية في ثقافتكم: في لغتكم، كيف تصفون حياة الشخص الداخلية؟ ما هي التشبيهات أو الأمور التي تستخدمونها لوصف ما إذا كان الشخص صالحًا أو شريرًا؟</w:t>
      </w:r>
    </w:p>
    <w:p>
      <w:pPr>
        <w:bidi/>
      </w:pPr>
      <w:r>
        <w:rPr>
          <w:rtl/>
          <w:cs/>
          <w:lang w:val="ar_AE" w:bidi="ar_AE"/>
        </w:rPr>
      </w:r>
      <w:r>
        <w:rPr>
          <w:rtl/>
          <w:cs/>
          <w:lang w:val="ar_AE" w:bidi="ar_AE"/>
        </w:rPr>
        <w:t>قال يسوع: "ولكن أقول لكم" لأنه كان يريد أن ينتبه الناس إلى ما هو على وشك قوله. ثم قال يسوع إن الجميع سيَضطرون في يوم الدينونة، أو عندما يُحاسب اللهُ جميعَ الناس، إلى تبرير كل كلمة طائشة قالوها. في هذه الحالة، تُشير كلمة "بطالة" أو "طائشة" إلى أن شخصًا ما قال إنه سيفعل شيئًا لكنه لم يفعله. سيحاسب اللهُ الشخصَ وسيُعلن أنه بريء من الذنب أو مذنب بخصوص كلماته.</w:t>
      </w:r>
    </w:p>
    <w:p>
      <w:pPr>
        <w:bidi/>
      </w:pPr>
      <w:r>
        <w:rPr>
          <w:rtl/>
          <w:cs/>
          <w:lang w:val="ar_AE" w:bidi="ar_AE"/>
        </w:rPr>
      </w:r>
      <w:r>
        <w:rPr>
          <w:rtl/>
          <w:cs/>
          <w:lang w:val="ar_AE" w:bidi="ar_AE"/>
        </w:rPr>
        <w:t>تُظهر لنا هذه القصة مدى أهمية الكلمات أمام الله حتى لو بدت الكلمات بلا معنى. تُظهر كلماتنا ما نفكر، ونشعر به، ونَعزم أن نفعله.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يستخدم يسوع مقارنة عن الأشجار والثمر ليُوضّح أن الإنسان الصالح يفعل ويقول أمورًا صالحة، أمّا الإنسان الشرير فيفعل ويقول أمورًا شريرة.</w:t>
      </w:r>
    </w:p>
    <w:p>
      <w:pPr>
        <w:bidi/>
      </w:pPr>
      <w:r>
        <w:rPr>
          <w:rtl/>
          <w:cs/>
          <w:lang w:val="ar_AE" w:bidi="ar_AE"/>
        </w:rPr>
      </w:r>
      <w:r>
        <w:rPr>
          <w:b/>
          <w:rtl/>
          <w:cs/>
          <w:lang w:val="ar_AE" w:bidi="ar_AE"/>
        </w:rPr>
        <w:t>المشهد الثاني:</w:t>
      </w:r>
      <w:r>
        <w:rPr>
          <w:rtl/>
          <w:cs/>
          <w:lang w:val="ar_AE" w:bidi="ar_AE"/>
        </w:rPr>
        <w:t xml:space="preserve"> يعلّم يسوع عن أهمية الكلمات التي ينطق بها الناس.</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جمع من الناس</w:t>
      </w:r>
    </w:p>
    <w:p>
      <w:pPr>
        <w:pStyle w:val="ListBullet"/>
        <w:bidi/>
        <w:spacing w:line="240" w:lineRule="auto"/>
        <w:ind w:left="720"/>
      </w:pPr>
      <w:r>
        <w:rPr>
          <w:rtl/>
          <w:cs/>
          <w:lang w:val="ar_AE" w:bidi="ar_AE"/>
        </w:rPr>
      </w:r>
      <w:r>
        <w:rPr>
          <w:rtl/>
          <w:cs/>
          <w:lang w:val="ar_AE" w:bidi="ar_AE"/>
        </w:rPr>
        <w:t>الأشخاص الذين يُمثَّلون بالأشجار</w:t>
      </w:r>
    </w:p>
    <w:p>
      <w:pPr>
        <w:pStyle w:val="ListBullet"/>
        <w:bidi/>
        <w:spacing w:line="240" w:lineRule="auto"/>
        <w:ind w:left="720"/>
      </w:pPr>
      <w:r>
        <w:rPr>
          <w:rtl/>
          <w:cs/>
          <w:lang w:val="ar_AE" w:bidi="ar_AE"/>
        </w:rPr>
      </w:r>
      <w:r>
        <w:rPr>
          <w:rtl/>
          <w:cs/>
          <w:lang w:val="ar_AE" w:bidi="ar_AE"/>
        </w:rPr>
        <w:t>بعض الفريسيين</w:t>
      </w:r>
    </w:p>
    <w:p>
      <w:pPr>
        <w:bidi/>
      </w:pPr>
      <w:r>
        <w:rPr>
          <w:rtl/>
          <w:cs/>
          <w:lang w:val="ar_AE" w:bidi="ar_AE"/>
        </w:rPr>
      </w:r>
      <w:r>
        <w:rPr>
          <w:rtl/>
          <w:cs/>
          <w:lang w:val="ar_AE" w:bidi="ar_AE"/>
        </w:rPr>
        <w:t xml:space="preserve"> 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 </w:t>
      </w:r>
    </w:p>
    <w:p>
      <w:pPr>
        <w:bidi/>
      </w:pPr>
      <w:r>
        <w:rPr>
          <w:rtl/>
          <w:cs/>
          <w:lang w:val="ar_AE" w:bidi="ar_AE"/>
        </w:rPr>
      </w:r>
      <w:r>
        <w:rPr>
          <w:rtl/>
          <w:cs/>
          <w:lang w:val="ar_AE" w:bidi="ar_AE"/>
        </w:rPr>
        <w:t>من المهم أن نتذكّر أن يسوع كان قد انتهى لتوّه من قوله للفريسيين وللجمع أن التكلّم ضد روح الله القدوس هو الخطية التي لا تُغفَر. ثم يعلّم يسوع بمَثَل أو بحكمة. في هذا المثل، قد يبدو وكأن يسوع يُعطي أمرًا للناس أن يجعلوا الشجرة صالحة أو رديئة. لكن يسوع لا يُعطي أمرًا للناس، بل يقدّم المقارنة بالطريقة التي تُقال بها الأمثال. الأشجار تمثّل الناس، وثمر الأشجار يُمثّل الكلمات التي ينطق بها الناس وأفعالهم.</w:t>
      </w:r>
    </w:p>
    <w:p>
      <w:pPr>
        <w:bidi/>
      </w:pPr>
      <w:r>
        <w:rPr>
          <w:rtl/>
          <w:cs/>
          <w:lang w:val="ar_AE" w:bidi="ar_AE"/>
        </w:rPr>
      </w:r>
      <w:r>
        <w:rPr>
          <w:rtl/>
          <w:cs/>
          <w:lang w:val="ar_AE" w:bidi="ar_AE"/>
        </w:rPr>
        <w:t>تذكّروا أن يسوع دعا الفريسيين «أولاد الأفاعي» السامة. وهو يتحدّث عن نوع من الحيّات يخزّن سُمَّه في شفتيه. وعندما سأل يسوع الفريسيين: «كَيْفَ تَقْدِرُونَ أَنْ تَتَكَلَّمُوا بِالصَّالِحَاتِ وَأَنْتُمْ أَشْرَارٌ؟» لم يكن ينتظر منهم إجابة، بل كان يعلّم أن ما يقوله الإنسان يكشف أفكاره ومشاعره الداخلية.</w:t>
      </w:r>
    </w:p>
    <w:p>
      <w:pPr>
        <w:bidi/>
      </w:pPr>
      <w:r>
        <w:rPr>
          <w:rtl/>
          <w:cs/>
          <w:lang w:val="ar_AE" w:bidi="ar_AE"/>
        </w:rPr>
      </w:r>
      <w:r>
        <w:rPr>
          <w:rtl/>
          <w:cs/>
          <w:lang w:val="ar_AE" w:bidi="ar_AE"/>
        </w:rPr>
        <w:t>توقّفوا وناقشوا كيف يستخدم الناس الأمثال في لغتكم: اذكروا أكبر عدد ممكن من الأمثال أو الأقوال الحكيمة التي تتذكّرونها.</w:t>
      </w:r>
    </w:p>
    <w:p>
      <w:pPr>
        <w:bidi/>
      </w:pPr>
      <w:r>
        <w:rPr>
          <w:rtl/>
          <w:cs/>
          <w:lang w:val="ar_AE" w:bidi="ar_AE"/>
        </w:rPr>
      </w:r>
      <w:r>
        <w:rPr>
          <w:rtl/>
          <w:cs/>
          <w:lang w:val="ar_AE" w:bidi="ar_AE"/>
        </w:rPr>
        <w:t>ومن المهم أن نتذكّر أن يسوع استخدم مقارنات مختلفة ليؤكّد نفس النقطة عندما تكلّم عن الإنسان الذي يُخرج كنزه الصالح أو كنزه الشرير. فالقلب الصالح يشبه مخزنًا يحتفظ بالكنوز، أمّا القلب الشرير فيشبه مخزنًا يحتفظ بالشرور.</w:t>
      </w:r>
    </w:p>
    <w:p>
      <w:pPr>
        <w:bidi/>
      </w:pPr>
      <w:r>
        <w:rPr>
          <w:rtl/>
          <w:cs/>
          <w:lang w:val="ar_AE" w:bidi="ar_AE"/>
        </w:rPr>
      </w:r>
      <w:r>
        <w:rPr>
          <w:rtl/>
          <w:cs/>
          <w:lang w:val="ar_AE" w:bidi="ar_AE"/>
        </w:rPr>
        <w:t>وفي المشهد الثاني، يُكمل يسوع التعليم قائلًا: «أقول لكم». استخدم يسوع هذه العبارة ليُظهر أن ما سيقوله مهم ويجب على الناس أن ينتبهوا إليه. من المهم أن نتذكّر أن يوم الدينونة هو وقت في المستقبل حين يدين الله جميع الناس على ما قالوه وما فعلوه. ومن المهم أن نتذكّر أن الله سيدين الإنسان ويُعلن إن كان بريئًا من الشر أو مُذنِبًا بسبب كلماته. يسوع يقول إن القاضي سيحكم ببراءة الإنسان إذا كانت كلماته صادقة وصالحة، وسيحكم بإدانته إذا لم تكن كذلك. ويستخدم يسوع صيغة المفرد لكلمة «أنت» لأنه يريد من كل شخص في السامعين أن يشعر وكأن يسوع يخاطبه مباشرةً، فهو يريد من كل شخص أن يفكّر في حياته الخاصة وكيف تحتاج إلى التغيير.</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جمع من الناس</w:t>
      </w:r>
    </w:p>
    <w:p>
      <w:pPr>
        <w:pStyle w:val="ListBullet"/>
        <w:bidi/>
        <w:spacing w:line="240" w:lineRule="auto"/>
        <w:ind w:left="720"/>
      </w:pPr>
      <w:r>
        <w:rPr>
          <w:rtl/>
          <w:cs/>
          <w:lang w:val="ar_AE" w:bidi="ar_AE"/>
        </w:rPr>
      </w:r>
      <w:r>
        <w:rPr>
          <w:rtl/>
          <w:cs/>
          <w:lang w:val="ar_AE" w:bidi="ar_AE"/>
        </w:rPr>
        <w:t>الأشخاص الذين يُشَبَّهون بالأشجار</w:t>
      </w:r>
    </w:p>
    <w:p>
      <w:pPr>
        <w:pStyle w:val="ListBullet"/>
        <w:bidi/>
        <w:spacing w:line="240" w:lineRule="auto"/>
        <w:ind w:left="720"/>
      </w:pPr>
      <w:r>
        <w:rPr>
          <w:rtl/>
          <w:cs/>
          <w:lang w:val="ar_AE" w:bidi="ar_AE"/>
        </w:rPr>
      </w:r>
      <w:r>
        <w:rPr>
          <w:rtl/>
          <w:cs/>
          <w:lang w:val="ar_AE" w:bidi="ar_AE"/>
        </w:rPr>
        <w:t>بعض الفريسيين</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مثِّلوا التشبيه الذي ذكره يسوع عن كون الأشجار رمزًا للناس. قال يسوع إن كلام الناس وأفعالهم يشبه الثمر الذي تنتجه الأشجار.</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الأشخاص الذين يُشَبَّهون بالشجر: "بماذا تشعرون؟"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الآن يقول يسوع إن الفريسيين يشبهون أولاد الأفاعي، لأن كلامهم خطير. ويقول لهم إن كلامهم يكشف أن أفكارهم ومشاعرهم الداخلية شريرة.</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الفريسيين: "بماذا تشعرون؟"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يقول يسوع إن كلام الشخص يعبر عن الاهتمام الذي بقلبه. ثم يعلِّم يسوع أن الله سيدين الناس على الكلام الذي يتكلمون به حتى لو قالوا شيئًا صالحًا ولم يعملوه.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الجموع: "بماذا تشعرون؟"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"بماذا تشعر؟" قد تسمعون 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يشبِّه يسوع الناسَ هنا بالأشجار، وكلماتهم بالثمار التي تُنتِجها تلك الأشجار. ويدعو </w:t>
      </w:r>
      <w:r>
        <w:rPr>
          <w:b/>
          <w:rtl/>
          <w:cs/>
          <w:lang w:val="ar_AE" w:bidi="ar_AE"/>
        </w:rPr>
        <w:t>الفريسيين</w:t>
      </w:r>
      <w:r>
        <w:rPr>
          <w:rtl/>
          <w:cs/>
          <w:lang w:val="ar_AE" w:bidi="ar_AE"/>
        </w:rPr>
        <w:t xml:space="preserve">— أي القادة الدينيين — </w:t>
      </w:r>
      <w:r>
        <w:rPr>
          <w:b/>
          <w:rtl/>
          <w:cs/>
          <w:lang w:val="ar_AE" w:bidi="ar_AE"/>
        </w:rPr>
        <w:t>نسل الأفاعي</w:t>
      </w:r>
      <w:r>
        <w:rPr>
          <w:rtl/>
          <w:cs/>
          <w:lang w:val="ar_AE" w:bidi="ar_AE"/>
        </w:rPr>
        <w:t>.</w:t>
      </w:r>
    </w:p>
    <w:p>
      <w:pPr>
        <w:bidi/>
      </w:pPr>
      <w:r>
        <w:rPr>
          <w:rtl/>
          <w:cs/>
          <w:lang w:val="ar_AE" w:bidi="ar_AE"/>
        </w:rPr>
      </w:r>
      <w:r>
        <w:rPr>
          <w:rtl/>
          <w:cs/>
          <w:lang w:val="ar_AE" w:bidi="ar_AE"/>
        </w:rPr>
        <w:t xml:space="preserve">وكلمة </w:t>
      </w:r>
      <w:r>
        <w:rPr>
          <w:b/>
          <w:rtl/>
          <w:cs/>
          <w:lang w:val="ar_AE" w:bidi="ar_AE"/>
        </w:rPr>
        <w:t>نسل</w:t>
      </w:r>
      <w:r>
        <w:rPr>
          <w:rtl/>
          <w:cs/>
          <w:lang w:val="ar_AE" w:bidi="ar_AE"/>
        </w:rPr>
        <w:t xml:space="preserve"> تعني الأبناء أو الذرية، وأما </w:t>
      </w:r>
      <w:r>
        <w:rPr>
          <w:b/>
          <w:rtl/>
          <w:cs/>
          <w:lang w:val="ar_AE" w:bidi="ar_AE"/>
        </w:rPr>
        <w:t>الأفعى</w:t>
      </w:r>
      <w:r>
        <w:rPr>
          <w:rtl/>
          <w:cs/>
          <w:lang w:val="ar_AE" w:bidi="ar_AE"/>
        </w:rPr>
        <w:t xml:space="preserve"> فهي نوعٌ من الحيّات السامة التي قد تُميت عضّتُها الإنسان. وفي الكتاب المقدس يُشار كثيرًا إلى </w:t>
      </w:r>
      <w:r>
        <w:rPr>
          <w:rtl/>
          <w:cs/>
          <w:lang w:val="ar_AE" w:bidi="ar_AE"/>
        </w:rPr>
        <w:t>إبليس</w:t>
      </w:r>
      <w:r>
        <w:rPr>
          <w:rtl/>
          <w:cs/>
          <w:lang w:val="ar_AE" w:bidi="ar_AE"/>
        </w:rPr>
        <w:t xml:space="preserve"> على أنه حية.</w:t>
      </w:r>
    </w:p>
    <w:p>
      <w:pPr>
        <w:bidi/>
      </w:pPr>
      <w:r>
        <w:rPr>
          <w:rtl/>
          <w:cs/>
          <w:lang w:val="ar_AE" w:bidi="ar_AE"/>
        </w:rPr>
      </w:r>
      <w:r>
        <w:rPr>
          <w:rtl/>
          <w:cs/>
          <w:lang w:val="ar_AE" w:bidi="ar_AE"/>
        </w:rPr>
        <w:t xml:space="preserve">ثم قال يسوع إن القادة الدينيين الذين يتكلمون </w:t>
      </w:r>
      <w:r>
        <w:rPr>
          <w:b/>
          <w:rtl/>
          <w:cs/>
          <w:lang w:val="ar_AE" w:bidi="ar_AE"/>
        </w:rPr>
        <w:t>بالشر</w:t>
      </w:r>
      <w:r>
        <w:rPr>
          <w:rtl/>
          <w:cs/>
          <w:lang w:val="ar_AE" w:bidi="ar_AE"/>
        </w:rPr>
        <w:t xml:space="preserve"> لا يمكن أن يكونوا صالحين. فالشرّ هو كل ما يُعارِض الله، وهو عكس الصلاح، إذ ليس هو الصواب، بل هو فعلٌ خاطئ أو شرّير. استخدموا الكلمة نفسها التي استخدمتموها سابقًا للدلالة على الشرّ، وراجعوا قاموس الكلمات الرئيسية لمعرفة تعريف أكثر اكتمالًا لكلمة </w:t>
      </w:r>
      <w:r>
        <w:rPr>
          <w:rtl/>
          <w:cs/>
          <w:lang w:val="ar_AE" w:bidi="ar_AE"/>
        </w:rPr>
        <w:t>الشر</w:t>
      </w:r>
      <w:r>
        <w:rPr>
          <w:rtl/>
          <w:cs/>
          <w:lang w:val="ar_AE" w:bidi="ar_AE"/>
        </w:rPr>
        <w:t>.</w:t>
      </w:r>
    </w:p>
    <w:p>
      <w:pPr>
        <w:bidi/>
      </w:pPr>
      <w:r>
        <w:rPr>
          <w:rtl/>
          <w:cs/>
          <w:lang w:val="ar_AE" w:bidi="ar_AE"/>
        </w:rPr>
      </w:r>
      <w:r>
        <w:rPr>
          <w:rtl/>
          <w:cs/>
          <w:lang w:val="ar_AE" w:bidi="ar_AE"/>
        </w:rPr>
        <w:t xml:space="preserve">وقال يسوع إن الإنسان يُخرِج من </w:t>
      </w:r>
      <w:r>
        <w:rPr>
          <w:b/>
          <w:rtl/>
          <w:cs/>
          <w:lang w:val="ar_AE" w:bidi="ar_AE"/>
        </w:rPr>
        <w:t>كنزه</w:t>
      </w:r>
      <w:r>
        <w:rPr>
          <w:rtl/>
          <w:cs/>
          <w:lang w:val="ar_AE" w:bidi="ar_AE"/>
        </w:rPr>
        <w:t xml:space="preserve"> إمّا أمورًا صالحة وإمّا أمورًا شريرة. والمقصود بـ الكنز هنا هو ما يعتزّ به الإنسان ويعتبره ذا قيمة. فالشخص إمّا أن يُثمِّن الصلاح أو يُحبّ الشرّ.</w:t>
      </w:r>
    </w:p>
    <w:p>
      <w:pPr>
        <w:bidi/>
      </w:pPr>
      <w:r>
        <w:rPr>
          <w:rtl/>
          <w:cs/>
          <w:lang w:val="ar_AE" w:bidi="ar_AE"/>
        </w:rPr>
      </w:r>
      <w:r>
        <w:rPr>
          <w:rtl/>
          <w:cs/>
          <w:lang w:val="ar_AE" w:bidi="ar_AE"/>
        </w:rPr>
        <w:t xml:space="preserve">ويقول يسوع إن الناس </w:t>
      </w:r>
      <w:r>
        <w:rPr>
          <w:b/>
          <w:rtl/>
          <w:cs/>
          <w:lang w:val="ar_AE" w:bidi="ar_AE"/>
        </w:rPr>
        <w:t>سيُقدّمون حسابًا</w:t>
      </w:r>
      <w:r>
        <w:rPr>
          <w:rtl/>
          <w:cs/>
          <w:lang w:val="ar_AE" w:bidi="ar_AE"/>
        </w:rPr>
        <w:t xml:space="preserve"> في </w:t>
      </w:r>
      <w:r>
        <w:rPr>
          <w:b/>
          <w:rtl/>
          <w:cs/>
          <w:lang w:val="ar_AE" w:bidi="ar_AE"/>
        </w:rPr>
        <w:t>يوم الدينونة</w:t>
      </w:r>
      <w:r>
        <w:rPr>
          <w:rtl/>
          <w:cs/>
          <w:lang w:val="ar_AE" w:bidi="ar_AE"/>
        </w:rPr>
        <w:t xml:space="preserve"> عن كل كلمةٍ طائشةٍ نطقوا بها. </w:t>
      </w:r>
    </w:p>
    <w:p>
      <w:pPr>
        <w:bidi/>
      </w:pPr>
      <w:r>
        <w:rPr>
          <w:rtl/>
          <w:cs/>
          <w:lang w:val="ar_AE" w:bidi="ar_AE"/>
        </w:rPr>
      </w:r>
      <w:r>
        <w:rPr>
          <w:b/>
          <w:rtl/>
          <w:cs/>
          <w:lang w:val="ar_AE" w:bidi="ar_AE"/>
        </w:rPr>
        <w:t>وتقديم الحساب</w:t>
      </w:r>
      <w:r>
        <w:rPr>
          <w:rtl/>
          <w:cs/>
          <w:lang w:val="ar_AE" w:bidi="ar_AE"/>
        </w:rPr>
        <w:t xml:space="preserve"> يعني أن الناس سيُطلَب منهم أن يشرحوا لله أسباب ما قالوه. أما </w:t>
      </w:r>
      <w:r>
        <w:rPr>
          <w:b/>
          <w:rtl/>
          <w:cs/>
          <w:lang w:val="ar_AE" w:bidi="ar_AE"/>
        </w:rPr>
        <w:t>يوم الدينونة</w:t>
      </w:r>
      <w:r>
        <w:rPr>
          <w:rtl/>
          <w:cs/>
          <w:lang w:val="ar_AE" w:bidi="ar_AE"/>
        </w:rPr>
        <w:t xml:space="preserve"> فهو زمنٌ مستقبلي سيحكم فيه الله على جميع الناس بحسب ما قالوه وفعلوه. ثم قال يسوع إن الإنسان سيُبرَّر </w:t>
      </w:r>
      <w:r>
        <w:rPr>
          <w:b/>
          <w:rtl/>
          <w:cs/>
          <w:lang w:val="ar_AE" w:bidi="ar_AE"/>
        </w:rPr>
        <w:t>بكلماته</w:t>
      </w:r>
      <w:r>
        <w:rPr>
          <w:rtl/>
          <w:cs/>
          <w:lang w:val="ar_AE" w:bidi="ar_AE"/>
        </w:rPr>
        <w:t xml:space="preserve"> أو </w:t>
      </w:r>
      <w:r>
        <w:rPr>
          <w:b/>
          <w:rtl/>
          <w:cs/>
          <w:lang w:val="ar_AE" w:bidi="ar_AE"/>
        </w:rPr>
        <w:t>سيُدان</w:t>
      </w:r>
      <w:r>
        <w:rPr>
          <w:rtl/>
          <w:cs/>
          <w:lang w:val="ar_AE" w:bidi="ar_AE"/>
        </w:rPr>
        <w:t xml:space="preserve"> بها. فمن يُبرَّر أو يُعلَن بارًّا يَعدّه الله بريئًا من الإثم، وأما من يُدان فيُعتَبر مذنبًا أمام الله.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12:38–45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12: 38–45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هذه القصة، تستمر المحادثة بين يسوع والقادة الدينيين. كان يسوع والفريسيون يتبادلون حوارًا بدأ عندما شفى يسوع رجلًا كان أعمى وأخرس. كان روحٌ شرير يُسيطر على الرجل. اتَّهَم الفريسيون يسوعَ بأن لديه سُلطان آتٍ من الشيطان. فشرحَ يسوعُ أن الفريسيين كانوا يقولون شيئًا فظيعًا وخاطئًا. شرحَ يسوعُ أن الكلمات التي يقولها الشخص تُظهر ما في قلبه. بعد ذلك، طلبَ الكَتبة، أو مُعلِّمو الشريعة اليهودية، والفريسيون من يسوع آيةً تُثبت أن لدى يسوع سلطان أن يُعلِّم ويفعل الأمور التي يفعلها.</w:t>
      </w:r>
    </w:p>
    <w:p>
      <w:pPr>
        <w:bidi/>
      </w:pPr>
      <w:r>
        <w:rPr>
          <w:rtl/>
          <w:cs/>
          <w:lang w:val="ar_AE" w:bidi="ar_AE"/>
        </w:rPr>
      </w:r>
      <w:r>
        <w:rPr>
          <w:rtl/>
          <w:cs/>
          <w:lang w:val="ar_AE" w:bidi="ar_AE"/>
        </w:rPr>
        <w:t>خاطبَ القادة الدينيون يسوعَ بِلقب "مُعلِّم،" وهي الطريقة التي كان الغرباء الذين ليسوا من أتباع يسوع يُخاطبونه بها. رأى القادة الدينيون يسوعَ يصنع العديد من المعجزات، أو أعمال الله. لكنهم كانوا يريدون أن يصنع يسوع آيةً، أو معجزة خاصة، ليُثبت حقيقة هويته وأن سلطانه آتٍ من الله. يُظهر هذا أنهم ما زالوا لا يؤمنون أن يسوع أتى من عند الله. لذلك، وصفهم بأنهم "جيلٌ شرير وفاسق." إن الشخص الفاسق هو غير المُخلِص لشريك حياته. هذه طريقة رمزية ليقول يسوع إن الناس في أيامه، أو هذا الجيل، كانوا غير مُخلِصين لله.</w:t>
      </w:r>
    </w:p>
    <w:p>
      <w:pPr>
        <w:bidi/>
      </w:pPr>
      <w:r>
        <w:rPr>
          <w:rtl/>
          <w:cs/>
          <w:lang w:val="ar_AE" w:bidi="ar_AE"/>
        </w:rPr>
      </w:r>
      <w:r>
        <w:rPr>
          <w:rtl/>
          <w:cs/>
          <w:lang w:val="ar_AE" w:bidi="ar_AE"/>
        </w:rPr>
        <w:t>قال يسوع إنهم سيَرون آية يونان. كان يونان نبيًا من عند الله عاش قبل يسوع بزمنٍ طويل. كان الله قد طلب من يونان أن يذهب ويخبر شعب نينوى أن يرجعوا إلى الله. لكن يونان لم يكن يريد أن يذهب إلى نينوى. لذلك، ركبَ يونان سفينةً متجهةً إلى مكان آخر. قام رُكاب السفينة الآخرون بإلقاء يونان في الماء. وابتلعته سمكة ضخمة، لكن بعد ثلاثة أيام أمرَ اللهُ السمكةَ أن تتقيأ يونان إلى اليابسة. إن خبرة يونان تُشبه ما سيحدث لابن الإنسان، أو المُخلِّص الموعود من الله، في المستقبل. قال يسوع إن ابن الإنسان، أو المُخلِّص الموعود، سيبقى ثلاثة أيام وثلاث ليال في "قلب الأرض،" أي في القبر. كان يسوع يتحدث عن كيف سيموت ويُدفن لمدة ثلاثة أيام قبل أن يقوم من جديد إلى الحياة.</w:t>
      </w:r>
    </w:p>
    <w:p>
      <w:pPr>
        <w:bidi/>
      </w:pPr>
      <w:r>
        <w:rPr>
          <w:rtl/>
          <w:cs/>
          <w:lang w:val="ar_AE" w:bidi="ar_AE"/>
        </w:rPr>
      </w:r>
      <w:r>
        <w:rPr>
          <w:rtl/>
          <w:cs/>
          <w:lang w:val="ar_AE" w:bidi="ar_AE"/>
        </w:rPr>
        <w:t>شبَّهَ يسوعُ نفسه بيونان، لأن الله أنقذه من الموت، ولأن الله سيُخلِّص يسوع بإحيائه من جديد. في اليوم الذي سيدين اللهُ فيه جميعَ الناس بخصوص ما قالوه وفعلوه، سيقوم رجال أو أهل مدينة نينوى ليتهموا الناس الذين في أيام يسوع، أو سيُخبِروا كيف أخطأ هؤلاء الناس.</w:t>
      </w:r>
    </w:p>
    <w:p>
      <w:pPr>
        <w:bidi/>
      </w:pPr>
      <w:r>
        <w:rPr>
          <w:rtl/>
          <w:cs/>
          <w:lang w:val="ar_AE" w:bidi="ar_AE"/>
        </w:rPr>
      </w:r>
      <w:r>
        <w:rPr>
          <w:rtl/>
          <w:cs/>
          <w:lang w:val="ar_AE" w:bidi="ar_AE"/>
        </w:rPr>
        <w:t>ذهب يونان إلى شعب نينوى وأقنعهم أن يرجعوا إلى الله. لذلك تابوا، وتوقفوا عن الخطية، ورجعوا إلى الله. استخدمَ يسوع كلمة "هوذا" أو "انظروا" ليلفت الانتباه إلى ما كان يقوله. قال: "هوذا أعظم من يونان ههنا." إن أهمية يسوع أكبر من أهمية يونان لأن يسوع هو المُخلِّص الموعود.</w:t>
      </w:r>
    </w:p>
    <w:p>
      <w:pPr>
        <w:bidi/>
      </w:pPr>
      <w:r>
        <w:rPr>
          <w:rtl/>
          <w:cs/>
          <w:lang w:val="ar_AE" w:bidi="ar_AE"/>
        </w:rPr>
      </w:r>
      <w:r>
        <w:rPr>
          <w:rtl/>
          <w:cs/>
          <w:lang w:val="ar_AE" w:bidi="ar_AE"/>
        </w:rPr>
        <w:t>قال يسوع للقادة الدينيين إنه مثل رجال نينوى، ستَدينهم ملكةُ سبأ أيضًا. منذ سنوات عديدة، جاءت ملكةُ سبأ من بلدٍ أجنبي في الجنوب، بعيدٍ عن أرض إسرائيل. أرادت أن تسمع كلمات المَلك سليمان. منذ زمن بعيد، كان سليمان معروفًا بحكمته. أكَّدَ يسوع على النقطة التي قالها للتو بإخبارهم أنه أعظم من سليمان.</w:t>
      </w:r>
    </w:p>
    <w:p>
      <w:pPr>
        <w:bidi/>
      </w:pPr>
      <w:r>
        <w:rPr>
          <w:rtl/>
          <w:cs/>
          <w:lang w:val="ar_AE" w:bidi="ar_AE"/>
        </w:rPr>
      </w:r>
      <w:r>
        <w:rPr>
          <w:rtl/>
          <w:cs/>
          <w:lang w:val="ar_AE" w:bidi="ar_AE"/>
        </w:rPr>
        <w:t>اعرضوا خريطة لإسرائيل، ونينوى، وسبأ.</w:t>
      </w:r>
    </w:p>
    <w:p>
      <w:pPr>
        <w:bidi/>
      </w:pPr>
      <w:r>
        <w:rPr>
          <w:rtl/>
          <w:cs/>
          <w:lang w:val="ar_AE" w:bidi="ar_AE"/>
        </w:rPr>
      </w:r>
      <w:r>
        <w:rPr>
          <w:rtl/>
          <w:cs/>
          <w:lang w:val="ar_AE" w:bidi="ar_AE"/>
        </w:rPr>
        <w:t>توقفوا وناقشوا: صفوا وقتًا وقفتم فيه أنتم أو شخص تعرفونه أمام شخصٍ لِتُحاكَموا في المحكمة. مَن كان يُسمح له بالتحدث إلى القاضي ولماذا؟ مَن لم يُسمح له بالتحدث إلى القاضي، ولماذا؟</w:t>
      </w:r>
    </w:p>
    <w:p>
      <w:pPr>
        <w:bidi/>
      </w:pPr>
      <w:r>
        <w:rPr>
          <w:rtl/>
          <w:cs/>
          <w:lang w:val="ar_AE" w:bidi="ar_AE"/>
        </w:rPr>
      </w:r>
      <w:r>
        <w:rPr>
          <w:rtl/>
          <w:cs/>
          <w:lang w:val="ar_AE" w:bidi="ar_AE"/>
        </w:rPr>
        <w:t xml:space="preserve">ثم تحدَّث يسوع عن أشخاص يتحرَّرون من الأرواح النجسة أو الشريرة. عندما يُجبَر الروح الشرير على مغادرة إنسانٍ ما، يتجول في أماكن لا ماء فيها، أو معزولة، ولا يريد أن يَبقى هناك. بدلًا من ذلك، يريد الروح الشرير أن يعود إلى الشخص الذي كان يسيطر عليه من قبل. شبَّه يسوعُ الشخصَ الفارغ روحيًا بالبيت النظيف وهو شخص متاح أمام روحٍ، سواء كان صالحًا أو شريرًا. عندما يعود الروح الشرير إلى الشخص الذي عاش فيه من قبل ويجد أن هذا الشخص فارغ روحيًا، يذهب ويجلب سبع أرواح أُخَرَ أَشَرَّ منه. فيُسيطر الأرواح الثمانية على الشخص، أو يعيشون في البيت، ويتسببون في حدوث أشياء أسوأ للشخص المسكون بالأرواح الشريرة. </w:t>
      </w:r>
    </w:p>
    <w:p>
      <w:pPr>
        <w:bidi/>
      </w:pPr>
      <w:r>
        <w:rPr>
          <w:rtl/>
          <w:cs/>
          <w:lang w:val="ar_AE" w:bidi="ar_AE"/>
        </w:rPr>
      </w:r>
      <w:r>
        <w:rPr>
          <w:rtl/>
          <w:cs/>
          <w:lang w:val="ar_AE" w:bidi="ar_AE"/>
        </w:rPr>
        <w:t>توقفوا وناقشوا: ماذا يعتقد الناس بخصوص الأرواح في ثقافتكم؟ أين تعيش الأرواح؟ ما هي أنواع الأرواح، وما الذي تَدفع الناسَ إلى فعله؟</w:t>
      </w:r>
    </w:p>
    <w:p>
      <w:pPr>
        <w:bidi/>
      </w:pPr>
      <w:r>
        <w:rPr>
          <w:rtl/>
          <w:cs/>
          <w:lang w:val="ar_AE" w:bidi="ar_AE"/>
        </w:rPr>
      </w:r>
      <w:r>
        <w:rPr>
          <w:rtl/>
          <w:cs/>
          <w:lang w:val="ar_AE" w:bidi="ar_AE"/>
        </w:rPr>
        <w:t>استخدمَ يسوعُ هذا التشبيه ليُظهِر أن نهاية الحياة ستكون أسوأ من بدايتها للناس في جيله. قال هذا لأن هؤلاء الناس رأوا يسوع يفعل أشياء كثيرة تُظهر أنه المُخلِّص الموعود. لكن هؤلاء الناس سيتألمون إذا رأوا كل ما فعله يسوع ليُظهر أنه المُخلِّص الموعود، لكنهم لم يتعهدوا بأن يتبعوه. سيحتاجون أن يَخلعوا الأمور الشريرة ويستبدلوها بقوة الله التي يَجلبها الرب يسوع.</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تتضمن هذه القصة 3 مشاهد.</w:t>
      </w:r>
    </w:p>
    <w:p>
      <w:pPr>
        <w:bidi/>
      </w:pPr>
      <w:r>
        <w:rPr>
          <w:rtl/>
          <w:cs/>
          <w:lang w:val="ar_AE" w:bidi="ar_AE"/>
        </w:rPr>
      </w:r>
      <w:r>
        <w:rPr>
          <w:b/>
          <w:rtl/>
          <w:cs/>
          <w:lang w:val="ar_AE" w:bidi="ar_AE"/>
        </w:rPr>
        <w:t>المشهد الأول:</w:t>
      </w:r>
      <w:r>
        <w:rPr>
          <w:rtl/>
          <w:cs/>
          <w:lang w:val="ar_AE" w:bidi="ar_AE"/>
        </w:rPr>
        <w:t xml:space="preserve"> كان يسوع قد انتهى للتو من التعليم بأن ما يقوله الإنسان يُظهر ما في قلبه. عندها قال له بعض القادة الدينيين الذين سمعوا تعليمه إنهم يريدون أن يُريهم آية تُثبت أنه من عند الله، فيعطيهم يسوع آية يونان.</w:t>
      </w:r>
    </w:p>
    <w:p>
      <w:pPr>
        <w:bidi/>
      </w:pPr>
      <w:r>
        <w:rPr>
          <w:rtl/>
          <w:cs/>
          <w:lang w:val="ar_AE" w:bidi="ar_AE"/>
        </w:rPr>
      </w:r>
      <w:r>
        <w:rPr>
          <w:b/>
          <w:rtl/>
          <w:cs/>
          <w:lang w:val="ar_AE" w:bidi="ar_AE"/>
        </w:rPr>
        <w:t>المشهد الثاني:</w:t>
      </w:r>
      <w:r>
        <w:rPr>
          <w:rtl/>
          <w:cs/>
          <w:lang w:val="ar_AE" w:bidi="ar_AE"/>
        </w:rPr>
        <w:t xml:space="preserve"> يتكلّم يسوع عن أحداث مختلفة من الماضي ليُظهر أنه أعظم من أشخاص الماضي.</w:t>
      </w:r>
    </w:p>
    <w:p>
      <w:pPr>
        <w:bidi/>
      </w:pPr>
      <w:r>
        <w:rPr>
          <w:rtl/>
          <w:cs/>
          <w:lang w:val="ar_AE" w:bidi="ar_AE"/>
        </w:rPr>
      </w:r>
      <w:r>
        <w:rPr>
          <w:b/>
          <w:rtl/>
          <w:cs/>
          <w:lang w:val="ar_AE" w:bidi="ar_AE"/>
        </w:rPr>
        <w:t>المشهد الثالث:</w:t>
      </w:r>
      <w:r>
        <w:rPr>
          <w:rtl/>
          <w:cs/>
          <w:lang w:val="ar_AE" w:bidi="ar_AE"/>
        </w:rPr>
        <w:t xml:space="preserve"> يسوع يعلّم عما سيحدث للأشرار في جيله.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بعض مُعلّمي الشريعة والفريسيين</w:t>
      </w:r>
    </w:p>
    <w:p>
      <w:pPr>
        <w:pStyle w:val="ListBullet"/>
        <w:bidi/>
        <w:spacing w:line="240" w:lineRule="auto"/>
        <w:ind w:left="720"/>
      </w:pPr>
      <w:r>
        <w:rPr>
          <w:rtl/>
          <w:cs/>
          <w:lang w:val="ar_AE" w:bidi="ar_AE"/>
        </w:rPr>
      </w:r>
      <w:r>
        <w:rPr>
          <w:rtl/>
          <w:cs/>
          <w:lang w:val="ar_AE" w:bidi="ar_AE"/>
        </w:rPr>
        <w:t>يونان النبي</w:t>
      </w:r>
    </w:p>
    <w:p>
      <w:pPr>
        <w:pStyle w:val="ListBullet"/>
        <w:bidi/>
        <w:spacing w:line="240" w:lineRule="auto"/>
        <w:ind w:left="720"/>
      </w:pPr>
      <w:r>
        <w:rPr>
          <w:rtl/>
          <w:cs/>
          <w:lang w:val="ar_AE" w:bidi="ar_AE"/>
        </w:rPr>
      </w:r>
      <w:r>
        <w:rPr>
          <w:rtl/>
          <w:cs/>
          <w:lang w:val="ar_AE" w:bidi="ar_AE"/>
        </w:rPr>
        <w:t>سمكة عظيمة</w:t>
      </w:r>
    </w:p>
    <w:p>
      <w:pPr>
        <w:pStyle w:val="ListBullet"/>
        <w:bidi/>
        <w:spacing w:line="240" w:lineRule="auto"/>
        <w:ind w:left="720"/>
      </w:pPr>
      <w:r>
        <w:rPr>
          <w:rtl/>
          <w:cs/>
          <w:lang w:val="ar_AE" w:bidi="ar_AE"/>
        </w:rPr>
      </w:r>
      <w:r>
        <w:rPr>
          <w:rtl/>
          <w:cs/>
          <w:lang w:val="ar_AE" w:bidi="ar_AE"/>
        </w:rPr>
        <w:t>أهل نينوى</w:t>
      </w:r>
    </w:p>
    <w:p>
      <w:pPr>
        <w:pStyle w:val="ListBullet"/>
        <w:bidi/>
        <w:spacing w:line="240" w:lineRule="auto"/>
        <w:ind w:left="720"/>
      </w:pPr>
      <w:r>
        <w:rPr>
          <w:rtl/>
          <w:cs/>
          <w:lang w:val="ar_AE" w:bidi="ar_AE"/>
        </w:rPr>
      </w:r>
      <w:r>
        <w:rPr>
          <w:rtl/>
          <w:cs/>
          <w:lang w:val="ar_AE" w:bidi="ar_AE"/>
        </w:rPr>
        <w:t>ملكة سبأ</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8 أرواح شريرة</w:t>
      </w:r>
    </w:p>
    <w:p>
      <w:pPr>
        <w:bidi/>
      </w:pPr>
      <w:r>
        <w:rPr>
          <w:rtl/>
          <w:cs/>
          <w:lang w:val="ar_AE" w:bidi="ar_AE"/>
        </w:rPr>
      </w:r>
      <w:r>
        <w:rPr>
          <w:rtl/>
          <w:cs/>
          <w:lang w:val="ar_AE" w:bidi="ar_AE"/>
        </w:rPr>
        <w:t xml:space="preserve"> 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 </w:t>
      </w:r>
    </w:p>
    <w:p>
      <w:pPr>
        <w:bidi/>
      </w:pPr>
      <w:r>
        <w:rPr>
          <w:rtl/>
          <w:cs/>
          <w:lang w:val="ar_AE" w:bidi="ar_AE"/>
        </w:rPr>
      </w:r>
      <w:r>
        <w:rPr>
          <w:rtl/>
          <w:cs/>
          <w:lang w:val="ar_AE" w:bidi="ar_AE"/>
        </w:rPr>
        <w:t>كان يسوع والفريسيون يتبادلون الحوار الذي بدأ عندما شفى يسوع رجلًا أعمى وأخرس. وكان يسوع قد علّم لتوّه أن الإنسان الصالح يقول ويفعل الصالحات، أمّا الشرير فيقول ويفعل الشرور. وقد دعا معلّمو الشريعة اليهودية والفريسيون يسوع «معلّمًا»، لكنهم لم يكونوا أتباعًا له. تذكّروا أن القادة الدينيين رأوا يسوع يصنع معجزات وآيات كثيرة، ومع ذلك لم يؤمنوا به. لقد طلبوا منه آية، أو معجزة خاصة، تُثبت أنه حقًا من عند الله. ومن المهم أن نتذكّر أن يسوع وصفهم بـ «جِيلٌ شِرِّيرٌ وَفَاسِقٌ» كطريقة ليقول بها أنهم غير أمناء لله.</w:t>
      </w:r>
    </w:p>
    <w:p>
      <w:pPr>
        <w:bidi/>
      </w:pPr>
      <w:r>
        <w:rPr>
          <w:rtl/>
          <w:cs/>
          <w:lang w:val="ar_AE" w:bidi="ar_AE"/>
        </w:rPr>
      </w:r>
      <w:r>
        <w:rPr>
          <w:rtl/>
          <w:cs/>
          <w:lang w:val="ar_AE" w:bidi="ar_AE"/>
        </w:rPr>
        <w:t>وفي المشهد الثاني، يشرح يسوع لماذا يعطيهم آية يونان. من المهم أن نتذكّر أن يونان كان نبيًا لله عاش قبل زمن يسوع بوقت طويل، وقد ابتلعته سمكة عظيمة، لكن بعد ثلاثة أيام أمر الله السمكة أن تقذف به على اليابسة. كانت تجربة يونان رمزًا وبها شبه لما سيحدث مع يسوع في المستقبل.</w:t>
      </w:r>
    </w:p>
    <w:p>
      <w:pPr>
        <w:bidi/>
      </w:pPr>
      <w:r>
        <w:rPr>
          <w:rtl/>
          <w:cs/>
          <w:lang w:val="ar_AE" w:bidi="ar_AE"/>
        </w:rPr>
      </w:r>
      <w:r>
        <w:rPr>
          <w:rtl/>
          <w:cs/>
          <w:lang w:val="ar_AE" w:bidi="ar_AE"/>
        </w:rPr>
        <w:t>تذكّروا أن أهل نينوى تابوا عن خطاياهم ورجعوا إلى الله بسبب ما بشّرهم به يونان. من المهم أن نتذكّر أن يسوع عندما يستخدم كلمة «هوذا» أو «انظروا» فهو يقصد أن ننتبه جيدًا لما سيقوله بعدها. تذكّروا أن يسوع قال: «وَهُوَذَا أَعْظَمُ مِنْ يُونَانَ ههُنَا!»</w:t>
      </w:r>
    </w:p>
    <w:p>
      <w:pPr>
        <w:bidi/>
      </w:pPr>
      <w:r>
        <w:rPr>
          <w:rtl/>
          <w:cs/>
          <w:lang w:val="ar_AE" w:bidi="ar_AE"/>
        </w:rPr>
      </w:r>
      <w:r>
        <w:rPr>
          <w:rtl/>
          <w:cs/>
          <w:lang w:val="ar_AE" w:bidi="ar_AE"/>
        </w:rPr>
        <w:t>ومن المهم أن نتذكّر أنه في يوم الدينونة سيقف أهل نينوى ليدينوا الناس الذين في زمن يسوع، أمّا يسوع فأعلن أنه أعظم وأهم من يونان. لقد ذكَّر يسوع القادة الدينيين أيضًا بأن ملكة سبأ جاءت من بلد بعيد جدًا عن إسرائيل لتسمع حكمة سليمان. وقد كان سليمان ملكًا يهوديًا عُرف منذ زمن بعيد بحكمته. ومن المهم أن نتذكّر أن يسوع قال إن ملكة سبأ ستدين أيضًا الناس في زمن يسوع في يوم الدينونة.</w:t>
      </w:r>
    </w:p>
    <w:p>
      <w:pPr>
        <w:bidi/>
      </w:pPr>
      <w:r>
        <w:rPr>
          <w:rtl/>
          <w:cs/>
          <w:lang w:val="ar_AE" w:bidi="ar_AE"/>
        </w:rPr>
      </w:r>
      <w:r>
        <w:rPr>
          <w:rtl/>
          <w:cs/>
          <w:lang w:val="ar_AE" w:bidi="ar_AE"/>
        </w:rPr>
        <w:t>وقد قال يسوع إنه أعظم من يونان وأعظم من الملك سليمان. هذا الكلام كان صادمًا لجمهور يسوع، لأن يونان وسليمان كانا موضع احترام كبير عند اليهود. ولكن بما أن يسوع هو ابن الإنسان، أي المُخلِّص الذي وعد به الله، فهو أعظم بكثير من كليهما.</w:t>
      </w:r>
    </w:p>
    <w:p>
      <w:pPr>
        <w:bidi/>
      </w:pPr>
      <w:r>
        <w:rPr>
          <w:rtl/>
          <w:cs/>
          <w:lang w:val="ar_AE" w:bidi="ar_AE"/>
        </w:rPr>
      </w:r>
      <w:r>
        <w:rPr>
          <w:rtl/>
          <w:cs/>
          <w:lang w:val="ar_AE" w:bidi="ar_AE"/>
        </w:rPr>
        <w:t>وفي المشهد الثالث، يروي يسوع قصة على سبيل المقارنة. وهذا لا يعني أن القصة كانت حدثّا حقيقيًا، بل هي تشبيه. ومن المهم أن نتذكّر أن يسوع شبَّه داخل الإنسان ببيت. فإذا لم يكن هذا البيت مسكنًا لروح الله، يمكن أن يصبح مسكنًا للأرواح الشريرة. والأشخاص الذين كان يسوع يكلّمهم كانوا بحاجة لأن يستبدلوا الشر في حياتهم بقوة الله.</w:t>
      </w:r>
    </w:p>
    <w:p>
      <w:pPr>
        <w:bidi/>
      </w:pPr>
      <w:r>
        <w:rPr>
          <w:rtl/>
          <w:cs/>
          <w:lang w:val="ar_AE" w:bidi="ar_AE"/>
        </w:rPr>
      </w:r>
      <w:r>
        <w:rPr>
          <w:rtl/>
          <w:cs/>
          <w:lang w:val="ar_AE" w:bidi="ar_AE"/>
        </w:rPr>
        <w:t>ويختم يسوع هذا المقطع بخلاصة، يقول فيها إن أهل جيله سيكونون مثل هذا البيت المملوء بالأرواح الشريرة إذا لم يتغيّروا.</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بعض الكتبة والفريسيين</w:t>
      </w:r>
    </w:p>
    <w:p>
      <w:pPr>
        <w:pStyle w:val="ListBullet"/>
        <w:bidi/>
        <w:spacing w:line="240" w:lineRule="auto"/>
        <w:ind w:left="720"/>
      </w:pPr>
      <w:r>
        <w:rPr>
          <w:rtl/>
          <w:cs/>
          <w:lang w:val="ar_AE" w:bidi="ar_AE"/>
        </w:rPr>
      </w:r>
      <w:r>
        <w:rPr>
          <w:rtl/>
          <w:cs/>
          <w:lang w:val="ar_AE" w:bidi="ar_AE"/>
        </w:rPr>
        <w:t>يونان النبي</w:t>
      </w:r>
    </w:p>
    <w:p>
      <w:pPr>
        <w:pStyle w:val="ListBullet"/>
        <w:bidi/>
        <w:spacing w:line="240" w:lineRule="auto"/>
        <w:ind w:left="720"/>
      </w:pPr>
      <w:r>
        <w:rPr>
          <w:rtl/>
          <w:cs/>
          <w:lang w:val="ar_AE" w:bidi="ar_AE"/>
        </w:rPr>
      </w:r>
      <w:r>
        <w:rPr>
          <w:rtl/>
          <w:cs/>
          <w:lang w:val="ar_AE" w:bidi="ar_AE"/>
        </w:rPr>
        <w:t xml:space="preserve">حوت عظيم </w:t>
      </w:r>
    </w:p>
    <w:p>
      <w:pPr>
        <w:pStyle w:val="ListBullet"/>
        <w:bidi/>
        <w:spacing w:line="240" w:lineRule="auto"/>
        <w:ind w:left="720"/>
      </w:pPr>
      <w:r>
        <w:rPr>
          <w:rtl/>
          <w:cs/>
          <w:lang w:val="ar_AE" w:bidi="ar_AE"/>
        </w:rPr>
      </w:r>
      <w:r>
        <w:rPr>
          <w:rtl/>
          <w:cs/>
          <w:lang w:val="ar_AE" w:bidi="ar_AE"/>
        </w:rPr>
        <w:t>أهل نينوى</w:t>
      </w:r>
    </w:p>
    <w:p>
      <w:pPr>
        <w:pStyle w:val="ListBullet"/>
        <w:bidi/>
        <w:spacing w:line="240" w:lineRule="auto"/>
        <w:ind w:left="720"/>
      </w:pPr>
      <w:r>
        <w:rPr>
          <w:rtl/>
          <w:cs/>
          <w:lang w:val="ar_AE" w:bidi="ar_AE"/>
        </w:rPr>
      </w:r>
      <w:r>
        <w:rPr>
          <w:rtl/>
          <w:cs/>
          <w:lang w:val="ar_AE" w:bidi="ar_AE"/>
        </w:rPr>
        <w:t>مَلِكَةُ ٱلتَّيْمَنِ</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 xml:space="preserve">ثمانية أرواح نجسة </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 xml:space="preserve">كان يسوع قد انتهى للتو من تعليمه بأن ما يتكلم به الإنسان يُظهر ما في قلبه. ثم قال له بعض الكُتبة والفريسيين: "نُرِيدُ أَنْ نَرَى مِنْكَ آيَةً، لتُثبت أنك من عند الله." فقال لهم يسوع أنهم أشرار وغير مخلصين لله. كذلك قال لهم يسوع أنه لا تُعطى لهم آية إلا آية يونان.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الكتبة والفريسيين: "بماذا تشعرون؟"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مثِّلوا يونان وهو يُبتلع من قِبل حوت عظيم. كان يونان في بطن الحوت ثلاثة أيام، وثلاث ليالٍ، وكان يصلّي إلى الله أن يُنقذه. فأمر الله الحوت بأن يتقيأ يونان على البر.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يونان: "بماذا تشعر؟"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أمر الله الحوت بأن يتقيأ يونان على البر. ثم يواصل يونان سيره إلى نينوى ويكرز لأهلها بأن يرجعوا إلى الله.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أهل نينوى: "بماذا تشعرون؟"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لأن القادة الدينيين لم يؤمنوا بيسوع، أخبرهم يسوع بأن رجال نينوى سيقومون في يوم الدين و يدينونهم. كما ذكَّر يسوع القادة الدينيين بالمرة التي أرادت فيها ملكة التيمُّن أن تسمع حكمة سليمان. لذلك قال يسوع إن ملكة التيمُّن سوف تدينهم في يوم الدين. يقول يسوع للقادة الدينيين إنه أعظم من يونان وأعظم من سليمان.</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ملكة التيمُّن: "بماذا تشعرين؟" قد تسمعون عبارات مثل: </w:t>
      </w:r>
    </w:p>
    <w:p>
      <w:pPr>
        <w:pStyle w:val="ListBullet"/>
        <w:bidi/>
        <w:spacing w:line="240" w:lineRule="auto"/>
        <w:ind w:left="720"/>
      </w:pPr>
      <w:r>
        <w:rPr>
          <w:rtl/>
          <w:cs/>
          <w:lang w:val="ar_AE" w:bidi="ar_AE"/>
        </w:rPr>
      </w:r>
      <w:r>
        <w:rPr>
          <w:rtl/>
          <w:cs/>
          <w:lang w:val="ar_AE" w:bidi="ar_AE"/>
        </w:rPr>
        <w:t xml:space="preserve">اسأل المُمثِّل الذي يؤدي دور الملك سليمان: "بماذا تشعر؟"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يعلّم يسوع عن مصير الأشرار في جيله، عن طريق تشبيه ما بداخل الإنسان ببيت طُرِد منه روح نجس. فإذا لم يكن الشخص مسكنًا لروح الله، فقد يتحول إلى مسكن للأرواح النجسة.</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"بماذا تشعر؟" قد تسمعون 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اقترب بعض </w:t>
      </w:r>
      <w:r>
        <w:rPr>
          <w:b/>
          <w:rtl/>
          <w:cs/>
          <w:lang w:val="ar_AE" w:bidi="ar_AE"/>
        </w:rPr>
        <w:t>الكتبة</w:t>
      </w:r>
      <w:r>
        <w:rPr>
          <w:rtl/>
          <w:cs/>
          <w:lang w:val="ar_AE" w:bidi="ar_AE"/>
        </w:rPr>
        <w:t xml:space="preserve"> (</w:t>
      </w:r>
      <w:r>
        <w:rPr>
          <w:b/>
          <w:rtl/>
          <w:cs/>
          <w:lang w:val="ar_AE" w:bidi="ar_AE"/>
        </w:rPr>
        <w:t>معلّمي الشريعة</w:t>
      </w:r>
      <w:r>
        <w:rPr>
          <w:rtl/>
          <w:cs/>
          <w:lang w:val="ar_AE" w:bidi="ar_AE"/>
        </w:rPr>
        <w:t>) و</w:t>
      </w:r>
      <w:r>
        <w:rPr>
          <w:b/>
          <w:rtl/>
          <w:cs/>
          <w:lang w:val="ar_AE" w:bidi="ar_AE"/>
        </w:rPr>
        <w:t>الفريسيين</w:t>
      </w:r>
      <w:r>
        <w:rPr>
          <w:rtl/>
          <w:cs/>
          <w:lang w:val="ar_AE" w:bidi="ar_AE"/>
        </w:rPr>
        <w:t xml:space="preserve"> من يسوع وقالوا له: "</w:t>
      </w:r>
      <w:r>
        <w:rPr>
          <w:b/>
          <w:rtl/>
          <w:cs/>
          <w:lang w:val="ar_AE" w:bidi="ar_AE"/>
        </w:rPr>
        <w:t>يا مُعَلِّمُ،</w:t>
      </w:r>
      <w:r>
        <w:rPr>
          <w:rtl/>
          <w:cs/>
          <w:lang w:val="ar_AE" w:bidi="ar_AE"/>
        </w:rPr>
        <w:t xml:space="preserve"> نُريدُ أنْ نَرَى مِنكَ</w:t>
      </w:r>
      <w:r>
        <w:rPr>
          <w:b/>
          <w:rtl/>
          <w:cs/>
          <w:lang w:val="ar_AE" w:bidi="ar_AE"/>
        </w:rPr>
        <w:t xml:space="preserve"> آيَةً</w:t>
      </w:r>
      <w:r>
        <w:rPr>
          <w:rtl/>
          <w:cs/>
          <w:lang w:val="ar_AE" w:bidi="ar_AE"/>
        </w:rPr>
        <w:t xml:space="preserve">". </w:t>
      </w:r>
    </w:p>
    <w:p>
      <w:pPr>
        <w:bidi/>
      </w:pPr>
      <w:r>
        <w:rPr>
          <w:rtl/>
          <w:cs/>
          <w:lang w:val="ar_AE" w:bidi="ar_AE"/>
        </w:rPr>
      </w:r>
      <w:r>
        <w:rPr>
          <w:b/>
          <w:rtl/>
          <w:cs/>
          <w:lang w:val="ar_AE" w:bidi="ar_AE"/>
        </w:rPr>
        <w:t>والكاتب</w:t>
      </w:r>
      <w:r>
        <w:rPr>
          <w:rtl/>
          <w:cs/>
          <w:lang w:val="ar_AE" w:bidi="ar_AE"/>
        </w:rPr>
        <w:t xml:space="preserve"> هو شخص يدرس الشريعة اليهودية، وكان الشعب يوقّره بسبب معرفته الواسعة بها. كان </w:t>
      </w:r>
      <w:r>
        <w:rPr>
          <w:b/>
          <w:rtl/>
          <w:cs/>
          <w:lang w:val="ar_AE" w:bidi="ar_AE"/>
        </w:rPr>
        <w:t>الفريسيون</w:t>
      </w:r>
      <w:r>
        <w:rPr>
          <w:rtl/>
          <w:cs/>
          <w:lang w:val="ar_AE" w:bidi="ar_AE"/>
        </w:rPr>
        <w:t xml:space="preserve"> أكثر الجماعات الدينية تأثيرًا في ذلك الوقت. استخدموا نفس الكلمات التي استخدمتموها سابقًا لكلٍّ من "الكتبة" و"الفريسيين". </w:t>
      </w:r>
      <w:r>
        <w:rPr>
          <w:rtl/>
          <w:cs/>
          <w:lang w:val="ar_AE" w:bidi="ar_AE"/>
        </w:rPr>
        <w:t>وكِلا تعبيري "معلّمي الشريعة"</w:t>
      </w:r>
      <w:r>
        <w:rPr>
          <w:rtl/>
          <w:cs/>
          <w:lang w:val="ar_AE" w:bidi="ar_AE"/>
        </w:rPr>
        <w:t xml:space="preserve"> و</w:t>
      </w:r>
      <w:r>
        <w:rPr>
          <w:rtl/>
          <w:cs/>
          <w:lang w:val="ar_AE" w:bidi="ar_AE"/>
        </w:rPr>
        <w:t>"الفريسيين"</w:t>
      </w:r>
      <w:r>
        <w:rPr>
          <w:rtl/>
          <w:cs/>
          <w:lang w:val="ar_AE" w:bidi="ar_AE"/>
        </w:rPr>
        <w:t xml:space="preserve"> مُدرَجين في قاموس الكلمات الرئيسية.</w:t>
      </w:r>
    </w:p>
    <w:p>
      <w:pPr>
        <w:bidi/>
      </w:pPr>
      <w:r>
        <w:rPr>
          <w:rtl/>
          <w:cs/>
          <w:lang w:val="ar_AE" w:bidi="ar_AE"/>
        </w:rPr>
      </w:r>
      <w:r>
        <w:rPr>
          <w:rtl/>
          <w:cs/>
          <w:lang w:val="ar_AE" w:bidi="ar_AE"/>
        </w:rPr>
        <w:t xml:space="preserve">وكانت كلمة </w:t>
      </w:r>
      <w:r>
        <w:rPr>
          <w:b/>
          <w:rtl/>
          <w:cs/>
          <w:lang w:val="ar_AE" w:bidi="ar_AE"/>
        </w:rPr>
        <w:t>"معلّم"</w:t>
      </w:r>
      <w:r>
        <w:rPr>
          <w:rtl/>
          <w:cs/>
          <w:lang w:val="ar_AE" w:bidi="ar_AE"/>
        </w:rPr>
        <w:t xml:space="preserve"> طريقة محترمة لمخاطبة من يعلّم أمور الله. وفي إنجيل متّى، لم يكن أحد من أتباع يسوع يدعوه "معلّمًا"؛ بل الذين لم يتبعوه فقط. استخدموا الكلمة نفسها التي استخدمتموها سابقًا لكلمة "معلّم"، وراجعوا قاموس الكلمات الرئيسية لمعرفة تعريف أكثر اكتمالًا لكلمة </w:t>
      </w:r>
      <w:r>
        <w:rPr>
          <w:rtl/>
          <w:cs/>
          <w:lang w:val="ar_AE" w:bidi="ar_AE"/>
        </w:rPr>
        <w:t>معلّم</w:t>
      </w:r>
      <w:r>
        <w:rPr>
          <w:rtl/>
          <w:cs/>
          <w:lang w:val="ar_AE" w:bidi="ar_AE"/>
        </w:rPr>
        <w:t>.</w:t>
      </w:r>
    </w:p>
    <w:p>
      <w:pPr>
        <w:bidi/>
      </w:pPr>
      <w:r>
        <w:rPr>
          <w:rtl/>
          <w:cs/>
          <w:lang w:val="ar_AE" w:bidi="ar_AE"/>
        </w:rPr>
      </w:r>
      <w:r>
        <w:rPr>
          <w:rtl/>
          <w:cs/>
          <w:lang w:val="ar_AE" w:bidi="ar_AE"/>
        </w:rPr>
        <w:t xml:space="preserve">أما </w:t>
      </w:r>
      <w:r>
        <w:rPr>
          <w:b/>
          <w:rtl/>
          <w:cs/>
          <w:lang w:val="ar_AE" w:bidi="ar_AE"/>
        </w:rPr>
        <w:t>"الآية"</w:t>
      </w:r>
      <w:r>
        <w:rPr>
          <w:rtl/>
          <w:cs/>
          <w:lang w:val="ar_AE" w:bidi="ar_AE"/>
        </w:rPr>
        <w:t xml:space="preserve"> في الكتاب المقدس، فهي علامة أو دليل يُظهر أن أمرًا ما حقيقي أو أنه سيحدث. وراجعوا قاموس الكلمات الرئيسية لمعرفة تعريف أكثر اكتمالًا لكلمة </w:t>
      </w:r>
      <w:r>
        <w:rPr>
          <w:rtl/>
          <w:cs/>
          <w:lang w:val="ar_AE" w:bidi="ar_AE"/>
        </w:rPr>
        <w:t>آيَة</w:t>
      </w:r>
      <w:r>
        <w:rPr>
          <w:rtl/>
          <w:cs/>
          <w:lang w:val="ar_AE" w:bidi="ar_AE"/>
        </w:rPr>
        <w:t>.</w:t>
      </w:r>
    </w:p>
    <w:p>
      <w:pPr>
        <w:bidi/>
      </w:pPr>
      <w:r>
        <w:rPr>
          <w:rtl/>
          <w:cs/>
          <w:lang w:val="ar_AE" w:bidi="ar_AE"/>
        </w:rPr>
      </w:r>
      <w:r>
        <w:rPr>
          <w:rtl/>
          <w:cs/>
          <w:lang w:val="ar_AE" w:bidi="ar_AE"/>
        </w:rPr>
        <w:t xml:space="preserve">فأجاب يسوع القادة الدينيين قائلًا إنهم </w:t>
      </w:r>
      <w:r>
        <w:rPr>
          <w:b/>
          <w:rtl/>
          <w:cs/>
          <w:lang w:val="ar_AE" w:bidi="ar_AE"/>
        </w:rPr>
        <w:t>جيل</w:t>
      </w:r>
      <w:r>
        <w:rPr>
          <w:rtl/>
          <w:cs/>
          <w:lang w:val="ar_AE" w:bidi="ar_AE"/>
        </w:rPr>
        <w:t xml:space="preserve"> شرير وفاسق لأنهم يطلبون آية، وقال إن الآية الوحيدة التي ستُعطى لهم هي آية يونان </w:t>
      </w:r>
      <w:r>
        <w:rPr>
          <w:b/>
          <w:rtl/>
          <w:cs/>
          <w:lang w:val="ar_AE" w:bidi="ar_AE"/>
        </w:rPr>
        <w:t>النبي</w:t>
      </w:r>
      <w:r>
        <w:rPr>
          <w:rtl/>
          <w:cs/>
          <w:lang w:val="ar_AE" w:bidi="ar_AE"/>
        </w:rPr>
        <w:t xml:space="preserve">. وفي هذا الموضع، تُشير كلمة </w:t>
      </w:r>
      <w:r>
        <w:rPr>
          <w:b/>
          <w:rtl/>
          <w:cs/>
          <w:lang w:val="ar_AE" w:bidi="ar_AE"/>
        </w:rPr>
        <w:t>"جيل"</w:t>
      </w:r>
      <w:r>
        <w:rPr>
          <w:rtl/>
          <w:cs/>
          <w:lang w:val="ar_AE" w:bidi="ar_AE"/>
        </w:rPr>
        <w:t xml:space="preserve"> إلى الناس الذين يعيشون في نفس الحقبة. </w:t>
      </w:r>
      <w:r>
        <w:rPr>
          <w:b/>
          <w:rtl/>
          <w:cs/>
          <w:lang w:val="ar_AE" w:bidi="ar_AE"/>
        </w:rPr>
        <w:t>والنبي</w:t>
      </w:r>
      <w:r>
        <w:rPr>
          <w:rtl/>
          <w:cs/>
          <w:lang w:val="ar_AE" w:bidi="ar_AE"/>
        </w:rPr>
        <w:t xml:space="preserve"> هو رسول من عند الله. استخدموا نفس الكلمات التي استخدمتموها سابقًا لكلمة "جيل" و"نبي". تجدون كلمتيّ </w:t>
      </w:r>
      <w:r>
        <w:rPr>
          <w:rtl/>
          <w:cs/>
          <w:lang w:val="ar_AE" w:bidi="ar_AE"/>
        </w:rPr>
        <w:t>"جيل"</w:t>
      </w:r>
      <w:r>
        <w:rPr>
          <w:rtl/>
          <w:cs/>
          <w:lang w:val="ar_AE" w:bidi="ar_AE"/>
        </w:rPr>
        <w:t xml:space="preserve"> و</w:t>
      </w:r>
      <w:r>
        <w:rPr>
          <w:rtl/>
          <w:cs/>
          <w:lang w:val="ar_AE" w:bidi="ar_AE"/>
        </w:rPr>
        <w:t>"نبي"</w:t>
      </w:r>
      <w:r>
        <w:rPr>
          <w:rtl/>
          <w:cs/>
          <w:lang w:val="ar_AE" w:bidi="ar_AE"/>
        </w:rPr>
        <w:t xml:space="preserve"> كليهما في قاموس الكلمات الرئيسية.</w:t>
      </w:r>
    </w:p>
    <w:p>
      <w:pPr>
        <w:bidi/>
      </w:pPr>
      <w:r>
        <w:rPr>
          <w:rtl/>
          <w:cs/>
          <w:lang w:val="ar_AE" w:bidi="ar_AE"/>
        </w:rPr>
      </w:r>
      <w:r>
        <w:rPr>
          <w:rtl/>
          <w:cs/>
          <w:lang w:val="ar_AE" w:bidi="ar_AE"/>
        </w:rPr>
        <w:t xml:space="preserve">ثم يقول يسوع إن </w:t>
      </w:r>
      <w:r>
        <w:rPr>
          <w:b/>
          <w:rtl/>
          <w:cs/>
          <w:lang w:val="ar_AE" w:bidi="ar_AE"/>
        </w:rPr>
        <w:t>"ابن الإنسان"</w:t>
      </w:r>
      <w:r>
        <w:rPr>
          <w:rtl/>
          <w:cs/>
          <w:lang w:val="ar_AE" w:bidi="ar_AE"/>
        </w:rPr>
        <w:t xml:space="preserve"> سيبقى ثلاثة أيام وثلاث ليالٍ في "قَلبِ الأرضِ"، أي في القبر. إن ابن الإنسان هو لقب ليسوع يُظهر أنه المخلّص الموعود، وأن له نفس طبيعة الله وسلطانه. استخدم الكلمة ذاتها التي استخدمتها في مقاطع سابقة لتعبير ابن الإنسان. اطَّلع على "قاموس الكلمات الرئيسية" لتعريف أكثر شمولًا لتعبير </w:t>
      </w:r>
      <w:r>
        <w:rPr>
          <w:rtl/>
          <w:cs/>
          <w:lang w:val="ar_AE" w:bidi="ar_AE"/>
        </w:rPr>
        <w:t>ابن الإنسان</w:t>
      </w:r>
      <w:r>
        <w:rPr>
          <w:rtl/>
          <w:cs/>
          <w:lang w:val="ar_AE" w:bidi="ar_AE"/>
        </w:rPr>
        <w:t>.</w:t>
      </w:r>
    </w:p>
    <w:p>
      <w:pPr>
        <w:bidi/>
      </w:pPr>
      <w:r>
        <w:rPr>
          <w:rtl/>
          <w:cs/>
          <w:lang w:val="ar_AE" w:bidi="ar_AE"/>
        </w:rPr>
      </w:r>
      <w:r>
        <w:rPr>
          <w:rtl/>
          <w:cs/>
          <w:lang w:val="ar_AE" w:bidi="ar_AE"/>
        </w:rPr>
        <w:t>وقال يسوع أيضًا إن أهل نينوى سيدينون جيله في</w:t>
      </w:r>
      <w:r>
        <w:rPr>
          <w:b/>
          <w:rtl/>
          <w:cs/>
          <w:lang w:val="ar_AE" w:bidi="ar_AE"/>
        </w:rPr>
        <w:t xml:space="preserve"> يوم الدينونة</w:t>
      </w:r>
      <w:r>
        <w:rPr>
          <w:rtl/>
          <w:cs/>
          <w:lang w:val="ar_AE" w:bidi="ar_AE"/>
        </w:rPr>
        <w:t xml:space="preserve">. ويوم الدينونة هو الوقت الذي سيأتي في نهاية العالم حين يدين الله جميع الناس على أقوالهم وأفعالهم. كان يونان قد أُرسل إلى نينوى قبل هذه القصة بمئات السنين، وأراد الله أن يعلّم يونانُ شعبَ نينوى عنه. وقد تاب أهل نينوى عن خطاياهم بعدما أخبرهم يونان عن الله. </w:t>
      </w:r>
      <w:r>
        <w:rPr>
          <w:b/>
          <w:rtl/>
          <w:cs/>
          <w:lang w:val="ar_AE" w:bidi="ar_AE"/>
        </w:rPr>
        <w:t>والتوبة</w:t>
      </w:r>
      <w:r>
        <w:rPr>
          <w:rtl/>
          <w:cs/>
          <w:lang w:val="ar_AE" w:bidi="ar_AE"/>
        </w:rPr>
        <w:t xml:space="preserve"> تعني الابتعاد عن الخطيّة والرجوع إلى الله. </w:t>
      </w:r>
      <w:r>
        <w:rPr>
          <w:b/>
          <w:rtl/>
          <w:cs/>
          <w:lang w:val="ar_AE" w:bidi="ar_AE"/>
        </w:rPr>
        <w:t>والخطيّة</w:t>
      </w:r>
      <w:r>
        <w:rPr>
          <w:rtl/>
          <w:cs/>
          <w:lang w:val="ar_AE" w:bidi="ar_AE"/>
        </w:rPr>
        <w:t xml:space="preserve"> هي أي عمل من أعمال العصيان ضد الله. استخدموا نفس الكلمات التي استخدمتموها سابقًا لكلمتيّ "توبة" و"خطيّة". واطّلعوا على "قاموس الكلمات الرئيسية" للحصول على تعريف أكثر شمولًا لكلمتيّ "</w:t>
      </w:r>
      <w:r>
        <w:rPr>
          <w:rtl/>
          <w:cs/>
          <w:lang w:val="ar_AE" w:bidi="ar_AE"/>
        </w:rPr>
        <w:t>توبة</w:t>
      </w:r>
      <w:r>
        <w:rPr>
          <w:rtl/>
          <w:cs/>
          <w:lang w:val="ar_AE" w:bidi="ar_AE"/>
        </w:rPr>
        <w:t>" و</w:t>
      </w:r>
      <w:r>
        <w:rPr>
          <w:rtl/>
          <w:cs/>
          <w:lang w:val="ar_AE" w:bidi="ar_AE"/>
        </w:rPr>
        <w:t>"خطيّة"</w:t>
      </w:r>
      <w:r>
        <w:rPr>
          <w:rtl/>
          <w:cs/>
          <w:lang w:val="ar_AE" w:bidi="ar_AE"/>
        </w:rPr>
        <w:t>.</w:t>
      </w:r>
    </w:p>
    <w:p>
      <w:pPr>
        <w:bidi/>
      </w:pPr>
      <w:r>
        <w:rPr>
          <w:rtl/>
          <w:cs/>
          <w:lang w:val="ar_AE" w:bidi="ar_AE"/>
        </w:rPr>
      </w:r>
      <w:r>
        <w:rPr>
          <w:rtl/>
          <w:cs/>
          <w:lang w:val="ar_AE" w:bidi="ar_AE"/>
        </w:rPr>
        <w:t xml:space="preserve">وقال يسوع أيضًا إن "مَلِكَةُ التَّيمَنِ" ستدين هذا الجيل في يوم الدين. ومَلِكَة التَّيمَن هي ملكة سبأ، التي جاءت إلى إسرائيل قبل مئات السنين لتسمع </w:t>
      </w:r>
      <w:r>
        <w:rPr>
          <w:b/>
          <w:rtl/>
          <w:cs/>
          <w:lang w:val="ar_AE" w:bidi="ar_AE"/>
        </w:rPr>
        <w:t>حكمة</w:t>
      </w:r>
      <w:r>
        <w:rPr>
          <w:rtl/>
          <w:cs/>
          <w:lang w:val="ar_AE" w:bidi="ar_AE"/>
        </w:rPr>
        <w:t xml:space="preserve"> الملك سليمان. الحكمة هي التفكير بأشياء صحيحة، والقيام بأمور صالحة. استخدموا نفس الكلمة للتعبير عن الحكمة كما في الترجمات السابقة، واطَّلعوا على قاموس الكلمات الرئيسية لتعريف أكثر شمولًا لكلمة </w:t>
      </w:r>
      <w:r>
        <w:rPr>
          <w:rtl/>
          <w:cs/>
          <w:lang w:val="ar_AE" w:bidi="ar_AE"/>
        </w:rPr>
        <w:t>الحكمة</w:t>
      </w:r>
      <w:r>
        <w:rPr>
          <w:rtl/>
          <w:cs/>
          <w:lang w:val="ar_AE" w:bidi="ar_AE"/>
        </w:rPr>
        <w:t>.</w:t>
      </w:r>
    </w:p>
    <w:p>
      <w:pPr>
        <w:bidi/>
      </w:pPr>
      <w:r>
        <w:rPr>
          <w:rtl/>
          <w:cs/>
          <w:lang w:val="ar_AE" w:bidi="ar_AE"/>
        </w:rPr>
      </w:r>
      <w:r>
        <w:rPr>
          <w:rtl/>
          <w:cs/>
          <w:lang w:val="ar_AE" w:bidi="ar_AE"/>
        </w:rPr>
        <w:t xml:space="preserve">ثم تحدّث يسوع عن أشخاص يتحرّرون من أرواح نجسة أو شريرة. فعندما تخرج </w:t>
      </w:r>
      <w:r>
        <w:rPr>
          <w:b/>
          <w:rtl/>
          <w:cs/>
          <w:lang w:val="ar_AE" w:bidi="ar_AE"/>
        </w:rPr>
        <w:t>الروح النجسة</w:t>
      </w:r>
      <w:r>
        <w:rPr>
          <w:rtl/>
          <w:cs/>
          <w:lang w:val="ar_AE" w:bidi="ar_AE"/>
        </w:rPr>
        <w:t xml:space="preserve"> من الإنسان، تذهب إلى </w:t>
      </w:r>
      <w:r>
        <w:rPr>
          <w:b/>
          <w:rtl/>
          <w:cs/>
          <w:lang w:val="ar_AE" w:bidi="ar_AE"/>
        </w:rPr>
        <w:t>أماكِن ليس فيها ماءٌ</w:t>
      </w:r>
      <w:r>
        <w:rPr>
          <w:rtl/>
          <w:cs/>
          <w:lang w:val="ar_AE" w:bidi="ar_AE"/>
        </w:rPr>
        <w:t xml:space="preserve">، أي إلى </w:t>
      </w:r>
      <w:r>
        <w:rPr>
          <w:b/>
          <w:rtl/>
          <w:cs/>
          <w:lang w:val="ar_AE" w:bidi="ar_AE"/>
        </w:rPr>
        <w:t>البرّيّة</w:t>
      </w:r>
      <w:r>
        <w:rPr>
          <w:rtl/>
          <w:cs/>
          <w:lang w:val="ar_AE" w:bidi="ar_AE"/>
        </w:rPr>
        <w:t xml:space="preserve">. وتعني كلمة </w:t>
      </w:r>
      <w:r>
        <w:rPr>
          <w:b/>
          <w:rtl/>
          <w:cs/>
          <w:lang w:val="ar_AE" w:bidi="ar_AE"/>
        </w:rPr>
        <w:t>نجس</w:t>
      </w:r>
      <w:r>
        <w:rPr>
          <w:rtl/>
          <w:cs/>
          <w:lang w:val="ar_AE" w:bidi="ar_AE"/>
        </w:rPr>
        <w:t xml:space="preserve"> شيئًا أو شخصًا لا يصلح أن يستخدمه الله. وجميع </w:t>
      </w:r>
      <w:r>
        <w:rPr>
          <w:b/>
          <w:rtl/>
          <w:cs/>
          <w:lang w:val="ar_AE" w:bidi="ar_AE"/>
        </w:rPr>
        <w:t>الأرواح الشريرة</w:t>
      </w:r>
      <w:r>
        <w:rPr>
          <w:rtl/>
          <w:cs/>
          <w:lang w:val="ar_AE" w:bidi="ar_AE"/>
        </w:rPr>
        <w:t xml:space="preserve"> هي أرواح نجسة. أما "</w:t>
      </w:r>
      <w:r>
        <w:rPr>
          <w:b/>
          <w:rtl/>
          <w:cs/>
          <w:lang w:val="ar_AE" w:bidi="ar_AE"/>
        </w:rPr>
        <w:t>البرّيّة</w:t>
      </w:r>
      <w:r>
        <w:rPr>
          <w:rtl/>
          <w:cs/>
          <w:lang w:val="ar_AE" w:bidi="ar_AE"/>
        </w:rPr>
        <w:t xml:space="preserve">" فهي أرض قاحلة لا يسكنها أحد ولا ينبت فيها إلا القليل. استخدموا نفس الكلمات التي استخدمتموها سابقًا لكلمتيّ روح شرير، وصحراء. واطّلعوا على قاموس الكلمات الرئيسية لمعرفة تعريف أكثر شمولًا لكلمتيّ </w:t>
      </w:r>
      <w:r>
        <w:rPr>
          <w:rtl/>
          <w:cs/>
          <w:lang w:val="ar_AE" w:bidi="ar_AE"/>
        </w:rPr>
        <w:t>روح شرير</w:t>
      </w:r>
      <w:r>
        <w:rPr>
          <w:rtl/>
          <w:cs/>
          <w:lang w:val="ar_AE" w:bidi="ar_AE"/>
        </w:rPr>
        <w:t xml:space="preserve">، </w:t>
      </w:r>
      <w:r>
        <w:rPr>
          <w:rtl/>
          <w:cs/>
          <w:lang w:val="ar_AE" w:bidi="ar_AE"/>
        </w:rPr>
        <w:t>وصحراء</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12:46–50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12: 46–50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هذه القصة، يسجِّل متَّى محادثة يسوع مع رجلٍ بخصوص الأشخاص الذين يعتبرهم يسوعُ عائلته الحقيقية. في القصة السابقة، طلبَ بعض القادة الدينيين من يسوع أن يُريهم معجزة خاصة ليُثبت أن أفعاله نابعة من الله. ذكَّرهم يسوع بمدى أهمية يونان النبي والملك سليمان للشعب اليهودي. لكن يسوع قال لهما إنه أكثر أهمية من كليهما. كذلك صنع تشبيهًا بخصوص روحٍ شرير أُجبِر على مغادرة بيت، لكنه عاد إلى البيت لأنه كان فارغًا. صنع يسوع هذا التشبيه ليُعلِّمهم أنهم بحاجة إلى أن يستبدلوا الشر الذي في حياتهم بقوة الله، وأن يتعهدوا باتِّباع يسوع بالكامل.</w:t>
      </w:r>
    </w:p>
    <w:p>
      <w:pPr>
        <w:bidi/>
      </w:pPr>
      <w:r>
        <w:rPr>
          <w:rtl/>
          <w:cs/>
          <w:lang w:val="ar_AE" w:bidi="ar_AE"/>
        </w:rPr>
      </w:r>
      <w:r>
        <w:rPr>
          <w:rtl/>
          <w:cs/>
          <w:lang w:val="ar_AE" w:bidi="ar_AE"/>
        </w:rPr>
        <w:t>سمعَ آخرون ما كان يسوع يقوله للقادة الدينيين. استخدم متَّى كلمة "هوذا" ليُظهر أنه لم يكن من المتوقع أن تقف أم يسوع وإخوته خارج البيت الذي كان يتحدث فيه. لقد جاءت أم يسوع، مريم، وإخوته ليروه ويتحدثوا معه. إن الكلمة المستعملة للإشارة إلى "إخوة" يمكن أن تُشير إلى إخوة يسوع الحَرفيين الذين كانوا أصغر منه، أو يمكن أن تُشير أيضًا إلى أبناء عمومته. يخبرنا إنجيل لوقا أن عائلة يسوع لم تستطع أن تلتقي به بسبب وجود العديد من الناس حوله.</w:t>
      </w:r>
    </w:p>
    <w:p>
      <w:pPr>
        <w:bidi/>
      </w:pPr>
      <w:r>
        <w:rPr>
          <w:rtl/>
          <w:cs/>
          <w:lang w:val="ar_AE" w:bidi="ar_AE"/>
        </w:rPr>
      </w:r>
      <w:r>
        <w:rPr>
          <w:rtl/>
          <w:cs/>
          <w:lang w:val="ar_AE" w:bidi="ar_AE"/>
        </w:rPr>
        <w:t>توقفوا وناقشوا: كم مرة يذهب الأقارب لزيارة أفراد العائلة الآخرين؟ ما هي بعض الأسباب التي تجعل الأقارب يذهبون لزيارة بعضهم البعض؟</w:t>
      </w:r>
    </w:p>
    <w:p>
      <w:pPr>
        <w:bidi/>
      </w:pPr>
      <w:r>
        <w:rPr>
          <w:rtl/>
          <w:cs/>
          <w:lang w:val="ar_AE" w:bidi="ar_AE"/>
        </w:rPr>
      </w:r>
      <w:r>
        <w:rPr>
          <w:rtl/>
          <w:cs/>
          <w:lang w:val="ar_AE" w:bidi="ar_AE"/>
        </w:rPr>
        <w:t>قال رجلٌ من الجمع ليسوع إن عائلته تريد أن تتحدث إليه. لا نَعرف هوية هذا الرجل. سألَ يسوعُ الرجلَ قائلًا: "مَن هي أُمي، ومن هم إخوتي؟" لم يكن يسوع يريد مِن الرجل أن يُجيب على هذا السؤال. أراد يسوع أن يفكِّر الرجل والآخرين بعناية في ما يقوله. أشار يسوع إلى أتباعه الاثني عشر المقرَّبين ليُظهر للجمع عَمَّن كان يتحدث. ثم قال يسوع للجمع: "هؤلاء الناس هم أمي وإخوتي." يُظهر هذا أن يسوع أحب أتباعه وأنهم أصبحوا عائلته.</w:t>
      </w:r>
    </w:p>
    <w:p>
      <w:pPr>
        <w:bidi/>
      </w:pPr>
      <w:r>
        <w:rPr>
          <w:rtl/>
          <w:cs/>
          <w:lang w:val="ar_AE" w:bidi="ar_AE"/>
        </w:rPr>
      </w:r>
      <w:r>
        <w:rPr>
          <w:rtl/>
          <w:cs/>
          <w:lang w:val="ar_AE" w:bidi="ar_AE"/>
        </w:rPr>
        <w:t>شرحَ يسوع ماذا كان يقصد عندما قال: "لأن مَنْ يفعل مشيئة أبي الذي في السماوات هو أخي وأختي وأمي." أشار يسوع إلى الله بصفته أباه، مما يؤكد أن الذين يتبعون يسوع يصبحون عائلةَ الله الحقيقية. إن الذين يفعلون مشيئةَ الله يفعلون ما يريده الله. ليس من الضروري أن يكون الناس من أقارب يسوع ليَعتبرهم من عائلته. ينبغي عليهم فقط أن يفعلوا ما يُعلِّمهم أن يفعلوه. أضاف يسوع كلمة "أخت" مع أن إخوته وأمه فقط هم الذين جاؤوا ليروه. يُظهر هذا أن النساء اللاتي تبعن يسوع كُنَّ أيضًا من تلاميذه وجزءًا من عائلة الله الحقيقية.</w:t>
      </w:r>
    </w:p>
    <w:p>
      <w:pPr>
        <w:bidi/>
      </w:pPr>
      <w:r>
        <w:rPr>
          <w:rtl/>
          <w:cs/>
          <w:lang w:val="ar_AE" w:bidi="ar_AE"/>
        </w:rPr>
      </w:r>
      <w:r>
        <w:rPr>
          <w:rtl/>
          <w:cs/>
          <w:lang w:val="ar_AE" w:bidi="ar_AE"/>
        </w:rPr>
        <w:t>توقفوا وناقشوا: كيف تَصفون عائلتكم؟ كيف تَصفون شخصًا قريبًا مباشرًا لكم، بالمقارنة مع شخص من العائلة الممتدة أو البعيدة؟ كيف يمكن لشخصٍ مِن خارج العائلة أن يُعتبر جزءًا منها؟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كان يسوع يُعلِّم الجموع، وفجأةً جاء رجل وقال ليسوع إن أمَّه وإخوته يطلبون أن يكلِّموه.</w:t>
      </w:r>
    </w:p>
    <w:p>
      <w:pPr>
        <w:bidi/>
      </w:pPr>
      <w:r>
        <w:rPr>
          <w:rtl/>
          <w:cs/>
          <w:lang w:val="ar_AE" w:bidi="ar_AE"/>
        </w:rPr>
      </w:r>
      <w:r>
        <w:rPr>
          <w:b/>
          <w:rtl/>
          <w:cs/>
          <w:lang w:val="ar_AE" w:bidi="ar_AE"/>
        </w:rPr>
        <w:t>المشهد الثاني:</w:t>
      </w:r>
      <w:r>
        <w:rPr>
          <w:rtl/>
          <w:cs/>
          <w:lang w:val="ar_AE" w:bidi="ar_AE"/>
        </w:rPr>
        <w:t xml:space="preserve"> يسوع يجيب الرجل. قال يسوع إن كل من يصنع مشيئة أبيه هو جزء من عائلته.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الناس الذين في الجمع</w:t>
      </w:r>
    </w:p>
    <w:p>
      <w:pPr>
        <w:pStyle w:val="ListBullet"/>
        <w:bidi/>
        <w:spacing w:line="240" w:lineRule="auto"/>
        <w:ind w:left="720"/>
      </w:pPr>
      <w:r>
        <w:rPr>
          <w:rtl/>
          <w:cs/>
          <w:lang w:val="ar_AE" w:bidi="ar_AE"/>
        </w:rPr>
      </w:r>
      <w:r>
        <w:rPr>
          <w:rtl/>
          <w:cs/>
          <w:lang w:val="ar_AE" w:bidi="ar_AE"/>
        </w:rPr>
        <w:t>أم يسوع وإخوته</w:t>
      </w:r>
    </w:p>
    <w:p>
      <w:pPr>
        <w:pStyle w:val="ListBullet"/>
        <w:bidi/>
        <w:spacing w:line="240" w:lineRule="auto"/>
        <w:ind w:left="720"/>
      </w:pPr>
      <w:r>
        <w:rPr>
          <w:rtl/>
          <w:cs/>
          <w:lang w:val="ar_AE" w:bidi="ar_AE"/>
        </w:rPr>
      </w:r>
      <w:r>
        <w:rPr>
          <w:rtl/>
          <w:cs/>
          <w:lang w:val="ar_AE" w:bidi="ar_AE"/>
        </w:rPr>
        <w:t>الرجل الذي تكلّم مع يسوع.</w:t>
      </w:r>
    </w:p>
    <w:p>
      <w:pPr>
        <w:pStyle w:val="ListBullet"/>
        <w:bidi/>
        <w:spacing w:line="240" w:lineRule="auto"/>
        <w:ind w:left="720"/>
      </w:pPr>
      <w:r>
        <w:rPr>
          <w:rtl/>
          <w:cs/>
          <w:lang w:val="ar_AE" w:bidi="ar_AE"/>
        </w:rPr>
      </w:r>
      <w:r>
        <w:rPr>
          <w:rtl/>
          <w:cs/>
          <w:lang w:val="ar_AE" w:bidi="ar_AE"/>
        </w:rPr>
        <w:t>تلاميذ يسوع الإثني عشر</w:t>
      </w:r>
    </w:p>
    <w:p>
      <w:pPr>
        <w:bidi/>
      </w:pPr>
      <w:r>
        <w:rPr>
          <w:rtl/>
          <w:cs/>
          <w:lang w:val="ar_AE" w:bidi="ar_AE"/>
        </w:rPr>
      </w:r>
      <w:r>
        <w:rPr>
          <w:rtl/>
          <w:cs/>
          <w:lang w:val="ar_AE" w:bidi="ar_AE"/>
        </w:rPr>
        <w:t xml:space="preserve">في هذه الجلسة، اجعل المجموعة تُصور أحداث القصة بالتسلسل، أو يرسموها، أو يستخدموا أشياء ملموسة (مثل الحجارة، العصي، أو لعب الأطفال) لتجسيد القصة والأحداث التي وقعت فيها. </w:t>
      </w:r>
    </w:p>
    <w:p>
      <w:pPr>
        <w:bidi/>
      </w:pPr>
      <w:r>
        <w:rPr>
          <w:rtl/>
          <w:cs/>
          <w:lang w:val="ar_AE" w:bidi="ar_AE"/>
        </w:rPr>
      </w:r>
      <w:r>
        <w:rPr>
          <w:rtl/>
          <w:cs/>
          <w:lang w:val="ar_AE" w:bidi="ar_AE"/>
        </w:rPr>
        <w:t>من المهم أن نتذكر أنه في القصة السابقة، كان يسوع قد عقد مقارنة تتعلق بروح شرير أُجبِر على مغادرة بيت، لكنه عاد إليه لأنه كان فارغًا. وقد استخدم يسوع هذه المقارنة ليعلّمهم أن عليهم أن يستبدلوا الشر الذي في حياتهم بقوة الله، وأن يلتزموا تمامًا باتباع يسوع، وإلا فسوف يعانون.</w:t>
      </w:r>
    </w:p>
    <w:p>
      <w:pPr>
        <w:bidi/>
      </w:pPr>
      <w:r>
        <w:rPr>
          <w:rtl/>
          <w:cs/>
          <w:lang w:val="ar_AE" w:bidi="ar_AE"/>
        </w:rPr>
      </w:r>
      <w:r>
        <w:rPr>
          <w:rtl/>
          <w:cs/>
          <w:lang w:val="ar_AE" w:bidi="ar_AE"/>
        </w:rPr>
        <w:t>كان يسوع ما يزال يتحدث مع نفس الناس وكان داخل بيت. وقد استخدم متّى كلمة "هوذا" ليُظهر أنه لم يكن من المتوقع أن تقف عائلة يسوع خارج البيت. لقد قام رجل كان هناك بإخبار يسوع أن أمه وإخوته يقفون خارج البيت.</w:t>
      </w:r>
    </w:p>
    <w:p>
      <w:pPr>
        <w:bidi/>
      </w:pPr>
      <w:r>
        <w:rPr>
          <w:rtl/>
          <w:cs/>
          <w:lang w:val="ar_AE" w:bidi="ar_AE"/>
        </w:rPr>
      </w:r>
      <w:r>
        <w:rPr>
          <w:rtl/>
          <w:cs/>
          <w:lang w:val="ar_AE" w:bidi="ar_AE"/>
        </w:rPr>
        <w:t xml:space="preserve">في المشهد الثاني، سأل يسوع، "مَنْ هِيَ أُمِّي وَمَنْ هُمْ إِخْوَتِي؟" لم يرد يسوع من الرجل أن يجيب، بل أراد يسوع من الرجل ومن باقي الناس أن يفكّر وا بعناية فيما كان يقوله. </w:t>
      </w:r>
    </w:p>
    <w:p>
      <w:pPr>
        <w:bidi/>
      </w:pPr>
      <w:r>
        <w:rPr>
          <w:rtl/>
          <w:cs/>
          <w:lang w:val="ar_AE" w:bidi="ar_AE"/>
        </w:rPr>
      </w:r>
      <w:r>
        <w:rPr>
          <w:rtl/>
          <w:cs/>
          <w:lang w:val="ar_AE" w:bidi="ar_AE"/>
        </w:rPr>
        <w:t>ثم أشار يسوع إلى تلاميذه الاثني عشر قائلًا أنهم عائلته. ومن المهم أن نتذكر أن يسوع قال: "مَنْ يَصْنَعُ مَشِيئَةَ أَبِي الَّذِي فِي السَّمَاوَاتِ هُوَ أَخِي وَأُخْتِي وَأُمِّي". تذكّروا أن يسوع في هذه الحالة يشير إلى أخٍ أو أخت أصغر.</w:t>
      </w:r>
    </w:p>
    <w:p>
      <w:pPr>
        <w:bidi/>
      </w:pPr>
      <w:r>
        <w:rPr>
          <w:rtl/>
          <w:cs/>
          <w:lang w:val="ar_AE" w:bidi="ar_AE"/>
        </w:rPr>
      </w:r>
      <w:r>
        <w:rPr>
          <w:rtl/>
          <w:cs/>
          <w:lang w:val="ar_AE" w:bidi="ar_AE"/>
        </w:rPr>
        <w:t>توقّفوا وناقشوا: ما هي الكلمة أو الكلمات في لغتكم التي تصف أخ أو أخت أصغر؟</w:t>
      </w:r>
    </w:p>
    <w:p>
      <w:pPr>
        <w:bidi/>
      </w:pPr>
      <w:r>
        <w:rPr>
          <w:rtl/>
          <w:cs/>
          <w:lang w:val="ar_AE" w:bidi="ar_AE"/>
        </w:rPr>
      </w:r>
      <w:r>
        <w:rPr>
          <w:rtl/>
          <w:cs/>
          <w:lang w:val="ar_AE" w:bidi="ar_AE"/>
        </w:rPr>
        <w:t>ومن المهم أن نتذكر أن يسوع أضاف كلمة "أخت" بالرغم من أن أخته لم تأتِ لزيارته، وذلك لأن النساء أيضًا كُنّ يتبعنه. وتذكّروا أن الذين يعملون مشيئة الله هم الذين يفعلون ما يريده الله منهم.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النص مرة أخرى من النسخة الأكثر فهمًا بالنسبة لكم. </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الناس الذين في الجمع</w:t>
      </w:r>
    </w:p>
    <w:p>
      <w:pPr>
        <w:pStyle w:val="ListBullet"/>
        <w:bidi/>
        <w:spacing w:line="240" w:lineRule="auto"/>
        <w:ind w:left="720"/>
      </w:pPr>
      <w:r>
        <w:rPr>
          <w:rtl/>
          <w:cs/>
          <w:lang w:val="ar_AE" w:bidi="ar_AE"/>
        </w:rPr>
      </w:r>
      <w:r>
        <w:rPr>
          <w:rtl/>
          <w:cs/>
          <w:lang w:val="ar_AE" w:bidi="ar_AE"/>
        </w:rPr>
        <w:t>أم يسوع وإخوته</w:t>
      </w:r>
    </w:p>
    <w:p>
      <w:pPr>
        <w:pStyle w:val="ListBullet"/>
        <w:bidi/>
        <w:spacing w:line="240" w:lineRule="auto"/>
        <w:ind w:left="720"/>
      </w:pPr>
      <w:r>
        <w:rPr>
          <w:rtl/>
          <w:cs/>
          <w:lang w:val="ar_AE" w:bidi="ar_AE"/>
        </w:rPr>
      </w:r>
      <w:r>
        <w:rPr>
          <w:rtl/>
          <w:cs/>
          <w:lang w:val="ar_AE" w:bidi="ar_AE"/>
        </w:rPr>
        <w:t>رجل يتكلّم مع يسوع</w:t>
      </w:r>
    </w:p>
    <w:p>
      <w:pPr>
        <w:pStyle w:val="ListBullet"/>
        <w:bidi/>
        <w:spacing w:line="240" w:lineRule="auto"/>
        <w:ind w:left="720"/>
      </w:pPr>
      <w:r>
        <w:rPr>
          <w:rtl/>
          <w:cs/>
          <w:lang w:val="ar_AE" w:bidi="ar_AE"/>
        </w:rPr>
      </w:r>
      <w:r>
        <w:rPr>
          <w:rtl/>
          <w:cs/>
          <w:lang w:val="ar_AE" w:bidi="ar_AE"/>
        </w:rPr>
        <w:t>تلاميذ يسوع الإثني عشر</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بعض أجزاء القصة.</w:t>
      </w:r>
    </w:p>
    <w:p>
      <w:pPr>
        <w:bidi/>
      </w:pPr>
      <w:r>
        <w:rPr>
          <w:rtl/>
          <w:cs/>
          <w:lang w:val="ar_AE" w:bidi="ar_AE"/>
        </w:rPr>
      </w:r>
      <w:r>
        <w:rPr>
          <w:rtl/>
          <w:cs/>
          <w:lang w:val="ar_AE" w:bidi="ar_AE"/>
        </w:rPr>
        <w:t xml:space="preserve">كان يسوع يُعلِّم الجموع. وفجأةً قال له رجل إن أمَّه وإخوته يطلبون أن يكلِّموه. </w:t>
      </w:r>
    </w:p>
    <w:p>
      <w:pPr>
        <w:bidi/>
      </w:pPr>
      <w:r>
        <w:rPr>
          <w:rtl/>
          <w:cs/>
          <w:lang w:val="ar_AE" w:bidi="ar_AE"/>
        </w:rPr>
      </w:r>
      <w:r>
        <w:rPr>
          <w:rtl/>
          <w:cs/>
          <w:lang w:val="ar_AE" w:bidi="ar_AE"/>
        </w:rPr>
        <w:t>مثِّلوا دور أمّ يسوع وإخوته وهم يقفون خارج البيت مع بعض الناس من الجموع، ويطلبون من رجل أن يخبر يسوع أنهم يريدون أن يروه.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أم يسوع واخوته: "بماذا تشعرون؟" قد تسمعون عبارات مثل: "أريد حقًا أن أُكَلِّم ابني." "فإننا لم نرَ يسوع منذ وقت طويل. لذا نريد أن نقضي وقتًا معه." أو "يوجد هنا الكثير من الناس. أرجو أن نتمكن من التحدث إلى يسوع." اسألوا المُمثِّل الذي يؤدي دور يسوع: "بماذا تشعر؟" قد تسمعون عبارات مثل: "أحب عائلتي. لكنني أحتاج أن أُعلِّم الشعب ماذا يعني أن نكون ضمن عائلة الله"، أو "أنا سعيد لأن عائلتي هنا." إنهم أيضًا بحاجة إلى سماع هذا التعليم."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يطرح يسوع عليهم سؤالًا ليجعلهم يفكرون بعناية في ما يقوله. فسألهم قائلًا: "مَنْ هِيَ أُمِّي وَمَنْ هُمْ إِخْوَتي؟" ثم مدَّ يده نحو تلاميذه مُعلنًا أنهم عائلته.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الرجل: "بماذا تشعر؟" قد تسمعون عبارات مثل: "لماذا سأل يسوع هذا السؤال؟ إنه حتمًا يعرف من هم أمه وإخوته." "ظننت أن يسوع سيكون أسعد عندما يعرف أن عائلته هنا." أو "إن يسوع يُعلِّمنا دائمًا أمرًا جديدًا. وهذا الأمر لابد أن يكون مهمًا." اسألوا المُمثِّلين الذين يؤدون دور الناس الذين بين الجموع: "بماذا تشعرون؟" قد تسمعون عبارات مثل: "لابد أن يسوع يريدنا أن نفكر بعناية فيما يقوله"، أو "لابد أن هذا يعني أننا يمكننا أن نكون جزءًا من عائلة يسوع بمجرد طاعتنا لله."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قال يسوع إن كل من يصنع مشيئة أبيه فهو جزء من عائلته.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التلاميذ: "بماذا تشعرون؟" قد تسمعون عبارات مثل: "يعتبرنا يسوع عائلته. وهذا شرف لنا!" إن فعل ما يأمرنا به الله ليس دائمًا بالأمر اليسير، لكن من الضروري أن نفعله." أو "أشعر بالامتنان لأنني جزءًا من عائلة الله."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كان يسوع يعلّم، وكانت أمّه وإخوته خارج البيت الذي كان فيه. فجاء رجل وأخبر يسوع أن عائلته في الخارج تريد أن تراه، لكن يسوع قال إن </w:t>
      </w:r>
      <w:r>
        <w:rPr>
          <w:b/>
          <w:rtl/>
          <w:cs/>
          <w:lang w:val="ar_AE" w:bidi="ar_AE"/>
        </w:rPr>
        <w:t>تلاميذه</w:t>
      </w:r>
      <w:r>
        <w:rPr>
          <w:rtl/>
          <w:cs/>
          <w:lang w:val="ar_AE" w:bidi="ar_AE"/>
        </w:rPr>
        <w:t xml:space="preserve"> هم عائلته الحقيقيّة.</w:t>
      </w:r>
    </w:p>
    <w:p>
      <w:pPr>
        <w:bidi/>
      </w:pPr>
      <w:r>
        <w:rPr>
          <w:rtl/>
          <w:cs/>
          <w:lang w:val="ar_AE" w:bidi="ar_AE"/>
        </w:rPr>
      </w:r>
      <w:r>
        <w:rPr>
          <w:rtl/>
          <w:cs/>
          <w:lang w:val="ar_AE" w:bidi="ar_AE"/>
        </w:rPr>
        <w:t xml:space="preserve">والتلميذ هو الشخص الذي يتبع المعلّم ويتعلّم منه. وكان ليسوع اثنا عشر تلميذًا مقرّبين منه. استخدموا نفس الكلمة التي استخدمتوها في المقاطع السابقة لترجمة كلمة تلميذ. وراجعوا قاموس الكلمات الرئيسية لمعرفة تعريف أكثر اكتمالًا لكلمة </w:t>
      </w:r>
      <w:r>
        <w:rPr>
          <w:rtl/>
          <w:cs/>
          <w:lang w:val="ar_AE" w:bidi="ar_AE"/>
        </w:rPr>
        <w:t>"تلميذ"</w:t>
      </w:r>
      <w:r>
        <w:rPr>
          <w:rtl/>
          <w:cs/>
          <w:lang w:val="ar_AE" w:bidi="ar_AE"/>
        </w:rPr>
        <w:t>.</w:t>
      </w:r>
    </w:p>
    <w:p>
      <w:pPr>
        <w:bidi/>
      </w:pPr>
      <w:r>
        <w:rPr>
          <w:rtl/>
          <w:cs/>
          <w:lang w:val="ar_AE" w:bidi="ar_AE"/>
        </w:rPr>
      </w:r>
      <w:r>
        <w:rPr>
          <w:rtl/>
          <w:cs/>
          <w:lang w:val="ar_AE" w:bidi="ar_AE"/>
        </w:rPr>
        <w:t xml:space="preserve">ثم قال يسوع: "لأنَّ مَنْ يَصنَعُ مَشيئَةَ </w:t>
      </w:r>
      <w:r>
        <w:rPr>
          <w:b/>
          <w:rtl/>
          <w:cs/>
          <w:lang w:val="ar_AE" w:bidi="ar_AE"/>
        </w:rPr>
        <w:t>أبي الّذي في السماواتِ</w:t>
      </w:r>
      <w:r>
        <w:rPr>
          <w:rtl/>
          <w:cs/>
          <w:lang w:val="ar_AE" w:bidi="ar_AE"/>
        </w:rPr>
        <w:t xml:space="preserve"> هو </w:t>
      </w:r>
      <w:r>
        <w:rPr>
          <w:b/>
          <w:rtl/>
          <w:cs/>
          <w:lang w:val="ar_AE" w:bidi="ar_AE"/>
        </w:rPr>
        <w:t>أخي وأُختي</w:t>
      </w:r>
      <w:r>
        <w:rPr>
          <w:rtl/>
          <w:cs/>
          <w:lang w:val="ar_AE" w:bidi="ar_AE"/>
        </w:rPr>
        <w:t xml:space="preserve"> وأُمّي"</w:t>
      </w:r>
    </w:p>
    <w:p>
      <w:pPr>
        <w:bidi/>
      </w:pPr>
      <w:r>
        <w:rPr>
          <w:rtl/>
          <w:cs/>
          <w:lang w:val="ar_AE" w:bidi="ar_AE"/>
        </w:rPr>
      </w:r>
      <w:r>
        <w:rPr>
          <w:rtl/>
          <w:cs/>
          <w:lang w:val="ar_AE" w:bidi="ar_AE"/>
        </w:rPr>
        <w:t xml:space="preserve">كان يسوع يشير إلى الله في السماء باعتباره </w:t>
      </w:r>
      <w:r>
        <w:rPr>
          <w:b/>
          <w:rtl/>
          <w:cs/>
          <w:lang w:val="ar_AE" w:bidi="ar_AE"/>
        </w:rPr>
        <w:t>أبيه</w:t>
      </w:r>
      <w:r>
        <w:rPr>
          <w:rtl/>
          <w:cs/>
          <w:lang w:val="ar_AE" w:bidi="ar_AE"/>
        </w:rPr>
        <w:t xml:space="preserve">، ولم يكن يقصد أباه الأرضي، بل الله الآب، الذي هو الأب الروحي لكل من يتبع يسوع. أما </w:t>
      </w:r>
      <w:r>
        <w:rPr>
          <w:b/>
          <w:rtl/>
          <w:cs/>
          <w:lang w:val="ar_AE" w:bidi="ar_AE"/>
        </w:rPr>
        <w:t>السماوات</w:t>
      </w:r>
      <w:r>
        <w:rPr>
          <w:rtl/>
          <w:cs/>
          <w:lang w:val="ar_AE" w:bidi="ar_AE"/>
        </w:rPr>
        <w:t xml:space="preserve"> فهي المكان الذي يسكن فيه الله ويملك. استخدموا نفس الكلمة كما في الترجمات السابقة. ويمكنكم الرجوع إلى قاموس الكلمات الرئيسية لمعرفة تعريفٍ أكمل لكلمة </w:t>
      </w:r>
      <w:r>
        <w:rPr>
          <w:rtl/>
          <w:cs/>
          <w:lang w:val="ar_AE" w:bidi="ar_AE"/>
        </w:rPr>
        <w:t>"السماوات"</w:t>
      </w:r>
      <w:r>
        <w:rPr>
          <w:rtl/>
          <w:cs/>
          <w:lang w:val="ar_AE" w:bidi="ar_AE"/>
        </w:rPr>
        <w:t xml:space="preserve">. </w:t>
      </w:r>
    </w:p>
    <w:p>
      <w:pPr>
        <w:bidi/>
      </w:pPr>
      <w:r>
        <w:rPr>
          <w:rtl/>
          <w:cs/>
          <w:lang w:val="ar_AE" w:bidi="ar_AE"/>
        </w:rPr>
      </w:r>
      <w:r>
        <w:rPr>
          <w:rtl/>
          <w:cs/>
          <w:lang w:val="ar_AE" w:bidi="ar_AE"/>
        </w:rPr>
        <w:t xml:space="preserve">وفي هذا السياق، تُشير كلمتا </w:t>
      </w:r>
      <w:r>
        <w:rPr>
          <w:b/>
          <w:rtl/>
          <w:cs/>
          <w:lang w:val="ar_AE" w:bidi="ar_AE"/>
        </w:rPr>
        <w:t>"أخي" و"أختي"</w:t>
      </w:r>
      <w:r>
        <w:rPr>
          <w:rtl/>
          <w:cs/>
          <w:lang w:val="ar_AE" w:bidi="ar_AE"/>
        </w:rPr>
        <w:t xml:space="preserve"> إلى الإخوة الأصغر سنًا.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13: 1–9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في أكثر الترجمات المفهومة لكم.</w:t>
      </w:r>
    </w:p>
    <w:p>
      <w:pPr>
        <w:bidi/>
      </w:pPr>
      <w:r>
        <w:rPr>
          <w:rtl/>
          <w:cs/>
          <w:lang w:val="ar_AE" w:bidi="ar_AE"/>
        </w:rPr>
      </w:r>
      <w:r>
        <w:rPr>
          <w:rtl/>
          <w:cs/>
          <w:lang w:val="ar_AE" w:bidi="ar_AE"/>
        </w:rPr>
        <w:t>هذا المقطع يعود إلى نفس اليوم الذي حدث فيه المقطع السابق. في المقطع السابق، كان يسوع يُعلِّم في بيت. ثم يترك البيت ويجلس عند البحيرة. وهذه البحيرة هي بحر الجليل. يجلس يسوع كما يفعل المُعَلِّم الديني في تلك الثقافة كي يُعلِّم. فاجتمع جمع كبير من الناس حول يسوع، وهو كان مستعدًا لتعليمهم. فيدخل يسوع سفينة في الماء، ويجلس فيها. فالماء يُضخِّم صوت يسوع حتى يستطع الجمع كله سماعه. ثم يبدأ يسوع في تعليم المجموعة الكبيرة من الناس الذين يقفون على الشاطئ.</w:t>
      </w:r>
    </w:p>
    <w:p>
      <w:pPr>
        <w:bidi/>
      </w:pPr>
      <w:r>
        <w:rPr>
          <w:rtl/>
          <w:cs/>
          <w:lang w:val="ar_AE" w:bidi="ar_AE"/>
        </w:rPr>
      </w:r>
      <w:r>
        <w:rPr>
          <w:rtl/>
          <w:cs/>
          <w:lang w:val="ar_AE" w:bidi="ar_AE"/>
        </w:rPr>
        <w:t>توقّفوا وناقشوا: كيف يقوم المُعَلِّمون الدينيون في ثقافتكم بالتعليم؟ هل يجلسون أم يقفون؟ أين يكونون عندما يُعلِّمون؟ تحدثوا عن وقت ذهبتم فيه لتستمعوا إلى معلِّم ديني بينما كان يُعلِّم.</w:t>
      </w:r>
    </w:p>
    <w:p>
      <w:pPr>
        <w:bidi/>
      </w:pPr>
      <w:r>
        <w:rPr>
          <w:rtl/>
          <w:cs/>
          <w:lang w:val="ar_AE" w:bidi="ar_AE"/>
        </w:rPr>
      </w:r>
      <w:r>
        <w:rPr>
          <w:rtl/>
          <w:cs/>
          <w:lang w:val="ar_AE" w:bidi="ar_AE"/>
        </w:rPr>
        <w:t xml:space="preserve">توقفوا وأعرضوا خريطة لبحر الجليل. نرى يسوع في هذه القصة بالقرب من كفرناحوم. اعرضوا للفريق مدينة كفرناحوم على الخريطة. </w:t>
      </w:r>
    </w:p>
    <w:p>
      <w:pPr>
        <w:bidi/>
      </w:pPr>
      <w:r>
        <w:rPr>
          <w:rtl/>
          <w:cs/>
          <w:lang w:val="ar_AE" w:bidi="ar_AE"/>
        </w:rPr>
      </w:r>
      <w:r>
        <w:rPr>
          <w:rtl/>
          <w:cs/>
          <w:lang w:val="ar_AE" w:bidi="ar_AE"/>
        </w:rPr>
        <w:t>يبدأ يسوع في تعليم الجمع باستخدام قصص تسمى الأمثال. هذه هي المرة الأولى في إنجيل متّى التي تُذكر فيها كلمة مثل. ومع ذلك، فقد استخدم يسوع الأمثال في تعاليمه السابقة. الأمثال هي استخدام المواقف اليومية لإعطاء معنى أعمق حول النقطة التي كان يسوع يحاول أن يوضحها. والأمثال ليست سهلة الفهم إلا إذا كان الذين يسمعون القصة سيفكرون وسيجتهدون في فهم المعنى الحقيقي. فلن يقدر الجميع على فهم المثل. المثل في هذا المقطع هو الأول من سبعة أمثال يقولها يسوع.</w:t>
      </w:r>
    </w:p>
    <w:p>
      <w:pPr>
        <w:bidi/>
      </w:pPr>
      <w:r>
        <w:rPr>
          <w:rtl/>
          <w:cs/>
          <w:lang w:val="ar_AE" w:bidi="ar_AE"/>
        </w:rPr>
      </w:r>
      <w:r>
        <w:rPr>
          <w:rtl/>
          <w:cs/>
          <w:lang w:val="ar_AE" w:bidi="ar_AE"/>
        </w:rPr>
        <w:t>توقّفوا وناقشوا مع مجموعتكم كيف يستخدم الناس في ثقافتكم القصص لتوضيح نقطة أو فكرة. شاركوا قصة قد يستخدمها الناس في ثقافتكم لتعليم الأطفال درسًا مهمًا.</w:t>
      </w:r>
    </w:p>
    <w:p>
      <w:pPr>
        <w:bidi/>
      </w:pPr>
      <w:r>
        <w:rPr>
          <w:rtl/>
          <w:cs/>
          <w:lang w:val="ar_AE" w:bidi="ar_AE"/>
        </w:rPr>
      </w:r>
      <w:r>
        <w:rPr>
          <w:rtl/>
          <w:cs/>
          <w:lang w:val="ar_AE" w:bidi="ar_AE"/>
        </w:rPr>
        <w:t>في الأغلب يذكر متّى يسوع وهو يخبر هذا المثل هنا كي يشرح لماذا كان الناس في القصص السابقة يستجيبون بطرق مختلفة ليسوع. ويستخدم المثل صورة من الزراعة، لأن الناس في ذلك الجزء من إسرائيل كانوا سيفهمونه جيدًا. خرج الزارع ليزرع (يبذر) البذور في حقل. والبذر هو طريقة لزرع البذور عن طريق نثرها على التربة ثم حرثها في التربة بعد ذلك. لم يكن الزارع مهملًا في الطريقة التي كان ينثر بها البذور. فهو لن يعرف أنواع التربة المختلفة التي كانت هناك حتى يحرث الأرض بعد ذلك. وتسقط البذور في أربع مناطق مختلفة وتؤدي إلى أربع نتائج مختلفة. تسقط بعض البذور بجانب الطريق، والبعض الآخر على أرض حجرية كانت عليها تربة صغيرة، والبعض بين الأشواك، والبعض الآخر في التربة الجيدة. تركيز يسوع هنا ليس على البذور أو الزارع، بل على المناطق التي سقطت فيها البذور.</w:t>
      </w:r>
    </w:p>
    <w:p>
      <w:pPr>
        <w:bidi/>
      </w:pPr>
      <w:r>
        <w:rPr>
          <w:rtl/>
          <w:cs/>
          <w:lang w:val="ar_AE" w:bidi="ar_AE"/>
        </w:rPr>
      </w:r>
      <w:r>
        <w:rPr>
          <w:rtl/>
          <w:cs/>
          <w:lang w:val="ar_AE" w:bidi="ar_AE"/>
        </w:rPr>
        <w:t>توقّفوا وانظروا إلى صور 4 أنواع مختلفة من التربة حيث سقطت البذور.</w:t>
      </w:r>
    </w:p>
    <w:p>
      <w:pPr>
        <w:bidi/>
      </w:pPr>
      <w:r>
        <w:rPr>
          <w:rtl/>
          <w:cs/>
          <w:lang w:val="ar_AE" w:bidi="ar_AE"/>
        </w:rPr>
      </w:r>
      <w:r>
        <w:rPr>
          <w:rtl/>
          <w:cs/>
          <w:lang w:val="ar_AE" w:bidi="ar_AE"/>
        </w:rPr>
        <w:t>انظروا إلى صورة لمزارع ينثر البذور، وكذلك إلى صورة لحقل بعد أن يُحرث.</w:t>
      </w:r>
    </w:p>
    <w:p>
      <w:pPr>
        <w:bidi/>
      </w:pPr>
      <w:r>
        <w:rPr>
          <w:rtl/>
          <w:cs/>
          <w:lang w:val="ar_AE" w:bidi="ar_AE"/>
        </w:rPr>
      </w:r>
      <w:r>
        <w:rPr>
          <w:rtl/>
          <w:cs/>
          <w:lang w:val="ar_AE" w:bidi="ar_AE"/>
        </w:rPr>
        <w:t>المناطق الثلاثة الأولى من الحقل ليست مفيدة للبذور. فالطيور تأكل كل البذور التي تسقط بجانب الطريق. أما البذور التي تسقط على الأرض الحجرية فتنبت بسبب الشمس الدافئة والتربة الصغيرة الموجودة. تعبير "نبت حالًا" يعني أنه ينمو بسرعة. ومع ذلك، فإن الشمس نفسها تجفف النبات الصغير فيذبل لأنه لا يوجد مكان لتنمو فيه الجذور. يعتقد الكثيرون أن المنطقة الثالثة، الشوك، لم تكن ممتلئة بالشجيرات الشوكية النامية. فإن المثل يقول إن الأشواك كانت تنمو، لذلك فمن المحتمل أن المنطقة كانت بها بذور أو جذور شجيرة كانت على وشك أن تنمو. وعندما تنمو الأشواك والبذور، فإن الأشواك تخنق النباتات الصغيرة. كلمة "اختنق" تعني أن الشوك جعل من المستحيل على النباتات الصغيرة أن تنمو. المنطقة الأخيرة التي تسقط فيها البذور هي التربة الجيدة التي تعامل البذور كما هو مقصود منها. وتنمو هذه البذور لتصبح محاصيل كبيرة، البعض يثمر 100 ضعف ما كان قد زُرع، والبعض يثمر 60 ضعف ما كان قد زُرع، والبعض يثمر 30 ضعف ما كان قد زُرع.</w:t>
      </w:r>
    </w:p>
    <w:p>
      <w:pPr>
        <w:bidi/>
      </w:pPr>
      <w:r>
        <w:rPr>
          <w:rtl/>
          <w:cs/>
          <w:lang w:val="ar_AE" w:bidi="ar_AE"/>
        </w:rPr>
      </w:r>
      <w:r>
        <w:rPr>
          <w:rtl/>
          <w:cs/>
          <w:lang w:val="ar_AE" w:bidi="ar_AE"/>
        </w:rPr>
        <w:t>توقّفوا وناقشوا مع مجموعتكم: ما المناطق التي في مجتمعاتكم الزراعية التي إذا سقطت عليها البذور، فإنها لن تنتج محصولًا جيدًا؟ ناقشوا ما يلزم حتى تنتج التربة الجيدة محصولًا جيدًا. اقضوا بعض الوقت للخروج والنظر إلى أنواع مختلفة من التربة. وانظروا إلى صورة حقل كان جاهزًا كي يتم حصاده بالحبوب.</w:t>
      </w:r>
    </w:p>
    <w:p>
      <w:pPr>
        <w:bidi/>
      </w:pPr>
      <w:r>
        <w:rPr>
          <w:rtl/>
          <w:cs/>
          <w:lang w:val="ar_AE" w:bidi="ar_AE"/>
        </w:rPr>
      </w:r>
      <w:r>
        <w:rPr>
          <w:rtl/>
          <w:cs/>
          <w:lang w:val="ar_AE" w:bidi="ar_AE"/>
        </w:rPr>
        <w:t>ويختتم يسوع المثل بعبارة: "من له أذنان للسمع، فليسمع". تعبير "من له أذنان" لا يعني حرفيًا الأشخاص الذين لديهم آذان في رؤوسهم. لكن هذه العبارة تشير إلى الأشخاص الذين يستمعون إلى يسوع ويحاولون فهم ما قيل. فإن يسوع يريد من الناس أن يكتشفوا ويدركوا النقطة التي يحاول يسوع أن يوضحها. كما يريد يسوع أن يتخذ الناس إجراءً عندما يفهموا المعنى. نلاحظ أنه في هذا المقطع، لم يتم تفسير المثل للجموع. غياب التفسير قد يخلق ردودًا مختلفة من الجموع عندما يحاولون فهم المعنى.</w:t>
      </w:r>
    </w:p>
    <w:p>
      <w:pPr>
        <w:bidi/>
      </w:pPr>
      <w:r>
        <w:rPr>
          <w:rtl/>
          <w:cs/>
          <w:lang w:val="ar_AE" w:bidi="ar_AE"/>
        </w:rPr>
      </w:r>
      <w:r>
        <w:rPr>
          <w:rtl/>
          <w:cs/>
          <w:lang w:val="ar_AE" w:bidi="ar_AE"/>
        </w:rPr>
        <w:t>ناقشوا مع مجموعتكم كيف قد تشعرون عند سماع هذا المثل دون تفسير.</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مشهدين.</w:t>
      </w:r>
    </w:p>
    <w:p>
      <w:pPr>
        <w:bidi/>
      </w:pPr>
      <w:r>
        <w:rPr>
          <w:rtl/>
          <w:cs/>
          <w:lang w:val="ar_AE" w:bidi="ar_AE"/>
        </w:rPr>
      </w:r>
      <w:r>
        <w:rPr>
          <w:b/>
          <w:rtl/>
          <w:cs/>
          <w:lang w:val="ar_AE" w:bidi="ar_AE"/>
        </w:rPr>
        <w:t>المشهد الأول:</w:t>
      </w:r>
      <w:r>
        <w:rPr>
          <w:rtl/>
          <w:cs/>
          <w:lang w:val="ar_AE" w:bidi="ar_AE"/>
        </w:rPr>
        <w:t xml:space="preserve"> يترك الرب يسوع البيت ويذهب ليجلس بجانب البحيرة. جاء جمع كبير من الناس ليسمع تعاليم الرب يسوع. فيدخل الرب يسوع إلى مركب ويجلس ويبدأ بسرد القصص.</w:t>
      </w:r>
    </w:p>
    <w:p>
      <w:pPr>
        <w:bidi/>
      </w:pPr>
      <w:r>
        <w:rPr>
          <w:rtl/>
          <w:cs/>
          <w:lang w:val="ar_AE" w:bidi="ar_AE"/>
        </w:rPr>
      </w:r>
      <w:r>
        <w:rPr>
          <w:b/>
          <w:rtl/>
          <w:cs/>
          <w:lang w:val="ar_AE" w:bidi="ar_AE"/>
        </w:rPr>
        <w:t>المشهد الثاني:</w:t>
      </w:r>
      <w:r>
        <w:rPr>
          <w:rtl/>
          <w:cs/>
          <w:lang w:val="ar_AE" w:bidi="ar_AE"/>
        </w:rPr>
        <w:t xml:space="preserve"> يروي الرب يسوع مثلًا عن مزارع ينشر البذور. تُسقطُ البذور على أربعة أماكن مختلفة مما يُنتج أربع نتائج مختلفة. ويختتم الرب يسوع المثل بالعبارة: "من له آذان للسمع، فليسمع."</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جمع من الشعب</w:t>
      </w:r>
    </w:p>
    <w:p>
      <w:pPr>
        <w:bidi/>
      </w:pPr>
      <w:r>
        <w:rPr>
          <w:rtl/>
          <w:cs/>
          <w:lang w:val="ar_AE" w:bidi="ar_AE"/>
        </w:rPr>
      </w:r>
      <w:r>
        <w:rPr>
          <w:rtl/>
          <w:cs/>
          <w:lang w:val="ar_AE" w:bidi="ar_AE"/>
        </w:rPr>
        <w:t>شخصيات: المثل تتضمن:</w:t>
      </w:r>
    </w:p>
    <w:p>
      <w:pPr>
        <w:pStyle w:val="ListBullet"/>
        <w:bidi/>
        <w:spacing w:line="240" w:lineRule="auto"/>
        <w:ind w:left="720"/>
      </w:pPr>
      <w:r>
        <w:rPr>
          <w:rtl/>
          <w:cs/>
          <w:lang w:val="ar_AE" w:bidi="ar_AE"/>
        </w:rPr>
      </w:r>
      <w:r>
        <w:rPr>
          <w:rtl/>
          <w:cs/>
          <w:lang w:val="ar_AE" w:bidi="ar_AE"/>
        </w:rPr>
        <w:t>شخص ينشر البذور.</w:t>
      </w:r>
    </w:p>
    <w:p>
      <w:pPr>
        <w:pStyle w:val="ListBullet"/>
        <w:bidi/>
        <w:spacing w:line="240" w:lineRule="auto"/>
        <w:ind w:left="720"/>
      </w:pPr>
      <w:r>
        <w:rPr>
          <w:rtl/>
          <w:cs/>
          <w:lang w:val="ar_AE" w:bidi="ar_AE"/>
        </w:rPr>
      </w:r>
      <w:r>
        <w:rPr>
          <w:rtl/>
          <w:cs/>
          <w:lang w:val="ar_AE" w:bidi="ar_AE"/>
        </w:rPr>
        <w:t>بذور؛</w:t>
      </w:r>
    </w:p>
    <w:p>
      <w:pPr>
        <w:pStyle w:val="ListBullet"/>
        <w:bidi/>
        <w:spacing w:line="240" w:lineRule="auto"/>
        <w:ind w:left="720"/>
      </w:pPr>
      <w:r>
        <w:rPr>
          <w:rtl/>
          <w:cs/>
          <w:lang w:val="ar_AE" w:bidi="ar_AE"/>
        </w:rPr>
      </w:r>
      <w:r>
        <w:rPr>
          <w:rtl/>
          <w:cs/>
          <w:lang w:val="ar_AE" w:bidi="ar_AE"/>
        </w:rPr>
        <w:t>الطيور</w:t>
      </w:r>
    </w:p>
    <w:p>
      <w:pPr>
        <w:pStyle w:val="ListBullet"/>
        <w:bidi/>
        <w:spacing w:line="240" w:lineRule="auto"/>
        <w:ind w:left="720"/>
      </w:pPr>
      <w:r>
        <w:rPr>
          <w:rtl/>
          <w:cs/>
          <w:lang w:val="ar_AE" w:bidi="ar_AE"/>
        </w:rPr>
      </w:r>
      <w:r>
        <w:rPr>
          <w:rtl/>
          <w:cs/>
          <w:lang w:val="ar_AE" w:bidi="ar_AE"/>
        </w:rPr>
        <w:t>الشمس</w:t>
      </w:r>
    </w:p>
    <w:p>
      <w:pPr>
        <w:pStyle w:val="ListBullet"/>
        <w:bidi/>
        <w:spacing w:line="240" w:lineRule="auto"/>
        <w:ind w:left="720"/>
      </w:pPr>
      <w:r>
        <w:rPr>
          <w:rtl/>
          <w:cs/>
          <w:lang w:val="ar_AE" w:bidi="ar_AE"/>
        </w:rPr>
      </w:r>
      <w:r>
        <w:rPr>
          <w:rtl/>
          <w:cs/>
          <w:lang w:val="ar_AE" w:bidi="ar_AE"/>
        </w:rPr>
        <w:t>زرع صغير</w:t>
      </w:r>
    </w:p>
    <w:p>
      <w:pPr>
        <w:pStyle w:val="ListBullet"/>
        <w:bidi/>
        <w:spacing w:line="240" w:lineRule="auto"/>
        <w:ind w:left="720"/>
      </w:pPr>
      <w:r>
        <w:rPr>
          <w:rtl/>
          <w:cs/>
          <w:lang w:val="ar_AE" w:bidi="ar_AE"/>
        </w:rPr>
      </w:r>
      <w:r>
        <w:rPr>
          <w:rtl/>
          <w:cs/>
          <w:lang w:val="ar_AE" w:bidi="ar_AE"/>
        </w:rPr>
        <w:t>الشوك المتنامي</w:t>
      </w:r>
    </w:p>
    <w:p>
      <w:pPr>
        <w:pStyle w:val="ListBullet"/>
        <w:bidi/>
        <w:spacing w:line="240" w:lineRule="auto"/>
        <w:ind w:left="720"/>
      </w:pPr>
      <w:r>
        <w:rPr>
          <w:rtl/>
          <w:cs/>
          <w:lang w:val="ar_AE" w:bidi="ar_AE"/>
        </w:rPr>
      </w:r>
      <w:r>
        <w:rPr>
          <w:rtl/>
          <w:cs/>
          <w:lang w:val="ar_AE" w:bidi="ar_AE"/>
        </w:rPr>
        <w:t>المحاصيل التي تنمو جيدًا</w:t>
      </w:r>
    </w:p>
    <w:p>
      <w:pPr>
        <w:bidi/>
      </w:pPr>
      <w:r>
        <w:rPr>
          <w:rtl/>
          <w:cs/>
          <w:lang w:val="ar_AE" w:bidi="ar_AE"/>
        </w:rPr>
      </w:r>
      <w:r>
        <w:rPr>
          <w:rtl/>
          <w:cs/>
          <w:lang w:val="ar_AE" w:bidi="ar_AE"/>
        </w:rPr>
        <w:t xml:space="preserve"> 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فيها. </w:t>
      </w:r>
    </w:p>
    <w:p>
      <w:pPr>
        <w:bidi/>
      </w:pPr>
      <w:r>
        <w:rPr>
          <w:rtl/>
          <w:cs/>
          <w:lang w:val="ar_AE" w:bidi="ar_AE"/>
        </w:rPr>
      </w:r>
      <w:r>
        <w:rPr>
          <w:rtl/>
          <w:cs/>
          <w:lang w:val="ar_AE" w:bidi="ar_AE"/>
        </w:rPr>
        <w:t>تقع أحداث هذه القصة في النهار. يترك الرب يسوع بيتًا وينزل إلى البحيرة ويجلس هناك. بحر الجليل هو مجمع كبير من المياه طوله ٢١ كيلومترًا وعرضه ١٣ كيلومترًا. تبع الربَ يسوع جمعٌ كبيرٌ من الناس. يدخل الرب يسوع إلى سفينة راسية على البحيرة. يساعد هذا الفعل الجمع الكبير على سماع الرب يسوع. يجلس الرب يسوع ليُعلِّم. يقف الجمع على الشاطئ ليسمع الرب يسوع.</w:t>
      </w:r>
    </w:p>
    <w:p>
      <w:pPr>
        <w:bidi/>
      </w:pPr>
      <w:r>
        <w:rPr>
          <w:rtl/>
          <w:cs/>
          <w:lang w:val="ar_AE" w:bidi="ar_AE"/>
        </w:rPr>
      </w:r>
      <w:r>
        <w:rPr>
          <w:rtl/>
          <w:cs/>
          <w:lang w:val="ar_AE" w:bidi="ar_AE"/>
        </w:rPr>
        <w:t>يروي الرب يسوع المثل عن البذور المُبعثرة، على أنواع مختلفة من التربة في نفس الحقل. تسقط البذور على 4 أنواع مختلفة من التربة. تسقط بعض البذور بالقرب من طريق في الحقل. لكن الطيور تأتي وتأكلها بسرعة. تسقط بعض البذور بالقرب من منطقة صخرية، فتبدأ البذور في النمو بسرعة، لكن الشمس تجفف النباتات الصغيرة لأنه لا يوجد مكان لنمو الجذور. تسقط بعض البذور في منطقة تنمو فيها شجيرات من الشوك معها. عندما ينمو الاثنان معًا، تجعل الشجيرات الشائكة نمو النباتات الصغيرة مستحيلًا. تسقط بعض البذور على تربة جيدة، وتنتج محصولًا 100 ضعف أو 60 ضعف، أو 30 ضعف ما غُرس منها.</w:t>
      </w:r>
    </w:p>
    <w:p>
      <w:pPr>
        <w:bidi/>
      </w:pPr>
      <w:r>
        <w:rPr>
          <w:rtl/>
          <w:cs/>
          <w:lang w:val="ar_AE" w:bidi="ar_AE"/>
        </w:rPr>
      </w:r>
      <w:r>
        <w:rPr>
          <w:rtl/>
          <w:cs/>
          <w:lang w:val="ar_AE" w:bidi="ar_AE"/>
        </w:rPr>
        <w:t>اقضوا بعض الوقت في الخارج، وأنتم تنظرون إلى الأنواع المختلفة من الأراضي والتربة. ناقشوا ما يلزم النبات لكي ينمو بشكل جيد.</w:t>
      </w:r>
    </w:p>
    <w:p>
      <w:pPr>
        <w:bidi/>
      </w:pPr>
      <w:r>
        <w:rPr>
          <w:rtl/>
          <w:cs/>
          <w:lang w:val="ar_AE" w:bidi="ar_AE"/>
        </w:rPr>
      </w:r>
      <w:r>
        <w:rPr>
          <w:rtl/>
          <w:cs/>
          <w:lang w:val="ar_AE" w:bidi="ar_AE"/>
        </w:rPr>
        <w:t>ينهى الرب يسوع المثل بإخبار الناس أن يفكروا في المثل ويكتشفوا معناه. لا يقدم الرب يسوع أي تفسير للناس.</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مشهدَين.</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جمْع كبير من الشعب</w:t>
      </w:r>
    </w:p>
    <w:p>
      <w:pPr>
        <w:bidi/>
      </w:pPr>
      <w:r>
        <w:rPr>
          <w:rtl/>
          <w:cs/>
          <w:lang w:val="ar_AE" w:bidi="ar_AE"/>
        </w:rPr>
      </w:r>
      <w:r>
        <w:rPr>
          <w:rtl/>
          <w:cs/>
          <w:lang w:val="ar_AE" w:bidi="ar_AE"/>
        </w:rPr>
        <w:t>تتضمن الشخصيات في المثَل:</w:t>
      </w:r>
    </w:p>
    <w:p>
      <w:pPr>
        <w:pStyle w:val="ListBullet"/>
        <w:bidi/>
        <w:spacing w:line="240" w:lineRule="auto"/>
        <w:ind w:left="720"/>
      </w:pPr>
      <w:r>
        <w:rPr>
          <w:rtl/>
          <w:cs/>
          <w:lang w:val="ar_AE" w:bidi="ar_AE"/>
        </w:rPr>
      </w:r>
      <w:r>
        <w:rPr>
          <w:rtl/>
          <w:cs/>
          <w:lang w:val="ar_AE" w:bidi="ar_AE"/>
        </w:rPr>
        <w:t>شخص يبذُر البذور</w:t>
      </w:r>
    </w:p>
    <w:p>
      <w:pPr>
        <w:pStyle w:val="ListBullet"/>
        <w:bidi/>
        <w:spacing w:line="240" w:lineRule="auto"/>
        <w:ind w:left="720"/>
      </w:pPr>
      <w:r>
        <w:rPr>
          <w:rtl/>
          <w:cs/>
          <w:lang w:val="ar_AE" w:bidi="ar_AE"/>
        </w:rPr>
      </w:r>
      <w:r>
        <w:rPr>
          <w:rtl/>
          <w:cs/>
          <w:lang w:val="ar_AE" w:bidi="ar_AE"/>
        </w:rPr>
        <w:t>بذور</w:t>
      </w:r>
    </w:p>
    <w:p>
      <w:pPr>
        <w:pStyle w:val="ListBullet"/>
        <w:bidi/>
        <w:spacing w:line="240" w:lineRule="auto"/>
        <w:ind w:left="720"/>
      </w:pPr>
      <w:r>
        <w:rPr>
          <w:rtl/>
          <w:cs/>
          <w:lang w:val="ar_AE" w:bidi="ar_AE"/>
        </w:rPr>
      </w:r>
      <w:r>
        <w:rPr>
          <w:rtl/>
          <w:cs/>
          <w:lang w:val="ar_AE" w:bidi="ar_AE"/>
        </w:rPr>
        <w:t>طيور</w:t>
      </w:r>
    </w:p>
    <w:p>
      <w:pPr>
        <w:pStyle w:val="ListBullet"/>
        <w:bidi/>
        <w:spacing w:line="240" w:lineRule="auto"/>
        <w:ind w:left="720"/>
      </w:pPr>
      <w:r>
        <w:rPr>
          <w:rtl/>
          <w:cs/>
          <w:lang w:val="ar_AE" w:bidi="ar_AE"/>
        </w:rPr>
      </w:r>
      <w:r>
        <w:rPr>
          <w:rtl/>
          <w:cs/>
          <w:lang w:val="ar_AE" w:bidi="ar_AE"/>
        </w:rPr>
        <w:t>الشمس</w:t>
      </w:r>
    </w:p>
    <w:p>
      <w:pPr>
        <w:pStyle w:val="ListBullet"/>
        <w:bidi/>
        <w:spacing w:line="240" w:lineRule="auto"/>
        <w:ind w:left="720"/>
      </w:pPr>
      <w:r>
        <w:rPr>
          <w:rtl/>
          <w:cs/>
          <w:lang w:val="ar_AE" w:bidi="ar_AE"/>
        </w:rPr>
      </w:r>
      <w:r>
        <w:rPr>
          <w:rtl/>
          <w:cs/>
          <w:lang w:val="ar_AE" w:bidi="ar_AE"/>
        </w:rPr>
        <w:t>نباتات صغيرة</w:t>
      </w:r>
    </w:p>
    <w:p>
      <w:pPr>
        <w:pStyle w:val="ListBullet"/>
        <w:bidi/>
        <w:spacing w:line="240" w:lineRule="auto"/>
        <w:ind w:left="720"/>
      </w:pPr>
      <w:r>
        <w:rPr>
          <w:rtl/>
          <w:cs/>
          <w:lang w:val="ar_AE" w:bidi="ar_AE"/>
        </w:rPr>
      </w:r>
      <w:r>
        <w:rPr>
          <w:rtl/>
          <w:cs/>
          <w:lang w:val="ar_AE" w:bidi="ar_AE"/>
        </w:rPr>
        <w:t xml:space="preserve">شوك نامي </w:t>
      </w:r>
    </w:p>
    <w:p>
      <w:pPr>
        <w:pStyle w:val="ListBullet"/>
        <w:bidi/>
        <w:spacing w:line="240" w:lineRule="auto"/>
        <w:ind w:left="720"/>
      </w:pPr>
      <w:r>
        <w:rPr>
          <w:rtl/>
          <w:cs/>
          <w:lang w:val="ar_AE" w:bidi="ar_AE"/>
        </w:rPr>
      </w:r>
      <w:r>
        <w:rPr>
          <w:rtl/>
          <w:cs/>
          <w:lang w:val="ar_AE" w:bidi="ar_AE"/>
        </w:rPr>
        <w:t>محاصيل تنمو جيدًا</w:t>
      </w:r>
    </w:p>
    <w:p>
      <w:pPr>
        <w:bidi/>
      </w:pPr>
      <w:r>
        <w:rPr>
          <w:rtl/>
          <w:cs/>
          <w:lang w:val="ar_AE" w:bidi="ar_AE"/>
        </w:rPr>
      </w:r>
      <w:r>
        <w:rPr>
          <w:rtl/>
          <w:cs/>
          <w:lang w:val="ar_AE" w:bidi="ar_AE"/>
        </w:rPr>
        <w:t>اطلُب من الفريق أن يُمثِّل القصة مرَّتَين. ينبغي أن يمثِّلوا القصة في 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كيلا تهملوا هذه الأجزاء في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تقع أحداث هذه القصة في النهار. يترك يسوع بيتًا وينزل إلى البحيرة ويجلس هناك. يتبع يسوع جمعٌ كبيرٌ من الناس. يدخل يسوع سفينة راسية على البحيرة. يجلس الرب يسوع ليُعلِّم. يقف الجمع على الشاطئ ليسمع الرب يسوع.</w:t>
      </w:r>
    </w:p>
    <w:p>
      <w:pPr>
        <w:bidi/>
      </w:pPr>
      <w:r>
        <w:rPr>
          <w:rtl/>
          <w:cs/>
          <w:lang w:val="ar_AE" w:bidi="ar_AE"/>
        </w:rPr>
      </w:r>
      <w:r>
        <w:rPr>
          <w:rtl/>
          <w:cs/>
          <w:lang w:val="ar_AE" w:bidi="ar_AE"/>
        </w:rPr>
        <w:t>أوقفوا التمثيل. اسألوا بعض الأشخاص الذين يُمثِّلون دور الجموع كيف يشعرون. استمعوا إلى أشياء مثل: "أشعر بالإثارة"، أو "أشعر بالفضول"، أو "أتوقع شيئًا عظيمًا".</w:t>
      </w:r>
    </w:p>
    <w:p>
      <w:pPr>
        <w:bidi/>
      </w:pPr>
      <w:r>
        <w:rPr>
          <w:rtl/>
          <w:cs/>
          <w:lang w:val="ar_AE" w:bidi="ar_AE"/>
        </w:rPr>
      </w:r>
      <w:r>
        <w:rPr>
          <w:rtl/>
          <w:cs/>
          <w:lang w:val="ar_AE" w:bidi="ar_AE"/>
        </w:rPr>
        <w:t xml:space="preserve">يروي يسوع المثَل عن البذور المزروعة، على أنواع مختلفة من التربة في الحقل ذاته. تسقط البذور على 4 أنواع مختلفة من التربة. تسقط بعض البذور بالقرب من طريق في الحقل، لكن الطيور تأتي وتأكلها بسرعة. </w:t>
      </w:r>
    </w:p>
    <w:p>
      <w:pPr>
        <w:bidi/>
      </w:pPr>
      <w:r>
        <w:rPr>
          <w:rtl/>
          <w:cs/>
          <w:lang w:val="ar_AE" w:bidi="ar_AE"/>
        </w:rPr>
      </w:r>
      <w:r>
        <w:rPr>
          <w:rtl/>
          <w:cs/>
          <w:lang w:val="ar_AE" w:bidi="ar_AE"/>
        </w:rPr>
        <w:t xml:space="preserve">وتسقط بعض البذور بالقرب من منطقة صخرية، فتبدأ البذور في النمو بسرعة، لكن الشمس تُجفِّف النباتات الصغيرة إذ لا يوجد عُمق لنمو الجذور. </w:t>
      </w:r>
    </w:p>
    <w:p>
      <w:pPr>
        <w:bidi/>
      </w:pPr>
      <w:r>
        <w:rPr>
          <w:rtl/>
          <w:cs/>
          <w:lang w:val="ar_AE" w:bidi="ar_AE"/>
        </w:rPr>
      </w:r>
      <w:r>
        <w:rPr>
          <w:rtl/>
          <w:cs/>
          <w:lang w:val="ar_AE" w:bidi="ar_AE"/>
        </w:rPr>
        <w:t xml:space="preserve">تسقط بعض البذور في منطقة تنمو فيها شُجيرات من الشوك فتنمو البذور معها. وعندما تنمو كلاهما معًا، يكون من المستحيل للنباتات الصغيرة الاستمرار في النمو وذلك بسبب الشُجيرات الشائكة. </w:t>
      </w:r>
    </w:p>
    <w:p>
      <w:pPr>
        <w:bidi/>
      </w:pPr>
      <w:r>
        <w:rPr>
          <w:rtl/>
          <w:cs/>
          <w:lang w:val="ar_AE" w:bidi="ar_AE"/>
        </w:rPr>
      </w:r>
      <w:r>
        <w:rPr>
          <w:rtl/>
          <w:cs/>
          <w:lang w:val="ar_AE" w:bidi="ar_AE"/>
        </w:rPr>
        <w:t xml:space="preserve">أوقفوا التمثيل. اسألوا المُمثِّل الذي يؤدي دور الزارِع بماذا يشعر؟ استمعوا إلى إجابات مثل: "أشعر بالإحباط"، "اليأس"، "خيبة الأمل". </w:t>
      </w:r>
    </w:p>
    <w:p>
      <w:pPr>
        <w:bidi/>
      </w:pPr>
      <w:r>
        <w:rPr>
          <w:rtl/>
          <w:cs/>
          <w:lang w:val="ar_AE" w:bidi="ar_AE"/>
        </w:rPr>
      </w:r>
      <w:r>
        <w:rPr>
          <w:rtl/>
          <w:cs/>
          <w:lang w:val="ar_AE" w:bidi="ar_AE"/>
        </w:rPr>
        <w:t>تسقط بعض البذور على تربة جيدة، وتنتج محصولًا 100 ضعف أو 60 ضعف، أو 30 ضعف مما غُرس منها.</w:t>
      </w:r>
    </w:p>
    <w:p>
      <w:pPr>
        <w:bidi/>
      </w:pPr>
      <w:r>
        <w:rPr>
          <w:rtl/>
          <w:cs/>
          <w:lang w:val="ar_AE" w:bidi="ar_AE"/>
        </w:rPr>
      </w:r>
      <w:r>
        <w:rPr>
          <w:rtl/>
          <w:cs/>
          <w:lang w:val="ar_AE" w:bidi="ar_AE"/>
        </w:rPr>
        <w:t>أوقفوا التمثيل. اسألوا المُمثِّل الذي يؤدي دور الزارِع بماذا يشعر؟ استمعوا إلى أقوالٍ مثل: "أشعر بالإثارة"، "مُتفائل"، "لدي رجاء".</w:t>
      </w:r>
    </w:p>
    <w:p>
      <w:pPr>
        <w:bidi/>
      </w:pPr>
      <w:r>
        <w:rPr>
          <w:rtl/>
          <w:cs/>
          <w:lang w:val="ar_AE" w:bidi="ar_AE"/>
        </w:rPr>
      </w:r>
      <w:r>
        <w:rPr>
          <w:rtl/>
          <w:cs/>
          <w:lang w:val="ar_AE" w:bidi="ar_AE"/>
        </w:rPr>
        <w:t>يَنهى يسوع المثَل بأنْ يطلب من الناس أن يفكروا فيه ويكتشفوا معناه، لكن يسوع لا يُقدِّم أي تفسير للناس.</w:t>
      </w:r>
    </w:p>
    <w:p>
      <w:pPr>
        <w:bidi/>
      </w:pPr>
      <w:r>
        <w:rPr>
          <w:rtl/>
          <w:cs/>
          <w:lang w:val="ar_AE" w:bidi="ar_AE"/>
        </w:rPr>
      </w:r>
      <w:r>
        <w:rPr>
          <w:rtl/>
          <w:cs/>
          <w:lang w:val="ar_AE" w:bidi="ar_AE"/>
        </w:rPr>
        <w:t xml:space="preserve">أوقفوا التمثيل. اسألوا المُمثِّلين الذين يؤدون دور الجموع كيف يشعرون الآن؟ استمعوا إلى إجابات مثل: "أشعر بالحيرة"، "بالفضول"، "غير مُتيقِّن".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تقع أحداث هذه القصة في النهار. يترك الرب يسوع البيت الذ كان فيه وينزل إلى البحيرة ليجلس هناك. وهذه البحيرة هي </w:t>
      </w:r>
      <w:r>
        <w:rPr>
          <w:b/>
          <w:rtl/>
          <w:cs/>
          <w:lang w:val="ar_AE" w:bidi="ar_AE"/>
        </w:rPr>
        <w:t>بحر الجليل</w:t>
      </w:r>
      <w:r>
        <w:rPr>
          <w:rtl/>
          <w:cs/>
          <w:lang w:val="ar_AE" w:bidi="ar_AE"/>
        </w:rPr>
        <w:t xml:space="preserve">. يُرجى الحفاظ على اتساق ترجمة مصطلحات بشارة متّى ووحدتها في كل المقاطع. كما تجدون مصطلح </w:t>
      </w:r>
      <w:r>
        <w:rPr>
          <w:rtl/>
          <w:cs/>
          <w:lang w:val="ar_AE" w:bidi="ar_AE"/>
        </w:rPr>
        <w:t>بحر الجليل</w:t>
      </w:r>
      <w:r>
        <w:rPr>
          <w:rtl/>
          <w:cs/>
          <w:lang w:val="ar_AE" w:bidi="ar_AE"/>
        </w:rPr>
        <w:t xml:space="preserve"> في قاموس الكلمات الرئيسية.</w:t>
      </w:r>
    </w:p>
    <w:p>
      <w:pPr>
        <w:bidi/>
      </w:pPr>
      <w:r>
        <w:rPr>
          <w:rtl/>
          <w:cs/>
          <w:lang w:val="ar_AE" w:bidi="ar_AE"/>
        </w:rPr>
      </w:r>
      <w:r>
        <w:rPr>
          <w:rtl/>
          <w:cs/>
          <w:lang w:val="ar_AE" w:bidi="ar_AE"/>
        </w:rPr>
        <w:t xml:space="preserve">جاء جمع كبير من الناس ليسمعوا الرب يسوع يُعَلِم. يدخل الرب يسوع إلى </w:t>
      </w:r>
      <w:r>
        <w:rPr>
          <w:b/>
          <w:rtl/>
          <w:cs/>
          <w:lang w:val="ar_AE" w:bidi="ar_AE"/>
        </w:rPr>
        <w:t>سفينة</w:t>
      </w:r>
      <w:r>
        <w:rPr>
          <w:rtl/>
          <w:cs/>
          <w:lang w:val="ar_AE" w:bidi="ar_AE"/>
        </w:rPr>
        <w:t xml:space="preserve"> راسية على البحيرة. يرجى الحفاظ على اتساق ترجمة مصطلح قارب/سفينة ووحدته في كل المقاطع. كما تجدون مصطلح </w:t>
      </w:r>
      <w:r>
        <w:rPr>
          <w:rtl/>
          <w:cs/>
          <w:lang w:val="ar_AE" w:bidi="ar_AE"/>
        </w:rPr>
        <w:t>قارب/سفينة</w:t>
      </w:r>
      <w:r>
        <w:rPr>
          <w:rtl/>
          <w:cs/>
          <w:lang w:val="ar_AE" w:bidi="ar_AE"/>
        </w:rPr>
        <w:t xml:space="preserve"> في قاموس الكلمات الرئيسية. يجلس الرب يسوع ليُعلِّم. يقف الجمع على الشاطئ ليسمع الرب يسوع.</w:t>
      </w:r>
    </w:p>
    <w:p>
      <w:pPr>
        <w:bidi/>
      </w:pPr>
      <w:r>
        <w:rPr>
          <w:rtl/>
          <w:cs/>
          <w:lang w:val="ar_AE" w:bidi="ar_AE"/>
        </w:rPr>
      </w:r>
      <w:r>
        <w:rPr>
          <w:rtl/>
          <w:cs/>
          <w:lang w:val="ar_AE" w:bidi="ar_AE"/>
        </w:rPr>
        <w:t xml:space="preserve">يروي الرب يسوع </w:t>
      </w:r>
      <w:r>
        <w:rPr>
          <w:b/>
          <w:rtl/>
          <w:cs/>
          <w:lang w:val="ar_AE" w:bidi="ar_AE"/>
        </w:rPr>
        <w:t>المثل</w:t>
      </w:r>
      <w:r>
        <w:rPr>
          <w:rtl/>
          <w:cs/>
          <w:lang w:val="ar_AE" w:bidi="ar_AE"/>
        </w:rPr>
        <w:t xml:space="preserve"> عن البذور التي وقعت على أنواع مختلفة من التربة في الحقل عينه. يُرجى الاطلاع على قاموس الكلمات الرئيسية للاستزادة بالتعريف الكامل لمصطلح </w:t>
      </w:r>
      <w:r>
        <w:rPr>
          <w:rtl/>
          <w:cs/>
          <w:lang w:val="ar_AE" w:bidi="ar_AE"/>
        </w:rPr>
        <w:t>مَثَل</w:t>
      </w:r>
      <w:r>
        <w:rPr>
          <w:rtl/>
          <w:cs/>
          <w:lang w:val="ar_AE" w:bidi="ar_AE"/>
        </w:rPr>
        <w:t>.</w:t>
      </w:r>
    </w:p>
    <w:p>
      <w:pPr>
        <w:bidi/>
      </w:pPr>
      <w:r>
        <w:rPr>
          <w:rtl/>
          <w:cs/>
          <w:lang w:val="ar_AE" w:bidi="ar_AE"/>
        </w:rPr>
      </w:r>
      <w:r>
        <w:rPr>
          <w:rtl/>
          <w:cs/>
          <w:lang w:val="ar_AE" w:bidi="ar_AE"/>
        </w:rPr>
        <w:t xml:space="preserve">سقطت البذور على أربعة أنواع مختلفة من التربة. تَرِد كلمة </w:t>
      </w:r>
      <w:r>
        <w:rPr>
          <w:b/>
          <w:rtl/>
          <w:cs/>
          <w:lang w:val="ar_AE" w:bidi="ar_AE"/>
        </w:rPr>
        <w:t>البذور</w:t>
      </w:r>
      <w:r>
        <w:rPr>
          <w:rtl/>
          <w:cs/>
          <w:lang w:val="ar_AE" w:bidi="ar_AE"/>
        </w:rPr>
        <w:t xml:space="preserve"> في صيغة المفرد في اللغة الأصلية، لكنها تعني حفنة من البذور من النوع عينه. ستجدون كلمة </w:t>
      </w:r>
      <w:r>
        <w:rPr>
          <w:rtl/>
          <w:cs/>
          <w:lang w:val="ar_AE" w:bidi="ar_AE"/>
        </w:rPr>
        <w:t>بذرة</w:t>
      </w:r>
      <w:r>
        <w:rPr>
          <w:rtl/>
          <w:cs/>
          <w:lang w:val="ar_AE" w:bidi="ar_AE"/>
        </w:rPr>
        <w:t xml:space="preserve"> في قاموس الكلمات الرئيسية.</w:t>
      </w:r>
    </w:p>
    <w:p>
      <w:pPr>
        <w:bidi/>
      </w:pPr>
      <w:r>
        <w:rPr>
          <w:rtl/>
          <w:cs/>
          <w:lang w:val="ar_AE" w:bidi="ar_AE"/>
        </w:rPr>
      </w:r>
      <w:r>
        <w:rPr>
          <w:rtl/>
          <w:cs/>
          <w:lang w:val="ar_AE" w:bidi="ar_AE"/>
        </w:rPr>
        <w:t xml:space="preserve">ويختتم الرب يسوع المثل بقوله: "من </w:t>
      </w:r>
      <w:r>
        <w:rPr>
          <w:b/>
          <w:rtl/>
          <w:cs/>
          <w:lang w:val="ar_AE" w:bidi="ar_AE"/>
        </w:rPr>
        <w:t>له آذان</w:t>
      </w:r>
      <w:r>
        <w:rPr>
          <w:rtl/>
          <w:cs/>
          <w:lang w:val="ar_AE" w:bidi="ar_AE"/>
        </w:rPr>
        <w:t xml:space="preserve"> للسمع، فليسمع". هذه ليست ترجمة حرفية لمصطلح الذين لهم آذان فعليًا. ينبغي أن يُفهم من هذا أنه يشير إلى الأشخاص الذين يرغبون في فهم النقطة التي يحاول يسوع إثباتها.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13:10–17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13: 10–17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في أكثر الترجمات المفهومة لكم.</w:t>
      </w:r>
    </w:p>
    <w:p>
      <w:pPr>
        <w:bidi/>
      </w:pPr>
      <w:r>
        <w:rPr>
          <w:rtl/>
          <w:cs/>
          <w:lang w:val="ar_AE" w:bidi="ar_AE"/>
        </w:rPr>
      </w:r>
      <w:r>
        <w:rPr>
          <w:rtl/>
          <w:cs/>
          <w:lang w:val="ar_AE" w:bidi="ar_AE"/>
        </w:rPr>
        <w:t>يتساءل الكثيرون عن الخط الزمني للأحداث في هذا المقطع. إذا كان هذا المقطع يتبع المقطع السابق، فهذا يعني أن يسوع كان لا يزال في السفينة، وكان بعض التلاميذ على الأقل لا يزالون في السفينة أيضًا. أما إذا كان متّى يذكر هذا المقطع هنا كشرح سريع ليوضح لماذا يستخدم يسوع الأمثال، فمن المحتمل أن يسوع كان قد خرج من السفينة وابتعد عن الجموع. ويعتقد الكثيرون أن هذا هو الحال وأن هذا المقطع يقع من حيث الترتيب الزمني بعد أن يقول يسوع مثل حبة الخردل لاحقًا. يسأل التلاميذ يسوع لماذا كان يتحدث بالأمثال، بصيغة الجمع، مع أنه لم يذكر سوى مثل واحد حتى هذه اللحظة من القصة.</w:t>
      </w:r>
    </w:p>
    <w:p>
      <w:pPr>
        <w:bidi/>
      </w:pPr>
      <w:r>
        <w:rPr>
          <w:rtl/>
          <w:cs/>
          <w:lang w:val="ar_AE" w:bidi="ar_AE"/>
        </w:rPr>
      </w:r>
      <w:r>
        <w:rPr>
          <w:rtl/>
          <w:cs/>
          <w:lang w:val="ar_AE" w:bidi="ar_AE"/>
        </w:rPr>
        <w:t>يقترب التلاميذ، أو أتباع يسوع، منه. ويسأل التلاميذ يسوع لماذا كان يتحدث إلى الناس باستخدام الأمثال. تذكّروا أن الأمثال هي قصص تستخدم مواقف يومية لتعليم معنى أعمق.</w:t>
      </w:r>
    </w:p>
    <w:p>
      <w:pPr>
        <w:bidi/>
      </w:pPr>
      <w:r>
        <w:rPr>
          <w:rtl/>
          <w:cs/>
          <w:lang w:val="ar_AE" w:bidi="ar_AE"/>
        </w:rPr>
      </w:r>
      <w:r>
        <w:rPr>
          <w:rtl/>
          <w:cs/>
          <w:lang w:val="ar_AE" w:bidi="ar_AE"/>
        </w:rPr>
        <w:t>فيجيب يسوع التلاميذ. ويشرح أنهم قد أُعطوا القدرةَ على فهم أسرار ملكوت السماوات. ويسوع يُلمِح إلى أن الله هو الذي يعطي التلاميذ القدرة على الفهم. أسرار ملكوت السماوات هي الحقائق المخفية، أو الأشياء التي لا يعرفها الجميع، وهي تتعلق بمشيئة الله وحكمه على العالم. فهو يقول إن هذه الأمور المخفية لم تُعلن لأي شخص بل فقط لأولئك الذين يتبعونه. ويقول يسوع أن الذين يستمعون إلى الأمثال لم يُعطوا جميعهم القدرة على فهم المعنى الأعمق.</w:t>
      </w:r>
    </w:p>
    <w:p>
      <w:pPr>
        <w:bidi/>
      </w:pPr>
      <w:r>
        <w:rPr>
          <w:rtl/>
          <w:cs/>
          <w:lang w:val="ar_AE" w:bidi="ar_AE"/>
        </w:rPr>
      </w:r>
      <w:r>
        <w:rPr>
          <w:rtl/>
          <w:cs/>
          <w:lang w:val="ar_AE" w:bidi="ar_AE"/>
        </w:rPr>
        <w:t>توقّفوا وناقشوا مع الفريق: هل هناك أشخاص معينين في ثقافتكم يُعتقد أنهم يملكون معرفة وفهم للأمور الروحية؟ تحدثوا عما تعتقده ثقافتكم عن هؤلاء الناس. ثم احكوا عن وقت صادف فيه أحد منكم شخصًا من هؤلاء الناس، وكيف بدوا لكم.</w:t>
      </w:r>
    </w:p>
    <w:p>
      <w:pPr>
        <w:bidi/>
      </w:pPr>
      <w:r>
        <w:rPr>
          <w:rtl/>
          <w:cs/>
          <w:lang w:val="ar_AE" w:bidi="ar_AE"/>
        </w:rPr>
      </w:r>
      <w:r>
        <w:rPr>
          <w:rtl/>
          <w:cs/>
          <w:lang w:val="ar_AE" w:bidi="ar_AE"/>
        </w:rPr>
        <w:t>يشرح يسوع لتلاميذه أنه هناك أنواع مختلفة من الناس الذين يسمعون الأمثال: الذين لديهم فهم وأولئك الذين ليس لديهم فهم. يقصد يسوع على الأرجح أن التلاميذ، الذين يؤمنون أو يثقون به ويقبلونه، سيحصلون على المزيد من الفهم. كما يقصد يسوع أيضًا أن الآخرين، الذين يفتقرون إلى الإيمان سيصبحون عميانًا عن حق الله بشكل أكبر. فبعض الناس لن يصدِّقوا ما يقوله يسوع، وبالتالي لن يخبرهم المزيد عن أسرار ملكوت السماوات.</w:t>
      </w:r>
    </w:p>
    <w:p>
      <w:pPr>
        <w:bidi/>
      </w:pPr>
      <w:r>
        <w:rPr>
          <w:rtl/>
          <w:cs/>
          <w:lang w:val="ar_AE" w:bidi="ar_AE"/>
        </w:rPr>
      </w:r>
      <w:r>
        <w:rPr>
          <w:rtl/>
          <w:cs/>
          <w:lang w:val="ar_AE" w:bidi="ar_AE"/>
        </w:rPr>
        <w:t xml:space="preserve">لذلك يستخدم يسوع عبارات مثل: "لأنهم مبصرين لا يبصرون، وسامعين لا يسمعون أو يفهمون". وهو يقول إن هؤلاء الناس يملكون القدرة على الرؤية الجسدية والسمع الجسدي، لكنهم لا يملكون القدرة على إدراك أو فهم المعاني الأعمق لأمور الله. </w:t>
      </w:r>
    </w:p>
    <w:p>
      <w:pPr>
        <w:bidi/>
      </w:pPr>
      <w:r>
        <w:rPr>
          <w:rtl/>
          <w:cs/>
          <w:lang w:val="ar_AE" w:bidi="ar_AE"/>
        </w:rPr>
      </w:r>
      <w:r>
        <w:rPr>
          <w:rtl/>
          <w:cs/>
          <w:lang w:val="ar_AE" w:bidi="ar_AE"/>
        </w:rPr>
        <w:t xml:space="preserve">ثم بعد ذلك مباشرة، يقتبس يسوع من نبوة لنبي معروف أو رسول من الله. النبوة هي رسالة أوحى بها الله ينطق بها النبي أو يكتبها. وهذا النبي كان إشعياء. </w:t>
      </w:r>
    </w:p>
    <w:p>
      <w:pPr>
        <w:bidi/>
      </w:pPr>
      <w:r>
        <w:rPr>
          <w:rtl/>
          <w:cs/>
          <w:lang w:val="ar_AE" w:bidi="ar_AE"/>
        </w:rPr>
      </w:r>
      <w:r>
        <w:rPr>
          <w:rtl/>
          <w:cs/>
          <w:lang w:val="ar_AE" w:bidi="ar_AE"/>
        </w:rPr>
        <w:t>فيقول يسوع إن الأمور التي قال إشعياء إنها ستحدث، كانت تحدث الآن بينما يتحدث يسوع إلى الناس. يبدأ هذا المقطع من إشعياء في صيغة الجمع للضمير "أنتم"، وهو يتحدث إلى مجموعة من الناس. ثم يتغير إلى "هذا الشعب". والتعبيران يشيران إلى نفس المجموعة من الناس.</w:t>
      </w:r>
    </w:p>
    <w:p>
      <w:pPr>
        <w:bidi/>
      </w:pPr>
      <w:r>
        <w:rPr>
          <w:rtl/>
          <w:cs/>
          <w:lang w:val="ar_AE" w:bidi="ar_AE"/>
        </w:rPr>
      </w:r>
      <w:r>
        <w:rPr>
          <w:rtl/>
          <w:cs/>
          <w:lang w:val="ar_AE" w:bidi="ar_AE"/>
        </w:rPr>
        <w:t>الإشارة الأولى إلى كلمة "مبصرين" تعني رؤية شيء مثل شخص أو شيء ما. والإشارة الثانية إلى "تبصرون" لا تعني فقط أن نرى بل أن نفهم معنى ما نراه. وينطبق الشيء نفسه على السمع. الإشارة الأولى هي إلى السمع الجسدي، بينما الإشارة الثانية هي لفهم ما قد سُمع. فالأشخاص الذين يسمعون ويبصرون لن يدركوا أو يفهموا، لأن قلوبهم صارت غليظة. فتعبير "القلب" هنا لا يعني القلب الجسدي. فالقلب، في الكتاب المُقَدَّس، هو المكان الذي تحدث فيه مشاعر الشخص وقراراته. تعبير "غلُظ" يمكن أن يعني عدم تمييز الحق. ويستخدم يسوع هذه النبوة ليعلن أن الناس كانوا يغلقون أنفسهم بعيدًا عن حق الله. وإلا كانوا سيفهمون، ويرجعون إلى الله، وكان سيستردهم إلى العلاقة الصحيحة معه.</w:t>
      </w:r>
    </w:p>
    <w:p>
      <w:pPr>
        <w:bidi/>
      </w:pPr>
      <w:r>
        <w:rPr>
          <w:rtl/>
          <w:cs/>
          <w:lang w:val="ar_AE" w:bidi="ar_AE"/>
        </w:rPr>
      </w:r>
      <w:r>
        <w:rPr>
          <w:rtl/>
          <w:cs/>
          <w:lang w:val="ar_AE" w:bidi="ar_AE"/>
        </w:rPr>
        <w:t>توقّفوا وناقشوا مع الفريق: مجموعات الناس في ثقافتكم الذين تحولوا بعيدًا عن حق الله. شاركوا عن الناس الذين تعرفونهم ويبدو أن قلوبهم قاسية تجاه الله. توقّفوا وصلّوا من أجلهم معًا.</w:t>
      </w:r>
    </w:p>
    <w:p>
      <w:pPr>
        <w:bidi/>
      </w:pPr>
      <w:r>
        <w:rPr>
          <w:rtl/>
          <w:cs/>
          <w:lang w:val="ar_AE" w:bidi="ar_AE"/>
        </w:rPr>
      </w:r>
      <w:r>
        <w:rPr>
          <w:rtl/>
          <w:cs/>
          <w:lang w:val="ar_AE" w:bidi="ar_AE"/>
        </w:rPr>
        <w:t>يشرح يسوع في المقابل قدرة التلاميذ على الرؤية والسمع، أي الفهم، ولهذا السبب يدعو التلاميذ مباركين أو مطوَّبين. فكلمة "طوبى" تعني أن نحصل على إحسان من الله. كان العديد من الأنبياء، الذين كانوا يأخذون كلمة الله إلى شعبه، وكذلك الأبرار أي الرجال الذين يكرسون أنفسهم لمقاصد الله، يشتهون أن يحيوا حتى يروا زمن المسيا. لكن هؤلاء الرجال لم يعيشوا ليروا ذلك. أما التلاميذ فمباركون ومطوبون لأنهم يروا وعد الله وقد تحقق في يسوع، ويسمعون تعاليمه ويفهمونها.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تتكون هذه القصة من مشهد واحد،</w:t>
      </w:r>
    </w:p>
    <w:p>
      <w:pPr>
        <w:bidi/>
      </w:pPr>
      <w:r>
        <w:rPr>
          <w:rtl/>
          <w:cs/>
          <w:lang w:val="ar_AE" w:bidi="ar_AE"/>
        </w:rPr>
      </w:r>
      <w:r>
        <w:rPr>
          <w:b/>
          <w:rtl/>
          <w:cs/>
          <w:lang w:val="ar_AE" w:bidi="ar_AE"/>
        </w:rPr>
        <w:t>المشهد الأول:</w:t>
      </w:r>
      <w:r>
        <w:rPr>
          <w:rtl/>
          <w:cs/>
          <w:lang w:val="ar_AE" w:bidi="ar_AE"/>
        </w:rPr>
        <w:t xml:space="preserve"> يأتي التلاميذ إلى الرب يسوع ليسألوه عن الأمثال. ويعطهم الرب يسوع تفسيرًا، مقتبسًا من إشعياء 6: 9–10.</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bidi/>
      </w:pPr>
      <w:r>
        <w:rPr>
          <w:rtl/>
          <w:cs/>
          <w:lang w:val="ar_AE" w:bidi="ar_AE"/>
        </w:rPr>
      </w:r>
      <w:r>
        <w:rPr>
          <w:rtl/>
          <w:cs/>
          <w:lang w:val="ar_AE" w:bidi="ar_AE"/>
        </w:rPr>
        <w:t xml:space="preserve"> 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فيها. </w:t>
      </w:r>
    </w:p>
    <w:p>
      <w:pPr>
        <w:bidi/>
      </w:pPr>
      <w:r>
        <w:rPr>
          <w:rtl/>
          <w:cs/>
          <w:lang w:val="ar_AE" w:bidi="ar_AE"/>
        </w:rPr>
      </w:r>
      <w:r>
        <w:rPr>
          <w:rtl/>
          <w:cs/>
          <w:lang w:val="ar_AE" w:bidi="ar_AE"/>
        </w:rPr>
        <w:t>سيروا في بداية القصة وتفكّروا فيما إذا كان الرب يسوع لا يزال في السفينة أم إنه خرج منها بالفعل. أين سيتواجد التلاميذ في كل مشهد؟ كيف يمكنكم تمثيل هذا في كل مرة؟</w:t>
      </w:r>
    </w:p>
    <w:p>
      <w:pPr>
        <w:bidi/>
      </w:pPr>
      <w:r>
        <w:rPr>
          <w:rtl/>
          <w:cs/>
          <w:lang w:val="ar_AE" w:bidi="ar_AE"/>
        </w:rPr>
      </w:r>
      <w:r>
        <w:rPr>
          <w:rtl/>
          <w:cs/>
          <w:lang w:val="ar_AE" w:bidi="ar_AE"/>
        </w:rPr>
        <w:t>يأتي تلاميذ الرب يسوع إليه، ويطلبوا منه شرح سبب استخدامه الأمثال. فَقَالَ لَهُمْ: "قَدْ أُعْطِيَ لَكُمْ أَنْ تَعْرِفُوا سِرَّ مَلَكُوتِ ٱللهِ". لم يُعطى للآخرين القدرة على الفهم." يُقارن الرب يسوع بين الذين يفهمون والذين لا يفهمون.</w:t>
      </w:r>
    </w:p>
    <w:p>
      <w:pPr>
        <w:bidi/>
      </w:pPr>
      <w:r>
        <w:rPr>
          <w:rtl/>
          <w:cs/>
          <w:lang w:val="ar_AE" w:bidi="ar_AE"/>
        </w:rPr>
      </w:r>
      <w:r>
        <w:rPr>
          <w:rtl/>
          <w:cs/>
          <w:lang w:val="ar_AE" w:bidi="ar_AE"/>
        </w:rPr>
        <w:t>توقّفوا هنا وتحدثوا كمجموعة عن الطريقة التي تُظهرون بها التناقض بين المجموعات المختلفة من الناس أثناء رواية القصص عنهم.</w:t>
      </w:r>
    </w:p>
    <w:p>
      <w:pPr>
        <w:bidi/>
      </w:pPr>
      <w:r>
        <w:rPr>
          <w:rtl/>
          <w:cs/>
          <w:lang w:val="ar_AE" w:bidi="ar_AE"/>
        </w:rPr>
      </w:r>
      <w:r>
        <w:rPr>
          <w:rtl/>
          <w:cs/>
          <w:lang w:val="ar_AE" w:bidi="ar_AE"/>
        </w:rPr>
        <w:t>يقتبس الرب يسوع من سفر إشعياء النبي ليشرح سبب قوله الأمثال، كي لا يفهمه الذين لا ينصتون جيدًا لسماع الأمور الروحية.</w:t>
      </w:r>
    </w:p>
    <w:p>
      <w:pPr>
        <w:bidi/>
      </w:pPr>
      <w:r>
        <w:rPr>
          <w:rtl/>
          <w:cs/>
          <w:lang w:val="ar_AE" w:bidi="ar_AE"/>
        </w:rPr>
      </w:r>
      <w:r>
        <w:rPr>
          <w:rtl/>
          <w:cs/>
          <w:lang w:val="ar_AE" w:bidi="ar_AE"/>
        </w:rPr>
        <w:t>اجعل المجموعة تُخيل هذه المناقشة. أين يجلس التلاميذ وأين كان الرب يسوع في هذا المشهد؟ ما الذي يحاول الرب يسوع شرحه لهم؟</w:t>
      </w:r>
    </w:p>
    <w:p>
      <w:pPr>
        <w:bidi/>
      </w:pPr>
      <w:r>
        <w:rPr>
          <w:rtl/>
          <w:cs/>
          <w:lang w:val="ar_AE" w:bidi="ar_AE"/>
        </w:rPr>
      </w:r>
      <w:r>
        <w:rPr>
          <w:rtl/>
          <w:cs/>
          <w:lang w:val="ar_AE" w:bidi="ar_AE"/>
        </w:rPr>
        <w:t>يبدأ الرب يسوع هذا المقطع بعبارة: "الحق الحق أقول لكم." تُظهر هذه العبارة أن الرب يسوع على وشك أن يقول شيئًا مهمًا للغاية. لقد لقب الرب يسوع التلاميذ بأنهم مباركين؛ لأنهم يرون ويسمعون المسيح الذي جاء بملكوت السماوات إلى الأرض. كان العديد من الأنبياء والرجال المكرسون القدامى يتمنون أن يُروا وأن يسمعوا ما كان التلاميذ يرونه ويسمعونه.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تتكون هذه القصة من مشهد واحد،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bidi/>
      </w:pPr>
      <w:r>
        <w:rPr>
          <w:rtl/>
          <w:cs/>
          <w:lang w:val="ar_AE" w:bidi="ar_AE"/>
        </w:rPr>
      </w:r>
      <w:r>
        <w:rPr>
          <w:rtl/>
          <w:cs/>
          <w:lang w:val="ar_AE" w:bidi="ar_AE"/>
        </w:rPr>
        <w:t>اطلُب من الفريق أن يُمثِّل القصة مرَّتَين. ينبغي أن يمثِّلوا القصة في 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كيلا تهملوا هذه الأجزاء في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جاء التلاميذ إلى يسوع، يسألون عن سبب استخدامه الأمثال عند حديثه مع الناس. فيجيبهم الرب يسوع، قائلًا: "وُهبَ لكم أن تفهموا أسرار ملكوت الله. آخرون لا يستطيعون الفهم. لكنني أستخدم الأمثال عندما أتحدَّث إلى الجموع الذين هُم من خارج حتى تتم نبوة إشعياء. تقول النُبوَّة: 'عندما يرون ما أفعله لن يتعلموا شيئًا، وعندما يسمعون ما أقوله لن يفهموا، وإلا سيرجعون لي ويُغفر لهم'".</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الأشخاص الذين يؤدون دور التلاميذ: "ماذا تعتقدون عمَّا يحاول يسوع أن يقوله هنا؟" ربما تسمع إجابات مثل: "يروي الرب يسوع هذه القصص حتى يتمكَّن الأشخاص، الذين يرغبون في اتِّباعه حقًا، من فهْم تلك القصص، أما عن الأشخاص الذين لا يريدون اتِّباعه حقًا، فلن يفهموا أو لن يُنفقوا الوقت للفهْم، أو "ثمة أشخاص من الدائرة المُقرَّبة الداخلية وآخرين خارج تلك الدائرة". إذا كان هناك بعض الالتباس حول ما قصده يسوع، فربما ترغب في قضاء بعض الوقت في مناقشة ما كان يفعله يسوع في هذا الجزء من القصة.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ثم يُخبر يسوع التلاميذ: "طوبى لكُم لأن الله أعطاكم القدرة على الفهْم. طوباكُم لأنكم ترون وتسمعون ما كان يرجو الأنبياء رؤيته وسماعه". </w:t>
      </w:r>
    </w:p>
    <w:p>
      <w:pPr>
        <w:bidi/>
      </w:pPr>
      <w:r>
        <w:rPr>
          <w:rtl/>
          <w:cs/>
          <w:lang w:val="ar_AE" w:bidi="ar_AE"/>
        </w:rPr>
      </w:r>
      <w:r>
        <w:rPr>
          <w:rtl/>
          <w:cs/>
          <w:lang w:val="ar_AE" w:bidi="ar_AE"/>
        </w:rPr>
        <w:t>أوقفوا التمثيل. اسألوا الذين يؤدون دور التلاميذ: "كيف تشعرون بأنكم مُطوَّبون؟" قد تسمعون إجابات مثل: "مُكرَّم"، "مُميَّز"، "مُخصِّص" لأنهم مُنحوا قدرة لم يحصل عليها الجميع.</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فتقدم </w:t>
      </w:r>
      <w:r>
        <w:rPr>
          <w:b/>
          <w:rtl/>
          <w:cs/>
          <w:lang w:val="ar_AE" w:bidi="ar_AE"/>
        </w:rPr>
        <w:t>التلاميذ</w:t>
      </w:r>
      <w:r>
        <w:rPr>
          <w:rtl/>
          <w:cs/>
          <w:lang w:val="ar_AE" w:bidi="ar_AE"/>
        </w:rPr>
        <w:t xml:space="preserve"> إلى الرب يسوع ليسألوه لماذا يتكلم ب</w:t>
      </w:r>
      <w:r>
        <w:rPr>
          <w:b/>
          <w:rtl/>
          <w:cs/>
          <w:lang w:val="ar_AE" w:bidi="ar_AE"/>
        </w:rPr>
        <w:t>الأمثال</w:t>
      </w:r>
      <w:r>
        <w:rPr>
          <w:rtl/>
          <w:cs/>
          <w:lang w:val="ar_AE" w:bidi="ar_AE"/>
        </w:rPr>
        <w:t xml:space="preserve"> للشعب.</w:t>
      </w:r>
    </w:p>
    <w:p>
      <w:pPr>
        <w:bidi/>
      </w:pPr>
      <w:r>
        <w:rPr>
          <w:rtl/>
          <w:cs/>
          <w:lang w:val="ar_AE" w:bidi="ar_AE"/>
        </w:rPr>
      </w:r>
      <w:r>
        <w:rPr>
          <w:rtl/>
          <w:cs/>
          <w:lang w:val="ar_AE" w:bidi="ar_AE"/>
        </w:rPr>
        <w:t xml:space="preserve">رافق </w:t>
      </w:r>
      <w:r>
        <w:rPr>
          <w:b/>
          <w:rtl/>
          <w:cs/>
          <w:lang w:val="ar_AE" w:bidi="ar_AE"/>
        </w:rPr>
        <w:t>التلاميذ</w:t>
      </w:r>
      <w:r>
        <w:rPr>
          <w:rtl/>
          <w:cs/>
          <w:lang w:val="ar_AE" w:bidi="ar_AE"/>
        </w:rPr>
        <w:t xml:space="preserve"> الرب يسوع في معظم خدمته العلنية، سافروا معه في كل مكان، وتعلموا منه، وأحيانًا كان يرسلهم ليكرزوا ببشارة الملكوت ويشفوا المرضى. راجع قاموس الكلمات الرئيسية للاستزادة بالتعريف الكامل لمصطلح </w:t>
      </w:r>
      <w:r>
        <w:rPr>
          <w:rtl/>
          <w:cs/>
          <w:lang w:val="ar_AE" w:bidi="ar_AE"/>
        </w:rPr>
        <w:t>تلاميذ</w:t>
      </w:r>
      <w:r>
        <w:rPr>
          <w:rtl/>
          <w:cs/>
          <w:lang w:val="ar_AE" w:bidi="ar_AE"/>
        </w:rPr>
        <w:t>.</w:t>
      </w:r>
    </w:p>
    <w:p>
      <w:pPr>
        <w:bidi/>
      </w:pPr>
      <w:r>
        <w:rPr>
          <w:rtl/>
          <w:cs/>
          <w:lang w:val="ar_AE" w:bidi="ar_AE"/>
        </w:rPr>
      </w:r>
      <w:r>
        <w:rPr>
          <w:b/>
          <w:rtl/>
          <w:cs/>
          <w:lang w:val="ar_AE" w:bidi="ar_AE"/>
        </w:rPr>
        <w:t>فالأمثال</w:t>
      </w:r>
      <w:r>
        <w:rPr>
          <w:rtl/>
          <w:cs/>
          <w:lang w:val="ar_AE" w:bidi="ar_AE"/>
        </w:rPr>
        <w:t xml:space="preserve"> قصص تستخدم المواقف اليومية لتوضيح معنى أعمق. راجع قاموس الكلمات الرئيسية للاستزادة بالتعريف الكامل لمصطلح </w:t>
      </w:r>
      <w:r>
        <w:rPr>
          <w:rtl/>
          <w:cs/>
          <w:lang w:val="ar_AE" w:bidi="ar_AE"/>
        </w:rPr>
        <w:t>أمثال</w:t>
      </w:r>
      <w:r>
        <w:rPr>
          <w:rtl/>
          <w:cs/>
          <w:lang w:val="ar_AE" w:bidi="ar_AE"/>
        </w:rPr>
        <w:t>.</w:t>
      </w:r>
    </w:p>
    <w:p>
      <w:pPr>
        <w:bidi/>
      </w:pPr>
      <w:r>
        <w:rPr>
          <w:rtl/>
          <w:cs/>
          <w:lang w:val="ar_AE" w:bidi="ar_AE"/>
        </w:rPr>
      </w:r>
      <w:r>
        <w:rPr>
          <w:rtl/>
          <w:cs/>
          <w:lang w:val="ar_AE" w:bidi="ar_AE"/>
        </w:rPr>
        <w:t xml:space="preserve">فيقول لتلاميذه إنهم قد أُعطوا فهم </w:t>
      </w:r>
      <w:r>
        <w:rPr>
          <w:b/>
          <w:rtl/>
          <w:cs/>
          <w:lang w:val="ar_AE" w:bidi="ar_AE"/>
        </w:rPr>
        <w:t>أسرار</w:t>
      </w:r>
      <w:r>
        <w:rPr>
          <w:rtl/>
          <w:cs/>
          <w:lang w:val="ar_AE" w:bidi="ar_AE"/>
        </w:rPr>
        <w:t xml:space="preserve"> </w:t>
      </w:r>
      <w:r>
        <w:rPr>
          <w:b/>
          <w:rtl/>
          <w:cs/>
          <w:lang w:val="ar_AE" w:bidi="ar_AE"/>
        </w:rPr>
        <w:t>ملكوت السماوات</w:t>
      </w:r>
      <w:r>
        <w:rPr>
          <w:rtl/>
          <w:cs/>
          <w:lang w:val="ar_AE" w:bidi="ar_AE"/>
        </w:rPr>
        <w:t xml:space="preserve">، وليس للجميع. هنا، السر بخصوص </w:t>
      </w:r>
      <w:r>
        <w:rPr>
          <w:b/>
          <w:rtl/>
          <w:cs/>
          <w:lang w:val="ar_AE" w:bidi="ar_AE"/>
        </w:rPr>
        <w:t>ملكوت الله</w:t>
      </w:r>
      <w:r>
        <w:rPr>
          <w:rtl/>
          <w:cs/>
          <w:lang w:val="ar_AE" w:bidi="ar_AE"/>
        </w:rPr>
        <w:t>. ولأن الملكوت سيبدو مختلفًا تمامًا عما كان يمكن لأي شخص أن يتخيله أو يتوقعه، فإن سره بالتأكيد شيء لا يستطيع إلا الله وحده. يُنهى عن استخدام كلمة سر بمعنى سلبي أو مرتبط بممارسات شريرة.</w:t>
      </w:r>
    </w:p>
    <w:p>
      <w:pPr>
        <w:bidi/>
      </w:pPr>
      <w:r>
        <w:rPr>
          <w:rtl/>
          <w:cs/>
          <w:lang w:val="ar_AE" w:bidi="ar_AE"/>
        </w:rPr>
      </w:r>
      <w:r>
        <w:rPr>
          <w:rtl/>
          <w:cs/>
          <w:lang w:val="ar_AE" w:bidi="ar_AE"/>
        </w:rPr>
        <w:t xml:space="preserve">يُشير متى إلى </w:t>
      </w:r>
      <w:r>
        <w:rPr>
          <w:b/>
          <w:rtl/>
          <w:cs/>
          <w:lang w:val="ar_AE" w:bidi="ar_AE"/>
        </w:rPr>
        <w:t>ملكوت السماوات</w:t>
      </w:r>
      <w:r>
        <w:rPr>
          <w:rtl/>
          <w:cs/>
          <w:lang w:val="ar_AE" w:bidi="ar_AE"/>
        </w:rPr>
        <w:t xml:space="preserve"> بدلاً من </w:t>
      </w:r>
      <w:r>
        <w:rPr>
          <w:b/>
          <w:rtl/>
          <w:cs/>
          <w:lang w:val="ar_AE" w:bidi="ar_AE"/>
        </w:rPr>
        <w:t>ملكوت الله</w:t>
      </w:r>
      <w:r>
        <w:rPr>
          <w:rtl/>
          <w:cs/>
          <w:lang w:val="ar_AE" w:bidi="ar_AE"/>
        </w:rPr>
        <w:t xml:space="preserve">، لذلك لا يكون مضطرًا أن يذكُر اسم الله. </w:t>
      </w:r>
      <w:r>
        <w:rPr>
          <w:rtl/>
          <w:cs/>
          <w:lang w:val="ar_AE" w:bidi="ar_AE"/>
        </w:rPr>
        <w:t>الملكوت</w:t>
      </w:r>
      <w:r>
        <w:rPr>
          <w:rtl/>
          <w:cs/>
          <w:lang w:val="ar_AE" w:bidi="ar_AE"/>
        </w:rPr>
        <w:t xml:space="preserve"> حيث يَحكُم </w:t>
      </w:r>
      <w:r>
        <w:rPr>
          <w:rtl/>
          <w:cs/>
          <w:lang w:val="ar_AE" w:bidi="ar_AE"/>
        </w:rPr>
        <w:t>الملك</w:t>
      </w:r>
      <w:r>
        <w:rPr>
          <w:rtl/>
          <w:cs/>
          <w:lang w:val="ar_AE" w:bidi="ar_AE"/>
        </w:rPr>
        <w:t xml:space="preserve"> شعبه. في العهد القديم، كان ملكوت الله هو شعبه إسرائيل. ولكنهم كانوا يعصون الله طوال الوقت. يُشير مصطلح ملكوت الله إلى جميع الذين يتبعونه، لكننا نعلم أن الجميع لا يزالون يعصون الله، وأن ملكوته لم يكتمل بعد. ولكن الرب يسوع بدوره جاء بملمح عن ملكوت الله الآن. فملكوت الله الآن هو أن يتبع الناس يسوع ملكًا، ويساعد بعضهم بعضًا، وينشرون محبة يسوع للآخرين. وسوف يأتي الله فيما بعد بالملكوت الكامل. وسيحكم حُكمًا كاملًا على شعبه حيث لن يكون بعد ألم ولا شر، ويخضع له جميع البشر. وسيأتي ليدين الأشرار، ويجعل العالم كاملاً بلا عيب. </w:t>
      </w:r>
    </w:p>
    <w:p>
      <w:pPr>
        <w:bidi/>
      </w:pPr>
      <w:r>
        <w:rPr>
          <w:rtl/>
          <w:cs/>
          <w:lang w:val="ar_AE" w:bidi="ar_AE"/>
        </w:rPr>
      </w:r>
      <w:r>
        <w:rPr>
          <w:rtl/>
          <w:cs/>
          <w:lang w:val="ar_AE" w:bidi="ar_AE"/>
        </w:rPr>
        <w:t xml:space="preserve">عندما تحدث يسوع عن ملكوت الله، لم يفهمه الناس، فبدا لهم وكأنه لغز. كانوا يحتاجون إلى الاستماع إلى يسوع حقًا ليفهموا ما يقوله. وضح الرب يسوعُ هذا السِر الخاص بملكوت الله في أمثاله. </w:t>
      </w:r>
    </w:p>
    <w:p>
      <w:pPr>
        <w:bidi/>
      </w:pPr>
      <w:r>
        <w:rPr>
          <w:rtl/>
          <w:cs/>
          <w:lang w:val="ar_AE" w:bidi="ar_AE"/>
        </w:rPr>
      </w:r>
      <w:r>
        <w:rPr>
          <w:rtl/>
          <w:cs/>
          <w:lang w:val="ar_AE" w:bidi="ar_AE"/>
        </w:rPr>
        <w:t xml:space="preserve">ويشير مصطلح ملكوت الله في العهد الجديد إلى الوقت الذي يأتي فيه الله ليحكم – مُلكه وسلطانه الذي يبدأ تحقيقه بخدمة الرب يسوع على الأرض وقبول الناس له. لاحقًا، سيأتي الملكوت المثالي (الكامل). ونحن نختبر ملكوت الله الآن عندما نصغي إليه ونطيعه باتباعنا ليسوع. للاستزادة بتعريف </w:t>
      </w:r>
      <w:r>
        <w:rPr>
          <w:rtl/>
          <w:cs/>
          <w:lang w:val="ar_AE" w:bidi="ar_AE"/>
        </w:rPr>
        <w:t>ملكوت الله</w:t>
      </w:r>
      <w:r>
        <w:rPr>
          <w:rtl/>
          <w:cs/>
          <w:lang w:val="ar_AE" w:bidi="ar_AE"/>
        </w:rPr>
        <w:t>، يرجى الاطلاع على قاموس الكلمات الرئيسية.</w:t>
      </w:r>
    </w:p>
    <w:p>
      <w:pPr>
        <w:bidi/>
      </w:pPr>
      <w:r>
        <w:rPr>
          <w:rtl/>
          <w:cs/>
          <w:lang w:val="ar_AE" w:bidi="ar_AE"/>
        </w:rPr>
      </w:r>
      <w:r>
        <w:rPr>
          <w:rtl/>
          <w:cs/>
          <w:lang w:val="ar_AE" w:bidi="ar_AE"/>
        </w:rPr>
        <w:t xml:space="preserve">كما يقول الرب يسوع إنه يتحدث بالأمثال ليحقق </w:t>
      </w:r>
      <w:r>
        <w:rPr>
          <w:b/>
          <w:rtl/>
          <w:cs/>
          <w:lang w:val="ar_AE" w:bidi="ar_AE"/>
        </w:rPr>
        <w:t>النبوة</w:t>
      </w:r>
      <w:r>
        <w:rPr>
          <w:rtl/>
          <w:cs/>
          <w:lang w:val="ar_AE" w:bidi="ar_AE"/>
        </w:rPr>
        <w:t xml:space="preserve"> التي قالها </w:t>
      </w:r>
      <w:r>
        <w:rPr>
          <w:b/>
          <w:rtl/>
          <w:cs/>
          <w:lang w:val="ar_AE" w:bidi="ar_AE"/>
        </w:rPr>
        <w:t>النبي</w:t>
      </w:r>
      <w:r>
        <w:rPr>
          <w:rtl/>
          <w:cs/>
          <w:lang w:val="ar_AE" w:bidi="ar_AE"/>
        </w:rPr>
        <w:t xml:space="preserve"> إشعياء.</w:t>
      </w:r>
    </w:p>
    <w:p>
      <w:pPr>
        <w:bidi/>
      </w:pPr>
      <w:r>
        <w:rPr>
          <w:rtl/>
          <w:cs/>
          <w:lang w:val="ar_AE" w:bidi="ar_AE"/>
        </w:rPr>
      </w:r>
      <w:r>
        <w:rPr>
          <w:b/>
          <w:rtl/>
          <w:cs/>
          <w:lang w:val="ar_AE" w:bidi="ar_AE"/>
        </w:rPr>
        <w:t>النبوة</w:t>
      </w:r>
      <w:r>
        <w:rPr>
          <w:rtl/>
          <w:cs/>
          <w:lang w:val="ar_AE" w:bidi="ar_AE"/>
        </w:rPr>
        <w:t xml:space="preserve"> هي رسالة موحى بها أو مكتوبة عن مشيئة الله لشعبه. </w:t>
      </w:r>
      <w:r>
        <w:rPr>
          <w:b/>
          <w:rtl/>
          <w:cs/>
          <w:lang w:val="ar_AE" w:bidi="ar_AE"/>
        </w:rPr>
        <w:t>النبي</w:t>
      </w:r>
      <w:r>
        <w:rPr>
          <w:rtl/>
          <w:cs/>
          <w:lang w:val="ar_AE" w:bidi="ar_AE"/>
        </w:rPr>
        <w:t xml:space="preserve"> هو شخص يتلقى رسالة الله وينقلها إلى شعب الله. يُرجى الاطلاع على قاموس الكلمات الرئيسية لاستزادة بتعريف </w:t>
      </w:r>
      <w:r>
        <w:rPr>
          <w:rtl/>
          <w:cs/>
          <w:lang w:val="ar_AE" w:bidi="ar_AE"/>
        </w:rPr>
        <w:t>نبي</w:t>
      </w:r>
      <w:r>
        <w:rPr>
          <w:rtl/>
          <w:cs/>
          <w:lang w:val="ar_AE" w:bidi="ar_AE"/>
        </w:rPr>
        <w:t xml:space="preserve"> و</w:t>
      </w:r>
      <w:r>
        <w:rPr>
          <w:rtl/>
          <w:cs/>
          <w:lang w:val="ar_AE" w:bidi="ar_AE"/>
        </w:rPr>
        <w:t>نبوة</w:t>
      </w:r>
      <w:r>
        <w:rPr>
          <w:rtl/>
          <w:cs/>
          <w:lang w:val="ar_AE" w:bidi="ar_AE"/>
        </w:rPr>
        <w:t>.</w:t>
      </w:r>
    </w:p>
    <w:p>
      <w:pPr>
        <w:bidi/>
      </w:pPr>
      <w:r>
        <w:rPr>
          <w:rtl/>
          <w:cs/>
          <w:lang w:val="ar_AE" w:bidi="ar_AE"/>
        </w:rPr>
      </w:r>
      <w:r>
        <w:rPr>
          <w:rtl/>
          <w:cs/>
          <w:lang w:val="ar_AE" w:bidi="ar_AE"/>
        </w:rPr>
        <w:t>يقتبس الرب يسوع من سفر إشعياء النبي عن أولئك الذين لهم أعين وآذان لكنهم لا يرون الحق أو يسمعونه. أي إنهم لا يفهمون ما يُقال لهم. كما قال النبي إن قلوب الناس قد اغلظت، وإلا لفهموا الحق ورجعوا إلى الله. فغليظ القلب لن يحاول حتى فهم الحق!</w:t>
      </w:r>
    </w:p>
    <w:p>
      <w:pPr>
        <w:bidi/>
      </w:pPr>
      <w:r>
        <w:rPr>
          <w:rtl/>
          <w:cs/>
          <w:lang w:val="ar_AE" w:bidi="ar_AE"/>
        </w:rPr>
      </w:r>
      <w:r>
        <w:rPr>
          <w:b/>
          <w:rtl/>
          <w:cs/>
          <w:lang w:val="ar_AE" w:bidi="ar_AE"/>
        </w:rPr>
        <w:t>فيبارك</w:t>
      </w:r>
      <w:r>
        <w:rPr>
          <w:rtl/>
          <w:cs/>
          <w:lang w:val="ar_AE" w:bidi="ar_AE"/>
        </w:rPr>
        <w:t xml:space="preserve"> الرب يسوع تلاميذه بقوله طوبى لكم لأنكم تنظرون وتسمعون ما اشتاق الأنبياء </w:t>
      </w:r>
      <w:r>
        <w:rPr>
          <w:b/>
          <w:rtl/>
          <w:cs/>
          <w:lang w:val="ar_AE" w:bidi="ar_AE"/>
        </w:rPr>
        <w:t>والأبرار</w:t>
      </w:r>
      <w:r>
        <w:rPr>
          <w:rtl/>
          <w:cs/>
          <w:lang w:val="ar_AE" w:bidi="ar_AE"/>
        </w:rPr>
        <w:t xml:space="preserve"> إلى رؤيته وسماعه. الله يبارك ويطوب أحبائه بنعمته عليهم. ستجد مصطلح </w:t>
      </w:r>
      <w:r>
        <w:rPr>
          <w:rtl/>
          <w:cs/>
          <w:lang w:val="ar_AE" w:bidi="ar_AE"/>
        </w:rPr>
        <w:t>طوبى/بارك</w:t>
      </w:r>
      <w:r>
        <w:rPr>
          <w:rtl/>
          <w:cs/>
          <w:lang w:val="ar_AE" w:bidi="ar_AE"/>
        </w:rPr>
        <w:t xml:space="preserve"> في قاموس الكلمات الرئيسية. فالأبرار مَن يقبلهم الله! يُرجى الاطلاع على قاموس الكلمات الرئيسية للاستزادة بتعريف </w:t>
      </w:r>
      <w:r>
        <w:rPr>
          <w:rtl/>
          <w:cs/>
          <w:lang w:val="ar_AE" w:bidi="ar_AE"/>
        </w:rPr>
        <w:t>البِر</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13:18–23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13: 18–23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في أكثر الترجمات المفهومة لكم.</w:t>
      </w:r>
    </w:p>
    <w:p>
      <w:pPr>
        <w:bidi/>
      </w:pPr>
      <w:r>
        <w:rPr>
          <w:rtl/>
          <w:cs/>
          <w:lang w:val="ar_AE" w:bidi="ar_AE"/>
        </w:rPr>
      </w:r>
      <w:r>
        <w:rPr>
          <w:rtl/>
          <w:cs/>
          <w:lang w:val="ar_AE" w:bidi="ar_AE"/>
        </w:rPr>
        <w:t xml:space="preserve">يشرح يسوع المثل لتلاميذه. بعض الترجمات تجعل النص يبدو وكأن يسوع سيروي المثل مرة أخرى عندما يقول: "اسمعوا أنتم مثَل الزارع". لكن الفهم الأفضل هو أن يسوع يريد أن يسمع التلاميذ تفسير هذا المثل. التفسير الأساسي لهذا المثل هو أن البذار تشير إلى رسالة أو كلمة الله، وأن عملية الزرع تشير إلى إخبار الرسالة للناس، وأن أنواع التربة المختلفة تشير إلى الطرق المختلفة التي يسمع بها الناس، أو الأنواع المختلفة من الناس الذين يسمعون الرسالة. </w:t>
      </w:r>
    </w:p>
    <w:p>
      <w:pPr>
        <w:bidi/>
      </w:pPr>
      <w:r>
        <w:rPr>
          <w:rtl/>
          <w:cs/>
          <w:lang w:val="ar_AE" w:bidi="ar_AE"/>
        </w:rPr>
      </w:r>
      <w:r>
        <w:rPr>
          <w:rtl/>
          <w:cs/>
          <w:lang w:val="ar_AE" w:bidi="ar_AE"/>
        </w:rPr>
        <w:t>ويشرح يسوع أن البذار التي تسقط على الطريق الصلب، لا يفهمها الناس. ثم يأتي الشرير ويأخذ هذه البذار بعيدًا. والشرير هو الشيطان أو الأرواح الشريرة. وعبارة "ما قد زرع في قلبه" تعني الرسالة عن الله التي كان قد سمعها الشخص. ثم يشرح يسوع أن التربة الصخرية تشير إلى الناس الذين يسمعون الرسالة وحالًا يقبلونها بفرح لكن لفترة وجيزة فقط لأنهم لا يتبعون الرسالة حقًا. فإذا حدث اضطهاد أو ضيق بسبب الرسالة، يتوقفون عن اتِّباع الله. والاضطهاد هو عندما يقوم الناس بإيذاء شعب الله أو يجعلونهم يعانون. هذا هو المكان الوحيد في إنجيل متّى الذي تأتي فيه كلمة اضطهاد. هذه التربة تبدأ جيدًا لكن في النهاية لا "تأتي بثمر". وهذا يعني أنه مع مرور الوقت لا ينتج أي شيء مفيد من هذه البذرة.</w:t>
      </w:r>
    </w:p>
    <w:p>
      <w:pPr>
        <w:bidi/>
      </w:pPr>
      <w:r>
        <w:rPr>
          <w:rtl/>
          <w:cs/>
          <w:lang w:val="ar_AE" w:bidi="ar_AE"/>
        </w:rPr>
      </w:r>
      <w:r>
        <w:rPr>
          <w:rtl/>
          <w:cs/>
          <w:lang w:val="ar_AE" w:bidi="ar_AE"/>
        </w:rPr>
        <w:t>توقّفوا وناقشوا مع فريقكم: في ثقافتكم، ما أنواع الاضطهاد أو الضيق التي يواجهها الناس بسبب كلمة الله؟ احكوا قصة عن شخص تعرفونه واجه الاضطهاد.</w:t>
      </w:r>
    </w:p>
    <w:p>
      <w:pPr>
        <w:bidi/>
      </w:pPr>
      <w:r>
        <w:rPr>
          <w:rtl/>
          <w:cs/>
          <w:lang w:val="ar_AE" w:bidi="ar_AE"/>
        </w:rPr>
      </w:r>
      <w:r>
        <w:rPr>
          <w:rtl/>
          <w:cs/>
          <w:lang w:val="ar_AE" w:bidi="ar_AE"/>
        </w:rPr>
        <w:t>ثم يشرح يسوع أن البذار التي سقطت بين الأشواك تشير إلى الذين يسمعون الرسالة لكن هموم العالم وغرور الغنى تغمرهم، لذلك لا تثبت الكلمة في قلوبهم.</w:t>
      </w:r>
    </w:p>
    <w:p>
      <w:pPr>
        <w:bidi/>
      </w:pPr>
      <w:r>
        <w:rPr>
          <w:rtl/>
          <w:cs/>
          <w:lang w:val="ar_AE" w:bidi="ar_AE"/>
        </w:rPr>
      </w:r>
      <w:r>
        <w:rPr>
          <w:rtl/>
          <w:cs/>
          <w:lang w:val="ar_AE" w:bidi="ar_AE"/>
        </w:rPr>
        <w:t>توقّفوا وناقشوا مع فريقكم: في ثقافتكم، كيف تقومون بوصف الثروة؟ ما المواقف التي تجعل الناس يشعرون بالقلق في ثقافتكم؟</w:t>
      </w:r>
    </w:p>
    <w:p>
      <w:pPr>
        <w:bidi/>
      </w:pPr>
      <w:r>
        <w:rPr>
          <w:rtl/>
          <w:cs/>
          <w:lang w:val="ar_AE" w:bidi="ar_AE"/>
        </w:rPr>
      </w:r>
      <w:r>
        <w:rPr>
          <w:rtl/>
          <w:cs/>
          <w:lang w:val="ar_AE" w:bidi="ar_AE"/>
        </w:rPr>
        <w:t>ثم يشرح يسوع أن التربة الجيدة هي الذين يسمعون الرسالة ويفهمونها، ونتيجة لذلك تكون حياتهم مثل نبات مثمر يحمل ثمارًا.</w:t>
      </w:r>
    </w:p>
    <w:p>
      <w:pPr>
        <w:bidi/>
      </w:pPr>
      <w:r>
        <w:rPr>
          <w:rtl/>
          <w:cs/>
          <w:lang w:val="ar_AE" w:bidi="ar_AE"/>
        </w:rPr>
      </w:r>
      <w:r>
        <w:rPr>
          <w:rtl/>
          <w:cs/>
          <w:lang w:val="ar_AE" w:bidi="ar_AE"/>
        </w:rPr>
        <w:t>توقّفوا وانظروا إلى صور الزارع وهو ينثر البذار، وأنواع التربة المختلفة، وكذلك صورة المحصول الجاهز للحصاد.</w:t>
      </w:r>
    </w:p>
    <w:p>
      <w:pPr>
        <w:bidi/>
      </w:pPr>
      <w:r>
        <w:rPr>
          <w:rtl/>
          <w:cs/>
          <w:lang w:val="ar_AE" w:bidi="ar_AE"/>
        </w:rPr>
      </w:r>
      <w:r>
        <w:rPr>
          <w:rtl/>
          <w:cs/>
          <w:lang w:val="ar_AE" w:bidi="ar_AE"/>
        </w:rPr>
        <w:t>من المهم أن نلاحظ أن هناك العديد من التفسيرات المختلفة لمعنى البذار بعد أن تتم زراعتها. فيعتقد بعض الدارسين أن البذار تستمر في الإشارة إلى رسالة الله، وأن التربة تمثل أربع طرق مختلفة يسمع بها الناس رسالة الله ويتجاوبون معها. بينما يعتقد باحثون آخرون أن التربة تشير إلى أنواع مختلفة من الناس.</w:t>
      </w:r>
    </w:p>
    <w:p>
      <w:pPr>
        <w:bidi/>
      </w:pPr>
      <w:r>
        <w:rPr>
          <w:rtl/>
          <w:cs/>
          <w:lang w:val="ar_AE" w:bidi="ar_AE"/>
        </w:rPr>
      </w:r>
      <w:r>
        <w:rPr>
          <w:rtl/>
          <w:cs/>
          <w:lang w:val="ar_AE" w:bidi="ar_AE"/>
        </w:rPr>
        <w:t>في المثل، كان يسوع يتحدث عن كيف خرج الزارع ليزرع بذاره. لكن في شرح يسوع لهذا المثل، فإنه يتحدث أكثر عن البذار وما حدث لها. لذلك قد يكون "مثَل الأنواع الأربعة للتربة" أو "مثَل البذار" هو عنوان أكثر ملاءمة.</w:t>
      </w:r>
    </w:p>
    <w:p>
      <w:pPr>
        <w:bidi/>
      </w:pPr>
      <w:r>
        <w:rPr>
          <w:rtl/>
          <w:cs/>
          <w:lang w:val="ar_AE" w:bidi="ar_AE"/>
        </w:rPr>
      </w:r>
      <w:r>
        <w:rPr>
          <w:rtl/>
          <w:cs/>
          <w:lang w:val="ar_AE" w:bidi="ar_AE"/>
        </w:rPr>
        <w:t>إن تفسير يسوع لهذا المثل ليس سوى وصف للصور الرمزية فيه، لكنه ليس تفسيرًا محددًا لمن هو الزارع، أو سبب اختلاف التربة، أو كيف يبدو الحصاد. وهو لا يشرح ما إذا كان يتحدث عن المسيحيين (المؤمنين) الذين يحتاجون إلى النمو الروحي، أو عن غير المسيحيين الذين يسمعون كلمة الله ويقبلونها. في الغالب يكون للأمثال معنى أوسع من مجرد موقف واحد أو فترة زمنية محددة. لا تقدموا معنى أو تفسيرًا للمثل لم يُعط في النص.</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تتكون هذه القصة من مشهد واحد،</w:t>
      </w:r>
    </w:p>
    <w:p>
      <w:pPr>
        <w:bidi/>
      </w:pPr>
      <w:r>
        <w:rPr>
          <w:rtl/>
          <w:cs/>
          <w:lang w:val="ar_AE" w:bidi="ar_AE"/>
        </w:rPr>
      </w:r>
      <w:r>
        <w:rPr>
          <w:b/>
          <w:rtl/>
          <w:cs/>
          <w:lang w:val="ar_AE" w:bidi="ar_AE"/>
        </w:rPr>
        <w:t>المشهد الأول:</w:t>
      </w:r>
      <w:r>
        <w:rPr>
          <w:rtl/>
          <w:cs/>
          <w:lang w:val="ar_AE" w:bidi="ar_AE"/>
        </w:rPr>
        <w:t xml:space="preserve"> يشرح الرب يسوع أن المزارع الذي يزرع البذور يشبه شخص يخبر الناس برسالة الله. البذور تمثِّل رسالة الله، والتربة المختلفة تمثل الطرق المختلفة التي يستجيب بها الناس لتلك الرسالة.</w:t>
      </w:r>
    </w:p>
    <w:p>
      <w:pPr>
        <w:bidi/>
      </w:pPr>
      <w:r>
        <w:rPr>
          <w:rtl/>
          <w:cs/>
          <w:lang w:val="ar_AE" w:bidi="ar_AE"/>
        </w:rPr>
      </w:r>
      <w:r>
        <w:rPr>
          <w:rtl/>
          <w:cs/>
          <w:lang w:val="ar_AE" w:bidi="ar_AE"/>
        </w:rPr>
        <w:t>البذور التي تسقط على الطريق الصلب تمثل الذين يسمعون كلمة الله، لكن قبل أن يفهموها، يسلبها الشيطان.</w:t>
      </w:r>
    </w:p>
    <w:p>
      <w:pPr>
        <w:bidi/>
      </w:pPr>
      <w:r>
        <w:rPr>
          <w:rtl/>
          <w:cs/>
          <w:lang w:val="ar_AE" w:bidi="ar_AE"/>
        </w:rPr>
      </w:r>
      <w:r>
        <w:rPr>
          <w:rtl/>
          <w:cs/>
          <w:lang w:val="ar_AE" w:bidi="ar_AE"/>
        </w:rPr>
        <w:t>البذور التي تسقط على التربة التي تحتها الصخور هي مثل الناس الذين يقبلون رسالة الله بسرعة، لكن إيمانهم لا يتجذر. وعندما تحل المشاكل، يضلون عن طريق الله.</w:t>
      </w:r>
    </w:p>
    <w:p>
      <w:pPr>
        <w:bidi/>
      </w:pPr>
      <w:r>
        <w:rPr>
          <w:rtl/>
          <w:cs/>
          <w:lang w:val="ar_AE" w:bidi="ar_AE"/>
        </w:rPr>
      </w:r>
      <w:r>
        <w:rPr>
          <w:rtl/>
          <w:cs/>
          <w:lang w:val="ar_AE" w:bidi="ar_AE"/>
        </w:rPr>
        <w:t>البذور التي تنمو مع الحشائش هي مثل الأشخاص الذين يقبلون رسالة الله، لكنهم يبدأون بالقلق بشأن الحياة، أو ينظرون إلى الأمور الأخرى. يبدأون في الجري وراء المال، ولا ينتجون أي محصول.</w:t>
      </w:r>
    </w:p>
    <w:p>
      <w:pPr>
        <w:bidi/>
      </w:pPr>
      <w:r>
        <w:rPr>
          <w:rtl/>
          <w:cs/>
          <w:lang w:val="ar_AE" w:bidi="ar_AE"/>
        </w:rPr>
      </w:r>
      <w:r>
        <w:rPr>
          <w:rtl/>
          <w:cs/>
          <w:lang w:val="ar_AE" w:bidi="ar_AE"/>
        </w:rPr>
        <w:t>أما البذور التي تسقط على التربة الجيدة هي مثل الأشخاص الذين يقبلون رسالة الله وينمون الجذور. هم الذين يركزون على كلمة الله ويضعونها موضع التنفيذ؛ هؤلاء هم من ينتجون حصادًا 30 ضعف أو 60 ضعف أو 100 ضعف.</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bidi/>
      </w:pPr>
      <w:r>
        <w:rPr>
          <w:rtl/>
          <w:cs/>
          <w:lang w:val="ar_AE" w:bidi="ar_AE"/>
        </w:rPr>
      </w:r>
      <w:r>
        <w:rPr>
          <w:rtl/>
          <w:cs/>
          <w:lang w:val="ar_AE" w:bidi="ar_AE"/>
        </w:rPr>
        <w:t>الشخصيات الواردة في تفسير المثل تشمل:</w:t>
      </w:r>
    </w:p>
    <w:p>
      <w:pPr>
        <w:pStyle w:val="ListBullet"/>
        <w:bidi/>
        <w:spacing w:line="240" w:lineRule="auto"/>
        <w:ind w:left="720"/>
      </w:pPr>
      <w:r>
        <w:rPr>
          <w:rtl/>
          <w:cs/>
          <w:lang w:val="ar_AE" w:bidi="ar_AE"/>
        </w:rPr>
      </w:r>
      <w:r>
        <w:rPr>
          <w:rtl/>
          <w:cs/>
          <w:lang w:val="ar_AE" w:bidi="ar_AE"/>
        </w:rPr>
        <w:t>شخص يمثل الطريق</w:t>
      </w:r>
    </w:p>
    <w:p>
      <w:pPr>
        <w:pStyle w:val="ListBullet"/>
        <w:bidi/>
        <w:spacing w:line="240" w:lineRule="auto"/>
        <w:ind w:left="720"/>
      </w:pPr>
      <w:r>
        <w:rPr>
          <w:rtl/>
          <w:cs/>
          <w:lang w:val="ar_AE" w:bidi="ar_AE"/>
        </w:rPr>
      </w:r>
      <w:r>
        <w:rPr>
          <w:rtl/>
          <w:cs/>
          <w:lang w:val="ar_AE" w:bidi="ar_AE"/>
        </w:rPr>
        <w:t>شخص يمثل المنطقة المليئة بالصخور</w:t>
      </w:r>
    </w:p>
    <w:p>
      <w:pPr>
        <w:pStyle w:val="ListBullet"/>
        <w:bidi/>
        <w:spacing w:line="240" w:lineRule="auto"/>
        <w:ind w:left="720"/>
      </w:pPr>
      <w:r>
        <w:rPr>
          <w:rtl/>
          <w:cs/>
          <w:lang w:val="ar_AE" w:bidi="ar_AE"/>
        </w:rPr>
      </w:r>
      <w:r>
        <w:rPr>
          <w:rtl/>
          <w:cs/>
          <w:lang w:val="ar_AE" w:bidi="ar_AE"/>
        </w:rPr>
        <w:t>شخص يمثل المنطقة ذات الأشواك</w:t>
      </w:r>
    </w:p>
    <w:p>
      <w:pPr>
        <w:pStyle w:val="ListBullet"/>
        <w:bidi/>
        <w:spacing w:line="240" w:lineRule="auto"/>
        <w:ind w:left="720"/>
      </w:pPr>
      <w:r>
        <w:rPr>
          <w:rtl/>
          <w:cs/>
          <w:lang w:val="ar_AE" w:bidi="ar_AE"/>
        </w:rPr>
      </w:r>
      <w:r>
        <w:rPr>
          <w:rtl/>
          <w:cs/>
          <w:lang w:val="ar_AE" w:bidi="ar_AE"/>
        </w:rPr>
        <w:t>شخص يمثل المنطقة ذات التربة الخصبة.</w:t>
      </w:r>
    </w:p>
    <w:p>
      <w:pPr>
        <w:pStyle w:val="ListBullet"/>
        <w:bidi/>
        <w:spacing w:line="240" w:lineRule="auto"/>
        <w:ind w:left="720"/>
      </w:pPr>
      <w:r>
        <w:rPr>
          <w:rtl/>
          <w:cs/>
          <w:lang w:val="ar_AE" w:bidi="ar_AE"/>
        </w:rPr>
      </w:r>
      <w:r>
        <w:rPr>
          <w:rtl/>
          <w:cs/>
          <w:lang w:val="ar_AE" w:bidi="ar_AE"/>
        </w:rPr>
        <w:t>إبليس</w:t>
      </w:r>
    </w:p>
    <w:p>
      <w:pPr>
        <w:bidi/>
      </w:pPr>
      <w:r>
        <w:rPr>
          <w:rtl/>
          <w:cs/>
          <w:lang w:val="ar_AE" w:bidi="ar_AE"/>
        </w:rPr>
      </w:r>
      <w:r>
        <w:rPr>
          <w:rtl/>
          <w:cs/>
          <w:lang w:val="ar_AE" w:bidi="ar_AE"/>
        </w:rPr>
        <w:t>في هذه الجلسة، اجعلوا المجموعة ترسم القصة على شكل لوحة، أو يرسموها بأنفسهم، أو يستخدموا أشياء ملموسة (مثل الحجارة، العصي، أو لعب الأطفال) لتجسيد القصة والأحداث التي وقعت فيها.</w:t>
      </w:r>
    </w:p>
    <w:p>
      <w:pPr>
        <w:bidi/>
      </w:pPr>
      <w:r>
        <w:rPr>
          <w:rtl/>
          <w:cs/>
          <w:lang w:val="ar_AE" w:bidi="ar_AE"/>
        </w:rPr>
      </w:r>
      <w:r>
        <w:rPr>
          <w:rtl/>
          <w:cs/>
          <w:lang w:val="ar_AE" w:bidi="ar_AE"/>
        </w:rPr>
        <w:t>اجعل فريقك يجد بذرة، ثم تحدث عن الشبه بين البذرة وكلمة الله. اطلب من فريقك أن يخرج إلى الخارج وينظر إلى أنواع التربة المختلفة المحيطة بهم. ما الذي يحدث عندما تسقط البذور على التربة السيئة؟ أين أفضل مكان لنمو هذه البذور؟ إذا سمح الوقت، اطلب من فريقك التحدث مع مزارع محلي عن هذه الأسئلة. اطلب من المزارع شرح كيفية نمو البذور بعد زرعها.</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 xml:space="preserve">في هذه الجَلسة، سيُقدِّم الفريق القصة بشكل درامي. </w:t>
      </w:r>
    </w:p>
    <w:p>
      <w:pPr>
        <w:bidi/>
      </w:pPr>
      <w:r>
        <w:rPr>
          <w:rtl/>
          <w:cs/>
          <w:lang w:val="ar_AE" w:bidi="ar_AE"/>
        </w:rPr>
      </w:r>
      <w:r>
        <w:rPr>
          <w:rtl/>
          <w:cs/>
          <w:lang w:val="ar_AE" w:bidi="ar_AE"/>
        </w:rPr>
        <w:t>تتكون هذه القصة من مشهد واحد،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bidi/>
      </w:pPr>
      <w:r>
        <w:rPr>
          <w:rtl/>
          <w:cs/>
          <w:lang w:val="ar_AE" w:bidi="ar_AE"/>
        </w:rPr>
      </w:r>
      <w:r>
        <w:rPr>
          <w:rtl/>
          <w:cs/>
          <w:lang w:val="ar_AE" w:bidi="ar_AE"/>
        </w:rPr>
        <w:t>تشمل الشخصيات الواردة في شرح المثَل:</w:t>
      </w:r>
    </w:p>
    <w:p>
      <w:pPr>
        <w:pStyle w:val="ListBullet"/>
        <w:bidi/>
        <w:spacing w:line="240" w:lineRule="auto"/>
        <w:ind w:left="720"/>
      </w:pPr>
      <w:r>
        <w:rPr>
          <w:rtl/>
          <w:cs/>
          <w:lang w:val="ar_AE" w:bidi="ar_AE"/>
        </w:rPr>
      </w:r>
      <w:r>
        <w:rPr>
          <w:rtl/>
          <w:cs/>
          <w:lang w:val="ar_AE" w:bidi="ar_AE"/>
        </w:rPr>
        <w:t>شخص يُمثِّل الطريق</w:t>
      </w:r>
    </w:p>
    <w:p>
      <w:pPr>
        <w:pStyle w:val="ListBullet"/>
        <w:bidi/>
        <w:spacing w:line="240" w:lineRule="auto"/>
        <w:ind w:left="720"/>
      </w:pPr>
      <w:r>
        <w:rPr>
          <w:rtl/>
          <w:cs/>
          <w:lang w:val="ar_AE" w:bidi="ar_AE"/>
        </w:rPr>
      </w:r>
      <w:r>
        <w:rPr>
          <w:rtl/>
          <w:cs/>
          <w:lang w:val="ar_AE" w:bidi="ar_AE"/>
        </w:rPr>
        <w:t>شخص يُمثِّل المنطقة المليئة بالصخور</w:t>
      </w:r>
    </w:p>
    <w:p>
      <w:pPr>
        <w:pStyle w:val="ListBullet"/>
        <w:bidi/>
        <w:spacing w:line="240" w:lineRule="auto"/>
        <w:ind w:left="720"/>
      </w:pPr>
      <w:r>
        <w:rPr>
          <w:rtl/>
          <w:cs/>
          <w:lang w:val="ar_AE" w:bidi="ar_AE"/>
        </w:rPr>
      </w:r>
      <w:r>
        <w:rPr>
          <w:rtl/>
          <w:cs/>
          <w:lang w:val="ar_AE" w:bidi="ar_AE"/>
        </w:rPr>
        <w:t>شخص يُمثِّل المنطقة ذات الأشواك</w:t>
      </w:r>
    </w:p>
    <w:p>
      <w:pPr>
        <w:pStyle w:val="ListBullet"/>
        <w:bidi/>
        <w:spacing w:line="240" w:lineRule="auto"/>
        <w:ind w:left="720"/>
      </w:pPr>
      <w:r>
        <w:rPr>
          <w:rtl/>
          <w:cs/>
          <w:lang w:val="ar_AE" w:bidi="ar_AE"/>
        </w:rPr>
      </w:r>
      <w:r>
        <w:rPr>
          <w:rtl/>
          <w:cs/>
          <w:lang w:val="ar_AE" w:bidi="ar_AE"/>
        </w:rPr>
        <w:t>شخص يُمثِّل المنطقة ذات التُربة الخصبة</w:t>
      </w:r>
    </w:p>
    <w:p>
      <w:pPr>
        <w:pStyle w:val="ListBullet"/>
        <w:bidi/>
        <w:spacing w:line="240" w:lineRule="auto"/>
        <w:ind w:left="720"/>
      </w:pPr>
      <w:r>
        <w:rPr>
          <w:rtl/>
          <w:cs/>
          <w:lang w:val="ar_AE" w:bidi="ar_AE"/>
        </w:rPr>
      </w:r>
      <w:r>
        <w:rPr>
          <w:rtl/>
          <w:cs/>
          <w:lang w:val="ar_AE" w:bidi="ar_AE"/>
        </w:rPr>
        <w:t>إبليس</w:t>
      </w:r>
    </w:p>
    <w:p>
      <w:pPr>
        <w:pStyle w:val="ListBullet"/>
        <w:bidi/>
        <w:spacing w:line="240" w:lineRule="auto"/>
        <w:ind w:left="720"/>
      </w:pPr>
      <w:r>
        <w:rPr>
          <w:rtl/>
          <w:cs/>
          <w:lang w:val="ar_AE" w:bidi="ar_AE"/>
        </w:rPr>
      </w:r>
      <w:r>
        <w:rPr>
          <w:rtl/>
          <w:cs/>
          <w:lang w:val="ar_AE" w:bidi="ar_AE"/>
        </w:rPr>
        <w:t xml:space="preserve"> شخص محتمل آخر يخبرهم بالرسالة</w:t>
      </w:r>
    </w:p>
    <w:p>
      <w:pPr>
        <w:bidi/>
      </w:pPr>
      <w:r>
        <w:rPr>
          <w:rtl/>
          <w:cs/>
          <w:lang w:val="ar_AE" w:bidi="ar_AE"/>
        </w:rPr>
      </w:r>
      <w:r>
        <w:rPr>
          <w:rtl/>
          <w:cs/>
          <w:lang w:val="ar_AE" w:bidi="ar_AE"/>
        </w:rPr>
        <w:t>اطلُبوا من الفريق أن يُمثِّل القصة مرَّتَين. ينبغي أن يمثِّلوا القصة في 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انسيابية الحديث، موضوع الحَبكة، والتسلسل الزمني للقصة. انظروا إلى الأجزاء المهمة أو الصعبة من القصة أو المقطع، لكي تُمثِّلوا هذه الأجزاء ولا تتجاوزوها.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يشرح الرب يسوع أنَّ الزارع في القصة يُمثِّل شخصًا ينقل رسالة الله (أو الكلمة) إلى الناس، والبذور تُمثِّل رسالة الله. عندما تسقط البذور على الطريق الوعِر وتأكلها الطيور، يُمثِّل هذا الأشخاص الذين يسمعون رسالة الله، لكن الشيطان يأتي وينزعها، أما البذور التي تسقط على التربة الرقيقة فوق الصخور، التي تحترق نباتاتها من الشمس، فتُمثِّل الأشخاص الذين يستقبلون الرسالة لكنهم ليسوا راسخين في الإيمان، وهؤلاء لا يدومون طويلًا أمام الاضطهاد.</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المجموعة: هل يمكنكم التفكير في أشخاص ربما كانوا على الطريق الوعر؟ هل يمكنكم التفكير في أشخاص ربما كانوا على التربة الرقيقة؟ صِفوا هؤلاء الأشخاص.</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تُمثِّل البذور التي تسقط بين الأشواك الذين يسمعون رسالة الله، لكن لا يُفسحون مجالًا لها بسبب هموم الحياة والرغبة في الأشياء، وإغراء الثروة. تلك البذور لا تُنتج أي محصول.</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الشخص أو الأشخاص الذين يؤدون دور هذه البذور: "كيف تشعرون؟ ما الذي يخنق حياتكم أو محصولكم؟" اسألوا الشخص الذي يؤدي دور يسوع كيف يشعر تجاه التُربة التي لا تُنتج أي شيء. استمعوا إلى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تُمثِّل البذور التي تسقط على الأرض الجيدة أولئك الذين يسمعون ويقبلون كلمة الله. تُنتج محصولًا 30 أو 60 أو حتى 100 ضعف ما غُرس منها. اسألوا الفريق: "ماذا يفعل الأشخاص الذين يُشبهون التُربة الجيدة؟ هل تعرفون أشخاصًا هُم تربة جيدة؟"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يشرح الرب يسوع مثَل الزارع الذي زرع البذور في أربع ترب مختلفة. كان </w:t>
      </w:r>
      <w:r>
        <w:rPr>
          <w:b/>
          <w:rtl/>
          <w:cs/>
          <w:lang w:val="ar_AE" w:bidi="ar_AE"/>
        </w:rPr>
        <w:t>المثل</w:t>
      </w:r>
      <w:r>
        <w:rPr>
          <w:rtl/>
          <w:cs/>
          <w:lang w:val="ar_AE" w:bidi="ar_AE"/>
        </w:rPr>
        <w:t xml:space="preserve"> نوعًا خاصًا من القصص التي رواها يسوع. وقد قيل باستخدام أشياء يومية عادية لوصف أشياء أعمق عن الله. وغالبًا ما كان من الصعب فهم الأمثال ما لم يُصغِ الناس جيدًا. راجع قاموس الكلمات الرئيسية للاستزادة بالتعريف الكامل لمصطلح </w:t>
      </w:r>
      <w:r>
        <w:rPr>
          <w:rtl/>
          <w:cs/>
          <w:lang w:val="ar_AE" w:bidi="ar_AE"/>
        </w:rPr>
        <w:t>مَثَل</w:t>
      </w:r>
      <w:r>
        <w:rPr>
          <w:rtl/>
          <w:cs/>
          <w:lang w:val="ar_AE" w:bidi="ar_AE"/>
        </w:rPr>
        <w:t>.</w:t>
      </w:r>
    </w:p>
    <w:p>
      <w:pPr>
        <w:bidi/>
      </w:pPr>
      <w:r>
        <w:rPr>
          <w:rtl/>
          <w:cs/>
          <w:lang w:val="ar_AE" w:bidi="ar_AE"/>
        </w:rPr>
      </w:r>
      <w:r>
        <w:rPr>
          <w:rtl/>
          <w:cs/>
          <w:lang w:val="ar_AE" w:bidi="ar_AE"/>
        </w:rPr>
        <w:t xml:space="preserve">إن الأرض الصلبة التي سقطت عليها البذرة تمثل الناس الذين لا يفهمون رسالة الله. </w:t>
      </w:r>
      <w:r>
        <w:rPr>
          <w:b/>
          <w:rtl/>
          <w:cs/>
          <w:lang w:val="ar_AE" w:bidi="ar_AE"/>
        </w:rPr>
        <w:t>البذرة</w:t>
      </w:r>
      <w:r>
        <w:rPr>
          <w:rtl/>
          <w:cs/>
          <w:lang w:val="ar_AE" w:bidi="ar_AE"/>
        </w:rPr>
        <w:t xml:space="preserve"> مفردة في اللغة الأصلية، ولكنها تعني حفنة من البذور من نوع النبات ذاته. راجع قاموس الكلمات الرئيسية للاستزادة بالتعريف الكامل لمصطلح </w:t>
      </w:r>
      <w:r>
        <w:rPr>
          <w:rtl/>
          <w:cs/>
          <w:lang w:val="ar_AE" w:bidi="ar_AE"/>
        </w:rPr>
        <w:t>بذرة</w:t>
      </w:r>
      <w:r>
        <w:rPr>
          <w:rtl/>
          <w:cs/>
          <w:lang w:val="ar_AE" w:bidi="ar_AE"/>
        </w:rPr>
        <w:t>.</w:t>
      </w:r>
    </w:p>
    <w:p>
      <w:pPr>
        <w:bidi/>
      </w:pPr>
      <w:r>
        <w:rPr>
          <w:rtl/>
          <w:cs/>
          <w:lang w:val="ar_AE" w:bidi="ar_AE"/>
        </w:rPr>
      </w:r>
      <w:r>
        <w:rPr>
          <w:rtl/>
          <w:cs/>
          <w:lang w:val="ar_AE" w:bidi="ar_AE"/>
        </w:rPr>
        <w:t xml:space="preserve">تُشير عبارة </w:t>
      </w:r>
      <w:r>
        <w:rPr>
          <w:b/>
          <w:rtl/>
          <w:cs/>
          <w:lang w:val="ar_AE" w:bidi="ar_AE"/>
        </w:rPr>
        <w:t>كلمة</w:t>
      </w:r>
      <w:r>
        <w:rPr>
          <w:rtl/>
          <w:cs/>
          <w:lang w:val="ar_AE" w:bidi="ar_AE"/>
        </w:rPr>
        <w:t xml:space="preserve"> أو </w:t>
      </w:r>
      <w:r>
        <w:rPr>
          <w:b/>
          <w:rtl/>
          <w:cs/>
          <w:lang w:val="ar_AE" w:bidi="ar_AE"/>
        </w:rPr>
        <w:t>رسالة الملكوت</w:t>
      </w:r>
      <w:r>
        <w:rPr>
          <w:rtl/>
          <w:cs/>
          <w:lang w:val="ar_AE" w:bidi="ar_AE"/>
        </w:rPr>
        <w:t xml:space="preserve"> إلى التعليم عن ملكوت الله وكيف يمكننا أن نكون جزءًا منه في اتباعنا للرب يسوع. للاستزادة بتعريف </w:t>
      </w:r>
      <w:r>
        <w:rPr>
          <w:rtl/>
          <w:cs/>
          <w:lang w:val="ar_AE" w:bidi="ar_AE"/>
        </w:rPr>
        <w:t>ملكوت الله</w:t>
      </w:r>
      <w:r>
        <w:rPr>
          <w:rtl/>
          <w:cs/>
          <w:lang w:val="ar_AE" w:bidi="ar_AE"/>
        </w:rPr>
        <w:t>، يرجى الاطلاع على قاموس الكلمات الرئيسية.</w:t>
      </w:r>
    </w:p>
    <w:p>
      <w:pPr>
        <w:bidi/>
      </w:pPr>
      <w:r>
        <w:rPr>
          <w:rtl/>
          <w:cs/>
          <w:lang w:val="ar_AE" w:bidi="ar_AE"/>
        </w:rPr>
      </w:r>
      <w:r>
        <w:rPr>
          <w:rtl/>
          <w:cs/>
          <w:lang w:val="ar_AE" w:bidi="ar_AE"/>
        </w:rPr>
        <w:t xml:space="preserve">إن الذين لا يفهمون الرسالة يلتهم الشرير بذورهم فور سقوطها. يُشير مصطلح </w:t>
      </w:r>
      <w:r>
        <w:rPr>
          <w:b/>
          <w:rtl/>
          <w:cs/>
          <w:lang w:val="ar_AE" w:bidi="ar_AE"/>
        </w:rPr>
        <w:t>الشرير</w:t>
      </w:r>
      <w:r>
        <w:rPr>
          <w:rtl/>
          <w:cs/>
          <w:lang w:val="ar_AE" w:bidi="ar_AE"/>
        </w:rPr>
        <w:t xml:space="preserve"> إلى </w:t>
      </w:r>
      <w:r>
        <w:rPr>
          <w:rtl/>
          <w:cs/>
          <w:lang w:val="ar_AE" w:bidi="ar_AE"/>
        </w:rPr>
        <w:t>إبليس</w:t>
      </w:r>
      <w:r>
        <w:rPr>
          <w:rtl/>
          <w:cs/>
          <w:lang w:val="ar_AE" w:bidi="ar_AE"/>
        </w:rPr>
        <w:t xml:space="preserve"> أو </w:t>
      </w:r>
      <w:r>
        <w:rPr>
          <w:rtl/>
          <w:cs/>
          <w:lang w:val="ar_AE" w:bidi="ar_AE"/>
        </w:rPr>
        <w:t>الأرواح الشريرة</w:t>
      </w:r>
      <w:r>
        <w:rPr>
          <w:rtl/>
          <w:cs/>
          <w:lang w:val="ar_AE" w:bidi="ar_AE"/>
        </w:rPr>
        <w:t>. يُرجى الحفاظ على لتساق ترجمة مصطلح شر ووحدته في كل المقاطع.</w:t>
      </w:r>
    </w:p>
    <w:p>
      <w:pPr>
        <w:bidi/>
      </w:pPr>
      <w:r>
        <w:rPr>
          <w:rtl/>
          <w:cs/>
          <w:lang w:val="ar_AE" w:bidi="ar_AE"/>
        </w:rPr>
      </w:r>
      <w:r>
        <w:rPr>
          <w:rtl/>
          <w:cs/>
          <w:lang w:val="ar_AE" w:bidi="ar_AE"/>
        </w:rPr>
        <w:t xml:space="preserve">إن البذرة التي تسقط على التربة الصخرية هي الذين يستقبلونها لكن يتخلون عن الله في الضيق أو الاضطهاد بسبب كلمة الله. </w:t>
      </w:r>
      <w:r>
        <w:rPr>
          <w:b/>
          <w:rtl/>
          <w:cs/>
          <w:lang w:val="ar_AE" w:bidi="ar_AE"/>
        </w:rPr>
        <w:t>والاضطهاد</w:t>
      </w:r>
      <w:r>
        <w:rPr>
          <w:rtl/>
          <w:cs/>
          <w:lang w:val="ar_AE" w:bidi="ar_AE"/>
        </w:rPr>
        <w:t xml:space="preserve"> هو عندما يؤذي العالم ويعتدي على شعب الله أو يجعلونهم يعانونهم لأنهم يتبعون الله والرب يسوع. إن الاضطهاد في هذا السياق يكون بسبب سماع الشعب الرسالة ويقبلها. ويأتي الاضطهاد بأشكال عديدة بسبب اختلاف المعتقدات الدينية. راجع قاموس الكلمات الرئيسية للاستزادة بالتعريف الكامل لمصطلح </w:t>
      </w:r>
      <w:r>
        <w:rPr>
          <w:rtl/>
          <w:cs/>
          <w:lang w:val="ar_AE" w:bidi="ar_AE"/>
        </w:rPr>
        <w:t>اضطهاد</w:t>
      </w:r>
      <w:r>
        <w:rPr>
          <w:rtl/>
          <w:cs/>
          <w:lang w:val="ar_AE" w:bidi="ar_AE"/>
        </w:rPr>
        <w:t>.</w:t>
      </w:r>
    </w:p>
    <w:p>
      <w:pPr>
        <w:bidi/>
      </w:pPr>
      <w:r>
        <w:rPr>
          <w:rtl/>
          <w:cs/>
          <w:lang w:val="ar_AE" w:bidi="ar_AE"/>
        </w:rPr>
      </w:r>
      <w:r>
        <w:rPr>
          <w:rtl/>
          <w:cs/>
          <w:lang w:val="ar_AE" w:bidi="ar_AE"/>
        </w:rPr>
        <w:t>"</w:t>
      </w:r>
      <w:r>
        <w:rPr>
          <w:b/>
          <w:rtl/>
          <w:cs/>
          <w:lang w:val="ar_AE" w:bidi="ar_AE"/>
        </w:rPr>
        <w:t>كلمة الله</w:t>
      </w:r>
      <w:r>
        <w:rPr>
          <w:rtl/>
          <w:cs/>
          <w:lang w:val="ar_AE" w:bidi="ar_AE"/>
        </w:rPr>
        <w:t>" هي أقوال وتعاليم عن الرب يسوع والأخبار السارة المتعلقة بملكوت الله الذي حل على الأرض.</w:t>
      </w:r>
    </w:p>
    <w:p>
      <w:pPr>
        <w:bidi/>
      </w:pPr>
      <w:r>
        <w:rPr>
          <w:rtl/>
          <w:cs/>
          <w:lang w:val="ar_AE" w:bidi="ar_AE"/>
        </w:rPr>
      </w:r>
      <w:r>
        <w:rPr>
          <w:rtl/>
          <w:cs/>
          <w:lang w:val="ar_AE" w:bidi="ar_AE"/>
        </w:rPr>
        <w:t xml:space="preserve">إن كانت هذه الآية غير واضحة "وَأَمَّا ٱلْمَزْرُوعُ عَلَى ٱلْأَرْضِ ٱلْجَيِّدَةِ" أو " "ٱلَّذِي </w:t>
      </w:r>
      <w:r>
        <w:rPr>
          <w:b/>
          <w:rtl/>
          <w:cs/>
          <w:lang w:val="ar_AE" w:bidi="ar_AE"/>
        </w:rPr>
        <w:t>يَأْتِي بِثَمَرٍ</w:t>
      </w:r>
      <w:r>
        <w:rPr>
          <w:rtl/>
          <w:cs/>
          <w:lang w:val="ar_AE" w:bidi="ar_AE"/>
        </w:rPr>
        <w:t>"، فلك صياغتها بأسلوبك. إنها تعني اتِّباع طرق ملكوت الله. قد يُضطر أن يقولوا شيئًا مثل: "أثمروا، أو عاشوا حسب ملكوت الله، أو باركوا".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13:24–35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13: 24–35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في أكثر الترجمات المفهومة لكم.</w:t>
      </w:r>
    </w:p>
    <w:p>
      <w:pPr>
        <w:bidi/>
      </w:pPr>
      <w:r>
        <w:rPr>
          <w:rtl/>
          <w:cs/>
          <w:lang w:val="ar_AE" w:bidi="ar_AE"/>
        </w:rPr>
      </w:r>
      <w:r>
        <w:rPr>
          <w:rtl/>
          <w:cs/>
          <w:lang w:val="ar_AE" w:bidi="ar_AE"/>
        </w:rPr>
        <w:t xml:space="preserve">يبدأ يسوع في سرد ثلاثة أمثال أخرى عن ملكوت السماوات، دون أن يشرحها. تذكّروا أن كلمة ملكوت السماوات كانت تُستخدم بدلًا من ملكوت الله، حتى لا يكون متّى مضطرًا أن يذكُر اسم الله. ويشير ملكوت السماوات إلى حكم الله وسيادته على العالم. </w:t>
      </w:r>
    </w:p>
    <w:p>
      <w:pPr>
        <w:bidi/>
      </w:pPr>
      <w:r>
        <w:rPr>
          <w:rtl/>
          <w:cs/>
          <w:lang w:val="ar_AE" w:bidi="ar_AE"/>
        </w:rPr>
      </w:r>
      <w:r>
        <w:rPr>
          <w:rtl/>
          <w:cs/>
          <w:lang w:val="ar_AE" w:bidi="ar_AE"/>
        </w:rPr>
        <w:t>يُذكَر المثَل الأول فقط في إنجيل متَّى. وفي هذا المثل يشبه ملكوت السماوات إنسانًا يزرع زرعًا جيدًا في حقله. هذا الإنسان، أو الزارع، حسب بداية المثل، هو أيضًا صاحب الأرض أو سيد البيت. والفكرة هي أن هذا الرجل يملك الحقل الذي زرع فيه الزرع الجيد. تذكّروا أن المقصود بزرع البذور هو إما وضعها في التربة أو نثرها في حقل.</w:t>
      </w:r>
    </w:p>
    <w:p>
      <w:pPr>
        <w:bidi/>
      </w:pPr>
      <w:r>
        <w:rPr>
          <w:rtl/>
          <w:cs/>
          <w:lang w:val="ar_AE" w:bidi="ar_AE"/>
        </w:rPr>
      </w:r>
      <w:r>
        <w:rPr>
          <w:rtl/>
          <w:cs/>
          <w:lang w:val="ar_AE" w:bidi="ar_AE"/>
        </w:rPr>
        <w:t>وفيما الناس نيام، جاء عدو الرجل وزرع زوانًا في وسط الحنطة. والزوان هنا في الأغلب هو نوع معين يشبه شكل الحنطة عندما يكون نباتًا صغيرًا. لكن عندما ينمو وتظهر السنابل، يصبح من السهل تمييزهما عن بعض.</w:t>
      </w:r>
    </w:p>
    <w:p>
      <w:pPr>
        <w:bidi/>
      </w:pPr>
      <w:r>
        <w:rPr>
          <w:rtl/>
          <w:cs/>
          <w:lang w:val="ar_AE" w:bidi="ar_AE"/>
        </w:rPr>
      </w:r>
      <w:r>
        <w:rPr>
          <w:rtl/>
          <w:cs/>
          <w:lang w:val="ar_AE" w:bidi="ar_AE"/>
        </w:rPr>
        <w:t xml:space="preserve">والعديد من الترجمات تدعو الفعلة في الحقل عبيدًا أو خَدمًا أو متطوعين. ويسألون رب البيت: "يا سيِّد، ألم تزرع زرعًا جيدًا في حقلك؟" وهم لم يتوقعوا إجابة لأنهم كانوا يعرفون الإجابة على هذا السؤال بالفعل. وسؤالهم الحقيقي هو: من أين جاء الزوان؟ ماذا حدث؟ فيجيب صاحب الأرض أن عدوه قد جاء وزرع الزوان. </w:t>
      </w:r>
    </w:p>
    <w:p>
      <w:pPr>
        <w:bidi/>
      </w:pPr>
      <w:r>
        <w:rPr>
          <w:rtl/>
          <w:cs/>
          <w:lang w:val="ar_AE" w:bidi="ar_AE"/>
        </w:rPr>
      </w:r>
      <w:r>
        <w:rPr>
          <w:rtl/>
          <w:cs/>
          <w:lang w:val="ar_AE" w:bidi="ar_AE"/>
        </w:rPr>
        <w:t>توقفوا وناقشوا، في ثقافتكم، ما هي الأمور الخفية التي قد يفعلها شخص عدو ليتسبب في مشاكل؟ احكوا قصة عن شخص تعرفونه سببّ له عدوه مشاكل.</w:t>
      </w:r>
    </w:p>
    <w:p>
      <w:pPr>
        <w:bidi/>
      </w:pPr>
      <w:r>
        <w:rPr>
          <w:rtl/>
          <w:cs/>
          <w:lang w:val="ar_AE" w:bidi="ar_AE"/>
        </w:rPr>
      </w:r>
      <w:r>
        <w:rPr>
          <w:rtl/>
          <w:cs/>
          <w:lang w:val="ar_AE" w:bidi="ar_AE"/>
        </w:rPr>
        <w:t>وعندما يسأل عبيد رب البيت إذا كان ينبغي أن يمضوا ويجمعوا الزوان، فيجيبهم بلا. فهو يريدهم أن يدعوهما ينميان كلاهما إلى الحصاد كي يتأكدوا من فصلهما على الوجه المناسب. فإن هذا النوع من الزوان له جذور أقوى من جذور الحنطة، لذلك فإن الجمع المبكر للزوان يمكن أن يجذب عن طريق الخطأ القمح (الحنطة) الذي كان لا يزال ينمو. لذلك فإن الانتظار حتى تصبح الحنطة جاهزة كي تُجمع من الأرض، سيُبقي الحنطة سليمة وجيدة أيضًا.</w:t>
      </w:r>
    </w:p>
    <w:p>
      <w:pPr>
        <w:bidi/>
      </w:pPr>
      <w:r>
        <w:rPr>
          <w:rtl/>
          <w:cs/>
          <w:lang w:val="ar_AE" w:bidi="ar_AE"/>
        </w:rPr>
      </w:r>
      <w:r>
        <w:rPr>
          <w:rtl/>
          <w:cs/>
          <w:lang w:val="ar_AE" w:bidi="ar_AE"/>
        </w:rPr>
        <w:t xml:space="preserve">توقفوا وانظروا إلى صورة حقل به محاصيل جيدة وأيضًا حشائش ضارة. </w:t>
      </w:r>
    </w:p>
    <w:p>
      <w:pPr>
        <w:bidi/>
      </w:pPr>
      <w:r>
        <w:rPr>
          <w:rtl/>
          <w:cs/>
          <w:lang w:val="ar_AE" w:bidi="ar_AE"/>
        </w:rPr>
      </w:r>
      <w:r>
        <w:rPr>
          <w:rtl/>
          <w:cs/>
          <w:lang w:val="ar_AE" w:bidi="ar_AE"/>
        </w:rPr>
        <w:t>يقول صاحب الحقل لعبيده إنه سيطلب من الحصَّادين أو من سيجمعون المحصول، أن يجمعوا الزوان في حزم معًا أولًا ويحرقونه، ثم يجمعوا الحنطة إلى مخزنه، أو بيدره. كان يعتقد البعض أن المُخلِّص كان سيخلّصهم من الرومان الذين اضطهدوهم. وقد روى يسوع هذا المثل ليساعدهم كي يفهموا أن الناس الذين آمنوا وتبعوا يسوع والناس الذين لم يتبعوا يسوع سينموان معًا. وتتم مقارنة الوقت عندما يأتي الله ليدين العالم، بوقت الحصاد. فيسوع يقول إنه عندما يأتي الله ليدين الناس، فإنه سيحدد من يتبع يسوع ومن لا يتبعه.</w:t>
      </w:r>
    </w:p>
    <w:p>
      <w:pPr>
        <w:bidi/>
      </w:pPr>
      <w:r>
        <w:rPr>
          <w:rtl/>
          <w:cs/>
          <w:lang w:val="ar_AE" w:bidi="ar_AE"/>
        </w:rPr>
      </w:r>
      <w:r>
        <w:rPr>
          <w:rtl/>
          <w:cs/>
          <w:lang w:val="ar_AE" w:bidi="ar_AE"/>
        </w:rPr>
        <w:t>ثم يذكر مثلان يوضحان الطريقة التي ينمو بها ملكوت السماوات. فهكذا يبدأ ملكوت السماوات بواسطة يسوع وتلاميذه. فقد لا يلاحظه الكثيرون أو قد لا يقدّرونه. لكن يسوع بدأ بمجموعة صغيرة من الرجال، وانتهى الأمر بالملكوت وقد نما وانتشر في جميع أنحاء المنطقة وإلى العالم كله. الطيور التي تأتي لتقيم أعشاشها، تجد الراحة والسكون والحماية في ظل الشجرة. وهكذا سيأتي الناس من كل مكان بحثًا عن الراحة والحماية في ملكوت السماوات.</w:t>
      </w:r>
    </w:p>
    <w:p>
      <w:pPr>
        <w:bidi/>
      </w:pPr>
      <w:r>
        <w:rPr>
          <w:rtl/>
          <w:cs/>
          <w:lang w:val="ar_AE" w:bidi="ar_AE"/>
        </w:rPr>
      </w:r>
      <w:r>
        <w:rPr>
          <w:rtl/>
          <w:cs/>
          <w:lang w:val="ar_AE" w:bidi="ar_AE"/>
        </w:rPr>
        <w:t xml:space="preserve">ويستمر مَثَل حبة الخردل في الحديث عن كيف يأتي الله بحصاد كبير من كمية صغيرة. حبة الخردل ليست أصغر البذور على الإطلاق، لكنها كانت تُستخدم للإشارة إلى أشياء تكون الأصغر أو ذات الكمية الأصغر. وهذه البذرة الصغيرة تنمو لتصبح نبات أو شجيرة كبيرة، وفي النهاية تصبح شجرة ارتفاعها 8 إلى 10 أقدام، حيث تستطيع الطيور أن تأتي وتعشش في أغصانها. </w:t>
      </w:r>
    </w:p>
    <w:p>
      <w:pPr>
        <w:bidi/>
      </w:pPr>
      <w:r>
        <w:rPr>
          <w:rtl/>
          <w:cs/>
          <w:lang w:val="ar_AE" w:bidi="ar_AE"/>
        </w:rPr>
      </w:r>
      <w:r>
        <w:rPr>
          <w:rtl/>
          <w:cs/>
          <w:lang w:val="ar_AE" w:bidi="ar_AE"/>
        </w:rPr>
        <w:t>توقفوا وانظروا إلى صورة لحبة الخردل وكذلك لشجرة الخردل. ما هي أصغر البذور في ثقافتكم؟ هل لديكم طريقة تستخدمونها لوصف الشيء الأصغر؟ ناقشوا ما الذي يبدأ صغيرًا جدًا، في ثقافتكم، ثم ينمو ليصبح شيئًا كبيرًا جدًا.</w:t>
      </w:r>
    </w:p>
    <w:p>
      <w:pPr>
        <w:bidi/>
      </w:pPr>
      <w:r>
        <w:rPr>
          <w:rtl/>
          <w:cs/>
          <w:lang w:val="ar_AE" w:bidi="ar_AE"/>
        </w:rPr>
      </w:r>
      <w:r>
        <w:rPr>
          <w:rtl/>
          <w:cs/>
          <w:lang w:val="ar_AE" w:bidi="ar_AE"/>
        </w:rPr>
        <w:t>المثل الثالث المذكور في هذا المقطع، هو أن ملكوت السماوات يشبه امرأة أخذت بعض الخميرة ثم استخدمتها لتخمير كمية كبيرة من العجين. والخميرة هي ما تجعل العجين يختمر ويتمدد. الكمية الكبيرة من العجين كانت تعادل 50 رطلًا أو 23 كيلوجرامًا. والتخمير يتم عندما يرتفع العجين كله.</w:t>
      </w:r>
    </w:p>
    <w:p>
      <w:pPr>
        <w:bidi/>
      </w:pPr>
      <w:r>
        <w:rPr>
          <w:rtl/>
          <w:cs/>
          <w:lang w:val="ar_AE" w:bidi="ar_AE"/>
        </w:rPr>
      </w:r>
      <w:r>
        <w:rPr>
          <w:rtl/>
          <w:cs/>
          <w:lang w:val="ar_AE" w:bidi="ar_AE"/>
        </w:rPr>
        <w:t>توقفوا وانظروا إلى صورة المرأة التي تضع الخميرة في العجين. ناقشوا مع فريقكم كيف يقوم الناس في ثقافتكم بعمل العجين. هل تستخدم الخميرة في ثقافتكم، أم أن هناك شيء آخر يتسبب في ارتفاع الدقيق والماء؟</w:t>
      </w:r>
    </w:p>
    <w:p>
      <w:pPr>
        <w:bidi/>
      </w:pPr>
      <w:r>
        <w:rPr>
          <w:rtl/>
          <w:cs/>
          <w:lang w:val="ar_AE" w:bidi="ar_AE"/>
        </w:rPr>
      </w:r>
      <w:r>
        <w:rPr>
          <w:rtl/>
          <w:cs/>
          <w:lang w:val="ar_AE" w:bidi="ar_AE"/>
        </w:rPr>
        <w:t>ولقد قال يسوع كل هذه الأمور للجمع من خلال الأمثال. فقد كانت هذه عادة يسوع. والعبارة التي تفيد بأنه بدون مَثَل لم يكن يتحدث إليهم، لا تعني أنه لم يقل لهم شيئًا سوى الأمثال وليس أي شيء آخر. لكنها تعني أن يسوع لم يتحدث مع الناس عن ملكوت السماوات إلا إذا استخدم مثلًا. وكان هذا لتتميم النبوة الواردة في المزامير بأن يسوع كان سيتحدث بالأمثال وأنه سيشرح الأمور الخفية (المكتومات) منذ تأسيس العالم.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يبدأ الرب يسوع في سرد مثل للجموع عن ملكوت السموات، الذي يشبه رجلاً يزرع بذارًا جيدة في حقله. فيأتي عدو الرجل في منتصف الليل ويزرع الأعشاب الضارة بين القمح في الحقل.</w:t>
      </w:r>
    </w:p>
    <w:p>
      <w:pPr>
        <w:bidi/>
      </w:pPr>
      <w:r>
        <w:rPr>
          <w:rtl/>
          <w:cs/>
          <w:lang w:val="ar_AE" w:bidi="ar_AE"/>
        </w:rPr>
      </w:r>
      <w:r>
        <w:rPr>
          <w:b/>
          <w:rtl/>
          <w:cs/>
          <w:lang w:val="ar_AE" w:bidi="ar_AE"/>
        </w:rPr>
        <w:t>المشهد الثاني:</w:t>
      </w:r>
      <w:r>
        <w:rPr>
          <w:rtl/>
          <w:cs/>
          <w:lang w:val="ar_AE" w:bidi="ar_AE"/>
        </w:rPr>
        <w:t xml:space="preserve"> يبدأ القمح والزوان في النمو، ويلاحظ عمال الرجل أن هناك حشائش ضارة وسط القمح. فيذهبون إلى سيدهما ويسألونه: كيف حدث ذلك؟ قال السيِّد إن عدوًا فعل ذلك. ثم يستمر الحوار حول كيفية التخلص من الحشائش.</w:t>
      </w:r>
    </w:p>
    <w:p>
      <w:pPr>
        <w:bidi/>
      </w:pPr>
      <w:r>
        <w:rPr>
          <w:rtl/>
          <w:cs/>
          <w:lang w:val="ar_AE" w:bidi="ar_AE"/>
        </w:rPr>
      </w:r>
      <w:r>
        <w:rPr>
          <w:b/>
          <w:rtl/>
          <w:cs/>
          <w:lang w:val="ar_AE" w:bidi="ar_AE"/>
        </w:rPr>
        <w:t>المشهد الثالث:</w:t>
      </w:r>
      <w:r>
        <w:rPr>
          <w:rtl/>
          <w:cs/>
          <w:lang w:val="ar_AE" w:bidi="ar_AE"/>
        </w:rPr>
        <w:t xml:space="preserve"> يخبر الرب يسوع الجمع مثلًا عن ملكوت السموات، حيث يُشبهه بحبة الخردل التي تبدأ صغيرة للغاية وتنمو لتصبح شجرة كبيرة تأتي الطيور لتعش فيها. ويروي الرب يسوع مثلاً آخر عن كون ملكوت السماوات يشبه امرأة تضع بعض الخميرة في كمية كبيرة من العجين حتى يختمر العجين كله.</w:t>
      </w:r>
    </w:p>
    <w:p>
      <w:pPr>
        <w:bidi/>
      </w:pPr>
      <w:r>
        <w:rPr>
          <w:rtl/>
          <w:cs/>
          <w:lang w:val="ar_AE" w:bidi="ar_AE"/>
        </w:rPr>
      </w:r>
      <w:r>
        <w:rPr>
          <w:b/>
          <w:rtl/>
          <w:cs/>
          <w:lang w:val="ar_AE" w:bidi="ar_AE"/>
        </w:rPr>
        <w:t>المشهد الرابع:</w:t>
      </w:r>
      <w:r>
        <w:rPr>
          <w:rtl/>
          <w:cs/>
          <w:lang w:val="ar_AE" w:bidi="ar_AE"/>
        </w:rPr>
        <w:t xml:space="preserve"> هناك تفسير قاله متّى عن سبب قول الرب يسوع الأمثال للجموع وعن عدد مرات قول الرب يسوع الأمثال للجموع.</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جمع كبير من الشعب</w:t>
      </w:r>
    </w:p>
    <w:p>
      <w:pPr>
        <w:bidi/>
      </w:pPr>
      <w:r>
        <w:rPr>
          <w:rtl/>
          <w:cs/>
          <w:lang w:val="ar_AE" w:bidi="ar_AE"/>
        </w:rPr>
      </w:r>
      <w:r>
        <w:rPr>
          <w:rtl/>
          <w:cs/>
          <w:lang w:val="ar_AE" w:bidi="ar_AE"/>
        </w:rPr>
        <w:t>شخصيات: المثل تتضمن:</w:t>
      </w:r>
    </w:p>
    <w:p>
      <w:pPr>
        <w:pStyle w:val="ListBullet"/>
        <w:bidi/>
        <w:spacing w:line="240" w:lineRule="auto"/>
        <w:ind w:left="720"/>
      </w:pPr>
      <w:r>
        <w:rPr>
          <w:rtl/>
          <w:cs/>
          <w:lang w:val="ar_AE" w:bidi="ar_AE"/>
        </w:rPr>
      </w:r>
      <w:r>
        <w:rPr>
          <w:rtl/>
          <w:cs/>
          <w:lang w:val="ar_AE" w:bidi="ar_AE"/>
        </w:rPr>
        <w:t>صاحب الأرض</w:t>
      </w:r>
    </w:p>
    <w:p>
      <w:pPr>
        <w:pStyle w:val="ListBullet"/>
        <w:bidi/>
        <w:spacing w:line="240" w:lineRule="auto"/>
        <w:ind w:left="720"/>
      </w:pPr>
      <w:r>
        <w:rPr>
          <w:rtl/>
          <w:cs/>
          <w:lang w:val="ar_AE" w:bidi="ar_AE"/>
        </w:rPr>
      </w:r>
      <w:r>
        <w:rPr>
          <w:rtl/>
          <w:cs/>
          <w:lang w:val="ar_AE" w:bidi="ar_AE"/>
        </w:rPr>
        <w:t>عبيد صاحب الأرض</w:t>
      </w:r>
    </w:p>
    <w:p>
      <w:pPr>
        <w:pStyle w:val="ListBullet"/>
        <w:bidi/>
        <w:spacing w:line="240" w:lineRule="auto"/>
        <w:ind w:left="720"/>
      </w:pPr>
      <w:r>
        <w:rPr>
          <w:rtl/>
          <w:cs/>
          <w:lang w:val="ar_AE" w:bidi="ar_AE"/>
        </w:rPr>
      </w:r>
      <w:r>
        <w:rPr>
          <w:rtl/>
          <w:cs/>
          <w:lang w:val="ar_AE" w:bidi="ar_AE"/>
        </w:rPr>
        <w:t>العدو</w:t>
      </w:r>
    </w:p>
    <w:p>
      <w:pPr>
        <w:pStyle w:val="ListBullet"/>
        <w:bidi/>
        <w:spacing w:line="240" w:lineRule="auto"/>
        <w:ind w:left="720"/>
      </w:pPr>
      <w:r>
        <w:rPr>
          <w:rtl/>
          <w:cs/>
          <w:lang w:val="ar_AE" w:bidi="ar_AE"/>
        </w:rPr>
      </w:r>
      <w:r>
        <w:rPr>
          <w:rtl/>
          <w:cs/>
          <w:lang w:val="ar_AE" w:bidi="ar_AE"/>
        </w:rPr>
        <w:t>القمح</w:t>
      </w:r>
    </w:p>
    <w:p>
      <w:pPr>
        <w:pStyle w:val="ListBullet"/>
        <w:bidi/>
        <w:spacing w:line="240" w:lineRule="auto"/>
        <w:ind w:left="720"/>
      </w:pPr>
      <w:r>
        <w:rPr>
          <w:rtl/>
          <w:cs/>
          <w:lang w:val="ar_AE" w:bidi="ar_AE"/>
        </w:rPr>
      </w:r>
      <w:r>
        <w:rPr>
          <w:rtl/>
          <w:cs/>
          <w:lang w:val="ar_AE" w:bidi="ar_AE"/>
        </w:rPr>
        <w:t>الحشائش الضارة</w:t>
      </w:r>
    </w:p>
    <w:p>
      <w:pPr>
        <w:pStyle w:val="ListBullet"/>
        <w:bidi/>
        <w:spacing w:line="240" w:lineRule="auto"/>
        <w:ind w:left="720"/>
      </w:pPr>
      <w:r>
        <w:rPr>
          <w:rtl/>
          <w:cs/>
          <w:lang w:val="ar_AE" w:bidi="ar_AE"/>
        </w:rPr>
      </w:r>
      <w:r>
        <w:rPr>
          <w:rtl/>
          <w:cs/>
          <w:lang w:val="ar_AE" w:bidi="ar_AE"/>
        </w:rPr>
        <w:t>الحصادون</w:t>
      </w:r>
    </w:p>
    <w:p>
      <w:pPr>
        <w:pStyle w:val="ListBullet"/>
        <w:bidi/>
        <w:spacing w:line="240" w:lineRule="auto"/>
        <w:ind w:left="720"/>
      </w:pPr>
      <w:r>
        <w:rPr>
          <w:rtl/>
          <w:cs/>
          <w:lang w:val="ar_AE" w:bidi="ar_AE"/>
        </w:rPr>
      </w:r>
      <w:r>
        <w:rPr>
          <w:rtl/>
          <w:cs/>
          <w:lang w:val="ar_AE" w:bidi="ar_AE"/>
        </w:rPr>
        <w:t>حبة الخردل</w:t>
      </w:r>
    </w:p>
    <w:p>
      <w:pPr>
        <w:pStyle w:val="ListBullet"/>
        <w:bidi/>
        <w:spacing w:line="240" w:lineRule="auto"/>
        <w:ind w:left="720"/>
      </w:pPr>
      <w:r>
        <w:rPr>
          <w:rtl/>
          <w:cs/>
          <w:lang w:val="ar_AE" w:bidi="ar_AE"/>
        </w:rPr>
      </w:r>
      <w:r>
        <w:rPr>
          <w:rtl/>
          <w:cs/>
          <w:lang w:val="ar_AE" w:bidi="ar_AE"/>
        </w:rPr>
        <w:t>الطيور</w:t>
      </w:r>
    </w:p>
    <w:p>
      <w:pPr>
        <w:pStyle w:val="ListBullet"/>
        <w:bidi/>
        <w:spacing w:line="240" w:lineRule="auto"/>
        <w:ind w:left="720"/>
      </w:pPr>
      <w:r>
        <w:rPr>
          <w:rtl/>
          <w:cs/>
          <w:lang w:val="ar_AE" w:bidi="ar_AE"/>
        </w:rPr>
      </w:r>
      <w:r>
        <w:rPr>
          <w:rtl/>
          <w:cs/>
          <w:lang w:val="ar_AE" w:bidi="ar_AE"/>
        </w:rPr>
        <w:t>المرأة التي لديها الخميرة</w:t>
      </w:r>
    </w:p>
    <w:p>
      <w:pPr>
        <w:bidi/>
      </w:pPr>
      <w:r>
        <w:rPr>
          <w:rtl/>
          <w:cs/>
          <w:lang w:val="ar_AE" w:bidi="ar_AE"/>
        </w:rPr>
      </w:r>
      <w:r>
        <w:rPr>
          <w:rtl/>
          <w:cs/>
          <w:lang w:val="ar_AE" w:bidi="ar_AE"/>
        </w:rPr>
        <w:t>في هذه الجلسة، اجعل المجموعة تُصور أحداث القصة بالتسلسل، أو يرسموها، أو يستخدموا أشياء ملموسة (مثل الحجارة، العصي، أو لعب الأطفال) لتجسيد القصة والأحداث التي وقعت فيها.</w:t>
      </w:r>
    </w:p>
    <w:p>
      <w:pPr>
        <w:bidi/>
      </w:pPr>
      <w:r>
        <w:rPr>
          <w:rtl/>
          <w:cs/>
          <w:lang w:val="ar_AE" w:bidi="ar_AE"/>
        </w:rPr>
      </w:r>
      <w:r>
        <w:rPr>
          <w:rtl/>
          <w:cs/>
          <w:lang w:val="ar_AE" w:bidi="ar_AE"/>
        </w:rPr>
        <w:t>يخبر الرب يسوع الأمثال عن ملكوت السماوات للجموع. ملكوت السماوات هو حكم الله وملكه على العالم. واستنادًا إلى المقطع الأخير، كان الرب يسوع على الأرجح لم يزل في السفينة حتى تتمكن الجموع من سماعه يتحدث. ومع ذلك، نحن لسنا متيقنين من هذا الأمر. يبدأ الرب يسوع بمثل القمح والزوان،</w:t>
      </w:r>
    </w:p>
    <w:p>
      <w:pPr>
        <w:bidi/>
      </w:pPr>
      <w:r>
        <w:rPr>
          <w:rtl/>
          <w:cs/>
          <w:lang w:val="ar_AE" w:bidi="ar_AE"/>
        </w:rPr>
      </w:r>
      <w:r>
        <w:rPr>
          <w:rtl/>
          <w:cs/>
          <w:lang w:val="ar_AE" w:bidi="ar_AE"/>
        </w:rPr>
        <w:t>تحدثوا عن الكلمات الموجودة لديكم لوصف الحشائش الضارة التي تشبه القمح أو المحصول.</w:t>
      </w:r>
    </w:p>
    <w:p>
      <w:pPr>
        <w:bidi/>
      </w:pPr>
      <w:r>
        <w:rPr>
          <w:rtl/>
          <w:cs/>
          <w:lang w:val="ar_AE" w:bidi="ar_AE"/>
        </w:rPr>
      </w:r>
      <w:r>
        <w:rPr>
          <w:rtl/>
          <w:cs/>
          <w:lang w:val="ar_AE" w:bidi="ar_AE"/>
        </w:rPr>
        <w:t>يتحدث المثل عن كيف أن ملكوت السماوات أصبح مثل القمح والحشائش التي تنمو معًا حتى تصبح جاهزة للحصاد.</w:t>
      </w:r>
    </w:p>
    <w:p>
      <w:pPr>
        <w:bidi/>
      </w:pPr>
      <w:r>
        <w:rPr>
          <w:rtl/>
          <w:cs/>
          <w:lang w:val="ar_AE" w:bidi="ar_AE"/>
        </w:rPr>
      </w:r>
      <w:r>
        <w:rPr>
          <w:rtl/>
          <w:cs/>
          <w:lang w:val="ar_AE" w:bidi="ar_AE"/>
        </w:rPr>
        <w:t>المثل الثاني الذي يرويه الرب يسوع في هذا المقطع هو عن كون الملكوت يشبه حبة الخردل.</w:t>
      </w:r>
    </w:p>
    <w:p>
      <w:pPr>
        <w:bidi/>
      </w:pPr>
      <w:r>
        <w:rPr>
          <w:rtl/>
          <w:cs/>
          <w:lang w:val="ar_AE" w:bidi="ar_AE"/>
        </w:rPr>
      </w:r>
      <w:r>
        <w:rPr>
          <w:rtl/>
          <w:cs/>
          <w:lang w:val="ar_AE" w:bidi="ar_AE"/>
        </w:rPr>
        <w:t>انظروا إلى صورة حبة الخردل مرة أخرى.</w:t>
      </w:r>
    </w:p>
    <w:p>
      <w:pPr>
        <w:bidi/>
      </w:pPr>
      <w:r>
        <w:rPr>
          <w:rtl/>
          <w:cs/>
          <w:lang w:val="ar_AE" w:bidi="ar_AE"/>
        </w:rPr>
      </w:r>
      <w:r>
        <w:rPr>
          <w:rtl/>
          <w:cs/>
          <w:lang w:val="ar_AE" w:bidi="ar_AE"/>
        </w:rPr>
        <w:t>بدأ ملكوت السماوات صغيرًا لكنه نمى ليصبح شيئًا كبيرًا.</w:t>
      </w:r>
    </w:p>
    <w:p>
      <w:pPr>
        <w:bidi/>
      </w:pPr>
      <w:r>
        <w:rPr>
          <w:rtl/>
          <w:cs/>
          <w:lang w:val="ar_AE" w:bidi="ar_AE"/>
        </w:rPr>
      </w:r>
      <w:r>
        <w:rPr>
          <w:rtl/>
          <w:cs/>
          <w:lang w:val="ar_AE" w:bidi="ar_AE"/>
        </w:rPr>
        <w:t>المثل الثالث هو كيف أن ملكوت السماوات يشبه الخميرة التي تسبب في ارتفاع العجين الكثير. وهذا يشبه المثل الثاني في هذا المقطع، حيث شيئًا صغيرًا له تأثير كبير.</w:t>
      </w:r>
    </w:p>
    <w:p>
      <w:pPr>
        <w:bidi/>
      </w:pPr>
      <w:r>
        <w:rPr>
          <w:rtl/>
          <w:cs/>
          <w:lang w:val="ar_AE" w:bidi="ar_AE"/>
        </w:rPr>
      </w:r>
      <w:r>
        <w:rPr>
          <w:rtl/>
          <w:cs/>
          <w:lang w:val="ar_AE" w:bidi="ar_AE"/>
        </w:rPr>
        <w:t>ثم يشرح متّى أن الرب يسوع كان يتحدث كثيرًا بالأمثال للجموع، وأن هذا كان تحقيقًا للنبوة القائلة: "أنا سأكلمكم بالأمثال، سأشرح الأمور الخفية منذ خلق العالم".</w:t>
      </w:r>
    </w:p>
    <w:p>
      <w:pPr>
        <w:bidi/>
      </w:pPr>
      <w:r>
        <w:rPr>
          <w:rtl/>
          <w:cs/>
          <w:lang w:val="ar_AE" w:bidi="ar_AE"/>
        </w:rPr>
      </w:r>
      <w:r>
        <w:rPr>
          <w:rtl/>
          <w:cs/>
          <w:lang w:val="ar_AE" w:bidi="ar_AE"/>
        </w:rPr>
        <w:t>ناقشوا كفريق كيف ستقدمون المواد النبوية في رواية القصص.</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جمع كبير من الشعب</w:t>
      </w:r>
    </w:p>
    <w:p>
      <w:pPr>
        <w:bidi/>
      </w:pPr>
      <w:r>
        <w:rPr>
          <w:rtl/>
          <w:cs/>
          <w:lang w:val="ar_AE" w:bidi="ar_AE"/>
        </w:rPr>
      </w:r>
      <w:r>
        <w:rPr>
          <w:rtl/>
          <w:cs/>
          <w:lang w:val="ar_AE" w:bidi="ar_AE"/>
        </w:rPr>
        <w:t>تتضمن شخصيات المَثَل:</w:t>
      </w:r>
    </w:p>
    <w:p>
      <w:pPr>
        <w:pStyle w:val="ListBullet"/>
        <w:bidi/>
        <w:spacing w:line="240" w:lineRule="auto"/>
        <w:ind w:left="720"/>
      </w:pPr>
      <w:r>
        <w:rPr>
          <w:rtl/>
          <w:cs/>
          <w:lang w:val="ar_AE" w:bidi="ar_AE"/>
        </w:rPr>
      </w:r>
      <w:r>
        <w:rPr>
          <w:rtl/>
          <w:cs/>
          <w:lang w:val="ar_AE" w:bidi="ar_AE"/>
        </w:rPr>
        <w:t>صاحِب الأرض</w:t>
      </w:r>
    </w:p>
    <w:p>
      <w:pPr>
        <w:pStyle w:val="ListBullet"/>
        <w:bidi/>
        <w:spacing w:line="240" w:lineRule="auto"/>
        <w:ind w:left="720"/>
      </w:pPr>
      <w:r>
        <w:rPr>
          <w:rtl/>
          <w:cs/>
          <w:lang w:val="ar_AE" w:bidi="ar_AE"/>
        </w:rPr>
      </w:r>
      <w:r>
        <w:rPr>
          <w:rtl/>
          <w:cs/>
          <w:lang w:val="ar_AE" w:bidi="ar_AE"/>
        </w:rPr>
        <w:t>عبيد صاحب الأرض</w:t>
      </w:r>
    </w:p>
    <w:p>
      <w:pPr>
        <w:pStyle w:val="ListBullet"/>
        <w:bidi/>
        <w:spacing w:line="240" w:lineRule="auto"/>
        <w:ind w:left="720"/>
      </w:pPr>
      <w:r>
        <w:rPr>
          <w:rtl/>
          <w:cs/>
          <w:lang w:val="ar_AE" w:bidi="ar_AE"/>
        </w:rPr>
      </w:r>
      <w:r>
        <w:rPr>
          <w:rtl/>
          <w:cs/>
          <w:lang w:val="ar_AE" w:bidi="ar_AE"/>
        </w:rPr>
        <w:t>العدو</w:t>
      </w:r>
    </w:p>
    <w:p>
      <w:pPr>
        <w:pStyle w:val="ListBullet"/>
        <w:bidi/>
        <w:spacing w:line="240" w:lineRule="auto"/>
        <w:ind w:left="720"/>
      </w:pPr>
      <w:r>
        <w:rPr>
          <w:rtl/>
          <w:cs/>
          <w:lang w:val="ar_AE" w:bidi="ar_AE"/>
        </w:rPr>
      </w:r>
      <w:r>
        <w:rPr>
          <w:rtl/>
          <w:cs/>
          <w:lang w:val="ar_AE" w:bidi="ar_AE"/>
        </w:rPr>
        <w:t>القمح</w:t>
      </w:r>
    </w:p>
    <w:p>
      <w:pPr>
        <w:pStyle w:val="ListBullet"/>
        <w:bidi/>
        <w:spacing w:line="240" w:lineRule="auto"/>
        <w:ind w:left="720"/>
      </w:pPr>
      <w:r>
        <w:rPr>
          <w:rtl/>
          <w:cs/>
          <w:lang w:val="ar_AE" w:bidi="ar_AE"/>
        </w:rPr>
      </w:r>
      <w:r>
        <w:rPr>
          <w:rtl/>
          <w:cs/>
          <w:lang w:val="ar_AE" w:bidi="ar_AE"/>
        </w:rPr>
        <w:t>الزوان</w:t>
      </w:r>
    </w:p>
    <w:p>
      <w:pPr>
        <w:pStyle w:val="ListBullet"/>
        <w:bidi/>
        <w:spacing w:line="240" w:lineRule="auto"/>
        <w:ind w:left="720"/>
      </w:pPr>
      <w:r>
        <w:rPr>
          <w:rtl/>
          <w:cs/>
          <w:lang w:val="ar_AE" w:bidi="ar_AE"/>
        </w:rPr>
      </w:r>
      <w:r>
        <w:rPr>
          <w:rtl/>
          <w:cs/>
          <w:lang w:val="ar_AE" w:bidi="ar_AE"/>
        </w:rPr>
        <w:t>الحصَّادون</w:t>
      </w:r>
    </w:p>
    <w:p>
      <w:pPr>
        <w:pStyle w:val="ListBullet"/>
        <w:bidi/>
        <w:spacing w:line="240" w:lineRule="auto"/>
        <w:ind w:left="720"/>
      </w:pPr>
      <w:r>
        <w:rPr>
          <w:rtl/>
          <w:cs/>
          <w:lang w:val="ar_AE" w:bidi="ar_AE"/>
        </w:rPr>
      </w:r>
      <w:r>
        <w:rPr>
          <w:rtl/>
          <w:cs/>
          <w:lang w:val="ar_AE" w:bidi="ar_AE"/>
        </w:rPr>
        <w:t>حبة الخردل</w:t>
      </w:r>
    </w:p>
    <w:p>
      <w:pPr>
        <w:pStyle w:val="ListBullet"/>
        <w:bidi/>
        <w:spacing w:line="240" w:lineRule="auto"/>
        <w:ind w:left="720"/>
      </w:pPr>
      <w:r>
        <w:rPr>
          <w:rtl/>
          <w:cs/>
          <w:lang w:val="ar_AE" w:bidi="ar_AE"/>
        </w:rPr>
      </w:r>
      <w:r>
        <w:rPr>
          <w:rtl/>
          <w:cs/>
          <w:lang w:val="ar_AE" w:bidi="ar_AE"/>
        </w:rPr>
        <w:t>الطيور</w:t>
      </w:r>
    </w:p>
    <w:p>
      <w:pPr>
        <w:pStyle w:val="ListBullet"/>
        <w:bidi/>
        <w:spacing w:line="240" w:lineRule="auto"/>
        <w:ind w:left="720"/>
      </w:pPr>
      <w:r>
        <w:rPr>
          <w:rtl/>
          <w:cs/>
          <w:lang w:val="ar_AE" w:bidi="ar_AE"/>
        </w:rPr>
      </w:r>
      <w:r>
        <w:rPr>
          <w:rtl/>
          <w:cs/>
          <w:lang w:val="ar_AE" w:bidi="ar_AE"/>
        </w:rPr>
        <w:t>المرأة التي لديها الخميرة</w:t>
      </w:r>
    </w:p>
    <w:p>
      <w:pPr>
        <w:bidi/>
      </w:pPr>
      <w:r>
        <w:rPr>
          <w:rtl/>
          <w:cs/>
          <w:lang w:val="ar_AE" w:bidi="ar_AE"/>
        </w:rPr>
      </w:r>
      <w:r>
        <w:rPr>
          <w:rtl/>
          <w:cs/>
          <w:lang w:val="ar_AE" w:bidi="ar_AE"/>
        </w:rPr>
        <w:t>اطلُبوا من الفريق أن يُمثِّل القصة مرَّتَين. ينبغي أن يمثِّلوا القصة في 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انسيابية الحديث، موضوع الحَبكة، والتسلسل الزمني للقصة. انظروا إلى الأجزاء المهمة أو الصعبة من القصة أو المقطع، كَيلا تهملوا هذه الأجزاء في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يروي يسوع مَثَل رجُل يزرع البذور في حقله، ثم يأتي العدو في أثناء الليل ويزرع الزوان في الحقل. عندما يبدأ الزَوان في الظهور، يلاحظ عبيد رب البيت ذلك.</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عبيد رب البيت: "كيف تشعرون عندما ترون الأعشاب تنمو مع المحاصيل؟" استمعوا إلى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يأتي عبيد صاحب الأرض إليه ويسألوا كيف حدث هذا. يقول صاحب الأرض إنَّ أحد أعدائه فعلها.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صاحب الأرض: "كيف تشعر بعدما عرفت أنَّ عدوًا وضع زوانًا وَسْط محاصيلك الجيدة؟" استمعوا إلى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يسأل عبيد صاحب الأرض إن كان ينبغي لهم أن يزيلوا الزوان الآن، فيرفض صاحب الأرض ذلك، ويطلب أنْ ينتظروا حتى يأتي زمن حصاد المحصول، وعندها سيُحرق الزوان ويُجمَع المحصول إلى المخازن.</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الجموع والتلاميذ: "كيف تشعرون؟" ربما تسمعون من التلاميذ عبارات مثل: "نشعر بالحيرة"، "مسرور لأن يسوع سيشرح لي هذا لاحقًا". وربما تسمعون من الجموع: "نشعر بالقلق إزاء ما يحاول يسوع قوله، هل أنا زَوان أم حنطة؟"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يروي يسوع مثلًا آخر عن حبَّة الخردَل وآخر عن المرأة التي تُخفي الخميرة وسْط العجين.</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كيف يشعرون. قد تسمعون أقوالًا مثل:</w:t>
      </w:r>
    </w:p>
    <w:p>
      <w:pPr>
        <w:bidi/>
      </w:pPr>
      <w:r>
        <w:rPr>
          <w:rtl/>
          <w:cs/>
          <w:lang w:val="ar_AE" w:bidi="ar_AE"/>
        </w:rPr>
      </w:r>
      <w:r>
        <w:rPr>
          <w:rtl/>
          <w:cs/>
          <w:lang w:val="ar_AE" w:bidi="ar_AE"/>
        </w:rPr>
        <w:t xml:space="preserve">بعد ذلك، يشرح متَّى السبَب الذي من أجله يتحدَّث يسوع بأمثال وهو أنه بذلك يُتمِّم نبوة ما.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فيروي الرب يسوع </w:t>
      </w:r>
      <w:r>
        <w:rPr>
          <w:b/>
          <w:rtl/>
          <w:cs/>
          <w:lang w:val="ar_AE" w:bidi="ar_AE"/>
        </w:rPr>
        <w:t>أمثالًا</w:t>
      </w:r>
      <w:r>
        <w:rPr>
          <w:rtl/>
          <w:cs/>
          <w:lang w:val="ar_AE" w:bidi="ar_AE"/>
        </w:rPr>
        <w:t xml:space="preserve"> على الجموع. فالأمثال قصص تستخدم المواقف اليومية لتوضيح المعاني الأعمق لله وكلمته. يُرجى الحفاظ على اتساق ترجمة مصطلح أمثال ووحدته في كل المقاطع. يُرجى الاطلاع على قاموس الكلمات الرئيسية للاستزادة بتعريف </w:t>
      </w:r>
      <w:r>
        <w:rPr>
          <w:rtl/>
          <w:cs/>
          <w:lang w:val="ar_AE" w:bidi="ar_AE"/>
        </w:rPr>
        <w:t>أمثال</w:t>
      </w:r>
      <w:r>
        <w:rPr>
          <w:rtl/>
          <w:cs/>
          <w:lang w:val="ar_AE" w:bidi="ar_AE"/>
        </w:rPr>
        <w:t>. هذه الأمثال التي يرويها الرب يسوع عن ملكوت السماوات.</w:t>
      </w:r>
    </w:p>
    <w:p>
      <w:pPr>
        <w:bidi/>
      </w:pPr>
      <w:r>
        <w:rPr>
          <w:rtl/>
          <w:cs/>
          <w:lang w:val="ar_AE" w:bidi="ar_AE"/>
        </w:rPr>
      </w:r>
      <w:r>
        <w:rPr>
          <w:rtl/>
          <w:cs/>
          <w:lang w:val="ar_AE" w:bidi="ar_AE"/>
        </w:rPr>
        <w:t xml:space="preserve">يُشير متى إلى </w:t>
      </w:r>
      <w:r>
        <w:rPr>
          <w:b/>
          <w:rtl/>
          <w:cs/>
          <w:lang w:val="ar_AE" w:bidi="ar_AE"/>
        </w:rPr>
        <w:t>ملكوت السماوات</w:t>
      </w:r>
      <w:r>
        <w:rPr>
          <w:rtl/>
          <w:cs/>
          <w:lang w:val="ar_AE" w:bidi="ar_AE"/>
        </w:rPr>
        <w:t xml:space="preserve"> بدلاً من ملكوت الله، لذلك لا يكون مضطرًا أن يذكُر اسم الله. </w:t>
      </w:r>
      <w:r>
        <w:rPr>
          <w:rtl/>
          <w:cs/>
          <w:lang w:val="ar_AE" w:bidi="ar_AE"/>
        </w:rPr>
        <w:t>الملكوت</w:t>
      </w:r>
      <w:r>
        <w:rPr>
          <w:rtl/>
          <w:cs/>
          <w:lang w:val="ar_AE" w:bidi="ar_AE"/>
        </w:rPr>
        <w:t xml:space="preserve"> حيث يَحكُم </w:t>
      </w:r>
      <w:r>
        <w:rPr>
          <w:rtl/>
          <w:cs/>
          <w:lang w:val="ar_AE" w:bidi="ar_AE"/>
        </w:rPr>
        <w:t>الملك</w:t>
      </w:r>
      <w:r>
        <w:rPr>
          <w:rtl/>
          <w:cs/>
          <w:lang w:val="ar_AE" w:bidi="ar_AE"/>
        </w:rPr>
        <w:t xml:space="preserve"> شعبه. يُشير مصطلح ملكوت السماوات أو ملكوت الله في العهد الجديد إلى الوقت الذي يأتي فيه الله ليحكم – ملكه وسلطانه الذي يبدأ تحقيقه بخدمة الرب يسوع على الأرض وقبول الناس له. لاحقًا، سيأتي الملكوت المثالي (الكامل). ونحن نختبر ملكوت الله الآن عندما نصغي إليه ونطيعه باتباعنا ليسوع. يُرجى الحفاظ على اتساق ترجمة مصطلح ملكوت السماوات ووحدته في كل المقاطع. يُرجى الاطلاع على قاموس الكلمات الرئيسية للاستزادة بالتعريف الكامل لمصطلح </w:t>
      </w:r>
      <w:r>
        <w:rPr>
          <w:rtl/>
          <w:cs/>
          <w:lang w:val="ar_AE" w:bidi="ar_AE"/>
        </w:rPr>
        <w:t>ملكوت السماوات</w:t>
      </w:r>
      <w:r>
        <w:rPr>
          <w:rtl/>
          <w:cs/>
          <w:lang w:val="ar_AE" w:bidi="ar_AE"/>
        </w:rPr>
        <w:t>.</w:t>
      </w:r>
    </w:p>
    <w:p>
      <w:pPr>
        <w:bidi/>
      </w:pPr>
      <w:r>
        <w:rPr>
          <w:rtl/>
          <w:cs/>
          <w:lang w:val="ar_AE" w:bidi="ar_AE"/>
        </w:rPr>
      </w:r>
      <w:r>
        <w:rPr>
          <w:rtl/>
          <w:cs/>
          <w:lang w:val="ar_AE" w:bidi="ar_AE"/>
        </w:rPr>
        <w:t xml:space="preserve">المثل الأول عن </w:t>
      </w:r>
      <w:r>
        <w:rPr>
          <w:b/>
          <w:rtl/>
          <w:cs/>
          <w:lang w:val="ar_AE" w:bidi="ar_AE"/>
        </w:rPr>
        <w:t>الحنطة</w:t>
      </w:r>
      <w:r>
        <w:rPr>
          <w:rtl/>
          <w:cs/>
          <w:lang w:val="ar_AE" w:bidi="ar_AE"/>
        </w:rPr>
        <w:t xml:space="preserve"> و</w:t>
      </w:r>
      <w:r>
        <w:rPr>
          <w:b/>
          <w:rtl/>
          <w:cs/>
          <w:lang w:val="ar_AE" w:bidi="ar_AE"/>
        </w:rPr>
        <w:t>الزوان</w:t>
      </w:r>
      <w:r>
        <w:rPr>
          <w:rtl/>
          <w:cs/>
          <w:lang w:val="ar_AE" w:bidi="ar_AE"/>
        </w:rPr>
        <w:t>. الحنطة يقصد بها أي حبوب صالحة للأكل تُزرع في الحقل. قد يكون الشعير. أما الزوان فهو حشائش تنمو تمامًا مثل الحنطة حتى ينمو ثمر الحنطة. حينها يسهل التمييز بينهم.</w:t>
      </w:r>
    </w:p>
    <w:p>
      <w:pPr>
        <w:bidi/>
      </w:pPr>
      <w:r>
        <w:rPr>
          <w:rtl/>
          <w:cs/>
          <w:lang w:val="ar_AE" w:bidi="ar_AE"/>
        </w:rPr>
      </w:r>
      <w:r>
        <w:rPr>
          <w:rtl/>
          <w:cs/>
          <w:lang w:val="ar_AE" w:bidi="ar_AE"/>
        </w:rPr>
        <w:t xml:space="preserve">المثل الثاني عن تشبيه الملكوت </w:t>
      </w:r>
      <w:r>
        <w:rPr>
          <w:b/>
          <w:rtl/>
          <w:cs/>
          <w:lang w:val="ar_AE" w:bidi="ar_AE"/>
        </w:rPr>
        <w:t>بحبة الخردل</w:t>
      </w:r>
      <w:r>
        <w:rPr>
          <w:rtl/>
          <w:cs/>
          <w:lang w:val="ar_AE" w:bidi="ar_AE"/>
        </w:rPr>
        <w:t xml:space="preserve"> التي تبدأ صغيرةً وتنمو كبيرة. يقال أن هذه البذور أحد أصغر البذور التي تنمو إلى شجيرة أو شجرة كبيرة جدًا يصل ارتفاعها إلى 8 إلى 10 أقدام، أو 2.5 إلى 3 أمتار.</w:t>
      </w:r>
    </w:p>
    <w:p>
      <w:pPr>
        <w:bidi/>
      </w:pPr>
      <w:r>
        <w:rPr>
          <w:rtl/>
          <w:cs/>
          <w:lang w:val="ar_AE" w:bidi="ar_AE"/>
        </w:rPr>
      </w:r>
      <w:r>
        <w:rPr>
          <w:rtl/>
          <w:cs/>
          <w:lang w:val="ar_AE" w:bidi="ar_AE"/>
        </w:rPr>
        <w:t xml:space="preserve">المثل الثالث عن الملكوت أيضًا وهو عن امرأة تضع </w:t>
      </w:r>
      <w:r>
        <w:rPr>
          <w:b/>
          <w:rtl/>
          <w:cs/>
          <w:lang w:val="ar_AE" w:bidi="ar_AE"/>
        </w:rPr>
        <w:t>الخميرة</w:t>
      </w:r>
      <w:r>
        <w:rPr>
          <w:rtl/>
          <w:cs/>
          <w:lang w:val="ar_AE" w:bidi="ar_AE"/>
        </w:rPr>
        <w:t xml:space="preserve"> في عجينها حتى يختمر العجين كله. والخميرة تنفث الغاز في العجين لتضخمه.</w:t>
      </w:r>
    </w:p>
    <w:p>
      <w:pPr>
        <w:bidi/>
      </w:pPr>
      <w:r>
        <w:rPr>
          <w:rtl/>
          <w:cs/>
          <w:lang w:val="ar_AE" w:bidi="ar_AE"/>
        </w:rPr>
      </w:r>
      <w:r>
        <w:rPr>
          <w:rtl/>
          <w:cs/>
          <w:lang w:val="ar_AE" w:bidi="ar_AE"/>
        </w:rPr>
        <w:t xml:space="preserve">يقول متَّى إن الرب يسوع يتحدث بالأمثال ليُحقق </w:t>
      </w:r>
      <w:r>
        <w:rPr>
          <w:b/>
          <w:rtl/>
          <w:cs/>
          <w:lang w:val="ar_AE" w:bidi="ar_AE"/>
        </w:rPr>
        <w:t>نبوة</w:t>
      </w:r>
      <w:r>
        <w:rPr>
          <w:rtl/>
          <w:cs/>
          <w:lang w:val="ar_AE" w:bidi="ar_AE"/>
        </w:rPr>
        <w:t xml:space="preserve">. النبوة هي رسالة موحى بها أو مكتوبة عن مشيئة الله لشعبه. يُرجى الحفاظ على اتساق ترجمة مصطلح نبوة ووحدته في كل المقاطع. يُرجى الاطلاع على قاموس الكلمات الرئيسية للاستزادة بالتعريف الكامل لمصطلح </w:t>
      </w:r>
      <w:r>
        <w:rPr>
          <w:rtl/>
          <w:cs/>
          <w:lang w:val="ar_AE" w:bidi="ar_AE"/>
        </w:rPr>
        <w:t>نبوة</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13:36–43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13: 36–43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في أكثر الترجمات المفهومة لكم.</w:t>
      </w:r>
    </w:p>
    <w:p>
      <w:pPr>
        <w:bidi/>
      </w:pPr>
      <w:r>
        <w:rPr>
          <w:rtl/>
          <w:cs/>
          <w:lang w:val="ar_AE" w:bidi="ar_AE"/>
        </w:rPr>
      </w:r>
      <w:r>
        <w:rPr>
          <w:rtl/>
          <w:cs/>
          <w:lang w:val="ar_AE" w:bidi="ar_AE"/>
        </w:rPr>
        <w:t>كان يسوع يتحدث إلى الجموع بالأمثال. تذكّروا أن المثل هو قصة تستخدِم المواقف اليومية لتعليم دروس أعمق عن الله. وقد كان تلاميذ يسوع معه. وفي هذا المقطع، يترك يسوع الجموع على شاطئ بحر الجليل. ويتبعه تلاميذه إلى بيت. وهذا البيت هو على الأرجح المكان الذي كان يسوع يقيم فيه في كفرناحوم. ثم يطلب التلاميذ من يسوع أن يشرح لهم مثل زوان الحقل. فيشرح لهم يسوع ذلك.</w:t>
      </w:r>
    </w:p>
    <w:p>
      <w:pPr>
        <w:bidi/>
      </w:pPr>
      <w:r>
        <w:rPr>
          <w:rtl/>
          <w:cs/>
          <w:lang w:val="ar_AE" w:bidi="ar_AE"/>
        </w:rPr>
      </w:r>
      <w:r>
        <w:rPr>
          <w:rtl/>
          <w:cs/>
          <w:lang w:val="ar_AE" w:bidi="ar_AE"/>
        </w:rPr>
        <w:t xml:space="preserve">انظروا إلى صورة حقل به محاصيل وأيضًا حشائش ضارة. </w:t>
      </w:r>
    </w:p>
    <w:p>
      <w:pPr>
        <w:bidi/>
      </w:pPr>
      <w:r>
        <w:rPr>
          <w:rtl/>
          <w:cs/>
          <w:lang w:val="ar_AE" w:bidi="ar_AE"/>
        </w:rPr>
      </w:r>
      <w:r>
        <w:rPr>
          <w:rtl/>
          <w:cs/>
          <w:lang w:val="ar_AE" w:bidi="ar_AE"/>
        </w:rPr>
        <w:t>صرف يسوع الجموع. كلمة "صرف" في هذه الجملة تعني أن يسوع لم يترك الناس ويمضي فحسب، بل أنه قد صرف الجموع وأرسلهم بعيدًا. وبما أن يسوع كان في الأصل يتحدث إلى الجموع من داخل السفينة، فإننا نعتقد أن يسوع هنا يخرج من السفينة ويذهب إلى البيت حيث كان موجودًا قبل أن يدخل السفينة. وهذا البيت هو على الأرجح بيت سمعان بطرس حيث كان يسوع يقيم في كفرناحوم.</w:t>
      </w:r>
    </w:p>
    <w:p>
      <w:pPr>
        <w:bidi/>
      </w:pPr>
      <w:r>
        <w:rPr>
          <w:rtl/>
          <w:cs/>
          <w:lang w:val="ar_AE" w:bidi="ar_AE"/>
        </w:rPr>
      </w:r>
      <w:r>
        <w:rPr>
          <w:rtl/>
          <w:cs/>
          <w:lang w:val="ar_AE" w:bidi="ar_AE"/>
        </w:rPr>
        <w:t>ويتبعه تلاميذه إلى البيت ويطلبون منه شرح مثل الزوان الذي زُرع في الحقل. ويركز يسوع على تفسير الزوان في هذا المقطع.</w:t>
      </w:r>
    </w:p>
    <w:p>
      <w:pPr>
        <w:bidi/>
      </w:pPr>
      <w:r>
        <w:rPr>
          <w:rtl/>
          <w:cs/>
          <w:lang w:val="ar_AE" w:bidi="ar_AE"/>
        </w:rPr>
      </w:r>
      <w:r>
        <w:rPr>
          <w:rtl/>
          <w:cs/>
          <w:lang w:val="ar_AE" w:bidi="ar_AE"/>
        </w:rPr>
        <w:t>وهو يبدأ بتوضيح الشخصيات الرئيسية السبعة في المثل. صاحب الأرض أو الزارع الذي يزرع البذور في حقله، هو ابن الإنسان، أي يسوع نفسه. والحقل نفسه يشير إلى العالم أو الأرض. وربما أثار هذا التعليق دهشة التلاميذ، لأن يسوع لم يشمل بني إسرائيل فقط بل العالم كله. والزرع الجيد هو بنو الملكوت. وبنو الملكوت هم الذين يتبعون يسوع وينتمون إلى ملكوته. والزوان هو الذين ينتمون إلى الشرير. والشرير هو الشيطان أو إبليس. والحصاد هو نهاية العصر الشرير الحالي. ويُستخدم تعبير "انقضاء العالم" لأنه كان يعتقد في ذلك الوقت أنه كان هناك دهران: الأول كان هو الوقت الشرير الحالي على الأرض، والثاني كان عصر مستقبلي مجيد. ويؤمن اليهود والمسيحيون بذلك، لكن المسيحيين يعرفون أن الدهر الآتي سيكون الوقت الذي سيحكم فيه يسوع إلى الأبد. الحصَّادون هم ملائكة الله. والملائكة هم عبيد سماويين أو رُسل من الله ينفذون مشيئة الله.</w:t>
      </w:r>
    </w:p>
    <w:p>
      <w:pPr>
        <w:bidi/>
      </w:pPr>
      <w:r>
        <w:rPr>
          <w:rtl/>
          <w:cs/>
          <w:lang w:val="ar_AE" w:bidi="ar_AE"/>
        </w:rPr>
      </w:r>
      <w:r>
        <w:rPr>
          <w:rtl/>
          <w:cs/>
          <w:lang w:val="ar_AE" w:bidi="ar_AE"/>
        </w:rPr>
        <w:t>ويشرح يسوع ما سيحدث في نهاية الزمان. فإن عمل ابن الإنسان هو أن يأتي ويدين الأشرار والأبرار. ويسوع هو ابن الإنسان. وهو يحكم في ملكوته. ويشرح يسوع أنه كما يفصل الزارع الزوان عن الحنطة في وقت الحصاد، فإن الله، في انقضاء العالم، سيفصل الناس إلى أولئك الذين يفعلون الشر وأولئك الأبرار أي الذين يتبعون الله. فإن يسوع، ابن الإنسان، سيرسل ملائكته ليجمعوا من ملكوته جميع الأشرار وفاعلي الإثم ويرسلهم إلى دينونتهم. وهؤلاء الأشرار يُوصفون أحيانًا بكلمة "المعاثر". و"المعاثر" هي عقبات أو عوائق تمنع الناس من التحرك إلى الأمام. وفي هذه الحالة، فإن المعاثر هنا يمنعون الناس عن يسوع ويجعلونهم يعصون الله. وأولئك الذين يرتكبون الشر يرفضون أن يطيعوا أي من وصايا الله.</w:t>
      </w:r>
    </w:p>
    <w:p>
      <w:pPr>
        <w:bidi/>
      </w:pPr>
      <w:r>
        <w:rPr>
          <w:rtl/>
          <w:cs/>
          <w:lang w:val="ar_AE" w:bidi="ar_AE"/>
        </w:rPr>
      </w:r>
      <w:r>
        <w:rPr>
          <w:rtl/>
          <w:cs/>
          <w:lang w:val="ar_AE" w:bidi="ar_AE"/>
        </w:rPr>
        <w:t>توقّفوا وناقشوا مع فريقكم: في ثقافتكم، ماذا يفعل الناس الذين يُعتبرون "أشرارًا"؟ وماذا يعتقد الناس في ثقافتكم أنه سيحدث لهؤلاء الناس في نهاية الزمان؟</w:t>
      </w:r>
    </w:p>
    <w:p>
      <w:pPr>
        <w:bidi/>
      </w:pPr>
      <w:r>
        <w:rPr>
          <w:rtl/>
          <w:cs/>
          <w:lang w:val="ar_AE" w:bidi="ar_AE"/>
        </w:rPr>
      </w:r>
      <w:r>
        <w:rPr>
          <w:rtl/>
          <w:cs/>
          <w:lang w:val="ar_AE" w:bidi="ar_AE"/>
        </w:rPr>
        <w:t>ستُلقي الملائكة بهم في أتون النار، حيث يكون البكاء وصرير الأسنان. وأتون النار يعتقد أنه يشير إلى الجحيم أو العقاب الأبدي. وتعبير "صرير الأسنان" هو تعبير يستخدم للإشارة إلى الغضب أو المعاناة أو الألم.</w:t>
      </w:r>
    </w:p>
    <w:p>
      <w:pPr>
        <w:bidi/>
      </w:pPr>
      <w:r>
        <w:rPr>
          <w:rtl/>
          <w:cs/>
          <w:lang w:val="ar_AE" w:bidi="ar_AE"/>
        </w:rPr>
      </w:r>
      <w:r>
        <w:rPr>
          <w:rtl/>
          <w:cs/>
          <w:lang w:val="ar_AE" w:bidi="ar_AE"/>
        </w:rPr>
        <w:t>توقّفوا وناقشوا مع فريقكم ما إذا كان لدى ثقافتكم مفهوم الجحيم أم لا وما الذي تفهمه ثقافتكم عن شكله. شاركوا القصص التي كانت تُستخدم في ثقافتكم لمحاولة جعل الناس يفعلون الصواب. ما هي بعض الأمور التي سيفعلها شخص ما في ثقافتكم وتجعل الآخرين يعتقدون أنه سيذهب إلى الجحيم؟</w:t>
      </w:r>
    </w:p>
    <w:p>
      <w:pPr>
        <w:bidi/>
      </w:pPr>
      <w:r>
        <w:rPr>
          <w:rtl/>
          <w:cs/>
          <w:lang w:val="ar_AE" w:bidi="ar_AE"/>
        </w:rPr>
      </w:r>
      <w:r>
        <w:rPr>
          <w:rtl/>
          <w:cs/>
          <w:lang w:val="ar_AE" w:bidi="ar_AE"/>
        </w:rPr>
        <w:t>يخبر يسوع التلاميذ أن الأبرار الذين يفعلون مشيئة الله سيضيئون مثل الشمس في ملكوت أبيهم، أي الله. وهذا يعني أن هؤلاء الأبرار سينالون الإكرام والمدح من الله وسيرى الجميع ذلك. وسيلاحظهم الناس كما يلاحظون الشمس المضيئة. وملكوت الآب هذا هو ذاته ملكوت يسوع. وملكوت الآب هذا يمكن أن يعني عالم الآب الجديد أو عالم الآب الذي يكون فيه حكم الله قد تأسس إلى الأبد.</w:t>
      </w:r>
    </w:p>
    <w:p>
      <w:pPr>
        <w:bidi/>
      </w:pPr>
      <w:r>
        <w:rPr>
          <w:rtl/>
          <w:cs/>
          <w:lang w:val="ar_AE" w:bidi="ar_AE"/>
        </w:rPr>
      </w:r>
      <w:r>
        <w:rPr>
          <w:rtl/>
          <w:cs/>
          <w:lang w:val="ar_AE" w:bidi="ar_AE"/>
        </w:rPr>
        <w:t>توقّفوا وناقشوا مع فريقكم كيف تفرق ثقافتكم بين الأشخاص الذين يعتقدون أنهم سيذهبون إلى السماء والأشخاص الذين يعتقدون أنهم سيذهبون إلى الجحيم.</w:t>
      </w:r>
    </w:p>
    <w:p>
      <w:pPr>
        <w:bidi/>
      </w:pPr>
      <w:r>
        <w:rPr>
          <w:rtl/>
          <w:cs/>
          <w:lang w:val="ar_AE" w:bidi="ar_AE"/>
        </w:rPr>
      </w:r>
      <w:r>
        <w:rPr>
          <w:rtl/>
          <w:cs/>
          <w:lang w:val="ar_AE" w:bidi="ar_AE"/>
        </w:rPr>
        <w:t xml:space="preserve">ويختتم يسوع التفسير بعبارة: "من له أذنان للسمع، فليسمع". تذكّروا أن عبارة "من له أذنان" لا تعني حرفيًا الأشخاص الذين لديهم آذان على رؤوسهم. لكن هذه العبارة تشير إلى الأشخاص الذين يستمعون إلى يسوع ويحاولون فهم ما قيل.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تتكون هذه القصة من مشهد واحد،</w:t>
      </w:r>
    </w:p>
    <w:p>
      <w:pPr>
        <w:bidi/>
      </w:pPr>
      <w:r>
        <w:rPr>
          <w:rtl/>
          <w:cs/>
          <w:lang w:val="ar_AE" w:bidi="ar_AE"/>
        </w:rPr>
      </w:r>
      <w:r>
        <w:rPr>
          <w:b/>
          <w:rtl/>
          <w:cs/>
          <w:lang w:val="ar_AE" w:bidi="ar_AE"/>
        </w:rPr>
        <w:t>المشهد الأول:</w:t>
      </w:r>
      <w:r>
        <w:rPr>
          <w:rtl/>
          <w:cs/>
          <w:lang w:val="ar_AE" w:bidi="ar_AE"/>
        </w:rPr>
        <w:t xml:space="preserve"> يرحل الرب يسوع من الشاطئ ويدخل بيتًا، فيتبع التلاميذ الرب يسوع ويطلبون منه تفسير مثل الحنطة والزوان. يشرح الرب يسوع المثل لتلاميذه.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bidi/>
      </w:pPr>
      <w:r>
        <w:rPr>
          <w:rtl/>
          <w:cs/>
          <w:lang w:val="ar_AE" w:bidi="ar_AE"/>
        </w:rPr>
      </w:r>
      <w:r>
        <w:rPr>
          <w:rtl/>
          <w:cs/>
          <w:lang w:val="ar_AE" w:bidi="ar_AE"/>
        </w:rPr>
        <w:t>الشخصيات التي وردت في هذا المثل هي:</w:t>
      </w:r>
    </w:p>
    <w:p>
      <w:pPr>
        <w:pStyle w:val="ListBullet"/>
        <w:bidi/>
        <w:spacing w:line="240" w:lineRule="auto"/>
        <w:ind w:left="720"/>
      </w:pPr>
      <w:r>
        <w:rPr>
          <w:rtl/>
          <w:cs/>
          <w:lang w:val="ar_AE" w:bidi="ar_AE"/>
        </w:rPr>
      </w:r>
      <w:r>
        <w:rPr>
          <w:rtl/>
          <w:cs/>
          <w:lang w:val="ar_AE" w:bidi="ar_AE"/>
        </w:rPr>
        <w:t>ابن الإنسان</w:t>
      </w:r>
    </w:p>
    <w:p>
      <w:pPr>
        <w:pStyle w:val="ListBullet"/>
        <w:bidi/>
        <w:spacing w:line="240" w:lineRule="auto"/>
        <w:ind w:left="720"/>
      </w:pPr>
      <w:r>
        <w:rPr>
          <w:rtl/>
          <w:cs/>
          <w:lang w:val="ar_AE" w:bidi="ar_AE"/>
        </w:rPr>
      </w:r>
      <w:r>
        <w:rPr>
          <w:rtl/>
          <w:cs/>
          <w:lang w:val="ar_AE" w:bidi="ar_AE"/>
        </w:rPr>
        <w:t>إبليس</w:t>
      </w:r>
    </w:p>
    <w:p>
      <w:pPr>
        <w:pStyle w:val="ListBullet"/>
        <w:bidi/>
        <w:spacing w:line="240" w:lineRule="auto"/>
        <w:ind w:left="720"/>
      </w:pPr>
      <w:r>
        <w:rPr>
          <w:rtl/>
          <w:cs/>
          <w:lang w:val="ar_AE" w:bidi="ar_AE"/>
        </w:rPr>
      </w:r>
      <w:r>
        <w:rPr>
          <w:rtl/>
          <w:cs/>
          <w:lang w:val="ar_AE" w:bidi="ar_AE"/>
        </w:rPr>
        <w:t>أبناء الملكوت</w:t>
      </w:r>
    </w:p>
    <w:p>
      <w:pPr>
        <w:pStyle w:val="ListBullet"/>
        <w:bidi/>
        <w:spacing w:line="240" w:lineRule="auto"/>
        <w:ind w:left="720"/>
      </w:pPr>
      <w:r>
        <w:rPr>
          <w:rtl/>
          <w:cs/>
          <w:lang w:val="ar_AE" w:bidi="ar_AE"/>
        </w:rPr>
      </w:r>
      <w:r>
        <w:rPr>
          <w:rtl/>
          <w:cs/>
          <w:lang w:val="ar_AE" w:bidi="ar_AE"/>
        </w:rPr>
        <w:t>أبناء الشرير</w:t>
      </w:r>
    </w:p>
    <w:p>
      <w:pPr>
        <w:pStyle w:val="ListBullet"/>
        <w:bidi/>
        <w:spacing w:line="240" w:lineRule="auto"/>
        <w:ind w:left="720"/>
      </w:pPr>
      <w:r>
        <w:rPr>
          <w:rtl/>
          <w:cs/>
          <w:lang w:val="ar_AE" w:bidi="ar_AE"/>
        </w:rPr>
      </w:r>
      <w:r>
        <w:rPr>
          <w:rtl/>
          <w:cs/>
          <w:lang w:val="ar_AE" w:bidi="ar_AE"/>
        </w:rPr>
        <w:t>الملائكة</w:t>
      </w:r>
    </w:p>
    <w:p>
      <w:pPr>
        <w:bidi/>
      </w:pPr>
      <w:r>
        <w:rPr>
          <w:rtl/>
          <w:cs/>
          <w:lang w:val="ar_AE" w:bidi="ar_AE"/>
        </w:rPr>
      </w:r>
      <w:r>
        <w:rPr>
          <w:rtl/>
          <w:cs/>
          <w:lang w:val="ar_AE" w:bidi="ar_AE"/>
        </w:rPr>
        <w:t>في هذه الجلسة، اجعل المجموعة تُصور أحداث القصة بالتسلسل، أو يرسموها بأنفسهم، أو يستخدموا أشياء ملموسة (مثل الحجارة، العصي، أو لعب الأطفال) لتجسيد القصة والأحداث التي وقعت فيها.</w:t>
      </w:r>
    </w:p>
    <w:p>
      <w:pPr>
        <w:bidi/>
      </w:pPr>
      <w:r>
        <w:rPr>
          <w:rtl/>
          <w:cs/>
          <w:lang w:val="ar_AE" w:bidi="ar_AE"/>
        </w:rPr>
      </w:r>
      <w:r>
        <w:rPr>
          <w:rtl/>
          <w:cs/>
          <w:lang w:val="ar_AE" w:bidi="ar_AE"/>
        </w:rPr>
        <w:t>يفض الرب يسوع الجمع ويدخل بيتًا. يتبع التلاميذ الرب يسوع ويأتون إليه طالبين تفسيرًا لمثل الزوان. انظروا مرة أخرى إلى صور الحقل والمحاصيل والحشائش الضارة فيه.</w:t>
      </w:r>
    </w:p>
    <w:p>
      <w:pPr>
        <w:bidi/>
      </w:pPr>
      <w:r>
        <w:rPr>
          <w:rtl/>
          <w:cs/>
          <w:lang w:val="ar_AE" w:bidi="ar_AE"/>
        </w:rPr>
      </w:r>
      <w:r>
        <w:rPr>
          <w:rtl/>
          <w:cs/>
          <w:lang w:val="ar_AE" w:bidi="ar_AE"/>
        </w:rPr>
        <w:t>يجيب الرب يسوع عليهم ويشرح لهم ما تمثله المصطلحات الرئيسية في المثل. ثم يشرح لهم الرب يسوع أن المثل يشرح ما سيحدث في نهاية الزمان. فالرب يسوع سيرسل ملائكته ليجمعوا الأشرار ويلقونهم إلى النار حيث يكون البكاء والألم.</w:t>
      </w:r>
    </w:p>
    <w:p>
      <w:pPr>
        <w:bidi/>
      </w:pPr>
      <w:r>
        <w:rPr>
          <w:rtl/>
          <w:cs/>
          <w:lang w:val="ar_AE" w:bidi="ar_AE"/>
        </w:rPr>
      </w:r>
      <w:r>
        <w:rPr>
          <w:rtl/>
          <w:cs/>
          <w:lang w:val="ar_AE" w:bidi="ar_AE"/>
        </w:rPr>
        <w:t>إذا أتيح الوقت، اخرجوا إلى الخارج وابحثوا عن بعض الحشائش الضارة. ابنوا موقدًا واحرقوا الحشائش، في مكان آمن في الخارج أو في موقد. ناقش مع الفريق كيف يشعرون عند مشاهدة هذه الحشائش تحترق في النار.</w:t>
      </w:r>
    </w:p>
    <w:p>
      <w:pPr>
        <w:bidi/>
      </w:pPr>
      <w:r>
        <w:rPr>
          <w:rtl/>
          <w:cs/>
          <w:lang w:val="ar_AE" w:bidi="ar_AE"/>
        </w:rPr>
      </w:r>
      <w:r>
        <w:rPr>
          <w:rtl/>
          <w:cs/>
          <w:lang w:val="ar_AE" w:bidi="ar_AE"/>
        </w:rPr>
        <w:t>ثم يخبر الرب يسوع التلاميذ أن الذين يتبعونه سيضيئون مثل الشمس في ملكوت أبيهم. ثم يسأل الرب يسوع الذين يستمعون ويحاولون الفهم، أن يتبعوه هكذا.</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تتكون هذه القصة من مشهد واحد،</w:t>
      </w:r>
    </w:p>
    <w:p>
      <w:pPr>
        <w:bidi/>
      </w:pPr>
      <w:r>
        <w:rPr>
          <w:rtl/>
          <w:cs/>
          <w:lang w:val="ar_AE" w:bidi="ar_AE"/>
        </w:rPr>
      </w:r>
      <w:r>
        <w:rPr>
          <w:b/>
          <w:rtl/>
          <w:cs/>
          <w:lang w:val="ar_AE" w:bidi="ar_AE"/>
        </w:rPr>
        <w:t>المشهد الأول:</w:t>
      </w:r>
      <w:r>
        <w:rPr>
          <w:rtl/>
          <w:cs/>
          <w:lang w:val="ar_AE" w:bidi="ar_AE"/>
        </w:rPr>
        <w:t xml:space="preserve"> يترك الرب يسوع شاطئ البحر ويدخل بيتًا، فيتبع التلاميذ الرب يسوع ويطلبون منه تفسير مَثَل الحنطة والزوان. يشرح الرب يسوع المَثَل لتلاميذه.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bidi/>
      </w:pPr>
      <w:r>
        <w:rPr>
          <w:rtl/>
          <w:cs/>
          <w:lang w:val="ar_AE" w:bidi="ar_AE"/>
        </w:rPr>
      </w:r>
      <w:r>
        <w:rPr>
          <w:rtl/>
          <w:cs/>
          <w:lang w:val="ar_AE" w:bidi="ar_AE"/>
        </w:rPr>
        <w:t>الشخصيات التي وردت في هذا المَثَل هي:</w:t>
      </w:r>
    </w:p>
    <w:p>
      <w:pPr>
        <w:pStyle w:val="ListBullet"/>
        <w:bidi/>
        <w:spacing w:line="240" w:lineRule="auto"/>
        <w:ind w:left="720"/>
      </w:pPr>
      <w:r>
        <w:rPr>
          <w:rtl/>
          <w:cs/>
          <w:lang w:val="ar_AE" w:bidi="ar_AE"/>
        </w:rPr>
      </w:r>
      <w:r>
        <w:rPr>
          <w:rtl/>
          <w:cs/>
          <w:lang w:val="ar_AE" w:bidi="ar_AE"/>
        </w:rPr>
        <w:t>ابن الإنسان</w:t>
      </w:r>
    </w:p>
    <w:p>
      <w:pPr>
        <w:pStyle w:val="ListBullet"/>
        <w:bidi/>
        <w:spacing w:line="240" w:lineRule="auto"/>
        <w:ind w:left="720"/>
      </w:pPr>
      <w:r>
        <w:rPr>
          <w:rtl/>
          <w:cs/>
          <w:lang w:val="ar_AE" w:bidi="ar_AE"/>
        </w:rPr>
      </w:r>
      <w:r>
        <w:rPr>
          <w:rtl/>
          <w:cs/>
          <w:lang w:val="ar_AE" w:bidi="ar_AE"/>
        </w:rPr>
        <w:t>إبليس</w:t>
      </w:r>
    </w:p>
    <w:p>
      <w:pPr>
        <w:pStyle w:val="ListBullet"/>
        <w:bidi/>
        <w:spacing w:line="240" w:lineRule="auto"/>
        <w:ind w:left="720"/>
      </w:pPr>
      <w:r>
        <w:rPr>
          <w:rtl/>
          <w:cs/>
          <w:lang w:val="ar_AE" w:bidi="ar_AE"/>
        </w:rPr>
      </w:r>
      <w:r>
        <w:rPr>
          <w:rtl/>
          <w:cs/>
          <w:lang w:val="ar_AE" w:bidi="ar_AE"/>
        </w:rPr>
        <w:t>بنو الملكوت</w:t>
      </w:r>
    </w:p>
    <w:p>
      <w:pPr>
        <w:pStyle w:val="ListBullet"/>
        <w:bidi/>
        <w:spacing w:line="240" w:lineRule="auto"/>
        <w:ind w:left="720"/>
      </w:pPr>
      <w:r>
        <w:rPr>
          <w:rtl/>
          <w:cs/>
          <w:lang w:val="ar_AE" w:bidi="ar_AE"/>
        </w:rPr>
      </w:r>
      <w:r>
        <w:rPr>
          <w:rtl/>
          <w:cs/>
          <w:lang w:val="ar_AE" w:bidi="ar_AE"/>
        </w:rPr>
        <w:t>بنو الشرير</w:t>
      </w:r>
    </w:p>
    <w:p>
      <w:pPr>
        <w:pStyle w:val="ListBullet"/>
        <w:bidi/>
        <w:spacing w:line="240" w:lineRule="auto"/>
        <w:ind w:left="720"/>
      </w:pPr>
      <w:r>
        <w:rPr>
          <w:rtl/>
          <w:cs/>
          <w:lang w:val="ar_AE" w:bidi="ar_AE"/>
        </w:rPr>
      </w:r>
      <w:r>
        <w:rPr>
          <w:rtl/>
          <w:cs/>
          <w:lang w:val="ar_AE" w:bidi="ar_AE"/>
        </w:rPr>
        <w:t>الملائكة</w:t>
      </w:r>
    </w:p>
    <w:p>
      <w:pPr>
        <w:bidi/>
      </w:pPr>
      <w:r>
        <w:rPr>
          <w:rtl/>
          <w:cs/>
          <w:lang w:val="ar_AE" w:bidi="ar_AE"/>
        </w:rPr>
      </w:r>
      <w:r>
        <w:rPr>
          <w:rtl/>
          <w:cs/>
          <w:lang w:val="ar_AE" w:bidi="ar_AE"/>
        </w:rPr>
        <w:t>اطلب من الفريق أن يُمثِّل القصة مرَّتَين. ينبغي أن يمثِّلوا القصة في 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انسيابية الحديث، موضوع الحَبكة، والتسلسل الزمني للقصة. انظروا إلى الأجزاء المهمة أو الصعبة من القصة أو المقطع، كَيلا تهملوا هذه الأجزاء في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 مثِّلوا أجزاء المَثَل كما يرويها يسوع.</w:t>
      </w:r>
    </w:p>
    <w:p>
      <w:pPr>
        <w:bidi/>
      </w:pPr>
      <w:r>
        <w:rPr>
          <w:rtl/>
          <w:cs/>
          <w:lang w:val="ar_AE" w:bidi="ar_AE"/>
        </w:rPr>
      </w:r>
      <w:r>
        <w:rPr>
          <w:rtl/>
          <w:cs/>
          <w:lang w:val="ar_AE" w:bidi="ar_AE"/>
        </w:rPr>
        <w:t>يتبع التلاميذ يسوع إلى البيت ويطلبون منه شرح مثَل الزوان الذي زُرع في الحقل. يجيبهم يسوع شارحًا الرموز الرئيسية في المَثَل. ثم يخبرهم كيف سيُجمع الذين لا يتبعون يسوع ويُطرحون معًا في آتون النار.</w:t>
      </w:r>
    </w:p>
    <w:p>
      <w:pPr>
        <w:bidi/>
      </w:pPr>
      <w:r>
        <w:rPr>
          <w:rtl/>
          <w:cs/>
          <w:lang w:val="ar_AE" w:bidi="ar_AE"/>
        </w:rPr>
      </w:r>
      <w:r>
        <w:rPr>
          <w:rtl/>
          <w:cs/>
          <w:lang w:val="ar_AE" w:bidi="ar_AE"/>
        </w:rPr>
        <w:t>أوقفوا التمثيل: اسألوا المُمثِّل الذي يؤدي دور يسوع كيف يشعر. استمعوا إلى عبارات مثل: "أشعر بالحُزن لأنهم رفضوا أن يتبعوني، لذلك يتألمون الآن". اسألوا المُمثِّلين الذين يؤدون دور التلاميذ كيف يشعرون. استمعوا إلى إجابات مثل: "نشعر بالخوف، بالقلق، بدأنا نفهم لماذا تُعد رسالة يسوع مُهمة".</w:t>
      </w:r>
    </w:p>
    <w:p>
      <w:pPr>
        <w:bidi/>
      </w:pPr>
      <w:r>
        <w:rPr>
          <w:rtl/>
          <w:cs/>
          <w:lang w:val="ar_AE" w:bidi="ar_AE"/>
        </w:rPr>
      </w:r>
      <w:r>
        <w:rPr>
          <w:rtl/>
          <w:cs/>
          <w:lang w:val="ar_AE" w:bidi="ar_AE"/>
        </w:rPr>
        <w:t>ثم يُخبر يسوع التلاميذ أنَّ مَن أطاعه سيُنير بعد ذلك في ملكوت الله. فالذين يرغبون في السمْع، ليسمعوا ويطيعوا.</w:t>
      </w:r>
    </w:p>
    <w:p>
      <w:pPr>
        <w:bidi/>
      </w:pPr>
      <w:r>
        <w:rPr>
          <w:rtl/>
          <w:cs/>
          <w:lang w:val="ar_AE" w:bidi="ar_AE"/>
        </w:rPr>
      </w:r>
      <w:r>
        <w:rPr>
          <w:rtl/>
          <w:cs/>
          <w:lang w:val="ar_AE" w:bidi="ar_AE"/>
        </w:rPr>
        <w:t>اسألوا المُمثِّلين الذين يؤدون دور التلاميذ كيف يشعرون. استمعوا إلى إجابات مثل: "نشعر بالحماس"، "مستعدون أنْ نُخبر الجميع بما يحتاجون إلى سماعه"، "نشعر بالقلق لأنه ليس الجميع يتبعون يسوع".</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يصرف الرب يسوع الجموع ليتوجه نحو منزلٍ، ويتبعه </w:t>
      </w:r>
      <w:r>
        <w:rPr>
          <w:b/>
          <w:rtl/>
          <w:cs/>
          <w:lang w:val="ar_AE" w:bidi="ar_AE"/>
        </w:rPr>
        <w:t>تلاميذه</w:t>
      </w:r>
      <w:r>
        <w:rPr>
          <w:rtl/>
          <w:cs/>
          <w:lang w:val="ar_AE" w:bidi="ar_AE"/>
        </w:rPr>
        <w:t xml:space="preserve">. التلاميذ هم الأتباع الأقرب إلى الرب يسوع. راجع قاموس الكلمات الرئيسية للاستزادة بالتعريف الكامل لمصطلح </w:t>
      </w:r>
      <w:r>
        <w:rPr>
          <w:rtl/>
          <w:cs/>
          <w:lang w:val="ar_AE" w:bidi="ar_AE"/>
        </w:rPr>
        <w:t>تلاميذ</w:t>
      </w:r>
      <w:r>
        <w:rPr>
          <w:rtl/>
          <w:cs/>
          <w:lang w:val="ar_AE" w:bidi="ar_AE"/>
        </w:rPr>
        <w:t>. يُرجى الحفاظ على اتساق ترجمة المصطلح ووحدته في كل المقاطع.</w:t>
      </w:r>
    </w:p>
    <w:p>
      <w:pPr>
        <w:bidi/>
      </w:pPr>
      <w:r>
        <w:rPr>
          <w:rtl/>
          <w:cs/>
          <w:lang w:val="ar_AE" w:bidi="ar_AE"/>
        </w:rPr>
      </w:r>
      <w:r>
        <w:rPr>
          <w:rtl/>
          <w:cs/>
          <w:lang w:val="ar_AE" w:bidi="ar_AE"/>
        </w:rPr>
        <w:t xml:space="preserve">فيتقدم التلاميذ إلى الرب يسوع طالبين منه تفسير </w:t>
      </w:r>
      <w:r>
        <w:rPr>
          <w:b/>
          <w:rtl/>
          <w:cs/>
          <w:lang w:val="ar_AE" w:bidi="ar_AE"/>
        </w:rPr>
        <w:t>مثل</w:t>
      </w:r>
      <w:r>
        <w:rPr>
          <w:rtl/>
          <w:cs/>
          <w:lang w:val="ar_AE" w:bidi="ar_AE"/>
        </w:rPr>
        <w:t xml:space="preserve"> الحنطة والزوان. المَثَل هو قصة تستخدم المواقف اليومية لتوضيح مفهوم أعمق عن الله. راجع قاموس الكلمات الرئيسية للاستزادة بالتعريف الكامل لمصطلح </w:t>
      </w:r>
      <w:r>
        <w:rPr>
          <w:rtl/>
          <w:cs/>
          <w:lang w:val="ar_AE" w:bidi="ar_AE"/>
        </w:rPr>
        <w:t>مَثَل</w:t>
      </w:r>
      <w:r>
        <w:rPr>
          <w:rtl/>
          <w:cs/>
          <w:lang w:val="ar_AE" w:bidi="ar_AE"/>
        </w:rPr>
        <w:t>.</w:t>
      </w:r>
    </w:p>
    <w:p>
      <w:pPr>
        <w:bidi/>
      </w:pPr>
      <w:r>
        <w:rPr>
          <w:rtl/>
          <w:cs/>
          <w:lang w:val="ar_AE" w:bidi="ar_AE"/>
        </w:rPr>
      </w:r>
      <w:r>
        <w:rPr>
          <w:rtl/>
          <w:cs/>
          <w:lang w:val="ar_AE" w:bidi="ar_AE"/>
        </w:rPr>
        <w:t xml:space="preserve">فيشرح الرب يسوع المكونات الرئيسة للمثل. صاحب الأرض أو الزارع الذي يزرع البذور في حقله، هو </w:t>
      </w:r>
      <w:r>
        <w:rPr>
          <w:b/>
          <w:rtl/>
          <w:cs/>
          <w:lang w:val="ar_AE" w:bidi="ar_AE"/>
        </w:rPr>
        <w:t>ابن الإنسان</w:t>
      </w:r>
      <w:r>
        <w:rPr>
          <w:rtl/>
          <w:cs/>
          <w:lang w:val="ar_AE" w:bidi="ar_AE"/>
        </w:rPr>
        <w:t xml:space="preserve">، أي الرب يسوع نفسه. يُرجى الحفاظ على اتساق ترجمة مصطلحي الزارع وابن الإنسان ووحدتهما في كل المقاطع. لقب </w:t>
      </w:r>
      <w:r>
        <w:rPr>
          <w:rtl/>
          <w:cs/>
          <w:lang w:val="ar_AE" w:bidi="ar_AE"/>
        </w:rPr>
        <w:t>ابن الإنسان</w:t>
      </w:r>
      <w:r>
        <w:rPr>
          <w:rtl/>
          <w:cs/>
          <w:lang w:val="ar_AE" w:bidi="ar_AE"/>
        </w:rPr>
        <w:t xml:space="preserve"> أطلقه الرب يسوع كثيرًا على نفسه. وقد أطلقه على نفسه أكثر من لقب </w:t>
      </w:r>
      <w:r>
        <w:rPr>
          <w:rtl/>
          <w:cs/>
          <w:lang w:val="ar_AE" w:bidi="ar_AE"/>
        </w:rPr>
        <w:t>المسيح</w:t>
      </w:r>
      <w:r>
        <w:rPr>
          <w:rtl/>
          <w:cs/>
          <w:lang w:val="ar_AE" w:bidi="ar_AE"/>
        </w:rPr>
        <w:t xml:space="preserve"> ليُبعِد عن نفسه صفة القائد العسكري التي في أذهان الشعب. إن مصطلح ابن الإنسان إشارة إلى أنه من نسل آدم. يُشير أيضًا إلى ناسوته وكذلك إلى تفرّده، بكونه إلهًا وإنسانًا كاملًا.</w:t>
      </w:r>
    </w:p>
    <w:p>
      <w:pPr>
        <w:bidi/>
      </w:pPr>
      <w:r>
        <w:rPr>
          <w:rtl/>
          <w:cs/>
          <w:lang w:val="ar_AE" w:bidi="ar_AE"/>
        </w:rPr>
      </w:r>
      <w:r>
        <w:rPr>
          <w:rtl/>
          <w:cs/>
          <w:lang w:val="ar_AE" w:bidi="ar_AE"/>
        </w:rPr>
        <w:t xml:space="preserve">والزوان هو الذين ينتمون إلى </w:t>
      </w:r>
      <w:r>
        <w:rPr>
          <w:b/>
          <w:rtl/>
          <w:cs/>
          <w:lang w:val="ar_AE" w:bidi="ar_AE"/>
        </w:rPr>
        <w:t>الشرير</w:t>
      </w:r>
      <w:r>
        <w:rPr>
          <w:rtl/>
          <w:cs/>
          <w:lang w:val="ar_AE" w:bidi="ar_AE"/>
        </w:rPr>
        <w:t xml:space="preserve">. والشرير هو </w:t>
      </w:r>
      <w:r>
        <w:rPr>
          <w:b/>
          <w:rtl/>
          <w:cs/>
          <w:lang w:val="ar_AE" w:bidi="ar_AE"/>
        </w:rPr>
        <w:t>الشيطان</w:t>
      </w:r>
      <w:r>
        <w:rPr>
          <w:rtl/>
          <w:cs/>
          <w:lang w:val="ar_AE" w:bidi="ar_AE"/>
        </w:rPr>
        <w:t xml:space="preserve"> أو </w:t>
      </w:r>
      <w:r>
        <w:rPr>
          <w:b/>
          <w:rtl/>
          <w:cs/>
          <w:lang w:val="ar_AE" w:bidi="ar_AE"/>
        </w:rPr>
        <w:t>إبليس</w:t>
      </w:r>
      <w:r>
        <w:rPr>
          <w:rtl/>
          <w:cs/>
          <w:lang w:val="ar_AE" w:bidi="ar_AE"/>
        </w:rPr>
        <w:t xml:space="preserve">. يُرجى الحفاظ على اتساق ترجمة المصطلح ووحدته في كل المقاطع. راجع قاموس الكلمات الرئيسية للاستزادة بالتعريف الكامل لمصطلح </w:t>
      </w:r>
      <w:r>
        <w:rPr>
          <w:rtl/>
          <w:cs/>
          <w:lang w:val="ar_AE" w:bidi="ar_AE"/>
        </w:rPr>
        <w:t>إبليس</w:t>
      </w:r>
      <w:r>
        <w:rPr>
          <w:rtl/>
          <w:cs/>
          <w:lang w:val="ar_AE" w:bidi="ar_AE"/>
        </w:rPr>
        <w:t>.</w:t>
      </w:r>
    </w:p>
    <w:p>
      <w:pPr>
        <w:bidi/>
      </w:pPr>
      <w:r>
        <w:rPr>
          <w:rtl/>
          <w:cs/>
          <w:lang w:val="ar_AE" w:bidi="ar_AE"/>
        </w:rPr>
      </w:r>
      <w:r>
        <w:rPr>
          <w:rtl/>
          <w:cs/>
          <w:lang w:val="ar_AE" w:bidi="ar_AE"/>
        </w:rPr>
        <w:t xml:space="preserve">والحصاد هو </w:t>
      </w:r>
      <w:r>
        <w:rPr>
          <w:b/>
          <w:rtl/>
          <w:cs/>
          <w:lang w:val="ar_AE" w:bidi="ar_AE"/>
        </w:rPr>
        <w:t>نهاية الزمان</w:t>
      </w:r>
      <w:r>
        <w:rPr>
          <w:rtl/>
          <w:cs/>
          <w:lang w:val="ar_AE" w:bidi="ar_AE"/>
        </w:rPr>
        <w:t>. يُشير مصطلح نهاية الزمان إلى الوقت الذي سيعود فيه الرب يسوع ويجدِّد كل شيء.</w:t>
      </w:r>
    </w:p>
    <w:p>
      <w:pPr>
        <w:bidi/>
      </w:pPr>
      <w:r>
        <w:rPr>
          <w:rtl/>
          <w:cs/>
          <w:lang w:val="ar_AE" w:bidi="ar_AE"/>
        </w:rPr>
      </w:r>
      <w:r>
        <w:rPr>
          <w:rtl/>
          <w:cs/>
          <w:lang w:val="ar_AE" w:bidi="ar_AE"/>
        </w:rPr>
        <w:t xml:space="preserve">والحصَّادون هم </w:t>
      </w:r>
      <w:r>
        <w:rPr>
          <w:b/>
          <w:rtl/>
          <w:cs/>
          <w:lang w:val="ar_AE" w:bidi="ar_AE"/>
        </w:rPr>
        <w:t>ملائكة</w:t>
      </w:r>
      <w:r>
        <w:rPr>
          <w:rtl/>
          <w:cs/>
          <w:lang w:val="ar_AE" w:bidi="ar_AE"/>
        </w:rPr>
        <w:t xml:space="preserve"> الله. الملاك كائن فائق للطبيعة يبعثه الله رسولًا له. يُرجى الحفاظ على اتساق ترجمة مصطلح ملائكة ووحدته في كل المقاطع. يُرجى الاطلاع على قاموس الكلمات الرئيسية للاستزادة بالتعريف الكامل لمصطلح </w:t>
      </w:r>
      <w:r>
        <w:rPr>
          <w:rtl/>
          <w:cs/>
          <w:lang w:val="ar_AE" w:bidi="ar_AE"/>
        </w:rPr>
        <w:t>ملائكة</w:t>
      </w:r>
      <w:r>
        <w:rPr>
          <w:rtl/>
          <w:cs/>
          <w:lang w:val="ar_AE" w:bidi="ar_AE"/>
        </w:rPr>
        <w:t>.</w:t>
      </w:r>
    </w:p>
    <w:p>
      <w:pPr>
        <w:bidi/>
      </w:pPr>
      <w:r>
        <w:rPr>
          <w:rtl/>
          <w:cs/>
          <w:lang w:val="ar_AE" w:bidi="ar_AE"/>
        </w:rPr>
      </w:r>
      <w:r>
        <w:rPr>
          <w:rtl/>
          <w:cs/>
          <w:lang w:val="ar_AE" w:bidi="ar_AE"/>
        </w:rPr>
        <w:t xml:space="preserve">فيقول للتلاميذ إنه كما يُحرق الزوان في النار، ففي نهاية الزمان، سيجمع الملائكة كل مَن لا يتبع الرب يسوع ويقترف </w:t>
      </w:r>
      <w:r>
        <w:rPr>
          <w:b/>
          <w:rtl/>
          <w:cs/>
          <w:lang w:val="ar_AE" w:bidi="ar_AE"/>
        </w:rPr>
        <w:t>إثمًا</w:t>
      </w:r>
      <w:r>
        <w:rPr>
          <w:rtl/>
          <w:cs/>
          <w:lang w:val="ar_AE" w:bidi="ar_AE"/>
        </w:rPr>
        <w:t xml:space="preserve">، فالخطية تعني عصيان الله. يُرجى الحفاظ على اتساق ترجمة مصطلح خطية/إثم ووحدته في كل المقاطع. راجع قاموس الكلمات الرئيسية للاستزادة بالتعريف الكامل لمصطلح </w:t>
      </w:r>
      <w:r>
        <w:rPr>
          <w:rtl/>
          <w:cs/>
          <w:lang w:val="ar_AE" w:bidi="ar_AE"/>
        </w:rPr>
        <w:t>خطية/إثم</w:t>
      </w:r>
      <w:r>
        <w:rPr>
          <w:rtl/>
          <w:cs/>
          <w:lang w:val="ar_AE" w:bidi="ar_AE"/>
        </w:rPr>
        <w:t>. ثم ستطرح الملائكة كل هؤلاء في أتون النار. ويقصد به الجحيم أو العقاب الأبدي.</w:t>
      </w:r>
    </w:p>
    <w:p>
      <w:pPr>
        <w:bidi/>
      </w:pPr>
      <w:r>
        <w:rPr>
          <w:rtl/>
          <w:cs/>
          <w:lang w:val="ar_AE" w:bidi="ar_AE"/>
        </w:rPr>
      </w:r>
      <w:r>
        <w:rPr>
          <w:rtl/>
          <w:cs/>
          <w:lang w:val="ar_AE" w:bidi="ar_AE"/>
        </w:rPr>
        <w:t xml:space="preserve">ثم يقول للتلاميذ أما الأبرار أو الذين الله يقبلهم لإيمانهم بالرب يسوع، سيُنيرون في </w:t>
      </w:r>
      <w:r>
        <w:rPr>
          <w:b/>
          <w:rtl/>
          <w:cs/>
          <w:lang w:val="ar_AE" w:bidi="ar_AE"/>
        </w:rPr>
        <w:t>ملكوت الله الآب</w:t>
      </w:r>
      <w:r>
        <w:rPr>
          <w:rtl/>
          <w:cs/>
          <w:lang w:val="ar_AE" w:bidi="ar_AE"/>
        </w:rPr>
        <w:t xml:space="preserve">. يُرجة الحفاظ على اتساق ترجمة مصطلح ملكوت الله ووحدته في كل المقاطع. يُرجى الحفاظ على اتساق ترجمة مصطلح </w:t>
      </w:r>
      <w:r>
        <w:rPr>
          <w:b/>
          <w:rtl/>
          <w:cs/>
          <w:lang w:val="ar_AE" w:bidi="ar_AE"/>
        </w:rPr>
        <w:t>ملكوت الله</w:t>
      </w:r>
      <w:r>
        <w:rPr>
          <w:rtl/>
          <w:cs/>
          <w:lang w:val="ar_AE" w:bidi="ar_AE"/>
        </w:rPr>
        <w:t xml:space="preserve">/ </w:t>
      </w:r>
      <w:r>
        <w:rPr>
          <w:b/>
          <w:rtl/>
          <w:cs/>
          <w:lang w:val="ar_AE" w:bidi="ar_AE"/>
        </w:rPr>
        <w:t>ملكوت السماوات</w:t>
      </w:r>
      <w:r>
        <w:rPr>
          <w:rtl/>
          <w:cs/>
          <w:lang w:val="ar_AE" w:bidi="ar_AE"/>
        </w:rPr>
        <w:t xml:space="preserve"> ووحدته في كل المقاطع. للاستزادة بتعريف </w:t>
      </w:r>
      <w:r>
        <w:rPr>
          <w:rtl/>
          <w:cs/>
          <w:lang w:val="ar_AE" w:bidi="ar_AE"/>
        </w:rPr>
        <w:t>ملكوت الله</w:t>
      </w:r>
      <w:r>
        <w:rPr>
          <w:rtl/>
          <w:cs/>
          <w:lang w:val="ar_AE" w:bidi="ar_AE"/>
        </w:rPr>
        <w:t>، يرجى الاطلاع على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13:44–53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13: 44–53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في أكثر الترجمات المفهومة لكم.</w:t>
      </w:r>
    </w:p>
    <w:p>
      <w:pPr>
        <w:bidi/>
      </w:pPr>
      <w:r>
        <w:rPr>
          <w:rtl/>
          <w:cs/>
          <w:lang w:val="ar_AE" w:bidi="ar_AE"/>
        </w:rPr>
      </w:r>
      <w:r>
        <w:rPr>
          <w:rtl/>
          <w:cs/>
          <w:lang w:val="ar_AE" w:bidi="ar_AE"/>
        </w:rPr>
        <w:t>يستمر يسوع في التحدُّث إلى تلاميذه بالأمثال. ولا يزال يسوع وتلاميذه في بيت في منطقة كفرناحوم. ويتحدث يسوع بأمثال ليساعد التلاميذ على فهم ملكوت السماوات. ويجمع يسوع مثل الكنز المخفي في الحقل، ومثل اللؤلؤة كثيرة الثمن معًا. وغالبًا ما كان يسوع يروي مثلين متشابهة معًا لتأكيد نقطة مهمة.</w:t>
      </w:r>
    </w:p>
    <w:p>
      <w:pPr>
        <w:bidi/>
      </w:pPr>
      <w:r>
        <w:rPr>
          <w:rtl/>
          <w:cs/>
          <w:lang w:val="ar_AE" w:bidi="ar_AE"/>
        </w:rPr>
      </w:r>
      <w:r>
        <w:rPr>
          <w:rtl/>
          <w:cs/>
          <w:lang w:val="ar_AE" w:bidi="ar_AE"/>
        </w:rPr>
        <w:t xml:space="preserve">فإن مثل الكنز المخفي في الحقل ومثل اللؤلؤة يُظهران كم أن ملكوت السماوات قيِّم. ويبدأ يسوع كلا المثلين بعبارة: "يُشبه ملكوت السماوات ..." ويصف يسوع الملكوت مقارنًا إياه بموقف، وليس بشيء. فملكوت السماوات يشبه الموقف الذي يخفي فيه شخص ما كنزًا في حقل. في ثقافة ذلك الوقت، كان من الشائع جدًا دفن أو إخفاء الأشياء الثمينة في قطعة أرض. وعلى الأرجح أن الرجل الذي وجد الكنز في الحقل كان قد وجده عن طريق الصدفة. ومع ذلك، فإذا وجد شخص ما كنزًا في حقل وأخرجه من الحقل أو من الأرض، فسيصبح الكنز بشكل تلقائي ملكًا لصاحب الحقل الحالي. لذلك فمن المحتمل أن الرجل الذي وجد الكنز لم يخرجه. وربما كان قد اكتشفه للتو. فأخفاه الرجل مرة أخرى ومضى بفرح عظيم. وباع الرجل كل ما كان له من أجل أن يشترى الحقل حتى يتمكن من المطالبة بالكنز باعتباره ملكه. </w:t>
      </w:r>
    </w:p>
    <w:p>
      <w:pPr>
        <w:bidi/>
      </w:pPr>
      <w:r>
        <w:rPr>
          <w:rtl/>
          <w:cs/>
          <w:lang w:val="ar_AE" w:bidi="ar_AE"/>
        </w:rPr>
      </w:r>
      <w:r>
        <w:rPr>
          <w:rtl/>
          <w:cs/>
          <w:lang w:val="ar_AE" w:bidi="ar_AE"/>
        </w:rPr>
        <w:t>ناقشوا كمجموعة: هل توجد أشياء ثمينة في ثقافتكم يكون بعض الناس على استعداد أن يتخلوا عن كل ممتلكاتهم من أجلها؟ وهل هناك أي شخص تعرفونه كان قد ترك الكثير من أجل ربح شيء ما؟</w:t>
      </w:r>
    </w:p>
    <w:p>
      <w:pPr>
        <w:bidi/>
      </w:pPr>
      <w:r>
        <w:rPr>
          <w:rtl/>
          <w:cs/>
          <w:lang w:val="ar_AE" w:bidi="ar_AE"/>
        </w:rPr>
      </w:r>
      <w:r>
        <w:rPr>
          <w:rtl/>
          <w:cs/>
          <w:lang w:val="ar_AE" w:bidi="ar_AE"/>
        </w:rPr>
        <w:t>ثم يروي يسوع مثل اللؤلؤة. اللؤلؤة هي جوهرة فضية بيضاء ومستديرة يصنعها نوع خاص من الكائنات البحرية في المحيط. وكان الناس في تلك الثقافة يعتبرون اللؤلؤة أكثر قيمة من الذهب. والتاجر في هذا المثل يذهب ليبحث عن اللؤلؤة. فهو لم يجدها عن طريق الصدفة. وهو أيضًا يبيع كل ما لديه من أجل أن يحصل على هذه اللؤلؤة الكثيرة الثمن. يعتقد البعض أن ملكوت السماوات هو مثل التاجر وشعب الله هم اللؤلؤة، لأن يسوع أعطى كل شيء ليشترينا. لكن لا يتفق الجميع على هذا التفسير. وبما أن هذا المثل مُقترن بمثل الكنز المخفي في حقل، فيعتقد معظم العلماء أن يسوع يُظهر أن ملكوت السماوات ثمين جدًا مِثل هذه اللؤلؤة في المَثل.</w:t>
      </w:r>
    </w:p>
    <w:p>
      <w:pPr>
        <w:bidi/>
      </w:pPr>
      <w:r>
        <w:rPr>
          <w:rtl/>
          <w:cs/>
          <w:lang w:val="ar_AE" w:bidi="ar_AE"/>
        </w:rPr>
      </w:r>
      <w:r>
        <w:rPr>
          <w:rtl/>
          <w:cs/>
          <w:lang w:val="ar_AE" w:bidi="ar_AE"/>
        </w:rPr>
        <w:t>توقّفوا وانظروا إلى صورة اللؤلؤ. هل هناك نوع من الجواهر في ثقافتكم يتم تقديره بشكل كبير للغاية؟ احكوا قصة عما يفعله الناس للحصول على هذا النوع من الجواهر.</w:t>
      </w:r>
    </w:p>
    <w:p>
      <w:pPr>
        <w:bidi/>
      </w:pPr>
      <w:r>
        <w:rPr>
          <w:rtl/>
          <w:cs/>
          <w:lang w:val="ar_AE" w:bidi="ar_AE"/>
        </w:rPr>
      </w:r>
      <w:r>
        <w:rPr>
          <w:rtl/>
          <w:cs/>
          <w:lang w:val="ar_AE" w:bidi="ar_AE"/>
        </w:rPr>
        <w:t>ثم يحكي يسوع مثلًا آخرًا يُشبِه فيه ملكوت السماوات شبكة صيد مطروحة في البحر وتصطاد أنواع السمك. ثم عندما تمتلئ الشبكة، يحضرها الصيادون إلى الشاطئ ويحتفظون بالسمك الصالح للأكل في صناديق أو أوعية. بينما يطرحون السمك الرديء خارجًا. ويشرح يسوع أن هذا هو ما سيكون عليه الحال في نهاية الزمان. وعبارة "هكذا سيكون في انقضاء العالم" متصلة بالعبارة التالية. ويمكن أن تُقرأ على النحو التالي: "كما حدث مع السمك، يخرج الملائكة ويفصلون الأشرار عن الأبرار". ويقول يسوع إن السمك الجيد والسمك الرديء هم مثل الأبرار والأشرار. وستُلقي الملائكة الأشرار في أتون النار، حيث يكون البكاء وصرير الأسنان. وأتون النار على الأرجح يشير إلى الجحيم أو العقاب الأبدي. وتعبير "صرير الأسنان" هو تعبير عن الغضب أو المعاناة أو الألم.</w:t>
      </w:r>
    </w:p>
    <w:p>
      <w:pPr>
        <w:bidi/>
      </w:pPr>
      <w:r>
        <w:rPr>
          <w:rtl/>
          <w:cs/>
          <w:lang w:val="ar_AE" w:bidi="ar_AE"/>
        </w:rPr>
      </w:r>
      <w:r>
        <w:rPr>
          <w:rtl/>
          <w:cs/>
          <w:lang w:val="ar_AE" w:bidi="ar_AE"/>
        </w:rPr>
        <w:t xml:space="preserve">توقّفوا وانظروا إلى صورة لشبكة تحمل كلّ أنواع السمك. هل يأكل الناس في ثقافتكم السمك؟ وإذا كان الأمر كذلك، فكيف يصطادونه؟ </w:t>
      </w:r>
    </w:p>
    <w:p>
      <w:pPr>
        <w:bidi/>
      </w:pPr>
      <w:r>
        <w:rPr>
          <w:rtl/>
          <w:cs/>
          <w:lang w:val="ar_AE" w:bidi="ar_AE"/>
        </w:rPr>
      </w:r>
      <w:r>
        <w:rPr>
          <w:rtl/>
          <w:cs/>
          <w:lang w:val="ar_AE" w:bidi="ar_AE"/>
        </w:rPr>
        <w:t xml:space="preserve">تناقشوا عن محصول في ثقافتكم كان يُجمع كله معًا، ثم يُفصل الجيد عن الرديء. </w:t>
      </w:r>
    </w:p>
    <w:p>
      <w:pPr>
        <w:bidi/>
      </w:pPr>
      <w:r>
        <w:rPr>
          <w:rtl/>
          <w:cs/>
          <w:lang w:val="ar_AE" w:bidi="ar_AE"/>
        </w:rPr>
      </w:r>
      <w:r>
        <w:rPr>
          <w:rtl/>
          <w:cs/>
          <w:lang w:val="ar_AE" w:bidi="ar_AE"/>
        </w:rPr>
        <w:t>يسأل يسوع تلاميذه إذا كانوا يفهمون جميع هذه التعاليم. فيقولون نعم. فيقول يسوع تعبير "من أجل ذلك" وهو ما يربط الفكرة التالية بالسؤال الذي طرحه يسوع وأجابه التلاميذ. ثم يخبرهم عن الكتبة الماهرين الذين تعلّموا في ملكوت السماوات. كلمة "تعلّم" في بعض الترجمات تعني "مُدرَّب". وكلمة "كاتب" تعني مُعلِّم الشريعة. وقد استُخدمت عدة مرات في إنجيل متَّى. ومع ذلك، فإن هذه هي المرة الوحيدة التي يُشار فيها إلى كاتب يؤمن بيسوع لأنه كان يتعلم عن ملكوت السماوات. إن معلّمي الشريعة هؤلاء يشبهون رب بيت يُخرج من كنزه جُددًا وعتقاء. نحن لا نعرف ما هي الأشياء الجديدة والأشياء العتيقة، لذلك اجعلوا هذه العبارة عامة أو غامضة في ترجمتكم.</w:t>
      </w:r>
    </w:p>
    <w:p>
      <w:pPr>
        <w:bidi/>
      </w:pPr>
      <w:r>
        <w:rPr>
          <w:rtl/>
          <w:cs/>
          <w:lang w:val="ar_AE" w:bidi="ar_AE"/>
        </w:rPr>
      </w:r>
      <w:r>
        <w:rPr>
          <w:rtl/>
          <w:cs/>
          <w:lang w:val="ar_AE" w:bidi="ar_AE"/>
        </w:rPr>
        <w:t>وبعد أن انتهى يسوع من هذه الأمثال، غادر يسوع إلى جزء آخر من البلاد.</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خمس مشاهد.</w:t>
      </w:r>
    </w:p>
    <w:p>
      <w:pPr>
        <w:bidi/>
      </w:pPr>
      <w:r>
        <w:rPr>
          <w:rtl/>
          <w:cs/>
          <w:lang w:val="ar_AE" w:bidi="ar_AE"/>
        </w:rPr>
      </w:r>
      <w:r>
        <w:rPr>
          <w:b/>
          <w:rtl/>
          <w:cs/>
          <w:lang w:val="ar_AE" w:bidi="ar_AE"/>
        </w:rPr>
        <w:t>المشهد الأول:</w:t>
      </w:r>
      <w:r>
        <w:rPr>
          <w:rtl/>
          <w:cs/>
          <w:lang w:val="ar_AE" w:bidi="ar_AE"/>
        </w:rPr>
        <w:t xml:space="preserve"> يحكي الرب يسوع مثل عن الكنز المخفي في الحقل.</w:t>
      </w:r>
    </w:p>
    <w:p>
      <w:pPr>
        <w:bidi/>
      </w:pPr>
      <w:r>
        <w:rPr>
          <w:rtl/>
          <w:cs/>
          <w:lang w:val="ar_AE" w:bidi="ar_AE"/>
        </w:rPr>
      </w:r>
      <w:r>
        <w:rPr>
          <w:b/>
          <w:rtl/>
          <w:cs/>
          <w:lang w:val="ar_AE" w:bidi="ar_AE"/>
        </w:rPr>
        <w:t>المشهد الثاني:</w:t>
      </w:r>
      <w:r>
        <w:rPr>
          <w:rtl/>
          <w:cs/>
          <w:lang w:val="ar_AE" w:bidi="ar_AE"/>
        </w:rPr>
        <w:t xml:space="preserve"> يروي الرب يسوع مثلًا عن اللؤلؤة.</w:t>
      </w:r>
    </w:p>
    <w:p>
      <w:pPr>
        <w:bidi/>
      </w:pPr>
      <w:r>
        <w:rPr>
          <w:rtl/>
          <w:cs/>
          <w:lang w:val="ar_AE" w:bidi="ar_AE"/>
        </w:rPr>
      </w:r>
      <w:r>
        <w:rPr>
          <w:b/>
          <w:rtl/>
          <w:cs/>
          <w:lang w:val="ar_AE" w:bidi="ar_AE"/>
        </w:rPr>
        <w:t>المشهد الثالث:</w:t>
      </w:r>
      <w:r>
        <w:rPr>
          <w:rtl/>
          <w:cs/>
          <w:lang w:val="ar_AE" w:bidi="ar_AE"/>
        </w:rPr>
        <w:t xml:space="preserve"> يحكي الرب يسوع مثَل شبكة الصيد.</w:t>
      </w:r>
    </w:p>
    <w:p>
      <w:pPr>
        <w:bidi/>
      </w:pPr>
      <w:r>
        <w:rPr>
          <w:rtl/>
          <w:cs/>
          <w:lang w:val="ar_AE" w:bidi="ar_AE"/>
        </w:rPr>
      </w:r>
      <w:r>
        <w:rPr>
          <w:b/>
          <w:rtl/>
          <w:cs/>
          <w:lang w:val="ar_AE" w:bidi="ar_AE"/>
        </w:rPr>
        <w:t>المشهد الرابع:</w:t>
      </w:r>
      <w:r>
        <w:rPr>
          <w:rtl/>
          <w:cs/>
          <w:lang w:val="ar_AE" w:bidi="ar_AE"/>
        </w:rPr>
        <w:t xml:space="preserve"> يتحدث الرب يسوع إلى تلاميذه عن فهمهم للأمثال.</w:t>
      </w:r>
    </w:p>
    <w:p>
      <w:pPr>
        <w:bidi/>
      </w:pPr>
      <w:r>
        <w:rPr>
          <w:rtl/>
          <w:cs/>
          <w:lang w:val="ar_AE" w:bidi="ar_AE"/>
        </w:rPr>
      </w:r>
      <w:r>
        <w:rPr>
          <w:b/>
          <w:rtl/>
          <w:cs/>
          <w:lang w:val="ar_AE" w:bidi="ar_AE"/>
        </w:rPr>
        <w:t>المشهد الخامس:</w:t>
      </w:r>
      <w:r>
        <w:rPr>
          <w:rtl/>
          <w:cs/>
          <w:lang w:val="ar_AE" w:bidi="ar_AE"/>
        </w:rPr>
        <w:t xml:space="preserve"> يغادر الرب يسوع إلى جزء آخر من البلاد.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تلاميذه</w:t>
      </w:r>
    </w:p>
    <w:p>
      <w:pPr>
        <w:bidi/>
      </w:pPr>
      <w:r>
        <w:rPr>
          <w:rtl/>
          <w:cs/>
          <w:lang w:val="ar_AE" w:bidi="ar_AE"/>
        </w:rPr>
      </w:r>
      <w:r>
        <w:rPr>
          <w:rtl/>
          <w:cs/>
          <w:lang w:val="ar_AE" w:bidi="ar_AE"/>
        </w:rPr>
        <w:t>الشخصيات الموجودة في الأمثال تشمل:</w:t>
      </w:r>
    </w:p>
    <w:p>
      <w:pPr>
        <w:pStyle w:val="ListBullet"/>
        <w:bidi/>
        <w:spacing w:line="240" w:lineRule="auto"/>
        <w:ind w:left="720"/>
      </w:pPr>
      <w:r>
        <w:rPr>
          <w:rtl/>
          <w:cs/>
          <w:lang w:val="ar_AE" w:bidi="ar_AE"/>
        </w:rPr>
      </w:r>
      <w:r>
        <w:rPr>
          <w:rtl/>
          <w:cs/>
          <w:lang w:val="ar_AE" w:bidi="ar_AE"/>
        </w:rPr>
        <w:t>الرجل الذي يجد الكنز</w:t>
      </w:r>
    </w:p>
    <w:p>
      <w:pPr>
        <w:pStyle w:val="ListBullet"/>
        <w:bidi/>
        <w:spacing w:line="240" w:lineRule="auto"/>
        <w:ind w:left="720"/>
      </w:pPr>
      <w:r>
        <w:rPr>
          <w:rtl/>
          <w:cs/>
          <w:lang w:val="ar_AE" w:bidi="ar_AE"/>
        </w:rPr>
      </w:r>
      <w:r>
        <w:rPr>
          <w:rtl/>
          <w:cs/>
          <w:lang w:val="ar_AE" w:bidi="ar_AE"/>
        </w:rPr>
        <w:t>التاجر الذي يبحث عن اللآلئ</w:t>
      </w:r>
    </w:p>
    <w:p>
      <w:pPr>
        <w:pStyle w:val="ListBullet"/>
        <w:bidi/>
        <w:spacing w:line="240" w:lineRule="auto"/>
        <w:ind w:left="720"/>
      </w:pPr>
      <w:r>
        <w:rPr>
          <w:rtl/>
          <w:cs/>
          <w:lang w:val="ar_AE" w:bidi="ar_AE"/>
        </w:rPr>
      </w:r>
      <w:r>
        <w:rPr>
          <w:rtl/>
          <w:cs/>
          <w:lang w:val="ar_AE" w:bidi="ar_AE"/>
        </w:rPr>
        <w:t>الصياد (وإن لم يُذكر بالفعل)</w:t>
      </w:r>
    </w:p>
    <w:p>
      <w:pPr>
        <w:pStyle w:val="ListBullet"/>
        <w:bidi/>
        <w:spacing w:line="240" w:lineRule="auto"/>
        <w:ind w:left="720"/>
      </w:pPr>
      <w:r>
        <w:rPr>
          <w:rtl/>
          <w:cs/>
          <w:lang w:val="ar_AE" w:bidi="ar_AE"/>
        </w:rPr>
      </w:r>
      <w:r>
        <w:rPr>
          <w:rtl/>
          <w:cs/>
          <w:lang w:val="ar_AE" w:bidi="ar_AE"/>
        </w:rPr>
        <w:t>السمكة السيئة</w:t>
      </w:r>
    </w:p>
    <w:p>
      <w:pPr>
        <w:pStyle w:val="ListBullet"/>
        <w:bidi/>
        <w:spacing w:line="240" w:lineRule="auto"/>
        <w:ind w:left="720"/>
      </w:pPr>
      <w:r>
        <w:rPr>
          <w:rtl/>
          <w:cs/>
          <w:lang w:val="ar_AE" w:bidi="ar_AE"/>
        </w:rPr>
      </w:r>
      <w:r>
        <w:rPr>
          <w:rtl/>
          <w:cs/>
          <w:lang w:val="ar_AE" w:bidi="ar_AE"/>
        </w:rPr>
        <w:t>السمكة الجيدة</w:t>
      </w:r>
    </w:p>
    <w:p>
      <w:pPr>
        <w:pStyle w:val="ListBullet"/>
        <w:bidi/>
        <w:spacing w:line="240" w:lineRule="auto"/>
        <w:ind w:left="720"/>
      </w:pPr>
      <w:r>
        <w:rPr>
          <w:rtl/>
          <w:cs/>
          <w:lang w:val="ar_AE" w:bidi="ar_AE"/>
        </w:rPr>
      </w:r>
      <w:r>
        <w:rPr>
          <w:rtl/>
          <w:cs/>
          <w:lang w:val="ar_AE" w:bidi="ar_AE"/>
        </w:rPr>
        <w:t>الملائكة</w:t>
      </w:r>
    </w:p>
    <w:p>
      <w:pPr>
        <w:pStyle w:val="ListBullet"/>
        <w:bidi/>
        <w:spacing w:line="240" w:lineRule="auto"/>
        <w:ind w:left="720"/>
      </w:pPr>
      <w:r>
        <w:rPr>
          <w:rtl/>
          <w:cs/>
          <w:lang w:val="ar_AE" w:bidi="ar_AE"/>
        </w:rPr>
      </w:r>
      <w:r>
        <w:rPr>
          <w:rtl/>
          <w:cs/>
          <w:lang w:val="ar_AE" w:bidi="ar_AE"/>
        </w:rPr>
        <w:t>الأشرار</w:t>
      </w:r>
    </w:p>
    <w:p>
      <w:pPr>
        <w:pStyle w:val="ListBullet"/>
        <w:bidi/>
        <w:spacing w:line="240" w:lineRule="auto"/>
        <w:ind w:left="720"/>
      </w:pPr>
      <w:r>
        <w:rPr>
          <w:rtl/>
          <w:cs/>
          <w:lang w:val="ar_AE" w:bidi="ar_AE"/>
        </w:rPr>
      </w:r>
      <w:r>
        <w:rPr>
          <w:rtl/>
          <w:cs/>
          <w:lang w:val="ar_AE" w:bidi="ar_AE"/>
        </w:rPr>
        <w:t>الأبرار</w:t>
      </w:r>
    </w:p>
    <w:p>
      <w:pPr>
        <w:pStyle w:val="ListBullet"/>
        <w:bidi/>
        <w:spacing w:line="240" w:lineRule="auto"/>
        <w:ind w:left="720"/>
      </w:pPr>
      <w:r>
        <w:rPr>
          <w:rtl/>
          <w:cs/>
          <w:lang w:val="ar_AE" w:bidi="ar_AE"/>
        </w:rPr>
      </w:r>
      <w:r>
        <w:rPr>
          <w:rtl/>
          <w:cs/>
          <w:lang w:val="ar_AE" w:bidi="ar_AE"/>
        </w:rPr>
        <w:t>معلّمو الشريعة</w:t>
      </w:r>
    </w:p>
    <w:p>
      <w:pPr>
        <w:pStyle w:val="ListBullet"/>
        <w:bidi/>
        <w:spacing w:line="240" w:lineRule="auto"/>
        <w:ind w:left="720"/>
      </w:pPr>
      <w:r>
        <w:rPr>
          <w:rtl/>
          <w:cs/>
          <w:lang w:val="ar_AE" w:bidi="ar_AE"/>
        </w:rPr>
      </w:r>
      <w:r>
        <w:rPr>
          <w:rtl/>
          <w:cs/>
          <w:lang w:val="ar_AE" w:bidi="ar_AE"/>
        </w:rPr>
        <w:t>سيد البيت</w:t>
      </w:r>
    </w:p>
    <w:p>
      <w:pPr>
        <w:bidi/>
      </w:pPr>
      <w:r>
        <w:rPr>
          <w:rtl/>
          <w:cs/>
          <w:lang w:val="ar_AE" w:bidi="ar_AE"/>
        </w:rPr>
      </w:r>
      <w:r>
        <w:rPr>
          <w:rtl/>
          <w:cs/>
          <w:lang w:val="ar_AE" w:bidi="ar_AE"/>
        </w:rPr>
        <w:t xml:space="preserve"> 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فيها. </w:t>
      </w:r>
    </w:p>
    <w:p>
      <w:pPr>
        <w:bidi/>
      </w:pPr>
      <w:r>
        <w:rPr>
          <w:rtl/>
          <w:cs/>
          <w:lang w:val="ar_AE" w:bidi="ar_AE"/>
        </w:rPr>
      </w:r>
      <w:r>
        <w:rPr>
          <w:rtl/>
          <w:cs/>
          <w:lang w:val="ar_AE" w:bidi="ar_AE"/>
        </w:rPr>
        <w:t>لا يزال الرب يسوع في البيت يُعلِّم التلاميذ عند بداية هذه القصة. يحكي الرب يسوع مثلاً عن رجل يجد كنز مخفي في حقل، فيبيع كل ممتلكاته ليشترى الحقل. في بداية كل مثَل، يبدأ الرب يسوع بكلمة "مرة أخرى"، أو "ثم". يفعل الرب يسوع هذا لتقديم مثَل جديد حول الموضوع ذاته، ألا وهو ملكوت السماوات. ثم يحكي الرب يسوع مثلاً عن التاجر الذي وجد لؤلؤة ثمينة للغاية، فباع كل ممتلكاته ليشتريها.</w:t>
      </w:r>
    </w:p>
    <w:p>
      <w:pPr>
        <w:bidi/>
      </w:pPr>
      <w:r>
        <w:rPr>
          <w:rtl/>
          <w:cs/>
          <w:lang w:val="ar_AE" w:bidi="ar_AE"/>
        </w:rPr>
      </w:r>
      <w:r>
        <w:rPr>
          <w:rtl/>
          <w:cs/>
          <w:lang w:val="ar_AE" w:bidi="ar_AE"/>
        </w:rPr>
        <w:t>انظروا مرة أخرى إلى صورة اللآلئ، هل تستطيعون معرفة أي منها أكثر قيمة من الأخرى؟ في رأيكم، ما الذي يجعل إحدى اللآلئ أقيم من الأخرى؟</w:t>
      </w:r>
    </w:p>
    <w:p>
      <w:pPr>
        <w:bidi/>
      </w:pPr>
      <w:r>
        <w:rPr>
          <w:rtl/>
          <w:cs/>
          <w:lang w:val="ar_AE" w:bidi="ar_AE"/>
        </w:rPr>
      </w:r>
      <w:r>
        <w:rPr>
          <w:rtl/>
          <w:cs/>
          <w:lang w:val="ar_AE" w:bidi="ar_AE"/>
        </w:rPr>
        <w:t>ناقشوا كيف ستقدمون مثَلًا جديدًا في لغتكم.</w:t>
      </w:r>
    </w:p>
    <w:p>
      <w:pPr>
        <w:bidi/>
      </w:pPr>
      <w:r>
        <w:rPr>
          <w:rtl/>
          <w:cs/>
          <w:lang w:val="ar_AE" w:bidi="ar_AE"/>
        </w:rPr>
      </w:r>
      <w:r>
        <w:rPr>
          <w:rtl/>
          <w:cs/>
          <w:lang w:val="ar_AE" w:bidi="ar_AE"/>
        </w:rPr>
        <w:t>يحكي الرب يسوع مثَل شبكة الصيد.</w:t>
      </w:r>
    </w:p>
    <w:p>
      <w:pPr>
        <w:bidi/>
      </w:pPr>
      <w:r>
        <w:rPr>
          <w:rtl/>
          <w:cs/>
          <w:lang w:val="ar_AE" w:bidi="ar_AE"/>
        </w:rPr>
      </w:r>
      <w:r>
        <w:rPr>
          <w:rtl/>
          <w:cs/>
          <w:lang w:val="ar_AE" w:bidi="ar_AE"/>
        </w:rPr>
        <w:t>انظروا مرة أخرى إلى صورة السمك في الشبكة. هل تستطيعون معرفة الأسماك الجيدة من السيئة؟ ما الاختلافات بين السمكة الجيدة والسيئة؟</w:t>
      </w:r>
    </w:p>
    <w:p>
      <w:pPr>
        <w:bidi/>
      </w:pPr>
      <w:r>
        <w:rPr>
          <w:rtl/>
          <w:cs/>
          <w:lang w:val="ar_AE" w:bidi="ar_AE"/>
        </w:rPr>
      </w:r>
      <w:r>
        <w:rPr>
          <w:rtl/>
          <w:cs/>
          <w:lang w:val="ar_AE" w:bidi="ar_AE"/>
        </w:rPr>
        <w:t>إذا كان لديكم الوقت والقدرة، احضروا عدد من المحاصيل القريبة. تحدثوا عن الفرق بين الجيد منها للأكل وغير الصالح. هل تستطيعون دائمًا أن تخبروا من الخارج إذا كان الشيء جيدًا أم سيئًا؟</w:t>
      </w:r>
    </w:p>
    <w:p>
      <w:pPr>
        <w:bidi/>
      </w:pPr>
      <w:r>
        <w:rPr>
          <w:rtl/>
          <w:cs/>
          <w:lang w:val="ar_AE" w:bidi="ar_AE"/>
        </w:rPr>
      </w:r>
      <w:r>
        <w:rPr>
          <w:rtl/>
          <w:cs/>
          <w:lang w:val="ar_AE" w:bidi="ar_AE"/>
        </w:rPr>
        <w:t>يسأل الرب يسوع تلاميذه إذا كانوا يفهمون ما علّمهم إياه، فيقولون أنهم يفهمون. ثم يشرح الرب يسوع كيف أن معلِّمي الشريعة الذين يتبعون الرب يسوع يشبهون رب البيت الذي يخرج كنوزًا جديدة وقديمة.</w:t>
      </w:r>
    </w:p>
    <w:p>
      <w:pPr>
        <w:bidi/>
      </w:pPr>
      <w:r>
        <w:rPr>
          <w:rtl/>
          <w:cs/>
          <w:lang w:val="ar_AE" w:bidi="ar_AE"/>
        </w:rPr>
      </w:r>
      <w:r>
        <w:rPr>
          <w:rtl/>
          <w:cs/>
          <w:lang w:val="ar_AE" w:bidi="ar_AE"/>
        </w:rPr>
        <w:t>ثم يغادر الرب يسوع إلى جزء آخر من البلاد.</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(خمسة)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تلاميذه</w:t>
      </w:r>
    </w:p>
    <w:p>
      <w:pPr>
        <w:bidi/>
      </w:pPr>
      <w:r>
        <w:rPr>
          <w:rtl/>
          <w:cs/>
          <w:lang w:val="ar_AE" w:bidi="ar_AE"/>
        </w:rPr>
      </w:r>
      <w:r>
        <w:rPr>
          <w:rtl/>
          <w:cs/>
          <w:lang w:val="ar_AE" w:bidi="ar_AE"/>
        </w:rPr>
        <w:t>الشخصيات الموجودة في الأمثال تشمل:</w:t>
      </w:r>
    </w:p>
    <w:p>
      <w:pPr>
        <w:pStyle w:val="ListBullet"/>
        <w:bidi/>
        <w:spacing w:line="240" w:lineRule="auto"/>
        <w:ind w:left="720"/>
      </w:pPr>
      <w:r>
        <w:rPr>
          <w:rtl/>
          <w:cs/>
          <w:lang w:val="ar_AE" w:bidi="ar_AE"/>
        </w:rPr>
      </w:r>
      <w:r>
        <w:rPr>
          <w:rtl/>
          <w:cs/>
          <w:lang w:val="ar_AE" w:bidi="ar_AE"/>
        </w:rPr>
        <w:t>الرجُل الذي يجد الكنز</w:t>
      </w:r>
    </w:p>
    <w:p>
      <w:pPr>
        <w:pStyle w:val="ListBullet"/>
        <w:bidi/>
        <w:spacing w:line="240" w:lineRule="auto"/>
        <w:ind w:left="720"/>
      </w:pPr>
      <w:r>
        <w:rPr>
          <w:rtl/>
          <w:cs/>
          <w:lang w:val="ar_AE" w:bidi="ar_AE"/>
        </w:rPr>
      </w:r>
      <w:r>
        <w:rPr>
          <w:rtl/>
          <w:cs/>
          <w:lang w:val="ar_AE" w:bidi="ar_AE"/>
        </w:rPr>
        <w:t>التاجر الذي يبحث عن اللآلئ</w:t>
      </w:r>
    </w:p>
    <w:p>
      <w:pPr>
        <w:pStyle w:val="ListBullet"/>
        <w:bidi/>
        <w:spacing w:line="240" w:lineRule="auto"/>
        <w:ind w:left="720"/>
      </w:pPr>
      <w:r>
        <w:rPr>
          <w:rtl/>
          <w:cs/>
          <w:lang w:val="ar_AE" w:bidi="ar_AE"/>
        </w:rPr>
      </w:r>
      <w:r>
        <w:rPr>
          <w:rtl/>
          <w:cs/>
          <w:lang w:val="ar_AE" w:bidi="ar_AE"/>
        </w:rPr>
        <w:t>الصياد (وإن لم يُذكر بالفعل)</w:t>
      </w:r>
    </w:p>
    <w:p>
      <w:pPr>
        <w:pStyle w:val="ListBullet"/>
        <w:bidi/>
        <w:spacing w:line="240" w:lineRule="auto"/>
        <w:ind w:left="720"/>
      </w:pPr>
      <w:r>
        <w:rPr>
          <w:rtl/>
          <w:cs/>
          <w:lang w:val="ar_AE" w:bidi="ar_AE"/>
        </w:rPr>
      </w:r>
      <w:r>
        <w:rPr>
          <w:rtl/>
          <w:cs/>
          <w:lang w:val="ar_AE" w:bidi="ar_AE"/>
        </w:rPr>
        <w:t>السمكة الرديئة</w:t>
      </w:r>
    </w:p>
    <w:p>
      <w:pPr>
        <w:pStyle w:val="ListBullet"/>
        <w:bidi/>
        <w:spacing w:line="240" w:lineRule="auto"/>
        <w:ind w:left="720"/>
      </w:pPr>
      <w:r>
        <w:rPr>
          <w:rtl/>
          <w:cs/>
          <w:lang w:val="ar_AE" w:bidi="ar_AE"/>
        </w:rPr>
      </w:r>
      <w:r>
        <w:rPr>
          <w:rtl/>
          <w:cs/>
          <w:lang w:val="ar_AE" w:bidi="ar_AE"/>
        </w:rPr>
        <w:t>السمكة الجيدة</w:t>
      </w:r>
    </w:p>
    <w:p>
      <w:pPr>
        <w:pStyle w:val="ListBullet"/>
        <w:bidi/>
        <w:spacing w:line="240" w:lineRule="auto"/>
        <w:ind w:left="720"/>
      </w:pPr>
      <w:r>
        <w:rPr>
          <w:rtl/>
          <w:cs/>
          <w:lang w:val="ar_AE" w:bidi="ar_AE"/>
        </w:rPr>
      </w:r>
      <w:r>
        <w:rPr>
          <w:rtl/>
          <w:cs/>
          <w:lang w:val="ar_AE" w:bidi="ar_AE"/>
        </w:rPr>
        <w:t>الملائكة</w:t>
      </w:r>
    </w:p>
    <w:p>
      <w:pPr>
        <w:pStyle w:val="ListBullet"/>
        <w:bidi/>
        <w:spacing w:line="240" w:lineRule="auto"/>
        <w:ind w:left="720"/>
      </w:pPr>
      <w:r>
        <w:rPr>
          <w:rtl/>
          <w:cs/>
          <w:lang w:val="ar_AE" w:bidi="ar_AE"/>
        </w:rPr>
      </w:r>
      <w:r>
        <w:rPr>
          <w:rtl/>
          <w:cs/>
          <w:lang w:val="ar_AE" w:bidi="ar_AE"/>
        </w:rPr>
        <w:t>الأشرار</w:t>
      </w:r>
    </w:p>
    <w:p>
      <w:pPr>
        <w:pStyle w:val="ListBullet"/>
        <w:bidi/>
        <w:spacing w:line="240" w:lineRule="auto"/>
        <w:ind w:left="720"/>
      </w:pPr>
      <w:r>
        <w:rPr>
          <w:rtl/>
          <w:cs/>
          <w:lang w:val="ar_AE" w:bidi="ar_AE"/>
        </w:rPr>
      </w:r>
      <w:r>
        <w:rPr>
          <w:rtl/>
          <w:cs/>
          <w:lang w:val="ar_AE" w:bidi="ar_AE"/>
        </w:rPr>
        <w:t>الأبرار</w:t>
      </w:r>
    </w:p>
    <w:p>
      <w:pPr>
        <w:pStyle w:val="ListBullet"/>
        <w:bidi/>
        <w:spacing w:line="240" w:lineRule="auto"/>
        <w:ind w:left="720"/>
      </w:pPr>
      <w:r>
        <w:rPr>
          <w:rtl/>
          <w:cs/>
          <w:lang w:val="ar_AE" w:bidi="ar_AE"/>
        </w:rPr>
      </w:r>
      <w:r>
        <w:rPr>
          <w:rtl/>
          <w:cs/>
          <w:lang w:val="ar_AE" w:bidi="ar_AE"/>
        </w:rPr>
        <w:t>معلّمو الشريعة</w:t>
      </w:r>
    </w:p>
    <w:p>
      <w:pPr>
        <w:pStyle w:val="ListBullet"/>
        <w:bidi/>
        <w:spacing w:line="240" w:lineRule="auto"/>
        <w:ind w:left="720"/>
      </w:pPr>
      <w:r>
        <w:rPr>
          <w:rtl/>
          <w:cs/>
          <w:lang w:val="ar_AE" w:bidi="ar_AE"/>
        </w:rPr>
      </w:r>
      <w:r>
        <w:rPr>
          <w:rtl/>
          <w:cs/>
          <w:lang w:val="ar_AE" w:bidi="ar_AE"/>
        </w:rPr>
        <w:t>ربّ البيت</w:t>
      </w:r>
    </w:p>
    <w:p>
      <w:pPr>
        <w:bidi/>
      </w:pPr>
      <w:r>
        <w:rPr>
          <w:rtl/>
          <w:cs/>
          <w:lang w:val="ar_AE" w:bidi="ar_AE"/>
        </w:rPr>
      </w:r>
      <w:r>
        <w:rPr>
          <w:rtl/>
          <w:cs/>
          <w:lang w:val="ar_AE" w:bidi="ar_AE"/>
        </w:rPr>
        <w:t>اطلُبوا من الفريق أن يُمثِّل القصة مرَّتَين. ينبغي أن يمثِّلوا القصة في 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انسيابية الحديث، موضوع الحَبكة، والتسلسل الزمني للقصة. انظروا إلى الأجزاء المهمة أو الصعبة من القصة أو المقطع، كَيلا تهملوا هذه الأجزاء في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 احرصوا على تمثيل المَثَل الذي يحكيه يسوع.</w:t>
      </w:r>
    </w:p>
    <w:p>
      <w:pPr>
        <w:bidi/>
      </w:pPr>
      <w:r>
        <w:rPr>
          <w:rtl/>
          <w:cs/>
          <w:lang w:val="ar_AE" w:bidi="ar_AE"/>
        </w:rPr>
      </w:r>
      <w:r>
        <w:rPr>
          <w:rtl/>
          <w:cs/>
          <w:lang w:val="ar_AE" w:bidi="ar_AE"/>
        </w:rPr>
        <w:t>يحكي الرب يسوع مثلًا عن رجُل يجد الكنز المخفي، ويبيع كل شيء ليشترى الحقل المخفي فيه الكنز. ثم يخبرنا عن التاجر الذي يجد لؤلؤة ثمينة ويبيع أيضًا كل شيء ليشتريها.</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كيف يشعرون. استمعوا إلى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يحكي الرب يسوع مثَل شبكة الصيد التي تُميز السمك الجيد عن الرديء. ثم يشرح يسوع أنَّ هذا ما سيحدث في نهاية الزمان. سيفرز الملائكة الأشرار من بين الأبرار ويطرحونهم في أتون النار.</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يسوع كيف يشعر. استمعوا إلى عبارات مثل:</w:t>
      </w:r>
    </w:p>
    <w:p>
      <w:pPr>
        <w:pStyle w:val="ListBullet"/>
        <w:bidi/>
        <w:spacing w:line="240" w:lineRule="auto"/>
        <w:ind w:left="720"/>
      </w:pPr>
      <w:r>
        <w:rPr>
          <w:rtl/>
          <w:cs/>
          <w:lang w:val="ar_AE" w:bidi="ar_AE"/>
        </w:rPr>
      </w:r>
      <w:r>
        <w:rPr>
          <w:rtl/>
          <w:cs/>
          <w:lang w:val="ar_AE" w:bidi="ar_AE"/>
        </w:rPr>
        <w:t>اسألوا المُمثِّلين الذين يؤدون دور التلاميذ كيف يشعرون. استمعوا إلى عبارات مثل:</w:t>
      </w:r>
    </w:p>
    <w:p>
      <w:pPr>
        <w:pStyle w:val="ListBullet"/>
        <w:bidi/>
        <w:spacing w:line="240" w:lineRule="auto"/>
        <w:ind w:left="720"/>
      </w:pPr>
      <w:r>
        <w:rPr>
          <w:rtl/>
          <w:cs/>
          <w:lang w:val="ar_AE" w:bidi="ar_AE"/>
        </w:rPr>
      </w:r>
      <w:r>
        <w:rPr>
          <w:rtl/>
          <w:cs/>
          <w:lang w:val="ar_AE" w:bidi="ar_AE"/>
        </w:rPr>
        <w:t>اسألوا المُمثِّلين الذين يؤدون دور التلاميذ والسمكة الجيدة كيف يشعرون. استمعوا إلى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يسأل يسوع التلاميذ إذا كانوا يفهمون فيجيبون بنعَم. ثم يتحدث عن مُعلمي الشريعة الذين يصبحون تلاميذ أنهم مثل ربّ البيت الذي يُخرج كنوزًا جُدُدًا وعُتقاء.</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الأشخاص الذين يؤدون دور تلاميذ يسوع كيف يشعرون الآن. استمعوا إلى عبارات مثل:</w:t>
      </w:r>
    </w:p>
    <w:p>
      <w:pPr>
        <w:bidi/>
      </w:pPr>
      <w:r>
        <w:rPr>
          <w:rtl/>
          <w:cs/>
          <w:lang w:val="ar_AE" w:bidi="ar_AE"/>
        </w:rPr>
      </w:r>
      <w:r>
        <w:rPr>
          <w:rtl/>
          <w:cs/>
          <w:lang w:val="ar_AE" w:bidi="ar_AE"/>
        </w:rPr>
        <w:t>ثم يغادر يسوع ذلك الجزء من البلاد.</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الرب يسوع في بيت ما في كفرناحوم. يروي على </w:t>
      </w:r>
      <w:r>
        <w:rPr>
          <w:b/>
          <w:rtl/>
          <w:cs/>
          <w:lang w:val="ar_AE" w:bidi="ar_AE"/>
        </w:rPr>
        <w:t>لتلاميذه</w:t>
      </w:r>
      <w:r>
        <w:rPr>
          <w:rtl/>
          <w:cs/>
          <w:lang w:val="ar_AE" w:bidi="ar_AE"/>
        </w:rPr>
        <w:t xml:space="preserve"> عدة </w:t>
      </w:r>
      <w:r>
        <w:rPr>
          <w:b/>
          <w:rtl/>
          <w:cs/>
          <w:lang w:val="ar_AE" w:bidi="ar_AE"/>
        </w:rPr>
        <w:t>أمثال</w:t>
      </w:r>
      <w:r>
        <w:rPr>
          <w:rtl/>
          <w:cs/>
          <w:lang w:val="ar_AE" w:bidi="ar_AE"/>
        </w:rPr>
        <w:t xml:space="preserve"> عن </w:t>
      </w:r>
      <w:r>
        <w:rPr>
          <w:b/>
          <w:rtl/>
          <w:cs/>
          <w:lang w:val="ar_AE" w:bidi="ar_AE"/>
        </w:rPr>
        <w:t>ملكوت السماوات</w:t>
      </w:r>
      <w:r>
        <w:rPr>
          <w:rtl/>
          <w:cs/>
          <w:lang w:val="ar_AE" w:bidi="ar_AE"/>
        </w:rPr>
        <w:t>.</w:t>
      </w:r>
    </w:p>
    <w:p>
      <w:pPr>
        <w:bidi/>
      </w:pPr>
      <w:r>
        <w:rPr>
          <w:rtl/>
          <w:cs/>
          <w:lang w:val="ar_AE" w:bidi="ar_AE"/>
        </w:rPr>
      </w:r>
      <w:r>
        <w:rPr>
          <w:b/>
          <w:rtl/>
          <w:cs/>
          <w:lang w:val="ar_AE" w:bidi="ar_AE"/>
        </w:rPr>
        <w:t>التلاميذ</w:t>
      </w:r>
      <w:r>
        <w:rPr>
          <w:rtl/>
          <w:cs/>
          <w:lang w:val="ar_AE" w:bidi="ar_AE"/>
        </w:rPr>
        <w:t xml:space="preserve"> هم أتباع الرب يسوع. يُرجى الحفاظ على اتساق ترجمة مصطلح </w:t>
      </w:r>
      <w:r>
        <w:rPr>
          <w:rtl/>
          <w:cs/>
          <w:lang w:val="ar_AE" w:bidi="ar_AE"/>
        </w:rPr>
        <w:t>التلاميذ</w:t>
      </w:r>
      <w:r>
        <w:rPr>
          <w:rtl/>
          <w:cs/>
          <w:lang w:val="ar_AE" w:bidi="ar_AE"/>
        </w:rPr>
        <w:t xml:space="preserve"> ووحدته في كل المقاطع.</w:t>
      </w:r>
    </w:p>
    <w:p>
      <w:pPr>
        <w:bidi/>
      </w:pPr>
      <w:r>
        <w:rPr>
          <w:rtl/>
          <w:cs/>
          <w:lang w:val="ar_AE" w:bidi="ar_AE"/>
        </w:rPr>
      </w:r>
      <w:r>
        <w:rPr>
          <w:b/>
          <w:rtl/>
          <w:cs/>
          <w:lang w:val="ar_AE" w:bidi="ar_AE"/>
        </w:rPr>
        <w:t>المثل</w:t>
      </w:r>
      <w:r>
        <w:rPr>
          <w:rtl/>
          <w:cs/>
          <w:lang w:val="ar_AE" w:bidi="ar_AE"/>
        </w:rPr>
        <w:t xml:space="preserve"> هو قصة تستخدم المواقف اليومية لتوضيح معنى أعمق. راجع قاموس الكلمات الرئيسية للاستزادة بالتعريف الكامل لمصطلح </w:t>
      </w:r>
      <w:r>
        <w:rPr>
          <w:rtl/>
          <w:cs/>
          <w:lang w:val="ar_AE" w:bidi="ar_AE"/>
        </w:rPr>
        <w:t>مَثَل</w:t>
      </w:r>
      <w:r>
        <w:rPr>
          <w:rtl/>
          <w:cs/>
          <w:lang w:val="ar_AE" w:bidi="ar_AE"/>
        </w:rPr>
        <w:t>.</w:t>
      </w:r>
    </w:p>
    <w:p>
      <w:pPr>
        <w:bidi/>
      </w:pPr>
      <w:r>
        <w:rPr>
          <w:rtl/>
          <w:cs/>
          <w:lang w:val="ar_AE" w:bidi="ar_AE"/>
        </w:rPr>
      </w:r>
      <w:r>
        <w:rPr>
          <w:rtl/>
          <w:cs/>
          <w:lang w:val="ar_AE" w:bidi="ar_AE"/>
        </w:rPr>
        <w:t xml:space="preserve">إن </w:t>
      </w:r>
      <w:r>
        <w:rPr>
          <w:b/>
          <w:rtl/>
          <w:cs/>
          <w:lang w:val="ar_AE" w:bidi="ar_AE"/>
        </w:rPr>
        <w:t>ملكوت السماوات</w:t>
      </w:r>
      <w:r>
        <w:rPr>
          <w:rtl/>
          <w:cs/>
          <w:lang w:val="ar_AE" w:bidi="ar_AE"/>
        </w:rPr>
        <w:t xml:space="preserve"> هو عندما يحكم الله ويتسلط على كل شيء. يُرجى الحفاظ على اتساق ترجمة مصطلح ملكوت السماوات ووحدته في بشارة متَّى. يُرجى الاطلاع على قاموس الكلمات الرئيسية للاستزادة بالتعريف الكامل لمصطلح </w:t>
      </w:r>
      <w:r>
        <w:rPr>
          <w:rtl/>
          <w:cs/>
          <w:lang w:val="ar_AE" w:bidi="ar_AE"/>
        </w:rPr>
        <w:t>ملكوت السماوات</w:t>
      </w:r>
      <w:r>
        <w:rPr>
          <w:rtl/>
          <w:cs/>
          <w:lang w:val="ar_AE" w:bidi="ar_AE"/>
        </w:rPr>
        <w:t>.</w:t>
      </w:r>
    </w:p>
    <w:p>
      <w:pPr>
        <w:bidi/>
      </w:pPr>
      <w:r>
        <w:rPr>
          <w:rtl/>
          <w:cs/>
          <w:lang w:val="ar_AE" w:bidi="ar_AE"/>
        </w:rPr>
      </w:r>
      <w:r>
        <w:rPr>
          <w:rtl/>
          <w:cs/>
          <w:lang w:val="ar_AE" w:bidi="ar_AE"/>
        </w:rPr>
        <w:t>يروي مثلين عن قيمة ملكوت السماوات وإنه يستحق التضحية بكل شيء من أجل إيجاده وامتلاكه. يستخدم الرب يسوع عنصرين قيِّمين في المثلين: صندوق الكنز و</w:t>
      </w:r>
      <w:r>
        <w:rPr>
          <w:b/>
          <w:rtl/>
          <w:cs/>
          <w:lang w:val="ar_AE" w:bidi="ar_AE"/>
        </w:rPr>
        <w:t>اللؤلؤة</w:t>
      </w:r>
      <w:r>
        <w:rPr>
          <w:rtl/>
          <w:cs/>
          <w:lang w:val="ar_AE" w:bidi="ar_AE"/>
        </w:rPr>
        <w:t>. اللؤلؤة هي حجر كريم ذو قيمة عظيمة يخلقها نوع من الأسماك الخاصة في المحيط.</w:t>
      </w:r>
    </w:p>
    <w:p>
      <w:pPr>
        <w:bidi/>
      </w:pPr>
      <w:r>
        <w:rPr>
          <w:rtl/>
          <w:cs/>
          <w:lang w:val="ar_AE" w:bidi="ar_AE"/>
        </w:rPr>
      </w:r>
      <w:r>
        <w:rPr>
          <w:rtl/>
          <w:cs/>
          <w:lang w:val="ar_AE" w:bidi="ar_AE"/>
        </w:rPr>
        <w:t xml:space="preserve">ثم يروي الرب يسوع مثَلًا عن كيف سيكون شكل الملكوت في </w:t>
      </w:r>
      <w:r>
        <w:rPr>
          <w:b/>
          <w:rtl/>
          <w:cs/>
          <w:lang w:val="ar_AE" w:bidi="ar_AE"/>
        </w:rPr>
        <w:t>نهاية الزمان</w:t>
      </w:r>
      <w:r>
        <w:rPr>
          <w:rtl/>
          <w:cs/>
          <w:lang w:val="ar_AE" w:bidi="ar_AE"/>
        </w:rPr>
        <w:t>. يُشير مصطلح نهاية الزمان إلى الوقت الذي سيعود فيه الرب يسوع ويجدِّد كل شيء.</w:t>
      </w:r>
    </w:p>
    <w:p>
      <w:pPr>
        <w:bidi/>
      </w:pPr>
      <w:r>
        <w:rPr>
          <w:rtl/>
          <w:cs/>
          <w:lang w:val="ar_AE" w:bidi="ar_AE"/>
        </w:rPr>
      </w:r>
      <w:r>
        <w:rPr>
          <w:rtl/>
          <w:cs/>
          <w:lang w:val="ar_AE" w:bidi="ar_AE"/>
        </w:rPr>
        <w:t xml:space="preserve">ستفصل </w:t>
      </w:r>
      <w:r>
        <w:rPr>
          <w:b/>
          <w:rtl/>
          <w:cs/>
          <w:lang w:val="ar_AE" w:bidi="ar_AE"/>
        </w:rPr>
        <w:t>الملائكة</w:t>
      </w:r>
      <w:r>
        <w:rPr>
          <w:rtl/>
          <w:cs/>
          <w:lang w:val="ar_AE" w:bidi="ar_AE"/>
        </w:rPr>
        <w:t xml:space="preserve"> الأشرار عن الأبرار لأنهم يتبعون الرب يسوع. الملائكة كائنات فائقة للطبيعة رسل الله وخدامه. يُرجى الحفاظ على اتساق ترجمة مصطلح ملائكة ووحدته في كل المقاطع. راجع قاموس الكلمات الرئيسية للاستزادة بالتعريف الكامل لمصطلح </w:t>
      </w:r>
      <w:r>
        <w:rPr>
          <w:rtl/>
          <w:cs/>
          <w:lang w:val="ar_AE" w:bidi="ar_AE"/>
        </w:rPr>
        <w:t>ملائكة</w:t>
      </w:r>
      <w:r>
        <w:rPr>
          <w:rtl/>
          <w:cs/>
          <w:lang w:val="ar_AE" w:bidi="ar_AE"/>
        </w:rPr>
        <w:t>.</w:t>
      </w:r>
    </w:p>
    <w:p>
      <w:pPr>
        <w:bidi/>
      </w:pPr>
      <w:r>
        <w:rPr>
          <w:rtl/>
          <w:cs/>
          <w:lang w:val="ar_AE" w:bidi="ar_AE"/>
        </w:rPr>
      </w:r>
      <w:r>
        <w:rPr>
          <w:rtl/>
          <w:cs/>
          <w:lang w:val="ar_AE" w:bidi="ar_AE"/>
        </w:rPr>
        <w:t xml:space="preserve">ثم ستطرح الملائكة جميع الأشرار في أتون النار. ويقصد به </w:t>
      </w:r>
      <w:r>
        <w:rPr>
          <w:b/>
          <w:rtl/>
          <w:cs/>
          <w:lang w:val="ar_AE" w:bidi="ar_AE"/>
        </w:rPr>
        <w:t>الجحيم</w:t>
      </w:r>
      <w:r>
        <w:rPr>
          <w:rtl/>
          <w:cs/>
          <w:lang w:val="ar_AE" w:bidi="ar_AE"/>
        </w:rPr>
        <w:t xml:space="preserve"> أو العقاب الأبدي. راجع قاموس الكلمات الرئيسية للاستزادة بالتعريف الكامل لمصطلح </w:t>
      </w:r>
      <w:r>
        <w:rPr>
          <w:rtl/>
          <w:cs/>
          <w:lang w:val="ar_AE" w:bidi="ar_AE"/>
        </w:rPr>
        <w:t>جحيم</w:t>
      </w:r>
      <w:r>
        <w:rPr>
          <w:rtl/>
          <w:cs/>
          <w:lang w:val="ar_AE" w:bidi="ar_AE"/>
        </w:rPr>
        <w:t>.</w:t>
      </w:r>
    </w:p>
    <w:p>
      <w:pPr>
        <w:bidi/>
      </w:pPr>
      <w:r>
        <w:rPr>
          <w:rtl/>
          <w:cs/>
          <w:lang w:val="ar_AE" w:bidi="ar_AE"/>
        </w:rPr>
      </w:r>
      <w:r>
        <w:rPr>
          <w:rtl/>
          <w:cs/>
          <w:lang w:val="ar_AE" w:bidi="ar_AE"/>
        </w:rPr>
        <w:t>يتحقق الرب يسوع من التلاميذ ليتأكد أنهم فهموا كل ما قاله.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13:54–58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13: 54–58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في أكثر الترجمات المفهومة لكم.</w:t>
      </w:r>
    </w:p>
    <w:p>
      <w:pPr>
        <w:bidi/>
      </w:pPr>
      <w:r>
        <w:rPr>
          <w:rtl/>
          <w:cs/>
          <w:lang w:val="ar_AE" w:bidi="ar_AE"/>
        </w:rPr>
      </w:r>
      <w:r>
        <w:rPr>
          <w:rtl/>
          <w:cs/>
          <w:lang w:val="ar_AE" w:bidi="ar_AE"/>
        </w:rPr>
        <w:t xml:space="preserve">هذه هي نهاية سلسلة من الأمثال التي كان يسوع يقولها لجمع من الناس ولتلاميذه. وبعد أن يُنهى يسوع الأمثال، يترك كفرناحوم ويذهب إلى مدينته. </w:t>
      </w:r>
    </w:p>
    <w:p>
      <w:pPr>
        <w:bidi/>
      </w:pPr>
      <w:r>
        <w:rPr>
          <w:rtl/>
          <w:cs/>
          <w:lang w:val="ar_AE" w:bidi="ar_AE"/>
        </w:rPr>
      </w:r>
      <w:r>
        <w:rPr>
          <w:rtl/>
          <w:cs/>
          <w:lang w:val="ar_AE" w:bidi="ar_AE"/>
        </w:rPr>
        <w:t>ويصل يسوع إلى مدينته. تضيف بعض الترجمات أن يسوع قد وصل إلى مدينته، الناصرة. ومع ذلك، فمن الممكن أن يكون المقصود هو المنطقة المحيطة بالناصرة.</w:t>
      </w:r>
    </w:p>
    <w:p>
      <w:pPr>
        <w:bidi/>
      </w:pPr>
      <w:r>
        <w:rPr>
          <w:rtl/>
          <w:cs/>
          <w:lang w:val="ar_AE" w:bidi="ar_AE"/>
        </w:rPr>
      </w:r>
      <w:r>
        <w:rPr>
          <w:rtl/>
          <w:cs/>
          <w:lang w:val="ar_AE" w:bidi="ar_AE"/>
        </w:rPr>
        <w:t>توقّفوا وانظروا إلى خريطة الجليل التي عليها علامات توضح كفرناحوم والناصرة.</w:t>
      </w:r>
    </w:p>
    <w:p>
      <w:pPr>
        <w:bidi/>
      </w:pPr>
      <w:r>
        <w:rPr>
          <w:rtl/>
          <w:cs/>
          <w:lang w:val="ar_AE" w:bidi="ar_AE"/>
        </w:rPr>
      </w:r>
      <w:r>
        <w:rPr>
          <w:rtl/>
          <w:cs/>
          <w:lang w:val="ar_AE" w:bidi="ar_AE"/>
        </w:rPr>
        <w:t xml:space="preserve">ويبدأ يسوع بتعليم الناس في المجمع، وهو مكان العبادة المحلي لليهود. من المحتمل أن يسوع كان قد علِّم عدة مرات في هذا المجمع. فلم يكن هذا مجرد تعليم لمرة واحدة. الأشخاص الذين كانوا يستمعون إلى يسوع وهو يعلّم، كانوا مُتعجبين من حكمة تعليم يسوع. وتساءلوا بعضهم البعض عن مصدر الحكمة والقدرة على صنع المعجزات التي كانت ليسوع. المعجزات هي أعمال قوية يستطيع الله وحده أن يفعلها ليجعل الناس يخافونه. </w:t>
      </w:r>
    </w:p>
    <w:p>
      <w:pPr>
        <w:bidi/>
      </w:pPr>
      <w:r>
        <w:rPr>
          <w:rtl/>
          <w:cs/>
          <w:lang w:val="ar_AE" w:bidi="ar_AE"/>
        </w:rPr>
      </w:r>
      <w:r>
        <w:rPr>
          <w:rtl/>
          <w:cs/>
          <w:lang w:val="ar_AE" w:bidi="ar_AE"/>
        </w:rPr>
        <w:t>ثم يسأل الناس في المجمع عدة أسئلة عن عائلة يسوع. وهي أسئلة بلاغية، لا تحتاج إلى إجابة. ومعنى كل هذه الأسئلة يوحي بأن يسوع كان شخصًا يظنون أنهم يعرفونه جيدًا. وتشير الأسئلة بشكل ضمني إلى أنهم نشأوا مع عائلة يسوع وأنهم عرفوا يسوع لوقت طويل. فالناس يعرفون عائلة يسوع: أبيه وأمه وإخوته وأخواته. ويدعون يسوع ابن النجار، بمعنى أنهم يعرفون أنه كان غير متعلم، ويعرفون مهنة أبيه. لكن للأسف هذه المعرفة عن يسوع لا تقودهم إلى الإيمان به. بل على العكس، فقد استاءوا من يسوع. أن تستاء هو أن تغضب أو تُصدم بسبب شيء تم قوله أو فعله. تقول بعض الترجمات إن الناس رفضوا يسوع أو لم يكن لهم علاقة به.</w:t>
      </w:r>
    </w:p>
    <w:p>
      <w:pPr>
        <w:bidi/>
      </w:pPr>
      <w:r>
        <w:rPr>
          <w:rtl/>
          <w:cs/>
          <w:lang w:val="ar_AE" w:bidi="ar_AE"/>
        </w:rPr>
      </w:r>
      <w:r>
        <w:rPr>
          <w:rtl/>
          <w:cs/>
          <w:lang w:val="ar_AE" w:bidi="ar_AE"/>
        </w:rPr>
        <w:t>ناقشوا مع الفريق: هل توجد عائلات في ثقافتكم، أو مدينتكم، أو قريتكم، لم تخرج أبدًا من المنطقة؟ وهل تعرفون هذه العائلات جيدًا؟ احكوا قصة عن عائلة رأيتموها وهي تكبر على مر السنين.</w:t>
      </w:r>
    </w:p>
    <w:p>
      <w:pPr>
        <w:bidi/>
      </w:pPr>
      <w:r>
        <w:rPr>
          <w:rtl/>
          <w:cs/>
          <w:lang w:val="ar_AE" w:bidi="ar_AE"/>
        </w:rPr>
      </w:r>
      <w:r>
        <w:rPr>
          <w:rtl/>
          <w:cs/>
          <w:lang w:val="ar_AE" w:bidi="ar_AE"/>
        </w:rPr>
        <w:t xml:space="preserve">هناك جدل حول ما إذا كان إخوة يسوع وأخواته في هذا المقطع هم أبناء مريم ويوسف الذين قد أنجبوهم بعد يسوع أم لا. يؤمن كثيرون بأن هذه هي الحقيقة، لكن البعض يعتقد أنهم كانوا أبناء عمومة ليسوع. في كلتا الحالتين، فقد كانوا أقارب يسوع المقرَّبين. إن تساؤل الناس عن علاقتهم بيسوع وقرابتهم له، يشير إلى أنهم كانوا يعرفون عائلته وأنهم عاشوا وسطهم. </w:t>
      </w:r>
    </w:p>
    <w:p>
      <w:pPr>
        <w:bidi/>
      </w:pPr>
      <w:r>
        <w:rPr>
          <w:rtl/>
          <w:cs/>
          <w:lang w:val="ar_AE" w:bidi="ar_AE"/>
        </w:rPr>
      </w:r>
      <w:r>
        <w:rPr>
          <w:rtl/>
          <w:cs/>
          <w:lang w:val="ar_AE" w:bidi="ar_AE"/>
        </w:rPr>
        <w:t>فيقول يسوع لهم أن النبي يُكرم في كل مكان إلا في مدينته وبين عائلته. كان الناس يعتقدون أن يسوع كان مجرد نبي. لم يُكرَم يسوع من قِبَل الناس في الناصرة الذين غضبوا منه. لذلك صنع يسوع معجزات قليلة هناك بسبب عدم إيمان الناس. وهذه هي المرة الوحيدة التي يستخدم فيها متّى هذه الكلمة: "عدم الإيمان". وهذا يعني أنهم لم يؤمنوا بيسوع. فقد رفضوا أن يؤمنوا بيسوع مع أنهم رأوا بوضوح حكمة يسوع ومعجزاته.</w:t>
      </w:r>
    </w:p>
    <w:p>
      <w:pPr>
        <w:bidi/>
      </w:pPr>
      <w:r>
        <w:rPr>
          <w:rtl/>
          <w:cs/>
          <w:lang w:val="ar_AE" w:bidi="ar_AE"/>
        </w:rPr>
      </w:r>
      <w:r>
        <w:rPr>
          <w:rtl/>
          <w:cs/>
          <w:lang w:val="ar_AE" w:bidi="ar_AE"/>
        </w:rPr>
        <w:t>ناقشوا مع فريقكم: في ثقافتكم، من هم الأشخاص الذين يُعتَبرون حكماء، ولماذا يُعتَبرون حكماء؟ وهل يتم احترام هؤلاء الناس في مدينتهم؟ هل يوجد أشخاص لا يحترمون الحكماء؟ وإذا كان الأمر كذلك، فلما لا؟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مشهدين.</w:t>
      </w:r>
    </w:p>
    <w:p>
      <w:pPr>
        <w:bidi/>
      </w:pPr>
      <w:r>
        <w:rPr>
          <w:rtl/>
          <w:cs/>
          <w:lang w:val="ar_AE" w:bidi="ar_AE"/>
        </w:rPr>
      </w:r>
      <w:r>
        <w:rPr>
          <w:b/>
          <w:rtl/>
          <w:cs/>
          <w:lang w:val="ar_AE" w:bidi="ar_AE"/>
        </w:rPr>
        <w:t>المشهد الأول:</w:t>
      </w:r>
      <w:r>
        <w:rPr>
          <w:rtl/>
          <w:cs/>
          <w:lang w:val="ar_AE" w:bidi="ar_AE"/>
        </w:rPr>
        <w:t xml:space="preserve"> يصل الرب يسوع إلى مدينته. يعلِّم الرب يسوع في المجمع، فيتعجب الناس.</w:t>
      </w:r>
    </w:p>
    <w:p>
      <w:pPr>
        <w:bidi/>
      </w:pPr>
      <w:r>
        <w:rPr>
          <w:rtl/>
          <w:cs/>
          <w:lang w:val="ar_AE" w:bidi="ar_AE"/>
        </w:rPr>
      </w:r>
      <w:r>
        <w:rPr>
          <w:b/>
          <w:rtl/>
          <w:cs/>
          <w:lang w:val="ar_AE" w:bidi="ar_AE"/>
        </w:rPr>
        <w:t>المشهد الثاني:</w:t>
      </w:r>
      <w:r>
        <w:rPr>
          <w:rtl/>
          <w:cs/>
          <w:lang w:val="ar_AE" w:bidi="ar_AE"/>
        </w:rPr>
        <w:t xml:space="preserve"> يُشكك الناس في مصدر حكمة الرب يسوع وسلطانه. يشكك الناس في الرب يسوع؛ لأنهم يعرفون عائلته، وعاشوا بينهم لوقت طويل. يخبرهم الرب يسوع أن النبي لا تُهان كرامته إلا في مدينته. لم يصنع الرب يسوع سوى بعض المعجزات فقط؛ لأنهم لم يؤمنوا به.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الأشخاص الموجودون في المجمع</w:t>
      </w:r>
    </w:p>
    <w:p>
      <w:pPr>
        <w:bidi/>
      </w:pPr>
      <w:r>
        <w:rPr>
          <w:rtl/>
          <w:cs/>
          <w:lang w:val="ar_AE" w:bidi="ar_AE"/>
        </w:rPr>
      </w:r>
      <w:r>
        <w:rPr>
          <w:rtl/>
          <w:cs/>
          <w:lang w:val="ar_AE" w:bidi="ar_AE"/>
        </w:rPr>
        <w:t>في هذه الجلسة، اجعلوا المجموعة ترسم القصة على شكل لوحة، أو يرسموها بأنفسهم، أو يستخدموا أشياء ملموسة (مثل الحجارة، العصي، أو لعب الأطفال) لتجسيد القصة والأحداث التي وقعت فيها.</w:t>
      </w:r>
    </w:p>
    <w:p>
      <w:pPr>
        <w:bidi/>
      </w:pPr>
      <w:r>
        <w:rPr>
          <w:rtl/>
          <w:cs/>
          <w:lang w:val="ar_AE" w:bidi="ar_AE"/>
        </w:rPr>
      </w:r>
      <w:r>
        <w:rPr>
          <w:rtl/>
          <w:cs/>
          <w:lang w:val="ar_AE" w:bidi="ar_AE"/>
        </w:rPr>
        <w:t>انظروا مرة أخرى إلى الخريطة من كفرناحوم إلى الناصرة.</w:t>
      </w:r>
    </w:p>
    <w:p>
      <w:pPr>
        <w:bidi/>
      </w:pPr>
      <w:r>
        <w:rPr>
          <w:rtl/>
          <w:cs/>
          <w:lang w:val="ar_AE" w:bidi="ar_AE"/>
        </w:rPr>
      </w:r>
      <w:r>
        <w:rPr>
          <w:rtl/>
          <w:cs/>
          <w:lang w:val="ar_AE" w:bidi="ar_AE"/>
        </w:rPr>
        <w:t>تعبير "آتي إلى مدينته" تعني أن الرب يسوع وصل إلى مدينته، أو رجع إلى مدينته. هذه هي المدينة التي نشأ فيها الرب يسوع. بدأ الرب يسوع بالتعليم في المجمع، وهو على الأرجح المكان الذي ذهب إليه الرب يسوع عندما كان صغيرًا. الذين سمعوا الرب يسوع تعجبوا.</w:t>
      </w:r>
    </w:p>
    <w:p>
      <w:pPr>
        <w:bidi/>
      </w:pPr>
      <w:r>
        <w:rPr>
          <w:rtl/>
          <w:cs/>
          <w:lang w:val="ar_AE" w:bidi="ar_AE"/>
        </w:rPr>
      </w:r>
      <w:r>
        <w:rPr>
          <w:rtl/>
          <w:cs/>
          <w:lang w:val="ar_AE" w:bidi="ar_AE"/>
        </w:rPr>
        <w:t>يبدأ الناس بالتشكيك في مصدر حكمة الرب يسوع وقدرته. هؤلاء هم الأشخاص الذين عرفوا الرب يسوع عندما كان صغيرًا، وعرفوا عائلته. ليس من غير المعقول الافتراض أنهم رحبوا بالرب يسوع في مدينته قبل أن يدخل إلى المجمع ليعلم. أما الآن فهؤلاء هم الذين يرفضون الرب يسوع والغاضبون منه.</w:t>
      </w:r>
    </w:p>
    <w:p>
      <w:pPr>
        <w:bidi/>
      </w:pPr>
      <w:r>
        <w:rPr>
          <w:rtl/>
          <w:cs/>
          <w:lang w:val="ar_AE" w:bidi="ar_AE"/>
        </w:rPr>
      </w:r>
      <w:r>
        <w:rPr>
          <w:rtl/>
          <w:cs/>
          <w:lang w:val="ar_AE" w:bidi="ar_AE"/>
        </w:rPr>
        <w:t>يخبر الرب يسوع الناس في المجمع أن النبي لا يُعد بلا كرامته إلا في مدينته، وبين عائلته. لم يصنع الرب يسوع العديد من المعجزات؛ لأن الناس لم يؤمنوا به.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النسخة الأكثر فهمًا لكم.</w:t>
      </w:r>
    </w:p>
    <w:p>
      <w:pPr>
        <w:bidi/>
      </w:pPr>
      <w:r>
        <w:rPr>
          <w:rtl/>
          <w:cs/>
          <w:lang w:val="ar_AE" w:bidi="ar_AE"/>
        </w:rPr>
      </w:r>
      <w:r>
        <w:rPr>
          <w:rtl/>
          <w:cs/>
          <w:lang w:val="ar_AE" w:bidi="ar_AE"/>
        </w:rPr>
        <w:t xml:space="preserve">في هذه الجَلسة، سيُقدِّم الفريق القصة بشكل درامي. </w:t>
      </w:r>
    </w:p>
    <w:p>
      <w:pPr>
        <w:bidi/>
      </w:pPr>
      <w:r>
        <w:rPr>
          <w:rtl/>
          <w:cs/>
          <w:lang w:val="ar_AE" w:bidi="ar_AE"/>
        </w:rPr>
      </w:r>
      <w:r>
        <w:rPr>
          <w:rtl/>
          <w:cs/>
          <w:lang w:val="ar_AE" w:bidi="ar_AE"/>
        </w:rPr>
        <w:t>تحتوي هذه القصة على مشهدَين.</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الأشخاص الموجودون في المجمع</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كَيلا تهملوا هذه الأجزاء في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يصل يسوع إلى وطنه. ويبدأ بالتعليم في المجمع.</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يسوع كيف يشعر. استمعوا إلى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يذهب يسوع إلى المجمع ويُعلّم. يتعجَّب الناس ويقولون: "من أين يحصل هذا الرجُل على هذه الحكمة والقوة؟ أليس هذا واحدًا من شعبنا الذين كبروا هنا؟ أليس هؤلاء أفراد عائلته؟" وكانوا مُستائين من يسوع.</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الناس: "لماذا أنتم مُستائين للغاية من يسوع؟" استمعوا إلى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يقول يسوع لهم إنه لا يوجد نبي بلا كرامة إلا الذي في وطنه. لم يصنع يسوع العديد من المعجزات هناك لأنهم لم يؤمنوا به.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يسوع كيف يشعر. استمعوا إلى 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الرب يسوع يصل إلى وطنه. يعلِّم الرب يسوع الناس في </w:t>
      </w:r>
      <w:r>
        <w:rPr>
          <w:b/>
          <w:rtl/>
          <w:cs/>
          <w:lang w:val="ar_AE" w:bidi="ar_AE"/>
        </w:rPr>
        <w:t>المجمع</w:t>
      </w:r>
      <w:r>
        <w:rPr>
          <w:rtl/>
          <w:cs/>
          <w:lang w:val="ar_AE" w:bidi="ar_AE"/>
        </w:rPr>
        <w:t xml:space="preserve">. والمجمع حيث يتعبد لليهود. يُرجى الحفاظ على اتساق ترجمة مصطلح المجمع ووحدته في كل المقاطع. راجع قاموس الكلمات الرئيسية للاستزادة بالتعريف الكامل لمصطلح </w:t>
      </w:r>
      <w:r>
        <w:rPr>
          <w:rtl/>
          <w:cs/>
          <w:lang w:val="ar_AE" w:bidi="ar_AE"/>
        </w:rPr>
        <w:t>مجمع</w:t>
      </w:r>
      <w:r>
        <w:rPr>
          <w:rtl/>
          <w:cs/>
          <w:lang w:val="ar_AE" w:bidi="ar_AE"/>
        </w:rPr>
        <w:t>.</w:t>
      </w:r>
    </w:p>
    <w:p>
      <w:pPr>
        <w:bidi/>
      </w:pPr>
      <w:r>
        <w:rPr>
          <w:rtl/>
          <w:cs/>
          <w:lang w:val="ar_AE" w:bidi="ar_AE"/>
        </w:rPr>
      </w:r>
      <w:r>
        <w:rPr>
          <w:rtl/>
          <w:cs/>
          <w:lang w:val="ar_AE" w:bidi="ar_AE"/>
        </w:rPr>
        <w:t xml:space="preserve">فبهت جميع الشعب وبدأوا يتسألون عن </w:t>
      </w:r>
      <w:r>
        <w:rPr>
          <w:b/>
          <w:rtl/>
          <w:cs/>
          <w:lang w:val="ar_AE" w:bidi="ar_AE"/>
        </w:rPr>
        <w:t>حكمة</w:t>
      </w:r>
      <w:r>
        <w:rPr>
          <w:rtl/>
          <w:cs/>
          <w:lang w:val="ar_AE" w:bidi="ar_AE"/>
        </w:rPr>
        <w:t xml:space="preserve"> الرب يسوع وقدرته على صنع </w:t>
      </w:r>
      <w:r>
        <w:rPr>
          <w:b/>
          <w:rtl/>
          <w:cs/>
          <w:lang w:val="ar_AE" w:bidi="ar_AE"/>
        </w:rPr>
        <w:t>معجزات</w:t>
      </w:r>
      <w:r>
        <w:rPr>
          <w:rtl/>
          <w:cs/>
          <w:lang w:val="ar_AE" w:bidi="ar_AE"/>
        </w:rPr>
        <w:t>.</w:t>
      </w:r>
    </w:p>
    <w:p>
      <w:pPr>
        <w:bidi/>
      </w:pPr>
      <w:r>
        <w:rPr>
          <w:rtl/>
          <w:cs/>
          <w:lang w:val="ar_AE" w:bidi="ar_AE"/>
        </w:rPr>
      </w:r>
      <w:r>
        <w:rPr>
          <w:b/>
          <w:rtl/>
          <w:cs/>
          <w:lang w:val="ar_AE" w:bidi="ar_AE"/>
        </w:rPr>
        <w:t>الحكمة</w:t>
      </w:r>
      <w:r>
        <w:rPr>
          <w:rtl/>
          <w:cs/>
          <w:lang w:val="ar_AE" w:bidi="ar_AE"/>
        </w:rPr>
        <w:t xml:space="preserve"> هي التفكير بأشياء صحيحة، والقيام بأمور صالحة. راجع قاموس الكلمات الرئيسية للاستزادة بالتعريف الكامل لمصطلح </w:t>
      </w:r>
      <w:r>
        <w:rPr>
          <w:rtl/>
          <w:cs/>
          <w:lang w:val="ar_AE" w:bidi="ar_AE"/>
        </w:rPr>
        <w:t>حكمة</w:t>
      </w:r>
      <w:r>
        <w:rPr>
          <w:rtl/>
          <w:cs/>
          <w:lang w:val="ar_AE" w:bidi="ar_AE"/>
        </w:rPr>
        <w:t>.</w:t>
      </w:r>
    </w:p>
    <w:p>
      <w:pPr>
        <w:bidi/>
      </w:pPr>
      <w:r>
        <w:rPr>
          <w:rtl/>
          <w:cs/>
          <w:lang w:val="ar_AE" w:bidi="ar_AE"/>
        </w:rPr>
      </w:r>
      <w:r>
        <w:rPr>
          <w:b/>
          <w:rtl/>
          <w:cs/>
          <w:lang w:val="ar_AE" w:bidi="ar_AE"/>
        </w:rPr>
        <w:t>المعجزات</w:t>
      </w:r>
      <w:r>
        <w:rPr>
          <w:rtl/>
          <w:cs/>
          <w:lang w:val="ar_AE" w:bidi="ar_AE"/>
        </w:rPr>
        <w:t xml:space="preserve"> هي أعمال قوية يستطيع الله وحده أن يفعلها ليجعل الناس يخافونه. راجع قاموس الكلمات الرئيسية للاستزادة بالتعريف الكامل لمصطلح </w:t>
      </w:r>
      <w:r>
        <w:rPr>
          <w:rtl/>
          <w:cs/>
          <w:lang w:val="ar_AE" w:bidi="ar_AE"/>
        </w:rPr>
        <w:t>معجزات</w:t>
      </w:r>
      <w:r>
        <w:rPr>
          <w:rtl/>
          <w:cs/>
          <w:lang w:val="ar_AE" w:bidi="ar_AE"/>
        </w:rPr>
        <w:t>.</w:t>
      </w:r>
    </w:p>
    <w:p>
      <w:pPr>
        <w:bidi/>
      </w:pPr>
      <w:r>
        <w:rPr>
          <w:rtl/>
          <w:cs/>
          <w:lang w:val="ar_AE" w:bidi="ar_AE"/>
        </w:rPr>
      </w:r>
      <w:r>
        <w:rPr>
          <w:rtl/>
          <w:cs/>
          <w:lang w:val="ar_AE" w:bidi="ar_AE"/>
        </w:rPr>
        <w:t xml:space="preserve">كان الناس يعرفون عائلة الرب يسوع ويشيرون إلى الرب يسوع بأنه "ابن النجار". </w:t>
      </w:r>
      <w:r>
        <w:rPr>
          <w:b/>
          <w:rtl/>
          <w:cs/>
          <w:lang w:val="ar_AE" w:bidi="ar_AE"/>
        </w:rPr>
        <w:t>النَّجار</w:t>
      </w:r>
      <w:r>
        <w:rPr>
          <w:rtl/>
          <w:cs/>
          <w:lang w:val="ar_AE" w:bidi="ar_AE"/>
        </w:rPr>
        <w:t xml:space="preserve"> هو شخص يشتغل بالخشب وأحيانًا الحجر.</w:t>
      </w:r>
    </w:p>
    <w:p>
      <w:pPr>
        <w:bidi/>
      </w:pPr>
      <w:r>
        <w:rPr>
          <w:rtl/>
          <w:cs/>
          <w:lang w:val="ar_AE" w:bidi="ar_AE"/>
        </w:rPr>
      </w:r>
      <w:r>
        <w:rPr>
          <w:b/>
          <w:rtl/>
          <w:cs/>
          <w:lang w:val="ar_AE" w:bidi="ar_AE"/>
        </w:rPr>
        <w:t>فاعتدى</w:t>
      </w:r>
      <w:r>
        <w:rPr>
          <w:rtl/>
          <w:cs/>
          <w:lang w:val="ar_AE" w:bidi="ar_AE"/>
        </w:rPr>
        <w:t xml:space="preserve"> الشعب على الرب يسوع! الاعتداء هو امتلاك الغضب والصدمة على المرء ليقول أو يفعل سوءًا. لقد رفضوا الرب يسوع ولم يؤمنوا به. وبسبب عدم إيمانهم، لم يُكثر الرب يسوع من معجزاته.</w:t>
      </w:r>
    </w:p>
    <w:p>
      <w:pPr>
        <w:bidi/>
      </w:pPr>
      <w:r>
        <w:rPr>
          <w:rtl/>
          <w:cs/>
          <w:lang w:val="ar_AE" w:bidi="ar_AE"/>
        </w:rPr>
      </w:r>
      <w:r>
        <w:rPr>
          <w:rtl/>
          <w:cs/>
          <w:lang w:val="ar_AE" w:bidi="ar_AE"/>
        </w:rPr>
        <w:t xml:space="preserve">قال الرب يسوع إن </w:t>
      </w:r>
      <w:r>
        <w:rPr>
          <w:b/>
          <w:rtl/>
          <w:cs/>
          <w:lang w:val="ar_AE" w:bidi="ar_AE"/>
        </w:rPr>
        <w:t>النبي</w:t>
      </w:r>
      <w:r>
        <w:rPr>
          <w:rtl/>
          <w:cs/>
          <w:lang w:val="ar_AE" w:bidi="ar_AE"/>
        </w:rPr>
        <w:t xml:space="preserve"> لا يُكرَم في وطنه. والنبي هو رسول الله الذي يحمل كلمة الله إلى الشعب. يُرجى الحفاظ على اتساق ترجمة مصطلح نبي ووحدته في كل المقاطع. راجع قاموس الكلمات الرئيسية للاستزادة بالتعريف الكامل لمصطلح </w:t>
      </w:r>
      <w:r>
        <w:rPr>
          <w:rtl/>
          <w:cs/>
          <w:lang w:val="ar_AE" w:bidi="ar_AE"/>
        </w:rPr>
        <w:t>نبي</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14:1–12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14: 1–12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في أكثر الترجمات المفهومة لكم.</w:t>
      </w:r>
    </w:p>
    <w:p>
      <w:pPr>
        <w:bidi/>
      </w:pPr>
      <w:r>
        <w:rPr>
          <w:rtl/>
          <w:cs/>
          <w:lang w:val="ar_AE" w:bidi="ar_AE"/>
        </w:rPr>
      </w:r>
      <w:r>
        <w:rPr>
          <w:rtl/>
          <w:cs/>
          <w:lang w:val="ar_AE" w:bidi="ar_AE"/>
        </w:rPr>
        <w:t>يستخدم هذا السرد رجوعًا للوراء، أو تفسيرًا للأحداث التي حدثت في وقت سابق. فإن هيرودس يتجاوب مع ما سمعه عن يسوع، وما فعله هيرودس في يوحنا المعمدان. كان يوحنا المعمدان قريبًا ليسوع، وهو ابن أليصابات. وهو الذي مهد الطريق ليسوع، المسيّا، أو المخلّص الموعود.</w:t>
      </w:r>
    </w:p>
    <w:p>
      <w:pPr>
        <w:bidi/>
      </w:pPr>
      <w:r>
        <w:rPr>
          <w:rtl/>
          <w:cs/>
          <w:lang w:val="ar_AE" w:bidi="ar_AE"/>
        </w:rPr>
      </w:r>
      <w:r>
        <w:rPr>
          <w:rtl/>
          <w:cs/>
          <w:lang w:val="ar_AE" w:bidi="ar_AE"/>
        </w:rPr>
        <w:t>يبدأ هذا المقطع بتعبير "في ذلك الوقت". ولا يُؤخذ هذا التعبير حرفيًا، لكن يمكن أن يُقال "في الوقت الذي رُفض فيه يسوع من الناصرة". هيرودس رئيس الربع هو ابن هيرودس الكبير، ذلك الرجل الذي كان ملكًا عندما وُلِد يسوع. ولقب "رئيس الربع" كان يشير إلى أن هيرودس كان حاكمًا على ربع المنطقة، حول الجليل. ويُعرف أيضًا هيرودس رئيس الربع باسم هيرودس أنتيباس.</w:t>
      </w:r>
    </w:p>
    <w:p>
      <w:pPr>
        <w:bidi/>
      </w:pPr>
      <w:r>
        <w:rPr>
          <w:rtl/>
          <w:cs/>
          <w:lang w:val="ar_AE" w:bidi="ar_AE"/>
        </w:rPr>
      </w:r>
      <w:r>
        <w:rPr>
          <w:rtl/>
          <w:cs/>
          <w:lang w:val="ar_AE" w:bidi="ar_AE"/>
        </w:rPr>
        <w:t>وهو كان قد سمع أخبارًا عن يسوع. وامتدت منطقة حكمه من قرب بحر الجليل إلى منطقة بيرية بالقرب من البحر الميت. وكانت شهرة يسوع قد انتشرت في الجليل، لذلك من المحتمل أن هيرودس كان قد سمع قصصًا عن يسوع.</w:t>
      </w:r>
    </w:p>
    <w:p>
      <w:pPr>
        <w:bidi/>
      </w:pPr>
      <w:r>
        <w:rPr>
          <w:rtl/>
          <w:cs/>
          <w:lang w:val="ar_AE" w:bidi="ar_AE"/>
        </w:rPr>
      </w:r>
      <w:r>
        <w:rPr>
          <w:rtl/>
          <w:cs/>
          <w:lang w:val="ar_AE" w:bidi="ar_AE"/>
        </w:rPr>
        <w:t>توقَّفوا وانظروا إلى خريطة المنطقة من الجليل إلى بيرية.</w:t>
      </w:r>
    </w:p>
    <w:p>
      <w:pPr>
        <w:bidi/>
      </w:pPr>
      <w:r>
        <w:rPr>
          <w:rtl/>
          <w:cs/>
          <w:lang w:val="ar_AE" w:bidi="ar_AE"/>
        </w:rPr>
      </w:r>
      <w:r>
        <w:rPr>
          <w:rtl/>
          <w:cs/>
          <w:lang w:val="ar_AE" w:bidi="ar_AE"/>
        </w:rPr>
        <w:t>قال هيرودس لخدمه، أو ضباطه في البلاط الخاص به، إن يسوع هذا هو يوحنا المعمدان وقد قام من الأموات. في تلك الثقافة، حتى الفريسيين كانوا يعتقدون أن الأنبياء يمكنهم أن يقوموا من الأموات، وأنهم يملكون قوى خاصة ليصنعوا المعجزات. وكان اعتقاد هيرودس، في كوْن يسوع هو يوحنا المعمدان وأنه قام من الأموات، منطقيًا لضباطه وخدمه. وهنا نعلم لأول مرة أن يوحنا المعمدان قد مات. وهو أيضًا المقطع الذي نحصل فيه على قصة موت يوحنا. لقد فكر هيرودس في يوحنا المعمدان عندما سمع قصصًا عن يسوع لأنه كان قد قبض على يوحنا وسجنه قبل ذلك.</w:t>
      </w:r>
    </w:p>
    <w:p>
      <w:pPr>
        <w:bidi/>
      </w:pPr>
      <w:r>
        <w:rPr>
          <w:rtl/>
          <w:cs/>
          <w:lang w:val="ar_AE" w:bidi="ar_AE"/>
        </w:rPr>
      </w:r>
      <w:r>
        <w:rPr>
          <w:rtl/>
          <w:cs/>
          <w:lang w:val="ar_AE" w:bidi="ar_AE"/>
        </w:rPr>
        <w:t>ثم تنظر القصة إلى الوراء إلى أحداث في الماضي. فقصة سجن يوحنا المعمدان وموته حدثت قبل أن يسمع هيرودس أخبارًا عن يسوع. وكان يوحنا المعمدان قد واجه هيرودس عدة مرات بخصوص زواجه من هيروديَّا. فقد كانت هيروديا زوجة أخيه. وكان فيلبس أخوه لا يزال حيًا ومع ذلك تزوج هيرودس زوجة فيلبس السابقة، هيروديا. وقد تيقن يوحنا من أن هيرودس كان يعرف أن هذا مخالف لشريعة الله. فأوثق هيرودس يوحنا ووضعه في السجن. وهذا لا يعني أن هيرودس هو الذي قام بهذا العمل. لكنه يعني أن هيرودس أمرَ بأن يُقبض على يوحنا وأن يُربط وأن يوضع في السجن.</w:t>
      </w:r>
    </w:p>
    <w:p>
      <w:pPr>
        <w:bidi/>
      </w:pPr>
      <w:r>
        <w:rPr>
          <w:rtl/>
          <w:cs/>
          <w:lang w:val="ar_AE" w:bidi="ar_AE"/>
        </w:rPr>
      </w:r>
      <w:r>
        <w:rPr>
          <w:rtl/>
          <w:cs/>
          <w:lang w:val="ar_AE" w:bidi="ar_AE"/>
        </w:rPr>
        <w:t>توقَّفوا وناقشوا كفريق: هل هناك قوانين دينية في ثقافتكم يقوم المسؤولون الحكوميون بخرقها؟ وماذا يحدث عندما تُشير إلى الخطأ الذي ارتكبه المسؤولون الحكوميون؟</w:t>
      </w:r>
    </w:p>
    <w:p>
      <w:pPr>
        <w:bidi/>
      </w:pPr>
      <w:r>
        <w:rPr>
          <w:rtl/>
          <w:cs/>
          <w:lang w:val="ar_AE" w:bidi="ar_AE"/>
        </w:rPr>
      </w:r>
      <w:r>
        <w:rPr>
          <w:rtl/>
          <w:cs/>
          <w:lang w:val="ar_AE" w:bidi="ar_AE"/>
        </w:rPr>
        <w:t>إن شريعة العهد القديم التي أشار إليها يوحنا لم تكن مجرد أن هيروديا كانت قد طُلِّقت ثم تزوجت مرة أخرى. لكن شريعة اللاويين تذكر أيضًا أن كشف عورة زوجة الأخ أمر غير أخلاقي ويُنجِّس. وقد زعم هيرودس أنتيباس أنه يهوديًا مُخلصًا. ومن المُتوقع أن يوحنا كان قد تحدّث علانية ضد هذا الزواج. فتقول بعض الترجمات إن يوحنا قال: "لا يحل أن تكون لك". وهذا يعني أنه لم يكن مشروعًا لهيرودس أن يتزوج من هيروديا.</w:t>
      </w:r>
    </w:p>
    <w:p>
      <w:pPr>
        <w:bidi/>
      </w:pPr>
      <w:r>
        <w:rPr>
          <w:rtl/>
          <w:cs/>
          <w:lang w:val="ar_AE" w:bidi="ar_AE"/>
        </w:rPr>
      </w:r>
      <w:r>
        <w:rPr>
          <w:rtl/>
          <w:cs/>
          <w:lang w:val="ar_AE" w:bidi="ar_AE"/>
        </w:rPr>
        <w:t>توقَّفوا وناقشوا كفريق: ما هي قوانين الزواج في ثقافتكم؟ كيف يكون رد فعل الناس عندما يخالف الناس قوانين الزواج في ثقافتكم؟</w:t>
      </w:r>
    </w:p>
    <w:p>
      <w:pPr>
        <w:bidi/>
      </w:pPr>
      <w:r>
        <w:rPr>
          <w:rtl/>
          <w:cs/>
          <w:lang w:val="ar_AE" w:bidi="ar_AE"/>
        </w:rPr>
      </w:r>
      <w:r>
        <w:rPr>
          <w:rtl/>
          <w:cs/>
          <w:lang w:val="ar_AE" w:bidi="ar_AE"/>
        </w:rPr>
        <w:t>كان هيرودس يخشى أن تحدث أعمال شغب إذا قام هيرودس بقتل يوحنا المعمدان. فقد علم أن الشعب اليهودي كان يعتقد أن يوحنا نبي. والنبي هو شخص يحمل رسالة الله إلى الناس.</w:t>
      </w:r>
    </w:p>
    <w:p>
      <w:pPr>
        <w:bidi/>
      </w:pPr>
      <w:r>
        <w:rPr>
          <w:rtl/>
          <w:cs/>
          <w:lang w:val="ar_AE" w:bidi="ar_AE"/>
        </w:rPr>
      </w:r>
      <w:r>
        <w:rPr>
          <w:rtl/>
          <w:cs/>
          <w:lang w:val="ar_AE" w:bidi="ar_AE"/>
        </w:rPr>
        <w:t>يحدثَ انتقال آخر في الوقت. ونحن لا نعلم كم من الوقت قضى يوحنا في السجن قبل احتفال هيرودس بعيد ميلاده. بعض الترجمات تبدأ هذا الجزء من القصة بكلمة "لكن". وهذا يُظهر تناقضًا. كان هيرودس خائفًا من قتل يوحنا لأن الشعب اليهودي يعتقد أن يوحنا نبي. لكن هيرودس اضطر إلى قتله على أية حال، ثم نسمع كيف حدث هذا في القصة المتعلقة بعيد ميلاده.</w:t>
      </w:r>
    </w:p>
    <w:p>
      <w:pPr>
        <w:bidi/>
      </w:pPr>
      <w:r>
        <w:rPr>
          <w:rtl/>
          <w:cs/>
          <w:lang w:val="ar_AE" w:bidi="ar_AE"/>
        </w:rPr>
      </w:r>
      <w:r>
        <w:rPr>
          <w:rtl/>
          <w:cs/>
          <w:lang w:val="ar_AE" w:bidi="ar_AE"/>
        </w:rPr>
        <w:t>ففي احتفال هيرودس بعيد ميلاده، رقصت ابنة هيروديا فسرَّت هيرودس وجميع الضيوف. وهذا أمر أرضى هيرودس كثيرًا، لدرجة أنه أقسم أمام جميع الناس. ووعد ابنة هيروديا بأن يعطيها أي شيء تطلبه. لم يكن هذا القَسَم مجرد وعد، لكنه كان دعاءً إلى الله أن يعاقب هيرودس إذا لم يحفظ هيرودس وعده.</w:t>
      </w:r>
    </w:p>
    <w:p>
      <w:pPr>
        <w:bidi/>
      </w:pPr>
      <w:r>
        <w:rPr>
          <w:rtl/>
          <w:cs/>
          <w:lang w:val="ar_AE" w:bidi="ar_AE"/>
        </w:rPr>
      </w:r>
      <w:r>
        <w:rPr>
          <w:rtl/>
          <w:cs/>
          <w:lang w:val="ar_AE" w:bidi="ar_AE"/>
        </w:rPr>
        <w:t xml:space="preserve">توقَّفوا وناقشوا: ما هي الطرق التي يمكنكم أن تقسموا بها أو أن تقدموا بها وعدًا لشخص ما في ثقافتكم؟ احكوا قصة عن وقت أقسمتم فيه ثم لم ترغبوا في الوفاء بالقسم. ماذا حدث؟ </w:t>
      </w:r>
    </w:p>
    <w:p>
      <w:pPr>
        <w:bidi/>
      </w:pPr>
      <w:r>
        <w:rPr>
          <w:rtl/>
          <w:cs/>
          <w:lang w:val="ar_AE" w:bidi="ar_AE"/>
        </w:rPr>
      </w:r>
      <w:r>
        <w:rPr>
          <w:rtl/>
          <w:cs/>
          <w:lang w:val="ar_AE" w:bidi="ar_AE"/>
        </w:rPr>
        <w:t>كانت هيروديا قد أوصت ابنتها أن تطلب رأس يوحنا المعمدان على طبق. والطبق هنا هو صينية لتقديم الطعام. نحن لسنا متأكدين أين كانت هيروديا خلال الاحتفال. كان الرقص والتسلية يركزان على الرجال، ومن غير المحتمل أن تكون النساء حاضرات هناك، لكن هذا ليس واضحًا في هذا المقطع. ومن المحتمل أن تكون الابنة قد غادرت لتسأل نصيحة أمها ثم عادت إلى الاحتفال. أو أن هيروديا كانت قد أخبرتها قبل الاحتفال. في كلتا الحالتين، فقد كانت هيروديا السبب في أن ابنتها طلبت أن يُحضَر رأس يوحنا إليها.</w:t>
      </w:r>
    </w:p>
    <w:p>
      <w:pPr>
        <w:bidi/>
      </w:pPr>
      <w:r>
        <w:rPr>
          <w:rtl/>
          <w:cs/>
          <w:lang w:val="ar_AE" w:bidi="ar_AE"/>
        </w:rPr>
      </w:r>
      <w:r>
        <w:rPr>
          <w:rtl/>
          <w:cs/>
          <w:lang w:val="ar_AE" w:bidi="ar_AE"/>
        </w:rPr>
        <w:t>حتى مع أن هيرودس لم يكن ملكًا، بل حاكمًا، فقد أُشير إليه في هذا المقطع بلقب الملِك. وقد أصبح هيرودس حزينًا، إما بسبب الطلب، أو لأن هيرودس كان قد أقسم والآن اضطر إلى الوفاء بالقسم. لذلك حفظ هيرودس قَسَمه أمام الضيوف وأمر أن يُقطع رأس يوحنا المعمدان. وقطع الرأس كان مخالفًا للناموس في الثقافة اليهودية. كما كان غير قانوني في الثقافة اليهودية أن يُعدم رجل دون محاكمة.</w:t>
      </w:r>
    </w:p>
    <w:p>
      <w:pPr>
        <w:bidi/>
      </w:pPr>
      <w:r>
        <w:rPr>
          <w:rtl/>
          <w:cs/>
          <w:lang w:val="ar_AE" w:bidi="ar_AE"/>
        </w:rPr>
      </w:r>
      <w:r>
        <w:rPr>
          <w:rtl/>
          <w:cs/>
          <w:lang w:val="ar_AE" w:bidi="ar_AE"/>
        </w:rPr>
        <w:t>توقَّفوا وناقشوا: ما هي القوانين المتعلقة باعدام السجناء في ثقافتكم؟ وهل هناك جرائم محددة تستدعي الإعدام؟ ما هي القوانين التي تحدد متى يستحق شخص ما المحاكمة؟ وهل من القانوني في ثقافتكم أن يُعدم أي شخص لم يخضع لمحاكمة؟</w:t>
      </w:r>
    </w:p>
    <w:p>
      <w:pPr>
        <w:bidi/>
      </w:pPr>
      <w:r>
        <w:rPr>
          <w:rtl/>
          <w:cs/>
          <w:lang w:val="ar_AE" w:bidi="ar_AE"/>
        </w:rPr>
      </w:r>
      <w:r>
        <w:rPr>
          <w:rtl/>
          <w:cs/>
          <w:lang w:val="ar_AE" w:bidi="ar_AE"/>
        </w:rPr>
        <w:t>ولقد أُحضِر رأس يوحنا، على طبق، إلى الفتاة التي ذهبت ثم أعطته لأمها. فقام تلاميذ يوحنا بدفن جسده ثم ذهبوا ليخبروا يسوع عن موته.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يسمع هيرودس التقارير عن الرب يسوع، فيخبر هيرودس عبيده أنه يعتقد أنه يوحنا المعمدان وقد عاد من الأموات، ولهذا السبب يستطيع الرب يسوع صنع المعجزات.</w:t>
      </w:r>
    </w:p>
    <w:p>
      <w:pPr>
        <w:bidi/>
      </w:pPr>
      <w:r>
        <w:rPr>
          <w:rtl/>
          <w:cs/>
          <w:lang w:val="ar_AE" w:bidi="ar_AE"/>
        </w:rPr>
      </w:r>
      <w:r>
        <w:rPr>
          <w:b/>
          <w:rtl/>
          <w:cs/>
          <w:lang w:val="ar_AE" w:bidi="ar_AE"/>
        </w:rPr>
        <w:t>المشهد الثاني:</w:t>
      </w:r>
      <w:r>
        <w:rPr>
          <w:rtl/>
          <w:cs/>
          <w:lang w:val="ar_AE" w:bidi="ar_AE"/>
        </w:rPr>
        <w:t xml:space="preserve"> ألقى هيرودس يوحنا في السجن، لكنه لم يرد أن يقتله. كان يوحنا قد تحدث ضد زواج هيرودس من هيروديا.</w:t>
      </w:r>
    </w:p>
    <w:p>
      <w:pPr>
        <w:bidi/>
      </w:pPr>
      <w:r>
        <w:rPr>
          <w:rtl/>
          <w:cs/>
          <w:lang w:val="ar_AE" w:bidi="ar_AE"/>
        </w:rPr>
      </w:r>
      <w:r>
        <w:rPr>
          <w:b/>
          <w:rtl/>
          <w:cs/>
          <w:lang w:val="ar_AE" w:bidi="ar_AE"/>
        </w:rPr>
        <w:t>المشهد الثالث:</w:t>
      </w:r>
      <w:r>
        <w:rPr>
          <w:rtl/>
          <w:cs/>
          <w:lang w:val="ar_AE" w:bidi="ar_AE"/>
        </w:rPr>
        <w:t xml:space="preserve"> لكن في احتفال هيرودس، رقصت ابنة هيروديا وقامت بتسلية الجميع. وأقسَم هيرودس أن يعطيها ما تريد؛ لأن هيرودس كان مسرورًا جدًا بها. قالت هيروديا للفتاة أن تطلب رأس يوحنا المعمدان على طبق. كان هيرودس حزينًا، لكنه أوفى بقسمه وأمر بقطع رأس يوحنا، وأُحضر الرأس إلى الفتاة التي أعطته لأمها.</w:t>
      </w:r>
    </w:p>
    <w:p>
      <w:pPr>
        <w:bidi/>
      </w:pPr>
      <w:r>
        <w:rPr>
          <w:rtl/>
          <w:cs/>
          <w:lang w:val="ar_AE" w:bidi="ar_AE"/>
        </w:rPr>
      </w:r>
      <w:r>
        <w:rPr>
          <w:b/>
          <w:rtl/>
          <w:cs/>
          <w:lang w:val="ar_AE" w:bidi="ar_AE"/>
        </w:rPr>
        <w:t>المشهد الرابع:</w:t>
      </w:r>
      <w:r>
        <w:rPr>
          <w:rtl/>
          <w:cs/>
          <w:lang w:val="ar_AE" w:bidi="ar_AE"/>
        </w:rPr>
        <w:t xml:space="preserve"> دفن تلاميذ يوحنا بقية جسده. ثم خرجوا ليخبروا الرب يسوع بما حدث.</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هيرودس أنتيباس (هيرودس رئيس الرُبع)</w:t>
      </w:r>
    </w:p>
    <w:p>
      <w:pPr>
        <w:pStyle w:val="ListBullet"/>
        <w:bidi/>
        <w:spacing w:line="240" w:lineRule="auto"/>
        <w:ind w:left="720"/>
      </w:pPr>
      <w:r>
        <w:rPr>
          <w:rtl/>
          <w:cs/>
          <w:lang w:val="ar_AE" w:bidi="ar_AE"/>
        </w:rPr>
      </w:r>
      <w:r>
        <w:rPr>
          <w:rtl/>
          <w:cs/>
          <w:lang w:val="ar_AE" w:bidi="ar_AE"/>
        </w:rPr>
        <w:t xml:space="preserve">ذُكِرَ يسوع أيضًا </w:t>
      </w:r>
    </w:p>
    <w:p>
      <w:pPr>
        <w:pStyle w:val="ListBullet"/>
        <w:bidi/>
        <w:spacing w:line="240" w:lineRule="auto"/>
        <w:ind w:left="720"/>
      </w:pPr>
      <w:r>
        <w:rPr>
          <w:rtl/>
          <w:cs/>
          <w:lang w:val="ar_AE" w:bidi="ar_AE"/>
        </w:rPr>
      </w:r>
      <w:r>
        <w:rPr>
          <w:rtl/>
          <w:cs/>
          <w:lang w:val="ar_AE" w:bidi="ar_AE"/>
        </w:rPr>
        <w:t>يوحنا المعمدان</w:t>
      </w:r>
    </w:p>
    <w:p>
      <w:pPr>
        <w:pStyle w:val="ListBullet"/>
        <w:bidi/>
        <w:spacing w:line="240" w:lineRule="auto"/>
        <w:ind w:left="720"/>
      </w:pPr>
      <w:r>
        <w:rPr>
          <w:rtl/>
          <w:cs/>
          <w:lang w:val="ar_AE" w:bidi="ar_AE"/>
        </w:rPr>
      </w:r>
      <w:r>
        <w:rPr>
          <w:rtl/>
          <w:cs/>
          <w:lang w:val="ar_AE" w:bidi="ar_AE"/>
        </w:rPr>
        <w:t>خَدَم/مسؤولو هيرودس</w:t>
      </w:r>
    </w:p>
    <w:p>
      <w:pPr>
        <w:pStyle w:val="ListBullet"/>
        <w:bidi/>
        <w:spacing w:line="240" w:lineRule="auto"/>
        <w:ind w:left="720"/>
      </w:pPr>
      <w:r>
        <w:rPr>
          <w:rtl/>
          <w:cs/>
          <w:lang w:val="ar_AE" w:bidi="ar_AE"/>
        </w:rPr>
      </w:r>
      <w:r>
        <w:rPr>
          <w:rtl/>
          <w:cs/>
          <w:lang w:val="ar_AE" w:bidi="ar_AE"/>
        </w:rPr>
        <w:t>هيروديا</w:t>
      </w:r>
    </w:p>
    <w:p>
      <w:pPr>
        <w:pStyle w:val="ListBullet"/>
        <w:bidi/>
        <w:spacing w:line="240" w:lineRule="auto"/>
        <w:ind w:left="720"/>
      </w:pPr>
      <w:r>
        <w:rPr>
          <w:rtl/>
          <w:cs/>
          <w:lang w:val="ar_AE" w:bidi="ar_AE"/>
        </w:rPr>
      </w:r>
      <w:r>
        <w:rPr>
          <w:rtl/>
          <w:cs/>
          <w:lang w:val="ar_AE" w:bidi="ar_AE"/>
        </w:rPr>
        <w:t>ابنة هيروديا</w:t>
      </w:r>
    </w:p>
    <w:p>
      <w:pPr>
        <w:pStyle w:val="ListBullet"/>
        <w:bidi/>
        <w:spacing w:line="240" w:lineRule="auto"/>
        <w:ind w:left="720"/>
      </w:pPr>
      <w:r>
        <w:rPr>
          <w:rtl/>
          <w:cs/>
          <w:lang w:val="ar_AE" w:bidi="ar_AE"/>
        </w:rPr>
      </w:r>
      <w:r>
        <w:rPr>
          <w:rtl/>
          <w:cs/>
          <w:lang w:val="ar_AE" w:bidi="ar_AE"/>
        </w:rPr>
        <w:t>ضيوف الاحتفال</w:t>
      </w:r>
    </w:p>
    <w:p>
      <w:pPr>
        <w:pStyle w:val="ListBullet"/>
        <w:bidi/>
        <w:spacing w:line="240" w:lineRule="auto"/>
        <w:ind w:left="720"/>
      </w:pPr>
      <w:r>
        <w:rPr>
          <w:rtl/>
          <w:cs/>
          <w:lang w:val="ar_AE" w:bidi="ar_AE"/>
        </w:rPr>
      </w:r>
      <w:r>
        <w:rPr>
          <w:rtl/>
          <w:cs/>
          <w:lang w:val="ar_AE" w:bidi="ar_AE"/>
        </w:rPr>
        <w:t>تلاميذ يوحنا</w:t>
      </w:r>
    </w:p>
    <w:p>
      <w:pPr>
        <w:bidi/>
      </w:pPr>
      <w:r>
        <w:rPr>
          <w:rtl/>
          <w:cs/>
          <w:lang w:val="ar_AE" w:bidi="ar_AE"/>
        </w:rPr>
      </w:r>
      <w:r>
        <w:rPr>
          <w:rtl/>
          <w:cs/>
          <w:lang w:val="ar_AE" w:bidi="ar_AE"/>
        </w:rPr>
        <w:t>في هذه الجلسة، اجعل المجموعة تُصور أحداث القصة بالتسلسل، أو يستخدموا أشياء ملموسة (مثل الحجارة، العصي، أو لعب الأطفال) لتجسيد القصة والأحداث التي وقعت فيها.</w:t>
      </w:r>
    </w:p>
    <w:p>
      <w:pPr>
        <w:bidi/>
      </w:pPr>
      <w:r>
        <w:rPr>
          <w:rtl/>
          <w:cs/>
          <w:lang w:val="ar_AE" w:bidi="ar_AE"/>
        </w:rPr>
      </w:r>
      <w:r>
        <w:rPr>
          <w:rtl/>
          <w:cs/>
          <w:lang w:val="ar_AE" w:bidi="ar_AE"/>
        </w:rPr>
        <w:t>تذكّروا أن هذه القصة لم تُروى بترتيبها الزمني الصحيح في الكتاب المقدس. فمعظم هذه القصة تجري في قصر هيرودس. ومن المحتمل أن السجن الذي كان يوحنا محتجزًا فيه كان على بُعد مسافة كبيرة إلى الجنوب. كان يُعتقد أن هيرودس أنتيباس قضي معظم وقته في طبريا بالقرب من بحر الجليل. كانت منطقة هيرودس تمتد من الجليل إلى بيرية بالقرب من البحر الميت، وهكذا كانت خدمة الرب يسوع في منطقة هيرودس. ويعتقد أن سجن يوحنا كان في شرق البحر الميت.</w:t>
      </w:r>
    </w:p>
    <w:p>
      <w:pPr>
        <w:bidi/>
      </w:pPr>
      <w:r>
        <w:rPr>
          <w:rtl/>
          <w:cs/>
          <w:lang w:val="ar_AE" w:bidi="ar_AE"/>
        </w:rPr>
      </w:r>
      <w:r>
        <w:rPr>
          <w:rtl/>
          <w:cs/>
          <w:lang w:val="ar_AE" w:bidi="ar_AE"/>
        </w:rPr>
        <w:t>توقَّفوا واطلعوا على خريطة طبريا وبيرية وقلعة مكائيرس. كان قلعة مكائيرس في المنطقة الجنوبية من ولاية هيرودس. وكانت تحوي السجن حيث كان يوحنا محبوسًا.</w:t>
      </w:r>
    </w:p>
    <w:p>
      <w:pPr>
        <w:bidi/>
      </w:pPr>
      <w:r>
        <w:rPr>
          <w:rtl/>
          <w:cs/>
          <w:lang w:val="ar_AE" w:bidi="ar_AE"/>
        </w:rPr>
      </w:r>
      <w:r>
        <w:rPr>
          <w:rtl/>
          <w:cs/>
          <w:lang w:val="ar_AE" w:bidi="ar_AE"/>
        </w:rPr>
        <w:t>تزوج هيرودس من زوجة أخيه السابقة، هيروديا. فكانت هيروديا زوجة أخا هيرودس، وابنة أخيه من أخٍ آخر. يدعي هيرودس أنه يهوديًا متدينًا. يسمع يوحنا المعمدان عن هذا الزواج، ويواجه هيرودس، ويخبره عدة مرات أنه ليس مشروعًا أن يأخذ هيرودس هيروديا زوجة له. تطلب هيروديا من هيرودس أن يضع يوحنا في السجن. يقبض هيرودس على يوحنا، ويقيده، ويضعه، في السجن بناءً على طلب زوجته. يريد هيرودس قتل يوحنا، لكنه يخاف الشعب اليهودي لأنهم يعتقدون أن يوحنا نبي.</w:t>
      </w:r>
    </w:p>
    <w:p>
      <w:pPr>
        <w:bidi/>
      </w:pPr>
      <w:r>
        <w:rPr>
          <w:rtl/>
          <w:cs/>
          <w:lang w:val="ar_AE" w:bidi="ar_AE"/>
        </w:rPr>
      </w:r>
      <w:r>
        <w:rPr>
          <w:rtl/>
          <w:cs/>
          <w:lang w:val="ar_AE" w:bidi="ar_AE"/>
        </w:rPr>
        <w:t>لكن بعد مرور بعض الوقت خلال احتفال عيد ميلاد هيرودس، ترقص ابنة هيروديا وتسلي هيرودس وضيوفه. فيشعر هيرودس بسرور عارم، حتى أقسم، وعرض أن يُعطي للفتاة كل ما تريد. قالت هيروديا للفتاة أن تطلب رأس يوحنا المعمدان على طبق. وتطلب الفتاة هذا. تريد الفتاة أن يندهش هيرودس من طلبها، لذلك تبني توترًا مثيرًا عند طلبها. فتقول: "أعطني على طبق، رأس يوحنا المعمدان". وتذكر اسم يوحنا المعمدان في النهاية حتى لا يعرف هيرودس من تطلبه حتى النهاية.</w:t>
      </w:r>
    </w:p>
    <w:p>
      <w:pPr>
        <w:bidi/>
      </w:pPr>
      <w:r>
        <w:rPr>
          <w:rtl/>
          <w:cs/>
          <w:lang w:val="ar_AE" w:bidi="ar_AE"/>
        </w:rPr>
      </w:r>
      <w:r>
        <w:rPr>
          <w:rtl/>
          <w:cs/>
          <w:lang w:val="ar_AE" w:bidi="ar_AE"/>
        </w:rPr>
        <w:t>توقَّفوا وناقشوا كفريق للترجمة: هل لديكم طريقة لطلب شيء ما وجعل الشيء الذي تطلبونه مفاجأة؟</w:t>
      </w:r>
    </w:p>
    <w:p>
      <w:pPr>
        <w:bidi/>
      </w:pPr>
      <w:r>
        <w:rPr>
          <w:rtl/>
          <w:cs/>
          <w:lang w:val="ar_AE" w:bidi="ar_AE"/>
        </w:rPr>
      </w:r>
      <w:r>
        <w:rPr>
          <w:rtl/>
          <w:cs/>
          <w:lang w:val="ar_AE" w:bidi="ar_AE"/>
        </w:rPr>
        <w:t>شعر هيرودس بالحزن، لكن لكي يوفى بقسمه أمام ضيوفه، يأمر هيرودس بقطع رأس يوحنا. ويتم إحضار رأس يوحنا إلى الفتاة على صحن. وكان يعتقد أن هذه الاحتفالات تستمر لعدة أيام. انظروا مرة أخرى إلى خريطة المنطقة. ومن المحتمل أن رأس يوحنا وصل في الوقت الذي كان فيه الاحتفال مستمرًا، حتى لو كان ذلك بعد عدة أيام.</w:t>
      </w:r>
    </w:p>
    <w:p>
      <w:pPr>
        <w:bidi/>
      </w:pPr>
      <w:r>
        <w:rPr>
          <w:rtl/>
          <w:cs/>
          <w:lang w:val="ar_AE" w:bidi="ar_AE"/>
        </w:rPr>
      </w:r>
      <w:r>
        <w:rPr>
          <w:rtl/>
          <w:cs/>
          <w:lang w:val="ar_AE" w:bidi="ar_AE"/>
        </w:rPr>
        <w:t>فجاءت الابنة بالرأس إلى أمها. بعد ذلك، يدفن تلاميذ يوحنا جسده. ثم يذهبون ويخبروا الرب يسوع عن موت يوحنا.</w:t>
      </w:r>
    </w:p>
    <w:p>
      <w:pPr>
        <w:bidi/>
      </w:pPr>
      <w:r>
        <w:rPr>
          <w:rtl/>
          <w:cs/>
          <w:lang w:val="ar_AE" w:bidi="ar_AE"/>
        </w:rPr>
      </w:r>
      <w:r>
        <w:rPr>
          <w:rtl/>
          <w:cs/>
          <w:lang w:val="ar_AE" w:bidi="ar_AE"/>
        </w:rPr>
        <w:t>وعندما يسمع هيرودس عن الرب يسوع والمعجزات التي يصنعها، يخبر هيرودس عبيده أنه لابد أن هذا هو يوحنا المعمدان وقد عاد من الأموات. يعتقد هيرودس أن هذا هو السبب في قيام الرب يسوع بهذا العدد الكبير من المعجزات. كان هذا في الوقت الذي تم فيه رفض الرب يسوع في الناصرة.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النسخة الأكثر فهمًا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هيرودس أنتيباس (هيرودس رئيس الرُبع)</w:t>
      </w:r>
    </w:p>
    <w:p>
      <w:pPr>
        <w:pStyle w:val="ListBullet"/>
        <w:bidi/>
        <w:spacing w:line="240" w:lineRule="auto"/>
        <w:ind w:left="720"/>
      </w:pPr>
      <w:r>
        <w:rPr>
          <w:rtl/>
          <w:cs/>
          <w:lang w:val="ar_AE" w:bidi="ar_AE"/>
        </w:rPr>
      </w:r>
      <w:r>
        <w:rPr>
          <w:rtl/>
          <w:cs/>
          <w:lang w:val="ar_AE" w:bidi="ar_AE"/>
        </w:rPr>
        <w:t xml:space="preserve">ذُكِرَ يسوع أيضًا </w:t>
      </w:r>
    </w:p>
    <w:p>
      <w:pPr>
        <w:pStyle w:val="ListBullet"/>
        <w:bidi/>
        <w:spacing w:line="240" w:lineRule="auto"/>
        <w:ind w:left="720"/>
      </w:pPr>
      <w:r>
        <w:rPr>
          <w:rtl/>
          <w:cs/>
          <w:lang w:val="ar_AE" w:bidi="ar_AE"/>
        </w:rPr>
      </w:r>
      <w:r>
        <w:rPr>
          <w:rtl/>
          <w:cs/>
          <w:lang w:val="ar_AE" w:bidi="ar_AE"/>
        </w:rPr>
        <w:t>يوحنا المعمدان</w:t>
      </w:r>
    </w:p>
    <w:p>
      <w:pPr>
        <w:pStyle w:val="ListBullet"/>
        <w:bidi/>
        <w:spacing w:line="240" w:lineRule="auto"/>
        <w:ind w:left="720"/>
      </w:pPr>
      <w:r>
        <w:rPr>
          <w:rtl/>
          <w:cs/>
          <w:lang w:val="ar_AE" w:bidi="ar_AE"/>
        </w:rPr>
      </w:r>
      <w:r>
        <w:rPr>
          <w:rtl/>
          <w:cs/>
          <w:lang w:val="ar_AE" w:bidi="ar_AE"/>
        </w:rPr>
        <w:t>خَدَم/مسؤولو هيرودس</w:t>
      </w:r>
    </w:p>
    <w:p>
      <w:pPr>
        <w:pStyle w:val="ListBullet"/>
        <w:bidi/>
        <w:spacing w:line="240" w:lineRule="auto"/>
        <w:ind w:left="720"/>
      </w:pPr>
      <w:r>
        <w:rPr>
          <w:rtl/>
          <w:cs/>
          <w:lang w:val="ar_AE" w:bidi="ar_AE"/>
        </w:rPr>
      </w:r>
      <w:r>
        <w:rPr>
          <w:rtl/>
          <w:cs/>
          <w:lang w:val="ar_AE" w:bidi="ar_AE"/>
        </w:rPr>
        <w:t>هيروديا</w:t>
      </w:r>
    </w:p>
    <w:p>
      <w:pPr>
        <w:pStyle w:val="ListBullet"/>
        <w:bidi/>
        <w:spacing w:line="240" w:lineRule="auto"/>
        <w:ind w:left="720"/>
      </w:pPr>
      <w:r>
        <w:rPr>
          <w:rtl/>
          <w:cs/>
          <w:lang w:val="ar_AE" w:bidi="ar_AE"/>
        </w:rPr>
      </w:r>
      <w:r>
        <w:rPr>
          <w:rtl/>
          <w:cs/>
          <w:lang w:val="ar_AE" w:bidi="ar_AE"/>
        </w:rPr>
        <w:t>ابنة هيروديا</w:t>
      </w:r>
    </w:p>
    <w:p>
      <w:pPr>
        <w:pStyle w:val="ListBullet"/>
        <w:bidi/>
        <w:spacing w:line="240" w:lineRule="auto"/>
        <w:ind w:left="720"/>
      </w:pPr>
      <w:r>
        <w:rPr>
          <w:rtl/>
          <w:cs/>
          <w:lang w:val="ar_AE" w:bidi="ar_AE"/>
        </w:rPr>
      </w:r>
      <w:r>
        <w:rPr>
          <w:rtl/>
          <w:cs/>
          <w:lang w:val="ar_AE" w:bidi="ar_AE"/>
        </w:rPr>
        <w:t>ضيوف الاحتفال</w:t>
      </w:r>
    </w:p>
    <w:p>
      <w:pPr>
        <w:pStyle w:val="ListBullet"/>
        <w:bidi/>
        <w:spacing w:line="240" w:lineRule="auto"/>
        <w:ind w:left="720"/>
      </w:pPr>
      <w:r>
        <w:rPr>
          <w:rtl/>
          <w:cs/>
          <w:lang w:val="ar_AE" w:bidi="ar_AE"/>
        </w:rPr>
      </w:r>
      <w:r>
        <w:rPr>
          <w:rtl/>
          <w:cs/>
          <w:lang w:val="ar_AE" w:bidi="ar_AE"/>
        </w:rPr>
        <w:t>تلاميذ يوحنا</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كَيلا تهملوا هذه الأجزاء في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في ذلك الوقت، يسمع هيرودس أخبار عن يسوع، فيقول لخدمه: "هذا يوحنا المعمدان قد قام من الأموات، لهذا السبب يستطيع أنْ يصنع العديد من المعجزات".</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 الشخص الذي يؤدي دور هيرودس كيف يشعر. استمعوا إلى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يسجن هيرودس يوحنا. أراد هيرودس قتْل يوحنا لكنه لم يفعل لأن الشعب اليهودي آمنَ بأنَّ يوحنا كان نبيًا، والنبي هو رسول من عند الله.</w:t>
      </w:r>
    </w:p>
    <w:p>
      <w:pPr>
        <w:bidi/>
      </w:pPr>
      <w:r>
        <w:rPr>
          <w:rtl/>
          <w:cs/>
          <w:lang w:val="ar_AE" w:bidi="ar_AE"/>
        </w:rPr>
      </w:r>
      <w:r>
        <w:rPr>
          <w:rtl/>
          <w:cs/>
          <w:lang w:val="ar_AE" w:bidi="ar_AE"/>
        </w:rPr>
        <w:t>يبدأ الاحتفال بعيد ميلاد هيرودس بالرجوع إلى الماضي أو بنظرة إلى الوراء في أحداث ماضية.</w:t>
      </w:r>
    </w:p>
    <w:p>
      <w:pPr>
        <w:bidi/>
      </w:pPr>
      <w:r>
        <w:rPr>
          <w:rtl/>
          <w:cs/>
          <w:lang w:val="ar_AE" w:bidi="ar_AE"/>
        </w:rPr>
      </w:r>
      <w:r>
        <w:rPr>
          <w:rtl/>
          <w:cs/>
          <w:lang w:val="ar_AE" w:bidi="ar_AE"/>
        </w:rPr>
        <w:t>كيف ستمثِّلون الرجوع إلى حدَث في الماضي؟</w:t>
      </w:r>
    </w:p>
    <w:p>
      <w:pPr>
        <w:bidi/>
      </w:pPr>
      <w:r>
        <w:rPr>
          <w:rtl/>
          <w:cs/>
          <w:lang w:val="ar_AE" w:bidi="ar_AE"/>
        </w:rPr>
      </w:r>
      <w:r>
        <w:rPr>
          <w:rtl/>
          <w:cs/>
          <w:lang w:val="ar_AE" w:bidi="ar_AE"/>
        </w:rPr>
        <w:t>لكن عندما يأتي عيد ميلاد هيرودس، ترقص ابنة هيروديا له. يُسر هيرودس للغاية لدرجة أنه يعدها بحصولها على ما تشاء مهما يكُن. تُخبرها أمها أن تطلب رأس يوحنا على طبَق. تفعل الفتاة هذا.</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الفتاة كيف تشعُر. استمعوا إلى عبارات مثل:</w:t>
      </w:r>
    </w:p>
    <w:p>
      <w:pPr>
        <w:pStyle w:val="ListBullet"/>
        <w:bidi/>
        <w:spacing w:line="240" w:lineRule="auto"/>
        <w:ind w:left="720"/>
      </w:pPr>
      <w:r>
        <w:rPr>
          <w:rtl/>
          <w:cs/>
          <w:lang w:val="ar_AE" w:bidi="ar_AE"/>
        </w:rPr>
      </w:r>
      <w:r>
        <w:rPr>
          <w:rtl/>
          <w:cs/>
          <w:lang w:val="ar_AE" w:bidi="ar_AE"/>
        </w:rPr>
        <w:t>اسأل الشخص الذي يؤدي دور هيرودس كيف يشعر. استمعوا إلى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يأخذ تلاميذ يوحنا جسده ويدفنوه ثم يذهبوا ليخبروا يسوع بما حدَث.</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يسوع كيف يشعر. استمعوا إلى عبارات مثل: "حزين" أو "أشعر بالأسَى لأنَّ يوحنا كان ابن خالتي"، أو "مُحبَط لأن يوحنا لم يكن يستحق الموت".</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سمع هيرودس </w:t>
      </w:r>
      <w:r>
        <w:rPr>
          <w:b/>
          <w:rtl/>
          <w:cs/>
          <w:lang w:val="ar_AE" w:bidi="ar_AE"/>
        </w:rPr>
        <w:t>رئيس الربع</w:t>
      </w:r>
      <w:r>
        <w:rPr>
          <w:rtl/>
          <w:cs/>
          <w:lang w:val="ar_AE" w:bidi="ar_AE"/>
        </w:rPr>
        <w:t>، حاكم الجليل، عن ذيع صيت الرب يسوع. رئيس الربع، رديف منصب الوالي، هو حاكم أقل من الملك، لكنه نال موافقة روما.</w:t>
      </w:r>
    </w:p>
    <w:p>
      <w:pPr>
        <w:bidi/>
      </w:pPr>
      <w:r>
        <w:rPr>
          <w:rtl/>
          <w:cs/>
          <w:lang w:val="ar_AE" w:bidi="ar_AE"/>
        </w:rPr>
      </w:r>
      <w:r>
        <w:rPr>
          <w:rtl/>
          <w:cs/>
          <w:lang w:val="ar_AE" w:bidi="ar_AE"/>
        </w:rPr>
        <w:t>ناقشوا الكلمة التي ستستخدمونها لترجمة مصطلح حاكم أو والي أو رئيس ربع.</w:t>
      </w:r>
    </w:p>
    <w:p>
      <w:pPr>
        <w:bidi/>
      </w:pPr>
      <w:r>
        <w:rPr>
          <w:rtl/>
          <w:cs/>
          <w:lang w:val="ar_AE" w:bidi="ar_AE"/>
        </w:rPr>
      </w:r>
      <w:r>
        <w:rPr>
          <w:rtl/>
          <w:cs/>
          <w:lang w:val="ar_AE" w:bidi="ar_AE"/>
        </w:rPr>
        <w:t xml:space="preserve">لابد أن هيرودس كان يعتقد أن الذين يعودون من الأموات لهم قوى خاصة ليصنعوا المعجزات. كان هيرودس قد سمع عن </w:t>
      </w:r>
      <w:r>
        <w:rPr>
          <w:b/>
          <w:rtl/>
          <w:cs/>
          <w:lang w:val="ar_AE" w:bidi="ar_AE"/>
        </w:rPr>
        <w:t>معجزات</w:t>
      </w:r>
      <w:r>
        <w:rPr>
          <w:rtl/>
          <w:cs/>
          <w:lang w:val="ar_AE" w:bidi="ar_AE"/>
        </w:rPr>
        <w:t xml:space="preserve"> الرب يسوع، فالمعجزات هي أعمال قوية لا يستطيع سوى الله وحده أن يصنعها. يُرجى الحفاظ على اتساق ترجمة مصطلح معجزات ووحدته في كل المقاطع. راجع قاموس الكلمات الرئيسية للاستزادة بالتعريف الكامل لمصطلح </w:t>
      </w:r>
      <w:r>
        <w:rPr>
          <w:rtl/>
          <w:cs/>
          <w:lang w:val="ar_AE" w:bidi="ar_AE"/>
        </w:rPr>
        <w:t>معجزات</w:t>
      </w:r>
      <w:r>
        <w:rPr>
          <w:rtl/>
          <w:cs/>
          <w:lang w:val="ar_AE" w:bidi="ar_AE"/>
        </w:rPr>
        <w:t>.</w:t>
      </w:r>
    </w:p>
    <w:p>
      <w:pPr>
        <w:bidi/>
      </w:pPr>
      <w:r>
        <w:rPr>
          <w:rtl/>
          <w:cs/>
          <w:lang w:val="ar_AE" w:bidi="ar_AE"/>
        </w:rPr>
      </w:r>
      <w:r>
        <w:rPr>
          <w:rtl/>
          <w:cs/>
          <w:lang w:val="ar_AE" w:bidi="ar_AE"/>
        </w:rPr>
        <w:t xml:space="preserve">كان هيرودس يعتقد أن الرب يسوع هو </w:t>
      </w:r>
      <w:r>
        <w:rPr>
          <w:rtl/>
          <w:cs/>
          <w:lang w:val="ar_AE" w:bidi="ar_AE"/>
        </w:rPr>
        <w:t>يوحنا المعمدان</w:t>
      </w:r>
      <w:r>
        <w:rPr>
          <w:rtl/>
          <w:cs/>
          <w:lang w:val="ar_AE" w:bidi="ar_AE"/>
        </w:rPr>
        <w:t xml:space="preserve"> الذي عاد من بين الأموات، كان يوحنا قريب الرب يسوع، الذي مهد الطريق له بمناداته للناس بالتوبة والمعمودية. يُرجى الحفاظ على اتساق ترجمة اسم يوحنا المعمدان ووحدته في كل المقاطع.</w:t>
      </w:r>
    </w:p>
    <w:p>
      <w:pPr>
        <w:bidi/>
      </w:pPr>
      <w:r>
        <w:rPr>
          <w:rtl/>
          <w:cs/>
          <w:lang w:val="ar_AE" w:bidi="ar_AE"/>
        </w:rPr>
      </w:r>
      <w:r>
        <w:rPr>
          <w:rtl/>
          <w:cs/>
          <w:lang w:val="ar_AE" w:bidi="ar_AE"/>
        </w:rPr>
        <w:t xml:space="preserve">قبلًا كان قد سجن هيرودس يوحنا لأنه عارض ضد زواج هيرودس هيروديا الزوجة السابقة لأخيه. وكان يريد قتله لكن اليهود كانوا يعتبرونه </w:t>
      </w:r>
      <w:r>
        <w:rPr>
          <w:b/>
          <w:rtl/>
          <w:cs/>
          <w:lang w:val="ar_AE" w:bidi="ar_AE"/>
        </w:rPr>
        <w:t>نبيًا</w:t>
      </w:r>
      <w:r>
        <w:rPr>
          <w:rtl/>
          <w:cs/>
          <w:lang w:val="ar_AE" w:bidi="ar_AE"/>
        </w:rPr>
        <w:t xml:space="preserve">! والنبي رسول من عند الله. يرجى الحفاظ على اتساق ترجمة مصطلح نبي ووحدته في كل المقاطع يُرجى الاطلاع على قاموس الكلمات الرئيسية للاستزادة من كلمة </w:t>
      </w:r>
      <w:r>
        <w:rPr>
          <w:rtl/>
          <w:cs/>
          <w:lang w:val="ar_AE" w:bidi="ar_AE"/>
        </w:rPr>
        <w:t>نبي</w:t>
      </w:r>
      <w:r>
        <w:rPr>
          <w:rtl/>
          <w:cs/>
          <w:lang w:val="ar_AE" w:bidi="ar_AE"/>
        </w:rPr>
        <w:t>.</w:t>
      </w:r>
    </w:p>
    <w:p>
      <w:pPr>
        <w:bidi/>
      </w:pPr>
      <w:r>
        <w:rPr>
          <w:rtl/>
          <w:cs/>
          <w:lang w:val="ar_AE" w:bidi="ar_AE"/>
        </w:rPr>
      </w:r>
      <w:r>
        <w:rPr>
          <w:rtl/>
          <w:cs/>
          <w:lang w:val="ar_AE" w:bidi="ar_AE"/>
        </w:rPr>
        <w:t xml:space="preserve">خلال احتفال عيد ميلاد هيرودس، رقصت ابنة هيروديا وأسرَّت هيرودس. </w:t>
      </w:r>
      <w:r>
        <w:rPr>
          <w:b/>
          <w:rtl/>
          <w:cs/>
          <w:lang w:val="ar_AE" w:bidi="ar_AE"/>
        </w:rPr>
        <w:t>فأقسم</w:t>
      </w:r>
      <w:r>
        <w:rPr>
          <w:rtl/>
          <w:cs/>
          <w:lang w:val="ar_AE" w:bidi="ar_AE"/>
        </w:rPr>
        <w:t xml:space="preserve"> لها هيرودس أن يعطها ما تريد. والقَسَم طريقة للتأكد من أن شخصًا ما سيحفظ وعده. يُرجى الاطلاع على قاموس الكلمات الرئيسية للاستزادة من كلمة </w:t>
      </w:r>
      <w:r>
        <w:rPr>
          <w:rtl/>
          <w:cs/>
          <w:lang w:val="ar_AE" w:bidi="ar_AE"/>
        </w:rPr>
        <w:t>قَسَم</w:t>
      </w:r>
      <w:r>
        <w:rPr>
          <w:rtl/>
          <w:cs/>
          <w:lang w:val="ar_AE" w:bidi="ar_AE"/>
        </w:rPr>
        <w:t>.</w:t>
      </w:r>
    </w:p>
    <w:p>
      <w:pPr>
        <w:bidi/>
      </w:pPr>
      <w:r>
        <w:rPr>
          <w:rtl/>
          <w:cs/>
          <w:lang w:val="ar_AE" w:bidi="ar_AE"/>
        </w:rPr>
      </w:r>
      <w:r>
        <w:rPr>
          <w:rtl/>
          <w:cs/>
          <w:lang w:val="ar_AE" w:bidi="ar_AE"/>
        </w:rPr>
        <w:t xml:space="preserve">وحافظ هيرودس على قسمه وقطع رأس يوحنا. ثم بعد ذلك، أخذ </w:t>
      </w:r>
      <w:r>
        <w:rPr>
          <w:b/>
          <w:rtl/>
          <w:cs/>
          <w:lang w:val="ar_AE" w:bidi="ar_AE"/>
        </w:rPr>
        <w:t>تلاميذ</w:t>
      </w:r>
      <w:r>
        <w:rPr>
          <w:rtl/>
          <w:cs/>
          <w:lang w:val="ar_AE" w:bidi="ar_AE"/>
        </w:rPr>
        <w:t xml:space="preserve"> يوحنا جسده ودفنوه. </w:t>
      </w:r>
      <w:r>
        <w:rPr>
          <w:rtl/>
          <w:cs/>
          <w:lang w:val="ar_AE" w:bidi="ar_AE"/>
        </w:rPr>
        <w:t>التلاميذ</w:t>
      </w:r>
      <w:r>
        <w:rPr>
          <w:rtl/>
          <w:cs/>
          <w:lang w:val="ar_AE" w:bidi="ar_AE"/>
        </w:rPr>
        <w:t xml:space="preserve"> هم أتباع شخص معين. يُرجى الحفاظ على اتساق ترجمة المصطلح ووحدته في كل المقاطع. راجع قاموس الكلمات الرئيسية للاستزادة من التعريف الكامل.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14:13–21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14: 13–21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في أكثر الترجمات المفهومة لكم.</w:t>
      </w:r>
    </w:p>
    <w:p>
      <w:pPr>
        <w:bidi/>
      </w:pPr>
      <w:r>
        <w:rPr>
          <w:rtl/>
          <w:cs/>
          <w:lang w:val="ar_AE" w:bidi="ar_AE"/>
        </w:rPr>
      </w:r>
      <w:r>
        <w:rPr>
          <w:rtl/>
          <w:cs/>
          <w:lang w:val="ar_AE" w:bidi="ar_AE"/>
        </w:rPr>
        <w:t>يعتقد معظم دارسي الكتاب المُقَدَّس أن هذا السرد يستمر من حيث تنتهي القصة السابقة عن موت يوحنا المعمدان. كان يوحنا المعمدان قريبًا ليسوع، وكان هو الذي مهد الطريق ليسوع من خلال المناداة للناس بأن يتوبوا ويعتمدوا. قصة موت يوحنا المعمدان هي رجوع للخلف أو نظرة إلى أحداث الماضي. ونحن نسمع قصة موت يوحنا لأن هيرودس يسأل عما إذا كان يسوع هو يوحنا المعمدان وقد قام من الأموات. ويعتقد بعض الناس أن يسوع كان يذهب إلى موضع خلاء لأن هيرودس كان يطرح هذه الأسئلة عنه. وآخرون يعتقدون أن يسوع كان يذهب إلى الموضع الخلاء بسبب الحزن على موت يوحنا. على أية حال، فنحن نعلم أن يسوع ذهب إلى موضع خلاء. وكان يسوع على الأرجح عائدًا إلى كفرناحوم عندما سمع الأخبار.</w:t>
      </w:r>
    </w:p>
    <w:p>
      <w:pPr>
        <w:bidi/>
      </w:pPr>
      <w:r>
        <w:rPr>
          <w:rtl/>
          <w:cs/>
          <w:lang w:val="ar_AE" w:bidi="ar_AE"/>
        </w:rPr>
      </w:r>
      <w:r>
        <w:rPr>
          <w:rtl/>
          <w:cs/>
          <w:lang w:val="ar_AE" w:bidi="ar_AE"/>
        </w:rPr>
        <w:t xml:space="preserve">توقّفوا وانظروا إلى خريطة منطقة الجليل وانظروا إلى مكان الناصرة وكذلك كفرناحوم. انظروا إلى الصورة العلوية لبحر الجليل. </w:t>
      </w:r>
    </w:p>
    <w:p>
      <w:pPr>
        <w:bidi/>
      </w:pPr>
      <w:r>
        <w:rPr>
          <w:rtl/>
          <w:cs/>
          <w:lang w:val="ar_AE" w:bidi="ar_AE"/>
        </w:rPr>
      </w:r>
      <w:r>
        <w:rPr>
          <w:rtl/>
          <w:cs/>
          <w:lang w:val="ar_AE" w:bidi="ar_AE"/>
        </w:rPr>
        <w:t>فانسحب يسوع في السفينة إلى مكان يمكن أن يكون فيه وحده. كانت السفن في ذلك الوقت تبلغ حوالي 8 أمتار في الطول وتسع بسهولة 13 شخصًا. والعديد من الدارسين يعتقدون أن يسوع انسحب إلى الشاطئ الشمالي الشرقي لبحر الجليل. بحر الجليل هو شمال أورشليم، وطوله حوالي ٢١ كيلومترًا وعرضه ١٣ كيلومترًا. كان يسوع في خطر لأن هيرودس كان يطرح أسئلة عنه. وعندما ابحر يسوع إلى الجانب الآخر من البحر، كان قد أصبح خارج منطقة هيرودس وصار آمنًا للوقت الحالي. كان يسوع قادرًا على العثور على منطقة أكثر عزلة وخلاءًا على ذلك الجانب من البحيرة.</w:t>
      </w:r>
    </w:p>
    <w:p>
      <w:pPr>
        <w:bidi/>
      </w:pPr>
      <w:r>
        <w:rPr>
          <w:rtl/>
          <w:cs/>
          <w:lang w:val="ar_AE" w:bidi="ar_AE"/>
        </w:rPr>
      </w:r>
      <w:r>
        <w:rPr>
          <w:rtl/>
          <w:cs/>
          <w:lang w:val="ar_AE" w:bidi="ar_AE"/>
        </w:rPr>
        <w:t>توقّفوا وانظروا مرة أخرى إلى خريطة أراضي منطقة هيرودس أنتيباس.</w:t>
      </w:r>
    </w:p>
    <w:p>
      <w:pPr>
        <w:bidi/>
      </w:pPr>
      <w:r>
        <w:rPr>
          <w:rtl/>
          <w:cs/>
          <w:lang w:val="ar_AE" w:bidi="ar_AE"/>
        </w:rPr>
      </w:r>
      <w:r>
        <w:rPr>
          <w:rtl/>
          <w:cs/>
          <w:lang w:val="ar_AE" w:bidi="ar_AE"/>
        </w:rPr>
        <w:t>ومع ذلك، فإن الجمع الكبير إما يكون قد سمع إلى أين كان يسوع ذاهبًا، وإما يكون قد لاحظ يسوع من الشاطئ. فتركت الجموع مدنهم وركضوا حول الشاطئ إلى الموضع الخلاء. وقد وصلت الجموع قبل يسوع. وعندما خرج يسوع من السفينة، رأى الجموع فتحنن عليهم وشفى مرضاهم. التحنن هو محبة عميقة أو عاطفة لشخص ما.</w:t>
      </w:r>
    </w:p>
    <w:p>
      <w:pPr>
        <w:bidi/>
      </w:pPr>
      <w:r>
        <w:rPr>
          <w:rtl/>
          <w:cs/>
          <w:lang w:val="ar_AE" w:bidi="ar_AE"/>
        </w:rPr>
      </w:r>
      <w:r>
        <w:rPr>
          <w:rtl/>
          <w:cs/>
          <w:lang w:val="ar_AE" w:bidi="ar_AE"/>
        </w:rPr>
        <w:t xml:space="preserve">توقّفوا وناقشوا مع فريقكم: في ثقافتكم، إلى أين يذهب الناس، أو ما الذي يفعله الناس حتى يتوفر لهم وقت وحدهم؟ هل هناك مكان في منطقتكم يكون فيه من السهل أن تكون وحيدًا؟ تحدثوا عن وقت أردتم فيه أن تكونوا منفردين ولم تكونوا قادرين على أن تفعلوا ذلك. </w:t>
      </w:r>
    </w:p>
    <w:p>
      <w:pPr>
        <w:bidi/>
      </w:pPr>
      <w:r>
        <w:rPr>
          <w:rtl/>
          <w:cs/>
          <w:lang w:val="ar_AE" w:bidi="ar_AE"/>
        </w:rPr>
      </w:r>
      <w:r>
        <w:rPr>
          <w:rtl/>
          <w:cs/>
          <w:lang w:val="ar_AE" w:bidi="ar_AE"/>
        </w:rPr>
        <w:t>في ذلك المساء، جاء التلاميذ إلى يسوع. وتلاميذ يسوع هم أولئك الذين يتبعون يسوع عن قرب. على الأرجح كان التلاميذ بالفعل في المنطقة مع يسوع. كما أنهم في الأغلب جاءوا في السفينة مع يسوع. يمكن أن يقال هذا، ثم اقترب التلاميذ إلى يسوع. لم تكن الظلمة قد حلت تمامًا. وبمجرد أن تُظلم، كان الوقت سيصبح متأخرًا للغاية على الناس كي يذهبوا للعثور على الطعام. ويلاحظ التلاميذ أن الوقت قد تأخر، فيقتربوا من يسوع. ويطلب التلاميذ من يسوع أن يصرف الجموع إلى القرى المجاورة، وهي ليست نفس القري التي جاء منها الناس.</w:t>
      </w:r>
    </w:p>
    <w:p>
      <w:pPr>
        <w:bidi/>
      </w:pPr>
      <w:r>
        <w:rPr>
          <w:rtl/>
          <w:cs/>
          <w:lang w:val="ar_AE" w:bidi="ar_AE"/>
        </w:rPr>
      </w:r>
      <w:r>
        <w:rPr>
          <w:rtl/>
          <w:cs/>
          <w:lang w:val="ar_AE" w:bidi="ar_AE"/>
        </w:rPr>
        <w:t>محادثة يسوع مع التلاميذ كانت واضحة ومباشرة إلى حد ما. وحتمًا كان جواب يسوع مفاجئًا للتلاميذ، وذلك لأنهم كانوا يجيبون بما يبدو عدم إيمان. يمكن أن نقرأ جوابهم: "كيف نعطيهم شيئًا ليأكلوا بينما لا يوجد سوى خمسة أرغفة وسمكتين؟" كان الخبز والأسماك طعامًا شائعًا جدًا يُؤكَل من قِبَل الأشخاص الأكثر فقرًا. وأرغفة الخبز كانت صغيرة. فثلاثة أرغفة كانت تُطعم شخصًا واحدًا. لذلك فإن هذه الكمية من الطعام كانت بالكاد كافية لشخصين.</w:t>
      </w:r>
    </w:p>
    <w:p>
      <w:pPr>
        <w:bidi/>
      </w:pPr>
      <w:r>
        <w:rPr>
          <w:rtl/>
          <w:cs/>
          <w:lang w:val="ar_AE" w:bidi="ar_AE"/>
        </w:rPr>
      </w:r>
      <w:r>
        <w:rPr>
          <w:rtl/>
          <w:cs/>
          <w:lang w:val="ar_AE" w:bidi="ar_AE"/>
        </w:rPr>
        <w:t>فطلب يسوع من التلاميذ أن يحضروا الخبز والسمك. ثم طلب منهم أن يُتكِئوا الناس على العشب. كلمة "يتكئ" هي الكلمة التي تستعمل عند الجلوس في وليمة. وأخذ يسوع الخبز والسمك، ونظر إلى السماء، وبارك الطعام، وكسر الخبز، وأعطاه للتلاميذ ليعطوا الجموع. عندما يبارك الناس شيئًا، فإن المقصود عادة هو أنهم يشكرون على ذلك. ويسوع على الأرجح كان يقول البركة التقليدية: "مبارك أنت، الرب الإله، ملك الكون الذي يعطينا الخبز من الأرض".</w:t>
      </w:r>
    </w:p>
    <w:p>
      <w:pPr>
        <w:bidi/>
      </w:pPr>
      <w:r>
        <w:rPr>
          <w:rtl/>
          <w:cs/>
          <w:lang w:val="ar_AE" w:bidi="ar_AE"/>
        </w:rPr>
      </w:r>
      <w:r>
        <w:rPr>
          <w:rtl/>
          <w:cs/>
          <w:lang w:val="ar_AE" w:bidi="ar_AE"/>
        </w:rPr>
        <w:t>لا يضيف متَّى تفسيرًا للمعجزة التي تحدث، بل يقول فقط أن الجميع قد أكلوا حتى شبعوا. ويذكر متّى أيضًا أنه كان هناك اثنتا عشرة قفة مملوءة ببقية الطعام. كان الجمع الذي أكل خمسة آلاف رجل بالإضافة إلى النساء والأطفال. وكانت القفة عبارة عن سلال خوص صلبة تُستخدم لحمل الطعام اليومي.</w:t>
      </w:r>
    </w:p>
    <w:p>
      <w:pPr>
        <w:bidi/>
      </w:pPr>
      <w:r>
        <w:rPr>
          <w:rtl/>
          <w:cs/>
          <w:lang w:val="ar_AE" w:bidi="ar_AE"/>
        </w:rPr>
      </w:r>
      <w:r>
        <w:rPr>
          <w:rtl/>
          <w:cs/>
          <w:lang w:val="ar_AE" w:bidi="ar_AE"/>
        </w:rPr>
        <w:t xml:space="preserve">توقّفوا وانظروا إلى صور قفة خوص. </w:t>
      </w:r>
    </w:p>
    <w:p>
      <w:pPr>
        <w:bidi/>
      </w:pPr>
      <w:r>
        <w:rPr>
          <w:rtl/>
          <w:cs/>
          <w:lang w:val="ar_AE" w:bidi="ar_AE"/>
        </w:rPr>
      </w:r>
      <w:r>
        <w:rPr>
          <w:rtl/>
          <w:cs/>
          <w:lang w:val="ar_AE" w:bidi="ar_AE"/>
        </w:rPr>
        <w:t>توقّفوا وناقشوا مع فريقكم: في ثقافتكم، كم عدد الأشخاص الذين يشبعون من أكل خمسة أرغفة صغيرة وسمكتين؟ وما مقدار الطعام الذي ستطلبونه في ثقافتكم لإطعام وإشباع خمسة آلاف رجل بالإضافة إلى النساء والأطفال؟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يسمع الرب يسوع نبأ موت يوحنا. فدخل الرب يسوع السفينة ليجد مكانًا ليعتزل فيه الناس. ولكن الناس يتبعون الرب يسوع سيرًا على الأقدام.</w:t>
      </w:r>
    </w:p>
    <w:p>
      <w:pPr>
        <w:bidi/>
      </w:pPr>
      <w:r>
        <w:rPr>
          <w:rtl/>
          <w:cs/>
          <w:lang w:val="ar_AE" w:bidi="ar_AE"/>
        </w:rPr>
      </w:r>
      <w:r>
        <w:rPr>
          <w:b/>
          <w:rtl/>
          <w:cs/>
          <w:lang w:val="ar_AE" w:bidi="ar_AE"/>
        </w:rPr>
        <w:t>المشهد الثاني:</w:t>
      </w:r>
      <w:r>
        <w:rPr>
          <w:rtl/>
          <w:cs/>
          <w:lang w:val="ar_AE" w:bidi="ar_AE"/>
        </w:rPr>
        <w:t xml:space="preserve"> يخرج الرب يسوع من السفينة ويرى أن الجمع احتشد هناك بالفعل، فتحنن عليهم. ويشفي الرب يسوع المرضى.</w:t>
      </w:r>
    </w:p>
    <w:p>
      <w:pPr>
        <w:bidi/>
      </w:pPr>
      <w:r>
        <w:rPr>
          <w:rtl/>
          <w:cs/>
          <w:lang w:val="ar_AE" w:bidi="ar_AE"/>
        </w:rPr>
      </w:r>
      <w:r>
        <w:rPr>
          <w:b/>
          <w:rtl/>
          <w:cs/>
          <w:lang w:val="ar_AE" w:bidi="ar_AE"/>
        </w:rPr>
        <w:t>المشهد الثالث:</w:t>
      </w:r>
      <w:r>
        <w:rPr>
          <w:rtl/>
          <w:cs/>
          <w:lang w:val="ar_AE" w:bidi="ar_AE"/>
        </w:rPr>
        <w:t xml:space="preserve"> يقترب التلاميذ إلى الرب يسوع ويخبروه بأن الوقت تأخر وأن الناس بحاجة إلى الذهاب للحصول على الطعام. فيقول الرب يسوع للتلاميذ أن الجموع لا تحتاج إلى الرحيل، ويأمرهم أن يُطعموا الناس. يجيب التلاميذ قائلين إنه ليس لديهم ما يكفي من الطعام، فليس لديهم سوى سمكتين وخمسة أرغفة.</w:t>
      </w:r>
    </w:p>
    <w:p>
      <w:pPr>
        <w:bidi/>
      </w:pPr>
      <w:r>
        <w:rPr>
          <w:rtl/>
          <w:cs/>
          <w:lang w:val="ar_AE" w:bidi="ar_AE"/>
        </w:rPr>
      </w:r>
      <w:r>
        <w:rPr>
          <w:b/>
          <w:rtl/>
          <w:cs/>
          <w:lang w:val="ar_AE" w:bidi="ar_AE"/>
        </w:rPr>
        <w:t>المشهد الرابع:</w:t>
      </w:r>
      <w:r>
        <w:rPr>
          <w:rtl/>
          <w:cs/>
          <w:lang w:val="ar_AE" w:bidi="ar_AE"/>
        </w:rPr>
        <w:t xml:space="preserve"> يطلب الرب يسوع أن يُحضر الطعام إليه. ويأمر الرب يسوع الجمع أن يتكئوا. يبارك الرب يسوع الطعام، ويكسر الخبز، ويعطى الطعام للتلاميذ. ثم يوزعه التلاميذ على الجموع. يأكل الجمع ويشبعون. ثم يحمل التلاميذ 12 سلّة مملوءة ببواقي الطعام.</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الجموع (بما في ذلك المرضى)</w:t>
      </w:r>
    </w:p>
    <w:p>
      <w:pPr>
        <w:pStyle w:val="ListBullet"/>
        <w:bidi/>
        <w:spacing w:line="240" w:lineRule="auto"/>
        <w:ind w:left="720"/>
      </w:pPr>
      <w:r>
        <w:rPr>
          <w:rtl/>
          <w:cs/>
          <w:lang w:val="ar_AE" w:bidi="ar_AE"/>
        </w:rPr>
      </w:r>
      <w:r>
        <w:rPr>
          <w:rtl/>
          <w:cs/>
          <w:lang w:val="ar_AE" w:bidi="ar_AE"/>
        </w:rPr>
        <w:t>التلاميذ</w:t>
      </w:r>
    </w:p>
    <w:p>
      <w:pPr>
        <w:bidi/>
      </w:pPr>
      <w:r>
        <w:rPr>
          <w:rtl/>
          <w:cs/>
          <w:lang w:val="ar_AE" w:bidi="ar_AE"/>
        </w:rPr>
      </w:r>
      <w:r>
        <w:rPr>
          <w:rtl/>
          <w:cs/>
          <w:lang w:val="ar_AE" w:bidi="ar_AE"/>
        </w:rPr>
        <w:t xml:space="preserve"> 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 </w:t>
      </w:r>
    </w:p>
    <w:p>
      <w:pPr>
        <w:bidi/>
      </w:pPr>
      <w:r>
        <w:rPr>
          <w:rtl/>
          <w:cs/>
          <w:lang w:val="ar_AE" w:bidi="ar_AE"/>
        </w:rPr>
      </w:r>
      <w:r>
        <w:rPr>
          <w:rtl/>
          <w:cs/>
          <w:lang w:val="ar_AE" w:bidi="ar_AE"/>
        </w:rPr>
        <w:t>يبدأ المقطع "والآن عندما سمع الرب يسوع هذا..." كلمة "والآن" هي كلمة انتقالية. وهي لا تعني هنا والآن. بل تعني حقًا أنه عندما سمع الرب يسوع عن موت ابن عمه يوحنا، غادر الرب يسوع بالسفينة إلى بحر الجليل ليكون وحده. نحن لا نعرف إلى أين ذهب الرب يسوع تحديدًا، لكننا نعتقد أنه ذهب من كفرناحوم إلى الجانب الشمالي الشرقي من بحر الجليل. وهذا المسار كان ليأخذه إلى مكان خلاء، كما إنه يخرجه أيضًا من أراضي هيرودس أنتيباس. سمع الجموع أن الرب يسوع سيرحل، فتبعوه سيرًا على الأقدام. وعلى الأرجح كانت الجموع تراقب الرب يسوع من الشاطئ مثبتة أنظارها إلى المكان الذي تذهب إليه السفينه. من المهم أن نلاحظ أن معظم الشخصيات على الشاطئ، وأن الرب يسوع والتلاميذ كانوا في سفينة على بحر الجليل.</w:t>
      </w:r>
    </w:p>
    <w:p>
      <w:pPr>
        <w:bidi/>
      </w:pPr>
      <w:r>
        <w:rPr>
          <w:rtl/>
          <w:cs/>
          <w:lang w:val="ar_AE" w:bidi="ar_AE"/>
        </w:rPr>
      </w:r>
      <w:r>
        <w:rPr>
          <w:rtl/>
          <w:cs/>
          <w:lang w:val="ar_AE" w:bidi="ar_AE"/>
        </w:rPr>
        <w:t>انظروا مرة أخرى إلى خريطة الجليل وإلى الصورة المأخوذة من الجو للطبيعة على الجانب الشمالي الغربي من بحر الجليل.</w:t>
      </w:r>
    </w:p>
    <w:p>
      <w:pPr>
        <w:bidi/>
      </w:pPr>
      <w:r>
        <w:rPr>
          <w:rtl/>
          <w:cs/>
          <w:lang w:val="ar_AE" w:bidi="ar_AE"/>
        </w:rPr>
      </w:r>
      <w:r>
        <w:rPr>
          <w:rtl/>
          <w:cs/>
          <w:lang w:val="ar_AE" w:bidi="ar_AE"/>
        </w:rPr>
        <w:t>عندما خرج الرب يسوع من السفينة إلى الشاطئ، رأى جموعًا عظيمًا من الناس: خمسة آلاف رجل بالإضافة إلى النساء والأطفال. فشعر الرب يسوع بحب عظيم تجاههم وشفى مرضاهم.</w:t>
      </w:r>
    </w:p>
    <w:p>
      <w:pPr>
        <w:bidi/>
      </w:pPr>
      <w:r>
        <w:rPr>
          <w:rtl/>
          <w:cs/>
          <w:lang w:val="ar_AE" w:bidi="ar_AE"/>
        </w:rPr>
      </w:r>
      <w:r>
        <w:rPr>
          <w:rtl/>
          <w:cs/>
          <w:lang w:val="ar_AE" w:bidi="ar_AE"/>
        </w:rPr>
        <w:t>توقَّفوا وتحدثوا عن شكل هذا. هل اجتمع الناس حول الرب يسوع؟ هل اصطفوا في صف واحد؟ هل أحضر الأقارب أحباؤهم إلى الرب يسوع؟ هل أتى الناس من تلقاء أنفسهم؟</w:t>
      </w:r>
    </w:p>
    <w:p>
      <w:pPr>
        <w:bidi/>
      </w:pPr>
      <w:r>
        <w:rPr>
          <w:rtl/>
          <w:cs/>
          <w:lang w:val="ar_AE" w:bidi="ar_AE"/>
        </w:rPr>
      </w:r>
      <w:r>
        <w:rPr>
          <w:rtl/>
          <w:cs/>
          <w:lang w:val="ar_AE" w:bidi="ar_AE"/>
        </w:rPr>
        <w:t>يخدم الرب يسوع الناس طوال اليوم حتى المساء. بينما بدأت الشمس في الغروب، جاء التلاميذ إلى الرب يسوع يطلبون منه أن يصرف الجموع حتى يحصلوا على الطعام. فالجمع الكبير بهذه الدرجة سيجد صعوبة في العثور على الطعام في مكان خلاء أو بعيد هكذا.</w:t>
      </w:r>
    </w:p>
    <w:p>
      <w:pPr>
        <w:bidi/>
      </w:pPr>
      <w:r>
        <w:rPr>
          <w:rtl/>
          <w:cs/>
          <w:lang w:val="ar_AE" w:bidi="ar_AE"/>
        </w:rPr>
      </w:r>
      <w:r>
        <w:rPr>
          <w:rtl/>
          <w:cs/>
          <w:lang w:val="ar_AE" w:bidi="ar_AE"/>
        </w:rPr>
        <w:t>يطلب الرب يسوع أن يُحضروا الخمسة أرغفة والسمكتين إليه. ثم يأمر الرب يسوع الناس أن يجلسوا، ويبارك الطعام. ثم يكسر الخبز ويعطيه للتلاميذ. ويوزعه التلاميذ على الجمع الكبير. يأكل الجمع بأكمله ويشبعون. ثم، يحمل التلاميذ اثنتي عشرة سلّة مملوءة ببقايا الطعام.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النسخة الأكثر فهمًا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الجموع (بما في ذلك المرضى)</w:t>
      </w:r>
    </w:p>
    <w:p>
      <w:pPr>
        <w:pStyle w:val="ListBullet"/>
        <w:bidi/>
        <w:spacing w:line="240" w:lineRule="auto"/>
        <w:ind w:left="720"/>
      </w:pPr>
      <w:r>
        <w:rPr>
          <w:rtl/>
          <w:cs/>
          <w:lang w:val="ar_AE" w:bidi="ar_AE"/>
        </w:rPr>
      </w:r>
      <w:r>
        <w:rPr>
          <w:rtl/>
          <w:cs/>
          <w:lang w:val="ar_AE" w:bidi="ar_AE"/>
        </w:rPr>
        <w:t>التلاميذ</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كَيلا تهملوا هذه الأجزاء في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 xml:space="preserve">يسمع يسوع نبأ موت يوحنا، فيدخل السفينة ليذهب إلى مكان يعتزل فيه عن الناس.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يسوع كيف يشعر. استمعوا إلى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ركَض الجموع على طول الشاطئ ليتبعوا يسوع الذي في السفينة، وعندما يخرج يسوع من السفينة ويرى الجموع، يتحنَّن يسوع عليهم. يبدأ يسوع في شفاء المرضى حتى المساء.</w:t>
      </w:r>
    </w:p>
    <w:p>
      <w:pPr>
        <w:bidi/>
      </w:pPr>
      <w:r>
        <w:rPr>
          <w:rtl/>
          <w:cs/>
          <w:lang w:val="ar_AE" w:bidi="ar_AE"/>
        </w:rPr>
      </w:r>
      <w:r>
        <w:rPr>
          <w:rtl/>
          <w:cs/>
          <w:lang w:val="ar_AE" w:bidi="ar_AE"/>
        </w:rPr>
        <w:t>يقترب التلاميذ إلى يسوع ويخبروه بأن الوقت تأخَّر وأنَّ الناس بحاجة إلى الذَّهاب للحصول على الطعام. يُخبر يسوع التلاميذ بعدم السماح للجموع بالرحيل، ويأمرهم بضرورة إطعام الناس. يجيب التلاميذ قائلين إنه ليس لديهم ما يكفي من الطعام، فليس لديهم سوى سمكتَين وخمسة أرغفة.</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كيف يشعرون. استمعوا إلى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يطلب يسوع أن يُحضَر الطعام إليه، ثم يأمر الجمع أن يتكئوا. يبارك الرب يسوع الطعام، ويكسر الخبز، ويعطى الطعام للتلاميذ. ثم يوزعه التلاميذ على الجموع. يأكل الجمع ويشبعون. ثم يحمل التلاميذ 12 سلّة مملوءة ببواقي الطعام.</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كيف يشعرون. استمعوا إلى 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صعد الرب يسوع إلى القارب ليذهب إلى منطقة </w:t>
      </w:r>
      <w:r>
        <w:rPr>
          <w:b/>
          <w:rtl/>
          <w:cs/>
          <w:lang w:val="ar_AE" w:bidi="ar_AE"/>
        </w:rPr>
        <w:t>نائية</w:t>
      </w:r>
      <w:r>
        <w:rPr>
          <w:rtl/>
          <w:cs/>
          <w:lang w:val="ar_AE" w:bidi="ar_AE"/>
        </w:rPr>
        <w:t xml:space="preserve"> أو </w:t>
      </w:r>
      <w:r>
        <w:rPr>
          <w:b/>
          <w:rtl/>
          <w:cs/>
          <w:lang w:val="ar_AE" w:bidi="ar_AE"/>
        </w:rPr>
        <w:t>مهجورة</w:t>
      </w:r>
      <w:r>
        <w:rPr>
          <w:rtl/>
          <w:cs/>
          <w:lang w:val="ar_AE" w:bidi="ar_AE"/>
        </w:rPr>
        <w:t xml:space="preserve"> ليكون وحيدًا. نائية ومهجورة يعني خالية من الناس أو شبه قاحلة.</w:t>
      </w:r>
    </w:p>
    <w:p>
      <w:pPr>
        <w:bidi/>
      </w:pPr>
      <w:r>
        <w:rPr>
          <w:rtl/>
          <w:cs/>
          <w:lang w:val="ar_AE" w:bidi="ar_AE"/>
        </w:rPr>
      </w:r>
      <w:r>
        <w:rPr>
          <w:rtl/>
          <w:cs/>
          <w:lang w:val="ar_AE" w:bidi="ar_AE"/>
        </w:rPr>
        <w:t xml:space="preserve">البحيرة التي أبحر عليها قارب الرب يسوع هي </w:t>
      </w:r>
      <w:r>
        <w:rPr>
          <w:b/>
          <w:rtl/>
          <w:cs/>
          <w:lang w:val="ar_AE" w:bidi="ar_AE"/>
        </w:rPr>
        <w:t>بحر الجليل</w:t>
      </w:r>
      <w:r>
        <w:rPr>
          <w:rtl/>
          <w:cs/>
          <w:lang w:val="ar_AE" w:bidi="ar_AE"/>
        </w:rPr>
        <w:t xml:space="preserve">. كان بحر الجليل طوله 21 كيلومترًا وعرضه 13 كيلومترًا. حول هذا البحر قام الرب يسوع بالكثير من خدمته. يُرجى الحفاظ على اتساق ترجمة مصطلح بحر الجليل ووحدته في كل المقاطع. يُرجى الاطلاع على قاموس الكلمات الرئيسية للاستزادة من تعريف </w:t>
      </w:r>
      <w:r>
        <w:rPr>
          <w:rtl/>
          <w:cs/>
          <w:lang w:val="ar_AE" w:bidi="ar_AE"/>
        </w:rPr>
        <w:t>بحر الجليل</w:t>
      </w:r>
      <w:r>
        <w:rPr>
          <w:rtl/>
          <w:cs/>
          <w:lang w:val="ar_AE" w:bidi="ar_AE"/>
        </w:rPr>
        <w:t>.</w:t>
      </w:r>
    </w:p>
    <w:p>
      <w:pPr>
        <w:bidi/>
      </w:pPr>
      <w:r>
        <w:rPr>
          <w:rtl/>
          <w:cs/>
          <w:lang w:val="ar_AE" w:bidi="ar_AE"/>
        </w:rPr>
      </w:r>
      <w:r>
        <w:rPr>
          <w:rtl/>
          <w:cs/>
          <w:lang w:val="ar_AE" w:bidi="ar_AE"/>
        </w:rPr>
        <w:t xml:space="preserve">وعندما خرج الرب يسوع من القارب، رأى جموع كبيرة </w:t>
      </w:r>
      <w:r>
        <w:rPr>
          <w:b/>
          <w:rtl/>
          <w:cs/>
          <w:lang w:val="ar_AE" w:bidi="ar_AE"/>
        </w:rPr>
        <w:t>فتحنَّن</w:t>
      </w:r>
      <w:r>
        <w:rPr>
          <w:rtl/>
          <w:cs/>
          <w:lang w:val="ar_AE" w:bidi="ar_AE"/>
        </w:rPr>
        <w:t xml:space="preserve"> عليهم. التحنن شعور عميق من المحبة أو المودة أو الرأفة. راجع قاموس الكلمات الرئيسية للاستزادة بالتعريف الكامل لمصطلح </w:t>
      </w:r>
      <w:r>
        <w:rPr>
          <w:rtl/>
          <w:cs/>
          <w:lang w:val="ar_AE" w:bidi="ar_AE"/>
        </w:rPr>
        <w:t>تحنن/رأفة</w:t>
      </w:r>
      <w:r>
        <w:rPr>
          <w:rtl/>
          <w:cs/>
          <w:lang w:val="ar_AE" w:bidi="ar_AE"/>
        </w:rPr>
        <w:t>. شفى المرضى!</w:t>
      </w:r>
    </w:p>
    <w:p>
      <w:pPr>
        <w:bidi/>
      </w:pPr>
      <w:r>
        <w:rPr>
          <w:rtl/>
          <w:cs/>
          <w:lang w:val="ar_AE" w:bidi="ar_AE"/>
        </w:rPr>
      </w:r>
      <w:r>
        <w:rPr>
          <w:rtl/>
          <w:cs/>
          <w:lang w:val="ar_AE" w:bidi="ar_AE"/>
        </w:rPr>
        <w:t xml:space="preserve">وعند غروب الشمس، جاء </w:t>
      </w:r>
      <w:r>
        <w:rPr>
          <w:b/>
          <w:rtl/>
          <w:cs/>
          <w:lang w:val="ar_AE" w:bidi="ar_AE"/>
        </w:rPr>
        <w:t>التلاميذ</w:t>
      </w:r>
      <w:r>
        <w:rPr>
          <w:rtl/>
          <w:cs/>
          <w:lang w:val="ar_AE" w:bidi="ar_AE"/>
        </w:rPr>
        <w:t xml:space="preserve"> إليه ليطلبوا منه أن يصرف الناس ليأكلوا. التلاميذ هم الأتباع الأقرب إلى الرب يسوع. يُرجى الحفاظ على اتساق ترجمة مصطلح التلاميذ ووحدته في كل المقاطع. يُرجى الاطلاع على قاموس الكلمات الرئيسية للاستزادة بالتعريف الكامل لمصطلح </w:t>
      </w:r>
      <w:r>
        <w:rPr>
          <w:rtl/>
          <w:cs/>
          <w:lang w:val="ar_AE" w:bidi="ar_AE"/>
        </w:rPr>
        <w:t>تلاميذ</w:t>
      </w:r>
      <w:r>
        <w:rPr>
          <w:rtl/>
          <w:cs/>
          <w:lang w:val="ar_AE" w:bidi="ar_AE"/>
        </w:rPr>
        <w:t>.</w:t>
      </w:r>
    </w:p>
    <w:p>
      <w:pPr>
        <w:bidi/>
      </w:pPr>
      <w:r>
        <w:rPr>
          <w:rtl/>
          <w:cs/>
          <w:lang w:val="ar_AE" w:bidi="ar_AE"/>
        </w:rPr>
      </w:r>
      <w:r>
        <w:rPr>
          <w:rtl/>
          <w:cs/>
          <w:lang w:val="ar_AE" w:bidi="ar_AE"/>
        </w:rPr>
        <w:t xml:space="preserve">قال الرب يسوع إن الجموع لا تحتاج إلى أن تذهب وعلى التلاميذ إطعامهم. قال التلاميذ ليس لديهم سوى بعض الطعام. طلب الرب يسوع الطعام وطلب من الجميع أن يتكئوا. </w:t>
      </w:r>
      <w:r>
        <w:rPr>
          <w:b/>
          <w:rtl/>
          <w:cs/>
          <w:lang w:val="ar_AE" w:bidi="ar_AE"/>
        </w:rPr>
        <w:t>فبارك</w:t>
      </w:r>
      <w:r>
        <w:rPr>
          <w:rtl/>
          <w:cs/>
          <w:lang w:val="ar_AE" w:bidi="ar_AE"/>
        </w:rPr>
        <w:t xml:space="preserve"> الرب يسوع الطعام، وكسر الطعام، ووزعه. عندما </w:t>
      </w:r>
      <w:r>
        <w:rPr>
          <w:rtl/>
          <w:cs/>
          <w:lang w:val="ar_AE" w:bidi="ar_AE"/>
        </w:rPr>
        <w:t>يبارك</w:t>
      </w:r>
      <w:r>
        <w:rPr>
          <w:rtl/>
          <w:cs/>
          <w:lang w:val="ar_AE" w:bidi="ar_AE"/>
        </w:rPr>
        <w:t xml:space="preserve"> الناس شيئًا، فإن هذا يعني أنهم يشكرون الله على ذلك. أكل الجميع وشبعوا. ثم حمل التلاميذ 12 سلّة مملوءة ببقية الطعام.</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14:22–36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14: 22–36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هذه القصة تأتي بعد أن قام يسوع بإطعام أكثر من 5000 شخص بخمس خبزات وسمكتين فقط. فتعجب الناس من قوة يسوع. </w:t>
      </w:r>
    </w:p>
    <w:p>
      <w:pPr>
        <w:bidi/>
      </w:pPr>
      <w:r>
        <w:rPr>
          <w:rtl/>
          <w:cs/>
          <w:lang w:val="ar_AE" w:bidi="ar_AE"/>
        </w:rPr>
      </w:r>
      <w:r>
        <w:rPr>
          <w:rtl/>
          <w:cs/>
          <w:lang w:val="ar_AE" w:bidi="ar_AE"/>
        </w:rPr>
        <w:t>وبعد إشباع الجمع الكثير من الناس بوقت قصير، يصرفهم يسوع كي يذهبوا إلى بيوتهم. ثم يأمر يسوع تلاميذه أن يدخلوا السفينة ويذهبوا إلى الجانب الآخر من البحيرة، وهي بحر الجليل. ثم يصعد يسوع إلى الجبل منفردًا ليصلي، أي يتحدث إلى الله، ويبتعد عن الناس.</w:t>
      </w:r>
    </w:p>
    <w:p>
      <w:pPr>
        <w:bidi/>
      </w:pPr>
      <w:r>
        <w:rPr>
          <w:rtl/>
          <w:cs/>
          <w:lang w:val="ar_AE" w:bidi="ar_AE"/>
        </w:rPr>
      </w:r>
      <w:r>
        <w:rPr>
          <w:rtl/>
          <w:cs/>
          <w:lang w:val="ar_AE" w:bidi="ar_AE"/>
        </w:rPr>
        <w:t xml:space="preserve">توقَّفوا هنا واعرضوا صورة لبحر الجليل. اعرضوا أيضًا صورة </w:t>
      </w:r>
      <w:r>
        <w:rPr>
          <w:b/>
          <w:rtl/>
          <w:cs/>
          <w:lang w:val="ar_AE" w:bidi="ar_AE"/>
        </w:rPr>
        <w:t>لسفينة</w:t>
      </w:r>
      <w:r>
        <w:rPr>
          <w:rtl/>
          <w:cs/>
          <w:lang w:val="ar_AE" w:bidi="ar_AE"/>
        </w:rPr>
        <w:t xml:space="preserve"> لها مجاديف.</w:t>
      </w:r>
    </w:p>
    <w:p>
      <w:pPr>
        <w:bidi/>
      </w:pPr>
      <w:r>
        <w:rPr>
          <w:rtl/>
          <w:cs/>
          <w:lang w:val="ar_AE" w:bidi="ar_AE"/>
        </w:rPr>
      </w:r>
      <w:r>
        <w:rPr>
          <w:rtl/>
          <w:cs/>
          <w:lang w:val="ar_AE" w:bidi="ar_AE"/>
        </w:rPr>
        <w:t>وعندما حل الظلام كان يسوع مازال يتحدث مع الله، وكان التلاميذ في السفينة بعيدًا عن البَرّ يصارعون ليعبروا البحيرة. وكانت الريح شديدة، والأمواج تضرب السفينة. فبسبب موقع البحيرة، كان يمكن أن تحدث عواصف شديدة فجأة.</w:t>
      </w:r>
    </w:p>
    <w:p>
      <w:pPr>
        <w:bidi/>
      </w:pPr>
      <w:r>
        <w:rPr>
          <w:rtl/>
          <w:cs/>
          <w:lang w:val="ar_AE" w:bidi="ar_AE"/>
        </w:rPr>
      </w:r>
      <w:r>
        <w:rPr>
          <w:rtl/>
          <w:cs/>
          <w:lang w:val="ar_AE" w:bidi="ar_AE"/>
        </w:rPr>
        <w:t>تكلموا عن وقت صعب في حياتكم عندما كانت الأمور صعبة، لدرجة أنكم لم تعلموا ماذا تفعلون.</w:t>
      </w:r>
    </w:p>
    <w:p>
      <w:pPr>
        <w:bidi/>
      </w:pPr>
      <w:r>
        <w:rPr>
          <w:rtl/>
          <w:cs/>
          <w:lang w:val="ar_AE" w:bidi="ar_AE"/>
        </w:rPr>
      </w:r>
      <w:r>
        <w:rPr>
          <w:rtl/>
          <w:cs/>
          <w:lang w:val="ar_AE" w:bidi="ar_AE"/>
        </w:rPr>
        <w:t>ثم في "الهزيع الرابع" من الليل أي بين الساعة الثالثة صباحًا والسادسة صباحًا، جاء يسوع إلى التلاميذ ماشيًا على الماء! تعبير "في الهزيع الرابع" يعكس النظام الروماني الذي يقضي بتقسيم الوقت بين السادسة مساءً والسادسة صباحًا إلى أربع فترات متساوية كل منها ثلاث ساعات. كل من هذه الفترات الزمنية كانت تُسمى بالهزيع.</w:t>
      </w:r>
    </w:p>
    <w:p>
      <w:pPr>
        <w:bidi/>
      </w:pPr>
      <w:r>
        <w:rPr>
          <w:rtl/>
          <w:cs/>
          <w:lang w:val="ar_AE" w:bidi="ar_AE"/>
        </w:rPr>
      </w:r>
      <w:r>
        <w:rPr>
          <w:rtl/>
          <w:cs/>
          <w:lang w:val="ar_AE" w:bidi="ar_AE"/>
        </w:rPr>
        <w:t>ورأى التلاميذ يسوع آتيًا إليهم في وسط العاصفة. فخافوا بشدة، وصرخوا "إنه خيال!" هذه العبارة من التلاميذ يمكن أن تشير إلى نوع من الخرافات، وقد تعكس الاعتقاد الشائع بأن الأرواح الشريرة تسكن في البحر، أو أن الذين غرقوا في الماء، يسكنون الماء.</w:t>
      </w:r>
    </w:p>
    <w:p>
      <w:pPr>
        <w:bidi/>
      </w:pPr>
      <w:r>
        <w:rPr>
          <w:rtl/>
          <w:cs/>
          <w:lang w:val="ar_AE" w:bidi="ar_AE"/>
        </w:rPr>
      </w:r>
      <w:r>
        <w:rPr>
          <w:rtl/>
          <w:cs/>
          <w:lang w:val="ar_AE" w:bidi="ar_AE"/>
        </w:rPr>
        <w:t>فعلى الفور كلَّم يسوع التلاميذ قائلًا لهم: "لا تخافوا؛ أنا هو". تستخدم بعض الترجمات كلمات "ثبتوا قلوبكم"، التي يمكن أن تترجم أيضًا إلى "تشجعوا! أنا يسوع. لا تخافوا!" أو "هدأوا أنفسكم، فإنه أنا". لا تخافوا!"</w:t>
      </w:r>
    </w:p>
    <w:p>
      <w:pPr>
        <w:bidi/>
      </w:pPr>
      <w:r>
        <w:rPr>
          <w:rtl/>
          <w:cs/>
          <w:lang w:val="ar_AE" w:bidi="ar_AE"/>
        </w:rPr>
      </w:r>
      <w:r>
        <w:rPr>
          <w:rtl/>
          <w:cs/>
          <w:lang w:val="ar_AE" w:bidi="ar_AE"/>
        </w:rPr>
        <w:t>ثم قال بطرس ليسوع الذي كان لا يزال على الماء: "يا رب، إن كنت أنت هو، فمُرني أن آتي إليك ماشيًا على الماء". يمكن أن تُترجم كلمة "رب" في هذه الحالة إلى "سيد"، أو "رب"، أو "قائد". أراد بطرس من يسوع أن يؤكد أن الشخص الذي على الماء كان هو حقًا. فالوقت كان مظلمًا وعاصف، ولم يستطع التلاميذ الرؤية بوضوح. لكنهم قد سمعوا صوت يسوع. وكان بطرس يعتقد أنه إذا كان هو يسوع حقًا، فإنه سيمكِّنه من السير إليه على الماء. فقال يسوع لبطرس أن يأتي إليه!</w:t>
      </w:r>
    </w:p>
    <w:p>
      <w:pPr>
        <w:bidi/>
      </w:pPr>
      <w:r>
        <w:rPr>
          <w:rtl/>
          <w:cs/>
          <w:lang w:val="ar_AE" w:bidi="ar_AE"/>
        </w:rPr>
      </w:r>
      <w:r>
        <w:rPr>
          <w:rtl/>
          <w:cs/>
          <w:lang w:val="ar_AE" w:bidi="ar_AE"/>
        </w:rPr>
        <w:t>فخرج بطرس من السفينة وبدأ يسير إلى يسوع على الماء. لكنه أصبح مدركًا للريح الشديدة والأمواج من حوله، فابتدأ يغرق في الماء. وسرعان ما صرخ بطرس إلى يسوع: "يا رب نجني، إني أغرق"</w:t>
      </w:r>
    </w:p>
    <w:p>
      <w:pPr>
        <w:bidi/>
      </w:pPr>
      <w:r>
        <w:rPr>
          <w:rtl/>
          <w:cs/>
          <w:lang w:val="ar_AE" w:bidi="ar_AE"/>
        </w:rPr>
      </w:r>
      <w:r>
        <w:rPr>
          <w:rtl/>
          <w:cs/>
          <w:lang w:val="ar_AE" w:bidi="ar_AE"/>
        </w:rPr>
        <w:t>ففي الحال مدّ يسوع يده وأمسك به ليساعده، وقال له: "لماذا لم تؤمن بي إني أجعلك تمشي على الماء!" ثم صعد يسوع وبطرس إلى السفينة، فسكنت الرياح. فتعجب التلاميذ الذين كانوا في السفينة مما حدث وسجدوا ليسوع، قائلين: "بالحقيقة أنت ابن الله". تعبير "ابن الله"هو لقب ليسوع. وهذا اللقب يشير إلى أن التلاميذ كانوا يرون أن يسوع لديه نفس الطبيعة والشخصية التي يتمتع بها الله.</w:t>
      </w:r>
    </w:p>
    <w:p>
      <w:pPr>
        <w:bidi/>
      </w:pPr>
      <w:r>
        <w:rPr>
          <w:rtl/>
          <w:cs/>
          <w:lang w:val="ar_AE" w:bidi="ar_AE"/>
        </w:rPr>
      </w:r>
      <w:r>
        <w:rPr>
          <w:rtl/>
          <w:cs/>
          <w:lang w:val="ar_AE" w:bidi="ar_AE"/>
        </w:rPr>
        <w:t xml:space="preserve">لقد أدرك التلاميذ أن يسوع لم يكن شخصًا عاديًا. وتعجبوا مما فعله يسوع. وقد غمرتهم العاطفة جدًا بسبب أنهم أدركوا أن يسوع يجب أن يكون شخصًا إلهيًا فدعوه "ابن الله". وفي القصة السابقة عن العاصفة في البحر، انتهوا بالسؤال: "أي إنسان هذا؟" لكنهم الآن يدعونه ابن الله. </w:t>
      </w:r>
    </w:p>
    <w:p>
      <w:pPr>
        <w:bidi/>
      </w:pPr>
      <w:r>
        <w:rPr>
          <w:rtl/>
          <w:cs/>
          <w:lang w:val="ar_AE" w:bidi="ar_AE"/>
        </w:rPr>
      </w:r>
      <w:r>
        <w:rPr>
          <w:rtl/>
          <w:cs/>
          <w:lang w:val="ar_AE" w:bidi="ar_AE"/>
        </w:rPr>
        <w:t>ثم وصل يسوع وتلاميذه إلى الجانب الآخر من البحيرة، ونزلوا من السفينة إلى مكان يُدعى جنيسارت. وكانت جنيسارت قرية تقع على الشاطئ الشمالي الغربي لبحر الجليل. لكن هذا الاسم يُطلق أيضًا على السهل الخصيب والمكتظ بالسكان الواقع غرب بحر الجليل وجنوب كفرناحوم. وباستخدام كلمة "أرض" لوصف كلمة جنيسارت، فإن ذلك على الأرجح يشير إلى سهل أو إقليم جنيسارت وليس إلى القرية.</w:t>
      </w:r>
    </w:p>
    <w:p>
      <w:pPr>
        <w:bidi/>
      </w:pPr>
      <w:r>
        <w:rPr>
          <w:rtl/>
          <w:cs/>
          <w:lang w:val="ar_AE" w:bidi="ar_AE"/>
        </w:rPr>
      </w:r>
      <w:r>
        <w:rPr>
          <w:rtl/>
          <w:cs/>
          <w:lang w:val="ar_AE" w:bidi="ar_AE"/>
        </w:rPr>
        <w:t>اعرضوا خريطة تشمل بيت صيدا وجنيسارت، حيث نزل يسوع وتلاميذه.</w:t>
      </w:r>
    </w:p>
    <w:p>
      <w:pPr>
        <w:bidi/>
      </w:pPr>
      <w:r>
        <w:rPr>
          <w:rtl/>
          <w:cs/>
          <w:lang w:val="ar_AE" w:bidi="ar_AE"/>
        </w:rPr>
      </w:r>
      <w:r>
        <w:rPr>
          <w:rtl/>
          <w:cs/>
          <w:lang w:val="ar_AE" w:bidi="ar_AE"/>
        </w:rPr>
        <w:t>عرف الناس أنه كان يسوع وأرسلوا أشخاصًا ليخبروا الجميع في تلك المنطقة أن يسوع كان هناك. فأحضر الناس المرضى إلى يسوع، متوسلين إليه أن يسمح لهم أن يلمسوا ولو هدب ثوبه. وشفى يسوع جميع المرضى الذين لمسوه، وجعلهم أصحاء. لقد آمن الناس أن قوة الشفاء الخاصة بيسوع تتدفق من خلال هدب ثوبه. قد يكون المقصود بهدب الثوب "أسفله" أو "القدم" أو "الحافة".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هذه القصة مُقسمة إلى (ستة) مشاهد.</w:t>
      </w:r>
    </w:p>
    <w:p>
      <w:pPr>
        <w:bidi/>
      </w:pPr>
      <w:r>
        <w:rPr>
          <w:rtl/>
          <w:cs/>
          <w:lang w:val="ar_AE" w:bidi="ar_AE"/>
        </w:rPr>
      </w:r>
      <w:r>
        <w:rPr>
          <w:b/>
          <w:rtl/>
          <w:cs/>
          <w:lang w:val="ar_AE" w:bidi="ar_AE"/>
        </w:rPr>
        <w:t>المشهد الأول:</w:t>
      </w:r>
      <w:r>
        <w:rPr>
          <w:rtl/>
          <w:cs/>
          <w:lang w:val="ar_AE" w:bidi="ar_AE"/>
        </w:rPr>
        <w:t xml:space="preserve"> يقول الرب يسوع لتلاميذه أن يصعدوا إلى القارب وأن يذهبوا إلى الجانب الآخر من البحيرة. ثم يرسل الجموع إلى بيوتهم. ثم يذهب إلى منطقة جبلية ليصلّي، ويتحدث مع الله. فيحل الليل بينما الرب يسوع يصلّي.</w:t>
      </w:r>
    </w:p>
    <w:p>
      <w:pPr>
        <w:bidi/>
      </w:pPr>
      <w:r>
        <w:rPr>
          <w:rtl/>
          <w:cs/>
          <w:lang w:val="ar_AE" w:bidi="ar_AE"/>
        </w:rPr>
      </w:r>
      <w:r>
        <w:rPr>
          <w:b/>
          <w:rtl/>
          <w:cs/>
          <w:lang w:val="ar_AE" w:bidi="ar_AE"/>
        </w:rPr>
        <w:t>المشهد الثاني:</w:t>
      </w:r>
      <w:r>
        <w:rPr>
          <w:rtl/>
          <w:cs/>
          <w:lang w:val="ar_AE" w:bidi="ar_AE"/>
        </w:rPr>
        <w:t xml:space="preserve"> التلاميذ يصارعون في القارب بسبب الرياح القوية والأمواج العالية. بين الساعة الثالثة فجرًا والسادسة فجرًا يذهب الرب يسوع إلى التلاميذ ماشيًا على سطح الماء. فتساءل التلاميذ إذا كان ذلك شبحًا!</w:t>
      </w:r>
    </w:p>
    <w:p>
      <w:pPr>
        <w:bidi/>
      </w:pPr>
      <w:r>
        <w:rPr>
          <w:rtl/>
          <w:cs/>
          <w:lang w:val="ar_AE" w:bidi="ar_AE"/>
        </w:rPr>
      </w:r>
      <w:r>
        <w:rPr>
          <w:b/>
          <w:rtl/>
          <w:cs/>
          <w:lang w:val="ar_AE" w:bidi="ar_AE"/>
        </w:rPr>
        <w:t>المشهد الثالث:</w:t>
      </w:r>
      <w:r>
        <w:rPr>
          <w:rtl/>
          <w:cs/>
          <w:lang w:val="ar_AE" w:bidi="ar_AE"/>
        </w:rPr>
        <w:t xml:space="preserve"> يتحدث الرب يسوع معهم ليشجعهم، ويخبرهم ألا يخافوا لأنه هو الذي على الماء. فيقول: "لا تخافوا: أنا هو". فيتحدث بطرس إلى الرب يسوع قائلًا: "يا رب، إن كنت أنت هو، فمُرني أن آتي إليك ماشيًا على الماء". فقال الرب يسوع لبطرس أن يأتي إليه!</w:t>
      </w:r>
    </w:p>
    <w:p>
      <w:pPr>
        <w:bidi/>
      </w:pPr>
      <w:r>
        <w:rPr>
          <w:rtl/>
          <w:cs/>
          <w:lang w:val="ar_AE" w:bidi="ar_AE"/>
        </w:rPr>
      </w:r>
      <w:r>
        <w:rPr>
          <w:b/>
          <w:rtl/>
          <w:cs/>
          <w:lang w:val="ar_AE" w:bidi="ar_AE"/>
        </w:rPr>
        <w:t>المشهد الرابع</w:t>
      </w:r>
      <w:r>
        <w:rPr>
          <w:rtl/>
          <w:cs/>
          <w:lang w:val="ar_AE" w:bidi="ar_AE"/>
        </w:rPr>
        <w:t>: يخرج بطرس من القارب ويمشي على سطح الماء، ثم يبدأ في الغرق، فيخاف ويصرخ إلى الرب يسوع لينقذه من الغرق. فيأخذ الرب يسوع يد بطرس وينقذه. ثم يسأل الرب يسوع بطرس لماذا قلة إيمانه وشكوكه.</w:t>
      </w:r>
    </w:p>
    <w:p>
      <w:pPr>
        <w:bidi/>
      </w:pPr>
      <w:r>
        <w:rPr>
          <w:rtl/>
          <w:cs/>
          <w:lang w:val="ar_AE" w:bidi="ar_AE"/>
        </w:rPr>
      </w:r>
      <w:r>
        <w:rPr>
          <w:b/>
          <w:rtl/>
          <w:cs/>
          <w:lang w:val="ar_AE" w:bidi="ar_AE"/>
        </w:rPr>
        <w:t>المشهد الخامس:</w:t>
      </w:r>
      <w:r>
        <w:rPr>
          <w:rtl/>
          <w:cs/>
          <w:lang w:val="ar_AE" w:bidi="ar_AE"/>
        </w:rPr>
        <w:t xml:space="preserve"> يرجع الرب يسوع وبطرس إلى القارب ثم تتوقف الرياح. فتعجب التلاميذ وأدركوا أن الرب يسوع هو ابن الله، وبدأوا يعبدونه.</w:t>
      </w:r>
    </w:p>
    <w:p>
      <w:pPr>
        <w:bidi/>
      </w:pPr>
      <w:r>
        <w:rPr>
          <w:rtl/>
          <w:cs/>
          <w:lang w:val="ar_AE" w:bidi="ar_AE"/>
        </w:rPr>
      </w:r>
      <w:r>
        <w:rPr>
          <w:b/>
          <w:rtl/>
          <w:cs/>
          <w:lang w:val="ar_AE" w:bidi="ar_AE"/>
        </w:rPr>
        <w:t>المشهد السادس:</w:t>
      </w:r>
      <w:r>
        <w:rPr>
          <w:rtl/>
          <w:cs/>
          <w:lang w:val="ar_AE" w:bidi="ar_AE"/>
        </w:rPr>
        <w:t xml:space="preserve"> يصل الرب يسوع وتلاميذه إلى عبر البحيرة، إلى جنيسارت. كان الناس في تلك المنطقة يدركون أن هذا هو الرب يسوع، وسرعان ما انتشر الخبر إلى العديد من الناس الآخرين بأن الرب يسوع كان هناك. فأحضر هؤلاء الناس المرضى، متوسلين الرب يسوع أن يسمح لهم بلمس هدب ثوبه. وشفى الرب يسوع جميع الذين لمسوه.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الجموع من المعجزة السابقة، إطعام الخمسة آلاف</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الريح والأمواج</w:t>
      </w:r>
    </w:p>
    <w:p>
      <w:pPr>
        <w:pStyle w:val="ListBullet"/>
        <w:bidi/>
        <w:spacing w:line="240" w:lineRule="auto"/>
        <w:ind w:left="720"/>
      </w:pPr>
      <w:r>
        <w:rPr>
          <w:rtl/>
          <w:cs/>
          <w:lang w:val="ar_AE" w:bidi="ar_AE"/>
        </w:rPr>
      </w:r>
      <w:r>
        <w:rPr>
          <w:rtl/>
          <w:cs/>
          <w:lang w:val="ar_AE" w:bidi="ar_AE"/>
        </w:rPr>
        <w:t>الناس في جنِّيسارَت، الأصحاء والمرضى</w:t>
      </w:r>
    </w:p>
    <w:p>
      <w:pPr>
        <w:bidi/>
      </w:pPr>
      <w:r>
        <w:rPr>
          <w:rtl/>
          <w:cs/>
          <w:lang w:val="ar_AE" w:bidi="ar_AE"/>
        </w:rPr>
      </w:r>
      <w:r>
        <w:rPr>
          <w:rtl/>
          <w:cs/>
          <w:lang w:val="ar_AE" w:bidi="ar_AE"/>
        </w:rPr>
        <w:t>في هذه الجلسة، اطلب من المجموعة رسم قصة مصورة أو استخدام بعض الأدوات لتصور القصة والأحداث فيها.</w:t>
      </w:r>
    </w:p>
    <w:p>
      <w:pPr>
        <w:bidi/>
      </w:pPr>
      <w:r>
        <w:rPr>
          <w:rtl/>
          <w:cs/>
          <w:lang w:val="ar_AE" w:bidi="ar_AE"/>
        </w:rPr>
      </w:r>
      <w:r>
        <w:rPr>
          <w:rtl/>
          <w:cs/>
          <w:lang w:val="ar_AE" w:bidi="ar_AE"/>
        </w:rPr>
        <w:t>كان الرب يسوع قد أطعم الجموع للتو بسمكتين وخمسة أرغفة. ثم أرسل تلاميذه إلى القارب، وصرف الجموع. بعد ذلك يذهب إلى جبل ليصلّي. والآن، قد حل الليل والظلام.</w:t>
      </w:r>
    </w:p>
    <w:p>
      <w:pPr>
        <w:bidi/>
      </w:pPr>
      <w:r>
        <w:rPr>
          <w:rtl/>
          <w:cs/>
          <w:lang w:val="ar_AE" w:bidi="ar_AE"/>
        </w:rPr>
      </w:r>
      <w:r>
        <w:rPr>
          <w:rtl/>
          <w:cs/>
          <w:lang w:val="ar_AE" w:bidi="ar_AE"/>
        </w:rPr>
        <w:t>من المهم أن ندرك أنه رغم أن الرب يسوع لم يكن مع التلاميذ، إلا أنه كان يصلّي ولابد أنه كان يدرك أن التلاميذ يصارعون في القارب بسبب ما يحدث بعد ذلك.</w:t>
      </w:r>
    </w:p>
    <w:p>
      <w:pPr>
        <w:bidi/>
      </w:pPr>
      <w:r>
        <w:rPr>
          <w:rtl/>
          <w:cs/>
          <w:lang w:val="ar_AE" w:bidi="ar_AE"/>
        </w:rPr>
      </w:r>
      <w:r>
        <w:rPr>
          <w:rtl/>
          <w:cs/>
          <w:lang w:val="ar_AE" w:bidi="ar_AE"/>
        </w:rPr>
        <w:t>ولأن هذه البحيرة كبيرة، فالريح والأمواج أخافت التلاميذ، وربما تساءلوا إذا كانوا سينجون من العاصفة. فلابد وأن الريح والأمواج خبطت القارب بقوة.</w:t>
      </w:r>
    </w:p>
    <w:p>
      <w:pPr>
        <w:bidi/>
      </w:pPr>
      <w:r>
        <w:rPr>
          <w:rtl/>
          <w:cs/>
          <w:lang w:val="ar_AE" w:bidi="ar_AE"/>
        </w:rPr>
      </w:r>
      <w:r>
        <w:rPr>
          <w:rtl/>
          <w:cs/>
          <w:lang w:val="ar_AE" w:bidi="ar_AE"/>
        </w:rPr>
        <w:t>يأتي الرب يسوع إلى التلاميذ ماشيًا على الماء. من المهم أن نتذكر رد فعل التلاميذ ورد فعل الرب يسوع.</w:t>
      </w:r>
    </w:p>
    <w:p>
      <w:pPr>
        <w:bidi/>
      </w:pPr>
      <w:r>
        <w:rPr>
          <w:rtl/>
          <w:cs/>
          <w:lang w:val="ar_AE" w:bidi="ar_AE"/>
        </w:rPr>
      </w:r>
      <w:r>
        <w:rPr>
          <w:rtl/>
          <w:cs/>
          <w:lang w:val="ar_AE" w:bidi="ar_AE"/>
        </w:rPr>
        <w:t>فتعبير الرب يسوع يقدم التشجيع، ويعني "اهدؤوا" أو "لا تخافوا"، وهي الترجمات الشائعة لهذه العبارة.</w:t>
      </w:r>
    </w:p>
    <w:p>
      <w:pPr>
        <w:bidi/>
      </w:pPr>
      <w:r>
        <w:rPr>
          <w:rtl/>
          <w:cs/>
          <w:lang w:val="ar_AE" w:bidi="ar_AE"/>
        </w:rPr>
      </w:r>
      <w:r>
        <w:rPr>
          <w:rtl/>
          <w:cs/>
          <w:lang w:val="ar_AE" w:bidi="ar_AE"/>
        </w:rPr>
        <w:t>من المهم أن نتذكر رد بطرس على الرب يسوع.</w:t>
      </w:r>
    </w:p>
    <w:p>
      <w:pPr>
        <w:bidi/>
      </w:pPr>
      <w:r>
        <w:rPr>
          <w:rtl/>
          <w:cs/>
          <w:lang w:val="ar_AE" w:bidi="ar_AE"/>
        </w:rPr>
      </w:r>
      <w:r>
        <w:rPr>
          <w:rtl/>
          <w:cs/>
          <w:lang w:val="ar_AE" w:bidi="ar_AE"/>
        </w:rPr>
        <w:t>من المفيد أن نلاحظ فقدان بطرس السريع لتركيزه على الرب يسوع، وبدء تركيزه على العاصفة بدلًا من ذلك. وهكذا يبدأ بطرس في الغرق.</w:t>
      </w:r>
    </w:p>
    <w:p>
      <w:pPr>
        <w:bidi/>
      </w:pPr>
      <w:r>
        <w:rPr>
          <w:rtl/>
          <w:cs/>
          <w:lang w:val="ar_AE" w:bidi="ar_AE"/>
        </w:rPr>
      </w:r>
      <w:r>
        <w:rPr>
          <w:rtl/>
          <w:cs/>
          <w:lang w:val="ar_AE" w:bidi="ar_AE"/>
        </w:rPr>
        <w:t>بعد أن يرجع الرب يسوع وبطرس إلى القارب، يتعبد التلاميذ للرب يسوع. ثم بعد مرور بعض الوقت، يرسو القارب على شاطئ الآخر من البحيرة. تسمع جموع كبيرة من الناس أن الرب يسوع قد رسا، فيجيئوا ليروه. يواصل الرب يسوع في إظهار قوته بشفاء جميع المرضى. أتى الناس إلى الرب يسوع مؤمنين أنهم إذا لمسوا هدب ثوبه، سيشفيهم.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النسخة الأكثر فهمًا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هذه القصة مُقسمة إلى ستة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الجموع من المعجزة السابقة (إطعام 5000)</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الريح والأمواج</w:t>
      </w:r>
    </w:p>
    <w:p>
      <w:pPr>
        <w:pStyle w:val="ListBullet"/>
        <w:bidi/>
        <w:spacing w:line="240" w:lineRule="auto"/>
        <w:ind w:left="720"/>
      </w:pPr>
      <w:r>
        <w:rPr>
          <w:rtl/>
          <w:cs/>
          <w:lang w:val="ar_AE" w:bidi="ar_AE"/>
        </w:rPr>
      </w:r>
      <w:r>
        <w:rPr>
          <w:rtl/>
          <w:cs/>
          <w:lang w:val="ar_AE" w:bidi="ar_AE"/>
        </w:rPr>
        <w:t>الناس في جنِّيسارَت (الأصحاء والمرضى)</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كَيلا تهملوا هذه الأجزاء في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مثِّلوا يسوع يُرسل الجموع إلى ديارهم، ويرسل التلاميذ إلى عبر البحر، ويصعد إلى الجبل ليصلِّي.</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 الأشخاص الذين يؤدون دور التلاميذ: "كيف تشعرون؟" قد تسمعون أقوالًا مثل: "لماذا لا يأتي يسوع معنا؟" أو "كيف سيتقابل معنا يسوع لاحقًا؟"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دور التلاميذ يعانون في السفينة، ويُصارعون الريح والأمواج.</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 "خائفون ومرهَقون ومحبَطون للغاية"، أو، نشعر بالحيرة لماذا أرسلنا يسوع إلى عبر البحر ولم يبقَ هنا ليساعدنا"، أو "نشعر بالخوف إذ ربما لا ننجو من هذه العاصفة!"</w:t>
      </w:r>
    </w:p>
    <w:p>
      <w:pPr>
        <w:pStyle w:val="ListBullet"/>
        <w:bidi/>
        <w:spacing w:line="240" w:lineRule="auto"/>
        <w:ind w:left="720"/>
      </w:pPr>
      <w:r>
        <w:rPr>
          <w:rtl/>
          <w:cs/>
          <w:lang w:val="ar_AE" w:bidi="ar_AE"/>
        </w:rPr>
      </w:r>
      <w:r>
        <w:rPr>
          <w:rtl/>
          <w:cs/>
          <w:lang w:val="ar_AE" w:bidi="ar_AE"/>
        </w:rPr>
        <w:t>أيضًا، اسألوا المُمثِّل الذي يؤدي دور يسوع كيف يشعر وهو يواصل الصلاة على الجَبَل في حين يُصارع التلاميذ مع الأمواج. قد تسمعون إجابات مثل: "أراهم، وأسمع صراخهم، كما أتألم من أجلهم".</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دور يسوع يمشي على الماء، والتلاميذ يعتقدون أنه شَبَح، ويسوع يُخبر للتلاميذ ألا يخافوا. مثِّلوا أيضًا بطرس يقول ليسوع: "يا رب، إن كنتَ هُوَ، فمُرني أن آتي إليك على الماء"، ثم يسمع يسوع يقول: "تعالَ".</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التلاميذ وبطرس بماذا يشعرون. قد تسمعون إجابات مثل: "مرتعبون لأننا نرى ما يبدو وكأنه شبح!" أو "نشعر بالارتياح لأننا نرى ما يبدو وكأنه شبحٌ، لكننا سمعنا صوت يسوع!" أو ربما يقول بطرس: "أنا خائف من الذَهاب إلى يسوع على الماء، لكنني مُتحمس أيضًا ومُستعد أن أثق بيسوع ثقة تكفي لأخراجي من السفينة!"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بطرس وهو يخرج من السفينة ليسير إلى يسوع على الماء، ثم يغرق وهو يرى الريح والأمواج، وأخيرًا يساعده يسوع.</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بطرس: "بماذا تشعر؟" قد تسمعون عبارات مثل: "كنت مندهشًا لأنني أستطيع السير على الماء مدة دقيقة!" أو "كنت مرتعبًا عندما غفِل بصري عن يسوع، وبدأتُ أغرق في الماء!" أو "شعرتُ بارتياح كبير عندما مدَّ يسوع يده ليخلِّصني!"</w:t>
      </w:r>
    </w:p>
    <w:p>
      <w:pPr>
        <w:pStyle w:val="ListBullet"/>
        <w:bidi/>
        <w:spacing w:line="240" w:lineRule="auto"/>
        <w:ind w:left="720"/>
      </w:pPr>
      <w:r>
        <w:rPr>
          <w:rtl/>
          <w:cs/>
          <w:lang w:val="ar_AE" w:bidi="ar_AE"/>
        </w:rPr>
      </w:r>
      <w:r>
        <w:rPr>
          <w:rtl/>
          <w:cs/>
          <w:lang w:val="ar_AE" w:bidi="ar_AE"/>
        </w:rPr>
        <w:t>اسألوا المُمثِّل الذي يؤدي دور يسوع: "بماذا تشعر؟" قد تسمعون عبارات مثل: "أنا مسرور لأنَّ بطرس وثق بي ليسير على الماء"، أو "أريده أن يتعلَّم الثقة بي، حتى عندما تكون العاصفة من حولهم شديدة".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مثِّلوا التلاميذ يرون يسوع وبطرس يعودان إلى السفينة، والريح والأمواج تهدأ.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 الأشخاص الذين يؤدون دور التلاميذ: "كيف تشعرون؟" قد تسمعون عبارات مثل: تحوَّل خوفنا من العاصفة إلى خوف من يسوع، لأننا نعرف أنه ابن الله!" أو "نشعر بالدهشة، لأن يسوع لديه القدرة على تهدئة العاصفة!"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التلاميذ يصِلون إلى الجانب الآخر من البحر والمرضى يُشفَون بمجرَّد لمْس يسوع.</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الذين شُفوا بماذا يشعرون. قد تسمعون إجابات مثل: "أشعر بالارتياح لأنني لستُ متألمًا!" أو "لا يمكن أن يكون هذا إنسانًا عاديًا إذ أنه قادر على شفاء، ليس مرضي وحسْب، بل معاناتي أيضًا!"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عقب إطعام الجمع الكبير، أمرَ الرب يسوع </w:t>
      </w:r>
      <w:r>
        <w:rPr>
          <w:b/>
          <w:rtl/>
          <w:cs/>
          <w:lang w:val="ar_AE" w:bidi="ar_AE"/>
        </w:rPr>
        <w:t>تلاميذه</w:t>
      </w:r>
      <w:r>
        <w:rPr>
          <w:rtl/>
          <w:cs/>
          <w:lang w:val="ar_AE" w:bidi="ar_AE"/>
        </w:rPr>
        <w:t xml:space="preserve">، الاثني عشر رجلاً الذين تبعوه،بأن يصعدوا إلى </w:t>
      </w:r>
      <w:r>
        <w:rPr>
          <w:b/>
          <w:rtl/>
          <w:cs/>
          <w:lang w:val="ar_AE" w:bidi="ar_AE"/>
        </w:rPr>
        <w:t>القارب</w:t>
      </w:r>
      <w:r>
        <w:rPr>
          <w:rtl/>
          <w:cs/>
          <w:lang w:val="ar_AE" w:bidi="ar_AE"/>
        </w:rPr>
        <w:t xml:space="preserve"> ليذهبوا إلى الجانب الآخر من البحيرة، أو </w:t>
      </w:r>
      <w:r>
        <w:rPr>
          <w:b/>
          <w:rtl/>
          <w:cs/>
          <w:lang w:val="ar_AE" w:bidi="ar_AE"/>
        </w:rPr>
        <w:t>بحر الجليل</w:t>
      </w:r>
      <w:r>
        <w:rPr>
          <w:rtl/>
          <w:cs/>
          <w:lang w:val="ar_AE" w:bidi="ar_AE"/>
        </w:rPr>
        <w:t xml:space="preserve">، يُرجى الحفاظ على اتساق ترجمة مصطلحات التلاميذ وقارب وبحر الجليل/البحيرة ووحدتهم في كل المقاطع. للمزيد من المعلومات عن مصطلحات </w:t>
      </w:r>
      <w:r>
        <w:rPr>
          <w:b/>
          <w:rtl/>
          <w:cs/>
          <w:lang w:val="ar_AE" w:bidi="ar_AE"/>
        </w:rPr>
        <w:t>تلميذ</w:t>
      </w:r>
      <w:r>
        <w:rPr>
          <w:rtl/>
          <w:cs/>
          <w:lang w:val="ar_AE" w:bidi="ar_AE"/>
        </w:rPr>
        <w:t>، و</w:t>
      </w:r>
      <w:r>
        <w:rPr>
          <w:b/>
          <w:rtl/>
          <w:cs/>
          <w:lang w:val="ar_AE" w:bidi="ar_AE"/>
        </w:rPr>
        <w:t>القارب</w:t>
      </w:r>
      <w:r>
        <w:rPr>
          <w:rtl/>
          <w:cs/>
          <w:lang w:val="ar_AE" w:bidi="ar_AE"/>
        </w:rPr>
        <w:t>، و</w:t>
      </w:r>
      <w:r>
        <w:rPr>
          <w:b/>
          <w:rtl/>
          <w:cs/>
          <w:lang w:val="ar_AE" w:bidi="ar_AE"/>
        </w:rPr>
        <w:t>بحر الجليل</w:t>
      </w:r>
      <w:r>
        <w:rPr>
          <w:rtl/>
          <w:cs/>
          <w:lang w:val="ar_AE" w:bidi="ar_AE"/>
        </w:rPr>
        <w:t>، يُرجى الاطلاع على قاموس الكلمات الرئيسية.</w:t>
      </w:r>
    </w:p>
    <w:p>
      <w:pPr>
        <w:bidi/>
      </w:pPr>
      <w:r>
        <w:rPr>
          <w:rtl/>
          <w:cs/>
          <w:lang w:val="ar_AE" w:bidi="ar_AE"/>
        </w:rPr>
      </w:r>
      <w:r>
        <w:rPr>
          <w:rtl/>
          <w:cs/>
          <w:lang w:val="ar_AE" w:bidi="ar_AE"/>
        </w:rPr>
        <w:t>اعرضوا صورة لبحر الجليل والمنطقة المحيطة به، إذا كان فريقكم يرغب في رؤيتها.</w:t>
      </w:r>
    </w:p>
    <w:p>
      <w:pPr>
        <w:bidi/>
      </w:pPr>
      <w:r>
        <w:rPr>
          <w:rtl/>
          <w:cs/>
          <w:lang w:val="ar_AE" w:bidi="ar_AE"/>
        </w:rPr>
      </w:r>
      <w:r>
        <w:rPr>
          <w:rtl/>
          <w:cs/>
          <w:lang w:val="ar_AE" w:bidi="ar_AE"/>
        </w:rPr>
        <w:t xml:space="preserve">وعندما حل الظلام يسوع، كان يسوع ما زال </w:t>
      </w:r>
      <w:r>
        <w:rPr>
          <w:b/>
          <w:rtl/>
          <w:cs/>
          <w:lang w:val="ar_AE" w:bidi="ar_AE"/>
        </w:rPr>
        <w:t>يصلّي</w:t>
      </w:r>
      <w:r>
        <w:rPr>
          <w:rtl/>
          <w:cs/>
          <w:lang w:val="ar_AE" w:bidi="ar_AE"/>
        </w:rPr>
        <w:t xml:space="preserve">، يتحدث مع الله، وكان التلاميذ بعيدًا عن البَرّ يصارعون ليعبروا البحيرة. يرجى الحفاظ على اتساق ترجمة مصطلح صلاة ووحدته في كل المقاطع. لمزيدٍ من المعلومات عن </w:t>
      </w:r>
      <w:r>
        <w:rPr>
          <w:b/>
          <w:rtl/>
          <w:cs/>
          <w:lang w:val="ar_AE" w:bidi="ar_AE"/>
        </w:rPr>
        <w:t>صلاة</w:t>
      </w:r>
      <w:r>
        <w:rPr>
          <w:rtl/>
          <w:cs/>
          <w:lang w:val="ar_AE" w:bidi="ar_AE"/>
        </w:rPr>
        <w:t>، يُرجى الاطلاع على قاموس الكلمات الرئيسية.</w:t>
      </w:r>
    </w:p>
    <w:p>
      <w:pPr>
        <w:bidi/>
      </w:pPr>
      <w:r>
        <w:rPr>
          <w:rtl/>
          <w:cs/>
          <w:lang w:val="ar_AE" w:bidi="ar_AE"/>
        </w:rPr>
      </w:r>
      <w:r>
        <w:rPr>
          <w:rtl/>
          <w:cs/>
          <w:lang w:val="ar_AE" w:bidi="ar_AE"/>
        </w:rPr>
        <w:t xml:space="preserve">ثم في </w:t>
      </w:r>
      <w:r>
        <w:rPr>
          <w:b/>
          <w:rtl/>
          <w:cs/>
          <w:lang w:val="ar_AE" w:bidi="ar_AE"/>
        </w:rPr>
        <w:t>الهزيع الرابع</w:t>
      </w:r>
      <w:r>
        <w:rPr>
          <w:rtl/>
          <w:cs/>
          <w:lang w:val="ar_AE" w:bidi="ar_AE"/>
        </w:rPr>
        <w:t xml:space="preserve"> من الليل أي بين الساعة الثالثة صباحًا والسادسة صباحًا، جاء يسوع إلى التلاميذ ماشيًا على الماء! الهزيع الرابع من الليل: حسب العادة الرومانية في حساب الوقت، فقد قسموا الوقت بين الساعة السادسة مساءً والسادسة صباحاً إلى أربع فترات متساوية مدة كل منها ثلاث ساعات. كل من هذه الفترات الزمنية كانت تُسمى بالهزيع.</w:t>
      </w:r>
    </w:p>
    <w:p>
      <w:pPr>
        <w:bidi/>
      </w:pPr>
      <w:r>
        <w:rPr>
          <w:rtl/>
          <w:cs/>
          <w:lang w:val="ar_AE" w:bidi="ar_AE"/>
        </w:rPr>
      </w:r>
      <w:r>
        <w:rPr>
          <w:rtl/>
          <w:cs/>
          <w:lang w:val="ar_AE" w:bidi="ar_AE"/>
        </w:rPr>
        <w:t xml:space="preserve">ورأى التلاميذ يسوع آتيًا إليهم في وسط العاصفة. فخافوا بشدة، وصرخوا "إِنَّهُ </w:t>
      </w:r>
      <w:r>
        <w:rPr>
          <w:b/>
          <w:rtl/>
          <w:cs/>
          <w:lang w:val="ar_AE" w:bidi="ar_AE"/>
        </w:rPr>
        <w:t>خَيَالٌ</w:t>
      </w:r>
      <w:r>
        <w:rPr>
          <w:rtl/>
          <w:cs/>
          <w:lang w:val="ar_AE" w:bidi="ar_AE"/>
        </w:rPr>
        <w:t>" فعلى الفور كلمهم الرب يسوع التلاميذ ليشجعهم قائلًا: "تَشَجَّعُوا! أَنَا هُوَ. لَا تَخَافُوا". يُشير مصطلح خيال هنا إلى ما يعتقدون أنه "روح" ما.</w:t>
      </w:r>
    </w:p>
    <w:p>
      <w:pPr>
        <w:bidi/>
      </w:pPr>
      <w:r>
        <w:rPr>
          <w:rtl/>
          <w:cs/>
          <w:lang w:val="ar_AE" w:bidi="ar_AE"/>
        </w:rPr>
      </w:r>
      <w:r>
        <w:rPr>
          <w:rtl/>
          <w:cs/>
          <w:lang w:val="ar_AE" w:bidi="ar_AE"/>
        </w:rPr>
        <w:t>ثم قال بطرس للرب يسوع الذي كان لا يزال على الماء: "</w:t>
      </w:r>
      <w:r>
        <w:rPr>
          <w:b/>
          <w:rtl/>
          <w:cs/>
          <w:lang w:val="ar_AE" w:bidi="ar_AE"/>
        </w:rPr>
        <w:t>يَا سَيِّدُ</w:t>
      </w:r>
      <w:r>
        <w:rPr>
          <w:rtl/>
          <w:cs/>
          <w:lang w:val="ar_AE" w:bidi="ar_AE"/>
        </w:rPr>
        <w:t xml:space="preserve">، إِنْ كُنْتَ أَنْتَ هُوَ، فَمُرْنِي أَنْ آتِيَ إِلَيْكَ عَلَى ٱلْمَاءِ". فدعاه أن يأتي إليه! هنا، يُعد سيد مصطلح مهذب على الأرجح للإشارة إلى "رب". يُرجى الحفاظ على اتساق ترجمة المصطلح ووحدته في كل المقاطع. للمزيد من المعلومات عن مصطلح </w:t>
      </w:r>
      <w:r>
        <w:rPr>
          <w:b/>
          <w:rtl/>
          <w:cs/>
          <w:lang w:val="ar_AE" w:bidi="ar_AE"/>
        </w:rPr>
        <w:t>رب/سيد</w:t>
      </w:r>
      <w:r>
        <w:rPr>
          <w:rtl/>
          <w:cs/>
          <w:lang w:val="ar_AE" w:bidi="ar_AE"/>
        </w:rPr>
        <w:t>، يُرجى الاطلاع على قاموس الكلمات الرئيسية.</w:t>
      </w:r>
    </w:p>
    <w:p>
      <w:pPr>
        <w:bidi/>
      </w:pPr>
      <w:r>
        <w:rPr>
          <w:rtl/>
          <w:cs/>
          <w:lang w:val="ar_AE" w:bidi="ar_AE"/>
        </w:rPr>
      </w:r>
      <w:r>
        <w:rPr>
          <w:rtl/>
          <w:cs/>
          <w:lang w:val="ar_AE" w:bidi="ar_AE"/>
        </w:rPr>
        <w:t>فخرج بطرس من السفينة وبدأ يسير إلى يسوع على الماء. لكن بتركيزه على الرياح الشديدة والأمواج من حوله، بدأ يغرق في الماء. وسرعان ما صرخ بطرس إلى يسوع: "يا رب نجني، إني أغرق".</w:t>
      </w:r>
    </w:p>
    <w:p>
      <w:pPr>
        <w:bidi/>
      </w:pPr>
      <w:r>
        <w:rPr>
          <w:rtl/>
          <w:cs/>
          <w:lang w:val="ar_AE" w:bidi="ar_AE"/>
        </w:rPr>
      </w:r>
      <w:r>
        <w:rPr>
          <w:rtl/>
          <w:cs/>
          <w:lang w:val="ar_AE" w:bidi="ar_AE"/>
        </w:rPr>
        <w:t xml:space="preserve">ففي الحال مدّ الرب يسوع يده وأمسك به ليرفعه، وقال له: "يَا قَلِيلَ ٱلْإِيمَانِ، لِمَاذَا شَكَكْتَ؟!" إن </w:t>
      </w:r>
      <w:r>
        <w:rPr>
          <w:b/>
          <w:rtl/>
          <w:cs/>
          <w:lang w:val="ar_AE" w:bidi="ar_AE"/>
        </w:rPr>
        <w:t>الإيمان</w:t>
      </w:r>
      <w:r>
        <w:rPr>
          <w:rtl/>
          <w:cs/>
          <w:lang w:val="ar_AE" w:bidi="ar_AE"/>
        </w:rPr>
        <w:t xml:space="preserve">، أو الثقة، مهم للقصة لأننا نرى عدم ثقة بطرس بالرب يسوع. للاستزادة بتعاريف هذا المصطلح، يرجى الاطلاع على مصطلح </w:t>
      </w:r>
      <w:r>
        <w:rPr>
          <w:b/>
          <w:rtl/>
          <w:cs/>
          <w:lang w:val="ar_AE" w:bidi="ar_AE"/>
        </w:rPr>
        <w:t>إيمان</w:t>
      </w:r>
      <w:r>
        <w:rPr>
          <w:rtl/>
          <w:cs/>
          <w:lang w:val="ar_AE" w:bidi="ar_AE"/>
        </w:rPr>
        <w:t xml:space="preserve"> في قاموس الكلمات الرئيسية.</w:t>
      </w:r>
    </w:p>
    <w:p>
      <w:pPr>
        <w:bidi/>
      </w:pPr>
      <w:r>
        <w:rPr>
          <w:rtl/>
          <w:cs/>
          <w:lang w:val="ar_AE" w:bidi="ar_AE"/>
        </w:rPr>
      </w:r>
      <w:r>
        <w:rPr>
          <w:rtl/>
          <w:cs/>
          <w:lang w:val="ar_AE" w:bidi="ar_AE"/>
        </w:rPr>
        <w:t xml:space="preserve">ثم صعد الرب يسوع وبطرس إلى السفينة، فسكنت الرياح. فتعجب التلاميذ الذين كانوا في السفينة مما حدث </w:t>
      </w:r>
      <w:r>
        <w:rPr>
          <w:b/>
          <w:rtl/>
          <w:cs/>
          <w:lang w:val="ar_AE" w:bidi="ar_AE"/>
        </w:rPr>
        <w:t>وسجدوا</w:t>
      </w:r>
      <w:r>
        <w:rPr>
          <w:rtl/>
          <w:cs/>
          <w:lang w:val="ar_AE" w:bidi="ar_AE"/>
        </w:rPr>
        <w:t xml:space="preserve"> للرب يسوع، قائلين: "بالحقيقة أنت </w:t>
      </w:r>
      <w:r>
        <w:rPr>
          <w:b/>
          <w:rtl/>
          <w:cs/>
          <w:lang w:val="ar_AE" w:bidi="ar_AE"/>
        </w:rPr>
        <w:t>ابن الله</w:t>
      </w:r>
      <w:r>
        <w:rPr>
          <w:rtl/>
          <w:cs/>
          <w:lang w:val="ar_AE" w:bidi="ar_AE"/>
        </w:rPr>
        <w:t>". لفهم لقب الرب يسوع "</w:t>
      </w:r>
      <w:r>
        <w:rPr>
          <w:b/>
          <w:rtl/>
          <w:cs/>
          <w:lang w:val="ar_AE" w:bidi="ar_AE"/>
        </w:rPr>
        <w:t>ابن الله</w:t>
      </w:r>
      <w:r>
        <w:rPr>
          <w:rtl/>
          <w:cs/>
          <w:lang w:val="ar_AE" w:bidi="ar_AE"/>
        </w:rPr>
        <w:t>"، يُرجى الاطلاع على قاموس الكلمات الرئيسية.</w:t>
      </w:r>
    </w:p>
    <w:p>
      <w:pPr>
        <w:bidi/>
      </w:pPr>
      <w:r>
        <w:rPr>
          <w:rtl/>
          <w:cs/>
          <w:lang w:val="ar_AE" w:bidi="ar_AE"/>
        </w:rPr>
      </w:r>
      <w:r>
        <w:rPr>
          <w:b/>
          <w:rtl/>
          <w:cs/>
          <w:lang w:val="ar_AE" w:bidi="ar_AE"/>
        </w:rPr>
        <w:t>العبادة/السجود</w:t>
      </w:r>
      <w:r>
        <w:rPr>
          <w:rtl/>
          <w:cs/>
          <w:lang w:val="ar_AE" w:bidi="ar_AE"/>
        </w:rPr>
        <w:t xml:space="preserve"> أكثر من مجرد تكريم الرب يسوع. لقد أدرك التلاميذ أن يسوع هو ابن الله. إننا نعبد عندما تغلبنا رهبة الله وعُجبه. يُرجى الحفاظ على اتساق ترجمة المصطلح ووحدته في كل المقاطع. للاستوادة بتعريفات مصطلح عبادة/</w:t>
      </w:r>
      <w:r>
        <w:rPr>
          <w:b/>
          <w:rtl/>
          <w:cs/>
          <w:lang w:val="ar_AE" w:bidi="ar_AE"/>
        </w:rPr>
        <w:t>سجود</w:t>
      </w:r>
      <w:r>
        <w:rPr>
          <w:rtl/>
          <w:cs/>
          <w:lang w:val="ar_AE" w:bidi="ar_AE"/>
        </w:rPr>
        <w:t>، يُرجى الاطلاع على قاموس الكلمات الرئيسية.</w:t>
      </w:r>
    </w:p>
    <w:p>
      <w:pPr>
        <w:bidi/>
      </w:pPr>
      <w:r>
        <w:rPr>
          <w:rtl/>
          <w:cs/>
          <w:lang w:val="ar_AE" w:bidi="ar_AE"/>
        </w:rPr>
      </w:r>
      <w:r>
        <w:rPr>
          <w:rtl/>
          <w:cs/>
          <w:lang w:val="ar_AE" w:bidi="ar_AE"/>
        </w:rPr>
        <w:t xml:space="preserve">عندما وصل الرب يسوع إلى الجانب الآخر من البحيرة، أحضر الناس المرضى، متوسلين إليه أن يلمسوا ولو </w:t>
      </w:r>
      <w:r>
        <w:rPr>
          <w:b/>
          <w:rtl/>
          <w:cs/>
          <w:lang w:val="ar_AE" w:bidi="ar_AE"/>
        </w:rPr>
        <w:t>هدب</w:t>
      </w:r>
      <w:r>
        <w:rPr>
          <w:rtl/>
          <w:cs/>
          <w:lang w:val="ar_AE" w:bidi="ar_AE"/>
        </w:rPr>
        <w:t xml:space="preserve"> ثوبه. فشفى الرب يسوع جميع المرضى الذين لمسوه، وجعلهم أصحاء. </w:t>
      </w:r>
    </w:p>
    <w:p>
      <w:pPr>
        <w:bidi/>
      </w:pPr>
      <w:r>
        <w:rPr>
          <w:rtl/>
          <w:cs/>
          <w:lang w:val="ar_AE" w:bidi="ar_AE"/>
        </w:rPr>
      </w:r>
      <w:r>
        <w:rPr>
          <w:rtl/>
          <w:cs/>
          <w:lang w:val="ar_AE" w:bidi="ar_AE"/>
        </w:rPr>
        <w:t xml:space="preserve">هُدب الثوب يعني تحديدًا حافة </w:t>
      </w:r>
      <w:r>
        <w:rPr>
          <w:b/>
          <w:rtl/>
          <w:cs/>
          <w:lang w:val="ar_AE" w:bidi="ar_AE"/>
        </w:rPr>
        <w:t>الثوب</w:t>
      </w:r>
      <w:r>
        <w:rPr>
          <w:rtl/>
          <w:cs/>
          <w:lang w:val="ar_AE" w:bidi="ar_AE"/>
        </w:rPr>
        <w:t xml:space="preserve"> عند القدمين. فإن لمس المرء هُدب ثوب الرب يسوع يعني أنه يؤمن بأن صاحب هذا الثوب قادر على شفاه. للاستزادة بتعريفات مصلح </w:t>
      </w:r>
      <w:r>
        <w:rPr>
          <w:b/>
          <w:rtl/>
          <w:cs/>
          <w:lang w:val="ar_AE" w:bidi="ar_AE"/>
        </w:rPr>
        <w:t>الثياب</w:t>
      </w:r>
      <w:r>
        <w:rPr>
          <w:rtl/>
          <w:cs/>
          <w:lang w:val="ar_AE" w:bidi="ar_AE"/>
        </w:rPr>
        <w:t>/الأردية، يُرجى الاطلاع على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15:1–20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15: 1–20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في أكثر الترجمات المفهومة لكم.</w:t>
      </w:r>
    </w:p>
    <w:p>
      <w:pPr>
        <w:bidi/>
      </w:pPr>
      <w:r>
        <w:rPr>
          <w:rtl/>
          <w:cs/>
          <w:lang w:val="ar_AE" w:bidi="ar_AE"/>
        </w:rPr>
      </w:r>
      <w:r>
        <w:rPr>
          <w:rtl/>
          <w:cs/>
          <w:lang w:val="ar_AE" w:bidi="ar_AE"/>
        </w:rPr>
        <w:t xml:space="preserve">في المقطع السابق، كان يسوع وتلاميذه قد اجتازوا بحر الجليل وجاءوا إلى منطقة تُسمى جنيسارت. وشفى يسوع العديد من المرضى هناك. وهذه القصة الجديدة حدثت بعد ذلك بوقتٍ ما، ولا يذكر متّى كم من الوقت مرّ بينهما. </w:t>
      </w:r>
    </w:p>
    <w:p>
      <w:pPr>
        <w:bidi/>
      </w:pPr>
      <w:r>
        <w:rPr>
          <w:rtl/>
          <w:cs/>
          <w:lang w:val="ar_AE" w:bidi="ar_AE"/>
        </w:rPr>
      </w:r>
      <w:r>
        <w:rPr>
          <w:rtl/>
          <w:cs/>
          <w:lang w:val="ar_AE" w:bidi="ar_AE"/>
        </w:rPr>
        <w:t xml:space="preserve">كان الفريسيون ومعلّمو الشريعة مجموعات من القادة الدينيين. وقد سمعنا أيضًا من القصص السابقة أنهم سألوا يسوع عن الأشياء التي قالها وفعلها. وفي هذه القصة، جاءوا كل الطريق من أورشليم، على الأرجح ليتفحصوا يسوع بشكل أكبر. </w:t>
      </w:r>
    </w:p>
    <w:p>
      <w:pPr>
        <w:bidi/>
      </w:pPr>
      <w:r>
        <w:rPr>
          <w:rtl/>
          <w:cs/>
          <w:lang w:val="ar_AE" w:bidi="ar_AE"/>
        </w:rPr>
      </w:r>
      <w:r>
        <w:rPr>
          <w:rtl/>
          <w:cs/>
          <w:lang w:val="ar_AE" w:bidi="ar_AE"/>
        </w:rPr>
        <w:t>اعرضوا للناس خريطة ووضحوا عليها موضع أورشليم وجنيسارت.</w:t>
      </w:r>
    </w:p>
    <w:p>
      <w:pPr>
        <w:bidi/>
      </w:pPr>
      <w:r>
        <w:rPr>
          <w:rtl/>
          <w:cs/>
          <w:lang w:val="ar_AE" w:bidi="ar_AE"/>
        </w:rPr>
      </w:r>
      <w:r>
        <w:rPr>
          <w:rtl/>
          <w:cs/>
          <w:lang w:val="ar_AE" w:bidi="ar_AE"/>
        </w:rPr>
        <w:t>هذه المجموعات من القادة الدينيين كانت حريصة للغاية في طاعة كل ما أوصى به الله. ولمئات السنين، كان الناس الذين ينتمون إلى هذه المجموعة يتناقشون في ناموس الله ووصاياه التي أعطاها الله لبني إسرائيل من خلال موسى. ولأنهم كانوا خائفين من أن يعصوا الله، فقد أضافوا المزيد والمزيد من القواعد بأنفسهم. ثم صارت هذه القواعد جزءًا من تقاليدهم، وكانت لها أهمية بالنسبة لهم تمامًا مثل الوصايا التي أعطاها الله بنفسه. وكان هناك بالفعل العديد من القواعد، بحيث كان من الصعب للغاية على الناس أن يتَّبعوا جميعها!</w:t>
      </w:r>
    </w:p>
    <w:p>
      <w:pPr>
        <w:bidi/>
      </w:pPr>
      <w:r>
        <w:rPr>
          <w:rtl/>
          <w:cs/>
          <w:lang w:val="ar_AE" w:bidi="ar_AE"/>
        </w:rPr>
      </w:r>
      <w:r>
        <w:rPr>
          <w:rtl/>
          <w:cs/>
          <w:lang w:val="ar_AE" w:bidi="ar_AE"/>
        </w:rPr>
        <w:t>توقّفوا هنا وناقشوا كفريق الترجمة: من هو الشخص الذي يضع القواعد التي يجب على الناس اتِّبَاعها في مجتمعكم؟ هل يمكنكم أن تعطوا بعض الأمثلة على القواعد التي كان الناس يتبعونها منذ أجيال؟ وهل يمكنكم أن تحكوا قصة عن شخص يكسر إحدى هذه القواعد؟</w:t>
      </w:r>
    </w:p>
    <w:p>
      <w:pPr>
        <w:bidi/>
      </w:pPr>
      <w:r>
        <w:rPr>
          <w:rtl/>
          <w:cs/>
          <w:lang w:val="ar_AE" w:bidi="ar_AE"/>
        </w:rPr>
      </w:r>
      <w:r>
        <w:rPr>
          <w:rtl/>
          <w:cs/>
          <w:lang w:val="ar_AE" w:bidi="ar_AE"/>
        </w:rPr>
        <w:t>كانت إحدى القواعد العديدة التي وضعوها تتعلق بنوع خاص من الغسيل الذي كان الناس بحاجة إلى القيام به قبل الأكل. وقد لاحظ القادة الدينيون أن تلاميذ يسوع لم يكونوا يغسلون أيديهم بهذه الطريقة الخاصة قبل أن يأكلوا. وهذا يعني على الأرجح أن يسوع نفسه لم يكن يفعل هذا أيضًا. وربما لم يرد القادة الدينيون أن يشتكوا مباشرة على يسوع، لذلك كانوا يشتكون إليه من تلاميذه.</w:t>
      </w:r>
    </w:p>
    <w:p>
      <w:pPr>
        <w:bidi/>
      </w:pPr>
      <w:r>
        <w:rPr>
          <w:rtl/>
          <w:cs/>
          <w:lang w:val="ar_AE" w:bidi="ar_AE"/>
        </w:rPr>
      </w:r>
      <w:r>
        <w:rPr>
          <w:rtl/>
          <w:cs/>
          <w:lang w:val="ar_AE" w:bidi="ar_AE"/>
        </w:rPr>
        <w:t>فيسأل القادة الدينيون يسوع عن سبب عدم غسل تلاميذه أيديهم بهذه الطريقة. وهم يتوقعون أن يعطي يسوع تفسيرًا لهم. وهذه كانت طريقتهم في إخبار يسوع أنهم منزعجون بسبب ذلك.</w:t>
      </w:r>
    </w:p>
    <w:p>
      <w:pPr>
        <w:bidi/>
      </w:pPr>
      <w:r>
        <w:rPr>
          <w:rtl/>
          <w:cs/>
          <w:lang w:val="ar_AE" w:bidi="ar_AE"/>
        </w:rPr>
      </w:r>
      <w:r>
        <w:rPr>
          <w:rtl/>
          <w:cs/>
          <w:lang w:val="ar_AE" w:bidi="ar_AE"/>
        </w:rPr>
        <w:t>فيجيبهم يسوع بسؤال. فيسألهم لماذا كانوا هم أنفسهم يعصون الله. وهو لا يتوقع منهم أن يجيبوا، وهذه كانت طريقته في إخبارهم أنهم يعصون الله. ويحذرهم من أن تقليدهم – أي جميع القواعد التي كانوا هم وآباؤهم قد صاغوها لأنفسهم – قد أصبح مهمًا للغاية بالنسبة لهم، بحيث كان هذا يجعلهم في الواقع يعصون الله. ولإثبات ذلك، يعطي يسوع مثالًا عن أشياء كان القادة الدينيون يفعلونها. كان الله قد أعطى الشعب وصية بأن يكرموا كل واحد أبيه وأُمّه. ومن الطرق المهمة التي يستخدمها الناس لإكرام الآباء والأمهات هي الاعتناء بهم عندما يشيخوا. لكن القادة الدينيون كانوا يقولون إنه إذا كان شخص ما لا يريد أن يساعد أبويه، فإنه يمكن أن يقول إنه يريد أن يعطي أمواله أو ممتلكاته لله. ولأن ماله أصبح في ذلك الوقت ملكًا لله، فهو لم يكن بحاجة إلى أن ينفق أي شيء منه لمساعدة أبويه. هذه كانت القاعدة التي كان القادة الدينيون قد وضعوها، وبالطبع لم تكن قاعدة جيدة!</w:t>
      </w:r>
    </w:p>
    <w:p>
      <w:pPr>
        <w:bidi/>
      </w:pPr>
      <w:r>
        <w:rPr>
          <w:rtl/>
          <w:cs/>
          <w:lang w:val="ar_AE" w:bidi="ar_AE"/>
        </w:rPr>
      </w:r>
      <w:r>
        <w:rPr>
          <w:rtl/>
          <w:cs/>
          <w:lang w:val="ar_AE" w:bidi="ar_AE"/>
        </w:rPr>
        <w:t>فيظهر لهم يسوع مدى سوء جعل قواعد وتقاليد الناس أكثر أهمية من ناموس الله. ويدعو القادة الدينيين "مرائين" والمرائي هو شخص يتظاهر بأنه صالحًا لكنه ليس كذلك.</w:t>
      </w:r>
    </w:p>
    <w:p>
      <w:pPr>
        <w:bidi/>
      </w:pPr>
      <w:r>
        <w:rPr>
          <w:rtl/>
          <w:cs/>
          <w:lang w:val="ar_AE" w:bidi="ar_AE"/>
        </w:rPr>
      </w:r>
      <w:r>
        <w:rPr>
          <w:rtl/>
          <w:cs/>
          <w:lang w:val="ar_AE" w:bidi="ar_AE"/>
        </w:rPr>
        <w:t>فيقول يسوع إن القادة الدينيين يشبهون تمامًا الشعب الذي كان النبي إشعياء قد تحدث عنه منذ زمن بعيد. كان إشعياء قد قال إن شعب إسرائيل كانوا فقط يتظاهرون بأنهم يكرمون الله. فقد كانوا يجعلون القواعد البشرية أكثر أهمية من ناموس الله. وهذا جعل عبادتهم بلا جدوى. فلا يمكنكم أن تعبدوا الله بينما أنتم لا تطيعونه في نفس الوقت!</w:t>
      </w:r>
    </w:p>
    <w:p>
      <w:pPr>
        <w:bidi/>
      </w:pPr>
      <w:r>
        <w:rPr>
          <w:rtl/>
          <w:cs/>
          <w:lang w:val="ar_AE" w:bidi="ar_AE"/>
        </w:rPr>
      </w:r>
      <w:r>
        <w:rPr>
          <w:rtl/>
          <w:cs/>
          <w:lang w:val="ar_AE" w:bidi="ar_AE"/>
        </w:rPr>
        <w:t>ويخبر يسوع القادة الدينيين أن هذا هو بالضبط ما كانوا هم أنفسهم يفعلونه أيضًا!</w:t>
      </w:r>
    </w:p>
    <w:p>
      <w:pPr>
        <w:bidi/>
      </w:pPr>
      <w:r>
        <w:rPr>
          <w:rtl/>
          <w:cs/>
          <w:lang w:val="ar_AE" w:bidi="ar_AE"/>
        </w:rPr>
      </w:r>
      <w:r>
        <w:rPr>
          <w:rtl/>
          <w:cs/>
          <w:lang w:val="ar_AE" w:bidi="ar_AE"/>
        </w:rPr>
        <w:t>وبعد أن قال يسوع هذا للقادة الدينيين، يتحدث إلى الجموع. فهؤلاء الناس لابد أنهم كانوا يستمعون إلى المحادثة بين يسوع والقادة الدينيين. وكان القادة الدينيون يشتكون من أن التلاميذ كانوا يأكلون دون أن يغسلوا أيديهم بطريقة معينة. ووفقًا للقادة الدينيين، كان هذا سيجعل التلاميذ نجسين. الكلمات "طاهر ونجس" في الكتاب المُقَدَّس لا علاقة لها بكون أجسادنا نظيفة أو متسخة. فالشخص الطاهر في الكتاب المُقَدَّس هو شخص لائق للخدمة لله، وهو شخص مقبول من الله. أما الشخص النجس فهو غير لائق لخدمة الله.</w:t>
      </w:r>
    </w:p>
    <w:p>
      <w:pPr>
        <w:bidi/>
      </w:pPr>
      <w:r>
        <w:rPr>
          <w:rtl/>
          <w:cs/>
          <w:lang w:val="ar_AE" w:bidi="ar_AE"/>
        </w:rPr>
      </w:r>
      <w:r>
        <w:rPr>
          <w:rtl/>
          <w:cs/>
          <w:lang w:val="ar_AE" w:bidi="ar_AE"/>
        </w:rPr>
        <w:t xml:space="preserve">والآن يخبر يسوع الناس الذين كانوا يستمعون أن القادة الدينيين كانوا مخطئين. فإن التلاميذ لم يصبحوا غير مقبولين أمام الله لمجرد أنهم وضعوا الطعام في أفواههم دون أن يغسلوا أيديهم أولًا بطريقة معينة. وهو يقول للشعب إنه </w:t>
      </w:r>
      <w:r>
        <w:rPr>
          <w:b/>
          <w:rtl/>
          <w:cs/>
          <w:lang w:val="ar_AE" w:bidi="ar_AE"/>
        </w:rPr>
        <w:t>لا شيء</w:t>
      </w:r>
      <w:r>
        <w:rPr>
          <w:rtl/>
          <w:cs/>
          <w:lang w:val="ar_AE" w:bidi="ar_AE"/>
        </w:rPr>
        <w:t xml:space="preserve"> يدخل الفم يمكن أن يجعلهم غير مقبولين أمام الله. لكن كل ما يخرج </w:t>
      </w:r>
      <w:r>
        <w:rPr>
          <w:b/>
          <w:rtl/>
          <w:cs/>
          <w:lang w:val="ar_AE" w:bidi="ar_AE"/>
        </w:rPr>
        <w:t>من</w:t>
      </w:r>
      <w:r>
        <w:rPr>
          <w:rtl/>
          <w:cs/>
          <w:lang w:val="ar_AE" w:bidi="ar_AE"/>
        </w:rPr>
        <w:t xml:space="preserve"> الفم هو الذي يجعلهم غير مقبولين أمام الله!</w:t>
      </w:r>
    </w:p>
    <w:p>
      <w:pPr>
        <w:bidi/>
      </w:pPr>
      <w:r>
        <w:rPr>
          <w:rtl/>
          <w:cs/>
          <w:lang w:val="ar_AE" w:bidi="ar_AE"/>
        </w:rPr>
      </w:r>
      <w:r>
        <w:rPr>
          <w:rtl/>
          <w:cs/>
          <w:lang w:val="ar_AE" w:bidi="ar_AE"/>
        </w:rPr>
        <w:t>توقّفوا هنا وناقشوا كفريق الترجمة: هل لدى مجتمعكم أية قواعد بشأن الطعام؟ وهل يمكنكم أن تحكوا قصة عن أشخاص لا ينبغي لهم أن يأكلوا أشياء معينة لأسباب دينية؟</w:t>
      </w:r>
    </w:p>
    <w:p>
      <w:pPr>
        <w:bidi/>
      </w:pPr>
      <w:r>
        <w:rPr>
          <w:rtl/>
          <w:cs/>
          <w:lang w:val="ar_AE" w:bidi="ar_AE"/>
        </w:rPr>
      </w:r>
      <w:r>
        <w:rPr>
          <w:rtl/>
          <w:cs/>
          <w:lang w:val="ar_AE" w:bidi="ar_AE"/>
        </w:rPr>
        <w:t>لا يفهم التلاميذ ما كان يقوله يسوع، وسيسألونه لاحقًا عما يقصده. لكن أولًا، يخبر التلاميذ يسوع أن القادة الدينيين كانوا مستاءين. فلا بد أن القادة الدينيين كانوا غاضبين لأن يسوع كان يدعوهم "مرائين" وأنه قال لهم أنهم يتعدون وصية الله. وربما كان التلاميذ متوترين وخائفين لأن يسوع أساء للقادة الدينيين. فالقادة الدينيين كان لديهم بعض السلطة، وكان يمكنهم أن يجعلوا الحياة صعبة على يسوع. فيخبر يسوع التلاميذ أنهم ينبغي ألا يخافوا. فهم غير مضطرين إلى القلق بشأن القادة الدينيين. ثم يُشبِّه القادة الدينيين بزرع لا ينتمي إلى بستان. وهو يشبِّه الله ببستاني يقلع النباتات التي لم يزرعها بنفسه. ومثلما يقلع البستاني الحشائش، فإن الله سيبعد هؤلاء القادة الدينيين. ويوضح يسوع بهذا أن القادة الدينيين لم يُرسلوا من الله. وإن قوتهم لن تدوم.</w:t>
      </w:r>
    </w:p>
    <w:p>
      <w:pPr>
        <w:bidi/>
      </w:pPr>
      <w:r>
        <w:rPr>
          <w:rtl/>
          <w:cs/>
          <w:lang w:val="ar_AE" w:bidi="ar_AE"/>
        </w:rPr>
      </w:r>
      <w:r>
        <w:rPr>
          <w:rtl/>
          <w:cs/>
          <w:lang w:val="ar_AE" w:bidi="ar_AE"/>
        </w:rPr>
        <w:t>كما يشبِّه يسوع القادة الدينيين بالعميان. فلا يمكن لشخص أعمى أن يقود أعمى آخر، فكلاهما سيضلان ويسقطان عن الطريق أو في حفرة. كان القادة الدينيون يعتقدون أنهم قادة الشعب، لكنهم هم أنفسهم كانوا عميانًا. وهم ليسوا عُميانًا بالفعل من الناحية الجسدية، لكنهم عميانًا روحيًا. لذلك فلا يمكنهم أن يكونوا قادة صالحين للشعب.</w:t>
      </w:r>
    </w:p>
    <w:p>
      <w:pPr>
        <w:bidi/>
      </w:pPr>
      <w:r>
        <w:rPr>
          <w:rtl/>
          <w:cs/>
          <w:lang w:val="ar_AE" w:bidi="ar_AE"/>
        </w:rPr>
      </w:r>
      <w:r>
        <w:rPr>
          <w:rtl/>
          <w:cs/>
          <w:lang w:val="ar_AE" w:bidi="ar_AE"/>
        </w:rPr>
        <w:t>وبعد ذلك، يطلب بطرس، التلميذ، من يسوع أن يشرح ما كان قد قاله للجمع بشأن ما يجعل الشخص طاهرًا أو نجسًا. ومن المفهوم إلى حدٍ ما كوْن بطرس متحيِّرًا بعض الشيء، لأن الله نفسه أعطى بني إسرائيل بعض الشرائع بشأن أطعمة معينة لم يكن من المفترض أن يأكلوها.</w:t>
      </w:r>
    </w:p>
    <w:p>
      <w:pPr>
        <w:bidi/>
      </w:pPr>
      <w:r>
        <w:rPr>
          <w:rtl/>
          <w:cs/>
          <w:lang w:val="ar_AE" w:bidi="ar_AE"/>
        </w:rPr>
      </w:r>
      <w:r>
        <w:rPr>
          <w:rtl/>
          <w:cs/>
          <w:lang w:val="ar_AE" w:bidi="ar_AE"/>
        </w:rPr>
        <w:t xml:space="preserve">ومع ذلك، فإن يسوع يوبخ التلاميذ قليلًا لعدم فهمهم. فقد كانوا مع يسوع منذ بعض الوقت، وكان عليهم أن يفهموا ذلك! لكن يسوع مع ذلك يشرح لهم الأمر. الطعام لا يجعل الناس غير مقبولين أمام الله، بل الخطية هي التي تفعل ذلك! فيقول يسوع إن كل ما يخرج من أفواهنا يجعلنا نجسين: وهذا يشير إلى الكلام الذي نقوله. ولا يقصد يسوع أن </w:t>
      </w:r>
      <w:r>
        <w:rPr>
          <w:b/>
          <w:rtl/>
          <w:cs/>
          <w:lang w:val="ar_AE" w:bidi="ar_AE"/>
        </w:rPr>
        <w:t>التحدث</w:t>
      </w:r>
      <w:r>
        <w:rPr>
          <w:rtl/>
          <w:cs/>
          <w:lang w:val="ar_AE" w:bidi="ar_AE"/>
        </w:rPr>
        <w:t xml:space="preserve"> بالأشياء السيئة فقط هو ما يجعلنا نجسين، وأنه لا بأس أن نفكر بشيء سيء دون أن نقوله. فالتحدُّث هو مجرد مثال. فما يقصد يسوع أن يقوله هو أنه من غير المجدي أن نشعر بالقلق بشأن أشياء تتعلق فقط بالجسد الخارجي. بينما يجب أن نشعر بالقلق إزاء الطريقة التي نفكر بها، لأن التفكير الخاطئ يؤدي إلى الخطية.</w:t>
      </w:r>
    </w:p>
    <w:p>
      <w:pPr>
        <w:bidi/>
      </w:pPr>
      <w:r>
        <w:rPr>
          <w:rtl/>
          <w:cs/>
          <w:lang w:val="ar_AE" w:bidi="ar_AE"/>
        </w:rPr>
      </w:r>
      <w:r>
        <w:rPr>
          <w:rtl/>
          <w:cs/>
          <w:lang w:val="ar_AE" w:bidi="ar_AE"/>
        </w:rPr>
        <w:t>ويعطى يسوع أمثلة عن الخطية. وهو لا يقصد أن هذه الأمور وحدها هي خطية، والأشياء الأخرى ليست كذلك. وهذه الأمثلة التي يعطيها يسوع هنا يمكن العثور علي جميعها في الشريعة التي أعطاها الله لبني إسرائيل من خلال موسى.</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3 مشاهد.</w:t>
      </w:r>
    </w:p>
    <w:p>
      <w:pPr>
        <w:bidi/>
      </w:pPr>
      <w:r>
        <w:rPr>
          <w:rtl/>
          <w:cs/>
          <w:lang w:val="ar_AE" w:bidi="ar_AE"/>
        </w:rPr>
      </w:r>
      <w:r>
        <w:rPr>
          <w:b/>
          <w:rtl/>
          <w:cs/>
          <w:lang w:val="ar_AE" w:bidi="ar_AE"/>
        </w:rPr>
        <w:t>في المشهد الأول</w:t>
      </w:r>
      <w:r>
        <w:rPr>
          <w:rtl/>
          <w:cs/>
          <w:lang w:val="ar_AE" w:bidi="ar_AE"/>
        </w:rPr>
        <w:t>، يتحدث الرب يسوع والقادة الدينيون معًا. يتكون هذا المشهد من جزئين:</w:t>
      </w:r>
    </w:p>
    <w:p>
      <w:pPr>
        <w:bidi/>
      </w:pPr>
      <w:r>
        <w:rPr>
          <w:rtl/>
          <w:cs/>
          <w:lang w:val="ar_AE" w:bidi="ar_AE"/>
        </w:rPr>
      </w:r>
      <w:r>
        <w:rPr>
          <w:rtl/>
          <w:cs/>
          <w:lang w:val="ar_AE" w:bidi="ar_AE"/>
        </w:rPr>
        <w:t>الجزء الأول: يتحدث الرب يسوع والقادة الدينيون معًا. يشتكي القادة الدينيون من أن التلاميذ لم يغسلوا أيديهم بالطريقة المناسبة.</w:t>
      </w:r>
    </w:p>
    <w:p>
      <w:pPr>
        <w:bidi/>
      </w:pPr>
      <w:r>
        <w:rPr>
          <w:rtl/>
          <w:cs/>
          <w:lang w:val="ar_AE" w:bidi="ar_AE"/>
        </w:rPr>
      </w:r>
      <w:r>
        <w:rPr>
          <w:rtl/>
          <w:cs/>
          <w:lang w:val="ar_AE" w:bidi="ar_AE"/>
        </w:rPr>
        <w:t>الجزء الثاني: يجيب الرب يسوع بالقول إن القادة الدينيون متلهفين للغاية إلى اتباع القواعد التي وضعها الإنسان، ونتيجة لذلك يعصون القواعد التي وضعها الله.</w:t>
      </w:r>
    </w:p>
    <w:p>
      <w:pPr>
        <w:bidi/>
      </w:pPr>
      <w:r>
        <w:rPr>
          <w:rtl/>
          <w:cs/>
          <w:lang w:val="ar_AE" w:bidi="ar_AE"/>
        </w:rPr>
      </w:r>
      <w:r>
        <w:rPr>
          <w:b/>
          <w:rtl/>
          <w:cs/>
          <w:lang w:val="ar_AE" w:bidi="ar_AE"/>
        </w:rPr>
        <w:t>المشهد الثاني:</w:t>
      </w:r>
      <w:r>
        <w:rPr>
          <w:rtl/>
          <w:cs/>
          <w:lang w:val="ar_AE" w:bidi="ar_AE"/>
        </w:rPr>
        <w:t xml:space="preserve"> يتحدث الرب يسوع إلى الجمع. ويخبرهم أن ما يدخل إلى فم الشخص ليس هو ما يجعله نجسًا، بل ما يخرج من فمه هو ما ينجسه.</w:t>
      </w:r>
    </w:p>
    <w:p>
      <w:pPr>
        <w:bidi/>
      </w:pPr>
      <w:r>
        <w:rPr>
          <w:rtl/>
          <w:cs/>
          <w:lang w:val="ar_AE" w:bidi="ar_AE"/>
        </w:rPr>
      </w:r>
      <w:r>
        <w:rPr>
          <w:b/>
          <w:rtl/>
          <w:cs/>
          <w:lang w:val="ar_AE" w:bidi="ar_AE"/>
        </w:rPr>
        <w:t>يتكون المشهد الثالث من جزأين.</w:t>
      </w:r>
    </w:p>
    <w:p>
      <w:pPr>
        <w:bidi/>
      </w:pPr>
      <w:r>
        <w:rPr>
          <w:rtl/>
          <w:cs/>
          <w:lang w:val="ar_AE" w:bidi="ar_AE"/>
        </w:rPr>
      </w:r>
      <w:r>
        <w:rPr>
          <w:rtl/>
          <w:cs/>
          <w:lang w:val="ar_AE" w:bidi="ar_AE"/>
        </w:rPr>
        <w:t>الجزء الأول: يسوع وتلاميذه يتحدثون. يُخبِر التلاميذ الرب يسوع أن القادة الدينيون استائوا بسبب ما قاله الرب يسوع، ويشبَّه الرب يسوع بدوره القادة الدينيون بالأعشاب التي ستُقلع، وبالقادة العميان.</w:t>
      </w:r>
    </w:p>
    <w:p>
      <w:pPr>
        <w:bidi/>
      </w:pPr>
      <w:r>
        <w:rPr>
          <w:rtl/>
          <w:cs/>
          <w:lang w:val="ar_AE" w:bidi="ar_AE"/>
        </w:rPr>
      </w:r>
      <w:r>
        <w:rPr>
          <w:rtl/>
          <w:cs/>
          <w:lang w:val="ar_AE" w:bidi="ar_AE"/>
        </w:rPr>
        <w:t>الجزء الثاني: يطلب بطرس من الرب يسوع تفسيرًا لما قاله للجمع عن الطاهر والنجس. يُوبخ الرب يسوع بطرس لعدم فهمه، ثم يشرح أن ما يأكله الشخص سيخرج من الجسد مرة أخرى، فهو لن يجعل الشخص نجسًا. لكن الخطية في قلب الشخص ستجعله نجسًا.</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وتلاميذه</w:t>
      </w:r>
    </w:p>
    <w:p>
      <w:pPr>
        <w:pStyle w:val="ListBullet"/>
        <w:bidi/>
        <w:spacing w:line="240" w:lineRule="auto"/>
        <w:ind w:left="720"/>
      </w:pPr>
      <w:r>
        <w:rPr>
          <w:rtl/>
          <w:cs/>
          <w:lang w:val="ar_AE" w:bidi="ar_AE"/>
        </w:rPr>
      </w:r>
      <w:r>
        <w:rPr>
          <w:rtl/>
          <w:cs/>
          <w:lang w:val="ar_AE" w:bidi="ar_AE"/>
        </w:rPr>
        <w:t>الفريسيون ومعلّمو الشريعة (القادة الدينيون)</w:t>
      </w:r>
    </w:p>
    <w:p>
      <w:pPr>
        <w:pStyle w:val="ListBullet"/>
        <w:bidi/>
        <w:spacing w:line="240" w:lineRule="auto"/>
        <w:ind w:left="720"/>
      </w:pPr>
      <w:r>
        <w:rPr>
          <w:rtl/>
          <w:cs/>
          <w:lang w:val="ar_AE" w:bidi="ar_AE"/>
        </w:rPr>
      </w:r>
      <w:r>
        <w:rPr>
          <w:rtl/>
          <w:cs/>
          <w:lang w:val="ar_AE" w:bidi="ar_AE"/>
        </w:rPr>
        <w:t>رجل ووالديه</w:t>
      </w:r>
    </w:p>
    <w:p>
      <w:pPr>
        <w:pStyle w:val="ListBullet"/>
        <w:bidi/>
        <w:spacing w:line="240" w:lineRule="auto"/>
        <w:ind w:left="720"/>
      </w:pPr>
      <w:r>
        <w:rPr>
          <w:rtl/>
          <w:cs/>
          <w:lang w:val="ar_AE" w:bidi="ar_AE"/>
        </w:rPr>
      </w:r>
      <w:r>
        <w:rPr>
          <w:rtl/>
          <w:cs/>
          <w:lang w:val="ar_AE" w:bidi="ar_AE"/>
        </w:rPr>
        <w:t>إشعياء النبي</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الله الآب</w:t>
      </w:r>
    </w:p>
    <w:p>
      <w:pPr>
        <w:bidi/>
      </w:pPr>
      <w:r>
        <w:rPr>
          <w:rtl/>
          <w:cs/>
          <w:lang w:val="ar_AE" w:bidi="ar_AE"/>
        </w:rPr>
      </w:r>
      <w:r>
        <w:rPr>
          <w:rtl/>
          <w:cs/>
          <w:lang w:val="ar_AE" w:bidi="ar_AE"/>
        </w:rPr>
        <w:t xml:space="preserve"> 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فيها. </w:t>
      </w:r>
    </w:p>
    <w:p>
      <w:pPr>
        <w:bidi/>
      </w:pPr>
      <w:r>
        <w:rPr>
          <w:rtl/>
          <w:cs/>
          <w:lang w:val="ar_AE" w:bidi="ar_AE"/>
        </w:rPr>
      </w:r>
      <w:r>
        <w:rPr>
          <w:rtl/>
          <w:cs/>
          <w:lang w:val="ar_AE" w:bidi="ar_AE"/>
        </w:rPr>
        <w:t>في القصة، لا يزال الرب يسوع في منطقة تسمى جنيسارت.</w:t>
      </w:r>
    </w:p>
    <w:p>
      <w:pPr>
        <w:bidi/>
      </w:pPr>
      <w:r>
        <w:rPr>
          <w:rtl/>
          <w:cs/>
          <w:lang w:val="ar_AE" w:bidi="ar_AE"/>
        </w:rPr>
      </w:r>
      <w:r>
        <w:rPr>
          <w:rtl/>
          <w:cs/>
          <w:lang w:val="ar_AE" w:bidi="ar_AE"/>
        </w:rPr>
        <w:t>كان الرب يسوع يشفي الكثيرين، وجاء إليه الكثيرون. ربما كانت جموع من الناس تجتمع حول الرب يسوع طوال الوقت. جاء القادة الدينيون كل الطريق من أورشليم – في رحلة طويلة جدًا. كانت هذه الرحلة تستغرق عدة أيام. في الغالب، سمع القادة الدينيون أن الرب يسوع يجتذب الكثير من الاهتمام، وأرادوا أن يتفقدوه.</w:t>
      </w:r>
    </w:p>
    <w:p>
      <w:pPr>
        <w:bidi/>
      </w:pPr>
      <w:r>
        <w:rPr>
          <w:rtl/>
          <w:cs/>
          <w:lang w:val="ar_AE" w:bidi="ar_AE"/>
        </w:rPr>
      </w:r>
      <w:r>
        <w:rPr>
          <w:rtl/>
          <w:cs/>
          <w:lang w:val="ar_AE" w:bidi="ar_AE"/>
        </w:rPr>
        <w:t>لتذكر جواب الرب يسوع على القادة الدينيين، قد يكون من المفيد تخيل المثال الذي يعطيه. استخدم ثلاثة أشخاص: رجل ووالديه. يمكن للرجل أن يمسك بشيء يعكس ثروته: محفظة، أو صندوق، أو حقيبة ممتلئة، أو شيء يعنى الثروة في مجتمعك.</w:t>
      </w:r>
    </w:p>
    <w:p>
      <w:pPr>
        <w:bidi/>
      </w:pPr>
      <w:r>
        <w:rPr>
          <w:rtl/>
          <w:cs/>
          <w:lang w:val="ar_AE" w:bidi="ar_AE"/>
        </w:rPr>
      </w:r>
      <w:r>
        <w:rPr>
          <w:rtl/>
          <w:cs/>
          <w:lang w:val="ar_AE" w:bidi="ar_AE"/>
        </w:rPr>
        <w:t>يمكنك تمثيل الموقف الذي قصده الله، أولًا: يتصرف الرجل باحترام تجاه والديه، ويتقاسم ثروته معهما.</w:t>
      </w:r>
    </w:p>
    <w:p>
      <w:pPr>
        <w:bidi/>
      </w:pPr>
      <w:r>
        <w:rPr>
          <w:rtl/>
          <w:cs/>
          <w:lang w:val="ar_AE" w:bidi="ar_AE"/>
        </w:rPr>
      </w:r>
      <w:r>
        <w:rPr>
          <w:rtl/>
          <w:cs/>
          <w:lang w:val="ar_AE" w:bidi="ar_AE"/>
        </w:rPr>
        <w:t>ثم يمكنك تمثيل الموقف الذي جعله القادة الدينيون ممكنًا: يمسك الرجل بأمواله بإحكام، ثم يرفعها إلى الله كما لو كان يتبرع بالمال، ثم يبتعد عن والديه (بينما لا يزال ممسكًا بأمواله). ويترك والديه جياعًا ولا حيلة لهما.</w:t>
      </w:r>
    </w:p>
    <w:p>
      <w:pPr>
        <w:bidi/>
      </w:pPr>
      <w:r>
        <w:rPr>
          <w:rtl/>
          <w:cs/>
          <w:lang w:val="ar_AE" w:bidi="ar_AE"/>
        </w:rPr>
      </w:r>
      <w:r>
        <w:rPr>
          <w:rtl/>
          <w:cs/>
          <w:lang w:val="ar_AE" w:bidi="ar_AE"/>
        </w:rPr>
        <w:t>ربما تحتاج شخصًا واحدًا ليقول ما قاله إشعياء. يتحدث إشعياء النبي عن الناس الذين يكرمون الله بشفتيهم فقط. هل يمكنكم العثور على شيء يرتبط بالشفاه، أو بالفم، لمساعدتك على تذكر هذا الجزء؟</w:t>
      </w:r>
    </w:p>
    <w:p>
      <w:pPr>
        <w:bidi/>
      </w:pPr>
      <w:r>
        <w:rPr>
          <w:rtl/>
          <w:cs/>
          <w:lang w:val="ar_AE" w:bidi="ar_AE"/>
        </w:rPr>
      </w:r>
      <w:r>
        <w:rPr>
          <w:rtl/>
          <w:cs/>
          <w:lang w:val="ar_AE" w:bidi="ar_AE"/>
        </w:rPr>
        <w:t>عندما ينتهي الرب يسوع من الإجابة على القادة الدينيين، يدعو الجمع إليه. كان الناس متجمعين حول الرب يسوع بالفعل، لكنهم ربما ابتعدوا قليلًا عندما بدأ القادة الدينيون يشتكون إليه. عندما يتحدث الرب يسوع إلى الجموع، يمكن للقادة الدينيين أن يظلوا هناك، لكن الرب يسوع لا ينظر إليهم.</w:t>
      </w:r>
    </w:p>
    <w:p>
      <w:pPr>
        <w:bidi/>
      </w:pPr>
      <w:r>
        <w:rPr>
          <w:rtl/>
          <w:cs/>
          <w:lang w:val="ar_AE" w:bidi="ar_AE"/>
        </w:rPr>
      </w:r>
      <w:r>
        <w:rPr>
          <w:rtl/>
          <w:cs/>
          <w:lang w:val="ar_AE" w:bidi="ar_AE"/>
        </w:rPr>
        <w:t>بعد أن يتحدث الرب يسوع إلى الجمع، يأتي التلاميذ إليه. كان التلاميذ مع الرب يسوع طوال الوقت، لكن يبدو أن بعض الوقت قد انقضى الآن، فرحل الجمع والقادة الدينيون، والتلاميذ أصبحوا وحدهم معه الآن.</w:t>
      </w:r>
    </w:p>
    <w:p>
      <w:pPr>
        <w:bidi/>
      </w:pPr>
      <w:r>
        <w:rPr>
          <w:rtl/>
          <w:cs/>
          <w:lang w:val="ar_AE" w:bidi="ar_AE"/>
        </w:rPr>
      </w:r>
      <w:r>
        <w:rPr>
          <w:rtl/>
          <w:cs/>
          <w:lang w:val="ar_AE" w:bidi="ar_AE"/>
        </w:rPr>
        <w:t>إذا كانت هناك حديقة قريبة منكم، فربما ترغب في الذهاب إلى الخارج والنظر إليها. هل هناك أي نباتات في الحديقة لا يُفترض أن تكون موجودة، ولم يزرعها صاحب الحديقة؟ ربما يمكنكم ممارسة خطاب الرب يسوع وهو واقف في الحديقة، ويمكنه أن يقتلع نباتًا لا ينتمي إلى الحديقة! احتفظ بالنبات، لأنه يمكنك استخدامه لاحقًا لتذكر ترتيب أحداث القصة.</w:t>
      </w:r>
    </w:p>
    <w:p>
      <w:pPr>
        <w:bidi/>
      </w:pPr>
      <w:r>
        <w:rPr>
          <w:rtl/>
          <w:cs/>
          <w:lang w:val="ar_AE" w:bidi="ar_AE"/>
        </w:rPr>
      </w:r>
      <w:r>
        <w:rPr>
          <w:rtl/>
          <w:cs/>
          <w:lang w:val="ar_AE" w:bidi="ar_AE"/>
        </w:rPr>
        <w:t>يمكنك أن تلعب لعبة، حيث تعصب عيني شخصين، وترى إذا كان بإمكانهما السير مسافة معينة معًا بأمان! احتفظوا بعصابة العينين؛ يمكنك استخدامها لاحقًا لمساعدتك على تذكر ترتيب أحداث القصة.</w:t>
      </w:r>
    </w:p>
    <w:p>
      <w:pPr>
        <w:bidi/>
      </w:pPr>
      <w:r>
        <w:rPr>
          <w:rtl/>
          <w:cs/>
          <w:lang w:val="ar_AE" w:bidi="ar_AE"/>
        </w:rPr>
      </w:r>
      <w:r>
        <w:rPr>
          <w:rtl/>
          <w:cs/>
          <w:lang w:val="ar_AE" w:bidi="ar_AE"/>
        </w:rPr>
        <w:t>تحدثوا عما يحدث للطعام بعد أن تأكله. ما الكلمات المناسبة التي يستخدمها الناس في لغتكم؟ هل يمكنكم التمرن على هذا الجزء من خطاب الرب يسوع وأنتم واقفون بجوار الحمام أو المرحاض؟ عندما تعودون إلى الداخل مرة أخرى، خذ معك شيئًا ينتمي إلى المرحاض، لمساعدتك على تذكر ترتيب القصة.</w:t>
      </w:r>
    </w:p>
    <w:p>
      <w:pPr>
        <w:bidi/>
      </w:pPr>
      <w:r>
        <w:rPr>
          <w:rtl/>
          <w:cs/>
          <w:lang w:val="ar_AE" w:bidi="ar_AE"/>
        </w:rPr>
      </w:r>
      <w:r>
        <w:rPr>
          <w:rtl/>
          <w:cs/>
          <w:lang w:val="ar_AE" w:bidi="ar_AE"/>
        </w:rPr>
        <w:t>ويعطى الرب يسوع قائمة بأمثلة للخطايا التي تخرج من قلوب الناس.</w:t>
      </w:r>
    </w:p>
    <w:p>
      <w:pPr>
        <w:bidi/>
      </w:pPr>
      <w:r>
        <w:rPr>
          <w:rtl/>
          <w:cs/>
          <w:lang w:val="ar_AE" w:bidi="ar_AE"/>
        </w:rPr>
      </w:r>
      <w:r>
        <w:rPr>
          <w:rtl/>
          <w:cs/>
          <w:lang w:val="ar_AE" w:bidi="ar_AE"/>
        </w:rPr>
        <w:t>هل يمكنكم أن تفكروا في شيء ما، أو أو أن تصنعوا صورة لكل من هذه الأمثلة، لمساعدتك على تذكرها؟ ربما يمكنك تمثيل مسرحية صغيرة حيث تتظاهر بأن شخصًا ما يتقيأ هذه الصور أو الأشياء. سيساعدك هذا على تصوّر أن هذه الأمور تأتي من القلب. ثم قم بتثبيت الصور على ثياب الشخص، أو اجعل الشخص يحمل حقيبة بها كل تلك الأشياء. ثم مثِّلوا الجزء الذي يرفض فيه الله هذا الشخص!</w:t>
      </w:r>
    </w:p>
    <w:p>
      <w:pPr>
        <w:bidi/>
      </w:pPr>
      <w:r>
        <w:rPr>
          <w:rtl/>
          <w:cs/>
          <w:lang w:val="ar_AE" w:bidi="ar_AE"/>
        </w:rPr>
      </w:r>
      <w:r>
        <w:rPr>
          <w:rtl/>
          <w:cs/>
          <w:lang w:val="ar_AE" w:bidi="ar_AE"/>
        </w:rPr>
        <w:t>هناك محادثات مختلفة في القصة، ويبدو أن موضوع الحوار يتغير. لتتبع تسلسل القصة، يمكنك رسم خطًا بأشياء، حيث كل شيء يُشير إلى جزء من القصة:</w:t>
      </w:r>
    </w:p>
    <w:p>
      <w:pPr>
        <w:bidi/>
      </w:pPr>
      <w:r>
        <w:rPr>
          <w:rtl/>
          <w:cs/>
          <w:lang w:val="ar_AE" w:bidi="ar_AE"/>
        </w:rPr>
      </w:r>
      <w:r>
        <w:rPr>
          <w:rtl/>
          <w:cs/>
          <w:lang w:val="ar_AE" w:bidi="ar_AE"/>
        </w:rPr>
        <w:t>الجزء الأول من المشهد الأول يتعلق بغسل اليدين: استخدم صابون أو إبريق من الماء لتذكّر ذلك.</w:t>
      </w:r>
    </w:p>
    <w:p>
      <w:pPr>
        <w:bidi/>
      </w:pPr>
      <w:r>
        <w:rPr>
          <w:rtl/>
          <w:cs/>
          <w:lang w:val="ar_AE" w:bidi="ar_AE"/>
        </w:rPr>
      </w:r>
      <w:r>
        <w:rPr>
          <w:rtl/>
          <w:cs/>
          <w:lang w:val="ar_AE" w:bidi="ar_AE"/>
        </w:rPr>
        <w:t>الجزء الثاني من المشهد الأول: يجيب الرب يسوع على القادة الدينيين. استخدم محفظة وثلاثة أشياء يمكن أن تمثل الرجل ووالديه لتذكّر هذا الجزء. استخدم شيئًا ليُذكرك بالشفاه، أو الفم، أو أي شيء تستخدمونه في العبادة ليذكّركم بكلمات إشعياء النبي.</w:t>
      </w:r>
    </w:p>
    <w:p>
      <w:pPr>
        <w:bidi/>
      </w:pPr>
      <w:r>
        <w:rPr>
          <w:rtl/>
          <w:cs/>
          <w:lang w:val="ar_AE" w:bidi="ar_AE"/>
        </w:rPr>
      </w:r>
      <w:r>
        <w:rPr>
          <w:rtl/>
          <w:cs/>
          <w:lang w:val="ar_AE" w:bidi="ar_AE"/>
        </w:rPr>
        <w:t>المشهد الثاني: يشرح الرب يسوع للجمع ما يجعل الشخص طاهرًا أو نجسًا. مرة أخرى، استخدم الشيء الذي استخدمته لغسل اليدين.</w:t>
      </w:r>
    </w:p>
    <w:p>
      <w:pPr>
        <w:bidi/>
      </w:pPr>
      <w:r>
        <w:rPr>
          <w:rtl/>
          <w:cs/>
          <w:lang w:val="ar_AE" w:bidi="ar_AE"/>
        </w:rPr>
      </w:r>
      <w:r>
        <w:rPr>
          <w:rtl/>
          <w:cs/>
          <w:lang w:val="ar_AE" w:bidi="ar_AE"/>
        </w:rPr>
        <w:t>الجزء الأول من المشهد الثالث: استخدم نباتًا أو ورقًا من الحديقة لتذكر كلمات الرب يسوع عن القادة الدينيين. يمكنك أن تُضيف عصابة للعينين أيضًا، أو زوج من النظارات.</w:t>
      </w:r>
    </w:p>
    <w:p>
      <w:pPr>
        <w:bidi/>
      </w:pPr>
      <w:r>
        <w:rPr>
          <w:rtl/>
          <w:cs/>
          <w:lang w:val="ar_AE" w:bidi="ar_AE"/>
        </w:rPr>
      </w:r>
      <w:r>
        <w:rPr>
          <w:rtl/>
          <w:cs/>
          <w:lang w:val="ar_AE" w:bidi="ar_AE"/>
        </w:rPr>
        <w:t>الجزء الثاني من المشهد الثالث: يشرح الرب يسوع المزيد عما يجعل الشخص طاهرًا أو نجسًا. استخدم الشيء الذي استخدمته لشرح غسل اليدين مرة أخرى، بالإضافة إلى الأشياء أو الصور التي تساعدك على تذكر قائمة الخطايا.</w:t>
      </w:r>
    </w:p>
    <w:p>
      <w:pPr>
        <w:bidi/>
      </w:pPr>
      <w:r>
        <w:rPr>
          <w:rtl/>
          <w:cs/>
          <w:lang w:val="ar_AE" w:bidi="ar_AE"/>
        </w:rPr>
      </w:r>
      <w:r>
        <w:rPr>
          <w:rtl/>
          <w:cs/>
          <w:lang w:val="ar_AE" w:bidi="ar_AE"/>
        </w:rPr>
        <w:t>هذا سيساعدك على معرفة أن ما يربط المحادثات معًا هو النقاش حول الطهارة والنجاسة. بالطبع يمكنك اختيار أشياء أخرى أيضًا، طالما أنها ستساعدك!</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النسخة الأكثر فهمًا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تلاميذه</w:t>
      </w:r>
    </w:p>
    <w:p>
      <w:pPr>
        <w:pStyle w:val="ListBullet"/>
        <w:bidi/>
        <w:spacing w:line="240" w:lineRule="auto"/>
        <w:ind w:left="720"/>
      </w:pPr>
      <w:r>
        <w:rPr>
          <w:rtl/>
          <w:cs/>
          <w:lang w:val="ar_AE" w:bidi="ar_AE"/>
        </w:rPr>
      </w:r>
      <w:r>
        <w:rPr>
          <w:rtl/>
          <w:cs/>
          <w:lang w:val="ar_AE" w:bidi="ar_AE"/>
        </w:rPr>
        <w:t>الفريسيون ومعلّمو الشريعة (القادة الدينيون)</w:t>
      </w:r>
    </w:p>
    <w:p>
      <w:pPr>
        <w:pStyle w:val="ListBullet"/>
        <w:bidi/>
        <w:spacing w:line="240" w:lineRule="auto"/>
        <w:ind w:left="720"/>
      </w:pPr>
      <w:r>
        <w:rPr>
          <w:rtl/>
          <w:cs/>
          <w:lang w:val="ar_AE" w:bidi="ar_AE"/>
        </w:rPr>
      </w:r>
      <w:r>
        <w:rPr>
          <w:rtl/>
          <w:cs/>
          <w:lang w:val="ar_AE" w:bidi="ar_AE"/>
        </w:rPr>
        <w:t>رجُل ووالدَيه</w:t>
      </w:r>
    </w:p>
    <w:p>
      <w:pPr>
        <w:pStyle w:val="ListBullet"/>
        <w:bidi/>
        <w:spacing w:line="240" w:lineRule="auto"/>
        <w:ind w:left="720"/>
      </w:pPr>
      <w:r>
        <w:rPr>
          <w:rtl/>
          <w:cs/>
          <w:lang w:val="ar_AE" w:bidi="ar_AE"/>
        </w:rPr>
      </w:r>
      <w:r>
        <w:rPr>
          <w:rtl/>
          <w:cs/>
          <w:lang w:val="ar_AE" w:bidi="ar_AE"/>
        </w:rPr>
        <w:t>إشعياء النبي</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اطلب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كَيلا تهملوا هذه الأجزاء في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 xml:space="preserve">سيكون من المفيد أن تُمثِّلوا أولًا الجزء الأخير من القصة السابقة، حيث يأتي الكثير من الناس إلى يسوع للشفاء. </w:t>
      </w:r>
    </w:p>
    <w:p>
      <w:pPr>
        <w:bidi/>
      </w:pPr>
      <w:r>
        <w:rPr>
          <w:rtl/>
          <w:cs/>
          <w:lang w:val="ar_AE" w:bidi="ar_AE"/>
        </w:rPr>
      </w:r>
      <w:r>
        <w:rPr>
          <w:rtl/>
          <w:cs/>
          <w:lang w:val="ar_AE" w:bidi="ar_AE"/>
        </w:rPr>
        <w:t>مثِّلوا دور القادة الدينيين الذين كانوا يسافرون من أورشليم إلى جنِّيسارَت.</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القادة الدينيين: "لماذا ستذهبون إلى هناك؟ ماذا تتوقعون أن تروا في جنِّيسارَت؟" قد تسمعون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دور القادة الدينيين يلاحظون ما يحدث من حولِ يسوع. كيف تظنُّون أنهم كانوا يتصرَّفون؟ هل تعتقدون أنهم كانوا عالقين وسْط الجموع بالخلف، أم أنهم كانوا يُراقبون بهدوء أو يشقُّون طريقهم إلى الأمام؟</w:t>
      </w:r>
    </w:p>
    <w:p>
      <w:pPr>
        <w:bidi/>
      </w:pPr>
      <w:r>
        <w:rPr>
          <w:rtl/>
          <w:cs/>
          <w:lang w:val="ar_AE" w:bidi="ar_AE"/>
        </w:rPr>
      </w:r>
      <w:r>
        <w:rPr>
          <w:rtl/>
          <w:cs/>
          <w:lang w:val="ar_AE" w:bidi="ar_AE"/>
        </w:rPr>
        <w:t>مثِّلوا التلاميذ يأكلون دون أن يغسلوا أيديهم بطريقة خاصة.</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القادة الدينيين: "بمَ تُفكِّرون الآن؟" قد تسمعون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دور القادة الدينيين يشتكون ليسوع من التلاميذ. مثِّلوا دور يسوع يجيبهم.</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 المُمثِّل الذي يؤدي دور يسوع: "كيف تشعر؟ وبمَ تُفكِّر؟" قد تسمعون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دور يسوع يجيب القادة الدينيين.</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القادة الدينيين: "كيف تشعرون بشأن حديث يسوع معكم بهذه الطريقة؟" قد تسمعون عبارات مثل:</w:t>
      </w:r>
    </w:p>
    <w:p>
      <w:pPr>
        <w:pStyle w:val="ListBullet"/>
        <w:bidi/>
        <w:spacing w:line="240" w:lineRule="auto"/>
        <w:ind w:left="720"/>
      </w:pPr>
      <w:r>
        <w:rPr>
          <w:rtl/>
          <w:cs/>
          <w:lang w:val="ar_AE" w:bidi="ar_AE"/>
        </w:rPr>
      </w:r>
      <w:r>
        <w:rPr>
          <w:rtl/>
          <w:cs/>
          <w:lang w:val="ar_AE" w:bidi="ar_AE"/>
        </w:rPr>
        <w:t>اسأل الممثِّلين الذين يؤدون دور الجموع: "ماذا تظنون في حديث يسوع للقادة الدينيين بهذه الطريقة؟" قد تسمعون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دور يسوع الآن يُخاطب الجموع. فكّروا في ما يفعله القادة الدينيون في هذا الوقت: هل تعتقدون أنهم غادرو، أم أنهم لا يزالون واقفين هناك؟ إذا كانوا لا يزالون هناك، فكيف يبدو مظهرهم؟ ما التعبير الذي يظهر على وجوههم؟</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 الممثِّلين الذين يؤدون دور التلاميذ: "ماذا تظنون بشأن ما قاله يسوع للجمع؟" قد تسمعون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دور التلاميذ يخبرون يسوع عن القادة الدينيين الذين يشعرون بالإهانة.</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رد فعْل يسوع.</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دور بطرس يطلب من يسوع تفسيرًا لما قاله في وقت سابق للجموع.</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يسوع: "كيف تشعر بشأن طرْح بطرس هذا السؤال؟" قد تسمعون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رد فعْل يسوع.</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القادة الدينيين: "بمَ تُفكِّرون الآن؟" قد تسمعون 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الفريسيون</w:t>
      </w:r>
      <w:r>
        <w:rPr>
          <w:rtl/>
          <w:cs/>
          <w:lang w:val="ar_AE" w:bidi="ar_AE"/>
        </w:rPr>
        <w:t xml:space="preserve"> و</w:t>
      </w:r>
      <w:r>
        <w:rPr>
          <w:rtl/>
          <w:cs/>
          <w:lang w:val="ar_AE" w:bidi="ar_AE"/>
        </w:rPr>
        <w:t>الكتبة</w:t>
      </w:r>
      <w:r>
        <w:rPr>
          <w:rtl/>
          <w:cs/>
          <w:lang w:val="ar_AE" w:bidi="ar_AE"/>
        </w:rPr>
        <w:t>، أو فقهاء الشريعة، فرقتان من القادة الدينيين. حافظ على اتساق ترجمة المصطلح ووحدته في كل المقاطع. تُجد هذين المصطلحين في قاموس الكلمات الرئيسية أيضًا.</w:t>
      </w:r>
    </w:p>
    <w:p>
      <w:pPr>
        <w:bidi/>
      </w:pPr>
      <w:r>
        <w:rPr>
          <w:rtl/>
          <w:cs/>
          <w:lang w:val="ar_AE" w:bidi="ar_AE"/>
        </w:rPr>
      </w:r>
      <w:r>
        <w:rPr>
          <w:rtl/>
          <w:cs/>
          <w:lang w:val="ar_AE" w:bidi="ar_AE"/>
        </w:rPr>
        <w:t xml:space="preserve">حافظ على اتساق ترجمة مصطلح </w:t>
      </w:r>
      <w:r>
        <w:rPr>
          <w:b/>
          <w:rtl/>
          <w:cs/>
          <w:lang w:val="ar_AE" w:bidi="ar_AE"/>
        </w:rPr>
        <w:t>تلاميذ</w:t>
      </w:r>
      <w:r>
        <w:rPr>
          <w:rtl/>
          <w:cs/>
          <w:lang w:val="ar_AE" w:bidi="ar_AE"/>
        </w:rPr>
        <w:t xml:space="preserve"> ووحدته في كل المقاطع. ستجد مصطلح </w:t>
      </w:r>
      <w:r>
        <w:rPr>
          <w:rtl/>
          <w:cs/>
          <w:lang w:val="ar_AE" w:bidi="ar_AE"/>
        </w:rPr>
        <w:t>تلاميذ</w:t>
      </w:r>
      <w:r>
        <w:rPr>
          <w:rtl/>
          <w:cs/>
          <w:lang w:val="ar_AE" w:bidi="ar_AE"/>
        </w:rPr>
        <w:t xml:space="preserve"> في قاموس الكلمات الرئيسية.</w:t>
      </w:r>
    </w:p>
    <w:p>
      <w:pPr>
        <w:bidi/>
      </w:pPr>
      <w:r>
        <w:rPr>
          <w:rtl/>
          <w:cs/>
          <w:lang w:val="ar_AE" w:bidi="ar_AE"/>
        </w:rPr>
      </w:r>
      <w:r>
        <w:rPr>
          <w:rtl/>
          <w:cs/>
          <w:lang w:val="ar_AE" w:bidi="ar_AE"/>
        </w:rPr>
        <w:t xml:space="preserve">يشكو القادة الدينيون من أن التلاميذ لا يطيعون </w:t>
      </w:r>
      <w:r>
        <w:rPr>
          <w:b/>
          <w:rtl/>
          <w:cs/>
          <w:lang w:val="ar_AE" w:bidi="ar_AE"/>
        </w:rPr>
        <w:t>تقاليد الشيوخ</w:t>
      </w:r>
      <w:r>
        <w:rPr>
          <w:rtl/>
          <w:cs/>
          <w:lang w:val="ar_AE" w:bidi="ar_AE"/>
        </w:rPr>
        <w:t>. "الشيوخ" في هذا السياق أسلافهم. تعبير "تقاليد الشيوخ" يعني القواعد والعادات التي أرساها الأسلاف.</w:t>
      </w:r>
    </w:p>
    <w:p>
      <w:pPr>
        <w:bidi/>
      </w:pPr>
      <w:r>
        <w:rPr>
          <w:rtl/>
          <w:cs/>
          <w:lang w:val="ar_AE" w:bidi="ar_AE"/>
        </w:rPr>
      </w:r>
      <w:r>
        <w:rPr>
          <w:rtl/>
          <w:cs/>
          <w:lang w:val="ar_AE" w:bidi="ar_AE"/>
        </w:rPr>
        <w:t xml:space="preserve">يشكو القادة الدينيون من أن التلاميذ لا </w:t>
      </w:r>
      <w:r>
        <w:rPr>
          <w:b/>
          <w:rtl/>
          <w:cs/>
          <w:lang w:val="ar_AE" w:bidi="ar_AE"/>
        </w:rPr>
        <w:t>يغسلون أياديهم</w:t>
      </w:r>
      <w:r>
        <w:rPr>
          <w:rtl/>
          <w:cs/>
          <w:lang w:val="ar_AE" w:bidi="ar_AE"/>
        </w:rPr>
        <w:t xml:space="preserve"> قبل الأكل. لا علاقة لهذا الأمر بالصحة، بل بالطقوس. قد ترغب في صياغتها إلى: "التلاميذ لا يغسلون أيديهم بالطريقة الصحيحة"، أو "لا يغسلون أيديهم حسب القواعد التي سلمها لنا أسلافنا".</w:t>
      </w:r>
    </w:p>
    <w:p>
      <w:pPr>
        <w:bidi/>
      </w:pPr>
      <w:r>
        <w:rPr>
          <w:rtl/>
          <w:cs/>
          <w:lang w:val="ar_AE" w:bidi="ar_AE"/>
        </w:rPr>
      </w:r>
      <w:r>
        <w:rPr>
          <w:rtl/>
          <w:cs/>
          <w:lang w:val="ar_AE" w:bidi="ar_AE"/>
        </w:rPr>
        <w:t xml:space="preserve">يقول الرب يسوع للقادة الدينيين أنهم يكسرون </w:t>
      </w:r>
      <w:r>
        <w:rPr>
          <w:b/>
          <w:rtl/>
          <w:cs/>
          <w:lang w:val="ar_AE" w:bidi="ar_AE"/>
        </w:rPr>
        <w:t>وصايا الله</w:t>
      </w:r>
      <w:r>
        <w:rPr>
          <w:rtl/>
          <w:cs/>
          <w:lang w:val="ar_AE" w:bidi="ar_AE"/>
        </w:rPr>
        <w:t xml:space="preserve">. الوصايا هي ناموس الله. حافظ على اتساق ترجمة المصطلح ووحدته في كل المقاطع. تجد كلمة </w:t>
      </w:r>
      <w:r>
        <w:rPr>
          <w:rtl/>
          <w:cs/>
          <w:lang w:val="ar_AE" w:bidi="ar_AE"/>
        </w:rPr>
        <w:t>وصية</w:t>
      </w:r>
      <w:r>
        <w:rPr>
          <w:rtl/>
          <w:cs/>
          <w:lang w:val="ar_AE" w:bidi="ar_AE"/>
        </w:rPr>
        <w:t xml:space="preserve"> أو </w:t>
      </w:r>
      <w:r>
        <w:rPr>
          <w:rtl/>
          <w:cs/>
          <w:lang w:val="ar_AE" w:bidi="ar_AE"/>
        </w:rPr>
        <w:t>ناموس/شريعة</w:t>
      </w:r>
      <w:r>
        <w:rPr>
          <w:rtl/>
          <w:cs/>
          <w:lang w:val="ar_AE" w:bidi="ar_AE"/>
        </w:rPr>
        <w:t xml:space="preserve"> في قاموس الكلمات الرئيسية.</w:t>
      </w:r>
    </w:p>
    <w:p>
      <w:pPr>
        <w:bidi/>
      </w:pPr>
      <w:r>
        <w:rPr>
          <w:rtl/>
          <w:cs/>
          <w:lang w:val="ar_AE" w:bidi="ar_AE"/>
        </w:rPr>
      </w:r>
      <w:r>
        <w:rPr>
          <w:b/>
          <w:rtl/>
          <w:cs/>
          <w:lang w:val="ar_AE" w:bidi="ar_AE"/>
        </w:rPr>
        <w:t>أكرم</w:t>
      </w:r>
      <w:r>
        <w:rPr>
          <w:rtl/>
          <w:cs/>
          <w:lang w:val="ar_AE" w:bidi="ar_AE"/>
        </w:rPr>
        <w:t xml:space="preserve"> أباك وأمك يعني معاملتهم باحترام، </w:t>
      </w:r>
      <w:r>
        <w:rPr>
          <w:b/>
          <w:rtl/>
          <w:cs/>
          <w:lang w:val="ar_AE" w:bidi="ar_AE"/>
        </w:rPr>
        <w:t>إهانتهم</w:t>
      </w:r>
      <w:r>
        <w:rPr>
          <w:rtl/>
          <w:cs/>
          <w:lang w:val="ar_AE" w:bidi="ar_AE"/>
        </w:rPr>
        <w:t xml:space="preserve"> هي عكس ذلك. إهانة شخص ما تعني التحدث بسوء ذده، أو التصرف بطريقة تجعل الشخص يشعر بالخزي الشديد.</w:t>
      </w:r>
    </w:p>
    <w:p>
      <w:pPr>
        <w:bidi/>
      </w:pPr>
      <w:r>
        <w:rPr>
          <w:rtl/>
          <w:cs/>
          <w:lang w:val="ar_AE" w:bidi="ar_AE"/>
        </w:rPr>
      </w:r>
      <w:r>
        <w:rPr>
          <w:rtl/>
          <w:cs/>
          <w:lang w:val="ar_AE" w:bidi="ar_AE"/>
        </w:rPr>
        <w:t xml:space="preserve">يقول الرب يسوع إنه بسبب الفرائض التي صاغها القادة الدينيون بأنفسهم، فقد </w:t>
      </w:r>
      <w:r>
        <w:rPr>
          <w:b/>
          <w:rtl/>
          <w:cs/>
          <w:lang w:val="ar_AE" w:bidi="ar_AE"/>
        </w:rPr>
        <w:t>ألغوا</w:t>
      </w:r>
      <w:r>
        <w:rPr>
          <w:rtl/>
          <w:cs/>
          <w:lang w:val="ar_AE" w:bidi="ar_AE"/>
        </w:rPr>
        <w:t xml:space="preserve"> كلمة الله! أي أنهم لم يطعوا كلمة الله وتجاهلوها.</w:t>
      </w:r>
    </w:p>
    <w:p>
      <w:pPr>
        <w:bidi/>
      </w:pPr>
      <w:r>
        <w:rPr>
          <w:rtl/>
          <w:cs/>
          <w:lang w:val="ar_AE" w:bidi="ar_AE"/>
        </w:rPr>
      </w:r>
      <w:r>
        <w:rPr>
          <w:rtl/>
          <w:cs/>
          <w:lang w:val="ar_AE" w:bidi="ar_AE"/>
        </w:rPr>
        <w:t xml:space="preserve">يقول الرب يسوع إن إشعياء </w:t>
      </w:r>
      <w:r>
        <w:rPr>
          <w:b/>
          <w:rtl/>
          <w:cs/>
          <w:lang w:val="ar_AE" w:bidi="ar_AE"/>
        </w:rPr>
        <w:t>تنبأ</w:t>
      </w:r>
      <w:r>
        <w:rPr>
          <w:rtl/>
          <w:cs/>
          <w:lang w:val="ar_AE" w:bidi="ar_AE"/>
        </w:rPr>
        <w:t xml:space="preserve"> عن القادة الدينيين، بمعنى أن ما قاله إشعياء عن الناس في زمنه، منذ زمن طويل، صحيح الآن على القادة الدينيين. يجعلها الرب يسوع تبدو كما لو أن إشعياء قال هذه الكلمات على هؤلاء القادة الدينيين. تجد مصطلح </w:t>
      </w:r>
      <w:r>
        <w:rPr>
          <w:b/>
          <w:rtl/>
          <w:cs/>
          <w:lang w:val="ar_AE" w:bidi="ar_AE"/>
        </w:rPr>
        <w:t>نبوة</w:t>
      </w:r>
      <w:r>
        <w:rPr>
          <w:rtl/>
          <w:cs/>
          <w:lang w:val="ar_AE" w:bidi="ar_AE"/>
        </w:rPr>
        <w:t xml:space="preserve"> في قاموس الكلمات الرئيسية. لكن في هذه القصة، يمكنكم أيضًا قول: إشعياء "تكلم" بدلًا من استخدام كلمة نبوة.</w:t>
      </w:r>
    </w:p>
    <w:p>
      <w:pPr>
        <w:bidi/>
      </w:pPr>
      <w:r>
        <w:rPr>
          <w:rtl/>
          <w:cs/>
          <w:lang w:val="ar_AE" w:bidi="ar_AE"/>
        </w:rPr>
      </w:r>
      <w:r>
        <w:rPr>
          <w:rtl/>
          <w:cs/>
          <w:lang w:val="ar_AE" w:bidi="ar_AE"/>
        </w:rPr>
        <w:t xml:space="preserve">قال إشعياء إن الناس يكرمون الله </w:t>
      </w:r>
      <w:r>
        <w:rPr>
          <w:b/>
          <w:rtl/>
          <w:cs/>
          <w:lang w:val="ar_AE" w:bidi="ar_AE"/>
        </w:rPr>
        <w:t>بشفتيهم</w:t>
      </w:r>
      <w:r>
        <w:rPr>
          <w:rtl/>
          <w:cs/>
          <w:lang w:val="ar_AE" w:bidi="ar_AE"/>
        </w:rPr>
        <w:t>، أي أنهم يتحدثون كما لو أنهم يكرمون الله. يمكنكم أيضًا القول أنهم مجدوا الله بأفواههم، أو بأقوالهم،</w:t>
      </w:r>
    </w:p>
    <w:p>
      <w:pPr>
        <w:bidi/>
      </w:pPr>
      <w:r>
        <w:rPr>
          <w:rtl/>
          <w:cs/>
          <w:lang w:val="ar_AE" w:bidi="ar_AE"/>
        </w:rPr>
      </w:r>
      <w:r>
        <w:rPr>
          <w:rtl/>
          <w:cs/>
          <w:lang w:val="ar_AE" w:bidi="ar_AE"/>
        </w:rPr>
        <w:t xml:space="preserve">لكن إشعياء قال إن </w:t>
      </w:r>
      <w:r>
        <w:rPr>
          <w:b/>
          <w:rtl/>
          <w:cs/>
          <w:lang w:val="ar_AE" w:bidi="ar_AE"/>
        </w:rPr>
        <w:t>قلوبهم</w:t>
      </w:r>
      <w:r>
        <w:rPr>
          <w:rtl/>
          <w:cs/>
          <w:lang w:val="ar_AE" w:bidi="ar_AE"/>
        </w:rPr>
        <w:t xml:space="preserve"> بعيدة عن الله. فالقلب، في الكتاب المُقَدَّس، هو المكان الذي تحدث فيه مشاعر الشخص وقراراته. إذا كان القلب بعيدًا عن الله، فهذا يعني أن الناس لا يسلكون انطلاقًا من محبتهم الله. يرجى الحفاظ على اتساق ترجمة مصطلح قلب ووحدته في كل المقاطع. تجد كلمة </w:t>
      </w:r>
      <w:r>
        <w:rPr>
          <w:rtl/>
          <w:cs/>
          <w:lang w:val="ar_AE" w:bidi="ar_AE"/>
        </w:rPr>
        <w:t>قلب</w:t>
      </w:r>
      <w:r>
        <w:rPr>
          <w:rtl/>
          <w:cs/>
          <w:lang w:val="ar_AE" w:bidi="ar_AE"/>
        </w:rPr>
        <w:t xml:space="preserve"> في قاموس الكلمات الرئيسية. </w:t>
      </w:r>
    </w:p>
    <w:p>
      <w:pPr>
        <w:bidi/>
      </w:pPr>
      <w:r>
        <w:rPr>
          <w:rtl/>
          <w:cs/>
          <w:lang w:val="ar_AE" w:bidi="ar_AE"/>
        </w:rPr>
      </w:r>
      <w:r>
        <w:rPr>
          <w:rtl/>
          <w:cs/>
          <w:lang w:val="ar_AE" w:bidi="ar_AE"/>
        </w:rPr>
        <w:t xml:space="preserve">يقول الرب يسوع للجمع إن ما يضعونه في أفواههم لا </w:t>
      </w:r>
      <w:r>
        <w:rPr>
          <w:b/>
          <w:rtl/>
          <w:cs/>
          <w:lang w:val="ar_AE" w:bidi="ar_AE"/>
        </w:rPr>
        <w:t>ينجسهم</w:t>
      </w:r>
      <w:r>
        <w:rPr>
          <w:rtl/>
          <w:cs/>
          <w:lang w:val="ar_AE" w:bidi="ar_AE"/>
        </w:rPr>
        <w:t xml:space="preserve">، أو </w:t>
      </w:r>
      <w:r>
        <w:rPr>
          <w:b/>
          <w:rtl/>
          <w:cs/>
          <w:lang w:val="ar_AE" w:bidi="ar_AE"/>
        </w:rPr>
        <w:t>يدنسهم</w:t>
      </w:r>
      <w:r>
        <w:rPr>
          <w:rtl/>
          <w:cs/>
          <w:lang w:val="ar_AE" w:bidi="ar_AE"/>
        </w:rPr>
        <w:t xml:space="preserve">. كل نجس ليس مقبولًا أمام الله. حافظ على اتساق ترجمة المصطلح ووحدته في كل المقاطع. تجد مصطلحي </w:t>
      </w:r>
      <w:r>
        <w:rPr>
          <w:rtl/>
          <w:cs/>
          <w:lang w:val="ar_AE" w:bidi="ar_AE"/>
        </w:rPr>
        <w:t>طاهر ونجس</w:t>
      </w:r>
      <w:r>
        <w:rPr>
          <w:rtl/>
          <w:cs/>
          <w:lang w:val="ar_AE" w:bidi="ar_AE"/>
        </w:rPr>
        <w:t xml:space="preserve"> في قاموس الكلمات الرئيسية.</w:t>
      </w:r>
    </w:p>
    <w:p>
      <w:pPr>
        <w:bidi/>
      </w:pPr>
      <w:r>
        <w:rPr>
          <w:rtl/>
          <w:cs/>
          <w:lang w:val="ar_AE" w:bidi="ar_AE"/>
        </w:rPr>
      </w:r>
      <w:r>
        <w:rPr>
          <w:rtl/>
          <w:cs/>
          <w:lang w:val="ar_AE" w:bidi="ar_AE"/>
        </w:rPr>
        <w:t xml:space="preserve">عندما يقود الأعمى أعمى آخر، يسقط كلاهما في </w:t>
      </w:r>
      <w:r>
        <w:rPr>
          <w:b/>
          <w:rtl/>
          <w:cs/>
          <w:lang w:val="ar_AE" w:bidi="ar_AE"/>
        </w:rPr>
        <w:t>خندق</w:t>
      </w:r>
      <w:r>
        <w:rPr>
          <w:rtl/>
          <w:cs/>
          <w:lang w:val="ar_AE" w:bidi="ar_AE"/>
        </w:rPr>
        <w:t xml:space="preserve"> أو </w:t>
      </w:r>
      <w:r>
        <w:rPr>
          <w:b/>
          <w:rtl/>
          <w:cs/>
          <w:lang w:val="ar_AE" w:bidi="ar_AE"/>
        </w:rPr>
        <w:t>حفرة</w:t>
      </w:r>
      <w:r>
        <w:rPr>
          <w:rtl/>
          <w:cs/>
          <w:lang w:val="ar_AE" w:bidi="ar_AE"/>
        </w:rPr>
        <w:t>. يمكنك استساغة مصطلح مرادف لكلمة حفرة قد يقع الإنسان فيها.</w:t>
      </w:r>
    </w:p>
    <w:p>
      <w:pPr>
        <w:bidi/>
      </w:pPr>
      <w:r>
        <w:rPr>
          <w:rtl/>
          <w:cs/>
          <w:lang w:val="ar_AE" w:bidi="ar_AE"/>
        </w:rPr>
      </w:r>
      <w:r>
        <w:rPr>
          <w:b/>
          <w:rtl/>
          <w:cs/>
          <w:lang w:val="ar_AE" w:bidi="ar_AE"/>
        </w:rPr>
        <w:t>الأفكار الشريرة</w:t>
      </w:r>
      <w:r>
        <w:rPr>
          <w:rtl/>
          <w:cs/>
          <w:lang w:val="ar_AE" w:bidi="ar_AE"/>
        </w:rPr>
        <w:t xml:space="preserve"> تعني التفكير في أشياء غير طاهرة. إن التفكير في شيء شرير يقود في الغالب إلى القيام بأمور شريرة.</w:t>
      </w:r>
    </w:p>
    <w:p>
      <w:pPr>
        <w:bidi/>
      </w:pPr>
      <w:r>
        <w:rPr>
          <w:rtl/>
          <w:cs/>
          <w:lang w:val="ar_AE" w:bidi="ar_AE"/>
        </w:rPr>
      </w:r>
      <w:r>
        <w:rPr>
          <w:b/>
          <w:rtl/>
          <w:cs/>
          <w:lang w:val="ar_AE" w:bidi="ar_AE"/>
        </w:rPr>
        <w:t>القتل</w:t>
      </w:r>
      <w:r>
        <w:rPr>
          <w:rtl/>
          <w:cs/>
          <w:lang w:val="ar_AE" w:bidi="ar_AE"/>
        </w:rPr>
        <w:t xml:space="preserve"> يعني إزهاق نفس، على سبيل المثال بسبب الكراهية أو الحسد. قتل شخص في معركة، أو إذا أعدمت الحكومة شخصًا بعد قضية قضائية مناسبة، ليس قتلًا.</w:t>
      </w:r>
    </w:p>
    <w:p>
      <w:pPr>
        <w:bidi/>
      </w:pPr>
      <w:r>
        <w:rPr>
          <w:rtl/>
          <w:cs/>
          <w:lang w:val="ar_AE" w:bidi="ar_AE"/>
        </w:rPr>
      </w:r>
      <w:r>
        <w:rPr>
          <w:rtl/>
          <w:cs/>
          <w:lang w:val="ar_AE" w:bidi="ar_AE"/>
        </w:rPr>
        <w:t>الزنا</w:t>
      </w:r>
      <w:r>
        <w:rPr>
          <w:rtl/>
          <w:cs/>
          <w:lang w:val="ar_AE" w:bidi="ar_AE"/>
        </w:rPr>
        <w:t xml:space="preserve"> هو قيام المتزوج بعلاقة جنسية مع شخص آخر.</w:t>
      </w:r>
    </w:p>
    <w:p>
      <w:pPr>
        <w:bidi/>
      </w:pPr>
      <w:r>
        <w:rPr>
          <w:rtl/>
          <w:cs/>
          <w:lang w:val="ar_AE" w:bidi="ar_AE"/>
        </w:rPr>
      </w:r>
      <w:r>
        <w:rPr>
          <w:b/>
          <w:rtl/>
          <w:cs/>
          <w:lang w:val="ar_AE" w:bidi="ar_AE"/>
        </w:rPr>
        <w:t>الفجور الأخلاقي</w:t>
      </w:r>
      <w:r>
        <w:rPr>
          <w:rtl/>
          <w:cs/>
          <w:lang w:val="ar_AE" w:bidi="ar_AE"/>
        </w:rPr>
        <w:t xml:space="preserve"> يعني جميع الخطايا التي لها صلة بالعلاقات الجنسية، على سبيل المثال، البغاء أو الاغتصاب، مشاهدة المواد الإباحية، أو ممارسة علاقة جنسية مع شخص غير متزوج.</w:t>
      </w:r>
    </w:p>
    <w:p>
      <w:pPr>
        <w:bidi/>
      </w:pPr>
      <w:r>
        <w:rPr>
          <w:rtl/>
          <w:cs/>
          <w:lang w:val="ar_AE" w:bidi="ar_AE"/>
        </w:rPr>
      </w:r>
      <w:r>
        <w:rPr>
          <w:b/>
          <w:rtl/>
          <w:cs/>
          <w:lang w:val="ar_AE" w:bidi="ar_AE"/>
        </w:rPr>
        <w:t>السرقة</w:t>
      </w:r>
      <w:r>
        <w:rPr>
          <w:rtl/>
          <w:cs/>
          <w:lang w:val="ar_AE" w:bidi="ar_AE"/>
        </w:rPr>
        <w:t xml:space="preserve"> تعني أخذ ما ليس لك.</w:t>
      </w:r>
    </w:p>
    <w:p>
      <w:pPr>
        <w:bidi/>
      </w:pPr>
      <w:r>
        <w:rPr>
          <w:rtl/>
          <w:cs/>
          <w:lang w:val="ar_AE" w:bidi="ar_AE"/>
        </w:rPr>
      </w:r>
      <w:r>
        <w:rPr>
          <w:b/>
          <w:rtl/>
          <w:cs/>
          <w:lang w:val="ar_AE" w:bidi="ar_AE"/>
        </w:rPr>
        <w:t>إن شهادة الزور</w:t>
      </w:r>
      <w:r>
        <w:rPr>
          <w:rtl/>
          <w:cs/>
          <w:lang w:val="ar_AE" w:bidi="ar_AE"/>
        </w:rPr>
        <w:t xml:space="preserve"> تعني الكذب فيما يخص القضاء.</w:t>
      </w:r>
    </w:p>
    <w:p>
      <w:pPr>
        <w:bidi/>
      </w:pPr>
      <w:r>
        <w:rPr>
          <w:rtl/>
          <w:cs/>
          <w:lang w:val="ar_AE" w:bidi="ar_AE"/>
        </w:rPr>
      </w:r>
      <w:r>
        <w:rPr>
          <w:b/>
          <w:rtl/>
          <w:cs/>
          <w:lang w:val="ar_AE" w:bidi="ar_AE"/>
        </w:rPr>
        <w:t>المغاتبة</w:t>
      </w:r>
      <w:r>
        <w:rPr>
          <w:rtl/>
          <w:cs/>
          <w:lang w:val="ar_AE" w:bidi="ar_AE"/>
        </w:rPr>
        <w:t xml:space="preserve"> يعني التحدث بسوء عن شخص آخر.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15:21–28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15: 21–28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في أكثر الترجمات المفهومة لكم.</w:t>
      </w:r>
    </w:p>
    <w:p>
      <w:pPr>
        <w:bidi/>
      </w:pPr>
      <w:r>
        <w:rPr>
          <w:rtl/>
          <w:cs/>
          <w:lang w:val="ar_AE" w:bidi="ar_AE"/>
        </w:rPr>
      </w:r>
      <w:r>
        <w:rPr>
          <w:rtl/>
          <w:cs/>
          <w:lang w:val="ar_AE" w:bidi="ar_AE"/>
        </w:rPr>
        <w:t>حتى الآن، كل شيء كان يسوع قد فعله منذ أن بدأ خدمته، كان في الجزء من البلاد الذي يسمى الجليل. الآن، وللمرة الأولى، يترك يسوع وطنه. ويذهب مع تلاميذه إلى بلد تسمى فينيقية، وهي شمال إسرائيل. وكانت صيدا وصور مدينتين في هذه البلد. والناس الذين يعيشون في هذه المنطقة ليسوا يهودًا.</w:t>
      </w:r>
    </w:p>
    <w:p>
      <w:pPr>
        <w:bidi/>
      </w:pPr>
      <w:r>
        <w:rPr>
          <w:rtl/>
          <w:cs/>
          <w:lang w:val="ar_AE" w:bidi="ar_AE"/>
        </w:rPr>
      </w:r>
      <w:r>
        <w:rPr>
          <w:rtl/>
          <w:cs/>
          <w:lang w:val="ar_AE" w:bidi="ar_AE"/>
        </w:rPr>
        <w:t>قوموا بعرض خريطة لإسرائيل وفينيقية على الناس. وضحوا مكان جنيسارت، المكان الذي كان يسوع موجودًا فيه في القصة السابقة، وأين تقع صور وصيدا.</w:t>
      </w:r>
    </w:p>
    <w:p>
      <w:pPr>
        <w:bidi/>
      </w:pPr>
      <w:r>
        <w:rPr>
          <w:rtl/>
          <w:cs/>
          <w:lang w:val="ar_AE" w:bidi="ar_AE"/>
        </w:rPr>
      </w:r>
      <w:r>
        <w:rPr>
          <w:rtl/>
          <w:cs/>
          <w:lang w:val="ar_AE" w:bidi="ar_AE"/>
        </w:rPr>
        <w:t>كان اليهود يعتقدون أنه إذا كانت لهم أي علاقة بغير اليهود، فإنهم سيصبحون نجسين. لكن في القصة السابقة، كان يسوع يعلِّم الناس أن الطعام، أو أي شيء من خارج الإنسان، لا يجعل الشخص نجسًا أو غير مقبول أمام الله. الخطية وحدها هي التي تجعل الشخص نجسًا. ولذلك، فإن مقابلة غير اليهود لا تجعل الشخص نجسًا أيضًا. وربما كان يسوع ذاهبًا إلى هذه المنطقة ليوضِّح هذه النقطة.</w:t>
      </w:r>
    </w:p>
    <w:p>
      <w:pPr>
        <w:bidi/>
      </w:pPr>
      <w:r>
        <w:rPr>
          <w:rtl/>
          <w:cs/>
          <w:lang w:val="ar_AE" w:bidi="ar_AE"/>
        </w:rPr>
      </w:r>
      <w:r>
        <w:rPr>
          <w:rtl/>
          <w:cs/>
          <w:lang w:val="ar_AE" w:bidi="ar_AE"/>
        </w:rPr>
        <w:t>هل يمكنكم أن تحكوا قصة عن أشخاص من مجموعة لا يريدون التفاعل أو التعامل مع أشخاص من مجموعة أخرى؟</w:t>
      </w:r>
    </w:p>
    <w:p>
      <w:pPr>
        <w:bidi/>
      </w:pPr>
      <w:r>
        <w:rPr>
          <w:rtl/>
          <w:cs/>
          <w:lang w:val="ar_AE" w:bidi="ar_AE"/>
        </w:rPr>
      </w:r>
      <w:r>
        <w:rPr>
          <w:rtl/>
          <w:cs/>
          <w:lang w:val="ar_AE" w:bidi="ar_AE"/>
        </w:rPr>
        <w:t>تأتي امرأة كنعانية إلى يسوع. وفي العهد القديم، كان الكنعانيون أعداءًا لبني إسرائيل. فقد عاشوا أولًا في الأرض التي كان الله قد وعد بأن يعطيها لنسل إبراهيم. وكان الكنعانيون يعبدون آلهة كثيرة مختلفة، وكانوا يفعلون أشياء كثيرة خاطئة بحسب شريعة الله. وكان الله قد أمر بني إسرائيل أن يخرجوا الكنعانيين من هذه الأرض.</w:t>
      </w:r>
    </w:p>
    <w:p>
      <w:pPr>
        <w:bidi/>
      </w:pPr>
      <w:r>
        <w:rPr>
          <w:rtl/>
          <w:cs/>
          <w:lang w:val="ar_AE" w:bidi="ar_AE"/>
        </w:rPr>
      </w:r>
      <w:r>
        <w:rPr>
          <w:rtl/>
          <w:cs/>
          <w:lang w:val="ar_AE" w:bidi="ar_AE"/>
        </w:rPr>
        <w:t>ابنة هذه المرأة لم تكن صحيحة. إذ كان هناك شيطان يزعجها (يسكنها). فبعض الشياطين كانت تجعل الناس صمًا أو غير قادرين على الكلام، أو تسبب لهم أمراض تجعلهم يسقطون ويؤذون أنفسهم. لم تذكر المرأة ما كان يفعله الشيطان لابنتها، لكنها توضح أن ابنتها كانت تتألم كثيرًا.</w:t>
      </w:r>
    </w:p>
    <w:p>
      <w:pPr>
        <w:bidi/>
      </w:pPr>
      <w:r>
        <w:rPr>
          <w:rtl/>
          <w:cs/>
          <w:lang w:val="ar_AE" w:bidi="ar_AE"/>
        </w:rPr>
      </w:r>
      <w:r>
        <w:rPr>
          <w:rtl/>
          <w:cs/>
          <w:lang w:val="ar_AE" w:bidi="ar_AE"/>
        </w:rPr>
        <w:t>فتأتي المرأة إلى يسوع، ومع أنها ليست يهودية، فإنها تدعوه "سيد" و"ابن داود". ابن داود يعني أنه من نسل داود. كان داود أكثر ملك محبوب لليهود، وقد عاش منذ زمن بعيد. وكان الله قد أخبر اليهود أن المسيّا، الملك والمخلّص العظيم الذي سيأتي، سيكون من نسل داود. من المستغرب أن هذه المرأة، وهي ليست يهودية، كانت تعرف عن المسيّا. وعندما تدعو يسوع "سيد" و"ابن داود"، فإنها توضح أنها تؤمن بأن يسوع هو المسيَّا. وهذا يدعو لاستغراب أكثر! لم يكن القادة الدينيون لليهود يؤمنون أن يسوع كان المسيَّا، لكن هذه المرأة الغريبة كانت تؤمن.</w:t>
      </w:r>
    </w:p>
    <w:p>
      <w:pPr>
        <w:bidi/>
      </w:pPr>
      <w:r>
        <w:rPr>
          <w:rtl/>
          <w:cs/>
          <w:lang w:val="ar_AE" w:bidi="ar_AE"/>
        </w:rPr>
      </w:r>
      <w:r>
        <w:rPr>
          <w:rtl/>
          <w:cs/>
          <w:lang w:val="ar_AE" w:bidi="ar_AE"/>
        </w:rPr>
        <w:t xml:space="preserve">تستمر المرأة في صراخها، لكن يسوع يتجاهلها، ثم بعد بعض الوقت يتعب التلاميذ من صراخها وراءهم. ويطلبون من يسوع أن يرسلها بعيدًا. نحن لا نعرف إذا كانوا يقصدون أن يسوع كان سيصرفها بعيدًا فقط، أو أن يسوع كان سيفعل ما تريده كي تمضي. </w:t>
      </w:r>
    </w:p>
    <w:p>
      <w:pPr>
        <w:bidi/>
      </w:pPr>
      <w:r>
        <w:rPr>
          <w:rtl/>
          <w:cs/>
          <w:lang w:val="ar_AE" w:bidi="ar_AE"/>
        </w:rPr>
      </w:r>
      <w:r>
        <w:rPr>
          <w:rtl/>
          <w:cs/>
          <w:lang w:val="ar_AE" w:bidi="ar_AE"/>
        </w:rPr>
        <w:t>فيجيب يسوع بالقول إنه لم يُرسل إلا إلى خراف بيت إسرائيل الضالة. وهذا يعني أن يسوع كان قد أُرسل فقط إلى شعب إسرائيل. ويشبِّه يسوع شعب إسرائيل بالخراف الضالّة لأن شعب إسرائيل يحتاج إلى مخلّص، تمامًا مثل الخراف التي ضلت وتحتاج إلى مساعدة.</w:t>
      </w:r>
    </w:p>
    <w:p>
      <w:pPr>
        <w:bidi/>
      </w:pPr>
      <w:r>
        <w:rPr>
          <w:rtl/>
          <w:cs/>
          <w:lang w:val="ar_AE" w:bidi="ar_AE"/>
        </w:rPr>
      </w:r>
      <w:r>
        <w:rPr>
          <w:rtl/>
          <w:cs/>
          <w:lang w:val="ar_AE" w:bidi="ar_AE"/>
        </w:rPr>
        <w:t>وما يقوله يسوع هنا، في الأغلب كان يبدو مألوفًا للتلاميذ، لأنه قبل بعض الوقت عندما أعطاهم يسوع تعليمات بأن يذهبوا ويخبروا الناس عن ملكوت السماوات، قال لهم ألا يذهبوا إلى غير اليهود، بل إلى خراف إسرائيل الضالة فقط! (يمكنكم الاستماع إلى هذا مرة أخرى في متّى 10: 5–8).</w:t>
      </w:r>
    </w:p>
    <w:p>
      <w:pPr>
        <w:bidi/>
      </w:pPr>
      <w:r>
        <w:rPr>
          <w:rtl/>
          <w:cs/>
          <w:lang w:val="ar_AE" w:bidi="ar_AE"/>
        </w:rPr>
      </w:r>
      <w:r>
        <w:rPr>
          <w:rtl/>
          <w:cs/>
          <w:lang w:val="ar_AE" w:bidi="ar_AE"/>
        </w:rPr>
        <w:t>لكن المرأة لم تستسلم. فتأتي إلى الأمام وتسجد له. وهي هنا تتوسل إليه مرة أخرى ليساعدها. ثم يبدو أن يسوع يعطيها إجابة قاسية للغاية. فهو يقول إنه من الخطأ أن يُعطى الطعام الذي يُفترض أن يكون للبنين إلى الكلاب. وهو يستخدم هنا لغة تصويرية. إن خبز البنين يعني الأشياء الصالحة التي يريد الله أن يعطيها لليهود. والكلاب هنا تعني أي شخص ليس يهوديًا. كانت الكلاب تعتبر حيوانات نجسة، تمامًا كما كان الناس غير اليهود يُعتَبرون نجسين. كان يسوع يخبر المرأة أنها لا تستحق أن يُفعل لها شيئًا صالحًا، لأنها ليست يهودية.</w:t>
      </w:r>
    </w:p>
    <w:p>
      <w:pPr>
        <w:bidi/>
      </w:pPr>
      <w:r>
        <w:rPr>
          <w:rtl/>
          <w:cs/>
          <w:lang w:val="ar_AE" w:bidi="ar_AE"/>
        </w:rPr>
      </w:r>
      <w:r>
        <w:rPr>
          <w:rtl/>
          <w:cs/>
          <w:lang w:val="ar_AE" w:bidi="ar_AE"/>
        </w:rPr>
        <w:t>لكن المرأة كانت شجاعة للغاية! فلم تغضب لأن يسوع أهانها، ولم تستسلم. وتعطي إجابة حكيمة للغاية: "لكن حتى الكلاب تأكل من الفتات الساقط عن المائدة!" وهي تقصد أنه صحيح أنها لا تستحق أن يفعل يسوع أي شيء صالح لها، لكنها تعلم أيضًا أن يسوع لديه قوة كافية لمساعدة جميع اليهود، وبعد ذلك غير اليهود أيضًا!</w:t>
      </w:r>
    </w:p>
    <w:p>
      <w:pPr>
        <w:bidi/>
      </w:pPr>
      <w:r>
        <w:rPr>
          <w:rtl/>
          <w:cs/>
          <w:lang w:val="ar_AE" w:bidi="ar_AE"/>
        </w:rPr>
      </w:r>
      <w:r>
        <w:rPr>
          <w:rtl/>
          <w:cs/>
          <w:lang w:val="ar_AE" w:bidi="ar_AE"/>
        </w:rPr>
        <w:t>وهذا يقنع يسوع: فيخبرها يسوع أن لديها إيمان عظيم، وأنه سيفعل ما تريد. وعلى الفور، هناك في بيتها، شفيت ابنتها، مع أن المرأة لم تكن تعرف هذا بعد!</w:t>
      </w:r>
    </w:p>
    <w:p>
      <w:pPr>
        <w:bidi/>
      </w:pPr>
      <w:r>
        <w:rPr>
          <w:rtl/>
          <w:cs/>
          <w:lang w:val="ar_AE" w:bidi="ar_AE"/>
        </w:rPr>
      </w:r>
      <w:r>
        <w:rPr>
          <w:rtl/>
          <w:cs/>
          <w:lang w:val="ar_AE" w:bidi="ar_AE"/>
        </w:rPr>
        <w:t>يبدو رد فعل يسوع تجاه المرأة في هذه القصة غريبًا بعض الشيء. فقد تجاوب يسوع أولًا مع المرأة الكنعانية كما كان يفعل أي يهودي – بطريقة غير ودية! لكن يبدو أن يسوع أراد أن يختبرها، ليرى مدى إيمانها به. وربما كان يسوع يقصد هذا كدرس للتلاميذ. فقد ابتدأ يسوع بتعليم التلاميذ أنه لم يأت من أجل شعب إسرائيل فقط. وهذه القصة الصغيرة تُمثِّل تغييرًا كبيرًا!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يترك الرب يسوع منطقة جنيسارت ويذهب إلى منطقة صور وصيدون.</w:t>
      </w:r>
    </w:p>
    <w:p>
      <w:pPr>
        <w:bidi/>
      </w:pPr>
      <w:r>
        <w:rPr>
          <w:rtl/>
          <w:cs/>
          <w:lang w:val="ar_AE" w:bidi="ar_AE"/>
        </w:rPr>
      </w:r>
      <w:r>
        <w:rPr>
          <w:b/>
          <w:rtl/>
          <w:cs/>
          <w:lang w:val="ar_AE" w:bidi="ar_AE"/>
        </w:rPr>
        <w:t>المشهد الثاني:</w:t>
      </w:r>
      <w:r>
        <w:rPr>
          <w:rtl/>
          <w:cs/>
          <w:lang w:val="ar_AE" w:bidi="ar_AE"/>
        </w:rPr>
        <w:t xml:space="preserve"> محادثة بين الرب يسوع والمرأة الكنعانية.</w:t>
      </w:r>
    </w:p>
    <w:p>
      <w:pPr>
        <w:bidi/>
      </w:pPr>
      <w:r>
        <w:rPr>
          <w:rtl/>
          <w:cs/>
          <w:lang w:val="ar_AE" w:bidi="ar_AE"/>
        </w:rPr>
      </w:r>
      <w:r>
        <w:rPr>
          <w:rtl/>
          <w:cs/>
          <w:lang w:val="ar_AE" w:bidi="ar_AE"/>
        </w:rPr>
        <w:t>المشهد الثاني يحتوي على أربعة أجزاء.</w:t>
      </w:r>
    </w:p>
    <w:p>
      <w:pPr>
        <w:bidi/>
      </w:pPr>
      <w:r>
        <w:rPr>
          <w:rtl/>
          <w:cs/>
          <w:lang w:val="ar_AE" w:bidi="ar_AE"/>
        </w:rPr>
      </w:r>
      <w:r>
        <w:rPr>
          <w:rtl/>
          <w:cs/>
          <w:lang w:val="ar_AE" w:bidi="ar_AE"/>
        </w:rPr>
        <w:t>الجزء الأول: تصرخ المرأة منادية الرب يسوع من بعيد، لكنه يتجاهلها.</w:t>
      </w:r>
    </w:p>
    <w:p>
      <w:pPr>
        <w:bidi/>
      </w:pPr>
      <w:r>
        <w:rPr>
          <w:rtl/>
          <w:cs/>
          <w:lang w:val="ar_AE" w:bidi="ar_AE"/>
        </w:rPr>
      </w:r>
      <w:r>
        <w:rPr>
          <w:rtl/>
          <w:cs/>
          <w:lang w:val="ar_AE" w:bidi="ar_AE"/>
        </w:rPr>
        <w:t>الجزء الثاني: يشتكي التلاميذ من المرأة، ولكن الرب يسوع يقول إنه لم يُرسل إلا إلى خراف إسرائيل الضالة.</w:t>
      </w:r>
    </w:p>
    <w:p>
      <w:pPr>
        <w:bidi/>
      </w:pPr>
      <w:r>
        <w:rPr>
          <w:rtl/>
          <w:cs/>
          <w:lang w:val="ar_AE" w:bidi="ar_AE"/>
        </w:rPr>
      </w:r>
      <w:r>
        <w:rPr>
          <w:rtl/>
          <w:cs/>
          <w:lang w:val="ar_AE" w:bidi="ar_AE"/>
        </w:rPr>
        <w:t>الجزء الثالث: تسجد المرأة أمام الرب يسوع؛ فيقول إنه ليس من الصواب أن يُعطي طعام الأولاد للكلاب</w:t>
      </w:r>
    </w:p>
    <w:p>
      <w:pPr>
        <w:bidi/>
      </w:pPr>
      <w:r>
        <w:rPr>
          <w:rtl/>
          <w:cs/>
          <w:lang w:val="ar_AE" w:bidi="ar_AE"/>
        </w:rPr>
      </w:r>
      <w:r>
        <w:rPr>
          <w:rtl/>
          <w:cs/>
          <w:lang w:val="ar_AE" w:bidi="ar_AE"/>
        </w:rPr>
        <w:t>الجزء الرابع: تجيب المرأة: "حتى الكلاب تأكل من الفتات!" ثم يقول الرب يسوع إن لها إيمان عظيم، وأن ما تريده سيحدث.</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تلاميذه</w:t>
      </w:r>
    </w:p>
    <w:p>
      <w:pPr>
        <w:pStyle w:val="ListBullet"/>
        <w:bidi/>
        <w:spacing w:line="240" w:lineRule="auto"/>
        <w:ind w:left="720"/>
      </w:pPr>
      <w:r>
        <w:rPr>
          <w:rtl/>
          <w:cs/>
          <w:lang w:val="ar_AE" w:bidi="ar_AE"/>
        </w:rPr>
      </w:r>
      <w:r>
        <w:rPr>
          <w:rtl/>
          <w:cs/>
          <w:lang w:val="ar_AE" w:bidi="ar_AE"/>
        </w:rPr>
        <w:t>المرأة الكنعانية</w:t>
      </w:r>
    </w:p>
    <w:p>
      <w:pPr>
        <w:pStyle w:val="ListBullet"/>
        <w:bidi/>
        <w:spacing w:line="240" w:lineRule="auto"/>
        <w:ind w:left="720"/>
      </w:pPr>
      <w:r>
        <w:rPr>
          <w:rtl/>
          <w:cs/>
          <w:lang w:val="ar_AE" w:bidi="ar_AE"/>
        </w:rPr>
      </w:r>
      <w:r>
        <w:rPr>
          <w:rtl/>
          <w:cs/>
          <w:lang w:val="ar_AE" w:bidi="ar_AE"/>
        </w:rPr>
        <w:t>ابنتها</w:t>
      </w:r>
    </w:p>
    <w:p>
      <w:pPr>
        <w:pStyle w:val="ListBullet"/>
        <w:bidi/>
        <w:spacing w:line="240" w:lineRule="auto"/>
        <w:ind w:left="720"/>
      </w:pPr>
      <w:r>
        <w:rPr>
          <w:rtl/>
          <w:cs/>
          <w:lang w:val="ar_AE" w:bidi="ar_AE"/>
        </w:rPr>
      </w:r>
      <w:r>
        <w:rPr>
          <w:rtl/>
          <w:cs/>
          <w:lang w:val="ar_AE" w:bidi="ar_AE"/>
        </w:rPr>
        <w:t>اليهود، شعب إسرائيل</w:t>
      </w:r>
    </w:p>
    <w:p>
      <w:pPr>
        <w:pStyle w:val="ListBullet"/>
        <w:bidi/>
        <w:spacing w:line="240" w:lineRule="auto"/>
        <w:ind w:left="720"/>
      </w:pPr>
      <w:r>
        <w:rPr>
          <w:rtl/>
          <w:cs/>
          <w:lang w:val="ar_AE" w:bidi="ar_AE"/>
        </w:rPr>
      </w:r>
      <w:r>
        <w:rPr>
          <w:rtl/>
          <w:cs/>
          <w:lang w:val="ar_AE" w:bidi="ar_AE"/>
        </w:rPr>
        <w:t>الناس الذين ليسوا يهودًا، "الكلاب"</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تبدأ القصة بقول متّى إن الرب يسوع ابتعد من هناك. تعبير "من هناك" يقصد به من منطقة جنيسارت. لابدَّ أن الرب يسوع وتلاميذه ساروا لعدة أيام أو ربما حتى أسابيع قبل أن يصلوا إلى المنطقة المحيطة بمدينتي صور وصيدون.</w:t>
      </w:r>
    </w:p>
    <w:p>
      <w:pPr>
        <w:bidi/>
      </w:pPr>
      <w:r>
        <w:rPr>
          <w:rtl/>
          <w:cs/>
          <w:lang w:val="ar_AE" w:bidi="ar_AE"/>
        </w:rPr>
      </w:r>
      <w:r>
        <w:rPr>
          <w:rtl/>
          <w:cs/>
          <w:lang w:val="ar_AE" w:bidi="ar_AE"/>
        </w:rPr>
        <w:t>يُقدّم متّى المرأة الكنعانية بقوله: "هوذا امرأة كنعانية خرجت!" وهذا يوضح أن هذا الأمر كان غير متوقع أو مفاجئ.</w:t>
      </w:r>
    </w:p>
    <w:p>
      <w:pPr>
        <w:bidi/>
      </w:pPr>
      <w:r>
        <w:rPr>
          <w:rtl/>
          <w:cs/>
          <w:lang w:val="ar_AE" w:bidi="ar_AE"/>
        </w:rPr>
      </w:r>
      <w:r>
        <w:rPr>
          <w:rtl/>
          <w:cs/>
          <w:lang w:val="ar_AE" w:bidi="ar_AE"/>
        </w:rPr>
        <w:t>يقول متّى إن المرأة الكنعانية خرجت إليه. وهذا يعني أنها غادرت بيتها، وربما حتى منطقة قريتها، لتأتي إلى حيث كان الرب يسوع. يبدو أن الناس في هذا البلد سمعوا قصصًا عن الرب يسوع وعن الأمور التي فعلها في الجليل. بطريقة ما، عرفت مكان الرب يسوع وذهبت إليه.</w:t>
      </w:r>
    </w:p>
    <w:p>
      <w:pPr>
        <w:bidi/>
      </w:pPr>
      <w:r>
        <w:rPr>
          <w:rtl/>
          <w:cs/>
          <w:lang w:val="ar_AE" w:bidi="ar_AE"/>
        </w:rPr>
      </w:r>
      <w:r>
        <w:rPr>
          <w:rtl/>
          <w:cs/>
          <w:lang w:val="ar_AE" w:bidi="ar_AE"/>
        </w:rPr>
        <w:t>يمكنكم تمثيل القصة الصغيرة عن الأطفال والكلاب.</w:t>
      </w:r>
    </w:p>
    <w:p>
      <w:pPr>
        <w:bidi/>
      </w:pPr>
      <w:r>
        <w:rPr>
          <w:rtl/>
          <w:cs/>
          <w:lang w:val="ar_AE" w:bidi="ar_AE"/>
        </w:rPr>
      </w:r>
      <w:r>
        <w:rPr>
          <w:rtl/>
          <w:cs/>
          <w:lang w:val="ar_AE" w:bidi="ar_AE"/>
        </w:rPr>
        <w:t>يقول الرب يسوع إنه ليس حسنًا أن يؤخذ خبز البنين ويطرح للكلاب. ويستخدم مثلاً لعائلة: لم يكن للأب في العائلة أن يأخذ الطعام من أولاده ويرميه في مكان ما لتأكله الكلاب.</w:t>
      </w:r>
    </w:p>
    <w:p>
      <w:pPr>
        <w:bidi/>
      </w:pPr>
      <w:r>
        <w:rPr>
          <w:rtl/>
          <w:cs/>
          <w:lang w:val="ar_AE" w:bidi="ar_AE"/>
        </w:rPr>
      </w:r>
      <w:r>
        <w:rPr>
          <w:rtl/>
          <w:cs/>
          <w:lang w:val="ar_AE" w:bidi="ar_AE"/>
        </w:rPr>
        <w:t>وتواصل المرأة القصة الصغيرة التي يسردها الرب يسوع وتقول إنه حتى الكلاب تأكل من الفتات الساقط من مائدة سيدها. وعلى الرغم من أن الكلاب في القصة القصيرة التي رواها الرب يسوع ربما كانت مجرد كلاب ضالة تجوب في البرية ويركلها الناس، إلا أن المرأة تجعل الكلاب تبدو وكأنها حيوانات أليفة محبوبة تعيش داخل البيت مع العائلة وتجلس تحت المائدة حيث تأكل العائلة.</w:t>
      </w:r>
    </w:p>
    <w:p>
      <w:pPr>
        <w:bidi/>
      </w:pPr>
      <w:r>
        <w:rPr>
          <w:rtl/>
          <w:cs/>
          <w:lang w:val="ar_AE" w:bidi="ar_AE"/>
        </w:rPr>
      </w:r>
      <w:r>
        <w:rPr>
          <w:rtl/>
          <w:cs/>
          <w:lang w:val="ar_AE" w:bidi="ar_AE"/>
        </w:rPr>
        <w:t>وصف شخص ما بالكلب كان إهانة. ولكن المرأة تحول الكلب في القصة إلى كلب أليف يعيش بالبيت، فتخفف بمهارة من الإهانة وتطلب التعاطف مع الكلب – أي مع نفسها. هل ترون مدى ذكائها؟</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 xml:space="preserve">في هذه الجَلسة، سيُقدِّم الفريق القصة بشكل درامي. </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تلاميذه</w:t>
      </w:r>
    </w:p>
    <w:p>
      <w:pPr>
        <w:pStyle w:val="ListBullet"/>
        <w:bidi/>
        <w:spacing w:line="240" w:lineRule="auto"/>
        <w:ind w:left="720"/>
      </w:pPr>
      <w:r>
        <w:rPr>
          <w:rtl/>
          <w:cs/>
          <w:lang w:val="ar_AE" w:bidi="ar_AE"/>
        </w:rPr>
      </w:r>
      <w:r>
        <w:rPr>
          <w:rtl/>
          <w:cs/>
          <w:lang w:val="ar_AE" w:bidi="ar_AE"/>
        </w:rPr>
        <w:t>المرأة الكنعانية</w:t>
      </w:r>
    </w:p>
    <w:p>
      <w:pPr>
        <w:pStyle w:val="ListBullet"/>
        <w:bidi/>
        <w:spacing w:line="240" w:lineRule="auto"/>
        <w:ind w:left="720"/>
      </w:pPr>
      <w:r>
        <w:rPr>
          <w:rtl/>
          <w:cs/>
          <w:lang w:val="ar_AE" w:bidi="ar_AE"/>
        </w:rPr>
      </w:r>
      <w:r>
        <w:rPr>
          <w:rtl/>
          <w:cs/>
          <w:lang w:val="ar_AE" w:bidi="ar_AE"/>
        </w:rPr>
        <w:t>ابنتها</w:t>
      </w:r>
    </w:p>
    <w:p>
      <w:pPr>
        <w:pStyle w:val="ListBullet"/>
        <w:bidi/>
        <w:spacing w:line="240" w:lineRule="auto"/>
        <w:ind w:left="720"/>
      </w:pPr>
      <w:r>
        <w:rPr>
          <w:rtl/>
          <w:cs/>
          <w:lang w:val="ar_AE" w:bidi="ar_AE"/>
        </w:rPr>
      </w:r>
      <w:r>
        <w:rPr>
          <w:rtl/>
          <w:cs/>
          <w:lang w:val="ar_AE" w:bidi="ar_AE"/>
        </w:rPr>
        <w:t>اليهود، شعب إسرائيل</w:t>
      </w:r>
    </w:p>
    <w:p>
      <w:pPr>
        <w:pStyle w:val="ListBullet"/>
        <w:bidi/>
        <w:spacing w:line="240" w:lineRule="auto"/>
        <w:ind w:left="720"/>
      </w:pPr>
      <w:r>
        <w:rPr>
          <w:rtl/>
          <w:cs/>
          <w:lang w:val="ar_AE" w:bidi="ar_AE"/>
        </w:rPr>
      </w:r>
      <w:r>
        <w:rPr>
          <w:rtl/>
          <w:cs/>
          <w:lang w:val="ar_AE" w:bidi="ar_AE"/>
        </w:rPr>
        <w:t xml:space="preserve">الذين ليسوا يهودًا، المدعوّون كلابًا. </w:t>
      </w:r>
    </w:p>
    <w:p>
      <w:pPr>
        <w:bidi/>
      </w:pPr>
      <w:r>
        <w:rPr>
          <w:rtl/>
          <w:cs/>
          <w:lang w:val="ar_AE" w:bidi="ar_AE"/>
        </w:rPr>
      </w:r>
      <w:r>
        <w:rPr>
          <w:rtl/>
          <w:cs/>
          <w:lang w:val="ar_AE" w:bidi="ar_AE"/>
        </w:rPr>
        <w:t>اطلُب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كَيلا تهملوا هذه الأجزاء في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 xml:space="preserve">في هذه القصة يمكننا أن نرى يسوع والمرأة الكنعانية يقتربان من بعضهما بعضًا. </w:t>
      </w:r>
    </w:p>
    <w:p>
      <w:pPr>
        <w:pStyle w:val="ListBullet"/>
        <w:bidi/>
        <w:spacing w:line="240" w:lineRule="auto"/>
        <w:ind w:left="720"/>
      </w:pPr>
      <w:r>
        <w:rPr>
          <w:rtl/>
          <w:cs/>
          <w:lang w:val="ar_AE" w:bidi="ar_AE"/>
        </w:rPr>
      </w:r>
      <w:r>
        <w:rPr>
          <w:rtl/>
          <w:cs/>
          <w:lang w:val="ar_AE" w:bidi="ar_AE"/>
        </w:rPr>
        <w:t>أولًا، تصرخ إلى يسوع، ربما من مسافة بعيدة عنه.</w:t>
      </w:r>
    </w:p>
    <w:p>
      <w:pPr>
        <w:pStyle w:val="ListBullet"/>
        <w:bidi/>
        <w:spacing w:line="240" w:lineRule="auto"/>
        <w:ind w:left="720"/>
      </w:pPr>
      <w:r>
        <w:rPr>
          <w:rtl/>
          <w:cs/>
          <w:lang w:val="ar_AE" w:bidi="ar_AE"/>
        </w:rPr>
      </w:r>
      <w:r>
        <w:rPr>
          <w:rtl/>
          <w:cs/>
          <w:lang w:val="ar_AE" w:bidi="ar_AE"/>
        </w:rPr>
        <w:t>ثم، يتحدث التلاميذ ويسوع عنها؛ هي قريبة بما يكفي لتسمع، لكن يسوع لا يتحدث معها قاصدًا.</w:t>
      </w:r>
    </w:p>
    <w:p>
      <w:pPr>
        <w:pStyle w:val="ListBullet"/>
        <w:bidi/>
        <w:spacing w:line="240" w:lineRule="auto"/>
        <w:ind w:left="720"/>
      </w:pPr>
      <w:r>
        <w:rPr>
          <w:rtl/>
          <w:cs/>
          <w:lang w:val="ar_AE" w:bidi="ar_AE"/>
        </w:rPr>
      </w:r>
      <w:r>
        <w:rPr>
          <w:rtl/>
          <w:cs/>
          <w:lang w:val="ar_AE" w:bidi="ar_AE"/>
        </w:rPr>
        <w:t>ثم تُصبح المرأة قريبة جدًا من يسوع وتسجد أمامه. بفِعلها هذا، تعيق طريقه، حتى يُجبَر على التوقُّف! يتحدث يسوع الآن معها قاصدًا، لكن تكون كلماته قاسية.</w:t>
      </w:r>
    </w:p>
    <w:p>
      <w:pPr>
        <w:pStyle w:val="ListBullet"/>
        <w:bidi/>
        <w:spacing w:line="240" w:lineRule="auto"/>
        <w:ind w:left="720"/>
      </w:pPr>
      <w:r>
        <w:rPr>
          <w:rtl/>
          <w:cs/>
          <w:lang w:val="ar_AE" w:bidi="ar_AE"/>
        </w:rPr>
      </w:r>
      <w:r>
        <w:rPr>
          <w:rtl/>
          <w:cs/>
          <w:lang w:val="ar_AE" w:bidi="ar_AE"/>
        </w:rPr>
        <w:t xml:space="preserve">تتحدث المرأة مع يسوع مرة أخرى. يُجيب يسوع بمدح المرأة على إيمانها، ويخبرها بأن ابنتها ستُشفى. </w:t>
      </w:r>
    </w:p>
    <w:p>
      <w:pPr>
        <w:bidi/>
      </w:pPr>
      <w:r>
        <w:rPr>
          <w:rtl/>
          <w:cs/>
          <w:lang w:val="ar_AE" w:bidi="ar_AE"/>
        </w:rPr>
      </w:r>
      <w:r>
        <w:rPr>
          <w:rtl/>
          <w:cs/>
          <w:lang w:val="ar_AE" w:bidi="ar_AE"/>
        </w:rPr>
        <w:t>يمكنكم رؤية المرأة ويسوع يقتربان إلى بعضهما بعضًا، كما أنَّ علاقتهما تزداد اقترابًا أيضًا. فكّروا كيف يُمكنكم إظهار هذا. ربما يُحوِّل يسوع وجهه بعيدًا عن المرأة، لكنه يعود فيُدير وجهه نحوها فقط في النهاية؟ أو هل تعتقدون أن يسوع ربما كان يحاول إخفاء ابتسامة على وجهه، لأنه كان يستمتع بالحوار مع محاولته جعله صارمًا؟ كيف يستجيب يسوع بعد جواب المرأة الحكيم؟ هل تعتقدون أنَّ يسوع ابتسم، أو بدا سعيدًا للغاية، أو ربما انفجر ضاحكًا؟</w:t>
      </w:r>
    </w:p>
    <w:p>
      <w:pPr>
        <w:bidi/>
      </w:pPr>
      <w:r>
        <w:rPr>
          <w:rtl/>
          <w:cs/>
          <w:lang w:val="ar_AE" w:bidi="ar_AE"/>
        </w:rPr>
      </w:r>
      <w:r>
        <w:rPr>
          <w:rtl/>
          <w:cs/>
          <w:lang w:val="ar_AE" w:bidi="ar_AE"/>
        </w:rPr>
        <w:t>عليكم التفكير في نبرة صوت يسوع في القصة. تجرِبة رواية القصة بصوت يسوع الغاضِب، أو بصوت وديع، أو مُحايد. كيف تتغيَّر القصة بالنسبة لكم إذا فعلتم ذلك؟</w:t>
      </w:r>
    </w:p>
    <w:p>
      <w:pPr>
        <w:bidi/>
      </w:pPr>
      <w:r>
        <w:rPr>
          <w:rtl/>
          <w:cs/>
          <w:lang w:val="ar_AE" w:bidi="ar_AE"/>
        </w:rPr>
      </w:r>
      <w:r>
        <w:rPr>
          <w:rtl/>
          <w:cs/>
          <w:lang w:val="ar_AE" w:bidi="ar_AE"/>
        </w:rPr>
        <w:t>فكّروا في دور التلاميذ في القصة. كيف تتغيَّر تعبيرات وجوههم في أثناء استماعهم للحوار بين يسوع والمرأة؟</w:t>
      </w:r>
    </w:p>
    <w:p>
      <w:pPr>
        <w:bidi/>
      </w:pPr>
      <w:r>
        <w:rPr>
          <w:rtl/>
          <w:cs/>
          <w:lang w:val="ar_AE" w:bidi="ar_AE"/>
        </w:rPr>
      </w:r>
      <w:r>
        <w:rPr>
          <w:rtl/>
          <w:cs/>
          <w:lang w:val="ar_AE" w:bidi="ar_AE"/>
        </w:rPr>
        <w:t>مَثّلوا دور يسوع والتلاميذ يغادرون منطقة جنيسارت ويسافرون طريقًا طويلًا إلى منطقة صور وصيدا.</w:t>
      </w:r>
    </w:p>
    <w:p>
      <w:pPr>
        <w:bidi/>
      </w:pPr>
      <w:r>
        <w:rPr>
          <w:rtl/>
          <w:cs/>
          <w:lang w:val="ar_AE" w:bidi="ar_AE"/>
        </w:rPr>
      </w:r>
      <w:r>
        <w:rPr>
          <w:rtl/>
          <w:cs/>
          <w:lang w:val="ar_AE" w:bidi="ar_AE"/>
        </w:rPr>
        <w:t>قد ترغب في تمثيل دور المرأة الكنعانية وابنتها في بيتهما. كيف كان وضع الابنة على الأرجح؟</w:t>
      </w:r>
    </w:p>
    <w:p>
      <w:pPr>
        <w:bidi/>
      </w:pPr>
      <w:r>
        <w:rPr>
          <w:rtl/>
          <w:cs/>
          <w:lang w:val="ar_AE" w:bidi="ar_AE"/>
        </w:rPr>
      </w:r>
      <w:r>
        <w:rPr>
          <w:rtl/>
          <w:cs/>
          <w:lang w:val="ar_AE" w:bidi="ar_AE"/>
        </w:rPr>
        <w:t>مثِّلوا دور المرأة تخرج لمقابلة يسوع.</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المرأة: "بماذا تشعرين؟"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دور المرأة التي تتبع يسوع وتلاميذه وتناديه.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"فيمَ تُفكِّر؟"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التلاميذ: "بمَ تُفكِّرون؟"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دور التلاميذ يتقدَّمون إلى يسوع ويشتكون من المرأة. مثِّلوا دور يسوع يجيب التلاميذ.</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المرأة: "بماذا تفكِّرين عندما تسمعين يسوع يقول هذا؟"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التلاميذ: "بمَ تُفكِّرون؟"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"فيمَ تُفكِّر؟"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دور المرأة تسقط عند قدمَي يسوع. تجثو أمامه وتلمس رأسها التراب. تتَّضع أمامه وتتوسَّل إليه أن يرحمها.</w:t>
      </w:r>
    </w:p>
    <w:p>
      <w:pPr>
        <w:bidi/>
      </w:pPr>
      <w:r>
        <w:rPr>
          <w:rtl/>
          <w:cs/>
          <w:lang w:val="ar_AE" w:bidi="ar_AE"/>
        </w:rPr>
      </w:r>
      <w:r>
        <w:rPr>
          <w:rtl/>
          <w:cs/>
          <w:lang w:val="ar_AE" w:bidi="ar_AE"/>
        </w:rPr>
        <w:t>مثِّلوا بقية الحُوَار.</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"كيف تشعر؟"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 الذي يؤدي دور المرأة: "بماذا تشعرين؟"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التلاميذ: "بمَ تُفكِّرون؟" قد تسمعون عبارات مثل: </w:t>
      </w:r>
    </w:p>
    <w:p>
      <w:pPr>
        <w:bidi/>
      </w:pPr>
      <w:r>
        <w:rPr>
          <w:rtl/>
          <w:cs/>
          <w:lang w:val="ar_AE" w:bidi="ar_AE"/>
        </w:rPr>
      </w:r>
      <w:r>
        <w:rPr>
          <w:rtl/>
          <w:cs/>
          <w:lang w:val="ar_AE" w:bidi="ar_AE"/>
        </w:rPr>
        <w:t>ربما ترغب في تمثيل دور الأم تعود إلى المنزل وتجد ابنتها شُفيتْ!</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تنادي المرأة الكنعانية على الرب يسوع: "يا سيد، يا </w:t>
      </w:r>
      <w:r>
        <w:rPr>
          <w:b/>
          <w:rtl/>
          <w:cs/>
          <w:lang w:val="ar_AE" w:bidi="ar_AE"/>
        </w:rPr>
        <w:t>ابن داود</w:t>
      </w:r>
      <w:r>
        <w:rPr>
          <w:rtl/>
          <w:cs/>
          <w:lang w:val="ar_AE" w:bidi="ar_AE"/>
        </w:rPr>
        <w:t xml:space="preserve">". كان </w:t>
      </w:r>
      <w:r>
        <w:rPr>
          <w:rtl/>
          <w:cs/>
          <w:lang w:val="ar_AE" w:bidi="ar_AE"/>
        </w:rPr>
        <w:t>داود</w:t>
      </w:r>
      <w:r>
        <w:rPr>
          <w:rtl/>
          <w:cs/>
          <w:lang w:val="ar_AE" w:bidi="ar_AE"/>
        </w:rPr>
        <w:t xml:space="preserve"> أكثر ملوك اليهود محبة، وقد عاش منذ قرون مضت. لقد سمعتم اسمه عدة مرات. لا تقول المرأة أن يسوع هو الابن المباشر للملك داود، فعبارة "ابن داود" هنا يعني "من نسل داود." يُرجى الحفاظ على اتساق ترجمة المصطلحات ووحدتها في كل المقاطع. تجد مصطلح </w:t>
      </w:r>
      <w:r>
        <w:rPr>
          <w:rtl/>
          <w:cs/>
          <w:lang w:val="ar_AE" w:bidi="ar_AE"/>
        </w:rPr>
        <w:t>ابن داود</w:t>
      </w:r>
      <w:r>
        <w:rPr>
          <w:rtl/>
          <w:cs/>
          <w:lang w:val="ar_AE" w:bidi="ar_AE"/>
        </w:rPr>
        <w:t xml:space="preserve"> في قاموس الكلمات الرئيسية.</w:t>
      </w:r>
    </w:p>
    <w:p>
      <w:pPr>
        <w:bidi/>
      </w:pPr>
      <w:r>
        <w:rPr>
          <w:rtl/>
          <w:cs/>
          <w:lang w:val="ar_AE" w:bidi="ar_AE"/>
        </w:rPr>
      </w:r>
      <w:r>
        <w:rPr>
          <w:rtl/>
          <w:cs/>
          <w:lang w:val="ar_AE" w:bidi="ar_AE"/>
        </w:rPr>
        <w:t xml:space="preserve">يمكن أن يعني </w:t>
      </w:r>
      <w:r>
        <w:rPr>
          <w:b/>
          <w:rtl/>
          <w:cs/>
          <w:lang w:val="ar_AE" w:bidi="ar_AE"/>
        </w:rPr>
        <w:t>الرب</w:t>
      </w:r>
      <w:r>
        <w:rPr>
          <w:rtl/>
          <w:cs/>
          <w:lang w:val="ar_AE" w:bidi="ar_AE"/>
        </w:rPr>
        <w:t xml:space="preserve"> "السيد" أو "السيِّد المُبَجَّل" في الكتاب المُقدَّس، غالبًا ما تُطلق على الله. في هذه القصة، قد تستخدم المرأة كلمة المصطلح بغرض الاحترام والإكرام. ستجد مصطلح </w:t>
      </w:r>
      <w:r>
        <w:rPr>
          <w:rtl/>
          <w:cs/>
          <w:lang w:val="ar_AE" w:bidi="ar_AE"/>
        </w:rPr>
        <w:t>رب/سيد</w:t>
      </w:r>
      <w:r>
        <w:rPr>
          <w:rtl/>
          <w:cs/>
          <w:lang w:val="ar_AE" w:bidi="ar_AE"/>
        </w:rPr>
        <w:t xml:space="preserve"> في قاموس الكلمات الرئيسية.</w:t>
      </w:r>
    </w:p>
    <w:p>
      <w:pPr>
        <w:bidi/>
      </w:pPr>
      <w:r>
        <w:rPr>
          <w:rtl/>
          <w:cs/>
          <w:lang w:val="ar_AE" w:bidi="ar_AE"/>
        </w:rPr>
      </w:r>
      <w:r>
        <w:rPr>
          <w:rtl/>
          <w:cs/>
          <w:lang w:val="ar_AE" w:bidi="ar_AE"/>
        </w:rPr>
        <w:t xml:space="preserve">تقول المرأة للرب يسوع إن ابنتها بها </w:t>
      </w:r>
      <w:r>
        <w:rPr>
          <w:b/>
          <w:rtl/>
          <w:cs/>
          <w:lang w:val="ar_AE" w:bidi="ar_AE"/>
        </w:rPr>
        <w:t>شيطان ويعذبها بشدة</w:t>
      </w:r>
      <w:r>
        <w:rPr>
          <w:rtl/>
          <w:cs/>
          <w:lang w:val="ar_AE" w:bidi="ar_AE"/>
        </w:rPr>
        <w:t>. وهذا يعني أن ابنتها يسيطر عليها شيطان. يبدو أنها سيطرة شبه كاملة! كان يعذبها ويجعلها تعاني بشدة!</w:t>
      </w:r>
    </w:p>
    <w:p>
      <w:pPr>
        <w:bidi/>
      </w:pPr>
      <w:r>
        <w:rPr>
          <w:rtl/>
          <w:cs/>
          <w:lang w:val="ar_AE" w:bidi="ar_AE"/>
        </w:rPr>
      </w:r>
      <w:r>
        <w:rPr>
          <w:rtl/>
          <w:cs/>
          <w:lang w:val="ar_AE" w:bidi="ar_AE"/>
        </w:rPr>
        <w:t xml:space="preserve">ستجد لفظة </w:t>
      </w:r>
      <w:r>
        <w:rPr>
          <w:rtl/>
          <w:cs/>
          <w:lang w:val="ar_AE" w:bidi="ar_AE"/>
        </w:rPr>
        <w:t>شيطان</w:t>
      </w:r>
      <w:r>
        <w:rPr>
          <w:rtl/>
          <w:cs/>
          <w:lang w:val="ar_AE" w:bidi="ar_AE"/>
        </w:rPr>
        <w:t xml:space="preserve"> في قاموس الكلمات الرئيسية. يُرجى الحفاظ على اتساق ترجمة المصطلحات ووحدتها في كل المقاطع.</w:t>
      </w:r>
    </w:p>
    <w:p>
      <w:pPr>
        <w:bidi/>
      </w:pPr>
      <w:r>
        <w:rPr>
          <w:rtl/>
          <w:cs/>
          <w:lang w:val="ar_AE" w:bidi="ar_AE"/>
        </w:rPr>
      </w:r>
      <w:r>
        <w:rPr>
          <w:rtl/>
          <w:cs/>
          <w:lang w:val="ar_AE" w:bidi="ar_AE"/>
        </w:rPr>
        <w:t xml:space="preserve">بالنسبة إلى </w:t>
      </w:r>
      <w:r>
        <w:rPr>
          <w:b/>
          <w:rtl/>
          <w:cs/>
          <w:lang w:val="ar_AE" w:bidi="ar_AE"/>
        </w:rPr>
        <w:t>ابنتي</w:t>
      </w:r>
      <w:r>
        <w:rPr>
          <w:rtl/>
          <w:cs/>
          <w:lang w:val="ar_AE" w:bidi="ar_AE"/>
        </w:rPr>
        <w:t>، استخدموا كلمة بمعنة فتاة، لم تتزوج بعد.</w:t>
      </w:r>
    </w:p>
    <w:p>
      <w:pPr>
        <w:bidi/>
      </w:pPr>
      <w:r>
        <w:rPr>
          <w:rtl/>
          <w:cs/>
          <w:lang w:val="ar_AE" w:bidi="ar_AE"/>
        </w:rPr>
      </w:r>
      <w:r>
        <w:rPr>
          <w:rtl/>
          <w:cs/>
          <w:lang w:val="ar_AE" w:bidi="ar_AE"/>
        </w:rPr>
        <w:t xml:space="preserve">فالمرأة تستنجد بالرب يسوع </w:t>
      </w:r>
      <w:r>
        <w:rPr>
          <w:b/>
          <w:rtl/>
          <w:cs/>
          <w:lang w:val="ar_AE" w:bidi="ar_AE"/>
        </w:rPr>
        <w:t>صارخة</w:t>
      </w:r>
      <w:r>
        <w:rPr>
          <w:rtl/>
          <w:cs/>
          <w:lang w:val="ar_AE" w:bidi="ar_AE"/>
        </w:rPr>
        <w:t>! وهذا يعني أنها تصرخ بصوت عالٍ.</w:t>
      </w:r>
    </w:p>
    <w:p>
      <w:pPr>
        <w:bidi/>
      </w:pPr>
      <w:r>
        <w:rPr>
          <w:rtl/>
          <w:cs/>
          <w:lang w:val="ar_AE" w:bidi="ar_AE"/>
        </w:rPr>
      </w:r>
      <w:r>
        <w:rPr>
          <w:rtl/>
          <w:cs/>
          <w:lang w:val="ar_AE" w:bidi="ar_AE"/>
        </w:rPr>
        <w:t xml:space="preserve">فيرد الرب يسوع عليها إنه ليس حسنًا أن يؤخذ خبز </w:t>
      </w:r>
      <w:r>
        <w:rPr>
          <w:b/>
          <w:rtl/>
          <w:cs/>
          <w:lang w:val="ar_AE" w:bidi="ar_AE"/>
        </w:rPr>
        <w:t>البنين</w:t>
      </w:r>
      <w:r>
        <w:rPr>
          <w:rtl/>
          <w:cs/>
          <w:lang w:val="ar_AE" w:bidi="ar_AE"/>
        </w:rPr>
        <w:t xml:space="preserve"> ويطرح للكلاب. إذا كان الناس في ثقافتك لا يأكلن الخبز، يمكنك استخدام مصطلح "طعام" بدلاً من مصطلح خبز.</w:t>
      </w:r>
    </w:p>
    <w:p>
      <w:pPr>
        <w:bidi/>
      </w:pPr>
      <w:r>
        <w:rPr>
          <w:rtl/>
          <w:cs/>
          <w:lang w:val="ar_AE" w:bidi="ar_AE"/>
        </w:rPr>
      </w:r>
      <w:r>
        <w:rPr>
          <w:rtl/>
          <w:cs/>
          <w:lang w:val="ar_AE" w:bidi="ar_AE"/>
        </w:rPr>
        <w:t>في النهاية، يقول لها الرب يسوع: "</w:t>
      </w:r>
      <w:r>
        <w:rPr>
          <w:b/>
          <w:rtl/>
          <w:cs/>
          <w:lang w:val="ar_AE" w:bidi="ar_AE"/>
        </w:rPr>
        <w:t>يا امرأة</w:t>
      </w:r>
      <w:r>
        <w:rPr>
          <w:rtl/>
          <w:cs/>
          <w:lang w:val="ar_AE" w:bidi="ar_AE"/>
        </w:rPr>
        <w:t>!"</w:t>
      </w:r>
    </w:p>
    <w:p>
      <w:pPr>
        <w:bidi/>
      </w:pPr>
      <w:r>
        <w:rPr>
          <w:rtl/>
          <w:cs/>
          <w:lang w:val="ar_AE" w:bidi="ar_AE"/>
        </w:rPr>
      </w:r>
      <w:r>
        <w:rPr>
          <w:rtl/>
          <w:cs/>
          <w:lang w:val="ar_AE" w:bidi="ar_AE"/>
        </w:rPr>
        <w:t>إن عبارة يا امرأة كان تعبير طبيعي ومهذب لمناداة المرأة. تعني عبارة "يا امرأة" أن الرب يسوع يتحدث إليها متأثرًا.</w:t>
      </w:r>
    </w:p>
    <w:p>
      <w:pPr>
        <w:bidi/>
      </w:pPr>
      <w:r>
        <w:rPr>
          <w:rtl/>
          <w:cs/>
          <w:lang w:val="ar_AE" w:bidi="ar_AE"/>
        </w:rPr>
      </w:r>
      <w:r>
        <w:rPr>
          <w:rtl/>
          <w:cs/>
          <w:lang w:val="ar_AE" w:bidi="ar_AE"/>
        </w:rPr>
        <w:t xml:space="preserve">يقول الرب يسوع للمرأة إن لها </w:t>
      </w:r>
      <w:r>
        <w:rPr>
          <w:b/>
          <w:rtl/>
          <w:cs/>
          <w:lang w:val="ar_AE" w:bidi="ar_AE"/>
        </w:rPr>
        <w:t>إيمان عظيم</w:t>
      </w:r>
      <w:r>
        <w:rPr>
          <w:rtl/>
          <w:cs/>
          <w:lang w:val="ar_AE" w:bidi="ar_AE"/>
        </w:rPr>
        <w:t xml:space="preserve">. وهذا يعني أن الرب يسوع يرى إيمانها القوي! تجد كلمة </w:t>
      </w:r>
      <w:r>
        <w:rPr>
          <w:rtl/>
          <w:cs/>
          <w:lang w:val="ar_AE" w:bidi="ar_AE"/>
        </w:rPr>
        <w:t>إيمان</w:t>
      </w:r>
      <w:r>
        <w:rPr>
          <w:rtl/>
          <w:cs/>
          <w:lang w:val="ar_AE" w:bidi="ar_AE"/>
        </w:rPr>
        <w:t xml:space="preserve"> في قاموس الكلمات الرئيسية. </w:t>
      </w:r>
    </w:p>
    <w:p>
      <w:pPr>
        <w:bidi/>
      </w:pPr>
      <w:r>
        <w:rPr>
          <w:rtl/>
          <w:cs/>
          <w:lang w:val="ar_AE" w:bidi="ar_AE"/>
        </w:rPr>
      </w:r>
      <w:r>
        <w:rPr>
          <w:rtl/>
          <w:cs/>
          <w:lang w:val="ar_AE" w:bidi="ar_AE"/>
        </w:rPr>
        <w:t>يقول الرب يسوع: "</w:t>
      </w:r>
      <w:r>
        <w:rPr>
          <w:b/>
          <w:rtl/>
          <w:cs/>
          <w:lang w:val="ar_AE" w:bidi="ar_AE"/>
        </w:rPr>
        <w:t>فَلْكَ مَا تُريدين؟</w:t>
      </w:r>
      <w:r>
        <w:rPr>
          <w:rtl/>
          <w:cs/>
          <w:lang w:val="ar_AE" w:bidi="ar_AE"/>
        </w:rPr>
        <w:t xml:space="preserve">" وهذا لا يعني أن الرب يسوع يرجو أن يحدث، بل يعني أنه </w:t>
      </w:r>
      <w:r>
        <w:rPr>
          <w:b/>
          <w:rtl/>
          <w:cs/>
          <w:lang w:val="ar_AE" w:bidi="ar_AE"/>
        </w:rPr>
        <w:t>سيحدث</w:t>
      </w:r>
      <w:r>
        <w:rPr>
          <w:rtl/>
          <w:cs/>
          <w:lang w:val="ar_AE" w:bidi="ar_AE"/>
        </w:rPr>
        <w:t>. طريقة أخرى لقول هذا هي بقول: "سأفعل ما تريدين".</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15:29–39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15: 29–39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في أكثر الترجمات المفهومة لكم.</w:t>
      </w:r>
    </w:p>
    <w:p>
      <w:pPr>
        <w:bidi/>
      </w:pPr>
      <w:r>
        <w:rPr>
          <w:rtl/>
          <w:cs/>
          <w:lang w:val="ar_AE" w:bidi="ar_AE"/>
        </w:rPr>
      </w:r>
      <w:r>
        <w:rPr>
          <w:rtl/>
          <w:cs/>
          <w:lang w:val="ar_AE" w:bidi="ar_AE"/>
        </w:rPr>
        <w:t>في المقطع السابق، كان يسوع في منطقة صور وصيدا، التي كانت في بلد مختلف. وفي هذا المقطع، كان يسوع راجعًا إلى الجليل.</w:t>
      </w:r>
    </w:p>
    <w:p>
      <w:pPr>
        <w:bidi/>
      </w:pPr>
      <w:r>
        <w:rPr>
          <w:rtl/>
          <w:cs/>
          <w:lang w:val="ar_AE" w:bidi="ar_AE"/>
        </w:rPr>
      </w:r>
      <w:r>
        <w:rPr>
          <w:rtl/>
          <w:cs/>
          <w:lang w:val="ar_AE" w:bidi="ar_AE"/>
        </w:rPr>
        <w:t>إذا أردتم، يمكنكم أن تنظروا إلى الخريطة مرة أخرى وأن تشيروا إلى هذه الأماكن.</w:t>
      </w:r>
    </w:p>
    <w:p>
      <w:pPr>
        <w:bidi/>
      </w:pPr>
      <w:r>
        <w:rPr>
          <w:rtl/>
          <w:cs/>
          <w:lang w:val="ar_AE" w:bidi="ar_AE"/>
        </w:rPr>
      </w:r>
      <w:r>
        <w:rPr>
          <w:rtl/>
          <w:cs/>
          <w:lang w:val="ar_AE" w:bidi="ar_AE"/>
        </w:rPr>
        <w:t>ربما كانت عدة أسابيع، أو ربما أشهر، قد مرت منذ أن غادر الجليل. لكن الشعب لم ينسوه، وسرعان ما كان هناك جمع كبير من الناس حوله مرة أخرى! ويحضر الناس إليه أشخاصًا بهم أمراض كثيرة، فيشفيهم يسوع جميعًا.</w:t>
      </w:r>
    </w:p>
    <w:p>
      <w:pPr>
        <w:bidi/>
      </w:pPr>
      <w:r>
        <w:rPr>
          <w:rtl/>
          <w:cs/>
          <w:lang w:val="ar_AE" w:bidi="ar_AE"/>
        </w:rPr>
      </w:r>
      <w:r>
        <w:rPr>
          <w:rtl/>
          <w:cs/>
          <w:lang w:val="ar_AE" w:bidi="ar_AE"/>
        </w:rPr>
        <w:t>ويتعجب الشعب تمامًا من معجزات الشفاء هذه، ويمجدون إله إسرائيل. وقد كان الشعب يُمَجِّد ويسبح لأنهم يدركون أن ما يفعله يسوع يأتي من الله. ومن المثير للاهتمام أن متّى يقول أنهم يمجدون "إله إسرائيل" وليس "الله" فقط. وهذا يعني على الأرجح أن هؤلاء الناس ليسوا يهودًا. ولا يخبرنا متَّى أين تحدث هذه القصة في الجليل، لكنها على الأرجح تحدث في مكان ما على الجانب الشرقي من بحر الجليل. وكان العديد من الأشخاص الذين لم يكونوا يهودًا يعيشون هناك.</w:t>
      </w:r>
    </w:p>
    <w:p>
      <w:pPr>
        <w:bidi/>
      </w:pPr>
      <w:r>
        <w:rPr>
          <w:rtl/>
          <w:cs/>
          <w:lang w:val="ar_AE" w:bidi="ar_AE"/>
        </w:rPr>
      </w:r>
      <w:r>
        <w:rPr>
          <w:rtl/>
          <w:cs/>
          <w:lang w:val="ar_AE" w:bidi="ar_AE"/>
        </w:rPr>
        <w:t xml:space="preserve">هل يمكنكم أن تحكوا قصة عن شخص يشفى من المرض؟ ماذا حدث؟ </w:t>
      </w:r>
    </w:p>
    <w:p>
      <w:pPr>
        <w:bidi/>
      </w:pPr>
      <w:r>
        <w:rPr>
          <w:rtl/>
          <w:cs/>
          <w:lang w:val="ar_AE" w:bidi="ar_AE"/>
        </w:rPr>
      </w:r>
      <w:r>
        <w:rPr>
          <w:rtl/>
          <w:cs/>
          <w:lang w:val="ar_AE" w:bidi="ar_AE"/>
        </w:rPr>
        <w:t>ومن خلال ما قاله يسوع لتلاميذه، نكتشف أن الشعب مكث مع يسوع ثلاثة أيام. ومن الإجابة التي يعطيها التلاميذ، نكتشف أن هذا الموضع كان برية. فلا توجد قرى قريبة أو أسواق. وأي طعام ربما كان الشعب قد أحضره معهم، فحتمًا قد انتهى الآن.</w:t>
      </w:r>
    </w:p>
    <w:p>
      <w:pPr>
        <w:bidi/>
      </w:pPr>
      <w:r>
        <w:rPr>
          <w:rtl/>
          <w:cs/>
          <w:lang w:val="ar_AE" w:bidi="ar_AE"/>
        </w:rPr>
      </w:r>
      <w:r>
        <w:rPr>
          <w:rtl/>
          <w:cs/>
          <w:lang w:val="ar_AE" w:bidi="ar_AE"/>
        </w:rPr>
        <w:t xml:space="preserve">فيخبر يسوع التلاميذ أنه يشعر بالشفقة على الشعب. وهو يتحنن عليهم لأن طعامهم قد نفد. وإذا أرسلهم إلى بيوتهم الآن، فقد يضطرون إلى السير مسافة طويلة قبل أن يتمكنوا من الحصول على أي طعام. وربما يشعرون بالضعف الشديد وقد يخورون في أثناء السير. </w:t>
      </w:r>
    </w:p>
    <w:p>
      <w:pPr>
        <w:bidi/>
      </w:pPr>
      <w:r>
        <w:rPr>
          <w:rtl/>
          <w:cs/>
          <w:lang w:val="ar_AE" w:bidi="ar_AE"/>
        </w:rPr>
      </w:r>
      <w:r>
        <w:rPr>
          <w:rtl/>
          <w:cs/>
          <w:lang w:val="ar_AE" w:bidi="ar_AE"/>
        </w:rPr>
        <w:t>لا يسأل يسوع تلاميذه عما يجب أن يفعلوه بشأن الموقف، لكن من الواضح أنه يريد أن يسمع ما يفكُّرون به. فمن المفترض أن يتذكر التلاميذ أنه كان هناك موقفًا مماثلًا منذ وقت ليس ببعيد، حيث أعطى يسوع خمسة آلاف شخص طعامًا ليأكلوه! لكن التلاميذ إما أنهم لا يتذكرون، أو أنهم لا يفكرون أن يسوع يستطيع أن يفعل شيئًا مثل هذا مرة أخرى. فبدلًا من ذلك، يسألون يسوع من أين يمكنهم أن يجدوا خبزًا كافيًا لإطعام هذا العدد الكبير من الناس في هذا المكان البعيد. إنهم لا يسألون هذا حقًا، لكنهم يقصدون أن يقولوا أنه حيث هم موجودون، فمن المستحيل أن يجدوا طعامًا كافيًا لهذا العدد الكبير من الناس.</w:t>
      </w:r>
    </w:p>
    <w:p>
      <w:pPr>
        <w:bidi/>
      </w:pPr>
      <w:r>
        <w:rPr>
          <w:rtl/>
          <w:cs/>
          <w:lang w:val="ar_AE" w:bidi="ar_AE"/>
        </w:rPr>
      </w:r>
      <w:r>
        <w:rPr>
          <w:rtl/>
          <w:cs/>
          <w:lang w:val="ar_AE" w:bidi="ar_AE"/>
        </w:rPr>
        <w:t>ويسألهم يسوع عن عدد الأرغفة التي لديهم، فيخبره التلاميذ أن لديهم سبعة أرغفة وقليل من صغار السمك. فيأمر يسوع الشعب أن يتكئوا على الأرض، والكلمة المستخدمة "يتكئ" هي كلمة تعني شيئًا مثل "يجلس مستريحًا من أجل أن يأكل". وهذا يعني أن الشعب يمكن أن يتوقع أن يحصل على وجبة جيدة!</w:t>
      </w:r>
    </w:p>
    <w:p>
      <w:pPr>
        <w:bidi/>
      </w:pPr>
      <w:r>
        <w:rPr>
          <w:rtl/>
          <w:cs/>
          <w:lang w:val="ar_AE" w:bidi="ar_AE"/>
        </w:rPr>
      </w:r>
      <w:r>
        <w:rPr>
          <w:rtl/>
          <w:cs/>
          <w:lang w:val="ar_AE" w:bidi="ar_AE"/>
        </w:rPr>
        <w:t>فيأخذ يسوع الخبز والسمك في يديه ويشكر الله على هذا الطعام. ثم يكسر يسوع الخبز والسمك إلى قطع أصغر ويعطى القطع لتلاميذه. شُكر الله على الطعام وكسر الخبز هو ما كان يفعله كل أب يهودي في بداية كل وجبة.</w:t>
      </w:r>
    </w:p>
    <w:p>
      <w:pPr>
        <w:bidi/>
      </w:pPr>
      <w:r>
        <w:rPr>
          <w:rtl/>
          <w:cs/>
          <w:lang w:val="ar_AE" w:bidi="ar_AE"/>
        </w:rPr>
      </w:r>
      <w:r>
        <w:rPr>
          <w:rtl/>
          <w:cs/>
          <w:lang w:val="ar_AE" w:bidi="ar_AE"/>
        </w:rPr>
        <w:t xml:space="preserve">اعرضوا على فريقكم صورة للخبز، وصورة لخبز قد كُسر. إذا لزم الأمر، اعرضوا لفريقكم صورة لسمكة. </w:t>
      </w:r>
    </w:p>
    <w:p>
      <w:pPr>
        <w:bidi/>
      </w:pPr>
      <w:r>
        <w:rPr>
          <w:rtl/>
          <w:cs/>
          <w:lang w:val="ar_AE" w:bidi="ar_AE"/>
        </w:rPr>
      </w:r>
      <w:r>
        <w:rPr>
          <w:rtl/>
          <w:cs/>
          <w:lang w:val="ar_AE" w:bidi="ar_AE"/>
        </w:rPr>
        <w:t xml:space="preserve">فيأخذ التلاميذ القطع ويبدأون في توزيعها على الجمع. كان يسوع يواصل كسر وتقطيع الخبز والسمك، بينما يواصل التلاميذ أخذ القطع منه وتوزيعها للجمع، بينما الطعام لا ينفد منهم. يحصل الجميع على ما يكفي من الطعام، ويتبقى هناك الكثير مما فضل. فقد رفعوا سبعة سلال كبيرة مملوءة من الطعام الفاضل. </w:t>
      </w:r>
    </w:p>
    <w:p>
      <w:pPr>
        <w:bidi/>
      </w:pPr>
      <w:r>
        <w:rPr>
          <w:rtl/>
          <w:cs/>
          <w:lang w:val="ar_AE" w:bidi="ar_AE"/>
        </w:rPr>
      </w:r>
      <w:r>
        <w:rPr>
          <w:rtl/>
          <w:cs/>
          <w:lang w:val="ar_AE" w:bidi="ar_AE"/>
        </w:rPr>
        <w:t>ويخبرنا متّى أنه كان هناك نحو أربعة آلاف رجل. لكن كان هناك أيضًا نساء وأطفال. لذلك ربما كان هناك قرابة عشرة آلاف شخص معًا.</w:t>
      </w:r>
    </w:p>
    <w:p>
      <w:pPr>
        <w:bidi/>
      </w:pPr>
      <w:r>
        <w:rPr>
          <w:rtl/>
          <w:cs/>
          <w:lang w:val="ar_AE" w:bidi="ar_AE"/>
        </w:rPr>
      </w:r>
      <w:r>
        <w:rPr>
          <w:rtl/>
          <w:cs/>
          <w:lang w:val="ar_AE" w:bidi="ar_AE"/>
        </w:rPr>
        <w:t>هل يمكنكم أن تتصوروا كيف يبدو الحال عندما يكون هناك هذا العدد الكبير من الناس في مكان واحد؟ ما عدد الأشخاص الذين يعيشون في قريتكم أو مدينتكم؟ وما عدد الأشخاص الذين يأتون إلى كنيستكم في يوم الأحد؟ ما هو أكبر تجمع كنتم فيه؟</w:t>
      </w:r>
    </w:p>
    <w:p>
      <w:pPr>
        <w:bidi/>
      </w:pPr>
      <w:r>
        <w:rPr>
          <w:rtl/>
          <w:cs/>
          <w:lang w:val="ar_AE" w:bidi="ar_AE"/>
        </w:rPr>
      </w:r>
      <w:r>
        <w:rPr>
          <w:rtl/>
          <w:cs/>
          <w:lang w:val="ar_AE" w:bidi="ar_AE"/>
        </w:rPr>
        <w:t xml:space="preserve">إذا كان هذا يساعد، فاعرضوا على الناس صورة لجمع كبير من الأشخاص. </w:t>
      </w:r>
    </w:p>
    <w:p>
      <w:pPr>
        <w:bidi/>
      </w:pPr>
      <w:r>
        <w:rPr>
          <w:rtl/>
          <w:cs/>
          <w:lang w:val="ar_AE" w:bidi="ar_AE"/>
        </w:rPr>
      </w:r>
      <w:r>
        <w:rPr>
          <w:rtl/>
          <w:cs/>
          <w:lang w:val="ar_AE" w:bidi="ar_AE"/>
        </w:rPr>
        <w:t>ثم بعد الطعام، يقول يسوع للجمع أن يذهبوا إلى بيوتهم. ثم يصعد يسوع نفسه إلى سفينة ويذهب إلى مكان آخر. ربما كانت السفينة تخص واحد من تلاميذه. وعلى الأرجح يذهب تلاميذه معه في السفينة أيضًا، مع أن متّى لا يقول هذا على وجه التحديد.</w:t>
      </w:r>
    </w:p>
    <w:p>
      <w:pPr>
        <w:bidi/>
      </w:pPr>
      <w:r>
        <w:rPr>
          <w:rtl/>
          <w:cs/>
          <w:lang w:val="ar_AE" w:bidi="ar_AE"/>
        </w:rPr>
      </w:r>
      <w:r>
        <w:rPr>
          <w:rtl/>
          <w:cs/>
          <w:lang w:val="ar_AE" w:bidi="ar_AE"/>
        </w:rPr>
        <w:t>ثم يذهب يسوع إلى تخوم مجدل. وهي كانت في مكان آخر من الجليل، لكننا لا نعرف أين بالضبط.</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هذه القصة بها خمس مشاهد.</w:t>
      </w:r>
    </w:p>
    <w:p>
      <w:pPr>
        <w:bidi/>
      </w:pPr>
      <w:r>
        <w:rPr>
          <w:rtl/>
          <w:cs/>
          <w:lang w:val="ar_AE" w:bidi="ar_AE"/>
        </w:rPr>
      </w:r>
      <w:r>
        <w:rPr>
          <w:b/>
          <w:rtl/>
          <w:cs/>
          <w:lang w:val="ar_AE" w:bidi="ar_AE"/>
        </w:rPr>
        <w:t>المشهد الأول:</w:t>
      </w:r>
      <w:r>
        <w:rPr>
          <w:rtl/>
          <w:cs/>
          <w:lang w:val="ar_AE" w:bidi="ar_AE"/>
        </w:rPr>
        <w:t xml:space="preserve"> يترك الرب يسوع منطقة صور وصيدا ويرجع إلى الجليل.</w:t>
      </w:r>
    </w:p>
    <w:p>
      <w:pPr>
        <w:bidi/>
      </w:pPr>
      <w:r>
        <w:rPr>
          <w:rtl/>
          <w:cs/>
          <w:lang w:val="ar_AE" w:bidi="ar_AE"/>
        </w:rPr>
      </w:r>
      <w:r>
        <w:rPr>
          <w:b/>
          <w:rtl/>
          <w:cs/>
          <w:lang w:val="ar_AE" w:bidi="ar_AE"/>
        </w:rPr>
        <w:t>المشهد الثاني:</w:t>
      </w:r>
      <w:r>
        <w:rPr>
          <w:rtl/>
          <w:cs/>
          <w:lang w:val="ar_AE" w:bidi="ar_AE"/>
        </w:rPr>
        <w:t xml:space="preserve"> يُعلِّم الرب يسوع ويشفي الكثيرين.</w:t>
      </w:r>
    </w:p>
    <w:p>
      <w:pPr>
        <w:bidi/>
      </w:pPr>
      <w:r>
        <w:rPr>
          <w:rtl/>
          <w:cs/>
          <w:lang w:val="ar_AE" w:bidi="ar_AE"/>
        </w:rPr>
      </w:r>
      <w:r>
        <w:rPr>
          <w:b/>
          <w:rtl/>
          <w:cs/>
          <w:lang w:val="ar_AE" w:bidi="ar_AE"/>
        </w:rPr>
        <w:t>المشهد الثالث:</w:t>
      </w:r>
      <w:r>
        <w:rPr>
          <w:rtl/>
          <w:cs/>
          <w:lang w:val="ar_AE" w:bidi="ar_AE"/>
        </w:rPr>
        <w:t xml:space="preserve"> يتحدث الرب يسوع مع تلاميذه.</w:t>
      </w:r>
    </w:p>
    <w:p>
      <w:pPr>
        <w:bidi/>
      </w:pPr>
      <w:r>
        <w:rPr>
          <w:rtl/>
          <w:cs/>
          <w:lang w:val="ar_AE" w:bidi="ar_AE"/>
        </w:rPr>
      </w:r>
      <w:r>
        <w:rPr>
          <w:b/>
          <w:rtl/>
          <w:cs/>
          <w:lang w:val="ar_AE" w:bidi="ar_AE"/>
        </w:rPr>
        <w:t>المشهد الرابع:</w:t>
      </w:r>
      <w:r>
        <w:rPr>
          <w:rtl/>
          <w:cs/>
          <w:lang w:val="ar_AE" w:bidi="ar_AE"/>
        </w:rPr>
        <w:t xml:space="preserve"> يعطي الرب يسوع الناس الطعام ليأكلوه.</w:t>
      </w:r>
    </w:p>
    <w:p>
      <w:pPr>
        <w:bidi/>
      </w:pPr>
      <w:r>
        <w:rPr>
          <w:rtl/>
          <w:cs/>
          <w:lang w:val="ar_AE" w:bidi="ar_AE"/>
        </w:rPr>
      </w:r>
      <w:r>
        <w:rPr>
          <w:b/>
          <w:rtl/>
          <w:cs/>
          <w:lang w:val="ar_AE" w:bidi="ar_AE"/>
        </w:rPr>
        <w:t>المشهد الخامس:</w:t>
      </w:r>
      <w:r>
        <w:rPr>
          <w:rtl/>
          <w:cs/>
          <w:lang w:val="ar_AE" w:bidi="ar_AE"/>
        </w:rPr>
        <w:t xml:space="preserve"> يغادر الجميع.</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تلاميذه</w:t>
      </w:r>
    </w:p>
    <w:p>
      <w:pPr>
        <w:pStyle w:val="ListBullet"/>
        <w:bidi/>
        <w:spacing w:line="240" w:lineRule="auto"/>
        <w:ind w:left="720"/>
      </w:pPr>
      <w:r>
        <w:rPr>
          <w:rtl/>
          <w:cs/>
          <w:lang w:val="ar_AE" w:bidi="ar_AE"/>
        </w:rPr>
      </w:r>
      <w:r>
        <w:rPr>
          <w:rtl/>
          <w:cs/>
          <w:lang w:val="ar_AE" w:bidi="ar_AE"/>
        </w:rPr>
        <w:t>الجموع</w:t>
      </w:r>
    </w:p>
    <w:p>
      <w:pPr>
        <w:pStyle w:val="ListBullet"/>
        <w:bidi/>
        <w:spacing w:line="240" w:lineRule="auto"/>
        <w:ind w:left="720"/>
      </w:pPr>
      <w:r>
        <w:rPr>
          <w:rtl/>
          <w:cs/>
          <w:lang w:val="ar_AE" w:bidi="ar_AE"/>
        </w:rPr>
      </w:r>
      <w:r>
        <w:rPr>
          <w:rtl/>
          <w:cs/>
          <w:lang w:val="ar_AE" w:bidi="ar_AE"/>
        </w:rPr>
        <w:t>الأشخاص الذين يعانون من جميع أنواع الأمراض</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يبدأ المقطع بعبارة "خرج يسوع من هناك". وهذا يعني أن الرب يسوع غادر منطقة صور وصيدون. ثم يمشي الرب يسوع لبعض الوقت بجانب بحر الجليل. ثم يصعد إلى جبل قريب.</w:t>
      </w:r>
    </w:p>
    <w:p>
      <w:pPr>
        <w:bidi/>
      </w:pPr>
      <w:r>
        <w:rPr>
          <w:rtl/>
          <w:cs/>
          <w:lang w:val="ar_AE" w:bidi="ar_AE"/>
        </w:rPr>
      </w:r>
      <w:r>
        <w:rPr>
          <w:rtl/>
          <w:cs/>
          <w:lang w:val="ar_AE" w:bidi="ar_AE"/>
        </w:rPr>
        <w:t>وتأتي الجموع إليه وهو على الجبل. ربما كان الرب يسوع يمر بالقرى على الطريق إلى هذا الجبل، وأخذ الناس يتبعونه. وسرعان ما سمع الناس في الجوار عن مكان الرب يسوع. أتى إليه كثيرون جدًا. وكان الناس يضعون المرضى عند قدميه. وهذا يعني أنهم يقدمون المرضى إلى الرب يسوع. وليس معنى ذلك أنهم جعلوا جميع هؤلاء الناس يضطجعون على الأرض، حتى المرضى الذين كانوا قادرين على الوقوف. لابد وأنهم بذلوا جهدًا كبيرًا لإحضار المرضى إلى الرب يسوع. تخيل أنك مضطر لحمل شخصًا لا يستطيع المشي، أو أن تُرشِّد أعمى لمسافة طويلة! لابد وأنه كان هناك عائلات أيضًا، وأطفال، وأشخاص يحملون أطفالًا.</w:t>
      </w:r>
    </w:p>
    <w:p>
      <w:pPr>
        <w:bidi/>
      </w:pPr>
      <w:r>
        <w:rPr>
          <w:rtl/>
          <w:cs/>
          <w:lang w:val="ar_AE" w:bidi="ar_AE"/>
        </w:rPr>
      </w:r>
      <w:r>
        <w:rPr>
          <w:rtl/>
          <w:cs/>
          <w:lang w:val="ar_AE" w:bidi="ar_AE"/>
        </w:rPr>
        <w:t>يبقى الرب يسوع وتلاميذه والجموع على هذا الجبل لمدة ثلاثة أيام. وعلى الرغم من أن متّى لم يقل ذلك على وجه التحديد، فإن الرب يسوع لم يكن يشفى الناس فقط، بل يُعلِّمهم أيضًا. كيف تظنُّون أنهم ناموا في الليل؟ ما الأصوات التي تظنُّون أنها تصدر هناك في النهار، وفي الليل؟ هل أشعل الناس النيران في الليل ليكون لهم نورًا؟ أو ربما ليطبخوا القليل من الطعام الذي مازال معهم؟ ما المحادثة التي دارَت بينهم أثناء جلوسهم حول النار؟ في رأيك، لماذا لم يعود الناس إلى ديارهم، مع أن الطعامَ قد ينفذ منهم؟</w:t>
      </w:r>
    </w:p>
    <w:p>
      <w:pPr>
        <w:bidi/>
      </w:pPr>
      <w:r>
        <w:rPr>
          <w:rtl/>
          <w:cs/>
          <w:lang w:val="ar_AE" w:bidi="ar_AE"/>
        </w:rPr>
      </w:r>
      <w:r>
        <w:rPr>
          <w:rtl/>
          <w:cs/>
          <w:lang w:val="ar_AE" w:bidi="ar_AE"/>
        </w:rPr>
        <w:t>وبعد ثلاثة أيام يدعو الرب يسوع تلاميذه إليه. في تلك اللحظة بالذات ربما كان التلاميذ في مكان ما بين الجموع، ربما يساعدون على حمل المرضى، أو يساعدون في التحكم في الجموع بطريقة ما. لكن الآن يدعوهم الرب يسوع إلى الاقتراب إليه. وربما أرسل واحدًا منهم ليدعو الآخرين.</w:t>
      </w:r>
    </w:p>
    <w:p>
      <w:pPr>
        <w:bidi/>
      </w:pPr>
      <w:r>
        <w:rPr>
          <w:rtl/>
          <w:cs/>
          <w:lang w:val="ar_AE" w:bidi="ar_AE"/>
        </w:rPr>
      </w:r>
      <w:r>
        <w:rPr>
          <w:rtl/>
          <w:cs/>
          <w:lang w:val="ar_AE" w:bidi="ar_AE"/>
        </w:rPr>
        <w:t>وعندما يبدأ الرب يسوع في كسر الخبز، كيف تُتصورون التلاميذ وهم يعطون الطعام للجمع؟ وعلى الأرجح كان التلاميذ يحملون الخبز والسمكة في سلال. لابد أن التلاميذ قضوا وقتًا طويلًا يتمشون ذهابًا وإيابًا ليتأكدوا من أن كل شخص لديه ما يكفي من الطعام. ربما بدأ الآخرون في المساعدة أيضًا.</w:t>
      </w:r>
    </w:p>
    <w:p>
      <w:pPr>
        <w:bidi/>
      </w:pPr>
      <w:r>
        <w:rPr>
          <w:rtl/>
          <w:cs/>
          <w:lang w:val="ar_AE" w:bidi="ar_AE"/>
        </w:rPr>
      </w:r>
      <w:r>
        <w:rPr>
          <w:rtl/>
          <w:cs/>
          <w:lang w:val="ar_AE" w:bidi="ar_AE"/>
        </w:rPr>
        <w:t>كيف تتخيُّل الموقف؟ ما الذي قاله الناس لبعضهم البعض عندما لاحظوا أن التلاميذ يوزعون الطعام؟</w:t>
      </w:r>
    </w:p>
    <w:p>
      <w:pPr>
        <w:bidi/>
      </w:pPr>
      <w:r>
        <w:rPr>
          <w:rtl/>
          <w:cs/>
          <w:lang w:val="ar_AE" w:bidi="ar_AE"/>
        </w:rPr>
      </w:r>
      <w:r>
        <w:rPr>
          <w:rtl/>
          <w:cs/>
          <w:lang w:val="ar_AE" w:bidi="ar_AE"/>
        </w:rPr>
        <w:t>ومن السهل أن تُخلط هذه القصة بالقصة التي يُطعم فيها الرب يسوع الخمسة آلاف شخص. في القصة التي يُطعم فيها الرب يسوع خمسة آلاف شخص، تبقى اثنتي عشرة سلة من بقايا الطعام؛ في هذه القصة، تبقى سبعة. في القصة التي يُطعم فيها الرب يسوع خمسة آلاف شخص، يحصل في البداية على خمسة أرغفة وسمكتين؛ وفي هذه القصة، يحصل على سبعة أرغفة، وبعض السمك الصغير – لا يذكر متّى عددها.</w:t>
      </w:r>
    </w:p>
    <w:p>
      <w:pPr>
        <w:bidi/>
      </w:pPr>
      <w:r>
        <w:rPr>
          <w:rtl/>
          <w:cs/>
          <w:lang w:val="ar_AE" w:bidi="ar_AE"/>
        </w:rPr>
      </w:r>
      <w:r>
        <w:rPr>
          <w:rtl/>
          <w:cs/>
          <w:lang w:val="ar_AE" w:bidi="ar_AE"/>
        </w:rPr>
        <w:t>وفي نهاية القصة يرجع الرب يسوع وتلاميذه إلى القارب مرة أخرى ويذهبون إلى مكان آخر.</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هذه القصة مُقسمة إلى (خمسة)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تلاميذه</w:t>
      </w:r>
    </w:p>
    <w:p>
      <w:pPr>
        <w:pStyle w:val="ListBullet"/>
        <w:bidi/>
        <w:spacing w:line="240" w:lineRule="auto"/>
        <w:ind w:left="720"/>
      </w:pPr>
      <w:r>
        <w:rPr>
          <w:rtl/>
          <w:cs/>
          <w:lang w:val="ar_AE" w:bidi="ar_AE"/>
        </w:rPr>
      </w:r>
      <w:r>
        <w:rPr>
          <w:rtl/>
          <w:cs/>
          <w:lang w:val="ar_AE" w:bidi="ar_AE"/>
        </w:rPr>
        <w:t>الجموع</w:t>
      </w:r>
    </w:p>
    <w:p>
      <w:pPr>
        <w:pStyle w:val="ListBullet"/>
        <w:bidi/>
        <w:spacing w:line="240" w:lineRule="auto"/>
        <w:ind w:left="720"/>
      </w:pPr>
      <w:r>
        <w:rPr>
          <w:rtl/>
          <w:cs/>
          <w:lang w:val="ar_AE" w:bidi="ar_AE"/>
        </w:rPr>
      </w:r>
      <w:r>
        <w:rPr>
          <w:rtl/>
          <w:cs/>
          <w:lang w:val="ar_AE" w:bidi="ar_AE"/>
        </w:rPr>
        <w:t>أشخاص يعانون من شتّى الأمراض</w:t>
      </w:r>
    </w:p>
    <w:p>
      <w:pPr>
        <w:bidi/>
      </w:pPr>
      <w:r>
        <w:rPr>
          <w:rtl/>
          <w:cs/>
          <w:lang w:val="ar_AE" w:bidi="ar_AE"/>
        </w:rPr>
      </w:r>
      <w:r>
        <w:rPr>
          <w:rtl/>
          <w:cs/>
          <w:lang w:val="ar_AE" w:bidi="ar_AE"/>
        </w:rPr>
        <w:t>اطلبوا من الفريق أن يُمثِّل القصة مرَّتَين. ينبغي أن يمثِّلوا القصة في 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انسيابية الحديث، موضوع الحَبكة، والتسلسل الزمني للقصة. انظروا إلى الأجزاء المهمة أو الصعبة من القصة أو المقطع، كَيلا تهملوا هذه الأجزاء في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مثّلوا دور يسوع عائدًا من المنطقة المحيطة بصور وصيدا. مثِّلوا دور الناس في الجليل يكتشفون عودته، ويتبعونه إلى الجبَل.</w:t>
      </w:r>
    </w:p>
    <w:p>
      <w:pPr>
        <w:bidi/>
      </w:pPr>
      <w:r>
        <w:rPr>
          <w:rtl/>
          <w:cs/>
          <w:lang w:val="ar_AE" w:bidi="ar_AE"/>
        </w:rPr>
      </w:r>
      <w:r>
        <w:rPr>
          <w:rtl/>
          <w:cs/>
          <w:lang w:val="ar_AE" w:bidi="ar_AE"/>
        </w:rPr>
        <w:t>مثِّلوا يسوع جالسًا يبدأ بالتعليم على الجَبَل.</w:t>
      </w:r>
    </w:p>
    <w:p>
      <w:pPr>
        <w:bidi/>
      </w:pPr>
      <w:r>
        <w:rPr>
          <w:rtl/>
          <w:cs/>
          <w:lang w:val="ar_AE" w:bidi="ar_AE"/>
        </w:rPr>
      </w:r>
      <w:r>
        <w:rPr>
          <w:rtl/>
          <w:cs/>
          <w:lang w:val="ar_AE" w:bidi="ar_AE"/>
        </w:rPr>
        <w:t xml:space="preserve">مثِّلوا دور الناس الذين يُحضِرون المرضى إليه.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مُمثِّلًا يؤدّي دور شخص مريض: "بماذا تشعر؟"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دور يسوع يشفي الناس. كيف كان يسوع يفعَل هذا في اعتقادكم؟ هل تعتقدون أن يسوع كان يلمس الناس، أم يخبرهم للتو بأنهم نالوا الشفاء؟ كيف كان مظهر يسوع في اعتقادكم؟ ماذا كان تعبيره؟ هل كان يستغرق وقتًا في حديثه مع الناس، يسألهم أسماءهم ويبدأ في التعرُّف عليهم، أم أنه كان مشغولًا للغاية؟ عندما كان يشفي بعض الناس، هل كان الباقون يتزاحمون لجذب انتباهه نحو مرضاهم؟</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الجموع: بمَ تُفكِّرون عندما ترون كل هؤلاء الجموع وقد شُفوا؟"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"كيف تشعر؟" قد تسمعون عبارات مثل: </w:t>
      </w:r>
    </w:p>
    <w:p>
      <w:pPr>
        <w:pStyle w:val="ListBullet"/>
        <w:bidi/>
        <w:spacing w:line="240" w:lineRule="auto"/>
        <w:ind w:left="720"/>
      </w:pPr>
      <w:r>
        <w:rPr>
          <w:rtl/>
          <w:cs/>
          <w:lang w:val="ar_AE" w:bidi="ar_AE"/>
        </w:rPr>
      </w:r>
      <w:r>
        <w:rPr>
          <w:rtl/>
          <w:cs/>
          <w:lang w:val="ar_AE" w:bidi="ar_AE"/>
        </w:rPr>
        <w:t xml:space="preserve">استمر كل هذا مدة ثلاثة أيام. اسألوا المُمثِّلين الذين يؤدون دور التلاميذ: "بماذا تُفكّرون مع مرور الوقت؟"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المحادثة بين يسوع والتلاميذ. يُخبر يسوع التلاميذ بأنه يشفق على الجمع ويتساءل التلاميذ من أين سيحصلون على الطعام.</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"لماذا تخبر التلاميذ بهذا؟"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التلاميذ: "بمَ تُفكِّرون؟"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يسوع يسأل عن عدد أرغفة الخبز التي كانت معهم، والتلاميذ يجيبون. مثِّلوا يسوع يأمر الجموع أن يتكئوا. سيستغرق الجميع بعض الوقت ليسمعوا هذا ويتكئوا! ربما اتّكأ بعض الناس فعلًا، منتشرين على جانب الجبَل. لكن قِيل لهم الآن أن يتكئوا ليأكلوا.</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الجموع: "ماذا تظنون؟"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دور يسوع يأخذ الخبز والسمك. مثِّلوا يسوع يشكر الله على هذا الطعام. مثِّلوا يسوع يبدأ في تقسيم الطعام. ربما يفعل هذا على سلّة، وفي كل مرة يملأ سلّة، يأخذها التلاميذ ويبدأون في التوزيع.</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التلاميذ: "بمَ تُفكِّرون؟"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الجموع: "بمَ تُفكِّرون؟"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"فيمَ تُفكِّر؟"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لقد أكل الجميع ما يكفي ولا يزال هناك المزيد! يمكنك تمثيل دور التلاميذ يطوفون بسلالهم، لكن يخبرهم الناس أنهم ممتلئون. في النهاية بقيتْ سبع سلال!</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التلاميذ: "بمَ تُفكِّرون؟"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بعد أنْ أكل الجميع ما يكفي، يأمرهم يسوع أن يذهبوا إلى بيوتهم. هل تعتقدون أن يسوع شفى جميع المرضى من الجموع، أم لا يزال البعض عائدين إلى بيوتهم بخيبة أمل؟ عندما عاد الذين شُفوا إلى بيوتهم، ماذا حدث في اعتقادكم؟</w:t>
      </w:r>
    </w:p>
    <w:p>
      <w:pPr>
        <w:bidi/>
      </w:pPr>
      <w:r>
        <w:rPr>
          <w:rtl/>
          <w:cs/>
          <w:lang w:val="ar_AE" w:bidi="ar_AE"/>
        </w:rPr>
      </w:r>
      <w:r>
        <w:rPr>
          <w:rtl/>
          <w:cs/>
          <w:lang w:val="ar_AE" w:bidi="ar_AE"/>
        </w:rPr>
        <w:t>مثِّلوا يسوع وتلاميذه يدخلون السفينة ويذهبون إلى مكان آخر.</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تدور أحداث هذه القصة على </w:t>
      </w:r>
      <w:r>
        <w:rPr>
          <w:b/>
          <w:rtl/>
          <w:cs/>
          <w:lang w:val="ar_AE" w:bidi="ar_AE"/>
        </w:rPr>
        <w:t>جبل</w:t>
      </w:r>
      <w:r>
        <w:rPr>
          <w:rtl/>
          <w:cs/>
          <w:lang w:val="ar_AE" w:bidi="ar_AE"/>
        </w:rPr>
        <w:t>. الجبل هو ارتفاع شاهق في تضاريس الطبيعة. بعض الجبال عالية وصخرية، ولا ينمو عليها شيء. في الأغلب ما يكون جانبي الجبل شديدي الانحدار فيصعب تسلقه. وثمة جبال أخرى ليست عالية جدا، ومغطاة بالعشب. فجبال إسرائيل من هذه النوعية. استخدم نفس الكلمة التي استخدمتها في المقاطع السابقة.</w:t>
      </w:r>
    </w:p>
    <w:p>
      <w:pPr>
        <w:bidi/>
      </w:pPr>
      <w:r>
        <w:rPr>
          <w:rtl/>
          <w:cs/>
          <w:lang w:val="ar_AE" w:bidi="ar_AE"/>
        </w:rPr>
      </w:r>
      <w:r>
        <w:rPr>
          <w:rtl/>
          <w:cs/>
          <w:lang w:val="ar_AE" w:bidi="ar_AE"/>
        </w:rPr>
        <w:t>اعرضوا للفريق صورة الجبال المحيطة ببحيرة الجليل.</w:t>
      </w:r>
    </w:p>
    <w:p>
      <w:pPr>
        <w:bidi/>
      </w:pPr>
      <w:r>
        <w:rPr>
          <w:rtl/>
          <w:cs/>
          <w:lang w:val="ar_AE" w:bidi="ar_AE"/>
        </w:rPr>
      </w:r>
      <w:r>
        <w:rPr>
          <w:rtl/>
          <w:cs/>
          <w:lang w:val="ar_AE" w:bidi="ar_AE"/>
        </w:rPr>
        <w:t xml:space="preserve">لا يستطيع </w:t>
      </w:r>
      <w:r>
        <w:rPr>
          <w:b/>
          <w:rtl/>
          <w:cs/>
          <w:lang w:val="ar_AE" w:bidi="ar_AE"/>
        </w:rPr>
        <w:t>المفلوج</w:t>
      </w:r>
      <w:r>
        <w:rPr>
          <w:rtl/>
          <w:cs/>
          <w:lang w:val="ar_AE" w:bidi="ar_AE"/>
        </w:rPr>
        <w:t xml:space="preserve"> السير ولا تحريك رجليه؛ وأحيانًا لا يستطيع استخدام ذراعيه. </w:t>
      </w:r>
      <w:r>
        <w:rPr>
          <w:b/>
          <w:rtl/>
          <w:cs/>
          <w:lang w:val="ar_AE" w:bidi="ar_AE"/>
        </w:rPr>
        <w:t>العميان</w:t>
      </w:r>
      <w:r>
        <w:rPr>
          <w:rtl/>
          <w:cs/>
          <w:lang w:val="ar_AE" w:bidi="ar_AE"/>
        </w:rPr>
        <w:t xml:space="preserve"> من لا يبصرون. </w:t>
      </w:r>
      <w:r>
        <w:rPr>
          <w:b/>
          <w:rtl/>
          <w:cs/>
          <w:lang w:val="ar_AE" w:bidi="ar_AE"/>
        </w:rPr>
        <w:t>الأعرج</w:t>
      </w:r>
      <w:r>
        <w:rPr>
          <w:rtl/>
          <w:cs/>
          <w:lang w:val="ar_AE" w:bidi="ar_AE"/>
        </w:rPr>
        <w:t xml:space="preserve"> من يستطيع المشي، لكن بصعوبة. </w:t>
      </w:r>
      <w:r>
        <w:rPr>
          <w:b/>
          <w:rtl/>
          <w:cs/>
          <w:lang w:val="ar_AE" w:bidi="ar_AE"/>
        </w:rPr>
        <w:t>والأبكم</w:t>
      </w:r>
      <w:r>
        <w:rPr>
          <w:rtl/>
          <w:cs/>
          <w:lang w:val="ar_AE" w:bidi="ar_AE"/>
        </w:rPr>
        <w:t xml:space="preserve"> مَن لا يستطيه التكلم. هذه أمثلة على أنواع الأمراض الكثيرة التي أصيب بها الناس في زمن الرب يسوع.</w:t>
      </w:r>
    </w:p>
    <w:p>
      <w:pPr>
        <w:bidi/>
      </w:pPr>
      <w:r>
        <w:rPr>
          <w:rtl/>
          <w:cs/>
          <w:lang w:val="ar_AE" w:bidi="ar_AE"/>
        </w:rPr>
      </w:r>
      <w:r>
        <w:rPr>
          <w:rtl/>
          <w:cs/>
          <w:lang w:val="ar_AE" w:bidi="ar_AE"/>
        </w:rPr>
        <w:t xml:space="preserve">تُذهل حشود الناس تمامًا عندما يرون العرج يمشون، وشفاء غيرهم من المرضى. فيسبحون </w:t>
      </w:r>
      <w:r>
        <w:rPr>
          <w:b/>
          <w:rtl/>
          <w:cs/>
          <w:lang w:val="ar_AE" w:bidi="ar_AE"/>
        </w:rPr>
        <w:t>إله إسرائيل</w:t>
      </w:r>
      <w:r>
        <w:rPr>
          <w:rtl/>
          <w:cs/>
          <w:lang w:val="ar_AE" w:bidi="ar_AE"/>
        </w:rPr>
        <w:t>. أي أنهم يسبحون الله الذي يعبده شعب إسرائيل.</w:t>
      </w:r>
    </w:p>
    <w:p>
      <w:pPr>
        <w:bidi/>
      </w:pPr>
      <w:r>
        <w:rPr>
          <w:rtl/>
          <w:cs/>
          <w:lang w:val="ar_AE" w:bidi="ar_AE"/>
        </w:rPr>
      </w:r>
      <w:r>
        <w:rPr>
          <w:rtl/>
          <w:cs/>
          <w:lang w:val="ar_AE" w:bidi="ar_AE"/>
        </w:rPr>
        <w:t xml:space="preserve">كان </w:t>
      </w:r>
      <w:r>
        <w:rPr>
          <w:b/>
          <w:rtl/>
          <w:cs/>
          <w:lang w:val="ar_AE" w:bidi="ar_AE"/>
        </w:rPr>
        <w:t>الخبز</w:t>
      </w:r>
      <w:r>
        <w:rPr>
          <w:rtl/>
          <w:cs/>
          <w:lang w:val="ar_AE" w:bidi="ar_AE"/>
        </w:rPr>
        <w:t xml:space="preserve"> على رأس أطعمة اليهود، وكان يُخبَز من طحين القمح. والخبز يعني رغيف خبز كامل مستدير ومسطح بعض الشيء. ويسهل كسره. كان للمرء أكل ثلاثة أو أربعة من هذا الخبز في وجبة واحدة. يرجى الحفاظ على اتساق ترجمة مصطلح خبز ووحدته في كل المقاطع.</w:t>
      </w:r>
    </w:p>
    <w:p>
      <w:pPr>
        <w:bidi/>
      </w:pPr>
      <w:r>
        <w:rPr>
          <w:rtl/>
          <w:cs/>
          <w:lang w:val="ar_AE" w:bidi="ar_AE"/>
        </w:rPr>
      </w:r>
      <w:r>
        <w:rPr>
          <w:rtl/>
          <w:cs/>
          <w:lang w:val="ar_AE" w:bidi="ar_AE"/>
        </w:rPr>
        <w:t xml:space="preserve">الرب يسوع </w:t>
      </w:r>
      <w:r>
        <w:rPr>
          <w:b/>
          <w:rtl/>
          <w:cs/>
          <w:lang w:val="ar_AE" w:bidi="ar_AE"/>
        </w:rPr>
        <w:t>يكسر</w:t>
      </w:r>
      <w:r>
        <w:rPr>
          <w:rtl/>
          <w:cs/>
          <w:lang w:val="ar_AE" w:bidi="ar_AE"/>
        </w:rPr>
        <w:t xml:space="preserve"> الخبز ويقسم السمك. أي أنه يقطعهم إلى قطع أصغر.</w:t>
      </w:r>
    </w:p>
    <w:p>
      <w:pPr>
        <w:bidi/>
      </w:pPr>
      <w:r>
        <w:rPr>
          <w:rtl/>
          <w:cs/>
          <w:lang w:val="ar_AE" w:bidi="ar_AE"/>
        </w:rPr>
      </w:r>
      <w:r>
        <w:rPr>
          <w:rtl/>
          <w:cs/>
          <w:lang w:val="ar_AE" w:bidi="ar_AE"/>
        </w:rPr>
        <w:t xml:space="preserve">اعرضوا على فريقكم صورة لخبز، وصورة لآخر مكسور. </w:t>
      </w:r>
    </w:p>
    <w:p>
      <w:pPr>
        <w:bidi/>
      </w:pPr>
      <w:r>
        <w:rPr>
          <w:rtl/>
          <w:cs/>
          <w:lang w:val="ar_AE" w:bidi="ar_AE"/>
        </w:rPr>
      </w:r>
      <w:r>
        <w:rPr>
          <w:rtl/>
          <w:cs/>
          <w:lang w:val="ar_AE" w:bidi="ar_AE"/>
        </w:rPr>
        <w:t xml:space="preserve">إذا لزم الأمر، اعرضوا لفريقكم صورة لسمكة. </w:t>
      </w:r>
    </w:p>
    <w:p>
      <w:pPr>
        <w:bidi/>
      </w:pPr>
      <w:r>
        <w:rPr>
          <w:rtl/>
          <w:cs/>
          <w:lang w:val="ar_AE" w:bidi="ar_AE"/>
        </w:rPr>
      </w:r>
      <w:r>
        <w:rPr>
          <w:rtl/>
          <w:cs/>
          <w:lang w:val="ar_AE" w:bidi="ar_AE"/>
        </w:rPr>
        <w:t>فأكل الشعب و</w:t>
      </w:r>
      <w:r>
        <w:rPr>
          <w:b/>
          <w:rtl/>
          <w:cs/>
          <w:lang w:val="ar_AE" w:bidi="ar_AE"/>
        </w:rPr>
        <w:t>شبع</w:t>
      </w:r>
      <w:r>
        <w:rPr>
          <w:rtl/>
          <w:cs/>
          <w:lang w:val="ar_AE" w:bidi="ar_AE"/>
        </w:rPr>
        <w:t>. أي أنهم يأكلون حتى امتلائهم ولا يرغبون في المزيد.</w:t>
      </w:r>
    </w:p>
    <w:p>
      <w:pPr>
        <w:bidi/>
      </w:pPr>
      <w:r>
        <w:rPr>
          <w:rtl/>
          <w:cs/>
          <w:lang w:val="ar_AE" w:bidi="ar_AE"/>
        </w:rPr>
      </w:r>
      <w:r>
        <w:rPr>
          <w:rtl/>
          <w:cs/>
          <w:lang w:val="ar_AE" w:bidi="ar_AE"/>
        </w:rPr>
        <w:t>تبقى سبع سلال كبيرة بها خبز وسمك. بعض الترجمات تقول: "التلاميذ رفعوا ما تبقى من الطعام"، لكن من الأفضل أن يقول: "سبعة سلال متبقية من الطعام". كان هذا طعامًا صالحًا للأكل، وليس طعامًا من بقايا فم الأكلين أو تركوه على الأرض.</w:t>
      </w:r>
    </w:p>
    <w:p>
      <w:pPr>
        <w:bidi/>
      </w:pPr>
      <w:r>
        <w:rPr>
          <w:rtl/>
          <w:cs/>
          <w:lang w:val="ar_AE" w:bidi="ar_AE"/>
        </w:rPr>
      </w:r>
      <w:r>
        <w:rPr>
          <w:rtl/>
          <w:cs/>
          <w:lang w:val="ar_AE" w:bidi="ar_AE"/>
        </w:rPr>
        <w:t xml:space="preserve">كان الناس يصنعون </w:t>
      </w:r>
      <w:r>
        <w:rPr>
          <w:b/>
          <w:rtl/>
          <w:cs/>
          <w:lang w:val="ar_AE" w:bidi="ar_AE"/>
        </w:rPr>
        <w:t>سلال</w:t>
      </w:r>
      <w:r>
        <w:rPr>
          <w:rtl/>
          <w:cs/>
          <w:lang w:val="ar_AE" w:bidi="ar_AE"/>
        </w:rPr>
        <w:t xml:space="preserve"> عن طريق نسج الأغصان أو المواد الطبيعية الأخرى معًا. كان الناس يستخدمون </w:t>
      </w:r>
      <w:r>
        <w:rPr>
          <w:b/>
          <w:rtl/>
          <w:cs/>
          <w:lang w:val="ar_AE" w:bidi="ar_AE"/>
        </w:rPr>
        <w:t>السلال</w:t>
      </w:r>
      <w:r>
        <w:rPr>
          <w:rtl/>
          <w:cs/>
          <w:lang w:val="ar_AE" w:bidi="ar_AE"/>
        </w:rPr>
        <w:t xml:space="preserve"> لحمل الأشياء. تُظهر مصطلح السلال في هذه القصة أن هذه السلال أكبر من السلال التي كانت تُستخدم في قصة يسوع لإطعام الخمسة آلاف. إذا كنتم تعرفون مرادفات لكلمة سلَّ، استخدموا كلمة تعني سلَّ أكبر. وإلا، فقولوا "سلال كبيرة".</w:t>
      </w:r>
    </w:p>
    <w:p>
      <w:pPr>
        <w:bidi/>
      </w:pPr>
      <w:r>
        <w:rPr>
          <w:rtl/>
          <w:cs/>
          <w:lang w:val="ar_AE" w:bidi="ar_AE"/>
        </w:rPr>
      </w:r>
      <w:r>
        <w:rPr>
          <w:rtl/>
          <w:cs/>
          <w:lang w:val="ar_AE" w:bidi="ar_AE"/>
        </w:rPr>
        <w:t>اعرضوا على فريقكم صورة من نوع السلال التي كان الناس يستخدمونها في إسرائيل، الكبيرة والصغيرة.</w:t>
      </w:r>
    </w:p>
    <w:p>
      <w:pPr>
        <w:bidi/>
      </w:pPr>
      <w:r>
        <w:rPr>
          <w:rtl/>
          <w:cs/>
          <w:lang w:val="ar_AE" w:bidi="ar_AE"/>
        </w:rPr>
      </w:r>
      <w:r>
        <w:rPr>
          <w:b/>
          <w:rtl/>
          <w:cs/>
          <w:lang w:val="ar_AE" w:bidi="ar_AE"/>
        </w:rPr>
        <w:t>فيصرف</w:t>
      </w:r>
      <w:r>
        <w:rPr>
          <w:rtl/>
          <w:cs/>
          <w:lang w:val="ar_AE" w:bidi="ar_AE"/>
        </w:rPr>
        <w:t xml:space="preserve"> الرب يسوع الجمع. أي أنه يخبرهم بلطف أن يذهبوا إلى ديارهم.</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16:1–12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16: 1–12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في أكثر الترجمات المفهومة لكم.</w:t>
      </w:r>
    </w:p>
    <w:p>
      <w:pPr>
        <w:bidi/>
      </w:pPr>
      <w:r>
        <w:rPr>
          <w:rtl/>
          <w:cs/>
          <w:lang w:val="ar_AE" w:bidi="ar_AE"/>
        </w:rPr>
      </w:r>
      <w:r>
        <w:rPr>
          <w:rtl/>
          <w:cs/>
          <w:lang w:val="ar_AE" w:bidi="ar_AE"/>
        </w:rPr>
        <w:t>في القصة السابقة، قدَّم يسوع وجبة رائعة لأكثر من أربعة آلاف شخص. ثم بعد ذلك، سافر هو وتلاميذه في سفينة إلى مكان يُدعى مَجدَل. نحن لا نعرف أين يقع هذا المكان بالضبط، لكنه في مكان ما في الجليل. لكن يبدو أنه عندما كان يسوع في ذلك المكان، آتى إليه بعض الأشخاص الذين ينتمون إلى مجموعتين مختلفتين من المُعَلِّمين الدينيين. وهؤلاء كانوا الفريسيون والصدوقيون.</w:t>
      </w:r>
    </w:p>
    <w:p>
      <w:pPr>
        <w:bidi/>
      </w:pPr>
      <w:r>
        <w:rPr>
          <w:rtl/>
          <w:cs/>
          <w:lang w:val="ar_AE" w:bidi="ar_AE"/>
        </w:rPr>
      </w:r>
      <w:r>
        <w:rPr>
          <w:rtl/>
          <w:cs/>
          <w:lang w:val="ar_AE" w:bidi="ar_AE"/>
        </w:rPr>
        <w:t xml:space="preserve">فالفريسيون والصدوقيون يختلفون مع بعضهم البعض في العديد من الأمور، لكنهم يتفقون مع بعضهم البعض في عدم إعجابهم بيسوع. وهذه هي المرة الأولى التي ينضم فيها الصدوقيون إلى الفريسيين في مناقشات مع يسوع. كان للفريسيين بالفعل العديد من الصراعات مع يسوع، وبدأوا بالفعل في التفكير في كيف يمكنهم أن يقتلوا يسوع (متّى 12: 14). لذلك، فنحن نعلم أنهم لا يأتون إلى يسوع بنوايا حسنة! فهم يأتون ليجربوا يسوع، وهم يأملون أنه سيفشل في التجربة. </w:t>
      </w:r>
    </w:p>
    <w:p>
      <w:pPr>
        <w:bidi/>
      </w:pPr>
      <w:r>
        <w:rPr>
          <w:rtl/>
          <w:cs/>
          <w:lang w:val="ar_AE" w:bidi="ar_AE"/>
        </w:rPr>
      </w:r>
      <w:r>
        <w:rPr>
          <w:rtl/>
          <w:cs/>
          <w:lang w:val="ar_AE" w:bidi="ar_AE"/>
        </w:rPr>
        <w:t>يطلب القادة الدينيون من يسوع آية من السماء. وهذا يعني أنهم يريدون من يسوع أن يطلب من الله فعل شيء مميز للغاية – ربما بعض الأنوار تُضيء من السماء، أو أن تحدث زلزلة في الأرض، أو أن يعمل شيئًا آخر يكون مذهلًا ومفاجئًا. وهذا سيعطيهم دليلًا على أن يسوع كان حقًا مُرسَلًا من الله. فهم يعتقدون أن يسوع لن يكون قادرًا على فعل شيء من هذا القبيل، فيتوقف الناس عن اتِّباع يسوع.</w:t>
      </w:r>
    </w:p>
    <w:p>
      <w:pPr>
        <w:bidi/>
      </w:pPr>
      <w:r>
        <w:rPr>
          <w:rtl/>
          <w:cs/>
          <w:lang w:val="ar_AE" w:bidi="ar_AE"/>
        </w:rPr>
      </w:r>
      <w:r>
        <w:rPr>
          <w:rtl/>
          <w:cs/>
          <w:lang w:val="ar_AE" w:bidi="ar_AE"/>
        </w:rPr>
        <w:t>لكن يسوع يرفض أن يعطيهم آية. فهو لا يحتاج إلى أن يُثبت نفسه لهم! بدلًا من ذلك، فإن يسوع يُوبخ القادة الدينيين. ويقول لهم إنهم ماهرون في تمييز حالة الطقس بالنظر إلى السماء. فهم يعرفون أنه إذا كانت السماء مُحمرة وقت المساء، فهذا يعني عادة أن الطقس سيكون جيدًا في اليوم التالي. ولكن إذا كانت السماء مُحمرة بعبوسة (مع وجود سحب) في الصباح، فهذا يعني عادة أن الطقس سيكون سيئًا في ذلك اليوم. لكن على الرغم من أن القادة الدينيين يجيدون تمييز ما يحدث للطقس، إلا أنهم ليسوا جيدين في تمييز ما يفعله الله!</w:t>
      </w:r>
    </w:p>
    <w:p>
      <w:pPr>
        <w:bidi/>
      </w:pPr>
      <w:r>
        <w:rPr>
          <w:rtl/>
          <w:cs/>
          <w:lang w:val="ar_AE" w:bidi="ar_AE"/>
        </w:rPr>
      </w:r>
      <w:r>
        <w:rPr>
          <w:rtl/>
          <w:cs/>
          <w:lang w:val="ar_AE" w:bidi="ar_AE"/>
        </w:rPr>
        <w:t>توقّفوا هنا وناقشوا كفريق الترجمة: قد يقوم الناس في مختلف الثقافات والبلدان بعمل تنبؤات مختلفة عن حالة الطقس بناءً على لون السماء. في مجتمعكم، ماذا تعني ألوان السماء المختلفة للناس؟ وكيف يتنبأ الناس بحالة الطقس؟</w:t>
      </w:r>
    </w:p>
    <w:p>
      <w:pPr>
        <w:bidi/>
      </w:pPr>
      <w:r>
        <w:rPr>
          <w:rtl/>
          <w:cs/>
          <w:lang w:val="ar_AE" w:bidi="ar_AE"/>
        </w:rPr>
      </w:r>
      <w:r>
        <w:rPr>
          <w:rtl/>
          <w:cs/>
          <w:lang w:val="ar_AE" w:bidi="ar_AE"/>
        </w:rPr>
        <w:t>دعا يسوع القادة الدينيين بأنهم جيل شرير وفاسق. كلمة "جيل" تعني الناس الذين يعيشون في نفس الفترة الزمنية. ويدعو يسوع القادة الدينيين بالجيل الفاسق لأنهم كانوا غير أمناء لله. تمامًا كما أن الزوج والزوجة الذين يكسرون عهد زواجهم هم فاسقون، كذلك فإن القادة الدينيين كانوا قد كسروا عهد علاقتهم بالله.</w:t>
      </w:r>
    </w:p>
    <w:p>
      <w:pPr>
        <w:bidi/>
      </w:pPr>
      <w:r>
        <w:rPr>
          <w:rtl/>
          <w:cs/>
          <w:lang w:val="ar_AE" w:bidi="ar_AE"/>
        </w:rPr>
      </w:r>
      <w:r>
        <w:rPr>
          <w:rtl/>
          <w:cs/>
          <w:lang w:val="ar_AE" w:bidi="ar_AE"/>
        </w:rPr>
        <w:t>ويخبرهم يسوع أنه لن يعطيهم آية خاصة. وأن الآية الوحيدة التي سيعطيها لهم هي آية يونان. في وقت سابق، كانت لدينا قصة أخرى سأل فيها القادة الدينيون من يسوع أن يصنع آية خاصة. وفي ذلك الوقت، أعطى يسوع نفس الجواب. قد ترغب في الاستماع إلى هذه القصة مرة أخرى، في متّى 12: 38–45. في قصة اليوم، لا يشرح يسوع ما الذي يقصده بآية يونان، لكنه في القصة السابقة شرح ذلك. فيونان كان نبيًا عاش قبل يسوع بفترة طويلة. عصى يونان الله ذات مرة، وبسبب هذا عاش مغامرة خاصة! فقد انتهى به الأمر أن قضى ثلاثة أيام في بطن سمكة كبيرة، وكاد أن يموت، لكن السمكة قذفت به بعد ثلاثة أيام على اليابسة. وكان يسوع يعلم أنه هو نفسه سيذهب إلى الموت وسيكون في القبر لمدة 3 أيام. لكن بعد ثلاثة أيام سيعود إلى الحياة مرة أخرى، تمامًا كما خرج يونان من السمكة بعد ثلاثة أيام.</w:t>
      </w:r>
    </w:p>
    <w:p>
      <w:pPr>
        <w:bidi/>
      </w:pPr>
      <w:r>
        <w:rPr>
          <w:rtl/>
          <w:cs/>
          <w:lang w:val="ar_AE" w:bidi="ar_AE"/>
        </w:rPr>
      </w:r>
      <w:r>
        <w:rPr>
          <w:rtl/>
          <w:cs/>
          <w:lang w:val="ar_AE" w:bidi="ar_AE"/>
        </w:rPr>
        <w:t>وبالتأكيد، فإن يسوع لا يقصد أن يقول إنه كان يعصى الله، كما فعل يونان!</w:t>
      </w:r>
    </w:p>
    <w:p>
      <w:pPr>
        <w:bidi/>
      </w:pPr>
      <w:r>
        <w:rPr>
          <w:rtl/>
          <w:cs/>
          <w:lang w:val="ar_AE" w:bidi="ar_AE"/>
        </w:rPr>
      </w:r>
      <w:r>
        <w:rPr>
          <w:rtl/>
          <w:cs/>
          <w:lang w:val="ar_AE" w:bidi="ar_AE"/>
        </w:rPr>
        <w:t>لذلك، فهو لن يعطي القادة الدينيين آية الآن، لكنه بعد موته سيقوم من الأموات، وهذا سيكون آية لهم! وهذا ما سيعطيهم دليلًا على أنه جاء حقًا من الله.</w:t>
      </w:r>
    </w:p>
    <w:p>
      <w:pPr>
        <w:bidi/>
      </w:pPr>
      <w:r>
        <w:rPr>
          <w:rtl/>
          <w:cs/>
          <w:lang w:val="ar_AE" w:bidi="ar_AE"/>
        </w:rPr>
      </w:r>
      <w:r>
        <w:rPr>
          <w:rtl/>
          <w:cs/>
          <w:lang w:val="ar_AE" w:bidi="ar_AE"/>
        </w:rPr>
        <w:t>وبعد ذلك، يرجع يسوع وتلاميذه إلى السفينة ويذهبون إلى مكان آخر. وفي السفينة، يكتشف التلاميذ أنهم نسوا أن يحضروا خبزًا، فانشغل تفكيرهم في ذلك. لكن يسوع كان مشغولًا بالتفكير في القادة الدينيين. فيخبر يسوع تلاميذه أنه ينبغي أن يحترزوا للغاية من خمير الفريسيين والصدوقيين.</w:t>
      </w:r>
    </w:p>
    <w:p>
      <w:pPr>
        <w:bidi/>
      </w:pPr>
      <w:r>
        <w:rPr>
          <w:rtl/>
          <w:cs/>
          <w:lang w:val="ar_AE" w:bidi="ar_AE"/>
        </w:rPr>
      </w:r>
      <w:r>
        <w:rPr>
          <w:rtl/>
          <w:cs/>
          <w:lang w:val="ar_AE" w:bidi="ar_AE"/>
        </w:rPr>
        <w:t>الخميرة، أو المواد الرافعة، هي شيء يستخدمه اليهود لصنع الخبز. ويُصنع الخبز من مزج الدقيق والماء لصنع العجين، ثم يُخبز العجين. وفي كل مرة كان شخص يعد الخبز، كانوا يحتفظون بجزء صغير من العجين غير المخبوز للمرة التالية. وبعد بضعة أيام، يتغير هذا الجزء الصغير من العجين ويمتلئ بفقاعات الهواء ويصبح حامضًيا. وعندما يصنعون خبزهم التالي، كانوا يأخذون بعضًا من هذا المزيج الحامض ويخلطونه بالعجين الجديد. وهذا يجعل فقاعات الهواء داخل العجين، فيصبح الخبز أكبر وأخف.</w:t>
      </w:r>
    </w:p>
    <w:p>
      <w:pPr>
        <w:bidi/>
      </w:pPr>
      <w:r>
        <w:rPr>
          <w:rtl/>
          <w:cs/>
          <w:lang w:val="ar_AE" w:bidi="ar_AE"/>
        </w:rPr>
      </w:r>
      <w:r>
        <w:rPr>
          <w:rtl/>
          <w:cs/>
          <w:lang w:val="ar_AE" w:bidi="ar_AE"/>
        </w:rPr>
        <w:t>اعرضوا صورة للعجين الحامض الذي يحتوي على فقاعات الهواء وجاهز لإضافته إلى العجين الطازج. اعرضوا صورة للخبز المصنوع من العجين الحامض.</w:t>
      </w:r>
    </w:p>
    <w:p>
      <w:pPr>
        <w:bidi/>
      </w:pPr>
      <w:r>
        <w:rPr>
          <w:rtl/>
          <w:cs/>
          <w:lang w:val="ar_AE" w:bidi="ar_AE"/>
        </w:rPr>
      </w:r>
      <w:r>
        <w:rPr>
          <w:rtl/>
          <w:cs/>
          <w:lang w:val="ar_AE" w:bidi="ar_AE"/>
        </w:rPr>
        <w:t>في مجتمعكم، هل يترك الناس أي طعام ليفسد (يختمر)، أو يتركونه يصبح حامضًا عن قصد، من أجل أن يُعطي طعمًا جيدًا؟ ماذا يمكنكم أن تقولوا عن ذلك؟</w:t>
      </w:r>
    </w:p>
    <w:p>
      <w:pPr>
        <w:bidi/>
      </w:pPr>
      <w:r>
        <w:rPr>
          <w:rtl/>
          <w:cs/>
          <w:lang w:val="ar_AE" w:bidi="ar_AE"/>
        </w:rPr>
      </w:r>
      <w:r>
        <w:rPr>
          <w:rtl/>
          <w:cs/>
          <w:lang w:val="ar_AE" w:bidi="ar_AE"/>
        </w:rPr>
        <w:t>لذلك يخبر يسوع تلاميذه أنه ينبغي لهم أن يحترزوا للغاية من خمير القادة الدينيين. لم يكن لدى التلاميذ فكرة عما كان يسوع يتحدث! ربما لم يكونوا مُنصِتين حقًا، لأنهم قلقون بشأن ما سيأكلون اليوم. فهم يعتقدون أن يسوع ربما كان يقول هذا لأنهم نسوا أن يحضروا الخبز.</w:t>
      </w:r>
    </w:p>
    <w:p>
      <w:pPr>
        <w:bidi/>
      </w:pPr>
      <w:r>
        <w:rPr>
          <w:rtl/>
          <w:cs/>
          <w:lang w:val="ar_AE" w:bidi="ar_AE"/>
        </w:rPr>
      </w:r>
      <w:r>
        <w:rPr>
          <w:rtl/>
          <w:cs/>
          <w:lang w:val="ar_AE" w:bidi="ar_AE"/>
        </w:rPr>
        <w:t>لكن يسوع يوبخهم لأنهم يفكرون بذلك. ويخبرهم أن إيمانهم كان قليلًا للغاية. فيسألهم بعض الأسئلة: "لماذا تتحدثون عن عدم وجود الخبز؟ ألا تفهمون؟ ألا تذكرون ما حدث عندما أطعمت خمسة آلاف شخص بخمسة أرغفة فقط، وأربعة آلاف شخص بسبعة أرغفة فقط؟ فكيف لا تفهموا ما أتحدث عنه؟" لا يتوقع يسوع منهم أن يجيبوا على هذه الأسئلة؛ بل يقصد أن يقول إن تفكيرهم كان خاطئًا. فمن السخافة أن يكونوا قلقين بشأن ما ينبغي أن يأكلوا بعد أن رأوا يسوع يُطعم الكثير من الناس. فعندما كان يسوع يُطعم جميع هؤلاء الناس كان هناك الكثير من الطعام المتبقي! لذلك، ينبغي أن يجعلوا تركيزهم على أشياء أخرى بدلًا من ذلك، مثل الأشياء التي يعلّمهم يسوع!</w:t>
      </w:r>
    </w:p>
    <w:p>
      <w:pPr>
        <w:bidi/>
      </w:pPr>
      <w:r>
        <w:rPr>
          <w:rtl/>
          <w:cs/>
          <w:lang w:val="ar_AE" w:bidi="ar_AE"/>
        </w:rPr>
      </w:r>
      <w:r>
        <w:rPr>
          <w:rtl/>
          <w:cs/>
          <w:lang w:val="ar_AE" w:bidi="ar_AE"/>
        </w:rPr>
        <w:t>ثم يكرر يسوع ما قاله: "احترزوا للغاية من خميرة الفريسيين والصدوقيين". والآن يفهم التلاميذ! يفهموا أن يسوع كان يستخدم لغة تصويرية. فهو لم يكن يتحدث عن الخميرة الحقيقية والخبز الحقيقي. بل كان يقصد أن يقول إن الأمور التي يعلّمها القادة الدينيون هي مثل الخميرة الصغيرة التي في العجين. فكمية صغيرة من الخميرة تكفي لتخمير الكثير من الخبز. وهكذا، فإنه يمكن لتعليم القادة الدينيين أن يغير طريقة تفكير العديد من الناس – لكن ليس بطريقة جيدة! فلا ينبغي أن يتأثر التلاميذ بتعليم القادة الدينيين.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مشهدين.</w:t>
      </w:r>
    </w:p>
    <w:p>
      <w:pPr>
        <w:bidi/>
      </w:pPr>
      <w:r>
        <w:rPr>
          <w:rtl/>
          <w:cs/>
          <w:lang w:val="ar_AE" w:bidi="ar_AE"/>
        </w:rPr>
      </w:r>
      <w:r>
        <w:rPr>
          <w:b/>
          <w:rtl/>
          <w:cs/>
          <w:lang w:val="ar_AE" w:bidi="ar_AE"/>
        </w:rPr>
        <w:t>المشهد الأول:</w:t>
      </w:r>
      <w:r>
        <w:rPr>
          <w:rtl/>
          <w:cs/>
          <w:lang w:val="ar_AE" w:bidi="ar_AE"/>
        </w:rPr>
        <w:t xml:space="preserve"> يطلب القادة الدينيون من الرب يسوع آية، ويقول لهم إنه لن يعطيهم إلا آية يونان.</w:t>
      </w:r>
    </w:p>
    <w:p>
      <w:pPr>
        <w:bidi/>
      </w:pPr>
      <w:r>
        <w:rPr>
          <w:rtl/>
          <w:cs/>
          <w:lang w:val="ar_AE" w:bidi="ar_AE"/>
        </w:rPr>
      </w:r>
      <w:r>
        <w:rPr>
          <w:b/>
          <w:rtl/>
          <w:cs/>
          <w:lang w:val="ar_AE" w:bidi="ar_AE"/>
        </w:rPr>
        <w:t>المشهد الثاني:</w:t>
      </w:r>
      <w:r>
        <w:rPr>
          <w:rtl/>
          <w:cs/>
          <w:lang w:val="ar_AE" w:bidi="ar_AE"/>
        </w:rPr>
        <w:t xml:space="preserve"> الرب يسوع يقول للتلاميذ أن يحذروا من تعاليم القادة الدينيين.</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بعض الفريسيون والصدوقيون</w:t>
      </w:r>
    </w:p>
    <w:p>
      <w:pPr>
        <w:pStyle w:val="ListBullet"/>
        <w:bidi/>
        <w:spacing w:line="240" w:lineRule="auto"/>
        <w:ind w:left="720"/>
      </w:pPr>
      <w:r>
        <w:rPr>
          <w:rtl/>
          <w:cs/>
          <w:lang w:val="ar_AE" w:bidi="ar_AE"/>
        </w:rPr>
      </w:r>
      <w:r>
        <w:rPr>
          <w:rtl/>
          <w:cs/>
          <w:lang w:val="ar_AE" w:bidi="ar_AE"/>
        </w:rPr>
        <w:t>يونان</w:t>
      </w:r>
    </w:p>
    <w:p>
      <w:pPr>
        <w:pStyle w:val="ListBullet"/>
        <w:bidi/>
        <w:spacing w:line="240" w:lineRule="auto"/>
        <w:ind w:left="720"/>
      </w:pPr>
      <w:r>
        <w:rPr>
          <w:rtl/>
          <w:cs/>
          <w:lang w:val="ar_AE" w:bidi="ar_AE"/>
        </w:rPr>
      </w:r>
      <w:r>
        <w:rPr>
          <w:rtl/>
          <w:cs/>
          <w:lang w:val="ar_AE" w:bidi="ar_AE"/>
        </w:rPr>
        <w:t>التلاميذ</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يبدأ متّى المقطع بقول "الآن". مما يعني أنه يبدأ قصة جديدة.</w:t>
      </w:r>
    </w:p>
    <w:p>
      <w:pPr>
        <w:bidi/>
      </w:pPr>
      <w:r>
        <w:rPr>
          <w:rtl/>
          <w:cs/>
          <w:lang w:val="ar_AE" w:bidi="ar_AE"/>
        </w:rPr>
      </w:r>
      <w:r>
        <w:rPr>
          <w:rtl/>
          <w:cs/>
          <w:lang w:val="ar_AE" w:bidi="ar_AE"/>
        </w:rPr>
        <w:t>انتهت القصة السابقة بدخول الرب يسوع وتلاميذه إلى السفينة. وتنتهي هذه القصة أيضًا بوجود الرب يسوع والتلاميذ في السفينة. يبدو أن الرب يسوع وتلاميذه خرجوا من السفينة في بداية القصة، ثم يأتي القادة الدينيون إليهم في مكان ما على شاطيء البحيرة، ثم يرجع الرب يسوع وتلاميذه إلى السفينة مرة أخرى.</w:t>
      </w:r>
    </w:p>
    <w:p>
      <w:pPr>
        <w:bidi/>
      </w:pPr>
      <w:r>
        <w:rPr>
          <w:rtl/>
          <w:cs/>
          <w:lang w:val="ar_AE" w:bidi="ar_AE"/>
        </w:rPr>
      </w:r>
      <w:r>
        <w:rPr>
          <w:rtl/>
          <w:cs/>
          <w:lang w:val="ar_AE" w:bidi="ar_AE"/>
        </w:rPr>
        <w:t>جاءَ الفريسيون والصدوقيون إلى الرب يسوع. لم يحضر جميع الفريسيون والصدوقيون، لكن بعض الذين ينتمون إلى هذه الجماعات. ولا نعرف عددهم. ربما كان الفريسيون من الجليل، أو ربما جاؤوا من اليهودية، لكن الصدوقيين كانوا يقيمون في أورشليم، أي في اليهودية. لذا، فقد ساروا مسافة طويلة ليأتي ليجربوا الرب يسوع.</w:t>
      </w:r>
    </w:p>
    <w:p>
      <w:pPr>
        <w:bidi/>
      </w:pPr>
      <w:r>
        <w:rPr>
          <w:rtl/>
          <w:cs/>
          <w:lang w:val="ar_AE" w:bidi="ar_AE"/>
        </w:rPr>
      </w:r>
      <w:r>
        <w:rPr>
          <w:rtl/>
          <w:cs/>
          <w:lang w:val="ar_AE" w:bidi="ar_AE"/>
        </w:rPr>
        <w:t>ربما يمكنكم أن تخرجوا وتنظروا إلى السماء وأنتم تفكرون في جواب الرب يسوع على القادة الدينيين.</w:t>
      </w:r>
    </w:p>
    <w:p>
      <w:pPr>
        <w:bidi/>
      </w:pPr>
      <w:r>
        <w:rPr>
          <w:rtl/>
          <w:cs/>
          <w:lang w:val="ar_AE" w:bidi="ar_AE"/>
        </w:rPr>
      </w:r>
      <w:r>
        <w:rPr>
          <w:rtl/>
          <w:cs/>
          <w:lang w:val="ar_AE" w:bidi="ar_AE"/>
        </w:rPr>
        <w:t>هل يمكنكم تمثيل قصة يونان وهو يُبتلع من سمكة كبيرة، ثم يُبصق بعد ثلاث أيام، لتساعدك على تذكر ما يتحدث عنه الرب يسوع وهو يتحدث عن آية يونان؟ ربما يمكنكم، في ذلك الوقت نفسه، تمثيل الرب يسوع وهو يوضع في القبر، ثم يقوم بعد ثلاث أيام. قد يساعدك هذا على رؤية العلاقة بينهما! لكن تذكّروا أن الرب يسوع لم يمت بعد، وهذا سيحدث بعد وقت قليل فقط.</w:t>
      </w:r>
    </w:p>
    <w:p>
      <w:pPr>
        <w:bidi/>
      </w:pPr>
      <w:r>
        <w:rPr>
          <w:rtl/>
          <w:cs/>
          <w:lang w:val="ar_AE" w:bidi="ar_AE"/>
        </w:rPr>
      </w:r>
      <w:r>
        <w:rPr>
          <w:rtl/>
          <w:cs/>
          <w:lang w:val="ar_AE" w:bidi="ar_AE"/>
        </w:rPr>
        <w:t>وبعدما يجيب الرب يسوع على القادة الدينيين، يتركهم. لا يزال القادة الدينيون واقفين في مكان ما، لكن الرب يسوع يمشي مبتعدًا.</w:t>
      </w:r>
    </w:p>
    <w:p>
      <w:pPr>
        <w:bidi/>
      </w:pPr>
      <w:r>
        <w:rPr>
          <w:rtl/>
          <w:cs/>
          <w:lang w:val="ar_AE" w:bidi="ar_AE"/>
        </w:rPr>
      </w:r>
      <w:r>
        <w:rPr>
          <w:rtl/>
          <w:cs/>
          <w:lang w:val="ar_AE" w:bidi="ar_AE"/>
        </w:rPr>
        <w:t>لم يقل متّى ذلك، لكن لابد أن الرب يسوع وتلاميذه ركبوا السفينة بعد ذلك. يذكر متّى فقط أن التلاميذ ذهبوا إلى الجانب الآخر من البحيرة، لكن لابد أن الرب يسوع كان معهم أيضًا. ربما تجري المحادثة بين الرب يسوع والتلاميذ وهم جالسون في القارب.</w:t>
      </w:r>
    </w:p>
    <w:p>
      <w:pPr>
        <w:bidi/>
      </w:pPr>
      <w:r>
        <w:rPr>
          <w:rtl/>
          <w:cs/>
          <w:lang w:val="ar_AE" w:bidi="ar_AE"/>
        </w:rPr>
      </w:r>
      <w:r>
        <w:rPr>
          <w:rtl/>
          <w:cs/>
          <w:lang w:val="ar_AE" w:bidi="ar_AE"/>
        </w:rPr>
        <w:t>في نهاية القصة ربما وصلوا إلى وجهتهم ونزلوا من القارب، لكن متّى لا يخبرنا. لم يكن يهم أين هم ذاهبون، بل كانت المحادثة التي أجراها في الطريق وحدها المهمة. تبدأ القصة التالية بوصول الرب يسوع وتلاميذه إلى مكان ما، لذلك يمكنك أن تنتهي هذه القصة بوجودهم في القارب.</w:t>
      </w:r>
    </w:p>
    <w:p>
      <w:pPr>
        <w:bidi/>
      </w:pPr>
      <w:r>
        <w:rPr>
          <w:rtl/>
          <w:cs/>
          <w:lang w:val="ar_AE" w:bidi="ar_AE"/>
        </w:rPr>
      </w:r>
      <w:r>
        <w:rPr>
          <w:rtl/>
          <w:cs/>
          <w:lang w:val="ar_AE" w:bidi="ar_AE"/>
        </w:rPr>
        <w:t>ويحذر الرب يسوع التلاميذ بقوة من خمير الفريسيين. ويقول لهم أن يحذروا ويحترسوا. وهذا يعني نفس الشيء إلى حد ما. وبقول هذا الأمر مرتين، يوضح الرب يسوع أن عليهم أن يكونوا حريصين جدًا بالفعل.</w:t>
      </w:r>
    </w:p>
    <w:p>
      <w:pPr>
        <w:bidi/>
      </w:pPr>
      <w:r>
        <w:rPr>
          <w:rtl/>
          <w:cs/>
          <w:lang w:val="ar_AE" w:bidi="ar_AE"/>
        </w:rPr>
      </w:r>
      <w:r>
        <w:rPr>
          <w:rtl/>
          <w:cs/>
          <w:lang w:val="ar_AE" w:bidi="ar_AE"/>
        </w:rPr>
        <w:t>إذا كان الناس في مجتمعكم يأكلون منتجات تشبه الخبز، أو لديكم أي طعام تتركونه حتى يختمر، ربما يمكنك الاحتفاظ بعينة منه معكم عند شرح هذه القصة!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تحتوي هذه القصة على مشهدَين.</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بعض الفريسيين والصدوقيين</w:t>
      </w:r>
    </w:p>
    <w:p>
      <w:pPr>
        <w:pStyle w:val="ListBullet"/>
        <w:bidi/>
        <w:spacing w:line="240" w:lineRule="auto"/>
        <w:ind w:left="720"/>
      </w:pPr>
      <w:r>
        <w:rPr>
          <w:rtl/>
          <w:cs/>
          <w:lang w:val="ar_AE" w:bidi="ar_AE"/>
        </w:rPr>
      </w:r>
      <w:r>
        <w:rPr>
          <w:rtl/>
          <w:cs/>
          <w:lang w:val="ar_AE" w:bidi="ar_AE"/>
        </w:rPr>
        <w:t>يونان</w:t>
      </w:r>
    </w:p>
    <w:p>
      <w:pPr>
        <w:pStyle w:val="ListBullet"/>
        <w:bidi/>
        <w:spacing w:line="240" w:lineRule="auto"/>
        <w:ind w:left="720"/>
      </w:pPr>
      <w:r>
        <w:rPr>
          <w:rtl/>
          <w:cs/>
          <w:lang w:val="ar_AE" w:bidi="ar_AE"/>
        </w:rPr>
      </w:r>
      <w:r>
        <w:rPr>
          <w:rtl/>
          <w:cs/>
          <w:lang w:val="ar_AE" w:bidi="ar_AE"/>
        </w:rPr>
        <w:t>التلاميذ</w:t>
      </w:r>
    </w:p>
    <w:p>
      <w:pPr>
        <w:bidi/>
      </w:pPr>
      <w:r>
        <w:rPr>
          <w:rtl/>
          <w:cs/>
          <w:lang w:val="ar_AE" w:bidi="ar_AE"/>
        </w:rPr>
      </w:r>
      <w:r>
        <w:rPr>
          <w:rtl/>
          <w:cs/>
          <w:lang w:val="ar_AE" w:bidi="ar_AE"/>
        </w:rPr>
        <w:t>اطلبوا من الفريق أن يُمثِّل القصة مرَّتَين. ينبغي أن يمثِّلوا القصة في 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انسيابية الحديث، موضوع الحَبكة، والتسلسل الزمني للقصة. انظروا إلى الأجزاء المهمة أو الصعبة من القصة أو المقطع، كَيلا تهملوا هذه الأجزاء في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مثِّلوا يسوع والتلاميذ يغادرون بالقارب المكان الذي أطعم فيه يسوع أكثر من (أربعة) آلاف شخص، ويصلون إلى مكان آخر.</w:t>
      </w:r>
    </w:p>
    <w:p>
      <w:pPr>
        <w:bidi/>
      </w:pPr>
      <w:r>
        <w:rPr>
          <w:rtl/>
          <w:cs/>
          <w:lang w:val="ar_AE" w:bidi="ar_AE"/>
        </w:rPr>
      </w:r>
      <w:r>
        <w:rPr>
          <w:rtl/>
          <w:cs/>
          <w:lang w:val="ar_AE" w:bidi="ar_AE"/>
        </w:rPr>
        <w:t>مثِّلوا دور الفريسيين والصدوقيين قادمين إلى حيث كان يسوع.</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الفريسيين والصدوقيين: "بمَ تُفكِّرون؟"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دور القادة الدينيين يطلبون من يسوع أن يُعطهم آية من الله. مثِّلوا دور يسوع يجيبهم بأنهم يعرفون جيدًا التنبؤ بالطقس، لكنهم لا يجيدون معرفة ما يفعله الله. مثِّلوا يسوع يوبِّخهم ويُخبرهم بأنهم أشرار وغير مؤمنين وبأنه لن يعطِهم آية أخرى بخلاف آية يونان.</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"فيمَ تُفكِّر؟"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دور يسوع يترك القادة الدينيين واقفين هناك.</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القادة الدينيين: "بماذا تشعرون؟ و بماذا تفكرون؟"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يسوع والتلاميذ يدخلون القارب مرة أخرى. مثِّلوا دور التلاميذ يكتشفون أنهم نسوا إحضار الخبز. مثِّلوا دور يسوع يخبرهم أن يحترسوا من خمير القادة الدينيين.</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التلاميذ: "بمَ تُفكِّرون؟"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دور التلاميذ يناقشون ما قاله يسوع.</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"فيمَ تُفكِّر؟"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دور يسوع يوبِّخ التلاميذ بسبب ضعف إيمانهم به. مثِّلوا دور يسوع يُذكِّر التلاميذ بالمعجزتَين التي صنعهما حيث أطعم الكثير من الناس. مثِّلوا دور يسوع يُكرر تحذيره بشأن خمير الفريسيين والصدوقيين.</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التلاميذ: "بمَ تُفكِّرون؟" قد تسمعون 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كان </w:t>
      </w:r>
      <w:r>
        <w:rPr>
          <w:b/>
          <w:rtl/>
          <w:cs/>
          <w:lang w:val="ar_AE" w:bidi="ar_AE"/>
        </w:rPr>
        <w:t>الفريسيون</w:t>
      </w:r>
      <w:r>
        <w:rPr>
          <w:rtl/>
          <w:cs/>
          <w:lang w:val="ar_AE" w:bidi="ar_AE"/>
        </w:rPr>
        <w:t xml:space="preserve"> و</w:t>
      </w:r>
      <w:r>
        <w:rPr>
          <w:b/>
          <w:rtl/>
          <w:cs/>
          <w:lang w:val="ar_AE" w:bidi="ar_AE"/>
        </w:rPr>
        <w:t>الصدوقيون</w:t>
      </w:r>
      <w:r>
        <w:rPr>
          <w:rtl/>
          <w:cs/>
          <w:lang w:val="ar_AE" w:bidi="ar_AE"/>
        </w:rPr>
        <w:t xml:space="preserve"> فرقتان مختلفتان من القادة الدينيين، أو المُعلِّمين. حافظ على اتساق ترجمة المصطلح ووحدته في كل المقاطع. تُجد هذين المصطلحين في قاموس الكلمات الرئيسية أيضًا.</w:t>
      </w:r>
    </w:p>
    <w:p>
      <w:pPr>
        <w:bidi/>
      </w:pPr>
      <w:r>
        <w:rPr>
          <w:rtl/>
          <w:cs/>
          <w:lang w:val="ar_AE" w:bidi="ar_AE"/>
        </w:rPr>
      </w:r>
      <w:r>
        <w:rPr>
          <w:rtl/>
          <w:cs/>
          <w:lang w:val="ar_AE" w:bidi="ar_AE"/>
        </w:rPr>
        <w:t xml:space="preserve">يتقدم الفريسيون والصدوقيون </w:t>
      </w:r>
      <w:r>
        <w:rPr>
          <w:b/>
          <w:rtl/>
          <w:cs/>
          <w:lang w:val="ar_AE" w:bidi="ar_AE"/>
        </w:rPr>
        <w:t>ليجربوا</w:t>
      </w:r>
      <w:r>
        <w:rPr>
          <w:rtl/>
          <w:cs/>
          <w:lang w:val="ar_AE" w:bidi="ar_AE"/>
        </w:rPr>
        <w:t xml:space="preserve"> الرب يسوع. وهذا يعني أنهم يريدون من يسوع أن يفعل شيئًا يظنوه مستحيلًا؛ طريقة أخرى لقول إنهم يريدون الوقيعة بالرب يسوع.</w:t>
      </w:r>
    </w:p>
    <w:p>
      <w:pPr>
        <w:bidi/>
      </w:pPr>
      <w:r>
        <w:rPr>
          <w:rtl/>
          <w:cs/>
          <w:lang w:val="ar_AE" w:bidi="ar_AE"/>
        </w:rPr>
      </w:r>
      <w:r>
        <w:rPr>
          <w:rtl/>
          <w:cs/>
          <w:lang w:val="ar_AE" w:bidi="ar_AE"/>
        </w:rPr>
        <w:t xml:space="preserve">يطلب القادة الدينيون من يسوع </w:t>
      </w:r>
      <w:r>
        <w:rPr>
          <w:b/>
          <w:rtl/>
          <w:cs/>
          <w:lang w:val="ar_AE" w:bidi="ar_AE"/>
        </w:rPr>
        <w:t>آية من السماء</w:t>
      </w:r>
      <w:r>
        <w:rPr>
          <w:rtl/>
          <w:cs/>
          <w:lang w:val="ar_AE" w:bidi="ar_AE"/>
        </w:rPr>
        <w:t xml:space="preserve">، بمعنى علامة من الله. كان اليهود غالبًا ما يقولون "سماء" بدلاً من الله. ستجد لفظة </w:t>
      </w:r>
      <w:r>
        <w:rPr>
          <w:b/>
          <w:rtl/>
          <w:cs/>
          <w:lang w:val="ar_AE" w:bidi="ar_AE"/>
        </w:rPr>
        <w:t>سماء</w:t>
      </w:r>
      <w:r>
        <w:rPr>
          <w:rtl/>
          <w:cs/>
          <w:lang w:val="ar_AE" w:bidi="ar_AE"/>
        </w:rPr>
        <w:t xml:space="preserve"> في قاموس الكلمات الرئيسية. استخدموا الكلمة عينها في المقاطع السابقة عندما تعني "سماء" الله. إن </w:t>
      </w:r>
      <w:r>
        <w:rPr>
          <w:b/>
          <w:rtl/>
          <w:cs/>
          <w:lang w:val="ar_AE" w:bidi="ar_AE"/>
        </w:rPr>
        <w:t>الآية</w:t>
      </w:r>
      <w:r>
        <w:rPr>
          <w:rtl/>
          <w:cs/>
          <w:lang w:val="ar_AE" w:bidi="ar_AE"/>
        </w:rPr>
        <w:t xml:space="preserve"> تعني معجزة تُظهر للناس شيئًا مهمًا. ستجد لفظة </w:t>
      </w:r>
      <w:r>
        <w:rPr>
          <w:b/>
          <w:rtl/>
          <w:cs/>
          <w:lang w:val="ar_AE" w:bidi="ar_AE"/>
        </w:rPr>
        <w:t>آية/معجزة</w:t>
      </w:r>
      <w:r>
        <w:rPr>
          <w:rtl/>
          <w:cs/>
          <w:lang w:val="ar_AE" w:bidi="ar_AE"/>
        </w:rPr>
        <w:t xml:space="preserve"> في قاموس الكلمات الرئيسية. استخدم نفس الكلمة التي استخدمتها في المقاطع السابقة.</w:t>
      </w:r>
    </w:p>
    <w:p>
      <w:pPr>
        <w:bidi/>
      </w:pPr>
      <w:r>
        <w:rPr>
          <w:rtl/>
          <w:cs/>
          <w:lang w:val="ar_AE" w:bidi="ar_AE"/>
        </w:rPr>
      </w:r>
      <w:r>
        <w:rPr>
          <w:rtl/>
          <w:cs/>
          <w:lang w:val="ar_AE" w:bidi="ar_AE"/>
        </w:rPr>
        <w:t xml:space="preserve">يستخدم الرب يسوع مثالًا من الطبيعة. يتحدث عما سيحدث عندما تتحول </w:t>
      </w:r>
      <w:r>
        <w:rPr>
          <w:b/>
          <w:rtl/>
          <w:cs/>
          <w:lang w:val="ar_AE" w:bidi="ar_AE"/>
        </w:rPr>
        <w:t>السماء</w:t>
      </w:r>
      <w:r>
        <w:rPr>
          <w:rtl/>
          <w:cs/>
          <w:lang w:val="ar_AE" w:bidi="ar_AE"/>
        </w:rPr>
        <w:t xml:space="preserve"> إلى اللون الأحمر في الصباح، أو في المساء. إن السماء هنا تعني ما يمكننا رؤيته في الخارج عندما ننظر إلى الأعلى؛ لا تعني المكان الذي يسكن فيه الله.</w:t>
      </w:r>
    </w:p>
    <w:p>
      <w:pPr>
        <w:bidi/>
      </w:pPr>
      <w:r>
        <w:rPr>
          <w:rtl/>
          <w:cs/>
          <w:lang w:val="ar_AE" w:bidi="ar_AE"/>
        </w:rPr>
      </w:r>
      <w:r>
        <w:rPr>
          <w:rtl/>
          <w:cs/>
          <w:lang w:val="ar_AE" w:bidi="ar_AE"/>
        </w:rPr>
        <w:t xml:space="preserve">يقول الرب يسوع للقادة الدينيين أنهم لا يعرفون </w:t>
      </w:r>
      <w:r>
        <w:rPr>
          <w:b/>
          <w:rtl/>
          <w:cs/>
          <w:lang w:val="ar_AE" w:bidi="ar_AE"/>
        </w:rPr>
        <w:t>بعلامات الزمان</w:t>
      </w:r>
      <w:r>
        <w:rPr>
          <w:rtl/>
          <w:cs/>
          <w:lang w:val="ar_AE" w:bidi="ar_AE"/>
        </w:rPr>
        <w:t>. وهذا يعني أنهم لا يدركون ما يفعله الله في هذا الوقت.</w:t>
      </w:r>
    </w:p>
    <w:p>
      <w:pPr>
        <w:bidi/>
      </w:pPr>
      <w:r>
        <w:rPr>
          <w:rtl/>
          <w:cs/>
          <w:lang w:val="ar_AE" w:bidi="ar_AE"/>
        </w:rPr>
      </w:r>
      <w:r>
        <w:rPr>
          <w:rtl/>
          <w:cs/>
          <w:lang w:val="ar_AE" w:bidi="ar_AE"/>
        </w:rPr>
        <w:t xml:space="preserve">دعا الرب يسوع القادة الدينيين </w:t>
      </w:r>
      <w:r>
        <w:rPr>
          <w:b/>
          <w:rtl/>
          <w:cs/>
          <w:lang w:val="ar_AE" w:bidi="ar_AE"/>
        </w:rPr>
        <w:t>بأنهم جيل شرير وفاسق</w:t>
      </w:r>
      <w:r>
        <w:rPr>
          <w:rtl/>
          <w:cs/>
          <w:lang w:val="ar_AE" w:bidi="ar_AE"/>
        </w:rPr>
        <w:t xml:space="preserve">. </w:t>
      </w:r>
    </w:p>
    <w:p>
      <w:pPr>
        <w:bidi/>
      </w:pPr>
      <w:r>
        <w:rPr>
          <w:rtl/>
          <w:cs/>
          <w:lang w:val="ar_AE" w:bidi="ar_AE"/>
        </w:rPr>
      </w:r>
      <w:r>
        <w:rPr>
          <w:b/>
          <w:rtl/>
          <w:cs/>
          <w:lang w:val="ar_AE" w:bidi="ar_AE"/>
        </w:rPr>
        <w:t>الشرير</w:t>
      </w:r>
      <w:r>
        <w:rPr>
          <w:rtl/>
          <w:cs/>
          <w:lang w:val="ar_AE" w:bidi="ar_AE"/>
        </w:rPr>
        <w:t xml:space="preserve"> يعني سيء وخاطئ. ستجد مصطلح </w:t>
      </w:r>
      <w:r>
        <w:rPr>
          <w:b/>
          <w:rtl/>
          <w:cs/>
          <w:lang w:val="ar_AE" w:bidi="ar_AE"/>
        </w:rPr>
        <w:t>شرير</w:t>
      </w:r>
      <w:r>
        <w:rPr>
          <w:rtl/>
          <w:cs/>
          <w:lang w:val="ar_AE" w:bidi="ar_AE"/>
        </w:rPr>
        <w:t xml:space="preserve"> في قاموس الكلمات الرئيسية. كل زانٍ هو إنسان غير مخلص لزوجه. كثيرًا ما أطلق أنبياء العهد القديم على شعب إسرائيل لقب الزناة لأنهم كانوا غير مخلصين لله.</w:t>
      </w:r>
    </w:p>
    <w:p>
      <w:pPr>
        <w:bidi/>
      </w:pPr>
      <w:r>
        <w:rPr>
          <w:rtl/>
          <w:cs/>
          <w:lang w:val="ar_AE" w:bidi="ar_AE"/>
        </w:rPr>
      </w:r>
      <w:r>
        <w:rPr>
          <w:rtl/>
          <w:cs/>
          <w:lang w:val="ar_AE" w:bidi="ar_AE"/>
        </w:rPr>
        <w:t xml:space="preserve">ويدعو الرب يسوع القادة الدينيين </w:t>
      </w:r>
      <w:r>
        <w:rPr>
          <w:b/>
          <w:rtl/>
          <w:cs/>
          <w:lang w:val="ar_AE" w:bidi="ar_AE"/>
        </w:rPr>
        <w:t>بجيل</w:t>
      </w:r>
      <w:r>
        <w:rPr>
          <w:rtl/>
          <w:cs/>
          <w:lang w:val="ar_AE" w:bidi="ar_AE"/>
        </w:rPr>
        <w:t xml:space="preserve"> زناة. كلمة </w:t>
      </w:r>
      <w:r>
        <w:rPr>
          <w:b/>
          <w:rtl/>
          <w:cs/>
          <w:lang w:val="ar_AE" w:bidi="ar_AE"/>
        </w:rPr>
        <w:t>"جيل"</w:t>
      </w:r>
      <w:r>
        <w:rPr>
          <w:rtl/>
          <w:cs/>
          <w:lang w:val="ar_AE" w:bidi="ar_AE"/>
        </w:rPr>
        <w:t xml:space="preserve"> تعني الناس الذين يعيشون في الفترة الزمنية عينها. الرب يسوع يعني أن القادة الدينيين أشرار وغير أمناء.</w:t>
      </w:r>
    </w:p>
    <w:p>
      <w:pPr>
        <w:bidi/>
      </w:pPr>
      <w:r>
        <w:rPr>
          <w:rtl/>
          <w:cs/>
          <w:lang w:val="ar_AE" w:bidi="ar_AE"/>
        </w:rPr>
      </w:r>
      <w:r>
        <w:rPr>
          <w:rtl/>
          <w:cs/>
          <w:lang w:val="ar_AE" w:bidi="ar_AE"/>
        </w:rPr>
        <w:t xml:space="preserve">تجد كلمة </w:t>
      </w:r>
      <w:r>
        <w:rPr>
          <w:b/>
          <w:rtl/>
          <w:cs/>
          <w:lang w:val="ar_AE" w:bidi="ar_AE"/>
        </w:rPr>
        <w:t>زناة</w:t>
      </w:r>
      <w:r>
        <w:rPr>
          <w:rtl/>
          <w:cs/>
          <w:lang w:val="ar_AE" w:bidi="ar_AE"/>
        </w:rPr>
        <w:t xml:space="preserve"> في قاموس الكلمات الرئيسية. قرَّروا مع فريقكم ما إذا كانوا يريدون استخدام كلمة "زنا" أو لفظة وصفية مثل "غير أمين".</w:t>
      </w:r>
    </w:p>
    <w:p>
      <w:pPr>
        <w:bidi/>
      </w:pPr>
      <w:r>
        <w:rPr>
          <w:rtl/>
          <w:cs/>
          <w:lang w:val="ar_AE" w:bidi="ar_AE"/>
        </w:rPr>
      </w:r>
      <w:r>
        <w:rPr>
          <w:rtl/>
          <w:cs/>
          <w:lang w:val="ar_AE" w:bidi="ar_AE"/>
        </w:rPr>
        <w:t xml:space="preserve">يقول الرب يسوع للقادة الدينيين إنه لن يصنع لهم آية. لن يحصلوا إلا على </w:t>
      </w:r>
      <w:r>
        <w:rPr>
          <w:b/>
          <w:rtl/>
          <w:cs/>
          <w:lang w:val="ar_AE" w:bidi="ar_AE"/>
        </w:rPr>
        <w:t>آية يونان</w:t>
      </w:r>
      <w:r>
        <w:rPr>
          <w:rtl/>
          <w:cs/>
          <w:lang w:val="ar_AE" w:bidi="ar_AE"/>
        </w:rPr>
        <w:t>. وهذا له علاقة بمعجزة الله مع يونان عندما أنقذه من بطن الحوت بعد ثلاثة أيام. إن الله سوف يفعل شيئاً كهذا من أجل يسوع، وهذه ستكون آية للشعب على أن الرب يسوع مُرسل من قِبَل الله.</w:t>
      </w:r>
    </w:p>
    <w:p>
      <w:pPr>
        <w:bidi/>
      </w:pPr>
      <w:r>
        <w:rPr>
          <w:rtl/>
          <w:cs/>
          <w:lang w:val="ar_AE" w:bidi="ar_AE"/>
        </w:rPr>
      </w:r>
      <w:r>
        <w:rPr>
          <w:rtl/>
          <w:cs/>
          <w:lang w:val="ar_AE" w:bidi="ar_AE"/>
        </w:rPr>
        <w:t xml:space="preserve">يحذر الرب يسوع تلاميذه من </w:t>
      </w:r>
      <w:r>
        <w:rPr>
          <w:b/>
          <w:rtl/>
          <w:cs/>
          <w:lang w:val="ar_AE" w:bidi="ar_AE"/>
        </w:rPr>
        <w:t>خمير</w:t>
      </w:r>
      <w:r>
        <w:rPr>
          <w:rtl/>
          <w:cs/>
          <w:lang w:val="ar_AE" w:bidi="ar_AE"/>
        </w:rPr>
        <w:t xml:space="preserve">أو، </w:t>
      </w:r>
      <w:r>
        <w:rPr>
          <w:b/>
          <w:rtl/>
          <w:cs/>
          <w:lang w:val="ar_AE" w:bidi="ar_AE"/>
        </w:rPr>
        <w:t>الفريسيين</w:t>
      </w:r>
      <w:r>
        <w:rPr>
          <w:rtl/>
          <w:cs/>
          <w:lang w:val="ar_AE" w:bidi="ar_AE"/>
        </w:rPr>
        <w:t xml:space="preserve"> والصدوقيين.</w:t>
      </w:r>
    </w:p>
    <w:p>
      <w:pPr>
        <w:bidi/>
      </w:pPr>
      <w:r>
        <w:rPr>
          <w:rtl/>
          <w:cs/>
          <w:lang w:val="ar_AE" w:bidi="ar_AE"/>
        </w:rPr>
      </w:r>
      <w:r>
        <w:rPr>
          <w:rtl/>
          <w:cs/>
          <w:lang w:val="ar_AE" w:bidi="ar_AE"/>
        </w:rPr>
        <w:t>الخميرة، أو المواد الرافعة، هي شيء يستخدمه اليهود لصنع الخبز. وفي كل مرة كان شخص يعد الخبز، كانوا يحتفظون بجزء صغير من العجين غير المخبوز للمرة التالية. وبعد بضعة أيام، يتغير هذا الجزء الصغير من العجين ويمتلئ بفقاعات الهواء ويصبح حامضًيا. وعندما يصنعون خبزهم التالي، كانوا يأخذون بعضًا من هذا المزيج الحامض ويخلطونه بالعجين الجديد. وهذا يجعل فقاعات الهواء داخل العجين، فيصبح الخبز أكبر وأخف.</w:t>
      </w:r>
    </w:p>
    <w:p>
      <w:pPr>
        <w:bidi/>
      </w:pPr>
      <w:r>
        <w:rPr>
          <w:rtl/>
          <w:cs/>
          <w:lang w:val="ar_AE" w:bidi="ar_AE"/>
        </w:rPr>
      </w:r>
      <w:r>
        <w:rPr>
          <w:rtl/>
          <w:cs/>
          <w:lang w:val="ar_AE" w:bidi="ar_AE"/>
        </w:rPr>
        <w:t>إذا لزم الأمر، اعرضوا لفريقكم مرة أخرى الصور توضح الفرق بين العجين والخبز.</w:t>
      </w:r>
    </w:p>
    <w:p>
      <w:pPr>
        <w:bidi/>
      </w:pPr>
      <w:r>
        <w:rPr>
          <w:rtl/>
          <w:cs/>
          <w:lang w:val="ar_AE" w:bidi="ar_AE"/>
        </w:rPr>
      </w:r>
      <w:r>
        <w:rPr>
          <w:rtl/>
          <w:cs/>
          <w:lang w:val="ar_AE" w:bidi="ar_AE"/>
        </w:rPr>
        <w:t xml:space="preserve">ناقشوا كيف ستُقول هذه العبارة في لغتكم. بعض الاحتمالات هي: "العجين المخمر الذي يستخدمه الفريسيون والصدوقيون لخبز الخبز"، أو "المكون الذي يستخدمه الفريسيون والصدوقيون لجعله خبزًا أو يكبر". يرجى الحفاظ على اتساق ترجمة مصطلح </w:t>
      </w:r>
      <w:r>
        <w:rPr>
          <w:b/>
          <w:rtl/>
          <w:cs/>
          <w:lang w:val="ar_AE" w:bidi="ar_AE"/>
        </w:rPr>
        <w:t>خبز</w:t>
      </w:r>
      <w:r>
        <w:rPr>
          <w:rtl/>
          <w:cs/>
          <w:lang w:val="ar_AE" w:bidi="ar_AE"/>
        </w:rPr>
        <w:t xml:space="preserve"> ووحدته في كل المقاطع.</w:t>
      </w:r>
    </w:p>
    <w:p>
      <w:pPr>
        <w:bidi/>
      </w:pPr>
      <w:r>
        <w:rPr>
          <w:rtl/>
          <w:cs/>
          <w:lang w:val="ar_AE" w:bidi="ar_AE"/>
        </w:rPr>
      </w:r>
      <w:r>
        <w:rPr>
          <w:rtl/>
          <w:cs/>
          <w:lang w:val="ar_AE" w:bidi="ar_AE"/>
        </w:rPr>
        <w:t xml:space="preserve">يُذكِّر الرب يسوع التلاميذ بالمعجزات التي صنعها عندما أطعم الخمسة آلاف والأربعة آلاف. ويذكّرهم بعدد </w:t>
      </w:r>
      <w:r>
        <w:rPr>
          <w:b/>
          <w:rtl/>
          <w:cs/>
          <w:lang w:val="ar_AE" w:bidi="ar_AE"/>
        </w:rPr>
        <w:t>السلال</w:t>
      </w:r>
      <w:r>
        <w:rPr>
          <w:rtl/>
          <w:cs/>
          <w:lang w:val="ar_AE" w:bidi="ar_AE"/>
        </w:rPr>
        <w:t xml:space="preserve"> التي رفعوها بعد ذلك. يقصد </w:t>
      </w:r>
      <w:r>
        <w:rPr>
          <w:b/>
          <w:rtl/>
          <w:cs/>
          <w:lang w:val="ar_AE" w:bidi="ar_AE"/>
        </w:rPr>
        <w:t>السلال</w:t>
      </w:r>
      <w:r>
        <w:rPr>
          <w:rtl/>
          <w:cs/>
          <w:lang w:val="ar_AE" w:bidi="ar_AE"/>
        </w:rPr>
        <w:t xml:space="preserve"> الممتلئة ببقية الطعام الزائد. يرجى الحفاظ على اتساق ترجمة مصطلح سلال ووحدته في كل المقاطع. سلَّة متوسطة الحجم لقصة إطعام الخمسة آلاف، وسلة أكبر لقصة إطعام الأربعة آلاف.</w:t>
      </w:r>
    </w:p>
    <w:p>
      <w:pPr>
        <w:bidi/>
      </w:pPr>
      <w:r>
        <w:rPr>
          <w:rtl/>
          <w:cs/>
          <w:lang w:val="ar_AE" w:bidi="ar_AE"/>
        </w:rPr>
      </w:r>
      <w:r>
        <w:rPr>
          <w:b/>
          <w:rtl/>
          <w:cs/>
          <w:lang w:val="ar_AE" w:bidi="ar_AE"/>
        </w:rPr>
        <w:t>تعليم</w:t>
      </w:r>
      <w:r>
        <w:rPr>
          <w:rtl/>
          <w:cs/>
          <w:lang w:val="ar_AE" w:bidi="ar_AE"/>
        </w:rPr>
        <w:t xml:space="preserve"> الفريسيون والصدوقيون يعني ما يقوله الفريسيون والصدوقيون للناس عن الله، وما يخبرونه للناس بفعله.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16:13–20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16: 13–20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في أكثر الترجمات المفهومة لكم.</w:t>
      </w:r>
    </w:p>
    <w:p>
      <w:pPr>
        <w:bidi/>
      </w:pPr>
      <w:r>
        <w:rPr>
          <w:rtl/>
          <w:cs/>
          <w:lang w:val="ar_AE" w:bidi="ar_AE"/>
        </w:rPr>
      </w:r>
      <w:r>
        <w:rPr>
          <w:rtl/>
          <w:cs/>
          <w:lang w:val="ar_AE" w:bidi="ar_AE"/>
        </w:rPr>
        <w:t>تحدث هذه القصة في "منطقة قيصرية فيلبس". وقيصرية فيلبس كانت مدينة تقع على بعد 40 كيلومترًا شمال بحر الجليل. وهي تحدث في مكانٍ ما في المنطقة المحيطة بهذه المدينة. والأشخاص الذين كانوا يعيشون في هذه المنطقة لم يكونوا من اليهود. وربما ذهب يسوع إلى هذا المكان ليأخذ بعض الراحة من كونه محاطًا بالجموع ومن كونه مراقبًا من قِبَل القادة الدينيين اليهود. والآن يسوع لديه بعض الوقت لإجراء محادثة مهمة مع تلاميذه!</w:t>
      </w:r>
    </w:p>
    <w:p>
      <w:pPr>
        <w:bidi/>
      </w:pPr>
      <w:r>
        <w:rPr>
          <w:rtl/>
          <w:cs/>
          <w:lang w:val="ar_AE" w:bidi="ar_AE"/>
        </w:rPr>
      </w:r>
      <w:r>
        <w:rPr>
          <w:rtl/>
          <w:cs/>
          <w:lang w:val="ar_AE" w:bidi="ar_AE"/>
        </w:rPr>
        <w:t>اعرضوا على فريقكم خريطة تُظهر مكان قيصرية فيلبس.</w:t>
      </w:r>
    </w:p>
    <w:p>
      <w:pPr>
        <w:bidi/>
      </w:pPr>
      <w:r>
        <w:rPr>
          <w:rtl/>
          <w:cs/>
          <w:lang w:val="ar_AE" w:bidi="ar_AE"/>
        </w:rPr>
      </w:r>
      <w:r>
        <w:rPr>
          <w:rtl/>
          <w:cs/>
          <w:lang w:val="ar_AE" w:bidi="ar_AE"/>
        </w:rPr>
        <w:t>عندما كان يسوع يتحدث عن نفسه، كان غالبًا ما يدعو نفسه "ابن الإنسان". وفي الكتاب المُقدَّس، تعبير ابن الإنسان يشير إلى الشخص الذي أعطاه الله كل السلطان والقوة. لذلك يسأل يسوع تلاميذه: "ماذا يقول الناس عني؟ من يظن الناس أني أنا؟"</w:t>
      </w:r>
    </w:p>
    <w:p>
      <w:pPr>
        <w:bidi/>
      </w:pPr>
      <w:r>
        <w:rPr>
          <w:rtl/>
          <w:cs/>
          <w:lang w:val="ar_AE" w:bidi="ar_AE"/>
        </w:rPr>
      </w:r>
      <w:r>
        <w:rPr>
          <w:rtl/>
          <w:cs/>
          <w:lang w:val="ar_AE" w:bidi="ar_AE"/>
        </w:rPr>
        <w:t>فيُخبر التلاميذ يسوع بعض الأمور التي كان الناس يقولونها عنه. فإن بعض الناس يعتقدون أن يسوع كان يوحنا المعمدان وقد عاد إلى الحياة، أو نبيًا عاش منذ زمن بعيد. إن إيليا وإرميا كانا نبيين مهمين عاشا قبل يسوع بزمن طويل. ولم يكن اليهود يعتقدون عادة أن الموتى يحيون مرة أخرى، لكنهم كانوا يعتقدون أنه في المستقبل، قبل أن يدين الله العالم أجمع، سيأتي النبي إيليا أو أحد الأنبياء الآخرين.</w:t>
      </w:r>
    </w:p>
    <w:p>
      <w:pPr>
        <w:bidi/>
      </w:pPr>
      <w:r>
        <w:rPr>
          <w:rtl/>
          <w:cs/>
          <w:lang w:val="ar_AE" w:bidi="ar_AE"/>
        </w:rPr>
      </w:r>
      <w:r>
        <w:rPr>
          <w:rtl/>
          <w:cs/>
          <w:lang w:val="ar_AE" w:bidi="ar_AE"/>
        </w:rPr>
        <w:t xml:space="preserve">ثم يسأل يسوع التلاميذ: "هذا هو ما يعتقد </w:t>
      </w:r>
      <w:r>
        <w:rPr>
          <w:b/>
          <w:rtl/>
          <w:cs/>
          <w:lang w:val="ar_AE" w:bidi="ar_AE"/>
        </w:rPr>
        <w:t>الناس</w:t>
      </w:r>
      <w:r>
        <w:rPr>
          <w:rtl/>
          <w:cs/>
          <w:lang w:val="ar_AE" w:bidi="ar_AE"/>
        </w:rPr>
        <w:t xml:space="preserve"> أني أنا. لكن من تظنون </w:t>
      </w:r>
      <w:r>
        <w:rPr>
          <w:b/>
          <w:rtl/>
          <w:cs/>
          <w:lang w:val="ar_AE" w:bidi="ar_AE"/>
        </w:rPr>
        <w:t>أنتم</w:t>
      </w:r>
      <w:r>
        <w:rPr>
          <w:rtl/>
          <w:cs/>
          <w:lang w:val="ar_AE" w:bidi="ar_AE"/>
        </w:rPr>
        <w:t xml:space="preserve"> أني أنا؟" يُقدِّم سمعان، الذي يُدعى بطرس أيضًا، الإجابة. فيقول أن يسوع هو المسيح – الملك والمخلّص الموعود – وأيضًا ابن الله الحي. وكوْن يسوع هو ابن الله يعني أن يسوع قد جاء من الله، وأنه هو أيضًا الله نفسه. ويدعو بطرس يسوع ابن الله الحي، لأن الله هو الإله الحقيقي الواحد. فهو ليس مثل الأصنام الميتة التي كان غير اليهود يعبدونها!</w:t>
      </w:r>
    </w:p>
    <w:p>
      <w:pPr>
        <w:bidi/>
      </w:pPr>
      <w:r>
        <w:rPr>
          <w:rtl/>
          <w:cs/>
          <w:lang w:val="ar_AE" w:bidi="ar_AE"/>
        </w:rPr>
      </w:r>
      <w:r>
        <w:rPr>
          <w:rtl/>
          <w:cs/>
          <w:lang w:val="ar_AE" w:bidi="ar_AE"/>
        </w:rPr>
        <w:t>إن ما يقوله بطرس مهم للغاية! فهو يُظهر أن بطرس قد أدرك أن يسوع أكثر من مجرد نبي. وكان يسوع سعيدًا بجواب بطرس. فيخبر بطرس أنه مُطوَّب، بمعنى أن الله قد أحسن إلى بطرس بتعليمه هذه الأمور. فبطرس لم يتعلّم من هو يسوع من أي شخص بشري، لكنه تعلّمه مباشرة من الله.</w:t>
      </w:r>
    </w:p>
    <w:p>
      <w:pPr>
        <w:bidi/>
      </w:pPr>
      <w:r>
        <w:rPr>
          <w:rtl/>
          <w:cs/>
          <w:lang w:val="ar_AE" w:bidi="ar_AE"/>
        </w:rPr>
      </w:r>
      <w:r>
        <w:rPr>
          <w:rtl/>
          <w:cs/>
          <w:lang w:val="ar_AE" w:bidi="ar_AE"/>
        </w:rPr>
        <w:t>ثم يخاطبه يسوع باسم "سمعان بن يونا". وكان هذا هو اسم سمعان الحقيقي. لكن يسوع كان قد دعاه في وقتٍ سابق باسم بطرس أيضًا. والآن سنسمع لماذا فعل يسوع هذا!</w:t>
      </w:r>
    </w:p>
    <w:p>
      <w:pPr>
        <w:bidi/>
      </w:pPr>
      <w:r>
        <w:rPr>
          <w:rtl/>
          <w:cs/>
          <w:lang w:val="ar_AE" w:bidi="ar_AE"/>
        </w:rPr>
      </w:r>
      <w:r>
        <w:rPr>
          <w:rtl/>
          <w:cs/>
          <w:lang w:val="ar_AE" w:bidi="ar_AE"/>
        </w:rPr>
        <w:t>في اللغة التي كُتب بها العهد الجديد، كانت كلمة بطرس تعني صخرة. فيقول يسوع لبطرس: "أنت، يا بطرس، صخرة! وعلى هذه الصخرة أبني كنيستي". عندما كان بنو إسرائيل يريدون أن يبنوا بيتًا قويًا، كانوا يبحثون عن مكان حيث تكون الأرض صلبة للغاية ومصنوعة من الصخر. ثم كانوا يحفرون بعض الثقوب في هذه الصخرة حتى يتمكنوا من تثبيت جدران البيت فيها. وهذا يُسمى وضع الأساس. فيكون البيت مرتبطًا بالصخرة، وبذلك يكون قويًا للغاية: حتى لو نزلت الأمطار أو الرياح كثيرًا، فإنه سيظل قائمًا، لأن له أساس قوي.</w:t>
      </w:r>
    </w:p>
    <w:p>
      <w:pPr>
        <w:bidi/>
      </w:pPr>
      <w:r>
        <w:rPr>
          <w:rtl/>
          <w:cs/>
          <w:lang w:val="ar_AE" w:bidi="ar_AE"/>
        </w:rPr>
      </w:r>
      <w:r>
        <w:rPr>
          <w:rtl/>
          <w:cs/>
          <w:lang w:val="ar_AE" w:bidi="ar_AE"/>
        </w:rPr>
        <w:t>اعرضوا على فريقكم صورة لبيت يُبنى على صخرة. كيف يبنى الناس المنازل في مجتمعكم؟ توقفوا هنا واحكوا قصة عن الكيفية التي يجعل بها الناس البيت قويًا.</w:t>
      </w:r>
    </w:p>
    <w:p>
      <w:pPr>
        <w:bidi/>
      </w:pPr>
      <w:r>
        <w:rPr>
          <w:rtl/>
          <w:cs/>
          <w:lang w:val="ar_AE" w:bidi="ar_AE"/>
        </w:rPr>
      </w:r>
      <w:r>
        <w:rPr>
          <w:rtl/>
          <w:cs/>
          <w:lang w:val="ar_AE" w:bidi="ar_AE"/>
        </w:rPr>
        <w:t xml:space="preserve">يستخدم يسوع مثالًا عن بناء البيوت كي يتحدث عن الكنيسة. فإن البناء الذي له أساس جيد سيكون قويًا. وبنفس الطريقة، فإن الكنيسة ستكون قوية لأن لها أساس قوي. لكن يسوع لا يقصد أن </w:t>
      </w:r>
      <w:r>
        <w:rPr>
          <w:b/>
          <w:rtl/>
          <w:cs/>
          <w:lang w:val="ar_AE" w:bidi="ar_AE"/>
        </w:rPr>
        <w:t>مبنى الكنيسة</w:t>
      </w:r>
      <w:r>
        <w:rPr>
          <w:rtl/>
          <w:cs/>
          <w:lang w:val="ar_AE" w:bidi="ar_AE"/>
        </w:rPr>
        <w:t xml:space="preserve"> سيكون قويًا، بل أن جماعة المؤمنين ستكون قوية. فعندما يتحدث الكتاب المُقَدَّس عن الكنيسة، فإن المعنى دائمًا هو الناس وليس المبنى.</w:t>
      </w:r>
    </w:p>
    <w:p>
      <w:pPr>
        <w:bidi/>
      </w:pPr>
      <w:r>
        <w:rPr>
          <w:rtl/>
          <w:cs/>
          <w:lang w:val="ar_AE" w:bidi="ar_AE"/>
        </w:rPr>
      </w:r>
      <w:r>
        <w:rPr>
          <w:rtl/>
          <w:cs/>
          <w:lang w:val="ar_AE" w:bidi="ar_AE"/>
        </w:rPr>
        <w:t>ويعتقد بعض الناس أن يسوع كان يقصد بأن بطرس سيكون مثل صخرة بالنسبة لمجتمع المؤمنين. وأنه سيساعد هذا المجتمع ليصبح قويًا للغاية.</w:t>
      </w:r>
    </w:p>
    <w:p>
      <w:pPr>
        <w:bidi/>
      </w:pPr>
      <w:r>
        <w:rPr>
          <w:rtl/>
          <w:cs/>
          <w:lang w:val="ar_AE" w:bidi="ar_AE"/>
        </w:rPr>
      </w:r>
      <w:r>
        <w:rPr>
          <w:rtl/>
          <w:cs/>
          <w:lang w:val="ar_AE" w:bidi="ar_AE"/>
        </w:rPr>
        <w:t xml:space="preserve">بينما يعتقد آخرون أنه ليس بطرس، لكن ما قاله بطرس عن يسوع هو مثل صخرة. إذا كانت الكنيسة تؤمن بأن يسوع هو المخلّص الموعود وأنه ابن الله، فعندئذ ستكون قوية للغاية. كلا الخيارين ممكن، لأن يسوع يقول: "على </w:t>
      </w:r>
      <w:r>
        <w:rPr>
          <w:b/>
          <w:rtl/>
          <w:cs/>
          <w:lang w:val="ar_AE" w:bidi="ar_AE"/>
        </w:rPr>
        <w:t>هذه الصخرة</w:t>
      </w:r>
      <w:r>
        <w:rPr>
          <w:rtl/>
          <w:cs/>
          <w:lang w:val="ar_AE" w:bidi="ar_AE"/>
        </w:rPr>
        <w:t xml:space="preserve"> أبني كنيستي". فيمكن أن يُشير تعبير "هذه الصخرة" إلى بطرس، أو يمكن أن يشير إلى ما قاله بطرس.</w:t>
      </w:r>
    </w:p>
    <w:p>
      <w:pPr>
        <w:bidi/>
      </w:pPr>
      <w:r>
        <w:rPr>
          <w:rtl/>
          <w:cs/>
          <w:lang w:val="ar_AE" w:bidi="ar_AE"/>
        </w:rPr>
      </w:r>
      <w:r>
        <w:rPr>
          <w:rtl/>
          <w:cs/>
          <w:lang w:val="ar_AE" w:bidi="ar_AE"/>
        </w:rPr>
        <w:t xml:space="preserve">ثم يقول يسوع إن أبواب الجحيم لن تستطيع أن تنتصر على الكنيسة. أبواب الجحيم هي طريقة أخرى للتحدث عن الموت. فالكلمة التي يستخدمها يسوع للإشارة إلى الجحيم تعني المكان الذي يكون فيه الموتى. وبمجرد أن يموت شخص، لا يمكنه أن يحيا مرة أخرى. فيصبح الأمر كما لو أن هناك بوابة قوية بين الحياة والموت: وهذه البوابة تُبقي الناس محبوسين في هذا المكان الذي للموتى. وهذا هو مدى قوة الموت. لكن حتى مع كوْن الموت قويًا للغاية، فإن الكنيسة ستكون أكثر قوة! فكنيسة يسوع، مجتمع المؤمنين هذا، ستكون قوية للغاية بحيث لا يمكن أن تموت. ولن يتمكن شيء من تدميرها. </w:t>
      </w:r>
    </w:p>
    <w:p>
      <w:pPr>
        <w:bidi/>
      </w:pPr>
      <w:r>
        <w:rPr>
          <w:rtl/>
          <w:cs/>
          <w:lang w:val="ar_AE" w:bidi="ar_AE"/>
        </w:rPr>
      </w:r>
      <w:r>
        <w:rPr>
          <w:rtl/>
          <w:cs/>
          <w:lang w:val="ar_AE" w:bidi="ar_AE"/>
        </w:rPr>
        <w:t>ثم يُخبر يسوع بطرس أنه سيعطيه مفاتيح ملكوت السماوات. ملكوت السماوات يعني ملكوت الله. ويستخدم يسوع هنا لغة تصويرية مرة أخرى. فالشخص الذي يحمل مفاتيح المبنى، عليه الكثير من المسؤولية وله الكثير من السلطان. كما أنه يستطيع أن يفتح الأبواب ويغلقها.</w:t>
      </w:r>
    </w:p>
    <w:p>
      <w:pPr>
        <w:bidi/>
      </w:pPr>
      <w:r>
        <w:rPr>
          <w:rtl/>
          <w:cs/>
          <w:lang w:val="ar_AE" w:bidi="ar_AE"/>
        </w:rPr>
      </w:r>
      <w:r>
        <w:rPr>
          <w:rtl/>
          <w:cs/>
          <w:lang w:val="ar_AE" w:bidi="ar_AE"/>
        </w:rPr>
        <w:t>إذا احتجتم، اعرضوا على شعبكم صورة لقفل ومفتاح. في مجتمعكم، كيف يقوم الناس بإغلاق بناء، أو حماية ما فيه؟</w:t>
      </w:r>
    </w:p>
    <w:p>
      <w:pPr>
        <w:bidi/>
      </w:pPr>
      <w:r>
        <w:rPr>
          <w:rtl/>
          <w:cs/>
          <w:lang w:val="ar_AE" w:bidi="ar_AE"/>
        </w:rPr>
      </w:r>
      <w:r>
        <w:rPr>
          <w:rtl/>
          <w:cs/>
          <w:lang w:val="ar_AE" w:bidi="ar_AE"/>
        </w:rPr>
        <w:t>يعتقد بعض الناس لذلك أن يسوع كان يقصد أن بطرس يمكنه أن يتخذ القرارات بشأن دخول الشخص إلى ملكوت الله أم لا. لكن يسوع كان يُخبر بطرس أيضًا أن كل ما يربطه على الأرض سيكون مربوطًا في السماء وكل ما سيحله على الأرض سيكون محلولًا في السماء. عندما يتحدث المُعَلِّمون الدينيون اليهود عن "ربط" شيء ما، فإنهم يقصدون أن ذلك الشيء غير مسموح به. أما الشيء الذي تم "حلَّه" فهو مسموح به. لذلك قد يكون يسوع يقول لبطرس: "أنا أعطيك السلطان أن تقرر ما هو مسموح للناس أن يفعلوه، وما هو غير مسموح لهم أن يفعلوه".</w:t>
      </w:r>
    </w:p>
    <w:p>
      <w:pPr>
        <w:bidi/>
      </w:pPr>
      <w:r>
        <w:rPr>
          <w:rtl/>
          <w:cs/>
          <w:lang w:val="ar_AE" w:bidi="ar_AE"/>
        </w:rPr>
      </w:r>
      <w:r>
        <w:rPr>
          <w:rtl/>
          <w:cs/>
          <w:lang w:val="ar_AE" w:bidi="ar_AE"/>
        </w:rPr>
        <w:t>وهو يقول إن ما سيربطه بطرس أو يحلّه، سيكون مربوطًا أو محلولًا في السماء. قد يعني هذا أن الله سيوافق على القرارات التي سيتخذها بطرس. لكن هذا يمكن أن يعني أيضًا أن الله قد اتخذ هذه القرارات بالفعل، وأن بطرس سيصنع القرارات التي كان الله قد اتخذها أولًا.</w:t>
      </w:r>
    </w:p>
    <w:p>
      <w:pPr>
        <w:bidi/>
      </w:pPr>
      <w:r>
        <w:rPr>
          <w:rtl/>
          <w:cs/>
          <w:lang w:val="ar_AE" w:bidi="ar_AE"/>
        </w:rPr>
      </w:r>
      <w:r>
        <w:rPr>
          <w:rtl/>
          <w:cs/>
          <w:lang w:val="ar_AE" w:bidi="ar_AE"/>
        </w:rPr>
        <w:t>في كلتا الحالتين، هذه المسؤولية تعني أن بطرس – والتلاميذ الآخرين أيضًا – سيساعدون لاحقًا المؤمنين الآخرين لتطبيق تعليم يسوع في كل موقف في حياتهم. وهذه مسؤولية كبيرة للغاية بالفعل!</w:t>
      </w:r>
    </w:p>
    <w:p>
      <w:pPr>
        <w:bidi/>
      </w:pPr>
      <w:r>
        <w:rPr>
          <w:rtl/>
          <w:cs/>
          <w:lang w:val="ar_AE" w:bidi="ar_AE"/>
        </w:rPr>
      </w:r>
      <w:r>
        <w:rPr>
          <w:rtl/>
          <w:cs/>
          <w:lang w:val="ar_AE" w:bidi="ar_AE"/>
        </w:rPr>
        <w:t>في مجتمعكم، من يتخذ القرارات بشأن ما يُسمح للناس بفعله؟ هل يمكنكم أن تحكوا قصة عن شخص له سلطان لاتخاذ مثل هذه القرارات؟</w:t>
      </w:r>
    </w:p>
    <w:p>
      <w:pPr>
        <w:bidi/>
      </w:pPr>
      <w:r>
        <w:rPr>
          <w:rtl/>
          <w:cs/>
          <w:lang w:val="ar_AE" w:bidi="ar_AE"/>
        </w:rPr>
      </w:r>
      <w:r>
        <w:rPr>
          <w:rtl/>
          <w:cs/>
          <w:lang w:val="ar_AE" w:bidi="ar_AE"/>
        </w:rPr>
        <w:t>في نهاية محادثته مع التلاميذ، يعطي يسوع تحذيرًا شديدًا للتلاميذ ألا يخبروا الآخرين أن يسوع هو المسيح. وكما سنكتشف في القصة التالية، لا يزال لدى التلاميذ الكثير ليتعلموه عمّا الذي يعنيه أن يسوع هو المسيح!</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مشهدين.</w:t>
      </w:r>
    </w:p>
    <w:p>
      <w:pPr>
        <w:bidi/>
      </w:pPr>
      <w:r>
        <w:rPr>
          <w:rtl/>
          <w:cs/>
          <w:lang w:val="ar_AE" w:bidi="ar_AE"/>
        </w:rPr>
      </w:r>
      <w:r>
        <w:rPr>
          <w:b/>
          <w:rtl/>
          <w:cs/>
          <w:lang w:val="ar_AE" w:bidi="ar_AE"/>
        </w:rPr>
        <w:t>المشهد الأول:</w:t>
      </w:r>
      <w:r>
        <w:rPr>
          <w:rtl/>
          <w:cs/>
          <w:lang w:val="ar_AE" w:bidi="ar_AE"/>
        </w:rPr>
        <w:t xml:space="preserve"> يصل الرب يسوع وتلاميذه إلى منطقة قيصرية فيلبس.</w:t>
      </w:r>
    </w:p>
    <w:p>
      <w:pPr>
        <w:bidi/>
      </w:pPr>
      <w:r>
        <w:rPr>
          <w:rtl/>
          <w:cs/>
          <w:lang w:val="ar_AE" w:bidi="ar_AE"/>
        </w:rPr>
      </w:r>
      <w:r>
        <w:rPr>
          <w:b/>
          <w:rtl/>
          <w:cs/>
          <w:lang w:val="ar_AE" w:bidi="ar_AE"/>
        </w:rPr>
        <w:t>المشهد الثاني:</w:t>
      </w:r>
      <w:r>
        <w:rPr>
          <w:rtl/>
          <w:cs/>
          <w:lang w:val="ar_AE" w:bidi="ar_AE"/>
        </w:rPr>
        <w:t xml:space="preserve"> يتحدث الرب يسوع وتلاميذه عن هويته.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تلاميذه وخصوصًا بطرس</w:t>
      </w:r>
    </w:p>
    <w:p>
      <w:pPr>
        <w:pStyle w:val="ListBullet"/>
        <w:bidi/>
        <w:spacing w:line="240" w:lineRule="auto"/>
        <w:ind w:left="720"/>
      </w:pPr>
      <w:r>
        <w:rPr>
          <w:rtl/>
          <w:cs/>
          <w:lang w:val="ar_AE" w:bidi="ar_AE"/>
        </w:rPr>
      </w:r>
      <w:r>
        <w:rPr>
          <w:rtl/>
          <w:cs/>
          <w:lang w:val="ar_AE" w:bidi="ar_AE"/>
        </w:rPr>
        <w:t>الأنبياء: يوحنا المعمدان، وإيليا، وإرميا، وأنبياء آخرون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وسائل الإيضاح (أشياء يمكن تحريكها في المكان مثل الأحجار، والعصي ولعب الأطفال) لتجسيد القصة والأحداث فيها.</w:t>
      </w:r>
    </w:p>
    <w:p>
      <w:pPr>
        <w:bidi/>
      </w:pPr>
      <w:r>
        <w:rPr>
          <w:rtl/>
          <w:cs/>
          <w:lang w:val="ar_AE" w:bidi="ar_AE"/>
        </w:rPr>
      </w:r>
      <w:r>
        <w:rPr>
          <w:rtl/>
          <w:cs/>
          <w:lang w:val="ar_AE" w:bidi="ar_AE"/>
        </w:rPr>
        <w:t>في القصة السابقة، عاد الرب يسوع وتلاميذه إلى الجليل بعد سفرهم إلى فينيقية. في هذه القصة، يتركون الجليل مرة أخرى ويذهبون إلى مقاطعة إلى شمال الجليل. يبدأ متى سرد هذه القصة بقوله: "الآن". هذا يعني أنه سيروي قصة جديدة. فهو لا يقول كم من الوقت انقضى بعد القصة السابقة.</w:t>
      </w:r>
    </w:p>
    <w:p>
      <w:pPr>
        <w:bidi/>
      </w:pPr>
      <w:r>
        <w:rPr>
          <w:rtl/>
          <w:cs/>
          <w:lang w:val="ar_AE" w:bidi="ar_AE"/>
        </w:rPr>
      </w:r>
      <w:r>
        <w:rPr>
          <w:rtl/>
          <w:cs/>
          <w:lang w:val="ar_AE" w:bidi="ar_AE"/>
        </w:rPr>
        <w:t xml:space="preserve">يخبرنا متى فقط أن </w:t>
      </w:r>
      <w:r>
        <w:rPr>
          <w:b/>
          <w:rtl/>
          <w:cs/>
          <w:lang w:val="ar_AE" w:bidi="ar_AE"/>
        </w:rPr>
        <w:t>الرب</w:t>
      </w:r>
      <w:r>
        <w:rPr>
          <w:rtl/>
          <w:cs/>
          <w:lang w:val="ar_AE" w:bidi="ar_AE"/>
        </w:rPr>
        <w:t xml:space="preserve"> يسوع جاء إلى منطقة قيصرية فيلبس، لكن يتضح من القصة أن تلاميذه كانوا معه.</w:t>
      </w:r>
    </w:p>
    <w:p>
      <w:pPr>
        <w:bidi/>
      </w:pPr>
      <w:r>
        <w:rPr>
          <w:rtl/>
          <w:cs/>
          <w:lang w:val="ar_AE" w:bidi="ar_AE"/>
        </w:rPr>
      </w:r>
      <w:r>
        <w:rPr>
          <w:rtl/>
          <w:cs/>
          <w:lang w:val="ar_AE" w:bidi="ar_AE"/>
        </w:rPr>
        <w:t>إذا كان الناس يستخدمون المفاتيح في مجتمعكم، فربما ترغب في حمل بعض المفاتيح الحقيقية معك لمساعدتك على تذكر الجزء الأخير من هذه القصة. ربما تستطيع سرد هذه القصة وأنت واقفٌ بجوار بوابة أو باب قوي؟ أو، اذهبوا إلى مكان للجنازات أثناء سرد القصة، لتذكيركم بأن الموت لا يمكن أن يوقف الكنيسة!</w:t>
      </w:r>
    </w:p>
    <w:p>
      <w:pPr>
        <w:bidi/>
      </w:pPr>
      <w:r>
        <w:rPr>
          <w:rtl/>
          <w:cs/>
          <w:lang w:val="ar_AE" w:bidi="ar_AE"/>
        </w:rPr>
      </w:r>
      <w:r>
        <w:rPr>
          <w:rtl/>
          <w:cs/>
          <w:lang w:val="ar_AE" w:bidi="ar_AE"/>
        </w:rPr>
        <w:t>ربما تستطيع استخدام بعض الحبال. اربطهم معًا وفكهم مرة أخرى لمساعدتك على تذكر خطاب الرب يسوع. أو إذا كان هناك شيء يمكنك استخدامه يتعلق بما إذا كان الشيء مسموحًا به أم لا؟</w:t>
      </w:r>
    </w:p>
    <w:p>
      <w:pPr>
        <w:bidi/>
      </w:pPr>
      <w:r>
        <w:rPr>
          <w:rtl/>
          <w:cs/>
          <w:lang w:val="ar_AE" w:bidi="ar_AE"/>
        </w:rPr>
      </w:r>
      <w:r>
        <w:rPr>
          <w:rtl/>
          <w:cs/>
          <w:lang w:val="ar_AE" w:bidi="ar_AE"/>
        </w:rPr>
        <w:t>لا تنسى أن تضيف تحذير الرب يسوع للتلاميذ في النهاية!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تحتوي هذه القصة على مشهدَين.</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تلاميذه وخصوصًا بطرس</w:t>
      </w:r>
    </w:p>
    <w:p>
      <w:pPr>
        <w:pStyle w:val="ListBullet"/>
        <w:bidi/>
        <w:spacing w:line="240" w:lineRule="auto"/>
        <w:ind w:left="720"/>
      </w:pPr>
      <w:r>
        <w:rPr>
          <w:rtl/>
          <w:cs/>
          <w:lang w:val="ar_AE" w:bidi="ar_AE"/>
        </w:rPr>
      </w:r>
      <w:r>
        <w:rPr>
          <w:rtl/>
          <w:cs/>
          <w:lang w:val="ar_AE" w:bidi="ar_AE"/>
        </w:rPr>
        <w:t>الأنبياء: يوحنا المعمدان وإيليا وإرميا وأنبياء آخرون</w:t>
      </w:r>
    </w:p>
    <w:p>
      <w:pPr>
        <w:bidi/>
      </w:pPr>
      <w:r>
        <w:rPr>
          <w:rtl/>
          <w:cs/>
          <w:lang w:val="ar_AE" w:bidi="ar_AE"/>
        </w:rPr>
      </w:r>
      <w:r>
        <w:rPr>
          <w:rtl/>
          <w:cs/>
          <w:lang w:val="ar_AE" w:bidi="ar_AE"/>
        </w:rPr>
        <w:t>اطلبوا من الفريق أن يُمثِّل القصة مرَّتَين. ينبغي أن يمثِّلوا القصة في 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انسيابية الحديث، موضوع الحَبكة، والتسلسل الزمني للقصة. أولًا، اجعلوا الفريق يمثِّل القصة دون توقُّف.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مثِّلوا دور يسوع والتلاميذ يصلون إلى منطقة قيصرية فيلبس.</w:t>
      </w:r>
    </w:p>
    <w:p>
      <w:pPr>
        <w:bidi/>
      </w:pPr>
      <w:r>
        <w:rPr>
          <w:rtl/>
          <w:cs/>
          <w:lang w:val="ar_AE" w:bidi="ar_AE"/>
        </w:rPr>
      </w:r>
      <w:r>
        <w:rPr>
          <w:rtl/>
          <w:cs/>
          <w:lang w:val="ar_AE" w:bidi="ar_AE"/>
        </w:rPr>
        <w:t>مثِّلوا دور يسوع يسأل التلاميذ مَن يقول الناس إنه هو.</w:t>
      </w:r>
    </w:p>
    <w:p>
      <w:pPr>
        <w:bidi/>
      </w:pPr>
      <w:r>
        <w:rPr>
          <w:rtl/>
          <w:cs/>
          <w:lang w:val="ar_AE" w:bidi="ar_AE"/>
        </w:rPr>
      </w:r>
      <w:r>
        <w:rPr>
          <w:rtl/>
          <w:cs/>
          <w:lang w:val="ar_AE" w:bidi="ar_AE"/>
        </w:rPr>
        <w:t>مثِّلوا رد فعل التلاميذ.</w:t>
      </w:r>
    </w:p>
    <w:p>
      <w:pPr>
        <w:bidi/>
      </w:pPr>
      <w:r>
        <w:rPr>
          <w:rtl/>
          <w:cs/>
          <w:lang w:val="ar_AE" w:bidi="ar_AE"/>
        </w:rPr>
      </w:r>
      <w:r>
        <w:rPr>
          <w:rtl/>
          <w:cs/>
          <w:lang w:val="ar_AE" w:bidi="ar_AE"/>
        </w:rPr>
        <w:t xml:space="preserve">مثِّلوا دور يسوع يسأل االتلاميذ مَن </w:t>
      </w:r>
      <w:r>
        <w:rPr>
          <w:b/>
          <w:rtl/>
          <w:cs/>
          <w:lang w:val="ar_AE" w:bidi="ar_AE"/>
        </w:rPr>
        <w:t>يظنّون</w:t>
      </w:r>
      <w:r>
        <w:rPr>
          <w:rtl/>
          <w:cs/>
          <w:lang w:val="ar_AE" w:bidi="ar_AE"/>
        </w:rPr>
        <w:t xml:space="preserve"> أنه هو.</w:t>
      </w:r>
    </w:p>
    <w:p>
      <w:pPr>
        <w:bidi/>
      </w:pPr>
      <w:r>
        <w:rPr>
          <w:rtl/>
          <w:cs/>
          <w:lang w:val="ar_AE" w:bidi="ar_AE"/>
        </w:rPr>
      </w:r>
      <w:r>
        <w:rPr>
          <w:rtl/>
          <w:cs/>
          <w:lang w:val="ar_AE" w:bidi="ar_AE"/>
        </w:rPr>
        <w:t>مثِّلوا دور بطرس يجيب.</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"بماذا تفكِّر عندما تسمع بطرس يقول هذا؟"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رد فعل يسوع لبطرس.</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بطرس: "فيمَ تُفكِّر؟"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مثِّلوا دور يسوع يخبر التلاميذ ألا يُعرِّفوا أحدًا أنه الملك والمخلِّص المُنتظَر.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التلاميذ: "بمَ تُفكِّرون؟" قد تسمعون 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فيسأل الرب يسوع تلاميذه: "مَنْ يَقُولُ ٱلنَّاسُ إِنِّي أَنَا </w:t>
      </w:r>
      <w:r>
        <w:rPr>
          <w:b/>
          <w:rtl/>
          <w:cs/>
          <w:lang w:val="ar_AE" w:bidi="ar_AE"/>
        </w:rPr>
        <w:t>ٱبْنُ ٱلْإِنْسَانِ</w:t>
      </w:r>
      <w:r>
        <w:rPr>
          <w:rtl/>
          <w:cs/>
          <w:lang w:val="ar_AE" w:bidi="ar_AE"/>
        </w:rPr>
        <w:t xml:space="preserve">؟" حافظ على اتساق ترجمة المصطلح ووحدته في كل المقاطع. تجد مصطلح </w:t>
      </w:r>
      <w:r>
        <w:rPr>
          <w:b/>
          <w:rtl/>
          <w:cs/>
          <w:lang w:val="ar_AE" w:bidi="ar_AE"/>
        </w:rPr>
        <w:t>ابن الإنسان</w:t>
      </w:r>
      <w:r>
        <w:rPr>
          <w:rtl/>
          <w:cs/>
          <w:lang w:val="ar_AE" w:bidi="ar_AE"/>
        </w:rPr>
        <w:t xml:space="preserve"> في قاموس الكلمات الرئيسية.</w:t>
      </w:r>
    </w:p>
    <w:p>
      <w:pPr>
        <w:bidi/>
      </w:pPr>
      <w:r>
        <w:rPr>
          <w:rtl/>
          <w:cs/>
          <w:lang w:val="ar_AE" w:bidi="ar_AE"/>
        </w:rPr>
      </w:r>
      <w:r>
        <w:rPr>
          <w:b/>
          <w:rtl/>
          <w:cs/>
          <w:lang w:val="ar_AE" w:bidi="ar_AE"/>
        </w:rPr>
        <w:t>فيوحنا المعمدان</w:t>
      </w:r>
      <w:r>
        <w:rPr>
          <w:rtl/>
          <w:cs/>
          <w:lang w:val="ar_AE" w:bidi="ar_AE"/>
        </w:rPr>
        <w:t xml:space="preserve"> أو </w:t>
      </w:r>
      <w:r>
        <w:rPr>
          <w:b/>
          <w:rtl/>
          <w:cs/>
          <w:lang w:val="ar_AE" w:bidi="ar_AE"/>
        </w:rPr>
        <w:t>المُعَمِّد</w:t>
      </w:r>
      <w:r>
        <w:rPr>
          <w:rtl/>
          <w:cs/>
          <w:lang w:val="ar_AE" w:bidi="ar_AE"/>
        </w:rPr>
        <w:t xml:space="preserve"> هو مَن نادى الناس، قبل أن يبدأ الرب يسوع خدمته، بالتوبة عن خطاياهم وأن يعتمدوا علامة على توبتهم. ثم قتله هيرودس أنتيباس الملك بعد ذلك. حافظ على اتساق ترجمة المصطلح ووحدته في كل المقاطع. تجد اسم </w:t>
      </w:r>
      <w:r>
        <w:rPr>
          <w:b/>
          <w:rtl/>
          <w:cs/>
          <w:lang w:val="ar_AE" w:bidi="ar_AE"/>
        </w:rPr>
        <w:t>يوحنا المعمدان</w:t>
      </w:r>
      <w:r>
        <w:rPr>
          <w:rtl/>
          <w:cs/>
          <w:lang w:val="ar_AE" w:bidi="ar_AE"/>
        </w:rPr>
        <w:t xml:space="preserve"> في قاموس الكلمات الرئيسية.</w:t>
      </w:r>
    </w:p>
    <w:p>
      <w:pPr>
        <w:bidi/>
      </w:pPr>
      <w:r>
        <w:rPr>
          <w:rtl/>
          <w:cs/>
          <w:lang w:val="ar_AE" w:bidi="ar_AE"/>
        </w:rPr>
      </w:r>
      <w:r>
        <w:rPr>
          <w:b/>
          <w:rtl/>
          <w:cs/>
          <w:lang w:val="ar_AE" w:bidi="ar_AE"/>
        </w:rPr>
        <w:t>فإيليا</w:t>
      </w:r>
      <w:r>
        <w:rPr>
          <w:rtl/>
          <w:cs/>
          <w:lang w:val="ar_AE" w:bidi="ar_AE"/>
        </w:rPr>
        <w:t xml:space="preserve"> كان </w:t>
      </w:r>
      <w:r>
        <w:rPr>
          <w:b/>
          <w:rtl/>
          <w:cs/>
          <w:lang w:val="ar_AE" w:bidi="ar_AE"/>
        </w:rPr>
        <w:t>نبيًا</w:t>
      </w:r>
      <w:r>
        <w:rPr>
          <w:rtl/>
          <w:cs/>
          <w:lang w:val="ar_AE" w:bidi="ar_AE"/>
        </w:rPr>
        <w:t xml:space="preserve"> عاش قبل الرب يسوع بنحو 800 عام. </w:t>
      </w:r>
      <w:r>
        <w:rPr>
          <w:b/>
          <w:rtl/>
          <w:cs/>
          <w:lang w:val="ar_AE" w:bidi="ar_AE"/>
        </w:rPr>
        <w:t>وإرميا</w:t>
      </w:r>
      <w:r>
        <w:rPr>
          <w:rtl/>
          <w:cs/>
          <w:lang w:val="ar_AE" w:bidi="ar_AE"/>
        </w:rPr>
        <w:t xml:space="preserve"> النبي عاش قبل الرب يسوع بنحو 600 عام. فالنبي هو الشخص الذي يحمل رسالة من الله إلى الشعب. حافظ على اتساق ترجمة المصطلح ووحدته في كل المقاطع. ستجد لفظة </w:t>
      </w:r>
      <w:r>
        <w:rPr>
          <w:b/>
          <w:rtl/>
          <w:cs/>
          <w:lang w:val="ar_AE" w:bidi="ar_AE"/>
        </w:rPr>
        <w:t>النبي</w:t>
      </w:r>
      <w:r>
        <w:rPr>
          <w:rtl/>
          <w:cs/>
          <w:lang w:val="ar_AE" w:bidi="ar_AE"/>
        </w:rPr>
        <w:t xml:space="preserve"> في قاموس الكلمات الرئيسية.</w:t>
      </w:r>
    </w:p>
    <w:p>
      <w:pPr>
        <w:bidi/>
      </w:pPr>
      <w:r>
        <w:rPr>
          <w:rtl/>
          <w:cs/>
          <w:lang w:val="ar_AE" w:bidi="ar_AE"/>
        </w:rPr>
      </w:r>
      <w:r>
        <w:rPr>
          <w:b/>
          <w:rtl/>
          <w:cs/>
          <w:lang w:val="ar_AE" w:bidi="ar_AE"/>
        </w:rPr>
        <w:t>سمعان بطرس</w:t>
      </w:r>
      <w:r>
        <w:rPr>
          <w:rtl/>
          <w:cs/>
          <w:lang w:val="ar_AE" w:bidi="ar_AE"/>
        </w:rPr>
        <w:t xml:space="preserve"> هو أحد تلاميذ الرب يسوع، وفي المقاطع الأخرى، غالبًا ما يُدعى بطرس.</w:t>
      </w:r>
    </w:p>
    <w:p>
      <w:pPr>
        <w:bidi/>
      </w:pPr>
      <w:r>
        <w:rPr>
          <w:rtl/>
          <w:cs/>
          <w:lang w:val="ar_AE" w:bidi="ar_AE"/>
        </w:rPr>
      </w:r>
      <w:r>
        <w:rPr>
          <w:rtl/>
          <w:cs/>
          <w:lang w:val="ar_AE" w:bidi="ar_AE"/>
        </w:rPr>
        <w:t>وسمعان بار يونا يعني "سمعان ابن يونا"؛ بعض الترجمات تقول: "ابن يوحنا"، فيوحنا ويونان هما اسم واحد.</w:t>
      </w:r>
    </w:p>
    <w:p>
      <w:pPr>
        <w:bidi/>
      </w:pPr>
      <w:r>
        <w:rPr>
          <w:rtl/>
          <w:cs/>
          <w:lang w:val="ar_AE" w:bidi="ar_AE"/>
        </w:rPr>
      </w:r>
      <w:r>
        <w:rPr>
          <w:rtl/>
          <w:cs/>
          <w:lang w:val="ar_AE" w:bidi="ar_AE"/>
        </w:rPr>
        <w:t xml:space="preserve">فيجيبه بطرس "أَنْتَ هُوَ </w:t>
      </w:r>
      <w:r>
        <w:rPr>
          <w:b/>
          <w:rtl/>
          <w:cs/>
          <w:lang w:val="ar_AE" w:bidi="ar_AE"/>
        </w:rPr>
        <w:t>ٱلْمَسِيحُ</w:t>
      </w:r>
      <w:r>
        <w:rPr>
          <w:rtl/>
          <w:cs/>
          <w:lang w:val="ar_AE" w:bidi="ar_AE"/>
        </w:rPr>
        <w:t xml:space="preserve"> ٱبْنُ ٱللهِ ٱلْحَيِّ" . فلفظتا </w:t>
      </w:r>
      <w:r>
        <w:rPr>
          <w:b/>
          <w:rtl/>
          <w:cs/>
          <w:lang w:val="ar_AE" w:bidi="ar_AE"/>
        </w:rPr>
        <w:t>المسيح</w:t>
      </w:r>
      <w:r>
        <w:rPr>
          <w:rtl/>
          <w:cs/>
          <w:lang w:val="ar_AE" w:bidi="ar_AE"/>
        </w:rPr>
        <w:t xml:space="preserve"> و</w:t>
      </w:r>
      <w:r>
        <w:rPr>
          <w:b/>
          <w:rtl/>
          <w:cs/>
          <w:lang w:val="ar_AE" w:bidi="ar_AE"/>
        </w:rPr>
        <w:t>المسيا</w:t>
      </w:r>
      <w:r>
        <w:rPr>
          <w:rtl/>
          <w:cs/>
          <w:lang w:val="ar_AE" w:bidi="ar_AE"/>
        </w:rPr>
        <w:t xml:space="preserve"> سيان! يشيران إلى ملك بعينه ومخلص واحد قد وعد الله بإرساله. حافظ على اتساق ترجمة المصطلح ووحدته في كل المقاطع. ستجد اللقبان في قاموس الكلمات الرئيسية. </w:t>
      </w:r>
    </w:p>
    <w:p>
      <w:pPr>
        <w:bidi/>
      </w:pPr>
      <w:r>
        <w:rPr>
          <w:rtl/>
          <w:cs/>
          <w:lang w:val="ar_AE" w:bidi="ar_AE"/>
        </w:rPr>
      </w:r>
      <w:r>
        <w:rPr>
          <w:rtl/>
          <w:cs/>
          <w:lang w:val="ar_AE" w:bidi="ar_AE"/>
        </w:rPr>
        <w:t xml:space="preserve">ويلقب بطرس الرب يسوع </w:t>
      </w:r>
      <w:r>
        <w:rPr>
          <w:b/>
          <w:rtl/>
          <w:cs/>
          <w:lang w:val="ar_AE" w:bidi="ar_AE"/>
        </w:rPr>
        <w:t>"ابن الله الحي"</w:t>
      </w:r>
      <w:r>
        <w:rPr>
          <w:rtl/>
          <w:cs/>
          <w:lang w:val="ar_AE" w:bidi="ar_AE"/>
        </w:rPr>
        <w:t>. لقد سمعنا عبارة "ابن الله" من قبل، لكن هذه هي المرة الأولى التي نسمع فيها "ابن الله الحي"، فاليهود استخدموا كلمة "الله حي" ليوضحوا أن الله هو الإله الحقيقي الوحيد، الإله الوحيد الذي يعيش وموجود حقًا.</w:t>
      </w:r>
    </w:p>
    <w:p>
      <w:pPr>
        <w:bidi/>
      </w:pPr>
      <w:r>
        <w:rPr>
          <w:rtl/>
          <w:cs/>
          <w:lang w:val="ar_AE" w:bidi="ar_AE"/>
        </w:rPr>
      </w:r>
      <w:r>
        <w:rPr>
          <w:rtl/>
          <w:cs/>
          <w:lang w:val="ar_AE" w:bidi="ar_AE"/>
        </w:rPr>
        <w:t>فقال له الرب يسوع: "</w:t>
      </w:r>
      <w:r>
        <w:rPr>
          <w:b/>
          <w:rtl/>
          <w:cs/>
          <w:lang w:val="ar_AE" w:bidi="ar_AE"/>
        </w:rPr>
        <w:t>طوبى</w:t>
      </w:r>
      <w:r>
        <w:rPr>
          <w:rtl/>
          <w:cs/>
          <w:lang w:val="ar_AE" w:bidi="ar_AE"/>
        </w:rPr>
        <w:t xml:space="preserve"> لك يا سمعان بن يونا" فالمطوب والمبارك ينال سخاء الله. فالله قد بارك بطرس، أظهر له أنه مسرور به بإخباره بهوية الرب يسوع. حافظ على اتساق ترجمة المصطلح ووحدته في كل المقاطع. ستجد لفظة </w:t>
      </w:r>
      <w:r>
        <w:rPr>
          <w:b/>
          <w:rtl/>
          <w:cs/>
          <w:lang w:val="ar_AE" w:bidi="ar_AE"/>
        </w:rPr>
        <w:t>طوبي/بارك</w:t>
      </w:r>
      <w:r>
        <w:rPr>
          <w:rtl/>
          <w:cs/>
          <w:lang w:val="ar_AE" w:bidi="ar_AE"/>
        </w:rPr>
        <w:t xml:space="preserve"> في قاموس الكلمات الرئيسية.</w:t>
      </w:r>
    </w:p>
    <w:p>
      <w:pPr>
        <w:bidi/>
      </w:pPr>
      <w:r>
        <w:rPr>
          <w:rtl/>
          <w:cs/>
          <w:lang w:val="ar_AE" w:bidi="ar_AE"/>
        </w:rPr>
      </w:r>
      <w:r>
        <w:rPr>
          <w:rtl/>
          <w:cs/>
          <w:lang w:val="ar_AE" w:bidi="ar_AE"/>
        </w:rPr>
        <w:t xml:space="preserve">فيقول الرب يسوع لبطرس إن </w:t>
      </w:r>
      <w:r>
        <w:rPr>
          <w:b/>
          <w:rtl/>
          <w:cs/>
          <w:lang w:val="ar_AE" w:bidi="ar_AE"/>
        </w:rPr>
        <w:t>لحم ودم</w:t>
      </w:r>
      <w:r>
        <w:rPr>
          <w:rtl/>
          <w:cs/>
          <w:lang w:val="ar_AE" w:bidi="ar_AE"/>
        </w:rPr>
        <w:t xml:space="preserve"> لم يكشف له، بل "أبي الذي في السموات". فاللحم والدم هي عبارة اليهود لقول إنسان. </w:t>
      </w:r>
      <w:r>
        <w:rPr>
          <w:b/>
          <w:rtl/>
          <w:cs/>
          <w:lang w:val="ar_AE" w:bidi="ar_AE"/>
        </w:rPr>
        <w:t>أَبِي ٱلَّذِي فِي ٱلسَّمَاوَاتِ</w:t>
      </w:r>
      <w:r>
        <w:rPr>
          <w:rtl/>
          <w:cs/>
          <w:lang w:val="ar_AE" w:bidi="ar_AE"/>
        </w:rPr>
        <w:t xml:space="preserve"> تعني الله! فالرب يسوع يعني أن بطرس لم يعرف هوية الرب يسوع من أي شخص، بل عرف مباشرة من الله. يرجى الحفاظ على اتساق ترجمة مصطلح سماء ووحدته في كل المقاطع. ستجد لفظة </w:t>
      </w:r>
      <w:r>
        <w:rPr>
          <w:b/>
          <w:rtl/>
          <w:cs/>
          <w:lang w:val="ar_AE" w:bidi="ar_AE"/>
        </w:rPr>
        <w:t>سماء</w:t>
      </w:r>
      <w:r>
        <w:rPr>
          <w:rtl/>
          <w:cs/>
          <w:lang w:val="ar_AE" w:bidi="ar_AE"/>
        </w:rPr>
        <w:t xml:space="preserve"> في قاموس الكلمات الرئيسية.</w:t>
      </w:r>
    </w:p>
    <w:p>
      <w:pPr>
        <w:bidi/>
      </w:pPr>
      <w:r>
        <w:rPr>
          <w:rtl/>
          <w:cs/>
          <w:lang w:val="ar_AE" w:bidi="ar_AE"/>
        </w:rPr>
      </w:r>
      <w:r>
        <w:rPr>
          <w:rtl/>
          <w:cs/>
          <w:lang w:val="ar_AE" w:bidi="ar_AE"/>
        </w:rPr>
        <w:t xml:space="preserve">فيقول الرب يسوع لبطرس "عَلَى هَذِهِ </w:t>
      </w:r>
      <w:r>
        <w:rPr>
          <w:b/>
          <w:rtl/>
          <w:cs/>
          <w:lang w:val="ar_AE" w:bidi="ar_AE"/>
        </w:rPr>
        <w:t>ٱلصَّخْرَةِ</w:t>
      </w:r>
      <w:r>
        <w:rPr>
          <w:rtl/>
          <w:cs/>
          <w:lang w:val="ar_AE" w:bidi="ar_AE"/>
        </w:rPr>
        <w:t xml:space="preserve"> أَبْنِي كَنِيسَتِي". الصخرة حجر ضخم الحجم. في هذه القصة، تعني صخرة في الأرض. ومسطحة نوعًا ما ومناسبة للبناء عليها.</w:t>
      </w:r>
    </w:p>
    <w:p>
      <w:pPr>
        <w:bidi/>
      </w:pPr>
      <w:r>
        <w:rPr>
          <w:rtl/>
          <w:cs/>
          <w:lang w:val="ar_AE" w:bidi="ar_AE"/>
        </w:rPr>
      </w:r>
      <w:r>
        <w:rPr>
          <w:rtl/>
          <w:cs/>
          <w:lang w:val="ar_AE" w:bidi="ar_AE"/>
        </w:rPr>
        <w:t xml:space="preserve">إذا لزم الأمر، اعرضوا لفريقكم صورة صخرة. </w:t>
      </w:r>
    </w:p>
    <w:p>
      <w:pPr>
        <w:bidi/>
      </w:pPr>
      <w:r>
        <w:rPr>
          <w:rtl/>
          <w:cs/>
          <w:lang w:val="ar_AE" w:bidi="ar_AE"/>
        </w:rPr>
      </w:r>
      <w:r>
        <w:rPr>
          <w:rtl/>
          <w:cs/>
          <w:lang w:val="ar_AE" w:bidi="ar_AE"/>
        </w:rPr>
        <w:t xml:space="preserve">احرصوا على ألا تُترجموا كلمة </w:t>
      </w:r>
      <w:r>
        <w:rPr>
          <w:b/>
          <w:rtl/>
          <w:cs/>
          <w:lang w:val="ar_AE" w:bidi="ar_AE"/>
        </w:rPr>
        <w:t>كنيسة</w:t>
      </w:r>
      <w:r>
        <w:rPr>
          <w:rtl/>
          <w:cs/>
          <w:lang w:val="ar_AE" w:bidi="ar_AE"/>
        </w:rPr>
        <w:t xml:space="preserve"> على أنها مُنشأة. إن كلمة كنيسة في العهد الجديد تعني دائمًا جماعة/مجتمع المؤمنين. فيمكن أن تكون مجتمع المؤمنين في مكان معين، أو قد تعني مجتمع المؤمنين بأكمله في كل العالم. في هذه القصة، يتحدث الرب يسوع عن جميع المؤمنين في العالم كله. حافظ على اتساق ترجمة المصطلح ووحدته في كل المقاطع. ستجد مصطلح </w:t>
      </w:r>
      <w:r>
        <w:rPr>
          <w:b/>
          <w:rtl/>
          <w:cs/>
          <w:lang w:val="ar_AE" w:bidi="ar_AE"/>
        </w:rPr>
        <w:t>كنيسة</w:t>
      </w:r>
      <w:r>
        <w:rPr>
          <w:rtl/>
          <w:cs/>
          <w:lang w:val="ar_AE" w:bidi="ar_AE"/>
        </w:rPr>
        <w:t xml:space="preserve"> في قاموس الكلمات الرئيسية.</w:t>
      </w:r>
    </w:p>
    <w:p>
      <w:pPr>
        <w:bidi/>
      </w:pPr>
      <w:r>
        <w:rPr>
          <w:rtl/>
          <w:cs/>
          <w:lang w:val="ar_AE" w:bidi="ar_AE"/>
        </w:rPr>
      </w:r>
      <w:r>
        <w:rPr>
          <w:rtl/>
          <w:cs/>
          <w:lang w:val="ar_AE" w:bidi="ar_AE"/>
        </w:rPr>
        <w:t xml:space="preserve">فيقول، إن </w:t>
      </w:r>
      <w:r>
        <w:rPr>
          <w:b/>
          <w:rtl/>
          <w:cs/>
          <w:lang w:val="ar_AE" w:bidi="ar_AE"/>
        </w:rPr>
        <w:t>أبواب الجحيم</w:t>
      </w:r>
      <w:r>
        <w:rPr>
          <w:rtl/>
          <w:cs/>
          <w:lang w:val="ar_AE" w:bidi="ar_AE"/>
        </w:rPr>
        <w:t xml:space="preserve"> لن </w:t>
      </w:r>
      <w:r>
        <w:rPr>
          <w:b/>
          <w:rtl/>
          <w:cs/>
          <w:lang w:val="ar_AE" w:bidi="ar_AE"/>
        </w:rPr>
        <w:t>تقوى</w:t>
      </w:r>
      <w:r>
        <w:rPr>
          <w:rtl/>
          <w:cs/>
          <w:lang w:val="ar_AE" w:bidi="ar_AE"/>
        </w:rPr>
        <w:t xml:space="preserve"> على كنيسته. تقوى هنا تعني الغلبة. أبواب الجحيم هي طريقة أخرى للتحدث عن الموت. الرب يسوع يقول إن الموت لن ينتصر على الكنيسة. وهذا يعني أن الكنيسة ستبقى حية دائمًا. سيُكون هناك دائمًا مؤمنون بالرب يسوع؛ وهذا لن يتوقف أبدًا. حتى لو مات الأولون، فسيُكون مؤمنون جدد، ومؤمنون جدد وسيستمر هذا لجميع الأجيال! قد يحاول آخرون، حتى الشيطان، إيقاف الكنيسة، لكنه لن ينجح أبدًا.</w:t>
      </w:r>
    </w:p>
    <w:p>
      <w:pPr>
        <w:bidi/>
      </w:pPr>
      <w:r>
        <w:rPr>
          <w:rtl/>
          <w:cs/>
          <w:lang w:val="ar_AE" w:bidi="ar_AE"/>
        </w:rPr>
      </w:r>
      <w:r>
        <w:rPr>
          <w:rtl/>
          <w:cs/>
          <w:lang w:val="ar_AE" w:bidi="ar_AE"/>
        </w:rPr>
        <w:t xml:space="preserve">في ترجمتكم يمكنكم قول "أبواب الجحيم"، أو "الموت". ستجد مصطلح </w:t>
      </w:r>
      <w:r>
        <w:rPr>
          <w:b/>
          <w:rtl/>
          <w:cs/>
          <w:lang w:val="ar_AE" w:bidi="ar_AE"/>
        </w:rPr>
        <w:t>جحيم</w:t>
      </w:r>
      <w:r>
        <w:rPr>
          <w:rtl/>
          <w:cs/>
          <w:lang w:val="ar_AE" w:bidi="ar_AE"/>
        </w:rPr>
        <w:t xml:space="preserve"> في قاموس الكلمات الرئيسية.</w:t>
      </w:r>
    </w:p>
    <w:p>
      <w:pPr>
        <w:bidi/>
      </w:pPr>
      <w:r>
        <w:rPr>
          <w:rtl/>
          <w:cs/>
          <w:lang w:val="ar_AE" w:bidi="ar_AE"/>
        </w:rPr>
      </w:r>
      <w:r>
        <w:rPr>
          <w:rtl/>
          <w:cs/>
          <w:lang w:val="ar_AE" w:bidi="ar_AE"/>
        </w:rPr>
        <w:t xml:space="preserve">ويستكمل الرب يسوع حديثه إلى بطرس ويقول إنه سيعطيه مفاتيح </w:t>
      </w:r>
      <w:r>
        <w:rPr>
          <w:b/>
          <w:rtl/>
          <w:cs/>
          <w:lang w:val="ar_AE" w:bidi="ar_AE"/>
        </w:rPr>
        <w:t>ملكوت السماوات</w:t>
      </w:r>
      <w:r>
        <w:rPr>
          <w:rtl/>
          <w:cs/>
          <w:lang w:val="ar_AE" w:bidi="ar_AE"/>
        </w:rPr>
        <w:t xml:space="preserve">. ملكوت السماوات يعني ملكوت الله. يرجى الحفاظ على اتساق الترجمة ووحدتها في كل المقاطع. ستجد مصطلح </w:t>
      </w:r>
      <w:r>
        <w:rPr>
          <w:b/>
          <w:rtl/>
          <w:cs/>
          <w:lang w:val="ar_AE" w:bidi="ar_AE"/>
        </w:rPr>
        <w:t>ملكوت الله</w:t>
      </w:r>
      <w:r>
        <w:rPr>
          <w:rtl/>
          <w:cs/>
          <w:lang w:val="ar_AE" w:bidi="ar_AE"/>
        </w:rPr>
        <w:t xml:space="preserve"> في قاموس الكلمات الرئيسية.</w:t>
      </w:r>
    </w:p>
    <w:p>
      <w:pPr>
        <w:bidi/>
      </w:pPr>
      <w:r>
        <w:rPr>
          <w:rtl/>
          <w:cs/>
          <w:lang w:val="ar_AE" w:bidi="ar_AE"/>
        </w:rPr>
      </w:r>
      <w:r>
        <w:rPr>
          <w:rtl/>
          <w:cs/>
          <w:lang w:val="ar_AE" w:bidi="ar_AE"/>
        </w:rPr>
        <w:t xml:space="preserve">ويقول: "فَكُلُّ مَا </w:t>
      </w:r>
      <w:r>
        <w:rPr>
          <w:b/>
          <w:rtl/>
          <w:cs/>
          <w:lang w:val="ar_AE" w:bidi="ar_AE"/>
        </w:rPr>
        <w:t>تَرْبِطُهُ</w:t>
      </w:r>
      <w:r>
        <w:rPr>
          <w:rtl/>
          <w:cs/>
          <w:lang w:val="ar_AE" w:bidi="ar_AE"/>
        </w:rPr>
        <w:t xml:space="preserve"> عَلَى ٱلْأَرْضِ يَكُونُ مَرْبُوطًا فِي ٱلسَّمَاوَاتِ. وَكُلُّ مَا </w:t>
      </w:r>
      <w:r>
        <w:rPr>
          <w:b/>
          <w:rtl/>
          <w:cs/>
          <w:lang w:val="ar_AE" w:bidi="ar_AE"/>
        </w:rPr>
        <w:t>تَحُلُّهُ</w:t>
      </w:r>
      <w:r>
        <w:rPr>
          <w:rtl/>
          <w:cs/>
          <w:lang w:val="ar_AE" w:bidi="ar_AE"/>
        </w:rPr>
        <w:t xml:space="preserve"> عَلَى ٱلْأَرْضِ يَكُونُ مَحْلُولًا فِي ٱلسَّمَاوَاتِ" الربط يعني تقييد شيء، والحل يعني تحريره. كان المعلمون الدينيون اليهود يستخدمون هاتين اللفظتين إما لمنع شيء ما أو للسماح به. لك استخدام لفظتين مرادفتين لهم بمعنى "المنع" و"السماح".</w:t>
      </w:r>
    </w:p>
    <w:p>
      <w:pPr>
        <w:bidi/>
      </w:pPr>
      <w:r>
        <w:rPr>
          <w:rtl/>
          <w:cs/>
          <w:lang w:val="ar_AE" w:bidi="ar_AE"/>
        </w:rPr>
      </w:r>
      <w:r>
        <w:rPr>
          <w:rtl/>
          <w:cs/>
          <w:lang w:val="ar_AE" w:bidi="ar_AE"/>
        </w:rPr>
        <w:t xml:space="preserve">فقول الرب يسوع: "فَكُلُّ مَا تَرْبِطُهُ عَلَى ٱلْأَرْضِ يَكُونُ مَرْبُوطًا </w:t>
      </w:r>
      <w:r>
        <w:rPr>
          <w:b/>
          <w:rtl/>
          <w:cs/>
          <w:lang w:val="ar_AE" w:bidi="ar_AE"/>
        </w:rPr>
        <w:t>فِي ٱلسَّمَاوَاتِ"</w:t>
      </w:r>
      <w:r>
        <w:rPr>
          <w:rtl/>
          <w:cs/>
          <w:lang w:val="ar_AE" w:bidi="ar_AE"/>
        </w:rPr>
        <w:t xml:space="preserve"> يعني أن الله في السماء سيربطه.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16:21–28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16: 21–28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المقطع السابق، سأل يسوع التلاميذ: "وأنتم مَنْ تقولون إني أنا؟" فأجابه بطرس: "أنت المسيح، ابن الله الحي". ثم طلب يسوع من تلاميذه ألا يخبروا أحدًا أنه هو المسيح، أو المخلِّص الموعود.</w:t>
      </w:r>
    </w:p>
    <w:p>
      <w:pPr>
        <w:bidi/>
      </w:pPr>
      <w:r>
        <w:rPr>
          <w:rtl/>
          <w:cs/>
          <w:lang w:val="ar_AE" w:bidi="ar_AE"/>
        </w:rPr>
      </w:r>
      <w:r>
        <w:rPr>
          <w:rtl/>
          <w:cs/>
          <w:lang w:val="ar_AE" w:bidi="ar_AE"/>
        </w:rPr>
        <w:t>ربما تتذكرون أن يسوع وتلاميذه كانوا مسافرين من الجليل إلى أورشليم.</w:t>
      </w:r>
    </w:p>
    <w:p>
      <w:pPr>
        <w:bidi/>
      </w:pPr>
      <w:r>
        <w:rPr>
          <w:rtl/>
          <w:cs/>
          <w:lang w:val="ar_AE" w:bidi="ar_AE"/>
        </w:rPr>
      </w:r>
      <w:r>
        <w:rPr>
          <w:rtl/>
          <w:cs/>
          <w:lang w:val="ar_AE" w:bidi="ar_AE"/>
        </w:rPr>
        <w:t>وفي هذا المقطع، يقول يسوع إنه ينبغي أن يذهب إلى أورشليم، ويُرفض من الشيوخ ورؤساء الكهنة والكتبة، ويُقتَل، ثم يقوم من الأموات. وقبل هذا الوقت، كان يسوع يُعلِّم ويشفي ويصنع المعجزات. والآن، هو يتحدث بجدية عن موته وقيامته.</w:t>
      </w:r>
    </w:p>
    <w:p>
      <w:pPr>
        <w:bidi/>
      </w:pPr>
      <w:r>
        <w:rPr>
          <w:rtl/>
          <w:cs/>
          <w:lang w:val="ar_AE" w:bidi="ar_AE"/>
        </w:rPr>
      </w:r>
      <w:r>
        <w:rPr>
          <w:rtl/>
          <w:cs/>
          <w:lang w:val="ar_AE" w:bidi="ar_AE"/>
        </w:rPr>
        <w:t>وعندما يقول يسوع إنه ينبغي أن يذهب إلى أورشليم، فهو يعني أن هذا شيء يطلبه الله. كما يمكن أن تترجم أحيانًا في الإنجليزية إلى "هذا ضروري".</w:t>
      </w:r>
    </w:p>
    <w:p>
      <w:pPr>
        <w:bidi/>
      </w:pPr>
      <w:r>
        <w:rPr>
          <w:rtl/>
          <w:cs/>
          <w:lang w:val="ar_AE" w:bidi="ar_AE"/>
        </w:rPr>
      </w:r>
      <w:r>
        <w:rPr>
          <w:rtl/>
          <w:cs/>
          <w:lang w:val="ar_AE" w:bidi="ar_AE"/>
        </w:rPr>
        <w:t>إن عبارة: "من ذلك الوقت ابتدأ يسوع..." هي إشارة لأن متّى يريد أن يُبين لجمهوره أن يسوع سيموت، ويُدفن، ويقوم. لقد كان يسوع يقوم بتحضير تلاميذه لهذه الأحداث. كما يُوجِّه متّى قُرَّائه إليها. وعلى الرغم من هذه التوقعات، يبدو أن التلاميذ لم يكونوا بعد مستعدين لهذا الحدث. فلقد مكثت المعاناة والموت في عقولهم أكثر من القيامة.</w:t>
      </w:r>
    </w:p>
    <w:p>
      <w:pPr>
        <w:bidi/>
      </w:pPr>
      <w:r>
        <w:rPr>
          <w:rtl/>
          <w:cs/>
          <w:lang w:val="ar_AE" w:bidi="ar_AE"/>
        </w:rPr>
      </w:r>
      <w:r>
        <w:rPr>
          <w:rtl/>
          <w:cs/>
          <w:lang w:val="ar_AE" w:bidi="ar_AE"/>
        </w:rPr>
        <w:t>توقّفوا الآن وانظروا مع فريقكم إلى خريطة إسرائيل. أشر إلى المنطقة الشمالية من الجليل، وأورشليم من حيث علاقتها بباقي البلد. كان يسوع وتلاميذه يسافرون الآن نحو أورشليم.</w:t>
      </w:r>
    </w:p>
    <w:p>
      <w:pPr>
        <w:bidi/>
      </w:pPr>
      <w:r>
        <w:rPr>
          <w:rtl/>
          <w:cs/>
          <w:lang w:val="ar_AE" w:bidi="ar_AE"/>
        </w:rPr>
      </w:r>
      <w:r>
        <w:rPr>
          <w:rtl/>
          <w:cs/>
          <w:lang w:val="ar_AE" w:bidi="ar_AE"/>
        </w:rPr>
        <w:t>ثم أخذ بطرس يسوع جانبًا. وهذا يعني أن بطرس قاد يسوع لمسافة قصيرة بعيدًا عن التلاميذ الآخرين. لقد فعل هذا حتى يتمكنا من التحدُّث معًا على انفراد. ثم ابتدأ بطرس ينتهر يسوع، قائلًا: "حاشاك يا رب! لا يكون لك هذا أبدًا". فإن بطرس لم يؤمن بأن يسوع، المسيح ينبغي أن يتألم أو يُقتل من قِبَل قادة اليهود، كما كان يسوع قد صرَّح للتو. فهو كان يظن أن يسوع سيصبح حاكمًا وأن أحدًا لن يقتل يسوع، المسيح. ولقد قال بطرس نفس الشيء مرتين في تصريحاته. وهو مصدوم وحزين من أجل الأمور التي قال يسوع إنها ستحدث.</w:t>
      </w:r>
    </w:p>
    <w:p>
      <w:pPr>
        <w:bidi/>
      </w:pPr>
      <w:r>
        <w:rPr>
          <w:rtl/>
          <w:cs/>
          <w:lang w:val="ar_AE" w:bidi="ar_AE"/>
        </w:rPr>
      </w:r>
      <w:r>
        <w:rPr>
          <w:rtl/>
          <w:cs/>
          <w:lang w:val="ar_AE" w:bidi="ar_AE"/>
        </w:rPr>
        <w:t>لكن يسوع انتهر بطرس بكلمات أكثر شدة. حاول بطرس أن يأخذ يسوع جانبًا، لينتهره على انفراد بسبب قول الأشياء التي قالها. لكن يسوع "التفت إليه"، على الأرجح في توبيخ علني. ثم استخدم يسوع نفس العبارة التي استخدمها عندما جرَّبه الشيطان: "اذهب عني يا شيطان!" كان هذا شيئًا عجيبًا أن يقوله لبطرس، وهو واحد من تلاميذ يسوع المخلصين. كان بطرس قد قال في المقطع الأخير إن يسوع كان "المسيح، ابن الله الحي". ومن الواضح أن بطرس كان تابعًا محبًا وأمينًا ليسوع. لكن يسوع يدعوه الآن "شيطان". كان يسوع ينتهر اقتراح بطرس بأن هذه الأمور لن تحدث أبدًا للمسيح. كان بطرس مخطئًا، وقد أخبره يسوع ذلك بوضوح. "اذهب عني يا شَيطان" تعني أن يسوع يريد للفكرة التي كانت من الشيطان أن تزول تمامًا.</w:t>
      </w:r>
    </w:p>
    <w:p>
      <w:pPr>
        <w:bidi/>
      </w:pPr>
      <w:r>
        <w:rPr>
          <w:rtl/>
          <w:cs/>
          <w:lang w:val="ar_AE" w:bidi="ar_AE"/>
        </w:rPr>
      </w:r>
      <w:r>
        <w:rPr>
          <w:rtl/>
          <w:cs/>
          <w:lang w:val="ar_AE" w:bidi="ar_AE"/>
        </w:rPr>
        <w:t xml:space="preserve">توقّفوا وناقشوا هذه الأسئلة مع فريقكم: احكوا قصة عن وقت كان فيه أحد القادة في مجتمعكم مستعدًا للتضحية بحياته من أجل أتباعه. أي مسيح كان ينوي يسوع أن يكون؟ وأي مسيح كان بطرس ينتظر؟ </w:t>
      </w:r>
    </w:p>
    <w:p>
      <w:pPr>
        <w:bidi/>
      </w:pPr>
      <w:r>
        <w:rPr>
          <w:rtl/>
          <w:cs/>
          <w:lang w:val="ar_AE" w:bidi="ar_AE"/>
        </w:rPr>
      </w:r>
      <w:r>
        <w:rPr>
          <w:rtl/>
          <w:cs/>
          <w:lang w:val="ar_AE" w:bidi="ar_AE"/>
        </w:rPr>
        <w:t>وبعد ذلك، خاطب يسوع المجموعة الأكبر من التلاميذ وأخبرهم أن تبعيته ستكلِّفهم كل شيء وإنها تستحق كل شيء. ولقد استخدم العديد من الأفكار المختلفة لتعليم هذا.</w:t>
      </w:r>
    </w:p>
    <w:p>
      <w:pPr>
        <w:bidi/>
      </w:pPr>
      <w:r>
        <w:rPr>
          <w:rtl/>
          <w:cs/>
          <w:lang w:val="ar_AE" w:bidi="ar_AE"/>
        </w:rPr>
      </w:r>
      <w:r>
        <w:rPr>
          <w:rtl/>
          <w:cs/>
          <w:lang w:val="ar_AE" w:bidi="ar_AE"/>
        </w:rPr>
        <w:t>يقول يسوع إن أتبَاعه المحتملين يجب أن يحملوا صليبهم. الصليب هو عبارة عن لوحين من الخشب يتم تسميرهما معًا. وفي الثقافة الرومانية، كان على المجرم المُدان أن يرفع صليبه الخشبي ويحمله إلى المكان الذي سيُقتل فيه. ثم يقوم الرومان بتسمير المجرم على الصليب حتى يموت. كان يسوع حقًا يقول إن كل من يريد أن يتبعه يجب أن يكون قادرًا على رفض إرضاء نفسه كل يوم. كما يجب أن يكونوا مستعدين أن يتألموا من أجل أن يطيعوا تعاليم يسوع.</w:t>
      </w:r>
    </w:p>
    <w:p>
      <w:pPr>
        <w:bidi/>
      </w:pPr>
      <w:r>
        <w:rPr>
          <w:rtl/>
          <w:cs/>
          <w:lang w:val="ar_AE" w:bidi="ar_AE"/>
        </w:rPr>
      </w:r>
      <w:r>
        <w:rPr>
          <w:rtl/>
          <w:cs/>
          <w:lang w:val="ar_AE" w:bidi="ar_AE"/>
        </w:rPr>
        <w:t>توقّفوا واعرضوا على فريقكم صورة لشخص يحمل صليبًا خشبيًا كان يُستخدم في الصلب الروماني. كيف تتم معاقبة المجرمين في مجتمعكم؟ وأي من هذه الأنواع من العقاب تتم علانية؟</w:t>
      </w:r>
    </w:p>
    <w:p>
      <w:pPr>
        <w:bidi/>
      </w:pPr>
      <w:r>
        <w:rPr>
          <w:rtl/>
          <w:cs/>
          <w:lang w:val="ar_AE" w:bidi="ar_AE"/>
        </w:rPr>
      </w:r>
      <w:r>
        <w:rPr>
          <w:rtl/>
          <w:cs/>
          <w:lang w:val="ar_AE" w:bidi="ar_AE"/>
        </w:rPr>
        <w:t>يقول يسوع: "فإن من أراد أن يخلِّص نفسه يهلكها، ومن يُهلك نفسه من أجلي يخلِّصها". إن الشخص الذي يفقد حياته من أجل يسوع، يترك حقه في أن يتبع طريقته الخاصة في الحياة وبدلًا من ذلك يتبع يسوع. أما إذا كان شخص "يُخَلِّص حياته"، أو أنه ليس مستعدًا أن يتألم من أجل يسوع، فإنه سيموت في النهاية ويفقد فرصة أن تكون له حياة حقيقية مع الله على الأرض أو في السماء.</w:t>
      </w:r>
    </w:p>
    <w:p>
      <w:pPr>
        <w:bidi/>
      </w:pPr>
      <w:r>
        <w:rPr>
          <w:rtl/>
          <w:cs/>
          <w:lang w:val="ar_AE" w:bidi="ar_AE"/>
        </w:rPr>
      </w:r>
      <w:r>
        <w:rPr>
          <w:rtl/>
          <w:cs/>
          <w:lang w:val="ar_AE" w:bidi="ar_AE"/>
        </w:rPr>
        <w:t>ثم يسأل يسوع: "ماذا ينتفع الإنسان لو ربح العالم كله، ومع ذلك خسر أو فقد نفسه؟" إن ربح العالم كله يعني حرفيًا أن يكون لديك كل ما أردته دائمًا. وهو يشير إلى كوْن الشخص ناجحًا للغاية ويكسب الكثير من المال بحيث يكون لدى الشخص العديد من الأشياء والسلع المادية. أما إذا خسر الإنسان نفسه، فهذا يعني أنه خسر روحه، أي الجزء من الشخص الذي لا يموت أبدًا. ويطرح يسوع هذا السؤال ليؤكد أن العالم كله ليس ثمينًا بما يكفي للإنسان كي يخسر الحياة مع الله إلى الأبد. لم يكن يسوع يتوقع أن تتم الإجابة على هذا السؤال.</w:t>
      </w:r>
    </w:p>
    <w:p>
      <w:pPr>
        <w:bidi/>
      </w:pPr>
      <w:r>
        <w:rPr>
          <w:rtl/>
          <w:cs/>
          <w:lang w:val="ar_AE" w:bidi="ar_AE"/>
        </w:rPr>
      </w:r>
      <w:r>
        <w:rPr>
          <w:rtl/>
          <w:cs/>
          <w:lang w:val="ar_AE" w:bidi="ar_AE"/>
        </w:rPr>
        <w:t xml:space="preserve">ثم أخبر يسوع التلاميذ أن ابن الإنسان سيعود مرة أخرى مع ملائكته ليجازي كل شخص حسب ما فعله في الحياة. لقد كان يسوع يشير إلى نبوة دانيآل النبي بأن ابن الإنسان سيعود مع الملائكة ليدين الأرض. ويقول يسوع إنه هو ابن الإنسان. </w:t>
      </w:r>
    </w:p>
    <w:p>
      <w:pPr>
        <w:bidi/>
      </w:pPr>
      <w:r>
        <w:rPr>
          <w:rtl/>
          <w:cs/>
          <w:lang w:val="ar_AE" w:bidi="ar_AE"/>
        </w:rPr>
      </w:r>
      <w:r>
        <w:rPr>
          <w:rtl/>
          <w:cs/>
          <w:lang w:val="ar_AE" w:bidi="ar_AE"/>
        </w:rPr>
        <w:t>وهو قد أخبر تلاميذه أنه سيكون في ملكوته (مملكته) عندما يأتي مرة ثانية. ففي يوم من الأيام سيعود يسوع ويملك على العالم كله وعلى الخليقة في ملكوت الله الكامل. وفي ملكوت الله الكامل هذا، لن يكون هناك ألم أيضًا أو شر، وستخضع جميع الشعوب وكل الخليقة له.</w:t>
      </w:r>
    </w:p>
    <w:p>
      <w:pPr>
        <w:bidi/>
      </w:pPr>
      <w:r>
        <w:rPr>
          <w:rtl/>
          <w:cs/>
          <w:lang w:val="ar_AE" w:bidi="ar_AE"/>
        </w:rPr>
      </w:r>
      <w:r>
        <w:rPr>
          <w:rtl/>
          <w:cs/>
          <w:lang w:val="ar_AE" w:bidi="ar_AE"/>
        </w:rPr>
        <w:t>وقد قال أيضًا إن بعض أولئك الذين يقفون معه لن يموتوا قبل أن يروه آتيًا في ملكوته. والمقصود هنا هو أنه بينما يكون بعضهم ما يزالون أحياء – لم يذوقوا الموت بعد – سيكون واضحًا أن يسوع ابن الإنسان صار يحكم كملك. فإن الله كان سيُظهر أن يسوع ملك حتى قبل أن يموت التلاميذ. وسنرى لاحقًا قصة يسوع وهو يتحدث مع موسى وإيليا على الجبل. كما سنرى يسوع، بعد قيامته من بين الأموات، وهو يخبر تلاميذه أن "كل سلطان مما في السماء وعلى الأرض قد دُفع إليَّ".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3 مشاهد.</w:t>
      </w:r>
    </w:p>
    <w:p>
      <w:pPr>
        <w:bidi/>
      </w:pPr>
      <w:r>
        <w:rPr>
          <w:rtl/>
          <w:cs/>
          <w:lang w:val="ar_AE" w:bidi="ar_AE"/>
        </w:rPr>
      </w:r>
      <w:r>
        <w:rPr>
          <w:b/>
          <w:rtl/>
          <w:cs/>
          <w:lang w:val="ar_AE" w:bidi="ar_AE"/>
        </w:rPr>
        <w:t>المشهد الأول:</w:t>
      </w:r>
      <w:r>
        <w:rPr>
          <w:rtl/>
          <w:cs/>
          <w:lang w:val="ar_AE" w:bidi="ar_AE"/>
        </w:rPr>
        <w:t xml:space="preserve"> يتحدث الرب يسوع لتلاميذه عن آلامه الوشيكة، وموته وقيامته.</w:t>
      </w:r>
    </w:p>
    <w:p>
      <w:pPr>
        <w:bidi/>
      </w:pPr>
      <w:r>
        <w:rPr>
          <w:rtl/>
          <w:cs/>
          <w:lang w:val="ar_AE" w:bidi="ar_AE"/>
        </w:rPr>
      </w:r>
      <w:r>
        <w:rPr>
          <w:b/>
          <w:rtl/>
          <w:cs/>
          <w:lang w:val="ar_AE" w:bidi="ar_AE"/>
        </w:rPr>
        <w:t>المشهد الثاني:</w:t>
      </w:r>
      <w:r>
        <w:rPr>
          <w:rtl/>
          <w:cs/>
          <w:lang w:val="ar_AE" w:bidi="ar_AE"/>
        </w:rPr>
        <w:t xml:space="preserve"> يتحدث الرب يسوع مع بطرس في محادثة خاصة.</w:t>
      </w:r>
    </w:p>
    <w:p>
      <w:pPr>
        <w:bidi/>
      </w:pPr>
      <w:r>
        <w:rPr>
          <w:rtl/>
          <w:cs/>
          <w:lang w:val="ar_AE" w:bidi="ar_AE"/>
        </w:rPr>
      </w:r>
      <w:r>
        <w:rPr>
          <w:b/>
          <w:rtl/>
          <w:cs/>
          <w:lang w:val="ar_AE" w:bidi="ar_AE"/>
        </w:rPr>
        <w:t>المشهد الثالث:</w:t>
      </w:r>
      <w:r>
        <w:rPr>
          <w:rtl/>
          <w:cs/>
          <w:lang w:val="ar_AE" w:bidi="ar_AE"/>
        </w:rPr>
        <w:t xml:space="preserve"> يخاطب الرب يسوع جميع التلاميذ، بما في ذلك بطرس.</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 xml:space="preserve">التلاميذ الآخرون </w:t>
      </w:r>
    </w:p>
    <w:p>
      <w:pPr>
        <w:bidi/>
      </w:pPr>
      <w:r>
        <w:rPr>
          <w:rtl/>
          <w:cs/>
          <w:lang w:val="ar_AE" w:bidi="ar_AE"/>
        </w:rPr>
      </w:r>
      <w:r>
        <w:rPr>
          <w:rtl/>
          <w:cs/>
          <w:lang w:val="ar_AE" w:bidi="ar_AE"/>
        </w:rPr>
        <w:t xml:space="preserve"> 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فيها. </w:t>
      </w:r>
    </w:p>
    <w:p>
      <w:pPr>
        <w:bidi/>
      </w:pPr>
      <w:r>
        <w:rPr>
          <w:rtl/>
          <w:cs/>
          <w:lang w:val="ar_AE" w:bidi="ar_AE"/>
        </w:rPr>
      </w:r>
      <w:r>
        <w:rPr>
          <w:rtl/>
          <w:cs/>
          <w:lang w:val="ar_AE" w:bidi="ar_AE"/>
        </w:rPr>
        <w:t>ولأن هذا المقطع من السفر هو تجميع لعدة تعاليم للرب يسوع، لا نعرف بالضبط متى وأين حدث. كل ما نعرفه هو أن هذه الأحداث حدثت بينما كان الرب يسوع يُعد تلاميذه لحدث القبض عليه وموته وقيامته في أورشليم. يسجل متّى هذه الأمور معًا لأنها تساعد القراء على فهم ما قاله الرب يسوع وما فعله في ذلك الوقت.</w:t>
      </w:r>
    </w:p>
    <w:p>
      <w:pPr>
        <w:bidi/>
      </w:pPr>
      <w:r>
        <w:rPr>
          <w:rtl/>
          <w:cs/>
          <w:lang w:val="ar_AE" w:bidi="ar_AE"/>
        </w:rPr>
      </w:r>
      <w:r>
        <w:rPr>
          <w:rtl/>
          <w:cs/>
          <w:lang w:val="ar_AE" w:bidi="ar_AE"/>
        </w:rPr>
        <w:t>إن العبارة: "من ذلك الوقت بدأ يسوع..." هي إشارة لأن متى يريد أن يُبين لقرائه أن الرب يسوع سيموت، ويُدفن، ويقوم. كان الرب يسوع يُعد تلاميذه لهذه الأحداث.</w:t>
      </w:r>
    </w:p>
    <w:p>
      <w:pPr>
        <w:bidi/>
      </w:pPr>
      <w:r>
        <w:rPr>
          <w:rtl/>
          <w:cs/>
          <w:lang w:val="ar_AE" w:bidi="ar_AE"/>
        </w:rPr>
      </w:r>
      <w:r>
        <w:rPr>
          <w:rtl/>
          <w:cs/>
          <w:lang w:val="ar_AE" w:bidi="ar_AE"/>
        </w:rPr>
        <w:t>في المشهد الأول، يتحدث الرب يسوع لتلاميذه. إذ يخبرهم بأن إرادة الله له أن يذهب إلى أورشليم ويتألم ويُقتل، ثم يقوم من جديد في اليوم الثالث.</w:t>
      </w:r>
    </w:p>
    <w:p>
      <w:pPr>
        <w:bidi/>
      </w:pPr>
      <w:r>
        <w:rPr>
          <w:rtl/>
          <w:cs/>
          <w:lang w:val="ar_AE" w:bidi="ar_AE"/>
        </w:rPr>
      </w:r>
      <w:r>
        <w:rPr>
          <w:rtl/>
          <w:cs/>
          <w:lang w:val="ar_AE" w:bidi="ar_AE"/>
        </w:rPr>
        <w:t>في المشهد الثاني، يأخذ بطرس الرب يسوع جانبًا، بعيدًا عن التلاميذ ويبدأ في توبيخ الرب يسوع بسبب هذه الأمور. انتهر بطرس الرب يسوع بشدة، قائلًا أن هذا لن يحدث أبدًا. ثم توجه الرب يسوع إلى بطرس، ووبخه بشدة. وقال إن بطرس لا يفكر في هذا من وجهة نظر الله، بل من وجهة نظر الشيطان. وهذا توبيخ قويّ للغاية.</w:t>
      </w:r>
    </w:p>
    <w:p>
      <w:pPr>
        <w:bidi/>
      </w:pPr>
      <w:r>
        <w:rPr>
          <w:rtl/>
          <w:cs/>
          <w:lang w:val="ar_AE" w:bidi="ar_AE"/>
        </w:rPr>
      </w:r>
      <w:r>
        <w:rPr>
          <w:rtl/>
          <w:cs/>
          <w:lang w:val="ar_AE" w:bidi="ar_AE"/>
        </w:rPr>
        <w:t>في المشهد الثالث، يتحول الرب يسوع للحديث إلى المجموعة الأكبر من التلاميذ. يخبرهم أنه لكي يصبحوا تلاميذه يجب أن يكونوا مستعدين لفعل أشياء صعبة، فتلاميذه سيتألمون كما سيتألم الرب يسوع نفسه.</w:t>
      </w:r>
    </w:p>
    <w:p>
      <w:pPr>
        <w:bidi/>
      </w:pPr>
      <w:r>
        <w:rPr>
          <w:rtl/>
          <w:cs/>
          <w:lang w:val="ar_AE" w:bidi="ar_AE"/>
        </w:rPr>
      </w:r>
      <w:r>
        <w:rPr>
          <w:rtl/>
          <w:cs/>
          <w:lang w:val="ar_AE" w:bidi="ar_AE"/>
        </w:rPr>
        <w:t>يُشبه الرب يسوع اتِّباعه بحمل الصليب. سيكون الأمر صعبًا للغاية، لكنه يستحق كل الأوقات الصعبة التي ستأتي علينا. يسأل الرب يسوع: "ما الفائدة من ربح العالم كله فقط لتجد نفسك ضال أو مدمر؟" من المهم أن نتذكر أنه عندما يطرح الرب يسوع هذا السؤال، فإنه يُستخدم للتوكيد على أنه من الأفضل أن تربح الحياة الأبدية مع الله من أن تكسب كل شيء في العالم كله.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التَّرْجَمَة الأسهل فهمًا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التلاميذ الأحد عشر الآخرون</w:t>
      </w:r>
    </w:p>
    <w:p>
      <w:pPr>
        <w:bidi/>
      </w:pPr>
      <w:r>
        <w:rPr>
          <w:rtl/>
          <w:cs/>
          <w:lang w:val="ar_AE" w:bidi="ar_AE"/>
        </w:rPr>
      </w:r>
      <w:r>
        <w:rPr>
          <w:rtl/>
          <w:cs/>
          <w:lang w:val="ar_AE" w:bidi="ar_AE"/>
        </w:rPr>
        <w:t>اطلبوا من الفريق أن يُمثِّل القصة مرَّتَين. ينبغي أن يمثِّلوا القصة في 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انسيابية الحديث، موضوع الحَبكة، والتسلسل الزمني للقصة. انظروا إلى الأجزاء المهمة أو الصعبة من القصة أو المقطع، كَيلا تهملوا هذه الأجزاء في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مثِّلوا الجزء من القصة حيث يخبر يسوع التلاميذ أنه سيذهب إلى أورشليم. سيَعذِّبهُ الشيوخ ورؤساء الكهنة والكتبة.</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إجابات مثل: "عمّ يتحدث يسوع؟" "مدهوش"، أو "أنا متحيَّر"، أو "نحن غاضبون".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الجزء من القصة حيث يأخذ بطرس الرب يسوع جانبًا ليوبِّخه. بعد أن انتهرَ بطرس يسوع،</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بطرس: "بماذا تشعر؟" قد تسمعون عبارات مثل: "أنا غاضب"، أو "هذا مستحيل"، أو "سأتحقَّق من أن هذا لن يحدث أبدًا."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الجزء من القصة حيث انتهرَ يسوع بطرس.</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"بماذا تشعر؟" قد تسمعون عبارات مثل: </w:t>
      </w:r>
    </w:p>
    <w:p>
      <w:pPr>
        <w:pStyle w:val="ListBullet"/>
        <w:bidi/>
        <w:spacing w:line="240" w:lineRule="auto"/>
        <w:ind w:left="720"/>
      </w:pPr>
      <w:r>
        <w:rPr>
          <w:rtl/>
          <w:cs/>
          <w:lang w:val="ar_AE" w:bidi="ar_AE"/>
        </w:rPr>
      </w:r>
      <w:r>
        <w:rPr>
          <w:rtl/>
          <w:cs/>
          <w:lang w:val="ar_AE" w:bidi="ar_AE"/>
        </w:rPr>
        <w:t xml:space="preserve">اسألوا المُمثِّل الذي يؤدي دور بطرس: "بماذا تشعر؟"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مثِّلوا الجزء من القصة عندما قال يسوع لتلاميذه أنهم لابد أن يكونوا مستعدين لعمَل أشياء صعبة. يُشبِّه الرب يسوع اتِّباعه بحمل الصليب. سيكون الأمر صعبًا للغاية. لكنه يستحق كل الأوقات الصعبة الآتية. يسأل يسوع: "ما الفائدة من ربح العالم كله لكنك تخسر نفسك أو تدمرها؟"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بعض الممثلين الذين يؤدون دور التلاميذ: "بماذا تشعرون؟" قد تسمعون عبارات مثل: "مُتحير"، أو "مُحبط"، أو "خائف"، أو "ربما آن الأوان لنترك يسوع".</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الجزء من القصة حيث يروي يسوع كيف سيأتي مع الملائكة ويوبِّخ كل شخص وفقًا لِما فعله في الحياة. قال لهم يسوع إنه سيكون في ملكوت الله المثالي حينها، ولن يكون هناك ألم بعد أو شر، وستخضع جميع الشعوب له وكل الخليقة ستطيعه. قال أيضًا إن بعض أولئك الواقفين معه لن يموتوا قبل أن يروه آتيًا في ملكوته. بل إنَّ بعضهم لن "يذوقوا الموت" حتى يروا يسوع آتيًا في ملكوته.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"بماذا تشعر؟" قد تسمعون عبارات مثل: </w:t>
      </w:r>
    </w:p>
    <w:p>
      <w:pPr>
        <w:pStyle w:val="ListBullet"/>
        <w:bidi/>
        <w:spacing w:line="240" w:lineRule="auto"/>
        <w:ind w:left="720"/>
      </w:pPr>
      <w:r>
        <w:rPr>
          <w:rtl/>
          <w:cs/>
          <w:lang w:val="ar_AE" w:bidi="ar_AE"/>
        </w:rPr>
      </w:r>
      <w:r>
        <w:rPr>
          <w:rtl/>
          <w:cs/>
          <w:lang w:val="ar_AE" w:bidi="ar_AE"/>
        </w:rPr>
        <w:t xml:space="preserve">اسألوا أحد الممثلين الذين يؤدون دور التلميذ: "بماذا تشعر الآن؟" قد تسمعون عبارات مثل: </w:t>
      </w:r>
    </w:p>
    <w:p>
      <w:pPr>
        <w:pStyle w:val="ListBullet"/>
        <w:bidi/>
        <w:spacing w:line="240" w:lineRule="auto"/>
        <w:ind w:left="720"/>
      </w:pPr>
      <w:r>
        <w:rPr>
          <w:rtl/>
          <w:cs/>
          <w:lang w:val="ar_AE" w:bidi="ar_AE"/>
        </w:rPr>
      </w:r>
      <w:r>
        <w:rPr>
          <w:rtl/>
          <w:cs/>
          <w:lang w:val="ar_AE" w:bidi="ar_AE"/>
        </w:rPr>
        <w:t>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كان الرب يسوع صاعدًا إلى </w:t>
      </w:r>
      <w:r>
        <w:rPr>
          <w:b/>
          <w:rtl/>
          <w:cs/>
          <w:lang w:val="ar_AE" w:bidi="ar_AE"/>
        </w:rPr>
        <w:t>أورشليم</w:t>
      </w:r>
      <w:r>
        <w:rPr>
          <w:rtl/>
          <w:cs/>
          <w:lang w:val="ar_AE" w:bidi="ar_AE"/>
        </w:rPr>
        <w:t xml:space="preserve"> مع تلاميذه، أو أتباعه. يرجى الحفاظ على اتساق ترجمة مصطلح </w:t>
      </w:r>
      <w:r>
        <w:rPr>
          <w:b/>
          <w:rtl/>
          <w:cs/>
          <w:lang w:val="ar_AE" w:bidi="ar_AE"/>
        </w:rPr>
        <w:t>تلاميذ</w:t>
      </w:r>
      <w:r>
        <w:rPr>
          <w:rtl/>
          <w:cs/>
          <w:lang w:val="ar_AE" w:bidi="ar_AE"/>
        </w:rPr>
        <w:t xml:space="preserve"> ووحدته في كل المقاطع. راجع قاموس الكلمات الرئيسية للحصول على التعريف الكامل لمصطلح </w:t>
      </w:r>
      <w:r>
        <w:rPr>
          <w:rtl/>
          <w:cs/>
          <w:lang w:val="ar_AE" w:bidi="ar_AE"/>
        </w:rPr>
        <w:t>التلاميذ</w:t>
      </w:r>
      <w:r>
        <w:rPr>
          <w:rtl/>
          <w:cs/>
          <w:lang w:val="ar_AE" w:bidi="ar_AE"/>
        </w:rPr>
        <w:t xml:space="preserve"> و</w:t>
      </w:r>
      <w:r>
        <w:rPr>
          <w:rtl/>
          <w:cs/>
          <w:lang w:val="ar_AE" w:bidi="ar_AE"/>
        </w:rPr>
        <w:t>أورشليم</w:t>
      </w:r>
      <w:r>
        <w:rPr>
          <w:rtl/>
          <w:cs/>
          <w:lang w:val="ar_AE" w:bidi="ar_AE"/>
        </w:rPr>
        <w:t>.</w:t>
      </w:r>
    </w:p>
    <w:p>
      <w:pPr>
        <w:bidi/>
      </w:pPr>
      <w:r>
        <w:rPr>
          <w:rtl/>
          <w:cs/>
          <w:lang w:val="ar_AE" w:bidi="ar_AE"/>
        </w:rPr>
      </w:r>
      <w:r>
        <w:rPr>
          <w:rtl/>
          <w:cs/>
          <w:lang w:val="ar_AE" w:bidi="ar_AE"/>
        </w:rPr>
        <w:t xml:space="preserve">يبدأ هذا المقطع،بقول الرب يسوع لتلاميذه "هَا نَحْنُ صَاعِدُونَ إِلَى أُورُشَلِيمَ" ليخبرهم بأنه </w:t>
      </w:r>
      <w:r>
        <w:rPr>
          <w:b/>
          <w:rtl/>
          <w:cs/>
          <w:lang w:val="ar_AE" w:bidi="ar_AE"/>
        </w:rPr>
        <w:t>لا بد</w:t>
      </w:r>
      <w:r>
        <w:rPr>
          <w:rtl/>
          <w:cs/>
          <w:lang w:val="ar_AE" w:bidi="ar_AE"/>
        </w:rPr>
        <w:t xml:space="preserve"> أن يذهب إلى أورشليم، ويرفضه </w:t>
      </w:r>
      <w:r>
        <w:rPr>
          <w:b/>
          <w:rtl/>
          <w:cs/>
          <w:lang w:val="ar_AE" w:bidi="ar_AE"/>
        </w:rPr>
        <w:t>الشيوخ</w:t>
      </w:r>
      <w:r>
        <w:rPr>
          <w:rtl/>
          <w:cs/>
          <w:lang w:val="ar_AE" w:bidi="ar_AE"/>
        </w:rPr>
        <w:t xml:space="preserve"> و</w:t>
      </w:r>
      <w:r>
        <w:rPr>
          <w:b/>
          <w:rtl/>
          <w:cs/>
          <w:lang w:val="ar_AE" w:bidi="ar_AE"/>
        </w:rPr>
        <w:t>رؤساء الكهنة</w:t>
      </w:r>
      <w:r>
        <w:rPr>
          <w:rtl/>
          <w:cs/>
          <w:lang w:val="ar_AE" w:bidi="ar_AE"/>
        </w:rPr>
        <w:t xml:space="preserve"> و</w:t>
      </w:r>
      <w:r>
        <w:rPr>
          <w:b/>
          <w:rtl/>
          <w:cs/>
          <w:lang w:val="ar_AE" w:bidi="ar_AE"/>
        </w:rPr>
        <w:t>الكتبة</w:t>
      </w:r>
      <w:r>
        <w:rPr>
          <w:rtl/>
          <w:cs/>
          <w:lang w:val="ar_AE" w:bidi="ar_AE"/>
        </w:rPr>
        <w:t xml:space="preserve">، ويقتلوه، </w:t>
      </w:r>
      <w:r>
        <w:rPr>
          <w:b/>
          <w:rtl/>
          <w:cs/>
          <w:lang w:val="ar_AE" w:bidi="ar_AE"/>
        </w:rPr>
        <w:t>ويقوم من الأموات</w:t>
      </w:r>
      <w:r>
        <w:rPr>
          <w:rtl/>
          <w:cs/>
          <w:lang w:val="ar_AE" w:bidi="ar_AE"/>
        </w:rPr>
        <w:t>. وهذا تغيير في نبرة الرب يسوع وتشديد من نوع خاص على تعليمه.</w:t>
      </w:r>
    </w:p>
    <w:p>
      <w:pPr>
        <w:bidi/>
      </w:pPr>
      <w:r>
        <w:rPr>
          <w:rtl/>
          <w:cs/>
          <w:lang w:val="ar_AE" w:bidi="ar_AE"/>
        </w:rPr>
      </w:r>
      <w:r>
        <w:rPr>
          <w:rtl/>
          <w:cs/>
          <w:lang w:val="ar_AE" w:bidi="ar_AE"/>
        </w:rPr>
        <w:t xml:space="preserve">يرجح الحفاظ على اتساق ترجمة مصطلحات </w:t>
      </w:r>
      <w:r>
        <w:rPr>
          <w:b/>
          <w:rtl/>
          <w:cs/>
          <w:lang w:val="ar_AE" w:bidi="ar_AE"/>
        </w:rPr>
        <w:t>شيوخ</w:t>
      </w:r>
      <w:r>
        <w:rPr>
          <w:rtl/>
          <w:cs/>
          <w:lang w:val="ar_AE" w:bidi="ar_AE"/>
        </w:rPr>
        <w:t xml:space="preserve"> و</w:t>
      </w:r>
      <w:r>
        <w:rPr>
          <w:b/>
          <w:rtl/>
          <w:cs/>
          <w:lang w:val="ar_AE" w:bidi="ar_AE"/>
        </w:rPr>
        <w:t>كهنة</w:t>
      </w:r>
      <w:r>
        <w:rPr>
          <w:rtl/>
          <w:cs/>
          <w:lang w:val="ar_AE" w:bidi="ar_AE"/>
        </w:rPr>
        <w:t xml:space="preserve"> و</w:t>
      </w:r>
      <w:r>
        <w:rPr>
          <w:b/>
          <w:rtl/>
          <w:cs/>
          <w:lang w:val="ar_AE" w:bidi="ar_AE"/>
        </w:rPr>
        <w:t>كتبة</w:t>
      </w:r>
      <w:r>
        <w:rPr>
          <w:rtl/>
          <w:cs/>
          <w:lang w:val="ar_AE" w:bidi="ar_AE"/>
        </w:rPr>
        <w:t xml:space="preserve"> ووحدتهم في كل المقاطع. راجع قاموس الكلمات الرئيسية للاستزادة من التعاريف الكاملة لمصطلحات </w:t>
      </w:r>
      <w:r>
        <w:rPr>
          <w:rtl/>
          <w:cs/>
          <w:lang w:val="ar_AE" w:bidi="ar_AE"/>
        </w:rPr>
        <w:t>الشيوخ</w:t>
      </w:r>
      <w:r>
        <w:rPr>
          <w:rtl/>
          <w:cs/>
          <w:lang w:val="ar_AE" w:bidi="ar_AE"/>
        </w:rPr>
        <w:t xml:space="preserve"> و</w:t>
      </w:r>
      <w:r>
        <w:rPr>
          <w:rtl/>
          <w:cs/>
          <w:lang w:val="ar_AE" w:bidi="ar_AE"/>
        </w:rPr>
        <w:t>الكهنة</w:t>
      </w:r>
      <w:r>
        <w:rPr>
          <w:rtl/>
          <w:cs/>
          <w:lang w:val="ar_AE" w:bidi="ar_AE"/>
        </w:rPr>
        <w:t xml:space="preserve"> و</w:t>
      </w:r>
      <w:r>
        <w:rPr>
          <w:rtl/>
          <w:cs/>
          <w:lang w:val="ar_AE" w:bidi="ar_AE"/>
        </w:rPr>
        <w:t>الكتبة</w:t>
      </w:r>
      <w:r>
        <w:rPr>
          <w:rtl/>
          <w:cs/>
          <w:lang w:val="ar_AE" w:bidi="ar_AE"/>
        </w:rPr>
        <w:t>.</w:t>
      </w:r>
    </w:p>
    <w:p>
      <w:pPr>
        <w:bidi/>
      </w:pPr>
      <w:r>
        <w:rPr>
          <w:rtl/>
          <w:cs/>
          <w:lang w:val="ar_AE" w:bidi="ar_AE"/>
        </w:rPr>
      </w:r>
      <w:r>
        <w:rPr>
          <w:rtl/>
          <w:cs/>
          <w:lang w:val="ar_AE" w:bidi="ar_AE"/>
        </w:rPr>
        <w:t>توقفوا هنا وناقشوا ما المصطلحات (والألقاب) التي تُطلق على القادة الدينيين في ثقافتكم، واستخدم المصطلحات ذاتها التي سبق واستخدمتها طوال ترجمة بشارة متى.</w:t>
      </w:r>
    </w:p>
    <w:p>
      <w:pPr>
        <w:bidi/>
      </w:pPr>
      <w:r>
        <w:rPr>
          <w:rtl/>
          <w:cs/>
          <w:lang w:val="ar_AE" w:bidi="ar_AE"/>
        </w:rPr>
      </w:r>
      <w:r>
        <w:rPr>
          <w:b/>
          <w:rtl/>
          <w:cs/>
          <w:lang w:val="ar_AE" w:bidi="ar_AE"/>
        </w:rPr>
        <w:t>البعث، القيامة</w:t>
      </w:r>
      <w:r>
        <w:rPr>
          <w:rtl/>
          <w:cs/>
          <w:lang w:val="ar_AE" w:bidi="ar_AE"/>
        </w:rPr>
        <w:t>: القيامة تعني قيام الإنسان من بين الأموات بكامل كينونته وهيأته. الله مَن يختار ميعاد قيامة الأموات. هنا الرب يسوع يقول لتلاميذه إنه سيموت، لكنه سيقوم من الأموات.</w:t>
      </w:r>
    </w:p>
    <w:p>
      <w:pPr>
        <w:bidi/>
      </w:pPr>
      <w:r>
        <w:rPr>
          <w:rtl/>
          <w:cs/>
          <w:lang w:val="ar_AE" w:bidi="ar_AE"/>
        </w:rPr>
      </w:r>
      <w:r>
        <w:rPr>
          <w:rtl/>
          <w:cs/>
          <w:lang w:val="ar_AE" w:bidi="ar_AE"/>
        </w:rPr>
        <w:t>ثم تُبدأ محادثة مثيرة للغاية بين بطرس والرب يسوع. فبطرس لم يؤمن بأن الرب يسوع ينبغي أن يتألم أو يقتله قادة اليهود، كما صرَّح للتو. فيقول له "حاشا يا رب!" لا يكون لك هذا أبدًا". فبطرس على الأرجح كان يظن أن الرب يسوع سيصبح حاكمًا أو مسيحًا سياسيًا، أي لن يُقتَل! ولقد قال بطرس نفس الشيء مرتين في تصريحاته. وهو يشدد على مدى صدمته وحزنه حيال ما تنبأ به الرب يسوع ليقع.</w:t>
      </w:r>
    </w:p>
    <w:p>
      <w:pPr>
        <w:bidi/>
      </w:pPr>
      <w:r>
        <w:rPr>
          <w:rtl/>
          <w:cs/>
          <w:lang w:val="ar_AE" w:bidi="ar_AE"/>
        </w:rPr>
      </w:r>
      <w:r>
        <w:rPr>
          <w:rtl/>
          <w:cs/>
          <w:lang w:val="ar_AE" w:bidi="ar_AE"/>
        </w:rPr>
        <w:t xml:space="preserve">فانتهر الرب يسوع بطرس قائلًا: "ابتعد عني يا </w:t>
      </w:r>
      <w:r>
        <w:rPr>
          <w:b/>
          <w:rtl/>
          <w:cs/>
          <w:lang w:val="ar_AE" w:bidi="ar_AE"/>
        </w:rPr>
        <w:t>شيطان</w:t>
      </w:r>
      <w:r>
        <w:rPr>
          <w:rtl/>
          <w:cs/>
          <w:lang w:val="ar_AE" w:bidi="ar_AE"/>
        </w:rPr>
        <w:t>!"</w:t>
      </w:r>
    </w:p>
    <w:p>
      <w:pPr>
        <w:bidi/>
      </w:pPr>
      <w:r>
        <w:rPr>
          <w:rtl/>
          <w:cs/>
          <w:lang w:val="ar_AE" w:bidi="ar_AE"/>
        </w:rPr>
      </w:r>
      <w:r>
        <w:rPr>
          <w:rtl/>
          <w:cs/>
          <w:lang w:val="ar_AE" w:bidi="ar_AE"/>
        </w:rPr>
        <w:t xml:space="preserve">يشير اسم </w:t>
      </w:r>
      <w:r>
        <w:rPr>
          <w:b/>
          <w:rtl/>
          <w:cs/>
          <w:lang w:val="ar_AE" w:bidi="ar_AE"/>
        </w:rPr>
        <w:t>الشيطان</w:t>
      </w:r>
      <w:r>
        <w:rPr>
          <w:rtl/>
          <w:cs/>
          <w:lang w:val="ar_AE" w:bidi="ar_AE"/>
        </w:rPr>
        <w:t xml:space="preserve"> إلى كائن روحيّ خلقه الله، وهو قائد الكائنات الروحية الشريرة التي تمرّدت على الله. يرجى الحفاظ على اتساق ترجمة مصطلح شيطان ووحدته في كل المقاطع. راجع قاموس الكلمات الرئيسية للاستزادة بالتعريف الكامل لمصطلح </w:t>
      </w:r>
      <w:r>
        <w:rPr>
          <w:rtl/>
          <w:cs/>
          <w:lang w:val="ar_AE" w:bidi="ar_AE"/>
        </w:rPr>
        <w:t>شيطان</w:t>
      </w:r>
      <w:r>
        <w:rPr>
          <w:rtl/>
          <w:cs/>
          <w:lang w:val="ar_AE" w:bidi="ar_AE"/>
        </w:rPr>
        <w:t>.</w:t>
      </w:r>
    </w:p>
    <w:p>
      <w:pPr>
        <w:bidi/>
      </w:pPr>
      <w:r>
        <w:rPr>
          <w:rtl/>
          <w:cs/>
          <w:lang w:val="ar_AE" w:bidi="ar_AE"/>
        </w:rPr>
      </w:r>
      <w:r>
        <w:rPr>
          <w:rtl/>
          <w:cs/>
          <w:lang w:val="ar_AE" w:bidi="ar_AE"/>
        </w:rPr>
        <w:t>"اذهب عني يا شَيطان" تعني أن يسوع يريد للفكرة التي كانت من الشيطان أن تزول تمامًا.</w:t>
      </w:r>
    </w:p>
    <w:p>
      <w:pPr>
        <w:bidi/>
      </w:pPr>
      <w:r>
        <w:rPr>
          <w:rtl/>
          <w:cs/>
          <w:lang w:val="ar_AE" w:bidi="ar_AE"/>
        </w:rPr>
      </w:r>
      <w:r>
        <w:rPr>
          <w:rtl/>
          <w:cs/>
          <w:lang w:val="ar_AE" w:bidi="ar_AE"/>
        </w:rPr>
        <w:t>وبعد ذلك، خاطب يسوع المجموعة الأكبر من التلاميذ وأخبرهم أن تبعيته ستكلِّفهم كل شيء وإنها تستحق كل شيء. ولقد استخدم أفكار عِدة لتعليم هذا.</w:t>
      </w:r>
    </w:p>
    <w:p>
      <w:pPr>
        <w:bidi/>
      </w:pPr>
      <w:r>
        <w:rPr>
          <w:rtl/>
          <w:cs/>
          <w:lang w:val="ar_AE" w:bidi="ar_AE"/>
        </w:rPr>
      </w:r>
      <w:r>
        <w:rPr>
          <w:rtl/>
          <w:cs/>
          <w:lang w:val="ar_AE" w:bidi="ar_AE"/>
        </w:rPr>
        <w:t xml:space="preserve">إذا كنت تريد اتباع الرب يسوع، فعليك ترك طرقكم والتخلي عن رغباتكم وهجر خططكم و"حمل صليبك" لتتبع الرب يسوع. وتشير عبارة "احمل </w:t>
      </w:r>
      <w:r>
        <w:rPr>
          <w:b/>
          <w:rtl/>
          <w:cs/>
          <w:lang w:val="ar_AE" w:bidi="ar_AE"/>
        </w:rPr>
        <w:t>صليبك</w:t>
      </w:r>
      <w:r>
        <w:rPr>
          <w:rtl/>
          <w:cs/>
          <w:lang w:val="ar_AE" w:bidi="ar_AE"/>
        </w:rPr>
        <w:t xml:space="preserve">" إلى أن تكون مستعدًا لخوض الآلام ونحن نتبع الرب يسوع. يرجى الحفاظ على اتساق ترجمة لفظة صليب ووحدتها في كل المقاطع. راجع قاموس الكلمات الرئيسية للاستزادة بالتعريف الكامل لمصطلح </w:t>
      </w:r>
      <w:r>
        <w:rPr>
          <w:rtl/>
          <w:cs/>
          <w:lang w:val="ar_AE" w:bidi="ar_AE"/>
        </w:rPr>
        <w:t>صليب</w:t>
      </w:r>
      <w:r>
        <w:rPr>
          <w:rtl/>
          <w:cs/>
          <w:lang w:val="ar_AE" w:bidi="ar_AE"/>
        </w:rPr>
        <w:t>.</w:t>
      </w:r>
    </w:p>
    <w:p>
      <w:pPr>
        <w:bidi/>
      </w:pPr>
      <w:r>
        <w:rPr>
          <w:rtl/>
          <w:cs/>
          <w:lang w:val="ar_AE" w:bidi="ar_AE"/>
        </w:rPr>
      </w:r>
      <w:r>
        <w:rPr>
          <w:rtl/>
          <w:cs/>
          <w:lang w:val="ar_AE" w:bidi="ar_AE"/>
        </w:rPr>
        <w:t xml:space="preserve">يقول يسوع: "لأنه ماذا ينفعك لو ربحت العالم كله، وخسرت </w:t>
      </w:r>
      <w:r>
        <w:rPr>
          <w:b/>
          <w:rtl/>
          <w:cs/>
          <w:lang w:val="ar_AE" w:bidi="ar_AE"/>
        </w:rPr>
        <w:t>نفسك</w:t>
      </w:r>
      <w:r>
        <w:rPr>
          <w:rtl/>
          <w:cs/>
          <w:lang w:val="ar_AE" w:bidi="ar_AE"/>
        </w:rPr>
        <w:t xml:space="preserve">؟" وبقوله كلمة "نفس"، فهو يشير إلى مكنون حياة الإنسان وتفكيره بالإضافة إلى حياته المادية. راجع قاموس الكلمات الرئيسية للحصول على تعريف كامل لمصطلح </w:t>
      </w:r>
      <w:r>
        <w:rPr>
          <w:rtl/>
          <w:cs/>
          <w:lang w:val="ar_AE" w:bidi="ar_AE"/>
        </w:rPr>
        <w:t>نفس</w:t>
      </w:r>
      <w:r>
        <w:rPr>
          <w:rtl/>
          <w:cs/>
          <w:lang w:val="ar_AE" w:bidi="ar_AE"/>
        </w:rPr>
        <w:t>. يمكنك حتى ترجمة هذه الكلمة إلى "حياة"، وذلك إذا كان شعبك يفهم أن الحياة تمثل أيضًا أفكارنا وعواطفنا.</w:t>
      </w:r>
    </w:p>
    <w:p>
      <w:pPr>
        <w:bidi/>
      </w:pPr>
      <w:r>
        <w:rPr>
          <w:rtl/>
          <w:cs/>
          <w:lang w:val="ar_AE" w:bidi="ar_AE"/>
        </w:rPr>
      </w:r>
      <w:r>
        <w:rPr>
          <w:rtl/>
          <w:cs/>
          <w:lang w:val="ar_AE" w:bidi="ar_AE"/>
        </w:rPr>
        <w:t xml:space="preserve">فأخبر الرب يسوع التلاميذ أنه، </w:t>
      </w:r>
      <w:r>
        <w:rPr>
          <w:b/>
          <w:rtl/>
          <w:cs/>
          <w:lang w:val="ar_AE" w:bidi="ar_AE"/>
        </w:rPr>
        <w:t>ابن الإنسان</w:t>
      </w:r>
      <w:r>
        <w:rPr>
          <w:rtl/>
          <w:cs/>
          <w:lang w:val="ar_AE" w:bidi="ar_AE"/>
        </w:rPr>
        <w:t xml:space="preserve">، سيأتي بقوة الله وملائكته وسيجازي كل واحد حسب أعماله. فالشعب اليهودي كان يدرك أن ابن الإنسان سيأتي ليدين الأخيار والأشرار، وأن الله سيجعله ملكًا إلى الأبد. يُرجى الحفاظ على اتساق ترجمة مصطلح "ابن الإنسان"ووحدته في كل المقاطع، وتذكر أن تعبير </w:t>
      </w:r>
      <w:r>
        <w:rPr>
          <w:rtl/>
          <w:cs/>
          <w:lang w:val="ar_AE" w:bidi="ar_AE"/>
        </w:rPr>
        <w:t>ابن الإنسان</w:t>
      </w:r>
      <w:r>
        <w:rPr>
          <w:rtl/>
          <w:cs/>
          <w:lang w:val="ar_AE" w:bidi="ar_AE"/>
        </w:rPr>
        <w:t xml:space="preserve"> موجود في قاموس الكلمات الرئيسية.</w:t>
      </w:r>
    </w:p>
    <w:p>
      <w:pPr>
        <w:bidi/>
      </w:pPr>
      <w:r>
        <w:rPr>
          <w:rtl/>
          <w:cs/>
          <w:lang w:val="ar_AE" w:bidi="ar_AE"/>
        </w:rPr>
      </w:r>
      <w:r>
        <w:rPr>
          <w:rtl/>
          <w:cs/>
          <w:lang w:val="ar_AE" w:bidi="ar_AE"/>
        </w:rPr>
        <w:t xml:space="preserve">في العهد القديم، كانت مصطلح "ابن الإنسان" تُشير مباشرة إلى إنسان. كان يسوع يستخدم هذا التعبير بصفته طريقته المفضلة للإشارة إلى نفسه. لكن تعبير "ابن الإنسان" هو الشخص الذي يُعطيه الله، بحسب دانيآل ٧، كل السلطان والقوة. وربما كان يسوع يُفضِّل هذا التعبير لأن اللقب يمكن أن يُشير إلى إنسان عادي أو إلى كائن فوق طبيعي مثلما هو الحال في دانيآل ٧. إن تعبير "ابن الإنسان" يُجبر الناس على أن يقرروا ما إذا كان يسوع إنسانًا أم أنه هو الله. كما يتجنَّب التعبير السياسي المُتمثل في لقب المسيَّا/المسيح، أي الشخص الذي أراد الناس أن يجعلوه ملكًا. </w:t>
      </w:r>
    </w:p>
    <w:p>
      <w:pPr>
        <w:bidi/>
      </w:pPr>
      <w:r>
        <w:rPr>
          <w:rtl/>
          <w:cs/>
          <w:lang w:val="ar_AE" w:bidi="ar_AE"/>
        </w:rPr>
      </w:r>
      <w:r>
        <w:rPr>
          <w:rtl/>
          <w:cs/>
          <w:lang w:val="ar_AE" w:bidi="ar_AE"/>
        </w:rPr>
        <w:t xml:space="preserve">لقد كان يسوع يتحدث عن نفسه في صيغة ضمير الغائب عندما كان يعطي نفسه هذا اللقب. احرص على الترجمة موضحة أن الرب يسوع هنا يتحدث عن نفسه. واحرص على أن القراء مستوعبون أن الرب يسوع هنا يتحدث عن نفسه في قوله "ابن الإنسان". قد تحتاجون إلى إضافة عبارة قصيرة لتوضيح الأمر. </w:t>
      </w:r>
    </w:p>
    <w:p>
      <w:pPr>
        <w:bidi/>
      </w:pPr>
      <w:r>
        <w:rPr>
          <w:rtl/>
          <w:cs/>
          <w:lang w:val="ar_AE" w:bidi="ar_AE"/>
        </w:rPr>
      </w:r>
      <w:r>
        <w:rPr>
          <w:b/>
          <w:rtl/>
          <w:cs/>
          <w:lang w:val="ar_AE" w:bidi="ar_AE"/>
        </w:rPr>
        <w:t>الملائكة</w:t>
      </w:r>
      <w:r>
        <w:rPr>
          <w:rtl/>
          <w:cs/>
          <w:lang w:val="ar_AE" w:bidi="ar_AE"/>
        </w:rPr>
        <w:t xml:space="preserve"> كائنات روحية فوق طبيعية. وغالبًا ما يكونون رُسل من الله. يرجى الحفاظ على اتساق ترجمة مصطلح ملائكة ووحدتها في كل المقاطع. راجع قاموس الكلمات الرئيسية للاستزادة بالتعريف الكامل لمصطلح </w:t>
      </w:r>
      <w:r>
        <w:rPr>
          <w:rtl/>
          <w:cs/>
          <w:lang w:val="ar_AE" w:bidi="ar_AE"/>
        </w:rPr>
        <w:t>ملائكة</w:t>
      </w:r>
      <w:r>
        <w:rPr>
          <w:rtl/>
          <w:cs/>
          <w:lang w:val="ar_AE" w:bidi="ar_AE"/>
        </w:rPr>
        <w:t>.</w:t>
      </w:r>
    </w:p>
    <w:p>
      <w:pPr>
        <w:bidi/>
      </w:pPr>
      <w:r>
        <w:rPr>
          <w:rtl/>
          <w:cs/>
          <w:lang w:val="ar_AE" w:bidi="ar_AE"/>
        </w:rPr>
      </w:r>
      <w:r>
        <w:rPr>
          <w:b/>
          <w:rtl/>
          <w:cs/>
          <w:lang w:val="ar_AE" w:bidi="ar_AE"/>
        </w:rPr>
        <w:t>مجد</w:t>
      </w:r>
      <w:r>
        <w:rPr>
          <w:rtl/>
          <w:cs/>
          <w:lang w:val="ar_AE" w:bidi="ar_AE"/>
        </w:rPr>
        <w:t xml:space="preserve"> يشير إلى قوة الله وبهائه. يرجى الحفاظ على اتساق ترجمة مصطلح مجد ووحدتها في كل المقاطع. راجع قاموس الكلمات الرئيسية للاستزادة بالتعريف الكامل لمصطلح </w:t>
      </w:r>
      <w:r>
        <w:rPr>
          <w:rtl/>
          <w:cs/>
          <w:lang w:val="ar_AE" w:bidi="ar_AE"/>
        </w:rPr>
        <w:t>مجد</w:t>
      </w:r>
      <w:r>
        <w:rPr>
          <w:rtl/>
          <w:cs/>
          <w:lang w:val="ar_AE" w:bidi="ar_AE"/>
        </w:rPr>
        <w:t>.</w:t>
      </w:r>
    </w:p>
    <w:p>
      <w:pPr>
        <w:bidi/>
      </w:pPr>
      <w:r>
        <w:rPr>
          <w:rtl/>
          <w:cs/>
          <w:lang w:val="ar_AE" w:bidi="ar_AE"/>
        </w:rPr>
      </w:r>
      <w:r>
        <w:rPr>
          <w:rtl/>
          <w:cs/>
          <w:lang w:val="ar_AE" w:bidi="ar_AE"/>
        </w:rPr>
        <w:t xml:space="preserve">ويشير مصطلح </w:t>
      </w:r>
      <w:r>
        <w:rPr>
          <w:b/>
          <w:rtl/>
          <w:cs/>
          <w:lang w:val="ar_AE" w:bidi="ar_AE"/>
        </w:rPr>
        <w:t>ملكوت الله</w:t>
      </w:r>
      <w:r>
        <w:rPr>
          <w:rtl/>
          <w:cs/>
          <w:lang w:val="ar_AE" w:bidi="ar_AE"/>
        </w:rPr>
        <w:t xml:space="preserve"> في العهد الجديد إلى الوقت الذي يأتي فيه الله ليحكم – أي ملكه وسلطانه والذي يبدأ تحقيقه بخدمة الرب يسوع على الأرض وقبول الناس له. ونحن نختبر ملكوت الله الآن عندما نصغي إليه ونطيعه باتباعنا ليسوع. يرجى الحفاظ على اتساق ترجمة مصطلح ملكوت الله ووحدته في كل المقاطع. اطلع على قاموس الكلمات الرئيسية للاستزادة بالتعريف الكامل لمصطلح </w:t>
      </w:r>
      <w:r>
        <w:rPr>
          <w:rtl/>
          <w:cs/>
          <w:lang w:val="ar_AE" w:bidi="ar_AE"/>
        </w:rPr>
        <w:t>ملكوت</w:t>
      </w:r>
      <w:r>
        <w:rPr>
          <w:rtl/>
          <w:cs/>
          <w:lang w:val="ar_AE" w:bidi="ar_AE"/>
        </w:rPr>
        <w:t xml:space="preserve"> و</w:t>
      </w:r>
      <w:r>
        <w:rPr>
          <w:rtl/>
          <w:cs/>
          <w:lang w:val="ar_AE" w:bidi="ar_AE"/>
        </w:rPr>
        <w:t>ملكوت الله</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17:1–13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17: 1–13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تحدث هذه القصة بعد ستة أيام من قول يسوع للتلاميذ إن بعض الذين يقفون معه لن يموتوا حتى يروا ابن الإنسان "آتيًا في ملكوته". فهو يقول إن بعض التلاميذ، قبل أن يموتوا، سيرون أن يسوع يحكم كملك. كان يسوع وتلاميذه قد بدأوا الرحلة إلى أورشليم، حيث سيتألم يسوع ويموت، ثم يقيمه الله من الأموات.</w:t>
      </w:r>
    </w:p>
    <w:p>
      <w:pPr>
        <w:bidi/>
      </w:pPr>
      <w:r>
        <w:rPr>
          <w:rtl/>
          <w:cs/>
          <w:lang w:val="ar_AE" w:bidi="ar_AE"/>
        </w:rPr>
      </w:r>
      <w:r>
        <w:rPr>
          <w:rtl/>
          <w:cs/>
          <w:lang w:val="ar_AE" w:bidi="ar_AE"/>
        </w:rPr>
        <w:t>قد ترغبوا في النظر إلى خريطة تُظهر قيصرية فيلبس وأورشليم، والجبال التي بينهما، لتروا مسار الرحلة التي يسير فيها يسوع وتلاميذه.</w:t>
      </w:r>
    </w:p>
    <w:p>
      <w:pPr>
        <w:bidi/>
      </w:pPr>
      <w:r>
        <w:rPr>
          <w:rtl/>
          <w:cs/>
          <w:lang w:val="ar_AE" w:bidi="ar_AE"/>
        </w:rPr>
      </w:r>
      <w:r>
        <w:rPr>
          <w:rtl/>
          <w:cs/>
          <w:lang w:val="ar_AE" w:bidi="ar_AE"/>
        </w:rPr>
        <w:t>تعجِّب التلاميذ عندما علموا أن يسوع كان مزمعًا أن يموت. وربما كانوا يتساءلون عما إذا كان هو حقًا المسيا الموعود، أو المخلِّص الموعود. وهذه القصة تؤكد أن يسوع هو المسيَّا.</w:t>
      </w:r>
    </w:p>
    <w:p>
      <w:pPr>
        <w:bidi/>
      </w:pPr>
      <w:r>
        <w:rPr>
          <w:rtl/>
          <w:cs/>
          <w:lang w:val="ar_AE" w:bidi="ar_AE"/>
        </w:rPr>
      </w:r>
      <w:r>
        <w:rPr>
          <w:rtl/>
          <w:cs/>
          <w:lang w:val="ar_AE" w:bidi="ar_AE"/>
        </w:rPr>
        <w:t>يأخذ يسوع بطرس ويعقوب وأخاه الأصغر يوحنا ويصعد إلى جبل عالٍ بعيدًا عن الآخرين. وبينما كان التلاميذ ينظرونه، تغيرت هيئته قدامهم. وهو لم يصبح كائنًا مختلفًا، لكن وجهه أضاء مثل الشمس، وأصبحت ثيابه بيضاء مثل النور. وغالبًا ما كان حضور الله يُوصف بأنه نور أيضًا. وهذا يُظهر أن يسوع كان يشارك مجد الله. لم يصبح يسوع شخصًا مختلفًا في هذه اللحظة. فهو كان يشارك دائمًا مجد الله، لكنه هنا يُظهر مجده لتلاميذه حتى يعرفوا أنه هو المسيا والملك.</w:t>
      </w:r>
    </w:p>
    <w:p>
      <w:pPr>
        <w:bidi/>
      </w:pPr>
      <w:r>
        <w:rPr>
          <w:rtl/>
          <w:cs/>
          <w:lang w:val="ar_AE" w:bidi="ar_AE"/>
        </w:rPr>
      </w:r>
      <w:r>
        <w:rPr>
          <w:rtl/>
          <w:cs/>
          <w:lang w:val="ar_AE" w:bidi="ar_AE"/>
        </w:rPr>
        <w:t>قد ترغبون في إظهار صورة لجبل تابور في جنوب الجليل. فقد يكون هذا هو الجبل الذي تحدث فيه هذه القصة.</w:t>
      </w:r>
    </w:p>
    <w:p>
      <w:pPr>
        <w:bidi/>
      </w:pPr>
      <w:r>
        <w:rPr>
          <w:rtl/>
          <w:cs/>
          <w:lang w:val="ar_AE" w:bidi="ar_AE"/>
        </w:rPr>
      </w:r>
      <w:r>
        <w:rPr>
          <w:rtl/>
          <w:cs/>
          <w:lang w:val="ar_AE" w:bidi="ar_AE"/>
        </w:rPr>
        <w:t>ناقشوا ما الذي يمثِله النور في ثقافتكم.</w:t>
      </w:r>
    </w:p>
    <w:p>
      <w:pPr>
        <w:bidi/>
      </w:pPr>
      <w:r>
        <w:rPr>
          <w:rtl/>
          <w:cs/>
          <w:lang w:val="ar_AE" w:bidi="ar_AE"/>
        </w:rPr>
      </w:r>
      <w:r>
        <w:rPr>
          <w:rtl/>
          <w:cs/>
          <w:lang w:val="ar_AE" w:bidi="ar_AE"/>
        </w:rPr>
        <w:t>وفجأة يرى التلاميذ موسى وإيليا هناك مع يسوع. كان موسى قائدًا معروفًا في التاريخ اليهودي، وهو الذي أخرج بني إسرائيل من العبودية في مصر. وقد أعطى الله موسى الشريعة، وموسى أعطاها إلى بني إسرائيل. وكان الشعب اليهودي ينتظر المسيا لكي ينقذهم ويكون لهم "نبيًا مثل موسى". وأيضًا إيليا كان نبيًا مشهورًا في التاريخ اليهودي. وكان الشعب اليهودي يتوقّع أن يأتي إيليا ويهيئ الطريق للمسيا.</w:t>
      </w:r>
    </w:p>
    <w:p>
      <w:pPr>
        <w:bidi/>
      </w:pPr>
      <w:r>
        <w:rPr>
          <w:rtl/>
          <w:cs/>
          <w:lang w:val="ar_AE" w:bidi="ar_AE"/>
        </w:rPr>
      </w:r>
      <w:r>
        <w:rPr>
          <w:rtl/>
          <w:cs/>
          <w:lang w:val="ar_AE" w:bidi="ar_AE"/>
        </w:rPr>
        <w:t>من هم بعض الأشخاص في تاريخ ثقافتكم الذين يعرفهم الجميع؟ ولماذا هم مشهورون؟</w:t>
      </w:r>
    </w:p>
    <w:p>
      <w:pPr>
        <w:bidi/>
      </w:pPr>
      <w:r>
        <w:rPr>
          <w:rtl/>
          <w:cs/>
          <w:lang w:val="ar_AE" w:bidi="ar_AE"/>
        </w:rPr>
      </w:r>
      <w:r>
        <w:rPr>
          <w:rtl/>
          <w:cs/>
          <w:lang w:val="ar_AE" w:bidi="ar_AE"/>
        </w:rPr>
        <w:t xml:space="preserve">وعندما يرى بطرس موسى وإيليا يتحدثان مع يسوع، يقول إنه حسنٌ أن يكون التلاميذ هناك، فهو يستطيع أن يخدمهم. فيعرض أن يبني ثلاث مظالّ من الأغصان وأوراق الأشجار للرجال الثلاثة. وبينما هو يتحدث، غطتهم سحابة نيِّرة، وكان صوت من السحابة قائلًا: "هذا هو ابني الحبيب الذي به سررت". عندما تحدث الله إلى بني إسرائيل، كان غالبًا ما يتحدث من سحابة بالنار والمجد. وهذه هي نفس الكلمات التي قالها الله من السحابة عندما اعتمد يسوع. وهذه المرة، هو أيضًا يقول: "له </w:t>
      </w:r>
      <w:r>
        <w:rPr>
          <w:b/>
          <w:rtl/>
          <w:cs/>
          <w:lang w:val="ar_AE" w:bidi="ar_AE"/>
        </w:rPr>
        <w:t>اسمعوا</w:t>
      </w:r>
      <w:r>
        <w:rPr>
          <w:rtl/>
          <w:cs/>
          <w:lang w:val="ar_AE" w:bidi="ar_AE"/>
        </w:rPr>
        <w:t>". في الماضي، كان من المفترض أن بني إسرائيل يطيعون، أو يستمعون إلى، الشريعة التي أعطاها الله من خلال موسى والأنبياء. فكل من الشريعة والأنبياء كانوا قد أخبروا بني إسرائيل عن يسوع. والآن يفترض بهم أن يستمعوا إلى يسوع.</w:t>
      </w:r>
    </w:p>
    <w:p>
      <w:pPr>
        <w:bidi/>
      </w:pPr>
      <w:r>
        <w:rPr>
          <w:rtl/>
          <w:cs/>
          <w:lang w:val="ar_AE" w:bidi="ar_AE"/>
        </w:rPr>
      </w:r>
      <w:r>
        <w:rPr>
          <w:rtl/>
          <w:cs/>
          <w:lang w:val="ar_AE" w:bidi="ar_AE"/>
        </w:rPr>
        <w:t>توقّفوا هنا واعرضوا صورة لما كانت تبدو عليه المظال المؤقتة.</w:t>
      </w:r>
    </w:p>
    <w:p>
      <w:pPr>
        <w:bidi/>
      </w:pPr>
      <w:r>
        <w:rPr>
          <w:rtl/>
          <w:cs/>
          <w:lang w:val="ar_AE" w:bidi="ar_AE"/>
        </w:rPr>
      </w:r>
      <w:r>
        <w:rPr>
          <w:rtl/>
          <w:cs/>
          <w:lang w:val="ar_AE" w:bidi="ar_AE"/>
        </w:rPr>
        <w:t>وعندما يسمع التلاميذ الصوت من السحابة، يسقطون، وتلمس وجوههم الأرض لأنهم يعرفون أنه صوت الله ويخافون للغاية. ثم يضع يسوع يديه عليهم ويقول لهم أن يقوموا وألا يخافوا. وعندما يرفعون عيونهم، لا يرون سوى يسوع واقفًا هناك. وكان موسى يمثل الشريعة التي أعطاها الله من خلاله. بينما إيليا كان يمثل جميع الأنبياء الذين استخدمهم الله ليتحدث بهم إلى شعبه. كان الرجلان اللذان يمثلان شريعة الله والأنبياء قد ذهبا. والآن جاء يسوع، المسيا.</w:t>
      </w:r>
    </w:p>
    <w:p>
      <w:pPr>
        <w:bidi/>
      </w:pPr>
      <w:r>
        <w:rPr>
          <w:rtl/>
          <w:cs/>
          <w:lang w:val="ar_AE" w:bidi="ar_AE"/>
        </w:rPr>
      </w:r>
      <w:r>
        <w:rPr>
          <w:rtl/>
          <w:cs/>
          <w:lang w:val="ar_AE" w:bidi="ar_AE"/>
        </w:rPr>
        <w:t>قد ترغبون في إظهار صورة لأشخاص يجثون أو ينطرحون على وجوههم وهي تلمس الأرض. لقد سقط التلاميذ على وجوههم لأنهم كانوا يخافون الله ويحترمونه. كيف تُظهِر ثقافتكم المهابة؟</w:t>
      </w:r>
    </w:p>
    <w:p>
      <w:pPr>
        <w:bidi/>
      </w:pPr>
      <w:r>
        <w:rPr>
          <w:rtl/>
          <w:cs/>
          <w:lang w:val="ar_AE" w:bidi="ar_AE"/>
        </w:rPr>
      </w:r>
      <w:r>
        <w:rPr>
          <w:rtl/>
          <w:cs/>
          <w:lang w:val="ar_AE" w:bidi="ar_AE"/>
        </w:rPr>
        <w:t>وبينما هم ينزلون من الجبل، يحذر يسوع التلاميذ ألا يخبروا أحدًا بما رأوه حتى يعيد الله ابن الإنسان إلى الحياة بعد أن يموت. غالبًا ما كان يسوع يدعو نفسه ابن الإنسان، وهذا اللقب يشير إلى المسيا. والتلاميذ يعرفون أنه يدعو نفسه المسيا. يعلم يسوع أن بعض الناس سيريدون أن يمنعوه من أن يُقتل أو أن يموت، لأنهم يأملون أنه سيحرر أرض إسرائيل من الحكم الروماني. لكنه لا يريد أن يمنعه الناس من فعل ما جاء ليفعله.</w:t>
      </w:r>
    </w:p>
    <w:p>
      <w:pPr>
        <w:bidi/>
      </w:pPr>
      <w:r>
        <w:rPr>
          <w:rtl/>
          <w:cs/>
          <w:lang w:val="ar_AE" w:bidi="ar_AE"/>
        </w:rPr>
      </w:r>
      <w:r>
        <w:rPr>
          <w:rtl/>
          <w:cs/>
          <w:lang w:val="ar_AE" w:bidi="ar_AE"/>
        </w:rPr>
        <w:t>في ثقافتكم، كيف سيكون رد فعل الناس إذا عرفوا أن شخصًا ما يحاول أن يقتل قائدهم؟</w:t>
      </w:r>
    </w:p>
    <w:p>
      <w:pPr>
        <w:bidi/>
      </w:pPr>
      <w:r>
        <w:rPr>
          <w:rtl/>
          <w:cs/>
          <w:lang w:val="ar_AE" w:bidi="ar_AE"/>
        </w:rPr>
      </w:r>
      <w:r>
        <w:rPr>
          <w:rtl/>
          <w:cs/>
          <w:lang w:val="ar_AE" w:bidi="ar_AE"/>
        </w:rPr>
        <w:t>ثم يسأل التلاميذ يسوع لماذا يُعلِّم الكتبة، أو معلّمو الشريعة أن إيليا يجب أن يأتي قبل مجيء المسيا. ربما كانوا يتساءلون عما إذا كان وجود إيليا على الجبل قد تمم تلك النبوة. فيقول يسوع إن الأنبياء كانوا على حق عندما قالوا إن إيليا سيأتي أولا ويجعل كل شيء بالطريقة التي ينبغي أن يكون عليها. ويخبرهم أن إيليا كان قد جاء بالفعل، لكن الناس لم يدركوا من هو. وقد اختاروا أن يسيئوا إليه. ويقول يسوع إن الناس سيسيئون إليه أيضًا. وعندما يسمعون هذا، يدرك التلاميذ أن يسوع كان يتحدث عن يوحنا المعمدان.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يقود الرب يسوع التلاميذ إلى جبل عالٍ بعيدًا عن الناس.</w:t>
      </w:r>
    </w:p>
    <w:p>
      <w:pPr>
        <w:bidi/>
      </w:pPr>
      <w:r>
        <w:rPr>
          <w:rtl/>
          <w:cs/>
          <w:lang w:val="ar_AE" w:bidi="ar_AE"/>
        </w:rPr>
      </w:r>
      <w:r>
        <w:rPr>
          <w:b/>
          <w:rtl/>
          <w:cs/>
          <w:lang w:val="ar_AE" w:bidi="ar_AE"/>
        </w:rPr>
        <w:t>المشهد الثاني:</w:t>
      </w:r>
      <w:r>
        <w:rPr>
          <w:rtl/>
          <w:cs/>
          <w:lang w:val="ar_AE" w:bidi="ar_AE"/>
        </w:rPr>
        <w:t xml:space="preserve"> تتغير هيئة الرب يسوع والتلاميذ يشاهدونه. يظهر موسى وإيليا مع الرب يسوع. يعرض بطرس أن يصنعوا خيام للرب يسوع ولموسى وإيليا. ثم يتحدث الله إلى التلاميذ من سحابة لامعة. فيخرّون ووجوههم إلى الأرض.</w:t>
      </w:r>
    </w:p>
    <w:p>
      <w:pPr>
        <w:bidi/>
      </w:pPr>
      <w:r>
        <w:rPr>
          <w:rtl/>
          <w:cs/>
          <w:lang w:val="ar_AE" w:bidi="ar_AE"/>
        </w:rPr>
      </w:r>
      <w:r>
        <w:rPr>
          <w:b/>
          <w:rtl/>
          <w:cs/>
          <w:lang w:val="ar_AE" w:bidi="ar_AE"/>
        </w:rPr>
        <w:t>المشهد الثالث:</w:t>
      </w:r>
      <w:r>
        <w:rPr>
          <w:rtl/>
          <w:cs/>
          <w:lang w:val="ar_AE" w:bidi="ar_AE"/>
        </w:rPr>
        <w:t xml:space="preserve"> يضع الرب يسوع يديه على التلاميذ ويقول لهم أن يقوموا. لم يرى التلاميذ إلا الرب يسوع وحده واقفًا هناك.</w:t>
      </w:r>
    </w:p>
    <w:p>
      <w:pPr>
        <w:bidi/>
      </w:pPr>
      <w:r>
        <w:rPr>
          <w:rtl/>
          <w:cs/>
          <w:lang w:val="ar_AE" w:bidi="ar_AE"/>
        </w:rPr>
      </w:r>
      <w:r>
        <w:rPr>
          <w:b/>
          <w:rtl/>
          <w:cs/>
          <w:lang w:val="ar_AE" w:bidi="ar_AE"/>
        </w:rPr>
        <w:t>المشهد الرابع:</w:t>
      </w:r>
      <w:r>
        <w:rPr>
          <w:rtl/>
          <w:cs/>
          <w:lang w:val="ar_AE" w:bidi="ar_AE"/>
        </w:rPr>
        <w:t xml:space="preserve"> ينزل الرب يسوع وتلاميذه من الجبل، ويحثهم الرب يسوع ألا يخبروا أحدًا بما رأوه حتى يقيم الله الرب يسوع من الأموات. فيسأل التلاميذ الرب يسوع عن سبب قول الكتبة بأن إيليا يجب أن يأتي قبل مجيء المسيح. يخبرهم الرب يسوع أن إيليا قد أتى بالفعل. فيفهمون أنه يتحدث عن يوحنا المعمدان.</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إيليا</w:t>
      </w:r>
    </w:p>
    <w:p>
      <w:pPr>
        <w:pStyle w:val="ListBullet"/>
        <w:bidi/>
        <w:spacing w:line="240" w:lineRule="auto"/>
        <w:ind w:left="720"/>
      </w:pPr>
      <w:r>
        <w:rPr>
          <w:rtl/>
          <w:cs/>
          <w:lang w:val="ar_AE" w:bidi="ar_AE"/>
        </w:rPr>
      </w:r>
      <w:r>
        <w:rPr>
          <w:rtl/>
          <w:cs/>
          <w:lang w:val="ar_AE" w:bidi="ar_AE"/>
        </w:rPr>
        <w:t>الله الآب</w:t>
      </w:r>
    </w:p>
    <w:p>
      <w:pPr>
        <w:bidi/>
      </w:pPr>
      <w:r>
        <w:rPr>
          <w:rtl/>
          <w:cs/>
          <w:lang w:val="ar_AE" w:bidi="ar_AE"/>
        </w:rPr>
      </w:r>
      <w:r>
        <w:rPr>
          <w:rtl/>
          <w:cs/>
          <w:lang w:val="ar_AE" w:bidi="ar_AE"/>
        </w:rPr>
        <w:t>في هذه الجلسة، اجعلوا المجموعة ترسم القصة على شكل لوحة، أو يرسموها بأنفسهم، أو يستخدموا أشياء ملموسة (مثل الحجارة، العصي، أو لعب الأطفال) لتجسيد القصة والأحداث التي وقعت فيها.</w:t>
      </w:r>
    </w:p>
    <w:p>
      <w:pPr>
        <w:bidi/>
      </w:pPr>
      <w:r>
        <w:rPr>
          <w:rtl/>
          <w:cs/>
          <w:lang w:val="ar_AE" w:bidi="ar_AE"/>
        </w:rPr>
      </w:r>
      <w:r>
        <w:rPr>
          <w:rtl/>
          <w:cs/>
          <w:lang w:val="ar_AE" w:bidi="ar_AE"/>
        </w:rPr>
        <w:t>تبدأ هذه القصة بعد ستة أيام من آخر حدث سُجل.</w:t>
      </w:r>
    </w:p>
    <w:p>
      <w:pPr>
        <w:bidi/>
      </w:pPr>
      <w:r>
        <w:rPr>
          <w:rtl/>
          <w:cs/>
          <w:lang w:val="ar_AE" w:bidi="ar_AE"/>
        </w:rPr>
      </w:r>
      <w:r>
        <w:rPr>
          <w:rtl/>
          <w:cs/>
          <w:lang w:val="ar_AE" w:bidi="ar_AE"/>
        </w:rPr>
        <w:t>يقود الرب يسوع بطرس، ويعقوب، ويوحنا للصعود أعلى الجبل، فهو بالتالي يمشي أمامهم وهم يصعدون الجبل. هم لا يمشون على أرض مستوية.</w:t>
      </w:r>
    </w:p>
    <w:p>
      <w:pPr>
        <w:bidi/>
      </w:pPr>
      <w:r>
        <w:rPr>
          <w:rtl/>
          <w:cs/>
          <w:lang w:val="ar_AE" w:bidi="ar_AE"/>
        </w:rPr>
      </w:r>
      <w:r>
        <w:rPr>
          <w:rtl/>
          <w:cs/>
          <w:lang w:val="ar_AE" w:bidi="ar_AE"/>
        </w:rPr>
        <w:t>والتلاميذ مستيقظين ويشاهدون الرب يسوع عندما تتغير هيئته. قد يكون من الصعب على التلاميذ أن ينظروا إلى الرب يسوع مباشرة لأنه يُشع بضوء لامع. "وها موسى وإيليا يظهران فجأة مع الرب يسوع". وهو أمر مُدهش للتلاميذ. يتحدث موسى وإيليا مع الرب يسوع، لكن متّى لا يخبرنا ماذا يقولون. ربما لم يسمع التلاميذ ما يقولونه.</w:t>
      </w:r>
    </w:p>
    <w:p>
      <w:pPr>
        <w:bidi/>
      </w:pPr>
      <w:r>
        <w:rPr>
          <w:rtl/>
          <w:cs/>
          <w:lang w:val="ar_AE" w:bidi="ar_AE"/>
        </w:rPr>
      </w:r>
      <w:r>
        <w:rPr>
          <w:rtl/>
          <w:cs/>
          <w:lang w:val="ar_AE" w:bidi="ar_AE"/>
        </w:rPr>
        <w:t>ثم يقول بطرس إنه من الجيد أنهم جميعًا هنا، ويعرض على الرب يسوع أن يصنع بعض المظال له ولموسى ولإيليا. هذه المظال ستكون مصنوعة من أي شيء يمكن العثور عليه على الجبل مثل الأغصان وأوراق الشجر. وبينما يتحدث، تغطيهم سحابة لامعة، وصوت الله يدوي من السحابة. وعندما يسمع التلاميذ ما يقوله يسقطون ووجوههم إلى الأرض. هم خائفون للغاية من الوقوف أو إبقاء أعينهم مفتوحة.</w:t>
      </w:r>
    </w:p>
    <w:p>
      <w:pPr>
        <w:bidi/>
      </w:pPr>
      <w:r>
        <w:rPr>
          <w:rtl/>
          <w:cs/>
          <w:lang w:val="ar_AE" w:bidi="ar_AE"/>
        </w:rPr>
      </w:r>
      <w:r>
        <w:rPr>
          <w:rtl/>
          <w:cs/>
          <w:lang w:val="ar_AE" w:bidi="ar_AE"/>
        </w:rPr>
        <w:t>فيضع الرب يسوع يديه على التلاميذ ويقول لهم أن يقوموا وألا يخافوا. وعندما يقوموا لينظروا، فإنهم لا يجدوا موسى وإيليا. الرب يسوع هو الوحيد الموجود هناك.</w:t>
      </w:r>
    </w:p>
    <w:p>
      <w:pPr>
        <w:bidi/>
      </w:pPr>
      <w:r>
        <w:rPr>
          <w:rtl/>
          <w:cs/>
          <w:lang w:val="ar_AE" w:bidi="ar_AE"/>
        </w:rPr>
      </w:r>
      <w:r>
        <w:rPr>
          <w:rtl/>
          <w:cs/>
          <w:lang w:val="ar_AE" w:bidi="ar_AE"/>
        </w:rPr>
        <w:t>بعد ذلك ينزلون من الجبل. هم لا يسيرون على أرض مستوية. وبينما هم ينزلون من على الجبل، يحذرهم الرب يسوع من أن يخبروا أحدًا بما رأوه إلا بعد أن يموت، ويقيمه الله من الأموات.</w:t>
      </w:r>
    </w:p>
    <w:p>
      <w:pPr>
        <w:bidi/>
      </w:pPr>
      <w:r>
        <w:rPr>
          <w:rtl/>
          <w:cs/>
          <w:lang w:val="ar_AE" w:bidi="ar_AE"/>
        </w:rPr>
      </w:r>
      <w:r>
        <w:rPr>
          <w:rtl/>
          <w:cs/>
          <w:lang w:val="ar_AE" w:bidi="ar_AE"/>
        </w:rPr>
        <w:t>ثم يسأله التلاميذ عن سبب تعليم الكتبة أن إيليا يجب أن يأتي أولًا قبل مجيء المسيا. فيخبرهم الرب يسوع أنه صحيح أن إيليا يجب أن يأتي ويصحح كل شيء، "لكني أقول لكم" أن إيليا قد أتى بالفعل، وأساء الناس معاملته. وعندما يقول: "لكني أقول لكم"، فهذا مهم؛ لأن الرب يسوع يعلم أكثر من الكتبة. والناس لم تدرك أن إيليا قد أتى، وعندما يشرح هذا للتلاميذ، يدركون أنه يتحدث عن يوحنا المعمدان. فقد أتى قبل الرب يسوع ليصلح كل شيء بتحذير الناس ليتوقفوا عن فعل الخطية وأن يستعدوا لمجيء المسيا. كما يخبرهم الرب يسوع أيضًا أنه سيتألم كما تألم يوحنا المعمدان.</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إيليا</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اطلب من الفريق أن يُمثِّل القصة مرَّتَين. ينبغي أن يمثِّلوا القصة في 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انسيابية الحديث، موضوع الحَبكة، والتسلسل الزمني للقصة. انظروا إلى الأجزاء المهمة أو الصعبة من القصة أو المقطع، كَيلا تهملوا هذه الأجزاء في أثناء التمثيل. ساعدوا الفريق على تذكُّر أجزاء من القصة.</w:t>
      </w:r>
    </w:p>
    <w:p>
      <w:pPr>
        <w:bidi/>
      </w:pPr>
      <w:r>
        <w:rPr>
          <w:rtl/>
          <w:cs/>
          <w:lang w:val="ar_AE" w:bidi="ar_AE"/>
        </w:rPr>
      </w:r>
      <w:r>
        <w:rPr>
          <w:rtl/>
          <w:cs/>
          <w:lang w:val="ar_AE" w:bidi="ar_AE"/>
        </w:rPr>
        <w:t>مثِّلوا دور التلاميذ يتبعون يسوع صاعدين الجبَل. عندما تُمثِّلون هذا المشهد، تذكَّروا أن يسوع يقود التلاميذ صاعدين الجبَل، لذلك يسير أمامهم، وهُم لا يمشون على أرض مستوية.</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 "أشعر بالشكر لأن يسوع اختارني من بين جميع تلاميذه" أو "أتساءل لماذا يأخذنا يسوع إلى هذا الجَبَل؟"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يسوع تتغيَّر هيئته. ينبغي أن يُبصر التلاميذ المشهد وأعينهم مفتوحة لحظة تغيُّر هيئته. يكون وجهه وثيابه مُضيئين لدرجة أن التلاميذ على الأرجح يُغطُّون أو يضعون أيديهم على أعينهم.</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التلاميذ: "بماذا تشعرون؟" قد تسمعون عبارات مثل: "يسوع هو المسيَّا حقًا!" أو "أنا مُتعجِّب".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موسى وإيليا يظهران ويقفان فجأة مع يسوع. يندهش التلاميذ لرؤيتهما.</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 "أنا مُتحير"، "لماذا يظهران هنا؟" "لا أعرف ماذا أفعل في حضور هذَين العظيمَين"، أو "قد يكون يسوع هو المسيَّا حقًا! انظروا! هذا إيليا كما قالت النبوات إنه سيأتي قبل مجيء المسيَّا!"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بطرس قائلًا: "يا رب جيِّد أن نكون ههنا. إن أردتَ، سأصنع هنا ثلاث مظال، واحدة لك وواحدة لموسى وواحدة لإيليا". يجب أن تنزل السحابة المضيئة على جميعهم في أثناء حديث بطرس. يسقط التلاميذ لأنهم خائفون للغاية وأيضًا لأنهم يوقِّرون الله. ربما يكونوا راكعين على الركبتَين أو جاثين تمامًا. تلمس وجوههم الأرض.</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 "أنا خائف للغاية!" "لا أستطيع أن أنظر!" "ماذا سيحدث لي؟" أو "يسوع حقًا ابن الله!"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مثِّلوا يسوع يضع يديه على التلاميذ ويوصيهم بالنهوض. ينظرون حولهم. على الأرجح يبحثون عن موسى وإيليا لكن لا يرونهما بعد الآن.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 "أين ذهب موسى وإيليا؟" "يسوع هو صاحب السلطان الذي يجب أن نستمع إليه الآن".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التلاميذ يسألون لماذا يقول الكتبة إن إيليا ينبغي أن يأتي أولًا ويقول يسوع للتلاميذ إن إيليا قد جاء فعلًا.</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التلاميذ: "بماذا تشعرون؟" قد تسمعون عبارات مثل: "أنا متحيَّر"، "لا أفهم"، "إذا كان إيليا قد جاء فعلًا، فلماذا لم أراه؟" أو "يا إلهي! يوحنا المعمدان </w:t>
      </w:r>
      <w:r>
        <w:rPr>
          <w:b/>
          <w:rtl/>
          <w:cs/>
          <w:lang w:val="ar_AE" w:bidi="ar_AE"/>
        </w:rPr>
        <w:t>كان</w:t>
      </w:r>
      <w:r>
        <w:rPr>
          <w:rtl/>
          <w:cs/>
          <w:lang w:val="ar_AE" w:bidi="ar_AE"/>
        </w:rPr>
        <w:t xml:space="preserve"> إيليا! الآن أرى!"</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يسوع والتلاميذ يتحدثون مع بعضهم بعضًا وهُم ينزلون الجبَل. يقول يسوع للتلاميذ إنه سيُساء معاملته كما أساؤوا معاملة يوحنا المعمدان</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 "لا أفهم كيف يستطيع المسيَّا أن يُخلِّصنا إذا مات"، أو "أنا حزين للغاية لأن يسوع سيُقتل"، "كيف سيقوم يسوع بعد موته؟"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عندما تغير مظهر الرب يسوع، </w:t>
      </w:r>
      <w:r>
        <w:rPr>
          <w:b/>
          <w:rtl/>
          <w:cs/>
          <w:lang w:val="ar_AE" w:bidi="ar_AE"/>
        </w:rPr>
        <w:t>أنار وجهه مثل الشمس</w:t>
      </w:r>
      <w:r>
        <w:rPr>
          <w:rtl/>
          <w:cs/>
          <w:lang w:val="ar_AE" w:bidi="ar_AE"/>
        </w:rPr>
        <w:t xml:space="preserve">، </w:t>
      </w:r>
      <w:r>
        <w:rPr>
          <w:b/>
          <w:rtl/>
          <w:cs/>
          <w:lang w:val="ar_AE" w:bidi="ar_AE"/>
        </w:rPr>
        <w:t>وأصبحت ثيابه بيضاء كالنور</w:t>
      </w:r>
      <w:r>
        <w:rPr>
          <w:rtl/>
          <w:cs/>
          <w:lang w:val="ar_AE" w:bidi="ar_AE"/>
        </w:rPr>
        <w:t xml:space="preserve">. ربما فهم التلاميذ ما معنى أن الرب يسوع يُظهِر لهم </w:t>
      </w:r>
      <w:r>
        <w:rPr>
          <w:b/>
          <w:rtl/>
          <w:cs/>
          <w:lang w:val="ar_AE" w:bidi="ar_AE"/>
        </w:rPr>
        <w:t>مجد</w:t>
      </w:r>
      <w:r>
        <w:rPr>
          <w:rtl/>
          <w:cs/>
          <w:lang w:val="ar_AE" w:bidi="ar_AE"/>
        </w:rPr>
        <w:t xml:space="preserve"> الله.</w:t>
      </w:r>
    </w:p>
    <w:p>
      <w:pPr>
        <w:bidi/>
      </w:pPr>
      <w:r>
        <w:rPr>
          <w:rtl/>
          <w:cs/>
          <w:lang w:val="ar_AE" w:bidi="ar_AE"/>
        </w:rPr>
      </w:r>
      <w:r>
        <w:rPr>
          <w:b/>
          <w:rtl/>
          <w:cs/>
          <w:lang w:val="ar_AE" w:bidi="ar_AE"/>
        </w:rPr>
        <w:t>المجد</w:t>
      </w:r>
      <w:r>
        <w:rPr>
          <w:rtl/>
          <w:cs/>
          <w:lang w:val="ar_AE" w:bidi="ar_AE"/>
        </w:rPr>
        <w:t xml:space="preserve"> يعني جمال الله العظيم وبهائه. تجد كلمة </w:t>
      </w:r>
      <w:r>
        <w:rPr>
          <w:rtl/>
          <w:cs/>
          <w:lang w:val="ar_AE" w:bidi="ar_AE"/>
        </w:rPr>
        <w:t>مجد</w:t>
      </w:r>
      <w:r>
        <w:rPr>
          <w:rtl/>
          <w:cs/>
          <w:lang w:val="ar_AE" w:bidi="ar_AE"/>
        </w:rPr>
        <w:t xml:space="preserve"> في قاموس الكلمات الرئيسية. </w:t>
      </w:r>
    </w:p>
    <w:p>
      <w:pPr>
        <w:bidi/>
      </w:pPr>
      <w:r>
        <w:rPr>
          <w:rtl/>
          <w:cs/>
          <w:lang w:val="ar_AE" w:bidi="ar_AE"/>
        </w:rPr>
      </w:r>
      <w:r>
        <w:rPr>
          <w:rtl/>
          <w:cs/>
          <w:lang w:val="ar_AE" w:bidi="ar_AE"/>
        </w:rPr>
        <w:t xml:space="preserve">ويظهر </w:t>
      </w:r>
      <w:r>
        <w:rPr>
          <w:b/>
          <w:rtl/>
          <w:cs/>
          <w:lang w:val="ar_AE" w:bidi="ar_AE"/>
        </w:rPr>
        <w:t>موسى</w:t>
      </w:r>
      <w:r>
        <w:rPr>
          <w:rtl/>
          <w:cs/>
          <w:lang w:val="ar_AE" w:bidi="ar_AE"/>
        </w:rPr>
        <w:t xml:space="preserve"> إلى الرب يسوع كان موسى قائدًا للشعب العبراني الذي أخرجهم من العبودية في مصر وأعطاهم ناموس الله على جبل سيناء. تنبأ موسى بأن الله سيرسل يومًا ما نبيًا آخر في شَعْبه.</w:t>
      </w:r>
    </w:p>
    <w:p>
      <w:pPr>
        <w:bidi/>
      </w:pPr>
      <w:r>
        <w:rPr>
          <w:rtl/>
          <w:cs/>
          <w:lang w:val="ar_AE" w:bidi="ar_AE"/>
        </w:rPr>
      </w:r>
      <w:r>
        <w:rPr>
          <w:rtl/>
          <w:cs/>
          <w:lang w:val="ar_AE" w:bidi="ar_AE"/>
        </w:rPr>
        <w:t xml:space="preserve">ويظهر </w:t>
      </w:r>
      <w:r>
        <w:rPr>
          <w:b/>
          <w:rtl/>
          <w:cs/>
          <w:lang w:val="ar_AE" w:bidi="ar_AE"/>
        </w:rPr>
        <w:t>إيليا</w:t>
      </w:r>
      <w:r>
        <w:rPr>
          <w:rtl/>
          <w:cs/>
          <w:lang w:val="ar_AE" w:bidi="ar_AE"/>
        </w:rPr>
        <w:t xml:space="preserve"> إلى الرب يسوع. كان </w:t>
      </w:r>
      <w:r>
        <w:rPr>
          <w:rtl/>
          <w:cs/>
          <w:lang w:val="ar_AE" w:bidi="ar_AE"/>
        </w:rPr>
        <w:t>إيليا</w:t>
      </w:r>
      <w:r>
        <w:rPr>
          <w:rtl/>
          <w:cs/>
          <w:lang w:val="ar_AE" w:bidi="ar_AE"/>
        </w:rPr>
        <w:t xml:space="preserve"> </w:t>
      </w:r>
      <w:r>
        <w:rPr>
          <w:rtl/>
          <w:cs/>
          <w:lang w:val="ar_AE" w:bidi="ar_AE"/>
        </w:rPr>
        <w:t>نبيًا</w:t>
      </w:r>
      <w:r>
        <w:rPr>
          <w:rtl/>
          <w:cs/>
          <w:lang w:val="ar_AE" w:bidi="ar_AE"/>
        </w:rPr>
        <w:t xml:space="preserve"> عظيمًا، أو </w:t>
      </w:r>
      <w:r>
        <w:rPr>
          <w:b/>
          <w:rtl/>
          <w:cs/>
          <w:lang w:val="ar_AE" w:bidi="ar_AE"/>
        </w:rPr>
        <w:t>رسولًا من الله</w:t>
      </w:r>
      <w:r>
        <w:rPr>
          <w:rtl/>
          <w:cs/>
          <w:lang w:val="ar_AE" w:bidi="ar_AE"/>
        </w:rPr>
        <w:t xml:space="preserve">، إلى إسرائيل عاش قبل ميلاد يسوع. ولم يمت قط. إذ أخذه الله ورفعه إلى السماء في رياح شديدة على مركبة وخيل ناريين. قال النبي ملاخي أن إيليا سوف يأتي مرة أخرى قبل مجيء المسيح، وأنه سوف "يَرُدُّ قَلْبَ ٱلْآبَاءِ عَلَى ٱلْأَبْنَاءِ، وَقَلْبَ ٱلْأَبْنَاءِ عَلَى آبَائِهِمْ". </w:t>
      </w:r>
    </w:p>
    <w:p>
      <w:pPr>
        <w:bidi/>
      </w:pPr>
      <w:r>
        <w:rPr>
          <w:rtl/>
          <w:cs/>
          <w:lang w:val="ar_AE" w:bidi="ar_AE"/>
        </w:rPr>
      </w:r>
      <w:r>
        <w:rPr>
          <w:rtl/>
          <w:cs/>
          <w:lang w:val="ar_AE" w:bidi="ar_AE"/>
        </w:rPr>
        <w:t xml:space="preserve">يدعو بطرس يسوع </w:t>
      </w:r>
      <w:r>
        <w:rPr>
          <w:b/>
          <w:rtl/>
          <w:cs/>
          <w:lang w:val="ar_AE" w:bidi="ar_AE"/>
        </w:rPr>
        <w:t>"الرب"</w:t>
      </w:r>
      <w:r>
        <w:rPr>
          <w:rtl/>
          <w:cs/>
          <w:lang w:val="ar_AE" w:bidi="ar_AE"/>
        </w:rPr>
        <w:t xml:space="preserve">، أو السيد. يُرجة الحفاظ على اتساق ترجمة مصطلح رب/سيد ووحدته، وتذكر أن مصطلح </w:t>
      </w:r>
      <w:r>
        <w:rPr>
          <w:rtl/>
          <w:cs/>
          <w:lang w:val="ar_AE" w:bidi="ar_AE"/>
        </w:rPr>
        <w:t>رب/سيد</w:t>
      </w:r>
      <w:r>
        <w:rPr>
          <w:rtl/>
          <w:cs/>
          <w:lang w:val="ar_AE" w:bidi="ar_AE"/>
        </w:rPr>
        <w:t xml:space="preserve"> متضمن في قاموس الكلمات الرئيسية.</w:t>
      </w:r>
    </w:p>
    <w:p>
      <w:pPr>
        <w:bidi/>
      </w:pPr>
      <w:r>
        <w:rPr>
          <w:rtl/>
          <w:cs/>
          <w:lang w:val="ar_AE" w:bidi="ar_AE"/>
        </w:rPr>
      </w:r>
      <w:r>
        <w:rPr>
          <w:rtl/>
          <w:cs/>
          <w:lang w:val="ar_AE" w:bidi="ar_AE"/>
        </w:rPr>
        <w:t xml:space="preserve">ويتحدث الله إلى </w:t>
      </w:r>
      <w:r>
        <w:rPr>
          <w:b/>
          <w:rtl/>
          <w:cs/>
          <w:lang w:val="ar_AE" w:bidi="ar_AE"/>
        </w:rPr>
        <w:t>التلاميذ</w:t>
      </w:r>
      <w:r>
        <w:rPr>
          <w:rtl/>
          <w:cs/>
          <w:lang w:val="ar_AE" w:bidi="ar_AE"/>
        </w:rPr>
        <w:t xml:space="preserve"> </w:t>
      </w:r>
      <w:r>
        <w:rPr>
          <w:b/>
          <w:rtl/>
          <w:cs/>
          <w:lang w:val="ar_AE" w:bidi="ar_AE"/>
        </w:rPr>
        <w:t>بصوت من السحابة</w:t>
      </w:r>
      <w:r>
        <w:rPr>
          <w:rtl/>
          <w:cs/>
          <w:lang w:val="ar_AE" w:bidi="ar_AE"/>
        </w:rPr>
        <w:t xml:space="preserve">. ليست هذه أول مرة يتحدث فيها الله من بين السحابة. قال هذه الكلمات نفسها من السحابة في قصة عماد الرب يسوع. ويضيف الله عبارة: "اسمعوا له". يُرجى الحفاظ على ترجمة مصطلح تلاميذ ووحدته في كل المقاطع. تجد مصطلح </w:t>
      </w:r>
      <w:r>
        <w:rPr>
          <w:rtl/>
          <w:cs/>
          <w:lang w:val="ar_AE" w:bidi="ar_AE"/>
        </w:rPr>
        <w:t>تلميذ</w:t>
      </w:r>
      <w:r>
        <w:rPr>
          <w:rtl/>
          <w:cs/>
          <w:lang w:val="ar_AE" w:bidi="ar_AE"/>
        </w:rPr>
        <w:t xml:space="preserve"> في قاموس الكلمات الرئيسية. </w:t>
      </w:r>
    </w:p>
    <w:p>
      <w:pPr>
        <w:bidi/>
      </w:pPr>
      <w:r>
        <w:rPr>
          <w:rtl/>
          <w:cs/>
          <w:lang w:val="ar_AE" w:bidi="ar_AE"/>
        </w:rPr>
      </w:r>
      <w:r>
        <w:rPr>
          <w:rtl/>
          <w:cs/>
          <w:lang w:val="ar_AE" w:bidi="ar_AE"/>
        </w:rPr>
        <w:t xml:space="preserve">وأوصى الرب يسوع تلاميذه ألا يخبروا أحدًا </w:t>
      </w:r>
      <w:r>
        <w:rPr>
          <w:b/>
          <w:rtl/>
          <w:cs/>
          <w:lang w:val="ar_AE" w:bidi="ar_AE"/>
        </w:rPr>
        <w:t>بالرؤيا</w:t>
      </w:r>
      <w:r>
        <w:rPr>
          <w:rtl/>
          <w:cs/>
          <w:lang w:val="ar_AE" w:bidi="ar_AE"/>
        </w:rPr>
        <w:t xml:space="preserve"> حتى يقيم الله </w:t>
      </w:r>
      <w:r>
        <w:rPr>
          <w:b/>
          <w:rtl/>
          <w:cs/>
          <w:lang w:val="ar_AE" w:bidi="ar_AE"/>
        </w:rPr>
        <w:t>ابن الإنسان</w:t>
      </w:r>
      <w:r>
        <w:rPr>
          <w:rtl/>
          <w:cs/>
          <w:lang w:val="ar_AE" w:bidi="ar_AE"/>
        </w:rPr>
        <w:t xml:space="preserve"> من الأموات.</w:t>
      </w:r>
    </w:p>
    <w:p>
      <w:pPr>
        <w:bidi/>
      </w:pPr>
      <w:r>
        <w:rPr>
          <w:rtl/>
          <w:cs/>
          <w:lang w:val="ar_AE" w:bidi="ar_AE"/>
        </w:rPr>
      </w:r>
      <w:r>
        <w:rPr>
          <w:b/>
          <w:rtl/>
          <w:cs/>
          <w:lang w:val="ar_AE" w:bidi="ar_AE"/>
        </w:rPr>
        <w:t>الرؤيا</w:t>
      </w:r>
      <w:r>
        <w:rPr>
          <w:rtl/>
          <w:cs/>
          <w:lang w:val="ar_AE" w:bidi="ar_AE"/>
        </w:rPr>
        <w:t xml:space="preserve"> هي تجربة يكشف فيها الله لشخص عن شيء بأن يُريهم شيئًا في وعيهم. ستجد مصطلح </w:t>
      </w:r>
      <w:r>
        <w:rPr>
          <w:rtl/>
          <w:cs/>
          <w:lang w:val="ar_AE" w:bidi="ar_AE"/>
        </w:rPr>
        <w:t>رؤيا</w:t>
      </w:r>
      <w:r>
        <w:rPr>
          <w:rtl/>
          <w:cs/>
          <w:lang w:val="ar_AE" w:bidi="ar_AE"/>
        </w:rPr>
        <w:t xml:space="preserve"> في قاموس الكلمات الرئيسية. </w:t>
      </w:r>
    </w:p>
    <w:p>
      <w:pPr>
        <w:bidi/>
      </w:pPr>
      <w:r>
        <w:rPr>
          <w:rtl/>
          <w:cs/>
          <w:lang w:val="ar_AE" w:bidi="ar_AE"/>
        </w:rPr>
      </w:r>
      <w:r>
        <w:rPr>
          <w:rtl/>
          <w:cs/>
          <w:lang w:val="ar_AE" w:bidi="ar_AE"/>
        </w:rPr>
        <w:t xml:space="preserve">مصطلح </w:t>
      </w:r>
      <w:r>
        <w:rPr>
          <w:b/>
          <w:rtl/>
          <w:cs/>
          <w:lang w:val="ar_AE" w:bidi="ar_AE"/>
        </w:rPr>
        <w:t>ابن الإنسان</w:t>
      </w:r>
      <w:r>
        <w:rPr>
          <w:rtl/>
          <w:cs/>
          <w:lang w:val="ar_AE" w:bidi="ar_AE"/>
        </w:rPr>
        <w:t xml:space="preserve"> أحد ألقاب المسيح يسوع. يُشير إلى حقيقة أنه من السماء، وأنه له إرسالية على الأرض، وأنه سيعود مرة أخرى بمجد. يرجى الحفاظ على ترجمة مصطلح ابن الإنسان ووحدته في كل المقاطع. تجد مصطلح </w:t>
      </w:r>
      <w:r>
        <w:rPr>
          <w:rtl/>
          <w:cs/>
          <w:lang w:val="ar_AE" w:bidi="ar_AE"/>
        </w:rPr>
        <w:t>ابن الإنسان</w:t>
      </w:r>
      <w:r>
        <w:rPr>
          <w:rtl/>
          <w:cs/>
          <w:lang w:val="ar_AE" w:bidi="ar_AE"/>
        </w:rPr>
        <w:t xml:space="preserve"> في قاموس الكلمات الرئيسية. </w:t>
      </w:r>
    </w:p>
    <w:p>
      <w:pPr>
        <w:bidi/>
      </w:pPr>
      <w:r>
        <w:rPr>
          <w:rtl/>
          <w:cs/>
          <w:lang w:val="ar_AE" w:bidi="ar_AE"/>
        </w:rPr>
      </w:r>
      <w:r>
        <w:rPr>
          <w:rtl/>
          <w:cs/>
          <w:lang w:val="ar_AE" w:bidi="ar_AE"/>
        </w:rPr>
        <w:t xml:space="preserve">ثم يسأل التلاميذ الرب يسوع لماذا يُعلِّم </w:t>
      </w:r>
      <w:r>
        <w:rPr>
          <w:b/>
          <w:rtl/>
          <w:cs/>
          <w:lang w:val="ar_AE" w:bidi="ar_AE"/>
        </w:rPr>
        <w:t>الكتبة</w:t>
      </w:r>
      <w:r>
        <w:rPr>
          <w:rtl/>
          <w:cs/>
          <w:lang w:val="ar_AE" w:bidi="ar_AE"/>
        </w:rPr>
        <w:t xml:space="preserve"> أو </w:t>
      </w:r>
      <w:r>
        <w:rPr>
          <w:b/>
          <w:rtl/>
          <w:cs/>
          <w:lang w:val="ar_AE" w:bidi="ar_AE"/>
        </w:rPr>
        <w:t>معلّمو الناموس</w:t>
      </w:r>
      <w:r>
        <w:rPr>
          <w:rtl/>
          <w:cs/>
          <w:lang w:val="ar_AE" w:bidi="ar_AE"/>
        </w:rPr>
        <w:t xml:space="preserve"> أن إيليا يجب أن يأتي قبل مجيء </w:t>
      </w:r>
      <w:r>
        <w:rPr>
          <w:b/>
          <w:rtl/>
          <w:cs/>
          <w:lang w:val="ar_AE" w:bidi="ar_AE"/>
        </w:rPr>
        <w:t>المسيا</w:t>
      </w:r>
      <w:r>
        <w:rPr>
          <w:rtl/>
          <w:cs/>
          <w:lang w:val="ar_AE" w:bidi="ar_AE"/>
        </w:rPr>
        <w:t xml:space="preserve">. كان الكتبة فقهاء كتابات العهد القديم وينسخونها بأيديهم. يرجى الحفاظ على ترجمة مصطلح الكتبة ووحدته في كل المقاطع. تجد مصطلحي </w:t>
      </w:r>
      <w:r>
        <w:rPr>
          <w:rtl/>
          <w:cs/>
          <w:lang w:val="ar_AE" w:bidi="ar_AE"/>
        </w:rPr>
        <w:t>الكتبة</w:t>
      </w:r>
      <w:r>
        <w:rPr>
          <w:rtl/>
          <w:cs/>
          <w:lang w:val="ar_AE" w:bidi="ar_AE"/>
        </w:rPr>
        <w:t xml:space="preserve"> و</w:t>
      </w:r>
      <w:r>
        <w:rPr>
          <w:rtl/>
          <w:cs/>
          <w:lang w:val="ar_AE" w:bidi="ar_AE"/>
        </w:rPr>
        <w:t>المسيا</w:t>
      </w:r>
      <w:r>
        <w:rPr>
          <w:rtl/>
          <w:cs/>
          <w:lang w:val="ar_AE" w:bidi="ar_AE"/>
        </w:rPr>
        <w:t xml:space="preserve"> في قاموس الكلمات الرئيسية.</w:t>
      </w:r>
    </w:p>
    <w:p>
      <w:pPr>
        <w:bidi/>
      </w:pPr>
      <w:r>
        <w:rPr>
          <w:rtl/>
          <w:cs/>
          <w:lang w:val="ar_AE" w:bidi="ar_AE"/>
        </w:rPr>
      </w:r>
      <w:r>
        <w:rPr>
          <w:rtl/>
          <w:cs/>
          <w:lang w:val="ar_AE" w:bidi="ar_AE"/>
        </w:rPr>
        <w:t xml:space="preserve">وُلِد </w:t>
      </w:r>
      <w:r>
        <w:rPr>
          <w:rtl/>
          <w:cs/>
          <w:lang w:val="ar_AE" w:bidi="ar_AE"/>
        </w:rPr>
        <w:t>يوحنا المعمدان</w:t>
      </w:r>
      <w:r>
        <w:rPr>
          <w:rtl/>
          <w:cs/>
          <w:lang w:val="ar_AE" w:bidi="ar_AE"/>
        </w:rPr>
        <w:t xml:space="preserve"> قبل الرب يسوع بستة أشهر. تذكّروا أنه أعد الناس لمجيء الرب يسوع بإخبارهم أن يتوبوا عن الخطية. وقد تحققت نبوة مجيء إيليا قبل مجيء المسيح.</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17:14–21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17: 14–21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قبل هذه القصة، كان يسوع قد أعطى تلاميذه الاثني عشر الأقرب له سلطانًا أن يخرجوا الشياطين وأن يشفوا المرضى، ثم أرسلهم اثنين اثنين وبالفعل أخرجوا الشياطين وشفوا الناس. تذكروا أن التلميذ هو شخص يتبع يسوع.</w:t>
      </w:r>
    </w:p>
    <w:p>
      <w:pPr>
        <w:bidi/>
      </w:pPr>
      <w:r>
        <w:rPr>
          <w:rtl/>
          <w:cs/>
          <w:lang w:val="ar_AE" w:bidi="ar_AE"/>
        </w:rPr>
      </w:r>
      <w:r>
        <w:rPr>
          <w:rtl/>
          <w:cs/>
          <w:lang w:val="ar_AE" w:bidi="ar_AE"/>
        </w:rPr>
        <w:t>تحدث هذه القصة مباشرة بعد أن تجلَّى يسوع على الجبل بينما كان بطرس ويعقوب ويوحنا ينظرونه. فعلى الجبل، بعيدًا عن الناس، رأى التلاميذ من يقول الله عن يسوع إنه حقًا يكون، لكن الآن يعودون إلى الجموع ويبدو يسوع مرة أخرى كرجل عادي.</w:t>
      </w:r>
    </w:p>
    <w:p>
      <w:pPr>
        <w:bidi/>
      </w:pPr>
      <w:r>
        <w:rPr>
          <w:rtl/>
          <w:cs/>
          <w:lang w:val="ar_AE" w:bidi="ar_AE"/>
        </w:rPr>
      </w:r>
      <w:r>
        <w:rPr>
          <w:rtl/>
          <w:cs/>
          <w:lang w:val="ar_AE" w:bidi="ar_AE"/>
        </w:rPr>
        <w:t>وهم على الأرجح موجودون في الجليل في هذا الوقت، ولا يزالون يسافرون نحو أورشليم. ولما يصل يسوع وبطرس ويعقوب ويوحنا إلى أسفل الجبل، يذهبون إلى جمع كان ينتظرهم بالفعل. ويأتي رجل إلى يسوع ويجثو أمامه، ويدعوه: "رب"، أي سيد. وهو يفعل هذه الأمور لإظهار التواضع والاحترام.</w:t>
      </w:r>
    </w:p>
    <w:p>
      <w:pPr>
        <w:bidi/>
      </w:pPr>
      <w:r>
        <w:rPr>
          <w:rtl/>
          <w:cs/>
          <w:lang w:val="ar_AE" w:bidi="ar_AE"/>
        </w:rPr>
      </w:r>
      <w:r>
        <w:rPr>
          <w:rtl/>
          <w:cs/>
          <w:lang w:val="ar_AE" w:bidi="ar_AE"/>
        </w:rPr>
        <w:t>توقّفوا واعرضوا صورة لأسفل جبل تابور.</w:t>
      </w:r>
    </w:p>
    <w:p>
      <w:pPr>
        <w:bidi/>
      </w:pPr>
      <w:r>
        <w:rPr>
          <w:rtl/>
          <w:cs/>
          <w:lang w:val="ar_AE" w:bidi="ar_AE"/>
        </w:rPr>
      </w:r>
      <w:r>
        <w:rPr>
          <w:rtl/>
          <w:cs/>
          <w:lang w:val="ar_AE" w:bidi="ar_AE"/>
        </w:rPr>
        <w:t>يطلب الرجل من يسوع أن يرحم، أو يشفق على ابنه، لأن ابنه كان في كثير من الأحيان يُصرع. كان اليهود يرون في سلوك الصبي أنه كان مجنونًا وفهموا أن شيطانًا جعل الصبي يخرج عن عقله ويُشنج كل جسده. كان الصبي يتألم بشدة، لأنه عندما يكون خارج عقله، يقع كثيرًا في النار وكثيرًا في الماء. وكان الماء الذي سقط فيه الصبي كبيرًا بما يكفي ليكون في خطر عندما يسقط فيه. تذكروا أن الشيطان هو روح شرير.</w:t>
      </w:r>
    </w:p>
    <w:p>
      <w:pPr>
        <w:bidi/>
      </w:pPr>
      <w:r>
        <w:rPr>
          <w:rtl/>
          <w:cs/>
          <w:lang w:val="ar_AE" w:bidi="ar_AE"/>
        </w:rPr>
      </w:r>
      <w:r>
        <w:rPr>
          <w:rtl/>
          <w:cs/>
          <w:lang w:val="ar_AE" w:bidi="ar_AE"/>
        </w:rPr>
        <w:t>ويقول الرجل إنه أحضر ابنه إلى التلاميذ في وقت سابق، لكنهم لم يستطيعوا أن يشفوه. وهو على الأرجح أحضر ابنه إلى التلاميذ التسعة الذين لم يصعدوا الجبل، بينما بطرس ويعقوب ويوحنا كانوا قد صعدوا الجبل مع يسوع.</w:t>
      </w:r>
    </w:p>
    <w:p>
      <w:pPr>
        <w:bidi/>
      </w:pPr>
      <w:r>
        <w:rPr>
          <w:rtl/>
          <w:cs/>
          <w:lang w:val="ar_AE" w:bidi="ar_AE"/>
        </w:rPr>
      </w:r>
      <w:r>
        <w:rPr>
          <w:rtl/>
          <w:cs/>
          <w:lang w:val="ar_AE" w:bidi="ar_AE"/>
        </w:rPr>
        <w:t>عندما يجيب يسوع، فإنه يتحدث إلى الجمع وإلى تلاميذه. وهو يقول إن الناس "غير مؤمنين وملتوين". وهو يعني أنهم لا يؤمنون بالله ولا يعرفون الصواب من الخطأ. وهو يتحدث أيضًا عن الجيل بأكمله، أي جميع الناس الذين كانوا يعيشون في ذلك الوقت.</w:t>
      </w:r>
    </w:p>
    <w:p>
      <w:pPr>
        <w:bidi/>
      </w:pPr>
      <w:r>
        <w:rPr>
          <w:rtl/>
          <w:cs/>
          <w:lang w:val="ar_AE" w:bidi="ar_AE"/>
        </w:rPr>
      </w:r>
      <w:r>
        <w:rPr>
          <w:rtl/>
          <w:cs/>
          <w:lang w:val="ar_AE" w:bidi="ar_AE"/>
        </w:rPr>
        <w:t>وعندما يقول يسوع: "إلى متى أكون معكم؟" فهو لا يتوقع أن يجيب الجمع على سؤاله. لكنه يقول إنه يرجو ألا يضطر إلى البقاء معهم لمدة طويلة.</w:t>
      </w:r>
    </w:p>
    <w:p>
      <w:pPr>
        <w:bidi/>
      </w:pPr>
      <w:r>
        <w:rPr>
          <w:rtl/>
          <w:cs/>
          <w:lang w:val="ar_AE" w:bidi="ar_AE"/>
        </w:rPr>
      </w:r>
      <w:r>
        <w:rPr>
          <w:rtl/>
          <w:cs/>
          <w:lang w:val="ar_AE" w:bidi="ar_AE"/>
        </w:rPr>
        <w:t>وهو يسأل أيضًا: "إلى متى أحتملكم؟" ومرة أخرى، فهو لا يتوقع أن يجيب الجمع على سؤاله. لكنه يقول إنه يرجو ألا يضطر إلى تحمل عدم إيمانهم فترة طويلة.</w:t>
      </w:r>
    </w:p>
    <w:p>
      <w:pPr>
        <w:bidi/>
      </w:pPr>
      <w:r>
        <w:rPr>
          <w:rtl/>
          <w:cs/>
          <w:lang w:val="ar_AE" w:bidi="ar_AE"/>
        </w:rPr>
      </w:r>
      <w:r>
        <w:rPr>
          <w:rtl/>
          <w:cs/>
          <w:lang w:val="ar_AE" w:bidi="ar_AE"/>
        </w:rPr>
        <w:t xml:space="preserve">ثم يطلب يسوع أن يحضروا إليه الصبي، فأحضروه إليه. ثم يأمر بحزم الشيطان الذي كان داخل الصبي بأن يخرج منه، فيطيعه الشيطان ويخرج. وعلى الفور، يُشفى الصبي. ويمكن للجميع أن يفهم من سلوك الصبي أن الشيطان لم يعد يسكنه. </w:t>
      </w:r>
    </w:p>
    <w:p>
      <w:pPr>
        <w:bidi/>
      </w:pPr>
      <w:r>
        <w:rPr>
          <w:rtl/>
          <w:cs/>
          <w:lang w:val="ar_AE" w:bidi="ar_AE"/>
        </w:rPr>
      </w:r>
      <w:r>
        <w:rPr>
          <w:rtl/>
          <w:cs/>
          <w:lang w:val="ar_AE" w:bidi="ar_AE"/>
        </w:rPr>
        <w:t>وبعد مرور بعض الوقت، يتحدث التلاميذ الاثني عشر إلى يسوع عندما يكونون منفردين معه، ويسألون لماذا لم يستطيعوا هم أن يجعلوا الشيطان يخرج من الصبي.</w:t>
      </w:r>
    </w:p>
    <w:p>
      <w:pPr>
        <w:bidi/>
      </w:pPr>
      <w:r>
        <w:rPr>
          <w:rtl/>
          <w:cs/>
          <w:lang w:val="ar_AE" w:bidi="ar_AE"/>
        </w:rPr>
      </w:r>
      <w:r>
        <w:rPr>
          <w:rtl/>
          <w:cs/>
          <w:lang w:val="ar_AE" w:bidi="ar_AE"/>
        </w:rPr>
        <w:t xml:space="preserve">فيجيب يسوع التلاميذ، ويخبرهم أنهم لم يستطيعوا إخراج الشيطان من الصبي لأن إيمانهم كان ضعيفًا. فهم لم يصدقوا أن الله سيشفي الصبي حقًا. فإن يسوع كان قد أعطى التلاميذ سلطانًا أن يخرجوا الشياطين، لكن هنا يتعلمون أنه يجب أن يكون لديهم إيمان أيضًا، أي يثقون، في الله. </w:t>
      </w:r>
    </w:p>
    <w:p>
      <w:pPr>
        <w:bidi/>
      </w:pPr>
      <w:r>
        <w:rPr>
          <w:rtl/>
          <w:cs/>
          <w:lang w:val="ar_AE" w:bidi="ar_AE"/>
        </w:rPr>
      </w:r>
      <w:r>
        <w:rPr>
          <w:rtl/>
          <w:cs/>
          <w:lang w:val="ar_AE" w:bidi="ar_AE"/>
        </w:rPr>
        <w:t>والآن يخبر يسوع تلاميذه بشيء مهم للغاية. يخبرهم أنه إذا كان إيمانهم صغيرًا حتى مثل حبة خردل، فيستطيعون أن يقولوا لهذا الجبل: "انتقل من هنا إلى هناك" فيتحرك الجبل. وربما كان يتحدث عن الجبل حيث أظهر مجده لبطرس، ويعقوب ويوحنا، لأنهم كانوا لا يزالون قريبين من ذلك الجبل في هذا الوقت.</w:t>
      </w:r>
    </w:p>
    <w:p>
      <w:pPr>
        <w:bidi/>
      </w:pPr>
      <w:r>
        <w:rPr>
          <w:rtl/>
          <w:cs/>
          <w:lang w:val="ar_AE" w:bidi="ar_AE"/>
        </w:rPr>
      </w:r>
      <w:r>
        <w:rPr>
          <w:rtl/>
          <w:cs/>
          <w:lang w:val="ar_AE" w:bidi="ar_AE"/>
        </w:rPr>
        <w:t>حبة الخردل كانت أصغر جميع البذار في ذلك الجزء من العالم في ذلك الوقت. كان يسوع يقول إن حجم إيمان الشخص ليس هو ما يسبب النتائج. لكن قوة الله هي التي تسبب النتائج. إن الشخص الذي يؤمن بالله، حتى ولو مقدارًا قليلًا، يمكنه الاعتماد على قوة الله. كان اليهود في هذا الوقت يستخدمون عبارة "نقل الجبل" لوصف القيام بشيء مستحيل.</w:t>
      </w:r>
    </w:p>
    <w:p>
      <w:pPr>
        <w:bidi/>
      </w:pPr>
      <w:r>
        <w:rPr>
          <w:rtl/>
          <w:cs/>
          <w:lang w:val="ar_AE" w:bidi="ar_AE"/>
        </w:rPr>
      </w:r>
      <w:r>
        <w:rPr>
          <w:rtl/>
          <w:cs/>
          <w:lang w:val="ar_AE" w:bidi="ar_AE"/>
        </w:rPr>
        <w:t>فيقول يسوع إنه إذا آمنوا بالله حتى لو قليلًا، فسوف يقدرون على فعل أي شيء.</w:t>
      </w:r>
    </w:p>
    <w:p>
      <w:pPr>
        <w:bidi/>
      </w:pPr>
      <w:r>
        <w:rPr>
          <w:rtl/>
          <w:cs/>
          <w:lang w:val="ar_AE" w:bidi="ar_AE"/>
        </w:rPr>
      </w:r>
      <w:r>
        <w:rPr>
          <w:rtl/>
          <w:cs/>
          <w:lang w:val="ar_AE" w:bidi="ar_AE"/>
        </w:rPr>
        <w:t>توقّفوا هنا وانظروا إلى صورة حبة خردل.</w:t>
      </w:r>
    </w:p>
    <w:p>
      <w:pPr>
        <w:bidi/>
      </w:pPr>
      <w:r>
        <w:rPr>
          <w:rtl/>
          <w:cs/>
          <w:lang w:val="ar_AE" w:bidi="ar_AE"/>
        </w:rPr>
      </w:r>
      <w:r>
        <w:rPr>
          <w:rtl/>
          <w:cs/>
          <w:lang w:val="ar_AE" w:bidi="ar_AE"/>
        </w:rPr>
        <w:t>تناقشوا ما هي أصغر البذار في ثقافتكم.</w:t>
      </w:r>
    </w:p>
    <w:p>
      <w:pPr>
        <w:bidi/>
      </w:pPr>
      <w:r>
        <w:rPr>
          <w:rtl/>
          <w:cs/>
          <w:lang w:val="ar_AE" w:bidi="ar_AE"/>
        </w:rPr>
      </w:r>
      <w:r>
        <w:rPr>
          <w:rtl/>
          <w:cs/>
          <w:lang w:val="ar_AE" w:bidi="ar_AE"/>
        </w:rPr>
        <w:t>ناقشوا كيف تتحدث ثقافتكم عن شيء يستحيل القيام به.</w:t>
      </w:r>
    </w:p>
    <w:p>
      <w:pPr>
        <w:bidi/>
      </w:pPr>
      <w:r>
        <w:rPr>
          <w:rtl/>
          <w:cs/>
          <w:lang w:val="ar_AE" w:bidi="ar_AE"/>
        </w:rPr>
      </w:r>
      <w:r>
        <w:rPr>
          <w:rtl/>
          <w:cs/>
          <w:lang w:val="ar_AE" w:bidi="ar_AE"/>
        </w:rPr>
        <w:t>بعض ترجمات الكتاب المُقَدَّس لديها آية إضافية هنا. ففي تلك الترجمات، يخبر يسوع التلاميذ أن هذا النوع من الشياطين يخرج فقط بالصلاة والصوم. تذكروا أن الصلاة تعني التواصل مع الله، وأن الصوم يعني الذهاب دون طعام أو شراب لفترة من الوقت.</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3 مشاهد.</w:t>
      </w:r>
    </w:p>
    <w:p>
      <w:pPr>
        <w:bidi/>
      </w:pPr>
      <w:r>
        <w:rPr>
          <w:rtl/>
          <w:cs/>
          <w:lang w:val="ar_AE" w:bidi="ar_AE"/>
        </w:rPr>
      </w:r>
      <w:r>
        <w:rPr>
          <w:b/>
          <w:rtl/>
          <w:cs/>
          <w:lang w:val="ar_AE" w:bidi="ar_AE"/>
        </w:rPr>
        <w:t>المشهد الأول:</w:t>
      </w:r>
      <w:r>
        <w:rPr>
          <w:rtl/>
          <w:cs/>
          <w:lang w:val="ar_AE" w:bidi="ar_AE"/>
        </w:rPr>
        <w:t xml:space="preserve"> يصل الرب يسوع وبطرس ويعقوب ويوحنا إلى سفح الجبل، وهناك جمع ينتظرهم. يأتي رجل ويركع أمام الرب يسوع ويطلب منه أن يشفي ابنه الذي به شيطان. قال الرجل إنه طلب من تلاميذ الرب يسوع أن يساعدوه بالفعل، لكنهم لم يستطيعوا أن يخرجوا الشيطان من ابنه. يتحدث الرب يسوع إلى الجمع ككل، ويخبرهم أن ليس لهم إيمان.</w:t>
      </w:r>
    </w:p>
    <w:p>
      <w:pPr>
        <w:bidi/>
      </w:pPr>
      <w:r>
        <w:rPr>
          <w:rtl/>
          <w:cs/>
          <w:lang w:val="ar_AE" w:bidi="ar_AE"/>
        </w:rPr>
      </w:r>
      <w:r>
        <w:rPr>
          <w:b/>
          <w:rtl/>
          <w:cs/>
          <w:lang w:val="ar_AE" w:bidi="ar_AE"/>
        </w:rPr>
        <w:t>المشهد الثاني:</w:t>
      </w:r>
      <w:r>
        <w:rPr>
          <w:rtl/>
          <w:cs/>
          <w:lang w:val="ar_AE" w:bidi="ar_AE"/>
        </w:rPr>
        <w:t xml:space="preserve"> يتحدث الرب يسوع مباشرة إلى الشيطان الذي في الصبي ويأمر بالشيطان بقوة أن يخرج من الصبي. يخرج الشيطان فورًا ويُشفى الصبي.</w:t>
      </w:r>
    </w:p>
    <w:p>
      <w:pPr>
        <w:bidi/>
      </w:pPr>
      <w:r>
        <w:rPr>
          <w:rtl/>
          <w:cs/>
          <w:lang w:val="ar_AE" w:bidi="ar_AE"/>
        </w:rPr>
      </w:r>
      <w:r>
        <w:rPr>
          <w:b/>
          <w:rtl/>
          <w:cs/>
          <w:lang w:val="ar_AE" w:bidi="ar_AE"/>
        </w:rPr>
        <w:t>المشهد الثالث:</w:t>
      </w:r>
      <w:r>
        <w:rPr>
          <w:rtl/>
          <w:cs/>
          <w:lang w:val="ar_AE" w:bidi="ar_AE"/>
        </w:rPr>
        <w:t xml:space="preserve"> بعد ذلك يتحدث التلاميذ مع الرب يسوع على انفراد، ويسألونه لماذا لم يستطيعوا إخراج الشيطان من الصبي. ويقول الرب يسوع للتلاميذ أنهم لم يؤمنوا بالله بما يكفي. وإذا آمنوا بالله حتى ولو قليلًا، يمكنهم أن يفعلوا أي شيء.</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الاثني عشر</w:t>
      </w:r>
    </w:p>
    <w:p>
      <w:pPr>
        <w:pStyle w:val="ListBullet"/>
        <w:bidi/>
        <w:spacing w:line="240" w:lineRule="auto"/>
        <w:ind w:left="720"/>
      </w:pPr>
      <w:r>
        <w:rPr>
          <w:rtl/>
          <w:cs/>
          <w:lang w:val="ar_AE" w:bidi="ar_AE"/>
        </w:rPr>
      </w:r>
      <w:r>
        <w:rPr>
          <w:rtl/>
          <w:cs/>
          <w:lang w:val="ar_AE" w:bidi="ar_AE"/>
        </w:rPr>
        <w:t>الرجل الذي يركع أمام الرب يسوع</w:t>
      </w:r>
    </w:p>
    <w:p>
      <w:pPr>
        <w:pStyle w:val="ListBullet"/>
        <w:bidi/>
        <w:spacing w:line="240" w:lineRule="auto"/>
        <w:ind w:left="720"/>
      </w:pPr>
      <w:r>
        <w:rPr>
          <w:rtl/>
          <w:cs/>
          <w:lang w:val="ar_AE" w:bidi="ar_AE"/>
        </w:rPr>
      </w:r>
      <w:r>
        <w:rPr>
          <w:rtl/>
          <w:cs/>
          <w:lang w:val="ar_AE" w:bidi="ar_AE"/>
        </w:rPr>
        <w:t>ابن الرجل</w:t>
      </w:r>
    </w:p>
    <w:p>
      <w:pPr>
        <w:pStyle w:val="ListBullet"/>
        <w:bidi/>
        <w:spacing w:line="240" w:lineRule="auto"/>
        <w:ind w:left="720"/>
      </w:pPr>
      <w:r>
        <w:rPr>
          <w:rtl/>
          <w:cs/>
          <w:lang w:val="ar_AE" w:bidi="ar_AE"/>
        </w:rPr>
      </w:r>
      <w:r>
        <w:rPr>
          <w:rtl/>
          <w:cs/>
          <w:lang w:val="ar_AE" w:bidi="ar_AE"/>
        </w:rPr>
        <w:t>الجمع</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في القصة السابقة، كان الرب يسوع على الجبل مع بطرس ويعقوب ويوحنا. وبينما كانوا هناك، أحضر رجل ابنه إلى التلاميذ التسعة الآخرين ليشفوه.</w:t>
      </w:r>
    </w:p>
    <w:p>
      <w:pPr>
        <w:bidi/>
      </w:pPr>
      <w:r>
        <w:rPr>
          <w:rtl/>
          <w:cs/>
          <w:lang w:val="ar_AE" w:bidi="ar_AE"/>
        </w:rPr>
      </w:r>
      <w:r>
        <w:rPr>
          <w:rtl/>
          <w:cs/>
          <w:lang w:val="ar_AE" w:bidi="ar_AE"/>
        </w:rPr>
        <w:t>في هذه القصة، كان الرب يسوع وبطرس ويعقوب ويوحنا قد نزلوا للتو من الجبل. ويمشون نحو الجموع التي تنتظرهم بالفعل.</w:t>
      </w:r>
    </w:p>
    <w:p>
      <w:pPr>
        <w:bidi/>
      </w:pPr>
      <w:r>
        <w:rPr>
          <w:rtl/>
          <w:cs/>
          <w:lang w:val="ar_AE" w:bidi="ar_AE"/>
        </w:rPr>
      </w:r>
      <w:r>
        <w:rPr>
          <w:rtl/>
          <w:cs/>
          <w:lang w:val="ar_AE" w:bidi="ar_AE"/>
        </w:rPr>
        <w:t>وعلى الفور، يأتي رجل إلى الرب يسوع ويسجّد أمامه. ويدعوه "ربًا"، أي سيدًا. يحترم الرجل الرب يسوع ويريد مساعدته بشدة.</w:t>
      </w:r>
    </w:p>
    <w:p>
      <w:pPr>
        <w:bidi/>
      </w:pPr>
      <w:r>
        <w:rPr>
          <w:rtl/>
          <w:cs/>
          <w:lang w:val="ar_AE" w:bidi="ar_AE"/>
        </w:rPr>
      </w:r>
      <w:r>
        <w:rPr>
          <w:rtl/>
          <w:cs/>
          <w:lang w:val="ar_AE" w:bidi="ar_AE"/>
        </w:rPr>
        <w:t>يقول الرجل إن جسد ابنه يهتز كثيرًا في كل مكان، وكثيرًا ما يقع في النار وفي الماء. وأحضر ابنه إلى التلاميذ التسعة الآخرين في وقت سابق عندما كان الرب يسوع وبطرس ويعقوب ويوحنا على الجبل، لكنهم لم يستطيعوا أن يشفوه.</w:t>
      </w:r>
    </w:p>
    <w:p>
      <w:pPr>
        <w:bidi/>
      </w:pPr>
      <w:r>
        <w:rPr>
          <w:rtl/>
          <w:cs/>
          <w:lang w:val="ar_AE" w:bidi="ar_AE"/>
        </w:rPr>
      </w:r>
      <w:r>
        <w:rPr>
          <w:rtl/>
          <w:cs/>
          <w:lang w:val="ar_AE" w:bidi="ar_AE"/>
        </w:rPr>
        <w:t>يتحدث الرب يسوع إلى الجمع ككل، فهو غاضب لأنهم لا يؤمنون بالله ولا يعرفون الصواب والخطأ. لقد سئم من أن يكون مع أشخاص لا يؤمنون بالله. ويستخدم الأسئلة التالية: "إلى متى ينبغي أن أكون معكم؟" "إلى متى أحتملُكُم؟" ليُظهر إحباطه.</w:t>
      </w:r>
    </w:p>
    <w:p>
      <w:pPr>
        <w:bidi/>
      </w:pPr>
      <w:r>
        <w:rPr>
          <w:rtl/>
          <w:cs/>
          <w:lang w:val="ar_AE" w:bidi="ar_AE"/>
        </w:rPr>
      </w:r>
      <w:r>
        <w:rPr>
          <w:rtl/>
          <w:cs/>
          <w:lang w:val="ar_AE" w:bidi="ar_AE"/>
        </w:rPr>
        <w:t>توقّفوا هنا وناقشوا كيف يُظهِر الناس في ثقافتكم إحباطهم أو يتحدثون عنه. كيف تُستخدم أسئلة مثل هذه في ثقافتكم؟</w:t>
      </w:r>
    </w:p>
    <w:p>
      <w:pPr>
        <w:bidi/>
      </w:pPr>
      <w:r>
        <w:rPr>
          <w:rtl/>
          <w:cs/>
          <w:lang w:val="ar_AE" w:bidi="ar_AE"/>
        </w:rPr>
      </w:r>
      <w:r>
        <w:rPr>
          <w:rtl/>
          <w:cs/>
          <w:lang w:val="ar_AE" w:bidi="ar_AE"/>
        </w:rPr>
        <w:t>يطلب الرب يسوع إن يحضروا إليه الصبي. ليس من الواضح إلى من يتحدث، لكنه يتحدث إلى أكثر من شخص واحد، لذلك ربما كان يتحدث إلى الجمع أو إلى تلاميذه. قد يتطلب الأمر أكثر من شخص ليحضر الصبي إلى الرب يسوع، لأنه على الأرجح يصعب السيطرة عليه.</w:t>
      </w:r>
    </w:p>
    <w:p>
      <w:pPr>
        <w:bidi/>
      </w:pPr>
      <w:r>
        <w:rPr>
          <w:rtl/>
          <w:cs/>
          <w:lang w:val="ar_AE" w:bidi="ar_AE"/>
        </w:rPr>
      </w:r>
      <w:r>
        <w:rPr>
          <w:rtl/>
          <w:cs/>
          <w:lang w:val="ar_AE" w:bidi="ar_AE"/>
        </w:rPr>
        <w:t>وعندما يأمر الرب يسوع الشيطان بأن يخرج، يتضح للجميع على الفور أن الصبي شُفي. يمكن للجميع أن يروا أن الصبي يختلف بعد أن يخرج الشيطان منه.</w:t>
      </w:r>
    </w:p>
    <w:p>
      <w:pPr>
        <w:bidi/>
      </w:pPr>
      <w:r>
        <w:rPr>
          <w:rtl/>
          <w:cs/>
          <w:lang w:val="ar_AE" w:bidi="ar_AE"/>
        </w:rPr>
      </w:r>
      <w:r>
        <w:rPr>
          <w:rtl/>
          <w:cs/>
          <w:lang w:val="ar_AE" w:bidi="ar_AE"/>
        </w:rPr>
        <w:t>بعد مرور بعض الوقت، يتحدث التلاميذ مع الرب يسوع على انفراد. وليس من الواضح مكان وجودهم في هذا الوقت. الرب يسوع وتلاميذه الاثني عشر كانوا وحدهم عندما سألوه لماذا لم يستطيعوا أن يخرجوا الشيطان من الصبي.</w:t>
      </w:r>
    </w:p>
    <w:p>
      <w:pPr>
        <w:bidi/>
      </w:pPr>
      <w:r>
        <w:rPr>
          <w:rtl/>
          <w:cs/>
          <w:lang w:val="ar_AE" w:bidi="ar_AE"/>
        </w:rPr>
      </w:r>
      <w:r>
        <w:rPr>
          <w:rtl/>
          <w:cs/>
          <w:lang w:val="ar_AE" w:bidi="ar_AE"/>
        </w:rPr>
        <w:t>وعندما يقول الرب يسوع: "الحَقَّ أقول لكُمْ"، يفهم التلاميذ أنه يريدهم أن يستمعوا بانتباه إلى ما هو على وشك أن يقوله، فهو يريدهم أن يتذكروا الكلمات التي سيقولها بعد ذلك.</w:t>
      </w:r>
    </w:p>
    <w:p>
      <w:pPr>
        <w:bidi/>
      </w:pPr>
      <w:r>
        <w:rPr>
          <w:rtl/>
          <w:cs/>
          <w:lang w:val="ar_AE" w:bidi="ar_AE"/>
        </w:rPr>
      </w:r>
      <w:r>
        <w:rPr>
          <w:rtl/>
          <w:cs/>
          <w:lang w:val="ar_AE" w:bidi="ar_AE"/>
        </w:rPr>
        <w:t>ناقشوا ما يقوله الناس في ثقافتكم أو ما يفعلونه لجعل الآخرين يستمعون بعناية إلى ما سيقولونه بعد ذلك.</w:t>
      </w:r>
    </w:p>
    <w:p>
      <w:pPr>
        <w:bidi/>
      </w:pPr>
      <w:r>
        <w:rPr>
          <w:rtl/>
          <w:cs/>
          <w:lang w:val="ar_AE" w:bidi="ar_AE"/>
        </w:rPr>
      </w:r>
      <w:r>
        <w:rPr>
          <w:rtl/>
          <w:cs/>
          <w:lang w:val="ar_AE" w:bidi="ar_AE"/>
        </w:rPr>
        <w:t>يقول الرب يسوع إنه إذا كان لديهم إيمان صغير مثل حبة خردل، أصغر بذرة في أرضهم، فيستطيعون أن يقولوا لذلك الجبل "انتقل من هنا إلى هناك". وربما كان يتحدث عن الجبل حيث أظهر مجده لبطرس، ويعقوب ويوحنا، وربما كانوا لا يزالون قادرين على رؤيته من مكان جلوسهم. وهو يقول إنه إذا كان لديهم ولو قليلًا من الإيمان بالله، يمكنهم أن يفعلوا أي شيء. لا شيء مستحيلًا.</w:t>
      </w:r>
    </w:p>
    <w:p>
      <w:pPr>
        <w:bidi/>
      </w:pPr>
      <w:r>
        <w:rPr>
          <w:rtl/>
          <w:cs/>
          <w:lang w:val="ar_AE" w:bidi="ar_AE"/>
        </w:rPr>
      </w:r>
      <w:r>
        <w:rPr>
          <w:rtl/>
          <w:cs/>
          <w:lang w:val="ar_AE" w:bidi="ar_AE"/>
        </w:rPr>
        <w:t xml:space="preserve">تتضمن بعض الترجمات آية أخرى في هذه النقطة. في تلك الآية، يخبر الرب يسوع التلاميذ أن هذا النوع من الشياطين يخرج فقط بالصلاة والصوم.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 xml:space="preserve">الإثنا عشر تلميذًا </w:t>
      </w:r>
    </w:p>
    <w:p>
      <w:pPr>
        <w:pStyle w:val="ListBullet"/>
        <w:bidi/>
        <w:spacing w:line="240" w:lineRule="auto"/>
        <w:ind w:left="720"/>
      </w:pPr>
      <w:r>
        <w:rPr>
          <w:rtl/>
          <w:cs/>
          <w:lang w:val="ar_AE" w:bidi="ar_AE"/>
        </w:rPr>
      </w:r>
      <w:r>
        <w:rPr>
          <w:rtl/>
          <w:cs/>
          <w:lang w:val="ar_AE" w:bidi="ar_AE"/>
        </w:rPr>
        <w:t>الرجل الذي يجثو أمام الرب يسوع</w:t>
      </w:r>
    </w:p>
    <w:p>
      <w:pPr>
        <w:pStyle w:val="ListBullet"/>
        <w:bidi/>
        <w:spacing w:line="240" w:lineRule="auto"/>
        <w:ind w:left="720"/>
      </w:pPr>
      <w:r>
        <w:rPr>
          <w:rtl/>
          <w:cs/>
          <w:lang w:val="ar_AE" w:bidi="ar_AE"/>
        </w:rPr>
      </w:r>
      <w:r>
        <w:rPr>
          <w:rtl/>
          <w:cs/>
          <w:lang w:val="ar_AE" w:bidi="ar_AE"/>
        </w:rPr>
        <w:t>ابن الرجل</w:t>
      </w:r>
    </w:p>
    <w:p>
      <w:pPr>
        <w:pStyle w:val="ListBullet"/>
        <w:bidi/>
        <w:spacing w:line="240" w:lineRule="auto"/>
        <w:ind w:left="720"/>
      </w:pPr>
      <w:r>
        <w:rPr>
          <w:rtl/>
          <w:cs/>
          <w:lang w:val="ar_AE" w:bidi="ar_AE"/>
        </w:rPr>
      </w:r>
      <w:r>
        <w:rPr>
          <w:rtl/>
          <w:cs/>
          <w:lang w:val="ar_AE" w:bidi="ar_AE"/>
        </w:rPr>
        <w:t>الجموع</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كيلا تهملوا هذه الأجزاء في أثناء التمثيل. ساعدوا الفريق على تذكُّر بعض الأجزاء من القصة.</w:t>
      </w:r>
    </w:p>
    <w:p>
      <w:pPr>
        <w:bidi/>
      </w:pPr>
      <w:r>
        <w:rPr>
          <w:rtl/>
          <w:cs/>
          <w:lang w:val="ar_AE" w:bidi="ar_AE"/>
        </w:rPr>
      </w:r>
      <w:r>
        <w:rPr>
          <w:rtl/>
          <w:cs/>
          <w:lang w:val="ar_AE" w:bidi="ar_AE"/>
        </w:rPr>
        <w:t xml:space="preserve">تذكّروا أن الجموع تنتظر فعلًا الرب يسوع وبطرس ويعقوب ويوحنا ينزلون من الجبَل حتى يصلون إلى قاعه. يسير يسوع وتلاميذه نحو الجموع، ويأتي رجُل من وَسْط الجمع إلى يسوع ويجثو أمامه، ويقول: "ربي"، أي سيِّد.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الرجُل: "بماذا تشعر؟" قد تسمعون عبارات مثل: "يسوع لديه القدرة على شفاء ابني!" أو "يسوع وحده يستطيع أن يساعد ابني!" أو "أشعر باليأس!"</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يقول الرجُل ليسوع إن جسد ابنه أحيانًا يرتجف بالكامل مصروعًا ويكون في خطر لأنه عادةً ما يسقط في النار أو في الماء. ويقول إنه أحضر ابنه قبلًا إلى تلاميذ يسوع لكنهم لم يستطيعوا شفاءه.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الجموع: "بماذا تشعرون؟" قد تسمعون عبارات مثل: "أنا حزين للغاية على هذا الرجُل وابنه!" أو "أرجو أن يشفي يسوع ابن هذا الرجُل" أو "أريد أن أرى معجزة".</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 "أشعر بالخجل لأننا لم نتمكن من انتهار الشيطان ليخرُج من الصبي" أو "أتساءل إن كان يسوع غاضبًا منَّا الآن؟" أو "أنا متحيّر لماذا لم نستطِع إخراج الشيطان من الصبي".</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يجيب يسوع، متحدِّثًا إلى الجمع برُمَّته، بما في ذلك تلاميذه. فيقول: "أيها الجيل غير المؤمن المُلتوي! إلى متى أحتملكم؟" بهذه العبارة، يقول يسوع إنهم ليس لديهم إيمان ولا يعرفون الصواب والخطأ. لقد سئِم من أن يكون معهم، ويأمل ألا يضطر إلى البقاء معهم لفترة أطول.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يسوع: "بماذا تشعر؟" قد تسمع عبارات مثل: "أنا مُرهَق!" "أنا غاضب لأن الناس لا يؤمنون بقوة الله!" أو "أريد العودة إلى أبي الذي في السماوات قريبًا".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يطلب الرب يسوع أنْ يُحضروا إليه الصبي. إنه يتحدث إلى أكثر من شخص، لذلك ربما كان يُخبر الجمع أو تلاميذه أن يحضروا الصبي إليه. عندما يأمر الشيطان بالخروج، يطيعه الشيطان على الفور. يستطيع الجميع أنْ يروا أنَّ الصبي قد شُفي لأنه يُظهر اختلافًا بعد خروج الشيطان منه.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 المُمثِّل الذي يؤدي دور الأبِ: "كيف تشعر؟" قد تسمعون عبارات مثل: "شاكِر يسوع من كل القلب لأنه شفى ابني!" أو "في غاية الراحة لأن ابني شُفي!" أو "علمتُ أنَّ يسوع يستطيع أن يساعدنا!"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لاحقًا، ينفرد يسوع مع تلاميذه. لا يتَّضح ما إذا كانوا قد مكثوا في المكان عينه والجمع مضى، أو أنَّ يسوع وتلاميذه تركوا الجمع وذهبوا إلى مكان آخر. عندما يكون التلاميذ بمفردهم مع يسوع، يسألونه عن سبب عدم استطاعتهم إخراج الشيطان من الصبي. يُخبر يسوع التلاميذ بأنَّ إيمانهم بالله قليل للغاية. إذا كان لهم إيمان قليل بمقدار حبة خردل، لاستطاعوا أن يقولوا لذلك الجَبَل أن ينتقل من هنا إلى هناك، فينتقل. إنْ كان لديهم إيمان حتى ولو قليلًا، يمكنهم أن يفعلوا أي شيء، ولا يستحيل عليهم أمر. ربما كان يسوع مُشيرًا إلى الجبَل حيث أظهر مجده، لبطرس ويعقوب ويوحنا في أثناء قوله هذا، وعلى الأرجح كان التلاميذ لا يزالون بالقرب من ذلك الجبل في هذا الوقت.</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 "أشعر بالخجل لأن إيماني بالله قليل للغاية"، أو "أتعجَّب أنه حتى مع إيمان قليل بالله يمكنني صُنع المستحيل!" أو "أنا متحيّر، أيمكن أنْ يكون أمر مُدهش بهذا القدر صحيحًا؟ !" أو "أريد أن أنال إيمانًا أقوى بالله!"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عندما اقترب الرجل من الرب يسوع، دعاه "</w:t>
      </w:r>
      <w:r>
        <w:rPr>
          <w:b/>
          <w:rtl/>
          <w:cs/>
          <w:lang w:val="ar_AE" w:bidi="ar_AE"/>
        </w:rPr>
        <w:t>سيد</w:t>
      </w:r>
      <w:r>
        <w:rPr>
          <w:rtl/>
          <w:cs/>
          <w:lang w:val="ar_AE" w:bidi="ar_AE"/>
        </w:rPr>
        <w:t xml:space="preserve">"، تذكّروا أن تعبير الرب يعني السيد. يرجى الحفاظ على اتساق ترجمة مصطلح رب/سيد ووحدته في كل المقاطع. تجد مصطلح </w:t>
      </w:r>
      <w:r>
        <w:rPr>
          <w:rtl/>
          <w:cs/>
          <w:lang w:val="ar_AE" w:bidi="ar_AE"/>
        </w:rPr>
        <w:t>رب/سيد</w:t>
      </w:r>
      <w:r>
        <w:rPr>
          <w:rtl/>
          <w:cs/>
          <w:lang w:val="ar_AE" w:bidi="ar_AE"/>
        </w:rPr>
        <w:t xml:space="preserve"> في قاموس الكلمات الرئيسية. </w:t>
      </w:r>
    </w:p>
    <w:p>
      <w:pPr>
        <w:bidi/>
      </w:pPr>
      <w:r>
        <w:rPr>
          <w:rtl/>
          <w:cs/>
          <w:lang w:val="ar_AE" w:bidi="ar_AE"/>
        </w:rPr>
      </w:r>
      <w:r>
        <w:rPr>
          <w:rtl/>
          <w:cs/>
          <w:lang w:val="ar_AE" w:bidi="ar_AE"/>
        </w:rPr>
        <w:t xml:space="preserve">قال الرجل إن ابنه </w:t>
      </w:r>
      <w:r>
        <w:rPr>
          <w:b/>
          <w:rtl/>
          <w:cs/>
          <w:lang w:val="ar_AE" w:bidi="ar_AE"/>
        </w:rPr>
        <w:t>يُصرَع</w:t>
      </w:r>
      <w:r>
        <w:rPr>
          <w:rtl/>
          <w:cs/>
          <w:lang w:val="ar_AE" w:bidi="ar_AE"/>
        </w:rPr>
        <w:t>. الصرع عبارة عندما نوبات خض جسم المريض. في بعض الأحيان، يتسبب المرض في خض الجسم، لكن بالنسبة لابنه قد تسبَّب شيطان في نوبات الصرع هذه.</w:t>
      </w:r>
    </w:p>
    <w:p>
      <w:pPr>
        <w:bidi/>
      </w:pPr>
      <w:r>
        <w:rPr>
          <w:rtl/>
          <w:cs/>
          <w:lang w:val="ar_AE" w:bidi="ar_AE"/>
        </w:rPr>
      </w:r>
      <w:r>
        <w:rPr>
          <w:rtl/>
          <w:cs/>
          <w:lang w:val="ar_AE" w:bidi="ar_AE"/>
        </w:rPr>
        <w:t xml:space="preserve">قال الرجل إنه أحضر ابنه إلى </w:t>
      </w:r>
      <w:r>
        <w:rPr>
          <w:b/>
          <w:rtl/>
          <w:cs/>
          <w:lang w:val="ar_AE" w:bidi="ar_AE"/>
        </w:rPr>
        <w:t>تلاميذ</w:t>
      </w:r>
      <w:r>
        <w:rPr>
          <w:rtl/>
          <w:cs/>
          <w:lang w:val="ar_AE" w:bidi="ar_AE"/>
        </w:rPr>
        <w:t xml:space="preserve"> الرب يسوع قبلًا، لكنهم لم يستطيعوا أن يُخرجوا الشيطان من ابنه. تذكروا أن التلميذ هو شخص يتبع الرب يسوع. يُرجى الحفاظ على اتساق ترجمة مصطلح تلميذ ووحدته في كل المقاطع. تجد مصطلح </w:t>
      </w:r>
      <w:r>
        <w:rPr>
          <w:rtl/>
          <w:cs/>
          <w:lang w:val="ar_AE" w:bidi="ar_AE"/>
        </w:rPr>
        <w:t>تلميذ</w:t>
      </w:r>
      <w:r>
        <w:rPr>
          <w:rtl/>
          <w:cs/>
          <w:lang w:val="ar_AE" w:bidi="ar_AE"/>
        </w:rPr>
        <w:t xml:space="preserve"> في قاموس الكلمات الرئيسية. </w:t>
      </w:r>
    </w:p>
    <w:p>
      <w:pPr>
        <w:bidi/>
      </w:pPr>
      <w:r>
        <w:rPr>
          <w:rtl/>
          <w:cs/>
          <w:lang w:val="ar_AE" w:bidi="ar_AE"/>
        </w:rPr>
      </w:r>
      <w:r>
        <w:rPr>
          <w:rtl/>
          <w:cs/>
          <w:lang w:val="ar_AE" w:bidi="ar_AE"/>
        </w:rPr>
        <w:t xml:space="preserve">تذكّروا أن </w:t>
      </w:r>
      <w:r>
        <w:rPr>
          <w:b/>
          <w:rtl/>
          <w:cs/>
          <w:lang w:val="ar_AE" w:bidi="ar_AE"/>
        </w:rPr>
        <w:t>الشيطان</w:t>
      </w:r>
      <w:r>
        <w:rPr>
          <w:rtl/>
          <w:cs/>
          <w:lang w:val="ar_AE" w:bidi="ar_AE"/>
        </w:rPr>
        <w:t xml:space="preserve"> روح شرير كان ملاكًا لكنه تمرد على الله. يرجى الحفاظ على اتساق ترجمة مصطلح شيطان ووحدته في كل المقاطع. تجد كلمة </w:t>
      </w:r>
      <w:r>
        <w:rPr>
          <w:rtl/>
          <w:cs/>
          <w:lang w:val="ar_AE" w:bidi="ar_AE"/>
        </w:rPr>
        <w:t>شيطان</w:t>
      </w:r>
      <w:r>
        <w:rPr>
          <w:rtl/>
          <w:cs/>
          <w:lang w:val="ar_AE" w:bidi="ar_AE"/>
        </w:rPr>
        <w:t xml:space="preserve"> في قاموس الكلمات الرئيسية. </w:t>
      </w:r>
    </w:p>
    <w:p>
      <w:pPr>
        <w:bidi/>
      </w:pPr>
      <w:r>
        <w:rPr>
          <w:rtl/>
          <w:cs/>
          <w:lang w:val="ar_AE" w:bidi="ar_AE"/>
        </w:rPr>
      </w:r>
      <w:r>
        <w:rPr>
          <w:rtl/>
          <w:cs/>
          <w:lang w:val="ar_AE" w:bidi="ar_AE"/>
        </w:rPr>
        <w:t xml:space="preserve">يقول الرجل إنه كلما تضربه نوبة الصرع، يقع </w:t>
      </w:r>
      <w:r>
        <w:rPr>
          <w:b/>
          <w:rtl/>
          <w:cs/>
          <w:lang w:val="ar_AE" w:bidi="ar_AE"/>
        </w:rPr>
        <w:t>في الماء</w:t>
      </w:r>
      <w:r>
        <w:rPr>
          <w:rtl/>
          <w:cs/>
          <w:lang w:val="ar_AE" w:bidi="ar_AE"/>
        </w:rPr>
        <w:t xml:space="preserve"> يبدو أنه يقصد مساحة ممتلئة بالماء كافية أن تكون خطرًأ عليه. يمكنك استخدام مصطلح نهر أو بحيرة بدلاً من الماء إذا ارتأيت ذلك.</w:t>
      </w:r>
    </w:p>
    <w:p>
      <w:pPr>
        <w:bidi/>
      </w:pPr>
      <w:r>
        <w:rPr>
          <w:rtl/>
          <w:cs/>
          <w:lang w:val="ar_AE" w:bidi="ar_AE"/>
        </w:rPr>
      </w:r>
      <w:r>
        <w:rPr>
          <w:rtl/>
          <w:cs/>
          <w:lang w:val="ar_AE" w:bidi="ar_AE"/>
        </w:rPr>
        <w:t xml:space="preserve">يدعو الرب يسوع الجمع بأنهم </w:t>
      </w:r>
      <w:r>
        <w:rPr>
          <w:b/>
          <w:rtl/>
          <w:cs/>
          <w:lang w:val="ar_AE" w:bidi="ar_AE"/>
        </w:rPr>
        <w:t>غير مؤمنين</w:t>
      </w:r>
      <w:r>
        <w:rPr>
          <w:rtl/>
          <w:cs/>
          <w:lang w:val="ar_AE" w:bidi="ar_AE"/>
        </w:rPr>
        <w:t xml:space="preserve"> أو غير أمناء. تذكّروا أن </w:t>
      </w:r>
      <w:r>
        <w:rPr>
          <w:b/>
          <w:rtl/>
          <w:cs/>
          <w:lang w:val="ar_AE" w:bidi="ar_AE"/>
        </w:rPr>
        <w:t>الإيمان</w:t>
      </w:r>
      <w:r>
        <w:rPr>
          <w:rtl/>
          <w:cs/>
          <w:lang w:val="ar_AE" w:bidi="ar_AE"/>
        </w:rPr>
        <w:t xml:space="preserve"> يعني أن تتفق مع شخص ما والثقة به. إن عدم الإيمان هو عكس الإيمان. كان الرب يسوع يقول إن الناس ليس فيهم إيمان بالله. تجد مصطلح </w:t>
      </w:r>
      <w:r>
        <w:rPr>
          <w:rtl/>
          <w:cs/>
          <w:lang w:val="ar_AE" w:bidi="ar_AE"/>
        </w:rPr>
        <w:t>إيمان</w:t>
      </w:r>
      <w:r>
        <w:rPr>
          <w:rtl/>
          <w:cs/>
          <w:lang w:val="ar_AE" w:bidi="ar_AE"/>
        </w:rPr>
        <w:t xml:space="preserve"> في قاموس الكلمات الرئيسية. </w:t>
      </w:r>
    </w:p>
    <w:p>
      <w:pPr>
        <w:bidi/>
      </w:pPr>
      <w:r>
        <w:rPr>
          <w:rtl/>
          <w:cs/>
          <w:lang w:val="ar_AE" w:bidi="ar_AE"/>
        </w:rPr>
      </w:r>
      <w:r>
        <w:rPr>
          <w:rtl/>
          <w:cs/>
          <w:lang w:val="ar_AE" w:bidi="ar_AE"/>
        </w:rPr>
        <w:t>يسأل الرب يسوع الجموع: "</w:t>
      </w:r>
      <w:r>
        <w:rPr>
          <w:b/>
          <w:rtl/>
          <w:cs/>
          <w:lang w:val="ar_AE" w:bidi="ar_AE"/>
        </w:rPr>
        <w:t>إلى متى</w:t>
      </w:r>
      <w:r>
        <w:rPr>
          <w:rtl/>
          <w:cs/>
          <w:lang w:val="ar_AE" w:bidi="ar_AE"/>
        </w:rPr>
        <w:t xml:space="preserve"> أكون معكم؟" لكنه لا يتوقع أن يجيبوه. يقول إنه لا يريد أن يكون مع الناس لفترة أطول بكثير.</w:t>
      </w:r>
    </w:p>
    <w:p>
      <w:pPr>
        <w:bidi/>
      </w:pPr>
      <w:r>
        <w:rPr>
          <w:rtl/>
          <w:cs/>
          <w:lang w:val="ar_AE" w:bidi="ar_AE"/>
        </w:rPr>
      </w:r>
      <w:r>
        <w:rPr>
          <w:rtl/>
          <w:cs/>
          <w:lang w:val="ar_AE" w:bidi="ar_AE"/>
        </w:rPr>
        <w:t xml:space="preserve"> "</w:t>
      </w:r>
      <w:r>
        <w:rPr>
          <w:b/>
          <w:rtl/>
          <w:cs/>
          <w:lang w:val="ar_AE" w:bidi="ar_AE"/>
        </w:rPr>
        <w:t>إلى متى</w:t>
      </w:r>
      <w:r>
        <w:rPr>
          <w:rtl/>
          <w:cs/>
          <w:lang w:val="ar_AE" w:bidi="ar_AE"/>
        </w:rPr>
        <w:t xml:space="preserve"> أكون معكم؟" لكنه لا يتوقع أن يجيبوه. يقول إنه لا يريد تحملهم لفترة أطول بكثير لأنهم لا يؤمنون بالله.</w:t>
      </w:r>
    </w:p>
    <w:p>
      <w:pPr>
        <w:bidi/>
      </w:pPr>
      <w:r>
        <w:rPr>
          <w:rtl/>
          <w:cs/>
          <w:lang w:val="ar_AE" w:bidi="ar_AE"/>
        </w:rPr>
      </w:r>
      <w:r>
        <w:rPr>
          <w:rtl/>
          <w:cs/>
          <w:lang w:val="ar_AE" w:bidi="ar_AE"/>
        </w:rPr>
        <w:t xml:space="preserve">ولتلاميذه يقول لهم يا </w:t>
      </w:r>
      <w:r>
        <w:rPr>
          <w:b/>
          <w:rtl/>
          <w:cs/>
          <w:lang w:val="ar_AE" w:bidi="ar_AE"/>
        </w:rPr>
        <w:t>قليلي الإيمان</w:t>
      </w:r>
      <w:r>
        <w:rPr>
          <w:rtl/>
          <w:cs/>
          <w:lang w:val="ar_AE" w:bidi="ar_AE"/>
        </w:rPr>
        <w:t>. كما رددها قبلًا في قصة المشي على الماء في بشارة متى. يرجى الحفاظ على اتساق ترجمة عبارة "قليلي الإيمان" ووحدته في كل المقاطع.</w:t>
      </w:r>
    </w:p>
    <w:p>
      <w:pPr>
        <w:bidi/>
      </w:pPr>
      <w:r>
        <w:rPr>
          <w:rtl/>
          <w:cs/>
          <w:lang w:val="ar_AE" w:bidi="ar_AE"/>
        </w:rPr>
      </w:r>
      <w:r>
        <w:rPr>
          <w:rtl/>
          <w:cs/>
          <w:lang w:val="ar_AE" w:bidi="ar_AE"/>
        </w:rPr>
        <w:t xml:space="preserve">يقول الرب يسوع إنه إذا كان إيمان التلاميذ قليل في صغر </w:t>
      </w:r>
      <w:r>
        <w:rPr>
          <w:b/>
          <w:rtl/>
          <w:cs/>
          <w:lang w:val="ar_AE" w:bidi="ar_AE"/>
        </w:rPr>
        <w:t>حبة الخردل</w:t>
      </w:r>
      <w:r>
        <w:rPr>
          <w:rtl/>
          <w:cs/>
          <w:lang w:val="ar_AE" w:bidi="ar_AE"/>
        </w:rPr>
        <w:t xml:space="preserve"> فيستطيعون أن يقولوا للجبل أن يتحرك من هنا إلى هناك. حية الخردل التي هي أصغر البذور. أي إنه حتى لو كان إيمانهم بالله صغيرًا للغاية فيستطيعون أن يفعلوا أي شيء. لا شيء مستحيلًا.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17:22–27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17: 22–27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تحدث هذه القصة بعد أن "اجتمع يسوع وتلاميذه مرة أخرى في الجليل". ويشير تعبير الجليل إلى المنطقة الشمالية من إسرائيل.</w:t>
      </w:r>
    </w:p>
    <w:p>
      <w:pPr>
        <w:bidi/>
      </w:pPr>
      <w:r>
        <w:rPr>
          <w:rtl/>
          <w:cs/>
          <w:lang w:val="ar_AE" w:bidi="ar_AE"/>
        </w:rPr>
      </w:r>
      <w:r>
        <w:rPr>
          <w:rtl/>
          <w:cs/>
          <w:lang w:val="ar_AE" w:bidi="ar_AE"/>
        </w:rPr>
        <w:t xml:space="preserve">توقّفوا هنا واعرضوا للفريق خريطة لمنطقة الجليل. </w:t>
      </w:r>
    </w:p>
    <w:p>
      <w:pPr>
        <w:bidi/>
      </w:pPr>
      <w:r>
        <w:rPr>
          <w:rtl/>
          <w:cs/>
          <w:lang w:val="ar_AE" w:bidi="ar_AE"/>
        </w:rPr>
      </w:r>
      <w:r>
        <w:rPr>
          <w:rtl/>
          <w:cs/>
          <w:lang w:val="ar_AE" w:bidi="ar_AE"/>
        </w:rPr>
        <w:t>يجتمع التلاميذ معًا مع يسوع، فيخبرهم يسوع أنه سيُسلَّم "إلى أيدي الناس" الذين يقتلونه. تعبير "إلى أيدي الناس" هو تعبير عبري يعني "إلى سلطان الناس". ويقول يسوع إن واحدًا سيسلِّمه إلى الناس الذين يقتلونه.</w:t>
      </w:r>
    </w:p>
    <w:p>
      <w:pPr>
        <w:bidi/>
      </w:pPr>
      <w:r>
        <w:rPr>
          <w:rtl/>
          <w:cs/>
          <w:lang w:val="ar_AE" w:bidi="ar_AE"/>
        </w:rPr>
      </w:r>
      <w:r>
        <w:rPr>
          <w:rtl/>
          <w:cs/>
          <w:lang w:val="ar_AE" w:bidi="ar_AE"/>
        </w:rPr>
        <w:t xml:space="preserve">هذه هي المرة الثانية التي يتنبأ فيها يسوع بأنه سيموت، وأن الله سيقيمه في اليوم الثالث، لكن هذه المرة يُضيف أنه سيُسلَّم (أي أن هناك من سيخونه). وحين يسمع التلاميذ هذا، "يملأهم الحزن" أو يحزنون بشدة. </w:t>
      </w:r>
    </w:p>
    <w:p>
      <w:pPr>
        <w:bidi/>
      </w:pPr>
      <w:r>
        <w:rPr>
          <w:rtl/>
          <w:cs/>
          <w:lang w:val="ar_AE" w:bidi="ar_AE"/>
        </w:rPr>
      </w:r>
      <w:r>
        <w:rPr>
          <w:rtl/>
          <w:cs/>
          <w:lang w:val="ar_AE" w:bidi="ar_AE"/>
        </w:rPr>
        <w:t xml:space="preserve">ناقشوا مع فريقكم كيف يُظهر الناس في ثقافتكم ويقولون أن "الحزن يملأهم" أو أنهم شديدي الحزن. </w:t>
      </w:r>
    </w:p>
    <w:p>
      <w:pPr>
        <w:bidi/>
      </w:pPr>
      <w:r>
        <w:rPr>
          <w:rtl/>
          <w:cs/>
          <w:lang w:val="ar_AE" w:bidi="ar_AE"/>
        </w:rPr>
      </w:r>
      <w:r>
        <w:rPr>
          <w:rtl/>
          <w:cs/>
          <w:lang w:val="ar_AE" w:bidi="ar_AE"/>
        </w:rPr>
        <w:t xml:space="preserve">تحدث القصة التالية في وقت آخر عندما كان يسوع وتلاميذه في مدينة كفرناحوم. وكان بطرس في الخارج عندما يسأله اثنان من العشارين إذا كان معلّمه يسوع، يدفع ضريبة الهيكل. فيجيبهم بنعم، إن يسوع يدفع الضريبة. </w:t>
      </w:r>
    </w:p>
    <w:p>
      <w:pPr>
        <w:bidi/>
      </w:pPr>
      <w:r>
        <w:rPr>
          <w:rtl/>
          <w:cs/>
          <w:lang w:val="ar_AE" w:bidi="ar_AE"/>
        </w:rPr>
      </w:r>
      <w:r>
        <w:rPr>
          <w:rtl/>
          <w:cs/>
          <w:lang w:val="ar_AE" w:bidi="ar_AE"/>
        </w:rPr>
        <w:t>ضريبة الهيكل لم تكن ضريبة رومانية. فالفريسيون، مجموعة من القادة الدينيين، هم من حددوا ضريبة الهيكل. وكان جميع الرجال اليهود يدفعون هذه الضريبة لدعم الهيكل.</w:t>
      </w:r>
    </w:p>
    <w:p>
      <w:pPr>
        <w:bidi/>
      </w:pPr>
      <w:r>
        <w:rPr>
          <w:rtl/>
          <w:cs/>
          <w:lang w:val="ar_AE" w:bidi="ar_AE"/>
        </w:rPr>
      </w:r>
      <w:r>
        <w:rPr>
          <w:rtl/>
          <w:cs/>
          <w:lang w:val="ar_AE" w:bidi="ar_AE"/>
        </w:rPr>
        <w:t>تذكروا أن الهيكل كان هو بيت الله حيث يعبد اليهود في أورشليم. والأشخاص الذين كانوا يسافرون إلى أورشليم في عيد الفصح، كانوا يدفعون الضريبة في الهيكل، لكن العشارين كانوا يذهبون أيضًا إلى بقية البلاد لجمع الضريبة في الشهر السابق لعيد الفصح. وعيد الفصح كان عيدًا دينيًا يحتفل به الشعب اليهودي سنويًا لتذكر الوقت الذي أخرج فيه الله آباءهم من العبودية.</w:t>
      </w:r>
    </w:p>
    <w:p>
      <w:pPr>
        <w:bidi/>
      </w:pPr>
      <w:r>
        <w:rPr>
          <w:rtl/>
          <w:cs/>
          <w:lang w:val="ar_AE" w:bidi="ar_AE"/>
        </w:rPr>
      </w:r>
      <w:r>
        <w:rPr>
          <w:rtl/>
          <w:cs/>
          <w:lang w:val="ar_AE" w:bidi="ar_AE"/>
        </w:rPr>
        <w:t>توقّفوا هنا واعرضوا للفريق صورة للهيكل في أورشليم.</w:t>
      </w:r>
    </w:p>
    <w:p>
      <w:pPr>
        <w:bidi/>
      </w:pPr>
      <w:r>
        <w:rPr>
          <w:rtl/>
          <w:cs/>
          <w:lang w:val="ar_AE" w:bidi="ar_AE"/>
        </w:rPr>
      </w:r>
      <w:r>
        <w:rPr>
          <w:rtl/>
          <w:cs/>
          <w:lang w:val="ar_AE" w:bidi="ar_AE"/>
        </w:rPr>
        <w:t>يدخل بطرس بعد ذلك البيت حيث كان يسوع يقيم. وكان التلاميذ الآخرون في ذلك الوقت في مكان ما في كفرناحوم، لكنهم لم يُذكروا داخل البيت. قبل أن تتاح لبطرس الفرصة كي يتكلم، يسأله يسوع: "ماذا تظن يا سمعان؟ هل يأخذ ملوك الأرض الجباية من بنيهم أم من الأجانب؟" تذكروا أن بطرس كان يُدعى أيضًا سمعان. وقد عَلِمَ يسوع أن الرجال سألوا بطرس إن كان يسوع يدفع ضريبة الهيكل، مع أن بطرس لم يخبره.</w:t>
      </w:r>
    </w:p>
    <w:p>
      <w:pPr>
        <w:bidi/>
      </w:pPr>
      <w:r>
        <w:rPr>
          <w:rtl/>
          <w:cs/>
          <w:lang w:val="ar_AE" w:bidi="ar_AE"/>
        </w:rPr>
      </w:r>
      <w:r>
        <w:rPr>
          <w:rtl/>
          <w:cs/>
          <w:lang w:val="ar_AE" w:bidi="ar_AE"/>
        </w:rPr>
        <w:t>فيجيب بطرس أن الملوك يأخذون الجباية من الأجانب الذين ليسوا من أبنائهم. فيقول يسوع: "فإذًا البنون أحرار". هذه الجباية أو الضريبة كانت تُجمع من أجل الهيكل، والله هو ملِك الهيكل، لذلك لا ينبغي أن يدفع أبناء الله الضريبة. فيسوع يقول إنه وبطرس أبناء الله، لذلك لا ينبغي أن يدفعوا ضريبة الهيكل.</w:t>
      </w:r>
    </w:p>
    <w:p>
      <w:pPr>
        <w:bidi/>
      </w:pPr>
      <w:r>
        <w:rPr>
          <w:rtl/>
          <w:cs/>
          <w:lang w:val="ar_AE" w:bidi="ar_AE"/>
        </w:rPr>
      </w:r>
      <w:r>
        <w:rPr>
          <w:rtl/>
          <w:cs/>
          <w:lang w:val="ar_AE" w:bidi="ar_AE"/>
        </w:rPr>
        <w:t>ناقشوا مع فريقكم كيف يعامل الناس في ثقافتكم أفراد عائلتهم بشكل مختلف عن الآخرين خارج عائلاتهم. ما هي بعض الامتيازات الخاصة التي يتم منحها للابن في ثقافتكم؟</w:t>
      </w:r>
    </w:p>
    <w:p>
      <w:pPr>
        <w:bidi/>
      </w:pPr>
      <w:r>
        <w:rPr>
          <w:rtl/>
          <w:cs/>
          <w:lang w:val="ar_AE" w:bidi="ar_AE"/>
        </w:rPr>
      </w:r>
      <w:r>
        <w:rPr>
          <w:rtl/>
          <w:cs/>
          <w:lang w:val="ar_AE" w:bidi="ar_AE"/>
        </w:rPr>
        <w:t xml:space="preserve">ثم يقول يسوع إنه لا يريد أن يُعثِر أو يُغضب العشارين، لذلك يقول لبطرس أن يذهب إلى البحر ويُلقي صنارة ويصطاد سمكة. ثم يطلب من بطرس أن يفتح فم السمكة التي تطلع أولًا ومتى فتح فاها يجد إستارًا (عملة فضية). كان الإستار يساوي 4 دراهم، وضريبة الهيكل كانت درهمين، لذا فالدراهم الأربعة كانت تكفي لكليهما. فيعطي بطرس الفضة للعشارين لدفع الضريبة عن يسوع وعن نفسه. </w:t>
      </w:r>
    </w:p>
    <w:p>
      <w:pPr>
        <w:bidi/>
      </w:pPr>
      <w:r>
        <w:rPr>
          <w:rtl/>
          <w:cs/>
          <w:lang w:val="ar_AE" w:bidi="ar_AE"/>
        </w:rPr>
      </w:r>
      <w:r>
        <w:rPr>
          <w:rtl/>
          <w:cs/>
          <w:lang w:val="ar_AE" w:bidi="ar_AE"/>
        </w:rPr>
        <w:t>في هذه الحالة، لم يرد يسوع أن يُغضب أو يُعثر العشارين لأنه كان مستعدًا للتخلي عن حريته الشخصية، لكن هناك أوقات أخرى كان يسوع مستعدًا لإغضاب الناس إذا كانوا يسببون الأذى للآخرين.</w:t>
      </w:r>
    </w:p>
    <w:p>
      <w:pPr>
        <w:bidi/>
      </w:pPr>
      <w:r>
        <w:rPr>
          <w:rtl/>
          <w:cs/>
          <w:lang w:val="ar_AE" w:bidi="ar_AE"/>
        </w:rPr>
      </w:r>
      <w:r>
        <w:rPr>
          <w:rtl/>
          <w:cs/>
          <w:lang w:val="ar_AE" w:bidi="ar_AE"/>
        </w:rPr>
        <w:t>توقّفوا هنا واعرضوا لفريقكم صورة لإستار أو شاقل.</w:t>
      </w:r>
    </w:p>
    <w:p>
      <w:pPr>
        <w:bidi/>
      </w:pPr>
      <w:r>
        <w:rPr>
          <w:rtl/>
          <w:cs/>
          <w:lang w:val="ar_AE" w:bidi="ar_AE"/>
        </w:rPr>
      </w:r>
      <w:r>
        <w:rPr>
          <w:rtl/>
          <w:cs/>
          <w:lang w:val="ar_AE" w:bidi="ar_AE"/>
        </w:rPr>
        <w:t xml:space="preserve">توقّفوا هنا واعرضوا لفريقكم صورة لصنارة صيد لها خطاف. </w:t>
      </w:r>
    </w:p>
    <w:p>
      <w:pPr>
        <w:bidi/>
      </w:pPr>
      <w:r>
        <w:rPr>
          <w:rtl/>
          <w:cs/>
          <w:lang w:val="ar_AE" w:bidi="ar_AE"/>
        </w:rPr>
      </w:r>
      <w:r>
        <w:rPr>
          <w:rtl/>
          <w:cs/>
          <w:lang w:val="ar_AE" w:bidi="ar_AE"/>
        </w:rPr>
        <w:t>ناقشوا مع فريقكم: ما بعض الأمور التي يفعلها الناس في ثقافتكم حتى لا يُغضِبون القادة الدينيين؟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3 مشاهد.</w:t>
      </w:r>
    </w:p>
    <w:p>
      <w:pPr>
        <w:bidi/>
      </w:pPr>
      <w:r>
        <w:rPr>
          <w:rtl/>
          <w:cs/>
          <w:lang w:val="ar_AE" w:bidi="ar_AE"/>
        </w:rPr>
      </w:r>
      <w:r>
        <w:rPr>
          <w:b/>
          <w:rtl/>
          <w:cs/>
          <w:lang w:val="ar_AE" w:bidi="ar_AE"/>
        </w:rPr>
        <w:t>المشهد الأول:</w:t>
      </w:r>
      <w:r>
        <w:rPr>
          <w:rtl/>
          <w:cs/>
          <w:lang w:val="ar_AE" w:bidi="ar_AE"/>
        </w:rPr>
        <w:t xml:space="preserve"> الرب يسوع وتلاميذه معًا في الجليل، ويقول الرب يسوع للتلاميذ مرة أخرى أنه سيموت. ويضيف أيضًا أن أحدًا سيسلمه. يشعر التلاميذ بحزن عميق بسبب هذا الخبر.</w:t>
      </w:r>
    </w:p>
    <w:p>
      <w:pPr>
        <w:bidi/>
      </w:pPr>
      <w:r>
        <w:rPr>
          <w:rtl/>
          <w:cs/>
          <w:lang w:val="ar_AE" w:bidi="ar_AE"/>
        </w:rPr>
      </w:r>
      <w:r>
        <w:rPr>
          <w:b/>
          <w:rtl/>
          <w:cs/>
          <w:lang w:val="ar_AE" w:bidi="ar_AE"/>
        </w:rPr>
        <w:t>المشهد الثاني:</w:t>
      </w:r>
      <w:r>
        <w:rPr>
          <w:rtl/>
          <w:cs/>
          <w:lang w:val="ar_AE" w:bidi="ar_AE"/>
        </w:rPr>
        <w:t xml:space="preserve"> بطرس في الخارج في كفرناحوم، يسأله بعض العشارين إذا كان الرب يسوع يدفع ضريبة الهيكل. فيجيب بطرس، قائلًا: نعم، هو يفعل ذلك.</w:t>
      </w:r>
    </w:p>
    <w:p>
      <w:pPr>
        <w:bidi/>
      </w:pPr>
      <w:r>
        <w:rPr>
          <w:rtl/>
          <w:cs/>
          <w:lang w:val="ar_AE" w:bidi="ar_AE"/>
        </w:rPr>
      </w:r>
      <w:r>
        <w:rPr>
          <w:b/>
          <w:rtl/>
          <w:cs/>
          <w:lang w:val="ar_AE" w:bidi="ar_AE"/>
        </w:rPr>
        <w:t>المشهد الثالث:</w:t>
      </w:r>
      <w:r>
        <w:rPr>
          <w:rtl/>
          <w:cs/>
          <w:lang w:val="ar_AE" w:bidi="ar_AE"/>
        </w:rPr>
        <w:t xml:space="preserve"> يدخل بطرس إلى البيت ويسأله الرب يسوع ممن يأخذ الملوك الأرضيون الضرائب، أمن أبنائهم شخصيًا أم من أشخاص آخرين. ثم يقول الرب يسوع إنه بما أن الله هو ملك الهيكل، فإن أبنائه، بما في ذلك الرب يسوع وبطرس، ينبغي ألا يدفعوا ضريبة الهيكل. لكن الرب يسوع لا يريد أن يزعج العشارين، لذلك يقول لبطرس أن يصطاد سمكة، فيجد في فمها عملة فضية ليعطيها للعشارين فيدفع ضريبة الهيكل عن الرب يسوع وعن بطرس.</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الرب يسوع الاثني عشر، بما في ذلك سمعان بطرس</w:t>
      </w:r>
    </w:p>
    <w:p>
      <w:pPr>
        <w:pStyle w:val="ListBullet"/>
        <w:bidi/>
        <w:spacing w:line="240" w:lineRule="auto"/>
        <w:ind w:left="720"/>
      </w:pPr>
      <w:r>
        <w:rPr>
          <w:rtl/>
          <w:cs/>
          <w:lang w:val="ar_AE" w:bidi="ar_AE"/>
        </w:rPr>
      </w:r>
      <w:r>
        <w:rPr>
          <w:rtl/>
          <w:cs/>
          <w:lang w:val="ar_AE" w:bidi="ar_AE"/>
        </w:rPr>
        <w:t>جُباة ضرائب الهيكل</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في المشهد الأول: الرب يسوع وتلاميذه معًا في مكان ما في الجليل، في المنطقة الشمالية من إسرائيل. تقابل الرب يسوع وتلاميذه معًا، واخبرهم الرب يسوع للمرة الثانية أنه سيُقتل. وفي هذه المرة يضيف أيضًا أنه "سيُسلَّم إلى أيدي الناس"، مما يعني أن أحدًا سيسلِّمه. وعندما يسمع التلاميذ هذا الخبر، يشعرون بالحزن الشديد.</w:t>
      </w:r>
    </w:p>
    <w:p>
      <w:pPr>
        <w:bidi/>
      </w:pPr>
      <w:r>
        <w:rPr>
          <w:rtl/>
          <w:cs/>
          <w:lang w:val="ar_AE" w:bidi="ar_AE"/>
        </w:rPr>
      </w:r>
      <w:r>
        <w:rPr>
          <w:rtl/>
          <w:cs/>
          <w:lang w:val="ar_AE" w:bidi="ar_AE"/>
        </w:rPr>
        <w:t>في المشهد الثاني، جاؤوا إلى كفرناحوم، وهي مدينة في الجليل. وهذا يعني، على الأرجح، أن الرب يسوع وتلاميذه الاثني عشر كانوا معًا في كفرناحوم. كان بطرس في الخارج عندما سأله بعض العشارون إذا كان الرب يسوع يدفع ضريبة الهيكل. فضريبة الهيكل فرضها الفريسيون، وهم مجموعة دينية في إسرائيل في ذلك الوقت. كان جميع الرجال اليهود الراشدين يدفعون ضريبة الهيكل لدعم نفقات الهيكل في أورشليم. يجيب بطرس: "نعم".</w:t>
      </w:r>
    </w:p>
    <w:p>
      <w:pPr>
        <w:bidi/>
      </w:pPr>
      <w:r>
        <w:rPr>
          <w:rtl/>
          <w:cs/>
          <w:lang w:val="ar_AE" w:bidi="ar_AE"/>
        </w:rPr>
      </w:r>
      <w:r>
        <w:rPr>
          <w:rtl/>
          <w:cs/>
          <w:lang w:val="ar_AE" w:bidi="ar_AE"/>
        </w:rPr>
        <w:t>في المشهد الثالث، يدخل بطرس إلى البيت حيث كان الرب يسوع يقيم. التلاميذ الآخرون في كفرناحوم أيضًا، لكن لم يُذكَروا في هذا المشهد. قبل أن تتاح لبطرس الفرصة كي يتكلم، يسأله يسوع: "ماذا تظن يا سمعان؟ هل يأخذ ملوك الأرض الضرائب من بنيهم أم من الآخرين؟" كان الرب يسوع يعلم مسبقًا ما طلبه العشارون من بطرس مع أن بطرس لم يخبره. يسأل الرب يسوع بطرس، قائلًا: "ماذا تظن يا سمعان؟" وهو يعرف إجابة السؤال بالفعل، لكنه يريد من بطرس أن يفكر في الجواب حتى يتمكن الرب يسوع من تعليمه شيئًا. يسأل الرب يسوع إذا كان "ملوك الأرض" أو الملوك البشرين، يأخذون الضرائب من أبنائهم أم من الآخرين الذين ليسوا أبنائهم، وهو يقارن ملوك الأرض بملك الهيكل، وهو الله.</w:t>
      </w:r>
    </w:p>
    <w:p>
      <w:pPr>
        <w:bidi/>
      </w:pPr>
      <w:r>
        <w:rPr>
          <w:rtl/>
          <w:cs/>
          <w:lang w:val="ar_AE" w:bidi="ar_AE"/>
        </w:rPr>
      </w:r>
      <w:r>
        <w:rPr>
          <w:rtl/>
          <w:cs/>
          <w:lang w:val="ar_AE" w:bidi="ar_AE"/>
        </w:rPr>
        <w:t>يجيب بطرس: "من الآخرين". فيقول الرب يسوع: "فإذًا البنون أحرار"، مما يعني أن الأبناء لا ينبغي عليهم أن يدفعوا الضريبة. ومع أنهم ليس عليهم أن يدفعوا الضرائب، لا يريد الرب يسوع أن يزعج العشارين، لذلك فيقول لبطرس أن "يلقي صنارته" أو "يلقي خطافه" في البحر ليصطاد سمكة. وعلى الأرجح كان الرب يتحدث عن بحر الجليل، لأن كفرناحوم تقع بالقرب من بحر الجليل. ويقول لبطرس أن يفتح فم أول سمكة يصطادها وسيجد إستارًا فضيًا في فمها. تلك العملة ستكون كافية لدفع ضريبة الهيكل لكل من الرب يسوع وبطرس، وعلى بطرس أن يعطيها للعشارين.</w:t>
      </w:r>
    </w:p>
    <w:p>
      <w:pPr>
        <w:bidi/>
      </w:pPr>
      <w:r>
        <w:rPr>
          <w:rtl/>
          <w:cs/>
          <w:lang w:val="ar_AE" w:bidi="ar_AE"/>
        </w:rPr>
      </w:r>
      <w:r>
        <w:rPr>
          <w:rtl/>
          <w:cs/>
          <w:lang w:val="ar_AE" w:bidi="ar_AE"/>
        </w:rPr>
        <w:t>توقَّفوا هنا واعرضوا على الفريق صورة لبحر الجليل.</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الرب يسوع الاثني عشر، بما في ذلك سمعان بطرس</w:t>
      </w:r>
    </w:p>
    <w:p>
      <w:pPr>
        <w:pStyle w:val="ListBullet"/>
        <w:bidi/>
        <w:spacing w:line="240" w:lineRule="auto"/>
        <w:ind w:left="720"/>
      </w:pPr>
      <w:r>
        <w:rPr>
          <w:rtl/>
          <w:cs/>
          <w:lang w:val="ar_AE" w:bidi="ar_AE"/>
        </w:rPr>
      </w:r>
      <w:r>
        <w:rPr>
          <w:rtl/>
          <w:cs/>
          <w:lang w:val="ar_AE" w:bidi="ar_AE"/>
        </w:rPr>
        <w:t>جُباة ضرائب الهيكل</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كيلا تهملوا هذه الأجزاء في أثناء التمثيل. ساعدوا الفريق على تذكُّر بعض الأجزاء من القصة.</w:t>
      </w:r>
    </w:p>
    <w:p>
      <w:pPr>
        <w:bidi/>
      </w:pPr>
      <w:r>
        <w:rPr>
          <w:rtl/>
          <w:cs/>
          <w:lang w:val="ar_AE" w:bidi="ar_AE"/>
        </w:rPr>
      </w:r>
      <w:r>
        <w:rPr>
          <w:rtl/>
          <w:cs/>
          <w:lang w:val="ar_AE" w:bidi="ar_AE"/>
        </w:rPr>
        <w:t>يجتمع يسوع وتلاميذه الاثنا عشر معًا ويقول يسوع للتلاميذ: "ابن الإنسان سوف يُسلَّم إلى أيدي الناس، فيقتلونه، لكن الله يقيمه في اليوم الثالث".</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 "أنا حزين للغاية! لا أريد أن يموت يسوع!"</w:t>
      </w:r>
    </w:p>
    <w:p>
      <w:pPr>
        <w:pStyle w:val="ListBullet"/>
        <w:bidi/>
        <w:spacing w:line="240" w:lineRule="auto"/>
        <w:ind w:left="720"/>
      </w:pPr>
      <w:r>
        <w:rPr>
          <w:rtl/>
          <w:cs/>
          <w:lang w:val="ar_AE" w:bidi="ar_AE"/>
        </w:rPr>
      </w:r>
      <w:r>
        <w:rPr>
          <w:rtl/>
          <w:cs/>
          <w:lang w:val="ar_AE" w:bidi="ar_AE"/>
        </w:rPr>
        <w:t>اسألوا المُمثِّل الذي يؤدي دور يسوع: "بماذا تشعر؟" قد تسمعون عبارات مثل: ألا يزالون غير سامعين للقصة كاملةً؟" أو "متى يفهمون أنَّ الله سيقيمني من الأموات في اليوم الثالث؟"</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يسوع وتلاميذه في كفرناحوم. يكون بطرس في الخارج عندما يسأله العشارون إذا كان الرب يسوع يدفع ضريبة الهيكل، التي يدفعها جميع اليهود لدعم مصروفات الهيكل في أورشليم. يُجيب بطرس: "نعم".</w:t>
      </w:r>
    </w:p>
    <w:p>
      <w:pPr>
        <w:bidi/>
      </w:pPr>
      <w:r>
        <w:rPr>
          <w:rtl/>
          <w:cs/>
          <w:lang w:val="ar_AE" w:bidi="ar_AE"/>
        </w:rPr>
      </w:r>
      <w:r>
        <w:rPr>
          <w:rtl/>
          <w:cs/>
          <w:lang w:val="ar_AE" w:bidi="ar_AE"/>
        </w:rPr>
        <w:t xml:space="preserve">يدخل بطرس بعد ذلك البيت حيث يجلس يسوع. يكون التلاميذ الآخرون في كفرناحوم، لكن لم يُذكَروا في هذا المشهد. قبل أن تُتاح لبطرس فرصة الحديث، يسأله يسوع: "ماذا تظن يا سمعان؟ هل يأخذ ملوك الأرض الضرائب من بنيهم أم من الآخرين؟" يجيب بطرس أنهم يأخذونها من الآخرين. يقول يسوع: "إذًا البنون أحرار".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بطرس: "بماذا تشعر؟"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يقول يسوع لبطرس إنه لا يريد أن يُغضب العشارين، وعليه، ينبغي أن يذهب بطرس إلى البحر ويصطاد سمكة. على الأرجح كان الرب يتحدث عن بحر الجليل، فهو بُحيرة كبيرة بالقرب من كفرناحوم. ينبغي أن "يُلقي بطرس صِنَّارته" ليصطاد سمكة. يطلَب منه أن يفتح فَم أوَّل سمكة يصطادها، عندها سيجد عُملة فضية تكفي لدفع ضريبة الهيكل، لكُل مِن يسوع وبطرس. ثم ينبغي له إعطاء العُملة للعشّارين لدفع الضريبة عن يسوع وبطرس.</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بطرس: "بماذا تشعر؟" قد تسمعون عبارات مثل: "أنتظر بفارغ الصبر رؤية هذه المعجزة!" "يريدني يسوع أن أدفع الضريبة مع أنني ابنٌ لله (والأبناء أحرارٌ). أحيانًا أضطر إلى الحفاظ على السلام حتى لو كان ذلك يعني التخلِّي عن بعض حريتي الشخصية، هذا صعب"، "لا يريدنا يسوع أنْ نُغضِب العشَّارين جُباة الهيكل"، أو "يسوع لديه القدرة على وضع ما أحتاج من مال في فَم السمكة التي أصطادها!"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تجري هذه القصة بلقاء التلاميذ والرب يسوع في </w:t>
      </w:r>
      <w:r>
        <w:rPr>
          <w:b/>
          <w:rtl/>
          <w:cs/>
          <w:lang w:val="ar_AE" w:bidi="ar_AE"/>
        </w:rPr>
        <w:t>الجليل</w:t>
      </w:r>
      <w:r>
        <w:rPr>
          <w:rtl/>
          <w:cs/>
          <w:lang w:val="ar_AE" w:bidi="ar_AE"/>
        </w:rPr>
        <w:t xml:space="preserve"> مجددًا. تذكّروا أن الجليل منطقة شمال إسرائيل. تجد اسم </w:t>
      </w:r>
      <w:r>
        <w:rPr>
          <w:rtl/>
          <w:cs/>
          <w:lang w:val="ar_AE" w:bidi="ar_AE"/>
        </w:rPr>
        <w:t>الجليل</w:t>
      </w:r>
      <w:r>
        <w:rPr>
          <w:rtl/>
          <w:cs/>
          <w:lang w:val="ar_AE" w:bidi="ar_AE"/>
        </w:rPr>
        <w:t xml:space="preserve"> في قاموس الكلمات الرئيسية.</w:t>
      </w:r>
    </w:p>
    <w:p>
      <w:pPr>
        <w:bidi/>
      </w:pPr>
      <w:r>
        <w:rPr>
          <w:rtl/>
          <w:cs/>
          <w:lang w:val="ar_AE" w:bidi="ar_AE"/>
        </w:rPr>
      </w:r>
      <w:r>
        <w:rPr>
          <w:rtl/>
          <w:cs/>
          <w:lang w:val="ar_AE" w:bidi="ar_AE"/>
        </w:rPr>
        <w:t xml:space="preserve">يقول الرب يسوع إن </w:t>
      </w:r>
      <w:r>
        <w:rPr>
          <w:b/>
          <w:rtl/>
          <w:cs/>
          <w:lang w:val="ar_AE" w:bidi="ar_AE"/>
        </w:rPr>
        <w:t>ابن الإنسان</w:t>
      </w:r>
      <w:r>
        <w:rPr>
          <w:rtl/>
          <w:cs/>
          <w:lang w:val="ar_AE" w:bidi="ar_AE"/>
        </w:rPr>
        <w:t xml:space="preserve"> سَيُسلَّم </w:t>
      </w:r>
      <w:r>
        <w:rPr>
          <w:b/>
          <w:rtl/>
          <w:cs/>
          <w:lang w:val="ar_AE" w:bidi="ar_AE"/>
        </w:rPr>
        <w:t>إلى أيدي الناس</w:t>
      </w:r>
      <w:r>
        <w:rPr>
          <w:rtl/>
          <w:cs/>
          <w:lang w:val="ar_AE" w:bidi="ar_AE"/>
        </w:rPr>
        <w:t xml:space="preserve"> فيقتلونه. تذكّروا أن الرب يسوع كان غالبًا ما يستخدم لقب </w:t>
      </w:r>
      <w:r>
        <w:rPr>
          <w:b/>
          <w:rtl/>
          <w:cs/>
          <w:lang w:val="ar_AE" w:bidi="ar_AE"/>
        </w:rPr>
        <w:t>ابن الإنسان</w:t>
      </w:r>
      <w:r>
        <w:rPr>
          <w:rtl/>
          <w:cs/>
          <w:lang w:val="ar_AE" w:bidi="ar_AE"/>
        </w:rPr>
        <w:t xml:space="preserve"> للإشارة إلى نفسه لأنه يعني المسيح. يرجى الحفاظ على اتساق ترجمة مصطلح ابن الإنسان ووحدته في كل المقاطع. تجد مصطلح </w:t>
      </w:r>
      <w:r>
        <w:rPr>
          <w:rtl/>
          <w:cs/>
          <w:lang w:val="ar_AE" w:bidi="ar_AE"/>
        </w:rPr>
        <w:t>ابن الإنسان</w:t>
      </w:r>
      <w:r>
        <w:rPr>
          <w:rtl/>
          <w:cs/>
          <w:lang w:val="ar_AE" w:bidi="ar_AE"/>
        </w:rPr>
        <w:t xml:space="preserve"> في قاموس الكلمات الرئيسية. تعبير "إلى أيدي الناس" هو تعبير عبري يعني "إلى سلطان الناس". وضيف الرب يسوع إن واحدًا سيسلِّمه إلى الناس الذين سيقتلونه.</w:t>
      </w:r>
    </w:p>
    <w:p>
      <w:pPr>
        <w:bidi/>
      </w:pPr>
      <w:r>
        <w:rPr>
          <w:rtl/>
          <w:cs/>
          <w:lang w:val="ar_AE" w:bidi="ar_AE"/>
        </w:rPr>
      </w:r>
      <w:r>
        <w:rPr>
          <w:rtl/>
          <w:cs/>
          <w:lang w:val="ar_AE" w:bidi="ar_AE"/>
        </w:rPr>
        <w:t xml:space="preserve">فيغم </w:t>
      </w:r>
      <w:r>
        <w:rPr>
          <w:b/>
          <w:rtl/>
          <w:cs/>
          <w:lang w:val="ar_AE" w:bidi="ar_AE"/>
        </w:rPr>
        <w:t>الحزن</w:t>
      </w:r>
      <w:r>
        <w:rPr>
          <w:rtl/>
          <w:cs/>
          <w:lang w:val="ar_AE" w:bidi="ar_AE"/>
        </w:rPr>
        <w:t xml:space="preserve"> </w:t>
      </w:r>
      <w:r>
        <w:rPr>
          <w:b/>
          <w:rtl/>
          <w:cs/>
          <w:lang w:val="ar_AE" w:bidi="ar_AE"/>
        </w:rPr>
        <w:t>التلاميذ</w:t>
      </w:r>
      <w:r>
        <w:rPr>
          <w:rtl/>
          <w:cs/>
          <w:lang w:val="ar_AE" w:bidi="ar_AE"/>
        </w:rPr>
        <w:t xml:space="preserve">. تذكروا أن التلميذ هو شخص يتبع الرب يسوع. يُرجى الحفاظ على اتساق ترجمة مصطلح التلاميذ ووحدته في كل المقاطع. تجد مصطلح </w:t>
      </w:r>
      <w:r>
        <w:rPr>
          <w:rtl/>
          <w:cs/>
          <w:lang w:val="ar_AE" w:bidi="ar_AE"/>
        </w:rPr>
        <w:t>تلميذ</w:t>
      </w:r>
      <w:r>
        <w:rPr>
          <w:rtl/>
          <w:cs/>
          <w:lang w:val="ar_AE" w:bidi="ar_AE"/>
        </w:rPr>
        <w:t xml:space="preserve"> في قاموس الكلمات الرئيسية. "حزنوا جدًا" تعني أنه في غاية الحزن.</w:t>
      </w:r>
    </w:p>
    <w:p>
      <w:pPr>
        <w:bidi/>
      </w:pPr>
      <w:r>
        <w:rPr>
          <w:rtl/>
          <w:cs/>
          <w:lang w:val="ar_AE" w:bidi="ar_AE"/>
        </w:rPr>
      </w:r>
      <w:r>
        <w:rPr>
          <w:rtl/>
          <w:cs/>
          <w:lang w:val="ar_AE" w:bidi="ar_AE"/>
        </w:rPr>
        <w:t xml:space="preserve">سأل العشارون بطرس إن كان الرب يسوع يدفع الدرهمين ضريبة الهيكل. </w:t>
      </w:r>
      <w:r>
        <w:rPr>
          <w:b/>
          <w:rtl/>
          <w:cs/>
          <w:lang w:val="ar_AE" w:bidi="ar_AE"/>
        </w:rPr>
        <w:t>الدرهم</w:t>
      </w:r>
      <w:r>
        <w:rPr>
          <w:rtl/>
          <w:cs/>
          <w:lang w:val="ar_AE" w:bidi="ar_AE"/>
        </w:rPr>
        <w:t xml:space="preserve"> هي وحدة من المال. وتساوي أجرة يومي عمل!</w:t>
      </w:r>
    </w:p>
    <w:p>
      <w:pPr>
        <w:bidi/>
      </w:pPr>
      <w:r>
        <w:rPr>
          <w:rtl/>
          <w:cs/>
          <w:lang w:val="ar_AE" w:bidi="ar_AE"/>
        </w:rPr>
      </w:r>
      <w:r>
        <w:rPr>
          <w:rtl/>
          <w:cs/>
          <w:lang w:val="ar_AE" w:bidi="ar_AE"/>
        </w:rPr>
        <w:t xml:space="preserve">يقول الرب يسوع إنه </w:t>
      </w:r>
      <w:r>
        <w:rPr>
          <w:b/>
          <w:rtl/>
          <w:cs/>
          <w:lang w:val="ar_AE" w:bidi="ar_AE"/>
        </w:rPr>
        <w:t>لئلا نعثرهم</w:t>
      </w:r>
      <w:r>
        <w:rPr>
          <w:rtl/>
          <w:cs/>
          <w:lang w:val="ar_AE" w:bidi="ar_AE"/>
        </w:rPr>
        <w:t xml:space="preserve"> أو </w:t>
      </w:r>
      <w:r>
        <w:rPr>
          <w:b/>
          <w:rtl/>
          <w:cs/>
          <w:lang w:val="ar_AE" w:bidi="ar_AE"/>
        </w:rPr>
        <w:t>لئلا نغيظهم</w:t>
      </w:r>
      <w:r>
        <w:rPr>
          <w:rtl/>
          <w:cs/>
          <w:lang w:val="ar_AE" w:bidi="ar_AE"/>
        </w:rPr>
        <w:t>، يقصد أنه لا يريد إغضابهم!</w:t>
      </w:r>
    </w:p>
    <w:p>
      <w:pPr>
        <w:bidi/>
      </w:pPr>
      <w:r>
        <w:rPr>
          <w:rtl/>
          <w:cs/>
          <w:lang w:val="ar_AE" w:bidi="ar_AE"/>
        </w:rPr>
      </w:r>
      <w:r>
        <w:rPr>
          <w:rtl/>
          <w:cs/>
          <w:lang w:val="ar_AE" w:bidi="ar_AE"/>
        </w:rPr>
        <w:t xml:space="preserve">إن </w:t>
      </w:r>
      <w:r>
        <w:rPr>
          <w:b/>
          <w:rtl/>
          <w:cs/>
          <w:lang w:val="ar_AE" w:bidi="ar_AE"/>
        </w:rPr>
        <w:t>البحر</w:t>
      </w:r>
      <w:r>
        <w:rPr>
          <w:rtl/>
          <w:cs/>
          <w:lang w:val="ar_AE" w:bidi="ar_AE"/>
        </w:rPr>
        <w:t xml:space="preserve"> الذي ذكره الرب يسوع هو على الأرجح </w:t>
      </w:r>
      <w:r>
        <w:rPr>
          <w:rtl/>
          <w:cs/>
          <w:lang w:val="ar_AE" w:bidi="ar_AE"/>
        </w:rPr>
        <w:t>بحر الجليل</w:t>
      </w:r>
      <w:r>
        <w:rPr>
          <w:rtl/>
          <w:cs/>
          <w:lang w:val="ar_AE" w:bidi="ar_AE"/>
        </w:rPr>
        <w:t>، بحيرة كبيرة بالقرب من كفرناحوم.</w:t>
      </w:r>
    </w:p>
    <w:p>
      <w:pPr>
        <w:bidi/>
      </w:pPr>
      <w:r>
        <w:rPr>
          <w:rtl/>
          <w:cs/>
          <w:lang w:val="ar_AE" w:bidi="ar_AE"/>
        </w:rPr>
      </w:r>
      <w:r>
        <w:rPr>
          <w:rtl/>
          <w:cs/>
          <w:lang w:val="ar_AE" w:bidi="ar_AE"/>
        </w:rPr>
        <w:t xml:space="preserve">يقول الرب يسوع إن بطرس سيجد في فم السمكة عملة فضية أو </w:t>
      </w:r>
      <w:r>
        <w:rPr>
          <w:b/>
          <w:rtl/>
          <w:cs/>
          <w:lang w:val="ar_AE" w:bidi="ar_AE"/>
        </w:rPr>
        <w:t>شاقل فضة</w:t>
      </w:r>
      <w:r>
        <w:rPr>
          <w:rtl/>
          <w:cs/>
          <w:lang w:val="ar_AE" w:bidi="ar_AE"/>
        </w:rPr>
        <w:t>. تبلغ قيمة الشاقل مبلغ الضريبة لكل من الرب يسوع وبطرس.</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18: 1–9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تحدث هذه القصة بالقرب من الوقت الذي حدثت فيه قصة ضريبة الهيكل، أو بعده بوقت قصير. حيث قال يسوع إن ملوك الأرض لا يأخذون الجزية من بنيهم، وأن يسوع وبطرس لا ينبغي أن يدفعوا ضريبة الهيكل (الدرهمين). هذه المناقشة قد تجعل التلاميذ يتساءلون عما إذا كانوا أشخاصًا مهمين في ملكوت الله.</w:t>
      </w:r>
    </w:p>
    <w:p>
      <w:pPr>
        <w:bidi/>
      </w:pPr>
      <w:r>
        <w:rPr>
          <w:rtl/>
          <w:cs/>
          <w:lang w:val="ar_AE" w:bidi="ar_AE"/>
        </w:rPr>
      </w:r>
      <w:r>
        <w:rPr>
          <w:rtl/>
          <w:cs/>
          <w:lang w:val="ar_AE" w:bidi="ar_AE"/>
        </w:rPr>
        <w:t>وعلى الأرجح كان يسوع وتلاميذه لا يزالون في كفرناحوم في هذا الوقت. فيأتي التلاميذ إلى يسوع ويسألونه: "من الأعظم في ملكوت السماوات؟" تذكَّروا أن تعبير "ملكوت السماوات" يشير إلى ملكوت الله. وهم يريدون أن يعرفوا من هو الشخص الأكثر أهمية أو الأكثر تكريمًا في ملكوت الله. فيدعو يسوع ولدًا صغيرًا كي يقترب إليه، ويقيمه في الوسط، بينه و بين تلاميذه، حيث يمكن للجميع رؤيته. ويقول: "الحق أقول لكم"، مما يعني أنه يريد من التلاميذ أن يستمعوا بعناية إلى ما يقوله بعد ذلك.</w:t>
      </w:r>
    </w:p>
    <w:p>
      <w:pPr>
        <w:bidi/>
      </w:pPr>
      <w:r>
        <w:rPr>
          <w:rtl/>
          <w:cs/>
          <w:lang w:val="ar_AE" w:bidi="ar_AE"/>
        </w:rPr>
      </w:r>
      <w:r>
        <w:rPr>
          <w:rtl/>
          <w:cs/>
          <w:lang w:val="ar_AE" w:bidi="ar_AE"/>
        </w:rPr>
        <w:t>ويخبرهم يسوع أنهم إذا لم يرجعوا، أو يغيروا تفكيرهم، ويصبحوا مثل الأطفال الصغار، فلن يكونوا بالتأكيد أعضاءً في ملكوت السماوات. فكل من يضع، أو يُخفض، نفسه مثل ذلك الولد الصغير، هو الأعظم في ملكوت السماوات. وكان الأطفال أدنى الناس في المجتمع اليهودي في ذلك الوقت. فلم يكن لديهم أجساد صغيرة فحسب، بل أيضًا لم يكن لديهم سلطان أو قوة أو امتياز. وهذا يُظهر أن ملكوت السماوات يختلف عن ممالك الأرض.</w:t>
      </w:r>
    </w:p>
    <w:p>
      <w:pPr>
        <w:bidi/>
      </w:pPr>
      <w:r>
        <w:rPr>
          <w:rtl/>
          <w:cs/>
          <w:lang w:val="ar_AE" w:bidi="ar_AE"/>
        </w:rPr>
      </w:r>
      <w:r>
        <w:rPr>
          <w:rtl/>
          <w:cs/>
          <w:lang w:val="ar_AE" w:bidi="ar_AE"/>
        </w:rPr>
        <w:t>ثم يقول يسوع إن كل من يقبل، أو يرحِّب، ولدًا واحدًا مثل هذا "باسمه"، أو بسببه، فهو يقبل يسوع.</w:t>
      </w:r>
    </w:p>
    <w:p>
      <w:pPr>
        <w:bidi/>
      </w:pPr>
      <w:r>
        <w:rPr>
          <w:rtl/>
          <w:cs/>
          <w:lang w:val="ar_AE" w:bidi="ar_AE"/>
        </w:rPr>
      </w:r>
      <w:r>
        <w:rPr>
          <w:rtl/>
          <w:cs/>
          <w:lang w:val="ar_AE" w:bidi="ar_AE"/>
        </w:rPr>
        <w:t xml:space="preserve">ناقشوا مع فريقكم كيف تعرفون من هم الأشخاص الأعظم في ثقافتكم. كيف يبدون؟ وكيف يتصرفون؟ وكيف يُعامَلون بشكل مختلف عن الآخرين؟ </w:t>
      </w:r>
    </w:p>
    <w:p>
      <w:pPr>
        <w:bidi/>
      </w:pPr>
      <w:r>
        <w:rPr>
          <w:rtl/>
          <w:cs/>
          <w:lang w:val="ar_AE" w:bidi="ar_AE"/>
        </w:rPr>
      </w:r>
      <w:r>
        <w:rPr>
          <w:rtl/>
          <w:cs/>
          <w:lang w:val="ar_AE" w:bidi="ar_AE"/>
        </w:rPr>
        <w:t>ناقشوا مع فريقكم كيف تعرفون أي أشخاص في ثقافتكم هم الأدنى. كيف يبدون؟ وكيف يتصرفون؟ وكيف يعامل الناس الأشخاص الأدنى بشكل مختلف عن الآخرين؟ بأي طريقة تختلف ثقافتكم عن شكل ملكوت السماوات الذي يصفه يسوع؟</w:t>
      </w:r>
    </w:p>
    <w:p>
      <w:pPr>
        <w:bidi/>
      </w:pPr>
      <w:r>
        <w:rPr>
          <w:rtl/>
          <w:cs/>
          <w:lang w:val="ar_AE" w:bidi="ar_AE"/>
        </w:rPr>
      </w:r>
      <w:r>
        <w:rPr>
          <w:rtl/>
          <w:cs/>
          <w:lang w:val="ar_AE" w:bidi="ar_AE"/>
        </w:rPr>
        <w:t xml:space="preserve">لكن يسوع يقول إنه إذا أعثر شخص ما أحد المؤمنين الصغار كي يخطئوا، فخير له أن يُعلَّق في عنقه حجر رحى كبير ويُغرَق في أعمق جزء من البحر. حجر الرحى كان حجرًا كبيرًا وثقيلًا يُستخدم لطحن الحبوب. فإذا رُبط حجر الرحى حول عنق الشخص، فهو لن يستطيع أن يسبح وسوف يغرق. ويقول يسوع إن العقاب لمن يجعل شخصًا يثق بيسوع يخطئ، سيكون أسوأ بكثير من أن يُربط حجر رحى حول عنق الشخص ويلقي به في أعمق جزء من البحر. يستخدم يسوع هذه الصورة الصادمة ليساعد تلاميذه على فهم مدى أهمية ألا يُسبب شخص ما لأحد أتباع يسوع أن يفقدوا الإيمان به. فأتباع يسوع ليسوا هم الأشخاص الأقوياء في العالم، لكن الله قوي، وسيعاقب أي شخص يُعثرهم ليخطئوا. </w:t>
      </w:r>
    </w:p>
    <w:p>
      <w:pPr>
        <w:bidi/>
      </w:pPr>
      <w:r>
        <w:rPr>
          <w:rtl/>
          <w:cs/>
          <w:lang w:val="ar_AE" w:bidi="ar_AE"/>
        </w:rPr>
      </w:r>
      <w:r>
        <w:rPr>
          <w:rtl/>
          <w:cs/>
          <w:lang w:val="ar_AE" w:bidi="ar_AE"/>
        </w:rPr>
        <w:t>توقّفوا هنا واعرضوا لفريقكم صورة لحجر رحى.</w:t>
      </w:r>
    </w:p>
    <w:p>
      <w:pPr>
        <w:bidi/>
      </w:pPr>
      <w:r>
        <w:rPr>
          <w:rtl/>
          <w:cs/>
          <w:lang w:val="ar_AE" w:bidi="ar_AE"/>
        </w:rPr>
      </w:r>
      <w:r>
        <w:rPr>
          <w:rtl/>
          <w:cs/>
          <w:lang w:val="ar_AE" w:bidi="ar_AE"/>
        </w:rPr>
        <w:t>عندما يقول يسوع: "ويل للعالم"، فهو يقصد "كم هو رهيب، كم هو مُحزن لسكان العالم" لأنهم يعثرون المؤمنين ليخطئوا. وسيغري الناس دائمًا الآخرين ليخطئوا، لكن "الويل" أو الحزن والألم، سيكون من نصيب الشخص الذي يُغري الآخرين ويعثرهم. فإن الله سيعاقب ذلك الشخص.</w:t>
      </w:r>
    </w:p>
    <w:p>
      <w:pPr>
        <w:bidi/>
      </w:pPr>
      <w:r>
        <w:rPr>
          <w:rtl/>
          <w:cs/>
          <w:lang w:val="ar_AE" w:bidi="ar_AE"/>
        </w:rPr>
      </w:r>
      <w:r>
        <w:rPr>
          <w:rtl/>
          <w:cs/>
          <w:lang w:val="ar_AE" w:bidi="ar_AE"/>
        </w:rPr>
        <w:t>ناقشوا مع فريقكم كيف يقوم الناس في ثقافتكم بتحذير الآخرين من الخطر.</w:t>
      </w:r>
    </w:p>
    <w:p>
      <w:pPr>
        <w:bidi/>
      </w:pPr>
      <w:r>
        <w:rPr>
          <w:rtl/>
          <w:cs/>
          <w:lang w:val="ar_AE" w:bidi="ar_AE"/>
        </w:rPr>
      </w:r>
      <w:r>
        <w:rPr>
          <w:rtl/>
          <w:cs/>
          <w:lang w:val="ar_AE" w:bidi="ar_AE"/>
        </w:rPr>
        <w:t>يقول يسوع إنه إن أعثرت يدي شخص أو قدميه ليخطئ، فعليه أن يقطعها ويتخلص منها. فخير للشخص أن يدخل الحياة الأبدية بيد واحدة أو رجل واحدة فقط من أن يحتفظ بكلتا يديه ورجليه، ثم يُلقيه الله في نار جهنم الأبدية. لا يطلب يسوع من الناس أن يقطعوا أيديهم وأرجلهم. لكنه يروي مثلًا يُظهر مدى خطورة الخطية. فينبغي على الناس أن يفعلوا كل ما في وسعهم لتجنب الخطية، حتى لو كان عليهم أن يتخلوا عن العديد من الأشياء كي يقاوموا التجربة.</w:t>
      </w:r>
    </w:p>
    <w:p>
      <w:pPr>
        <w:bidi/>
      </w:pPr>
      <w:r>
        <w:rPr>
          <w:rtl/>
          <w:cs/>
          <w:lang w:val="ar_AE" w:bidi="ar_AE"/>
        </w:rPr>
      </w:r>
      <w:r>
        <w:rPr>
          <w:rtl/>
          <w:cs/>
          <w:lang w:val="ar_AE" w:bidi="ar_AE"/>
        </w:rPr>
        <w:t>ناقشوا مع فريقكم كيف تفكر ثقافتكم في الأشخاص الذين يفقدون أجزاءً من أجسامهم.</w:t>
      </w:r>
    </w:p>
    <w:p>
      <w:pPr>
        <w:bidi/>
      </w:pPr>
      <w:r>
        <w:rPr>
          <w:rtl/>
          <w:cs/>
          <w:lang w:val="ar_AE" w:bidi="ar_AE"/>
        </w:rPr>
      </w:r>
      <w:r>
        <w:rPr>
          <w:rtl/>
          <w:cs/>
          <w:lang w:val="ar_AE" w:bidi="ar_AE"/>
        </w:rPr>
        <w:t>وهو يقول أيضًا إنه إذا كانت عين الشخص تُعثره ليخطئ، فينبغي أن يقلعها ويلقيها عنه. فخير له أن يدخل الحياة الأبدية مع الله بعين واحدة من أن يحتفظ بكلتا عينيه ثم يلقيه الله في جهنم، حيث تحرق النار إلى الأبد. ومرة أخرى، لا يطلب يسوع منهم أن يقلعوا أعينهم، لكنه يُظهر لهم مدى خطورة الخطية.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3 مشاهد.</w:t>
      </w:r>
    </w:p>
    <w:p>
      <w:pPr>
        <w:bidi/>
      </w:pPr>
      <w:r>
        <w:rPr>
          <w:rtl/>
          <w:cs/>
          <w:lang w:val="ar_AE" w:bidi="ar_AE"/>
        </w:rPr>
      </w:r>
      <w:r>
        <w:rPr>
          <w:b/>
          <w:rtl/>
          <w:cs/>
          <w:lang w:val="ar_AE" w:bidi="ar_AE"/>
        </w:rPr>
        <w:t>المشهد الأول:</w:t>
      </w:r>
      <w:r>
        <w:rPr>
          <w:rtl/>
          <w:cs/>
          <w:lang w:val="ar_AE" w:bidi="ar_AE"/>
        </w:rPr>
        <w:t xml:space="preserve"> يأتي التلاميذ إلى الرب يسوع ويسألونه عن الأعظم أو الأكثر تكريمًا في ملكوت السماوات. يطلب الرب يسوع من طفل أن يقف بينه وبين تلاميذه، ويقول إن الأعظم في ملكوت السماوات هو شخص متواضع وبدون قوة مثل طفل صغير. يجب أن يغير التلاميذ تفكيرهم ويصبحوا متواضعين مثل الأطفال الصغار، وإلا لن يدخلوا ملكوت السماوات.</w:t>
      </w:r>
    </w:p>
    <w:p>
      <w:pPr>
        <w:bidi/>
      </w:pPr>
      <w:r>
        <w:rPr>
          <w:rtl/>
          <w:cs/>
          <w:lang w:val="ar_AE" w:bidi="ar_AE"/>
        </w:rPr>
      </w:r>
      <w:r>
        <w:rPr>
          <w:b/>
          <w:rtl/>
          <w:cs/>
          <w:lang w:val="ar_AE" w:bidi="ar_AE"/>
        </w:rPr>
        <w:t>المشهد الثاني:</w:t>
      </w:r>
      <w:r>
        <w:rPr>
          <w:rtl/>
          <w:cs/>
          <w:lang w:val="ar_AE" w:bidi="ar_AE"/>
        </w:rPr>
        <w:t xml:space="preserve"> إذا رحب أحد بأتباع الرب يسوع، الذين يشبهون الأطفال الصغار، باسم الرب يسوع، فهو يرحب بالرب يسوع. لكن الأمر سيكون رهيبًا على أي شخص يغري أحد أتباعه المتواضعين للسقوط في الخطية. سيكون من الأفضل لذلك الشخص أن يُربط حجر رحى حول عنقه ويُلقي به شخص ما في أعمق جزء من البحر. وسيكون عقاب الله لأولئك الذين يغوون أتباعه ليخطئوا أسوأ من ذلك.</w:t>
      </w:r>
    </w:p>
    <w:p>
      <w:pPr>
        <w:bidi/>
      </w:pPr>
      <w:r>
        <w:rPr>
          <w:rtl/>
          <w:cs/>
          <w:lang w:val="ar_AE" w:bidi="ar_AE"/>
        </w:rPr>
      </w:r>
      <w:r>
        <w:rPr>
          <w:b/>
          <w:rtl/>
          <w:cs/>
          <w:lang w:val="ar_AE" w:bidi="ar_AE"/>
        </w:rPr>
        <w:t>المشهد الثالث:</w:t>
      </w:r>
      <w:r>
        <w:rPr>
          <w:rtl/>
          <w:cs/>
          <w:lang w:val="ar_AE" w:bidi="ar_AE"/>
        </w:rPr>
        <w:t xml:space="preserve"> يُحذر الرب يسوع بشدّة من الإغواء للسقوط في الخطية، ويقول إن حزنًا عميقًا وألمًا شديدًا ينتظران الذين يُجرّبون أتباعه ليخطئوا. وعلى الرغم من أنه سيكون هناك دائمًا بعض الذين سيُغوون الآخرين ليخطئوا، فإن هؤلاء الذين يُغوون الآخرين سيُعاقبون عقابًا شديدًا. فالخطية خطرة للغاية حتى إنه إذا أغرّتك يديك أو قدميك أو عينيك لتخطئ، فيجب أن تتخلص منها. فأن تدخل الحياة الأبدية دون أحد يديك أو قدميك أو عينيك أفضل من أن تحافظ على جسدك كله ويلقي بك الله في نار جهنم الأبدية.</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جميع تلاميذ الرب يسوع الاثني عشر</w:t>
      </w:r>
    </w:p>
    <w:p>
      <w:pPr>
        <w:pStyle w:val="ListBullet"/>
        <w:bidi/>
        <w:spacing w:line="240" w:lineRule="auto"/>
        <w:ind w:left="720"/>
      </w:pPr>
      <w:r>
        <w:rPr>
          <w:rtl/>
          <w:cs/>
          <w:lang w:val="ar_AE" w:bidi="ar_AE"/>
        </w:rPr>
      </w:r>
      <w:r>
        <w:rPr>
          <w:rtl/>
          <w:cs/>
          <w:lang w:val="ar_AE" w:bidi="ar_AE"/>
        </w:rPr>
        <w:t>ولد صغير</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في هذه القصة، يستمع التلاميذ إلى الرب يسوع وهو يشاركهم بعدة قصص في الأمثال. لا يتغيّر المكان، لكن الرب يسوع يشارك بأمثال مختلفة.</w:t>
      </w:r>
    </w:p>
    <w:p>
      <w:pPr>
        <w:bidi/>
      </w:pPr>
      <w:r>
        <w:rPr>
          <w:rtl/>
          <w:cs/>
          <w:lang w:val="ar_AE" w:bidi="ar_AE"/>
        </w:rPr>
      </w:r>
      <w:r>
        <w:rPr>
          <w:b/>
          <w:rtl/>
          <w:cs/>
          <w:lang w:val="ar_AE" w:bidi="ar_AE"/>
        </w:rPr>
        <w:t>المشهد الأول:</w:t>
      </w:r>
      <w:r>
        <w:rPr>
          <w:rtl/>
          <w:cs/>
          <w:lang w:val="ar_AE" w:bidi="ar_AE"/>
        </w:rPr>
        <w:t xml:space="preserve"> يسأل التلاميذ الرب يسوع: "مَنْ الأعظم في ملكوت السماوات؟" فهم يريدون أن يعرفوا من الأكثر تكريمًا في ملكوت الله. وعندما يجيبهم الرب يسوع، يستخدم نفس الكلمات: "مَنْ يتواضعَ مثل هذا الطفل، فهو "الأعظم في ملكوت السماوات".</w:t>
      </w:r>
    </w:p>
    <w:p>
      <w:pPr>
        <w:bidi/>
      </w:pPr>
      <w:r>
        <w:rPr>
          <w:rtl/>
          <w:cs/>
          <w:lang w:val="ar_AE" w:bidi="ar_AE"/>
        </w:rPr>
      </w:r>
      <w:r>
        <w:rPr>
          <w:rtl/>
          <w:cs/>
          <w:lang w:val="ar_AE" w:bidi="ar_AE"/>
        </w:rPr>
        <w:t>كان الصبي واقفًا بالفعل بالقرب من الرب يسوع حتى استطاع بسهولة أن يطلب منه أن يقف بينه و بين تلاميذه، حيث يمكن للجميع رؤيته وبينما يتحدث الرب يسوع. استمر الطفل في الوقوف بينهم طوال هذه القصة.</w:t>
      </w:r>
    </w:p>
    <w:p>
      <w:pPr>
        <w:bidi/>
      </w:pPr>
      <w:r>
        <w:rPr>
          <w:rtl/>
          <w:cs/>
          <w:lang w:val="ar_AE" w:bidi="ar_AE"/>
        </w:rPr>
      </w:r>
      <w:r>
        <w:rPr>
          <w:rtl/>
          <w:cs/>
          <w:lang w:val="ar_AE" w:bidi="ar_AE"/>
        </w:rPr>
        <w:t>يقول الرب يسوع للتلاميذ إنه يجب عليهم أن يغيروا تفكيرهم وان يصبحوا متواضعين مثل الأطفال الصغار، وإلا لن يدخلوا ملكوت السماوات. وكان الأطفال الأدنى منزلة في المجتمع اليهودي، لكن في ملكوت السماوات، المتواضعون هم الأعظم.</w:t>
      </w:r>
    </w:p>
    <w:p>
      <w:pPr>
        <w:bidi/>
      </w:pPr>
      <w:r>
        <w:rPr>
          <w:rtl/>
          <w:cs/>
          <w:lang w:val="ar_AE" w:bidi="ar_AE"/>
        </w:rPr>
      </w:r>
      <w:r>
        <w:rPr>
          <w:b/>
          <w:rtl/>
          <w:cs/>
          <w:lang w:val="ar_AE" w:bidi="ar_AE"/>
        </w:rPr>
        <w:t>المشهد الثاني:</w:t>
      </w:r>
      <w:r>
        <w:rPr>
          <w:rtl/>
          <w:cs/>
          <w:lang w:val="ar_AE" w:bidi="ar_AE"/>
        </w:rPr>
        <w:t xml:space="preserve"> لا يزال الرب يسوع يتحدث عن الطفل، لكن من الواضح أن الطفل رمزًا لأتباعه الذين يتضعون كالأطفال الصغار. ويقول الرب يسوع إن كل من يرحّب بأحد أتباعه المتواضعين "باسمه" أو بسببه يرحب بالرب يسوع شخصيًا. لكن إذا أعثر شخص ما أحد أتباعه المتواضعين فأخطأ، فسيكون من الأفضل لهذا الشخص أن يربط شخص ما حجر رحى كبير حول عنقه ويُلقيه في أعمق جزء من البحر. يستخدم الرب يسوع هذه الصورة الصادمة ليُبين أنه خطيئة رهيبة أن يتسبب أحد في جعل أتباعه المتواضعين يفقدون الإيمان به.</w:t>
      </w:r>
    </w:p>
    <w:p>
      <w:pPr>
        <w:bidi/>
      </w:pPr>
      <w:r>
        <w:rPr>
          <w:rtl/>
          <w:cs/>
          <w:lang w:val="ar_AE" w:bidi="ar_AE"/>
        </w:rPr>
      </w:r>
      <w:r>
        <w:rPr>
          <w:b/>
          <w:rtl/>
          <w:cs/>
          <w:lang w:val="ar_AE" w:bidi="ar_AE"/>
        </w:rPr>
        <w:t>المشهد الثالث:</w:t>
      </w:r>
      <w:r>
        <w:rPr>
          <w:rtl/>
          <w:cs/>
          <w:lang w:val="ar_AE" w:bidi="ar_AE"/>
        </w:rPr>
        <w:t xml:space="preserve"> يُحذر الرب يسوع بشدّة، قائلًا: "ويلّ للعالم"؛ لأن العالم يُغوي الناس بالخطية. ثم يُحذر الرب يسوع بشدّة ثانيًا، قائلًا: "وَيْلَ لْكُنْ يُغوي الْآخِر ليخطئ". ثم يُعطي تحذيرًا ثالثًا. فالخطية خطرة للغاية لدرجة أن الرب يسوع يقول إنه حتى إذا تسببت يديك أو قدميك شخصيًا في أن تخطئ، فسيكون من الأفضل لك أن تتخلَّص من يدك أو قدمك وتدخل الحياة الأبدية دون جزء من جسدك من أن تحافظ على جسدك كاملًا ويلقي بك الله في نار جهنم الأبدية. وفي النهاية، يُعطى تحذيرًا رابعًا. فإن تسببت عينك شخصيًا في أن تجعلك تخطئ، فتخلص منها. فأن تدخل الحياة الأبدية بعين واحدة أفضل من أن تحتفظ بكلتا عينيك ثم يلقي الله بك في نار جهنم الأبدية. يستخدم الرب يسوع هذه الأمثلة الصادمة ليُظهر مدى خطورة الاستسلام للإغواء بالخطية.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الترجمات الأكثر فهمًا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جميع تلاميذ الرب يسوع الاثني عشر</w:t>
      </w:r>
    </w:p>
    <w:p>
      <w:pPr>
        <w:pStyle w:val="ListBullet"/>
        <w:bidi/>
        <w:spacing w:line="240" w:lineRule="auto"/>
        <w:ind w:left="720"/>
      </w:pPr>
      <w:r>
        <w:rPr>
          <w:rtl/>
          <w:cs/>
          <w:lang w:val="ar_AE" w:bidi="ar_AE"/>
        </w:rPr>
      </w:r>
      <w:r>
        <w:rPr>
          <w:rtl/>
          <w:cs/>
          <w:lang w:val="ar_AE" w:bidi="ar_AE"/>
        </w:rPr>
        <w:t>ولد صغير</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كيلا تهملوا هذه الأجزاء في أثناء التمثيل. ساعدوا الفريق على تذكُّر بعض الأجزاء من القصة.</w:t>
      </w:r>
    </w:p>
    <w:p>
      <w:pPr>
        <w:bidi/>
      </w:pPr>
      <w:r>
        <w:rPr>
          <w:rtl/>
          <w:cs/>
          <w:lang w:val="ar_AE" w:bidi="ar_AE"/>
        </w:rPr>
      </w:r>
      <w:r>
        <w:rPr>
          <w:rtl/>
          <w:cs/>
          <w:lang w:val="ar_AE" w:bidi="ar_AE"/>
        </w:rPr>
        <w:t>في هذه القصة، يستمع التلاميذ إلى الرب يسوع وهو يشاركهم بعدة قصص في صورة أمثال. لا يتغيّر المكان، لكن الرب يسوع يشارك بأمثال مختلفة.</w:t>
      </w:r>
    </w:p>
    <w:p>
      <w:pPr>
        <w:bidi/>
      </w:pPr>
      <w:r>
        <w:rPr>
          <w:rtl/>
          <w:cs/>
          <w:lang w:val="ar_AE" w:bidi="ar_AE"/>
        </w:rPr>
      </w:r>
      <w:r>
        <w:rPr>
          <w:rtl/>
          <w:cs/>
          <w:lang w:val="ar_AE" w:bidi="ar_AE"/>
        </w:rPr>
        <w:t xml:space="preserve">يأتي التلاميذ إلى يسوع ويسألون: "مَن الأعظم في ملكوت السماوات؟" يطلب يسوع أن يأتي طفل ويقف بينه وتلاميذه ويخبرهم بأنهم يجب أن يُغيروا تفكيرهم ويصبحوا متواضعين مثل طفل صغير، وإلا لن يدخلوا ملكوت السماوات. إنَّ الأعظم في ملكوت السموات هُم الذين يتواضعون مثل الأطفال.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 "إن الأطفال ضعفاء؛ فكيف يمكن لأحد أن يكون عظيمًا إن لم يكن له قوة؟" أو "أشعر بالقلق من أن يؤذيني أحدٌ إذا أصبحت متواضعًا مثل صبي صغير" أو "ملكوت السموات يختلف تمامًا عن ملكوت الأرض!"</w:t>
      </w:r>
    </w:p>
    <w:p>
      <w:pPr>
        <w:bidi/>
      </w:pPr>
      <w:r>
        <w:rPr>
          <w:rtl/>
          <w:cs/>
          <w:lang w:val="ar_AE" w:bidi="ar_AE"/>
        </w:rPr>
      </w:r>
      <w:r>
        <w:rPr>
          <w:rtl/>
          <w:cs/>
          <w:lang w:val="ar_AE" w:bidi="ar_AE"/>
        </w:rPr>
        <w:t>يقول يسوع إنَّ كل مَن يُرحِّب بأحدٍ مثْل هذا الولد الصغير باسمه، فهو في حقيقة الأمر يُرحِّب به. لكن إذا تسبَّب أحدٌ في أنْ يُخطئ طفل مثل هذا الصغير، فمِن الأفضل أن يربط هذا الشخص حجر رحى ثقيل حول عنقه، ويلقيه أحدهم في أعمق جزء في البحر ليغرق.</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 "أشعر بصدمة!" ماذا يمكن أن يكون أسوأ من هذا العقاب؟" أو "أنا خائف. أرجو ألا أتعرض لهذا العقاب أبدًا" أو "لابد وأنَّ عقاب الله للذين يُعثرون الآخرين شديد للغاية! يجب أن أكون حريصًا على الترحيب بأتباع يسوع الآخرين كما لو كانوا يسوع ذاته" أو "يجب على الذين يتبعون يسوع أنْ يتَّضعوا كالأطفال، لكن الله سيعاقب كل مَن يحاول إيذاءهم بسبب تواضعهم".</w:t>
      </w:r>
    </w:p>
    <w:p>
      <w:pPr>
        <w:bidi/>
      </w:pPr>
      <w:r>
        <w:rPr>
          <w:rtl/>
          <w:cs/>
          <w:lang w:val="ar_AE" w:bidi="ar_AE"/>
        </w:rPr>
      </w:r>
      <w:r>
        <w:rPr>
          <w:rtl/>
          <w:cs/>
          <w:lang w:val="ar_AE" w:bidi="ar_AE"/>
        </w:rPr>
        <w:t xml:space="preserve">يعطي يسوع العديد من التحذيرات ضد مَن يُغوي الْآخَرين: "وَيْلَ للعالَم" و "وَيْلٌ لْمَن تأتي بواسطته العثرات" و "تخلَّص من يدك أو قدمك أو عينك إذا أغوتْكَ لتُخطئ".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 "أشعر بالشكر لله أنه سيعاقب الذين يُغوونني"، أو "يجب أن أحذر ألا أتسبب في عثرة الآخَرين"، أو "الخطية شديدة الْخَطَر، لدرجة أنه من الأفضل أن أفقد أجزاء من جسدي من أن أستسلم للتجربة، يجب أن أحذر مِن أنْ أخطئ".</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 xml:space="preserve">يسأل </w:t>
      </w:r>
      <w:r>
        <w:rPr>
          <w:b/>
          <w:rtl/>
          <w:cs/>
          <w:lang w:val="ar_AE" w:bidi="ar_AE"/>
        </w:rPr>
        <w:t>التلاميذ</w:t>
      </w:r>
      <w:r>
        <w:rPr>
          <w:rtl/>
          <w:cs/>
          <w:lang w:val="ar_AE" w:bidi="ar_AE"/>
        </w:rPr>
        <w:t xml:space="preserve"> الرب يسوع: "من </w:t>
      </w:r>
      <w:r>
        <w:rPr>
          <w:b/>
          <w:rtl/>
          <w:cs/>
          <w:lang w:val="ar_AE" w:bidi="ar_AE"/>
        </w:rPr>
        <w:t>الأعظم في ملكوت السماوات</w:t>
      </w:r>
      <w:r>
        <w:rPr>
          <w:rtl/>
          <w:cs/>
          <w:lang w:val="ar_AE" w:bidi="ar_AE"/>
        </w:rPr>
        <w:t>" فيجيبهم بأن الذين يتواضعون مثل الأولاد هم "الأعظم في ملكوت السماوات". يرجى الحفاظ على اتساق ترجمة عبارة "الأعظم في ملكوت السماوات" ووحدتها في كل المقاطع. تذكّروا أن تعبير "ملكوت السماوات" هو نفسه تعبير "</w:t>
      </w:r>
      <w:r>
        <w:rPr>
          <w:b/>
          <w:rtl/>
          <w:cs/>
          <w:lang w:val="ar_AE" w:bidi="ar_AE"/>
        </w:rPr>
        <w:t>ملكوت الله</w:t>
      </w:r>
      <w:r>
        <w:rPr>
          <w:rtl/>
          <w:cs/>
          <w:lang w:val="ar_AE" w:bidi="ar_AE"/>
        </w:rPr>
        <w:t>". عندما يقول التلاميذ "</w:t>
      </w:r>
      <w:r>
        <w:rPr>
          <w:b/>
          <w:rtl/>
          <w:cs/>
          <w:lang w:val="ar_AE" w:bidi="ar_AE"/>
        </w:rPr>
        <w:t>الأعظم</w:t>
      </w:r>
      <w:r>
        <w:rPr>
          <w:rtl/>
          <w:cs/>
          <w:lang w:val="ar_AE" w:bidi="ar_AE"/>
        </w:rPr>
        <w:t xml:space="preserve">"، يقصدون الأعظم مجدًا وسلطانًا. يُرجى الحفاظ على اتساق ترجمة مصطلح تلاميذ ووحدته في كل المقاطع، وتذكّروا أن مصطلح </w:t>
      </w:r>
      <w:r>
        <w:rPr>
          <w:b/>
          <w:rtl/>
          <w:cs/>
          <w:lang w:val="ar_AE" w:bidi="ar_AE"/>
        </w:rPr>
        <w:t>تلاميذ</w:t>
      </w:r>
      <w:r>
        <w:rPr>
          <w:rtl/>
          <w:cs/>
          <w:lang w:val="ar_AE" w:bidi="ar_AE"/>
        </w:rPr>
        <w:t xml:space="preserve"> في قاموس الكلمات الرئيسية.</w:t>
      </w:r>
    </w:p>
    <w:p>
      <w:pPr>
        <w:bidi/>
      </w:pPr>
      <w:r>
        <w:rPr>
          <w:rtl/>
          <w:cs/>
          <w:lang w:val="ar_AE" w:bidi="ar_AE"/>
        </w:rPr>
      </w:r>
      <w:r>
        <w:rPr>
          <w:rtl/>
          <w:cs/>
          <w:lang w:val="ar_AE" w:bidi="ar_AE"/>
        </w:rPr>
        <w:t>تذكّروا أنه عندما يقول الرب يسوع: "</w:t>
      </w:r>
      <w:r>
        <w:rPr>
          <w:b/>
          <w:rtl/>
          <w:cs/>
          <w:lang w:val="ar_AE" w:bidi="ar_AE"/>
        </w:rPr>
        <w:t>الحَقَّ أقول لكُمْ</w:t>
      </w:r>
      <w:r>
        <w:rPr>
          <w:rtl/>
          <w:cs/>
          <w:lang w:val="ar_AE" w:bidi="ar_AE"/>
        </w:rPr>
        <w:t>"أو "</w:t>
      </w:r>
      <w:r>
        <w:rPr>
          <w:b/>
          <w:rtl/>
          <w:cs/>
          <w:lang w:val="ar_AE" w:bidi="ar_AE"/>
        </w:rPr>
        <w:t>الحق أقول</w:t>
      </w:r>
      <w:r>
        <w:rPr>
          <w:rtl/>
          <w:cs/>
          <w:lang w:val="ar_AE" w:bidi="ar_AE"/>
        </w:rPr>
        <w:t>"، فهو يقول لتلاميذه أن يستمعوا بعناية لما سيقوله. يرجى الحفاظ على اتساق ترجمة هذه العبارة ووحدتها في كل المقاطع.</w:t>
      </w:r>
    </w:p>
    <w:p>
      <w:pPr>
        <w:bidi/>
      </w:pPr>
      <w:r>
        <w:rPr>
          <w:rtl/>
          <w:cs/>
          <w:lang w:val="ar_AE" w:bidi="ar_AE"/>
        </w:rPr>
      </w:r>
      <w:r>
        <w:rPr>
          <w:rtl/>
          <w:cs/>
          <w:lang w:val="ar_AE" w:bidi="ar_AE"/>
        </w:rPr>
        <w:t xml:space="preserve">عندما يقول الرب يسوع إنه يجب أن يرتدوا عن </w:t>
      </w:r>
      <w:r>
        <w:rPr>
          <w:b/>
          <w:rtl/>
          <w:cs/>
          <w:lang w:val="ar_AE" w:bidi="ar_AE"/>
        </w:rPr>
        <w:t>خطاياهم</w:t>
      </w:r>
      <w:r>
        <w:rPr>
          <w:rtl/>
          <w:cs/>
          <w:lang w:val="ar_AE" w:bidi="ar_AE"/>
        </w:rPr>
        <w:t xml:space="preserve"> ويصيروا </w:t>
      </w:r>
      <w:r>
        <w:rPr>
          <w:b/>
          <w:rtl/>
          <w:cs/>
          <w:lang w:val="ar_AE" w:bidi="ar_AE"/>
        </w:rPr>
        <w:t>مثل الأولاد الصغار</w:t>
      </w:r>
      <w:r>
        <w:rPr>
          <w:rtl/>
          <w:cs/>
          <w:lang w:val="ar_AE" w:bidi="ar_AE"/>
        </w:rPr>
        <w:t xml:space="preserve">، يقول إنه يجب أن يُخضعوا أنفسهم ويتواضعوا لأن الأطفال كانوا الأصغر في المجتمع اليهودي. لم يتمتعوا بأي قوة أو سلطان أو امتياز يُرجى الحفاظ على اتساق ترجمة مصطلح خطية/إثم ووحدته في كل المقاطع. ستجد مصطلح </w:t>
      </w:r>
      <w:r>
        <w:rPr>
          <w:b/>
          <w:rtl/>
          <w:cs/>
          <w:lang w:val="ar_AE" w:bidi="ar_AE"/>
        </w:rPr>
        <w:t>خطية</w:t>
      </w:r>
      <w:r>
        <w:rPr>
          <w:rtl/>
          <w:cs/>
          <w:lang w:val="ar_AE" w:bidi="ar_AE"/>
        </w:rPr>
        <w:t xml:space="preserve"> في قاموس الكلمات الرئيسية. </w:t>
      </w:r>
    </w:p>
    <w:p>
      <w:pPr>
        <w:bidi/>
      </w:pPr>
      <w:r>
        <w:rPr>
          <w:rtl/>
          <w:cs/>
          <w:lang w:val="ar_AE" w:bidi="ar_AE"/>
        </w:rPr>
      </w:r>
      <w:r>
        <w:rPr>
          <w:b/>
          <w:rtl/>
          <w:cs/>
          <w:lang w:val="ar_AE" w:bidi="ar_AE"/>
        </w:rPr>
        <w:t>حجر الرحى</w:t>
      </w:r>
      <w:r>
        <w:rPr>
          <w:rtl/>
          <w:cs/>
          <w:lang w:val="ar_AE" w:bidi="ar_AE"/>
        </w:rPr>
        <w:t xml:space="preserve"> كان حجرًا كبيرًا وثقيلًا يُستخدم لطحن الحبوب. كبير لدرجة أن الحمار هو ما كان يحركه لطحن الحبوب. وإذا رُبط شخص بهذا الحجر الضخم وألقي به في المياه العميقة، فلن يستطيع السباحة وسيغرق.</w:t>
      </w:r>
    </w:p>
    <w:p>
      <w:pPr>
        <w:bidi/>
      </w:pPr>
      <w:r>
        <w:rPr>
          <w:rtl/>
          <w:cs/>
          <w:lang w:val="ar_AE" w:bidi="ar_AE"/>
        </w:rPr>
      </w:r>
      <w:r>
        <w:rPr>
          <w:rtl/>
          <w:cs/>
          <w:lang w:val="ar_AE" w:bidi="ar_AE"/>
        </w:rPr>
        <w:t>توقّفوا هنا واعرضوا لفريقكم صورة لحجر رحى.</w:t>
      </w:r>
    </w:p>
    <w:p>
      <w:pPr>
        <w:bidi/>
      </w:pPr>
      <w:r>
        <w:rPr>
          <w:rtl/>
          <w:cs/>
          <w:lang w:val="ar_AE" w:bidi="ar_AE"/>
        </w:rPr>
      </w:r>
      <w:r>
        <w:rPr>
          <w:rtl/>
          <w:cs/>
          <w:lang w:val="ar_AE" w:bidi="ar_AE"/>
        </w:rPr>
        <w:t>يقول يسوع: "</w:t>
      </w:r>
      <w:r>
        <w:rPr>
          <w:b/>
          <w:rtl/>
          <w:cs/>
          <w:lang w:val="ar_AE" w:bidi="ar_AE"/>
        </w:rPr>
        <w:t>ويل</w:t>
      </w:r>
      <w:r>
        <w:rPr>
          <w:rtl/>
          <w:cs/>
          <w:lang w:val="ar_AE" w:bidi="ar_AE"/>
        </w:rPr>
        <w:t xml:space="preserve"> للعالم" و"</w:t>
      </w:r>
      <w:r>
        <w:rPr>
          <w:b/>
          <w:rtl/>
          <w:cs/>
          <w:lang w:val="ar_AE" w:bidi="ar_AE"/>
        </w:rPr>
        <w:t>ويل</w:t>
      </w:r>
      <w:r>
        <w:rPr>
          <w:rtl/>
          <w:cs/>
          <w:lang w:val="ar_AE" w:bidi="ar_AE"/>
        </w:rPr>
        <w:t xml:space="preserve"> للذي..." إنها تحذيرات شديدة! ويعني ذلك أن ثمة ألم وحزن شديدين سيقعان على العالم والمرء الذي يغوي الآخرين بالخطية.</w:t>
      </w:r>
    </w:p>
    <w:p>
      <w:pPr>
        <w:bidi/>
      </w:pPr>
      <w:r>
        <w:rPr>
          <w:rtl/>
          <w:cs/>
          <w:lang w:val="ar_AE" w:bidi="ar_AE"/>
        </w:rPr>
      </w:r>
      <w:r>
        <w:rPr>
          <w:rtl/>
          <w:cs/>
          <w:lang w:val="ar_AE" w:bidi="ar_AE"/>
        </w:rPr>
        <w:t xml:space="preserve">يقول الرب يسوع إنه من الأفضل أن يدخل الحياة الأبدية </w:t>
      </w:r>
      <w:r>
        <w:rPr>
          <w:b/>
          <w:rtl/>
          <w:cs/>
          <w:lang w:val="ar_AE" w:bidi="ar_AE"/>
        </w:rPr>
        <w:t>مفلوج</w:t>
      </w:r>
      <w:r>
        <w:rPr>
          <w:rtl/>
          <w:cs/>
          <w:lang w:val="ar_AE" w:bidi="ar_AE"/>
        </w:rPr>
        <w:t xml:space="preserve"> أو </w:t>
      </w:r>
      <w:r>
        <w:rPr>
          <w:b/>
          <w:rtl/>
          <w:cs/>
          <w:lang w:val="ar_AE" w:bidi="ar_AE"/>
        </w:rPr>
        <w:t>أعرج</w:t>
      </w:r>
      <w:r>
        <w:rPr>
          <w:rtl/>
          <w:cs/>
          <w:lang w:val="ar_AE" w:bidi="ar_AE"/>
        </w:rPr>
        <w:t>! المفلوج هو من ذراع أو ساق مشوهين أو مفقودين، أما الأعرج هو من يجد صعوبة في المشي لأن رجل أو كلتيهما مشوهتين أو مفقودتين.</w:t>
      </w:r>
    </w:p>
    <w:p>
      <w:pPr>
        <w:bidi/>
      </w:pPr>
      <w:r>
        <w:rPr>
          <w:rtl/>
          <w:cs/>
          <w:lang w:val="ar_AE" w:bidi="ar_AE"/>
        </w:rPr>
      </w:r>
      <w:r>
        <w:rPr>
          <w:rtl/>
          <w:cs/>
          <w:lang w:val="ar_AE" w:bidi="ar_AE"/>
        </w:rPr>
        <w:t xml:space="preserve">يقول الرب يسوع إنه من الأفضل أن تدخل الحياة الأبدية مفلوجًا أو أعرجًا من أن تبقي على جسمك بالكامل ويُطرَح في </w:t>
      </w:r>
      <w:r>
        <w:rPr>
          <w:b/>
          <w:rtl/>
          <w:cs/>
          <w:lang w:val="ar_AE" w:bidi="ar_AE"/>
        </w:rPr>
        <w:t>جهنم</w:t>
      </w:r>
      <w:r>
        <w:rPr>
          <w:rtl/>
          <w:cs/>
          <w:lang w:val="ar_AE" w:bidi="ar_AE"/>
        </w:rPr>
        <w:t xml:space="preserve"> حيث النار الأبدية. يرجى الحفاظ على اتساق ترجمة مصطلح جهنم/جحيم ووحدته في كل المقاطع. ستجد مصطلح </w:t>
      </w:r>
      <w:r>
        <w:rPr>
          <w:b/>
          <w:rtl/>
          <w:cs/>
          <w:lang w:val="ar_AE" w:bidi="ar_AE"/>
        </w:rPr>
        <w:t>جهنم/جحيم</w:t>
      </w:r>
      <w:r>
        <w:rPr>
          <w:rtl/>
          <w:cs/>
          <w:lang w:val="ar_AE" w:bidi="ar_AE"/>
        </w:rPr>
        <w:t xml:space="preserve"> في قاموس الكلمات الرئيسية.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18:10–14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18: 10–14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هذه القصة، يستمر يسوع في الحديث مع تلاميذه. ما زالت الأحداث تدور في كفرناحوم مثل القصة السابقة.</w:t>
      </w:r>
    </w:p>
    <w:p>
      <w:pPr>
        <w:bidi/>
      </w:pPr>
      <w:r>
        <w:rPr>
          <w:rtl/>
          <w:cs/>
          <w:lang w:val="ar_AE" w:bidi="ar_AE"/>
        </w:rPr>
      </w:r>
      <w:r>
        <w:rPr>
          <w:rtl/>
          <w:cs/>
          <w:lang w:val="ar_AE" w:bidi="ar_AE"/>
        </w:rPr>
        <w:t>قال يسوع، "انظروا ألا تحتقروا أحد هؤلاء الصغار." كان لا يزال يُشبِّه التلاميذ بالأطفال الصغار. كان يقول إنه ينبغي لهم أن يكونوا حذرين حتى لا يظنوا أن أتباع يسوع البُسطاء غير مهمين. كان يطلب منهم أن يكونوا مختلفين عن الناس في العالَم من حولهم، لأن العالَم يحتقر ما هو صغير أو غير مهم، لكن الله يَعتز به.</w:t>
      </w:r>
    </w:p>
    <w:p>
      <w:pPr>
        <w:bidi/>
      </w:pPr>
      <w:r>
        <w:rPr>
          <w:rtl/>
          <w:cs/>
          <w:lang w:val="ar_AE" w:bidi="ar_AE"/>
        </w:rPr>
      </w:r>
      <w:r>
        <w:rPr>
          <w:rtl/>
          <w:cs/>
          <w:lang w:val="ar_AE" w:bidi="ar_AE"/>
        </w:rPr>
        <w:t>توقفوا وناقشوا مع فريقكم كيف تنظر ثقافتكم إلى المُهمَّشين.</w:t>
      </w:r>
    </w:p>
    <w:p>
      <w:pPr>
        <w:bidi/>
      </w:pPr>
      <w:r>
        <w:rPr>
          <w:rtl/>
          <w:cs/>
          <w:lang w:val="ar_AE" w:bidi="ar_AE"/>
        </w:rPr>
      </w:r>
      <w:r>
        <w:rPr>
          <w:rtl/>
          <w:cs/>
          <w:lang w:val="ar_AE" w:bidi="ar_AE"/>
        </w:rPr>
        <w:t>قال يسوع: "لأني أقول لكم..." كرَّر يسوع تعبير "أقول لكم" عدة مرات في سفر متَّى. كان يسوع يُظهر أن له سلطان الله. قال إن الملائكة الذين يحرسون أو يمثلون أتباعه البُسطاء ينظرون دائمًا وجهَ الله في السماء. كان اليهود في ذلك الوقت يعتقدون أنه لا يُسمح بالدخول إلى محضر الله. إلا لرؤساء الملائكة. يُظهِر هذا أن كل مؤمن بسيط مهمٌ لدى الله.</w:t>
      </w:r>
    </w:p>
    <w:p>
      <w:pPr>
        <w:bidi/>
      </w:pPr>
      <w:r>
        <w:rPr>
          <w:rtl/>
          <w:cs/>
          <w:lang w:val="ar_AE" w:bidi="ar_AE"/>
        </w:rPr>
      </w:r>
      <w:r>
        <w:rPr>
          <w:rtl/>
          <w:cs/>
          <w:lang w:val="ar_AE" w:bidi="ar_AE"/>
        </w:rPr>
        <w:t>توقفوا وناقشوا مع فريقكم وقتًا رأوا فيه ملاكًا أو تفاعلوا معه.</w:t>
      </w:r>
    </w:p>
    <w:p>
      <w:pPr>
        <w:bidi/>
      </w:pPr>
      <w:r>
        <w:rPr>
          <w:rtl/>
          <w:cs/>
          <w:lang w:val="ar_AE" w:bidi="ar_AE"/>
        </w:rPr>
      </w:r>
      <w:r>
        <w:rPr>
          <w:rtl/>
          <w:cs/>
          <w:lang w:val="ar_AE" w:bidi="ar_AE"/>
        </w:rPr>
        <w:t>سألهم يسوع: "ماذا تظنون؟" كان يريد منهم أن يفكروا في شيء ما.</w:t>
      </w:r>
    </w:p>
    <w:p>
      <w:pPr>
        <w:bidi/>
      </w:pPr>
      <w:r>
        <w:rPr>
          <w:rtl/>
          <w:cs/>
          <w:lang w:val="ar_AE" w:bidi="ar_AE"/>
        </w:rPr>
      </w:r>
      <w:r>
        <w:rPr>
          <w:rtl/>
          <w:cs/>
          <w:lang w:val="ar_AE" w:bidi="ar_AE"/>
        </w:rPr>
        <w:t>ثم أخبرهم ما الذي ينبغي أن يفكروا فيه باستخدام مثلٍ، "إن كان لإنسان مئة خروف وضَلَّ واحدٌ منها" بعيدًا عن القطيع. سألهم يسوع: "أفلا يترك التسعة والتسعين على الجبال ويذهب يَطلب الضال؟" كان متأكدًا من أن المستمعين سيفهمون أنه إذا ضلَّ الخروف بعيدًا، فإن الراعي سيذهب ليبحث عن الخروف الضال. في الثقافة اليهودية في ذلك الوقت، كان المئة خروف يمثلون قطيع متوسط الحجم. كذلك سيكون من الشائع أن يراقب الرعاةُ الآخرون الخراف التسعة والتسعين بينما يذهب الراعي رفيقهم للبحث عن خروفه الضال، لذلك ربما افترض التلاميذُ أن راعيًا آخر سيعتني بالخراف التسعة والتسعين. رفضَ اللهُ القادة الدينيين الذين لا يهتمون بالأشخاص المكسورين والضعفاء، والله نفسه يبحث عن الشخص المكسور والضعيف الذي ابتعد عن بقية القطيع.</w:t>
      </w:r>
    </w:p>
    <w:p>
      <w:pPr>
        <w:bidi/>
      </w:pPr>
      <w:r>
        <w:rPr>
          <w:rtl/>
          <w:cs/>
          <w:lang w:val="ar_AE" w:bidi="ar_AE"/>
        </w:rPr>
      </w:r>
      <w:r>
        <w:rPr>
          <w:rtl/>
          <w:cs/>
          <w:lang w:val="ar_AE" w:bidi="ar_AE"/>
        </w:rPr>
        <w:t>قال يسوع مرة أخرى: "الحق أقول لكم،" وهو ما يقوله كثيرًا عندما يريد من التلاميذ أن يستمعوا بعناية. إذا وجد الرجلُ خروفه، أو عندما يجد خروفه، فإنه يفرح بالخروف الضال أكثر من فرحه بالخراف التسعة والتسعين التي لم تَضل أبدًا. كان يسوع يستخدم المبالغة هنا عندما تحدث عن التخلُّص من يديك أو قدميك أو عينيك إذا كانت تدفعك إلى السقوط في الخطية. كان يقول إن الراعي سيفرح بخصوص الخراف التسعة والتسعين التي بَقيتْ معًا، لكنه سيكون أكثر فرحًا عندما يُنقِذ الخروفَ الضال. كان الشعب اليهودي يعتبر الخراف حيوانات حمقاء. كان على الرعاة أن يراقبوا الخراف بعناية لأنه توجد حيوانات أخرى تحاول افتراس الخراف، وكثيرًا ما كانت الخراف تَضل بعيدًا عن حماية الراعي حيث تَصير في خطر. لم يكن لدى الخراف أي طريقة لحماية أنفسها من الحيوانات المفترسة. تعتمد الخراف على راعيهم ليُبقيهم في أمان. كان شعب الله يُشبَّه عادة بالخراف في الكتاب المُقدَّس.</w:t>
      </w:r>
    </w:p>
    <w:p>
      <w:pPr>
        <w:bidi/>
      </w:pPr>
      <w:r>
        <w:rPr>
          <w:rtl/>
          <w:cs/>
          <w:lang w:val="ar_AE" w:bidi="ar_AE"/>
        </w:rPr>
      </w:r>
      <w:r>
        <w:rPr>
          <w:rtl/>
          <w:cs/>
          <w:lang w:val="ar_AE" w:bidi="ar_AE"/>
        </w:rPr>
        <w:t>توقَّفوا واعرضوا على فريقكم صورة راعي مع قطيع من الخراف.</w:t>
      </w:r>
    </w:p>
    <w:p>
      <w:pPr>
        <w:bidi/>
      </w:pPr>
      <w:r>
        <w:rPr>
          <w:rtl/>
          <w:cs/>
          <w:lang w:val="ar_AE" w:bidi="ar_AE"/>
        </w:rPr>
      </w:r>
      <w:r>
        <w:rPr>
          <w:rtl/>
          <w:cs/>
          <w:lang w:val="ar_AE" w:bidi="ar_AE"/>
        </w:rPr>
        <w:t>توقفوا وناقشوا مع فريقكم من سيكون في ثقافتكم مثل الراعي في هذه القصة؟ هل توجد حيوانات في ثقافتكم تراقبونها بعناية؟</w:t>
      </w:r>
    </w:p>
    <w:p>
      <w:pPr>
        <w:bidi/>
      </w:pPr>
      <w:r>
        <w:rPr>
          <w:rtl/>
          <w:cs/>
          <w:lang w:val="ar_AE" w:bidi="ar_AE"/>
        </w:rPr>
      </w:r>
      <w:r>
        <w:rPr>
          <w:rtl/>
          <w:cs/>
          <w:lang w:val="ar_AE" w:bidi="ar_AE"/>
        </w:rPr>
        <w:t>قال يسوع إنه بنفس الطريقة التي يفرح بها الراعي لإيجاد خروفه الضال، هكذا يَفرح اللهُ، أبوه، عندما يُنقِذ أحد أتباعه الضالين. لا يشاء أن يَضيع للأبد واحدٌ من صغاره، أي أتباعه البُسطاء.</w:t>
      </w:r>
    </w:p>
    <w:p>
      <w:pPr>
        <w:bidi/>
      </w:pPr>
      <w:r>
        <w:rPr>
          <w:rtl/>
          <w:cs/>
          <w:lang w:val="ar_AE" w:bidi="ar_AE"/>
        </w:rPr>
      </w:r>
      <w:r>
        <w:rPr>
          <w:rtl/>
          <w:cs/>
          <w:lang w:val="ar_AE" w:bidi="ar_AE"/>
        </w:rPr>
        <w:t>ناقشوا مع فريقكم: ما هي الأحداث التي ستجعل مجتمعكم يفرح معًا؟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مشهدين.</w:t>
      </w:r>
    </w:p>
    <w:p>
      <w:pPr>
        <w:bidi/>
      </w:pPr>
      <w:r>
        <w:rPr>
          <w:rtl/>
          <w:cs/>
          <w:lang w:val="ar_AE" w:bidi="ar_AE"/>
        </w:rPr>
      </w:r>
      <w:r>
        <w:rPr>
          <w:b/>
          <w:rtl/>
          <w:cs/>
          <w:lang w:val="ar_AE" w:bidi="ar_AE"/>
        </w:rPr>
        <w:t>المشهد الأول:</w:t>
      </w:r>
      <w:r>
        <w:rPr>
          <w:rtl/>
          <w:cs/>
          <w:lang w:val="ar_AE" w:bidi="ar_AE"/>
        </w:rPr>
        <w:t xml:space="preserve"> كان يسوع وتلاميذه في كفرناحوم. وكان يسوع قد أخبر تلاميذه للتو أن الأعظم في ملكوت السموات هو من يتواضع ويصير مثل الأطفال الصغار. وهنا أضاف تحذيرًا لتلاميذه بألّا يحتقروا هؤلاء الذين يصيرون مثل الأطفال الصغار.</w:t>
      </w:r>
    </w:p>
    <w:p>
      <w:pPr>
        <w:bidi/>
      </w:pPr>
      <w:r>
        <w:rPr>
          <w:rtl/>
          <w:cs/>
          <w:lang w:val="ar_AE" w:bidi="ar_AE"/>
        </w:rPr>
      </w:r>
      <w:r>
        <w:rPr>
          <w:b/>
          <w:rtl/>
          <w:cs/>
          <w:lang w:val="ar_AE" w:bidi="ar_AE"/>
        </w:rPr>
        <w:t>المشهد الثاني:</w:t>
      </w:r>
      <w:r>
        <w:rPr>
          <w:rtl/>
          <w:cs/>
          <w:lang w:val="ar_AE" w:bidi="ar_AE"/>
        </w:rPr>
        <w:t xml:space="preserve"> يسوع يروي قصة عن راعي كان له مئة خروف. وعندما يضلّ واحد منها بعيدًا، يترك الراعي التسعة والتسعين ليبحث عن الخروف الضال. وقال يسوع إن الله مثل هذا الراعي، فكل واحد من أولاده الصغار ثمين عنده، وإن ابتعد أحدهم، فإنه يسعى وراءه حتى يجده.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جميع تلاميذه الاثني عشر</w:t>
      </w:r>
    </w:p>
    <w:p>
      <w:pPr>
        <w:pStyle w:val="ListBullet"/>
        <w:bidi/>
        <w:spacing w:line="240" w:lineRule="auto"/>
        <w:ind w:left="720"/>
      </w:pPr>
      <w:r>
        <w:rPr>
          <w:rtl/>
          <w:cs/>
          <w:lang w:val="ar_AE" w:bidi="ar_AE"/>
        </w:rPr>
      </w:r>
      <w:r>
        <w:rPr>
          <w:rtl/>
          <w:cs/>
          <w:lang w:val="ar_AE" w:bidi="ar_AE"/>
        </w:rPr>
        <w:t>طفل صغير</w:t>
      </w:r>
    </w:p>
    <w:p>
      <w:pPr>
        <w:pStyle w:val="ListBullet"/>
        <w:bidi/>
        <w:spacing w:line="240" w:lineRule="auto"/>
        <w:ind w:left="720"/>
      </w:pPr>
      <w:r>
        <w:rPr>
          <w:rtl/>
          <w:cs/>
          <w:lang w:val="ar_AE" w:bidi="ar_AE"/>
        </w:rPr>
      </w:r>
      <w:r>
        <w:rPr>
          <w:rtl/>
          <w:cs/>
          <w:lang w:val="ar_AE" w:bidi="ar_AE"/>
        </w:rPr>
        <w:t>الراعي</w:t>
      </w:r>
    </w:p>
    <w:p>
      <w:pPr>
        <w:pStyle w:val="ListBullet"/>
        <w:bidi/>
        <w:spacing w:line="240" w:lineRule="auto"/>
        <w:ind w:left="720"/>
      </w:pPr>
      <w:r>
        <w:rPr>
          <w:rtl/>
          <w:cs/>
          <w:lang w:val="ar_AE" w:bidi="ar_AE"/>
        </w:rPr>
      </w:r>
      <w:r>
        <w:rPr>
          <w:rtl/>
          <w:cs/>
          <w:lang w:val="ar_AE" w:bidi="ar_AE"/>
        </w:rPr>
        <w:t>مئة خروف (99 و1)</w:t>
      </w:r>
    </w:p>
    <w:p>
      <w:pPr>
        <w:bidi/>
      </w:pPr>
      <w:r>
        <w:rPr>
          <w:rtl/>
          <w:cs/>
          <w:lang w:val="ar_AE" w:bidi="ar_AE"/>
        </w:rPr>
      </w:r>
      <w:r>
        <w:rPr>
          <w:rtl/>
          <w:cs/>
          <w:lang w:val="ar_AE" w:bidi="ar_AE"/>
        </w:rPr>
        <w:t xml:space="preserve"> 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 </w:t>
      </w:r>
    </w:p>
    <w:p>
      <w:pPr>
        <w:bidi/>
      </w:pPr>
      <w:r>
        <w:rPr>
          <w:rtl/>
          <w:cs/>
          <w:lang w:val="ar_AE" w:bidi="ar_AE"/>
        </w:rPr>
      </w:r>
      <w:r>
        <w:rPr>
          <w:rtl/>
          <w:cs/>
          <w:lang w:val="ar_AE" w:bidi="ar_AE"/>
        </w:rPr>
        <w:t>وفي المشهد الأول، كان يسوع يتحدث إلى تلاميذه. والمشهد هو نفسه في القصة السابقة. وعلى الأرجح لا يزال الولد، من القصة السابقة، واقفًا بينهم، لأن يسوع قال: "أَحَدَ هؤُلاَءِ الصِّغَارِ". حذّر يسوع تلاميذه من أن يظنوا أن أشخاصًا مثل الطفل الصغير غير مهمين، فالملائكة الذين يعتنون بأتباع يسوع المتواضعين دائمًا يرون وجه الله في السماء، لأن الله يهتم بهم كثيرًا.</w:t>
      </w:r>
    </w:p>
    <w:p>
      <w:pPr>
        <w:bidi/>
      </w:pPr>
      <w:r>
        <w:rPr>
          <w:rtl/>
          <w:cs/>
          <w:lang w:val="ar_AE" w:bidi="ar_AE"/>
        </w:rPr>
      </w:r>
      <w:r>
        <w:rPr>
          <w:rtl/>
          <w:cs/>
          <w:lang w:val="ar_AE" w:bidi="ar_AE"/>
        </w:rPr>
        <w:t>في المشهد الثاني، يروي يسوع لهم قصة كمثال على مدى أهمية أتباعه عند الله. هناك راعٍ معه تسعة وتسعون خروفًا، وخروف واحد قد ضلّ بعيدًا. قد يكون من الصعب إيجاد مئة شيء أو شخص لتمثيل المئة خروف، لكن النقطة التي يريد يسوع توضيحها هي أن هناك مجموعة كبيرة من الخراف تبقى معًا، وخروفًا واحدًا فقط هو الذي يضلّ. يجب أن تكون مجموعة الخراف التي تبقى معًا كبيرة، ويكون هناك خروف واحد فقط هو الذي يبتعد ضالًا.</w:t>
      </w:r>
    </w:p>
    <w:p>
      <w:pPr>
        <w:bidi/>
      </w:pPr>
      <w:r>
        <w:rPr>
          <w:rtl/>
          <w:cs/>
          <w:lang w:val="ar_AE" w:bidi="ar_AE"/>
        </w:rPr>
      </w:r>
      <w:r>
        <w:rPr>
          <w:rtl/>
          <w:cs/>
          <w:lang w:val="ar_AE" w:bidi="ar_AE"/>
        </w:rPr>
        <w:t>يترك الراعي مجموعة الخراف الكبيرة حيث هي، ويذهب ليبحث عن الخروف الضائع، لأن كل خروف مهم له. ويذهب ليبحث عن الخروف الضائع، لأن كل خروف مهم له. ويقول يسوع كلمة "هكَذَا" ليوضح أن الله يتصرف مثل هذا الراعي ليعيد الناس الذين يبتعدون عنه.</w:t>
      </w:r>
    </w:p>
    <w:p>
      <w:pPr>
        <w:bidi/>
      </w:pPr>
      <w:r>
        <w:rPr>
          <w:rtl/>
          <w:cs/>
          <w:lang w:val="ar_AE" w:bidi="ar_AE"/>
        </w:rPr>
      </w:r>
      <w:r>
        <w:rPr>
          <w:rtl/>
          <w:cs/>
          <w:lang w:val="ar_AE" w:bidi="ar_AE"/>
        </w:rPr>
        <w:t>توقّفوا هنا وناقشوا مع فريقكم كيف تعبّرون عن المقارنات بهذا الشكل في لغتكم.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مشهدين.</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كل تلاميذه الاثني عشر</w:t>
      </w:r>
    </w:p>
    <w:p>
      <w:pPr>
        <w:pStyle w:val="ListBullet"/>
        <w:bidi/>
        <w:spacing w:line="240" w:lineRule="auto"/>
        <w:ind w:left="720"/>
      </w:pPr>
      <w:r>
        <w:rPr>
          <w:rtl/>
          <w:cs/>
          <w:lang w:val="ar_AE" w:bidi="ar_AE"/>
        </w:rPr>
      </w:r>
      <w:r>
        <w:rPr>
          <w:rtl/>
          <w:cs/>
          <w:lang w:val="ar_AE" w:bidi="ar_AE"/>
        </w:rPr>
        <w:t>ولد صغير</w:t>
      </w:r>
    </w:p>
    <w:p>
      <w:pPr>
        <w:pStyle w:val="ListBullet"/>
        <w:bidi/>
        <w:spacing w:line="240" w:lineRule="auto"/>
        <w:ind w:left="720"/>
      </w:pPr>
      <w:r>
        <w:rPr>
          <w:rtl/>
          <w:cs/>
          <w:lang w:val="ar_AE" w:bidi="ar_AE"/>
        </w:rPr>
      </w:r>
      <w:r>
        <w:rPr>
          <w:rtl/>
          <w:cs/>
          <w:lang w:val="ar_AE" w:bidi="ar_AE"/>
        </w:rPr>
        <w:t>راعي غنم</w:t>
      </w:r>
    </w:p>
    <w:p>
      <w:pPr>
        <w:pStyle w:val="ListBullet"/>
        <w:bidi/>
        <w:spacing w:line="240" w:lineRule="auto"/>
        <w:ind w:left="720"/>
      </w:pPr>
      <w:r>
        <w:rPr>
          <w:rtl/>
          <w:cs/>
          <w:lang w:val="ar_AE" w:bidi="ar_AE"/>
        </w:rPr>
      </w:r>
      <w:r>
        <w:rPr>
          <w:rtl/>
          <w:cs/>
          <w:lang w:val="ar_AE" w:bidi="ar_AE"/>
        </w:rPr>
        <w:t>مئة خروف (99 و1)</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بعض الأجزاء من القصة.</w:t>
      </w:r>
    </w:p>
    <w:p>
      <w:pPr>
        <w:bidi/>
      </w:pPr>
      <w:r>
        <w:rPr>
          <w:rtl/>
          <w:cs/>
          <w:lang w:val="ar_AE" w:bidi="ar_AE"/>
        </w:rPr>
      </w:r>
      <w:r>
        <w:rPr>
          <w:rtl/>
          <w:cs/>
          <w:lang w:val="ar_AE" w:bidi="ar_AE"/>
        </w:rPr>
        <w:t>في المشهد الأول، يتكلم يسوع إلى تلاميذه الاثني عشر والولد الصغير يقف في وسطهم. فيقول للتلاميذ أن ينتبهوا ألا يفكروا في أشخاص مثل هذا الولد الصغير على أنهم غير مهمين. فإن الملائكة الذين يهتمون بأتباع يسوع المتواضعين كل حين ينظرون وجه الله في السماوات، لأن الله يهتم بهم كثيرًا.</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 "إن ملكوت الله يتناقض مع ملكوت الناس. سوف أحتاج إلى تغيير طريقة تفكيري حول مَن هو المهم ومن غير مهم"، أو "كيف يمكن أن يكون الذين ليس لهم قوة أو نفوذ الأهم في ملكوت الله؟" إن هذا لغز" أو "لابد أن الله يهتم بأتباع يسوع إذا كانت ملائكتهم معه دائمًا!"</w:t>
      </w:r>
    </w:p>
    <w:p>
      <w:pPr>
        <w:bidi/>
      </w:pPr>
      <w:r>
        <w:rPr>
          <w:rtl/>
          <w:cs/>
          <w:lang w:val="ar_AE" w:bidi="ar_AE"/>
        </w:rPr>
      </w:r>
      <w:r>
        <w:rPr>
          <w:rtl/>
          <w:cs/>
          <w:lang w:val="ar_AE" w:bidi="ar_AE"/>
        </w:rPr>
        <w:t>في المشهد الثاني، يروي يسوع لتلاميذه قصة عن راعي غنم له مائة خروف، ظل تسعة وتسعون خروف معًا، لكن خروف واحد يضل بعيدًا. يهتم الراعي كثيرًا بكل خروف من الخراف لدرجة أنه يترك التسعة والتسعين ويذهب ليفتش عن الخروف الواحد الذي ضل. وحين يجد الخروف الضال، يفرح. فيقول يسوع إن الله مثل هذا الراعي. يفرح الله بجميع أتباع يسوع، لكنه يفرح أكثر عندما ينقذ تابعًا قد ضلَّ.</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التلاميذ: "بماذا تشعرون؟" قد تسمعون عبارات مثل: "أرى الآن أن أتباع يسوع لهم مكانة عظيمة عند اللهّ"، أو "أنا مندهش لأن الله يحب أتباع يسوع كثيرًا لدرجة أنه يذهب ليبحث عن واحد فقط يضل بعيدًا!" </w:t>
      </w:r>
    </w:p>
    <w:p>
      <w:pPr>
        <w:pStyle w:val="ListBullet"/>
        <w:bidi/>
        <w:spacing w:line="240" w:lineRule="auto"/>
        <w:ind w:left="720"/>
      </w:pPr>
      <w:r>
        <w:rPr>
          <w:rtl/>
          <w:cs/>
          <w:lang w:val="ar_AE" w:bidi="ar_AE"/>
        </w:rPr>
      </w:r>
      <w:r>
        <w:rPr>
          <w:rtl/>
          <w:cs/>
          <w:lang w:val="ar_AE" w:bidi="ar_AE"/>
        </w:rPr>
        <w:t xml:space="preserve">اسألوا المُمثِّل الذي يؤدي دور الراعي: "بماذا تشعر؟" قد تسمعون عبارات مثل: "إن خروفي في خطر. عليّ أن أجده" أو "إن خروفي الضال ثمين عندي. أرجو أن أجده قبل أن يضرّه شيء" أو "حتى وإن كان خروف واحد فقط، سأذهب لأفتش عنه لأن كل خروف ثمين عندي." </w:t>
      </w:r>
    </w:p>
    <w:p>
      <w:pPr>
        <w:pStyle w:val="ListBullet"/>
        <w:bidi/>
        <w:spacing w:line="240" w:lineRule="auto"/>
        <w:ind w:left="720"/>
      </w:pPr>
      <w:r>
        <w:rPr>
          <w:rtl/>
          <w:cs/>
          <w:lang w:val="ar_AE" w:bidi="ar_AE"/>
        </w:rPr>
      </w:r>
      <w:r>
        <w:rPr>
          <w:rtl/>
          <w:cs/>
          <w:lang w:val="ar_AE" w:bidi="ar_AE"/>
        </w:rPr>
        <w:t>اسألوا المُمثِّل الذي يؤدي دور يسوع: "بماذا تشعر؟" قد تسمعون عبارات مثل: "أرجو أن يفهم تلاميذي مدى قيمتهم عند الله" أو "أرجو أن يرجع تلاميذي عن خطاياهم ويقدِّروا الصغار."</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يطلب يسوع من تلاميذه أن ينتبهوا لئلّا يحتقروا أو ينظروا باستهانة إلى أحد هؤلاء </w:t>
      </w:r>
      <w:r>
        <w:rPr>
          <w:b/>
          <w:rtl/>
          <w:cs/>
          <w:lang w:val="ar_AE" w:bidi="ar_AE"/>
        </w:rPr>
        <w:t>الصغار</w:t>
      </w:r>
      <w:r>
        <w:rPr>
          <w:rtl/>
          <w:cs/>
          <w:lang w:val="ar_AE" w:bidi="ar_AE"/>
        </w:rPr>
        <w:t>. وتُشير كلمة "الصغار" إلى الطفل الصغير الذي يرمز إلى أتباع يسوع الذين ينبغي أن يتحلّوا بالتواضع مثل الأطفال.</w:t>
      </w:r>
    </w:p>
    <w:p>
      <w:pPr>
        <w:bidi/>
      </w:pPr>
      <w:r>
        <w:rPr>
          <w:rtl/>
          <w:cs/>
          <w:lang w:val="ar_AE" w:bidi="ar_AE"/>
        </w:rPr>
      </w:r>
      <w:r>
        <w:rPr>
          <w:rtl/>
          <w:cs/>
          <w:lang w:val="ar_AE" w:bidi="ar_AE"/>
        </w:rPr>
        <w:t xml:space="preserve">فيقول يسوع إن </w:t>
      </w:r>
      <w:r>
        <w:rPr>
          <w:b/>
          <w:rtl/>
          <w:cs/>
          <w:lang w:val="ar_AE" w:bidi="ar_AE"/>
        </w:rPr>
        <w:t>"ملائكتهم"</w:t>
      </w:r>
      <w:r>
        <w:rPr>
          <w:rtl/>
          <w:cs/>
          <w:lang w:val="ar_AE" w:bidi="ar_AE"/>
        </w:rPr>
        <w:t xml:space="preserve"> يرون دائمًا وجه </w:t>
      </w:r>
      <w:r>
        <w:rPr>
          <w:b/>
          <w:rtl/>
          <w:cs/>
          <w:lang w:val="ar_AE" w:bidi="ar_AE"/>
        </w:rPr>
        <w:t>"أبيه"</w:t>
      </w:r>
      <w:r>
        <w:rPr>
          <w:rtl/>
          <w:cs/>
          <w:lang w:val="ar_AE" w:bidi="ar_AE"/>
        </w:rPr>
        <w:t xml:space="preserve"> الذي في </w:t>
      </w:r>
      <w:r>
        <w:rPr>
          <w:b/>
          <w:rtl/>
          <w:cs/>
          <w:lang w:val="ar_AE" w:bidi="ar_AE"/>
        </w:rPr>
        <w:t>"السماوات"</w:t>
      </w:r>
      <w:r>
        <w:rPr>
          <w:rtl/>
          <w:cs/>
          <w:lang w:val="ar_AE" w:bidi="ar_AE"/>
        </w:rPr>
        <w:t>.</w:t>
      </w:r>
    </w:p>
    <w:p>
      <w:pPr>
        <w:bidi/>
      </w:pPr>
      <w:r>
        <w:rPr>
          <w:rtl/>
          <w:cs/>
          <w:lang w:val="ar_AE" w:bidi="ar_AE"/>
        </w:rPr>
      </w:r>
      <w:r>
        <w:rPr>
          <w:rtl/>
          <w:cs/>
          <w:lang w:val="ar_AE" w:bidi="ar_AE"/>
        </w:rPr>
        <w:t xml:space="preserve">استخدموا نفس الكلمة التي استخدمتموها في المقاطع السابقة لترجمة كلمة </w:t>
      </w:r>
      <w:r>
        <w:rPr>
          <w:b/>
          <w:rtl/>
          <w:cs/>
          <w:lang w:val="ar_AE" w:bidi="ar_AE"/>
        </w:rPr>
        <w:t>"ملائكة"</w:t>
      </w:r>
      <w:r>
        <w:rPr>
          <w:rtl/>
          <w:cs/>
          <w:lang w:val="ar_AE" w:bidi="ar_AE"/>
        </w:rPr>
        <w:t>. وتذكّروا أنّ كلمة "</w:t>
      </w:r>
      <w:r>
        <w:rPr>
          <w:b/>
          <w:rtl/>
          <w:cs/>
          <w:lang w:val="ar_AE" w:bidi="ar_AE"/>
        </w:rPr>
        <w:t>ملائكة</w:t>
      </w:r>
      <w:r>
        <w:rPr>
          <w:rtl/>
          <w:cs/>
          <w:lang w:val="ar_AE" w:bidi="ar_AE"/>
        </w:rPr>
        <w:t>" موجودة في قاموس الكلمات الرئيسية.</w:t>
      </w:r>
    </w:p>
    <w:p>
      <w:pPr>
        <w:bidi/>
      </w:pPr>
      <w:r>
        <w:rPr>
          <w:rtl/>
          <w:cs/>
          <w:lang w:val="ar_AE" w:bidi="ar_AE"/>
        </w:rPr>
      </w:r>
      <w:r>
        <w:rPr>
          <w:rtl/>
          <w:cs/>
          <w:lang w:val="ar_AE" w:bidi="ar_AE"/>
        </w:rPr>
        <w:t xml:space="preserve">أما كلمة </w:t>
      </w:r>
      <w:r>
        <w:rPr>
          <w:b/>
          <w:rtl/>
          <w:cs/>
          <w:lang w:val="ar_AE" w:bidi="ar_AE"/>
        </w:rPr>
        <w:t>"أبي"</w:t>
      </w:r>
      <w:r>
        <w:rPr>
          <w:rtl/>
          <w:cs/>
          <w:lang w:val="ar_AE" w:bidi="ar_AE"/>
        </w:rPr>
        <w:t xml:space="preserve"> فالمقصود بها الله، استخدموا نفس الكلمة التي استخدمتموها سابقًا لترجمة كلمة </w:t>
      </w:r>
      <w:r>
        <w:rPr>
          <w:b/>
          <w:rtl/>
          <w:cs/>
          <w:lang w:val="ar_AE" w:bidi="ar_AE"/>
        </w:rPr>
        <w:t>"أبي"</w:t>
      </w:r>
      <w:r>
        <w:rPr>
          <w:rtl/>
          <w:cs/>
          <w:lang w:val="ar_AE" w:bidi="ar_AE"/>
        </w:rPr>
        <w:t>.</w:t>
      </w:r>
    </w:p>
    <w:p>
      <w:pPr>
        <w:bidi/>
      </w:pPr>
      <w:r>
        <w:rPr>
          <w:rtl/>
          <w:cs/>
          <w:lang w:val="ar_AE" w:bidi="ar_AE"/>
        </w:rPr>
      </w:r>
      <w:r>
        <w:rPr>
          <w:rtl/>
          <w:cs/>
          <w:lang w:val="ar_AE" w:bidi="ar_AE"/>
        </w:rPr>
        <w:t>وفي هذه القصة، تشير كلمة "</w:t>
      </w:r>
      <w:r>
        <w:rPr>
          <w:b/>
          <w:rtl/>
          <w:cs/>
          <w:lang w:val="ar_AE" w:bidi="ar_AE"/>
        </w:rPr>
        <w:t>السماوات</w:t>
      </w:r>
      <w:r>
        <w:rPr>
          <w:rtl/>
          <w:cs/>
          <w:lang w:val="ar_AE" w:bidi="ar_AE"/>
        </w:rPr>
        <w:t xml:space="preserve">" إلى المكان الذي يسكن فيه الله وملائكته، وهو المكان الذي سيعيش فيه المؤمنون بيسوع إلى الأبد. استخدموا نفس الكلمة التي استخدمتموها سابقًا عندما أُشير بها إلى مكان سكن الله وملائكته. وتعبير </w:t>
      </w:r>
      <w:r>
        <w:rPr>
          <w:b/>
          <w:rtl/>
          <w:cs/>
          <w:lang w:val="ar_AE" w:bidi="ar_AE"/>
        </w:rPr>
        <w:t>"السماوات"</w:t>
      </w:r>
      <w:r>
        <w:rPr>
          <w:rtl/>
          <w:cs/>
          <w:lang w:val="ar_AE" w:bidi="ar_AE"/>
        </w:rPr>
        <w:t xml:space="preserve"> مُتضمِّن في قاموس الكلمات الرئيسية. </w:t>
      </w:r>
    </w:p>
    <w:p>
      <w:pPr>
        <w:bidi/>
      </w:pPr>
      <w:r>
        <w:rPr>
          <w:rtl/>
          <w:cs/>
          <w:lang w:val="ar_AE" w:bidi="ar_AE"/>
        </w:rPr>
      </w:r>
      <w:r>
        <w:rPr>
          <w:rtl/>
          <w:cs/>
          <w:lang w:val="ar_AE" w:bidi="ar_AE"/>
        </w:rPr>
        <w:t xml:space="preserve">وعندما يسأل يسوع تلاميذه: "ماذا </w:t>
      </w:r>
      <w:r>
        <w:rPr>
          <w:b/>
          <w:rtl/>
          <w:cs/>
          <w:lang w:val="ar_AE" w:bidi="ar_AE"/>
        </w:rPr>
        <w:t>تظُنّونَ</w:t>
      </w:r>
      <w:r>
        <w:rPr>
          <w:rtl/>
          <w:cs/>
          <w:lang w:val="ar_AE" w:bidi="ar_AE"/>
        </w:rPr>
        <w:t>؟" فهو يدعوهم للتفكير والتأمل. فهو يعلم مسبقًا ما سيفكرون فيه، لكنه يريد أن يساعدهم على التفكير بعمق أكثر من خلال السؤال.</w:t>
      </w:r>
    </w:p>
    <w:p>
      <w:pPr>
        <w:bidi/>
      </w:pPr>
      <w:r>
        <w:rPr>
          <w:rtl/>
          <w:cs/>
          <w:lang w:val="ar_AE" w:bidi="ar_AE"/>
        </w:rPr>
      </w:r>
      <w:r>
        <w:rPr>
          <w:rtl/>
          <w:cs/>
          <w:lang w:val="ar_AE" w:bidi="ar_AE"/>
        </w:rPr>
        <w:t>وحين يسأل: "</w:t>
      </w:r>
      <w:r>
        <w:rPr>
          <w:b/>
          <w:rtl/>
          <w:cs/>
          <w:lang w:val="ar_AE" w:bidi="ar_AE"/>
        </w:rPr>
        <w:t>إنْ</w:t>
      </w:r>
      <w:r>
        <w:rPr>
          <w:rtl/>
          <w:cs/>
          <w:lang w:val="ar_AE" w:bidi="ar_AE"/>
        </w:rPr>
        <w:t xml:space="preserve"> كانَ لإنسانٍ مِئَةُ خَروفٍ...أفَلا يترُكُ التِّسعَةَ والتِّسعينَ علَى الجِبالِ ويَذهَبُ يَطلُبُ الضّالَّ؟" فهو لا يسأل لأنه لا يعرف الجواب، بل ليساعد التلاميذ على الاستماع بعناية أكبر عن طريق طرح سؤال بدلًا من مجرد إخبارهم بشيء ما بشكل مباشر.</w:t>
      </w:r>
    </w:p>
    <w:p>
      <w:pPr>
        <w:bidi/>
      </w:pPr>
      <w:r>
        <w:rPr>
          <w:rtl/>
          <w:cs/>
          <w:lang w:val="ar_AE" w:bidi="ar_AE"/>
        </w:rPr>
      </w:r>
      <w:r>
        <w:rPr>
          <w:rtl/>
          <w:cs/>
          <w:lang w:val="ar_AE" w:bidi="ar_AE"/>
        </w:rPr>
        <w:t xml:space="preserve">يستخدم يسوع مثال </w:t>
      </w:r>
      <w:r>
        <w:rPr>
          <w:b/>
          <w:rtl/>
          <w:cs/>
          <w:lang w:val="ar_AE" w:bidi="ar_AE"/>
        </w:rPr>
        <w:t>الراعي</w:t>
      </w:r>
      <w:r>
        <w:rPr>
          <w:rtl/>
          <w:cs/>
          <w:lang w:val="ar_AE" w:bidi="ar_AE"/>
        </w:rPr>
        <w:t xml:space="preserve"> وخرافه ليُعلّم </w:t>
      </w:r>
      <w:r>
        <w:rPr>
          <w:b/>
          <w:rtl/>
          <w:cs/>
          <w:lang w:val="ar_AE" w:bidi="ar_AE"/>
        </w:rPr>
        <w:t>تلاميذه</w:t>
      </w:r>
      <w:r>
        <w:rPr>
          <w:rtl/>
          <w:cs/>
          <w:lang w:val="ar_AE" w:bidi="ar_AE"/>
        </w:rPr>
        <w:t xml:space="preserve"> كيف يحبّ الله أتباع يسوع ويعتني بهم. فالخراف حيوانات ضعيفة وساذجة، تميل إلى الضياع عن </w:t>
      </w:r>
      <w:r>
        <w:rPr>
          <w:b/>
          <w:rtl/>
          <w:cs/>
          <w:lang w:val="ar_AE" w:bidi="ar_AE"/>
        </w:rPr>
        <w:t>راعيها</w:t>
      </w:r>
      <w:r>
        <w:rPr>
          <w:rtl/>
          <w:cs/>
          <w:lang w:val="ar_AE" w:bidi="ar_AE"/>
        </w:rPr>
        <w:t xml:space="preserve"> وتتعرض للمخاطر. وهي لا تملك وسيلة للدفاع عن نفسها ضد الحيوانات المفترسة، لذلك كان على الرعاة أن يراقبوها باستمرار ليحافظوا على سلامتها.</w:t>
      </w:r>
    </w:p>
    <w:p>
      <w:pPr>
        <w:bidi/>
      </w:pPr>
      <w:r>
        <w:rPr>
          <w:rtl/>
          <w:cs/>
          <w:lang w:val="ar_AE" w:bidi="ar_AE"/>
        </w:rPr>
      </w:r>
      <w:r>
        <w:rPr>
          <w:rtl/>
          <w:cs/>
          <w:lang w:val="ar_AE" w:bidi="ar_AE"/>
        </w:rPr>
        <w:t>اعرضوا على مجموعتكم صورة لخروف وراعٍ.</w:t>
      </w:r>
    </w:p>
    <w:p>
      <w:pPr>
        <w:bidi/>
      </w:pPr>
      <w:r>
        <w:rPr>
          <w:rtl/>
          <w:cs/>
          <w:lang w:val="ar_AE" w:bidi="ar_AE"/>
        </w:rPr>
      </w:r>
      <w:r>
        <w:rPr>
          <w:rtl/>
          <w:cs/>
          <w:lang w:val="ar_AE" w:bidi="ar_AE"/>
        </w:rPr>
        <w:t xml:space="preserve">وعندما يقول يسوع إن الراعي </w:t>
      </w:r>
      <w:r>
        <w:rPr>
          <w:b/>
          <w:rtl/>
          <w:cs/>
          <w:lang w:val="ar_AE" w:bidi="ar_AE"/>
        </w:rPr>
        <w:t>يفرح بالخروف الضال أكثر من التسعة والتسعين</w:t>
      </w:r>
      <w:r>
        <w:rPr>
          <w:rtl/>
          <w:cs/>
          <w:lang w:val="ar_AE" w:bidi="ar_AE"/>
        </w:rPr>
        <w:t xml:space="preserve"> الذين لم يضلّوا، فهو لا يقصد أنّ الراعي، أي الله، لا يفرح بالباقين، بل يُريد أن يُظهر كم يقدّر الله كل واحد من خرافه، وكم يفرح عندما يُنقَذ الخروف الضال.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18:15–20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18: 15–20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تدور هذه المحادثة بعد المحادثة السابقة عن الخراف التي تَضل بعيدًا عن القطيع. كان يسوع يخبر التلاميذ كيف يُرجعون أخًا بعدما ابتعد بالخطية عن المؤمنين الآخرين. يستخدم هذا المقطع كلمة أخ ليشير إلى شخص يشترك مع التلاميذ في الإيمان بيسوع. تُشير كلمة أخ إلى رجل أو امرأة، لذلك تقول بعض الترجمات "أخًا أو أختًا."</w:t>
      </w:r>
    </w:p>
    <w:p>
      <w:pPr>
        <w:bidi/>
      </w:pPr>
      <w:r>
        <w:rPr>
          <w:rtl/>
          <w:cs/>
          <w:lang w:val="ar_AE" w:bidi="ar_AE"/>
        </w:rPr>
      </w:r>
      <w:r>
        <w:rPr>
          <w:rtl/>
          <w:cs/>
          <w:lang w:val="ar_AE" w:bidi="ar_AE"/>
        </w:rPr>
        <w:t>توقَّفوا وناقشوا مع فريقكم كيف تشير ثقافتكم إلى الناس الذين يتشاركون في المعتقدات ذاتها عن الله.</w:t>
      </w:r>
    </w:p>
    <w:p>
      <w:pPr>
        <w:bidi/>
      </w:pPr>
      <w:r>
        <w:rPr>
          <w:rtl/>
          <w:cs/>
          <w:lang w:val="ar_AE" w:bidi="ar_AE"/>
        </w:rPr>
      </w:r>
      <w:r>
        <w:rPr>
          <w:rtl/>
          <w:cs/>
          <w:lang w:val="ar_AE" w:bidi="ar_AE"/>
        </w:rPr>
        <w:t xml:space="preserve">تقول بعض الترجمات "إنْ أخطأ أخوك،" بينما تقول ترجمات أخرى: "إنْ أخطأ أخوك </w:t>
      </w:r>
      <w:r>
        <w:rPr>
          <w:b/>
          <w:rtl/>
          <w:cs/>
          <w:lang w:val="ar_AE" w:bidi="ar_AE"/>
        </w:rPr>
        <w:t>إليك</w:t>
      </w:r>
      <w:r>
        <w:rPr>
          <w:rtl/>
          <w:cs/>
          <w:lang w:val="ar_AE" w:bidi="ar_AE"/>
        </w:rPr>
        <w:t xml:space="preserve">." تُشير كلمة "إليك" هنا إلى شخص واحد فقط. عندما تقول الترجمة، "إنْ أخطأ أخوك،" سيَفهم المستمع أن الأخ يخطئ إلى الله، أو يَعصى اللهَ. وعندما تقول "إن أخطأ أخوك </w:t>
      </w:r>
      <w:r>
        <w:rPr>
          <w:b/>
          <w:rtl/>
          <w:cs/>
          <w:lang w:val="ar_AE" w:bidi="ar_AE"/>
        </w:rPr>
        <w:t>إليك</w:t>
      </w:r>
      <w:r>
        <w:rPr>
          <w:rtl/>
          <w:cs/>
          <w:lang w:val="ar_AE" w:bidi="ar_AE"/>
        </w:rPr>
        <w:t>،" سيَفهم المستمع أن الأخ يخطئ أيضًا إلى أخيه المؤمن. لا بأس باستخدام عبارة "أخطأ" أو "أخطأ إليك" هنا. إن التركيز هو على مساعدة الأخ المخطئ.</w:t>
      </w:r>
    </w:p>
    <w:p>
      <w:pPr>
        <w:bidi/>
      </w:pPr>
      <w:r>
        <w:rPr>
          <w:rtl/>
          <w:cs/>
          <w:lang w:val="ar_AE" w:bidi="ar_AE"/>
        </w:rPr>
      </w:r>
      <w:r>
        <w:rPr>
          <w:rtl/>
          <w:cs/>
          <w:lang w:val="ar_AE" w:bidi="ar_AE"/>
        </w:rPr>
        <w:t>توقَّفوا وناقشوا مع فريقكم، ما الفرق بين الخطية إلى الله والخطية إلى شخص آخر يشترك معكم في إيمانكم بالله؟</w:t>
      </w:r>
    </w:p>
    <w:p>
      <w:pPr>
        <w:bidi/>
      </w:pPr>
      <w:r>
        <w:rPr>
          <w:rtl/>
          <w:cs/>
          <w:lang w:val="ar_AE" w:bidi="ar_AE"/>
        </w:rPr>
      </w:r>
      <w:r>
        <w:rPr>
          <w:rtl/>
          <w:cs/>
          <w:lang w:val="ar_AE" w:bidi="ar_AE"/>
        </w:rPr>
        <w:t>قال يسوع إنه عندما يحدث هذا، ينبغي أن يذهب تلميذه إلى أخيه على انفراد، ويشرح له كيف أخطأ. كان يسوع يتحدث عن أي تلميذ يلاحظ أن أخاه يخطئ، وليس عن القادة فقط. إن جميع تلاميذ يسوع هم صغار ويجب عليهم أن يعتنوا ببعضهم البعض. قال يسوع إن استمع أخوك إليك، فسوف تَستردان الشركة بينكما من جديد. إذا سَمعَ الأخ فإنه يكون مثل الخروف الذي وجده الراعي وعاد به إلى القطيع. ينبغي أن يفعل الأخ المُخطئ أكثر من مجرد الاستماع إلى كلماتك. ينبغي أن يرى أيضًا أنك على حق وأن يعترف بخطيته.</w:t>
      </w:r>
    </w:p>
    <w:p>
      <w:pPr>
        <w:bidi/>
      </w:pPr>
      <w:r>
        <w:rPr>
          <w:rtl/>
          <w:cs/>
          <w:lang w:val="ar_AE" w:bidi="ar_AE"/>
        </w:rPr>
      </w:r>
      <w:r>
        <w:rPr>
          <w:rtl/>
          <w:cs/>
          <w:lang w:val="ar_AE" w:bidi="ar_AE"/>
        </w:rPr>
        <w:t>توقفوا وناقشوا مع فريقكم: كيف تصفون عندما يتحدث شخصان مع بعضهما البعض على انفراد، دون أن يسمع شخصٌ آخر الحديثَ؟</w:t>
      </w:r>
    </w:p>
    <w:p>
      <w:pPr>
        <w:bidi/>
      </w:pPr>
      <w:r>
        <w:rPr>
          <w:rtl/>
          <w:cs/>
          <w:lang w:val="ar_AE" w:bidi="ar_AE"/>
        </w:rPr>
      </w:r>
      <w:r>
        <w:rPr>
          <w:rtl/>
          <w:cs/>
          <w:lang w:val="ar_AE" w:bidi="ar_AE"/>
        </w:rPr>
        <w:t>في ثقافتكم، كيف يُخبر الناسُ عادةً الآخرين أنهم أخطأوا إلى الله أو إلى شخص ما أو عندما يفعلون أشياء خاطئة؟ لماذا تتحدثون عن الأمر بهذه الطريقة؟</w:t>
      </w:r>
    </w:p>
    <w:p>
      <w:pPr>
        <w:bidi/>
      </w:pPr>
      <w:r>
        <w:rPr>
          <w:rtl/>
          <w:cs/>
          <w:lang w:val="ar_AE" w:bidi="ar_AE"/>
        </w:rPr>
      </w:r>
      <w:r>
        <w:rPr>
          <w:rtl/>
          <w:cs/>
          <w:lang w:val="ar_AE" w:bidi="ar_AE"/>
        </w:rPr>
        <w:t>في ثقافتكم، كيف تُظهرون أن شخصًا ما لا يستمع بأذنيه فحسب بل يتفق أيضًا مع ما يقوله أحدهم؟</w:t>
      </w:r>
    </w:p>
    <w:p>
      <w:pPr>
        <w:bidi/>
      </w:pPr>
      <w:r>
        <w:rPr>
          <w:rtl/>
          <w:cs/>
          <w:lang w:val="ar_AE" w:bidi="ar_AE"/>
        </w:rPr>
      </w:r>
      <w:r>
        <w:rPr>
          <w:rtl/>
          <w:cs/>
          <w:lang w:val="ar_AE" w:bidi="ar_AE"/>
        </w:rPr>
        <w:t>قال يسوع بعدها إن لم يَرَ الأخ أنك على حق ولم يعترف بخطيته، فاذهب إليه مرة أخرى وأحضِر معك واحدًا أو اثنين من المؤمنين. لقد علَّمت مقاطع أخرى من الكتاب المُقدَّس الشعبَ اليهودي أنه إذا اتَّهَم أحدهم شخصًا بارتكاب خطية، يَلزم وجود شاهدين أو أكثر لتأكيد الاتهام لكي تَثبُت إدانة الشخص. في هذا الموقف، يُنكر الأخُ أنه أخطأ، لذلك يقول يسوع إنك تحتاج إلى التحدث إليه مرة أخرى في وجود واحد أو اثنين آخرين يشهدان على الحديث.</w:t>
      </w:r>
    </w:p>
    <w:p>
      <w:pPr>
        <w:bidi/>
      </w:pPr>
      <w:r>
        <w:rPr>
          <w:rtl/>
          <w:cs/>
          <w:lang w:val="ar_AE" w:bidi="ar_AE"/>
        </w:rPr>
      </w:r>
      <w:r>
        <w:rPr>
          <w:rtl/>
          <w:cs/>
          <w:lang w:val="ar_AE" w:bidi="ar_AE"/>
        </w:rPr>
        <w:t>توقَّفوا وناقشوا مع فريقكم كيف تُحدد ثقافتكم ما إذا كان الشخص مذنبًا عندما يتهمه أحدهم بارتكاب خطية. كم عدد الشهود المطلوبة شهادتهم على الخطية لكي يُعتبر الشخص مذنبًا؟</w:t>
      </w:r>
    </w:p>
    <w:p>
      <w:pPr>
        <w:bidi/>
      </w:pPr>
      <w:r>
        <w:rPr>
          <w:rtl/>
          <w:cs/>
          <w:lang w:val="ar_AE" w:bidi="ar_AE"/>
        </w:rPr>
      </w:r>
      <w:r>
        <w:rPr>
          <w:rtl/>
          <w:cs/>
          <w:lang w:val="ar_AE" w:bidi="ar_AE"/>
        </w:rPr>
        <w:t>إذا كان الأخ لا يزال يرفض الاستماع عندما يتفق الشهود معك، ينبغي حينها أن تُخبر الكنيسةَ، أو مجموعة المؤمنين الذين يعبدون معًا في نفس المكان. وأخيرًا، إذا رفض الاستماع حتى إلى الكنيسة، ينبغي أن تعاملوه مثلما تعاملون شخصًا أمميًا، أو شخصًا خارج جماعة المؤمنين، أو عشَّارًا. إن كلمة أممي تعني أجنبي، لكن اليهود استخدموها للإشارة إلى الذين لا يؤمنون بالإله الحقيقي. عندما استخدمَ يسوع ضمير المُخاطب في كلمة "عندك" استخدم ضميرًا مفردًا ليُشير إلى شخص واحد فقط. إن هذا الأمر ليس للكنيسة بأكملها.</w:t>
      </w:r>
    </w:p>
    <w:p>
      <w:pPr>
        <w:bidi/>
      </w:pPr>
      <w:r>
        <w:rPr>
          <w:rtl/>
          <w:cs/>
          <w:lang w:val="ar_AE" w:bidi="ar_AE"/>
        </w:rPr>
      </w:r>
      <w:r>
        <w:rPr>
          <w:rtl/>
          <w:cs/>
          <w:lang w:val="ar_AE" w:bidi="ar_AE"/>
        </w:rPr>
        <w:t>كان الشعب اليهودي يعتقد أن العشارين من أسوأ الخطاة في المجتمع، لأنهم كثيرًا ما كانوا يهودًا يجمعون الضرائب لأجل الرومان الذين اضطهدوا اليهود في إسرائيل. لم يكن اليهود في ذلك الوقت يعاملون الأمم أو العشارين بالطريقة التي يعاملون بها رفقائهم المؤمنين في مجتمعهم.</w:t>
      </w:r>
    </w:p>
    <w:p>
      <w:pPr>
        <w:bidi/>
      </w:pPr>
      <w:r>
        <w:rPr>
          <w:rtl/>
          <w:cs/>
          <w:lang w:val="ar_AE" w:bidi="ar_AE"/>
        </w:rPr>
      </w:r>
      <w:r>
        <w:rPr>
          <w:rtl/>
          <w:cs/>
          <w:lang w:val="ar_AE" w:bidi="ar_AE"/>
        </w:rPr>
        <w:t>توقَّفوا وناقشوا مع فريقكم: من هم أسوأ الخطاة في ثقافتكم؟ لماذا يُعتبرون أسوأ الخطاة؟ كيف يعاملهم الناس أو يتصرفون معهم؟</w:t>
      </w:r>
    </w:p>
    <w:p>
      <w:pPr>
        <w:bidi/>
      </w:pPr>
      <w:r>
        <w:rPr>
          <w:rtl/>
          <w:cs/>
          <w:lang w:val="ar_AE" w:bidi="ar_AE"/>
        </w:rPr>
      </w:r>
      <w:r>
        <w:rPr>
          <w:rtl/>
          <w:cs/>
          <w:lang w:val="ar_AE" w:bidi="ar_AE"/>
        </w:rPr>
        <w:t>قال يسوع: "الحق أقول لكم،" مما يعني أنه يريد من التلاميذ أن يستمعوا بعناية إلى ما سيقوله الآن. في هذه المرة، يُشير ضمير المخاطب في كلمة "لكم" إلى جميع أتباع يسوع، وليس إلى شخص واحد فقط. قال إن كل ما يربطونه على الأرض سيَربطه اللهُ في السماء، وما يَحلونه على الأرض سيَحله اللهُ في السماء. إن هذه الكلمات تشبه تمامًا الكلمات التي قالها يسوع لبطرس، عندما قال إنه سيبني كنيسته على بطرس، في مقطع سابق من إنجيل متَّى. في هذه المرة، كان يسوع يقول إن هذه الكلمات صحيحة في حالة جميع أتباعه، لا في حالة بطرس فقط. إن الربط والحل يتحدَّثان عن اتخاذ أتباع يسوع للقرارت بصفتهم الكنيسة بشأن ما هو صواب وما هو خطأ. تُشير كلمة تَربطون إلى حظر شيء ما، وكلمة تَحلون إلى السماح بشيء ما.</w:t>
      </w:r>
    </w:p>
    <w:p>
      <w:pPr>
        <w:bidi/>
      </w:pPr>
      <w:r>
        <w:rPr>
          <w:rtl/>
          <w:cs/>
          <w:lang w:val="ar_AE" w:bidi="ar_AE"/>
        </w:rPr>
      </w:r>
      <w:r>
        <w:rPr>
          <w:rtl/>
          <w:cs/>
          <w:lang w:val="ar_AE" w:bidi="ar_AE"/>
        </w:rPr>
        <w:t>أضاف يسوع بعدها أنه عندما يتفق اثنان من أتباعه على الأرض في أي شيء يطلبانه من الله، فإن أباه الذي في السماوات سيفعله لهم. في هذا الموقف، كان يسوع يتحدث عن طلب الحكمة بخصوص كيفية مساعدة أخٍ أخطأ، لكن كلمة "أي شيء" تعني عمومًا أي شيء، لذلك من الأفضل استخدام كلمة تحافظ على هذا المعنى الواسع. شرحَ يسوع أن هذا سيحدث لأنه متى اجتمع اثنان أو ثلاثة من أتباعه معًا باسمه، أو بصفتهم أتباعه، سيكون يسوع أيضًا معهم. عندما قال يسوع "إثنان أو ثلاثة،" فهو يَقصد إثنين أو أكثر. عندما قال إنه "هناك معهم أيضًا،" فهو يقول إنه سيكون معهم روحيًا، لذلك كان وعده صحيحًا عندما قال ذلك، وسيظل صحيحًا بعد موته وأقامه الله إلى الحياة مرة أخرى.</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3 مشاهد.</w:t>
      </w:r>
    </w:p>
    <w:p>
      <w:pPr>
        <w:bidi/>
      </w:pPr>
      <w:r>
        <w:rPr>
          <w:rtl/>
          <w:cs/>
          <w:lang w:val="ar_AE" w:bidi="ar_AE"/>
        </w:rPr>
      </w:r>
      <w:r>
        <w:rPr>
          <w:b/>
          <w:rtl/>
          <w:cs/>
          <w:lang w:val="ar_AE" w:bidi="ar_AE"/>
        </w:rPr>
        <w:t>المشهد الأول:</w:t>
      </w:r>
      <w:r>
        <w:rPr>
          <w:rtl/>
          <w:cs/>
          <w:lang w:val="ar_AE" w:bidi="ar_AE"/>
        </w:rPr>
        <w:t xml:space="preserve"> يخبر يسوع تلاميذه أنّه إذا رأى أحدهم أخًا مسيحيًا يخطئ، فعليه أن يذهب إليه وحده، على انفراد، ويواجهه بخطيته. فإذا استمع الأخ واعترف بخطيته، يمكن عندها أن يُستعاد كأخٍ لهم من جديد.</w:t>
      </w:r>
    </w:p>
    <w:p>
      <w:pPr>
        <w:bidi/>
      </w:pPr>
      <w:r>
        <w:rPr>
          <w:rtl/>
          <w:cs/>
          <w:lang w:val="ar_AE" w:bidi="ar_AE"/>
        </w:rPr>
      </w:r>
      <w:r>
        <w:rPr>
          <w:b/>
          <w:rtl/>
          <w:cs/>
          <w:lang w:val="ar_AE" w:bidi="ar_AE"/>
        </w:rPr>
        <w:t>المشهد الثاني:</w:t>
      </w:r>
      <w:r>
        <w:rPr>
          <w:rtl/>
          <w:cs/>
          <w:lang w:val="ar_AE" w:bidi="ar_AE"/>
        </w:rPr>
        <w:t xml:space="preserve"> يقول يسوع إن لم يستمع الأخ، فعليكم أن تأخذوا معكم أخوين مسيحيين آخرين، وتتكلموا معه مرة أخرى بحضورهم كشهود على الحديث.</w:t>
      </w:r>
    </w:p>
    <w:p>
      <w:pPr>
        <w:bidi/>
      </w:pPr>
      <w:r>
        <w:rPr>
          <w:rtl/>
          <w:cs/>
          <w:lang w:val="ar_AE" w:bidi="ar_AE"/>
        </w:rPr>
      </w:r>
      <w:r>
        <w:rPr>
          <w:b/>
          <w:rtl/>
          <w:cs/>
          <w:lang w:val="ar_AE" w:bidi="ar_AE"/>
        </w:rPr>
        <w:t>المشهد الثالث:</w:t>
      </w:r>
      <w:r>
        <w:rPr>
          <w:rtl/>
          <w:cs/>
          <w:lang w:val="ar_AE" w:bidi="ar_AE"/>
        </w:rPr>
        <w:t xml:space="preserve"> وإن رفض الاستماع حتى بعد ذلك، عليكم أن تخبروا الكنيسة بخطيته. فإذا لم يسمع حتى للكنيسة، فعاملوه كما تعاملون الوثني والعشار. ويقول يسوع أن كُلُّ مَا يرْبِطُونَهُ عَلَى الأَرْضِ يَكُونُ مَرْبُوطًا فِي السَّمَاءِ، وَكُلُّ مَا يَحلُّونَهُ عَلَى الأَرْضِ يَكُونُ مَحْلُولًا فِي السَّمَاءِ. ويضيف أيضًا أنه إِنِ اتَّفَقَ اثْنَانِ عَلَى الأَرْضِ فِي أَيِّ شَيْءٍ يَطْلُبَانِهِ، فإن أبيه السماوي سيعطيهما ما سألا. وحَيْثُمَا اجْتَمَعَ اثْنَان أو أكثر باسمه كتلاميذ ليسوع، فسيكون حاضرًا فِي وَسْطِهِمْ.</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 (أكثر من واحد)</w:t>
      </w:r>
    </w:p>
    <w:p>
      <w:pPr>
        <w:pStyle w:val="ListBullet"/>
        <w:bidi/>
        <w:spacing w:line="240" w:lineRule="auto"/>
        <w:ind w:left="720"/>
      </w:pPr>
      <w:r>
        <w:rPr>
          <w:rtl/>
          <w:cs/>
          <w:lang w:val="ar_AE" w:bidi="ar_AE"/>
        </w:rPr>
      </w:r>
      <w:r>
        <w:rPr>
          <w:rtl/>
          <w:cs/>
          <w:lang w:val="ar_AE" w:bidi="ar_AE"/>
        </w:rPr>
        <w:t>أخ خاطئ واحد</w:t>
      </w:r>
    </w:p>
    <w:p>
      <w:pPr>
        <w:pStyle w:val="ListBullet"/>
        <w:bidi/>
        <w:spacing w:line="240" w:lineRule="auto"/>
        <w:ind w:left="720"/>
      </w:pPr>
      <w:r>
        <w:rPr>
          <w:rtl/>
          <w:cs/>
          <w:lang w:val="ar_AE" w:bidi="ar_AE"/>
        </w:rPr>
      </w:r>
      <w:r>
        <w:rPr>
          <w:rtl/>
          <w:cs/>
          <w:lang w:val="ar_AE" w:bidi="ar_AE"/>
        </w:rPr>
        <w:t>شاهدان مسيحيان</w:t>
      </w:r>
    </w:p>
    <w:p>
      <w:pPr>
        <w:pStyle w:val="ListBullet"/>
        <w:bidi/>
        <w:spacing w:line="240" w:lineRule="auto"/>
        <w:ind w:left="720"/>
      </w:pPr>
      <w:r>
        <w:rPr>
          <w:rtl/>
          <w:cs/>
          <w:lang w:val="ar_AE" w:bidi="ar_AE"/>
        </w:rPr>
      </w:r>
      <w:r>
        <w:rPr>
          <w:rtl/>
          <w:cs/>
          <w:lang w:val="ar_AE" w:bidi="ar_AE"/>
        </w:rPr>
        <w:t>جماعة من المؤمنين يجتمعون معًا للعبادة في مكان واحد</w:t>
      </w:r>
    </w:p>
    <w:p>
      <w:pPr>
        <w:bidi/>
      </w:pPr>
      <w:r>
        <w:rPr>
          <w:rtl/>
          <w:cs/>
          <w:lang w:val="ar_AE" w:bidi="ar_AE"/>
        </w:rPr>
      </w:r>
      <w:r>
        <w:rPr>
          <w:rtl/>
          <w:cs/>
          <w:lang w:val="ar_AE" w:bidi="ar_AE"/>
        </w:rPr>
        <w:t xml:space="preserve"> 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 </w:t>
      </w:r>
    </w:p>
    <w:p>
      <w:pPr>
        <w:bidi/>
      </w:pPr>
      <w:r>
        <w:rPr>
          <w:rtl/>
          <w:cs/>
          <w:lang w:val="ar_AE" w:bidi="ar_AE"/>
        </w:rPr>
      </w:r>
      <w:r>
        <w:rPr>
          <w:rtl/>
          <w:cs/>
          <w:lang w:val="ar_AE" w:bidi="ar_AE"/>
        </w:rPr>
        <w:t>يسوع يخوض حديث متواصل مع تلاميذه بعد الحوار السابق مباشرة، لذلك، كان يتكلم وهم يستمعون. لا يتغير السياق، لكن قد يكون من المفيد أن يتخيل الناس النصيحة التي يقدّمها.</w:t>
      </w:r>
    </w:p>
    <w:p>
      <w:pPr>
        <w:bidi/>
      </w:pPr>
      <w:r>
        <w:rPr>
          <w:rtl/>
          <w:cs/>
          <w:lang w:val="ar_AE" w:bidi="ar_AE"/>
        </w:rPr>
      </w:r>
      <w:r>
        <w:rPr>
          <w:rtl/>
          <w:cs/>
          <w:lang w:val="ar_AE" w:bidi="ar_AE"/>
        </w:rPr>
        <w:t>وعندما يقول يسوع "أَخُوكَ"، فهو يشير إلى شخص يشاركهم نفس الإيمان به. قد يكون الشخص رجلًا أو امرأة. وعندما يقول "أَخْطَأَ إِلَيْكَ"، فكلمة "إِلَيْكَ" تشير إلى شخص واحد. يطلب يسوع أن تذهب وحدك، وبشكل شخصي، في المرة الأولى التي تواجه فيها أخاك بخطيته. فلا يشارك أحد آخر في هذا الحوار، بل يكون بينك وبين الأخ الذي أخطأ فقط. وفي هذا اللقاء، لا يسمع الأخ كلماتك فحسب، بل يعترف بخطيته أيضًا.</w:t>
      </w:r>
    </w:p>
    <w:p>
      <w:pPr>
        <w:bidi/>
      </w:pPr>
      <w:r>
        <w:rPr>
          <w:rtl/>
          <w:cs/>
          <w:lang w:val="ar_AE" w:bidi="ar_AE"/>
        </w:rPr>
      </w:r>
      <w:r>
        <w:rPr>
          <w:rtl/>
          <w:cs/>
          <w:lang w:val="ar_AE" w:bidi="ar_AE"/>
        </w:rPr>
        <w:t>عندما يقول يسوع: "فَقَدْ رَبِحْتَ أَخَاكَ"، أو "استرجعته"، فهذا يعني أن الأخ قد عاد ليكون جزءًا من جماعة المؤمنين من جديد، مثل الخروف الذي يعثر عليه الراعي ويعيده إلى القطيع.</w:t>
      </w:r>
    </w:p>
    <w:p>
      <w:pPr>
        <w:bidi/>
      </w:pPr>
      <w:r>
        <w:rPr>
          <w:rtl/>
          <w:cs/>
          <w:lang w:val="ar_AE" w:bidi="ar_AE"/>
        </w:rPr>
      </w:r>
      <w:r>
        <w:rPr>
          <w:rtl/>
          <w:cs/>
          <w:lang w:val="ar_AE" w:bidi="ar_AE"/>
        </w:rPr>
        <w:t>إذا لم يسمع الأخ في المرة الأولى، فستنتهي تلك المحادثة وتتركه، ثم تذهب لتجد أخوين مؤمنين آخرين وتعود معهما لتتحدثوا معه مرة أخرى مع الأخ عن خطيته، ويكون هذان الأخوان شاهدين على المحادثة. وهكذا، سيكون هناك أربعة أشخاص في هذا الحوار: أنت، والأخ الذي أخطأ، وأخوان مسيحيان شاهدان.</w:t>
      </w:r>
    </w:p>
    <w:p>
      <w:pPr>
        <w:bidi/>
      </w:pPr>
      <w:r>
        <w:rPr>
          <w:rtl/>
          <w:cs/>
          <w:lang w:val="ar_AE" w:bidi="ar_AE"/>
        </w:rPr>
      </w:r>
      <w:r>
        <w:rPr>
          <w:rtl/>
          <w:cs/>
          <w:lang w:val="ar_AE" w:bidi="ar_AE"/>
        </w:rPr>
        <w:t>لكن إن رفض الأخ الاستماع حتى في هذه المرة الثانية، فستتركونه جميعًا لتخبروا الكنيسة بالموقف — أي جماعة المؤمنين الذين يجتمعون معًا للعبادة في مكان واحد. ليس واضحًا إن كان الأخ سيذهب معكم عندما تعرضون الأمر على الكنيسة أم لا، لكن يسوع يقول إنه إذا لم يسمع حتى للكنيسة، فيجب أن تُعاملوه كأنه كوثني غير مؤمن أو عشار. وهذا يُشير غالبًا إلى أن الأخ كان حاضرًا حينما تتخذ الكنيسة قرارها. إذا لم يستمع الأخ، فهذا يعني أنه قد سمع ما قالته الكنيسة لكنه ما زال يرفض أن يعترف بخطيته.</w:t>
      </w:r>
    </w:p>
    <w:p>
      <w:pPr>
        <w:bidi/>
      </w:pPr>
      <w:r>
        <w:rPr>
          <w:rtl/>
          <w:cs/>
          <w:lang w:val="ar_AE" w:bidi="ar_AE"/>
        </w:rPr>
      </w:r>
      <w:r>
        <w:rPr>
          <w:rtl/>
          <w:cs/>
          <w:lang w:val="ar_AE" w:bidi="ar_AE"/>
        </w:rPr>
        <w:t>فيقول يسوع: "اَلْحَقَّ أَقُولُ لَكُمْ: كُلُّ مَا تَرْبِطُونَهُ عَلَى الأَرْضِ يَكُونُ مَرْبُوطًا فِي السَّمَاءِ، وَكُلُّ مَا تَحُلُّونَهُ عَلَى الأَرْضِ يَكُونُ مَحْلُولًا فِي السَّمَاءِ." يستخدم يسوع عبارة "اَلْحَقَّ أَقُولُ لَكُمْ" مرارًا في إنجيل متى ليؤكّد أن ما سيقوله الآن في غاية الأهمية. ومعنى ذلك أن ما تربطه الكنيسة على الأرض يربطه الله أيضًا في السماء، وما تسمح به الكنيسة على الأرض يسمح به الله أيضًا، لأن حيثما اجتمع اثنان أو أكثر من المؤمنين كأتباعٍ ليسوع، يكون روح يسوع حاضرًا في وسطهم.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 (أكثر من واحد)</w:t>
      </w:r>
    </w:p>
    <w:p>
      <w:pPr>
        <w:pStyle w:val="ListBullet"/>
        <w:bidi/>
        <w:spacing w:line="240" w:lineRule="auto"/>
        <w:ind w:left="720"/>
      </w:pPr>
      <w:r>
        <w:rPr>
          <w:rtl/>
          <w:cs/>
          <w:lang w:val="ar_AE" w:bidi="ar_AE"/>
        </w:rPr>
      </w:r>
      <w:r>
        <w:rPr>
          <w:rtl/>
          <w:cs/>
          <w:lang w:val="ar_AE" w:bidi="ar_AE"/>
        </w:rPr>
        <w:t xml:space="preserve">أخ خاطئ </w:t>
      </w:r>
    </w:p>
    <w:p>
      <w:pPr>
        <w:pStyle w:val="ListBullet"/>
        <w:bidi/>
        <w:spacing w:line="240" w:lineRule="auto"/>
        <w:ind w:left="720"/>
      </w:pPr>
      <w:r>
        <w:rPr>
          <w:rtl/>
          <w:cs/>
          <w:lang w:val="ar_AE" w:bidi="ar_AE"/>
        </w:rPr>
      </w:r>
      <w:r>
        <w:rPr>
          <w:rtl/>
          <w:cs/>
          <w:lang w:val="ar_AE" w:bidi="ar_AE"/>
        </w:rPr>
        <w:t xml:space="preserve">شاهدان من المؤمنين </w:t>
      </w:r>
    </w:p>
    <w:p>
      <w:pPr>
        <w:pStyle w:val="ListBullet"/>
        <w:bidi/>
        <w:spacing w:line="240" w:lineRule="auto"/>
        <w:ind w:left="720"/>
      </w:pPr>
      <w:r>
        <w:rPr>
          <w:rtl/>
          <w:cs/>
          <w:lang w:val="ar_AE" w:bidi="ar_AE"/>
        </w:rPr>
      </w:r>
      <w:r>
        <w:rPr>
          <w:rtl/>
          <w:cs/>
          <w:lang w:val="ar_AE" w:bidi="ar_AE"/>
        </w:rPr>
        <w:t>جماعة من المؤمنين يجتمعون معًا للعبادة في مكان واحد</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 xml:space="preserve">يقول يسوع أنه إذا أخطأ إليك أخوك، فاذهب إليه على انفراد، واخبره بماذا أخطأ. فإذا اعترف بخطيته، فسوف تتمكنان أنت وهو من مناداة بعضكما ب"إخوة" مرة أخرى. فإنه سيكون مثل الخروف الذي وجده الراعي وأعاده إلى بقية القطيع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التلميذ: "بماذا تشعر؟" قد تسمعون عبارات مثل: "أنا قلق بشأن أخي، لأن خطيته تدفعه بعيدًا عن المؤمنين الآخرين وعن الله" أو "أريد أن أساعد أخي ليكون جزءًا من جماعة المؤمنين مرة أخرى" أو "آمل أن يتوب أخي حين أعاتبه على خطيته."</w:t>
      </w:r>
    </w:p>
    <w:p>
      <w:pPr>
        <w:pStyle w:val="ListBullet"/>
        <w:bidi/>
        <w:spacing w:line="240" w:lineRule="auto"/>
        <w:ind w:left="720"/>
      </w:pPr>
      <w:r>
        <w:rPr>
          <w:rtl/>
          <w:cs/>
          <w:lang w:val="ar_AE" w:bidi="ar_AE"/>
        </w:rPr>
      </w:r>
      <w:r>
        <w:rPr>
          <w:rtl/>
          <w:cs/>
          <w:lang w:val="ar_AE" w:bidi="ar_AE"/>
        </w:rPr>
        <w:t>اسألوا المُمثِّل الذي يؤدي دور الأخ الخاطئ: "بماذا تشعر؟" قد تسمعون عبارات مثل: "هل يظن أخي أنه أفضل مني لكي يعاتبني على خطيتي؟ لن أستمع إليه" أو "أريد أن أستمر في العيش بالطريقة التي أعيش بها؛ أنا لا أتفق مع أخي في أنني أخطئ" أو "ربما يكون أخي هذا هو الوحيد الذي يظن أنني أخطئ. لذا فلن أستمع إليه."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يقول يسوع: إن لم يستمع الأخ إليك، فاذهب وابحث عن أخوين مؤمنَين آخرين ليأتيا معك فتتكلم إليه مرة أخرى، فيشهدان على حديثكما.</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أحد الممثلين الذين يؤدون دور الشاهد المؤمن: "بماذا تشعر؟" قد تسمعون: "أظن أن أخي يخطئ، ولكن لأذهب وأسمع ما يقوله دفاعًا عن نفسه" أو "أظن أن أخي يخطئ، لذا دعوني أذهب وأساعد في إقناعه بأن يتوقف عن الخطية" أو "أظن أن أخي يخطئ. ربما يعترف بخطيته حين يرى أن أكثر من شخص يتفق على ذلك."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يقول يسوع إنه إن لم يستمع الأخ بعد إحضار شاهدين أو أكثر، فاعرض الأمر على الكنيسة، أي جماعة المؤمنين الذين يعبدون معًا. فإن ظل رافضًا الإستماع، فعاملوه معاملة الوثني أو العشَّار.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أحد الممثلين الذين يؤدون دور المؤمنين في الكنيسة: "بماذا تشعر؟" قد تسمعون عبارات مثل: "آمل حقًا أن يعترف أخي بخطيته. فأنا أحب أخي وأريده أن يكون في سلام معنا جميعًا ومع الله" أو "أصلي أن يعطينا الله الحكمة. إذ لا يمكننا أن ندع أخونا يستمر في الخطية، لذلك نحن بحاجة إلى معونة الله لنعرف ما نقوله له."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يقول يسوع: "كُلُّ مَا تَرْبِطُونَهُ عَلَى ٱلْأَرْضِ يَكُونُ مَرْبُوطًا فِي ٱلسَّمَاءِ، وَكُلُّ مَا تَحُلُّونَهُ عَلَى ٱلْأَرْضِ يَكُونُ مَحْلُولًا فِي ٱلسَّمَاءِ."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توقّفوا واسألوا الممثل الذي يؤدي دور أحد التلاميذ: "بماذا تشعر؟" قد تسمعون عبارات مثل: "ماذا يعني هذا؟" هل نملك حقًا كل هذا السلطان بحيث يؤيد الله قراراتنا؟" أو "إن هذه مسؤولية كبيرة للغاية. أو "يجب أن نحرص على أن تكون قراراتنا حكيمة لأن لها عواقب وخيمة" أو "علينا أن نصلي لكي يُعطينا الله الحكمة حتى نتخذ القرارات الصائبة لأن قراراتنا هذه تؤثر بشكل كبير على الكنيسة."</w:t>
      </w:r>
    </w:p>
    <w:p>
      <w:pPr>
        <w:bidi/>
      </w:pPr>
      <w:r>
        <w:rPr>
          <w:rtl/>
          <w:cs/>
          <w:lang w:val="ar_AE" w:bidi="ar_AE"/>
        </w:rPr>
      </w:r>
      <w:r>
        <w:rPr>
          <w:rtl/>
          <w:cs/>
          <w:lang w:val="ar_AE" w:bidi="ar_AE"/>
        </w:rPr>
        <w:t xml:space="preserve">يقول يسوع إنه إذا اجتمع اثنان أو أكثر من تابعيه معًا بإسمه، فإنه سيكون في وسطهم بالروح.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أحد التلاميذ: "بماذا تشعر؟" قد تسمعون عبارات مثل: "كيف يمكن أن يكون يسوع دائمًا معنا؟ وهناك مجموعات من أتباعه في أماكن مختلفة في الوقت ذاته!" أو "هل هذا يعني أنه سيكون معنا حتى بعد موته؟" يا له من أمر معزٍّ! أنا ممتن لأن يسوع سيكون دائمًا معنا حين نجتمع لأنه أعطانا مسؤوليات كبيرة وسنحتاج إلى معونته."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يقول يسوع إنه إذا </w:t>
      </w:r>
      <w:r>
        <w:rPr>
          <w:b/>
          <w:rtl/>
          <w:cs/>
          <w:lang w:val="ar_AE" w:bidi="ar_AE"/>
        </w:rPr>
        <w:t>أخطأ</w:t>
      </w:r>
      <w:r>
        <w:rPr>
          <w:b/>
          <w:rtl/>
          <w:cs/>
          <w:lang w:val="ar_AE" w:bidi="ar_AE"/>
        </w:rPr>
        <w:t xml:space="preserve"> أخوك</w:t>
      </w:r>
      <w:r>
        <w:rPr>
          <w:rtl/>
          <w:cs/>
          <w:lang w:val="ar_AE" w:bidi="ar_AE"/>
        </w:rPr>
        <w:t xml:space="preserve"> إليك، فاذهب إليه وحدك لتعاتبه.</w:t>
      </w:r>
    </w:p>
    <w:p>
      <w:pPr>
        <w:bidi/>
      </w:pPr>
      <w:r>
        <w:rPr>
          <w:rtl/>
          <w:cs/>
          <w:lang w:val="ar_AE" w:bidi="ar_AE"/>
        </w:rPr>
      </w:r>
      <w:r>
        <w:rPr>
          <w:rtl/>
          <w:cs/>
          <w:lang w:val="ar_AE" w:bidi="ar_AE"/>
        </w:rPr>
        <w:t xml:space="preserve">وكلمة </w:t>
      </w:r>
      <w:r>
        <w:rPr>
          <w:b/>
          <w:rtl/>
          <w:cs/>
          <w:lang w:val="ar_AE" w:bidi="ar_AE"/>
        </w:rPr>
        <w:t>"أخ"</w:t>
      </w:r>
      <w:r>
        <w:rPr>
          <w:rtl/>
          <w:cs/>
          <w:lang w:val="ar_AE" w:bidi="ar_AE"/>
        </w:rPr>
        <w:t xml:space="preserve"> تعني عادةً الذكر الذي له نفس الأم أو الأب، لكن هنا تشير إلى شخصٍ يشارك التلاميذ إيمانهم بيسوع، أي أنها تشمل الرجل والمرأة على حدٍّ سواء ممن يشاركون التلاميذ إيمانهم به.</w:t>
      </w:r>
    </w:p>
    <w:p>
      <w:pPr>
        <w:bidi/>
      </w:pPr>
      <w:r>
        <w:rPr>
          <w:rtl/>
          <w:cs/>
          <w:lang w:val="ar_AE" w:bidi="ar_AE"/>
        </w:rPr>
      </w:r>
      <w:r>
        <w:rPr>
          <w:rtl/>
          <w:cs/>
          <w:lang w:val="ar_AE" w:bidi="ar_AE"/>
        </w:rPr>
        <w:t xml:space="preserve">فكلمة </w:t>
      </w:r>
      <w:r>
        <w:rPr>
          <w:b/>
          <w:rtl/>
          <w:cs/>
          <w:lang w:val="ar_AE" w:bidi="ar_AE"/>
        </w:rPr>
        <w:t>خطية</w:t>
      </w:r>
      <w:r>
        <w:rPr>
          <w:rtl/>
          <w:cs/>
          <w:lang w:val="ar_AE" w:bidi="ar_AE"/>
        </w:rPr>
        <w:t xml:space="preserve"> تعني عصيان الله، ستجد مصطلح </w:t>
      </w:r>
      <w:r>
        <w:rPr>
          <w:rtl/>
          <w:cs/>
          <w:lang w:val="ar_AE" w:bidi="ar_AE"/>
        </w:rPr>
        <w:t>خطية</w:t>
      </w:r>
      <w:r>
        <w:rPr>
          <w:rtl/>
          <w:cs/>
          <w:lang w:val="ar_AE" w:bidi="ar_AE"/>
        </w:rPr>
        <w:t xml:space="preserve"> في قاموس الكلمات الرئيسية.</w:t>
      </w:r>
    </w:p>
    <w:p>
      <w:pPr>
        <w:bidi/>
      </w:pPr>
      <w:r>
        <w:rPr>
          <w:rtl/>
          <w:cs/>
          <w:lang w:val="ar_AE" w:bidi="ar_AE"/>
        </w:rPr>
      </w:r>
      <w:r>
        <w:rPr>
          <w:rtl/>
          <w:cs/>
          <w:lang w:val="ar_AE" w:bidi="ar_AE"/>
        </w:rPr>
        <w:t xml:space="preserve">ويقول يسوع إنه إن رفض الأخ أن يسمع لك، حتى بعد أن تأخذ معك شاهدين آخرين، فعليك أن تُخبر </w:t>
      </w:r>
      <w:r>
        <w:rPr>
          <w:b/>
          <w:rtl/>
          <w:cs/>
          <w:lang w:val="ar_AE" w:bidi="ar_AE"/>
        </w:rPr>
        <w:t>الكنيسة</w:t>
      </w:r>
      <w:r>
        <w:rPr>
          <w:rtl/>
          <w:cs/>
          <w:lang w:val="ar_AE" w:bidi="ar_AE"/>
        </w:rPr>
        <w:t xml:space="preserve"> بالأمر. وتشير كلمة "الكنيسة" إلى جماعة المؤمنين الذين يجتمعون معًا لعبادة يسوع، وكلمة </w:t>
      </w:r>
      <w:r>
        <w:rPr>
          <w:rtl/>
          <w:cs/>
          <w:lang w:val="ar_AE" w:bidi="ar_AE"/>
        </w:rPr>
        <w:t>"الكنيسة"</w:t>
      </w:r>
      <w:r>
        <w:rPr>
          <w:rtl/>
          <w:cs/>
          <w:lang w:val="ar_AE" w:bidi="ar_AE"/>
        </w:rPr>
        <w:t xml:space="preserve"> مذكورة أيضًا في قاموس الكلمات الرئيسية.</w:t>
      </w:r>
    </w:p>
    <w:p>
      <w:pPr>
        <w:bidi/>
      </w:pPr>
      <w:r>
        <w:rPr>
          <w:rtl/>
          <w:cs/>
          <w:lang w:val="ar_AE" w:bidi="ar_AE"/>
        </w:rPr>
      </w:r>
      <w:r>
        <w:rPr>
          <w:rtl/>
          <w:cs/>
          <w:lang w:val="ar_AE" w:bidi="ar_AE"/>
        </w:rPr>
        <w:t xml:space="preserve">لكن إن رفض الأخ أن يسمع للكنيسة أيضًا، فيقول يسوع: "فَلْيَكُنْ عِنْدَكَ </w:t>
      </w:r>
      <w:r>
        <w:rPr>
          <w:b/>
          <w:rtl/>
          <w:cs/>
          <w:lang w:val="ar_AE" w:bidi="ar_AE"/>
        </w:rPr>
        <w:t>كَالْوَثَنِيِّ</w:t>
      </w:r>
      <w:r>
        <w:rPr>
          <w:rtl/>
          <w:cs/>
          <w:lang w:val="ar_AE" w:bidi="ar_AE"/>
        </w:rPr>
        <w:t xml:space="preserve"> </w:t>
      </w:r>
      <w:r>
        <w:rPr>
          <w:b/>
          <w:rtl/>
          <w:cs/>
          <w:lang w:val="ar_AE" w:bidi="ar_AE"/>
        </w:rPr>
        <w:t>وَالْعَشَّارِ</w:t>
      </w:r>
      <w:r>
        <w:rPr>
          <w:rtl/>
          <w:cs/>
          <w:lang w:val="ar_AE" w:bidi="ar_AE"/>
        </w:rPr>
        <w:t>".</w:t>
      </w:r>
    </w:p>
    <w:p>
      <w:pPr>
        <w:bidi/>
      </w:pPr>
      <w:r>
        <w:rPr>
          <w:rtl/>
          <w:cs/>
          <w:lang w:val="ar_AE" w:bidi="ar_AE"/>
        </w:rPr>
      </w:r>
      <w:r>
        <w:rPr>
          <w:rtl/>
          <w:cs/>
          <w:lang w:val="ar_AE" w:bidi="ar_AE"/>
        </w:rPr>
        <w:t xml:space="preserve">كان </w:t>
      </w:r>
      <w:r>
        <w:rPr>
          <w:b/>
          <w:rtl/>
          <w:cs/>
          <w:lang w:val="ar_AE" w:bidi="ar_AE"/>
        </w:rPr>
        <w:t>الوثني</w:t>
      </w:r>
      <w:r>
        <w:rPr>
          <w:rtl/>
          <w:cs/>
          <w:lang w:val="ar_AE" w:bidi="ar_AE"/>
        </w:rPr>
        <w:t xml:space="preserve"> شخصًا غير يهودي، لا ينتمي إلى شعب الله، وكان اليهود يعتبرون الوثنيين غير أخلاقيين وبعيدين عن الله، لذلك لم يعاملوهم كما يعاملون بني جنسهم. وكلمة </w:t>
      </w:r>
      <w:r>
        <w:rPr>
          <w:rtl/>
          <w:cs/>
          <w:lang w:val="ar_AE" w:bidi="ar_AE"/>
        </w:rPr>
        <w:t>"وثني"</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كذلك كان الشعب اليهودي يعتبر </w:t>
      </w:r>
      <w:r>
        <w:rPr>
          <w:b/>
          <w:rtl/>
          <w:cs/>
          <w:lang w:val="ar_AE" w:bidi="ar_AE"/>
        </w:rPr>
        <w:t>العشارين</w:t>
      </w:r>
      <w:r>
        <w:rPr>
          <w:rtl/>
          <w:cs/>
          <w:lang w:val="ar_AE" w:bidi="ar_AE"/>
        </w:rPr>
        <w:t xml:space="preserve"> من أكثر الناس إثماً في المجتمع. إذ كان العشارون إما وثنيين أو يهودًا يجمعون الضرائب من إخوتهم اليهود لصالح الحكومة الرومانية.</w:t>
      </w:r>
    </w:p>
    <w:p>
      <w:pPr>
        <w:bidi/>
      </w:pPr>
      <w:r>
        <w:rPr>
          <w:rtl/>
          <w:cs/>
          <w:lang w:val="ar_AE" w:bidi="ar_AE"/>
        </w:rPr>
      </w:r>
      <w:r>
        <w:rPr>
          <w:rtl/>
          <w:cs/>
          <w:lang w:val="ar_AE" w:bidi="ar_AE"/>
        </w:rPr>
        <w:t xml:space="preserve">ويقول يسوع: </w:t>
      </w:r>
      <w:r>
        <w:rPr>
          <w:b/>
          <w:rtl/>
          <w:cs/>
          <w:lang w:val="ar_AE" w:bidi="ar_AE"/>
        </w:rPr>
        <w:t>"اَلْحَقَّ أَقُولُ لَكُمْ"،</w:t>
      </w:r>
      <w:r>
        <w:rPr>
          <w:rtl/>
          <w:cs/>
          <w:lang w:val="ar_AE" w:bidi="ar_AE"/>
        </w:rPr>
        <w:t xml:space="preserve"> وهي نفس العبارة التي استخدمها في مواضع كثيرة في إنجيل متى، لذلك تُترجم بنفس الطريقة التي تُرجمت بها سابقًا. وفي هذا الموضع، يشير ضمير "لكم" إلى أكثر من شخص واحد.</w:t>
      </w:r>
    </w:p>
    <w:p>
      <w:pPr>
        <w:bidi/>
      </w:pPr>
      <w:r>
        <w:rPr>
          <w:rtl/>
          <w:cs/>
          <w:lang w:val="ar_AE" w:bidi="ar_AE"/>
        </w:rPr>
      </w:r>
      <w:r>
        <w:rPr>
          <w:rtl/>
          <w:cs/>
          <w:lang w:val="ar_AE" w:bidi="ar_AE"/>
        </w:rPr>
        <w:t xml:space="preserve">ويتابع يسوع قائلاً: </w:t>
      </w:r>
      <w:r>
        <w:rPr>
          <w:b/>
          <w:rtl/>
          <w:cs/>
          <w:lang w:val="ar_AE" w:bidi="ar_AE"/>
        </w:rPr>
        <w:t>"كُلُّ ما تربِطونَهُ علَى الأرضِ يكونُ مَربوطًا في السماءِ، وكُلُّ ما تحُلّونَهُ علَى الأرضِ يكونُ مَحلولًا في السماءِ".</w:t>
      </w:r>
      <w:r>
        <w:rPr>
          <w:rtl/>
          <w:cs/>
          <w:lang w:val="ar_AE" w:bidi="ar_AE"/>
        </w:rPr>
        <w:t xml:space="preserve"> هذه هي نفس الكلمات التي قالها سابقًا لبطرس عندما وعده بأنه سيبني كنيسته عليه. لذلك يجب أن تُترجم بالطريقة نفسها التي تُرجمت بها في ذلك الموضع، ولكن هنا يشير الضمير إلى مجموعة من الأشخاص لا إلى بطرس وحده. ويقصد يسوع بكلمة </w:t>
      </w:r>
      <w:r>
        <w:rPr>
          <w:b/>
          <w:rtl/>
          <w:cs/>
          <w:lang w:val="ar_AE" w:bidi="ar_AE"/>
        </w:rPr>
        <w:t>"تربطون"</w:t>
      </w:r>
      <w:r>
        <w:rPr>
          <w:rtl/>
          <w:cs/>
          <w:lang w:val="ar_AE" w:bidi="ar_AE"/>
        </w:rPr>
        <w:t xml:space="preserve"> أي "تمنعون"، وبكلمة </w:t>
      </w:r>
      <w:r>
        <w:rPr>
          <w:b/>
          <w:rtl/>
          <w:cs/>
          <w:lang w:val="ar_AE" w:bidi="ar_AE"/>
        </w:rPr>
        <w:t>"تحلّون"</w:t>
      </w:r>
      <w:r>
        <w:rPr>
          <w:rtl/>
          <w:cs/>
          <w:lang w:val="ar_AE" w:bidi="ar_AE"/>
        </w:rPr>
        <w:t xml:space="preserve"> أي "تسمحون".</w:t>
      </w:r>
    </w:p>
    <w:p>
      <w:pPr>
        <w:bidi/>
      </w:pPr>
      <w:r>
        <w:rPr>
          <w:rtl/>
          <w:cs/>
          <w:lang w:val="ar_AE" w:bidi="ar_AE"/>
        </w:rPr>
      </w:r>
      <w:r>
        <w:rPr>
          <w:rtl/>
          <w:cs/>
          <w:lang w:val="ar_AE" w:bidi="ar_AE"/>
        </w:rPr>
        <w:t xml:space="preserve">ويضيف يسوع قائلاً إنّه حينما يجتمع اثنان أو ثلاثة أو أكثر من أتباعه باسمه، </w:t>
      </w:r>
      <w:r>
        <w:rPr>
          <w:b/>
          <w:rtl/>
          <w:cs/>
          <w:lang w:val="ar_AE" w:bidi="ar_AE"/>
        </w:rPr>
        <w:t>يكون هو حاضرًا في وسطهم</w:t>
      </w:r>
      <w:r>
        <w:rPr>
          <w:rtl/>
          <w:cs/>
          <w:lang w:val="ar_AE" w:bidi="ar_AE"/>
        </w:rPr>
        <w:t>. وهو يعني بذلك أنه يكون بينهم بالروح، فكانت هذه الحقيقة صحيحة عندما نطق بها، وستظل صحيحة إلى الأبد، حتى بعد موته وقيامته من الأموات، لأن يسوع يكون حاضرًا بروحه مع أتباعه كلّما اجتمعوا باسمه.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18:21–35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18: 21–35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حدثتْ هذه القصة بعد القصة السابقة. ربما كانت الأحداث لا تزال في كفرناحوم. سأل بطرسُ يسوعَ كم مرة ينبغي أن يغفر لأخيه الذي يخطئ إليه مرارًا وتكرارًا. ليس من الواضح ما إذا كان التلاميذ الآخرون موجودين مع بطرس، لكن في الآية الأخيرة، استخدم يسوع ضمير مخاطبة في صيغة الجمع، لذلك على الأغلب كان التلاميذ الآخرون يسمعون يسوع أيضًا. في القصة السابقة، أخبر يسوعُ التلاميذ كيف يُرجعون أخًا إلى العلاقة مع الكنيسة بعد أن أخطأ. في هذه المرة، كان بطرس يسأل عن أخٍ يغفر لأخيه. مرة أخرى في هذه الحالة، تُشير كلمة أخ إلى رجل أو امرأة من المؤمنين.</w:t>
      </w:r>
    </w:p>
    <w:p>
      <w:pPr>
        <w:bidi/>
      </w:pPr>
      <w:r>
        <w:rPr>
          <w:rtl/>
          <w:cs/>
          <w:lang w:val="ar_AE" w:bidi="ar_AE"/>
        </w:rPr>
      </w:r>
      <w:r>
        <w:rPr>
          <w:rtl/>
          <w:cs/>
          <w:lang w:val="ar_AE" w:bidi="ar_AE"/>
        </w:rPr>
        <w:t>في القصة السابقة، ركَّز يسوعُ على كيفية مساعدة الأخ الذي يخطئ. في هذه القصة، يركز يسوع على كيف ينبغي أن يتجاوب الأخُ المُساء إليه.</w:t>
      </w:r>
    </w:p>
    <w:p>
      <w:pPr>
        <w:bidi/>
      </w:pPr>
      <w:r>
        <w:rPr>
          <w:rtl/>
          <w:cs/>
          <w:lang w:val="ar_AE" w:bidi="ar_AE"/>
        </w:rPr>
      </w:r>
      <w:r>
        <w:rPr>
          <w:rtl/>
          <w:cs/>
          <w:lang w:val="ar_AE" w:bidi="ar_AE"/>
        </w:rPr>
        <w:t>عندما سأل بطرسُ إذا كان ينبغي أن يغفر لأخيه سبع مرات، كان يبدو هذا رقمًا كبيرًا لكل المُستمعين. كان القادة الدينيون قد علَّموا أنه ينبغي أن يَغفر الإنسان ثلاث مرات. يُمثِّل رقم سبعة الكمالَ، لذلك يبدو أن سبعة هو أكبر عدد من المرات التي يمكن للشخص أن يَغفر فيها.</w:t>
      </w:r>
    </w:p>
    <w:p>
      <w:pPr>
        <w:bidi/>
      </w:pPr>
      <w:r>
        <w:rPr>
          <w:rtl/>
          <w:cs/>
          <w:lang w:val="ar_AE" w:bidi="ar_AE"/>
        </w:rPr>
      </w:r>
      <w:r>
        <w:rPr>
          <w:rtl/>
          <w:cs/>
          <w:lang w:val="ar_AE" w:bidi="ar_AE"/>
        </w:rPr>
        <w:t>توقفوا وناقشوا مع فريقكم كم مرة تتوقع ثقافتكم من الناس أن يَغفروا للذين يُسيئون إليهم؟</w:t>
      </w:r>
    </w:p>
    <w:p>
      <w:pPr>
        <w:bidi/>
      </w:pPr>
      <w:r>
        <w:rPr>
          <w:rtl/>
          <w:cs/>
          <w:lang w:val="ar_AE" w:bidi="ar_AE"/>
        </w:rPr>
      </w:r>
      <w:r>
        <w:rPr>
          <w:rtl/>
          <w:cs/>
          <w:lang w:val="ar_AE" w:bidi="ar_AE"/>
        </w:rPr>
        <w:t>في بعض الترجمات، يقول يسوع: "بل أقول لكم" لتُظهر أنه يُعطي وصية جديدة أعظم من الوصايا التي تلقاها التلاميذ من الكتبة والفريسيين. في ترجمات أخرى، يقول: "لا أقول لكم" ليُظهر أن بطرس كان مخطئًا عندما اعتقد أن سبع مرات كافية. قال يسوع إنه ينبغي على بطرس أن يَغفر سبع مرات سبعين مرة، أو في بعض الترجمات "سبعون مرَّة في سبعة،" أي ٤٩٠ مرة. كان هذا سيَصدم مستمعي يسوع. لم يكن يسوع يقترح أن سبعين سبعة أو "سبعين مرة في سبعة" هو العدد الحرفي للمرات التي يَغفر فيها الشخص لأحدهم. كان يقول إنه لا يوجد حدٌ لعدد المرات التي ينبغي أن يَغفر فيها أتباعه لأخٍ أخطأ إليهم.</w:t>
      </w:r>
    </w:p>
    <w:p>
      <w:pPr>
        <w:bidi/>
      </w:pPr>
      <w:r>
        <w:rPr>
          <w:rtl/>
          <w:cs/>
          <w:lang w:val="ar_AE" w:bidi="ar_AE"/>
        </w:rPr>
      </w:r>
      <w:r>
        <w:rPr>
          <w:rtl/>
          <w:cs/>
          <w:lang w:val="ar_AE" w:bidi="ar_AE"/>
        </w:rPr>
        <w:t>روى يسوع قصةً ليُشرح ما كان يقوله. تُظهر قصته ماذا يُشبه ملكوتُ الله. كان مَلكٌ يَفحص ديون عبيده له، وعَلِمَ أن واحدًا من عبيده كان مديونًا له بعشرة آلاف وزنة. هذا مبلغ مالي لا يُصدق أن عبدًا كان مديونًا به لمَلكٍ. في ثقافة ذلك الوقت، كانت عشرة آلاف هي أعلى رقم مستخدم، وكانت الوزنة أكبر وحدة من المال. حتى لو كان للعبد سلطان عظيم، مثلما كان على الأرجح، لم يكن سيتمكن من أن يَدفع هذا الديْن الكبير. إن وزنة واحدة كانت ستكون ما يَكسبه العبد في فترة أطول من نصف عمره، لذلك فإن عشرة آلاف وزنة هي أكثر بكثير مما كان يمكن أن يَرُده للمَلك. هذا يعني أن العبد كان مديونًا للمَلك بمبلغ هائل من المال.</w:t>
      </w:r>
    </w:p>
    <w:p>
      <w:pPr>
        <w:bidi/>
      </w:pPr>
      <w:r>
        <w:rPr>
          <w:rtl/>
          <w:cs/>
          <w:lang w:val="ar_AE" w:bidi="ar_AE"/>
        </w:rPr>
      </w:r>
      <w:r>
        <w:rPr>
          <w:rtl/>
          <w:cs/>
          <w:lang w:val="ar_AE" w:bidi="ar_AE"/>
        </w:rPr>
        <w:t>توقفوا واعرضوا على فريقكم صورةً للوزنة.</w:t>
      </w:r>
    </w:p>
    <w:p>
      <w:pPr>
        <w:bidi/>
      </w:pPr>
      <w:r>
        <w:rPr>
          <w:rtl/>
          <w:cs/>
          <w:lang w:val="ar_AE" w:bidi="ar_AE"/>
        </w:rPr>
      </w:r>
      <w:r>
        <w:rPr>
          <w:rtl/>
          <w:cs/>
          <w:lang w:val="ar_AE" w:bidi="ar_AE"/>
        </w:rPr>
        <w:t>أمرَ المَلكُ عبيده أن يبيعوا العبدَ وكذلك زوجته وأولاده وممتلكاته لكي يحصل على جزء من الديْن. بموجب الشريعة اليهودية، كان من الممكن أن يبيع أحدهم رجلًا سرقَ منه شيئًا، ولا يمكن أن تُباع زوجته، لذلك كان يسوع يستخدم مِثالًا من ثقافة غير يهودية. كان ديْن العبد كبيرًا جدًا لدرجة أنه حتى لو باعَ المَلكُ العبدَ وعائلته وممتلكاته، لم يكن المَلك سيحصل على ما يكفي من المال ليَسترد ما كان العبد مديونًا به.</w:t>
      </w:r>
    </w:p>
    <w:p>
      <w:pPr>
        <w:bidi/>
      </w:pPr>
      <w:r>
        <w:rPr>
          <w:rtl/>
          <w:cs/>
          <w:lang w:val="ar_AE" w:bidi="ar_AE"/>
        </w:rPr>
      </w:r>
      <w:r>
        <w:rPr>
          <w:rtl/>
          <w:cs/>
          <w:lang w:val="ar_AE" w:bidi="ar_AE"/>
        </w:rPr>
        <w:t>توقفوا وناقشوا مع فريقكم: كيف تَصف ثقافتكم موقفًا يُعطي فيه أحدهم مالًا لشخص آخر متوقعًا أن يَرد المالَ له لاحقًا؟ ما هو العقاب المعتاد في ثقافتكم عندما لا يستطيع الشخص أن يسدد ديونه؟</w:t>
      </w:r>
    </w:p>
    <w:p>
      <w:pPr>
        <w:bidi/>
      </w:pPr>
      <w:r>
        <w:rPr>
          <w:rtl/>
          <w:cs/>
          <w:lang w:val="ar_AE" w:bidi="ar_AE"/>
        </w:rPr>
      </w:r>
      <w:r>
        <w:rPr>
          <w:rtl/>
          <w:cs/>
          <w:lang w:val="ar_AE" w:bidi="ar_AE"/>
        </w:rPr>
        <w:t>سجدَ العبد أمام المَلك، متوسلًا إليه أن يمنحه بعض الوقت ليُسدد الديْن. كان كل المستمعين سيَعرفون أنه من السخيف أن يقول العبد للمَلك أنه يستطيع أن يسدد له كل ما يَدين به للمَلك. كانت خطايا الناس مثل ديون العبد؛ كبيرة لدرجة أنه لا يمكن أن يكسبوا غفران الله مهما حاوَلوا. في قصة يسوع، لم يَمنح المَلكُ العَبدَ المزيد من الوقت فقط، بل تَرك له الديْن بالكامل لأنه أشفقَ أو تحنَّنَ على عبده.</w:t>
      </w:r>
    </w:p>
    <w:p>
      <w:pPr>
        <w:bidi/>
      </w:pPr>
      <w:r>
        <w:rPr>
          <w:rtl/>
          <w:cs/>
          <w:lang w:val="ar_AE" w:bidi="ar_AE"/>
        </w:rPr>
      </w:r>
      <w:r>
        <w:rPr>
          <w:rtl/>
          <w:cs/>
          <w:lang w:val="ar_AE" w:bidi="ar_AE"/>
        </w:rPr>
        <w:t>توقفوا وناقشوا مع فريقكم: كيف يتجاوب الناس في ثقافتكم إذا اختار قائد مهم أن يَترك لهم دينًا كبيرًا؟</w:t>
      </w:r>
    </w:p>
    <w:p>
      <w:pPr>
        <w:bidi/>
      </w:pPr>
      <w:r>
        <w:rPr>
          <w:rtl/>
          <w:cs/>
          <w:lang w:val="ar_AE" w:bidi="ar_AE"/>
        </w:rPr>
      </w:r>
      <w:r>
        <w:rPr>
          <w:rtl/>
          <w:cs/>
          <w:lang w:val="ar_AE" w:bidi="ar_AE"/>
        </w:rPr>
        <w:t>تنتقل أحداث قصة يسوع هنا إلى المنطقة التي يجتمع فيها العبيد. إن العبد الذي سامحه المَلك للتو، بحثَ ووجد عبدًا رفيقه مديونًا له بمئة دينار. إن الدنانير هي جمع دينار. كانت المئة دينار تساوي أجرة ثلاثة أو أربعة أشهر، أي مبلغ كبير، لكنه لا يزال صغيرًا للغاية بالمقارنة بِدَيْن العبد الأول للمَلك. بدلًا من أن يكون كريمًا، أمسك العبدُ الذي غُفِر له للتو العبدَ رفيقَه من عنقه وبدأ يخنقه مطالبًا إياه بتسديد الديْن. استخدم العبد الآخر الكلمات نفسها تقريبًا التي استخدمها العبد الأول ليتوسل الرحمة لكن العبد الأول لم يُظهر الرحمة. بل أخذه إلى السجن. كان هذا من حقوق العبد الأول، لكن المَلك لم يُطالب بِحقه مع العبد الأول، لذلك لم يكن ينبغي أن يُطالب العبد الأول بِحقه مع العبد الثاني. تُظهر قصةُ يسوع للتلاميذ أنه لا ينبغي لهم أن يُطالبوا بحقوقهم. لم يُطالب اللهُ بحقوقه بل كان كريمًا للغاية. يُريد الله أن يكون أولاده كرماء مثله.</w:t>
      </w:r>
    </w:p>
    <w:p>
      <w:pPr>
        <w:bidi/>
      </w:pPr>
      <w:r>
        <w:rPr>
          <w:rtl/>
          <w:cs/>
          <w:lang w:val="ar_AE" w:bidi="ar_AE"/>
        </w:rPr>
      </w:r>
      <w:r>
        <w:rPr>
          <w:rtl/>
          <w:cs/>
          <w:lang w:val="ar_AE" w:bidi="ar_AE"/>
        </w:rPr>
        <w:t>توقفوا وناقشوا مع فريقكم كيف يتجاوب الناس في ثقافتكم مع شخص تُرِك له ديْنٌ كبير، لكنه رفض أن يَترك ديْنًا أصغر له عند أحدهم.</w:t>
      </w:r>
    </w:p>
    <w:p>
      <w:pPr>
        <w:bidi/>
      </w:pPr>
      <w:r>
        <w:rPr>
          <w:rtl/>
          <w:cs/>
          <w:lang w:val="ar_AE" w:bidi="ar_AE"/>
        </w:rPr>
      </w:r>
      <w:r>
        <w:rPr>
          <w:rtl/>
          <w:cs/>
          <w:lang w:val="ar_AE" w:bidi="ar_AE"/>
        </w:rPr>
        <w:t>اعرضوا على فريقكم صورةً لسجنٍ من المنطقة المحيطة بإسرائيل في زمن يسوع.</w:t>
      </w:r>
    </w:p>
    <w:p>
      <w:pPr>
        <w:bidi/>
      </w:pPr>
      <w:r>
        <w:rPr>
          <w:rtl/>
          <w:cs/>
          <w:lang w:val="ar_AE" w:bidi="ar_AE"/>
        </w:rPr>
      </w:r>
      <w:r>
        <w:rPr>
          <w:rtl/>
          <w:cs/>
          <w:lang w:val="ar_AE" w:bidi="ar_AE"/>
        </w:rPr>
        <w:t>عندما أخبرَ العبيدُ الآخرون المَلك بما حدث، غضب المَلك. بما أن العبد الأول لم يكن رحيمًا وطالبَ بحقوقه، أزال المَلك رحمته وطالبَ بحقوقه من العبدَ الأول. وبدلًا من أن يبيع العبدَ فقط، سلَّمه المَلكُ إلى السجَّانين ليُعذَّب حتى يستطيع أن يُسدِّد ديْنه. هذا هو العقاب نفسه الذي استخدمه العبد الأول مع العبد رفيقه، لكن ليس لديه أمل في تسديد ديْنه، لذلك سيكون عقابه بلا نهاية.</w:t>
      </w:r>
    </w:p>
    <w:p>
      <w:pPr>
        <w:bidi/>
      </w:pPr>
      <w:r>
        <w:rPr>
          <w:rtl/>
          <w:cs/>
          <w:lang w:val="ar_AE" w:bidi="ar_AE"/>
        </w:rPr>
      </w:r>
      <w:r>
        <w:rPr>
          <w:rtl/>
          <w:cs/>
          <w:lang w:val="ar_AE" w:bidi="ar_AE"/>
        </w:rPr>
        <w:t>ختمَ يسوع القصة بإخبار تلاميذه أن هذه هي الطريقة التي سيُعاملهم بها أبوه السماوي إذا لم يُسامحوا إخوتهم بسخاء من كل قلوبهم، أو بصدق وبالكامل.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يسأل بطرس يسوع عن عدد المرات التي يُخْطِئُ إِلَيّه أَخِيه وَهو يغْفِرُ لَهُ. ويقترح حتى إلى سبع مرات. فيقول له يسوع كلا، بل ينبغي أن يغفر لأخيه سبعين مرةً سبع مرات. وعلى الأرجح كان التلاميذ الآخرون يستمعون أيضًا.</w:t>
      </w:r>
    </w:p>
    <w:p>
      <w:pPr>
        <w:bidi/>
      </w:pPr>
      <w:r>
        <w:rPr>
          <w:rtl/>
          <w:cs/>
          <w:lang w:val="ar_AE" w:bidi="ar_AE"/>
        </w:rPr>
      </w:r>
      <w:r>
        <w:rPr>
          <w:b/>
          <w:rtl/>
          <w:cs/>
          <w:lang w:val="ar_AE" w:bidi="ar_AE"/>
        </w:rPr>
        <w:t>المشهد الثاني:</w:t>
      </w:r>
      <w:r>
        <w:rPr>
          <w:rtl/>
          <w:cs/>
          <w:lang w:val="ar_AE" w:bidi="ar_AE"/>
        </w:rPr>
        <w:t xml:space="preserve"> يوضّح يسوع إجابته بمَثَلٍ عن ملكوت الله. ويقول إن قصته تُظهر بماذا يُشْبِهُ مَلَكُوتُ السَّمَاوَاتِ. وبخبر يسوع عن عبد يدين لملك بمبلغ هائل، أكثر مما يستطيع سداده طوال حياته. فيتوسل العبد للملك أن يمهله المزيد من الوقت ليرد له الدين. وبدلًا من ذلك، يترك الملك للعبد الدين كُلّه، غافرًا له برحمة عظيمة.</w:t>
      </w:r>
    </w:p>
    <w:p>
      <w:pPr>
        <w:bidi/>
      </w:pPr>
      <w:r>
        <w:rPr>
          <w:rtl/>
          <w:cs/>
          <w:lang w:val="ar_AE" w:bidi="ar_AE"/>
        </w:rPr>
      </w:r>
      <w:r>
        <w:rPr>
          <w:b/>
          <w:rtl/>
          <w:cs/>
          <w:lang w:val="ar_AE" w:bidi="ar_AE"/>
        </w:rPr>
        <w:t>المشهد الثالث:</w:t>
      </w:r>
      <w:r>
        <w:rPr>
          <w:rtl/>
          <w:cs/>
          <w:lang w:val="ar_AE" w:bidi="ar_AE"/>
        </w:rPr>
        <w:t xml:space="preserve"> يخرج العبد ليجد أحد زملائه العبيد مدينًا له بمبلغ صغير جدًا مقارنة بما كان عليه، ويتوسل ذلك العبد أن يرحمه لكنه يرفض ويلقي به في السجن. وعندما يخبر العبيد الآخرون الملك بما حدث، يغيّر الملك رأيه ويرسل العبد الأول إلى السجن ليعذّبه حتى يتمكن من أن يوفي دينه، الأمر الذي يعني أنه سيُعَذب طوال حياته لأن دينه أكبر بكثير من أن يسدده.</w:t>
      </w:r>
    </w:p>
    <w:p>
      <w:pPr>
        <w:bidi/>
      </w:pPr>
      <w:r>
        <w:rPr>
          <w:rtl/>
          <w:cs/>
          <w:lang w:val="ar_AE" w:bidi="ar_AE"/>
        </w:rPr>
      </w:r>
      <w:r>
        <w:rPr>
          <w:b/>
          <w:rtl/>
          <w:cs/>
          <w:lang w:val="ar_AE" w:bidi="ar_AE"/>
        </w:rPr>
        <w:t>المشهد الرابع:</w:t>
      </w:r>
      <w:r>
        <w:rPr>
          <w:rtl/>
          <w:cs/>
          <w:lang w:val="ar_AE" w:bidi="ar_AE"/>
        </w:rPr>
        <w:t xml:space="preserve"> يختتم يسوع حديثه لتلاميذه قائلًا إن الله سيتعامل معهم بالطريقة نفسها التي عامل بها الملكُ العبدَ الأول إذا رفضوا أن يغفروا لإخوتهم بعدما غفر الله لهم بسخاء عظيم.</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 xml:space="preserve">العديد من التلاميذ أو بطرس وحده </w:t>
      </w:r>
    </w:p>
    <w:p>
      <w:pPr>
        <w:pStyle w:val="ListBullet"/>
        <w:bidi/>
        <w:spacing w:line="240" w:lineRule="auto"/>
        <w:ind w:left="720"/>
      </w:pPr>
      <w:r>
        <w:rPr>
          <w:rtl/>
          <w:cs/>
          <w:lang w:val="ar_AE" w:bidi="ar_AE"/>
        </w:rPr>
      </w:r>
      <w:r>
        <w:rPr>
          <w:rtl/>
          <w:cs/>
          <w:lang w:val="ar_AE" w:bidi="ar_AE"/>
        </w:rPr>
        <w:t>ملك</w:t>
      </w:r>
    </w:p>
    <w:p>
      <w:pPr>
        <w:pStyle w:val="ListBullet"/>
        <w:bidi/>
        <w:spacing w:line="240" w:lineRule="auto"/>
        <w:ind w:left="720"/>
      </w:pPr>
      <w:r>
        <w:rPr>
          <w:rtl/>
          <w:cs/>
          <w:lang w:val="ar_AE" w:bidi="ar_AE"/>
        </w:rPr>
      </w:r>
      <w:r>
        <w:rPr>
          <w:rtl/>
          <w:cs/>
          <w:lang w:val="ar_AE" w:bidi="ar_AE"/>
        </w:rPr>
        <w:t>إثنان من العبيد</w:t>
      </w:r>
    </w:p>
    <w:p>
      <w:pPr>
        <w:pStyle w:val="ListBullet"/>
        <w:bidi/>
        <w:spacing w:line="240" w:lineRule="auto"/>
        <w:ind w:left="720"/>
      </w:pPr>
      <w:r>
        <w:rPr>
          <w:rtl/>
          <w:cs/>
          <w:lang w:val="ar_AE" w:bidi="ar_AE"/>
        </w:rPr>
      </w:r>
      <w:r>
        <w:rPr>
          <w:rtl/>
          <w:cs/>
          <w:lang w:val="ar_AE" w:bidi="ar_AE"/>
        </w:rPr>
        <w:t>بعض الخدام الآخرين</w:t>
      </w:r>
    </w:p>
    <w:p>
      <w:pPr>
        <w:pStyle w:val="ListBullet"/>
        <w:bidi/>
        <w:spacing w:line="240" w:lineRule="auto"/>
        <w:ind w:left="720"/>
      </w:pPr>
      <w:r>
        <w:rPr>
          <w:rtl/>
          <w:cs/>
          <w:lang w:val="ar_AE" w:bidi="ar_AE"/>
        </w:rPr>
      </w:r>
      <w:r>
        <w:rPr>
          <w:rtl/>
          <w:cs/>
          <w:lang w:val="ar_AE" w:bidi="ar_AE"/>
        </w:rPr>
        <w:t>سجّانان أو أكثر</w:t>
      </w:r>
    </w:p>
    <w:p>
      <w:pPr>
        <w:bidi/>
      </w:pPr>
      <w:r>
        <w:rPr>
          <w:rtl/>
          <w:cs/>
          <w:lang w:val="ar_AE" w:bidi="ar_AE"/>
        </w:rPr>
      </w:r>
      <w:r>
        <w:rPr>
          <w:rtl/>
          <w:cs/>
          <w:lang w:val="ar_AE" w:bidi="ar_AE"/>
        </w:rPr>
        <w:t>في هذه الجلسة، اجعل المجموعة تُصور أحداث القصة بالتسلسل، أو يرسموها بأنفسهم، أو يستخدموا أشياء ملموسة (مثل الحجارة، العصي، أو لعب الأطفال) لتجسيد القصة والأحداث التي وقعت فيها.</w:t>
      </w:r>
    </w:p>
    <w:p>
      <w:pPr>
        <w:bidi/>
      </w:pPr>
      <w:r>
        <w:rPr>
          <w:rtl/>
          <w:cs/>
          <w:lang w:val="ar_AE" w:bidi="ar_AE"/>
        </w:rPr>
      </w:r>
      <w:r>
        <w:rPr>
          <w:rtl/>
          <w:cs/>
          <w:lang w:val="ar_AE" w:bidi="ar_AE"/>
        </w:rPr>
        <w:t>تجري هذه القصة بعد القصة السابقة، لكن من غير الواضح ما إذا كانت حدثت مباشرةً بعدها أو بعد مرور بعض الوقت، ويُرجَّح أنها حدثت في كفرناحوم. سأل بطرس يسوع كم مرة ينبغي أن يغفر لأخيه الذي يخطئ إليه مرارًا وتكرارًا. ليس واضحًا هنا ما إذا كان بقية التلاميذ مع بطرس ويسوع أم لا.</w:t>
      </w:r>
    </w:p>
    <w:p>
      <w:pPr>
        <w:bidi/>
      </w:pPr>
      <w:r>
        <w:rPr>
          <w:rtl/>
          <w:cs/>
          <w:lang w:val="ar_AE" w:bidi="ar_AE"/>
        </w:rPr>
      </w:r>
      <w:r>
        <w:rPr>
          <w:rtl/>
          <w:cs/>
          <w:lang w:val="ar_AE" w:bidi="ar_AE"/>
        </w:rPr>
        <w:t>يسأل بطرس إن كان يجب أن يغفر لأخيه سبع مرات، لأن ذلك بدا عددًا كريمًا وسخيًا. فيجيبه يسوع: لا، ليس سبع مرات، بل سبعًا سبعين مرة، أو سبعين مرة سبع مرات (490 مرة). والمقصود أن بطرس عليه أن يستمر في الغفران مرارًا وتكرارًا مهما تكررت إساءات أخيه إليه.</w:t>
      </w:r>
    </w:p>
    <w:p>
      <w:pPr>
        <w:bidi/>
      </w:pPr>
      <w:r>
        <w:rPr>
          <w:rtl/>
          <w:cs/>
          <w:lang w:val="ar_AE" w:bidi="ar_AE"/>
        </w:rPr>
      </w:r>
      <w:r>
        <w:rPr>
          <w:rtl/>
          <w:cs/>
          <w:lang w:val="ar_AE" w:bidi="ar_AE"/>
        </w:rPr>
        <w:t>بعد ذلك يشارك يسوع تلاميذه قصة ليشرح جوابه. يقول إن هذه القصة تُظهر بماذا يُشْبِهُ مَلَكُوتُ الله. المشهد لا يتغيّر، لكن قد يكون من المفيد تمثيل القصة التي يرويها يسوع.</w:t>
      </w:r>
    </w:p>
    <w:p>
      <w:pPr>
        <w:bidi/>
      </w:pPr>
      <w:r>
        <w:rPr>
          <w:rtl/>
          <w:cs/>
          <w:lang w:val="ar_AE" w:bidi="ar_AE"/>
        </w:rPr>
      </w:r>
      <w:r>
        <w:rPr>
          <w:rtl/>
          <w:cs/>
          <w:lang w:val="ar_AE" w:bidi="ar_AE"/>
        </w:rPr>
        <w:t>يقول يسوع: كان هناك ملك يراجع ما يدين به عبيده له. من المحتمل أن الملك كان جالسًا على عرشه في قاعة العرش وحوله الخدم. جلب بعض الخدم رجلًا كان مدينًا للملك بمبلغ كبير لا يمكنه سداده طوال حياته. فأمر الملك خدمه أن يبيعوا الرجل وزوجته وأولاده وكل ممتلكاته ليسترجع بعضًا من دينه، بالرغم أن بيعهم لن يكفي لسداد المبلغ كله. يقول النص إن العبد "خَرَّ" على ركبتيه، فهو لم يسقط صدفة، بل ركع بتواضع أمام الملك وتوسّل إليه أن يمنحه وقتًا أطول ووعده أن يسدد كل ما عليه، مع أن الجميع كانوا يعرفون أنه من المستحيل أن يسدد هذا الدين الضخم. فتحنّن الملك على العبد، وبدلًا من أن يمنحه مزيدًا من الوقت فقط، عفا عن الدين الهائل وأطلق سراحه.</w:t>
      </w:r>
    </w:p>
    <w:p>
      <w:pPr>
        <w:bidi/>
      </w:pPr>
      <w:r>
        <w:rPr>
          <w:rtl/>
          <w:cs/>
          <w:lang w:val="ar_AE" w:bidi="ar_AE"/>
        </w:rPr>
      </w:r>
      <w:r>
        <w:rPr>
          <w:rtl/>
          <w:cs/>
          <w:lang w:val="ar_AE" w:bidi="ar_AE"/>
        </w:rPr>
        <w:t>ثم خرج العبد من أمام عرش الملك وبحث حتى وجد زميله العبد الذي كان مدينًا له بدين أصغر بكثير. أمسك العبد بزميله من عنقه وقال له أن يدفع ما يدين به له. ومرة أخرى يُقال إن العبد "خَرَّ" على ركبتيه، أي أنه لم يسقط بالصدفة، بل ركع بتواضع وتوسّل طالبًا الرحمة مستخدمًا تقريبًا نفس الكلمات التي استخدمها العبد الأول مع الملك. لكن العبد الذي غُفر له رفض أن يُظهر الرحمة، بل أخذ زميله وألقاه في السجن. ومن المحتمل أن بعض العبيد الآخرين كانوا يشاهدون ما حدث.</w:t>
      </w:r>
    </w:p>
    <w:p>
      <w:pPr>
        <w:bidi/>
      </w:pPr>
      <w:r>
        <w:rPr>
          <w:rtl/>
          <w:cs/>
          <w:lang w:val="ar_AE" w:bidi="ar_AE"/>
        </w:rPr>
      </w:r>
      <w:r>
        <w:rPr>
          <w:rtl/>
          <w:cs/>
          <w:lang w:val="ar_AE" w:bidi="ar_AE"/>
        </w:rPr>
        <w:t>يمكنك أن تُري فريقك صورة لرجل ينحني أمام رجل آخر بتواضع.</w:t>
      </w:r>
    </w:p>
    <w:p>
      <w:pPr>
        <w:bidi/>
      </w:pPr>
      <w:r>
        <w:rPr>
          <w:rtl/>
          <w:cs/>
          <w:lang w:val="ar_AE" w:bidi="ar_AE"/>
        </w:rPr>
      </w:r>
      <w:r>
        <w:rPr>
          <w:rtl/>
          <w:cs/>
          <w:lang w:val="ar_AE" w:bidi="ar_AE"/>
        </w:rPr>
        <w:t>وهنا إما أن العبيد الآخرون رأوا أو سمعوا ما حدث، فذهبوا إلى الملك وأخبروه بالقصة. فغضب الملك جدًا وأمر بإحضار العبد الأول إليه. فدعاه وقال له: "أَيُّهَا الْعَبْدُ الشِّرِّيرُ، أَفَمَا كَانَ يَنْبَغِي أَنَّكَ أَنْتَ أَيْضًا تَرْحَمُ الْعَبْدَ رَفِيقَكَ كَمَا رَحِمْتُكَ أَنَا؟" وكان الملك يفترض أن تكون الإجابة واضحة للعبد، إذ كان عليه أن يُظهر الرحمة لزميله كما نال هو الرحمة من الملك.</w:t>
      </w:r>
    </w:p>
    <w:p>
      <w:pPr>
        <w:bidi/>
      </w:pPr>
      <w:r>
        <w:rPr>
          <w:rtl/>
          <w:cs/>
          <w:lang w:val="ar_AE" w:bidi="ar_AE"/>
        </w:rPr>
      </w:r>
      <w:r>
        <w:rPr>
          <w:rtl/>
          <w:cs/>
          <w:lang w:val="ar_AE" w:bidi="ar_AE"/>
        </w:rPr>
        <w:t>ثم قال يسوع لبطرس إن الآب السماوي سيعامل أتباع يسوع بالطريقة نفسها التي عامل بها الملك العبد الأول إن رفضوا أن يغفروا خطايا إخوتهم غفرانًا كاملًا من قلوبهم.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بالترجمة الأكثر فهمًا بالنسبة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 xml:space="preserve">العديد من التلاميذ أو بطرس وحده </w:t>
      </w:r>
    </w:p>
    <w:p>
      <w:pPr>
        <w:pStyle w:val="ListBullet"/>
        <w:bidi/>
        <w:spacing w:line="240" w:lineRule="auto"/>
        <w:ind w:left="720"/>
      </w:pPr>
      <w:r>
        <w:rPr>
          <w:rtl/>
          <w:cs/>
          <w:lang w:val="ar_AE" w:bidi="ar_AE"/>
        </w:rPr>
      </w:r>
      <w:r>
        <w:rPr>
          <w:rtl/>
          <w:cs/>
          <w:lang w:val="ar_AE" w:bidi="ar_AE"/>
        </w:rPr>
        <w:t>ملك</w:t>
      </w:r>
    </w:p>
    <w:p>
      <w:pPr>
        <w:pStyle w:val="ListBullet"/>
        <w:bidi/>
        <w:spacing w:line="240" w:lineRule="auto"/>
        <w:ind w:left="720"/>
      </w:pPr>
      <w:r>
        <w:rPr>
          <w:rtl/>
          <w:cs/>
          <w:lang w:val="ar_AE" w:bidi="ar_AE"/>
        </w:rPr>
      </w:r>
      <w:r>
        <w:rPr>
          <w:rtl/>
          <w:cs/>
          <w:lang w:val="ar_AE" w:bidi="ar_AE"/>
        </w:rPr>
        <w:t>إثنان من العبيد</w:t>
      </w:r>
    </w:p>
    <w:p>
      <w:pPr>
        <w:pStyle w:val="ListBullet"/>
        <w:bidi/>
        <w:spacing w:line="240" w:lineRule="auto"/>
        <w:ind w:left="720"/>
      </w:pPr>
      <w:r>
        <w:rPr>
          <w:rtl/>
          <w:cs/>
          <w:lang w:val="ar_AE" w:bidi="ar_AE"/>
        </w:rPr>
      </w:r>
      <w:r>
        <w:rPr>
          <w:rtl/>
          <w:cs/>
          <w:lang w:val="ar_AE" w:bidi="ar_AE"/>
        </w:rPr>
        <w:t>بعض الخدام الآخرين</w:t>
      </w:r>
    </w:p>
    <w:p>
      <w:pPr>
        <w:pStyle w:val="ListBullet"/>
        <w:bidi/>
        <w:spacing w:line="240" w:lineRule="auto"/>
        <w:ind w:left="720"/>
      </w:pPr>
      <w:r>
        <w:rPr>
          <w:rtl/>
          <w:cs/>
          <w:lang w:val="ar_AE" w:bidi="ar_AE"/>
        </w:rPr>
      </w:r>
      <w:r>
        <w:rPr>
          <w:rtl/>
          <w:cs/>
          <w:lang w:val="ar_AE" w:bidi="ar_AE"/>
        </w:rPr>
        <w:t>سجَّانان أو أكثر</w:t>
      </w:r>
    </w:p>
    <w:p>
      <w:pPr>
        <w:bidi/>
      </w:pPr>
      <w:r>
        <w:rPr>
          <w:rtl/>
          <w:cs/>
          <w:lang w:val="ar_AE" w:bidi="ar_AE"/>
        </w:rPr>
      </w:r>
      <w:r>
        <w:rPr>
          <w:rtl/>
          <w:cs/>
          <w:lang w:val="ar_AE" w:bidi="ar_AE"/>
        </w:rPr>
        <w:t>اطلُب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بعض الأجزاء من القصة.</w:t>
      </w:r>
    </w:p>
    <w:p>
      <w:pPr>
        <w:bidi/>
      </w:pPr>
      <w:r>
        <w:rPr>
          <w:rtl/>
          <w:cs/>
          <w:lang w:val="ar_AE" w:bidi="ar_AE"/>
        </w:rPr>
      </w:r>
      <w:r>
        <w:rPr>
          <w:rtl/>
          <w:cs/>
          <w:lang w:val="ar_AE" w:bidi="ar_AE"/>
        </w:rPr>
        <w:t>يأتي بطرس إلى يسوع ويسأله قائلًا: يَارَبُّ، كَمْ مَرَّةً يُخْطِئُ إِلَيَّ أَخِي وَأَنَا أَغْفِرُ لَهُ؟ هَلْ إِلَى سَبْعِ مَرَّاتٍ؟" فيجيبه يسوع قائلًا: لَا أَقُولُ لَكَ إِلَى سَبْعِ مَرَّاتٍ، بَلْ إِلَى سَبْعِينَ مَرَّةً سَبْعَ مَرَّاتٍ."</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يسوع: "بماذا تشعر؟" قد تسمعون عبارات مثل: "أعلم أن بطرس يعتقد أنه سيكون كريمًا باقتراحه سبع مرات، لكن هذا عدد صغير جدًا بالمقارنة بعدد المرات التي يجب أن يغفر فيها أتباعي بعضهم لبعض" أو "أعلم أن بطرس سيتفاجأ من إجابتي له على هذا السؤال. أريده أن يعرف هو وكل من يتبعني إلى أي درجة عليهم أن يكونوا كرماء في مغفرتهم للذين يخطئون إليهم".</w:t>
      </w:r>
    </w:p>
    <w:p>
      <w:pPr>
        <w:pStyle w:val="ListBullet"/>
        <w:bidi/>
        <w:spacing w:line="240" w:lineRule="auto"/>
        <w:ind w:left="720"/>
      </w:pPr>
      <w:r>
        <w:rPr>
          <w:rtl/>
          <w:cs/>
          <w:lang w:val="ar_AE" w:bidi="ar_AE"/>
        </w:rPr>
      </w:r>
      <w:r>
        <w:rPr>
          <w:rtl/>
          <w:cs/>
          <w:lang w:val="ar_AE" w:bidi="ar_AE"/>
        </w:rPr>
        <w:t>اسألوا المُمثِّل الذي يؤدي دور بطرس: "بماذا تشعر؟" قد تسمعون عبارات مثل: "هل يقصد يسوع حقًا أنه عليَّ أن أغفر كل هذا العدد من المرات؟ هذا يبدو مستحيلًا!" أو "يبدو أن يسوع يقول إنَّه عليَّ أن أغفر لأخي في كل مرة يخطئ فيها إليَّ سيكون ذلك صعبًا للغاية!" أو "لماذا يجب عليَّ أن أغفر لأخي كل هذا العدد من المرات؟"</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يجلس الملك على عرشه في قاعة العرش حين يُقدِّم إليه عبيده عبدًا آخر مديونًا له بعشرة آلاف وزنة.</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الملك: "بماذا تشعر؟" قد تسمعون عبارات مثل: "لن يكون هذا العبد قادرًا أبدًا على أن يوفي لي دينه، لكن على الأقل يمكنني الحصول على جزء من أموالي إذا قُمت ببيع هذا العبد وعائلته وكل ما له".</w:t>
      </w:r>
    </w:p>
    <w:p>
      <w:pPr>
        <w:pStyle w:val="ListBullet"/>
        <w:bidi/>
        <w:spacing w:line="240" w:lineRule="auto"/>
        <w:ind w:left="720"/>
      </w:pPr>
      <w:r>
        <w:rPr>
          <w:rtl/>
          <w:cs/>
          <w:lang w:val="ar_AE" w:bidi="ar_AE"/>
        </w:rPr>
      </w:r>
      <w:r>
        <w:rPr>
          <w:rtl/>
          <w:cs/>
          <w:lang w:val="ar_AE" w:bidi="ar_AE"/>
        </w:rPr>
        <w:t>اسألوا المُمثِّل الذي يؤدي دور العبد: "بماذا تشعر؟" قد تسمعون عبارات مثل: "أنا أستحق أن أُباع إذ لا توجد طريقة يمكنني بها رد هذا المال، لكن ربما إذا وعدت الملك بأن أرده كله سيرحمني" أو "أعلم أنني لا أستطيع أن أرد هذا المال، لكنني سأظل أتوسل إلى الملك لكي يرحمني لأن هذا هو أملي الوحيد الذي ينقذني وعائلتي من أن نُباع".</w:t>
      </w:r>
    </w:p>
    <w:p>
      <w:pPr>
        <w:pStyle w:val="ListBullet"/>
        <w:bidi/>
        <w:spacing w:line="240" w:lineRule="auto"/>
        <w:ind w:left="720"/>
      </w:pPr>
      <w:r>
        <w:rPr>
          <w:rtl/>
          <w:cs/>
          <w:lang w:val="ar_AE" w:bidi="ar_AE"/>
        </w:rPr>
      </w:r>
      <w:r>
        <w:rPr>
          <w:rtl/>
          <w:cs/>
          <w:lang w:val="ar_AE" w:bidi="ar_AE"/>
        </w:rPr>
        <w:t>اسألوا المُمثِّل الذي يؤدي دور بطرس: "بماذا تشعر؟" قد تسمعون عبارات مثل: "هذا مبلغ لا يُصدق! لا توجد طريقة يستطيع بها العبد أن يوفي للملك" أو "لماذا يطلب العبد من الملك المزيد من الوقت حتى يتمكن من رد كل المال؟" وليس لديه أي طريقة يمكنه أن يسدد ذلك المال حتى إن عمِل لبقية حياته!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يتحنّن الملك على العبد وترك له كل الدين.</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العبد: "بماذا تشعر؟" قد تسمعون عبارات مثل: "أشعر بالارتياح الشديد وبالامتنان لأن الملك سامحني في ديني العظيم الذي لم أستطع أن أوفيه!" أو "أنا ممتن جدًا لأننا لن نُباع أنا وزوجتي وأبنائي! كان للملك كل الحق في أن يبيعنا، لكنه رحمني! </w:t>
      </w:r>
    </w:p>
    <w:p>
      <w:pPr>
        <w:pStyle w:val="ListBullet"/>
        <w:bidi/>
        <w:spacing w:line="240" w:lineRule="auto"/>
        <w:ind w:left="720"/>
      </w:pPr>
      <w:r>
        <w:rPr>
          <w:rtl/>
          <w:cs/>
          <w:lang w:val="ar_AE" w:bidi="ar_AE"/>
        </w:rPr>
      </w:r>
      <w:r>
        <w:rPr>
          <w:rtl/>
          <w:cs/>
          <w:lang w:val="ar_AE" w:bidi="ar_AE"/>
        </w:rPr>
        <w:t>اسألوا المُمثِّل الذي يؤدي دور بطرس: "بماذا تشعر؟" قد تسمعون عبارات مثل: "لا أصدق أن الملك ترك له بالكامل كل هذا الدَين العظيم!" أو "لقد نال هذا العبد رحمة عظيمة من قِبل الملك، إني مندهش!"</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يذهب العبد الأول فيجد عبدًا آخر مديونًا له بمئة دينار، فيمسكه ويأخذ بعنقه ويطلب منه أن يوفيه ما عليه.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العبد الأول: "بماذا تشعر؟" قد تسمعون عبارات مثل: "هذا العبد مديون لي بأجر عدة أشهر. أنا غاضب جدًا منه لأنه لم يوفيني بعد!" أو "هذا الرجل مديون لي بمالي عليه أن يوفيني في الحال!"</w:t>
      </w:r>
    </w:p>
    <w:p>
      <w:pPr>
        <w:pStyle w:val="ListBullet"/>
        <w:bidi/>
        <w:spacing w:line="240" w:lineRule="auto"/>
        <w:ind w:left="720"/>
      </w:pPr>
      <w:r>
        <w:rPr>
          <w:rtl/>
          <w:cs/>
          <w:lang w:val="ar_AE" w:bidi="ar_AE"/>
        </w:rPr>
      </w:r>
      <w:r>
        <w:rPr>
          <w:rtl/>
          <w:cs/>
          <w:lang w:val="ar_AE" w:bidi="ar_AE"/>
        </w:rPr>
        <w:t>اسألوا أحد الممثلين الذين يؤدون دور العبيد الآخرين الموجودين بالجوار: "بماذا تشعر؟" قد تسمعون عبارات مثل: "لا أصدق أن هذا العبد يطالب بسداد الدين الذي له في حين أنه قد غفر له للتو دينًا أكبر بكثير منه!" أو "كيف لهذا العبد أن يكون بخيلًا هكذا في حين أن الملك كان سخيًا جدًا معه للتو؟"</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فيركع العبد الثاني أمام العبد الأول في ذُلٍ ويتوسل إليه أن يعطيه المزيد من الوقت فيوفيه دينه، مستخدمًا تقريبًا نفس الكلمات التي استخدمها العبد الأول حين توسل إلى الملك بأن يعطيه المزيد من الوقت.</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العبد الأول: "بماذا تشعر؟" قد تسمعون عبارات مثل: "لقد انتظرت مالي وقتًا طويلًا بما يكفي، فلماذا عليَّ أن أنتظر أكثر؟ أو "لا أريد أن أنتظر مالي، فأنا غير مضطر للانتظار! فإنه من حقي أن يوفيه لي الآن".</w:t>
      </w:r>
    </w:p>
    <w:p>
      <w:pPr>
        <w:pStyle w:val="ListBullet"/>
        <w:bidi/>
        <w:spacing w:line="240" w:lineRule="auto"/>
        <w:ind w:left="720"/>
      </w:pPr>
      <w:r>
        <w:rPr>
          <w:rtl/>
          <w:cs/>
          <w:lang w:val="ar_AE" w:bidi="ar_AE"/>
        </w:rPr>
      </w:r>
      <w:r>
        <w:rPr>
          <w:rtl/>
          <w:cs/>
          <w:lang w:val="ar_AE" w:bidi="ar_AE"/>
        </w:rPr>
        <w:t xml:space="preserve">اسألوا أحد الممثلين الذين يؤدون دور العبيد الآخرين الذين يشاهدون: "بماذا تشعر؟" قد تسمعون عبارات مثل: "ربما سيرحم العبد الأول العبد الثاني لأنه توسل إليه بأن يرحمه بنفس الطريقة ذاتها قبل قليل" أو "الآن قد يتحنن العبد الأول ويدرك أنه عليه أن يرحمه كما نال هو رحمة من قبل الملك".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فيرفض العبد الأول أن يرحم وبدلًا من ذلك، يلقي بالعبد الثاني في السجن.</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أحد الممثلين الذين يؤدون دور العبيد الآخرين الذين يشاهدون: "بماذا تشعر؟" قد تسمعون عبارات مثل: "لا أصدق أن العبد الأول رفض أن يرحم في حين أن الملك قد منحه للتو كل هذه الرحمة!" أو "أنا مستاء للغاية لأجل صديقي العبد الذي قد أُلقي للتو في السجن. كان على العبد الأول أن يترك له دينه، تمامًا كما تُرِك له ما عليه من دين!" أو "أشعر أنني مصدوم للغاية! كنت أظن أن العبد الأول بالتأكيد سيرحم بما أنه قد نال هذه الرحمة العظيمة من عند الملك!"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يقص العبيد الآخرون على الملك ما حدث، ويطلب الملك أن يُحضر إليه العبد الأول، ويدعوه بالعبد الشرير ويذكِّره أنه قد تحنن عليه عندما توسل إليه بالرحمة، فيسأله: "أليس عليك أن ترحم العبد رفيقك كما رحمتك أنا؟"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الملك: "بماذا تشعر؟" قد تسمعون عبارات مثل: "لا أصدق كيف كان عبدي قاسيًا إلى هذا الحد على رفيقه بينما كُنتُ كريمًا معه!" أو "من الواضح أن عبدي ليس مُمتنّا لرحمتي، لذلك سأنزعها منه وأعطيه ما يستحقه بدلًا منها!" أو "بما أن عبدي لا يحب الرحمة، فلن أرحمه، لقد طالب بالعدل من العبد رفيقه، لذلك سأقضي له بالعدل أيضًا، وفي النهاية سيدرك حجم الديون التي كنت مستعدًا أن أتركها له، لكن سيكون الأوان قد فات."</w:t>
      </w:r>
    </w:p>
    <w:p>
      <w:pPr>
        <w:pStyle w:val="ListBullet"/>
        <w:bidi/>
        <w:spacing w:line="240" w:lineRule="auto"/>
        <w:ind w:left="720"/>
      </w:pPr>
      <w:r>
        <w:rPr>
          <w:rtl/>
          <w:cs/>
          <w:lang w:val="ar_AE" w:bidi="ar_AE"/>
        </w:rPr>
      </w:r>
      <w:r>
        <w:rPr>
          <w:rtl/>
          <w:cs/>
          <w:lang w:val="ar_AE" w:bidi="ar_AE"/>
        </w:rPr>
        <w:t>اسألوا المُمثِّل الذي يؤدي دور بطرس: "بماذا تشعر؟" قد تسمعون عبارات مثل: "أنا اتفهم غضب الملك" أو "لا أريد أن أصير كهذا العبد البخيل!"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يقول يسوع لبطرس أنه هكذا يفعل أبوه السماوي بكل أتباعه الذين لا يريدون أن يسامحوا اخوتهم بصدق من قلوبهم.</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بطرس: "بماذا تشعر؟" قد تسمعون عبارات مثل: "لم أفكر في الأمر بهذه الطريقة من قبل، لكنني الآن أرى أن خطأ إخوتي تجاهي هو أقل بكثير بالمقارنة بخطاياي تجاه الله" أو "هذه القصة تساعدني حقًا على أن أغفر خطايا إخوتي. فأنا أرى أن العبد البخيل كان أحمقًا، ولا أريد أن أصير مثله" أو "لا أريد أن أواجه غضب الله كما واجه هذا العبد غضب الملك. لذلك سأغفر خطايا إخوتي من قلبي، كما أوصى الرب يسوع".</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حينئذ يسأله بطرس قائلًا: "</w:t>
      </w:r>
      <w:r>
        <w:rPr>
          <w:b/>
          <w:rtl/>
          <w:cs/>
          <w:lang w:val="ar_AE" w:bidi="ar_AE"/>
        </w:rPr>
        <w:t>يا رَبُّ</w:t>
      </w:r>
      <w:r>
        <w:rPr>
          <w:rtl/>
          <w:cs/>
          <w:lang w:val="ar_AE" w:bidi="ar_AE"/>
        </w:rPr>
        <w:t xml:space="preserve">، كمْ مَرَّةً يُخطِئُ إلَيَّ </w:t>
      </w:r>
      <w:r>
        <w:rPr>
          <w:b/>
          <w:rtl/>
          <w:cs/>
          <w:lang w:val="ar_AE" w:bidi="ar_AE"/>
        </w:rPr>
        <w:t>أخي</w:t>
      </w:r>
      <w:r>
        <w:rPr>
          <w:rtl/>
          <w:cs/>
          <w:lang w:val="ar_AE" w:bidi="ar_AE"/>
        </w:rPr>
        <w:t xml:space="preserve"> وأنا </w:t>
      </w:r>
      <w:r>
        <w:rPr>
          <w:b/>
          <w:rtl/>
          <w:cs/>
          <w:lang w:val="ar_AE" w:bidi="ar_AE"/>
        </w:rPr>
        <w:t>أغفِرُ</w:t>
      </w:r>
      <w:r>
        <w:rPr>
          <w:rtl/>
          <w:cs/>
          <w:lang w:val="ar_AE" w:bidi="ar_AE"/>
        </w:rPr>
        <w:t xml:space="preserve"> لهُ؟"</w:t>
      </w:r>
    </w:p>
    <w:p>
      <w:pPr>
        <w:bidi/>
      </w:pPr>
      <w:r>
        <w:rPr>
          <w:rtl/>
          <w:cs/>
          <w:lang w:val="ar_AE" w:bidi="ar_AE"/>
        </w:rPr>
      </w:r>
      <w:r>
        <w:rPr>
          <w:rtl/>
          <w:cs/>
          <w:lang w:val="ar_AE" w:bidi="ar_AE"/>
        </w:rPr>
        <w:t xml:space="preserve">كلمة </w:t>
      </w:r>
      <w:r>
        <w:rPr>
          <w:b/>
          <w:rtl/>
          <w:cs/>
          <w:lang w:val="ar_AE" w:bidi="ar_AE"/>
        </w:rPr>
        <w:t>"رب"</w:t>
      </w:r>
      <w:r>
        <w:rPr>
          <w:rtl/>
          <w:cs/>
          <w:lang w:val="ar_AE" w:bidi="ar_AE"/>
        </w:rPr>
        <w:t xml:space="preserve"> هنا تعني "سيد". فاستخدموا نفس الكلمة التي استخدمتموها سابقًا عندما كانت كلمة "رب" تُفيد معنى "السيد". ستجدون مصطلح </w:t>
      </w:r>
      <w:r>
        <w:rPr>
          <w:b/>
          <w:rtl/>
          <w:cs/>
          <w:lang w:val="ar_AE" w:bidi="ar_AE"/>
        </w:rPr>
        <w:t>"رب/سيد"</w:t>
      </w:r>
      <w:r>
        <w:rPr>
          <w:rtl/>
          <w:cs/>
          <w:lang w:val="ar_AE" w:bidi="ar_AE"/>
        </w:rPr>
        <w:t xml:space="preserve"> في قاموس الكلمات الرئيسية. </w:t>
      </w:r>
    </w:p>
    <w:p>
      <w:pPr>
        <w:bidi/>
      </w:pPr>
      <w:r>
        <w:rPr>
          <w:rtl/>
          <w:cs/>
          <w:lang w:val="ar_AE" w:bidi="ar_AE"/>
        </w:rPr>
      </w:r>
      <w:r>
        <w:rPr>
          <w:rtl/>
          <w:cs/>
          <w:lang w:val="ar_AE" w:bidi="ar_AE"/>
        </w:rPr>
        <w:t xml:space="preserve">أما كلمة </w:t>
      </w:r>
      <w:r>
        <w:rPr>
          <w:b/>
          <w:rtl/>
          <w:cs/>
          <w:lang w:val="ar_AE" w:bidi="ar_AE"/>
        </w:rPr>
        <w:t>"أخ"</w:t>
      </w:r>
      <w:r>
        <w:rPr>
          <w:rtl/>
          <w:cs/>
          <w:lang w:val="ar_AE" w:bidi="ar_AE"/>
        </w:rPr>
        <w:t xml:space="preserve"> في هذا الموضع فتعني مؤمنًا آخر، وتشير إلى رجل أو امرأة يشاركان بطرس إيمانه بالمسيح.</w:t>
      </w:r>
    </w:p>
    <w:p>
      <w:pPr>
        <w:bidi/>
      </w:pPr>
      <w:r>
        <w:rPr>
          <w:rtl/>
          <w:cs/>
          <w:lang w:val="ar_AE" w:bidi="ar_AE"/>
        </w:rPr>
      </w:r>
      <w:r>
        <w:rPr>
          <w:rtl/>
          <w:cs/>
          <w:lang w:val="ar_AE" w:bidi="ar_AE"/>
        </w:rPr>
        <w:t xml:space="preserve">ولتفهَموا ما يقصده بطرس بسؤاله، يمكنكم الرجوع إلى شرح مصطلح </w:t>
      </w:r>
      <w:r>
        <w:rPr>
          <w:b/>
          <w:rtl/>
          <w:cs/>
          <w:lang w:val="ar_AE" w:bidi="ar_AE"/>
        </w:rPr>
        <w:t>"الغفران"</w:t>
      </w:r>
      <w:r>
        <w:rPr>
          <w:rtl/>
          <w:cs/>
          <w:lang w:val="ar_AE" w:bidi="ar_AE"/>
        </w:rPr>
        <w:t xml:space="preserve"> في قاموس الكلمات الرئيسية.</w:t>
      </w:r>
    </w:p>
    <w:p>
      <w:pPr>
        <w:bidi/>
      </w:pPr>
      <w:r>
        <w:rPr>
          <w:rtl/>
          <w:cs/>
          <w:lang w:val="ar_AE" w:bidi="ar_AE"/>
        </w:rPr>
      </w:r>
      <w:r>
        <w:rPr>
          <w:rtl/>
          <w:cs/>
          <w:lang w:val="ar_AE" w:bidi="ar_AE"/>
        </w:rPr>
        <w:t xml:space="preserve">وفي القصة التي يرويها يسوع، يتحدث عن </w:t>
      </w:r>
      <w:r>
        <w:rPr>
          <w:b/>
          <w:rtl/>
          <w:cs/>
          <w:lang w:val="ar_AE" w:bidi="ar_AE"/>
        </w:rPr>
        <w:t>"خُدّام"</w:t>
      </w:r>
      <w:r>
        <w:rPr>
          <w:rtl/>
          <w:cs/>
          <w:lang w:val="ar_AE" w:bidi="ar_AE"/>
        </w:rPr>
        <w:t xml:space="preserve">، لكن الكلمة التي يستخدمها يمكن أيضًا أن تعني </w:t>
      </w:r>
      <w:r>
        <w:rPr>
          <w:b/>
          <w:rtl/>
          <w:cs/>
          <w:lang w:val="ar_AE" w:bidi="ar_AE"/>
        </w:rPr>
        <w:t>"عبيد"</w:t>
      </w:r>
      <w:r>
        <w:rPr>
          <w:rtl/>
          <w:cs/>
          <w:lang w:val="ar_AE" w:bidi="ar_AE"/>
        </w:rPr>
        <w:t>. كان العبيد في القصة مملوكين للملك، لكن بعضهم، مثل العبد الأول، كان يشغل مناصب مهمة في خدمته. وكلمتا "</w:t>
      </w:r>
      <w:r>
        <w:rPr>
          <w:b/>
          <w:rtl/>
          <w:cs/>
          <w:lang w:val="ar_AE" w:bidi="ar_AE"/>
        </w:rPr>
        <w:t>خادم</w:t>
      </w:r>
      <w:r>
        <w:rPr>
          <w:rtl/>
          <w:cs/>
          <w:lang w:val="ar_AE" w:bidi="ar_AE"/>
        </w:rPr>
        <w:t>" و"</w:t>
      </w:r>
      <w:r>
        <w:rPr>
          <w:b/>
          <w:rtl/>
          <w:cs/>
          <w:lang w:val="ar_AE" w:bidi="ar_AE"/>
        </w:rPr>
        <w:t>عبد</w:t>
      </w:r>
      <w:r>
        <w:rPr>
          <w:rtl/>
          <w:cs/>
          <w:lang w:val="ar_AE" w:bidi="ar_AE"/>
        </w:rPr>
        <w:t>" مذكورتان كلتاهما في قاموس الكلمات الرئيسية، وبما أن الخُدّام في هذه القصة مملوكون للملك، فمن الأفضل استخدام نفس الكلمة التي استُخدمت سابقًا لتُفيد معنى "العبد".</w:t>
      </w:r>
    </w:p>
    <w:p>
      <w:pPr>
        <w:bidi/>
      </w:pPr>
      <w:r>
        <w:rPr>
          <w:rtl/>
          <w:cs/>
          <w:lang w:val="ar_AE" w:bidi="ar_AE"/>
        </w:rPr>
      </w:r>
      <w:r>
        <w:rPr>
          <w:rtl/>
          <w:cs/>
          <w:lang w:val="ar_AE" w:bidi="ar_AE"/>
        </w:rPr>
        <w:t xml:space="preserve">وبحسب القصة، فإن العبد الأول مديون للملك بعشرة آلاف </w:t>
      </w:r>
      <w:r>
        <w:rPr>
          <w:b/>
          <w:rtl/>
          <w:cs/>
          <w:lang w:val="ar_AE" w:bidi="ar_AE"/>
        </w:rPr>
        <w:t>وزنة</w:t>
      </w:r>
      <w:r>
        <w:rPr>
          <w:rtl/>
          <w:cs/>
          <w:lang w:val="ar_AE" w:bidi="ar_AE"/>
        </w:rPr>
        <w:t>، والوزنة كانت وحدة قياس لوزن الذهب أو الفضة اللذين كانا يُتبادلان كعملة. وكانت الوزنة أكبر وحدة وزن تُستخدم لقياس المال في ذلك الوقت، وتُقدَّر بما يعادل أُجرة عشرين سنة لعاملٍ واحد.</w:t>
      </w:r>
    </w:p>
    <w:p>
      <w:pPr>
        <w:bidi/>
      </w:pPr>
      <w:r>
        <w:rPr>
          <w:rtl/>
          <w:cs/>
          <w:lang w:val="ar_AE" w:bidi="ar_AE"/>
        </w:rPr>
      </w:r>
      <w:r>
        <w:rPr>
          <w:rtl/>
          <w:cs/>
          <w:lang w:val="ar_AE" w:bidi="ar_AE"/>
        </w:rPr>
        <w:t xml:space="preserve">وفي القصة، </w:t>
      </w:r>
      <w:r>
        <w:rPr>
          <w:b/>
          <w:rtl/>
          <w:cs/>
          <w:lang w:val="ar_AE" w:bidi="ar_AE"/>
        </w:rPr>
        <w:t>ركع</w:t>
      </w:r>
      <w:r>
        <w:rPr>
          <w:rtl/>
          <w:cs/>
          <w:lang w:val="ar_AE" w:bidi="ar_AE"/>
        </w:rPr>
        <w:t xml:space="preserve"> العبدان على ركبتيهما، لكن هذا لا يعني أنهما سقطا عرضًا، بل انحنيا عمدًا ليُظهرا تواضعهما.</w:t>
      </w:r>
    </w:p>
    <w:p>
      <w:pPr>
        <w:bidi/>
      </w:pPr>
      <w:r>
        <w:rPr>
          <w:rtl/>
          <w:cs/>
          <w:lang w:val="ar_AE" w:bidi="ar_AE"/>
        </w:rPr>
      </w:r>
      <w:r>
        <w:rPr>
          <w:rtl/>
          <w:cs/>
          <w:lang w:val="ar_AE" w:bidi="ar_AE"/>
        </w:rPr>
        <w:t>ويمكنكم أن تُروا فريقكم صورةً لرجلٍ يسجد أمام آخر في تواضعٍ وخضوع.</w:t>
      </w:r>
    </w:p>
    <w:p>
      <w:pPr>
        <w:bidi/>
      </w:pPr>
      <w:r>
        <w:rPr>
          <w:rtl/>
          <w:cs/>
          <w:lang w:val="ar_AE" w:bidi="ar_AE"/>
        </w:rPr>
      </w:r>
      <w:r>
        <w:rPr>
          <w:rtl/>
          <w:cs/>
          <w:lang w:val="ar_AE" w:bidi="ar_AE"/>
        </w:rPr>
        <w:t xml:space="preserve">ثم يُظهِر الملك الرحمة فيعفو عن </w:t>
      </w:r>
      <w:r>
        <w:rPr>
          <w:b/>
          <w:rtl/>
          <w:cs/>
          <w:lang w:val="ar_AE" w:bidi="ar_AE"/>
        </w:rPr>
        <w:t>دَين</w:t>
      </w:r>
      <w:r>
        <w:rPr>
          <w:rtl/>
          <w:cs/>
          <w:lang w:val="ar_AE" w:bidi="ar_AE"/>
        </w:rPr>
        <w:t xml:space="preserve"> عبده. والكلمة المترجمة "دين" يمكن أيضًا أن تُترجم </w:t>
      </w:r>
      <w:r>
        <w:rPr>
          <w:b/>
          <w:rtl/>
          <w:cs/>
          <w:lang w:val="ar_AE" w:bidi="ar_AE"/>
        </w:rPr>
        <w:t>"قرض"</w:t>
      </w:r>
      <w:r>
        <w:rPr>
          <w:rtl/>
          <w:cs/>
          <w:lang w:val="ar_AE" w:bidi="ar_AE"/>
        </w:rPr>
        <w:t>، فالقرض هو مالٌ يُعطى لشخصٍ على أن يرده لاحقًا.</w:t>
      </w:r>
    </w:p>
    <w:p>
      <w:pPr>
        <w:bidi/>
      </w:pPr>
      <w:r>
        <w:rPr>
          <w:rtl/>
          <w:cs/>
          <w:lang w:val="ar_AE" w:bidi="ar_AE"/>
        </w:rPr>
      </w:r>
      <w:r>
        <w:rPr>
          <w:rtl/>
          <w:cs/>
          <w:lang w:val="ar_AE" w:bidi="ar_AE"/>
        </w:rPr>
        <w:t xml:space="preserve">وكلمة </w:t>
      </w:r>
      <w:r>
        <w:rPr>
          <w:b/>
          <w:rtl/>
          <w:cs/>
          <w:lang w:val="ar_AE" w:bidi="ar_AE"/>
        </w:rPr>
        <w:t>"دينار"</w:t>
      </w:r>
      <w:r>
        <w:rPr>
          <w:rtl/>
          <w:cs/>
          <w:lang w:val="ar_AE" w:bidi="ar_AE"/>
        </w:rPr>
        <w:t xml:space="preserve"> تعني قطعة نقدية رومانية كانت تُستخدم في ذلك الزمان، وجمعها </w:t>
      </w:r>
      <w:r>
        <w:rPr>
          <w:b/>
          <w:rtl/>
          <w:cs/>
          <w:lang w:val="ar_AE" w:bidi="ar_AE"/>
        </w:rPr>
        <w:t>"دنانير"</w:t>
      </w:r>
      <w:r>
        <w:rPr>
          <w:rtl/>
          <w:cs/>
          <w:lang w:val="ar_AE" w:bidi="ar_AE"/>
        </w:rPr>
        <w:t xml:space="preserve">، وكان الدينار أُجرة يومٍ واحد لعاملٍ في الحقل. وكلمة </w:t>
      </w:r>
      <w:r>
        <w:rPr>
          <w:b/>
          <w:rtl/>
          <w:cs/>
          <w:lang w:val="ar_AE" w:bidi="ar_AE"/>
        </w:rPr>
        <w:t>"دينار"</w:t>
      </w:r>
      <w:r>
        <w:rPr>
          <w:rtl/>
          <w:cs/>
          <w:lang w:val="ar_AE" w:bidi="ar_AE"/>
        </w:rPr>
        <w:t xml:space="preserve"> موجودة في قاموس الكلمات الرئيسية،</w:t>
      </w:r>
    </w:p>
    <w:p>
      <w:pPr>
        <w:bidi/>
      </w:pPr>
      <w:r>
        <w:rPr>
          <w:rtl/>
          <w:cs/>
          <w:lang w:val="ar_AE" w:bidi="ar_AE"/>
        </w:rPr>
      </w:r>
      <w:r>
        <w:rPr>
          <w:rtl/>
          <w:cs/>
          <w:lang w:val="ar_AE" w:bidi="ar_AE"/>
        </w:rPr>
        <w:t>ويمكنكم أن تُروا فريقكم صورةً لدينار لتوضيح المعنى.</w:t>
      </w:r>
    </w:p>
    <w:p>
      <w:pPr>
        <w:bidi/>
      </w:pPr>
      <w:r>
        <w:rPr>
          <w:rtl/>
          <w:cs/>
          <w:lang w:val="ar_AE" w:bidi="ar_AE"/>
        </w:rPr>
      </w:r>
      <w:r>
        <w:rPr>
          <w:rtl/>
          <w:cs/>
          <w:lang w:val="ar_AE" w:bidi="ar_AE"/>
        </w:rPr>
        <w:t xml:space="preserve">ثم يدعو الملك العبد الأول </w:t>
      </w:r>
      <w:r>
        <w:rPr>
          <w:b/>
          <w:rtl/>
          <w:cs/>
          <w:lang w:val="ar_AE" w:bidi="ar_AE"/>
        </w:rPr>
        <w:t>"شريرًا"</w:t>
      </w:r>
      <w:r>
        <w:rPr>
          <w:rtl/>
          <w:cs/>
          <w:lang w:val="ar_AE" w:bidi="ar_AE"/>
        </w:rPr>
        <w:t>. الشر هو عندما يفعل شخص ما عمدًا شيئًا يضر بشخص آخر. ومصطلح "</w:t>
      </w:r>
      <w:r>
        <w:rPr>
          <w:b/>
          <w:rtl/>
          <w:cs/>
          <w:lang w:val="ar_AE" w:bidi="ar_AE"/>
        </w:rPr>
        <w:t>الشرّ</w:t>
      </w:r>
      <w:r>
        <w:rPr>
          <w:rtl/>
          <w:cs/>
          <w:lang w:val="ar_AE" w:bidi="ar_AE"/>
        </w:rPr>
        <w:t>" مذكور في قاموس الكلمات الرئيسية، كما أن كلمة "شرير" تصف الشخص الذي ارتكب شرًّا.</w:t>
      </w:r>
    </w:p>
    <w:p>
      <w:pPr>
        <w:bidi/>
      </w:pPr>
      <w:r>
        <w:rPr>
          <w:rtl/>
          <w:cs/>
          <w:lang w:val="ar_AE" w:bidi="ar_AE"/>
        </w:rPr>
      </w:r>
      <w:r>
        <w:rPr>
          <w:rtl/>
          <w:cs/>
          <w:lang w:val="ar_AE" w:bidi="ar_AE"/>
        </w:rPr>
        <w:t xml:space="preserve">ثم يسأل الملك عبده قائلًا: "أفَما كانَ يَنبَغي أنَّكَ أنتَ أيضًا ترحَمُ العَبدَ </w:t>
      </w:r>
      <w:r>
        <w:rPr>
          <w:b/>
          <w:rtl/>
          <w:cs/>
          <w:lang w:val="ar_AE" w:bidi="ar_AE"/>
        </w:rPr>
        <w:t>رَفيقَكَ</w:t>
      </w:r>
      <w:r>
        <w:rPr>
          <w:rtl/>
          <w:cs/>
          <w:lang w:val="ar_AE" w:bidi="ar_AE"/>
        </w:rPr>
        <w:t xml:space="preserve"> كما رَحِمتُكَ أنا؟" وكلمة "</w:t>
      </w:r>
      <w:r>
        <w:rPr>
          <w:b/>
          <w:rtl/>
          <w:cs/>
          <w:lang w:val="ar_AE" w:bidi="ar_AE"/>
        </w:rPr>
        <w:t>رحمة</w:t>
      </w:r>
      <w:r>
        <w:rPr>
          <w:rtl/>
          <w:cs/>
          <w:lang w:val="ar_AE" w:bidi="ar_AE"/>
        </w:rPr>
        <w:t>" أيضًا مذكورة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19:1–12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19: 1–12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المقطع السابق، كان يسوع يُعلِّم عن الغفران. يستخدم متَّى كلمةَ "لما" ليُخبرنا أنه سيبدأ قصة جديدة.</w:t>
      </w:r>
    </w:p>
    <w:p>
      <w:pPr>
        <w:bidi/>
      </w:pPr>
      <w:r>
        <w:rPr>
          <w:rtl/>
          <w:cs/>
          <w:lang w:val="ar_AE" w:bidi="ar_AE"/>
        </w:rPr>
      </w:r>
      <w:r>
        <w:rPr>
          <w:rtl/>
          <w:cs/>
          <w:lang w:val="ar_AE" w:bidi="ar_AE"/>
        </w:rPr>
        <w:t>أسئلة المناقشة: في ثقافتكم، كيف تُنهون قصةً وتبدأون قصةً جديدة؟</w:t>
      </w:r>
    </w:p>
    <w:p>
      <w:pPr>
        <w:bidi/>
      </w:pPr>
      <w:r>
        <w:rPr>
          <w:rtl/>
          <w:cs/>
          <w:lang w:val="ar_AE" w:bidi="ar_AE"/>
        </w:rPr>
      </w:r>
      <w:r>
        <w:rPr>
          <w:rtl/>
          <w:cs/>
          <w:lang w:val="ar_AE" w:bidi="ar_AE"/>
        </w:rPr>
        <w:t>قاد يسوع تلاميذه إلى خارج أرض الجليل، وعبر نهر الأردن، وجاء إلى أرض اليهودية. لأن يسوع يهودي، فمثل يهود الجليل الآخرين تجنَّب المرور عبر منطقة السامرة. سافَر العديد من الناس أو جموع كثيرة مع يسوع من أرض الجليل إلى أرض اليهودية لكي يكونوا تلاميذًا له، في حين سافَر آخرون مع يسوع ليروا فقط ما كان يفعله. ورأتْ الجموعُ الكثيرة التي سافرتْ مع يسوع وهو يشفي المرضى بينهم.</w:t>
      </w:r>
    </w:p>
    <w:p>
      <w:pPr>
        <w:bidi/>
      </w:pPr>
      <w:r>
        <w:rPr>
          <w:rtl/>
          <w:cs/>
          <w:lang w:val="ar_AE" w:bidi="ar_AE"/>
        </w:rPr>
      </w:r>
      <w:r>
        <w:rPr>
          <w:rtl/>
          <w:cs/>
          <w:lang w:val="ar_AE" w:bidi="ar_AE"/>
        </w:rPr>
        <w:t>اعرضوا خريطةً لأرض الجليل مِن عبر نهر الأردن إلى أرض اليهودية.</w:t>
      </w:r>
    </w:p>
    <w:p>
      <w:pPr>
        <w:bidi/>
      </w:pPr>
      <w:r>
        <w:rPr>
          <w:rtl/>
          <w:cs/>
          <w:lang w:val="ar_AE" w:bidi="ar_AE"/>
        </w:rPr>
      </w:r>
      <w:r>
        <w:rPr>
          <w:rtl/>
          <w:cs/>
          <w:lang w:val="ar_AE" w:bidi="ar_AE"/>
        </w:rPr>
        <w:t>مع ذلك، اقترب بعض الفريسيين من يسوع وسألوه سؤالًا عن الطلاق. كان الفريسيون أعضاء مهمين في القادة الدينيين في زمن يسوع والذين كانوا صارمين في مراعاة الشريعة اليهودية التي أعطاها موسى لليهود. والطلاق يعني إنهاء الزواج أو الإنفصال رسميًا عن طريق إطلاق الزوجة أو الزوج.</w:t>
      </w:r>
    </w:p>
    <w:p>
      <w:pPr>
        <w:bidi/>
      </w:pPr>
      <w:r>
        <w:rPr>
          <w:rtl/>
          <w:cs/>
          <w:lang w:val="ar_AE" w:bidi="ar_AE"/>
        </w:rPr>
      </w:r>
      <w:r>
        <w:rPr>
          <w:rtl/>
          <w:cs/>
          <w:lang w:val="ar_AE" w:bidi="ar_AE"/>
        </w:rPr>
        <w:t>ناقشوا: في ثقافتكم، من هم الأشخاص الذين يصنعون القوانين أو القواعد واللوائح؟ ناقشوا أيضًا من هم الأشخاص الذين يحفظون هذه القوانين ويحرصون على أن يطيعها أفرادُ مجتمعكم؟</w:t>
      </w:r>
    </w:p>
    <w:p>
      <w:pPr>
        <w:bidi/>
      </w:pPr>
      <w:r>
        <w:rPr>
          <w:rtl/>
          <w:cs/>
          <w:lang w:val="ar_AE" w:bidi="ar_AE"/>
        </w:rPr>
      </w:r>
      <w:r>
        <w:rPr>
          <w:rtl/>
          <w:cs/>
          <w:lang w:val="ar_AE" w:bidi="ar_AE"/>
        </w:rPr>
        <w:t>سأل حينها الفريسيون يسوع قائلين: "هل يسمح ناموس موسى للرجل أن يُطلِّق زوجته لأي سبب؟" كان بعض القادة الدينيين قد علَّموا أن الرجل يمكنه أن يَرفض زوجته بعد الزواج إذا كانت غير مُخلصة جنسيًا. لكن بعض القادة الدينيين علَّموا أن الرجل يمكنه أن يَرفض زوجته بعد الزواج إذا كان هناك شيء لا يعجبه فيها، حتى الطريقة التي تطهو بها الطعام! كان هؤلاء الفريسيون يتوقعون أن يقول يسوع إن الرجل لا يستطيع أن يطلِّق زوجته إلا إذا كانت غير مخلصة جنسيًا. أيًا كانت الطريقة التي سيُجيب بها يسوع، كان الفريسيون سيختلفون معه وسيظنون أن رأيه مخالف لناموس موسى وسيتهمونه. جعل هذا السؤالُ الفريسيين فخورين بمعرفتهم بالكتاب المُقدَّس. لكن يسوع علَّم عن الطلاق استنادًا إلى الكتاب المُقدَّس باستخدام سؤالٍ بلاغي. قال يسوع للفريسين: "ألم تقرأوا الكتاب المُقدَّس بِفهمٍ؟ بالتأكيد، قرأتم في الكتاب المُقدَّس أنه عندما خلق اللهُ العالَمَ، خلقَ البشرَ ذكرًا وأنثى. هذا يشرح لماذا يترك الرجل أباه وأمه ويتحد بإمرأته ويصير الاثنان جسدًا واحدًا، أو يتحدان كشخص واحد. إن كلمة جسد تعني أن الرجل وزوجته يتحدان كواحدٍ. لذلك، أراد يسوع أن يَفهم الذين يسمعونه أن الزوجين اللذين جمعهما الله معًا لا ينبغي لأحد أن يتسبَّب في طلاقهما.</w:t>
      </w:r>
    </w:p>
    <w:p>
      <w:pPr>
        <w:bidi/>
      </w:pPr>
      <w:r>
        <w:rPr>
          <w:rtl/>
          <w:cs/>
          <w:lang w:val="ar_AE" w:bidi="ar_AE"/>
        </w:rPr>
      </w:r>
      <w:r>
        <w:rPr>
          <w:rtl/>
          <w:cs/>
          <w:lang w:val="ar_AE" w:bidi="ar_AE"/>
        </w:rPr>
        <w:t>ناقشوا: في ثقافتكم، ما هي الأسباب التي تجعل الرجال يطلِّقون زوجاتهم؟ ما هي قواعد ولوائح الزواج في ثقافتكم، والتي إذا كُسرتْ يمكن أن تؤدي إلى الطلاق؟ ما الذي يعطيه أو يفعله الرجلُ لزوجته ليُظهر أنه طلَّقها؟</w:t>
      </w:r>
    </w:p>
    <w:p>
      <w:pPr>
        <w:bidi/>
      </w:pPr>
      <w:r>
        <w:rPr>
          <w:rtl/>
          <w:cs/>
          <w:lang w:val="ar_AE" w:bidi="ar_AE"/>
        </w:rPr>
      </w:r>
      <w:r>
        <w:rPr>
          <w:rtl/>
          <w:cs/>
          <w:lang w:val="ar_AE" w:bidi="ar_AE"/>
        </w:rPr>
        <w:t xml:space="preserve">ثم سأل الفريسيون يسوع: "لماذا أمرَ موسى الرجلَ أن يُعطي زوجته شهادة طلاق؟" كان الفريسيون يُشيرون إلى مقطعٍ من ناموس موسى يقول إن الرجل يمكن أن يطلِّق زوجته ببساطة لأنه رأى فيها أمرًا لا يُرضيه. كان يجب على الرجل فقط أن يعطيها شهادةَ طلاقٍ، وهي شهادة قانونية تُسجِّل الانفصال ونهاية الزواج بين رجلٍ وزوجته، وتَنص على أن المرأة حرة في الزواج مرة أخرى. لم يفهم الفريسيون أن الله فقط </w:t>
      </w:r>
      <w:r>
        <w:rPr>
          <w:b/>
          <w:rtl/>
          <w:cs/>
          <w:lang w:val="ar_AE" w:bidi="ar_AE"/>
        </w:rPr>
        <w:t>سمحَ</w:t>
      </w:r>
      <w:r>
        <w:rPr>
          <w:rtl/>
          <w:cs/>
          <w:lang w:val="ar_AE" w:bidi="ar_AE"/>
        </w:rPr>
        <w:t xml:space="preserve"> للرجال أن يطلِّقوا زوجاتهم، لكنه لم </w:t>
      </w:r>
      <w:r>
        <w:rPr>
          <w:b/>
          <w:rtl/>
          <w:cs/>
          <w:lang w:val="ar_AE" w:bidi="ar_AE"/>
        </w:rPr>
        <w:t>يأمَّرهم</w:t>
      </w:r>
      <w:r>
        <w:rPr>
          <w:rtl/>
          <w:cs/>
          <w:lang w:val="ar_AE" w:bidi="ar_AE"/>
        </w:rPr>
        <w:t xml:space="preserve"> بذلك. مع ذلك، قال يسوع للفريسيين: "إن الشريعة التي أخذها موسى من الله ودوَّنها منذ زمن بعيد، سمحت لكم بالطلاق لأن قلوبكم كانت قاسية." إن القلب القاسي يَصف شخصًا عنيدًا أو خاطئًا أو يَرفُض قبول تعليم الله.</w:t>
      </w:r>
    </w:p>
    <w:p>
      <w:pPr>
        <w:bidi/>
      </w:pPr>
      <w:r>
        <w:rPr>
          <w:rtl/>
          <w:cs/>
          <w:lang w:val="ar_AE" w:bidi="ar_AE"/>
        </w:rPr>
      </w:r>
      <w:r>
        <w:rPr>
          <w:rtl/>
          <w:cs/>
          <w:lang w:val="ar_AE" w:bidi="ar_AE"/>
        </w:rPr>
        <w:t>في ثقافتكم، كيف تصفون شخصًا له قلب قاسٍ؟ ما الصفة التي تستخدمونها لشخص لا يقبل القواعد والأنظمة الأخلاقية؟</w:t>
      </w:r>
    </w:p>
    <w:p>
      <w:pPr>
        <w:bidi/>
      </w:pPr>
      <w:r>
        <w:rPr>
          <w:rtl/>
          <w:cs/>
          <w:lang w:val="ar_AE" w:bidi="ar_AE"/>
        </w:rPr>
      </w:r>
      <w:r>
        <w:rPr>
          <w:rtl/>
          <w:cs/>
          <w:lang w:val="ar_AE" w:bidi="ar_AE"/>
        </w:rPr>
        <w:t>لذلك، قال يسوع للفريسيين: "لكن الطلاق لم يكن مسموحًا به منذ بداية العالَم عندما خلق اللهُ الرجل والمرأة." شدَّدَ يسوع على أن سبب الطلاقَ هو الخطية. إن السبب الوحيد المقبول للطلاق هو الفجور الجنسي أو الخيانة الزوجية. وإذا تزوَّجَ الرجل بأي امرأة أخرى، فإنه يرتكب الزنا. إن الفجور الأخلاقي يعني أي علاقة جنسية خارج إطار الزواج. أوضح يسوع أن الزنا هو فعل العلاقة الجنسية مع شخص غير شريك حياتك. لذلك، في ناموس موسى، يُعد الزنا مُدانًا تمامًا.</w:t>
      </w:r>
    </w:p>
    <w:p>
      <w:pPr>
        <w:bidi/>
      </w:pPr>
      <w:r>
        <w:rPr>
          <w:rtl/>
          <w:cs/>
          <w:lang w:val="ar_AE" w:bidi="ar_AE"/>
        </w:rPr>
      </w:r>
      <w:r>
        <w:rPr>
          <w:rtl/>
          <w:cs/>
          <w:lang w:val="ar_AE" w:bidi="ar_AE"/>
        </w:rPr>
        <w:t>ناقشوا: في ثقافتكم، ما هي بعض أشكال العلاقات الجنسية غير المقبولة؟</w:t>
      </w:r>
    </w:p>
    <w:p>
      <w:pPr>
        <w:bidi/>
      </w:pPr>
      <w:r>
        <w:rPr>
          <w:rtl/>
          <w:cs/>
          <w:lang w:val="ar_AE" w:bidi="ar_AE"/>
        </w:rPr>
      </w:r>
      <w:r>
        <w:rPr>
          <w:rtl/>
          <w:cs/>
          <w:lang w:val="ar_AE" w:bidi="ar_AE"/>
        </w:rPr>
        <w:t>لاحظوا أن موضوع هذه الفقرة قد تغيرَ من الطلاق إلى الزواج. فقال التلاميذ ليسوع: "إذا كان هذا هو الوضع بين الزوج والزوجة، فمن الأفضل ألا نتزوج." لكن يسوع قال لتلاميذه: "لا يستطيع الجميع أن يفعلوا ما تقترحونه،" أي لن يقبل الجميع أن يبقوا غير متزوجين، فقط الذين أُعطوا القدرةَ أو القوة على عدم الزواج.</w:t>
      </w:r>
    </w:p>
    <w:p>
      <w:pPr>
        <w:bidi/>
      </w:pPr>
      <w:r>
        <w:rPr>
          <w:rtl/>
          <w:cs/>
          <w:lang w:val="ar_AE" w:bidi="ar_AE"/>
        </w:rPr>
      </w:r>
      <w:r>
        <w:rPr>
          <w:rtl/>
          <w:cs/>
          <w:lang w:val="ar_AE" w:bidi="ar_AE"/>
        </w:rPr>
        <w:t>ناقشوا: في ثقافتكم، ما هي بعض الأسباب التي تجعل الرجال لا يتزوجون؟</w:t>
      </w:r>
    </w:p>
    <w:p>
      <w:pPr>
        <w:bidi/>
      </w:pPr>
      <w:r>
        <w:rPr>
          <w:rtl/>
          <w:cs/>
          <w:lang w:val="ar_AE" w:bidi="ar_AE"/>
        </w:rPr>
      </w:r>
      <w:r>
        <w:rPr>
          <w:rtl/>
          <w:cs/>
          <w:lang w:val="ar_AE" w:bidi="ar_AE"/>
        </w:rPr>
        <w:t>ثم قال يسوع: "توجد أسبابٌ مختلفة تجعل الرجال لا يتزوجون". على سبيل المثال، هناك خصيان. إن كلمة خصيان تعني الرجال الذين يولدون دون أعضاء تناسلية منذ الولادة. لا يستطيع هذا الشخص أن تكون له علاقة جنسية مع امرأة. إن السبب الثاني هو أن بعض الخصيان قُطعتْ أعضاءهم التناسلية مِن قبل آخرين، أو تم خَصْيهم. في الثقافات غير اليهودية في ذلك الوقت الذي كان يروي متى فيه هذه القصة، كان المَلك أو الحاكم يُعيِّن رجالًا آمنين لحماية زوجاته. كان المَلك أو الحاكم يَجعل أحد خدامه يُزيِل خصيتي الشخص. كان هذا يجعل الرجال خصيًا. ثم يُعيِّن الحاكم أو المَلك هؤلاء الرجال ليعتنوا بزوجاته.</w:t>
      </w:r>
    </w:p>
    <w:p>
      <w:pPr>
        <w:bidi/>
      </w:pPr>
      <w:r>
        <w:rPr>
          <w:rtl/>
          <w:cs/>
          <w:lang w:val="ar_AE" w:bidi="ar_AE"/>
        </w:rPr>
      </w:r>
      <w:r>
        <w:rPr>
          <w:rtl/>
          <w:cs/>
          <w:lang w:val="ar_AE" w:bidi="ar_AE"/>
        </w:rPr>
        <w:t>ناقشوا: في ثقافتكم، إذا كانت لديك أمثلة لأشخاص يولدون دون أعضاء تناسلية منذ الولادة. ناقشوا في ثقافتكم إذا كان هناك رجال تم خصيهم؟</w:t>
      </w:r>
    </w:p>
    <w:p>
      <w:pPr>
        <w:bidi/>
      </w:pPr>
      <w:r>
        <w:rPr>
          <w:rtl/>
          <w:cs/>
          <w:lang w:val="ar_AE" w:bidi="ar_AE"/>
        </w:rPr>
      </w:r>
      <w:r>
        <w:rPr>
          <w:rtl/>
          <w:cs/>
          <w:lang w:val="ar_AE" w:bidi="ar_AE"/>
        </w:rPr>
        <w:t>مع ذلك، قال يسوع: "يوجد في الواقع خصيان يختارون أن يعيشوا مثل الخصيان." هذا يعني أنهم يختارون ألا تكون لهم علاقة جنسية مع امرأةٍ من أجل ملكوت الله أو لكي يخدموا اللهَ بشكل أفضل. ثم اختتم يسوع بقوله: "إن الشخص الذي يستطيع أن يقبل أسلوب حياة الخصيان هذا ينبغي أن يقبله."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خمس مشاهد.</w:t>
      </w:r>
    </w:p>
    <w:p>
      <w:pPr>
        <w:bidi/>
      </w:pPr>
      <w:r>
        <w:rPr>
          <w:rtl/>
          <w:cs/>
          <w:lang w:val="ar_AE" w:bidi="ar_AE"/>
        </w:rPr>
      </w:r>
      <w:r>
        <w:rPr>
          <w:b/>
          <w:rtl/>
          <w:cs/>
          <w:lang w:val="ar_AE" w:bidi="ar_AE"/>
        </w:rPr>
        <w:t>المشهد الأول:</w:t>
      </w:r>
      <w:r>
        <w:rPr>
          <w:rtl/>
          <w:cs/>
          <w:lang w:val="ar_AE" w:bidi="ar_AE"/>
        </w:rPr>
        <w:t xml:space="preserve"> سافر يسوع وتلاميذه من الجليل إلى اليهودية، وهناك شفى يسوع المرضى في اليهودية.</w:t>
      </w:r>
    </w:p>
    <w:p>
      <w:pPr>
        <w:bidi/>
      </w:pPr>
      <w:r>
        <w:rPr>
          <w:rtl/>
          <w:cs/>
          <w:lang w:val="ar_AE" w:bidi="ar_AE"/>
        </w:rPr>
      </w:r>
      <w:r>
        <w:rPr>
          <w:b/>
          <w:rtl/>
          <w:cs/>
          <w:lang w:val="ar_AE" w:bidi="ar_AE"/>
        </w:rPr>
        <w:t>المشهد الثاني:</w:t>
      </w:r>
      <w:r>
        <w:rPr>
          <w:rtl/>
          <w:cs/>
          <w:lang w:val="ar_AE" w:bidi="ar_AE"/>
        </w:rPr>
        <w:t xml:space="preserve"> اقترب الفريسيون من يسوع وسألوه عن الطلاق.</w:t>
      </w:r>
    </w:p>
    <w:p>
      <w:pPr>
        <w:bidi/>
      </w:pPr>
      <w:r>
        <w:rPr>
          <w:rtl/>
          <w:cs/>
          <w:lang w:val="ar_AE" w:bidi="ar_AE"/>
        </w:rPr>
      </w:r>
      <w:r>
        <w:rPr>
          <w:b/>
          <w:rtl/>
          <w:cs/>
          <w:lang w:val="ar_AE" w:bidi="ar_AE"/>
        </w:rPr>
        <w:t>المشهد الثالث:</w:t>
      </w:r>
      <w:r>
        <w:rPr>
          <w:rtl/>
          <w:cs/>
          <w:lang w:val="ar_AE" w:bidi="ar_AE"/>
        </w:rPr>
        <w:t xml:space="preserve"> تابع الفريسيون سؤال يسوع عن كتاب الطلاق.</w:t>
      </w:r>
    </w:p>
    <w:p>
      <w:pPr>
        <w:bidi/>
      </w:pPr>
      <w:r>
        <w:rPr>
          <w:rtl/>
          <w:cs/>
          <w:lang w:val="ar_AE" w:bidi="ar_AE"/>
        </w:rPr>
      </w:r>
      <w:r>
        <w:rPr>
          <w:b/>
          <w:rtl/>
          <w:cs/>
          <w:lang w:val="ar_AE" w:bidi="ar_AE"/>
        </w:rPr>
        <w:t>المشهد الرابع:</w:t>
      </w:r>
      <w:r>
        <w:rPr>
          <w:rtl/>
          <w:cs/>
          <w:lang w:val="ar_AE" w:bidi="ar_AE"/>
        </w:rPr>
        <w:t xml:space="preserve"> تكلّم يسوع مع تلاميذه عن الذين لا يتزوّجون.</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الفريسيون</w:t>
      </w:r>
    </w:p>
    <w:p>
      <w:pPr>
        <w:bidi/>
      </w:pPr>
      <w:r>
        <w:rPr>
          <w:rtl/>
          <w:cs/>
          <w:lang w:val="ar_AE" w:bidi="ar_AE"/>
        </w:rPr>
      </w:r>
      <w:r>
        <w:rPr>
          <w:rtl/>
          <w:cs/>
          <w:lang w:val="ar_AE" w:bidi="ar_AE"/>
        </w:rPr>
        <w:t xml:space="preserve"> 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 </w:t>
      </w:r>
    </w:p>
    <w:p>
      <w:pPr>
        <w:bidi/>
      </w:pPr>
      <w:r>
        <w:rPr>
          <w:rtl/>
          <w:cs/>
          <w:lang w:val="ar_AE" w:bidi="ar_AE"/>
        </w:rPr>
      </w:r>
      <w:r>
        <w:rPr>
          <w:rtl/>
          <w:cs/>
          <w:lang w:val="ar_AE" w:bidi="ar_AE"/>
        </w:rPr>
        <w:t>في المشهد الأول، يخبرنا متى أنه عندما أنهى يسوع حديثه عن مَثَل العبد القاسي، أخرج تلاميذه من أرض الجليل وعبر نهر الأردن وجاء إلى أرض اليهودية. وقد تبع يسوع كثيرون، فشفى يسوع المرضى الذين كانوا بينهم.</w:t>
      </w:r>
    </w:p>
    <w:p>
      <w:pPr>
        <w:bidi/>
      </w:pPr>
      <w:r>
        <w:rPr>
          <w:rtl/>
          <w:cs/>
          <w:lang w:val="ar_AE" w:bidi="ar_AE"/>
        </w:rPr>
      </w:r>
      <w:r>
        <w:rPr>
          <w:rtl/>
          <w:cs/>
          <w:lang w:val="ar_AE" w:bidi="ar_AE"/>
        </w:rPr>
        <w:t>ويخبرنا متى في المشهد الثاني أن بعض الفريسيين اقتربوا من يسوع وسألوه إن كانت شريعة موسى تسمح للرجل أن يطلّق امرأته بعد الزواج إن كانت غير مخلصة له جنسيًا؟ ويضيف متّى أن الفريسيين كانوا يتوقّعون أن يقول يسوع إن زوجته غير المخلصة حتى يختلفوا معه في تفسير شريعة موسى ويجدوا سببًا لاتهامه. لكن يسوع أجاب بما علَّمه عن الطلاق استنادًا إلى الكتب المقدسة، فقال للفريسيين: "أَمَا قَرَأْتُمْ أَنَّ الَّذِي خَلَقَ مِنَ الْبَدْءِ خَلَقَهُمَا ذَكَرًا وَأُنْثَى؟" وهذا يُفسّر لماذا يَتْرُكُ الرَّجُلُ أَبَاهُ وَأُمَّهُ وَيَلْتَصِقُ بِامْرَأَتِهِ، وَيَكُونُ الاثْنَانِ جَسَدًا وَاحِدًا. إذًا، أراد يسوع أن يفهم الذين يسمعونه أن الزوجين اللذين جمعهما الله معًا لا ينبغي لأحد أن يتسبّب في طلاقهما.</w:t>
      </w:r>
    </w:p>
    <w:p>
      <w:pPr>
        <w:bidi/>
      </w:pPr>
      <w:r>
        <w:rPr>
          <w:rtl/>
          <w:cs/>
          <w:lang w:val="ar_AE" w:bidi="ar_AE"/>
        </w:rPr>
      </w:r>
      <w:r>
        <w:rPr>
          <w:rtl/>
          <w:cs/>
          <w:lang w:val="ar_AE" w:bidi="ar_AE"/>
        </w:rPr>
        <w:t>وفي المشهد الثالث، سأل الفريسيون يسوع أكثر عن موضوع "كتاب الطلاق" الذي ورد في شريعة موسى. ويخبرنا متّى أن الفريسيين طرحوا هذا السؤال من دون أن يفهموا حقًا ما هو مكتوب في شريعة موسى. ثم أجاب يسوع الفريسيين قائلًا: "إِنَّ مُوسَى مِنْ أَجْلِ قَسَاوَةِ قُلُوبِكُمْ أَذِنَ لَكُمْ أَنْ تُطَلِّقُوا نِسَاءَكُمْ." ويُعلِمنا متى أن الفريسيين كانوا عنيدين، خطاة، ويُظهرون اتجاه متمرد عندما يتعلّق الأمر بقبول تعليم الله. وأكّد يسوع أن السبب الوحيد المقبول للطلاق وفقًا لشريعة موسى هو ارتكاب الزنى. وأضاف أنه إذا طلّق الرجل زوجته وتزوّج بأخرى، فإنّه يزنى. وعندها فهم تلاميذ يسوع أنّه من الصعب جدًا إنهاء الزواج إلا في حالة وقوع الزنى، وإلا فيجب البقاء في إطار الزواج حتى إن لم يكن الإنسان سعيدًا في زواجه.</w:t>
      </w:r>
    </w:p>
    <w:p>
      <w:pPr>
        <w:bidi/>
      </w:pPr>
      <w:r>
        <w:rPr>
          <w:rtl/>
          <w:cs/>
          <w:lang w:val="ar_AE" w:bidi="ar_AE"/>
        </w:rPr>
      </w:r>
      <w:r>
        <w:rPr>
          <w:rtl/>
          <w:cs/>
          <w:lang w:val="ar_AE" w:bidi="ar_AE"/>
        </w:rPr>
        <w:t>في المشهد الأخير، أوضح يسوع لتلاميذه أن هناك أسبابًا مختلفة تجعل بعض الرجال لا يتزوجون، وقارن بينهم وبين الخصيان. فمنهم من هم خصيان بالفعل لأنهم وُلدوا بلا أعضاء جنسية، وبذلك لا يقدرون على إقامة علاقة بامرأة. ومنهم من صاروا خصيانًا لأن رجالًا آخرين قطعوا أعضاءهم أو أُجبروا على الخصاء. أما البعض الآخر فاختاروا أن يعيشوا مثل الخصيان، فلا يتزوجوا ولا يقيموا أي علاقة ب امرأة، لأنهم يرون أن ذلك سيساعدهم على خدمة ملكوت الله بصورة أفضل.</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النسخة الأكثر فهمًا بالنسبة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سافر يسوع وتلاميذه من الجليل إلى اليهودية، وهناك شفى يسوع المرضى في اليهودية.</w:t>
      </w:r>
    </w:p>
    <w:p>
      <w:pPr>
        <w:bidi/>
      </w:pPr>
      <w:r>
        <w:rPr>
          <w:rtl/>
          <w:cs/>
          <w:lang w:val="ar_AE" w:bidi="ar_AE"/>
        </w:rPr>
      </w:r>
      <w:r>
        <w:rPr>
          <w:b/>
          <w:rtl/>
          <w:cs/>
          <w:lang w:val="ar_AE" w:bidi="ar_AE"/>
        </w:rPr>
        <w:t>المشهد الثاني:</w:t>
      </w:r>
      <w:r>
        <w:rPr>
          <w:rtl/>
          <w:cs/>
          <w:lang w:val="ar_AE" w:bidi="ar_AE"/>
        </w:rPr>
        <w:t xml:space="preserve"> اقترب الفريسيون من يسوع وسألوه عن الطلاق.</w:t>
      </w:r>
    </w:p>
    <w:p>
      <w:pPr>
        <w:bidi/>
      </w:pPr>
      <w:r>
        <w:rPr>
          <w:rtl/>
          <w:cs/>
          <w:lang w:val="ar_AE" w:bidi="ar_AE"/>
        </w:rPr>
      </w:r>
      <w:r>
        <w:rPr>
          <w:b/>
          <w:rtl/>
          <w:cs/>
          <w:lang w:val="ar_AE" w:bidi="ar_AE"/>
        </w:rPr>
        <w:t>المشهد الثالث:</w:t>
      </w:r>
      <w:r>
        <w:rPr>
          <w:rtl/>
          <w:cs/>
          <w:lang w:val="ar_AE" w:bidi="ar_AE"/>
        </w:rPr>
        <w:t xml:space="preserve"> تابع الفريسيون سؤال يسوع عن كتاب الطلاق.</w:t>
      </w:r>
    </w:p>
    <w:p>
      <w:pPr>
        <w:bidi/>
      </w:pPr>
      <w:r>
        <w:rPr>
          <w:rtl/>
          <w:cs/>
          <w:lang w:val="ar_AE" w:bidi="ar_AE"/>
        </w:rPr>
      </w:r>
      <w:r>
        <w:rPr>
          <w:b/>
          <w:rtl/>
          <w:cs/>
          <w:lang w:val="ar_AE" w:bidi="ar_AE"/>
        </w:rPr>
        <w:t>المشهد الرابع:</w:t>
      </w:r>
      <w:r>
        <w:rPr>
          <w:rtl/>
          <w:cs/>
          <w:lang w:val="ar_AE" w:bidi="ar_AE"/>
        </w:rPr>
        <w:t xml:space="preserve"> تكلّم يسوع عن الذين لا يتزوّجون.</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الفريسيون</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تبدأ هذه القصة بعد أن انتهى يسوع من رواية مَثَل العبد القاسي. بعد ذلك سافر مع تلاميذه من الجليل عبر نهر الأردن إلى اليهودية. وفي اليهودية، شفى يسوع المرضى من بين الجموع.</w:t>
      </w:r>
    </w:p>
    <w:p>
      <w:pPr>
        <w:bidi/>
      </w:pPr>
      <w:r>
        <w:rPr>
          <w:rtl/>
          <w:cs/>
          <w:lang w:val="ar_AE" w:bidi="ar_AE"/>
        </w:rPr>
      </w:r>
      <w:r>
        <w:rPr>
          <w:rtl/>
          <w:cs/>
          <w:lang w:val="ar_AE" w:bidi="ar_AE"/>
        </w:rPr>
        <w:t xml:space="preserve">حاولوا تمثيل دور يسوع وهو يسافر مع تلاميذه، والجموع الكبيرة تتبعه من الجليل إلى اليهودية، فيشفي مرضاهم.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الرب يسوع: "بماذا تشعر؟" قد تسمعون عبارات مثل: "أنا سعيد بتمثيل دور الرب يسوع الشافي"، أو "أشعر بالشفقة على الشعب".</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التلاميذ: "بماذا تشعرون؟" قد تسمعون عبارات مثل: "هذا مثير للإهتمام" </w:t>
      </w:r>
    </w:p>
    <w:p>
      <w:pPr>
        <w:pStyle w:val="ListBullet"/>
        <w:bidi/>
        <w:spacing w:line="240" w:lineRule="auto"/>
        <w:ind w:left="720"/>
      </w:pPr>
      <w:r>
        <w:rPr>
          <w:rtl/>
          <w:cs/>
          <w:lang w:val="ar_AE" w:bidi="ar_AE"/>
        </w:rPr>
      </w:r>
      <w:r>
        <w:rPr>
          <w:rtl/>
          <w:cs/>
          <w:lang w:val="ar_AE" w:bidi="ar_AE"/>
        </w:rPr>
        <w:t xml:space="preserve">اسألوا أيضًا الممثِّلين الذين يؤدون دور الجموع الكبيرة الذين نالوا الشفاء، "بماذا تشعرون؟" قد تسمعون إجابات مثل: "لم أعد مريض."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 المشهد الثاني، اقترب بعض الفريسيين من يسوع وسألوه إذا كانت شريعة موسى تسمح للرجل بأن يطلِّق امرأته بعد الزواج إذا كانت غير مخلصة له جنسيًا. لكن يسوع أجاب بتعليمه عن الطلاق استنادًا إلى الأسفار المقدسة. أنه حين خلق الله العالم، صَنَعَ البشر ذكرًا وأنثى. وهذا يُفسّر لماذا يَتْرُكُ الرَّجُلُ أَبَاهُ وَأُمَّهُ وَيَلْتَصِقُ بِامْرَأَتِهِ، وَيَكُونُ الاثْنَانِ جَسَدًا وَاحِدًا.</w:t>
      </w:r>
    </w:p>
    <w:p>
      <w:pPr>
        <w:pStyle w:val="ListBullet"/>
        <w:bidi/>
        <w:spacing w:line="240" w:lineRule="auto"/>
        <w:ind w:left="720"/>
      </w:pPr>
      <w:r>
        <w:rPr>
          <w:rtl/>
          <w:cs/>
          <w:lang w:val="ar_AE" w:bidi="ar_AE"/>
        </w:rPr>
      </w:r>
      <w:r>
        <w:rPr>
          <w:rtl/>
          <w:cs/>
          <w:lang w:val="ar_AE" w:bidi="ar_AE"/>
        </w:rPr>
        <w:t xml:space="preserve">أوقفوا التمثيل. اسألوا الممثِّلين الذين يؤدون دور بعض الفريسيين الذين جاءوا إلى يسوع: "بماذا تشعرون؟" قد تسمعون عبارات مثل: "أريد أن ألتقط يسوع وهو يقول شيئًا يكون سببًا في إدانته." </w:t>
      </w:r>
    </w:p>
    <w:p>
      <w:pPr>
        <w:pStyle w:val="ListBullet"/>
        <w:bidi/>
        <w:spacing w:line="240" w:lineRule="auto"/>
        <w:ind w:left="720"/>
      </w:pPr>
      <w:r>
        <w:rPr>
          <w:rtl/>
          <w:cs/>
          <w:lang w:val="ar_AE" w:bidi="ar_AE"/>
        </w:rPr>
      </w:r>
      <w:r>
        <w:rPr>
          <w:rtl/>
          <w:cs/>
          <w:lang w:val="ar_AE" w:bidi="ar_AE"/>
        </w:rPr>
        <w:t>اسألوا المُمثِّل الذي يؤدي دور يسوع: "بماذا تشعر؟" قد تسمعون عبارات مثل: "أشعر بالأسف تجاههم"، أو "أشعر بالشفقة عليهم"، أو "أشعر بأنني بحاجة إلى تعليمهم أكثر".</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جاء الفريسيون إلى يسوع مرة أخرى بسؤال آخر: "فَلِمَاذَا أَوْصَى مُوسَى أَنْ يُعْطَى كِتَابُ طَلَاقٍ فَتُطَلَّقُ؟" فأجاب يسوع قائلًا: "إن الشريعة التي تلقاها موسى من الله وكتبها منذ زمن بعيد، قد سمحت لكم بأن تطلقوا من أجل قساوة قلوبكم". كان الفريسيون معاندين، وخطاة، ويُظهرون عصيانًا عندما يتعلّق الأمر بقبول تعليم الله، وأكّد يسوع أن السبب الوحيد المقبول للطلاق وفقًا لشريعة موسى هو ذلك المتعلق بارتكاب الزنى. وأضاف أنه إذا تزوج الرجل بإمرأة أخرى، فإنّه يزنى. وعندها فهم تلاميذ يسوع أنّه من الصعب جدًا إنهاء الزواج إلا في حالة الزنى، وإلا فيجب البقاء في إطار الزواج حتى إذا لم يكن هذا الشخص سعيدًا في زواجه.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الفريسيين: "بماذا تشعرون؟" قد تسمعون عبارات مثل: "أشعر بأنني متجاوز"، أو "أشعر أن هذا الوقت لابد أن يقع في الفخ".</w:t>
      </w:r>
    </w:p>
    <w:p>
      <w:pPr>
        <w:pStyle w:val="ListBullet"/>
        <w:bidi/>
        <w:spacing w:line="240" w:lineRule="auto"/>
        <w:ind w:left="720"/>
      </w:pPr>
      <w:r>
        <w:rPr>
          <w:rtl/>
          <w:cs/>
          <w:lang w:val="ar_AE" w:bidi="ar_AE"/>
        </w:rPr>
      </w:r>
      <w:r>
        <w:rPr>
          <w:rtl/>
          <w:cs/>
          <w:lang w:val="ar_AE" w:bidi="ar_AE"/>
        </w:rPr>
        <w:t>اسألوا المُمثِّل الذي يؤدي دور يسوع: "بماذا تشعر؟" قد تسمعون عبارات مثل: "أشعر بعدم الاحترام"، أو "أشعر بأن الفريسيين يتآمرون عليّ".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هذا المشهد الأخير، فكر تلاميذ يسوع وقالوا له: "يُستحسن ألا نتزوج أبدًا." لكن يسوع أوضح للتلاميذ أنّ هناك أسبابًا مختلفة لعدم زواج الرجال وبقائهم عُزَّابًا. فمنهم من هم خصيان بالفعل لأنهم وُلدوا بدون أعضاء جنسية، وبذلك لا يقدرون على إقامة علاقة بامرأة. بينما يوجد بعض الخصيان قام رجال آخرون بقطَّع أعضاءهم الجنسية أو خصاهم آخرون، ثم يختتم يسوع بأن هناك خصيان قد اختاروا ألا يتزوجوا أو ألا تكون لهم أي علاقة جنسية مع امرأة من أجل ملكوت الله أو ليخدموا الله بشكل أفضل.</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التلاميذ: "بماذا تشعرون؟" قد تسمعون عبارات مثل: "أنا خائف من الزواج"، أو "لا أريد أن أصبح عازبًا." </w:t>
      </w:r>
    </w:p>
    <w:p>
      <w:pPr>
        <w:pStyle w:val="ListBullet"/>
        <w:bidi/>
        <w:spacing w:line="240" w:lineRule="auto"/>
        <w:ind w:left="720"/>
      </w:pPr>
      <w:r>
        <w:rPr>
          <w:rtl/>
          <w:cs/>
          <w:lang w:val="ar_AE" w:bidi="ar_AE"/>
        </w:rPr>
      </w:r>
      <w:r>
        <w:rPr>
          <w:rtl/>
          <w:cs/>
          <w:lang w:val="ar_AE" w:bidi="ar_AE"/>
        </w:rPr>
        <w:t xml:space="preserve">اسألوا المُمثِّل الذي يؤدي دور يسوع: "بماذا تشعر؟" قد تسمعون عبارات مثل: "أنا سعيد لأنهم يسمعون الحقّ ويعرفونه."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 xml:space="preserve">يخبرنا البشير متى أنه عندما أنهى يسوع حديثه عن مَثَل العبد القاسي، أخرج تلاميذه من أرض </w:t>
      </w:r>
      <w:r>
        <w:rPr>
          <w:rtl/>
          <w:cs/>
          <w:lang w:val="ar_AE" w:bidi="ar_AE"/>
        </w:rPr>
        <w:t>الجليل</w:t>
      </w:r>
      <w:r>
        <w:rPr>
          <w:rtl/>
          <w:cs/>
          <w:lang w:val="ar_AE" w:bidi="ar_AE"/>
        </w:rPr>
        <w:t xml:space="preserve"> وعبر نهر </w:t>
      </w:r>
      <w:r>
        <w:rPr>
          <w:rtl/>
          <w:cs/>
          <w:lang w:val="ar_AE" w:bidi="ar_AE"/>
        </w:rPr>
        <w:t>الأردن</w:t>
      </w:r>
      <w:r>
        <w:rPr>
          <w:rtl/>
          <w:cs/>
          <w:lang w:val="ar_AE" w:bidi="ar_AE"/>
        </w:rPr>
        <w:t xml:space="preserve"> وجاء إلى أرض </w:t>
      </w:r>
      <w:r>
        <w:rPr>
          <w:rtl/>
          <w:cs/>
          <w:lang w:val="ar_AE" w:bidi="ar_AE"/>
        </w:rPr>
        <w:t>اليهودية</w:t>
      </w:r>
      <w:r>
        <w:rPr>
          <w:rtl/>
          <w:cs/>
          <w:lang w:val="ar_AE" w:bidi="ar_AE"/>
        </w:rPr>
        <w:t xml:space="preserve">. </w:t>
      </w:r>
    </w:p>
    <w:p>
      <w:pPr>
        <w:bidi/>
      </w:pPr>
      <w:r>
        <w:rPr>
          <w:rtl/>
          <w:cs/>
          <w:lang w:val="ar_AE" w:bidi="ar_AE"/>
        </w:rPr>
      </w:r>
      <w:r>
        <w:rPr>
          <w:rtl/>
          <w:cs/>
          <w:lang w:val="ar_AE" w:bidi="ar_AE"/>
        </w:rPr>
        <w:t xml:space="preserve">ثم اقترب إليه بعض </w:t>
      </w:r>
      <w:r>
        <w:rPr>
          <w:b/>
          <w:rtl/>
          <w:cs/>
          <w:lang w:val="ar_AE" w:bidi="ar_AE"/>
        </w:rPr>
        <w:t>الفريسيين</w:t>
      </w:r>
      <w:r>
        <w:rPr>
          <w:rtl/>
          <w:cs/>
          <w:lang w:val="ar_AE" w:bidi="ar_AE"/>
        </w:rPr>
        <w:t xml:space="preserve"> وسألوه سؤالًا عن </w:t>
      </w:r>
      <w:r>
        <w:rPr>
          <w:b/>
          <w:rtl/>
          <w:cs/>
          <w:lang w:val="ar_AE" w:bidi="ar_AE"/>
        </w:rPr>
        <w:t>الطلاق</w:t>
      </w:r>
      <w:r>
        <w:rPr>
          <w:rtl/>
          <w:cs/>
          <w:lang w:val="ar_AE" w:bidi="ar_AE"/>
        </w:rPr>
        <w:t xml:space="preserve">. وكان الفريسيون مجموعة من القادة الدينيين، فاستخدموا نفس الكلمة التي استخدمتموها سابقًا في ترجمة كلمة </w:t>
      </w:r>
      <w:r>
        <w:rPr>
          <w:rtl/>
          <w:cs/>
          <w:lang w:val="ar_AE" w:bidi="ar_AE"/>
        </w:rPr>
        <w:t>"فريسي"،</w:t>
      </w:r>
      <w:r>
        <w:rPr>
          <w:rtl/>
          <w:cs/>
          <w:lang w:val="ar_AE" w:bidi="ar_AE"/>
        </w:rPr>
        <w:t xml:space="preserve"> وهي مذكورة في قاموس الكلمات الرئيسية. أمّا كلمة </w:t>
      </w:r>
      <w:r>
        <w:rPr>
          <w:rtl/>
          <w:cs/>
          <w:lang w:val="ar_AE" w:bidi="ar_AE"/>
        </w:rPr>
        <w:t>"طلاق"</w:t>
      </w:r>
      <w:r>
        <w:rPr>
          <w:rtl/>
          <w:cs/>
          <w:lang w:val="ar_AE" w:bidi="ar_AE"/>
        </w:rPr>
        <w:t xml:space="preserve"> فتعني الانفصال الدائم بين الزوج والزوجة.</w:t>
      </w:r>
    </w:p>
    <w:p>
      <w:pPr>
        <w:bidi/>
      </w:pPr>
      <w:r>
        <w:rPr>
          <w:rtl/>
          <w:cs/>
          <w:lang w:val="ar_AE" w:bidi="ar_AE"/>
        </w:rPr>
      </w:r>
      <w:r>
        <w:rPr>
          <w:rtl/>
          <w:cs/>
          <w:lang w:val="ar_AE" w:bidi="ar_AE"/>
        </w:rPr>
        <w:t xml:space="preserve">وعندما سأل يسوع: "أما قَرأتُمْ"، كان يسألهم عمّا إذا كانوا قد قرأوا كتبهم المقدسة، أي الشريعة التي أعطاها الله لموسى. </w:t>
      </w:r>
      <w:r>
        <w:rPr>
          <w:b/>
          <w:rtl/>
          <w:cs/>
          <w:lang w:val="ar_AE" w:bidi="ar_AE"/>
        </w:rPr>
        <w:t>شريعة موسى</w:t>
      </w:r>
      <w:r>
        <w:rPr>
          <w:rtl/>
          <w:cs/>
          <w:lang w:val="ar_AE" w:bidi="ar_AE"/>
        </w:rPr>
        <w:t xml:space="preserve"> هي القوانين التي سلّمها الله لموسى لكي يعلّم بها الشعب اليهودي كيف يعيش بحسب إرادته. وأحيانًا تُذكر كلمة "الشريعة" وحدها، لكنها تشير إلى الشريعة التي أعطاها الله لشعبه بواسطة موسى. من المهم التمييز بين شريعة اليهود وشريعة الرومان، فكلاهما مختلف. وكلمة </w:t>
      </w:r>
      <w:r>
        <w:rPr>
          <w:rtl/>
          <w:cs/>
          <w:lang w:val="ar_AE" w:bidi="ar_AE"/>
        </w:rPr>
        <w:t>"الشريعة"</w:t>
      </w:r>
      <w:r>
        <w:rPr>
          <w:rtl/>
          <w:cs/>
          <w:lang w:val="ar_AE" w:bidi="ar_AE"/>
        </w:rPr>
        <w:t xml:space="preserve"> مذكورة في قاموس الكلمات الرئيسية.</w:t>
      </w:r>
    </w:p>
    <w:p>
      <w:pPr>
        <w:bidi/>
      </w:pPr>
      <w:r>
        <w:rPr>
          <w:rtl/>
          <w:cs/>
          <w:lang w:val="ar_AE" w:bidi="ar_AE"/>
        </w:rPr>
      </w:r>
      <w:r>
        <w:rPr>
          <w:rtl/>
          <w:cs/>
          <w:lang w:val="ar_AE" w:bidi="ar_AE"/>
        </w:rPr>
        <w:t xml:space="preserve">أما </w:t>
      </w:r>
      <w:r>
        <w:rPr>
          <w:b/>
          <w:rtl/>
          <w:cs/>
          <w:lang w:val="ar_AE" w:bidi="ar_AE"/>
        </w:rPr>
        <w:t>الزنى</w:t>
      </w:r>
      <w:r>
        <w:rPr>
          <w:rtl/>
          <w:cs/>
          <w:lang w:val="ar_AE" w:bidi="ar_AE"/>
        </w:rPr>
        <w:t xml:space="preserve">، فهو أن يقيم الرجل أو المرأة علاقة جنسية مع شخصٍ غير زوجها أو زوجته. فإذا أقام رجل علاقة مع امرأة متزوجة، كان يُعتبَر قد زنى وأخطأ في حق زوجها، لا في حق المرأة نفسها. أما إذا أقام علاقة مع امرأة غير متزوجة، فلم يكن يُستخدَم لذلك كلمة "زنى" في اللغة الأصلية. لكن في المقابل، كانت كل امرأة تقيم علاقة مع رجل غير زوجها تُعتبَر زانية. غير أن يسوع اعتبر أن الرجل والمرأة كليهما مذنبان بالزنى إذا أقاما علاقة جنسية خارج نطاق الزواج. ويمكنكم الرجوع إلى قاموس الكلمات الرئيسية للحصول على التعريف الكامل لكلمة </w:t>
      </w:r>
      <w:r>
        <w:rPr>
          <w:rtl/>
          <w:cs/>
          <w:lang w:val="ar_AE" w:bidi="ar_AE"/>
        </w:rPr>
        <w:t>"زنى"</w:t>
      </w:r>
      <w:r>
        <w:rPr>
          <w:rtl/>
          <w:cs/>
          <w:lang w:val="ar_AE" w:bidi="ar_AE"/>
        </w:rPr>
        <w:t>.</w:t>
      </w:r>
    </w:p>
    <w:p>
      <w:pPr>
        <w:bidi/>
      </w:pPr>
      <w:r>
        <w:rPr>
          <w:rtl/>
          <w:cs/>
          <w:lang w:val="ar_AE" w:bidi="ar_AE"/>
        </w:rPr>
      </w:r>
      <w:r>
        <w:rPr>
          <w:rtl/>
          <w:cs/>
          <w:lang w:val="ar_AE" w:bidi="ar_AE"/>
        </w:rPr>
        <w:t xml:space="preserve">وتعني كلمة </w:t>
      </w:r>
      <w:r>
        <w:rPr>
          <w:b/>
          <w:rtl/>
          <w:cs/>
          <w:lang w:val="ar_AE" w:bidi="ar_AE"/>
        </w:rPr>
        <w:t>"تلاميذ"</w:t>
      </w:r>
      <w:r>
        <w:rPr>
          <w:rtl/>
          <w:cs/>
          <w:lang w:val="ar_AE" w:bidi="ar_AE"/>
        </w:rPr>
        <w:t xml:space="preserve"> الأتباع المكرّسين لمعلمهم. وكان أقرب أتباع يسوع يرافقونه في معظم فترة خدمته العلنية. فاستخدموا الكلمة نفسها التي ترجمتم بها "تلاميذ" في المقاطع السابقة، تُذكَر كلمة </w:t>
      </w:r>
      <w:r>
        <w:rPr>
          <w:rtl/>
          <w:cs/>
          <w:lang w:val="ar_AE" w:bidi="ar_AE"/>
        </w:rPr>
        <w:t>التلاميذ</w:t>
      </w:r>
      <w:r>
        <w:rPr>
          <w:rtl/>
          <w:cs/>
          <w:lang w:val="ar_AE" w:bidi="ar_AE"/>
        </w:rPr>
        <w:t xml:space="preserve"> في قاموس الكلمات الرئيسية.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19:13–30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19: 13–30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بعد أن انتهى يسوع من التعليم عن الزواج والطلاق، أحضر بعض الآباء أطفالهم الصغار إلى يسوع، حتى يضع يسوع يده على الأطفال ويطلب من الله أن يباركهم. في زمن يسوع، كان من الطبيعي أن يضع القائد الديني يديه على رأس شخصٍ ما ويباركه. لكن تلاميذ يسوع، أو أتباعه المقرَّبين، طلبوا من الآباء أن يتوقفوا عن إزعاج يسوع وأرادوا أن يمنعوا الآباء من إحضار الأطفال إليه. لكن يسوع قال لتلاميذه: "دَعوا الأولادَ يأتونَ إلَيَّ ولا تمنَعوهُم لأنَّ لمِثلِ هؤُلاءِ ملكوتَ السماواتِ". قال يسوع إن الناس يجب أن يجعلوا أنفسهم غير مهمين مثل الأطفال الذين يبدو أنهم كذلك، أو الذين يعتمدون على أبويهم. عندما يَجعل الناسُ أنفسهم مثل الأطفال بهذه الطريقة، يمكنهم أن يسمحوا لله حقًا أن يسود عليهم بصفته مَلكًا عليهم. هذا يعني أن ملكوت الله يخصهم حقًا – وهم جزء منه. لذلك، وضع يسوعُ يده على رؤوس الأطفال وباركهم، ثم غادر المكان.</w:t>
      </w:r>
    </w:p>
    <w:p>
      <w:pPr>
        <w:bidi/>
      </w:pPr>
      <w:r>
        <w:rPr>
          <w:rtl/>
          <w:cs/>
          <w:lang w:val="ar_AE" w:bidi="ar_AE"/>
        </w:rPr>
      </w:r>
      <w:r>
        <w:rPr>
          <w:rtl/>
          <w:cs/>
          <w:lang w:val="ar_AE" w:bidi="ar_AE"/>
        </w:rPr>
        <w:t>توقَّفوا وناقشوا ثقافتكم: كيف يحصل الأطفال الصغار على البركة؟ ناقشوا أيضًا المواقف التي يَحرم فيها الناسُ الأطفال الصغار من فُرص أخذ البركة من مُعلِّمٍ ديني.</w:t>
      </w:r>
    </w:p>
    <w:p>
      <w:pPr>
        <w:bidi/>
      </w:pPr>
      <w:r>
        <w:rPr>
          <w:rtl/>
          <w:cs/>
          <w:lang w:val="ar_AE" w:bidi="ar_AE"/>
        </w:rPr>
      </w:r>
      <w:r>
        <w:rPr>
          <w:rtl/>
          <w:cs/>
          <w:lang w:val="ar_AE" w:bidi="ar_AE"/>
        </w:rPr>
        <w:t>كان يسوع على وشك التحدُّث مع شخص في منصب عالٍ – عكس مكانة الأطفال. اقترب شابٌ غني من يسوع وقال: "أيُّها المُعلِّم، ما هي الأشياء الصالحة التي يجب أن أفعلها لأحصل على الحياة الأبدية؟" كان الشاب الغني يعتقد أن يسوع مُعلِّم ديني. نَعرف ذلك لأنه دعاه "أيها المعلِّم،" وهو لقب يشير إلى مُعلِّمٍ ديني له سلطان لتعليم أمور الله. أراد الشاب الغني أن يعرف ما الذي عليه أن يفعله ليَحصل على الحياة الأبدية، أو العيش إلى الأبد مع الله في ملكوته. وأجاب يسوعُ الشاب الغني وقال: "لماذا تسألني أي صلاح تَعمل؟ لَيْسَ أَحَدٌ صَالِحًا إِلَّا وَاحِدٌ وَهُوَ ٱللهُ. ولكن إن أردت أن تدخل الحياة الأبدية فاحفظ وصايا الله." كان يسوع يُشير إلى الشرائع التي أعطاها الله لشعبه من خلال موسى. فسأل الشاب يسوع مرة أخرى: "ما هي الوصايا التي يجب أن أطيعها؟" سرد يسوعُ الوصايا التي تتعلَّق بالحفاظ على علاقات جيدة مع الآخرين. قال يسوع: "لَا تَقْتُلْ عمدًا، لا تَصنع علاقة جنسية مع إمرأة ليست زوجتك، لا تَسرق، لا تكذب بخصوص قريبك، افعلْ وقُل ما يُكرم أباك وأُمَّك، وكن لطيفًا مع الناس من حولك مثل نفسك.</w:t>
      </w:r>
    </w:p>
    <w:p>
      <w:pPr>
        <w:bidi/>
      </w:pPr>
      <w:r>
        <w:rPr>
          <w:rtl/>
          <w:cs/>
          <w:lang w:val="ar_AE" w:bidi="ar_AE"/>
        </w:rPr>
      </w:r>
      <w:r>
        <w:rPr>
          <w:rtl/>
          <w:cs/>
          <w:lang w:val="ar_AE" w:bidi="ar_AE"/>
        </w:rPr>
        <w:t>توقَّفوا هنا وناقشوا القواعد واللوائح المهمة في ثقافتكم التي لا ينبغي كسرها في العلاقات مع الآخرين.</w:t>
      </w:r>
    </w:p>
    <w:p>
      <w:pPr>
        <w:bidi/>
      </w:pPr>
      <w:r>
        <w:rPr>
          <w:rtl/>
          <w:cs/>
          <w:lang w:val="ar_AE" w:bidi="ar_AE"/>
        </w:rPr>
      </w:r>
      <w:r>
        <w:rPr>
          <w:rtl/>
          <w:cs/>
          <w:lang w:val="ar_AE" w:bidi="ar_AE"/>
        </w:rPr>
        <w:t>ثم قال الشاب الغني ليسوع: "هذه الوصايا كلها حفظتُ. فماذا يَنقصني فعله في حياتي؟" فأعطى يسوعُ الرجل شيئًا أصعب ليَفعله. قال إنه ينبغي أن يصير هذا الرجل كاملًا، أي ناضجًا، في علاقته بالله. ثم ينبغي عليه أن يبيع كل ما له ويعطى المالَ للفقراء. سيكون للرجل كنزٌ في السماء، أو في الحياة الأبدية مع الله، إذا فعل ذلك. لكن يسوع قال له أن يفعل أكثر من مجرد أن يكون لطيفًا مع الفقراء، - قال يسوع إنه ينبغي أن يتصرف حسب إيمانه ويأتى ويتبع يسوعَ. عندما سمع الشابُ الغني هذا، صار حزينًا، وغادرَ لأنه كان شابًا غنيًا، ولا يستطيع أن يبيع كل ممتلكاته.</w:t>
      </w:r>
    </w:p>
    <w:p>
      <w:pPr>
        <w:bidi/>
      </w:pPr>
      <w:r>
        <w:rPr>
          <w:rtl/>
          <w:cs/>
          <w:lang w:val="ar_AE" w:bidi="ar_AE"/>
        </w:rPr>
      </w:r>
      <w:r>
        <w:rPr>
          <w:rtl/>
          <w:cs/>
          <w:lang w:val="ar_AE" w:bidi="ar_AE"/>
        </w:rPr>
        <w:t>توقَّفوا هنا وناقشوا في ثقافتكم أشياء يجد الأغنياء صعوبة في إعطائها للفقراء.</w:t>
      </w:r>
    </w:p>
    <w:p>
      <w:pPr>
        <w:bidi/>
      </w:pPr>
      <w:r>
        <w:rPr>
          <w:rtl/>
          <w:cs/>
          <w:lang w:val="ar_AE" w:bidi="ar_AE"/>
        </w:rPr>
      </w:r>
      <w:r>
        <w:rPr>
          <w:rtl/>
          <w:cs/>
          <w:lang w:val="ar_AE" w:bidi="ar_AE"/>
        </w:rPr>
        <w:t>لذلك، قال يسوع لتلاميذه: "الحق أقول لكم،" أو "اسمعوا بانتباهٍ كبير،" سيكون من الصعب للغاية أن يدخل الأغنياءُ ملكوت السماوات." ثم قال يسوع لتلاميذه أيضًا، "إن دخول الجمل من ثُقب إبرة أسهل من دخول غنيٍ إلى ملكوت السماوات." عندما سمع تلاميذ يسوع هذا، تعجّبوا جدًا وقالوا: "في هذه الحالة لا يستطيع أحد أن يخلُص،" أو أن ينال الحياة الأبدية ويدخل ملكوت السماوات. يبدو أن ما قصده يسوع هو أن دخول ملكوت الله مستحيل إذا كان الشخص غنيًا. على الأغلب، كان تلاميذ يسوع مصدومين لأنه في التقليد اليهودي، كان الناس يعتقدون أن الأغنياء بالتأكيد مِن أتباع الله إذا كانوا أغنياء. فنظر يسوع إلى تلاميذه وقال: "من المستحيل أن يُخلِّص الناس أنفسهم، لكن مع الله كل شيء ممكن، بما في ذلك خلاص الناس."</w:t>
      </w:r>
    </w:p>
    <w:p>
      <w:pPr>
        <w:bidi/>
      </w:pPr>
      <w:r>
        <w:rPr>
          <w:rtl/>
          <w:cs/>
          <w:lang w:val="ar_AE" w:bidi="ar_AE"/>
        </w:rPr>
      </w:r>
      <w:r>
        <w:rPr>
          <w:rtl/>
          <w:cs/>
          <w:lang w:val="ar_AE" w:bidi="ar_AE"/>
        </w:rPr>
        <w:t>توقَّفوا هنا واعرضوا على فريق الترجمة صورةَ جَمل وصورة لِثُقب الإبرة.</w:t>
      </w:r>
    </w:p>
    <w:p>
      <w:pPr>
        <w:bidi/>
      </w:pPr>
      <w:r>
        <w:rPr>
          <w:rtl/>
          <w:cs/>
          <w:lang w:val="ar_AE" w:bidi="ar_AE"/>
        </w:rPr>
      </w:r>
      <w:r>
        <w:rPr>
          <w:rtl/>
          <w:cs/>
          <w:lang w:val="ar_AE" w:bidi="ar_AE"/>
        </w:rPr>
        <w:t>ذكَّر بطرسُ، أحد التلاميذ، يسوعَ بأن التلاميذ يختلفون عن هذا الشاب قال بطرس ليسوع: "هَا نَحْنُ قَدْ تَرَكْنَا كُلَّ شَيْءٍ وَتَبِعْنَاكَ. فَمَاذَا يَكُونُ لَنَا؟" قال يسوع لتلاميذه: "أؤكد لكم أنه عندما يُجدِّد اللهُ العالَم مرةً أخرى في الأيام الأخيرة لهذه الأرض، سأحكم أنا ابن الإنسان، بصفتي ملكًا في ملكوت الله." استخدم يسوع صورةَ مَلك يَجلس على العرش ليَحكم. ثم قال يسوع إن تلاميذه الاثني عشر سيَحكمون على إسرائيل أو سيُقررون بشأن أفعال شعب إسرائيل.</w:t>
      </w:r>
    </w:p>
    <w:p>
      <w:pPr>
        <w:bidi/>
      </w:pPr>
      <w:r>
        <w:rPr>
          <w:rtl/>
          <w:cs/>
          <w:lang w:val="ar_AE" w:bidi="ar_AE"/>
        </w:rPr>
      </w:r>
      <w:r>
        <w:rPr>
          <w:rtl/>
          <w:cs/>
          <w:lang w:val="ar_AE" w:bidi="ar_AE"/>
        </w:rPr>
        <w:t>توقَّفوا هنا وناقشوا: في ثقافتكم، ما هي المناصب التي يعطيها القائد الديني في المجتمع كمكافأة لأتباعه؟</w:t>
      </w:r>
    </w:p>
    <w:p>
      <w:pPr>
        <w:bidi/>
      </w:pPr>
      <w:r>
        <w:rPr>
          <w:rtl/>
          <w:cs/>
          <w:lang w:val="ar_AE" w:bidi="ar_AE"/>
        </w:rPr>
      </w:r>
      <w:r>
        <w:rPr>
          <w:rtl/>
          <w:cs/>
          <w:lang w:val="ar_AE" w:bidi="ar_AE"/>
        </w:rPr>
        <w:t>وقال يسوع لتلاميذه: "إن كل المؤمنين الذين تركوا بيوتًا، أو إخوة أو أخوات، أو أبًا، أو أمًا، أو زوجة أو أولاد، أو ممتلكات من أجلي، سيحصلون على مئة ضعف وسيرثون الحياة الأبدية. لكن كثيرين ممن لا ينالون التقدير الآن سيُقدَّرون في المستقبل.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جاء الآباء بأطفالهم لكي يباركهم يسوع.</w:t>
      </w:r>
    </w:p>
    <w:p>
      <w:pPr>
        <w:bidi/>
      </w:pPr>
      <w:r>
        <w:rPr>
          <w:rtl/>
          <w:cs/>
          <w:lang w:val="ar_AE" w:bidi="ar_AE"/>
        </w:rPr>
      </w:r>
      <w:r>
        <w:rPr>
          <w:b/>
          <w:rtl/>
          <w:cs/>
          <w:lang w:val="ar_AE" w:bidi="ar_AE"/>
        </w:rPr>
        <w:t>المشهد الثاني:</w:t>
      </w:r>
      <w:r>
        <w:rPr>
          <w:rtl/>
          <w:cs/>
          <w:lang w:val="ar_AE" w:bidi="ar_AE"/>
        </w:rPr>
        <w:t xml:space="preserve"> تقدم الشاب الغني إلى يسوع.</w:t>
      </w:r>
    </w:p>
    <w:p>
      <w:pPr>
        <w:bidi/>
      </w:pPr>
      <w:r>
        <w:rPr>
          <w:rtl/>
          <w:cs/>
          <w:lang w:val="ar_AE" w:bidi="ar_AE"/>
        </w:rPr>
      </w:r>
      <w:r>
        <w:rPr>
          <w:b/>
          <w:rtl/>
          <w:cs/>
          <w:lang w:val="ar_AE" w:bidi="ar_AE"/>
        </w:rPr>
        <w:t>المشهد الثالث:</w:t>
      </w:r>
      <w:r>
        <w:rPr>
          <w:rtl/>
          <w:cs/>
          <w:lang w:val="ar_AE" w:bidi="ar_AE"/>
        </w:rPr>
        <w:t xml:space="preserve"> تكلم يسوع مع تلاميذه عن ملكوت السماوات.</w:t>
      </w:r>
    </w:p>
    <w:p>
      <w:pPr>
        <w:bidi/>
      </w:pPr>
      <w:r>
        <w:rPr>
          <w:rtl/>
          <w:cs/>
          <w:lang w:val="ar_AE" w:bidi="ar_AE"/>
        </w:rPr>
      </w:r>
      <w:r>
        <w:rPr>
          <w:b/>
          <w:rtl/>
          <w:cs/>
          <w:lang w:val="ar_AE" w:bidi="ar_AE"/>
        </w:rPr>
        <w:t>المشهد الرابع:</w:t>
      </w:r>
      <w:r>
        <w:rPr>
          <w:rtl/>
          <w:cs/>
          <w:lang w:val="ar_AE" w:bidi="ar_AE"/>
        </w:rPr>
        <w:t xml:space="preserve"> سأل بطرس يسوع ما هي المكافأة لاتّباعه.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الآباء</w:t>
      </w:r>
    </w:p>
    <w:p>
      <w:pPr>
        <w:pStyle w:val="ListBullet"/>
        <w:bidi/>
        <w:spacing w:line="240" w:lineRule="auto"/>
        <w:ind w:left="720"/>
      </w:pPr>
      <w:r>
        <w:rPr>
          <w:rtl/>
          <w:cs/>
          <w:lang w:val="ar_AE" w:bidi="ar_AE"/>
        </w:rPr>
      </w:r>
      <w:r>
        <w:rPr>
          <w:rtl/>
          <w:cs/>
          <w:lang w:val="ar_AE" w:bidi="ar_AE"/>
        </w:rPr>
        <w:t>الأطفال الصغار</w:t>
      </w:r>
    </w:p>
    <w:p>
      <w:pPr>
        <w:pStyle w:val="ListBullet"/>
        <w:bidi/>
        <w:spacing w:line="240" w:lineRule="auto"/>
        <w:ind w:left="720"/>
      </w:pPr>
      <w:r>
        <w:rPr>
          <w:rtl/>
          <w:cs/>
          <w:lang w:val="ar_AE" w:bidi="ar_AE"/>
        </w:rPr>
      </w:r>
      <w:r>
        <w:rPr>
          <w:rtl/>
          <w:cs/>
          <w:lang w:val="ar_AE" w:bidi="ar_AE"/>
        </w:rPr>
        <w:t>الشاب الغني</w:t>
      </w:r>
    </w:p>
    <w:p>
      <w:pPr>
        <w:pStyle w:val="ListBullet"/>
        <w:bidi/>
        <w:spacing w:line="240" w:lineRule="auto"/>
        <w:ind w:left="720"/>
      </w:pPr>
      <w:r>
        <w:rPr>
          <w:rtl/>
          <w:cs/>
          <w:lang w:val="ar_AE" w:bidi="ar_AE"/>
        </w:rPr>
      </w:r>
      <w:r>
        <w:rPr>
          <w:rtl/>
          <w:cs/>
          <w:lang w:val="ar_AE" w:bidi="ar_AE"/>
        </w:rPr>
        <w:t>التلاميذ</w:t>
      </w:r>
    </w:p>
    <w:p>
      <w:pPr>
        <w:bidi/>
      </w:pPr>
      <w:r>
        <w:rPr>
          <w:rtl/>
          <w:cs/>
          <w:lang w:val="ar_AE" w:bidi="ar_AE"/>
        </w:rPr>
      </w:r>
      <w:r>
        <w:rPr>
          <w:rtl/>
          <w:cs/>
          <w:lang w:val="ar_AE" w:bidi="ar_AE"/>
        </w:rPr>
        <w:t>في هذه الجلسة، اجعل المجموعة تُصور أحداث القصة بالتسلسل، أو يرسموها بأنفسهم، أو يستخدموا أشياء ملموسة (مثل الحجارة، العصي، أو لعب الأطفال) لتجسيد القصة والأحداث التي وقعت فيها.</w:t>
      </w:r>
    </w:p>
    <w:p>
      <w:pPr>
        <w:bidi/>
      </w:pPr>
      <w:r>
        <w:rPr>
          <w:rtl/>
          <w:cs/>
          <w:lang w:val="ar_AE" w:bidi="ar_AE"/>
        </w:rPr>
      </w:r>
      <w:r>
        <w:rPr>
          <w:rtl/>
          <w:cs/>
          <w:lang w:val="ar_AE" w:bidi="ar_AE"/>
        </w:rPr>
        <w:t>لا نعرف كم من الوقت مرّ بعد آخر تعليم قدّمه يسوع. يخبرنا متّى أن بعض الآباء جاؤوا بأطفالهم إلى يسوع لكي يضع يده عليهم ويباركهم، أو يتمنى لهم أمورًا صالحة. أراد تلاميذ يسوع أن يمنعوا الآباء وأولادهم من نوال بركة يسوع. لكن يسوع قال للتلاميذ أن يدعوا الأطفال يأتون إليه، لأن ملكوت السماوات هو لمثل هؤلاء.</w:t>
      </w:r>
    </w:p>
    <w:p>
      <w:pPr>
        <w:bidi/>
      </w:pPr>
      <w:r>
        <w:rPr>
          <w:rtl/>
          <w:cs/>
          <w:lang w:val="ar_AE" w:bidi="ar_AE"/>
        </w:rPr>
      </w:r>
      <w:r>
        <w:rPr>
          <w:rtl/>
          <w:cs/>
          <w:lang w:val="ar_AE" w:bidi="ar_AE"/>
        </w:rPr>
        <w:t>في المشهد الثاني، ابتعد يسوع، وبعد وقت، تقدم إليه شاب غني ليسأله عن الأمور الصالحة التي يجب أن يعملها لكي ينال الحياة الأبدية. يطرح يسوع عليه سؤالًا: "لِمَاذَا تَدْعُوني صَالِحًا؟" ولم يكن يسوع منتظرًا إجابة عن هذا السؤال، بل كان يوبخ الرجل لأنه نسب الصلاح إلى شيء غير الله، فالله هو الصالح الحقيقي الوحيد. ثم استخدم تلاميذ يسوع سؤالًا ليُظهروا دهشتهم، قَائِلِينَ: «إِذًا مَنْ يَسْتَطِيعُ أَنْ يَخْلُصَ؟» هم لم يكونوا يتوقعون إجابة؛ بل كانوا يقولون متعجبين إنهم يظنون أن لا أحد يمكن أن يخلُص. قال يسوع للرجل الغني إنه إن أراد أن ينال الحياة الأبدية، فعليه أن يحفظ وصايا الله مثل: لا تقتل عمدًا، لا تقم علاقة جنسية بأخرى غير زوجتك، لا تسرق، لا تشهد بالزور على قريبك، أَكْرِم أباك وأمك قولًا وفعلًا، وأحبّ الناس من حولك كما تحب نفسك. كل هذه الوصايا كانت تشير إلى طريقة تعامل الناس مع الآخرين من حولهم. ولعل هذا هو السبب الذي جعل يسوع يختار هذه الوصايا من بين الشرائع اليهودية الكثيرة. قال الشاب ليسوع أنه حفظ جميع الوصايا التي ذكرها. ثم قال له يسوع أن يبيع كل ممتلكاته ويعطي المال للفقراء لكي يكون له كنزًا في السماء، لكن الشاب الغني حزن ومضى.</w:t>
      </w:r>
    </w:p>
    <w:p>
      <w:pPr>
        <w:bidi/>
      </w:pPr>
      <w:r>
        <w:rPr>
          <w:rtl/>
          <w:cs/>
          <w:lang w:val="ar_AE" w:bidi="ar_AE"/>
        </w:rPr>
      </w:r>
      <w:r>
        <w:rPr>
          <w:rtl/>
          <w:cs/>
          <w:lang w:val="ar_AE" w:bidi="ar_AE"/>
        </w:rPr>
        <w:t>ثم قال يسوع لتلاميذه في المشهد الثالث إنه سيكون من الصعب على الأغنياء أن يدخلوا ملكوت السماوات، وأنه سيكون أسهل أن يدخل الجمل من ثقب إبرة من أن يدخل غني إلى ملكوت السماوات. وقد كرر يسوع هذا مرتين للتأكيد؛ أولًا قال إنه سيكون صعبًا على الغني أن يدخل ملكوت السماوات، ثم أعطى صورة للتوضيح. فعندما قال إنه سيكون أسهل أن يدخل الجمل من ثقب إبرة، كان يقصد أن هذا سيكون أسهل من دخول الغني إلى ملكوت الله. وهنا، ملكوت السماوات وملكوت الله لهما نفس المعنى. ثم استخدم تلاميذ يسوع سؤالًا ليُظهروا دهشتهم، قَائِلِينَ: «إِذًا مَنْ يَسْتَطِيعُ أَنْ يَخْلُصَ؟» هم لم يكونوا يتوقعون إجابة؛ بل كانوا يقولون متعجبين إنهم يظنون أن لا أحد يمكن أن يخلُص. لكن يسوع قال لتلاميذه إن هذَا عِنْدَ النَّاسِ غَيْرُ مُسْتَطَاعٍ، وَلكِنْ عِنْدَ اللهِ كُلُّ شَيْءٍ مُسْتَطَاعٌ، وذلك بما فيه خلاص الناس.</w:t>
      </w:r>
    </w:p>
    <w:p>
      <w:pPr>
        <w:bidi/>
      </w:pPr>
      <w:r>
        <w:rPr>
          <w:rtl/>
          <w:cs/>
          <w:lang w:val="ar_AE" w:bidi="ar_AE"/>
        </w:rPr>
      </w:r>
      <w:r>
        <w:rPr>
          <w:rtl/>
          <w:cs/>
          <w:lang w:val="ar_AE" w:bidi="ar_AE"/>
        </w:rPr>
        <w:t>في المشهد الرابع، سأل بطرس، أحد تلاميذ يسوع، وقال: "هَا نَحْنُ قَدْ تَرَكْنَا كُلَّ شَيْءٍ وَتَبِعْنَاكَ. فَمَاذَا يَكُونُ لَنَا؟" قال يسوع لتلاميذه، عند تجدّيد الله للعالم، سيجلس التلاميذ على كراسيهم بجانب كرسي مجد يسوع ويدينون أسباط إسرائيل. ثم قال يسوع أيضًا لتلاميذه: "وَكُلُّ مَنْ تَرَكَ بُيُوتًا أَوْ إِخْوَةً أَوْ أَخَوَاتٍ أَوْ أَبًا أَوْ أُمًّا أَوِ امْرَأَةً أَوْ أَوْلاَدًا أَوْ حُقُولًا مِنْ أَجْلِ اسْمِي، يَأْخُذُ مِئَةَ ضِعْفٍ وَيَرِثُ الْحَيَاةَ الأَبَدِيَّةَ."</w:t>
      </w:r>
    </w:p>
    <w:p>
      <w:pPr>
        <w:bidi/>
      </w:pPr>
      <w:r>
        <w:rPr>
          <w:rtl/>
          <w:cs/>
          <w:lang w:val="ar_AE" w:bidi="ar_AE"/>
        </w:rPr>
      </w:r>
      <w:r>
        <w:rPr>
          <w:rtl/>
          <w:cs/>
          <w:lang w:val="ar_AE" w:bidi="ar_AE"/>
        </w:rPr>
        <w:t>ثم يلخِّص يسوع تعليمه، فيقول إن كثيرين من الذين يظنون أنهم أولون سيكونون آخرين في ملكوت الله وأن كثيرين من الذين هم آخرون الآن سيكونون أولين. هذا هو ملّخص يسوع لكل ما قاله في هذا المقطع.</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الآباء</w:t>
      </w:r>
    </w:p>
    <w:p>
      <w:pPr>
        <w:pStyle w:val="ListBullet"/>
        <w:bidi/>
        <w:spacing w:line="240" w:lineRule="auto"/>
        <w:ind w:left="720"/>
      </w:pPr>
      <w:r>
        <w:rPr>
          <w:rtl/>
          <w:cs/>
          <w:lang w:val="ar_AE" w:bidi="ar_AE"/>
        </w:rPr>
      </w:r>
      <w:r>
        <w:rPr>
          <w:rtl/>
          <w:cs/>
          <w:lang w:val="ar_AE" w:bidi="ar_AE"/>
        </w:rPr>
        <w:t>الأولاد الصغار</w:t>
      </w:r>
    </w:p>
    <w:p>
      <w:pPr>
        <w:pStyle w:val="ListBullet"/>
        <w:bidi/>
        <w:spacing w:line="240" w:lineRule="auto"/>
        <w:ind w:left="720"/>
      </w:pPr>
      <w:r>
        <w:rPr>
          <w:rtl/>
          <w:cs/>
          <w:lang w:val="ar_AE" w:bidi="ar_AE"/>
        </w:rPr>
      </w:r>
      <w:r>
        <w:rPr>
          <w:rtl/>
          <w:cs/>
          <w:lang w:val="ar_AE" w:bidi="ar_AE"/>
        </w:rPr>
        <w:t>الشاب الغني</w:t>
      </w:r>
    </w:p>
    <w:p>
      <w:pPr>
        <w:pStyle w:val="ListBullet"/>
        <w:bidi/>
        <w:spacing w:line="240" w:lineRule="auto"/>
        <w:ind w:left="720"/>
      </w:pPr>
      <w:r>
        <w:rPr>
          <w:rtl/>
          <w:cs/>
          <w:lang w:val="ar_AE" w:bidi="ar_AE"/>
        </w:rPr>
      </w:r>
      <w:r>
        <w:rPr>
          <w:rtl/>
          <w:cs/>
          <w:lang w:val="ar_AE" w:bidi="ar_AE"/>
        </w:rPr>
        <w:t>التلاميذ</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بعض الأجزاء من القصة. في المرة الثانية التي يقوم فيها الفريق بتمثيل هذه القصة، أوقفوهم عند مواقف معينة.</w:t>
      </w:r>
    </w:p>
    <w:p>
      <w:pPr>
        <w:bidi/>
      </w:pPr>
      <w:r>
        <w:rPr>
          <w:rtl/>
          <w:cs/>
          <w:lang w:val="ar_AE" w:bidi="ar_AE"/>
        </w:rPr>
      </w:r>
      <w:r>
        <w:rPr>
          <w:rtl/>
          <w:cs/>
          <w:lang w:val="ar_AE" w:bidi="ar_AE"/>
        </w:rPr>
        <w:t xml:space="preserve">تبدأ هذه القصة ببعض الآباء يقدِّمون أولادهم إلى يسوع لكي يضع يديه عليهم ويباركهم. لكن تلاميذ يسوع طلبوا من الآباء أن يكفوا عن إزعاج يسوع وأرادوا أن يمنعوا الآباء عن تقديم الأولاد إليه. فقال لتلاميذه: "دَعُوا ٱلْأَوْلَادَ يَأْتُونَ إِلَيَّ وَلَا تَمْنَعُوهُمْ لِأَنَّ لِمِثْلِ هَؤُلَاءِ مَلَكُوتَ ٱلسَّمَاوَاتِ."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الآباء: "بماذا تشعرون؟" قد تسمعون عبارات مثل: "نحن سعداء ونمتلئ بالتوقعات بأن أولادنا سيتباركون." </w:t>
      </w:r>
    </w:p>
    <w:p>
      <w:pPr>
        <w:pStyle w:val="ListBullet"/>
        <w:bidi/>
        <w:spacing w:line="240" w:lineRule="auto"/>
        <w:ind w:left="720"/>
      </w:pPr>
      <w:r>
        <w:rPr>
          <w:rtl/>
          <w:cs/>
          <w:lang w:val="ar_AE" w:bidi="ar_AE"/>
        </w:rPr>
      </w:r>
      <w:r>
        <w:rPr>
          <w:rtl/>
          <w:cs/>
          <w:lang w:val="ar_AE" w:bidi="ar_AE"/>
        </w:rPr>
        <w:t>اسألوا الممثلين الذين يؤدون دور بعض التلاميذ: "بماذا تشعرون؟" قد تسمعون عبارات مثل: "لقد صُدمنا وشعرنا بأننا كنا فقط نريد مساعدة يسوع. إنه منشغل لدرجة أننا لا نريد أن يزعجه الأولاد، لأنهم ليسوا مهمين."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يجب على الفريق أن يواصل التمثيل. في المشهد الثاني، تقدم شاب غني إلى يسوع قائلًا: "أَيُّهَا ٱلْمُعَلِّمُ ٱلصَّالِحُ، أَيَّ صَلَاحٍ أَعْمَلُ لِتَكُونَ لِيَ ٱلْحَيَاةُ ٱلْأَبَدِيَّةُ؟" فقال يسوع للشاب الغني: "لماذا تسألني أي صلاح تعمل؟ لَيْسَ أَحَدٌ صَالِحًا إِلَّا وَاحِدٌ وَهُوَ ٱللهُ. ولكن إن أردت أن تدخل الحياة الأبدية فاحفظ وصايا الله." فسأل الشاب يسوع مرة أخرى: "أَيَّةَ ٱلْوَصَايَا ينبغي أن أحفظ؟" قال يسوع للشاب الغني: "لَا تَقْتُلْ. لَا تَزْنِ. لَا تَسْرِقْ. لَا تَشْهَدْ بِٱلزُّورِ. أَكْرِمْ أَبَاكَ وَأُمَّكَ، وَأَحِبَّ قَرِيبَكَ كَنَفْسِكَ." ثم قال الشاب الغني ليسوع: "هذه الوصايا كلها حفظتُ. فماذا ينبغي أن أفعل في حياتي لأرث الحياة الأبدية؟" قال يسوع للشاب الغني: "إِنْ أَرَدْتَ أَنْ تَكُونَ كَامِلًا فَٱذْهَبْ وَبِعْ أَمْلَاكَكَ وَأَعْطِ ٱلْفُقَرَاءَ، فَيَكُونَ لَكَ كَنْزٌ فِي ٱلسَّمَاءِ. وتعال وكن لي تلميذ." فلما سمع الشاب الغني هذا، مضى حزينًا.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الشاب الغني: "بماذا تشعر؟" قد تسمعون عبارات مثل: "أشعر بالإحباط الشديد وأجد صعوبة في التخلي عن ثروتي."</w:t>
      </w:r>
    </w:p>
    <w:p>
      <w:pPr>
        <w:pStyle w:val="ListBullet"/>
        <w:bidi/>
        <w:spacing w:line="240" w:lineRule="auto"/>
        <w:ind w:left="720"/>
      </w:pPr>
      <w:r>
        <w:rPr>
          <w:rtl/>
          <w:cs/>
          <w:lang w:val="ar_AE" w:bidi="ar_AE"/>
        </w:rPr>
      </w:r>
      <w:r>
        <w:rPr>
          <w:rtl/>
          <w:cs/>
          <w:lang w:val="ar_AE" w:bidi="ar_AE"/>
        </w:rPr>
        <w:t>اسألوا المُمثِّل الذي يؤدي دور يسوع: "بماذا تشعر؟" قد تسمعون عبارات مثل: "أشعر بالشفقة على الشاب الغني."</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في المشهد الثالث، قال يسوع لتلاميذه: "اسمعوا جيدًا ما أقوله، إِنَّهُ يَعْسُرُ أَنْ يَدْخُلَ غَنِيٌّ إِلَى مَلَكُوتِ ٱلسَّمَاوَاتِ، إِنَّ مُرُورَ جَمَلٍ مِنْ ثَقْبِ إِبْرَةٍ أَيْسَرُ مِنْ أَنْ يَدْخُلَ غَنِيٌّ إِلَى مَلَكُوتِ السموات."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يسوع: "بماذا تشعر؟" قد تسمعون عبارات مثل: "أنا سعيد بتلاميذي، فقد بدأوا يفهمون."</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 "لقد تفاجأنا للغاية من مدى صعوبة دخول الأغنياء إلى ملكوت السماوات،" "كنا نظن أن الثروة تدل على أن الشخص تابعًا لله! لذا تفاجأنا لأن الأمر ليس كذلك!"</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في هذا المشهد الرابع، واصلوا تمثيل المشهد. قال بطرس ليسوع: "هَا نَحْنُ قَدْ تَرَكْنَا كُلَّ شَيْءٍ وَتَبِعْنَاكَ. فَمَاذَا يَكُونُ لَنَا؟" فقال يسوع لتلاميذه: "ٱلْحَقَّ أَقُولُ لَكُمْ إنه فِي ٱلتَّجْدِيدِ، مَتَى جَلَسَ ٱبْنُ ٱلْإِنْسَانِ عَلَى كُرْسِيِّ مَجْدِهِ. تَجْلِسُونَ أَنْتُمْ أَيْضًا عَلَى ٱثْنَيْ عَشَرَ كُرْسِيًّا تَدِينُونَ أَسْبَاطَ إِسْرَائِيلَ ٱلِٱثْنَيْ عَشَرَ. وكل مؤمن تَرَكَ بُيُوتًا أَوْ إِخْوَةً أَوْ أَخَوَاتٍ أَوْ أَبًا أَوْ أُمًا أَوِ ٱمْرَأَةً أَوْ أَوْلَادًا أَوْ حُقُولًا مِنْ أَجْلِ ٱسْمِي، يَأْخُذُ مِئَةَ ضِعْفٍ وَيَرِثُ ٱلْحَيَاةَ ٱلْأَبَدِيَّةَ. وَلَكِنْ كَثِيرُونَ ممن هم بلا كرامة يصيرون مكرمين في المستقبل."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بطرس: "بماذا تشعر؟" قد تسمعون عبارات مثل: "أنا متشجع ومسرور لأننا سنكافأ." </w:t>
      </w:r>
    </w:p>
    <w:p>
      <w:pPr>
        <w:pStyle w:val="ListBullet"/>
        <w:bidi/>
        <w:spacing w:line="240" w:lineRule="auto"/>
        <w:ind w:left="720"/>
      </w:pPr>
      <w:r>
        <w:rPr>
          <w:rtl/>
          <w:cs/>
          <w:lang w:val="ar_AE" w:bidi="ar_AE"/>
        </w:rPr>
      </w:r>
      <w:r>
        <w:rPr>
          <w:rtl/>
          <w:cs/>
          <w:lang w:val="ar_AE" w:bidi="ar_AE"/>
        </w:rPr>
        <w:t xml:space="preserve">اسألوا المُمثِّل الذي يؤدي دور يسوع: "بماذا تشعر؟" قد تسمعون عبارات مثل: "أنا سعيد بمنح تلاميذي الطمأنينة."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طلب </w:t>
      </w:r>
      <w:r>
        <w:rPr>
          <w:b/>
          <w:rtl/>
          <w:cs/>
          <w:lang w:val="ar_AE" w:bidi="ar_AE"/>
        </w:rPr>
        <w:t>تلاميذ</w:t>
      </w:r>
      <w:r>
        <w:rPr>
          <w:rtl/>
          <w:cs/>
          <w:lang w:val="ar_AE" w:bidi="ar_AE"/>
        </w:rPr>
        <w:t xml:space="preserve"> يسوع من الآباء أن يكفوا عن إزعاج يسوع، وأرادوا منعهم من تقديم الأولاد إليه. وتشير كلمة "تلاميذ" إلى أتباع يسوع المقرّبين الذين يسافرون معه، ويتعلّمون منه، ويُرسَل بعضهم أحيانًا ليبشّروا بالإنجيل. فاستخدموا الكلمة نفسها التي استخدمتموها سابقًا لترجمة كلمة </w:t>
      </w:r>
      <w:r>
        <w:rPr>
          <w:rtl/>
          <w:cs/>
          <w:lang w:val="ar_AE" w:bidi="ar_AE"/>
        </w:rPr>
        <w:t>"تلاميذ"،</w:t>
      </w:r>
      <w:r>
        <w:rPr>
          <w:rtl/>
          <w:cs/>
          <w:lang w:val="ar_AE" w:bidi="ar_AE"/>
        </w:rPr>
        <w:t xml:space="preserve"> وهي مذكورة في قاموس الكلمات الرئيسية.</w:t>
      </w:r>
    </w:p>
    <w:p>
      <w:pPr>
        <w:bidi/>
      </w:pPr>
      <w:r>
        <w:rPr>
          <w:rtl/>
          <w:cs/>
          <w:lang w:val="ar_AE" w:bidi="ar_AE"/>
        </w:rPr>
      </w:r>
      <w:r>
        <w:rPr>
          <w:rtl/>
          <w:cs/>
          <w:lang w:val="ar_AE" w:bidi="ar_AE"/>
        </w:rPr>
        <w:t xml:space="preserve">لكن يسوع قال لتلاميذه: "دَعوا الأولادَ يأتونَ إلَيَّ ولا تمنَعوهُم لأنَّ لمِثلِ هؤُلاءِ </w:t>
      </w:r>
      <w:r>
        <w:rPr>
          <w:b/>
          <w:rtl/>
          <w:cs/>
          <w:lang w:val="ar_AE" w:bidi="ar_AE"/>
        </w:rPr>
        <w:t>ملكوتَ السماواتِ</w:t>
      </w:r>
      <w:r>
        <w:rPr>
          <w:rtl/>
          <w:cs/>
          <w:lang w:val="ar_AE" w:bidi="ar_AE"/>
        </w:rPr>
        <w:t xml:space="preserve">". ويعني "ملكوت السموات" المكان الذي يملك فيه الله على الناس. ترجِموا عبارة ملكوت السماوات كما ترجمتموها في المقاطع السابقة، وتذكَّروا أن عبارة </w:t>
      </w:r>
      <w:r>
        <w:rPr>
          <w:rtl/>
          <w:cs/>
          <w:lang w:val="ar_AE" w:bidi="ar_AE"/>
        </w:rPr>
        <w:t>ملكوت السماوات</w:t>
      </w:r>
      <w:r>
        <w:rPr>
          <w:rtl/>
          <w:cs/>
          <w:lang w:val="ar_AE" w:bidi="ar_AE"/>
        </w:rPr>
        <w:t xml:space="preserve"> موجودة في قاموس الكلمات الرئيسية.</w:t>
      </w:r>
    </w:p>
    <w:p>
      <w:pPr>
        <w:bidi/>
      </w:pPr>
      <w:r>
        <w:rPr>
          <w:rtl/>
          <w:cs/>
          <w:lang w:val="ar_AE" w:bidi="ar_AE"/>
        </w:rPr>
      </w:r>
      <w:r>
        <w:rPr>
          <w:rtl/>
          <w:cs/>
          <w:lang w:val="ar_AE" w:bidi="ar_AE"/>
        </w:rPr>
        <w:t>وبعد أن غادر يسوع ذلك المكان، اقترب منه شابٌّ غنيّ وقال له: "أيُّها</w:t>
      </w:r>
      <w:r>
        <w:rPr>
          <w:b/>
          <w:rtl/>
          <w:cs/>
          <w:lang w:val="ar_AE" w:bidi="ar_AE"/>
        </w:rPr>
        <w:t xml:space="preserve"> المُعَلِّمُ</w:t>
      </w:r>
      <w:r>
        <w:rPr>
          <w:rtl/>
          <w:cs/>
          <w:lang w:val="ar_AE" w:bidi="ar_AE"/>
        </w:rPr>
        <w:t xml:space="preserve"> الصّالِحُ، أيَّ صَلاحٍ أعمَلُ لتَكونَ ليَ </w:t>
      </w:r>
      <w:r>
        <w:rPr>
          <w:b/>
          <w:rtl/>
          <w:cs/>
          <w:lang w:val="ar_AE" w:bidi="ar_AE"/>
        </w:rPr>
        <w:t>الحياةُ الأبديَّةُ</w:t>
      </w:r>
      <w:r>
        <w:rPr>
          <w:rtl/>
          <w:cs/>
          <w:lang w:val="ar_AE" w:bidi="ar_AE"/>
        </w:rPr>
        <w:t xml:space="preserve">؟" وتُشير كلمة "معلّم" إلى معلّم ديني له سلطان أن يعلّم أمور الله، أمّا عبارة "الحياة الأبدية" فتعني حياة لا تنتهي في ملكوت السموات. فاستخدموا نفس الترجمة التي اعتمدتموها سابقًا لكلمة </w:t>
      </w:r>
      <w:r>
        <w:rPr>
          <w:rtl/>
          <w:cs/>
          <w:lang w:val="ar_AE" w:bidi="ar_AE"/>
        </w:rPr>
        <w:t>"معلّم"</w:t>
      </w:r>
      <w:r>
        <w:rPr>
          <w:rtl/>
          <w:cs/>
          <w:lang w:val="ar_AE" w:bidi="ar_AE"/>
        </w:rPr>
        <w:t xml:space="preserve">، ولعبارة </w:t>
      </w:r>
      <w:r>
        <w:rPr>
          <w:rtl/>
          <w:cs/>
          <w:lang w:val="ar_AE" w:bidi="ar_AE"/>
        </w:rPr>
        <w:t>"الحياة الأبدية"</w:t>
      </w:r>
      <w:r>
        <w:rPr>
          <w:rtl/>
          <w:cs/>
          <w:lang w:val="ar_AE" w:bidi="ar_AE"/>
        </w:rPr>
        <w:t xml:space="preserve"> ويمكنكم الإطلاع على قاموس الكلمات الرئيسية للمزيد.</w:t>
      </w:r>
    </w:p>
    <w:p>
      <w:pPr>
        <w:bidi/>
      </w:pPr>
      <w:r>
        <w:rPr>
          <w:rtl/>
          <w:cs/>
          <w:lang w:val="ar_AE" w:bidi="ar_AE"/>
        </w:rPr>
      </w:r>
      <w:r>
        <w:rPr>
          <w:rtl/>
          <w:cs/>
          <w:lang w:val="ar_AE" w:bidi="ar_AE"/>
        </w:rPr>
        <w:t xml:space="preserve">ثم قال يسوع: "...إنْ أرَدتَ أنْ تدخُلَ الحياةَ فاحفَظِ </w:t>
      </w:r>
      <w:r>
        <w:rPr>
          <w:b/>
          <w:rtl/>
          <w:cs/>
          <w:lang w:val="ar_AE" w:bidi="ar_AE"/>
        </w:rPr>
        <w:t>الوَصايا</w:t>
      </w:r>
      <w:r>
        <w:rPr>
          <w:rtl/>
          <w:cs/>
          <w:lang w:val="ar_AE" w:bidi="ar_AE"/>
        </w:rPr>
        <w:t xml:space="preserve">". وتشير </w:t>
      </w:r>
      <w:r>
        <w:rPr>
          <w:rtl/>
          <w:cs/>
          <w:lang w:val="ar_AE" w:bidi="ar_AE"/>
        </w:rPr>
        <w:t>عبارة</w:t>
      </w:r>
      <w:r>
        <w:rPr>
          <w:rtl/>
          <w:cs/>
          <w:lang w:val="ar_AE" w:bidi="ar_AE"/>
        </w:rPr>
        <w:t xml:space="preserve"> "وصايا الله" إلى الشرائع التي أعطاها الله لشعبه بواسطة موسى.</w:t>
      </w:r>
    </w:p>
    <w:p>
      <w:pPr>
        <w:bidi/>
      </w:pPr>
      <w:r>
        <w:rPr>
          <w:rtl/>
          <w:cs/>
          <w:lang w:val="ar_AE" w:bidi="ar_AE"/>
        </w:rPr>
      </w:r>
      <w:r>
        <w:rPr>
          <w:rtl/>
          <w:cs/>
          <w:lang w:val="ar_AE" w:bidi="ar_AE"/>
        </w:rPr>
        <w:t xml:space="preserve">ثم يقول يسوع: "إنَّ مُرورَ جَمَلٍ مِنْ ثَقبِ إبرَةٍ أيسَرُ مِنْ أنْ يَدخُلَ غَنيٌّ إلَى </w:t>
      </w:r>
      <w:r>
        <w:rPr>
          <w:b/>
          <w:rtl/>
          <w:cs/>
          <w:lang w:val="ar_AE" w:bidi="ar_AE"/>
        </w:rPr>
        <w:t>ملكوتِ اللهِ</w:t>
      </w:r>
      <w:r>
        <w:rPr>
          <w:rtl/>
          <w:cs/>
          <w:lang w:val="ar_AE" w:bidi="ar_AE"/>
        </w:rPr>
        <w:t>". وتشير عبارة "ملكوت الله" إلى نفس معنى "ملكوت السماوات"، إلا أن كلمة "السماوات" كانت تُستخدَم أحيانًا تجنّبًا لذكر اسم الله مباشرةً. غير أن يسوع هنا استخدم عبارة "ملكوت الله" صراحةً.</w:t>
      </w:r>
    </w:p>
    <w:p>
      <w:pPr>
        <w:bidi/>
      </w:pPr>
      <w:r>
        <w:rPr>
          <w:rtl/>
          <w:cs/>
          <w:lang w:val="ar_AE" w:bidi="ar_AE"/>
        </w:rPr>
      </w:r>
      <w:r>
        <w:rPr>
          <w:rtl/>
          <w:cs/>
          <w:lang w:val="ar_AE" w:bidi="ar_AE"/>
        </w:rPr>
        <w:t xml:space="preserve">ثم يُضيف يسوع: "الحَقَّ أقولُ لكُمْ: إنَّكُمْ أنتُمُ الّذينَ تبِعتُموني، </w:t>
      </w:r>
      <w:r>
        <w:rPr>
          <w:b/>
          <w:rtl/>
          <w:cs/>
          <w:lang w:val="ar_AE" w:bidi="ar_AE"/>
        </w:rPr>
        <w:t>في التَّجديدِ، مَتَى جَلَسَ ابنُ</w:t>
      </w:r>
      <w:r>
        <w:rPr>
          <w:rtl/>
          <w:cs/>
          <w:lang w:val="ar_AE" w:bidi="ar_AE"/>
        </w:rPr>
        <w:t xml:space="preserve"> الإنسانِ علَى </w:t>
      </w:r>
      <w:r>
        <w:rPr>
          <w:b/>
          <w:rtl/>
          <w:cs/>
          <w:lang w:val="ar_AE" w:bidi="ar_AE"/>
        </w:rPr>
        <w:t>كُرسيِّ مَجدِهِ</w:t>
      </w:r>
      <w:r>
        <w:rPr>
          <w:rtl/>
          <w:cs/>
          <w:lang w:val="ar_AE" w:bidi="ar_AE"/>
        </w:rPr>
        <w:t xml:space="preserve">." وتشير عبارة "ابن الإنسان" إلى يسوع نفسه، أما "كرسي المجد" فيعني عرش الملك الذي يجلس عليه ليمارس سلطانه في الحكم، أي المشاركة في المُلك مع يسوع. وتعبيران </w:t>
      </w:r>
      <w:r>
        <w:rPr>
          <w:rtl/>
          <w:cs/>
          <w:lang w:val="ar_AE" w:bidi="ar_AE"/>
        </w:rPr>
        <w:t>"ابن الإنسان"</w:t>
      </w:r>
      <w:r>
        <w:rPr>
          <w:rtl/>
          <w:cs/>
          <w:lang w:val="ar_AE" w:bidi="ar_AE"/>
        </w:rPr>
        <w:t xml:space="preserve"> و</w:t>
      </w:r>
      <w:r>
        <w:rPr>
          <w:rtl/>
          <w:cs/>
          <w:lang w:val="ar_AE" w:bidi="ar_AE"/>
        </w:rPr>
        <w:t>"المجد"</w:t>
      </w:r>
      <w:r>
        <w:rPr>
          <w:rtl/>
          <w:cs/>
          <w:lang w:val="ar_AE" w:bidi="ar_AE"/>
        </w:rPr>
        <w:t xml:space="preserve"> مذكوران في قاموس الكلمات الرئيسية.</w:t>
      </w:r>
    </w:p>
    <w:p>
      <w:pPr>
        <w:bidi/>
      </w:pPr>
      <w:r>
        <w:rPr>
          <w:rtl/>
          <w:cs/>
          <w:lang w:val="ar_AE" w:bidi="ar_AE"/>
        </w:rPr>
      </w:r>
      <w:r>
        <w:rPr>
          <w:rtl/>
          <w:cs/>
          <w:lang w:val="ar_AE" w:bidi="ar_AE"/>
        </w:rPr>
        <w:t xml:space="preserve">"تَجْلِسُونَ أَنْتُمْ أَيْضًا عَلَى ٱثْنَيْ عَشَرَ كُرْسِيًّا </w:t>
      </w:r>
      <w:r>
        <w:rPr>
          <w:b/>
          <w:rtl/>
          <w:cs/>
          <w:lang w:val="ar_AE" w:bidi="ar_AE"/>
        </w:rPr>
        <w:t>تَدِينُونَ أَسْبَاطَ</w:t>
      </w:r>
      <w:r>
        <w:rPr>
          <w:rtl/>
          <w:cs/>
          <w:lang w:val="ar_AE" w:bidi="ar_AE"/>
        </w:rPr>
        <w:t xml:space="preserve"> إِسْرَائِيلَ ٱلِٱثْنَيْ عَشَرَ". ويعني قوله "تَدِينُونَ" إصدار قرار أو الحكم مع يسوع في تحديد ما إذا كان الناس مذنبين أم أبرياء.</w:t>
      </w:r>
    </w:p>
    <w:p>
      <w:pPr>
        <w:bidi/>
      </w:pPr>
      <w:r>
        <w:rPr>
          <w:rtl/>
          <w:cs/>
          <w:lang w:val="ar_AE" w:bidi="ar_AE"/>
        </w:rPr>
      </w:r>
      <w:r>
        <w:rPr>
          <w:rtl/>
          <w:cs/>
          <w:lang w:val="ar_AE" w:bidi="ar_AE"/>
        </w:rPr>
        <w:t xml:space="preserve">ويضيف يسوع قائلًا: "وكُلُّ مَنْ ترَكَ بُيوتًا أو إخوَةً أو أخَواتٍ أو أبًا أو أُمًّا أو امرأةً أو أولادًا أو حُقولًا مِنْ أجلِ اسمي، يأخُذُ مِئَةَ ضِعفٍ ويَرِثُ </w:t>
      </w:r>
      <w:r>
        <w:rPr>
          <w:b/>
          <w:rtl/>
          <w:cs/>
          <w:lang w:val="ar_AE" w:bidi="ar_AE"/>
        </w:rPr>
        <w:t>الحياةَ الأبديَّةَ</w:t>
      </w:r>
      <w:r>
        <w:rPr>
          <w:rtl/>
          <w:cs/>
          <w:lang w:val="ar_AE" w:bidi="ar_AE"/>
        </w:rPr>
        <w:t xml:space="preserve">". وتعبير </w:t>
      </w:r>
      <w:r>
        <w:rPr>
          <w:rtl/>
          <w:cs/>
          <w:lang w:val="ar_AE" w:bidi="ar_AE"/>
        </w:rPr>
        <w:t>"الحياة الأبدية"</w:t>
      </w:r>
      <w:r>
        <w:rPr>
          <w:rtl/>
          <w:cs/>
          <w:lang w:val="ar_AE" w:bidi="ar_AE"/>
        </w:rPr>
        <w:t xml:space="preserve"> مذكور أيضًا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20:1–16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20: 1–16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المقطع السابق، روى متى قصة شابٍ غني لم يتوقع أن يضطر إلى التخلي عن كل شيء ليتبع يسوعَ. في هذه القصة، يروي يسوع لتلاميذه قصة، أو مَثل، يُشرح فيها كيف يعمل ملكوت الله بطريقة مختلفة عما نتوقع. كان يسوع يريد من تلاميذه أن يفهموا كيف يعمل ملكوت السماوات.</w:t>
      </w:r>
    </w:p>
    <w:p>
      <w:pPr>
        <w:bidi/>
      </w:pPr>
      <w:r>
        <w:rPr>
          <w:rtl/>
          <w:cs/>
          <w:lang w:val="ar_AE" w:bidi="ar_AE"/>
        </w:rPr>
      </w:r>
      <w:r>
        <w:rPr>
          <w:rtl/>
          <w:cs/>
          <w:lang w:val="ar_AE" w:bidi="ar_AE"/>
        </w:rPr>
        <w:t>في الملكوت، يَحكم المَلك مجموعةً من الناس. في ملكوت الله، يَحكم اللهُ شعبه. إن وصايا الله عادلة ومُنصِفة ومُحِبة. في هذا المَثَل، قال يسوع إن ملكوت السماوات يُشبه صاحب أرض ذهبَ إلى الساحة العامة في مدينته في وقت مبكر جدًا من الصباح. كان يبحث عن بعض الرجال ليستأجرهم ليَعملوا في كرمه. إن الكَرم هو حقل يُزرَع فيه نبات الكرمة. والكرمة هي نباتات خشبية متسلِّقة وطويلة تُنتج ثمارًا تُسمَّى العنب. في هذه القصة، يُمثِّل صاحبُ الكرم اللهَ. يُمثِّل الكرمُ ملكوت الله. اتَّفق صاحبُ الأرض مع العمال على أن يدفع لكل واحدٍ منهم أُجرة معتادة عن يوم عمل كامل ومقدارُها دينار واحد. الدينارُ هو عُملة رومانية من الفضة، وكانت تُعتبَر أجرة يومٍ كامل من العمل الشاق. وأرسلَ صاحبُ الكرم العمال إلى كرمه ليعملوا. ثم حوالي الساعة التاسعة صباحًا، عاد صاحب الأرض إلى الساحة العامة ورأى رجالًا آخرين يقفون بلا عمل. قال صاحب الكرم: "يمكنكم أيضًا أن تذهبوا إلى كرمي وتعملوا، وما يُعتبر أجرًا عادلًا سأعطيكم إياه. فوافق الرجال ومضوا ليعملوا في الكرم. في هذه القصة، كانت الفترة الزمنية لتوظيف العمال ليوم واحد هي من شروق الشمس إلى غروبها.</w:t>
      </w:r>
    </w:p>
    <w:p>
      <w:pPr>
        <w:bidi/>
      </w:pPr>
      <w:r>
        <w:rPr>
          <w:rtl/>
          <w:cs/>
          <w:lang w:val="ar_AE" w:bidi="ar_AE"/>
        </w:rPr>
      </w:r>
      <w:r>
        <w:rPr>
          <w:rtl/>
          <w:cs/>
          <w:lang w:val="ar_AE" w:bidi="ar_AE"/>
        </w:rPr>
        <w:t>توقَّفوا واعرضوا صورةً للكرمة.</w:t>
      </w:r>
    </w:p>
    <w:p>
      <w:pPr>
        <w:bidi/>
      </w:pPr>
      <w:r>
        <w:rPr>
          <w:rtl/>
          <w:cs/>
          <w:lang w:val="ar_AE" w:bidi="ar_AE"/>
        </w:rPr>
      </w:r>
      <w:r>
        <w:rPr>
          <w:rtl/>
          <w:cs/>
          <w:lang w:val="ar_AE" w:bidi="ar_AE"/>
        </w:rPr>
        <w:t>توقَّفوا هنا وناقشوا ما هي أنواع الناس الذين يبحثون عن وظيفة يومية في ثقافتكم.</w:t>
      </w:r>
    </w:p>
    <w:p>
      <w:pPr>
        <w:bidi/>
      </w:pPr>
      <w:r>
        <w:rPr>
          <w:rtl/>
          <w:cs/>
          <w:lang w:val="ar_AE" w:bidi="ar_AE"/>
        </w:rPr>
      </w:r>
      <w:r>
        <w:rPr>
          <w:rtl/>
          <w:cs/>
          <w:lang w:val="ar_AE" w:bidi="ar_AE"/>
        </w:rPr>
        <w:t>ذهب صاحب الأرض مرة أخرى في الساعة الثانية عشرة تقريبًا، ومرة أخرى في الساعة الثالثة بعد الظهر، واستأجر المزيد من العمال ليعملوا في كرمه. وحول الساعة الخامسة بعد الظهر، خرج صاحب الكرم إلى الساحة العامة ووجد آخرين يقفون في الساحة. فسألهم صاحب الكرم: "لِمَاذَا وَقَفْتُمْ هَهُنَا كُلَّ ٱلنَّهَارِ بَطَّالِينَ؟" فأجاب الواقفون: "لِأَنَّهُ لَمْ يَسْتَأْجِرْنَا أَحَدٌ" على الأغلب، بقي هؤلاء الناس إلى آخر اليوم لأنهم كانوا أقل العمال المرغوب فيهم. كانوا حقًا أقل من جميع العمال. فأجابهم صاحب الكرم قائلًا: "ٱذْهَبُوا أَنْتُمْ أَيْضًا إِلَى ٱلْكَرْمِ" واعملوا. وعندما جاء المساء، قال صاحب الكرم لوكيله: "ادعُ العمال واعطهم أجورهم، ابتداءً من العمال المُستأجَرين في الآخر وانتهاءً بالمُستأجَرين في البداية."</w:t>
      </w:r>
    </w:p>
    <w:p>
      <w:pPr>
        <w:bidi/>
      </w:pPr>
      <w:r>
        <w:rPr>
          <w:rtl/>
          <w:cs/>
          <w:lang w:val="ar_AE" w:bidi="ar_AE"/>
        </w:rPr>
      </w:r>
      <w:r>
        <w:rPr>
          <w:rtl/>
          <w:cs/>
          <w:lang w:val="ar_AE" w:bidi="ar_AE"/>
        </w:rPr>
        <w:t>توقَّفوا هنا وناقشوا: في ثقافتكم، ما هو المبلغ الذي يُدفع للذين يعملون مقابل أجر يومي أو الذين يؤدون وظيفة يومية؟</w:t>
      </w:r>
    </w:p>
    <w:p>
      <w:pPr>
        <w:bidi/>
      </w:pPr>
      <w:r>
        <w:rPr>
          <w:rtl/>
          <w:cs/>
          <w:lang w:val="ar_AE" w:bidi="ar_AE"/>
        </w:rPr>
      </w:r>
      <w:r>
        <w:rPr>
          <w:rtl/>
          <w:cs/>
          <w:lang w:val="ar_AE" w:bidi="ar_AE"/>
        </w:rPr>
        <w:t>وعندما جاء العمال الذين بدأوا العمل في الساعة الخامسة بعد الظهر، أخذ كلهم الأجرة الكاملة نفسها. وعندما جاء العمال المُستأجَرين أولًا، ليأخذوا أجرتهم، كانوا يتوقعون أن يأخذوا أجرًا أكثر من العمال المُستأجَرين في آخر النهار، لكن حصلوا جميعهم على نفس الأجر. لكن عندما أخذ العمال الأوائل أجرهم، بدأوا يتذمَّرون على صاحب الكرم قائلين: "هَؤُلَاءِ ٱلْآخِرُونَ عَمِلُوا سَاعَةً وَاحِدَةً، وقد أعطيتَهم نفس الأجر الذي أعطيتنا نحن المُستأجَرين في الأول. إننا نحن العمال الأوائل قد أنجزنا كل العمل الشاق طوال النهار وتحت الشمس الحارقة." لكن صاحب الكرم قال لأحد العمال الأوائل: "يا صديقي، لم أخدعك، تذكَّر أننا اتفقنا على أن أدفعَ لك دينارًا عن يوم عملٍ كالمعتاد. والآن خذْ أجرتك واذهبْ إلى بيتك. إنها رغبتي أن أدفع للمُستأجَرين نفس الأجر الذي أعطيتُ لكم أنتم المُستأجَرون الأوائل. يحل لي أن أفعل ما أريدُ بمالي، فلا تغارون لأني أنا صالح مع هؤلاء المُستأجَرين الآخرين." ثم قال يسوع لتلاميذه، إن الذين هم الآن مُهمشون سيَرتفعون، والأشخاص العظماء الآن ستَتضع مكانتهم. كان يسوع يُذكِّر تلاميذه مرة أخرى بأن الأدوار في ملكوت الله ليست مثلما نتوقع كلنا.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هذه القصة بها خمسة مشاهد.</w:t>
      </w:r>
    </w:p>
    <w:p>
      <w:pPr>
        <w:bidi/>
      </w:pPr>
      <w:r>
        <w:rPr>
          <w:rtl/>
          <w:cs/>
          <w:lang w:val="ar_AE" w:bidi="ar_AE"/>
        </w:rPr>
      </w:r>
      <w:r>
        <w:rPr>
          <w:b/>
          <w:rtl/>
          <w:cs/>
          <w:lang w:val="ar_AE" w:bidi="ar_AE"/>
        </w:rPr>
        <w:t>المشهد الأول:</w:t>
      </w:r>
      <w:r>
        <w:rPr>
          <w:rtl/>
          <w:cs/>
          <w:lang w:val="ar_AE" w:bidi="ar_AE"/>
        </w:rPr>
        <w:t xml:space="preserve"> استأجر صاحب الأرض فعلة في وقت مبكر جدًا من الصباح.</w:t>
      </w:r>
    </w:p>
    <w:p>
      <w:pPr>
        <w:bidi/>
      </w:pPr>
      <w:r>
        <w:rPr>
          <w:rtl/>
          <w:cs/>
          <w:lang w:val="ar_AE" w:bidi="ar_AE"/>
        </w:rPr>
      </w:r>
      <w:r>
        <w:rPr>
          <w:b/>
          <w:rtl/>
          <w:cs/>
          <w:lang w:val="ar_AE" w:bidi="ar_AE"/>
        </w:rPr>
        <w:t>المشهد الثاني:</w:t>
      </w:r>
      <w:r>
        <w:rPr>
          <w:rtl/>
          <w:cs/>
          <w:lang w:val="ar_AE" w:bidi="ar_AE"/>
        </w:rPr>
        <w:t xml:space="preserve"> حوالي الساعة التاسعة صباحًا، أرسل صاحب الكرم فعلة إلى الكرم.</w:t>
      </w:r>
    </w:p>
    <w:p>
      <w:pPr>
        <w:bidi/>
      </w:pPr>
      <w:r>
        <w:rPr>
          <w:rtl/>
          <w:cs/>
          <w:lang w:val="ar_AE" w:bidi="ar_AE"/>
        </w:rPr>
      </w:r>
      <w:r>
        <w:rPr>
          <w:b/>
          <w:rtl/>
          <w:cs/>
          <w:lang w:val="ar_AE" w:bidi="ar_AE"/>
        </w:rPr>
        <w:t>المشهد الثالث:</w:t>
      </w:r>
      <w:r>
        <w:rPr>
          <w:rtl/>
          <w:cs/>
          <w:lang w:val="ar_AE" w:bidi="ar_AE"/>
        </w:rPr>
        <w:t xml:space="preserve"> في الساعة الثانية عشرة، والثالثة، والخامسة، استأجر صاحب الكرم المزيد من الفعلة.</w:t>
      </w:r>
    </w:p>
    <w:p>
      <w:pPr>
        <w:bidi/>
      </w:pPr>
      <w:r>
        <w:rPr>
          <w:rtl/>
          <w:cs/>
          <w:lang w:val="ar_AE" w:bidi="ar_AE"/>
        </w:rPr>
      </w:r>
      <w:r>
        <w:rPr>
          <w:b/>
          <w:rtl/>
          <w:cs/>
          <w:lang w:val="ar_AE" w:bidi="ar_AE"/>
        </w:rPr>
        <w:t>المشهد الرابع:</w:t>
      </w:r>
      <w:r>
        <w:rPr>
          <w:rtl/>
          <w:cs/>
          <w:lang w:val="ar_AE" w:bidi="ar_AE"/>
        </w:rPr>
        <w:t xml:space="preserve"> دفع وكيل صاحب الكرم لجميع الفعلة المستأجَرين نفس الأجرة.</w:t>
      </w:r>
    </w:p>
    <w:p>
      <w:pPr>
        <w:bidi/>
      </w:pPr>
      <w:r>
        <w:rPr>
          <w:rtl/>
          <w:cs/>
          <w:lang w:val="ar_AE" w:bidi="ar_AE"/>
        </w:rPr>
      </w:r>
      <w:r>
        <w:rPr>
          <w:b/>
          <w:rtl/>
          <w:cs/>
          <w:lang w:val="ar_AE" w:bidi="ar_AE"/>
        </w:rPr>
        <w:t>المشهد الخامس:</w:t>
      </w:r>
      <w:r>
        <w:rPr>
          <w:rtl/>
          <w:cs/>
          <w:lang w:val="ar_AE" w:bidi="ar_AE"/>
        </w:rPr>
        <w:t xml:space="preserve"> أجاب صاحب الأرض على تذمّر الفاعل الذي استأجره.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الفعلة المستأجَرون</w:t>
      </w:r>
    </w:p>
    <w:p>
      <w:pPr>
        <w:pStyle w:val="ListBullet"/>
        <w:bidi/>
        <w:spacing w:line="240" w:lineRule="auto"/>
        <w:ind w:left="720"/>
      </w:pPr>
      <w:r>
        <w:rPr>
          <w:rtl/>
          <w:cs/>
          <w:lang w:val="ar_AE" w:bidi="ar_AE"/>
        </w:rPr>
      </w:r>
      <w:r>
        <w:rPr>
          <w:rtl/>
          <w:cs/>
          <w:lang w:val="ar_AE" w:bidi="ar_AE"/>
        </w:rPr>
        <w:t>صاحب الأرض</w:t>
      </w:r>
    </w:p>
    <w:p>
      <w:pPr>
        <w:pStyle w:val="ListBullet"/>
        <w:bidi/>
        <w:spacing w:line="240" w:lineRule="auto"/>
        <w:ind w:left="720"/>
      </w:pPr>
      <w:r>
        <w:rPr>
          <w:rtl/>
          <w:cs/>
          <w:lang w:val="ar_AE" w:bidi="ar_AE"/>
        </w:rPr>
      </w:r>
      <w:r>
        <w:rPr>
          <w:rtl/>
          <w:cs/>
          <w:lang w:val="ar_AE" w:bidi="ar_AE"/>
        </w:rPr>
        <w:t>الوكيل أو من يدير الكرم</w:t>
      </w:r>
    </w:p>
    <w:p>
      <w:pPr>
        <w:bidi/>
      </w:pPr>
      <w:r>
        <w:rPr>
          <w:rtl/>
          <w:cs/>
          <w:lang w:val="ar_AE" w:bidi="ar_AE"/>
        </w:rPr>
      </w:r>
      <w:r>
        <w:rPr>
          <w:rtl/>
          <w:cs/>
          <w:lang w:val="ar_AE" w:bidi="ar_AE"/>
        </w:rPr>
        <w:t>في هذه الجلسة، اجعل المجموعة تُصور أحداث القصة بالتسلسل، أو يرسموها بأنفسهم، أو يستخدموا أشياء ملموسة (مثل الحجارة، العصي، أو لعب الأطفال) لتجسيد القصة والأحداث التي وقعت فيها.</w:t>
      </w:r>
    </w:p>
    <w:p>
      <w:pPr>
        <w:bidi/>
      </w:pPr>
      <w:r>
        <w:rPr>
          <w:rtl/>
          <w:cs/>
          <w:lang w:val="ar_AE" w:bidi="ar_AE"/>
        </w:rPr>
      </w:r>
      <w:r>
        <w:rPr>
          <w:rtl/>
          <w:cs/>
          <w:lang w:val="ar_AE" w:bidi="ar_AE"/>
        </w:rPr>
        <w:t>في المشهد الأول، قال يسوع إن ملكوت السماوات يشبه صاحب أرض خرج إلى الساحة العامة في وقت مبكر جدًا من الصباح. الساحة العامة هي المكان العام في بلدته. فخرج صاحب الأرض إلى المكان العام في الصباح الباكر عند شروق الشمس واستأجر رجالًا ليعملوا في كرمه. فوافق المستأجرون على العمل في كرم صاحب الأرض مقابل أجر يومي.</w:t>
      </w:r>
    </w:p>
    <w:p>
      <w:pPr>
        <w:bidi/>
      </w:pPr>
      <w:r>
        <w:rPr>
          <w:rtl/>
          <w:cs/>
          <w:lang w:val="ar_AE" w:bidi="ar_AE"/>
        </w:rPr>
      </w:r>
      <w:r>
        <w:rPr>
          <w:rtl/>
          <w:cs/>
          <w:lang w:val="ar_AE" w:bidi="ar_AE"/>
        </w:rPr>
        <w:t>بعد ذلك، في المشهد الثاني، يخبر متّى أن صاحب الأرض خرج مرة أخرى إلى الساحة العامة حوالي الساعة التاسعة صباحًا ورأى رجالًا آخرين واقفين بلا عمل. فاتفق الرجال الواقفون أن يُستأجروا مقابل أجرة عادلة ليعملوا في الكرم.</w:t>
      </w:r>
    </w:p>
    <w:p>
      <w:pPr>
        <w:bidi/>
      </w:pPr>
      <w:r>
        <w:rPr>
          <w:rtl/>
          <w:cs/>
          <w:lang w:val="ar_AE" w:bidi="ar_AE"/>
        </w:rPr>
      </w:r>
      <w:r>
        <w:rPr>
          <w:rtl/>
          <w:cs/>
          <w:lang w:val="ar_AE" w:bidi="ar_AE"/>
        </w:rPr>
        <w:t>في المشهد الثالث، خرج صاحب الأرض مرة أخرى إلى الساحة العامة في الساعة الثانية عشرة ظهرًا، والثالثة عصرًا، والخامسة مساءً ليستأجر مزيدًا من الفعلة حتى يعملوا في كرمه. وتعجب صاحب الأرض من وجود أناس ما زالوا واقفين، فسألهم: "لِمَاذَا وَقَفْتُمْ ههُنَا كُلَّ النَّهَارِ بَطَّالِينَ؟" فقال الواقفون: "لأَنَّهُ لَمْ يَسْتَأْجِرْنَا أَحَدٌ." فأرسلهم صاحب الأرض أيضًا إلى كرمه ليعملوا.</w:t>
      </w:r>
    </w:p>
    <w:p>
      <w:pPr>
        <w:bidi/>
      </w:pPr>
      <w:r>
        <w:rPr>
          <w:rtl/>
          <w:cs/>
          <w:lang w:val="ar_AE" w:bidi="ar_AE"/>
        </w:rPr>
      </w:r>
      <w:r>
        <w:rPr>
          <w:rtl/>
          <w:cs/>
          <w:lang w:val="ar_AE" w:bidi="ar_AE"/>
        </w:rPr>
        <w:t>في المشهد الرابع، عندما جاء المساء، أرسل صاحب الكرم وكيله لينادي جميع الفعلة، ودفع صاحب الأرض أجرة الفعلة، مبتدئًا بالذين استأجرهم أخيرًا وانتهاءً بالذين استأجرهم أولًا. ثم بدأ الفعلة الأوائل يتذمّرون على صاحب الأرض قائلين: "هؤُلاَءِ الآخِرُونَ عَمِلُوا سَاعَةً وَاحِدَةً، وَقَدْ سَاوَيْتَهُمْ بِنَا نَحْنُ الَّذِينَ احْتَمَلْنَا ثِقَلَ النَّهَارِ وَالْحَرَّ!"</w:t>
      </w:r>
    </w:p>
    <w:p>
      <w:pPr>
        <w:bidi/>
      </w:pPr>
      <w:r>
        <w:rPr>
          <w:rtl/>
          <w:cs/>
          <w:lang w:val="ar_AE" w:bidi="ar_AE"/>
        </w:rPr>
      </w:r>
      <w:r>
        <w:rPr>
          <w:rtl/>
          <w:cs/>
          <w:lang w:val="ar_AE" w:bidi="ar_AE"/>
        </w:rPr>
        <w:t>في المشهد الخامس، غَضِب الفعلة الأوائل لأن صاحب الأرض دفع للجميع نفس المقدار. فسألهم صاحب الأرض: "يَا صَاحِبُ، مَا ظَلَمْتُكَ! أَمَا اتَّفَقْتَ مَعِي عَلَى دِينَارٍ؟" ويتوقع صاحب الأرض منهم أن يقولوا "نعم" هنا. يستخدم صاحب الأرض كلمة "يا صاحب" ليخاطب الفعلة بلطف. "أَمَا اتَّفَقْتَ مَعِي عَلَى دِينَارٍ؟" ثم يسأل صاحب الأرض: "أَوَ مَا يَحِلُّ لِي أَنْ أَفْعَلَ مَا أُرِيدُ بِمَالِي؟ أَمْ عَيْنُكَ شِرِّيرَةٌ لأَنِّي أَنَا صَالِحٌ؟" هنا، صاحب الأرض يقصد أنه يستطيع أن يفعل ما يشاء بماله، ولا ينبغي للناس أن يغاروا من كَرَمه تجاه الآخرين. ويُذكّر صاحب الأرض الفعلة أن له الحق والسلطان أن يفعل ما يشاء. ثم يختتم يسوع بعبارة خاصة تتعلق بنقطة رئيسية في القصة. إن يسوع يغيّر طريقة تفكير الناس عن ملكوت الله، فهو مختلف عن ممالك هذا العالم. فيقول يسوع إن الآخرين، أو الذين يُعتبرون غير مهمين، سيكونون أولين أو الأهم. إن الأوّلين، أو الذين يَبدون مهمّين الآن، سيكونون آخِرين أو أقل أهمية في ملكوت الله.</w:t>
      </w:r>
    </w:p>
    <w:p>
      <w:pPr>
        <w:bidi/>
      </w:pPr>
      <w:r>
        <w:rPr>
          <w:rtl/>
          <w:cs/>
          <w:lang w:val="ar_AE" w:bidi="ar_AE"/>
        </w:rPr>
      </w:r>
      <w:r>
        <w:rPr>
          <w:rtl/>
          <w:cs/>
          <w:lang w:val="ar_AE" w:bidi="ar_AE"/>
        </w:rPr>
        <w:t>توقَّفوا هنا وناقشوا كفريق: كيف تُلخِّصون المغزى الرئيسي من القصة؟ وهل يأتى المغزى في نهاية القصة أم في بدايتها؟ كيف يعرف الناس أن هذه هي النقطة الرئيسية في القصة؟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 xml:space="preserve">الفعلة </w:t>
      </w:r>
    </w:p>
    <w:p>
      <w:pPr>
        <w:pStyle w:val="ListBullet"/>
        <w:bidi/>
        <w:spacing w:line="240" w:lineRule="auto"/>
        <w:ind w:left="720"/>
      </w:pPr>
      <w:r>
        <w:rPr>
          <w:rtl/>
          <w:cs/>
          <w:lang w:val="ar_AE" w:bidi="ar_AE"/>
        </w:rPr>
      </w:r>
      <w:r>
        <w:rPr>
          <w:rtl/>
          <w:cs/>
          <w:lang w:val="ar_AE" w:bidi="ar_AE"/>
        </w:rPr>
        <w:t xml:space="preserve">صاحب الكرم </w:t>
      </w:r>
    </w:p>
    <w:p>
      <w:pPr>
        <w:pStyle w:val="ListBullet"/>
        <w:bidi/>
        <w:spacing w:line="240" w:lineRule="auto"/>
        <w:ind w:left="720"/>
      </w:pPr>
      <w:r>
        <w:rPr>
          <w:rtl/>
          <w:cs/>
          <w:lang w:val="ar_AE" w:bidi="ar_AE"/>
        </w:rPr>
      </w:r>
      <w:r>
        <w:rPr>
          <w:rtl/>
          <w:cs/>
          <w:lang w:val="ar_AE" w:bidi="ar_AE"/>
        </w:rPr>
        <w:t>الوكيل أو المسؤول</w:t>
      </w:r>
    </w:p>
    <w:p>
      <w:pPr>
        <w:bidi/>
      </w:pPr>
      <w:r>
        <w:rPr>
          <w:rtl/>
          <w:cs/>
          <w:lang w:val="ar_AE" w:bidi="ar_AE"/>
        </w:rPr>
      </w:r>
      <w:r>
        <w:rPr>
          <w:rtl/>
          <w:cs/>
          <w:lang w:val="ar_AE" w:bidi="ar_AE"/>
        </w:rPr>
        <w:t>اطلُب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بعض الأجزاء من القصة. في المرة الثانية التي يقوم فيها الفريق بتمثيل هذه القصة، أوقفوهم عند مواقف معينة.</w:t>
      </w:r>
    </w:p>
    <w:p>
      <w:pPr>
        <w:bidi/>
      </w:pPr>
      <w:r>
        <w:rPr>
          <w:rtl/>
          <w:cs/>
          <w:lang w:val="ar_AE" w:bidi="ar_AE"/>
        </w:rPr>
      </w:r>
      <w:r>
        <w:rPr>
          <w:rtl/>
          <w:cs/>
          <w:lang w:val="ar_AE" w:bidi="ar_AE"/>
        </w:rPr>
        <w:t>تبدأ هذه القصة بصاحب الكرم الذي خرج مع الصبح إلى الساحة العامة ليستأجر فَعَلة لكرمه. اتفق صاحب الكرم مع الفَعَلة على أن الأجر سيكون الأجر المعتاد عن يوم عمل واحد. وأرسل صاحب الكرم الفَعَلة إلى كرمه ليعملوا.</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صاحب الكرم: "بماذا تشعر؟" قد تسمعون عبارات مثل: "أنا سعيد جدًا لأنني وجدت فَعَلة ينجزون العمل في كرمي".</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الفَعَلة: "بماذا تشعرون؟" قد تسمعون عبارات مثل: "نحن سعداء للغاية لأننا حصلنا على وظيفة".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قوموا بتمثيل المشهد الثاني. ثم نحو الساعة التاسعة صباحًا، عاد صاحب الكرم إلى الساحة العامة ورأى رجالًا آخرين يقفون في الجوار بطَّالين. فقال صاحب الكرم للفَعَلة: "ٱذْهَبُوا أَنْتُمْ أَيْضًا إِلَى ٱلْكَرْمِ فَأُعْطِيَكُمْ مَا يَحِقُّ لَكُمْ" فوافق الرجال ومضوا ليعملوا في الكرم.</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صاحب الكرم: "بماذا تشعر؟" قد تسمعون عبارات مثل: "أنا مسرور جدًا لأنني وجدت عمالًا مستعدِّين للعمل."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الفَعَلة: "بماذا تشعرون؟" قد تسمعون عبارات مثل: "نحن سعداء للغاية لأننا حصلنا على عمل"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دعوا المُمثِّلين يواصلوا تمثيل المشهد الثالث، حيث يخرج صاحب الكرم مرة أخرى نحو الساعة الثانية عشرة، ظهرًا، ومرة أخرى نحو الساعة الثالثة بعد الظهر، واستأجر المزيد من الفَعَلة ليعملوا في كرمه. وحول الساعة الخامسة بعد الظهر، خرج صاحب الكرم إلى الساحة العامة ووجد آخرين يقفون في الجوار. فسألهم صاحب الكرم: "لِمَاذَا وَقَفْتُمْ هَهُنَا كُلَّ ٱلنَّهَارِ بَطَّالِينَ؟" فأجاب الواقفون: "لِأَنَّهُ لَمْ يَسْتَأْجِرْنَا أَحَدٌ" فأجابهم صاحب الكرم قائلًا: "ٱذْهَبُوا أَنْتُمْ أَيْضًا إِلَى ٱلْكَرْمِ واعملوا".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صاحب الكرم: "بماذا تشعر؟" قد تسمعون عبارات مثل: "إنه لأمر رائع أن أجد فَعَلة مستعدين للعمل في كرمي".</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الفَعَلة: "بماذا تشعرون؟" قد تسمعون عبارات مثل: "كم نحن محظوظون وسعداء لأننا وجدنا شخصًا مستعد لأن يمنحنا فرصة عمل."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 المشهد الرابع، واصلوا تمثيل المشهد، فلما كان المساء، طلب صاحب الكرم من وكيله أن يدعو جميع الفَعَلة، ويعطيهم أجرهم، بدءًا من الآخرين إلى الأولين. ثم حين جاء الفعَلة الذين بدأوا العمل في الساعة الخامسة بعد الظهر، أخذ كل منهم نفس الأجر. ثم جاء الفَعَلة الذين استؤجروا أولًا، ليأخذوا أجرهم، وقد كان الفَعَلة الأوائل يتوقعون أن يأخذوا أجرًا أكثر من الفَعَلة الآخرين الذين استؤجروا في آخر النهار، لكن حصل جميعهم على نفس الأجر. لذلك حين أخذ الفَعَلة الأوائل أجرهم، بدأوا يتذمّرون على صاحب الكرم قائلين: "هَؤُلَاءِ ٱلْآخِرُونَ عَمِلُوا سَاعَةً وَاحِدَةً، وقد أعطيت هؤلاء الآخرون نفس الأجر الذي أعطيتنا نحن الذين استؤجرنا في الأول. فإننا نحن الفَعَلة الأوائل قد أنجزنا كل العمل الشاق طوال النهار وتحت الشمس الحارقة".</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صاحب الكرم: "بماذا تشعر؟" قد تسمعون عبارات مثل: "كنت أظن أننا إتفقنا بالفعل على الأجر". </w:t>
      </w:r>
    </w:p>
    <w:p>
      <w:pPr>
        <w:pStyle w:val="ListBullet"/>
        <w:bidi/>
        <w:spacing w:line="240" w:lineRule="auto"/>
        <w:ind w:left="720"/>
      </w:pPr>
      <w:r>
        <w:rPr>
          <w:rtl/>
          <w:cs/>
          <w:lang w:val="ar_AE" w:bidi="ar_AE"/>
        </w:rPr>
      </w:r>
      <w:r>
        <w:rPr>
          <w:rtl/>
          <w:cs/>
          <w:lang w:val="ar_AE" w:bidi="ar_AE"/>
        </w:rPr>
        <w:t>اسألوا المُمثِّلين الذين يؤدون دور الفَعَلة: "بماذا تشعرون؟" قد تسمعون عبارات مثل: "هذا أجر غير عادل بعد أن قُمنا بكل العمل تحت الشمس الحارقة. إن صاحب الكرم هذا مخادع".</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في المشهد الأخير، قال صاحب الكرم لأحد الفَعَلة الأوائل: "يا صاحب، أنا لم أظلمك. تذكَّروا، أني اتفقت معكم أن ادفع لكم الأجر المعتاد ليوم العمل. والآن خذوا أجركم واذهبوا إلى بيوتكم، أريد أن أدفع لهؤلاء الأواخر نفس الأجر الذي أعطيتُ لكم أنتم الأوَّلين. يحل لي أن أفعل ما أريدُ بمالي، فلا تغارون لأني أنا صالح مع هؤلاء الفَعَلة الآخرين".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صاحب الكرم: "بماذا تشعر؟" قد تسمعون عبارات مثل: "أظن أنني عادل ومنصف في أجري بما أننا كنا قد اتفقنا على ذلك".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الفَعَلة: "بماذا تشعرون؟" قد تسمعون عبارات مثل: "هذا أجر غير عادل، ألا يمكنك إدراك فارق التوقيت؟ كيف يمكن لأحد أن يأخذ نفس الأجر بعد أن احترق في الشمس؟ لا أحد يقدّر العمل الشاق الذي عملناه!" </w:t>
      </w:r>
    </w:p>
    <w:p>
      <w:pPr>
        <w:pStyle w:val="ListBullet"/>
        <w:bidi/>
        <w:spacing w:line="240" w:lineRule="auto"/>
        <w:ind w:left="720"/>
      </w:pPr>
      <w:r>
        <w:rPr>
          <w:rtl/>
          <w:cs/>
          <w:lang w:val="ar_AE" w:bidi="ar_AE"/>
        </w:rPr>
      </w:r>
      <w:r>
        <w:rPr>
          <w:rtl/>
          <w:cs/>
          <w:lang w:val="ar_AE" w:bidi="ar_AE"/>
        </w:rPr>
        <w:t>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قال يسوع: "فإنَّ </w:t>
      </w:r>
      <w:r>
        <w:rPr>
          <w:b/>
          <w:rtl/>
          <w:cs/>
          <w:lang w:val="ar_AE" w:bidi="ar_AE"/>
        </w:rPr>
        <w:t>ملكوتَ السماوات</w:t>
      </w:r>
      <w:r>
        <w:rPr>
          <w:rtl/>
          <w:cs/>
          <w:lang w:val="ar_AE" w:bidi="ar_AE"/>
        </w:rPr>
        <w:t xml:space="preserve"> يُشبِهُ رَجُلًا رَبَّ بَيتٍ خرجَ مع الصُّبحِ ليَستأجِرَ فعَلَةً </w:t>
      </w:r>
      <w:r>
        <w:rPr>
          <w:b/>
          <w:rtl/>
          <w:cs/>
          <w:lang w:val="ar_AE" w:bidi="ar_AE"/>
        </w:rPr>
        <w:t>لكَرمِهِ</w:t>
      </w:r>
      <w:r>
        <w:rPr>
          <w:rtl/>
          <w:cs/>
          <w:lang w:val="ar_AE" w:bidi="ar_AE"/>
        </w:rPr>
        <w:t>".</w:t>
      </w:r>
    </w:p>
    <w:p>
      <w:pPr>
        <w:bidi/>
      </w:pPr>
      <w:r>
        <w:rPr>
          <w:rtl/>
          <w:cs/>
          <w:lang w:val="ar_AE" w:bidi="ar_AE"/>
        </w:rPr>
      </w:r>
      <w:r>
        <w:rPr>
          <w:rtl/>
          <w:cs/>
          <w:lang w:val="ar_AE" w:bidi="ar_AE"/>
        </w:rPr>
        <w:t xml:space="preserve">ويُشير </w:t>
      </w:r>
      <w:r>
        <w:rPr>
          <w:b/>
          <w:rtl/>
          <w:cs/>
          <w:lang w:val="ar_AE" w:bidi="ar_AE"/>
        </w:rPr>
        <w:t>مَلَكوتُ السمواتِ</w:t>
      </w:r>
      <w:r>
        <w:rPr>
          <w:rtl/>
          <w:cs/>
          <w:lang w:val="ar_AE" w:bidi="ar_AE"/>
        </w:rPr>
        <w:t xml:space="preserve"> إلى مكانٍ يملكُ فيه الملكُ على جماعةٍ من الناس. إن </w:t>
      </w:r>
      <w:r>
        <w:rPr>
          <w:b/>
          <w:rtl/>
          <w:cs/>
          <w:lang w:val="ar_AE" w:bidi="ar_AE"/>
        </w:rPr>
        <w:t>ملكوت الله</w:t>
      </w:r>
      <w:r>
        <w:rPr>
          <w:rtl/>
          <w:cs/>
          <w:lang w:val="ar_AE" w:bidi="ar_AE"/>
        </w:rPr>
        <w:t xml:space="preserve"> الآن هو أشخاص يتبعون يسوع بصفته المَلك، ويساعد بعضهم بعضًا، وينشرون محبة يسوع للآخرين. استخدموا التعبير نفسه الذي استخدمتُموه في المقاطع السابقة عند ترجمة "ملكوت السموات" أو "</w:t>
      </w:r>
      <w:r>
        <w:rPr>
          <w:rtl/>
          <w:cs/>
          <w:lang w:val="ar_AE" w:bidi="ar_AE"/>
        </w:rPr>
        <w:t>ملكوت الله</w:t>
      </w:r>
      <w:r>
        <w:rPr>
          <w:rtl/>
          <w:cs/>
          <w:lang w:val="ar_AE" w:bidi="ar_AE"/>
        </w:rPr>
        <w:t>"، وتذكّروا أن هذين المصطلحين مذكوران في قاموس الكلمات الرئيسية.</w:t>
      </w:r>
    </w:p>
    <w:p>
      <w:pPr>
        <w:bidi/>
      </w:pPr>
      <w:r>
        <w:rPr>
          <w:rtl/>
          <w:cs/>
          <w:lang w:val="ar_AE" w:bidi="ar_AE"/>
        </w:rPr>
      </w:r>
      <w:r>
        <w:rPr>
          <w:rtl/>
          <w:cs/>
          <w:lang w:val="ar_AE" w:bidi="ar_AE"/>
        </w:rPr>
        <w:t xml:space="preserve">أمّا </w:t>
      </w:r>
      <w:r>
        <w:rPr>
          <w:b/>
          <w:rtl/>
          <w:cs/>
          <w:lang w:val="ar_AE" w:bidi="ar_AE"/>
        </w:rPr>
        <w:t>الكَرمُ</w:t>
      </w:r>
      <w:r>
        <w:rPr>
          <w:rtl/>
          <w:cs/>
          <w:lang w:val="ar_AE" w:bidi="ar_AE"/>
        </w:rPr>
        <w:t xml:space="preserve"> فهو حقلٌ تُزرعُ فيه كُرومُ العنب. والكُروم هي نباتاتٌ خشبيةٌ متسلّقة وطويلة تُنتج ثمارًا تُسمّى العنب. وكان الناسُ يَستخدمون عِصيًّا لتثبيت الكروم بعيدًا عن الأرض حتى تتدلّى الثمار دون أن تلمس التراب. راجعوا قاموس الكلمات الرئيسية للاطّلاع على التعريف الكامل لكلمة </w:t>
      </w:r>
      <w:r>
        <w:rPr>
          <w:rtl/>
          <w:cs/>
          <w:lang w:val="ar_AE" w:bidi="ar_AE"/>
        </w:rPr>
        <w:t>"كَرْم"</w:t>
      </w:r>
      <w:r>
        <w:rPr>
          <w:rtl/>
          <w:cs/>
          <w:lang w:val="ar_AE" w:bidi="ar_AE"/>
        </w:rPr>
        <w:t>.</w:t>
      </w:r>
    </w:p>
    <w:p>
      <w:pPr>
        <w:bidi/>
      </w:pPr>
      <w:r>
        <w:rPr>
          <w:rtl/>
          <w:cs/>
          <w:lang w:val="ar_AE" w:bidi="ar_AE"/>
        </w:rPr>
      </w:r>
      <w:r>
        <w:rPr>
          <w:rtl/>
          <w:cs/>
          <w:lang w:val="ar_AE" w:bidi="ar_AE"/>
        </w:rPr>
        <w:t xml:space="preserve">واتّفق صاحب الأرض مع العمّال على أن يدفع لكلٍّ منهم أُجرة عادية مقدارُها </w:t>
      </w:r>
      <w:r>
        <w:rPr>
          <w:b/>
          <w:rtl/>
          <w:cs/>
          <w:lang w:val="ar_AE" w:bidi="ar_AE"/>
        </w:rPr>
        <w:t>دينار</w:t>
      </w:r>
      <w:r>
        <w:rPr>
          <w:rtl/>
          <w:cs/>
          <w:lang w:val="ar_AE" w:bidi="ar_AE"/>
        </w:rPr>
        <w:t xml:space="preserve"> واحد عن يوم عمل كامل. والدينارُ هو عُملة رومانية من الفِضّة، وكانت تُعتبَر أجرةَ يوم كامل من العمل الشاقّ. راجعوا قاموس الكلمات الرئيسية للاطّلاع على التعريف الكامل لكلمة </w:t>
      </w:r>
      <w:r>
        <w:rPr>
          <w:rtl/>
          <w:cs/>
          <w:lang w:val="ar_AE" w:bidi="ar_AE"/>
        </w:rPr>
        <w:t>"دينار"</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20:17–28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مرقس 20: 17–28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حدثتْ هذه القصة بعد أن أخبر يسوعُ تلاميذه مَثَلَ عُمال الكرم. كان وقت عيد الفصح قريبًا، وهو العيد اليهودي المهم حيث يتذكَّر الشعب اليهودي عندما أنقذهم الله من العبودية في مصر. كان العديد من الناس يذهبون إلى أورشليم للاحتفال بالعيد. سافَر يسوع وتلاميذه مع جمعٍ كبير من المُسافرين للاحتفال بالعيد. كانوا مسافرين "صعودًا" إلى أورشليم لأن أورشليم على ارتفاع أكبر من مكانهم. أخذَ يسوعُ تلاميذه جانبًا ليتحدث معهم على انفراد. كان يريد أن يحذرهم مما سيحدث له. قال يسوع إنَّ ابن الإنسان سيُسلَّم، أو ستتم خيانته، إلى رؤساء الكهنة ومعلِّمي الشريعة. كان التلاميذ يعرفون أن يسوع يُشير إلى نفسه باسم ابن الإنسان، أي المخلِّص الموعود الذي كان اليهود ينتظرونه. تحدَّث يسوع بتفصيل كبير عما سيحدث. كانت السلطات اليهودية ستَحكم على يسوع بأنه مذنب، ثم سوف "يُسلِّمونه" أو يُقدِّمونه إلى السلطات الأممية، غير اليهودية، لينفذوا فيه الإعدام. في تلك الأيام، كانت الإمبراطورية الرومانية تحكم أرض اليهود والمناطق المحيطة بها. كان يَحق للرومان وحدهم أن يَعدموا المجرمين. قال يسوع لتلاميذه إن هؤلاء الأمم أو غير اليهود، سيَهزأون به، ويجلدونه، ويصلبونه. كان الصلب هو الطريقة الشائعة لإعدام المجرمين المُنحطين. كان الصلب يشتمل على تسمير المُدانين على قطعتَين من الخشب ثم يُعلِّقونهم حتى يموتوا. ذكَّر بعدها يسوعُ تلاميذه بأنه سيُقام من جديد.</w:t>
      </w:r>
    </w:p>
    <w:p>
      <w:pPr>
        <w:bidi/>
      </w:pPr>
      <w:r>
        <w:rPr>
          <w:rtl/>
          <w:cs/>
          <w:lang w:val="ar_AE" w:bidi="ar_AE"/>
        </w:rPr>
      </w:r>
      <w:r>
        <w:rPr>
          <w:rtl/>
          <w:cs/>
          <w:lang w:val="ar_AE" w:bidi="ar_AE"/>
        </w:rPr>
        <w:t>توقَّفوا هنا واعرضوا خريطة للطريق من أريحا إلى أورشليم.</w:t>
      </w:r>
    </w:p>
    <w:p>
      <w:pPr>
        <w:bidi/>
      </w:pPr>
      <w:r>
        <w:rPr>
          <w:rtl/>
          <w:cs/>
          <w:lang w:val="ar_AE" w:bidi="ar_AE"/>
        </w:rPr>
      </w:r>
      <w:r>
        <w:rPr>
          <w:rtl/>
          <w:cs/>
          <w:lang w:val="ar_AE" w:bidi="ar_AE"/>
        </w:rPr>
        <w:t>ناقشوا في ثقافتكم كيف تُنفِّذ السُلطات حُكم الإعدام في أحدهم إذا تمت إدانته في جريمةٍ ما.</w:t>
      </w:r>
    </w:p>
    <w:p>
      <w:pPr>
        <w:bidi/>
      </w:pPr>
      <w:r>
        <w:rPr>
          <w:rtl/>
          <w:cs/>
          <w:lang w:val="ar_AE" w:bidi="ar_AE"/>
        </w:rPr>
      </w:r>
      <w:r>
        <w:rPr>
          <w:rtl/>
          <w:cs/>
          <w:lang w:val="ar_AE" w:bidi="ar_AE"/>
        </w:rPr>
        <w:t>كان يعقوب ويوحنا اثنين من تلاميذ يسوع. كان أبوهما يُدعَى زبدي. وجاءت أمهم إلى يسوع وسجدتْ أمامه لتُظهر الاحترام ليسوع ولتَطلب منه معروفًا. "مَاذَا تُرِيدِينَ؟" سأل يسوعُ أمَ يعقوب يوحنا هذا السؤال. قالت له: "قُلْ أَنْ يَجْلِسَ ٱبْنَايَ هَذَانِ وَاحِدٌ عَنْ يَمِينِكَ وَٱلْآخَرُ عَنِ ٱلْيَسَارِ فِي مَلَكُوتِكَ." لا نسمع عن أم يعقوب ويوحنا بعد أن طلبتْ ذلك. كانت الكراسي على يمين ويسار المَلك هي عادة أماكن يجلس فيها أصحاب مناصب الإكرام والسُلطان. فقال يسوع ليعقوب ويوحنا: "لَسْتُمَا تَعْلَمَانِ مَا تَطْلُبَانِ. أتستطيعان أن تشربا الكأس التي سوف أشربها أنا؟" استخدم يسوع الكأسَ باعتبارها رمزًا للآلام. كان يسوع يسأل إذا كان يعقوب ويوحنا يملكان القوة أو القدرة على أن يتألما مثلما سيتألم يسوع قريبًا. كان يسوع يعرف أنه سيصبح مَلكًا من خلال آلامه على الصليب. أجاب يعقوب ويوحنا: "نَسْتَطِيعُ." فقال لهما يسوع: "أَمَّا كَأْسِي فَتَشْرَبَانِهَا، ... وَأَمَّا ٱلْجُلُوسُ عَنْ يَمِينِي وَعَنْ يَسَارِي فَلَيْسَ لِي أَنْ أُعْطِيَهُ. إن هذه المناصب تَعود "لِلَّذِينَ أُعِدَّ لَهُمْ مِنْ أَبِي." كان يسوع يقول هنا ببساطة أن الله، أبيه، هو الذي يُقرر من سيأخذ مناصب الإكرام والسلطان في ملكوت الله. لا نعرف من سيختاره اللهُ ليَأخذها أو كيف سيُقرِّر ذلك، ما نعرفه هو أن يسوع ليس هو الذي سيُقرِّر.</w:t>
      </w:r>
    </w:p>
    <w:p>
      <w:pPr>
        <w:bidi/>
      </w:pPr>
      <w:r>
        <w:rPr>
          <w:rtl/>
          <w:cs/>
          <w:lang w:val="ar_AE" w:bidi="ar_AE"/>
        </w:rPr>
      </w:r>
      <w:r>
        <w:rPr>
          <w:rtl/>
          <w:cs/>
          <w:lang w:val="ar_AE" w:bidi="ar_AE"/>
        </w:rPr>
        <w:t>توقَّفوا هنا وناقشوا: في ثقافتكم، ما هي صفات أو إمكانيات الشخص الذي يتمتع بالمكانة العالية أو السُلطان؟</w:t>
      </w:r>
    </w:p>
    <w:p>
      <w:pPr>
        <w:bidi/>
      </w:pPr>
      <w:r>
        <w:rPr>
          <w:rtl/>
          <w:cs/>
          <w:lang w:val="ar_AE" w:bidi="ar_AE"/>
        </w:rPr>
      </w:r>
      <w:r>
        <w:rPr>
          <w:rtl/>
          <w:cs/>
          <w:lang w:val="ar_AE" w:bidi="ar_AE"/>
        </w:rPr>
        <w:t>وعندما سمع التلاميذ العشرة الآخرون ما طلبه يعقوب ويوحنا، غضبوا من الأخين. على الأغلب، كان التلاميذ الآخرون غاضبين لأنهم كانوا يريدون أيضًا المناصب العالية في ملكوت الله. دعا يسوع تلاميذه إليه. وشرح لهم الفرق بين الطريقة التي تَستخدم بها السلطات في العالَم سُلطانَها والطريقة التي يعمل بها ملكوت الله. قال يسوع إن حكام الأمم، أو غير اليهود، يَحكمون شعبهم بقسوة. ثم أعطى يسوع أمرًا: "يجب أن تتصرَّفوا بشكلٍ مختلف." إن تلاميذ يسوع الذين يريدون أن يكونوا قادةً، يجب أن يَخدموا الآخرين. إن تلاميذه الذين يريدون أن يكونوا في أعلى المناصب يجب أن يكونوا مثل العبيد، أي أصحاب أدنى مكانة في المجتمع. هذا هو عكس ما يفعله الحكام في العالَم. لكن يسوع يُظهر لنا نموذجًا لِخدمة الآخرين. على الرغم من أن يسوع هو ابن الإنسان، أو المُخلِّص الموعود، إلا أنه خدمَ الناسَ بِموته ليُحررهم من خطاياهم.</w:t>
      </w:r>
    </w:p>
    <w:p>
      <w:pPr>
        <w:bidi/>
      </w:pPr>
      <w:r>
        <w:rPr>
          <w:rtl/>
          <w:cs/>
          <w:lang w:val="ar_AE" w:bidi="ar_AE"/>
        </w:rPr>
      </w:r>
      <w:r>
        <w:rPr>
          <w:rtl/>
          <w:cs/>
          <w:lang w:val="ar_AE" w:bidi="ar_AE"/>
        </w:rPr>
        <w:t>توقَّفوا هنا وناقشوا: في ثقافتكم، ماذا يفعل الناس ليصبحوا أهم الأشخاص في المجتمع؟ ناقشوا أيضًا كيف يَعمل الحكام وشعبهم معًا. ناقشوا مَن فيهم يَخدم الآخر؟ من لديه السلطة؟ احكوا قصةً عن وقت فعلَ فيه حاكمٌ شيئًا ليخدم أحد الناس في منطقته. هل يَخدم الحكامُ شعبهم أم يَخدم الناسُ حكامهم؟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3 مشاهد.</w:t>
      </w:r>
    </w:p>
    <w:p>
      <w:pPr>
        <w:bidi/>
      </w:pPr>
      <w:r>
        <w:rPr>
          <w:rtl/>
          <w:cs/>
          <w:lang w:val="ar_AE" w:bidi="ar_AE"/>
        </w:rPr>
      </w:r>
      <w:r>
        <w:rPr>
          <w:b/>
          <w:rtl/>
          <w:cs/>
          <w:lang w:val="ar_AE" w:bidi="ar_AE"/>
        </w:rPr>
        <w:t>المشهد الأول:</w:t>
      </w:r>
      <w:r>
        <w:rPr>
          <w:rtl/>
          <w:cs/>
          <w:lang w:val="ar_AE" w:bidi="ar_AE"/>
        </w:rPr>
        <w:t xml:space="preserve"> كان يسوع وتلاميذه الاثنا عشر في طريقهم صاعدين إلى أورشليم، وأخبرهم يسوع مرة أخرى أنه سيموت هناك.</w:t>
      </w:r>
    </w:p>
    <w:p>
      <w:pPr>
        <w:bidi/>
      </w:pPr>
      <w:r>
        <w:rPr>
          <w:rtl/>
          <w:cs/>
          <w:lang w:val="ar_AE" w:bidi="ar_AE"/>
        </w:rPr>
      </w:r>
      <w:r>
        <w:rPr>
          <w:b/>
          <w:rtl/>
          <w:cs/>
          <w:lang w:val="ar_AE" w:bidi="ar_AE"/>
        </w:rPr>
        <w:t>المشهد الثاني:</w:t>
      </w:r>
      <w:r>
        <w:rPr>
          <w:rtl/>
          <w:cs/>
          <w:lang w:val="ar_AE" w:bidi="ar_AE"/>
        </w:rPr>
        <w:t xml:space="preserve"> جاءت أم يعقوب ويوحنا إلى يسوع وطلبت منه أن يجلس ابناها في أماكن الكرامة بجانبه في ملكوته.</w:t>
      </w:r>
    </w:p>
    <w:p>
      <w:pPr>
        <w:bidi/>
      </w:pPr>
      <w:r>
        <w:rPr>
          <w:rtl/>
          <w:cs/>
          <w:lang w:val="ar_AE" w:bidi="ar_AE"/>
        </w:rPr>
      </w:r>
      <w:r>
        <w:rPr>
          <w:b/>
          <w:rtl/>
          <w:cs/>
          <w:lang w:val="ar_AE" w:bidi="ar_AE"/>
        </w:rPr>
        <w:t>المشهد الثالث:</w:t>
      </w:r>
      <w:r>
        <w:rPr>
          <w:rtl/>
          <w:cs/>
          <w:lang w:val="ar_AE" w:bidi="ar_AE"/>
        </w:rPr>
        <w:t xml:space="preserve"> غضب التلاميذ العشرة الباقون من يعقوب ويوحنا.</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الاثنا عشر، بمن فيهم يعقوب ويوحنا</w:t>
      </w:r>
    </w:p>
    <w:p>
      <w:pPr>
        <w:pStyle w:val="ListBullet"/>
        <w:bidi/>
        <w:spacing w:line="240" w:lineRule="auto"/>
        <w:ind w:left="720"/>
      </w:pPr>
      <w:r>
        <w:rPr>
          <w:rtl/>
          <w:cs/>
          <w:lang w:val="ar_AE" w:bidi="ar_AE"/>
        </w:rPr>
      </w:r>
      <w:r>
        <w:rPr>
          <w:rtl/>
          <w:cs/>
          <w:lang w:val="ar_AE" w:bidi="ar_AE"/>
        </w:rPr>
        <w:t>أم يعقوب ويوحنا</w:t>
      </w:r>
    </w:p>
    <w:p>
      <w:pPr>
        <w:bidi/>
      </w:pPr>
      <w:r>
        <w:rPr>
          <w:rtl/>
          <w:cs/>
          <w:lang w:val="ar_AE" w:bidi="ar_AE"/>
        </w:rPr>
      </w:r>
      <w:r>
        <w:rPr>
          <w:rtl/>
          <w:cs/>
          <w:lang w:val="ar_AE" w:bidi="ar_AE"/>
        </w:rPr>
        <w:t>في هذه الجلسة، اجعل المجموعة تُصور أحداث القصة بالتسلسل، أو يرسموها بأنفسهم، أو يستخدموا أشياء ملموسة (مثل الحجارة، العصي، أو لعب الأطفال) لتجسيد القصة والأحداث التي وقعت فيها.</w:t>
      </w:r>
    </w:p>
    <w:p>
      <w:pPr>
        <w:bidi/>
      </w:pPr>
      <w:r>
        <w:rPr>
          <w:rtl/>
          <w:cs/>
          <w:lang w:val="ar_AE" w:bidi="ar_AE"/>
        </w:rPr>
      </w:r>
      <w:r>
        <w:rPr>
          <w:rtl/>
          <w:cs/>
          <w:lang w:val="ar_AE" w:bidi="ar_AE"/>
        </w:rPr>
        <w:t>في المشهد الأول، كان يسوع وتلاميذه الاثنا عشر ومعهم جمع كبير في طريقهم صاعدين إلى أورشليم. وكانت أورشليم في مكان أعلى من المناطق المحيطة بها، لذلك كان الناس يقولون إنهم صاعدون إلى أورشليم عندما يسافرون إليها. ولأن أورشليم كانت مركز النشاط الديني اليهودي، كان هناك كثيرون يسيرون في الطريق إليها. وفي وقت ما، أخذ يسوع تلاميذه الاثني عشر جانبًا وتحدث معهم على انفراد، وصار يحذّرهم من أن ابن الإنسان سيُقتل في أورشليم. ومن المهم أن نتذكّر أن شخصًا ما سيخون يسوع ويسلّمه إلى رؤساء الكهنة ومعلمي الشريعة. ثم سيُسلمه رؤساء الكهنة والمعلمون إلى السلطات الرومانية، بعد ذلك ستسخر منه السلطات، وتجلده، وتصلبه، وهذا ما يشرحه يسوع بالتفصيل.</w:t>
      </w:r>
    </w:p>
    <w:p>
      <w:pPr>
        <w:bidi/>
      </w:pPr>
      <w:r>
        <w:rPr>
          <w:rtl/>
          <w:cs/>
          <w:lang w:val="ar_AE" w:bidi="ar_AE"/>
        </w:rPr>
      </w:r>
      <w:r>
        <w:rPr>
          <w:rtl/>
          <w:cs/>
          <w:lang w:val="ar_AE" w:bidi="ar_AE"/>
        </w:rPr>
        <w:t>في المشهد الثاني، جاءت أم يعقوب ويوحنا إلى يسوع ومعها ابناها. سجدت الأم له ووجهها إلى الأرض إظهارًا للاحترام. فيسألها يسوع عمّا تريد، فتجيب. طلبت من يسوع أن يجلس ابناها عن يمينه وعن يساره—وهما مكانا الكرامة العُظمى. ثم قال يسوع ليعقوب ويوحنا: "لَسْتُمَا تَعْلَمَانِ مَا تَطْلُبَانِ. وَأَنْ تَصْطَبِغَا بِالصِّبْغَةِ الَّتِي أَصْطَبغُ بِهَا أَنَا؟" ومن المهم أن نتذكر أن الكأس كانت رمزًا للمعاناة. ربما تحتاج أن تقول: "أَتَسْتَطِيعَانِ أَنْ تَشْرَبَا الْكَأْسَ الَّتِي سَوْفَ أَشْرَبُهَا أَنَا؟" أو: "هل يمكنكما أن تتألما معي كما لو أننا شربنا الألم من نفس الكأس؟" يستخدم يسوع سؤالًا ليؤكد أن الوصول إلى المراتب العالية في ملكوته لا يتم بنفس الطرق التي يصل بها الناس إلى المراتب العالية في ممالك هذا العالم. أجاب يعقوب ويوحنا "نستطيع"، فقال يسوع لهما: "أَمَّا كَأْسِي فَتَشْرَبَانِهَا، ... وَأَمَّا الْجُلُوسُ عَنْ يَمِيني وَعَنْ يَسَارِي فَلَيْسَ لِي أَنْ أُعْطِيَهُ، إِلاَّ لِلَّذِينَ أُعِدَّ لَهُمْ مِنْ أَبِي."</w:t>
      </w:r>
    </w:p>
    <w:p>
      <w:pPr>
        <w:bidi/>
      </w:pPr>
      <w:r>
        <w:rPr>
          <w:rtl/>
          <w:cs/>
          <w:lang w:val="ar_AE" w:bidi="ar_AE"/>
        </w:rPr>
      </w:r>
      <w:r>
        <w:rPr>
          <w:rtl/>
          <w:cs/>
          <w:lang w:val="ar_AE" w:bidi="ar_AE"/>
        </w:rPr>
        <w:t>في المشهد الثالث، عندما سمع التلاميذ العشرة أن يعقوب ويوحنا يطلبان مقاعد الكرامة، غضبوا منهما. لكن يسوع دعا تلاميذه الاثني عشر ليجتمعوا حوله، وصنع يسوع مقارنة قوية بين طريقة حكّام العالم في إظهار سلطانهم وبين الطريقة التي يجب أن يسلك بها تلاميذه. قال يسوع لتلاميذه أولًا إنهم يعرفون كيف يتصرّف قادة العالم، وهذا واضح للجميع. ثم يقول يسوع شيئين متشابيهن ليؤكد ما يحدث في العالم؛ فيقول إن حكّام العالم يستبدّون بالناس ويفرضون سلطتهم عليهم، وإن المسؤولين يظهرون سلطانًا عظيمًا على شعوبهم. ثم يُظهر يسوع تناقضًا قاطعًا، ويعطيهم وصية: "فَلَا يَكُونُ هكَذَا</w:t>
      </w:r>
      <w:r>
        <w:rPr>
          <w:b/>
          <w:rtl/>
          <w:cs/>
          <w:lang w:val="ar_AE" w:bidi="ar_AE"/>
        </w:rPr>
        <w:t>فِيكُمْ</w:t>
      </w:r>
      <w:r>
        <w:rPr>
          <w:rtl/>
          <w:cs/>
          <w:lang w:val="ar_AE" w:bidi="ar_AE"/>
        </w:rPr>
        <w:t>." وقال مرة أخرى عبارتين متشابهتين ليؤكد ما يجب أن يفعله تلاميذه: إن أرادوا أن يكونوا قادة، فعليهم أن يخدموا الآخرين ويهتموا بهم. وإن أرادوا أن يكونوا في المركز الأعلى، أو "الأولين"، فعليهم أن يكونوا مثل العبيد، أي في أدنى مكانة. ثم يعطي يسوع مثالًا، فيقول إنه هو نفسه يفعل ذلك: فيسوع نفسه يَخدم الآخرين. وإنه، هو ابن الإنسان، وقد جاء وتألم لكي يحرر كثيرين من عقوبة خطاياهم.</w:t>
      </w:r>
    </w:p>
    <w:p>
      <w:pPr>
        <w:bidi/>
      </w:pPr>
      <w:r>
        <w:rPr>
          <w:rtl/>
          <w:cs/>
          <w:lang w:val="ar_AE" w:bidi="ar_AE"/>
        </w:rPr>
      </w:r>
      <w:r>
        <w:rPr>
          <w:rtl/>
          <w:cs/>
          <w:lang w:val="ar_AE" w:bidi="ar_AE"/>
        </w:rPr>
        <w:t>توقّفوا هنا وناقشوا كفريق للترجمة: احكوا قصة تُظهر فيها مقارنة قوية بين طريقة تصرّف شخص أو مجموعة من الناس وطريقة تصرّف شخص أو مجموعة أخرى. انتبهوا للطريقة التي تروون بها القصة، وما الذي تؤكدون عليه؟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3 مشاهد.</w:t>
      </w:r>
    </w:p>
    <w:p>
      <w:pPr>
        <w:bidi/>
      </w:pPr>
      <w:r>
        <w:rPr>
          <w:rtl/>
          <w:cs/>
          <w:lang w:val="ar_AE" w:bidi="ar_AE"/>
        </w:rPr>
      </w:r>
      <w:r>
        <w:rPr>
          <w:b/>
          <w:rtl/>
          <w:cs/>
          <w:lang w:val="ar_AE" w:bidi="ar_AE"/>
        </w:rPr>
        <w:t>المشهد الأول:</w:t>
      </w:r>
      <w:r>
        <w:rPr>
          <w:rtl/>
          <w:cs/>
          <w:lang w:val="ar_AE" w:bidi="ar_AE"/>
        </w:rPr>
        <w:t xml:space="preserve"> كان يسوع وتلاميذه الاثني عشر في طريقهم إلى أورشليم.</w:t>
      </w:r>
    </w:p>
    <w:p>
      <w:pPr>
        <w:bidi/>
      </w:pPr>
      <w:r>
        <w:rPr>
          <w:rtl/>
          <w:cs/>
          <w:lang w:val="ar_AE" w:bidi="ar_AE"/>
        </w:rPr>
      </w:r>
      <w:r>
        <w:rPr>
          <w:b/>
          <w:rtl/>
          <w:cs/>
          <w:lang w:val="ar_AE" w:bidi="ar_AE"/>
        </w:rPr>
        <w:t>المشهد الثاني:</w:t>
      </w:r>
      <w:r>
        <w:rPr>
          <w:rtl/>
          <w:cs/>
          <w:lang w:val="ar_AE" w:bidi="ar_AE"/>
        </w:rPr>
        <w:t xml:space="preserve"> جاءت أم يعقوب ويوحنا إلى يسوع وطلبت منه خدمة. </w:t>
      </w:r>
    </w:p>
    <w:p>
      <w:pPr>
        <w:bidi/>
      </w:pPr>
      <w:r>
        <w:rPr>
          <w:rtl/>
          <w:cs/>
          <w:lang w:val="ar_AE" w:bidi="ar_AE"/>
        </w:rPr>
      </w:r>
      <w:r>
        <w:rPr>
          <w:b/>
          <w:rtl/>
          <w:cs/>
          <w:lang w:val="ar_AE" w:bidi="ar_AE"/>
        </w:rPr>
        <w:t>المشهد الثالث:</w:t>
      </w:r>
      <w:r>
        <w:rPr>
          <w:rtl/>
          <w:cs/>
          <w:lang w:val="ar_AE" w:bidi="ar_AE"/>
        </w:rPr>
        <w:t xml:space="preserve"> اغتاظ التلاميذ العشرة الباقون من يعقوب ويوحنا.</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الاثني عشر</w:t>
      </w:r>
    </w:p>
    <w:p>
      <w:pPr>
        <w:pStyle w:val="ListBullet"/>
        <w:bidi/>
        <w:spacing w:line="240" w:lineRule="auto"/>
        <w:ind w:left="720"/>
      </w:pPr>
      <w:r>
        <w:rPr>
          <w:rtl/>
          <w:cs/>
          <w:lang w:val="ar_AE" w:bidi="ar_AE"/>
        </w:rPr>
      </w:r>
      <w:r>
        <w:rPr>
          <w:rtl/>
          <w:cs/>
          <w:lang w:val="ar_AE" w:bidi="ar_AE"/>
        </w:rPr>
        <w:t>أم يعقوب ويوحنا</w:t>
      </w:r>
    </w:p>
    <w:p>
      <w:pPr>
        <w:pStyle w:val="ListBullet"/>
        <w:bidi/>
        <w:spacing w:line="240" w:lineRule="auto"/>
        <w:ind w:left="720"/>
      </w:pPr>
      <w:r>
        <w:rPr>
          <w:rtl/>
          <w:cs/>
          <w:lang w:val="ar_AE" w:bidi="ar_AE"/>
        </w:rPr>
      </w:r>
      <w:r>
        <w:rPr>
          <w:rtl/>
          <w:cs/>
          <w:lang w:val="ar_AE" w:bidi="ar_AE"/>
        </w:rPr>
        <w:t>يعقوب ويوحنا</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بعض الأجزاء من القصة. في المرة الثانية التي يقوم فيها الفريق بتمثيل هذه القصة، أوقفوهم عند مواقف معينة.</w:t>
      </w:r>
    </w:p>
    <w:p>
      <w:pPr>
        <w:bidi/>
      </w:pPr>
      <w:r>
        <w:rPr>
          <w:rtl/>
          <w:cs/>
          <w:lang w:val="ar_AE" w:bidi="ar_AE"/>
        </w:rPr>
      </w:r>
      <w:r>
        <w:rPr>
          <w:rtl/>
          <w:cs/>
          <w:lang w:val="ar_AE" w:bidi="ar_AE"/>
        </w:rPr>
        <w:t>في هذه القصة، ابدأوا بتمثيل دور يسوع وتلاميذه الاثني عشر وهم يصعدون إلى أورشليم بمناسبة عيد الفصح. يسافر يسوع وتلاميذه الاثني عشر وسط جمع كبير من الشعب وجميعهم ذاهبون إلى العيد. يتكلَّم يسوع إلى تلاميذه على انفراد. ويقول إنَّ الشعب سيسلِّم ابن الإنسان إلى رؤساء الكهنة والكتبة. وسوف يحكمون عليه بالموت. وسيسلمونه إلى رؤساء الأمم، لكي يهزأوا به، ويجلدوه، ويصلبوه. وفي اليوم الثالث، يقوم يسوع من الأموات.</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"بماذا تشعر؟" قد تسمعون عبارات مثل: "لا أصدق أن واحد من تلاميذي سيسلمني للموت". </w:t>
      </w:r>
    </w:p>
    <w:p>
      <w:pPr>
        <w:pStyle w:val="ListBullet"/>
        <w:bidi/>
        <w:spacing w:line="240" w:lineRule="auto"/>
        <w:ind w:left="720"/>
      </w:pPr>
      <w:r>
        <w:rPr>
          <w:rtl/>
          <w:cs/>
          <w:lang w:val="ar_AE" w:bidi="ar_AE"/>
        </w:rPr>
      </w:r>
      <w:r>
        <w:rPr>
          <w:rtl/>
          <w:cs/>
          <w:lang w:val="ar_AE" w:bidi="ar_AE"/>
        </w:rPr>
        <w:t>اسألوا المُمثِّلين الذين يؤدون دور التلاميذ الإثني عشر: "بماذا تشعرون؟" قد تسمعون عبارات مثل: "يا إلهي! إنه أمر عجيب ولا يُصدق أن يقوم أحد من بيننا بخيانة يسوع".</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 المشهد الثاني، تقدَّمت أم يعقوب ويوحنا إلى يسوع مع ابنيها. وسجدت أمام يسوع ووجهها إلى الأرض وطلبت منه خدمة. "مَاذَا تُرِيدِينَ؟" سأل يسوع أم يعقوب يوحنا. فأجابت قائلة: "قُلْ أَنْ يَجْلِسَ ٱبْنَايَ هَذَانِ وَاحِدٌ عَنْ يَمِينِكَ وَٱلْآخَرُ عَنِ ٱلْيَسَارِ فِي مَلَكُوتِكَ". ثم قال يسوع ليعقوب ويوحنا: "لَسْتُمَا تَعْلَمَانِ مَا تَطْلُبَانِ. أتستطيعان أن تشربا من كأس الألم التي سوف أشربها أنا؟" أجاب يعقوب ويوحنا "نَسْتَطِيعُ"، فقال لهما يسوع: "أَمَّا كَأْسِي فَتَشْرَبَانِهَا، ... وَأَمَّا ٱلْجُلُوسُ عَنْ يَمِينِي وَعَنْ يَسَارِي فَلَيْسَ لِي أَنْ أُعْطِيَهُ. هذه الأماكن لا تُعطى إِلاَّ لِلَّذِينَ أُعِدَّ لَهُمْ مِنْ أَبِي."</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"بماذا تشعر؟" قد تسمعون عبارات مثل: "أم يعقوب يوحنا هذه امرأة أنانية تريد أن تحظى عائلتها بالمكانة." </w:t>
      </w:r>
    </w:p>
    <w:p>
      <w:pPr>
        <w:pStyle w:val="ListBullet"/>
        <w:bidi/>
        <w:spacing w:line="240" w:lineRule="auto"/>
        <w:ind w:left="720"/>
      </w:pPr>
      <w:r>
        <w:rPr>
          <w:rtl/>
          <w:cs/>
          <w:lang w:val="ar_AE" w:bidi="ar_AE"/>
        </w:rPr>
      </w:r>
      <w:r>
        <w:rPr>
          <w:rtl/>
          <w:cs/>
          <w:lang w:val="ar_AE" w:bidi="ar_AE"/>
        </w:rPr>
        <w:t>اسألوا المُمثِّلة التي تؤدي دور أم يعقوب يوحنا: "بماذا تشعرين؟" قد تسمعون عبارات مثل: "آمل أن يُعطي يسوع لابنيَّ بعض الاعتبار. أريد أن أفتخر بعائلتي".</w:t>
      </w:r>
    </w:p>
    <w:p>
      <w:pPr>
        <w:pStyle w:val="ListBullet"/>
        <w:bidi/>
        <w:spacing w:line="240" w:lineRule="auto"/>
        <w:ind w:left="720"/>
      </w:pPr>
      <w:r>
        <w:rPr>
          <w:rtl/>
          <w:cs/>
          <w:lang w:val="ar_AE" w:bidi="ar_AE"/>
        </w:rPr>
      </w:r>
      <w:r>
        <w:rPr>
          <w:rtl/>
          <w:cs/>
          <w:lang w:val="ar_AE" w:bidi="ar_AE"/>
        </w:rPr>
        <w:t>اسألوا المُمثِّلَين اللذَين يؤديان دور يعقوب ويوحنا: "بماذا تشعران؟" قد تسمعون عبارات مثل: "أمّنا ماهرة في القتال. نحن سعداء لأنها تكلمت إلى يسوع. لقد كنا برفقة يسوع منذ زمن بعيد. وقد كنا نعمل بجد. لذلك فنحن نستحق أن نُكَرَّم في ملكوت الله".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في المشهد الثالث، واصلوا تمثيل الأحداث، حين سمع العشرة الباقين ما طلب يعقوب ويوحنا، اغتاظوا من أجل الأخوين. فدعا يسوع التلاميذ الاثني عشر وقال لهم: "أَنْتُمْ تَعْلَمُونَ أَنَّ رُؤَسَاءَ ٱلْأُمَمِ يَسُودُونَهُمْ، وَٱلْعُظَمَاءَ يَتَسَلَّطُونَ عَلَيْهِمْ. فَلَا يَكُونُ هَكَذَا فِيكُمْ. بَلْ مَنْ أَرَادَ أَنْ يَكُونَ فِيكُمْ عَظِيمًا فَلْيَكُنْ لَكُمْ خَادِمًا، ٢٧ وَمَنْ أَرَادَ أَنْ يَكُونَ فِيكُمْ أَوَّلًا فَلْيَكُنْ لَكُمْ عَبْدًا. كَمَا أَنَّ ٱبْنَ ٱلْإِنْسَانِ لَمْ يَأْتِ لِيُخْدَمَ بَلْ لِيَخْدِمَ، وَلِيَبْذِلَ نَفْسَهُ فِدْيَةً عَنْ كَثِيرِينَ.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العشرة تلاميذ: "بماذا تشعرون؟" قد تسمعون عبارات مثل: "كيف تتدخل أم في أمور خارجة عن نطاق عائلتها؟"</w:t>
      </w:r>
    </w:p>
    <w:p>
      <w:pPr>
        <w:pStyle w:val="ListBullet"/>
        <w:bidi/>
        <w:spacing w:line="240" w:lineRule="auto"/>
        <w:ind w:left="720"/>
      </w:pPr>
      <w:r>
        <w:rPr>
          <w:rtl/>
          <w:cs/>
          <w:lang w:val="ar_AE" w:bidi="ar_AE"/>
        </w:rPr>
      </w:r>
      <w:r>
        <w:rPr>
          <w:rtl/>
          <w:cs/>
          <w:lang w:val="ar_AE" w:bidi="ar_AE"/>
        </w:rPr>
        <w:t xml:space="preserve">اسألوا المُمثِّلَين اللذَين يؤديان دور يعقوب ويوحنا: "بماذا تشعران؟" قد تسمعون عبارات مثل: "اهدأوا قليلًا يا إخوتي التلاميذ. من فضلك أخرج أُمِّي من هذا الأمر، ولا تغضبْ منّا ولا من أُمِّنَا." اسألوا المُمثِّل الذي يؤدي دور يسوع: "بماذا تشعر؟" قد تسمعون عبارات مثل: "أرجو أن تكفُّوا عن هذا، فهذه مسائل بسيطة يمكنني الرد عليها بسهولة، وسوف تحصلون جميعًا على إجابة جيدة. أشعر بالحزن الشديد لأنَّ تلاميذي لا يزالون غير فاهمين للإختلاف الذي بين ملكوتي والعالم." </w:t>
      </w:r>
    </w:p>
    <w:p>
      <w:pPr>
        <w:pStyle w:val="ListBullet"/>
        <w:bidi/>
        <w:spacing w:line="240" w:lineRule="auto"/>
        <w:ind w:left="720"/>
      </w:pPr>
      <w:r>
        <w:rPr>
          <w:rtl/>
          <w:cs/>
          <w:lang w:val="ar_AE" w:bidi="ar_AE"/>
        </w:rPr>
      </w:r>
      <w:r>
        <w:rPr>
          <w:rtl/>
          <w:cs/>
          <w:lang w:val="ar_AE" w:bidi="ar_AE"/>
        </w:rPr>
        <w:t>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 xml:space="preserve">كان يسوع </w:t>
      </w:r>
      <w:r>
        <w:rPr>
          <w:b/>
          <w:rtl/>
          <w:cs/>
          <w:lang w:val="ar_AE" w:bidi="ar_AE"/>
        </w:rPr>
        <w:t>وتلاميذه</w:t>
      </w:r>
      <w:r>
        <w:rPr>
          <w:rtl/>
          <w:cs/>
          <w:lang w:val="ar_AE" w:bidi="ar_AE"/>
        </w:rPr>
        <w:t xml:space="preserve"> الاثنا عشر في الطريق صاعدين إلى أورشليم. والتلاميذ هم أقربُ أتباعِ يسوع إليه، يتعلّمون منه، ويكرّسون أنفسهم لتعاليمه. استخدموا الكلمة نفسها التي استخدمتُموها في المقاطع السابقة عند ترجمة كلمة "تلاميذ"، وتذكّروا أن كلمة </w:t>
      </w:r>
      <w:r>
        <w:rPr>
          <w:rtl/>
          <w:cs/>
          <w:lang w:val="ar_AE" w:bidi="ar_AE"/>
        </w:rPr>
        <w:t>"تلاميذ"</w:t>
      </w:r>
      <w:r>
        <w:rPr>
          <w:rtl/>
          <w:cs/>
          <w:lang w:val="ar_AE" w:bidi="ar_AE"/>
        </w:rPr>
        <w:t xml:space="preserve"> مذكورة في قاموس الكلمات الرئيسية. في بعض الترجمات تُذكَر عبارة "الاثنا عشر" فقط، وهي تشير إلى التلاميذ الاثني عشر.</w:t>
      </w:r>
    </w:p>
    <w:p>
      <w:pPr>
        <w:bidi/>
      </w:pPr>
      <w:r>
        <w:rPr>
          <w:rtl/>
          <w:cs/>
          <w:lang w:val="ar_AE" w:bidi="ar_AE"/>
        </w:rPr>
      </w:r>
      <w:r>
        <w:rPr>
          <w:rtl/>
          <w:cs/>
          <w:lang w:val="ar_AE" w:bidi="ar_AE"/>
        </w:rPr>
        <w:t xml:space="preserve">ثم يقول يسوع إنّ شخصًا سيُسلّمه، أي سيُسلّم </w:t>
      </w:r>
      <w:r>
        <w:rPr>
          <w:b/>
          <w:rtl/>
          <w:cs/>
          <w:lang w:val="ar_AE" w:bidi="ar_AE"/>
        </w:rPr>
        <w:t>"ابنَ الإنسان"</w:t>
      </w:r>
      <w:r>
        <w:rPr>
          <w:rtl/>
          <w:cs/>
          <w:lang w:val="ar_AE" w:bidi="ar_AE"/>
        </w:rPr>
        <w:t xml:space="preserve">، إلى </w:t>
      </w:r>
      <w:r>
        <w:rPr>
          <w:b/>
          <w:rtl/>
          <w:cs/>
          <w:lang w:val="ar_AE" w:bidi="ar_AE"/>
        </w:rPr>
        <w:t>رؤساء الكهنة</w:t>
      </w:r>
      <w:r>
        <w:rPr>
          <w:rtl/>
          <w:cs/>
          <w:lang w:val="ar_AE" w:bidi="ar_AE"/>
        </w:rPr>
        <w:t xml:space="preserve"> </w:t>
      </w:r>
      <w:r>
        <w:rPr>
          <w:b/>
          <w:rtl/>
          <w:cs/>
          <w:lang w:val="ar_AE" w:bidi="ar_AE"/>
        </w:rPr>
        <w:t>والكتبة</w:t>
      </w:r>
      <w:r>
        <w:rPr>
          <w:rtl/>
          <w:cs/>
          <w:lang w:val="ar_AE" w:bidi="ar_AE"/>
        </w:rPr>
        <w:t xml:space="preserve">. تذكّروا أن لقب "ابن الإنسان" هو من أحبّ الألقاب التي استخدمها يسوع للإشارة إلى نفسه. وفي سفر دانيال، أعطى الله "ابنَ الإنسان" كلَّ سلطانٍ وقوّةٍ ومجد. وربّما أحبّ يسوع هذا اللقب لأنّه يمكن أن يُطلَق على إنسانٍ عاديٍّ أو على شخصٍ له طبيعةٌ سماوية. استخدموا نفس الترجمات التي استخدمتُموها في المقاطع السابقة لعبارات </w:t>
      </w:r>
      <w:r>
        <w:rPr>
          <w:rtl/>
          <w:cs/>
          <w:lang w:val="ar_AE" w:bidi="ar_AE"/>
        </w:rPr>
        <w:t>"ابن الإنسان"،</w:t>
      </w:r>
      <w:r>
        <w:rPr>
          <w:rtl/>
          <w:cs/>
          <w:lang w:val="ar_AE" w:bidi="ar_AE"/>
        </w:rPr>
        <w:t xml:space="preserve"> و</w:t>
      </w:r>
      <w:r>
        <w:rPr>
          <w:rtl/>
          <w:cs/>
          <w:lang w:val="ar_AE" w:bidi="ar_AE"/>
        </w:rPr>
        <w:t>"رؤساء الكهنة"،</w:t>
      </w:r>
      <w:r>
        <w:rPr>
          <w:rtl/>
          <w:cs/>
          <w:lang w:val="ar_AE" w:bidi="ar_AE"/>
        </w:rPr>
        <w:t xml:space="preserve"> و</w:t>
      </w:r>
      <w:r>
        <w:rPr>
          <w:rtl/>
          <w:cs/>
          <w:lang w:val="ar_AE" w:bidi="ar_AE"/>
        </w:rPr>
        <w:t>"الكتبة"</w:t>
      </w:r>
      <w:r>
        <w:rPr>
          <w:rtl/>
          <w:cs/>
          <w:lang w:val="ar_AE" w:bidi="ar_AE"/>
        </w:rPr>
        <w:t>، وتذكّروا أن هذه الكلمات مذكورة في قاموس الكلمات الرئيسية.</w:t>
      </w:r>
    </w:p>
    <w:p>
      <w:pPr>
        <w:bidi/>
      </w:pPr>
      <w:r>
        <w:rPr>
          <w:rtl/>
          <w:cs/>
          <w:lang w:val="ar_AE" w:bidi="ar_AE"/>
        </w:rPr>
      </w:r>
      <w:r>
        <w:rPr>
          <w:rtl/>
          <w:cs/>
          <w:lang w:val="ar_AE" w:bidi="ar_AE"/>
        </w:rPr>
        <w:t xml:space="preserve">ثم تأتي أمُّ يعقوبَ ويوحنّا إلى يسوع وقالت له: "قُلْ أنْ يَجلِسَ ابنايَ هذانِ واحِدٌ عن يَمينِكَ والآخَرُ عن اليَسارِ في </w:t>
      </w:r>
      <w:r>
        <w:rPr>
          <w:b/>
          <w:rtl/>
          <w:cs/>
          <w:lang w:val="ar_AE" w:bidi="ar_AE"/>
        </w:rPr>
        <w:t>ملكوتِكَ</w:t>
      </w:r>
      <w:r>
        <w:rPr>
          <w:rtl/>
          <w:cs/>
          <w:lang w:val="ar_AE" w:bidi="ar_AE"/>
        </w:rPr>
        <w:t xml:space="preserve">". فهي تعرف أن يسوع سيصير ملكًا في ملكوت الله، أي في الزمان والمكان اللذين يسود فيهما الله على شعبه. تذكّروا أن كلمتَي </w:t>
      </w:r>
      <w:r>
        <w:rPr>
          <w:rtl/>
          <w:cs/>
          <w:lang w:val="ar_AE" w:bidi="ar_AE"/>
        </w:rPr>
        <w:t>"الملكوت"</w:t>
      </w:r>
      <w:r>
        <w:rPr>
          <w:rtl/>
          <w:cs/>
          <w:lang w:val="ar_AE" w:bidi="ar_AE"/>
        </w:rPr>
        <w:t xml:space="preserve"> و</w:t>
      </w:r>
      <w:r>
        <w:rPr>
          <w:rtl/>
          <w:cs/>
          <w:lang w:val="ar_AE" w:bidi="ar_AE"/>
        </w:rPr>
        <w:t>"ملكوت الله"</w:t>
      </w:r>
      <w:r>
        <w:rPr>
          <w:rtl/>
          <w:cs/>
          <w:lang w:val="ar_AE" w:bidi="ar_AE"/>
        </w:rPr>
        <w:t xml:space="preserve"> مذكورتان في قاموس الكلمات الرئيسية.</w:t>
      </w:r>
    </w:p>
    <w:p>
      <w:pPr>
        <w:bidi/>
      </w:pPr>
      <w:r>
        <w:rPr>
          <w:rtl/>
          <w:cs/>
          <w:lang w:val="ar_AE" w:bidi="ar_AE"/>
        </w:rPr>
      </w:r>
      <w:r>
        <w:rPr>
          <w:rtl/>
          <w:cs/>
          <w:lang w:val="ar_AE" w:bidi="ar_AE"/>
        </w:rPr>
        <w:t xml:space="preserve">لكن يسوع دعا تلاميذه الاثني عشر ليجتمعوا حوله وقال لهم: "أنتُمْ تعلَمونَ أنَّ رؤَساءَ </w:t>
      </w:r>
      <w:r>
        <w:rPr>
          <w:b/>
          <w:rtl/>
          <w:cs/>
          <w:lang w:val="ar_AE" w:bidi="ar_AE"/>
        </w:rPr>
        <w:t>الأُمَمِ</w:t>
      </w:r>
      <w:r>
        <w:rPr>
          <w:rtl/>
          <w:cs/>
          <w:lang w:val="ar_AE" w:bidi="ar_AE"/>
        </w:rPr>
        <w:t xml:space="preserve"> </w:t>
      </w:r>
      <w:r>
        <w:rPr>
          <w:b/>
          <w:rtl/>
          <w:cs/>
          <w:lang w:val="ar_AE" w:bidi="ar_AE"/>
        </w:rPr>
        <w:t>(أو غير اليهود)</w:t>
      </w:r>
      <w:r>
        <w:rPr>
          <w:rtl/>
          <w:cs/>
          <w:lang w:val="ar_AE" w:bidi="ar_AE"/>
        </w:rPr>
        <w:t xml:space="preserve"> يَسودونَهُمْ، والعُظَماءَ يتَسَلَّطونَ علَيهِمْ". والمقصود بكلمة "الأمم" هو أي شخصٍ غير يهودي، وفي أغلب مواضع الأناجيل تشير كلمة "الأمم" إلى الرومانيّين. استخدموا الكلمة نفسها التي استخدمتُموها في المقاطع السابقة عند ترجمة كلمة </w:t>
      </w:r>
      <w:r>
        <w:rPr>
          <w:rtl/>
          <w:cs/>
          <w:lang w:val="ar_AE" w:bidi="ar_AE"/>
        </w:rPr>
        <w:t>"أمم"</w:t>
      </w:r>
      <w:r>
        <w:rPr>
          <w:rtl/>
          <w:cs/>
          <w:lang w:val="ar_AE" w:bidi="ar_AE"/>
        </w:rPr>
        <w:t xml:space="preserve"> أو "غير اليهود"، وتذكّروا أن هذه الكلمات مذكورة في قاموس الكلمات الرئيسية.</w:t>
      </w:r>
    </w:p>
    <w:p>
      <w:pPr>
        <w:bidi/>
      </w:pPr>
      <w:r>
        <w:rPr>
          <w:rtl/>
          <w:cs/>
          <w:lang w:val="ar_AE" w:bidi="ar_AE"/>
        </w:rPr>
      </w:r>
      <w:r>
        <w:rPr>
          <w:rtl/>
          <w:cs/>
          <w:lang w:val="ar_AE" w:bidi="ar_AE"/>
        </w:rPr>
        <w:t xml:space="preserve">ثم قال يسوع لهم إنَّ من أراد أن يكون عظيمًا فليكن </w:t>
      </w:r>
      <w:r>
        <w:rPr>
          <w:b/>
          <w:rtl/>
          <w:cs/>
          <w:lang w:val="ar_AE" w:bidi="ar_AE"/>
        </w:rPr>
        <w:t>خادمًا</w:t>
      </w:r>
      <w:r>
        <w:rPr>
          <w:rtl/>
          <w:cs/>
          <w:lang w:val="ar_AE" w:bidi="ar_AE"/>
        </w:rPr>
        <w:t xml:space="preserve">، أي شخص يقوم بأعمال لصالح الآخرين. ومن أراد أن يكون الأوّل فليكن </w:t>
      </w:r>
      <w:r>
        <w:rPr>
          <w:b/>
          <w:rtl/>
          <w:cs/>
          <w:lang w:val="ar_AE" w:bidi="ar_AE"/>
        </w:rPr>
        <w:t>عبدًا</w:t>
      </w:r>
      <w:r>
        <w:rPr>
          <w:rtl/>
          <w:cs/>
          <w:lang w:val="ar_AE" w:bidi="ar_AE"/>
        </w:rPr>
        <w:t xml:space="preserve">، أي مثل من يخصّ شخصًا آخر ولا يملك حرّية اتخاذ قراراته. استخدموا الكلمتين نفسيهما اللتين استخدمتُموهما في المقاطع السابقة عند ترجمة </w:t>
      </w:r>
      <w:r>
        <w:rPr>
          <w:rtl/>
          <w:cs/>
          <w:lang w:val="ar_AE" w:bidi="ar_AE"/>
        </w:rPr>
        <w:t>"خادم"</w:t>
      </w:r>
      <w:r>
        <w:rPr>
          <w:rtl/>
          <w:cs/>
          <w:lang w:val="ar_AE" w:bidi="ar_AE"/>
        </w:rPr>
        <w:t xml:space="preserve"> و</w:t>
      </w:r>
      <w:r>
        <w:rPr>
          <w:rtl/>
          <w:cs/>
          <w:lang w:val="ar_AE" w:bidi="ar_AE"/>
        </w:rPr>
        <w:t>"عبد"</w:t>
      </w:r>
      <w:r>
        <w:rPr>
          <w:rtl/>
          <w:cs/>
          <w:lang w:val="ar_AE" w:bidi="ar_AE"/>
        </w:rPr>
        <w:t>، وتذكّروا أن كلتيهما مذكورتان في قاموس الكلمات الرئيسية.</w:t>
      </w:r>
    </w:p>
    <w:p>
      <w:pPr>
        <w:bidi/>
      </w:pPr>
      <w:r>
        <w:rPr>
          <w:rtl/>
          <w:cs/>
          <w:lang w:val="ar_AE" w:bidi="ar_AE"/>
        </w:rPr>
      </w:r>
      <w:r>
        <w:rPr>
          <w:rtl/>
          <w:cs/>
          <w:lang w:val="ar_AE" w:bidi="ar_AE"/>
        </w:rPr>
        <w:t xml:space="preserve">ثم يقول يسوع إنّ ابن الإنسان قد جاء ليبذلَ نفسَه </w:t>
      </w:r>
      <w:r>
        <w:rPr>
          <w:b/>
          <w:rtl/>
          <w:cs/>
          <w:lang w:val="ar_AE" w:bidi="ar_AE"/>
        </w:rPr>
        <w:t>فديةً</w:t>
      </w:r>
      <w:r>
        <w:rPr>
          <w:rtl/>
          <w:cs/>
          <w:lang w:val="ar_AE" w:bidi="ar_AE"/>
        </w:rPr>
        <w:t xml:space="preserve"> عن كثيرين. فهو يقول هنا إنّه يخدم الناس عن طريق إنقاذهم من العقوبة المستحقّة عن خطاياهم، وهو يفعل ذلك بموته على الصليب. تأكّدوا أن الكلمة التي تستخدمونها لكلمة "فدية" لا تُشير إلى دفع مالٍ، فالمقصود </w:t>
      </w:r>
      <w:r>
        <w:rPr>
          <w:rtl/>
          <w:cs/>
          <w:lang w:val="ar_AE" w:bidi="ar_AE"/>
        </w:rPr>
        <w:t>بالفدية</w:t>
      </w:r>
      <w:r>
        <w:rPr>
          <w:rtl/>
          <w:cs/>
          <w:lang w:val="ar_AE" w:bidi="ar_AE"/>
        </w:rPr>
        <w:t xml:space="preserve"> هنا، هو عمل قام به يسوع ليمنح الناس الحرية.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20:29–34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20: 29–34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المقطع السابق، تحدى يسوع تلاميذه بأن مَن أراد أن يكون الأعظم يجب أن يكون أولًا مثل العبد. كان يسوع وتلاميذه في طريقهم إلى أورشليم لاحتفال عيد الفصح. إن الفصح هو عيد ديني يهودي رئيسي، لذلك كان العديد من الناس يسافرون على نفس الطريق إلى أورشليم في ذلك الوقت. بعد القصة السابقة بوقتٍ ما، وصل يسوع وتلاميذه إلى مدينة تُدعى أريحا، وتبعهم جمعٌ كبير في أثناء مغادرتهم لأريحا. تذكَّروا أن أريحا كانت القرية أو المدينة الأخيرة التي كان يَعبر منها المسافر إلى أورشليم. إن كل من يذهب إلى أورشليم من الشرق كان يَمر عبر أريحا.</w:t>
      </w:r>
    </w:p>
    <w:p>
      <w:pPr>
        <w:bidi/>
      </w:pPr>
      <w:r>
        <w:rPr>
          <w:rtl/>
          <w:cs/>
          <w:lang w:val="ar_AE" w:bidi="ar_AE"/>
        </w:rPr>
      </w:r>
      <w:r>
        <w:rPr>
          <w:rtl/>
          <w:cs/>
          <w:lang w:val="ar_AE" w:bidi="ar_AE"/>
        </w:rPr>
        <w:t>توقَّفوا واعرضوا خريطة للطريق من أريحا إلى أورشليم.</w:t>
      </w:r>
    </w:p>
    <w:p>
      <w:pPr>
        <w:bidi/>
      </w:pPr>
      <w:r>
        <w:rPr>
          <w:rtl/>
          <w:cs/>
          <w:lang w:val="ar_AE" w:bidi="ar_AE"/>
        </w:rPr>
      </w:r>
      <w:r>
        <w:rPr>
          <w:rtl/>
          <w:cs/>
          <w:lang w:val="ar_AE" w:bidi="ar_AE"/>
        </w:rPr>
        <w:t>كان هناك أعميان جالسان على الطريق. عندما سمع الأعميان أن يسوع مُجتازٌ من هناك، صرخ الأعميان: "ارحَمنا يا سيد، يا ابن داود!" إن ابن داود هو لقب يعني أن يسوع كان من نسل الملك اليهودي المعروف، داود. كان اليهود يستخدمون هذا اللقبَ للإشارة إلى "المسيَّا،" أي "المُخلِّص الموعود،" لأن الله وَعد أن يكون المسيَّا من نسل داود. كان داود هو الملك الثاني على شعب إسرائيل. وحَّدَ إسرائيل بعد أن هزمهم أعداؤهم وأعاد عبادة الله إلى أورشليم. كان الأعميان يُظهران احترامًا كبيرًا ليسوع بمناداته بلقب الرب أو السيد. أظهرا أنهم كانا يؤمنان بأنه يستطيع أن يشفيهم بأنهم دعاه ابن داود. كان هذا يعني أنهم يؤمنون بأنه يُمكن أن يكون المُخلِّص الموعود، أو المسيَّا.</w:t>
      </w:r>
    </w:p>
    <w:p>
      <w:pPr>
        <w:bidi/>
      </w:pPr>
      <w:r>
        <w:rPr>
          <w:rtl/>
          <w:cs/>
          <w:lang w:val="ar_AE" w:bidi="ar_AE"/>
        </w:rPr>
      </w:r>
      <w:r>
        <w:rPr>
          <w:rtl/>
          <w:cs/>
          <w:lang w:val="ar_AE" w:bidi="ar_AE"/>
        </w:rPr>
        <w:t>كان من المعتاد في أورشليم أن يعطي الناسُ مالًا للفقراء أو أن يساعدوهم في فترة الاحتفال بعيد الفصح. كان هذا يعني أن احتفال الفصح كان وقتًا مناسبًا للعميان الجالسين على جانب الطريق أن يتوسلوا من يسوع أن يساعدهم. كان الرجلان الأعميان يعرفان من هو يسوع، وتوقعا أنه قادرٌ أن يشفيهما، ورأيا أنه من المناسب أن ينادياه بلقب ابن داود. لم يرغب الجمعُ في أن يُضايق الأعميان يسوعَ. لقد بذلوا جهدًا كبيرًا في أمرهم للأعميان أن يسكتا، لكن الأعميان رفضا أن يلتزما الصمت. فصرخ الأعميان أكثر قائلين: "ٱرْحَمْنَا ياسَيِّدُ، يا ٱبْنَ دَاوُدَ!"</w:t>
      </w:r>
    </w:p>
    <w:p>
      <w:pPr>
        <w:bidi/>
      </w:pPr>
      <w:r>
        <w:rPr>
          <w:rtl/>
          <w:cs/>
          <w:lang w:val="ar_AE" w:bidi="ar_AE"/>
        </w:rPr>
      </w:r>
      <w:r>
        <w:rPr>
          <w:rtl/>
          <w:cs/>
          <w:lang w:val="ar_AE" w:bidi="ar_AE"/>
        </w:rPr>
        <w:t>توقَّفوا هنا وناقشوا: في ثقافتكم، تحدثوا عن كيف يعامل القادةُ والناسُ المرضى أو الأشخاص المختلفين عنهم. ماذا يحدث في مكان عام عندما يَصرخ هؤلاء المرضى طلبًا للمساعدة؟ كيف يعاملهم الناس؟</w:t>
      </w:r>
    </w:p>
    <w:p>
      <w:pPr>
        <w:bidi/>
      </w:pPr>
      <w:r>
        <w:rPr>
          <w:rtl/>
          <w:cs/>
          <w:lang w:val="ar_AE" w:bidi="ar_AE"/>
        </w:rPr>
      </w:r>
      <w:r>
        <w:rPr>
          <w:rtl/>
          <w:cs/>
          <w:lang w:val="ar_AE" w:bidi="ar_AE"/>
        </w:rPr>
        <w:t>سمعهما يسوع وتوقفَ عن المشي. في اللحظة التي سمع فيها يسوع صوت الأعمييْن، توقفَ وانتبهَ إلى الأعمييْن واستجاب لطلبهما. مرة أخرى، أظهرَ يسوع أنه في ملكوت السماوات، يعطي اللهُ قيمة كبيرة لنوعية الناس الذين لا يرى الآخرون أن لهم قيمة على الأرض. وسيندهش الكثيرون في السماء عندما يَرون أن ما لا يُقدِّره أو يُكرمه الناسُ، هو بالضبط ما يُقدِّره ويُكرمه اللهُ كثيرًا. نادى يسوع على الأعمييْن وقال لهما: "مَاذَا تُرِيدَانِ أَنْ أَفْعَلَ بِكُمَا؟" قال الأعميان ليسوع: "يا سيد، أن تَنفتح أعيننا،" أو اجعلنا نُبصر من جديد. تحدَّث الأعميان مع يسوع بطريقة محترمة عندما ناداه يا سيد. فتحنن يسوع ولمس أعينهما. فللوقت أبصرا من جديد، وتبعا يسوعَ. على الأغلب، بدأ هذان الأعميان في اتِّباع يسوع كتلميذين له. في هذا الوقت، ربما كان يسوع قلقًا بشأن وصوله إلى أورشليم وبخصوص موته، لكنه كان لا يزال يتمتع بالشفقة لمساعدة الأعمييْن اللذين طلبا مساعدته. لم يكن الكثيرون يؤمنون بقدرة يسوع على الشفاء. لكن الآن، بعد أن شفى يسوعُ الأعمييْن، لم يكن لدى هؤلاء الناس أي شك في أن يسوع لديه القدرة على الشفاء.</w:t>
      </w:r>
    </w:p>
    <w:p>
      <w:pPr>
        <w:bidi/>
      </w:pPr>
      <w:r>
        <w:rPr>
          <w:rtl/>
          <w:cs/>
          <w:lang w:val="ar_AE" w:bidi="ar_AE"/>
        </w:rPr>
      </w:r>
      <w:r>
        <w:rPr>
          <w:rtl/>
          <w:cs/>
          <w:lang w:val="ar_AE" w:bidi="ar_AE"/>
        </w:rPr>
        <w:t>توقَّفوا هنا وناقشوا في ثقافتكم: ماذا سيقول أو سيفعل المحتاج إلى المساعدة لكي يحصل على المساعدة من شخص لديه سلطان أو قوة؟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3 مشاهد.</w:t>
      </w:r>
    </w:p>
    <w:p>
      <w:pPr>
        <w:bidi/>
      </w:pPr>
      <w:r>
        <w:rPr>
          <w:rtl/>
          <w:cs/>
          <w:lang w:val="ar_AE" w:bidi="ar_AE"/>
        </w:rPr>
      </w:r>
      <w:r>
        <w:rPr>
          <w:b/>
          <w:rtl/>
          <w:cs/>
          <w:lang w:val="ar_AE" w:bidi="ar_AE"/>
        </w:rPr>
        <w:t>المشهد الأول:</w:t>
      </w:r>
      <w:r>
        <w:rPr>
          <w:rtl/>
          <w:cs/>
          <w:lang w:val="ar_AE" w:bidi="ar_AE"/>
        </w:rPr>
        <w:t xml:space="preserve"> يخرج الرب يسوع وتلاميذه من أريحا.</w:t>
      </w:r>
    </w:p>
    <w:p>
      <w:pPr>
        <w:bidi/>
      </w:pPr>
      <w:r>
        <w:rPr>
          <w:rtl/>
          <w:cs/>
          <w:lang w:val="ar_AE" w:bidi="ar_AE"/>
        </w:rPr>
      </w:r>
      <w:r>
        <w:rPr>
          <w:b/>
          <w:rtl/>
          <w:cs/>
          <w:lang w:val="ar_AE" w:bidi="ar_AE"/>
        </w:rPr>
        <w:t>المشهد الثاني:</w:t>
      </w:r>
      <w:r>
        <w:rPr>
          <w:rtl/>
          <w:cs/>
          <w:lang w:val="ar_AE" w:bidi="ar_AE"/>
        </w:rPr>
        <w:t xml:space="preserve"> يصرخ أعميان إلى الرب يسوع، فينتهرهما الجمع.</w:t>
      </w:r>
    </w:p>
    <w:p>
      <w:pPr>
        <w:bidi/>
      </w:pPr>
      <w:r>
        <w:rPr>
          <w:rtl/>
          <w:cs/>
          <w:lang w:val="ar_AE" w:bidi="ar_AE"/>
        </w:rPr>
      </w:r>
      <w:r>
        <w:rPr>
          <w:b/>
          <w:rtl/>
          <w:cs/>
          <w:lang w:val="ar_AE" w:bidi="ar_AE"/>
        </w:rPr>
        <w:t>المشهد الثالث:</w:t>
      </w:r>
      <w:r>
        <w:rPr>
          <w:rtl/>
          <w:cs/>
          <w:lang w:val="ar_AE" w:bidi="ar_AE"/>
        </w:rPr>
        <w:t xml:space="preserve"> الرب يسوع يتحنن على الأعميَين.</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الرب يسوع</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الرجلان الأعميان</w:t>
      </w:r>
    </w:p>
    <w:p>
      <w:pPr>
        <w:bidi/>
      </w:pPr>
      <w:r>
        <w:rPr>
          <w:rtl/>
          <w:cs/>
          <w:lang w:val="ar_AE" w:bidi="ar_AE"/>
        </w:rPr>
      </w:r>
      <w:r>
        <w:rPr>
          <w:rtl/>
          <w:cs/>
          <w:lang w:val="ar_AE" w:bidi="ar_AE"/>
        </w:rPr>
        <w:t xml:space="preserve"> 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 </w:t>
      </w:r>
    </w:p>
    <w:p>
      <w:pPr>
        <w:bidi/>
      </w:pPr>
      <w:r>
        <w:rPr>
          <w:rtl/>
          <w:cs/>
          <w:lang w:val="ar_AE" w:bidi="ar_AE"/>
        </w:rPr>
      </w:r>
      <w:r>
        <w:rPr>
          <w:rtl/>
          <w:cs/>
          <w:lang w:val="ar_AE" w:bidi="ar_AE"/>
        </w:rPr>
        <w:t>في المشهد الأول، وصل يسوع وتلاميذه إلى مدينة تُسمَّى أريحا، ثم يخرجوا من المدينة، ويتبعهم جمع كثير فيما هم خارجون. وكان هناك رجلان أعمَيان جالسين بجانب الطريق، ولما سمعا أن يسوع يمر، صرخا الأعميان: "ارْحَمْنَا يَا سَيِّدُ، يَا ابْنَ دَاوُدَ!"</w:t>
      </w:r>
    </w:p>
    <w:p>
      <w:pPr>
        <w:bidi/>
      </w:pPr>
      <w:r>
        <w:rPr>
          <w:rtl/>
          <w:cs/>
          <w:lang w:val="ar_AE" w:bidi="ar_AE"/>
        </w:rPr>
      </w:r>
      <w:r>
        <w:rPr>
          <w:rtl/>
          <w:cs/>
          <w:lang w:val="ar_AE" w:bidi="ar_AE"/>
        </w:rPr>
        <w:t>المشهد الثاني: انتهر الجمع الأعميان، وقالوا لهما أن يَسْكُتَا. فصرخ الأعميان أكثر وقالا: "ٱرْحَمْنَا يا سَيِّدُ، يا ٱبْنَ دَاوُدَ!"</w:t>
      </w:r>
    </w:p>
    <w:p>
      <w:pPr>
        <w:bidi/>
      </w:pPr>
      <w:r>
        <w:rPr>
          <w:rtl/>
          <w:cs/>
          <w:lang w:val="ar_AE" w:bidi="ar_AE"/>
        </w:rPr>
      </w:r>
      <w:r>
        <w:rPr>
          <w:rtl/>
          <w:cs/>
          <w:lang w:val="ar_AE" w:bidi="ar_AE"/>
        </w:rPr>
        <w:t>في المشهد الثالث، سمع يسوع صراخهما فتوقّف عن السير، وناداهما ليأتيان إليه. وغالبًا ساعدهما أحد الناس ليصلا إليه. فقال لهما يسوع: "مَاذَا تُرِيدَانِ أَنْ أَفْعَلَ بِكُمَا؟" فيجيب الأعميان: "يَا سَيِّدُ، أَنْ تَنْفَتِحَ أَعْيُنُنَا!" فتحنن يسوع ولمس أعينهما، وللوقت أبصرا من جديد، وتبعا الرب يسوع.</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3 مشاهد.</w:t>
      </w:r>
    </w:p>
    <w:p>
      <w:pPr>
        <w:bidi/>
      </w:pPr>
      <w:r>
        <w:rPr>
          <w:rtl/>
          <w:cs/>
          <w:lang w:val="ar_AE" w:bidi="ar_AE"/>
        </w:rPr>
      </w:r>
      <w:r>
        <w:rPr>
          <w:b/>
          <w:rtl/>
          <w:cs/>
          <w:lang w:val="ar_AE" w:bidi="ar_AE"/>
        </w:rPr>
        <w:t>المشهد الأول:</w:t>
      </w:r>
      <w:r>
        <w:rPr>
          <w:rtl/>
          <w:cs/>
          <w:lang w:val="ar_AE" w:bidi="ar_AE"/>
        </w:rPr>
        <w:t xml:space="preserve"> يخرج الرب يسوع وتلاميذه من أريحا.</w:t>
      </w:r>
    </w:p>
    <w:p>
      <w:pPr>
        <w:bidi/>
      </w:pPr>
      <w:r>
        <w:rPr>
          <w:rtl/>
          <w:cs/>
          <w:lang w:val="ar_AE" w:bidi="ar_AE"/>
        </w:rPr>
      </w:r>
      <w:r>
        <w:rPr>
          <w:b/>
          <w:rtl/>
          <w:cs/>
          <w:lang w:val="ar_AE" w:bidi="ar_AE"/>
        </w:rPr>
        <w:t>المشهد الثاني:</w:t>
      </w:r>
      <w:r>
        <w:rPr>
          <w:rtl/>
          <w:cs/>
          <w:lang w:val="ar_AE" w:bidi="ar_AE"/>
        </w:rPr>
        <w:t xml:space="preserve"> يصرخ أعميان إلى الرب يسوع، فيوبخهم الجمع.</w:t>
      </w:r>
    </w:p>
    <w:p>
      <w:pPr>
        <w:bidi/>
      </w:pPr>
      <w:r>
        <w:rPr>
          <w:rtl/>
          <w:cs/>
          <w:lang w:val="ar_AE" w:bidi="ar_AE"/>
        </w:rPr>
      </w:r>
      <w:r>
        <w:rPr>
          <w:b/>
          <w:rtl/>
          <w:cs/>
          <w:lang w:val="ar_AE" w:bidi="ar_AE"/>
        </w:rPr>
        <w:t>المشهد الثالث:</w:t>
      </w:r>
      <w:r>
        <w:rPr>
          <w:rtl/>
          <w:cs/>
          <w:lang w:val="ar_AE" w:bidi="ar_AE"/>
        </w:rPr>
        <w:t xml:space="preserve"> الرب يسوع يتحنن على الأعميَين.</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الرب يسوع</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الأعميان</w:t>
      </w:r>
    </w:p>
    <w:p>
      <w:pPr>
        <w:bidi/>
      </w:pPr>
      <w:r>
        <w:rPr>
          <w:rtl/>
          <w:cs/>
          <w:lang w:val="ar_AE" w:bidi="ar_AE"/>
        </w:rPr>
      </w:r>
      <w:r>
        <w:rPr>
          <w:rtl/>
          <w:cs/>
          <w:lang w:val="ar_AE" w:bidi="ar_AE"/>
        </w:rPr>
        <w:t>اطلُب من الفريق أن يُمثِّل القصة مرَّتَين. ينبغي أن يمثِّلوا القصة باللُغة التي يُترجمون إليها. أولًا، اجعل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بعض الأجزاء من القصة. في المرة الثانية التي يقوم فيها الفريق بتمثيل هذه القصة، أوقفوهم عند مواقف معينة. </w:t>
      </w:r>
    </w:p>
    <w:p>
      <w:pPr>
        <w:bidi/>
      </w:pPr>
      <w:r>
        <w:rPr>
          <w:rtl/>
          <w:cs/>
          <w:lang w:val="ar_AE" w:bidi="ar_AE"/>
        </w:rPr>
      </w:r>
      <w:r>
        <w:rPr>
          <w:rtl/>
          <w:cs/>
          <w:lang w:val="ar_AE" w:bidi="ar_AE"/>
        </w:rPr>
        <w:t>في المشهد الأول، يصل الرب يسوع وتلاميذه إلى مدينة تُسمَّى أريحا. ثم يخرجوا من المدينة، ويتبعهم جمع كثير فيما هم خارجون. ثم يكون هناك أعميان جالسان على الطريق. فحين يسمع الأعميان أن يسوع مُجتاز يصرخان ويقولان: "ٱرْحَمْنَا ياسَيِّدُ، يا ٱبْنَ دَاوُدَ!".</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يسوع: "بماذا تشعر؟" قد تسمع عبارات مثل: "أشعر بالشفقة على الأعميين حين سمعتهما يصرخان بأعلى صوت حتى يلفتا انتباهي".</w:t>
      </w:r>
    </w:p>
    <w:p>
      <w:pPr>
        <w:pStyle w:val="ListBullet"/>
        <w:bidi/>
        <w:spacing w:line="240" w:lineRule="auto"/>
        <w:ind w:left="720"/>
      </w:pPr>
      <w:r>
        <w:rPr>
          <w:rtl/>
          <w:cs/>
          <w:lang w:val="ar_AE" w:bidi="ar_AE"/>
        </w:rPr>
      </w:r>
      <w:r>
        <w:rPr>
          <w:rtl/>
          <w:cs/>
          <w:lang w:val="ar_AE" w:bidi="ar_AE"/>
        </w:rPr>
        <w:t>اسألوا المُمثِّلَين اللذان يؤديان دور الأعميَين: "بماذا تشعران؟" قد تسمع عبارات مثل: "لقد سمعنا عن معجزات يسوع، والآن جاء دورنا لنختبرها باستعادة بصرنا."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 المشهد الثاني، واصلوا التمثيل. ثم ينتهر الجمع الأعميَيْن بأن يسكتا. فصرخ الأعميان أكثر وقالا: "ٱرْحَمْنَا ياسَيِّدُ، يا ٱبْنَ دَاوُدَ!"</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اللذان يؤديان دور الأعميَين: "بماذا تشعران؟" قد تسمع عبارات مثل: "علينا أن نجتهد الآن وإلا لن نحصل على معجزة من يسوع. والصراخ بأعلى أصواتنا هو طريقتنا في المواجهة".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الجموع: "بماذا تشعرون؟" قد تسمع عبارات مثل: "كنا نظن أن الأعميَين شخصان قليلا الأهمية يسعيان إلى لفت الانتباه إليهما وإلى تشتيت انتباه يسوع. ولم نكن نعرف أبدًا أنهما يجاهدان ليجتذبا انتباه الرب يسوع. وقد نجحا بالفعل!"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 المشهد الثالث، يسمعهما يسوع فيتوقف عن السير. ثم ينادي يسوع الأعميَيْن ويقول لهما: "مَاذَا تُرِيدَانِ أَنْ أَفْعَلَ بِكُمَا؟" فيجيب الأعميان: "يَا سَيِّدُ، أَنْ تَنْفَتِحَ أَعْيُنُنَا!." فيتحنن يسوع ويلمس أعينهما. وللوقت يبصران من جديد، ويتبعان الرب يسوع.</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"بماذا تشعر؟" قد تسمع عبارات مثل: "إن سماعي للأعميَيْن وهما يصرخان بأعلى أصواتهما يدل على إيمانهما بي وهذا ما جعلني أتحرك وألبي احتياجاتهما". </w:t>
      </w:r>
    </w:p>
    <w:p>
      <w:pPr>
        <w:pStyle w:val="ListBullet"/>
        <w:bidi/>
        <w:spacing w:line="240" w:lineRule="auto"/>
        <w:ind w:left="720"/>
      </w:pPr>
      <w:r>
        <w:rPr>
          <w:rtl/>
          <w:cs/>
          <w:lang w:val="ar_AE" w:bidi="ar_AE"/>
        </w:rPr>
      </w:r>
      <w:r>
        <w:rPr>
          <w:rtl/>
          <w:cs/>
          <w:lang w:val="ar_AE" w:bidi="ar_AE"/>
        </w:rPr>
        <w:t>اسألوا المُمثِّلَين اللذان يؤديان دور الأعميَين: "بماذا تشعران؟" قد تسمع عبارات مثل: "لا نعرف كيف نعبِّر عن سعادتنا وامتناننا ليسوع. فإن قدرتنا على الإبصار من جديد قد جعلت الحياة أكثر معنى لنا. ولذلك علينا أن نستمر في تبعية يسوع حتى النهاية".</w:t>
      </w:r>
    </w:p>
    <w:p>
      <w:pPr>
        <w:pStyle w:val="ListBullet"/>
        <w:bidi/>
        <w:spacing w:line="240" w:lineRule="auto"/>
        <w:ind w:left="720"/>
      </w:pPr>
      <w:r>
        <w:rPr>
          <w:rtl/>
          <w:cs/>
          <w:lang w:val="ar_AE" w:bidi="ar_AE"/>
        </w:rPr>
      </w:r>
      <w:r>
        <w:rPr>
          <w:rtl/>
          <w:cs/>
          <w:lang w:val="ar_AE" w:bidi="ar_AE"/>
        </w:rPr>
        <w:t>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 xml:space="preserve">وكان هناك رجلان أعمَيان جالسين بجانب الطريق، ولمّا سمعا أن يسوعَ مُقبلٌ في طريقه، صرخا </w:t>
      </w:r>
      <w:r>
        <w:rPr>
          <w:b/>
          <w:rtl/>
          <w:cs/>
          <w:lang w:val="ar_AE" w:bidi="ar_AE"/>
        </w:rPr>
        <w:t>قائلَين</w:t>
      </w:r>
      <w:r>
        <w:rPr>
          <w:rtl/>
          <w:cs/>
          <w:lang w:val="ar_AE" w:bidi="ar_AE"/>
        </w:rPr>
        <w:t xml:space="preserve">: "ارحَمنا يا </w:t>
      </w:r>
      <w:r>
        <w:rPr>
          <w:b/>
          <w:rtl/>
          <w:cs/>
          <w:lang w:val="ar_AE" w:bidi="ar_AE"/>
        </w:rPr>
        <w:t>سيِّدُ</w:t>
      </w:r>
      <w:r>
        <w:rPr>
          <w:rtl/>
          <w:cs/>
          <w:lang w:val="ar_AE" w:bidi="ar_AE"/>
        </w:rPr>
        <w:t xml:space="preserve">، يا </w:t>
      </w:r>
      <w:r>
        <w:rPr>
          <w:b/>
          <w:rtl/>
          <w:cs/>
          <w:lang w:val="ar_AE" w:bidi="ar_AE"/>
        </w:rPr>
        <w:t>ابنَ داوُد</w:t>
      </w:r>
      <w:r>
        <w:rPr>
          <w:rtl/>
          <w:cs/>
          <w:lang w:val="ar_AE" w:bidi="ar_AE"/>
        </w:rPr>
        <w:t xml:space="preserve">َ!". </w:t>
      </w:r>
    </w:p>
    <w:p>
      <w:pPr>
        <w:bidi/>
      </w:pPr>
      <w:r>
        <w:rPr>
          <w:rtl/>
          <w:cs/>
          <w:lang w:val="ar_AE" w:bidi="ar_AE"/>
        </w:rPr>
      </w:r>
      <w:r>
        <w:rPr>
          <w:rtl/>
          <w:cs/>
          <w:lang w:val="ar_AE" w:bidi="ar_AE"/>
        </w:rPr>
        <w:t xml:space="preserve">وكلمة </w:t>
      </w:r>
      <w:r>
        <w:rPr>
          <w:b/>
          <w:rtl/>
          <w:cs/>
          <w:lang w:val="ar_AE" w:bidi="ar_AE"/>
        </w:rPr>
        <w:t>"سيِّد"</w:t>
      </w:r>
      <w:r>
        <w:rPr>
          <w:rtl/>
          <w:cs/>
          <w:lang w:val="ar_AE" w:bidi="ar_AE"/>
        </w:rPr>
        <w:t xml:space="preserve"> هي طريقة محترمة للتعبير عن أنّ شخصًا ما هو السيّد أو صاحب السّلطان عليك. استخدموا الكلمة نفسها التي استخدمتُموها في المقاطع السابقة عند ترجمة كلمة </w:t>
      </w:r>
      <w:r>
        <w:rPr>
          <w:rtl/>
          <w:cs/>
          <w:lang w:val="ar_AE" w:bidi="ar_AE"/>
        </w:rPr>
        <w:t>"سيِّد"</w:t>
      </w:r>
      <w:r>
        <w:rPr>
          <w:rtl/>
          <w:cs/>
          <w:lang w:val="ar_AE" w:bidi="ar_AE"/>
        </w:rPr>
        <w:t>، وتذكّروا أنها مذكورة في قاموس الكلمات الرئيسية.</w:t>
      </w:r>
    </w:p>
    <w:p>
      <w:pPr>
        <w:bidi/>
      </w:pPr>
      <w:r>
        <w:rPr>
          <w:rtl/>
          <w:cs/>
          <w:lang w:val="ar_AE" w:bidi="ar_AE"/>
        </w:rPr>
      </w:r>
      <w:r>
        <w:rPr>
          <w:rtl/>
          <w:cs/>
          <w:lang w:val="ar_AE" w:bidi="ar_AE"/>
        </w:rPr>
        <w:t xml:space="preserve">وقد نادى الرجلان يسوعَ بلقب </w:t>
      </w:r>
      <w:r>
        <w:rPr>
          <w:b/>
          <w:rtl/>
          <w:cs/>
          <w:lang w:val="ar_AE" w:bidi="ar_AE"/>
        </w:rPr>
        <w:t>"ابن داود</w:t>
      </w:r>
      <w:r>
        <w:rPr>
          <w:rtl/>
          <w:cs/>
          <w:lang w:val="ar_AE" w:bidi="ar_AE"/>
        </w:rPr>
        <w:t xml:space="preserve">"! وهذا اللقب يعني أنّ يسوع هو من نسل الملك داود. وكان اليهود يستخدمون هذا اللقب للإشارة إلى </w:t>
      </w:r>
      <w:r>
        <w:rPr>
          <w:rtl/>
          <w:cs/>
          <w:lang w:val="ar_AE" w:bidi="ar_AE"/>
        </w:rPr>
        <w:t>"المسيّا"</w:t>
      </w:r>
      <w:r>
        <w:rPr>
          <w:rtl/>
          <w:cs/>
          <w:lang w:val="ar_AE" w:bidi="ar_AE"/>
        </w:rPr>
        <w:t>، أي "المخلّص الموعود"، لأنّ الله وعد أن يكون المسيّا من نسل داود. استخدموا الكلمة نفسها التي استخدمتُموها في المقاطع السابقة عند ترجمة عبارة "</w:t>
      </w:r>
      <w:r>
        <w:rPr>
          <w:rtl/>
          <w:cs/>
          <w:lang w:val="ar_AE" w:bidi="ar_AE"/>
        </w:rPr>
        <w:t>ابن داود</w:t>
      </w:r>
      <w:r>
        <w:rPr>
          <w:rtl/>
          <w:cs/>
          <w:lang w:val="ar_AE" w:bidi="ar_AE"/>
        </w:rPr>
        <w:t>"، وتذكّروا أن هذه العبارة مذكورة في قاموس الكلمات الرئيسية.</w:t>
      </w:r>
    </w:p>
    <w:p>
      <w:pPr>
        <w:bidi/>
      </w:pPr>
      <w:r>
        <w:rPr>
          <w:rtl/>
          <w:cs/>
          <w:lang w:val="ar_AE" w:bidi="ar_AE"/>
        </w:rPr>
      </w:r>
      <w:r>
        <w:rPr>
          <w:rtl/>
          <w:cs/>
          <w:lang w:val="ar_AE" w:bidi="ar_AE"/>
        </w:rPr>
        <w:t xml:space="preserve">وطلب الرجلان من يسوع أن </w:t>
      </w:r>
      <w:r>
        <w:rPr>
          <w:b/>
          <w:rtl/>
          <w:cs/>
          <w:lang w:val="ar_AE" w:bidi="ar_AE"/>
        </w:rPr>
        <w:t>يرحمهما</w:t>
      </w:r>
      <w:r>
        <w:rPr>
          <w:rtl/>
          <w:cs/>
          <w:lang w:val="ar_AE" w:bidi="ar_AE"/>
        </w:rPr>
        <w:t xml:space="preserve">، أي أن يُظهِر لهما الرأفة والعطف. استخدموا الكلمة نفسها التي استخدمتُموها في المقاطع السابقة عند ترجمة كلمة </w:t>
      </w:r>
      <w:r>
        <w:rPr>
          <w:rtl/>
          <w:cs/>
          <w:lang w:val="ar_AE" w:bidi="ar_AE"/>
        </w:rPr>
        <w:t>"رحمة"،</w:t>
      </w:r>
      <w:r>
        <w:rPr>
          <w:rtl/>
          <w:cs/>
          <w:lang w:val="ar_AE" w:bidi="ar_AE"/>
        </w:rPr>
        <w:t xml:space="preserve"> وتذكّروا أنها مذكورة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21:1–11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21: 1–11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في أكثر الترجمات المفهومة لكم.</w:t>
      </w:r>
    </w:p>
    <w:p>
      <w:pPr>
        <w:bidi/>
      </w:pPr>
      <w:r>
        <w:rPr>
          <w:rtl/>
          <w:cs/>
          <w:lang w:val="ar_AE" w:bidi="ar_AE"/>
        </w:rPr>
      </w:r>
      <w:r>
        <w:rPr>
          <w:rtl/>
          <w:cs/>
          <w:lang w:val="ar_AE" w:bidi="ar_AE"/>
        </w:rPr>
        <w:t>يروي هذا المقطع قصةً تبدأ قسمًا جديدًا من سفر متَّى. يدور هذا القسم حول وقت يسوع في أورشليم في الأيام القليلة السابقة لموته على الصليب. كان يسوع وتلاميذه يسافرون إلى أورشليم، عاصمة اليهودية، لكي يتمكنوا من الاشتراك في عيد الفصح. في العهد القديم، طلبَ الله من جميع الرجال اليهود أن يجتمعوا في أورشليم ثلاث مرات في السنة للاحتفال بأعياد إكرامًا لله. لذلك كان يسوع وتلاميذه جزءًا من جمع كبير من الناس الذين كانوا يجتمعون في أورشليم.</w:t>
      </w:r>
    </w:p>
    <w:p>
      <w:pPr>
        <w:bidi/>
      </w:pPr>
      <w:r>
        <w:rPr>
          <w:rtl/>
          <w:cs/>
          <w:lang w:val="ar_AE" w:bidi="ar_AE"/>
        </w:rPr>
      </w:r>
      <w:r>
        <w:rPr>
          <w:rtl/>
          <w:cs/>
          <w:lang w:val="ar_AE" w:bidi="ar_AE"/>
        </w:rPr>
        <w:t>كان عيد الفصح هو الوقت الذي يتذكَّر فيه اليهود كيف خلصهم اللهُ عندما كانوا عبيدًا في مصر. في ذلك الوقت، مات جميع أبكار المصريين، لكن الله أمرَ شعبه أن يذبحوا حملًا حتى لا يموت أبناؤهم. مات الحمل بدلًا من الأبكار في شعب الله. في هذا المقطع من إنجيل متَّى، كان يسوع آتيًا إلى أورشليم للاحتفال بعيد الفصح. لكنه كان آتيًا ليُتمِّم الفصحَ. كان سيصير مثل الحمل الذي يموت بدلًا من شعب الله.</w:t>
      </w:r>
    </w:p>
    <w:p>
      <w:pPr>
        <w:bidi/>
      </w:pPr>
      <w:r>
        <w:rPr>
          <w:rtl/>
          <w:cs/>
          <w:lang w:val="ar_AE" w:bidi="ar_AE"/>
        </w:rPr>
      </w:r>
      <w:r>
        <w:rPr>
          <w:rtl/>
          <w:cs/>
          <w:lang w:val="ar_AE" w:bidi="ar_AE"/>
        </w:rPr>
        <w:t>تبدأ هذه القصة بإخبارنا أن يسوع وتلاميذه كانوا الآن قريبين جدًا من أورشليم. كانوا قد وصلوا إلى قرية تُدعى بيت فاجى، التي كانت خارج مدينة أورشليم، لكنها قريبة بما يكفي لدرجة أنه كان بإمكان الشخص أن يسير إلى أورشليم في أقل من ساعة. يذكر متَّى أن بيت فاجي كانت على جبل الزيتون، وهو جبل شرق أورشليم.</w:t>
      </w:r>
    </w:p>
    <w:p>
      <w:pPr>
        <w:bidi/>
      </w:pPr>
      <w:r>
        <w:rPr>
          <w:rtl/>
          <w:cs/>
          <w:lang w:val="ar_AE" w:bidi="ar_AE"/>
        </w:rPr>
      </w:r>
      <w:r>
        <w:rPr>
          <w:rtl/>
          <w:cs/>
          <w:lang w:val="ar_AE" w:bidi="ar_AE"/>
        </w:rPr>
        <w:t>اعرضوا على الفريق خريطة لطريق يسوع من الجليل إلى أورشليم. أشيروا إلى بيت فاجي وجبل الزيتون على الخريطة.</w:t>
      </w:r>
    </w:p>
    <w:p>
      <w:pPr>
        <w:bidi/>
      </w:pPr>
      <w:r>
        <w:rPr>
          <w:rtl/>
          <w:cs/>
          <w:lang w:val="ar_AE" w:bidi="ar_AE"/>
        </w:rPr>
      </w:r>
      <w:r>
        <w:rPr>
          <w:rtl/>
          <w:cs/>
          <w:lang w:val="ar_AE" w:bidi="ar_AE"/>
        </w:rPr>
        <w:t>كان يسوع وتلاميذه قد مشوا كل الطريق من الجليل وصولًا إلى هذه النقطة. لكن في اللحظة التي دخل فيها أورشليم، اختار يسوع أن يركب على جحش بدلًا من أن يمشي. أرسل يسوعُ تلميذَين ليحلَّا ويُحضرا له حيوانَين: أنثى حمار بالغة، وجحشها، أي حمارها الصغير. قال يسوع للتلاميذ أنه إذا سألهم أحدٌ لماذا يأخذان الحيوانين عليهما أن يقولا ببساطة إن الرب محتاجٌ إليهما.</w:t>
      </w:r>
    </w:p>
    <w:p>
      <w:pPr>
        <w:bidi/>
      </w:pPr>
      <w:r>
        <w:rPr>
          <w:rtl/>
          <w:cs/>
          <w:lang w:val="ar_AE" w:bidi="ar_AE"/>
        </w:rPr>
      </w:r>
      <w:r>
        <w:rPr>
          <w:rtl/>
          <w:cs/>
          <w:lang w:val="ar_AE" w:bidi="ar_AE"/>
        </w:rPr>
        <w:t>اعرضوا على الفريق صورة أنثى حمار وجحش.</w:t>
      </w:r>
    </w:p>
    <w:p>
      <w:pPr>
        <w:bidi/>
      </w:pPr>
      <w:r>
        <w:rPr>
          <w:rtl/>
          <w:cs/>
          <w:lang w:val="ar_AE" w:bidi="ar_AE"/>
        </w:rPr>
      </w:r>
      <w:r>
        <w:rPr>
          <w:rtl/>
          <w:cs/>
          <w:lang w:val="ar_AE" w:bidi="ar_AE"/>
        </w:rPr>
        <w:t>كان المجيء إلى أورشليم بهذه الطريقة هو بمثابة قول: "أنا مَلككم ومُخلِّصكم،" رُغم أن يسوع لم يقل هذه الكلمات. كان هذا سيذكِّر الناسَ بالملك داود في العهد القديم وهو راجعٌ إلى أورشليم بعد أن انتصر في معركة ضد الذين كانوا يتمردون عليه. على الرغم من أن داود انتصر في المعركة، إلا أنه عاد بسلام. لم ينتقم داود من الناس الذين حاربوه. إن ركوب يسوع على جحشٍ عند دخوله أورشليم كان سيُذكِّر الناس أيضًا بمقطع من سِفر زكريا النبي. اقتبسَ متَّى هذا المقطع ليجعل رسالته أكثر وضوحًا. يبدأ المقطع بقوله: "قولوا لابنَةِ صهيون،" أو "قولوا للابنة صهيون،" حسب الترجمة التي تقرأونها. إن "ابنة صهيون" هي عبارة شائعة في العهد القديم وتعني شعبَ أورشليم. في نبوته، وَعد زكريا بأن ملك أورشليم سيأتي إلى أورشليم راكبًا على جحش. سيكون الملك وديعًا أو متواضعًا. إن الحمار حيوانٌ مسالم، ليس مثل الخيول القوية التي كان الملوك يركبونها عندما يذهبون للقتال ضد القبائل أو الشعوب الأخرى. لذلك، كان يسوع يُظهر أنه هو الملك والمسيَّا، أو المُخلِّص، لكنه ليس مثل الملوك البشريين الذين يريدون أن يسحقوا الناس ويهيمنوا عليهم.</w:t>
      </w:r>
    </w:p>
    <w:p>
      <w:pPr>
        <w:bidi/>
      </w:pPr>
      <w:r>
        <w:rPr>
          <w:rtl/>
          <w:cs/>
          <w:lang w:val="ar_AE" w:bidi="ar_AE"/>
        </w:rPr>
      </w:r>
      <w:r>
        <w:rPr>
          <w:rtl/>
          <w:cs/>
          <w:lang w:val="ar_AE" w:bidi="ar_AE"/>
        </w:rPr>
        <w:t>توقَّفوا وناقشوا الأسئلة التالية مع فريقكم: في ثقافتكم، كيف يبدو القائد وكيف يتصرف؟ كيف يمكنكم أن تروا أو تعرفوا أن شخصًا ما هو قائدٌ؟ كيف يبدو الأمر عندما يتحرك القائد من مكان إلى آخر؟</w:t>
      </w:r>
    </w:p>
    <w:p>
      <w:pPr>
        <w:bidi/>
      </w:pPr>
      <w:r>
        <w:rPr>
          <w:rtl/>
          <w:cs/>
          <w:lang w:val="ar_AE" w:bidi="ar_AE"/>
        </w:rPr>
      </w:r>
      <w:r>
        <w:rPr>
          <w:rtl/>
          <w:cs/>
          <w:lang w:val="ar_AE" w:bidi="ar_AE"/>
        </w:rPr>
        <w:t>بعد أن قدَّم متى هذا الاقتباس من زكريا، يخبرنا أن التلميذين فعلا ما أمرهما به يسوع. أحضرا الأتان وجحشها، ووضعا ثيابهما على ظهريهما ليجلس عليهما يسوع. لا يُخبرنا متَّى أي حمار كان يركب عليه يسوعُ فعلًا. يخبرنا إنجيل مرقس ولوقا أن يسوع كان يركب على جحش صغير لم يجلس عليه أحد من قبل. هذا يعني أن الجحش يمكن أن يخاف ويَهلع بسهولة وسط جمعٍ كبير. لذلك فمن المحتمل أن يسوع طلب منهم أن يُحضرا الأم أيضًا، لأن هذا سيساعد على تهدئة الجحش.</w:t>
      </w:r>
    </w:p>
    <w:p>
      <w:pPr>
        <w:bidi/>
      </w:pPr>
      <w:r>
        <w:rPr>
          <w:rtl/>
          <w:cs/>
          <w:lang w:val="ar_AE" w:bidi="ar_AE"/>
        </w:rPr>
      </w:r>
      <w:r>
        <w:rPr>
          <w:rtl/>
          <w:cs/>
          <w:lang w:val="ar_AE" w:bidi="ar_AE"/>
        </w:rPr>
        <w:t>جلس يسوع على الجحش وبدأ في التحرك صعودًا إلى قمة الجبل ونزولًا من الجانب الآخر نحو مدينة أورشليم. وكان هناك أيضًا جمع هائل مع يسوع. كانوا يهودًا آخرين مسافرين إلى أورشليم للاحتفال بعيد الفصح. من الممكن أن العديد منهم قد جاؤوا من الجليل مثل يسوع. ربما كان الكثيرون في الجمع من الذين كانوا يتبعون يسوع ويستمعون إلى تعليمه منذ فترة. أكرموه بصفته المسيَّا ومَلكهم عندما فروشوا ثيابهم وأغصان الأشجار في الطريق الذي كان على وشك أن يأتي إليه. كانوا يصرخون بتسبيحات من المزامير: "أوصنا،" و"مُبارَك الآتي باسم الرب." دعوا يسوعَ "ابن داود،" وهو لقب فَهِمَ الناس أنه يعني المَلك من عائلة داود الذي وَعَدَ اللهُ أنه سيُنقِذ إسرائيلَ.</w:t>
      </w:r>
    </w:p>
    <w:p>
      <w:pPr>
        <w:bidi/>
      </w:pPr>
      <w:r>
        <w:rPr>
          <w:rtl/>
          <w:cs/>
          <w:lang w:val="ar_AE" w:bidi="ar_AE"/>
        </w:rPr>
      </w:r>
      <w:r>
        <w:rPr>
          <w:rtl/>
          <w:cs/>
          <w:lang w:val="ar_AE" w:bidi="ar_AE"/>
        </w:rPr>
        <w:t>اعرضوا على الفريق صورة لجبل الزيتون مثلما يَظهر من أورشليم.</w:t>
      </w:r>
    </w:p>
    <w:p>
      <w:pPr>
        <w:bidi/>
      </w:pPr>
      <w:r>
        <w:rPr>
          <w:rtl/>
          <w:cs/>
          <w:lang w:val="ar_AE" w:bidi="ar_AE"/>
        </w:rPr>
      </w:r>
      <w:r>
        <w:rPr>
          <w:rtl/>
          <w:cs/>
          <w:lang w:val="ar_AE" w:bidi="ar_AE"/>
        </w:rPr>
        <w:t>في هذه اللحظة، دخل يسوعُ مدينةَ أورشليم. مثل المدن الأخرى في إسرائيل القديمة، كان لأورشليم سور كبير حولها ليمنع الأعداء من دخول المدينة. كانت هناك بوابات في مواقع مختلفة يستطيع شعب المدينة أن يُغلقوها إذا سمعوا أن عدوًا قادمٌ. كان على يسوع والمسافرين الآخرين أن يمروا من خلال إحدى هذه البوابات ليدخلوا المدينة.</w:t>
      </w:r>
    </w:p>
    <w:p>
      <w:pPr>
        <w:bidi/>
      </w:pPr>
      <w:r>
        <w:rPr>
          <w:rtl/>
          <w:cs/>
          <w:lang w:val="ar_AE" w:bidi="ar_AE"/>
        </w:rPr>
      </w:r>
      <w:r>
        <w:rPr>
          <w:rtl/>
          <w:cs/>
          <w:lang w:val="ar_AE" w:bidi="ar_AE"/>
        </w:rPr>
        <w:t>اعرضوا على الفريق صورةً لجدران المدينة وبوابة يمكن للأشخاص أن يدخلوا منها.</w:t>
      </w:r>
    </w:p>
    <w:p>
      <w:pPr>
        <w:bidi/>
      </w:pPr>
      <w:r>
        <w:rPr>
          <w:rtl/>
          <w:cs/>
          <w:lang w:val="ar_AE" w:bidi="ar_AE"/>
        </w:rPr>
      </w:r>
      <w:r>
        <w:rPr>
          <w:rtl/>
          <w:cs/>
          <w:lang w:val="ar_AE" w:bidi="ar_AE"/>
        </w:rPr>
        <w:t>بعدما دخل يسوع من بوابات المدينة، يخبرنا متَّى عن رد فعل الناس الذين كانوا يعيشون في أورشليم. كانت هناك ضجة كبيرة، وتساءل الناس: "من هذا؟" ربما كان الناس قلقين من أن دخول شخص إلى المدينة بصفته مَلكًا قد يسبب أزمة مع حكام أورشليم الحاليين. ربما كان الناس أيضًا يشككون في يسوع لأنه كان شخصًا غريبًا من الجليل، وليس من سكان أورشليم مثلهم.</w:t>
      </w:r>
    </w:p>
    <w:p>
      <w:pPr>
        <w:bidi/>
      </w:pPr>
      <w:r>
        <w:rPr>
          <w:rtl/>
          <w:cs/>
          <w:lang w:val="ar_AE" w:bidi="ar_AE"/>
        </w:rPr>
      </w:r>
      <w:r>
        <w:rPr>
          <w:rtl/>
          <w:cs/>
          <w:lang w:val="ar_AE" w:bidi="ar_AE"/>
        </w:rPr>
        <w:t>أجابت الجموع التي كانت مسافرة مع يسوع على السؤال الذي كان شعب أورشليم يطرحه. قالوا: "هذا هو يسوع، النبي الذي من الناصرة في الجليل." عندما دعوه نبيًا، أظهروا أنهم يؤمنون بأن الله هو الذي أرسله. عندما قالوا اسم قريته ومنطقته، أظهروا أن أورشليم ليست موطنه. يُوضح ذلك التوترَ الذي صار بين يسوع وشعب أورشليم وخاصة القادة، وهو التوتر الذي سيستمر في التزايد في الأحداث التي تَرد بعد هذه القصة.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3 مشاهد.</w:t>
      </w:r>
    </w:p>
    <w:p>
      <w:pPr>
        <w:bidi/>
      </w:pPr>
      <w:r>
        <w:rPr>
          <w:rtl/>
          <w:cs/>
          <w:lang w:val="ar_AE" w:bidi="ar_AE"/>
        </w:rPr>
      </w:r>
      <w:r>
        <w:rPr>
          <w:b/>
          <w:rtl/>
          <w:cs/>
          <w:lang w:val="ar_AE" w:bidi="ar_AE"/>
        </w:rPr>
        <w:t>المشهد الأول:</w:t>
      </w:r>
      <w:r>
        <w:rPr>
          <w:rtl/>
          <w:cs/>
          <w:lang w:val="ar_AE" w:bidi="ar_AE"/>
        </w:rPr>
        <w:t xml:space="preserve"> كان يسوع وتلاميذه قد سافروا فترة من الزمن، واقتربوا الآن من أورشليم. وصلوا إلى قرية تُدعى بيت فاجي، فأرسل يسوع تلميذين ليُحضرا له أتانًا ليركبها وهو يدخل إلى أورشليم.</w:t>
      </w:r>
    </w:p>
    <w:p>
      <w:pPr>
        <w:bidi/>
      </w:pPr>
      <w:r>
        <w:rPr>
          <w:rtl/>
          <w:cs/>
          <w:lang w:val="ar_AE" w:bidi="ar_AE"/>
        </w:rPr>
      </w:r>
      <w:r>
        <w:rPr>
          <w:b/>
          <w:rtl/>
          <w:cs/>
          <w:lang w:val="ar_AE" w:bidi="ar_AE"/>
        </w:rPr>
        <w:t>المشهد الثاني:</w:t>
      </w:r>
      <w:r>
        <w:rPr>
          <w:rtl/>
          <w:cs/>
          <w:lang w:val="ar_AE" w:bidi="ar_AE"/>
        </w:rPr>
        <w:t xml:space="preserve"> جلس يسوع على الأتان، وفرش الجمع الذي كان يسافر معه ثيابهم وأغصان الشجر على الطريق وهو يسير من جبل الزيتون متجهًا نحو أورشليم. وكانوا يهتفون بتسبيح لله وهم يسيرون.</w:t>
      </w:r>
    </w:p>
    <w:p>
      <w:pPr>
        <w:bidi/>
      </w:pPr>
      <w:r>
        <w:rPr>
          <w:rtl/>
          <w:cs/>
          <w:lang w:val="ar_AE" w:bidi="ar_AE"/>
        </w:rPr>
      </w:r>
      <w:r>
        <w:rPr>
          <w:b/>
          <w:rtl/>
          <w:cs/>
          <w:lang w:val="ar_AE" w:bidi="ar_AE"/>
        </w:rPr>
        <w:t>المشهد الثالث:</w:t>
      </w:r>
      <w:r>
        <w:rPr>
          <w:rtl/>
          <w:cs/>
          <w:lang w:val="ar_AE" w:bidi="ar_AE"/>
        </w:rPr>
        <w:t xml:space="preserve"> دخل يسوع مدينة أورشليم وهو لا يزال راكبًا على الأتان، ومعه جمع عظيم من الناس. فاضطرب أهل أورشليم وسألوا: "مَنْ هذَا؟" فأجاب الجمع المسافر: "هذَا يَسُوعُ النَّبِيُّ الَّذِي مِنْ نَاصِرَةِ الْجَلِيلِ."</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تلميذان من تلاميذ يسوع</w:t>
      </w:r>
    </w:p>
    <w:p>
      <w:pPr>
        <w:pStyle w:val="ListBullet"/>
        <w:bidi/>
        <w:spacing w:line="240" w:lineRule="auto"/>
        <w:ind w:left="720"/>
      </w:pPr>
      <w:r>
        <w:rPr>
          <w:rtl/>
          <w:cs/>
          <w:lang w:val="ar_AE" w:bidi="ar_AE"/>
        </w:rPr>
      </w:r>
      <w:r>
        <w:rPr>
          <w:rtl/>
          <w:cs/>
          <w:lang w:val="ar_AE" w:bidi="ar_AE"/>
        </w:rPr>
        <w:t xml:space="preserve">العشرة الآخرون من أتباع يسوع الأثنا عشر الأقربون </w:t>
      </w:r>
    </w:p>
    <w:p>
      <w:pPr>
        <w:pStyle w:val="ListBullet"/>
        <w:bidi/>
        <w:spacing w:line="240" w:lineRule="auto"/>
        <w:ind w:left="720"/>
      </w:pPr>
      <w:r>
        <w:rPr>
          <w:rtl/>
          <w:cs/>
          <w:lang w:val="ar_AE" w:bidi="ar_AE"/>
        </w:rPr>
      </w:r>
      <w:r>
        <w:rPr>
          <w:rtl/>
          <w:cs/>
          <w:lang w:val="ar_AE" w:bidi="ar_AE"/>
        </w:rPr>
        <w:t>الناس المسافرون إلى أورشليم للاحتفال بالعيد</w:t>
      </w:r>
    </w:p>
    <w:p>
      <w:pPr>
        <w:pStyle w:val="ListBullet"/>
        <w:bidi/>
        <w:spacing w:line="240" w:lineRule="auto"/>
        <w:ind w:left="720"/>
      </w:pPr>
      <w:r>
        <w:rPr>
          <w:rtl/>
          <w:cs/>
          <w:lang w:val="ar_AE" w:bidi="ar_AE"/>
        </w:rPr>
      </w:r>
      <w:r>
        <w:rPr>
          <w:rtl/>
          <w:cs/>
          <w:lang w:val="ar_AE" w:bidi="ar_AE"/>
        </w:rPr>
        <w:t>أهل أورشليم</w:t>
      </w:r>
    </w:p>
    <w:p>
      <w:pPr>
        <w:bidi/>
      </w:pPr>
      <w:r>
        <w:rPr>
          <w:rtl/>
          <w:cs/>
          <w:lang w:val="ar_AE" w:bidi="ar_AE"/>
        </w:rPr>
      </w:r>
      <w:r>
        <w:rPr>
          <w:rtl/>
          <w:cs/>
          <w:lang w:val="ar_AE" w:bidi="ar_AE"/>
        </w:rPr>
        <w:t xml:space="preserve"> 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 </w:t>
      </w:r>
    </w:p>
    <w:p>
      <w:pPr>
        <w:bidi/>
      </w:pPr>
      <w:r>
        <w:rPr>
          <w:rtl/>
          <w:cs/>
          <w:lang w:val="ar_AE" w:bidi="ar_AE"/>
        </w:rPr>
      </w:r>
      <w:r>
        <w:rPr>
          <w:rtl/>
          <w:cs/>
          <w:lang w:val="ar_AE" w:bidi="ar_AE"/>
        </w:rPr>
        <w:t>عندما تبدأ القصة، كان يسوع وتلاميذه قد سافروا ربما مدة أسبوع كامل للوصول إلى أورشليم من الجليل. وصلوا إلى آخر قرية قبل أورشليم، التي تقع على جانب جبل قريب من أورشليم. وبين المكان الذي كانوا فيه وأورشليم وادٍ يفصل بينهما.</w:t>
      </w:r>
    </w:p>
    <w:p>
      <w:pPr>
        <w:bidi/>
      </w:pPr>
      <w:r>
        <w:rPr>
          <w:rtl/>
          <w:cs/>
          <w:lang w:val="ar_AE" w:bidi="ar_AE"/>
        </w:rPr>
      </w:r>
      <w:r>
        <w:rPr>
          <w:rtl/>
          <w:cs/>
          <w:lang w:val="ar_AE" w:bidi="ar_AE"/>
        </w:rPr>
        <w:t>من المهم أن نتذكر أن جميع الرجال اليهود كانوا متوقعًا منهم أن يسافروا إلى أورشليم للاحتفال بعيد الفصح، لذلك كانت الطرق مزدحمة للغاية. ولم تكن هناك أماكن كافية في أورشليم لتستوعب كل الزوار، فكان الناس ينامون في خيام حول المدينة في أثناء العيد. ويقول متى إن "الجمع" الذي كان حول يسوع أصبح الآن "الْجَمْعُ الأَكْثَرُ".</w:t>
      </w:r>
    </w:p>
    <w:p>
      <w:pPr>
        <w:bidi/>
      </w:pPr>
      <w:r>
        <w:rPr>
          <w:rtl/>
          <w:cs/>
          <w:lang w:val="ar_AE" w:bidi="ar_AE"/>
        </w:rPr>
      </w:r>
      <w:r>
        <w:rPr>
          <w:rtl/>
          <w:cs/>
          <w:lang w:val="ar_AE" w:bidi="ar_AE"/>
        </w:rPr>
        <w:t>وعندما جَاءُوا إِلَى بَيْتِ فَاجِي، أرسل يسوع اثنين تلاميذه إلى القرية. وكانت بيت فاجي قرية صغيرة يعيش فيها ما بين 50 إلى 150 شخصًا. أعطى يسوع تلاميذه تعليمات واضحة عن مكان العثور على حمارين: الأتان (الأم) وجحشها. وقال لهما أن يحلّوهما ويأتيا بهما إليه. وَإِنْ قَالَ لَهمَا أَحَدٌ شَيْئًا، فَعليهما أن يقولا "الرَّبُّ مُحْتَاجٌ إِلَيْهِمَا."</w:t>
      </w:r>
    </w:p>
    <w:p>
      <w:pPr>
        <w:bidi/>
      </w:pPr>
      <w:r>
        <w:rPr>
          <w:rtl/>
          <w:cs/>
          <w:lang w:val="ar_AE" w:bidi="ar_AE"/>
        </w:rPr>
      </w:r>
      <w:r>
        <w:rPr>
          <w:rtl/>
          <w:cs/>
          <w:lang w:val="ar_AE" w:bidi="ar_AE"/>
        </w:rPr>
        <w:t>ثم يذكر النص اقتباسًا من النبي زكريا، حيث يتمّم يسوع نبوءة زكريا عن الملك المسالم الذي سيدخل أورشليم راكبًا على حمار، وليس على حصان حرب قوي. قد يكون الناس قد تذكّروا هذا المقطع من النبوّة عندما دخل يسوع أورشليم راكبًا على الحمار، لأنه كان مألوفًا لديهم.</w:t>
      </w:r>
    </w:p>
    <w:p>
      <w:pPr>
        <w:bidi/>
      </w:pPr>
      <w:r>
        <w:rPr>
          <w:rtl/>
          <w:cs/>
          <w:lang w:val="ar_AE" w:bidi="ar_AE"/>
        </w:rPr>
      </w:r>
      <w:r>
        <w:rPr>
          <w:rtl/>
          <w:cs/>
          <w:lang w:val="ar_AE" w:bidi="ar_AE"/>
        </w:rPr>
        <w:t>فجاء التلميذان بالحمارين، وفرش تلاميذ يسوع ثيابهم عليهما حتى يجلس يسوع. ثم بدأوا يقطعون آخر ميل أو ميلين من رحلتهم إلى أورشليم. كانوا على الأرجح يصعدون أولًا إلى قمة جبل الزيتون، ثم ينزلون إلى الوادي الفاصل بين بيت فاجي وأورشليم، وبعدها يصعدون مرة أخرى نحو أبواب أورشليم. كان الجمع الذي يسير بجانب يسوع هائلًا، وكانوا يصرخون بالتسبيح وهم يسيرون. وفرشوا ثيابهم على الأرض أمامه ليكرّموه كملك. كما أنهم كانوا يقطعون أغصانًا من أشجار النخيل ويفرشوها في الطريق. ولا شك أن هذا الموكب الضخم والمليء بالهتاف والضجيج لفت أنظار الجميع.</w:t>
      </w:r>
    </w:p>
    <w:p>
      <w:pPr>
        <w:bidi/>
      </w:pPr>
      <w:r>
        <w:rPr>
          <w:rtl/>
          <w:cs/>
          <w:lang w:val="ar_AE" w:bidi="ar_AE"/>
        </w:rPr>
      </w:r>
      <w:r>
        <w:rPr>
          <w:rtl/>
          <w:cs/>
          <w:lang w:val="ar_AE" w:bidi="ar_AE"/>
        </w:rPr>
        <w:t>وعندما دخل يسوع وتلاميذه أخيرًا أبواب المدينة، حدثت ضجّة في أورشليم، وبدأ أهل المدينة يسألون: "مَنْ هَذَا؟" فأجاب الجموع التي تسير مع يسوع "هذَا يَسُوعُ النَّبِيُّ الَّذِي مِنْ نَاصِرَةِ الْجَلِيلِ".</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النسخة الأكثر فهمًا بالنسبة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تلميذان من تلاميذ يسوع</w:t>
      </w:r>
    </w:p>
    <w:p>
      <w:pPr>
        <w:pStyle w:val="ListBullet"/>
        <w:bidi/>
        <w:spacing w:line="240" w:lineRule="auto"/>
        <w:ind w:left="720"/>
      </w:pPr>
      <w:r>
        <w:rPr>
          <w:rtl/>
          <w:cs/>
          <w:lang w:val="ar_AE" w:bidi="ar_AE"/>
        </w:rPr>
      </w:r>
      <w:r>
        <w:rPr>
          <w:rtl/>
          <w:cs/>
          <w:lang w:val="ar_AE" w:bidi="ar_AE"/>
        </w:rPr>
        <w:t xml:space="preserve">العشرة الآخرون من تلاميذ يسوع الأثني عشر </w:t>
      </w:r>
    </w:p>
    <w:p>
      <w:pPr>
        <w:pStyle w:val="ListBullet"/>
        <w:bidi/>
        <w:spacing w:line="240" w:lineRule="auto"/>
        <w:ind w:left="720"/>
      </w:pPr>
      <w:r>
        <w:rPr>
          <w:rtl/>
          <w:cs/>
          <w:lang w:val="ar_AE" w:bidi="ar_AE"/>
        </w:rPr>
      </w:r>
      <w:r>
        <w:rPr>
          <w:rtl/>
          <w:cs/>
          <w:lang w:val="ar_AE" w:bidi="ar_AE"/>
        </w:rPr>
        <w:t>جمع كبير مسافر إلى أورشليم من أجل العيد</w:t>
      </w:r>
    </w:p>
    <w:p>
      <w:pPr>
        <w:pStyle w:val="ListBullet"/>
        <w:bidi/>
        <w:spacing w:line="240" w:lineRule="auto"/>
        <w:ind w:left="720"/>
      </w:pPr>
      <w:r>
        <w:rPr>
          <w:rtl/>
          <w:cs/>
          <w:lang w:val="ar_AE" w:bidi="ar_AE"/>
        </w:rPr>
      </w:r>
      <w:r>
        <w:rPr>
          <w:rtl/>
          <w:cs/>
          <w:lang w:val="ar_AE" w:bidi="ar_AE"/>
        </w:rPr>
        <w:t>شعب أورشليم</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 xml:space="preserve">تأكَّدوا من فهم الفريق للمواقع المختلفة في القصة. تبدأ القصة على جبل الزيتون، وهو جبل يقع شرق أورشليم، بالقرب من قرية تُدعى بيت فاجي. يُرسل يسوع تلميذَين إلى القرية ويخبرهم أين سيجدوا الأتان والجحش. ويقول لهما أن يحلّاهما ويأتيان بهما إليه.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اللذَين يؤديان دور التلميذين: "بماذا تشعران حين أخبركم يسوع أن يأتيان بهذين الحمارَين؟" قد تسمعون إجابات مثل: "أشعر بالإحراج"، أو "أشعر بالخوف من أن يتهمنا أحدهم بالسرقة"، أو "أشعر بغرابة الأمر لكني أثق في الرب يسوع". </w:t>
      </w:r>
    </w:p>
    <w:p>
      <w:pPr>
        <w:pStyle w:val="ListBullet"/>
        <w:bidi/>
        <w:spacing w:line="240" w:lineRule="auto"/>
        <w:ind w:left="720"/>
      </w:pPr>
      <w:r>
        <w:rPr>
          <w:rtl/>
          <w:cs/>
          <w:lang w:val="ar_AE" w:bidi="ar_AE"/>
        </w:rPr>
      </w:r>
      <w:r>
        <w:rPr>
          <w:rtl/>
          <w:cs/>
          <w:lang w:val="ar_AE" w:bidi="ar_AE"/>
        </w:rPr>
        <w:t>ابدأوا التمثيل مرة أخرى.</w:t>
      </w:r>
    </w:p>
    <w:p>
      <w:pPr>
        <w:bidi/>
      </w:pPr>
      <w:r>
        <w:rPr>
          <w:rtl/>
          <w:cs/>
          <w:lang w:val="ar_AE" w:bidi="ar_AE"/>
        </w:rPr>
      </w:r>
      <w:r>
        <w:rPr>
          <w:rtl/>
          <w:cs/>
          <w:lang w:val="ar_AE" w:bidi="ar_AE"/>
        </w:rPr>
        <w:t xml:space="preserve">حين جلس يسوع على الأتان، وبدأ مسيرته الأخيرة نحو أورشليم، كان جمع المسافرين معه هائلًا. إنه وقت مثير بالفعل لأنهم في طريقهم إلى أورشليم لحضور العيد. يمكن للفريق أن يُمثِّل كيف كان يمكن أن يكون السفر في وسط جمع كبير من الناس. كان يسوع في وسط الجموع، راكبًا على أتان كما تنبأ زكريا عن المسيا. يذكر لنا متى أن الجمع الأكثر خلعوا ثيابهم وفرشوها في الطريق أمام يسوع. تخيّلوا كم الثياب التي ستكون هناك! كان الشعب يصيحون ويدعون يسوع: "ابن داود".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الجموع المسافرين: "بماذا تشعرون الآن؟" قد تسمعون إجابات مثل: "أنا في غاية السعادة!" "أنا متحمَّس لأن ملكنا قد أتى أخيرًا ليخلصنا". "أشعر بالشرف لأنني تمكنت من مشاهدة هذا".</w:t>
      </w:r>
    </w:p>
    <w:p>
      <w:pPr>
        <w:pStyle w:val="ListBullet"/>
        <w:bidi/>
        <w:spacing w:line="240" w:lineRule="auto"/>
        <w:ind w:left="720"/>
      </w:pPr>
      <w:r>
        <w:rPr>
          <w:rtl/>
          <w:cs/>
          <w:lang w:val="ar_AE" w:bidi="ar_AE"/>
        </w:rPr>
      </w:r>
      <w:r>
        <w:rPr>
          <w:rtl/>
          <w:cs/>
          <w:lang w:val="ar_AE" w:bidi="ar_AE"/>
        </w:rPr>
        <w:t xml:space="preserve">اسألوا المُمثِّل الذي يؤدي دور يسوع: "بماذا تشعر؟ قد تسمعون إجابات مثل: "أحب هذا الشعب"، أو "أنا سعيد لسماعهم يمجدون الله"، أو "أشعر ببعض الحزن لأنني أعلم أن جميعهم سيهربون عندما يتم القبض عليَّ".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يصعد الجمع إلى أعلى الجبل، وينزلون إلى الوادي، ثم يصعدون مرة أخرى نحو مدينة أورشليم على الأرجح كان شعب أورشليم يشاهدون ذلك. ويستطيعون رؤية الموكب بأكمله.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شعب أورشليم: "بماذا تفكّرون حين ترون يسوع آتيًا ومعه جموع عظيمة؟" قد تسمعون إجابات مثل: "أنا متحير. أو "أشعر بالقلق" أو "لا أعرف ماذا يحدث".</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احرصوا على أن يقوم الفريق بتمثيل اللحظة التي يمر فيها يسوع عبر أبواب المدينة ويصل إلى مدينة أورشليم. الآن يجتمع شعب أورشليم مع جموع المسافرين. يقول متى إن المدينة كلها قد ارتجَّت. كيف كان سيبدو ذلك؟ يبدأ شعب أورشليم يسألون: "من يكون هذا؟" تجيب الجموع المسافرة: "هَذَا يَسُوعُ ٱلنَّبِيُّ ٱلَّذِي مِنْ نَاصِرَةِ ٱلْجَلِيلِ".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شعب أورشليم: "بمَاذا تُفكِّرون الآن؟" قد تسمعون إجابات مثل: "أنا لست متأكدًا من أمر يسوع هذا"، أو "هؤلاء الغرباء يُحدثون ضجة كبيرة"، أو "أنا أشعر بالفضول".</w:t>
      </w:r>
    </w:p>
    <w:p>
      <w:pPr>
        <w:pStyle w:val="ListBullet"/>
        <w:bidi/>
        <w:spacing w:line="240" w:lineRule="auto"/>
        <w:ind w:left="720"/>
      </w:pPr>
      <w:r>
        <w:rPr>
          <w:rtl/>
          <w:cs/>
          <w:lang w:val="ar_AE" w:bidi="ar_AE"/>
        </w:rPr>
      </w:r>
      <w:r>
        <w:rPr>
          <w:rtl/>
          <w:cs/>
          <w:lang w:val="ar_AE" w:bidi="ar_AE"/>
        </w:rPr>
        <w:t xml:space="preserve">اسألوا الممثِّلين الذين يؤدون دور جموع المسافرين: "بمَ تُفكِّرون؟" قد تسمعون إجابات مثل: "أشعر بالقلق إزاء ما قد يحدث بعد ذلك"، أو "أشعر بالفخر لأن هذا النبي العظيم قد خرج من الجليل."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يقترب يسوع، ومعه عدد كبير من المسافرين، من الوصول إلى </w:t>
      </w:r>
      <w:r>
        <w:rPr>
          <w:b/>
          <w:rtl/>
          <w:cs/>
          <w:lang w:val="ar_AE" w:bidi="ar_AE"/>
        </w:rPr>
        <w:t>أورشليم</w:t>
      </w:r>
      <w:r>
        <w:rPr>
          <w:rtl/>
          <w:cs/>
          <w:lang w:val="ar_AE" w:bidi="ar_AE"/>
        </w:rPr>
        <w:t xml:space="preserve">. وأورشليم هي عاصمة إسرائيل. انظروا في قاموس الكلمات الرئيسية لتفاصيل أكثر عن </w:t>
      </w:r>
      <w:r>
        <w:rPr>
          <w:rtl/>
          <w:cs/>
          <w:lang w:val="ar_AE" w:bidi="ar_AE"/>
        </w:rPr>
        <w:t>أورشليم</w:t>
      </w:r>
      <w:r>
        <w:rPr>
          <w:rtl/>
          <w:cs/>
          <w:lang w:val="ar_AE" w:bidi="ar_AE"/>
        </w:rPr>
        <w:t>.</w:t>
      </w:r>
    </w:p>
    <w:p>
      <w:pPr>
        <w:bidi/>
      </w:pPr>
      <w:r>
        <w:rPr>
          <w:rtl/>
          <w:cs/>
          <w:lang w:val="ar_AE" w:bidi="ar_AE"/>
        </w:rPr>
      </w:r>
      <w:r>
        <w:rPr>
          <w:rtl/>
          <w:cs/>
          <w:lang w:val="ar_AE" w:bidi="ar_AE"/>
        </w:rPr>
        <w:t xml:space="preserve">يصل المسافرون إلى </w:t>
      </w:r>
      <w:r>
        <w:rPr>
          <w:b/>
          <w:rtl/>
          <w:cs/>
          <w:lang w:val="ar_AE" w:bidi="ar_AE"/>
        </w:rPr>
        <w:t>جبل الزيتون</w:t>
      </w:r>
      <w:r>
        <w:rPr>
          <w:rtl/>
          <w:cs/>
          <w:lang w:val="ar_AE" w:bidi="ar_AE"/>
        </w:rPr>
        <w:t xml:space="preserve">، حيث توجد قرية تُسمّى بيت فاجي. وجبل الزيتون هو اسم تلٍّ عالٍ قريب من أورشليم، تنمو عليه أشجار الزيتون. يرسل يسوع اثنين من </w:t>
      </w:r>
      <w:r>
        <w:rPr>
          <w:b/>
          <w:rtl/>
          <w:cs/>
          <w:lang w:val="ar_AE" w:bidi="ar_AE"/>
        </w:rPr>
        <w:t>تلاميذه</w:t>
      </w:r>
      <w:r>
        <w:rPr>
          <w:rtl/>
          <w:cs/>
          <w:lang w:val="ar_AE" w:bidi="ar_AE"/>
        </w:rPr>
        <w:t xml:space="preserve"> إلى القرية، ويأمرهما أن يأتيا إليه بحمارٍ وأتانٍ يريانِهما هناك. </w:t>
      </w:r>
      <w:r>
        <w:rPr>
          <w:rtl/>
          <w:cs/>
          <w:lang w:val="ar_AE" w:bidi="ar_AE"/>
        </w:rPr>
        <w:t>والتلاميذ</w:t>
      </w:r>
      <w:r>
        <w:rPr>
          <w:rtl/>
          <w:cs/>
          <w:lang w:val="ar_AE" w:bidi="ar_AE"/>
        </w:rPr>
        <w:t xml:space="preserve"> هم أتباع يسوع المقرّبون، الذين يرافقونه في معظم فترة خدمته العلنية. انظروا في قاموس الكلمات الرئيسية للتعريف الكامل لهذه الكلمة، واستخدموا الكلمة نفسها التي تستعملونها في المواضع السابقة من الأناجيل.</w:t>
      </w:r>
    </w:p>
    <w:p>
      <w:pPr>
        <w:bidi/>
      </w:pPr>
      <w:r>
        <w:rPr>
          <w:rtl/>
          <w:cs/>
          <w:lang w:val="ar_AE" w:bidi="ar_AE"/>
        </w:rPr>
      </w:r>
      <w:r>
        <w:rPr>
          <w:rtl/>
          <w:cs/>
          <w:lang w:val="ar_AE" w:bidi="ar_AE"/>
        </w:rPr>
        <w:t>ويقول لهما يسوع أيضًا إنه إذا سألهم أحدٌ عن سبب أخذهم للحيوانات، فعليهم أن يقولا: "</w:t>
      </w:r>
      <w:r>
        <w:rPr>
          <w:b/>
          <w:rtl/>
          <w:cs/>
          <w:lang w:val="ar_AE" w:bidi="ar_AE"/>
        </w:rPr>
        <w:t>الرَّبُّ</w:t>
      </w:r>
      <w:r>
        <w:rPr>
          <w:rtl/>
          <w:cs/>
          <w:lang w:val="ar_AE" w:bidi="ar_AE"/>
        </w:rPr>
        <w:t xml:space="preserve"> مُحتاجٌ إليهِما"، فيرسلهم صاحبُهما في الحال. وكلمة </w:t>
      </w:r>
      <w:r>
        <w:rPr>
          <w:rtl/>
          <w:cs/>
          <w:lang w:val="ar_AE" w:bidi="ar_AE"/>
        </w:rPr>
        <w:t>"الرَّبُّ"</w:t>
      </w:r>
      <w:r>
        <w:rPr>
          <w:rtl/>
          <w:cs/>
          <w:lang w:val="ar_AE" w:bidi="ar_AE"/>
        </w:rPr>
        <w:t xml:space="preserve"> يمكن أن تعني السيّد، أو الرئيس الأعظم، أو المالك. وفي الاستخدام العام، يمكن أن تكون لقب احترام مثل "يا سيّدي". انظروا قاموس الكلمات الرئيسية للحصول على وصْف كامِل. ويعتقد بعض الناس أن المعنى قد يكون: "سيّدُهما يحتاج إليهما". إذا استخدمتم كلمة "الربّ"، استخدموا الكلمة نفسها التي استخدمتموها في المواضع السابقة.</w:t>
      </w:r>
    </w:p>
    <w:p>
      <w:pPr>
        <w:bidi/>
      </w:pPr>
      <w:r>
        <w:rPr>
          <w:rtl/>
          <w:cs/>
          <w:lang w:val="ar_AE" w:bidi="ar_AE"/>
        </w:rPr>
      </w:r>
      <w:r>
        <w:rPr>
          <w:rtl/>
          <w:cs/>
          <w:lang w:val="ar_AE" w:bidi="ar_AE"/>
        </w:rPr>
        <w:t xml:space="preserve">ويُوضّح النص أن ما يحدث الآن </w:t>
      </w:r>
      <w:r>
        <w:rPr>
          <w:b/>
          <w:rtl/>
          <w:cs/>
          <w:lang w:val="ar_AE" w:bidi="ar_AE"/>
        </w:rPr>
        <w:t>يُتمّ</w:t>
      </w:r>
      <w:r>
        <w:rPr>
          <w:rtl/>
          <w:cs/>
          <w:lang w:val="ar_AE" w:bidi="ar_AE"/>
        </w:rPr>
        <w:t xml:space="preserve"> كلمات </w:t>
      </w:r>
      <w:r>
        <w:rPr>
          <w:b/>
          <w:rtl/>
          <w:cs/>
          <w:lang w:val="ar_AE" w:bidi="ar_AE"/>
        </w:rPr>
        <w:t>النبيّ</w:t>
      </w:r>
      <w:r>
        <w:rPr>
          <w:rtl/>
          <w:cs/>
          <w:lang w:val="ar_AE" w:bidi="ar_AE"/>
        </w:rPr>
        <w:t xml:space="preserve"> زكريا.</w:t>
      </w:r>
    </w:p>
    <w:p>
      <w:pPr>
        <w:bidi/>
      </w:pPr>
      <w:r>
        <w:rPr>
          <w:rtl/>
          <w:cs/>
          <w:lang w:val="ar_AE" w:bidi="ar_AE"/>
        </w:rPr>
      </w:r>
      <w:r>
        <w:rPr>
          <w:rtl/>
          <w:cs/>
          <w:lang w:val="ar_AE" w:bidi="ar_AE"/>
        </w:rPr>
        <w:t xml:space="preserve">وكلمة </w:t>
      </w:r>
      <w:r>
        <w:rPr>
          <w:b/>
          <w:rtl/>
          <w:cs/>
          <w:lang w:val="ar_AE" w:bidi="ar_AE"/>
        </w:rPr>
        <w:t>"يُتِمّ"</w:t>
      </w:r>
      <w:r>
        <w:rPr>
          <w:rtl/>
          <w:cs/>
          <w:lang w:val="ar_AE" w:bidi="ar_AE"/>
        </w:rPr>
        <w:t xml:space="preserve"> تعني أن شيئًا ما يتحقّق أو يكتمل. فالكلمات التي قالها زكريا منذ سنواتٍ طويلة تتحقّق الآن.</w:t>
      </w:r>
    </w:p>
    <w:p>
      <w:pPr>
        <w:bidi/>
      </w:pPr>
      <w:r>
        <w:rPr>
          <w:rtl/>
          <w:cs/>
          <w:lang w:val="ar_AE" w:bidi="ar_AE"/>
        </w:rPr>
      </w:r>
      <w:r>
        <w:rPr>
          <w:rtl/>
          <w:cs/>
          <w:lang w:val="ar_AE" w:bidi="ar_AE"/>
        </w:rPr>
        <w:t xml:space="preserve">وتعني كلمة </w:t>
      </w:r>
      <w:r>
        <w:rPr>
          <w:rtl/>
          <w:cs/>
          <w:lang w:val="ar_AE" w:bidi="ar_AE"/>
        </w:rPr>
        <w:t>"نبيّ"</w:t>
      </w:r>
      <w:r>
        <w:rPr>
          <w:rtl/>
          <w:cs/>
          <w:lang w:val="ar_AE" w:bidi="ar_AE"/>
        </w:rPr>
        <w:t xml:space="preserve"> شخصًا يتلقّى رسائل من الله ليبلّغها للناس. انظروا في قاموس الكلمات الرئيسية للتعريف الكامل، واستخدموا الكلمة نفسها التي استخدمتموها في المواضع السابقة.</w:t>
      </w:r>
    </w:p>
    <w:p>
      <w:pPr>
        <w:bidi/>
      </w:pPr>
      <w:r>
        <w:rPr>
          <w:rtl/>
          <w:cs/>
          <w:lang w:val="ar_AE" w:bidi="ar_AE"/>
        </w:rPr>
      </w:r>
      <w:r>
        <w:rPr>
          <w:rtl/>
          <w:cs/>
          <w:lang w:val="ar_AE" w:bidi="ar_AE"/>
        </w:rPr>
        <w:t xml:space="preserve">ويقتبس متّى الآن النبوّة التي تبدأ بقولها: "قولوا </w:t>
      </w:r>
      <w:r>
        <w:rPr>
          <w:b/>
          <w:rtl/>
          <w:cs/>
          <w:lang w:val="ar_AE" w:bidi="ar_AE"/>
        </w:rPr>
        <w:t>لابنَةِ صِهيَوْنَ</w:t>
      </w:r>
      <w:r>
        <w:rPr>
          <w:rtl/>
          <w:cs/>
          <w:lang w:val="ar_AE" w:bidi="ar_AE"/>
        </w:rPr>
        <w:t xml:space="preserve">". </w:t>
      </w:r>
      <w:r>
        <w:rPr>
          <w:rtl/>
          <w:cs/>
          <w:lang w:val="ar_AE" w:bidi="ar_AE"/>
        </w:rPr>
        <w:t>وصِهْيَوْن</w:t>
      </w:r>
      <w:r>
        <w:rPr>
          <w:rtl/>
          <w:cs/>
          <w:lang w:val="ar_AE" w:bidi="ar_AE"/>
        </w:rPr>
        <w:t xml:space="preserve"> هو اسمٌ آخر لمدينة أورشليم، و"ابنةُ صِهْيَوْن" هو تعبير شائع في العهد القديم، والذي يُشير إلى شعب أورشليم كلّه، وليس إلى الفتيات فقط.</w:t>
      </w:r>
    </w:p>
    <w:p>
      <w:pPr>
        <w:bidi/>
      </w:pPr>
      <w:r>
        <w:rPr>
          <w:rtl/>
          <w:cs/>
          <w:lang w:val="ar_AE" w:bidi="ar_AE"/>
        </w:rPr>
      </w:r>
      <w:r>
        <w:rPr>
          <w:rtl/>
          <w:cs/>
          <w:lang w:val="ar_AE" w:bidi="ar_AE"/>
        </w:rPr>
        <w:t>وتتابع النبوّة بقولها: "</w:t>
      </w:r>
      <w:r>
        <w:rPr>
          <w:b/>
          <w:rtl/>
          <w:cs/>
          <w:lang w:val="ar_AE" w:bidi="ar_AE"/>
        </w:rPr>
        <w:t>هوذا</w:t>
      </w:r>
      <w:r>
        <w:rPr>
          <w:rtl/>
          <w:cs/>
          <w:lang w:val="ar_AE" w:bidi="ar_AE"/>
        </w:rPr>
        <w:t xml:space="preserve">" أو انظروا! وهي كلمة تُستخدم لجذب الانتباه إلى ما سيُقال بعدها لأنه أمرٌ مهم. والسبب هو أن الملك سيأتي، وهو </w:t>
      </w:r>
      <w:r>
        <w:rPr>
          <w:b/>
          <w:rtl/>
          <w:cs/>
          <w:lang w:val="ar_AE" w:bidi="ar_AE"/>
        </w:rPr>
        <w:t>"وديع"</w:t>
      </w:r>
      <w:r>
        <w:rPr>
          <w:rtl/>
          <w:cs/>
          <w:lang w:val="ar_AE" w:bidi="ar_AE"/>
        </w:rPr>
        <w:t xml:space="preserve">، أي متواضع أو لطيف. ثم تقول النبوّة: "راكِبًا علَى </w:t>
      </w:r>
      <w:r>
        <w:rPr>
          <w:b/>
          <w:rtl/>
          <w:cs/>
          <w:lang w:val="ar_AE" w:bidi="ar_AE"/>
        </w:rPr>
        <w:t>أتانٍ</w:t>
      </w:r>
      <w:r>
        <w:rPr>
          <w:rtl/>
          <w:cs/>
          <w:lang w:val="ar_AE" w:bidi="ar_AE"/>
        </w:rPr>
        <w:t xml:space="preserve">"، أي أنثى الحمار البالغة، وعلى "جحشٍ ابن أتانٍ"، وتعني كلمة </w:t>
      </w:r>
      <w:r>
        <w:rPr>
          <w:b/>
          <w:rtl/>
          <w:cs/>
          <w:lang w:val="ar_AE" w:bidi="ar_AE"/>
        </w:rPr>
        <w:t>"جحش"،</w:t>
      </w:r>
      <w:r>
        <w:rPr>
          <w:rtl/>
          <w:cs/>
          <w:lang w:val="ar_AE" w:bidi="ar_AE"/>
        </w:rPr>
        <w:t xml:space="preserve"> حمار صغير ذكر. وتُستعمل أيضًا لصغير الحصان أو الحمار.</w:t>
      </w:r>
    </w:p>
    <w:p>
      <w:pPr>
        <w:bidi/>
      </w:pPr>
      <w:r>
        <w:rPr>
          <w:rtl/>
          <w:cs/>
          <w:lang w:val="ar_AE" w:bidi="ar_AE"/>
        </w:rPr>
      </w:r>
      <w:r>
        <w:rPr>
          <w:rtl/>
          <w:cs/>
          <w:lang w:val="ar_AE" w:bidi="ar_AE"/>
        </w:rPr>
        <w:t>ويُكمِل النص أن التلميذين يطيعان تعليمات يسوع ويحضران الحيوانين. فيضعان ثيابهما عليهما، فيجلس يسوع "عليهما".</w:t>
      </w:r>
    </w:p>
    <w:p>
      <w:pPr>
        <w:bidi/>
      </w:pPr>
      <w:r>
        <w:rPr>
          <w:rtl/>
          <w:cs/>
          <w:lang w:val="ar_AE" w:bidi="ar_AE"/>
        </w:rPr>
      </w:r>
      <w:r>
        <w:rPr>
          <w:rtl/>
          <w:cs/>
          <w:lang w:val="ar_AE" w:bidi="ar_AE"/>
        </w:rPr>
        <w:t>وقد تحتمل كلمة "عليهما" ثلاثة معانٍ: قد تعني أنه يجلس على الحيوانين بالتتابع أثناء الطريق، أو أنه يجلس على الثياب الموضوعة فوق أحد الحيوانين، أو أنه يجلس على الجحش الصغير فقط، ولكن بما أن أمه تسير بجانبه، يستخدم النص كلمة "عليهما" ليُظهِر أن النبوّة عن الأتان وجحشها تتحقّق. ويرى معظم الدارسين أن هذا المعنى الأخير هو الأدق.</w:t>
      </w:r>
    </w:p>
    <w:p>
      <w:pPr>
        <w:bidi/>
      </w:pPr>
      <w:r>
        <w:rPr>
          <w:rtl/>
          <w:cs/>
          <w:lang w:val="ar_AE" w:bidi="ar_AE"/>
        </w:rPr>
      </w:r>
      <w:r>
        <w:rPr>
          <w:rtl/>
          <w:cs/>
          <w:lang w:val="ar_AE" w:bidi="ar_AE"/>
        </w:rPr>
        <w:t>ثم يقول النص: "والجَمعُ الأكثَرُ" يفرشون ثيابهم على الطريق أمام يسوع، ويقطع آخرون أغصانًا من الأشجار ويفرشونها في طريقه. ويفعلون ذلك تكريمًا له كملك. أما الجموع التي تسير أمامه وخلفه، فتهتف قائلة: "</w:t>
      </w:r>
      <w:r>
        <w:rPr>
          <w:b/>
          <w:rtl/>
          <w:cs/>
          <w:lang w:val="ar_AE" w:bidi="ar_AE"/>
        </w:rPr>
        <w:t>أوصنا</w:t>
      </w:r>
      <w:r>
        <w:rPr>
          <w:rtl/>
          <w:cs/>
          <w:lang w:val="ar_AE" w:bidi="ar_AE"/>
        </w:rPr>
        <w:t>!" وكلمة "</w:t>
      </w:r>
      <w:r>
        <w:rPr>
          <w:rtl/>
          <w:cs/>
          <w:lang w:val="ar_AE" w:bidi="ar_AE"/>
        </w:rPr>
        <w:t>أوصنا</w:t>
      </w:r>
      <w:r>
        <w:rPr>
          <w:rtl/>
          <w:cs/>
          <w:lang w:val="ar_AE" w:bidi="ar_AE"/>
        </w:rPr>
        <w:t>" مأخوذة من كلمة عبرية معناها "خلِّصْنا الآن"، لكنها في ذلك الوقت كانت تُستخدم أيضًا كتسبيح لله.</w:t>
      </w:r>
    </w:p>
    <w:p>
      <w:pPr>
        <w:bidi/>
      </w:pPr>
      <w:r>
        <w:rPr>
          <w:rtl/>
          <w:cs/>
          <w:lang w:val="ar_AE" w:bidi="ar_AE"/>
        </w:rPr>
      </w:r>
      <w:r>
        <w:rPr>
          <w:rtl/>
          <w:cs/>
          <w:lang w:val="ar_AE" w:bidi="ar_AE"/>
        </w:rPr>
        <w:t>أما "ابن داود"</w:t>
      </w:r>
      <w:r>
        <w:rPr>
          <w:rtl/>
          <w:cs/>
          <w:lang w:val="ar_AE" w:bidi="ar_AE"/>
        </w:rPr>
        <w:t xml:space="preserve"> فهي عبارة كان الناس يستخدمونها للإشارة إلى الملك الذي ينحدر من سلالة داود والذي وعد الله بأنّه سينقذ إسرائيل. وكان </w:t>
      </w:r>
      <w:r>
        <w:rPr>
          <w:rtl/>
          <w:cs/>
          <w:lang w:val="ar_AE" w:bidi="ar_AE"/>
        </w:rPr>
        <w:t>داود</w:t>
      </w:r>
      <w:r>
        <w:rPr>
          <w:rtl/>
          <w:cs/>
          <w:lang w:val="ar_AE" w:bidi="ar_AE"/>
        </w:rPr>
        <w:t xml:space="preserve"> أعظم ملوك إسرائيل في العهد القديم، وقد وعد الله أن من نسله سيأتي من يُخلِّص إسرائيل. انظروا قاموس الكلمات الرئيسية للحصول على وصْف كامِل. استخدموا هنا نفس العبارة التي استخدمتموها في قصة العميان.</w:t>
      </w:r>
    </w:p>
    <w:p>
      <w:pPr>
        <w:bidi/>
      </w:pPr>
      <w:r>
        <w:rPr>
          <w:rtl/>
          <w:cs/>
          <w:lang w:val="ar_AE" w:bidi="ar_AE"/>
        </w:rPr>
      </w:r>
      <w:r>
        <w:rPr>
          <w:rtl/>
          <w:cs/>
          <w:lang w:val="ar_AE" w:bidi="ar_AE"/>
        </w:rPr>
        <w:t>ويهتف الناس أيضًا: "</w:t>
      </w:r>
      <w:r>
        <w:rPr>
          <w:b/>
          <w:rtl/>
          <w:cs/>
          <w:lang w:val="ar_AE" w:bidi="ar_AE"/>
        </w:rPr>
        <w:t>مُبارَكٌ</w:t>
      </w:r>
      <w:r>
        <w:rPr>
          <w:rtl/>
          <w:cs/>
          <w:lang w:val="ar_AE" w:bidi="ar_AE"/>
        </w:rPr>
        <w:t xml:space="preserve"> الآتي باسمِ </w:t>
      </w:r>
      <w:r>
        <w:rPr>
          <w:b/>
          <w:rtl/>
          <w:cs/>
          <w:lang w:val="ar_AE" w:bidi="ar_AE"/>
        </w:rPr>
        <w:t>الرَّبِّ</w:t>
      </w:r>
      <w:r>
        <w:rPr>
          <w:rtl/>
          <w:cs/>
          <w:lang w:val="ar_AE" w:bidi="ar_AE"/>
        </w:rPr>
        <w:t>!"</w:t>
      </w:r>
    </w:p>
    <w:p>
      <w:pPr>
        <w:bidi/>
      </w:pPr>
      <w:r>
        <w:rPr>
          <w:rtl/>
          <w:cs/>
          <w:lang w:val="ar_AE" w:bidi="ar_AE"/>
        </w:rPr>
      </w:r>
      <w:r>
        <w:rPr>
          <w:rtl/>
          <w:cs/>
          <w:lang w:val="ar_AE" w:bidi="ar_AE"/>
        </w:rPr>
        <w:t xml:space="preserve">وكلمة </w:t>
      </w:r>
      <w:r>
        <w:rPr>
          <w:rtl/>
          <w:cs/>
          <w:lang w:val="ar_AE" w:bidi="ar_AE"/>
        </w:rPr>
        <w:t>"بارك"</w:t>
      </w:r>
      <w:r>
        <w:rPr>
          <w:rtl/>
          <w:cs/>
          <w:lang w:val="ar_AE" w:bidi="ar_AE"/>
        </w:rPr>
        <w:t xml:space="preserve"> تعني أن الله يُحسن أو يُفضِّل أو يمنح خيرًا لشخصٍ أو شيءٍ ما. انظروا "قاموس الكلمات الرئيسية" للحصول على وصْف كامِل. واستخدموا الكلمة نفسها التي تستعملونها في المواضع السابقة.</w:t>
      </w:r>
    </w:p>
    <w:p>
      <w:pPr>
        <w:bidi/>
      </w:pPr>
      <w:r>
        <w:rPr>
          <w:rtl/>
          <w:cs/>
          <w:lang w:val="ar_AE" w:bidi="ar_AE"/>
        </w:rPr>
      </w:r>
      <w:r>
        <w:rPr>
          <w:b/>
          <w:rtl/>
          <w:cs/>
          <w:lang w:val="ar_AE" w:bidi="ar_AE"/>
        </w:rPr>
        <w:t>أما عبارة "باسم الربّ"</w:t>
      </w:r>
      <w:r>
        <w:rPr>
          <w:rtl/>
          <w:cs/>
          <w:lang w:val="ar_AE" w:bidi="ar_AE"/>
        </w:rPr>
        <w:t>، فقد كانت تعبيرًا شائعًا وتعني أن شخصًا ما يمثل ”الرب“، أو يعمل بسلطانه.</w:t>
      </w:r>
    </w:p>
    <w:p>
      <w:pPr>
        <w:bidi/>
      </w:pPr>
      <w:r>
        <w:rPr>
          <w:rtl/>
          <w:cs/>
          <w:lang w:val="ar_AE" w:bidi="ar_AE"/>
        </w:rPr>
      </w:r>
      <w:r>
        <w:rPr>
          <w:rtl/>
          <w:cs/>
          <w:lang w:val="ar_AE" w:bidi="ar_AE"/>
        </w:rPr>
        <w:t xml:space="preserve">ثم يهتف الناس أيضًا: "أوصَنّا </w:t>
      </w:r>
      <w:r>
        <w:rPr>
          <w:b/>
          <w:rtl/>
          <w:cs/>
          <w:lang w:val="ar_AE" w:bidi="ar_AE"/>
        </w:rPr>
        <w:t>في الأعالي</w:t>
      </w:r>
      <w:r>
        <w:rPr>
          <w:rtl/>
          <w:cs/>
          <w:lang w:val="ar_AE" w:bidi="ar_AE"/>
        </w:rPr>
        <w:t>!" وتعبير "في الأعالي" يشير إلى السماء، أي إلى مكان سكنى الله. وهي طريقة لتسبيح الله دون ذكر اسمه مباشرة، لأن اليهود يعتبرون ذكر اسم الله مباشرة أمرًا غير لائق، لذلك استخدموا العديد من العبارات الأخرى للتحدث عنه.</w:t>
      </w:r>
    </w:p>
    <w:p>
      <w:pPr>
        <w:bidi/>
      </w:pPr>
      <w:r>
        <w:rPr>
          <w:rtl/>
          <w:cs/>
          <w:lang w:val="ar_AE" w:bidi="ar_AE"/>
        </w:rPr>
      </w:r>
      <w:r>
        <w:rPr>
          <w:rtl/>
          <w:cs/>
          <w:lang w:val="ar_AE" w:bidi="ar_AE"/>
        </w:rPr>
        <w:t xml:space="preserve">ويتابع النص: "ولَمّا دَخَلَ أورُشَليمَ </w:t>
      </w:r>
      <w:r>
        <w:rPr>
          <w:b/>
          <w:rtl/>
          <w:cs/>
          <w:lang w:val="ar_AE" w:bidi="ar_AE"/>
        </w:rPr>
        <w:t xml:space="preserve">ارتَجَّتِ </w:t>
      </w:r>
      <w:r>
        <w:rPr>
          <w:rtl/>
          <w:cs/>
          <w:lang w:val="ar_AE" w:bidi="ar_AE"/>
        </w:rPr>
        <w:t xml:space="preserve">المدينةُ كُلُّها". أي تعمّ الفوضى والضجّة بسبب ازدحام الناس الذين يأتون ليروا ما يحدث. ويسأل الناس في أورشليم: "مَنْ هذا؟" فتُجيب الجموع التي تسير مع يسوع قائلة: "هذا يَسوعُ النَّبيُّ الّذي مِنْ </w:t>
      </w:r>
      <w:r>
        <w:rPr>
          <w:b/>
          <w:rtl/>
          <w:cs/>
          <w:lang w:val="ar_AE" w:bidi="ar_AE"/>
        </w:rPr>
        <w:t>ناصِرَةِ الجَليلِ"</w:t>
      </w:r>
      <w:r>
        <w:rPr>
          <w:rtl/>
          <w:cs/>
          <w:lang w:val="ar_AE" w:bidi="ar_AE"/>
        </w:rPr>
        <w:t xml:space="preserve">. </w:t>
      </w:r>
      <w:r>
        <w:rPr>
          <w:rtl/>
          <w:cs/>
          <w:lang w:val="ar_AE" w:bidi="ar_AE"/>
        </w:rPr>
        <w:t>والناصرة</w:t>
      </w:r>
      <w:r>
        <w:rPr>
          <w:rtl/>
          <w:cs/>
          <w:lang w:val="ar_AE" w:bidi="ar_AE"/>
        </w:rPr>
        <w:t xml:space="preserve"> هي قرية صغيرة في منطقة </w:t>
      </w:r>
      <w:r>
        <w:rPr>
          <w:rtl/>
          <w:cs/>
          <w:lang w:val="ar_AE" w:bidi="ar_AE"/>
        </w:rPr>
        <w:t>الجليل</w:t>
      </w:r>
      <w:r>
        <w:rPr>
          <w:rtl/>
          <w:cs/>
          <w:lang w:val="ar_AE" w:bidi="ar_AE"/>
        </w:rPr>
        <w:t>. راجعوا قاموس الكلمات الرئيسية للمزيد من المعلومات.</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21:12–22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21: 12–22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في أكثر الترجمات المفهومة لكم.</w:t>
      </w:r>
    </w:p>
    <w:p>
      <w:pPr>
        <w:bidi/>
      </w:pPr>
      <w:r>
        <w:rPr>
          <w:rtl/>
          <w:cs/>
          <w:lang w:val="ar_AE" w:bidi="ar_AE"/>
        </w:rPr>
      </w:r>
      <w:r>
        <w:rPr>
          <w:rtl/>
          <w:cs/>
          <w:lang w:val="ar_AE" w:bidi="ar_AE"/>
        </w:rPr>
        <w:t xml:space="preserve">هذه القصة هي الأولى في سلسلة من القصص التي تتحدث عن الخلاف بين يسوع والقادة الدينيين في أورشليم. في هذه القصة وفي القصص التي تليها، كان يسوع في الهيكل اليهودي في أورشليم. كان يفعل ويقول أمورًا كثيرة لم تَعجب القادة الدينيون. في النهاية، انتهت قصص الخلاف هذه بأن القادةَ الدينيين قبضوا على يسوع. </w:t>
      </w:r>
    </w:p>
    <w:p>
      <w:pPr>
        <w:bidi/>
      </w:pPr>
      <w:r>
        <w:rPr>
          <w:rtl/>
          <w:cs/>
          <w:lang w:val="ar_AE" w:bidi="ar_AE"/>
        </w:rPr>
      </w:r>
      <w:r>
        <w:rPr>
          <w:rtl/>
          <w:cs/>
          <w:lang w:val="ar_AE" w:bidi="ar_AE"/>
        </w:rPr>
        <w:t>كان يسوع قد وصل للتو إلى أورشليم من أجل عيد الفصح، مع العديد من اليهود الآخرين الذين جاؤوا من مناطق وبلدان أخرى للاحتفال بالعيد الديني ولعبادة الله. في الفِكر اليهودي الديني، كان هناك هيكل واحد فقط يمكن للناس أن يقدموا فيه الذبائح لله. كان الله قد أمرَ جميع الرجال اليهود أن يأتوا إلى أورشليم ثلاث مرات في السنة للاحتفال بالأعياد. كانت هناك جموع هائلة من الناس يعبدون الله في الهيكل في أثناء تلك الأعياد.</w:t>
      </w:r>
    </w:p>
    <w:p>
      <w:pPr>
        <w:bidi/>
      </w:pPr>
      <w:r>
        <w:rPr>
          <w:rtl/>
          <w:cs/>
          <w:lang w:val="ar_AE" w:bidi="ar_AE"/>
        </w:rPr>
      </w:r>
      <w:r>
        <w:rPr>
          <w:rtl/>
          <w:cs/>
          <w:lang w:val="ar_AE" w:bidi="ar_AE"/>
        </w:rPr>
        <w:t>يخبرنا متَّى أنه عندما وصل يسوع إلى أورشليم، ذهب إلى الهيكل. كان مبنى الهيكل محاطًا بالعديد من المناطق التي لم تكن تحت سقف الهيكل، بل كانت لا تزال داخل جدران منطقة الهيكل. كانت إحدى هذه المناطق تُدعى رواق الأمم، لأن هذه كانت منطقة يُسمح فيها حتى لغير اليهود بالدخول.</w:t>
      </w:r>
    </w:p>
    <w:p>
      <w:pPr>
        <w:bidi/>
      </w:pPr>
      <w:r>
        <w:rPr>
          <w:rtl/>
          <w:cs/>
          <w:lang w:val="ar_AE" w:bidi="ar_AE"/>
        </w:rPr>
      </w:r>
      <w:r>
        <w:rPr>
          <w:rtl/>
          <w:cs/>
          <w:lang w:val="ar_AE" w:bidi="ar_AE"/>
        </w:rPr>
        <w:t>اعرضوا على الفريق صورةً لمخطط الهيكل في زمن يسوع.</w:t>
      </w:r>
    </w:p>
    <w:p>
      <w:pPr>
        <w:bidi/>
      </w:pPr>
      <w:r>
        <w:rPr>
          <w:rtl/>
          <w:cs/>
          <w:lang w:val="ar_AE" w:bidi="ar_AE"/>
        </w:rPr>
      </w:r>
      <w:r>
        <w:rPr>
          <w:rtl/>
          <w:cs/>
          <w:lang w:val="ar_AE" w:bidi="ar_AE"/>
        </w:rPr>
        <w:t>في هذه المنطقة، كان العديد من الناس يبيعون الحيوانات. كان الناس يشترون هذه الحيوانات ويقدمونها كذبائح لله. يَذكر النصُ تحديدًا الحمام. كان الفقراء يُقدِّمون ذبيحة من الحمام إذا لم يتمكنوا من شراء حيوان أكبر. كانت الخراف والماعز والثيران من بين الحيوانات الأخرى التي كانت تُستخدم للذبائح. يعتقد بعض الباحثين أن ممارسة شراء وبيع الحيوانات داخل جدران منطقة الهيكل كانت شيئًا قد بدأ قبل بضع سنوات فقط من هذا الوقت، وأن رئيس الكهنة سمحَ بذلك حتى مع أن الشيوخ الآخرين لم يوافقوا على أن يُسمح بذلك.</w:t>
      </w:r>
    </w:p>
    <w:p>
      <w:pPr>
        <w:bidi/>
      </w:pPr>
      <w:r>
        <w:rPr>
          <w:rtl/>
          <w:cs/>
          <w:lang w:val="ar_AE" w:bidi="ar_AE"/>
        </w:rPr>
      </w:r>
      <w:r>
        <w:rPr>
          <w:rtl/>
          <w:cs/>
          <w:lang w:val="ar_AE" w:bidi="ar_AE"/>
        </w:rPr>
        <w:t>اعرضوا على الفريق صورةً لخمسة أنواع من الحيوانات تُستخدم في الذبائح في الهيكل: حمامة، ويمامة، وثور، وخروف، وتيس ماعز.</w:t>
      </w:r>
    </w:p>
    <w:p>
      <w:pPr>
        <w:bidi/>
      </w:pPr>
      <w:r>
        <w:rPr>
          <w:rtl/>
          <w:cs/>
          <w:lang w:val="ar_AE" w:bidi="ar_AE"/>
        </w:rPr>
      </w:r>
      <w:r>
        <w:rPr>
          <w:rtl/>
          <w:cs/>
          <w:lang w:val="ar_AE" w:bidi="ar_AE"/>
        </w:rPr>
        <w:t>كان هناك أيضًا أشخاص يستبدلون نوع العملات التي كان الناس يستخدمونها عادةً بعملة مختلفة تُستخدم في الهيكل. كان على جميع الرجال اليهود أن يدفعوا ضريبةً كل عام ليساعدوا في ترميم الهيكل وصيانته. كان يمكنهم أن يستخدموا فقط هذه العملة الخاصة ليدفعوا ضريبة الهيكل. تخبرنا بعض الكتابات التي كُتبت في زمن يسوع أن التجار الذين كانوا يبيعون الحيوانات داخل منطقة الهيكل كانوا يتقاضون أسعارًا أعلى بكثير من المعتاد. كان الصيارفة أيضًا يكسبون ربحًا من خلال تقاضي الرسوم عن خدمة الصارفة.</w:t>
      </w:r>
    </w:p>
    <w:p>
      <w:pPr>
        <w:bidi/>
      </w:pPr>
      <w:r>
        <w:rPr>
          <w:rtl/>
          <w:cs/>
          <w:lang w:val="ar_AE" w:bidi="ar_AE"/>
        </w:rPr>
      </w:r>
      <w:r>
        <w:rPr>
          <w:rtl/>
          <w:cs/>
          <w:lang w:val="ar_AE" w:bidi="ar_AE"/>
        </w:rPr>
        <w:t>عندما وصل يسوع إلى منطقة الهيكل، أخرجَ التجار الذين كانوا يبيعون الحيوانات وقلبَ موائد الصيارفة. شرحَ أفعاله قائلًا: "مَكْتُوبٌ: بَيْتِي بَيْتَ الصَّلاَةِ يُدْعَى. وَأَنْتُمْ جَعَلْتُمُوهُ مَغَارَةَ لُصُوصٍ!"</w:t>
      </w:r>
    </w:p>
    <w:p>
      <w:pPr>
        <w:bidi/>
      </w:pPr>
      <w:r>
        <w:rPr>
          <w:rtl/>
          <w:cs/>
          <w:lang w:val="ar_AE" w:bidi="ar_AE"/>
        </w:rPr>
      </w:r>
      <w:r>
        <w:rPr>
          <w:rtl/>
          <w:cs/>
          <w:lang w:val="ar_AE" w:bidi="ar_AE"/>
        </w:rPr>
        <w:t>إن الجزء الأول مما قاله يسوع هو اقتباسٌ من إشعياء ٥٦: ٧، "آتي بهم إلى جبل قُدسي، وأُفرِّحهم في بيت صلاتي. وتكون مُحرقاتهم وذبائحهم مقبولة على مذبحي، لأن بيتي بيتَ الصلاة يُدعى لجميع الشعوب." في هذا المقطع، وَعَدَ اللهُ أن يُخلِّص إسرائيل وأيضًا أن يُرحب بالناس من جميع الشعوب أن يأتوا ليعبدوه. باستخدام كلمات إشعياء: "بيتي بيت الصلاة يُدعى،" كان يسوع يقول للناس أن الغرض من الهيكل هو أن يُقدِّم مكانًا يمكن للناس أن يقابلوا الله فيه ويصلُّوا إليه. عندما كان الناس يشترون ويبيعون الحيوانات داخل منطقة الهيكل، كان ذلك على الأغلب يجعل المنطقة صاخبة للغاية ويجعل من السهل أن يتشتت انتباههم عن العبادة والصلاة لله.</w:t>
      </w:r>
    </w:p>
    <w:p>
      <w:pPr>
        <w:bidi/>
      </w:pPr>
      <w:r>
        <w:rPr>
          <w:rtl/>
          <w:cs/>
          <w:lang w:val="ar_AE" w:bidi="ar_AE"/>
        </w:rPr>
      </w:r>
      <w:r>
        <w:rPr>
          <w:rtl/>
          <w:cs/>
          <w:lang w:val="ar_AE" w:bidi="ar_AE"/>
        </w:rPr>
        <w:t>إن الجزء الثاني مما قاله يسوع يأتي من إرميا ٧: ١١: "هل صار هذا البيت الذي دُعيَ باسمي عليه مغارةَ لصوص؟" في هذا المقطع، كان إرميا يحذر شعبَ إسرائيل ألا يفكروا في أن يرتكبوا كل أنواع الخطايا دون أن يعاقبهم الله، فقط لأن هيكل الله كان في مدينتهم. كان إرميا يقول للناس أنه بسبب كل الأشياء الشريرة التي كانوا يفعلونها، أصبح الهيكل نفسه مثل مكان يختبئ فيه اللصوص لكي لا يُقبَض عليهم. لكن الله سيعاقب الناس على خطاياهم، حتى لو كان عليه أن يدمر هيكله أيضًا.</w:t>
      </w:r>
    </w:p>
    <w:p>
      <w:pPr>
        <w:bidi/>
      </w:pPr>
      <w:r>
        <w:rPr>
          <w:rtl/>
          <w:cs/>
          <w:lang w:val="ar_AE" w:bidi="ar_AE"/>
        </w:rPr>
      </w:r>
      <w:r>
        <w:rPr>
          <w:rtl/>
          <w:cs/>
          <w:lang w:val="ar_AE" w:bidi="ar_AE"/>
        </w:rPr>
        <w:t>باقتباسه هذين المقطعين من العهد القديم، كان يسوع يقول للناس أنهم لا يحترمون هيكل الله، تمامًا مثلما لم يحترمه الناس في زمن العهد القديم. لم يكونوا يستخدمونه بشكل صحيح باعتباره مكانًا لمقابلة الله وعبادته. بل سمحوا لأشياء مثل المال والحيوانات، التي كان من المفترض أن تُستخدم لتقوية علاقة الناس بالله، أن تصبح تشتيتًا لهم عن الله. كانوا يركزون على الأشياء التي يمكنهم أن يروها ويلمسها، وليس على الله. هذه إهانة لله، لأن الله يريد بعمق أن يعرفه الناس، وهو أعطى الهيكلَ للناس لهذا الغرض.</w:t>
      </w:r>
    </w:p>
    <w:p>
      <w:pPr>
        <w:bidi/>
      </w:pPr>
      <w:r>
        <w:rPr>
          <w:rtl/>
          <w:cs/>
          <w:lang w:val="ar_AE" w:bidi="ar_AE"/>
        </w:rPr>
      </w:r>
      <w:r>
        <w:rPr>
          <w:rtl/>
          <w:cs/>
          <w:lang w:val="ar_AE" w:bidi="ar_AE"/>
        </w:rPr>
        <w:t>إن إبعاد يسوع للتجار من الهيكل يُظهر أنه كان يتصرف بسلطان المسيَّا. في العهد القديم، قال زكريا النبي أنه عندما يفدي الله شعبه، "لن يكون تاجر بعد ذلك في بيت الرب."</w:t>
      </w:r>
    </w:p>
    <w:p>
      <w:pPr>
        <w:bidi/>
      </w:pPr>
      <w:r>
        <w:rPr>
          <w:rtl/>
          <w:cs/>
          <w:lang w:val="ar_AE" w:bidi="ar_AE"/>
        </w:rPr>
      </w:r>
      <w:r>
        <w:rPr>
          <w:rtl/>
          <w:cs/>
          <w:lang w:val="ar_AE" w:bidi="ar_AE"/>
        </w:rPr>
        <w:t>ثم استمر يسوعُ في العمل بصفته المسيَّا بشفاء العُميان والعُرج الذين أتوا إليه في الهيكل. بدأ بعض الأطفال يصرخون بالكلمات التي سمعوا الناس يقولونها أثناء دخول يسوع إلى المدينة. قال الأطفال: "أوصَنا لابن داود!." عندما سمع القادة الدينيون هذه الكلمات غضبوا جدًا. لقد فهموا أن الأطفال كانوا يسبحون يسوع بصفته المسيَّا. فسألوا يسوع قائلين: "أَتَسْمَعُ مَا يَقُولُ هؤُلاَءِ؟"</w:t>
      </w:r>
    </w:p>
    <w:p>
      <w:pPr>
        <w:bidi/>
      </w:pPr>
      <w:r>
        <w:rPr>
          <w:rtl/>
          <w:cs/>
          <w:lang w:val="ar_AE" w:bidi="ar_AE"/>
        </w:rPr>
      </w:r>
      <w:r>
        <w:rPr>
          <w:rtl/>
          <w:cs/>
          <w:lang w:val="ar_AE" w:bidi="ar_AE"/>
        </w:rPr>
        <w:t>أجاب يسوع بكلمة بسيطة: "نعم،" أي أنه كان يسمع، ويَقبل تسبيحَ الأطفال. ثم اقتبس كلمات مزمورٍ يقول: "من أفواه الأطفال والرُضَّع هيأتَ تسبيحًا." لم يقتبس يسوع الجزء التالي من المزمور، لكن لابد أن القادة الدينيين تذكَّروا أن الكلمات التالية في المزمور كانت "لتسكيت أعدائك وجميع مُعارضيك."</w:t>
      </w:r>
    </w:p>
    <w:p>
      <w:pPr>
        <w:bidi/>
      </w:pPr>
      <w:r>
        <w:rPr>
          <w:rtl/>
          <w:cs/>
          <w:lang w:val="ar_AE" w:bidi="ar_AE"/>
        </w:rPr>
      </w:r>
      <w:r>
        <w:rPr>
          <w:rtl/>
          <w:cs/>
          <w:lang w:val="ar_AE" w:bidi="ar_AE"/>
        </w:rPr>
        <w:t>بعد هذه المواجهة الأولى مع القادة الدينيين، غادر يسوع الهيكل وذهب ليقضي الليلة في بيت عنيا، وهي قرية قريبة من أورشليم. عندما كان يسوع وتلاميذه راجعين إلى المدينة في صباح اليوم التالي، رأى يسوعُ شجرةَ تين وأوراق عليها في وقت عيد الفصح، لم يكن من الطبيعي أن يكون لأشجار التين كل أوراقها بعد. كانت الأوراق تستمر في النمو بعد أن ينتهي عيد الفصح، وكان الثمر يأتى في ذلك الوقت. لكن هذه الشجرة كانت بالفعل فيها الكثير من الأوراق الكبيرة التي ذهب ليرى إن كان فيها ثمر مُبكر أيضًا، لأنه كان جائعًا. لكن لم يكن هناك تين في الشجرة.</w:t>
      </w:r>
    </w:p>
    <w:p>
      <w:pPr>
        <w:bidi/>
      </w:pPr>
      <w:r>
        <w:rPr>
          <w:rtl/>
          <w:cs/>
          <w:lang w:val="ar_AE" w:bidi="ar_AE"/>
        </w:rPr>
      </w:r>
      <w:r>
        <w:rPr>
          <w:rtl/>
          <w:cs/>
          <w:lang w:val="ar_AE" w:bidi="ar_AE"/>
        </w:rPr>
        <w:t>اعرضوا على فريق الترجمة صورةً لشجرة تين فيها أوراق وثمر.</w:t>
      </w:r>
    </w:p>
    <w:p>
      <w:pPr>
        <w:bidi/>
      </w:pPr>
      <w:r>
        <w:rPr>
          <w:rtl/>
          <w:cs/>
          <w:lang w:val="ar_AE" w:bidi="ar_AE"/>
        </w:rPr>
      </w:r>
      <w:r>
        <w:rPr>
          <w:rtl/>
          <w:cs/>
          <w:lang w:val="ar_AE" w:bidi="ar_AE"/>
        </w:rPr>
        <w:t>إن الكلمات التي يستخدمها متَّى في هذه القصة تشبه جدًا الكلمات التي كتبها ميخا النبي في العهد القديم: "لا عنقود للأكل ولا باكورة تينة اشتهتها نفسي." في هذا المقطع، كان ميخا يتحدث عن مدى شر شعب إسرائيل. إن الشخص الذي يرغب في الصالح والمستقيم لا يستطيع أن يجد شخصًا يُشبع تلك الرغبة، تمامًا مثل الشخص الجائع الذي لا يستطيع أن يجد ثمرًا على شجرة تين بعد أن انتهى الحصاد. ليس في الشجرة ثمرٌ. بالطريقة نفسها، لم تُعطِ أورشليم، وخصوصًا القادة الدينيون، لله ثمر الطاعة له وثمر السعي وراءه.</w:t>
      </w:r>
    </w:p>
    <w:p>
      <w:pPr>
        <w:bidi/>
      </w:pPr>
      <w:r>
        <w:rPr>
          <w:rtl/>
          <w:cs/>
          <w:lang w:val="ar_AE" w:bidi="ar_AE"/>
        </w:rPr>
      </w:r>
      <w:r>
        <w:rPr>
          <w:rtl/>
          <w:cs/>
          <w:lang w:val="ar_AE" w:bidi="ar_AE"/>
        </w:rPr>
        <w:t>ثم فعل يسوع شيئًا غير معتاد للغاية. قال لشجرة التين: "لا يكن منك ثمرٌ بعد إلى الأبد!" ماتت شجرة التين في الحال. هذه هي المرة الوحيدة في حياته التي صنع فيها يسوعُ معجزةً تسببت في الموت بدلًا من الحياة والشفاء. كان القصد من المعجزة أن تكون رمزًا وتحذيرًا من أن الله سيدين شعبه إذا لم يُعط الشعبُ ثمرَ الطاعة.</w:t>
      </w:r>
    </w:p>
    <w:p>
      <w:pPr>
        <w:bidi/>
      </w:pPr>
      <w:r>
        <w:rPr>
          <w:rtl/>
          <w:cs/>
          <w:lang w:val="ar_AE" w:bidi="ar_AE"/>
        </w:rPr>
      </w:r>
      <w:r>
        <w:rPr>
          <w:rtl/>
          <w:cs/>
          <w:lang w:val="ar_AE" w:bidi="ar_AE"/>
        </w:rPr>
        <w:t>تعجَّبَ التلاميذ عندما رأوا شجرة التين تموت بسرعة. انتهز يسوعُ الفرصة ليعلِّمهم عن الإيمان. قال لهم: "الحقّ أقول لكم: إن كان لكمَ إيمانٌ ولا تشكون، ... إن قُلتم أيضًا لهذا الجَبَل: انتقل وانطرِح في البحر، فيكونُ." كان يسوع يستخدم صورةً حية للغاية ليُظهر قصده. بالطبع، لم يكن التلاميذ يحتاجون فعلًا أن يجعلوا جبلًا يسقط في البحر. لكن قصْد يسوع هو أنه لا يوجد حدٌ لما سيفعله الله عندما يثق شعبه به في صلاتهم معًا.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النسخة الأكثر فهمًا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خمس مشاهد.</w:t>
      </w:r>
    </w:p>
    <w:p>
      <w:pPr>
        <w:bidi/>
      </w:pPr>
      <w:r>
        <w:rPr>
          <w:rtl/>
          <w:cs/>
          <w:lang w:val="ar_AE" w:bidi="ar_AE"/>
        </w:rPr>
      </w:r>
      <w:r>
        <w:rPr>
          <w:b/>
          <w:rtl/>
          <w:cs/>
          <w:lang w:val="ar_AE" w:bidi="ar_AE"/>
        </w:rPr>
        <w:t>المشهد الأول:</w:t>
      </w:r>
      <w:r>
        <w:rPr>
          <w:rtl/>
          <w:cs/>
          <w:lang w:val="ar_AE" w:bidi="ar_AE"/>
        </w:rPr>
        <w:t xml:space="preserve"> يصل يسوع إلى الهيكل في وقت قريب من عيد الفصح، فيرى أناسًا يشترون ويبيعون الحيوانات في ساحة الهيكل ويُبدّلون النقود، فيطردهم من المكان. ثم يشرح ما يفعله قائلًا: «مَكْتُوبٌ: بَيْتِي بَيْتَ الصَّلاَةِ يُدْعَى. وَأَنْتُمْ جَعَلْتُمُوهُ مَغَارَةَ لُصُوصٍ!»</w:t>
      </w:r>
    </w:p>
    <w:p>
      <w:pPr>
        <w:bidi/>
      </w:pPr>
      <w:r>
        <w:rPr>
          <w:rtl/>
          <w:cs/>
          <w:lang w:val="ar_AE" w:bidi="ar_AE"/>
        </w:rPr>
      </w:r>
      <w:r>
        <w:rPr>
          <w:b/>
          <w:rtl/>
          <w:cs/>
          <w:lang w:val="ar_AE" w:bidi="ar_AE"/>
        </w:rPr>
        <w:t>المشهد الثاني:</w:t>
      </w:r>
      <w:r>
        <w:rPr>
          <w:rtl/>
          <w:cs/>
          <w:lang w:val="ar_AE" w:bidi="ar_AE"/>
        </w:rPr>
        <w:t xml:space="preserve"> بعد أن أوقف يسوع الأنشطة التجارية في الهيكل، تَقَدَّمَ إِلَيْهِ عُمْيٌ وَعُرْجٌ فِي الْهَيْكَلِ فَشَفَاهُمْ. وكان الأولاد يسبّحونه باعتباره المسيّا، هاتفين: «أوصَنّا لابن داود!»</w:t>
      </w:r>
    </w:p>
    <w:p>
      <w:pPr>
        <w:bidi/>
      </w:pPr>
      <w:r>
        <w:rPr>
          <w:rtl/>
          <w:cs/>
          <w:lang w:val="ar_AE" w:bidi="ar_AE"/>
        </w:rPr>
      </w:r>
      <w:r>
        <w:rPr>
          <w:b/>
          <w:rtl/>
          <w:cs/>
          <w:lang w:val="ar_AE" w:bidi="ar_AE"/>
        </w:rPr>
        <w:t>المشهد الثالث:</w:t>
      </w:r>
      <w:r>
        <w:rPr>
          <w:rtl/>
          <w:cs/>
          <w:lang w:val="ar_AE" w:bidi="ar_AE"/>
        </w:rPr>
        <w:t xml:space="preserve"> غضب القادة الدينيون بشدّة عندما سمعوا هتاف الأولاد، فجاؤا إلى يسوع مشتكين. لكن يسوع قَبِل هذا التسبيح، وأجاب القادة باقتباس آخر من العهد القديم. ثم خرج يسوع من الهيكل ذلك اليوم وأقام في قرية بيت عنيا.</w:t>
      </w:r>
    </w:p>
    <w:p>
      <w:pPr>
        <w:bidi/>
      </w:pPr>
      <w:r>
        <w:rPr>
          <w:rtl/>
          <w:cs/>
          <w:lang w:val="ar_AE" w:bidi="ar_AE"/>
        </w:rPr>
      </w:r>
      <w:r>
        <w:rPr>
          <w:b/>
          <w:rtl/>
          <w:cs/>
          <w:lang w:val="ar_AE" w:bidi="ar_AE"/>
        </w:rPr>
        <w:t>المشهد الرابع:</w:t>
      </w:r>
      <w:r>
        <w:rPr>
          <w:rtl/>
          <w:cs/>
          <w:lang w:val="ar_AE" w:bidi="ar_AE"/>
        </w:rPr>
        <w:t xml:space="preserve"> في اليوم التالي عاد يسوع إلى المدينة مع تلاميذه. شعر يسوع بالجوع، فرأى شجرة تين كثيرة الأوراق، وبدت وكأنها تحمل ثمرًا. ولكنه لما اقترب منها لم يجد ثمرًا، فكّلم التِّينَةُ فَيَبِسَتِ فِي الْحَالِ.</w:t>
      </w:r>
    </w:p>
    <w:p>
      <w:pPr>
        <w:bidi/>
      </w:pPr>
      <w:r>
        <w:rPr>
          <w:rtl/>
          <w:cs/>
          <w:lang w:val="ar_AE" w:bidi="ar_AE"/>
        </w:rPr>
      </w:r>
      <w:r>
        <w:rPr>
          <w:b/>
          <w:rtl/>
          <w:cs/>
          <w:lang w:val="ar_AE" w:bidi="ar_AE"/>
        </w:rPr>
        <w:t>المشهد الخامس:</w:t>
      </w:r>
      <w:r>
        <w:rPr>
          <w:rtl/>
          <w:cs/>
          <w:lang w:val="ar_AE" w:bidi="ar_AE"/>
        </w:rPr>
        <w:t xml:space="preserve"> اندهش التلاميذ عندما رأوا شجرة التين تذبل بهذه السرعة، فانتهز يسوع الفرصة ليعلّمهم عن أهمية الثقة بالله. وأكد لهم أنه إذا كان عندهم إيمان بلا شك، فستحدث معجزات مثل ما جرى لشجرة التين، بل معجزات أعظم أيضًا.</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الاثنا عشر ليسوع (يمكننا أن نفترض أنهم كانوا حاضرين طوال القصة، مع أنهم غير مذكورين أثناء الجزء المتعلّق بالهيكل)</w:t>
      </w:r>
    </w:p>
    <w:p>
      <w:pPr>
        <w:pStyle w:val="ListBullet"/>
        <w:bidi/>
        <w:spacing w:line="240" w:lineRule="auto"/>
        <w:ind w:left="720"/>
      </w:pPr>
      <w:r>
        <w:rPr>
          <w:rtl/>
          <w:cs/>
          <w:lang w:val="ar_AE" w:bidi="ar_AE"/>
        </w:rPr>
      </w:r>
      <w:r>
        <w:rPr>
          <w:rtl/>
          <w:cs/>
          <w:lang w:val="ar_AE" w:bidi="ar_AE"/>
        </w:rPr>
        <w:t>أشخاص يبيعون الحيوانات في ساحة الهيكل</w:t>
      </w:r>
    </w:p>
    <w:p>
      <w:pPr>
        <w:pStyle w:val="ListBullet"/>
        <w:bidi/>
        <w:spacing w:line="240" w:lineRule="auto"/>
        <w:ind w:left="720"/>
      </w:pPr>
      <w:r>
        <w:rPr>
          <w:rtl/>
          <w:cs/>
          <w:lang w:val="ar_AE" w:bidi="ar_AE"/>
        </w:rPr>
      </w:r>
      <w:r>
        <w:rPr>
          <w:rtl/>
          <w:cs/>
          <w:lang w:val="ar_AE" w:bidi="ar_AE"/>
        </w:rPr>
        <w:t>أشخاص يشترون الحيوانات لتقديمها ذبائح</w:t>
      </w:r>
    </w:p>
    <w:p>
      <w:pPr>
        <w:pStyle w:val="ListBullet"/>
        <w:bidi/>
        <w:spacing w:line="240" w:lineRule="auto"/>
        <w:ind w:left="720"/>
      </w:pPr>
      <w:r>
        <w:rPr>
          <w:rtl/>
          <w:cs/>
          <w:lang w:val="ar_AE" w:bidi="ar_AE"/>
        </w:rPr>
      </w:r>
      <w:r>
        <w:rPr>
          <w:rtl/>
          <w:cs/>
          <w:lang w:val="ar_AE" w:bidi="ar_AE"/>
        </w:rPr>
        <w:t>الحيوانات التي كانت تُباع للذبائح</w:t>
      </w:r>
    </w:p>
    <w:p>
      <w:pPr>
        <w:pStyle w:val="ListBullet"/>
        <w:bidi/>
        <w:spacing w:line="240" w:lineRule="auto"/>
        <w:ind w:left="720"/>
      </w:pPr>
      <w:r>
        <w:rPr>
          <w:rtl/>
          <w:cs/>
          <w:lang w:val="ar_AE" w:bidi="ar_AE"/>
        </w:rPr>
      </w:r>
      <w:r>
        <w:rPr>
          <w:rtl/>
          <w:cs/>
          <w:lang w:val="ar_AE" w:bidi="ar_AE"/>
        </w:rPr>
        <w:t>أشخاص جالسين على الموائد يبدّلون النقود</w:t>
      </w:r>
    </w:p>
    <w:p>
      <w:pPr>
        <w:pStyle w:val="ListBullet"/>
        <w:bidi/>
        <w:spacing w:line="240" w:lineRule="auto"/>
        <w:ind w:left="720"/>
      </w:pPr>
      <w:r>
        <w:rPr>
          <w:rtl/>
          <w:cs/>
          <w:lang w:val="ar_AE" w:bidi="ar_AE"/>
        </w:rPr>
      </w:r>
      <w:r>
        <w:rPr>
          <w:rtl/>
          <w:cs/>
          <w:lang w:val="ar_AE" w:bidi="ar_AE"/>
        </w:rPr>
        <w:t>العُمي والعرج</w:t>
      </w:r>
    </w:p>
    <w:p>
      <w:pPr>
        <w:pStyle w:val="ListBullet"/>
        <w:bidi/>
        <w:spacing w:line="240" w:lineRule="auto"/>
        <w:ind w:left="720"/>
      </w:pPr>
      <w:r>
        <w:rPr>
          <w:rtl/>
          <w:cs/>
          <w:lang w:val="ar_AE" w:bidi="ar_AE"/>
        </w:rPr>
      </w:r>
      <w:r>
        <w:rPr>
          <w:rtl/>
          <w:cs/>
          <w:lang w:val="ar_AE" w:bidi="ar_AE"/>
        </w:rPr>
        <w:t>الأولاد</w:t>
      </w:r>
    </w:p>
    <w:p>
      <w:pPr>
        <w:pStyle w:val="ListBullet"/>
        <w:bidi/>
        <w:spacing w:line="240" w:lineRule="auto"/>
        <w:ind w:left="720"/>
      </w:pPr>
      <w:r>
        <w:rPr>
          <w:rtl/>
          <w:cs/>
          <w:lang w:val="ar_AE" w:bidi="ar_AE"/>
        </w:rPr>
      </w:r>
      <w:r>
        <w:rPr>
          <w:rtl/>
          <w:cs/>
          <w:lang w:val="ar_AE" w:bidi="ar_AE"/>
        </w:rPr>
        <w:t>رؤساء الكهنة والكتبة</w:t>
      </w:r>
    </w:p>
    <w:p>
      <w:pPr>
        <w:pStyle w:val="ListBullet"/>
        <w:bidi/>
        <w:spacing w:line="240" w:lineRule="auto"/>
        <w:ind w:left="720"/>
      </w:pPr>
      <w:r>
        <w:rPr>
          <w:rtl/>
          <w:cs/>
          <w:lang w:val="ar_AE" w:bidi="ar_AE"/>
        </w:rPr>
      </w:r>
      <w:r>
        <w:rPr>
          <w:rtl/>
          <w:cs/>
          <w:lang w:val="ar_AE" w:bidi="ar_AE"/>
        </w:rPr>
        <w:t>شجرة تين</w:t>
      </w:r>
    </w:p>
    <w:p>
      <w:pPr>
        <w:bidi/>
      </w:pPr>
      <w:r>
        <w:rPr>
          <w:rtl/>
          <w:cs/>
          <w:lang w:val="ar_AE" w:bidi="ar_AE"/>
        </w:rPr>
      </w:r>
      <w:r>
        <w:rPr>
          <w:rtl/>
          <w:cs/>
          <w:lang w:val="ar_AE" w:bidi="ar_AE"/>
        </w:rPr>
        <w:t>في هذه الجلسة، اجعل المجموعة تُصور أحداث القصة بالتسلسل، أو يرسموها بأنفسهم، أو يستخدموا أشياء ملموسة (مثل الحجارة، العصي، أو لعب الأطفال) لتجسيد القصة والأحداث التي وقعت فيها.</w:t>
      </w:r>
    </w:p>
    <w:p>
      <w:pPr>
        <w:bidi/>
      </w:pPr>
      <w:r>
        <w:rPr>
          <w:rtl/>
          <w:cs/>
          <w:lang w:val="ar_AE" w:bidi="ar_AE"/>
        </w:rPr>
      </w:r>
      <w:r>
        <w:rPr>
          <w:rtl/>
          <w:cs/>
          <w:lang w:val="ar_AE" w:bidi="ar_AE"/>
        </w:rPr>
        <w:t>تبدأ القصة بدخول يسوع إلى مجمع الهيكل قبل أيام قليلة من عيد الفصح. ومن المهم أن ندرك أن مجمع الهيكل كان كبيرًا جدًا وله أقسام عديدة مختلفة. أول منطقة كان الناس يدخلونها عندما يأتون إلى مجمع الهيكل كانت دار الأُمم، ومن المحتمل أن تكون هذه هي المنطقة التي قد حدث فيها هذا المشهد.</w:t>
      </w:r>
    </w:p>
    <w:p>
      <w:pPr>
        <w:bidi/>
      </w:pPr>
      <w:r>
        <w:rPr>
          <w:rtl/>
          <w:cs/>
          <w:lang w:val="ar_AE" w:bidi="ar_AE"/>
        </w:rPr>
      </w:r>
      <w:r>
        <w:rPr>
          <w:rtl/>
          <w:cs/>
          <w:lang w:val="ar_AE" w:bidi="ar_AE"/>
        </w:rPr>
        <w:t>وفي هذه المنطقة، رأى يسوع أن الناس مشغولون بشراء وبيع الحيوانات للذبائح وتبديل الأموال، فيوقف يسوع هذه الأنشطة، ويُظهر سلطانه، بصفته المسيّا. يطرد يسوع الذين يشترون ويبيعون ويقلب موائد الصيارفة. من المهم أن نفهم أن يسوع لم يكن عنيفًا هنا، فهو لم يؤذ أحدًا، ولم يطلب من تلاميذه أو من آخرين أن يساعدوه. لكن يسوع أراد أن يعرّف الناس أنهم لا يستخدمون الهيكل بطريقة تُكرم الله.</w:t>
      </w:r>
    </w:p>
    <w:p>
      <w:pPr>
        <w:bidi/>
      </w:pPr>
      <w:r>
        <w:rPr>
          <w:rtl/>
          <w:cs/>
          <w:lang w:val="ar_AE" w:bidi="ar_AE"/>
        </w:rPr>
      </w:r>
      <w:r>
        <w:rPr>
          <w:rtl/>
          <w:cs/>
          <w:lang w:val="ar_AE" w:bidi="ar_AE"/>
        </w:rPr>
        <w:t>ثم جاء إليه عمي وعرج ليُشفَوا. لا يذكر النص مقدار الوقت الذي انقضى بين طرد يسوع للتجار ومجيء العمي والعرج إليه، فربما قد حدث هذا الجزء من القصة في وقت لاحق. لم يُسمح للعمي والعرج بالدخول إلى الديار الداخلية للهيكل، لكن سُمح لهم بالدخول إلى هذه المنطقة الخارجية.</w:t>
      </w:r>
    </w:p>
    <w:p>
      <w:pPr>
        <w:bidi/>
      </w:pPr>
      <w:r>
        <w:rPr>
          <w:rtl/>
          <w:cs/>
          <w:lang w:val="ar_AE" w:bidi="ar_AE"/>
        </w:rPr>
      </w:r>
      <w:r>
        <w:rPr>
          <w:rtl/>
          <w:cs/>
          <w:lang w:val="ar_AE" w:bidi="ar_AE"/>
        </w:rPr>
        <w:t>وكان هناك أيضًا كثير من الأطفال في الجمع، وبعضهم بدأ يردد الكلمات التي لا بد أنهم سمعوا الناس يقولونها عن يسوع وهو يدخل المدينة: "أُوصَنَّا لابْنِ دَاوُدَ!" وعلى الأرجح لم يفهم الأطفال تمامًا ما تعنيه هذه الكلمات.</w:t>
      </w:r>
    </w:p>
    <w:p>
      <w:pPr>
        <w:bidi/>
      </w:pPr>
      <w:r>
        <w:rPr>
          <w:rtl/>
          <w:cs/>
          <w:lang w:val="ar_AE" w:bidi="ar_AE"/>
        </w:rPr>
      </w:r>
      <w:r>
        <w:rPr>
          <w:rtl/>
          <w:cs/>
          <w:lang w:val="ar_AE" w:bidi="ar_AE"/>
        </w:rPr>
        <w:t>يغضب رؤساء الكهنة والكتبة بشدة من كلمات الأولاد، لأنها كانت تُظهر أن الناس يدعون يسوع بالمسيّا، فيقولوا لَهُ: «أَتَسْمَعُ مَا يَقُولُ هؤُلاَءِ؟» فيقول لَهُمْ يَسُوعُ: "نَعَمْ!" ويجيب القادة الدينيين باقتباس مزمور يتحدث عن أطفال يسبّحون الله.</w:t>
      </w:r>
    </w:p>
    <w:p>
      <w:pPr>
        <w:bidi/>
      </w:pPr>
      <w:r>
        <w:rPr>
          <w:rtl/>
          <w:cs/>
          <w:lang w:val="ar_AE" w:bidi="ar_AE"/>
        </w:rPr>
      </w:r>
      <w:r>
        <w:rPr>
          <w:rtl/>
          <w:cs/>
          <w:lang w:val="ar_AE" w:bidi="ar_AE"/>
        </w:rPr>
        <w:t>بعد هذا، يترك يسوع الهيكل في ذلك اليوم ويذهب إلى قرية بيت عنيا ليقضي الليل هناك، وكان سيستغرق يسوع وتلاميذه حوالي ساعة سيرًا على الأقدام من الهيكل إلى بيت عنيا.</w:t>
      </w:r>
    </w:p>
    <w:p>
      <w:pPr>
        <w:bidi/>
      </w:pPr>
      <w:r>
        <w:rPr>
          <w:rtl/>
          <w:cs/>
          <w:lang w:val="ar_AE" w:bidi="ar_AE"/>
        </w:rPr>
      </w:r>
      <w:r>
        <w:rPr>
          <w:rtl/>
          <w:cs/>
          <w:lang w:val="ar_AE" w:bidi="ar_AE"/>
        </w:rPr>
        <w:t>في صباح اليوم التالي، يسير يسوع وتلاميذه عائدين إلى المدينة، ويبدو أنهم لم يتناولوا الإفطار بعد، لأن يسوع كان جائعًا. وفي الطريق، يرون شجرة تين قائمة وحدها ذات أوراق كبيرة، فيقترب يسوع ليرى إن كان عليها تين. ولما لَمْ يَجِدْ فِيهَا شَيْئًا، قَالَ لَهَا: «لاَ يَكُنْ مِنْكِ ثَمَرٌ بَعْدُ إِلَى الأَبَدِ!» فَيَبِسَتِ التِّينَةُ فِي الْحَالِ. بُهِتَ التلاميذ وتعجبّوا. فيخبرهم يسوع إننا عندما نثق بالله دون أن نشك، يمكننا أن نرى معجزات كهذه بل وأعظم منها.</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النسخة الأكثر فهمًا بالنسبة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خمس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 الاثني عشر (يمكننا أن نفترض أنهم كانوا حاضرين طوال القصة، مع أنهم غير مذكورين في الجزء المتعلّق بالهيكل)</w:t>
      </w:r>
    </w:p>
    <w:p>
      <w:pPr>
        <w:pStyle w:val="ListBullet"/>
        <w:bidi/>
        <w:spacing w:line="240" w:lineRule="auto"/>
        <w:ind w:left="720"/>
      </w:pPr>
      <w:r>
        <w:rPr>
          <w:rtl/>
          <w:cs/>
          <w:lang w:val="ar_AE" w:bidi="ar_AE"/>
        </w:rPr>
      </w:r>
      <w:r>
        <w:rPr>
          <w:rtl/>
          <w:cs/>
          <w:lang w:val="ar_AE" w:bidi="ar_AE"/>
        </w:rPr>
        <w:t>أشخاص يبيعون الحيوانات في ساحة الهيكل</w:t>
      </w:r>
    </w:p>
    <w:p>
      <w:pPr>
        <w:pStyle w:val="ListBullet"/>
        <w:bidi/>
        <w:spacing w:line="240" w:lineRule="auto"/>
        <w:ind w:left="720"/>
      </w:pPr>
      <w:r>
        <w:rPr>
          <w:rtl/>
          <w:cs/>
          <w:lang w:val="ar_AE" w:bidi="ar_AE"/>
        </w:rPr>
      </w:r>
      <w:r>
        <w:rPr>
          <w:rtl/>
          <w:cs/>
          <w:lang w:val="ar_AE" w:bidi="ar_AE"/>
        </w:rPr>
        <w:t xml:space="preserve">أشخاص يشترون حيوانات الذبائح </w:t>
      </w:r>
    </w:p>
    <w:p>
      <w:pPr>
        <w:pStyle w:val="ListBullet"/>
        <w:bidi/>
        <w:spacing w:line="240" w:lineRule="auto"/>
        <w:ind w:left="720"/>
      </w:pPr>
      <w:r>
        <w:rPr>
          <w:rtl/>
          <w:cs/>
          <w:lang w:val="ar_AE" w:bidi="ar_AE"/>
        </w:rPr>
      </w:r>
      <w:r>
        <w:rPr>
          <w:rtl/>
          <w:cs/>
          <w:lang w:val="ar_AE" w:bidi="ar_AE"/>
        </w:rPr>
        <w:t>حيوانات مثل الحمام والأغنام والماعز</w:t>
      </w:r>
    </w:p>
    <w:p>
      <w:pPr>
        <w:pStyle w:val="ListBullet"/>
        <w:bidi/>
        <w:spacing w:line="240" w:lineRule="auto"/>
        <w:ind w:left="720"/>
      </w:pPr>
      <w:r>
        <w:rPr>
          <w:rtl/>
          <w:cs/>
          <w:lang w:val="ar_AE" w:bidi="ar_AE"/>
        </w:rPr>
      </w:r>
      <w:r>
        <w:rPr>
          <w:rtl/>
          <w:cs/>
          <w:lang w:val="ar_AE" w:bidi="ar_AE"/>
        </w:rPr>
        <w:t xml:space="preserve">الصيارفة الجالسون على الموائد </w:t>
      </w:r>
    </w:p>
    <w:p>
      <w:pPr>
        <w:pStyle w:val="ListBullet"/>
        <w:bidi/>
        <w:spacing w:line="240" w:lineRule="auto"/>
        <w:ind w:left="720"/>
      </w:pPr>
      <w:r>
        <w:rPr>
          <w:rtl/>
          <w:cs/>
          <w:lang w:val="ar_AE" w:bidi="ar_AE"/>
        </w:rPr>
      </w:r>
      <w:r>
        <w:rPr>
          <w:rtl/>
          <w:cs/>
          <w:lang w:val="ar_AE" w:bidi="ar_AE"/>
        </w:rPr>
        <w:t>العُمي والعرج</w:t>
      </w:r>
    </w:p>
    <w:p>
      <w:pPr>
        <w:pStyle w:val="ListBullet"/>
        <w:bidi/>
        <w:spacing w:line="240" w:lineRule="auto"/>
        <w:ind w:left="720"/>
      </w:pPr>
      <w:r>
        <w:rPr>
          <w:rtl/>
          <w:cs/>
          <w:lang w:val="ar_AE" w:bidi="ar_AE"/>
        </w:rPr>
      </w:r>
      <w:r>
        <w:rPr>
          <w:rtl/>
          <w:cs/>
          <w:lang w:val="ar_AE" w:bidi="ar_AE"/>
        </w:rPr>
        <w:t>الأولاد</w:t>
      </w:r>
    </w:p>
    <w:p>
      <w:pPr>
        <w:pStyle w:val="ListBullet"/>
        <w:bidi/>
        <w:spacing w:line="240" w:lineRule="auto"/>
        <w:ind w:left="720"/>
      </w:pPr>
      <w:r>
        <w:rPr>
          <w:rtl/>
          <w:cs/>
          <w:lang w:val="ar_AE" w:bidi="ar_AE"/>
        </w:rPr>
      </w:r>
      <w:r>
        <w:rPr>
          <w:rtl/>
          <w:cs/>
          <w:lang w:val="ar_AE" w:bidi="ar_AE"/>
        </w:rPr>
        <w:t>رؤساء الكهنة والكتبة</w:t>
      </w:r>
    </w:p>
    <w:p>
      <w:pPr>
        <w:pStyle w:val="ListBullet"/>
        <w:bidi/>
        <w:spacing w:line="240" w:lineRule="auto"/>
        <w:ind w:left="720"/>
      </w:pPr>
      <w:r>
        <w:rPr>
          <w:rtl/>
          <w:cs/>
          <w:lang w:val="ar_AE" w:bidi="ar_AE"/>
        </w:rPr>
      </w:r>
      <w:r>
        <w:rPr>
          <w:rtl/>
          <w:cs/>
          <w:lang w:val="ar_AE" w:bidi="ar_AE"/>
        </w:rPr>
        <w:t>شجرة تين</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 xml:space="preserve">في المرة الثانية التي يقوم فيها الفريق بتمثيل هذه القصة، أوقفوهم عند مواقف معينة. مثِّلوا دور يسوع وهو يدخل الهيكل في أورشليم مع تلاميذه. وحين يدخلون، يرون الكثير من الناس يبيعون ويشترون الحيوانات. وقد يكون هؤلاء الأشخاص يتجادلون أيضًا بشأن الأسعار. وتصدر الحيوانات أصواتًا صاخبة هناك أيضًا أشخاص جالسين على موائد الصيارفة.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يسوع: "بماذا تشعر؟ قد تسمعون إجابات مثل: "أنا غاضب بسبب ما يفعله الناس في هيكل أبي"، أو "أشعر بالحزن لأن الناس يشتتون الإنتباه عن الله"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مثّلوا دور يسوع وهو يترك الشعب، ثم يقلب موائد الصيارفة رأسًا على عقب ويقلب الكراسي التي يجلس عليها باعة الحمام.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الأشخاص الذين يؤدون دور التجار والصيارفة: "بماذا تشعرون الآن؟" قد تسمعون عبارات مثل: "أشعر بالغضب!" "أنا مصدوم!" "لا أعرف من هو هذا الشخص وكيف تجرأ على إغلاق تجارتنا!" </w:t>
      </w:r>
    </w:p>
    <w:p>
      <w:pPr>
        <w:pStyle w:val="ListBullet"/>
        <w:bidi/>
        <w:spacing w:line="240" w:lineRule="auto"/>
        <w:ind w:left="720"/>
      </w:pPr>
      <w:r>
        <w:rPr>
          <w:rtl/>
          <w:cs/>
          <w:lang w:val="ar_AE" w:bidi="ar_AE"/>
        </w:rPr>
      </w:r>
      <w:r>
        <w:rPr>
          <w:rtl/>
          <w:cs/>
          <w:lang w:val="ar_AE" w:bidi="ar_AE"/>
        </w:rPr>
        <w:t>اسألوا المُمثِّلين الذين يؤدون دور رؤساء الكهنة والكتبة: "بماذا تشعرون الآن؟" قد تسمعون إجابات مثل: "أشعر بالغضب الشديد"، أو "لا أصدق أنه فعل ذلك!"</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يقول يسوع لرؤساء الكهنة والكتبة: "مَكْتُوبٌ: بَيْتِي بَيْتَ ٱلصَّلَاةِ يُدْعَى. وَأَنْتُمْ جَعَلْتُمُوهُ مَغَارَةَ لُصُوصٍ!" والآن مثِّلوا دور الأشخاص الذين يصلون ويعبدون الله. ربما بدأ القادة الدينيون يتحدثون فيما بينهم عما حدث للتو. يبقى يسوع وتلاميذه في الهيكل، ويبدأ بعض العُمي والعُرج في المجيء إليه ليشفيهم. مثِّلوا دور بعض الأولاد من بين الجموع يشاهدون يسوع ويصرخون: "أُوصَنَّا لِٱبْنِ دَاوُدَ!"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الأولاد: "بماذا تشعرون؟ قد تسمعون إجابات مثل: "نحن متحمسون لأن يسوع هنا"، أو "يبدو أن هذا الرجل ذو شأن وهو أيضًا لطيف" </w:t>
      </w:r>
    </w:p>
    <w:p>
      <w:pPr>
        <w:pStyle w:val="ListBullet"/>
        <w:bidi/>
        <w:spacing w:line="240" w:lineRule="auto"/>
        <w:ind w:left="720"/>
      </w:pPr>
      <w:r>
        <w:rPr>
          <w:rtl/>
          <w:cs/>
          <w:lang w:val="ar_AE" w:bidi="ar_AE"/>
        </w:rPr>
      </w:r>
      <w:r>
        <w:rPr>
          <w:rtl/>
          <w:cs/>
          <w:lang w:val="ar_AE" w:bidi="ar_AE"/>
        </w:rPr>
        <w:t xml:space="preserve">اسألوا المُمثِّلين الذين يؤدون دور رؤساء الكهنة والكتبة: "بماذا تشعرون الآن؟" قد تسمعون إجابات مثل: "أشعر بالغضب الشديد لأنه يترك الأولاد يدعونه المسيَّا!" أو "يزداد الأمر سوءًا".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يسأل رؤساء الكهنة والكتبة يسوع بغضب شديد قائلين: "أَتَسْمَعُ مَا يَقُولُ هَؤُلَاءِ؟" يجيب يسوع ببساطة: "نَعم". ثم يطرح عليهم سؤالًا: "أَمَا قَرَأْتُمْ قَطُّ: مِنْ أَفْوَاهِ ٱلْأَطْفَالِ وَٱلرُّضَّعِ هَيَّأْتَ تَسْبِيحًا؟" الآن مثِّلوا دور يسوع وتلاميذه وهم يغادرون الهيكل. ثم يخرجون خارج المدينة ويواصلون السير لحوالي ساعة حتى يصلوا إلى قرية بيت عنيا حيث يقضون الليل.</w:t>
      </w:r>
    </w:p>
    <w:p>
      <w:pPr>
        <w:bidi/>
      </w:pPr>
      <w:r>
        <w:rPr>
          <w:rtl/>
          <w:cs/>
          <w:lang w:val="ar_AE" w:bidi="ar_AE"/>
        </w:rPr>
      </w:r>
      <w:r>
        <w:rPr>
          <w:rtl/>
          <w:cs/>
          <w:lang w:val="ar_AE" w:bidi="ar_AE"/>
        </w:rPr>
        <w:t xml:space="preserve">الآن مثِّلوا دور يسوع وتلاميذه وهم يعودون إلى الهيكل في صباح اليوم التالي. فرجعوا من نفس الطريق، وجاعوا. فنظروا شجرة تين على جانب الطريق تبدو وكأن عليها أوراق كثيرة كبيرة. يذهب يسوع ليرى إذا كان فيها أي ثمر، لكنه لا يجد إلا ورقًا فقط. فيقول لها يسوع: "لَا يَكُنْ مِنْكِ ثَمَرٌ بَعْدُ إِلَى ٱلْأَبَدِ!" فتيبس التينة في الحال وتموت.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الآن؟" قد تسمعون إجابات مثل: "أنا عاجز عن الكلام"، أو "أنا مصدوم"، أو "أشعر بالقليل من الخوف".</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يتعجب التلاميذ قائلين: "كَيْفَ يَبِسَتِ ٱلتِّينَةُ فِي ٱلْحَالِ؟" فيجيبهم يسوع قائلًا: "اَلْحَقَّ أَقُولُ لَكُمْ: إِنْ كَانَ لَكُمْ إِيمَانٌ وَلَا تَشُكُّونَ، فَلَا تَفْعَلُونَ أَمْرَ ٱلتِّينَةِ فَقَطْ، بل وأكثر" يؤكد يسوع على هذه النقطة بتشبيه قوي. قد يرغب المُمثِّل الذي يؤدي دور يسوع في استخدام إيماءات اليدين أو حركات جسدية لتمثيل ما سيقوله بعد ذلك: "بَلْ إِنْ قُلْتُمْ أَيْضًا لِهَذَا ٱلْجَبَلِ: ٱنْتَقِلْ وَٱنْطَرِحْ فِي ٱلْبَحْرِ فَيَكُونُ" وَكُلُّ مَا تَطْلُبُونَهُ فِي ٱلصَّلَاةِ مُؤْمِنِينَ تَنَالُونَهُ".</w:t>
      </w:r>
    </w:p>
    <w:p>
      <w:pPr>
        <w:bidi/>
      </w:pPr>
      <w:r>
        <w:rPr>
          <w:rtl/>
          <w:cs/>
          <w:lang w:val="ar_AE" w:bidi="ar_AE"/>
        </w:rPr>
      </w:r>
      <w:r>
        <w:rPr>
          <w:rtl/>
          <w:cs/>
          <w:lang w:val="ar_AE" w:bidi="ar_AE"/>
        </w:rPr>
        <w:t>أوقفوا التمثيل. اسألوا المُمثِّلين الذين يؤدون دور التلاميذ: "بماذا تشعرون الآن؟" قد تسمعون إجابات مثل: "لا أزال متحيَّرًا"، أو "هذا يبدو رائعًا، لكن كيف يكون ذلك ممكنًا؟"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في هذه القصة، يصل يسوع وتلاميذه إلى </w:t>
      </w:r>
      <w:r>
        <w:rPr>
          <w:b/>
          <w:rtl/>
          <w:cs/>
          <w:lang w:val="ar_AE" w:bidi="ar_AE"/>
        </w:rPr>
        <w:t>أورشليم</w:t>
      </w:r>
      <w:r>
        <w:rPr>
          <w:rtl/>
          <w:cs/>
          <w:lang w:val="ar_AE" w:bidi="ar_AE"/>
        </w:rPr>
        <w:t xml:space="preserve"> ويدخلون </w:t>
      </w:r>
      <w:r>
        <w:rPr>
          <w:b/>
          <w:rtl/>
          <w:cs/>
          <w:lang w:val="ar_AE" w:bidi="ar_AE"/>
        </w:rPr>
        <w:t>الهيكل</w:t>
      </w:r>
      <w:r>
        <w:rPr>
          <w:rtl/>
          <w:cs/>
          <w:lang w:val="ar_AE" w:bidi="ar_AE"/>
        </w:rPr>
        <w:t>.</w:t>
      </w:r>
    </w:p>
    <w:p>
      <w:pPr>
        <w:bidi/>
      </w:pPr>
      <w:r>
        <w:rPr>
          <w:rtl/>
          <w:cs/>
          <w:lang w:val="ar_AE" w:bidi="ar_AE"/>
        </w:rPr>
      </w:r>
      <w:r>
        <w:rPr>
          <w:b/>
          <w:rtl/>
          <w:cs/>
          <w:lang w:val="ar_AE" w:bidi="ar_AE"/>
        </w:rPr>
        <w:t>وأورشليم</w:t>
      </w:r>
      <w:r>
        <w:rPr>
          <w:rtl/>
          <w:cs/>
          <w:lang w:val="ar_AE" w:bidi="ar_AE"/>
        </w:rPr>
        <w:t xml:space="preserve"> هي عاصمة إسرائيل. وكان يُفترض أن يأتي جميع الرجال اليهود إلى أورشليم ثلاث مرات في السنة للعبادة خلال أعياد خاصة. راجعوا "قاموس الكلمات الرئيسية" لوصْف كامِل.</w:t>
      </w:r>
    </w:p>
    <w:p>
      <w:pPr>
        <w:bidi/>
      </w:pPr>
      <w:r>
        <w:rPr>
          <w:rtl/>
          <w:cs/>
          <w:lang w:val="ar_AE" w:bidi="ar_AE"/>
        </w:rPr>
      </w:r>
      <w:r>
        <w:rPr>
          <w:b/>
          <w:rtl/>
          <w:cs/>
          <w:lang w:val="ar_AE" w:bidi="ar_AE"/>
        </w:rPr>
        <w:t>الهيكل</w:t>
      </w:r>
      <w:r>
        <w:rPr>
          <w:rtl/>
          <w:cs/>
          <w:lang w:val="ar_AE" w:bidi="ar_AE"/>
        </w:rPr>
        <w:t xml:space="preserve"> هو المكان الذي يأتي إليه الناس ليقدِّموا الذبائح لله، وليُصلّوا ويعبدوه معًا. ولم يكن في إسرائيل سوى هيكلٍ واحد فقط. راجعوا قاموس الكلمات الرئيسية لوصفٍ أكمل لكلمة </w:t>
      </w:r>
      <w:r>
        <w:rPr>
          <w:b/>
          <w:rtl/>
          <w:cs/>
          <w:lang w:val="ar_AE" w:bidi="ar_AE"/>
        </w:rPr>
        <w:t>"هيكل"</w:t>
      </w:r>
      <w:r>
        <w:rPr>
          <w:rtl/>
          <w:cs/>
          <w:lang w:val="ar_AE" w:bidi="ar_AE"/>
        </w:rPr>
        <w:t>، واستخدموا نفس الكلمة التي استخدمتموها في المقاطع السابقة.</w:t>
      </w:r>
    </w:p>
    <w:p>
      <w:pPr>
        <w:bidi/>
      </w:pPr>
      <w:r>
        <w:rPr>
          <w:rtl/>
          <w:cs/>
          <w:lang w:val="ar_AE" w:bidi="ar_AE"/>
        </w:rPr>
      </w:r>
      <w:r>
        <w:rPr>
          <w:rtl/>
          <w:cs/>
          <w:lang w:val="ar_AE" w:bidi="ar_AE"/>
        </w:rPr>
        <w:t xml:space="preserve">عندما يصل يسوع إلى الهيكل، يبدأ في طرد الذين يشترون ويبيعون الحيوانات لتقديمها </w:t>
      </w:r>
      <w:r>
        <w:rPr>
          <w:b/>
          <w:rtl/>
          <w:cs/>
          <w:lang w:val="ar_AE" w:bidi="ar_AE"/>
        </w:rPr>
        <w:t>كذبائح</w:t>
      </w:r>
      <w:r>
        <w:rPr>
          <w:rtl/>
          <w:cs/>
          <w:lang w:val="ar_AE" w:bidi="ar_AE"/>
        </w:rPr>
        <w:t xml:space="preserve">. </w:t>
      </w:r>
      <w:r>
        <w:rPr>
          <w:b/>
          <w:rtl/>
          <w:cs/>
          <w:lang w:val="ar_AE" w:bidi="ar_AE"/>
        </w:rPr>
        <w:t>والذبيحة</w:t>
      </w:r>
      <w:r>
        <w:rPr>
          <w:rtl/>
          <w:cs/>
          <w:lang w:val="ar_AE" w:bidi="ar_AE"/>
        </w:rPr>
        <w:t xml:space="preserve"> هي شيءٌ كان يُقدَّم إلى الله بغرض الشكر أو طلب الغفران. وكان من الممكن أن تكون ذبيحة دموية، تشمل ذبح حيوان وإحراقه، أو ذبيحة غير دموية مثل تقديم البخور أو الحبوب لله. راجعوا قاموس الكلمات الرئيسية لوصفٍ كامل، واستخدموا نفس الكلمة التي استخدمتموها سابقًا لكلمة "ذبيحة".</w:t>
      </w:r>
    </w:p>
    <w:p>
      <w:pPr>
        <w:bidi/>
      </w:pPr>
      <w:r>
        <w:rPr>
          <w:rtl/>
          <w:cs/>
          <w:lang w:val="ar_AE" w:bidi="ar_AE"/>
        </w:rPr>
      </w:r>
      <w:r>
        <w:rPr>
          <w:rtl/>
          <w:cs/>
          <w:lang w:val="ar_AE" w:bidi="ar_AE"/>
        </w:rPr>
        <w:t xml:space="preserve">كما قَلَبَ يسوع موائد </w:t>
      </w:r>
      <w:r>
        <w:rPr>
          <w:b/>
          <w:rtl/>
          <w:cs/>
          <w:lang w:val="ar_AE" w:bidi="ar_AE"/>
        </w:rPr>
        <w:t>الصيارفة</w:t>
      </w:r>
      <w:r>
        <w:rPr>
          <w:rtl/>
          <w:cs/>
          <w:lang w:val="ar_AE" w:bidi="ar_AE"/>
        </w:rPr>
        <w:t>، أي الذين يبدّلون أنواع النقود المختلفة بالنقود التي تُستخدم لدفع ضريبة الهيكل. كما قَلَبَ أيضًا كراسي الذين يبيعون الحمام لتُقدَّم كذبائح.</w:t>
      </w:r>
    </w:p>
    <w:p>
      <w:pPr>
        <w:bidi/>
      </w:pPr>
      <w:r>
        <w:rPr>
          <w:rtl/>
          <w:cs/>
          <w:lang w:val="ar_AE" w:bidi="ar_AE"/>
        </w:rPr>
      </w:r>
      <w:r>
        <w:rPr>
          <w:rtl/>
          <w:cs/>
          <w:lang w:val="ar_AE" w:bidi="ar_AE"/>
        </w:rPr>
        <w:t xml:space="preserve">وقال: "مَكتوبٌ: بَيتي بَيتَ الصَّلاةِ يُدعَى. وأنتُمْ </w:t>
      </w:r>
      <w:r>
        <w:rPr>
          <w:b/>
          <w:rtl/>
          <w:cs/>
          <w:lang w:val="ar_AE" w:bidi="ar_AE"/>
        </w:rPr>
        <w:t>جَعَلتُموهُ</w:t>
      </w:r>
      <w:r>
        <w:rPr>
          <w:rtl/>
          <w:cs/>
          <w:lang w:val="ar_AE" w:bidi="ar_AE"/>
        </w:rPr>
        <w:t xml:space="preserve"> </w:t>
      </w:r>
      <w:r>
        <w:rPr>
          <w:b/>
          <w:rtl/>
          <w:cs/>
          <w:lang w:val="ar_AE" w:bidi="ar_AE"/>
        </w:rPr>
        <w:t>مَغارَةَ لُصوصٍ</w:t>
      </w:r>
      <w:r>
        <w:rPr>
          <w:rtl/>
          <w:cs/>
          <w:lang w:val="ar_AE" w:bidi="ar_AE"/>
        </w:rPr>
        <w:t>!"</w:t>
      </w:r>
    </w:p>
    <w:p>
      <w:pPr>
        <w:bidi/>
      </w:pPr>
      <w:r>
        <w:rPr>
          <w:rtl/>
          <w:cs/>
          <w:lang w:val="ar_AE" w:bidi="ar_AE"/>
        </w:rPr>
      </w:r>
      <w:r>
        <w:rPr>
          <w:rtl/>
          <w:cs/>
          <w:lang w:val="ar_AE" w:bidi="ar_AE"/>
        </w:rPr>
        <w:t xml:space="preserve">تُشير </w:t>
      </w:r>
      <w:r>
        <w:rPr>
          <w:b/>
          <w:rtl/>
          <w:cs/>
          <w:lang w:val="ar_AE" w:bidi="ar_AE"/>
        </w:rPr>
        <w:t>الصلاة</w:t>
      </w:r>
      <w:r>
        <w:rPr>
          <w:rtl/>
          <w:cs/>
          <w:lang w:val="ar_AE" w:bidi="ar_AE"/>
        </w:rPr>
        <w:t xml:space="preserve"> في العهد الجديد إلى التواصل مع الله. احرصوا على ألا تشير الكلمة التي ستستخدمونها هنا إلى مجرد ممارسة طقسية، بل إلى شيء شخصي أكثر. انظروا إلى قاموس الكلمات الرئيسية لوصفٍ أكمل، واستخدموا نفس الكلمة التي استخدمتموها في المواضع الأخرى.</w:t>
      </w:r>
    </w:p>
    <w:p>
      <w:pPr>
        <w:bidi/>
      </w:pPr>
      <w:r>
        <w:rPr>
          <w:rtl/>
          <w:cs/>
          <w:lang w:val="ar_AE" w:bidi="ar_AE"/>
        </w:rPr>
      </w:r>
      <w:r>
        <w:rPr>
          <w:rtl/>
          <w:cs/>
          <w:lang w:val="ar_AE" w:bidi="ar_AE"/>
        </w:rPr>
        <w:t xml:space="preserve">وتشير كلمة </w:t>
      </w:r>
      <w:r>
        <w:rPr>
          <w:b/>
          <w:rtl/>
          <w:cs/>
          <w:lang w:val="ar_AE" w:bidi="ar_AE"/>
        </w:rPr>
        <w:t>"مغارة"</w:t>
      </w:r>
      <w:r>
        <w:rPr>
          <w:rtl/>
          <w:cs/>
          <w:lang w:val="ar_AE" w:bidi="ar_AE"/>
        </w:rPr>
        <w:t xml:space="preserve"> إلى مكانٍ يشبه الكهف تعيش فيه الحيوانات المفترسة مثل الأسود. أما تعبير "مَغارَة لُصوص" فيعني المكان الذي يختبئ فيه اللصوص حتى لا يُقبَض عليهم ويُعاقَبوا.</w:t>
      </w:r>
    </w:p>
    <w:p>
      <w:pPr>
        <w:bidi/>
      </w:pPr>
      <w:r>
        <w:rPr>
          <w:rtl/>
          <w:cs/>
          <w:lang w:val="ar_AE" w:bidi="ar_AE"/>
        </w:rPr>
      </w:r>
      <w:r>
        <w:rPr>
          <w:rtl/>
          <w:cs/>
          <w:lang w:val="ar_AE" w:bidi="ar_AE"/>
        </w:rPr>
        <w:t xml:space="preserve">وبعد أن يُوقِف يسوع التجار، يأتي إليه في ساحة الهيكل بعض العُمي والعُرج، </w:t>
      </w:r>
      <w:r>
        <w:rPr>
          <w:b/>
          <w:rtl/>
          <w:cs/>
          <w:lang w:val="ar_AE" w:bidi="ar_AE"/>
        </w:rPr>
        <w:t>فيشفيهم</w:t>
      </w:r>
      <w:r>
        <w:rPr>
          <w:rtl/>
          <w:cs/>
          <w:lang w:val="ar_AE" w:bidi="ar_AE"/>
        </w:rPr>
        <w:t xml:space="preserve">. ومعنى كلمة </w:t>
      </w:r>
      <w:r>
        <w:rPr>
          <w:b/>
          <w:rtl/>
          <w:cs/>
          <w:lang w:val="ar_AE" w:bidi="ar_AE"/>
        </w:rPr>
        <w:t>"شفاهم"</w:t>
      </w:r>
      <w:r>
        <w:rPr>
          <w:rtl/>
          <w:cs/>
          <w:lang w:val="ar_AE" w:bidi="ar_AE"/>
        </w:rPr>
        <w:t xml:space="preserve"> هنا أنه شفاهم من أمراضهم وإعاقاتهم، بحيث صار بإمكانهم استخدام الجزء من أجسادهم الذي لم يكن يعمل من قبل. استخدموا نفس الكلمة التي استخدمتموها في المقاطع السابقة التي تتحدث عن شفاء يسوع للمرضى وذوي الإعاقات.</w:t>
      </w:r>
    </w:p>
    <w:p>
      <w:pPr>
        <w:bidi/>
      </w:pPr>
      <w:r>
        <w:rPr>
          <w:rtl/>
          <w:cs/>
          <w:lang w:val="ar_AE" w:bidi="ar_AE"/>
        </w:rPr>
      </w:r>
      <w:r>
        <w:rPr>
          <w:rtl/>
          <w:cs/>
          <w:lang w:val="ar_AE" w:bidi="ar_AE"/>
        </w:rPr>
        <w:t xml:space="preserve">ثم يرى </w:t>
      </w:r>
      <w:r>
        <w:rPr>
          <w:b/>
          <w:rtl/>
          <w:cs/>
          <w:lang w:val="ar_AE" w:bidi="ar_AE"/>
        </w:rPr>
        <w:t>رؤساء الكهنة</w:t>
      </w:r>
      <w:r>
        <w:rPr>
          <w:rtl/>
          <w:cs/>
          <w:lang w:val="ar_AE" w:bidi="ar_AE"/>
        </w:rPr>
        <w:t xml:space="preserve"> و</w:t>
      </w:r>
      <w:r>
        <w:rPr>
          <w:b/>
          <w:rtl/>
          <w:cs/>
          <w:lang w:val="ar_AE" w:bidi="ar_AE"/>
        </w:rPr>
        <w:t>الكتبة</w:t>
      </w:r>
      <w:r>
        <w:rPr>
          <w:rtl/>
          <w:cs/>
          <w:lang w:val="ar_AE" w:bidi="ar_AE"/>
        </w:rPr>
        <w:t xml:space="preserve"> المعجزات التي يصنعها يسوع. ويُحتمل أن كلمة "رؤساء الكهنة" تشير إلى عددٍ من الكهنة الأكبر سنًّا والأكثر نفوذًا. انظروا إلى قاموس الكلمات الرئيسية لوصفٍ أكمل لكلمة </w:t>
      </w:r>
      <w:r>
        <w:rPr>
          <w:b/>
          <w:rtl/>
          <w:cs/>
          <w:lang w:val="ar_AE" w:bidi="ar_AE"/>
        </w:rPr>
        <w:t>"كاهن"</w:t>
      </w:r>
      <w:r>
        <w:rPr>
          <w:rtl/>
          <w:cs/>
          <w:lang w:val="ar_AE" w:bidi="ar_AE"/>
        </w:rPr>
        <w:t xml:space="preserve">، واحرصوا على استخدام الكلمة عينها التي استخدمتموها سابقًا للإشارة إلى "الكاهن". كان </w:t>
      </w:r>
      <w:r>
        <w:rPr>
          <w:b/>
          <w:rtl/>
          <w:cs/>
          <w:lang w:val="ar_AE" w:bidi="ar_AE"/>
        </w:rPr>
        <w:t>الكتَبة</w:t>
      </w:r>
      <w:r>
        <w:rPr>
          <w:rtl/>
          <w:cs/>
          <w:lang w:val="ar_AE" w:bidi="ar_AE"/>
        </w:rPr>
        <w:t xml:space="preserve"> أشخاصًا يدرسون أسفار العهد القديم وينسخون نُسخًا جديدة لها بأيديهم. أما الكتبة فكانوا دارسين لأسفار العهد القديم، ويقومون بنسخها يدويًا. استخدموا نفس الكلمة التي استخدمتموها لكلمة "كاتب" في المقاطع السابقة.</w:t>
      </w:r>
    </w:p>
    <w:p>
      <w:pPr>
        <w:bidi/>
      </w:pPr>
      <w:r>
        <w:rPr>
          <w:rtl/>
          <w:cs/>
          <w:lang w:val="ar_AE" w:bidi="ar_AE"/>
        </w:rPr>
      </w:r>
      <w:r>
        <w:rPr>
          <w:rtl/>
          <w:cs/>
          <w:lang w:val="ar_AE" w:bidi="ar_AE"/>
        </w:rPr>
        <w:t>ثم يسمع رؤساء الكهنة والكتبة الأطفال في الجموع وهم يهتفون قائلين: "</w:t>
      </w:r>
      <w:r>
        <w:rPr>
          <w:b/>
          <w:rtl/>
          <w:cs/>
          <w:lang w:val="ar_AE" w:bidi="ar_AE"/>
        </w:rPr>
        <w:t>أوصَنّا</w:t>
      </w:r>
      <w:r>
        <w:rPr>
          <w:rtl/>
          <w:cs/>
          <w:lang w:val="ar_AE" w:bidi="ar_AE"/>
        </w:rPr>
        <w:t xml:space="preserve"> لابنِ </w:t>
      </w:r>
      <w:r>
        <w:rPr>
          <w:b/>
          <w:rtl/>
          <w:cs/>
          <w:lang w:val="ar_AE" w:bidi="ar_AE"/>
        </w:rPr>
        <w:t>داوُدَ</w:t>
      </w:r>
      <w:r>
        <w:rPr>
          <w:rtl/>
          <w:cs/>
          <w:lang w:val="ar_AE" w:bidi="ar_AE"/>
        </w:rPr>
        <w:t>!"</w:t>
      </w:r>
    </w:p>
    <w:p>
      <w:pPr>
        <w:bidi/>
      </w:pPr>
      <w:r>
        <w:rPr>
          <w:rtl/>
          <w:cs/>
          <w:lang w:val="ar_AE" w:bidi="ar_AE"/>
        </w:rPr>
      </w:r>
      <w:r>
        <w:rPr>
          <w:rtl/>
          <w:cs/>
          <w:lang w:val="ar_AE" w:bidi="ar_AE"/>
        </w:rPr>
        <w:t>وكلمة "</w:t>
      </w:r>
      <w:r>
        <w:rPr>
          <w:b/>
          <w:rtl/>
          <w:cs/>
          <w:lang w:val="ar_AE" w:bidi="ar_AE"/>
        </w:rPr>
        <w:t>أوصنا</w:t>
      </w:r>
      <w:r>
        <w:rPr>
          <w:rtl/>
          <w:cs/>
          <w:lang w:val="ar_AE" w:bidi="ar_AE"/>
        </w:rPr>
        <w:t>" مأخوذة من كلمة عبرية معناها "خلِّصْنا الآن"، لكنها في ذلك الوقت كانت تُستخدم أيضًا كتسبيح لله. قوموا بترجمتها بنفس الطريقة التي استخدمتموها في المقطع الذي يتحدث عن دخول يسوع إلى أورشليم.</w:t>
      </w:r>
    </w:p>
    <w:p>
      <w:pPr>
        <w:bidi/>
      </w:pPr>
      <w:r>
        <w:rPr>
          <w:rtl/>
          <w:cs/>
          <w:lang w:val="ar_AE" w:bidi="ar_AE"/>
        </w:rPr>
      </w:r>
      <w:r>
        <w:rPr>
          <w:rtl/>
          <w:cs/>
          <w:lang w:val="ar_AE" w:bidi="ar_AE"/>
        </w:rPr>
        <w:t xml:space="preserve">أما </w:t>
      </w:r>
      <w:r>
        <w:rPr>
          <w:b/>
          <w:rtl/>
          <w:cs/>
          <w:lang w:val="ar_AE" w:bidi="ar_AE"/>
        </w:rPr>
        <w:t>"ابن داود"</w:t>
      </w:r>
      <w:r>
        <w:rPr>
          <w:rtl/>
          <w:cs/>
          <w:lang w:val="ar_AE" w:bidi="ar_AE"/>
        </w:rPr>
        <w:t xml:space="preserve"> فهي عبارة كان الناس يستخدمونها للإشارة إلى الملك الذي ينحدر من سلالة داود والذي وعد الله بأنّه سينقذ إسرائيل. وكان </w:t>
      </w:r>
      <w:r>
        <w:rPr>
          <w:b/>
          <w:rtl/>
          <w:cs/>
          <w:lang w:val="ar_AE" w:bidi="ar_AE"/>
        </w:rPr>
        <w:t>داود</w:t>
      </w:r>
      <w:r>
        <w:rPr>
          <w:rtl/>
          <w:cs/>
          <w:lang w:val="ar_AE" w:bidi="ar_AE"/>
        </w:rPr>
        <w:t xml:space="preserve"> أعظم ملوك إسرائيل في العهد القديم، وقد وعد الله أن من نسله سيأتي من يُخلِّص إسرائيل. راجعوا القاموس الرئيسي لتعريفٍ أكمل للقب </w:t>
      </w:r>
      <w:r>
        <w:rPr>
          <w:b/>
          <w:rtl/>
          <w:cs/>
          <w:lang w:val="ar_AE" w:bidi="ar_AE"/>
        </w:rPr>
        <w:t>ابن داود</w:t>
      </w:r>
      <w:r>
        <w:rPr>
          <w:rtl/>
          <w:cs/>
          <w:lang w:val="ar_AE" w:bidi="ar_AE"/>
        </w:rPr>
        <w:t>. واستخدموا نفس العبارة التي استخدمتموها سابقًا.</w:t>
      </w:r>
    </w:p>
    <w:p>
      <w:pPr>
        <w:bidi/>
      </w:pPr>
      <w:r>
        <w:rPr>
          <w:rtl/>
          <w:cs/>
          <w:lang w:val="ar_AE" w:bidi="ar_AE"/>
        </w:rPr>
      </w:r>
      <w:r>
        <w:rPr>
          <w:rtl/>
          <w:cs/>
          <w:lang w:val="ar_AE" w:bidi="ar_AE"/>
        </w:rPr>
        <w:t xml:space="preserve">ويغتاظ رؤساء الكهنة والكتبة جدًا، ويسألون يسوع: "أتَسمَعُ ما يقولُ هؤُلاءِ؟" فيجيب يسوع مقتبسًا من المزامير: "مِنْ أفواهِ الأطفالِ والرُّضَّعِ </w:t>
      </w:r>
      <w:r>
        <w:rPr>
          <w:b/>
          <w:rtl/>
          <w:cs/>
          <w:lang w:val="ar_AE" w:bidi="ar_AE"/>
        </w:rPr>
        <w:t>هَيّأتَ</w:t>
      </w:r>
      <w:r>
        <w:rPr>
          <w:rtl/>
          <w:cs/>
          <w:lang w:val="ar_AE" w:bidi="ar_AE"/>
        </w:rPr>
        <w:t xml:space="preserve"> تسبيحًا".</w:t>
      </w:r>
    </w:p>
    <w:p>
      <w:pPr>
        <w:bidi/>
      </w:pPr>
      <w:r>
        <w:rPr>
          <w:rtl/>
          <w:cs/>
          <w:lang w:val="ar_AE" w:bidi="ar_AE"/>
        </w:rPr>
      </w:r>
      <w:r>
        <w:rPr>
          <w:rtl/>
          <w:cs/>
          <w:lang w:val="ar_AE" w:bidi="ar_AE"/>
        </w:rPr>
        <w:t>وعبارة "من أفواه" هي طريقة شعرية لقول كلمة "من".</w:t>
      </w:r>
    </w:p>
    <w:p>
      <w:pPr>
        <w:bidi/>
      </w:pPr>
      <w:r>
        <w:rPr>
          <w:rtl/>
          <w:cs/>
          <w:lang w:val="ar_AE" w:bidi="ar_AE"/>
        </w:rPr>
      </w:r>
      <w:r>
        <w:rPr>
          <w:rtl/>
          <w:cs/>
          <w:lang w:val="ar_AE" w:bidi="ar_AE"/>
        </w:rPr>
        <w:t>أما "الأطفال والرضّع" فيمكن أيضًا ترجمتها "الأولاد والرضّع".</w:t>
      </w:r>
    </w:p>
    <w:p>
      <w:pPr>
        <w:bidi/>
      </w:pPr>
      <w:r>
        <w:rPr>
          <w:rtl/>
          <w:cs/>
          <w:lang w:val="ar_AE" w:bidi="ar_AE"/>
        </w:rPr>
      </w:r>
      <w:r>
        <w:rPr>
          <w:rtl/>
          <w:cs/>
          <w:lang w:val="ar_AE" w:bidi="ar_AE"/>
        </w:rPr>
        <w:t xml:space="preserve">وكلمة </w:t>
      </w:r>
      <w:r>
        <w:rPr>
          <w:b/>
          <w:rtl/>
          <w:cs/>
          <w:lang w:val="ar_AE" w:bidi="ar_AE"/>
        </w:rPr>
        <w:t>"تسبيح"</w:t>
      </w:r>
      <w:r>
        <w:rPr>
          <w:rtl/>
          <w:cs/>
          <w:lang w:val="ar_AE" w:bidi="ar_AE"/>
        </w:rPr>
        <w:t xml:space="preserve"> تعني قول كلامٍ حسن عن شخصٍ ما، أو تمجيده بالكلمات. استخدموا نفس الكلمة التي استخدمتموها سابقًا لكلمة "تسبيح".</w:t>
      </w:r>
    </w:p>
    <w:p>
      <w:pPr>
        <w:bidi/>
      </w:pPr>
      <w:r>
        <w:rPr>
          <w:rtl/>
          <w:cs/>
          <w:lang w:val="ar_AE" w:bidi="ar_AE"/>
        </w:rPr>
      </w:r>
      <w:r>
        <w:rPr>
          <w:rtl/>
          <w:cs/>
          <w:lang w:val="ar_AE" w:bidi="ar_AE"/>
        </w:rPr>
        <w:t xml:space="preserve">ثم يغادر يسوع الهيكل ويذهب إلى قرية </w:t>
      </w:r>
      <w:r>
        <w:rPr>
          <w:b/>
          <w:rtl/>
          <w:cs/>
          <w:lang w:val="ar_AE" w:bidi="ar_AE"/>
        </w:rPr>
        <w:t>بيت عنيا</w:t>
      </w:r>
      <w:r>
        <w:rPr>
          <w:rtl/>
          <w:cs/>
          <w:lang w:val="ar_AE" w:bidi="ar_AE"/>
        </w:rPr>
        <w:t xml:space="preserve"> ليقضي الليل هناك. وكانت بيت عنيا تقع شرق أورشليم، على بُعد نحو ساعة سيرًا على الأقدام. وفي الصباح التالي، وهو في طريقه عائدًا إلى المدينة مع تلاميذه، يرى </w:t>
      </w:r>
      <w:r>
        <w:rPr>
          <w:b/>
          <w:rtl/>
          <w:cs/>
          <w:lang w:val="ar_AE" w:bidi="ar_AE"/>
        </w:rPr>
        <w:t>شجرة</w:t>
      </w:r>
      <w:r>
        <w:rPr>
          <w:rtl/>
          <w:cs/>
          <w:lang w:val="ar_AE" w:bidi="ar_AE"/>
        </w:rPr>
        <w:t xml:space="preserve"> تين على جانب الطريق. </w:t>
      </w:r>
      <w:r>
        <w:rPr>
          <w:b/>
          <w:rtl/>
          <w:cs/>
          <w:lang w:val="ar_AE" w:bidi="ar_AE"/>
        </w:rPr>
        <w:t>وشجرة التين</w:t>
      </w:r>
      <w:r>
        <w:rPr>
          <w:rtl/>
          <w:cs/>
          <w:lang w:val="ar_AE" w:bidi="ar_AE"/>
        </w:rPr>
        <w:t xml:space="preserve"> هي نوع من أشجار الفاكهة التي كانت تنمو في إسرائيل. قد يصل ارتفاعها إلى عشرة أمتار، ويصل قطر جذعها إلى مترٍ واحد. وتخرج أوراقها في أبريل أو مايو، وتُنضج ثمارها عادةً في يونيو. ويرى يسوع أن لشجرة التين أوراقًا كثيرة، فيقترب منها ليرى هل فيها ثمر، لأنه يشعر بالجوع. لكنه لا يجد فيها إلا ورقًا بلا ثمر. فيقول للشجرة: "لا يَكُنْ مِنكِ ثَمَرٌ بَعدُ إلَى الأبدِ!"، فتذبل الشجرة في الحال وتموت. ويتعجب التلاميذ ويسألون: "كيفَ يَبِسَتِ التّينَةُ في الحالِ؟"</w:t>
      </w:r>
    </w:p>
    <w:p>
      <w:pPr>
        <w:bidi/>
      </w:pPr>
      <w:r>
        <w:rPr>
          <w:rtl/>
          <w:cs/>
          <w:lang w:val="ar_AE" w:bidi="ar_AE"/>
        </w:rPr>
      </w:r>
      <w:r>
        <w:rPr>
          <w:rtl/>
          <w:cs/>
          <w:lang w:val="ar_AE" w:bidi="ar_AE"/>
        </w:rPr>
        <w:t>اعرضوا على الفريق صورة لشجرة تين.</w:t>
      </w:r>
    </w:p>
    <w:p>
      <w:pPr>
        <w:bidi/>
      </w:pPr>
      <w:r>
        <w:rPr>
          <w:rtl/>
          <w:cs/>
          <w:lang w:val="ar_AE" w:bidi="ar_AE"/>
        </w:rPr>
      </w:r>
      <w:r>
        <w:rPr>
          <w:rtl/>
          <w:cs/>
          <w:lang w:val="ar_AE" w:bidi="ar_AE"/>
        </w:rPr>
        <w:t>فيجيب يسوع: "</w:t>
      </w:r>
      <w:r>
        <w:rPr>
          <w:b/>
          <w:rtl/>
          <w:cs/>
          <w:lang w:val="ar_AE" w:bidi="ar_AE"/>
        </w:rPr>
        <w:t>الحَقَّ أقولُ لكُمْ</w:t>
      </w:r>
      <w:r>
        <w:rPr>
          <w:rtl/>
          <w:cs/>
          <w:lang w:val="ar_AE" w:bidi="ar_AE"/>
        </w:rPr>
        <w:t xml:space="preserve">: إنْ كانَ لكُمْ </w:t>
      </w:r>
      <w:r>
        <w:rPr>
          <w:b/>
          <w:rtl/>
          <w:cs/>
          <w:lang w:val="ar_AE" w:bidi="ar_AE"/>
        </w:rPr>
        <w:t>إيمانٌ</w:t>
      </w:r>
      <w:r>
        <w:rPr>
          <w:rtl/>
          <w:cs/>
          <w:lang w:val="ar_AE" w:bidi="ar_AE"/>
        </w:rPr>
        <w:t xml:space="preserve"> ولا </w:t>
      </w:r>
      <w:r>
        <w:rPr>
          <w:b/>
          <w:rtl/>
          <w:cs/>
          <w:lang w:val="ar_AE" w:bidi="ar_AE"/>
        </w:rPr>
        <w:t>تشُكّونَ</w:t>
      </w:r>
      <w:r>
        <w:rPr>
          <w:rtl/>
          <w:cs/>
          <w:lang w:val="ar_AE" w:bidi="ar_AE"/>
        </w:rPr>
        <w:t>، فلا تفعَلونَ أمرَ التّينَةِ فقط".</w:t>
      </w:r>
    </w:p>
    <w:p>
      <w:pPr>
        <w:bidi/>
      </w:pPr>
      <w:r>
        <w:rPr>
          <w:rtl/>
          <w:cs/>
          <w:lang w:val="ar_AE" w:bidi="ar_AE"/>
        </w:rPr>
      </w:r>
      <w:r>
        <w:rPr>
          <w:rtl/>
          <w:cs/>
          <w:lang w:val="ar_AE" w:bidi="ar_AE"/>
        </w:rPr>
        <w:t>وتعبير "الحق أقول لكم" هو عبارة يستخدمها يسوع كثيرًا في تعليمه ليُظهر أن ما سيقوله مهم جدًا، وليجعل الناس يُصغون إليه باهتمام. ترجموها بنفس الطريقة التي استخدمتموها في المقاطع السابقة.</w:t>
      </w:r>
    </w:p>
    <w:p>
      <w:pPr>
        <w:bidi/>
      </w:pPr>
      <w:r>
        <w:rPr>
          <w:rtl/>
          <w:cs/>
          <w:lang w:val="ar_AE" w:bidi="ar_AE"/>
        </w:rPr>
      </w:r>
      <w:r>
        <w:rPr>
          <w:rtl/>
          <w:cs/>
          <w:lang w:val="ar_AE" w:bidi="ar_AE"/>
        </w:rPr>
        <w:t xml:space="preserve">مصطلح </w:t>
      </w:r>
      <w:r>
        <w:rPr>
          <w:b/>
          <w:rtl/>
          <w:cs/>
          <w:lang w:val="ar_AE" w:bidi="ar_AE"/>
        </w:rPr>
        <w:t>الإيمان</w:t>
      </w:r>
      <w:r>
        <w:rPr>
          <w:rtl/>
          <w:cs/>
          <w:lang w:val="ar_AE" w:bidi="ar_AE"/>
        </w:rPr>
        <w:t xml:space="preserve"> يصف رد فعل الناس تجاه وعود الله، انظروا قاموس الكلمات الرئيسية للحصول على وصْف كامِل. واستخدموا نفس الكلمة التي استخدمتموها في المقاطع الأخرى التي تتحدث عن الإيمان أو الثقة بالله.</w:t>
      </w:r>
    </w:p>
    <w:p>
      <w:pPr>
        <w:bidi/>
      </w:pPr>
      <w:r>
        <w:rPr>
          <w:rtl/>
          <w:cs/>
          <w:lang w:val="ar_AE" w:bidi="ar_AE"/>
        </w:rPr>
      </w:r>
      <w:r>
        <w:rPr>
          <w:b/>
          <w:rtl/>
          <w:cs/>
          <w:lang w:val="ar_AE" w:bidi="ar_AE"/>
        </w:rPr>
        <w:t>والشك</w:t>
      </w:r>
      <w:r>
        <w:rPr>
          <w:rtl/>
          <w:cs/>
          <w:lang w:val="ar_AE" w:bidi="ar_AE"/>
        </w:rPr>
        <w:t xml:space="preserve"> هو عكس الإيمان. ويعني عدم التأكد من شيء، أو عدم الثقة بشخص، أو التردّد في اتخاذ القرار.</w:t>
      </w:r>
    </w:p>
    <w:p>
      <w:pPr>
        <w:bidi/>
      </w:pPr>
      <w:r>
        <w:rPr>
          <w:rtl/>
          <w:cs/>
          <w:lang w:val="ar_AE" w:bidi="ar_AE"/>
        </w:rPr>
      </w:r>
      <w:r>
        <w:rPr>
          <w:rtl/>
          <w:cs/>
          <w:lang w:val="ar_AE" w:bidi="ar_AE"/>
        </w:rPr>
        <w:t xml:space="preserve">ويُكمل يسوع تعليمه قائلًا: "بل إنْ قُلتُمْ أيضًا لهذا الجَبَلِ: انتَقِلْ وانطَرِحْ في البحرِ فيكونُ. وكُلُّ ما تطلُبونَهُ في </w:t>
      </w:r>
      <w:r>
        <w:rPr>
          <w:b/>
          <w:rtl/>
          <w:cs/>
          <w:lang w:val="ar_AE" w:bidi="ar_AE"/>
        </w:rPr>
        <w:t>الصَّلاةِ</w:t>
      </w:r>
      <w:r>
        <w:rPr>
          <w:rtl/>
          <w:cs/>
          <w:lang w:val="ar_AE" w:bidi="ar_AE"/>
        </w:rPr>
        <w:t xml:space="preserve"> </w:t>
      </w:r>
      <w:r>
        <w:rPr>
          <w:b/>
          <w:rtl/>
          <w:cs/>
          <w:lang w:val="ar_AE" w:bidi="ar_AE"/>
        </w:rPr>
        <w:t>مؤمِنينَ</w:t>
      </w:r>
      <w:r>
        <w:rPr>
          <w:rtl/>
          <w:cs/>
          <w:lang w:val="ar_AE" w:bidi="ar_AE"/>
        </w:rPr>
        <w:t xml:space="preserve"> تنالونَهُ". ومن المهم أن نفهم أن الضمير هنا يأتي بصيغة الجمع، أي أن يسوع يتحدث عن جماعة من الناس يصلّون معًا، لا عن شخصٍ واحد يصلي وحده. استخدموا نفس الكلمتين اللتين استخدمتموهما سابقًا لكلمتَي "يصلّي" و"إيمان".</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21:23–32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21: 23–32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هذا المقطع يسرد البشير متى قصة أخرى عن جدال الرب يسوع مع القادة الدينيين في أورشليم. في هذه القصص، نجد الرب يسوع في الهيكل في أورشليم، يفعل ويقول أمورًا كثيرة لم ترق للقادة الدينيين! وفي النهاية، تقود قصص الجدالات هذه القادة الدينيين إلى القبض على الرب يسوع.</w:t>
      </w:r>
    </w:p>
    <w:p>
      <w:pPr>
        <w:bidi/>
      </w:pPr>
      <w:r>
        <w:rPr>
          <w:rtl/>
          <w:cs/>
          <w:lang w:val="ar_AE" w:bidi="ar_AE"/>
        </w:rPr>
      </w:r>
      <w:r>
        <w:rPr>
          <w:rtl/>
          <w:cs/>
          <w:lang w:val="ar_AE" w:bidi="ar_AE"/>
        </w:rPr>
        <w:t>نتذكر من المقاطع السابقة أن شعب غفير كان في أورشليم في هذا الوقت ليعبدوا الله في عيد الفصح. ثم رجع الرب يسوع وتلاميذه إلى الهيكل بعد أن قضوا الليل في قرية قريبة. ليبدأ الرب يسوع التعليم في الهيكل. ولأن الهيكل كان مزدحمًا جدًا في ذلك الوقت، فربما كان كثيرون من الناس يستمعون إلى الرب يسوع. وبينما كان الرب يسوع يعلّم، جاء مجموعة من رؤساء الكهنة والشيوخ ليتحدوه، سائلينه: "بِأَيِّ سُلْطَانٍ تَفْعَلُ هَذَا؟ وَمَنْ أَعْطَاكَ هَذَا ٱلسُّلْطَانَ؟"</w:t>
      </w:r>
    </w:p>
    <w:p>
      <w:pPr>
        <w:bidi/>
      </w:pPr>
      <w:r>
        <w:rPr>
          <w:rtl/>
          <w:cs/>
          <w:lang w:val="ar_AE" w:bidi="ar_AE"/>
        </w:rPr>
      </w:r>
      <w:r>
        <w:rPr>
          <w:rtl/>
          <w:cs/>
          <w:lang w:val="ar_AE" w:bidi="ar_AE"/>
        </w:rPr>
        <w:t>فاسم الإشارة "هذا" يشير إلى ألأمور التي حدثت في اليوم أو اليومين الأخيرين على الأرجح: حين دخل أورشليم في موكب ملوكي وطرد الباعة في الهيكل. وربما كان الكهنة والشيوخ يسألون عن سلطانه أيضًا في تعليم الناس. رؤساء الكهنة والشيوخ هم القادة المسؤولين عن الهيكل. ولم يعطوا الرب يسوع سلطانًا ليُعلم، لذا يسألونه عمن أعطاه ذلك السلطان.</w:t>
      </w:r>
    </w:p>
    <w:p>
      <w:pPr>
        <w:bidi/>
      </w:pPr>
      <w:r>
        <w:rPr>
          <w:rtl/>
          <w:cs/>
          <w:lang w:val="ar_AE" w:bidi="ar_AE"/>
        </w:rPr>
      </w:r>
      <w:r>
        <w:rPr>
          <w:rtl/>
          <w:cs/>
          <w:lang w:val="ar_AE" w:bidi="ar_AE"/>
        </w:rPr>
        <w:t>توقّفوا وناقشوا الأسئلة التالية مع فريقكم: من يعطي الناس في ثقافتكم السلطان ليصبحوا قادة روحيين؟ ما الذي يجعل الناس يحترمون القائد؟ تناقشوا فيما يحدث عندما يختلف الناس حول ما إذا كان شخص ما ينبغي أن يكون قائدًا روحيًا أم لا.</w:t>
      </w:r>
    </w:p>
    <w:p>
      <w:pPr>
        <w:bidi/>
      </w:pPr>
      <w:r>
        <w:rPr>
          <w:rtl/>
          <w:cs/>
          <w:lang w:val="ar_AE" w:bidi="ar_AE"/>
        </w:rPr>
      </w:r>
      <w:r>
        <w:rPr>
          <w:rtl/>
          <w:cs/>
          <w:lang w:val="ar_AE" w:bidi="ar_AE"/>
        </w:rPr>
        <w:t>يجيب الرب يسوع عن سؤالهم بسؤال آخر؛ كان الرابيون أو المعلمون الروحيون في إسرائيل القديمة يجيبوب بطرح سؤال، مما يساعد السامعين على فهم أفضل للنقاش وما يجري، ربما يدفعهم للتفكير فيه بمنحى جديد، ويُعدهم لفهم الجواب فهمًا أفضل من لو أجيب عن السؤال الأول مباشرة. فيقول: "وَأَنَا أَيْضًا أَسْأَلُكُمْ كَلِمَةً وَاحِدَةً، فَإِنْ قُلْتُمْ لِي عَنْهَا أَقُولُ لَكُمْ أَنَا أَيْضًا بِأَيِّ سُلْطَانٍ أَفْعَلُ هَذَا".</w:t>
      </w:r>
    </w:p>
    <w:p>
      <w:pPr>
        <w:bidi/>
      </w:pPr>
      <w:r>
        <w:rPr>
          <w:rtl/>
          <w:cs/>
          <w:lang w:val="ar_AE" w:bidi="ar_AE"/>
        </w:rPr>
      </w:r>
      <w:r>
        <w:rPr>
          <w:rtl/>
          <w:cs/>
          <w:lang w:val="ar_AE" w:bidi="ar_AE"/>
        </w:rPr>
        <w:t>ليسألهم: "مَعْمُودِيَّةُ يُوحَنَّا: مِنْ أَيْنَ كَانَتْ؟ مِنَ ٱلسَّمَاءِ أَمْ مِنَ ٱلنَّاسِ؟" هنا الرب يسوع يُذكر القادة بيوحنا المعمدان، لأن يوحنا ويسوع قد نادا بالرسالة عينها: "توبوا وارجعوا إلى الله، لأنه قد اقترب ملكوت السموات". الله هو مَن أرسل يوحنا ليُعد الناس ليستقبلوا الرب يسوع المسيّا، أو المخلّص الموعود.</w:t>
      </w:r>
    </w:p>
    <w:p>
      <w:pPr>
        <w:bidi/>
      </w:pPr>
      <w:r>
        <w:rPr>
          <w:rtl/>
          <w:cs/>
          <w:lang w:val="ar_AE" w:bidi="ar_AE"/>
        </w:rPr>
      </w:r>
      <w:r>
        <w:rPr>
          <w:rtl/>
          <w:cs/>
          <w:lang w:val="ar_AE" w:bidi="ar_AE"/>
        </w:rPr>
        <w:t>لا يعرف رؤساء الكهنة والشيوخ كيف يجيبون عن سؤال الرب يسوع، فهم يعرفون جيدًا رأيهم في يوحنا المعمدان، حين كان يوحنا حيًا، لم يلتفتوا إلى دعوته، لأنهم لم يروه نبيًا من الله حقًا، لكن حولهم جمع كبير من الناس يستمعون إلى المحادثة، يعلم رؤساء الكهنة والشيوخ أن الشعب أحب يوحنا ويؤمنون بأنه نبي، فإذا قالوا إن سلطانه ليس من الله، فسيغضب الشعب، فالكهنة والشيوخ لن يحترمهم الشعب إذا قالوا إن يوحنا لم يكن نبيًا حقيقيًا، فغضبهم يتحول إلى عنف في لحظة، فخاف الكهنة والشيوخ من الشعب.</w:t>
      </w:r>
    </w:p>
    <w:p>
      <w:pPr>
        <w:bidi/>
      </w:pPr>
      <w:r>
        <w:rPr>
          <w:rtl/>
          <w:cs/>
          <w:lang w:val="ar_AE" w:bidi="ar_AE"/>
        </w:rPr>
      </w:r>
      <w:r>
        <w:rPr>
          <w:rtl/>
          <w:cs/>
          <w:lang w:val="ar_AE" w:bidi="ar_AE"/>
        </w:rPr>
        <w:t>فبعد أن يتحدثوا معًا ليجدوا إجابة عن سؤال الرب يسوع، يقول رؤساء الكهنة والشيوخ أخير: "لا نعرف". وإذ إنهم علنًا لا يعرفون من أعطى يوحنا السلطان، فهذا يعني أنهم لا يحق لهم أن يطلبوا من الرب يسوع مَن أعطاه السلطان، فيقول لهم إنه لن يجيبهم عن سؤال سلطانه. فالرب يسوع لم يقدم إجابة مباشرة، لم يعط القادة سببًا ليتهموه بأنّه نبي كاذب. ومن خلال السؤال المحدد عما إذا كان سلطان يوحنا "من السماء"، أي من الله، فإن الرب يسوع يقول قولًأ غير مباشر إن الله أرسل يوحنا لإعداد الناس للمسيح، كما أرسل الله الرب يسوع أيضًا بصفته المسيح.</w:t>
      </w:r>
    </w:p>
    <w:p>
      <w:pPr>
        <w:bidi/>
      </w:pPr>
      <w:r>
        <w:rPr>
          <w:rtl/>
          <w:cs/>
          <w:lang w:val="ar_AE" w:bidi="ar_AE"/>
        </w:rPr>
      </w:r>
      <w:r>
        <w:rPr>
          <w:rtl/>
          <w:cs/>
          <w:lang w:val="ar_AE" w:bidi="ar_AE"/>
        </w:rPr>
        <w:t>ثم يجيب الرب يسوع على نحو مختلف، إذ يروي مَثَلًا أو قصة تعليمية. فيبدأ بقوله: "مَاذَا تَظُنُّونَ؟" هنا هو يمهد لهم بتقديم مشهد ويخبرهم أنه يريدهم أن يصدروا حكمًا فيه. ثم يروي قصة عن ابنين. يقول أحدهما إنه لن يطيع تعليمات أبيه، لكن بعد ذلك يغيّر رأيه، أو يتوب، ويطيع. يقول الابن الآخر إنه سيطيع، لكنه لا يفعل ما قال الأب له أن يفعله. يطلب الرب يسوع من رؤساء الكهنة والشيوخ أن يقرروا أي من الابن يطيع أباه حقًا. فيقولون: "الأول" الذي قال "مَا أُرِيدُ. وَلَكِنَّهُ نَدِمَ أَخِيرًا وَمَضَى".</w:t>
      </w:r>
    </w:p>
    <w:p>
      <w:pPr>
        <w:bidi/>
      </w:pPr>
      <w:r>
        <w:rPr>
          <w:rtl/>
          <w:cs/>
          <w:lang w:val="ar_AE" w:bidi="ar_AE"/>
        </w:rPr>
      </w:r>
      <w:r>
        <w:rPr>
          <w:rtl/>
          <w:cs/>
          <w:lang w:val="ar_AE" w:bidi="ar_AE"/>
        </w:rPr>
        <w:t>فقال لهم بالصواب أجبتهم؛ فالابن الذي قال لا لكنه تاب لاحقًا هو الذي أطاع حقًا. ثم يستخدم الرب يسوع جواب رؤساء الكهنة والشيوخ ضدهم، فهم مثل الابن الآخر، الذي ادعى أنه يفعل ما قاله أبوه، لكنه لم يفعل ذلك حقًا. ثم يقول يسوع مقولة صادمة: " إِنَّ ٱلْعَشَّارِينَ وَٱلزَّوَانِيَ يَسْبِقُونَكُمْ إِلَى مَلَكُوتِ ٱللهِ".</w:t>
      </w:r>
    </w:p>
    <w:p>
      <w:pPr>
        <w:bidi/>
      </w:pPr>
      <w:r>
        <w:rPr>
          <w:rtl/>
          <w:cs/>
          <w:lang w:val="ar_AE" w:bidi="ar_AE"/>
        </w:rPr>
      </w:r>
      <w:r>
        <w:rPr>
          <w:rtl/>
          <w:cs/>
          <w:lang w:val="ar_AE" w:bidi="ar_AE"/>
        </w:rPr>
        <w:t>كان المتدينون في إسرائيل يحتقرون العشارين بعدهم أسوأ الخطاة، لأن العشارين كانوا يظلمون ويخدعون شعبهم ليخدموا الحكومة الرومانية. لكن، في سياقات أخرى، الزواني أسوأ من العشارين. كان المتدينون يعتقدون أن هاتين المجموعتين تستحقان رفض الله والمجتمع رفضًا قاطعًا. لكن الرب يسوع يقول إن الله سيخلّص هؤلاء الناس إذا تابوا، كما فعل كثيرين منهم عندما سمعوا رسالة يوحنا المعمدان. وهؤلاء الناس سيكونون باكورة نائلي معونة الله والخلاص. فسيكون على المتدينين أن يتبعوا أثارهم، أو ربما لن يبلغوهم مطلقًا.</w:t>
      </w:r>
    </w:p>
    <w:p>
      <w:pPr>
        <w:bidi/>
      </w:pPr>
      <w:r>
        <w:rPr>
          <w:rtl/>
          <w:cs/>
          <w:lang w:val="ar_AE" w:bidi="ar_AE"/>
        </w:rPr>
      </w:r>
      <w:r>
        <w:rPr>
          <w:rtl/>
          <w:cs/>
          <w:lang w:val="ar_AE" w:bidi="ar_AE"/>
        </w:rPr>
        <w:t>والآن يعيد الرب يسوع الحديث إلى يوحنا المعمدان؛ ويقول إن يوحنا كان يكرز "بطريق البر" أو "الطريق المستقيم"، أي أن يوحنا كان يُظهر للناس مدى احتياجهم إلى أن يعيشوا في علاقة تقية مع الله، بأن يتوبوا عن خطاياهم ويؤمنوا به، لكن رؤساء الكهنة والشيوخ رفضوا رسالته. في حين كثير من العشارين والزناة قبلوا رسالته وتابوا عن خطاياهم. وكان لرؤساء الكهنة أن يغيروا آرائهم بعد أن رأوا كم غيّرت رسالة يوحنا حياة هؤلاء الناس، لكنهم لم يتوبوا بعد. لذا، فهم يعزلون أنفسهم من الخلاص ومن العلاقة مع الله.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3 مشاهد.</w:t>
      </w:r>
    </w:p>
    <w:p>
      <w:pPr>
        <w:bidi/>
      </w:pPr>
      <w:r>
        <w:rPr>
          <w:rtl/>
          <w:cs/>
          <w:lang w:val="ar_AE" w:bidi="ar_AE"/>
        </w:rPr>
      </w:r>
      <w:r>
        <w:rPr>
          <w:b/>
          <w:rtl/>
          <w:cs/>
          <w:lang w:val="ar_AE" w:bidi="ar_AE"/>
        </w:rPr>
        <w:t>المشهد الأول:</w:t>
      </w:r>
      <w:r>
        <w:rPr>
          <w:rtl/>
          <w:cs/>
          <w:lang w:val="ar_AE" w:bidi="ar_AE"/>
        </w:rPr>
        <w:t xml:space="preserve"> يعود يسوع وتلاميذه إلى الهيكل بعد أن قضوا الليل في قرية قريبة، ويبدأ يسوع يعلّم جمعًا من الناس في ساحة الهيكل.</w:t>
      </w:r>
    </w:p>
    <w:p>
      <w:pPr>
        <w:bidi/>
      </w:pPr>
      <w:r>
        <w:rPr>
          <w:rtl/>
          <w:cs/>
          <w:lang w:val="ar_AE" w:bidi="ar_AE"/>
        </w:rPr>
      </w:r>
      <w:r>
        <w:rPr>
          <w:b/>
          <w:rtl/>
          <w:cs/>
          <w:lang w:val="ar_AE" w:bidi="ar_AE"/>
        </w:rPr>
        <w:t>المشهد الثاني:</w:t>
      </w:r>
      <w:r>
        <w:rPr>
          <w:rtl/>
          <w:cs/>
          <w:lang w:val="ar_AE" w:bidi="ar_AE"/>
        </w:rPr>
        <w:t xml:space="preserve"> يقاوم رؤساء الكهنة والشيوخ يسوع ويسألونه عن الذي أعطاه هذا السلطان. فيجيبهم يسوع بسؤال آخر: "مَعْمُودِيَّةُ يُوحَنَّا: مِنْ أَيْنَ كَانَتْ؟" يتحيّر القادة ولا يعرفوا كيف يجيبون. فيقولوا أخيرًا: "لاَ نَعْلَمُ". فيرفض يسوع أن يجيبهم عن سؤالهم الأول.</w:t>
      </w:r>
    </w:p>
    <w:p>
      <w:pPr>
        <w:bidi/>
      </w:pPr>
      <w:r>
        <w:rPr>
          <w:rtl/>
          <w:cs/>
          <w:lang w:val="ar_AE" w:bidi="ar_AE"/>
        </w:rPr>
      </w:r>
      <w:r>
        <w:rPr>
          <w:b/>
          <w:rtl/>
          <w:cs/>
          <w:lang w:val="ar_AE" w:bidi="ar_AE"/>
        </w:rPr>
        <w:t>المشهد الثالث:</w:t>
      </w:r>
      <w:r>
        <w:rPr>
          <w:rtl/>
          <w:cs/>
          <w:lang w:val="ar_AE" w:bidi="ar_AE"/>
        </w:rPr>
        <w:t xml:space="preserve"> يحكى يسوع قصة رجل له ابنان. وهذه القصة تُمثّل نوعين من الناس: أناس يقولون إنهم أبرار لكنهم لا يتبعون الله حقًا. وأناس يعرفون أنهم خطاة، لكنهم يتوبون عن خطاياهم ثم يتبعون الله.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 الإثني عشر</w:t>
      </w:r>
    </w:p>
    <w:p>
      <w:pPr>
        <w:pStyle w:val="ListBullet"/>
        <w:bidi/>
        <w:spacing w:line="240" w:lineRule="auto"/>
        <w:ind w:left="720"/>
      </w:pPr>
      <w:r>
        <w:rPr>
          <w:rtl/>
          <w:cs/>
          <w:lang w:val="ar_AE" w:bidi="ar_AE"/>
        </w:rPr>
      </w:r>
      <w:r>
        <w:rPr>
          <w:rtl/>
          <w:cs/>
          <w:lang w:val="ar_AE" w:bidi="ar_AE"/>
        </w:rPr>
        <w:t>الجمع في ساحة الهيكل</w:t>
      </w:r>
    </w:p>
    <w:p>
      <w:pPr>
        <w:pStyle w:val="ListBullet"/>
        <w:bidi/>
        <w:spacing w:line="240" w:lineRule="auto"/>
        <w:ind w:left="720"/>
      </w:pPr>
      <w:r>
        <w:rPr>
          <w:rtl/>
          <w:cs/>
          <w:lang w:val="ar_AE" w:bidi="ar_AE"/>
        </w:rPr>
      </w:r>
      <w:r>
        <w:rPr>
          <w:rtl/>
          <w:cs/>
          <w:lang w:val="ar_AE" w:bidi="ar_AE"/>
        </w:rPr>
        <w:t>رؤساء الكهنة</w:t>
      </w:r>
    </w:p>
    <w:p>
      <w:pPr>
        <w:pStyle w:val="ListBullet"/>
        <w:bidi/>
        <w:spacing w:line="240" w:lineRule="auto"/>
        <w:ind w:left="720"/>
      </w:pPr>
      <w:r>
        <w:rPr>
          <w:rtl/>
          <w:cs/>
          <w:lang w:val="ar_AE" w:bidi="ar_AE"/>
        </w:rPr>
      </w:r>
      <w:r>
        <w:rPr>
          <w:rtl/>
          <w:cs/>
          <w:lang w:val="ar_AE" w:bidi="ar_AE"/>
        </w:rPr>
        <w:t>الشيوخ</w:t>
      </w:r>
    </w:p>
    <w:p>
      <w:pPr>
        <w:bidi/>
      </w:pPr>
      <w:r>
        <w:rPr>
          <w:rtl/>
          <w:cs/>
          <w:lang w:val="ar_AE" w:bidi="ar_AE"/>
        </w:rPr>
      </w:r>
      <w:r>
        <w:rPr>
          <w:rtl/>
          <w:cs/>
          <w:lang w:val="ar_AE" w:bidi="ar_AE"/>
        </w:rPr>
        <w:t>شخصيات المثل تتضمن:</w:t>
      </w:r>
    </w:p>
    <w:p>
      <w:pPr>
        <w:pStyle w:val="ListBullet"/>
        <w:bidi/>
        <w:spacing w:line="240" w:lineRule="auto"/>
        <w:ind w:left="720"/>
      </w:pPr>
      <w:r>
        <w:rPr>
          <w:rtl/>
          <w:cs/>
          <w:lang w:val="ar_AE" w:bidi="ar_AE"/>
        </w:rPr>
      </w:r>
      <w:r>
        <w:rPr>
          <w:rtl/>
          <w:cs/>
          <w:lang w:val="ar_AE" w:bidi="ar_AE"/>
        </w:rPr>
        <w:t>الأب</w:t>
      </w:r>
    </w:p>
    <w:p>
      <w:pPr>
        <w:pStyle w:val="ListBullet"/>
        <w:bidi/>
        <w:spacing w:line="240" w:lineRule="auto"/>
        <w:ind w:left="720"/>
      </w:pPr>
      <w:r>
        <w:rPr>
          <w:rtl/>
          <w:cs/>
          <w:lang w:val="ar_AE" w:bidi="ar_AE"/>
        </w:rPr>
      </w:r>
      <w:r>
        <w:rPr>
          <w:rtl/>
          <w:cs/>
          <w:lang w:val="ar_AE" w:bidi="ar_AE"/>
        </w:rPr>
        <w:t>ابنان</w:t>
      </w:r>
    </w:p>
    <w:p>
      <w:pPr>
        <w:bidi/>
      </w:pPr>
      <w:r>
        <w:rPr>
          <w:rtl/>
          <w:cs/>
          <w:lang w:val="ar_AE" w:bidi="ar_AE"/>
        </w:rPr>
      </w:r>
      <w:r>
        <w:rPr>
          <w:rtl/>
          <w:cs/>
          <w:lang w:val="ar_AE" w:bidi="ar_AE"/>
        </w:rPr>
        <w:t xml:space="preserve"> 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فيها. </w:t>
      </w:r>
    </w:p>
    <w:p>
      <w:pPr>
        <w:bidi/>
      </w:pPr>
      <w:r>
        <w:rPr>
          <w:rtl/>
          <w:cs/>
          <w:lang w:val="ar_AE" w:bidi="ar_AE"/>
        </w:rPr>
      </w:r>
      <w:r>
        <w:rPr>
          <w:rtl/>
          <w:cs/>
          <w:lang w:val="ar_AE" w:bidi="ar_AE"/>
        </w:rPr>
        <w:t>تبدأ القصة عندما يعود يسوع وتلاميذه إلى الهيكل في أورشليم بعد أن قضوا الليل في قرية قريبة. ومن المحتمل أن أحداث القصة جرت في الساحة الخارجية للهيكل، أي "دار الأمم."</w:t>
      </w:r>
    </w:p>
    <w:p>
      <w:pPr>
        <w:bidi/>
      </w:pPr>
      <w:r>
        <w:rPr>
          <w:rtl/>
          <w:cs/>
          <w:lang w:val="ar_AE" w:bidi="ar_AE"/>
        </w:rPr>
      </w:r>
      <w:r>
        <w:rPr>
          <w:rtl/>
          <w:cs/>
          <w:lang w:val="ar_AE" w:bidi="ar_AE"/>
        </w:rPr>
        <w:t>إن لم تكونوا قد فعلتم ذلك بعد، فاعرضوا على الفريق رسمًا للهيكل بما في ذلك دار الأمم.</w:t>
      </w:r>
    </w:p>
    <w:p>
      <w:pPr>
        <w:bidi/>
      </w:pPr>
      <w:r>
        <w:rPr>
          <w:rtl/>
          <w:cs/>
          <w:lang w:val="ar_AE" w:bidi="ar_AE"/>
        </w:rPr>
      </w:r>
      <w:r>
        <w:rPr>
          <w:rtl/>
          <w:cs/>
          <w:lang w:val="ar_AE" w:bidi="ar_AE"/>
        </w:rPr>
        <w:t>من المهم أن نفهم أن الهيكل كان مزدحمًا بالناس في ذلك الوقت، وكان كثير من هؤلاء الناس قد جاؤوا من الجليل، مثل يسوع، أو من أماكن أخرى بعيدة عن أورشليم. يُظهر إنجيل متى أن كثيرين من الجليل تبعوا يسوع، لكن الناس في أورشليم، وبالأخص القادة الدينيين، لم يقبلوه على أنه المسيّا. وبما أن كثيرًا من الناس الموجودين في الهيكل الآن جاؤوا من خارج أورشليم، فإن الجمع كان يميل إلى تأييد يسوع.</w:t>
      </w:r>
    </w:p>
    <w:p>
      <w:pPr>
        <w:bidi/>
      </w:pPr>
      <w:r>
        <w:rPr>
          <w:rtl/>
          <w:cs/>
          <w:lang w:val="ar_AE" w:bidi="ar_AE"/>
        </w:rPr>
      </w:r>
      <w:r>
        <w:rPr>
          <w:rtl/>
          <w:cs/>
          <w:lang w:val="ar_AE" w:bidi="ar_AE"/>
        </w:rPr>
        <w:t>وبينما كان يسوع يعلّم، جاء بعض القادة في الهيكل، ومنهم رؤساء كهنة وشيوخ، وواجهوا يسوع. وقد كان أولئك من أقوى الشخصيات نفوذًا في أورشليم، فقد كانوا قادة دينيين كبارًا يتمتّعون باحترام واسع. سألوا يسوع سؤالين: "بِأَيِّ سُلْطَانٍ تَفْعَلُ هذَا؟ وَمَنْ أَعْطَاكَ هذَا السُّلْطَانَ؟"</w:t>
      </w:r>
    </w:p>
    <w:p>
      <w:pPr>
        <w:bidi/>
      </w:pPr>
      <w:r>
        <w:rPr>
          <w:rtl/>
          <w:cs/>
          <w:lang w:val="ar_AE" w:bidi="ar_AE"/>
        </w:rPr>
      </w:r>
      <w:r>
        <w:rPr>
          <w:rtl/>
          <w:cs/>
          <w:lang w:val="ar_AE" w:bidi="ar_AE"/>
        </w:rPr>
        <w:t>ومن المهم أن نتذكّر أن يسوع، خلال اليوم أو اليومين السابقين، قد قام بالعديد من الأعمال المثيرة للجدل: لقد دخل أورشليم راكبًا على جحش، تمامًا كما تنبأ النبي زكريا في العهد القديم عن مجيء المسيّا، وطرد التجار والصيارفة من الهيكل، مع أنهم كانوا يعملون هناك بإذن من رئيس الكهنة، وهو الآن صار يعلّم الناس في الهيكل. كان رؤساء الكهنة والشيوخ يتحدّون يسوع ويحاولون أن يُظهروا أنه لا يملك الحق في فعل هذه الأمور، وكانوا يأملون أن يقول شيئًا يمكّنهم من اتهامه بأنه نبي كاذب. فبحسب شريعة العهد القديم، كان الناس يعاقبون الأنبياء الكذبة بعقوبة الموت.</w:t>
      </w:r>
    </w:p>
    <w:p>
      <w:pPr>
        <w:bidi/>
      </w:pPr>
      <w:r>
        <w:rPr>
          <w:rtl/>
          <w:cs/>
          <w:lang w:val="ar_AE" w:bidi="ar_AE"/>
        </w:rPr>
      </w:r>
      <w:r>
        <w:rPr>
          <w:rtl/>
          <w:cs/>
          <w:lang w:val="ar_AE" w:bidi="ar_AE"/>
        </w:rPr>
        <w:t>أجاب يسوع على سؤالَي رؤساء الكهنة والشيوخ بقوله: "وَأَنَا أَيْضًا أَسْأَلُكُمْ كَلِمَةً وَاحِدَةً". وقبل أن يعطيهم جوابًا، أرادهم أن يجيبوا عن سؤاله، فسألهم إذا كان يوحنا المعمدان نال سلطانه "من السماء (أي من الله) أم "من الناس"؟ وهنا انقلب الموقف. فالقادة الدينيون كانوا يرجون أن يُمسكوا بيسوع في فخ سؤالهم، لكن يسوع هو من أمسكهم الآن في فخه. فهم لم يعتقدوا أن يوحنا مرسَل من الله، بينما يؤمن الجمع الكبير المحيط بهم أن يوحنا نبي مرسَل من الله. ولو قال القادة علنًا إن يوحنا لم يكن نبيًا حقًا، لغضب الشعب، فتشاوروا فيما بينهم ليتفقوا على ما يقولون. وفي النهاية أعطوا جوابًا آمنًا لكنه ضعيف: "لا نعلم."</w:t>
      </w:r>
    </w:p>
    <w:p>
      <w:pPr>
        <w:bidi/>
      </w:pPr>
      <w:r>
        <w:rPr>
          <w:rtl/>
          <w:cs/>
          <w:lang w:val="ar_AE" w:bidi="ar_AE"/>
        </w:rPr>
      </w:r>
      <w:r>
        <w:rPr>
          <w:rtl/>
          <w:cs/>
          <w:lang w:val="ar_AE" w:bidi="ar_AE"/>
        </w:rPr>
        <w:t>وبقولهم إنهم لا يعرفون إن كان يوحنا نبيًا حقيقيًا أم نبيًا كاذبًا، اعترف رؤساء الكهنة والشيوخ بأنهم عاجزون عن التمييز بين الأنبياء الحقيقيين والأنبياء الكذبة، ولذلك لم يكن على يسوع أن يجيبهم عن مصدر سلطانه. فقال: "وَلاَ أَنَا أَقُولُ لَكُمْ بِأَيِّ سُلْطَانٍ أَفْعَلُ هذَا".</w:t>
      </w:r>
    </w:p>
    <w:p>
      <w:pPr>
        <w:bidi/>
      </w:pPr>
      <w:r>
        <w:rPr>
          <w:rtl/>
          <w:cs/>
          <w:lang w:val="ar_AE" w:bidi="ar_AE"/>
        </w:rPr>
      </w:r>
      <w:r>
        <w:rPr>
          <w:rtl/>
          <w:cs/>
          <w:lang w:val="ar_AE" w:bidi="ar_AE"/>
        </w:rPr>
        <w:t>ثم بدأ يسوع يحكي لهم قصة. وكان يسوع، طوال القصة، يوجّه كلامه مباشرة إلى رؤساء الكهنة والشيوخ، لكن التلاميذ والجمع في الهيكل كانوا ما زالوا يستمعون. ومن السهل أن نتخيّل أن مزيدًا من الناس كانوا يتجمّعون لمتابعة المشهد حين رأوا يسوع يتحدث مع أقوى القادة في الهيكل.</w:t>
      </w:r>
    </w:p>
    <w:p>
      <w:pPr>
        <w:bidi/>
      </w:pPr>
      <w:r>
        <w:rPr>
          <w:rtl/>
          <w:cs/>
          <w:lang w:val="ar_AE" w:bidi="ar_AE"/>
        </w:rPr>
      </w:r>
      <w:r>
        <w:rPr>
          <w:rtl/>
          <w:cs/>
          <w:lang w:val="ar_AE" w:bidi="ar_AE"/>
        </w:rPr>
        <w:t>قدّم يسوع القصة بسؤال: "مَاذَا تَظُنُّونَ؟" وحكى عن رجل له ابنان: الابن الأول قال إنه لن يطيع أباه، لكنه في النهاية أطاعه. والابن الآخر قال إنه سيطيع أباه، لكنه لم يطعه. وختم يسوع القصة بسؤال آخر: "فَأَيُّ الاثْنَيْنِ عَمِلَ إِرَادَةَ الأَبِ؟" فأجاب رؤساء الكهنة والشيوخ: "الأول"، وكان هذا الجواب صحيحًا، لكنه أظهر أنهم هم أنفسهم في موقف خاطئ. لقد أوحى يسوع أنهم مثل الابن الثاني، الذي قال إنه يطيع لكنه لم يطع أباه فعلًا. أما الابن الأول فكان مثل الذين لم يطيعوا الله في البداية، لكن حين دعاهم يوحنا المعمدان إلى التوبة، غيّروا فكرهم وبدأوا يطيعون.</w:t>
      </w:r>
    </w:p>
    <w:p>
      <w:pPr>
        <w:bidi/>
      </w:pPr>
      <w:r>
        <w:rPr>
          <w:rtl/>
          <w:cs/>
          <w:lang w:val="ar_AE" w:bidi="ar_AE"/>
        </w:rPr>
      </w:r>
      <w:r>
        <w:rPr>
          <w:rtl/>
          <w:cs/>
          <w:lang w:val="ar_AE" w:bidi="ar_AE"/>
        </w:rPr>
        <w:t>قال يسوع لرؤساء الكهنة والشيوخ إن حتى الْعَشَّارُونَ وَالزَّوَاني، أسوأ الخطاة في نظر الناس، سيدخلون ملكوت الله قبلهم. فهؤلاء الخطاة استمعوا ليوحنا المعمدان وتابوا، وبدأوا يطيعون الله. أما القادة الدينيون فلم يسمعوا ولم يتوبوا. كانوا يقولون إنهم يطيعون الله، لكن الله أرسل لهم نبيًا دعاهم للتوبة، ولم يستجيبوا. وحتى بعدما رأوا كثيرين غيرهم يتوبون ويبدؤون حياة جديدة، بقوا على حالهم ولم يتوبوا.</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 الإثني عشر</w:t>
      </w:r>
    </w:p>
    <w:p>
      <w:pPr>
        <w:pStyle w:val="ListBullet"/>
        <w:bidi/>
        <w:spacing w:line="240" w:lineRule="auto"/>
        <w:ind w:left="720"/>
      </w:pPr>
      <w:r>
        <w:rPr>
          <w:rtl/>
          <w:cs/>
          <w:lang w:val="ar_AE" w:bidi="ar_AE"/>
        </w:rPr>
      </w:r>
      <w:r>
        <w:rPr>
          <w:rtl/>
          <w:cs/>
          <w:lang w:val="ar_AE" w:bidi="ar_AE"/>
        </w:rPr>
        <w:t>الجمع في ساحة الهيكل</w:t>
      </w:r>
    </w:p>
    <w:p>
      <w:pPr>
        <w:pStyle w:val="ListBullet"/>
        <w:bidi/>
        <w:spacing w:line="240" w:lineRule="auto"/>
        <w:ind w:left="720"/>
      </w:pPr>
      <w:r>
        <w:rPr>
          <w:rtl/>
          <w:cs/>
          <w:lang w:val="ar_AE" w:bidi="ar_AE"/>
        </w:rPr>
      </w:r>
      <w:r>
        <w:rPr>
          <w:rtl/>
          <w:cs/>
          <w:lang w:val="ar_AE" w:bidi="ar_AE"/>
        </w:rPr>
        <w:t>رؤساء الكهنة</w:t>
      </w:r>
    </w:p>
    <w:p>
      <w:pPr>
        <w:pStyle w:val="ListBullet"/>
        <w:bidi/>
        <w:spacing w:line="240" w:lineRule="auto"/>
        <w:ind w:left="720"/>
      </w:pPr>
      <w:r>
        <w:rPr>
          <w:rtl/>
          <w:cs/>
          <w:lang w:val="ar_AE" w:bidi="ar_AE"/>
        </w:rPr>
      </w:r>
      <w:r>
        <w:rPr>
          <w:rtl/>
          <w:cs/>
          <w:lang w:val="ar_AE" w:bidi="ar_AE"/>
        </w:rPr>
        <w:t>الشيوخ</w:t>
      </w:r>
    </w:p>
    <w:p>
      <w:pPr>
        <w:bidi/>
      </w:pPr>
      <w:r>
        <w:rPr>
          <w:rtl/>
          <w:cs/>
          <w:lang w:val="ar_AE" w:bidi="ar_AE"/>
        </w:rPr>
      </w:r>
      <w:r>
        <w:rPr>
          <w:rtl/>
          <w:cs/>
          <w:lang w:val="ar_AE" w:bidi="ar_AE"/>
        </w:rPr>
        <w:t>شخصيات المثل تتضمن:</w:t>
      </w:r>
    </w:p>
    <w:p>
      <w:pPr>
        <w:pStyle w:val="ListBullet"/>
        <w:bidi/>
        <w:spacing w:line="240" w:lineRule="auto"/>
        <w:ind w:left="720"/>
      </w:pPr>
      <w:r>
        <w:rPr>
          <w:rtl/>
          <w:cs/>
          <w:lang w:val="ar_AE" w:bidi="ar_AE"/>
        </w:rPr>
      </w:r>
      <w:r>
        <w:rPr>
          <w:rtl/>
          <w:cs/>
          <w:lang w:val="ar_AE" w:bidi="ar_AE"/>
        </w:rPr>
        <w:t>الأب</w:t>
      </w:r>
    </w:p>
    <w:p>
      <w:pPr>
        <w:pStyle w:val="ListBullet"/>
        <w:bidi/>
        <w:spacing w:line="240" w:lineRule="auto"/>
        <w:ind w:left="720"/>
      </w:pPr>
      <w:r>
        <w:rPr>
          <w:rtl/>
          <w:cs/>
          <w:lang w:val="ar_AE" w:bidi="ar_AE"/>
        </w:rPr>
      </w:r>
      <w:r>
        <w:rPr>
          <w:rtl/>
          <w:cs/>
          <w:lang w:val="ar_AE" w:bidi="ar_AE"/>
        </w:rPr>
        <w:t>ابنان</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 تبدأ القصة في الهيكل، حين يعود يسوع وتلاميذه الاثنا عشر، ويبدأ يسوع في تعليم الجموع في ساحة الهيكل. وأثناء تعليمه، يأتي إليه بعض رؤساء الكهنة والشيوخ ليتحدثوا معه. ويسألونه: "بأيِّ سُلطانٍ تفعَلُ هذا؟ ومَنْ أعطاكَ هذا السُّلطانَ؟"</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الذين يؤدّون دور تلاميذ يسوع: "كيف تشعرون الآن؟" قد تسمعون إجابات مثل: "أنا خائف"، أو "أنا قلق بشأن ما سيقوله يسوع".</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فيجيب يسوع: "وأنا أيضًا أسألُكُمْ كلِمَةً واحِدَةً، فإنْ قُلتُمْ لي عنها أقولُ لكُمْ أنا أيضًا بأيِّ سُلطانٍ أفعَلُ هذا: مَعموديَّةُ يوحَنا: مِنْ أين كانت؟ مِنَ السماءِ أم مِنَ النّاسِ؟"</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الذين يؤدّون دور رؤساء الكهنة والشيوخ: "كيف تشعرون الآن؟" قد تسمعون إجابات مثل: "أنا غاضب"، أو "أنا متحير"، أو "أنا خائف مما سيفعله الناس إن أجبنا".</w:t>
      </w:r>
    </w:p>
    <w:p>
      <w:pPr>
        <w:pStyle w:val="ListBullet"/>
        <w:bidi/>
        <w:spacing w:line="240" w:lineRule="auto"/>
        <w:ind w:left="720"/>
      </w:pPr>
      <w:r>
        <w:rPr>
          <w:rtl/>
          <w:cs/>
          <w:lang w:val="ar_AE" w:bidi="ar_AE"/>
        </w:rPr>
      </w:r>
      <w:r>
        <w:rPr>
          <w:rtl/>
          <w:cs/>
          <w:lang w:val="ar_AE" w:bidi="ar_AE"/>
        </w:rPr>
        <w:t>واسألوا الذين يؤدّون دور الجموع: "كيف تشعرون الآن؟" قد تسمعون إجابات مثل: "أنا مندهش من حكمة يسوع"، أو "أنا متحمس لأرى ما سيحدث بعد ذلك".</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يبدأ رؤساء الكهنة والشيوخ يتشاورون فيما بينهم بهدوء، ويقولون: "إنْ قُلنا: مِنَ السماءِ، يقولُ لنا: فلماذا لم تؤمِنوا بهِ؟ وإنْ قُلنا: مِنَ النّاسِ، نَخافُ مِنَ الشَّعبِ، لأنَّ يوحَنا عِندَ الجميعِ مِثلُ نَبيٍّ". وفي النهاية يقررون أن يقولوا: "لا نَعلَمُ".</w:t>
      </w:r>
    </w:p>
    <w:p>
      <w:pPr>
        <w:bidi/>
      </w:pPr>
      <w:r>
        <w:rPr>
          <w:rtl/>
          <w:cs/>
          <w:lang w:val="ar_AE" w:bidi="ar_AE"/>
        </w:rPr>
      </w:r>
      <w:r>
        <w:rPr>
          <w:rtl/>
          <w:cs/>
          <w:lang w:val="ar_AE" w:bidi="ar_AE"/>
        </w:rPr>
        <w:t>فيجيبهم يسوع: "ولا أنا أقولُ لكُمْ بأيِّ سُلطانٍ أفعَلُ هذا".</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الذين يؤدّون دور التلاميذ: "كيف تشعرون الآن؟" قد تسمعون إجابات مثل: "مرتاح"، أو "سعيد"، أو "فخور بيسوع".</w:t>
      </w:r>
    </w:p>
    <w:p>
      <w:pPr>
        <w:bidi/>
      </w:pPr>
      <w:r>
        <w:rPr>
          <w:rtl/>
          <w:cs/>
          <w:lang w:val="ar_AE" w:bidi="ar_AE"/>
        </w:rPr>
      </w:r>
      <w:r>
        <w:rPr>
          <w:rtl/>
          <w:cs/>
          <w:lang w:val="ar_AE" w:bidi="ar_AE"/>
        </w:rPr>
        <w:t>ثم يروي يسوع قصةً ليُظهر أن القادة الدينيين كان ينبغي أن يستمعوا إلى يوحنا المعمدان. فيسألهم: "ماذا تظُنّونَ؟" ثم يقول: "كانَ لإنسانٍ ابنانِ، فجاءَ إلَى الأوَّلِ وقالَ: يا ابني، اذهَبِ اليومَ اعمَلْ في كرمي. فأجابَ وقالَ: ما أُريدُ. ولكنهُ نَدِمَ أخيرًا ومَضَى. وجاءَ إلَى الثّاني وقالَ كذلكَ. فأجابَ وقالَ: ها أنا يا سيِّدُ. ولَمْ يَمضِ". وبعد أن يروي يسوع القصة، يسأل رؤساء الكهنة والشيوخ: "فأيُّ الِاثنَينِ عَمِلَ إرادَةَ الأبِ؟" فيجيبون: "الأوَّلُ".</w:t>
      </w:r>
    </w:p>
    <w:p>
      <w:pPr>
        <w:bidi/>
      </w:pPr>
      <w:r>
        <w:rPr>
          <w:rtl/>
          <w:cs/>
          <w:lang w:val="ar_AE" w:bidi="ar_AE"/>
        </w:rPr>
      </w:r>
      <w:r>
        <w:rPr>
          <w:rtl/>
          <w:cs/>
          <w:lang w:val="ar_AE" w:bidi="ar_AE"/>
        </w:rPr>
        <w:t>عندها يشرح يسوع معنى القصة، فيقول لرؤساء الكهنة والشيوخ: "الحَقَّ أقولُ لكُمْ: إنَّ العَشّارينَ والزَّوانيَ يَسبِقونَكُمْ إلَى ملكوتِ اللهِ".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الذين يؤدّون دور رؤساء الكهنة والشيوخ: "كيف تشعرون الآن؟" قد تسمعون إجابات مثل: "أنا مصدوم"، أو "أنا غاضب جدًا"، أو "لا أجد ما أقول".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يشرح يسوع قائلًا: "لأنَّ يوحَنا جاءَكُمْ في طريقِ الحَقِّ فلم تؤمِنوا بهِ، وأمّا العَشّارونَ والزَّواني فآمَنوا بهِ. وأنتُمْ إذ رأيتُمْ لم تندَموا أخيرًا لتؤمِنوا بهِ".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يسوع: "بماذا تشعر؟" قد تسمعون إجابات مثل: "أنا غاضب لأنهم لا يقودون الشعب بطريقة صالحة"، أو "أنا حزين لأنهم ما زالوا لا يؤمنون".</w:t>
      </w:r>
    </w:p>
    <w:p>
      <w:pPr>
        <w:pStyle w:val="ListBullet"/>
        <w:bidi/>
        <w:spacing w:line="240" w:lineRule="auto"/>
        <w:ind w:left="720"/>
      </w:pPr>
      <w:r>
        <w:rPr>
          <w:rtl/>
          <w:cs/>
          <w:lang w:val="ar_AE" w:bidi="ar_AE"/>
        </w:rPr>
      </w:r>
      <w:r>
        <w:rPr>
          <w:rtl/>
          <w:cs/>
          <w:lang w:val="ar_AE" w:bidi="ar_AE"/>
        </w:rPr>
        <w:t>واسألوا الذين يؤدّون دور الجموع: "كيف تشعرون الآن؟" قد تسمعون إجابات مثل: "أنا مليء بالرجاء لأن الله يمكن أن يخلّص الناس العاديين"، أو "أنا مندهش مما يقوله يسوع".</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تحدُث هذه القصة في </w:t>
      </w:r>
      <w:r>
        <w:rPr>
          <w:b/>
          <w:rtl/>
          <w:cs/>
          <w:lang w:val="ar_AE" w:bidi="ar_AE"/>
        </w:rPr>
        <w:t>الهيكل</w:t>
      </w:r>
      <w:r>
        <w:rPr>
          <w:rtl/>
          <w:cs/>
          <w:lang w:val="ar_AE" w:bidi="ar_AE"/>
        </w:rPr>
        <w:t xml:space="preserve">. كان الهيكل هو المسكن الذي يسكن فيه الله وسْط شعبه. بُني الهيكل لكي يتمكَّن الناس من عبادة الله ويتمكَّن الكهنة المُعيَّنين من تقديم الذبائح له. انظروا إلى "قاموس الكلمات الرئيسية" لوصْف كامِل. ترجِم </w:t>
      </w:r>
      <w:r>
        <w:rPr>
          <w:rtl/>
          <w:cs/>
          <w:lang w:val="ar_AE" w:bidi="ar_AE"/>
        </w:rPr>
        <w:t>الهيكل</w:t>
      </w:r>
      <w:r>
        <w:rPr>
          <w:rtl/>
          <w:cs/>
          <w:lang w:val="ar_AE" w:bidi="ar_AE"/>
        </w:rPr>
        <w:t xml:space="preserve"> بطريقة التَّرْجَمَة عينها في المقاطع الأخرى. </w:t>
      </w:r>
    </w:p>
    <w:p>
      <w:pPr>
        <w:bidi/>
      </w:pPr>
      <w:r>
        <w:rPr>
          <w:rtl/>
          <w:cs/>
          <w:lang w:val="ar_AE" w:bidi="ar_AE"/>
        </w:rPr>
      </w:r>
      <w:r>
        <w:rPr>
          <w:rtl/>
          <w:cs/>
          <w:lang w:val="ar_AE" w:bidi="ar_AE"/>
        </w:rPr>
        <w:t xml:space="preserve">يُعلّم يسوع جَمعًا من الناس عندما يأتي بعض </w:t>
      </w:r>
      <w:r>
        <w:rPr>
          <w:b/>
          <w:rtl/>
          <w:cs/>
          <w:lang w:val="ar_AE" w:bidi="ar_AE"/>
        </w:rPr>
        <w:t>رؤساء الكهنة</w:t>
      </w:r>
      <w:r>
        <w:rPr>
          <w:rtl/>
          <w:cs/>
          <w:lang w:val="ar_AE" w:bidi="ar_AE"/>
        </w:rPr>
        <w:t xml:space="preserve"> وَ </w:t>
      </w:r>
      <w:r>
        <w:rPr>
          <w:b/>
          <w:rtl/>
          <w:cs/>
          <w:lang w:val="ar_AE" w:bidi="ar_AE"/>
        </w:rPr>
        <w:t>الشيوخ</w:t>
      </w:r>
      <w:r>
        <w:rPr>
          <w:rtl/>
          <w:cs/>
          <w:lang w:val="ar_AE" w:bidi="ar_AE"/>
        </w:rPr>
        <w:t xml:space="preserve"> ويسألونه سؤالًا. انظروا "قاموس الكلمات الرئيسية" للحصول على وصْف أشمل لـ </w:t>
      </w:r>
      <w:r>
        <w:rPr>
          <w:rtl/>
          <w:cs/>
          <w:lang w:val="ar_AE" w:bidi="ar_AE"/>
        </w:rPr>
        <w:t>رؤساء الكهنة</w:t>
      </w:r>
      <w:r>
        <w:rPr>
          <w:rtl/>
          <w:cs/>
          <w:lang w:val="ar_AE" w:bidi="ar_AE"/>
        </w:rPr>
        <w:t xml:space="preserve"> وَ </w:t>
      </w:r>
      <w:r>
        <w:rPr>
          <w:rtl/>
          <w:cs/>
          <w:lang w:val="ar_AE" w:bidi="ar_AE"/>
        </w:rPr>
        <w:t>الشيوخ</w:t>
      </w:r>
      <w:r>
        <w:rPr>
          <w:rtl/>
          <w:cs/>
          <w:lang w:val="ar_AE" w:bidi="ar_AE"/>
        </w:rPr>
        <w:t>. احرصوا على استخدام الكلمة عينها التي استخدمتها سابقًا للإشارة إلى "الكاهن" أو "رئيس الكهنة". الشيوخ هُم قادة غير دينيين في المجتمع. عادةً ما كانوا رجالًا كبار السِن يساعدون المجتمع على العيش معًا عَيشًا صالحًا. ترجِموا كلمة "شيخ" كما ترجمتموها في المقاطع الأخرى.</w:t>
      </w:r>
    </w:p>
    <w:p>
      <w:pPr>
        <w:bidi/>
      </w:pPr>
      <w:r>
        <w:rPr>
          <w:rtl/>
          <w:cs/>
          <w:lang w:val="ar_AE" w:bidi="ar_AE"/>
        </w:rPr>
      </w:r>
      <w:r>
        <w:rPr>
          <w:rtl/>
          <w:cs/>
          <w:lang w:val="ar_AE" w:bidi="ar_AE"/>
        </w:rPr>
        <w:t xml:space="preserve">يسأل رؤساء الكهنة والشيوخ يسوع مِن أين يحصل على سلطانه. يجيبهم يسوع بأنْ يطرح سؤالًا: هل كان سُلطان </w:t>
      </w:r>
      <w:r>
        <w:rPr>
          <w:b/>
          <w:rtl/>
          <w:cs/>
          <w:lang w:val="ar_AE" w:bidi="ar_AE"/>
        </w:rPr>
        <w:t>معمودية</w:t>
      </w:r>
      <w:r>
        <w:rPr>
          <w:rtl/>
          <w:cs/>
          <w:lang w:val="ar_AE" w:bidi="ar_AE"/>
        </w:rPr>
        <w:t xml:space="preserve"> يوحنا "من </w:t>
      </w:r>
      <w:r>
        <w:rPr>
          <w:b/>
          <w:rtl/>
          <w:cs/>
          <w:lang w:val="ar_AE" w:bidi="ar_AE"/>
        </w:rPr>
        <w:t>السماء</w:t>
      </w:r>
      <w:r>
        <w:rPr>
          <w:rtl/>
          <w:cs/>
          <w:lang w:val="ar_AE" w:bidi="ar_AE"/>
        </w:rPr>
        <w:t xml:space="preserve">" أم "من الناس؟" في هذا السياق، يُعدُّ تعبير "من السماء"، طريقة مُهذَّبة لقول: "من عند الله". إن عبارة "من الناس" تعني سلطان الإنسان، وهذان التعبيران يُناقِض أحدهما الآخر. جاءتْ معمودية يوحنا لتُظهر أنه على المرء أن يكُّف عن الخطية ويطيع الله. انظر "قاموس الكلمات الرئيسية" لوصْفٍ كامِل لكلمة </w:t>
      </w:r>
      <w:r>
        <w:rPr>
          <w:rtl/>
          <w:cs/>
          <w:lang w:val="ar_AE" w:bidi="ar_AE"/>
        </w:rPr>
        <w:t>معمودية</w:t>
      </w:r>
      <w:r>
        <w:rPr>
          <w:rtl/>
          <w:cs/>
          <w:lang w:val="ar_AE" w:bidi="ar_AE"/>
        </w:rPr>
        <w:t>. حافِظ على اتِّساق تَرْجَمَة المُصطلح ووحدته في كل المقاطع.</w:t>
      </w:r>
    </w:p>
    <w:p>
      <w:pPr>
        <w:bidi/>
      </w:pPr>
      <w:r>
        <w:rPr>
          <w:rtl/>
          <w:cs/>
          <w:lang w:val="ar_AE" w:bidi="ar_AE"/>
        </w:rPr>
      </w:r>
      <w:r>
        <w:rPr>
          <w:rtl/>
          <w:cs/>
          <w:lang w:val="ar_AE" w:bidi="ar_AE"/>
        </w:rPr>
        <w:t xml:space="preserve">إنَّ رؤساء الكهنة والشيوخ يواجهون الآن مشكلة. إذا قالوا إنَّ سُلطان يوحنا المعمدان كان من عند الله، سيكون السؤال الواضح الذي عليهم الإجابة عنه هو: "لماذا لم </w:t>
      </w:r>
      <w:r>
        <w:rPr>
          <w:b/>
          <w:rtl/>
          <w:cs/>
          <w:lang w:val="ar_AE" w:bidi="ar_AE"/>
        </w:rPr>
        <w:t>تؤمنوا</w:t>
      </w:r>
      <w:r>
        <w:rPr>
          <w:rtl/>
          <w:cs/>
          <w:lang w:val="ar_AE" w:bidi="ar_AE"/>
        </w:rPr>
        <w:t xml:space="preserve"> به؟" يصف مُعتقَدٌ ما استجابة الناس لوعْد الله. ليس الأمر مُجرد الموافقة على شخص ما، بل وضع ثقتك وإيمانك بالله. استخدِموا الكلمة ذاتها هنا التي استخدمتموها في المقاطع الأخرى عند ترجَمة كلمة "يؤمن" و"إيمان". يمكنكم العثور على كلمة </w:t>
      </w:r>
      <w:r>
        <w:rPr>
          <w:rtl/>
          <w:cs/>
          <w:lang w:val="ar_AE" w:bidi="ar_AE"/>
        </w:rPr>
        <w:t>إيمان</w:t>
      </w:r>
      <w:r>
        <w:rPr>
          <w:rtl/>
          <w:cs/>
          <w:lang w:val="ar_AE" w:bidi="ar_AE"/>
        </w:rPr>
        <w:t xml:space="preserve"> في "قاموس الكلمات الرئيسية". إذا قال رؤساء الكهنة والشيوخ إنَّ سلطان يوحنا المعمدان كان مُجرَّد سُلطان بشري، فإنهم يخافون مما سيظنه الجمع ويفعله، لذا، سيقولون: "لا نعلم"،</w:t>
      </w:r>
    </w:p>
    <w:p>
      <w:pPr>
        <w:bidi/>
      </w:pPr>
      <w:r>
        <w:rPr>
          <w:rtl/>
          <w:cs/>
          <w:lang w:val="ar_AE" w:bidi="ar_AE"/>
        </w:rPr>
      </w:r>
      <w:r>
        <w:rPr>
          <w:rtl/>
          <w:cs/>
          <w:lang w:val="ar_AE" w:bidi="ar_AE"/>
        </w:rPr>
        <w:t xml:space="preserve">فيجيب يسوع: "إذًا لن أقول لكم بأى سلطان أفعل هذا". بعد ذلك، يروي لهم يسوع قصة. "رجُل له ابنان، يُخبر الأكبر: ’يا بُنَي، اذهب واعمل في </w:t>
      </w:r>
      <w:r>
        <w:rPr>
          <w:b/>
          <w:rtl/>
          <w:cs/>
          <w:lang w:val="ar_AE" w:bidi="ar_AE"/>
        </w:rPr>
        <w:t>الكَرْم</w:t>
      </w:r>
      <w:r>
        <w:rPr>
          <w:rtl/>
          <w:cs/>
          <w:lang w:val="ar_AE" w:bidi="ar_AE"/>
        </w:rPr>
        <w:t xml:space="preserve"> اليوم'". إنَّ </w:t>
      </w:r>
      <w:r>
        <w:rPr>
          <w:rtl/>
          <w:cs/>
          <w:lang w:val="ar_AE" w:bidi="ar_AE"/>
        </w:rPr>
        <w:t>الكَرْم</w:t>
      </w:r>
      <w:r>
        <w:rPr>
          <w:rtl/>
          <w:cs/>
          <w:lang w:val="ar_AE" w:bidi="ar_AE"/>
        </w:rPr>
        <w:t xml:space="preserve"> هو حقل يُثمر فيه الكرْم ليُنتج عنبًا. يُكمل يسوع القصة: "أجاب الابن: ’لا، لن أذهب‘، لكن فيمَا بعد </w:t>
      </w:r>
      <w:r>
        <w:rPr>
          <w:b/>
          <w:rtl/>
          <w:cs/>
          <w:lang w:val="ar_AE" w:bidi="ar_AE"/>
        </w:rPr>
        <w:t>ندِم</w:t>
      </w:r>
      <w:r>
        <w:rPr>
          <w:rtl/>
          <w:cs/>
          <w:lang w:val="ar_AE" w:bidi="ar_AE"/>
        </w:rPr>
        <w:t xml:space="preserve"> وذهب على أية حال". إنَّ كلمة "ندِمَ" تأتي من الكلمة اليونانية ذاتها التي تُترجم إلى "تَاب". وهكذا يشبِّهُ يسوع هذا الابن بأشخاص كانوا قد سمعوا رسالة يوحنا المعمدان وتابوا عن خطاياهم، وعدم طاعتهم لله. ثم يقول يسوع: "ثم قال الأبُ للابن الآخر: ’يا بُني، اذهب أنتَ‘، فيقول: ’نعم، سيدي، سأفعل‘. لكنه لم يذهب. أيُّ الاثنين كان يُطيع أبيه؟" يجيب رؤساء الكهنة والشيوخ: "الأول". </w:t>
      </w:r>
    </w:p>
    <w:p>
      <w:pPr>
        <w:bidi/>
      </w:pPr>
      <w:r>
        <w:rPr>
          <w:rtl/>
          <w:cs/>
          <w:lang w:val="ar_AE" w:bidi="ar_AE"/>
        </w:rPr>
      </w:r>
      <w:r>
        <w:rPr>
          <w:rtl/>
          <w:cs/>
          <w:lang w:val="ar_AE" w:bidi="ar_AE"/>
        </w:rPr>
        <w:t>يُخبرهم يسوع: "</w:t>
      </w:r>
      <w:r>
        <w:rPr>
          <w:b/>
          <w:rtl/>
          <w:cs/>
          <w:lang w:val="ar_AE" w:bidi="ar_AE"/>
        </w:rPr>
        <w:t>الحق أقول لكم</w:t>
      </w:r>
      <w:r>
        <w:rPr>
          <w:rtl/>
          <w:cs/>
          <w:lang w:val="ar_AE" w:bidi="ar_AE"/>
        </w:rPr>
        <w:t xml:space="preserve">: </w:t>
      </w:r>
      <w:r>
        <w:rPr>
          <w:b/>
          <w:rtl/>
          <w:cs/>
          <w:lang w:val="ar_AE" w:bidi="ar_AE"/>
        </w:rPr>
        <w:t>إنَّ العشَّارين</w:t>
      </w:r>
      <w:r>
        <w:rPr>
          <w:rtl/>
          <w:cs/>
          <w:lang w:val="ar_AE" w:bidi="ar_AE"/>
        </w:rPr>
        <w:t xml:space="preserve"> و الزواني يسبقونكم إلى </w:t>
      </w:r>
      <w:r>
        <w:rPr>
          <w:b/>
          <w:rtl/>
          <w:cs/>
          <w:lang w:val="ar_AE" w:bidi="ar_AE"/>
        </w:rPr>
        <w:t>ملكوت الله"</w:t>
      </w:r>
      <w:r>
        <w:rPr>
          <w:rtl/>
          <w:cs/>
          <w:lang w:val="ar_AE" w:bidi="ar_AE"/>
        </w:rPr>
        <w:t xml:space="preserve">. </w:t>
      </w:r>
    </w:p>
    <w:p>
      <w:pPr>
        <w:bidi/>
      </w:pPr>
      <w:r>
        <w:rPr>
          <w:rtl/>
          <w:cs/>
          <w:lang w:val="ar_AE" w:bidi="ar_AE"/>
        </w:rPr>
      </w:r>
      <w:r>
        <w:rPr>
          <w:rtl/>
          <w:cs/>
          <w:lang w:val="ar_AE" w:bidi="ar_AE"/>
        </w:rPr>
        <w:t>عادةً ما يستخدم يسوع عبارة "الحَقَّ أَقُولُ لكُم" ليُعرِّف بتعليم جديد. استخدم هنا التعبير عينه الذي استخدمته في مقاطع أخرى.</w:t>
      </w:r>
    </w:p>
    <w:p>
      <w:pPr>
        <w:bidi/>
      </w:pPr>
      <w:r>
        <w:rPr>
          <w:rtl/>
          <w:cs/>
          <w:lang w:val="ar_AE" w:bidi="ar_AE"/>
        </w:rPr>
      </w:r>
      <w:r>
        <w:rPr>
          <w:rtl/>
          <w:cs/>
          <w:lang w:val="ar_AE" w:bidi="ar_AE"/>
        </w:rPr>
        <w:t xml:space="preserve">كان </w:t>
      </w:r>
      <w:r>
        <w:rPr>
          <w:b/>
          <w:rtl/>
          <w:cs/>
          <w:lang w:val="ar_AE" w:bidi="ar_AE"/>
        </w:rPr>
        <w:t>العشَّارون</w:t>
      </w:r>
      <w:r>
        <w:rPr>
          <w:rtl/>
          <w:cs/>
          <w:lang w:val="ar_AE" w:bidi="ar_AE"/>
        </w:rPr>
        <w:t xml:space="preserve"> يُعدُّون أعتَى الخطأة في الثقافة اليهودية، لأنهم خانوا شعب الله ليعملوا لدى حكومة أجنبية فاسدة.</w:t>
      </w:r>
    </w:p>
    <w:p>
      <w:pPr>
        <w:bidi/>
      </w:pPr>
      <w:r>
        <w:rPr>
          <w:rtl/>
          <w:cs/>
          <w:lang w:val="ar_AE" w:bidi="ar_AE"/>
        </w:rPr>
      </w:r>
      <w:r>
        <w:rPr>
          <w:rtl/>
          <w:cs/>
          <w:lang w:val="ar_AE" w:bidi="ar_AE"/>
        </w:rPr>
        <w:t xml:space="preserve">في هذا المقطع، يعني </w:t>
      </w:r>
      <w:r>
        <w:rPr>
          <w:b/>
          <w:rtl/>
          <w:cs/>
          <w:lang w:val="ar_AE" w:bidi="ar_AE"/>
        </w:rPr>
        <w:t>ملكوت الله</w:t>
      </w:r>
      <w:r>
        <w:rPr>
          <w:rtl/>
          <w:cs/>
          <w:lang w:val="ar_AE" w:bidi="ar_AE"/>
        </w:rPr>
        <w:t xml:space="preserve"> أنْ نخلُص ونكون مقبولين لدى الله. وهو يعني الخضوع لإرادة الله والتمتُّع بعلاقة وثيقة به. إنَّ تعبير </w:t>
      </w:r>
      <w:r>
        <w:rPr>
          <w:rtl/>
          <w:cs/>
          <w:lang w:val="ar_AE" w:bidi="ar_AE"/>
        </w:rPr>
        <w:t>ملكوت الله</w:t>
      </w:r>
      <w:r>
        <w:rPr>
          <w:rtl/>
          <w:cs/>
          <w:lang w:val="ar_AE" w:bidi="ar_AE"/>
        </w:rPr>
        <w:t xml:space="preserve"> موجود في "قاموس الكلمات الرئيسية". </w:t>
      </w:r>
    </w:p>
    <w:p>
      <w:pPr>
        <w:bidi/>
      </w:pPr>
      <w:r>
        <w:rPr>
          <w:rtl/>
          <w:cs/>
          <w:lang w:val="ar_AE" w:bidi="ar_AE"/>
        </w:rPr>
      </w:r>
      <w:r>
        <w:rPr>
          <w:rtl/>
          <w:cs/>
          <w:lang w:val="ar_AE" w:bidi="ar_AE"/>
        </w:rPr>
        <w:t xml:space="preserve">يقول يسوع أيضًا: "لأن يوحنا جاءكم في </w:t>
      </w:r>
      <w:r>
        <w:rPr>
          <w:b/>
          <w:rtl/>
          <w:cs/>
          <w:lang w:val="ar_AE" w:bidi="ar_AE"/>
        </w:rPr>
        <w:t>طريق الحق</w:t>
      </w:r>
      <w:r>
        <w:rPr>
          <w:rtl/>
          <w:cs/>
          <w:lang w:val="ar_AE" w:bidi="ar_AE"/>
        </w:rPr>
        <w:t xml:space="preserve">، ولم تؤمنوا به، لكن العشَّارين والزواني آمنوا به، حتى بعدما رأيتم هذا لم </w:t>
      </w:r>
      <w:r>
        <w:rPr>
          <w:b/>
          <w:rtl/>
          <w:cs/>
          <w:lang w:val="ar_AE" w:bidi="ar_AE"/>
        </w:rPr>
        <w:t>تندموا</w:t>
      </w:r>
      <w:r>
        <w:rPr>
          <w:rtl/>
          <w:cs/>
          <w:lang w:val="ar_AE" w:bidi="ar_AE"/>
        </w:rPr>
        <w:t xml:space="preserve"> وتؤمنوا به". إن عبارة "طريق الحق" تعني "الطريق المستقيم"، وتتحدث عن أسلوب حياة يكون الناس عن طريقه في عَلاقة بالله ويتصرفون وفقًا لمشيئته. كانت التوبة محور رسالة يوحنا المعمدان وكذلك رسالة يسوع، والتوبة تعني التحوّل بعيدًا عن الخطية والرجوع إلى الله، والبدء بالعيش في حياة جديدة في طاعة طرُق الله. تجدون عبارتَي </w:t>
      </w:r>
      <w:r>
        <w:rPr>
          <w:rtl/>
          <w:cs/>
          <w:lang w:val="ar_AE" w:bidi="ar_AE"/>
        </w:rPr>
        <w:t>الحق</w:t>
      </w:r>
      <w:r>
        <w:rPr>
          <w:rtl/>
          <w:cs/>
          <w:lang w:val="ar_AE" w:bidi="ar_AE"/>
        </w:rPr>
        <w:t xml:space="preserve"> و </w:t>
      </w:r>
      <w:r>
        <w:rPr>
          <w:rtl/>
          <w:cs/>
          <w:lang w:val="ar_AE" w:bidi="ar_AE"/>
        </w:rPr>
        <w:t>التوبة</w:t>
      </w:r>
      <w:r>
        <w:rPr>
          <w:rtl/>
          <w:cs/>
          <w:lang w:val="ar_AE" w:bidi="ar_AE"/>
        </w:rPr>
        <w:t>كليهما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21:33–46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21: 33–46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يروي هذا المقطع قصة أخرى عن الجدالات بين الرب يسوع والقادة الدينيين في أورشليم. في هذه القصص، نجد الرب يسوع في الهيكل في أورشليم، يفعل ويقول أمورًا كثيرة لم ترق للقادة الدينيين! وفي النهاية، تقود قصص الجدالات هذه القادة الدينيين إلى القبض على الرب يسوع.</w:t>
      </w:r>
    </w:p>
    <w:p>
      <w:pPr>
        <w:bidi/>
      </w:pPr>
      <w:r>
        <w:rPr>
          <w:rtl/>
          <w:cs/>
          <w:lang w:val="ar_AE" w:bidi="ar_AE"/>
        </w:rPr>
      </w:r>
      <w:r>
        <w:rPr>
          <w:rtl/>
          <w:cs/>
          <w:lang w:val="ar_AE" w:bidi="ar_AE"/>
        </w:rPr>
        <w:t>في القصة الأخيرة، سأل القادة الدينيون الرب يسوع عمن أعطاه هذا السلطان، أجابهم الرب يسوع مشيرًا إلى يوحنا المعمدان الذي أَعَدَّ الناس ليقبلوا الرب يسوع بصفته المسيا أو المخلص الموعود. في هذا المقطع، لا يزال الرب يسوع يتحدث إلى القادة الدينيين. وثمة جمع ضخم يستمع كذلك.</w:t>
      </w:r>
    </w:p>
    <w:p>
      <w:pPr>
        <w:bidi/>
      </w:pPr>
      <w:r>
        <w:rPr>
          <w:rtl/>
          <w:cs/>
          <w:lang w:val="ar_AE" w:bidi="ar_AE"/>
        </w:rPr>
      </w:r>
      <w:r>
        <w:rPr>
          <w:rtl/>
          <w:cs/>
          <w:lang w:val="ar_AE" w:bidi="ar_AE"/>
        </w:rPr>
        <w:t>فيقول الرب يسوع: "اِسْمَعُوا مَثَلًا آخَرَ". ثم يخبرنا بمثل أو قصة تعليمية عن صاحب أرض زرع كرمًا، أي حقل عنب، ثم أجره لمستأجرين ومضى. في ذلك الزمان، كان من الشائع أن يؤجر صاحب الأرض أرضه إذا كان يعيش في مكان آخر. وفي موعد الحصاد، كان الذين يعملون الأرض، أي الكرّامين، يعطوه جزءًا من الثمار مقابل حقهم في استخدام الأرض. يخبرنا الرب يسوع كيف أنفق صاحب الحقل الوقت والمال ليزرع هذا الكرم الجديد. بنى صاحب الأرض سياجًا حوله، ليمنع الحيوانات أو الناس من سرقة الثمار، وبنى برجًا ليعتليه أحد ويراقب الكرم لحمايته من اللصوص أو الحيوانات؛ وحفر معصرة نبيذ، وهو حيز يضع الناس فيه العنب ليعصروه بأرجلهم.</w:t>
      </w:r>
    </w:p>
    <w:p>
      <w:pPr>
        <w:bidi/>
      </w:pPr>
      <w:r>
        <w:rPr>
          <w:rtl/>
          <w:cs/>
          <w:lang w:val="ar_AE" w:bidi="ar_AE"/>
        </w:rPr>
      </w:r>
      <w:r>
        <w:rPr>
          <w:rtl/>
          <w:cs/>
          <w:lang w:val="ar_AE" w:bidi="ar_AE"/>
        </w:rPr>
        <w:t>اعرضوا للفريق صورة لمعصرة نبيذ وبرج مراقبة.</w:t>
      </w:r>
    </w:p>
    <w:p>
      <w:pPr>
        <w:bidi/>
      </w:pPr>
      <w:r>
        <w:rPr>
          <w:rtl/>
          <w:cs/>
          <w:lang w:val="ar_AE" w:bidi="ar_AE"/>
        </w:rPr>
      </w:r>
      <w:r>
        <w:rPr>
          <w:rtl/>
          <w:cs/>
          <w:lang w:val="ar_AE" w:bidi="ar_AE"/>
        </w:rPr>
        <w:t>ناقشوا الأسئلة التالية مع فريقكم: في منطقتكم، ماذا يتعين على الناس أن يفعلوا للبدء في زراعة قطعة أرض جديدة؟ كم من وقت يمر قبل أن يحصدوا ما زرعوه؟ ماذا يفعل الناس إذا كانوا يمتلكون أرضًا بعيدة عن حيث يعيشون؟</w:t>
      </w:r>
    </w:p>
    <w:p>
      <w:pPr>
        <w:bidi/>
      </w:pPr>
      <w:r>
        <w:rPr>
          <w:rtl/>
          <w:cs/>
          <w:lang w:val="ar_AE" w:bidi="ar_AE"/>
        </w:rPr>
      </w:r>
      <w:r>
        <w:rPr>
          <w:rtl/>
          <w:cs/>
          <w:lang w:val="ar_AE" w:bidi="ar_AE"/>
        </w:rPr>
        <w:t>جميع التجهيزات التي أقامها صاحب الحقل في بداية القصة تُظهر أنه يتوقع حصادًا جيدًا. جميع هذه التجهيزات مقتبسة مباشرة من قصة رواها النبي إشعياء عن كرم. في قصة إشعياء، زرع صاحب الأرض -الذي يرمز إلى الله- كرمًا، وأقام سياجًأ حوله، وحفر معصرة، وبنى برجًا. كان يتوقع أن يحصل على حصاد مثمر بعد كل عمله الشاق هذا. لكن الكرم، الذي في قصة إشعياء يرمز إلى شعب إسرائيل، أعطى عنبا فاسدًا بدلًا من العنب الجيد. فلم يثمر الكرم عنبًا جيدًا، تمامًا كما أخفق شعب إسرائيل في طاعة الله والحفاظ على علاقة معه. لذلك أباد الله الكرم، الذي يمثل دينونة الله على إسرائيل عندما استمروا في عصيانهم.</w:t>
      </w:r>
    </w:p>
    <w:p>
      <w:pPr>
        <w:bidi/>
      </w:pPr>
      <w:r>
        <w:rPr>
          <w:rtl/>
          <w:cs/>
          <w:lang w:val="ar_AE" w:bidi="ar_AE"/>
        </w:rPr>
      </w:r>
      <w:r>
        <w:rPr>
          <w:rtl/>
          <w:cs/>
          <w:lang w:val="ar_AE" w:bidi="ar_AE"/>
        </w:rPr>
        <w:t>كان القادة الدينيون في زمن الرب يسوع يعرفون بالتأكيد هذه القصة من سفر إشعياء. عندما يروي الرب يسوع قصة تبدأ بهكذا طريقة، كانوا يدركون أن الكرم يرمز إلى إسرائيل. لكن في قصة الرب يسوع، لا يكون التركيز على الثمر، بل على الكرّامين، الذين يؤجرون الكرم، أي الكرّامون الذين يرمزون إلى قادة إسرائيل.</w:t>
      </w:r>
    </w:p>
    <w:p>
      <w:pPr>
        <w:bidi/>
      </w:pPr>
      <w:r>
        <w:rPr>
          <w:rtl/>
          <w:cs/>
          <w:lang w:val="ar_AE" w:bidi="ar_AE"/>
        </w:rPr>
      </w:r>
      <w:r>
        <w:rPr>
          <w:rtl/>
          <w:cs/>
          <w:lang w:val="ar_AE" w:bidi="ar_AE"/>
        </w:rPr>
        <w:t>وفي وقت الحصاد، أرسل صاحب الحقل بعض العبيد ليتحصلوا على نصيبه من الثمر الذي كان الكرّامون مدينون لصاحب الحقل به. لكن بدلًا من إعطائهم الثمر، كان الكرّامون يضربون عبدًا، ويقتلون آخر، ويرجمون الثالث بحجارة ليقتلوه. ثم أرسل صاحب الحقل مجموعة أخرى أكبر من العبيد. لكن الكرّامين كانوا يعاملونهم بالطريقة نفسها. في قصة الرب يسوع، عبيد صاحب الحقل يرمزون إلى أنبياء العهد القديم الذين أرسلهم الله ليعطيوا رسائل إلى شعب إسرائيل. كان هؤلاء الأنبياء يطلبون من شعب إسرائيل أن يعطوا الله ثمر المحبة والطاعة. لكن شعب إسرائيل تجاهلوا الأنبياء وحتى إنهم اضطهدوهم وقتلوهم.</w:t>
      </w:r>
    </w:p>
    <w:p>
      <w:pPr>
        <w:bidi/>
      </w:pPr>
      <w:r>
        <w:rPr>
          <w:rtl/>
          <w:cs/>
          <w:lang w:val="ar_AE" w:bidi="ar_AE"/>
        </w:rPr>
      </w:r>
      <w:r>
        <w:rPr>
          <w:rtl/>
          <w:cs/>
          <w:lang w:val="ar_AE" w:bidi="ar_AE"/>
        </w:rPr>
        <w:t>والآن يصل إلى ذروة القصة. أرسل صاحب الحقل ابنه ليتحصل على الثمر من الكرّامين مستأجري الأرض. كان صاحب الحقل يعتقد أن الكرّامين سيكرمون ابنه، الذي يتصرف بسلطان أبيه. لكن الكرّامون يعتقدون أنهم إذا قتلوا الابن، الذي سيملك الأرض بعد موت أبيه صاحب الحقل، يمكنهم أن يأخذوا الأرض لأنفسهم. فيمسكون بالابن، ويسحبوه خارج الكرم، ويقتلوه. في القصة، ابن صاحب الحقل يرمز إلى الرب يسوع، ابن الله. فقد أرسله الله إلى شعبه بصفته أخر مُرسل إليهم وأفضلهم، لكن الشعب رفضه وعاملوه كما عاملوا الأنبياء قبله. وتحديدًا، يُظهر أن الرب يسوع يعلم أن القادة الدينيين سيخرجونه خارج المدينة ليقتلوه هناك.</w:t>
      </w:r>
    </w:p>
    <w:p>
      <w:pPr>
        <w:bidi/>
      </w:pPr>
      <w:r>
        <w:rPr>
          <w:rtl/>
          <w:cs/>
          <w:lang w:val="ar_AE" w:bidi="ar_AE"/>
        </w:rPr>
      </w:r>
      <w:r>
        <w:rPr>
          <w:rtl/>
          <w:cs/>
          <w:lang w:val="ar_AE" w:bidi="ar_AE"/>
        </w:rPr>
        <w:t>ثم يسأل الرب يسوع القادة الدينيين عما سيفعله صاحب الحقل. فردوا عليه: "أُولَئِكَ ٱلْأَرْدِيَاءُ يُهْلِكُهُمْ هَلَاكًا رَدِيًّا، وَيُسَلِّمُ ٱلْكَرْمَ إِلَى كَرَّامِينَ آخَرِينَ يُعْطُونَهُ ٱلْأَثْمَارَ فِي أَوْقَاتِهَا". وقد أصابوا في ردهم حقًا. لكن الآن سيستخدم الرب يسوع كلماتهم ضدهم. لكن قبل أن يوضح التعليم من القصة، يقتبس الرب يسوع مقطعًا من المزامير، أحد أسفار الكتب اليهودية المقدسة، فيسألهم قائلًا: "أَمَا قَرَأْتُمْ قَطُّ فِي ٱلْكُتُبِ: ٱلْحَجَرُ ٱلَّذِي رَفَضَهُ ٱلْبَنَّاؤُونَ هُوَ قَدْ صَارَ رَأْسَ ٱلزَّاوِيَةِ؟" على الرغم من أن القادة رفضوا الرب يسوع، إلا أن الله سيرفعه في أعالي المجد، وعلى الأرجح كان الحجر رأس الزاوية هو أعلى حجر كان يوضع في قوس البناية، الحجر الذي يمنع بقية الأحجار المتراصة حوله من السقوط والانهيار.</w:t>
      </w:r>
    </w:p>
    <w:p>
      <w:pPr>
        <w:bidi/>
      </w:pPr>
      <w:r>
        <w:rPr>
          <w:rtl/>
          <w:cs/>
          <w:lang w:val="ar_AE" w:bidi="ar_AE"/>
        </w:rPr>
      </w:r>
      <w:r>
        <w:rPr>
          <w:rtl/>
          <w:cs/>
          <w:lang w:val="ar_AE" w:bidi="ar_AE"/>
        </w:rPr>
        <w:t>اعرضوا للفريق صورة لحجر زاوية أو حجر رأس زاوية في بناية قديمة.</w:t>
      </w:r>
    </w:p>
    <w:p>
      <w:pPr>
        <w:bidi/>
      </w:pPr>
      <w:r>
        <w:rPr>
          <w:rtl/>
          <w:cs/>
          <w:lang w:val="ar_AE" w:bidi="ar_AE"/>
        </w:rPr>
      </w:r>
      <w:r>
        <w:rPr>
          <w:rtl/>
          <w:cs/>
          <w:lang w:val="ar_AE" w:bidi="ar_AE"/>
        </w:rPr>
        <w:t>ثم يختم القصة قائلًا: "إِنَّ مَلَكُوتَ ٱللهِ يُنْزَعُ مِنْكُمْ وَيُعْطَى لِأُمَّةٍ تَعْمَلُ أَثْمَارَهُ". وهنا يتحدث عن كيف سيعيد الله خلق شعبه، الذي لن يتألف من بني إسرائيل فحسب، بل سيتألف من كل أمة تؤمن بالرب يسوع. وهذا الشعب الجديد سيعطي الله ثمر العيش ببر ومعرفته.</w:t>
      </w:r>
    </w:p>
    <w:p>
      <w:pPr>
        <w:bidi/>
      </w:pPr>
      <w:r>
        <w:rPr>
          <w:rtl/>
          <w:cs/>
          <w:lang w:val="ar_AE" w:bidi="ar_AE"/>
        </w:rPr>
      </w:r>
      <w:r>
        <w:rPr>
          <w:rtl/>
          <w:cs/>
          <w:lang w:val="ar_AE" w:bidi="ar_AE"/>
        </w:rPr>
        <w:t>فكلمات الرب يسوع الأخيرة عن المثل تعود إلى تشبيه حجر الزاوية، فكل من يسقط على هذا الحجر سيترضض، ومن يسقط الحجر عليه سيسحقه. ربما كان الرب يسوع يشير إلى مقطع من سفر دانيال، إذ تحدث دانيال عن حجر يمثل مملكة جديدة، حجر سيسحق جميع الممالك البشرية السابقة ويدوم إلى الأبد. يقدم الرب يسوع تحذيرًا بأن رفض أعظم خدام الله، ابنه، سيقود قادة إسرائيل إلى كارثة.</w:t>
      </w:r>
    </w:p>
    <w:p>
      <w:pPr>
        <w:bidi/>
      </w:pPr>
      <w:r>
        <w:rPr>
          <w:rtl/>
          <w:cs/>
          <w:lang w:val="ar_AE" w:bidi="ar_AE"/>
        </w:rPr>
      </w:r>
      <w:r>
        <w:rPr>
          <w:rtl/>
          <w:cs/>
          <w:lang w:val="ar_AE" w:bidi="ar_AE"/>
        </w:rPr>
        <w:t>ففهم القادة الدينيون كل ما قاله الرب يسوع، فغضبوا عليه بشدة، لذا أرادوا القبض عليه، لكنهم يعرفون أن كثير أو معظم الشعب يؤمنون بأنه نبي، فخافوا من أن يعملوا أي شيء والجمع حوله.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هناك ستة مشاهد في هذه القصة.</w:t>
      </w:r>
    </w:p>
    <w:p>
      <w:pPr>
        <w:bidi/>
      </w:pPr>
      <w:r>
        <w:rPr>
          <w:rtl/>
          <w:cs/>
          <w:lang w:val="ar_AE" w:bidi="ar_AE"/>
        </w:rPr>
      </w:r>
      <w:r>
        <w:rPr>
          <w:b/>
          <w:rtl/>
          <w:cs/>
          <w:lang w:val="ar_AE" w:bidi="ar_AE"/>
        </w:rPr>
        <w:t>المشهد الأول:</w:t>
      </w:r>
      <w:r>
        <w:rPr>
          <w:rtl/>
          <w:cs/>
          <w:lang w:val="ar_AE" w:bidi="ar_AE"/>
        </w:rPr>
        <w:t xml:space="preserve"> يواصل يسوع كلامه مع القادة الدينيين ويطلب منهم أن يسمعوا مَثَلًا آخر. يحكي يسوع عن رجل صاحب أرض غرس كرمًا جديدًا، ثم أجّره لكرّامين وسافر.</w:t>
      </w:r>
    </w:p>
    <w:p>
      <w:pPr>
        <w:bidi/>
      </w:pPr>
      <w:r>
        <w:rPr>
          <w:rtl/>
          <w:cs/>
          <w:lang w:val="ar_AE" w:bidi="ar_AE"/>
        </w:rPr>
      </w:r>
      <w:r>
        <w:rPr>
          <w:b/>
          <w:rtl/>
          <w:cs/>
          <w:lang w:val="ar_AE" w:bidi="ar_AE"/>
        </w:rPr>
        <w:t>المشهد الثاني:</w:t>
      </w:r>
      <w:r>
        <w:rPr>
          <w:rtl/>
          <w:cs/>
          <w:lang w:val="ar_AE" w:bidi="ar_AE"/>
        </w:rPr>
        <w:t xml:space="preserve"> وجاء وقت الحصاد، في المثل، فيرسل صاحب الكرم عبيدًا ليأخذوا أثماره من الكرّامين. لكن الكرّامين يمسكوا بالعبيد، ويضربوهم ويقتلوهم.</w:t>
      </w:r>
    </w:p>
    <w:p>
      <w:pPr>
        <w:bidi/>
      </w:pPr>
      <w:r>
        <w:rPr>
          <w:rtl/>
          <w:cs/>
          <w:lang w:val="ar_AE" w:bidi="ar_AE"/>
        </w:rPr>
      </w:r>
      <w:r>
        <w:rPr>
          <w:b/>
          <w:rtl/>
          <w:cs/>
          <w:lang w:val="ar_AE" w:bidi="ar_AE"/>
        </w:rPr>
        <w:t>المشهد الثالث:</w:t>
      </w:r>
      <w:r>
        <w:rPr>
          <w:rtl/>
          <w:cs/>
          <w:lang w:val="ar_AE" w:bidi="ar_AE"/>
        </w:rPr>
        <w:t xml:space="preserve"> يرسل صاحب الكرم مجموعة أكبر من العبيد، لكن الكرّامين يضربوهم ويقتلوهم أيضًا.</w:t>
      </w:r>
    </w:p>
    <w:p>
      <w:pPr>
        <w:bidi/>
      </w:pPr>
      <w:r>
        <w:rPr>
          <w:rtl/>
          <w:cs/>
          <w:lang w:val="ar_AE" w:bidi="ar_AE"/>
        </w:rPr>
      </w:r>
      <w:r>
        <w:rPr>
          <w:b/>
          <w:rtl/>
          <w:cs/>
          <w:lang w:val="ar_AE" w:bidi="ar_AE"/>
        </w:rPr>
        <w:t>المشهد الرابع:</w:t>
      </w:r>
      <w:r>
        <w:rPr>
          <w:rtl/>
          <w:cs/>
          <w:lang w:val="ar_AE" w:bidi="ar_AE"/>
        </w:rPr>
        <w:t xml:space="preserve"> يقرر صاحب الكرم أخيرًا أن يرسل ابنه ليأخذ أثماره، فيتآمر الكرّامون معًا ويقرروا أن يقتلوا الابن. فَأَخَذُوهُ وَأَخْرَجُوهُ خَارِجَ الْكَرْمِ وَقَتَلُوهُ.</w:t>
      </w:r>
    </w:p>
    <w:p>
      <w:pPr>
        <w:bidi/>
      </w:pPr>
      <w:r>
        <w:rPr>
          <w:rtl/>
          <w:cs/>
          <w:lang w:val="ar_AE" w:bidi="ar_AE"/>
        </w:rPr>
      </w:r>
      <w:r>
        <w:rPr>
          <w:b/>
          <w:rtl/>
          <w:cs/>
          <w:lang w:val="ar_AE" w:bidi="ar_AE"/>
        </w:rPr>
        <w:t>المشهد الخامس:</w:t>
      </w:r>
      <w:r>
        <w:rPr>
          <w:rtl/>
          <w:cs/>
          <w:lang w:val="ar_AE" w:bidi="ar_AE"/>
        </w:rPr>
        <w:t xml:space="preserve"> يختم يسوع المثل بسؤال القادة الدينيين: "فَمَتَى جَاءَ صَاحِبُ الْكَرْمِ، مَاذَا يَفْعَلُ بِأُولَئِكَ الْكَرَّامِينَ؟" ثم يوضح لهم أن الله سيأخذ ملكوته منهم ويعطيه لشعب جديد يقدّم له الثمر.</w:t>
      </w:r>
    </w:p>
    <w:p>
      <w:pPr>
        <w:bidi/>
      </w:pPr>
      <w:r>
        <w:rPr>
          <w:rtl/>
          <w:cs/>
          <w:lang w:val="ar_AE" w:bidi="ar_AE"/>
        </w:rPr>
      </w:r>
      <w:r>
        <w:rPr>
          <w:b/>
          <w:rtl/>
          <w:cs/>
          <w:lang w:val="ar_AE" w:bidi="ar_AE"/>
        </w:rPr>
        <w:t>المشهد السادس:</w:t>
      </w:r>
      <w:r>
        <w:rPr>
          <w:rtl/>
          <w:cs/>
          <w:lang w:val="ar_AE" w:bidi="ar_AE"/>
        </w:rPr>
        <w:t xml:space="preserve"> يغضب القادة الدينيون جدًا على يسوع، ويريدوا أن يُمسكوا به، لكنهم يخافون من الجمع الذي كان يؤيد يسوع، فلم يفعلوا شيئًا في تلك اللحظة.</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 (لم يُذكروا في هذا المقطع، لكنهم ما زالوا حاضرين)</w:t>
      </w:r>
    </w:p>
    <w:p>
      <w:pPr>
        <w:pStyle w:val="ListBullet"/>
        <w:bidi/>
        <w:spacing w:line="240" w:lineRule="auto"/>
        <w:ind w:left="720"/>
      </w:pPr>
      <w:r>
        <w:rPr>
          <w:rtl/>
          <w:cs/>
          <w:lang w:val="ar_AE" w:bidi="ar_AE"/>
        </w:rPr>
      </w:r>
      <w:r>
        <w:rPr>
          <w:rtl/>
          <w:cs/>
          <w:lang w:val="ar_AE" w:bidi="ar_AE"/>
        </w:rPr>
        <w:t>القادة الدينيون (ذُكروا سابقًا كرؤساء كهنة وشيوخ، ولاحقًا الفريسيون أيضًا)</w:t>
      </w:r>
    </w:p>
    <w:p>
      <w:pPr>
        <w:pStyle w:val="ListBullet"/>
        <w:bidi/>
        <w:spacing w:line="240" w:lineRule="auto"/>
        <w:ind w:left="720"/>
      </w:pPr>
      <w:r>
        <w:rPr>
          <w:rtl/>
          <w:cs/>
          <w:lang w:val="ar_AE" w:bidi="ar_AE"/>
        </w:rPr>
      </w:r>
      <w:r>
        <w:rPr>
          <w:rtl/>
          <w:cs/>
          <w:lang w:val="ar_AE" w:bidi="ar_AE"/>
        </w:rPr>
        <w:t>جمع كبير من الناس في الهيكل</w:t>
      </w:r>
    </w:p>
    <w:p>
      <w:pPr>
        <w:bidi/>
      </w:pPr>
      <w:r>
        <w:rPr>
          <w:rtl/>
          <w:cs/>
          <w:lang w:val="ar_AE" w:bidi="ar_AE"/>
        </w:rPr>
      </w:r>
      <w:r>
        <w:rPr>
          <w:rtl/>
          <w:cs/>
          <w:lang w:val="ar_AE" w:bidi="ar_AE"/>
        </w:rPr>
        <w:t>شخصيات المثل تتضمن:</w:t>
      </w:r>
    </w:p>
    <w:p>
      <w:pPr>
        <w:pStyle w:val="ListBullet"/>
        <w:bidi/>
        <w:spacing w:line="240" w:lineRule="auto"/>
        <w:ind w:left="720"/>
      </w:pPr>
      <w:r>
        <w:rPr>
          <w:rtl/>
          <w:cs/>
          <w:lang w:val="ar_AE" w:bidi="ar_AE"/>
        </w:rPr>
      </w:r>
      <w:r>
        <w:rPr>
          <w:rtl/>
          <w:cs/>
          <w:lang w:val="ar_AE" w:bidi="ar_AE"/>
        </w:rPr>
        <w:t>صاحب الأرض</w:t>
      </w:r>
    </w:p>
    <w:p>
      <w:pPr>
        <w:pStyle w:val="ListBullet"/>
        <w:bidi/>
        <w:spacing w:line="240" w:lineRule="auto"/>
        <w:ind w:left="720"/>
      </w:pPr>
      <w:r>
        <w:rPr>
          <w:rtl/>
          <w:cs/>
          <w:lang w:val="ar_AE" w:bidi="ar_AE"/>
        </w:rPr>
      </w:r>
      <w:r>
        <w:rPr>
          <w:rtl/>
          <w:cs/>
          <w:lang w:val="ar_AE" w:bidi="ar_AE"/>
        </w:rPr>
        <w:t>الكرّامون (المستأجرون)</w:t>
      </w:r>
    </w:p>
    <w:p>
      <w:pPr>
        <w:pStyle w:val="ListBullet"/>
        <w:bidi/>
        <w:spacing w:line="240" w:lineRule="auto"/>
        <w:ind w:left="720"/>
      </w:pPr>
      <w:r>
        <w:rPr>
          <w:rtl/>
          <w:cs/>
          <w:lang w:val="ar_AE" w:bidi="ar_AE"/>
        </w:rPr>
      </w:r>
      <w:r>
        <w:rPr>
          <w:rtl/>
          <w:cs/>
          <w:lang w:val="ar_AE" w:bidi="ar_AE"/>
        </w:rPr>
        <w:t>مجموعة من عبيد صاحب الكرم</w:t>
      </w:r>
    </w:p>
    <w:p>
      <w:pPr>
        <w:pStyle w:val="ListBullet"/>
        <w:bidi/>
        <w:spacing w:line="240" w:lineRule="auto"/>
        <w:ind w:left="720"/>
      </w:pPr>
      <w:r>
        <w:rPr>
          <w:rtl/>
          <w:cs/>
          <w:lang w:val="ar_AE" w:bidi="ar_AE"/>
        </w:rPr>
      </w:r>
      <w:r>
        <w:rPr>
          <w:rtl/>
          <w:cs/>
          <w:lang w:val="ar_AE" w:bidi="ar_AE"/>
        </w:rPr>
        <w:t>مجموعة أكبر من عبيد صاحب الكرم</w:t>
      </w:r>
    </w:p>
    <w:p>
      <w:pPr>
        <w:pStyle w:val="ListBullet"/>
        <w:bidi/>
        <w:spacing w:line="240" w:lineRule="auto"/>
        <w:ind w:left="720"/>
      </w:pPr>
      <w:r>
        <w:rPr>
          <w:rtl/>
          <w:cs/>
          <w:lang w:val="ar_AE" w:bidi="ar_AE"/>
        </w:rPr>
      </w:r>
      <w:r>
        <w:rPr>
          <w:rtl/>
          <w:cs/>
          <w:lang w:val="ar_AE" w:bidi="ar_AE"/>
        </w:rPr>
        <w:t>ابن صاحب الكرم</w:t>
      </w:r>
    </w:p>
    <w:p>
      <w:pPr>
        <w:bidi/>
      </w:pPr>
      <w:r>
        <w:rPr>
          <w:rtl/>
          <w:cs/>
          <w:lang w:val="ar_AE" w:bidi="ar_AE"/>
        </w:rPr>
      </w:r>
      <w:r>
        <w:rPr>
          <w:rtl/>
          <w:cs/>
          <w:lang w:val="ar_AE" w:bidi="ar_AE"/>
        </w:rPr>
        <w:t xml:space="preserve"> 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فيها. </w:t>
      </w:r>
    </w:p>
    <w:p>
      <w:pPr>
        <w:bidi/>
      </w:pPr>
      <w:r>
        <w:rPr>
          <w:rtl/>
          <w:cs/>
          <w:lang w:val="ar_AE" w:bidi="ar_AE"/>
        </w:rPr>
      </w:r>
      <w:r>
        <w:rPr>
          <w:rtl/>
          <w:cs/>
          <w:lang w:val="ar_AE" w:bidi="ar_AE"/>
        </w:rPr>
        <w:t>يقول يسوع: "اِسْمَعُوا مَثَلًا"، وهكذا يقدّم قصة جديدة. وتبدو القصة تمامًا مثل قصة موجودة في سفر إشعياء. ففي القصة، يغرس صاحب أرض كرمًا جديدًا، ويبني سورًا وبرجًا للحراسة لحماية الكرم من الحيوانات واللصوص، ويحفر معصرة لصنع الخمر عندما تنضج عناقيد العنب. وكان صاحب الكرم يستثمر كثيرًا من الوقت والمال في هذا الكرم. لا يعطي العنب حصادًا في السنوات الأربع الأولى، لذلك سيستغرق الأمر وقتًا قبل أن يجني أي ثمر من استثماره. وهذا يعني أنه رجل غني. ومع أن يسوع لم يذكر النبي إشعياء، إلا أن القادة الدينيين سيتذكرون فورًا قصة إشعياء. لقد روى إشعياء تلك القصة ليُظهر سبب عدم رضا الله عن شعب إسرائيل، فعلى الأرجح سيعرف القادة الدينيون أن هذه القصة لن تكون لها نهاية سعيدة.</w:t>
      </w:r>
    </w:p>
    <w:p>
      <w:pPr>
        <w:bidi/>
      </w:pPr>
      <w:r>
        <w:rPr>
          <w:rtl/>
          <w:cs/>
          <w:lang w:val="ar_AE" w:bidi="ar_AE"/>
        </w:rPr>
      </w:r>
      <w:r>
        <w:rPr>
          <w:rtl/>
          <w:cs/>
          <w:lang w:val="ar_AE" w:bidi="ar_AE"/>
        </w:rPr>
        <w:t>ناقشوا السؤال التالي مع فريقكم: كيف يبدأ الناس في ثقافتكم قصة لها معنى عميق؟</w:t>
      </w:r>
    </w:p>
    <w:p>
      <w:pPr>
        <w:bidi/>
      </w:pPr>
      <w:r>
        <w:rPr>
          <w:rtl/>
          <w:cs/>
          <w:lang w:val="ar_AE" w:bidi="ar_AE"/>
        </w:rPr>
      </w:r>
      <w:r>
        <w:rPr>
          <w:rtl/>
          <w:cs/>
          <w:lang w:val="ar_AE" w:bidi="ar_AE"/>
        </w:rPr>
        <w:t>في القصة، يؤجر صاحب الكرم الأرض للكرّامين ويسافر بعيدًا، ويتفق الكرامون على أن يعطوا صاحب الكرم قسمًا معيّن من الثمر عندما يحين وقت الحصاد. ويبدو أن صاحب الأرض كان يعيش في بلد آخر أو في مكان بعيد عن الكرم. يمرّ بعض الوقت، ويعمل الكرّامون في الأرض، وأخيرًا يأتي وقت الحصاد. وإذ كان صاحب الأرض يتطلّع أن يأخذ بعض الثمر من كرمه، فيرسل بعض عبيده ليأخذوه من الكرّامين. لكن الكرّامين ضربوا العبيد، وقتلوا بعضهم، ورجموا آخرين.</w:t>
      </w:r>
    </w:p>
    <w:p>
      <w:pPr>
        <w:bidi/>
      </w:pPr>
      <w:r>
        <w:rPr>
          <w:rtl/>
          <w:cs/>
          <w:lang w:val="ar_AE" w:bidi="ar_AE"/>
        </w:rPr>
      </w:r>
      <w:r>
        <w:rPr>
          <w:rtl/>
          <w:cs/>
          <w:lang w:val="ar_AE" w:bidi="ar_AE"/>
        </w:rPr>
        <w:t>فأرسل صاحب الأرض مجموعة أكبر من العبيد، لكن الكرّامين لم يعطوه الثمر أيضًا، بل ضربوا العبيد وقتلوهم كما فعلوا في المرة الأولى.</w:t>
      </w:r>
    </w:p>
    <w:p>
      <w:pPr>
        <w:bidi/>
      </w:pPr>
      <w:r>
        <w:rPr>
          <w:rtl/>
          <w:cs/>
          <w:lang w:val="ar_AE" w:bidi="ar_AE"/>
        </w:rPr>
      </w:r>
      <w:r>
        <w:rPr>
          <w:rtl/>
          <w:cs/>
          <w:lang w:val="ar_AE" w:bidi="ar_AE"/>
        </w:rPr>
        <w:t>فقرر صاحب الأرض أن يرسل ابنه، لأنه ظنّ أن الكرّامين سيهابون ابنه ويحترمونه. وهذا الجزء من القصة سيكون مفاجئًا جدًا للذين يستمعون إلى قصة يسوع، فقد فهموا أن عبيد صاحب الأرض يرمزون إلى الأنبياء، لكن اليهود لم يكونوا يعتقدون أن لله ابنًا. وبعد الحوارات السابقة التي دارت بين يسوع والقادة الدينيين، صار واضحًا أن "الابن" في القصة يرمز إلى يسوع نفسه. لذلك فإن يسوع يخبر الناس بشكل غير مباشر أنه ابن الله، وهو ما سيستياء منه القادة الدينيين.</w:t>
      </w:r>
    </w:p>
    <w:p>
      <w:pPr>
        <w:bidi/>
      </w:pPr>
      <w:r>
        <w:rPr>
          <w:rtl/>
          <w:cs/>
          <w:lang w:val="ar_AE" w:bidi="ar_AE"/>
        </w:rPr>
      </w:r>
      <w:r>
        <w:rPr>
          <w:rtl/>
          <w:cs/>
          <w:lang w:val="ar_AE" w:bidi="ar_AE"/>
        </w:rPr>
        <w:t>قرر الكرّامون، في القصة، أن يقتلوا ابن صاحب الأرض لكي يأخذوا الكرم لأنفسهم، فأمسكوا به، وأخرجوه خارج الكرم، وقتلوه. ثم يسأل يسوع القادة الدينيين: ماذا سيفعل صاحب الكرم بالكرّامين عندما يعود إلى الأرض؟ فأجاب القادة الدينيون أن صاحب الكرم سيعاقب الكرّامين بالهلاك بسبب قتلهم ابنه، ويؤجّر الكرم لكرّامين آخرين يسلّمونه الثمر.</w:t>
      </w:r>
    </w:p>
    <w:p>
      <w:pPr>
        <w:bidi/>
      </w:pPr>
      <w:r>
        <w:rPr>
          <w:rtl/>
          <w:cs/>
          <w:lang w:val="ar_AE" w:bidi="ar_AE"/>
        </w:rPr>
      </w:r>
      <w:r>
        <w:rPr>
          <w:rtl/>
          <w:cs/>
          <w:lang w:val="ar_AE" w:bidi="ar_AE"/>
        </w:rPr>
        <w:t>وقبل أن يوضّح يسوع معنى القصة، طرح على القادة الدينيين سؤالًا آخر واقتبس من المزامير: "مَا قَرَأْتُمْ قَطُّ فِي الْكُتُبِ: الْحَجَرُ الَّذِي رَفَضَهُ الْبَنَّاؤُونَ هُوَ قَدْ صَارَ رَأْسَ الزَّاوِيَةِ؟ مِنْ قِبَلِ الرَّبِّ كَانَ هذَا وَهُوَ عَجِيبٌ فِي أَعْيُنِنَا!" كان يسوع يشير إلى أنه مع أن القادة الدينيين يرفضونه بوصفه المسيّا، فإن الله سيرفّعه في النهاية إلى مكان الكرامة.</w:t>
      </w:r>
    </w:p>
    <w:p>
      <w:pPr>
        <w:bidi/>
      </w:pPr>
      <w:r>
        <w:rPr>
          <w:rtl/>
          <w:cs/>
          <w:lang w:val="ar_AE" w:bidi="ar_AE"/>
        </w:rPr>
      </w:r>
      <w:r>
        <w:rPr>
          <w:rtl/>
          <w:cs/>
          <w:lang w:val="ar_AE" w:bidi="ar_AE"/>
        </w:rPr>
        <w:t xml:space="preserve">ثم يخبرهم إِنَّ مَلَكُوتَ اللهِ يُنْزَعُ مِنْهمْ (قادة إسرائيل) وَيُعْطَى "لأُمَّةٍ" جديدة تَعْمَلُ أَثْمَارَهُ. بمعنى آخر، الله يُكوّن شعبًا جديدًا له من اليهود ومن الأمم الأخرى الذين يضعون ثقتهم في يسوع. وعاد يسوع إلى صورة الحجر وأعطى تحذيرًا: "وَمَنْ سَقَطَ عَلَى هذَا الْحَجَرِ يَتَرَضَّضُ." بمعنى آخر، فإن الذين يواصلون رفض الشخص الذي اختاره الله سيُهلكون أنفسهم. فغضب القادة الدينيون بشدة من الرب يسوع، لكنهم خافوا أن يمسكوه وهو محاط بالجموع الذين يتبعونه.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هذه القصة مُقسمة إلى ستة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 (لم يُذكروا في هذا المقطع، لكنهم ما زالوا حاضرين)</w:t>
      </w:r>
    </w:p>
    <w:p>
      <w:pPr>
        <w:pStyle w:val="ListBullet"/>
        <w:bidi/>
        <w:spacing w:line="240" w:lineRule="auto"/>
        <w:ind w:left="720"/>
      </w:pPr>
      <w:r>
        <w:rPr>
          <w:rtl/>
          <w:cs/>
          <w:lang w:val="ar_AE" w:bidi="ar_AE"/>
        </w:rPr>
      </w:r>
      <w:r>
        <w:rPr>
          <w:rtl/>
          <w:cs/>
          <w:lang w:val="ar_AE" w:bidi="ar_AE"/>
        </w:rPr>
        <w:t>القادة الدينيون (ذُكروا سابقًا كرؤساء كهنة وشيوخ، ولاحقًا الفريسيون أيضًا)</w:t>
      </w:r>
    </w:p>
    <w:p>
      <w:pPr>
        <w:pStyle w:val="ListBullet"/>
        <w:bidi/>
        <w:spacing w:line="240" w:lineRule="auto"/>
        <w:ind w:left="720"/>
      </w:pPr>
      <w:r>
        <w:rPr>
          <w:rtl/>
          <w:cs/>
          <w:lang w:val="ar_AE" w:bidi="ar_AE"/>
        </w:rPr>
      </w:r>
      <w:r>
        <w:rPr>
          <w:rtl/>
          <w:cs/>
          <w:lang w:val="ar_AE" w:bidi="ar_AE"/>
        </w:rPr>
        <w:t>جمع كبير من الناس في الهيكل</w:t>
      </w:r>
    </w:p>
    <w:p>
      <w:pPr>
        <w:bidi/>
      </w:pPr>
      <w:r>
        <w:rPr>
          <w:rtl/>
          <w:cs/>
          <w:lang w:val="ar_AE" w:bidi="ar_AE"/>
        </w:rPr>
      </w:r>
      <w:r>
        <w:rPr>
          <w:rtl/>
          <w:cs/>
          <w:lang w:val="ar_AE" w:bidi="ar_AE"/>
        </w:rPr>
        <w:t>تتضمن الشخصيات في المثَل:</w:t>
      </w:r>
    </w:p>
    <w:p>
      <w:pPr>
        <w:pStyle w:val="ListBullet"/>
        <w:bidi/>
        <w:spacing w:line="240" w:lineRule="auto"/>
        <w:ind w:left="720"/>
      </w:pPr>
      <w:r>
        <w:rPr>
          <w:rtl/>
          <w:cs/>
          <w:lang w:val="ar_AE" w:bidi="ar_AE"/>
        </w:rPr>
      </w:r>
      <w:r>
        <w:rPr>
          <w:rtl/>
          <w:cs/>
          <w:lang w:val="ar_AE" w:bidi="ar_AE"/>
        </w:rPr>
        <w:t>صاحب الأرض</w:t>
      </w:r>
    </w:p>
    <w:p>
      <w:pPr>
        <w:pStyle w:val="ListBullet"/>
        <w:bidi/>
        <w:spacing w:line="240" w:lineRule="auto"/>
        <w:ind w:left="720"/>
      </w:pPr>
      <w:r>
        <w:rPr>
          <w:rtl/>
          <w:cs/>
          <w:lang w:val="ar_AE" w:bidi="ar_AE"/>
        </w:rPr>
      </w:r>
      <w:r>
        <w:rPr>
          <w:rtl/>
          <w:cs/>
          <w:lang w:val="ar_AE" w:bidi="ar_AE"/>
        </w:rPr>
        <w:t>الكرّامون (المستأجرون)</w:t>
      </w:r>
    </w:p>
    <w:p>
      <w:pPr>
        <w:pStyle w:val="ListBullet"/>
        <w:bidi/>
        <w:spacing w:line="240" w:lineRule="auto"/>
        <w:ind w:left="720"/>
      </w:pPr>
      <w:r>
        <w:rPr>
          <w:rtl/>
          <w:cs/>
          <w:lang w:val="ar_AE" w:bidi="ar_AE"/>
        </w:rPr>
      </w:r>
      <w:r>
        <w:rPr>
          <w:rtl/>
          <w:cs/>
          <w:lang w:val="ar_AE" w:bidi="ar_AE"/>
        </w:rPr>
        <w:t>مجموعة من عبيد صاحب الكرم</w:t>
      </w:r>
    </w:p>
    <w:p>
      <w:pPr>
        <w:pStyle w:val="ListBullet"/>
        <w:bidi/>
        <w:spacing w:line="240" w:lineRule="auto"/>
        <w:ind w:left="720"/>
      </w:pPr>
      <w:r>
        <w:rPr>
          <w:rtl/>
          <w:cs/>
          <w:lang w:val="ar_AE" w:bidi="ar_AE"/>
        </w:rPr>
      </w:r>
      <w:r>
        <w:rPr>
          <w:rtl/>
          <w:cs/>
          <w:lang w:val="ar_AE" w:bidi="ar_AE"/>
        </w:rPr>
        <w:t>مجموعة أكبر من عبيد صاحب الكرم</w:t>
      </w:r>
    </w:p>
    <w:p>
      <w:pPr>
        <w:pStyle w:val="ListBullet"/>
        <w:bidi/>
        <w:spacing w:line="240" w:lineRule="auto"/>
        <w:ind w:left="720"/>
      </w:pPr>
      <w:r>
        <w:rPr>
          <w:rtl/>
          <w:cs/>
          <w:lang w:val="ar_AE" w:bidi="ar_AE"/>
        </w:rPr>
      </w:r>
      <w:r>
        <w:rPr>
          <w:rtl/>
          <w:cs/>
          <w:lang w:val="ar_AE" w:bidi="ar_AE"/>
        </w:rPr>
        <w:t>ابن صاحب الكرم</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 ابدأوا بتمثيل يسوع وهو يشرع في سرد المثل. ويطلب من القادة الدينيين أن يُصغوا. ثم يصف صاحب أرض يزرع كرمًا جديدًا، ويبني له سورًا وبرج مراقبة ومعصرة. ويؤجّر الكرم لكرّامين مقابل أن يعطوه نصيبه من الثمر في الوقت المحدد. ثم يسافر إلى مكانٍ آخر.</w:t>
      </w:r>
    </w:p>
    <w:p>
      <w:pPr>
        <w:bidi/>
      </w:pPr>
      <w:r>
        <w:rPr>
          <w:rtl/>
          <w:cs/>
          <w:lang w:val="ar_AE" w:bidi="ar_AE"/>
        </w:rPr>
      </w:r>
      <w:r>
        <w:rPr>
          <w:rtl/>
          <w:cs/>
          <w:lang w:val="ar_AE" w:bidi="ar_AE"/>
        </w:rPr>
        <w:t>ثم يأتي وقت الحصاد حين تنضج الكروم وتثمر. فيرسل صاحب الأرض بعض عبيده ليأخذوا نصيبه من الثمر من الكرّامين.</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من يمثّل دور صاحب الأرض: "كيف تشعر الآن؟" قد يجيب: "مسرور" أو "أتطلع إلى الحصول على ثمر الكرم".</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عندما يصل العبيد ويطلبون نصيب سيدهم، يرفض الكرّامون إعطاءهم شيئًا. يضربون أحد العبيد، ويقتلون الآخر، ويرجمون الثالث. ويصل الخبر إلى صاحب الأرض.</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من يمثّل صاحب الأرض: "كيف تشعر الآن؟" قد تسمع إجابات مثل: "غاضب جدًا" أو "غير مصدّق ما حدث!"</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فيرسل صاحب الأرض مجموعة أخرى من العبيد، عددهم أكثر من المرة الأولى. ويطالبون بحصة مالك الأرض من الثمار. لكن الكرّامين يضربون بعضهم ويقتلون آخرين أيضًا.</w:t>
      </w:r>
    </w:p>
    <w:p>
      <w:pPr>
        <w:bidi/>
      </w:pPr>
      <w:r>
        <w:rPr>
          <w:rtl/>
          <w:cs/>
          <w:lang w:val="ar_AE" w:bidi="ar_AE"/>
        </w:rPr>
      </w:r>
      <w:r>
        <w:rPr>
          <w:rtl/>
          <w:cs/>
          <w:lang w:val="ar_AE" w:bidi="ar_AE"/>
        </w:rPr>
        <w:t>وأخيرًا، يرسل صاحب الأرض ابنه، وهو يظن أن الكرّامين سيحترمونه بالتأكيد.</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من يمثّل القادة الدينيين: "كيف تشعرون الآن؟" قد يجيبون: "مصدومون"، أو "منزعجون"، أو "غاضبون".</w:t>
      </w:r>
    </w:p>
    <w:p>
      <w:pPr>
        <w:bidi/>
      </w:pPr>
      <w:r>
        <w:rPr>
          <w:rtl/>
          <w:cs/>
          <w:lang w:val="ar_AE" w:bidi="ar_AE"/>
        </w:rPr>
      </w:r>
      <w:r>
        <w:rPr>
          <w:rtl/>
          <w:cs/>
          <w:lang w:val="ar_AE" w:bidi="ar_AE"/>
        </w:rPr>
        <w:t>وأثناء اقتراب الابن، يرى الكرّامون أنه الوريث. فيتحدثون معًا، ويقرّرون أنهم إذا قتلوا الابن، وهو وريث الأرض، فسيتمكنون من الاستيلاء على الأرض لأنفسهم. وحين يصل، يمسكون به، ويطردونه خارج الكرم، ويقتلونه.</w:t>
      </w:r>
    </w:p>
    <w:p>
      <w:pPr>
        <w:bidi/>
      </w:pPr>
      <w:r>
        <w:rPr>
          <w:rtl/>
          <w:cs/>
          <w:lang w:val="ar_AE" w:bidi="ar_AE"/>
        </w:rPr>
      </w:r>
      <w:r>
        <w:rPr>
          <w:rtl/>
          <w:cs/>
          <w:lang w:val="ar_AE" w:bidi="ar_AE"/>
        </w:rPr>
        <w:t>ثم يسأل يسوع القادة الدينيين: "فمَتَى جاءَ صاحِبُ الكَرمِ، ماذا يَفعَلُ بأولئكَ الكَرّامينَ؟" فيجيبونه: "أولئكَ الأردياءُ يُهلِكُهُمْ هَلاكًا رَديًّا، ويُسَلِّمُ الكَرمَ إلَى كرّامينَ آخَرينَ".</w:t>
      </w:r>
    </w:p>
    <w:p>
      <w:pPr>
        <w:bidi/>
      </w:pPr>
      <w:r>
        <w:rPr>
          <w:rtl/>
          <w:cs/>
          <w:lang w:val="ar_AE" w:bidi="ar_AE"/>
        </w:rPr>
      </w:r>
      <w:r>
        <w:rPr>
          <w:rtl/>
          <w:cs/>
          <w:lang w:val="ar_AE" w:bidi="ar_AE"/>
        </w:rPr>
        <w:t>عندها يقتبس يسوع من المزامير ويقول: "أما قَرأتُمْ قَطُّ في الكُتُبِ: الحَجَرُ الّذي رَفَضَهُ البَنّاؤونَ هو قد صارَ رأسَ الزّاويَةِ؟"</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من يمثّل القادة الدينيين: "كيف تشعرون الآن؟" قد يقولون: "مرتبكون"، أو "غاضبون"، أو "مُهانون".</w:t>
      </w:r>
    </w:p>
    <w:p>
      <w:pPr>
        <w:bidi/>
      </w:pPr>
      <w:r>
        <w:rPr>
          <w:rtl/>
          <w:cs/>
          <w:lang w:val="ar_AE" w:bidi="ar_AE"/>
        </w:rPr>
      </w:r>
      <w:r>
        <w:rPr>
          <w:rtl/>
          <w:cs/>
          <w:lang w:val="ar_AE" w:bidi="ar_AE"/>
        </w:rPr>
        <w:t>ثم يخبر يسوع القادة الدينيين أن الله، مثل صاحب الكرم، سيأخذ ملكوته من القادة العصاة (رؤساء إسرائيل)، ويعطيه لشعبٍ يُثمر له ثمرًا. ويختتم كلامه قائلاً: "ومَنْ سقَطَ علَى هذا الحَجَرِ يتَرَضَّضُ، ومَنْ سقَطَ هو علَيهِ يَسحَقُهُ!"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الجموع: "بماذا تشعرون؟" قد يجيبون: "مندهشون"، أو "معجبون"، أو "متحمّسون".</w:t>
      </w:r>
    </w:p>
    <w:p>
      <w:pPr>
        <w:pStyle w:val="ListBullet"/>
        <w:bidi/>
        <w:spacing w:line="240" w:lineRule="auto"/>
        <w:ind w:left="720"/>
      </w:pPr>
      <w:r>
        <w:rPr>
          <w:rtl/>
          <w:cs/>
          <w:lang w:val="ar_AE" w:bidi="ar_AE"/>
        </w:rPr>
      </w:r>
      <w:r>
        <w:rPr>
          <w:rtl/>
          <w:cs/>
          <w:lang w:val="ar_AE" w:bidi="ar_AE"/>
        </w:rPr>
        <w:t>واسألوا من يمثّل القادة الدينيين: "كيف تشعرون الآن؟" قد يجيبون: "غاضبون"، أو "مُهانون".</w:t>
      </w:r>
    </w:p>
    <w:p>
      <w:pPr>
        <w:bidi/>
      </w:pPr>
      <w:r>
        <w:rPr>
          <w:rtl/>
          <w:cs/>
          <w:lang w:val="ar_AE" w:bidi="ar_AE"/>
        </w:rPr>
      </w:r>
      <w:r>
        <w:rPr>
          <w:rtl/>
          <w:cs/>
          <w:lang w:val="ar_AE" w:bidi="ar_AE"/>
        </w:rPr>
        <w:t>ثم يريد القادة الدينيون بعد هذا أن يقبضوا على يسوع فورًا، لكنهم يخافون من ردّ فعل الناس إن قبضوا عليه أمام الجمع، لذلك لا يتخذون أي إجراء في الوقت الحالي.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تبدأ القصة بيسوع يُخبر القادة الدينيين أنْ يسمعوا </w:t>
      </w:r>
      <w:r>
        <w:rPr>
          <w:b/>
          <w:rtl/>
          <w:cs/>
          <w:lang w:val="ar_AE" w:bidi="ar_AE"/>
        </w:rPr>
        <w:t>مثَلًا</w:t>
      </w:r>
      <w:r>
        <w:rPr>
          <w:rtl/>
          <w:cs/>
          <w:lang w:val="ar_AE" w:bidi="ar_AE"/>
        </w:rPr>
        <w:t xml:space="preserve"> آخر. كان </w:t>
      </w:r>
      <w:r>
        <w:rPr>
          <w:b/>
          <w:rtl/>
          <w:cs/>
          <w:lang w:val="ar_AE" w:bidi="ar_AE"/>
        </w:rPr>
        <w:t>المَثَل</w:t>
      </w:r>
      <w:r>
        <w:rPr>
          <w:rtl/>
          <w:cs/>
          <w:lang w:val="ar_AE" w:bidi="ar_AE"/>
        </w:rPr>
        <w:t xml:space="preserve"> نوعًا خاصًا من القصص التي يرويها يسوع. وكان يُروَى باستخدام أشياء يومية عادية لوصف أمور أعمق عن الله. انظروا إلى "قاموس الكلمات الرئيسية" للحصول على وصْف كامِل. استخدِم الكلمة عينها لمُصطلَح "مَثَل"، التي استخدمتها في مقاطع أخرى. </w:t>
      </w:r>
    </w:p>
    <w:p>
      <w:pPr>
        <w:bidi/>
      </w:pPr>
      <w:r>
        <w:rPr>
          <w:rtl/>
          <w:cs/>
          <w:lang w:val="ar_AE" w:bidi="ar_AE"/>
        </w:rPr>
      </w:r>
      <w:r>
        <w:rPr>
          <w:rtl/>
          <w:cs/>
          <w:lang w:val="ar_AE" w:bidi="ar_AE"/>
        </w:rPr>
        <w:t xml:space="preserve">في المَثَل، يحكي يسوع عن ربّ بيت غرَس </w:t>
      </w:r>
      <w:r>
        <w:rPr>
          <w:b/>
          <w:rtl/>
          <w:cs/>
          <w:lang w:val="ar_AE" w:bidi="ar_AE"/>
        </w:rPr>
        <w:t>كَرْمًا</w:t>
      </w:r>
      <w:r>
        <w:rPr>
          <w:rtl/>
          <w:cs/>
          <w:lang w:val="ar_AE" w:bidi="ar_AE"/>
        </w:rPr>
        <w:t xml:space="preserve">، أي حقلًا يُزرع فيه نباتًا مُعترشًا يأتي بثمَر يُدعى عنبًا. كان العنب محصولًا شائعًا للغاية في إسرائيل القديمة. بنَى صاحب الأرض سياجًا و </w:t>
      </w:r>
      <w:r>
        <w:rPr>
          <w:b/>
          <w:rtl/>
          <w:cs/>
          <w:lang w:val="ar_AE" w:bidi="ar_AE"/>
        </w:rPr>
        <w:t>بُرجًا</w:t>
      </w:r>
      <w:r>
        <w:rPr>
          <w:rtl/>
          <w:cs/>
          <w:lang w:val="ar_AE" w:bidi="ar_AE"/>
        </w:rPr>
        <w:t xml:space="preserve"> لحماية الكَرْم. انظروا "قاموس الكلمات الرئيسية" للحصول على وصْف </w:t>
      </w:r>
      <w:r>
        <w:rPr>
          <w:b/>
          <w:rtl/>
          <w:cs/>
          <w:lang w:val="ar_AE" w:bidi="ar_AE"/>
        </w:rPr>
        <w:t>للبُرج</w:t>
      </w:r>
      <w:r>
        <w:rPr>
          <w:rtl/>
          <w:cs/>
          <w:lang w:val="ar_AE" w:bidi="ar_AE"/>
        </w:rPr>
        <w:t xml:space="preserve">. كما حفَر </w:t>
      </w:r>
      <w:r>
        <w:rPr>
          <w:b/>
          <w:rtl/>
          <w:cs/>
          <w:lang w:val="ar_AE" w:bidi="ar_AE"/>
        </w:rPr>
        <w:t>مَعصرة</w:t>
      </w:r>
      <w:r>
        <w:rPr>
          <w:rtl/>
          <w:cs/>
          <w:lang w:val="ar_AE" w:bidi="ar_AE"/>
        </w:rPr>
        <w:t xml:space="preserve">. كانت </w:t>
      </w:r>
      <w:r>
        <w:rPr>
          <w:b/>
          <w:rtl/>
          <w:cs/>
          <w:lang w:val="ar_AE" w:bidi="ar_AE"/>
        </w:rPr>
        <w:t>المعصرة</w:t>
      </w:r>
      <w:r>
        <w:rPr>
          <w:rtl/>
          <w:cs/>
          <w:lang w:val="ar_AE" w:bidi="ar_AE"/>
        </w:rPr>
        <w:t xml:space="preserve"> منطقة يضع الناس فيها العنب ويعصرونه عن طريق السَير عليه لاستخراج العصير. انظروا إلى "قاموس الكلمات الرئيسية" لوصْف كامِل.</w:t>
      </w:r>
    </w:p>
    <w:p>
      <w:pPr>
        <w:bidi/>
      </w:pPr>
      <w:r>
        <w:rPr>
          <w:rtl/>
          <w:cs/>
          <w:lang w:val="ar_AE" w:bidi="ar_AE"/>
        </w:rPr>
      </w:r>
      <w:r>
        <w:rPr>
          <w:rtl/>
          <w:cs/>
          <w:lang w:val="ar_AE" w:bidi="ar_AE"/>
        </w:rPr>
        <w:t>اعرضوا على الفريق صورة كرْمٍ وبُرْج.</w:t>
      </w:r>
    </w:p>
    <w:p>
      <w:pPr>
        <w:bidi/>
      </w:pPr>
      <w:r>
        <w:rPr>
          <w:rtl/>
          <w:cs/>
          <w:lang w:val="ar_AE" w:bidi="ar_AE"/>
        </w:rPr>
      </w:r>
      <w:r>
        <w:rPr>
          <w:rtl/>
          <w:cs/>
          <w:lang w:val="ar_AE" w:bidi="ar_AE"/>
        </w:rPr>
        <w:t xml:space="preserve">يؤجِّر صاحب الأرض الكَرْم </w:t>
      </w:r>
      <w:r>
        <w:rPr>
          <w:b/>
          <w:rtl/>
          <w:cs/>
          <w:lang w:val="ar_AE" w:bidi="ar_AE"/>
        </w:rPr>
        <w:t>للكرَّامين</w:t>
      </w:r>
      <w:r>
        <w:rPr>
          <w:rtl/>
          <w:cs/>
          <w:lang w:val="ar_AE" w:bidi="ar_AE"/>
        </w:rPr>
        <w:t xml:space="preserve">، أو المُزارعين – الذين يزرعون الكرْم ويرسلون بعض الثمَر إلى صاحبه. عندما يُرسل صاحب الأرض بعضًا من عبيده لجمع نصيبه من الثمار، يضرب المزارعون واحدًا ويقتلون ثانيًا </w:t>
      </w:r>
      <w:r>
        <w:rPr>
          <w:b/>
          <w:rtl/>
          <w:cs/>
          <w:lang w:val="ar_AE" w:bidi="ar_AE"/>
        </w:rPr>
        <w:t>ويرجمون</w:t>
      </w:r>
      <w:r>
        <w:rPr>
          <w:rtl/>
          <w:cs/>
          <w:lang w:val="ar_AE" w:bidi="ar_AE"/>
        </w:rPr>
        <w:t xml:space="preserve"> ثالثًا. يعني الرجْم أنْ يُرجَم شخصًا بالحجارة حتى القتْل. </w:t>
      </w:r>
    </w:p>
    <w:p>
      <w:pPr>
        <w:bidi/>
      </w:pPr>
      <w:r>
        <w:rPr>
          <w:rtl/>
          <w:cs/>
          <w:lang w:val="ar_AE" w:bidi="ar_AE"/>
        </w:rPr>
      </w:r>
      <w:r>
        <w:rPr>
          <w:rtl/>
          <w:cs/>
          <w:lang w:val="ar_AE" w:bidi="ar_AE"/>
        </w:rPr>
        <w:t xml:space="preserve">بعد أن أرسل مجموعة أخرى من العبيد، أرسل صاحب الحقل أخيرًا ابنه ليأخذ الثمر. عندما يرى المزارعون ابن صاحب الكرْم آتيًا، يقولون لبعضهم بعضًا: "هذا هو </w:t>
      </w:r>
      <w:r>
        <w:rPr>
          <w:b/>
          <w:rtl/>
          <w:cs/>
          <w:lang w:val="ar_AE" w:bidi="ar_AE"/>
        </w:rPr>
        <w:t>الوارث</w:t>
      </w:r>
      <w:r>
        <w:rPr>
          <w:rtl/>
          <w:cs/>
          <w:lang w:val="ar_AE" w:bidi="ar_AE"/>
        </w:rPr>
        <w:t xml:space="preserve">". </w:t>
      </w:r>
      <w:r>
        <w:rPr>
          <w:b/>
          <w:rtl/>
          <w:cs/>
          <w:lang w:val="ar_AE" w:bidi="ar_AE"/>
        </w:rPr>
        <w:t>وارِثُ</w:t>
      </w:r>
      <w:r>
        <w:rPr>
          <w:rtl/>
          <w:cs/>
          <w:lang w:val="ar_AE" w:bidi="ar_AE"/>
        </w:rPr>
        <w:t xml:space="preserve"> شخص هو مَن يأخذ ثروته أو أرضه عند موته. في هذه الحالة، يكون الابن وارثًا لصاحب الأرض. هو الذي يمتلكها بعد موت صاحبها. لذلك، يُقرِّر المزارعون قتل الابن وأخذ "</w:t>
      </w:r>
      <w:r>
        <w:rPr>
          <w:b/>
          <w:rtl/>
          <w:cs/>
          <w:lang w:val="ar_AE" w:bidi="ar_AE"/>
        </w:rPr>
        <w:t>ميراثه</w:t>
      </w:r>
      <w:r>
        <w:rPr>
          <w:rtl/>
          <w:cs/>
          <w:lang w:val="ar_AE" w:bidi="ar_AE"/>
        </w:rPr>
        <w:t>"، الأرض التي سيمتلكها عندما يموت أبيه.</w:t>
      </w:r>
    </w:p>
    <w:p>
      <w:pPr>
        <w:bidi/>
      </w:pPr>
      <w:r>
        <w:rPr>
          <w:rtl/>
          <w:cs/>
          <w:lang w:val="ar_AE" w:bidi="ar_AE"/>
        </w:rPr>
      </w:r>
      <w:r>
        <w:rPr>
          <w:rtl/>
          <w:cs/>
          <w:lang w:val="ar_AE" w:bidi="ar_AE"/>
        </w:rPr>
        <w:t>ويسأل يسوع القادة الدينيين: "عندما يرجع صاحب الكرم، ماذا يفعل بهؤلاء المزارعين؟" يقول القادة الدينيون: سيُهلك هؤلاء الأردياء هلاكًا رديًا". تكرَّرت الكلمة اليونانية ذاتها مرَّتَين في هذه الجملة للإشارة إلى الشرّ أو السوء. يقولون أيضًا: "سوف يؤجِّر الكرْم إلى مُزارعين آخرين، الذين سيعطونه حصَّته من المحصول في موسم الحصاد".</w:t>
      </w:r>
    </w:p>
    <w:p>
      <w:pPr>
        <w:bidi/>
      </w:pPr>
      <w:r>
        <w:rPr>
          <w:rtl/>
          <w:cs/>
          <w:lang w:val="ar_AE" w:bidi="ar_AE"/>
        </w:rPr>
      </w:r>
      <w:r>
        <w:rPr>
          <w:rtl/>
          <w:cs/>
          <w:lang w:val="ar_AE" w:bidi="ar_AE"/>
        </w:rPr>
        <w:t xml:space="preserve">ثُم يسأل يسوع: "أما قرأتم قط في </w:t>
      </w:r>
      <w:r>
        <w:rPr>
          <w:b/>
          <w:rtl/>
          <w:cs/>
          <w:lang w:val="ar_AE" w:bidi="ar_AE"/>
        </w:rPr>
        <w:t>الكُتُب</w:t>
      </w:r>
      <w:r>
        <w:rPr>
          <w:rtl/>
          <w:cs/>
          <w:lang w:val="ar_AE" w:bidi="ar_AE"/>
        </w:rPr>
        <w:t xml:space="preserve">: ’الحجر الذي رفضه البنَّاؤون هو قد صار </w:t>
      </w:r>
      <w:r>
        <w:rPr>
          <w:b/>
          <w:rtl/>
          <w:cs/>
          <w:lang w:val="ar_AE" w:bidi="ar_AE"/>
        </w:rPr>
        <w:t>رأس الزاوية</w:t>
      </w:r>
      <w:r>
        <w:rPr>
          <w:rtl/>
          <w:cs/>
          <w:lang w:val="ar_AE" w:bidi="ar_AE"/>
        </w:rPr>
        <w:t>؟ ‘"</w:t>
      </w:r>
    </w:p>
    <w:p>
      <w:pPr>
        <w:bidi/>
      </w:pPr>
      <w:r>
        <w:rPr>
          <w:rtl/>
          <w:cs/>
          <w:lang w:val="ar_AE" w:bidi="ar_AE"/>
        </w:rPr>
      </w:r>
      <w:r>
        <w:rPr>
          <w:b/>
          <w:rtl/>
          <w:cs/>
          <w:lang w:val="ar_AE" w:bidi="ar_AE"/>
        </w:rPr>
        <w:t>النصوص المقدسة</w:t>
      </w:r>
      <w:r>
        <w:rPr>
          <w:rtl/>
          <w:cs/>
          <w:lang w:val="ar_AE" w:bidi="ar_AE"/>
        </w:rPr>
        <w:t>، كما استُخدمت في العهد الجديد، تُشير إلى الكتابات المقدَّسة اليهودية، التي غالبًا ما نعدّها الآن العهد القديم بِرُمَّته. انظروا إلى "قاموس الكلمات الرئيسية" للحصول على وصْف كامِل. استخدم الكلمة ذاتها هنا، التي استخدمتها في مقاطع أخرى للتعبير عن "النصوص المقدسة".</w:t>
      </w:r>
    </w:p>
    <w:p>
      <w:pPr>
        <w:bidi/>
      </w:pPr>
      <w:r>
        <w:rPr>
          <w:rtl/>
          <w:cs/>
          <w:lang w:val="ar_AE" w:bidi="ar_AE"/>
        </w:rPr>
      </w:r>
      <w:r>
        <w:rPr>
          <w:b/>
          <w:rtl/>
          <w:cs/>
          <w:lang w:val="ar_AE" w:bidi="ar_AE"/>
        </w:rPr>
        <w:t>حجَر الزاوية</w:t>
      </w:r>
      <w:r>
        <w:rPr>
          <w:rtl/>
          <w:cs/>
          <w:lang w:val="ar_AE" w:bidi="ar_AE"/>
        </w:rPr>
        <w:t xml:space="preserve"> له مَعنيان مُحتملان. أحدهما هو أنه كان الحجر الأخير الذي يوضع في مركز القوس عند البناء (العِقد). كان هذا الحجَر يحفظ البناء كله من الانهيار. المعنى الآخر المُحتمل هو الحجَر الأول الذي يوضع في أساس البناء. كان من المُفترَض أنْ توضع جميع الأحجار الأخرى بجانب حجَر الزاوية أو فوقه. في كِلتا الحالتَين، من الواضح أنَّ عبارة "حجر الزاوية" تعني الحجَر الأكثر أهمية في البناء.</w:t>
      </w:r>
    </w:p>
    <w:p>
      <w:pPr>
        <w:bidi/>
      </w:pPr>
      <w:r>
        <w:rPr>
          <w:rtl/>
          <w:cs/>
          <w:lang w:val="ar_AE" w:bidi="ar_AE"/>
        </w:rPr>
      </w:r>
      <w:r>
        <w:rPr>
          <w:rtl/>
          <w:cs/>
          <w:lang w:val="ar_AE" w:bidi="ar_AE"/>
        </w:rPr>
        <w:t>اعرضوا على الفريق صورة لحجَر قوس (عقد) في بناية قديمة.</w:t>
      </w:r>
    </w:p>
    <w:p>
      <w:pPr>
        <w:bidi/>
      </w:pPr>
      <w:r>
        <w:rPr>
          <w:rtl/>
          <w:cs/>
          <w:lang w:val="ar_AE" w:bidi="ar_AE"/>
        </w:rPr>
      </w:r>
      <w:r>
        <w:rPr>
          <w:rtl/>
          <w:cs/>
          <w:lang w:val="ar_AE" w:bidi="ar_AE"/>
        </w:rPr>
        <w:t xml:space="preserve"> يقتبس يسوع الجزء التالي لمزمور: "مِن قِبَل </w:t>
      </w:r>
      <w:r>
        <w:rPr>
          <w:b/>
          <w:rtl/>
          <w:cs/>
          <w:lang w:val="ar_AE" w:bidi="ar_AE"/>
        </w:rPr>
        <w:t>الرب</w:t>
      </w:r>
      <w:r>
        <w:rPr>
          <w:rtl/>
          <w:cs/>
          <w:lang w:val="ar_AE" w:bidi="ar_AE"/>
        </w:rPr>
        <w:t xml:space="preserve"> كان هذا، وهو عجيب </w:t>
      </w:r>
      <w:r>
        <w:rPr>
          <w:b/>
          <w:rtl/>
          <w:cs/>
          <w:lang w:val="ar_AE" w:bidi="ar_AE"/>
        </w:rPr>
        <w:t>في أعيننا</w:t>
      </w:r>
      <w:r>
        <w:rPr>
          <w:rtl/>
          <w:cs/>
          <w:lang w:val="ar_AE" w:bidi="ar_AE"/>
        </w:rPr>
        <w:t xml:space="preserve">". في هذا السياق، يُشير </w:t>
      </w:r>
      <w:r>
        <w:rPr>
          <w:b/>
          <w:rtl/>
          <w:cs/>
          <w:lang w:val="ar_AE" w:bidi="ar_AE"/>
        </w:rPr>
        <w:t>الرب</w:t>
      </w:r>
      <w:r>
        <w:rPr>
          <w:rtl/>
          <w:cs/>
          <w:lang w:val="ar_AE" w:bidi="ar_AE"/>
        </w:rPr>
        <w:t xml:space="preserve"> إلى الله. هكذا كان الشعب اليهودي يُشير إلى الله عندما لم يرغبوا في ذِكر اسمه لأنهم كانوا يوقِّرونه كثيرًا. ترجِموا كلمة "الرب" كما ترجمتموها في المقاطع الأخرى حيث معناها "الله". </w:t>
      </w:r>
      <w:r>
        <w:rPr>
          <w:b/>
          <w:rtl/>
          <w:cs/>
          <w:lang w:val="ar_AE" w:bidi="ar_AE"/>
        </w:rPr>
        <w:t>في أعيننا</w:t>
      </w:r>
      <w:r>
        <w:rPr>
          <w:rtl/>
          <w:cs/>
          <w:lang w:val="ar_AE" w:bidi="ar_AE"/>
        </w:rPr>
        <w:t xml:space="preserve"> تعبير اصطلاحي يعني "لنا". بكلمات أخرى، فإن المزمور يقول إن الناس تعجَّبوا مما فعله الله بأخذ الحجَر المرفوض ووضعه في أكثر الأماكن أهمية.</w:t>
      </w:r>
    </w:p>
    <w:p>
      <w:pPr>
        <w:bidi/>
      </w:pPr>
      <w:r>
        <w:rPr>
          <w:rtl/>
          <w:cs/>
          <w:lang w:val="ar_AE" w:bidi="ar_AE"/>
        </w:rPr>
      </w:r>
      <w:r>
        <w:rPr>
          <w:rtl/>
          <w:cs/>
          <w:lang w:val="ar_AE" w:bidi="ar_AE"/>
        </w:rPr>
        <w:t xml:space="preserve">يُعطي يسوع الآن فحوَى القصة: "لذلك أقول لكم إنَّ </w:t>
      </w:r>
      <w:r>
        <w:rPr>
          <w:b/>
          <w:rtl/>
          <w:cs/>
          <w:lang w:val="ar_AE" w:bidi="ar_AE"/>
        </w:rPr>
        <w:t>ملكوت الله</w:t>
      </w:r>
      <w:r>
        <w:rPr>
          <w:rtl/>
          <w:cs/>
          <w:lang w:val="ar_AE" w:bidi="ar_AE"/>
        </w:rPr>
        <w:t xml:space="preserve"> سيُنْزَعُ منكم". إنَّ </w:t>
      </w:r>
      <w:r>
        <w:rPr>
          <w:b/>
          <w:rtl/>
          <w:cs/>
          <w:lang w:val="ar_AE" w:bidi="ar_AE"/>
        </w:rPr>
        <w:t>ملكوت الله</w:t>
      </w:r>
      <w:r>
        <w:rPr>
          <w:rtl/>
          <w:cs/>
          <w:lang w:val="ar_AE" w:bidi="ar_AE"/>
        </w:rPr>
        <w:t xml:space="preserve"> في العهد الجديد يُشير إلى الوقت الذي يأتي فيه الله ليحكُم، أي يشير إلى مُلكه وسلطانه الذي يبدأ بخدمة الرب يسوع على الأرض وقبول الناس له. انظروا "قاموس الكلمات الرئيسية" للحصول على وصْف كامِل. استخدموا الكلمات ذاتها هنا، التي استخدمتوها في مقاطع أخرى للتعبير عن "ملكوت الله".</w:t>
      </w:r>
    </w:p>
    <w:p>
      <w:pPr>
        <w:bidi/>
      </w:pPr>
      <w:r>
        <w:rPr>
          <w:rtl/>
          <w:cs/>
          <w:lang w:val="ar_AE" w:bidi="ar_AE"/>
        </w:rPr>
      </w:r>
      <w:r>
        <w:rPr>
          <w:rtl/>
          <w:cs/>
          <w:lang w:val="ar_AE" w:bidi="ar_AE"/>
        </w:rPr>
        <w:t xml:space="preserve">يقول يسوع للقادة الدينيين إنَّ ملكوت الله "سيُعطَى </w:t>
      </w:r>
      <w:r>
        <w:rPr>
          <w:b/>
          <w:rtl/>
          <w:cs/>
          <w:lang w:val="ar_AE" w:bidi="ar_AE"/>
        </w:rPr>
        <w:t>لأُمة</w:t>
      </w:r>
      <w:r>
        <w:rPr>
          <w:rtl/>
          <w:cs/>
          <w:lang w:val="ar_AE" w:bidi="ar_AE"/>
        </w:rPr>
        <w:t xml:space="preserve">سوف </w:t>
      </w:r>
      <w:r>
        <w:rPr>
          <w:b/>
          <w:rtl/>
          <w:cs/>
          <w:lang w:val="ar_AE" w:bidi="ar_AE"/>
        </w:rPr>
        <w:t>تعمل أثمارهُ</w:t>
      </w:r>
      <w:r>
        <w:rPr>
          <w:rtl/>
          <w:cs/>
          <w:lang w:val="ar_AE" w:bidi="ar_AE"/>
        </w:rPr>
        <w:t xml:space="preserve">". إنَّ كلمة </w:t>
      </w:r>
      <w:r>
        <w:rPr>
          <w:b/>
          <w:rtl/>
          <w:cs/>
          <w:lang w:val="ar_AE" w:bidi="ar_AE"/>
        </w:rPr>
        <w:t>أُمَّة</w:t>
      </w:r>
      <w:r>
        <w:rPr>
          <w:rtl/>
          <w:cs/>
          <w:lang w:val="ar_AE" w:bidi="ar_AE"/>
        </w:rPr>
        <w:t xml:space="preserve"> هُنا تعني مجموعة عِرقية، وشعب له هُوِيَّة مُشتركة. يتحدَّث يسوع عن شعب الله الجديد الذين سيجتمعون من جميع الأمم عندما يؤمنون به. إن الأمم التي "تأتي بثمارها" تعني أن هؤلاء الشعب، بخلاف المزارعين السابقين، سيوقِّرون الله – صاحب الكرْم، ويطيعونه، ويعطونه، ثمار الكَرْم.</w:t>
      </w:r>
    </w:p>
    <w:p>
      <w:pPr>
        <w:bidi/>
      </w:pPr>
      <w:r>
        <w:rPr>
          <w:rtl/>
          <w:cs/>
          <w:lang w:val="ar_AE" w:bidi="ar_AE"/>
        </w:rPr>
      </w:r>
      <w:r>
        <w:rPr>
          <w:rtl/>
          <w:cs/>
          <w:lang w:val="ar_AE" w:bidi="ar_AE"/>
        </w:rPr>
        <w:t xml:space="preserve">إنَّ </w:t>
      </w:r>
      <w:r>
        <w:rPr>
          <w:b/>
          <w:rtl/>
          <w:cs/>
          <w:lang w:val="ar_AE" w:bidi="ar_AE"/>
        </w:rPr>
        <w:t>رؤساء الكهنة</w:t>
      </w:r>
      <w:r>
        <w:rPr>
          <w:rtl/>
          <w:cs/>
          <w:lang w:val="ar_AE" w:bidi="ar_AE"/>
        </w:rPr>
        <w:t xml:space="preserve"> </w:t>
      </w:r>
      <w:r>
        <w:rPr>
          <w:b/>
          <w:rtl/>
          <w:cs/>
          <w:lang w:val="ar_AE" w:bidi="ar_AE"/>
        </w:rPr>
        <w:t>والفريسيين</w:t>
      </w:r>
      <w:r>
        <w:rPr>
          <w:rtl/>
          <w:cs/>
          <w:lang w:val="ar_AE" w:bidi="ar_AE"/>
        </w:rPr>
        <w:t xml:space="preserve"> يُدركون أنَّ المثَل يتحدَّث عنهم. يُرجى الاطِّلاع على "قاموس الكلمات الرئيسية" لتعريف </w:t>
      </w:r>
      <w:r>
        <w:rPr>
          <w:b/>
          <w:rtl/>
          <w:cs/>
          <w:lang w:val="ar_AE" w:bidi="ar_AE"/>
        </w:rPr>
        <w:t>الكاهن</w:t>
      </w:r>
      <w:r>
        <w:rPr>
          <w:rtl/>
          <w:cs/>
          <w:lang w:val="ar_AE" w:bidi="ar_AE"/>
        </w:rPr>
        <w:t xml:space="preserve">. استخدم الكلمة عينها، التي استخدمتها سابقًا للإشارة إلى "رؤساء الكهنة". </w:t>
      </w:r>
      <w:r>
        <w:rPr>
          <w:b/>
          <w:rtl/>
          <w:cs/>
          <w:lang w:val="ar_AE" w:bidi="ar_AE"/>
        </w:rPr>
        <w:t>الفريسيون</w:t>
      </w:r>
      <w:r>
        <w:rPr>
          <w:rtl/>
          <w:cs/>
          <w:lang w:val="ar_AE" w:bidi="ar_AE"/>
        </w:rPr>
        <w:t xml:space="preserve"> كانوا طائفة أو مجموعة من اليهود الذين يتبعون تعاليم معينة. كانوا يعتقدون أنه لكي تكون في عَلاقة صحيحة بالله، يجب أنْ تنعزل عن الناس العاديين مُتَّبعًا مئات الشرائع للبقاء طاهرًا، وكانوا يحتقرون الأشخاص الذين لم يحفظوا وصاياهم. في زمن يسوع، كان العديد – لكن ليس جميعهم – من القادة الدينيين في أورشليم ينتمون إلى طائفة الفريسيين. انظروا إلى "قاموس الكلمات الرئيسية" للحصول على وصْف كامِل. استخدم الكلمة عينها، التي استخدمتها في المقاطع الأخرى للإشارة إلى "الفريسيين".</w:t>
      </w:r>
    </w:p>
    <w:p>
      <w:pPr>
        <w:bidi/>
      </w:pPr>
      <w:r>
        <w:rPr>
          <w:rtl/>
          <w:cs/>
          <w:lang w:val="ar_AE" w:bidi="ar_AE"/>
        </w:rPr>
      </w:r>
      <w:r>
        <w:rPr>
          <w:rtl/>
          <w:cs/>
          <w:lang w:val="ar_AE" w:bidi="ar_AE"/>
        </w:rPr>
        <w:t xml:space="preserve">يبحث رؤساء الكهنة والفريسيون عن طريقة للقبض على يسوع. لكنهم يُدركون مدى خطورة ذلك إذ أنَّ الجمع المحيط به يُدرك أنه </w:t>
      </w:r>
      <w:r>
        <w:rPr>
          <w:b/>
          <w:rtl/>
          <w:cs/>
          <w:lang w:val="ar_AE" w:bidi="ar_AE"/>
        </w:rPr>
        <w:t>نبي</w:t>
      </w:r>
      <w:r>
        <w:rPr>
          <w:rtl/>
          <w:cs/>
          <w:lang w:val="ar_AE" w:bidi="ar_AE"/>
        </w:rPr>
        <w:t xml:space="preserve">. إنَّ </w:t>
      </w:r>
      <w:r>
        <w:rPr>
          <w:b/>
          <w:rtl/>
          <w:cs/>
          <w:lang w:val="ar_AE" w:bidi="ar_AE"/>
        </w:rPr>
        <w:t>النبي</w:t>
      </w:r>
      <w:r>
        <w:rPr>
          <w:rtl/>
          <w:cs/>
          <w:lang w:val="ar_AE" w:bidi="ar_AE"/>
        </w:rPr>
        <w:t xml:space="preserve"> هو شخص يستقبل رسالة من الله ويوصِّلها إلى الناس. انظروا "قاموس الكلمات الرئيسية" للحصول على وصْف كامِل. استخدموا الكلمة ذاتها التي استخدمتوها في المقاطع الأخرى للإشارة إلى "النبي".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22:1–14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22: 1–14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في أكثر الترجمات دقة ويُسرًا.</w:t>
      </w:r>
    </w:p>
    <w:p>
      <w:pPr>
        <w:bidi/>
      </w:pPr>
      <w:r>
        <w:rPr>
          <w:rtl/>
          <w:cs/>
          <w:lang w:val="ar_AE" w:bidi="ar_AE"/>
        </w:rPr>
      </w:r>
      <w:r>
        <w:rPr>
          <w:rtl/>
          <w:cs/>
          <w:lang w:val="ar_AE" w:bidi="ar_AE"/>
        </w:rPr>
        <w:t>يروي هذا المقطع قصة أخرى عن الجدالات بين الرب يسوع والقادة الدينيين في أورشليم. في هذه القصص، نجد الرب يسوع في الهيكل في أورشليم، يفعل ويقول أمورًا كثيرة لم ترق للقادة الدينيين! وفي النهاية، تقود قصص الجدالات هذه القادة الدينيين إلى القبض على الرب يسوع.</w:t>
      </w:r>
    </w:p>
    <w:p>
      <w:pPr>
        <w:bidi/>
      </w:pPr>
      <w:r>
        <w:rPr>
          <w:rtl/>
          <w:cs/>
          <w:lang w:val="ar_AE" w:bidi="ar_AE"/>
        </w:rPr>
      </w:r>
      <w:r>
        <w:rPr>
          <w:rtl/>
          <w:cs/>
          <w:lang w:val="ar_AE" w:bidi="ar_AE"/>
        </w:rPr>
        <w:t>في هذه القصة، يروي الرب يسوع مثلًا، قصة تعليمية، ليوضح رأيه لهؤلاء القادة، وهو المثل الثالث على التوالي. مثل المَثَلَين الآخرين، يحذر فيه من أن الذين لا يستمعون لنداء الله لن يطئوا ملكوته بينما يدخله الآخرون، كما يشير فيه إلى نهاية إحدى مراحل المواجهة بين الرب يسوع والقادة.</w:t>
      </w:r>
    </w:p>
    <w:p>
      <w:pPr>
        <w:bidi/>
      </w:pPr>
      <w:r>
        <w:rPr>
          <w:rtl/>
          <w:cs/>
          <w:lang w:val="ar_AE" w:bidi="ar_AE"/>
        </w:rPr>
      </w:r>
      <w:r>
        <w:rPr>
          <w:rtl/>
          <w:cs/>
          <w:lang w:val="ar_AE" w:bidi="ar_AE"/>
        </w:rPr>
        <w:t>يبدأ الرب يسوع المَثَل بالبداية عينها التي يبدأ بها العديد من الأمثال السابقة: "يُشبه ملكوت السماوات ..." فقد استخدمها كثيرًا كلما يبدأ يعلم مَثَلًا، وهو ما يعني أن هذا المَثَل قصة عن كيف يحكم الله العالم.</w:t>
      </w:r>
    </w:p>
    <w:p>
      <w:pPr>
        <w:bidi/>
      </w:pPr>
      <w:r>
        <w:rPr>
          <w:rtl/>
          <w:cs/>
          <w:lang w:val="ar_AE" w:bidi="ar_AE"/>
        </w:rPr>
      </w:r>
      <w:r>
        <w:rPr>
          <w:rtl/>
          <w:cs/>
          <w:lang w:val="ar_AE" w:bidi="ar_AE"/>
        </w:rPr>
        <w:t>لذا تبدأ القصة بملك يقيم مائدة عرس لابنه؛ ففي إسرائيل القديمة، كان والد العريس ينظم مائدة العُرس، وكان يقيمها في بيته. كثيرًا ما يستخدم الرب يسوع تشبيه العُرس، ويكون هو نفسه العريس فيه، ليتحدث عن الوقت الذي سيكون فيه الله وشعبه معًا إلى الأبد.</w:t>
      </w:r>
    </w:p>
    <w:p>
      <w:pPr>
        <w:bidi/>
      </w:pPr>
      <w:r>
        <w:rPr>
          <w:rtl/>
          <w:cs/>
          <w:lang w:val="ar_AE" w:bidi="ar_AE"/>
        </w:rPr>
      </w:r>
      <w:r>
        <w:rPr>
          <w:rtl/>
          <w:cs/>
          <w:lang w:val="ar_AE" w:bidi="ar_AE"/>
        </w:rPr>
        <w:t>في المَثَل، يرسل الملك عبيده ليخبروا المدعويين بأن المائدة أُعِدَّت. في العالم القديم، كان لعبيد الملك في أحيان اعتلاء مناصب عالية للغاية ويساعدوه على حكم مملكته. ولم يكونوا بالضرورة الذين القائمين على خدمة قصره. هذا، وليُدعى المرء لحضور زفاف أمير، كان شرفًا عظيمًا لم يكن لأحد رفضه. لكن المدهش أن جميع المدعويين "لَمْ يُرِيدُوا أَنْ يَأْتُو"! ما يعد إهانة عظيمة للملك. في المثَل يمثِّل المدعويين قادة إسرائيل الذين يدعوهم الله إلى ملكوته. والعبيد هم رسل الله، أي الأنبياء، لكن القادة يتجاهلون الدعوة ويرفضون الدعوة!</w:t>
      </w:r>
    </w:p>
    <w:p>
      <w:pPr>
        <w:bidi/>
      </w:pPr>
      <w:r>
        <w:rPr>
          <w:rtl/>
          <w:cs/>
          <w:lang w:val="ar_AE" w:bidi="ar_AE"/>
        </w:rPr>
      </w:r>
      <w:r>
        <w:rPr>
          <w:rtl/>
          <w:cs/>
          <w:lang w:val="ar_AE" w:bidi="ar_AE"/>
        </w:rPr>
        <w:t>ناقشوا الأسئلة التالية مع فريقكم: من ينظم احتفالات الزفاف في مجتمعكم؟ كيف يدعون الناس إلى الزفاف؟ بما يشعر الناس حين يُدعَون؟ ما المنتظر من المدعويين فعله قبل الزفاف وأثناءه؟</w:t>
      </w:r>
    </w:p>
    <w:p>
      <w:pPr>
        <w:bidi/>
      </w:pPr>
      <w:r>
        <w:rPr>
          <w:rtl/>
          <w:cs/>
          <w:lang w:val="ar_AE" w:bidi="ar_AE"/>
        </w:rPr>
      </w:r>
      <w:r>
        <w:rPr>
          <w:rtl/>
          <w:cs/>
          <w:lang w:val="ar_AE" w:bidi="ar_AE"/>
        </w:rPr>
        <w:t>بعد رفض المدعويين المجيء، يرسل الملك مجموعة أخرى من العبيد إلى مدعويين، وفي هذه المرة، قال للعبيد ليخبروا المدعويين "هُوَذَا غَدَائِي أَعْدَدْتُهُ. ثِيرَانِي وَمُسَمَّنَاتِي قَدْ ذُبِحَتْ، وَكُلُّ شَيْءٍ مُعَدٌّ. تَعَالَوْا إِلَى ٱلْعُرْسِ!" كان هذا أفضل مطاعم إسرائيل القديمة.</w:t>
      </w:r>
    </w:p>
    <w:p>
      <w:pPr>
        <w:bidi/>
      </w:pPr>
      <w:r>
        <w:rPr>
          <w:rtl/>
          <w:cs/>
          <w:lang w:val="ar_AE" w:bidi="ar_AE"/>
        </w:rPr>
      </w:r>
      <w:r>
        <w:rPr>
          <w:rtl/>
          <w:cs/>
          <w:lang w:val="ar_AE" w:bidi="ar_AE"/>
        </w:rPr>
        <w:t>اعرضوا على الفريق صورة ثور وعجل مسميين.</w:t>
      </w:r>
    </w:p>
    <w:p>
      <w:pPr>
        <w:bidi/>
      </w:pPr>
      <w:r>
        <w:rPr>
          <w:rtl/>
          <w:cs/>
          <w:lang w:val="ar_AE" w:bidi="ar_AE"/>
        </w:rPr>
      </w:r>
      <w:r>
        <w:rPr>
          <w:rtl/>
          <w:cs/>
          <w:lang w:val="ar_AE" w:bidi="ar_AE"/>
        </w:rPr>
        <w:t>لكن المدعويين تجاهلوا الدعوة أيضًا. منهم من ذهب إلى حقله وآخر إلى عمله؛ إذ يهتمون بأعمالهم أكثر من تكريم الملك. حتى إن بعض المدعويين يعتدون على عبيد الملك ويقتلونهم. لم يوضح الرب يسوع سبب اقتراف المدعويين هذا، يعتقد البعض أن المدعويين في هذا المَثَل يظنون أن العبيد يخدعوهم. ما يعد أكثر أهمية يتمثل في معنى هذا الجزء من المَثَل: "إن الله أرسل أنبياء كُثُر ليخبروا قادة إسرائيل أن يأتوا إليه، لكن القادة أعتدوا على أنبياء الله وقتلوهم".</w:t>
      </w:r>
    </w:p>
    <w:p>
      <w:pPr>
        <w:bidi/>
      </w:pPr>
      <w:r>
        <w:rPr>
          <w:rtl/>
          <w:cs/>
          <w:lang w:val="ar_AE" w:bidi="ar_AE"/>
        </w:rPr>
      </w:r>
      <w:r>
        <w:rPr>
          <w:rtl/>
          <w:cs/>
          <w:lang w:val="ar_AE" w:bidi="ar_AE"/>
        </w:rPr>
        <w:t>فيغضب الملك مما فعله المدعويين ضد عبيده، فيرسل جنوده ليقتلوا القتلة ويحرقوا مدينتهم. ولأن هذه القصة مجرد مَثَلٍ، فليس ضروري اتباع تفاصيلها بحذافيرها في أرض الواقع. فالهدف من المَثَل هو تعليم رسالة واضحة. يذكّر هذا الجزء من المَثَل الشعب كيف سمح الله في زمن العهد القديم لجند الأمم تدمير أورشليم لأن الشعب استمر في إهانته. في سياق بشارة متّى، يحذر الرب يسوع أيضًا من أنه إذا لم يتب القادة، فالله سيدمر أورشليم مرة أخرى على بيد جيش أجنبي. بعد مرور أربعين سنة تقريبًأ من ذلك الحديث، تحقق ما تنبأ به، فهاجم الجيش الروماني أورشليم وأحرقوها.</w:t>
      </w:r>
    </w:p>
    <w:p>
      <w:pPr>
        <w:bidi/>
      </w:pPr>
      <w:r>
        <w:rPr>
          <w:rtl/>
          <w:cs/>
          <w:lang w:val="ar_AE" w:bidi="ar_AE"/>
        </w:rPr>
      </w:r>
      <w:r>
        <w:rPr>
          <w:rtl/>
          <w:cs/>
          <w:lang w:val="ar_AE" w:bidi="ar_AE"/>
        </w:rPr>
        <w:t>فأرسلَ الملك مجموعة أخرى من العبيد؛ مُرسِلًا على لسانهم: "أَمَّا ٱلْعُرْسُ فَمُسْتَعَدٌّ، وَأَمَّا ٱلْمَدْعُوُّونَ فَلَمْ يَكُونُوا مُسْتَحِقِّينَ". فأمر العبيد أن يخرجوا إلى الشوارع ويدعوا كل من يرونه إلى المائدة، فيدعو العبيد الجميع، "أشرار وأخيار"، حتى تمتلئ قاعة المائدة بالمدعويين. فهذا الجزء من المَثَل يرمز إلى دعوة الله للجميع أن يأتوا إلى ملكوته بالإيمان بالرب يسوع. وعلى الأرجح كان الناس من الشوارع يرمزون الناس الذين احتقرهم القادة الدينيون: الناس العاديون والخطاة المبغضين مثل العشارين والبغاة الذين ذكرهم الرب يسوع قبلًا، فهؤلاء الناس ليس لهم أي مكانة اجتماعية، لا يستحقون أن يكونوا حول مائدة زفاف الملك. لكن في الأقل، على عكس المجموعة الأولى من المدعويين، جاؤوا طوعًا متحمسين.</w:t>
      </w:r>
    </w:p>
    <w:p>
      <w:pPr>
        <w:bidi/>
      </w:pPr>
      <w:r>
        <w:rPr>
          <w:rtl/>
          <w:cs/>
          <w:lang w:val="ar_AE" w:bidi="ar_AE"/>
        </w:rPr>
      </w:r>
      <w:r>
        <w:rPr>
          <w:rtl/>
          <w:cs/>
          <w:lang w:val="ar_AE" w:bidi="ar_AE"/>
        </w:rPr>
        <w:t>وبعد وقت، يأتي الملك ليرى المدعويين، فيلاحظ أن أحدًا لا يرتدي ثياب الزفاف المناسبة؛ في إسرائيل القديمة، كان مدعو العُرس يأتون بأفخر ثيابهم من الكتان الأبيض، وكان الناس يحتفظون بهذه الثياب نظيفة وجاهزة ليرتدوها في مناسبات كهذه. لكن يبدو أن هذا الرجل لم يكن يظن أنه من المهم أن يرتدي أفضل ثيابه في زفاف الملك. فموقف الرجل غير الاكتراثي يظهر أنه لا يحترم الملك ولا يقدّر الفرصة الرائعة التي منحها الملك لحضور زفاف ابنه.</w:t>
      </w:r>
    </w:p>
    <w:p>
      <w:pPr>
        <w:bidi/>
      </w:pPr>
      <w:r>
        <w:rPr>
          <w:rtl/>
          <w:cs/>
          <w:lang w:val="ar_AE" w:bidi="ar_AE"/>
        </w:rPr>
      </w:r>
      <w:r>
        <w:rPr>
          <w:rtl/>
          <w:cs/>
          <w:lang w:val="ar_AE" w:bidi="ar_AE"/>
        </w:rPr>
        <w:t>توقّفوا وناقشوا السؤال التالي مع فريقكم: في أي مناسبة خاصة، ما الأشياء التي يفعلها المدعوون ليظهروا أنهم يحترمون الشخص الذي دعاهم؟</w:t>
      </w:r>
    </w:p>
    <w:p>
      <w:pPr>
        <w:bidi/>
      </w:pPr>
      <w:r>
        <w:rPr>
          <w:rtl/>
          <w:cs/>
          <w:lang w:val="ar_AE" w:bidi="ar_AE"/>
        </w:rPr>
      </w:r>
      <w:r>
        <w:rPr>
          <w:rtl/>
          <w:cs/>
          <w:lang w:val="ar_AE" w:bidi="ar_AE"/>
        </w:rPr>
        <w:t>فأمر الملك عبيده أن يربطوا الرجل ويطرحوه خارجًا "فِي ٱلظُّلْمَةِ ٱلْخَارِجِيَّةِ هُنَاكَ يَكُونُ ٱلْبُكَاءُ وَصَرِيرُ ٱلْأَسْنَانِ". تظهر هذه العبارة الأخيرة في العديد من أمثال الرب يسوع في بشارة متى، وهي إشارة إلى جهنم أو الانفصال الأبدي عن الله وعن كل الأشياء الصالحة التي من الله. وهذا جزء آخر من القصة فيه أفعال الشخصيات ليست واقعية بالضرورة، إنما إشارة إلى معنى القصة أو المَثَل. فكل إنسان مدعو إلى العرس، كما أن كل إنسان مدعو إلى ملكوت الله بالرب يسوع، لكن هذا لا يعني أن الناس يعكسوا عدم اكتراثهم بالله أو يظنوا أنهم يستطيعون أن يواصلوا حياة دون وشريرة.</w:t>
      </w:r>
    </w:p>
    <w:p>
      <w:pPr>
        <w:bidi/>
      </w:pPr>
      <w:r>
        <w:rPr>
          <w:rtl/>
          <w:cs/>
          <w:lang w:val="ar_AE" w:bidi="ar_AE"/>
        </w:rPr>
      </w:r>
      <w:r>
        <w:rPr>
          <w:rtl/>
          <w:cs/>
          <w:lang w:val="ar_AE" w:bidi="ar_AE"/>
        </w:rPr>
        <w:t>ويختم الرب يسوع المَثَل بتحذير: "لِأَنَّ كَثِيرِينَ يُدْعَوْنَ وَقَلِيلِينَ يُنْتَخَبُونَ"؛ في العهد القديم، كان شعب الله المختار هو إسرائيل، لكن الرب يسوع يقول إنه سيكون ثمة شعب جديد مختار. فالناس الذين يقبلون دعوته، قد يكونون من أي مكان في العالم، مظهرين تبجيلهم وتكريمهم له.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3 مشاهد.</w:t>
      </w:r>
    </w:p>
    <w:p>
      <w:pPr>
        <w:bidi/>
      </w:pPr>
      <w:r>
        <w:rPr>
          <w:rtl/>
          <w:cs/>
          <w:lang w:val="ar_AE" w:bidi="ar_AE"/>
        </w:rPr>
      </w:r>
      <w:r>
        <w:rPr>
          <w:b/>
          <w:rtl/>
          <w:cs/>
          <w:lang w:val="ar_AE" w:bidi="ar_AE"/>
        </w:rPr>
        <w:t>المشهد الأول:</w:t>
      </w:r>
      <w:r>
        <w:rPr>
          <w:rtl/>
          <w:cs/>
          <w:lang w:val="ar_AE" w:bidi="ar_AE"/>
        </w:rPr>
        <w:t xml:space="preserve"> يروي يسوع مَثَلًا عن ملك يقيم وليمة عُرس لابنه، لكن المدعوّين رفضوا المجيء مرارًا، وفي النهاية قتلوا رسل الملك. فيغضب الملك ويهلك القتلة ومدينتهم.</w:t>
      </w:r>
    </w:p>
    <w:p>
      <w:pPr>
        <w:bidi/>
      </w:pPr>
      <w:r>
        <w:rPr>
          <w:rtl/>
          <w:cs/>
          <w:lang w:val="ar_AE" w:bidi="ar_AE"/>
        </w:rPr>
      </w:r>
      <w:r>
        <w:rPr>
          <w:b/>
          <w:rtl/>
          <w:cs/>
          <w:lang w:val="ar_AE" w:bidi="ar_AE"/>
        </w:rPr>
        <w:t>المشهد الثاني:</w:t>
      </w:r>
      <w:r>
        <w:rPr>
          <w:rtl/>
          <w:cs/>
          <w:lang w:val="ar_AE" w:bidi="ar_AE"/>
        </w:rPr>
        <w:t xml:space="preserve"> يدعو الملك جميع الناس من الطرق بدلًا من المدعويين الذين رفضوا المجيء، فيجيء هؤلاء الناس إلى الوليمة بإرادتهم.</w:t>
      </w:r>
    </w:p>
    <w:p>
      <w:pPr>
        <w:bidi/>
      </w:pPr>
      <w:r>
        <w:rPr>
          <w:rtl/>
          <w:cs/>
          <w:lang w:val="ar_AE" w:bidi="ar_AE"/>
        </w:rPr>
      </w:r>
      <w:r>
        <w:rPr>
          <w:b/>
          <w:rtl/>
          <w:cs/>
          <w:lang w:val="ar_AE" w:bidi="ar_AE"/>
        </w:rPr>
        <w:t>المشهد الثالث:</w:t>
      </w:r>
      <w:r>
        <w:rPr>
          <w:rtl/>
          <w:cs/>
          <w:lang w:val="ar_AE" w:bidi="ar_AE"/>
        </w:rPr>
        <w:t xml:space="preserve"> يأتي الملك ليرى المدعويين، ويرى شخصًا لا يرتدي لباس العرس، فيأمر عبيده بأن يطرحوا الرجل خارج الوليمة. ثم يوضح يسوع: "كَثِيرِينَ يُدْعَوْنَ وَقَلِيلِينَ يُنْتَخَبُونَ".</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 الاثني عشر (مذكورون سابقًا في المقطع)</w:t>
      </w:r>
    </w:p>
    <w:p>
      <w:pPr>
        <w:pStyle w:val="ListBullet"/>
        <w:bidi/>
        <w:spacing w:line="240" w:lineRule="auto"/>
        <w:ind w:left="720"/>
      </w:pPr>
      <w:r>
        <w:rPr>
          <w:rtl/>
          <w:cs/>
          <w:lang w:val="ar_AE" w:bidi="ar_AE"/>
        </w:rPr>
      </w:r>
      <w:r>
        <w:rPr>
          <w:rtl/>
          <w:cs/>
          <w:lang w:val="ar_AE" w:bidi="ar_AE"/>
        </w:rPr>
        <w:t>الجموع في الهيكل</w:t>
      </w:r>
    </w:p>
    <w:p>
      <w:pPr>
        <w:pStyle w:val="ListBullet"/>
        <w:bidi/>
        <w:spacing w:line="240" w:lineRule="auto"/>
        <w:ind w:left="720"/>
      </w:pPr>
      <w:r>
        <w:rPr>
          <w:rtl/>
          <w:cs/>
          <w:lang w:val="ar_AE" w:bidi="ar_AE"/>
        </w:rPr>
      </w:r>
      <w:r>
        <w:rPr>
          <w:rtl/>
          <w:cs/>
          <w:lang w:val="ar_AE" w:bidi="ar_AE"/>
        </w:rPr>
        <w:t>القادة الدينيون (رؤساء الكهنة، والشيوخ، والفريسيون)</w:t>
      </w:r>
    </w:p>
    <w:p>
      <w:pPr>
        <w:bidi/>
      </w:pPr>
      <w:r>
        <w:rPr>
          <w:rtl/>
          <w:cs/>
          <w:lang w:val="ar_AE" w:bidi="ar_AE"/>
        </w:rPr>
      </w:r>
      <w:r>
        <w:rPr>
          <w:rtl/>
          <w:cs/>
          <w:lang w:val="ar_AE" w:bidi="ar_AE"/>
        </w:rPr>
        <w:t>شخصيات المثل تتضمن:</w:t>
      </w:r>
    </w:p>
    <w:p>
      <w:pPr>
        <w:pStyle w:val="ListBullet"/>
        <w:bidi/>
        <w:spacing w:line="240" w:lineRule="auto"/>
        <w:ind w:left="720"/>
      </w:pPr>
      <w:r>
        <w:rPr>
          <w:rtl/>
          <w:cs/>
          <w:lang w:val="ar_AE" w:bidi="ar_AE"/>
        </w:rPr>
      </w:r>
      <w:r>
        <w:rPr>
          <w:rtl/>
          <w:cs/>
          <w:lang w:val="ar_AE" w:bidi="ar_AE"/>
        </w:rPr>
        <w:t>ملك</w:t>
      </w:r>
    </w:p>
    <w:p>
      <w:pPr>
        <w:pStyle w:val="ListBullet"/>
        <w:bidi/>
        <w:spacing w:line="240" w:lineRule="auto"/>
        <w:ind w:left="720"/>
      </w:pPr>
      <w:r>
        <w:rPr>
          <w:rtl/>
          <w:cs/>
          <w:lang w:val="ar_AE" w:bidi="ar_AE"/>
        </w:rPr>
      </w:r>
      <w:r>
        <w:rPr>
          <w:rtl/>
          <w:cs/>
          <w:lang w:val="ar_AE" w:bidi="ar_AE"/>
        </w:rPr>
        <w:t>عبيد الملك</w:t>
      </w:r>
    </w:p>
    <w:p>
      <w:pPr>
        <w:pStyle w:val="ListBullet"/>
        <w:bidi/>
        <w:spacing w:line="240" w:lineRule="auto"/>
        <w:ind w:left="720"/>
      </w:pPr>
      <w:r>
        <w:rPr>
          <w:rtl/>
          <w:cs/>
          <w:lang w:val="ar_AE" w:bidi="ar_AE"/>
        </w:rPr>
      </w:r>
      <w:r>
        <w:rPr>
          <w:rtl/>
          <w:cs/>
          <w:lang w:val="ar_AE" w:bidi="ar_AE"/>
        </w:rPr>
        <w:t>المدعوون إلى العُرس</w:t>
      </w:r>
    </w:p>
    <w:p>
      <w:pPr>
        <w:pStyle w:val="ListBullet"/>
        <w:bidi/>
        <w:spacing w:line="240" w:lineRule="auto"/>
        <w:ind w:left="720"/>
      </w:pPr>
      <w:r>
        <w:rPr>
          <w:rtl/>
          <w:cs/>
          <w:lang w:val="ar_AE" w:bidi="ar_AE"/>
        </w:rPr>
      </w:r>
      <w:r>
        <w:rPr>
          <w:rtl/>
          <w:cs/>
          <w:lang w:val="ar_AE" w:bidi="ar_AE"/>
        </w:rPr>
        <w:t>جنود الملك</w:t>
      </w:r>
    </w:p>
    <w:p>
      <w:pPr>
        <w:pStyle w:val="ListBullet"/>
        <w:bidi/>
        <w:spacing w:line="240" w:lineRule="auto"/>
        <w:ind w:left="720"/>
      </w:pPr>
      <w:r>
        <w:rPr>
          <w:rtl/>
          <w:cs/>
          <w:lang w:val="ar_AE" w:bidi="ar_AE"/>
        </w:rPr>
      </w:r>
      <w:r>
        <w:rPr>
          <w:rtl/>
          <w:cs/>
          <w:lang w:val="ar_AE" w:bidi="ar_AE"/>
        </w:rPr>
        <w:t xml:space="preserve">الناس في الشوارع </w:t>
      </w:r>
    </w:p>
    <w:p>
      <w:pPr>
        <w:bidi/>
      </w:pPr>
      <w:r>
        <w:rPr>
          <w:rtl/>
          <w:cs/>
          <w:lang w:val="ar_AE" w:bidi="ar_AE"/>
        </w:rPr>
      </w:r>
      <w:r>
        <w:rPr>
          <w:rtl/>
          <w:cs/>
          <w:lang w:val="ar_AE" w:bidi="ar_AE"/>
        </w:rPr>
        <w:t xml:space="preserve"> 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فيها. </w:t>
      </w:r>
    </w:p>
    <w:p>
      <w:pPr>
        <w:bidi/>
      </w:pPr>
      <w:r>
        <w:rPr>
          <w:rtl/>
          <w:cs/>
          <w:lang w:val="ar_AE" w:bidi="ar_AE"/>
        </w:rPr>
      </w:r>
      <w:r>
        <w:rPr>
          <w:rtl/>
          <w:cs/>
          <w:lang w:val="ar_AE" w:bidi="ar_AE"/>
        </w:rPr>
        <w:t>من المهم أن نتذكر أن هذا هو المثل الثالث في سلسلة من الأمثال التي كان يسوع يرويها للقادة الدينيين. وقد تحدّاه القادة الدينيون وسألوه بأي سلطان يفعل ذلك، وكان جواب يسوع يوضح لهم، من خلال عدة أمثال، أنه على الرغم أن سلطانه من الله إلا أن القادة الدينيين يرفضونه تمامًا مثلما رفض قادة في العهد القديم أنبياء الله. وصار يحذّرهم أنه نتيجة لذلك سيتم استبعادهم من شعب الله. كان تلاميذ يسوع وكثيرون آخرون في الهيكل يستمعون إلى تعليمه.</w:t>
      </w:r>
    </w:p>
    <w:p>
      <w:pPr>
        <w:bidi/>
      </w:pPr>
      <w:r>
        <w:rPr>
          <w:rtl/>
          <w:cs/>
          <w:lang w:val="ar_AE" w:bidi="ar_AE"/>
        </w:rPr>
      </w:r>
      <w:r>
        <w:rPr>
          <w:rtl/>
          <w:cs/>
          <w:lang w:val="ar_AE" w:bidi="ar_AE"/>
        </w:rPr>
        <w:t>يبدأ يسوع بقوله: "يُشْبِهُ مَلَكُوتُ السَّمَاوَاتِ..."، وهي كلمات كان يستعملها كثيرًا في بداية الأمثال.</w:t>
      </w:r>
    </w:p>
    <w:p>
      <w:pPr>
        <w:bidi/>
      </w:pPr>
      <w:r>
        <w:rPr>
          <w:rtl/>
          <w:cs/>
          <w:lang w:val="ar_AE" w:bidi="ar_AE"/>
        </w:rPr>
      </w:r>
      <w:r>
        <w:rPr>
          <w:rtl/>
          <w:cs/>
          <w:lang w:val="ar_AE" w:bidi="ar_AE"/>
        </w:rPr>
        <w:t>توقّفوا هنا، وناقشوا مع فريقكم الأسئلة التالية: في ثقافتكم، ما هي الكلمات التي يستخدمها الناس لبدء قصة، وخاصة قصة تحمل تعليمًا؟ كيف يبدأ الناس قصة إذا كانوا يريدون أن تساعد القصة الآخرين على فهم ما يشبه حكم الله (أي ملكوت الله)؟</w:t>
      </w:r>
    </w:p>
    <w:p>
      <w:pPr>
        <w:bidi/>
      </w:pPr>
      <w:r>
        <w:rPr>
          <w:rtl/>
          <w:cs/>
          <w:lang w:val="ar_AE" w:bidi="ar_AE"/>
        </w:rPr>
      </w:r>
      <w:r>
        <w:rPr>
          <w:rtl/>
          <w:cs/>
          <w:lang w:val="ar_AE" w:bidi="ar_AE"/>
        </w:rPr>
        <w:t>في هذا المثل، يروي يسوع قصة عن ملك أعدّ وليمة عرس لابنه، وأرسل عبيدًا لينادوا المدعويين إلى الوليمة. يعتقد كثيرون أن هؤلاء المدعوين كانوا قد قبلوا دعوة الملك سابقًا، لكن الملك الآن يرسل خَدَمه ليخبروهم أن وقت الوليمة قد حان، بينما يظن بعض المفسّرين أن هذه هي المرة الأولى التي يتلقى فيها المدعوون الدعوة. من المهم أن نفهم أن حضور عرس ابن الملك كان فرصة لا تتكرر في حياة الإنسان كلها. فلم يكن كل شخص في المملكة يستطيع الحضور، لذلك كان الملك يكرّم فقط أهم الشخصيات بدعوتهم. وكانت الوليمة غنية وفاخرة، وبالطبع مجانية تمامًا للمدعوين. لكن لسبب ما، عندما أخبر الخدم المدعوين أن الوليمة جاهزة، تجاهلهم المدعوون!</w:t>
      </w:r>
    </w:p>
    <w:p>
      <w:pPr>
        <w:bidi/>
      </w:pPr>
      <w:r>
        <w:rPr>
          <w:rtl/>
          <w:cs/>
          <w:lang w:val="ar_AE" w:bidi="ar_AE"/>
        </w:rPr>
      </w:r>
      <w:r>
        <w:rPr>
          <w:rtl/>
          <w:cs/>
          <w:lang w:val="ar_AE" w:bidi="ar_AE"/>
        </w:rPr>
        <w:t>فأرسل الملك مجموعة أخرى من الخدم، وهؤلاء حاولوا إقناع المدعوين. ثم قال لهم الملك أن يقولوا، "ثِيرَانِي وَمُسَمَّنَاتِي قَدْ ذُبِحَتْ، وَكُلُّ شَيْءٍ مُعَدٌّ، تَعَالَوْا إِلَى الْعُرْسِ!" بمعنى آخر، كل الاستعدادات قد أُنجزت لاحتفال رائع. وفي إسرائيل القديمة كان لحم الثيران والمواشي المُسمّنة يُعتبر من أطيب وأغلى الأطعمة الشهيّة.</w:t>
      </w:r>
    </w:p>
    <w:p>
      <w:pPr>
        <w:bidi/>
      </w:pPr>
      <w:r>
        <w:rPr>
          <w:rtl/>
          <w:cs/>
          <w:lang w:val="ar_AE" w:bidi="ar_AE"/>
        </w:rPr>
      </w:r>
      <w:r>
        <w:rPr>
          <w:rtl/>
          <w:cs/>
          <w:lang w:val="ar_AE" w:bidi="ar_AE"/>
        </w:rPr>
        <w:t>ومرة أخرى، كان رد فعل المدعوين مفاجئًا ومهينًا للملك! فقد تجاهلوا عبيد الملك. ذهب بعضهم إلى حقولهم، وآخرون إلى أعمالهم، بل إن بعض المدعوين أمسكوا بخدم الملك، وأهانوهم، وأساءوا معاملتهم، بل وقتلوهم. تذكّروا أن هؤلاء العبيد كانت لهم مكانة رفيعة في المملكة، ولم يكن من المعتاد أن يستخفّ الناس بهم. لكن تصرُّف المدعوين الصادم يُظهر إلى أي مدى يكون من الجنون أن يرفض الناس دعوة الله إلى ملكوته.</w:t>
      </w:r>
    </w:p>
    <w:p>
      <w:pPr>
        <w:bidi/>
      </w:pPr>
      <w:r>
        <w:rPr>
          <w:rtl/>
          <w:cs/>
          <w:lang w:val="ar_AE" w:bidi="ar_AE"/>
        </w:rPr>
      </w:r>
      <w:r>
        <w:rPr>
          <w:rtl/>
          <w:cs/>
          <w:lang w:val="ar_AE" w:bidi="ar_AE"/>
        </w:rPr>
        <w:t>عندما سمع الملك بما حدث، كان قد تحمّل طويلًا، وكان كريمًا، لكن الآن اشتد غضبه جدًا. فأرسل جنوده ليهلكوا أولئك القاتلين ويحرقوا مدينتهم. ثم يقول الملك لعبيده: "أَمَّا الْعُرْسُ فَمُسْتَعَدٌّ، وَأَمَّا الْمَدْعُوُّونَ فَلَمْ يَكُونُوا مُسْتَحِقِّينَ". ثم قال لهم أن يذهبوا ليجمعوا الناس من الطرق ليكونوا مدعويين في العرس. فخرجوا إلى الشوارع وأتوا بكل أنواع الناس حتى امتلأ العرس بالمتّكئين. كان أولئك أناسًا عاديين، بخلاف المجموعة الأولى من المدعوين الذين كانوا أصحاب مكانة عالية في المملكة. ولم يكن هؤلاء البسطاء يتوقعون أبدًا أن يُدعَوا إلى عرس ابن الملك، مع أنهم كانوا يعرفون بالتأكيد أن العرس قائم. الآن، لقد أعطى الملك هؤلاء الناس تلك الفرصة غير المتوقعة.</w:t>
      </w:r>
    </w:p>
    <w:p>
      <w:pPr>
        <w:bidi/>
      </w:pPr>
      <w:r>
        <w:rPr>
          <w:rtl/>
          <w:cs/>
          <w:lang w:val="ar_AE" w:bidi="ar_AE"/>
        </w:rPr>
      </w:r>
      <w:r>
        <w:rPr>
          <w:rtl/>
          <w:cs/>
          <w:lang w:val="ar_AE" w:bidi="ar_AE"/>
        </w:rPr>
        <w:t>كان من المعتاد، في وقت معيّن من الوليمة، أن يأتي صاحب الدعوة ليرى المدعويين. لم يكن هو نفسه يتناول الطعام، بل كان ينظر من حضر ويتحدّث مع المدعويين. وربما يكون هذا بعد أن تكون الوليمة قد بدأت بوقت قصير. ثم يلاحظ الملك رجلًا لم يكن يلبس الملابس المناسبة. ومن المهم أن نفهم أن من واجبات المدعويين للعُرس أن يلبسوا أفضل ثيابهم من الكتان الأبيض. لكن واحدًا من الذين جاؤوا إلى العُرس قرر ألّا يرتدي أفضل ثيابه. فسأله الملك بأدب: "يَا صَاحِبُ، كَيْفَ دَخَلْتَ إِلَى هُنَا وَلَيْسَ عَلَيْكَ لِبَاسُ الْعُرْسِ؟" لم يكن لدى الرجل جوابًا، لأنه يعلم أنه أهان الملك. ثم قال الملك للخدّام في الوليمة: "ارْبُطُوا رِجْلَيْهِ وَيَدَيْهِ، وَخُذُوهُ وَاطْرَحُوهُ فِي الظُّلْمَةِ الْخَارِجِيَّةِ. هُنَاكَ يَكُونُ الْبُكَاءُ وَصَرِيرُ الأَسْنَانِ."</w:t>
      </w:r>
    </w:p>
    <w:p>
      <w:pPr>
        <w:bidi/>
      </w:pPr>
      <w:r>
        <w:rPr>
          <w:rtl/>
          <w:cs/>
          <w:lang w:val="ar_AE" w:bidi="ar_AE"/>
        </w:rPr>
      </w:r>
      <w:r>
        <w:rPr>
          <w:rtl/>
          <w:cs/>
          <w:lang w:val="ar_AE" w:bidi="ar_AE"/>
        </w:rPr>
        <w:t>ويختم يسوع القصة بتحذيره أن: "كَثِيرِينَ يُدْعَوْنَ وَقَلِيلِينَ يُنْتَخَبُونَ". وكان يسوع غالبًا يختم أمثاله بكلمات قليلة عما يريد للناس أن يتعلموه من القصة.</w:t>
      </w:r>
    </w:p>
    <w:p>
      <w:pPr>
        <w:bidi/>
      </w:pPr>
      <w:r>
        <w:rPr>
          <w:rtl/>
          <w:cs/>
          <w:lang w:val="ar_AE" w:bidi="ar_AE"/>
        </w:rPr>
      </w:r>
      <w:r>
        <w:rPr>
          <w:rtl/>
          <w:cs/>
          <w:lang w:val="ar_AE" w:bidi="ar_AE"/>
        </w:rPr>
        <w:t>ناقشوا الأسئلة التالية مع فريقكم: كيف ينهي الناس القصص في ثقافتكم، ولا سيما القصص التي تحمل تعليمًا؟ هل يضيفون أحيانًا عبارة قصيرة توضّح معنى القصة؟ وكيف يعرف الناس التعليم الذي تقصده القصة؟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 الاثني عشر (مذكورون سابقًا في المقطع)</w:t>
      </w:r>
    </w:p>
    <w:p>
      <w:pPr>
        <w:pStyle w:val="ListBullet"/>
        <w:bidi/>
        <w:spacing w:line="240" w:lineRule="auto"/>
        <w:ind w:left="720"/>
      </w:pPr>
      <w:r>
        <w:rPr>
          <w:rtl/>
          <w:cs/>
          <w:lang w:val="ar_AE" w:bidi="ar_AE"/>
        </w:rPr>
      </w:r>
      <w:r>
        <w:rPr>
          <w:rtl/>
          <w:cs/>
          <w:lang w:val="ar_AE" w:bidi="ar_AE"/>
        </w:rPr>
        <w:t>جموع من الناس في الهيكل (ذُكروا أيضًا في المقطع السابق)</w:t>
      </w:r>
    </w:p>
    <w:p>
      <w:pPr>
        <w:pStyle w:val="ListBullet"/>
        <w:bidi/>
        <w:spacing w:line="240" w:lineRule="auto"/>
        <w:ind w:left="720"/>
      </w:pPr>
      <w:r>
        <w:rPr>
          <w:rtl/>
          <w:cs/>
          <w:lang w:val="ar_AE" w:bidi="ar_AE"/>
        </w:rPr>
      </w:r>
      <w:r>
        <w:rPr>
          <w:rtl/>
          <w:cs/>
          <w:lang w:val="ar_AE" w:bidi="ar_AE"/>
        </w:rPr>
        <w:t>القادة الدينيون (رؤساء الكهنة، والشيوخ، والفريسيون)</w:t>
      </w:r>
    </w:p>
    <w:p>
      <w:pPr>
        <w:bidi/>
      </w:pPr>
      <w:r>
        <w:rPr>
          <w:rtl/>
          <w:cs/>
          <w:lang w:val="ar_AE" w:bidi="ar_AE"/>
        </w:rPr>
      </w:r>
      <w:r>
        <w:rPr>
          <w:rtl/>
          <w:cs/>
          <w:lang w:val="ar_AE" w:bidi="ar_AE"/>
        </w:rPr>
        <w:t>شخصيات المثل تتضمن:</w:t>
      </w:r>
    </w:p>
    <w:p>
      <w:pPr>
        <w:pStyle w:val="ListBullet"/>
        <w:bidi/>
        <w:spacing w:line="240" w:lineRule="auto"/>
        <w:ind w:left="720"/>
      </w:pPr>
      <w:r>
        <w:rPr>
          <w:rtl/>
          <w:cs/>
          <w:lang w:val="ar_AE" w:bidi="ar_AE"/>
        </w:rPr>
      </w:r>
      <w:r>
        <w:rPr>
          <w:rtl/>
          <w:cs/>
          <w:lang w:val="ar_AE" w:bidi="ar_AE"/>
        </w:rPr>
        <w:t>ملك</w:t>
      </w:r>
    </w:p>
    <w:p>
      <w:pPr>
        <w:pStyle w:val="ListBullet"/>
        <w:bidi/>
        <w:spacing w:line="240" w:lineRule="auto"/>
        <w:ind w:left="720"/>
      </w:pPr>
      <w:r>
        <w:rPr>
          <w:rtl/>
          <w:cs/>
          <w:lang w:val="ar_AE" w:bidi="ar_AE"/>
        </w:rPr>
      </w:r>
      <w:r>
        <w:rPr>
          <w:rtl/>
          <w:cs/>
          <w:lang w:val="ar_AE" w:bidi="ar_AE"/>
        </w:rPr>
        <w:t>عبيد الملك</w:t>
      </w:r>
    </w:p>
    <w:p>
      <w:pPr>
        <w:pStyle w:val="ListBullet"/>
        <w:bidi/>
        <w:spacing w:line="240" w:lineRule="auto"/>
        <w:ind w:left="720"/>
      </w:pPr>
      <w:r>
        <w:rPr>
          <w:rtl/>
          <w:cs/>
          <w:lang w:val="ar_AE" w:bidi="ar_AE"/>
        </w:rPr>
      </w:r>
      <w:r>
        <w:rPr>
          <w:rtl/>
          <w:cs/>
          <w:lang w:val="ar_AE" w:bidi="ar_AE"/>
        </w:rPr>
        <w:t>المدعوون إلى العُرس</w:t>
      </w:r>
    </w:p>
    <w:p>
      <w:pPr>
        <w:pStyle w:val="ListBullet"/>
        <w:bidi/>
        <w:spacing w:line="240" w:lineRule="auto"/>
        <w:ind w:left="720"/>
      </w:pPr>
      <w:r>
        <w:rPr>
          <w:rtl/>
          <w:cs/>
          <w:lang w:val="ar_AE" w:bidi="ar_AE"/>
        </w:rPr>
      </w:r>
      <w:r>
        <w:rPr>
          <w:rtl/>
          <w:cs/>
          <w:lang w:val="ar_AE" w:bidi="ar_AE"/>
        </w:rPr>
        <w:t>جنود الملك</w:t>
      </w:r>
    </w:p>
    <w:p>
      <w:pPr>
        <w:pStyle w:val="ListBullet"/>
        <w:bidi/>
        <w:spacing w:line="240" w:lineRule="auto"/>
        <w:ind w:left="720"/>
      </w:pPr>
      <w:r>
        <w:rPr>
          <w:rtl/>
          <w:cs/>
          <w:lang w:val="ar_AE" w:bidi="ar_AE"/>
        </w:rPr>
      </w:r>
      <w:r>
        <w:rPr>
          <w:rtl/>
          <w:cs/>
          <w:lang w:val="ar_AE" w:bidi="ar_AE"/>
        </w:rPr>
        <w:t xml:space="preserve">الناس في الشوارع </w:t>
      </w:r>
    </w:p>
    <w:p>
      <w:pPr>
        <w:pStyle w:val="ListBullet"/>
        <w:bidi/>
        <w:spacing w:line="240" w:lineRule="auto"/>
        <w:ind w:left="720"/>
      </w:pPr>
      <w:r>
        <w:rPr>
          <w:rtl/>
          <w:cs/>
          <w:lang w:val="ar_AE" w:bidi="ar_AE"/>
        </w:rPr>
      </w:r>
      <w:r>
        <w:rPr>
          <w:rtl/>
          <w:cs/>
          <w:lang w:val="ar_AE" w:bidi="ar_AE"/>
        </w:rPr>
        <w:t>الخدم الذين يقدّمون الطعام في العُرس</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بعض أجزاء القصة.</w:t>
      </w:r>
    </w:p>
    <w:p>
      <w:pPr>
        <w:bidi/>
      </w:pPr>
      <w:r>
        <w:rPr>
          <w:rtl/>
          <w:cs/>
          <w:lang w:val="ar_AE" w:bidi="ar_AE"/>
        </w:rPr>
      </w:r>
      <w:r>
        <w:rPr>
          <w:rtl/>
          <w:cs/>
          <w:lang w:val="ar_AE" w:bidi="ar_AE"/>
        </w:rPr>
        <w:t>ثم يبدأ يسوع في رواية مثلٍ آخر، ويستخدم المقدّمة التي اعتاد أن يبدأ بها أمثاله: "يُشبِهُ ملكوتُ السماواتِ..." ثم يحكي يسوع عن ملكٍ أعدَّ وليمة عُرسٍ لابنه. ولما صارت الوليمة جاهزة، أرسل عبيده ليدعوا المدعوّين، أو ليذكّروهم ويخبروهم أن كل شيء أصبح جاهزًا. لكن جميع المدعوّين تجاهلوا عبيده ولم يأتوا!</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من يمثّلون المدعوّين: "كيف تشعرون الآن؟" قد تسمعون إجابات مثل: "أنا مشغول"، أو "غير مهتم بالعُرس".</w:t>
      </w:r>
    </w:p>
    <w:p>
      <w:pPr>
        <w:pStyle w:val="ListBullet"/>
        <w:bidi/>
        <w:spacing w:line="240" w:lineRule="auto"/>
        <w:ind w:left="720"/>
      </w:pPr>
      <w:r>
        <w:rPr>
          <w:rtl/>
          <w:cs/>
          <w:lang w:val="ar_AE" w:bidi="ar_AE"/>
        </w:rPr>
      </w:r>
      <w:r>
        <w:rPr>
          <w:rtl/>
          <w:cs/>
          <w:lang w:val="ar_AE" w:bidi="ar_AE"/>
        </w:rPr>
        <w:t>واسألوا من يمثّلون عبيد الملك: "كيف تشعرون الآن؟" قد تسمعون عبارات مثل ”أنا مصدوم“، أو ”هؤلاء الناس مجانين!“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يبدو أن العبيد أخبروا الملك بما حدث، لأن الملك يُرسل مجموعة أخرى من العبيد، ويقول لهم أن يُبلِّغوا المدعوّين الرسالة التالية: "ثيراني ومُسَمَّناتي قد ذُبِحَتْ، وكُلُّ شَيءٍ مُعَدٌّ. تعالَوْا إلَى العُرسِ!" لكن المدعوّين يتجاهلون هذه الرسالة أيضًا. فيذهب أحدهم إلى حقله، وآخر إلى تجارته، بينما يمسك بعضهم بالعبيد ويُهينونهم ويقتلونهم.</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الملك: "بماذا تشعر؟" قد تسمعون إجابات مثل: "غاضب جدًا!" أو "مصدوم!"، أو ”عاجز عن الكلام“.</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يأمر الملك جنوده ويُرسلهم إلى المكان الذي ارتُكبت فيه الجريمة. فيقتلون القتلة ويحرقون مدينتهم. ثم يقول الملك لعبيده الآخرين: " أمّا العُرسُ فمُستَعَدٌّ، وأمّا المَدعوّونَ فلم يكونوا مُستَحِقّينَ. "فاذهَبوا إلَى مَفارِقِ الطُّرُقِ، وكُلُّ مَنْ وجَدتُموهُ فادعوهُ إلَى العُرسِ".</w:t>
      </w:r>
    </w:p>
    <w:p>
      <w:pPr>
        <w:bidi/>
      </w:pPr>
      <w:r>
        <w:rPr>
          <w:rtl/>
          <w:cs/>
          <w:lang w:val="ar_AE" w:bidi="ar_AE"/>
        </w:rPr>
      </w:r>
      <w:r>
        <w:rPr>
          <w:rtl/>
          <w:cs/>
          <w:lang w:val="ar_AE" w:bidi="ar_AE"/>
        </w:rPr>
        <w:t>فيخرج العبيد إلى الشوارع ويدعون كل من يجدونهم في الشارع ليحضروا إلى وليمة العُرس. حتى تمتلئ قاعة العُرس بالمدعوّين الجدد.</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من يمثّلون الناس في الشوارع: "كيف تشعرون الآن؟" قد تسمعون إجابات مثل: "مندهش!" أو "فرحان جدًا!"، أو ”لا أصدق حظي!“</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يدخل الملك إلى القاعة ليرى المدعوّين، فيلاحظ رجلًا لا يرتدي ثياب العُرس اللائقة. فيسأله: "يا صاحِبُ، كيفَ دَخَلتَ إلَى هنا وليس علَيكَ لباسُ العُرسِ؟" فلا يجد الرجل ما يقوله دفاعًا عن نفسه.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الملك: "بماذا تشعر؟" قد تسمعون إجابات مثل: "منزعج"، أو "غاضب"، أو "لا يزال الناس لا يحترمونني".</w:t>
      </w:r>
    </w:p>
    <w:p>
      <w:pPr>
        <w:bidi/>
      </w:pPr>
      <w:r>
        <w:rPr>
          <w:rtl/>
          <w:cs/>
          <w:lang w:val="ar_AE" w:bidi="ar_AE"/>
        </w:rPr>
      </w:r>
      <w:r>
        <w:rPr>
          <w:rtl/>
          <w:cs/>
          <w:lang w:val="ar_AE" w:bidi="ar_AE"/>
        </w:rPr>
        <w:t>فيأمر الملك الخدم قائلًا: "اربُطوا رِجلَيهِ ويَدَيهِ، وخُذوهُ واطرَحوهُ في الظُّلمَةِ الخارِجيَّةِ. هناكَ يكونُ البُكاءُ وصَريرُ الأسنانِ". فيطيع الخدم أمره. ثم يختتم يسوع المَثَل بقوله: "لأَنَّ كَثِيرِينَ يُدْعَوْنَ وَقَلِيلِينَ يُنْتَخَبُونَ".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يبدأ هذا المقطع بأنْ يذكر أنَّ يسوع "</w:t>
      </w:r>
      <w:r>
        <w:rPr>
          <w:b/>
          <w:rtl/>
          <w:cs/>
          <w:lang w:val="ar_AE" w:bidi="ar_AE"/>
        </w:rPr>
        <w:t>أيضًا</w:t>
      </w:r>
      <w:r>
        <w:rPr>
          <w:rtl/>
          <w:cs/>
          <w:lang w:val="ar_AE" w:bidi="ar_AE"/>
        </w:rPr>
        <w:t xml:space="preserve"> يتحدَّث </w:t>
      </w:r>
      <w:r>
        <w:rPr>
          <w:b/>
          <w:rtl/>
          <w:cs/>
          <w:lang w:val="ar_AE" w:bidi="ar_AE"/>
        </w:rPr>
        <w:t>إليهم</w:t>
      </w:r>
      <w:r>
        <w:rPr>
          <w:rtl/>
          <w:cs/>
          <w:lang w:val="ar_AE" w:bidi="ar_AE"/>
        </w:rPr>
        <w:t xml:space="preserve"> بـ </w:t>
      </w:r>
      <w:r>
        <w:rPr>
          <w:b/>
          <w:rtl/>
          <w:cs/>
          <w:lang w:val="ar_AE" w:bidi="ar_AE"/>
        </w:rPr>
        <w:t>أمثال</w:t>
      </w:r>
      <w:r>
        <w:rPr>
          <w:rtl/>
          <w:cs/>
          <w:lang w:val="ar_AE" w:bidi="ar_AE"/>
        </w:rPr>
        <w:t>".</w:t>
      </w:r>
    </w:p>
    <w:p>
      <w:pPr>
        <w:bidi/>
      </w:pPr>
      <w:r>
        <w:rPr>
          <w:rtl/>
          <w:cs/>
          <w:lang w:val="ar_AE" w:bidi="ar_AE"/>
        </w:rPr>
      </w:r>
      <w:r>
        <w:rPr>
          <w:rtl/>
          <w:cs/>
          <w:lang w:val="ar_AE" w:bidi="ar_AE"/>
        </w:rPr>
        <w:t>وكلمة "أيضًا" يمكن أن تعني أنه واصَل الحديث أو ذكَر لهم مثلًا آخر.</w:t>
      </w:r>
    </w:p>
    <w:p>
      <w:pPr>
        <w:bidi/>
      </w:pPr>
      <w:r>
        <w:rPr>
          <w:rtl/>
          <w:cs/>
          <w:lang w:val="ar_AE" w:bidi="ar_AE"/>
        </w:rPr>
      </w:r>
      <w:r>
        <w:rPr>
          <w:rtl/>
          <w:cs/>
          <w:lang w:val="ar_AE" w:bidi="ar_AE"/>
        </w:rPr>
        <w:t xml:space="preserve">من المقاطع التي تسبق هذا المقطع، نعرف أنَّ الضمير "هُم" يعود على القادة الدينيين: </w:t>
      </w:r>
      <w:r>
        <w:rPr>
          <w:rtl/>
          <w:cs/>
          <w:lang w:val="ar_AE" w:bidi="ar_AE"/>
        </w:rPr>
        <w:t>رؤساء الكهنة</w:t>
      </w:r>
      <w:r>
        <w:rPr>
          <w:rtl/>
          <w:cs/>
          <w:lang w:val="ar_AE" w:bidi="ar_AE"/>
        </w:rPr>
        <w:t xml:space="preserve"> و </w:t>
      </w:r>
      <w:r>
        <w:rPr>
          <w:rtl/>
          <w:cs/>
          <w:lang w:val="ar_AE" w:bidi="ar_AE"/>
        </w:rPr>
        <w:t>الشيوخ</w:t>
      </w:r>
      <w:r>
        <w:rPr>
          <w:rtl/>
          <w:cs/>
          <w:lang w:val="ar_AE" w:bidi="ar_AE"/>
        </w:rPr>
        <w:t xml:space="preserve"> و </w:t>
      </w:r>
      <w:r>
        <w:rPr>
          <w:rtl/>
          <w:cs/>
          <w:lang w:val="ar_AE" w:bidi="ar_AE"/>
        </w:rPr>
        <w:t>الفريسيين</w:t>
      </w:r>
      <w:r>
        <w:rPr>
          <w:rtl/>
          <w:cs/>
          <w:lang w:val="ar_AE" w:bidi="ar_AE"/>
        </w:rPr>
        <w:t>.</w:t>
      </w:r>
    </w:p>
    <w:p>
      <w:pPr>
        <w:bidi/>
      </w:pPr>
      <w:r>
        <w:rPr>
          <w:rtl/>
          <w:cs/>
          <w:lang w:val="ar_AE" w:bidi="ar_AE"/>
        </w:rPr>
      </w:r>
      <w:r>
        <w:rPr>
          <w:rtl/>
          <w:cs/>
          <w:lang w:val="ar_AE" w:bidi="ar_AE"/>
        </w:rPr>
        <w:t xml:space="preserve">والمَثَل نوع خاص من القصص التي كان يسوع يرويها. وكان يُروَى باستخدام أشياء يومية عادية لوصف أمور أعمق عن الله. استخدموا الكلمة ذاتها للتعبير عن </w:t>
      </w:r>
      <w:r>
        <w:rPr>
          <w:rtl/>
          <w:cs/>
          <w:lang w:val="ar_AE" w:bidi="ar_AE"/>
        </w:rPr>
        <w:t>المَثَل</w:t>
      </w:r>
      <w:r>
        <w:rPr>
          <w:rtl/>
          <w:cs/>
          <w:lang w:val="ar_AE" w:bidi="ar_AE"/>
        </w:rPr>
        <w:t xml:space="preserve"> وهي التي استخدمتموها في مقاطع أخرى، وابحثوا في "قاموس الكلمات الرئيسية" للحصول على تعريفٍ كامل لها.</w:t>
      </w:r>
    </w:p>
    <w:p>
      <w:pPr>
        <w:bidi/>
      </w:pPr>
      <w:r>
        <w:rPr>
          <w:rtl/>
          <w:cs/>
          <w:lang w:val="ar_AE" w:bidi="ar_AE"/>
        </w:rPr>
      </w:r>
      <w:r>
        <w:rPr>
          <w:rtl/>
          <w:cs/>
          <w:lang w:val="ar_AE" w:bidi="ar_AE"/>
        </w:rPr>
        <w:t xml:space="preserve">يبدأ يسوع المَثَل بقوله: "يُشْبِهُ </w:t>
      </w:r>
      <w:r>
        <w:rPr>
          <w:b/>
          <w:rtl/>
          <w:cs/>
          <w:lang w:val="ar_AE" w:bidi="ar_AE"/>
        </w:rPr>
        <w:t>مَلَكُوتُ السَّمَاوَاتِ</w:t>
      </w:r>
      <w:r>
        <w:rPr>
          <w:rtl/>
          <w:cs/>
          <w:lang w:val="ar_AE" w:bidi="ar_AE"/>
        </w:rPr>
        <w:t>..."</w:t>
      </w:r>
    </w:p>
    <w:p>
      <w:pPr>
        <w:bidi/>
      </w:pPr>
      <w:r>
        <w:rPr>
          <w:rtl/>
          <w:cs/>
          <w:lang w:val="ar_AE" w:bidi="ar_AE"/>
        </w:rPr>
      </w:r>
      <w:r>
        <w:rPr>
          <w:rtl/>
          <w:cs/>
          <w:lang w:val="ar_AE" w:bidi="ar_AE"/>
        </w:rPr>
        <w:t xml:space="preserve">و"ملكوت السماوات" تعبير آخر للإشارة إلى "ملكوت الله" ويستخدمه متّى عادةً في إنجيله. إنَّ </w:t>
      </w:r>
      <w:r>
        <w:rPr>
          <w:rtl/>
          <w:cs/>
          <w:lang w:val="ar_AE" w:bidi="ar_AE"/>
        </w:rPr>
        <w:t>ملكوت الله</w:t>
      </w:r>
      <w:r>
        <w:rPr>
          <w:rtl/>
          <w:cs/>
          <w:lang w:val="ar_AE" w:bidi="ar_AE"/>
        </w:rPr>
        <w:t xml:space="preserve"> في العهد الجديد يُشير إلى الوقت الذي يأتي فيه الله ليحكُم، أي يشير إلى مُلكه وسلطانه الذي يبدأ بخدمة الرب يسوع على الأرض وقبول الناس له. انظروا "قاموس الكلمات الرئيسية" للحصول على وصْف كامِل. عندما يبدأ يسوع مَثَلًا بعبارة "يُشْبِهُ مَلَكُوتُ السَّمَاوَاتِ"، فهذا يعني أنه يصف موقفًا أرضيًا يُمثِّل واقعًا روحيًا، لكنه لا يُقارِن حرفيًا ملكوت السموات بالملِك في القصة. بل يُقارن ملكوت السماوات بما حدَث في القصة. استخدموا العبارة ذاتها "يُشْبِهُ مَلَكُوتُ السَّمَاوَاتِ" التي استخدمتوها في المقاطع الأخرى.</w:t>
      </w:r>
    </w:p>
    <w:p>
      <w:pPr>
        <w:bidi/>
      </w:pPr>
      <w:r>
        <w:rPr>
          <w:rtl/>
          <w:cs/>
          <w:lang w:val="ar_AE" w:bidi="ar_AE"/>
        </w:rPr>
      </w:r>
      <w:r>
        <w:rPr>
          <w:rtl/>
          <w:cs/>
          <w:lang w:val="ar_AE" w:bidi="ar_AE"/>
        </w:rPr>
        <w:t xml:space="preserve">في هذا المَثَل، أعدَّ الملِك وليمة عُرس لابنه. هذا لا يعني أنَّ الملِك كان يطهو بنفسه الطعام، بل أنه أعدَّ كافة الترتيبات للوليمة. يُرسِل الملِك </w:t>
      </w:r>
      <w:r>
        <w:rPr>
          <w:b/>
          <w:rtl/>
          <w:cs/>
          <w:lang w:val="ar_AE" w:bidi="ar_AE"/>
        </w:rPr>
        <w:t>عبيدهُ</w:t>
      </w:r>
      <w:r>
        <w:rPr>
          <w:rtl/>
          <w:cs/>
          <w:lang w:val="ar_AE" w:bidi="ar_AE"/>
        </w:rPr>
        <w:t xml:space="preserve"> ليخبروا ضيوف العُرس أنَّ كل شيء مُعد. التَّرْجَمَة الحَرفية لـ </w:t>
      </w:r>
      <w:r>
        <w:rPr>
          <w:rtl/>
          <w:cs/>
          <w:lang w:val="ar_AE" w:bidi="ar_AE"/>
        </w:rPr>
        <w:t>خادِم</w:t>
      </w:r>
      <w:r>
        <w:rPr>
          <w:rtl/>
          <w:cs/>
          <w:lang w:val="ar_AE" w:bidi="ar_AE"/>
        </w:rPr>
        <w:t xml:space="preserve"> في هذا المَقطع هي </w:t>
      </w:r>
      <w:r>
        <w:rPr>
          <w:b/>
          <w:rtl/>
          <w:cs/>
          <w:lang w:val="ar_AE" w:bidi="ar_AE"/>
        </w:rPr>
        <w:t>عَبْد</w:t>
      </w:r>
      <w:r>
        <w:rPr>
          <w:rtl/>
          <w:cs/>
          <w:lang w:val="ar_AE" w:bidi="ar_AE"/>
        </w:rPr>
        <w:t xml:space="preserve">، لكن لا يعني هذا أنهم كانوا أشخاصًا ذوي مكانة متدنِّية. كان </w:t>
      </w:r>
      <w:r>
        <w:rPr>
          <w:rtl/>
          <w:cs/>
          <w:lang w:val="ar_AE" w:bidi="ar_AE"/>
        </w:rPr>
        <w:t>عبيد</w:t>
      </w:r>
      <w:r>
        <w:rPr>
          <w:rtl/>
          <w:cs/>
          <w:lang w:val="ar_AE" w:bidi="ar_AE"/>
        </w:rPr>
        <w:t xml:space="preserve"> الملِك يشغلون مناصب عالية للغاية في المملكة. </w:t>
      </w:r>
    </w:p>
    <w:p>
      <w:pPr>
        <w:bidi/>
      </w:pPr>
      <w:r>
        <w:rPr>
          <w:rtl/>
          <w:cs/>
          <w:lang w:val="ar_AE" w:bidi="ar_AE"/>
        </w:rPr>
      </w:r>
      <w:r>
        <w:rPr>
          <w:rtl/>
          <w:cs/>
          <w:lang w:val="ar_AE" w:bidi="ar_AE"/>
        </w:rPr>
        <w:t>يعتقد معظم دارسي الكتاب المُقدَّس أنَّ الملِك يُرسل العبيد ليذكِّروا أو يعطوا تفاصيل دقيقة للضيوف الذين كانوا قد دُعوا فعلًا وقالوا إنهم سيحضرون إلى العُرس. في إسرائيل القديمة، كان الناس يُخطِّطون أشهرًا عدّة مُعلنين أنَّ عُرسًا سيُقام، لكن والِد العريس كان صاحب القرار الأخير بشأن الوقت المناسب للعُرس، لذلك، كان الضيوف ينتظرون ليسمعوا منه بالتحديد متى ينبغي أن يأتوا إلى الوليمة. لكن يعتقد بعض الدارسين أنَّ هذه هي المرة الأولى التي يدعو فيها الملِك الضيوف. في كِلتا الحالتَين، يُكرم الملِك هؤلاء الناس بدعوتهم إلى العُرس،</w:t>
      </w:r>
    </w:p>
    <w:p>
      <w:pPr>
        <w:bidi/>
      </w:pPr>
      <w:r>
        <w:rPr>
          <w:rtl/>
          <w:cs/>
          <w:lang w:val="ar_AE" w:bidi="ar_AE"/>
        </w:rPr>
      </w:r>
      <w:r>
        <w:rPr>
          <w:rtl/>
          <w:cs/>
          <w:lang w:val="ar_AE" w:bidi="ar_AE"/>
        </w:rPr>
        <w:t>لكن الضيوف جميعًا رفضوا المجيء إلى العُرس. لذا، يُرسِل الملِك عبيدًا آخرين ليقولوا: "هُوَذَا غَدَائِي أَعْدَدْتُهُ. ثِيرَانِي وَمُسَمَّنَاتِي قَدْ ذُبِحَتْ، وَكُلُّ شَيْءٍ مُعَدٌّ". يعني هذا أنَّ الملِك قام بجميع الترتيبات لأفضل وليمة يمكن أن يتخيّلها الناس، بما في ذلك ذَبْح بعض الحيوانات التي كانت تُربَّى خصيصًا لتُعطي أفضل اللحوم. لكن مرة أخرى، يرفض الضيوف المجيء.</w:t>
      </w:r>
    </w:p>
    <w:p>
      <w:pPr>
        <w:bidi/>
      </w:pPr>
      <w:r>
        <w:rPr>
          <w:rtl/>
          <w:cs/>
          <w:lang w:val="ar_AE" w:bidi="ar_AE"/>
        </w:rPr>
      </w:r>
      <w:r>
        <w:rPr>
          <w:rtl/>
          <w:cs/>
          <w:lang w:val="ar_AE" w:bidi="ar_AE"/>
        </w:rPr>
        <w:t>يغضب الملِك ويُرسِل جيشه ليُهلك القَتَلة ويحرق مدينتهم. ثم يُرسل عبيده ليدعوا الناس مرة أخرى، لكن هذه المرة يخبرهم أنَّ الضيوف الأصليين لم يستحقوا الدعوة أو المجيء إلى الوليمة. لذلك يخبرهم بالذهاب إلى "مفارق الطُرُق"، وهو تقاطع طرُق حيث يلتقي شارعان، ودعوة كل مَن يجدون هناك ليحضروا العرس، ويُرسِلهم إلى مكان في المدينة يُرجَّح أن يجدوا عنده الكثير من الناس. يفعل العبيد ما يقوله الملِك، ويدعون كل مَن يُقابلون، "الأشرار والصالحون"، وتمتلئ قاعة الزفاف بالضيوف.</w:t>
      </w:r>
    </w:p>
    <w:p>
      <w:pPr>
        <w:bidi/>
      </w:pPr>
      <w:r>
        <w:rPr>
          <w:rtl/>
          <w:cs/>
          <w:lang w:val="ar_AE" w:bidi="ar_AE"/>
        </w:rPr>
      </w:r>
      <w:r>
        <w:rPr>
          <w:rtl/>
          <w:cs/>
          <w:lang w:val="ar_AE" w:bidi="ar_AE"/>
        </w:rPr>
        <w:t xml:space="preserve">عندما يأتي الملِك ليرى المدعوين، كما يفعل أي مُضيف مُهذَّب، يرى شخصًا لا يلبس </w:t>
      </w:r>
      <w:r>
        <w:rPr>
          <w:b/>
          <w:rtl/>
          <w:cs/>
          <w:lang w:val="ar_AE" w:bidi="ar_AE"/>
        </w:rPr>
        <w:t>ثياب العُرس</w:t>
      </w:r>
      <w:r>
        <w:rPr>
          <w:rtl/>
          <w:cs/>
          <w:lang w:val="ar_AE" w:bidi="ar_AE"/>
        </w:rPr>
        <w:t>، وهو نوع الثيابِ التي تُناسب شخصًا يأتي إلى العُرس. هذا لا يعني أنها كانت ثياب باهظة الثَمَن أو فوق العادة. كان الناس العاديون يمتلكون بالتأكيد ثيابًا مناسبة. سيكون من المُهين للغاية المجيء إلى عُرس دون ارتداء هذه الثياب.</w:t>
      </w:r>
    </w:p>
    <w:p>
      <w:pPr>
        <w:bidi/>
      </w:pPr>
      <w:r>
        <w:rPr>
          <w:rtl/>
          <w:cs/>
          <w:lang w:val="ar_AE" w:bidi="ar_AE"/>
        </w:rPr>
      </w:r>
      <w:r>
        <w:rPr>
          <w:rtl/>
          <w:cs/>
          <w:lang w:val="ar_AE" w:bidi="ar_AE"/>
        </w:rPr>
        <w:t>يُخاطب الملِك هذا الرجُل بتعبير "صديق" أو "صاحِب"، وهي كلمة تُستخدم عند مخاطبة شخص آخر بأدَب. يَسأل الملِك: "كيف دخلتَ هنا دون ثياب العُرس؟" لا يسأل الملِك في الحقيقة عن كيف دخَل هذا الرجُل، بل يقول إنه ليس من المناسب أن يكون الرجُل هنا بثيابه التي يرتديها في المُعتاد. يقف الرجُل أصمًا؛ ليس لديه عُذر يُعطِه للملِك.</w:t>
      </w:r>
    </w:p>
    <w:p>
      <w:pPr>
        <w:bidi/>
      </w:pPr>
      <w:r>
        <w:rPr>
          <w:rtl/>
          <w:cs/>
          <w:lang w:val="ar_AE" w:bidi="ar_AE"/>
        </w:rPr>
      </w:r>
      <w:r>
        <w:rPr>
          <w:rtl/>
          <w:cs/>
          <w:lang w:val="ar_AE" w:bidi="ar_AE"/>
        </w:rPr>
        <w:t xml:space="preserve">ثم يتحدَّث الملِك إلى </w:t>
      </w:r>
      <w:r>
        <w:rPr>
          <w:b/>
          <w:rtl/>
          <w:cs/>
          <w:lang w:val="ar_AE" w:bidi="ar_AE"/>
        </w:rPr>
        <w:t>خُدَّامه</w:t>
      </w:r>
      <w:r>
        <w:rPr>
          <w:rtl/>
          <w:cs/>
          <w:lang w:val="ar_AE" w:bidi="ar_AE"/>
        </w:rPr>
        <w:t xml:space="preserve"> أو عبيده. ربما يعني هذا العبيد عينهم الذين ذُكروا في وقت سابق في المَثَل. أو، لأنه ثمة كلمةٍ مُختلفة تُستخدم هنا، فقد تُشير إلى عبيد البيت، أو الأشخاص الذين يُقدمون الوجبات للضيوف. يأمر الملِك عبيده أنْ يربطوا يدي ورجِلي الرجُل ويطرحونه في الخارج. هذا لا يعني حرفيًا أنهم أمسكوا الرجُل وألقوا به. يمكن أن تعني كلمة "اطرحوه" أيضًا: "اطرد"، أو "ارسل"، أو "اظهر استياءك" يقول الملِك أن يضعوا الرجُل "في الظُلمة الخارجية، حيث يكون البكاء وصرير الأسنان"، أو "هناك يبكي الرجال ويصْرُون أسنانهم". هذه عبارة شائعة يستخدمها يسوع في الأمثال للإشارة إلى الأشخاص الذين لا يدخلون ملكوت الله، وهي تصف الذين يعانون في الجحيم. تعني عبارة "صرير الأسنان" طحْن الأسنان معًا في ألم أو عذاب. استخدموا العبارة ذاتها هنا، التي استخدمتموها في مقاطع أخرى حيث يذكر يسوع هذا التعبير.</w:t>
      </w:r>
    </w:p>
    <w:p>
      <w:pPr>
        <w:bidi/>
      </w:pPr>
      <w:r>
        <w:rPr>
          <w:rtl/>
          <w:cs/>
          <w:lang w:val="ar_AE" w:bidi="ar_AE"/>
        </w:rPr>
      </w:r>
      <w:r>
        <w:rPr>
          <w:rtl/>
          <w:cs/>
          <w:lang w:val="ar_AE" w:bidi="ar_AE"/>
        </w:rPr>
        <w:t>ثم يختتم يسوع المَثَل بقوله: "لأَنَّ كَثِيرِينَ يُدْعَوْنَ وَقَلِيلِينَ يُنْتَخَبُونَ". يدعو الله الجميع إلى ملكوته. لكن كثيرين لا يدخلون الملكوت، مثل ضيوف العُرس الأصليين الذين رفضوا المجيء أو الرجُل الذي أتَى لكن بطريقة غير مناسبة. أما الذين يقبلون الدعوة ويحيون أيضًا بمثابتها فهُم شعب الله المختار الحقيقي.</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22:15–22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22: 15–22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يستكمل هذا المقطع قصة حديث الرب يسوع إلى رؤساء الكهنة في ساحة الهيكل في أورشليم. فبعد أيام قليلة من هذه القصة، سيقبض رؤساء الكهنة على الرب يسوع ويقتلونه. كان قد نطق الرب يسوع بثلاثة أمثال تبين إخفاق الفريسيين في الاستماع إلى الله وأنبيائه، مع أنهم يعتقدون أنهم يطيعون الله أفضل من أي شخص آخر.</w:t>
      </w:r>
    </w:p>
    <w:p>
      <w:pPr>
        <w:bidi/>
      </w:pPr>
      <w:r>
        <w:rPr>
          <w:rtl/>
          <w:cs/>
          <w:lang w:val="ar_AE" w:bidi="ar_AE"/>
        </w:rPr>
      </w:r>
      <w:r>
        <w:rPr>
          <w:rtl/>
          <w:cs/>
          <w:lang w:val="ar_AE" w:bidi="ar_AE"/>
        </w:rPr>
        <w:t>تبدأ هذه القصة بمجموعة أخرى من ثلاث حلقات: ستأتي مجموعات مختلفة من رؤساء الكهنة ويطرحون أسئلة صعبة على الرب يسوع محاولين خداعه بأن يمكسوا عليه ذلة لسان. والإجابات التي يقدمها الرب يسوع عن هذه الأسئلة لا تُظهر مدى حكمته فحسب، بل أنه لا يصعب عليه سؤال. كما أنهم يقدمون تعاليم مهمة لأتباع الرب يسوع.</w:t>
      </w:r>
    </w:p>
    <w:p>
      <w:pPr>
        <w:bidi/>
      </w:pPr>
      <w:r>
        <w:rPr>
          <w:rtl/>
          <w:cs/>
          <w:lang w:val="ar_AE" w:bidi="ar_AE"/>
        </w:rPr>
      </w:r>
      <w:r>
        <w:rPr>
          <w:rtl/>
          <w:cs/>
          <w:lang w:val="ar_AE" w:bidi="ar_AE"/>
        </w:rPr>
        <w:t>في هذا المقطع، كانت المجموعة الأولى التي تقدمت لتسأل الرب يسوع من الفريسيين، مع بعض الداعمين للحاكم هيرودس، وكانا على عدم وفاق شبه تام! إذ كان الفريسيون مهتمين بعدم كسر أي من شريعة الله، فكانوا يسعون جاهدين أن يكونوا أبرار أمام لله، حتى إنهم أضافوا قواعد كثيرة ليجعلوا أنفسهم مقبولين لديه. أما مناصرو هيرودس، مختلفون عنهم بشدة؛ إذ كانوا لا يهتمون بالقداسة أو القبول لدى الله، لم يسعو إلا إلى السلطة والتأثير بموالاة هيرودس حاكم ربع في إسرائيل في ذلك الزمان، الذي كان يحكم تحت سلطان الإمبراطور الروماني قيصر. كان هيرودس يحيا حياة بعيدة كل البعد عن القداسة والطهارة.</w:t>
      </w:r>
    </w:p>
    <w:p>
      <w:pPr>
        <w:bidi/>
      </w:pPr>
      <w:r>
        <w:rPr>
          <w:rtl/>
          <w:cs/>
          <w:lang w:val="ar_AE" w:bidi="ar_AE"/>
        </w:rPr>
      </w:r>
      <w:r>
        <w:rPr>
          <w:rtl/>
          <w:cs/>
          <w:lang w:val="ar_AE" w:bidi="ar_AE"/>
        </w:rPr>
        <w:t>ولم تشترك هاتان الفرقتان إلأى في شيء واحد وهو خوفهما من الرب يسوع ومدى محبة الناس له. لذا أراد القبض عليه وقتله. فاتحدا ليجدا سؤال يدفعه إلى خطأ يعاقب عليه الناموس.</w:t>
      </w:r>
    </w:p>
    <w:p>
      <w:pPr>
        <w:bidi/>
      </w:pPr>
      <w:r>
        <w:rPr>
          <w:rtl/>
          <w:cs/>
          <w:lang w:val="ar_AE" w:bidi="ar_AE"/>
        </w:rPr>
      </w:r>
      <w:r>
        <w:rPr>
          <w:rtl/>
          <w:cs/>
          <w:lang w:val="ar_AE" w:bidi="ar_AE"/>
        </w:rPr>
        <w:t>كان تلاميذ الفريسيين والهيرودسيون يطرحون على الرب يسوع سؤالًا كان الناس قد يتجادلون حوله كثيرًا، لكن قبل أن يطرحوه، مدحوا الرب يسوع! قائلين، إنه دائما ينطق بالحق ولا يحاول إرضاء الناس على حساب الحق. فهم بهذا على الأرجح كانوا يأملون حثه على قول شيء جريء يوقعه في خطر، ثم يسألونه سؤالهم: " أَيَجُوزُ أَنْ تُعْطَى جِزْيَةٌ لِقَيْصَرَ أَمْ لَا؟"</w:t>
      </w:r>
    </w:p>
    <w:p>
      <w:pPr>
        <w:bidi/>
      </w:pPr>
      <w:r>
        <w:rPr>
          <w:rtl/>
          <w:cs/>
          <w:lang w:val="ar_AE" w:bidi="ar_AE"/>
        </w:rPr>
      </w:r>
      <w:r>
        <w:rPr>
          <w:rtl/>
          <w:cs/>
          <w:lang w:val="ar_AE" w:bidi="ar_AE"/>
        </w:rPr>
        <w:t xml:space="preserve">قبل هذا الموقف بخمسة عشر عامًا تقريبًا، سيطرتْ الحكومة الرومانية بالكامل على موطن اليهود إسرائيل، وجعلت اليهود يدفعون الضرائب للملِك الروماني، أي قيصر. أي يقدم الشعب مبلغًا من المال لمسؤولي الرومان، ليُدفع إلى حكومة الإمبراطور. وكان كثير من اليهود يعتقدون أنه من الخطأ دفع الضرائب التي تدعم حكم قيصر الشرير، لأن قيصر لا يطيع الله ولا شرائعه. كما لم تُعجبهم العُملات التي تُستخدم لدفع الضريبة، لأن العُملات كانت تصور الملك الذي قال إنه إله. كان بعض المُتمرِّدين يرفضون دفْع الضريبة لأنهم اعتقدوا أن دفعها إهانة لله. </w:t>
      </w:r>
    </w:p>
    <w:p>
      <w:pPr>
        <w:bidi/>
      </w:pPr>
      <w:r>
        <w:rPr>
          <w:rtl/>
          <w:cs/>
          <w:lang w:val="ar_AE" w:bidi="ar_AE"/>
        </w:rPr>
      </w:r>
      <w:r>
        <w:rPr>
          <w:rtl/>
          <w:cs/>
          <w:lang w:val="ar_AE" w:bidi="ar_AE"/>
        </w:rPr>
        <w:t>كان الفريسيون يعتقدون أن هذا السؤال سيكون طريقة مثالية لإيقاع الرب يسوع في متاعب، سواء كان إجابته بنعم أم لا. فإذا أجاب بنعم، فعليهم أن يدفعوا الضرائب، فسيوقع نفسه في متاعب مع الشعب اليهودي. وإذا أجاب بلا، بالا يدفعوا الضرائب، فسيوقع نفسه في متاعب مع الحكومة الرومانية. وتخبرنا بشارة لوقا بأن الفريسيين خططوا ليبلغوا عن الرب يسوع لدى الرومان إذا دعا الناس لعدم دفع الجزية.</w:t>
      </w:r>
    </w:p>
    <w:p>
      <w:pPr>
        <w:bidi/>
      </w:pPr>
      <w:r>
        <w:rPr>
          <w:rtl/>
          <w:cs/>
          <w:lang w:val="ar_AE" w:bidi="ar_AE"/>
        </w:rPr>
      </w:r>
      <w:r>
        <w:rPr>
          <w:rtl/>
          <w:cs/>
          <w:lang w:val="ar_AE" w:bidi="ar_AE"/>
        </w:rPr>
        <w:t>توقّفوا وناقشوا مع فريقكم السؤال التالي: ما الأشياء التي تريد السلطات في منطقتكم أن يفعلها الناس، لكن المسيحيين يرون أنها خاطئة؟</w:t>
      </w:r>
    </w:p>
    <w:p>
      <w:pPr>
        <w:bidi/>
      </w:pPr>
      <w:r>
        <w:rPr>
          <w:rtl/>
          <w:cs/>
          <w:lang w:val="ar_AE" w:bidi="ar_AE"/>
        </w:rPr>
      </w:r>
      <w:r>
        <w:rPr>
          <w:rtl/>
          <w:cs/>
          <w:lang w:val="ar_AE" w:bidi="ar_AE"/>
        </w:rPr>
        <w:t>يدرك الرب يسوع فورًا كا يخططون له، فيجيبهم أمام كل الشعب الحاضر ويسألهم لماذا تجربونني محاولين الإيقاع بي، ويدعوهم بـ"المرائين". والمرائي هو لفظة تعني "مُمثل/متظاهر"، أي شخص لا يقول الحقيقة، أي يقول بخلاف ما يكنه. وقبل أن يجيب عن السؤال، يطلب من تلاميذ الفريسيين والهيروديسيين أن يعطوه عملة من التي تُدفَع جزية.</w:t>
      </w:r>
    </w:p>
    <w:p>
      <w:pPr>
        <w:bidi/>
      </w:pPr>
      <w:r>
        <w:rPr>
          <w:rtl/>
          <w:cs/>
          <w:lang w:val="ar_AE" w:bidi="ar_AE"/>
        </w:rPr>
      </w:r>
      <w:r>
        <w:rPr>
          <w:rtl/>
          <w:cs/>
          <w:lang w:val="ar_AE" w:bidi="ar_AE"/>
        </w:rPr>
        <w:t>فيعطيه أحدهم إياها! وعلى العملة صورة الإمبراطور الروماني.</w:t>
      </w:r>
    </w:p>
    <w:p>
      <w:pPr>
        <w:bidi/>
      </w:pPr>
      <w:r>
        <w:rPr>
          <w:rtl/>
          <w:cs/>
          <w:lang w:val="ar_AE" w:bidi="ar_AE"/>
        </w:rPr>
      </w:r>
      <w:r>
        <w:rPr>
          <w:rtl/>
          <w:cs/>
          <w:lang w:val="ar_AE" w:bidi="ar_AE"/>
        </w:rPr>
        <w:t>اعرضوا على الفريق صورة دينار يعود إلى القرن الأول.</w:t>
      </w:r>
    </w:p>
    <w:p>
      <w:pPr>
        <w:bidi/>
      </w:pPr>
      <w:r>
        <w:rPr>
          <w:rtl/>
          <w:cs/>
          <w:lang w:val="ar_AE" w:bidi="ar_AE"/>
        </w:rPr>
      </w:r>
      <w:r>
        <w:rPr>
          <w:rtl/>
          <w:cs/>
          <w:lang w:val="ar_AE" w:bidi="ar_AE"/>
        </w:rPr>
        <w:t>فيسأل الرب يسوع: "لمن هذه الصورة؟" فيجيبوه قائلين إنها لقيصر! ثم يجيبهم الرب يسوع قائلًا: "«أَعْطُوا إِذًا مَا لِقَيْصَرَ لِقَيْصَرَ وَمَا لِلهِ لِلهِ". بمعنى آخر، يقول الرب يسوع إنه يمكن أن يطيعوا حكومة بشرية، حتى حكومة لا تقوم على شريعة الله، وأن يطيعوا الله في آن. كانت هذه فكرة جديدة جدًا عند الشعب. حتى إن عبارة "أَعْطُوا ... مَا لِلهِ لِلهِ" تُذكِّرنا بالمثَل الذي ذكره الرب يسوع عن أشخاص أجروا كرمًا ثم رفضوا أن يدفعوا 'يَعطا" الإيجار. يبدو أنه يقول للفريسيين أنهم لا يعطون الله ما يريده ويستحقه. في المقاطع السابقة في حديثه مع رؤساء الكهنة، كان الرب يسوع يقول لهم إنه ينبغي لهم أن يتوبوا أو يرجعوا إلى الله، عندما سمعوا رسالة يوحنا المعمدان. لذلك ربما يعود إلى تلك الفكرة هنا. لكي تكون لهم علاقة صحيحة مع الله، يجب أن يبتعدوا عن خطاياهم، فالله يستحق لا مال الناس فحسب، بل يستحق قلبهم وكيانهم بأكمله.</w:t>
      </w:r>
    </w:p>
    <w:p>
      <w:pPr>
        <w:bidi/>
      </w:pPr>
      <w:r>
        <w:rPr>
          <w:rtl/>
          <w:cs/>
          <w:lang w:val="ar_AE" w:bidi="ar_AE"/>
        </w:rPr>
      </w:r>
      <w:r>
        <w:rPr>
          <w:rtl/>
          <w:cs/>
          <w:lang w:val="ar_AE" w:bidi="ar_AE"/>
        </w:rPr>
        <w:t>ويختتم المقطع بالقول إن الذين طرحوا السؤال كانوا متعجبين من جواب الرب يسوع، ولم يتوقعوا منه أن يقول شيئًا كهذا، كانوا يعتقدون أنهم سيجدون طريقة ليوقعوا به، لكنه لم يسقط في فخهم! فتركوه ومضوا.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3 مشاهد.</w:t>
      </w:r>
    </w:p>
    <w:p>
      <w:pPr>
        <w:bidi/>
      </w:pPr>
      <w:r>
        <w:rPr>
          <w:rtl/>
          <w:cs/>
          <w:lang w:val="ar_AE" w:bidi="ar_AE"/>
        </w:rPr>
      </w:r>
      <w:r>
        <w:rPr>
          <w:b/>
          <w:rtl/>
          <w:cs/>
          <w:lang w:val="ar_AE" w:bidi="ar_AE"/>
        </w:rPr>
        <w:t>المشهد الأول:</w:t>
      </w:r>
      <w:r>
        <w:rPr>
          <w:rtl/>
          <w:cs/>
          <w:lang w:val="ar_AE" w:bidi="ar_AE"/>
        </w:rPr>
        <w:t xml:space="preserve"> يعقد بعض أعضاء جماعة الفريسيين اجتماعًا ليجدوا طريقة ليمسكوا يسوع بكلمة.</w:t>
      </w:r>
    </w:p>
    <w:p>
      <w:pPr>
        <w:bidi/>
      </w:pPr>
      <w:r>
        <w:rPr>
          <w:rtl/>
          <w:cs/>
          <w:lang w:val="ar_AE" w:bidi="ar_AE"/>
        </w:rPr>
      </w:r>
      <w:r>
        <w:rPr>
          <w:b/>
          <w:rtl/>
          <w:cs/>
          <w:lang w:val="ar_AE" w:bidi="ar_AE"/>
        </w:rPr>
        <w:t>المشهد الثاني:</w:t>
      </w:r>
      <w:r>
        <w:rPr>
          <w:rtl/>
          <w:cs/>
          <w:lang w:val="ar_AE" w:bidi="ar_AE"/>
        </w:rPr>
        <w:t xml:space="preserve"> الفريسيون الذين اجتمعوا أرسلوا بعضًا من تلاميذهم مع بعض الموالين لهيرودس ليتكلموا مع يسوع. يسأل تلاميذ هيرودس وأنصاره يسوع إذا كان يجوز دفع الجزية لقيصر الرومان أم لا.</w:t>
      </w:r>
    </w:p>
    <w:p>
      <w:pPr>
        <w:bidi/>
      </w:pPr>
      <w:r>
        <w:rPr>
          <w:rtl/>
          <w:cs/>
          <w:lang w:val="ar_AE" w:bidi="ar_AE"/>
        </w:rPr>
      </w:r>
      <w:r>
        <w:rPr>
          <w:b/>
          <w:rtl/>
          <w:cs/>
          <w:lang w:val="ar_AE" w:bidi="ar_AE"/>
        </w:rPr>
        <w:t>المشهد الثالث:</w:t>
      </w:r>
      <w:r>
        <w:rPr>
          <w:rtl/>
          <w:cs/>
          <w:lang w:val="ar_AE" w:bidi="ar_AE"/>
        </w:rPr>
        <w:t xml:space="preserve"> يطلب يسوع أن يروه إحدى العملات المستخدمة لدفع الجزية. وقال لهم أن يُعطوا ما لقيصر الروماني لقيصر وما لله لله.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بعض تلاميذ الفريسيين</w:t>
      </w:r>
    </w:p>
    <w:p>
      <w:pPr>
        <w:pStyle w:val="ListBullet"/>
        <w:bidi/>
        <w:spacing w:line="240" w:lineRule="auto"/>
        <w:ind w:left="720"/>
      </w:pPr>
      <w:r>
        <w:rPr>
          <w:rtl/>
          <w:cs/>
          <w:lang w:val="ar_AE" w:bidi="ar_AE"/>
        </w:rPr>
      </w:r>
      <w:r>
        <w:rPr>
          <w:rtl/>
          <w:cs/>
          <w:lang w:val="ar_AE" w:bidi="ar_AE"/>
        </w:rPr>
        <w:t>الموالون للملك هيرودس (الهيرودسيون)</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جمع من الناس في الهيكل</w:t>
      </w:r>
    </w:p>
    <w:p>
      <w:pPr>
        <w:pStyle w:val="ListBullet"/>
        <w:bidi/>
        <w:spacing w:line="240" w:lineRule="auto"/>
        <w:ind w:left="720"/>
      </w:pPr>
      <w:r>
        <w:rPr>
          <w:rtl/>
          <w:cs/>
          <w:lang w:val="ar_AE" w:bidi="ar_AE"/>
        </w:rPr>
      </w:r>
      <w:r>
        <w:rPr>
          <w:rtl/>
          <w:cs/>
          <w:lang w:val="ar_AE" w:bidi="ar_AE"/>
        </w:rPr>
        <w:t>تلاميذ يسوع (يمكن أن نفترض أنهم ما زالوا هناك، مع أن هذا المقطع لا يذكرهم تحديدًا)</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لاحظ أنه في بداية هذه القصة، يجتمع بعض الفريسيين على انفراد (بعيدًا عن يسوع والجماهير في الهيكل) ليفكروا في طريقة ليوقعوا بيسوع. إن هدفهم هو أن تكون لهم حجة للقبض على يسوع وقتله.</w:t>
      </w:r>
    </w:p>
    <w:p>
      <w:pPr>
        <w:bidi/>
      </w:pPr>
      <w:r>
        <w:rPr>
          <w:rtl/>
          <w:cs/>
          <w:lang w:val="ar_AE" w:bidi="ar_AE"/>
        </w:rPr>
      </w:r>
      <w:r>
        <w:rPr>
          <w:rtl/>
          <w:cs/>
          <w:lang w:val="ar_AE" w:bidi="ar_AE"/>
        </w:rPr>
        <w:t>كان الفريسيون الذين يضعون هذه الخطة قد أرسلوا مجموعة أخرى إلى يسوع، يُدعوّن "تلاميذهم". كان تلاميذ الفريسيين على الأرجح رجالًا أصغر سنًا يتعلمون من الفريسيين الأكبر عن الكتب المقدسة وطريقة حياة الفريسيين. كما أرسلوا أيضًا بعض الموالين للملك هيرودس (الْهِيرُودُسِيِّينَ)، فتقدمت المجموعتان معًا إلى يسوع.</w:t>
      </w:r>
    </w:p>
    <w:p>
      <w:pPr>
        <w:bidi/>
      </w:pPr>
      <w:r>
        <w:rPr>
          <w:rtl/>
          <w:cs/>
          <w:lang w:val="ar_AE" w:bidi="ar_AE"/>
        </w:rPr>
      </w:r>
      <w:r>
        <w:rPr>
          <w:rtl/>
          <w:cs/>
          <w:lang w:val="ar_AE" w:bidi="ar_AE"/>
        </w:rPr>
        <w:t>ومن القصص السابقة التي رواها متّى، يمكن أن نفترض أن يسوع ما زال في ساحة الهيكل، وهي المنطقة التي كان مسموحًا لكل الناس، بمن فيهم النساء والأجانب، أن يأتوا إليها. كان الهيكل مزدحمًا جدًا، وكثير من الناس يستمعون لما يقوله يسوع والقادة الدينيون.</w:t>
      </w:r>
    </w:p>
    <w:p>
      <w:pPr>
        <w:bidi/>
      </w:pPr>
      <w:r>
        <w:rPr>
          <w:rtl/>
          <w:cs/>
          <w:lang w:val="ar_AE" w:bidi="ar_AE"/>
        </w:rPr>
      </w:r>
      <w:r>
        <w:rPr>
          <w:rtl/>
          <w:cs/>
          <w:lang w:val="ar_AE" w:bidi="ar_AE"/>
        </w:rPr>
        <w:t>تقدمتا المجموعتان من الناس، الموالية للحكومة الرومانية والأخرى تكرهها، إلى يسوع، ونادوه قائلين: "يا مُعَلِّم"، وهو لقب يعبر عن الاحترام، ثم قالوا له كلمات كثيرة لطيفة: "نَعْلَمُ أَنَّكَ صَادِقٌ وَتُعَلِّمُ طَرِيقَ اللهِ بِالْحَقِّ، وَلاَ تُبَالِي بِأَحَدٍ، لأَنَّكَ لاَ تَنْظُرُ إِلَى وُجُوهِ النَّاسِ." ثم سألوه أن يخبرهم برأيه عن هذا السؤال الصعب جدًا: "أَيَجُوزُ أَنْ تُعْطَى جِزْيَةٌ لِقَيْصَرَ أَمْ لاَ؟"</w:t>
      </w:r>
    </w:p>
    <w:p>
      <w:pPr>
        <w:bidi/>
      </w:pPr>
      <w:r>
        <w:rPr>
          <w:rtl/>
          <w:cs/>
          <w:lang w:val="ar_AE" w:bidi="ar_AE"/>
        </w:rPr>
      </w:r>
      <w:r>
        <w:rPr>
          <w:rtl/>
          <w:cs/>
          <w:lang w:val="ar_AE" w:bidi="ar_AE"/>
        </w:rPr>
        <w:t>إن جواب يسوع يُظهر أنه أحكم بكثير مما توقعوا. لقد كذبوا حين قالوا إنهم يعرفون أنه صادق، لأنهم قالوا شيئًا لا يؤمنون به حقًا. أما يسوع فقال الحق ودعاهم كاذبين. "يَا مُرَاؤُونَ، لِمَاذَا تُجَرِّبُونَنِي؟" ثم يفعل يسوع شيئًا لم يتوقعوه، يطلب منهم أن يروه إحدى العملات التي تُستخدم لدفع الجزية لقيصر، وكانت العملة تُسمّى دينارًا. فأعطاه أحدهم هذه العملة الفضية، فسألهم يسوع: "لِمَنْ هذِهِ الصُّورَةُ وَالْكِتَابَةُ؟" قَالُوا لَهُ: «لِقَيْصَرَ». الصورة والاسم المختومان على العملة يُظهران أن قيصر هو الذي صنع هذه العملة. فقال يسوع للناس: "أَعْطُوا إِذًا مَا لِقَيْصَرَ لِقَيْصَرَ وَمَا للهِ للهِ".</w:t>
      </w:r>
    </w:p>
    <w:p>
      <w:pPr>
        <w:bidi/>
      </w:pPr>
      <w:r>
        <w:rPr>
          <w:rtl/>
          <w:cs/>
          <w:lang w:val="ar_AE" w:bidi="ar_AE"/>
        </w:rPr>
      </w:r>
      <w:r>
        <w:rPr>
          <w:rtl/>
          <w:cs/>
          <w:lang w:val="ar_AE" w:bidi="ar_AE"/>
        </w:rPr>
        <w:t>أُصيب الذين سألوا يسوع بالسؤال بدهشة كاملة من جوابه، ولم يكن عندهم شيء آخر يقولونه، وَتَرَكُوهُ وَمَضَوْا. وربما عادوا إلى الفريسيين الذين أرسلوهم ليسألوا السؤال، وأخبروا الفريسيين بما قاله يسوع.</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بعض تلاميذ الفريسيين</w:t>
      </w:r>
    </w:p>
    <w:p>
      <w:pPr>
        <w:pStyle w:val="ListBullet"/>
        <w:bidi/>
        <w:spacing w:line="240" w:lineRule="auto"/>
        <w:ind w:left="720"/>
      </w:pPr>
      <w:r>
        <w:rPr>
          <w:rtl/>
          <w:cs/>
          <w:lang w:val="ar_AE" w:bidi="ar_AE"/>
        </w:rPr>
      </w:r>
      <w:r>
        <w:rPr>
          <w:rtl/>
          <w:cs/>
          <w:lang w:val="ar_AE" w:bidi="ar_AE"/>
        </w:rPr>
        <w:t>الموالون للملك هيرودس (الهيرودسيون)</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جمع من الناس في الهيكل</w:t>
      </w:r>
    </w:p>
    <w:p>
      <w:pPr>
        <w:pStyle w:val="ListBullet"/>
        <w:bidi/>
        <w:spacing w:line="240" w:lineRule="auto"/>
        <w:ind w:left="720"/>
      </w:pPr>
      <w:r>
        <w:rPr>
          <w:rtl/>
          <w:cs/>
          <w:lang w:val="ar_AE" w:bidi="ar_AE"/>
        </w:rPr>
      </w:r>
      <w:r>
        <w:rPr>
          <w:rtl/>
          <w:cs/>
          <w:lang w:val="ar_AE" w:bidi="ar_AE"/>
        </w:rPr>
        <w:t>تلاميذ يسوع (يمكن أن نفترض أنهم ما زالوا هناك، مع أن هذا المقطع لا يذكرهم تحديدًا)</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 تبدأ القصة عندما يجتمع مجموعة من الفريسيين معًا ليتشاوروا كيف يمكنهم الإيقاع بيسوع في كلامه، حتى يجدوا سببًا يبرّر القبض عليه. فيضعون خطة، ثم يرسلون بعضًا من تلاميذهم مع مؤيّدي الملك هيرودس ليسألوا يسوع سؤالًا صعبًا.</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من يمثّلون الفريسيين الذين أرسلوا الآخرين: "كيف تشعرون الآن؟" قد تسمعون عبارات مثل: ”نحن نشعر بالغيرة“، أو ”نحن منزعجون من يسوع“، أو ”نحن سعداء لأننا وجدنا أخيرًا طريقة للتخلص من يسوع“.</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فيقترب تلاميذ الفريسيين ومؤيّدو هيرودس من يسوع في ساحة الهيكل. ويبدؤون كلامهم بعبارات مديح لطيفة. ينادونه باحترام قائلين: "يا مُعَلِّمُ، نَعلَمُ أنَّكَ صادِقٌ. وتُعَلِّمُ طريقَ اللهِ بالحَقِّ، ولا تُبالي بأحَدٍ، لأنَّكَ لا تنظُرُ إلَى وُجوهِ النّاسِ".</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من يمثّلون تلاميذ الفريسيين ومؤيّدي هيرودس: "كيف تشعرون الآن؟" قد تسمعون إجابات مثل: "أشعر بالسعادة لأننا وجدنا طريقة جيدة لخداع يسوع"، أو "أشعر بالضيق لأننا لا نقول الحقيقة حقًا".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يسأل تلاميذ الفريسيين ومؤيّدو هيرودس السؤال الصعب: "فقُلْ لنا: ماذا تظُنُّ؟ أيَجوزُ أنْ تُعطَى جِزيَةٌ لقَيصَرَ أم لا؟"</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من يمثّلون الجمع في الهيكل: "كيف تشعرون الآن؟" قد تسمعون عبارات مثل: "أنا قلق، كيف سيجيب يسوع؟" أو "أنا مسرور لأنني لست مضطرًا للإجابة على هذا السؤال"، أو "أنا غاضب لأنهم يحاولون خداع يسوع".</w:t>
      </w:r>
    </w:p>
    <w:p>
      <w:pPr>
        <w:pStyle w:val="ListBullet"/>
        <w:bidi/>
        <w:spacing w:line="240" w:lineRule="auto"/>
        <w:ind w:left="720"/>
      </w:pPr>
      <w:r>
        <w:rPr>
          <w:rtl/>
          <w:cs/>
          <w:lang w:val="ar_AE" w:bidi="ar_AE"/>
        </w:rPr>
      </w:r>
      <w:r>
        <w:rPr>
          <w:rtl/>
          <w:cs/>
          <w:lang w:val="ar_AE" w:bidi="ar_AE"/>
        </w:rPr>
        <w:t>اسألوا المُمثِّل الذي يؤدي دور يسوع: "بماذا تشعر؟" قد تسمعون إجابات مثل: "أنا حزين لأنهم لا يقبلونني"، أو "أنا غاضب لأنهم يحاولون الإيقاع بي".</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فيفهم يسوع فورًا ما يحاولون فعله، ويقول لهم: "يا مُراؤونَ؟ لِمَاذَا تُجَرِّبُونَنِي؟" ثم يطلب منهم أن يُرُوه عملة الجزية. فيُحضر له أحدهم قطعة فضة ويعطيها له. فيرفع يسوع العملة ويسألهم: "لمَنْ هذِهِ الصّورَةُ والكِتابَةُ؟" فيجيبون: "لقَيصَرَ". فيقول يسوع لهم: "أَعْطُوا إِذًا مَا لِقَيْصَرَ لِقَيْصَرَ وَمَا للهِ للهِ".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من يمثّلون الجمع في الهيكل: "كيف تشعرون الآن؟" قد تسمعون عبارات مثل ”أنا سعيد“، أو ”أنا معجب بحكمة يسوع“.</w:t>
      </w:r>
    </w:p>
    <w:p>
      <w:pPr>
        <w:pStyle w:val="ListBullet"/>
        <w:bidi/>
        <w:spacing w:line="240" w:lineRule="auto"/>
        <w:ind w:left="720"/>
      </w:pPr>
      <w:r>
        <w:rPr>
          <w:rtl/>
          <w:cs/>
          <w:lang w:val="ar_AE" w:bidi="ar_AE"/>
        </w:rPr>
      </w:r>
      <w:r>
        <w:rPr>
          <w:rtl/>
          <w:cs/>
          <w:lang w:val="ar_AE" w:bidi="ar_AE"/>
        </w:rPr>
        <w:t>واسألوا من يمثّلون تلاميذ الفريسيين ومؤيّدي هيرودس: "كيف تشعرون الآن؟" قد تسمعون عبارات مثل: "أنا محرج"، أو "أنا غاضب"، أو "أنا مصدوم لأنه وجد جوابًا".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واجعلوا الذين يمثّلون تلاميذ الفريسيين ومؤيّدي هيرودس يغادرون المكان دون أن يقولوا شيئًا آخر.</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تبدأ القصة بعبارة أنَّ </w:t>
      </w:r>
      <w:r>
        <w:rPr>
          <w:b/>
          <w:rtl/>
          <w:cs/>
          <w:lang w:val="ar_AE" w:bidi="ar_AE"/>
        </w:rPr>
        <w:t>الفريسيين</w:t>
      </w:r>
      <w:r>
        <w:rPr>
          <w:rtl/>
          <w:cs/>
          <w:lang w:val="ar_AE" w:bidi="ar_AE"/>
        </w:rPr>
        <w:t xml:space="preserve"> اجتمعوا معًا ليضعوا خِطة كيف يمكنهم أن يُمسكوا يسوع. لا يعني هذا أنَّ جميع المُنتمين إلى جماعة الفريسيين حضروا هذا الاجتماع. كان </w:t>
      </w:r>
      <w:r>
        <w:rPr>
          <w:b/>
          <w:rtl/>
          <w:cs/>
          <w:lang w:val="ar_AE" w:bidi="ar_AE"/>
        </w:rPr>
        <w:t>الفريسيون</w:t>
      </w:r>
      <w:r>
        <w:rPr>
          <w:rtl/>
          <w:cs/>
          <w:lang w:val="ar_AE" w:bidi="ar_AE"/>
        </w:rPr>
        <w:t xml:space="preserve"> مجموعة من اليهود الذين طلبوا رِضى الله عنهم عن طريق اتِّباع المئات من شرائع التطهير. انظروا "قاموس الكلمات الرئيسية" للحصول على وصْف كامِل. استخدِموا الكلمة عينها، التي استخدمتموها لترجمة كلمة "الفريسيين" في المقاطع الأخرى.</w:t>
      </w:r>
    </w:p>
    <w:p>
      <w:pPr>
        <w:bidi/>
      </w:pPr>
      <w:r>
        <w:rPr>
          <w:rtl/>
          <w:cs/>
          <w:lang w:val="ar_AE" w:bidi="ar_AE"/>
        </w:rPr>
      </w:r>
      <w:r>
        <w:rPr>
          <w:rtl/>
          <w:cs/>
          <w:lang w:val="ar_AE" w:bidi="ar_AE"/>
        </w:rPr>
        <w:t xml:space="preserve">أرسل الفريسيون الذين كانوا في هذا الاجتماع </w:t>
      </w:r>
      <w:r>
        <w:rPr>
          <w:b/>
          <w:rtl/>
          <w:cs/>
          <w:lang w:val="ar_AE" w:bidi="ar_AE"/>
        </w:rPr>
        <w:t>تلاميذهم</w:t>
      </w:r>
      <w:r>
        <w:rPr>
          <w:rtl/>
          <w:cs/>
          <w:lang w:val="ar_AE" w:bidi="ar_AE"/>
        </w:rPr>
        <w:t xml:space="preserve">، ومعهم البعض من </w:t>
      </w:r>
      <w:r>
        <w:rPr>
          <w:b/>
          <w:rtl/>
          <w:cs/>
          <w:lang w:val="ar_AE" w:bidi="ar_AE"/>
        </w:rPr>
        <w:t>الهيروديسيين</w:t>
      </w:r>
      <w:r>
        <w:rPr>
          <w:rtl/>
          <w:cs/>
          <w:lang w:val="ar_AE" w:bidi="ar_AE"/>
        </w:rPr>
        <w:t xml:space="preserve">، ليسألوا يسوع سؤالًا. </w:t>
      </w:r>
      <w:r>
        <w:rPr>
          <w:b/>
          <w:rtl/>
          <w:cs/>
          <w:lang w:val="ar_AE" w:bidi="ar_AE"/>
        </w:rPr>
        <w:t>التلاميذ</w:t>
      </w:r>
      <w:r>
        <w:rPr>
          <w:rtl/>
          <w:cs/>
          <w:lang w:val="ar_AE" w:bidi="ar_AE"/>
        </w:rPr>
        <w:t xml:space="preserve"> كانوا أشخاصًا يتبعون مُعلِّمًا دينيًا ويتعلِّمون منه. استخدِموا الكلمة ذاتها في ترجمتكم، التي استخدمتموها لترجمة "تلاميذ الفريسيين" في المقاطع الأخرى. كان مؤيدو هيرودس يُدعون أحيانًا </w:t>
      </w:r>
      <w:r>
        <w:rPr>
          <w:b/>
          <w:rtl/>
          <w:cs/>
          <w:lang w:val="ar_AE" w:bidi="ar_AE"/>
        </w:rPr>
        <w:t>الهيروديسيين</w:t>
      </w:r>
      <w:r>
        <w:rPr>
          <w:rtl/>
          <w:cs/>
          <w:lang w:val="ar_AE" w:bidi="ar_AE"/>
        </w:rPr>
        <w:t>، وكانوا مجموعة من اليهود الذين يدعمون عائلة هيرودس، كما كانوا مُخلصين للرومان.</w:t>
      </w:r>
    </w:p>
    <w:p>
      <w:pPr>
        <w:bidi/>
      </w:pPr>
      <w:r>
        <w:rPr>
          <w:rtl/>
          <w:cs/>
          <w:lang w:val="ar_AE" w:bidi="ar_AE"/>
        </w:rPr>
      </w:r>
      <w:r>
        <w:rPr>
          <w:rtl/>
          <w:cs/>
          <w:lang w:val="ar_AE" w:bidi="ar_AE"/>
        </w:rPr>
        <w:t>تأتي المجموعتان إلى يسوع وتقولان: "</w:t>
      </w:r>
      <w:r>
        <w:rPr>
          <w:b/>
          <w:rtl/>
          <w:cs/>
          <w:lang w:val="ar_AE" w:bidi="ar_AE"/>
        </w:rPr>
        <w:t>يا مُعلِّم</w:t>
      </w:r>
      <w:r>
        <w:rPr>
          <w:rtl/>
          <w:cs/>
          <w:lang w:val="ar_AE" w:bidi="ar_AE"/>
        </w:rPr>
        <w:t>،" وهي كلمة تعني شخصًا يُعلِّم عن الله وعن الإيمان. ابحثوا في "قاموس الكلمات الرئيسية" للحصول على وصْف كامل، واستخدموا الكلمة ذاتها التي استخدمتموها في المقاطع الأخرى حيث يدعو الناس يسوع: "مُعلِّم".</w:t>
      </w:r>
    </w:p>
    <w:p>
      <w:pPr>
        <w:bidi/>
      </w:pPr>
      <w:r>
        <w:rPr>
          <w:rtl/>
          <w:cs/>
          <w:lang w:val="ar_AE" w:bidi="ar_AE"/>
        </w:rPr>
      </w:r>
      <w:r>
        <w:rPr>
          <w:rtl/>
          <w:cs/>
          <w:lang w:val="ar_AE" w:bidi="ar_AE"/>
        </w:rPr>
        <w:t xml:space="preserve">ثم يسأل تلاميذ الفريسيين ومعهم الهيروديسيين يسوع: "ماذا تظُن؟ </w:t>
      </w:r>
      <w:r>
        <w:rPr>
          <w:b/>
          <w:rtl/>
          <w:cs/>
          <w:lang w:val="ar_AE" w:bidi="ar_AE"/>
        </w:rPr>
        <w:t>أيجوز</w:t>
      </w:r>
      <w:r>
        <w:rPr>
          <w:rtl/>
          <w:cs/>
          <w:lang w:val="ar_AE" w:bidi="ar_AE"/>
        </w:rPr>
        <w:t xml:space="preserve"> أنْ تُعطَى جزية لـ </w:t>
      </w:r>
      <w:r>
        <w:rPr>
          <w:b/>
          <w:rtl/>
          <w:cs/>
          <w:lang w:val="ar_AE" w:bidi="ar_AE"/>
        </w:rPr>
        <w:t>قيصر</w:t>
      </w:r>
      <w:r>
        <w:rPr>
          <w:rtl/>
          <w:cs/>
          <w:lang w:val="ar_AE" w:bidi="ar_AE"/>
        </w:rPr>
        <w:t xml:space="preserve"> أم لا؟" يمكن أيضًا ترجمة كلمة "يجوز" إلى كلمة: حق، صواب، أو مسموح به. تُشير إلى فِعل يُسمح به أو يُوافَق عليه من الله. </w:t>
      </w:r>
      <w:r>
        <w:rPr>
          <w:b/>
          <w:rtl/>
          <w:cs/>
          <w:lang w:val="ar_AE" w:bidi="ar_AE"/>
        </w:rPr>
        <w:t>قيصر</w:t>
      </w:r>
      <w:r>
        <w:rPr>
          <w:rtl/>
          <w:cs/>
          <w:lang w:val="ar_AE" w:bidi="ar_AE"/>
        </w:rPr>
        <w:t xml:space="preserve"> كان الإمبراطور أو ملِكًا للإمبراطورية الرومانية، وهي أمة كبيرة تضم العديد من البلدان وجماعات الشعوب. ابحثوا في "قاموس الكلمات الرئيسية" للحصول على وصْف كامل، واستخدموا الكلمة ذاتها التي استخدمتموها في المقاطع الأخرى للإشارة إلى "قيصر".</w:t>
      </w:r>
    </w:p>
    <w:p>
      <w:pPr>
        <w:bidi/>
      </w:pPr>
      <w:r>
        <w:rPr>
          <w:rtl/>
          <w:cs/>
          <w:lang w:val="ar_AE" w:bidi="ar_AE"/>
        </w:rPr>
      </w:r>
      <w:r>
        <w:rPr>
          <w:rtl/>
          <w:cs/>
          <w:lang w:val="ar_AE" w:bidi="ar_AE"/>
        </w:rPr>
        <w:t xml:space="preserve">لكن يسوع علِم </w:t>
      </w:r>
      <w:r>
        <w:rPr>
          <w:b/>
          <w:rtl/>
          <w:cs/>
          <w:lang w:val="ar_AE" w:bidi="ar_AE"/>
        </w:rPr>
        <w:t>خُبثَهُم</w:t>
      </w:r>
      <w:r>
        <w:rPr>
          <w:rtl/>
          <w:cs/>
          <w:lang w:val="ar_AE" w:bidi="ar_AE"/>
        </w:rPr>
        <w:t xml:space="preserve">، أو أفكارهم الشريرة المُختفية وراء هذا السؤال. أجاب: "لماذا </w:t>
      </w:r>
      <w:r>
        <w:rPr>
          <w:b/>
          <w:rtl/>
          <w:cs/>
          <w:lang w:val="ar_AE" w:bidi="ar_AE"/>
        </w:rPr>
        <w:t>تجربونني</w:t>
      </w:r>
      <w:r>
        <w:rPr>
          <w:rtl/>
          <w:cs/>
          <w:lang w:val="ar_AE" w:bidi="ar_AE"/>
        </w:rPr>
        <w:t xml:space="preserve">، يا </w:t>
      </w:r>
      <w:r>
        <w:rPr>
          <w:b/>
          <w:rtl/>
          <w:cs/>
          <w:lang w:val="ar_AE" w:bidi="ar_AE"/>
        </w:rPr>
        <w:t>مُراؤون</w:t>
      </w:r>
      <w:r>
        <w:rPr>
          <w:rtl/>
          <w:cs/>
          <w:lang w:val="ar_AE" w:bidi="ar_AE"/>
        </w:rPr>
        <w:t xml:space="preserve">؟" تعني كلمة "تُجربونني" في هذا السياق أيضًا، "تختبروني"، أو تحاولون اختلاق طريقة لجعل شخصٍ ما يُخطئ. لا يتوقع يسوع مِن هؤلاء الناس أن يجيبوا على سؤاله، لكنه يستخدم صيغة الاستفهام فقط ليُظهر أنهم يحاولون خداعه. </w:t>
      </w:r>
      <w:r>
        <w:rPr>
          <w:b/>
          <w:rtl/>
          <w:cs/>
          <w:lang w:val="ar_AE" w:bidi="ar_AE"/>
        </w:rPr>
        <w:t>المُراؤون</w:t>
      </w:r>
      <w:r>
        <w:rPr>
          <w:rtl/>
          <w:cs/>
          <w:lang w:val="ar_AE" w:bidi="ar_AE"/>
        </w:rPr>
        <w:t xml:space="preserve"> تعني مُمثِّلًا أو شخصًا مُزيفًا؛ والمرائي يقولُ كلامًا لا يُصدِّق أنه صحيح.</w:t>
      </w:r>
    </w:p>
    <w:p>
      <w:pPr>
        <w:bidi/>
      </w:pPr>
      <w:r>
        <w:rPr>
          <w:rtl/>
          <w:cs/>
          <w:lang w:val="ar_AE" w:bidi="ar_AE"/>
        </w:rPr>
      </w:r>
      <w:r>
        <w:rPr>
          <w:rtl/>
          <w:cs/>
          <w:lang w:val="ar_AE" w:bidi="ar_AE"/>
        </w:rPr>
        <w:t xml:space="preserve">ثم يقول يسوع: "أَرُونِي مُعَامَلَةَ الْجِزْيَةِ". يُحضر شخص </w:t>
      </w:r>
      <w:r>
        <w:rPr>
          <w:b/>
          <w:rtl/>
          <w:cs/>
          <w:lang w:val="ar_AE" w:bidi="ar_AE"/>
        </w:rPr>
        <w:t>دينارًا</w:t>
      </w:r>
      <w:r>
        <w:rPr>
          <w:rtl/>
          <w:cs/>
          <w:lang w:val="ar_AE" w:bidi="ar_AE"/>
        </w:rPr>
        <w:t>، عملة رومانية فضية.</w:t>
      </w:r>
    </w:p>
    <w:p>
      <w:pPr>
        <w:bidi/>
      </w:pPr>
      <w:r>
        <w:rPr>
          <w:rtl/>
          <w:cs/>
          <w:lang w:val="ar_AE" w:bidi="ar_AE"/>
        </w:rPr>
      </w:r>
      <w:r>
        <w:rPr>
          <w:rtl/>
          <w:cs/>
          <w:lang w:val="ar_AE" w:bidi="ar_AE"/>
        </w:rPr>
        <w:t>اعرضوا على الفريق صورة دينار.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22:23–33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22: 23–33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هذه القصة، نجد الرب يسوع في الهيكل في أورشليم، هذه هي القصة الثانية من ثلاث قصص يرويهم البشير متّى عن إجابة الرب يسوع عن أسئلة معلّمين دينيين. فهؤلاء المعلمون يحاولون إحراجه، بل حتى قتله! يشعر المعلمون الدينيون بالغيرة من شعبية الرب يسوع، لذلك يحاولون التخلص منه. هذه الأسئلة الثلاثة هي جزء من محادثة أطول بين الرب يسوع وهؤلاء القادة.</w:t>
      </w:r>
    </w:p>
    <w:p>
      <w:pPr>
        <w:bidi/>
      </w:pPr>
      <w:r>
        <w:rPr>
          <w:rtl/>
          <w:cs/>
          <w:lang w:val="ar_AE" w:bidi="ar_AE"/>
        </w:rPr>
      </w:r>
      <w:r>
        <w:rPr>
          <w:rtl/>
          <w:cs/>
          <w:lang w:val="ar_AE" w:bidi="ar_AE"/>
        </w:rPr>
        <w:t>في القصة الأولى، سأله بعض الفریسيين سؤالًا صعبًا يظنون أنه لن يستطيع الإجابة عنه. في هذه القصة، التي يخبرنا متّى بأنها حدثت في اليوم عينه الذي طرح الصدوقيون سؤالًهم وأبكمهم. كان الفريسيون والصدوقيون مجموعتين مختلفتين من اليهود الذين كان لديهم معلّمون وتعاليمهم الخاصة بهم عن الله والإيمان والحياة.</w:t>
      </w:r>
    </w:p>
    <w:p>
      <w:pPr>
        <w:bidi/>
      </w:pPr>
      <w:r>
        <w:rPr>
          <w:rtl/>
          <w:cs/>
          <w:lang w:val="ar_AE" w:bidi="ar_AE"/>
        </w:rPr>
      </w:r>
      <w:r>
        <w:rPr>
          <w:rtl/>
          <w:cs/>
          <w:lang w:val="ar_AE" w:bidi="ar_AE"/>
        </w:rPr>
        <w:t>أحد الأسئلة التي اختلف فيها الفريسيون والصدوقيون هو ما إذا كان الناس سيقومون بعد موتهم أم لا. معظم الإشارات في العهد القديم إلى الحياة بعد الموت تأتي من أسفار كتبت في وقت متأخر من تاريخ العهد القديم. وبدأ الناس يؤمنون بقوة بأنهم سيقومون بعد موتهم إبان المئتي سنة قبل مجيء الرب يسوع إلى الأرض. لكن الصدوقيين آمنوا بأن الأسفار الخمسة الأولى فحسب الأسفار التي كتبها موسى، هي كلمة الله. وقالوا إنه بمجرد موتهم، لن يعودوا إلى الحياة مرة أخرى. أما الفريسيون فقد آمنوا بأن العهد القديم كله كان كلام الله. وكانوا يؤمنون أيضًا بأن الله سيقيمهم بعد موتهم.</w:t>
      </w:r>
    </w:p>
    <w:p>
      <w:pPr>
        <w:bidi/>
      </w:pPr>
      <w:r>
        <w:rPr>
          <w:rtl/>
          <w:cs/>
          <w:lang w:val="ar_AE" w:bidi="ar_AE"/>
        </w:rPr>
      </w:r>
      <w:r>
        <w:rPr>
          <w:rtl/>
          <w:cs/>
          <w:lang w:val="ar_AE" w:bidi="ar_AE"/>
        </w:rPr>
        <w:t>توقَّفوا وناقشوا الأسئلة التالية مع فريقكم: في منطقتكم، ماذا يعتقد الناس أن يحدث للأموات؟ ما التعاليم أو المعتقدات المختلفة التي تخص هذا السؤال؟ من أين جاءت هذه التعاليم؟</w:t>
      </w:r>
    </w:p>
    <w:p>
      <w:pPr>
        <w:bidi/>
      </w:pPr>
      <w:r>
        <w:rPr>
          <w:rtl/>
          <w:cs/>
          <w:lang w:val="ar_AE" w:bidi="ar_AE"/>
        </w:rPr>
      </w:r>
      <w:r>
        <w:rPr>
          <w:rtl/>
          <w:cs/>
          <w:lang w:val="ar_AE" w:bidi="ar_AE"/>
        </w:rPr>
        <w:t>في تعاليمه، كان الرب يسوع يتحدث عن الحياة بعد الموت، والسماء، والجحيم. فحتمًا يعرف الصدوقيون أن الرب يسوع يتفق مع الفريسيين بشأن الحياة بعد الموت. فالآن يطرح بعضهم سؤالًا أملين أن يخفق الرب يسوع في إجابته ويبدو تعليمه ساذجًا. ربما كانوا يفعلون هذا على أمل أن تسخر الجموع من الرب يسوع ويكفوا عن الاستماع إلى تعليمه.</w:t>
      </w:r>
    </w:p>
    <w:p>
      <w:pPr>
        <w:bidi/>
      </w:pPr>
      <w:r>
        <w:rPr>
          <w:rtl/>
          <w:cs/>
          <w:lang w:val="ar_AE" w:bidi="ar_AE"/>
        </w:rPr>
      </w:r>
      <w:r>
        <w:rPr>
          <w:rtl/>
          <w:cs/>
          <w:lang w:val="ar_AE" w:bidi="ar_AE"/>
        </w:rPr>
        <w:t>والسؤال الذي يطرحه هؤلاء المعلمون هو عن تقليد كان موسى أوصى الشعب باتباعه في العهد القديم حين يموت من ون أن ينجب بنين. إذا كان الرجل متزوجًا وكان له أخًا، أوصى موسى بأن يتزوج أخوه من امرأة المتوفى. أول ابن ينجبه، يُسمى على اسم أخيه الميت. وسيُعطى اسم أخيه المتوفى والأرض. كان هذا التقليد يسمح للرجل بأن يستمر نسله حتى لو مات قبل أن ينجب أي أولاد.</w:t>
      </w:r>
    </w:p>
    <w:p>
      <w:pPr>
        <w:bidi/>
      </w:pPr>
      <w:r>
        <w:rPr>
          <w:rtl/>
          <w:cs/>
          <w:lang w:val="ar_AE" w:bidi="ar_AE"/>
        </w:rPr>
      </w:r>
      <w:r>
        <w:rPr>
          <w:rtl/>
          <w:cs/>
          <w:lang w:val="ar_AE" w:bidi="ar_AE"/>
        </w:rPr>
        <w:t>فيروي المعلمون الصدوقيون قصة عن شخص اتبع هذه التقليد، فيقولون: "فَكَانَ عِنْدَنَا سَبْعَةُ إِخْوَةٍ"، هذا لا يعني بالضرورة أن هذه القصة حقيقية. على الأرجح ألفوا القصة مثالاً لما يعتقدون أنه مشكلة في التعليم عن الحياة بعد الموت. بحسب روايتهم، توفي الأخ الأكبر من دون أن ينجب أولادًا، فتزوج الأخ الثاني من امرأة أخيه الأكبر. لكن الأخ الثاني مات أيضًا من دون أولاد، فتزوجها الثالث. في الواقع، تزوج جميع الإخوة هذه الزوجة، الواحد تلو الآخر، ماتوا جميعهم. من ثم ماتت المرأة أيضًا.</w:t>
      </w:r>
    </w:p>
    <w:p>
      <w:pPr>
        <w:bidi/>
      </w:pPr>
      <w:r>
        <w:rPr>
          <w:rtl/>
          <w:cs/>
          <w:lang w:val="ar_AE" w:bidi="ar_AE"/>
        </w:rPr>
      </w:r>
      <w:r>
        <w:rPr>
          <w:rtl/>
          <w:cs/>
          <w:lang w:val="ar_AE" w:bidi="ar_AE"/>
        </w:rPr>
        <w:t>والآن يطرح الصدوقيون سؤالهم: "فَفِي ٱلْقِيَامَةِ لِمَنْ مِنَ ٱلسَّبْعَةِ تَكُونُ زَوْجَةً؟ فَإِنَّهَا كَانَتْ لِلْجَمِيعِ!" ظانين أنه لا توجد إجابة قاطعة عن هذا السؤال. فهم يعتقدون أنه إذا عاش الناس مرة أخرى بعد موتهم، فسيُحيون جميعهم في آن. وإن كانت المرأة زوجة الإخوة السبعة في أوقات مختلفة، لكنها الآن -أي في القيامة بعد الموت- ستكون زوجتهم جميعًأ في آن. في العهد القديم، كان للرجل أن يتزوج أكثر من امرأة، لكن لا يمكن للمرأة أن يكون لها أكثر من زوج واحد في آن. يعتقد المعلمون الصدوقيون أنهم أشاروا إلى نقطة تجعل تعليم الرب يسوع يبدو سخيفًا،</w:t>
      </w:r>
    </w:p>
    <w:p>
      <w:pPr>
        <w:bidi/>
      </w:pPr>
      <w:r>
        <w:rPr>
          <w:rtl/>
          <w:cs/>
          <w:lang w:val="ar_AE" w:bidi="ar_AE"/>
        </w:rPr>
      </w:r>
      <w:r>
        <w:rPr>
          <w:rtl/>
          <w:cs/>
          <w:lang w:val="ar_AE" w:bidi="ar_AE"/>
        </w:rPr>
        <w:t>فيجيب يسوع قائلًا إن الصدوقيين يرتكبون خطأً بتفكير هكذا، فيقول إنهم لا يعرفون الكُتب المُقَدَّسة. وهذا إهانة للصدوقيين، الذين ظنوا أنهم يتبعون الكتب المقدسة أفضل من أي شخص آخر، ويقول يسوع أيضًا أنهم لا يعرفون قوة الله. لم يكن الصدوقيون يؤمنون بأن الله يتحكم عاملًأ مؤثرًا فيما يحدث للناس أو أن الله يدين الناس على أفعالهم، ولم يؤمنوا بالمعجزات. وركّزوا على الحياة البشرية وأشياء يمكننا أن نراها ونلمسها. لذلك يخبرهم الرب يسوع أن هذه الأفكار قادتهم إلى التفكير في الحياة بعد الموت تفكيرًا خاطئًا، ولا يستطيعون فهم الحياة بعد الموت من دون فهم قوة الله، أو أشياء تتجاوز ما نراها ونختبر على الأرض.</w:t>
      </w:r>
    </w:p>
    <w:p>
      <w:pPr>
        <w:bidi/>
      </w:pPr>
      <w:r>
        <w:rPr>
          <w:rtl/>
          <w:cs/>
          <w:lang w:val="ar_AE" w:bidi="ar_AE"/>
        </w:rPr>
      </w:r>
      <w:r>
        <w:rPr>
          <w:rtl/>
          <w:cs/>
          <w:lang w:val="ar_AE" w:bidi="ar_AE"/>
        </w:rPr>
        <w:t>ثم يوضح الرب يسوع كيف تختلف الحياة بعد الموت عن الحياة على الأرض. فيقول إن الناس لن يتزوجوا بعد ذلك وينجبوا أطفالًا في تلك الحياة بعد الموت. بل سيكونون مثل الملائكة الذين يعيشون إلى الأبد بدلًا من الزواج وينجبون أولادًا ويموتون.</w:t>
      </w:r>
    </w:p>
    <w:p>
      <w:pPr>
        <w:bidi/>
      </w:pPr>
      <w:r>
        <w:rPr>
          <w:rtl/>
          <w:cs/>
          <w:lang w:val="ar_AE" w:bidi="ar_AE"/>
        </w:rPr>
      </w:r>
      <w:r>
        <w:rPr>
          <w:rtl/>
          <w:cs/>
          <w:lang w:val="ar_AE" w:bidi="ar_AE"/>
        </w:rPr>
        <w:t>ويختم الرب يسوع جوابه باقتباس من العهد القديم قطع قد قبله الصدوقيون بأنه كلمة الله. فيقول: "وَأَمَّا مِنْ جِهَةِ قِيَامَةِ ٱلْأَمْوَاتِ"، أي أنه لا يجيب الآن عن السؤال المحدد الذي طرحوه فحسب بل عن تعاليمهم الأساسية عن الله والحياة التي جعلتهم يتساءلون. ثم يقتبس من سفر الخروج، "أَنَا إِلَهُ إِبْرَاهِيمَ وَإِلَهُ إِسْحَاقَ وَإِلَهُ يَعْقُوبَ؟" الذين هم آباء الأمة اليهودية، ويوضح قائلًا: "لَيْسَ ٱللهُ إِلَهَ أَمْوَاتٍ بَلْ إِلَهُ أَحْيَاءٍ". بعبارة أخرى، فإن الله يعيش إلى الأبد، ويقطع أيضًا عهودًا مع البشر لتدوم إلى الأبد. إن حياة الله قوية للغاية حتى أنها تعطي الحياة للبشر بعد أن تنتهي حياتهم الجسدية على الأرض.</w:t>
      </w:r>
    </w:p>
    <w:p>
      <w:pPr>
        <w:bidi/>
      </w:pPr>
      <w:r>
        <w:rPr>
          <w:rtl/>
          <w:cs/>
          <w:lang w:val="ar_AE" w:bidi="ar_AE"/>
        </w:rPr>
      </w:r>
      <w:r>
        <w:rPr>
          <w:rtl/>
          <w:cs/>
          <w:lang w:val="ar_AE" w:bidi="ar_AE"/>
        </w:rPr>
        <w:t>ولا يخبرنا متّى ما إذا كان الصدوقيون اقتنعوا بصحة هذه الإجابة! لكنه يقول إن الجموع الذين في الهيكل الذين كانوا يستمعون قد بهتوا من تعليم الرب يسوع، مما يعني أنهم كانوا متعجبين للغايةلدرجة أنهم أصابهم الذهول. ربما كان الناس مندهشين لأن الرب يسوع أعطى سببًا للإيمان بالحياة بعد الموت، حتى من أسفار موسى. وربما كانوا يظنون عندما طرح الصدوقيون سؤالهم أن الرب يسوع لن يقدر أن يجيبهم بإجابة قاطعة. فقد بهتوا وفرحوا لأنه دافع عن التعليم عن الحياة بعد الموت، لأن معظم الناس العاديين، مثل الفريسيين، آمنوا بأن الناس سيحيون مرة أخرى بعد موتهم.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3 مشاهد.</w:t>
      </w:r>
    </w:p>
    <w:p>
      <w:pPr>
        <w:bidi/>
      </w:pPr>
      <w:r>
        <w:rPr>
          <w:rtl/>
          <w:cs/>
          <w:lang w:val="ar_AE" w:bidi="ar_AE"/>
        </w:rPr>
      </w:r>
      <w:r>
        <w:rPr>
          <w:b/>
          <w:rtl/>
          <w:cs/>
          <w:lang w:val="ar_AE" w:bidi="ar_AE"/>
        </w:rPr>
        <w:t>المشهد الأول:</w:t>
      </w:r>
      <w:r>
        <w:rPr>
          <w:rtl/>
          <w:cs/>
          <w:lang w:val="ar_AE" w:bidi="ar_AE"/>
        </w:rPr>
        <w:t xml:space="preserve"> يسأل جماعة من المعلّمين الدينيين الصدوقيين يسوع سؤالًا ظنًّا منهم أنه لن يقدر أن يجيب عنه. ويروون له قصة عن سبعة إخوة تزوجوا جميعًا بامرأة واحدة قبل أن يموتوا. وسؤالهم ليسوع هو: "فَفِي الْقِيَامَةِ لِمَنْ مِنَ السَّبْعَةِ تَكُونُ زَوْجَةً؟"</w:t>
      </w:r>
    </w:p>
    <w:p>
      <w:pPr>
        <w:bidi/>
      </w:pPr>
      <w:r>
        <w:rPr>
          <w:rtl/>
          <w:cs/>
          <w:lang w:val="ar_AE" w:bidi="ar_AE"/>
        </w:rPr>
      </w:r>
      <w:r>
        <w:rPr>
          <w:b/>
          <w:rtl/>
          <w:cs/>
          <w:lang w:val="ar_AE" w:bidi="ar_AE"/>
        </w:rPr>
        <w:t>المشهد الثاني:</w:t>
      </w:r>
      <w:r>
        <w:rPr>
          <w:rtl/>
          <w:cs/>
          <w:lang w:val="ar_AE" w:bidi="ar_AE"/>
        </w:rPr>
        <w:t xml:space="preserve"> يجيب يسوع على السؤال بأن الصدوقيين مخطئون لسببين: لأنهم لا يعرفون الكتب المقدسة، ولا يعرفون قوة الله. ويقول إنه في الحياة بعد الموت، لن يتزوج الناس كما يفعلون على الأرض.</w:t>
      </w:r>
    </w:p>
    <w:p>
      <w:pPr>
        <w:bidi/>
      </w:pPr>
      <w:r>
        <w:rPr>
          <w:rtl/>
          <w:cs/>
          <w:lang w:val="ar_AE" w:bidi="ar_AE"/>
        </w:rPr>
      </w:r>
      <w:r>
        <w:rPr>
          <w:b/>
          <w:rtl/>
          <w:cs/>
          <w:lang w:val="ar_AE" w:bidi="ar_AE"/>
        </w:rPr>
        <w:t>المشهد الثالث:</w:t>
      </w:r>
      <w:r>
        <w:rPr>
          <w:rtl/>
          <w:cs/>
          <w:lang w:val="ar_AE" w:bidi="ar_AE"/>
        </w:rPr>
        <w:t xml:space="preserve"> يواجه يسوع تعليم الصدوقيين الذي يقول إن الناس لن يعيشوا مرة أخرى بعد موتهم، فيقتبس من سفر الخروج: "أَنَا إِلهُ إِبْرَاهِيمَ وَإِلهُ إِسْحَاقَ وَإِلهُ يَعْقُوبَ؟ لَيْسَ اللهُ إِلهَ أَمْوَاتٍ بَلْ إِلهُ أَحْيَاءٍ."</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بعض المعلّمين الدينيين الذين ينتمون إلى جماعة الصدوقيين</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الجموع المستمعون في الهيكل، وربما يكون بينهم التلاميذ</w:t>
      </w:r>
    </w:p>
    <w:p>
      <w:pPr>
        <w:bidi/>
      </w:pPr>
      <w:r>
        <w:rPr>
          <w:rtl/>
          <w:cs/>
          <w:lang w:val="ar_AE" w:bidi="ar_AE"/>
        </w:rPr>
      </w:r>
      <w:r>
        <w:rPr>
          <w:rtl/>
          <w:cs/>
          <w:lang w:val="ar_AE" w:bidi="ar_AE"/>
        </w:rPr>
        <w:t>ومن بين الشخصيات الواردة في قصة الصدوقيين:</w:t>
      </w:r>
    </w:p>
    <w:p>
      <w:pPr>
        <w:pStyle w:val="ListBullet"/>
        <w:bidi/>
        <w:spacing w:line="240" w:lineRule="auto"/>
        <w:ind w:left="720"/>
      </w:pPr>
      <w:r>
        <w:rPr>
          <w:rtl/>
          <w:cs/>
          <w:lang w:val="ar_AE" w:bidi="ar_AE"/>
        </w:rPr>
      </w:r>
      <w:r>
        <w:rPr>
          <w:rtl/>
          <w:cs/>
          <w:lang w:val="ar_AE" w:bidi="ar_AE"/>
        </w:rPr>
        <w:t>الإخوة السبعة</w:t>
      </w:r>
    </w:p>
    <w:p>
      <w:pPr>
        <w:pStyle w:val="ListBullet"/>
        <w:bidi/>
        <w:spacing w:line="240" w:lineRule="auto"/>
        <w:ind w:left="720"/>
      </w:pPr>
      <w:r>
        <w:rPr>
          <w:rtl/>
          <w:cs/>
          <w:lang w:val="ar_AE" w:bidi="ar_AE"/>
        </w:rPr>
      </w:r>
      <w:r>
        <w:rPr>
          <w:rtl/>
          <w:cs/>
          <w:lang w:val="ar_AE" w:bidi="ar_AE"/>
        </w:rPr>
        <w:t>زوجة الأخ الأكبر</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أن نفهم مكان وزمان القصة. كان يسوع في هيكل الله في أورشليم قبل أيام قليلة من عيد الفصح، وكان الهيكل مليئًا بالناس الذين جاؤوا إلى أورشليم ليحتفلوا بالعيد. أحب كثير من أولئك الناس الاستماع إلى تعليم يسوع، بينما غار القادة الدينيين في أورشليم، سواء من جماعة الفريسيين أو من جماعة الصدوقيين، من شعبية يسوع الكبيرة. لذلك كانوا يحاولون أن يجدوا وسيلة ليُحرجوا يسوع ويجعلوا الناس يتوقفون عن الاستماع إليه، أو حتى أن يتهموه بجريمة لكي يتمكنوا من قتله.</w:t>
      </w:r>
    </w:p>
    <w:p>
      <w:pPr>
        <w:bidi/>
      </w:pPr>
      <w:r>
        <w:rPr>
          <w:rtl/>
          <w:cs/>
          <w:lang w:val="ar_AE" w:bidi="ar_AE"/>
        </w:rPr>
      </w:r>
      <w:r>
        <w:rPr>
          <w:rtl/>
          <w:cs/>
          <w:lang w:val="ar_AE" w:bidi="ar_AE"/>
        </w:rPr>
        <w:t>وكان الحوار بين يسوع وهؤلاء المعلّمين الدينيين جاريًا منذ بعض الوقت. فقد كان بعض المعلّمين من جماعة الفريسيين قد سألوا يسوع للتو سؤالًا سياسيًا صعبًا. ولدهشتهم، أجاب يسوع جوابًا واضحًا لم يُوقِعه في مشكلة لا مع الحكومة ولا مع الجمع.</w:t>
      </w:r>
    </w:p>
    <w:p>
      <w:pPr>
        <w:bidi/>
      </w:pPr>
      <w:r>
        <w:rPr>
          <w:rtl/>
          <w:cs/>
          <w:lang w:val="ar_AE" w:bidi="ar_AE"/>
        </w:rPr>
      </w:r>
      <w:r>
        <w:rPr>
          <w:rtl/>
          <w:cs/>
          <w:lang w:val="ar_AE" w:bidi="ar_AE"/>
        </w:rPr>
        <w:t>وتجري هذه القصة في نفس اليوم. والآن جاء بعض المعلّمين الدينيين من جماعة الصدوقيين ليسألوا يسوع سؤالًا يظنون أنه لن يقدر أن يجيب عنه. إنهم يحاولون أن يُظهروا أن تعاليم يسوع عن الحياة بعد الموت مستحيلة وسخيفة، لأنهم لم يكونوا يؤمنون أن الناس سيعيشون مرة أخرى بعد موتهم. وكانت تعاليم الصدوقيين أقل شعبية عند عامة الناس مقارنة بتعاليم الفريسيين. لكن كثيرًا من أصحاب النفوذ في إسرائيل، مثل رؤساء الكهنة والشيوخ، كانوا من الصدوقيين. والآن جاء أشخاص من هذه الجماعة يحاولون أن يُظهروا أمام جمع كبير من الناس العاديين أن تعليم يسوع غير صحيح.</w:t>
      </w:r>
    </w:p>
    <w:p>
      <w:pPr>
        <w:bidi/>
      </w:pPr>
      <w:r>
        <w:rPr>
          <w:rtl/>
          <w:cs/>
          <w:lang w:val="ar_AE" w:bidi="ar_AE"/>
        </w:rPr>
      </w:r>
      <w:r>
        <w:rPr>
          <w:rtl/>
          <w:cs/>
          <w:lang w:val="ar_AE" w:bidi="ar_AE"/>
        </w:rPr>
        <w:t>نادَى الصدوقيون يسوع بِلقب "المُعلِّم". فظاهريًا كانوا يُظهرون له الاحترام بصفته معلّمًا آخر، لكن في الحقيقة كانوا يحاولون أن يُثبتوا أن تعليمه ليس صحيحًا. هم يبدأون سؤالهم بالحديث عن تقليد أوصى به موسى في العهد القديم، وهو أنه إذا مات الأخ الأكبر، يتزوج الأخ الأصغر من زوجة أخيه، لينجب منها ولدًا يحمل اسم الأخ الأكبر ويرث أرضه.</w:t>
      </w:r>
    </w:p>
    <w:p>
      <w:pPr>
        <w:bidi/>
      </w:pPr>
      <w:r>
        <w:rPr>
          <w:rtl/>
          <w:cs/>
          <w:lang w:val="ar_AE" w:bidi="ar_AE"/>
        </w:rPr>
      </w:r>
      <w:r>
        <w:rPr>
          <w:rtl/>
          <w:cs/>
          <w:lang w:val="ar_AE" w:bidi="ar_AE"/>
        </w:rPr>
        <w:t>ثم يروي الصدوقيون قصة يظنون أنها توضح استحالة وجود حياة بعد الموت، ومن المحتمل أن تكون هذه القصة مثالًا اخترعوه. وتدور القصة عن سبعة إخوة ماتو واحدًا تلو الآخر، وكان كل واحد منهم قد تزوج من زوجة الأخ الأكبر وهو على قيد الحياة، وذلك حسب التقليد. فيسأل مجموعة الصدوقيين يسوع: "فَفِي الْقِيَامَةِ لِمَنْ مِنَ السَّبْعَةِ تَكُونُ زَوْجَةً؟"</w:t>
      </w:r>
    </w:p>
    <w:p>
      <w:pPr>
        <w:bidi/>
      </w:pPr>
      <w:r>
        <w:rPr>
          <w:rtl/>
          <w:cs/>
          <w:lang w:val="ar_AE" w:bidi="ar_AE"/>
        </w:rPr>
      </w:r>
      <w:r>
        <w:rPr>
          <w:rtl/>
          <w:cs/>
          <w:lang w:val="ar_AE" w:bidi="ar_AE"/>
        </w:rPr>
        <w:t>ويجيبهم يسوع عن السؤال بأن الصدوقيين أخطأوا بطريقتين: بأنهم لا يعْرِفُونَ الْكُتُبَ وَلاَ "قُوَّةَ اللهِ". ومن المهم أن نفهم أن الصدوقيين لم يكونوا يؤمنون بالمعجزات ولا يعتقدون أن الله يتدخل فعليًا في حياة البشر. ويسوع يقول لهم أن هذا التفكير خاطئ، ويشرح يسوع أن طريقة تفكيرهم في الحياة بعد الموت غير صحيحة. يجيبهم يسوع قائلًا، "فِي الْقِيَامَةِ لاَ يُزَوِّجُونَ وَلاَ يَتَزَوَّجُونَ". وفي زمن العهد الجديد، كان يُشار إلى زواج الرجل بلفظة "يزوِّج"، وزواج المرأة بلفظة "تتزوَّج" أو "تُعطى للرجل". فما يقوله يسوع هو أن لا الرجال ولا النساء سيتزوجون في الحياة الآتية، بل سيكونون "كَمَلاَئِكَةِ اللهِ".</w:t>
      </w:r>
    </w:p>
    <w:p>
      <w:pPr>
        <w:bidi/>
      </w:pPr>
      <w:r>
        <w:rPr>
          <w:rtl/>
          <w:cs/>
          <w:lang w:val="ar_AE" w:bidi="ar_AE"/>
        </w:rPr>
      </w:r>
      <w:r>
        <w:rPr>
          <w:rtl/>
          <w:cs/>
          <w:lang w:val="ar_AE" w:bidi="ar_AE"/>
        </w:rPr>
        <w:t>ويقتبس يسوع من سفر الخروج، وهو أحد أسفار موسى الخمسة الأولى في العهد القديم، أو في الكتب اليهودية المقدسة، ليُظهر أن الله يعطي الناس حياة تستمر إلى الأبد. من المهم أن نتذكر أن الصدوقيين كانوا يؤمنون بالأسفار الخمسة الأولى من العهد القديم فقط. فيقول يسوع، "أَفَمَا قَرَأْتُمْ مَا قِيلَ لَكُمْ مِنْ قِبَلِ اللهِ القائل: أَنَا إِلهُ إِبْرَاهِيمَ وَإِلهُ إِسْحَاقَ وَإِلهُ يَعْقُوبَ؟" ولم يكن يسوع ينتظر من الصدوقيين أن يجيبوا على سؤاله، لكنه استخدم السؤال ليُقدّم تأكيدًا قويًا على الحق. فيقول: "أَفَمَا قَرَأْتُمْ مَا قِيلَ لَكُمْ مِنْ قِبَلِ اللهِ....؟" الذي هو مثل قول: "بالتأكيد أنتم قد قرأتم ما قاله الله لكم!" لاحظوا أن يسوع قال إن الله قال هذا "لَكُمْ"، مع أن هذا الكلام كُتب قبل أكثر من ألف سنة. وهذا يُظهر مرة أخرى أن يسوع يفهم أن الله حي إلى الأبد، وأنه يتحدث إلى الجميع في الكتب المقدسة، لا فقط إلى الناس الذين كانوا أحياء وقت كتابته. ويختم الرب يسوع بقوله، "لَيْسَ اللهُ إِلهَ أَمْوَاتٍ بَلْ إِلهُ أَحْيَاءٍ".</w:t>
      </w:r>
    </w:p>
    <w:p>
      <w:pPr>
        <w:bidi/>
      </w:pPr>
      <w:r>
        <w:rPr>
          <w:rtl/>
          <w:cs/>
          <w:lang w:val="ar_AE" w:bidi="ar_AE"/>
        </w:rPr>
      </w:r>
      <w:r>
        <w:rPr>
          <w:rtl/>
          <w:cs/>
          <w:lang w:val="ar_AE" w:bidi="ar_AE"/>
        </w:rPr>
        <w:t>ونحن لا نعرف ماذا كان رد فعل الصدوقيين على إجابة يسوع، لكن الجموع التي كانت تسمعه كانت مندهشة، ومن المحتمل أنها أُعجبت كثيرًا بما قاله يسوع.</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بعض المعلّمين الدينيين الذين ينتمون إلى جماعة الصدوقيين</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الجموع المستمعون في الهيكل، وربما يكون بينهم التلاميذ</w:t>
      </w:r>
    </w:p>
    <w:p>
      <w:pPr>
        <w:bidi/>
      </w:pPr>
      <w:r>
        <w:rPr>
          <w:rtl/>
          <w:cs/>
          <w:lang w:val="ar_AE" w:bidi="ar_AE"/>
        </w:rPr>
      </w:r>
      <w:r>
        <w:rPr>
          <w:rtl/>
          <w:cs/>
          <w:lang w:val="ar_AE" w:bidi="ar_AE"/>
        </w:rPr>
        <w:t>ومن بين الشخصيات الواردة في قصة الصدوقيين:</w:t>
      </w:r>
    </w:p>
    <w:p>
      <w:pPr>
        <w:pStyle w:val="ListBullet"/>
        <w:bidi/>
        <w:spacing w:line="240" w:lineRule="auto"/>
        <w:ind w:left="720"/>
      </w:pPr>
      <w:r>
        <w:rPr>
          <w:rtl/>
          <w:cs/>
          <w:lang w:val="ar_AE" w:bidi="ar_AE"/>
        </w:rPr>
      </w:r>
      <w:r>
        <w:rPr>
          <w:rtl/>
          <w:cs/>
          <w:lang w:val="ar_AE" w:bidi="ar_AE"/>
        </w:rPr>
        <w:t>الإخوة السبعة</w:t>
      </w:r>
    </w:p>
    <w:p>
      <w:pPr>
        <w:pStyle w:val="ListBullet"/>
        <w:bidi/>
        <w:spacing w:line="240" w:lineRule="auto"/>
        <w:ind w:left="720"/>
      </w:pPr>
      <w:r>
        <w:rPr>
          <w:rtl/>
          <w:cs/>
          <w:lang w:val="ar_AE" w:bidi="ar_AE"/>
        </w:rPr>
      </w:r>
      <w:r>
        <w:rPr>
          <w:rtl/>
          <w:cs/>
          <w:lang w:val="ar_AE" w:bidi="ar_AE"/>
        </w:rPr>
        <w:t>زوجة الأخ الأكبر</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بعض أجزاء القصة.</w:t>
      </w:r>
    </w:p>
    <w:p>
      <w:pPr>
        <w:bidi/>
      </w:pPr>
      <w:r>
        <w:rPr>
          <w:rtl/>
          <w:cs/>
          <w:lang w:val="ar_AE" w:bidi="ar_AE"/>
        </w:rPr>
      </w:r>
      <w:r>
        <w:rPr>
          <w:rtl/>
          <w:cs/>
          <w:lang w:val="ar_AE" w:bidi="ar_AE"/>
        </w:rPr>
        <w:t>تذكّروا أن هذه القصة تدور في اليوم نفسه الذي أجاب فيه يسوع عن سؤالٍ صعبٍ طرحه عليه بعض المعلّمين الدينيين. والآن تأتي مجموعة أخرى من المعلّمين، ينتمون إلى جماعة الصدوقيين، ليتحدّثوا إليه. وهؤلاء الصدوقيون لا يؤمنون بقيامة الأموات بعد الموت.</w:t>
      </w:r>
    </w:p>
    <w:p>
      <w:pPr>
        <w:bidi/>
      </w:pPr>
      <w:r>
        <w:rPr>
          <w:rtl/>
          <w:cs/>
          <w:lang w:val="ar_AE" w:bidi="ar_AE"/>
        </w:rPr>
      </w:r>
      <w:r>
        <w:rPr>
          <w:rtl/>
          <w:cs/>
          <w:lang w:val="ar_AE" w:bidi="ar_AE"/>
        </w:rPr>
        <w:t>يقترب المعلّمون الدينيون من يسوع وينادونه قائلين: "يا معلّم". ويُذكّرونه بشريعةٍ من العهد القديم، تنصّ على أنه إذا مات رجلٌ دون أن يُخلّف أولادًا، فعلى أخيه أن يتزوّج أرملته لينجب لها نسلًا باسم أخيه. ثم يقدّم الصدوقيون قصّةً عن رجلٍ مات دون أولاد، فتزوّج أخوه من أرملته، ثم مات هو الآخر، ثم يسألون يسوع: "ففي القيامَةِ لمَنْ مِنَ السَّبعَةِ تكونُ زَوْجَةً؟ فإنَّها كانتْ للجميعِ!"</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الممثلين الذين يؤدّون دور الصدوقيين: "كيف تشعرون الآن؟" قد تسمعون إجابات مثل: "سعداء"، أو "أننا حكماء"، أو "منتصرون".</w:t>
      </w:r>
    </w:p>
    <w:p>
      <w:pPr>
        <w:pStyle w:val="ListBullet"/>
        <w:bidi/>
        <w:spacing w:line="240" w:lineRule="auto"/>
        <w:ind w:left="720"/>
      </w:pPr>
      <w:r>
        <w:rPr>
          <w:rtl/>
          <w:cs/>
          <w:lang w:val="ar_AE" w:bidi="ar_AE"/>
        </w:rPr>
      </w:r>
      <w:r>
        <w:rPr>
          <w:rtl/>
          <w:cs/>
          <w:lang w:val="ar_AE" w:bidi="ar_AE"/>
        </w:rPr>
        <w:t>ثم اسألوا الممثلين الذين يجسّدون دور الجموع: "كيف تشعرون؟" قد يقولون: "فضوليون"، أو "مرتبكون"، أو "مترقّبون لإجابة يسوع".</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يتحدّث يسوع إلى الصدوقيين بلهجةٍ مباشرةٍ حازمة، فيقول: "تضِلّونَ إذ لا تعرِفونَ الكُتُبَ ولا قوَّةَ اللهِ".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يسوع: "بماذا تشعر؟" قد يقول: "حزين بسبب عدم إيمانهم"، أو "أتمنّى أن يفهم الناس الحقّ".</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يُعلن يسوع أن الناس عندما يقومون من الأموات لا يتزوّجون بعد، "بل يكونونَ كمَلائكَةِ اللهِ في السماءِ". ثم يتطرّق إلى السؤال الأساسي: هل يقوم الناس بعد موتهم؟ فيسأل الصدوقيين قائلًا: "أَفَمَا قَرَأْتُمْ مَا قِيلَ لَكُمْ مِنْ قِبَلِ اللهِ الْقَائِلِ: أنا إلهُ إبراهيمَ وإلهُ إسحاقَ وإلهُ يعقوبَ؟ ليس اللهُ إلهَ أمواتٍ بل إلهُ أحياءٍ".</w:t>
      </w:r>
    </w:p>
    <w:p>
      <w:pPr>
        <w:pStyle w:val="ListBullet"/>
        <w:bidi/>
        <w:spacing w:line="240" w:lineRule="auto"/>
        <w:ind w:left="720"/>
      </w:pPr>
      <w:r>
        <w:rPr>
          <w:rtl/>
          <w:cs/>
          <w:lang w:val="ar_AE" w:bidi="ar_AE"/>
        </w:rPr>
      </w:r>
      <w:r>
        <w:rPr>
          <w:rtl/>
          <w:cs/>
          <w:lang w:val="ar_AE" w:bidi="ar_AE"/>
        </w:rPr>
        <w:t>وفي نهاية التمثيل، اسألوا الممثلين الذين يؤدّون دور الصدوقيين: "كيف تشعرون الآن؟" قد تسمعون إجابات مثل: "مُحبَطون"، أو "غير مقتنعين"، أو "غير مرتاحين لفكرة أن الله يتحكّم في حياتنا".</w:t>
      </w:r>
    </w:p>
    <w:p>
      <w:pPr>
        <w:pStyle w:val="ListBullet"/>
        <w:bidi/>
        <w:spacing w:line="240" w:lineRule="auto"/>
        <w:ind w:left="720"/>
      </w:pPr>
      <w:r>
        <w:rPr>
          <w:rtl/>
          <w:cs/>
          <w:lang w:val="ar_AE" w:bidi="ar_AE"/>
        </w:rPr>
      </w:r>
      <w:r>
        <w:rPr>
          <w:rtl/>
          <w:cs/>
          <w:lang w:val="ar_AE" w:bidi="ar_AE"/>
        </w:rPr>
        <w:t>اسألوا المُمثِّلين الذين يؤدون دور الجموع: "بماذا تشعرون؟" قد يقولون: "مندهشون"، أو "مرتاحون"، أو "سعداء بتعلّم الحكمة من يسوع".</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في هذه القصة، تأتي مجموعة أخرى من القادة الدينيين، هذه المرَّة من مذهب </w:t>
      </w:r>
      <w:r>
        <w:rPr>
          <w:b/>
          <w:rtl/>
          <w:cs/>
          <w:lang w:val="ar_AE" w:bidi="ar_AE"/>
        </w:rPr>
        <w:t>الصدوقيين</w:t>
      </w:r>
      <w:r>
        <w:rPr>
          <w:rtl/>
          <w:cs/>
          <w:lang w:val="ar_AE" w:bidi="ar_AE"/>
        </w:rPr>
        <w:t xml:space="preserve">، يأتون إلى يسوع في الهيكل ليسألوه سؤالًا صعبًا. كان الصدوقيون قادة دينيين يؤمنون أن شرائع موسى الموجودة في العهد القديم هي وحدها الشرائع الضرورية. لم يؤمنوا بتعاليم الفريسيين الشفوية التي صيغت لاحقًا. راجعوا "قاموس الكلمات الرئيسية" للحصول على تعريف كامل </w:t>
      </w:r>
      <w:r>
        <w:rPr>
          <w:rtl/>
          <w:cs/>
          <w:lang w:val="ar_AE" w:bidi="ar_AE"/>
        </w:rPr>
        <w:t>للصدوقيين</w:t>
      </w:r>
      <w:r>
        <w:rPr>
          <w:rtl/>
          <w:cs/>
          <w:lang w:val="ar_AE" w:bidi="ar_AE"/>
        </w:rPr>
        <w:t>.</w:t>
      </w:r>
    </w:p>
    <w:p>
      <w:pPr>
        <w:bidi/>
      </w:pPr>
      <w:r>
        <w:rPr>
          <w:rtl/>
          <w:cs/>
          <w:lang w:val="ar_AE" w:bidi="ar_AE"/>
        </w:rPr>
      </w:r>
      <w:r>
        <w:rPr>
          <w:rtl/>
          <w:cs/>
          <w:lang w:val="ar_AE" w:bidi="ar_AE"/>
        </w:rPr>
        <w:t xml:space="preserve">يُخبرنا متّى أنَّ الصدوقيين لم يؤمنوا بـ </w:t>
      </w:r>
      <w:r>
        <w:rPr>
          <w:b/>
          <w:rtl/>
          <w:cs/>
          <w:lang w:val="ar_AE" w:bidi="ar_AE"/>
        </w:rPr>
        <w:t>القيامة</w:t>
      </w:r>
      <w:r>
        <w:rPr>
          <w:rtl/>
          <w:cs/>
          <w:lang w:val="ar_AE" w:bidi="ar_AE"/>
        </w:rPr>
        <w:t>، أي أنهم لم يؤمنوا بأنَّ الله سيُعطي الناس الحياة مرة أخرى بعد موتهم. تأتي هذه المجموعة من الصدوقيين إلى يسوع وتدعوه يا "</w:t>
      </w:r>
      <w:r>
        <w:rPr>
          <w:b/>
          <w:rtl/>
          <w:cs/>
          <w:lang w:val="ar_AE" w:bidi="ar_AE"/>
        </w:rPr>
        <w:t>مُعلِّم</w:t>
      </w:r>
      <w:r>
        <w:rPr>
          <w:rtl/>
          <w:cs/>
          <w:lang w:val="ar_AE" w:bidi="ar_AE"/>
        </w:rPr>
        <w:t xml:space="preserve">، "وهي كلمة تُستخدم على وجه التحديد للإشارة إلى شخص يُعلِّم الناس عن الله وعن الأسفار المُقدَّسة. انظروا "قاموس الكلمات الرئيسية" لوصْف كامِل لـ </w:t>
      </w:r>
      <w:r>
        <w:rPr>
          <w:rtl/>
          <w:cs/>
          <w:lang w:val="ar_AE" w:bidi="ar_AE"/>
        </w:rPr>
        <w:t>مُعلِّم</w:t>
      </w:r>
      <w:r>
        <w:rPr>
          <w:rtl/>
          <w:cs/>
          <w:lang w:val="ar_AE" w:bidi="ar_AE"/>
        </w:rPr>
        <w:t>، واحرصوا على استخدام الكلمة ذاتها التي استخدمتموها في المقاطع الأخرى.</w:t>
      </w:r>
    </w:p>
    <w:p>
      <w:pPr>
        <w:bidi/>
      </w:pPr>
      <w:r>
        <w:rPr>
          <w:rtl/>
          <w:cs/>
          <w:lang w:val="ar_AE" w:bidi="ar_AE"/>
        </w:rPr>
      </w:r>
      <w:r>
        <w:rPr>
          <w:rtl/>
          <w:cs/>
          <w:lang w:val="ar_AE" w:bidi="ar_AE"/>
        </w:rPr>
        <w:t>تُذكِّر مجموعة الصدوقيين يسوع: "</w:t>
      </w:r>
      <w:r>
        <w:rPr>
          <w:b/>
          <w:rtl/>
          <w:cs/>
          <w:lang w:val="ar_AE" w:bidi="ar_AE"/>
        </w:rPr>
        <w:t>موسى</w:t>
      </w:r>
      <w:r>
        <w:rPr>
          <w:rtl/>
          <w:cs/>
          <w:lang w:val="ar_AE" w:bidi="ar_AE"/>
        </w:rPr>
        <w:t xml:space="preserve"> أخبرنا أنه إذا مات رجُل ولم يكُن له أولاد، فيجب على أخيه أن يتزوج الأرملة ويُنشئ له نسلًا". كان موسى النبي هو الذي كتب الأسفار الخمسة الأولى في الكتاب المُقدَّس، وهي الأسفار الوحيدة التي قبلها الصدوقيُّون أسفارًا مُقدَّسة. في اللغة الأصلية، تتعلَّق كلمة "يُنشئ نسلًا" بكلمة "قيامة". يُظهِر الصدوقيون أنهم يعتقدون أن الحياة الحقيقية الوحيدة التي يعيشها الناس بعد موتهم ستنتقل لهم عن طريق أولادهم ومَن هُم لا يزالون على الأرض.</w:t>
      </w:r>
    </w:p>
    <w:p>
      <w:pPr>
        <w:bidi/>
      </w:pPr>
      <w:r>
        <w:rPr>
          <w:rtl/>
          <w:cs/>
          <w:lang w:val="ar_AE" w:bidi="ar_AE"/>
        </w:rPr>
      </w:r>
      <w:r>
        <w:rPr>
          <w:rtl/>
          <w:cs/>
          <w:lang w:val="ar_AE" w:bidi="ar_AE"/>
        </w:rPr>
        <w:t xml:space="preserve">ثم يُروي الصدوقيون قصة عن امرأة تزوجت سبع مرات، وهُم الآن يسألون سؤالهم: "فَفِي الْقِيَامَةِ لِمَنْ مِنَ السَّبْعَةِ تَكُونُ زَوْجَةً؟ فَإِنَّهَا كَانَتْ لِلْجَمِيعِ! هذه العبارة "في القيامة"، تعني عندما يُقيّم الله الذين ماتوا إلى الحياة مرة أخرى. لا يؤمن الصدوقيون حقًا بوجود قيامة، وهم يطرحون هذا السؤال ليُظهِروا إحدى المشكلات التي يظنون أن هذا المُعتقَد يخلقها. </w:t>
      </w:r>
    </w:p>
    <w:p>
      <w:pPr>
        <w:bidi/>
      </w:pPr>
      <w:r>
        <w:rPr>
          <w:rtl/>
          <w:cs/>
          <w:lang w:val="ar_AE" w:bidi="ar_AE"/>
        </w:rPr>
      </w:r>
      <w:r>
        <w:rPr>
          <w:rtl/>
          <w:cs/>
          <w:lang w:val="ar_AE" w:bidi="ar_AE"/>
        </w:rPr>
        <w:t xml:space="preserve">يجيب يسوع: "أنتم مخطئون"، وهو ما يعني أيضًا "ضُلِّلتم"، أي أنهم مخطئون في عدم إيمانهم بأنّ الناس سيحيون مرة أخرى بعد موتهم. يذكُر يسوع السبب الذي جعل الصدوقيين يخطئون هكذا: "لأنكم لا تعرفون </w:t>
      </w:r>
      <w:r>
        <w:rPr>
          <w:b/>
          <w:rtl/>
          <w:cs/>
          <w:lang w:val="ar_AE" w:bidi="ar_AE"/>
        </w:rPr>
        <w:t>الكُتب</w:t>
      </w:r>
      <w:r>
        <w:rPr>
          <w:rtl/>
          <w:cs/>
          <w:lang w:val="ar_AE" w:bidi="ar_AE"/>
        </w:rPr>
        <w:t xml:space="preserve"> ولا تعرفون </w:t>
      </w:r>
      <w:r>
        <w:rPr>
          <w:b/>
          <w:rtl/>
          <w:cs/>
          <w:lang w:val="ar_AE" w:bidi="ar_AE"/>
        </w:rPr>
        <w:t>قوة</w:t>
      </w:r>
      <w:r>
        <w:rPr>
          <w:rtl/>
          <w:cs/>
          <w:lang w:val="ar_AE" w:bidi="ar_AE"/>
        </w:rPr>
        <w:t xml:space="preserve"> الله". </w:t>
      </w:r>
      <w:r>
        <w:rPr>
          <w:rtl/>
          <w:cs/>
          <w:lang w:val="ar_AE" w:bidi="ar_AE"/>
        </w:rPr>
        <w:t>الأسفار المقدسة</w:t>
      </w:r>
      <w:r>
        <w:rPr>
          <w:rtl/>
          <w:cs/>
          <w:lang w:val="ar_AE" w:bidi="ar_AE"/>
        </w:rPr>
        <w:t>، كما استُخدمت في العهد الجديد، تُشير إلى الكتابات المقدَّسة اليهودية، التي غالبًا ما نعدّها الآن العهد القديم بِرُمَّته. لكن الصدوقيين كانوا يعتقدون أنَّ أسفار موسى هي فقط التي ينبغي أن تُعدّ أسفارًا مُقدَّسة. انظروا "قاموس الكلمات الرئيسية" للحصول على تعريفٍ كامِل، واستخدموا الكلمة ذاتها التي استخدمتموها في المقاطع الأخرى للإشارة إلى "الأسفار المُقدَّسة". يُقول يسوع إن الصدوقيين لا يعرفون ما تُعلِّم الكُتب المقدسة، أو أنهم لا يعرفون معنى ما تقوله.</w:t>
      </w:r>
    </w:p>
    <w:p>
      <w:pPr>
        <w:bidi/>
      </w:pPr>
      <w:r>
        <w:rPr>
          <w:rtl/>
          <w:cs/>
          <w:lang w:val="ar_AE" w:bidi="ar_AE"/>
        </w:rPr>
      </w:r>
      <w:r>
        <w:rPr>
          <w:rtl/>
          <w:cs/>
          <w:lang w:val="ar_AE" w:bidi="ar_AE"/>
        </w:rPr>
        <w:t xml:space="preserve">يشرح: "سيكونون مثل </w:t>
      </w:r>
      <w:r>
        <w:rPr>
          <w:b/>
          <w:rtl/>
          <w:cs/>
          <w:lang w:val="ar_AE" w:bidi="ar_AE"/>
        </w:rPr>
        <w:t>الملائكة</w:t>
      </w:r>
      <w:r>
        <w:rPr>
          <w:rtl/>
          <w:cs/>
          <w:lang w:val="ar_AE" w:bidi="ar_AE"/>
        </w:rPr>
        <w:t xml:space="preserve"> في </w:t>
      </w:r>
      <w:r>
        <w:rPr>
          <w:b/>
          <w:rtl/>
          <w:cs/>
          <w:lang w:val="ar_AE" w:bidi="ar_AE"/>
        </w:rPr>
        <w:t>السماء</w:t>
      </w:r>
      <w:r>
        <w:rPr>
          <w:rtl/>
          <w:cs/>
          <w:lang w:val="ar_AE" w:bidi="ar_AE"/>
        </w:rPr>
        <w:t xml:space="preserve">". </w:t>
      </w:r>
      <w:r>
        <w:rPr>
          <w:rtl/>
          <w:cs/>
          <w:lang w:val="ar_AE" w:bidi="ar_AE"/>
        </w:rPr>
        <w:t>الملاك</w:t>
      </w:r>
      <w:r>
        <w:rPr>
          <w:rtl/>
          <w:cs/>
          <w:lang w:val="ar_AE" w:bidi="ar_AE"/>
        </w:rPr>
        <w:t xml:space="preserve"> كائن روحي خارق للطبيعة، مُرسَل من عند الله. ابحثوا في "قاموس الكلمات الرئيسية" للحصول على تعريف كامِل، واستخدموا الكلمة ذاتها التي استخدمتموها لترجمة كلمة "ملاك" في مقاطع أخرى. </w:t>
      </w:r>
      <w:r>
        <w:rPr>
          <w:rtl/>
          <w:cs/>
          <w:lang w:val="ar_AE" w:bidi="ar_AE"/>
        </w:rPr>
        <w:t>السماء</w:t>
      </w:r>
      <w:r>
        <w:rPr>
          <w:rtl/>
          <w:cs/>
          <w:lang w:val="ar_AE" w:bidi="ar_AE"/>
        </w:rPr>
        <w:t xml:space="preserve"> تُشير إلى المكان الذي يسكن فيه الله وملائكته، وهي أيضًا الوجهة النهائية للمؤمنين. ابحثوا في "قاموس الكلمات الرئيسية" للحصول على تعريف كامِل، واستخدموا الكلمة ذاتها التي استخدمتموها في مقاطع أخرى للإشارة إلى السماء أنها "المكان الذي يسكن فيه الله".</w:t>
      </w:r>
    </w:p>
    <w:p>
      <w:pPr>
        <w:bidi/>
      </w:pPr>
      <w:r>
        <w:rPr>
          <w:rtl/>
          <w:cs/>
          <w:lang w:val="ar_AE" w:bidi="ar_AE"/>
        </w:rPr>
      </w:r>
      <w:r>
        <w:rPr>
          <w:rtl/>
          <w:cs/>
          <w:lang w:val="ar_AE" w:bidi="ar_AE"/>
        </w:rPr>
        <w:t>ينتقل يسوع بعد ذلك للحديث عن مسألة القيامة عمومًا. يقتبس من سفر الخروج: "أَنَا إِلهُ إِبْرَاهِيمَ وَإِلهُ إِسْحَاقَ وَإِلهُ يَعْقُوبَ". تعبير "إله إبراهيم" يعني الإله الذي يعبده إبراهيم. ثم يختم يسوع حديثه قائلًا: "لَيْسَ اللهُ إِلهَ أَمْوَاتٍ بَلْ إِلهُ أَحْيَاءٍ".</w:t>
      </w:r>
    </w:p>
    <w:p>
      <w:pPr>
        <w:bidi/>
      </w:pPr>
      <w:r>
        <w:rPr>
          <w:rtl/>
          <w:cs/>
          <w:lang w:val="ar_AE" w:bidi="ar_AE"/>
        </w:rPr>
      </w:r>
      <w:r>
        <w:rPr>
          <w:rtl/>
          <w:cs/>
          <w:lang w:val="ar_AE" w:bidi="ar_AE"/>
        </w:rPr>
        <w:t>يختتم متّى هذا المقطع بإخبارنا أن الجموع في الهيكل الذين كانوا يستمعون قد بُهتوا من تعليم الرب يسوع.</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22:34–46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22: 34–46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في أكثر الترجمات دقة ويُسرًا.</w:t>
      </w:r>
    </w:p>
    <w:p>
      <w:pPr>
        <w:bidi/>
      </w:pPr>
      <w:r>
        <w:rPr>
          <w:rtl/>
          <w:cs/>
          <w:lang w:val="ar_AE" w:bidi="ar_AE"/>
        </w:rPr>
      </w:r>
      <w:r>
        <w:rPr>
          <w:rtl/>
          <w:cs/>
          <w:lang w:val="ar_AE" w:bidi="ar_AE"/>
        </w:rPr>
        <w:t>في هذا المقطع، يروي البشير متّى قصة أخرى عن الرب يسوع يتحدث إلى القادة الدينيين في الهيكل. لقد قاوم القادة الدينيون الرب يسوع بالفعل عدة مرات، وهنا والآن يحاولون الإيقاع به لجعله يقول شيئًا يوقعه في متاعب. في هذه القصة، للمرة الثالثة، سيسأل بعض القادة الدينيين الرب يسوع سؤالًا صعبًا يتوقعون ألا يتمكن الرب يسوع من الإجابة عنه؛ فيسألهم الرب يسوع بدروه سؤالًا، لا يستطيعون هم الإجابة عنه، ليخبرنا متّى في نهاية هذا المقطع أنه بعد ذلك، لم يكن أحد يجرؤ بالشجاعة ليسأل الرب يسوع أي أسئلة أخرى.</w:t>
      </w:r>
    </w:p>
    <w:p>
      <w:pPr>
        <w:bidi/>
      </w:pPr>
      <w:r>
        <w:rPr>
          <w:rtl/>
          <w:cs/>
          <w:lang w:val="ar_AE" w:bidi="ar_AE"/>
        </w:rPr>
      </w:r>
      <w:r>
        <w:rPr>
          <w:rtl/>
          <w:cs/>
          <w:lang w:val="ar_AE" w:bidi="ar_AE"/>
        </w:rPr>
        <w:t>السؤال الأول الذي أجاب عنه الرب يسوع كان من جماعة الفريسيين، والسؤال الثاني كان من جماعة الصدوقيين. كان الفريسيون والصدوقيون مجموعتين مختلفة من اليهود المتدنيين بتعاليم مختلفة، واختلفوا في الكثير من الأمور الدينية، لكنهما اجتمعا واتفقا على التخلص من الرب يسوع. فعاد الفريسيون ليطرحوا عليه سؤالًا آخر؛ يخبرنا متّى أنهم كانوا يستمعون إلى رد الرب يسوع على سؤال الصدوقيين. يدرك الفريسيون أن الصدوقيين لم يكن لديهم شيء آخر ليقولوه بعد سماع جواب الرب يسوع لسؤالهم. وهنا اجتمع الفريسيون مجددًا محاولين إيجاد سؤال واحد صعبًا للغاية على الرب يسوع. فتقدّم أحدهم ليسأل الرب يسوع سؤالًا. يدعى هذا الفريسي "ناموسي"، أي شخص درس ودقق في الشرائع الدينية اليهودية الواردة في العهد القديم،</w:t>
      </w:r>
    </w:p>
    <w:p>
      <w:pPr>
        <w:bidi/>
      </w:pPr>
      <w:r>
        <w:rPr>
          <w:rtl/>
          <w:cs/>
          <w:lang w:val="ar_AE" w:bidi="ar_AE"/>
        </w:rPr>
      </w:r>
      <w:r>
        <w:rPr>
          <w:rtl/>
          <w:cs/>
          <w:lang w:val="ar_AE" w:bidi="ar_AE"/>
        </w:rPr>
        <w:t>يدعو هذا الخبير في الشريعة الرب يسوع "يا معلِّم"، ثم يسأله: "أَيَّةُ وَصِيَّةٍ هِيَ ٱلْعُظْمَى فِي ٱلنَّامُوسِ؟" لفظة "الناموس" تعني شرائع الله في العهد القديم، وتحديداً الأسفار الخمسة الأولى من العهد القديم. وفي قوله "وَصِيَّةٍ هِيَ ٱلْعُظْمَى"، فهو يتحدث بأسلوب يشبه الطريقة التي يتحدث بها الناس في اللغة العبرية، ومعناها الأعظم والأهم على الإطلاق! كان المعلمون الدينيون في ذلك الوقت يجادلون حول الشرائع وأي أنواع الوصايا في العهد القديم كانت الأكثر أهمية. فكان هذا سؤالًا شائعًا يُطرَح للنقاش! لكنه سؤالًا يضع الرب يسوع في متاعب. فإذا أجاب بأن إحدى الشرائع هي الأهم، فقد يتهمه الناس بإهانة الله بقوله إن بعض شرائع الله ليست مهمة.</w:t>
      </w:r>
    </w:p>
    <w:p>
      <w:pPr>
        <w:bidi/>
      </w:pPr>
      <w:r>
        <w:rPr>
          <w:rtl/>
          <w:cs/>
          <w:lang w:val="ar_AE" w:bidi="ar_AE"/>
        </w:rPr>
      </w:r>
      <w:r>
        <w:rPr>
          <w:rtl/>
          <w:cs/>
          <w:lang w:val="ar_AE" w:bidi="ar_AE"/>
        </w:rPr>
        <w:t>توقَّفوا وناقشوا هذه الأسئلة مع فريقكم: في ثقافتكم، ما أهم الواجبات التي ينبغي للناس اتباعها؟ ما أبشع خطية أو الخطايا التي يظنونها؟ ماذا تُبرز هذه الأفكار عن الأمور المهمة في مجتمعكم؟</w:t>
      </w:r>
    </w:p>
    <w:p>
      <w:pPr>
        <w:bidi/>
      </w:pPr>
      <w:r>
        <w:rPr>
          <w:rtl/>
          <w:cs/>
          <w:lang w:val="ar_AE" w:bidi="ar_AE"/>
        </w:rPr>
      </w:r>
      <w:r>
        <w:rPr>
          <w:rtl/>
          <w:cs/>
          <w:lang w:val="ar_AE" w:bidi="ar_AE"/>
        </w:rPr>
        <w:t>فأجاب الرب يسوع عن السؤال مقتبسًا وصية من سفر التثنية: فَقَالَ لَهُ يَسُوعُ: "تُحِبُّ ٱلرَّبَّ إِلَهَكَ مِنْ كُلِّ قَلْبِكَ، وَمِنْ كُلِّ نَفْسِكَ، وَمِنْ كُلِّ فِكْرِكَ". كان هذا الاقتباس مألوفًا لليهود في زمن الرب يسوع، لأنهم كانوا يرددون مقطعه مرتين في اليوم. في قوله "مِنْ كُلِّ قَلْبِكَ، وَمِنْ كُلِّ نَفْسِكَ، وَمِنْ كُلِّ فِكْرِكَ"، فهو لا يقول إن للمحبة أنواع أو أجزاء مختلفة من الشخص هي التي تُحب؛ فهم يقول ويؤكد أن الله يريد لكل البشر أن يحبوه بكليتهم من مشاعر وأفكار. فينبغي للناس أن يحبوا الله بكل أفكارهم ومشاعرهم وافعالهم، ويكرر أنها الوصية الأعظم والأولى، ثم يضيف قائلًا: "وَٱلثَّانِيَةُ مِثْلُهَا: تُحِبُّ قَرِيبَكَ كَنَفْسِكَ". وهذا اقتباس من سفر آخر في العهد القديم.</w:t>
      </w:r>
    </w:p>
    <w:p>
      <w:pPr>
        <w:bidi/>
      </w:pPr>
      <w:r>
        <w:rPr>
          <w:rtl/>
          <w:cs/>
          <w:lang w:val="ar_AE" w:bidi="ar_AE"/>
        </w:rPr>
      </w:r>
      <w:r>
        <w:rPr>
          <w:rtl/>
          <w:cs/>
          <w:lang w:val="ar_AE" w:bidi="ar_AE"/>
        </w:rPr>
        <w:t>جواب الرب يسوع يُظهر للناس أن طريقة طاعة ناموس الله يبدأ بمحبة الله والآخرين. فإجابته لا تعني بقية وصايا الله ليست مهمة، لأن جميع وصايا العهد القديم الأخرى تُظهر كيف تُحب الله والناس. ويختم الرب يسوع جوابه: "بِهَاتَيْنِ ٱلْوَصِيَّتَيْنِ يَتَعَلَّقُ ٱلنَّامُوسُ كُلُّهُ وَٱلْأَنْبِيَاءُ". وهنا لفظة "الناموس" تعني كتب موسى الخمس، أول أسفار العهد القديم، و"الأنبياء" هي بقية أسفار العهد القديم. فالرب يسوع يقول إن هاتين الوصيتين تشكلان أساس العهد القديم بأكمله.</w:t>
      </w:r>
    </w:p>
    <w:p>
      <w:pPr>
        <w:bidi/>
      </w:pPr>
      <w:r>
        <w:rPr>
          <w:rtl/>
          <w:cs/>
          <w:lang w:val="ar_AE" w:bidi="ar_AE"/>
        </w:rPr>
      </w:r>
      <w:r>
        <w:rPr>
          <w:rtl/>
          <w:cs/>
          <w:lang w:val="ar_AE" w:bidi="ar_AE"/>
        </w:rPr>
        <w:t>لم يُخبر البشير متّى ماذا ظنَّ الفريسيون عن جواب الرب يسوع، بل أسرع إلى سرد سؤال الرب يسوع للفريسيين. وكان من الشائع جدًا أن يطرح المعلمون الدينيون اليهود أسئلة كطريقة للتعليم.</w:t>
      </w:r>
    </w:p>
    <w:p>
      <w:pPr>
        <w:bidi/>
      </w:pPr>
      <w:r>
        <w:rPr>
          <w:rtl/>
          <w:cs/>
          <w:lang w:val="ar_AE" w:bidi="ar_AE"/>
        </w:rPr>
      </w:r>
      <w:r>
        <w:rPr>
          <w:rtl/>
          <w:cs/>
          <w:lang w:val="ar_AE" w:bidi="ar_AE"/>
        </w:rPr>
        <w:t>توقَّفوا واطرحوا الأسئلة التالية مع فريقكم: كيف يُعلّم المعلمون الدينيون في ثقافتكم؟ ما الأساليب التي يستخدمونها؟ كيف يتفاعل الناس معهم؟</w:t>
      </w:r>
    </w:p>
    <w:p>
      <w:pPr>
        <w:bidi/>
      </w:pPr>
      <w:r>
        <w:rPr>
          <w:rtl/>
          <w:cs/>
          <w:lang w:val="ar_AE" w:bidi="ar_AE"/>
        </w:rPr>
      </w:r>
      <w:r>
        <w:rPr>
          <w:rtl/>
          <w:cs/>
          <w:lang w:val="ar_AE" w:bidi="ar_AE"/>
        </w:rPr>
        <w:t>يسأل الرب يسوع الفريسيين سؤالًا عن المسيا، المخلص الذي وعد الله بإرساله. فيسألهم الرب يسوع عن ابن مَن سيكون، من أي بيت سينحدر منه، فيجيب الفريسيون بأن المسيَّا يأتي من بيت الملك داود. كان هذا سؤالًا سهلاً للغاية الإجابة عنه، لأن العديد من مقاطع العهد القديم تتحدث عن مجيء المسيح من نسل الملك داود.</w:t>
      </w:r>
    </w:p>
    <w:p>
      <w:pPr>
        <w:bidi/>
      </w:pPr>
      <w:r>
        <w:rPr>
          <w:rtl/>
          <w:cs/>
          <w:lang w:val="ar_AE" w:bidi="ar_AE"/>
        </w:rPr>
      </w:r>
      <w:r>
        <w:rPr>
          <w:rtl/>
          <w:cs/>
          <w:lang w:val="ar_AE" w:bidi="ar_AE"/>
        </w:rPr>
        <w:t>ثم يسأل الرب يسوع الفريسيين سؤالًا آخر، ليس سهلا الإجابة عنه! فيقول: "فَكَيْفَ يَدْعُوهُ دَاوُدُ بِٱلرُّوحِ رَبًّا؟" فيقتبس الرب يسوع من مزمور 110، "قَالَ ٱلرَّبُّ لِرَبِّي: ٱجْلِسْ عَنْ يَمِينِي حَتَّى أَضَعَ أَعْدَاءَكَ مَوْطِئًا لِقَدَمَيْكَ". كان العديد من المعلمين الدينيين يعلمون أن هذا المزمور يخص المسيا، المخلص الذي سيغلِّبه الله على أعدائه.</w:t>
      </w:r>
    </w:p>
    <w:p>
      <w:pPr>
        <w:bidi/>
      </w:pPr>
      <w:r>
        <w:rPr>
          <w:rtl/>
          <w:cs/>
          <w:lang w:val="ar_AE" w:bidi="ar_AE"/>
        </w:rPr>
      </w:r>
      <w:r>
        <w:rPr>
          <w:rtl/>
          <w:cs/>
          <w:lang w:val="ar_AE" w:bidi="ar_AE"/>
        </w:rPr>
        <w:t>فأقر الرب يسوع وآخرون في ذلك الوقت بأن الملك داود هو نفسه كاتب هذا المزمور. فيقول إن داود كتب هذه الكلمات "بالروح"، أي أن كلمات المزامير قد أعطاه أوحى له به بالروح القدس. فكل ما كتبه داود بالروح هو حق! لكن سيكون غريبًا جدًا أن يدعو أحدهم ابنه أو حفيده أو غيره من نسله "ربي". بل سيكون من الطبيعي أن يدعو الابن أبيه "سيدي". فيسأل الرب يسوع السؤال: "فَإِنْ كَانَ دَاوُدُ يَدْعُوهُ رَبًّا، فَكَيْفَ يَكُونُ ٱبْنَهُ؟" فبهذا السؤال، يشير الرب يسوع إلى حقيقة أن المسيا هو أكثر من مجرد نسل بشري من داود! فالمسيا حتمًا أعظم من الملك داود، إذا دعاه داود "ربي". وهذه طريقة لتوجيه أذهان الناس إلى حقيقة أن الرب يسوع ليس ابن داود فحسب، بل ابن الله أيضًا، مع أن الرب يسوع لا يستخدم تلك العبارة في هذا الموقف.</w:t>
      </w:r>
    </w:p>
    <w:p>
      <w:pPr>
        <w:bidi/>
      </w:pPr>
      <w:r>
        <w:rPr>
          <w:rtl/>
          <w:cs/>
          <w:lang w:val="ar_AE" w:bidi="ar_AE"/>
        </w:rPr>
      </w:r>
      <w:r>
        <w:rPr>
          <w:rtl/>
          <w:cs/>
          <w:lang w:val="ar_AE" w:bidi="ar_AE"/>
        </w:rPr>
        <w:t>فليس لدى الفريسيين جواب عن سؤال الرب يسوع يتفق مع فهمهم لهوية المسيا! لذلك لا يمكنهم الإجابة عن سؤاله الثاني. فالآن وقد أجاب الرب يسوع عن أصعب ثلاثة أسئلة طرحهم القادة الدينيون، كما هو بدروه سألهم سؤال لم يستطيعوا مجاوبته، فانتهت المجادلة، ولم يجرؤ القادة الدينيون على سؤاله أي أسئلة أخرى، إنما بدؤوا في البحث عن طريقة مختلفة للتخلص منه.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3 مشاهد.</w:t>
      </w:r>
    </w:p>
    <w:p>
      <w:pPr>
        <w:bidi/>
      </w:pPr>
      <w:r>
        <w:rPr>
          <w:rtl/>
          <w:cs/>
          <w:lang w:val="ar_AE" w:bidi="ar_AE"/>
        </w:rPr>
      </w:r>
      <w:r>
        <w:rPr>
          <w:b/>
          <w:rtl/>
          <w:cs/>
          <w:lang w:val="ar_AE" w:bidi="ar_AE"/>
        </w:rPr>
        <w:t>المشهد الأول:</w:t>
      </w:r>
      <w:r>
        <w:rPr>
          <w:rtl/>
          <w:cs/>
          <w:lang w:val="ar_AE" w:bidi="ar_AE"/>
        </w:rPr>
        <w:t xml:space="preserve"> يسمع الفريسيون جواب يسوع على سؤال الصدوقيين، فيجتمعوا معًا ليجدوا مرة أخرى سؤالًا يصعب على يسوع أن يجيب عنه.</w:t>
      </w:r>
    </w:p>
    <w:p>
      <w:pPr>
        <w:bidi/>
      </w:pPr>
      <w:r>
        <w:rPr>
          <w:rtl/>
          <w:cs/>
          <w:lang w:val="ar_AE" w:bidi="ar_AE"/>
        </w:rPr>
      </w:r>
      <w:r>
        <w:rPr>
          <w:b/>
          <w:rtl/>
          <w:cs/>
          <w:lang w:val="ar_AE" w:bidi="ar_AE"/>
        </w:rPr>
        <w:t>المشهد الثاني:</w:t>
      </w:r>
      <w:r>
        <w:rPr>
          <w:rtl/>
          <w:cs/>
          <w:lang w:val="ar_AE" w:bidi="ar_AE"/>
        </w:rPr>
        <w:t xml:space="preserve"> يتقدّم فريسي واحد، وهو خبير في الشريعة الدينية، ويسأل يسوع: "أَيَّةُ وَصِيَّةٍ هِيَ الْعُظْمَى فِي النَّامُوسِ؟" يجيب الرب يسوع باقتباس مقطعين من أسفار العهد القديم التي كتبها موسى، يوصيان شعب إسرائيل أن يحبوا الله من كل قلوبهم، وأن يحبوا الناس من حولهم.</w:t>
      </w:r>
    </w:p>
    <w:p>
      <w:pPr>
        <w:bidi/>
      </w:pPr>
      <w:r>
        <w:rPr>
          <w:rtl/>
          <w:cs/>
          <w:lang w:val="ar_AE" w:bidi="ar_AE"/>
        </w:rPr>
      </w:r>
      <w:r>
        <w:rPr>
          <w:b/>
          <w:rtl/>
          <w:cs/>
          <w:lang w:val="ar_AE" w:bidi="ar_AE"/>
        </w:rPr>
        <w:t>المشهد الثالث:</w:t>
      </w:r>
      <w:r>
        <w:rPr>
          <w:rtl/>
          <w:cs/>
          <w:lang w:val="ar_AE" w:bidi="ar_AE"/>
        </w:rPr>
        <w:t xml:space="preserve"> يسأل يسوع الفريسيين المجتمعين هناك "ابْنُ مَنْ هُوَ؟» قَالُوا لَهُ: «ابْنُ دَاوُدَ». ثم يسألهم يسوع عن سبب دعوة داود للمسيا "ربِّي"، إذا كان المسيا ابن داود. ولم يكن عند الفريسيين جواب. بعد هذا الحوار، لم يجرؤ أحد أن يسأل يسوع أي سؤال آخر.</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مجموعة من الفريسيين</w:t>
      </w:r>
    </w:p>
    <w:p>
      <w:pPr>
        <w:pStyle w:val="ListBullet"/>
        <w:bidi/>
        <w:spacing w:line="240" w:lineRule="auto"/>
        <w:ind w:left="720"/>
      </w:pPr>
      <w:r>
        <w:rPr>
          <w:rtl/>
          <w:cs/>
          <w:lang w:val="ar_AE" w:bidi="ar_AE"/>
        </w:rPr>
      </w:r>
      <w:r>
        <w:rPr>
          <w:rtl/>
          <w:cs/>
          <w:lang w:val="ar_AE" w:bidi="ar_AE"/>
        </w:rPr>
        <w:t>فريسي خبير في الشريعة</w:t>
      </w:r>
    </w:p>
    <w:p>
      <w:pPr>
        <w:pStyle w:val="ListBullet"/>
        <w:bidi/>
        <w:spacing w:line="240" w:lineRule="auto"/>
        <w:ind w:left="720"/>
      </w:pPr>
      <w:r>
        <w:rPr>
          <w:rtl/>
          <w:cs/>
          <w:lang w:val="ar_AE" w:bidi="ar_AE"/>
        </w:rPr>
      </w:r>
      <w:r>
        <w:rPr>
          <w:rtl/>
          <w:cs/>
          <w:lang w:val="ar_AE" w:bidi="ar_AE"/>
        </w:rPr>
        <w:t>آخرون يستمعون في الهيكل</w:t>
      </w:r>
    </w:p>
    <w:p>
      <w:pPr>
        <w:pStyle w:val="ListBullet"/>
        <w:bidi/>
        <w:spacing w:line="240" w:lineRule="auto"/>
        <w:ind w:left="720"/>
      </w:pPr>
      <w:r>
        <w:rPr>
          <w:rtl/>
          <w:cs/>
          <w:lang w:val="ar_AE" w:bidi="ar_AE"/>
        </w:rPr>
      </w:r>
      <w:r>
        <w:rPr>
          <w:rtl/>
          <w:cs/>
          <w:lang w:val="ar_AE" w:bidi="ar_AE"/>
        </w:rPr>
        <w:t>تلاميذ يسوع</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تذكّروا أن يسوع كان يتحدث للتو مع جماعة من الصدوقيين في ساحة الهيكل، فحاول الصدوقيون أن يخدعوه بسؤال صعب. وكان تلاميذ يسوع وجمع كبير من الناس يستمعون ليسوع وهو يتحدث مع القادة الدينيين. كما كان بعض الفريسيين أيضًا يستمعون لما قاله للصدوقيين. يدرك الفريسيون أن يسوع لم ينخدع بسؤال الصدوقيين، فيجتمع الفريسيون مرة أخرى ليحاولوا أن يمسكوا يسوع بكلمة. فتقدموا إليه، وسأله أحدهم، وهو خبير في شريعة العهد القديم، سؤالًا ليختبره أو ليجعله يقول شيئًا خاطئًا. والسؤال هو: "أَيَّةُ وَصِيَّةٍ هِيَ الْعُظْمَى فِي النَّامُوسِ؟"</w:t>
      </w:r>
    </w:p>
    <w:p>
      <w:pPr>
        <w:bidi/>
      </w:pPr>
      <w:r>
        <w:rPr>
          <w:rtl/>
          <w:cs/>
          <w:lang w:val="ar_AE" w:bidi="ar_AE"/>
        </w:rPr>
      </w:r>
      <w:r>
        <w:rPr>
          <w:rtl/>
          <w:cs/>
          <w:lang w:val="ar_AE" w:bidi="ar_AE"/>
        </w:rPr>
        <w:t>فيجيب يسوع مقتبسًا من سفر التثنية: "تُحِبُّ الرَّبَّ إِلهَكَ مِنْ كُلِّ قَلْبِكَ، وَمِنْ كُلِّ نَفْسِكَ، وَمِنْ كُلِّ فِكْرِكَ". ويقول يسوع إن "هذِهِ هِيَ الْوَصِيَّةُ الأُولَى وَالْعُظْمَى." ثم يقول أن الثَّانِيَةُ مِثْلُهَا: تُحِبُّ قَرِيبَكَ كَنَفْسِكَ. ثم يوضح لهم أن الشريعة كلها، وكتب الأنبياء أيضًا، مبنية على هاتين الوصيتين.</w:t>
      </w:r>
    </w:p>
    <w:p>
      <w:pPr>
        <w:bidi/>
      </w:pPr>
      <w:r>
        <w:rPr>
          <w:rtl/>
          <w:cs/>
          <w:lang w:val="ar_AE" w:bidi="ar_AE"/>
        </w:rPr>
      </w:r>
      <w:r>
        <w:rPr>
          <w:rtl/>
          <w:cs/>
          <w:lang w:val="ar_AE" w:bidi="ar_AE"/>
        </w:rPr>
        <w:t>ثم ينتهز يسوع الفرصة، والفريسيون مجتمعون حوله، ليسألهم سؤالًا: "مَاذَا تَظُنُّونَ فِي الْمَسِيحِ؟ ابْنُ مَنْ هُوَ؟" "ابْنُ مَنْ هُوَ؟" فأجابوا بسرعة: "ابْنُ دَاوُدَ". فطرح يسوع سؤالًا أصعب بكثير: "فَكَيْفَ يَدْعُوهُ دَاوُدُ بِالرُّوحِ رَبًّا؟" واقتبس يسوع من المزمور ١١٠، حيث يقول كاتب المزمور: "قَالَ الرَّبُّ لِرَبِّي: «اجْلِسْ عَنْ يَمِينِي"، وهو مكان عظيم للكرامة والسلطان، "حَتَّى أَضَعَ أَعْدَاءَكَ مَوْطِئًا لِقَدَمَيْكَ"، أي أن الله سيعطيه النصرة على أعدائه. وإذا كان شخص ما تحت قدمي شخص آخر فهذا يعني أنه صار مُهانًا وعاجزًا عن مقاومته، وعليه أن يفعل ما يأمره به الآخر.</w:t>
      </w:r>
    </w:p>
    <w:p>
      <w:pPr>
        <w:bidi/>
      </w:pPr>
      <w:r>
        <w:rPr>
          <w:rtl/>
          <w:cs/>
          <w:lang w:val="ar_AE" w:bidi="ar_AE"/>
        </w:rPr>
      </w:r>
      <w:r>
        <w:rPr>
          <w:rtl/>
          <w:cs/>
          <w:lang w:val="ar_AE" w:bidi="ar_AE"/>
        </w:rPr>
        <w:t>توقّفوا وناقشوا هذه الأسئلة مع فريقكم: في ثقافتكم، كيف يتحدث الناس عن شخص انتصر في معركة أو صراع؟ وكيف يتحدثون عن شخص له سلطان على آخر أو على شيء ما؟</w:t>
      </w:r>
    </w:p>
    <w:p>
      <w:pPr>
        <w:bidi/>
      </w:pPr>
      <w:r>
        <w:rPr>
          <w:rtl/>
          <w:cs/>
          <w:lang w:val="ar_AE" w:bidi="ar_AE"/>
        </w:rPr>
      </w:r>
      <w:r>
        <w:rPr>
          <w:rtl/>
          <w:cs/>
          <w:lang w:val="ar_AE" w:bidi="ar_AE"/>
        </w:rPr>
        <w:t>ثم عاد يسوع وطرح سؤاله على الفريسيين: "فَإِنْ كَانَ دَاوُدُ يَدْعُوهُ رَبًّا، فَكَيْفَ يَكُونُ ابْنَهُ؟</w:t>
      </w:r>
    </w:p>
    <w:p>
      <w:pPr>
        <w:bidi/>
      </w:pPr>
      <w:r>
        <w:rPr>
          <w:rtl/>
          <w:cs/>
          <w:lang w:val="ar_AE" w:bidi="ar_AE"/>
        </w:rPr>
      </w:r>
      <w:r>
        <w:rPr>
          <w:rtl/>
          <w:cs/>
          <w:lang w:val="ar_AE" w:bidi="ar_AE"/>
        </w:rPr>
        <w:t>فَلَمْ يَسْتَطِعْ الفريسيون أَنْ يُجِيبوهُ بِكَلِمَةٍ على هذا السؤال. في الواقع، لم يكن عند أحد جواب. وضع هذا السؤال الأخير الذي طرحه يسوع حدًا للجدال، إذ أصبح واضحًا أنه لا يمكن خداعه بسهولة حتى بأصعب الأسئلة.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مجموعة من الفريسيين</w:t>
      </w:r>
    </w:p>
    <w:p>
      <w:pPr>
        <w:pStyle w:val="ListBullet"/>
        <w:bidi/>
        <w:spacing w:line="240" w:lineRule="auto"/>
        <w:ind w:left="720"/>
      </w:pPr>
      <w:r>
        <w:rPr>
          <w:rtl/>
          <w:cs/>
          <w:lang w:val="ar_AE" w:bidi="ar_AE"/>
        </w:rPr>
      </w:r>
      <w:r>
        <w:rPr>
          <w:rtl/>
          <w:cs/>
          <w:lang w:val="ar_AE" w:bidi="ar_AE"/>
        </w:rPr>
        <w:t>فريسي خبير في الشريعة</w:t>
      </w:r>
    </w:p>
    <w:p>
      <w:pPr>
        <w:pStyle w:val="ListBullet"/>
        <w:bidi/>
        <w:spacing w:line="240" w:lineRule="auto"/>
        <w:ind w:left="720"/>
      </w:pPr>
      <w:r>
        <w:rPr>
          <w:rtl/>
          <w:cs/>
          <w:lang w:val="ar_AE" w:bidi="ar_AE"/>
        </w:rPr>
      </w:r>
      <w:r>
        <w:rPr>
          <w:rtl/>
          <w:cs/>
          <w:lang w:val="ar_AE" w:bidi="ar_AE"/>
        </w:rPr>
        <w:t>آخرون يستمعون في الهيكل</w:t>
      </w:r>
    </w:p>
    <w:p>
      <w:pPr>
        <w:pStyle w:val="ListBullet"/>
        <w:bidi/>
        <w:spacing w:line="240" w:lineRule="auto"/>
        <w:ind w:left="720"/>
      </w:pPr>
      <w:r>
        <w:rPr>
          <w:rtl/>
          <w:cs/>
          <w:lang w:val="ar_AE" w:bidi="ar_AE"/>
        </w:rPr>
      </w:r>
      <w:r>
        <w:rPr>
          <w:rtl/>
          <w:cs/>
          <w:lang w:val="ar_AE" w:bidi="ar_AE"/>
        </w:rPr>
        <w:t>تلاميذ يسوع</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بعض أجزاء القصة.</w:t>
      </w:r>
    </w:p>
    <w:p>
      <w:pPr>
        <w:bidi/>
      </w:pPr>
      <w:r>
        <w:rPr>
          <w:rtl/>
          <w:cs/>
          <w:lang w:val="ar_AE" w:bidi="ar_AE"/>
        </w:rPr>
      </w:r>
      <w:r>
        <w:rPr>
          <w:rtl/>
          <w:cs/>
          <w:lang w:val="ar_AE" w:bidi="ar_AE"/>
        </w:rPr>
        <w:t>تبدأ القصة عندما تجتمع جماعة من الفريسيين معًا في محاولةٍ للإيقاع بيسوع بسؤالٍ خادع. فيتقدّم أحدهم، وهو فريسيٌّ خبيرٌ في شريعة العهد القديم، ويسأل: "يا مُعَلِّمُ، أيَّةُ وصيَّةٍ هي العُظمَى في النّاموسِ؟"</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الممثّل الذي يؤدّي دور خبير الشريعة: "كيف تشعر الآن؟" قد تسمعون إجابات مثل: "أشعر بالذكاء"، أو "متحمّس لأُظهر أن يسوع ليس بالحكمة التي يظنّها الناس".</w:t>
      </w:r>
    </w:p>
    <w:p>
      <w:pPr>
        <w:pStyle w:val="ListBullet"/>
        <w:bidi/>
        <w:spacing w:line="240" w:lineRule="auto"/>
        <w:ind w:left="720"/>
      </w:pPr>
      <w:r>
        <w:rPr>
          <w:rtl/>
          <w:cs/>
          <w:lang w:val="ar_AE" w:bidi="ar_AE"/>
        </w:rPr>
      </w:r>
      <w:r>
        <w:rPr>
          <w:rtl/>
          <w:cs/>
          <w:lang w:val="ar_AE" w:bidi="ar_AE"/>
        </w:rPr>
        <w:t>اسألوا المُمثِّل الذي يؤدي دور يسوع: "بماذا تشعر؟" قد يقول: "حزين لأنهم ما زالوا يحاولون الإيقاع بي"، أو "فرح لأن لديّ فرصة لتعليمهم الحقّ".</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يبدأ يسوع إجابته باقتباسٍ من العهد القديم قائلاً: "تُحِبُّ الرَّبَّ إلهَكَ مِنْ كُلِّ قَلبِكَ، ومِنْ كُلِّ نَفسِكَ، ومِنْ كُلِّ فِكرِكَ. هذِهِ هي الوَصيَّةُ الأولَى والعُظمَى". ثم يُضيف وصية ثانية تتعلّق بالمحبة أيضًا، ولكن هذه المرة تجاه الناس، فيقول: "والثّانيَةُ مِثلُها: تُحِبُّ قريبَكَ كنَفسِكَ". ويُوضح أن هذه الوصية الثانية تُشبه الأولى في أهميتها، ثم يختم بقوله: "بهاتَينِ الوَصيَّتَينِ يتَعَلَّقُ النّاموسُ كُلُّهُ والأنبياءُ".</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الفريسيين: "بماذا تشعرون؟" قد يقولون: "مندهشون"، أو "مُعجَبون"، أو "مُحبَطون لأن يسوع قال شيئًا لا يمكننا الجدال فيه".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وبينما يحيط الفريسيون بيسوع، يبدأ هو بطرح سؤالٍ عليهم فيقول: "ماذا تظُنّونَ في المَسيحِ؟ ابنُ مَنْ هو؟" فيُجيبونه بسهولة: "ابنُ داوُدَ". لكن يسوع يسألهم بعد ذلك: "فكيفَ يَدعوهُ داوُدُ بالرّوحِ رَبًّا؟". ثم يقتبس من مزمور 110 قائلًا: "قالَ الرَّبُّ لرَبّي: اجلِسْ عن يَميني حتَّى أضَعَ أعداءَكَ مَوْطِئًا لقَدَمَيكَ". ثم يسأل يسوع مرةً أخرى: "فإنْ كانَ داوُدُ يَدعوهُ رَبًّا، فكيفَ يكونُ ابنَهُ؟"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الفريسيين: "بماذا تشعرون؟" قد تسمعون إجابات مثل: "مرتبكون"، أو "مُحرَجون لأننا لا نجد إجابة"، أو "غاضبون".</w:t>
      </w:r>
    </w:p>
    <w:p>
      <w:pPr>
        <w:bidi/>
      </w:pPr>
      <w:r>
        <w:rPr>
          <w:rtl/>
          <w:cs/>
          <w:lang w:val="ar_AE" w:bidi="ar_AE"/>
        </w:rPr>
      </w:r>
      <w:r>
        <w:rPr>
          <w:rtl/>
          <w:cs/>
          <w:lang w:val="ar_AE" w:bidi="ar_AE"/>
        </w:rPr>
        <w:t>وإذ لم يستطع الفريسيون الردّ على سؤال يسوع، يتوقّف الناس عن طرح الأسئلة عليه بعد ذلك.</w:t>
      </w:r>
    </w:p>
    <w:p>
      <w:pPr>
        <w:bidi/>
      </w:pPr>
      <w:r>
        <w:rPr>
          <w:rtl/>
          <w:cs/>
          <w:lang w:val="ar_AE" w:bidi="ar_AE"/>
        </w:rPr>
      </w:r>
      <w:r>
        <w:rPr>
          <w:rtl/>
          <w:cs/>
          <w:lang w:val="ar_AE" w:bidi="ar_AE"/>
        </w:rPr>
        <w:t>وفي نهاية التمثيل، اسألوا الممثلين الذين يجسّدون دور الآخرين في الهيكل: "كيف تشعرون الآن؟" قد يقولون: "مُعجَبون"، أو "مندهشون"، أو "نشعر بالرهبة من حكمة يسوع".</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يبدأ المقطع بأنَّ </w:t>
      </w:r>
      <w:r>
        <w:rPr>
          <w:b/>
          <w:rtl/>
          <w:cs/>
          <w:lang w:val="ar_AE" w:bidi="ar_AE"/>
        </w:rPr>
        <w:t>الفريسيين</w:t>
      </w:r>
      <w:r>
        <w:rPr>
          <w:rtl/>
          <w:cs/>
          <w:lang w:val="ar_AE" w:bidi="ar_AE"/>
        </w:rPr>
        <w:t xml:space="preserve"> سمعوا أنَّ يسوع "أبْكمَ </w:t>
      </w:r>
      <w:r>
        <w:rPr>
          <w:b/>
          <w:rtl/>
          <w:cs/>
          <w:lang w:val="ar_AE" w:bidi="ar_AE"/>
        </w:rPr>
        <w:t>الصدوقيين</w:t>
      </w:r>
      <w:r>
        <w:rPr>
          <w:rtl/>
          <w:cs/>
          <w:lang w:val="ar_AE" w:bidi="ar_AE"/>
        </w:rPr>
        <w:t xml:space="preserve">" بإجابته على سؤالهم، أي أنه أجابهم بطريقة تجعلهم يكفُّون عن طرْح الأسئلة. </w:t>
      </w:r>
      <w:r>
        <w:rPr>
          <w:rtl/>
          <w:cs/>
          <w:lang w:val="ar_AE" w:bidi="ar_AE"/>
        </w:rPr>
        <w:t>الفريسيُّون</w:t>
      </w:r>
      <w:r>
        <w:rPr>
          <w:rtl/>
          <w:cs/>
          <w:lang w:val="ar_AE" w:bidi="ar_AE"/>
        </w:rPr>
        <w:t xml:space="preserve"> و </w:t>
      </w:r>
      <w:r>
        <w:rPr>
          <w:rtl/>
          <w:cs/>
          <w:lang w:val="ar_AE" w:bidi="ar_AE"/>
        </w:rPr>
        <w:t>الصدوقيُّون</w:t>
      </w:r>
      <w:r>
        <w:rPr>
          <w:rtl/>
          <w:cs/>
          <w:lang w:val="ar_AE" w:bidi="ar_AE"/>
        </w:rPr>
        <w:t xml:space="preserve"> كانوا مجموعتَين دينيَّتَيْن بين اليهود لهما تعاليم مختلفة عن الأسفار المقدسة وعن الله والإيمان. ابحثوا في "قاموس الكلمات الرئيسية" للحصول على التعريفات الكاملة، واحرصوا على تَرْجَمَة هذه الكلمات كما ترجمتموها في مقاطع أخرى. يجتمع الفريسيون الآن ويذهبوا إلى يسوع ليسألوا سؤالًا آخر.</w:t>
      </w:r>
    </w:p>
    <w:p>
      <w:pPr>
        <w:bidi/>
      </w:pPr>
      <w:r>
        <w:rPr>
          <w:rtl/>
          <w:cs/>
          <w:lang w:val="ar_AE" w:bidi="ar_AE"/>
        </w:rPr>
      </w:r>
      <w:r>
        <w:rPr>
          <w:rtl/>
          <w:cs/>
          <w:lang w:val="ar_AE" w:bidi="ar_AE"/>
        </w:rPr>
        <w:t>يسأل واحد من أعضاء مجموعة الفريسيين هذه، الذي يُدعَى "</w:t>
      </w:r>
      <w:r>
        <w:rPr>
          <w:b/>
          <w:rtl/>
          <w:cs/>
          <w:lang w:val="ar_AE" w:bidi="ar_AE"/>
        </w:rPr>
        <w:t>ناموسي (أي خبير في الشريعة)</w:t>
      </w:r>
      <w:r>
        <w:rPr>
          <w:rtl/>
          <w:cs/>
          <w:lang w:val="ar_AE" w:bidi="ar_AE"/>
        </w:rPr>
        <w:t xml:space="preserve">"، يسأل يسوع سؤالًا. فتعبير "ناموسي" يعني أنَّ هذا الرجُل درَس الشرائع الدينية التي كتبها موسى في العهد القديم دراسة شاملة. إنَّ كلمة "خبير في الشريعة" أي "ناموسيّ" مفقودة في الواقع من عدة نُسخ مُبكرة من إنجيل متّى، لذلك يعتقد البعض أنها أُضيفت لاحقًا. على أية حال، من الواضح أنَّ هذا الشخص كان أحد الفريسيين الذين اجتمعوا ليسألوا يسوع سؤالًا آخر. يخبرنا متّى أيضًا أنه سأل هذا السؤال "ليُجرِّب يسوع". وكلمة "يُجرِّب" يمكن أن تعني أيضًا "يمتحن". بكلمات أخرى، يسأل هذا الرجُل يسوع سؤالًا كي يجعله يُخطئ في كلامه. </w:t>
      </w:r>
    </w:p>
    <w:p>
      <w:pPr>
        <w:bidi/>
      </w:pPr>
      <w:r>
        <w:rPr>
          <w:rtl/>
          <w:cs/>
          <w:lang w:val="ar_AE" w:bidi="ar_AE"/>
        </w:rPr>
      </w:r>
      <w:r>
        <w:rPr>
          <w:rtl/>
          <w:cs/>
          <w:lang w:val="ar_AE" w:bidi="ar_AE"/>
        </w:rPr>
        <w:t xml:space="preserve">يُخاطب الناموسي يسوع بلَقَب </w:t>
      </w:r>
      <w:r>
        <w:rPr>
          <w:b/>
          <w:rtl/>
          <w:cs/>
          <w:lang w:val="ar_AE" w:bidi="ar_AE"/>
        </w:rPr>
        <w:t>مُعلِّم</w:t>
      </w:r>
      <w:r>
        <w:rPr>
          <w:rtl/>
          <w:cs/>
          <w:lang w:val="ar_AE" w:bidi="ar_AE"/>
        </w:rPr>
        <w:t xml:space="preserve">، وهي كلمة تُستخدم للإشارة إلى الذين يعلِّمون الناس عن الله والأسفار المقدسة. ابحثوا عن كلمة </w:t>
      </w:r>
      <w:r>
        <w:rPr>
          <w:rtl/>
          <w:cs/>
          <w:lang w:val="ar_AE" w:bidi="ar_AE"/>
        </w:rPr>
        <w:t>مُعلِّم</w:t>
      </w:r>
      <w:r>
        <w:rPr>
          <w:rtl/>
          <w:cs/>
          <w:lang w:val="ar_AE" w:bidi="ar_AE"/>
        </w:rPr>
        <w:t xml:space="preserve"> في "قاموس الكلمات الرئيسية" للحصول على تعريفٍ كامِل، واستخدموا هنا الكلمة ذاتها التي استخدمتموها في مقاطع أخرى.</w:t>
      </w:r>
    </w:p>
    <w:p>
      <w:pPr>
        <w:bidi/>
      </w:pPr>
      <w:r>
        <w:rPr>
          <w:rtl/>
          <w:cs/>
          <w:lang w:val="ar_AE" w:bidi="ar_AE"/>
        </w:rPr>
      </w:r>
      <w:r>
        <w:rPr>
          <w:rtl/>
          <w:cs/>
          <w:lang w:val="ar_AE" w:bidi="ar_AE"/>
        </w:rPr>
        <w:t xml:space="preserve">ثم يسأل الرجُل يسوع: "أية </w:t>
      </w:r>
      <w:r>
        <w:rPr>
          <w:b/>
          <w:rtl/>
          <w:cs/>
          <w:lang w:val="ar_AE" w:bidi="ar_AE"/>
        </w:rPr>
        <w:t>وصِيَّة</w:t>
      </w:r>
      <w:r>
        <w:rPr>
          <w:rtl/>
          <w:cs/>
          <w:lang w:val="ar_AE" w:bidi="ar_AE"/>
        </w:rPr>
        <w:t xml:space="preserve"> هي العُظمَى في </w:t>
      </w:r>
      <w:r>
        <w:rPr>
          <w:b/>
          <w:rtl/>
          <w:cs/>
          <w:lang w:val="ar_AE" w:bidi="ar_AE"/>
        </w:rPr>
        <w:t>الناموس</w:t>
      </w:r>
      <w:r>
        <w:rPr>
          <w:rtl/>
          <w:cs/>
          <w:lang w:val="ar_AE" w:bidi="ar_AE"/>
        </w:rPr>
        <w:t xml:space="preserve">؟" </w:t>
      </w:r>
      <w:r>
        <w:rPr>
          <w:rtl/>
          <w:cs/>
          <w:lang w:val="ar_AE" w:bidi="ar_AE"/>
        </w:rPr>
        <w:t>وصِيَّة</w:t>
      </w:r>
      <w:r>
        <w:rPr>
          <w:rtl/>
          <w:cs/>
          <w:lang w:val="ar_AE" w:bidi="ar_AE"/>
        </w:rPr>
        <w:t xml:space="preserve"> كلمة تعني التوجيهات أو الشرائع التي أعطاها الله لشعب إسرائيل في العهد القديم. أحصى المعلِّمون الدينيون اليهود 613 وصية مختلفة في أسفار موسى. "في الناموس" أي في الأسفار الخمسة الأولى في العهد القديم، التي تُدعى أسفار الشريعة أو ناموس موسى. انظروا "قاموس الكلمات الرئيسية" لوصْف كامِل لكلمة </w:t>
      </w:r>
      <w:r>
        <w:rPr>
          <w:rtl/>
          <w:cs/>
          <w:lang w:val="ar_AE" w:bidi="ar_AE"/>
        </w:rPr>
        <w:t>ناموس</w:t>
      </w:r>
      <w:r>
        <w:rPr>
          <w:rtl/>
          <w:cs/>
          <w:lang w:val="ar_AE" w:bidi="ar_AE"/>
        </w:rPr>
        <w:t xml:space="preserve">، واستخدموا الكلمة ذاتها التي استخدمتموها في مقاطع أخرى. </w:t>
      </w:r>
    </w:p>
    <w:p>
      <w:pPr>
        <w:bidi/>
      </w:pPr>
      <w:r>
        <w:rPr>
          <w:rtl/>
          <w:cs/>
          <w:lang w:val="ar_AE" w:bidi="ar_AE"/>
        </w:rPr>
      </w:r>
      <w:r>
        <w:rPr>
          <w:rtl/>
          <w:cs/>
          <w:lang w:val="ar_AE" w:bidi="ar_AE"/>
        </w:rPr>
        <w:t>يُجيب يسوع، "</w:t>
      </w:r>
      <w:r>
        <w:rPr>
          <w:b/>
          <w:rtl/>
          <w:cs/>
          <w:lang w:val="ar_AE" w:bidi="ar_AE"/>
        </w:rPr>
        <w:t>تُحِبُّ</w:t>
      </w:r>
      <w:r>
        <w:rPr>
          <w:rtl/>
          <w:cs/>
          <w:lang w:val="ar_AE" w:bidi="ar_AE"/>
        </w:rPr>
        <w:t xml:space="preserve"> </w:t>
      </w:r>
      <w:r>
        <w:rPr>
          <w:b/>
          <w:rtl/>
          <w:cs/>
          <w:lang w:val="ar_AE" w:bidi="ar_AE"/>
        </w:rPr>
        <w:t>الرَّبَّ إلهَكَ</w:t>
      </w:r>
      <w:r>
        <w:rPr>
          <w:rtl/>
          <w:cs/>
          <w:lang w:val="ar_AE" w:bidi="ar_AE"/>
        </w:rPr>
        <w:t xml:space="preserve"> من كل </w:t>
      </w:r>
      <w:r>
        <w:rPr>
          <w:b/>
          <w:rtl/>
          <w:cs/>
          <w:lang w:val="ar_AE" w:bidi="ar_AE"/>
        </w:rPr>
        <w:t xml:space="preserve">قَلْبِكَ </w:t>
      </w:r>
      <w:r>
        <w:rPr>
          <w:rtl/>
          <w:cs/>
          <w:lang w:val="ar_AE" w:bidi="ar_AE"/>
        </w:rPr>
        <w:t xml:space="preserve">ومِن كُلِّ </w:t>
      </w:r>
      <w:r>
        <w:rPr>
          <w:b/>
          <w:rtl/>
          <w:cs/>
          <w:lang w:val="ar_AE" w:bidi="ar_AE"/>
        </w:rPr>
        <w:t>نَفْسِكَ</w:t>
      </w:r>
      <w:r>
        <w:rPr>
          <w:rtl/>
          <w:cs/>
          <w:lang w:val="ar_AE" w:bidi="ar_AE"/>
        </w:rPr>
        <w:t xml:space="preserve"> ومِن كُلِّ </w:t>
      </w:r>
      <w:r>
        <w:rPr>
          <w:b/>
          <w:rtl/>
          <w:cs/>
          <w:lang w:val="ar_AE" w:bidi="ar_AE"/>
        </w:rPr>
        <w:t>فِكرِكَ</w:t>
      </w:r>
      <w:r>
        <w:rPr>
          <w:rtl/>
          <w:cs/>
          <w:lang w:val="ar_AE" w:bidi="ar_AE"/>
        </w:rPr>
        <w:t>".</w:t>
      </w:r>
    </w:p>
    <w:p>
      <w:pPr>
        <w:bidi/>
      </w:pPr>
      <w:r>
        <w:rPr>
          <w:rtl/>
          <w:cs/>
          <w:lang w:val="ar_AE" w:bidi="ar_AE"/>
        </w:rPr>
      </w:r>
      <w:r>
        <w:rPr>
          <w:rtl/>
          <w:cs/>
          <w:lang w:val="ar_AE" w:bidi="ar_AE"/>
        </w:rPr>
        <w:t xml:space="preserve">إنَّ الكلمة التي يستخدمها يسوع للتعبير عن </w:t>
      </w:r>
      <w:r>
        <w:rPr>
          <w:b/>
          <w:rtl/>
          <w:cs/>
          <w:lang w:val="ar_AE" w:bidi="ar_AE"/>
        </w:rPr>
        <w:t>المحبة</w:t>
      </w:r>
      <w:r>
        <w:rPr>
          <w:rtl/>
          <w:cs/>
          <w:lang w:val="ar_AE" w:bidi="ar_AE"/>
        </w:rPr>
        <w:t xml:space="preserve"> تعني أكثر من مجرد الشعور بالانجذاب إلى شخص ما. تشمل أيضًا أنْ تكون ملتزمًا في عَلاقة عهدية بالشخص، تحترمه وترغب في إرضائه.</w:t>
      </w:r>
    </w:p>
    <w:p>
      <w:pPr>
        <w:bidi/>
      </w:pPr>
      <w:r>
        <w:rPr>
          <w:rtl/>
          <w:cs/>
          <w:lang w:val="ar_AE" w:bidi="ar_AE"/>
        </w:rPr>
      </w:r>
      <w:r>
        <w:rPr>
          <w:b/>
          <w:rtl/>
          <w:cs/>
          <w:lang w:val="ar_AE" w:bidi="ar_AE"/>
        </w:rPr>
        <w:t>الرَّب</w:t>
      </w:r>
      <w:r>
        <w:rPr>
          <w:rtl/>
          <w:cs/>
          <w:lang w:val="ar_AE" w:bidi="ar_AE"/>
        </w:rPr>
        <w:t xml:space="preserve"> كلمة تُستخدم بتكرار في العهد الجديد للإشارة إلى الله، وهي تعني حرفيًا "سيد". انظروا تعريف "قاموس الكلمات الرئيسية" لكلمة </w:t>
      </w:r>
      <w:r>
        <w:rPr>
          <w:rtl/>
          <w:cs/>
          <w:lang w:val="ar_AE" w:bidi="ar_AE"/>
        </w:rPr>
        <w:t>الرَّب إلهك</w:t>
      </w:r>
      <w:r>
        <w:rPr>
          <w:rtl/>
          <w:cs/>
          <w:lang w:val="ar_AE" w:bidi="ar_AE"/>
        </w:rPr>
        <w:t>، واحرصوا على استخدام الكلمة ذاتها التي استخدمتموها في مقاطع أخرى حيث تُشير كلمة "رَبّ" إلى الله. تعني "الرب إلهك": "الرب، الإله الذي تعبده".</w:t>
      </w:r>
    </w:p>
    <w:p>
      <w:pPr>
        <w:bidi/>
      </w:pPr>
      <w:r>
        <w:rPr>
          <w:rtl/>
          <w:cs/>
          <w:lang w:val="ar_AE" w:bidi="ar_AE"/>
        </w:rPr>
      </w:r>
      <w:r>
        <w:rPr>
          <w:rtl/>
          <w:cs/>
          <w:lang w:val="ar_AE" w:bidi="ar_AE"/>
        </w:rPr>
        <w:t xml:space="preserve">في الفكر اليهودي القديم، كانت الكلمات </w:t>
      </w:r>
      <w:r>
        <w:rPr>
          <w:b/>
          <w:rtl/>
          <w:cs/>
          <w:lang w:val="ar_AE" w:bidi="ar_AE"/>
        </w:rPr>
        <w:t>القلب</w:t>
      </w:r>
      <w:r>
        <w:rPr>
          <w:rtl/>
          <w:cs/>
          <w:lang w:val="ar_AE" w:bidi="ar_AE"/>
        </w:rPr>
        <w:t xml:space="preserve">، </w:t>
      </w:r>
      <w:r>
        <w:rPr>
          <w:b/>
          <w:rtl/>
          <w:cs/>
          <w:lang w:val="ar_AE" w:bidi="ar_AE"/>
        </w:rPr>
        <w:t>النفْس</w:t>
      </w:r>
      <w:r>
        <w:rPr>
          <w:rtl/>
          <w:cs/>
          <w:lang w:val="ar_AE" w:bidi="ar_AE"/>
        </w:rPr>
        <w:t>، و</w:t>
      </w:r>
      <w:r>
        <w:rPr>
          <w:b/>
          <w:rtl/>
          <w:cs/>
          <w:lang w:val="ar_AE" w:bidi="ar_AE"/>
        </w:rPr>
        <w:t>الفِكر</w:t>
      </w:r>
      <w:r>
        <w:rPr>
          <w:rtl/>
          <w:cs/>
          <w:lang w:val="ar_AE" w:bidi="ar_AE"/>
        </w:rPr>
        <w:t xml:space="preserve"> تُستخدم للإشارة إلى أفكار متشابهة. اعتقد الناس أنَّ </w:t>
      </w:r>
      <w:r>
        <w:rPr>
          <w:rtl/>
          <w:cs/>
          <w:lang w:val="ar_AE" w:bidi="ar_AE"/>
        </w:rPr>
        <w:t>القلب</w:t>
      </w:r>
      <w:r>
        <w:rPr>
          <w:rtl/>
          <w:cs/>
          <w:lang w:val="ar_AE" w:bidi="ar_AE"/>
        </w:rPr>
        <w:t xml:space="preserve"> كان يُستخدَم للتعبير عن التفكير والشعور. كانت </w:t>
      </w:r>
      <w:r>
        <w:rPr>
          <w:rtl/>
          <w:cs/>
          <w:lang w:val="ar_AE" w:bidi="ar_AE"/>
        </w:rPr>
        <w:t>النفْس</w:t>
      </w:r>
      <w:r>
        <w:rPr>
          <w:rtl/>
          <w:cs/>
          <w:lang w:val="ar_AE" w:bidi="ar_AE"/>
        </w:rPr>
        <w:t xml:space="preserve"> تُمَثِّل حياة الشخص الداخلية، بما في ذلك ما يريده ويحبه ويفعله. كان </w:t>
      </w:r>
      <w:r>
        <w:rPr>
          <w:rtl/>
          <w:cs/>
          <w:lang w:val="ar_AE" w:bidi="ar_AE"/>
        </w:rPr>
        <w:t>الفِكر</w:t>
      </w:r>
      <w:r>
        <w:rPr>
          <w:rtl/>
          <w:cs/>
          <w:lang w:val="ar_AE" w:bidi="ar_AE"/>
        </w:rPr>
        <w:t xml:space="preserve"> يُمثِّل طريقة أخرى للتحدُّث عن تفكير شخص ما، وهو بذلك مُشابهًا للقلب. إنَّ ذِكر تعبير "مِن كُلِّ" قبْل كل كلمة من هذه الكلمات يُمثِّل طريقة قوية للتعبير عن أنَّ الله يريد أنْ يُحبه الناس بكل كيانهم أو بكل ما هُم عليه.</w:t>
      </w:r>
    </w:p>
    <w:p>
      <w:pPr>
        <w:bidi/>
      </w:pPr>
      <w:r>
        <w:rPr>
          <w:rtl/>
          <w:cs/>
          <w:lang w:val="ar_AE" w:bidi="ar_AE"/>
        </w:rPr>
      </w:r>
      <w:r>
        <w:rPr>
          <w:rtl/>
          <w:cs/>
          <w:lang w:val="ar_AE" w:bidi="ar_AE"/>
        </w:rPr>
        <w:t>يقول يسوع هذه أعظم و</w:t>
      </w:r>
      <w:r>
        <w:rPr>
          <w:b/>
          <w:rtl/>
          <w:cs/>
          <w:lang w:val="ar_AE" w:bidi="ar_AE"/>
        </w:rPr>
        <w:t>أوَّل وصية</w:t>
      </w:r>
      <w:r>
        <w:rPr>
          <w:rtl/>
          <w:cs/>
          <w:lang w:val="ar_AE" w:bidi="ar_AE"/>
        </w:rPr>
        <w:t>". في هذه الحالة، "الوصية الأولى" تعني الأكثر أهمية. ثم يقول يسوع: "وَالثَّانِيَة مِثْلُها"، وهو ما يعني على الأرجح أنَّهُ ثمة وصية أخرى تشبهها في أهميتها. يقتبس يسوع هذه "الوصية الثانية" من سِفر اللاويين: "تُحِبُّ قَرِيبَكَ كَنَفْسِكَ". ومرة أخرى، فإنَّ كلمة "محبَّة" في هذا المقطع تعني مُعاملة شخص ما مُعاملةً حسنة وتقديم الاحترام اللازم لهذا الشخص. في هذه العبارة، يفترض يسوع أنَّ الناس يحبون ذواتهم فعلًا – فهُم يريدون الأفضل لأنفسهم، ويذكّرهم بأنَّ الله يوصي بأنْ يُظهروا تلك المحبة ذاتها التي لأنفسهم، للآخرين أيضًا. يختتم يسوع حديثه: "يتعلَّق الناموس كله و</w:t>
      </w:r>
      <w:r>
        <w:rPr>
          <w:b/>
          <w:rtl/>
          <w:cs/>
          <w:lang w:val="ar_AE" w:bidi="ar_AE"/>
        </w:rPr>
        <w:t>الأنبياء</w:t>
      </w:r>
      <w:r>
        <w:rPr>
          <w:rtl/>
          <w:cs/>
          <w:lang w:val="ar_AE" w:bidi="ar_AE"/>
        </w:rPr>
        <w:t xml:space="preserve"> بهاتَين الوصيتَين". وتمامًا كما كانت كلمة "الناموس" تشير إلى الأسفار الخمسة الأولى في العهد القديم، فإنَّ كلمة "الأنبياء" كانت تُستخدم للإشارة إلى بقيَّة العهد القديم.</w:t>
      </w:r>
    </w:p>
    <w:p>
      <w:pPr>
        <w:bidi/>
      </w:pPr>
      <w:r>
        <w:rPr>
          <w:rtl/>
          <w:cs/>
          <w:lang w:val="ar_AE" w:bidi="ar_AE"/>
        </w:rPr>
      </w:r>
      <w:r>
        <w:rPr>
          <w:rtl/>
          <w:cs/>
          <w:lang w:val="ar_AE" w:bidi="ar_AE"/>
        </w:rPr>
        <w:t>وفيما كان الفريسيون مُجتمعين حوله، يطرح عليهم يسوع سؤالًا: "ماذا تظنُّون في ال</w:t>
      </w:r>
      <w:r>
        <w:rPr>
          <w:b/>
          <w:rtl/>
          <w:cs/>
          <w:lang w:val="ar_AE" w:bidi="ar_AE"/>
        </w:rPr>
        <w:t>مسيَّا</w:t>
      </w:r>
      <w:r>
        <w:rPr>
          <w:rtl/>
          <w:cs/>
          <w:lang w:val="ar_AE" w:bidi="ar_AE"/>
        </w:rPr>
        <w:t xml:space="preserve">؟ "ابْنُ مَنْ هُوَ؟" كان </w:t>
      </w:r>
      <w:r>
        <w:rPr>
          <w:rtl/>
          <w:cs/>
          <w:lang w:val="ar_AE" w:bidi="ar_AE"/>
        </w:rPr>
        <w:t>المسيَّا</w:t>
      </w:r>
      <w:r>
        <w:rPr>
          <w:rtl/>
          <w:cs/>
          <w:lang w:val="ar_AE" w:bidi="ar_AE"/>
        </w:rPr>
        <w:t xml:space="preserve"> هو المُخلِّص أو المُنقِذ الذي قال الله للشعب إنه سيرسله إلى إسرائيل. ابحثوا في "قاموس الكلمات الرئيسية" للحصول على تعريف كامِل، واستخدموا الكلمة ذاتها التي استخدمتموها في مقاطع أخرى. عندما يقول يسوع: "ابن مَنْ هو؟" لا يسأل عن أبي المسيَّا بالجسد، بل يسأل عن عائلته التي من المُفترض أن يأتي منها المسيَّا. في هذا السياق، كلمة "ابن" تعني "المنحدر من نسل (سليل)". </w:t>
      </w:r>
    </w:p>
    <w:p>
      <w:pPr>
        <w:bidi/>
      </w:pPr>
      <w:r>
        <w:rPr>
          <w:rtl/>
          <w:cs/>
          <w:lang w:val="ar_AE" w:bidi="ar_AE"/>
        </w:rPr>
      </w:r>
      <w:r>
        <w:rPr>
          <w:rtl/>
          <w:cs/>
          <w:lang w:val="ar_AE" w:bidi="ar_AE"/>
        </w:rPr>
        <w:t xml:space="preserve">يُجيب الفريسيون: "هو </w:t>
      </w:r>
      <w:r>
        <w:rPr>
          <w:rtl/>
          <w:cs/>
          <w:lang w:val="ar_AE" w:bidi="ar_AE"/>
        </w:rPr>
        <w:t>ابن داود</w:t>
      </w:r>
      <w:r>
        <w:rPr>
          <w:rtl/>
          <w:cs/>
          <w:lang w:val="ar_AE" w:bidi="ar_AE"/>
        </w:rPr>
        <w:t xml:space="preserve">". ثم يسأل يسوع: "لماذا داود </w:t>
      </w:r>
      <w:r>
        <w:rPr>
          <w:b/>
          <w:rtl/>
          <w:cs/>
          <w:lang w:val="ar_AE" w:bidi="ar_AE"/>
        </w:rPr>
        <w:t>يدعو بالروح</w:t>
      </w:r>
      <w:r>
        <w:rPr>
          <w:rtl/>
          <w:cs/>
          <w:lang w:val="ar_AE" w:bidi="ar_AE"/>
        </w:rPr>
        <w:t>، المسيَّا "</w:t>
      </w:r>
      <w:r>
        <w:rPr>
          <w:b/>
          <w:rtl/>
          <w:cs/>
          <w:lang w:val="ar_AE" w:bidi="ar_AE"/>
        </w:rPr>
        <w:t>ربًا</w:t>
      </w:r>
      <w:r>
        <w:rPr>
          <w:rtl/>
          <w:cs/>
          <w:lang w:val="ar_AE" w:bidi="ar_AE"/>
        </w:rPr>
        <w:t xml:space="preserve">؟" كان داود يتحدَّث </w:t>
      </w:r>
      <w:r>
        <w:rPr>
          <w:rtl/>
          <w:cs/>
          <w:lang w:val="ar_AE" w:bidi="ar_AE"/>
        </w:rPr>
        <w:t>بالروح القدس</w:t>
      </w:r>
      <w:r>
        <w:rPr>
          <w:rtl/>
          <w:cs/>
          <w:lang w:val="ar_AE" w:bidi="ar_AE"/>
        </w:rPr>
        <w:t xml:space="preserve"> عندما كتبَ سِفر المزامير، لأنها </w:t>
      </w:r>
      <w:r>
        <w:rPr>
          <w:rtl/>
          <w:cs/>
          <w:lang w:val="ar_AE" w:bidi="ar_AE"/>
        </w:rPr>
        <w:t>أسفار مقدسة</w:t>
      </w:r>
      <w:r>
        <w:rPr>
          <w:rtl/>
          <w:cs/>
          <w:lang w:val="ar_AE" w:bidi="ar_AE"/>
        </w:rPr>
        <w:t xml:space="preserve"> ولذلك جاءت الكلمات من الله عن طريق الروح القدس. في هذا السياق، تُعدّ كلمة "رَبّ" مُصطلَح احترام يستخدمه شخص ما عند حديثه إلى شخص أكثر أهمية منه. انظروا </w:t>
      </w:r>
      <w:r>
        <w:rPr>
          <w:rtl/>
          <w:cs/>
          <w:lang w:val="ar_AE" w:bidi="ar_AE"/>
        </w:rPr>
        <w:t>رَبّ</w:t>
      </w:r>
      <w:r>
        <w:rPr>
          <w:rtl/>
          <w:cs/>
          <w:lang w:val="ar_AE" w:bidi="ar_AE"/>
        </w:rPr>
        <w:t>—سيِّد، الرب الأعلى، والمالِك في "قاموس الكلمات الرئيسية" لمزيدٍ من المعلومات، واستخدموا الكلمة ذاتها التي استخدمتموها هنا للإشارة إلى "رَبّ" في مقاطع أخرى. يستخدم يسوع مقطعًا من المزامير حيث الله "</w:t>
      </w:r>
      <w:r>
        <w:rPr>
          <w:b/>
          <w:rtl/>
          <w:cs/>
          <w:lang w:val="ar_AE" w:bidi="ar_AE"/>
        </w:rPr>
        <w:t>الرَبّ</w:t>
      </w:r>
      <w:r>
        <w:rPr>
          <w:rtl/>
          <w:cs/>
          <w:lang w:val="ar_AE" w:bidi="ar_AE"/>
        </w:rPr>
        <w:t>" يتحدَّث إلى المسِيَّا، الذي يدعوه الكاتب "</w:t>
      </w:r>
      <w:r>
        <w:rPr>
          <w:b/>
          <w:rtl/>
          <w:cs/>
          <w:lang w:val="ar_AE" w:bidi="ar_AE"/>
        </w:rPr>
        <w:t>رَبِّي</w:t>
      </w:r>
      <w:r>
        <w:rPr>
          <w:rtl/>
          <w:cs/>
          <w:lang w:val="ar_AE" w:bidi="ar_AE"/>
        </w:rPr>
        <w:t xml:space="preserve">". </w:t>
      </w:r>
    </w:p>
    <w:p>
      <w:pPr>
        <w:bidi/>
      </w:pPr>
      <w:r>
        <w:rPr>
          <w:rtl/>
          <w:cs/>
          <w:lang w:val="ar_AE" w:bidi="ar_AE"/>
        </w:rPr>
      </w:r>
      <w:r>
        <w:rPr>
          <w:rtl/>
          <w:cs/>
          <w:lang w:val="ar_AE" w:bidi="ar_AE"/>
        </w:rPr>
        <w:t>ثم يُكرِّر يسوع سؤاله: "بما أنَّ داود دعا المسيَّا ’رَبِّي‘، فكيف يمكن أن يكون المسيَّا ابنه؟" لم يتمكَّن أحد من الإجابة على سؤال يسوع. لذلك، بعد هذه المحادثة، لم يحاول أحد طرْح المزيد من الأسئلة إلى يسوع لخداعه.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23:1–12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23: 1–12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يُعد هذا المقطع مطلع حديث طويل للرب يسوع أثناء تعليمه في الهيكل في أورشليم قبل أيام قليلة من القبض عليه، وهو تحذير لتلاميذه ولجموع الناس في الهيكل. فالرب يسوع ينبههم ألا يسيروا على خطى الفريسيين.</w:t>
      </w:r>
    </w:p>
    <w:p>
      <w:pPr>
        <w:bidi/>
      </w:pPr>
      <w:r>
        <w:rPr>
          <w:rtl/>
          <w:cs/>
          <w:lang w:val="ar_AE" w:bidi="ar_AE"/>
        </w:rPr>
      </w:r>
      <w:r>
        <w:rPr>
          <w:rtl/>
          <w:cs/>
          <w:lang w:val="ar_AE" w:bidi="ar_AE"/>
        </w:rPr>
        <w:t>وحديث نتاج مقاومة الفريسيين والقادة الدينيين الآخرين لسلطان الرب يسوع مرات عدة. فهؤلاء القادة حاول الإيقاع بالرب يسوع ليمسكوا عليه شيئًا يعطي القادة الدينيين سببًا للقبض عليه. لكن الرب يسوع أظهر حكمته بما يكفي ليجيب عن جميع أسئلتهم، حتى إنه سألهم سؤالًا لم يستطيعوا الإجابة عنه.</w:t>
      </w:r>
    </w:p>
    <w:p>
      <w:pPr>
        <w:bidi/>
      </w:pPr>
      <w:r>
        <w:rPr>
          <w:rtl/>
          <w:cs/>
          <w:lang w:val="ar_AE" w:bidi="ar_AE"/>
        </w:rPr>
      </w:r>
      <w:r>
        <w:rPr>
          <w:rtl/>
          <w:cs/>
          <w:lang w:val="ar_AE" w:bidi="ar_AE"/>
        </w:rPr>
        <w:t>وهنا يقاوم الرب يسوع الفريسيين، ويحذر تلاميذه منهم ألا يحذوا حذوهم. نعلم من مواضع أخرى في البشاير، أن بعض الفريسيين آمنوا بالرب يسوع. في هذا المقطع، لا يقول الرب يسوع ليس بين الفريسيين صالح، إنما يجابه بقوة جماعة الفريسيين، الذين حين ذلك الوقت يحاولون إيجاد طريقة لقتل الرب يسوع. في العالم القديم، كان من الشائع جدًا انتقاد الناس لخصومهم بقسوة، في العديد من أسفار العهد القديم، ألقى الأنبياء بعبارات مشابهة عن الناس الذين سيعاقبهم الله بسبب خطاياهم. وبالمثل، سيُخبر الرب يسوع الفريسيين بالخطأ الذي يقترفونه. كما سيتحدث عن عقاب الله لأورشليم بسبب خطايا الشعب،</w:t>
      </w:r>
    </w:p>
    <w:p>
      <w:pPr>
        <w:bidi/>
      </w:pPr>
      <w:r>
        <w:rPr>
          <w:rtl/>
          <w:cs/>
          <w:lang w:val="ar_AE" w:bidi="ar_AE"/>
        </w:rPr>
      </w:r>
      <w:r>
        <w:rPr>
          <w:rtl/>
          <w:cs/>
          <w:lang w:val="ar_AE" w:bidi="ar_AE"/>
        </w:rPr>
        <w:t>توقَّفوا وناقشوا الأسئلة التالية مع مجموعتكم: في ثقافتكم، كيف يحذر الناس شخصًا ما من شيء يعتقدون أنه خطأ؟ كيف يتحدثون عن أشخاص لا يتفقون معهم؟ كيف يعرف المستمعون أن ما يقولونه إليهم مهم؟</w:t>
      </w:r>
    </w:p>
    <w:p>
      <w:pPr>
        <w:bidi/>
      </w:pPr>
      <w:r>
        <w:rPr>
          <w:rtl/>
          <w:cs/>
          <w:lang w:val="ar_AE" w:bidi="ar_AE"/>
        </w:rPr>
      </w:r>
      <w:r>
        <w:rPr>
          <w:rtl/>
          <w:cs/>
          <w:lang w:val="ar_AE" w:bidi="ar_AE"/>
        </w:rPr>
        <w:t>يبدأ الرب يسوع بإخبار تلاميذه وجموع الناس الذين يستمعون إليه في الهيكل، إن الفريسيين والكتبة "جلسوا على كرسي موسى"؛ يعتقد البعض أن هذا يعني أن ثمة كرسي مادي في المجامع يُدعى "كرسي موسى"، وآخرون يعتقدون إنه مجرد مجاز يعني أن الكتبة والفريسيين هم الذين يتصرفون نيابة عن موسى بقراءة ما كتبه موسى وحفظه وإخبار الآخرين به. ويقول الرب يسوع للشعب أن يطيعوا ما يقوله الفريسيون لكن لا يتبعوا مثالهم، لأن الفريسيين أنفسهم لا يفعلون حتى ما يقولونه للناس أن يفعلوه،</w:t>
      </w:r>
    </w:p>
    <w:p>
      <w:pPr>
        <w:bidi/>
      </w:pPr>
      <w:r>
        <w:rPr>
          <w:rtl/>
          <w:cs/>
          <w:lang w:val="ar_AE" w:bidi="ar_AE"/>
        </w:rPr>
      </w:r>
      <w:r>
        <w:rPr>
          <w:rtl/>
          <w:cs/>
          <w:lang w:val="ar_AE" w:bidi="ar_AE"/>
        </w:rPr>
        <w:t>ويوضح الرب يسوع هذه الفكرة بتشبيه بلاغي، فيقول إن الفريسيين يثقلون على الآخرين، لكنهم على أنفسهم لم يلمسوا هذه الأثقال حتى بإصبع من أيديهم. على الأرجح كان الرب يسوع يتحدث عن العديد من الشرائع والعادات الإضافية التي أضافها الفريسيون إلى الشرائع التي أعطاها الله في العهد القديم، كان الفريسيون يأملون في أن إضافة هذه الشرائع والعادات ستساعدهم على إرضاء الله. لكن وفقًا لتعليم الرب يسوع في الجزء السابق من بشارة متَّى، فإن طاعة شرائع الله أكثر صعوبة بكثير مما يظن الناس، لأن الله لا يهتم بمظهر الناس من الخارج فحسب، بل بما في قلوبهم أيضًا - أي بما يفكرون ويشعرون تجاه الله والآخرين. فيعلّم الرب يسوع أنه على الرغم من أن الفريسيين يعتقدون أنهم أصبحوا أكثر بِرًا، أو صوابية مع الله، بإضافة شرائع وعادات إضافية إلى العهد القديم، فهم لا يطيعون حقًا شرائع الله، لأنهم لا يطيعون من القلب إنما ظاهريًا. لذلك فإنهم يخبرون الآخرين أن يفعلوا شيئًا لا يفعلونه هم أنفسهم.</w:t>
      </w:r>
    </w:p>
    <w:p>
      <w:pPr>
        <w:bidi/>
      </w:pPr>
      <w:r>
        <w:rPr>
          <w:rtl/>
          <w:cs/>
          <w:lang w:val="ar_AE" w:bidi="ar_AE"/>
        </w:rPr>
      </w:r>
      <w:r>
        <w:rPr>
          <w:rtl/>
          <w:cs/>
          <w:lang w:val="ar_AE" w:bidi="ar_AE"/>
        </w:rPr>
        <w:t>بعد ذلك، يركز الرب يسوع من كثب على كيف يفعل الفريسيون كل شيء يصنعونه، بدلًا من محبة الله وطاعته من قلوبهم، حتى يراهم الآخرون وينالون إعجابهم، فيستخدم الرب يسوع رداء الفريسيين مثالًا قائلًا: إن الفريسيين يعرضون عصائب التفيلين على رؤوسهم وجباههم؛ في سفر التثنية، أحد الأسفار التي كتبها موسى التي تشتمل على شرائع لشعب الله، يقول الله لشعب إسرائيل إن عليهم أن يجعلوا من شرائع الله جزءًا من حياتهم اليومية في قوله: "وَقُصَّهَا عَلَى أَوْلَادِكَ، وَتَكَلَّمْ بِهَا حِينَ تَجْلِسُ فِي بَيْتِكَ، وَحِينَ تَمْشِي فِي ٱلطَّرِيقِ، وَحِينَ تَنَامُ وَحِينَ تَقُومُ، وَٱرْبُطْهَا عَلَامَةً عَلَى يَدِكَ، وَلْتَكُنْ عَصَائِبَ بَيْنَ عَيْنَيْكَ". بعبارة أخرى، يريد الله من بني إسرائيل أن يتذكِّروا باستمرار ما قاله لهم في أسفاره. قبل ميلاد الرب يسوع، كان قد بدأ بعض اليهود في تفسير هذه الوصية حرفيًا لا روحيًا، فصنعوا صناديق جلدية صغيرة يمكن أن تحمل بعض آيات الكتاب المُقدَّس بأحرف صغيرة، في داخلها، وارتدوها على أذرعتهم أو على جباههم.</w:t>
      </w:r>
    </w:p>
    <w:p>
      <w:pPr>
        <w:bidi/>
      </w:pPr>
      <w:r>
        <w:rPr>
          <w:rtl/>
          <w:cs/>
          <w:lang w:val="ar_AE" w:bidi="ar_AE"/>
        </w:rPr>
      </w:r>
      <w:r>
        <w:rPr>
          <w:rtl/>
          <w:cs/>
          <w:lang w:val="ar_AE" w:bidi="ar_AE"/>
        </w:rPr>
        <w:t>توقَّفوا واعرضوا للفريق صورة عصائب التفيلين.</w:t>
      </w:r>
    </w:p>
    <w:p>
      <w:pPr>
        <w:bidi/>
      </w:pPr>
      <w:r>
        <w:rPr>
          <w:rtl/>
          <w:cs/>
          <w:lang w:val="ar_AE" w:bidi="ar_AE"/>
        </w:rPr>
      </w:r>
      <w:r>
        <w:rPr>
          <w:rtl/>
          <w:cs/>
          <w:lang w:val="ar_AE" w:bidi="ar_AE"/>
        </w:rPr>
        <w:t>فيقول الرب يسوع إن الفريسيين عرضوا هذه العصائب التي تحوي مقاطع كتابية، معتقدين أن ذلك يجعل منهم أكثر قداسة. كما وضعوا أهداب على حواف ثيابهم! ففي العهد القديم، قال الله لشعب إسرائيل أن يضعوا الأهداب على حواف ثيابهم ليذكروا أنفسهم بعلاقتهم بالله. هنا يقول الرب يسوع أن الفريسيين طولوا أهدابهم للغاية لكي يظهروا مدى قداستهم!</w:t>
      </w:r>
    </w:p>
    <w:p>
      <w:pPr>
        <w:bidi/>
      </w:pPr>
      <w:r>
        <w:rPr>
          <w:rtl/>
          <w:cs/>
          <w:lang w:val="ar_AE" w:bidi="ar_AE"/>
        </w:rPr>
      </w:r>
      <w:r>
        <w:rPr>
          <w:rtl/>
          <w:cs/>
          <w:lang w:val="ar_AE" w:bidi="ar_AE"/>
        </w:rPr>
        <w:t>توقَّفوا واعرضوا للفريق صورة لثوب بحس الكتاب المقدس على حوافه أهداب.</w:t>
      </w:r>
    </w:p>
    <w:p>
      <w:pPr>
        <w:bidi/>
      </w:pPr>
      <w:r>
        <w:rPr>
          <w:rtl/>
          <w:cs/>
          <w:lang w:val="ar_AE" w:bidi="ar_AE"/>
        </w:rPr>
      </w:r>
      <w:r>
        <w:rPr>
          <w:rtl/>
          <w:cs/>
          <w:lang w:val="ar_AE" w:bidi="ar_AE"/>
        </w:rPr>
        <w:t>ويتحدث الرب يسوع عن ثلاث حالات يروق للفريسيين تبجيل الناس لهم؛ يحبّون أن يقدمهم الناس في المجالس والموائد قبل الآخرين وأمامهم؛ يبحون المجالس الأولى في الصلاة؛ يحبون تبجيل الناس لهم وتحياتهم في الشوارع، مناداتهم بلقب "الرابي" وهم لقب الاحترام والتبجيل للمعلمين اليهود.</w:t>
      </w:r>
    </w:p>
    <w:p>
      <w:pPr>
        <w:bidi/>
      </w:pPr>
      <w:r>
        <w:rPr>
          <w:rtl/>
          <w:cs/>
          <w:lang w:val="ar_AE" w:bidi="ar_AE"/>
        </w:rPr>
      </w:r>
      <w:r>
        <w:rPr>
          <w:rtl/>
          <w:cs/>
          <w:lang w:val="ar_AE" w:bidi="ar_AE"/>
        </w:rPr>
        <w:t>فهنا هو يحذر تلاميذه من أن يطلبوا التبجيل من الآخرين مثل الفريسيين، ولا أن يدعى أي منهم بلقب "معلِّم". هنا الرب يسوع يعلم تلاميذه أنهم بدلاً من السعي وراء تبجيل الناس لهم، عليهمالإيمان بالمساواة، إخوة وأخوات.</w:t>
      </w:r>
    </w:p>
    <w:p>
      <w:pPr>
        <w:bidi/>
      </w:pPr>
      <w:r>
        <w:rPr>
          <w:rtl/>
          <w:cs/>
          <w:lang w:val="ar_AE" w:bidi="ar_AE"/>
        </w:rPr>
      </w:r>
      <w:r>
        <w:rPr>
          <w:rtl/>
          <w:cs/>
          <w:lang w:val="ar_AE" w:bidi="ar_AE"/>
        </w:rPr>
        <w:t>توقَّفوا وناقشوا الأسئلة التالية مع فريقكم: في ثقافتكم، ما نوع الناس الذين يعامل الآخرين بتبجيل مبالغ؟ كيف يُظهِرون هذا التبجيل؟ ما العبارات التي يستخدمونها عند التحدث إلى المعلمين الدينيين أو غيرهم من رفيعي المقام؟ ما نوع الناس الذين يعاملهم الناس على قدم المساواة؟</w:t>
      </w:r>
    </w:p>
    <w:p>
      <w:pPr>
        <w:bidi/>
      </w:pPr>
      <w:r>
        <w:rPr>
          <w:rtl/>
          <w:cs/>
          <w:lang w:val="ar_AE" w:bidi="ar_AE"/>
        </w:rPr>
      </w:r>
      <w:r>
        <w:rPr>
          <w:rtl/>
          <w:cs/>
          <w:lang w:val="ar_AE" w:bidi="ar_AE"/>
        </w:rPr>
        <w:t>كما يخبر الرب يسوع تلاميذه ألا يدعوا أحدًا "أبي". هذا لا يعني أنه لا يريد أن يدعو الناس أبيهم الحقيقي "أبي". على الأرجح لا يتحدث أيضًا عن لقب التكريم العام الذي كان يُستخدم في العصور القديمة وفي العديد من الثقافات اليوم. في زمن الرب يسوع، بدأ بعض الناس بإضافة كلمة "أب" أمام أسماء القادة الدينيين رفيعي المقام. لذا الرب يسوع يحذر تلاميذه ألا يستخدموا ألقاب مثل هذه للتمييز بين شخص ما أكثر أهمية من الآخرين.</w:t>
      </w:r>
    </w:p>
    <w:p>
      <w:pPr>
        <w:bidi/>
      </w:pPr>
      <w:r>
        <w:rPr>
          <w:rtl/>
          <w:cs/>
          <w:lang w:val="ar_AE" w:bidi="ar_AE"/>
        </w:rPr>
      </w:r>
      <w:r>
        <w:rPr>
          <w:rtl/>
          <w:cs/>
          <w:lang w:val="ar_AE" w:bidi="ar_AE"/>
        </w:rPr>
        <w:t>وفي الأخير، ينبه الرب يسوع تلاميذه ألا يطلقوا لقب "مُعلِّم" على أنفسهم. كلمة "معلِّم" في هذا المقطع تعني مُعلِّم خاص يعلّم تلميذًا واحدًا في حلقة دراسية خاصة، الكلمة كانت تشير إلى شخص لديه علاقة خاصة مع التلميذ، ويعطيه تعليمات محددة. فيعلم الرب يسوع تلاميذه بأن لهم مُعلِّمًا واحدًا هكذا، هو المسيا، المخلص الموعود به نفسه.</w:t>
      </w:r>
    </w:p>
    <w:p>
      <w:pPr>
        <w:bidi/>
      </w:pPr>
      <w:r>
        <w:rPr>
          <w:rtl/>
          <w:cs/>
          <w:lang w:val="ar_AE" w:bidi="ar_AE"/>
        </w:rPr>
      </w:r>
      <w:r>
        <w:rPr>
          <w:rtl/>
          <w:cs/>
          <w:lang w:val="ar_AE" w:bidi="ar_AE"/>
        </w:rPr>
        <w:t>وينهي الرب يسوع تحذيره لتلاميذه بمقولة نطق بها عديدًا لتلاميذه: "وَأَكْبَرُكُمْ يَكُونُ خَادِمًا لَكُمْ، فَمَنْ يَرْفَعْ نَفْسَهُ يَتَّضِعْ، وَمَنْ يَضَعْ نَفْسَهُ يَرْتَفِعْ".</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3 مشاهد.</w:t>
      </w:r>
    </w:p>
    <w:p>
      <w:pPr>
        <w:bidi/>
      </w:pPr>
      <w:r>
        <w:rPr>
          <w:rtl/>
          <w:cs/>
          <w:lang w:val="ar_AE" w:bidi="ar_AE"/>
        </w:rPr>
      </w:r>
      <w:r>
        <w:rPr>
          <w:b/>
          <w:rtl/>
          <w:cs/>
          <w:lang w:val="ar_AE" w:bidi="ar_AE"/>
        </w:rPr>
        <w:t>المشهد الأول:</w:t>
      </w:r>
      <w:r>
        <w:rPr>
          <w:rtl/>
          <w:cs/>
          <w:lang w:val="ar_AE" w:bidi="ar_AE"/>
        </w:rPr>
        <w:t xml:space="preserve"> يتحدث يسوع إلى الجموع الموجودة في الهيكل وإلى تلاميذه. يقول لهم أن يسمعوا ما يقوله الفريسيون عن شريعة العهد القديم، لكن لا يتبعوا مثال الفريسيين. ويقول إن الفريسيين يضعون أحمالًا ثقيلة على الناس، بينما هم أنفسهم لا يحملونها.</w:t>
      </w:r>
    </w:p>
    <w:p>
      <w:pPr>
        <w:bidi/>
      </w:pPr>
      <w:r>
        <w:rPr>
          <w:rtl/>
          <w:cs/>
          <w:lang w:val="ar_AE" w:bidi="ar_AE"/>
        </w:rPr>
      </w:r>
      <w:r>
        <w:rPr>
          <w:b/>
          <w:rtl/>
          <w:cs/>
          <w:lang w:val="ar_AE" w:bidi="ar_AE"/>
        </w:rPr>
        <w:t>المشهد الثاني:</w:t>
      </w:r>
      <w:r>
        <w:rPr>
          <w:rtl/>
          <w:cs/>
          <w:lang w:val="ar_AE" w:bidi="ar_AE"/>
        </w:rPr>
        <w:t xml:space="preserve"> يعطي يسوع مثالين على أن الفريسيين يعملون كل شيء لكي يراهم الناس. وأنهم يلبسون ثيابًا يُفترض أن تُظهر مدى قداستهم. كما أنهم ويريدون من الناس أن يكرّموهم تكريمًا خاصًا في التجمعات الاجتماعية، وفي أماكن العبادة، وعندما يلتقون بهم في الشوارع.</w:t>
      </w:r>
    </w:p>
    <w:p>
      <w:pPr>
        <w:bidi/>
      </w:pPr>
      <w:r>
        <w:rPr>
          <w:rtl/>
          <w:cs/>
          <w:lang w:val="ar_AE" w:bidi="ar_AE"/>
        </w:rPr>
      </w:r>
      <w:r>
        <w:rPr>
          <w:b/>
          <w:rtl/>
          <w:cs/>
          <w:lang w:val="ar_AE" w:bidi="ar_AE"/>
        </w:rPr>
        <w:t>المشهد الثالث:</w:t>
      </w:r>
      <w:r>
        <w:rPr>
          <w:rtl/>
          <w:cs/>
          <w:lang w:val="ar_AE" w:bidi="ar_AE"/>
        </w:rPr>
        <w:t xml:space="preserve"> يحذّر يسوع تلاميذه من أن يسعوا وراء التكريم من الناس بألقاب خاصة مثل "معلّم" و"أب". ويختم بالقول إنه في جماعة تلاميذه، يجب أن يكون القادة هم الأكثر تواضعًا.</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الجموع المستمعون في الهيكل</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الفريسيون والكتبة، أو معلمو الشريعة</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تجري هذه القصة مباشرة بعد أن أجاب يسوع على أسئلة كثيرة من الفريسيين وقادة دينيين آخرين في الهيكل. والآن يلتفت يسوع إلى الجموع المستمعة وتلاميذه ويتحدث إليهم. ومن المحتمل أن القادة الدينيين ما زالوا هناك وما زالوا يستمعون، لأن يسوع سيعود ليتحدث إليهم في المقطع التالي. من المهم أن نفهم أنه في ذلك الوقت كان من المعتاد أن يتحدث الناس بلهجة قوية عن الذين يختلفون معهم، ليُظهروا لماذا أولئك على خطأ.</w:t>
      </w:r>
    </w:p>
    <w:p>
      <w:pPr>
        <w:bidi/>
      </w:pPr>
      <w:r>
        <w:rPr>
          <w:rtl/>
          <w:cs/>
          <w:lang w:val="ar_AE" w:bidi="ar_AE"/>
        </w:rPr>
      </w:r>
      <w:r>
        <w:rPr>
          <w:rtl/>
          <w:cs/>
          <w:lang w:val="ar_AE" w:bidi="ar_AE"/>
        </w:rPr>
        <w:t>وكان معظم عامة الشعب يحترمون الفريسيين كثيرًا، مع أنه كان من الصعب عليهم أن يتبعوا كل العادات التي أنشأها الفريسيون ليجعلوا أنفسهم أكثر نقاءً. لكن يسوع يقدّم للجماهير ولتلاميذه تحذيرًا شديدًا بأن الفريسيين في الحقيقة يفتقدون أمورًا أساسية جدًا عن خدمة الله.</w:t>
      </w:r>
    </w:p>
    <w:p>
      <w:pPr>
        <w:bidi/>
      </w:pPr>
      <w:r>
        <w:rPr>
          <w:rtl/>
          <w:cs/>
          <w:lang w:val="ar_AE" w:bidi="ar_AE"/>
        </w:rPr>
      </w:r>
      <w:r>
        <w:rPr>
          <w:rtl/>
          <w:cs/>
          <w:lang w:val="ar_AE" w:bidi="ar_AE"/>
        </w:rPr>
        <w:t>يقول يسوع "عَلَى كُرْسِيِّ مُوسَى جَلَسَ الْكَتَبَةُ وَالْفَرِّيسِيُّونَ"، مما قد يعني أنهم الأشخاص الذين يحفظون ويفسرون شرائع العهد القديم. ويخبر يسوع تلاميذه والجموع بأن يطيعوا ما يعلّمه الفريسيون، وَلكِنْ حَسَبَ أَعْمَالِهِمْ لاَ يَعْمَلُوا. يقول يسوع إن الفريسيين يضعون أحمال ومطالب ثقيلة على الآخرين، لكنهم أنفسهم لا يفعلون شيئًا ليحملوا هذه المطالب. والصورة التي يستخدمها هنا هي شخص يربط حملاً ثقيلًا ليضعه على ظهر شخص آخر. لكن الشخص الذي ربط الحمل لا يوافق أن يحمله بنفسه.</w:t>
      </w:r>
    </w:p>
    <w:p>
      <w:pPr>
        <w:bidi/>
      </w:pPr>
      <w:r>
        <w:rPr>
          <w:rtl/>
          <w:cs/>
          <w:lang w:val="ar_AE" w:bidi="ar_AE"/>
        </w:rPr>
      </w:r>
      <w:r>
        <w:rPr>
          <w:rtl/>
          <w:cs/>
          <w:lang w:val="ar_AE" w:bidi="ar_AE"/>
        </w:rPr>
        <w:t>ويقول يسوع إن كُلَّ أَعْمَالِهِمْ يَعْمَلُونَهَا لِكَيْ تَنْظُرَهُمُ النَّاسُ. على سبيل المثال، كانوا يصنعون صناديق عريضة (يُعَرِّضُونَ عَصَائِبَهُمْ) بها آيات من الوحي المقدس ليضعوها إمّا على جباههم أو على أذرعهم. وكانوا يُعَظِّمُونَ أَهْدَابَ ثِيَابِهِمْ، أي يطيلونها، ليُظهروا كم هم ملتزمون بطاعة شرائع العهد القديم. هم يريدون أن يُعطيهم الناس مجالس الكرامة في الولائم وفي الاجتماعات الدينية، وأن يحيّوهم في الأسواق بألقاب مثل "سَيِّدِي سَيِّدِي!"</w:t>
      </w:r>
    </w:p>
    <w:p>
      <w:pPr>
        <w:bidi/>
      </w:pPr>
      <w:r>
        <w:rPr>
          <w:rtl/>
          <w:cs/>
          <w:lang w:val="ar_AE" w:bidi="ar_AE"/>
        </w:rPr>
      </w:r>
      <w:r>
        <w:rPr>
          <w:rtl/>
          <w:cs/>
          <w:lang w:val="ar_AE" w:bidi="ar_AE"/>
        </w:rPr>
        <w:t>ويُظهر يسوع أنه انتقل للحديث عمّا يجب أن يفعله تلاميذه عندما قال: "وَأَمَّا أَنْتُمْ..." ثم أوصى تلاميذه ألّا يطلبوا من الناس أن يدعوهم "مُعلّمين"، لأن لهم معلّمًا واحدًا فقط. وعليهم جميعًا أن يعتبروا أنفسهم إخوة، أي متساوين. وبالمثل، يجب ألا يدعوا أحدًا "أبًا" لإظهار أن شخصًا أهم من الآخرين، لأن لهم أبًا واحدًا في السماء. ولا يجب أن يدعوا أحدًا "معلّمًا" لأن لهم معلّمًا واحدًا، وهو المسيح. في هذا المقطع، كان يسوع يتحدث عن نفسه، لكنه يشير إلى المسيّا دون أن يصرّح مباشرة أنه هو المسيّا. فكثيرًا ما كان يسوع يتحدث عن نفسه بهذه الطريقة، وكأنه يتحدث عن شخص آخر. وأحد الأسباب لذلك أن كثيرين لم يؤمنوا فعلًا أنه هو المسيّا، وكانوا يريدون قتله، فكان من الخطر أن يعلن علنًا أنه هو المسيح. كما كان من المعتاد في الثقافة اليهودية أحيانًا أن يتحدث الشخص عن نفسه وكأنه يتحدث عن شخص آخر. ويقول يسوع إن الأعظم بين تلاميذه يجب أن يتصرّف كخادم.</w:t>
      </w:r>
    </w:p>
    <w:p>
      <w:pPr>
        <w:bidi/>
      </w:pPr>
      <w:r>
        <w:rPr>
          <w:rtl/>
          <w:cs/>
          <w:lang w:val="ar_AE" w:bidi="ar_AE"/>
        </w:rPr>
      </w:r>
      <w:r>
        <w:rPr>
          <w:rtl/>
          <w:cs/>
          <w:lang w:val="ar_AE" w:bidi="ar_AE"/>
        </w:rPr>
        <w:t>ويختم بأن يقول لتلاميذه: "فَمَنْ يَرْفَعْ نَفْسَهُ يَتَّضِعْ، وَمَنْ يَضَعْ نَفْسَهُ يَرْتَفِعْ" وكان يسوع قد علّم سابقًا في إنجيل متى أن على الناس أن يهتموا بما يراه الله أكثر مما يراه الناس. فيقول: "فَأَبُوكَ الَّذِي يَرَى فِي الْخَفَاءِ هُوَ يُجَازِيكَ عَلاَنِيَةً". والقول الذي يتحدث عنه الآن عن تواضع تلاميذه ينسجم مع هذه الفكرة. فمعناه أنه عندما يخدم الناس بعضهم بعضًا بإخلاص دون التفكير في نيل كرامة خاصة لأنفسهم، فإن الله يرى ذلك. وفي النهاية، الله نفسه هو الذي سيكرمهم.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الجموع المستمعون في الهيكل</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الفريسيون والكتبة، أو معلمو الشريعة</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بعض أجزاء القصة.</w:t>
      </w:r>
    </w:p>
    <w:p>
      <w:pPr>
        <w:bidi/>
      </w:pPr>
      <w:r>
        <w:rPr>
          <w:rtl/>
          <w:cs/>
          <w:lang w:val="ar_AE" w:bidi="ar_AE"/>
        </w:rPr>
      </w:r>
      <w:r>
        <w:rPr>
          <w:rtl/>
          <w:cs/>
          <w:lang w:val="ar_AE" w:bidi="ar_AE"/>
        </w:rPr>
        <w:t>تبدأ القصة عندما يلتفت يسوع ليتحدّث إلى تلاميذه وإلى الجموع في الهيكل. يقول لهم إنّ الفريسيين والكتبة خبراء في شريعة موسى، ولذلك يُوصي التلاميذ والجموع بأن يعملوا بما يقولونه، لكنّه يحذّرهم من أن يتصرّفوا مثلهم، لأنّ الفريسيين لا يعملون بما يُعلّمون الناس به. ويشبّههم بمن يضعون أحمالًا ثقيلة على أكتاف الآخرين، بينما هم أنفسهم لا يحرّكون إصبعًا واحدًا لمساعدتهم.</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الذين يؤدّون دور الفريسيين والكتبة: "كيف تشعرون الآن؟" قد يقولون: "نشعر بالإهانة"، أو "نشعر بالغضب من كلامه".</w:t>
      </w:r>
    </w:p>
    <w:p>
      <w:pPr>
        <w:pStyle w:val="ListBullet"/>
        <w:bidi/>
        <w:spacing w:line="240" w:lineRule="auto"/>
        <w:ind w:left="720"/>
      </w:pPr>
      <w:r>
        <w:rPr>
          <w:rtl/>
          <w:cs/>
          <w:lang w:val="ar_AE" w:bidi="ar_AE"/>
        </w:rPr>
      </w:r>
      <w:r>
        <w:rPr>
          <w:rtl/>
          <w:cs/>
          <w:lang w:val="ar_AE" w:bidi="ar_AE"/>
        </w:rPr>
        <w:t>ثم اسألوا الذين يقومون بدور الجموع وتلاميذ يسوع: "كيف تشعرون الآن؟" قد يجيبون: "مندهشون"، أو "مرتاحون لأن هناك طريقًا آخر للتقوى غير ما يعلّمه الفريسيون".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يتابع يسوع حديثه عن أخطاء الفريسيين، فيقول إنهم يعملون كلّ شيء ليُظهِروا أنفسهم أمام الناس. فهم يصنعون عِصائبَ عريضةً تحتوي على آياتٍ من الكتاب المقدّس ليعلّقوها، ويُطيلون أهداب ثيابهم لِيُظهروا تديُّنهم. كما يحبّون أن يُكرَّموا في الولائم والعبادات، وفي الشوارع. "وأنْ يَدعوَهُمُ النّاسُ: سيِّدي سيِّدي!"</w:t>
      </w:r>
    </w:p>
    <w:p>
      <w:pPr>
        <w:bidi/>
      </w:pPr>
      <w:r>
        <w:rPr>
          <w:rtl/>
          <w:cs/>
          <w:lang w:val="ar_AE" w:bidi="ar_AE"/>
        </w:rPr>
      </w:r>
      <w:r>
        <w:rPr>
          <w:rtl/>
          <w:cs/>
          <w:lang w:val="ar_AE" w:bidi="ar_AE"/>
        </w:rPr>
        <w:t>لكن يسوع يعلّم تلاميذه أن يكونوا مختلفين، فيقول لهم: "وأمّا أنتُمْ فلا تُدعَوْا سيِّدي، لأنَّ مُعَلِّمَكُمْ واحِدٌ المَسيحُ، وأنتُمْ جميعًا إخوَةٌ".</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يسوع: "بماذا تشعر؟" قد يقول: "أُريدهم أن يفهموا"، أو "أُحبّ تلاميذي وأعلم أنّ هذا الدرس مهمّ لهم".</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يُكمِل يسوع تعليمه، فيقول لهم ألّا يدعوا أحدًا "أبًا" بمعنى الشخص المتفوّق الذي يستحقّ المجد، ولا أن يدعوا أحدًا "مُعَلِّمًا"، بل عليهم أن يعتبروا الله أباهم، والمسيّا معلّمهم الحقيقي. ويُوضّح أنّ القائد الحقيقي بين أتباعه ينبغي أن يكون خادمًا للجميع.</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تلاميذ يسوع: "بماذا تشعرون؟" قد يقولون: "مندهشون"، أو "غير مرتاحين"، أو "إطاعة ما يقوله يسوع صعبة فعلًا".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يختتم يسوع كلامه بقوله: "فمَنْ يَرفَعْ نَفسَهُ يتَّضِعْ، ومَنْ يَضَعْ نَفسَهُ يَرتَفِعْ".</w:t>
      </w:r>
    </w:p>
    <w:p>
      <w:pPr>
        <w:pStyle w:val="ListBullet"/>
        <w:bidi/>
        <w:spacing w:line="240" w:lineRule="auto"/>
        <w:ind w:left="720"/>
      </w:pPr>
      <w:r>
        <w:rPr>
          <w:rtl/>
          <w:cs/>
          <w:lang w:val="ar_AE" w:bidi="ar_AE"/>
        </w:rPr>
      </w:r>
      <w:r>
        <w:rPr>
          <w:rtl/>
          <w:cs/>
          <w:lang w:val="ar_AE" w:bidi="ar_AE"/>
        </w:rPr>
        <w:t>وفي نهاية التمثيل، اسألوا الممثلين الذين يقومون بدور الكتبة والفريسيين: "كيف تشعرون الآن؟" قد يجيبون: "منزعجون"، أو "غاضبون"، أو "هذا الرجل مجنون".</w:t>
      </w:r>
    </w:p>
    <w:p>
      <w:pPr>
        <w:pStyle w:val="ListBullet"/>
        <w:bidi/>
        <w:spacing w:line="240" w:lineRule="auto"/>
        <w:ind w:left="720"/>
      </w:pPr>
      <w:r>
        <w:rPr>
          <w:rtl/>
          <w:cs/>
          <w:lang w:val="ar_AE" w:bidi="ar_AE"/>
        </w:rPr>
      </w:r>
      <w:r>
        <w:rPr>
          <w:rtl/>
          <w:cs/>
          <w:lang w:val="ar_AE" w:bidi="ar_AE"/>
        </w:rPr>
        <w:t>ثم اسألوا الذين يؤدّون دور الجموع: "كيف تشعرون الآن؟" قد يقولون: "مصدومون"، أو "هذا يختلف تمامًا عمّا كنّا نظنّه".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 في هذا المقطع، يتحدَّث يسوع إلى الجموع في الهيكل وإلى </w:t>
      </w:r>
      <w:r>
        <w:rPr>
          <w:b/>
          <w:rtl/>
          <w:cs/>
          <w:lang w:val="ar_AE" w:bidi="ar_AE"/>
        </w:rPr>
        <w:t>تلاميذه</w:t>
      </w:r>
      <w:r>
        <w:rPr>
          <w:rtl/>
          <w:cs/>
          <w:lang w:val="ar_AE" w:bidi="ar_AE"/>
        </w:rPr>
        <w:t xml:space="preserve">، وهُم مجموعة من الطلاب كان يعلِّمهم ويسكن معهم ويسافر معهم. ابحثوا في "قاموس الكلمات الرئيسية" للحصول على المزيد من المعلومات عن </w:t>
      </w:r>
      <w:r>
        <w:rPr>
          <w:b/>
          <w:rtl/>
          <w:cs/>
          <w:lang w:val="ar_AE" w:bidi="ar_AE"/>
        </w:rPr>
        <w:t>التلميذ</w:t>
      </w:r>
      <w:r>
        <w:rPr>
          <w:rtl/>
          <w:cs/>
          <w:lang w:val="ar_AE" w:bidi="ar_AE"/>
        </w:rPr>
        <w:t xml:space="preserve">، واستخدموا الكلمة ذاتها التي استخدمتموها في مقاطع أخرى. إنْ استخدمتم كلمة </w:t>
      </w:r>
      <w:r>
        <w:rPr>
          <w:b/>
          <w:rtl/>
          <w:cs/>
          <w:lang w:val="ar_AE" w:bidi="ar_AE"/>
        </w:rPr>
        <w:t>الهيكل</w:t>
      </w:r>
      <w:r>
        <w:rPr>
          <w:rtl/>
          <w:cs/>
          <w:lang w:val="ar_AE" w:bidi="ar_AE"/>
        </w:rPr>
        <w:t xml:space="preserve"> في ترجمتكم، ابحثوا في "قاموس الكلمات الرئيسية" للحصول على تعريف، واحرصوا على استخدام الكلمة ذاتها التي استخدمتموها في مقاطع أخرى.</w:t>
      </w:r>
    </w:p>
    <w:p>
      <w:pPr>
        <w:bidi/>
      </w:pPr>
      <w:r>
        <w:rPr>
          <w:rtl/>
          <w:cs/>
          <w:lang w:val="ar_AE" w:bidi="ar_AE"/>
        </w:rPr>
      </w:r>
      <w:r>
        <w:rPr>
          <w:rtl/>
          <w:cs/>
          <w:lang w:val="ar_AE" w:bidi="ar_AE"/>
        </w:rPr>
        <w:t xml:space="preserve">يقول يسوع: "جلس </w:t>
      </w:r>
      <w:r>
        <w:rPr>
          <w:b/>
          <w:rtl/>
          <w:cs/>
          <w:lang w:val="ar_AE" w:bidi="ar_AE"/>
        </w:rPr>
        <w:t>الفريسيون</w:t>
      </w:r>
      <w:r>
        <w:rPr>
          <w:rtl/>
          <w:cs/>
          <w:lang w:val="ar_AE" w:bidi="ar_AE"/>
        </w:rPr>
        <w:t xml:space="preserve"> و</w:t>
      </w:r>
      <w:r>
        <w:rPr>
          <w:b/>
          <w:rtl/>
          <w:cs/>
          <w:lang w:val="ar_AE" w:bidi="ar_AE"/>
        </w:rPr>
        <w:t>الكَتَبة</w:t>
      </w:r>
      <w:r>
        <w:rPr>
          <w:rtl/>
          <w:cs/>
          <w:lang w:val="ar_AE" w:bidi="ar_AE"/>
        </w:rPr>
        <w:t xml:space="preserve"> على </w:t>
      </w:r>
      <w:r>
        <w:rPr>
          <w:b/>
          <w:rtl/>
          <w:cs/>
          <w:lang w:val="ar_AE" w:bidi="ar_AE"/>
        </w:rPr>
        <w:t>كُرسي موسى</w:t>
      </w:r>
      <w:r>
        <w:rPr>
          <w:rtl/>
          <w:cs/>
          <w:lang w:val="ar_AE" w:bidi="ar_AE"/>
        </w:rPr>
        <w:t xml:space="preserve">". </w:t>
      </w:r>
      <w:r>
        <w:rPr>
          <w:b/>
          <w:rtl/>
          <w:cs/>
          <w:lang w:val="ar_AE" w:bidi="ar_AE"/>
        </w:rPr>
        <w:t>الفريسيُّون</w:t>
      </w:r>
      <w:r>
        <w:rPr>
          <w:rtl/>
          <w:cs/>
          <w:lang w:val="ar_AE" w:bidi="ar_AE"/>
        </w:rPr>
        <w:t xml:space="preserve"> كانوا طائفة من اليهود التي كانت لديها العديد من التعاليم عن حِفظ الطهارة. ابحثوا في "قاموس الكلمات الرئيسية" للحصول على تعريف كامِل، واستخدموا الكلمة ذاتها التي استخدمتموها في مقاطع أخرى. </w:t>
      </w:r>
      <w:r>
        <w:rPr>
          <w:b/>
          <w:rtl/>
          <w:cs/>
          <w:lang w:val="ar_AE" w:bidi="ar_AE"/>
        </w:rPr>
        <w:t>الكَاتِب</w:t>
      </w:r>
      <w:r>
        <w:rPr>
          <w:rtl/>
          <w:cs/>
          <w:lang w:val="ar_AE" w:bidi="ar_AE"/>
        </w:rPr>
        <w:t xml:space="preserve"> في أصل الكلمة تعني شخصًا نسَخ أسفار العهد القديم باليد، لكنها كانت تعني أيضًا شخصًا درَس العهد القديم وعَرف الكثير عنه، وكان العديد من الكتبة ينتمون إلى جماعة الفريسيين. ابحثوا في "قاموس الكلمات الرئيسية" للحصول على تعريف كامِل، واستخدموا الكلمة ذاتها التي استخدمتموها في مقاطع أخرى. "جلسوا على كُرسي موسى" تعبير يمكن أن يعني أمرَين: ربما يعني أنه كان في حقيقة الأمر كرسيًا في المجامع يُدعى "كُرسي موسى"، بالرغْم من انعدام وجود أسفار أخرى من العصور القديمة تتحدث عن هذا. أو يمكن أن يعني أنَّ الكتبة والفريسيين يتصرفون نيابة عن موسى أو مثله عن طريق إعطاء الناس شريعة موسى.</w:t>
      </w:r>
    </w:p>
    <w:p>
      <w:pPr>
        <w:bidi/>
      </w:pPr>
      <w:r>
        <w:rPr>
          <w:rtl/>
          <w:cs/>
          <w:lang w:val="ar_AE" w:bidi="ar_AE"/>
        </w:rPr>
      </w:r>
      <w:r>
        <w:rPr>
          <w:rtl/>
          <w:cs/>
          <w:lang w:val="ar_AE" w:bidi="ar_AE"/>
        </w:rPr>
        <w:t>ثم يقول يسوع إنَّ الفريسيين يفعلون كل شيء بدافع التظاهُر. يرتدون صناديق كبيرة للغاية بنصوص كتابية مكتوبة في داخلها ويزيدون من طول أهداب ثيابهم. كان كِلا الشيئَين يرتديهما اليهود على ثيابهم بسبب الوصايا التي أعطاها الله في العهد القديم.</w:t>
      </w:r>
    </w:p>
    <w:p>
      <w:pPr>
        <w:bidi/>
      </w:pPr>
      <w:r>
        <w:rPr>
          <w:rtl/>
          <w:cs/>
          <w:lang w:val="ar_AE" w:bidi="ar_AE"/>
        </w:rPr>
      </w:r>
      <w:r>
        <w:rPr>
          <w:rtl/>
          <w:cs/>
          <w:lang w:val="ar_AE" w:bidi="ar_AE"/>
        </w:rPr>
        <w:t>توقفوا وانظروا مرة أخرى إلى صوَر تيفيلين (صندوق الصلاة) و الأهداب على ثوب رجُل إسرائيلي.</w:t>
      </w:r>
    </w:p>
    <w:p>
      <w:pPr>
        <w:bidi/>
      </w:pPr>
      <w:r>
        <w:rPr>
          <w:rtl/>
          <w:cs/>
          <w:lang w:val="ar_AE" w:bidi="ar_AE"/>
        </w:rPr>
      </w:r>
      <w:r>
        <w:rPr>
          <w:rtl/>
          <w:cs/>
          <w:lang w:val="ar_AE" w:bidi="ar_AE"/>
        </w:rPr>
        <w:t xml:space="preserve">يقول يسوع أنَّ الفريسيين يحبُون أيضًا عندما يعطيهم الناس المجالس الأولى في </w:t>
      </w:r>
      <w:r>
        <w:rPr>
          <w:b/>
          <w:rtl/>
          <w:cs/>
          <w:lang w:val="ar_AE" w:bidi="ar_AE"/>
        </w:rPr>
        <w:t>المجمع</w:t>
      </w:r>
      <w:r>
        <w:rPr>
          <w:rtl/>
          <w:cs/>
          <w:lang w:val="ar_AE" w:bidi="ar_AE"/>
        </w:rPr>
        <w:t xml:space="preserve">، وهو مكان العبادة والصلاة المحلي حيث يجتمع اليهود في الأقل مرَّة واحدة أسبوعيًا. ابحثوا في "قاموس الكلمات الرئيسية" للحصول على تعريف كامِل، واستخدموا الكلمة ذاتها التي استخدمتموها في مقاطع أخرى. </w:t>
      </w:r>
    </w:p>
    <w:p>
      <w:pPr>
        <w:bidi/>
      </w:pPr>
      <w:r>
        <w:rPr>
          <w:rtl/>
          <w:cs/>
          <w:lang w:val="ar_AE" w:bidi="ar_AE"/>
        </w:rPr>
      </w:r>
      <w:r>
        <w:rPr>
          <w:rtl/>
          <w:cs/>
          <w:lang w:val="ar_AE" w:bidi="ar_AE"/>
        </w:rPr>
        <w:t>يقول يسوع أيضًا أنَّ الفريسيين يُحبُّون عندما يحييهم الناس باحترام في الأسواق ويدعونهم: "</w:t>
      </w:r>
      <w:r>
        <w:rPr>
          <w:b/>
          <w:rtl/>
          <w:cs/>
          <w:lang w:val="ar_AE" w:bidi="ar_AE"/>
        </w:rPr>
        <w:t>سيِّدي</w:t>
      </w:r>
      <w:r>
        <w:rPr>
          <w:rtl/>
          <w:cs/>
          <w:lang w:val="ar_AE" w:bidi="ar_AE"/>
        </w:rPr>
        <w:t xml:space="preserve">"، وهو لقب يخُص مُعلِّم ديني ويعني "سيدي العظيم" أو "مُعلِّمي العظيم". ابحثوا في "قاموس الكلمات الرئيسية" للحصول على تعريف كامِل، واستخدموا الكلمة ذاتها التي استخدمتموها في مقاطع أخرى. </w:t>
      </w:r>
    </w:p>
    <w:p>
      <w:pPr>
        <w:bidi/>
      </w:pPr>
      <w:r>
        <w:rPr>
          <w:rtl/>
          <w:cs/>
          <w:lang w:val="ar_AE" w:bidi="ar_AE"/>
        </w:rPr>
      </w:r>
      <w:r>
        <w:rPr>
          <w:rtl/>
          <w:cs/>
          <w:lang w:val="ar_AE" w:bidi="ar_AE"/>
        </w:rPr>
        <w:t>ثم يُخبر يسوع مَن يتحدَّث إليهم أنهم ينبغي ألا يسمحوا بأنْ يدْعوا أحدٌ الكتَبَة والفريسيين "سيِّدي"، لأن لهم سيِّد واحد فقط، وأنه ينبغي لهم جميعًا أن يُطبِّقوا المساواة بينهم، مثل الإخوة. كما يقول إنه ينبغي ألا يدْعون شخصًا ما على الأرض بلقَب "أبٍ"، لأن لهم أبٌ واحد هو الآب السماوي. كما ينبغي ألا يدْعون شخصًا "مُعلِّمهم"، أو الموجِّه الخاص لهُم، لأن لهم مُعلِّم واحد، ال</w:t>
      </w:r>
      <w:r>
        <w:rPr>
          <w:b/>
          <w:rtl/>
          <w:cs/>
          <w:lang w:val="ar_AE" w:bidi="ar_AE"/>
        </w:rPr>
        <w:t>مسِيَّا</w:t>
      </w:r>
      <w:r>
        <w:rPr>
          <w:rtl/>
          <w:cs/>
          <w:lang w:val="ar_AE" w:bidi="ar_AE"/>
        </w:rPr>
        <w:t xml:space="preserve">. </w:t>
      </w:r>
      <w:r>
        <w:rPr>
          <w:b/>
          <w:rtl/>
          <w:cs/>
          <w:lang w:val="ar_AE" w:bidi="ar_AE"/>
        </w:rPr>
        <w:t>المسِيَّا</w:t>
      </w:r>
      <w:r>
        <w:rPr>
          <w:rtl/>
          <w:cs/>
          <w:lang w:val="ar_AE" w:bidi="ar_AE"/>
        </w:rPr>
        <w:t xml:space="preserve">، أو </w:t>
      </w:r>
      <w:r>
        <w:rPr>
          <w:b/>
          <w:rtl/>
          <w:cs/>
          <w:lang w:val="ar_AE" w:bidi="ar_AE"/>
        </w:rPr>
        <w:t>المسيح</w:t>
      </w:r>
      <w:r>
        <w:rPr>
          <w:rtl/>
          <w:cs/>
          <w:lang w:val="ar_AE" w:bidi="ar_AE"/>
        </w:rPr>
        <w:t xml:space="preserve">، تعني المُخلِّص الذي وعَد الله بإرساله إلى شعبه. ابحثوا في "قاموس الكلمات الرئيسية" للحصول على تعريف كامِل، واستخدموا الكلمة ذاتها التي استخدمتموها في مقاطع أخرى. </w:t>
      </w:r>
    </w:p>
    <w:p>
      <w:pPr>
        <w:bidi/>
      </w:pPr>
      <w:r>
        <w:rPr>
          <w:rtl/>
          <w:cs/>
          <w:lang w:val="ar_AE" w:bidi="ar_AE"/>
        </w:rPr>
      </w:r>
      <w:r>
        <w:rPr>
          <w:rtl/>
          <w:cs/>
          <w:lang w:val="ar_AE" w:bidi="ar_AE"/>
        </w:rPr>
        <w:t xml:space="preserve">ثُم يُخبر يسوع تلاميذه بأنَّ الشخص الأعظم أو الأكثر أهمية بينهم ينبغي أنْ يكون مثل </w:t>
      </w:r>
      <w:r>
        <w:rPr>
          <w:b/>
          <w:rtl/>
          <w:cs/>
          <w:lang w:val="ar_AE" w:bidi="ar_AE"/>
        </w:rPr>
        <w:t>الخادِم</w:t>
      </w:r>
      <w:r>
        <w:rPr>
          <w:rtl/>
          <w:cs/>
          <w:lang w:val="ar_AE" w:bidi="ar_AE"/>
        </w:rPr>
        <w:t xml:space="preserve">. كان الخادم شخصًا يعيش في البيت مع عائلة السيَّد ليخدمها. عندما يتحدث يسوع عن أن يكون الشخص مثل الخادم، كان يُعلِّم عن ضرورة أنْ يُفكِّر الناس في فِعل أشياء لمساعدة الآخرين قبل أن يفكُّروا في مساعدة أنفسهم. ابحثوا في "قاموس الكلمات الرئيسية" عن تعريف </w:t>
      </w:r>
      <w:r>
        <w:rPr>
          <w:b/>
          <w:rtl/>
          <w:cs/>
          <w:lang w:val="ar_AE" w:bidi="ar_AE"/>
        </w:rPr>
        <w:t>خادِم</w:t>
      </w:r>
      <w:r>
        <w:rPr>
          <w:rtl/>
          <w:cs/>
          <w:lang w:val="ar_AE" w:bidi="ar_AE"/>
        </w:rPr>
        <w:t xml:space="preserve">، واستخدموا الكلمة ذاتها التي استخدمتموها في مقاطع أخرى. </w:t>
      </w:r>
    </w:p>
    <w:p>
      <w:pPr>
        <w:bidi/>
      </w:pPr>
      <w:r>
        <w:rPr>
          <w:rtl/>
          <w:cs/>
          <w:lang w:val="ar_AE" w:bidi="ar_AE"/>
        </w:rPr>
      </w:r>
      <w:r>
        <w:rPr>
          <w:rtl/>
          <w:cs/>
          <w:lang w:val="ar_AE" w:bidi="ar_AE"/>
        </w:rPr>
        <w:t xml:space="preserve">يقول يسوع إنَّ كل مَن يحاول أن يرفع نفسه، أو يُظهر أنه مهم، سينتهي أمرهُ بأنْ يتَّضع. بكلمات أخرى، عندما يحاول شخص ما التعالي على الآخرين، سيضعه الله في مكان أدنى. يقول يسوع أيضًا إنَّ مَن يضع نفسه يرتفع. بكلمات أخرى، عندما يضع شخص ما نفسه في مكان أدنى عن طريق خدمة الآخرين، سيرفعه الله إلى موضع أسمى.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23:13–22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23: 13–22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يعد هذا المقطع مطلع حديث الرب يسوع إلى الكتبة والفريسيين في الهيكل، قبيل القبض عليه وصلبه. وقد تساءل وتباحث القادة الدينيون، بما في ذلك المجموعة التي كانت تُدعى الفريسيين، فيما إذا كان الرب يسوع له الحق في تعليم الناس، وطرحوا عليه العديد من الأسئلة على أمل أن يعطيهم سببًا للقبض عليه، وأجاب الرب يسوع جميع أسئلتهم، مُظهِرًا أنه كان أكثر حكمة مما ظنّوا. وهنا هو يتحدث عن الخطأ في تعاليم الفريسيين ومعيشتهم؛ وبدأ موجهًأ حديثه إلى الجموع والتلاميذ محذرًأ إياهم من أمور بعينها يفعلها الفريسيون لا يريد من تلاميذه اقترافها. من ثم يبدأ حديثه إلى الفريسيين والكتبة؛</w:t>
      </w:r>
    </w:p>
    <w:p>
      <w:pPr>
        <w:bidi/>
      </w:pPr>
      <w:r>
        <w:rPr>
          <w:rtl/>
          <w:cs/>
          <w:lang w:val="ar_AE" w:bidi="ar_AE"/>
        </w:rPr>
      </w:r>
      <w:r>
        <w:rPr>
          <w:rtl/>
          <w:cs/>
          <w:lang w:val="ar_AE" w:bidi="ar_AE"/>
        </w:rPr>
        <w:t>مبتدئًا بسبعة "ويلات" عليهم، وهذا المقطع يتضمن ثلاثة منهم؛ فعبارة "ويل لكم" كان أسلوب إخبار الناس بأنهم سيخوضون في ضيق شديد أو ألم مرير. والكلمة المُترجمة إلى "ويل" بالعربية كثيرًا ما تُستَخدَم لإظهار أن الناطق بها في غاية الحزن؛ في العهد القديم، تحدث العديد من الأنبياء بـ"ويلات" على إسرائيل والشعوب الأخرى -الذين أخطأوا إلى الله- بأن الله سيوقع عليهم وقت معاناة وضيق. وبعدما ألقى الرب يسوع بويلاته عليهم، تنبأ بالمعاناة الواقعة على أورشليم بسبب خطايا القادة الدينيين، ثم يخبر الناس أن الأعداء سيخربون المدينة والهيكل، وهو ما حدث بعد أربعين سنة تقريبًا.</w:t>
      </w:r>
    </w:p>
    <w:p>
      <w:pPr>
        <w:bidi/>
      </w:pPr>
      <w:r>
        <w:rPr>
          <w:rtl/>
          <w:cs/>
          <w:lang w:val="ar_AE" w:bidi="ar_AE"/>
        </w:rPr>
      </w:r>
      <w:r>
        <w:rPr>
          <w:rtl/>
          <w:cs/>
          <w:lang w:val="ar_AE" w:bidi="ar_AE"/>
        </w:rPr>
        <w:t>توقَّفوا وناقشوا الأسئلة التالية مع مجموعتكم. في لغتكم، ما الكلمات التي يستخدمها الناس في أشد حزنهم؟ وكيف يتحدثون عن شيء رهيب يحدث؟ ما أنواع الناس في ثقافتكم التي هي على الأرجح من تُحَذِّر من أشياء ستحدث في المستقبل؟</w:t>
      </w:r>
    </w:p>
    <w:p>
      <w:pPr>
        <w:bidi/>
      </w:pPr>
      <w:r>
        <w:rPr>
          <w:rtl/>
          <w:cs/>
          <w:lang w:val="ar_AE" w:bidi="ar_AE"/>
        </w:rPr>
      </w:r>
      <w:r>
        <w:rPr>
          <w:rtl/>
          <w:cs/>
          <w:lang w:val="ar_AE" w:bidi="ar_AE"/>
        </w:rPr>
        <w:t>في هذا المقطع ينطق الرب يسوع بكلمات شديدة القسوة ضد خطايا القادة الدينيين؛ وفي بعض الثقافات، تُعد هذه الألفاظ في غاية القسوة. لكن كتب يهودية أخرى من تلك الفترة تحوي مقاطع مشابهة تتحدث بقسوة ضد أشخاص لم يتفقوا معهم.</w:t>
      </w:r>
    </w:p>
    <w:p>
      <w:pPr>
        <w:bidi/>
      </w:pPr>
      <w:r>
        <w:rPr>
          <w:rtl/>
          <w:cs/>
          <w:lang w:val="ar_AE" w:bidi="ar_AE"/>
        </w:rPr>
      </w:r>
      <w:r>
        <w:rPr>
          <w:rtl/>
          <w:cs/>
          <w:lang w:val="ar_AE" w:bidi="ar_AE"/>
        </w:rPr>
        <w:t>يبدأ المقطع بقول الرب يسوع: "وَيْلٌ لَكُمْ" أو "يا ويلاه عليكم!" أيها الكتبة والفريسيين. فالكتبة كانت طائفة تقضي الكثير من الوقت في دراسة العهد القديم، أو الأسفار المقدسة اليهودية، ملمين بأمورها. أما الفريسيون مجموعة من اليهود الذين يتبعون تعاليم معينة عن البقاء طاهرين، أو الطهارة من الناحية الطقسية. كانوا صارمين للغاية! وكان العديد من الكتبة ينتمون إلى جماعة الفريسيين. ففي قوله: "لَكِنْ وَيْلٌ لَكُمْ أَيُّهَا ٱلْكَتَبَةُ وَٱلْفَرِّيسِيُّونَ"، فهو يعلم أنه ينتظرهم كرب شديد في المستقبل. كما نعتهم بـ"المرائين" أو "المتظاهرين"؛ والمرائي هو الشخص الذي يقول شيئًا لكنه لا يعنيه حقًا، وهو ما يشبه الممثِّل الذي يؤدي دورًا في مسرحية لكنه شخص مختلف في الحياة الواقعية. في هذا المقطع، يقول الرب يسوع إن الفريسيين والكتبة يقولون إنهم مقدسون، أو مُكرسين لخدمة الله، لكنهم لا يفعلون ما يعتبره الله مقدسًا على الإطلاق. وهم يعتقدون أن القداسة هي حفظ قائمة طويلة من الفرائض. لكن الرب يسوع يعلّم أن بالنسبة لله القداسة هي محبة الله والناس، وطاعته من القلب.</w:t>
      </w:r>
    </w:p>
    <w:p>
      <w:pPr>
        <w:bidi/>
      </w:pPr>
      <w:r>
        <w:rPr>
          <w:rtl/>
          <w:cs/>
          <w:lang w:val="ar_AE" w:bidi="ar_AE"/>
        </w:rPr>
      </w:r>
      <w:r>
        <w:rPr>
          <w:rtl/>
          <w:cs/>
          <w:lang w:val="ar_AE" w:bidi="ar_AE"/>
        </w:rPr>
        <w:t>فهو يقول إن الفريسيين والكتبة سيمرون بكرب شديد لأنهم أغلقوا باب ملكوت السماوات في وجوه الناس. ويتحدث عن ملكوت السماوات كما لو كان مدينة قديمة مسورة وأبواب تغلق عليها، فكما لو أن الفريسيين قرروا ألا يدخلوا هذه المدينة، وليس ذلك فحسب، بل أنهم أغلقوا البوابات حتى لا يتمكن الآخرون من دخولها. ويزيد بأن تعليم الفريسيين، لا سيما مقاومتهم للرب يسوع، تمنعهم لا من الحياة الأبدية مع الله فحسب، إنما تمنع الآخرين أيضًا من نيل عطايا الله.</w:t>
      </w:r>
    </w:p>
    <w:p>
      <w:pPr>
        <w:bidi/>
      </w:pPr>
      <w:r>
        <w:rPr>
          <w:rtl/>
          <w:cs/>
          <w:lang w:val="ar_AE" w:bidi="ar_AE"/>
        </w:rPr>
      </w:r>
      <w:r>
        <w:rPr>
          <w:rtl/>
          <w:cs/>
          <w:lang w:val="ar_AE" w:bidi="ar_AE"/>
        </w:rPr>
        <w:t>وتتضمن بعض الترجمات "ويل" إضافي عن كيفية استيلاء الكتبة والفريسيين على ما للأرامل. لا تتضمن معظم الترجمات هذه الآية، لأنها ليست موجودة في معظم النسخ المبكرة المكتوبة بخط اليد، ويعتقد كثيؤون أنها قد أُضيفت لاحقًا.</w:t>
      </w:r>
    </w:p>
    <w:p>
      <w:pPr>
        <w:bidi/>
      </w:pPr>
      <w:r>
        <w:rPr>
          <w:rtl/>
          <w:cs/>
          <w:lang w:val="ar_AE" w:bidi="ar_AE"/>
        </w:rPr>
      </w:r>
      <w:r>
        <w:rPr>
          <w:rtl/>
          <w:cs/>
          <w:lang w:val="ar_AE" w:bidi="ar_AE"/>
        </w:rPr>
        <w:t>في "الويل" الثاني، يقول الرب يسوع إن الفريسيين والكتبة يسافرون بعيدًا "بحرًا وبرًا" ليكسبوا يهوديًا جديدًا أي شخص غير يهودي، يقرر أن يطيع إله إسرائيل وأن يعيش مثل يهودي. ويعتقد معظم العلماء أن الرب يسوع يتحدث عن الفريسيين الذين يجتهدون لإقناع غير اليهود الذين كانوا يطيعون بالفعل بعض وصايا الله بأن يصبحوا يهودًا كاملين، وأن يتعلموا حفظ جميع الشرائع والعادات اليهودية، بما في ذلك العادات التي أضافها الفريسيون. ثم يضيف أنهم بمجرد كسبهم لهذا الرجل، يحولونه إلى "ابن لجنهم" ضعف ما هم أنفسهم. وعبارة "ابن لجهنم" تعني أنه إنسان ينتمي إلى جهنم، أي يستحق العقاب على خطاياه. بعبارة أخرى، فالرب يسوع يقول إن الفريسيين لا يساعدون غير اليهود في أن يعلّموهم، لأنهم مخطئون للغاية بشأن كيفية محاولتهم إرضاء الله، فإنهم أيضًا يقودون الآخرين إلى جهنم، وليس إلى الله. فالذين يعلّمونهم من غير اليهود سيضحون مثلهم: متكبرون ومتصلبون وبعيدون عن الله.</w:t>
      </w:r>
    </w:p>
    <w:p>
      <w:pPr>
        <w:bidi/>
      </w:pPr>
      <w:r>
        <w:rPr>
          <w:rtl/>
          <w:cs/>
          <w:lang w:val="ar_AE" w:bidi="ar_AE"/>
        </w:rPr>
      </w:r>
      <w:r>
        <w:rPr>
          <w:rtl/>
          <w:cs/>
          <w:lang w:val="ar_AE" w:bidi="ar_AE"/>
        </w:rPr>
        <w:t>في "الويلة" الثالثة لم يقل "كتبة وفريسيين" إنها نعتهم مباشرة بـ"القادة العميان". كان هؤلاء القادة يحاولون قيادة الآخرين بمعرفة الله وخدمته، لكن القادة أنفسهم كانوا عميان روحيًا؛ لم يروا ما يريده الله منهم حقًا أن يفعلوه. وبسبب ذلك، لم يستطيعوا قيادة الآخرين في الاتجاه الصحيح.</w:t>
      </w:r>
    </w:p>
    <w:p>
      <w:pPr>
        <w:bidi/>
      </w:pPr>
      <w:r>
        <w:rPr>
          <w:rtl/>
          <w:cs/>
          <w:lang w:val="ar_AE" w:bidi="ar_AE"/>
        </w:rPr>
      </w:r>
      <w:r>
        <w:rPr>
          <w:rtl/>
          <w:cs/>
          <w:lang w:val="ar_AE" w:bidi="ar_AE"/>
        </w:rPr>
        <w:t>ويقدم الرب يسوع مثالًا عن كيف يسير هؤلاء القادة بالناس في الطريق الخاطئ. ويتحدث كيف يقول الكتبة والفريسيون إن الناس يجب أن يحفظوا أنواع معينة من الأقسام، أو الوعود، لا غيرها؛ فالقَسَم، من المفترض، يُظهر أن الشخص الذي ينطق به لا يكذب. في العهد القديم، كان القسم باسم الله طريقة للقول "إن لم أوف بكلمتي لكم، أوافق على معاقبة الله لي". في زمن الرب يسوع، بدأ الناس يحلفون بأشياء مقدسة أخرى، مثل الهيكل أو الذبائح بدلًا من القسم مباشرة بالله، وهو ما كان يُعد مهينًا في زمن الرب يسوع. فالقسم كان شائعًا للغاية، وكان يعتقد كثير أنه ليس مهمًا أن يقول الحق إلا إذا اقسموا. حتى أن الناس أصبحوا في حيرة حيال ما إذا كان من المهم الوفاء بجميع الأقسام، أو ما إذا كان عليهم الوفاء فحسب بالقسم الذي قطعوه على المقدسات. كان بعض الرابيين يعلّمون أن الناس لا بحاجة إلى حفظ قسمهم إلا إذا قسموا باسم الله، أو إذا استخدموا كلمة "أقسم"، أو إذا استخدموا كلمة "عطية"، أي ذبيحة لله. فإذا اقسموا بأي كلمات أخرى، فليس عليهم الوفاء بكلمتهم.</w:t>
      </w:r>
    </w:p>
    <w:p>
      <w:pPr>
        <w:bidi/>
      </w:pPr>
      <w:r>
        <w:rPr>
          <w:rtl/>
          <w:cs/>
          <w:lang w:val="ar_AE" w:bidi="ar_AE"/>
        </w:rPr>
      </w:r>
      <w:r>
        <w:rPr>
          <w:rtl/>
          <w:cs/>
          <w:lang w:val="ar_AE" w:bidi="ar_AE"/>
        </w:rPr>
        <w:t>توقَّفوا وناقشوا الأسئلة التالية في مجموعتكم: كيف يعرف الناس في ثقافتكم، إن كان شخص ما يكذب؟ وما إذا كان يقول الصدق؟ ماذا يفعل الناس ليظهروا أنهم يقولون الحق أو أنهم صادقون بشأن شيء ما؟</w:t>
      </w:r>
    </w:p>
    <w:p>
      <w:pPr>
        <w:bidi/>
      </w:pPr>
      <w:r>
        <w:rPr>
          <w:rtl/>
          <w:cs/>
          <w:lang w:val="ar_AE" w:bidi="ar_AE"/>
        </w:rPr>
      </w:r>
      <w:r>
        <w:rPr>
          <w:rtl/>
          <w:cs/>
          <w:lang w:val="ar_AE" w:bidi="ar_AE"/>
        </w:rPr>
        <w:t>من ناحية أخرى، كان الرب يسوع يعلّم تلاميذه أنه بدلًا من كثرة الأقسام، ينبغي أن يقولوا الحق في كل مرة، وأن يفعلوا بالضبط ما قالوا أنهم سيفعلونه، بدلًا من كثرة الأقسام. في هذا المقطع، الرب يسوع يقول للفريسيين إن وضع قواعد حيال أي الوعود التي يجب على الناس الوفاء بها وأيهم يمكنهم كسرها يقود الناس في الاتجاه الخاطئ. لذا يصف لرب يسوع الكتبة والفريسيين بأنهم "عميان" ثلاث مرات في هذا المقطع. ويقول إن أي قسم على أي شيء مقدس هو في الحقيقة قسم لله، لأن الله هو الذي يقدس أي شيء وهذا يعني أن جميع الوعود مهمة، ويجب على الناس أن يفعلوا ما يقولون إنهم سيفعلونه، بغض النظر عن الكلمات التي ينطقون بها.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3 مشاهد.</w:t>
      </w:r>
    </w:p>
    <w:p>
      <w:pPr>
        <w:bidi/>
      </w:pPr>
      <w:r>
        <w:rPr>
          <w:rtl/>
          <w:cs/>
          <w:lang w:val="ar_AE" w:bidi="ar_AE"/>
        </w:rPr>
      </w:r>
      <w:r>
        <w:rPr>
          <w:b/>
          <w:rtl/>
          <w:cs/>
          <w:lang w:val="ar_AE" w:bidi="ar_AE"/>
        </w:rPr>
        <w:t>المشهد الأول:</w:t>
      </w:r>
      <w:r>
        <w:rPr>
          <w:rtl/>
          <w:cs/>
          <w:lang w:val="ar_AE" w:bidi="ar_AE"/>
        </w:rPr>
        <w:t xml:space="preserve"> يسوع يدعو الكتبة والفريسيين مرائين، ويوبخهم لأنهم يغلقون باب ملكوت السماوات فلا يدخلون هم ولا يدعون الآخرين يدخلون. </w:t>
      </w:r>
    </w:p>
    <w:p>
      <w:pPr>
        <w:bidi/>
      </w:pPr>
      <w:r>
        <w:rPr>
          <w:rtl/>
          <w:cs/>
          <w:lang w:val="ar_AE" w:bidi="ar_AE"/>
        </w:rPr>
      </w:r>
      <w:r>
        <w:rPr>
          <w:b/>
          <w:rtl/>
          <w:cs/>
          <w:lang w:val="ar_AE" w:bidi="ar_AE"/>
        </w:rPr>
        <w:t>المشهد الثاني:</w:t>
      </w:r>
      <w:r>
        <w:rPr>
          <w:rtl/>
          <w:cs/>
          <w:lang w:val="ar_AE" w:bidi="ar_AE"/>
        </w:rPr>
        <w:t xml:space="preserve"> يسوع يوبّخ الكتبة والفريسيين لأنهم يجتهدون كثيرًا في إقناع الناس أن يصيروا يهودًا، ثم يجعلونهم أسوأ منهم.</w:t>
      </w:r>
    </w:p>
    <w:p>
      <w:pPr>
        <w:bidi/>
      </w:pPr>
      <w:r>
        <w:rPr>
          <w:rtl/>
          <w:cs/>
          <w:lang w:val="ar_AE" w:bidi="ar_AE"/>
        </w:rPr>
      </w:r>
      <w:r>
        <w:rPr>
          <w:b/>
          <w:rtl/>
          <w:cs/>
          <w:lang w:val="ar_AE" w:bidi="ar_AE"/>
        </w:rPr>
        <w:t>المشهد الثالث:</w:t>
      </w:r>
      <w:r>
        <w:rPr>
          <w:rtl/>
          <w:cs/>
          <w:lang w:val="ar_AE" w:bidi="ar_AE"/>
        </w:rPr>
        <w:t xml:space="preserve"> يوبّخ يسوع الكتبة والفريسيين لأنهم يحاولون أن يقودوا الآخرين بينما هم عُميان روحيًا، ويعطى مثالًا على كيف أن الكتبة والفريسيين يقولون إن الناس بحاجة إلى الوفاء ببعض الوعود أو الأقسام، ولكن ليس كلها.</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القادة الدينيون، بما فيهم الكتبة والفريسيون</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الجموع في الهيكل</w:t>
      </w:r>
    </w:p>
    <w:p>
      <w:pPr>
        <w:bidi/>
      </w:pPr>
      <w:r>
        <w:rPr>
          <w:rtl/>
          <w:cs/>
          <w:lang w:val="ar_AE" w:bidi="ar_AE"/>
        </w:rPr>
      </w:r>
      <w:r>
        <w:rPr>
          <w:rtl/>
          <w:cs/>
          <w:lang w:val="ar_AE" w:bidi="ar_AE"/>
        </w:rPr>
        <w:t>الشخصيات الواردة في كلام يسوع الأول:</w:t>
      </w:r>
    </w:p>
    <w:p>
      <w:pPr>
        <w:pStyle w:val="ListBullet"/>
        <w:bidi/>
        <w:spacing w:line="240" w:lineRule="auto"/>
        <w:ind w:left="720"/>
      </w:pPr>
      <w:r>
        <w:rPr>
          <w:rtl/>
          <w:cs/>
          <w:lang w:val="ar_AE" w:bidi="ar_AE"/>
        </w:rPr>
      </w:r>
      <w:r>
        <w:rPr>
          <w:rtl/>
          <w:cs/>
          <w:lang w:val="ar_AE" w:bidi="ar_AE"/>
        </w:rPr>
        <w:t>أشخاص قادرين على فتح بوابة ملكوت السماوات</w:t>
      </w:r>
    </w:p>
    <w:p>
      <w:pPr>
        <w:pStyle w:val="ListBullet"/>
        <w:bidi/>
        <w:spacing w:line="240" w:lineRule="auto"/>
        <w:ind w:left="720"/>
      </w:pPr>
      <w:r>
        <w:rPr>
          <w:rtl/>
          <w:cs/>
          <w:lang w:val="ar_AE" w:bidi="ar_AE"/>
        </w:rPr>
      </w:r>
      <w:r>
        <w:rPr>
          <w:rtl/>
          <w:cs/>
          <w:lang w:val="ar_AE" w:bidi="ar_AE"/>
        </w:rPr>
        <w:t>أشخاص يحاولون الدخول إلى الملكوت</w:t>
      </w:r>
    </w:p>
    <w:p>
      <w:pPr>
        <w:bidi/>
      </w:pPr>
      <w:r>
        <w:rPr>
          <w:rtl/>
          <w:cs/>
          <w:lang w:val="ar_AE" w:bidi="ar_AE"/>
        </w:rPr>
      </w:r>
      <w:r>
        <w:rPr>
          <w:rtl/>
          <w:cs/>
          <w:lang w:val="ar_AE" w:bidi="ar_AE"/>
        </w:rPr>
        <w:t>الشخصيات الواردة في كلام يسوع الثاني:</w:t>
      </w:r>
    </w:p>
    <w:p>
      <w:pPr>
        <w:pStyle w:val="ListBullet"/>
        <w:bidi/>
        <w:spacing w:line="240" w:lineRule="auto"/>
        <w:ind w:left="720"/>
      </w:pPr>
      <w:r>
        <w:rPr>
          <w:rtl/>
          <w:cs/>
          <w:lang w:val="ar_AE" w:bidi="ar_AE"/>
        </w:rPr>
      </w:r>
      <w:r>
        <w:rPr>
          <w:rtl/>
          <w:cs/>
          <w:lang w:val="ar_AE" w:bidi="ar_AE"/>
        </w:rPr>
        <w:t>الكتبة والفريسيون</w:t>
      </w:r>
    </w:p>
    <w:p>
      <w:pPr>
        <w:pStyle w:val="ListBullet"/>
        <w:bidi/>
        <w:spacing w:line="240" w:lineRule="auto"/>
        <w:ind w:left="720"/>
      </w:pPr>
      <w:r>
        <w:rPr>
          <w:rtl/>
          <w:cs/>
          <w:lang w:val="ar_AE" w:bidi="ar_AE"/>
        </w:rPr>
      </w:r>
      <w:r>
        <w:rPr>
          <w:rtl/>
          <w:cs/>
          <w:lang w:val="ar_AE" w:bidi="ar_AE"/>
        </w:rPr>
        <w:t>غير اليهود</w:t>
      </w:r>
    </w:p>
    <w:p>
      <w:pPr>
        <w:pStyle w:val="ListBullet"/>
        <w:bidi/>
        <w:spacing w:line="240" w:lineRule="auto"/>
        <w:ind w:left="720"/>
      </w:pPr>
      <w:r>
        <w:rPr>
          <w:rtl/>
          <w:cs/>
          <w:lang w:val="ar_AE" w:bidi="ar_AE"/>
        </w:rPr>
      </w:r>
      <w:r>
        <w:rPr>
          <w:rtl/>
          <w:cs/>
          <w:lang w:val="ar_AE" w:bidi="ar_AE"/>
        </w:rPr>
        <w:t>شخص غير يهودي يقرر أن يصبح يهوديًا</w:t>
      </w:r>
    </w:p>
    <w:p>
      <w:pPr>
        <w:bidi/>
      </w:pPr>
      <w:r>
        <w:rPr>
          <w:rtl/>
          <w:cs/>
          <w:lang w:val="ar_AE" w:bidi="ar_AE"/>
        </w:rPr>
      </w:r>
      <w:r>
        <w:rPr>
          <w:rtl/>
          <w:cs/>
          <w:lang w:val="ar_AE" w:bidi="ar_AE"/>
        </w:rPr>
        <w:t>الشخصيات الواردة في كلام يسوع الثالث:</w:t>
      </w:r>
    </w:p>
    <w:p>
      <w:pPr>
        <w:pStyle w:val="ListBullet"/>
        <w:bidi/>
        <w:spacing w:line="240" w:lineRule="auto"/>
        <w:ind w:left="720"/>
      </w:pPr>
      <w:r>
        <w:rPr>
          <w:rtl/>
          <w:cs/>
          <w:lang w:val="ar_AE" w:bidi="ar_AE"/>
        </w:rPr>
      </w:r>
      <w:r>
        <w:rPr>
          <w:rtl/>
          <w:cs/>
          <w:lang w:val="ar_AE" w:bidi="ar_AE"/>
        </w:rPr>
        <w:t>شخص يحتاج إلى مرشد يقوده</w:t>
      </w:r>
    </w:p>
    <w:p>
      <w:pPr>
        <w:pStyle w:val="ListBullet"/>
        <w:bidi/>
        <w:spacing w:line="240" w:lineRule="auto"/>
        <w:ind w:left="720"/>
      </w:pPr>
      <w:r>
        <w:rPr>
          <w:rtl/>
          <w:cs/>
          <w:lang w:val="ar_AE" w:bidi="ar_AE"/>
        </w:rPr>
      </w:r>
      <w:r>
        <w:rPr>
          <w:rtl/>
          <w:cs/>
          <w:lang w:val="ar_AE" w:bidi="ar_AE"/>
        </w:rPr>
        <w:t>شخص أعمى يحاول إرشاد الآخر</w:t>
      </w:r>
    </w:p>
    <w:p>
      <w:pPr>
        <w:pStyle w:val="ListBullet"/>
        <w:bidi/>
        <w:spacing w:line="240" w:lineRule="auto"/>
        <w:ind w:left="720"/>
      </w:pPr>
      <w:r>
        <w:rPr>
          <w:rtl/>
          <w:cs/>
          <w:lang w:val="ar_AE" w:bidi="ar_AE"/>
        </w:rPr>
      </w:r>
      <w:r>
        <w:rPr>
          <w:rtl/>
          <w:cs/>
          <w:lang w:val="ar_AE" w:bidi="ar_AE"/>
        </w:rPr>
        <w:t>الكتبة والفريسيون</w:t>
      </w:r>
    </w:p>
    <w:p>
      <w:pPr>
        <w:pStyle w:val="ListBullet"/>
        <w:bidi/>
        <w:spacing w:line="240" w:lineRule="auto"/>
        <w:ind w:left="720"/>
      </w:pPr>
      <w:r>
        <w:rPr>
          <w:rtl/>
          <w:cs/>
          <w:lang w:val="ar_AE" w:bidi="ar_AE"/>
        </w:rPr>
      </w:r>
      <w:r>
        <w:rPr>
          <w:rtl/>
          <w:cs/>
          <w:lang w:val="ar_AE" w:bidi="ar_AE"/>
        </w:rPr>
        <w:t>أشخاص يُقسمُون أقسامًا</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تذكّروا الزمان والمكان الذي حدثت فيهما هذه القصة. كان يسوع في الهيكل في أورشليم قبل أيام قليلة من موته، وقد أجرى حوارًا طويلًا مع القادة الدينيين من جماعات مختلفة مثل الفريسيين والصدوقيين، الذين حاولوا جاهدين أن يوقعوه بكلمة، لكن في النهاية اضطروا أن يتوقفوا لأن يسوع كان أحكم منهم.</w:t>
      </w:r>
    </w:p>
    <w:p>
      <w:pPr>
        <w:bidi/>
      </w:pPr>
      <w:r>
        <w:rPr>
          <w:rtl/>
          <w:cs/>
          <w:lang w:val="ar_AE" w:bidi="ar_AE"/>
        </w:rPr>
      </w:r>
      <w:r>
        <w:rPr>
          <w:rtl/>
          <w:cs/>
          <w:lang w:val="ar_AE" w:bidi="ar_AE"/>
        </w:rPr>
        <w:t>والآن صار يسوع يوجّه تحذيرًا للقادة الدينيين (وبالأخص الفريسيين) وللجموع الموجودة في الهيكل عن الأمور الخاطئة التي يفعلها القادة الدينيون، ويخبرهم أن الله ليس مسرورًَا بما يفعلونه، وأنه سيعاقبهم. يقوم يسوع بذلك بتكراره عبارة واحدة مرارًا: "وَيْلٌ لَكُمْ"، أو "وَيْلٌ لَكُمْ أَيُّهَا الْكَتَبَةُ وَالْفَرِّيسِيُّونَ الْمُرَاؤُونَ!" ومن خلال هذه الكلمات هو يخبرهم أنهم سيواجهون معاناة رهيبة في المستقبل. وفي كل مرة يقول فيها هذه العبارة، يتبعها بإعطاء الأسباب المختلفة التي بسببها سيعانون.</w:t>
      </w:r>
    </w:p>
    <w:p>
      <w:pPr>
        <w:bidi/>
      </w:pPr>
      <w:r>
        <w:rPr>
          <w:rtl/>
          <w:cs/>
          <w:lang w:val="ar_AE" w:bidi="ar_AE"/>
        </w:rPr>
      </w:r>
      <w:r>
        <w:rPr>
          <w:rtl/>
          <w:cs/>
          <w:lang w:val="ar_AE" w:bidi="ar_AE"/>
        </w:rPr>
        <w:t>من المهم أن نفهم أن بعض الكتبة والفريسيين كانوا في الهيكل مع يسوع، وكذلك كان هناك جمع كبير من الناس يستمعون إلى تعليمه. كان معظم عامة الشعب يحترمون الفريسيين احترامًا كبيرًا، ولذلك ربما تفاجأوا جدًا مما كان يسوع يقوله.</w:t>
      </w:r>
    </w:p>
    <w:p>
      <w:pPr>
        <w:bidi/>
      </w:pPr>
      <w:r>
        <w:rPr>
          <w:rtl/>
          <w:cs/>
          <w:lang w:val="ar_AE" w:bidi="ar_AE"/>
        </w:rPr>
      </w:r>
      <w:r>
        <w:rPr>
          <w:rtl/>
          <w:cs/>
          <w:lang w:val="ar_AE" w:bidi="ar_AE"/>
        </w:rPr>
        <w:t>في العبارة الأولى، يقول يسوع إن الكتبة والفريسيين يمنعون الناس من دخول ملكوت السماوات مثل شخص يملك مفاتيح بوابة سور المدينة. وبدلًا من أن يساعدوا الناس ليدخلوا، إذ هم قادرون على ذلك، صاروا يغلقون الباب حتى لا يدخل أحد.</w:t>
      </w:r>
    </w:p>
    <w:p>
      <w:pPr>
        <w:bidi/>
      </w:pPr>
      <w:r>
        <w:rPr>
          <w:rtl/>
          <w:cs/>
          <w:lang w:val="ar_AE" w:bidi="ar_AE"/>
        </w:rPr>
      </w:r>
      <w:r>
        <w:rPr>
          <w:rtl/>
          <w:cs/>
          <w:lang w:val="ar_AE" w:bidi="ar_AE"/>
        </w:rPr>
        <w:t>في العبارة الثانية، يتحدث يسوع عن مدى اجتهاد الفريسيين والكتبة في جعل غير اليهود يقررون أن يصيروا يهودًا. ويقول إنهم يطوفون البر والبحر ليكسبوا شخصًا واحدًا من غير اليهود، لكنهم بعد ذلك يجعلون هذا الشخص يستحق عقاب الله أكثر منهم.</w:t>
      </w:r>
    </w:p>
    <w:p>
      <w:pPr>
        <w:bidi/>
      </w:pPr>
      <w:r>
        <w:rPr>
          <w:rtl/>
          <w:cs/>
          <w:lang w:val="ar_AE" w:bidi="ar_AE"/>
        </w:rPr>
      </w:r>
      <w:r>
        <w:rPr>
          <w:rtl/>
          <w:cs/>
          <w:lang w:val="ar_AE" w:bidi="ar_AE"/>
        </w:rPr>
        <w:t>في العبارة الثالثة، يلقّب يسوع الذين يكلمهم بلقب "قادة عميان". وبمعنى آخر، يقول إنهم يحاولون أن يُروا الناس الطريق الصحيح، لكنهم هم أنفسهم لا يستطيعون رؤيته. إنهم مثل العميان لأنهم لا يرون من هو الله حقًا، ولا ما الذي يريده منهم فعلًا. بل هم يشرّعون شرائع من أنفسهم ويظنون أن هذه الشرائع ستساعدهم على الوصول إلى الله. فعلى سبيل المثال، يضع الكتبة والفريسيون قوانين حول أنواع القسم أو الوعود التي يجب أن يوفها الناس أمام الله وأخرى يمكن أن يكسروها. إنهم يقولون إنه يمكن للشخص أن ينقض وعدًا إذا حلف بالهيكل، لكن ليس إذا حلف بذهب الهيكل. فتعبير "ذهب الهيكل" يعني الذهب الذي كان يُستخدم لتزيين جدران الهيكل وسقفه. أو قد يعني أشياء مصنوعة من الذهب كانت تُستخدم في عبادة الله، في الهيكل، مثل مذبح البخور والمنارة الذهبية.</w:t>
      </w:r>
    </w:p>
    <w:p>
      <w:pPr>
        <w:bidi/>
      </w:pPr>
      <w:r>
        <w:rPr>
          <w:rtl/>
          <w:cs/>
          <w:lang w:val="ar_AE" w:bidi="ar_AE"/>
        </w:rPr>
      </w:r>
      <w:r>
        <w:rPr>
          <w:rtl/>
          <w:cs/>
          <w:lang w:val="ar_AE" w:bidi="ar_AE"/>
        </w:rPr>
        <w:t>توقّفوا واعرضوا على فريقكم صورة من داخل الهيكل الثاني والذهب الذي كان يُستخدم لتزيينه.</w:t>
      </w:r>
    </w:p>
    <w:p>
      <w:pPr>
        <w:bidi/>
      </w:pPr>
      <w:r>
        <w:rPr>
          <w:rtl/>
          <w:cs/>
          <w:lang w:val="ar_AE" w:bidi="ar_AE"/>
        </w:rPr>
      </w:r>
      <w:r>
        <w:rPr>
          <w:rtl/>
          <w:cs/>
          <w:lang w:val="ar_AE" w:bidi="ar_AE"/>
        </w:rPr>
        <w:t>اعرضوا على الفريق صورة للمنارة الذهبية، ومذبح البخور، والمجمرة، ومائدة خبز الوجوه، وتابوت العهد.</w:t>
      </w:r>
    </w:p>
    <w:p>
      <w:pPr>
        <w:bidi/>
      </w:pPr>
      <w:r>
        <w:rPr>
          <w:rtl/>
          <w:cs/>
          <w:lang w:val="ar_AE" w:bidi="ar_AE"/>
        </w:rPr>
      </w:r>
      <w:r>
        <w:rPr>
          <w:rtl/>
          <w:cs/>
          <w:lang w:val="ar_AE" w:bidi="ar_AE"/>
        </w:rPr>
        <w:t>يدعو يسوع الكتبة والفريسيين "جُهَّالُ وَعُمْيَانُ" ويسأل: أيهما أعظم، الذهب أم الهيكل الذي يقدّس الذهب؟ إنه لا يسأل هذا السؤال لأنه لا يعرف الجواب، لكنه سأله كطريقة يوضح بها أن الهيكل أعظم من الذهب الذي فيه، لأن الهيكل هو الذي يُقدّس الذهب.</w:t>
      </w:r>
    </w:p>
    <w:p>
      <w:pPr>
        <w:bidi/>
      </w:pPr>
      <w:r>
        <w:rPr>
          <w:rtl/>
          <w:cs/>
          <w:lang w:val="ar_AE" w:bidi="ar_AE"/>
        </w:rPr>
      </w:r>
      <w:r>
        <w:rPr>
          <w:rtl/>
          <w:cs/>
          <w:lang w:val="ar_AE" w:bidi="ar_AE"/>
        </w:rPr>
        <w:t>وبالمثل، يقول يسوع إن الكتبة والفريسيين يُعلّمون الناس أنه يمكنهم أن ينقضوا وعدًا حلفوا فيه بالمذبح، لكن لا يمكنهم أن ينقضوا وعدًا حلفوا فيه بالقربان الذي على المذبح. وتعبير "الْقُرْبَانِ الَّذِي عَلَيْهِ" يعني الحيوان الذي يقدمه شخص ذبيحة أو تقدمة لله. وكان الناس يقدّمون الذبائح إما عن خطايا ارتكبوها أو كطريقة لشكر الله على صلاحه. مرة أخرى، يسأل يسوع: أيهما أعظم، القربان أم المذبح الذي يقدّس القربان؟ ومرة أخرى، يسأل هذا السؤال ليُظهر بوضوح أن المذبح أعظم من القربان الموضوع عليه. ويقول يسوع إنه في كل مرة يحلف الناس بشيء مقدّس، فإنهم في الحقيقة يقدّمون وعدًا لله، لأن الله هو مصدر كل ما هو مقدّس.</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القادة الدينيون، بما فيهم الكتبة والفريسيون</w:t>
      </w:r>
    </w:p>
    <w:p>
      <w:pPr>
        <w:pStyle w:val="ListBullet"/>
        <w:bidi/>
        <w:spacing w:line="240" w:lineRule="auto"/>
        <w:ind w:left="720"/>
      </w:pPr>
      <w:r>
        <w:rPr>
          <w:rtl/>
          <w:cs/>
          <w:lang w:val="ar_AE" w:bidi="ar_AE"/>
        </w:rPr>
      </w:r>
      <w:r>
        <w:rPr>
          <w:rtl/>
          <w:cs/>
          <w:lang w:val="ar_AE" w:bidi="ar_AE"/>
        </w:rPr>
        <w:t>تلاميذ يسوع</w:t>
      </w:r>
    </w:p>
    <w:p>
      <w:pPr>
        <w:pStyle w:val="ListBullet"/>
        <w:bidi/>
        <w:spacing w:line="240" w:lineRule="auto"/>
        <w:ind w:left="720"/>
      </w:pPr>
      <w:r>
        <w:rPr>
          <w:rtl/>
          <w:cs/>
          <w:lang w:val="ar_AE" w:bidi="ar_AE"/>
        </w:rPr>
      </w:r>
      <w:r>
        <w:rPr>
          <w:rtl/>
          <w:cs/>
          <w:lang w:val="ar_AE" w:bidi="ar_AE"/>
        </w:rPr>
        <w:t>الجموع في الهيكل</w:t>
      </w:r>
    </w:p>
    <w:p>
      <w:pPr>
        <w:bidi/>
      </w:pPr>
      <w:r>
        <w:rPr>
          <w:rtl/>
          <w:cs/>
          <w:lang w:val="ar_AE" w:bidi="ar_AE"/>
        </w:rPr>
      </w:r>
      <w:r>
        <w:rPr>
          <w:rtl/>
          <w:cs/>
          <w:lang w:val="ar_AE" w:bidi="ar_AE"/>
        </w:rPr>
        <w:t>الشخصيات الواردة في كلام يسوع الأول:</w:t>
      </w:r>
    </w:p>
    <w:p>
      <w:pPr>
        <w:pStyle w:val="ListBullet"/>
        <w:bidi/>
        <w:spacing w:line="240" w:lineRule="auto"/>
        <w:ind w:left="720"/>
      </w:pPr>
      <w:r>
        <w:rPr>
          <w:rtl/>
          <w:cs/>
          <w:lang w:val="ar_AE" w:bidi="ar_AE"/>
        </w:rPr>
      </w:r>
      <w:r>
        <w:rPr>
          <w:rtl/>
          <w:cs/>
          <w:lang w:val="ar_AE" w:bidi="ar_AE"/>
        </w:rPr>
        <w:t>أشخاص قادرين على فتح بوابة ملكوت السماوات</w:t>
      </w:r>
    </w:p>
    <w:p>
      <w:pPr>
        <w:pStyle w:val="ListBullet"/>
        <w:bidi/>
        <w:spacing w:line="240" w:lineRule="auto"/>
        <w:ind w:left="720"/>
      </w:pPr>
      <w:r>
        <w:rPr>
          <w:rtl/>
          <w:cs/>
          <w:lang w:val="ar_AE" w:bidi="ar_AE"/>
        </w:rPr>
      </w:r>
      <w:r>
        <w:rPr>
          <w:rtl/>
          <w:cs/>
          <w:lang w:val="ar_AE" w:bidi="ar_AE"/>
        </w:rPr>
        <w:t>أشخاص يحاولون الدخول إلى الملكوت</w:t>
      </w:r>
    </w:p>
    <w:p>
      <w:pPr>
        <w:bidi/>
      </w:pPr>
      <w:r>
        <w:rPr>
          <w:rtl/>
          <w:cs/>
          <w:lang w:val="ar_AE" w:bidi="ar_AE"/>
        </w:rPr>
      </w:r>
      <w:r>
        <w:rPr>
          <w:rtl/>
          <w:cs/>
          <w:lang w:val="ar_AE" w:bidi="ar_AE"/>
        </w:rPr>
        <w:t>الشخصيات الواردة في كلام يسوع الثاني:</w:t>
      </w:r>
    </w:p>
    <w:p>
      <w:pPr>
        <w:pStyle w:val="ListBullet"/>
        <w:bidi/>
        <w:spacing w:line="240" w:lineRule="auto"/>
        <w:ind w:left="720"/>
      </w:pPr>
      <w:r>
        <w:rPr>
          <w:rtl/>
          <w:cs/>
          <w:lang w:val="ar_AE" w:bidi="ar_AE"/>
        </w:rPr>
      </w:r>
      <w:r>
        <w:rPr>
          <w:rtl/>
          <w:cs/>
          <w:lang w:val="ar_AE" w:bidi="ar_AE"/>
        </w:rPr>
        <w:t>الكتبة والفريسيون</w:t>
      </w:r>
    </w:p>
    <w:p>
      <w:pPr>
        <w:pStyle w:val="ListBullet"/>
        <w:bidi/>
        <w:spacing w:line="240" w:lineRule="auto"/>
        <w:ind w:left="720"/>
      </w:pPr>
      <w:r>
        <w:rPr>
          <w:rtl/>
          <w:cs/>
          <w:lang w:val="ar_AE" w:bidi="ar_AE"/>
        </w:rPr>
      </w:r>
      <w:r>
        <w:rPr>
          <w:rtl/>
          <w:cs/>
          <w:lang w:val="ar_AE" w:bidi="ar_AE"/>
        </w:rPr>
        <w:t>غير اليهود</w:t>
      </w:r>
    </w:p>
    <w:p>
      <w:pPr>
        <w:pStyle w:val="ListBullet"/>
        <w:bidi/>
        <w:spacing w:line="240" w:lineRule="auto"/>
        <w:ind w:left="720"/>
      </w:pPr>
      <w:r>
        <w:rPr>
          <w:rtl/>
          <w:cs/>
          <w:lang w:val="ar_AE" w:bidi="ar_AE"/>
        </w:rPr>
      </w:r>
      <w:r>
        <w:rPr>
          <w:rtl/>
          <w:cs/>
          <w:lang w:val="ar_AE" w:bidi="ar_AE"/>
        </w:rPr>
        <w:t>شخص غير يهودي يقرر أن يصبح يهوديًا</w:t>
      </w:r>
    </w:p>
    <w:p>
      <w:pPr>
        <w:bidi/>
      </w:pPr>
      <w:r>
        <w:rPr>
          <w:rtl/>
          <w:cs/>
          <w:lang w:val="ar_AE" w:bidi="ar_AE"/>
        </w:rPr>
      </w:r>
      <w:r>
        <w:rPr>
          <w:rtl/>
          <w:cs/>
          <w:lang w:val="ar_AE" w:bidi="ar_AE"/>
        </w:rPr>
        <w:t>الشخصيات الواردة في كلام يسوع الثالث:</w:t>
      </w:r>
    </w:p>
    <w:p>
      <w:pPr>
        <w:pStyle w:val="ListBullet"/>
        <w:bidi/>
        <w:spacing w:line="240" w:lineRule="auto"/>
        <w:ind w:left="720"/>
      </w:pPr>
      <w:r>
        <w:rPr>
          <w:rtl/>
          <w:cs/>
          <w:lang w:val="ar_AE" w:bidi="ar_AE"/>
        </w:rPr>
      </w:r>
      <w:r>
        <w:rPr>
          <w:rtl/>
          <w:cs/>
          <w:lang w:val="ar_AE" w:bidi="ar_AE"/>
        </w:rPr>
        <w:t>شخص يحتاج إلى مرشد يقوده</w:t>
      </w:r>
    </w:p>
    <w:p>
      <w:pPr>
        <w:pStyle w:val="ListBullet"/>
        <w:bidi/>
        <w:spacing w:line="240" w:lineRule="auto"/>
        <w:ind w:left="720"/>
      </w:pPr>
      <w:r>
        <w:rPr>
          <w:rtl/>
          <w:cs/>
          <w:lang w:val="ar_AE" w:bidi="ar_AE"/>
        </w:rPr>
      </w:r>
      <w:r>
        <w:rPr>
          <w:rtl/>
          <w:cs/>
          <w:lang w:val="ar_AE" w:bidi="ar_AE"/>
        </w:rPr>
        <w:t>شخص أعمى يحاول إرشاد الآخر</w:t>
      </w:r>
    </w:p>
    <w:p>
      <w:pPr>
        <w:pStyle w:val="ListBullet"/>
        <w:bidi/>
        <w:spacing w:line="240" w:lineRule="auto"/>
        <w:ind w:left="720"/>
      </w:pPr>
      <w:r>
        <w:rPr>
          <w:rtl/>
          <w:cs/>
          <w:lang w:val="ar_AE" w:bidi="ar_AE"/>
        </w:rPr>
      </w:r>
      <w:r>
        <w:rPr>
          <w:rtl/>
          <w:cs/>
          <w:lang w:val="ar_AE" w:bidi="ar_AE"/>
        </w:rPr>
        <w:t>الكتبة والفريسيون</w:t>
      </w:r>
    </w:p>
    <w:p>
      <w:pPr>
        <w:pStyle w:val="ListBullet"/>
        <w:bidi/>
        <w:spacing w:line="240" w:lineRule="auto"/>
        <w:ind w:left="720"/>
      </w:pPr>
      <w:r>
        <w:rPr>
          <w:rtl/>
          <w:cs/>
          <w:lang w:val="ar_AE" w:bidi="ar_AE"/>
        </w:rPr>
      </w:r>
      <w:r>
        <w:rPr>
          <w:rtl/>
          <w:cs/>
          <w:lang w:val="ar_AE" w:bidi="ar_AE"/>
        </w:rPr>
        <w:t>أشخاص يُقسمُون أقسامًا</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بعض أجزاء القصة.</w:t>
      </w:r>
    </w:p>
    <w:p>
      <w:pPr>
        <w:bidi/>
      </w:pPr>
      <w:r>
        <w:rPr>
          <w:rtl/>
          <w:cs/>
          <w:lang w:val="ar_AE" w:bidi="ar_AE"/>
        </w:rPr>
      </w:r>
      <w:r>
        <w:rPr>
          <w:rtl/>
          <w:cs/>
          <w:lang w:val="ar_AE" w:bidi="ar_AE"/>
        </w:rPr>
        <w:t>تبدأ القصة عندما يتحدث يسوع إلى الكتبة والفريسيين. فيقول لهم إن الويلات ستأتي عليهم، لأنهم مثل حرّاس بوابة ملكوت السماوات؛ فبدلًا من أن يفتحوا الباب للناس ليدخلوا إلى ملكوت الله، يغلقونه في وجوههم. يمكن أن تطلبوا من بعض أفراد الفريق تمثيل هذا المشهد التوضيحي. يمثِّل بعض الأشخاص مَن يريدون الدخول إلى المدينة، لكن الحارس يغلق الباب في وجوههم ويقفلها.</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الذين يمثِّلون دور الأشخاص الذين حاولوا الدخول إلى المدينة: "ما شعوركم الآن؟" قد تسمعون إجابات مثل: "محبطون" أو "حزينون للغاية".</w:t>
      </w:r>
    </w:p>
    <w:p>
      <w:pPr>
        <w:pStyle w:val="ListBullet"/>
        <w:bidi/>
        <w:spacing w:line="240" w:lineRule="auto"/>
        <w:ind w:left="720"/>
      </w:pPr>
      <w:r>
        <w:rPr>
          <w:rtl/>
          <w:cs/>
          <w:lang w:val="ar_AE" w:bidi="ar_AE"/>
        </w:rPr>
      </w:r>
      <w:r>
        <w:rPr>
          <w:rtl/>
          <w:cs/>
          <w:lang w:val="ar_AE" w:bidi="ar_AE"/>
        </w:rPr>
        <w:t>اسألوا المُمثِّل الذي يؤدي دور يسوع: "بماذا تشعر؟" قد تسمعون إجابات مثل: "حزين جدًا لأن الناس يُمنَعون من دخول ملكوت السماوات"، أو "غاضب لأنهم يضلّلون الآخرين".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يمكنكم أيضًا تمثيل الصورة التالية التي قدّمها يسوع. فيقول يسوع إن الكتبة والفريسيين يجوبون البرَّ والبحر ليكسبوا شخصًا غير يهودي واحدًا ليصبح يهوديًا. لكن عندما ينجحون في إقناعه، يجعلونه أسوأ منهم في الشرّ بمقدار الضعف!</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الشخص الذي يمثِّل ذلك الرجل الذي صار يهوديًا: "ما شعورك الآن بعد أن أصبحت يهوديًا؟" قد تسمعون إجابات مثل: "فخور لأنني أُطيع الناموس أفضل من معظم اليهود"، أو "سعيد لأني أتعلم كيف أرضي الله الآن".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يمكنكم أيضًا تمثيل الصورة الثالثة التي قدّمها يسوع، حيث قال إن الكتبة والفريسيين الذين يُفترَض أن يكونوا مرشدين للناس، هم أنفسهم عُميان.</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الشخص الذي يمثِّل الإنسان المحتاج إلى مرشد: "ما شعورك الآن؟" قد تسمعون إجابات مثل: "غاضب لأن هذا الشخص يقودني وهو نفسه لا يرى!" أو "مرتبك، إلى أين أذهب الآن؟"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يقول يسوع إن الكتبة والفريسيين يعلِّمون الناس أن من يحلف بالهيكل لا يلزمه أن يفي بقسمه، لكن إن حلف بذهب الهيكل، فعليه أن يفي بقسمه! ويصفهم يسوع بأنهم "عُميان وحمقى" لأنهم يعلِّمون بهذه الطريقة. ثم يسألهم: أيهما أعظم، الذهب أم الهيكل الذي يقدّس الذهب؟ ويُوضِّح أن الهيكل هو الذي يجعل الذهب مقدَّسًا، أي أن القسم بالهيكل أهمّ من القسم بالذهب.</w:t>
      </w:r>
    </w:p>
    <w:p>
      <w:pPr>
        <w:bidi/>
      </w:pPr>
      <w:r>
        <w:rPr>
          <w:rtl/>
          <w:cs/>
          <w:lang w:val="ar_AE" w:bidi="ar_AE"/>
        </w:rPr>
      </w:r>
      <w:r>
        <w:rPr>
          <w:rtl/>
          <w:cs/>
          <w:lang w:val="ar_AE" w:bidi="ar_AE"/>
        </w:rPr>
        <w:t>ويقول أيضًا إنهم يعلِّمون أنه لا بأس إن حلف أحدٌ بالمذبح، لكن إن حلف بتقديمته الموضوعة على المذبح، فعليه أن يفي بقسمه. فيوبّخهم يسوع مرة أخرى، ويسألهم: أيهما أعظم، الذبيحة أم المذبح الذي يقدّس الذبيحة؟ ثم يُجيب بنفسه: كل من يحلف بالمذبح، فهو يحلف أيضًا بكل ما يُقدَّم عليه من ذبائح. وكذلك، من يحلف بالهيكل، فهو يحلف بالله الذي يسكن فيه. ومن يحلف بالسماء، فهو يحلف بعرش الله وبالله نفسه.</w:t>
      </w:r>
    </w:p>
    <w:p>
      <w:pPr>
        <w:pStyle w:val="ListBullet"/>
        <w:bidi/>
        <w:spacing w:line="240" w:lineRule="auto"/>
        <w:ind w:left="720"/>
      </w:pPr>
      <w:r>
        <w:rPr>
          <w:rtl/>
          <w:cs/>
          <w:lang w:val="ar_AE" w:bidi="ar_AE"/>
        </w:rPr>
      </w:r>
      <w:r>
        <w:rPr>
          <w:rtl/>
          <w:cs/>
          <w:lang w:val="ar_AE" w:bidi="ar_AE"/>
        </w:rPr>
        <w:t>وفي نهاية التمثيل، اسألوا الممثلين الذين يؤدّون دور الجموع: "ما شعوركم الآن؟" قد تسمعون إجابات مثل: "أشعر بالرهبة من خطورة ما يقوله يسوع"، أو "أخيرًا فهمت بوضوح ما يقصده!"</w:t>
      </w:r>
    </w:p>
    <w:p>
      <w:pPr>
        <w:pStyle w:val="ListBullet"/>
        <w:bidi/>
        <w:spacing w:line="240" w:lineRule="auto"/>
        <w:ind w:left="720"/>
      </w:pPr>
      <w:r>
        <w:rPr>
          <w:rtl/>
          <w:cs/>
          <w:lang w:val="ar_AE" w:bidi="ar_AE"/>
        </w:rPr>
      </w:r>
      <w:r>
        <w:rPr>
          <w:rtl/>
          <w:cs/>
          <w:lang w:val="ar_AE" w:bidi="ar_AE"/>
        </w:rPr>
        <w:t>واسألوا الممثلين الذين يؤدّون دور الفريسيين الذين كان يسوع يتحدث إليهم في الهيكل: "ما شعوركم الآن؟" قد تسمعون إجابات مثل: "غاضب جدًا!" أو "لا أصدق أن يسوع يتحدث معنا بهذه الطريقة!"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في هذه القصة، يتحدَّث يسوع إلى </w:t>
      </w:r>
      <w:r>
        <w:rPr>
          <w:b/>
          <w:rtl/>
          <w:cs/>
          <w:lang w:val="ar_AE" w:bidi="ar_AE"/>
        </w:rPr>
        <w:t>الكَتَبة</w:t>
      </w:r>
      <w:r>
        <w:rPr>
          <w:rtl/>
          <w:cs/>
          <w:lang w:val="ar_AE" w:bidi="ar_AE"/>
        </w:rPr>
        <w:t xml:space="preserve"> و </w:t>
      </w:r>
      <w:r>
        <w:rPr>
          <w:b/>
          <w:rtl/>
          <w:cs/>
          <w:lang w:val="ar_AE" w:bidi="ar_AE"/>
        </w:rPr>
        <w:t>الفريسيين</w:t>
      </w:r>
      <w:r>
        <w:rPr>
          <w:rtl/>
          <w:cs/>
          <w:lang w:val="ar_AE" w:bidi="ar_AE"/>
        </w:rPr>
        <w:t xml:space="preserve"> ويُخبرهم بأنَّ الله غير مسرور بما يفعلون. كان الكتَبة أشخاصًا يدرسون أسفار العهد القديم وينسخون نُسخًا جديدة لها بأيديهم. كانوا مُتخصِّصين احترمهم الناس لأنهم عرفوا الكثير عن الأسفار المُقدَّسة. تُترجِم بعض الترجمات الإنكليزية هذه الكلمة بأنها: "مُعلِّمو الشريعة". ابحثوا في "قاموس الكلمات الرئيسية" عن تعريف </w:t>
      </w:r>
      <w:r>
        <w:rPr>
          <w:b/>
          <w:rtl/>
          <w:cs/>
          <w:lang w:val="ar_AE" w:bidi="ar_AE"/>
        </w:rPr>
        <w:t>الكاتِب</w:t>
      </w:r>
      <w:r>
        <w:rPr>
          <w:rtl/>
          <w:cs/>
          <w:lang w:val="ar_AE" w:bidi="ar_AE"/>
        </w:rPr>
        <w:t xml:space="preserve">، واحرصوا على استخدام الكلمة ذاتها التي استخدمتموها في مقاطع أخرى للإشارة إلى "الكَتَبة" أو "مُعلِّمي الشريعة". كان الفريسيون مجموعة من اليهود يظنون أنَّ طريق الحصول على الغفران والتبرير من الله هو بالانفصال عن الناس العاديين واتِّباع المئات من قواعد التطهير. انظروا "قاموس الكلمات الرئيسية" للحصول على تعريف كامِل </w:t>
      </w:r>
      <w:r>
        <w:rPr>
          <w:b/>
          <w:rtl/>
          <w:cs/>
          <w:lang w:val="ar_AE" w:bidi="ar_AE"/>
        </w:rPr>
        <w:t>لفرِّيسي</w:t>
      </w:r>
      <w:r>
        <w:rPr>
          <w:rtl/>
          <w:cs/>
          <w:lang w:val="ar_AE" w:bidi="ar_AE"/>
        </w:rPr>
        <w:t>، واحرصوا على استخدام الكلمة ذاتها التي استخدمتموها من قبْل.</w:t>
      </w:r>
    </w:p>
    <w:p>
      <w:pPr>
        <w:bidi/>
      </w:pPr>
      <w:r>
        <w:rPr>
          <w:rtl/>
          <w:cs/>
          <w:lang w:val="ar_AE" w:bidi="ar_AE"/>
        </w:rPr>
      </w:r>
      <w:r>
        <w:rPr>
          <w:rtl/>
          <w:cs/>
          <w:lang w:val="ar_AE" w:bidi="ar_AE"/>
        </w:rPr>
        <w:t>يُخبر يسوع الكتَبة والفريسيين: "</w:t>
      </w:r>
      <w:r>
        <w:rPr>
          <w:b/>
          <w:rtl/>
          <w:cs/>
          <w:lang w:val="ar_AE" w:bidi="ar_AE"/>
        </w:rPr>
        <w:t>يا للحسرة</w:t>
      </w:r>
      <w:r>
        <w:rPr>
          <w:rtl/>
          <w:cs/>
          <w:lang w:val="ar_AE" w:bidi="ar_AE"/>
        </w:rPr>
        <w:t xml:space="preserve"> عليكُم"، أو "</w:t>
      </w:r>
      <w:r>
        <w:rPr>
          <w:b/>
          <w:rtl/>
          <w:cs/>
          <w:lang w:val="ar_AE" w:bidi="ar_AE"/>
        </w:rPr>
        <w:t>وَيْلٌ</w:t>
      </w:r>
      <w:r>
        <w:rPr>
          <w:rtl/>
          <w:cs/>
          <w:lang w:val="ar_AE" w:bidi="ar_AE"/>
        </w:rPr>
        <w:t xml:space="preserve"> لكم، أيها الكتَبة والفريسيون </w:t>
      </w:r>
      <w:r>
        <w:rPr>
          <w:b/>
          <w:rtl/>
          <w:cs/>
          <w:lang w:val="ar_AE" w:bidi="ar_AE"/>
        </w:rPr>
        <w:t>المُراؤون</w:t>
      </w:r>
      <w:r>
        <w:rPr>
          <w:rtl/>
          <w:cs/>
          <w:lang w:val="ar_AE" w:bidi="ar_AE"/>
        </w:rPr>
        <w:t xml:space="preserve">!" إنَّ الكلمة التي تُترجم "ويل" أو "يا للحسرة" تُظهر أنَّ شخصًا ما يحزن بشدة وأنَّ المتكلم يعلم أنّ الناس سيعانون كثيرًا. يقول يسوع هذا لأنه يعلم أنَّ الكتَبة والفريسيين لا يُرضون الله. في الحقيقة، كانوا يقودون إسرائيل في الاتجاه الخاطئ، ولا سِيَّما في طريقة استجابتهم ليسوع ورسالته. لأنهم يختارون أنْ يرفضوا </w:t>
      </w:r>
      <w:r>
        <w:rPr>
          <w:b/>
          <w:rtl/>
          <w:cs/>
          <w:lang w:val="ar_AE" w:bidi="ar_AE"/>
        </w:rPr>
        <w:t>المسِيَّا</w:t>
      </w:r>
      <w:r>
        <w:rPr>
          <w:rtl/>
          <w:cs/>
          <w:lang w:val="ar_AE" w:bidi="ar_AE"/>
        </w:rPr>
        <w:t xml:space="preserve">، المُخلِّص الذي وعَدَ الله بإرساله إلى شعبه، يعلم يسوع أنَّ الله سيُعاقبهم في المستقبل. </w:t>
      </w:r>
      <w:r>
        <w:rPr>
          <w:b/>
          <w:rtl/>
          <w:cs/>
          <w:lang w:val="ar_AE" w:bidi="ar_AE"/>
        </w:rPr>
        <w:t>المُرائي</w:t>
      </w:r>
      <w:r>
        <w:rPr>
          <w:rtl/>
          <w:cs/>
          <w:lang w:val="ar_AE" w:bidi="ar_AE"/>
        </w:rPr>
        <w:t xml:space="preserve"> كلمة تعني مُمثِّل أو مُزيف، أو شخصًا يقول شيئًا ما لكن الحقيقة ليس كما يقول. في هذا المقطع، يذكُر يسوع إنَّ الفريسيين والكتبة يقولون إنّهم يخدمون الله، لكنهم في الحقيقة لا يفعلون. ابحثوا في "قاموس الكلمات الرئيسية" للحصول على تعريف كامِل، واستخدموا الكلمة ذاتها التي استخدمتموها في مقاطع أخرى. </w:t>
      </w:r>
    </w:p>
    <w:p>
      <w:pPr>
        <w:bidi/>
      </w:pPr>
      <w:r>
        <w:rPr>
          <w:rtl/>
          <w:cs/>
          <w:lang w:val="ar_AE" w:bidi="ar_AE"/>
        </w:rPr>
      </w:r>
      <w:r>
        <w:rPr>
          <w:rtl/>
          <w:cs/>
          <w:lang w:val="ar_AE" w:bidi="ar_AE"/>
        </w:rPr>
        <w:t xml:space="preserve">كما يقول يسوع إنَّ السبب الذي لأجله سيتألَّم الفريسيون هو إغلاقهم باب </w:t>
      </w:r>
      <w:r>
        <w:rPr>
          <w:b/>
          <w:rtl/>
          <w:cs/>
          <w:lang w:val="ar_AE" w:bidi="ar_AE"/>
        </w:rPr>
        <w:t>ملكوت السموات</w:t>
      </w:r>
      <w:r>
        <w:rPr>
          <w:rtl/>
          <w:cs/>
          <w:lang w:val="ar_AE" w:bidi="ar_AE"/>
        </w:rPr>
        <w:t xml:space="preserve"> أمام الناس. إنَّ ملكوت السموات يعني أنَّ الله يحكُم مثل ملِك في قلوب شعبه. راجعوا "قاموس الكلمات الرئيسية" للحصول على تعريف </w:t>
      </w:r>
      <w:r>
        <w:rPr>
          <w:b/>
          <w:rtl/>
          <w:cs/>
          <w:lang w:val="ar_AE" w:bidi="ar_AE"/>
        </w:rPr>
        <w:t>ملكوت السموات</w:t>
      </w:r>
      <w:r>
        <w:rPr>
          <w:rtl/>
          <w:cs/>
          <w:lang w:val="ar_AE" w:bidi="ar_AE"/>
        </w:rPr>
        <w:t>. في هذا المقطع، يتحدَّث يسوع عن أشخاص يحاولون التبحُّر في معرفة الله بطريقة تُخلِّصهم وتمنحهم الحياة الأبدية. استخدِموا الكلمة ذاتها التي استخدمتموها في مقاطع أخرى لترجمة "ملكوت السماوات".</w:t>
      </w:r>
    </w:p>
    <w:p>
      <w:pPr>
        <w:bidi/>
      </w:pPr>
      <w:r>
        <w:rPr>
          <w:rtl/>
          <w:cs/>
          <w:lang w:val="ar_AE" w:bidi="ar_AE"/>
        </w:rPr>
      </w:r>
      <w:r>
        <w:rPr>
          <w:rtl/>
          <w:cs/>
          <w:lang w:val="ar_AE" w:bidi="ar_AE"/>
        </w:rPr>
        <w:t>يُكرِّر يسوع العبارة التي استخدمها سابقًا في حديثه إلى الكتَبة والفريسيين: "وَيْلٌ لَكُمْ أَيُّهَا الْكَتَبَةُ وَالْفَرِّيسِيُّونَ الْمُرَاؤُونَ" استخدِموا الكلمات ذاتها مرة أخرى، التي استخدمتموها في تلك الآية. بعد ذلك، يقول يسوع إنَّ الكتَبة والفريسيين يعملون بجدٍّ مُضنٍ ليُقنعوا حتى شخصًا واحدًا غير يهودي بأنْ يصير يهوديًا. يخبرهم يسوع بأنَّهم يسافرون في الأرض وفي البحر، بمعنى أنهم يذهبون إلى أماكن بعيدة للغاية. ثم يُضيف يسوع أنهم عندما يُقنعون شخصًا ليُصبح يهوديًا، يجعلونه "</w:t>
      </w:r>
      <w:r>
        <w:rPr>
          <w:b/>
          <w:rtl/>
          <w:cs/>
          <w:lang w:val="ar_AE" w:bidi="ar_AE"/>
        </w:rPr>
        <w:t>ابنًا لجهنم</w:t>
      </w:r>
      <w:r>
        <w:rPr>
          <w:rtl/>
          <w:cs/>
          <w:lang w:val="ar_AE" w:bidi="ar_AE"/>
        </w:rPr>
        <w:t xml:space="preserve">، </w:t>
      </w:r>
      <w:r>
        <w:rPr>
          <w:b/>
          <w:rtl/>
          <w:cs/>
          <w:lang w:val="ar_AE" w:bidi="ar_AE"/>
        </w:rPr>
        <w:t>مُضاعَفًا</w:t>
      </w:r>
      <w:r>
        <w:rPr>
          <w:rtl/>
          <w:cs/>
          <w:lang w:val="ar_AE" w:bidi="ar_AE"/>
        </w:rPr>
        <w:t xml:space="preserve">" أكثر منهم. "مُضاعفًا" طريقة قوية للقول: "أكثر منكم بكثير". "ابن جَهَنَّم" تعبير على الطريقة العبرية للإشارة إلى شخص ينتمي إلى الجحيم أو يستحق أن يُعاقَب في الجحيم، المكان الذي سيذهب إليه غير المؤمنين ويُعاقَبون في نهاية العالم. انظروا "قاموس الكلمات الرئيسية" لوصْف كامِل لكلمة </w:t>
      </w:r>
      <w:r>
        <w:rPr>
          <w:b/>
          <w:rtl/>
          <w:cs/>
          <w:lang w:val="ar_AE" w:bidi="ar_AE"/>
        </w:rPr>
        <w:t>جَهَنَّم</w:t>
      </w:r>
      <w:r>
        <w:rPr>
          <w:rtl/>
          <w:cs/>
          <w:lang w:val="ar_AE" w:bidi="ar_AE"/>
        </w:rPr>
        <w:t>، واستخدموا الكلمة ذاتها التي استخدمتموها في مقاطع أخرى.</w:t>
      </w:r>
    </w:p>
    <w:p>
      <w:pPr>
        <w:bidi/>
      </w:pPr>
      <w:r>
        <w:rPr>
          <w:rtl/>
          <w:cs/>
          <w:lang w:val="ar_AE" w:bidi="ar_AE"/>
        </w:rPr>
      </w:r>
      <w:r>
        <w:rPr>
          <w:rtl/>
          <w:cs/>
          <w:lang w:val="ar_AE" w:bidi="ar_AE"/>
        </w:rPr>
        <w:t xml:space="preserve">تشبه العبارة الأولى التي يذكرها يسوع، العبارتَين السابقتَيْن، باستثناء أنه بدلًا من تكرار "وَيْلٌ لَكُمْ أَيُّهَا الْكَتَبَةُ وَالْفَرِّيسِيُّونَ الْمُرَاؤُونَ"، يقول يسوع: "وَيْلٌ لَكُمْ أَيُّهَا القَادةُ العُميان!" ثُمَّ يُعطي يسوع مثالًا على كيف يكون الفريسيون والكتَبة مثل العُميان الذين يحاولون إرشاد الآخرين في الطريق. يقول إنهم يُعلِّمون الناس: "إنْ </w:t>
      </w:r>
      <w:r>
        <w:rPr>
          <w:b/>
          <w:rtl/>
          <w:cs/>
          <w:lang w:val="ar_AE" w:bidi="ar_AE"/>
        </w:rPr>
        <w:t>حلَفَ أحدٌ</w:t>
      </w:r>
      <w:r>
        <w:rPr>
          <w:rtl/>
          <w:cs/>
          <w:lang w:val="ar_AE" w:bidi="ar_AE"/>
        </w:rPr>
        <w:t xml:space="preserve"> </w:t>
      </w:r>
      <w:r>
        <w:rPr>
          <w:b/>
          <w:rtl/>
          <w:cs/>
          <w:lang w:val="ar_AE" w:bidi="ar_AE"/>
        </w:rPr>
        <w:t>بالهيكل</w:t>
      </w:r>
      <w:r>
        <w:rPr>
          <w:rtl/>
          <w:cs/>
          <w:lang w:val="ar_AE" w:bidi="ar_AE"/>
        </w:rPr>
        <w:t xml:space="preserve">، فلا يهُم بشيء، وأما مَن يحلف بذَهَب الهيكل فهو ملزم بذلك القسم". يعني الحِلف بقَسَمٍ أنَّ الشخص الذي يحلف يطلب من الله أنْ يُعاقبه إنْ لم يلتزم بكلمته. راجعوا "قاموس الكلمات الرئيسية" للحصول على تعريف كلمة </w:t>
      </w:r>
      <w:r>
        <w:rPr>
          <w:b/>
          <w:rtl/>
          <w:cs/>
          <w:lang w:val="ar_AE" w:bidi="ar_AE"/>
        </w:rPr>
        <w:t>قَسَم</w:t>
      </w:r>
      <w:r>
        <w:rPr>
          <w:rtl/>
          <w:cs/>
          <w:lang w:val="ar_AE" w:bidi="ar_AE"/>
        </w:rPr>
        <w:t xml:space="preserve">. أنْ يكون شخصٌ مُلزمًا بقَسَم يعني أنَّ الله يتوقع من الشخص أن يفعل ما وعَد به. كان الهيكل هو المكان الذي يأتي إليه الناس في إسرائيل ليسجدوا ويقدموا الذبائح لله. ابحثوا في "قاموس الكلمات الرئيسية" للحصول على تعريف كامِل لكلمة </w:t>
      </w:r>
      <w:r>
        <w:rPr>
          <w:b/>
          <w:rtl/>
          <w:cs/>
          <w:lang w:val="ar_AE" w:bidi="ar_AE"/>
        </w:rPr>
        <w:t>هيكل</w:t>
      </w:r>
      <w:r>
        <w:rPr>
          <w:rtl/>
          <w:cs/>
          <w:lang w:val="ar_AE" w:bidi="ar_AE"/>
        </w:rPr>
        <w:t>، واحرصوا على استخدام الكلمة ذاتها التي استخدمتموها في مقاطع سابقة.</w:t>
      </w:r>
    </w:p>
    <w:p>
      <w:pPr>
        <w:bidi/>
      </w:pPr>
      <w:r>
        <w:rPr>
          <w:rtl/>
          <w:cs/>
          <w:lang w:val="ar_AE" w:bidi="ar_AE"/>
        </w:rPr>
      </w:r>
      <w:r>
        <w:rPr>
          <w:rtl/>
          <w:cs/>
          <w:lang w:val="ar_AE" w:bidi="ar_AE"/>
        </w:rPr>
        <w:t>بالمِثْل، يقول يسوع إنَّ الكَتَبة والفريسيين يُعلِّمون الناس أنه "إنْ حلَف أحد بال</w:t>
      </w:r>
      <w:r>
        <w:rPr>
          <w:b/>
          <w:rtl/>
          <w:cs/>
          <w:lang w:val="ar_AE" w:bidi="ar_AE"/>
        </w:rPr>
        <w:t>مَذبح</w:t>
      </w:r>
      <w:r>
        <w:rPr>
          <w:rtl/>
          <w:cs/>
          <w:lang w:val="ar_AE" w:bidi="ar_AE"/>
        </w:rPr>
        <w:t xml:space="preserve">، فليس بشيء؛ أما مَن حلَف </w:t>
      </w:r>
      <w:r>
        <w:rPr>
          <w:b/>
          <w:rtl/>
          <w:cs/>
          <w:lang w:val="ar_AE" w:bidi="ar_AE"/>
        </w:rPr>
        <w:t>بالقُربان</w:t>
      </w:r>
      <w:r>
        <w:rPr>
          <w:rtl/>
          <w:cs/>
          <w:lang w:val="ar_AE" w:bidi="ar_AE"/>
        </w:rPr>
        <w:t xml:space="preserve"> الذي على المذبح فهو مُلزَم بذلك القَسَم". كان يسوع يتحدَّث عن مذبح تقدمة المحرقة في الهيكل، المكان الذي كان الكهنة يذبحون فيه الحيوانات ويحرقونها كتقدمة لله. ابحثوا في "قاموس الكلمات الرئيسية" للحصول على تعريف كامل لكلمة </w:t>
      </w:r>
      <w:r>
        <w:rPr>
          <w:b/>
          <w:rtl/>
          <w:cs/>
          <w:lang w:val="ar_AE" w:bidi="ar_AE"/>
        </w:rPr>
        <w:t>مَذبَح</w:t>
      </w:r>
      <w:r>
        <w:rPr>
          <w:rtl/>
          <w:cs/>
          <w:lang w:val="ar_AE" w:bidi="ar_AE"/>
        </w:rPr>
        <w:t>، واستخدموا الكلمة ذاتها التي استخدمتموها في مقاطع أخرى.</w:t>
      </w:r>
    </w:p>
    <w:p>
      <w:pPr>
        <w:bidi/>
      </w:pPr>
      <w:r>
        <w:rPr>
          <w:rtl/>
          <w:cs/>
          <w:lang w:val="ar_AE" w:bidi="ar_AE"/>
        </w:rPr>
      </w:r>
      <w:r>
        <w:rPr>
          <w:rtl/>
          <w:cs/>
          <w:lang w:val="ar_AE" w:bidi="ar_AE"/>
        </w:rPr>
        <w:t>توقفوا واعرضوا على فريقكم صورة مذبح تقدمة المحرقة في الهيكل.</w:t>
      </w:r>
    </w:p>
    <w:p>
      <w:pPr>
        <w:bidi/>
      </w:pPr>
      <w:r>
        <w:rPr>
          <w:rtl/>
          <w:cs/>
          <w:lang w:val="ar_AE" w:bidi="ar_AE"/>
        </w:rPr>
      </w:r>
      <w:r>
        <w:rPr>
          <w:rtl/>
          <w:cs/>
          <w:lang w:val="ar_AE" w:bidi="ar_AE"/>
        </w:rPr>
        <w:t xml:space="preserve">يقول يسوع أنَّ أي شخص يحلف </w:t>
      </w:r>
      <w:r>
        <w:rPr>
          <w:b/>
          <w:rtl/>
          <w:cs/>
          <w:lang w:val="ar_AE" w:bidi="ar_AE"/>
        </w:rPr>
        <w:t>بالسماء</w:t>
      </w:r>
      <w:r>
        <w:rPr>
          <w:rtl/>
          <w:cs/>
          <w:lang w:val="ar_AE" w:bidi="ar_AE"/>
        </w:rPr>
        <w:t xml:space="preserve"> فهو يحلف أيضًا "</w:t>
      </w:r>
      <w:r>
        <w:rPr>
          <w:b/>
          <w:rtl/>
          <w:cs/>
          <w:lang w:val="ar_AE" w:bidi="ar_AE"/>
        </w:rPr>
        <w:t>بعَرش الله</w:t>
      </w:r>
      <w:r>
        <w:rPr>
          <w:rtl/>
          <w:cs/>
          <w:lang w:val="ar_AE" w:bidi="ar_AE"/>
        </w:rPr>
        <w:t xml:space="preserve"> والجالِس عليه"، أي الله ذاته. </w:t>
      </w:r>
      <w:r>
        <w:rPr>
          <w:b/>
          <w:rtl/>
          <w:cs/>
          <w:lang w:val="ar_AE" w:bidi="ar_AE"/>
        </w:rPr>
        <w:t>السماء</w:t>
      </w:r>
      <w:r>
        <w:rPr>
          <w:rtl/>
          <w:cs/>
          <w:lang w:val="ar_AE" w:bidi="ar_AE"/>
        </w:rPr>
        <w:t xml:space="preserve"> هي موضع سُكنى الله. ابحثوا في "قاموس الكلمات الرئيسية" للحصول على تعريف كامِل، واستخدموا الكلمة ذاتها التي استخدمتموها في مقاطع أخرى. كان العَرْش كُرسيًا خاصًا يمكن أن يجلس عليه ملِكٌ وحده، وكان الملِك يجلس على العرْش ليُمارس بأعمال المملكة مثل التحدُّث إلى الضيوف والمسؤولين أو الحُكم بين المتنازعين. تتحدَّث العديد من مقاطع الكتاب المُقدَّس عن الله جالسًا على عرشه في السماء ليدين ويحكُم الكائنات السماوية مثل الملائكة، وكذلك الناس على الأرض.</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23:23–28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23: 23–28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في هذه القصة يواصل الرب يسوع فضح الفريسيين وكتبة الشريعة بأنهم يحاولون التظاهر بالصلاح من الخارج، بخلاف ما تكنزه قلوبهم من شر. ويستخدم يسوع عبارة "ويل لكم" ليُوضح أنه يُشير إلى أخطائهم. يتنبأ الرب يسوع بأن فظائع ستقع عليهم عندما يعاقبهم الله على هذه الأخطاء. في هذه السلسلة التي تتألف من سبعة "ويلات"، أو أمثلة على أخطاء رؤساء الكهنة، هذه هي الأمثلة الرابعة والخامسة والسادسة.</w:t>
      </w:r>
    </w:p>
    <w:p>
      <w:pPr>
        <w:bidi/>
      </w:pPr>
      <w:r>
        <w:rPr>
          <w:rtl/>
          <w:cs/>
          <w:lang w:val="ar_AE" w:bidi="ar_AE"/>
        </w:rPr>
      </w:r>
      <w:r>
        <w:rPr>
          <w:rtl/>
          <w:cs/>
          <w:lang w:val="ar_AE" w:bidi="ar_AE"/>
        </w:rPr>
        <w:t>تبدأ هذه السردية بالمثال الرابع؛ فيه يشير الرب يسوع إلى أن القادة الدينيين كانوا يتبعون تفاصيل ناموس الله الذي أعطاه لشعبه، منها تقديم العشور عن الحصاد إلى الله بتقديمه إلى كهنة الهيكل والقادة الدينيين. والمقصود بالحصاد هنا الشعير والعنب (نبيذًا) وزيت الزيتون. وكان القادة الدينيون يعطون أكثر من ذلك، إذ كان يقدمون عُشر أعشابهم مثل النعناع والشبث والكمون. لكن هؤلاء الرجال أنفسهم لم يُتمثلوا بالعدل أو يعاملوا الناس بإنصاف واستقامة قلب، ولم يُظهروا رحمة أو رأفة بالناس، ولم يكونوا أمناء فلم يطيعوا جميع وصاياه ولم يقيموا علاقة حسنة مع الله نفسه. فالرب يسوع يريد الشعب أن يطيعوا كل ناموس الله، متضمنًا شريعة تقديم عُشر المحصول، لكنه يريد أيضًا من شعبه أن يعملوا الأمور الأكثر صعوبة مثل إقامة علاقة جيدة مع الله ومع الآخرين.</w:t>
      </w:r>
    </w:p>
    <w:p>
      <w:pPr>
        <w:bidi/>
      </w:pPr>
      <w:r>
        <w:rPr>
          <w:rtl/>
          <w:cs/>
          <w:lang w:val="ar_AE" w:bidi="ar_AE"/>
        </w:rPr>
      </w:r>
      <w:r>
        <w:rPr>
          <w:rtl/>
          <w:cs/>
          <w:lang w:val="ar_AE" w:bidi="ar_AE"/>
        </w:rPr>
        <w:t>وكان الشبت والنعناع والكمون أعشاب مهمة كانت تُستخدم لتوابل الطعام في تلك الثقافة.</w:t>
      </w:r>
    </w:p>
    <w:p>
      <w:pPr>
        <w:bidi/>
      </w:pPr>
      <w:r>
        <w:rPr>
          <w:rtl/>
          <w:cs/>
          <w:lang w:val="ar_AE" w:bidi="ar_AE"/>
        </w:rPr>
      </w:r>
      <w:r>
        <w:rPr>
          <w:rtl/>
          <w:cs/>
          <w:lang w:val="ar_AE" w:bidi="ar_AE"/>
        </w:rPr>
        <w:t>توقّفوا هنا واعرضوا صورة لشجرة ونعناع وشبت وكمون. أوقفوا سماع هذا التسجيل الصوتي هنا.</w:t>
      </w:r>
    </w:p>
    <w:p>
      <w:pPr>
        <w:bidi/>
      </w:pPr>
      <w:r>
        <w:rPr>
          <w:rtl/>
          <w:cs/>
          <w:lang w:val="ar_AE" w:bidi="ar_AE"/>
        </w:rPr>
      </w:r>
      <w:r>
        <w:rPr>
          <w:rtl/>
          <w:cs/>
          <w:lang w:val="ar_AE" w:bidi="ar_AE"/>
        </w:rPr>
        <w:t>ثم ينطق الرب يسوع بعبارات مبالغة، كما كان كثيرًا ما يفعل، ليشرح ما يقوله. فالرب يسوع ادة ما كان يستخدم أسلوب المبالغة بغرض توضيح أهمية ما يقوله. فيقارن بين أصغر الحشرة في بيئتهم، أي البعوضة، بأكبر الحيوان، أي الجمل. كان القادة الدينيون يخافون من أكل شيء نجس أو غير لائق بالله، لذلك كانوا يستخدمون مصفاة لمنعوا سقوط الحشرات الصغيرة في شرابهم. وهذا يبدو أنهم يطيعون النموس بحذافيره، لكن بتركيزهم على البعوضة، تجاهلوا أجزاء الناموس المهمة التي كانت مثل الجمل أي أكبر حيوان في تلك البيئة.</w:t>
      </w:r>
    </w:p>
    <w:p>
      <w:pPr>
        <w:bidi/>
      </w:pPr>
      <w:r>
        <w:rPr>
          <w:rtl/>
          <w:cs/>
          <w:lang w:val="ar_AE" w:bidi="ar_AE"/>
        </w:rPr>
      </w:r>
      <w:r>
        <w:rPr>
          <w:rtl/>
          <w:cs/>
          <w:lang w:val="ar_AE" w:bidi="ar_AE"/>
        </w:rPr>
        <w:t>توقّفوا هنا واعرضوا على فريق الترجمة صور لبعوضة القرسة وجمل. أوقفوا سماع هذا التسجيل الصوتي هنا.</w:t>
      </w:r>
    </w:p>
    <w:p>
      <w:pPr>
        <w:bidi/>
      </w:pPr>
      <w:r>
        <w:rPr>
          <w:rtl/>
          <w:cs/>
          <w:lang w:val="ar_AE" w:bidi="ar_AE"/>
        </w:rPr>
      </w:r>
      <w:r>
        <w:rPr>
          <w:rtl/>
          <w:cs/>
          <w:lang w:val="ar_AE" w:bidi="ar_AE"/>
        </w:rPr>
        <w:t>كما وصف الرب يسوع القادة الدينيين بـ"القادة العميان"، لأنه كان من المفترض أنهم يقودون الناس ليتبعوا الله، لكنهم لم يستطيعوا أن يروا هم أنفسهم الأجزاء المهمة من ناموس الله.</w:t>
      </w:r>
    </w:p>
    <w:p>
      <w:pPr>
        <w:bidi/>
      </w:pPr>
      <w:r>
        <w:rPr>
          <w:rtl/>
          <w:cs/>
          <w:lang w:val="ar_AE" w:bidi="ar_AE"/>
        </w:rPr>
      </w:r>
      <w:r>
        <w:rPr>
          <w:rtl/>
          <w:cs/>
          <w:lang w:val="ar_AE" w:bidi="ar_AE"/>
        </w:rPr>
        <w:t>ويواصل الرب يسوع الحديث عن فكرة الطهارة الطقسية، أو الملاءمة لخدمة الله، في "الويل" الخامس على هؤلاء القادة. فيقارب بين داخل الصحن أو الكأس الذي يشرب منه شخص ما بأفكار الناس ونواياهم. ثم يقارب بين خارج الصحن أو الكأس بصورة أفعال الشخص. ويقول إن القادة الدينيين كانوا يقضون الوقت والطاقة ليظهروا الصواب بفعل كل الأعمال الصائبة، لكنهم جشعون ويريدون الأشياء لأنفسهم فحسب. هنا الرب يسوع يدعو القادة الدينيين عميانًا مجددًا - هذه المرة يؤكد ذلك من خلال تسمية فرقة بعينها من معلمي الناموس، فيقول "أيها الفريسي!" فيقول لهم أن يطهروا داخل الكأس والصحفة، وحينئذ سيكون خارجًا نقيًا أيضًا. بمعنى آخر، كان الرب يسوع يقول إنه عندما يكون للشخص نوايا صالحة وعلاقة حسنة مع الله، سيعمل أعمالًا صالحة تراها الناس.</w:t>
      </w:r>
    </w:p>
    <w:p>
      <w:pPr>
        <w:bidi/>
      </w:pPr>
      <w:r>
        <w:rPr>
          <w:rtl/>
          <w:cs/>
          <w:lang w:val="ar_AE" w:bidi="ar_AE"/>
        </w:rPr>
      </w:r>
      <w:r>
        <w:rPr>
          <w:rtl/>
          <w:cs/>
          <w:lang w:val="ar_AE" w:bidi="ar_AE"/>
        </w:rPr>
        <w:t>توقّفوا هنا واعرضوا على فريق الترجمة صورة لكأس وصحفة.</w:t>
      </w:r>
    </w:p>
    <w:p>
      <w:pPr>
        <w:bidi/>
      </w:pPr>
      <w:r>
        <w:rPr>
          <w:rtl/>
          <w:cs/>
          <w:lang w:val="ar_AE" w:bidi="ar_AE"/>
        </w:rPr>
      </w:r>
      <w:r>
        <w:rPr>
          <w:rtl/>
          <w:cs/>
          <w:lang w:val="ar_AE" w:bidi="ar_AE"/>
        </w:rPr>
        <w:t>توقّفوا هنا واحكوا قصة عن شخص في ثقافتكم تصرف بلطف، لكن الجميع كان يعرفون أنه لم يكن شخصًا لطيفًا حقًا. كيف يعرف الجميع أنه ليس لطيفًا؟ ما الكلمات التي تستخدمونها لوصف هؤلاء الناس؟ أوقفوا سماع هذا التسجيل الصوتي هنا.</w:t>
      </w:r>
    </w:p>
    <w:p>
      <w:pPr>
        <w:bidi/>
      </w:pPr>
      <w:r>
        <w:rPr>
          <w:rtl/>
          <w:cs/>
          <w:lang w:val="ar_AE" w:bidi="ar_AE"/>
        </w:rPr>
      </w:r>
      <w:r>
        <w:rPr>
          <w:rtl/>
          <w:cs/>
          <w:lang w:val="ar_AE" w:bidi="ar_AE"/>
        </w:rPr>
        <w:t>فالرب يسوع يشدد على التناقض بين الداخل والخارج في الويل السادس، أو التحذير للقادة الدينيين. فيتحدث عن القبور حيث جثث البشر! في الثقافة اليهودية، كانت الجثث والقبور نجسة أو غير صالحة لخدمة الله. في أورشليم، كان الناس يطلون هذه القبور باللون الأبيض حتى تبدو نظيفة وليراها الجيع كي لا يلمسوها. فلو لمس الناس هذه القبور لأصبحوا نجسين بحسب الطقس. وهذا يعني أنهم لن يستطيعوا أن يعبدوا الله في الهيكل إلا بقيامهم بطقوس معينة ليتطهروا مرة أخرى. فيشبهه الرب يسوع الفريسيين بالقبور المبيضة أو المطهرة ظاهريًا، ولكن حتى عندما يطهر أحد خارج هذه القبور، فإنه لا يزال غير صالح لخدمة الله لأن هناك أمواتاً في داخلها. يقول يسوع أن الناس هكذا تمامًا - حتى نحن عندما نقوم بأعمال صالحة، من المهم أن تكون لدينا نوايا حسنة وعلاقة جيدة مع الله. لقد صنع الفريسيون أعمالًا صالحة بحسب ناموس الله، لذلك يبدون من الخارج أبراراً، أو في علاقة جيدة مع الله، لكن قلوبهم أو نواياهم كانت شريرة. فكانوا مرائين؛ مثل القبور المبيضة من الخارج.</w:t>
      </w:r>
    </w:p>
    <w:p>
      <w:pPr>
        <w:bidi/>
      </w:pPr>
      <w:r>
        <w:rPr>
          <w:rtl/>
          <w:cs/>
          <w:lang w:val="ar_AE" w:bidi="ar_AE"/>
        </w:rPr>
      </w:r>
      <w:r>
        <w:rPr>
          <w:rtl/>
          <w:cs/>
          <w:lang w:val="ar_AE" w:bidi="ar_AE"/>
        </w:rPr>
        <w:t>توقّفوا هنا واعرضوا على فريق الترجمة صورة لقبر مُبيّض.</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3 مشاهد.</w:t>
      </w:r>
    </w:p>
    <w:p>
      <w:pPr>
        <w:bidi/>
      </w:pPr>
      <w:r>
        <w:rPr>
          <w:rtl/>
          <w:cs/>
          <w:lang w:val="ar_AE" w:bidi="ar_AE"/>
        </w:rPr>
      </w:r>
      <w:r>
        <w:rPr>
          <w:b/>
          <w:rtl/>
          <w:cs/>
          <w:lang w:val="ar_AE" w:bidi="ar_AE"/>
        </w:rPr>
        <w:t>في المشهد الأول:</w:t>
      </w:r>
      <w:r>
        <w:rPr>
          <w:rtl/>
          <w:cs/>
          <w:lang w:val="ar_AE" w:bidi="ar_AE"/>
        </w:rPr>
        <w:t xml:space="preserve"> يحذّر يسوع القادة الدينيين لأنهم أهملوا أهم ما في شريعة الله، وهو أن يعاملوا الناس بالعدل والرحمة، وأن تكون لهم علاقة صالحة بالله.</w:t>
      </w:r>
    </w:p>
    <w:p>
      <w:pPr>
        <w:bidi/>
      </w:pPr>
      <w:r>
        <w:rPr>
          <w:rtl/>
          <w:cs/>
          <w:lang w:val="ar_AE" w:bidi="ar_AE"/>
        </w:rPr>
      </w:r>
      <w:r>
        <w:rPr>
          <w:b/>
          <w:rtl/>
          <w:cs/>
          <w:lang w:val="ar_AE" w:bidi="ar_AE"/>
        </w:rPr>
        <w:t>في المشهد الثاني:</w:t>
      </w:r>
      <w:r>
        <w:rPr>
          <w:rtl/>
          <w:cs/>
          <w:lang w:val="ar_AE" w:bidi="ar_AE"/>
        </w:rPr>
        <w:t xml:space="preserve"> يقول يسوع إن القادة الدينيين يبدون صالحين من الخارج بأفعالهم، لكن قلوبهم من الداخل ليست صالحة، ويجب عليهم أولًا أن يعملوا على أن تتبع قلوبهم الله.</w:t>
      </w:r>
    </w:p>
    <w:p>
      <w:pPr>
        <w:bidi/>
      </w:pPr>
      <w:r>
        <w:rPr>
          <w:rtl/>
          <w:cs/>
          <w:lang w:val="ar_AE" w:bidi="ar_AE"/>
        </w:rPr>
      </w:r>
      <w:r>
        <w:rPr>
          <w:b/>
          <w:rtl/>
          <w:cs/>
          <w:lang w:val="ar_AE" w:bidi="ar_AE"/>
        </w:rPr>
        <w:t>في المشهد الثالث:</w:t>
      </w:r>
      <w:r>
        <w:rPr>
          <w:rtl/>
          <w:cs/>
          <w:lang w:val="ar_AE" w:bidi="ar_AE"/>
        </w:rPr>
        <w:t xml:space="preserve"> قال يسوع إن القادة الدينيين مثل قبور مبيّضة، تبدو نظيفة من الخارج بسبب أفعالهم، لكنها من الداخل غير صالحة لخدمة الله بسبب نواياهم السيئة.</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معلّمو الشريعة</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أعضاء آخرون من الجمع</w:t>
      </w:r>
    </w:p>
    <w:p>
      <w:pPr>
        <w:pStyle w:val="ListBullet"/>
        <w:bidi/>
        <w:spacing w:line="240" w:lineRule="auto"/>
        <w:ind w:left="720"/>
      </w:pPr>
      <w:r>
        <w:rPr>
          <w:rtl/>
          <w:cs/>
          <w:lang w:val="ar_AE" w:bidi="ar_AE"/>
        </w:rPr>
      </w:r>
      <w:r>
        <w:rPr>
          <w:rtl/>
          <w:cs/>
          <w:lang w:val="ar_AE" w:bidi="ar_AE"/>
        </w:rPr>
        <w:t>التلاميذ أيضًا كانوا يستمعون لهذا التعليم</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أن نتذكر أن هذا المقطع يُكمِل تعليم يسوع للقادة الدينيين في ساحات الهيكل. كان كثيرون في الهيكل في ذلك الوقت، لذلك مع أن يسوع كان يخاطب القادة الدينيين مباشرة، إلا أن آخرين من الجمع، بما فيهم تلاميذ يسوع، كانوا يسمعون كل ما يقوله يسوع. كان يسوع قد أعطى ثلاث ويلات، أو تحذيرات، للقادة الدينيين لأنهم مراؤون—فهم يعلّمون الناس أن يتبعوا شريعة الله، لكنهم ليسوا رحماء أو عادلين في أفعالهم، وليس لهم علاقة جيدة بالله.</w:t>
      </w:r>
    </w:p>
    <w:p>
      <w:pPr>
        <w:bidi/>
      </w:pPr>
      <w:r>
        <w:rPr>
          <w:rtl/>
          <w:cs/>
          <w:lang w:val="ar_AE" w:bidi="ar_AE"/>
        </w:rPr>
      </w:r>
      <w:r>
        <w:rPr>
          <w:rtl/>
          <w:cs/>
          <w:lang w:val="ar_AE" w:bidi="ar_AE"/>
        </w:rPr>
        <w:t>يعطي يسوع "الويلات" الثلاثة التالية للقادة الدينيين. في الويل الأول من هذا القسم، يخاطب يسوع مرة أخرى مَن يتكلم معهم—معلمي الشريعة والفريسيين، ويدعوهم مرائين. يقول يسوع إنهم يعملون شيئًا، بينما ينبغي عليهم أن يعملوا شيئًا آخر. كان القادة الدينيون يعطون عُشرًا من توابلهم.</w:t>
      </w:r>
    </w:p>
    <w:p>
      <w:pPr>
        <w:bidi/>
      </w:pPr>
      <w:r>
        <w:rPr>
          <w:rtl/>
          <w:cs/>
          <w:lang w:val="ar_AE" w:bidi="ar_AE"/>
        </w:rPr>
      </w:r>
      <w:r>
        <w:rPr>
          <w:rtl/>
          <w:cs/>
          <w:lang w:val="ar_AE" w:bidi="ar_AE"/>
        </w:rPr>
        <w:t>وقد ترغب أن تتوقف هنا وتجد نباتًا كبيرًا له أوراق كثيرة، وتأخذ من بين كل عشر أوراق ورقة واحدة وضعها في كومة أخرى، بحيث تمثل هذه الكومة عُشر ذلك النبات. وهذا ما كان القادة الدينيون يفعلونه مع كل محصولهم. أوقِفوا الاستماع إلى التسجيل الصوتي هنا.</w:t>
      </w:r>
    </w:p>
    <w:p>
      <w:pPr>
        <w:bidi/>
      </w:pPr>
      <w:r>
        <w:rPr>
          <w:rtl/>
          <w:cs/>
          <w:lang w:val="ar_AE" w:bidi="ar_AE"/>
        </w:rPr>
      </w:r>
      <w:r>
        <w:rPr>
          <w:rtl/>
          <w:cs/>
          <w:lang w:val="ar_AE" w:bidi="ar_AE"/>
        </w:rPr>
        <w:t>كان ينبغي على القادة الدينيين أن يعملوا أيضًا الأمر الثاني الذي ذكره يسوع، وهو أن يسلكوا بالعدل والرحمة والأمانة. ثم يشبِّه يسوع القادة الدينيين بالمرشدين العميان. يستخدم يسوع أسلوب المبالغة ليُظهر بوضوح أن على الناس أن ينتبهوا إلى الأمر الأهم، وهو علاقتهم بالله. يستعمل يسوع أصغر حيوان وأكبر حيوان ليُبالغ في فكرته ويجعل الناس ينتبهون إلى هذا التعليم.</w:t>
      </w:r>
    </w:p>
    <w:p>
      <w:pPr>
        <w:bidi/>
      </w:pPr>
      <w:r>
        <w:rPr>
          <w:rtl/>
          <w:cs/>
          <w:lang w:val="ar_AE" w:bidi="ar_AE"/>
        </w:rPr>
      </w:r>
      <w:r>
        <w:rPr>
          <w:rtl/>
          <w:cs/>
          <w:lang w:val="ar_AE" w:bidi="ar_AE"/>
        </w:rPr>
        <w:t>توقّفوا هنا وناقشوا كفريق للترجمة: أعطوا أمثلة من المقارنات أو المبالغات التي تستعملونها في القصص أو الأمثال بهدف تعليم قيمة مهمة. أوقفوا سماع هذا التسجيل الصوتي هنا.</w:t>
      </w:r>
    </w:p>
    <w:p>
      <w:pPr>
        <w:bidi/>
      </w:pPr>
      <w:r>
        <w:rPr>
          <w:rtl/>
          <w:cs/>
          <w:lang w:val="ar_AE" w:bidi="ar_AE"/>
        </w:rPr>
      </w:r>
      <w:r>
        <w:rPr>
          <w:rtl/>
          <w:cs/>
          <w:lang w:val="ar_AE" w:bidi="ar_AE"/>
        </w:rPr>
        <w:t>في الويل الخامس، يخاطب يسوع القادة الدينيين بنفس الطريقة: "وَيْلٌ لَكُمْ أَيُّهَا الْكَتَبَةُ وَالْفَرِّيسِيُّونَ الْمُرَاؤُونَ!" ويقول يسوع شيئًا مشابهًا، لكن بطريقة مختلفة، فيقول إن القادة الدينيين ينظفون خارج الكأس، لكنهم لا ينظفون داخلها. وبالمثل، فإنهم يعملون أعمالًا صالحة ليظهروا بمظهر حسن، لكنهم في الداخل طمّاعون ولا يهتمون إلا بأنفسهم. ثم يشدّد يسوع على فكرته وكأنه يخاطب فريسيًا واحدًا فقط: "أَيُّهَا الْفَرِّيسِيُّ الأَعْمَى!" ثم يقول لهذا الفريسي إنه يجب أن ينظف داخل الكأس لكي يكون خارجها نظيفًا أيضًا. وهذه هي طريقة يسوع لجعل تحذيراته للفريسيين شخصية—فهم بحاجة إلى أن يتوقفوا ويفكروا فيما يفعلونه ويغيروا طرقهم.</w:t>
      </w:r>
    </w:p>
    <w:p>
      <w:pPr>
        <w:bidi/>
      </w:pPr>
      <w:r>
        <w:rPr>
          <w:rtl/>
          <w:cs/>
          <w:lang w:val="ar_AE" w:bidi="ar_AE"/>
        </w:rPr>
      </w:r>
      <w:r>
        <w:rPr>
          <w:rtl/>
          <w:cs/>
          <w:lang w:val="ar_AE" w:bidi="ar_AE"/>
        </w:rPr>
        <w:t>في الويل السادس، يخاطب يسوع القادة الدينيين مرة أخرى بنفس الطريقة: "ووَيْلٌ لَكُمْ أَيُّهَا الْكَتَبَةُ وَالْفَرِّيسِيُّونَ الْمُرَاؤُونَ!" ويعالج يسوع نفس المشكلة مرة أخرى، ولكن بطريقة مختلفة أيضًا. هذه المرة يستخدم يسوع تشبيه بالقبور المبيّضة ليُظهر أن القادة الدينيين يبدون أنقياء من الخارج، لكنهم من الداخل نجسين تمامًا مثل القبور التي تحتوي على أجساد الموتى، فهم غير صالحين لخدمة الله لأن نواياهم ليست صالحة وليس لهم علاقة جيدة باللّه.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معلّمو الشريعة</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أعضاء آخرون من الجمع</w:t>
      </w:r>
    </w:p>
    <w:p>
      <w:pPr>
        <w:pStyle w:val="ListBullet"/>
        <w:bidi/>
        <w:spacing w:line="240" w:lineRule="auto"/>
        <w:ind w:left="720"/>
      </w:pPr>
      <w:r>
        <w:rPr>
          <w:rtl/>
          <w:cs/>
          <w:lang w:val="ar_AE" w:bidi="ar_AE"/>
        </w:rPr>
      </w:r>
      <w:r>
        <w:rPr>
          <w:rtl/>
          <w:cs/>
          <w:lang w:val="ar_AE" w:bidi="ar_AE"/>
        </w:rPr>
        <w:t>التلاميذ أيضًا كانوا يستمعون لهذا التعليم</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 xml:space="preserve"> لا يزال يسوع في ساحات الهيكل يعلّم جمعًا من القادة الدينيين، وكان هناك كثيرون آخرون أيضًا، من بينهم تلاميذه. ويستمر يسوع في تعليمه، </w:t>
      </w:r>
    </w:p>
    <w:p>
      <w:pPr>
        <w:bidi/>
      </w:pPr>
      <w:r>
        <w:rPr>
          <w:rtl/>
          <w:cs/>
          <w:lang w:val="ar_AE" w:bidi="ar_AE"/>
        </w:rPr>
      </w:r>
      <w:r>
        <w:rPr>
          <w:rtl/>
          <w:cs/>
          <w:lang w:val="ar_AE" w:bidi="ar_AE"/>
        </w:rPr>
        <w:t>فيقول: "ويلٌ لكُمْ أيُّها الكتبةُ والفَرّيسيّونَ المُراؤونَ! لأنَّكُمْ تُعَشِّرونَ النَّعنَعَ والشِّبِثَّ والكَمّونَ، وتَرَكتُمْ أثقَلَ النّاموسِ: الحَقَّ والرَّحمَةَ والإيمانَ. كانَ يَنبَغي أنْ تعمَلوا هذِهِ ولا تترُكوا تِلكَ. أيُّها القادَةُ العُميانُ! الّذينَ يُصَفّونَ عن البَعوضَةِ ويَبلَعونَ الجَمَلَ".</w:t>
      </w:r>
    </w:p>
    <w:p>
      <w:pPr>
        <w:pStyle w:val="ListBullet"/>
        <w:bidi/>
        <w:spacing w:line="240" w:lineRule="auto"/>
        <w:ind w:left="720"/>
      </w:pPr>
      <w:r>
        <w:rPr>
          <w:rtl/>
          <w:cs/>
          <w:lang w:val="ar_AE" w:bidi="ar_AE"/>
        </w:rPr>
      </w:r>
      <w:r>
        <w:rPr>
          <w:rtl/>
          <w:cs/>
          <w:lang w:val="ar_AE" w:bidi="ar_AE"/>
        </w:rPr>
        <w:t>أوقفوا التمثيل هنا.</w:t>
      </w:r>
    </w:p>
    <w:p>
      <w:pPr>
        <w:pStyle w:val="ListBullet"/>
        <w:bidi/>
        <w:spacing w:line="240" w:lineRule="auto"/>
        <w:ind w:left="720"/>
      </w:pPr>
      <w:r>
        <w:rPr>
          <w:rtl/>
          <w:cs/>
          <w:lang w:val="ar_AE" w:bidi="ar_AE"/>
        </w:rPr>
      </w:r>
      <w:r>
        <w:rPr>
          <w:rtl/>
          <w:cs/>
          <w:lang w:val="ar_AE" w:bidi="ar_AE"/>
        </w:rPr>
        <w:t>واسألوا من يمثّل القادة الدينيين: "كيف تشعرون الآن؟" قد تسمعون إجابات مثل: "غاضب لأن يسوع يتكلم عنا بهذا الشكل!" "مُرتبك، كنت أظن أن ما أفعله كافٍ لإرضاء الله".</w:t>
      </w:r>
    </w:p>
    <w:p>
      <w:pPr>
        <w:pStyle w:val="ListBullet"/>
        <w:bidi/>
        <w:spacing w:line="240" w:lineRule="auto"/>
        <w:ind w:left="720"/>
      </w:pPr>
      <w:r>
        <w:rPr>
          <w:rtl/>
          <w:cs/>
          <w:lang w:val="ar_AE" w:bidi="ar_AE"/>
        </w:rPr>
      </w:r>
      <w:r>
        <w:rPr>
          <w:rtl/>
          <w:cs/>
          <w:lang w:val="ar_AE" w:bidi="ar_AE"/>
        </w:rPr>
        <w:t>اسألوا المُمثِّلين الذين يؤدون دور الجموع: "بماذا تشعرون؟" قد تسمعون إجابات مثل: "كنت دائمًا أشعر أن هناك شيئًا غير صحيح! فهؤلاء المعلمون لا يملكون قلوبًا صالحة. أنا أحب يسوع!"، أو "أنا محتار، فأنا لم أعد أعرف كيف أعيش بعد الآن".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يقول يسوع: "ويلٌ لكُمْ أيُّها الكتبةُ والفَرّيسيّونَ المُراؤونَ! لأنَّكُمْ تُنَقّونَ خارِجَ الكأسِ والصَّحفَةِ، وهُما مِنْ داخِلٍ مَملوآنِ اختِطافًا ودَعارَةً أيُّها الفَرّيسيُّ الأعمَى! نَقِّ أوَّلًا داخِلَ الكأسِ والصَّحفَةِ لكَيْ يكونَ خارِجُهُما أيضًا نَقيًّا".</w:t>
      </w:r>
    </w:p>
    <w:p>
      <w:pPr>
        <w:pStyle w:val="ListBullet"/>
        <w:bidi/>
        <w:spacing w:line="240" w:lineRule="auto"/>
        <w:ind w:left="720"/>
      </w:pPr>
      <w:r>
        <w:rPr>
          <w:rtl/>
          <w:cs/>
          <w:lang w:val="ar_AE" w:bidi="ar_AE"/>
        </w:rPr>
      </w:r>
      <w:r>
        <w:rPr>
          <w:rtl/>
          <w:cs/>
          <w:lang w:val="ar_AE" w:bidi="ar_AE"/>
        </w:rPr>
        <w:t>أوقفوا التمثيل هنا.</w:t>
      </w:r>
    </w:p>
    <w:p>
      <w:pPr>
        <w:pStyle w:val="ListBullet"/>
        <w:bidi/>
        <w:spacing w:line="240" w:lineRule="auto"/>
        <w:ind w:left="720"/>
      </w:pPr>
      <w:r>
        <w:rPr>
          <w:rtl/>
          <w:cs/>
          <w:lang w:val="ar_AE" w:bidi="ar_AE"/>
        </w:rPr>
      </w:r>
      <w:r>
        <w:rPr>
          <w:rtl/>
          <w:cs/>
          <w:lang w:val="ar_AE" w:bidi="ar_AE"/>
        </w:rPr>
        <w:t>واسألوا من يمثّل القادة الدينيين: "كيف تشعرون الآن؟" قد تسمعون إجابات مثل: "أنا غاضب جدًا! فأنا لست جشعًا! بل أحاول أن أطيع الله قدر استطاعتي!" أو "يجب أن نتخلّص من هذا الرجل! فأنا محرج، لأنه يفضح ما أفكّر به في قلبي أمام الجميع!"</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يقول يسوع: "ويلٌ لكُمْ أيُّها الكتبةُ والفَرّيسيّونَ المُراؤونَ! لأنَّكُمْ تُشبِهونَ قُبورًا مُبَيَّضَةً تظهَرُ مِنْ خارِجٍ جَميلَةً، وهي مِنْ داخِلٍ مَملوءَةٌ عِظامَ أمواتٍ وكُلَّ نَجاسَةٍ. هكذا أنتُمْ أيضًا: مِنْ خارِجٍ تظهَرونَ للنّاسِ أبرارًا، ولكنكُمْ مِنْ داخِلٍ مَشحونونَ رياءً وإثمًا".</w:t>
      </w:r>
    </w:p>
    <w:p>
      <w:pPr>
        <w:pStyle w:val="ListBullet"/>
        <w:bidi/>
        <w:spacing w:line="240" w:lineRule="auto"/>
        <w:ind w:left="720"/>
      </w:pPr>
      <w:r>
        <w:rPr>
          <w:rtl/>
          <w:cs/>
          <w:lang w:val="ar_AE" w:bidi="ar_AE"/>
        </w:rPr>
      </w:r>
      <w:r>
        <w:rPr>
          <w:rtl/>
          <w:cs/>
          <w:lang w:val="ar_AE" w:bidi="ar_AE"/>
        </w:rPr>
        <w:t>أوقفوا التمثيل هنا.</w:t>
      </w:r>
    </w:p>
    <w:p>
      <w:pPr>
        <w:pStyle w:val="ListBullet"/>
        <w:bidi/>
        <w:spacing w:line="240" w:lineRule="auto"/>
        <w:ind w:left="720"/>
      </w:pPr>
      <w:r>
        <w:rPr>
          <w:rtl/>
          <w:cs/>
          <w:lang w:val="ar_AE" w:bidi="ar_AE"/>
        </w:rPr>
      </w:r>
      <w:r>
        <w:rPr>
          <w:rtl/>
          <w:cs/>
          <w:lang w:val="ar_AE" w:bidi="ar_AE"/>
        </w:rPr>
        <w:t>اسألوا المُمثِّلين الذين يؤدون دور الجموع: "بماذا تشعرون؟" قد تسمعون إجابات مثل: "أشعر بالحيرة، مَن أستطيع أن أصدّق الآن؟ لقد كنت أظن أنه إن أطعتُ ما يقوله القادة الدينيون، فسيقبلني الله. فهل هؤلاء الرجال غير جديرين بالثقة؟"</w:t>
      </w:r>
    </w:p>
    <w:p>
      <w:pPr>
        <w:pStyle w:val="ListBullet"/>
        <w:bidi/>
        <w:spacing w:line="240" w:lineRule="auto"/>
        <w:ind w:left="720"/>
      </w:pPr>
      <w:r>
        <w:rPr>
          <w:rtl/>
          <w:cs/>
          <w:lang w:val="ar_AE" w:bidi="ar_AE"/>
        </w:rPr>
      </w:r>
      <w:r>
        <w:rPr>
          <w:rtl/>
          <w:cs/>
          <w:lang w:val="ar_AE" w:bidi="ar_AE"/>
        </w:rPr>
        <w:t>اسألوا المُمثِّل الذي يؤدي دور يسوع: "بماذا تشعر؟" قد تسمعون إجابات مثل: "أنا حزين لأنهم أموات من الداخل. أتمنى أن يتبعوني لينالوا الحياة الحقيقية".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في الترجمات الأكثر فهمًا لكم.</w:t>
      </w:r>
    </w:p>
    <w:p>
      <w:pPr>
        <w:bidi/>
      </w:pPr>
      <w:r>
        <w:rPr>
          <w:rtl/>
          <w:cs/>
          <w:lang w:val="ar_AE" w:bidi="ar_AE"/>
        </w:rPr>
      </w:r>
      <w:r>
        <w:rPr>
          <w:rtl/>
          <w:cs/>
          <w:lang w:val="ar_AE" w:bidi="ar_AE"/>
        </w:rPr>
        <w:t xml:space="preserve">لا يزال يسوع مُتحدِّثًا مع </w:t>
      </w:r>
      <w:r>
        <w:rPr>
          <w:b/>
          <w:rtl/>
          <w:cs/>
          <w:lang w:val="ar_AE" w:bidi="ar_AE"/>
        </w:rPr>
        <w:t>مُعلِّمي الناموس</w:t>
      </w:r>
      <w:r>
        <w:rPr>
          <w:rtl/>
          <w:cs/>
          <w:lang w:val="ar_AE" w:bidi="ar_AE"/>
        </w:rPr>
        <w:t xml:space="preserve"> </w:t>
      </w:r>
      <w:r>
        <w:rPr>
          <w:b/>
          <w:rtl/>
          <w:cs/>
          <w:lang w:val="ar_AE" w:bidi="ar_AE"/>
        </w:rPr>
        <w:t>والفريسيين</w:t>
      </w:r>
      <w:r>
        <w:rPr>
          <w:rtl/>
          <w:cs/>
          <w:lang w:val="ar_AE" w:bidi="ar_AE"/>
        </w:rPr>
        <w:t xml:space="preserve">. ترجِموا أسماء هؤلاء القادة الدينيين بالطريقة عينها التي استخدمتموها في المقاطع السابقة، وتذكَّروا أنَّ تعريف </w:t>
      </w:r>
      <w:r>
        <w:rPr>
          <w:b/>
          <w:rtl/>
          <w:cs/>
          <w:lang w:val="ar_AE" w:bidi="ar_AE"/>
        </w:rPr>
        <w:t>مُعلِّمي الناموس</w:t>
      </w:r>
      <w:r>
        <w:rPr>
          <w:rtl/>
          <w:cs/>
          <w:lang w:val="ar_AE" w:bidi="ar_AE"/>
        </w:rPr>
        <w:t xml:space="preserve"> و</w:t>
      </w:r>
      <w:r>
        <w:rPr>
          <w:b/>
          <w:rtl/>
          <w:cs/>
          <w:lang w:val="ar_AE" w:bidi="ar_AE"/>
        </w:rPr>
        <w:t>الفريسيين</w:t>
      </w:r>
      <w:r>
        <w:rPr>
          <w:rtl/>
          <w:cs/>
          <w:lang w:val="ar_AE" w:bidi="ar_AE"/>
        </w:rPr>
        <w:t xml:space="preserve"> تجدهما في "قاموس الكلمات الرئيسية".</w:t>
      </w:r>
    </w:p>
    <w:p>
      <w:pPr>
        <w:bidi/>
      </w:pPr>
      <w:r>
        <w:rPr>
          <w:rtl/>
          <w:cs/>
          <w:lang w:val="ar_AE" w:bidi="ar_AE"/>
        </w:rPr>
      </w:r>
      <w:r>
        <w:rPr>
          <w:rtl/>
          <w:cs/>
          <w:lang w:val="ar_AE" w:bidi="ar_AE"/>
        </w:rPr>
        <w:t xml:space="preserve">يدعو يسوع هؤلاء القادة الدينيين </w:t>
      </w:r>
      <w:r>
        <w:rPr>
          <w:b/>
          <w:rtl/>
          <w:cs/>
          <w:lang w:val="ar_AE" w:bidi="ar_AE"/>
        </w:rPr>
        <w:t>المراؤون</w:t>
      </w:r>
      <w:r>
        <w:rPr>
          <w:rtl/>
          <w:cs/>
          <w:lang w:val="ar_AE" w:bidi="ar_AE"/>
        </w:rPr>
        <w:t xml:space="preserve">، وهو ما يعني أنَّ أفعالهم تختلف عن نوايا قلوبهم. ترجِموا المراؤون بالطريقة ذاتها التي كانت في المقاطع السابقة، وانظروا "قاموس الكلمات الرئيسية" للمزيد من المعلومات عن </w:t>
      </w:r>
      <w:r>
        <w:rPr>
          <w:b/>
          <w:rtl/>
          <w:cs/>
          <w:lang w:val="ar_AE" w:bidi="ar_AE"/>
        </w:rPr>
        <w:t>الرياء</w:t>
      </w:r>
      <w:r>
        <w:rPr>
          <w:rtl/>
          <w:cs/>
          <w:lang w:val="ar_AE" w:bidi="ar_AE"/>
        </w:rPr>
        <w:t>.</w:t>
      </w:r>
    </w:p>
    <w:p>
      <w:pPr>
        <w:bidi/>
      </w:pPr>
      <w:r>
        <w:rPr>
          <w:rtl/>
          <w:cs/>
          <w:lang w:val="ar_AE" w:bidi="ar_AE"/>
        </w:rPr>
      </w:r>
      <w:r>
        <w:rPr>
          <w:rtl/>
          <w:cs/>
          <w:lang w:val="ar_AE" w:bidi="ar_AE"/>
        </w:rPr>
        <w:t xml:space="preserve">يقول يسوع أنَّ القادة الدينيين يُقدِّمون العشور، أو </w:t>
      </w:r>
      <w:r>
        <w:rPr>
          <w:b/>
          <w:rtl/>
          <w:cs/>
          <w:lang w:val="ar_AE" w:bidi="ar_AE"/>
        </w:rPr>
        <w:t>يُعشِّرون</w:t>
      </w:r>
      <w:r>
        <w:rPr>
          <w:rtl/>
          <w:cs/>
          <w:lang w:val="ar_AE" w:bidi="ar_AE"/>
        </w:rPr>
        <w:t xml:space="preserve"> مزروعاتهم من الأعشاب لله. العشور هو نسبة عشرة بالمائة من ممتلكاتٍ معيَّنة يقدِّمها الناس تقدمة أو عطية لله. أعطى الناس هذه العشور ليُظهروا لله كيف يُدركون أنَّ كافة ما يملكون يخُّص الله. يخص يسوع بالذِكر أعشاب النعناع والشِّبِثَّ والكمُون، وهي جميعًا أعشاب خاصة تُستخدم لتتبيل الطعام. استخدموا الكلمة عينها التي تُعبِّر عن العشور كما فعلتم في مقاطع سابقة وتذكَّروا أنَّ </w:t>
      </w:r>
      <w:r>
        <w:rPr>
          <w:b/>
          <w:rtl/>
          <w:cs/>
          <w:lang w:val="ar_AE" w:bidi="ar_AE"/>
        </w:rPr>
        <w:t>العشور</w:t>
      </w:r>
      <w:r>
        <w:rPr>
          <w:rtl/>
          <w:cs/>
          <w:lang w:val="ar_AE" w:bidi="ar_AE"/>
        </w:rPr>
        <w:t xml:space="preserve"> موجودة في "قاموس الكلمات الرئيسية".</w:t>
      </w:r>
    </w:p>
    <w:p>
      <w:pPr>
        <w:bidi/>
      </w:pPr>
      <w:r>
        <w:rPr>
          <w:rtl/>
          <w:cs/>
          <w:lang w:val="ar_AE" w:bidi="ar_AE"/>
        </w:rPr>
      </w:r>
      <w:r>
        <w:rPr>
          <w:rtl/>
          <w:cs/>
          <w:lang w:val="ar_AE" w:bidi="ar_AE"/>
        </w:rPr>
        <w:t>توقفوا هنا واعرضوا على فريق التَّرْجَمَة صور النعنَع والشِّبِثَّ والكمُون مرة أخرى. أوقِفوا الاستماع إلى التسجيل الصوتي هنا.</w:t>
      </w:r>
    </w:p>
    <w:p>
      <w:pPr>
        <w:bidi/>
      </w:pPr>
      <w:r>
        <w:rPr>
          <w:rtl/>
          <w:cs/>
          <w:lang w:val="ar_AE" w:bidi="ar_AE"/>
        </w:rPr>
      </w:r>
      <w:r>
        <w:rPr>
          <w:rtl/>
          <w:cs/>
          <w:lang w:val="ar_AE" w:bidi="ar_AE"/>
        </w:rPr>
        <w:t xml:space="preserve">يُخبر يسوع القادة الدينيين أنهم يتركون </w:t>
      </w:r>
      <w:r>
        <w:rPr>
          <w:b/>
          <w:rtl/>
          <w:cs/>
          <w:lang w:val="ar_AE" w:bidi="ar_AE"/>
        </w:rPr>
        <w:t>العدالة</w:t>
      </w:r>
      <w:r>
        <w:rPr>
          <w:rtl/>
          <w:cs/>
          <w:lang w:val="ar_AE" w:bidi="ar_AE"/>
        </w:rPr>
        <w:t xml:space="preserve">، </w:t>
      </w:r>
      <w:r>
        <w:rPr>
          <w:b/>
          <w:rtl/>
          <w:cs/>
          <w:lang w:val="ar_AE" w:bidi="ar_AE"/>
        </w:rPr>
        <w:t>الرحمة</w:t>
      </w:r>
      <w:r>
        <w:rPr>
          <w:rtl/>
          <w:cs/>
          <w:lang w:val="ar_AE" w:bidi="ar_AE"/>
        </w:rPr>
        <w:t xml:space="preserve"> و </w:t>
      </w:r>
      <w:r>
        <w:rPr>
          <w:b/>
          <w:rtl/>
          <w:cs/>
          <w:lang w:val="ar_AE" w:bidi="ar_AE"/>
        </w:rPr>
        <w:t>الإيمان</w:t>
      </w:r>
      <w:r>
        <w:rPr>
          <w:rtl/>
          <w:cs/>
          <w:lang w:val="ar_AE" w:bidi="ar_AE"/>
        </w:rPr>
        <w:t xml:space="preserve">. العدالة هي مُعاملة الشخص بالإنصاف، وِفقًا للناموس. الرحمة تُشبه العدالة. يُظهِر شخص ما رحمة عندما يتراءف على الآخرين. الإيمان هو الثقة بالله وطاعته. استخدموا الكلمات عينها </w:t>
      </w:r>
      <w:r>
        <w:rPr>
          <w:b/>
          <w:rtl/>
          <w:cs/>
          <w:lang w:val="ar_AE" w:bidi="ar_AE"/>
        </w:rPr>
        <w:t>لعدالة</w:t>
      </w:r>
      <w:r>
        <w:rPr>
          <w:rtl/>
          <w:cs/>
          <w:lang w:val="ar_AE" w:bidi="ar_AE"/>
        </w:rPr>
        <w:t xml:space="preserve">، </w:t>
      </w:r>
      <w:r>
        <w:rPr>
          <w:b/>
          <w:rtl/>
          <w:cs/>
          <w:lang w:val="ar_AE" w:bidi="ar_AE"/>
        </w:rPr>
        <w:t>رحمة</w:t>
      </w:r>
      <w:r>
        <w:rPr>
          <w:rtl/>
          <w:cs/>
          <w:lang w:val="ar_AE" w:bidi="ar_AE"/>
        </w:rPr>
        <w:t xml:space="preserve">، و </w:t>
      </w:r>
      <w:r>
        <w:rPr>
          <w:b/>
          <w:rtl/>
          <w:cs/>
          <w:lang w:val="ar_AE" w:bidi="ar_AE"/>
        </w:rPr>
        <w:t>إيمان</w:t>
      </w:r>
      <w:r>
        <w:rPr>
          <w:rtl/>
          <w:cs/>
          <w:lang w:val="ar_AE" w:bidi="ar_AE"/>
        </w:rPr>
        <w:t xml:space="preserve"> كما فعلتم في المقاطع السابقة، وتذكَّروا أنَّ هذه الكلمات موجودة في "قاموس الكلمات الرئيسية".</w:t>
      </w:r>
    </w:p>
    <w:p>
      <w:pPr>
        <w:bidi/>
      </w:pPr>
      <w:r>
        <w:rPr>
          <w:rtl/>
          <w:cs/>
          <w:lang w:val="ar_AE" w:bidi="ar_AE"/>
        </w:rPr>
      </w:r>
      <w:r>
        <w:rPr>
          <w:rtl/>
          <w:cs/>
          <w:lang w:val="ar_AE" w:bidi="ar_AE"/>
        </w:rPr>
        <w:t xml:space="preserve">يستخدم يسوع المُبالغة ليُخبر الفريسيين بأنهم يُصفُّون عن </w:t>
      </w:r>
      <w:r>
        <w:rPr>
          <w:b/>
          <w:rtl/>
          <w:cs/>
          <w:lang w:val="ar_AE" w:bidi="ar_AE"/>
        </w:rPr>
        <w:t>البعوضة</w:t>
      </w:r>
      <w:r>
        <w:rPr>
          <w:rtl/>
          <w:cs/>
          <w:lang w:val="ar_AE" w:bidi="ar_AE"/>
        </w:rPr>
        <w:t xml:space="preserve"> مشروبهم، وهي حشرة صغيرة للغاية، لكن يتناسون </w:t>
      </w:r>
      <w:r>
        <w:rPr>
          <w:b/>
          <w:rtl/>
          <w:cs/>
          <w:lang w:val="ar_AE" w:bidi="ar_AE"/>
        </w:rPr>
        <w:t>الجمَل</w:t>
      </w:r>
      <w:r>
        <w:rPr>
          <w:rtl/>
          <w:cs/>
          <w:lang w:val="ar_AE" w:bidi="ar_AE"/>
        </w:rPr>
        <w:t>، وهو حيوان ضخم للغاية.</w:t>
      </w:r>
    </w:p>
    <w:p>
      <w:pPr>
        <w:bidi/>
      </w:pPr>
      <w:r>
        <w:rPr>
          <w:rtl/>
          <w:cs/>
          <w:lang w:val="ar_AE" w:bidi="ar_AE"/>
        </w:rPr>
      </w:r>
      <w:r>
        <w:rPr>
          <w:rtl/>
          <w:cs/>
          <w:lang w:val="ar_AE" w:bidi="ar_AE"/>
        </w:rPr>
        <w:t>توقَّفوا هنا واعرضوا على فريق التَّرْجَمَة صور البعوضة والجمَل مرَّة أخرى. أوقفوا سماع هذا التسجيل الصوتي هنا.</w:t>
      </w:r>
    </w:p>
    <w:p>
      <w:pPr>
        <w:bidi/>
      </w:pPr>
      <w:r>
        <w:rPr>
          <w:rtl/>
          <w:cs/>
          <w:lang w:val="ar_AE" w:bidi="ar_AE"/>
        </w:rPr>
      </w:r>
      <w:r>
        <w:rPr>
          <w:rtl/>
          <w:cs/>
          <w:lang w:val="ar_AE" w:bidi="ar_AE"/>
        </w:rPr>
        <w:t xml:space="preserve">يُخبر يسوع القادة الدينيين ثانيةً أنه عليهم تنْقية داخل </w:t>
      </w:r>
      <w:r>
        <w:rPr>
          <w:b/>
          <w:rtl/>
          <w:cs/>
          <w:lang w:val="ar_AE" w:bidi="ar_AE"/>
        </w:rPr>
        <w:t>صَحْفَتهم</w:t>
      </w:r>
      <w:r>
        <w:rPr>
          <w:rtl/>
          <w:cs/>
          <w:lang w:val="ar_AE" w:bidi="ar_AE"/>
        </w:rPr>
        <w:t xml:space="preserve"> </w:t>
      </w:r>
      <w:r>
        <w:rPr>
          <w:b/>
          <w:rtl/>
          <w:cs/>
          <w:lang w:val="ar_AE" w:bidi="ar_AE"/>
        </w:rPr>
        <w:t>وكأسهم</w:t>
      </w:r>
      <w:r>
        <w:rPr>
          <w:rtl/>
          <w:cs/>
          <w:lang w:val="ar_AE" w:bidi="ar_AE"/>
        </w:rPr>
        <w:t xml:space="preserve"> أولًا—بمعنى أنَّ علاقتهم بالله أكثر أهمية من أفعالهم التي يراها الجميع.</w:t>
      </w:r>
    </w:p>
    <w:p>
      <w:pPr>
        <w:bidi/>
      </w:pPr>
      <w:r>
        <w:rPr>
          <w:rtl/>
          <w:cs/>
          <w:lang w:val="ar_AE" w:bidi="ar_AE"/>
        </w:rPr>
      </w:r>
      <w:r>
        <w:rPr>
          <w:rtl/>
          <w:cs/>
          <w:lang w:val="ar_AE" w:bidi="ar_AE"/>
        </w:rPr>
        <w:t>توقفوا هنا واعرضوا على فريق التَّرْجَمَة مرة أخرى صور الصَحْفة والكأس. أوقفوا سماع هذا التسجيل الصوتي هنا.</w:t>
      </w:r>
    </w:p>
    <w:p>
      <w:pPr>
        <w:bidi/>
      </w:pPr>
      <w:r>
        <w:rPr>
          <w:rtl/>
          <w:cs/>
          <w:lang w:val="ar_AE" w:bidi="ar_AE"/>
        </w:rPr>
      </w:r>
      <w:r>
        <w:rPr>
          <w:rtl/>
          <w:cs/>
          <w:lang w:val="ar_AE" w:bidi="ar_AE"/>
        </w:rPr>
        <w:t xml:space="preserve">يُشبه القادة الدينيُّون </w:t>
      </w:r>
      <w:r>
        <w:rPr>
          <w:b/>
          <w:rtl/>
          <w:cs/>
          <w:lang w:val="ar_AE" w:bidi="ar_AE"/>
        </w:rPr>
        <w:t>القبور المُبيَضَّة</w:t>
      </w:r>
      <w:r>
        <w:rPr>
          <w:rtl/>
          <w:cs/>
          <w:lang w:val="ar_AE" w:bidi="ar_AE"/>
        </w:rPr>
        <w:t>، مما يعني أنَّها الأماكن التي يضع فيها اليهود جُثث الموتى.</w:t>
      </w:r>
    </w:p>
    <w:p>
      <w:pPr>
        <w:bidi/>
      </w:pPr>
      <w:r>
        <w:rPr>
          <w:rtl/>
          <w:cs/>
          <w:lang w:val="ar_AE" w:bidi="ar_AE"/>
        </w:rPr>
      </w:r>
      <w:r>
        <w:rPr>
          <w:rtl/>
          <w:cs/>
          <w:lang w:val="ar_AE" w:bidi="ar_AE"/>
        </w:rPr>
        <w:t>توقّفوا هنا واعرضوا على فريق الترجمة صورة لقبر مُبيّض. أوقفوا سماع هذا التسجيل الصوتي هنا.</w:t>
      </w:r>
    </w:p>
    <w:p>
      <w:pPr>
        <w:bidi/>
      </w:pPr>
      <w:r>
        <w:rPr>
          <w:rtl/>
          <w:cs/>
          <w:lang w:val="ar_AE" w:bidi="ar_AE"/>
        </w:rPr>
      </w:r>
      <w:r>
        <w:rPr>
          <w:rtl/>
          <w:cs/>
          <w:lang w:val="ar_AE" w:bidi="ar_AE"/>
        </w:rPr>
        <w:t xml:space="preserve">هذه القبور المُبيضَّة تُشبه الذين يبدو عليهم </w:t>
      </w:r>
      <w:r>
        <w:rPr>
          <w:b/>
          <w:rtl/>
          <w:cs/>
          <w:lang w:val="ar_AE" w:bidi="ar_AE"/>
        </w:rPr>
        <w:t>البِر</w:t>
      </w:r>
      <w:r>
        <w:rPr>
          <w:rtl/>
          <w:cs/>
          <w:lang w:val="ar_AE" w:bidi="ar_AE"/>
        </w:rPr>
        <w:t xml:space="preserve"> من الخارج لأنهم يعملون أعمالًا صالحة، لكن قلوبهم من الداخل غير مُكرَّسة لله. من الداخل مملوئين بال</w:t>
      </w:r>
      <w:r>
        <w:rPr>
          <w:b/>
          <w:rtl/>
          <w:cs/>
          <w:lang w:val="ar_AE" w:bidi="ar_AE"/>
        </w:rPr>
        <w:t>نجاسة</w:t>
      </w:r>
      <w:r>
        <w:rPr>
          <w:rtl/>
          <w:cs/>
          <w:lang w:val="ar_AE" w:bidi="ar_AE"/>
        </w:rPr>
        <w:t xml:space="preserve"> أو </w:t>
      </w:r>
      <w:r>
        <w:rPr>
          <w:b/>
          <w:rtl/>
          <w:cs/>
          <w:lang w:val="ar_AE" w:bidi="ar_AE"/>
        </w:rPr>
        <w:t>الدَنَس</w:t>
      </w:r>
      <w:r>
        <w:rPr>
          <w:rtl/>
          <w:cs/>
          <w:lang w:val="ar_AE" w:bidi="ar_AE"/>
        </w:rPr>
        <w:t xml:space="preserve">. يكون الناس أو الأشياء نجسة أو غير طاهرة عندما لا تكون صالحة لاستخدام الله لها. انظروا "قاموس الكلمات الرئيسية" لوصْف كامل </w:t>
      </w:r>
      <w:r>
        <w:rPr>
          <w:b/>
          <w:rtl/>
          <w:cs/>
          <w:lang w:val="ar_AE" w:bidi="ar_AE"/>
        </w:rPr>
        <w:t>للطاهِر والنجس</w:t>
      </w:r>
      <w:r>
        <w:rPr>
          <w:rtl/>
          <w:cs/>
          <w:lang w:val="ar_AE" w:bidi="ar_AE"/>
        </w:rPr>
        <w:t xml:space="preserve">. ترجموا بارّ بالطريقة ذاتها التي ترجمتم إليها في مقاطع سابقة، وتذكَّروا أنَّ كلمة </w:t>
      </w:r>
      <w:r>
        <w:rPr>
          <w:b/>
          <w:rtl/>
          <w:cs/>
          <w:lang w:val="ar_AE" w:bidi="ar_AE"/>
        </w:rPr>
        <w:t>بارَّ</w:t>
      </w:r>
      <w:r>
        <w:rPr>
          <w:rtl/>
          <w:cs/>
          <w:lang w:val="ar_AE" w:bidi="ar_AE"/>
        </w:rPr>
        <w:t xml:space="preserve"> موجودة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23:29–36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مرقس 23: 29–36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 أو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كانت الجموع – بما في ذلك القادة الدينيون وتلاميذ الرب يسوع – تحيط به في الهيكل بينما كان يعلّم. وكان يحذر القادة الدينيين من أن أشياء رهيبة ستقع عليهم لأنهم لم يكونوا مخلصين لله. كان الرب يسوع قد ألقى على القادة الدينيين سلسلة من ستة تحذيرات والآن سنختتهم بـ"الويل" السابع.</w:t>
      </w:r>
    </w:p>
    <w:p>
      <w:pPr>
        <w:bidi/>
      </w:pPr>
      <w:r>
        <w:rPr>
          <w:rtl/>
          <w:cs/>
          <w:lang w:val="ar_AE" w:bidi="ar_AE"/>
        </w:rPr>
      </w:r>
      <w:r>
        <w:rPr>
          <w:rtl/>
          <w:cs/>
          <w:lang w:val="ar_AE" w:bidi="ar_AE"/>
        </w:rPr>
        <w:t>يبدأ الرب يسوع الويل السابع بالطريقة عينها التي بدأ بها كل تحذير أو ويل آخر، في تحذيره السابع يقول "وَيْلٌ لَكُمْ أَيُّهَا ٱلْكَتَبَةُ وَٱلْفَرِّيسِيُّونَ ٱلْمُرَاؤُونَ!" في التحذير السادس، يقول إن القادة الدينيين مثل القبور المُبيّضة من الخارج؛ يواصل الرب يسوع تشبيه القبور في تحذيره السابع، لكنه يتحدث الآن عن كيفية اهتمام القادة بقبور او مزارات الأنبياء والأبرار أو الذين اتبعوا الله، الذين منذ قرون وهم في القبور! فكان القادة يطلون أبواب القبور الصخرية ويجملونها؛ لكن على مدار تاريخ إسرائيل قادة اليهود هم قتلة هؤلاء الأنبياء! يذكّر الرب يسوع القادة في زمنه بأنهم يقولون أنه لو عاشوا في أيام آبائهم أو أسلافهم، لما قتلوا الأنبياء كما فعل أسلافهم. إذ كان القادة في زمن الرب يسوع يتفاخرون بأنهم لن يقتلوا الأنبياء الذين أرسلهم الله. الرب يسوع يظهر تناقضهم هذا! يُذكّر الرب يسوع هؤلاء القادة بأنهم يقتلون الأنبياء في زمنهم، وعليه فإنهم يثبتون أنهم يشبهون تمامًا أسلافهم! فالقادة الدينيون هم حقًا أبناء أسلافهم، فهم يفعلون ما كان يفعله أسلافهم! فهو ربما يقول إنهم يقتلون أنبياء الله الآن مثل يوحنا المعمدان ونفسه بعد قليل. فأمرهم ألا يتوانوا عما بدأه أسلافهم. فالرب يسوع كان يعلم أن القادة الدينيين سيقتلوه عما قريب.</w:t>
      </w:r>
    </w:p>
    <w:p>
      <w:pPr>
        <w:bidi/>
      </w:pPr>
      <w:r>
        <w:rPr>
          <w:rtl/>
          <w:cs/>
          <w:lang w:val="ar_AE" w:bidi="ar_AE"/>
        </w:rPr>
      </w:r>
      <w:r>
        <w:rPr>
          <w:rtl/>
          <w:cs/>
          <w:lang w:val="ar_AE" w:bidi="ar_AE"/>
        </w:rPr>
        <w:t>توقّفوا هنا وناقشوا في فريق: احكوا قصة عن شخص يقول إنه يتصرف بطريقة واحدة، لكنه في الواقع يفعل شيئًا مختلفًا. كيف يراه مَن حوله؟ وكيف يعاملونه؟</w:t>
      </w:r>
    </w:p>
    <w:p>
      <w:pPr>
        <w:bidi/>
      </w:pPr>
      <w:r>
        <w:rPr>
          <w:rtl/>
          <w:cs/>
          <w:lang w:val="ar_AE" w:bidi="ar_AE"/>
        </w:rPr>
      </w:r>
      <w:r>
        <w:rPr>
          <w:rtl/>
          <w:cs/>
          <w:lang w:val="ar_AE" w:bidi="ar_AE"/>
        </w:rPr>
        <w:t>وبدأ الرب يسوع في توبيخهم! واستخدم عبارات مشابهة لتلك التي ليوحنا المعمدان. كما شبههم بأنهم أولاد الأفاعي! ثم سألهم سؤالًا مشابهًا لسؤال يوحنا المعمدان، لكنه كان أكثر قسوة معهم. فيسأل: "كَيْفَ تَهْرُبُونَ مِنْ دَيْنُونَةِ جَهَنَّمَ؟" ولم يكن ينتظر ردهم، فيقول إنهم سيدانون في الجحيم-دينونة وانفصال أبديين عن الله؛</w:t>
      </w:r>
    </w:p>
    <w:p>
      <w:pPr>
        <w:bidi/>
      </w:pPr>
      <w:r>
        <w:rPr>
          <w:rtl/>
          <w:cs/>
          <w:lang w:val="ar_AE" w:bidi="ar_AE"/>
        </w:rPr>
      </w:r>
      <w:r>
        <w:rPr>
          <w:rtl/>
          <w:cs/>
          <w:lang w:val="ar_AE" w:bidi="ar_AE"/>
        </w:rPr>
        <w:t>ويردف قائلًا إنه سيرسل المزيد من الأنبياء والحكماء والكتبة أو معلمي الشريعة. لا نعرف لماذا سيرسل الرب يسوع هؤلاء! وربما كان الرب يسوع يريد من الأنبياء والحكماء أن يحذروا الناس من دينونة الله لقتلهم مَن أرسلهم قبلًا، أو ربما كان يقول إنه يجب أن يرسل المزيد من الأنبياء والحكماء لأن القادة الدينيين سيقتلون، بالصلب، الأنبياء والحكماء ويضطهدونهم. سيجلدوهم ويضربوهم في المجامع وأماكن العبادة! وهذا يعني أن هؤلاء القادة سيصبحون مذنبين بقتل الذين أرسلهم الله. لم يقل بالتحديد أن القادة الدينيين سيقتلون تلاميذه الذين تبعوه، لكن على الأرجح كان يتحدث عنهم، لأن تلاميذ الرب يسوع كانوا أنبياء، أو أشخاص أرسلهم الله، لأنهم ينقلون رسائل من الله، فالتلاميذ هم الحكماء أيضًا لأنهم يملكون حكمة من روح الله، كما أنهم معلمو الشريعة لأنهم يساعدون الناس على فهم تعليم الرب يسوع ويعلّموهم كيف يتبعونه.</w:t>
      </w:r>
    </w:p>
    <w:p>
      <w:pPr>
        <w:bidi/>
      </w:pPr>
      <w:r>
        <w:rPr>
          <w:rtl/>
          <w:cs/>
          <w:lang w:val="ar_AE" w:bidi="ar_AE"/>
        </w:rPr>
      </w:r>
      <w:r>
        <w:rPr>
          <w:rtl/>
          <w:cs/>
          <w:lang w:val="ar_AE" w:bidi="ar_AE"/>
        </w:rPr>
        <w:t>توقّفوا هنا وناقشوا في مجموعة: صفوا ممن في ثقافتكم يدعون حكماء أو معلمين. ما نوع الأمور التي يقومون بها؟ كيف الناس يعاملونهم؟ عندما يعامل الناس الحكماء بالسوء، ماذا يحدث للناس؟</w:t>
      </w:r>
    </w:p>
    <w:p>
      <w:pPr>
        <w:bidi/>
      </w:pPr>
      <w:r>
        <w:rPr>
          <w:rtl/>
          <w:cs/>
          <w:lang w:val="ar_AE" w:bidi="ar_AE"/>
        </w:rPr>
      </w:r>
      <w:r>
        <w:rPr>
          <w:rtl/>
          <w:cs/>
          <w:lang w:val="ar_AE" w:bidi="ar_AE"/>
        </w:rPr>
        <w:t>وبسبب ما اقترفه القادة في حق الأنبياء والحكماء ومعلمي الشريعة، يقول الرب يسوع إن هؤلاء القادة سيدانون لموت الأبرار الذين تبعوا الله منذ بداية الخليقة، يذكر الرب يسوع هابيل، ابن أول رجل وامرأة. كان قايين الأخ الأكبر لهابيل، وقتل هابيل، لأن الله قبل تقدمة هابيل لا التي لقايين. وكان هذا أول قتل لبار أو إنسان يتبع الله. ثم يذكر الرب يسوع زكريا ابن برخيا، ربما هو زكريا المذكور في سفر أخبار الأيام الثاني الذي قتل في الهيكل؛ وكان قتل زكريا هو آخر موت مسجل لنبي في الكتاب المقدس اليهودي. الرب يسوع يقول هنا إن القادة الدينيين سيدانوا عل كل الأنبياء الذين قتلوهم،</w:t>
      </w:r>
    </w:p>
    <w:p>
      <w:pPr>
        <w:bidi/>
      </w:pPr>
      <w:r>
        <w:rPr>
          <w:rtl/>
          <w:cs/>
          <w:lang w:val="ar_AE" w:bidi="ar_AE"/>
        </w:rPr>
      </w:r>
      <w:r>
        <w:rPr>
          <w:rtl/>
          <w:cs/>
          <w:lang w:val="ar_AE" w:bidi="ar_AE"/>
        </w:rPr>
        <w:t>ثم يقول إن الأمور السيئة التي يتحدث عنها سيتذوقها هؤلاء القادة في حياتهم، قبل أن يموتوا جميعًا.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3 مشاهد.</w:t>
      </w:r>
    </w:p>
    <w:p>
      <w:pPr>
        <w:bidi/>
      </w:pPr>
      <w:r>
        <w:rPr>
          <w:rtl/>
          <w:cs/>
          <w:lang w:val="ar_AE" w:bidi="ar_AE"/>
        </w:rPr>
      </w:r>
      <w:r>
        <w:rPr>
          <w:b/>
          <w:rtl/>
          <w:cs/>
          <w:lang w:val="ar_AE" w:bidi="ar_AE"/>
        </w:rPr>
        <w:t>في المشهد الأول:</w:t>
      </w:r>
      <w:r>
        <w:rPr>
          <w:rtl/>
          <w:cs/>
          <w:lang w:val="ar_AE" w:bidi="ar_AE"/>
        </w:rPr>
        <w:t xml:space="preserve"> أعطى يسوع التحذير أو الويل السابع لمعلّمي الشريعة والفريسيين، فقال لهم إنهم ليسوا أفضل من آبائهم الذين قتلوا الأنبياء منذ سنين طويلة.</w:t>
      </w:r>
    </w:p>
    <w:p>
      <w:pPr>
        <w:bidi/>
      </w:pPr>
      <w:r>
        <w:rPr>
          <w:rtl/>
          <w:cs/>
          <w:lang w:val="ar_AE" w:bidi="ar_AE"/>
        </w:rPr>
      </w:r>
      <w:r>
        <w:rPr>
          <w:b/>
          <w:rtl/>
          <w:cs/>
          <w:lang w:val="ar_AE" w:bidi="ar_AE"/>
        </w:rPr>
        <w:t>في المشهد الثاني:</w:t>
      </w:r>
      <w:r>
        <w:rPr>
          <w:rtl/>
          <w:cs/>
          <w:lang w:val="ar_AE" w:bidi="ar_AE"/>
        </w:rPr>
        <w:t xml:space="preserve"> دعا يسوع القادة الدينيين بأولاد الأفاعي أو جماعة من الحيّات، ويقول إنهم سيقتلون الأنبياء والحكماء والمعلمين التاليين الذين يرسلهم يسوع.</w:t>
      </w:r>
    </w:p>
    <w:p>
      <w:pPr>
        <w:bidi/>
      </w:pPr>
      <w:r>
        <w:rPr>
          <w:rtl/>
          <w:cs/>
          <w:lang w:val="ar_AE" w:bidi="ar_AE"/>
        </w:rPr>
      </w:r>
      <w:r>
        <w:rPr>
          <w:b/>
          <w:rtl/>
          <w:cs/>
          <w:lang w:val="ar_AE" w:bidi="ar_AE"/>
        </w:rPr>
        <w:t>في المشهد الثالث:</w:t>
      </w:r>
      <w:r>
        <w:rPr>
          <w:rtl/>
          <w:cs/>
          <w:lang w:val="ar_AE" w:bidi="ar_AE"/>
        </w:rPr>
        <w:t xml:space="preserve"> أصدر يسوع حكمًا. سيكون القادة الدينيون مسؤولين عن كل دماء الأبرار المسفوكة منذ البداية.</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الذين من المحتمل أنهم هناك يستمعون</w:t>
      </w:r>
    </w:p>
    <w:p>
      <w:pPr>
        <w:pStyle w:val="ListBullet"/>
        <w:bidi/>
        <w:spacing w:line="240" w:lineRule="auto"/>
        <w:ind w:left="720"/>
      </w:pPr>
      <w:r>
        <w:rPr>
          <w:rtl/>
          <w:cs/>
          <w:lang w:val="ar_AE" w:bidi="ar_AE"/>
        </w:rPr>
      </w:r>
      <w:r>
        <w:rPr>
          <w:rtl/>
          <w:cs/>
          <w:lang w:val="ar_AE" w:bidi="ar_AE"/>
        </w:rPr>
        <w:t>القادة الدينيون، بما فيهم الفريسيون ومعلمو الشريعة</w:t>
      </w:r>
    </w:p>
    <w:p>
      <w:pPr>
        <w:pStyle w:val="ListBullet"/>
        <w:bidi/>
        <w:spacing w:line="240" w:lineRule="auto"/>
        <w:ind w:left="720"/>
      </w:pPr>
      <w:r>
        <w:rPr>
          <w:rtl/>
          <w:cs/>
          <w:lang w:val="ar_AE" w:bidi="ar_AE"/>
        </w:rPr>
      </w:r>
      <w:r>
        <w:rPr>
          <w:rtl/>
          <w:cs/>
          <w:lang w:val="ar_AE" w:bidi="ar_AE"/>
        </w:rPr>
        <w:t>الأنبياء من زمان، بمن فيهم هابيل وزكريا</w:t>
      </w:r>
    </w:p>
    <w:p>
      <w:pPr>
        <w:pStyle w:val="ListBullet"/>
        <w:bidi/>
        <w:spacing w:line="240" w:lineRule="auto"/>
        <w:ind w:left="720"/>
      </w:pPr>
      <w:r>
        <w:rPr>
          <w:rtl/>
          <w:cs/>
          <w:lang w:val="ar_AE" w:bidi="ar_AE"/>
        </w:rPr>
      </w:r>
      <w:r>
        <w:rPr>
          <w:rtl/>
          <w:cs/>
          <w:lang w:val="ar_AE" w:bidi="ar_AE"/>
        </w:rPr>
        <w:t>الأبرار منذ زمن بعيد</w:t>
      </w:r>
    </w:p>
    <w:p>
      <w:pPr>
        <w:pStyle w:val="ListBullet"/>
        <w:bidi/>
        <w:spacing w:line="240" w:lineRule="auto"/>
        <w:ind w:left="720"/>
      </w:pPr>
      <w:r>
        <w:rPr>
          <w:rtl/>
          <w:cs/>
          <w:lang w:val="ar_AE" w:bidi="ar_AE"/>
        </w:rPr>
      </w:r>
      <w:r>
        <w:rPr>
          <w:rtl/>
          <w:cs/>
          <w:lang w:val="ar_AE" w:bidi="ar_AE"/>
        </w:rPr>
        <w:t>الأنبياء والحكماء ومعلّمو الشريعة الذين سيأتون بعد موت يسوع، والذين سيرسلهم يسوع</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تستمر هذه القصة ضمن تعليم يسوع في الهيكل. كان كثير من الناس في الهيكل خلال أسبوع عيد الفصح. كان يسوع يعلّم، وما زال يوجّه كلامه مباشرة إلى معلّمي الشريعة والفريسيين. وقد كان يسوع أعطاهم ستة ويلات أو تحذيرات، والآن هو يعطيهم الويل السابع.</w:t>
      </w:r>
    </w:p>
    <w:p>
      <w:pPr>
        <w:bidi/>
      </w:pPr>
      <w:r>
        <w:rPr>
          <w:rtl/>
          <w:cs/>
          <w:lang w:val="ar_AE" w:bidi="ar_AE"/>
        </w:rPr>
      </w:r>
      <w:r>
        <w:rPr>
          <w:rtl/>
          <w:cs/>
          <w:lang w:val="ar_AE" w:bidi="ar_AE"/>
        </w:rPr>
        <w:t>يبدأ يسوع الويل السابع بنفس الطريقة دأ بها كل تحذير آخر، فيقول يسوع: "وَيْلٌ لَكُمْ أَيُّهَا الْكَتَبَةُ وَالْفَرِّيسِيُّونَ الْمُرَاؤُونَ!" ثم يواصل يسوع موضوع القبور، ويقول عبارتين تحملان نفس المعنى. أولًا قال إن القادة الدينيين يبنون قبورًا للأنبياء، ثم قال إنهم يزيّنون المدافن أو القبور الكبيرة للأبرار. وكان يسوع يشدّد على أن القادة الدينيين يحاولون أن يُظهروا أنهم يكرّمون الأنبياء اليهود المشهورين. ويزعم القادة الدينيون أنهم مختلفون عن آبائهم، وأنهم لو كانوا في زمن الأنبياء قديمًا، لما قتلوا أولئك الأنبياء. لكن يسوع واجههم بقوة. يسوع يلمّح إلى أن القادة الدينيين يريدون أن يؤذوه، وبهذا يثبتون أنهم تمامًا مثل آبائهم الذين أساءوا إلى الأنبياء من قبل! ثم يقول لهم يسوع بقوة إنه يعلم أنهم سيقتلونه، مع أنه هو أيضًا نبي. ويقول لهم هذا بلهجة قوية: "فَامْلأُوا أَنْتُمْ مِكْيَالَ آبَائِكُمْ."</w:t>
      </w:r>
    </w:p>
    <w:p>
      <w:pPr>
        <w:bidi/>
      </w:pPr>
      <w:r>
        <w:rPr>
          <w:rtl/>
          <w:cs/>
          <w:lang w:val="ar_AE" w:bidi="ar_AE"/>
        </w:rPr>
      </w:r>
      <w:r>
        <w:rPr>
          <w:rtl/>
          <w:cs/>
          <w:lang w:val="ar_AE" w:bidi="ar_AE"/>
        </w:rPr>
        <w:t>وبّخ يسوع القادة الدينيين بقسوة عندما دعاهم "الْحَيَّاتُ" أو "أَوْلاَدَ الأَفَاعِي". وغالبًا ما يرتبط الشيطان بالحية (الأفعى). فما قاله يسوع هنا كان إهانة قوية توحي بأن القادة الدينيين أشرار مثل الشيطان.</w:t>
      </w:r>
    </w:p>
    <w:p>
      <w:pPr>
        <w:bidi/>
      </w:pPr>
      <w:r>
        <w:rPr>
          <w:rtl/>
          <w:cs/>
          <w:lang w:val="ar_AE" w:bidi="ar_AE"/>
        </w:rPr>
      </w:r>
      <w:r>
        <w:rPr>
          <w:rtl/>
          <w:cs/>
          <w:lang w:val="ar_AE" w:bidi="ar_AE"/>
        </w:rPr>
        <w:t>توقّفوا هنا وناقشوا كفريق: أعطوا أمثلة عن الإهانات القاسية التي يستخدمها الناس في ثقافتكم تجاه بعضهم البعض. كيف يلمّح الناس إلى أن آخرين أشرار أو أنهم يعملون أعمالًا شريرة؟ انتبهوا للطريقة التي تُقال بها هذه الإهانات، أي لنبرة الصوت أو نوع المشاعر التي تصاحبها.</w:t>
      </w:r>
    </w:p>
    <w:p>
      <w:pPr>
        <w:bidi/>
      </w:pPr>
      <w:r>
        <w:rPr>
          <w:rtl/>
          <w:cs/>
          <w:lang w:val="ar_AE" w:bidi="ar_AE"/>
        </w:rPr>
      </w:r>
      <w:r>
        <w:rPr>
          <w:rtl/>
          <w:cs/>
          <w:lang w:val="ar_AE" w:bidi="ar_AE"/>
        </w:rPr>
        <w:t>ثم يسأل يسوع سؤالًا لا ينتظر منهم أن يجيبوا عنه. فيسأل: "كَيْفَ تَهْرُبُونَ مِنْ دَيْنُونَةِ جَهَنَّمَ؟" كان يسوع يقول إن هؤلاء القادة الدينيين ذاهبون إلى جهنم بسبب أفعالهم، ولهذا السبب سيستمر يسوع في إرسال المزيد من الأنبياء والمزيد من الحكماء والمعلّمين، وسيستمر القادة الدينيون في قتلهم. وقد شرح يسوع بالتفصيل كيف سيقتل القادة الدينيّون هؤلاء المرسلين: سيجلدون هؤلاء الرجال أو يضربونهم في مجامعهم أو في أماكن عبادتهم، وسيطاردونهم من مدينة إلى أخرى ويضطهدونهم، أي يعاملونهم معاملة سيئة. وسيكون القادة الدينيون مذنبين بالتمام بقتلهم كل مُرسل يرسله الله. ويُشدّد يسوع على أمر اكتمال ذنبهم، فبينما هم يستمرون في قتل رسل الله، سيصيرون مذنبين بجميع جرائم قتل رسل الله، من أول جريمة قتل قام بها قايين حين قتل هابيل، إلى آخر جريمة قتل مذكورة عن النبي زكريا. ويؤكد يسوع هذا الذنب بقوله "زَكَرِيَّا ... الَّذِي</w:t>
      </w:r>
      <w:r>
        <w:rPr>
          <w:b/>
          <w:rtl/>
          <w:cs/>
          <w:lang w:val="ar_AE" w:bidi="ar_AE"/>
        </w:rPr>
        <w:t>قَتَلْتُمُوهُ"</w:t>
      </w:r>
      <w:r>
        <w:rPr>
          <w:rtl/>
          <w:cs/>
          <w:lang w:val="ar_AE" w:bidi="ar_AE"/>
        </w:rPr>
        <w:t xml:space="preserve"> مع أن هؤلاء الرجال عاشوا بعد مئات السنين من زكريا ولم يكونوا هم الذين قتلوه. لكن يسوع يقول إنه سوف "يَأْتِيَ عَلَيْهمْ كُلُّ دَمٍ زكِيٍّ"، أي إنهم سيكونون مذنبين عن موتهم جميعًا.</w:t>
      </w:r>
    </w:p>
    <w:p>
      <w:pPr>
        <w:bidi/>
      </w:pPr>
      <w:r>
        <w:rPr>
          <w:rtl/>
          <w:cs/>
          <w:lang w:val="ar_AE" w:bidi="ar_AE"/>
        </w:rPr>
      </w:r>
      <w:r>
        <w:rPr>
          <w:rtl/>
          <w:cs/>
          <w:lang w:val="ar_AE" w:bidi="ar_AE"/>
        </w:rPr>
        <w:t>ثم يريد يسوع للقادة الدينين أن ينتبهوا، فيقول: "اَلْحَقَّ أَقُولُ لَكُمْ..." ويعلن أن كل الكوارث والتحذيرات التي أعطاها لهم ستقع على هذه الجماعة من القادة الدينيين وهم ما زالوا على قيد الحياة.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الذين من المحتمل أنهم هناك يستمعون</w:t>
      </w:r>
    </w:p>
    <w:p>
      <w:pPr>
        <w:pStyle w:val="ListBullet"/>
        <w:bidi/>
        <w:spacing w:line="240" w:lineRule="auto"/>
        <w:ind w:left="720"/>
      </w:pPr>
      <w:r>
        <w:rPr>
          <w:rtl/>
          <w:cs/>
          <w:lang w:val="ar_AE" w:bidi="ar_AE"/>
        </w:rPr>
      </w:r>
      <w:r>
        <w:rPr>
          <w:rtl/>
          <w:cs/>
          <w:lang w:val="ar_AE" w:bidi="ar_AE"/>
        </w:rPr>
        <w:t>القادة الدينيون، بما فيهم الفريسيون ومعلمو الشريعة</w:t>
      </w:r>
    </w:p>
    <w:p>
      <w:pPr>
        <w:pStyle w:val="ListBullet"/>
        <w:bidi/>
        <w:spacing w:line="240" w:lineRule="auto"/>
        <w:ind w:left="720"/>
      </w:pPr>
      <w:r>
        <w:rPr>
          <w:rtl/>
          <w:cs/>
          <w:lang w:val="ar_AE" w:bidi="ar_AE"/>
        </w:rPr>
      </w:r>
      <w:r>
        <w:rPr>
          <w:rtl/>
          <w:cs/>
          <w:lang w:val="ar_AE" w:bidi="ar_AE"/>
        </w:rPr>
        <w:t>الأنبياء من زمان، بمن فيهم هابيل وزكريا</w:t>
      </w:r>
    </w:p>
    <w:p>
      <w:pPr>
        <w:pStyle w:val="ListBullet"/>
        <w:bidi/>
        <w:spacing w:line="240" w:lineRule="auto"/>
        <w:ind w:left="720"/>
      </w:pPr>
      <w:r>
        <w:rPr>
          <w:rtl/>
          <w:cs/>
          <w:lang w:val="ar_AE" w:bidi="ar_AE"/>
        </w:rPr>
      </w:r>
      <w:r>
        <w:rPr>
          <w:rtl/>
          <w:cs/>
          <w:lang w:val="ar_AE" w:bidi="ar_AE"/>
        </w:rPr>
        <w:t>الأبرار منذ زمن بعيد</w:t>
      </w:r>
    </w:p>
    <w:p>
      <w:pPr>
        <w:pStyle w:val="ListBullet"/>
        <w:bidi/>
        <w:spacing w:line="240" w:lineRule="auto"/>
        <w:ind w:left="720"/>
      </w:pPr>
      <w:r>
        <w:rPr>
          <w:rtl/>
          <w:cs/>
          <w:lang w:val="ar_AE" w:bidi="ar_AE"/>
        </w:rPr>
      </w:r>
      <w:r>
        <w:rPr>
          <w:rtl/>
          <w:cs/>
          <w:lang w:val="ar_AE" w:bidi="ar_AE"/>
        </w:rPr>
        <w:t>الأنبياء والحكماء ومعلّمو الشريعة الذين سيرسلهم يسوع</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 xml:space="preserve"> لا يزال يسوع في الهيكل، وحوله جمعٌ كبير من الناس. وهو يواصل توجيه التحذيرات إلى معلّمي الشريعة والفريسيين. فيقول: "ويلٌ لكُمْ أيُّها الكتبةُ والفَرّيسيّونَ المُراؤونَ! أنَّكُمْ تبنونَ قُبورَ الأنبياءِ وتُزَيِّنونَ مَدافِنَ الصِّدّيقينَ، وتَقولونَ: لو كُنّا في أيّامِ آبائنا لَما شارَكناهُمْ في دَمِ الأنبياءِ. فأنتُمْ تشهَدونَ علَى أنفُسِكُمْ أنَّكُمْ أبناءُ قَتَلَةِ الأنبياءِ". فيقول لهم يسوع إن عليهم فقط أن يكملوا ما بدأه أسلافهم ويواصلوا خططهم لقتل رسل الله.</w:t>
      </w:r>
    </w:p>
    <w:p>
      <w:pPr>
        <w:pStyle w:val="ListBullet"/>
        <w:bidi/>
        <w:spacing w:line="240" w:lineRule="auto"/>
        <w:ind w:left="720"/>
      </w:pPr>
      <w:r>
        <w:rPr>
          <w:rtl/>
          <w:cs/>
          <w:lang w:val="ar_AE" w:bidi="ar_AE"/>
        </w:rPr>
      </w:r>
      <w:r>
        <w:rPr>
          <w:rtl/>
          <w:cs/>
          <w:lang w:val="ar_AE" w:bidi="ar_AE"/>
        </w:rPr>
        <w:t xml:space="preserve">أوقفوا التمثيل. واسألوا من يجسّد دور القادة الدينيين: "بماذا تشعرون أو تفكّرون؟" قد تسمعون إجابات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يقول يسوع: "أيُّها الحَيّاتُ أولادَ الأفاعي! كيفَ تهرُبونَ مِنْ دَينونَةِ جَهَنَّمَ؟ لذلكَ ها أنا أُرسِلُ إلَيكُمْ أنبياءَ وحُكَماءَ وكتَبَةً، فمِنهُمْ تقتُلونَ وتَصلِبونَ، ومِنهُمْ تجلِدونَ في مجامعِكُمْ، وتَطرُدونَ مِنْ مدينةٍ إلَى مدينةٍ".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واسألوا من يجسّد دور القادة الدينيين: "بماذا تشعرون أو تفكّرون؟" قد تسمعون إجابات مثل: </w:t>
      </w:r>
    </w:p>
    <w:p>
      <w:pPr>
        <w:pStyle w:val="ListBullet"/>
        <w:bidi/>
        <w:spacing w:line="240" w:lineRule="auto"/>
        <w:ind w:left="720"/>
      </w:pPr>
      <w:r>
        <w:rPr>
          <w:rtl/>
          <w:cs/>
          <w:lang w:val="ar_AE" w:bidi="ar_AE"/>
        </w:rPr>
      </w:r>
      <w:r>
        <w:rPr>
          <w:rtl/>
          <w:cs/>
          <w:lang w:val="ar_AE" w:bidi="ar_AE"/>
        </w:rPr>
        <w:t xml:space="preserve">واسألوا الذين يمثِّلون الأنبياء والحكماء ومعلّمي الشريعة الذين يرسلهم يسوع: "بماذا تشعرون؟" قد تسمعون إجابات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يتابع يسوع كلامه قائلاً: "لكَيْ يأتيَ علَيكُمْ كُلُّ دَمٍ زَكيٍّ سُفِكَ علَى الأرضِ، مِنْ دَمِ هابيلَ الصِّدّيقِ إلَى دَمِ زَكَريّا بنِ بَرَخيّا الّذي قَتَلتُموهُ بَينَ الهَيكلِ والمَذبَحِ. الحَقَّ أقولُ لكُمْ: إنَّ هذا كُلَّهُ يأتي علَى هذا الجيلِ!"</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 الشخص الذي يؤدي دور يسوع: "بماذا تشعر أو تفكر؟" قد تسمعون إجابات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الترجمات الأكثر فهمًا لكم.</w:t>
      </w:r>
    </w:p>
    <w:p>
      <w:pPr>
        <w:bidi/>
      </w:pPr>
      <w:r>
        <w:rPr>
          <w:rtl/>
          <w:cs/>
          <w:lang w:val="ar_AE" w:bidi="ar_AE"/>
        </w:rPr>
      </w:r>
      <w:r>
        <w:rPr>
          <w:rtl/>
          <w:cs/>
          <w:lang w:val="ar_AE" w:bidi="ar_AE"/>
        </w:rPr>
        <w:t>يُكمل يسوع ما يقوله ل</w:t>
      </w:r>
      <w:r>
        <w:rPr>
          <w:b/>
          <w:rtl/>
          <w:cs/>
          <w:lang w:val="ar_AE" w:bidi="ar_AE"/>
        </w:rPr>
        <w:t>مُعلِّمي الناموس</w:t>
      </w:r>
      <w:r>
        <w:rPr>
          <w:rtl/>
          <w:cs/>
          <w:lang w:val="ar_AE" w:bidi="ar_AE"/>
        </w:rPr>
        <w:t xml:space="preserve"> و</w:t>
      </w:r>
      <w:r>
        <w:rPr>
          <w:b/>
          <w:rtl/>
          <w:cs/>
          <w:lang w:val="ar_AE" w:bidi="ar_AE"/>
        </w:rPr>
        <w:t>الفريسيين</w:t>
      </w:r>
      <w:r>
        <w:rPr>
          <w:rtl/>
          <w:cs/>
          <w:lang w:val="ar_AE" w:bidi="ar_AE"/>
        </w:rPr>
        <w:t xml:space="preserve"> بأنَّ أمورًا رهيبة ستحدُث لهم لأنهم </w:t>
      </w:r>
      <w:r>
        <w:rPr>
          <w:b/>
          <w:rtl/>
          <w:cs/>
          <w:lang w:val="ar_AE" w:bidi="ar_AE"/>
        </w:rPr>
        <w:t>مُراؤون</w:t>
      </w:r>
      <w:r>
        <w:rPr>
          <w:rtl/>
          <w:cs/>
          <w:lang w:val="ar_AE" w:bidi="ar_AE"/>
        </w:rPr>
        <w:t xml:space="preserve">. ترجِموا "معلِّمي الناموس" و"الفريسيين" و"المرائين" كما فعلتم في مقاطع سابقة. </w:t>
      </w:r>
      <w:r>
        <w:rPr>
          <w:rtl/>
          <w:cs/>
          <w:lang w:val="ar_AE" w:bidi="ar_AE"/>
        </w:rPr>
        <w:t>مُعلّمو الناموس</w:t>
      </w:r>
      <w:r>
        <w:rPr>
          <w:rtl/>
          <w:cs/>
          <w:lang w:val="ar_AE" w:bidi="ar_AE"/>
        </w:rPr>
        <w:t xml:space="preserve">، </w:t>
      </w:r>
      <w:r>
        <w:rPr>
          <w:rtl/>
          <w:cs/>
          <w:lang w:val="ar_AE" w:bidi="ar_AE"/>
        </w:rPr>
        <w:t>الفريسيون</w:t>
      </w:r>
      <w:r>
        <w:rPr>
          <w:rtl/>
          <w:cs/>
          <w:lang w:val="ar_AE" w:bidi="ar_AE"/>
        </w:rPr>
        <w:t xml:space="preserve">، و </w:t>
      </w:r>
      <w:r>
        <w:rPr>
          <w:rtl/>
          <w:cs/>
          <w:lang w:val="ar_AE" w:bidi="ar_AE"/>
        </w:rPr>
        <w:t>الرياء</w:t>
      </w:r>
      <w:r>
        <w:rPr>
          <w:rtl/>
          <w:cs/>
          <w:lang w:val="ar_AE" w:bidi="ar_AE"/>
        </w:rPr>
        <w:t xml:space="preserve"> كلمات مُتضمنة في "قاموس الكلمات الرئيسية".</w:t>
      </w:r>
    </w:p>
    <w:p>
      <w:pPr>
        <w:bidi/>
      </w:pPr>
      <w:r>
        <w:rPr>
          <w:rtl/>
          <w:cs/>
          <w:lang w:val="ar_AE" w:bidi="ar_AE"/>
        </w:rPr>
      </w:r>
      <w:r>
        <w:rPr>
          <w:rtl/>
          <w:cs/>
          <w:lang w:val="ar_AE" w:bidi="ar_AE"/>
        </w:rPr>
        <w:t xml:space="preserve">يقول يسوع أنَّ مُعلّمي الناموس والفريسيين يبنون </w:t>
      </w:r>
      <w:r>
        <w:rPr>
          <w:b/>
          <w:rtl/>
          <w:cs/>
          <w:lang w:val="ar_AE" w:bidi="ar_AE"/>
        </w:rPr>
        <w:t>قبورًا</w:t>
      </w:r>
      <w:r>
        <w:rPr>
          <w:rtl/>
          <w:cs/>
          <w:lang w:val="ar_AE" w:bidi="ar_AE"/>
        </w:rPr>
        <w:t xml:space="preserve"> و يُزيّنون </w:t>
      </w:r>
      <w:r>
        <w:rPr>
          <w:b/>
          <w:rtl/>
          <w:cs/>
          <w:lang w:val="ar_AE" w:bidi="ar_AE"/>
        </w:rPr>
        <w:t>مدافن الصديقين</w:t>
      </w:r>
      <w:r>
        <w:rPr>
          <w:rtl/>
          <w:cs/>
          <w:lang w:val="ar_AE" w:bidi="ar_AE"/>
        </w:rPr>
        <w:t xml:space="preserve"> أو </w:t>
      </w:r>
      <w:r>
        <w:rPr>
          <w:b/>
          <w:rtl/>
          <w:cs/>
          <w:lang w:val="ar_AE" w:bidi="ar_AE"/>
        </w:rPr>
        <w:t>القبور</w:t>
      </w:r>
      <w:r>
        <w:rPr>
          <w:rtl/>
          <w:cs/>
          <w:lang w:val="ar_AE" w:bidi="ar_AE"/>
        </w:rPr>
        <w:t xml:space="preserve">. تُشير "مدافن الصديقين" والمقابر في هذه الحالة إلى الشيء ذاته. عادة ما تكون القبور أو مدافن الصديقين مُنحوتة من صخور على جانب التل، وهو المكان الذي يضع فيه اليهود الجُثث. ترجِموا </w:t>
      </w:r>
      <w:r>
        <w:rPr>
          <w:rtl/>
          <w:cs/>
          <w:lang w:val="ar_AE" w:bidi="ar_AE"/>
        </w:rPr>
        <w:t>قبور</w:t>
      </w:r>
      <w:r>
        <w:rPr>
          <w:rtl/>
          <w:cs/>
          <w:lang w:val="ar_AE" w:bidi="ar_AE"/>
        </w:rPr>
        <w:t xml:space="preserve"> بالطريقة عينها كما فعلتم في مقاطع سابقة. قد تستخدمون الكلمة ذاتها للإشارة إلى كلٍّ مِن مقابر الصديقين والقبور إذا لم يكن لديكم كلمتان مختلفتان. </w:t>
      </w:r>
    </w:p>
    <w:p>
      <w:pPr>
        <w:bidi/>
      </w:pPr>
      <w:r>
        <w:rPr>
          <w:rtl/>
          <w:cs/>
          <w:lang w:val="ar_AE" w:bidi="ar_AE"/>
        </w:rPr>
      </w:r>
      <w:r>
        <w:rPr>
          <w:rtl/>
          <w:cs/>
          <w:lang w:val="ar_AE" w:bidi="ar_AE"/>
        </w:rPr>
        <w:t xml:space="preserve">يُشير يسوع إلى قبور </w:t>
      </w:r>
      <w:r>
        <w:rPr>
          <w:b/>
          <w:rtl/>
          <w:cs/>
          <w:lang w:val="ar_AE" w:bidi="ar_AE"/>
        </w:rPr>
        <w:t>الأنبياء</w:t>
      </w:r>
      <w:r>
        <w:rPr>
          <w:rtl/>
          <w:cs/>
          <w:lang w:val="ar_AE" w:bidi="ar_AE"/>
        </w:rPr>
        <w:t xml:space="preserve"> وإلى مدافن </w:t>
      </w:r>
      <w:r>
        <w:rPr>
          <w:b/>
          <w:rtl/>
          <w:cs/>
          <w:lang w:val="ar_AE" w:bidi="ar_AE"/>
        </w:rPr>
        <w:t>الصديقين</w:t>
      </w:r>
      <w:r>
        <w:rPr>
          <w:rtl/>
          <w:cs/>
          <w:lang w:val="ar_AE" w:bidi="ar_AE"/>
        </w:rPr>
        <w:t xml:space="preserve">، أما عن الأنبياء والأبرار فهُما لفظان يُشيران إلى نمَط الشخصيات عينها. ترجموا الأنبياء أو رسائل من الله، بالطريقة عينها كما فعلتم في مقاطع سابقة وتذكَّروا أنَّ كلمة </w:t>
      </w:r>
      <w:r>
        <w:rPr>
          <w:rtl/>
          <w:cs/>
          <w:lang w:val="ar_AE" w:bidi="ar_AE"/>
        </w:rPr>
        <w:t>نبي</w:t>
      </w:r>
      <w:r>
        <w:rPr>
          <w:rtl/>
          <w:cs/>
          <w:lang w:val="ar_AE" w:bidi="ar_AE"/>
        </w:rPr>
        <w:t xml:space="preserve">مُتضمنة في "قاموس الكلمات الرئيسية". تذكّروا أنَّ كلمة "صدِّيق" تُشير إلى أنْ تكون في عَلاقة صحيحة أو جيدة مع الله. ترجموا صدِّيقًا بالطريقة ذاتها التي ترجمتم إليها في مقاطع سابقة، وتذكَّروا أنَّ </w:t>
      </w:r>
      <w:r>
        <w:rPr>
          <w:rtl/>
          <w:cs/>
          <w:lang w:val="ar_AE" w:bidi="ar_AE"/>
        </w:rPr>
        <w:t>صدِّيق</w:t>
      </w:r>
      <w:r>
        <w:rPr>
          <w:rtl/>
          <w:cs/>
          <w:lang w:val="ar_AE" w:bidi="ar_AE"/>
        </w:rPr>
        <w:t xml:space="preserve"> كلمة موجودة في "قاموس الكلمات الرئيسية".</w:t>
      </w:r>
    </w:p>
    <w:p>
      <w:pPr>
        <w:bidi/>
      </w:pPr>
      <w:r>
        <w:rPr>
          <w:rtl/>
          <w:cs/>
          <w:lang w:val="ar_AE" w:bidi="ar_AE"/>
        </w:rPr>
      </w:r>
      <w:r>
        <w:rPr>
          <w:b/>
          <w:rtl/>
          <w:cs/>
          <w:lang w:val="ar_AE" w:bidi="ar_AE"/>
        </w:rPr>
        <w:t>الحيَّات</w:t>
      </w:r>
      <w:r>
        <w:rPr>
          <w:rtl/>
          <w:cs/>
          <w:lang w:val="ar_AE" w:bidi="ar_AE"/>
        </w:rPr>
        <w:t xml:space="preserve"> و </w:t>
      </w:r>
      <w:r>
        <w:rPr>
          <w:b/>
          <w:rtl/>
          <w:cs/>
          <w:lang w:val="ar_AE" w:bidi="ar_AE"/>
        </w:rPr>
        <w:t>الأفاعي</w:t>
      </w:r>
      <w:r>
        <w:rPr>
          <w:rtl/>
          <w:cs/>
          <w:lang w:val="ar_AE" w:bidi="ar_AE"/>
        </w:rPr>
        <w:t xml:space="preserve"> تُشير إلى الشيء ذاته. إذا لم يكن لديكم كلمتان للإشارة إلى الأفعى، قد تقولون: "أنتم مثل عائلة من الحيَّات!" إذا كانت الأفاعي لا تُعدّ سيئة في ثقافتكم، فقد تقولون: "أنتم مثل عائلة من الأفاعي – خطِرون وأشرار!"</w:t>
      </w:r>
    </w:p>
    <w:p>
      <w:pPr>
        <w:bidi/>
      </w:pPr>
      <w:r>
        <w:rPr>
          <w:rtl/>
          <w:cs/>
          <w:lang w:val="ar_AE" w:bidi="ar_AE"/>
        </w:rPr>
      </w:r>
      <w:r>
        <w:rPr>
          <w:rtl/>
          <w:cs/>
          <w:lang w:val="ar_AE" w:bidi="ar_AE"/>
        </w:rPr>
        <w:t xml:space="preserve">يطرح يسوع على القادة الدينيين سؤالًا يعني: "سيُحكَم عليكم بالهلاك في </w:t>
      </w:r>
      <w:r>
        <w:rPr>
          <w:b/>
          <w:rtl/>
          <w:cs/>
          <w:lang w:val="ar_AE" w:bidi="ar_AE"/>
        </w:rPr>
        <w:t>جَهنّم</w:t>
      </w:r>
      <w:r>
        <w:rPr>
          <w:rtl/>
          <w:cs/>
          <w:lang w:val="ar_AE" w:bidi="ar_AE"/>
        </w:rPr>
        <w:t xml:space="preserve">". استخدموا الكلمة ذاتها التي استخدمتموها في مقاطع سابقة، وتذكَّروا أنَّ </w:t>
      </w:r>
      <w:r>
        <w:rPr>
          <w:rtl/>
          <w:cs/>
          <w:lang w:val="ar_AE" w:bidi="ar_AE"/>
        </w:rPr>
        <w:t>جَهنَّم</w:t>
      </w:r>
      <w:r>
        <w:rPr>
          <w:rtl/>
          <w:cs/>
          <w:lang w:val="ar_AE" w:bidi="ar_AE"/>
        </w:rPr>
        <w:t xml:space="preserve"> تعبير موجود في "قاموس الكلمات الرئيسية".</w:t>
      </w:r>
    </w:p>
    <w:p>
      <w:pPr>
        <w:bidi/>
      </w:pPr>
      <w:r>
        <w:rPr>
          <w:rtl/>
          <w:cs/>
          <w:lang w:val="ar_AE" w:bidi="ar_AE"/>
        </w:rPr>
      </w:r>
      <w:r>
        <w:rPr>
          <w:rtl/>
          <w:cs/>
          <w:lang w:val="ar_AE" w:bidi="ar_AE"/>
        </w:rPr>
        <w:t xml:space="preserve">يقول يسوع: أنه سيستمر في إرسال أنبياء وحكماء ومعلِّمين للناموس. </w:t>
      </w:r>
      <w:r>
        <w:rPr>
          <w:b/>
          <w:rtl/>
          <w:cs/>
          <w:lang w:val="ar_AE" w:bidi="ar_AE"/>
        </w:rPr>
        <w:t>الحُكماء</w:t>
      </w:r>
      <w:r>
        <w:rPr>
          <w:rtl/>
          <w:cs/>
          <w:lang w:val="ar_AE" w:bidi="ar_AE"/>
        </w:rPr>
        <w:t xml:space="preserve">، أو </w:t>
      </w:r>
      <w:r>
        <w:rPr>
          <w:b/>
          <w:rtl/>
          <w:cs/>
          <w:lang w:val="ar_AE" w:bidi="ar_AE"/>
        </w:rPr>
        <w:t>العُقلاء</w:t>
      </w:r>
      <w:r>
        <w:rPr>
          <w:rtl/>
          <w:cs/>
          <w:lang w:val="ar_AE" w:bidi="ar_AE"/>
        </w:rPr>
        <w:t>، هُم أشخاص لديهم الحكمة من الله، وهُم قادرون على مساعدة الآخرين على تطبيق كلمة الله في حياتهم.</w:t>
      </w:r>
    </w:p>
    <w:p>
      <w:pPr>
        <w:bidi/>
      </w:pPr>
      <w:r>
        <w:rPr>
          <w:rtl/>
          <w:cs/>
          <w:lang w:val="ar_AE" w:bidi="ar_AE"/>
        </w:rPr>
      </w:r>
      <w:r>
        <w:rPr>
          <w:rtl/>
          <w:cs/>
          <w:lang w:val="ar_AE" w:bidi="ar_AE"/>
        </w:rPr>
        <w:t>يقول يسوع أنَّ القادة الدينيين س</w:t>
      </w:r>
      <w:r>
        <w:rPr>
          <w:b/>
          <w:rtl/>
          <w:cs/>
          <w:lang w:val="ar_AE" w:bidi="ar_AE"/>
        </w:rPr>
        <w:t>يَصلبون</w:t>
      </w:r>
      <w:r>
        <w:rPr>
          <w:rtl/>
          <w:cs/>
          <w:lang w:val="ar_AE" w:bidi="ar_AE"/>
        </w:rPr>
        <w:t xml:space="preserve"> البعض من الأنبياء الذين سيُرسلهم. ترجِموا "يصلب" كما ترجمتموها في مقاطع سابقة، وتذكَّروا أنَّ </w:t>
      </w:r>
      <w:r>
        <w:rPr>
          <w:rtl/>
          <w:cs/>
          <w:lang w:val="ar_AE" w:bidi="ar_AE"/>
        </w:rPr>
        <w:t>الصَلْب</w:t>
      </w:r>
      <w:r>
        <w:rPr>
          <w:rtl/>
          <w:cs/>
          <w:lang w:val="ar_AE" w:bidi="ar_AE"/>
        </w:rPr>
        <w:t xml:space="preserve"> تعبير موجود في "قاموس الكلمات الرئيسية".</w:t>
      </w:r>
    </w:p>
    <w:p>
      <w:pPr>
        <w:bidi/>
      </w:pPr>
      <w:r>
        <w:rPr>
          <w:rtl/>
          <w:cs/>
          <w:lang w:val="ar_AE" w:bidi="ar_AE"/>
        </w:rPr>
      </w:r>
      <w:r>
        <w:rPr>
          <w:rtl/>
          <w:cs/>
          <w:lang w:val="ar_AE" w:bidi="ar_AE"/>
        </w:rPr>
        <w:t xml:space="preserve">يقول يسوع أنَّ القادة الدينيين سوف </w:t>
      </w:r>
      <w:r>
        <w:rPr>
          <w:b/>
          <w:rtl/>
          <w:cs/>
          <w:lang w:val="ar_AE" w:bidi="ar_AE"/>
        </w:rPr>
        <w:t>يجلدون</w:t>
      </w:r>
      <w:r>
        <w:rPr>
          <w:rtl/>
          <w:cs/>
          <w:lang w:val="ar_AE" w:bidi="ar_AE"/>
        </w:rPr>
        <w:t xml:space="preserve"> بعض الأنبياء في </w:t>
      </w:r>
      <w:r>
        <w:rPr>
          <w:b/>
          <w:rtl/>
          <w:cs/>
          <w:lang w:val="ar_AE" w:bidi="ar_AE"/>
        </w:rPr>
        <w:t>مجامعهم</w:t>
      </w:r>
      <w:r>
        <w:rPr>
          <w:rtl/>
          <w:cs/>
          <w:lang w:val="ar_AE" w:bidi="ar_AE"/>
        </w:rPr>
        <w:t xml:space="preserve">. يُشير الجَلد إلى ضَرْب الناس بسوْط مصنوع من الجلد. في كثير من الأحيان، كانت تُربَط في نهاية السوْط الجلدي، قِطعًا من العظام أو المعدن. ترجموا "مجامع" بالطريقة ذاتها التي ترجمتم إليها في مقاطع سابقة، وتذكَّروا أنَّ </w:t>
      </w:r>
      <w:r>
        <w:rPr>
          <w:rtl/>
          <w:cs/>
          <w:lang w:val="ar_AE" w:bidi="ar_AE"/>
        </w:rPr>
        <w:t>المجمع اليهوديّ</w:t>
      </w:r>
      <w:r>
        <w:rPr>
          <w:rtl/>
          <w:cs/>
          <w:lang w:val="ar_AE" w:bidi="ar_AE"/>
        </w:rPr>
        <w:t xml:space="preserve"> تعبير موجود في "قاموس الكلمات الرئيسية".</w:t>
      </w:r>
    </w:p>
    <w:p>
      <w:pPr>
        <w:bidi/>
      </w:pPr>
      <w:r>
        <w:rPr>
          <w:rtl/>
          <w:cs/>
          <w:lang w:val="ar_AE" w:bidi="ar_AE"/>
        </w:rPr>
      </w:r>
      <w:r>
        <w:rPr>
          <w:rtl/>
          <w:cs/>
          <w:lang w:val="ar_AE" w:bidi="ar_AE"/>
        </w:rPr>
        <w:t xml:space="preserve">يقول يسوع أنَّ القادة الدينيين في الماضي قتلوا زكريا، ابن بَرَخِيَّا، بين </w:t>
      </w:r>
      <w:r>
        <w:rPr>
          <w:b/>
          <w:rtl/>
          <w:cs/>
          <w:lang w:val="ar_AE" w:bidi="ar_AE"/>
        </w:rPr>
        <w:t>الهيكل</w:t>
      </w:r>
      <w:r>
        <w:rPr>
          <w:rtl/>
          <w:cs/>
          <w:lang w:val="ar_AE" w:bidi="ar_AE"/>
        </w:rPr>
        <w:t xml:space="preserve">، (أو مكان العبادة اليهودي في أورشليم)، </w:t>
      </w:r>
      <w:r>
        <w:rPr>
          <w:b/>
          <w:rtl/>
          <w:cs/>
          <w:lang w:val="ar_AE" w:bidi="ar_AE"/>
        </w:rPr>
        <w:t>والمذبح</w:t>
      </w:r>
      <w:r>
        <w:rPr>
          <w:rtl/>
          <w:cs/>
          <w:lang w:val="ar_AE" w:bidi="ar_AE"/>
        </w:rPr>
        <w:t xml:space="preserve">. ترجِموا الهيكل و المذبح بالطريقة ذاتها التي ترجمتم إليها في مقاطع سابقة، وتذكَّروا أنَّ </w:t>
      </w:r>
      <w:r>
        <w:rPr>
          <w:rtl/>
          <w:cs/>
          <w:lang w:val="ar_AE" w:bidi="ar_AE"/>
        </w:rPr>
        <w:t>الهيكل</w:t>
      </w:r>
      <w:r>
        <w:rPr>
          <w:rtl/>
          <w:cs/>
          <w:lang w:val="ar_AE" w:bidi="ar_AE"/>
        </w:rPr>
        <w:t xml:space="preserve"> </w:t>
      </w:r>
      <w:r>
        <w:rPr>
          <w:rtl/>
          <w:cs/>
          <w:lang w:val="ar_AE" w:bidi="ar_AE"/>
        </w:rPr>
        <w:t>والمذبح</w:t>
      </w:r>
      <w:r>
        <w:rPr>
          <w:rtl/>
          <w:cs/>
          <w:lang w:val="ar_AE" w:bidi="ar_AE"/>
        </w:rPr>
        <w:t xml:space="preserve"> تعبيران موجودان في "قاموس الكلمات الرئيسية". تُشير كلمة مذبح هنا إلى المذبح الرئيسي حيث كان الكهنة يُقدِّمون الذبائح خارج المبنى الرئيسي للهيكل في أورشليم.</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 (أوقفوا هذا التسجيل الآن)</w:t>
      </w:r>
    </w:p>
    <w:p>
      <w:pPr>
        <w:bidi/>
      </w:pPr>
      <w:r>
        <w:rPr>
          <w:rtl/>
          <w:cs/>
          <w:lang w:val="ar_AE" w:bidi="ar_AE"/>
        </w:rPr>
      </w:r>
      <w:r>
        <w:rPr>
          <w:rtl/>
          <w:cs/>
          <w:lang w:val="ar_AE" w:bidi="ar_AE"/>
        </w:rPr>
        <w:t>بعد ذلك، ينبغي أن يروي كل عضو من أعضاء المجموعة المقطع بأكمله دون مُقاطعة مرة واحدة على الأقل. يمكن للعضو أن يستخدم أشياء عشوائية، أو إشارات، أو سبورة لمساعدته على تذكر المقطع. (أوقفوا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 (أوقفوا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23:37–24:2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23: 37–24: 2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المقاطع السابقة، تحدث يسوع إلى الجموع، والكتبة والفريسيين، والصدوقيين، وتلاميذه. في هذا المقطع، كان يتحدث على الأرجح إلى جمع يشمل أفراد من كل هذه المجموعات؛ كان يتحدث إليهم في منطقة الهيكل، لأنه في نهاية تعليمه ذكر أنه كان يبتعد عن الهيكل.</w:t>
      </w:r>
    </w:p>
    <w:p>
      <w:pPr>
        <w:bidi/>
      </w:pPr>
      <w:r>
        <w:rPr>
          <w:rtl/>
          <w:cs/>
          <w:lang w:val="ar_AE" w:bidi="ar_AE"/>
        </w:rPr>
      </w:r>
      <w:r>
        <w:rPr>
          <w:rtl/>
          <w:cs/>
          <w:lang w:val="ar_AE" w:bidi="ar_AE"/>
        </w:rPr>
        <w:t>يشعر الرب يسوع بالحزن لأن أهل أورشليم لم يستمعوا إلى تعليمه، ولم يرجعوا عن خطاياهم، وقبلوه. عندما يكون المرء حزينًا للغاية، يستخدم لغة خاصة للتعبير عن العاطفة وإعطاء أهمية لما يقوله. في هذا المقطع، يستخدم الرب يسوع اللغة بطرائق خاصة؛ الرب يسوع يتحدث إلى أورشليم كما لو كانت شخصًا، فهو يعطي تشبيه الأم ليُظهر مدى اهتمامه بأهل أورشليم، واستخدم عبارات لجذب انتباه الناس حتى يعرفوا أن ما يقوله مهم للغاية.</w:t>
      </w:r>
    </w:p>
    <w:p>
      <w:pPr>
        <w:bidi/>
      </w:pPr>
      <w:r>
        <w:rPr>
          <w:rtl/>
          <w:cs/>
          <w:lang w:val="ar_AE" w:bidi="ar_AE"/>
        </w:rPr>
      </w:r>
      <w:r>
        <w:rPr>
          <w:rtl/>
          <w:cs/>
          <w:lang w:val="ar_AE" w:bidi="ar_AE"/>
        </w:rPr>
        <w:t>ناقشوا وفكّروا في طرائق ترجمة المقطع بأسلوب ينقل مشاعر المقطع بوضوح.</w:t>
      </w:r>
    </w:p>
    <w:p>
      <w:pPr>
        <w:bidi/>
      </w:pPr>
      <w:r>
        <w:rPr>
          <w:rtl/>
          <w:cs/>
          <w:lang w:val="ar_AE" w:bidi="ar_AE"/>
        </w:rPr>
      </w:r>
      <w:r>
        <w:rPr>
          <w:rtl/>
          <w:cs/>
          <w:lang w:val="ar_AE" w:bidi="ar_AE"/>
        </w:rPr>
        <w:t>فيقول: "يا أورشليم، يا أورشليم!" بقول "يا" وتكرار كلمة أورشليم، هو يشدد عليها مظهرًا شفقته عليها. فهو عن مدينة أورشليم كما لو كانت شخصًا، ويتحدث إلى أهلها وسكانها، قد يبدو غريبًا في بعض اللغات والثقافات. فأورشليم مكان خاص بالنسبة لجميع إسرائيل، بما في ذلك الرب يسوع، والله اختارها منذ زمن بعيد ليبنى فيها هيكله، ومقر حُكم الملوك الذين عيّنهم ليحكموا شعبه.</w:t>
      </w:r>
    </w:p>
    <w:p>
      <w:pPr>
        <w:bidi/>
      </w:pPr>
      <w:r>
        <w:rPr>
          <w:rtl/>
          <w:cs/>
          <w:lang w:val="ar_AE" w:bidi="ar_AE"/>
        </w:rPr>
      </w:r>
      <w:r>
        <w:rPr>
          <w:rtl/>
          <w:cs/>
          <w:lang w:val="ar_AE" w:bidi="ar_AE"/>
        </w:rPr>
        <w:t>في فريق توقَّفوا وناقشوا كيف تتحدثون عن أهل مكان محدد. كيف تُخاطبونهم جماعة؟</w:t>
      </w:r>
    </w:p>
    <w:p>
      <w:pPr>
        <w:bidi/>
      </w:pPr>
      <w:r>
        <w:rPr>
          <w:rtl/>
          <w:cs/>
          <w:lang w:val="ar_AE" w:bidi="ar_AE"/>
        </w:rPr>
      </w:r>
      <w:r>
        <w:rPr>
          <w:rtl/>
          <w:cs/>
          <w:lang w:val="ar_AE" w:bidi="ar_AE"/>
        </w:rPr>
        <w:t>وصف الرب يسوع أورشليم بأنها "المدينة قاتلة الأنبياء". في ذلك الوقت، كان القادة اليهود يعاقبون المجرمين برجمهم بالحجارة وقتلهم. وكان يُدعى "الرجم". هنا هو يستخدم فعلي "تقتل" و"ترجم" في زمن المضارع، لأنه فعل لم يقتصر على الماضي، إنما مستمرون في فعله. فالرب يسوع حزين للغاية، لأنه يعرف أن أهل أورشليم سيصلبونه بالطريقة التي قتلوا بها الأنبياء الذين أرسلهم الله قبله ورجموهم.</w:t>
      </w:r>
    </w:p>
    <w:p>
      <w:pPr>
        <w:bidi/>
      </w:pPr>
      <w:r>
        <w:rPr>
          <w:rtl/>
          <w:cs/>
          <w:lang w:val="ar_AE" w:bidi="ar_AE"/>
        </w:rPr>
      </w:r>
      <w:r>
        <w:rPr>
          <w:rtl/>
          <w:cs/>
          <w:lang w:val="ar_AE" w:bidi="ar_AE"/>
        </w:rPr>
        <w:t>في فريق توقَّفوا وتناقشوا في السؤال التالي: هل يعرف أي منكم قصة عن قرية أو مجتمع يشيع عنه سمعة سيئة؟ ما الذي حدث في تاريخها لتلتصق بها هذه السمعة السيئة؟ ما الأمور التي لا تزال تفعلها لتظل عليها تلك السُمعة؟</w:t>
      </w:r>
    </w:p>
    <w:p>
      <w:pPr>
        <w:bidi/>
      </w:pPr>
      <w:r>
        <w:rPr>
          <w:rtl/>
          <w:cs/>
          <w:lang w:val="ar_AE" w:bidi="ar_AE"/>
        </w:rPr>
      </w:r>
      <w:r>
        <w:rPr>
          <w:rtl/>
          <w:cs/>
          <w:lang w:val="ar_AE" w:bidi="ar_AE"/>
        </w:rPr>
        <w:t>فيسأل الرب يسوع: "كم مرة...؟" لكنه سؤال بلاغي لا استفهامي! وهو يوضح أنه كان مرارًا ما يريد أن يجمع الأولاد، أو شعب أورشليم، ويحميهم كما تحمي الدجاجة فراخها بجمعها تحت جناحيها. لكن أهل أورشليم رفضوا أن يأتوا إليه. لم يدعوا الرب يسوع أن يحميهم. إن صورة الله كدجاجة تحمي فراخها تحت جناحيها قد استخدمت عدة مرات قبلًا في الكتاب المقدس؛ لذا كان بنو إسرائيل يعرفون هذه الصورة للدجاجة ولفراخها، استعارة عن الحماية والرعاية.</w:t>
      </w:r>
    </w:p>
    <w:p>
      <w:pPr>
        <w:bidi/>
      </w:pPr>
      <w:r>
        <w:rPr>
          <w:rtl/>
          <w:cs/>
          <w:lang w:val="ar_AE" w:bidi="ar_AE"/>
        </w:rPr>
      </w:r>
      <w:r>
        <w:rPr>
          <w:rtl/>
          <w:cs/>
          <w:lang w:val="ar_AE" w:bidi="ar_AE"/>
        </w:rPr>
        <w:t>في فريق توقَّفوا وتناقشوا في الشؤال التالي: ما التشبيه البلاغي من الطبيعة التي يفهمها الجميع في ثقافتكم أنها استعارة عن الحماية والرعاية؟</w:t>
      </w:r>
    </w:p>
    <w:p>
      <w:pPr>
        <w:bidi/>
      </w:pPr>
      <w:r>
        <w:rPr>
          <w:rtl/>
          <w:cs/>
          <w:lang w:val="ar_AE" w:bidi="ar_AE"/>
        </w:rPr>
      </w:r>
      <w:r>
        <w:rPr>
          <w:rtl/>
          <w:cs/>
          <w:lang w:val="ar_AE" w:bidi="ar_AE"/>
        </w:rPr>
        <w:t>اعرضوا على فريقكم صورة لدجاجة جمعت فراخها تحت جناحيها.</w:t>
      </w:r>
    </w:p>
    <w:p>
      <w:pPr>
        <w:bidi/>
      </w:pPr>
      <w:r>
        <w:rPr>
          <w:rtl/>
          <w:cs/>
          <w:lang w:val="ar_AE" w:bidi="ar_AE"/>
        </w:rPr>
      </w:r>
      <w:r>
        <w:rPr>
          <w:rtl/>
          <w:cs/>
          <w:lang w:val="ar_AE" w:bidi="ar_AE"/>
        </w:rPr>
        <w:t>فيقول: "انظروا" أو "شاهدوا" لأنه يريدهم أن ينصتوا إليه، ويخبرهم أن بيتهم سيُترك لهم خرابًا، إنها نبوة ستتحقق في المستقبل القريب. فالرب يسوع يشير إلى مدينة أورشليم كبيت، لأن أهل أورشليم كان من المفترض أن يعيشوا مثل عائلة في المكان الذي أعطاهم الله إياه. وهو يدعوها "</w:t>
      </w:r>
      <w:r>
        <w:rPr>
          <w:b/>
          <w:rtl/>
          <w:cs/>
          <w:lang w:val="ar_AE" w:bidi="ar_AE"/>
        </w:rPr>
        <w:t>بيتكم</w:t>
      </w:r>
      <w:r>
        <w:rPr>
          <w:rtl/>
          <w:cs/>
          <w:lang w:val="ar_AE" w:bidi="ar_AE"/>
        </w:rPr>
        <w:t xml:space="preserve">" بدلًا من "بيت </w:t>
      </w:r>
      <w:r>
        <w:rPr>
          <w:b/>
          <w:rtl/>
          <w:cs/>
          <w:lang w:val="ar_AE" w:bidi="ar_AE"/>
        </w:rPr>
        <w:t>الله</w:t>
      </w:r>
      <w:r>
        <w:rPr>
          <w:rtl/>
          <w:cs/>
          <w:lang w:val="ar_AE" w:bidi="ar_AE"/>
        </w:rPr>
        <w:t>"، لأن الله سيهملها لأنهم رفضوا المخلص الذي أرسله. فأحد وعود الله العظيمة لشعب إسرائيل هو أنه سيعيش معهم، لكن الرب يسوع الآن يعلن أن الله سيترك أورشليم وسكانها لأنهم رفضوا الإيمان به.</w:t>
      </w:r>
    </w:p>
    <w:p>
      <w:pPr>
        <w:bidi/>
      </w:pPr>
      <w:r>
        <w:rPr>
          <w:rtl/>
          <w:cs/>
          <w:lang w:val="ar_AE" w:bidi="ar_AE"/>
        </w:rPr>
      </w:r>
      <w:r>
        <w:rPr>
          <w:rtl/>
          <w:cs/>
          <w:lang w:val="ar_AE" w:bidi="ar_AE"/>
        </w:rPr>
        <w:t>في فريق، توقَّفوا وتناقشوا في هذا السؤال: كيف تخبرون الناس أن ينصتوا بعناية إلى ما تقولونه؟</w:t>
      </w:r>
    </w:p>
    <w:p>
      <w:pPr>
        <w:bidi/>
      </w:pPr>
      <w:r>
        <w:rPr>
          <w:rtl/>
          <w:cs/>
          <w:lang w:val="ar_AE" w:bidi="ar_AE"/>
        </w:rPr>
      </w:r>
      <w:r>
        <w:rPr>
          <w:rtl/>
          <w:cs/>
          <w:lang w:val="ar_AE" w:bidi="ar_AE"/>
        </w:rPr>
        <w:t xml:space="preserve">فيقول الرب يسوع "لأن"، أي أنه سيخبرهم لماذا سَيُترك بيتهم خرابًا؛ ويردف، "أقول لكم"، التي تُضيف التأكيد إلى ما سيقوله، فيقول لهم أنهم لن يروه مجددًا حتى يقولون: "مبارك الآتي باسم الرب"، لأن هذه هي المرة الأخيرة التي يدخل فيها الرب يسوع أورشليم قبل أن يصلبه ويقيمه الله من الموت. الهيكل، حيث حضور الله، سيُخرَب، لكن الرب يسوع يقول: "لن تروني </w:t>
      </w:r>
      <w:r>
        <w:rPr>
          <w:b/>
          <w:rtl/>
          <w:cs/>
          <w:lang w:val="ar_AE" w:bidi="ar_AE"/>
        </w:rPr>
        <w:t>مجددًا</w:t>
      </w:r>
      <w:r>
        <w:rPr>
          <w:rtl/>
          <w:cs/>
          <w:lang w:val="ar_AE" w:bidi="ar_AE"/>
        </w:rPr>
        <w:t>" لأن حضوره هو حضور الله. كان تلاميذ الرب يسوع قد فرحوا وسبحوا الله وقالوا "مبارك الآتي باسم الرب" عندما دخل الرب يسوع أورشليم قبل هذا الحدث، لكن هنا يتحدث عن حدث عتيد، وهو على الأرجح حدث اكتمال الخلاص.</w:t>
      </w:r>
    </w:p>
    <w:p>
      <w:pPr>
        <w:bidi/>
      </w:pPr>
      <w:r>
        <w:rPr>
          <w:rtl/>
          <w:cs/>
          <w:lang w:val="ar_AE" w:bidi="ar_AE"/>
        </w:rPr>
      </w:r>
      <w:r>
        <w:rPr>
          <w:rtl/>
          <w:cs/>
          <w:lang w:val="ar_AE" w:bidi="ar_AE"/>
        </w:rPr>
        <w:t>عندما يغادر الرب يسوع الهيكل، يشير تلاميذه إلى مباني الهيكل. بقول يسوع "خرج" و"ابتعد"، يشدد البشير متّى على أن الرب يسوع -حضور الله- قد غادر الهيكل. كانت مباني الهيكل عظيمة الحجم والإبهار. فالتلاميذ كان من الصعب عليهم تخيل أن كل هذا سيخرب عندما قال الرب يسوع إن أورشليم ستكون خرابًا، لكن الرب يسوع يقول: "الحَقَّ أقول لكم"، أي أن ما سيقوله سيحدث، ويخبرهم أنه لن يترك فيه حجرًا على حجرٍ لا يُنقَض. يستخدم كلمة "لا" النافية مرتين ليؤكد أن أعدائهم سينقضون مباني الهيكل. كما سبقة أنبياء تنبؤوا عن خراب الهيكل، وقد تحققت النبوات بهدم الرومان أورشليم سنة 70م.</w:t>
      </w:r>
    </w:p>
    <w:p>
      <w:pPr>
        <w:bidi/>
      </w:pPr>
      <w:r>
        <w:rPr>
          <w:rtl/>
          <w:cs/>
          <w:lang w:val="ar_AE" w:bidi="ar_AE"/>
        </w:rPr>
      </w:r>
      <w:r>
        <w:rPr>
          <w:rtl/>
          <w:cs/>
          <w:lang w:val="ar_AE" w:bidi="ar_AE"/>
        </w:rPr>
        <w:t>في فريق توقَّفوا وتناقشوا في السؤال التالي: هل من أشخاص في مجتمعكم يتحدثون عما سيحدث في المستقبل؟ ماذا يقولون عندما يتحدثون عن شيء مهم للغاية؟</w:t>
      </w:r>
    </w:p>
    <w:p>
      <w:pPr>
        <w:bidi/>
      </w:pPr>
      <w:r>
        <w:rPr>
          <w:rtl/>
          <w:cs/>
          <w:lang w:val="ar_AE" w:bidi="ar_AE"/>
        </w:rPr>
      </w:r>
      <w:r>
        <w:rPr>
          <w:rtl/>
          <w:cs/>
          <w:lang w:val="ar_AE" w:bidi="ar_AE"/>
        </w:rPr>
        <w:t>اعرضوا على فريقكم صورة للهيكل.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مشهدين.</w:t>
      </w:r>
    </w:p>
    <w:p>
      <w:pPr>
        <w:bidi/>
      </w:pPr>
      <w:r>
        <w:rPr>
          <w:rtl/>
          <w:cs/>
          <w:lang w:val="ar_AE" w:bidi="ar_AE"/>
        </w:rPr>
      </w:r>
      <w:r>
        <w:rPr>
          <w:b/>
          <w:rtl/>
          <w:cs/>
          <w:lang w:val="ar_AE" w:bidi="ar_AE"/>
        </w:rPr>
        <w:t>المشهد الأول:</w:t>
      </w:r>
      <w:r>
        <w:rPr>
          <w:rtl/>
          <w:cs/>
          <w:lang w:val="ar_AE" w:bidi="ar_AE"/>
        </w:rPr>
        <w:t xml:space="preserve"> كان يسوع في ساحة الهيكل يتحدث إلى الجمع، ويرثى أورشليم. قال يسوع إنه كان يريد أن يجمع شعبها إليه كما تجمع الدجاجة فراخها تحت جناحيها لتحميهم، لكن أورشليم رفضت. وتنبأ أن "بيتهم" (أورشليم) سيُترَك خرابًا، ومرفوضًا من الله، وأنهم لن يروه مرة أخرى حتى يقولوا: "مبارك الآتي باسم الرب."</w:t>
      </w:r>
    </w:p>
    <w:p>
      <w:pPr>
        <w:bidi/>
      </w:pPr>
      <w:r>
        <w:rPr>
          <w:rtl/>
          <w:cs/>
          <w:lang w:val="ar_AE" w:bidi="ar_AE"/>
        </w:rPr>
      </w:r>
      <w:r>
        <w:rPr>
          <w:b/>
          <w:rtl/>
          <w:cs/>
          <w:lang w:val="ar_AE" w:bidi="ar_AE"/>
        </w:rPr>
        <w:t>المشهد الثاني:</w:t>
      </w:r>
      <w:r>
        <w:rPr>
          <w:rtl/>
          <w:cs/>
          <w:lang w:val="ar_AE" w:bidi="ar_AE"/>
        </w:rPr>
        <w:t xml:space="preserve"> بينما كان يسوع يغادر الهيكل، أشار تلاميذه إلى مباني الهيكل. فتنبأ يسوع أن أعداءهم سيهدمون مباني الهيكل تمامًا، حتى لا يُترك حجر على حجر إلا ويُطرح.</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جمع كبير من الناس، بينهم فريسيون وصدوقيون وكتبة وتلاميذ وآخرون.</w:t>
      </w:r>
    </w:p>
    <w:p>
      <w:pPr>
        <w:bidi/>
      </w:pPr>
      <w:r>
        <w:rPr>
          <w:rtl/>
          <w:cs/>
          <w:lang w:val="ar_AE" w:bidi="ar_AE"/>
        </w:rPr>
      </w:r>
      <w:r>
        <w:rPr>
          <w:rtl/>
          <w:cs/>
          <w:lang w:val="ar_AE" w:bidi="ar_AE"/>
        </w:rPr>
        <w:t xml:space="preserve"> 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فيها. </w:t>
      </w:r>
    </w:p>
    <w:p>
      <w:pPr>
        <w:bidi/>
      </w:pPr>
      <w:r>
        <w:rPr>
          <w:rtl/>
          <w:cs/>
          <w:lang w:val="ar_AE" w:bidi="ar_AE"/>
        </w:rPr>
      </w:r>
      <w:r>
        <w:rPr>
          <w:rtl/>
          <w:cs/>
          <w:lang w:val="ar_AE" w:bidi="ar_AE"/>
        </w:rPr>
        <w:t>كان يسوع في ساحة الهيكل، التي تشمل الهيكل نفسه ومبانٍ أخرى. وكان يخاطب جمعًا من الناس يضم فريسيين وصدوقيين وكتبة وتلاميذ وآخرين. رثى يسوع أورشليم، وقال كم أراد من شعب أورشليم أن يسمحوا له أن يجمعهم إليه كما تجمع الدجاجة فراخها تحت جناحيها لتحميهم، لكنهم رفضوا أن يأتوا إليه ليحميهم. وأخبرهم أن الله سيترك "بيتهم"، حيث كان يسكن بينهم، وأنهم لن يروا يسوع، حضور الله، مرة أخرى حتى يقولوا: "مبارك الآتي باسم الرب."</w:t>
      </w:r>
    </w:p>
    <w:p>
      <w:pPr>
        <w:bidi/>
      </w:pPr>
      <w:r>
        <w:rPr>
          <w:rtl/>
          <w:cs/>
          <w:lang w:val="ar_AE" w:bidi="ar_AE"/>
        </w:rPr>
      </w:r>
      <w:r>
        <w:rPr>
          <w:rtl/>
          <w:cs/>
          <w:lang w:val="ar_AE" w:bidi="ar_AE"/>
        </w:rPr>
        <w:t>ثم بعد ذلك، بينما كان يمشي بعيدًا عن الهيكل، أشار تلاميذ يسوع إلى مباني الهيكل المجاورة. فقال لهم يسوع: "أما ترون جميع هذه؟" وهي طريقة ليطلب منهم أن ينظروا بعناية إلى المباني. فتنبأ أن أعداءهم سيهدمون مباني الهيكل تمامًا، ولن يُترك حجر على حجر إلا ويُطرح. وكانت حجارة مباني الهيكل كبيرة جدًا، بحجم بيت قرية كامل تقريبًا، ولذلك كان كلام يسوع صادمًا للتلاميذ.</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مشهدين.</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جمع كبير من الناس، بينهم فريسيون وصدوقيون وكتبة وتلاميذ وآخرون.</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بعض أجزاء القصة.</w:t>
      </w:r>
    </w:p>
    <w:p>
      <w:pPr>
        <w:bidi/>
      </w:pPr>
      <w:r>
        <w:rPr>
          <w:rtl/>
          <w:cs/>
          <w:lang w:val="ar_AE" w:bidi="ar_AE"/>
        </w:rPr>
      </w:r>
      <w:r>
        <w:rPr>
          <w:rtl/>
          <w:cs/>
          <w:lang w:val="ar_AE" w:bidi="ar_AE"/>
        </w:rPr>
        <w:t>يتحدث يسوع إلى جمعٍ كبيرٍ في ساحة الهيكل. ويضمّ هذا الجمعَ القادةَ الدينيين من الفريسيين والصدوقيين والكتبة، إلى جانب تلاميذ يسوع وآخرين.</w:t>
      </w:r>
    </w:p>
    <w:p>
      <w:pPr>
        <w:bidi/>
      </w:pPr>
      <w:r>
        <w:rPr>
          <w:rtl/>
          <w:cs/>
          <w:lang w:val="ar_AE" w:bidi="ar_AE"/>
        </w:rPr>
      </w:r>
      <w:r>
        <w:rPr>
          <w:rtl/>
          <w:cs/>
          <w:lang w:val="ar_AE" w:bidi="ar_AE"/>
        </w:rPr>
        <w:t>يقول يسوع: "يا أورُشَليمُ، يا أورُشَليمُ!"، وهو يبدو عليه الحزن الشديد. لأنه يحبّ أورشليم، ويتمنى لو سمح له شعبها أن يجمعهم إليه كما تجمع الدجاجة فراخها تحت جناحيها لتحميهم، لكنهم رفضوا. ويتنبأ يسوع بأن أورشليم ستُترَك خالية، مرفوضة من الله.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من يقوم بدور أحد القادة الدينيين: "بماذا تشعر؟" قد تسمعون عبارات مثل: "ماذا يقصد بكلامه؟ ولماذا نحتاج إلى حمايته؟" أو "كم هو متكبر! لماذا يظن أننا نحتاج إلى حمايته كما لو كان هو الله؟" أو "ما معنى أن الله سيترك بيتنا خَرابًا؟ لقد وعد الله أن يسكن بيننا!"</w:t>
      </w:r>
    </w:p>
    <w:p>
      <w:pPr>
        <w:pStyle w:val="ListBullet"/>
        <w:bidi/>
        <w:spacing w:line="240" w:lineRule="auto"/>
        <w:ind w:left="720"/>
      </w:pPr>
      <w:r>
        <w:rPr>
          <w:rtl/>
          <w:cs/>
          <w:lang w:val="ar_AE" w:bidi="ar_AE"/>
        </w:rPr>
      </w:r>
      <w:r>
        <w:rPr>
          <w:rtl/>
          <w:cs/>
          <w:lang w:val="ar_AE" w:bidi="ar_AE"/>
        </w:rPr>
        <w:t>ثم اسألوا أحد الذين يُمثِّلون دور شخصٍ من الجمع: "بماذا تشعر؟" قد تسمعون عبارات مثل: "ما الذي سيحدث حتى نحتاج إلى حماية يسوع؟" أو "لا أرى أي خطر. لماذا يجب أن نأتي إلى يسوع؟" أو "لماذا يقول إن الله سيترك بيتنا خَرابًا؟ أنا لا أصدق هذا الكلام".</w:t>
      </w:r>
    </w:p>
    <w:p>
      <w:pPr>
        <w:pStyle w:val="ListBullet"/>
        <w:bidi/>
        <w:spacing w:line="240" w:lineRule="auto"/>
        <w:ind w:left="720"/>
      </w:pPr>
      <w:r>
        <w:rPr>
          <w:rtl/>
          <w:cs/>
          <w:lang w:val="ar_AE" w:bidi="ar_AE"/>
        </w:rPr>
      </w:r>
      <w:r>
        <w:rPr>
          <w:rtl/>
          <w:cs/>
          <w:lang w:val="ar_AE" w:bidi="ar_AE"/>
        </w:rPr>
        <w:t>واسألوا أحد الذين يُمثِّلون دور تلميذٍ: "بماذا تشعر؟" قد تسمعون عبارات مثل: "رؤية يسوع بهذه الدرجة من الحزن تجعلني حزينًا أيضًا. ما معنى أن الله سيترك بيتنا خَرابًا؟ أخشى ما سيحدث!" أو "يبدو أن يسوع حقًا سيُقتل. كيف يكون هذا؟ وماذا سنفعل؟"</w:t>
      </w:r>
    </w:p>
    <w:p>
      <w:pPr>
        <w:pStyle w:val="ListBullet"/>
        <w:bidi/>
        <w:spacing w:line="240" w:lineRule="auto"/>
        <w:ind w:left="720"/>
      </w:pPr>
      <w:r>
        <w:rPr>
          <w:rtl/>
          <w:cs/>
          <w:lang w:val="ar_AE" w:bidi="ar_AE"/>
        </w:rPr>
      </w:r>
      <w:r>
        <w:rPr>
          <w:rtl/>
          <w:cs/>
          <w:lang w:val="ar_AE" w:bidi="ar_AE"/>
        </w:rPr>
        <w:t>استأنفوا التمثيل.</w:t>
      </w:r>
    </w:p>
    <w:p>
      <w:pPr>
        <w:bidi/>
      </w:pPr>
      <w:r>
        <w:rPr>
          <w:rtl/>
          <w:cs/>
          <w:lang w:val="ar_AE" w:bidi="ar_AE"/>
        </w:rPr>
      </w:r>
      <w:r>
        <w:rPr>
          <w:rtl/>
          <w:cs/>
          <w:lang w:val="ar_AE" w:bidi="ar_AE"/>
        </w:rPr>
        <w:t>ثم يقول يسوع للجمع: "إنَّكُمْ لا ترَوْنَني مِنَ الآنَ حتَّى تقولوا: مُبارَكٌ الآتي باسمِ الرَّبِّ!"</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من يقوم بدور أحد القادة الدينيين: "بماذا تشعر؟" قد تسمعون عبارات مثل: "لماذا يقول إننا لن نراه بعد الآن؟" أو "أنا غاضب! ولن أقول هذه الكلمات أبدًا عن يسوع!" أو "سأكون سعيدًا إن لم أره مرة أخرى!"</w:t>
      </w:r>
    </w:p>
    <w:p>
      <w:pPr>
        <w:pStyle w:val="ListBullet"/>
        <w:bidi/>
        <w:spacing w:line="240" w:lineRule="auto"/>
        <w:ind w:left="720"/>
      </w:pPr>
      <w:r>
        <w:rPr>
          <w:rtl/>
          <w:cs/>
          <w:lang w:val="ar_AE" w:bidi="ar_AE"/>
        </w:rPr>
      </w:r>
      <w:r>
        <w:rPr>
          <w:rtl/>
          <w:cs/>
          <w:lang w:val="ar_AE" w:bidi="ar_AE"/>
        </w:rPr>
        <w:t>واسألوا أحد الذين يُمثِّلون دور تلميذٍ: "بماذا تشعر؟" قد تسمعون عبارات مثل: "أنا متحير. لقد قلنا هذه الكلمات بالفعل عندما دخل يسوع إلى أورشليم، لكنه يتحدث الآن عن زمنٍ قادم. ترى، متى ستقول بقية أورشليم هذه الكلمات عن يسوع؟"</w:t>
      </w:r>
    </w:p>
    <w:p>
      <w:pPr>
        <w:pStyle w:val="ListBullet"/>
        <w:bidi/>
        <w:spacing w:line="240" w:lineRule="auto"/>
        <w:ind w:left="720"/>
      </w:pPr>
      <w:r>
        <w:rPr>
          <w:rtl/>
          <w:cs/>
          <w:lang w:val="ar_AE" w:bidi="ar_AE"/>
        </w:rPr>
      </w:r>
      <w:r>
        <w:rPr>
          <w:rtl/>
          <w:cs/>
          <w:lang w:val="ar_AE" w:bidi="ar_AE"/>
        </w:rPr>
        <w:t>استأنفوا التمثيل.</w:t>
      </w:r>
    </w:p>
    <w:p>
      <w:pPr>
        <w:bidi/>
      </w:pPr>
      <w:r>
        <w:rPr>
          <w:rtl/>
          <w:cs/>
          <w:lang w:val="ar_AE" w:bidi="ar_AE"/>
        </w:rPr>
      </w:r>
      <w:r>
        <w:rPr>
          <w:rtl/>
          <w:cs/>
          <w:lang w:val="ar_AE" w:bidi="ar_AE"/>
        </w:rPr>
        <w:t>يسير يسوع مبتعدًا عن ساحة الهيكل، فيُشير تلاميذه إلى مباني الهيكل العظيمة المُبهرة. فيقول لهم يسوع: "أما تنظُرونَ جميعَ هذِهِ؟ الحَقَّ أقولُ لكُمْ: إنَّهُ لا يُترَكُ ههنا حَجَرٌ علَى حَجَرٍ لا يُنقَضُ!"</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أحد الذين يُمثِّلون دور تلميذٍ: "بماذا تشعر؟" قد تسمعون عبارات مثل: "أنا مصدوم! فهذه الحجارة ضخمة جدًا، وهذا الهيكل متين البناء. لا أستطيع أن أتخيل كيف يمكن لأحدٍ أن يُدمّر هذه الأبنية!" أو "أنا خائف. فما هو الحدث الرهيب الذي سيأتي ويُدمّر مباني عظيمة كهذه؟"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يقول يسوع: "</w:t>
      </w:r>
      <w:r>
        <w:rPr>
          <w:b/>
          <w:rtl/>
          <w:cs/>
          <w:lang w:val="ar_AE" w:bidi="ar_AE"/>
        </w:rPr>
        <w:t>يا</w:t>
      </w:r>
      <w:r>
        <w:rPr>
          <w:rtl/>
          <w:cs/>
          <w:lang w:val="ar_AE" w:bidi="ar_AE"/>
        </w:rPr>
        <w:t xml:space="preserve"> أورشليم، يا أورشليم!" إنَّ "ياء" النداء واستخدام أورشليم مرتَين، طريقة لإظهار أنَّ حُزن يسوع بشأن أورشليم قوي للغاية.</w:t>
      </w:r>
    </w:p>
    <w:p>
      <w:pPr>
        <w:bidi/>
      </w:pPr>
      <w:r>
        <w:rPr>
          <w:rtl/>
          <w:cs/>
          <w:lang w:val="ar_AE" w:bidi="ar_AE"/>
        </w:rPr>
      </w:r>
      <w:r>
        <w:rPr>
          <w:rtl/>
          <w:cs/>
          <w:lang w:val="ar_AE" w:bidi="ar_AE"/>
        </w:rPr>
        <w:t xml:space="preserve">يقول يسوع أنَّ </w:t>
      </w:r>
      <w:r>
        <w:rPr>
          <w:b/>
          <w:rtl/>
          <w:cs/>
          <w:lang w:val="ar_AE" w:bidi="ar_AE"/>
        </w:rPr>
        <w:t>أورشليم</w:t>
      </w:r>
      <w:r>
        <w:rPr>
          <w:b/>
          <w:rtl/>
          <w:cs/>
          <w:lang w:val="ar_AE" w:bidi="ar_AE"/>
        </w:rPr>
        <w:t>تقتل</w:t>
      </w:r>
      <w:r>
        <w:rPr>
          <w:rtl/>
          <w:cs/>
          <w:lang w:val="ar_AE" w:bidi="ar_AE"/>
        </w:rPr>
        <w:t xml:space="preserve"> </w:t>
      </w:r>
      <w:r>
        <w:rPr>
          <w:b/>
          <w:rtl/>
          <w:cs/>
          <w:lang w:val="ar_AE" w:bidi="ar_AE"/>
        </w:rPr>
        <w:t>الأنبياء</w:t>
      </w:r>
      <w:r>
        <w:rPr>
          <w:rtl/>
          <w:cs/>
          <w:lang w:val="ar_AE" w:bidi="ar_AE"/>
        </w:rPr>
        <w:t xml:space="preserve"> و </w:t>
      </w:r>
      <w:r>
        <w:rPr>
          <w:b/>
          <w:rtl/>
          <w:cs/>
          <w:lang w:val="ar_AE" w:bidi="ar_AE"/>
        </w:rPr>
        <w:t>تَرجِم</w:t>
      </w:r>
      <w:r>
        <w:rPr>
          <w:rtl/>
          <w:cs/>
          <w:lang w:val="ar_AE" w:bidi="ar_AE"/>
        </w:rPr>
        <w:t xml:space="preserve"> مَن يُرسِل الله إليها، ويستخدم كلمة أورشليم ليتحدث عن شعب أورشليم. إنَّ الكلمتَيْن "يقتل" و "يرجِم" تُظهران كيف أنَّ هذا كان أمرًا يفعله الناس في الماضي ولا يزالوا مُستمرِّين في فِعله. في هذا الوقت، عاقب القادة اليهود المُجرمين بإلقاء حجارة عليهم وقتلهم. وكان هذا يُدعَى "الرَجْم". استخدموا كلمات تُظهر أن الفِعل حدَث في الماضي ولا يزال مستمرًا. </w:t>
      </w:r>
      <w:r>
        <w:rPr>
          <w:b/>
          <w:rtl/>
          <w:cs/>
          <w:lang w:val="ar_AE" w:bidi="ar_AE"/>
        </w:rPr>
        <w:t>الأنبياء</w:t>
      </w:r>
      <w:r>
        <w:rPr>
          <w:rtl/>
          <w:cs/>
          <w:lang w:val="ar_AE" w:bidi="ar_AE"/>
        </w:rPr>
        <w:t xml:space="preserve"> هُم مَن يستقبلون رسائل من الله وينقلون هذه الرسائل إلى الشعب. استخدم التعبير ذاته لكلمة "نبي" هنا، الذي استخدمته من قبل. </w:t>
      </w:r>
      <w:r>
        <w:rPr>
          <w:b/>
          <w:rtl/>
          <w:cs/>
          <w:lang w:val="ar_AE" w:bidi="ar_AE"/>
        </w:rPr>
        <w:t>النبي</w:t>
      </w:r>
      <w:r>
        <w:rPr>
          <w:rtl/>
          <w:cs/>
          <w:lang w:val="ar_AE" w:bidi="ar_AE"/>
        </w:rPr>
        <w:t xml:space="preserve"> مُصطلح موجود في "قاموس الكلمات الرئيسية".</w:t>
      </w:r>
    </w:p>
    <w:p>
      <w:pPr>
        <w:bidi/>
      </w:pPr>
      <w:r>
        <w:rPr>
          <w:rtl/>
          <w:cs/>
          <w:lang w:val="ar_AE" w:bidi="ar_AE"/>
        </w:rPr>
      </w:r>
      <w:r>
        <w:rPr>
          <w:rtl/>
          <w:cs/>
          <w:lang w:val="ar_AE" w:bidi="ar_AE"/>
        </w:rPr>
        <w:t xml:space="preserve">يقول يسوع إنه كثيرًا ما اشتاق أنْ يجمع شعب أورشليم بالقرب منه كما "تجمع </w:t>
      </w:r>
      <w:r>
        <w:rPr>
          <w:b/>
          <w:rtl/>
          <w:cs/>
          <w:lang w:val="ar_AE" w:bidi="ar_AE"/>
        </w:rPr>
        <w:t>الدجاجة</w:t>
      </w:r>
      <w:r>
        <w:rPr>
          <w:rtl/>
          <w:cs/>
          <w:lang w:val="ar_AE" w:bidi="ar_AE"/>
        </w:rPr>
        <w:t xml:space="preserve"> فراخها تحت جناحَيها </w:t>
      </w:r>
      <w:r>
        <w:rPr>
          <w:b/>
          <w:rtl/>
          <w:cs/>
          <w:lang w:val="ar_AE" w:bidi="ar_AE"/>
        </w:rPr>
        <w:t>لحمايتهم</w:t>
      </w:r>
      <w:r>
        <w:rPr>
          <w:rtl/>
          <w:cs/>
          <w:lang w:val="ar_AE" w:bidi="ar_AE"/>
        </w:rPr>
        <w:t>". يُستخدم تصوير الله بطَير يحمي شعبه بجناحيه عدة مرات في الكتاب المُقدَّس. كانت صورة شائعة لحماية الله لبني إسرائيل.</w:t>
      </w:r>
    </w:p>
    <w:p>
      <w:pPr>
        <w:bidi/>
      </w:pPr>
      <w:r>
        <w:rPr>
          <w:rtl/>
          <w:cs/>
          <w:lang w:val="ar_AE" w:bidi="ar_AE"/>
        </w:rPr>
      </w:r>
      <w:r>
        <w:rPr>
          <w:rtl/>
          <w:cs/>
          <w:lang w:val="ar_AE" w:bidi="ar_AE"/>
        </w:rPr>
        <w:t>اعرضوا على فريقكم صورة لدجاجة أُم تحمي فراخها تحت جناحيها.</w:t>
      </w:r>
    </w:p>
    <w:p>
      <w:pPr>
        <w:bidi/>
      </w:pPr>
      <w:r>
        <w:rPr>
          <w:rtl/>
          <w:cs/>
          <w:lang w:val="ar_AE" w:bidi="ar_AE"/>
        </w:rPr>
      </w:r>
      <w:r>
        <w:rPr>
          <w:rtl/>
          <w:cs/>
          <w:lang w:val="ar_AE" w:bidi="ar_AE"/>
        </w:rPr>
        <w:t>يُخبر يسوع الجموع: "</w:t>
      </w:r>
      <w:r>
        <w:rPr>
          <w:b/>
          <w:rtl/>
          <w:cs/>
          <w:lang w:val="ar_AE" w:bidi="ar_AE"/>
        </w:rPr>
        <w:t>بيتكم</w:t>
      </w:r>
      <w:r>
        <w:rPr>
          <w:rtl/>
          <w:cs/>
          <w:lang w:val="ar_AE" w:bidi="ar_AE"/>
        </w:rPr>
        <w:t xml:space="preserve"> يُترَك لكُم خرابًا". على الأرجح يستخدم كلمة البيت للإشارة إلى كلٍّ من مدينة أورشليم والهيكل، يدعو البيت </w:t>
      </w:r>
      <w:r>
        <w:rPr>
          <w:b/>
          <w:rtl/>
          <w:cs/>
          <w:lang w:val="ar_AE" w:bidi="ar_AE"/>
        </w:rPr>
        <w:t>بيتكُم</w:t>
      </w:r>
      <w:r>
        <w:rPr>
          <w:rtl/>
          <w:cs/>
          <w:lang w:val="ar_AE" w:bidi="ar_AE"/>
        </w:rPr>
        <w:t xml:space="preserve"> بدلًا من بيت </w:t>
      </w:r>
      <w:r>
        <w:rPr>
          <w:b/>
          <w:rtl/>
          <w:cs/>
          <w:lang w:val="ar_AE" w:bidi="ar_AE"/>
        </w:rPr>
        <w:t>الله</w:t>
      </w:r>
      <w:r>
        <w:rPr>
          <w:rtl/>
          <w:cs/>
          <w:lang w:val="ar_AE" w:bidi="ar_AE"/>
        </w:rPr>
        <w:t>، لأن الله سيترُك كلًا من الهيكل وأورشليم.</w:t>
      </w:r>
    </w:p>
    <w:p>
      <w:pPr>
        <w:bidi/>
      </w:pPr>
      <w:r>
        <w:rPr>
          <w:rtl/>
          <w:cs/>
          <w:lang w:val="ar_AE" w:bidi="ar_AE"/>
        </w:rPr>
      </w:r>
      <w:r>
        <w:rPr>
          <w:rtl/>
          <w:cs/>
          <w:lang w:val="ar_AE" w:bidi="ar_AE"/>
        </w:rPr>
        <w:t xml:space="preserve"> كما يقول يسوع إنهم لن يروه ثانيةً حتى يقولوا: "</w:t>
      </w:r>
      <w:r>
        <w:rPr>
          <w:b/>
          <w:rtl/>
          <w:cs/>
          <w:lang w:val="ar_AE" w:bidi="ar_AE"/>
        </w:rPr>
        <w:t>مبارَك</w:t>
      </w:r>
      <w:r>
        <w:rPr>
          <w:rtl/>
          <w:cs/>
          <w:lang w:val="ar_AE" w:bidi="ar_AE"/>
        </w:rPr>
        <w:t xml:space="preserve"> الآتي باسم </w:t>
      </w:r>
      <w:r>
        <w:rPr>
          <w:b/>
          <w:rtl/>
          <w:cs/>
          <w:lang w:val="ar_AE" w:bidi="ar_AE"/>
        </w:rPr>
        <w:t>الرب</w:t>
      </w:r>
      <w:r>
        <w:rPr>
          <w:rtl/>
          <w:cs/>
          <w:lang w:val="ar_AE" w:bidi="ar_AE"/>
        </w:rPr>
        <w:t xml:space="preserve">". هذه العبارة ذاتها موجودة في عدة أماكن أخرى في الكتاب المُقدَّس، بما في ذلك في مزمور. ترجموا هذه العبارة بالطريقة ذاتها في كل مكان تظهَر فيه. </w:t>
      </w:r>
      <w:r>
        <w:rPr>
          <w:b/>
          <w:rtl/>
          <w:cs/>
          <w:lang w:val="ar_AE" w:bidi="ar_AE"/>
        </w:rPr>
        <w:t>مُبارَك</w:t>
      </w:r>
      <w:r>
        <w:rPr>
          <w:rtl/>
          <w:cs/>
          <w:lang w:val="ar_AE" w:bidi="ar_AE"/>
        </w:rPr>
        <w:t xml:space="preserve"> </w:t>
      </w:r>
      <w:r>
        <w:rPr>
          <w:b/>
          <w:rtl/>
          <w:cs/>
          <w:lang w:val="ar_AE" w:bidi="ar_AE"/>
        </w:rPr>
        <w:t>ورَب</w:t>
      </w:r>
      <w:r>
        <w:rPr>
          <w:rtl/>
          <w:cs/>
          <w:lang w:val="ar_AE" w:bidi="ar_AE"/>
        </w:rPr>
        <w:t xml:space="preserve"> كلاهُما في "قاموس الكلمات الرئيسية".</w:t>
      </w:r>
    </w:p>
    <w:p>
      <w:pPr>
        <w:bidi/>
      </w:pPr>
      <w:r>
        <w:rPr>
          <w:rtl/>
          <w:cs/>
          <w:lang w:val="ar_AE" w:bidi="ar_AE"/>
        </w:rPr>
      </w:r>
      <w:r>
        <w:rPr>
          <w:rtl/>
          <w:cs/>
          <w:lang w:val="ar_AE" w:bidi="ar_AE"/>
        </w:rPr>
        <w:t xml:space="preserve">يُشير التلاميذ إلى مباني </w:t>
      </w:r>
      <w:r>
        <w:rPr>
          <w:b/>
          <w:rtl/>
          <w:cs/>
          <w:lang w:val="ar_AE" w:bidi="ar_AE"/>
        </w:rPr>
        <w:t>الهيكل</w:t>
      </w:r>
      <w:r>
        <w:rPr>
          <w:rtl/>
          <w:cs/>
          <w:lang w:val="ar_AE" w:bidi="ar_AE"/>
        </w:rPr>
        <w:t xml:space="preserve"> ليراها يسوع. كانت هذه المباني تشتمل على الهيكل، وهو مبنى خاص فيه حضور الله، بالإضافة إلى مباني إضافية قريبة منه كانت جزءًا من عبادة الهيكل لبني إسرائيل. كان الهيكل مكانًا يعبد فيه بنو إسرائيل الله ويُقدِّمون إليه الذبائح، وقد كان تُحفة في الجمال ومبنيًا من أحجار كبيرة مُدهشة. دمَّر الرومان الهيكل في عام 70 ميلاديًا. ترجموا كلمة هيكل كما فعلتم من قبل عند الحديث عن هذا المبنى المُميَز في أورشليم. كلمة </w:t>
      </w:r>
      <w:r>
        <w:rPr>
          <w:b/>
          <w:rtl/>
          <w:cs/>
          <w:lang w:val="ar_AE" w:bidi="ar_AE"/>
        </w:rPr>
        <w:t>هيكل</w:t>
      </w:r>
      <w:r>
        <w:rPr>
          <w:rtl/>
          <w:cs/>
          <w:lang w:val="ar_AE" w:bidi="ar_AE"/>
        </w:rPr>
        <w:t xml:space="preserve"> موجودة في "قاموس الكلمات الرئيسية".</w:t>
      </w:r>
    </w:p>
    <w:p>
      <w:pPr>
        <w:bidi/>
      </w:pPr>
      <w:r>
        <w:rPr>
          <w:rtl/>
          <w:cs/>
          <w:lang w:val="ar_AE" w:bidi="ar_AE"/>
        </w:rPr>
      </w:r>
      <w:r>
        <w:rPr>
          <w:rtl/>
          <w:cs/>
          <w:lang w:val="ar_AE" w:bidi="ar_AE"/>
        </w:rPr>
        <w:t>اعرضوا على فريقكم صورة الهيكل في أورشليم.</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24:3–14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24: 3–14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المقطع السابق، كان الرب يسوع في أورشليم يعلم ويجهر بدينونة كبرياء القادة الدينيين وريائهم، كما تنبأ بخراب الهيكل، قائلًا للقادة الدينيين في أورشليم: "هوذا بيتكم يُترك لكم خرابًا".</w:t>
      </w:r>
    </w:p>
    <w:p>
      <w:pPr>
        <w:bidi/>
      </w:pPr>
      <w:r>
        <w:rPr>
          <w:rtl/>
          <w:cs/>
          <w:lang w:val="ar_AE" w:bidi="ar_AE"/>
        </w:rPr>
      </w:r>
      <w:r>
        <w:rPr>
          <w:rtl/>
          <w:cs/>
          <w:lang w:val="ar_AE" w:bidi="ar_AE"/>
        </w:rPr>
        <w:t>في هذا المقطع، يبدأ البشير متى وحدة جديدة من تعاليم الرب يسوع؛ فيدوّن إخباره لتلاميذه عن الفترة الزمنية بين موته وقيامته وصعوده وعودته في مجد وقوة لينهي العالم كما نعرفه، وهذه الفترة الزمنية تُعرف بكونها الفترة الفاصلة بين مجيئه الأول والثاني. وهذا المقطع ليس سوى مطلع مقطع طويل من تعاليم الرب يسوع، فيه يحذر تلاميذه تحذيرًا مهمًا ويقدم لهم بعض التوضيحات العامة.</w:t>
      </w:r>
    </w:p>
    <w:p>
      <w:pPr>
        <w:bidi/>
      </w:pPr>
      <w:r>
        <w:rPr>
          <w:rtl/>
          <w:cs/>
          <w:lang w:val="ar_AE" w:bidi="ar_AE"/>
        </w:rPr>
      </w:r>
      <w:r>
        <w:rPr>
          <w:rtl/>
          <w:cs/>
          <w:lang w:val="ar_AE" w:bidi="ar_AE"/>
        </w:rPr>
        <w:t>كل هذا التعليم ألقاه في أسبوعه الأخير قبل موته؛ فخلاله، كان يعلّم في الهيكل في أورشليم كل يوم، وكان يخرج من أورشليم في كل مساء ليقضي الليل في منطقة جبل الزيتون. في إحدى هذه الليالي، كان الرب يسوع جالسًا عند جبل الزيتون بعد تعليمه في أورشليم، فيغتنم تلاميذه الفرصة ليتحدثوا معه على انفراد، أو بعيدًا عن أي شخص آخر، لا يذكر متّى في بشارته أي من التلاميذ سأله، بل يشير إليهم كمجموعة.</w:t>
      </w:r>
    </w:p>
    <w:p>
      <w:pPr>
        <w:bidi/>
      </w:pPr>
      <w:r>
        <w:rPr>
          <w:rtl/>
          <w:cs/>
          <w:lang w:val="ar_AE" w:bidi="ar_AE"/>
        </w:rPr>
      </w:r>
      <w:r>
        <w:rPr>
          <w:rtl/>
          <w:cs/>
          <w:lang w:val="ar_AE" w:bidi="ar_AE"/>
        </w:rPr>
        <w:t>إذا لزم الأمر، توقفوا هنا واطلعوا مع فريقكم على صورة المنطقة التي هي على الأرجح جبل الزيتون.</w:t>
      </w:r>
    </w:p>
    <w:p>
      <w:pPr>
        <w:bidi/>
      </w:pPr>
      <w:r>
        <w:rPr>
          <w:rtl/>
          <w:cs/>
          <w:lang w:val="ar_AE" w:bidi="ar_AE"/>
        </w:rPr>
      </w:r>
      <w:r>
        <w:rPr>
          <w:rtl/>
          <w:cs/>
          <w:lang w:val="ar_AE" w:bidi="ar_AE"/>
        </w:rPr>
        <w:t>حينها قال الرب يسوع إن الأعداء سيدمرون هيكل أورشليم، فيسأله التلاميذ، "متى يكون هذا؟" هذا تعني ما قاله الرب للتو نبوة عن خراب الهيكل. وأردفوا في سؤالهم، "وَمَا هِيَ عَلَامَةُ مَجِيئِكَ وَٱنْقِضَاءِ ٱلدَّهْرِ؟" فسؤال التلاميذ يستهل حدثًا مهمًا. وكلمة مجيء هنا كثيرًا ما تُترجم إلى "ظهور" أو "حضور". إذ إن التلاميذ كانوا يعلمون بنبوات العهد القديم التي تفيد بأن المسيَّا المخلِّص الموعود سيأتي ملكًا منتصرًا بقوة ومجد لينهي العالم كما كانوا يعرفونه ويؤسس مملكة مثالية. ففي حديث الأنبياء والرب يسوع عن نهاية العالم أو الزمان ، فهم يتحدثون عن نهاية الزمن والتاريخ كما نعرفهما؛ فهذا لا يعني هلاك البشرية جمعاء.</w:t>
      </w:r>
    </w:p>
    <w:p>
      <w:pPr>
        <w:bidi/>
      </w:pPr>
      <w:r>
        <w:rPr>
          <w:rtl/>
          <w:cs/>
          <w:lang w:val="ar_AE" w:bidi="ar_AE"/>
        </w:rPr>
      </w:r>
      <w:r>
        <w:rPr>
          <w:rtl/>
          <w:cs/>
          <w:lang w:val="ar_AE" w:bidi="ar_AE"/>
        </w:rPr>
        <w:t>كان التلاميذ يؤمنون بأن الرب يسوع هو المسيَّا المخلِّص الذي تحدَّث عنه أنبياء العهد القديم، وعندما تنبأ بخراب الهيكل، توقع التلاميذ على الأرجح أن يتحقق بظهور الرب يسوع مقيمًا مملكته التامة الكاملة وينهي العالم. لذا، يعلّم الرب يسوع تلاميذه أن خراب الهيكل وإقامة ملكوت كامل في نهاية العالم، سيحدثان في زمنين مختلفين، ونحن نعلمم من التاريخ أن ما قاله الرب يسوع قد تحقق! فقد دمر الأمم هيكل اليهود عام 70م ولم يظهر الرب يسوع حينها؛ الله وحده العالم بأزمان خططه.</w:t>
      </w:r>
    </w:p>
    <w:p>
      <w:pPr>
        <w:bidi/>
      </w:pPr>
      <w:r>
        <w:rPr>
          <w:rtl/>
          <w:cs/>
          <w:lang w:val="ar_AE" w:bidi="ar_AE"/>
        </w:rPr>
      </w:r>
      <w:r>
        <w:rPr>
          <w:rtl/>
          <w:cs/>
          <w:lang w:val="ar_AE" w:bidi="ar_AE"/>
        </w:rPr>
        <w:t>كما أن التلاميذ لم يستوعبوا أن الرب يسوع لا بد أن يموت أولًا ليقوم؛ فنحن نعرف الآن أكثر من ذلك الذي عرفه التلاميذ لأننا نعلم أن الرب يسوع مات وأن الله أقامه من الأموات، وصعد إلى السموات. فهنا الرب يسوع يوضح لهم ما سيحدث بعد موته وقيامته من الموت لكن قبل انتهاء الزمان وتأسيس ملكوته الكامل.</w:t>
      </w:r>
    </w:p>
    <w:p>
      <w:pPr>
        <w:bidi/>
      </w:pPr>
      <w:r>
        <w:rPr>
          <w:rtl/>
          <w:cs/>
          <w:lang w:val="ar_AE" w:bidi="ar_AE"/>
        </w:rPr>
      </w:r>
      <w:r>
        <w:rPr>
          <w:rtl/>
          <w:cs/>
          <w:lang w:val="ar_AE" w:bidi="ar_AE"/>
        </w:rPr>
        <w:t>في هذا المقطع، يصحح الرب يسوع افتراضات التلاميذ ويصف بلغة عامة ما للتلاميذ انتظاره.</w:t>
      </w:r>
    </w:p>
    <w:p>
      <w:pPr>
        <w:bidi/>
      </w:pPr>
      <w:r>
        <w:rPr>
          <w:rtl/>
          <w:cs/>
          <w:lang w:val="ar_AE" w:bidi="ar_AE"/>
        </w:rPr>
      </w:r>
      <w:r>
        <w:rPr>
          <w:rtl/>
          <w:cs/>
          <w:lang w:val="ar_AE" w:bidi="ar_AE"/>
        </w:rPr>
        <w:t>توقفوا هنا وناقشوا مع فريقكم: ليروي أحدكم قصة عن وقت أراد فيه هو أو شخص يعرفه من الله يعطيهم علامة،</w:t>
      </w:r>
    </w:p>
    <w:p>
      <w:pPr>
        <w:bidi/>
      </w:pPr>
      <w:r>
        <w:rPr>
          <w:rtl/>
          <w:cs/>
          <w:lang w:val="ar_AE" w:bidi="ar_AE"/>
        </w:rPr>
      </w:r>
      <w:r>
        <w:rPr>
          <w:rtl/>
          <w:cs/>
          <w:lang w:val="ar_AE" w:bidi="ar_AE"/>
        </w:rPr>
        <w:t>ثم يحذرهم الرب يسوع بقوله: "ٱنْظُرُوا! لَا يُضِلَّكُمْ أَحَدٌ". فالرب يسوع يحذر لأن الناس سيأتون ليدعي كل منهم قائلين: "أنا المسيَّا"، أو المختار الذي أرسله الله. فالرب يسوع يحذر التلاميذ من اتباع هؤلاء المدعين الذين في ضلال بعيدًا عن الحق.</w:t>
      </w:r>
    </w:p>
    <w:p>
      <w:pPr>
        <w:bidi/>
      </w:pPr>
      <w:r>
        <w:rPr>
          <w:rtl/>
          <w:cs/>
          <w:lang w:val="ar_AE" w:bidi="ar_AE"/>
        </w:rPr>
      </w:r>
      <w:r>
        <w:rPr>
          <w:rtl/>
          <w:cs/>
          <w:lang w:val="ar_AE" w:bidi="ar_AE"/>
        </w:rPr>
        <w:t>ويتكلم الرب يسوع بعبارات عامة ما يمكن للتلاميذ أن يتوقعوا حدوثه، لكنه يوصيهم قائلًا: "اُنْظُرُوا، لَا تَرْتَاعُوا". فهو لا يريدهم أن يضطربوا مما سيقع، فالله يحكم ويتسيد!</w:t>
      </w:r>
    </w:p>
    <w:p>
      <w:pPr>
        <w:bidi/>
      </w:pPr>
      <w:r>
        <w:rPr>
          <w:rtl/>
          <w:cs/>
          <w:lang w:val="ar_AE" w:bidi="ar_AE"/>
        </w:rPr>
      </w:r>
      <w:r>
        <w:rPr>
          <w:rtl/>
          <w:cs/>
          <w:lang w:val="ar_AE" w:bidi="ar_AE"/>
        </w:rPr>
        <w:t>توقفوا هنا وتناقشوا مع فريقكم: ليروي أحدكم قصة عن وقت خاف فيه من واقعة ما أو يتساءل عما إذا كان الله هو المسيطر حقًا.</w:t>
      </w:r>
    </w:p>
    <w:p>
      <w:pPr>
        <w:bidi/>
      </w:pPr>
      <w:r>
        <w:rPr>
          <w:rtl/>
          <w:cs/>
          <w:lang w:val="ar_AE" w:bidi="ar_AE"/>
        </w:rPr>
      </w:r>
      <w:r>
        <w:rPr>
          <w:rtl/>
          <w:cs/>
          <w:lang w:val="ar_AE" w:bidi="ar_AE"/>
        </w:rPr>
        <w:t>ويواصل الرب يسوع حديثه قائلًا، وحين تتم هذه الأمور، لا تظنوا، يقصد تلاميذه، أن الزمان قد أتى إلى نهاية. فالأمم والممالك سينهضون ليتحاربوا ويعتدوا على أمم وممالك أخرى، وستكون مجاعات حين لا طعام، وستقع زلالزل في الأرض لتُسقِط مبانٍ ولتُشقق الأرض.</w:t>
      </w:r>
    </w:p>
    <w:p>
      <w:pPr>
        <w:bidi/>
      </w:pPr>
      <w:r>
        <w:rPr>
          <w:rtl/>
          <w:cs/>
          <w:lang w:val="ar_AE" w:bidi="ar_AE"/>
        </w:rPr>
      </w:r>
      <w:r>
        <w:rPr>
          <w:rtl/>
          <w:cs/>
          <w:lang w:val="ar_AE" w:bidi="ar_AE"/>
        </w:rPr>
        <w:t>ويوضح أن كل هذا مُبتدأ الأوجاع؛ وهنا استخدم استعارة آلام الوضع بلفظة الأوجاع ليوضح مدى كارثية الأحداث، فآلام الوضع قد تستمر لوقت طويل أو لا! فالمقصود ألا يجب أن تفاجئ هذه الأحداث الموجعة التلاميذ لأنها ستقع قبل نهاية الزمان.</w:t>
      </w:r>
    </w:p>
    <w:p>
      <w:pPr>
        <w:bidi/>
      </w:pPr>
      <w:r>
        <w:rPr>
          <w:rtl/>
          <w:cs/>
          <w:lang w:val="ar_AE" w:bidi="ar_AE"/>
        </w:rPr>
      </w:r>
      <w:r>
        <w:rPr>
          <w:rtl/>
          <w:cs/>
          <w:lang w:val="ar_AE" w:bidi="ar_AE"/>
        </w:rPr>
        <w:t>كما ذكر الرب يسوع أحداث بعينها ستقع "في ذلك الوقت" وقت وقوع هذه الأوجاع؛ فإبانها، الرب يسوع يُخبر تلاميذه، سيقبض الناس عليهم ويقتلونهم لأنهم يتبعون الرب يسوع. التاريخ أخبرنا بأن كثيرين من تلاميذ الرب يسوع قد قبض عليهم وعذبوا وقتلوا، لكن الرب يسوع لا يخص التلاميذ وحدهم بهذه الأوجاع، إنما تلاميذ كثيرين من كل أمة.</w:t>
      </w:r>
    </w:p>
    <w:p>
      <w:pPr>
        <w:bidi/>
      </w:pPr>
      <w:r>
        <w:rPr>
          <w:rtl/>
          <w:cs/>
          <w:lang w:val="ar_AE" w:bidi="ar_AE"/>
        </w:rPr>
      </w:r>
      <w:r>
        <w:rPr>
          <w:rtl/>
          <w:cs/>
          <w:lang w:val="ar_AE" w:bidi="ar_AE"/>
        </w:rPr>
        <w:t>كما إبان هذا الزمان، كثيرون سينكرون إيمانهم بالرب يسوع ويغدر كل منهم بالآخر، فالرب يسوع يقول إن أفراد من تلاميذه سينكرون إيمانهم به ويخون منهم أقرانهم من تابعيه.</w:t>
      </w:r>
    </w:p>
    <w:p>
      <w:pPr>
        <w:bidi/>
      </w:pPr>
      <w:r>
        <w:rPr>
          <w:rtl/>
          <w:cs/>
          <w:lang w:val="ar_AE" w:bidi="ar_AE"/>
        </w:rPr>
      </w:r>
      <w:r>
        <w:rPr>
          <w:rtl/>
          <w:cs/>
          <w:lang w:val="ar_AE" w:bidi="ar_AE"/>
        </w:rPr>
        <w:t>توقفوا وتناقشوا مع فريقكم: ليروي أحدكم قصة عن وقت معاناة مر به أو شخص آخر يعرفه بسبب إيمانه بالرب يسوع.</w:t>
      </w:r>
    </w:p>
    <w:p>
      <w:pPr>
        <w:bidi/>
      </w:pPr>
      <w:r>
        <w:rPr>
          <w:rtl/>
          <w:cs/>
          <w:lang w:val="ar_AE" w:bidi="ar_AE"/>
        </w:rPr>
      </w:r>
      <w:r>
        <w:rPr>
          <w:rtl/>
          <w:cs/>
          <w:lang w:val="ar_AE" w:bidi="ar_AE"/>
        </w:rPr>
        <w:t>حينها سيظهر الأنبياء الكذبة مدعين التكلم بكلمة الله وسيؤمن بهم كثيرون. وبسبب أكاذيب العالم وزيفه وشره "ستبرد محبة الكثيرين!" تعبير "ستبرد المحبة" مجاز يوضح أن الناس سيتوقفون عن محبة بعضهم بعضًا، صيغة أخرى لمقولة توقفت قلوبهم عن المحبة.</w:t>
      </w:r>
    </w:p>
    <w:p>
      <w:pPr>
        <w:bidi/>
      </w:pPr>
      <w:r>
        <w:rPr>
          <w:rtl/>
          <w:cs/>
          <w:lang w:val="ar_AE" w:bidi="ar_AE"/>
        </w:rPr>
      </w:r>
      <w:r>
        <w:rPr>
          <w:rtl/>
          <w:cs/>
          <w:lang w:val="ar_AE" w:bidi="ar_AE"/>
        </w:rPr>
        <w:t>توقفوا هنا وتناقشوا مع فريقكم: ليروي أحدكم قصة عن تصديقه هو أو شخص آخر يعرفه لكذبة أو تأثرهم بشخص ما قادهما لاقتراف إثم.</w:t>
      </w:r>
    </w:p>
    <w:p>
      <w:pPr>
        <w:bidi/>
      </w:pPr>
      <w:r>
        <w:rPr>
          <w:rtl/>
          <w:cs/>
          <w:lang w:val="ar_AE" w:bidi="ar_AE"/>
        </w:rPr>
      </w:r>
      <w:r>
        <w:rPr>
          <w:rtl/>
          <w:cs/>
          <w:lang w:val="ar_AE" w:bidi="ar_AE"/>
        </w:rPr>
        <w:t>فالرب يسوع يعلم أن كل هذا قد يدفع التلاميذ إلى التساؤل عما إذا كان أي من أتباع الرب يسوع سيظل على إيمانه، فالأوجاع والمسحاء الكذبة يغويان شعب الله ليتوقفوا عن الإيمان بالمسيح الحق وحده واتباعه. فالرب يسوع يؤكد أن الله سيخلِّص كل الذين يؤمنون عبر أوجاعهم ولا يصدقوا أكاذيب الأنبياء الكذبة. فهؤلاء هم الذي سيحيون في ملكوت الله الأبدي. فالتلاميذ لن يعرفوا زمان نهاية العالم، لكن الرب يسوع يخبرهم بأن الناس سيبشرون ببشارة ملكوت الله الكاملة مع كل شعب في العالم كله قبل نهاية الزمان، وسيملأ ملكوته بمؤمنيه من كل شعب ولسان وأمة.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يجلس يسوع على جبل الزيتون. فيأتي إليه التلاميذ على انفراد، ويسألوه بعض الأسئلة.</w:t>
      </w:r>
    </w:p>
    <w:p>
      <w:pPr>
        <w:bidi/>
      </w:pPr>
      <w:r>
        <w:rPr>
          <w:rtl/>
          <w:cs/>
          <w:lang w:val="ar_AE" w:bidi="ar_AE"/>
        </w:rPr>
      </w:r>
      <w:r>
        <w:rPr>
          <w:b/>
          <w:rtl/>
          <w:cs/>
          <w:lang w:val="ar_AE" w:bidi="ar_AE"/>
        </w:rPr>
        <w:t>المشهد الثاني:</w:t>
      </w:r>
      <w:r>
        <w:rPr>
          <w:rtl/>
          <w:cs/>
          <w:lang w:val="ar_AE" w:bidi="ar_AE"/>
        </w:rPr>
        <w:t xml:space="preserve"> يبدأ يسوع يجيب التلاميذ بإعطائهم وصية وتحذير من الناس الذين سيأتون ويخدعون كثيرين. يُخبر يسوع تلاميذه بالأحداث العالمية التي ستُميّز الفترة التي يسألون عنها، ويوضح أن هذه الأحداث ليست سوى مبتدأ الأوجاع.</w:t>
      </w:r>
    </w:p>
    <w:p>
      <w:pPr>
        <w:bidi/>
      </w:pPr>
      <w:r>
        <w:rPr>
          <w:rtl/>
          <w:cs/>
          <w:lang w:val="ar_AE" w:bidi="ar_AE"/>
        </w:rPr>
      </w:r>
      <w:r>
        <w:rPr>
          <w:b/>
          <w:rtl/>
          <w:cs/>
          <w:lang w:val="ar_AE" w:bidi="ar_AE"/>
        </w:rPr>
        <w:t>المشهد الثالث:</w:t>
      </w:r>
      <w:r>
        <w:rPr>
          <w:rtl/>
          <w:cs/>
          <w:lang w:val="ar_AE" w:bidi="ar_AE"/>
        </w:rPr>
        <w:t xml:space="preserve"> يواصل يسوع حديثه لتلاميذه عمّا سيحدث، لكنه يصف الآن ما سيختبره أتباعه، وكيف سيتصرّف غير المؤمنين. يكرر يسوع تحذيره بأن أناسًا سيأتون ليضلّون كثيرين.</w:t>
      </w:r>
    </w:p>
    <w:p>
      <w:pPr>
        <w:bidi/>
      </w:pPr>
      <w:r>
        <w:rPr>
          <w:rtl/>
          <w:cs/>
          <w:lang w:val="ar_AE" w:bidi="ar_AE"/>
        </w:rPr>
      </w:r>
      <w:r>
        <w:rPr>
          <w:b/>
          <w:rtl/>
          <w:cs/>
          <w:lang w:val="ar_AE" w:bidi="ar_AE"/>
        </w:rPr>
        <w:t>المشهد الرابع:</w:t>
      </w:r>
      <w:r>
        <w:rPr>
          <w:rtl/>
          <w:cs/>
          <w:lang w:val="ar_AE" w:bidi="ar_AE"/>
        </w:rPr>
        <w:t xml:space="preserve"> يخبر يسوع التلاميذ أن الله سيخلِّص المؤمنين، وأن التلاميذ الحقيقيين سيصبرون إلى المنتهى. وستُعلَن بشارة الملكوت في العالم كله قبل نهاية التاريخ.</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مُسحاء كذبة</w:t>
      </w:r>
    </w:p>
    <w:p>
      <w:pPr>
        <w:pStyle w:val="ListBullet"/>
        <w:bidi/>
        <w:spacing w:line="240" w:lineRule="auto"/>
        <w:ind w:left="720"/>
      </w:pPr>
      <w:r>
        <w:rPr>
          <w:rtl/>
          <w:cs/>
          <w:lang w:val="ar_AE" w:bidi="ar_AE"/>
        </w:rPr>
      </w:r>
      <w:r>
        <w:rPr>
          <w:rtl/>
          <w:cs/>
          <w:lang w:val="ar_AE" w:bidi="ar_AE"/>
        </w:rPr>
        <w:t>الأنبياء الكذبة</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المشهد الأول: تبدأ القصة بجلوس يسوع على جبل الزيتون، فيأتي التلاميذ إليه ويسألونه بعض الأسئلة. ومن المهم أن نتذكر أن التلاميذ سألوه على انفراد، بعيدًا عن الآخرين. فالمحادثة كانت فقط بين يسوع وتلاميذه، ولا نعرف عدد التلاميذ بالتحديد.</w:t>
      </w:r>
    </w:p>
    <w:p>
      <w:pPr>
        <w:bidi/>
      </w:pPr>
      <w:r>
        <w:rPr>
          <w:rtl/>
          <w:cs/>
          <w:lang w:val="ar_AE" w:bidi="ar_AE"/>
        </w:rPr>
      </w:r>
      <w:r>
        <w:rPr>
          <w:rtl/>
          <w:cs/>
          <w:lang w:val="ar_AE" w:bidi="ar_AE"/>
        </w:rPr>
        <w:t xml:space="preserve">المشهد الثاني: أجاب يسوع التلاميذ بأن أعطاهم وصية: "انْظُرُوا! لاَ يُضِلَّكُمْ أَحَدٌ." ومن المهم أن نتذكر أن هذه وصية مباشرة. ثم يعطي يسوع سبب وصيته: </w:t>
      </w:r>
      <w:r>
        <w:rPr>
          <w:b/>
          <w:rtl/>
          <w:cs/>
          <w:lang w:val="ar_AE" w:bidi="ar_AE"/>
        </w:rPr>
        <w:t>فَإِنَّ</w:t>
      </w:r>
      <w:r>
        <w:rPr>
          <w:rtl/>
          <w:cs/>
          <w:lang w:val="ar_AE" w:bidi="ar_AE"/>
        </w:rPr>
        <w:t xml:space="preserve"> كَثِيرِينَ سَيَأْتُونَ بِاسْمِي قَائِلِينَ: أَنَا هُوَ الْمَسِيحُ! وَيُضِلُّونَ كَثِيرِينَ.</w:t>
      </w:r>
    </w:p>
    <w:p>
      <w:pPr>
        <w:bidi/>
      </w:pPr>
      <w:r>
        <w:rPr>
          <w:rtl/>
          <w:cs/>
          <w:lang w:val="ar_AE" w:bidi="ar_AE"/>
        </w:rPr>
      </w:r>
      <w:r>
        <w:rPr>
          <w:rtl/>
          <w:cs/>
          <w:lang w:val="ar_AE" w:bidi="ar_AE"/>
        </w:rPr>
        <w:t>بعد ذلك قال لهم إن حروبًا ستقوم، وكثيرين سيتحدثون عن الحرب، لكنه يوصيهم قائلًا: "اُنْظُرُوا، لَا تَرْتَاعُوا". من المهم أن نتذكّر أن يسوع يُعطى الوصية ثم يُعطى سبب وصيته: "</w:t>
      </w:r>
      <w:r>
        <w:rPr>
          <w:b/>
          <w:rtl/>
          <w:cs/>
          <w:lang w:val="ar_AE" w:bidi="ar_AE"/>
        </w:rPr>
        <w:t>لأَنَّهُ</w:t>
      </w:r>
      <w:r>
        <w:rPr>
          <w:rtl/>
          <w:cs/>
          <w:lang w:val="ar_AE" w:bidi="ar_AE"/>
        </w:rPr>
        <w:t xml:space="preserve"> لاَ بُدَّ أَنْ تَكُونَ هذِهِ كُلُّهَا". أي أن على التلاميذ ألّا يتفاجأوا أو ييأسوا، لأن الله ما زال مسيطرًا على الأمور، وَلكِنْ لَيْسَ الْمُنْتَهَى بَعْدُ. وستخوض الأمم والممالك في كل العالم حربًا ضد بعضها البعض. وَستَكُونُ مَجَاعَاتٌ وَأَوْبِئَةٌ وَزَلاَزِلُ فِي أَمَاكِنَ كثيرة. لكن يواصل يسوع قائلًا: "وَلكِنَّ هذِهِ كُلَّهَا مُبْتَدَأُ الأَوْجَاعِ"</w:t>
      </w:r>
    </w:p>
    <w:p>
      <w:pPr>
        <w:bidi/>
      </w:pPr>
      <w:r>
        <w:rPr>
          <w:rtl/>
          <w:cs/>
          <w:lang w:val="ar_AE" w:bidi="ar_AE"/>
        </w:rPr>
      </w:r>
      <w:r>
        <w:rPr>
          <w:rtl/>
          <w:cs/>
          <w:lang w:val="ar_AE" w:bidi="ar_AE"/>
        </w:rPr>
        <w:t xml:space="preserve">المشهد الثالث: يواصل يسوع تحذيره ويخبر التلاميذ أنهم هم أنفسهم سيتألمون لأنهم تلاميذه. ومن المهم أن نتذكر أن هذه الاضطهادات ستحدث في </w:t>
      </w:r>
      <w:r>
        <w:rPr>
          <w:b/>
          <w:rtl/>
          <w:cs/>
          <w:lang w:val="ar_AE" w:bidi="ar_AE"/>
        </w:rPr>
        <w:t>نفس الفترة</w:t>
      </w:r>
      <w:r>
        <w:rPr>
          <w:rtl/>
          <w:cs/>
          <w:lang w:val="ar_AE" w:bidi="ar_AE"/>
        </w:rPr>
        <w:t xml:space="preserve"> مع الأحداث السابقة. تذكّروا أن يسوع يُصف ملامح الفترة التي تسبق مجيئه مرة أخرى.</w:t>
      </w:r>
    </w:p>
    <w:p>
      <w:pPr>
        <w:bidi/>
      </w:pPr>
      <w:r>
        <w:rPr>
          <w:rtl/>
          <w:cs/>
          <w:lang w:val="ar_AE" w:bidi="ar_AE"/>
        </w:rPr>
      </w:r>
      <w:r>
        <w:rPr>
          <w:rtl/>
          <w:cs/>
          <w:lang w:val="ar_AE" w:bidi="ar_AE"/>
        </w:rPr>
        <w:t>من المهم أن نتذكّر سبب معاناة التلاميذ. فالسبب في آلام التلاميذ هو إيمانهم بيسوع وأنهم يتبعونه. أيضًا، في هذا الوقت، سيكثر الشر، وسيبغض الناس بعضهم بعضًا، وسيسلّم العديد من الناس بعضهم بعضًا ويتركوا الإيمان بيسوع. ويوضح يسوع أنه لِكَثْرَةِ الإِثْمِ، وكثرة عصيان الناس لشريعة الله، ستَبْرُدُ مَحَبَّةُ الْكَثِيرِينَ. ثم يكرّر يسوع تحذيره لتلاميذه من أن يسمحوا لأحد أن يضلّهم. سيَقُومُ أَنْبِيَاءُ كَذَبَةٌ كَثِيرُونَ وَيُضِلُّونَ كَثِيرِينَ ليسيروا في طرقهم الشريرة.</w:t>
      </w:r>
    </w:p>
    <w:p>
      <w:pPr>
        <w:bidi/>
      </w:pPr>
      <w:r>
        <w:rPr>
          <w:rtl/>
          <w:cs/>
          <w:lang w:val="ar_AE" w:bidi="ar_AE"/>
        </w:rPr>
      </w:r>
      <w:r>
        <w:rPr>
          <w:rtl/>
          <w:cs/>
          <w:lang w:val="ar_AE" w:bidi="ar_AE"/>
        </w:rPr>
        <w:t>المشهد الرابع: ينتقل يسوع إلى موضوع آخر ويقول لتلاميذه إن الله سيخلّص شعبه في النهاية، وهذا أمر مهم. إن كَون الإنسان تلميذًا حقيقيًا ليسوع فهذا يعني أنه يثبت في وسط هذه الآلام، وألا يصدق أكاذيب الأنبياء الكذبة والمسحاء الكذبة. وسوف يشارك الناس كل الشعوب بالبشارة السارة عن أن الله يخلّصهم من عقوبة عصيانهم ويمنحهم ملكوته الكامل. وسيصل هذا الخبر السار إلى جميع شعوب الأرض قبل أن تأتي النهاية.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مُسحاء كذبة</w:t>
      </w:r>
    </w:p>
    <w:p>
      <w:pPr>
        <w:pStyle w:val="ListBullet"/>
        <w:bidi/>
        <w:spacing w:line="240" w:lineRule="auto"/>
        <w:ind w:left="720"/>
      </w:pPr>
      <w:r>
        <w:rPr>
          <w:rtl/>
          <w:cs/>
          <w:lang w:val="ar_AE" w:bidi="ar_AE"/>
        </w:rPr>
      </w:r>
      <w:r>
        <w:rPr>
          <w:rtl/>
          <w:cs/>
          <w:lang w:val="ar_AE" w:bidi="ar_AE"/>
        </w:rPr>
        <w:t>الأنبياء الكذبة</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بينما يجلس يسوع على جبل الزيتون يقترب منه التلاميذ ويسألونه: "قُلْ لنا مَتَى يكونُ هذا؟ وما هي عَلامَةُ مَجيئكَ وانقِضاءِ الدَّهرِ؟"</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 "نشعر بالفضول، والتشويش والتوتر".</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يُجيب يسوع تلاميذه قائلًا: "انظُروا! لا يُضِلَّكُمْ أحَدٌ. فإنَّ كثيرينَ سيأتونَ باسمي قائلينَ: أنا هو المَسيحُ! ويُضِلّونَ كثيرينَ. وسَوْفَ تسمَعونَ بحُروبٍ وأخبارِ حُروبٍ. اُنظُروا، لا ترتاعوا. لأنَّهُ لابُدَّ أنْ تكونَ هذِهِ كُلُّها، ولكن ليس المُنتَهَى بَعدُ".</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 "نحن مندهشون، ومتوترون، ومضطربون، خائفون".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يُكمل يسوع حديثه موضحًا ما سيحدث لاحقًا، إذ يقول إنّ أمة ستقوم على أمة، ومملكة على مملكة، وتحدث مجاعات وزلازل في أماكن كثيرة، وهذه كلها مُبتَدأ الأوجاع.</w:t>
      </w:r>
    </w:p>
    <w:p>
      <w:pPr>
        <w:bidi/>
      </w:pPr>
      <w:r>
        <w:rPr>
          <w:rtl/>
          <w:cs/>
          <w:lang w:val="ar_AE" w:bidi="ar_AE"/>
        </w:rPr>
      </w:r>
      <w:r>
        <w:rPr>
          <w:rtl/>
          <w:cs/>
          <w:lang w:val="ar_AE" w:bidi="ar_AE"/>
        </w:rPr>
        <w:t>ثم يُخبر يسوع تلاميذه أنّ الناس سيسلمونهم للعذاب، ويقتلونهم، وأن جميع الأمم ستبغض أتباعه لأجل اسمه. وكثيرون سيتراجعون عن إيمانهم، ويخون بعضهم بعضًا، ويبغض بعضهم بعضًا، ويقوم أنبياء كذبة كثيرون ويُضلّون كثيرين. ويوضح يسوع أنه لِكَثْرَةِ الإِثْمِ، وكثرة عصيان الناس لشريعة الله، ستَبْرُدُ مَحَبَّةُ الْكَثِيرِينَ.</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 "نشعر بالقلق، والخوف".</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يُشجّع يسوع تلاميذه مؤكدًا أنّ الله سيخلّص شعبه. فالتلاميذ الحقيقيون يُظهرون إيمانهم باحتمال الآلام والثبات دون أن يسقطوا في الشرّ أو الكراهية. ويعلن يسوع أنّ بشارة الملكوت ستُكرَز في كل المسكونة شهادةً لجميع الأمم، ثم يأتي المنتهى.</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إجابات مثل: "نشعر بالراحة، والتعزية، والفضول".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كان يسوع جالسًا على "جبَل الزيتون" و يأتي </w:t>
      </w:r>
      <w:r>
        <w:rPr>
          <w:b/>
          <w:rtl/>
          <w:cs/>
          <w:lang w:val="ar_AE" w:bidi="ar_AE"/>
        </w:rPr>
        <w:t>تلاميذه</w:t>
      </w:r>
      <w:r>
        <w:rPr>
          <w:rtl/>
          <w:cs/>
          <w:lang w:val="ar_AE" w:bidi="ar_AE"/>
        </w:rPr>
        <w:t xml:space="preserve"> إليه بعيدًا عن كل شخص آخر ويسألون: "متى يكون هذا؟ وماذا ستكون </w:t>
      </w:r>
      <w:r>
        <w:rPr>
          <w:b/>
          <w:rtl/>
          <w:cs/>
          <w:lang w:val="ar_AE" w:bidi="ar_AE"/>
        </w:rPr>
        <w:t>علامة</w:t>
      </w:r>
      <w:r>
        <w:rPr>
          <w:rtl/>
          <w:cs/>
          <w:lang w:val="ar_AE" w:bidi="ar_AE"/>
        </w:rPr>
        <w:t xml:space="preserve"> مجيئك وانقضاء الدهر؟"</w:t>
      </w:r>
    </w:p>
    <w:p>
      <w:pPr>
        <w:bidi/>
      </w:pPr>
      <w:r>
        <w:rPr>
          <w:rtl/>
          <w:cs/>
          <w:lang w:val="ar_AE" w:bidi="ar_AE"/>
        </w:rPr>
      </w:r>
      <w:r>
        <w:rPr>
          <w:rtl/>
          <w:cs/>
          <w:lang w:val="ar_AE" w:bidi="ar_AE"/>
        </w:rPr>
        <w:t xml:space="preserve">ترجِموا </w:t>
      </w:r>
      <w:r>
        <w:rPr>
          <w:b/>
          <w:rtl/>
          <w:cs/>
          <w:lang w:val="ar_AE" w:bidi="ar_AE"/>
        </w:rPr>
        <w:t>تلاميذ</w:t>
      </w:r>
      <w:r>
        <w:rPr>
          <w:rtl/>
          <w:cs/>
          <w:lang w:val="ar_AE" w:bidi="ar_AE"/>
        </w:rPr>
        <w:t xml:space="preserve"> بالطريقة عينها كما فعلتم في المقاطع السابقة. تُذكَر كلمة </w:t>
      </w:r>
      <w:r>
        <w:rPr>
          <w:rtl/>
          <w:cs/>
          <w:lang w:val="ar_AE" w:bidi="ar_AE"/>
        </w:rPr>
        <w:t>التلاميذ</w:t>
      </w:r>
      <w:r>
        <w:rPr>
          <w:rtl/>
          <w:cs/>
          <w:lang w:val="ar_AE" w:bidi="ar_AE"/>
        </w:rPr>
        <w:t xml:space="preserve"> في "قاموس الكلمات الرئيسية". </w:t>
      </w:r>
    </w:p>
    <w:p>
      <w:pPr>
        <w:bidi/>
      </w:pPr>
      <w:r>
        <w:rPr>
          <w:rtl/>
          <w:cs/>
          <w:lang w:val="ar_AE" w:bidi="ar_AE"/>
        </w:rPr>
      </w:r>
      <w:r>
        <w:rPr>
          <w:rtl/>
          <w:cs/>
          <w:lang w:val="ar_AE" w:bidi="ar_AE"/>
        </w:rPr>
        <w:t xml:space="preserve">تُعدُّ </w:t>
      </w:r>
      <w:r>
        <w:rPr>
          <w:b/>
          <w:rtl/>
          <w:cs/>
          <w:lang w:val="ar_AE" w:bidi="ar_AE"/>
        </w:rPr>
        <w:t>العلامة</w:t>
      </w:r>
      <w:r>
        <w:rPr>
          <w:rtl/>
          <w:cs/>
          <w:lang w:val="ar_AE" w:bidi="ar_AE"/>
        </w:rPr>
        <w:t xml:space="preserve"> إشارةً أو مؤشرًا على أنَّ شيئًا ما حقيقيٌ أو سيحدث، وهي هنا تُشير إلى حَدَث أو توضِّح أنَّ شيئًا ما على وشك الحدوث. ترجِموا علامة بالطريقة عينها كما فعلتم في المقاطع السابقة. </w:t>
      </w:r>
      <w:r>
        <w:rPr>
          <w:rtl/>
          <w:cs/>
          <w:lang w:val="ar_AE" w:bidi="ar_AE"/>
        </w:rPr>
        <w:t>عَلامة</w:t>
      </w:r>
      <w:r>
        <w:rPr>
          <w:rtl/>
          <w:cs/>
          <w:lang w:val="ar_AE" w:bidi="ar_AE"/>
        </w:rPr>
        <w:t xml:space="preserve"> مُصطلح موجود في "قاموس الكلمات الرئيسية". </w:t>
      </w:r>
    </w:p>
    <w:p>
      <w:pPr>
        <w:bidi/>
      </w:pPr>
      <w:r>
        <w:rPr>
          <w:rtl/>
          <w:cs/>
          <w:lang w:val="ar_AE" w:bidi="ar_AE"/>
        </w:rPr>
      </w:r>
      <w:r>
        <w:rPr>
          <w:rtl/>
          <w:cs/>
          <w:lang w:val="ar_AE" w:bidi="ar_AE"/>
        </w:rPr>
        <w:t xml:space="preserve">يُجيب يسوع سؤال تلاميذه بأنْ يوصيهم قائلًا: "انظُرُوا. لا يُضِلَّكُمْ أَحَدٌ". يُعطي يسوع تلاميذه السبَب: لأنَّه سيأتي أناسٌ قائلين: "أنا </w:t>
      </w:r>
      <w:r>
        <w:rPr>
          <w:b/>
          <w:rtl/>
          <w:cs/>
          <w:lang w:val="ar_AE" w:bidi="ar_AE"/>
        </w:rPr>
        <w:t>المَسِيَّا</w:t>
      </w:r>
      <w:r>
        <w:rPr>
          <w:rtl/>
          <w:cs/>
          <w:lang w:val="ar_AE" w:bidi="ar_AE"/>
        </w:rPr>
        <w:t xml:space="preserve">". تعني "مسِيَّا" شخصًا ممسوحًا من الله، أو كرَّسهُ الله لمهمة خاصة. في العهد القديم، كان الأنبياء والكهنة والملوك يُمسحون لأداء مَهام خاصة. إنَّ يسوع تنطبق عليه كل هذه الكلمات، لكن متّى هنا على الأرجح لا يقولُ إنَّ الناس سيدَّعون أنهم يسوع ذاته، بل سيدَّعون أنهم مُختارون ومُرسلون من الله. ترجِموا "المسِيَّا" بالطريقة عينها كما فعلتم في مقاطع سابقة. </w:t>
      </w:r>
      <w:r>
        <w:rPr>
          <w:rtl/>
          <w:cs/>
          <w:lang w:val="ar_AE" w:bidi="ar_AE"/>
        </w:rPr>
        <w:t>المسِيَّا</w:t>
      </w:r>
      <w:r>
        <w:rPr>
          <w:rtl/>
          <w:cs/>
          <w:lang w:val="ar_AE" w:bidi="ar_AE"/>
        </w:rPr>
        <w:t xml:space="preserve"> مُصطلح موجود في "قاموس الكلمات الرئيسية".</w:t>
      </w:r>
    </w:p>
    <w:p>
      <w:pPr>
        <w:bidi/>
      </w:pPr>
      <w:r>
        <w:rPr>
          <w:rtl/>
          <w:cs/>
          <w:lang w:val="ar_AE" w:bidi="ar_AE"/>
        </w:rPr>
      </w:r>
      <w:r>
        <w:rPr>
          <w:rtl/>
          <w:cs/>
          <w:lang w:val="ar_AE" w:bidi="ar_AE"/>
        </w:rPr>
        <w:t xml:space="preserve">سيَتْبعُ كثيرون مُسَحاء كَذَبة، وسيسمع التلاميذ عن حُروبٍ وتهديدات بحروب. ستحارب الأمم والممالك بعضها بعضًا. </w:t>
      </w:r>
      <w:r>
        <w:rPr>
          <w:b/>
          <w:rtl/>
          <w:cs/>
          <w:lang w:val="ar_AE" w:bidi="ar_AE"/>
        </w:rPr>
        <w:t>الأُمة</w:t>
      </w:r>
      <w:r>
        <w:rPr>
          <w:rtl/>
          <w:cs/>
          <w:lang w:val="ar_AE" w:bidi="ar_AE"/>
        </w:rPr>
        <w:t xml:space="preserve"> قبيلة أو مجموعة عِرقية، أو شعب من بلد ما. ترجِموا "أُمَّة" بالطريقة عينها كما فعلتم في المقاطع السابقة. </w:t>
      </w:r>
      <w:r>
        <w:rPr>
          <w:rtl/>
          <w:cs/>
          <w:lang w:val="ar_AE" w:bidi="ar_AE"/>
        </w:rPr>
        <w:t>أُمَّة</w:t>
      </w:r>
      <w:r>
        <w:rPr>
          <w:rtl/>
          <w:cs/>
          <w:lang w:val="ar_AE" w:bidi="ar_AE"/>
        </w:rPr>
        <w:t xml:space="preserve"> مصطلح موجود في "قاموس الكلمات الرئيسية". </w:t>
      </w:r>
    </w:p>
    <w:p>
      <w:pPr>
        <w:bidi/>
      </w:pPr>
      <w:r>
        <w:rPr>
          <w:rtl/>
          <w:cs/>
          <w:lang w:val="ar_AE" w:bidi="ar_AE"/>
        </w:rPr>
      </w:r>
      <w:r>
        <w:rPr>
          <w:rtl/>
          <w:cs/>
          <w:lang w:val="ar_AE" w:bidi="ar_AE"/>
        </w:rPr>
        <w:t xml:space="preserve">يُتحدث يسوع عن أنواع الأمور التي ستحدُث "في ذلك الوقت". </w:t>
      </w:r>
      <w:r>
        <w:rPr>
          <w:b/>
          <w:rtl/>
          <w:cs/>
          <w:lang w:val="ar_AE" w:bidi="ar_AE"/>
        </w:rPr>
        <w:t>في ذلك الوقت</w:t>
      </w:r>
      <w:r>
        <w:rPr>
          <w:rtl/>
          <w:cs/>
          <w:lang w:val="ar_AE" w:bidi="ar_AE"/>
        </w:rPr>
        <w:t xml:space="preserve"> عبارة لا تُشير إلى وقت محدد، بل إلى الحِقْبَة الزمنية العامة عينها. يُخبر يسوع تلاميذه أنَّ الناس سيقبضون عليهم ويتسبَّبون في آلام لهم. سيقتل الناس التلاميذ ويكرهونهم لأنهم تلاميذ يسوع. أيضًا في ذلك الزمان، سيترك كثيرون إيمانهم بالرب يسوع، ويخونون ويكرهون بعضهم بعضًا. </w:t>
      </w:r>
    </w:p>
    <w:p>
      <w:pPr>
        <w:bidi/>
      </w:pPr>
      <w:r>
        <w:rPr>
          <w:rtl/>
          <w:cs/>
          <w:lang w:val="ar_AE" w:bidi="ar_AE"/>
        </w:rPr>
      </w:r>
      <w:r>
        <w:rPr>
          <w:b/>
          <w:rtl/>
          <w:cs/>
          <w:lang w:val="ar_AE" w:bidi="ar_AE"/>
        </w:rPr>
        <w:t>أنبياء كَذَبة</w:t>
      </w:r>
      <w:r>
        <w:rPr>
          <w:rtl/>
          <w:cs/>
          <w:lang w:val="ar_AE" w:bidi="ar_AE"/>
        </w:rPr>
        <w:t xml:space="preserve"> سيظهرون مُدَّعين أنهم يتكلَّمون بكلمة الله. </w:t>
      </w:r>
      <w:r>
        <w:rPr>
          <w:b/>
          <w:rtl/>
          <w:cs/>
          <w:lang w:val="ar_AE" w:bidi="ar_AE"/>
        </w:rPr>
        <w:t>النبي</w:t>
      </w:r>
      <w:r>
        <w:rPr>
          <w:rtl/>
          <w:cs/>
          <w:lang w:val="ar_AE" w:bidi="ar_AE"/>
        </w:rPr>
        <w:t xml:space="preserve"> شخص يتلقَّى رسالة من الله ويخبرها لأشخاص آخرين، غالبًا ما يكونوا شعب الله. النبي الكاذب، أو المُزيَّف، هو شخص يدَّعي، أو يتظاهر فقط بأنَّ لديه رسالة من الله، لكن الله لم يُعطهم رسالة أو يدعوهم ليكونوا أنبياءه. ترجِموا نبي كاذب بالطريقة عينها كما فعلتم في مقاطع سابقة. </w:t>
      </w:r>
      <w:r>
        <w:rPr>
          <w:rtl/>
          <w:cs/>
          <w:lang w:val="ar_AE" w:bidi="ar_AE"/>
        </w:rPr>
        <w:t>النبي</w:t>
      </w:r>
      <w:r>
        <w:rPr>
          <w:rtl/>
          <w:cs/>
          <w:lang w:val="ar_AE" w:bidi="ar_AE"/>
        </w:rPr>
        <w:t xml:space="preserve"> مُصطلح موجود في "قاموس الكلمات الرئيسية".</w:t>
      </w:r>
    </w:p>
    <w:p>
      <w:pPr>
        <w:bidi/>
      </w:pPr>
      <w:r>
        <w:rPr>
          <w:rtl/>
          <w:cs/>
          <w:lang w:val="ar_AE" w:bidi="ar_AE"/>
        </w:rPr>
      </w:r>
      <w:r>
        <w:rPr>
          <w:rtl/>
          <w:cs/>
          <w:lang w:val="ar_AE" w:bidi="ar_AE"/>
        </w:rPr>
        <w:t xml:space="preserve">سيُضلِّل الأنبياء الكذبة كثيرين، إذ يُخطئ المزيد والمزيد من الناس، ولن يهتمَّوا بناموس الله أو بعمَل الصلاح. تُشير </w:t>
      </w:r>
      <w:r>
        <w:rPr>
          <w:b/>
          <w:rtl/>
          <w:cs/>
          <w:lang w:val="ar_AE" w:bidi="ar_AE"/>
        </w:rPr>
        <w:t>الخطية</w:t>
      </w:r>
      <w:r>
        <w:rPr>
          <w:rtl/>
          <w:cs/>
          <w:lang w:val="ar_AE" w:bidi="ar_AE"/>
        </w:rPr>
        <w:t xml:space="preserve"> إلى فِعل عِصْيَان الله. تستخدم بعض الترجمات كلمة شرّ أو إثم هنا. </w:t>
      </w:r>
      <w:r>
        <w:rPr>
          <w:b/>
          <w:rtl/>
          <w:cs/>
          <w:lang w:val="ar_AE" w:bidi="ar_AE"/>
        </w:rPr>
        <w:t>شرّ</w:t>
      </w:r>
      <w:r>
        <w:rPr>
          <w:rtl/>
          <w:cs/>
          <w:lang w:val="ar_AE" w:bidi="ar_AE"/>
        </w:rPr>
        <w:t xml:space="preserve"> تُشير هنا إلى أشخاص يفعلون الشرور أو الأعمال الشريرة، فهُم يعصون ناموس الله. </w:t>
      </w:r>
      <w:r>
        <w:rPr>
          <w:b/>
          <w:rtl/>
          <w:cs/>
          <w:lang w:val="ar_AE" w:bidi="ar_AE"/>
        </w:rPr>
        <w:t>الإثم</w:t>
      </w:r>
      <w:r>
        <w:rPr>
          <w:rtl/>
          <w:cs/>
          <w:lang w:val="ar_AE" w:bidi="ar_AE"/>
        </w:rPr>
        <w:t xml:space="preserve"> يعني عدم اهتمام الناس بطاعة ناموس الله بل عصيانه. إنَّ الإثم والشر كلاهما خطية. تأكدوا أن الكلمة التي تستخدمونها هنا لا تُشير إلى أن أحدهم فشلَ في أداء إحدى الواجبات الدينية، مثل الصلاة الطقسية أو الالتزام بقواعد دينية محددة. مهما كانت الكلمة التي تختارونها، أي "إثم"، أو شر، أو خطية، ترجموا الكلمة كما فعلتم في مقاطع سابقة. </w:t>
      </w:r>
      <w:r>
        <w:rPr>
          <w:rtl/>
          <w:cs/>
          <w:lang w:val="ar_AE" w:bidi="ar_AE"/>
        </w:rPr>
        <w:t>إثم</w:t>
      </w:r>
      <w:r>
        <w:rPr>
          <w:rtl/>
          <w:cs/>
          <w:lang w:val="ar_AE" w:bidi="ar_AE"/>
        </w:rPr>
        <w:t xml:space="preserve">، </w:t>
      </w:r>
      <w:r>
        <w:rPr>
          <w:rtl/>
          <w:cs/>
          <w:lang w:val="ar_AE" w:bidi="ar_AE"/>
        </w:rPr>
        <w:t>شرّ</w:t>
      </w:r>
      <w:r>
        <w:rPr>
          <w:rtl/>
          <w:cs/>
          <w:lang w:val="ar_AE" w:bidi="ar_AE"/>
        </w:rPr>
        <w:t xml:space="preserve">، و </w:t>
      </w:r>
      <w:r>
        <w:rPr>
          <w:rtl/>
          <w:cs/>
          <w:lang w:val="ar_AE" w:bidi="ar_AE"/>
        </w:rPr>
        <w:t>خطية</w:t>
      </w:r>
      <w:r>
        <w:rPr>
          <w:rtl/>
          <w:cs/>
          <w:lang w:val="ar_AE" w:bidi="ar_AE"/>
        </w:rPr>
        <w:t xml:space="preserve"> كلمات موجودة في "قاموس الكلمات الرئيسية".</w:t>
      </w:r>
    </w:p>
    <w:p>
      <w:pPr>
        <w:bidi/>
      </w:pPr>
      <w:r>
        <w:rPr>
          <w:rtl/>
          <w:cs/>
          <w:lang w:val="ar_AE" w:bidi="ar_AE"/>
        </w:rPr>
      </w:r>
      <w:r>
        <w:rPr>
          <w:rtl/>
          <w:cs/>
          <w:lang w:val="ar_AE" w:bidi="ar_AE"/>
        </w:rPr>
        <w:t>لأن المزيد والمزيد من الناس سيخطئون، ستبرد محبة الكثيرين أو تنعدم تمامًا.</w:t>
      </w:r>
    </w:p>
    <w:p>
      <w:pPr>
        <w:bidi/>
      </w:pPr>
      <w:r>
        <w:rPr>
          <w:rtl/>
          <w:cs/>
          <w:lang w:val="ar_AE" w:bidi="ar_AE"/>
        </w:rPr>
      </w:r>
      <w:r>
        <w:rPr>
          <w:rtl/>
          <w:cs/>
          <w:lang w:val="ar_AE" w:bidi="ar_AE"/>
        </w:rPr>
        <w:t>توقفوا هنا وتحدثوا عن عبارة "تبرد المحبة" وكيف يمكنكم ترجمتها إلى لُغتكم.</w:t>
      </w:r>
    </w:p>
    <w:p>
      <w:pPr>
        <w:bidi/>
      </w:pPr>
      <w:r>
        <w:rPr>
          <w:rtl/>
          <w:cs/>
          <w:lang w:val="ar_AE" w:bidi="ar_AE"/>
        </w:rPr>
      </w:r>
      <w:r>
        <w:rPr>
          <w:rtl/>
          <w:cs/>
          <w:lang w:val="ar_AE" w:bidi="ar_AE"/>
        </w:rPr>
        <w:t xml:space="preserve">يؤكد يسوع لتلاميذه أنَّ الله سيخلِّص جميع الذين يثقون في يسوع، ولا يُصدِّقون الكذب، ويتحمِّلون الآلام إلى المنتهى. </w:t>
      </w:r>
      <w:r>
        <w:rPr>
          <w:b/>
          <w:rtl/>
          <w:cs/>
          <w:lang w:val="ar_AE" w:bidi="ar_AE"/>
        </w:rPr>
        <w:t>المُنتهى</w:t>
      </w:r>
      <w:r>
        <w:rPr>
          <w:rtl/>
          <w:cs/>
          <w:lang w:val="ar_AE" w:bidi="ar_AE"/>
        </w:rPr>
        <w:t xml:space="preserve"> هنا يمكن أن تُشير إما إلى نهاية حياة ذلك الشخص أو إلى نهاية العالَم، أيهمَا يأتي أولًا.</w:t>
      </w:r>
    </w:p>
    <w:p>
      <w:pPr>
        <w:bidi/>
      </w:pPr>
      <w:r>
        <w:rPr>
          <w:rtl/>
          <w:cs/>
          <w:lang w:val="ar_AE" w:bidi="ar_AE"/>
        </w:rPr>
      </w:r>
      <w:r>
        <w:rPr>
          <w:rtl/>
          <w:cs/>
          <w:lang w:val="ar_AE" w:bidi="ar_AE"/>
        </w:rPr>
        <w:t xml:space="preserve">سيُعلن الناس </w:t>
      </w:r>
      <w:r>
        <w:rPr>
          <w:b/>
          <w:rtl/>
          <w:cs/>
          <w:lang w:val="ar_AE" w:bidi="ar_AE"/>
        </w:rPr>
        <w:t>الخبَر السار</w:t>
      </w:r>
      <w:r>
        <w:rPr>
          <w:rtl/>
          <w:cs/>
          <w:lang w:val="ar_AE" w:bidi="ar_AE"/>
        </w:rPr>
        <w:t xml:space="preserve">، أو </w:t>
      </w:r>
      <w:r>
        <w:rPr>
          <w:b/>
          <w:rtl/>
          <w:cs/>
          <w:lang w:val="ar_AE" w:bidi="ar_AE"/>
        </w:rPr>
        <w:t>الإنجيل</w:t>
      </w:r>
      <w:r>
        <w:rPr>
          <w:rtl/>
          <w:cs/>
          <w:lang w:val="ar_AE" w:bidi="ar_AE"/>
        </w:rPr>
        <w:t xml:space="preserve">، أي بشارة </w:t>
      </w:r>
      <w:r>
        <w:rPr>
          <w:b/>
          <w:rtl/>
          <w:cs/>
          <w:lang w:val="ar_AE" w:bidi="ar_AE"/>
        </w:rPr>
        <w:t>الملكوت</w:t>
      </w:r>
      <w:r>
        <w:rPr>
          <w:rtl/>
          <w:cs/>
          <w:lang w:val="ar_AE" w:bidi="ar_AE"/>
        </w:rPr>
        <w:t xml:space="preserve"> في العالم كله، ليسمع جميع الأمم. إنَّ </w:t>
      </w:r>
      <w:r>
        <w:rPr>
          <w:rtl/>
          <w:cs/>
          <w:lang w:val="ar_AE" w:bidi="ar_AE"/>
        </w:rPr>
        <w:t>الخبَر السار</w:t>
      </w:r>
      <w:r>
        <w:rPr>
          <w:rtl/>
          <w:cs/>
          <w:lang w:val="ar_AE" w:bidi="ar_AE"/>
        </w:rPr>
        <w:t xml:space="preserve">، أو الإنجيل، هو أن يسوع كان على هذه الأرض، ومات من أجل خطايانا، وقام من بين الأموات. في العهد الجديد، قبل موت يسوع وقيامته من بين الأموات، كان التلاميذ ومعهم يسوع يُبشرون بالخبر السار عن ملكوت الله. هذا يعني أنهم يُعلِّمون عن حُكم الله بواسطة يسوع الذي أتى ليخلِّص الناس ويجعلهم جزءًا من ملكوت الله الكامل. ترجِموا الخبر السار، أو الإنجيل، كما فعلتم في مقاطع سابقة. </w:t>
      </w:r>
      <w:r>
        <w:rPr>
          <w:rtl/>
          <w:cs/>
          <w:lang w:val="ar_AE" w:bidi="ar_AE"/>
        </w:rPr>
        <w:t>الإنجيل</w:t>
      </w:r>
      <w:r>
        <w:rPr>
          <w:rtl/>
          <w:cs/>
          <w:lang w:val="ar_AE" w:bidi="ar_AE"/>
        </w:rPr>
        <w:t xml:space="preserve"> كلمة موجودة في "قاموس الكلمات الرئيسية". </w:t>
      </w:r>
    </w:p>
    <w:p>
      <w:pPr>
        <w:bidi/>
      </w:pPr>
      <w:r>
        <w:rPr>
          <w:rtl/>
          <w:cs/>
          <w:lang w:val="ar_AE" w:bidi="ar_AE"/>
        </w:rPr>
      </w:r>
      <w:r>
        <w:rPr>
          <w:rtl/>
          <w:cs/>
          <w:lang w:val="ar_AE" w:bidi="ar_AE"/>
        </w:rPr>
        <w:t xml:space="preserve">استخدم التلميذ متَّى ملكوت السموات ليتحدث عن ملكوت الله. في يومٍ ما، سيعود يسوع ليؤسس ملكوت الله الجديد والكامِل. هنا، يستخدم متّى الكلمة </w:t>
      </w:r>
      <w:r>
        <w:rPr>
          <w:b/>
          <w:rtl/>
          <w:cs/>
          <w:lang w:val="ar_AE" w:bidi="ar_AE"/>
        </w:rPr>
        <w:t>ملكوت</w:t>
      </w:r>
      <w:r>
        <w:rPr>
          <w:rtl/>
          <w:cs/>
          <w:lang w:val="ar_AE" w:bidi="ar_AE"/>
        </w:rPr>
        <w:t xml:space="preserve"> ليشير إلى ملكوت السموات. ترجِموا "ملكوت" بالطريقة عينها كما فعلتم في المقاطع السابقة. </w:t>
      </w:r>
      <w:r>
        <w:rPr>
          <w:rtl/>
          <w:cs/>
          <w:lang w:val="ar_AE" w:bidi="ar_AE"/>
        </w:rPr>
        <w:t>ملكوت السموات</w:t>
      </w:r>
      <w:r>
        <w:rPr>
          <w:rtl/>
          <w:cs/>
          <w:lang w:val="ar_AE" w:bidi="ar_AE"/>
        </w:rPr>
        <w:t xml:space="preserve"> مصطلح موجود في "قاموس الكلمات الرئيسية".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24:15–28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24: 15–28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 إلى نسخة صوتية لبشارة متى 24: 15–28 بترجمة أكثر دقة وسلاسة.</w:t>
      </w:r>
    </w:p>
    <w:p>
      <w:pPr>
        <w:bidi/>
      </w:pPr>
      <w:r>
        <w:rPr>
          <w:rtl/>
          <w:cs/>
          <w:lang w:val="ar_AE" w:bidi="ar_AE"/>
        </w:rPr>
      </w:r>
      <w:r>
        <w:rPr>
          <w:rtl/>
          <w:cs/>
          <w:lang w:val="ar_AE" w:bidi="ar_AE"/>
        </w:rPr>
        <w:t>وفي هذا المقطع، يواصل الرب يسوع تعليم تلاميذه على جبل الزيتون؛ كما تتذكرون أن الرب يسوع في أسبوعه الأخير من حياته لأنه سيموت، وسيقوم ويعود إلى السماء، لذا فهو يُعد تلاميذه للحياة والتلمذة بعد عودته إلى السماء، لكن قبل ذلك ليجمع أتباعه ويؤسس ملكوته.</w:t>
      </w:r>
    </w:p>
    <w:p>
      <w:pPr>
        <w:bidi/>
      </w:pPr>
      <w:r>
        <w:rPr>
          <w:rtl/>
          <w:cs/>
          <w:lang w:val="ar_AE" w:bidi="ar_AE"/>
        </w:rPr>
      </w:r>
      <w:r>
        <w:rPr>
          <w:rtl/>
          <w:cs/>
          <w:lang w:val="ar_AE" w:bidi="ar_AE"/>
        </w:rPr>
        <w:t>في المقطع السابق، سأله تلاميذه عن متى سيهدم الناس هيكل الله في أورشليم، وما هي علامات مجيئه الثاني، ونهاية العالم؛ وجاء رده أولًا بإخبارهم بما ستكون عليه الحياة في العموم، منوهًا أنهم لن يعرفوا لا الوقت ولا الساعة لنهاية العالم. وفي هذا المقطع، يواصل الرب يسوع تعليم تلاميذه عن زمان قبل نهاية العالم، لكنه يخبرهم هنا عن حدث محدد؛</w:t>
      </w:r>
    </w:p>
    <w:p>
      <w:pPr>
        <w:bidi/>
      </w:pPr>
      <w:r>
        <w:rPr>
          <w:rtl/>
          <w:cs/>
          <w:lang w:val="ar_AE" w:bidi="ar_AE"/>
        </w:rPr>
      </w:r>
      <w:r>
        <w:rPr>
          <w:rtl/>
          <w:cs/>
          <w:lang w:val="ar_AE" w:bidi="ar_AE"/>
        </w:rPr>
        <w:t>فيقول: "فَمَتَى نَظَرْتُمْ «رِجْسَةَ ٱلْخَرَابِ» ٱلَّتِي قَالَ عَنْهَا دَانِيآلُ ٱلنَّبِيُّ قَائِمَةً فِي ٱلْمَكَانِ ٱلْمُقَدَّسِ ..."</w:t>
      </w:r>
    </w:p>
    <w:p>
      <w:pPr>
        <w:bidi/>
      </w:pPr>
      <w:r>
        <w:rPr>
          <w:rtl/>
          <w:cs/>
          <w:lang w:val="ar_AE" w:bidi="ar_AE"/>
        </w:rPr>
      </w:r>
      <w:r>
        <w:rPr>
          <w:rtl/>
          <w:cs/>
          <w:lang w:val="ar_AE" w:bidi="ar_AE"/>
        </w:rPr>
        <w:t>فالرب يسوع يشير إلى حدث نُبئَ به قبل قرون على لسان دانيال النبي، فالتلاميذ يعلمون هوية دانيال النبي وماذا قال. ويقتبس الرب يسوع الوصف عينه الذي دونه دانيال في نبوته، ليؤكد النبوة ويزيدها بما قاله الله على لسان دانيال. وكما في المقاطع الأخرى، يريد متّى أن يفهم مستمعيه أن الرب يسوع تحقيق لنبوات أنبياء اليهود ويكملهم، الأنبياء الذين أرسلهم الله في الماضي ليبلغوا كلمته إلى الشعب اليهودي.</w:t>
      </w:r>
    </w:p>
    <w:p>
      <w:pPr>
        <w:bidi/>
      </w:pPr>
      <w:r>
        <w:rPr>
          <w:rtl/>
          <w:cs/>
          <w:lang w:val="ar_AE" w:bidi="ar_AE"/>
        </w:rPr>
      </w:r>
      <w:r>
        <w:rPr>
          <w:rtl/>
          <w:cs/>
          <w:lang w:val="ar_AE" w:bidi="ar_AE"/>
        </w:rPr>
        <w:t>فبعض الترجمات تصيغها إلى "رِجْسَةَ ٱلْخَرَابِ"، في حين أن الترجمات الأخرى تشير إلى "نَجاسَةَ الخَرابِ"، أو "المُخَرِّبَ الشَّنيعَ"؛ فالرِجسة أو الشناعة هنا هما ما يمقته الله أو ما يغضبه، أما الخراب أو التدنيس هو حيث لا يستطيع شعب الله العبادة، والمكان المقدس يقصد على الأرجح هيكل أورشليم. فتذكروا أن الرب يسوع قال لتلاميذه أعلاه بأن الهيكَل سيُنقَض في يوم على يد الناس؛ فعلى الأرجح أي كانت النازلة التي توقع مقت الله على مقدسه، فستنقض هيكله، فالرِجس هنا على الأرجح شيء أقامة إنسان في المقدَس، وليس الرجسَ إنسانًا في حد ذاته.</w:t>
      </w:r>
    </w:p>
    <w:p>
      <w:pPr>
        <w:bidi/>
      </w:pPr>
      <w:r>
        <w:rPr>
          <w:rtl/>
          <w:cs/>
          <w:lang w:val="ar_AE" w:bidi="ar_AE"/>
        </w:rPr>
      </w:r>
      <w:r>
        <w:rPr>
          <w:rtl/>
          <w:cs/>
          <w:lang w:val="ar_AE" w:bidi="ar_AE"/>
        </w:rPr>
        <w:t>في مجموعة، توقفوا هنا وناقشوا السؤال التالي، تحدثوا عن الأماكن المقدسة أو الدينية في ثقافتكم. ما الذي يضفي عليها القداسة؟ وما الذي يرفع عنها القدسية أو ما الذي يدفع الناس إلى عدم التعبد فيها؟ أوقفوا سماع هذا التسجيل الصوتي هنا.</w:t>
      </w:r>
    </w:p>
    <w:p>
      <w:pPr>
        <w:bidi/>
      </w:pPr>
      <w:r>
        <w:rPr>
          <w:rtl/>
          <w:cs/>
          <w:lang w:val="ar_AE" w:bidi="ar_AE"/>
        </w:rPr>
      </w:r>
      <w:r>
        <w:rPr>
          <w:rtl/>
          <w:cs/>
          <w:lang w:val="ar_AE" w:bidi="ar_AE"/>
        </w:rPr>
        <w:t>فيعلق البشير مَتَّى كاتبًا: "لِيَفْهَمِ ٱلْقَارِئُ". في زمن مَتَّى كانت الرسائل والكتابات تُقرأ جهرًا على المسامع لقلة مَن كانوا يستطيعون القراءة؛ فَمَتَّى يُخبر قراء بشارته بالتمعن فيما يقوله الرب يسوع ليستوعبوه، فالرب يسوع لم يسهب في تفاصيل تلك الواقعة لا سيما زمن وقوعها، لذا يستلزم حكمة لمعرفة زمن وقوعها.</w:t>
      </w:r>
    </w:p>
    <w:p>
      <w:pPr>
        <w:bidi/>
      </w:pPr>
      <w:r>
        <w:rPr>
          <w:rtl/>
          <w:cs/>
          <w:lang w:val="ar_AE" w:bidi="ar_AE"/>
        </w:rPr>
      </w:r>
      <w:r>
        <w:rPr>
          <w:rtl/>
          <w:cs/>
          <w:lang w:val="ar_AE" w:bidi="ar_AE"/>
        </w:rPr>
        <w:t>في بشارة لوقا، دَوَّن البشير تعليم الرب يسوع لتلاميذه عن هذه الواقعة لا سيما معلومة حصار جيوش لمدينة أورشليم؛ ونعلم من التاريخ أن حربًا وقعت في إسرائيل بعد عودة الرب يسوع إلى السماء. فأعداء الشعب اليهودي هاجموا اليهودية، وحاصروا أورشليم وعبدوا أصنامهم في هيكل اليهود. فمن المحتمل أن "رِجسة الخرابِ" وقعت إبان هذا.</w:t>
      </w:r>
    </w:p>
    <w:p>
      <w:pPr>
        <w:bidi/>
      </w:pPr>
      <w:r>
        <w:rPr>
          <w:rtl/>
          <w:cs/>
          <w:lang w:val="ar_AE" w:bidi="ar_AE"/>
        </w:rPr>
      </w:r>
      <w:r>
        <w:rPr>
          <w:rtl/>
          <w:cs/>
          <w:lang w:val="ar_AE" w:bidi="ar_AE"/>
        </w:rPr>
        <w:t>في مجموعة توقفوا هنا وناقشوا السؤال التالي، احكوا قصة عن وقوع حادث رهيب أو شنيع لك أو لشخص تعرفه. كيف تصفون واقعة شنيعة بلغتكم؟ أوقِفوا الاستماع إلى التسجيل الصوتي هنا.</w:t>
      </w:r>
    </w:p>
    <w:p>
      <w:pPr>
        <w:bidi/>
      </w:pPr>
      <w:r>
        <w:rPr>
          <w:rtl/>
          <w:cs/>
          <w:lang w:val="ar_AE" w:bidi="ar_AE"/>
        </w:rPr>
      </w:r>
      <w:r>
        <w:rPr>
          <w:rtl/>
          <w:cs/>
          <w:lang w:val="ar_AE" w:bidi="ar_AE"/>
        </w:rPr>
        <w:t>ويواصل الرب يسوع تعليمه بقوله: "فَحِينَئِذٍ لِيَهْرُبِ ٱلَّذِينَ فِي ٱلْيَهُودِيَّةِ إِلَى ٱلْجِبَالِ". فالرب يسوع يحض جميع الناس الذين يعيشون في منطقة اليهودية، في إسرائيل، التي تقع فيها أورشليم، فعندما يرى أهل اليهودية هذا الشئ الرجس قائمًا في المكان المقدس، ليهربوا إلى الجبال، حيث سيجد الأعداء صعوبة في مطاردتهم.</w:t>
      </w:r>
    </w:p>
    <w:p>
      <w:pPr>
        <w:bidi/>
      </w:pPr>
      <w:r>
        <w:rPr>
          <w:rtl/>
          <w:cs/>
          <w:lang w:val="ar_AE" w:bidi="ar_AE"/>
        </w:rPr>
      </w:r>
      <w:r>
        <w:rPr>
          <w:rtl/>
          <w:cs/>
          <w:lang w:val="ar_AE" w:bidi="ar_AE"/>
        </w:rPr>
        <w:t>في مجموعة، توقفوا هنا واطلعوا على خريطة لمنطقة اليهودية وصورة لتلالها. أوقفوا سماع هذا التسجيل الصوتي هنا.</w:t>
      </w:r>
    </w:p>
    <w:p>
      <w:pPr>
        <w:bidi/>
      </w:pPr>
      <w:r>
        <w:rPr>
          <w:rtl/>
          <w:cs/>
          <w:lang w:val="ar_AE" w:bidi="ar_AE"/>
        </w:rPr>
      </w:r>
      <w:r>
        <w:rPr>
          <w:rtl/>
          <w:cs/>
          <w:lang w:val="ar_AE" w:bidi="ar_AE"/>
        </w:rPr>
        <w:t>ويتابع الرب يسوع، "وَٱلَّذِي عَلَى ٱلسَّطْحِ فَلَا يَنْزِلْ لِيَأْخُذَ مِنْ بَيْتِهِ شَيْئًا"؛ كانت بيوت تلك الحقبة لها أسطح يطلعون إليها بسلالم خارجية، وكانوا كثيرًأ ما يصعدون إليها في المساء للاسترخاء والصلاة.</w:t>
      </w:r>
    </w:p>
    <w:p>
      <w:pPr>
        <w:bidi/>
      </w:pPr>
      <w:r>
        <w:rPr>
          <w:rtl/>
          <w:cs/>
          <w:lang w:val="ar_AE" w:bidi="ar_AE"/>
        </w:rPr>
      </w:r>
      <w:r>
        <w:rPr>
          <w:rtl/>
          <w:cs/>
          <w:lang w:val="ar_AE" w:bidi="ar_AE"/>
        </w:rPr>
        <w:t>في مجموعة، توقفوا هنا واطلعوا على صورة سطح بيت بسلم خارجي. أوقفوا سماع هذا التسجيل الصوتي هنا.</w:t>
      </w:r>
    </w:p>
    <w:p>
      <w:pPr>
        <w:bidi/>
      </w:pPr>
      <w:r>
        <w:rPr>
          <w:rtl/>
          <w:cs/>
          <w:lang w:val="ar_AE" w:bidi="ar_AE"/>
        </w:rPr>
      </w:r>
      <w:r>
        <w:rPr>
          <w:rtl/>
          <w:cs/>
          <w:lang w:val="ar_AE" w:bidi="ar_AE"/>
        </w:rPr>
        <w:t>ويُكمِل حديثه قائلًا، "وَٱلَّذِي فِي ٱلْحَقْلِ فَلَا يَرْجِعْ إِلَى وَرَائِهِ لِيَأْخُذَ ثِيَابَهُ"؛ عادة ما كان الفعلة يخلعون أرديتهم ويضعونها جانبًا في الحقل، فالثياب أو الرداء كان ملبسًا أساسيًا عند خروج المرء خارج بيته. قد ذكر الرب يسوع هذين المثالين ليُوضح للتلاميذ فجاعة الكارثة في ذلك الزمان.</w:t>
      </w:r>
    </w:p>
    <w:p>
      <w:pPr>
        <w:bidi/>
      </w:pPr>
      <w:r>
        <w:rPr>
          <w:rtl/>
          <w:cs/>
          <w:lang w:val="ar_AE" w:bidi="ar_AE"/>
        </w:rPr>
      </w:r>
      <w:r>
        <w:rPr>
          <w:rtl/>
          <w:cs/>
          <w:lang w:val="ar_AE" w:bidi="ar_AE"/>
        </w:rPr>
        <w:t>في مجموعة، توقَّفوا هنا واطلعوا على صورة رجل يرتدي رداءً. أوقفوا سماع هذا التسجيل الصوتي هنا.</w:t>
      </w:r>
    </w:p>
    <w:p>
      <w:pPr>
        <w:bidi/>
      </w:pPr>
      <w:r>
        <w:rPr>
          <w:rtl/>
          <w:cs/>
          <w:lang w:val="ar_AE" w:bidi="ar_AE"/>
        </w:rPr>
      </w:r>
      <w:r>
        <w:rPr>
          <w:rtl/>
          <w:cs/>
          <w:lang w:val="ar_AE" w:bidi="ar_AE"/>
        </w:rPr>
        <w:t>ليصيح الرب يسوع كربًا "وَوَيْلٌ لِلْحَبَالَى وَٱلْمُرْضِعَاتِ فِي تِلْكَ ٱلْأَيَّامِ!" فالحبالى والمرضعات أكثر عرضة للخطر في أوقات الحروب والكوارث.</w:t>
      </w:r>
    </w:p>
    <w:p>
      <w:pPr>
        <w:bidi/>
      </w:pPr>
      <w:r>
        <w:rPr>
          <w:rtl/>
          <w:cs/>
          <w:lang w:val="ar_AE" w:bidi="ar_AE"/>
        </w:rPr>
      </w:r>
      <w:r>
        <w:rPr>
          <w:rtl/>
          <w:cs/>
          <w:lang w:val="ar_AE" w:bidi="ar_AE"/>
        </w:rPr>
        <w:t>ويستكمل الرب يسوع بوصية قائلًا: "وَصَلُّوا لِكَيْ لَا يَكُونَ هَرَبُكُمْ فِي شِتَاءٍ وَلَا فِي سَبْتٍ". في اللغة الأصلية، جملة "وَصَلُّوا" تأتي في زمن المضارع المستمر، أي عادة صلاة لا تنقطع؛ فهو لا يخبر التلاميذ بتوقيت وقوع النازلة، ليكون عليهم مداومة الصلاة استعدادًا لها. فشتاء أورشليم واليهودية يعني هطول الأمطار وهبوب العواصف، والأمطار قد تسبب فيضانات مما يعيق الناس عن الهروب؛ والسبت كان يوم الراحة والعبادة بحسب الناموس، وربما كان الشعب اليهودي صارمًا للغاية في طاعة الشرائع اليهودية التي تمنع الناس من السير لمسافات بعيدة في السبت. وكثيرًا ما كان تُغلق أبواب المدينة في السبت. لذا كان سيكون الهروب أشقى إن لم يكن مستحيلًا!</w:t>
      </w:r>
    </w:p>
    <w:p>
      <w:pPr>
        <w:bidi/>
      </w:pPr>
      <w:r>
        <w:rPr>
          <w:rtl/>
          <w:cs/>
          <w:lang w:val="ar_AE" w:bidi="ar_AE"/>
        </w:rPr>
      </w:r>
      <w:r>
        <w:rPr>
          <w:rtl/>
          <w:cs/>
          <w:lang w:val="ar_AE" w:bidi="ar_AE"/>
        </w:rPr>
        <w:t>ويُكمِل قائلًا: "لِأَنَّهُ يَكُونُ حِينَئِذٍ ضِيقٌ عَظِيمٌ لَمْ يَكُنْ مِثْلُهُ مُنْذُ ٱبْتِدَاءِ ٱلْعَالَمِ إِلَى ٱلْآنَ، وَلَنْ يَكُونَ. وَلَوْ لَمْ تُقَصَّرْ تِلْكَ ٱلْأَيَّامُ لَمْ يَخْلُصْ جَسَدٌ. وَلَكِنْ لِأَجْلِ ٱلْمُخْتَارِينَ تُقَصَّرُ تِلْكَ ٱلْأَيَّامُ". بصيغة أخرى، إن لم يقصر الرب زمن هذه الضيقة، لهلك كل البشر؛ ولما نجا إنسان، لأن الضيقة هي الأعظم على الإطلاق. هنا ينطق الرب يسوع بكلمات حادة تبرز مدى جسامة الضيقة، لكنه يعلن أن الله لا يزال متسيدًا ومتحكمًا وحاملًا لمختاريه ويعمل على حمايتهم.</w:t>
      </w:r>
    </w:p>
    <w:p>
      <w:pPr>
        <w:bidi/>
      </w:pPr>
      <w:r>
        <w:rPr>
          <w:rtl/>
          <w:cs/>
          <w:lang w:val="ar_AE" w:bidi="ar_AE"/>
        </w:rPr>
      </w:r>
      <w:r>
        <w:rPr>
          <w:rtl/>
          <w:cs/>
          <w:lang w:val="ar_AE" w:bidi="ar_AE"/>
        </w:rPr>
        <w:t>ويُكمِل الرب يسوع تعليمه قائلًا: "حِينَئِذٍ إِنْ قَالَ لَكُمْ أَحَدٌ: هُوَذَا ٱلْمَسِيحُ هُنَا! أَوْ: هُنَاكَ! فَلَا تُصَدِّقُوا. لِأَنَّهُ سَيَقُومُ مُسَحَاءُ كَذَبَةٌ وَأَنْبِيَاءُ كَذَبَةٌ وَيُعْطُونَ آيَاتٍ عَظِيمَةً وَعَجَائِبَ، حَتَّى يُضِلُّوا لَوْ أَمْكَنَ ٱلْمُخْتَارِينَ أَيْضًا". هنا ينتقل الرب يسوع إلى تحذير جديد، لكنه لا يزال يتحدث عن الزمان عينه؛ فيقول، سيظهر قوم يدعي كل منهم بأنهم المسيا -المخلص الموعود- أو أحد الأنبياء محاولين خداع الناس، حتى إنهم سيحاولون خداع مختاري الله المؤمنين به ويتبعونه. لكن في قوله "حَتَّى يُضِلُّوا لَوْ أَمْكَنَ ٱلْمُخْتَارِينَ أَيْضًا"، فهو يقول إن لشعب الله القدرة على مقاومة تصديق أكاذيب هؤلاء المسحاء والأنبياء الكذبة.</w:t>
      </w:r>
    </w:p>
    <w:p>
      <w:pPr>
        <w:bidi/>
      </w:pPr>
      <w:r>
        <w:rPr>
          <w:rtl/>
          <w:cs/>
          <w:lang w:val="ar_AE" w:bidi="ar_AE"/>
        </w:rPr>
      </w:r>
      <w:r>
        <w:rPr>
          <w:rtl/>
          <w:cs/>
          <w:lang w:val="ar_AE" w:bidi="ar_AE"/>
        </w:rPr>
        <w:t>في مجموعة، توقفوا هنا وتناقشوا في السؤال التالي: ليروي أي منكم قصة عن وقت رأى فيه أو شخص يعرفه أو سمع عن شخص يحاول خداع الناس. أوقفوا سماع هذا التسجيل الصوتي هنا.</w:t>
      </w:r>
    </w:p>
    <w:p>
      <w:pPr>
        <w:bidi/>
      </w:pPr>
      <w:r>
        <w:rPr>
          <w:rtl/>
          <w:cs/>
          <w:lang w:val="ar_AE" w:bidi="ar_AE"/>
        </w:rPr>
      </w:r>
      <w:r>
        <w:rPr>
          <w:rtl/>
          <w:cs/>
          <w:lang w:val="ar_AE" w:bidi="ar_AE"/>
        </w:rPr>
        <w:t>فيتوقف يسوع عن تعليمه ليؤكد نقطته: "هَا أَنَا قَدْ سَبَقْتُ وَأَخْبَرْتُكُمْ". كان التلاميذ قد سألوا الرب يسوع عن العلامات التي ينتظرونها، لكن إذا لم يكن التلاميذ متيقظين، لصدقوا العلامات الكاذبة. فالرب يسوع يُعِد تلاميذه ويحذرهم مجددًا من تصديق المسحاء الكذبة؛ فعلى تلميذ المسيح معرفة تعاليمه وتذكرها ليمتلك الحكمة وكشف أكاذيب المخادعين.</w:t>
      </w:r>
    </w:p>
    <w:p>
      <w:pPr>
        <w:bidi/>
      </w:pPr>
      <w:r>
        <w:rPr>
          <w:rtl/>
          <w:cs/>
          <w:lang w:val="ar_AE" w:bidi="ar_AE"/>
        </w:rPr>
      </w:r>
      <w:r>
        <w:rPr>
          <w:rtl/>
          <w:cs/>
          <w:lang w:val="ar_AE" w:bidi="ar_AE"/>
        </w:rPr>
        <w:t>في مجموعة، توقفوا هنا وتناقشوا في السؤال التالي: ليرو أحدكم قصة عن تحذيره لشخص ما، أو هو مَن حذره، بشأن شيء ما. أوقفوا سماع هذا التسجيل الصوتي هنا.</w:t>
      </w:r>
    </w:p>
    <w:p>
      <w:pPr>
        <w:bidi/>
      </w:pPr>
      <w:r>
        <w:rPr>
          <w:rtl/>
          <w:cs/>
          <w:lang w:val="ar_AE" w:bidi="ar_AE"/>
        </w:rPr>
      </w:r>
      <w:r>
        <w:rPr>
          <w:rtl/>
          <w:cs/>
          <w:lang w:val="ar_AE" w:bidi="ar_AE"/>
        </w:rPr>
        <w:t>فيستكمل الرب يسوع تحذيره: "فَإِنْ قَالُوا لَكُمْ: هَا هُوَ فِي ٱلْبَرِّيَّةِ! فَلَا تَخْرُجُوا. هَا هُوَ فِي ٱلْمَخَادِعِ! فَلَا تُصَدِّقُوا". يظن بعض اليهود أن المسيح سيظهر في الصحراء أو البرية؛ الصحراء هي الأرض القاحلة النائية، والمخادع غير مرئية؛ فالرب يسوع يقول إن المسحاء الكذبة سيأتون في الخفاء ليحشدوا أتباعًا إلى أماكن لا يراها الآخرون.</w:t>
      </w:r>
    </w:p>
    <w:p>
      <w:pPr>
        <w:bidi/>
      </w:pPr>
      <w:r>
        <w:rPr>
          <w:rtl/>
          <w:cs/>
          <w:lang w:val="ar_AE" w:bidi="ar_AE"/>
        </w:rPr>
      </w:r>
      <w:r>
        <w:rPr>
          <w:rtl/>
          <w:cs/>
          <w:lang w:val="ar_AE" w:bidi="ar_AE"/>
        </w:rPr>
        <w:t>في مجموعة، توقفوا هنا واطلعوا على صور الصحراء ومخادع مخفية في بيوت. أوقفوا سماع هذا التسجيل الصوتي هنا.</w:t>
      </w:r>
    </w:p>
    <w:p>
      <w:pPr>
        <w:bidi/>
      </w:pPr>
      <w:r>
        <w:rPr>
          <w:rtl/>
          <w:cs/>
          <w:lang w:val="ar_AE" w:bidi="ar_AE"/>
        </w:rPr>
      </w:r>
      <w:r>
        <w:rPr>
          <w:rtl/>
          <w:cs/>
          <w:lang w:val="ar_AE" w:bidi="ar_AE"/>
        </w:rPr>
        <w:t>ويشرح الرب يسوع سبب تحذيره لهم من العلامات الزائفة، فيقول: "لِأَنَّهُ كَمَا أَنَّ ٱلْبَرْقَ يَخْرُجُ مِنَ ٱلْمَشَارِقِ وَيَظْهَرُ إِلَى ٱلْمَغَارِبِ، هَكَذَا يَكُونُ أَيْضًا مَجِيءُ ٱبْنِ ٱلْإِنْسَانِ"؛ فهو هنا يتحدث عن عودته ليجمع أتباعه، العودة التي ستحدث في نهاية الزمان، وكما تحدث قبلًا مرات عديدة، فهو يتحدث عن نفسه عندما يستخدم لقب ابن الإنسان. فدانيال النبي تنبأ بدوره عن مجيء ابن الإنسان، وهنا الرب يسوع يُخبر تلاميذه بأنه ابن الإنسان الذي تنبأ عنه دانيال.</w:t>
      </w:r>
    </w:p>
    <w:p>
      <w:pPr>
        <w:bidi/>
      </w:pPr>
      <w:r>
        <w:rPr>
          <w:rtl/>
          <w:cs/>
          <w:lang w:val="ar_AE" w:bidi="ar_AE"/>
        </w:rPr>
      </w:r>
      <w:r>
        <w:rPr>
          <w:rtl/>
          <w:cs/>
          <w:lang w:val="ar_AE" w:bidi="ar_AE"/>
        </w:rPr>
        <w:t>فالبرق عبارة عن وميض في السماء خاطف الظهور، غالبًا ما يظهر في أثناء العواصف، وميضه ساطع لدرجة أنه يُرى من على مسافات بعيدة للغاية. والمشارق منتهى السماء حيث تشرق الشمس، والمغارب مقابله نهاية السماء حيث تغرب؛ فهو يقول مثل البرق الذي يُضيء السماء كلها، فكل البشر في كل مكان سيرونه هكذا عائدًا. وخلافًا للمسحاء الكذبة، فإن المسيح الحقيقي سيأتي فجأة ويراه كل البشر.</w:t>
      </w:r>
    </w:p>
    <w:p>
      <w:pPr>
        <w:bidi/>
      </w:pPr>
      <w:r>
        <w:rPr>
          <w:rtl/>
          <w:cs/>
          <w:lang w:val="ar_AE" w:bidi="ar_AE"/>
        </w:rPr>
      </w:r>
      <w:r>
        <w:rPr>
          <w:rtl/>
          <w:cs/>
          <w:lang w:val="ar_AE" w:bidi="ar_AE"/>
        </w:rPr>
        <w:t>في مجموعة، توقَّفوا هنا واطلعوا على صورة للبرق. أوقفوا سماع هذا التسجيل الصوتي هنا.</w:t>
      </w:r>
    </w:p>
    <w:p>
      <w:pPr>
        <w:bidi/>
      </w:pPr>
      <w:r>
        <w:rPr>
          <w:rtl/>
          <w:cs/>
          <w:lang w:val="ar_AE" w:bidi="ar_AE"/>
        </w:rPr>
      </w:r>
      <w:r>
        <w:rPr>
          <w:rtl/>
          <w:cs/>
          <w:lang w:val="ar_AE" w:bidi="ar_AE"/>
        </w:rPr>
        <w:t>ويضيف مثلًا: "لِأَنَّهُ حَيْثُمَا تَكُنِ ٱلْجُثَّةُ، فَهُنَاكَ تَجْتَمِعُ ٱلنُّسُورُ"؛ فالنسور طيور جارحة كبيرة الحجم تتغذى على الجيف، وفي زمن الرب يسوع، عندما كان الناس يرون مجموعةً من النسور يعلمون بوجود جيفة في ذلك المكان. ألقى الرب يسوع هذا المثل ليؤكد أم كل البشر سيعلمون بعودته، أي أن عودته ستكون مرئية للجميع كرؤية سبب تجمع النسور.</w:t>
      </w:r>
    </w:p>
    <w:p>
      <w:pPr>
        <w:bidi/>
      </w:pPr>
      <w:r>
        <w:rPr>
          <w:rtl/>
          <w:cs/>
          <w:lang w:val="ar_AE" w:bidi="ar_AE"/>
        </w:rPr>
      </w:r>
      <w:r>
        <w:rPr>
          <w:rtl/>
          <w:cs/>
          <w:lang w:val="ar_AE" w:bidi="ar_AE"/>
        </w:rPr>
        <w:t>في مجموعة، توقَّفوا هنا واطلعوا على صورة تجمع للنسور حول جيفة. أوقفوا سماع هذا التسجيل الصوتي هنا.</w:t>
      </w:r>
    </w:p>
    <w:p>
      <w:pPr>
        <w:bidi/>
      </w:pPr>
      <w:r>
        <w:rPr>
          <w:rtl/>
          <w:cs/>
          <w:lang w:val="ar_AE" w:bidi="ar_AE"/>
        </w:rPr>
      </w:r>
      <w:r>
        <w:rPr>
          <w:rtl/>
          <w:cs/>
          <w:lang w:val="ar_AE" w:bidi="ar_AE"/>
        </w:rPr>
        <w:t>في مجموعة، توقَّفوا وتناقشوا في السؤال التالي: ليذكر أي منكم مثل شائع في ثقافتكم، وتناقشوا فيه وفي معناه، وتأملوا معنى المثل الذي قاله الرب يسوع لتلاميذه، وابحثوا عما إذا كان أي من الأمثال في ثقافتكم يعني المعنى ذاته، وإن لم تجدوا مثلًا، تناقشوا في صيغة ترجمية لمثل الرب يسوع. أوقفوا سماع هذا التسجيل الصوتي هنا.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 إلى نسخة صوتية لإنجيل متّى 24: 15–28 من ترجمة أكثر دقة وسلاسة.</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يواصل يسوع تعليمه للتلاميذ، ويخبرهم عن حدث مُحدّد سيحدث، ويقول إن جميع الذين في اليهودية يجب أن يهربوا إلى الجبال عندما يعاينون ذلك الحدث.</w:t>
      </w:r>
    </w:p>
    <w:p>
      <w:pPr>
        <w:bidi/>
      </w:pPr>
      <w:r>
        <w:rPr>
          <w:rtl/>
          <w:cs/>
          <w:lang w:val="ar_AE" w:bidi="ar_AE"/>
        </w:rPr>
      </w:r>
      <w:r>
        <w:rPr>
          <w:b/>
          <w:rtl/>
          <w:cs/>
          <w:lang w:val="ar_AE" w:bidi="ar_AE"/>
        </w:rPr>
        <w:t>في المشهد الثاني:</w:t>
      </w:r>
      <w:r>
        <w:rPr>
          <w:rtl/>
          <w:cs/>
          <w:lang w:val="ar_AE" w:bidi="ar_AE"/>
        </w:rPr>
        <w:t xml:space="preserve"> يقول يسوع إن هذا الحدث سيكون رهيبًا، وخاصة على النساء الحوامل والأمهات اللواتي ما زلن يُرضعن أطفالهن. ويوصي شعبه أن يصلّوا حتى لا يضطروا إلى الهرب في الشتاء أو في يوم السبت.</w:t>
      </w:r>
    </w:p>
    <w:p>
      <w:pPr>
        <w:bidi/>
      </w:pPr>
      <w:r>
        <w:rPr>
          <w:rtl/>
          <w:cs/>
          <w:lang w:val="ar_AE" w:bidi="ar_AE"/>
        </w:rPr>
      </w:r>
      <w:r>
        <w:rPr>
          <w:b/>
          <w:rtl/>
          <w:cs/>
          <w:lang w:val="ar_AE" w:bidi="ar_AE"/>
        </w:rPr>
        <w:t>في المشهد الثالث:</w:t>
      </w:r>
      <w:r>
        <w:rPr>
          <w:rtl/>
          <w:cs/>
          <w:lang w:val="ar_AE" w:bidi="ar_AE"/>
        </w:rPr>
        <w:t xml:space="preserve"> سيقول الناس إن المسيَّا هنا أو هناك لأن مسحاء وأنبياء كذبة سيظهرون في أماكن نائية وسرّية ليحاولوا أن يضللوا مختاري الله، لكن مجيء ابن الإنسان سيكون مثل البرق الذي يراه الجميع.</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الناس الذين يعيشون في اليهودية</w:t>
      </w:r>
    </w:p>
    <w:p>
      <w:pPr>
        <w:pStyle w:val="ListBullet"/>
        <w:bidi/>
        <w:spacing w:line="240" w:lineRule="auto"/>
        <w:ind w:left="720"/>
      </w:pPr>
      <w:r>
        <w:rPr>
          <w:rtl/>
          <w:cs/>
          <w:lang w:val="ar_AE" w:bidi="ar_AE"/>
        </w:rPr>
      </w:r>
      <w:r>
        <w:rPr>
          <w:rtl/>
          <w:cs/>
          <w:lang w:val="ar_AE" w:bidi="ar_AE"/>
        </w:rPr>
        <w:t>شخص يقول: "المسيَّا هنا أو هناك"</w:t>
      </w:r>
    </w:p>
    <w:p>
      <w:pPr>
        <w:pStyle w:val="ListBullet"/>
        <w:bidi/>
        <w:spacing w:line="240" w:lineRule="auto"/>
        <w:ind w:left="720"/>
      </w:pPr>
      <w:r>
        <w:rPr>
          <w:rtl/>
          <w:cs/>
          <w:lang w:val="ar_AE" w:bidi="ar_AE"/>
        </w:rPr>
      </w:r>
      <w:r>
        <w:rPr>
          <w:rtl/>
          <w:cs/>
          <w:lang w:val="ar_AE" w:bidi="ar_AE"/>
        </w:rPr>
        <w:t>المسحاء والأنبياء الكذبة</w:t>
      </w:r>
    </w:p>
    <w:p>
      <w:pPr>
        <w:bidi/>
      </w:pPr>
      <w:r>
        <w:rPr>
          <w:rtl/>
          <w:cs/>
          <w:lang w:val="ar_AE" w:bidi="ar_AE"/>
        </w:rPr>
      </w:r>
      <w:r>
        <w:rPr>
          <w:rtl/>
          <w:cs/>
          <w:lang w:val="ar_AE" w:bidi="ar_AE"/>
        </w:rPr>
        <w:t>انتبهوا كمجموعة، إلى هذه الأجزاء في سياق المقطع: لا يزال يسوع يُعلِّم تلاميذه على جبل الزيتون.</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p>
    <w:p>
      <w:pPr>
        <w:bidi/>
      </w:pPr>
      <w:r>
        <w:rPr>
          <w:rtl/>
          <w:cs/>
          <w:lang w:val="ar_AE" w:bidi="ar_AE"/>
        </w:rPr>
      </w:r>
      <w:r>
        <w:rPr>
          <w:rtl/>
          <w:cs/>
          <w:lang w:val="ar_AE" w:bidi="ar_AE"/>
        </w:rPr>
        <w:t xml:space="preserve">في هذا المشهد الأول، ما زال يسوع يعلّم تلاميذه على جبل الزيتون؛ فيقول لهم: "فَمَتَى نَظَرْتُمْ «رِجْسَةَ الْخَرَابِ» الَّتِي قَالَ عَنْهَا دَانِيآلُ النَّبِيُّ قَائِمَةً فِي الْمَكَانِ الْمُقَدَّسِ - لِيَفْهَمِ الْقَارِئُ - </w:t>
      </w:r>
      <w:r>
        <w:rPr>
          <w:b/>
          <w:rtl/>
          <w:cs/>
          <w:lang w:val="ar_AE" w:bidi="ar_AE"/>
        </w:rPr>
        <w:t>فَحِينَئِذٍ</w:t>
      </w:r>
      <w:r>
        <w:rPr>
          <w:rtl/>
          <w:cs/>
          <w:lang w:val="ar_AE" w:bidi="ar_AE"/>
        </w:rPr>
        <w:t xml:space="preserve"> لِيَهْرُب الَّذِينَ فِي الْيَهُودِيَّةِ إِلَى الْجِبَالِ". من المهم أن تبدأ هذه القصة بطريقة تُظهر أن هذا استمرار للتعليم الذي بدأه يسوع في المقطع السابق. ترجم المقطع وكأنه استمرار للقصة السابقة بدون أي توقف أو انقطاع. كما يستخدم يسوع كلمة تدل على الزمن وتُترجم بكلمة "مَتَى"، ويقصد بها أن ما هو على وشك التكلّم عنه سيحدث بالتأكيد. إن بنية الجملة هي "فَمَتَى نَظَرْتُمْ «رِجْسَةَ الْخَرَابِ» (أي هذا الحدث) </w:t>
      </w:r>
      <w:r>
        <w:rPr>
          <w:b/>
          <w:rtl/>
          <w:cs/>
          <w:lang w:val="ar_AE" w:bidi="ar_AE"/>
        </w:rPr>
        <w:t>فَحِينَئِذٍ</w:t>
      </w:r>
      <w:r>
        <w:rPr>
          <w:rtl/>
          <w:cs/>
          <w:lang w:val="ar_AE" w:bidi="ar_AE"/>
        </w:rPr>
        <w:t xml:space="preserve"> (أي في ذلك الوقت) لِيَهْرُب الَّذِينَ فِي الْيَهُودِيَّةِ إِلَى الْجِبَالِ".</w:t>
      </w:r>
    </w:p>
    <w:p>
      <w:pPr>
        <w:bidi/>
      </w:pPr>
      <w:r>
        <w:rPr>
          <w:rtl/>
          <w:cs/>
          <w:lang w:val="ar_AE" w:bidi="ar_AE"/>
        </w:rPr>
      </w:r>
      <w:r>
        <w:rPr>
          <w:rtl/>
          <w:cs/>
          <w:lang w:val="ar_AE" w:bidi="ar_AE"/>
        </w:rPr>
        <w:t>ويواصل يسوع كلامه: "وَالَّذِي عَلَى السَّطْحِ فَلاَ يَنْزِلْ لِيَأْخُذَ مِنْ بَيْتِهِ شَيْئًا، وَالَّذِي فِي الْحَقْلِ فَلاَ يَرْجعْ إِلَى وَرَائِهِ لِيَأْخُذَ ثِيَابَهُ".</w:t>
      </w:r>
    </w:p>
    <w:p>
      <w:pPr>
        <w:bidi/>
      </w:pPr>
      <w:r>
        <w:rPr>
          <w:rtl/>
          <w:cs/>
          <w:lang w:val="ar_AE" w:bidi="ar_AE"/>
        </w:rPr>
      </w:r>
      <w:r>
        <w:rPr>
          <w:rtl/>
          <w:cs/>
          <w:lang w:val="ar_AE" w:bidi="ar_AE"/>
        </w:rPr>
        <w:t xml:space="preserve">المشهد الثاني: يصرخ يسوع قائلًا: </w:t>
      </w:r>
      <w:r>
        <w:rPr>
          <w:b/>
          <w:rtl/>
          <w:cs/>
          <w:lang w:val="ar_AE" w:bidi="ar_AE"/>
        </w:rPr>
        <w:t>ويلٌ</w:t>
      </w:r>
      <w:r>
        <w:rPr>
          <w:rtl/>
          <w:cs/>
          <w:lang w:val="ar_AE" w:bidi="ar_AE"/>
        </w:rPr>
        <w:t xml:space="preserve"> لِلْحَبَالَى وَالْمُرْضِعَاتِ </w:t>
      </w:r>
      <w:r>
        <w:rPr>
          <w:b/>
          <w:rtl/>
          <w:cs/>
          <w:lang w:val="ar_AE" w:bidi="ar_AE"/>
        </w:rPr>
        <w:t>في تلك الأيّام</w:t>
      </w:r>
      <w:r>
        <w:rPr>
          <w:rtl/>
          <w:cs/>
          <w:lang w:val="ar_AE" w:bidi="ar_AE"/>
        </w:rPr>
        <w:t>. وَصَلُّوا لِكَيْ لاَ يَكُونَ هَرَبُكُمْ فِي شِتَاءٍ وَلاَ فِي سَبْتٍ". يستخدم يسوع الصراخ للتعبير عن الضيق أو الشفقة على النساء. تذكّروا أن يسوع لا يزال يتحدث عن نفس الفترة أو الحدث، لذلك يجب أن تتضمن الترجمة كلمة مثل "في ذلك الوقت" أو "حينئذٍ".</w:t>
      </w:r>
    </w:p>
    <w:p>
      <w:pPr>
        <w:bidi/>
      </w:pPr>
      <w:r>
        <w:rPr>
          <w:rtl/>
          <w:cs/>
          <w:lang w:val="ar_AE" w:bidi="ar_AE"/>
        </w:rPr>
      </w:r>
      <w:r>
        <w:rPr>
          <w:rtl/>
          <w:cs/>
          <w:lang w:val="ar_AE" w:bidi="ar_AE"/>
        </w:rPr>
        <w:t>توقفوا هنا وناقشوا معًا: يسوع يستخدم كلمة تعجب تُترجم أحيانًا "يا لَلبؤس" أو "يا لَهُوْل"، وهي كلمة تعبّر عن الشفقة أو الضيق مما قد يحدث لهؤلاء النساء. ناقشوا مع الفريق أنواع صيحات التعجب التي يستخدمونها في لغتهم. ما هي الكلمات التي يستخدمونها للتعبير عن الشفقة أو الحزن أو الضيق، أو المشاعر القوية؟ هل هناك تعبيرًا يمكنك استخدامه هنا؟ أوقفوا سماع هذا التسجيل الصوتي هنا.</w:t>
      </w:r>
    </w:p>
    <w:p>
      <w:pPr>
        <w:bidi/>
      </w:pPr>
      <w:r>
        <w:rPr>
          <w:rtl/>
          <w:cs/>
          <w:lang w:val="ar_AE" w:bidi="ar_AE"/>
        </w:rPr>
      </w:r>
      <w:r>
        <w:rPr>
          <w:rtl/>
          <w:cs/>
          <w:lang w:val="ar_AE" w:bidi="ar_AE"/>
        </w:rPr>
        <w:t>يفسّر يسوع قائلًا: "</w:t>
      </w:r>
      <w:r>
        <w:rPr>
          <w:b/>
          <w:rtl/>
          <w:cs/>
          <w:lang w:val="ar_AE" w:bidi="ar_AE"/>
        </w:rPr>
        <w:t>أَنَّهُ</w:t>
      </w:r>
      <w:r>
        <w:rPr>
          <w:rtl/>
          <w:cs/>
          <w:lang w:val="ar_AE" w:bidi="ar_AE"/>
        </w:rPr>
        <w:t xml:space="preserve"> يَكُونُ </w:t>
      </w:r>
      <w:r>
        <w:rPr>
          <w:b/>
          <w:rtl/>
          <w:cs/>
          <w:lang w:val="ar_AE" w:bidi="ar_AE"/>
        </w:rPr>
        <w:t>حِينَئِذٍ</w:t>
      </w:r>
      <w:r>
        <w:rPr>
          <w:rtl/>
          <w:cs/>
          <w:lang w:val="ar_AE" w:bidi="ar_AE"/>
        </w:rPr>
        <w:t xml:space="preserve"> ضِيقٌ عَظِيمٌ لَمْ يَكُنْ مِثْلُهُ مُنْذُ ابْتِدَاءِ الْعَالَمِ إِلَى الآنَ، وَلَنْ يَكُونَ." تذكّروا أن يسوع هنا يقدّم سبب حزنه وسبب وصيّته لهم بأن يصلّوا. وانتبهوا أنّ كلمة "حِينَئِذٍ" تشير إلى نفس الفترة أو الحدث. من المهم أن تُترجم هذه العبارات حتى لو تكررت.</w:t>
      </w:r>
    </w:p>
    <w:p>
      <w:pPr>
        <w:bidi/>
      </w:pPr>
      <w:r>
        <w:rPr>
          <w:rtl/>
          <w:cs/>
          <w:lang w:val="ar_AE" w:bidi="ar_AE"/>
        </w:rPr>
      </w:r>
      <w:r>
        <w:rPr>
          <w:rtl/>
          <w:cs/>
          <w:lang w:val="ar_AE" w:bidi="ar_AE"/>
        </w:rPr>
        <w:t>ثم يضيف يسوع: "</w:t>
      </w:r>
      <w:r>
        <w:rPr>
          <w:b/>
          <w:rtl/>
          <w:cs/>
          <w:lang w:val="ar_AE" w:bidi="ar_AE"/>
        </w:rPr>
        <w:t>وَلَوْ</w:t>
      </w:r>
      <w:r>
        <w:rPr>
          <w:rtl/>
          <w:cs/>
          <w:lang w:val="ar_AE" w:bidi="ar_AE"/>
        </w:rPr>
        <w:t xml:space="preserve">لَم تُقَصَّرْ تِلْكَ الأَيَّامُ لَمْ يَخْلُصْ جَسَدٌ. </w:t>
      </w:r>
      <w:r>
        <w:rPr>
          <w:b/>
          <w:rtl/>
          <w:cs/>
          <w:lang w:val="ar_AE" w:bidi="ar_AE"/>
        </w:rPr>
        <w:t>وَلكِنْ</w:t>
      </w:r>
      <w:r>
        <w:rPr>
          <w:rtl/>
          <w:cs/>
          <w:lang w:val="ar_AE" w:bidi="ar_AE"/>
        </w:rPr>
        <w:t xml:space="preserve"> لأَجْلِ الْمُخْتَارِينَ تُقَصَّرُ تِلْكَ الأَيَّامُ." تذكّروا أنّ يسوع يقارن بين خيارين: لذلك يجب أن يُستخدم في الترجمة لفظ يوضّح هذا التباين بين الفكرتين: الفكرة الأولى أن الله لم يُقصِّر تلك الأيام، والثانية أن الله بالفعل قصَّرها.</w:t>
      </w:r>
    </w:p>
    <w:p>
      <w:pPr>
        <w:bidi/>
      </w:pPr>
      <w:r>
        <w:rPr>
          <w:rtl/>
          <w:cs/>
          <w:lang w:val="ar_AE" w:bidi="ar_AE"/>
        </w:rPr>
      </w:r>
      <w:r>
        <w:rPr>
          <w:rtl/>
          <w:cs/>
          <w:lang w:val="ar_AE" w:bidi="ar_AE"/>
        </w:rPr>
        <w:t>وفي المشهد الثالث يحذّر يسوع تلاميذه قائلًا: "</w:t>
      </w:r>
      <w:r>
        <w:rPr>
          <w:b/>
          <w:rtl/>
          <w:cs/>
          <w:lang w:val="ar_AE" w:bidi="ar_AE"/>
        </w:rPr>
        <w:t>حِينَئِذٍ</w:t>
      </w:r>
      <w:r>
        <w:rPr>
          <w:rtl/>
          <w:cs/>
          <w:lang w:val="ar_AE" w:bidi="ar_AE"/>
        </w:rPr>
        <w:t xml:space="preserve"> إِنْ قَال لَكُمْ أَحَدٌ: </w:t>
      </w:r>
      <w:r>
        <w:rPr>
          <w:b/>
          <w:rtl/>
          <w:cs/>
          <w:lang w:val="ar_AE" w:bidi="ar_AE"/>
        </w:rPr>
        <w:t>هُوَذَا</w:t>
      </w:r>
      <w:r>
        <w:rPr>
          <w:rtl/>
          <w:cs/>
          <w:lang w:val="ar_AE" w:bidi="ar_AE"/>
        </w:rPr>
        <w:t xml:space="preserve"> الْمَسِيحُ هُنَا! أَوْ: هُنَاكَ! فَلاَ تُصَدِّقُوا. </w:t>
      </w:r>
      <w:r>
        <w:rPr>
          <w:b/>
          <w:rtl/>
          <w:cs/>
          <w:lang w:val="ar_AE" w:bidi="ar_AE"/>
        </w:rPr>
        <w:t>لأنَّهُ</w:t>
      </w:r>
      <w:r>
        <w:rPr>
          <w:rtl/>
          <w:cs/>
          <w:lang w:val="ar_AE" w:bidi="ar_AE"/>
        </w:rPr>
        <w:t xml:space="preserve">سَيَقُومُ مُسَحَاءُ كَذَبَةٌ وَأَنْبِيَاءُ كَذَبَةٌ وَيُعْطُونَ آيَاتٍ عَظِيمَةً وَعَجَائِبَ، </w:t>
      </w:r>
      <w:r>
        <w:rPr>
          <w:b/>
          <w:rtl/>
          <w:cs/>
          <w:lang w:val="ar_AE" w:bidi="ar_AE"/>
        </w:rPr>
        <w:t>حَتَّى</w:t>
      </w:r>
      <w:r>
        <w:rPr>
          <w:rtl/>
          <w:cs/>
          <w:lang w:val="ar_AE" w:bidi="ar_AE"/>
        </w:rPr>
        <w:t>يُضِلُّوا لَوْ أَمْكَنَ الْمُخْتَارِينَ أَيْضًا. تذكّروا أن يسوع يشرح لتلاميذه هنا السبب الذي لأجله ينبغي ألا يصدقوا من يخبرهم بأن المسيَّا في هذا المكان أو ذاك. فإذا قال لهم أحد إن المسيَّا قد جاء، فسيكون مسيَّا كاذبًا. تذكّروا أن الأنبياء الكذبة والمسيَّا الكذبة يصنعون آيات ومعجزات لأنهم يحاولون أن يجعلوا شعب الله يرتدّون عن الله.</w:t>
      </w:r>
    </w:p>
    <w:p>
      <w:pPr>
        <w:bidi/>
      </w:pPr>
      <w:r>
        <w:rPr>
          <w:rtl/>
          <w:cs/>
          <w:lang w:val="ar_AE" w:bidi="ar_AE"/>
        </w:rPr>
      </w:r>
      <w:r>
        <w:rPr>
          <w:rtl/>
          <w:cs/>
          <w:lang w:val="ar_AE" w:bidi="ar_AE"/>
        </w:rPr>
        <w:t>توقفوا هنا وناقشوا هذا السؤال كمجموعة: إن كلمة "انْظُرُوا" تُستخدم لجذب الانتباه بشكل خاص إلى شخص أو حدث أو كلام. ما الكلمات التي تستعملونها في لغتكم داخل القصص لجذب الانتباه إلى أمر يفعله أو يقوله أحد؟ أوقفوا سماع هذا التسجيل الصوتي هنا.</w:t>
      </w:r>
    </w:p>
    <w:p>
      <w:pPr>
        <w:bidi/>
      </w:pPr>
      <w:r>
        <w:rPr>
          <w:rtl/>
          <w:cs/>
          <w:lang w:val="ar_AE" w:bidi="ar_AE"/>
        </w:rPr>
      </w:r>
      <w:r>
        <w:rPr>
          <w:rtl/>
          <w:cs/>
          <w:lang w:val="ar_AE" w:bidi="ar_AE"/>
        </w:rPr>
        <w:t>"</w:t>
      </w:r>
      <w:r>
        <w:rPr>
          <w:b/>
          <w:rtl/>
          <w:cs/>
          <w:lang w:val="ar_AE" w:bidi="ar_AE"/>
        </w:rPr>
        <w:t>هَا</w:t>
      </w:r>
      <w:r>
        <w:rPr>
          <w:rtl/>
          <w:cs/>
          <w:lang w:val="ar_AE" w:bidi="ar_AE"/>
        </w:rPr>
        <w:t xml:space="preserve"> أَنَا قَدْ سَبَقْتُ وَأَخْبَرْتُكُمْ." تذكّروا أن تستخدموا كلمة في بداية المقطع تعني "انتبهوا إلى هذا."</w:t>
      </w:r>
    </w:p>
    <w:p>
      <w:pPr>
        <w:bidi/>
      </w:pPr>
      <w:r>
        <w:rPr>
          <w:rtl/>
          <w:cs/>
          <w:lang w:val="ar_AE" w:bidi="ar_AE"/>
        </w:rPr>
      </w:r>
      <w:r>
        <w:rPr>
          <w:rtl/>
          <w:cs/>
          <w:lang w:val="ar_AE" w:bidi="ar_AE"/>
        </w:rPr>
        <w:t>ويكمل يسوع تحذيره: "</w:t>
      </w:r>
      <w:r>
        <w:rPr>
          <w:b/>
          <w:rtl/>
          <w:cs/>
          <w:lang w:val="ar_AE" w:bidi="ar_AE"/>
        </w:rPr>
        <w:t>فَإِنْ</w:t>
      </w:r>
      <w:r>
        <w:rPr>
          <w:rtl/>
          <w:cs/>
          <w:lang w:val="ar_AE" w:bidi="ar_AE"/>
        </w:rPr>
        <w:t xml:space="preserve"> قَالُوا لَكُمْ: هَا هُوَ فِي الْبَرِّيَّةِ! فَلاَ تَخْرُجُوا. هَا هُوَ فِي الْمَخَادِعِ! فَلاَ تُصَدِّقُوا. </w:t>
      </w:r>
      <w:r>
        <w:rPr>
          <w:b/>
          <w:rtl/>
          <w:cs/>
          <w:lang w:val="ar_AE" w:bidi="ar_AE"/>
        </w:rPr>
        <w:t>لأَنَّهُ</w:t>
      </w:r>
      <w:r>
        <w:rPr>
          <w:rtl/>
          <w:cs/>
          <w:lang w:val="ar_AE" w:bidi="ar_AE"/>
        </w:rPr>
        <w:t xml:space="preserve"> كَمَا أَنَّ الْبَرْقَ يَخْرُجُ مِنَ الْمَشَارِقِ وَيَظْهَرُ إِلَى الْمَغَارِبِ، هكَذَا يَكُونُ أَيْضًا مَجِيءُ ابْنِ الإِنْسَانِ. لأَنَّهُ حَيْثُمَا تَكُنِ الْجُثَّةُ، فَهُنَاكَ تَجْتَمِعُ النُّسُورُ."</w:t>
      </w:r>
    </w:p>
    <w:p>
      <w:pPr>
        <w:bidi/>
      </w:pPr>
      <w:r>
        <w:rPr>
          <w:rtl/>
          <w:cs/>
          <w:lang w:val="ar_AE" w:bidi="ar_AE"/>
        </w:rPr>
      </w:r>
      <w:r>
        <w:rPr>
          <w:rtl/>
          <w:cs/>
          <w:lang w:val="ar_AE" w:bidi="ar_AE"/>
        </w:rPr>
        <w:t>يبدأ يسوع هذا المقطع بالحديث عن المسحاء الكذبة بنفس الطريقة التي يُنهي بها الحديث. أولًا يوصي يسوع التلاميذ ألا يصدقوا الذين يقولون إن المسيَّا هنا، ثم يوصيهم بأن ينتبهوا إلى ما يحدث. ثم يوصي يسوع تلاميذه مرة أخرى ألا يصدقوا الذين يقولون إن المسيَّا هنا.</w:t>
      </w:r>
    </w:p>
    <w:p>
      <w:pPr>
        <w:bidi/>
      </w:pPr>
      <w:r>
        <w:rPr>
          <w:rtl/>
          <w:cs/>
          <w:lang w:val="ar_AE" w:bidi="ar_AE"/>
        </w:rPr>
      </w:r>
      <w:r>
        <w:rPr>
          <w:rtl/>
          <w:cs/>
          <w:lang w:val="ar_AE" w:bidi="ar_AE"/>
        </w:rPr>
        <w:t xml:space="preserve">تذكّروا أن المقطع ينتهي بالسبب الذي جعل يسوع يقضي وقتًا طويلًا في تحذير تلاميذه من أن يصدّقوا من يقول إن المسيَّا هنا: </w:t>
      </w:r>
      <w:r>
        <w:rPr>
          <w:b/>
          <w:rtl/>
          <w:cs/>
          <w:lang w:val="ar_AE" w:bidi="ar_AE"/>
        </w:rPr>
        <w:t>لأن</w:t>
      </w:r>
      <w:r>
        <w:rPr>
          <w:rtl/>
          <w:cs/>
          <w:lang w:val="ar_AE" w:bidi="ar_AE"/>
        </w:rPr>
        <w:t xml:space="preserve"> مجيء المسيَّا سيكون واضحًا للجميع بحيث يعرفه كل إنسان. سيكون ظهور ابن الإنسان حدثًا منفصلًا، وليس خلال فترة "تلك الأيام" التي كان يسوع يتحدث عنها سابقًا.</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 إلى نسخة صوتية لإنجيل متّى 24: 15–28 من ترجمة أكثر دقة وسلاسة.</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الناس الذين يعيشون في اليهودية</w:t>
      </w:r>
    </w:p>
    <w:p>
      <w:pPr>
        <w:pStyle w:val="ListBullet"/>
        <w:bidi/>
        <w:spacing w:line="240" w:lineRule="auto"/>
        <w:ind w:left="720"/>
      </w:pPr>
      <w:r>
        <w:rPr>
          <w:rtl/>
          <w:cs/>
          <w:lang w:val="ar_AE" w:bidi="ar_AE"/>
        </w:rPr>
      </w:r>
      <w:r>
        <w:rPr>
          <w:rtl/>
          <w:cs/>
          <w:lang w:val="ar_AE" w:bidi="ar_AE"/>
        </w:rPr>
        <w:t>شخص يقول: "المسيَّا هنا أو هناك"</w:t>
      </w:r>
    </w:p>
    <w:p>
      <w:pPr>
        <w:pStyle w:val="ListBullet"/>
        <w:bidi/>
        <w:spacing w:line="240" w:lineRule="auto"/>
        <w:ind w:left="720"/>
      </w:pPr>
      <w:r>
        <w:rPr>
          <w:rtl/>
          <w:cs/>
          <w:lang w:val="ar_AE" w:bidi="ar_AE"/>
        </w:rPr>
      </w:r>
      <w:r>
        <w:rPr>
          <w:rtl/>
          <w:cs/>
          <w:lang w:val="ar_AE" w:bidi="ar_AE"/>
        </w:rPr>
        <w:t>المسحاء والأنبياء الكذبة</w:t>
      </w:r>
    </w:p>
    <w:p>
      <w:pPr>
        <w:bidi/>
      </w:pPr>
      <w:r>
        <w:rPr>
          <w:rtl/>
          <w:cs/>
          <w:lang w:val="ar_AE" w:bidi="ar_AE"/>
        </w:rPr>
      </w:r>
      <w:r>
        <w:rPr>
          <w:rtl/>
          <w:cs/>
          <w:lang w:val="ar_AE" w:bidi="ar_AE"/>
        </w:rPr>
        <w:t>كمجموعة، عليكم القيام بتمثيل المقطع مرتين، وذلك بلغتكم الأم.</w:t>
      </w:r>
    </w:p>
    <w:p>
      <w:pPr>
        <w:bidi/>
      </w:pPr>
      <w:r>
        <w:rPr>
          <w:rtl/>
          <w:cs/>
          <w:lang w:val="ar_AE" w:bidi="ar_AE"/>
        </w:rPr>
      </w:r>
      <w:r>
        <w:rPr>
          <w:rtl/>
          <w:cs/>
          <w:lang w:val="ar_AE" w:bidi="ar_AE"/>
        </w:rPr>
        <w:t>أولًا، قوموا بتمثيل القصة دون توقف. وانتبهوا جيدًا إلى الحوار، والحبكة، وسير الأحداث، والتسلسل الزمني للقصة. وتأكدوا من عدم إهمال تمثيل الأجزاء الصعبة أو المهمة من القصة. وساعدوا بعضكم البعض على تذكر كل جزء من القصة.</w:t>
      </w:r>
    </w:p>
    <w:p>
      <w:pPr>
        <w:bidi/>
      </w:pPr>
      <w:r>
        <w:rPr>
          <w:rtl/>
          <w:cs/>
          <w:lang w:val="ar_AE" w:bidi="ar_AE"/>
        </w:rPr>
      </w:r>
      <w:r>
        <w:rPr>
          <w:rtl/>
          <w:cs/>
          <w:lang w:val="ar_AE" w:bidi="ar_AE"/>
        </w:rPr>
        <w:t xml:space="preserve">أوقفوا سماع التسجيل الصوتي مؤقتًا هنا، ومثّلوا المقطع. </w:t>
      </w:r>
    </w:p>
    <w:p>
      <w:pPr>
        <w:bidi/>
      </w:pPr>
      <w:r>
        <w:rPr>
          <w:rtl/>
          <w:cs/>
          <w:lang w:val="ar_AE" w:bidi="ar_AE"/>
        </w:rPr>
      </w:r>
      <w:r>
        <w:rPr>
          <w:rtl/>
          <w:cs/>
          <w:lang w:val="ar_AE" w:bidi="ar_AE"/>
        </w:rPr>
        <w:t>يجب على المجموعة تمثيل المقطع مرة ثانية. في لحظات معينة أثناء التمثيل، توقفوا واسألوا الشخص الذي يقوم بتمثيل الشخصية: "ماذا تشعر أو بمَ تفكّر؟" وعلى من يقوم بتمثيل الشخصية أن يجيب بما كان سيشعر أو يفكّر به لو كان هو تلك الشخصية. ثم أعيدوا تمثيل المشهد مرة أخرى.</w:t>
      </w:r>
    </w:p>
    <w:p>
      <w:pPr>
        <w:bidi/>
      </w:pPr>
      <w:r>
        <w:rPr>
          <w:rtl/>
          <w:cs/>
          <w:lang w:val="ar_AE" w:bidi="ar_AE"/>
        </w:rPr>
      </w:r>
      <w:r>
        <w:rPr>
          <w:rtl/>
          <w:cs/>
          <w:lang w:val="ar_AE" w:bidi="ar_AE"/>
        </w:rPr>
        <w:t>أوقفوا سماع هذا التسجيل الصوتي مؤقتًا هنا، ومثّلوا المقطع مرة ثانية.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يصرخ يسوع بحزنٍ قائلاً: "وويلٌ للحَبالَى والمُرضِعاتِ في تِلكَ الأيّامِ! وصَلّوا لكَيْ لا يكونَ هَرَبُكُمْ في شِتاءٍ ولا في سبتٍ".</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يسوع: "بماذا تشعر أو تفكر؟" قد يجيب الشخص بعبارات مثل: "أشعر بالحزن لأني أهتم بشكل خاص بأولئك الذين لا يستطيعون الدفاع عن أنفسهم"، أو "أشعر بالانزعاج لأن هؤلاء النساء والأطفال قد يعانون أكثر من غيرهم"، أو "أشعر بالحزن على هؤلاء النساء والأطفال، لأنني أحبهم".</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 المشهد الأول، يقول يسوع لتلاميذه: "فمَتَى نَظَرتُمْ «رِجسَةَ الخَرابِ» الّتي قالَ عنها دانيآلُ النَّبيُّ قائمَةً في المَكانِ المُقَدَّسِ -ليَفهَمِ القارِئُ- فحينَئذٍ ليَهرُبِ الّذينَ في اليَهوديَّةِ إلَى الجِبالِ، والّذي علَى السَّطحِ فلا يَنزِلْ ليأخُذَ مِنْ بَيتِهِ شَيئًا، والّذي في الحَقلِ فلا يَرجِعْ إلَى ورائهِ ليأخُذَ ثيابَهُ".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الأشخاص الذين يؤدّون دور الناس الذين يعيشون في اليهودية: "بماذا تشعرون أو تفكّرون؟" قد يجيب أحدهم قائلًا: "نحن في حالة ذعر لأنّ الآخرين يركضون هاربين من خطر ما"، أو "أنا خائف لأنني أرى أعداء الله يقتربون من الهيكل"، أو "أنا قلق لأن بيت الله مهدد بالانتهاك".</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 المشهد الثاني، يصرخ يسوع بحزنٍ قائلاً: "وويلٌ للحَبالَى والمُرضِعاتِ في تِلكَ الأيّامِ! وصَلّوا لكَيْ لا يكونَ هَرَبُكُمْ في شِتاءٍ ولا في سبتٍ".</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يسوع: "بماذا تشعر أو تفكر؟" قد يجيب الشخص بعبارات مثل: "أشعر بالحزن لأني أهتم بشكل خاص بأولئك الذين لا يستطيعون الدفاع عن أنفسهم"، أو "أشعر بالانزعاج لأن هؤلاء النساء والأطفال قد يعانون أكثر من غيرهم"، أو "أشعر بالحزن على هؤلاء النساء والأطفال، لأنني أحبهم".</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يفسّر يسوع قائلًا: "أَنَّهُ يَكُونُ حِينَئِذٍ ضِيقٌ عَظِيمٌ لَمْ يَكُنْ مِثْلُهُ مُنْذُ ابْتِدَاءِ الْعَالَمِ إِلَى الآنَ، وَلَنْ يَكُونَ. ولَوْ لم تُقَصَّرْ تِلكَ الأيّامُ لم يَخلُصْ جَسَدٌ. ولكن لأجلِ المُختارينَ تُقَصَّرُ تِلكَ الأيّامُ".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الأشخاص الذين يؤدون دور التلاميذ: "بماذا تشعرون أو تفكرون؟" قد يجيب أحدهم قائلاً: "أشعر بالراحة لأنّ الله سيقصّر أيّام الضيق من أجل مختاريه"، أو "أتساءل إن كان هذا الضيق سيحدث في زماني"، أو "أفكر من الذي سيتسبّب في هذا الضيق العظيم".</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وفي المشهد الثالث، يحذِّر يسوع تلاميذه قائلًا: "حينَئذٍ إنْ قالَ لكُمْ أحَدٌ: هوذا المَسيحُ هنا! أو: هناكَ! فلا تُصَدِّقوا. 24لأنَّهُ سيَقومُ مُسَحاءُ كذَبَةٌ وأنبياءُ كذَبَةٌ ويُعطونَ آياتٍ عظيمَةً وعَجائبَ، حتَّى يُضِلّوا لو أمكَنَ المُختارينَ أيضًا. ها أنا قد سبَقتُ وأخبَرتُكُمْ".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الأشخاص الذين يؤدون دور التلاميذ: "بماذا تشعرون أو فيمَ تفكرون؟" قد يجيب الناس بعبارات مثل: "أنا متحير لأن يسوع لا يقول لنا ما هي العلامات الحقيقية"، أو "أنا مصمم ألا أصدّق أكاذيب الأنبياء الكذبة"، أو "نشعر بالفضول لنعرف متى سيعود يسوع".</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يستكمل الرب يسوع تحذيره: "فَإِنْ قَالُوا لَكُمْ: هَا هُوَ فِي ٱلْبَرِّيَّةِ! فَلَا تَخْرُجُوا. هَا هُوَ فِي الْمَخَادِعِ! فَلاَ تُصَدِّقُوا. لأنَّهُ كما أنَّ البَرقَ يَخرُجُ مِنَ المَشارِقِ ويَظهَرُ إلَى المَغارِبِ، هكذا يكونُ أيضًا مَجيءُ ابنِ الإنسانِ. لأنَّهُ حَيثُما تكُنِ الجُثَّةُ، فهناكَ تجتَمِعُ النُّسورُ".</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الممثلين الذين يؤدّون دور التلاميذ وسكان اليهودية: "بماذا تشعرون أو تفكّرون؟" قد يجيب أحدهم قائلاً: "نحن في حيرة لأننا لا نفهم معنى كلام يسوع عن البرق والنُّسور"، أو "نشعر بالقلق لأنّ حديثه يبدو غامضًا"، أو "نشعر بالخوف من الأنبياء الكذبة والمُسحاء المزيّفين".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لإنجيل متّى 24: 15 - 28 من التَرْجَمَة الأكثر فهمًا لكم.</w:t>
      </w:r>
    </w:p>
    <w:p>
      <w:pPr>
        <w:bidi/>
      </w:pPr>
      <w:r>
        <w:rPr>
          <w:rtl/>
          <w:cs/>
          <w:lang w:val="ar_AE" w:bidi="ar_AE"/>
        </w:rPr>
      </w:r>
      <w:r>
        <w:rPr>
          <w:rtl/>
          <w:cs/>
          <w:lang w:val="ar_AE" w:bidi="ar_AE"/>
        </w:rPr>
        <w:t>في هذه الخطوة، ستناقش المجموعة المصطلحات والكلمات الأساسية الواردة في هذا المقطع.</w:t>
      </w:r>
    </w:p>
    <w:p>
      <w:pPr>
        <w:bidi/>
      </w:pPr>
      <w:r>
        <w:rPr>
          <w:rtl/>
          <w:cs/>
          <w:lang w:val="ar_AE" w:bidi="ar_AE"/>
        </w:rPr>
      </w:r>
      <w:r>
        <w:rPr>
          <w:rtl/>
          <w:cs/>
          <w:lang w:val="ar_AE" w:bidi="ar_AE"/>
        </w:rPr>
        <w:t xml:space="preserve">يستمر يسوع في توجيه تلاميذه، قائلًا: "عندما ترون ما تحدَّث عنه النبي دانيال، أي </w:t>
      </w:r>
      <w:r>
        <w:rPr>
          <w:b/>
          <w:rtl/>
          <w:cs/>
          <w:lang w:val="ar_AE" w:bidi="ar_AE"/>
        </w:rPr>
        <w:t>رجسة الخراب</w:t>
      </w:r>
      <w:r>
        <w:rPr>
          <w:rtl/>
          <w:cs/>
          <w:lang w:val="ar_AE" w:bidi="ar_AE"/>
        </w:rPr>
        <w:t xml:space="preserve">، قائمة في المكان </w:t>
      </w:r>
      <w:r>
        <w:rPr>
          <w:b/>
          <w:rtl/>
          <w:cs/>
          <w:lang w:val="ar_AE" w:bidi="ar_AE"/>
        </w:rPr>
        <w:t>المقدس</w:t>
      </w:r>
      <w:r>
        <w:rPr>
          <w:rtl/>
          <w:cs/>
          <w:lang w:val="ar_AE" w:bidi="ar_AE"/>
        </w:rPr>
        <w:t>، يجب أنْ تهربوا".</w:t>
      </w:r>
    </w:p>
    <w:p>
      <w:pPr>
        <w:bidi/>
      </w:pPr>
      <w:r>
        <w:rPr>
          <w:rtl/>
          <w:cs/>
          <w:lang w:val="ar_AE" w:bidi="ar_AE"/>
        </w:rPr>
      </w:r>
      <w:r>
        <w:rPr>
          <w:rtl/>
          <w:cs/>
          <w:lang w:val="ar_AE" w:bidi="ar_AE"/>
        </w:rPr>
        <w:t>تُترجم عبارة "الرعب الرهيب" أيضًا إلى "رجسة الخراب" أو "أجسام مهينة للمقدسات تسبِّب التدنيس".</w:t>
      </w:r>
    </w:p>
    <w:p>
      <w:pPr>
        <w:bidi/>
      </w:pPr>
      <w:r>
        <w:rPr>
          <w:rtl/>
          <w:cs/>
          <w:lang w:val="ar_AE" w:bidi="ar_AE"/>
        </w:rPr>
      </w:r>
      <w:r>
        <w:rPr>
          <w:rtl/>
          <w:cs/>
          <w:lang w:val="ar_AE" w:bidi="ar_AE"/>
        </w:rPr>
        <w:t xml:space="preserve">الشيء </w:t>
      </w:r>
      <w:r>
        <w:rPr>
          <w:b/>
          <w:rtl/>
          <w:cs/>
          <w:lang w:val="ar_AE" w:bidi="ar_AE"/>
        </w:rPr>
        <w:t>الرجِس</w:t>
      </w:r>
      <w:r>
        <w:rPr>
          <w:rtl/>
          <w:cs/>
          <w:lang w:val="ar_AE" w:bidi="ar_AE"/>
        </w:rPr>
        <w:t xml:space="preserve"> أو </w:t>
      </w:r>
      <w:r>
        <w:rPr>
          <w:b/>
          <w:rtl/>
          <w:cs/>
          <w:lang w:val="ar_AE" w:bidi="ar_AE"/>
        </w:rPr>
        <w:t>الشيء المُنتهك لحُرمة المقدسات</w:t>
      </w:r>
      <w:r>
        <w:rPr>
          <w:rtl/>
          <w:cs/>
          <w:lang w:val="ar_AE" w:bidi="ar_AE"/>
        </w:rPr>
        <w:t xml:space="preserve"> هو شيء يكرهه الله وهو غير مقدس ونجس. على الأرجح هو جِسم مادي، ولهذا السبب تقول إحدى الترجمات: "مُنتهك لحُرمة المقدسات، أو جسم نجس". هذا الجسم هو شيء سيجلب </w:t>
      </w:r>
      <w:r>
        <w:rPr>
          <w:b/>
          <w:rtl/>
          <w:cs/>
          <w:lang w:val="ar_AE" w:bidi="ar_AE"/>
        </w:rPr>
        <w:t>الخراب</w:t>
      </w:r>
      <w:r>
        <w:rPr>
          <w:rtl/>
          <w:cs/>
          <w:lang w:val="ar_AE" w:bidi="ar_AE"/>
        </w:rPr>
        <w:t xml:space="preserve">. مكان خرِب، أو مُدنَّس، هو مكان لا يمكن أنْ يستخدمه الناس لأغراض مقدسة ثانيةً. </w:t>
      </w:r>
    </w:p>
    <w:p>
      <w:pPr>
        <w:bidi/>
      </w:pPr>
      <w:r>
        <w:rPr>
          <w:rtl/>
          <w:cs/>
          <w:lang w:val="ar_AE" w:bidi="ar_AE"/>
        </w:rPr>
      </w:r>
      <w:r>
        <w:rPr>
          <w:rtl/>
          <w:cs/>
          <w:lang w:val="ar_AE" w:bidi="ar_AE"/>
        </w:rPr>
        <w:t xml:space="preserve">سيجعل هذا الجسم الناس مذعورين وسيجعل المكان المقدس </w:t>
      </w:r>
      <w:r>
        <w:rPr>
          <w:rtl/>
          <w:cs/>
          <w:lang w:val="ar_AE" w:bidi="ar_AE"/>
        </w:rPr>
        <w:t>نجِس</w:t>
      </w:r>
      <w:r>
        <w:rPr>
          <w:rtl/>
          <w:cs/>
          <w:lang w:val="ar_AE" w:bidi="ar_AE"/>
        </w:rPr>
        <w:t>، أو غير مقدس وغير صالح للاستخدام.</w:t>
      </w:r>
    </w:p>
    <w:p>
      <w:pPr>
        <w:bidi/>
      </w:pPr>
      <w:r>
        <w:rPr>
          <w:rtl/>
          <w:cs/>
          <w:lang w:val="ar_AE" w:bidi="ar_AE"/>
        </w:rPr>
      </w:r>
      <w:r>
        <w:rPr>
          <w:rtl/>
          <w:cs/>
          <w:lang w:val="ar_AE" w:bidi="ar_AE"/>
        </w:rPr>
        <w:t>توقفوا هنا وناقشوا وسْط المجموعة الكلمة أو العبارة التي سوف تستخدمونها للإشارة إلى "رعب رهيب" أو "أجسام مُهينة للمقدسات تسبِّب التدنيس". قد ترغبون في استخدام جملة وصفية. بعض الأمثلة هي: الشيء المُحرَم أو الصنم الذي يُنجس مكان مقدس الله، أو الشيء المُخجِل الذي يُنجِس مكان مقدِس الله، أو الشيء الذي يكرهه الله الذي يُفسد مكان مقدس الله. أوقفوا سماع هذا التسجيل الصوتي هنا.</w:t>
      </w:r>
    </w:p>
    <w:p>
      <w:pPr>
        <w:bidi/>
      </w:pPr>
      <w:r>
        <w:rPr>
          <w:rtl/>
          <w:cs/>
          <w:lang w:val="ar_AE" w:bidi="ar_AE"/>
        </w:rPr>
      </w:r>
      <w:r>
        <w:rPr>
          <w:b/>
          <w:rtl/>
          <w:cs/>
          <w:lang w:val="ar_AE" w:bidi="ar_AE"/>
        </w:rPr>
        <w:t>المكان المقدس</w:t>
      </w:r>
      <w:r>
        <w:rPr>
          <w:rtl/>
          <w:cs/>
          <w:lang w:val="ar_AE" w:bidi="ar_AE"/>
        </w:rPr>
        <w:t xml:space="preserve"> هو على الأرجح هيكل الله في أورشليم. شيء ما </w:t>
      </w:r>
      <w:r>
        <w:rPr>
          <w:b/>
          <w:rtl/>
          <w:cs/>
          <w:lang w:val="ar_AE" w:bidi="ar_AE"/>
        </w:rPr>
        <w:t>مقدّس</w:t>
      </w:r>
      <w:r>
        <w:rPr>
          <w:rtl/>
          <w:cs/>
          <w:lang w:val="ar_AE" w:bidi="ar_AE"/>
        </w:rPr>
        <w:t xml:space="preserve"> بمعنى أنه خُصِّص وكُرِّس من أجل هدف خاص لله. استخدموا الكلمة ذاتها التي استخدمتوها في المقاطع السابقة للإشارة إلى مُقدَّس. للمزيد من المعلومات عن </w:t>
      </w:r>
      <w:r>
        <w:rPr>
          <w:rtl/>
          <w:cs/>
          <w:lang w:val="ar_AE" w:bidi="ar_AE"/>
        </w:rPr>
        <w:t>مقدّس</w:t>
      </w:r>
      <w:r>
        <w:rPr>
          <w:rtl/>
          <w:cs/>
          <w:lang w:val="ar_AE" w:bidi="ar_AE"/>
        </w:rPr>
        <w:t>، يُرجى الاطلاع على قاموس الكلمات الرئيسية.</w:t>
      </w:r>
    </w:p>
    <w:p>
      <w:pPr>
        <w:bidi/>
      </w:pPr>
      <w:r>
        <w:rPr>
          <w:rtl/>
          <w:cs/>
          <w:lang w:val="ar_AE" w:bidi="ar_AE"/>
        </w:rPr>
      </w:r>
      <w:r>
        <w:rPr>
          <w:rtl/>
          <w:cs/>
          <w:lang w:val="ar_AE" w:bidi="ar_AE"/>
        </w:rPr>
        <w:t xml:space="preserve">يُضيف متَّى تعليقه على الشخص الذي يقرأ السِّفر، قائلًا: "لِيَفْهَمِ الْقَارِئُ". ثم يوصي يسوع: "جميع الساكنين في </w:t>
      </w:r>
      <w:r>
        <w:rPr>
          <w:b/>
          <w:rtl/>
          <w:cs/>
          <w:lang w:val="ar_AE" w:bidi="ar_AE"/>
        </w:rPr>
        <w:t>اليهودية</w:t>
      </w:r>
      <w:r>
        <w:rPr>
          <w:rtl/>
          <w:cs/>
          <w:lang w:val="ar_AE" w:bidi="ar_AE"/>
        </w:rPr>
        <w:t xml:space="preserve"> يجب أنْ يهربوا إلى </w:t>
      </w:r>
      <w:r>
        <w:rPr>
          <w:b/>
          <w:rtl/>
          <w:cs/>
          <w:lang w:val="ar_AE" w:bidi="ar_AE"/>
        </w:rPr>
        <w:t>الجبال</w:t>
      </w:r>
      <w:r>
        <w:rPr>
          <w:rtl/>
          <w:cs/>
          <w:lang w:val="ar_AE" w:bidi="ar_AE"/>
        </w:rPr>
        <w:t xml:space="preserve">". كانت اليهودية منطقة داخل أرض إسرائيل. استخدموا الكلمة ذاتها التي استخدمتوها في المقاطع السابقة للإشارة إلى اليهودية. للمزيد من المعلومات عن </w:t>
      </w:r>
      <w:r>
        <w:rPr>
          <w:rtl/>
          <w:cs/>
          <w:lang w:val="ar_AE" w:bidi="ar_AE"/>
        </w:rPr>
        <w:t>اليهودية</w:t>
      </w:r>
      <w:r>
        <w:rPr>
          <w:rtl/>
          <w:cs/>
          <w:lang w:val="ar_AE" w:bidi="ar_AE"/>
        </w:rPr>
        <w:t>، انظروا "قاموس الكلمات الرئيسية.</w:t>
      </w:r>
    </w:p>
    <w:p>
      <w:pPr>
        <w:bidi/>
      </w:pPr>
      <w:r>
        <w:rPr>
          <w:rtl/>
          <w:cs/>
          <w:lang w:val="ar_AE" w:bidi="ar_AE"/>
        </w:rPr>
      </w:r>
      <w:r>
        <w:rPr>
          <w:rtl/>
          <w:cs/>
          <w:lang w:val="ar_AE" w:bidi="ar_AE"/>
        </w:rPr>
        <w:t xml:space="preserve">يجب ألا ينزل الشخص الذي على سطح بيته أو على السطح ليُخرج شيئًا من بيته. شخص يعمل في الحقل يجب ألا يرجع ليأخذ </w:t>
      </w:r>
      <w:r>
        <w:rPr>
          <w:b/>
          <w:rtl/>
          <w:cs/>
          <w:lang w:val="ar_AE" w:bidi="ar_AE"/>
        </w:rPr>
        <w:t>رداءه</w:t>
      </w:r>
      <w:r>
        <w:rPr>
          <w:rtl/>
          <w:cs/>
          <w:lang w:val="ar_AE" w:bidi="ar_AE"/>
        </w:rPr>
        <w:t xml:space="preserve">. الرداء هو حُلَّة خارجية طويلة يلبسها الشخص على الثوب. كان غالبًا ما يُستخدم غطاءً عندما يسافر الشخص. استخدموا الكلمة ذاتها التي استخدمتوها في المقاطع السابقة للإشارة إلى الرداء. للمزيد من المعلومات عن </w:t>
      </w:r>
      <w:r>
        <w:rPr>
          <w:rtl/>
          <w:cs/>
          <w:lang w:val="ar_AE" w:bidi="ar_AE"/>
        </w:rPr>
        <w:t>الرداء</w:t>
      </w:r>
      <w:r>
        <w:rPr>
          <w:rtl/>
          <w:cs/>
          <w:lang w:val="ar_AE" w:bidi="ar_AE"/>
        </w:rPr>
        <w:t>، انظروا "قاموس الكلمات الرئيسية".</w:t>
      </w:r>
    </w:p>
    <w:p>
      <w:pPr>
        <w:bidi/>
      </w:pPr>
      <w:r>
        <w:rPr>
          <w:rtl/>
          <w:cs/>
          <w:lang w:val="ar_AE" w:bidi="ar_AE"/>
        </w:rPr>
      </w:r>
      <w:r>
        <w:rPr>
          <w:rtl/>
          <w:cs/>
          <w:lang w:val="ar_AE" w:bidi="ar_AE"/>
        </w:rPr>
        <w:t>يصرخ يسوع برَحْمة، قائلًا: "وَيْلٌ لِلْحَبَالَى وَالْمُرْضِعَاتِ فِي تِلْكَ الأَيَّامِ!"</w:t>
      </w:r>
    </w:p>
    <w:p>
      <w:pPr>
        <w:bidi/>
      </w:pPr>
      <w:r>
        <w:rPr>
          <w:rtl/>
          <w:cs/>
          <w:lang w:val="ar_AE" w:bidi="ar_AE"/>
        </w:rPr>
      </w:r>
      <w:r>
        <w:rPr>
          <w:rtl/>
          <w:cs/>
          <w:lang w:val="ar_AE" w:bidi="ar_AE"/>
        </w:rPr>
        <w:t xml:space="preserve">يوصي يسوع قائلًا: "صَلُّوا لِكَيْ لاَ يَكُونَ هَرَبُكُمْ فِي شِتَاءٍ وَلاَ فِي </w:t>
      </w:r>
      <w:r>
        <w:rPr>
          <w:b/>
          <w:rtl/>
          <w:cs/>
          <w:lang w:val="ar_AE" w:bidi="ar_AE"/>
        </w:rPr>
        <w:t>سبْت</w:t>
      </w:r>
      <w:r>
        <w:rPr>
          <w:rtl/>
          <w:cs/>
          <w:lang w:val="ar_AE" w:bidi="ar_AE"/>
        </w:rPr>
        <w:t xml:space="preserve">". استخدموا الكلمة ذاتها التي استخدمتوها في المقاطع السابقة للإشارة إلى السبْت. للمزيد من المعلومات عن </w:t>
      </w:r>
      <w:r>
        <w:rPr>
          <w:rtl/>
          <w:cs/>
          <w:lang w:val="ar_AE" w:bidi="ar_AE"/>
        </w:rPr>
        <w:t>السبت</w:t>
      </w:r>
      <w:r>
        <w:rPr>
          <w:rtl/>
          <w:cs/>
          <w:lang w:val="ar_AE" w:bidi="ar_AE"/>
        </w:rPr>
        <w:t>، انظروا "قاموس الكلمات الرئيسية".</w:t>
      </w:r>
    </w:p>
    <w:p>
      <w:pPr>
        <w:bidi/>
      </w:pPr>
      <w:r>
        <w:rPr>
          <w:rtl/>
          <w:cs/>
          <w:lang w:val="ar_AE" w:bidi="ar_AE"/>
        </w:rPr>
      </w:r>
      <w:r>
        <w:rPr>
          <w:rtl/>
          <w:cs/>
          <w:lang w:val="ar_AE" w:bidi="ar_AE"/>
        </w:rPr>
        <w:t>يُخبرهم يسوع بهذا كله لأنَّ الألم سيكون أكثر حدة من أي وقت منذ بداية العالَم إلى الآن، وفي أي وقت لاحِق. فلو لم يُقصِّر الله عدد أيام الضيق هذه، لما نجا شخص واحد. لكن الله سيُقصر عدد الأيام من أجل شعبه المختار.</w:t>
      </w:r>
    </w:p>
    <w:p>
      <w:pPr>
        <w:bidi/>
      </w:pPr>
      <w:r>
        <w:rPr>
          <w:rtl/>
          <w:cs/>
          <w:lang w:val="ar_AE" w:bidi="ar_AE"/>
        </w:rPr>
      </w:r>
      <w:r>
        <w:rPr>
          <w:rtl/>
          <w:cs/>
          <w:lang w:val="ar_AE" w:bidi="ar_AE"/>
        </w:rPr>
        <w:t xml:space="preserve">يُحذَِر يسوع تلاميذه أنه لو قال أحد: "انظر، هوذا </w:t>
      </w:r>
      <w:r>
        <w:rPr>
          <w:b/>
          <w:rtl/>
          <w:cs/>
          <w:lang w:val="ar_AE" w:bidi="ar_AE"/>
        </w:rPr>
        <w:t>المسِيَّا</w:t>
      </w:r>
      <w:r>
        <w:rPr>
          <w:rtl/>
          <w:cs/>
          <w:lang w:val="ar_AE" w:bidi="ar_AE"/>
        </w:rPr>
        <w:t xml:space="preserve">"، أو "المسِيَّا هناك"، لا تُصدِّقوهم. استخدموا الكلمة ذاتها التي استخدمتوها في المقاطع السابقة للإشارة إلى المسيَّا. لمزيد من المعلومات بخصوص </w:t>
      </w:r>
      <w:r>
        <w:rPr>
          <w:rtl/>
          <w:cs/>
          <w:lang w:val="ar_AE" w:bidi="ar_AE"/>
        </w:rPr>
        <w:t>المسيا</w:t>
      </w:r>
      <w:r>
        <w:rPr>
          <w:rtl/>
          <w:cs/>
          <w:lang w:val="ar_AE" w:bidi="ar_AE"/>
        </w:rPr>
        <w:t>، راجع قاموس الكلمات الرئيسية.</w:t>
      </w:r>
    </w:p>
    <w:p>
      <w:pPr>
        <w:bidi/>
      </w:pPr>
      <w:r>
        <w:rPr>
          <w:rtl/>
          <w:cs/>
          <w:lang w:val="ar_AE" w:bidi="ar_AE"/>
        </w:rPr>
      </w:r>
      <w:r>
        <w:rPr>
          <w:rtl/>
          <w:cs/>
          <w:lang w:val="ar_AE" w:bidi="ar_AE"/>
        </w:rPr>
        <w:t xml:space="preserve">يشرح يسوع أنَّ </w:t>
      </w:r>
      <w:r>
        <w:rPr>
          <w:b/>
          <w:rtl/>
          <w:cs/>
          <w:lang w:val="ar_AE" w:bidi="ar_AE"/>
        </w:rPr>
        <w:t>المُسحاء</w:t>
      </w:r>
      <w:r>
        <w:rPr>
          <w:rtl/>
          <w:cs/>
          <w:lang w:val="ar_AE" w:bidi="ar_AE"/>
        </w:rPr>
        <w:t xml:space="preserve"> الكَذَبة </w:t>
      </w:r>
      <w:r>
        <w:rPr>
          <w:b/>
          <w:rtl/>
          <w:cs/>
          <w:lang w:val="ar_AE" w:bidi="ar_AE"/>
        </w:rPr>
        <w:t>والأنبياء</w:t>
      </w:r>
      <w:r>
        <w:rPr>
          <w:rtl/>
          <w:cs/>
          <w:lang w:val="ar_AE" w:bidi="ar_AE"/>
        </w:rPr>
        <w:t xml:space="preserve"> سيقومون ويصنعون </w:t>
      </w:r>
      <w:r>
        <w:rPr>
          <w:b/>
          <w:rtl/>
          <w:cs/>
          <w:lang w:val="ar_AE" w:bidi="ar_AE"/>
        </w:rPr>
        <w:t>آيات وعجائب</w:t>
      </w:r>
      <w:r>
        <w:rPr>
          <w:rtl/>
          <w:cs/>
          <w:lang w:val="ar_AE" w:bidi="ar_AE"/>
        </w:rPr>
        <w:t xml:space="preserve"> لخداع المُختارين، إنْ أمكن. </w:t>
      </w:r>
      <w:r>
        <w:rPr>
          <w:b/>
          <w:rtl/>
          <w:cs/>
          <w:lang w:val="ar_AE" w:bidi="ar_AE"/>
        </w:rPr>
        <w:t>المُسحاء الكذَبة</w:t>
      </w:r>
      <w:r>
        <w:rPr>
          <w:rtl/>
          <w:cs/>
          <w:lang w:val="ar_AE" w:bidi="ar_AE"/>
        </w:rPr>
        <w:t xml:space="preserve"> هم أشخاص يدَّعون أنهم المسيَّا لكنهم ليسوا كذلك. استخدمْ الكلمة أو العبارة ذاتها التي استخدمتها في المقاطع السابقة للإشارة إلى المُسحاء الكذبة.</w:t>
      </w:r>
    </w:p>
    <w:p>
      <w:pPr>
        <w:bidi/>
      </w:pPr>
      <w:r>
        <w:rPr>
          <w:rtl/>
          <w:cs/>
          <w:lang w:val="ar_AE" w:bidi="ar_AE"/>
        </w:rPr>
      </w:r>
      <w:r>
        <w:rPr>
          <w:rtl/>
          <w:cs/>
          <w:lang w:val="ar_AE" w:bidi="ar_AE"/>
        </w:rPr>
        <w:t xml:space="preserve">استخدموا الكلمة أو العبارة ذاتها التي استخدمتوها في المقاطع السابقة للإشارة إلى الأنبياء الكَذَبة. لمزيدٍ من المعلومات عن </w:t>
      </w:r>
      <w:r>
        <w:rPr>
          <w:rtl/>
          <w:cs/>
          <w:lang w:val="ar_AE" w:bidi="ar_AE"/>
        </w:rPr>
        <w:t>النبي</w:t>
      </w:r>
      <w:r>
        <w:rPr>
          <w:rtl/>
          <w:cs/>
          <w:lang w:val="ar_AE" w:bidi="ar_AE"/>
        </w:rPr>
        <w:t>، انظر "قاموس الكلمات الرئيسية".</w:t>
      </w:r>
    </w:p>
    <w:p>
      <w:pPr>
        <w:bidi/>
      </w:pPr>
      <w:r>
        <w:rPr>
          <w:rtl/>
          <w:cs/>
          <w:lang w:val="ar_AE" w:bidi="ar_AE"/>
        </w:rPr>
      </w:r>
      <w:r>
        <w:rPr>
          <w:b/>
          <w:rtl/>
          <w:cs/>
          <w:lang w:val="ar_AE" w:bidi="ar_AE"/>
        </w:rPr>
        <w:t>آيات وعجائب</w:t>
      </w:r>
      <w:r>
        <w:rPr>
          <w:rtl/>
          <w:cs/>
          <w:lang w:val="ar_AE" w:bidi="ar_AE"/>
        </w:rPr>
        <w:t xml:space="preserve"> عبارة تنقل فكرة واحدة بكلمتَين تعنيان أشياء متشابهة. تشير كِلتا الكلمتَيْن إلى المعجزات والقوات التي تُدهش الناس. يجب أن تُترجم العبارة فكرةً واحدة تستخدم طريقتَين للتحدُّث عن أعمال القوة المُعجزية.</w:t>
      </w:r>
    </w:p>
    <w:p>
      <w:pPr>
        <w:bidi/>
      </w:pPr>
      <w:r>
        <w:rPr>
          <w:rtl/>
          <w:cs/>
          <w:lang w:val="ar_AE" w:bidi="ar_AE"/>
        </w:rPr>
      </w:r>
      <w:r>
        <w:rPr>
          <w:rtl/>
          <w:cs/>
          <w:lang w:val="ar_AE" w:bidi="ar_AE"/>
        </w:rPr>
        <w:t xml:space="preserve">توقفوا هنا وناقشوا وسْط المجموعة الكلمة أو العبارة الأنسب للتعبير عن "آيات وعجائب". انظروا </w:t>
      </w:r>
      <w:r>
        <w:rPr>
          <w:rtl/>
          <w:cs/>
          <w:lang w:val="ar_AE" w:bidi="ar_AE"/>
        </w:rPr>
        <w:t>آيات وعجائب</w:t>
      </w:r>
      <w:r>
        <w:rPr>
          <w:rtl/>
          <w:cs/>
          <w:lang w:val="ar_AE" w:bidi="ar_AE"/>
        </w:rPr>
        <w:t xml:space="preserve"> في "قاموس الكلمات الرئيسية" للمزيد من المعلومات. أوقفوا سماع هذا التسجيل الصوتي هنا.</w:t>
      </w:r>
    </w:p>
    <w:p>
      <w:pPr>
        <w:bidi/>
      </w:pPr>
      <w:r>
        <w:rPr>
          <w:rtl/>
          <w:cs/>
          <w:lang w:val="ar_AE" w:bidi="ar_AE"/>
        </w:rPr>
      </w:r>
      <w:r>
        <w:rPr>
          <w:rtl/>
          <w:cs/>
          <w:lang w:val="ar_AE" w:bidi="ar_AE"/>
        </w:rPr>
        <w:t xml:space="preserve">يستمر يسوع قائلًا: "لو قال شخصٌ، انظر، المسِّيا هنا في </w:t>
      </w:r>
      <w:r>
        <w:rPr>
          <w:b/>
          <w:rtl/>
          <w:cs/>
          <w:lang w:val="ar_AE" w:bidi="ar_AE"/>
        </w:rPr>
        <w:t>البريّة</w:t>
      </w:r>
      <w:r>
        <w:rPr>
          <w:rtl/>
          <w:cs/>
          <w:lang w:val="ar_AE" w:bidi="ar_AE"/>
        </w:rPr>
        <w:t xml:space="preserve">، فَلَا تَخْرَجُوا". البرية مكان خاوٍ بلا مصادر للغذاء والماء، وغالبًا ما تتجول الحيوانات المُفترسة في البرية. كانت البريّة مكانًا مهمًا في الكتاب المُقدَّس. كانت مكانًا يُمثِّل دينونة الله، بل أيضًا تدبير الله وخلاصه. يرتبط الكثير من الأشخاص والأحداث المهمة في الكتاب المُقدَّس بالبريّة، مثل أحداث الخروج، وموسى، والأنبياء ويوحنا المعمدان. اعتقد بعض اليهود أنَّ المسيَّا سيظهر مرة في البرية. استخدموا الكلمة ذاتها التي استخدمتوها في المقاطع السابقة للإشارة إلى البريّة. للمزيد من المعلومات عن </w:t>
      </w:r>
      <w:r>
        <w:rPr>
          <w:rtl/>
          <w:cs/>
          <w:lang w:val="ar_AE" w:bidi="ar_AE"/>
        </w:rPr>
        <w:t>البريّة</w:t>
      </w:r>
      <w:r>
        <w:rPr>
          <w:rtl/>
          <w:cs/>
          <w:lang w:val="ar_AE" w:bidi="ar_AE"/>
        </w:rPr>
        <w:t>، انظروا "قاموس الكلمات الرئيسية".</w:t>
      </w:r>
    </w:p>
    <w:p>
      <w:pPr>
        <w:bidi/>
      </w:pPr>
      <w:r>
        <w:rPr>
          <w:rtl/>
          <w:cs/>
          <w:lang w:val="ar_AE" w:bidi="ar_AE"/>
        </w:rPr>
      </w:r>
      <w:r>
        <w:rPr>
          <w:rtl/>
          <w:cs/>
          <w:lang w:val="ar_AE" w:bidi="ar_AE"/>
        </w:rPr>
        <w:t xml:space="preserve">يُحذر يسوع تلاميذه مرة أخرى قائلًا: "إنْ قال شخص: ’انظر، فإنَّ المسيَّا هُنا في المخادع‘، فلا تُصدِّقوا". يقول يسوع هذا لأن </w:t>
      </w:r>
      <w:r>
        <w:rPr>
          <w:b/>
          <w:rtl/>
          <w:cs/>
          <w:lang w:val="ar_AE" w:bidi="ar_AE"/>
        </w:rPr>
        <w:t>ابن الإنسان</w:t>
      </w:r>
      <w:r>
        <w:rPr>
          <w:rtl/>
          <w:cs/>
          <w:lang w:val="ar_AE" w:bidi="ar_AE"/>
        </w:rPr>
        <w:t xml:space="preserve"> سيأتي مثل مجيء البرْق من المشارق، وظهوره إلى المغارب حيث يراه الناس. يُضيف يسوع هذا المثل: "حَيْثُمَا تَكُنِ الْجُثَّةُ، فَهُنَاكَ تَجْتَمِعُ النُّسُورُ".</w:t>
      </w:r>
    </w:p>
    <w:p>
      <w:pPr>
        <w:bidi/>
      </w:pPr>
      <w:r>
        <w:rPr>
          <w:rtl/>
          <w:cs/>
          <w:lang w:val="ar_AE" w:bidi="ar_AE"/>
        </w:rPr>
      </w:r>
      <w:r>
        <w:rPr>
          <w:b/>
          <w:rtl/>
          <w:cs/>
          <w:lang w:val="ar_AE" w:bidi="ar_AE"/>
        </w:rPr>
        <w:t>ابن الإنسان</w:t>
      </w:r>
      <w:r>
        <w:rPr>
          <w:rtl/>
          <w:cs/>
          <w:lang w:val="ar_AE" w:bidi="ar_AE"/>
        </w:rPr>
        <w:t xml:space="preserve"> هو اللقب الذي يستخدمه يسوع للإشارة إلى ذاته. استخدم المصطلح ذاته الذي استخدمته في المقاطع السابقة للإشارة إلى "ابن الإنسان". لمزيد من المعلومات بخصوص </w:t>
      </w:r>
      <w:r>
        <w:rPr>
          <w:rtl/>
          <w:cs/>
          <w:lang w:val="ar_AE" w:bidi="ar_AE"/>
        </w:rPr>
        <w:t>ابن الإنسان</w:t>
      </w:r>
      <w:r>
        <w:rPr>
          <w:rtl/>
          <w:cs/>
          <w:lang w:val="ar_AE" w:bidi="ar_AE"/>
        </w:rPr>
        <w:t>، برجاء الرجوع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24:29–36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24: 29–35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هنا الرب يسوع في منتصف تعليمه لتلاميذه لوقت طويل على جبل الزيتون؛ والغرض من هذا التعليم هو الإجابة عن سؤالين طرحهما التلاميذ على الرب يسوع. قبل أن يبدأ الرب يسوع في تعليمه، أخبر التلاميذ أن الأعداء سينقضون الهيكل في أورشليم، فسأله التلاميذ متى يكون ذلك، كما سألوه آخر عن علامة مجيء الرب يسوع ونهاية الزمان. في تعليمه إلى الآن، يحَذّرهم من الأنبياء الكذبة ويعلمهم عن الألم، وهنا، يركز تعليمه لهم عن وقت حدوث هذه الأمور؛ فيعلمهم مقتبسًا الكثير من العهد القديم وبمَثَل شجرة التين.</w:t>
      </w:r>
    </w:p>
    <w:p>
      <w:pPr>
        <w:bidi/>
      </w:pPr>
      <w:r>
        <w:rPr>
          <w:rtl/>
          <w:cs/>
          <w:lang w:val="ar_AE" w:bidi="ar_AE"/>
        </w:rPr>
      </w:r>
      <w:r>
        <w:rPr>
          <w:rtl/>
          <w:cs/>
          <w:lang w:val="ar_AE" w:bidi="ar_AE"/>
        </w:rPr>
        <w:t>توقّفوا واعرضوا على فريقكم صورة جبل الزيتون مرة أخرى إذا لزم الأمر.</w:t>
      </w:r>
    </w:p>
    <w:p>
      <w:pPr>
        <w:bidi/>
      </w:pPr>
      <w:r>
        <w:rPr>
          <w:rtl/>
          <w:cs/>
          <w:lang w:val="ar_AE" w:bidi="ar_AE"/>
        </w:rPr>
      </w:r>
      <w:r>
        <w:rPr>
          <w:rtl/>
          <w:cs/>
          <w:lang w:val="ar_AE" w:bidi="ar_AE"/>
        </w:rPr>
        <w:t>يعتقد البعض أن الرب يسوع كان يشير إلى خراب الهيكل عندما قال: "ضيق تلك الأيام"، أي سيعانون كثيرًا عندما يدمر الأمم الهيكل، وقد تم ودُمر الهيكل سنة 70 ميلاديًا، أي بعد 40 عامًا تقريبًا. وآخرون يعتقدون بأن هذا المقطع يتعلق بوقت الألم في المستقبل قبل عودة الرب يسوع إلى الأرض،</w:t>
      </w:r>
    </w:p>
    <w:p>
      <w:pPr>
        <w:bidi/>
      </w:pPr>
      <w:r>
        <w:rPr>
          <w:rtl/>
          <w:cs/>
          <w:lang w:val="ar_AE" w:bidi="ar_AE"/>
        </w:rPr>
      </w:r>
      <w:r>
        <w:rPr>
          <w:rtl/>
          <w:cs/>
          <w:lang w:val="ar_AE" w:bidi="ar_AE"/>
        </w:rPr>
        <w:t>فيجيب الرب يسوع فورًا قائلًا، ستضطرب السموات أو السماء، فالشمس والقمر سيختفيان، والنجوم ستتساقط من السماء. كما يقول إن الله سيهز "قوى السماوات"، أي الشمس والقمر والنجوم. وهنا هو يقتبس نبوات عديدة، أو رسائل الله التي أعطاها الأنبياء (إشعياء، ويوئيل، وعاموس، وحزقيال) إلى بني إسرائيل في العهد القديم، إن هذه اللغة الخاصة حيال الظُلمة والاضطراب كانت شائعة في العهد القديم في دينونة الله لإسرائيل او للأمم. فبعض الناس يعتقدون بأن هذه اللغة تشير إلى خراب الهيكل، وآخرون يعتقدون أن العبارة تتعلق بالمجيء الثاني للرب يسوع.</w:t>
      </w:r>
    </w:p>
    <w:p>
      <w:pPr>
        <w:bidi/>
      </w:pPr>
      <w:r>
        <w:rPr>
          <w:rtl/>
          <w:cs/>
          <w:lang w:val="ar_AE" w:bidi="ar_AE"/>
        </w:rPr>
      </w:r>
      <w:r>
        <w:rPr>
          <w:rtl/>
          <w:cs/>
          <w:lang w:val="ar_AE" w:bidi="ar_AE"/>
        </w:rPr>
        <w:t>توقَّفوا وتناقشوا في النبوة في لغتكم وثقافتكم. وكيف تُقدِّمون وتشرحون نبوة في التعليم الديني؟</w:t>
      </w:r>
    </w:p>
    <w:p>
      <w:pPr>
        <w:bidi/>
      </w:pPr>
      <w:r>
        <w:rPr>
          <w:rtl/>
          <w:cs/>
          <w:lang w:val="ar_AE" w:bidi="ar_AE"/>
        </w:rPr>
      </w:r>
      <w:r>
        <w:rPr>
          <w:rtl/>
          <w:cs/>
          <w:lang w:val="ar_AE" w:bidi="ar_AE"/>
        </w:rPr>
        <w:t>ويقول الرب يسوع إن علامة ابن الإنسان ستظهر في السماء. فكلمة "علامة" قد تعني عبارة ابن الإنسان نفسها، أو علامة تدل على مجيئه؛ فعبارة ابن الإنسان أطلقها الرب يسوع عدة مرات على نفسه في بشارة متى، فهو لقب يعود إلى رؤيا دانيال النبي عن شخص مثل ابن الإنسان جلس على كرسي الله، كان مستمعو الرب يسوع قد فهموا أنه كان يصف ابن الإنسان كشخص كان الله نفسه؛ فالرب يسوع هنا يستخدم لقب "ابن الإنسان" ليُظهر أنه سيأتي على السحاب، بقوة ومجد عظيمين، والمجد يعني أن الرب يسوع سيأتي بجلال الله العظيم، حينها، ستنوح جميع الأمم، أو مختلف شعوب الأرض، أي سيحزنون جدًا. وقد يشير هذا التعبير إلى أن الناس قد أدركوا ما فعلوه بالرب يسوع عندما قتلوه، وأنهم ندموا على ذلك بحزن، حين يشاهدون الهيكل يُنقَض أمامهم. وآخرون يعتقدون أن هذا يعني أن الناس سينوحون عندما يعود الرب يسوع، لأنهم لم يكونوا مستعدين للوقت الذي سيأتي فيه ليدين العالم،</w:t>
      </w:r>
    </w:p>
    <w:p>
      <w:pPr>
        <w:bidi/>
      </w:pPr>
      <w:r>
        <w:rPr>
          <w:rtl/>
          <w:cs/>
          <w:lang w:val="ar_AE" w:bidi="ar_AE"/>
        </w:rPr>
      </w:r>
      <w:r>
        <w:rPr>
          <w:rtl/>
          <w:cs/>
          <w:lang w:val="ar_AE" w:bidi="ar_AE"/>
        </w:rPr>
        <w:t>فعندما يأتي ابن الإنسان، سيضرب الملائكة أو الرسل، بالأبواق ليجمعوا مختاريي الله، من كل بقاع الأرض، والبوق هو آلة نفخ موسيقية جهيرة، وتُصنع من قرن الكبش؛ وكان اليهود يضربون البوق في مناسبات دينية مهمة. فالرب يسوع في اللغة الأصلية يقول إن الملائكة سيجمعون الناس "من الرياح الأربع"، أي أن شعب الله المختار سيأتي من كل اتجاه: الشمال، والجنوب، والمشرق، والمغرب، أو من جميع أنحاء العالم.</w:t>
      </w:r>
    </w:p>
    <w:p>
      <w:pPr>
        <w:bidi/>
      </w:pPr>
      <w:r>
        <w:rPr>
          <w:rtl/>
          <w:cs/>
          <w:lang w:val="ar_AE" w:bidi="ar_AE"/>
        </w:rPr>
      </w:r>
      <w:r>
        <w:rPr>
          <w:rtl/>
          <w:cs/>
          <w:lang w:val="ar_AE" w:bidi="ar_AE"/>
        </w:rPr>
        <w:t xml:space="preserve">توقَّفوا واعرضوا صورة لبوق. </w:t>
      </w:r>
    </w:p>
    <w:p>
      <w:pPr>
        <w:bidi/>
      </w:pPr>
      <w:r>
        <w:rPr>
          <w:rtl/>
          <w:cs/>
          <w:lang w:val="ar_AE" w:bidi="ar_AE"/>
        </w:rPr>
      </w:r>
      <w:r>
        <w:rPr>
          <w:rtl/>
          <w:cs/>
          <w:lang w:val="ar_AE" w:bidi="ar_AE"/>
        </w:rPr>
        <w:t>ثم بعد ذلك، يعلم الرب يسوع تلاميذه عن "وقت وقوع هذه الأحداث"؛ هنا يستخدم الرب يسوع مثال كيف تنمو شجرة التين ليساعدهم على فهم تعليمه، ففي الشتاء، لا تحمل أشجار التين أوراقًا أو براعم أو ثمر، في الربيع، يبدأ نمو الأغصان والأوراق الجديدة، مما يدل على أن الطقس البارد قد انتهى، وأن الصيف، أي موسم النمو الدافئ، قد بدأ.</w:t>
      </w:r>
    </w:p>
    <w:p>
      <w:pPr>
        <w:bidi/>
      </w:pPr>
      <w:r>
        <w:rPr>
          <w:rtl/>
          <w:cs/>
          <w:lang w:val="ar_AE" w:bidi="ar_AE"/>
        </w:rPr>
      </w:r>
      <w:r>
        <w:rPr>
          <w:rtl/>
          <w:cs/>
          <w:lang w:val="ar_AE" w:bidi="ar_AE"/>
        </w:rPr>
        <w:t>توقَّفوا واعرضوا صورة لشجرة التين قبل أن تفرخ أوراقها، وأغصانها، وصورة لشجرة التين بعد أن فرخ أوراقها، وأغصانها.</w:t>
      </w:r>
    </w:p>
    <w:p>
      <w:pPr>
        <w:bidi/>
      </w:pPr>
      <w:r>
        <w:rPr>
          <w:rtl/>
          <w:cs/>
          <w:lang w:val="ar_AE" w:bidi="ar_AE"/>
        </w:rPr>
      </w:r>
      <w:r>
        <w:rPr>
          <w:rtl/>
          <w:cs/>
          <w:lang w:val="ar_AE" w:bidi="ar_AE"/>
        </w:rPr>
        <w:t>أيضًا، تحدثوا عن مواقيت نمو النباتات أو الأشجار في بيئتكم. ما أنواع النباتات أو الأشجار في بيئتكم، وما العلامات التي تدل على أن الطقس الدافئ اقترب؟</w:t>
      </w:r>
    </w:p>
    <w:p>
      <w:pPr>
        <w:bidi/>
      </w:pPr>
      <w:r>
        <w:rPr>
          <w:rtl/>
          <w:cs/>
          <w:lang w:val="ar_AE" w:bidi="ar_AE"/>
        </w:rPr>
      </w:r>
      <w:r>
        <w:rPr>
          <w:rtl/>
          <w:cs/>
          <w:lang w:val="ar_AE" w:bidi="ar_AE"/>
        </w:rPr>
        <w:t>هنا يستخدم الرب يسوع مثال شجرة التين ليُظهر أنه عندما يرى التلاميذ "هذه الأمور"، سيعلمون أن خراب الهيكل أو أن عودة الرب يسوع اقتربت. إن عبارة "على الباب" تعبير في اللغة الأصلية عن شيء ما اقترب. ثمة عدة تفسيرات لفهم ما قصده الرب يسوع بعبارة "هذه الأمور"؛ قد تعني أوقات الألم الصعبة، مثل الشيء البغيض الذي يسبب الهلاك، أو القبض على أتباع الرب يسوع الذي سيحدث قبل عودته. وقد تعني أيضًا اختفاء نورا الشمس والقمر، وتساقط النجوم من السماء. هذه الأحداث ستحدث، كما يأتي الصيف الدافئ بعد الشتاء البارد، وتنمو أشجار التين أغصانًا جديدة وتثمر التين.</w:t>
      </w:r>
    </w:p>
    <w:p>
      <w:pPr>
        <w:bidi/>
      </w:pPr>
      <w:r>
        <w:rPr>
          <w:rtl/>
          <w:cs/>
          <w:lang w:val="ar_AE" w:bidi="ar_AE"/>
        </w:rPr>
      </w:r>
      <w:r>
        <w:rPr>
          <w:rtl/>
          <w:cs/>
          <w:lang w:val="ar_AE" w:bidi="ar_AE"/>
        </w:rPr>
        <w:t>يكرر الرب يسوع عبارة "الحَقَّ أقول لكم" ليؤكد أهمية قوله التَّالي؛ فيخبر التلاميذ بأن هذا الجيل لن ينتهي، أي الذين يعيشون الآن لن يموتوا قبل أن تحدث "هذه الأمور". مجددًا، عبارة "هذه المور" قد تعني تدمير الهيكل، الذي سيحدث خلال حياة التلاميذ الذين استمعوا إلى تعليم الرب يسوع. كما قد تعني نهاية الزمان بعودة الرب يسوع. الرب يسوع لم يعد عقب خراب الهيكل، لكننا نعلم أنه سيعود يومًا ما. النبوة قد تحققت جزئيًا عند تدمير الهيكل، وستتحقق كليًا يومًا ما عندما يعود الرب يسوع.</w:t>
      </w:r>
    </w:p>
    <w:p>
      <w:pPr>
        <w:bidi/>
      </w:pPr>
      <w:r>
        <w:rPr>
          <w:rtl/>
          <w:cs/>
          <w:lang w:val="ar_AE" w:bidi="ar_AE"/>
        </w:rPr>
      </w:r>
      <w:r>
        <w:rPr>
          <w:rtl/>
          <w:cs/>
          <w:lang w:val="ar_AE" w:bidi="ar_AE"/>
        </w:rPr>
        <w:t>ينهي الرب يسوع هذا المقطع التعليمي بقوله إنه حتى لو اختفت السماوات – السماء – والأرض، إلا أن كلماته وتعاليمه لن تزول أبدًا. كل أقوال الرب يسوع هي حق، بما في ذلك الأحداث المستقبلية التي تحدث عنها في هذه القصة. كل هذه الأمور ستحدث حتمًا في المستقبل.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يعلّم يسوع تلاميذه أنه عندما تفقد الشمس والقمر والنجوم نورها، سيأتي هو بقوة ومجد عظيم.</w:t>
      </w:r>
    </w:p>
    <w:p>
      <w:pPr>
        <w:bidi/>
      </w:pPr>
      <w:r>
        <w:rPr>
          <w:rtl/>
          <w:cs/>
          <w:lang w:val="ar_AE" w:bidi="ar_AE"/>
        </w:rPr>
      </w:r>
      <w:r>
        <w:rPr>
          <w:b/>
          <w:rtl/>
          <w:cs/>
          <w:lang w:val="ar_AE" w:bidi="ar_AE"/>
        </w:rPr>
        <w:t>المشهد الثاني:</w:t>
      </w:r>
      <w:r>
        <w:rPr>
          <w:rtl/>
          <w:cs/>
          <w:lang w:val="ar_AE" w:bidi="ar_AE"/>
        </w:rPr>
        <w:t xml:space="preserve"> يقدّم يسوع مثل شجرة التين التي تبدأ فروعها بإخراج أوراق جديدة، كعلامة على الوقت الذي ستحدث فيه هذه الأمور.</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كل أمم الأرض</w:t>
      </w:r>
    </w:p>
    <w:p>
      <w:pPr>
        <w:pStyle w:val="ListBullet"/>
        <w:bidi/>
        <w:spacing w:line="240" w:lineRule="auto"/>
        <w:ind w:left="720"/>
      </w:pPr>
      <w:r>
        <w:rPr>
          <w:rtl/>
          <w:cs/>
          <w:lang w:val="ar_AE" w:bidi="ar_AE"/>
        </w:rPr>
      </w:r>
      <w:r>
        <w:rPr>
          <w:rtl/>
          <w:cs/>
          <w:lang w:val="ar_AE" w:bidi="ar_AE"/>
        </w:rPr>
        <w:t>الملائكة</w:t>
      </w:r>
    </w:p>
    <w:p>
      <w:pPr>
        <w:pStyle w:val="ListBullet"/>
        <w:bidi/>
        <w:spacing w:line="240" w:lineRule="auto"/>
        <w:ind w:left="720"/>
      </w:pPr>
      <w:r>
        <w:rPr>
          <w:rtl/>
          <w:cs/>
          <w:lang w:val="ar_AE" w:bidi="ar_AE"/>
        </w:rPr>
      </w:r>
      <w:r>
        <w:rPr>
          <w:rtl/>
          <w:cs/>
          <w:lang w:val="ar_AE" w:bidi="ar_AE"/>
        </w:rPr>
        <w:t>المختارون، أو شعب الله المُختار.</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وسائل الإيضاح (أشياء يمكن تحريكها في المكان مثل الأحجار، والعصي ولعب الأطفال) لتجسيد القصة والأحداث فيها.</w:t>
      </w:r>
    </w:p>
    <w:p>
      <w:pPr>
        <w:bidi/>
      </w:pPr>
      <w:r>
        <w:rPr>
          <w:rtl/>
          <w:cs/>
          <w:lang w:val="ar_AE" w:bidi="ar_AE"/>
        </w:rPr>
      </w:r>
      <w:r>
        <w:rPr>
          <w:rtl/>
          <w:cs/>
          <w:lang w:val="ar_AE" w:bidi="ar_AE"/>
        </w:rPr>
        <w:t>من المهم أن نتذكر أن الرب يسوع كان لا يزال يُعلِّم تلاميذه على جبل الزيتون. لقد سبق أن علَّمهم عن "رجسة الخراب" التي ستحدث، وأخبرهم عن الضيق العظيم الذي سيتعرض له الشعب. ويقول يسوع إنه بعد هذا الضيق مباشرة سيفقد الشمس والقمر نورهما، وستتساقط النجوم من السماء. تذكّروا أن يسوع هنا يقتبس من نبوات العهد القديم عن الظلمة والاضطراب.</w:t>
      </w:r>
    </w:p>
    <w:p>
      <w:pPr>
        <w:bidi/>
      </w:pPr>
      <w:r>
        <w:rPr>
          <w:rtl/>
          <w:cs/>
          <w:lang w:val="ar_AE" w:bidi="ar_AE"/>
        </w:rPr>
      </w:r>
      <w:r>
        <w:rPr>
          <w:rtl/>
          <w:cs/>
          <w:lang w:val="ar_AE" w:bidi="ar_AE"/>
        </w:rPr>
        <w:t>توقَّفوا هنا واجمعوا الأحجار أو الألعاب واستخدمها لتُظهر الشمس والقمر وهما يفقدان نورهما، والنجوم وهي تسقط من السماء.</w:t>
      </w:r>
    </w:p>
    <w:p>
      <w:pPr>
        <w:bidi/>
      </w:pPr>
      <w:r>
        <w:rPr>
          <w:rtl/>
          <w:cs/>
          <w:lang w:val="ar_AE" w:bidi="ar_AE"/>
        </w:rPr>
      </w:r>
      <w:r>
        <w:rPr>
          <w:rtl/>
          <w:cs/>
          <w:lang w:val="ar_AE" w:bidi="ar_AE"/>
        </w:rPr>
        <w:t>بعد أن تحدث الظلمة، سيظهر يسوع-ابن الإنسان-في السماء، وستنوح كل أمم الأرض. تذكّروا أن يسوع سيأتي بقوة ومجد عظيم، وستضرب الملائكة البوق ليجمعوا المختارين، او شعب الله المُختار. سيأتي أولئك من "الأَرْبَعِ الرِّيَاحِ"، أو من كل أنحاء العالم. فكّروا كيف يمكنكم استخدام مجسّمات لتوضيح تجمع الناس من كل أرجاء الأرض.</w:t>
      </w:r>
    </w:p>
    <w:p>
      <w:pPr>
        <w:bidi/>
      </w:pPr>
      <w:r>
        <w:rPr>
          <w:rtl/>
          <w:cs/>
          <w:lang w:val="ar_AE" w:bidi="ar_AE"/>
        </w:rPr>
      </w:r>
      <w:r>
        <w:rPr>
          <w:rtl/>
          <w:cs/>
          <w:lang w:val="ar_AE" w:bidi="ar_AE"/>
        </w:rPr>
        <w:t>توقَّفوا وناقشوا كيف تصف لغتكم الناس الآتية من جميع الاتجاهات المختلفة في عبارة مثل عبارة "من الأَرْبَعِ الرِّيَاحِ" هنا.</w:t>
      </w:r>
    </w:p>
    <w:p>
      <w:pPr>
        <w:bidi/>
      </w:pPr>
      <w:r>
        <w:rPr>
          <w:rtl/>
          <w:cs/>
          <w:lang w:val="ar_AE" w:bidi="ar_AE"/>
        </w:rPr>
      </w:r>
      <w:r>
        <w:rPr>
          <w:rtl/>
          <w:cs/>
          <w:lang w:val="ar_AE" w:bidi="ar_AE"/>
        </w:rPr>
        <w:t>في المشهد الثاني، من المهم أن نتذكر أن يسوع يعلِّم من خلال مثال مأخوذ من كيفية نمو شجرة التين. يعرف الناس أن موسم النمو الدافئ قد اقترب عندما يرون أوراق شجرة وأغصانها في النمو. وبنفس الطريقة، يعرف الناس أنه عندما يرون الشمس تُظلم والقمر لا يعطي ضوءه، والنجوم تس من السماء، أن "هذَا كُلُّهُ" قريب الحدوث.</w:t>
      </w:r>
    </w:p>
    <w:p>
      <w:pPr>
        <w:bidi/>
      </w:pPr>
      <w:r>
        <w:rPr>
          <w:rtl/>
          <w:cs/>
          <w:lang w:val="ar_AE" w:bidi="ar_AE"/>
        </w:rPr>
      </w:r>
      <w:r>
        <w:rPr>
          <w:rtl/>
          <w:cs/>
          <w:lang w:val="ar_AE" w:bidi="ar_AE"/>
        </w:rPr>
        <w:t>تذكَّروا أن عبارة "هذَا كُلُّهُ" قد تعني إمّا خراب الهيكل في أورشليم أو مجيء يسوع في نهاية العالم.</w:t>
      </w:r>
    </w:p>
    <w:p>
      <w:pPr>
        <w:bidi/>
      </w:pPr>
      <w:r>
        <w:rPr>
          <w:rtl/>
          <w:cs/>
          <w:lang w:val="ar_AE" w:bidi="ar_AE"/>
        </w:rPr>
      </w:r>
      <w:r>
        <w:rPr>
          <w:rtl/>
          <w:cs/>
          <w:lang w:val="ar_AE" w:bidi="ar_AE"/>
        </w:rPr>
        <w:t>يستخدم الرب يسوع عبارة "قَرِيبٌ عَلَى الأَبْوَابِ" ليُظهر أن "هذَا" وشيك جدًا وسيحدث قريبًا.</w:t>
      </w:r>
    </w:p>
    <w:p>
      <w:pPr>
        <w:bidi/>
      </w:pPr>
      <w:r>
        <w:rPr>
          <w:rtl/>
          <w:cs/>
          <w:lang w:val="ar_AE" w:bidi="ar_AE"/>
        </w:rPr>
      </w:r>
      <w:r>
        <w:rPr>
          <w:rtl/>
          <w:cs/>
          <w:lang w:val="ar_AE" w:bidi="ar_AE"/>
        </w:rPr>
        <w:t xml:space="preserve">توقَّف وناقش مع فريقك كيف تُستخدم في لغتكم عبارة مشابهة لـ "على الأبواب" لتُعبِّر عن أن أمرًا ما سيحدث قريبًا جدًا؟ </w:t>
      </w:r>
    </w:p>
    <w:p>
      <w:pPr>
        <w:bidi/>
      </w:pPr>
      <w:r>
        <w:rPr>
          <w:rtl/>
          <w:cs/>
          <w:lang w:val="ar_AE" w:bidi="ar_AE"/>
        </w:rPr>
      </w:r>
      <w:r>
        <w:rPr>
          <w:rtl/>
          <w:cs/>
          <w:lang w:val="ar_AE" w:bidi="ar_AE"/>
        </w:rPr>
        <w:t>بعد ذلك، من المهم أن نتذكر أن يسوع يقول: "اَلْحَقَّ أَقُولُ لَكُمْ." فهو يقول عبارة "اَلْحَقَّ أَقُولُ لَكُمْ" عندما يريد من تلاميذه أن يصغوا جيدًا إلى ما سيقوله بعد ذلك.</w:t>
      </w:r>
    </w:p>
    <w:p>
      <w:pPr>
        <w:bidi/>
      </w:pPr>
      <w:r>
        <w:rPr>
          <w:rtl/>
          <w:cs/>
          <w:lang w:val="ar_AE" w:bidi="ar_AE"/>
        </w:rPr>
      </w:r>
      <w:r>
        <w:rPr>
          <w:rtl/>
          <w:cs/>
          <w:lang w:val="ar_AE" w:bidi="ar_AE"/>
        </w:rPr>
        <w:t>توقَّفوا وناقشوا كيف تُظهر لغتكم أن شخصًا ما يُؤكد شيئًا مهمًا. ماذا تقولون في لغتكم؟</w:t>
      </w:r>
    </w:p>
    <w:p>
      <w:pPr>
        <w:bidi/>
      </w:pPr>
      <w:r>
        <w:rPr>
          <w:rtl/>
          <w:cs/>
          <w:lang w:val="ar_AE" w:bidi="ar_AE"/>
        </w:rPr>
      </w:r>
      <w:r>
        <w:rPr>
          <w:rtl/>
          <w:cs/>
          <w:lang w:val="ar_AE" w:bidi="ar_AE"/>
        </w:rPr>
        <w:t>يقول يسوع إن هذا الجيل لن يَمْضِي هذَا الْجِيلُ حَتَّى يَكُونَ "هذَا كُلُّهُ". من المهم أن نتذكر أن "هذا الجيل" يقصد به الناس الذين كانوا أحياء في ذلك الوقت وهو يعلّم. تذكّر أن كثيرين يعتقدون أن يسوع يقصد أن خراب الهيكل سيحدث بينما بعض التلاميذ ما زالوا أحياء.</w:t>
      </w:r>
    </w:p>
    <w:p>
      <w:pPr>
        <w:bidi/>
      </w:pPr>
      <w:r>
        <w:rPr>
          <w:rtl/>
          <w:cs/>
          <w:lang w:val="ar_AE" w:bidi="ar_AE"/>
        </w:rPr>
      </w:r>
      <w:r>
        <w:rPr>
          <w:rtl/>
          <w:cs/>
          <w:lang w:val="ar_AE" w:bidi="ar_AE"/>
        </w:rPr>
        <w:t>وأخيرًا، يقول يسوع إن السماء والأرض ستزولان يومًا ما، لكن في المقابل، تعاليم يسوع وكلماته لن تزول أو تختفي أبدًا. إن كلمات يسوع حق وستبقى إلى الأبد.</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كل أمم الأرض</w:t>
      </w:r>
    </w:p>
    <w:p>
      <w:pPr>
        <w:pStyle w:val="ListBullet"/>
        <w:bidi/>
        <w:spacing w:line="240" w:lineRule="auto"/>
        <w:ind w:left="720"/>
      </w:pPr>
      <w:r>
        <w:rPr>
          <w:rtl/>
          <w:cs/>
          <w:lang w:val="ar_AE" w:bidi="ar_AE"/>
        </w:rPr>
      </w:r>
      <w:r>
        <w:rPr>
          <w:rtl/>
          <w:cs/>
          <w:lang w:val="ar_AE" w:bidi="ar_AE"/>
        </w:rPr>
        <w:t>الملائكة</w:t>
      </w:r>
    </w:p>
    <w:p>
      <w:pPr>
        <w:pStyle w:val="ListBullet"/>
        <w:bidi/>
        <w:spacing w:line="240" w:lineRule="auto"/>
        <w:ind w:left="720"/>
      </w:pPr>
      <w:r>
        <w:rPr>
          <w:rtl/>
          <w:cs/>
          <w:lang w:val="ar_AE" w:bidi="ar_AE"/>
        </w:rPr>
      </w:r>
      <w:r>
        <w:rPr>
          <w:rtl/>
          <w:cs/>
          <w:lang w:val="ar_AE" w:bidi="ar_AE"/>
        </w:rPr>
        <w:t>المختارون، أو شعب الله المُختار.</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في المشهد الأول، يجلس يسوع على جبل الزيتون ويُعلِّم تلاميذه. ويخبرهم عمّا سيحدث بعد وقت قصير من الضيق الذي سيختبرونه. فيقول لهم إنّ الشمس والقمر سيُظلمان، والنجوم ستسقط من السماء.</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 ”خائفون من أن الشمس والقمر والنجوم لا تبدو طبيعية“، و”خائفون من دينونة الله القادمة لأن الظلام في العهد القديم كان يعني عادة دينونة إسرائيل أو الأمم الأخرى“، و”نتساءل متى سيحدث كل هذا“.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ويقول الرب يسوع إن علامة ابن الإنسان ستظهر في السماء. ويسوع هو ابن الإنسان. وأنه سيأتي بقوةٍ ومجدٍ عظيم، وجميع أمم الأرض ستنوح.</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الممثلين الذين يؤدّون دور أمم الأرض: "بماذا تشعرون؟" قد تسمعون عبارات مثل: "نشعر بالحزن لأن يسوع عاد ونحن لم نكن مستعدّين له"، و"نشعر بالدهشة من قوة الله ومجده عندما يأتي يسوع"، و"نادمون لأننا رفضنا يسوع حين صُلِب".</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يقول يسوع إنّ شخصًا ما سينفخ في بوق، وأنّ الملائكة سيجمعون المختارين، أي شعب الله المُختار، من كل أنحاء العالم.</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الممثلين الذين يؤدّون دور المختارين: "بماذا تشعرون؟" قد تسمعون عبارات مثل: “سعداء لأننا نتبع يسوع“، و“متحمسون لسماع صوت البوق ولمعرفة أن الوقت قد حان للذهاب إليه“، و“مندهشون من قوة يسوع“.</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يخبر يسوع تلاميذه مثلًا عن شجرة التين ليوضح لهم تعليمه. فيقول لهم: عندما يرى الناس الأغصان الجديدة وأوراقها تخرج من شجرة التين، فإنّهم يعرفون أنّ موسم النمو الدافئ قادم، وأنّ الشتاء البارد قد انتهى، وأنّ ثمار التين على وشك الظهور. وبنفس الطريقة، عندما يرون كل هذه الأمور تحدث، سيعرفون أنّ خراب الهيكل أو رجوع يسوع اقترب جدًا. وهذا سيحدث بالتأكيد.</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 "سعداء بمعرفة أنه ستكون هناك علامات على حدوث ذلك"، أو "مرتبكون بشأن ما إذا كان يسوع يتحدث عن تدمير الهيكل أم أنه يتحدث أيضًا عن عودته إلى الأرض"، أو "نريد أن نبقى يقظين الآن حتى لا نفوت العلامات".</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يقول يسوع أن هذا الجيل لن يمضي عندما تحدث هذه الأمور. أي أنّ بعض التلاميذ الذين يسمعونه سيكونون أحياء حين تبدأ هذه الأحداث.</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 "مندهشون لأن يسوع يقول أننا سنرى هذه الأمور تحدث"، و"أتساءل كيف سيبدو العيش في هذه الألم"، و"متحيرون بشأن كيفية تتحقق النبوة خلال حياتي وفي وقت لاحق أيضًا".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وفي النهاية، يقول يسوع إن الأرض والسماء ستزولان، لكن كلمات يسوع وتعاليمه لن تزول أبدًا. أي أنّ كلمات يسوع وتعاليمه ستبقى صحيحة ومؤكدة إلى الأبد.</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“واثقون من صدق كلمات يسوع“، و“سعداء لأن يسوع لا يكذب علينا أبدًا ولا يقول أشياء لا تحدث“، و“نتساءل متى ستحدث كل هذه الأشياء بالضبط“.</w:t>
      </w:r>
    </w:p>
    <w:p>
      <w:pPr>
        <w:pStyle w:val="ListBullet"/>
        <w:bidi/>
        <w:spacing w:line="240" w:lineRule="auto"/>
        <w:ind w:left="720"/>
      </w:pPr>
      <w:r>
        <w:rPr>
          <w:rtl/>
          <w:cs/>
          <w:lang w:val="ar_AE" w:bidi="ar_AE"/>
        </w:rPr>
      </w:r>
      <w:r>
        <w:rPr>
          <w:rtl/>
          <w:cs/>
          <w:lang w:val="ar_AE" w:bidi="ar_AE"/>
        </w:rPr>
        <w:t>اسألوا المُمثِّل الذي يؤدي دور يسوع: "بماذا تشعر؟" قد تسمعون عبارات مثل: ”أريد أن أطمئن تلاميذي بحقيقة كلماتي“، و”أتساءل عما إذا كان التلاميذ يفهمون ما أحاول أن أقوله لهم“، و”أتطلع إلى الوقت الذي ستحدث فيه كل هذه الأشياء“.</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يُعلِّم يسوع عن معاناة تلك الأيام. قد يُشير هذا إلى الوقت عندما يُدمِّر الأعداء الهيكل في أورشليم. يقول يسوع إنه بعد هذا الضيق قاصدًا، يفقد الشمس والقمر ضوءهما، وتتساقط النجوم من السماء. وكل قوات </w:t>
      </w:r>
      <w:r>
        <w:rPr>
          <w:b/>
          <w:rtl/>
          <w:cs/>
          <w:lang w:val="ar_AE" w:bidi="ar_AE"/>
        </w:rPr>
        <w:t>السماوات</w:t>
      </w:r>
      <w:r>
        <w:rPr>
          <w:rtl/>
          <w:cs/>
          <w:lang w:val="ar_AE" w:bidi="ar_AE"/>
        </w:rPr>
        <w:t xml:space="preserve"> تتزعزع، أي الشمس والقمر والنجوم. يمكن أن تُشير السماوات إلى المكان الذي يسكن فيه الله، وهنا تُشير إلى السماء. ترجِموا السماء كما في المقاطع السابقة وانظروا "قاموس الكلمات الرئيسية" للمزيد من المعلومات عن </w:t>
      </w:r>
      <w:r>
        <w:rPr>
          <w:b/>
          <w:rtl/>
          <w:cs/>
          <w:lang w:val="ar_AE" w:bidi="ar_AE"/>
        </w:rPr>
        <w:t>السماء</w:t>
      </w:r>
      <w:r>
        <w:rPr>
          <w:rtl/>
          <w:cs/>
          <w:lang w:val="ar_AE" w:bidi="ar_AE"/>
        </w:rPr>
        <w:t>.</w:t>
      </w:r>
    </w:p>
    <w:p>
      <w:pPr>
        <w:bidi/>
      </w:pPr>
      <w:r>
        <w:rPr>
          <w:rtl/>
          <w:cs/>
          <w:lang w:val="ar_AE" w:bidi="ar_AE"/>
        </w:rPr>
      </w:r>
      <w:r>
        <w:rPr>
          <w:rtl/>
          <w:cs/>
          <w:lang w:val="ar_AE" w:bidi="ar_AE"/>
        </w:rPr>
        <w:t xml:space="preserve">يقول يسوع أنَّ </w:t>
      </w:r>
      <w:r>
        <w:rPr>
          <w:b/>
          <w:rtl/>
          <w:cs/>
          <w:lang w:val="ar_AE" w:bidi="ar_AE"/>
        </w:rPr>
        <w:t>عَلامة</w:t>
      </w:r>
      <w:r>
        <w:rPr>
          <w:b/>
          <w:rtl/>
          <w:cs/>
          <w:lang w:val="ar_AE" w:bidi="ar_AE"/>
        </w:rPr>
        <w:t xml:space="preserve"> ابن الإنسان</w:t>
      </w:r>
      <w:r>
        <w:rPr>
          <w:rtl/>
          <w:cs/>
          <w:lang w:val="ar_AE" w:bidi="ar_AE"/>
        </w:rPr>
        <w:t xml:space="preserve"> سوف تظهر في ذلك الوقت. إنَّ </w:t>
      </w:r>
      <w:r>
        <w:rPr>
          <w:b/>
          <w:rtl/>
          <w:cs/>
          <w:lang w:val="ar_AE" w:bidi="ar_AE"/>
        </w:rPr>
        <w:t>العلامة</w:t>
      </w:r>
      <w:r>
        <w:rPr>
          <w:rtl/>
          <w:cs/>
          <w:lang w:val="ar_AE" w:bidi="ar_AE"/>
        </w:rPr>
        <w:t xml:space="preserve"> حدَثٌ له معنى خاص. المعنى الخاص هو أنَّ ابن الإنسان سيأتي في قوة و</w:t>
      </w:r>
      <w:r>
        <w:rPr>
          <w:b/>
          <w:rtl/>
          <w:cs/>
          <w:lang w:val="ar_AE" w:bidi="ar_AE"/>
        </w:rPr>
        <w:t>مجْد</w:t>
      </w:r>
      <w:r>
        <w:rPr>
          <w:rtl/>
          <w:cs/>
          <w:lang w:val="ar_AE" w:bidi="ar_AE"/>
        </w:rPr>
        <w:t xml:space="preserve"> عظيم.</w:t>
      </w:r>
    </w:p>
    <w:p>
      <w:pPr>
        <w:bidi/>
      </w:pPr>
      <w:r>
        <w:rPr>
          <w:rtl/>
          <w:cs/>
          <w:lang w:val="ar_AE" w:bidi="ar_AE"/>
        </w:rPr>
      </w:r>
      <w:r>
        <w:rPr>
          <w:rtl/>
          <w:cs/>
          <w:lang w:val="ar_AE" w:bidi="ar_AE"/>
        </w:rPr>
        <w:t xml:space="preserve">يتحدَّث يسوع عن ذاته أنه </w:t>
      </w:r>
      <w:r>
        <w:rPr>
          <w:b/>
          <w:rtl/>
          <w:cs/>
          <w:lang w:val="ar_AE" w:bidi="ar_AE"/>
        </w:rPr>
        <w:t>ابن الإنسان</w:t>
      </w:r>
      <w:r>
        <w:rPr>
          <w:rtl/>
          <w:cs/>
          <w:lang w:val="ar_AE" w:bidi="ar_AE"/>
        </w:rPr>
        <w:t xml:space="preserve">. ترجِموا ابن الإنسان كما في المقاطع السابقة، وانظروا "قاموس الكلمات الرئيسية" للحصول على تعريف كامِل لعبارة </w:t>
      </w:r>
      <w:r>
        <w:rPr>
          <w:b/>
          <w:rtl/>
          <w:cs/>
          <w:lang w:val="ar_AE" w:bidi="ar_AE"/>
        </w:rPr>
        <w:t>ابن الإنسان</w:t>
      </w:r>
      <w:r>
        <w:rPr>
          <w:rtl/>
          <w:cs/>
          <w:lang w:val="ar_AE" w:bidi="ar_AE"/>
        </w:rPr>
        <w:t>.</w:t>
      </w:r>
    </w:p>
    <w:p>
      <w:pPr>
        <w:bidi/>
      </w:pPr>
      <w:r>
        <w:rPr>
          <w:rtl/>
          <w:cs/>
          <w:lang w:val="ar_AE" w:bidi="ar_AE"/>
        </w:rPr>
      </w:r>
      <w:r>
        <w:rPr>
          <w:b/>
          <w:rtl/>
          <w:cs/>
          <w:lang w:val="ar_AE" w:bidi="ar_AE"/>
        </w:rPr>
        <w:t>مجْد</w:t>
      </w:r>
      <w:r>
        <w:rPr>
          <w:rtl/>
          <w:cs/>
          <w:lang w:val="ar_AE" w:bidi="ar_AE"/>
        </w:rPr>
        <w:t xml:space="preserve"> تعني قوة الله وحضوره. ترجِموا مجد كما في المقاطع السابقة وانظروا "قاموس الكلمات الرئيسية" لتعريف أكثر شمولًا لكلمة </w:t>
      </w:r>
      <w:r>
        <w:rPr>
          <w:b/>
          <w:rtl/>
          <w:cs/>
          <w:lang w:val="ar_AE" w:bidi="ar_AE"/>
        </w:rPr>
        <w:t>مجد</w:t>
      </w:r>
      <w:r>
        <w:rPr>
          <w:rtl/>
          <w:cs/>
          <w:lang w:val="ar_AE" w:bidi="ar_AE"/>
        </w:rPr>
        <w:t>.</w:t>
      </w:r>
    </w:p>
    <w:p>
      <w:pPr>
        <w:bidi/>
      </w:pPr>
      <w:r>
        <w:rPr>
          <w:rtl/>
          <w:cs/>
          <w:lang w:val="ar_AE" w:bidi="ar_AE"/>
        </w:rPr>
      </w:r>
      <w:r>
        <w:rPr>
          <w:rtl/>
          <w:cs/>
          <w:lang w:val="ar_AE" w:bidi="ar_AE"/>
        </w:rPr>
        <w:t xml:space="preserve">يقول يسوع أنه سيُرسل </w:t>
      </w:r>
      <w:r>
        <w:rPr>
          <w:b/>
          <w:rtl/>
          <w:cs/>
          <w:lang w:val="ar_AE" w:bidi="ar_AE"/>
        </w:rPr>
        <w:t>ملائكته</w:t>
      </w:r>
      <w:r>
        <w:rPr>
          <w:rtl/>
          <w:cs/>
          <w:lang w:val="ar_AE" w:bidi="ar_AE"/>
        </w:rPr>
        <w:t xml:space="preserve">، أو رسله، بصوت </w:t>
      </w:r>
      <w:r>
        <w:rPr>
          <w:b/>
          <w:rtl/>
          <w:cs/>
          <w:lang w:val="ar_AE" w:bidi="ar_AE"/>
        </w:rPr>
        <w:t xml:space="preserve"> بوق</w:t>
      </w:r>
      <w:r>
        <w:rPr>
          <w:rtl/>
          <w:cs/>
          <w:lang w:val="ar_AE" w:bidi="ar_AE"/>
        </w:rPr>
        <w:t xml:space="preserve"> مُرتفع ينادي.</w:t>
      </w:r>
    </w:p>
    <w:p>
      <w:pPr>
        <w:bidi/>
      </w:pPr>
      <w:r>
        <w:rPr>
          <w:rtl/>
          <w:cs/>
          <w:lang w:val="ar_AE" w:bidi="ar_AE"/>
        </w:rPr>
      </w:r>
      <w:r>
        <w:rPr>
          <w:rtl/>
          <w:cs/>
          <w:lang w:val="ar_AE" w:bidi="ar_AE"/>
        </w:rPr>
        <w:t xml:space="preserve">ترجموا </w:t>
      </w:r>
      <w:r>
        <w:rPr>
          <w:b/>
          <w:rtl/>
          <w:cs/>
          <w:lang w:val="ar_AE" w:bidi="ar_AE"/>
        </w:rPr>
        <w:t>ملائكة</w:t>
      </w:r>
      <w:r>
        <w:rPr>
          <w:rtl/>
          <w:cs/>
          <w:lang w:val="ar_AE" w:bidi="ar_AE"/>
        </w:rPr>
        <w:t xml:space="preserve"> كما فعلتم في المقاطع السابقة وانظروا "قاموس الكلمات الرئيسية" لتعريف أشمل لكلمة </w:t>
      </w:r>
      <w:r>
        <w:rPr>
          <w:b/>
          <w:rtl/>
          <w:cs/>
          <w:lang w:val="ar_AE" w:bidi="ar_AE"/>
        </w:rPr>
        <w:t>الملائكة</w:t>
      </w:r>
      <w:r>
        <w:rPr>
          <w:rtl/>
          <w:cs/>
          <w:lang w:val="ar_AE" w:bidi="ar_AE"/>
        </w:rPr>
        <w:t>.</w:t>
      </w:r>
    </w:p>
    <w:p>
      <w:pPr>
        <w:bidi/>
      </w:pPr>
      <w:r>
        <w:rPr>
          <w:rtl/>
          <w:cs/>
          <w:lang w:val="ar_AE" w:bidi="ar_AE"/>
        </w:rPr>
      </w:r>
      <w:r>
        <w:rPr>
          <w:b/>
          <w:rtl/>
          <w:cs/>
          <w:lang w:val="ar_AE" w:bidi="ar_AE"/>
        </w:rPr>
        <w:t>البوق</w:t>
      </w:r>
      <w:r>
        <w:rPr>
          <w:rtl/>
          <w:cs/>
          <w:lang w:val="ar_AE" w:bidi="ar_AE"/>
        </w:rPr>
        <w:t xml:space="preserve"> هو آلة نفخ موسيقية يُبوِّق بها الناس لإصدار الموسيقى أو الإعلان عن شيء ما، وتُصنع من الفضة أو البرونز أو قرن الكبش؛ ويضرب الناس بالبوق لكي يُصدروا صوتًا عاليًا. كان اليهود يستخدمونه في المعارك، والاحتفالات الدينية مثل الصوم أو الذبائح في الهيكل، والإعلان عن ملك جديد. في هذه الحالة، يضرب شخص ما البوق ليُرسل الملائكة ليجمع المختارين، أو شعب الله المُختار، من كل أنحاء العالم.</w:t>
      </w:r>
    </w:p>
    <w:p>
      <w:pPr>
        <w:bidi/>
      </w:pPr>
      <w:r>
        <w:rPr>
          <w:rtl/>
          <w:cs/>
          <w:lang w:val="ar_AE" w:bidi="ar_AE"/>
        </w:rPr>
      </w:r>
      <w:r>
        <w:rPr>
          <w:rtl/>
          <w:cs/>
          <w:lang w:val="ar_AE" w:bidi="ar_AE"/>
        </w:rPr>
        <w:t>توقّفوا واعرضوا صورة البوق مرة أخرى إذا لزم الأمر.</w:t>
      </w:r>
    </w:p>
    <w:p>
      <w:pPr>
        <w:bidi/>
      </w:pPr>
      <w:r>
        <w:rPr>
          <w:rtl/>
          <w:cs/>
          <w:lang w:val="ar_AE" w:bidi="ar_AE"/>
        </w:rPr>
      </w:r>
      <w:r>
        <w:rPr>
          <w:rtl/>
          <w:cs/>
          <w:lang w:val="ar_AE" w:bidi="ar_AE"/>
        </w:rPr>
        <w:t xml:space="preserve">يقول يسوع أنَّ الملائكة ستجمع شعب الله المختار من الجهات الأربع، أو من أقصاء </w:t>
      </w:r>
      <w:r>
        <w:rPr>
          <w:b/>
          <w:rtl/>
          <w:cs/>
          <w:lang w:val="ar_AE" w:bidi="ar_AE"/>
        </w:rPr>
        <w:t>السماوات</w:t>
      </w:r>
      <w:r>
        <w:rPr>
          <w:rtl/>
          <w:cs/>
          <w:lang w:val="ar_AE" w:bidi="ar_AE"/>
        </w:rPr>
        <w:t xml:space="preserve"> إلى أقصائها. هذه طريقة لقول أنَّ شعب الله المختار سيأتي من كل أنحاء العالم. في هذه الحالة، لا تُشير السماوات إلى المكان الذي يسكن فيه الله. "مِنْ أَقْصَاءِ السَّمَاوَاتِ إِلَى أَقْصَائِهَا" تعني أناسًا من كل مكان على الأرض. كانت الأرض والسماوات، أو السماء، طريقة واحدة للحديث عن العالم بأسره.</w:t>
      </w:r>
    </w:p>
    <w:p>
      <w:pPr>
        <w:bidi/>
      </w:pPr>
      <w:r>
        <w:rPr>
          <w:rtl/>
          <w:cs/>
          <w:lang w:val="ar_AE" w:bidi="ar_AE"/>
        </w:rPr>
      </w:r>
      <w:r>
        <w:rPr>
          <w:rtl/>
          <w:cs/>
          <w:lang w:val="ar_AE" w:bidi="ar_AE"/>
        </w:rPr>
        <w:t xml:space="preserve">يُعلِّم يسوع مثلًا عن </w:t>
      </w:r>
      <w:r>
        <w:rPr>
          <w:b/>
          <w:rtl/>
          <w:cs/>
          <w:lang w:val="ar_AE" w:bidi="ar_AE"/>
        </w:rPr>
        <w:t>شجرة التين</w:t>
      </w:r>
      <w:r>
        <w:rPr>
          <w:rtl/>
          <w:cs/>
          <w:lang w:val="ar_AE" w:bidi="ar_AE"/>
        </w:rPr>
        <w:t xml:space="preserve">. كانت أشجار التين شائعة في زمن يسوع. في الشتاء، لا يكون لأشجار التين أوراق أو براعم. عندما ينتهي الطقس البارد، تصير أغصان شجرة التين مرِنة لأن نسغ الشجرة يبدأ في التدفُّق إلى الأغصان. تبدأ أوراق جديدة في الإنتاج والنمو، ثم في النهاية تنمو ثمارًا تُدعى التين أيضًا خلال الصيف. كان الصيف موسم النمو الدفئ حيث عاش يسوع. انظروا "قاموس الكلمات الرئيسية" للمزيد من المعلومات عن </w:t>
      </w:r>
      <w:r>
        <w:rPr>
          <w:b/>
          <w:rtl/>
          <w:cs/>
          <w:lang w:val="ar_AE" w:bidi="ar_AE"/>
        </w:rPr>
        <w:t>أشجار التين</w:t>
      </w:r>
      <w:r>
        <w:rPr>
          <w:rtl/>
          <w:cs/>
          <w:lang w:val="ar_AE" w:bidi="ar_AE"/>
        </w:rPr>
        <w:t>.</w:t>
      </w:r>
    </w:p>
    <w:p>
      <w:pPr>
        <w:bidi/>
      </w:pPr>
      <w:r>
        <w:rPr>
          <w:rtl/>
          <w:cs/>
          <w:lang w:val="ar_AE" w:bidi="ar_AE"/>
        </w:rPr>
      </w:r>
      <w:r>
        <w:rPr>
          <w:rtl/>
          <w:cs/>
          <w:lang w:val="ar_AE" w:bidi="ar_AE"/>
        </w:rPr>
        <w:t>إنْ لزم الأمر، توقَّفوا واعرضوا صورة لشجرة التين قبل أن تُفرخ أوراقها، وأغصانها، وصورة لشجرة التين بعد أن أفرخت أوراقها، وأغصانها.</w:t>
      </w:r>
    </w:p>
    <w:p>
      <w:pPr>
        <w:bidi/>
      </w:pPr>
      <w:r>
        <w:rPr>
          <w:rtl/>
          <w:cs/>
          <w:lang w:val="ar_AE" w:bidi="ar_AE"/>
        </w:rPr>
      </w:r>
      <w:r>
        <w:rPr>
          <w:rtl/>
          <w:cs/>
          <w:lang w:val="ar_AE" w:bidi="ar_AE"/>
        </w:rPr>
        <w:t xml:space="preserve">يقول يسوع أنَّ </w:t>
      </w:r>
      <w:r>
        <w:rPr>
          <w:b/>
          <w:rtl/>
          <w:cs/>
          <w:lang w:val="ar_AE" w:bidi="ar_AE"/>
        </w:rPr>
        <w:t>هذا الجيل</w:t>
      </w:r>
      <w:r>
        <w:rPr>
          <w:rtl/>
          <w:cs/>
          <w:lang w:val="ar_AE" w:bidi="ar_AE"/>
        </w:rPr>
        <w:t xml:space="preserve"> لن يمضي قبل أن تحدث هذه الأمور. يقصد يسوع أن بعض الناس الذين يعيشون الآن سيظلون أحياءً عندما تحدث هذه الأمور. كان العديد من تلاميذه لا يزالون أحياء عندما دُمِّر الهيكل في أورشليم عام 70 ميلاديًا.</w:t>
      </w:r>
    </w:p>
    <w:p>
      <w:pPr>
        <w:bidi/>
      </w:pPr>
      <w:r>
        <w:rPr>
          <w:rtl/>
          <w:cs/>
          <w:lang w:val="ar_AE" w:bidi="ar_AE"/>
        </w:rPr>
      </w:r>
      <w:r>
        <w:rPr>
          <w:rtl/>
          <w:cs/>
          <w:lang w:val="ar_AE" w:bidi="ar_AE"/>
        </w:rPr>
        <w:t xml:space="preserve">كما يقول يسوع أنَّ السماوات والأرض، أو العالَم كله </w:t>
      </w:r>
      <w:r>
        <w:rPr>
          <w:b/>
          <w:rtl/>
          <w:cs/>
          <w:lang w:val="ar_AE" w:bidi="ar_AE"/>
        </w:rPr>
        <w:t>سيزول</w:t>
      </w:r>
      <w:r>
        <w:rPr>
          <w:rtl/>
          <w:cs/>
          <w:lang w:val="ar_AE" w:bidi="ar_AE"/>
        </w:rPr>
        <w:t>، لكن كلمات يسوع لن تزول أبدًا. الكلمة في اللغة الأصلية لتعبير "تزول" تعني "تمضي" أي تختفي أو لا تكون بعد. يستخدم يسوع تعبير "تزول" ثلاث مرات ليؤكد أن كلماته، أو تعليمه، لن يزول أبدًا بالتأكيد.</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24:37–44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24: 36–44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هنا الرب يسوع في منتصف تعليمه لتلاميذه لوقت طويل على جبل الزيتون؛ لقد أخبرهم عن وقت خراب الهيكل؛ الآن، يبدأ الإجابة عن سؤالهم عن علامة مجيئه ونهاية الزمان. لا يخبرهم بالوقت المحدد الذي سيحدث فيه، فهو يريدهم أن يستعدوا لعودته وللدينونة الأخيرة في أي وقت. فيقص عليهم ثلاث قصص، جميعها عن كيف ينبغي للتلاميذ أن يستعدوا دائمًا لعودته.</w:t>
      </w:r>
    </w:p>
    <w:p>
      <w:pPr>
        <w:bidi/>
      </w:pPr>
      <w:r>
        <w:rPr>
          <w:rtl/>
          <w:cs/>
          <w:lang w:val="ar_AE" w:bidi="ar_AE"/>
        </w:rPr>
      </w:r>
      <w:r>
        <w:rPr>
          <w:rtl/>
          <w:cs/>
          <w:lang w:val="ar_AE" w:bidi="ar_AE"/>
        </w:rPr>
        <w:t>توقّفوا واعرضوا على فريقكم صورة جبل الزيتون مرة أخرى إذا لزم الأمر.</w:t>
      </w:r>
    </w:p>
    <w:p>
      <w:pPr>
        <w:bidi/>
      </w:pPr>
      <w:r>
        <w:rPr>
          <w:rtl/>
          <w:cs/>
          <w:lang w:val="ar_AE" w:bidi="ar_AE"/>
        </w:rPr>
      </w:r>
      <w:r>
        <w:rPr>
          <w:rtl/>
          <w:cs/>
          <w:lang w:val="ar_AE" w:bidi="ar_AE"/>
        </w:rPr>
        <w:t>يقول إنه لا يعرف أحد "اليوم ولا الساعة" التي سيحدث فيها هذا كلّه، إلا الله أبوهم الذي في السموات. في العهد القديم كثيرًأ ما استُخدمت عبارة "الوقت والساعة" إشارة إلى يوم دينونة الله. يقول حتى الملائكة –رُسل الله– ولا ابن الله نفسه، لا يعرفون متى سيأتي يوم الدينونة. يا لها من عبارة مهمة، لأن ابن الإنسان هو الذي يدين الناس، لكن هو نفسه ابن الإنسان، يسوع، لا يعرف متى تأتي هذه الدينونة! يعتقد معظم الناس أنه قد اختار تنحية قدرته على معرفة كل شيء في بشريته على الأرض.</w:t>
      </w:r>
    </w:p>
    <w:p>
      <w:pPr>
        <w:bidi/>
      </w:pPr>
      <w:r>
        <w:rPr>
          <w:rtl/>
          <w:cs/>
          <w:lang w:val="ar_AE" w:bidi="ar_AE"/>
        </w:rPr>
      </w:r>
      <w:r>
        <w:rPr>
          <w:rtl/>
          <w:cs/>
          <w:lang w:val="ar_AE" w:bidi="ar_AE"/>
        </w:rPr>
        <w:t>أولًا، يتحدث عن نوح والطوفان في العهد القديم، ما يعرفه التلاميذ جيدًا، طلب الله من نوح أن يبنى فُلكًا كبيرًا من الخشب ليحمل نوح وعائلته وأنواع كثيرة من الحيوانات. في ذلك الزمان، كان الناس يعيشون حياة طبيعية، يأكلون ويشربون، ويتزوجون ويزوج الآباء بناتهم. كان الناس لا يفكرون في الله، لذلك صُدِموا عندما حلت دينونة الله، أي الطوفان. لقد أرسل الله الطوفان ليغطي الأرض كلها، فأنقذ عائلة نوح وأسرته بالفُلك. ومات كل من كانوا على الأرض!</w:t>
      </w:r>
    </w:p>
    <w:p>
      <w:pPr>
        <w:bidi/>
      </w:pPr>
      <w:r>
        <w:rPr>
          <w:rtl/>
          <w:cs/>
          <w:lang w:val="ar_AE" w:bidi="ar_AE"/>
        </w:rPr>
      </w:r>
      <w:r>
        <w:rPr>
          <w:rtl/>
          <w:cs/>
          <w:lang w:val="ar_AE" w:bidi="ar_AE"/>
        </w:rPr>
        <w:t>يقول الرب يسوع إنه عندما يعود ابن الإنسان، يسوع، سيأتي فجأة على نحو غير متوقع، كما كان الطوفان مفاجئًا وغير متوقع. وعند عودة الرب يسوع، سيكون معظم البشر يحيون حياة طبيعية ولا يفكرون في الله، لذلك غير مستعدين لدينونة الله. لكن الرب يسوع يريد لتلاميذه أن يستعدوا!</w:t>
      </w:r>
    </w:p>
    <w:p>
      <w:pPr>
        <w:bidi/>
      </w:pPr>
      <w:r>
        <w:rPr>
          <w:rtl/>
          <w:cs/>
          <w:lang w:val="ar_AE" w:bidi="ar_AE"/>
        </w:rPr>
      </w:r>
      <w:r>
        <w:rPr>
          <w:rtl/>
          <w:cs/>
          <w:lang w:val="ar_AE" w:bidi="ar_AE"/>
        </w:rPr>
        <w:t>توقَّفوا واعرضوا صورة فُلكٍ.</w:t>
      </w:r>
    </w:p>
    <w:p>
      <w:pPr>
        <w:bidi/>
      </w:pPr>
      <w:r>
        <w:rPr>
          <w:rtl/>
          <w:cs/>
          <w:lang w:val="ar_AE" w:bidi="ar_AE"/>
        </w:rPr>
      </w:r>
      <w:r>
        <w:rPr>
          <w:rtl/>
          <w:cs/>
          <w:lang w:val="ar_AE" w:bidi="ar_AE"/>
        </w:rPr>
        <w:t>تحدثوا عن الأنشطة اليومية المعتاد في ثقافتكم.</w:t>
      </w:r>
    </w:p>
    <w:p>
      <w:pPr>
        <w:bidi/>
      </w:pPr>
      <w:r>
        <w:rPr>
          <w:rtl/>
          <w:cs/>
          <w:lang w:val="ar_AE" w:bidi="ar_AE"/>
        </w:rPr>
      </w:r>
      <w:r>
        <w:rPr>
          <w:rtl/>
          <w:cs/>
          <w:lang w:val="ar_AE" w:bidi="ar_AE"/>
        </w:rPr>
        <w:t>ثم يستسهب الرب يسوع في وصف الأنشطة اليومية. يقول إن في يوم مجيء ابن الإنسان، سيكون البشر يمارسون حياتهم الطبيعية الناس، الرجال معًا في الحقل أو النساء يطحن الحبوب معًا في الطاحونة؛ إبان زمن الرب يسوع، كانت النساء يعملن معًا على طحن الحبوب مثل الحنطة أو الشعير، ثم يضعن الحبوب على حجر مطحى مسطح كبير، ثم عليه حجر مطحى مسطح آخر. ومعًا يلفن حجر الرحى العلوي لطحن الحبوب. هذه الحبوب المُطحونة تتحول إلى دقيق يستخدمنه لصنع الخبز.</w:t>
      </w:r>
    </w:p>
    <w:p>
      <w:pPr>
        <w:bidi/>
      </w:pPr>
      <w:r>
        <w:rPr>
          <w:rtl/>
          <w:cs/>
          <w:lang w:val="ar_AE" w:bidi="ar_AE"/>
        </w:rPr>
      </w:r>
      <w:r>
        <w:rPr>
          <w:rtl/>
          <w:cs/>
          <w:lang w:val="ar_AE" w:bidi="ar_AE"/>
        </w:rPr>
        <w:t>توقَّفوا واعرضوا صورة لأحجار رحاية تُستخدم لطحن الحبوب. أيضًا، تحدثوا عن الطريقة التي يطحن بها الناس الحبوب في ثقافتكم. هل يستخدم الناس الأحجار أو أي شيء آخر لطحن الحبوب؟ إذا أمكن، شاهدوا شخصًا يطحن الحبوب.</w:t>
      </w:r>
    </w:p>
    <w:p>
      <w:pPr>
        <w:bidi/>
      </w:pPr>
      <w:r>
        <w:rPr>
          <w:rtl/>
          <w:cs/>
          <w:lang w:val="ar_AE" w:bidi="ar_AE"/>
        </w:rPr>
      </w:r>
      <w:r>
        <w:rPr>
          <w:rtl/>
          <w:cs/>
          <w:lang w:val="ar_AE" w:bidi="ar_AE"/>
        </w:rPr>
        <w:t>قال الرب يسوع إنه عندما يأتي ابن الإنسان، إذا كان رجلان يعملان في الحقل، سيأخذ الله أحدهما ويترك الآخر في الحقل، أيضًا، إذا كانت امرأتان على الرحاية، فسيأخذ الله إحداهن، ويترك الأخرى. بعض الناس يعتقدون أن الذين ييأخذهم الله هم في مأمن معه وأنه سيدين من تركهم. وآخرون يعتقدون بالعكس. من المهم وجود فصل بين الناس، كما أخذ الطوفان معظم الناس في وقت الدينونة، ولم ينج سوى نوح وعائلته. بعض الناس سيستعدون لدينونة الله، والبعض الآخر لن يستعد.</w:t>
      </w:r>
    </w:p>
    <w:p>
      <w:pPr>
        <w:bidi/>
      </w:pPr>
      <w:r>
        <w:rPr>
          <w:rtl/>
          <w:cs/>
          <w:lang w:val="ar_AE" w:bidi="ar_AE"/>
        </w:rPr>
      </w:r>
      <w:r>
        <w:rPr>
          <w:rtl/>
          <w:cs/>
          <w:lang w:val="ar_AE" w:bidi="ar_AE"/>
        </w:rPr>
        <w:t>توقَّفوا وتحدثوا عن الطريقة التي تصف بها ثقافتكم نهاية العالم. ما ماهيات القصص التي يرويها الناس عن الدينونة في نهاية الزمان؟</w:t>
      </w:r>
    </w:p>
    <w:p>
      <w:pPr>
        <w:bidi/>
      </w:pPr>
      <w:r>
        <w:rPr>
          <w:rtl/>
          <w:cs/>
          <w:lang w:val="ar_AE" w:bidi="ar_AE"/>
        </w:rPr>
      </w:r>
      <w:r>
        <w:rPr>
          <w:rtl/>
          <w:cs/>
          <w:lang w:val="ar_AE" w:bidi="ar_AE"/>
        </w:rPr>
        <w:t>يأمر الرب يسوع التلاميذ أن يستعدوا. ينبغي لهم أن يظلوا مستيقظين، أي ينتظروا بشغف عودة سيدهم. يدعو الرب نفسه "سيد"، أي الرب أو المالك. لكنه لم يخبرهم بالموعد المحدد الذي سيحدث هذا، لذلك ينبغي للتلاميذ أن يعيشوا دائمًا بطريقة تُظهر أنهم مستعدون لعودته.</w:t>
      </w:r>
    </w:p>
    <w:p>
      <w:pPr>
        <w:bidi/>
      </w:pPr>
      <w:r>
        <w:rPr>
          <w:rtl/>
          <w:cs/>
          <w:lang w:val="ar_AE" w:bidi="ar_AE"/>
        </w:rPr>
      </w:r>
      <w:r>
        <w:rPr>
          <w:rtl/>
          <w:cs/>
          <w:lang w:val="ar_AE" w:bidi="ar_AE"/>
        </w:rPr>
        <w:t>يروي الرب يسوع قصة أخرى لإظهار مدى أهمية أن نستعد دائمًا لعودته في أي وقت. ويقول أيضًا مُعلمًا إياهم، إنه عندما يكون صاحب البيت نائمًا، سيقتحم اللص بيته ويدخل ليسرقه. إن الكلمة التي تترجم إلى "ينقب" تعني في اللغة الأصلية "يحفر خلال". ففي زمن يسوع، كان معظم اليهود يملكون بيوتًا مبنية من الطوب الطيني الجاف. وكان اللصوص بحاجة إلى أن ينقبوا أو يصنعوا فتحة في جانب الحائط الطيني ليدخلوا ويسرقوا.</w:t>
      </w:r>
    </w:p>
    <w:p>
      <w:pPr>
        <w:bidi/>
      </w:pPr>
      <w:r>
        <w:rPr>
          <w:rtl/>
          <w:cs/>
          <w:lang w:val="ar_AE" w:bidi="ar_AE"/>
        </w:rPr>
      </w:r>
      <w:r>
        <w:rPr>
          <w:rtl/>
          <w:cs/>
          <w:lang w:val="ar_AE" w:bidi="ar_AE"/>
        </w:rPr>
        <w:t>توقَّفوا واعرضوا صورة لبيت من الطين. أيضًا، توقَّفوا وتحدثوا عن حادثة سرقة وقعت لكم أو لشخص تعرفونه. ماذا سُرق؟ بما شعرتم؟ ماذا يفعل الناس في ثقافتكم لمنع اللصوص من اقتحام بيوتهم؟</w:t>
      </w:r>
    </w:p>
    <w:p>
      <w:pPr>
        <w:bidi/>
      </w:pPr>
      <w:r>
        <w:rPr>
          <w:rtl/>
          <w:cs/>
          <w:lang w:val="ar_AE" w:bidi="ar_AE"/>
        </w:rPr>
      </w:r>
      <w:r>
        <w:rPr>
          <w:rtl/>
          <w:cs/>
          <w:lang w:val="ar_AE" w:bidi="ar_AE"/>
        </w:rPr>
        <w:t>يخبرهم يسوع أنه لو كان صاحب البيت يعلم متى سيأتي السارق، فإنه كان سيسهر ويبقى مستيقظًا ويمنع السارق من اقتحام بيته. على المنوال ذاته، ينبغي للتلاميذ أن يظلوا مستيقظين ومستعدين في أي وقت لعودة الرب يسوع. يقول الرب يسوع إن ابن الإنسان – يسوع نفسه – سيعود في وقت لا يتوقعه أحد. ينبغي للتلاميذ أن يعيشوا حياتهم اليوم بطريقة تُظهر أنهم يتبعون الرب يسوع ومستعدون لعودته.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تتضمن هذه القصة 3 مشاهد.</w:t>
      </w:r>
    </w:p>
    <w:p>
      <w:pPr>
        <w:bidi/>
      </w:pPr>
      <w:r>
        <w:rPr>
          <w:rtl/>
          <w:cs/>
          <w:lang w:val="ar_AE" w:bidi="ar_AE"/>
        </w:rPr>
      </w:r>
      <w:r>
        <w:rPr>
          <w:b/>
          <w:rtl/>
          <w:cs/>
          <w:lang w:val="ar_AE" w:bidi="ar_AE"/>
        </w:rPr>
        <w:t>المشهد الأول:</w:t>
      </w:r>
      <w:r>
        <w:rPr>
          <w:rtl/>
          <w:cs/>
          <w:lang w:val="ar_AE" w:bidi="ar_AE"/>
        </w:rPr>
        <w:t xml:space="preserve"> يقدّم يسوع مثال نوح والطوفان ليُظهر كم هو مهم أن نكون مستعدين لرجوع ابن الإنسان.</w:t>
      </w:r>
    </w:p>
    <w:p>
      <w:pPr>
        <w:bidi/>
      </w:pPr>
      <w:r>
        <w:rPr>
          <w:rtl/>
          <w:cs/>
          <w:lang w:val="ar_AE" w:bidi="ar_AE"/>
        </w:rPr>
      </w:r>
      <w:r>
        <w:rPr>
          <w:b/>
          <w:rtl/>
          <w:cs/>
          <w:lang w:val="ar_AE" w:bidi="ar_AE"/>
        </w:rPr>
        <w:t>المشهد الثاني:</w:t>
      </w:r>
      <w:r>
        <w:rPr>
          <w:rtl/>
          <w:cs/>
          <w:lang w:val="ar_AE" w:bidi="ar_AE"/>
        </w:rPr>
        <w:t xml:space="preserve"> يشارك يسوع أمثلة عن الأنشطة اليومية العادية التي سيقوم بها الناس عندما يأتي ابن الإنسان، ويُختطف بعض الناس.</w:t>
      </w:r>
    </w:p>
    <w:p>
      <w:pPr>
        <w:bidi/>
      </w:pPr>
      <w:r>
        <w:rPr>
          <w:rtl/>
          <w:cs/>
          <w:lang w:val="ar_AE" w:bidi="ar_AE"/>
        </w:rPr>
      </w:r>
      <w:r>
        <w:rPr>
          <w:b/>
          <w:rtl/>
          <w:cs/>
          <w:lang w:val="ar_AE" w:bidi="ar_AE"/>
        </w:rPr>
        <w:t>المشهد الثالث:</w:t>
      </w:r>
      <w:r>
        <w:rPr>
          <w:rtl/>
          <w:cs/>
          <w:lang w:val="ar_AE" w:bidi="ar_AE"/>
        </w:rPr>
        <w:t xml:space="preserve"> يقول يسوع إن ابن الإنسان سيعود فجأة عندما لا يتوقعه أحد، تمامًا كما يأتي اللص حين لا يتوقعه صاحب البيت.</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نوح</w:t>
      </w:r>
    </w:p>
    <w:p>
      <w:pPr>
        <w:pStyle w:val="ListBullet"/>
        <w:bidi/>
        <w:spacing w:line="240" w:lineRule="auto"/>
        <w:ind w:left="720"/>
      </w:pPr>
      <w:r>
        <w:rPr>
          <w:rtl/>
          <w:cs/>
          <w:lang w:val="ar_AE" w:bidi="ar_AE"/>
        </w:rPr>
      </w:r>
      <w:r>
        <w:rPr>
          <w:rtl/>
          <w:cs/>
          <w:lang w:val="ar_AE" w:bidi="ar_AE"/>
        </w:rPr>
        <w:t>أناس آخرون ممن ماتوا بالطوفان في زمن نوح</w:t>
      </w:r>
    </w:p>
    <w:p>
      <w:pPr>
        <w:pStyle w:val="ListBullet"/>
        <w:bidi/>
        <w:spacing w:line="240" w:lineRule="auto"/>
        <w:ind w:left="720"/>
      </w:pPr>
      <w:r>
        <w:rPr>
          <w:rtl/>
          <w:cs/>
          <w:lang w:val="ar_AE" w:bidi="ar_AE"/>
        </w:rPr>
      </w:r>
      <w:r>
        <w:rPr>
          <w:rtl/>
          <w:cs/>
          <w:lang w:val="ar_AE" w:bidi="ar_AE"/>
        </w:rPr>
        <w:t>رجلان يعملان في الحقل</w:t>
      </w:r>
    </w:p>
    <w:p>
      <w:pPr>
        <w:pStyle w:val="ListBullet"/>
        <w:bidi/>
        <w:spacing w:line="240" w:lineRule="auto"/>
        <w:ind w:left="720"/>
      </w:pPr>
      <w:r>
        <w:rPr>
          <w:rtl/>
          <w:cs/>
          <w:lang w:val="ar_AE" w:bidi="ar_AE"/>
        </w:rPr>
      </w:r>
      <w:r>
        <w:rPr>
          <w:rtl/>
          <w:cs/>
          <w:lang w:val="ar_AE" w:bidi="ar_AE"/>
        </w:rPr>
        <w:t>امرأتان تُطحنان الحبوب على الرحى</w:t>
      </w:r>
    </w:p>
    <w:p>
      <w:pPr>
        <w:pStyle w:val="ListBullet"/>
        <w:bidi/>
        <w:spacing w:line="240" w:lineRule="auto"/>
        <w:ind w:left="720"/>
      </w:pPr>
      <w:r>
        <w:rPr>
          <w:rtl/>
          <w:cs/>
          <w:lang w:val="ar_AE" w:bidi="ar_AE"/>
        </w:rPr>
      </w:r>
      <w:r>
        <w:rPr>
          <w:rtl/>
          <w:cs/>
          <w:lang w:val="ar_AE" w:bidi="ar_AE"/>
        </w:rPr>
        <w:t>صاحب بيت</w:t>
      </w:r>
    </w:p>
    <w:p>
      <w:pPr>
        <w:pStyle w:val="ListBullet"/>
        <w:bidi/>
        <w:spacing w:line="240" w:lineRule="auto"/>
        <w:ind w:left="720"/>
      </w:pPr>
      <w:r>
        <w:rPr>
          <w:rtl/>
          <w:cs/>
          <w:lang w:val="ar_AE" w:bidi="ar_AE"/>
        </w:rPr>
      </w:r>
      <w:r>
        <w:rPr>
          <w:rtl/>
          <w:cs/>
          <w:lang w:val="ar_AE" w:bidi="ar_AE"/>
        </w:rPr>
        <w:t xml:space="preserve">لصٌّ </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وسائل الإيضاح (أشياء يمكن تحريكها في المكان مثل الأحجار، والعصي ولعب الأطفال) لتجسيد القصة والأحداث فيها.</w:t>
      </w:r>
    </w:p>
    <w:p>
      <w:pPr>
        <w:bidi/>
      </w:pPr>
      <w:r>
        <w:rPr>
          <w:rtl/>
          <w:cs/>
          <w:lang w:val="ar_AE" w:bidi="ar_AE"/>
        </w:rPr>
      </w:r>
      <w:r>
        <w:rPr>
          <w:rtl/>
          <w:cs/>
          <w:lang w:val="ar_AE" w:bidi="ar_AE"/>
        </w:rPr>
        <w:t>من المهم أن نتذكر أن الرب يسوع كان لا يزال يُعلِّم تلاميذه على جبل الزيتون. لقد علَّمهم بالفعل أشياء كثيرة عن نهاية العالم. يبدأ هذا المقطع الجديد بكلمة "وَأَمَّا" ليُظهر أن يسوع يُغيّر الموضوع ليجيب على سؤال التلاميذ الثاني حول علامة مجيء يسوع ونهاية العالم. يقول لهم يسوع إنه لا يعلم أحد إلا الله بالضبط متى سيأتي يوم الدينونة، لا مَلاَئِكَةُ السَّمَاوَاتِ، ولا يسوع نفسه. هذه جملة تمهيدية لهذه القصة—جميع المشاهد الثلاثة تتحدث عن مدى أهمية أن يكون الإنسان مستعدًّا لمجيء يسوع في أي وقت.</w:t>
      </w:r>
    </w:p>
    <w:p>
      <w:pPr>
        <w:bidi/>
      </w:pPr>
      <w:r>
        <w:rPr>
          <w:rtl/>
          <w:cs/>
          <w:lang w:val="ar_AE" w:bidi="ar_AE"/>
        </w:rPr>
      </w:r>
      <w:r>
        <w:rPr>
          <w:rtl/>
          <w:cs/>
          <w:lang w:val="ar_AE" w:bidi="ar_AE"/>
        </w:rPr>
        <w:t>في المشهد الأول، يذكّر يسوع التلاميذ بنوح وكيف أنقذ الله نوحًا وأسرته وكل الحيوانات من الطوفان الذي غطّى الأرض. كان الناس يعيشون حياتهم العادية، ولم يكونوا مستعدّين عندما جاء الطوفان فأهلك الجميع. من المهم أن نتذكّر أن الناس في زمن نوح كانوا يعيشون حياتهم الطبيعية—يأكلون، يشربون، ويتزوّجون—ولم يُدِنهم الله لأن هذه الأنشطة بحد ذاتها سيئة، بل لأنهم لم يتبعوا الله. تذكّروا أن الناس لم يكونوا يتوقّعون أن يأتي الطوفان، لذلك لم يتّبعوا الله. يسوع يريد من تلاميذه أن يكونوا مستعدّين لرجوع ابن الإنسان كما كان نوح مستعدًا لمجيء الطوفان.</w:t>
      </w:r>
    </w:p>
    <w:p>
      <w:pPr>
        <w:bidi/>
      </w:pPr>
      <w:r>
        <w:rPr>
          <w:rtl/>
          <w:cs/>
          <w:lang w:val="ar_AE" w:bidi="ar_AE"/>
        </w:rPr>
      </w:r>
      <w:r>
        <w:rPr>
          <w:rtl/>
          <w:cs/>
          <w:lang w:val="ar_AE" w:bidi="ar_AE"/>
        </w:rPr>
        <w:t>في المشهد الثاني، يعطي يسوع مثالًا آخر عن مدى مفاجأة وعدم توقّع مجيء ابن الإنسان. يقول يسوع إن الأمر سيكون مثل رجل يؤخذ وهو يعمل في الحقل، ورجل آخر يُترك. وامرأة تؤخذ بينما هي تطحن الحبوب على الرحى، وأخرى تُترك. من المهم أن نتذكّر أن الرجلين والمرأتين كانوا يقومون بعمل طبيعي جدًا بالنسبة للناس في زمن يسوع. شخص واحد سيعاقبه الله، وشخص آخر سيخلُص.</w:t>
      </w:r>
    </w:p>
    <w:p>
      <w:pPr>
        <w:bidi/>
      </w:pPr>
      <w:r>
        <w:rPr>
          <w:rtl/>
          <w:cs/>
          <w:lang w:val="ar_AE" w:bidi="ar_AE"/>
        </w:rPr>
      </w:r>
      <w:r>
        <w:rPr>
          <w:rtl/>
          <w:cs/>
          <w:lang w:val="ar_AE" w:bidi="ar_AE"/>
        </w:rPr>
        <w:t>في المشهد الثالث، يذكّرهم يسوع مرّة أخرى أن يكونوا مستعدّين ويقظين، لأنهم لا يعرفون أي يوم سيأتي ربّهم. من المهم أن نعرف أن عبارة "وَاعْلَمُوا هذَا" تعني أن يسوع على وشك أن يقول أمرًا مهمًّا ويريدهم أن ينتبهوا ويتذكّروه.</w:t>
      </w:r>
    </w:p>
    <w:p>
      <w:pPr>
        <w:bidi/>
      </w:pPr>
      <w:r>
        <w:rPr>
          <w:rtl/>
          <w:cs/>
          <w:lang w:val="ar_AE" w:bidi="ar_AE"/>
        </w:rPr>
      </w:r>
      <w:r>
        <w:rPr>
          <w:rtl/>
          <w:cs/>
          <w:lang w:val="ar_AE" w:bidi="ar_AE"/>
        </w:rPr>
        <w:t>توقّفوا وتكلّموا: ما الذي تقولونه في لغتكم عندما تريدون من أحد أن يصغي بانتباه شديد لكلماتكم التالية؟</w:t>
      </w:r>
    </w:p>
    <w:p>
      <w:pPr>
        <w:bidi/>
      </w:pPr>
      <w:r>
        <w:rPr>
          <w:rtl/>
          <w:cs/>
          <w:lang w:val="ar_AE" w:bidi="ar_AE"/>
        </w:rPr>
      </w:r>
      <w:r>
        <w:rPr>
          <w:rtl/>
          <w:cs/>
          <w:lang w:val="ar_AE" w:bidi="ar_AE"/>
        </w:rPr>
        <w:t>تذكّروا أن يسوع يروي قصة عن صاحب بيت ولص. اللص يقتحم البيت لأن صاحبه لم يكن مستيقظًا ولا مستعدًا لحماية بيته. لو أن صاحب البيت عرف في أي وقت سيأتي السارق، لبقي مستيقظًا، ولم يكن اللص ليقدر أن يقتحم البيت. حاولوا أن تُظهِروا المشهدين المختلفين—الأول حيث يكون صاحب البيت نائمًا فيقتحم اللص بيته، والثاني حيث يكون صاحب البيت مستيقظًا فلا يقدر اللص أن يقتحم البيت. تذكّروا أن يسوع يروي هذه القصة ليذكّر التلاميذ مرّة أخرى بأن يبقوا ساهرين، يقظين، ومستعدّين لرجوع ابن الإنسان في أي وقت. هذا لا يعني أن التلاميذ لا يجب أن يناموا أبدًا؛ بل يعني أن يعيشوا حياتهم دائمًا وكأنهم مستعدّون لعودة ابن الإنسان في أي لحظة.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نوح</w:t>
      </w:r>
    </w:p>
    <w:p>
      <w:pPr>
        <w:pStyle w:val="ListBullet"/>
        <w:bidi/>
        <w:spacing w:line="240" w:lineRule="auto"/>
        <w:ind w:left="720"/>
      </w:pPr>
      <w:r>
        <w:rPr>
          <w:rtl/>
          <w:cs/>
          <w:lang w:val="ar_AE" w:bidi="ar_AE"/>
        </w:rPr>
      </w:r>
      <w:r>
        <w:rPr>
          <w:rtl/>
          <w:cs/>
          <w:lang w:val="ar_AE" w:bidi="ar_AE"/>
        </w:rPr>
        <w:t>أناس آخرون ممن ماتوا بالطوفان في زمن نوح</w:t>
      </w:r>
    </w:p>
    <w:p>
      <w:pPr>
        <w:pStyle w:val="ListBullet"/>
        <w:bidi/>
        <w:spacing w:line="240" w:lineRule="auto"/>
        <w:ind w:left="720"/>
      </w:pPr>
      <w:r>
        <w:rPr>
          <w:rtl/>
          <w:cs/>
          <w:lang w:val="ar_AE" w:bidi="ar_AE"/>
        </w:rPr>
      </w:r>
      <w:r>
        <w:rPr>
          <w:rtl/>
          <w:cs/>
          <w:lang w:val="ar_AE" w:bidi="ar_AE"/>
        </w:rPr>
        <w:t>رجلان يعملان في الحقل</w:t>
      </w:r>
    </w:p>
    <w:p>
      <w:pPr>
        <w:pStyle w:val="ListBullet"/>
        <w:bidi/>
        <w:spacing w:line="240" w:lineRule="auto"/>
        <w:ind w:left="720"/>
      </w:pPr>
      <w:r>
        <w:rPr>
          <w:rtl/>
          <w:cs/>
          <w:lang w:val="ar_AE" w:bidi="ar_AE"/>
        </w:rPr>
      </w:r>
      <w:r>
        <w:rPr>
          <w:rtl/>
          <w:cs/>
          <w:lang w:val="ar_AE" w:bidi="ar_AE"/>
        </w:rPr>
        <w:t>امرأتان تطحنان الحبوب على الرّحى</w:t>
      </w:r>
    </w:p>
    <w:p>
      <w:pPr>
        <w:pStyle w:val="ListBullet"/>
        <w:bidi/>
        <w:spacing w:line="240" w:lineRule="auto"/>
        <w:ind w:left="720"/>
      </w:pPr>
      <w:r>
        <w:rPr>
          <w:rtl/>
          <w:cs/>
          <w:lang w:val="ar_AE" w:bidi="ar_AE"/>
        </w:rPr>
      </w:r>
      <w:r>
        <w:rPr>
          <w:rtl/>
          <w:cs/>
          <w:lang w:val="ar_AE" w:bidi="ar_AE"/>
        </w:rPr>
        <w:t>صاحب البيت</w:t>
      </w:r>
    </w:p>
    <w:p>
      <w:pPr>
        <w:pStyle w:val="ListBullet"/>
        <w:bidi/>
        <w:spacing w:line="240" w:lineRule="auto"/>
        <w:ind w:left="720"/>
      </w:pPr>
      <w:r>
        <w:rPr>
          <w:rtl/>
          <w:cs/>
          <w:lang w:val="ar_AE" w:bidi="ar_AE"/>
        </w:rPr>
      </w:r>
      <w:r>
        <w:rPr>
          <w:rtl/>
          <w:cs/>
          <w:lang w:val="ar_AE" w:bidi="ar_AE"/>
        </w:rPr>
        <w:t xml:space="preserve">لصٌّ </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في المشهد الأول، يجلس يسوع على جبل الزيتون ويُعلِّم تلاميذه. ويقول لهم إنّ لا أحد يعرف متى سيأتي يوم الدينونة وعودة ابن الإنسان إلا الآب، فلا الملائكة في السماء، ولا الابن نفسه — أي يسوع — يعرف ذلك.</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 "متحيرون لأننا لا نفهم كيف لا يعرف يسوع بنفسه متى سيعود"، أو "نتساءل لماذا لا يريد الله أن يخبرنا متى سيحدث هذا"، أو "نرجو أن يحدث ذلك قريبًا".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يُذكّر يسوع تلاميذه بقصة نوح والطوفان. ففي زمن نوح، كان الناس يعيشون حياتهم اليومية كالمعتاد. ثم أرسل الله الماء، وغرق كل شيء، وهم لم يتوقّعوا أبداً أن يأتي الطوفان، ولم ينجُ إلا نوح وأسرته والحيوانات التي دخلت الفلك.</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الممثل الذي يؤدي دور نوح: "بماذا تشعر؟" قد تسمعون عبارات مثل: "أشعر بالحزن لأن الناس لم يكونوا مستعدّين"، أو "أشعر بالامتنان لأن الله أنقذني أنا وعائلتي في الفلك"، أو "آمل أن تكون هناك بداية جديدة بعد أن تجف المياه".</w:t>
      </w:r>
    </w:p>
    <w:p>
      <w:pPr>
        <w:pStyle w:val="ListBullet"/>
        <w:bidi/>
        <w:spacing w:line="240" w:lineRule="auto"/>
        <w:ind w:left="720"/>
      </w:pPr>
      <w:r>
        <w:rPr>
          <w:rtl/>
          <w:cs/>
          <w:lang w:val="ar_AE" w:bidi="ar_AE"/>
        </w:rPr>
      </w:r>
      <w:r>
        <w:rPr>
          <w:rtl/>
          <w:cs/>
          <w:lang w:val="ar_AE" w:bidi="ar_AE"/>
        </w:rPr>
        <w:t>ثم اسألوا الممثلين الذين يؤدّون دور الناس في زمن نوح: "بماذا تشعرون؟" قد تسمعون عبارات مثل: "نحن نعيش حياتنا اليومية في راحة وسعادة بما لدينا"، أو "نتساءل لماذا يرسل الله طوفانًا"، أو "لم نكن مستعدّين لدينونة الله".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يقول يسوع إنّ مجيء ابن الإنسان سيكون مثل أيام نوح، أي سيأتي فجأة، والناس لن يكونوا مستعدّين، تمامًا كما لم يكن الناس في زمن نوح مستعدّين للطوفان.</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 "نشعر بالسعادة لأننا نعلم أن ابن الإنسان سيعود"، أو "نرجو أن نكون مستعدّين حين يأتي"، أو "نشعر بالحزن لأن كثيرين لن يكونوا مستعدّين".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يقول يسوع إنّ مجيء ابن الإنسان سيكون مثل رجلين في الحقل، وكامرأتان تطحنان الحبوب على الرحى، فالله سيأخذ أحد الرجلين وسيترك الآخر. وسيأخذ إحدى المرأتين، وستبقى الأخرى عند الرحى.</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التلاميذ: "بماذا تشعرون؟" قد تسمعون عبارات مثل: "من منهم خلّصه الله؟ ومن منهم نال الدينونة؟" أو "نرغب أن نعيش مستعدّين دومًا لمجيء ابن الإنسان"، أو "نتساءل متى سيحدث هذا".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يقول يسوع إنّ على التلاميذ أن يكونوا دائمًا في حالة استعداد وانتظار، ويضرب لهم مثلًا: إذا كان صاحب البيت نائمًا، ولم يتوقّع أن يأتي اللصّ، فإنّ اللصّ سيتمكّن من الدخول وسرقة بيته بسهولة.</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المُمثِّل الذي يؤدي دور المالك: "كيف تشعر؟" قد تسمعون عبارات مثل: "لست مستعدًا لأن يأتي لصٌّ إلى بيتي"، أو "أشعر بالأمان".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وإذا كان المالك يعلم بموعد قدوم السارق، فيمكنه الاستعداد والتأهب له. ولن يتمكن اللص من اقتحام منزله. ويقول يسوع إن على التلاميذ أن يكونوا مستعدين لعودة ابن الإنسان، تمامًا كما يكون المالك مستعدًا لوصول اللص في أي وقت.</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المُمثِّل الذي يؤدي دور المالك: "كيف تشعر؟" قد تسمع عبارات مثل "مستعد لمجيء اللص هذه المرة"، و "متيقظ ومستعد للقبض على اللص"، و "متأكد من أنني سأتمكن من القبض على اللص".</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يقول يسوع إنه ولا حتى </w:t>
      </w:r>
      <w:r>
        <w:rPr>
          <w:b/>
          <w:rtl/>
          <w:cs/>
          <w:lang w:val="ar_AE" w:bidi="ar_AE"/>
        </w:rPr>
        <w:t>الملائكة</w:t>
      </w:r>
      <w:r>
        <w:rPr>
          <w:rtl/>
          <w:cs/>
          <w:lang w:val="ar_AE" w:bidi="ar_AE"/>
        </w:rPr>
        <w:t xml:space="preserve"> في </w:t>
      </w:r>
      <w:r>
        <w:rPr>
          <w:b/>
          <w:rtl/>
          <w:cs/>
          <w:lang w:val="ar_AE" w:bidi="ar_AE"/>
        </w:rPr>
        <w:t>السماء</w:t>
      </w:r>
      <w:r>
        <w:rPr>
          <w:rtl/>
          <w:cs/>
          <w:lang w:val="ar_AE" w:bidi="ar_AE"/>
        </w:rPr>
        <w:t xml:space="preserve"> يعرفون متى سيأتي يوم الدينونة.</w:t>
      </w:r>
    </w:p>
    <w:p>
      <w:pPr>
        <w:bidi/>
      </w:pPr>
      <w:r>
        <w:rPr>
          <w:rtl/>
          <w:cs/>
          <w:lang w:val="ar_AE" w:bidi="ar_AE"/>
        </w:rPr>
      </w:r>
      <w:r>
        <w:rPr>
          <w:b/>
          <w:rtl/>
          <w:cs/>
          <w:lang w:val="ar_AE" w:bidi="ar_AE"/>
        </w:rPr>
        <w:t>الملائكة</w:t>
      </w:r>
      <w:r>
        <w:rPr>
          <w:rtl/>
          <w:cs/>
          <w:lang w:val="ar_AE" w:bidi="ar_AE"/>
        </w:rPr>
        <w:t xml:space="preserve"> هُم رسُل الله. ترجِموا الملائكة كما في المقاطع السابقة وانظروا "قاموس الكلمات الرئيسية" للمزيد من المعلومات عن </w:t>
      </w:r>
      <w:r>
        <w:rPr>
          <w:b/>
          <w:rtl/>
          <w:cs/>
          <w:lang w:val="ar_AE" w:bidi="ar_AE"/>
        </w:rPr>
        <w:t>الملائكة</w:t>
      </w:r>
      <w:r>
        <w:rPr>
          <w:rtl/>
          <w:cs/>
          <w:lang w:val="ar_AE" w:bidi="ar_AE"/>
        </w:rPr>
        <w:t>.</w:t>
      </w:r>
    </w:p>
    <w:p>
      <w:pPr>
        <w:bidi/>
      </w:pPr>
      <w:r>
        <w:rPr>
          <w:rtl/>
          <w:cs/>
          <w:lang w:val="ar_AE" w:bidi="ar_AE"/>
        </w:rPr>
      </w:r>
      <w:r>
        <w:rPr>
          <w:rtl/>
          <w:cs/>
          <w:lang w:val="ar_AE" w:bidi="ar_AE"/>
        </w:rPr>
        <w:t xml:space="preserve">يمكن أن تشير </w:t>
      </w:r>
      <w:r>
        <w:rPr>
          <w:b/>
          <w:rtl/>
          <w:cs/>
          <w:lang w:val="ar_AE" w:bidi="ar_AE"/>
        </w:rPr>
        <w:t>السموات</w:t>
      </w:r>
      <w:r>
        <w:rPr>
          <w:rtl/>
          <w:cs/>
          <w:lang w:val="ar_AE" w:bidi="ar_AE"/>
        </w:rPr>
        <w:t xml:space="preserve"> إلى السماء، أو إلى المكان الذي يسكن فيه الله وملائكته، وذلك حسب السياق. في هذا السياق، تُشير السماء إلى المكان الذي يسكن فيه الله وملائكته. انظروا "قاموس الكلمات الرئيسية" للمزيد من المعلومات عن </w:t>
      </w:r>
      <w:r>
        <w:rPr>
          <w:b/>
          <w:rtl/>
          <w:cs/>
          <w:lang w:val="ar_AE" w:bidi="ar_AE"/>
        </w:rPr>
        <w:t>السماء</w:t>
      </w:r>
      <w:r>
        <w:rPr>
          <w:rtl/>
          <w:cs/>
          <w:lang w:val="ar_AE" w:bidi="ar_AE"/>
        </w:rPr>
        <w:t>.</w:t>
      </w:r>
    </w:p>
    <w:p>
      <w:pPr>
        <w:bidi/>
      </w:pPr>
      <w:r>
        <w:rPr>
          <w:rtl/>
          <w:cs/>
          <w:lang w:val="ar_AE" w:bidi="ar_AE"/>
        </w:rPr>
      </w:r>
      <w:r>
        <w:rPr>
          <w:rtl/>
          <w:cs/>
          <w:lang w:val="ar_AE" w:bidi="ar_AE"/>
        </w:rPr>
        <w:t xml:space="preserve">يقول يسوع أنَّ </w:t>
      </w:r>
      <w:r>
        <w:rPr>
          <w:b/>
          <w:rtl/>
          <w:cs/>
          <w:lang w:val="ar_AE" w:bidi="ar_AE"/>
        </w:rPr>
        <w:t>الابن</w:t>
      </w:r>
      <w:r>
        <w:rPr>
          <w:rtl/>
          <w:cs/>
          <w:lang w:val="ar_AE" w:bidi="ar_AE"/>
        </w:rPr>
        <w:t xml:space="preserve"> أيضًا لا يعرف متى يأتي يوم الدينونة وأنَّ ابن الإنسان آتٍ. يتحدَّث يسوع عن ذاته بصفته الابن. وهذا يُماثل أنْ يدعو ذاته </w:t>
      </w:r>
      <w:r>
        <w:rPr>
          <w:b/>
          <w:rtl/>
          <w:cs/>
          <w:lang w:val="ar_AE" w:bidi="ar_AE"/>
        </w:rPr>
        <w:t>ابن الإنسان</w:t>
      </w:r>
      <w:r>
        <w:rPr>
          <w:rtl/>
          <w:cs/>
          <w:lang w:val="ar_AE" w:bidi="ar_AE"/>
        </w:rPr>
        <w:t xml:space="preserve">. ترجِموا ابن الإنسان كما في المقاطع السابقة، وانظروا "قاموس الكلمات الرئيسية" للحصول على تعريف كامِل لمُصطَلَح </w:t>
      </w:r>
      <w:r>
        <w:rPr>
          <w:b/>
          <w:rtl/>
          <w:cs/>
          <w:lang w:val="ar_AE" w:bidi="ar_AE"/>
        </w:rPr>
        <w:t>ابن الإنسان</w:t>
      </w:r>
      <w:r>
        <w:rPr>
          <w:rtl/>
          <w:cs/>
          <w:lang w:val="ar_AE" w:bidi="ar_AE"/>
        </w:rPr>
        <w:t>.</w:t>
      </w:r>
    </w:p>
    <w:p>
      <w:pPr>
        <w:bidi/>
      </w:pPr>
      <w:r>
        <w:rPr>
          <w:rtl/>
          <w:cs/>
          <w:lang w:val="ar_AE" w:bidi="ar_AE"/>
        </w:rPr>
      </w:r>
      <w:r>
        <w:rPr>
          <w:rtl/>
          <w:cs/>
          <w:lang w:val="ar_AE" w:bidi="ar_AE"/>
        </w:rPr>
        <w:t xml:space="preserve">يُضيف يسوع قائلًا إنَّ الله </w:t>
      </w:r>
      <w:r>
        <w:rPr>
          <w:b/>
          <w:rtl/>
          <w:cs/>
          <w:lang w:val="ar_AE" w:bidi="ar_AE"/>
        </w:rPr>
        <w:t>الآب</w:t>
      </w:r>
      <w:r>
        <w:rPr>
          <w:rtl/>
          <w:cs/>
          <w:lang w:val="ar_AE" w:bidi="ar_AE"/>
        </w:rPr>
        <w:t xml:space="preserve"> الذي في السماء وحده هو الذي يعلم متى سيحدث كل هذا. ويسوع يدعو الله "آب" لأن الله خلق شعبه وهو يعتني بهم كما يعتني الأبُ بأبنائه.</w:t>
      </w:r>
    </w:p>
    <w:p>
      <w:pPr>
        <w:bidi/>
      </w:pPr>
      <w:r>
        <w:rPr>
          <w:rtl/>
          <w:cs/>
          <w:lang w:val="ar_AE" w:bidi="ar_AE"/>
        </w:rPr>
      </w:r>
      <w:r>
        <w:rPr>
          <w:b/>
          <w:rtl/>
          <w:cs/>
          <w:lang w:val="ar_AE" w:bidi="ar_AE"/>
        </w:rPr>
        <w:t>لنوح</w:t>
      </w:r>
      <w:r>
        <w:rPr>
          <w:rtl/>
          <w:cs/>
          <w:lang w:val="ar_AE" w:bidi="ar_AE"/>
        </w:rPr>
        <w:t xml:space="preserve"> قصة أعطاها يسوع مثَلًا: عاش نوح آلاف السنين قبل زمن يسوع. كان نوح رجلًا بارًا أطاع الله وبنَى فُلكًا، وهو فُلك من الخشب، وبناه لكي ينجو من الطوفان كل عائلة نوح وكذلك الكثير من الحيوانات. دخل نوح وعائلته والحيوانات جميعها إلى داخل الفُلك، وأمطرتْ السماء أربعين يومًا وأربعين ليلة. مات جميع الناس الذين على الأرض في أثناء الطوفان. أنقذ الله نوح، ثم خرج نوح وعائلته والحيوانات من الفَلك. ووعد الله نوح أنه لن يأتي بالطوفان مرة أخرى على الأرض. لذلك، جميع شعب الأرض بعد الطوفان كانوا من نسل نوح وبنيه.</w:t>
      </w:r>
    </w:p>
    <w:p>
      <w:pPr>
        <w:bidi/>
      </w:pPr>
      <w:r>
        <w:rPr>
          <w:rtl/>
          <w:cs/>
          <w:lang w:val="ar_AE" w:bidi="ar_AE"/>
        </w:rPr>
      </w:r>
      <w:r>
        <w:rPr>
          <w:rtl/>
          <w:cs/>
          <w:lang w:val="ar_AE" w:bidi="ar_AE"/>
        </w:rPr>
        <w:t>توقّفوا واعرضوا صورة الفُلك مرة أخرى إذا لزم الأمر.</w:t>
      </w:r>
    </w:p>
    <w:p>
      <w:pPr>
        <w:bidi/>
      </w:pPr>
      <w:r>
        <w:rPr>
          <w:rtl/>
          <w:cs/>
          <w:lang w:val="ar_AE" w:bidi="ar_AE"/>
        </w:rPr>
      </w:r>
      <w:r>
        <w:rPr>
          <w:rtl/>
          <w:cs/>
          <w:lang w:val="ar_AE" w:bidi="ar_AE"/>
        </w:rPr>
        <w:t xml:space="preserve">يُخبر يسوع تلاميذه بأنه عليهم أنْ ينتظروا ويسهروا متوقعين مجيء </w:t>
      </w:r>
      <w:r>
        <w:rPr>
          <w:b/>
          <w:rtl/>
          <w:cs/>
          <w:lang w:val="ar_AE" w:bidi="ar_AE"/>
        </w:rPr>
        <w:t>ربِّهم</w:t>
      </w:r>
      <w:r>
        <w:rPr>
          <w:rtl/>
          <w:cs/>
          <w:lang w:val="ar_AE" w:bidi="ar_AE"/>
        </w:rPr>
        <w:t xml:space="preserve">، كما في قصة نوح. بقوله هذا، يتحدث يسوع عن ذاته. </w:t>
      </w:r>
      <w:r>
        <w:rPr>
          <w:b/>
          <w:rtl/>
          <w:cs/>
          <w:lang w:val="ar_AE" w:bidi="ar_AE"/>
        </w:rPr>
        <w:t>فالربُّ</w:t>
      </w:r>
      <w:r>
        <w:rPr>
          <w:rtl/>
          <w:cs/>
          <w:lang w:val="ar_AE" w:bidi="ar_AE"/>
        </w:rPr>
        <w:t xml:space="preserve"> كلمة تعني السيد، أو الملِك، أو شخصًا له سُلطان. استخدم الناس كلمة "رب" بصفتها مصطلح احترام، للحديث عن الله، ولمخاطبة الرب يسوع. في هذه القصة، تُستخدم كلمة "رب" للإشارة إلى أن يسوع هو سيّد التلاميذ، ولأن يسوع سيُروي بعد ذلك قصة عن صاحب بيت. ترجموا مصطلح رب كما في المقاطع السابقة، واطلعوا على "قاموس الكلمات الرئيسية" للحصول على تعريف كامِل لكلمة </w:t>
      </w:r>
      <w:r>
        <w:rPr>
          <w:b/>
          <w:rtl/>
          <w:cs/>
          <w:lang w:val="ar_AE" w:bidi="ar_AE"/>
        </w:rPr>
        <w:t>رب</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24:45–51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24: 45–51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هنا الرب يسوع في منتصف تعليمه لتلاميذه لوقت طويل على جبل الزيتون؛ كان يسوع يعلّم عن علامة مجيئه ونهاية الزمان. فيقص عليهم ثلاث قصص، جميعها عن كيف ينبغي للتلاميذ أن يستعدوا دائمًا لعودته. الآن، يروي الرب يسوع مثلًا، أو قصة قصيرة، عن عبد وسيده. تُظهر هذه القصة أيضًا مدى أهمية استعدادنا لعودة الرب يسوع.</w:t>
      </w:r>
    </w:p>
    <w:p>
      <w:pPr>
        <w:bidi/>
      </w:pPr>
      <w:r>
        <w:rPr>
          <w:rtl/>
          <w:cs/>
          <w:lang w:val="ar_AE" w:bidi="ar_AE"/>
        </w:rPr>
      </w:r>
      <w:r>
        <w:rPr>
          <w:rtl/>
          <w:cs/>
          <w:lang w:val="ar_AE" w:bidi="ar_AE"/>
        </w:rPr>
        <w:t>توقّفوا واعرضوا على فريقكم صورة جبل الزيتون مرة أخرى إذا لزم الأمر.</w:t>
      </w:r>
    </w:p>
    <w:p>
      <w:pPr>
        <w:bidi/>
      </w:pPr>
      <w:r>
        <w:rPr>
          <w:rtl/>
          <w:cs/>
          <w:lang w:val="ar_AE" w:bidi="ar_AE"/>
        </w:rPr>
      </w:r>
      <w:r>
        <w:rPr>
          <w:rtl/>
          <w:cs/>
          <w:lang w:val="ar_AE" w:bidi="ar_AE"/>
        </w:rPr>
        <w:t>يبدأ الرب يسوع المثل بسؤال، لكنه لا يريد إجابة عن هذا السؤال. فيسأل الرب يسوع "مَنْ العَبد الأمين والحكيم؟" ليقدم مثله. في هذه القصة، يتحدث الرب يسوع عن طريقتين مختلفتين يتصرف بها العبيد. ومن المحتمل أن تكون القصة عن عبد كان في البداية صالحًا، ثم أضحى شريرًا، أو قد تتحدث القصة عن عبدين مختلفين. في كلتا الحالتين، الرسالة واضحة بأن السيد سيكافئ العبد الأمين والمستعد لعودة سيده. سيعاقب السيد العبد غير الأمين وغير المستعد لعودة سيده.</w:t>
      </w:r>
    </w:p>
    <w:p>
      <w:pPr>
        <w:bidi/>
      </w:pPr>
      <w:r>
        <w:rPr>
          <w:rtl/>
          <w:cs/>
          <w:lang w:val="ar_AE" w:bidi="ar_AE"/>
        </w:rPr>
      </w:r>
      <w:r>
        <w:rPr>
          <w:rtl/>
          <w:cs/>
          <w:lang w:val="ar_AE" w:bidi="ar_AE"/>
        </w:rPr>
        <w:t>توقَّفوا وتحدثوا عن الطريقة التي تُقدمون بها قصة في ثقافتكم. هل من عبارة أو طريقة محددة لتوضيح أنكم ستبدأون قصة؟</w:t>
      </w:r>
    </w:p>
    <w:p>
      <w:pPr>
        <w:bidi/>
      </w:pPr>
      <w:r>
        <w:rPr>
          <w:rtl/>
          <w:cs/>
          <w:lang w:val="ar_AE" w:bidi="ar_AE"/>
        </w:rPr>
      </w:r>
      <w:r>
        <w:rPr>
          <w:rtl/>
          <w:cs/>
          <w:lang w:val="ar_AE" w:bidi="ar_AE"/>
        </w:rPr>
        <w:t>في زمن الرب يسوع، كان من الشائع بالنسبة للسيد أو صاحب البيت الغني، أن يضع أحد عبيده مسؤولًا على بيته حتى يعود من سفره. وكانت الأسرة تتكون من جميع العبيد الذين يعملون لدى سيد واحد. كان العبد الأمين مسؤولا عن العناية بالآخرين، وكذلك إعطائهم حصصهم من الطعام. عادة، كان السيد يعطي عبيده كمية محسوبة من الحبوب أو الطعام يوميًا، أو أسبوعيًا أو شهريًا.</w:t>
      </w:r>
    </w:p>
    <w:p>
      <w:pPr>
        <w:bidi/>
      </w:pPr>
      <w:r>
        <w:rPr>
          <w:rtl/>
          <w:cs/>
          <w:lang w:val="ar_AE" w:bidi="ar_AE"/>
        </w:rPr>
      </w:r>
      <w:r>
        <w:rPr>
          <w:rtl/>
          <w:cs/>
          <w:lang w:val="ar_AE" w:bidi="ar_AE"/>
        </w:rPr>
        <w:t>توقَّفوا وتحدثوا عن وقت أعطاكم رب العمل أو رئيس العمل أو شخص تعرفونه المزيد من المسؤولية عندما كانوا بعيدين أو لم يكونوا يعملون. ماذا كانت مسؤولياتكم المضافة؟ كيف تتعاملون مع مثل تلك المسؤوليات؟</w:t>
      </w:r>
    </w:p>
    <w:p>
      <w:pPr>
        <w:bidi/>
      </w:pPr>
      <w:r>
        <w:rPr>
          <w:rtl/>
          <w:cs/>
          <w:lang w:val="ar_AE" w:bidi="ar_AE"/>
        </w:rPr>
      </w:r>
      <w:r>
        <w:rPr>
          <w:rtl/>
          <w:cs/>
          <w:lang w:val="ar_AE" w:bidi="ar_AE"/>
        </w:rPr>
        <w:t>في الجزء الأول من القصة، يصف الرب يسوع العبد الأمين والحكيم. هذا العبد شخص جدير بالثقة وامطيع ويُعتمد عليه، يعلم السيد أنه قادر على إعطاء هذا العبدمهمة ليقوم بها، وأنه سينفذها على أكمل وجه. كان السيد يضع العبد الأمين مسؤولا عن الآخرين، وهذا العبد الأمين والحكيم يعطي الآخرين حصصهم من الطعام كل في وقته.</w:t>
      </w:r>
    </w:p>
    <w:p>
      <w:pPr>
        <w:bidi/>
      </w:pPr>
      <w:r>
        <w:rPr>
          <w:rtl/>
          <w:cs/>
          <w:lang w:val="ar_AE" w:bidi="ar_AE"/>
        </w:rPr>
      </w:r>
      <w:r>
        <w:rPr>
          <w:rtl/>
          <w:cs/>
          <w:lang w:val="ar_AE" w:bidi="ar_AE"/>
        </w:rPr>
        <w:t>يقول الرب يسوع إن هذا العبد الأمين سيسعد، لأن السيد سيعود ويرى أنه فعل حسناً. عبارة "طوبى العبد" كانت بداية مقولة شائعة في زمن الرب يسوع، سيكافئ السيد العبد الأمين على تحمله مسؤولية إبان سفره. الآن، يقول الرب يسوع شيئًا مهمًا للغاية: السيد سيوكل العبد الأمين على جميع ممتلكات سيده.</w:t>
      </w:r>
    </w:p>
    <w:p>
      <w:pPr>
        <w:bidi/>
      </w:pPr>
      <w:r>
        <w:rPr>
          <w:rtl/>
          <w:cs/>
          <w:lang w:val="ar_AE" w:bidi="ar_AE"/>
        </w:rPr>
      </w:r>
      <w:r>
        <w:rPr>
          <w:rtl/>
          <w:cs/>
          <w:lang w:val="ar_AE" w:bidi="ar_AE"/>
        </w:rPr>
        <w:t>بعد ذلك، يصف الرب يسوع ما سيحدث إذا أصبح العبد شريرًا أو إذا كان العبد الشرير مسؤولاً. كان السيد يضع العبد الشرير مسؤولا عن الآخرين، لكن هذا العبد الشرير لا يفعل الخير مثل العبد الأمين. إذ يقول لنفسه إن السيد لن يعود إلى بيته لفترة طويلة، لذلك يتوقف عن الاعتناء بالآخرين أو بمسؤولياته، ويضرب الآخرين، ويسيء معاملتهم. كما أنه يأكل ويشرب مع السكارى، وهذا يعني أيضًا على الأرجح أن العبد الشرير يسكر مثلهم. عامة، لا يعتني بالآخرين، بل يسيئ إليهم ويهمل مسؤولياته.</w:t>
      </w:r>
    </w:p>
    <w:p>
      <w:pPr>
        <w:bidi/>
      </w:pPr>
      <w:r>
        <w:rPr>
          <w:rtl/>
          <w:cs/>
          <w:lang w:val="ar_AE" w:bidi="ar_AE"/>
        </w:rPr>
      </w:r>
      <w:r>
        <w:rPr>
          <w:rtl/>
          <w:cs/>
          <w:lang w:val="ar_AE" w:bidi="ar_AE"/>
        </w:rPr>
        <w:t>يقول الرب يسوع، إن السيد سيعود ويعاقب ذلك العبد الشرير، سيعود السيد في اليوم والساعة التي لا يتوقعه فيها العبد الشرير، ليعاقبه سيده بشدة. في اللغة الأصلية، تقول إن السيد "سيقطعه إربًا". في زمن الرب يسوع، كانت السلطات أحيانًا تعاقب المُدان بشقه نصفين أو أكثر بالسيف أو المنشار، من المحتمل أن الرب يسوع قصد أن السيد سيقطعه حرفيًا إلى أشلاء، أو أن السيد سيعاقبه بشده على شره.</w:t>
      </w:r>
    </w:p>
    <w:p>
      <w:pPr>
        <w:bidi/>
      </w:pPr>
      <w:r>
        <w:rPr>
          <w:rtl/>
          <w:cs/>
          <w:lang w:val="ar_AE" w:bidi="ar_AE"/>
        </w:rPr>
      </w:r>
      <w:r>
        <w:rPr>
          <w:rtl/>
          <w:cs/>
          <w:lang w:val="ar_AE" w:bidi="ar_AE"/>
        </w:rPr>
        <w:t>توقَّفوا وتحدثوا عما يحدث في ثقافتكم عندما يُوظَف شخص ما للقيام بوظيفة ما، لكنه لا يؤديها كما يجب. ما أنواع العقاب أو العواقب التي سيتلقاها هذا الشخص من رب العمل أو رئيسه؟</w:t>
      </w:r>
    </w:p>
    <w:p>
      <w:pPr>
        <w:bidi/>
      </w:pPr>
      <w:r>
        <w:rPr>
          <w:rtl/>
          <w:cs/>
          <w:lang w:val="ar_AE" w:bidi="ar_AE"/>
        </w:rPr>
      </w:r>
      <w:r>
        <w:rPr>
          <w:rtl/>
          <w:cs/>
          <w:lang w:val="ar_AE" w:bidi="ar_AE"/>
        </w:rPr>
        <w:t>يقول الرب يسوع إن السيد سيعامل العبد الشرير كما يعامل المرائين، لقد تحدث الرب يسوع عن المرائين من قبل في تعليمه للتلاميذ، يريد المرائون الناس تبجيلهم لتصدقهم على للفقراء، أو لصيامهم، أو لصلاتهم، وأخبر الرب يسوع التلاميذ أن الله لن يجازي المرائين خيرًا؛</w:t>
      </w:r>
    </w:p>
    <w:p>
      <w:pPr>
        <w:bidi/>
      </w:pPr>
      <w:r>
        <w:rPr>
          <w:rtl/>
          <w:cs/>
          <w:lang w:val="ar_AE" w:bidi="ar_AE"/>
        </w:rPr>
      </w:r>
      <w:r>
        <w:rPr>
          <w:rtl/>
          <w:cs/>
          <w:lang w:val="ar_AE" w:bidi="ar_AE"/>
        </w:rPr>
        <w:t>كما قال حيث سيدين الله المرائين سيكون "البكاء وصرير الأسنان"، البكاء هو صراخ النحيب في الأسى والحزن، وصرير الأسنان يحدث بسبب الألم، أو الغضب أو المرارة. لقد استخدم الرب يسوع هذه العبارة في مواضع أخرى ليتحدث عن الأشخاص المنفصلين عن الله إلى الأبد، ومدى غرقهم في الحزن والألم.</w:t>
      </w:r>
    </w:p>
    <w:p>
      <w:pPr>
        <w:bidi/>
      </w:pPr>
      <w:r>
        <w:rPr>
          <w:rtl/>
          <w:cs/>
          <w:lang w:val="ar_AE" w:bidi="ar_AE"/>
        </w:rPr>
      </w:r>
      <w:r>
        <w:rPr>
          <w:rtl/>
          <w:cs/>
          <w:lang w:val="ar_AE" w:bidi="ar_AE"/>
        </w:rPr>
        <w:t>فالرب يسوع يريد لتلاميذه أن يكونوا مثل العبد الأمين والحكيم المستعد لعودة سيده، إن إن السيد سيعاقب العبد الشرير غير المستعد لعودة سيده، فالرب يسوع يروي القصة ليُذكّر التلاميذ بأن يستعدوا لعودته، ويحذرهم من خطر عدم استعدادهم لعودته.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b/>
          <w:rtl/>
          <w:cs/>
          <w:lang w:val="ar_AE" w:bidi="ar_AE"/>
        </w:rPr>
        <w:t>المشهد الأول:</w:t>
      </w:r>
      <w:r>
        <w:rPr>
          <w:rtl/>
          <w:cs/>
          <w:lang w:val="ar_AE" w:bidi="ar_AE"/>
        </w:rPr>
        <w:t xml:space="preserve"> يروي يسوع عن عبدٍ أمين وحكيم يقوم بعمله جيدًا أثناء غياب السيّد عن البيت. وعندما يرجع السيّد، يكافئ العبد الأمين.</w:t>
      </w:r>
    </w:p>
    <w:p>
      <w:pPr>
        <w:bidi/>
      </w:pPr>
      <w:r>
        <w:rPr>
          <w:rtl/>
          <w:cs/>
          <w:lang w:val="ar_AE" w:bidi="ar_AE"/>
        </w:rPr>
      </w:r>
      <w:r>
        <w:rPr>
          <w:b/>
          <w:rtl/>
          <w:cs/>
          <w:lang w:val="ar_AE" w:bidi="ar_AE"/>
        </w:rPr>
        <w:t>المشهد الثاني:</w:t>
      </w:r>
      <w:r>
        <w:rPr>
          <w:rtl/>
          <w:cs/>
          <w:lang w:val="ar_AE" w:bidi="ar_AE"/>
        </w:rPr>
        <w:t xml:space="preserve"> يروي يسوع عن عبدٍ شرير لا يقوم بعمله جيدًا أثناء غياب السيّد عن البيت، وعندما يرجع السيّد، يعاقب العبد الشرير.</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السيَّد</w:t>
      </w:r>
    </w:p>
    <w:p>
      <w:pPr>
        <w:pStyle w:val="ListBullet"/>
        <w:bidi/>
        <w:spacing w:line="240" w:lineRule="auto"/>
        <w:ind w:left="720"/>
      </w:pPr>
      <w:r>
        <w:rPr>
          <w:rtl/>
          <w:cs/>
          <w:lang w:val="ar_AE" w:bidi="ar_AE"/>
        </w:rPr>
      </w:r>
      <w:r>
        <w:rPr>
          <w:rtl/>
          <w:cs/>
          <w:lang w:val="ar_AE" w:bidi="ar_AE"/>
        </w:rPr>
        <w:t>العبد الأمين والحكيم</w:t>
      </w:r>
    </w:p>
    <w:p>
      <w:pPr>
        <w:pStyle w:val="ListBullet"/>
        <w:bidi/>
        <w:spacing w:line="240" w:lineRule="auto"/>
        <w:ind w:left="720"/>
      </w:pPr>
      <w:r>
        <w:rPr>
          <w:rtl/>
          <w:cs/>
          <w:lang w:val="ar_AE" w:bidi="ar_AE"/>
        </w:rPr>
      </w:r>
      <w:r>
        <w:rPr>
          <w:rtl/>
          <w:cs/>
          <w:lang w:val="ar_AE" w:bidi="ar_AE"/>
        </w:rPr>
        <w:t>الخُدام الآخرون</w:t>
      </w:r>
    </w:p>
    <w:p>
      <w:pPr>
        <w:pStyle w:val="ListBullet"/>
        <w:bidi/>
        <w:spacing w:line="240" w:lineRule="auto"/>
        <w:ind w:left="720"/>
      </w:pPr>
      <w:r>
        <w:rPr>
          <w:rtl/>
          <w:cs/>
          <w:lang w:val="ar_AE" w:bidi="ar_AE"/>
        </w:rPr>
      </w:r>
      <w:r>
        <w:rPr>
          <w:rtl/>
          <w:cs/>
          <w:lang w:val="ar_AE" w:bidi="ar_AE"/>
        </w:rPr>
        <w:t>العبد الشرير</w:t>
      </w:r>
    </w:p>
    <w:p>
      <w:pPr>
        <w:pStyle w:val="ListBullet"/>
        <w:bidi/>
        <w:spacing w:line="240" w:lineRule="auto"/>
        <w:ind w:left="720"/>
      </w:pPr>
      <w:r>
        <w:rPr>
          <w:rtl/>
          <w:cs/>
          <w:lang w:val="ar_AE" w:bidi="ar_AE"/>
        </w:rPr>
      </w:r>
      <w:r>
        <w:rPr>
          <w:rtl/>
          <w:cs/>
          <w:lang w:val="ar_AE" w:bidi="ar_AE"/>
        </w:rPr>
        <w:t>السكّيرون</w:t>
      </w:r>
    </w:p>
    <w:p>
      <w:pPr>
        <w:pStyle w:val="ListBullet"/>
        <w:bidi/>
        <w:spacing w:line="240" w:lineRule="auto"/>
        <w:ind w:left="720"/>
      </w:pPr>
      <w:r>
        <w:rPr>
          <w:rtl/>
          <w:cs/>
          <w:lang w:val="ar_AE" w:bidi="ar_AE"/>
        </w:rPr>
      </w:r>
      <w:r>
        <w:rPr>
          <w:rtl/>
          <w:cs/>
          <w:lang w:val="ar_AE" w:bidi="ar_AE"/>
        </w:rPr>
        <w:t>المرائون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وسائل الإيضاح (أشياء يمكن تحريكها في المكان مثل الأحجار، والعصي ولعب الأطفال) لتجسيد القصة والأحداث فيها.</w:t>
      </w:r>
    </w:p>
    <w:p>
      <w:pPr>
        <w:bidi/>
      </w:pPr>
      <w:r>
        <w:rPr>
          <w:rtl/>
          <w:cs/>
          <w:lang w:val="ar_AE" w:bidi="ar_AE"/>
        </w:rPr>
      </w:r>
      <w:r>
        <w:rPr>
          <w:rtl/>
          <w:cs/>
          <w:lang w:val="ar_AE" w:bidi="ar_AE"/>
        </w:rPr>
        <w:t>من المهم أن نتذكر أن الرب يسوع كان لا يزال يُعلِّم تلاميذه على جبل الزيتون، وكان يعلِّمهم عن علامات مجيء يسوع ونهاية العالم. لقد روى لهم يسوع ثلاث قصص؛ قصة عن نوح، وعن رجلين يعملان في الحقل وامرأتين يعملان على الرحى، وعن سارق يسرق شيئًا من بيت. كانت كل هذه القصص لتُعلّم التلاميذ كم هو مهم أن يكونوا مستعدين لمجيء يسوع الثاني.</w:t>
      </w:r>
    </w:p>
    <w:p>
      <w:pPr>
        <w:bidi/>
      </w:pPr>
      <w:r>
        <w:rPr>
          <w:rtl/>
          <w:cs/>
          <w:lang w:val="ar_AE" w:bidi="ar_AE"/>
        </w:rPr>
      </w:r>
      <w:r>
        <w:rPr>
          <w:rtl/>
          <w:cs/>
          <w:lang w:val="ar_AE" w:bidi="ar_AE"/>
        </w:rPr>
        <w:t>يسوع يواصل نفس الفكرة في المشهد الأول من هذه القصة. إنه يريد من التلاميذ أن يكونوا مستعدين لرجوعه. يبدأ يسوع القصة بسؤال طويل، فيسألهم من هو العبد الأمين والحكيم الذي يكون مسؤولًا حين يكون سيّده غائبًا؟ هو هنا يقدّم القصة ويسأل التلاميذ ليفكّروا في صورة العبد الأمين والحكيم في هذه القصة، لكنه لا ينتظر إجابة منهم على هذا السؤال.</w:t>
      </w:r>
    </w:p>
    <w:p>
      <w:pPr>
        <w:bidi/>
      </w:pPr>
      <w:r>
        <w:rPr>
          <w:rtl/>
          <w:cs/>
          <w:lang w:val="ar_AE" w:bidi="ar_AE"/>
        </w:rPr>
      </w:r>
      <w:r>
        <w:rPr>
          <w:rtl/>
          <w:cs/>
          <w:lang w:val="ar_AE" w:bidi="ar_AE"/>
        </w:rPr>
        <w:t>توقفوا وناقشوا مع فريقكم كيف ستترجمون هذا المقطع. هل كنتم ستستخدمون صيغة السؤال كما هو وارد هنا، أم صيغة أخرى؟</w:t>
      </w:r>
    </w:p>
    <w:p>
      <w:pPr>
        <w:bidi/>
      </w:pPr>
      <w:r>
        <w:rPr>
          <w:rtl/>
          <w:cs/>
          <w:lang w:val="ar_AE" w:bidi="ar_AE"/>
        </w:rPr>
      </w:r>
      <w:r>
        <w:rPr>
          <w:rtl/>
          <w:cs/>
          <w:lang w:val="ar_AE" w:bidi="ar_AE"/>
        </w:rPr>
        <w:t>في المشهد الأول، يصف يسوع عبدًا أمينًا يعطي الخدم الآخرين طعامهم في حينه. السيّد غائب عن البيت، وهو يعلم أنّه يستطيع أن يضع ثقته في العبد الأمين ليقوم بهذا الدور جيدًا. يقول يسوع إنّ السيّد سيُكافئ العبد الأمين لأنه استمر في اتّباع تعليمات سيّده أثناء غيابه. لقد كان العبد الأمين مستعدًا لرجوع السيّد في أي وقت.</w:t>
      </w:r>
    </w:p>
    <w:p>
      <w:pPr>
        <w:bidi/>
      </w:pPr>
      <w:r>
        <w:rPr>
          <w:rtl/>
          <w:cs/>
          <w:lang w:val="ar_AE" w:bidi="ar_AE"/>
        </w:rPr>
      </w:r>
      <w:r>
        <w:rPr>
          <w:rtl/>
          <w:cs/>
          <w:lang w:val="ar_AE" w:bidi="ar_AE"/>
        </w:rPr>
        <w:t>تذكّروا أن يسوع يقول: "الحق أقول لكم" قبل أن يعلن أنّ السيّد سيُكافئ العبد الأمين بمسؤوليات إضافية. هنا، يُنبّه يسوع سامعيه ليصغوا جيدًا لما سيقوله.</w:t>
      </w:r>
    </w:p>
    <w:p>
      <w:pPr>
        <w:bidi/>
      </w:pPr>
      <w:r>
        <w:rPr>
          <w:rtl/>
          <w:cs/>
          <w:lang w:val="ar_AE" w:bidi="ar_AE"/>
        </w:rPr>
      </w:r>
      <w:r>
        <w:rPr>
          <w:rtl/>
          <w:cs/>
          <w:lang w:val="ar_AE" w:bidi="ar_AE"/>
        </w:rPr>
        <w:t>توقّفوا وتحدّثوا عن الكلمة أو العبارة التي تستخدمونها في لغتكم عندما تريدون من الناس أن ينتبهوا جيدًا للكلام الذي ستقولونه بعد ذلك.</w:t>
      </w:r>
    </w:p>
    <w:p>
      <w:pPr>
        <w:bidi/>
      </w:pPr>
      <w:r>
        <w:rPr>
          <w:rtl/>
          <w:cs/>
          <w:lang w:val="ar_AE" w:bidi="ar_AE"/>
        </w:rPr>
      </w:r>
      <w:r>
        <w:rPr>
          <w:rtl/>
          <w:cs/>
          <w:lang w:val="ar_AE" w:bidi="ar_AE"/>
        </w:rPr>
        <w:t>في المشهد الثاني، يسوع يصف عبدًا رديًّا. قد يكون هذا عبدًا آخر مختلفًا أو هو نفس العبد الذي صار رديًّا، وهذا العبد لا يتّبع تعليمات سيّده أثناء غيابه. ويقول الْعَبْدُ الرَّدِيُّ فِي قَلْبِهِ: "سَيِّدِي يُبْطِئُ قُدُومَهُ". في اللغة الأصلية، المقصود من تعبير "قَالَ ... فِي قَلبِهِ" هو أن العبد الرَّدِيّ "يتحدث إلى نفسه". وبالنسبة للمستمعين اليهود، كان القلب هو المكان الذي تكمُن فيه مشاعر الإنسان وعواطفه.</w:t>
      </w:r>
    </w:p>
    <w:p>
      <w:pPr>
        <w:bidi/>
      </w:pPr>
      <w:r>
        <w:rPr>
          <w:rtl/>
          <w:cs/>
          <w:lang w:val="ar_AE" w:bidi="ar_AE"/>
        </w:rPr>
      </w:r>
      <w:r>
        <w:rPr>
          <w:rtl/>
          <w:cs/>
          <w:lang w:val="ar_AE" w:bidi="ar_AE"/>
        </w:rPr>
        <w:t>تحدّثوا عن كلمة في لغتكم تصفون بها أعماقكم، أو ما بداخلكم، أو مشاعركم. كيف تُوصِّلون عبارة "قَالَ ... فِي قَلبِهِ"؟</w:t>
      </w:r>
    </w:p>
    <w:p>
      <w:pPr>
        <w:bidi/>
      </w:pPr>
      <w:r>
        <w:rPr>
          <w:rtl/>
          <w:cs/>
          <w:lang w:val="ar_AE" w:bidi="ar_AE"/>
        </w:rPr>
      </w:r>
      <w:r>
        <w:rPr>
          <w:rtl/>
          <w:cs/>
          <w:lang w:val="ar_AE" w:bidi="ar_AE"/>
        </w:rPr>
        <w:t>إن العبد الرَّدِيّ لا يعطي بقية الخدم طعامهم في حينه، وكذلك يَبْتَدِئُ الْعَبْدُ الرَّدِيُّ يَضْرِبُ الْعَبِيدَ رُفَقَاءَهُ وَيَأْكُلُ وَيَشْرَبُ مَعَ السُّكَارَى. هذه المرة، عندما يرجع السيّد، سيعاقب العبد الشرير بشدة. إن العبد الرديّ لا يتوقّع عودة السيّد، ولذلك عندما يصل السيّد لا يكون العبد مستعدًا لذلك، ولا يفعل ما يجب عليه أن يفعله.</w:t>
      </w:r>
    </w:p>
    <w:p>
      <w:pPr>
        <w:bidi/>
      </w:pPr>
      <w:r>
        <w:rPr>
          <w:rtl/>
          <w:cs/>
          <w:lang w:val="ar_AE" w:bidi="ar_AE"/>
        </w:rPr>
      </w:r>
      <w:r>
        <w:rPr>
          <w:rtl/>
          <w:cs/>
          <w:lang w:val="ar_AE" w:bidi="ar_AE"/>
        </w:rPr>
        <w:t>تذكّروا أن اللغة الأصلية تقول أن السيّد "يقطّعه". هنا اللغة قوية لتُظهر أن السيّد سيُعاقب العبد الرَّدِيّ عقابًا شديدًا.</w:t>
      </w:r>
    </w:p>
    <w:p>
      <w:pPr>
        <w:bidi/>
      </w:pPr>
      <w:r>
        <w:rPr>
          <w:rtl/>
          <w:cs/>
          <w:lang w:val="ar_AE" w:bidi="ar_AE"/>
        </w:rPr>
      </w:r>
      <w:r>
        <w:rPr>
          <w:rtl/>
          <w:cs/>
          <w:lang w:val="ar_AE" w:bidi="ar_AE"/>
        </w:rPr>
        <w:t>توقّفوا وتحدّثوا عن كيف يمكنكم أن تُوصلوا معنى العقوبة الشديدة في لغتكم.</w:t>
      </w:r>
    </w:p>
    <w:p>
      <w:pPr>
        <w:bidi/>
      </w:pPr>
      <w:r>
        <w:rPr>
          <w:rtl/>
          <w:cs/>
          <w:lang w:val="ar_AE" w:bidi="ar_AE"/>
        </w:rPr>
      </w:r>
      <w:r>
        <w:rPr>
          <w:rtl/>
          <w:cs/>
          <w:lang w:val="ar_AE" w:bidi="ar_AE"/>
        </w:rPr>
        <w:t>يقول يسوع إن السيّد سيضع العبد الرَّدِيّ أيضًا في نفس مكان المرائين، أي الأشخاص الذين يعملون الأعمال الصالحة فقط ليظهروا بمظهر جيد أمام الناس. في ذلك المكان سيكون البكاء وصرير الأسنان، أي سيكون هناك ألم عميق وحزن شديد.</w:t>
      </w:r>
    </w:p>
    <w:p>
      <w:pPr>
        <w:bidi/>
      </w:pPr>
      <w:r>
        <w:rPr>
          <w:rtl/>
          <w:cs/>
          <w:lang w:val="ar_AE" w:bidi="ar_AE"/>
        </w:rPr>
      </w:r>
      <w:r>
        <w:rPr>
          <w:rtl/>
          <w:cs/>
          <w:lang w:val="ar_AE" w:bidi="ar_AE"/>
        </w:rPr>
        <w:t>وسيكافئ السيّد العبد الأمين، وأما العبد الشرير فسينال عقوبة شديدة.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السيَّد</w:t>
      </w:r>
    </w:p>
    <w:p>
      <w:pPr>
        <w:pStyle w:val="ListBullet"/>
        <w:bidi/>
        <w:spacing w:line="240" w:lineRule="auto"/>
        <w:ind w:left="720"/>
      </w:pPr>
      <w:r>
        <w:rPr>
          <w:rtl/>
          <w:cs/>
          <w:lang w:val="ar_AE" w:bidi="ar_AE"/>
        </w:rPr>
      </w:r>
      <w:r>
        <w:rPr>
          <w:rtl/>
          <w:cs/>
          <w:lang w:val="ar_AE" w:bidi="ar_AE"/>
        </w:rPr>
        <w:t>العبد الأمين والحكيم</w:t>
      </w:r>
    </w:p>
    <w:p>
      <w:pPr>
        <w:pStyle w:val="ListBullet"/>
        <w:bidi/>
        <w:spacing w:line="240" w:lineRule="auto"/>
        <w:ind w:left="720"/>
      </w:pPr>
      <w:r>
        <w:rPr>
          <w:rtl/>
          <w:cs/>
          <w:lang w:val="ar_AE" w:bidi="ar_AE"/>
        </w:rPr>
      </w:r>
      <w:r>
        <w:rPr>
          <w:rtl/>
          <w:cs/>
          <w:lang w:val="ar_AE" w:bidi="ar_AE"/>
        </w:rPr>
        <w:t>الخُدام الآخرون</w:t>
      </w:r>
    </w:p>
    <w:p>
      <w:pPr>
        <w:pStyle w:val="ListBullet"/>
        <w:bidi/>
        <w:spacing w:line="240" w:lineRule="auto"/>
        <w:ind w:left="720"/>
      </w:pPr>
      <w:r>
        <w:rPr>
          <w:rtl/>
          <w:cs/>
          <w:lang w:val="ar_AE" w:bidi="ar_AE"/>
        </w:rPr>
      </w:r>
      <w:r>
        <w:rPr>
          <w:rtl/>
          <w:cs/>
          <w:lang w:val="ar_AE" w:bidi="ar_AE"/>
        </w:rPr>
        <w:t>العبد الشرير</w:t>
      </w:r>
    </w:p>
    <w:p>
      <w:pPr>
        <w:pStyle w:val="ListBullet"/>
        <w:bidi/>
        <w:spacing w:line="240" w:lineRule="auto"/>
        <w:ind w:left="720"/>
      </w:pPr>
      <w:r>
        <w:rPr>
          <w:rtl/>
          <w:cs/>
          <w:lang w:val="ar_AE" w:bidi="ar_AE"/>
        </w:rPr>
      </w:r>
      <w:r>
        <w:rPr>
          <w:rtl/>
          <w:cs/>
          <w:lang w:val="ar_AE" w:bidi="ar_AE"/>
        </w:rPr>
        <w:t>السكّيرون</w:t>
      </w:r>
    </w:p>
    <w:p>
      <w:pPr>
        <w:pStyle w:val="ListBullet"/>
        <w:bidi/>
        <w:spacing w:line="240" w:lineRule="auto"/>
        <w:ind w:left="720"/>
      </w:pPr>
      <w:r>
        <w:rPr>
          <w:rtl/>
          <w:cs/>
          <w:lang w:val="ar_AE" w:bidi="ar_AE"/>
        </w:rPr>
      </w:r>
      <w:r>
        <w:rPr>
          <w:rtl/>
          <w:cs/>
          <w:lang w:val="ar_AE" w:bidi="ar_AE"/>
        </w:rPr>
        <w:t>المرائون</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في المشهد الأول، يجلس يسوع على جبل الزيتون ويُواصل تعليم تلاميذه، فيحدِّثهم عن سيِّد بيتٍ وعبده الأمين. ويسافر السيِّد في رحلة، ويُوكِل إلى عبده الأمين مسؤوليّةَ إعطاء الطعام لبقيّة الخُدام في الوقت المناسب.</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الممثل الذي يؤدي دور العبد الأمين: "كيف تشعر؟" قد تسمعون إجابات مثل: "مسرور لأن السيِّد يثق بي ويُوكِل إليّ هذه المهمة"، أو "أمين في عملي وفي اهتمامي بالخدام الآخرين"، أو "مستعدّ في كل حين لعودة سيدي".</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يعود السيِّد ليجد العبد الأمين يعطي الخدام طعامهم في الوقت المحدد. ويظل العبد الأمين مطيعًا لسيده حتى في غيابه، فيُكافئه السيِّد ويمنحه مسؤولياتٍ أعظم، ويُقيمه على جميع أملاكه.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الممثل الذي يؤدي دور السيِّد: "كيف تشعر؟" قد تسمعون إجابات مثل: "أشعر بالراحة لأن عبدي الأمين أدّى عمله بإخلاص أثناء غيابي"، أو "أشعر بالفرح لأنني اخترت العبد الأمين ليكون مسؤولًا في غيابي"، أو "سعيد بأن أمنحه الآن مسؤولياتٍ أكبر"، أو "مسرور لأن الخُدام الآخرين نالوا معاملة حسنة".</w:t>
      </w:r>
    </w:p>
    <w:p>
      <w:pPr>
        <w:pStyle w:val="ListBullet"/>
        <w:bidi/>
        <w:spacing w:line="240" w:lineRule="auto"/>
        <w:ind w:left="720"/>
      </w:pPr>
      <w:r>
        <w:rPr>
          <w:rtl/>
          <w:cs/>
          <w:lang w:val="ar_AE" w:bidi="ar_AE"/>
        </w:rPr>
      </w:r>
      <w:r>
        <w:rPr>
          <w:rtl/>
          <w:cs/>
          <w:lang w:val="ar_AE" w:bidi="ar_AE"/>
        </w:rPr>
        <w:t>اسأل الآن الممثلين الذين يؤدون دور التلاميذ: "كيف تشعرون؟" قد تسمعون إجابات مثل: "آمل أن أكون مثل العبد الأمين"، أو "أتساءل كيف أستعدّ لعودة السيِّد"، أو "أتساءل لماذا لم يُخبر السيِّد متى سيعود".</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يُكمل يسوع حديثه ويُخبر النصف الثاني من القصة، فيصف هذه المرة عبدًا شريرًا. فيعهد السيِّد إلى العبد الشرير بالمهمة نفسها: أن يعطي الخُدام طعامهم في الوقت المناسب. لكن العبد الشرير يُسيء معاملة الخُدام الآخرين، ويأكل ويشرب مع السكّيرين، ولا يستعدّ لعودة السيِّد إلى بيته.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الممثل الذي يؤدي دور العبد الشرير: "كيف تشعر؟" قد تسمعون إجابات مثل: "لا داعي للقلق، فما زال أمامي وقتٌ طويل قبل أن يعود السيِّد"، أو "أستمتع بالطعام والشراب"، أو "أتمتع بالسلطة على الخدام وأفعل ما يحلو لي".</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هذه المرة، يعود السيِّد في وقتٍ غير متوقَّع، فيجد العبد الشرير لا يقوم بواجبه. إن السيِّد يعود على حين غفلة، لذلك لم يكن العبد الشرير يتوقع أن يراه. فيُعاقب العبد الشرير عقابًا شديدًا، ويضعه مع المرائين حيث "يكونُ البُكاءُ وصَريرُ الأسنانِ".</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الممثل الذي يؤدي دور العبد الشرير: "كيف تشعر؟" قد تسمعون عبارات مثل: "نادم على اختياراتي السابقة"، أو "أتمنى لو كنت أمينًا أثناء غياب سيدي"، أو "مليء بالمرارة والحزن والألم".</w:t>
      </w:r>
    </w:p>
    <w:p>
      <w:pPr>
        <w:pStyle w:val="ListBullet"/>
        <w:bidi/>
        <w:spacing w:line="240" w:lineRule="auto"/>
        <w:ind w:left="720"/>
      </w:pPr>
      <w:r>
        <w:rPr>
          <w:rtl/>
          <w:cs/>
          <w:lang w:val="ar_AE" w:bidi="ar_AE"/>
        </w:rPr>
      </w:r>
      <w:r>
        <w:rPr>
          <w:rtl/>
          <w:cs/>
          <w:lang w:val="ar_AE" w:bidi="ar_AE"/>
        </w:rPr>
        <w:t>اسألوا المُمثِّل الذي يؤدي دور يسوع: "بماذا تشعر؟" قد تسمعون عبارات مثل: "آمل أن يفهم تلاميذي معنى هذه القصة"، أو "أريد أن يكونوا مستعدّين لعودتي"، أو "أتمنى أن يتشبهوا بالعبد الأمين في هذه القصة".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علَّم يسوع عن </w:t>
      </w:r>
      <w:r>
        <w:rPr>
          <w:b/>
          <w:rtl/>
          <w:cs/>
          <w:lang w:val="ar_AE" w:bidi="ar_AE"/>
        </w:rPr>
        <w:t>ربِّ</w:t>
      </w:r>
      <w:r>
        <w:rPr>
          <w:rtl/>
          <w:cs/>
          <w:lang w:val="ar_AE" w:bidi="ar_AE"/>
        </w:rPr>
        <w:t xml:space="preserve"> بيْتٍ و </w:t>
      </w:r>
      <w:r>
        <w:rPr>
          <w:b/>
          <w:rtl/>
          <w:cs/>
          <w:lang w:val="ar_AE" w:bidi="ar_AE"/>
        </w:rPr>
        <w:t>خَدَمه</w:t>
      </w:r>
      <w:r>
        <w:rPr>
          <w:rtl/>
          <w:cs/>
          <w:lang w:val="ar_AE" w:bidi="ar_AE"/>
        </w:rPr>
        <w:t xml:space="preserve">. في اللغة الأصلية، تُترجم كلمة سيِّد أحيانًا إلى "رب" عندما تُشير إلى يسوع. هنا، كان السيِّد رجُلًا ذا مكانة عالية امتلكَ العديد من الخَدَم. كان الخَدَم يعملون لدى السيّد مجانًا وليس لهم أية حقوق. عاشوا في البيت ذاته مع السيد. تأكِّدوا من ترجمة كلمة سيد وعبد كما فعلتم من قبل. </w:t>
      </w:r>
      <w:r>
        <w:rPr>
          <w:rtl/>
          <w:cs/>
          <w:lang w:val="ar_AE" w:bidi="ar_AE"/>
        </w:rPr>
        <w:t>سيد</w:t>
      </w:r>
      <w:r>
        <w:rPr>
          <w:rtl/>
          <w:cs/>
          <w:lang w:val="ar_AE" w:bidi="ar_AE"/>
        </w:rPr>
        <w:t xml:space="preserve"> </w:t>
      </w:r>
      <w:r>
        <w:rPr>
          <w:rtl/>
          <w:cs/>
          <w:lang w:val="ar_AE" w:bidi="ar_AE"/>
        </w:rPr>
        <w:t>وعبد</w:t>
      </w:r>
      <w:r>
        <w:rPr>
          <w:rtl/>
          <w:cs/>
          <w:lang w:val="ar_AE" w:bidi="ar_AE"/>
        </w:rPr>
        <w:t xml:space="preserve"> كلمتان في "قاموس الكلمات الرئيسية".</w:t>
      </w:r>
    </w:p>
    <w:p>
      <w:pPr>
        <w:bidi/>
      </w:pPr>
      <w:r>
        <w:rPr>
          <w:rtl/>
          <w:cs/>
          <w:lang w:val="ar_AE" w:bidi="ar_AE"/>
        </w:rPr>
      </w:r>
      <w:r>
        <w:rPr>
          <w:rtl/>
          <w:cs/>
          <w:lang w:val="ar_AE" w:bidi="ar_AE"/>
        </w:rPr>
        <w:t xml:space="preserve">يوصَف العبد بأنه أمين </w:t>
      </w:r>
      <w:r>
        <w:rPr>
          <w:b/>
          <w:rtl/>
          <w:cs/>
          <w:lang w:val="ar_AE" w:bidi="ar_AE"/>
        </w:rPr>
        <w:t>وحكيم</w:t>
      </w:r>
      <w:r>
        <w:rPr>
          <w:rtl/>
          <w:cs/>
          <w:lang w:val="ar_AE" w:bidi="ar_AE"/>
        </w:rPr>
        <w:t xml:space="preserve">. انظروا "قاموس الكلمات الرئيسية" للمزيد من المعلومات عن </w:t>
      </w:r>
      <w:r>
        <w:rPr>
          <w:rtl/>
          <w:cs/>
          <w:lang w:val="ar_AE" w:bidi="ar_AE"/>
        </w:rPr>
        <w:t>الحكمة</w:t>
      </w:r>
      <w:r>
        <w:rPr>
          <w:rtl/>
          <w:cs/>
          <w:lang w:val="ar_AE" w:bidi="ar_AE"/>
        </w:rPr>
        <w:t>.</w:t>
      </w:r>
    </w:p>
    <w:p>
      <w:pPr>
        <w:bidi/>
      </w:pPr>
      <w:r>
        <w:rPr>
          <w:rtl/>
          <w:cs/>
          <w:lang w:val="ar_AE" w:bidi="ar_AE"/>
        </w:rPr>
      </w:r>
      <w:r>
        <w:rPr>
          <w:b/>
          <w:rtl/>
          <w:cs/>
          <w:lang w:val="ar_AE" w:bidi="ar_AE"/>
        </w:rPr>
        <w:t>أسرة</w:t>
      </w:r>
      <w:r>
        <w:rPr>
          <w:rtl/>
          <w:cs/>
          <w:lang w:val="ar_AE" w:bidi="ar_AE"/>
        </w:rPr>
        <w:t xml:space="preserve"> كلمة تُشير إلى جميع الأشخاص الذين يعيشون في البيت. كان الأبُ رئيس الأسرة، وكانت الأسرة تضُم أيضًا زوجته، وأبناءه، وبناته غير المتزوجين، وأبناءه المتزوجين وعائلاتهم، وأقارب آخرين، وأي خَدَم أو عبيد في البيت. كان الأبُ هو السيد في الأسرة، وكان جميع العبيد يعملون لدى السيد، والسيّد مسؤول عن جميع الذين يعيشون في أسرته. ترجِموا أسرة كما في المقاطع السابقة وانظروا "قاموس الكلمات الرئيسية" للمزيد من المعلومات عن كلمة </w:t>
      </w:r>
      <w:r>
        <w:rPr>
          <w:rtl/>
          <w:cs/>
          <w:lang w:val="ar_AE" w:bidi="ar_AE"/>
        </w:rPr>
        <w:t>أسرة</w:t>
      </w:r>
      <w:r>
        <w:rPr>
          <w:rtl/>
          <w:cs/>
          <w:lang w:val="ar_AE" w:bidi="ar_AE"/>
        </w:rPr>
        <w:t>.</w:t>
      </w:r>
    </w:p>
    <w:p>
      <w:pPr>
        <w:bidi/>
      </w:pPr>
      <w:r>
        <w:rPr>
          <w:rtl/>
          <w:cs/>
          <w:lang w:val="ar_AE" w:bidi="ar_AE"/>
        </w:rPr>
      </w:r>
      <w:r>
        <w:rPr>
          <w:rtl/>
          <w:cs/>
          <w:lang w:val="ar_AE" w:bidi="ar_AE"/>
        </w:rPr>
        <w:t>يقول يسوع أنَّ السيد س</w:t>
      </w:r>
      <w:r>
        <w:rPr>
          <w:b/>
          <w:rtl/>
          <w:cs/>
          <w:lang w:val="ar_AE" w:bidi="ar_AE"/>
        </w:rPr>
        <w:t>يبارِك</w:t>
      </w:r>
      <w:r>
        <w:rPr>
          <w:rtl/>
          <w:cs/>
          <w:lang w:val="ar_AE" w:bidi="ar_AE"/>
        </w:rPr>
        <w:t xml:space="preserve"> العبد الأمين. والبَرَكة تعني أنَّ الله سيساعد هذا العبد أو يفعل الخير له أو يفضِّله من أجل أمانته. يرجى عدم استخدام مصلحات غير إيمانية مثل الحَظ والصُدفة. انظروا "قاموس الكلمات الرئيسية" للحصول على تعريف كامِل لمُصطلح </w:t>
      </w:r>
      <w:r>
        <w:rPr>
          <w:rtl/>
          <w:cs/>
          <w:lang w:val="ar_AE" w:bidi="ar_AE"/>
        </w:rPr>
        <w:t>بارك</w:t>
      </w:r>
      <w:r>
        <w:rPr>
          <w:rtl/>
          <w:cs/>
          <w:lang w:val="ar_AE" w:bidi="ar_AE"/>
        </w:rPr>
        <w:t>.</w:t>
      </w:r>
    </w:p>
    <w:p>
      <w:pPr>
        <w:bidi/>
      </w:pPr>
      <w:r>
        <w:rPr>
          <w:rtl/>
          <w:cs/>
          <w:lang w:val="ar_AE" w:bidi="ar_AE"/>
        </w:rPr>
      </w:r>
      <w:r>
        <w:rPr>
          <w:rtl/>
          <w:cs/>
          <w:lang w:val="ar_AE" w:bidi="ar_AE"/>
        </w:rPr>
        <w:t xml:space="preserve">يصِف يسوع العبد </w:t>
      </w:r>
      <w:r>
        <w:rPr>
          <w:b/>
          <w:rtl/>
          <w:cs/>
          <w:lang w:val="ar_AE" w:bidi="ar_AE"/>
        </w:rPr>
        <w:t>الرَّدِيَّ</w:t>
      </w:r>
      <w:r>
        <w:rPr>
          <w:rtl/>
          <w:cs/>
          <w:lang w:val="ar_AE" w:bidi="ar_AE"/>
        </w:rPr>
        <w:t xml:space="preserve">. قد يكون هذا عبدًا آخر، أو قد يكون العبد الأول الذي يصبح شريرًا يمكن أن يُترجَم هذا إلى </w:t>
      </w:r>
      <w:r>
        <w:rPr>
          <w:b/>
          <w:rtl/>
          <w:cs/>
          <w:lang w:val="ar_AE" w:bidi="ar_AE"/>
        </w:rPr>
        <w:t>الشر</w:t>
      </w:r>
      <w:r>
        <w:rPr>
          <w:rtl/>
          <w:cs/>
          <w:lang w:val="ar_AE" w:bidi="ar_AE"/>
        </w:rPr>
        <w:t xml:space="preserve">. انظروا "قاموس الكلمات الرئيسية" لمعلومات أكثر عن </w:t>
      </w:r>
      <w:r>
        <w:rPr>
          <w:rtl/>
          <w:cs/>
          <w:lang w:val="ar_AE" w:bidi="ar_AE"/>
        </w:rPr>
        <w:t>شر</w:t>
      </w:r>
      <w:r>
        <w:rPr>
          <w:rtl/>
          <w:cs/>
          <w:lang w:val="ar_AE" w:bidi="ar_AE"/>
        </w:rPr>
        <w:t xml:space="preserve"> أو </w:t>
      </w:r>
      <w:r>
        <w:rPr>
          <w:rtl/>
          <w:cs/>
          <w:lang w:val="ar_AE" w:bidi="ar_AE"/>
        </w:rPr>
        <w:t>الشر</w:t>
      </w:r>
      <w:r>
        <w:rPr>
          <w:rtl/>
          <w:cs/>
          <w:lang w:val="ar_AE" w:bidi="ar_AE"/>
        </w:rPr>
        <w:t>.</w:t>
      </w:r>
    </w:p>
    <w:p>
      <w:pPr>
        <w:bidi/>
      </w:pPr>
      <w:r>
        <w:rPr>
          <w:rtl/>
          <w:cs/>
          <w:lang w:val="ar_AE" w:bidi="ar_AE"/>
        </w:rPr>
      </w:r>
      <w:r>
        <w:rPr>
          <w:rtl/>
          <w:cs/>
          <w:lang w:val="ar_AE" w:bidi="ar_AE"/>
        </w:rPr>
        <w:t xml:space="preserve">يذكر يسوع أنَّ العبد الشرير سيُعاقَب بالطريقة ذاتها التي يُعاقِب بها الله </w:t>
      </w:r>
      <w:r>
        <w:rPr>
          <w:b/>
          <w:rtl/>
          <w:cs/>
          <w:lang w:val="ar_AE" w:bidi="ar_AE"/>
        </w:rPr>
        <w:t>المُرائين</w:t>
      </w:r>
      <w:r>
        <w:rPr>
          <w:rtl/>
          <w:cs/>
          <w:lang w:val="ar_AE" w:bidi="ar_AE"/>
        </w:rPr>
        <w:t xml:space="preserve">. فالمُراؤون يريدون أن يلاحظ الناس أعمالهم الصالحة مثل الصوم أو إعطاء المال للفقراء أو الصلاة. إن كلمة "مُرائي" في اللغة الأصلية تعني ممثلًا على المسرح يتظاهر بغير شخصه. في هذا السياق، المرائي يعني شخصًا يتظاهر بالصلاح من الخارج لكنه في داخله لا يحب الله حقًا. يُرجى الاطلاع على قاموس الكلمات الرئيسية للاستزادة من التعريف الكامل لمصطلح </w:t>
      </w:r>
      <w:r>
        <w:rPr>
          <w:rtl/>
          <w:cs/>
          <w:lang w:val="ar_AE" w:bidi="ar_AE"/>
        </w:rPr>
        <w:t>مُرائي/منافق</w:t>
      </w:r>
      <w:r>
        <w:rPr>
          <w:rtl/>
          <w:cs/>
          <w:lang w:val="ar_AE" w:bidi="ar_AE"/>
        </w:rPr>
        <w:t>.</w:t>
      </w:r>
    </w:p>
    <w:p>
      <w:pPr>
        <w:bidi/>
      </w:pPr>
      <w:r>
        <w:rPr>
          <w:rtl/>
          <w:cs/>
          <w:lang w:val="ar_AE" w:bidi="ar_AE"/>
        </w:rPr>
      </w:r>
      <w:r>
        <w:rPr>
          <w:rtl/>
          <w:cs/>
          <w:lang w:val="ar_AE" w:bidi="ar_AE"/>
        </w:rPr>
        <w:t xml:space="preserve">في المكان الذي سيُعاقِب فيه الله المُرائين، سيكون </w:t>
      </w:r>
      <w:r>
        <w:rPr>
          <w:b/>
          <w:rtl/>
          <w:cs/>
          <w:lang w:val="ar_AE" w:bidi="ar_AE"/>
        </w:rPr>
        <w:t>البكاء وصرير الأسنان</w:t>
      </w:r>
      <w:r>
        <w:rPr>
          <w:rtl/>
          <w:cs/>
          <w:lang w:val="ar_AE" w:bidi="ar_AE"/>
        </w:rPr>
        <w:t xml:space="preserve">. </w:t>
      </w:r>
      <w:r>
        <w:rPr>
          <w:b/>
          <w:rtl/>
          <w:cs/>
          <w:lang w:val="ar_AE" w:bidi="ar_AE"/>
        </w:rPr>
        <w:t>البُكاء</w:t>
      </w:r>
      <w:r>
        <w:rPr>
          <w:rtl/>
          <w:cs/>
          <w:lang w:val="ar_AE" w:bidi="ar_AE"/>
        </w:rPr>
        <w:t xml:space="preserve"> يُشير إلى الأصوات العالية التي يُصدرها الناس عندما يكونون في حُزن وتأسُّف شديدَيْن. </w:t>
      </w:r>
      <w:r>
        <w:rPr>
          <w:b/>
          <w:rtl/>
          <w:cs/>
          <w:lang w:val="ar_AE" w:bidi="ar_AE"/>
        </w:rPr>
        <w:t>صرير الأسنان</w:t>
      </w:r>
      <w:r>
        <w:rPr>
          <w:rtl/>
          <w:cs/>
          <w:lang w:val="ar_AE" w:bidi="ar_AE"/>
        </w:rPr>
        <w:t xml:space="preserve"> يشير إلى احتكاك الأسنان بسبب الألم، والغضب، والمرارة. استخدم الكلمة ذاتها التي استخدمتها في مقاطع 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25:1–13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25: 1–13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هنا يشارك الرب يسوع مثلاً ثانيًا عن الاستعداد لعودته. وهو على الأرجح كان يتحدث إلى تلاميذه الاثني عشر، لأنه في وقت سابق كان يتحدث عن التلاميذ جاءوا إليه على انفراد. فيقول الرب يسوع: "حينئذ"، أي الوقت الذي ستحدث فيه الأحداث التي كان يتحدث عنها للتو، أي عندما يأتي الله ابن الإنسان ليحكم. يذكر أن ملكوت السماوات، ملكوت الله، سيكون مثل عشر عذارى أخذن مصابيحهن وذهبن إلى بيت عروس لينتظرن معها عريسها.</w:t>
      </w:r>
    </w:p>
    <w:p>
      <w:pPr>
        <w:bidi/>
      </w:pPr>
      <w:r>
        <w:rPr>
          <w:rtl/>
          <w:cs/>
          <w:lang w:val="ar_AE" w:bidi="ar_AE"/>
        </w:rPr>
      </w:r>
      <w:r>
        <w:rPr>
          <w:rtl/>
          <w:cs/>
          <w:lang w:val="ar_AE" w:bidi="ar_AE"/>
        </w:rPr>
        <w:t>كانت العذارى على الأرجح صديقات أو أقارب للعريس أو العروس. في ثقافة ذلك الزمان، كانت عائلة العروس يرحبون بضيوف العرس حتى يأتي العريس ويحضر عروسه إلى بيت أبيه حيث يقيمون حفل الزفاف والوليمة. وكان من المفترض أن يذهبن مع العريس إلى بيته، يحملن مصابيح لإنارة الطريق. كلمة مصباح المستخدمة هنا قد تعني أيضًا مشاعِل.</w:t>
      </w:r>
    </w:p>
    <w:p>
      <w:pPr>
        <w:bidi/>
      </w:pPr>
      <w:r>
        <w:rPr>
          <w:rtl/>
          <w:cs/>
          <w:lang w:val="ar_AE" w:bidi="ar_AE"/>
        </w:rPr>
      </w:r>
      <w:r>
        <w:rPr>
          <w:rtl/>
          <w:cs/>
          <w:lang w:val="ar_AE" w:bidi="ar_AE"/>
        </w:rPr>
        <w:t>توقَّفوا وناقشوا في فريق كيف تُعد ثقافتكم لحفلات الزفاف. ما الأدوار المختلفة التي يضطلع بها الناس، وما صفتهم؟ ما الجزء الأكثر أهمية من الزفاف؟</w:t>
      </w:r>
    </w:p>
    <w:p>
      <w:pPr>
        <w:bidi/>
      </w:pPr>
      <w:r>
        <w:rPr>
          <w:rtl/>
          <w:cs/>
          <w:lang w:val="ar_AE" w:bidi="ar_AE"/>
        </w:rPr>
      </w:r>
      <w:r>
        <w:rPr>
          <w:rtl/>
          <w:cs/>
          <w:lang w:val="ar_AE" w:bidi="ar_AE"/>
        </w:rPr>
        <w:t>قد ترغب في أن تتوقَّفوا وتُريدوا لفريقكم صورة لمصباح زيتي ومشعل.</w:t>
      </w:r>
    </w:p>
    <w:p>
      <w:pPr>
        <w:bidi/>
      </w:pPr>
      <w:r>
        <w:rPr>
          <w:rtl/>
          <w:cs/>
          <w:lang w:val="ar_AE" w:bidi="ar_AE"/>
        </w:rPr>
      </w:r>
      <w:r>
        <w:rPr>
          <w:rtl/>
          <w:cs/>
          <w:lang w:val="ar_AE" w:bidi="ar_AE"/>
        </w:rPr>
        <w:t>يقول الرب يسوع إن خمس منهن، أي نصفهن، كن حكيمات لجلبهن زيتًا إضافي لمصابيحن، لكن الخمس الأخريات كنّ جاهلات للغاية إذ لم يخططن مسبقًا وجهزن زيتًا إضافيًا. وكثيرًا ما يقارن الكتاب المقدس بين الجهلاء والحكماء. في هذه الحالة، الشخص الحكيم هو شخص يخطط مسبقًا ويكون مستعدًا تحسبًا إذا وقع شيء غير متوقع. الشخص الجاهل هو شخص لا يخطط مسبقًا ولا يستعد.</w:t>
      </w:r>
    </w:p>
    <w:p>
      <w:pPr>
        <w:bidi/>
      </w:pPr>
      <w:r>
        <w:rPr>
          <w:rtl/>
          <w:cs/>
          <w:lang w:val="ar_AE" w:bidi="ar_AE"/>
        </w:rPr>
      </w:r>
      <w:r>
        <w:rPr>
          <w:rtl/>
          <w:cs/>
          <w:lang w:val="ar_AE" w:bidi="ar_AE"/>
        </w:rPr>
        <w:t>توقَّفوا وناقشوا مع فريقكم بعض القصص في ثقافتكم عن كون الناس حكماء أو جهلاء. كيف يتحدث الحكماء ويتصرفون في قصصكم؟ كيف يتحدث الجهلاء ويتصرفون في قصصكم؟</w:t>
      </w:r>
    </w:p>
    <w:p>
      <w:pPr>
        <w:bidi/>
      </w:pPr>
      <w:r>
        <w:rPr>
          <w:rtl/>
          <w:cs/>
          <w:lang w:val="ar_AE" w:bidi="ar_AE"/>
        </w:rPr>
      </w:r>
      <w:r>
        <w:rPr>
          <w:rtl/>
          <w:cs/>
          <w:lang w:val="ar_AE" w:bidi="ar_AE"/>
        </w:rPr>
        <w:t>في هذه القصة، شيء ما يأخر العريس، وتعبت العذارى فنمن. وفي منتصف الليل يصيح شخص مناديًا: "هوذا العريس! أخرجن لتقابلنه". ثم تقمن العذارى ليعدن فتائل مصابيحن، حتى يشتعلن جيدًا. فيطلبن الجاهلات من الحكيمات أن يعطوهن من زيتهن، لأن مصابيحن تنطفئ. تجيبهن الحكيمات أنه لن يكفي لجميعهن، فعليهن، أي الجاهلات، الذهاب ليبتعن لأنفسهن. في هذه الثقافة في ذلك الزمان، كان الناس يبقون محلاتهم مفتوحة خلال الزفاف، لذلك كان من الممكن شراء الزيت حتى في منتصف الليل. وهن بعيدًا يبتعن الزيت، أتى العريس ودخلت الحكيمات المستعدات مع إلى البيت للمشاركة في وليمة الزفاف، وأغلق العبيد الباب.</w:t>
      </w:r>
    </w:p>
    <w:p>
      <w:pPr>
        <w:bidi/>
      </w:pPr>
      <w:r>
        <w:rPr>
          <w:rtl/>
          <w:cs/>
          <w:lang w:val="ar_AE" w:bidi="ar_AE"/>
        </w:rPr>
      </w:r>
      <w:r>
        <w:rPr>
          <w:rtl/>
          <w:cs/>
          <w:lang w:val="ar_AE" w:bidi="ar_AE"/>
        </w:rPr>
        <w:t>كثيراً ما يقارن الرب يسوع ملكوت السماوات بحفل زفاف، والوليمة أو المائدة أهم جزء منه. في مقطع سابق من بشارة متَّى تحدث أيضًا عن مدى أهمية أن نستعد للمائدة، لأنه بعد أن يغلق الخدم الباب، سيكون الوقت متأخرًا لإجراء أي تغيير.</w:t>
      </w:r>
    </w:p>
    <w:p>
      <w:pPr>
        <w:bidi/>
      </w:pPr>
      <w:r>
        <w:rPr>
          <w:rtl/>
          <w:cs/>
          <w:lang w:val="ar_AE" w:bidi="ar_AE"/>
        </w:rPr>
      </w:r>
      <w:r>
        <w:rPr>
          <w:rtl/>
          <w:cs/>
          <w:lang w:val="ar_AE" w:bidi="ar_AE"/>
        </w:rPr>
        <w:t>توقَّفوا وناقشوا مع فريقكم كيف يبدو موائد الزفاف في ثقافتكم. مَن المدعوون؟ كيف يتصرف مضيف المائدة؟ كيف يتصرف الضيوف؟ ما السلوك الذي قد يدفع مضيف المائدة إلى صرف شخص ما عن بيته؟</w:t>
      </w:r>
    </w:p>
    <w:p>
      <w:pPr>
        <w:bidi/>
      </w:pPr>
      <w:r>
        <w:rPr>
          <w:rtl/>
          <w:cs/>
          <w:lang w:val="ar_AE" w:bidi="ar_AE"/>
        </w:rPr>
      </w:r>
      <w:r>
        <w:rPr>
          <w:rtl/>
          <w:cs/>
          <w:lang w:val="ar_AE" w:bidi="ar_AE"/>
        </w:rPr>
        <w:t>وبعد أن أغلق العبيد الباب، جاءت الجاهلات إلى بيت العريس ويقرعن الباب قائلين: "يا سيد يا سيد اِفتح لنا". بمنادتهن "ربنا" مرتين، فهم يحسن التصرف ويظهرن أن العريس أعلى منهن مرتبة. لكن الوقت قد فات. فيرد العريس إليهن قائلًا: "ٱلْحَقَّ أَقُولُ لَكُنَّ" أي ما سيقوله حق مطلق "إِنِّي مَا أَعْرِفُكُنَّ". في الثقافة اليهودية، كان مسموحًا للشخص بدخول وليمة الزفاف حتى لو وصل متأخر، لذلك فإن إغلاق الباب هنا وقرار العريس عدم السماح للجاهلات بالإنضمام إلى المائدة كان مفاجئًا. تُظهر قصة الرب يسوع أنه سيأتي وقت سيكون قد فات الآوان الانضمام إليه.</w:t>
      </w:r>
    </w:p>
    <w:p>
      <w:pPr>
        <w:bidi/>
      </w:pPr>
      <w:r>
        <w:rPr>
          <w:rtl/>
          <w:cs/>
          <w:lang w:val="ar_AE" w:bidi="ar_AE"/>
        </w:rPr>
      </w:r>
      <w:r>
        <w:rPr>
          <w:rtl/>
          <w:cs/>
          <w:lang w:val="ar_AE" w:bidi="ar_AE"/>
        </w:rPr>
        <w:t>توقَّفوا وناقشوا مع فريقكم كيف تقابل ثقافتكم شخص يصل متأخر إلى وليمة.</w:t>
      </w:r>
    </w:p>
    <w:p>
      <w:pPr>
        <w:bidi/>
      </w:pPr>
      <w:r>
        <w:rPr>
          <w:rtl/>
          <w:cs/>
          <w:lang w:val="ar_AE" w:bidi="ar_AE"/>
        </w:rPr>
      </w:r>
      <w:r>
        <w:rPr>
          <w:rtl/>
          <w:cs/>
          <w:lang w:val="ar_AE" w:bidi="ar_AE"/>
        </w:rPr>
        <w:t>على الأرجح كان العريس يعرف العذارى، ربما كن صديقاته أو عائلته أو صديقات عروسه أو من عائلتها. عندما يقول هنا: "أنا لا أعرفكن"، فهو يعني أكثر من عدم معرفة هويتهن! الشيء المهم في هذه القصة هو أن العريس يعرف العذارى المستعدات عند وصوله، لكن لا يعرف غير المستعدات. أيضًا، عندما يغلق العريس الباب، يكون الوقت متأخرًا للانضمام إلى مائدته. قبلًا في بشارة متَّى، استخدم الرب يسوع العبارة عينها "أنا لا أعرفكم" لوصف الأشخاص الذين يقولون أنهم يتبعون الرب يسوع لكنهم ليسوا من أتباعه الحقيقيين.</w:t>
      </w:r>
    </w:p>
    <w:p>
      <w:pPr>
        <w:bidi/>
      </w:pPr>
      <w:r>
        <w:rPr>
          <w:rtl/>
          <w:cs/>
          <w:lang w:val="ar_AE" w:bidi="ar_AE"/>
        </w:rPr>
      </w:r>
      <w:r>
        <w:rPr>
          <w:rtl/>
          <w:cs/>
          <w:lang w:val="ar_AE" w:bidi="ar_AE"/>
        </w:rPr>
        <w:t>توقَّفوا وناقشوا مع فريقكم إذا كانت ثمة حالات في ثقافتكم يفوت فيها شخص ما شيئًا بسبب عدم استعداده أو وصوله متأخرًا. كيف يخبر الناس شخص ما بأنه ليس بموضع ترحيب؟</w:t>
      </w:r>
    </w:p>
    <w:p>
      <w:pPr>
        <w:bidi/>
      </w:pPr>
      <w:r>
        <w:rPr>
          <w:rtl/>
          <w:cs/>
          <w:lang w:val="ar_AE" w:bidi="ar_AE"/>
        </w:rPr>
      </w:r>
      <w:r>
        <w:rPr>
          <w:rtl/>
          <w:cs/>
          <w:lang w:val="ar_AE" w:bidi="ar_AE"/>
        </w:rPr>
        <w:t>ينهي الرب يسوع المثل ينبه تلاميذه بأن يسهروا ويتيقظوا لأنهم لا يعرفون اليوم أو الساعة التي سيعود فيها، لذلك عليهم الاستعداد دائمًا. في هذه الحالة، السهر ليس مجرد الاستيقاظ، لأن جميع العذارى في القصة قد نمن، لكن المستعدات دخلن العُرس، هنا السهر قد تعني الاستعداد، أن يستعد أتباعه بغض النظر عن وقت عودة الرب يسوع. في قصص أخرى من بشارة متَّى وفي البشائر الأخرى، يتحدث الرب يسوع عن كيف يستعد أتباعه لعودته.</w:t>
      </w:r>
    </w:p>
    <w:p>
      <w:pPr>
        <w:bidi/>
      </w:pPr>
      <w:r>
        <w:rPr>
          <w:rtl/>
          <w:cs/>
          <w:lang w:val="ar_AE" w:bidi="ar_AE"/>
        </w:rPr>
      </w:r>
      <w:r>
        <w:rPr>
          <w:rtl/>
          <w:cs/>
          <w:lang w:val="ar_AE" w:bidi="ar_AE"/>
        </w:rPr>
        <w:t>توقَّفوا وناقشوا مع فريقكم قصصًا من ثقافتكم عن الاستعداد، لحدث ق يحدث في أي وقت.</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خمس مشاهد.</w:t>
      </w:r>
    </w:p>
    <w:p>
      <w:pPr>
        <w:bidi/>
      </w:pPr>
      <w:r>
        <w:rPr>
          <w:rtl/>
          <w:cs/>
          <w:lang w:val="ar_AE" w:bidi="ar_AE"/>
        </w:rPr>
      </w:r>
      <w:r>
        <w:rPr>
          <w:b/>
          <w:rtl/>
          <w:cs/>
          <w:lang w:val="ar_AE" w:bidi="ar_AE"/>
        </w:rPr>
        <w:t>المشهد الأول:</w:t>
      </w:r>
      <w:r>
        <w:rPr>
          <w:rtl/>
          <w:cs/>
          <w:lang w:val="ar_AE" w:bidi="ar_AE"/>
        </w:rPr>
        <w:t xml:space="preserve"> كان يسوع يتحدث مع تلاميذه الاثني عشر الأقرب إليه، موضحًا لهم كيف سيكون الأمر عندما يعود ليملك ربًّا على ملكوت الله، ولتوضيح ذلك، يروي لهم قصة.</w:t>
      </w:r>
    </w:p>
    <w:p>
      <w:pPr>
        <w:bidi/>
      </w:pPr>
      <w:r>
        <w:rPr>
          <w:rtl/>
          <w:cs/>
          <w:lang w:val="ar_AE" w:bidi="ar_AE"/>
        </w:rPr>
      </w:r>
      <w:r>
        <w:rPr>
          <w:b/>
          <w:rtl/>
          <w:cs/>
          <w:lang w:val="ar_AE" w:bidi="ar_AE"/>
        </w:rPr>
        <w:t>المشهد الثاني:</w:t>
      </w:r>
      <w:r>
        <w:rPr>
          <w:rtl/>
          <w:cs/>
          <w:lang w:val="ar_AE" w:bidi="ar_AE"/>
        </w:rPr>
        <w:t xml:space="preserve"> عشر فتيات عذارى أخذْن مصابيحهن وخرجن لانتظار العريس ليأتي بعروسه ويُحضرها إلى بيته لإقامة مراسم العرس والوليمة. كانت العذارى الحكيمات يحملن مع مصابيحهن أوعية زيت إضافية، أمّا الجاهلات فلم يفعلن. وَلمَا أَبْطَأَ الْعَرِيسُ نَعَسْنَ جَمِيعُهُنَّ وَنِمْنَ. وفي منتصف الليل، صاح أحدهم بأن العريس قادم، فاستيقظت الفتيات وهيّأن فتائل مصابيحهن ليضيئنها. طلبت العذارى الجاهلات من الحكيمات أن يعطينهن زيتًا، لكن الحكيمات قلن إن الزيت لن يكفي للجميع، وطلبن منهن أن يذهبن ليشترين من الباعة.</w:t>
      </w:r>
    </w:p>
    <w:p>
      <w:pPr>
        <w:bidi/>
      </w:pPr>
      <w:r>
        <w:rPr>
          <w:rtl/>
          <w:cs/>
          <w:lang w:val="ar_AE" w:bidi="ar_AE"/>
        </w:rPr>
      </w:r>
      <w:r>
        <w:rPr>
          <w:b/>
          <w:rtl/>
          <w:cs/>
          <w:lang w:val="ar_AE" w:bidi="ar_AE"/>
        </w:rPr>
        <w:t>المشهد الثالث:</w:t>
      </w:r>
      <w:r>
        <w:rPr>
          <w:rtl/>
          <w:cs/>
          <w:lang w:val="ar_AE" w:bidi="ar_AE"/>
        </w:rPr>
        <w:t xml:space="preserve"> وبينما كانت العذارى الجاهلات خارجًا يشترين الزيت، جاء العريس وسارت العذارى الحكيمات معه إلى بيت أبيه ودخلن إلى البيت للْعُرْسِ. فأغلق الخدم باب بيت العريس.</w:t>
      </w:r>
    </w:p>
    <w:p>
      <w:pPr>
        <w:bidi/>
      </w:pPr>
      <w:r>
        <w:rPr>
          <w:rtl/>
          <w:cs/>
          <w:lang w:val="ar_AE" w:bidi="ar_AE"/>
        </w:rPr>
      </w:r>
      <w:r>
        <w:rPr>
          <w:b/>
          <w:rtl/>
          <w:cs/>
          <w:lang w:val="ar_AE" w:bidi="ar_AE"/>
        </w:rPr>
        <w:t>المشهد الرابع:</w:t>
      </w:r>
      <w:r>
        <w:rPr>
          <w:rtl/>
          <w:cs/>
          <w:lang w:val="ar_AE" w:bidi="ar_AE"/>
        </w:rPr>
        <w:t xml:space="preserve"> رجعت العذارى الجاهلات من شراء الزيت وقرعن الباب وقلن: "يَا سَيِّدُ، يَا سَيِّدُ، افْتَحْ لَنَا!" لكن العريس أجاب: "الْحَقَّ أَقُولُ لَكُنَّ: إِنِّي مَا أَعْرِفُكُنَّ."</w:t>
      </w:r>
    </w:p>
    <w:p>
      <w:pPr>
        <w:bidi/>
      </w:pPr>
      <w:r>
        <w:rPr>
          <w:rtl/>
          <w:cs/>
          <w:lang w:val="ar_AE" w:bidi="ar_AE"/>
        </w:rPr>
      </w:r>
      <w:r>
        <w:rPr>
          <w:b/>
          <w:rtl/>
          <w:cs/>
          <w:lang w:val="ar_AE" w:bidi="ar_AE"/>
        </w:rPr>
        <w:t>المشهد الخامس:</w:t>
      </w:r>
      <w:r>
        <w:rPr>
          <w:rtl/>
          <w:cs/>
          <w:lang w:val="ar_AE" w:bidi="ar_AE"/>
        </w:rPr>
        <w:t xml:space="preserve"> يسوع يقول لتلاميذه أن يسهروا ويستيقظوا، لأنكم لا تعرفون في أي يوم أو ساعة سيعود ابن الإنسان ليملك ربًّا على ملكوت الله.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 الاثني عشر</w:t>
      </w:r>
    </w:p>
    <w:p>
      <w:pPr>
        <w:pStyle w:val="ListBullet"/>
        <w:bidi/>
        <w:spacing w:line="240" w:lineRule="auto"/>
        <w:ind w:left="720"/>
      </w:pPr>
      <w:r>
        <w:rPr>
          <w:rtl/>
          <w:cs/>
          <w:lang w:val="ar_AE" w:bidi="ar_AE"/>
        </w:rPr>
      </w:r>
      <w:r>
        <w:rPr>
          <w:rtl/>
          <w:cs/>
          <w:lang w:val="ar_AE" w:bidi="ar_AE"/>
        </w:rPr>
        <w:t>عشر شابات</w:t>
      </w:r>
    </w:p>
    <w:p>
      <w:pPr>
        <w:pStyle w:val="ListBullet"/>
        <w:bidi/>
        <w:spacing w:line="240" w:lineRule="auto"/>
        <w:ind w:left="720"/>
      </w:pPr>
      <w:r>
        <w:rPr>
          <w:rtl/>
          <w:cs/>
          <w:lang w:val="ar_AE" w:bidi="ar_AE"/>
        </w:rPr>
      </w:r>
      <w:r>
        <w:rPr>
          <w:rtl/>
          <w:cs/>
          <w:lang w:val="ar_AE" w:bidi="ar_AE"/>
        </w:rPr>
        <w:t>عريس</w:t>
      </w:r>
    </w:p>
    <w:p>
      <w:pPr>
        <w:pStyle w:val="ListBullet"/>
        <w:bidi/>
        <w:spacing w:line="240" w:lineRule="auto"/>
        <w:ind w:left="720"/>
      </w:pPr>
      <w:r>
        <w:rPr>
          <w:rtl/>
          <w:cs/>
          <w:lang w:val="ar_AE" w:bidi="ar_AE"/>
        </w:rPr>
      </w:r>
      <w:r>
        <w:rPr>
          <w:rtl/>
          <w:cs/>
          <w:lang w:val="ar_AE" w:bidi="ar_AE"/>
        </w:rPr>
        <w:t>شخص يصرخ عندما يصل العريس</w:t>
      </w:r>
    </w:p>
    <w:p>
      <w:pPr>
        <w:pStyle w:val="ListBullet"/>
        <w:bidi/>
        <w:spacing w:line="240" w:lineRule="auto"/>
        <w:ind w:left="720"/>
      </w:pPr>
      <w:r>
        <w:rPr>
          <w:rtl/>
          <w:cs/>
          <w:lang w:val="ar_AE" w:bidi="ar_AE"/>
        </w:rPr>
      </w:r>
      <w:r>
        <w:rPr>
          <w:rtl/>
          <w:cs/>
          <w:lang w:val="ar_AE" w:bidi="ar_AE"/>
        </w:rPr>
        <w:t>خدم</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تذكّروا أن التلاميذ الاثني عشر كانوا قد جاءوا إلى يسوع ليسألوه أسئلة على انفراد، ولذلك فإن يسوع كان يتحدث معهم عندما أخبرهم هذه القصة. هنا يروي لهم يسوع مثلًا ثانيًا عن الاستعداد لرجوع ابن الإنسان ليملك ربًّا على ملكوت الله.</w:t>
      </w:r>
    </w:p>
    <w:p>
      <w:pPr>
        <w:bidi/>
      </w:pPr>
      <w:r>
        <w:rPr>
          <w:rtl/>
          <w:cs/>
          <w:lang w:val="ar_AE" w:bidi="ar_AE"/>
        </w:rPr>
      </w:r>
      <w:r>
        <w:rPr>
          <w:rtl/>
          <w:cs/>
          <w:lang w:val="ar_AE" w:bidi="ar_AE"/>
        </w:rPr>
        <w:t xml:space="preserve">المكان لم يتغيّر، لكن سيكون من المفيد تمثيل المثل الذي يرويه يسوع. </w:t>
      </w:r>
    </w:p>
    <w:p>
      <w:pPr>
        <w:bidi/>
      </w:pPr>
      <w:r>
        <w:rPr>
          <w:rtl/>
          <w:cs/>
          <w:lang w:val="ar_AE" w:bidi="ar_AE"/>
        </w:rPr>
      </w:r>
      <w:r>
        <w:rPr>
          <w:rtl/>
          <w:cs/>
          <w:lang w:val="ar_AE" w:bidi="ar_AE"/>
        </w:rPr>
        <w:t>من المحتمل أن تكون القصة بدأت في وقت متأخر من المساء. العشر عذارى ينتظرن في بيت العروس ليأتي العريس ويأخذها إلى حفل زواجهما. وكانت الفتيات يرتدين ثيابًا لحضور العرس وجميعهن يحملن مصابيح زيتية أو مشاعل. خمس منهن أيضًا كن يحملن أوعية زيت إضافية لمصابيحهن، أمّا الخمس الأخريات فلم يحملن.</w:t>
      </w:r>
    </w:p>
    <w:p>
      <w:pPr>
        <w:bidi/>
      </w:pPr>
      <w:r>
        <w:rPr>
          <w:rtl/>
          <w:cs/>
          <w:lang w:val="ar_AE" w:bidi="ar_AE"/>
        </w:rPr>
      </w:r>
      <w:r>
        <w:rPr>
          <w:rtl/>
          <w:cs/>
          <w:lang w:val="ar_AE" w:bidi="ar_AE"/>
        </w:rPr>
        <w:t>تأخّر العريس، فشعرت الفتيات جميعًا بالتعب أكثر فأكثر، وفي النهاية نعسن جميعًا ونمن.</w:t>
      </w:r>
    </w:p>
    <w:p>
      <w:pPr>
        <w:bidi/>
      </w:pPr>
      <w:r>
        <w:rPr>
          <w:rtl/>
          <w:cs/>
          <w:lang w:val="ar_AE" w:bidi="ar_AE"/>
        </w:rPr>
      </w:r>
      <w:r>
        <w:rPr>
          <w:rtl/>
          <w:cs/>
          <w:lang w:val="ar_AE" w:bidi="ar_AE"/>
        </w:rPr>
        <w:t>وفي القصة، يقول يسوع إنه عند منتصف الليل، أو في وقت متأخّر جدًّا من الليل، صاح أحدهم بصوت عالٍ: "هُوَذَا الْعَرِيسُ مُقْبِلٌ...!" كلمة "صَارَ صُرَاخٌ" هنا لا تعني أن الشخص كان يبكي من الحزن، بل أنه نادى بصوت مرتفع.</w:t>
      </w:r>
    </w:p>
    <w:p>
      <w:pPr>
        <w:bidi/>
      </w:pPr>
      <w:r>
        <w:rPr>
          <w:rtl/>
          <w:cs/>
          <w:lang w:val="ar_AE" w:bidi="ar_AE"/>
        </w:rPr>
      </w:r>
      <w:r>
        <w:rPr>
          <w:rtl/>
          <w:cs/>
          <w:lang w:val="ar_AE" w:bidi="ar_AE"/>
        </w:rPr>
        <w:t>فنهضت جميع العذارى وهيّأن مصابيحهن، أي أعدّلن فتائلها لتضيء. في الإنجليزية، تعني قصّ الفتيلة لتقصيرها، لكن في هذه القصة المقصود غالبًا هو تعديل الفتيلة بطريقة أخرى لتكون صالحة للإشعال.</w:t>
      </w:r>
    </w:p>
    <w:p>
      <w:pPr>
        <w:bidi/>
      </w:pPr>
      <w:r>
        <w:rPr>
          <w:rtl/>
          <w:cs/>
          <w:lang w:val="ar_AE" w:bidi="ar_AE"/>
        </w:rPr>
      </w:r>
      <w:r>
        <w:rPr>
          <w:rtl/>
          <w:cs/>
          <w:lang w:val="ar_AE" w:bidi="ar_AE"/>
        </w:rPr>
        <w:t>فأدركت العذارى الخمس الجاهلات اللواتي لم يخططن مسبقًا ولم يحضرن زيتًا إضافيًا أن مصابيحهن ستنطفئ قريبًا، فطلبن من الخمس الحكيمات أن يعطينهن من زيتهن. لكن العذارى الحكيمات أجَبن أن الزيت لن يكفي للجميع، وقلن للعذارى الجاهلات أن يذهبن ليشترين زيتًا من الباعة.</w:t>
      </w:r>
    </w:p>
    <w:p>
      <w:pPr>
        <w:bidi/>
      </w:pPr>
      <w:r>
        <w:rPr>
          <w:rtl/>
          <w:cs/>
          <w:lang w:val="ar_AE" w:bidi="ar_AE"/>
        </w:rPr>
      </w:r>
      <w:r>
        <w:rPr>
          <w:rtl/>
          <w:cs/>
          <w:lang w:val="ar_AE" w:bidi="ar_AE"/>
        </w:rPr>
        <w:t>وبينما كانت الجاهلات في الخارج يشترين الزيت، جاء العريس، فسارت العذارى الحكيمات معه وهن يحملن مصابيحهن ليضيئن الطريق. وعندما وصلن إلى بيت والد العريس، دخلن معه إلى الوليمة مع كل من اجتمعوا لحفل الزواج. ثم أغلق الخدم باب البيت.</w:t>
      </w:r>
    </w:p>
    <w:p>
      <w:pPr>
        <w:bidi/>
      </w:pPr>
      <w:r>
        <w:rPr>
          <w:rtl/>
          <w:cs/>
          <w:lang w:val="ar_AE" w:bidi="ar_AE"/>
        </w:rPr>
      </w:r>
      <w:r>
        <w:rPr>
          <w:rtl/>
          <w:cs/>
          <w:lang w:val="ar_AE" w:bidi="ar_AE"/>
        </w:rPr>
        <w:t>فيما بعد، وصلت العذارى الجاهلات إلى بيت العريس بعد أن اشترين الزيت، وقرعن الباب قائلين: "يَا سَيِّدُ، يَا سَيِّدُ، افْتَحْ لَنَا!" لكن العريس خرج وقال لهن: "الْحَقَّ أَقُولُ لَكُنَّ: إِنِّي مَا أَعْرِفُكُنَّ."</w:t>
      </w:r>
    </w:p>
    <w:p>
      <w:pPr>
        <w:bidi/>
      </w:pPr>
      <w:r>
        <w:rPr>
          <w:rtl/>
          <w:cs/>
          <w:lang w:val="ar_AE" w:bidi="ar_AE"/>
        </w:rPr>
      </w:r>
      <w:r>
        <w:rPr>
          <w:rtl/>
          <w:cs/>
          <w:lang w:val="ar_AE" w:bidi="ar_AE"/>
        </w:rPr>
        <w:t>الآن انتهت القصة، ويسوع يقول لتلاميذه أن يسهروا لأنهم لا يعرفون اليوم ولا الساعة. إنه يتحدث عن اليوم أو الساعة التي سيعود فيها يسوع ليملك ربًّا على ملكوت الله.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خمس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 الاثني عشر</w:t>
      </w:r>
    </w:p>
    <w:p>
      <w:pPr>
        <w:pStyle w:val="ListBullet"/>
        <w:bidi/>
        <w:spacing w:line="240" w:lineRule="auto"/>
        <w:ind w:left="720"/>
      </w:pPr>
      <w:r>
        <w:rPr>
          <w:rtl/>
          <w:cs/>
          <w:lang w:val="ar_AE" w:bidi="ar_AE"/>
        </w:rPr>
      </w:r>
      <w:r>
        <w:rPr>
          <w:rtl/>
          <w:cs/>
          <w:lang w:val="ar_AE" w:bidi="ar_AE"/>
        </w:rPr>
        <w:t>عشر شابات</w:t>
      </w:r>
    </w:p>
    <w:p>
      <w:pPr>
        <w:pStyle w:val="ListBullet"/>
        <w:bidi/>
        <w:spacing w:line="240" w:lineRule="auto"/>
        <w:ind w:left="720"/>
      </w:pPr>
      <w:r>
        <w:rPr>
          <w:rtl/>
          <w:cs/>
          <w:lang w:val="ar_AE" w:bidi="ar_AE"/>
        </w:rPr>
      </w:r>
      <w:r>
        <w:rPr>
          <w:rtl/>
          <w:cs/>
          <w:lang w:val="ar_AE" w:bidi="ar_AE"/>
        </w:rPr>
        <w:t>عريس</w:t>
      </w:r>
    </w:p>
    <w:p>
      <w:pPr>
        <w:pStyle w:val="ListBullet"/>
        <w:bidi/>
        <w:spacing w:line="240" w:lineRule="auto"/>
        <w:ind w:left="720"/>
      </w:pPr>
      <w:r>
        <w:rPr>
          <w:rtl/>
          <w:cs/>
          <w:lang w:val="ar_AE" w:bidi="ar_AE"/>
        </w:rPr>
      </w:r>
      <w:r>
        <w:rPr>
          <w:rtl/>
          <w:cs/>
          <w:lang w:val="ar_AE" w:bidi="ar_AE"/>
        </w:rPr>
        <w:t>شخص يصرخ عندما يصل العريس</w:t>
      </w:r>
    </w:p>
    <w:p>
      <w:pPr>
        <w:pStyle w:val="ListBullet"/>
        <w:bidi/>
        <w:spacing w:line="240" w:lineRule="auto"/>
        <w:ind w:left="720"/>
      </w:pPr>
      <w:r>
        <w:rPr>
          <w:rtl/>
          <w:cs/>
          <w:lang w:val="ar_AE" w:bidi="ar_AE"/>
        </w:rPr>
      </w:r>
      <w:r>
        <w:rPr>
          <w:rtl/>
          <w:cs/>
          <w:lang w:val="ar_AE" w:bidi="ar_AE"/>
        </w:rPr>
        <w:t>خدم</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بعض أجزاء القصة.</w:t>
      </w:r>
    </w:p>
    <w:p>
      <w:pPr>
        <w:bidi/>
      </w:pPr>
      <w:r>
        <w:rPr>
          <w:rtl/>
          <w:cs/>
          <w:lang w:val="ar_AE" w:bidi="ar_AE"/>
        </w:rPr>
      </w:r>
      <w:r>
        <w:rPr>
          <w:rtl/>
          <w:cs/>
          <w:lang w:val="ar_AE" w:bidi="ar_AE"/>
        </w:rPr>
        <w:t>يبدأ يسوع حديثه مع تلاميذه الاثني عشر، فيروي لهم مَثَلًا ثانيًا عن ضرورة الاستعداد لمجيء ابن الإنسان عندما يعود ليملك ربًّا على ملكوت الله. ويقول لهم إن ملكوت السموات يُشبِه عشر عَذارَى خرجن ومعهن مصابيحهن لينتظرن العريس. كانت خمسٌ منهنّ حكيماتٍ حملن معهنّ أوعيةً إضافيةً من الزيت، أما الخمس الأخريات فكنّ جاهلاتٍ ولم يأخذن معهن زيتًا زائدًا.</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إحدى الممثلات اللواتي يؤدّين دور عذراء حكيمة: "كيف تشعرين؟" قد تسمعون إجابات مثل: "أنا متحمسة جدًا لقدوم العريس! وسعيدة لأنني أحضرت زيتًا إضافيًا تحسبًا لأي طارئ"، أو "أتمنى ألا يتأخر العريس، لكن إن تأخر فلديّ ما يكفيني من الزيت".</w:t>
      </w:r>
    </w:p>
    <w:p>
      <w:pPr>
        <w:pStyle w:val="ListBullet"/>
        <w:bidi/>
        <w:spacing w:line="240" w:lineRule="auto"/>
        <w:ind w:left="720"/>
      </w:pPr>
      <w:r>
        <w:rPr>
          <w:rtl/>
          <w:cs/>
          <w:lang w:val="ar_AE" w:bidi="ar_AE"/>
        </w:rPr>
      </w:r>
      <w:r>
        <w:rPr>
          <w:rtl/>
          <w:cs/>
          <w:lang w:val="ar_AE" w:bidi="ar_AE"/>
        </w:rPr>
        <w:t>ثم اسألوا إحدى الممثلات اللواتي يؤدّين دور عذراء جاهلة: "كيف تشعرين؟" قد تسمعون إجابات مثل: "أتمنى ألا يتأخر العريس كثيرًا"، أو "أتساءل لماذا أحضرت الشابات الأخريات زيتًا إضافيًا؟ فالعريس سيصل قريبًا"، أو "ليس لدي ما يكفي من الزيت، لكن يمكنني أن آخذ بعضًا من الأخريات إن احتجت".</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يصل العريس، وتبدأ العَذارَى جميعًا في تجهيز مصابيحهنّ. ثم تطلب العَذارَى الجاهلات من الحكيمات أن يُعطينهنّ من زيتهنّ لأن مصابيحهنّ على وشك الانطفاء.</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إحدى الممثلات اللواتي يؤدّين دور عذراء حكيمة: "كيف تشعرين؟" قد تسمعون إجابات مثل: "مسرورة لأنني أحضرت زيتًا إضافيًا!" أو "لا أستطيع أن أُشارك زيتي مع الأخريات، لأنني حينها لن أملك ما يكفيني وسأتأخر عن العُرس"، أو "كنت أعلم أن شيئًا كهذا قد يحدث، ولهذا استعددت مسبقًا بإحضار زيتٍ زائد".</w:t>
      </w:r>
    </w:p>
    <w:p>
      <w:pPr>
        <w:pStyle w:val="ListBullet"/>
        <w:bidi/>
        <w:spacing w:line="240" w:lineRule="auto"/>
        <w:ind w:left="720"/>
      </w:pPr>
      <w:r>
        <w:rPr>
          <w:rtl/>
          <w:cs/>
          <w:lang w:val="ar_AE" w:bidi="ar_AE"/>
        </w:rPr>
      </w:r>
      <w:r>
        <w:rPr>
          <w:rtl/>
          <w:cs/>
          <w:lang w:val="ar_AE" w:bidi="ar_AE"/>
        </w:rPr>
        <w:t>ثم اسألوا إحدى الممثلات اللواتي يؤدّين دور عذراء جاهلة: "كيف تشعرين؟" قد تسمعون إجابات مثل: "ليتني أحضرت زيتًا إضافيًا، فأنا لم أتوقع أن يتأخر العريس"، أو "ما كان عليَّ أن أعتمد على الأخريات للحصول على الزيت، بل أن أُحضِر زيتًا بنفسي"، أو "أتمنى أن أستطيع شراء المزيد من الزيت بسرعة قبل أن يفوت الأوان".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وعندما تعود الجاهلات بعد أن اشترين الزيت، يقرعن الباب وهنّ يقلن: " يا سيِّدُ، يا سيِّدُ، افتَحْ لنا! فأجابَ وقالَ: الحَقَّ أقولُ لكُنَّ: إنّي ما أعرِفُكُنَّ".</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إحدى الممثلات اللواتي يؤدّين دور عذراء حكيمة: "كيف تشعرين؟" قد تسمعون إجابات مثل: "أشعر بالارتياح لأني كنت مستعدة عندما جاء العريس"، أو "كنت سأشعر بحزنٍ شديد لو لم أستعدّ، وطُرِدت من وليمة العرس مثل الأخريات".</w:t>
      </w:r>
    </w:p>
    <w:p>
      <w:pPr>
        <w:pStyle w:val="ListBullet"/>
        <w:bidi/>
        <w:spacing w:line="240" w:lineRule="auto"/>
        <w:ind w:left="720"/>
      </w:pPr>
      <w:r>
        <w:rPr>
          <w:rtl/>
          <w:cs/>
          <w:lang w:val="ar_AE" w:bidi="ar_AE"/>
        </w:rPr>
      </w:r>
      <w:r>
        <w:rPr>
          <w:rtl/>
          <w:cs/>
          <w:lang w:val="ar_AE" w:bidi="ar_AE"/>
        </w:rPr>
        <w:t>ثم اسألوا إحدى الممثلات اللواتي يؤدّين دور عذراء جاهلة: "كيف تشعرين؟" قد تسمعون إجابات مثل: "لا أصدق ما حدث! أعلم أني لم أستعد جيدًا، لكن لم أظن أنني سأُحرَم من العرس"، أو "أشعر بالندم الشديد لأنني لم أستعد مسبقًا مثل الشابات الأخريات"، "أتمنى لو كنت الآن في الداخل أفرح مع الضيوف، ولكن الأوان قد فات".</w:t>
      </w:r>
    </w:p>
    <w:p>
      <w:pPr>
        <w:bidi/>
      </w:pPr>
      <w:r>
        <w:rPr>
          <w:rtl/>
          <w:cs/>
          <w:lang w:val="ar_AE" w:bidi="ar_AE"/>
        </w:rPr>
      </w:r>
      <w:r>
        <w:rPr>
          <w:rtl/>
          <w:cs/>
          <w:lang w:val="ar_AE" w:bidi="ar_AE"/>
        </w:rPr>
        <w:t>وبعد أن يُنهى يسوع هذا المثل، يلتفت إلى تلاميذه ويقول لهم إن عليهم أن يسهروا ويكونوا مستعدين، لأنهم لا يعرفون اليوم ولا الساعة.</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أحد التلاميذ: "بماذا تشعر؟" قد تسمعون إجابات مثل: "لم أكن أدرك أن الوقت سيأتي حين تُغلق أبواب العرس ويصير الدخول متأخرًا"، أو "سيكون أمرًا فظيعًا أن يُرفَض أحد عن وليمة العرس مثل أولئك العَذارَى الجاهلات"، أو "يجب أن أبقى مستعدًا دائمًا، لأكون مثل العَذارَى الحكيمات اللواتي دخلن مع العريس إلى وليمة العرس".</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يقول يسوع يُشبه </w:t>
      </w:r>
      <w:r>
        <w:rPr>
          <w:b/>
          <w:rtl/>
          <w:cs/>
          <w:lang w:val="ar_AE" w:bidi="ar_AE"/>
        </w:rPr>
        <w:t>ملكوت السماوات</w:t>
      </w:r>
      <w:r>
        <w:rPr>
          <w:rtl/>
          <w:cs/>
          <w:lang w:val="ar_AE" w:bidi="ar_AE"/>
        </w:rPr>
        <w:t xml:space="preserve"> عشر </w:t>
      </w:r>
      <w:r>
        <w:rPr>
          <w:b/>
          <w:rtl/>
          <w:cs/>
          <w:lang w:val="ar_AE" w:bidi="ar_AE"/>
        </w:rPr>
        <w:t>عذارى</w:t>
      </w:r>
      <w:r>
        <w:rPr>
          <w:rtl/>
          <w:cs/>
          <w:lang w:val="ar_AE" w:bidi="ar_AE"/>
        </w:rPr>
        <w:t xml:space="preserve"> أخذنَ </w:t>
      </w:r>
      <w:r>
        <w:rPr>
          <w:b/>
          <w:rtl/>
          <w:cs/>
          <w:lang w:val="ar_AE" w:bidi="ar_AE"/>
        </w:rPr>
        <w:t>مصابيحهنَّ</w:t>
      </w:r>
      <w:r>
        <w:rPr>
          <w:rtl/>
          <w:cs/>
          <w:lang w:val="ar_AE" w:bidi="ar_AE"/>
        </w:rPr>
        <w:t xml:space="preserve"> وخرجْنَ لاستقبال </w:t>
      </w:r>
      <w:r>
        <w:rPr>
          <w:b/>
          <w:rtl/>
          <w:cs/>
          <w:lang w:val="ar_AE" w:bidi="ar_AE"/>
        </w:rPr>
        <w:t>العريس</w:t>
      </w:r>
      <w:r>
        <w:rPr>
          <w:rtl/>
          <w:cs/>
          <w:lang w:val="ar_AE" w:bidi="ar_AE"/>
        </w:rPr>
        <w:t>.</w:t>
      </w:r>
    </w:p>
    <w:p>
      <w:pPr>
        <w:bidi/>
      </w:pPr>
      <w:r>
        <w:rPr>
          <w:rtl/>
          <w:cs/>
          <w:lang w:val="ar_AE" w:bidi="ar_AE"/>
        </w:rPr>
      </w:r>
      <w:r>
        <w:rPr>
          <w:b/>
          <w:rtl/>
          <w:cs/>
          <w:lang w:val="ar_AE" w:bidi="ar_AE"/>
        </w:rPr>
        <w:t>ملكوت السماوات</w:t>
      </w:r>
      <w:r>
        <w:rPr>
          <w:rtl/>
          <w:cs/>
          <w:lang w:val="ar_AE" w:bidi="ar_AE"/>
        </w:rPr>
        <w:t xml:space="preserve"> هو ذاته ملكوت الله. وهو المكان الذي يحكم فيه الله ملِكًا. في الكتاب المُقدَّس، يُشير ملكوت الله أكثر إلى شعبه، أولًا إسرائيل ثم الكنيسة، وليس إلى مكان. </w:t>
      </w:r>
      <w:r>
        <w:rPr>
          <w:rtl/>
          <w:cs/>
          <w:lang w:val="ar_AE" w:bidi="ar_AE"/>
        </w:rPr>
        <w:t>ملكوت السماوات</w:t>
      </w:r>
      <w:r>
        <w:rPr>
          <w:rtl/>
          <w:cs/>
          <w:lang w:val="ar_AE" w:bidi="ar_AE"/>
        </w:rPr>
        <w:t xml:space="preserve"> مُصطلح في "قاموس الكلمات الرئيسية".</w:t>
      </w:r>
    </w:p>
    <w:p>
      <w:pPr>
        <w:bidi/>
      </w:pPr>
      <w:r>
        <w:rPr>
          <w:rtl/>
          <w:cs/>
          <w:lang w:val="ar_AE" w:bidi="ar_AE"/>
        </w:rPr>
      </w:r>
      <w:r>
        <w:rPr>
          <w:b/>
          <w:rtl/>
          <w:cs/>
          <w:lang w:val="ar_AE" w:bidi="ar_AE"/>
        </w:rPr>
        <w:t>عذارَى</w:t>
      </w:r>
      <w:r>
        <w:rPr>
          <w:rtl/>
          <w:cs/>
          <w:lang w:val="ar_AE" w:bidi="ar_AE"/>
        </w:rPr>
        <w:t xml:space="preserve"> تعني شابات غير متزوجات.</w:t>
      </w:r>
    </w:p>
    <w:p>
      <w:pPr>
        <w:bidi/>
      </w:pPr>
      <w:r>
        <w:rPr>
          <w:rtl/>
          <w:cs/>
          <w:lang w:val="ar_AE" w:bidi="ar_AE"/>
        </w:rPr>
      </w:r>
      <w:r>
        <w:rPr>
          <w:b/>
          <w:rtl/>
          <w:cs/>
          <w:lang w:val="ar_AE" w:bidi="ar_AE"/>
        </w:rPr>
        <w:t>مصابيح</w:t>
      </w:r>
      <w:r>
        <w:rPr>
          <w:rtl/>
          <w:cs/>
          <w:lang w:val="ar_AE" w:bidi="ar_AE"/>
        </w:rPr>
        <w:t xml:space="preserve"> هنا قد تعني إناءً خاصًا للزيت مع فتيلة داخله يمكن إشعالها للحصول على ضوء أو قد تعني قطعة قماش ملفوفة على نهاية عصا أحمال ومغطسة في زيت يمكن إشعالها.</w:t>
      </w:r>
    </w:p>
    <w:p>
      <w:pPr>
        <w:bidi/>
      </w:pPr>
      <w:r>
        <w:rPr>
          <w:rtl/>
          <w:cs/>
          <w:lang w:val="ar_AE" w:bidi="ar_AE"/>
        </w:rPr>
      </w:r>
      <w:r>
        <w:rPr>
          <w:b/>
          <w:rtl/>
          <w:cs/>
          <w:lang w:val="ar_AE" w:bidi="ar_AE"/>
        </w:rPr>
        <w:t>العريس</w:t>
      </w:r>
      <w:r>
        <w:rPr>
          <w:rtl/>
          <w:cs/>
          <w:lang w:val="ar_AE" w:bidi="ar_AE"/>
        </w:rPr>
        <w:t xml:space="preserve"> هو رجُل يتزوج. في الثقافة اليهودية في زمن يسوع، كان العريس يذهب إلى بيت عروسه ليأخذها ويُحضرها إلى بيت أبيه، حيث كانوا يُقيمون حفل زفاف ووليمة. </w:t>
      </w:r>
    </w:p>
    <w:p>
      <w:pPr>
        <w:bidi/>
      </w:pPr>
      <w:r>
        <w:rPr>
          <w:rtl/>
          <w:cs/>
          <w:lang w:val="ar_AE" w:bidi="ar_AE"/>
        </w:rPr>
      </w:r>
      <w:r>
        <w:rPr>
          <w:rtl/>
          <w:cs/>
          <w:lang w:val="ar_AE" w:bidi="ar_AE"/>
        </w:rPr>
        <w:t xml:space="preserve">يقول يسوع أنَّ بعض العذارى كُنَّ </w:t>
      </w:r>
      <w:r>
        <w:rPr>
          <w:b/>
          <w:rtl/>
          <w:cs/>
          <w:lang w:val="ar_AE" w:bidi="ar_AE"/>
        </w:rPr>
        <w:t>حكيمات</w:t>
      </w:r>
      <w:r>
        <w:rPr>
          <w:rtl/>
          <w:cs/>
          <w:lang w:val="ar_AE" w:bidi="ar_AE"/>
        </w:rPr>
        <w:t xml:space="preserve"> وأُخريات كُنَّ </w:t>
      </w:r>
      <w:r>
        <w:rPr>
          <w:b/>
          <w:rtl/>
          <w:cs/>
          <w:lang w:val="ar_AE" w:bidi="ar_AE"/>
        </w:rPr>
        <w:t>جاهلات</w:t>
      </w:r>
      <w:r>
        <w:rPr>
          <w:rtl/>
          <w:cs/>
          <w:lang w:val="ar_AE" w:bidi="ar_AE"/>
        </w:rPr>
        <w:t>.</w:t>
      </w:r>
    </w:p>
    <w:p>
      <w:pPr>
        <w:bidi/>
      </w:pPr>
      <w:r>
        <w:rPr>
          <w:rtl/>
          <w:cs/>
          <w:lang w:val="ar_AE" w:bidi="ar_AE"/>
        </w:rPr>
      </w:r>
      <w:r>
        <w:rPr>
          <w:rtl/>
          <w:cs/>
          <w:lang w:val="ar_AE" w:bidi="ar_AE"/>
        </w:rPr>
        <w:t xml:space="preserve">تصف الكلمة </w:t>
      </w:r>
      <w:r>
        <w:rPr>
          <w:b/>
          <w:rtl/>
          <w:cs/>
          <w:lang w:val="ar_AE" w:bidi="ar_AE"/>
        </w:rPr>
        <w:t>حكيمات</w:t>
      </w:r>
      <w:r>
        <w:rPr>
          <w:rtl/>
          <w:cs/>
          <w:lang w:val="ar_AE" w:bidi="ar_AE"/>
        </w:rPr>
        <w:t xml:space="preserve"> اللاتي يستخدمْنَ الحكمة وهو ما يعني أنهنَّ يُفكِّرْنَ في أشياء صحيحة ويفعلْنَ أمورًا صالحة. </w:t>
      </w:r>
      <w:r>
        <w:rPr>
          <w:rtl/>
          <w:cs/>
          <w:lang w:val="ar_AE" w:bidi="ar_AE"/>
        </w:rPr>
        <w:t>الحكمة</w:t>
      </w:r>
      <w:r>
        <w:rPr>
          <w:rtl/>
          <w:cs/>
          <w:lang w:val="ar_AE" w:bidi="ar_AE"/>
        </w:rPr>
        <w:t xml:space="preserve"> كلمة في "قاموس الكلمات الرئيسية".</w:t>
      </w:r>
    </w:p>
    <w:p>
      <w:pPr>
        <w:bidi/>
      </w:pPr>
      <w:r>
        <w:rPr>
          <w:rtl/>
          <w:cs/>
          <w:lang w:val="ar_AE" w:bidi="ar_AE"/>
        </w:rPr>
      </w:r>
      <w:r>
        <w:rPr>
          <w:b/>
          <w:rtl/>
          <w:cs/>
          <w:lang w:val="ar_AE" w:bidi="ar_AE"/>
        </w:rPr>
        <w:t>جاهلات</w:t>
      </w:r>
      <w:r>
        <w:rPr>
          <w:rtl/>
          <w:cs/>
          <w:lang w:val="ar_AE" w:bidi="ar_AE"/>
        </w:rPr>
        <w:t xml:space="preserve"> كلمة مضادة لكلمة حكيمات، فهو التفكير في أشياء ليست صحيحة وفعْل أمور ليست صالحة. يتحدَّث الكتاب المُقدَّس عن الحكيم والجاهل مرات عدّة، لذلك ستستخدَم هذه الكلمات كثيرًا.</w:t>
      </w:r>
    </w:p>
    <w:p>
      <w:pPr>
        <w:bidi/>
      </w:pPr>
      <w:r>
        <w:rPr>
          <w:rtl/>
          <w:cs/>
          <w:lang w:val="ar_AE" w:bidi="ar_AE"/>
        </w:rPr>
      </w:r>
      <w:r>
        <w:rPr>
          <w:rtl/>
          <w:cs/>
          <w:lang w:val="ar_AE" w:bidi="ar_AE"/>
        </w:rPr>
        <w:t xml:space="preserve">تذكر بعض الترجمات أنَّ العذارَى الحكيمات أحضرْنَ </w:t>
      </w:r>
      <w:r>
        <w:rPr>
          <w:b/>
          <w:rtl/>
          <w:cs/>
          <w:lang w:val="ar_AE" w:bidi="ar_AE"/>
        </w:rPr>
        <w:t>قارورات</w:t>
      </w:r>
      <w:r>
        <w:rPr>
          <w:rtl/>
          <w:cs/>
          <w:lang w:val="ar_AE" w:bidi="ar_AE"/>
        </w:rPr>
        <w:t xml:space="preserve"> زيت لمصابيحهنَّ. القارورة وعاء يحمل سائلًا. بعض الترجمات تدعوه إناءً.</w:t>
      </w:r>
    </w:p>
    <w:p>
      <w:pPr>
        <w:bidi/>
      </w:pPr>
      <w:r>
        <w:rPr>
          <w:rtl/>
          <w:cs/>
          <w:lang w:val="ar_AE" w:bidi="ar_AE"/>
        </w:rPr>
      </w:r>
      <w:r>
        <w:rPr>
          <w:rtl/>
          <w:cs/>
          <w:lang w:val="ar_AE" w:bidi="ar_AE"/>
        </w:rPr>
        <w:t xml:space="preserve">في قصة يسوع </w:t>
      </w:r>
      <w:r>
        <w:rPr>
          <w:b/>
          <w:rtl/>
          <w:cs/>
          <w:lang w:val="ar_AE" w:bidi="ar_AE"/>
        </w:rPr>
        <w:t>يصيح</w:t>
      </w:r>
      <w:r>
        <w:rPr>
          <w:rtl/>
          <w:cs/>
          <w:lang w:val="ar_AE" w:bidi="ar_AE"/>
        </w:rPr>
        <w:t xml:space="preserve"> شخص ما في </w:t>
      </w:r>
      <w:r>
        <w:rPr>
          <w:b/>
          <w:rtl/>
          <w:cs/>
          <w:lang w:val="ar_AE" w:bidi="ar_AE"/>
        </w:rPr>
        <w:t>منتصف الليل</w:t>
      </w:r>
      <w:r>
        <w:rPr>
          <w:rtl/>
          <w:cs/>
          <w:lang w:val="ar_AE" w:bidi="ar_AE"/>
        </w:rPr>
        <w:t xml:space="preserve"> أنَّ العريس مُقبل.</w:t>
      </w:r>
    </w:p>
    <w:p>
      <w:pPr>
        <w:bidi/>
      </w:pPr>
      <w:r>
        <w:rPr>
          <w:rtl/>
          <w:cs/>
          <w:lang w:val="ar_AE" w:bidi="ar_AE"/>
        </w:rPr>
      </w:r>
      <w:r>
        <w:rPr>
          <w:b/>
          <w:rtl/>
          <w:cs/>
          <w:lang w:val="ar_AE" w:bidi="ar_AE"/>
        </w:rPr>
        <w:t>منتصف الليل</w:t>
      </w:r>
      <w:r>
        <w:rPr>
          <w:rtl/>
          <w:cs/>
          <w:lang w:val="ar_AE" w:bidi="ar_AE"/>
        </w:rPr>
        <w:t xml:space="preserve"> هو الوقت بعد انتهاء منتصف زمن الليل، لكنها ربما لم تكن حرفيًا منتصف الليل. كان الوقت متأخرًا للغاية.</w:t>
      </w:r>
    </w:p>
    <w:p>
      <w:pPr>
        <w:bidi/>
      </w:pPr>
      <w:r>
        <w:rPr>
          <w:rtl/>
          <w:cs/>
          <w:lang w:val="ar_AE" w:bidi="ar_AE"/>
        </w:rPr>
      </w:r>
      <w:r>
        <w:rPr>
          <w:rtl/>
          <w:cs/>
          <w:lang w:val="ar_AE" w:bidi="ar_AE"/>
        </w:rPr>
        <w:t xml:space="preserve">الكلمة </w:t>
      </w:r>
      <w:r>
        <w:rPr>
          <w:b/>
          <w:rtl/>
          <w:cs/>
          <w:lang w:val="ar_AE" w:bidi="ar_AE"/>
        </w:rPr>
        <w:t>صراخ</w:t>
      </w:r>
      <w:r>
        <w:rPr>
          <w:rtl/>
          <w:cs/>
          <w:lang w:val="ar_AE" w:bidi="ar_AE"/>
        </w:rPr>
        <w:t xml:space="preserve"> في هذه الحالة تعني حدوث دموع الحُزن. وهو يعني الصراخ بصوت مُرتفع.</w:t>
      </w:r>
    </w:p>
    <w:p>
      <w:pPr>
        <w:bidi/>
      </w:pPr>
      <w:r>
        <w:rPr>
          <w:rtl/>
          <w:cs/>
          <w:lang w:val="ar_AE" w:bidi="ar_AE"/>
        </w:rPr>
      </w:r>
      <w:r>
        <w:rPr>
          <w:rtl/>
          <w:cs/>
          <w:lang w:val="ar_AE" w:bidi="ar_AE"/>
        </w:rPr>
        <w:t>كُل العذارى في المثَل "</w:t>
      </w:r>
      <w:r>
        <w:rPr>
          <w:b/>
          <w:rtl/>
          <w:cs/>
          <w:lang w:val="ar_AE" w:bidi="ar_AE"/>
        </w:rPr>
        <w:t>أصلحْنَ</w:t>
      </w:r>
      <w:r>
        <w:rPr>
          <w:rtl/>
          <w:cs/>
          <w:lang w:val="ar_AE" w:bidi="ar_AE"/>
        </w:rPr>
        <w:t xml:space="preserve"> مصابيحهنَّ". إصلاح المصباح يعني تقصير طول الفتيل بقصِّه، لكن في هذه القصة، ربما عدَّلتْ العذارى طول الفتيل بطريقة مختلفة دون قطعه.</w:t>
      </w:r>
    </w:p>
    <w:p>
      <w:pPr>
        <w:bidi/>
      </w:pPr>
      <w:r>
        <w:rPr>
          <w:rtl/>
          <w:cs/>
          <w:lang w:val="ar_AE" w:bidi="ar_AE"/>
        </w:rPr>
      </w:r>
      <w:r>
        <w:rPr>
          <w:rtl/>
          <w:cs/>
          <w:lang w:val="ar_AE" w:bidi="ar_AE"/>
        </w:rPr>
        <w:t xml:space="preserve">تدعو النساء الجاهلات العريس: "يا سيد، يا سيد" ليُظهرنَ له الاحترام. </w:t>
      </w:r>
      <w:r>
        <w:rPr>
          <w:b/>
          <w:rtl/>
          <w:cs/>
          <w:lang w:val="ar_AE" w:bidi="ar_AE"/>
        </w:rPr>
        <w:t>رب</w:t>
      </w:r>
      <w:r>
        <w:rPr>
          <w:rtl/>
          <w:cs/>
          <w:lang w:val="ar_AE" w:bidi="ar_AE"/>
        </w:rPr>
        <w:t xml:space="preserve"> تعني سيد، وفي الثقافة اليهودية في هذا الوقت، كان تكرار الكلمة مرتَيْن أو ثلاث طريقة للتأكيد عليه. ستجد لفظة </w:t>
      </w:r>
      <w:r>
        <w:rPr>
          <w:rtl/>
          <w:cs/>
          <w:lang w:val="ar_AE" w:bidi="ar_AE"/>
        </w:rPr>
        <w:t>رب</w:t>
      </w:r>
      <w:r>
        <w:rPr>
          <w:rtl/>
          <w:cs/>
          <w:lang w:val="ar_AE" w:bidi="ar_AE"/>
        </w:rPr>
        <w:t xml:space="preserve"> في "قاموس الكلمات الرئيسية".</w:t>
      </w:r>
    </w:p>
    <w:p>
      <w:pPr>
        <w:bidi/>
      </w:pPr>
      <w:r>
        <w:rPr>
          <w:rtl/>
          <w:cs/>
          <w:lang w:val="ar_AE" w:bidi="ar_AE"/>
        </w:rPr>
      </w:r>
      <w:r>
        <w:rPr>
          <w:rtl/>
          <w:cs/>
          <w:lang w:val="ar_AE" w:bidi="ar_AE"/>
        </w:rPr>
        <w:t>يقول العريس: "</w:t>
      </w:r>
      <w:r>
        <w:rPr>
          <w:b/>
          <w:rtl/>
          <w:cs/>
          <w:lang w:val="ar_AE" w:bidi="ar_AE"/>
        </w:rPr>
        <w:t>الحق أقول لكُنَّ</w:t>
      </w:r>
      <w:r>
        <w:rPr>
          <w:rtl/>
          <w:cs/>
          <w:lang w:val="ar_AE" w:bidi="ar_AE"/>
        </w:rPr>
        <w:t xml:space="preserve">، لا </w:t>
      </w:r>
      <w:r>
        <w:rPr>
          <w:b/>
          <w:rtl/>
          <w:cs/>
          <w:lang w:val="ar_AE" w:bidi="ar_AE"/>
        </w:rPr>
        <w:t>أعرفكُنَّ</w:t>
      </w:r>
      <w:r>
        <w:rPr>
          <w:rtl/>
          <w:cs/>
          <w:lang w:val="ar_AE" w:bidi="ar_AE"/>
        </w:rPr>
        <w:t>".</w:t>
      </w:r>
    </w:p>
    <w:p>
      <w:pPr>
        <w:bidi/>
      </w:pPr>
      <w:r>
        <w:rPr>
          <w:rtl/>
          <w:cs/>
          <w:lang w:val="ar_AE" w:bidi="ar_AE"/>
        </w:rPr>
      </w:r>
      <w:r>
        <w:rPr>
          <w:rtl/>
          <w:cs/>
          <w:lang w:val="ar_AE" w:bidi="ar_AE"/>
        </w:rPr>
        <w:t xml:space="preserve">تظهر عبارة </w:t>
      </w:r>
      <w:r>
        <w:rPr>
          <w:b/>
          <w:rtl/>
          <w:cs/>
          <w:lang w:val="ar_AE" w:bidi="ar_AE"/>
        </w:rPr>
        <w:t>الحق أقول لكُم</w:t>
      </w:r>
      <w:r>
        <w:rPr>
          <w:rtl/>
          <w:cs/>
          <w:lang w:val="ar_AE" w:bidi="ar_AE"/>
        </w:rPr>
        <w:t xml:space="preserve"> عدَّة مرات في الأناجيل، لكن يسوع هو مَن يقولها دائمًا. وتعني أنَّ ما يقوله هو حقيقة مُهمة للغاية عن الله. فهو يريد من مستمعيه أن ينتبهوا بعناية ويأخذوا كلماته على محمل الجَدّ.</w:t>
      </w:r>
    </w:p>
    <w:p>
      <w:pPr>
        <w:bidi/>
      </w:pPr>
      <w:r>
        <w:rPr>
          <w:rtl/>
          <w:cs/>
          <w:lang w:val="ar_AE" w:bidi="ar_AE"/>
        </w:rPr>
      </w:r>
      <w:r>
        <w:rPr>
          <w:rtl/>
          <w:cs/>
          <w:lang w:val="ar_AE" w:bidi="ar_AE"/>
        </w:rPr>
        <w:t xml:space="preserve">عندما يقول العريس: "أنا لا </w:t>
      </w:r>
      <w:r>
        <w:rPr>
          <w:b/>
          <w:rtl/>
          <w:cs/>
          <w:lang w:val="ar_AE" w:bidi="ar_AE"/>
        </w:rPr>
        <w:t>أعرفكُنَّ</w:t>
      </w:r>
      <w:r>
        <w:rPr>
          <w:rtl/>
          <w:cs/>
          <w:lang w:val="ar_AE" w:bidi="ar_AE"/>
        </w:rPr>
        <w:t>" هنا، فإن هذا لا يعني حرفيًا أنه لا يعرف مَن هؤلاء العذارَى، فمن المحتمل أن تكُنَّ صديقات العريس أو من أعضاء عائلته. في هذه الحالة، يكون المعنى أنهم لا يستطيعْنَ الانضمام إليه. فقط تلك العذارى الحكيمات اللاتي بقينَ مُستعدَّات لعودة العريس تستطعنَ الانضمام إليه. وهؤلاء هنَّ اللاتي "يعرفهنَّ".</w:t>
      </w:r>
    </w:p>
    <w:p>
      <w:pPr>
        <w:bidi/>
      </w:pPr>
      <w:r>
        <w:rPr>
          <w:rtl/>
          <w:cs/>
          <w:lang w:val="ar_AE" w:bidi="ar_AE"/>
        </w:rPr>
      </w:r>
      <w:r>
        <w:rPr>
          <w:rtl/>
          <w:cs/>
          <w:lang w:val="ar_AE" w:bidi="ar_AE"/>
        </w:rPr>
        <w:t xml:space="preserve">عندما يُحذِّر يسوع مُستمعيه أنْ </w:t>
      </w:r>
      <w:r>
        <w:rPr>
          <w:b/>
          <w:rtl/>
          <w:cs/>
          <w:lang w:val="ar_AE" w:bidi="ar_AE"/>
        </w:rPr>
        <w:t>يسهروا</w:t>
      </w:r>
      <w:r>
        <w:rPr>
          <w:rtl/>
          <w:cs/>
          <w:lang w:val="ar_AE" w:bidi="ar_AE"/>
        </w:rPr>
        <w:t>، فإنه لا يقصد أنهم بحاجة إلى أن يظلوا مستيقظين طوال الوقت وعينهم تراقب، بل أن يظلوا مستعدين لعودته. في القصة، نعستْ جميع العذارَى، لكن الحكيمات خططْنَ مُسبقًا وأعددْنَ، لذلك فعندما جاء العريس في منتصف الليل، كُنَّ مستعدَّاتٍ للقائه. "السهر" يعني البقاء مستعدين لمجيء الرب يسوع في أية لحظة.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25:14–30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25: 14–30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هذا مثل، أو قصة قصيرة، من ثلاثة ألقاه الرب يسوع عن الاستعداد لملكوت السموات؛ البشير متى لا يخبرنا بمكان حدوث القصة، ربما كان الرب يسوع بالقرب من أورشليم، فالذين كان الرب يسوع يتحدث إليهم كانوا على الأرجح يهود مؤمنين به، وربما كان تلاميذه الاثنا عشر مرافقين له، وظنوا أنه سيُظهِر ملكوت السموات حين كانوا. لكن ملكوت السماوات هو أن الناس يتبعونه ملكًا حتى الآن بقلوبهم وأفعالهم، لذا ألقى الرب يسوع مثلًا ليصحح توقعاتهم</w:t>
      </w:r>
    </w:p>
    <w:p>
      <w:pPr>
        <w:bidi/>
      </w:pPr>
      <w:r>
        <w:rPr>
          <w:rtl/>
          <w:cs/>
          <w:lang w:val="ar_AE" w:bidi="ar_AE"/>
        </w:rPr>
      </w:r>
      <w:r>
        <w:rPr>
          <w:rtl/>
          <w:cs/>
          <w:lang w:val="ar_AE" w:bidi="ar_AE"/>
        </w:rPr>
        <w:t>قال فيه إن ملكوت السماوات يشبه رجلًا يسافر بعيدًا عن مدينته لم يخبرنا بوجهته ولماذا سافر. وكان لدى هذا الرجل عبيد وممتلكات، ووضع عبيده على أملاكه إلى حين رجوعه، وسلم أَكياس من ذهب وفصة على ثلاثة منهم. وأحيانًا يترجم هذا التعبير إلى "أَمْناء"، لكن علينا أن نفهم أنه من الواضح أن الرجل أعطي ثلاثة من عبيده مال من ذهب أو فضة، الأول أعطاء 5 أكياس، والثاني كيسين، والثالث كيس واحد. وقال الرب يسوع إن الرجل أعطل لكل منهم حسب قدرته. وعلى الأرجح كانوا رؤساء العبيد ويعرفون كيف يديرون المال والأعمال. ورغم أن الرجل لم يخبر عبيده بما يفعلونه بالمال، فإنهم مسؤولون عن استخدام المال لجني المزيد. فالمال لا يزال ملك الرجل. وكانوا سيعطونه ما جنوه من أرباح فوق المال.</w:t>
      </w:r>
    </w:p>
    <w:p>
      <w:pPr>
        <w:bidi/>
      </w:pPr>
      <w:r>
        <w:rPr>
          <w:rtl/>
          <w:cs/>
          <w:lang w:val="ar_AE" w:bidi="ar_AE"/>
        </w:rPr>
      </w:r>
      <w:r>
        <w:rPr>
          <w:rtl/>
          <w:cs/>
          <w:lang w:val="ar_AE" w:bidi="ar_AE"/>
        </w:rPr>
        <w:t>اعرضوا صورة لعملات ذهبية وفضة.</w:t>
      </w:r>
    </w:p>
    <w:p>
      <w:pPr>
        <w:bidi/>
      </w:pPr>
      <w:r>
        <w:rPr>
          <w:rtl/>
          <w:cs/>
          <w:lang w:val="ar_AE" w:bidi="ar_AE"/>
        </w:rPr>
      </w:r>
      <w:r>
        <w:rPr>
          <w:rtl/>
          <w:cs/>
          <w:lang w:val="ar_AE" w:bidi="ar_AE"/>
        </w:rPr>
        <w:t>وبعد أن أعطى الرجل المال لخدامه، شرع في سفره، وبمجرد أن غادر الرجل، تاجر العبد بالخمسة أكياس، أي اشتغل بالتجارة بمال سيده، فربح 5 أكياس مثلهم؛ والعيد ذو الكيسين، فعل مثله وربح مثلهما؛ وأما العبد الذي معه كيس واحد فلم يرغب في المخاطرة بالخسارة أو تحمل مسؤولية التجارة فحفر في الأرض واخفى أو دفن مال سيده. كان المعلمون اليهود يعلمون بأن مَن يدفن فورًا الأموال المودعة لديه لم يعد مسؤولا لأنه اتخذ الإجراء الأكثر أمانا لحماية الأموال.</w:t>
      </w:r>
    </w:p>
    <w:p>
      <w:pPr>
        <w:bidi/>
      </w:pPr>
      <w:r>
        <w:rPr>
          <w:rtl/>
          <w:cs/>
          <w:lang w:val="ar_AE" w:bidi="ar_AE"/>
        </w:rPr>
      </w:r>
      <w:r>
        <w:rPr>
          <w:rtl/>
          <w:cs/>
          <w:lang w:val="ar_AE" w:bidi="ar_AE"/>
        </w:rPr>
        <w:t>توقفوا وتناقشوا: في ثقافتكم، ما الأشياء التي يفعلها الناس بالمال ليجنوا المزيد؟</w:t>
      </w:r>
    </w:p>
    <w:p>
      <w:pPr>
        <w:bidi/>
      </w:pPr>
      <w:r>
        <w:rPr>
          <w:rtl/>
          <w:cs/>
          <w:lang w:val="ar_AE" w:bidi="ar_AE"/>
        </w:rPr>
      </w:r>
      <w:r>
        <w:rPr>
          <w:rtl/>
          <w:cs/>
          <w:lang w:val="ar_AE" w:bidi="ar_AE"/>
        </w:rPr>
        <w:t>وعندما عاد الرجل من سفره، أراد أن يعرف ما فعل العبيد بماله، فالعبد الذي أعطاه خمسة أكياس وزاد عليهم بمثلهم جاء إلى سيده أولًا، وقدم لسيده الأكياس العشرة، فمدحه سيده قائلًا: "نِعِمَّا أَيُّهَا ٱلْعَبْدُ ٱلصَّالِحُ ٱلْأَمِينُ! كُنْتَ أَمِينًا فِي ٱلْقَلِيلِ فَأُقِيمُكَ عَلَى ٱلْكَثِيرِ. اُدْخُلْ إِلَى فَرَحِ سَيِّدِكَ". والعبد ذو الكيسين وضاعفهما، تقدم إلى سيده وأعطاه الأربعة أكياس، فقال له كما قال للعبد الأول.</w:t>
      </w:r>
    </w:p>
    <w:p>
      <w:pPr>
        <w:bidi/>
      </w:pPr>
      <w:r>
        <w:rPr>
          <w:rtl/>
          <w:cs/>
          <w:lang w:val="ar_AE" w:bidi="ar_AE"/>
        </w:rPr>
      </w:r>
      <w:r>
        <w:rPr>
          <w:rtl/>
          <w:cs/>
          <w:lang w:val="ar_AE" w:bidi="ar_AE"/>
        </w:rPr>
        <w:t>توقفوا وتناقشوا: في ثقافتكم، كيف يكافئ أرباب العمل عامليهم على نجاحهم؟</w:t>
      </w:r>
    </w:p>
    <w:p>
      <w:pPr>
        <w:bidi/>
      </w:pPr>
      <w:r>
        <w:rPr>
          <w:rtl/>
          <w:cs/>
          <w:lang w:val="ar_AE" w:bidi="ar_AE"/>
        </w:rPr>
      </w:r>
      <w:r>
        <w:rPr>
          <w:rtl/>
          <w:cs/>
          <w:lang w:val="ar_AE" w:bidi="ar_AE"/>
        </w:rPr>
        <w:t>وأما العبد ذو الكيس الواحد قال لسيده: "يا سَيِّدُ، عَرَفْتُ أَنَّكَ إِنْسَانٌ قَاسٍ، تَحْصُدُ حَيْثُ لَمْ تَزْرَعْ، وَتَجْمَعُ مِنْ حَيْثُ لَمْ تَبْذُرْ. فَخِفْتُ وَمَضَيْتُ وَأَخْفَيْتُ وَزْنَتَكَ فِي ٱلْأَرْضِ. هُوَذَا ٱلَّذِي لَكَ". تحصد وتجمع أي حصد المحاصيل وجمعها، زرع وبذر أي عملية غرس المحاصيل. إنه إسقاط يعني أن السيد يغتني من عمل الآخرين؛ فالعبد خاف المخاطرة بأموال سيده، لأن سيده قد يعاقبه إذا خسر المال. فسلم العبد كيس المال نفسه الذي أعطاه له سيده.</w:t>
      </w:r>
    </w:p>
    <w:p>
      <w:pPr>
        <w:bidi/>
      </w:pPr>
      <w:r>
        <w:rPr>
          <w:rtl/>
          <w:cs/>
          <w:lang w:val="ar_AE" w:bidi="ar_AE"/>
        </w:rPr>
      </w:r>
      <w:r>
        <w:rPr>
          <w:rtl/>
          <w:cs/>
          <w:lang w:val="ar_AE" w:bidi="ar_AE"/>
        </w:rPr>
        <w:t>توقفوا وتناقشوا: في ثقافتكم، ما أنواع الناس الذين يصنعون الثروة من عمل الآخرين؟</w:t>
      </w:r>
    </w:p>
    <w:p>
      <w:pPr>
        <w:bidi/>
      </w:pPr>
      <w:r>
        <w:rPr>
          <w:rtl/>
          <w:cs/>
          <w:lang w:val="ar_AE" w:bidi="ar_AE"/>
        </w:rPr>
      </w:r>
      <w:r>
        <w:rPr>
          <w:rtl/>
          <w:cs/>
          <w:lang w:val="ar_AE" w:bidi="ar_AE"/>
        </w:rPr>
        <w:t>فنعته سيده بأنه عبد شرير وكسول، ورد عليه كلام فمه في صيغة استفهام. لم يكن ينتظر جواب العبد، فلسان العبد قد أوقع نفسه به، فيقول له سيده إذا كان يعلم إنه كما نعته، فلماذا لم يتصرف. فبما إنه كان يعلم بمدى صرامة سيده، كان عليه وضع المال لدى الصيارفة كي يحصل السيد على فائدة فوق ماله، أي أنه كان على العبد أن يُقرض المال لأشخاص يستطيعون رد المزيد من المال له لاحقًا. ثم أمر بأخذ المال منه ويعطى للذي أعطاه عشرة أكياس. فالعبد الكسول قد عُوقب لأنه لم يفعل ما توقعه سيده من عبيده، أي أنه لم يحاول أن يكسب المزيد من المال لسيده. لم يحاول إرضاء سيده كما كان ينبغي له!</w:t>
      </w:r>
    </w:p>
    <w:p>
      <w:pPr>
        <w:bidi/>
      </w:pPr>
      <w:r>
        <w:rPr>
          <w:rtl/>
          <w:cs/>
          <w:lang w:val="ar_AE" w:bidi="ar_AE"/>
        </w:rPr>
      </w:r>
      <w:r>
        <w:rPr>
          <w:rtl/>
          <w:cs/>
          <w:lang w:val="ar_AE" w:bidi="ar_AE"/>
        </w:rPr>
        <w:t>ثم يضيف الرب يسوع معنى مثله، يقول الرب يسوع إن الرجل قال لعبده أن كل من يتصرف بحكمة فيما معه، سيزيد له. أما البطَّال فيما معه، يؤخذوا منه. وهذا يعني أن الله يعطي الناس كل ما يملكونه سواء كان قليلاً أم عظيم، فكل عطية الله؛ فالبَطَّالون فيما معهم، سيخسرونه. ثم أمر عبيده: "ٱطْرَحُوهُ إِلَى ٱلظُّلْمَةِ ٱلْخَارِجِيَّةِ، هُنَاكَ يَكُونُ ٱلْبُكَاءُ وَصَرِيرُ ٱلْأَسْنَانِ". وهنا يستخدم الرب يسوع لغة تصويرية أو لغة رمزية؛ الظلمة الخارجية هي الانفصال الأبدي عن الله الذي ينتظر جميع الذين يرفضون يسوع. ويشير البكاء إلى الأصوات العالية التي يصدِرها الناس عندما يكون لديهم حزن كبير أو أسف. وصرير الأسنان يشير إلى احتكاك الأسنان بسبب الألم، والغضب، والمرارة. فأولئك المُنفصلون عن الله إلى الأبد سيغرقون في الحزن. وحزنهم هذا يجعلهم يبكون دون سيطرة ويجعلهم يصرُّون أسنانهم من الألم. يوضح الرب يسوع التناقض بين ما تلقاه العبد الصالح وما تلقاه العبد الشرير،</w:t>
      </w:r>
    </w:p>
    <w:p>
      <w:pPr>
        <w:bidi/>
      </w:pPr>
      <w:r>
        <w:rPr>
          <w:rtl/>
          <w:cs/>
          <w:lang w:val="ar_AE" w:bidi="ar_AE"/>
        </w:rPr>
      </w:r>
      <w:r>
        <w:rPr>
          <w:rtl/>
          <w:cs/>
          <w:lang w:val="ar_AE" w:bidi="ar_AE"/>
        </w:rPr>
        <w:t>توقفوا وناقشوا مع فريقكم: كيف ستترجمون تشبيه الرب يسوع في هذا المقطع إلى لغتكم؟ فالرب يسوع أراد وصف المعاناة التي ستحدث، لذا احرصوا على ترجمتها بترجمة تفسيرية شارحة.</w:t>
      </w:r>
    </w:p>
    <w:p>
      <w:pPr>
        <w:bidi/>
      </w:pPr>
      <w:r>
        <w:rPr>
          <w:rtl/>
          <w:cs/>
          <w:lang w:val="ar_AE" w:bidi="ar_AE"/>
        </w:rPr>
      </w:r>
      <w:r>
        <w:rPr>
          <w:rtl/>
          <w:cs/>
          <w:lang w:val="ar_AE" w:bidi="ar_AE"/>
        </w:rPr>
        <w:t>مثل سيد العبيد، الرب يسوع كان ذاهبًا ولن يعود إلا بعد انتهاء رحلته، وأوضح لأتباعه أنه ينتظر من الجميع الحكمة في استغلال كل موارد يمنحهم إياها كي يعزز ملكوت الله.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تتضمن هذه القصة 3 مشاهد.</w:t>
      </w:r>
    </w:p>
    <w:p>
      <w:pPr>
        <w:bidi/>
      </w:pPr>
      <w:r>
        <w:rPr>
          <w:rtl/>
          <w:cs/>
          <w:lang w:val="ar_AE" w:bidi="ar_AE"/>
        </w:rPr>
      </w:r>
      <w:r>
        <w:rPr>
          <w:b/>
          <w:rtl/>
          <w:cs/>
          <w:lang w:val="ar_AE" w:bidi="ar_AE"/>
        </w:rPr>
        <w:t>المشهد الأول:</w:t>
      </w:r>
      <w:r>
        <w:rPr>
          <w:rtl/>
          <w:cs/>
          <w:lang w:val="ar_AE" w:bidi="ar_AE"/>
        </w:rPr>
        <w:t xml:space="preserve"> يسوع يعلّم تلاميذه. لقد سبق أن أخبرهم بمَثَلَين عن ملكوت السموات، وهذا هو المثل الثالث عن ملكوت السموات، ويتحدث هذا المثل عن رجل سافر في ووكّل ثلاثة من عبيده على أملاكه. أعطى كل واحد منهم مبلغًا من المال ليستثمره أثناء غيابه.</w:t>
      </w:r>
    </w:p>
    <w:p>
      <w:pPr>
        <w:bidi/>
      </w:pPr>
      <w:r>
        <w:rPr>
          <w:rtl/>
          <w:cs/>
          <w:lang w:val="ar_AE" w:bidi="ar_AE"/>
        </w:rPr>
      </w:r>
      <w:r>
        <w:rPr>
          <w:b/>
          <w:rtl/>
          <w:cs/>
          <w:lang w:val="ar_AE" w:bidi="ar_AE"/>
        </w:rPr>
        <w:t>المشهد الثاني:</w:t>
      </w:r>
      <w:r>
        <w:rPr>
          <w:rtl/>
          <w:cs/>
          <w:lang w:val="ar_AE" w:bidi="ar_AE"/>
        </w:rPr>
        <w:t xml:space="preserve"> اثنان من العبيد استثمرا المال وربحا مزيدًا من المال لسيّدهما، أمّا العبد الثالث فحفر حفرة ودفن مال سيّده فيها.</w:t>
      </w:r>
    </w:p>
    <w:p>
      <w:pPr>
        <w:bidi/>
      </w:pPr>
      <w:r>
        <w:rPr>
          <w:rtl/>
          <w:cs/>
          <w:lang w:val="ar_AE" w:bidi="ar_AE"/>
        </w:rPr>
      </w:r>
      <w:r>
        <w:rPr>
          <w:b/>
          <w:rtl/>
          <w:cs/>
          <w:lang w:val="ar_AE" w:bidi="ar_AE"/>
        </w:rPr>
        <w:t>المشهد الثالث:</w:t>
      </w:r>
      <w:r>
        <w:rPr>
          <w:rtl/>
          <w:cs/>
          <w:lang w:val="ar_AE" w:bidi="ar_AE"/>
        </w:rPr>
        <w:t xml:space="preserve"> عاد سيّد العبيد، فذهب إلى كل واحد منهم ليرى ماذا فعل بماله. كان اثنان من العبيد أمناء في استخدام مال سيّدهم، بينما كان أحد الثلاثة غير أمين في مال سيده. فكافأ السيّد العبيد الأمناء، أمّا العبد غير الأمين فعاقبه.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جمع من الناس يتبعون يسوع.</w:t>
      </w:r>
    </w:p>
    <w:p>
      <w:pPr>
        <w:pStyle w:val="ListBullet"/>
        <w:bidi/>
        <w:spacing w:line="240" w:lineRule="auto"/>
        <w:ind w:left="720"/>
      </w:pPr>
      <w:r>
        <w:rPr>
          <w:rtl/>
          <w:cs/>
          <w:lang w:val="ar_AE" w:bidi="ar_AE"/>
        </w:rPr>
      </w:r>
      <w:r>
        <w:rPr>
          <w:rtl/>
          <w:cs/>
          <w:lang w:val="ar_AE" w:bidi="ar_AE"/>
        </w:rPr>
        <w:t>رجل سافر في رحلة</w:t>
      </w:r>
    </w:p>
    <w:p>
      <w:pPr>
        <w:pStyle w:val="ListBullet"/>
        <w:bidi/>
        <w:spacing w:line="240" w:lineRule="auto"/>
        <w:ind w:left="720"/>
      </w:pPr>
      <w:r>
        <w:rPr>
          <w:rtl/>
          <w:cs/>
          <w:lang w:val="ar_AE" w:bidi="ar_AE"/>
        </w:rPr>
      </w:r>
      <w:r>
        <w:rPr>
          <w:rtl/>
          <w:cs/>
          <w:lang w:val="ar_AE" w:bidi="ar_AE"/>
        </w:rPr>
        <w:t>عبدان أمينان</w:t>
      </w:r>
    </w:p>
    <w:p>
      <w:pPr>
        <w:pStyle w:val="ListBullet"/>
        <w:bidi/>
        <w:spacing w:line="240" w:lineRule="auto"/>
        <w:ind w:left="720"/>
      </w:pPr>
      <w:r>
        <w:rPr>
          <w:rtl/>
          <w:cs/>
          <w:lang w:val="ar_AE" w:bidi="ar_AE"/>
        </w:rPr>
      </w:r>
      <w:r>
        <w:rPr>
          <w:rtl/>
          <w:cs/>
          <w:lang w:val="ar_AE" w:bidi="ar_AE"/>
        </w:rPr>
        <w:t>عبد يخفي مال سيده</w:t>
      </w:r>
    </w:p>
    <w:p>
      <w:pPr>
        <w:pStyle w:val="ListBullet"/>
        <w:bidi/>
        <w:spacing w:line="240" w:lineRule="auto"/>
        <w:ind w:left="720"/>
      </w:pPr>
      <w:r>
        <w:rPr>
          <w:rtl/>
          <w:cs/>
          <w:lang w:val="ar_AE" w:bidi="ar_AE"/>
        </w:rPr>
      </w:r>
      <w:r>
        <w:rPr>
          <w:rtl/>
          <w:cs/>
          <w:lang w:val="ar_AE" w:bidi="ar_AE"/>
        </w:rPr>
        <w:t>أشخاص يتاجرون مع العبيد</w:t>
      </w:r>
    </w:p>
    <w:p>
      <w:pPr>
        <w:pStyle w:val="ListBullet"/>
        <w:bidi/>
        <w:spacing w:line="240" w:lineRule="auto"/>
        <w:ind w:left="720"/>
      </w:pPr>
      <w:r>
        <w:rPr>
          <w:rtl/>
          <w:cs/>
          <w:lang w:val="ar_AE" w:bidi="ar_AE"/>
        </w:rPr>
      </w:r>
      <w:r>
        <w:rPr>
          <w:rtl/>
          <w:cs/>
          <w:lang w:val="ar_AE" w:bidi="ar_AE"/>
        </w:rPr>
        <w:t>الخُدام الآخرون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من المهم أن نتذكّر أن هذا هو المثل الثالث الذي يرويه يسوع فيما يخص الاستعداد لملكوت السموات. والمَثَل هو قصة يرويها يسوع ليعلّم بها أمورًا أعمق عن الله. وتذكّروا أن ملكوت السموات هو سلطان الله في قلوب الناس، أو قلوب الذين يتبعون الله كملك يملك عليهم.</w:t>
      </w:r>
    </w:p>
    <w:p>
      <w:pPr>
        <w:bidi/>
      </w:pPr>
      <w:r>
        <w:rPr>
          <w:rtl/>
          <w:cs/>
          <w:lang w:val="ar_AE" w:bidi="ar_AE"/>
        </w:rPr>
      </w:r>
      <w:r>
        <w:rPr>
          <w:rtl/>
          <w:cs/>
          <w:lang w:val="ar_AE" w:bidi="ar_AE"/>
        </w:rPr>
        <w:t>يقول يسوع إن الرجل الذي كان على وشك أن يسافر في رحلة دعا عبيده، أو استدعاهم. وهؤلاء هم عبيد الرجل الذين يرغبون في أن يفعلوا ما يأمرهم به سيّدهم. في هذه القصة، كان الرجل يمتلك أملاك وثروة كبيرة جدًا، وقد أعطى الرجل عبيده وزنات من الذهب أو الفضة. و"الوزنة" هي كيسًا من عملات الذهب أو الفضة. من المهم أن نتذكّر أن الرجل أعطى أحد عبيده ٥ وزنات من المال، وأعطى عبدًا آخر وزنتين من المال، وأعطى عبدًا وزنة واحدة فقط. وتذكّروا أن عدد الوزنات التي أعطاها الرجل لكل عبد كان يعتمد على مهارة ذلك العبد وقدرته. ثم سافر الرجل في رحلة بعيدة عن بلدته، لكننا لا نعرف أين ذهب أو لماذا غادر.</w:t>
      </w:r>
    </w:p>
    <w:p>
      <w:pPr>
        <w:bidi/>
      </w:pPr>
      <w:r>
        <w:rPr>
          <w:rtl/>
          <w:cs/>
          <w:lang w:val="ar_AE" w:bidi="ar_AE"/>
        </w:rPr>
      </w:r>
      <w:r>
        <w:rPr>
          <w:rtl/>
          <w:cs/>
          <w:lang w:val="ar_AE" w:bidi="ar_AE"/>
        </w:rPr>
        <w:t>في المشهد الثاني، ما أن غادر الرجل، حتى بدأ العبد الذي معه 5 وزنات والآخر الذي معه وزنتان يتاجران بالوزنات، أو يقومان بأعمال تجاريها لصالح سيّدهما. العبد الذي معه 5 وزنات ربح ٥ وزنات أخرى، والعبد الذي معه وزنتان ربح وزنتين آخريتن. أمّا العبد الآخر فدفن المال. ولا نعرف سبب ذلك إلا في وقت لاحق من القصة. أمّا العبد الآخر فدفن وزنة المال، ولا نعرف سبب ذلك إلا في وقت لاحق من القصة.</w:t>
      </w:r>
    </w:p>
    <w:p>
      <w:pPr>
        <w:bidi/>
      </w:pPr>
      <w:r>
        <w:rPr>
          <w:rtl/>
          <w:cs/>
          <w:lang w:val="ar_AE" w:bidi="ar_AE"/>
        </w:rPr>
      </w:r>
      <w:r>
        <w:rPr>
          <w:rtl/>
          <w:cs/>
          <w:lang w:val="ar_AE" w:bidi="ar_AE"/>
        </w:rPr>
        <w:t>في المشهد الثالث، عاد الرجل الذي سافر بعد وقت طويل، لكننا لا نعرف كم من الوقت غاب. وعندما رجع، أراد أن يحاسب عبيده ليرى ماذا فعلوا بماله أثناء غيابه. العبد الأول جاء ومعه ٥ وزنات إضافية من الذهب، والعبد الثاني جاء ومعه وزنتان إضافيتان من الذهب. من المهم أن نتذكر أن يسوع يصف هذين العبدين بنفس الطريقة، والفرق الوحيد هو عدد الوزنات التي أعطاها السيّد لكل واحد. وفي الحالتين دعا السيّد العبدين إلى بيته ليحتفلا معه.</w:t>
      </w:r>
    </w:p>
    <w:p>
      <w:pPr>
        <w:bidi/>
      </w:pPr>
      <w:r>
        <w:rPr>
          <w:rtl/>
          <w:cs/>
          <w:lang w:val="ar_AE" w:bidi="ar_AE"/>
        </w:rPr>
      </w:r>
      <w:r>
        <w:rPr>
          <w:rtl/>
          <w:cs/>
          <w:lang w:val="ar_AE" w:bidi="ar_AE"/>
        </w:rPr>
        <w:t>وهنا تنعطف أحداث القصة. يأتي العبد الذي معه الوزنة الواحدة إلى سيّده ليقدّم عذرًا. جاء وهو خائف من سيّده، لأنه يعرف أن سيّده يجني المال من وراء عمل الآخرين، ولذلك دفن وزنة الذهب في الأرض.</w:t>
      </w:r>
    </w:p>
    <w:p>
      <w:pPr>
        <w:bidi/>
      </w:pPr>
      <w:r>
        <w:rPr>
          <w:rtl/>
          <w:cs/>
          <w:lang w:val="ar_AE" w:bidi="ar_AE"/>
        </w:rPr>
      </w:r>
      <w:r>
        <w:rPr>
          <w:rtl/>
          <w:cs/>
          <w:lang w:val="ar_AE" w:bidi="ar_AE"/>
        </w:rPr>
        <w:t>فدعى الرجل ذلك العبد الثالث بإنه الْعَبْدُ الشِّرِّيرُ وَالْكَسْلاَنُ. ثم استخدم كلمات عبده نفسه ليطرح عليه سؤالًا لم يكن ينتظر أن يجيب عنه. كان يقصد أن العبد كان ينبغي أن يُقرِض المال لأشخاص يمكنهم أن يردّوا له أكثر فيما بعد.</w:t>
      </w:r>
    </w:p>
    <w:p>
      <w:pPr>
        <w:bidi/>
      </w:pPr>
      <w:r>
        <w:rPr>
          <w:rtl/>
          <w:cs/>
          <w:lang w:val="ar_AE" w:bidi="ar_AE"/>
        </w:rPr>
      </w:r>
      <w:r>
        <w:rPr>
          <w:rtl/>
          <w:cs/>
          <w:lang w:val="ar_AE" w:bidi="ar_AE"/>
        </w:rPr>
        <w:t>ثم قال الرجل لعبده إن من يستخدم ما عنده بحكمة سيُعطى المزيد، وأما من لا يفعل شيئًا بما عنده فالذي عنده سيُؤخذ منه. ثم يتحدث الرجل إلى عبيده الآخرين، وقد يكون هؤلاء هما العبدان اللذان معهما الوزنات، أو ربما عبيدًا آخرين. قال لهم: "الْعَبْدُ الْبَطَّالُ اطْرَحُوهُ إِلَى الظُّلْمَةِ الْخَارِجِيَّةِ، هُنَاكَ يَكُونُ الْبُكَاءُ وَصَرِيرُ الأَسْنَانِ." تذكّروا أن الظُّلْمَةِ الْخَارِجِيَّةِ هي الانفصال الأبدي عن الله الذي ينتظر جميع الذين يرفضون يسوع. ويشير الْبُكَاءُ إلى الأصوات العالية التي يصدِرها الناس عندما يكونوا في حزن كبير أو أسف. ويشير صَرِيرُ الأَسْنَانِ إلى احتكاك الأسنان بسبب الألم، والغضب، والمرارة.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رجل سافر في رحلة</w:t>
      </w:r>
    </w:p>
    <w:p>
      <w:pPr>
        <w:pStyle w:val="ListBullet"/>
        <w:bidi/>
        <w:spacing w:line="240" w:lineRule="auto"/>
        <w:ind w:left="720"/>
      </w:pPr>
      <w:r>
        <w:rPr>
          <w:rtl/>
          <w:cs/>
          <w:lang w:val="ar_AE" w:bidi="ar_AE"/>
        </w:rPr>
      </w:r>
      <w:r>
        <w:rPr>
          <w:rtl/>
          <w:cs/>
          <w:lang w:val="ar_AE" w:bidi="ar_AE"/>
        </w:rPr>
        <w:t>عبدان أمينان</w:t>
      </w:r>
    </w:p>
    <w:p>
      <w:pPr>
        <w:pStyle w:val="ListBullet"/>
        <w:bidi/>
        <w:spacing w:line="240" w:lineRule="auto"/>
        <w:ind w:left="720"/>
      </w:pPr>
      <w:r>
        <w:rPr>
          <w:rtl/>
          <w:cs/>
          <w:lang w:val="ar_AE" w:bidi="ar_AE"/>
        </w:rPr>
      </w:r>
      <w:r>
        <w:rPr>
          <w:rtl/>
          <w:cs/>
          <w:lang w:val="ar_AE" w:bidi="ar_AE"/>
        </w:rPr>
        <w:t>عبد يخفي مال سيده</w:t>
      </w:r>
    </w:p>
    <w:p>
      <w:pPr>
        <w:pStyle w:val="ListBullet"/>
        <w:bidi/>
        <w:spacing w:line="240" w:lineRule="auto"/>
        <w:ind w:left="720"/>
      </w:pPr>
      <w:r>
        <w:rPr>
          <w:rtl/>
          <w:cs/>
          <w:lang w:val="ar_AE" w:bidi="ar_AE"/>
        </w:rPr>
      </w:r>
      <w:r>
        <w:rPr>
          <w:rtl/>
          <w:cs/>
          <w:lang w:val="ar_AE" w:bidi="ar_AE"/>
        </w:rPr>
        <w:t>أشخاص يتاجرون مع العبيد</w:t>
      </w:r>
    </w:p>
    <w:p>
      <w:pPr>
        <w:pStyle w:val="ListBullet"/>
        <w:bidi/>
        <w:spacing w:line="240" w:lineRule="auto"/>
        <w:ind w:left="720"/>
      </w:pPr>
      <w:r>
        <w:rPr>
          <w:rtl/>
          <w:cs/>
          <w:lang w:val="ar_AE" w:bidi="ar_AE"/>
        </w:rPr>
      </w:r>
      <w:r>
        <w:rPr>
          <w:rtl/>
          <w:cs/>
          <w:lang w:val="ar_AE" w:bidi="ar_AE"/>
        </w:rPr>
        <w:t>الخُدام الآخرون</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بعض أجزاء القصة.</w:t>
      </w:r>
    </w:p>
    <w:p>
      <w:pPr>
        <w:bidi/>
      </w:pPr>
      <w:r>
        <w:rPr>
          <w:rtl/>
          <w:cs/>
          <w:lang w:val="ar_AE" w:bidi="ar_AE"/>
        </w:rPr>
      </w:r>
      <w:r>
        <w:rPr>
          <w:rtl/>
          <w:cs/>
          <w:lang w:val="ar_AE" w:bidi="ar_AE"/>
        </w:rPr>
        <w:t>يروي يسوع أمثالًا عن ملكوت السموات. في هذا المَثَل، يوجد رجل يُسلِّم خدمه أمواله قبل أن يسافر في رحلة. فيستدعي ثلاثة من خدمه ويُسلّم كل واحدٍ منهم أكياسًا من المال ليستخدموها في التجارة. مثِّلوا دور الرجل وهو يدعو عبيده ويعطي كل واحد منهم أكياسًا من المال. ويُعطي أحدهم خمس أكياسٍ من المال، والآخر كيسَين، والثالث كيسًا واحدًا فقط.</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الرجل المسافر: "كيف تشعر الآن؟" قد تسمعون إجابات مثل: "هؤلاء هم خدمي الأكثر أمانة، أنا واثق أنهم سيستخدمون أموالي جيدًا ويضاعفونها"، أو "أعرف ما يستطيع كل واحد منهم أن يفعله، وأثق أنهم سيُديرون ما أعطيتهم بأمانة"، أو "طالما أنا في رحلتي، يجب أن يواصلوا العمل ويُنمّوا أموالي".</w:t>
      </w:r>
    </w:p>
    <w:p>
      <w:pPr>
        <w:pStyle w:val="ListBullet"/>
        <w:bidi/>
        <w:spacing w:line="240" w:lineRule="auto"/>
        <w:ind w:left="720"/>
      </w:pPr>
      <w:r>
        <w:rPr>
          <w:rtl/>
          <w:cs/>
          <w:lang w:val="ar_AE" w:bidi="ar_AE"/>
        </w:rPr>
      </w:r>
      <w:r>
        <w:rPr>
          <w:rtl/>
          <w:cs/>
          <w:lang w:val="ar_AE" w:bidi="ar_AE"/>
        </w:rPr>
        <w:t>اسألوا الممثلين اللذين يؤديان دوري العبدين الأمينين: "كيف تشعران؟" قد تسمعون إجابات مثل: "سيّدي أعطاني خمس أكياس من المال، أريد أن أُفرحه، سأبذل كل جهدي فيما أعطاني"، أو "أعطاني كيسَين من المال، أنا سعيد لأن سيّدي يثق بي، سأستخدم ماله بطريقة صحيحة".</w:t>
      </w:r>
    </w:p>
    <w:p>
      <w:pPr>
        <w:pStyle w:val="ListBullet"/>
        <w:bidi/>
        <w:spacing w:line="240" w:lineRule="auto"/>
        <w:ind w:left="720"/>
      </w:pPr>
      <w:r>
        <w:rPr>
          <w:rtl/>
          <w:cs/>
          <w:lang w:val="ar_AE" w:bidi="ar_AE"/>
        </w:rPr>
      </w:r>
      <w:r>
        <w:rPr>
          <w:rtl/>
          <w:cs/>
          <w:lang w:val="ar_AE" w:bidi="ar_AE"/>
        </w:rPr>
        <w:t>ثم اسألوا الممثّل الذي يؤدي دور العبد الذي يُخفي مال سيّده: "كيف تشعر الآن؟" قد تسمعون إجابات مثل: "لديّ كيس واحد فقط، ماذا لو خسرته؟" أو "أريد أن أُرضي سيّدي، لكني خائف جدًا من أن أفقد المال".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وبمجرد أن يغادر الرجل في رحلته، يبدأ العبدان الأمينان فورًا بالعمل والتجارة بأموال سيّدهما فيُضاعفانها. أما العبد الثالث، فلا يعرف ماذا يفعل أولًا، فيحفر حفرة ويُخفي مال سيّده فيها.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الممثلين اللذين يؤديان دوري العبدين الأمينين: "كيف تشعران؟" قد تسمعون إجابات مثل: "كان معي خمس أكياس، والآن أصبحت عشرة، سيّدي سيفرح بي كثيرًا"، أو "كان معي كيسان، والآن لديّ أربعة، لا أستطيع الانتظار حتى يعود سيّدي، ويكافئنا على أمانتنا".</w:t>
      </w:r>
    </w:p>
    <w:p>
      <w:pPr>
        <w:pStyle w:val="ListBullet"/>
        <w:bidi/>
        <w:spacing w:line="240" w:lineRule="auto"/>
        <w:ind w:left="720"/>
      </w:pPr>
      <w:r>
        <w:rPr>
          <w:rtl/>
          <w:cs/>
          <w:lang w:val="ar_AE" w:bidi="ar_AE"/>
        </w:rPr>
      </w:r>
      <w:r>
        <w:rPr>
          <w:rtl/>
          <w:cs/>
          <w:lang w:val="ar_AE" w:bidi="ar_AE"/>
        </w:rPr>
        <w:t>واسألوا الممثلين الذين يؤدون دور الأشخاص الذين يتاجرون مع العبيد: "كيف تشعرون؟" قد تسمعون إجابات مثل: "يسرّني أن أتعامل مع هؤلاء الرجال، فسيّدهم رجل مهم"، أو "أعرف سيّد هؤلاء الخدم، وسيواصل التعامل معي إذا ساعدته في زيادة ماله".</w:t>
      </w:r>
    </w:p>
    <w:p>
      <w:pPr>
        <w:pStyle w:val="ListBullet"/>
        <w:bidi/>
        <w:spacing w:line="240" w:lineRule="auto"/>
        <w:ind w:left="720"/>
      </w:pPr>
      <w:r>
        <w:rPr>
          <w:rtl/>
          <w:cs/>
          <w:lang w:val="ar_AE" w:bidi="ar_AE"/>
        </w:rPr>
      </w:r>
      <w:r>
        <w:rPr>
          <w:rtl/>
          <w:cs/>
          <w:lang w:val="ar_AE" w:bidi="ar_AE"/>
        </w:rPr>
        <w:t>ثم اسألوا الممثّل الذي يؤدي دور العبد الذي يُخفي مال سيّده: "كيف تشعر الآن؟" قد تسمعون إجابات مثل: "طالما أن الكيس مدفون، فهو في أمان"، أو "لن أخسر مال سيّدي طالما أنه في هذه الحفرة".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يعود السيّد من رحلته، ويطلب من خدمه أن يُخبروه بما فعلوا بأمواله. فيُقدّم له العبد الأول عشرة أكياس ويقول: "يا سيِّدُ، خَمسَ وزَناتٍ سلَّمتَني. هوذا خَمسُ وزَناتٍ أُخَرُ رَبِحتُها فوقَها". فيُجيبه السيّد: "نِعِمّا أيُّها العَبدُ الصّالِحُ والأمينُ! كُنْتَ أَمِينًا فِي ٱلْقَلِيلِ فَأُقِيمُكَ عَلَى ٱلْكَثِيرِ. اُدخُلْ إلَى فرَحِ سيِّدِكَ".</w:t>
      </w:r>
    </w:p>
    <w:p>
      <w:pPr>
        <w:bidi/>
      </w:pPr>
      <w:r>
        <w:rPr>
          <w:rtl/>
          <w:cs/>
          <w:lang w:val="ar_AE" w:bidi="ar_AE"/>
        </w:rPr>
      </w:r>
      <w:r>
        <w:rPr>
          <w:rtl/>
          <w:cs/>
          <w:lang w:val="ar_AE" w:bidi="ar_AE"/>
        </w:rPr>
        <w:t>ثم يتقدّم العبد الثاني ويقول: "يا سيِّدُ، وزنَتَينِ سلَّمتَني. هوذا وزنَتانِ أُخرَيانِ رَبِحتُهُما فوقَهُما" فيُجيبه السيّد: "نِعِمّا أيُّها العَبدُ الصّالِحُ والأمينُ! كُنْتَ أَمِينًا فِي ٱلْقَلِيلِ فَأُقِيمُكَ عَلَى ٱلْكَثِيرِ. اُدخُلْ إلَى فرَحِ سيِّدِكَ".</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ثم اسألوا الممثّل الذي يؤدي دور الرجل المسافر: "كيف تشعر الآن؟" قد تسمعون إجابات مثل: "أنا فخور جدًا بخدمي، لقد فعلوا ما توقعت تمامًا"، أو "كنت واثقًا أنهم أمناء، والآن سنحتفل معًا".</w:t>
      </w:r>
    </w:p>
    <w:p>
      <w:pPr>
        <w:pStyle w:val="ListBullet"/>
        <w:bidi/>
        <w:spacing w:line="240" w:lineRule="auto"/>
        <w:ind w:left="720"/>
      </w:pPr>
      <w:r>
        <w:rPr>
          <w:rtl/>
          <w:cs/>
          <w:lang w:val="ar_AE" w:bidi="ar_AE"/>
        </w:rPr>
      </w:r>
      <w:r>
        <w:rPr>
          <w:rtl/>
          <w:cs/>
          <w:lang w:val="ar_AE" w:bidi="ar_AE"/>
        </w:rPr>
        <w:t>اسألوا الممثلين اللذين يؤديان دوري العبدين الأمينين: "كيف تشعران؟" قد تسمعون إجابات مثل: "كنت أعلم أنه سيفرح بي! الآن أستطيع أن أدخل إلى بيته وأشاركه فرحه"، أو "أنا سعيد لأن سيّدي راضٍ عني، إنه دائمًا يُحسن إلينا!"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يتقدّم العبد الذي كان معه كيس واحد ويقول: "يا سيِّدُ، عَرَفتُ أنَّكَ إنسانٌ قاسٍ، تحصُدُ حَيثُ لم تزرَعْ، وتَجمَعُ مِنْ حَيثُ لم تبذُرْ. فخِفتُ ومَضَيتُ وأخفَيتُ وزنَتَكَ في الأرضِ. هوذا الّذي لكَ". فنعته سيده بأنه عبد شرير وكسول، ثم أمر بأخذ المال منه ويعطى للذي معه عشرة أكياس. ويقول: "والعَبدُ البَطّالُ اطرَحوهُ إلَى الظُّلمَةِ الخارِجيَّةِ، هناكَ يكونُ البُكاءُ وصَريرُ الأسنانِ".</w:t>
      </w:r>
    </w:p>
    <w:p>
      <w:pPr>
        <w:pStyle w:val="ListBullet"/>
        <w:bidi/>
        <w:spacing w:line="240" w:lineRule="auto"/>
        <w:ind w:left="720"/>
      </w:pPr>
      <w:r>
        <w:rPr>
          <w:rtl/>
          <w:cs/>
          <w:lang w:val="ar_AE" w:bidi="ar_AE"/>
        </w:rPr>
      </w:r>
      <w:r>
        <w:rPr>
          <w:rtl/>
          <w:cs/>
          <w:lang w:val="ar_AE" w:bidi="ar_AE"/>
        </w:rPr>
        <w:t>اسألوا الممثلين الذين يؤدون دور الخدم الآخرين: "كيف تشعرون؟" قد تسمعون إجابات مثل: "يا له من أمرٍ رهيب! لم يحاول حتى أن يعمل لسيّده"، أو "سيّدنا غاضب جدًا، أشعر بالحزن على العبد الذي يُعاقَب الآن".</w:t>
      </w:r>
    </w:p>
    <w:p>
      <w:pPr>
        <w:pStyle w:val="ListBullet"/>
        <w:bidi/>
        <w:spacing w:line="240" w:lineRule="auto"/>
        <w:ind w:left="720"/>
      </w:pPr>
      <w:r>
        <w:rPr>
          <w:rtl/>
          <w:cs/>
          <w:lang w:val="ar_AE" w:bidi="ar_AE"/>
        </w:rPr>
      </w:r>
      <w:r>
        <w:rPr>
          <w:rtl/>
          <w:cs/>
          <w:lang w:val="ar_AE" w:bidi="ar_AE"/>
        </w:rPr>
        <w:t>ثم اسألوا الممثّل الذي يؤدي دور العبد الذي أخفى مال سيّده: "كيف تشعر الآن؟" قد تسمعون عبارات مثل: "يا إلهي! يا ليتني حاولت على الأقل أن أفعل شيئًا!"، أو "أشعر بالندم لأنني خيّبت أمل سيّدي لكنني لا أريد أن أذهب إلى الظُّلمَةِ الخارِجيَّةِ"، أو "أتساءل كم من الوقت سأظل أعاقب؟"</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قال يسوع أنَّ </w:t>
      </w:r>
      <w:r>
        <w:rPr>
          <w:b/>
          <w:rtl/>
          <w:cs/>
          <w:lang w:val="ar_AE" w:bidi="ar_AE"/>
        </w:rPr>
        <w:t>ملكوت السماوات</w:t>
      </w:r>
      <w:r>
        <w:rPr>
          <w:rtl/>
          <w:cs/>
          <w:lang w:val="ar_AE" w:bidi="ar_AE"/>
        </w:rPr>
        <w:t xml:space="preserve"> يُشبهُ إنسانًا مُسافرًا يأتمن عبيده أو خَدَمه على ممتلكاته. في هذه الحالة، يكون ملكوت السماوات هو الله الذي يحكُم قلوب البشر. استخدم الكلمة ذاتها التي استخدمتها في مقاطع سابقة لتعبير ملكوت السماوات. راجع "قاموس الكلمات الرئيسية" للاستزادة من التعريف الكامل لمصطلح </w:t>
      </w:r>
      <w:r>
        <w:rPr>
          <w:rtl/>
          <w:cs/>
          <w:lang w:val="ar_AE" w:bidi="ar_AE"/>
        </w:rPr>
        <w:t>ملكوت السموات</w:t>
      </w:r>
      <w:r>
        <w:rPr>
          <w:rtl/>
          <w:cs/>
          <w:lang w:val="ar_AE" w:bidi="ar_AE"/>
        </w:rPr>
        <w:t>.</w:t>
      </w:r>
    </w:p>
    <w:p>
      <w:pPr>
        <w:bidi/>
      </w:pPr>
      <w:r>
        <w:rPr>
          <w:rtl/>
          <w:cs/>
          <w:lang w:val="ar_AE" w:bidi="ar_AE"/>
        </w:rPr>
      </w:r>
      <w:r>
        <w:rPr>
          <w:rtl/>
          <w:cs/>
          <w:lang w:val="ar_AE" w:bidi="ar_AE"/>
        </w:rPr>
        <w:t xml:space="preserve">دعا الرجُل إليه ثلاثة من عبيده وأعطى كل واحد </w:t>
      </w:r>
      <w:r>
        <w:rPr>
          <w:b/>
          <w:rtl/>
          <w:cs/>
          <w:lang w:val="ar_AE" w:bidi="ar_AE"/>
        </w:rPr>
        <w:t>أكياسًا من العملات الذهبية أو الفضية</w:t>
      </w:r>
      <w:r>
        <w:rPr>
          <w:rtl/>
          <w:cs/>
          <w:lang w:val="ar_AE" w:bidi="ar_AE"/>
        </w:rPr>
        <w:t xml:space="preserve">. تُسمِّي بعض الترجمات الانجليزية حقيبة المال هذه </w:t>
      </w:r>
      <w:r>
        <w:rPr>
          <w:b/>
          <w:rtl/>
          <w:cs/>
          <w:lang w:val="ar_AE" w:bidi="ar_AE"/>
        </w:rPr>
        <w:t>وَزنة</w:t>
      </w:r>
      <w:r>
        <w:rPr>
          <w:rtl/>
          <w:cs/>
          <w:lang w:val="ar_AE" w:bidi="ar_AE"/>
        </w:rPr>
        <w:t xml:space="preserve">. تزِن </w:t>
      </w:r>
      <w:r>
        <w:rPr>
          <w:b/>
          <w:rtl/>
          <w:cs/>
          <w:lang w:val="ar_AE" w:bidi="ar_AE"/>
        </w:rPr>
        <w:t xml:space="preserve">حقيبة العُملات </w:t>
      </w:r>
      <w:r>
        <w:rPr>
          <w:rtl/>
          <w:cs/>
          <w:lang w:val="ar_AE" w:bidi="ar_AE"/>
        </w:rPr>
        <w:t xml:space="preserve"> هذه على الأرجح ألف عملة تقريبًا. كانت قيمة العُملات التي أعطاها الرجُل لكل عبد تعتمد على مهارة ذلك العبد وقدراته. أخذ اثنان من العبيد الوَزَنات التي أعطاهم سيدهم و</w:t>
      </w:r>
      <w:r>
        <w:rPr>
          <w:b/>
          <w:rtl/>
          <w:cs/>
          <w:lang w:val="ar_AE" w:bidi="ar_AE"/>
        </w:rPr>
        <w:t>تاجروا</w:t>
      </w:r>
      <w:r>
        <w:rPr>
          <w:rtl/>
          <w:cs/>
          <w:lang w:val="ar_AE" w:bidi="ar_AE"/>
        </w:rPr>
        <w:t xml:space="preserve"> بها. في هذه الحالة، تعني "تاجَر" إنجاز أعمال تجارية أو استثمار المال بطريقة تجني المزيد من المال.</w:t>
      </w:r>
    </w:p>
    <w:p>
      <w:pPr>
        <w:bidi/>
      </w:pPr>
      <w:r>
        <w:rPr>
          <w:rtl/>
          <w:cs/>
          <w:lang w:val="ar_AE" w:bidi="ar_AE"/>
        </w:rPr>
      </w:r>
      <w:r>
        <w:rPr>
          <w:rtl/>
          <w:cs/>
          <w:lang w:val="ar_AE" w:bidi="ar_AE"/>
        </w:rPr>
        <w:t xml:space="preserve">رجع الرجُل بعد مُدة طويلة وأراد أنْ </w:t>
      </w:r>
      <w:r>
        <w:rPr>
          <w:b/>
          <w:rtl/>
          <w:cs/>
          <w:lang w:val="ar_AE" w:bidi="ar_AE"/>
        </w:rPr>
        <w:t>يُصفِّي حساباته</w:t>
      </w:r>
      <w:r>
        <w:rPr>
          <w:rtl/>
          <w:cs/>
          <w:lang w:val="ar_AE" w:bidi="ar_AE"/>
        </w:rPr>
        <w:t xml:space="preserve"> مع عبيده. في هذه الحالة، "تصفية الحساب" تعني أنَّ الرجُل أراد أن يفحصَ ما فعله العبيد بأمواله. أراد أنْ يعطوه المال الذي ربحوا. كان اثنان من العبيد </w:t>
      </w:r>
      <w:r>
        <w:rPr>
          <w:b/>
          <w:rtl/>
          <w:cs/>
          <w:lang w:val="ar_AE" w:bidi="ar_AE"/>
        </w:rPr>
        <w:t>مُخلصَيْن</w:t>
      </w:r>
      <w:r>
        <w:rPr>
          <w:rtl/>
          <w:cs/>
          <w:lang w:val="ar_AE" w:bidi="ar_AE"/>
        </w:rPr>
        <w:t xml:space="preserve"> لسيدهما فكافأهما. مُخلص (أمين) تعني شخصًا جديرًا بالثقة ويمكن الاعتماد عليه. والأشخاص الأمناء يمكن الثقة بهم وهُم إلى ذلك يُظهرون الولاء للآخرين.</w:t>
      </w:r>
    </w:p>
    <w:p>
      <w:pPr>
        <w:bidi/>
      </w:pPr>
      <w:r>
        <w:rPr>
          <w:rtl/>
          <w:cs/>
          <w:lang w:val="ar_AE" w:bidi="ar_AE"/>
        </w:rPr>
      </w:r>
      <w:r>
        <w:rPr>
          <w:rtl/>
          <w:cs/>
          <w:lang w:val="ar_AE" w:bidi="ar_AE"/>
        </w:rPr>
        <w:t xml:space="preserve">لكن واحدًا من العبيد لم يفعل شيئًا بالمال الذي أعطاه سيده. لذا، أخبر الرجُل ذلك العبد بأنه </w:t>
      </w:r>
      <w:r>
        <w:rPr>
          <w:b/>
          <w:rtl/>
          <w:cs/>
          <w:lang w:val="ar_AE" w:bidi="ar_AE"/>
        </w:rPr>
        <w:t>شرير</w:t>
      </w:r>
      <w:r>
        <w:rPr>
          <w:rtl/>
          <w:cs/>
          <w:lang w:val="ar_AE" w:bidi="ar_AE"/>
        </w:rPr>
        <w:t xml:space="preserve"> و كسلان. الشر هو عندما يفعل شخص ما عمدًا شيئًا يضر بشخص آخر. استخدم الكلمة ذاتها التي استخدمتها في المقاطع السابقة للإشارة إلى الشخص الشرير. راجع "قاموس الكلمات الرئيسية" للاستزادة بالتعريف الكامل لمصطلح </w:t>
      </w:r>
      <w:r>
        <w:rPr>
          <w:rtl/>
          <w:cs/>
          <w:lang w:val="ar_AE" w:bidi="ar_AE"/>
        </w:rPr>
        <w:t>شر</w:t>
      </w:r>
      <w:r>
        <w:rPr>
          <w:rtl/>
          <w:cs/>
          <w:lang w:val="ar_AE" w:bidi="ar_AE"/>
        </w:rPr>
        <w:t>.</w:t>
      </w:r>
    </w:p>
    <w:p>
      <w:pPr>
        <w:bidi/>
      </w:pPr>
      <w:r>
        <w:rPr>
          <w:rtl/>
          <w:cs/>
          <w:lang w:val="ar_AE" w:bidi="ar_AE"/>
        </w:rPr>
      </w:r>
      <w:r>
        <w:rPr>
          <w:b/>
          <w:rtl/>
          <w:cs/>
          <w:lang w:val="ar_AE" w:bidi="ar_AE"/>
        </w:rPr>
        <w:t>البُكاء</w:t>
      </w:r>
      <w:r>
        <w:rPr>
          <w:rtl/>
          <w:cs/>
          <w:lang w:val="ar_AE" w:bidi="ar_AE"/>
        </w:rPr>
        <w:t xml:space="preserve"> يُشير إلى الأصوات العالية التي يُصدرها الناس عندما يكونون في حُزن وتأسُّف شديدَيْن. </w:t>
      </w:r>
      <w:r>
        <w:rPr>
          <w:b/>
          <w:rtl/>
          <w:cs/>
          <w:lang w:val="ar_AE" w:bidi="ar_AE"/>
        </w:rPr>
        <w:t>صرير الأسنان</w:t>
      </w:r>
      <w:r>
        <w:rPr>
          <w:rtl/>
          <w:cs/>
          <w:lang w:val="ar_AE" w:bidi="ar_AE"/>
        </w:rPr>
        <w:t xml:space="preserve"> يشير إلى احتكاك الأسنان بسبب الألم، والغضب، والمرارة. هكذا نجد أنَّ أولئك المُنفصلين عن الله إلى الأبد سيبتلعهم الحُزن. وحزنهم هذا سيجعلهم يبكون دون سيطرة ويجعلهم يصرُّون أسنانهم من الألم. ترجِم </w:t>
      </w:r>
      <w:r>
        <w:rPr>
          <w:b/>
          <w:rtl/>
          <w:cs/>
          <w:lang w:val="ar_AE" w:bidi="ar_AE"/>
        </w:rPr>
        <w:t>البكاء وصرير الأسنان</w:t>
      </w:r>
      <w:r>
        <w:rPr>
          <w:rtl/>
          <w:cs/>
          <w:lang w:val="ar_AE" w:bidi="ar_AE"/>
        </w:rPr>
        <w:t xml:space="preserve"> كما فعلت في مقاطع 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25:31–46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25: 31–46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لا يزال الرب يسوع يتحدث إلى تلاميذه الاثني عشر، كان يعلمهم بالأمثال ليُظهر لهم كيف يستعدون لعودته، وهنا يخبرهم بما ستكون عليه دينونته الأخيرة، فيلقي عدة مقاربات ليس أمثالًأ في الحقيقة مثل سابقاتها.</w:t>
      </w:r>
    </w:p>
    <w:p>
      <w:pPr>
        <w:bidi/>
      </w:pPr>
      <w:r>
        <w:rPr>
          <w:rtl/>
          <w:cs/>
          <w:lang w:val="ar_AE" w:bidi="ar_AE"/>
        </w:rPr>
      </w:r>
      <w:r>
        <w:rPr>
          <w:rtl/>
          <w:cs/>
          <w:lang w:val="ar_AE" w:bidi="ar_AE"/>
        </w:rPr>
        <w:t>فيبدأ بقوله: "وَمَتَى جَاءَ ٱبْنُ ٱلْإِنْسَانِ فِي مَجْدِهِ وَجَمِيعُ ٱلْمَلَائِكَةِ ٱلْقِدِّيسِينَ مَعَهُ، فَحِينَئِذٍ يَجْلِسُ عَلَى كُرْسِيِّ مَجْدِهِ". هذا التشبيه قريب للغاية من نبوات الدينونة الأخيرة من أسفار دانيال وزكريا في العهد القديم قبل ميلاد الرب يسوع. فالتلاميذ كانوا يعرفون تلك النبوات، وحتمًا ربطوا بين ما قاله الرب يسوع وما قاله هؤلاء الأنبياء قبل ذلك بمئات السنين. قبل ذلك، لم يفهم الشعب اليهودي أن تلك النبوات كانت عن الرب يسوع، لكنه الآن يوضح لتلاميذه أن تلك النبوات كانت تتحدث عنه.</w:t>
      </w:r>
    </w:p>
    <w:p>
      <w:pPr>
        <w:bidi/>
      </w:pPr>
      <w:r>
        <w:rPr>
          <w:rtl/>
          <w:cs/>
          <w:lang w:val="ar_AE" w:bidi="ar_AE"/>
        </w:rPr>
      </w:r>
      <w:r>
        <w:rPr>
          <w:rtl/>
          <w:cs/>
          <w:lang w:val="ar_AE" w:bidi="ar_AE"/>
        </w:rPr>
        <w:t>في مجموعة، توقَّفوا وتناقشوا في بعض القصص من ثقافتكم الشائعة بينكم؛ فهل من قصص تشبه هذه القصة تشاركون بأجزاء من كل منها فيعلم كل من يستمع، من أين نشأت القصة؟</w:t>
      </w:r>
    </w:p>
    <w:p>
      <w:pPr>
        <w:bidi/>
      </w:pPr>
      <w:r>
        <w:rPr>
          <w:rtl/>
          <w:cs/>
          <w:lang w:val="ar_AE" w:bidi="ar_AE"/>
        </w:rPr>
      </w:r>
      <w:r>
        <w:rPr>
          <w:rtl/>
          <w:cs/>
          <w:lang w:val="ar_AE" w:bidi="ar_AE"/>
        </w:rPr>
        <w:t>ستلاحظون أن مصطلح ابن الانسان أحد الألقاب التي تكرر ذكرها في بشارة متى، وأول ذكر له في العموم في سفر دانيال وأشار إلى شخص منحه الله كل سلطة وقوة! فبسماع التلاميذ هذا، يدركون أن الرب يسوع هو الشخص الذي منحه الله كل قوة وسلطان،</w:t>
      </w:r>
    </w:p>
    <w:p>
      <w:pPr>
        <w:bidi/>
      </w:pPr>
      <w:r>
        <w:rPr>
          <w:rtl/>
          <w:cs/>
          <w:lang w:val="ar_AE" w:bidi="ar_AE"/>
        </w:rPr>
      </w:r>
      <w:r>
        <w:rPr>
          <w:rtl/>
          <w:cs/>
          <w:lang w:val="ar_AE" w:bidi="ar_AE"/>
        </w:rPr>
        <w:t>إذ يُشير تعبير كرسي إلى عرش الله في السماء. والعرش هو كرسي مرتفع يجلس علسه الملك في أدائه لواجباته الملكية مثل الاستماع لقضايا شعبه وإصدار أحكامه، وفي أحيان كان العرش مرتفعًا، فيصعد الملك عدة درجات ليجلس عليه، وكان يوجد في قاعة الحُكم أو قاعة العرش. وبالإضافة إلى كونه كرسي مادي يجلس عليه الملك، فهو أيضًا رمزًا لسلطة الملك ومملكته، كما إن صورة تجمع كل الأمم حول ابن الإنسان أمام كرسي الدينونة ذُكرت للمرة الأولى في سفر يوئيل. مجددًا، بقوله هذه الكلمات، يخبر الرب يسوع تلاميذه أنه ابن الإنسان الذي تنبأت عنه الكتب المقدسة، فهو الحائز على قوة الله وسلطاه ليدين كل سكان الأرض في يوم الدينونة.</w:t>
      </w:r>
    </w:p>
    <w:p>
      <w:pPr>
        <w:bidi/>
      </w:pPr>
      <w:r>
        <w:rPr>
          <w:rtl/>
          <w:cs/>
          <w:lang w:val="ar_AE" w:bidi="ar_AE"/>
        </w:rPr>
      </w:r>
      <w:r>
        <w:rPr>
          <w:rtl/>
          <w:cs/>
          <w:lang w:val="ar_AE" w:bidi="ar_AE"/>
        </w:rPr>
        <w:t>في مجموعة، توقَّفوا وتناقشوا في الأمور الخاصة التي لا يستخدمها سوى القادة الأكثر أهمية في ثقافتكم. هل من أشياء معينة لا يُسمح باستخدامها إلا سواهم أو أماكن غير مصرح بدخولها، أو بالنوم بداخلها أو بالجلوس عليها إلا سواهم؟</w:t>
      </w:r>
    </w:p>
    <w:p>
      <w:pPr>
        <w:bidi/>
      </w:pPr>
      <w:r>
        <w:rPr>
          <w:rtl/>
          <w:cs/>
          <w:lang w:val="ar_AE" w:bidi="ar_AE"/>
        </w:rPr>
      </w:r>
      <w:r>
        <w:rPr>
          <w:rtl/>
          <w:cs/>
          <w:lang w:val="ar_AE" w:bidi="ar_AE"/>
        </w:rPr>
        <w:t>ويقول الرب يسوع إنه سيفصل الخراف عن الجداء؛ وفي هذا الجزء من العالم، تبدو الخراف والماعز متشابهة جدًا، وغالبًا ما تيرسلان إلى المراعي معًا، فالراعي وحده مَن يستطيع فصل الخراف عن الجداء لأنه يرعاهم من قرب طوال الوقت، لكن من الصعب على أي شخص آخر ملاحظة الفروقات بينهم.</w:t>
      </w:r>
    </w:p>
    <w:p>
      <w:pPr>
        <w:bidi/>
      </w:pPr>
      <w:r>
        <w:rPr>
          <w:rtl/>
          <w:cs/>
          <w:lang w:val="ar_AE" w:bidi="ar_AE"/>
        </w:rPr>
      </w:r>
      <w:r>
        <w:rPr>
          <w:rtl/>
          <w:cs/>
          <w:lang w:val="ar_AE" w:bidi="ar_AE"/>
        </w:rPr>
        <w:t>في فريق، توقَّفوا وتناقشوا في هذا السؤال: هل في ثقافتكم حيوانات متشابهة لدرجة أنه عليكم التدقيق لتحديد الاختلافات بينهم؟</w:t>
      </w:r>
    </w:p>
    <w:p>
      <w:pPr>
        <w:bidi/>
      </w:pPr>
      <w:r>
        <w:rPr>
          <w:rtl/>
          <w:cs/>
          <w:lang w:val="ar_AE" w:bidi="ar_AE"/>
        </w:rPr>
      </w:r>
      <w:r>
        <w:rPr>
          <w:rtl/>
          <w:cs/>
          <w:lang w:val="ar_AE" w:bidi="ar_AE"/>
        </w:rPr>
        <w:t>قد ترغبون في إطلاع فريقكم على صورة لخروف وجدي من هذا الجزء من العالم.</w:t>
      </w:r>
    </w:p>
    <w:p>
      <w:pPr>
        <w:bidi/>
      </w:pPr>
      <w:r>
        <w:rPr>
          <w:rtl/>
          <w:cs/>
          <w:lang w:val="ar_AE" w:bidi="ar_AE"/>
        </w:rPr>
      </w:r>
      <w:r>
        <w:rPr>
          <w:rtl/>
          <w:cs/>
          <w:lang w:val="ar_AE" w:bidi="ar_AE"/>
        </w:rPr>
        <w:t>فالراعي أو الرب يسوع سيضع الخراف عن يمينه والجداء عن يساره. وفي الثقافة اليهودية، اليمين يرمز إلى الخير والقوة، لذا فهو جانب البركة، أما اليسار كان يرمز إلى الشر والضعف، لذا فهو جانب النقمة.</w:t>
      </w:r>
    </w:p>
    <w:p>
      <w:pPr>
        <w:bidi/>
      </w:pPr>
      <w:r>
        <w:rPr>
          <w:rtl/>
          <w:cs/>
          <w:lang w:val="ar_AE" w:bidi="ar_AE"/>
        </w:rPr>
      </w:r>
      <w:r>
        <w:rPr>
          <w:rtl/>
          <w:cs/>
          <w:lang w:val="ar_AE" w:bidi="ar_AE"/>
        </w:rPr>
        <w:t>في فريق، توقفوا وتناقشوا في هذا السؤال: ما الأشياء التي يُجمع عليها الجميع في ثقافتك بأنها ترمز إلى الخير أو الشر؟</w:t>
      </w:r>
    </w:p>
    <w:p>
      <w:pPr>
        <w:bidi/>
      </w:pPr>
      <w:r>
        <w:rPr>
          <w:rtl/>
          <w:cs/>
          <w:lang w:val="ar_AE" w:bidi="ar_AE"/>
        </w:rPr>
      </w:r>
      <w:r>
        <w:rPr>
          <w:rtl/>
          <w:cs/>
          <w:lang w:val="ar_AE" w:bidi="ar_AE"/>
        </w:rPr>
        <w:t>فيكمل الرب يسوع تعليمه ويقول: "تَعَالَوْا يا مُبَارَكِي أَبِي"؛ وهذا يوضح لنا بدوره أن الملك هو الرب يسوع لأنه يدعو الله "أبي"، وكلمة "مباركي" تعني أكثر من مجرد سُعداء، فهؤلاء البشر يستمتعون بنعمة الله. ويدعوهم الملك قائلًا: "رِثُوا ٱلْمَلَكُوتَ ٱلْمُعَدَّ لَكُمْ مُنْذُ تَأْسِيسِ ٱلْعَالَمِ"؛ فالذين باركهم الله هم لا رعاياه الذين يستمتعون ببركات ملكوته فحسب، إنما سيحكمون مع المسيح أيضًا. لقد أُعِدَّ مُلكُهم لهم منذُ ما قبل خَلقِ العالم، أي قبل خلق الكون.</w:t>
      </w:r>
    </w:p>
    <w:p>
      <w:pPr>
        <w:bidi/>
      </w:pPr>
      <w:r>
        <w:rPr>
          <w:rtl/>
          <w:cs/>
          <w:lang w:val="ar_AE" w:bidi="ar_AE"/>
        </w:rPr>
      </w:r>
      <w:r>
        <w:rPr>
          <w:rtl/>
          <w:cs/>
          <w:lang w:val="ar_AE" w:bidi="ar_AE"/>
        </w:rPr>
        <w:t>يشير ضمير الملكية "لكم" هنا إلى خاصة الله من شعبه قبل ميلادهم، أو قد تشير إلى كل من أمن بالرب يسوع قبيل الدينونة الأخيرة.</w:t>
      </w:r>
    </w:p>
    <w:p>
      <w:pPr>
        <w:bidi/>
      </w:pPr>
      <w:r>
        <w:rPr>
          <w:rtl/>
          <w:cs/>
          <w:lang w:val="ar_AE" w:bidi="ar_AE"/>
        </w:rPr>
      </w:r>
      <w:r>
        <w:rPr>
          <w:rtl/>
          <w:cs/>
          <w:lang w:val="ar_AE" w:bidi="ar_AE"/>
        </w:rPr>
        <w:t>ثم في "لأني" يأتي بسبب مباركته إياهم؛ فيسرد الأشياء التي فعلوها له، لاسيما إطعامه في جوعه، وسقيه في عطشه، وتأويته في غربته، وكسيه في عُريه، وافتقاده في مرضه وسجنه. فثقافة الناس في هذا الزمان والمكان تكرم فعل هذه الفضائل؛ كان ينادون بحسن الضيافة والكرم، لكن لم يطبقها الجميع كما ينادون.</w:t>
      </w:r>
    </w:p>
    <w:p>
      <w:pPr>
        <w:bidi/>
      </w:pPr>
      <w:r>
        <w:rPr>
          <w:rtl/>
          <w:cs/>
          <w:lang w:val="ar_AE" w:bidi="ar_AE"/>
        </w:rPr>
      </w:r>
      <w:r>
        <w:rPr>
          <w:rtl/>
          <w:cs/>
          <w:lang w:val="ar_AE" w:bidi="ar_AE"/>
        </w:rPr>
        <w:t>في فريق، توقفوا وتناقشوا: ما تصور ثقافتك عن معاملة الناس بعضهم بعضًا حتى تعتبرهم كرماء وصالحين؟ ما السلوكيات التي تميز بين حُسن الضيافة وغيرها؟</w:t>
      </w:r>
    </w:p>
    <w:p>
      <w:pPr>
        <w:bidi/>
      </w:pPr>
      <w:r>
        <w:rPr>
          <w:rtl/>
          <w:cs/>
          <w:lang w:val="ar_AE" w:bidi="ar_AE"/>
        </w:rPr>
      </w:r>
      <w:r>
        <w:rPr>
          <w:rtl/>
          <w:cs/>
          <w:lang w:val="ar_AE" w:bidi="ar_AE"/>
        </w:rPr>
        <w:t>أما الأبرار الذين عن يمنيه ويقبلهم يتفاجؤون مما يقوله الملك، فيسألونه عنه قائلين، "يَا رَبُّ" بمعنى يا سيد؛ فهم لا يتذكرون كيف ومتى فعلوا هذا معه، فجيبهم الملك: "ٱلْحَقَّ أَقُولُ لَكُمْ" الجملة التي دومًا على لسان الرب يسوع في بشارة متى، وتعني أنه يخبرهم بحق مهم عن الله، يقول إنه أينما ووقتما فعلوا أي من هذه الأفعال "بِأَحَدِ إِخْوَتِي هَؤُلَاءِ ٱلْأَصَاغِرِ"، فقد فعلوها معه هو شخصيًا! كما في موضع سابق في بشارة متى استخدم الرب يسوع لفظتي "إِخْوَتِي" و"ٱلْأَصَاغِرِ" إشارة إلى أتباعه الين يؤمنون به. فهو يقولها كلما يظهر أي من أتباعه هذه المحبة للآخر، في كأنه أظهر هذه المحبة نحو الرب يسوع نفسه.</w:t>
      </w:r>
    </w:p>
    <w:p>
      <w:pPr>
        <w:bidi/>
      </w:pPr>
      <w:r>
        <w:rPr>
          <w:rtl/>
          <w:cs/>
          <w:lang w:val="ar_AE" w:bidi="ar_AE"/>
        </w:rPr>
      </w:r>
      <w:r>
        <w:rPr>
          <w:rtl/>
          <w:cs/>
          <w:lang w:val="ar_AE" w:bidi="ar_AE"/>
        </w:rPr>
        <w:t>ثم يقول الملك للذين عن يساره: "ٱذْهَبُوا عَنِّي يا مَلَاعِينُ إِلَى ٱلنَّارِ ٱلْأَبَدِيَّةِ ٱلْمُعَدَّةِ لِإِبْلِيسَ وَمَلَائِكَتِهِ". فالذين عن يساره تلقوا نقيض ما تلقاه من عن يمينه! فبدلًا من دعوتهم إلى حضرته، طردهم ليغادروه؛ وبدلًا من أن يباركهم أبوه، لعنهم؛ وبدلًا من ينالوا الملكوت، ألقوا في النار الأبدية المعد لإبليس وملائكته.</w:t>
      </w:r>
    </w:p>
    <w:p>
      <w:pPr>
        <w:bidi/>
      </w:pPr>
      <w:r>
        <w:rPr>
          <w:rtl/>
          <w:cs/>
          <w:lang w:val="ar_AE" w:bidi="ar_AE"/>
        </w:rPr>
      </w:r>
      <w:r>
        <w:rPr>
          <w:rtl/>
          <w:cs/>
          <w:lang w:val="ar_AE" w:bidi="ar_AE"/>
        </w:rPr>
        <w:t>ومجددًا في لفظة "لأن" يوضح الرب يسوع سبب لعن الله لهم؛ فيسرد القائمة ذاتها التي فعلها الأبرار، لكن هنا الملعونين لم يفعلوا أي منها؛ فلم يطعموا جوعه ولم يسقوا عطشه ولم يأووه في غربته ولم يستروا عُريه، ولم يفتقدوه في مرضه أو سجنه!</w:t>
      </w:r>
    </w:p>
    <w:p>
      <w:pPr>
        <w:bidi/>
      </w:pPr>
      <w:r>
        <w:rPr>
          <w:rtl/>
          <w:cs/>
          <w:lang w:val="ar_AE" w:bidi="ar_AE"/>
        </w:rPr>
      </w:r>
      <w:r>
        <w:rPr>
          <w:rtl/>
          <w:cs/>
          <w:lang w:val="ar_AE" w:bidi="ar_AE"/>
        </w:rPr>
        <w:t>ومجددًا يقول: "ٱلْحَقَّ أَقُولُ لَكُمْ" لأنهم يخبرهم ويجبهم بحق أصيل في الله، فيقول بما أنكم لم تفعلوا من هذه مع أي من أخوتي الأصاغر، فلم يفعلوا أي منها مع الرب يسوع نفسه!</w:t>
      </w:r>
    </w:p>
    <w:p>
      <w:pPr>
        <w:bidi/>
      </w:pPr>
      <w:r>
        <w:rPr>
          <w:rtl/>
          <w:cs/>
          <w:lang w:val="ar_AE" w:bidi="ar_AE"/>
        </w:rPr>
      </w:r>
      <w:r>
        <w:rPr>
          <w:rtl/>
          <w:cs/>
          <w:lang w:val="ar_AE" w:bidi="ar_AE"/>
        </w:rPr>
        <w:t>ويختم تعليمه بقوله إن الملعونين سينالون دينونة أبدية، أما الأبرار فحياة أبدية.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ستساعدون المجموعة على تصور هذه القصة. تُساعدون المجموعة على تعريف المشاهد والأماكن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يسوع يخبر تلاميذه كيف ستكون الدينونة الأخيرة، عندما يأتي ابن الإنسان ليدين الأمم. فيقول إن ابن الإنسان سوف يأتي في مجده ومعه ملائكته من حوله، ويجلس على عرشه المجيد، وجميع الأمم ستكون أمامه تنتظر حكمه. ويستخدم يسوع صورة الراعي ليساعدهم أن يتصوّروا كيف سييُمَيِّزُ ابن الإنسان الناس بَعْضَهُمْ مِنْ بَعْضٍ كَمَا يُمَيِّزُ الرَّاعِي الْخِرَافَ مِنَ الْجِدَاءِ. ليضع الغنم عن يمينه والجداء عن يساره.</w:t>
      </w:r>
    </w:p>
    <w:p>
      <w:pPr>
        <w:bidi/>
      </w:pPr>
      <w:r>
        <w:rPr>
          <w:rtl/>
          <w:cs/>
          <w:lang w:val="ar_AE" w:bidi="ar_AE"/>
        </w:rPr>
      </w:r>
      <w:r>
        <w:rPr>
          <w:b/>
          <w:rtl/>
          <w:cs/>
          <w:lang w:val="ar_AE" w:bidi="ar_AE"/>
        </w:rPr>
        <w:t>المشهد الثاني:</w:t>
      </w:r>
      <w:r>
        <w:rPr>
          <w:rtl/>
          <w:cs/>
          <w:lang w:val="ar_AE" w:bidi="ar_AE"/>
        </w:rPr>
        <w:t xml:space="preserve"> بعد ذلك يرحّب بالذين باركهم الله ليأتوا ويرثوا الملكوت الذي أعدّه الله لهم منذ تأسيس العالم. ويخبر يسوع الأبرار إنهم مباركون لأنهم عندما رأوه محتاجًا ساعدوه. لا يتذكّر الأبرار أنهم ساعدوه، فيسألونه: متى فعلنا هذا؟ا فيجيب الملك إنه كلّما ساعدوا واحدًا من إخوته الأصاغر، فقد ساعدوا الملك نفسه.</w:t>
      </w:r>
    </w:p>
    <w:p>
      <w:pPr>
        <w:bidi/>
      </w:pPr>
      <w:r>
        <w:rPr>
          <w:rtl/>
          <w:cs/>
          <w:lang w:val="ar_AE" w:bidi="ar_AE"/>
        </w:rPr>
      </w:r>
      <w:r>
        <w:rPr>
          <w:b/>
          <w:rtl/>
          <w:cs/>
          <w:lang w:val="ar_AE" w:bidi="ar_AE"/>
        </w:rPr>
        <w:t>المشهد الثالث:</w:t>
      </w:r>
      <w:r>
        <w:rPr>
          <w:rtl/>
          <w:cs/>
          <w:lang w:val="ar_AE" w:bidi="ar_AE"/>
        </w:rPr>
        <w:t xml:space="preserve"> ثم يقول الملك للذين لعنهم الله أن يبتعدوا عنه ويذهبوا إلى النار الأبدية المعدّة لإبليس وملائكته. ويوضّح لهم أنهم ملعونون لأنهم عندما رأوه محتاجًا لم يساعدوه. وهم لا يتذكّرون أنهم رأوه محتاجًا ولم يساعدوه، فيسألونه: متى حدث ذلك؟ فيقول الملك إنه كلّما رأوا واحدًا من أخوته الأصاغر محتاجًا ولم يساعدوه، فإنهم لم يساعدوا الملك نفسه.</w:t>
      </w:r>
    </w:p>
    <w:p>
      <w:pPr>
        <w:bidi/>
      </w:pPr>
      <w:r>
        <w:rPr>
          <w:rtl/>
          <w:cs/>
          <w:lang w:val="ar_AE" w:bidi="ar_AE"/>
        </w:rPr>
      </w:r>
      <w:r>
        <w:rPr>
          <w:b/>
          <w:rtl/>
          <w:cs/>
          <w:lang w:val="ar_AE" w:bidi="ar_AE"/>
        </w:rPr>
        <w:t>المشهد الرابع:</w:t>
      </w:r>
      <w:r>
        <w:rPr>
          <w:rtl/>
          <w:cs/>
          <w:lang w:val="ar_AE" w:bidi="ar_AE"/>
        </w:rPr>
        <w:t xml:space="preserve"> يقول يسوع إن الملعونين سيذهبون إلى العقاب الأبدي، وأما الأبرار فإلى الحياة الأبدية.</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 الاثني عشر الأقرب إلى الرب يسوع</w:t>
      </w:r>
    </w:p>
    <w:p>
      <w:pPr>
        <w:pStyle w:val="ListBullet"/>
        <w:bidi/>
        <w:spacing w:line="240" w:lineRule="auto"/>
        <w:ind w:left="720"/>
      </w:pPr>
      <w:r>
        <w:rPr>
          <w:rtl/>
          <w:cs/>
          <w:lang w:val="ar_AE" w:bidi="ar_AE"/>
        </w:rPr>
      </w:r>
      <w:r>
        <w:rPr>
          <w:rtl/>
          <w:cs/>
          <w:lang w:val="ar_AE" w:bidi="ar_AE"/>
        </w:rPr>
        <w:t>الملائكة</w:t>
      </w:r>
    </w:p>
    <w:p>
      <w:pPr>
        <w:pStyle w:val="ListBullet"/>
        <w:bidi/>
        <w:spacing w:line="240" w:lineRule="auto"/>
        <w:ind w:left="720"/>
      </w:pPr>
      <w:r>
        <w:rPr>
          <w:rtl/>
          <w:cs/>
          <w:lang w:val="ar_AE" w:bidi="ar_AE"/>
        </w:rPr>
      </w:r>
      <w:r>
        <w:rPr>
          <w:rtl/>
          <w:cs/>
          <w:lang w:val="ar_AE" w:bidi="ar_AE"/>
        </w:rPr>
        <w:t>ملك (يسوع)</w:t>
      </w:r>
    </w:p>
    <w:p>
      <w:pPr>
        <w:pStyle w:val="ListBullet"/>
        <w:bidi/>
        <w:spacing w:line="240" w:lineRule="auto"/>
        <w:ind w:left="720"/>
      </w:pPr>
      <w:r>
        <w:rPr>
          <w:rtl/>
          <w:cs/>
          <w:lang w:val="ar_AE" w:bidi="ar_AE"/>
        </w:rPr>
      </w:r>
      <w:r>
        <w:rPr>
          <w:rtl/>
          <w:cs/>
          <w:lang w:val="ar_AE" w:bidi="ar_AE"/>
        </w:rPr>
        <w:t>الأمم (شعوب مختلفة كثيرة)</w:t>
      </w:r>
    </w:p>
    <w:p>
      <w:pPr>
        <w:pStyle w:val="ListBullet"/>
        <w:bidi/>
        <w:spacing w:line="240" w:lineRule="auto"/>
        <w:ind w:left="720"/>
      </w:pPr>
      <w:r>
        <w:rPr>
          <w:rtl/>
          <w:cs/>
          <w:lang w:val="ar_AE" w:bidi="ar_AE"/>
        </w:rPr>
      </w:r>
      <w:r>
        <w:rPr>
          <w:rtl/>
          <w:cs/>
          <w:lang w:val="ar_AE" w:bidi="ar_AE"/>
        </w:rPr>
        <w:t>إبليس</w:t>
      </w:r>
    </w:p>
    <w:p>
      <w:pPr>
        <w:pStyle w:val="ListBullet"/>
        <w:bidi/>
        <w:spacing w:line="240" w:lineRule="auto"/>
        <w:ind w:left="720"/>
      </w:pPr>
      <w:r>
        <w:rPr>
          <w:rtl/>
          <w:cs/>
          <w:lang w:val="ar_AE" w:bidi="ar_AE"/>
        </w:rPr>
      </w:r>
      <w:r>
        <w:rPr>
          <w:rtl/>
          <w:cs/>
          <w:lang w:val="ar_AE" w:bidi="ar_AE"/>
        </w:rPr>
        <w:t>ملائكة إبليس (شياطين)</w:t>
      </w:r>
    </w:p>
    <w:p>
      <w:pPr>
        <w:pStyle w:val="ListBullet"/>
        <w:bidi/>
        <w:spacing w:line="240" w:lineRule="auto"/>
        <w:ind w:left="720"/>
      </w:pPr>
      <w:r>
        <w:rPr>
          <w:rtl/>
          <w:cs/>
          <w:lang w:val="ar_AE" w:bidi="ar_AE"/>
        </w:rPr>
      </w:r>
      <w:r>
        <w:rPr>
          <w:rtl/>
          <w:cs/>
          <w:lang w:val="ar_AE" w:bidi="ar_AE"/>
        </w:rPr>
        <w:t>شخص جائع، اختياري</w:t>
      </w:r>
    </w:p>
    <w:p>
      <w:pPr>
        <w:pStyle w:val="ListBullet"/>
        <w:bidi/>
        <w:spacing w:line="240" w:lineRule="auto"/>
        <w:ind w:left="720"/>
      </w:pPr>
      <w:r>
        <w:rPr>
          <w:rtl/>
          <w:cs/>
          <w:lang w:val="ar_AE" w:bidi="ar_AE"/>
        </w:rPr>
      </w:r>
      <w:r>
        <w:rPr>
          <w:rtl/>
          <w:cs/>
          <w:lang w:val="ar_AE" w:bidi="ar_AE"/>
        </w:rPr>
        <w:t>شخص عطشان، اختياري</w:t>
      </w:r>
    </w:p>
    <w:p>
      <w:pPr>
        <w:pStyle w:val="ListBullet"/>
        <w:bidi/>
        <w:spacing w:line="240" w:lineRule="auto"/>
        <w:ind w:left="720"/>
      </w:pPr>
      <w:r>
        <w:rPr>
          <w:rtl/>
          <w:cs/>
          <w:lang w:val="ar_AE" w:bidi="ar_AE"/>
        </w:rPr>
      </w:r>
      <w:r>
        <w:rPr>
          <w:rtl/>
          <w:cs/>
          <w:lang w:val="ar_AE" w:bidi="ar_AE"/>
        </w:rPr>
        <w:t>شخص عريان، اختياري</w:t>
      </w:r>
    </w:p>
    <w:p>
      <w:pPr>
        <w:pStyle w:val="ListBullet"/>
        <w:bidi/>
        <w:spacing w:line="240" w:lineRule="auto"/>
        <w:ind w:left="720"/>
      </w:pPr>
      <w:r>
        <w:rPr>
          <w:rtl/>
          <w:cs/>
          <w:lang w:val="ar_AE" w:bidi="ar_AE"/>
        </w:rPr>
      </w:r>
      <w:r>
        <w:rPr>
          <w:rtl/>
          <w:cs/>
          <w:lang w:val="ar_AE" w:bidi="ar_AE"/>
        </w:rPr>
        <w:t>شخص مريض، اختياري</w:t>
      </w:r>
    </w:p>
    <w:p>
      <w:pPr>
        <w:pStyle w:val="ListBullet"/>
        <w:bidi/>
        <w:spacing w:line="240" w:lineRule="auto"/>
        <w:ind w:left="720"/>
      </w:pPr>
      <w:r>
        <w:rPr>
          <w:rtl/>
          <w:cs/>
          <w:lang w:val="ar_AE" w:bidi="ar_AE"/>
        </w:rPr>
      </w:r>
      <w:r>
        <w:rPr>
          <w:rtl/>
          <w:cs/>
          <w:lang w:val="ar_AE" w:bidi="ar_AE"/>
        </w:rPr>
        <w:t>شخص مسجون، اختياري</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يسوع يتحدث مع تلاميذه الاثني عشر المُقرّبين إليه، لكن قد يكون من المفيد تمثيل المشهد الذي يصفه. في قصته هذه يتكلم يسوع عن ابن الإنسان كملك. قد تحتاج أن يكون هناك ممثل آخر يؤدي دور ابن الإنسان حتى يتمكّن يسوع من متابعة سرد القصة لتلاميذه، لكن تذكّر أن ابن الإنسان، الذي هو يسوع نفسه، هو الملك في هذه القصة.</w:t>
      </w:r>
    </w:p>
    <w:p>
      <w:pPr>
        <w:bidi/>
      </w:pPr>
      <w:r>
        <w:rPr>
          <w:rtl/>
          <w:cs/>
          <w:lang w:val="ar_AE" w:bidi="ar_AE"/>
        </w:rPr>
      </w:r>
      <w:r>
        <w:rPr>
          <w:rtl/>
          <w:cs/>
          <w:lang w:val="ar_AE" w:bidi="ar_AE"/>
        </w:rPr>
        <w:t>المشهد الذي يصفه يسوع يبدو وكأنه يحدث في السماء، في مكان عرش الله، حيث يجلس يسوع في مجده على عرشه وحوله جميع الملائكة، والأمم أمامه ينتظرون أن يدينهم. ينبغي ليسوع أن يبدو أن له السلطان وقوة الله. الملائكة كائنات روحية فائقة للطبيعة، لذا يجب أن يظهروا بشكل مختلف عن الناس العاديين. وهناك حاجة لعدد كبير من الأشخاص لتمثيل دور الأمم، لأن الأمم تعني جميع الشعوب التي عاشت منذ آدم وحواء.</w:t>
      </w:r>
    </w:p>
    <w:p>
      <w:pPr>
        <w:bidi/>
      </w:pPr>
      <w:r>
        <w:rPr>
          <w:rtl/>
          <w:cs/>
          <w:lang w:val="ar_AE" w:bidi="ar_AE"/>
        </w:rPr>
      </w:r>
      <w:r>
        <w:rPr>
          <w:rtl/>
          <w:cs/>
          <w:lang w:val="ar_AE" w:bidi="ar_AE"/>
        </w:rPr>
        <w:t>يسوع يقول إن ابن الإنسان يُمَيِّزُ الناس كما يُمَيِّزُ الراعي الخراف عن الجداء، لكن قصته في الحقيقة لا تحتوي على خراف ولا جداء. إنما هو يُميّز بعضهم من بعض، ويرسل بعضهم إلى يمينه وآخرون إلى يساره.</w:t>
      </w:r>
    </w:p>
    <w:p>
      <w:pPr>
        <w:bidi/>
      </w:pPr>
      <w:r>
        <w:rPr>
          <w:rtl/>
          <w:cs/>
          <w:lang w:val="ar_AE" w:bidi="ar_AE"/>
        </w:rPr>
      </w:r>
      <w:r>
        <w:rPr>
          <w:rtl/>
          <w:cs/>
          <w:lang w:val="ar_AE" w:bidi="ar_AE"/>
        </w:rPr>
        <w:t>ثم يقول الملك للذين عن يمينه: «تَعَالَوْا يَا مُبَارَكِي أَبِي، رِثُوا الْمَلَكُوتَ الْمُعَدَّ لَكُمْ مُنْذُ تَأْسِيسِ الْعَالَمِ.». ويشرح لهم كل ما فعلوه ليستحقّوا أن يرثوا الملكوت. فيسأله المُبارَكون: متى فعلنا كل هذه الأمور؟ فيُجيبهم أن كل ما فعلوه بِأَحَدِ إِخْوَتِه هؤُلاَءِ الأَصَاغِرِ، فقد فعلوه معه هو.</w:t>
      </w:r>
    </w:p>
    <w:p>
      <w:pPr>
        <w:bidi/>
      </w:pPr>
      <w:r>
        <w:rPr>
          <w:rtl/>
          <w:cs/>
          <w:lang w:val="ar_AE" w:bidi="ar_AE"/>
        </w:rPr>
      </w:r>
      <w:r>
        <w:rPr>
          <w:rtl/>
          <w:cs/>
          <w:lang w:val="ar_AE" w:bidi="ar_AE"/>
        </w:rPr>
        <w:t>في هذه اللحظة، يمكنك أن تجعل بعض الممثلين يؤدّون أدوار الجائعين، والعطاش، والعراة، والمرضى، والمسجونين، وأن يقوم ممثل أو أكثر بدور الشخص المُبارَك الذي يساعد كل واحد منهم. أو يمكن الاكتفاء بجعل الملك يقول الكلمات فقط.</w:t>
      </w:r>
    </w:p>
    <w:p>
      <w:pPr>
        <w:bidi/>
      </w:pPr>
      <w:r>
        <w:rPr>
          <w:rtl/>
          <w:cs/>
          <w:lang w:val="ar_AE" w:bidi="ar_AE"/>
        </w:rPr>
      </w:r>
      <w:r>
        <w:rPr>
          <w:rtl/>
          <w:cs/>
          <w:lang w:val="ar_AE" w:bidi="ar_AE"/>
        </w:rPr>
        <w:t>ثم يقول الملك للذين عن يساره: «اذْهَبُوا عَنِّي يَا مَلاَعِينُ إِلَى النَّارِ الأَبَدِيَّةِ الْمُعَدَّةِ لإِبْلِيسَ وَمَلاَئِكَتِهِ». ويشرح لهم ما فعلوه ليستحقّوا اللعنة، فيسألونه: متى رأيناك محتاجًا ولم نساعدك؟ فيُجيبهم أنه كما لم يساعدوا أَحَدِ إِخْوَتِه هؤُلاَءِ الأَصَاغِر، فهم لم يساعدوه هو. يستخدم الملك نفس الأسلوب الذي استخدمه مع المُبارَكين، لكن بشكل معاكس، فالملعونون فعلوا عكس ما فعله المُبارَكون.</w:t>
      </w:r>
    </w:p>
    <w:p>
      <w:pPr>
        <w:bidi/>
      </w:pPr>
      <w:r>
        <w:rPr>
          <w:rtl/>
          <w:cs/>
          <w:lang w:val="ar_AE" w:bidi="ar_AE"/>
        </w:rPr>
      </w:r>
      <w:r>
        <w:rPr>
          <w:rtl/>
          <w:cs/>
          <w:lang w:val="ar_AE" w:bidi="ar_AE"/>
        </w:rPr>
        <w:t>مرة أخرى، يمكنك أن تجعل بعض الممثلين يؤدّون أدوار الجائعين، والعطاش، والعراة، والمرضى، والمسجونين، وأن يقوم ممثل أو أكثر بدور الشخص الملعون الذي لا يساعد أيًّا منهم. أو يمكن الاكتفاء بجعل الملك يقول الكلمات فقط.</w:t>
      </w:r>
    </w:p>
    <w:p>
      <w:pPr>
        <w:bidi/>
      </w:pPr>
      <w:r>
        <w:rPr>
          <w:rtl/>
          <w:cs/>
          <w:lang w:val="ar_AE" w:bidi="ar_AE"/>
        </w:rPr>
      </w:r>
      <w:r>
        <w:rPr>
          <w:rtl/>
          <w:cs/>
          <w:lang w:val="ar_AE" w:bidi="ar_AE"/>
        </w:rPr>
        <w:t>ثم يتوجّه يسوع إلى تلاميذه ويخبرهم أن الملعونين سيمضون إلى عَذَابٍ أَبَدِيٍّ وَالأَبْرَارُ إِلَى حَيَاةٍ أَبَدِيَّةٍ.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تلاميذ يسوع الاثني عشر الأقرب إلى الرب يسوع</w:t>
      </w:r>
    </w:p>
    <w:p>
      <w:pPr>
        <w:pStyle w:val="ListBullet"/>
        <w:bidi/>
        <w:spacing w:line="240" w:lineRule="auto"/>
        <w:ind w:left="720"/>
      </w:pPr>
      <w:r>
        <w:rPr>
          <w:rtl/>
          <w:cs/>
          <w:lang w:val="ar_AE" w:bidi="ar_AE"/>
        </w:rPr>
      </w:r>
      <w:r>
        <w:rPr>
          <w:rtl/>
          <w:cs/>
          <w:lang w:val="ar_AE" w:bidi="ar_AE"/>
        </w:rPr>
        <w:t>الملائكة</w:t>
      </w:r>
    </w:p>
    <w:p>
      <w:pPr>
        <w:pStyle w:val="ListBullet"/>
        <w:bidi/>
        <w:spacing w:line="240" w:lineRule="auto"/>
        <w:ind w:left="720"/>
      </w:pPr>
      <w:r>
        <w:rPr>
          <w:rtl/>
          <w:cs/>
          <w:lang w:val="ar_AE" w:bidi="ar_AE"/>
        </w:rPr>
      </w:r>
      <w:r>
        <w:rPr>
          <w:rtl/>
          <w:cs/>
          <w:lang w:val="ar_AE" w:bidi="ar_AE"/>
        </w:rPr>
        <w:t>ملك (يسوع)</w:t>
      </w:r>
    </w:p>
    <w:p>
      <w:pPr>
        <w:pStyle w:val="ListBullet"/>
        <w:bidi/>
        <w:spacing w:line="240" w:lineRule="auto"/>
        <w:ind w:left="720"/>
      </w:pPr>
      <w:r>
        <w:rPr>
          <w:rtl/>
          <w:cs/>
          <w:lang w:val="ar_AE" w:bidi="ar_AE"/>
        </w:rPr>
      </w:r>
      <w:r>
        <w:rPr>
          <w:rtl/>
          <w:cs/>
          <w:lang w:val="ar_AE" w:bidi="ar_AE"/>
        </w:rPr>
        <w:t>الأمم (شعوب مختلفة كثيرة)</w:t>
      </w:r>
    </w:p>
    <w:p>
      <w:pPr>
        <w:pStyle w:val="ListBullet"/>
        <w:bidi/>
        <w:spacing w:line="240" w:lineRule="auto"/>
        <w:ind w:left="720"/>
      </w:pPr>
      <w:r>
        <w:rPr>
          <w:rtl/>
          <w:cs/>
          <w:lang w:val="ar_AE" w:bidi="ar_AE"/>
        </w:rPr>
      </w:r>
      <w:r>
        <w:rPr>
          <w:rtl/>
          <w:cs/>
          <w:lang w:val="ar_AE" w:bidi="ar_AE"/>
        </w:rPr>
        <w:t>إبليس</w:t>
      </w:r>
    </w:p>
    <w:p>
      <w:pPr>
        <w:pStyle w:val="ListBullet"/>
        <w:bidi/>
        <w:spacing w:line="240" w:lineRule="auto"/>
        <w:ind w:left="720"/>
      </w:pPr>
      <w:r>
        <w:rPr>
          <w:rtl/>
          <w:cs/>
          <w:lang w:val="ar_AE" w:bidi="ar_AE"/>
        </w:rPr>
      </w:r>
      <w:r>
        <w:rPr>
          <w:rtl/>
          <w:cs/>
          <w:lang w:val="ar_AE" w:bidi="ar_AE"/>
        </w:rPr>
        <w:t>ملائكة إبليس (شياطين)</w:t>
      </w:r>
    </w:p>
    <w:p>
      <w:pPr>
        <w:pStyle w:val="ListBullet"/>
        <w:bidi/>
        <w:spacing w:line="240" w:lineRule="auto"/>
        <w:ind w:left="720"/>
      </w:pPr>
      <w:r>
        <w:rPr>
          <w:rtl/>
          <w:cs/>
          <w:lang w:val="ar_AE" w:bidi="ar_AE"/>
        </w:rPr>
      </w:r>
      <w:r>
        <w:rPr>
          <w:rtl/>
          <w:cs/>
          <w:lang w:val="ar_AE" w:bidi="ar_AE"/>
        </w:rPr>
        <w:t>شخص جائع (اختياري)</w:t>
      </w:r>
    </w:p>
    <w:p>
      <w:pPr>
        <w:pStyle w:val="ListBullet"/>
        <w:bidi/>
        <w:spacing w:line="240" w:lineRule="auto"/>
        <w:ind w:left="720"/>
      </w:pPr>
      <w:r>
        <w:rPr>
          <w:rtl/>
          <w:cs/>
          <w:lang w:val="ar_AE" w:bidi="ar_AE"/>
        </w:rPr>
      </w:r>
      <w:r>
        <w:rPr>
          <w:rtl/>
          <w:cs/>
          <w:lang w:val="ar_AE" w:bidi="ar_AE"/>
        </w:rPr>
        <w:t>شخص عطشان (اختياري)</w:t>
      </w:r>
    </w:p>
    <w:p>
      <w:pPr>
        <w:pStyle w:val="ListBullet"/>
        <w:bidi/>
        <w:spacing w:line="240" w:lineRule="auto"/>
        <w:ind w:left="720"/>
      </w:pPr>
      <w:r>
        <w:rPr>
          <w:rtl/>
          <w:cs/>
          <w:lang w:val="ar_AE" w:bidi="ar_AE"/>
        </w:rPr>
      </w:r>
      <w:r>
        <w:rPr>
          <w:rtl/>
          <w:cs/>
          <w:lang w:val="ar_AE" w:bidi="ar_AE"/>
        </w:rPr>
        <w:t>شخص عريان (اختياري)</w:t>
      </w:r>
    </w:p>
    <w:p>
      <w:pPr>
        <w:pStyle w:val="ListBullet"/>
        <w:bidi/>
        <w:spacing w:line="240" w:lineRule="auto"/>
        <w:ind w:left="720"/>
      </w:pPr>
      <w:r>
        <w:rPr>
          <w:rtl/>
          <w:cs/>
          <w:lang w:val="ar_AE" w:bidi="ar_AE"/>
        </w:rPr>
      </w:r>
      <w:r>
        <w:rPr>
          <w:rtl/>
          <w:cs/>
          <w:lang w:val="ar_AE" w:bidi="ar_AE"/>
        </w:rPr>
        <w:t>شخص مريض (اختياري)</w:t>
      </w:r>
    </w:p>
    <w:p>
      <w:pPr>
        <w:pStyle w:val="ListBullet"/>
        <w:bidi/>
        <w:spacing w:line="240" w:lineRule="auto"/>
        <w:ind w:left="720"/>
      </w:pPr>
      <w:r>
        <w:rPr>
          <w:rtl/>
          <w:cs/>
          <w:lang w:val="ar_AE" w:bidi="ar_AE"/>
        </w:rPr>
      </w:r>
      <w:r>
        <w:rPr>
          <w:rtl/>
          <w:cs/>
          <w:lang w:val="ar_AE" w:bidi="ar_AE"/>
        </w:rPr>
        <w:t>شخص مسجون (اختياري)</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بعض أجزاء القصة.</w:t>
      </w:r>
    </w:p>
    <w:p>
      <w:pPr>
        <w:bidi/>
      </w:pPr>
      <w:r>
        <w:rPr>
          <w:rtl/>
          <w:cs/>
          <w:lang w:val="ar_AE" w:bidi="ar_AE"/>
        </w:rPr>
      </w:r>
      <w:r>
        <w:rPr>
          <w:rtl/>
          <w:cs/>
          <w:lang w:val="ar_AE" w:bidi="ar_AE"/>
        </w:rPr>
        <w:t>يُحدّث يسوع تلاميذه الاثني عشر الأقرب إليه عن مشهد الدينونة الأخيرة. ولكي يسهل عليهم تخيُّل ما يقوله، يمكن لبعض الأشخاص أن يؤدّوا دور يسوع وتلاميذه، بينما يؤدّي آخرون أدوار الشعوب التي يتحدث عنها في القصة. في القصة التي يرويها يسوع، يأتي ابن الإنسان في مجده كملكٍ ليَدين الأمم. وابن الإنسان في القصة هو يسوع نفسه، لكن يمكن أن يُمثّل شخص آخر دور ابن الإنسان حتى يتمكّن يسوع من متابعة سرد القصة. لكن تذكّروا دائمًا أن ابن الإنسان هو يسوع.</w:t>
      </w:r>
    </w:p>
    <w:p>
      <w:pPr>
        <w:bidi/>
      </w:pPr>
      <w:r>
        <w:rPr>
          <w:rtl/>
          <w:cs/>
          <w:lang w:val="ar_AE" w:bidi="ar_AE"/>
        </w:rPr>
      </w:r>
      <w:r>
        <w:rPr>
          <w:rtl/>
          <w:cs/>
          <w:lang w:val="ar_AE" w:bidi="ar_AE"/>
        </w:rPr>
        <w:t>يقول يسوع إن ابن الإنسان يأتي في مجده، ومعه جميع الملائكة، ثم يجلس على عرشه المجيد. وتجتمع أمامه كل الأمم، وهو يحاكمهم.</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أحد التلاميذ: "بماذا تشعر؟" قد تسمعون إجابات مثل: "إذًا يسوع هو ابن الإنسان الذي تكلّم عنه الأنبياء، والذي سيدين الأمم في نهاية العالم!"، أو "يسوع يملك كل سلطان الله وقوّته! فهو الذي سيُجري الدينونة الأخيرة على جميع الناس!"</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يقول يسوع إن ابن الإنسان يفصل الناس بعضهم عن بعض كما يفصل الراعي الخراف عن الجداء. </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أحد التلاميذ: "بماذا تشعر؟" قد تسمعون إجابات مثل: "لكن الخراف والجداء يتشابهون كثيرًا في المظهر. هل يعني هذا أنه لن يكون من السهل علينا أن نميّز بين الأبرار والأشرار؟"، أو "إن لم يكن واضحًا من هو البار ومن هو الشرير، فكيف يعرف ابن الإنسان كيف يُمَيِّز الناس عن بعضهم؟"</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يقول ابن الإنسان للذين عن يمينه: "تعالَوْا يا مُبارَكي أبي، رِثوا الملكوتَ المُعَدَّ لكُمْ منذُ تأسيسِ العالَمِ". ثم يُخبرهم بكل الأمور التي فعلوها لأجله، لكن الأبرار يتعجّبون لأنهم لا يتذكّرون أنهم رأوا يسوع جائعًا أو عطشانًا أو مريضًا أو سجينًا وساعدوه.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 الذي يؤدي دور أحد التلاميذ: "بماذا تشعر؟" قد تسمعون إجابات مثل: "هذا غريب جدًا! كيف يمكن أن يساعد الناس يسوع من دون أن يعرفوا أنهم يفعلون ذلك؟"، أو "هل يعني هذا أننا يجب أن نساعد يسوع لكي نصبح أبرارًا؟" أو "يا للعجب! فالله أعدّ ملكوتًا للأبرار منذ تأسيس العالم! ويبدو أنهم سيملكون مع يسوع نفسه!"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فيُخبرهم يسوع أن كل مرة ساعدوا فيها أحد إخوته الأصاغر، فإنهم كانوا يساعدونه هو نفسه. في هذه اللحظة، يمكن أن يُمثّل بعض الأشخاص دور الجائع والعطشان والعريان والمريض والمسجون، ويُمثّل آخرون دور الأبرار الذين يقدّمون لهم المساعدة، أو يمكن الاكتفاء بجعل الذي يؤدي دور يسوع يقول الكلمات السابقة فقط.</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أحد التلاميذ: "بماذا تشعر؟" قد تسمعون إجابات مثل: "نعم! أتذكّر الآن أن يسوع قال لنا إنه متحد بأتباعه، فطريقة تعاملنا مع بعضنا البعض تساوي تمامًا طريقة تعاملنا معه"، أو "الآن فهمت! فالأبرار أطاعوا الناموس عندما أحبّوا قريبهم كنفسهم".</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يقول الملك للذين عن يساره: «اذْهَبُوا عَنِّي يَا مَلاَعِينُ إِلَى النَّارِ الأَبَدِيَّةِ الْمُعَدَّةِ لإِبْلِيسَ وَمَلاَئِكَتِهِ».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بعض الممثلين الذين يؤدون دور التلاميذ: "بماذا تشعرون؟" قد تسمعون إجابات مثل: "هذا مخيف جدًا! فالنار أبدية! وهي أُعدّت لإبليس وملائكته، فكم يكون الأمر فظيعًا للبشر الذين يُطرَحون فيها!"، أو "هذا يعني أن الملعونين سينفصلون عن الله إلى الأبد، ويُعاقَبون كما يُعاقَب إبليس والشياطين!"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يوضّح لهم ابن الإنسان أنهم ملعونون لأنهم عندما رأوه محتاجًا لم يساعدوه. ويتعجّب الملعونون لأنهم لا يتذكّرون أنهم رأوه في ضيق ولم يقدّموا له المساعدة، لكن ابن الإنسان يُوضّح أن كل مرة رأوا أحد إخوته الأصاغر محتاجًا ولم يساعدوه، فإنهم في الحقيقة لم يساعدوه هو نفسه. في هذه اللحظة، يمكن أن يُمثّل بعض الأشخاص دور الجائع والعطشان والعريان والمريض والمسجون، ويُمثّل آخرون دور الملعونين الذين يمتنعون عن المساعدة، أو يمكن الاكتفاء بجعل الذي يؤدي دور يسوع يقول الكلمات السابقة فقط.</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أحد التلاميذ: "بماذا تشعر؟" قد تسمعون إجابات مثل: "هذا أمر في غاية الأهمية! فيسوع يربط من جديد بينه وبين أتباعه. يبدو أن الطريقة التي نعامل بها بعضنا البعض، سواء بالخير أو الشر، هي ذاتها الطريقة التي نعامله بها"، أو "عليّ أن أكون حذرًا جدًا في تعاملي مع الآخرين، خصوصًا مع أتباع يسوع، وأن أتعامل معهم كما أتعامل مع يسوع نفسه!"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يُخبر يسوع تلاميذه أن الملعونين يمضون إلى عذابٍ أبدي، وأما الأبرار فإلى حياةٍ أبدية.</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أحد الذين يُمثِّلون دور تلميذٍ: "بماذا تشعر؟" قد تسمعون إجابات مثل: "يجب أن نظل مستعدّين دائمًا، وأن نُظهر المحبة للآخرين كما نُظهرها ليسوع، لأن دينونته أبدية!"، أو "الآن أفهم لماذا أخبرنا يسوع أمثالًا كثيرة عن الاستعداد لمجيئه، فالعقوبة والمكافأة كلتاهما عظيمتان ونهائيتان وأبديتان!".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قال يسوع: "مَتَى جَاءَ </w:t>
      </w:r>
      <w:r>
        <w:rPr>
          <w:b/>
          <w:rtl/>
          <w:cs/>
          <w:lang w:val="ar_AE" w:bidi="ar_AE"/>
        </w:rPr>
        <w:t>ابْنُ الإِنْسَانِ</w:t>
      </w:r>
      <w:r>
        <w:rPr>
          <w:rtl/>
          <w:cs/>
          <w:lang w:val="ar_AE" w:bidi="ar_AE"/>
        </w:rPr>
        <w:t xml:space="preserve"> في </w:t>
      </w:r>
      <w:r>
        <w:rPr>
          <w:b/>
          <w:rtl/>
          <w:cs/>
          <w:lang w:val="ar_AE" w:bidi="ar_AE"/>
        </w:rPr>
        <w:t>مَجدِهِ</w:t>
      </w:r>
      <w:r>
        <w:rPr>
          <w:rtl/>
          <w:cs/>
          <w:lang w:val="ar_AE" w:bidi="ar_AE"/>
        </w:rPr>
        <w:t xml:space="preserve">، وجَميع </w:t>
      </w:r>
      <w:r>
        <w:rPr>
          <w:b/>
          <w:rtl/>
          <w:cs/>
          <w:lang w:val="ar_AE" w:bidi="ar_AE"/>
        </w:rPr>
        <w:t>المَلائِكةِ</w:t>
      </w:r>
      <w:r>
        <w:rPr>
          <w:rtl/>
          <w:cs/>
          <w:lang w:val="ar_AE" w:bidi="ar_AE"/>
        </w:rPr>
        <w:t xml:space="preserve"> مَعهُ، فَحِينَئِذٍ يَجْلِسُ عَلَى كُرْسِيِّ مَجْدِهِ".</w:t>
      </w:r>
    </w:p>
    <w:p>
      <w:pPr>
        <w:bidi/>
      </w:pPr>
      <w:r>
        <w:rPr>
          <w:rtl/>
          <w:cs/>
          <w:lang w:val="ar_AE" w:bidi="ar_AE"/>
        </w:rPr>
      </w:r>
      <w:r>
        <w:rPr>
          <w:rtl/>
          <w:cs/>
          <w:lang w:val="ar_AE" w:bidi="ar_AE"/>
        </w:rPr>
        <w:t xml:space="preserve">سوف تتذكَّر أنَّ </w:t>
      </w:r>
      <w:r>
        <w:rPr>
          <w:b/>
          <w:rtl/>
          <w:cs/>
          <w:lang w:val="ar_AE" w:bidi="ar_AE"/>
        </w:rPr>
        <w:t>ابن الإنسان</w:t>
      </w:r>
      <w:r>
        <w:rPr>
          <w:rtl/>
          <w:cs/>
          <w:lang w:val="ar_AE" w:bidi="ar_AE"/>
        </w:rPr>
        <w:t xml:space="preserve"> لقبٌ للمسِيَّا، الذي يعطيه الله كل السلطان والقوة. استخدم المصطلح ذاته الذي استخدمته في المقاطع السابقة لتعبير ابن الإنسان، تجد مصطلح </w:t>
      </w:r>
      <w:r>
        <w:rPr>
          <w:b/>
          <w:rtl/>
          <w:cs/>
          <w:lang w:val="ar_AE" w:bidi="ar_AE"/>
        </w:rPr>
        <w:t>ابن الإنسان</w:t>
      </w:r>
      <w:r>
        <w:rPr>
          <w:rtl/>
          <w:cs/>
          <w:lang w:val="ar_AE" w:bidi="ar_AE"/>
        </w:rPr>
        <w:t xml:space="preserve"> في قاموس الكلمات الرئيسية. </w:t>
      </w:r>
    </w:p>
    <w:p>
      <w:pPr>
        <w:bidi/>
      </w:pPr>
      <w:r>
        <w:rPr>
          <w:rtl/>
          <w:cs/>
          <w:lang w:val="ar_AE" w:bidi="ar_AE"/>
        </w:rPr>
      </w:r>
      <w:r>
        <w:rPr>
          <w:b/>
          <w:rtl/>
          <w:cs/>
          <w:lang w:val="ar_AE" w:bidi="ar_AE"/>
        </w:rPr>
        <w:t>المجد</w:t>
      </w:r>
      <w:r>
        <w:rPr>
          <w:rtl/>
          <w:cs/>
          <w:lang w:val="ar_AE" w:bidi="ar_AE"/>
        </w:rPr>
        <w:t xml:space="preserve"> يُشير إلى قوة الله وجلاله. استخدم الكلمة ذاتها التي استخدمتها في المقاطع السابقة للإشارة إلى المجد. توجد كلمة </w:t>
      </w:r>
      <w:r>
        <w:rPr>
          <w:b/>
          <w:rtl/>
          <w:cs/>
          <w:lang w:val="ar_AE" w:bidi="ar_AE"/>
        </w:rPr>
        <w:t>مجد</w:t>
      </w:r>
      <w:r>
        <w:rPr>
          <w:rtl/>
          <w:cs/>
          <w:lang w:val="ar_AE" w:bidi="ar_AE"/>
        </w:rPr>
        <w:t xml:space="preserve"> في قاموس الكلمات الرئيسية. </w:t>
      </w:r>
    </w:p>
    <w:p>
      <w:pPr>
        <w:bidi/>
      </w:pPr>
      <w:r>
        <w:rPr>
          <w:rtl/>
          <w:cs/>
          <w:lang w:val="ar_AE" w:bidi="ar_AE"/>
        </w:rPr>
      </w:r>
      <w:r>
        <w:rPr>
          <w:b/>
          <w:rtl/>
          <w:cs/>
          <w:lang w:val="ar_AE" w:bidi="ar_AE"/>
        </w:rPr>
        <w:t>الملائكة</w:t>
      </w:r>
      <w:r>
        <w:rPr>
          <w:rtl/>
          <w:cs/>
          <w:lang w:val="ar_AE" w:bidi="ar_AE"/>
        </w:rPr>
        <w:t xml:space="preserve"> هي أرواح مُرسلة من الله وهي فائقة للطبيعة. استخدم الكلمة ذاتها التي استخدمتها في المقاطع السابقة للإشارة إلى الملائكة. </w:t>
      </w:r>
      <w:r>
        <w:rPr>
          <w:b/>
          <w:rtl/>
          <w:cs/>
          <w:lang w:val="ar_AE" w:bidi="ar_AE"/>
        </w:rPr>
        <w:t>الملائكة</w:t>
      </w:r>
      <w:r>
        <w:rPr>
          <w:rtl/>
          <w:cs/>
          <w:lang w:val="ar_AE" w:bidi="ar_AE"/>
        </w:rPr>
        <w:t xml:space="preserve"> كلمة في قاموس الكلمات الرئيسية. </w:t>
      </w:r>
    </w:p>
    <w:p>
      <w:pPr>
        <w:bidi/>
      </w:pPr>
      <w:r>
        <w:rPr>
          <w:rtl/>
          <w:cs/>
          <w:lang w:val="ar_AE" w:bidi="ar_AE"/>
        </w:rPr>
      </w:r>
      <w:r>
        <w:rPr>
          <w:rtl/>
          <w:cs/>
          <w:lang w:val="ar_AE" w:bidi="ar_AE"/>
        </w:rPr>
        <w:t xml:space="preserve">إنَّ </w:t>
      </w:r>
      <w:r>
        <w:rPr>
          <w:b/>
          <w:rtl/>
          <w:cs/>
          <w:lang w:val="ar_AE" w:bidi="ar_AE"/>
        </w:rPr>
        <w:t>العرش</w:t>
      </w:r>
      <w:r>
        <w:rPr>
          <w:rtl/>
          <w:cs/>
          <w:lang w:val="ar_AE" w:bidi="ar_AE"/>
        </w:rPr>
        <w:t xml:space="preserve"> كُرسي مُميَّز يستخدمه الملِك فقط. كان الملوك يجلسون على العرش عند إصدار أحكام الدينونة. استخدم الكلمة ذاتها التي استخدمتها في المقاطع السابقة للإشارة إلى العرش. </w:t>
      </w:r>
    </w:p>
    <w:p>
      <w:pPr>
        <w:bidi/>
      </w:pPr>
      <w:r>
        <w:rPr>
          <w:rtl/>
          <w:cs/>
          <w:lang w:val="ar_AE" w:bidi="ar_AE"/>
        </w:rPr>
      </w:r>
      <w:r>
        <w:rPr>
          <w:rtl/>
          <w:cs/>
          <w:lang w:val="ar_AE" w:bidi="ar_AE"/>
        </w:rPr>
        <w:t xml:space="preserve">يقول يسوع إنَّ ابن الإنسان سيُميِّز الناس "كما يُميِّز </w:t>
      </w:r>
      <w:r>
        <w:rPr>
          <w:b/>
          <w:rtl/>
          <w:cs/>
          <w:lang w:val="ar_AE" w:bidi="ar_AE"/>
        </w:rPr>
        <w:t>الراعي</w:t>
      </w:r>
      <w:r>
        <w:rPr>
          <w:rtl/>
          <w:cs/>
          <w:lang w:val="ar_AE" w:bidi="ar_AE"/>
        </w:rPr>
        <w:t xml:space="preserve"> </w:t>
      </w:r>
      <w:r>
        <w:rPr>
          <w:b/>
          <w:rtl/>
          <w:cs/>
          <w:lang w:val="ar_AE" w:bidi="ar_AE"/>
        </w:rPr>
        <w:t>الخِراف</w:t>
      </w:r>
      <w:r>
        <w:rPr>
          <w:rtl/>
          <w:cs/>
          <w:lang w:val="ar_AE" w:bidi="ar_AE"/>
        </w:rPr>
        <w:t xml:space="preserve"> عن </w:t>
      </w:r>
      <w:r>
        <w:rPr>
          <w:b/>
          <w:rtl/>
          <w:cs/>
          <w:lang w:val="ar_AE" w:bidi="ar_AE"/>
        </w:rPr>
        <w:t>الجِداء</w:t>
      </w:r>
      <w:r>
        <w:rPr>
          <w:rtl/>
          <w:cs/>
          <w:lang w:val="ar_AE" w:bidi="ar_AE"/>
        </w:rPr>
        <w:t xml:space="preserve">". الخِراف والجِداء كلاهما حيوانات رعي. في زمن يسوع، في حياة شعب إسرائيل، كانت الخِراف والجِداء تتشابه إلى حد بعيد. في كل الكتاب المُقدَّس، كثيرًا ما كان أتباع يسوع يُشبَّهون بالخِراف. الخِراف ليست حيوانات عاقلة، غير قادرة على توفير الحماية الطبيعية، لذلك فهي تعتمد على الراعي ليرشدها إلى الطعام، والماء، ويحفظها آمنة. استخدم الكلمة ذاتها التي استخدمتها في المقاطع السابقة للإشارة إلى الخِراف. في الكتاب المُقدَّس، غالبًا ما يُشبَه يسوع بالراعي، والراعي شخص يهتم بالخراف أو الجِداء. استخدم الكلمة ذاتها التي استخدمتها في المقاطع السابقة للإشارة إلى الراعي. </w:t>
      </w:r>
      <w:r>
        <w:rPr>
          <w:b/>
          <w:rtl/>
          <w:cs/>
          <w:lang w:val="ar_AE" w:bidi="ar_AE"/>
        </w:rPr>
        <w:t>الراعي</w:t>
      </w:r>
      <w:r>
        <w:rPr>
          <w:rtl/>
          <w:cs/>
          <w:lang w:val="ar_AE" w:bidi="ar_AE"/>
        </w:rPr>
        <w:t xml:space="preserve"> مُصطلح في "قاموس الكلمات الرئيسية".</w:t>
      </w:r>
    </w:p>
    <w:p>
      <w:pPr>
        <w:bidi/>
      </w:pPr>
      <w:r>
        <w:rPr>
          <w:rtl/>
          <w:cs/>
          <w:lang w:val="ar_AE" w:bidi="ar_AE"/>
        </w:rPr>
      </w:r>
      <w:r>
        <w:rPr>
          <w:rtl/>
          <w:cs/>
          <w:lang w:val="ar_AE" w:bidi="ar_AE"/>
        </w:rPr>
        <w:t>قد ترغبون في عرض صورة خروف وجَدي لفريقكم.</w:t>
      </w:r>
    </w:p>
    <w:p>
      <w:pPr>
        <w:bidi/>
      </w:pPr>
      <w:r>
        <w:rPr>
          <w:rtl/>
          <w:cs/>
          <w:lang w:val="ar_AE" w:bidi="ar_AE"/>
        </w:rPr>
      </w:r>
      <w:r>
        <w:rPr>
          <w:rtl/>
          <w:cs/>
          <w:lang w:val="ar_AE" w:bidi="ar_AE"/>
        </w:rPr>
        <w:t>يقول يسوع: "</w:t>
      </w:r>
      <w:r>
        <w:rPr>
          <w:b/>
          <w:rtl/>
          <w:cs/>
          <w:lang w:val="ar_AE" w:bidi="ar_AE"/>
        </w:rPr>
        <w:t>تَعَالَوْا</w:t>
      </w:r>
      <w:r>
        <w:rPr>
          <w:rtl/>
          <w:cs/>
          <w:lang w:val="ar_AE" w:bidi="ar_AE"/>
        </w:rPr>
        <w:t xml:space="preserve"> يَا مُبَارَكِي </w:t>
      </w:r>
      <w:r>
        <w:rPr>
          <w:b/>
          <w:rtl/>
          <w:cs/>
          <w:lang w:val="ar_AE" w:bidi="ar_AE"/>
        </w:rPr>
        <w:t>أَبِي</w:t>
      </w:r>
      <w:r>
        <w:rPr>
          <w:rtl/>
          <w:cs/>
          <w:lang w:val="ar_AE" w:bidi="ar_AE"/>
        </w:rPr>
        <w:t xml:space="preserve">، رِثُوا الْمَلَكُوتَ الْمُعَدَّ </w:t>
      </w:r>
      <w:r>
        <w:rPr>
          <w:b/>
          <w:rtl/>
          <w:cs/>
          <w:lang w:val="ar_AE" w:bidi="ar_AE"/>
        </w:rPr>
        <w:t>لَكُمْ</w:t>
      </w:r>
      <w:r>
        <w:rPr>
          <w:rtl/>
          <w:cs/>
          <w:lang w:val="ar_AE" w:bidi="ar_AE"/>
        </w:rPr>
        <w:t xml:space="preserve"> مُنْذُ تَأْسِيسِ الْعَالَمِ". ولأنه قال إن الملكوت كان مُعدَّا لهم منذ تأسيس العالَم، فإن كلمة "أنتم" تُشير إلى الذين اختارهم الله منذ زمن الخَلق حتى قبل مولدهم. آخرون يعتقدون أنَّ كلمة "أنتم" تُشير إلى أي شخص يثقُ بيسوع في يوم الدينونة الأخيرة، لكنهم يُعلَنون فقط عند إيمانهم بالإنجيل. كلمة "لكم" في هذا المقطع يمكن أن تعني أي منهما. كلمة "أبي" تُشير إلى الله، الآب. إنه لقب لأحد أقانيم الثالوث. استخدم الكلمة ذاتها للتعبير عن الآب هنا، التي استخدمتها سابقًا للإشارة إلى الله.</w:t>
      </w:r>
    </w:p>
    <w:p>
      <w:pPr>
        <w:bidi/>
      </w:pPr>
      <w:r>
        <w:rPr>
          <w:rtl/>
          <w:cs/>
          <w:lang w:val="ar_AE" w:bidi="ar_AE"/>
        </w:rPr>
      </w:r>
      <w:r>
        <w:rPr>
          <w:rtl/>
          <w:cs/>
          <w:lang w:val="ar_AE" w:bidi="ar_AE"/>
        </w:rPr>
        <w:t xml:space="preserve">في قصة يسوع، يسأله </w:t>
      </w:r>
      <w:r>
        <w:rPr>
          <w:b/>
          <w:rtl/>
          <w:cs/>
          <w:lang w:val="ar_AE" w:bidi="ar_AE"/>
        </w:rPr>
        <w:t>الأبرار</w:t>
      </w:r>
      <w:r>
        <w:rPr>
          <w:rtl/>
          <w:cs/>
          <w:lang w:val="ar_AE" w:bidi="ar_AE"/>
        </w:rPr>
        <w:t>: "</w:t>
      </w:r>
      <w:r>
        <w:rPr>
          <w:b/>
          <w:rtl/>
          <w:cs/>
          <w:lang w:val="ar_AE" w:bidi="ar_AE"/>
        </w:rPr>
        <w:t>يا رب</w:t>
      </w:r>
      <w:r>
        <w:rPr>
          <w:rtl/>
          <w:cs/>
          <w:lang w:val="ar_AE" w:bidi="ar_AE"/>
        </w:rPr>
        <w:t>، متى رأيناك جائعًا؟"</w:t>
      </w:r>
    </w:p>
    <w:p>
      <w:pPr>
        <w:bidi/>
      </w:pPr>
      <w:r>
        <w:rPr>
          <w:rtl/>
          <w:cs/>
          <w:lang w:val="ar_AE" w:bidi="ar_AE"/>
        </w:rPr>
      </w:r>
      <w:r>
        <w:rPr>
          <w:rtl/>
          <w:cs/>
          <w:lang w:val="ar_AE" w:bidi="ar_AE"/>
        </w:rPr>
        <w:t xml:space="preserve">إنَّ كلمة </w:t>
      </w:r>
      <w:r>
        <w:rPr>
          <w:b/>
          <w:rtl/>
          <w:cs/>
          <w:lang w:val="ar_AE" w:bidi="ar_AE"/>
        </w:rPr>
        <w:t>الأبرار</w:t>
      </w:r>
      <w:r>
        <w:rPr>
          <w:rtl/>
          <w:cs/>
          <w:lang w:val="ar_AE" w:bidi="ar_AE"/>
        </w:rPr>
        <w:t xml:space="preserve"> تُشير إلى المستقيمين، الصالحين في نظر الله ومقبولين عنده. استخدم الكلمة ذاتها لمُصطلح الأبرار هنا، الذي استخدمته في مقاطع سابقة. </w:t>
      </w:r>
      <w:r>
        <w:rPr>
          <w:b/>
          <w:rtl/>
          <w:cs/>
          <w:lang w:val="ar_AE" w:bidi="ar_AE"/>
        </w:rPr>
        <w:t>الأبرار</w:t>
      </w:r>
      <w:r>
        <w:rPr>
          <w:rtl/>
          <w:cs/>
          <w:lang w:val="ar_AE" w:bidi="ar_AE"/>
        </w:rPr>
        <w:t xml:space="preserve"> مُصطلح في "قاموس الكلمات الرئيسية".</w:t>
      </w:r>
    </w:p>
    <w:p>
      <w:pPr>
        <w:bidi/>
      </w:pPr>
      <w:r>
        <w:rPr>
          <w:rtl/>
          <w:cs/>
          <w:lang w:val="ar_AE" w:bidi="ar_AE"/>
        </w:rPr>
      </w:r>
      <w:r>
        <w:rPr>
          <w:rtl/>
          <w:cs/>
          <w:lang w:val="ar_AE" w:bidi="ar_AE"/>
        </w:rPr>
        <w:t xml:space="preserve">كلمة </w:t>
      </w:r>
      <w:r>
        <w:rPr>
          <w:b/>
          <w:rtl/>
          <w:cs/>
          <w:lang w:val="ar_AE" w:bidi="ar_AE"/>
        </w:rPr>
        <w:t>رب</w:t>
      </w:r>
      <w:r>
        <w:rPr>
          <w:rtl/>
          <w:cs/>
          <w:lang w:val="ar_AE" w:bidi="ar_AE"/>
        </w:rPr>
        <w:t xml:space="preserve"> هنا تعني سيد. استخدم الكلمة ذاتها لمُصطلح رب الذي استخدمته سابقًا للإشارة إلى رب التي تعني سيد. تجد مصطلح </w:t>
      </w:r>
      <w:r>
        <w:rPr>
          <w:b/>
          <w:rtl/>
          <w:cs/>
          <w:lang w:val="ar_AE" w:bidi="ar_AE"/>
        </w:rPr>
        <w:t>رب، سيد</w:t>
      </w:r>
      <w:r>
        <w:rPr>
          <w:rtl/>
          <w:cs/>
          <w:lang w:val="ar_AE" w:bidi="ar_AE"/>
        </w:rPr>
        <w:t xml:space="preserve"> في "قاموس الكلمات الرئيسية". </w:t>
      </w:r>
    </w:p>
    <w:p>
      <w:pPr>
        <w:bidi/>
      </w:pPr>
      <w:r>
        <w:rPr>
          <w:rtl/>
          <w:cs/>
          <w:lang w:val="ar_AE" w:bidi="ar_AE"/>
        </w:rPr>
      </w:r>
      <w:r>
        <w:rPr>
          <w:rtl/>
          <w:cs/>
          <w:lang w:val="ar_AE" w:bidi="ar_AE"/>
        </w:rPr>
        <w:t xml:space="preserve">يقول يسوع: "بِمَا أَنَّكُمْ فَعَلْتُمُوهُ بِأَحَدِ </w:t>
      </w:r>
      <w:r>
        <w:rPr>
          <w:b/>
          <w:rtl/>
          <w:cs/>
          <w:lang w:val="ar_AE" w:bidi="ar_AE"/>
        </w:rPr>
        <w:t>إِخْوَتِي هؤُلاَءِ الأَصَاغِرِ</w:t>
      </w:r>
      <w:r>
        <w:rPr>
          <w:rtl/>
          <w:cs/>
          <w:lang w:val="ar_AE" w:bidi="ar_AE"/>
        </w:rPr>
        <w:t>، فَبِي فَعَلْتُمْ". يستخدم يسوع التعبيرَين: "الأصاغر" و "إخوتي" في أجزاء سابقة من إنجيل متَّى، ويستخدم تعبير "الأصاغر" عند الحديث عن أي شخص "يُخفِّف من التشدُّد في أي من وصاياي الصغار هذه ويعلِّم الآخرين أن يفعلوا الشيء ذاته". استخدم التعبير ذاته "الأصاغر" الذي استخدمته سابقًا. يستخدم مصطلح "الإخوة" للإشارة إلى أتباعه. استخدم المصطلح لتعبير "أخ" هنا، الذي استخدمته سابقًا للإشارة إلى تابعٍ ليسوع.</w:t>
      </w:r>
    </w:p>
    <w:p>
      <w:pPr>
        <w:bidi/>
      </w:pPr>
      <w:r>
        <w:rPr>
          <w:rtl/>
          <w:cs/>
          <w:lang w:val="ar_AE" w:bidi="ar_AE"/>
        </w:rPr>
      </w:r>
      <w:r>
        <w:rPr>
          <w:rtl/>
          <w:cs/>
          <w:lang w:val="ar_AE" w:bidi="ar_AE"/>
        </w:rPr>
        <w:t>يقول الملِك للذين عن اليسار: "</w:t>
      </w:r>
      <w:r>
        <w:rPr>
          <w:b/>
          <w:rtl/>
          <w:cs/>
          <w:lang w:val="ar_AE" w:bidi="ar_AE"/>
        </w:rPr>
        <w:t>اذْهَبُوا</w:t>
      </w:r>
      <w:r>
        <w:rPr>
          <w:rtl/>
          <w:cs/>
          <w:lang w:val="ar_AE" w:bidi="ar_AE"/>
        </w:rPr>
        <w:t xml:space="preserve"> عَنِّي </w:t>
      </w:r>
      <w:r>
        <w:rPr>
          <w:b/>
          <w:rtl/>
          <w:cs/>
          <w:lang w:val="ar_AE" w:bidi="ar_AE"/>
        </w:rPr>
        <w:t>يَا مَلاَعِينُ</w:t>
      </w:r>
      <w:r>
        <w:rPr>
          <w:rtl/>
          <w:cs/>
          <w:lang w:val="ar_AE" w:bidi="ar_AE"/>
        </w:rPr>
        <w:t>، إِلَى ال</w:t>
      </w:r>
      <w:r>
        <w:rPr>
          <w:b/>
          <w:rtl/>
          <w:cs/>
          <w:lang w:val="ar_AE" w:bidi="ar_AE"/>
        </w:rPr>
        <w:t>نَّارِ الأَبَدِيَّةِ</w:t>
      </w:r>
      <w:r>
        <w:rPr>
          <w:rtl/>
          <w:cs/>
          <w:lang w:val="ar_AE" w:bidi="ar_AE"/>
        </w:rPr>
        <w:t xml:space="preserve"> الْمُعَدَّةِ </w:t>
      </w:r>
      <w:r>
        <w:rPr>
          <w:b/>
          <w:rtl/>
          <w:cs/>
          <w:lang w:val="ar_AE" w:bidi="ar_AE"/>
        </w:rPr>
        <w:t>لإِبْلِيسَ</w:t>
      </w:r>
      <w:r>
        <w:rPr>
          <w:rtl/>
          <w:cs/>
          <w:lang w:val="ar_AE" w:bidi="ar_AE"/>
        </w:rPr>
        <w:t xml:space="preserve"> و </w:t>
      </w:r>
      <w:r>
        <w:rPr>
          <w:b/>
          <w:rtl/>
          <w:cs/>
          <w:lang w:val="ar_AE" w:bidi="ar_AE"/>
        </w:rPr>
        <w:t>مَلاَئِكَتِهِ</w:t>
      </w:r>
      <w:r>
        <w:rPr>
          <w:rtl/>
          <w:cs/>
          <w:lang w:val="ar_AE" w:bidi="ar_AE"/>
        </w:rPr>
        <w:t>".</w:t>
      </w:r>
    </w:p>
    <w:p>
      <w:pPr>
        <w:bidi/>
      </w:pPr>
      <w:r>
        <w:rPr>
          <w:rtl/>
          <w:cs/>
          <w:lang w:val="ar_AE" w:bidi="ar_AE"/>
        </w:rPr>
      </w:r>
      <w:r>
        <w:rPr>
          <w:b/>
          <w:rtl/>
          <w:cs/>
          <w:lang w:val="ar_AE" w:bidi="ar_AE"/>
        </w:rPr>
        <w:t>اذهبوا عني</w:t>
      </w:r>
      <w:r>
        <w:rPr>
          <w:rtl/>
          <w:cs/>
          <w:lang w:val="ar_AE" w:bidi="ar_AE"/>
        </w:rPr>
        <w:t xml:space="preserve"> تعني ترك شخص ما أو الابتعاد عنه. استخدم الكلمة ذاتها التي استخدمتها سابقًا للإشارة إلى "اذهبوا عنِّي". فإنَّ الملِك يأمر الذين على يساره أن يتركوه.</w:t>
      </w:r>
    </w:p>
    <w:p>
      <w:pPr>
        <w:bidi/>
      </w:pPr>
      <w:r>
        <w:rPr>
          <w:rtl/>
          <w:cs/>
          <w:lang w:val="ar_AE" w:bidi="ar_AE"/>
        </w:rPr>
      </w:r>
      <w:r>
        <w:rPr>
          <w:rtl/>
          <w:cs/>
          <w:lang w:val="ar_AE" w:bidi="ar_AE"/>
        </w:rPr>
        <w:t xml:space="preserve">إنَّ </w:t>
      </w:r>
      <w:r>
        <w:rPr>
          <w:b/>
          <w:rtl/>
          <w:cs/>
          <w:lang w:val="ar_AE" w:bidi="ar_AE"/>
        </w:rPr>
        <w:t>اللعنة</w:t>
      </w:r>
      <w:r>
        <w:rPr>
          <w:rtl/>
          <w:cs/>
          <w:lang w:val="ar_AE" w:bidi="ar_AE"/>
        </w:rPr>
        <w:t xml:space="preserve"> في الكتاب المُقدَّس عقاب أو دينونة. فقد أعلن الله قضاءهُ على هؤلاء الناس، ويرسلهم الملِك ليعاقبوا. </w:t>
      </w:r>
      <w:r>
        <w:rPr>
          <w:b/>
          <w:rtl/>
          <w:cs/>
          <w:lang w:val="ar_AE" w:bidi="ar_AE"/>
        </w:rPr>
        <w:t>اللعنة</w:t>
      </w:r>
      <w:r>
        <w:rPr>
          <w:rtl/>
          <w:cs/>
          <w:lang w:val="ar_AE" w:bidi="ar_AE"/>
        </w:rPr>
        <w:t xml:space="preserve"> مُصطلح في "قاموس الكلمات الرئيسية". </w:t>
      </w:r>
    </w:p>
    <w:p>
      <w:pPr>
        <w:bidi/>
      </w:pPr>
      <w:r>
        <w:rPr>
          <w:rtl/>
          <w:cs/>
          <w:lang w:val="ar_AE" w:bidi="ar_AE"/>
        </w:rPr>
      </w:r>
      <w:r>
        <w:rPr>
          <w:b/>
          <w:rtl/>
          <w:cs/>
          <w:lang w:val="ar_AE" w:bidi="ar_AE"/>
        </w:rPr>
        <w:t>النار الأبدية</w:t>
      </w:r>
      <w:r>
        <w:rPr>
          <w:rtl/>
          <w:cs/>
          <w:lang w:val="ar_AE" w:bidi="ar_AE"/>
        </w:rPr>
        <w:t xml:space="preserve"> طريقة أخرى للتعبير عن الجحيم، وهي مكان العقاب الذي سيذهب إليه غير المؤمنين في نهاية العالَم. استخدم العبارة ذاتها التي استخدمتها سابقًا للإشارة إلى النار الأبدية هنا.</w:t>
      </w:r>
    </w:p>
    <w:p>
      <w:pPr>
        <w:bidi/>
      </w:pPr>
      <w:r>
        <w:rPr>
          <w:rtl/>
          <w:cs/>
          <w:lang w:val="ar_AE" w:bidi="ar_AE"/>
        </w:rPr>
      </w:r>
      <w:r>
        <w:rPr>
          <w:b/>
          <w:rtl/>
          <w:cs/>
          <w:lang w:val="ar_AE" w:bidi="ar_AE"/>
        </w:rPr>
        <w:t>إبليس</w:t>
      </w:r>
      <w:r>
        <w:rPr>
          <w:rtl/>
          <w:cs/>
          <w:lang w:val="ar_AE" w:bidi="ar_AE"/>
        </w:rPr>
        <w:t xml:space="preserve"> هو اسم آخر </w:t>
      </w:r>
      <w:r>
        <w:rPr>
          <w:b/>
          <w:rtl/>
          <w:cs/>
          <w:lang w:val="ar_AE" w:bidi="ar_AE"/>
        </w:rPr>
        <w:t>للشيطان</w:t>
      </w:r>
      <w:r>
        <w:rPr>
          <w:rtl/>
          <w:cs/>
          <w:lang w:val="ar_AE" w:bidi="ar_AE"/>
        </w:rPr>
        <w:t>، أي الشرير. استخدم الكلمة ذاتها التي استخدمتها سابقًا للتعبير عن إبليس هنا.</w:t>
      </w:r>
    </w:p>
    <w:p>
      <w:pPr>
        <w:bidi/>
      </w:pPr>
      <w:r>
        <w:rPr>
          <w:rtl/>
          <w:cs/>
          <w:lang w:val="ar_AE" w:bidi="ar_AE"/>
        </w:rPr>
      </w:r>
      <w:r>
        <w:rPr>
          <w:b/>
          <w:rtl/>
          <w:cs/>
          <w:lang w:val="ar_AE" w:bidi="ar_AE"/>
        </w:rPr>
        <w:t>ملائكته</w:t>
      </w:r>
      <w:r>
        <w:rPr>
          <w:rtl/>
          <w:cs/>
          <w:lang w:val="ar_AE" w:bidi="ar_AE"/>
        </w:rPr>
        <w:t xml:space="preserve"> تُشير إلى الرُسل الروحيين الخارقين للطبيعة الذين تمردوا على الله مع الشيطان. وغالبًا ما تُدعى هذه الملائكة أرواح شريرة. </w:t>
      </w:r>
      <w:r>
        <w:rPr>
          <w:b/>
          <w:rtl/>
          <w:cs/>
          <w:lang w:val="ar_AE" w:bidi="ar_AE"/>
        </w:rPr>
        <w:t>الشيطان</w:t>
      </w:r>
      <w:r>
        <w:rPr>
          <w:rtl/>
          <w:cs/>
          <w:lang w:val="ar_AE" w:bidi="ar_AE"/>
        </w:rPr>
        <w:t xml:space="preserve"> مصطلح في "قاموس الكلمات الرئيسية". ولأنهم تمرَّدوا، سيُرسَلون أيضًا إلى جهنم مع إبليس وغير المؤمنين في نهاية العالَم. </w:t>
      </w:r>
      <w:r>
        <w:rPr>
          <w:b/>
          <w:rtl/>
          <w:cs/>
          <w:lang w:val="ar_AE" w:bidi="ar_AE"/>
        </w:rPr>
        <w:t>جهنم</w:t>
      </w:r>
      <w:r>
        <w:rPr>
          <w:rtl/>
          <w:cs/>
          <w:lang w:val="ar_AE" w:bidi="ar_AE"/>
        </w:rPr>
        <w:t xml:space="preserve"> مصطلح في "قاموس الكلمات الرئيسية". </w:t>
      </w:r>
      <w:r>
        <w:rPr>
          <w:b/>
          <w:rtl/>
          <w:cs/>
          <w:lang w:val="ar_AE" w:bidi="ar_AE"/>
        </w:rPr>
        <w:t>الشيطان</w:t>
      </w:r>
      <w:r>
        <w:rPr>
          <w:rtl/>
          <w:cs/>
          <w:lang w:val="ar_AE" w:bidi="ar_AE"/>
        </w:rPr>
        <w:t xml:space="preserve"> و </w:t>
      </w:r>
      <w:r>
        <w:rPr>
          <w:b/>
          <w:rtl/>
          <w:cs/>
          <w:lang w:val="ar_AE" w:bidi="ar_AE"/>
        </w:rPr>
        <w:t>الملاك</w:t>
      </w:r>
      <w:r>
        <w:rPr>
          <w:rtl/>
          <w:cs/>
          <w:lang w:val="ar_AE" w:bidi="ar_AE"/>
        </w:rPr>
        <w:t xml:space="preserve"> مصطلحان في "قاموس الكلمات الرئيسية" أيضًا.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26:1–16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26: 1–16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في واحدة في أكثر الترجمات دقة ويُسرًا.</w:t>
      </w:r>
    </w:p>
    <w:p>
      <w:pPr>
        <w:bidi/>
      </w:pPr>
      <w:r>
        <w:rPr>
          <w:rtl/>
          <w:cs/>
          <w:lang w:val="ar_AE" w:bidi="ar_AE"/>
        </w:rPr>
      </w:r>
      <w:r>
        <w:rPr>
          <w:rtl/>
          <w:cs/>
          <w:lang w:val="ar_AE" w:bidi="ar_AE"/>
        </w:rPr>
        <w:t>في المقطع السابق، يعلّم الرب يسوع عن وقت في المستقبل البعيد؛</w:t>
      </w:r>
    </w:p>
    <w:p>
      <w:pPr>
        <w:bidi/>
      </w:pPr>
      <w:r>
        <w:rPr>
          <w:rtl/>
          <w:cs/>
          <w:lang w:val="ar_AE" w:bidi="ar_AE"/>
        </w:rPr>
      </w:r>
      <w:r>
        <w:rPr>
          <w:rtl/>
          <w:cs/>
          <w:lang w:val="ar_AE" w:bidi="ar_AE"/>
        </w:rPr>
        <w:t>في هذه القصة الحقيقية، يسرد البشير متى أخر أيام الرب يسوع على الأرض،</w:t>
      </w:r>
    </w:p>
    <w:p>
      <w:pPr>
        <w:bidi/>
      </w:pPr>
      <w:r>
        <w:rPr>
          <w:rtl/>
          <w:cs/>
          <w:lang w:val="ar_AE" w:bidi="ar_AE"/>
        </w:rPr>
      </w:r>
      <w:r>
        <w:rPr>
          <w:rtl/>
          <w:cs/>
          <w:lang w:val="ar_AE" w:bidi="ar_AE"/>
        </w:rPr>
        <w:t>أنهى الرب يسوع تعليمه، ثم قال لتلاميذه أو أتباعه المقربين "تَعْلَمُونَ أَنَّهُ بَعْدَ يَوْمَيْنِ يَكُونُ ٱلْفِصْحُ، وَٱبْنُ ٱلْإِنْسَانِ يُسَلَّمُ لِيُصْلَبَ".</w:t>
      </w:r>
    </w:p>
    <w:p>
      <w:pPr>
        <w:bidi/>
      </w:pPr>
      <w:r>
        <w:rPr>
          <w:rtl/>
          <w:cs/>
          <w:lang w:val="ar_AE" w:bidi="ar_AE"/>
        </w:rPr>
      </w:r>
      <w:r>
        <w:rPr>
          <w:rtl/>
          <w:cs/>
          <w:lang w:val="ar_AE" w:bidi="ar_AE"/>
        </w:rPr>
        <w:t>عبارة "بعد يومين" تعني بعد غد؛ فعيد الفصح ذكر إنقاذ الله لآبائهم من العبودية في مصر، فكان يُحتَفل بعيد الفصح مع عيد الفطير، أي خبز بلا خمير، لتذكير كيف أكل آبائهم هذا الخبز قبل خروجهم من مصر. وكان يدوم العيد لسبعة أيام.</w:t>
      </w:r>
    </w:p>
    <w:p>
      <w:pPr>
        <w:bidi/>
      </w:pPr>
      <w:r>
        <w:rPr>
          <w:rtl/>
          <w:cs/>
          <w:lang w:val="ar_AE" w:bidi="ar_AE"/>
        </w:rPr>
      </w:r>
      <w:r>
        <w:rPr>
          <w:rtl/>
          <w:cs/>
          <w:lang w:val="ar_AE" w:bidi="ar_AE"/>
        </w:rPr>
        <w:t>توقفوا وناقشوا الأعياد المهمة في ثقافتكم، ما الأنشطة التي ستشاركون فيها للاحتفال؟ ما الأطعمة الخاصة التي تأكلونها في الاحتفال؟</w:t>
      </w:r>
    </w:p>
    <w:p>
      <w:pPr>
        <w:bidi/>
      </w:pPr>
      <w:r>
        <w:rPr>
          <w:rtl/>
          <w:cs/>
          <w:lang w:val="ar_AE" w:bidi="ar_AE"/>
        </w:rPr>
      </w:r>
      <w:r>
        <w:rPr>
          <w:rtl/>
          <w:cs/>
          <w:lang w:val="ar_AE" w:bidi="ar_AE"/>
        </w:rPr>
        <w:t>فالرب يسوع يدعو نفسه "ابن الإنسان" لأنه إنسان يمثّل كل الناس، لكنه يتمتع بطبيعة الله وسلطانه، فكان يعلم أته ذاهب إلى الصلب، الذي هو أبشع وسائل الإعدام في زمنه! إذا كان تُسمَّر يدي المدان ورجليه على قطعتين من الخشب متصالبتين، ثم يقيم الجنود الصليب رافعينه وعليه المدان معلقًا متألمًا لساعات حتى يموت.</w:t>
      </w:r>
    </w:p>
    <w:p>
      <w:pPr>
        <w:bidi/>
      </w:pPr>
      <w:r>
        <w:rPr>
          <w:rtl/>
          <w:cs/>
          <w:lang w:val="ar_AE" w:bidi="ar_AE"/>
        </w:rPr>
      </w:r>
      <w:r>
        <w:rPr>
          <w:rtl/>
          <w:cs/>
          <w:lang w:val="ar_AE" w:bidi="ar_AE"/>
        </w:rPr>
        <w:t>اعرض صورة لصليب.</w:t>
      </w:r>
    </w:p>
    <w:p>
      <w:pPr>
        <w:bidi/>
      </w:pPr>
      <w:r>
        <w:rPr>
          <w:rtl/>
          <w:cs/>
          <w:lang w:val="ar_AE" w:bidi="ar_AE"/>
        </w:rPr>
      </w:r>
      <w:r>
        <w:rPr>
          <w:rtl/>
          <w:cs/>
          <w:lang w:val="ar_AE" w:bidi="ar_AE"/>
        </w:rPr>
        <w:t>ويجتمع رؤساء الكهنة أو رؤساء الكهنة والشيوخ أو رؤساء الشعب، في قصر (دار) قيافا رئيس الكهنة، الذي ترأس المحكمة الدينية. فهؤلاء الرجال كانوا جزءًا من السنهدريم أي المجلس الأعلى للشعب اليهودي، فكانوا يستمعون إلى القضايا ويصدرون أحكامًا بحسب الناموس.</w:t>
      </w:r>
    </w:p>
    <w:p>
      <w:pPr>
        <w:bidi/>
      </w:pPr>
      <w:r>
        <w:rPr>
          <w:rtl/>
          <w:cs/>
          <w:lang w:val="ar_AE" w:bidi="ar_AE"/>
        </w:rPr>
      </w:r>
      <w:r>
        <w:rPr>
          <w:rtl/>
          <w:cs/>
          <w:lang w:val="ar_AE" w:bidi="ar_AE"/>
        </w:rPr>
        <w:t>توقفوا وناقشوا: في ثقافتكم، ما هيأة الذين يستمعون إلى القضايا ويصدرون الأحكام؟</w:t>
      </w:r>
    </w:p>
    <w:p>
      <w:pPr>
        <w:bidi/>
      </w:pPr>
      <w:r>
        <w:rPr>
          <w:rtl/>
          <w:cs/>
          <w:lang w:val="ar_AE" w:bidi="ar_AE"/>
        </w:rPr>
      </w:r>
      <w:r>
        <w:rPr>
          <w:rtl/>
          <w:cs/>
          <w:lang w:val="ar_AE" w:bidi="ar_AE"/>
        </w:rPr>
        <w:t>وكان قد تقابل هؤلاء الرجال وخططوا للقبض على الرب يسوع بالخفاء والخداع ثم إقناع الرومان بأن يصلبوه، لم يرغبوا في القبض على الرب يسوع في العيد لأن الناس سيثيرون الشغب، أو يتحول الأمر إلى العنف. خلال احتفالات عيد الفصح، كانت أورشليم تزدحم بناس من كل أنحاء العالم لأن أورشليم عاصمة اليهود لتقديم الذبائح لله في هيكله، أو مكان العبادة، فعلى الرجح العديد من أهل أورشليم قد دعموه، وكانوا لغضبوا إذا ألقي القبض عليه من وسطهم.</w:t>
      </w:r>
    </w:p>
    <w:p>
      <w:pPr>
        <w:bidi/>
      </w:pPr>
      <w:r>
        <w:rPr>
          <w:rtl/>
          <w:cs/>
          <w:lang w:val="ar_AE" w:bidi="ar_AE"/>
        </w:rPr>
      </w:r>
      <w:r>
        <w:rPr>
          <w:rtl/>
          <w:cs/>
          <w:lang w:val="ar_AE" w:bidi="ar_AE"/>
        </w:rPr>
        <w:t xml:space="preserve">كان الرب يسوع في بيت عنيا في بيت سمعان، وكانت بيت عنيا تبعد نحو أربعة كيلومترات عن أورشليم. </w:t>
      </w:r>
    </w:p>
    <w:p>
      <w:pPr>
        <w:bidi/>
      </w:pPr>
      <w:r>
        <w:rPr>
          <w:rtl/>
          <w:cs/>
          <w:lang w:val="ar_AE" w:bidi="ar_AE"/>
        </w:rPr>
      </w:r>
      <w:r>
        <w:rPr>
          <w:rtl/>
          <w:cs/>
          <w:lang w:val="ar_AE" w:bidi="ar_AE"/>
        </w:rPr>
        <w:t>اعرضوا خريطة لأورشليم التي تشمل بيت عنيا.</w:t>
      </w:r>
    </w:p>
    <w:p>
      <w:pPr>
        <w:bidi/>
      </w:pPr>
      <w:r>
        <w:rPr>
          <w:rtl/>
          <w:cs/>
          <w:lang w:val="ar_AE" w:bidi="ar_AE"/>
        </w:rPr>
      </w:r>
      <w:r>
        <w:rPr>
          <w:rtl/>
          <w:cs/>
          <w:lang w:val="ar_AE" w:bidi="ar_AE"/>
        </w:rPr>
        <w:t>وكان سمعان مصابًا بالبرص، وهو مرض جلدي خطير. كان الناس يدعون سمعان "الأبرص"، مع أنه قد شُفي من مرضه. نحن نعلم أن سمعان قد شُفي لأن الشخص المريض بالبرص لم يكن يُسمح له بدخول بيته أو استضافة أحد. ودخلت امرأة إلى البيت تحمل قاروة عطر أو طيب. رخام الألبستر هو نوع من الأحجار بيضاء أو صفراء اللون، كانت العطور الثمينة أو المصنوعة بمهارة فحسب ما تُخزن في قوارير من الرخام، فكان يُكسر الإناء لإخراجه العطر. فالمرأة كرمت الرب يسوع عندما سكبت العطر على رأسه. في الثقافة اليهودية، كان الناس يكرمون الضيوف المهمين بصب الزيت على رؤوسهم. ففعلت هذا بينما كان الرب يسوع متكئًا أمام المائدة. كان الناس يستلقون بجوار طاولة منخفضة حيث يتناولون وجباتهم الرسمية، على وسادة وأقدامهم ممدودة خلفهم.</w:t>
      </w:r>
    </w:p>
    <w:p>
      <w:pPr>
        <w:bidi/>
      </w:pPr>
      <w:r>
        <w:rPr>
          <w:rtl/>
          <w:cs/>
          <w:lang w:val="ar_AE" w:bidi="ar_AE"/>
        </w:rPr>
      </w:r>
      <w:r>
        <w:rPr>
          <w:rtl/>
          <w:cs/>
          <w:lang w:val="ar_AE" w:bidi="ar_AE"/>
        </w:rPr>
        <w:t>اعرضوا صورة لشخص يتكئ أمام مائدة.</w:t>
      </w:r>
    </w:p>
    <w:p>
      <w:pPr>
        <w:bidi/>
      </w:pPr>
      <w:r>
        <w:rPr>
          <w:rtl/>
          <w:cs/>
          <w:lang w:val="ar_AE" w:bidi="ar_AE"/>
        </w:rPr>
      </w:r>
      <w:r>
        <w:rPr>
          <w:rtl/>
          <w:cs/>
          <w:lang w:val="ar_AE" w:bidi="ar_AE"/>
        </w:rPr>
        <w:t>توقَّفوا وناقشوا طرائق ثقافتكم لتكريم الضيف المهم. ما أصناف الضيافة التي تقَدَّم لهم؟ ما المشاعر التي يشعر بها الناس عندما يكونون حول ضيف مكرم؟</w:t>
      </w:r>
    </w:p>
    <w:p>
      <w:pPr>
        <w:bidi/>
      </w:pPr>
      <w:r>
        <w:rPr>
          <w:rtl/>
          <w:cs/>
          <w:lang w:val="ar_AE" w:bidi="ar_AE"/>
        </w:rPr>
      </w:r>
      <w:r>
        <w:rPr>
          <w:rtl/>
          <w:cs/>
          <w:lang w:val="ar_AE" w:bidi="ar_AE"/>
        </w:rPr>
        <w:t>في هذه الحالة، كان التلاميذ الذين كانوا ساخطين، أو غضبوا، بعض ممن الذين كانوا في بيت سمعان. قالوا "لِمَاذَا هَذَا ٱلْإِتْلَافُ؟ لِأَنَّهُ كَانَ يُمْكِنُ أَنْ يُبَاعَ هَذَا ٱلطِّيبُ بِكَثِيرٍ وَيُعْطَى لِلْفُقَرَاءِ". لكن الرب يسوع "عَلِمَ": تعني ضمنيًا أن هذا القول قد قيل موجهًا إلى بقية الضيوف في العشاء. فقال الرب يسوع: "لِمَاذَا تُزْعِجُونَ ٱلْمَرْأَةَ؟" لم يكن الرب يسوع يطلب إجابة. كان يقول: "كفوا عن إزعاج المرأة". مادحًا ومثنيًا على فعلتها. دومًا ثمة فرصة لإعطاء الفقراء، لكن الفرصة لفعل شيء ما للرب يسوع كانت قصيرة لأنه كان على وشك الموت. كان اليهود يكفنون الجثامين بالأطياب، لذا كان تصرف المرأة حسنًا. فقال الرب يسوع: "الحق" أو "الحقّ أقول لكم". هذا يوضح أن ما كان الرب يسوع على وشك أن يقوله مهم. فالإنجيل أو الخبر السار عن ملكوت الله، وحكم الله في قلوب البشر، وبكرازة الخبر السار، سيُخبَر بصنيع هذه المرأة ومحبتها.</w:t>
      </w:r>
    </w:p>
    <w:p>
      <w:pPr>
        <w:bidi/>
      </w:pPr>
      <w:r>
        <w:rPr>
          <w:rtl/>
          <w:cs/>
          <w:lang w:val="ar_AE" w:bidi="ar_AE"/>
        </w:rPr>
      </w:r>
      <w:r>
        <w:rPr>
          <w:rtl/>
          <w:cs/>
          <w:lang w:val="ar_AE" w:bidi="ar_AE"/>
        </w:rPr>
        <w:t>اعرضوا صورة لقارورة من رخام الألبستر.</w:t>
      </w:r>
    </w:p>
    <w:p>
      <w:pPr>
        <w:bidi/>
      </w:pPr>
      <w:r>
        <w:rPr>
          <w:rtl/>
          <w:cs/>
          <w:lang w:val="ar_AE" w:bidi="ar_AE"/>
        </w:rPr>
      </w:r>
      <w:r>
        <w:rPr>
          <w:rtl/>
          <w:cs/>
          <w:lang w:val="ar_AE" w:bidi="ar_AE"/>
        </w:rPr>
        <w:t>بعد ذلك، ذهب يهوذا الإسخريوطي، أحد تلاميذ الرب يسوع الاثني عشر، إلى رؤساء الكهنة أو القادة الدينيين الذين يخططون للقبض على الرب يسوع وقتله. كان يهوذا يريد أن يعرف ما سيعطيه رؤساء الكهنة له إذا ساعدهم على القبض على الرب يسوع. فوافق يهوذا على تسليمه مقابل 30 قطعة فضة. في العهد القديم، كان هذا المبلغ من المال يعادل ما يدفعه صاحب حيوان قتل عبدًا. بعد أن عقد يهوذا الصفقة، بدأ يبحث عن فرصة مناسبة ليسلمه لهم أو ليقبضوا عليه.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أنهى يسوع تعليمه عن زمن في المستقبل البعيد، ثم يخبر تلاميذه بما هو على وشك الحدوث قريبًا.</w:t>
      </w:r>
    </w:p>
    <w:p>
      <w:pPr>
        <w:bidi/>
      </w:pPr>
      <w:r>
        <w:rPr>
          <w:rtl/>
          <w:cs/>
          <w:lang w:val="ar_AE" w:bidi="ar_AE"/>
        </w:rPr>
      </w:r>
      <w:r>
        <w:rPr>
          <w:b/>
          <w:rtl/>
          <w:cs/>
          <w:lang w:val="ar_AE" w:bidi="ar_AE"/>
        </w:rPr>
        <w:t>المشهد الثاني:</w:t>
      </w:r>
      <w:r>
        <w:rPr>
          <w:rtl/>
          <w:cs/>
          <w:lang w:val="ar_AE" w:bidi="ar_AE"/>
        </w:rPr>
        <w:t xml:space="preserve"> بينما كان يسوع يتحدث مع تلاميذه، كان جميع قادة اليهود يخططون ليقبضوا عليه ويسعون ليُسلّموه ليُقتل على يد الرومان.</w:t>
      </w:r>
    </w:p>
    <w:p>
      <w:pPr>
        <w:bidi/>
      </w:pPr>
      <w:r>
        <w:rPr>
          <w:rtl/>
          <w:cs/>
          <w:lang w:val="ar_AE" w:bidi="ar_AE"/>
        </w:rPr>
      </w:r>
      <w:r>
        <w:rPr>
          <w:b/>
          <w:rtl/>
          <w:cs/>
          <w:lang w:val="ar_AE" w:bidi="ar_AE"/>
        </w:rPr>
        <w:t>المشهد الثالث:</w:t>
      </w:r>
      <w:r>
        <w:rPr>
          <w:rtl/>
          <w:cs/>
          <w:lang w:val="ar_AE" w:bidi="ar_AE"/>
        </w:rPr>
        <w:t xml:space="preserve"> يسوع وتلاميذه في بيت سمعان امرأة تسكب الطيب على يسوع وتمسحه. يعتبر أحد الحاضرين في بيت سمعان أن هذا تبذير، فيقول له يسوع أنهم مخطئون.</w:t>
      </w:r>
    </w:p>
    <w:p>
      <w:pPr>
        <w:bidi/>
      </w:pPr>
      <w:r>
        <w:rPr>
          <w:rtl/>
          <w:cs/>
          <w:lang w:val="ar_AE" w:bidi="ar_AE"/>
        </w:rPr>
      </w:r>
      <w:r>
        <w:rPr>
          <w:b/>
          <w:rtl/>
          <w:cs/>
          <w:lang w:val="ar_AE" w:bidi="ar_AE"/>
        </w:rPr>
        <w:t>المشهد الرابع:</w:t>
      </w:r>
      <w:r>
        <w:rPr>
          <w:rtl/>
          <w:cs/>
          <w:lang w:val="ar_AE" w:bidi="ar_AE"/>
        </w:rPr>
        <w:t>يهوذا الاسخريوطي يوافق على أن يخون يسوع.</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رؤساء الكهنة والشيوخ</w:t>
      </w:r>
    </w:p>
    <w:p>
      <w:pPr>
        <w:pStyle w:val="ListBullet"/>
        <w:bidi/>
        <w:spacing w:line="240" w:lineRule="auto"/>
        <w:ind w:left="720"/>
      </w:pPr>
      <w:r>
        <w:rPr>
          <w:rtl/>
          <w:cs/>
          <w:lang w:val="ar_AE" w:bidi="ar_AE"/>
        </w:rPr>
      </w:r>
      <w:r>
        <w:rPr>
          <w:rtl/>
          <w:cs/>
          <w:lang w:val="ar_AE" w:bidi="ar_AE"/>
        </w:rPr>
        <w:t>سمعان الأبرص</w:t>
      </w:r>
    </w:p>
    <w:p>
      <w:pPr>
        <w:pStyle w:val="ListBullet"/>
        <w:bidi/>
        <w:spacing w:line="240" w:lineRule="auto"/>
        <w:ind w:left="720"/>
      </w:pPr>
      <w:r>
        <w:rPr>
          <w:rtl/>
          <w:cs/>
          <w:lang w:val="ar_AE" w:bidi="ar_AE"/>
        </w:rPr>
      </w:r>
      <w:r>
        <w:rPr>
          <w:rtl/>
          <w:cs/>
          <w:lang w:val="ar_AE" w:bidi="ar_AE"/>
        </w:rPr>
        <w:t>امرأة</w:t>
      </w:r>
    </w:p>
    <w:p>
      <w:pPr>
        <w:pStyle w:val="ListBullet"/>
        <w:bidi/>
        <w:spacing w:line="240" w:lineRule="auto"/>
        <w:ind w:left="720"/>
      </w:pPr>
      <w:r>
        <w:rPr>
          <w:rtl/>
          <w:cs/>
          <w:lang w:val="ar_AE" w:bidi="ar_AE"/>
        </w:rPr>
      </w:r>
      <w:r>
        <w:rPr>
          <w:rtl/>
          <w:cs/>
          <w:lang w:val="ar_AE" w:bidi="ar_AE"/>
        </w:rPr>
        <w:t>يهوذا الإسخریوطي</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rtl/>
          <w:cs/>
          <w:lang w:val="ar_AE" w:bidi="ar_AE"/>
        </w:rPr>
        <w:t>يبدأ هذا المشهد بمتّى يكتب "وَلَمَّا أَكْمَلَ يَسُوعُ هذَا الْكَلاَمَ". وهذا يُشير إلى أن خدمة يسوع التعليمية قد انتهت الآن. من المهم أن نتذكر أن يسوع لم يكن يتنبأ فقط عن موته، بل عن الطريقة التي سيموت بها. ومن المهم أن نتذكر معنى الصلب.</w:t>
      </w:r>
    </w:p>
    <w:p>
      <w:pPr>
        <w:bidi/>
      </w:pPr>
      <w:r>
        <w:rPr>
          <w:rtl/>
          <w:cs/>
          <w:lang w:val="ar_AE" w:bidi="ar_AE"/>
        </w:rPr>
      </w:r>
      <w:r>
        <w:rPr>
          <w:rtl/>
          <w:cs/>
          <w:lang w:val="ar_AE" w:bidi="ar_AE"/>
        </w:rPr>
        <w:t>ومن المهم أن نتذكر أن الذين خطّطوا لقتل يسوع كانوا قادة ورؤساء الشعب اليهودي. لقد كانوا يتآمرون على قتله في الوقت نفسه الذي كان فيه يسوع يتحدث مع تلاميذه.</w:t>
      </w:r>
    </w:p>
    <w:p>
      <w:pPr>
        <w:bidi/>
      </w:pPr>
      <w:r>
        <w:rPr>
          <w:rtl/>
          <w:cs/>
          <w:lang w:val="ar_AE" w:bidi="ar_AE"/>
        </w:rPr>
      </w:r>
      <w:r>
        <w:rPr>
          <w:rtl/>
          <w:cs/>
          <w:lang w:val="ar_AE" w:bidi="ar_AE"/>
        </w:rPr>
        <w:t>كان يسوع يقيم ليلًا في بيت سمعان، لكنه يذهب كل يوم إلى أورشليم في أثناء العيد. وكان سمعان قد أُصيب سابقًا بالبرص، وهو مرض جلدي لا يجعل الشخص لائق لعبادة الله، لكنه لم يعد مُصابًا بالبرص. من المهم أن نتذكر ما فعلته المرأة بيسوع. ومن المهم أن نتذكر كيف كان رد فعل التلاميذ. تذكّروا ما قاله يسوع عما فعلته المرأة.</w:t>
      </w:r>
    </w:p>
    <w:p>
      <w:pPr>
        <w:bidi/>
      </w:pPr>
      <w:r>
        <w:rPr>
          <w:rtl/>
          <w:cs/>
          <w:lang w:val="ar_AE" w:bidi="ar_AE"/>
        </w:rPr>
      </w:r>
      <w:r>
        <w:rPr>
          <w:rtl/>
          <w:cs/>
          <w:lang w:val="ar_AE" w:bidi="ar_AE"/>
        </w:rPr>
        <w:t>ومن المهم أن نتذكر أن يهوذا كان واحدًا من أقرب أتباع يسوع. وتذكّروا أن يهوذا وافق على أن يخون يسوع مقابل 30 قطعة من الفضة.</w:t>
      </w:r>
    </w:p>
    <w:p>
      <w:pPr>
        <w:bidi/>
      </w:pPr>
      <w:r>
        <w:rPr>
          <w:rtl/>
          <w:cs/>
          <w:lang w:val="ar_AE" w:bidi="ar_AE"/>
        </w:rPr>
      </w:r>
      <w:r>
        <w:rPr>
          <w:rtl/>
          <w:cs/>
          <w:lang w:val="ar_AE" w:bidi="ar_AE"/>
        </w:rPr>
        <w:t xml:space="preserve">ومن المهم أن نتذكّر أن يهوذا بدأ يبحث عن فرصة مناسبة ليخون يسوع ويسلّمه بعد أن دفع رؤساء الكهنة الفضة ليهوذا.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رؤساء الكهنة والشيوخ</w:t>
      </w:r>
    </w:p>
    <w:p>
      <w:pPr>
        <w:pStyle w:val="ListBullet"/>
        <w:bidi/>
        <w:spacing w:line="240" w:lineRule="auto"/>
        <w:ind w:left="720"/>
      </w:pPr>
      <w:r>
        <w:rPr>
          <w:rtl/>
          <w:cs/>
          <w:lang w:val="ar_AE" w:bidi="ar_AE"/>
        </w:rPr>
      </w:r>
      <w:r>
        <w:rPr>
          <w:rtl/>
          <w:cs/>
          <w:lang w:val="ar_AE" w:bidi="ar_AE"/>
        </w:rPr>
        <w:t>سمعان الأبرص</w:t>
      </w:r>
    </w:p>
    <w:p>
      <w:pPr>
        <w:pStyle w:val="ListBullet"/>
        <w:bidi/>
        <w:spacing w:line="240" w:lineRule="auto"/>
        <w:ind w:left="720"/>
      </w:pPr>
      <w:r>
        <w:rPr>
          <w:rtl/>
          <w:cs/>
          <w:lang w:val="ar_AE" w:bidi="ar_AE"/>
        </w:rPr>
      </w:r>
      <w:r>
        <w:rPr>
          <w:rtl/>
          <w:cs/>
          <w:lang w:val="ar_AE" w:bidi="ar_AE"/>
        </w:rPr>
        <w:t>امرأة</w:t>
      </w:r>
    </w:p>
    <w:p>
      <w:pPr>
        <w:pStyle w:val="ListBullet"/>
        <w:bidi/>
        <w:spacing w:line="240" w:lineRule="auto"/>
        <w:ind w:left="720"/>
      </w:pPr>
      <w:r>
        <w:rPr>
          <w:rtl/>
          <w:cs/>
          <w:lang w:val="ar_AE" w:bidi="ar_AE"/>
        </w:rPr>
      </w:r>
      <w:r>
        <w:rPr>
          <w:rtl/>
          <w:cs/>
          <w:lang w:val="ar_AE" w:bidi="ar_AE"/>
        </w:rPr>
        <w:t>يهوذا الإسخریوطي</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بعض أجزاء القصة.</w:t>
      </w:r>
    </w:p>
    <w:p>
      <w:pPr>
        <w:bidi/>
      </w:pPr>
      <w:r>
        <w:rPr>
          <w:rtl/>
          <w:cs/>
          <w:lang w:val="ar_AE" w:bidi="ar_AE"/>
        </w:rPr>
      </w:r>
      <w:r>
        <w:rPr>
          <w:rtl/>
          <w:cs/>
          <w:lang w:val="ar_AE" w:bidi="ar_AE"/>
        </w:rPr>
        <w:t>كان يسوع قد انتهى للتوّ من التعليم عن وقتٍ في المستقبل البعيد، والآن يُخبِر تلاميذه عمّا سيحدث قريبًا. فيقول: تعلَمونَ أنَّهُ بَعدَ يومَينِ يكونُ الفِصحُ، وابنُ الإنسانِ يُسَلَّمُ ليُصلَبَ".</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المُمثِّل الذي يؤدي دور يسوع: "بماذا تشعر؟" قد تسمعون إجابات مثل: "أعلم أن موتي قد اقترب"، أو "أتساءل هل فهموا ما أقوله؟" أو "أتمنى أن يدركوا ما أعنيه".</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إجابات مثل: "هل قال يسوع للتو إنه سيُصلَب؟" أو "هل سيحدث هذا أثناء الفصح؟"</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وبينما يسوع يتحدث مع تلاميذه، يُخطّط رؤساء الكهنة والشيوخ للقبض عليه وجعله يُقتَل على يد الرومان.</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الممثِّلين الذين يؤدّون دور رؤساء الكهنة والشيوخ: "بماذا تشعرون؟" قد تسمعون إجابات مثل: "الناس تتبع يسوع ولا تتبعنا"، أو"تعليمه أقوى من تعليمنا"، أو "لماذا يصدّقه الشعب بدلًا منّا؟"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الآن يوجد يسوع وتلاميذه في بيت سمعان. وتأتي امرأة وتسكب الطيب على يسوع وتمسحه. ثم يتذمّر التلاميذ قائلين: "لماذا هذا الإتلافُ؟ لأنَّهُ كانَ يُمكِنُ أنْ يُباعَ هذا الطّيبُ بكَثيرٍ ويُعطَى للفُقَراءِ". فيقول له يسوع أنهم مخطئون.</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التلاميذ: "بماذا تشعرون؟" قد تسمعون إجابات مثل: "كان يمكننا أن نفعل خيرًا كثيرًا للفقراء"، أو "هل هو تبذير حقًا؟ فلقد فعلته من أجل يسوع"، أو "لماذا فعلت هذه المرأة ذلك؟" </w:t>
      </w:r>
    </w:p>
    <w:p>
      <w:pPr>
        <w:pStyle w:val="ListBullet"/>
        <w:bidi/>
        <w:spacing w:line="240" w:lineRule="auto"/>
        <w:ind w:left="720"/>
      </w:pPr>
      <w:r>
        <w:rPr>
          <w:rtl/>
          <w:cs/>
          <w:lang w:val="ar_AE" w:bidi="ar_AE"/>
        </w:rPr>
      </w:r>
      <w:r>
        <w:rPr>
          <w:rtl/>
          <w:cs/>
          <w:lang w:val="ar_AE" w:bidi="ar_AE"/>
        </w:rPr>
        <w:t>اسألوا المُمثِّلة التي تؤدي دور المرأة: "بماذا تشعرين؟" قد تسمعون عبارات مثل: "هذا هو يسوع، أريد أن أكرّمه"، أو "لماذا يظنّ التلاميذ أن ما فعلتُه تبذير؟"</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يذهب يهوذا الإسخريوطي إلى رؤساء الكهنة والشيوخ، ويتّفق معهم على تسليم يسوع. ويعطونه ثلاثين قطعة فضة ليساعدهم في القبض عليه.</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الممثِّلين الذين يؤدّون دور رؤساء الكهنة والشيوخ: "بماذا تشعرون؟" قد تسمعون إجابات مثل: "سنُنهي أمر يسوع أخيرًا!"، أو "هل سيخونه فعلًا؟"، أو "كم سيستغرق هذا الأمر؟"</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بعد أن يتّفق يهوذا على خيانة يسوع، يبدأ بالبحث عن فرصة مناسبة ليتسلّم الرومان يسوع فيها.</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واسألوا الممثِّل الذي يؤدي دور يهوذا الإسخريوطي: "بماذا تشعر؟" قد تسمعون إجابات مثل: "أريد هذا المال"، أو "أتساءل إن كان يسوع يعرف ما أفعله؟" أو "هل يساوي هذا المال ما سأفعله؟"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يُخبر يسوع </w:t>
      </w:r>
      <w:r>
        <w:rPr>
          <w:b/>
          <w:rtl/>
          <w:cs/>
          <w:lang w:val="ar_AE" w:bidi="ar_AE"/>
        </w:rPr>
        <w:t>تلاميذه</w:t>
      </w:r>
      <w:r>
        <w:rPr>
          <w:rtl/>
          <w:cs/>
          <w:lang w:val="ar_AE" w:bidi="ar_AE"/>
        </w:rPr>
        <w:t xml:space="preserve"> أنه بعد الاحتفال بعيد </w:t>
      </w:r>
      <w:r>
        <w:rPr>
          <w:b/>
          <w:rtl/>
          <w:cs/>
          <w:lang w:val="ar_AE" w:bidi="ar_AE"/>
        </w:rPr>
        <w:t>الفصح</w:t>
      </w:r>
      <w:r>
        <w:rPr>
          <w:rtl/>
          <w:cs/>
          <w:lang w:val="ar_AE" w:bidi="ar_AE"/>
        </w:rPr>
        <w:t xml:space="preserve"> يُسلَّم </w:t>
      </w:r>
      <w:r>
        <w:rPr>
          <w:b/>
          <w:rtl/>
          <w:cs/>
          <w:lang w:val="ar_AE" w:bidi="ar_AE"/>
        </w:rPr>
        <w:t>ابن الإنسان</w:t>
      </w:r>
      <w:r>
        <w:rPr>
          <w:rtl/>
          <w:cs/>
          <w:lang w:val="ar_AE" w:bidi="ar_AE"/>
        </w:rPr>
        <w:t xml:space="preserve"> </w:t>
      </w:r>
      <w:r>
        <w:rPr>
          <w:b/>
          <w:rtl/>
          <w:cs/>
          <w:lang w:val="ar_AE" w:bidi="ar_AE"/>
        </w:rPr>
        <w:t>ليُصلَب</w:t>
      </w:r>
      <w:r>
        <w:rPr>
          <w:rtl/>
          <w:cs/>
          <w:lang w:val="ar_AE" w:bidi="ar_AE"/>
        </w:rPr>
        <w:t>.</w:t>
      </w:r>
    </w:p>
    <w:p>
      <w:pPr>
        <w:bidi/>
      </w:pPr>
      <w:r>
        <w:rPr>
          <w:rtl/>
          <w:cs/>
          <w:lang w:val="ar_AE" w:bidi="ar_AE"/>
        </w:rPr>
      </w:r>
      <w:r>
        <w:rPr>
          <w:b/>
          <w:rtl/>
          <w:cs/>
          <w:lang w:val="ar_AE" w:bidi="ar_AE"/>
        </w:rPr>
        <w:t>والتلاميذ</w:t>
      </w:r>
      <w:r>
        <w:rPr>
          <w:rtl/>
          <w:cs/>
          <w:lang w:val="ar_AE" w:bidi="ar_AE"/>
        </w:rPr>
        <w:t xml:space="preserve"> هُم الإثنا عشر رجُلًا الذين تبعوا يسوع في كل مكان وتعلَّموا من تعاليمه. استخدم الكلمة ذاتها للتعبير عن التلاميذ، التي استخدمتها في المقاطع السابقة. اطَّلع على "قاموس الكلمات الرئيسية" لتعريف أكثر شمولًا لكلمة </w:t>
      </w:r>
      <w:r>
        <w:rPr>
          <w:rtl/>
          <w:cs/>
          <w:lang w:val="ar_AE" w:bidi="ar_AE"/>
        </w:rPr>
        <w:t>تلاميذ</w:t>
      </w:r>
      <w:r>
        <w:rPr>
          <w:rtl/>
          <w:cs/>
          <w:lang w:val="ar_AE" w:bidi="ar_AE"/>
        </w:rPr>
        <w:t>.</w:t>
      </w:r>
    </w:p>
    <w:p>
      <w:pPr>
        <w:bidi/>
      </w:pPr>
      <w:r>
        <w:rPr>
          <w:rtl/>
          <w:cs/>
          <w:lang w:val="ar_AE" w:bidi="ar_AE"/>
        </w:rPr>
      </w:r>
      <w:r>
        <w:rPr>
          <w:b/>
          <w:rtl/>
          <w:cs/>
          <w:lang w:val="ar_AE" w:bidi="ar_AE"/>
        </w:rPr>
        <w:t>الفصح</w:t>
      </w:r>
      <w:r>
        <w:rPr>
          <w:rtl/>
          <w:cs/>
          <w:lang w:val="ar_AE" w:bidi="ar_AE"/>
        </w:rPr>
        <w:t xml:space="preserve"> كان عيدًا دينيًا يهوديًا. في أيام يسوع كان الاحتفال مزيجًا من عيد الفصح وسبعة أيام </w:t>
      </w:r>
      <w:r>
        <w:rPr>
          <w:b/>
          <w:rtl/>
          <w:cs/>
          <w:lang w:val="ar_AE" w:bidi="ar_AE"/>
        </w:rPr>
        <w:t>عيد الفطير</w:t>
      </w:r>
      <w:r>
        <w:rPr>
          <w:rtl/>
          <w:cs/>
          <w:lang w:val="ar_AE" w:bidi="ar_AE"/>
        </w:rPr>
        <w:t xml:space="preserve">، وكان عيد الفصح يَحتفل بالوقت الذي فيه أنقذ اللهُ أسلاف اليهود من العبودية في مصر. أتمَّ اللهُ تدبيره هذا بإرسال ملاكٍ ليَجعل ملك مصر يَسمح لأسلاف اليهود بالخروج، فقتل الملاك الأبناء البِكر للمصريين. لكن الملاك "عَبَرَ عن" الأبناء البِكر اليهود وأبقى على حياتهم. في </w:t>
      </w:r>
      <w:r>
        <w:rPr>
          <w:b/>
          <w:rtl/>
          <w:cs/>
          <w:lang w:val="ar_AE" w:bidi="ar_AE"/>
        </w:rPr>
        <w:t>عيد الفطير</w:t>
      </w:r>
      <w:r>
        <w:rPr>
          <w:rtl/>
          <w:cs/>
          <w:lang w:val="ar_AE" w:bidi="ar_AE"/>
        </w:rPr>
        <w:t xml:space="preserve">، يأكل الناس خبزًا فطيرًا، أي خبزًا رقيقًا بلا خميرة، ليتذكروا كيف أكل شعب اليهود خبزًا فطيرًا قبل إنقاذهم من مصر. اطَّلع على "قاموس الكلمات الرئيسية" لتعريف أكثر شمولًا لكلمة </w:t>
      </w:r>
      <w:r>
        <w:rPr>
          <w:rtl/>
          <w:cs/>
          <w:lang w:val="ar_AE" w:bidi="ar_AE"/>
        </w:rPr>
        <w:t>الفصح</w:t>
      </w:r>
      <w:r>
        <w:rPr>
          <w:rtl/>
          <w:cs/>
          <w:lang w:val="ar_AE" w:bidi="ar_AE"/>
        </w:rPr>
        <w:t xml:space="preserve">. اطَّلع على "قاموس الكلمات الرئيسية" لتعريف أكثر شمولًا لكلمة </w:t>
      </w:r>
      <w:r>
        <w:rPr>
          <w:rtl/>
          <w:cs/>
          <w:lang w:val="ar_AE" w:bidi="ar_AE"/>
        </w:rPr>
        <w:t>عيد الفطير</w:t>
      </w:r>
      <w:r>
        <w:rPr>
          <w:rtl/>
          <w:cs/>
          <w:lang w:val="ar_AE" w:bidi="ar_AE"/>
        </w:rPr>
        <w:t>.</w:t>
      </w:r>
    </w:p>
    <w:p>
      <w:pPr>
        <w:bidi/>
      </w:pPr>
      <w:r>
        <w:rPr>
          <w:rtl/>
          <w:cs/>
          <w:lang w:val="ar_AE" w:bidi="ar_AE"/>
        </w:rPr>
      </w:r>
      <w:r>
        <w:rPr>
          <w:rtl/>
          <w:cs/>
          <w:lang w:val="ar_AE" w:bidi="ar_AE"/>
        </w:rPr>
        <w:t xml:space="preserve">قال يسوع أنَّ </w:t>
      </w:r>
      <w:r>
        <w:rPr>
          <w:b/>
          <w:rtl/>
          <w:cs/>
          <w:lang w:val="ar_AE" w:bidi="ar_AE"/>
        </w:rPr>
        <w:t>ابن الإنسان</w:t>
      </w:r>
      <w:r>
        <w:rPr>
          <w:rtl/>
          <w:cs/>
          <w:lang w:val="ar_AE" w:bidi="ar_AE"/>
        </w:rPr>
        <w:t xml:space="preserve"> سيُصلَب، ويدعو يسوع نفسه ابن الإنسان لأنه كان إنسانًا وكان يمثِّل جميع الناس. لكن يسوع كانت له أيضًا طبيعة الله وسُلطانه. إن ابن الإنسان، في الكتاب المقدس، هو الشخص الذي يمنحه الله كل سُلطان وقوة. كان جميع الشعب اليهودي على دراية بهذا اللقب بسبب ما كتبه النبي دانيال. استخدم الكلمة ذاتها التي استخدمتها في مقاطع سابقة لتعبير ابن الإنسان. اطَّلع على "قاموس الكلمات الرئيسية" لتعريف أكثر شمولًا لتعبير </w:t>
      </w:r>
      <w:r>
        <w:rPr>
          <w:rtl/>
          <w:cs/>
          <w:lang w:val="ar_AE" w:bidi="ar_AE"/>
        </w:rPr>
        <w:t>ابن الإنسان</w:t>
      </w:r>
      <w:r>
        <w:rPr>
          <w:rtl/>
          <w:cs/>
          <w:lang w:val="ar_AE" w:bidi="ar_AE"/>
        </w:rPr>
        <w:t>.</w:t>
      </w:r>
    </w:p>
    <w:p>
      <w:pPr>
        <w:bidi/>
      </w:pPr>
      <w:r>
        <w:rPr>
          <w:rtl/>
          <w:cs/>
          <w:lang w:val="ar_AE" w:bidi="ar_AE"/>
        </w:rPr>
      </w:r>
      <w:r>
        <w:rPr>
          <w:rtl/>
          <w:cs/>
          <w:lang w:val="ar_AE" w:bidi="ar_AE"/>
        </w:rPr>
        <w:t xml:space="preserve">قبل أنْ </w:t>
      </w:r>
      <w:r>
        <w:rPr>
          <w:b/>
          <w:rtl/>
          <w:cs/>
          <w:lang w:val="ar_AE" w:bidi="ar_AE"/>
        </w:rPr>
        <w:t>يُصلَب</w:t>
      </w:r>
      <w:r>
        <w:rPr>
          <w:rtl/>
          <w:cs/>
          <w:lang w:val="ar_AE" w:bidi="ar_AE"/>
        </w:rPr>
        <w:t xml:space="preserve"> أي شخص، كان الجنود عادة يضربون الضحية بسوط. ثم كان الجنود يسمِّرون أيديهم وأرجلهم في قطعتَين من الخشب على شكل صليب. وكان العسكر ينصبون الصليب في وضع مستقيم، ويظل الشخص المدان معلَّقًا في ألم شديد ساعات طويلة إلى أن يموت. اطَّلع على "قاموس الكلمات الرئيسية" لتعريف أكثر شمولًا لتعبير </w:t>
      </w:r>
      <w:r>
        <w:rPr>
          <w:rtl/>
          <w:cs/>
          <w:lang w:val="ar_AE" w:bidi="ar_AE"/>
        </w:rPr>
        <w:t>الصَلْب</w:t>
      </w:r>
      <w:r>
        <w:rPr>
          <w:rtl/>
          <w:cs/>
          <w:lang w:val="ar_AE" w:bidi="ar_AE"/>
        </w:rPr>
        <w:t>.</w:t>
      </w:r>
    </w:p>
    <w:p>
      <w:pPr>
        <w:bidi/>
      </w:pPr>
      <w:r>
        <w:rPr>
          <w:rtl/>
          <w:cs/>
          <w:lang w:val="ar_AE" w:bidi="ar_AE"/>
        </w:rPr>
      </w:r>
      <w:r>
        <w:rPr>
          <w:rtl/>
          <w:cs/>
          <w:lang w:val="ar_AE" w:bidi="ar_AE"/>
        </w:rPr>
        <w:t xml:space="preserve">اجتمع </w:t>
      </w:r>
      <w:r>
        <w:rPr>
          <w:b/>
          <w:rtl/>
          <w:cs/>
          <w:lang w:val="ar_AE" w:bidi="ar_AE"/>
        </w:rPr>
        <w:t>رؤساء الكهنة</w:t>
      </w:r>
      <w:r>
        <w:rPr>
          <w:rtl/>
          <w:cs/>
          <w:lang w:val="ar_AE" w:bidi="ar_AE"/>
        </w:rPr>
        <w:t xml:space="preserve"> </w:t>
      </w:r>
      <w:r>
        <w:rPr>
          <w:b/>
          <w:rtl/>
          <w:cs/>
          <w:lang w:val="ar_AE" w:bidi="ar_AE"/>
        </w:rPr>
        <w:t>وشيوخ</w:t>
      </w:r>
      <w:r>
        <w:rPr>
          <w:rtl/>
          <w:cs/>
          <w:lang w:val="ar_AE" w:bidi="ar_AE"/>
        </w:rPr>
        <w:t xml:space="preserve"> الشعب في بيت قيافا </w:t>
      </w:r>
      <w:r>
        <w:rPr>
          <w:b/>
          <w:rtl/>
          <w:cs/>
          <w:lang w:val="ar_AE" w:bidi="ar_AE"/>
        </w:rPr>
        <w:t>رئيس الكهنة</w:t>
      </w:r>
      <w:r>
        <w:rPr>
          <w:rtl/>
          <w:cs/>
          <w:lang w:val="ar_AE" w:bidi="ar_AE"/>
        </w:rPr>
        <w:t xml:space="preserve">. وكان رؤساء الكهنة يساعدون في إدارة الهيكل في أورشليم. أما الشيوخ، فكانوا عادةً قادة غير دينيين في المجتمع. استخدم الكلمة ذاتها التي استخدمتها في المقاطع السابقة للإشارة إلى الشيوخ. اطَّلع على "قاموس الكلمات الرئيسية" لتعريف أكثر شمولًا لكلمة </w:t>
      </w:r>
      <w:r>
        <w:rPr>
          <w:rtl/>
          <w:cs/>
          <w:lang w:val="ar_AE" w:bidi="ar_AE"/>
        </w:rPr>
        <w:t>شيوخ</w:t>
      </w:r>
      <w:r>
        <w:rPr>
          <w:rtl/>
          <w:cs/>
          <w:lang w:val="ar_AE" w:bidi="ar_AE"/>
        </w:rPr>
        <w:t xml:space="preserve">. كان </w:t>
      </w:r>
      <w:r>
        <w:rPr>
          <w:rtl/>
          <w:cs/>
          <w:lang w:val="ar_AE" w:bidi="ar_AE"/>
        </w:rPr>
        <w:t>رئيس الكهنة</w:t>
      </w:r>
      <w:r>
        <w:rPr>
          <w:rtl/>
          <w:cs/>
          <w:lang w:val="ar_AE" w:bidi="ar_AE"/>
        </w:rPr>
        <w:t xml:space="preserve"> هو القائد الديني لإسرائيل، وكان يقود المحكمة الدينية اليهودية كلها. </w:t>
      </w:r>
      <w:r>
        <w:rPr>
          <w:b/>
          <w:rtl/>
          <w:cs/>
          <w:lang w:val="ar_AE" w:bidi="ar_AE"/>
        </w:rPr>
        <w:t>الكهنة</w:t>
      </w:r>
      <w:r>
        <w:rPr>
          <w:rtl/>
          <w:cs/>
          <w:lang w:val="ar_AE" w:bidi="ar_AE"/>
        </w:rPr>
        <w:t xml:space="preserve"> كانوا يُمثِّلون الله أمام شعبه، ويمثِّلون الشعب أمام الله، أما رؤساء الكهنة فقد ساعدوا في إدارة الهيكل، أو بيت الله الخاص. استخدم الكلمة ذاتها للتعبير عن الكهنة، التي استخدمتها في مقاطع سابقة. اطَّلع على "قاموس الكلمات الرئيسية" لتعريف أكثر شمولًا لكلمة </w:t>
      </w:r>
      <w:r>
        <w:rPr>
          <w:rtl/>
          <w:cs/>
          <w:lang w:val="ar_AE" w:bidi="ar_AE"/>
        </w:rPr>
        <w:t>كاهن</w:t>
      </w:r>
      <w:r>
        <w:rPr>
          <w:rtl/>
          <w:cs/>
          <w:lang w:val="ar_AE" w:bidi="ar_AE"/>
        </w:rPr>
        <w:t>.</w:t>
      </w:r>
    </w:p>
    <w:p>
      <w:pPr>
        <w:bidi/>
      </w:pPr>
      <w:r>
        <w:rPr>
          <w:rtl/>
          <w:cs/>
          <w:lang w:val="ar_AE" w:bidi="ar_AE"/>
        </w:rPr>
      </w:r>
      <w:r>
        <w:rPr>
          <w:rtl/>
          <w:cs/>
          <w:lang w:val="ar_AE" w:bidi="ar_AE"/>
        </w:rPr>
        <w:t xml:space="preserve">كان يسوع في بيت عنيا مع تلاميذه في بيت سمعان، الذي كان أبرصًا من قبل. </w:t>
      </w:r>
      <w:r>
        <w:rPr>
          <w:b/>
          <w:rtl/>
          <w:cs/>
          <w:lang w:val="ar_AE" w:bidi="ar_AE"/>
        </w:rPr>
        <w:t>البرَص</w:t>
      </w:r>
      <w:r>
        <w:rPr>
          <w:rtl/>
          <w:cs/>
          <w:lang w:val="ar_AE" w:bidi="ar_AE"/>
        </w:rPr>
        <w:t xml:space="preserve"> يُشير إلى أي من أمراض جلدية عِدّة. كانت هذه الأمراض تَجعل الشخص "نجسًا"، أو غير قادر على العيش وَسْط الجماعة. استخدم الكلمة ذاتها للتعبير عن البَرَص، التي استخدمتها في مقاطع سابقة. اطَّلع على "قاموس الكلمات الرئيسية" لتعريف أكثر شمولًا لكلمة </w:t>
      </w:r>
      <w:r>
        <w:rPr>
          <w:rtl/>
          <w:cs/>
          <w:lang w:val="ar_AE" w:bidi="ar_AE"/>
        </w:rPr>
        <w:t>بَرَص</w:t>
      </w:r>
      <w:r>
        <w:rPr>
          <w:rtl/>
          <w:cs/>
          <w:lang w:val="ar_AE" w:bidi="ar_AE"/>
        </w:rPr>
        <w:t>.</w:t>
      </w:r>
    </w:p>
    <w:p>
      <w:pPr>
        <w:bidi/>
      </w:pPr>
      <w:r>
        <w:rPr>
          <w:rtl/>
          <w:cs/>
          <w:lang w:val="ar_AE" w:bidi="ar_AE"/>
        </w:rPr>
      </w:r>
      <w:r>
        <w:rPr>
          <w:rtl/>
          <w:cs/>
          <w:lang w:val="ar_AE" w:bidi="ar_AE"/>
        </w:rPr>
        <w:t xml:space="preserve">ثم تتقدَّم إلى يسوع امرأة تحمل قارورة أو وعاء مصنوع من المَرمَر. </w:t>
      </w:r>
      <w:r>
        <w:rPr>
          <w:b/>
          <w:rtl/>
          <w:cs/>
          <w:lang w:val="ar_AE" w:bidi="ar_AE"/>
        </w:rPr>
        <w:t>أوعية المَرمَر</w:t>
      </w:r>
      <w:r>
        <w:rPr>
          <w:rtl/>
          <w:cs/>
          <w:lang w:val="ar_AE" w:bidi="ar_AE"/>
        </w:rPr>
        <w:t xml:space="preserve"> كانت من أعلى جودة. </w:t>
      </w:r>
      <w:r>
        <w:rPr>
          <w:b/>
          <w:rtl/>
          <w:cs/>
          <w:lang w:val="ar_AE" w:bidi="ar_AE"/>
        </w:rPr>
        <w:t>المَرمَر</w:t>
      </w:r>
      <w:r>
        <w:rPr>
          <w:rtl/>
          <w:cs/>
          <w:lang w:val="ar_AE" w:bidi="ar_AE"/>
        </w:rPr>
        <w:t xml:space="preserve"> نوع من الأحجار بيضاء أو صفراء اللون، وكانت العطور باهظة الثمَن أو المصنوعة بمهارة هي وحدها التي تُخزن في أوعية من المَرمَر. كان للوعاء عُنُق طويل لكن بلا مِقْبَض، وكانت مختومة حتى لا يتسرب العطر وكبيرة بما يكفي للاحتفاظ بكمية مناسبة. كان </w:t>
      </w:r>
      <w:r>
        <w:rPr>
          <w:b/>
          <w:rtl/>
          <w:cs/>
          <w:lang w:val="ar_AE" w:bidi="ar_AE"/>
        </w:rPr>
        <w:t>البَلسم</w:t>
      </w:r>
      <w:r>
        <w:rPr>
          <w:rtl/>
          <w:cs/>
          <w:lang w:val="ar_AE" w:bidi="ar_AE"/>
        </w:rPr>
        <w:t xml:space="preserve">، أو </w:t>
      </w:r>
      <w:r>
        <w:rPr>
          <w:b/>
          <w:rtl/>
          <w:cs/>
          <w:lang w:val="ar_AE" w:bidi="ar_AE"/>
        </w:rPr>
        <w:t>العِطر</w:t>
      </w:r>
      <w:r>
        <w:rPr>
          <w:rtl/>
          <w:cs/>
          <w:lang w:val="ar_AE" w:bidi="ar_AE"/>
        </w:rPr>
        <w:t xml:space="preserve">، الذي من المفترض أن يكون داخل الوعاء مصنوعًا غالبًا من الناردين. والناردين كان زيتًا عطريًا يُستخرج من جذور نبات الناردين الذي يأتي من الهند. في هذه الحالة، كان الناردين نقيًا لأنه لم يُخفَّف أو يُخلط بأي شيء آخر، وقد جعل هذا الناردين كثير الثمن. </w:t>
      </w:r>
    </w:p>
    <w:p>
      <w:pPr>
        <w:bidi/>
      </w:pPr>
      <w:r>
        <w:rPr>
          <w:rtl/>
          <w:cs/>
          <w:lang w:val="ar_AE" w:bidi="ar_AE"/>
        </w:rPr>
      </w:r>
      <w:r>
        <w:rPr>
          <w:rtl/>
          <w:cs/>
          <w:lang w:val="ar_AE" w:bidi="ar_AE"/>
        </w:rPr>
        <w:t>تقدَّمتْ المرأة و</w:t>
      </w:r>
      <w:r>
        <w:rPr>
          <w:b/>
          <w:rtl/>
          <w:cs/>
          <w:lang w:val="ar_AE" w:bidi="ar_AE"/>
        </w:rPr>
        <w:t>سكبته على رأس يسوع</w:t>
      </w:r>
      <w:r>
        <w:rPr>
          <w:rtl/>
          <w:cs/>
          <w:lang w:val="ar_AE" w:bidi="ar_AE"/>
        </w:rPr>
        <w:t xml:space="preserve">. كان هذا يُسمى </w:t>
      </w:r>
      <w:r>
        <w:rPr>
          <w:b/>
          <w:rtl/>
          <w:cs/>
          <w:lang w:val="ar_AE" w:bidi="ar_AE"/>
        </w:rPr>
        <w:t>دَهنًا (مَسحة)</w:t>
      </w:r>
      <w:r>
        <w:rPr>
          <w:rtl/>
          <w:cs/>
          <w:lang w:val="ar_AE" w:bidi="ar_AE"/>
        </w:rPr>
        <w:t xml:space="preserve">. وكان يُمسح شخصًا ما علامة على أنه قد تعيَّن لمهمة خاصة. كما كانت هناك المَسحة الخاصة التي يستخدمها الناس لأجساد الموتى. كانوا يضعون عِطرًا خاصًا على أجساد الموتى لإكرامهم. اطَّلع على "قاموس الكلمات الرئيسية" لتعريف أكثر شمولًا لكلمة </w:t>
      </w:r>
      <w:r>
        <w:rPr>
          <w:rtl/>
          <w:cs/>
          <w:lang w:val="ar_AE" w:bidi="ar_AE"/>
        </w:rPr>
        <w:t>مَسْحَة</w:t>
      </w:r>
      <w:r>
        <w:rPr>
          <w:rtl/>
          <w:cs/>
          <w:lang w:val="ar_AE" w:bidi="ar_AE"/>
        </w:rPr>
        <w:t>.</w:t>
      </w:r>
    </w:p>
    <w:p>
      <w:pPr>
        <w:bidi/>
      </w:pPr>
      <w:r>
        <w:rPr>
          <w:rtl/>
          <w:cs/>
          <w:lang w:val="ar_AE" w:bidi="ar_AE"/>
        </w:rPr>
      </w:r>
      <w:r>
        <w:rPr>
          <w:rtl/>
          <w:cs/>
          <w:lang w:val="ar_AE" w:bidi="ar_AE"/>
        </w:rPr>
        <w:t xml:space="preserve">كان التلاميذ </w:t>
      </w:r>
      <w:r>
        <w:rPr>
          <w:b/>
          <w:rtl/>
          <w:cs/>
          <w:lang w:val="ar_AE" w:bidi="ar_AE"/>
        </w:rPr>
        <w:t>مُغتاظين</w:t>
      </w:r>
      <w:r>
        <w:rPr>
          <w:rtl/>
          <w:cs/>
          <w:lang w:val="ar_AE" w:bidi="ar_AE"/>
        </w:rPr>
        <w:t xml:space="preserve">، أو أصبحوا </w:t>
      </w:r>
      <w:r>
        <w:rPr>
          <w:b/>
          <w:rtl/>
          <w:cs/>
          <w:lang w:val="ar_AE" w:bidi="ar_AE"/>
        </w:rPr>
        <w:t>غاضبين</w:t>
      </w:r>
      <w:r>
        <w:rPr>
          <w:rtl/>
          <w:cs/>
          <w:lang w:val="ar_AE" w:bidi="ar_AE"/>
        </w:rPr>
        <w:t xml:space="preserve">. ويخبرنا متّى أنهم قالوا هذا في أنفسهم. يُخبرنا إنجيل يوحنا أنَّ </w:t>
      </w:r>
      <w:r>
        <w:rPr>
          <w:b/>
          <w:rtl/>
          <w:cs/>
          <w:lang w:val="ar_AE" w:bidi="ar_AE"/>
        </w:rPr>
        <w:t>يهوذا الإسخريوطي</w:t>
      </w:r>
      <w:r>
        <w:rPr>
          <w:rtl/>
          <w:cs/>
          <w:lang w:val="ar_AE" w:bidi="ar_AE"/>
        </w:rPr>
        <w:t xml:space="preserve"> هو مَن تحدَّث بهذا إلى التلاميذ الآخرين، وكان يهوذا مَن يحفظ المال لخدمة يسوع. يهوذا الإسخريوطي هو أيضًا التلميذ الذي كان على وشك أن يُسلِّم يسوع إلى رؤساء الكهنة والشيوخ.</w:t>
      </w:r>
    </w:p>
    <w:p>
      <w:pPr>
        <w:bidi/>
      </w:pPr>
      <w:r>
        <w:rPr>
          <w:rtl/>
          <w:cs/>
          <w:lang w:val="ar_AE" w:bidi="ar_AE"/>
        </w:rPr>
      </w:r>
      <w:r>
        <w:rPr>
          <w:rtl/>
          <w:cs/>
          <w:lang w:val="ar_AE" w:bidi="ar_AE"/>
        </w:rPr>
        <w:t>قال يسوع أنه أينما يُكرَز ب</w:t>
      </w:r>
      <w:r>
        <w:rPr>
          <w:b/>
          <w:rtl/>
          <w:cs/>
          <w:lang w:val="ar_AE" w:bidi="ar_AE"/>
        </w:rPr>
        <w:t>الإنجيل</w:t>
      </w:r>
      <w:r>
        <w:rPr>
          <w:rtl/>
          <w:cs/>
          <w:lang w:val="ar_AE" w:bidi="ar_AE"/>
        </w:rPr>
        <w:t xml:space="preserve">، أو </w:t>
      </w:r>
      <w:r>
        <w:rPr>
          <w:b/>
          <w:rtl/>
          <w:cs/>
          <w:lang w:val="ar_AE" w:bidi="ar_AE"/>
        </w:rPr>
        <w:t>الخبَر السار</w:t>
      </w:r>
      <w:r>
        <w:rPr>
          <w:rtl/>
          <w:cs/>
          <w:lang w:val="ar_AE" w:bidi="ar_AE"/>
        </w:rPr>
        <w:t xml:space="preserve">، أو يُعلَن، فإن ما فعلته المرأة سيُذكَر أيضًا. فالإنجيل أو الخبَر السار كان عن ملكوت الله، وحُكم الله في قلوب البشر. استخدم الكلمة ذاتها للإشارة إلى الإنجيل، أو الخبَر السار، التي استخدمتها في مقاطع سابقة. اطَّلع على "قاموس الكلمات الرئيسية" لتعريف أكثر شمولًا لمُصطلح </w:t>
      </w:r>
      <w:r>
        <w:rPr>
          <w:rtl/>
          <w:cs/>
          <w:lang w:val="ar_AE" w:bidi="ar_AE"/>
        </w:rPr>
        <w:t>إنجيل</w:t>
      </w:r>
      <w:r>
        <w:rPr>
          <w:rtl/>
          <w:cs/>
          <w:lang w:val="ar_AE" w:bidi="ar_AE"/>
        </w:rPr>
        <w:t xml:space="preserve"> أو </w:t>
      </w:r>
      <w:r>
        <w:rPr>
          <w:rtl/>
          <w:cs/>
          <w:lang w:val="ar_AE" w:bidi="ar_AE"/>
        </w:rPr>
        <w:t>خبَر سار</w:t>
      </w:r>
      <w:r>
        <w:rPr>
          <w:rtl/>
          <w:cs/>
          <w:lang w:val="ar_AE" w:bidi="ar_AE"/>
        </w:rPr>
        <w:t xml:space="preserve">.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26:17–25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26: 17–25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في المقطع السابق، أعلن يسوع أنه سيُقتَل قريبًا. ثم قامت امرأة بسكب طيب على رأس يسوع فيما كان يأكل. ثم اتفق يهوذا على تسليم يسوع مقابل ثلاثين من الفضة.</w:t>
      </w:r>
    </w:p>
    <w:p>
      <w:pPr>
        <w:bidi/>
      </w:pPr>
      <w:r>
        <w:rPr>
          <w:rtl/>
          <w:cs/>
          <w:lang w:val="ar_AE" w:bidi="ar_AE"/>
        </w:rPr>
      </w:r>
      <w:r>
        <w:rPr>
          <w:rtl/>
          <w:cs/>
          <w:lang w:val="ar_AE" w:bidi="ar_AE"/>
        </w:rPr>
        <w:t xml:space="preserve">في هذه القصة الحقيقية، كتب متى عن الفصح الأخير الذي أكله يسوع مع تلاميذه. </w:t>
      </w:r>
    </w:p>
    <w:p>
      <w:pPr>
        <w:bidi/>
      </w:pPr>
      <w:r>
        <w:rPr>
          <w:rtl/>
          <w:cs/>
          <w:lang w:val="ar_AE" w:bidi="ar_AE"/>
        </w:rPr>
      </w:r>
      <w:r>
        <w:rPr>
          <w:rtl/>
          <w:cs/>
          <w:lang w:val="ar_AE" w:bidi="ar_AE"/>
        </w:rPr>
        <w:t xml:space="preserve">ويخبرنا متى عن وقت وقوع هذه الأحداث. فقد كان هذا فِي أَوَّلِ أَيَّامِ ٱلْفَطِيرِ. ليس واضحًا تمامًا أيَّ يوم كان هذا، لكنه إما كان اليوم التقليدي للاحتفال بعيد الفصح، وإما اليوم السابق لذلك. وكان عيد الفطير، أو الخبر غير المختمر، احتفالًا يتذكَّر فيه الشعب كيف أكل آباؤهم هذا الخبز قبل نجاتهم من أرض مصر. تقدَّم التلاميذ إلى يسوع لأنهم أرادوا أن يعرفوا أين يمكن أن يعدُّوا لهذا الاحتفال. كان اليوم الأول من هذا الاحتفال، الذي يدوم ثمانية أيام، هو الفصح. وكان عيد الفصح يَحتفل بالوقت الذي فيه أنقذ اللهُ آباءهم من العبودية في مصر. وكانت الشريعة اليهودية تنص على أن يُؤكَل الفصح داخل أسوار مدينة أورشليم. فقال يسوع: "ٱذْهَبُوا إِلَى ٱلْمَدِينَةِ، إِلَى فُلَانٍ". كان يسوع وتلاميذه خارج مدينة أورشليم، على الأرجح في بيت عنيا، حيث كانوا يقيمون عندما لا يكونون في أورشليم. </w:t>
      </w:r>
    </w:p>
    <w:p>
      <w:pPr>
        <w:bidi/>
      </w:pPr>
      <w:r>
        <w:rPr>
          <w:rtl/>
          <w:cs/>
          <w:lang w:val="ar_AE" w:bidi="ar_AE"/>
        </w:rPr>
      </w:r>
      <w:r>
        <w:rPr>
          <w:rtl/>
          <w:cs/>
          <w:lang w:val="ar_AE" w:bidi="ar_AE"/>
        </w:rPr>
        <w:t>اعرضوا خريطة لمدينة أورشليم وضعوا علامة على بيت عنيا.</w:t>
      </w:r>
    </w:p>
    <w:p>
      <w:pPr>
        <w:bidi/>
      </w:pPr>
      <w:r>
        <w:rPr>
          <w:rtl/>
          <w:cs/>
          <w:lang w:val="ar_AE" w:bidi="ar_AE"/>
        </w:rPr>
      </w:r>
      <w:r>
        <w:rPr>
          <w:rtl/>
          <w:cs/>
          <w:lang w:val="ar_AE" w:bidi="ar_AE"/>
        </w:rPr>
        <w:t>"فلان" هو على الأرجح شخص كانوا جميعهم يعرفونه. وربما ذكر يسوع فعليًّا اسم الرجل. وكان من شأن هذا الرجل أن يعرف أن "المعلِّم" هو لقب يسوع. وقال يسوع: "إِنَّ وَقْتِي قَرِيبٌ". يوحي ذلك بأن هذا الرجل كان يَعلَم بعض الشيء عن إعلان يسوع بأنه سيُقتَل قريبًا. فعلى الأرجح، كان يسوع قد وضع الخطة مع هذا الرجل قبل أن يرسل تلاميذه إليه. وعلى الأرجح، أتى التلاميذ بخروف إلى الكاهن في الهيكل ليذبحه بالطريقة المعتادة لأجل عيد الفصح، ثم أعدُّوا أيضًا الخروف والأطعمة الأخرى لأجل تناوُل وجبة الفصح في بيت ذلك الرجل.</w:t>
      </w:r>
    </w:p>
    <w:p>
      <w:pPr>
        <w:bidi/>
      </w:pPr>
      <w:r>
        <w:rPr>
          <w:rtl/>
          <w:cs/>
          <w:lang w:val="ar_AE" w:bidi="ar_AE"/>
        </w:rPr>
      </w:r>
      <w:r>
        <w:rPr>
          <w:rtl/>
          <w:cs/>
          <w:lang w:val="ar_AE" w:bidi="ar_AE"/>
        </w:rPr>
        <w:t>اعرضوا صورة لخروف مشوي بالنار.</w:t>
      </w:r>
    </w:p>
    <w:p>
      <w:pPr>
        <w:bidi/>
      </w:pPr>
      <w:r>
        <w:rPr>
          <w:rtl/>
          <w:cs/>
          <w:lang w:val="ar_AE" w:bidi="ar_AE"/>
        </w:rPr>
      </w:r>
      <w:r>
        <w:rPr>
          <w:rtl/>
          <w:cs/>
          <w:lang w:val="ar_AE" w:bidi="ar_AE"/>
        </w:rPr>
        <w:t>توقفوا هنا وناقشوا الاحتفالات المهمة في ثقافتكم، فهل تحتفلون في وقت خاص من السنة عن طريق تناول وجبة مع عائلتكم؟ وما نوع الطعام الذي تأكلونه؟ احكوا بعضكم لبعض قصصًا عن احتفالاتكم،</w:t>
      </w:r>
    </w:p>
    <w:p>
      <w:pPr>
        <w:bidi/>
      </w:pPr>
      <w:r>
        <w:rPr>
          <w:rtl/>
          <w:cs/>
          <w:lang w:val="ar_AE" w:bidi="ar_AE"/>
        </w:rPr>
      </w:r>
      <w:r>
        <w:rPr>
          <w:rtl/>
          <w:cs/>
          <w:lang w:val="ar_AE" w:bidi="ar_AE"/>
        </w:rPr>
        <w:t>عبارة "لَمَّا كَانَ ٱلْمَسَاءُ" تشير إلى وقتٍ ما بعد غروب الشمس. كان من المعتاد أن يأكل اليهود الفصح في المساء. فاتكأ يسوع مع الاثني عشر، الذين هم أتباعه الأقرب إليه، إلى المائدة. الاتكاء معناه أنهم كانوا يستلقون على جانب واحد على أريكة، أو وسادة، منخفضة، ورؤوسهم مستندة على أحد مرفقيهم. كان هذا هو الوضع المعتاد للجلوس في ذلك الوقت عند تناول وجبة خاصة. ثم كانوا يأكلون الخبز عن طريق غمس جزء منه في صفحة تحتوي على أعشاب مرة، وفاكهة مطبوخة، وبعض النبيذ أو الخل.</w:t>
      </w:r>
    </w:p>
    <w:p>
      <w:pPr>
        <w:bidi/>
      </w:pPr>
      <w:r>
        <w:rPr>
          <w:rtl/>
          <w:cs/>
          <w:lang w:val="ar_AE" w:bidi="ar_AE"/>
        </w:rPr>
      </w:r>
      <w:r>
        <w:rPr>
          <w:rtl/>
          <w:cs/>
          <w:lang w:val="ar_AE" w:bidi="ar_AE"/>
        </w:rPr>
        <w:t>اعرضوا صورة لأشخاص يتكئون بجوار مائدة ليأكلوا طعامًا. ثم اعرضوا على فريق الترجمة أيضًا صورًا للخبز غير المختمر، ووعاء من الأعشاب المرة، وبعض الفاكهة المطبوخة.</w:t>
      </w:r>
    </w:p>
    <w:p>
      <w:pPr>
        <w:bidi/>
      </w:pPr>
      <w:r>
        <w:rPr>
          <w:rtl/>
          <w:cs/>
          <w:lang w:val="ar_AE" w:bidi="ar_AE"/>
        </w:rPr>
      </w:r>
      <w:r>
        <w:rPr>
          <w:rtl/>
          <w:cs/>
          <w:lang w:val="ar_AE" w:bidi="ar_AE"/>
        </w:rPr>
        <w:t>كان يسوع وتلاميذه يأكلون وربما كانوا يعيدون رواية قصة الإنقاذ من عبودية أرض مصر. وخلال تناول الطعام، كان من المعتاد أن يكسر رب البيت الخبر غير المختمر إلى قطع ويمرِّره إلى الجالسين على المائدة. وعند هذه المرحلة، على الأرجح، قال يسوع: "حقًّا"، أو "ٱلْحَقَّ أَقُولُ لَكُمْ"، وذلك للدلالة على أهمية ما كان ينوي أن يقوله. فقال: "إِنَّ وَاحِدًا مِنْكُمْ يُسَلِّمُنِي، أو واحدًا منكم سيساعد أعدائي ليلقوا القبض عليَّ".</w:t>
      </w:r>
    </w:p>
    <w:p>
      <w:pPr>
        <w:bidi/>
      </w:pPr>
      <w:r>
        <w:rPr>
          <w:rtl/>
          <w:cs/>
          <w:lang w:val="ar_AE" w:bidi="ar_AE"/>
        </w:rPr>
      </w:r>
      <w:r>
        <w:rPr>
          <w:rtl/>
          <w:cs/>
          <w:lang w:val="ar_AE" w:bidi="ar_AE"/>
        </w:rPr>
        <w:t>العبارة "حَزِنُوا جِدًّا" معناها أن التلاميذ جميعهم قد انزعجوا. لذا، ابتدأ كلُّ واحد منهم يسأل يسوع: "هَلْ أَنَا هُوَ يَا رَبُّ؟" وقد طرحوا هذا السؤال كما لو كانوا يتوقعون أن يجيبهم يسوع بالنفي. كلمة "رب" هي أسلوب مهذب لمخاطبة قائد مبجَّل. كذلك، "رب" هو لقب استخدمه التلاميذ ليُظهِروا ولاءهم ليسوع وتمتُّعه بسلطانٍ عليهم. فأجاب يسوع: "ٱلَّذِي يَغْمِسُ يَدَهُ مَعِي فِي ٱلصَّحْفَةِ هُوَ يُسَلِّمُنِي!" في الثقافة اليهودية، فقط الناس الذين يثقون بعضهم ببعض هم الذين كانوا يأكلون معًا. وهذا إنما يبيِّن كم كان جُرم مسلِّم يسوع فادحًا.</w:t>
      </w:r>
    </w:p>
    <w:p>
      <w:pPr>
        <w:bidi/>
      </w:pPr>
      <w:r>
        <w:rPr>
          <w:rtl/>
          <w:cs/>
          <w:lang w:val="ar_AE" w:bidi="ar_AE"/>
        </w:rPr>
      </w:r>
      <w:r>
        <w:rPr>
          <w:rtl/>
          <w:cs/>
          <w:lang w:val="ar_AE" w:bidi="ar_AE"/>
        </w:rPr>
        <w:t>ثم قال يسوع: "إِنَّ ٱبْنَ ٱلْإِنْسَانِ مَاضٍ كَمَا هُوَ مَكْتُوبٌ عَنْهُ" وقد دعا يسوع نفسه ابن الإنسان لأنه كان إنسانًا وكان يمثِّل جميع البشر. لكن يسوع كانت له أيضًا طبيعة الله وسلطانه. وقد تنبأ يسوع عن تسليمه وموته باعتبارهما التتميم لما كُتِب في العهد القديم. وقال أيضًا: "وَلَكِنْ وَيْلٌ لِذَلِكَ ٱلرَّجُلِ ٱلَّذِي بِهِ يُسَلَّمُ ٱبْنُ ٱلْإِنْسَانِ". فمع أن موت يسوع كان ضروريًا، فإنه حذر من أن الشخص الذي سيسلمه سيواجه عواقب وخيمة.</w:t>
      </w:r>
    </w:p>
    <w:p>
      <w:pPr>
        <w:bidi/>
      </w:pPr>
      <w:r>
        <w:rPr>
          <w:rtl/>
          <w:cs/>
          <w:lang w:val="ar_AE" w:bidi="ar_AE"/>
        </w:rPr>
      </w:r>
      <w:r>
        <w:rPr>
          <w:rtl/>
          <w:cs/>
          <w:lang w:val="ar_AE" w:bidi="ar_AE"/>
        </w:rPr>
        <w:t>ثم سأل يهوذا يسوع: "هَلْ أَنَا هُوَ يا سَيِّدِي؟" ونحن نَعلَم أن هذا السؤال لم يكن صادقًا، أو حقيقيًا. فلا بد أنكم تتذكَّرون من المقطع السابق أن يهوذا كان قد اتفق بالفعل على أن يُسلم يسوع. لذا، فإنه كان على الأرجح يحاول إخفاء حقيقة أنه هو الذي سيسلمه. وكان هو الوحيد الذي دعا يسوع "سيدي". فالذين لم يكونوا من الأتباع الاثني عشر الأقرب إلى يسوع كانوا يدعونه أحيانًا "سيدي". وكانت هذه هي المرة الوحيدة التي دعا فيها أحد الاثني عشر يسوع باسم "سيدي". "سيدي" هو لقب يهودي معناه "سيدي العظيم" أو "معلمي العظيم". وهذا اللقب مختلف عن كلمة "رب". أجاب يسوع يهوذا قائلًا: "أَنْتَ قُلْتَ". وبهذا، أكَّد يسوع أن يهوذا هو الذي سيسلِّمه. وربما قال يسوع هذا الكلام بحيث سمعه يهوذا وحده.</w:t>
      </w:r>
    </w:p>
    <w:p>
      <w:pPr>
        <w:bidi/>
      </w:pPr>
      <w:r>
        <w:rPr>
          <w:rtl/>
          <w:cs/>
          <w:lang w:val="ar_AE" w:bidi="ar_AE"/>
        </w:rPr>
      </w:r>
      <w:r>
        <w:rPr>
          <w:rtl/>
          <w:cs/>
          <w:lang w:val="ar_AE" w:bidi="ar_AE"/>
        </w:rPr>
        <w:t>توقفوا هنا وناقشوا مفهوم الخيانة في ثقافتكم. واحكوا قصة عن وقت تعرض فيه شخص ما في مجتمعكم للخيانة. كيف كان رد فعل الناس عندما اكتشفوا أمر الخيانة؟ وكيف تعامل الناس مع الخائن؟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في اليوم الأول من الفطير، يسأل التلاميذ يسوع: "أين تريد أن نُعدّ لك عشاء الفصح؟" فيجيبهم يسوع.</w:t>
      </w:r>
    </w:p>
    <w:p>
      <w:pPr>
        <w:bidi/>
      </w:pPr>
      <w:r>
        <w:rPr>
          <w:rtl/>
          <w:cs/>
          <w:lang w:val="ar_AE" w:bidi="ar_AE"/>
        </w:rPr>
      </w:r>
      <w:r>
        <w:rPr>
          <w:b/>
          <w:rtl/>
          <w:cs/>
          <w:lang w:val="ar_AE" w:bidi="ar_AE"/>
        </w:rPr>
        <w:t>المشهد الثاني:</w:t>
      </w:r>
      <w:r>
        <w:rPr>
          <w:rtl/>
          <w:cs/>
          <w:lang w:val="ar_AE" w:bidi="ar_AE"/>
        </w:rPr>
        <w:t xml:space="preserve"> يفعل التلاميذ كما أوصاهم يسوع.</w:t>
      </w:r>
    </w:p>
    <w:p>
      <w:pPr>
        <w:bidi/>
      </w:pPr>
      <w:r>
        <w:rPr>
          <w:rtl/>
          <w:cs/>
          <w:lang w:val="ar_AE" w:bidi="ar_AE"/>
        </w:rPr>
      </w:r>
      <w:r>
        <w:rPr>
          <w:b/>
          <w:rtl/>
          <w:cs/>
          <w:lang w:val="ar_AE" w:bidi="ar_AE"/>
        </w:rPr>
        <w:t>المشهد الثالث:</w:t>
      </w:r>
      <w:r>
        <w:rPr>
          <w:rtl/>
          <w:cs/>
          <w:lang w:val="ar_AE" w:bidi="ar_AE"/>
        </w:rPr>
        <w:t xml:space="preserve"> بينما كانوا يأكلون، يقول يسوع: "إن واحدًا منكم سيُسلِّمني". فيضطرب التلاميذ ويحزنون. ويسأل كل منهم يسوع: "هل أنا هو يا رب؟"</w:t>
      </w:r>
    </w:p>
    <w:p>
      <w:pPr>
        <w:bidi/>
      </w:pPr>
      <w:r>
        <w:rPr>
          <w:rtl/>
          <w:cs/>
          <w:lang w:val="ar_AE" w:bidi="ar_AE"/>
        </w:rPr>
      </w:r>
      <w:r>
        <w:rPr>
          <w:b/>
          <w:rtl/>
          <w:cs/>
          <w:lang w:val="ar_AE" w:bidi="ar_AE"/>
        </w:rPr>
        <w:t>المشهد الرابع:</w:t>
      </w:r>
      <w:r>
        <w:rPr>
          <w:rtl/>
          <w:cs/>
          <w:lang w:val="ar_AE" w:bidi="ar_AE"/>
        </w:rPr>
        <w:t xml:space="preserve"> يسوع يكشف أن الذي يسلّمه هو يهوذا.</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رجل معين (فُلان)</w:t>
      </w:r>
    </w:p>
    <w:p>
      <w:pPr>
        <w:pStyle w:val="ListBullet"/>
        <w:bidi/>
        <w:spacing w:line="240" w:lineRule="auto"/>
        <w:ind w:left="720"/>
      </w:pPr>
      <w:r>
        <w:rPr>
          <w:rtl/>
          <w:cs/>
          <w:lang w:val="ar_AE" w:bidi="ar_AE"/>
        </w:rPr>
      </w:r>
      <w:r>
        <w:rPr>
          <w:rtl/>
          <w:cs/>
          <w:lang w:val="ar_AE" w:bidi="ar_AE"/>
        </w:rPr>
        <w:t>يهوذا الإسخریوطي</w:t>
      </w:r>
    </w:p>
    <w:p>
      <w:pPr>
        <w:bidi/>
      </w:pPr>
      <w:r>
        <w:rPr>
          <w:rtl/>
          <w:cs/>
          <w:lang w:val="ar_AE" w:bidi="ar_AE"/>
        </w:rPr>
      </w:r>
      <w:r>
        <w:rPr>
          <w:rtl/>
          <w:cs/>
          <w:lang w:val="ar_AE" w:bidi="ar_AE"/>
        </w:rPr>
        <w:t xml:space="preserve"> 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فيها. </w:t>
      </w:r>
    </w:p>
    <w:p>
      <w:pPr>
        <w:bidi/>
      </w:pPr>
      <w:r>
        <w:rPr>
          <w:rtl/>
          <w:cs/>
          <w:lang w:val="ar_AE" w:bidi="ar_AE"/>
        </w:rPr>
      </w:r>
      <w:r>
        <w:rPr>
          <w:rtl/>
          <w:cs/>
          <w:lang w:val="ar_AE" w:bidi="ar_AE"/>
        </w:rPr>
        <w:t>من المهم أن نتذكر أن اليوم الأول من الفطير هو الفصح.</w:t>
      </w:r>
    </w:p>
    <w:p>
      <w:pPr>
        <w:bidi/>
      </w:pPr>
      <w:r>
        <w:rPr>
          <w:rtl/>
          <w:cs/>
          <w:lang w:val="ar_AE" w:bidi="ar_AE"/>
        </w:rPr>
      </w:r>
      <w:r>
        <w:rPr>
          <w:rtl/>
          <w:cs/>
          <w:lang w:val="ar_AE" w:bidi="ar_AE"/>
        </w:rPr>
        <w:t>ومن المهم أن نتذكر ما كان يسوع قد قاله للتلاميذ. ومن المهم أيضًا أن نتذكر أنه عندما قال يسوع: "إن وقتي قريب"، فهو كان يعني أنه سيُقبض عليه ويُقتل.</w:t>
      </w:r>
    </w:p>
    <w:p>
      <w:pPr>
        <w:bidi/>
      </w:pPr>
      <w:r>
        <w:rPr>
          <w:rtl/>
          <w:cs/>
          <w:lang w:val="ar_AE" w:bidi="ar_AE"/>
        </w:rPr>
      </w:r>
      <w:r>
        <w:rPr>
          <w:rtl/>
          <w:cs/>
          <w:lang w:val="ar_AE" w:bidi="ar_AE"/>
        </w:rPr>
        <w:t>كذلك من المهم أن نتذكر أن التلاميذ أعدوا طعام الفصح بالطريقة التقليدية لليهود.</w:t>
      </w:r>
    </w:p>
    <w:p>
      <w:pPr>
        <w:bidi/>
      </w:pPr>
      <w:r>
        <w:rPr>
          <w:rtl/>
          <w:cs/>
          <w:lang w:val="ar_AE" w:bidi="ar_AE"/>
        </w:rPr>
      </w:r>
      <w:r>
        <w:rPr>
          <w:rtl/>
          <w:cs/>
          <w:lang w:val="ar_AE" w:bidi="ar_AE"/>
        </w:rPr>
        <w:t>وأن اثني عشر تلميذًا من تلاميذ يسوع الأقرب له، هم من كانوا يأكلون معه. وتذكروا أن يسوع كان يكسر الخبز ويعطيه للتلاميذ. من المهم أن نتذكر أنه عندما يقول يسوع: حقًا، أو الحق أقول لكم: فإنه على وشك أن يقول شيئًا مهمًا. وتذكَّروا أن يسوع أخبر التلاميذ إن واحدًا منهم سيسلمه. وفي الثقافة اليهودية، كان الناس الذين يثقون ببعضهم البعض، هم فقط الذين يأكلون معًا. إنها الخيانة الأسوأ أن تأكل مع أحدهم، ثم تترك الطعام، وتذهب لتخون الشخص. ويظهر يسوع مدى عمق جريمة مُسلِّمه. من المهم أن نتذكر ماذا كان جواب يسوع على أسئلة التلاميذ.</w:t>
      </w:r>
    </w:p>
    <w:p>
      <w:pPr>
        <w:bidi/>
      </w:pPr>
      <w:r>
        <w:rPr>
          <w:rtl/>
          <w:cs/>
          <w:lang w:val="ar_AE" w:bidi="ar_AE"/>
        </w:rPr>
      </w:r>
      <w:r>
        <w:rPr>
          <w:rtl/>
          <w:cs/>
          <w:lang w:val="ar_AE" w:bidi="ar_AE"/>
        </w:rPr>
        <w:t>أيضًا من المهم أن نتذكر أن يهوذا كان الوحيد الذي دعا يسوع "سيدي (رابي)" وليس "رب". كذلك تذكروا أن يهوذا كان قد اتفق بالفعل على أن يخون يسوع (يُسَلِّمه). وأن جواب يسوع ليهوذا كان: "أنت قلت (بنفسك)". وهذا يشير إلى أن سؤال يهوذا غير الصادق قد عبَّر عن الحقيقة بشأن نواياه.</w:t>
      </w:r>
    </w:p>
    <w:p>
      <w:pPr>
        <w:bidi/>
      </w:pPr>
      <w:r>
        <w:rPr>
          <w:rtl/>
          <w:cs/>
          <w:lang w:val="ar_AE" w:bidi="ar_AE"/>
        </w:rPr>
      </w:r>
      <w:r>
        <w:rPr>
          <w:rtl/>
          <w:cs/>
          <w:lang w:val="ar_AE" w:bidi="ar_AE"/>
        </w:rPr>
        <w:t>ومن المحتمل أن يهوذا كان يحاول إبعاد التلاميذ الآخرين عن معرفة ذلك. ولقد أكد يسوع أن يهوذا هو الذي سيسلّمه. وربما قيلت بحيث كان يهوذا وحده هو من سمع يسوع وهو يقول هذه الكلمات.</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رجل معين (فُلان)</w:t>
      </w:r>
    </w:p>
    <w:p>
      <w:pPr>
        <w:pStyle w:val="ListBullet"/>
        <w:bidi/>
        <w:spacing w:line="240" w:lineRule="auto"/>
        <w:ind w:left="720"/>
      </w:pPr>
      <w:r>
        <w:rPr>
          <w:rtl/>
          <w:cs/>
          <w:lang w:val="ar_AE" w:bidi="ar_AE"/>
        </w:rPr>
      </w:r>
      <w:r>
        <w:rPr>
          <w:rtl/>
          <w:cs/>
          <w:lang w:val="ar_AE" w:bidi="ar_AE"/>
        </w:rPr>
        <w:t>يهوذا الإسخریوطي</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بعض أجزاء القصة.</w:t>
      </w:r>
    </w:p>
    <w:p>
      <w:pPr>
        <w:bidi/>
      </w:pPr>
      <w:r>
        <w:rPr>
          <w:rtl/>
          <w:cs/>
          <w:lang w:val="ar_AE" w:bidi="ar_AE"/>
        </w:rPr>
      </w:r>
      <w:r>
        <w:rPr>
          <w:rtl/>
          <w:cs/>
          <w:lang w:val="ar_AE" w:bidi="ar_AE"/>
        </w:rPr>
        <w:t>في اليوم الأول من أيام الفطير، يسأل التلاميذ يسوع: "أين تُريدُ أنْ نُعِدَّ لكَ لتأكُلَ الفِصحَ؟" فيُجيبهم يسوع: "اذهَبوا إلَى المدينةِ، إلَى فُلانٍ وقولوا لهُ: المُعَلِّمُ يقولُ: إنَّ وقتي قريبٌ. عِندَكَ أصنَعُ الفِصحَ مع تلاميذي".</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إجابات مثل: "نتطلّع للاحتفال بالفصح مع يسوع"، أو "نتساءل إن كنا سنجد الرجل بالفعل"، أو "ربما يسوع كان قد كلّم الرجل من قبل".</w:t>
      </w:r>
    </w:p>
    <w:p>
      <w:pPr>
        <w:pStyle w:val="ListBullet"/>
        <w:bidi/>
        <w:spacing w:line="240" w:lineRule="auto"/>
        <w:ind w:left="720"/>
      </w:pPr>
      <w:r>
        <w:rPr>
          <w:rtl/>
          <w:cs/>
          <w:lang w:val="ar_AE" w:bidi="ar_AE"/>
        </w:rPr>
      </w:r>
      <w:r>
        <w:rPr>
          <w:rtl/>
          <w:cs/>
          <w:lang w:val="ar_AE" w:bidi="ar_AE"/>
        </w:rPr>
        <w:t>اسألوا المُمثِّل الذي يؤدي دور يسوع: "بماذا تشعر؟" قد يقول: "أتطلّع للاحتفال مع تلاميذي"، أو "أنا مسرور لأن تلاميذي يريدون إعداد الفصح"، أو "جيّد أن الرجل وافق أن نستخدم بيته".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يفعل التلاميذ كما أمرهم يسوع، ويُعدّون وجبة الفصح. وأثناء اتكائهم للطعام، يقول يسوع: "إنَّ واحِدًا مِنكُمْ يُسَلِّمُني". فيضطرب التلاميذ ويحزنون. ويسأل كل منهم يسوع: "هل أنا هو يا رَبُّ؟"</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إجابات مثل: "من الصعب أن نصدّق أن أحدنا سيخون يسوع"، أو "أتساءل من هو الخائن"، أو "ربما يكون يهوذا".</w:t>
      </w:r>
    </w:p>
    <w:p>
      <w:pPr>
        <w:pStyle w:val="ListBullet"/>
        <w:bidi/>
        <w:spacing w:line="240" w:lineRule="auto"/>
        <w:ind w:left="720"/>
      </w:pPr>
      <w:r>
        <w:rPr>
          <w:rtl/>
          <w:cs/>
          <w:lang w:val="ar_AE" w:bidi="ar_AE"/>
        </w:rPr>
      </w:r>
      <w:r>
        <w:rPr>
          <w:rtl/>
          <w:cs/>
          <w:lang w:val="ar_AE" w:bidi="ar_AE"/>
        </w:rPr>
        <w:t>اسألوا المُمثِّل الذي يؤدي دور يسوع: "بماذا تشعر؟" قد يقول: "يحزنني أن أحد تلاميذي سيخونني"، أو "سيكون الأمر سيئًا جدًا لمن يفعل هذا"، أو "أتمنى أن يتمّ الأمر سريعًا".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يقول يسوع: "الّذي يَغمِسُ يَدَهُ مَعي في الصَّحفَةِ هو يُسَلِّمُني!" ويضيف: "كانَ خَيرًا لذلكَ الرَّجُلِ لو لم يولَدْ!"</w:t>
      </w:r>
    </w:p>
    <w:p>
      <w:pPr>
        <w:bidi/>
      </w:pPr>
      <w:r>
        <w:rPr>
          <w:rtl/>
          <w:cs/>
          <w:lang w:val="ar_AE" w:bidi="ar_AE"/>
        </w:rPr>
      </w:r>
      <w:r>
        <w:rPr>
          <w:rtl/>
          <w:cs/>
          <w:lang w:val="ar_AE" w:bidi="ar_AE"/>
        </w:rPr>
        <w:t>فيقول يهوذا ليسوع: "هل أنا هو يا سيِّدي؟"</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الممثل الذي يؤدي دور يهوذا: "بماذا تشعر؟" قد تسمعون إجابات مثل: "ربما لا ينبغي لي أن أفعل هذا"، أو "أتساءل هل يعلم يسوع ما اتفقت عليه؟" أو "ماذا سيفعل الباقون لو عرفوا أنني أنا الخائن؟"</w:t>
      </w:r>
    </w:p>
    <w:p>
      <w:pPr>
        <w:pStyle w:val="ListBullet"/>
        <w:bidi/>
        <w:spacing w:line="240" w:lineRule="auto"/>
        <w:ind w:left="720"/>
      </w:pPr>
      <w:r>
        <w:rPr>
          <w:rtl/>
          <w:cs/>
          <w:lang w:val="ar_AE" w:bidi="ar_AE"/>
        </w:rPr>
      </w:r>
      <w:r>
        <w:rPr>
          <w:rtl/>
          <w:cs/>
          <w:lang w:val="ar_AE" w:bidi="ar_AE"/>
        </w:rPr>
        <w:t>اسألوا المُمثِّل الذي يؤدي دور يسوع: "بماذا تشعر؟" قد يقول: "هل ظنّ أنني لن أعرف؟" أو "كنت أعلم أنه يهوذا"، أو "يهوذا كان من المفترض أن يُحبّني، ويحزنني أنه سيخونني".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b/>
          <w:rtl/>
          <w:cs/>
          <w:lang w:val="ar_AE" w:bidi="ar_AE"/>
        </w:rPr>
        <w:t>اليوم الأول من عيد الفطير</w:t>
      </w:r>
      <w:r>
        <w:rPr>
          <w:rtl/>
          <w:cs/>
          <w:lang w:val="ar_AE" w:bidi="ar_AE"/>
        </w:rPr>
        <w:t xml:space="preserve">: إنَّ </w:t>
      </w:r>
      <w:r>
        <w:rPr>
          <w:b/>
          <w:rtl/>
          <w:cs/>
          <w:lang w:val="ar_AE" w:bidi="ar_AE"/>
        </w:rPr>
        <w:t>احتفال عيد الفطير</w:t>
      </w:r>
      <w:r>
        <w:rPr>
          <w:rtl/>
          <w:cs/>
          <w:lang w:val="ar_AE" w:bidi="ar_AE"/>
        </w:rPr>
        <w:t xml:space="preserve">، أو الخُبز دون خميرة، كان احتفالًا ليتذكَّر بنو إسرائيل كيف أكل أباؤهم الخُبز قبل إنقاذهم من العبودية في مصر. كان اليوم الأول من هذا الاحتفال، الذي يدوم ثماني أيام، هو الفصح. </w:t>
      </w:r>
      <w:r>
        <w:rPr>
          <w:b/>
          <w:rtl/>
          <w:cs/>
          <w:lang w:val="ar_AE" w:bidi="ar_AE"/>
        </w:rPr>
        <w:t>الفصح</w:t>
      </w:r>
      <w:r>
        <w:rPr>
          <w:rtl/>
          <w:cs/>
          <w:lang w:val="ar_AE" w:bidi="ar_AE"/>
        </w:rPr>
        <w:t xml:space="preserve"> احتفل بالوقت الذي فيه أنقذ اللهُ أسلاف اليهود من العبودية في مصر. أعطى الله توجيهات لأسلاف اليهود بالاحتفال بعيد الفصح وعيد الفطير قبل إنقاذهم مباشرةً من الضربة العاشرة والأخيرة في مصر. استخدِم الكلمات ذاتها لمُصطلحَي عيد الفصح وعيد الفطير كما فعلتَ في مقاطع سابقة. راجِع "قاموس الكلمات الرئيسية" لتعريف أكثر شمولًا لتعبير </w:t>
      </w:r>
      <w:r>
        <w:rPr>
          <w:rtl/>
          <w:cs/>
          <w:lang w:val="ar_AE" w:bidi="ar_AE"/>
        </w:rPr>
        <w:t>الفصح</w:t>
      </w:r>
      <w:r>
        <w:rPr>
          <w:rtl/>
          <w:cs/>
          <w:lang w:val="ar_AE" w:bidi="ar_AE"/>
        </w:rPr>
        <w:t xml:space="preserve"> </w:t>
      </w:r>
      <w:r>
        <w:rPr>
          <w:rtl/>
          <w:cs/>
          <w:lang w:val="ar_AE" w:bidi="ar_AE"/>
        </w:rPr>
        <w:t>وعيد الفطير</w:t>
      </w:r>
      <w:r>
        <w:rPr>
          <w:rtl/>
          <w:cs/>
          <w:lang w:val="ar_AE" w:bidi="ar_AE"/>
        </w:rPr>
        <w:t>.</w:t>
      </w:r>
    </w:p>
    <w:p>
      <w:pPr>
        <w:bidi/>
      </w:pPr>
      <w:r>
        <w:rPr>
          <w:rtl/>
          <w:cs/>
          <w:lang w:val="ar_AE" w:bidi="ar_AE"/>
        </w:rPr>
      </w:r>
      <w:r>
        <w:rPr>
          <w:rtl/>
          <w:cs/>
          <w:lang w:val="ar_AE" w:bidi="ar_AE"/>
        </w:rPr>
        <w:t xml:space="preserve">تقدَّم </w:t>
      </w:r>
      <w:r>
        <w:rPr>
          <w:b/>
          <w:rtl/>
          <w:cs/>
          <w:lang w:val="ar_AE" w:bidi="ar_AE"/>
        </w:rPr>
        <w:t>التلاميذ</w:t>
      </w:r>
      <w:r>
        <w:rPr>
          <w:rtl/>
          <w:cs/>
          <w:lang w:val="ar_AE" w:bidi="ar_AE"/>
        </w:rPr>
        <w:t xml:space="preserve"> إلى يسوع. كان التلاميذ هُم أتباع يسوع الإثني عشر المُقرَّبين إليه. ذهبوا مع يسوع في كل مكان وتعلَّموا منه. استخدِم الكلمة ذاتها للتعبير عن التلاميذ، التي استخدمتها في المقاطع السابقة. اطَّلع على "قاموس الكلمات الرئيسية" لتعريف أكثر شمولًا لتعبير </w:t>
      </w:r>
      <w:r>
        <w:rPr>
          <w:rtl/>
          <w:cs/>
          <w:lang w:val="ar_AE" w:bidi="ar_AE"/>
        </w:rPr>
        <w:t>التلاميذ</w:t>
      </w:r>
      <w:r>
        <w:rPr>
          <w:rtl/>
          <w:cs/>
          <w:lang w:val="ar_AE" w:bidi="ar_AE"/>
        </w:rPr>
        <w:t>.</w:t>
      </w:r>
    </w:p>
    <w:p>
      <w:pPr>
        <w:bidi/>
      </w:pPr>
      <w:r>
        <w:rPr>
          <w:rtl/>
          <w:cs/>
          <w:lang w:val="ar_AE" w:bidi="ar_AE"/>
        </w:rPr>
      </w:r>
      <w:r>
        <w:rPr>
          <w:rtl/>
          <w:cs/>
          <w:lang w:val="ar_AE" w:bidi="ar_AE"/>
        </w:rPr>
        <w:t xml:space="preserve">أشار يسوع إلى التلاميذ بالذهاب إلى </w:t>
      </w:r>
      <w:r>
        <w:rPr>
          <w:b/>
          <w:rtl/>
          <w:cs/>
          <w:lang w:val="ar_AE" w:bidi="ar_AE"/>
        </w:rPr>
        <w:t>رجُل معيَّن</w:t>
      </w:r>
      <w:r>
        <w:rPr>
          <w:rtl/>
          <w:cs/>
          <w:lang w:val="ar_AE" w:bidi="ar_AE"/>
        </w:rPr>
        <w:t>. يُخبرنا إنجيل مرقص أنَّ يسوع أرسل اثنَين من تلاميذه إلى "إنسان"، وأنَّ هذا الإنسان سيكون حامِلًا جَرَّة ماء، وأنه سيلقى التلميذَين. على الأرجح، كان يسوع قد وضع خِطَّة مع هذا الرجُل قبل أن يرسل تلاميذه إليه،</w:t>
      </w:r>
    </w:p>
    <w:p>
      <w:pPr>
        <w:bidi/>
      </w:pPr>
      <w:r>
        <w:rPr>
          <w:rtl/>
          <w:cs/>
          <w:lang w:val="ar_AE" w:bidi="ar_AE"/>
        </w:rPr>
      </w:r>
      <w:r>
        <w:rPr>
          <w:rtl/>
          <w:cs/>
          <w:lang w:val="ar_AE" w:bidi="ar_AE"/>
        </w:rPr>
        <w:t xml:space="preserve">وقد طلب يسوع أنْ يُخبروا الرجُل بأنَّ </w:t>
      </w:r>
      <w:r>
        <w:rPr>
          <w:b/>
          <w:rtl/>
          <w:cs/>
          <w:lang w:val="ar_AE" w:bidi="ar_AE"/>
        </w:rPr>
        <w:t>المُعلم</w:t>
      </w:r>
      <w:r>
        <w:rPr>
          <w:rtl/>
          <w:cs/>
          <w:lang w:val="ar_AE" w:bidi="ar_AE"/>
        </w:rPr>
        <w:t xml:space="preserve"> يقول: "</w:t>
      </w:r>
      <w:r>
        <w:rPr>
          <w:b/>
          <w:rtl/>
          <w:cs/>
          <w:lang w:val="ar_AE" w:bidi="ar_AE"/>
        </w:rPr>
        <w:t>وقتي حان</w:t>
      </w:r>
      <w:r>
        <w:rPr>
          <w:rtl/>
          <w:cs/>
          <w:lang w:val="ar_AE" w:bidi="ar_AE"/>
        </w:rPr>
        <w:t>، أو قريب".</w:t>
      </w:r>
    </w:p>
    <w:p>
      <w:pPr>
        <w:bidi/>
      </w:pPr>
      <w:r>
        <w:rPr>
          <w:rtl/>
          <w:cs/>
          <w:lang w:val="ar_AE" w:bidi="ar_AE"/>
        </w:rPr>
      </w:r>
      <w:r>
        <w:rPr>
          <w:rtl/>
          <w:cs/>
          <w:lang w:val="ar_AE" w:bidi="ar_AE"/>
        </w:rPr>
        <w:t>مُعلّم</w:t>
      </w:r>
      <w:r>
        <w:rPr>
          <w:rtl/>
          <w:cs/>
          <w:lang w:val="ar_AE" w:bidi="ar_AE"/>
        </w:rPr>
        <w:t xml:space="preserve"> لَقَب استُخدم ليُظهر أنَّ يسوع كان مُوقَّرًا لدى الرجُل بصفته مُعلِّمًا عن أمور الله.</w:t>
      </w:r>
    </w:p>
    <w:p>
      <w:pPr>
        <w:bidi/>
      </w:pPr>
      <w:r>
        <w:rPr>
          <w:rtl/>
          <w:cs/>
          <w:lang w:val="ar_AE" w:bidi="ar_AE"/>
        </w:rPr>
      </w:r>
      <w:r>
        <w:rPr>
          <w:b/>
          <w:rtl/>
          <w:cs/>
          <w:lang w:val="ar_AE" w:bidi="ar_AE"/>
        </w:rPr>
        <w:t>وقتي قريب</w:t>
      </w:r>
      <w:r>
        <w:rPr>
          <w:rtl/>
          <w:cs/>
          <w:lang w:val="ar_AE" w:bidi="ar_AE"/>
        </w:rPr>
        <w:t xml:space="preserve"> تشير إلى أنَّ يسوع يتكلم عن الأحداث الآتية أي القبض عليه و المُحاكمة والصلْب، إذ أنَّ يسوع كان قد تنبَّأ عن موته لتلاميذه في المقاطع السابقة.</w:t>
      </w:r>
    </w:p>
    <w:p>
      <w:pPr>
        <w:bidi/>
      </w:pPr>
      <w:r>
        <w:rPr>
          <w:rtl/>
          <w:cs/>
          <w:lang w:val="ar_AE" w:bidi="ar_AE"/>
        </w:rPr>
      </w:r>
      <w:r>
        <w:rPr>
          <w:rtl/>
          <w:cs/>
          <w:lang w:val="ar_AE" w:bidi="ar_AE"/>
        </w:rPr>
        <w:t xml:space="preserve">كان يسوع مع الإثني عشر، أو أتباعه المُقرَّبين </w:t>
      </w:r>
      <w:r>
        <w:rPr>
          <w:b/>
          <w:rtl/>
          <w:cs/>
          <w:lang w:val="ar_AE" w:bidi="ar_AE"/>
        </w:rPr>
        <w:t>مُتَّكئين</w:t>
      </w:r>
      <w:r>
        <w:rPr>
          <w:rtl/>
          <w:cs/>
          <w:lang w:val="ar_AE" w:bidi="ar_AE"/>
        </w:rPr>
        <w:t xml:space="preserve"> إلى المائدة. معنى هذا أنهم كانوا يستلقون على جانب واحد على أريكة منخفضة، أو وسادة، ورؤوسهم مستندة على أحد مرفقيهم. استخدم الكلمات ذاتها للتعبير عن "مُتَّكئين إلى المائدة"، التي استخدمتها في مقاطع سابقة.</w:t>
      </w:r>
    </w:p>
    <w:p>
      <w:pPr>
        <w:bidi/>
      </w:pPr>
      <w:r>
        <w:rPr>
          <w:rtl/>
          <w:cs/>
          <w:lang w:val="ar_AE" w:bidi="ar_AE"/>
        </w:rPr>
      </w:r>
      <w:r>
        <w:rPr>
          <w:rtl/>
          <w:cs/>
          <w:lang w:val="ar_AE" w:bidi="ar_AE"/>
        </w:rPr>
        <w:t xml:space="preserve">أخبر يسوع التلاميذ أنَّ واحدًا منهم سيُسلمه. سأل كل واحد منهم: "هل أنا هو </w:t>
      </w:r>
      <w:r>
        <w:rPr>
          <w:b/>
          <w:rtl/>
          <w:cs/>
          <w:lang w:val="ar_AE" w:bidi="ar_AE"/>
        </w:rPr>
        <w:t>يا رب</w:t>
      </w:r>
      <w:r>
        <w:rPr>
          <w:rtl/>
          <w:cs/>
          <w:lang w:val="ar_AE" w:bidi="ar_AE"/>
        </w:rPr>
        <w:t xml:space="preserve">؟" كلمة "رب" أسلوب مُهذب لمخاطبة قائد مبجَّل. استخدم الكلمة ذاتها التي استخدمتها في المقاطع السابقة للإشارة إلى تعبير رَب. اطَّلع على "قاموس الكلمات الرئيسية" لتعريف أكثر شمولًا لتعبير </w:t>
      </w:r>
      <w:r>
        <w:rPr>
          <w:rtl/>
          <w:cs/>
          <w:lang w:val="ar_AE" w:bidi="ar_AE"/>
        </w:rPr>
        <w:t>رَبُّ</w:t>
      </w:r>
      <w:r>
        <w:rPr>
          <w:rtl/>
          <w:cs/>
          <w:lang w:val="ar_AE" w:bidi="ar_AE"/>
        </w:rPr>
        <w:t>.</w:t>
      </w:r>
    </w:p>
    <w:p>
      <w:pPr>
        <w:bidi/>
      </w:pPr>
      <w:r>
        <w:rPr>
          <w:rtl/>
          <w:cs/>
          <w:lang w:val="ar_AE" w:bidi="ar_AE"/>
        </w:rPr>
      </w:r>
      <w:r>
        <w:rPr>
          <w:rtl/>
          <w:cs/>
          <w:lang w:val="ar_AE" w:bidi="ar_AE"/>
        </w:rPr>
        <w:t>ثم قال يسوع: "</w:t>
      </w:r>
      <w:r>
        <w:rPr>
          <w:b/>
          <w:rtl/>
          <w:cs/>
          <w:lang w:val="ar_AE" w:bidi="ar_AE"/>
        </w:rPr>
        <w:t>ٱبْنَ ٱلْإِنْسَانِ</w:t>
      </w:r>
      <w:r>
        <w:rPr>
          <w:rtl/>
          <w:cs/>
          <w:lang w:val="ar_AE" w:bidi="ar_AE"/>
        </w:rPr>
        <w:t xml:space="preserve"> مَاضٍ كَمَا هُوَ مَكْتُوبٌ عَنْهُ". إن ابن الإنسان، في الكتاب المقدس، هو الشخص الذي يمنحه الله كل سُلطان وقوة. استخدم الكلمة ذاتها التي استخدمتها في مقاطع سابقة لتعبير ابن الإنسان. اطَّلع على "قاموس الكلمات الرئيسية" لتعريف أكثر شمولًا لتعبير </w:t>
      </w:r>
      <w:r>
        <w:rPr>
          <w:rtl/>
          <w:cs/>
          <w:lang w:val="ar_AE" w:bidi="ar_AE"/>
        </w:rPr>
        <w:t>ابن الإنسان</w:t>
      </w:r>
      <w:r>
        <w:rPr>
          <w:rtl/>
          <w:cs/>
          <w:lang w:val="ar_AE" w:bidi="ar_AE"/>
        </w:rPr>
        <w:t>.</w:t>
      </w:r>
    </w:p>
    <w:p>
      <w:pPr>
        <w:bidi/>
      </w:pPr>
      <w:r>
        <w:rPr>
          <w:rtl/>
          <w:cs/>
          <w:lang w:val="ar_AE" w:bidi="ar_AE"/>
        </w:rPr>
      </w:r>
      <w:r>
        <w:rPr>
          <w:rtl/>
          <w:cs/>
          <w:lang w:val="ar_AE" w:bidi="ar_AE"/>
        </w:rPr>
        <w:t>يُذكِّر يسوع التلاميذ بأن الأنبياء قالوا إنَّ المسِيَّا، أو ابن الإنسان، سيموت. قال يسوع: "</w:t>
      </w:r>
      <w:r>
        <w:rPr>
          <w:b/>
          <w:rtl/>
          <w:cs/>
          <w:lang w:val="ar_AE" w:bidi="ar_AE"/>
        </w:rPr>
        <w:t>وَيْلٌ</w:t>
      </w:r>
      <w:r>
        <w:rPr>
          <w:rtl/>
          <w:cs/>
          <w:lang w:val="ar_AE" w:bidi="ar_AE"/>
        </w:rPr>
        <w:t xml:space="preserve"> لِذلِكَ الرَّجُلِ الَّذِي بِهِ يُسَلَّمُ ابْنُ الإِنْسَانِ". </w:t>
      </w:r>
      <w:r>
        <w:rPr>
          <w:b/>
          <w:rtl/>
          <w:cs/>
          <w:lang w:val="ar_AE" w:bidi="ar_AE"/>
        </w:rPr>
        <w:t>وَيْلٌ</w:t>
      </w:r>
      <w:r>
        <w:rPr>
          <w:rtl/>
          <w:cs/>
          <w:lang w:val="ar_AE" w:bidi="ar_AE"/>
        </w:rPr>
        <w:t xml:space="preserve"> كلمة تُستخدم في الكتاب المقدس للإشارة إلى حالة من المشقَّة الشديدة. فمع أن موت يسوع كان ضروريًا، فإنه حذَّر من أن الشخص الذي سيسلمه سيواجه عواقب وخيمة.</w:t>
      </w:r>
    </w:p>
    <w:p>
      <w:pPr>
        <w:bidi/>
      </w:pPr>
      <w:r>
        <w:rPr>
          <w:rtl/>
          <w:cs/>
          <w:lang w:val="ar_AE" w:bidi="ar_AE"/>
        </w:rPr>
      </w:r>
      <w:r>
        <w:rPr>
          <w:rtl/>
          <w:cs/>
          <w:lang w:val="ar_AE" w:bidi="ar_AE"/>
        </w:rPr>
        <w:t xml:space="preserve">ثم سأل يهوذا يسوع: "هَلْ أَنَا هُوَ يا سَيِّدِي؟" </w:t>
      </w:r>
      <w:r>
        <w:rPr>
          <w:b/>
          <w:rtl/>
          <w:cs/>
          <w:lang w:val="ar_AE" w:bidi="ar_AE"/>
        </w:rPr>
        <w:t>سيدي</w:t>
      </w:r>
      <w:r>
        <w:rPr>
          <w:rtl/>
          <w:cs/>
          <w:lang w:val="ar_AE" w:bidi="ar_AE"/>
        </w:rPr>
        <w:t xml:space="preserve"> لقب يهودي معناه "سيدي العظيم" أو "مُعلّمي العظيم". لم يُستخدم هذا اللقب أبدًا من قِبَل تلاميذ يسوع في إنجيل متَّى. استخدم الكلمة ذاتها للتعبير عن رابي (سيدي)، التي استخدمتها في المقاطع السابقة. اطَّلع على "قاموس الكلمات الرئيسية" لتعريف أكثر شمولًا لكلمة </w:t>
      </w:r>
      <w:r>
        <w:rPr>
          <w:rtl/>
          <w:cs/>
          <w:lang w:val="ar_AE" w:bidi="ar_AE"/>
        </w:rPr>
        <w:t>رابي</w:t>
      </w:r>
      <w:r>
        <w:rPr>
          <w:rtl/>
          <w:cs/>
          <w:lang w:val="ar_AE" w:bidi="ar_AE"/>
        </w:rPr>
        <w:t xml:space="preserve"> (سيدي).</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26:26–35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مرقس 26: 26–35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استكمل متى المقطع السابق حيث كان التلاميذ يأكلون الفصح مع يسوع. تذكَّروا أن الفصح كان وجبة احتفال بالوقت الذي أنقذ فيه الله شعبه من العبودية في أرض مصر. وقد أخبرهم يسوع بأن واحدًا منهم سيسلمه، فأحزن هذا التلاميذ. كان يسوع على وشك أن يكلِّم تلاميذه عن عهد جديد سيقطعه معهم. كان التلاميذ على دراية جيدة بحقيقة وجود عهد بالفعل بين الله وشعبه، أي الشعب اليهودي. فقد وعد الله أن يكون إلههم وألا يتركهم أبدًا. لكن يسوع كان على وشك أن يقدِّم للتلاميذ طريقة جديدة يتذكَّرون بها هذا العهد الجديد ويحتفون به.</w:t>
      </w:r>
    </w:p>
    <w:p>
      <w:pPr>
        <w:bidi/>
      </w:pPr>
      <w:r>
        <w:rPr>
          <w:rtl/>
          <w:cs/>
          <w:lang w:val="ar_AE" w:bidi="ar_AE"/>
        </w:rPr>
      </w:r>
      <w:r>
        <w:rPr>
          <w:rtl/>
          <w:cs/>
          <w:lang w:val="ar_AE" w:bidi="ar_AE"/>
        </w:rPr>
        <w:t>وبينما كانوا لا يزالون يأكلون الفصح، أخذ يسوع خبز الفطير. فعلى الأرجح، كان الخبز موضوعًا على المائدة، وقد رفعه يسوع من فوق المائدة. بعد ذلك، بارك يسوع، أو شكر الله، لأجل الخبز. كان يسوع يقرُّ بهذا بأن الله هو الذي دبَّر الخبز كما دبَّره لموسى وشعبه عندما أنقذهم من أرض مصر. وفي الفصح، لم يكن خبر الفطير يمتُّ بصلة رمزية للخروف الذي ذُبِح من أجل توفير اللحم. إلا أن يسوع كسر الخبز وقال إن هذا جسده. وكان كسر الخبز يرمز إلى موته. كان يسوع على وشك أن يتمِّم كلَّ النبوات التي تتعلَّق بموته في أورشليم.</w:t>
      </w:r>
    </w:p>
    <w:p>
      <w:pPr>
        <w:bidi/>
      </w:pPr>
      <w:r>
        <w:rPr>
          <w:rtl/>
          <w:cs/>
          <w:lang w:val="ar_AE" w:bidi="ar_AE"/>
        </w:rPr>
      </w:r>
      <w:r>
        <w:rPr>
          <w:rtl/>
          <w:cs/>
          <w:lang w:val="ar_AE" w:bidi="ar_AE"/>
        </w:rPr>
        <w:t xml:space="preserve">كسر يسوع الخبز، ثم وزَّع القطع على التلاميذ. وقال: "خُذُوا كُلُوا. هَذَا هُوَ جَسَدِي". لسنا نعرف عن يقينٍ ما قصده يسوع بهذا التصريح، وتقدِّم كنائس مختلفة ودارسون مختلفون للكتاب المقدَّس تفسيرات متنوِّعة لهذا الجزء. يرى البعض أن يسوع لم يكن يتحدَّث عن جسده ودمه الماديَين، ويرون أن يسوع كان يقول: "هذا الخبز يمثِّل جسدي الحيَّ، وهذه الكأس تمثِّل دمي". ففي وجبة الفصح، كان اليهود يقولون عن الخبز: "هذا هو الخبز ... الذي أكله آباؤنا عند خروجهم من أرض مصر". فإنهم لم يكونوا يأكلون الخبز الفعلي الذي أكله آباؤهم، لأن هذا حدث منذ قرون طوال، لكنهم كانوا يأكلون الخبز الذي يمثِّل الخبز الذي أكله الشعب في ذلك الوقت. الفكرة الأساسية هنا هي أن يسوع كان يقول لتلاميذه إن حضوره سيلازمهم دائمًا، وإنه سيصير ذبيحةً لأجلهم سيحتفون بها في السنوات الآتية. </w:t>
      </w:r>
    </w:p>
    <w:p>
      <w:pPr>
        <w:bidi/>
      </w:pPr>
      <w:r>
        <w:rPr>
          <w:rtl/>
          <w:cs/>
          <w:lang w:val="ar_AE" w:bidi="ar_AE"/>
        </w:rPr>
      </w:r>
      <w:r>
        <w:rPr>
          <w:rtl/>
          <w:cs/>
          <w:lang w:val="ar_AE" w:bidi="ar_AE"/>
        </w:rPr>
        <w:t>توقفوا للحظة واعرضوا على فريق الترجمة صورة لخبز الفطير.</w:t>
      </w:r>
    </w:p>
    <w:p>
      <w:pPr>
        <w:bidi/>
      </w:pPr>
      <w:r>
        <w:rPr>
          <w:rtl/>
          <w:cs/>
          <w:lang w:val="ar_AE" w:bidi="ar_AE"/>
        </w:rPr>
      </w:r>
      <w:r>
        <w:rPr>
          <w:rtl/>
          <w:cs/>
          <w:lang w:val="ar_AE" w:bidi="ar_AE"/>
        </w:rPr>
        <w:t>توقفوا هنا للحظة واطرحوا على فريق الترجمة السؤال التالي: ما نوع الطقوس الرمزية التي تمارسونها في منطقتكم؟ قدِّموا أمثلة لأشياء تفعلونها، أو تأكلونها، أو تشربونها في منطقتكم، وهي أشياء ترمز إلى أفكارٍ أو حقائق دينية مهمة. فكيف يمكن للناس أن يفهموا فكرة الخبز الذي يرمز إلى جسد يسوع؟</w:t>
      </w:r>
    </w:p>
    <w:p>
      <w:pPr>
        <w:bidi/>
      </w:pPr>
      <w:r>
        <w:rPr>
          <w:rtl/>
          <w:cs/>
          <w:lang w:val="ar_AE" w:bidi="ar_AE"/>
        </w:rPr>
      </w:r>
      <w:r>
        <w:rPr>
          <w:rtl/>
          <w:cs/>
          <w:lang w:val="ar_AE" w:bidi="ar_AE"/>
        </w:rPr>
        <w:t>بعد ذلك، أخذ يسوع الكأس التي كانت على الأرجح ممتلئة بالنبيذ الأحمر. وشكر الله على الخمر ومرَّرها إلى تلاميذه. على الأرجح، كان من شأن كل واحد منهم أن يشرب من الكأس ثم يمرِّرها إلى التلميذ التالي. كانت كأس الخمر في عيد الفصح ترمز عادةً إلى سلام الله بينه وبين شعبه، وكانت بمثابة تذكار لعهده مع شعبه. وفي العهد القديم، كان الدم يرمز في المعتاد إلى الحياة.</w:t>
      </w:r>
    </w:p>
    <w:p>
      <w:pPr>
        <w:bidi/>
      </w:pPr>
      <w:r>
        <w:rPr>
          <w:rtl/>
          <w:cs/>
          <w:lang w:val="ar_AE" w:bidi="ar_AE"/>
        </w:rPr>
      </w:r>
      <w:r>
        <w:rPr>
          <w:rtl/>
          <w:cs/>
          <w:lang w:val="ar_AE" w:bidi="ar_AE"/>
        </w:rPr>
        <w:t xml:space="preserve">طلب يسوع من تلاميذه أن يشربوا من الكأس، ثم تابع حديثه قائلًا: "هَذَا هُوَ دَمِي ٱلَّذِي لِلْعَهْدِ ٱلْجَدِيدِ ٱلَّذِي يُسْفَكُ مِنْ أَجْلِ كَثِيرِينَ لِمَغْفِرَةِ ٱلْخَطَايَا". في العهد القديم، كان الشعب يُطالَب بذبح بعض الحيوانات عند قطع عهدٍ. وكان العهد يوثَّق ويؤكَّد عندما كانوا يسكبون أو يرشُّون دم الحيوان الذي ذُبِح. لكن يسوع كان يفعل هنا أمرًا جديدًا. فقد قال إنه كان يقطع عهدًا جديدًا مع شعبه. وكان دمه </w:t>
      </w:r>
      <w:r>
        <w:rPr>
          <w:b/>
          <w:rtl/>
          <w:cs/>
          <w:lang w:val="ar_AE" w:bidi="ar_AE"/>
        </w:rPr>
        <w:t>هو</w:t>
      </w:r>
      <w:r>
        <w:rPr>
          <w:rtl/>
          <w:cs/>
          <w:lang w:val="ar_AE" w:bidi="ar_AE"/>
        </w:rPr>
        <w:t xml:space="preserve">، وليس دم حيوان، هو الذي "سيُسفَك". فإن يسوع كان سيموت ذبيحةً. الفعل "يُسفَك" معناه أن تسيل مادة سائلة من وعاءٍ ما عند إمالته، تمامًا كما تسيل الخمر من كأسٍ ما عند إمالتها. هكذا كان يسوع يصف موته العنيف على الصليب، وكيف سيسيل دمه من جسده. وكان الأمر كما لو أن دم يسوع سيُسكَب من يسوع الذبيحة، كي يتسنَّى لله أن يغفر لشعبه خطاياهم. وصف إشعياء النبي العبد الذي سوف "يسكب" نفسه كي يخلِّص شعبه. وكان يسوع على وشك تتميم هذه النبوة. كان من شأن فكرة شرب الدم بطريقة رمزية، أو في الواقع، أن تكون صادمة وغريبة على آذان التلاميذ. </w:t>
      </w:r>
    </w:p>
    <w:p>
      <w:pPr>
        <w:bidi/>
      </w:pPr>
      <w:r>
        <w:rPr>
          <w:rtl/>
          <w:cs/>
          <w:lang w:val="ar_AE" w:bidi="ar_AE"/>
        </w:rPr>
      </w:r>
      <w:r>
        <w:rPr>
          <w:rtl/>
          <w:cs/>
          <w:lang w:val="ar_AE" w:bidi="ar_AE"/>
        </w:rPr>
        <w:t>وقد وعد إرميا النبي شعب الله بمجيء "عهد جديد"، قائلًا إن الله سيجعل شعبه يفهمون ناموسه بعمق. وهو سوف يكون لهم إلهًا وهم يكونون له شعبًا. وقال الله إنه سوف "يصفح عن إثمهم ولا يَذكُر خطيتهم بعد". وكان يسوع يؤسِّس هنا هذا العهد الجديد. فقد قال يسوع إنه سيقدِّم نفسه ذبيحة "مِنْ أَجْلِ كَثِيرِينَ لِمَغْفِرَةِ ٱلْخَطَايَا". ويمكن لهذا أن يشير إما إلى جميع الذين يؤمنون به، وإما إلى جميع الأحياء على الإطلاق.</w:t>
      </w:r>
    </w:p>
    <w:p>
      <w:pPr>
        <w:bidi/>
      </w:pPr>
      <w:r>
        <w:rPr>
          <w:rtl/>
          <w:cs/>
          <w:lang w:val="ar_AE" w:bidi="ar_AE"/>
        </w:rPr>
      </w:r>
      <w:r>
        <w:rPr>
          <w:rtl/>
          <w:cs/>
          <w:lang w:val="ar_AE" w:bidi="ar_AE"/>
        </w:rPr>
        <w:t xml:space="preserve">توقفوا هنا وناقشوا مع فريق الترجمة السؤال التالي: ما الطقوس التي تُمارَس أو الوعود التي تُقطَع في ثقافتكم عندما تقطع جماعتان من البشر عهدًا؟ </w:t>
      </w:r>
    </w:p>
    <w:p>
      <w:pPr>
        <w:bidi/>
      </w:pPr>
      <w:r>
        <w:rPr>
          <w:rtl/>
          <w:cs/>
          <w:lang w:val="ar_AE" w:bidi="ar_AE"/>
        </w:rPr>
      </w:r>
      <w:r>
        <w:rPr>
          <w:rtl/>
          <w:cs/>
          <w:lang w:val="ar_AE" w:bidi="ar_AE"/>
        </w:rPr>
        <w:t xml:space="preserve">بعد ذلك، قال يسوع إنه لن يشرب من الخمر، أو من نتاج الكرمة، ثانيةً إلى ذلك اليوم عندما يشربه بطريقة جديدة عندما يملك الله بالكامل على شعبه، في ملكوته. </w:t>
      </w:r>
    </w:p>
    <w:p>
      <w:pPr>
        <w:bidi/>
      </w:pPr>
      <w:r>
        <w:rPr>
          <w:rtl/>
          <w:cs/>
          <w:lang w:val="ar_AE" w:bidi="ar_AE"/>
        </w:rPr>
      </w:r>
      <w:r>
        <w:rPr>
          <w:rtl/>
          <w:cs/>
          <w:lang w:val="ar_AE" w:bidi="ar_AE"/>
        </w:rPr>
        <w:t>في نهاية وجبة الفصح، كان اليهود يسبِّحون في المعتاد، أو يتلون آيات من المزامير. كان المزمور 118 يعلن أن الرب مع شعبه وأن محبته تدوم إلى الأبد. وعلى الأرجح، رنَّم يسوع وتلاميذه هذا المزمور، ثم غادروا أورشليم، وعبروا الوادي الذي يفصل بين أورشليم وجبل الزيتون، ثم صعدوا إلى جبل الزيتون.</w:t>
      </w:r>
    </w:p>
    <w:p>
      <w:pPr>
        <w:bidi/>
      </w:pPr>
      <w:r>
        <w:rPr>
          <w:rtl/>
          <w:cs/>
          <w:lang w:val="ar_AE" w:bidi="ar_AE"/>
        </w:rPr>
      </w:r>
      <w:r>
        <w:rPr>
          <w:rtl/>
          <w:cs/>
          <w:lang w:val="ar_AE" w:bidi="ar_AE"/>
        </w:rPr>
        <w:t>توقفوا هنا واعرضوا على فريق الترجمة صورة لجبل الزيتون، على أن يظهر فيها أيضًا الوادي الذي يفصل بين الجبل وأورشليم.</w:t>
      </w:r>
    </w:p>
    <w:p>
      <w:pPr>
        <w:bidi/>
      </w:pPr>
      <w:r>
        <w:rPr>
          <w:rtl/>
          <w:cs/>
          <w:lang w:val="ar_AE" w:bidi="ar_AE"/>
        </w:rPr>
      </w:r>
      <w:r>
        <w:rPr>
          <w:rtl/>
          <w:cs/>
          <w:lang w:val="ar_AE" w:bidi="ar_AE"/>
        </w:rPr>
        <w:t>بعد ذلك، أخبر يسوع تلاميذه بأنهم كانوا على وشك أن يتركوه، أو "يشكُّوا فيه". ثم اقتبس يسوع من زكريا النبي. فقد قال يسوع: "لِأَنَّهُ مَكْتُوبٌ"، وهو ما معناه أنه كان يقتبس من أسفار يهودية معترَف بها. قال زكريا النبي إن الله سيضرب الراعي، وهو يسوع، وعندئذ، ستتبدَّد خِرَافُ ٱلرَّعِيَّةِ، وهم أتباع يسوع. لكن يسوع تابع حديثه قائلًا لهم إنه سيسبقهم إلى الجليل بعد قيامته من بين الأموات. فإن قيامته كانت سوف تردُّ تلاميذه. استخدم متى هذا المقطع من سفر زكريا ليبيِّن أن يسوع هو المسيا، أي المخلِّص الموعود، لأنه كان يتمِّم نبوات العهد القديم.</w:t>
      </w:r>
    </w:p>
    <w:p>
      <w:pPr>
        <w:bidi/>
      </w:pPr>
      <w:r>
        <w:rPr>
          <w:rtl/>
          <w:cs/>
          <w:lang w:val="ar_AE" w:bidi="ar_AE"/>
        </w:rPr>
      </w:r>
      <w:r>
        <w:rPr>
          <w:rtl/>
          <w:cs/>
          <w:lang w:val="ar_AE" w:bidi="ar_AE"/>
        </w:rPr>
        <w:t>توقفوا هنا وناقشوا مع فريق الترجمة السؤال التالي: إذا تحدَّث شخص ما من منطقتكم بسوءٍ عن قائدكم، أو إذا فارقكم شخص ما من منطقتكم ولم يرغب في أن يكون جزءًا من شعبكم، فماذا سيكون رأي الناس في ذلك الشخص؟ وكيف سيفهم الناس في منطقتكم فكرة قيامة يسوع من بين الأموات؟</w:t>
      </w:r>
    </w:p>
    <w:p>
      <w:pPr>
        <w:bidi/>
      </w:pPr>
      <w:r>
        <w:rPr>
          <w:rtl/>
          <w:cs/>
          <w:lang w:val="ar_AE" w:bidi="ar_AE"/>
        </w:rPr>
      </w:r>
      <w:r>
        <w:rPr>
          <w:rtl/>
          <w:cs/>
          <w:lang w:val="ar_AE" w:bidi="ar_AE"/>
        </w:rPr>
        <w:t>بعد ذلك، صرَّح بطرس بأنه لن يترك يسوع البتة أو يشك فيه، حتى وإن فعل الجميع ذلك. كانت الصورة التي رسمها متى لبطرس باستمرار هي أنه قائد للتلاميذ وممثِّل عنهم. وهنا أظهره أيضًا في صورة القائد. فقد صرَّح بطرس بأنه لن يترك يسوع، حتى وإن فعل جميع التلاميذ الآخرين ذلك. فأجاب يسوع بطرس بأنه ليس فقط سيتركه، لكن في تلك الليلة نفسها، وقبل أن يصيح الديك في الصباح، سينكر بطرس يسوع ثلاث مرات. الديك هو ذكر الدجاج الذي يصيح عند شروق الشمس.</w:t>
      </w:r>
    </w:p>
    <w:p>
      <w:pPr>
        <w:bidi/>
      </w:pPr>
      <w:r>
        <w:rPr>
          <w:rtl/>
          <w:cs/>
          <w:lang w:val="ar_AE" w:bidi="ar_AE"/>
        </w:rPr>
      </w:r>
      <w:r>
        <w:rPr>
          <w:rtl/>
          <w:cs/>
          <w:lang w:val="ar_AE" w:bidi="ar_AE"/>
        </w:rPr>
        <w:t>لكن أصرَّ بطرس على أنه لن ينكر يسوع البتة، وعلى أنه مستعد أن يموت معه. وهَكَذَا قَالَ أَيْضًا جَمِيعُ ٱلتَّلَامِيذِ.</w:t>
      </w:r>
    </w:p>
    <w:p>
      <w:pPr>
        <w:bidi/>
      </w:pPr>
      <w:r>
        <w:rPr>
          <w:rtl/>
          <w:cs/>
          <w:lang w:val="ar_AE" w:bidi="ar_AE"/>
        </w:rPr>
      </w:r>
      <w:r>
        <w:rPr>
          <w:rtl/>
          <w:cs/>
          <w:lang w:val="ar_AE" w:bidi="ar_AE"/>
        </w:rPr>
        <w:t>توقفوا هنا واطرحوا على فريق الترجمة السؤال التالي: عندما يكون الناس أصدقاء، ما الطرق التي يعبِّرون بها عن ذلك في منطقتكم؟ وما الأشياء التي لا يفعلها الأصدقاء الموثوق بهم أبدًا بعضهم ببعضٍ؟</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ثانية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يأكل يسوع مع تلاميذه عشاء الفصح. وهم يأكلون على مائدة منخفضة، ويتكئون بجانب المائدة كما كانت العادة في وجبة مهمة. وقد كانوا يتقاسمون الطعام، ويغمسون خبزهم في نفس الصحفة وأحيانًا يشربون الخمر من نفس الكأس. وأثناء العشاء، يعيدون سرد القصة عندما أنقذ الله شعبه من العبودية في مصر. إنه وقت فرح والجميع يحتفلون معًا.</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تستمر القصة من المقطع السابق. يسوع وتلاميذه يأكلون عشاء الفصح في عُلية في أورشليم. ويأخذ يسوع الخبز ويباركه ويكسره ويعطيه لتلاميذه. ويقول يسوع: "هذا هو جسدي". ويدعو التلاميذ ليشتركوا في هذا العهد الجديد الذي يصنعه يسوع عن طريق المشاركة في أكل هذا الخبز.</w:t>
      </w:r>
    </w:p>
    <w:p>
      <w:pPr>
        <w:bidi/>
      </w:pPr>
      <w:r>
        <w:rPr>
          <w:rtl/>
          <w:cs/>
          <w:lang w:val="ar_AE" w:bidi="ar_AE"/>
        </w:rPr>
      </w:r>
      <w:r>
        <w:rPr>
          <w:b/>
          <w:rtl/>
          <w:cs/>
          <w:lang w:val="ar_AE" w:bidi="ar_AE"/>
        </w:rPr>
        <w:t>المشهد الثاني:</w:t>
      </w:r>
      <w:r>
        <w:rPr>
          <w:rtl/>
          <w:cs/>
          <w:lang w:val="ar_AE" w:bidi="ar_AE"/>
        </w:rPr>
        <w:t xml:space="preserve"> ثم يأخذ يسوع الكأس التي بها خمر، ويشكر عليها ويمررها لتلاميذه ليشرب كل واحد منهم من هذا الخمر. ويقول يسوع: "هذا هو دمي الذي للعهد الجديد الذي يُسفك من أجل الكثيرين لمغفرة الخطايا. ولكني أقول لكم: إني لا أشرب... حتى ذلك اليوم الذي أشربه جديدًا معكم في ملكوت أبي". إن يسوع يدعو التلاميذ ليكونوا جزءًا من العهد الجديد الذي يصنعه معهم. وهو يقول إن وقت موته قد اقترب، لكن موته لن يكون نهاية القصة.</w:t>
      </w:r>
    </w:p>
    <w:p>
      <w:pPr>
        <w:bidi/>
      </w:pPr>
      <w:r>
        <w:rPr>
          <w:rtl/>
          <w:cs/>
          <w:lang w:val="ar_AE" w:bidi="ar_AE"/>
        </w:rPr>
      </w:r>
      <w:r>
        <w:rPr>
          <w:b/>
          <w:rtl/>
          <w:cs/>
          <w:lang w:val="ar_AE" w:bidi="ar_AE"/>
        </w:rPr>
        <w:t>المشهد الثالث:</w:t>
      </w:r>
      <w:r>
        <w:rPr>
          <w:rtl/>
          <w:cs/>
          <w:lang w:val="ar_AE" w:bidi="ar_AE"/>
        </w:rPr>
        <w:t xml:space="preserve"> يخرج يسوع وتلاميذه إلى جبل الزيتون. ويقول لهم يسوع إن الجميع سيتركونه (يتبددون) في نفس هذه الليلة. ويقتبس يسوع من زكريا نصًا يقول إني أضرب الراعي فتتبدد الرعية. ومع ذلك، فهو يقول إنه بعد أن يقوم من الأموات، فإنه سيقابل التلاميذ في الجليل.</w:t>
      </w:r>
    </w:p>
    <w:p>
      <w:pPr>
        <w:bidi/>
      </w:pPr>
      <w:r>
        <w:rPr>
          <w:rtl/>
          <w:cs/>
          <w:lang w:val="ar_AE" w:bidi="ar_AE"/>
        </w:rPr>
      </w:r>
      <w:r>
        <w:rPr>
          <w:b/>
          <w:rtl/>
          <w:cs/>
          <w:lang w:val="ar_AE" w:bidi="ar_AE"/>
        </w:rPr>
        <w:t>المشهد الرابع:</w:t>
      </w:r>
      <w:r>
        <w:rPr>
          <w:rtl/>
          <w:cs/>
          <w:lang w:val="ar_AE" w:bidi="ar_AE"/>
        </w:rPr>
        <w:t xml:space="preserve"> يعلن بطرس أنه لن يترك يسوع أبدًا. فيقول يسوع إنه قبل شروق الشمس في اليوم التالي (عندما يصيح الديك) سينكر بطرس ثلاث مرات أنه يعرف يسوع. فيجيب بطرس أنه لن ينكر أبدًا معرفته بيسوع، حتى لو كان ذلك يعني أنه قد يضطر أن يموت معه. وجميع التلاميذ يقولون نفس الشيء ليسوع. يعرف يسوع كل ما هو على وشك أن يحدث، وهو يحاول أن يُعد تلاميذه لما سيرونه ويفعلونه.</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ديك</w:t>
      </w:r>
    </w:p>
    <w:p>
      <w:pPr>
        <w:bidi/>
      </w:pPr>
      <w:r>
        <w:rPr>
          <w:rtl/>
          <w:cs/>
          <w:lang w:val="ar_AE" w:bidi="ar_AE"/>
        </w:rPr>
      </w:r>
      <w:r>
        <w:rPr>
          <w:rtl/>
          <w:cs/>
          <w:lang w:val="ar_AE" w:bidi="ar_AE"/>
        </w:rPr>
        <w:t xml:space="preserve"> 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فيها. </w:t>
      </w:r>
    </w:p>
    <w:p>
      <w:pPr>
        <w:bidi/>
      </w:pPr>
      <w:r>
        <w:rPr>
          <w:rtl/>
          <w:cs/>
          <w:lang w:val="ar_AE" w:bidi="ar_AE"/>
        </w:rPr>
      </w:r>
      <w:r>
        <w:rPr>
          <w:rtl/>
          <w:cs/>
          <w:lang w:val="ar_AE" w:bidi="ar_AE"/>
        </w:rPr>
        <w:t>من المهم أن نتذكر أن هذا الحدث يقع في المساء، في أثناء تناول عشاء الفصح، وهو عشاء مهم للغاية بالنسبة للشعب اليهودي. فعشاء الفصح هو عندما يتذكر شعب الله الوقت حينما أنقذهم الله من العبودية في مصر. وفي ذلك الوقت في مصر، كان يُذبح الحمل ويُرش الدم على العتبة العليا والقائمتين للأبواب، حتى عندما جاءت دينونة الله، خلُص شعب الله كله. كان يسوع يستخدم هذا العشاء كإطار لتأسيس العهد الجديد. وفي هذا العهد، فإن يسوع سيكون هو الذبيحة كما أن دمه هو الذي سيخلِّص شعبه.</w:t>
      </w:r>
    </w:p>
    <w:p>
      <w:pPr>
        <w:bidi/>
      </w:pPr>
      <w:r>
        <w:rPr>
          <w:rtl/>
          <w:cs/>
          <w:lang w:val="ar_AE" w:bidi="ar_AE"/>
        </w:rPr>
      </w:r>
      <w:r>
        <w:rPr>
          <w:rtl/>
          <w:cs/>
          <w:lang w:val="ar_AE" w:bidi="ar_AE"/>
        </w:rPr>
        <w:t>ومن المهم أن نتذكر أيضًا أن يسوع يعلم كل ما هو على وشك الحدوث. وهو يريد أن يُعد أصدقائه لما سيرونه ويسمعونه ويفعلونه. وقد أخبرهم يسوع أنه سيقابلهم مرة أخرى. ويستخدم يسوع اقتباسات من الكتب المُقَدَّسة اليهودية، أي العهد القديم، ليُظهر أنه على وشك أن يُكمِّل النبوات ويعطي الناس طريقًا ليكون لهم علاقة صحيحة بالله مرة أخرى.</w:t>
      </w:r>
    </w:p>
    <w:p>
      <w:pPr>
        <w:bidi/>
      </w:pPr>
      <w:r>
        <w:rPr>
          <w:rtl/>
          <w:cs/>
          <w:lang w:val="ar_AE" w:bidi="ar_AE"/>
        </w:rPr>
      </w:r>
      <w:r>
        <w:rPr>
          <w:rtl/>
          <w:cs/>
          <w:lang w:val="ar_AE" w:bidi="ar_AE"/>
        </w:rPr>
        <w:t>وبينما هم يأكلون عشاء الفصح، يأخذ يسوع خبز الفطير. ويشكر الله، ثم يكسر الخبز إلى قطع ويعطيه لتلاميذه ليأكلوه. كان يسوع يستخدم يديه ليقطع الخبز أو يقسمه إلى قطعتين أو أكثر. وهو لم يستخدم سكينًا أو أى أداة لتقسيم الخبز.</w:t>
      </w:r>
    </w:p>
    <w:p>
      <w:pPr>
        <w:bidi/>
      </w:pPr>
      <w:r>
        <w:rPr>
          <w:rtl/>
          <w:cs/>
          <w:lang w:val="ar_AE" w:bidi="ar_AE"/>
        </w:rPr>
      </w:r>
      <w:r>
        <w:rPr>
          <w:rtl/>
          <w:cs/>
          <w:lang w:val="ar_AE" w:bidi="ar_AE"/>
        </w:rPr>
        <w:t>ويخبرهم يسوع أن يأخذوا ويأكلوا – فيقول: "هذا هو جسدي". الكلمة المستخدمة هنا للفعل ليست واضحة. فيمكن أن يقصد النص إما أن الخبز يصبح جسد يسوع، أو أن الخبز يرمز إلى جسد يسوع. ويفسر الدارسون المختلفون هذا الأمر بشكل مختلف. الشيء المهم الذي يجب أن نتذكره هو أن نُذكِّر أتباع يسوع بأن جسده قد كُسر على الصليب.</w:t>
      </w:r>
    </w:p>
    <w:p>
      <w:pPr>
        <w:bidi/>
      </w:pPr>
      <w:r>
        <w:rPr>
          <w:rtl/>
          <w:cs/>
          <w:lang w:val="ar_AE" w:bidi="ar_AE"/>
        </w:rPr>
      </w:r>
      <w:r>
        <w:rPr>
          <w:rtl/>
          <w:cs/>
          <w:lang w:val="ar_AE" w:bidi="ar_AE"/>
        </w:rPr>
        <w:t>ثم يأخذ يسوع كأسًا من الخمر من على المائدة. ويشكر الله على الخمر، ويعطيه لتلاميذه ليشرب كل واحد منهم من هذا الخمر الموجود في الكأس. ويخبرهم أن هذه الخمر هي دمه الذي يختم العهد الجديد بين الله وشعبه. "فإن دمي سيسفك مثل الخمر كذبيحة لكثير من الناس". ويخبرهم يسوع أن ينتبهوا إليه. ويقول إنه لن يشرب الخمر مرة أخرى حتى يأتي الله ليحكم ويكون مع شعبه. الكلمة المستخدمة هنا للفعل ليست واضحة. فيمكن أن يعني النص إما أن الخمر يتحول إلى دم يسوع، أو أن الخمر يرمز إلى دم يسوع. ويفسر الدارسون المختلفون هذا الأمر بشكل مختلف. والشيء المهم الذي يجب أن نتذكره هو أن دم يسوع كان على وشك أن يُسفك وذلك خلال موته القاسي. إن يسوع يُقدّم حياته كجزء من العهد الجديد الذي يقطعه الله مع شعبه.</w:t>
      </w:r>
    </w:p>
    <w:p>
      <w:pPr>
        <w:bidi/>
      </w:pPr>
      <w:r>
        <w:rPr>
          <w:rtl/>
          <w:cs/>
          <w:lang w:val="ar_AE" w:bidi="ar_AE"/>
        </w:rPr>
      </w:r>
      <w:r>
        <w:rPr>
          <w:rtl/>
          <w:cs/>
          <w:lang w:val="ar_AE" w:bidi="ar_AE"/>
        </w:rPr>
        <w:t>وبعد هذا يسبح يسوع وتلاميذه، ثم يخرجون إلى جبل الزيتون.</w:t>
      </w:r>
    </w:p>
    <w:p>
      <w:pPr>
        <w:bidi/>
      </w:pPr>
      <w:r>
        <w:rPr>
          <w:rtl/>
          <w:cs/>
          <w:lang w:val="ar_AE" w:bidi="ar_AE"/>
        </w:rPr>
      </w:r>
      <w:r>
        <w:rPr>
          <w:rtl/>
          <w:cs/>
          <w:lang w:val="ar_AE" w:bidi="ar_AE"/>
        </w:rPr>
        <w:t>ثم يخبر يسوع تلاميذه أنهم سيتركوه ويتبددوا. وهو يقتبس من النبي زكريا، من الكتب المُقَدَّسة اليهودية. يقتبس يسوع قوله إن الله سيضرب الراعي فتتبدد الخراف في اتجاهات كثيرة. وهو يقصد أن الله على وشك أن يقتل يسوع، وأن التلاميذ جميعًا سيتبددون. لكن يسوع يقول إنه بعد أن يقوم من الأموات، سيذهب إلى الجليل ليقابل تلاميذه. كان يسوع يحاول أن يُعد تلاميذه لما هو على وشك الحدوث.</w:t>
      </w:r>
    </w:p>
    <w:p>
      <w:pPr>
        <w:bidi/>
      </w:pPr>
      <w:r>
        <w:rPr>
          <w:rtl/>
          <w:cs/>
          <w:lang w:val="ar_AE" w:bidi="ar_AE"/>
        </w:rPr>
      </w:r>
      <w:r>
        <w:rPr>
          <w:rtl/>
          <w:cs/>
          <w:lang w:val="ar_AE" w:bidi="ar_AE"/>
        </w:rPr>
        <w:t>ويقول بطرس إنه لن ينكر أبدًا معرفته عن يسوع. فيجيبه يسوع أنه "في هذه الليلة، قبل أن يصيح الديك"، كان بطرس سينكر أنه يعرف يسوع ثلاث مرات.</w:t>
      </w:r>
    </w:p>
    <w:p>
      <w:pPr>
        <w:bidi/>
      </w:pPr>
      <w:r>
        <w:rPr>
          <w:rtl/>
          <w:cs/>
          <w:lang w:val="ar_AE" w:bidi="ar_AE"/>
        </w:rPr>
      </w:r>
      <w:r>
        <w:rPr>
          <w:rtl/>
          <w:cs/>
          <w:lang w:val="ar_AE" w:bidi="ar_AE"/>
        </w:rPr>
        <w:t>"هذه الليلة بالذات، قبل أن يصيح الديك" تعني الليلة، قبل أن يأتي الغد. في هذا الجزء من العالم، كان الديك غالبًا ما يصيح في حوالي الساعة الثالثة صباحًا، أي في بداية الفجر. الوقت الدقيق ليس مهمًا، لكن يسوع كان يقول لبطرس إن هذا الأمر سيحدث قريبًا جدًا. إن الديك هو الذكَر من الدجاج.</w:t>
      </w:r>
    </w:p>
    <w:p>
      <w:pPr>
        <w:bidi/>
      </w:pPr>
      <w:r>
        <w:rPr>
          <w:rtl/>
          <w:cs/>
          <w:lang w:val="ar_AE" w:bidi="ar_AE"/>
        </w:rPr>
      </w:r>
      <w:r>
        <w:rPr>
          <w:rtl/>
          <w:cs/>
          <w:lang w:val="ar_AE" w:bidi="ar_AE"/>
        </w:rPr>
        <w:t>لكن بطرس يصر على أنه لن يُنكر يسوع، حتى لو كان ذلك يعني أنه قد يضطر أن يموت. ويقول التلاميذ الآخرون نفس الشيء.</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ديك</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يأكل يسوع مع تلاميذه عشاء الفصح. وهم يأكلون على مائدة منخفضة، ويتكئون بجانب المائدة كما كانت العادة في وجبة مهمة. وقد كانوا يتقاسمون الطعام، ويغمسون خبزهم في نفس الصحفة وأحيانًا يشربون الخمر من نفس الكأس. وأثناء العشاء، يعيدون سرد القصة عندما أنقذ الله شعبه من العبودية في مصر. إنه وقت فرح والجميع يحتفلون معًا.</w:t>
      </w:r>
    </w:p>
    <w:p>
      <w:pPr>
        <w:bidi/>
      </w:pPr>
      <w:r>
        <w:rPr>
          <w:rtl/>
          <w:cs/>
          <w:lang w:val="ar_AE" w:bidi="ar_AE"/>
        </w:rPr>
      </w:r>
      <w:r>
        <w:rPr>
          <w:rtl/>
          <w:cs/>
          <w:lang w:val="ar_AE" w:bidi="ar_AE"/>
        </w:rPr>
        <w:t>يأخذ يسوع بعض الخبز، ويشكر الله عليه، ثم يكسره إلى قطعٍ، ويناولها لتلاميذه ليأكلوا منها جميعًا. ويقول: "خُذوا كُلوا. هذا هو جَسَدي".</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واسألوا التلاميذ: "بماذا شعرتم عندما قال يسوع: هذا هو جَسَدي؟"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يأخذ يسوع الكأس التي فيها الخمر، ويشكر الله عليها، ويعطيها لتلاميذه ليمرّروها بينهم، فيشرب كل واحدٍ منهم منها قليلًا. ويقول يسوع: "اشرَبوا مِنها كُلُّكُمْ، لأنَّ هذا هو دَمي الّذي للعَهدِ الجديدِ الّذي يُسفَكُ مِنْ أجلِ كثيرينَ لمَغفِرَةِ الخطايا". ثم يُكمل قائلاً: "وأقولُ لكُمْ: إنّي مِنَ الآنَ لا أشرَبُ مِنْ نِتاجِ الكَرمَةِ هذا إلَى ذلكَ اليومِ حينَما أشرَبُهُ معكُمْ جديدًا في ملكوتِ أبي".</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واسألوا التلاميذ: "بماذا تشعرون؟ وما الذي تفكرون فيه؟" قد تسمعون عبارات مثل: </w:t>
      </w:r>
    </w:p>
    <w:p>
      <w:pPr>
        <w:pStyle w:val="ListBullet"/>
        <w:bidi/>
        <w:spacing w:line="240" w:lineRule="auto"/>
        <w:ind w:left="720"/>
      </w:pPr>
      <w:r>
        <w:rPr>
          <w:rtl/>
          <w:cs/>
          <w:lang w:val="ar_AE" w:bidi="ar_AE"/>
        </w:rPr>
      </w:r>
      <w:r>
        <w:rPr>
          <w:rtl/>
          <w:cs/>
          <w:lang w:val="ar_AE" w:bidi="ar_AE"/>
        </w:rPr>
        <w:t xml:space="preserve">واسألوا الممثل الذي يؤدي دور يسوع: "كيف تشعر الآن؟"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يُرنِّمون معًا ترنيمة شكرٍ وتسبيحٍ، ثم يخرجون من أورشليم، ويعبرون الوادي متجهين إلى جبل الزيتون.</w:t>
      </w:r>
    </w:p>
    <w:p>
      <w:pPr>
        <w:bidi/>
      </w:pPr>
      <w:r>
        <w:rPr>
          <w:rtl/>
          <w:cs/>
          <w:lang w:val="ar_AE" w:bidi="ar_AE"/>
        </w:rPr>
      </w:r>
      <w:r>
        <w:rPr>
          <w:rtl/>
          <w:cs/>
          <w:lang w:val="ar_AE" w:bidi="ar_AE"/>
        </w:rPr>
        <w:t>ويقول يسوع لتلاميذه: "كُلُّكُمْ تشُكّونَ فيَّ في هذِهِ اللَّيلَةِ، لأنَّهُ مَكتوبٌ: أنّي أضرِبُ الرّاعيَ فتتَبَدَّدُ خِرافُ الرَّعيَّةِ". ثم يُكمل قائلاً: "ولكن بَعدَ قيامي أسبِقُكُمْ إلَى الجَليلِ".</w:t>
      </w:r>
    </w:p>
    <w:p>
      <w:pPr>
        <w:bidi/>
      </w:pPr>
      <w:r>
        <w:rPr>
          <w:rtl/>
          <w:cs/>
          <w:lang w:val="ar_AE" w:bidi="ar_AE"/>
        </w:rPr>
      </w:r>
      <w:r>
        <w:rPr>
          <w:rtl/>
          <w:cs/>
          <w:lang w:val="ar_AE" w:bidi="ar_AE"/>
        </w:rPr>
        <w:t>فيقول بطرس ليسوع: "وإنْ شَكَّ فيكَ الجميعُ فأنا لا أشُكُّ أبدًا".</w:t>
      </w:r>
    </w:p>
    <w:p>
      <w:pPr>
        <w:bidi/>
      </w:pPr>
      <w:r>
        <w:rPr>
          <w:rtl/>
          <w:cs/>
          <w:lang w:val="ar_AE" w:bidi="ar_AE"/>
        </w:rPr>
      </w:r>
      <w:r>
        <w:rPr>
          <w:rtl/>
          <w:cs/>
          <w:lang w:val="ar_AE" w:bidi="ar_AE"/>
        </w:rPr>
        <w:t>فيرد يسوع: "الحَقَّ أقولُ لكَ: إنَّكَ في هذِهِ اللَّيلَةِ قَبلَ أنْ يَصيحَ ديكٌ تُنكِرُني ثَلاثَ مَرّاتٍ".</w:t>
      </w:r>
    </w:p>
    <w:p>
      <w:pPr>
        <w:bidi/>
      </w:pPr>
      <w:r>
        <w:rPr>
          <w:rtl/>
          <w:cs/>
          <w:lang w:val="ar_AE" w:bidi="ar_AE"/>
        </w:rPr>
      </w:r>
      <w:r>
        <w:rPr>
          <w:rtl/>
          <w:cs/>
          <w:lang w:val="ar_AE" w:bidi="ar_AE"/>
        </w:rPr>
        <w:t>فيقول بطرس: "ولَوِ اضطُرِرتُ أنْ أموتَ معكَ لا أُنكِرُكَ!" ويقول جميع التلاميذ الشيء نفسه.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واسألوا الممثل الذي يؤدي دور بطرس: "بماذا تشعر الآن؟" قد تسمعون عبارات مثل: </w:t>
      </w:r>
    </w:p>
    <w:p>
      <w:pPr>
        <w:pStyle w:val="ListBullet"/>
        <w:bidi/>
        <w:spacing w:line="240" w:lineRule="auto"/>
        <w:ind w:left="720"/>
      </w:pPr>
      <w:r>
        <w:rPr>
          <w:rtl/>
          <w:cs/>
          <w:lang w:val="ar_AE" w:bidi="ar_AE"/>
        </w:rPr>
      </w:r>
      <w:r>
        <w:rPr>
          <w:rtl/>
          <w:cs/>
          <w:lang w:val="ar_AE" w:bidi="ar_AE"/>
        </w:rPr>
        <w:t xml:space="preserve">واسألوا الممثلين الذين يؤدون دور التلاميذ: "بماذا تشعرون الآن؟" قد تسمعون عبارات مثل: </w:t>
      </w:r>
    </w:p>
    <w:p>
      <w:pPr>
        <w:pStyle w:val="ListBullet"/>
        <w:bidi/>
        <w:spacing w:line="240" w:lineRule="auto"/>
        <w:ind w:left="720"/>
      </w:pPr>
      <w:r>
        <w:rPr>
          <w:rtl/>
          <w:cs/>
          <w:lang w:val="ar_AE" w:bidi="ar_AE"/>
        </w:rPr>
      </w:r>
      <w:r>
        <w:rPr>
          <w:rtl/>
          <w:cs/>
          <w:lang w:val="ar_AE" w:bidi="ar_AE"/>
        </w:rPr>
        <w:t xml:space="preserve">واسألوا الممثل الذي يؤدي دور يسوع: "كيف تشعر الآن؟" قد تسمعون 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هذه القصة تكملة للقصة السابقة مع يسوع و</w:t>
      </w:r>
      <w:r>
        <w:rPr>
          <w:b/>
          <w:rtl/>
          <w:cs/>
          <w:lang w:val="ar_AE" w:bidi="ar_AE"/>
        </w:rPr>
        <w:t>تلاميذه</w:t>
      </w:r>
      <w:r>
        <w:rPr>
          <w:rtl/>
          <w:cs/>
          <w:lang w:val="ar_AE" w:bidi="ar_AE"/>
        </w:rPr>
        <w:t xml:space="preserve"> وهُم يشاركون وجبة الفصح معًا في أورشليم. ترجِم </w:t>
      </w:r>
      <w:r>
        <w:rPr>
          <w:b/>
          <w:rtl/>
          <w:cs/>
          <w:lang w:val="ar_AE" w:bidi="ar_AE"/>
        </w:rPr>
        <w:t>تلاميذ</w:t>
      </w:r>
      <w:r>
        <w:rPr>
          <w:rtl/>
          <w:cs/>
          <w:lang w:val="ar_AE" w:bidi="ar_AE"/>
        </w:rPr>
        <w:t xml:space="preserve"> بالطريقة عينها كما فعلت في المقاطع السابقة. ستجد أسماء هذه الأعياد الدينية في "قاموس الكلمات الرئيسية".</w:t>
      </w:r>
    </w:p>
    <w:p>
      <w:pPr>
        <w:bidi/>
      </w:pPr>
      <w:r>
        <w:rPr>
          <w:rtl/>
          <w:cs/>
          <w:lang w:val="ar_AE" w:bidi="ar_AE"/>
        </w:rPr>
      </w:r>
      <w:r>
        <w:rPr>
          <w:rtl/>
          <w:cs/>
          <w:lang w:val="ar_AE" w:bidi="ar_AE"/>
        </w:rPr>
        <w:t xml:space="preserve">وفيما هُم يتناولون الطعام </w:t>
      </w:r>
      <w:r>
        <w:rPr>
          <w:b/>
          <w:rtl/>
          <w:cs/>
          <w:lang w:val="ar_AE" w:bidi="ar_AE"/>
        </w:rPr>
        <w:t>أخذ</w:t>
      </w:r>
      <w:r>
        <w:rPr>
          <w:rtl/>
          <w:cs/>
          <w:lang w:val="ar_AE" w:bidi="ar_AE"/>
        </w:rPr>
        <w:t xml:space="preserve"> يسوع بعضًا من </w:t>
      </w:r>
      <w:r>
        <w:rPr>
          <w:b/>
          <w:rtl/>
          <w:cs/>
          <w:lang w:val="ar_AE" w:bidi="ar_AE"/>
        </w:rPr>
        <w:t>الخبز</w:t>
      </w:r>
      <w:r>
        <w:rPr>
          <w:rtl/>
          <w:cs/>
          <w:lang w:val="ar_AE" w:bidi="ar_AE"/>
        </w:rPr>
        <w:t xml:space="preserve"> و</w:t>
      </w:r>
      <w:r>
        <w:rPr>
          <w:b/>
          <w:rtl/>
          <w:cs/>
          <w:lang w:val="ar_AE" w:bidi="ar_AE"/>
        </w:rPr>
        <w:t>باركه</w:t>
      </w:r>
      <w:r>
        <w:rPr>
          <w:rtl/>
          <w:cs/>
          <w:lang w:val="ar_AE" w:bidi="ar_AE"/>
        </w:rPr>
        <w:t>. وشكر يسوع الله على الخُبز وكسره إلى قِطَع.</w:t>
      </w:r>
    </w:p>
    <w:p>
      <w:pPr>
        <w:bidi/>
      </w:pPr>
      <w:r>
        <w:rPr>
          <w:rtl/>
          <w:cs/>
          <w:lang w:val="ar_AE" w:bidi="ar_AE"/>
        </w:rPr>
      </w:r>
      <w:r>
        <w:rPr>
          <w:rtl/>
          <w:cs/>
          <w:lang w:val="ar_AE" w:bidi="ar_AE"/>
        </w:rPr>
        <w:t xml:space="preserve"> "أَخَذَ يَسُوعُ الْخُبْزَ" تعني أنَّ يسوع قد أخذ الخبز في يديه ورفعه عن المائدة.</w:t>
      </w:r>
    </w:p>
    <w:p>
      <w:pPr>
        <w:bidi/>
      </w:pPr>
      <w:r>
        <w:rPr>
          <w:rtl/>
          <w:cs/>
          <w:lang w:val="ar_AE" w:bidi="ar_AE"/>
        </w:rPr>
      </w:r>
      <w:r>
        <w:rPr>
          <w:rtl/>
          <w:cs/>
          <w:lang w:val="ar_AE" w:bidi="ar_AE"/>
        </w:rPr>
        <w:t xml:space="preserve">كان </w:t>
      </w:r>
      <w:r>
        <w:rPr>
          <w:b/>
          <w:rtl/>
          <w:cs/>
          <w:lang w:val="ar_AE" w:bidi="ar_AE"/>
        </w:rPr>
        <w:t>الخُبز</w:t>
      </w:r>
      <w:r>
        <w:rPr>
          <w:rtl/>
          <w:cs/>
          <w:lang w:val="ar_AE" w:bidi="ar_AE"/>
        </w:rPr>
        <w:t xml:space="preserve"> غير مُختمِر، أي أنه لم يكن فيه أية خميرة. كان على الأرجح خليطًا من الدقيق والماء والزيت، ويبدو أنه كان مُسطَّحًا ودائريًا. ترجِموا كلمة خُبز بالطريقة عينها كما فعلتم في مقاطع سابقة.</w:t>
      </w:r>
    </w:p>
    <w:p>
      <w:pPr>
        <w:bidi/>
      </w:pPr>
      <w:r>
        <w:rPr>
          <w:rtl/>
          <w:cs/>
          <w:lang w:val="ar_AE" w:bidi="ar_AE"/>
        </w:rPr>
      </w:r>
      <w:r>
        <w:rPr>
          <w:rtl/>
          <w:cs/>
          <w:lang w:val="ar_AE" w:bidi="ar_AE"/>
        </w:rPr>
        <w:t>اعرضوا على فريق التَّرْجَمَة صورة خُبز يُستخدم في عشاء الفصح إذا لزم الأمر مرة أخرى.</w:t>
      </w:r>
    </w:p>
    <w:p>
      <w:pPr>
        <w:bidi/>
      </w:pPr>
      <w:r>
        <w:rPr>
          <w:rtl/>
          <w:cs/>
          <w:lang w:val="ar_AE" w:bidi="ar_AE"/>
        </w:rPr>
      </w:r>
      <w:r>
        <w:rPr>
          <w:b/>
          <w:rtl/>
          <w:cs/>
          <w:lang w:val="ar_AE" w:bidi="ar_AE"/>
        </w:rPr>
        <w:t>بارَك</w:t>
      </w:r>
      <w:r>
        <w:rPr>
          <w:rtl/>
          <w:cs/>
          <w:lang w:val="ar_AE" w:bidi="ar_AE"/>
        </w:rPr>
        <w:t xml:space="preserve"> في هذه الحالة، تعني أنَّ يسوع يشكر الله على توفيره للخبز. كُن واضحًا في ترجمتك أنَّ يسوع شكر الله على توفيره للخُبز. تقول بعض الترجمات للنص أنَّ يسوع "بارَكَه" أو "شَكَرَ لأجله". </w:t>
      </w:r>
      <w:r>
        <w:rPr>
          <w:b/>
          <w:rtl/>
          <w:cs/>
          <w:lang w:val="ar_AE" w:bidi="ar_AE"/>
        </w:rPr>
        <w:t>بارَك</w:t>
      </w:r>
      <w:r>
        <w:rPr>
          <w:rtl/>
          <w:cs/>
          <w:lang w:val="ar_AE" w:bidi="ar_AE"/>
        </w:rPr>
        <w:t xml:space="preserve"> كلمة تجدها في "قاموس الكلمات الرئيسية". </w:t>
      </w:r>
    </w:p>
    <w:p>
      <w:pPr>
        <w:bidi/>
      </w:pPr>
      <w:r>
        <w:rPr>
          <w:rtl/>
          <w:cs/>
          <w:lang w:val="ar_AE" w:bidi="ar_AE"/>
        </w:rPr>
      </w:r>
      <w:r>
        <w:rPr>
          <w:rtl/>
          <w:cs/>
          <w:lang w:val="ar_AE" w:bidi="ar_AE"/>
        </w:rPr>
        <w:t xml:space="preserve">كسَر يسوع الخُبز إلى قِطع و </w:t>
      </w:r>
      <w:r>
        <w:rPr>
          <w:b/>
          <w:rtl/>
          <w:cs/>
          <w:lang w:val="ar_AE" w:bidi="ar_AE"/>
        </w:rPr>
        <w:t>أعطى</w:t>
      </w:r>
      <w:r>
        <w:rPr>
          <w:rtl/>
          <w:cs/>
          <w:lang w:val="ar_AE" w:bidi="ar_AE"/>
        </w:rPr>
        <w:t xml:space="preserve"> تلاميذهُ، وقال: "خُذُوا كُلُوا؛ هذَا هُوَ </w:t>
      </w:r>
      <w:r>
        <w:rPr>
          <w:b/>
          <w:rtl/>
          <w:cs/>
          <w:lang w:val="ar_AE" w:bidi="ar_AE"/>
        </w:rPr>
        <w:t>جَسَدِي</w:t>
      </w:r>
      <w:r>
        <w:rPr>
          <w:rtl/>
          <w:cs/>
          <w:lang w:val="ar_AE" w:bidi="ar_AE"/>
        </w:rPr>
        <w:t>". في اللغة الآرامية، اللغة التي تحدث بها يسوع وتلاميذه، لا يوجد فِعل للكينونة. قال يسوع حرفِيًا: "هذَا- جَسَدِي".</w:t>
      </w:r>
    </w:p>
    <w:p>
      <w:pPr>
        <w:bidi/>
      </w:pPr>
      <w:r>
        <w:rPr>
          <w:rtl/>
          <w:cs/>
          <w:lang w:val="ar_AE" w:bidi="ar_AE"/>
        </w:rPr>
      </w:r>
      <w:r>
        <w:rPr>
          <w:rtl/>
          <w:cs/>
          <w:lang w:val="ar_AE" w:bidi="ar_AE"/>
        </w:rPr>
        <w:t xml:space="preserve">ثمَّ </w:t>
      </w:r>
      <w:r>
        <w:rPr>
          <w:b/>
          <w:rtl/>
          <w:cs/>
          <w:lang w:val="ar_AE" w:bidi="ar_AE"/>
        </w:rPr>
        <w:t>أعطى</w:t>
      </w:r>
      <w:r>
        <w:rPr>
          <w:rtl/>
          <w:cs/>
          <w:lang w:val="ar_AE" w:bidi="ar_AE"/>
        </w:rPr>
        <w:t xml:space="preserve"> أي الخُبز - لتلاميذه. مرَّر يسوع قِطع الخُبز على تلاميذه ليأخذ كل منهم قطعة حتى يستطيع كل منهم تناول جزء من الرغيف الواحد.</w:t>
      </w:r>
    </w:p>
    <w:p>
      <w:pPr>
        <w:bidi/>
      </w:pPr>
      <w:r>
        <w:rPr>
          <w:rtl/>
          <w:cs/>
          <w:lang w:val="ar_AE" w:bidi="ar_AE"/>
        </w:rPr>
      </w:r>
      <w:r>
        <w:rPr>
          <w:rtl/>
          <w:cs/>
          <w:lang w:val="ar_AE" w:bidi="ar_AE"/>
        </w:rPr>
        <w:t xml:space="preserve">"هذَا هُوَ </w:t>
      </w:r>
      <w:r>
        <w:rPr>
          <w:b/>
          <w:rtl/>
          <w:cs/>
          <w:lang w:val="ar_AE" w:bidi="ar_AE"/>
        </w:rPr>
        <w:t>جَسَدِي</w:t>
      </w:r>
      <w:r>
        <w:rPr>
          <w:rtl/>
          <w:cs/>
          <w:lang w:val="ar_AE" w:bidi="ar_AE"/>
        </w:rPr>
        <w:t>" تُشير إلى الخُبز الذي هو جسد يسوع الحي. إنَّ كلمة جسَد تعني الجسد الحي، وليس الجُثة أو جسد مَيْت.</w:t>
      </w:r>
    </w:p>
    <w:p>
      <w:pPr>
        <w:bidi/>
      </w:pPr>
      <w:r>
        <w:rPr>
          <w:rtl/>
          <w:cs/>
          <w:lang w:val="ar_AE" w:bidi="ar_AE"/>
        </w:rPr>
      </w:r>
      <w:r>
        <w:rPr>
          <w:rtl/>
          <w:cs/>
          <w:lang w:val="ar_AE" w:bidi="ar_AE"/>
        </w:rPr>
        <w:t xml:space="preserve">ثم أخذ يسوع </w:t>
      </w:r>
      <w:r>
        <w:rPr>
          <w:b/>
          <w:rtl/>
          <w:cs/>
          <w:lang w:val="ar_AE" w:bidi="ar_AE"/>
        </w:rPr>
        <w:t>الكأس</w:t>
      </w:r>
      <w:r>
        <w:rPr>
          <w:rtl/>
          <w:cs/>
          <w:lang w:val="ar_AE" w:bidi="ar_AE"/>
        </w:rPr>
        <w:t>، وشكَر لأجله. وأعطاهُ يسوع لتلاميذه قائلًا: "</w:t>
      </w:r>
      <w:r>
        <w:rPr>
          <w:b/>
          <w:rtl/>
          <w:cs/>
          <w:lang w:val="ar_AE" w:bidi="ar_AE"/>
        </w:rPr>
        <w:t>اشْرَبُوا مِنْهَا</w:t>
      </w:r>
      <w:r>
        <w:rPr>
          <w:rtl/>
          <w:cs/>
          <w:lang w:val="ar_AE" w:bidi="ar_AE"/>
        </w:rPr>
        <w:t xml:space="preserve">... هذَا هُوَ </w:t>
      </w:r>
      <w:r>
        <w:rPr>
          <w:b/>
          <w:rtl/>
          <w:cs/>
          <w:lang w:val="ar_AE" w:bidi="ar_AE"/>
        </w:rPr>
        <w:t>دَمِي</w:t>
      </w:r>
      <w:r>
        <w:rPr>
          <w:rtl/>
          <w:cs/>
          <w:lang w:val="ar_AE" w:bidi="ar_AE"/>
        </w:rPr>
        <w:t xml:space="preserve"> الَّذِي </w:t>
      </w:r>
      <w:r>
        <w:rPr>
          <w:b/>
          <w:rtl/>
          <w:cs/>
          <w:lang w:val="ar_AE" w:bidi="ar_AE"/>
        </w:rPr>
        <w:t>لِلْعَهْدِ</w:t>
      </w:r>
      <w:r>
        <w:rPr>
          <w:rtl/>
          <w:cs/>
          <w:lang w:val="ar_AE" w:bidi="ar_AE"/>
        </w:rPr>
        <w:t xml:space="preserve">، الَّذِي </w:t>
      </w:r>
      <w:r>
        <w:rPr>
          <w:b/>
          <w:rtl/>
          <w:cs/>
          <w:lang w:val="ar_AE" w:bidi="ar_AE"/>
        </w:rPr>
        <w:t>يُسْفَكُ</w:t>
      </w:r>
      <w:r>
        <w:rPr>
          <w:rtl/>
          <w:cs/>
          <w:lang w:val="ar_AE" w:bidi="ar_AE"/>
        </w:rPr>
        <w:t xml:space="preserve"> مِنْ أَجْلِ </w:t>
      </w:r>
      <w:r>
        <w:rPr>
          <w:b/>
          <w:rtl/>
          <w:cs/>
          <w:lang w:val="ar_AE" w:bidi="ar_AE"/>
        </w:rPr>
        <w:t>كَثِيرِينَ</w:t>
      </w:r>
      <w:r>
        <w:rPr>
          <w:rtl/>
          <w:cs/>
          <w:lang w:val="ar_AE" w:bidi="ar_AE"/>
        </w:rPr>
        <w:t xml:space="preserve"> </w:t>
      </w:r>
      <w:r>
        <w:rPr>
          <w:b/>
          <w:rtl/>
          <w:cs/>
          <w:lang w:val="ar_AE" w:bidi="ar_AE"/>
        </w:rPr>
        <w:t>لمَغْفِرَةِ الْخَطَايَا</w:t>
      </w:r>
      <w:r>
        <w:rPr>
          <w:rtl/>
          <w:cs/>
          <w:lang w:val="ar_AE" w:bidi="ar_AE"/>
        </w:rPr>
        <w:t xml:space="preserve">. انتبهوا! إِنِّي مِنَ الآنَ لاَ أَشْرَبُ </w:t>
      </w:r>
      <w:r>
        <w:rPr>
          <w:b/>
          <w:rtl/>
          <w:cs/>
          <w:lang w:val="ar_AE" w:bidi="ar_AE"/>
        </w:rPr>
        <w:t>مِنْ نِتَاجِ الْكَرْمَةِ</w:t>
      </w:r>
      <w:r>
        <w:rPr>
          <w:rtl/>
          <w:cs/>
          <w:lang w:val="ar_AE" w:bidi="ar_AE"/>
        </w:rPr>
        <w:t xml:space="preserve"> إِلَى ذلِكَ الْيَوْمِ حِينَمَا أَشْرَبُهُ فِي </w:t>
      </w:r>
      <w:r>
        <w:rPr>
          <w:b/>
          <w:rtl/>
          <w:cs/>
          <w:lang w:val="ar_AE" w:bidi="ar_AE"/>
        </w:rPr>
        <w:t>مَلَكُوتِ أَبِي</w:t>
      </w:r>
      <w:r>
        <w:rPr>
          <w:rtl/>
          <w:cs/>
          <w:lang w:val="ar_AE" w:bidi="ar_AE"/>
        </w:rPr>
        <w:t>".</w:t>
      </w:r>
    </w:p>
    <w:p>
      <w:pPr>
        <w:bidi/>
      </w:pPr>
      <w:r>
        <w:rPr>
          <w:rtl/>
          <w:cs/>
          <w:lang w:val="ar_AE" w:bidi="ar_AE"/>
        </w:rPr>
      </w:r>
      <w:r>
        <w:rPr>
          <w:rtl/>
          <w:cs/>
          <w:lang w:val="ar_AE" w:bidi="ar_AE"/>
        </w:rPr>
        <w:t xml:space="preserve">أخذَ يسوعُ </w:t>
      </w:r>
      <w:r>
        <w:rPr>
          <w:b/>
          <w:rtl/>
          <w:cs/>
          <w:lang w:val="ar_AE" w:bidi="ar_AE"/>
        </w:rPr>
        <w:t>كأسًا</w:t>
      </w:r>
      <w:r>
        <w:rPr>
          <w:rtl/>
          <w:cs/>
          <w:lang w:val="ar_AE" w:bidi="ar_AE"/>
        </w:rPr>
        <w:t>. هذا كأس أو وعاء مصنوع على الأرجح من الطين ويستخدم على المائدة ليحمل مشروبًا، وكان مملوءًا بالخمر الذي عادةً ما يُخفَّف بالماء. ترجِم كلمة كأس بالطريقة ذاتها كما فعلت في المقاطع الأخرى.</w:t>
      </w:r>
    </w:p>
    <w:p>
      <w:pPr>
        <w:bidi/>
      </w:pPr>
      <w:r>
        <w:rPr>
          <w:rtl/>
          <w:cs/>
          <w:lang w:val="ar_AE" w:bidi="ar_AE"/>
        </w:rPr>
      </w:r>
      <w:r>
        <w:rPr>
          <w:b/>
          <w:rtl/>
          <w:cs/>
          <w:lang w:val="ar_AE" w:bidi="ar_AE"/>
        </w:rPr>
        <w:t>اشربوا منها</w:t>
      </w:r>
      <w:r>
        <w:rPr>
          <w:rtl/>
          <w:cs/>
          <w:lang w:val="ar_AE" w:bidi="ar_AE"/>
        </w:rPr>
        <w:t xml:space="preserve"> يعني أن كأس الخمر كان يُمرِّر إلى كل تلميذ ليتمكنوا مِن إما أن يشربوا قاصدًا من الكأس، أو أن يسكبوا بعض الخمر في كأسهم ويشربوا من كأسهم. كان التلاميذ يشرب كل منهم بعض الخمر ويتقاسمه مع الباقين.</w:t>
      </w:r>
    </w:p>
    <w:p>
      <w:pPr>
        <w:bidi/>
      </w:pPr>
      <w:r>
        <w:rPr>
          <w:rtl/>
          <w:cs/>
          <w:lang w:val="ar_AE" w:bidi="ar_AE"/>
        </w:rPr>
      </w:r>
      <w:r>
        <w:rPr>
          <w:b/>
          <w:rtl/>
          <w:cs/>
          <w:lang w:val="ar_AE" w:bidi="ar_AE"/>
        </w:rPr>
        <w:t>الدَّم</w:t>
      </w:r>
      <w:r>
        <w:rPr>
          <w:rtl/>
          <w:cs/>
          <w:lang w:val="ar_AE" w:bidi="ar_AE"/>
        </w:rPr>
        <w:t>: يعني حرفيًا دَم يسوع من جسده الحي. انظروا الملاحظات أعلاه، التي تتعلق بجسد يسوع ودمه. في التقليد اليهودي، كان دَم الحيوان غالبًا ما يُمثِّل حياة الحيوان، وعندما كانت تُقدَّم الذبائح والتقدمات، كان الدَّم الذي يُرَّش هو الذي يجعل مَن يُقدَّم التقدمة في عَلاقة صحيحة بالله. ترجِموا الدم بالطريقة عينها كما فعلتم في مقاطع سابقة.</w:t>
      </w:r>
    </w:p>
    <w:p>
      <w:pPr>
        <w:bidi/>
      </w:pPr>
      <w:r>
        <w:rPr>
          <w:rtl/>
          <w:cs/>
          <w:lang w:val="ar_AE" w:bidi="ar_AE"/>
        </w:rPr>
      </w:r>
      <w:r>
        <w:rPr>
          <w:b/>
          <w:rtl/>
          <w:cs/>
          <w:lang w:val="ar_AE" w:bidi="ar_AE"/>
        </w:rPr>
        <w:t>يُسفَك ذبيحة</w:t>
      </w:r>
      <w:r>
        <w:rPr>
          <w:rtl/>
          <w:cs/>
          <w:lang w:val="ar_AE" w:bidi="ar_AE"/>
        </w:rPr>
        <w:t xml:space="preserve">: بالطريقة ذاتها التي يُسكَب بها ذلك الخمر من الكأس، فإن دَم يسوع سيُسفَك أيضًا. </w:t>
      </w:r>
      <w:r>
        <w:rPr>
          <w:b/>
          <w:rtl/>
          <w:cs/>
          <w:lang w:val="ar_AE" w:bidi="ar_AE"/>
        </w:rPr>
        <w:t>ذبيحة</w:t>
      </w:r>
      <w:r>
        <w:rPr>
          <w:rtl/>
          <w:cs/>
          <w:lang w:val="ar_AE" w:bidi="ar_AE"/>
        </w:rPr>
        <w:t xml:space="preserve"> مُصطلح مُتضمن في "قاموس الكلمات الرئيسية". سيكون يسوع الذبيحة التي تجعل </w:t>
      </w:r>
      <w:r>
        <w:rPr>
          <w:b/>
          <w:rtl/>
          <w:cs/>
          <w:lang w:val="ar_AE" w:bidi="ar_AE"/>
        </w:rPr>
        <w:t>كثيرين</w:t>
      </w:r>
      <w:r>
        <w:rPr>
          <w:rtl/>
          <w:cs/>
          <w:lang w:val="ar_AE" w:bidi="ar_AE"/>
        </w:rPr>
        <w:t xml:space="preserve"> ينالون غفران خطاياهُم. "كثيرين" يمكن أنْ تعني "جميع الناس"، بما في ذلك أي أشخاص في المستقبل يثقون في يسوع.</w:t>
      </w:r>
    </w:p>
    <w:p>
      <w:pPr>
        <w:bidi/>
      </w:pPr>
      <w:r>
        <w:rPr>
          <w:rtl/>
          <w:cs/>
          <w:lang w:val="ar_AE" w:bidi="ar_AE"/>
        </w:rPr>
      </w:r>
      <w:r>
        <w:rPr>
          <w:b/>
          <w:rtl/>
          <w:cs/>
          <w:lang w:val="ar_AE" w:bidi="ar_AE"/>
        </w:rPr>
        <w:t>مغفرة الخطايا</w:t>
      </w:r>
      <w:r>
        <w:rPr>
          <w:rtl/>
          <w:cs/>
          <w:lang w:val="ar_AE" w:bidi="ar_AE"/>
        </w:rPr>
        <w:t xml:space="preserve"> تعني عندما ينال الشخص غفرانًا لجميع خطاياه فيتمكَّن من إقامة عَلاقة صحيحة بالله مرة أخرى. ترجِم "غفران الخطايا" بالطريقة عينها كما فعلت في مقاطع سابقة. </w:t>
      </w:r>
      <w:r>
        <w:rPr>
          <w:b/>
          <w:rtl/>
          <w:cs/>
          <w:lang w:val="ar_AE" w:bidi="ar_AE"/>
        </w:rPr>
        <w:t>غفران</w:t>
      </w:r>
      <w:r>
        <w:rPr>
          <w:rtl/>
          <w:cs/>
          <w:lang w:val="ar_AE" w:bidi="ar_AE"/>
        </w:rPr>
        <w:t xml:space="preserve"> و </w:t>
      </w:r>
      <w:r>
        <w:rPr>
          <w:b/>
          <w:rtl/>
          <w:cs/>
          <w:lang w:val="ar_AE" w:bidi="ar_AE"/>
        </w:rPr>
        <w:t>خطية</w:t>
      </w:r>
      <w:r>
        <w:rPr>
          <w:rtl/>
          <w:cs/>
          <w:lang w:val="ar_AE" w:bidi="ar_AE"/>
        </w:rPr>
        <w:t xml:space="preserve"> كلمتان تجدهما في "قاموس الكلمات الرئيسية".</w:t>
      </w:r>
    </w:p>
    <w:p>
      <w:pPr>
        <w:bidi/>
      </w:pPr>
      <w:r>
        <w:rPr>
          <w:rtl/>
          <w:cs/>
          <w:lang w:val="ar_AE" w:bidi="ar_AE"/>
        </w:rPr>
      </w:r>
      <w:r>
        <w:rPr>
          <w:b/>
          <w:rtl/>
          <w:cs/>
          <w:lang w:val="ar_AE" w:bidi="ar_AE"/>
        </w:rPr>
        <w:t>عهد</w:t>
      </w:r>
      <w:r>
        <w:rPr>
          <w:rtl/>
          <w:cs/>
          <w:lang w:val="ar_AE" w:bidi="ar_AE"/>
        </w:rPr>
        <w:t xml:space="preserve">: يسوع يقول إنَّ دمه سيُثبِّت العهد بين الله وأولئك الذين يتبعونه. والعهد هو اتفاق مُلزِم يُعقد بين شخصَين أو مجموعتَين، ويؤسس عَلاقة سلام أو ولاء بينهم. يوافق كل جانب على أن يكون أمينًا لهذا الاتِّفاق. ترجِم عهد بالطريقة عينها كما فعلت في مقاطع سابقة. </w:t>
      </w:r>
      <w:r>
        <w:rPr>
          <w:b/>
          <w:rtl/>
          <w:cs/>
          <w:lang w:val="ar_AE" w:bidi="ar_AE"/>
        </w:rPr>
        <w:t>عهد</w:t>
      </w:r>
      <w:r>
        <w:rPr>
          <w:rtl/>
          <w:cs/>
          <w:lang w:val="ar_AE" w:bidi="ar_AE"/>
        </w:rPr>
        <w:t xml:space="preserve"> كلمة مُتضمنة في "قاموس الكلمات الرئيسية". </w:t>
      </w:r>
    </w:p>
    <w:p>
      <w:pPr>
        <w:bidi/>
      </w:pPr>
      <w:r>
        <w:rPr>
          <w:rtl/>
          <w:cs/>
          <w:lang w:val="ar_AE" w:bidi="ar_AE"/>
        </w:rPr>
      </w:r>
      <w:r>
        <w:rPr>
          <w:b/>
          <w:rtl/>
          <w:cs/>
          <w:lang w:val="ar_AE" w:bidi="ar_AE"/>
        </w:rPr>
        <w:t>نِتاج الكرمة</w:t>
      </w:r>
      <w:r>
        <w:rPr>
          <w:rtl/>
          <w:cs/>
          <w:lang w:val="ar_AE" w:bidi="ar_AE"/>
        </w:rPr>
        <w:t xml:space="preserve"> تعبير يُشير إلى الخمر في الكأس التي يشربها كل تلميذ من التلاميذ </w:t>
      </w:r>
      <w:r>
        <w:rPr>
          <w:b/>
          <w:rtl/>
          <w:cs/>
          <w:lang w:val="ar_AE" w:bidi="ar_AE"/>
        </w:rPr>
        <w:t>خمر</w:t>
      </w:r>
      <w:r>
        <w:rPr>
          <w:rtl/>
          <w:cs/>
          <w:lang w:val="ar_AE" w:bidi="ar_AE"/>
        </w:rPr>
        <w:t xml:space="preserve"> مشروب كحوليّ يُصنع من العنب المُخمر. في العهد القديم، الخمر رمز للموت، لكن الخمر الجديد رمز للفرح والصحة للجميع. ينمو العنب على الكرمة، لذلك ينبغي أن تستخدموا كلمة تُشير إلى الكرمة وتتضمَّن الثمر الذي ينمو عليها. </w:t>
      </w:r>
    </w:p>
    <w:p>
      <w:pPr>
        <w:bidi/>
      </w:pPr>
      <w:r>
        <w:rPr>
          <w:rtl/>
          <w:cs/>
          <w:lang w:val="ar_AE" w:bidi="ar_AE"/>
        </w:rPr>
      </w:r>
      <w:r>
        <w:rPr>
          <w:b/>
          <w:rtl/>
          <w:cs/>
          <w:lang w:val="ar_AE" w:bidi="ar_AE"/>
        </w:rPr>
        <w:t>ملكوت أبي</w:t>
      </w:r>
      <w:r>
        <w:rPr>
          <w:rtl/>
          <w:cs/>
          <w:lang w:val="ar_AE" w:bidi="ar_AE"/>
        </w:rPr>
        <w:t xml:space="preserve"> طريقة أخرى لقول ملكوت الله. تعبير </w:t>
      </w:r>
      <w:r>
        <w:rPr>
          <w:b/>
          <w:rtl/>
          <w:cs/>
          <w:lang w:val="ar_AE" w:bidi="ar_AE"/>
        </w:rPr>
        <w:t>ملكوت الله</w:t>
      </w:r>
      <w:r>
        <w:rPr>
          <w:rtl/>
          <w:cs/>
          <w:lang w:val="ar_AE" w:bidi="ar_AE"/>
        </w:rPr>
        <w:t xml:space="preserve"> مُتضمِّن في "قاموس الكلمات الرئيسية". </w:t>
      </w:r>
    </w:p>
    <w:p>
      <w:pPr>
        <w:bidi/>
      </w:pPr>
      <w:r>
        <w:rPr>
          <w:rtl/>
          <w:cs/>
          <w:lang w:val="ar_AE" w:bidi="ar_AE"/>
        </w:rPr>
      </w:r>
      <w:r>
        <w:rPr>
          <w:rtl/>
          <w:cs/>
          <w:lang w:val="ar_AE" w:bidi="ar_AE"/>
        </w:rPr>
        <w:t xml:space="preserve">عندما سبَّحوا </w:t>
      </w:r>
      <w:r>
        <w:rPr>
          <w:b/>
          <w:rtl/>
          <w:cs/>
          <w:lang w:val="ar_AE" w:bidi="ar_AE"/>
        </w:rPr>
        <w:t>ترنيمة</w:t>
      </w:r>
      <w:r>
        <w:rPr>
          <w:rtl/>
          <w:cs/>
          <w:lang w:val="ar_AE" w:bidi="ar_AE"/>
        </w:rPr>
        <w:t xml:space="preserve"> خرجوا إلى </w:t>
      </w:r>
      <w:r>
        <w:rPr>
          <w:b/>
          <w:rtl/>
          <w:cs/>
          <w:lang w:val="ar_AE" w:bidi="ar_AE"/>
        </w:rPr>
        <w:t>جبَل الزيتون</w:t>
      </w:r>
      <w:r>
        <w:rPr>
          <w:rtl/>
          <w:cs/>
          <w:lang w:val="ar_AE" w:bidi="ar_AE"/>
        </w:rPr>
        <w:t xml:space="preserve">. إنَّ </w:t>
      </w:r>
      <w:r>
        <w:rPr>
          <w:b/>
          <w:rtl/>
          <w:cs/>
          <w:lang w:val="ar_AE" w:bidi="ar_AE"/>
        </w:rPr>
        <w:t>التسبيحة</w:t>
      </w:r>
      <w:r>
        <w:rPr>
          <w:rtl/>
          <w:cs/>
          <w:lang w:val="ar_AE" w:bidi="ar_AE"/>
        </w:rPr>
        <w:t xml:space="preserve"> ترنيمة تُسبِّح الله، على الأرجح من مزمور ١١٨. إن هذا المزمور يشكر اللهَ على محبته الأمينة التي تدوم إلى الأبد. </w:t>
      </w:r>
      <w:r>
        <w:rPr>
          <w:b/>
          <w:rtl/>
          <w:cs/>
          <w:lang w:val="ar_AE" w:bidi="ar_AE"/>
        </w:rPr>
        <w:t>جبَل الزيتون</w:t>
      </w:r>
      <w:r>
        <w:rPr>
          <w:rtl/>
          <w:cs/>
          <w:lang w:val="ar_AE" w:bidi="ar_AE"/>
        </w:rPr>
        <w:t xml:space="preserve"> يقع إلى شرق مدينة أورشليم.</w:t>
      </w:r>
    </w:p>
    <w:p>
      <w:pPr>
        <w:bidi/>
      </w:pPr>
      <w:r>
        <w:rPr>
          <w:rtl/>
          <w:cs/>
          <w:lang w:val="ar_AE" w:bidi="ar_AE"/>
        </w:rPr>
      </w:r>
      <w:r>
        <w:rPr>
          <w:rtl/>
          <w:cs/>
          <w:lang w:val="ar_AE" w:bidi="ar_AE"/>
        </w:rPr>
        <w:t xml:space="preserve"> ثم اخبرهم يسوع أنَّ الليلة جميعهم </w:t>
      </w:r>
      <w:r>
        <w:rPr>
          <w:b/>
          <w:rtl/>
          <w:cs/>
          <w:lang w:val="ar_AE" w:bidi="ar_AE"/>
        </w:rPr>
        <w:t>يشُّكون</w:t>
      </w:r>
      <w:r>
        <w:rPr>
          <w:rtl/>
          <w:cs/>
          <w:lang w:val="ar_AE" w:bidi="ar_AE"/>
        </w:rPr>
        <w:t xml:space="preserve"> فيه.</w:t>
      </w:r>
    </w:p>
    <w:p>
      <w:pPr>
        <w:bidi/>
      </w:pPr>
      <w:r>
        <w:rPr>
          <w:rtl/>
          <w:cs/>
          <w:lang w:val="ar_AE" w:bidi="ar_AE"/>
        </w:rPr>
      </w:r>
      <w:r>
        <w:rPr>
          <w:b/>
          <w:rtl/>
          <w:cs/>
          <w:lang w:val="ar_AE" w:bidi="ar_AE"/>
        </w:rPr>
        <w:t>يشكُّون</w:t>
      </w:r>
      <w:r>
        <w:rPr>
          <w:rtl/>
          <w:cs/>
          <w:lang w:val="ar_AE" w:bidi="ar_AE"/>
        </w:rPr>
        <w:t xml:space="preserve"> تعبير يعني أن التلاميذ سيهربون ويفرُّون من الارتباط بيسوع.</w:t>
      </w:r>
    </w:p>
    <w:p>
      <w:pPr>
        <w:bidi/>
      </w:pPr>
      <w:r>
        <w:rPr>
          <w:rtl/>
          <w:cs/>
          <w:lang w:val="ar_AE" w:bidi="ar_AE"/>
        </w:rPr>
      </w:r>
      <w:r>
        <w:rPr>
          <w:rtl/>
          <w:cs/>
          <w:lang w:val="ar_AE" w:bidi="ar_AE"/>
        </w:rPr>
        <w:t xml:space="preserve">"بعدَ </w:t>
      </w:r>
      <w:r>
        <w:rPr>
          <w:b/>
          <w:rtl/>
          <w:cs/>
          <w:lang w:val="ar_AE" w:bidi="ar_AE"/>
        </w:rPr>
        <w:t>قِيامي</w:t>
      </w:r>
      <w:r>
        <w:rPr>
          <w:rtl/>
          <w:cs/>
          <w:lang w:val="ar_AE" w:bidi="ar_AE"/>
        </w:rPr>
        <w:t>" تعني بعد أن يستعيد يسوع الحياة مرة أخرى. سيعود يسوع بالكامِل إلى الحياة. لن يعود يسوع طيفًا أو في رؤيا.</w:t>
      </w:r>
    </w:p>
    <w:p>
      <w:pPr>
        <w:bidi/>
      </w:pPr>
      <w:r>
        <w:rPr>
          <w:rtl/>
          <w:cs/>
          <w:lang w:val="ar_AE" w:bidi="ar_AE"/>
        </w:rPr>
      </w:r>
      <w:r>
        <w:rPr>
          <w:b/>
          <w:rtl/>
          <w:cs/>
          <w:lang w:val="ar_AE" w:bidi="ar_AE"/>
        </w:rPr>
        <w:t>الحق أقول لكم</w:t>
      </w:r>
      <w:r>
        <w:rPr>
          <w:rtl/>
          <w:cs/>
          <w:lang w:val="ar_AE" w:bidi="ar_AE"/>
        </w:rPr>
        <w:t xml:space="preserve"> طريقة لتقول: "اسمعوا" أو "انتبهوا". يُسلَّط متّى الضوء على أن يسوع سيقول حالًا شيئًا مُهمًا، وأنه ينبغي للتلاميذ الانتباه بشكل خاص.</w:t>
      </w:r>
    </w:p>
    <w:p>
      <w:pPr>
        <w:bidi/>
      </w:pPr>
      <w:r>
        <w:rPr>
          <w:rtl/>
          <w:cs/>
          <w:lang w:val="ar_AE" w:bidi="ar_AE"/>
        </w:rPr>
      </w:r>
      <w:r>
        <w:rPr>
          <w:rtl/>
          <w:cs/>
          <w:lang w:val="ar_AE" w:bidi="ar_AE"/>
        </w:rPr>
        <w:t>يقول يسوع لبطرس أنك "</w:t>
      </w:r>
      <w:r>
        <w:rPr>
          <w:b/>
          <w:rtl/>
          <w:cs/>
          <w:lang w:val="ar_AE" w:bidi="ar_AE"/>
        </w:rPr>
        <w:t>تُنْكِرُني</w:t>
      </w:r>
      <w:r>
        <w:rPr>
          <w:rtl/>
          <w:cs/>
          <w:lang w:val="ar_AE" w:bidi="ar_AE"/>
        </w:rPr>
        <w:t xml:space="preserve"> ثَلاَثَ مَرَّاتٍ". إنكار يعني أن تقولَ إنك لا تعرف شخصًا أو شيئًا ما، حتى وإن كنت تعرفهم أو تعرف الشيء الذي يدور الحديث حوله. سيقول بطرس ثلاث مرات إنه لا يعرف يسوع. ترجِم يُنكِر بالطريقة عينها كما فعلت في مقاطع 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26:36–46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26: 36–46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كان المساء قد حلَّ، وكان يسوع وتلاميذه قد غادروا لتوِّهم مدينة أورشليم حيث كانوا قد تناولوا معًا عشاء الفصح. وساروا جميعهم على الأقدام مدة نحو 15 دقيقة خارج المدينة إلى جبل الزيتون، على المنحدر الغربي المقابل للمدينة. وجاؤوا إلى موضعٍ يُدعَى جثسيماني، وهو الكلمة العبرية التي معناها "معصرة الزيت". وكان هذا الموضع بستان زيتون، وهو مكان يَزرَع فيه الناس الزيتون، وينمُّونه، ويحصدونه. وعلى الأرجح، كان الناس يعصرون الزيتون هناك لعمل زيت الزيتون.</w:t>
      </w:r>
    </w:p>
    <w:p>
      <w:pPr>
        <w:bidi/>
      </w:pPr>
      <w:r>
        <w:rPr>
          <w:rtl/>
          <w:cs/>
          <w:lang w:val="ar_AE" w:bidi="ar_AE"/>
        </w:rPr>
      </w:r>
      <w:r>
        <w:rPr>
          <w:rtl/>
          <w:cs/>
          <w:lang w:val="ar_AE" w:bidi="ar_AE"/>
        </w:rPr>
        <w:t>توقفوا هنا للحظة واعرضوا على فريق الترجمة صورة لبستان جثسيماني. اعرضوا أيضًا صورة لأشجار الزيتون.</w:t>
      </w:r>
    </w:p>
    <w:p>
      <w:pPr>
        <w:bidi/>
      </w:pPr>
      <w:r>
        <w:rPr>
          <w:rtl/>
          <w:cs/>
          <w:lang w:val="ar_AE" w:bidi="ar_AE"/>
        </w:rPr>
      </w:r>
      <w:r>
        <w:rPr>
          <w:rtl/>
          <w:cs/>
          <w:lang w:val="ar_AE" w:bidi="ar_AE"/>
        </w:rPr>
        <w:t>ثم قال يسوع لتلاميذه: "ٱجْلِسُوا هَهُنَا حَتَّى أَمْضِيَ وَأُصَلِّيَ هُنَاكَ". ثم أخذ يسوع معه بطرس وابني زبدي، يعقوب ويوحنا. من الجدير بالملاحظة أن هؤلاء التلاميذ الثلاثة كانوا هم أنفسهم الذين رأوا يسوع في مجد لاهوته على الجبل.</w:t>
      </w:r>
    </w:p>
    <w:p>
      <w:pPr>
        <w:bidi/>
      </w:pPr>
      <w:r>
        <w:rPr>
          <w:rtl/>
          <w:cs/>
          <w:lang w:val="ar_AE" w:bidi="ar_AE"/>
        </w:rPr>
      </w:r>
      <w:r>
        <w:rPr>
          <w:rtl/>
          <w:cs/>
          <w:lang w:val="ar_AE" w:bidi="ar_AE"/>
        </w:rPr>
        <w:t>ثم ابتدأ يسوع يحزن ويكتئب، وكان حزينًا ومضطربًا ومتضايقًا، وقال: "نَفْسِي حَزِينَةٌ جِدًّا حَتَّى ٱلْمَوْتِ". كان يسوع يقصد أن الحزن قد غمر روحه أو نفسه كلَّها. بل وقد شعر كما لو أن شيئًا ثقيل الوزن يضغط عليه، إلى حد الموت.</w:t>
      </w:r>
    </w:p>
    <w:p>
      <w:pPr>
        <w:bidi/>
      </w:pPr>
      <w:r>
        <w:rPr>
          <w:rtl/>
          <w:cs/>
          <w:lang w:val="ar_AE" w:bidi="ar_AE"/>
        </w:rPr>
      </w:r>
      <w:r>
        <w:rPr>
          <w:rtl/>
          <w:cs/>
          <w:lang w:val="ar_AE" w:bidi="ar_AE"/>
        </w:rPr>
        <w:t>كان يسوع وتلاميذه الثلاثة على مسافة قريبة بما يكفي من بقية التلاميذ، بحيث تمكن الجميع من سماع محتوى صلاة يسوع. اعتاد يسوع أن يصلِّي بمفرده مع أبيه، لكن من المثير للدهشة أنه طلب من تلاميذه في هذه المرحلة أن يسهروا معه. يبدو أن يسوع كان يتوق إلى الحصول على دعم أصدقائه في هذا الوقت. حتى هذه اللحظة، كان يسوع قد أظهر هدوءًا في المواقف الصعبة، لكنه أظهر هنا ضيقه واكتئابه الشديد. فإن مشاعر يسوع ظهرت علانيةً، وتفاعل جسده كله مع ما كان يشعر به في داخله. كان يسوع يعرف كلَّ ما كان على وشك أن يحدث، لكنه كان خائفًا من الوجع والألم اللذين كان يستعدُّ لهما. ونستطيع أن نرى هنا التأثير الحقيقي الذي أحدثه هذا الأمر على يسوع. فإننا في هذه اللحظة نرى يسوع الإنسان بوضوح.</w:t>
      </w:r>
    </w:p>
    <w:p>
      <w:pPr>
        <w:bidi/>
      </w:pPr>
      <w:r>
        <w:rPr>
          <w:rtl/>
          <w:cs/>
          <w:lang w:val="ar_AE" w:bidi="ar_AE"/>
        </w:rPr>
      </w:r>
      <w:r>
        <w:rPr>
          <w:rtl/>
          <w:cs/>
          <w:lang w:val="ar_AE" w:bidi="ar_AE"/>
        </w:rPr>
        <w:t>توقَّفوا للحظة وتحدَّثوا معًا عن وقت كان الألم الشديد يغمركم من الداخل حتى لم تستطيعوا أن تمنعوا أجسادكم من التفاعل معه. يمكن لرد الفعل الجسدي أن يكون البكاء، أو عدم القدرة على الوقوف، أو السقوط، أو الإصابة بالمرض، أو حتى ذرف دموع الفرح إذا كان الظرف سعيدًا. توقفوا هنا وناقشوا معًا الرعب والضيق الناجمين عن ألم يسوع بأقوى الألفاظ الممكنة.</w:t>
      </w:r>
    </w:p>
    <w:p>
      <w:pPr>
        <w:bidi/>
      </w:pPr>
      <w:r>
        <w:rPr>
          <w:rtl/>
          <w:cs/>
          <w:lang w:val="ar_AE" w:bidi="ar_AE"/>
        </w:rPr>
      </w:r>
      <w:r>
        <w:rPr>
          <w:rtl/>
          <w:cs/>
          <w:lang w:val="ar_AE" w:bidi="ar_AE"/>
        </w:rPr>
        <w:t>بعد ذلك، طلب يسوع من تلاميذه أن يسهروا ويكونوا يقظين روحيًّا. كان عليهم أن يقاوموا التجربة الآتية. من المثير للاهتمام أن اليهود كانوا يسهرون في المعتاد لوقت متأخر من الليل في عشية عيد الفصح، ليتحدثوا معًا عن تاريخ إنقاذ الله لأُمَّتهم. لذا، لم يكن سهر التلاميذ في تلك الليلة بالأمر غير المعتاد. تقدَّم يسوع قليلًا بعيدًا عن التلاميذ جميعهم وخرَّ على وجهه إلى الأرض. لم يسقط يسوع عن طريق الخطأ، بل كان سقوطه فعلًا متعمَّدًا، وربما كان هذا لأنه كان غارقًا في الألم حتى صار عاجزًا عن النهوض. فقد كانت الوضعية المعتادة للصلاة هي الوقوف ورفع اليدين. وكانت العادة اليهودية المتمثلة في انبطاح المرء على وجهه للصلاة معناها أن هذا الشخص يتوسل بتذلُّل طالبًا استجابة.</w:t>
      </w:r>
    </w:p>
    <w:p>
      <w:pPr>
        <w:bidi/>
      </w:pPr>
      <w:r>
        <w:rPr>
          <w:rtl/>
          <w:cs/>
          <w:lang w:val="ar_AE" w:bidi="ar_AE"/>
        </w:rPr>
      </w:r>
      <w:r>
        <w:rPr>
          <w:rtl/>
          <w:cs/>
          <w:lang w:val="ar_AE" w:bidi="ar_AE"/>
        </w:rPr>
        <w:t>ثم صلَّى يسوع قائلًا: "يَا أَبَتَاهُ ..." كان يسوع يبرز هنا أن علاقته بالله هي علاقة بين أب وابنه. وكانت هذه العلاقة الوثيقة على وشك أن توضع تحت الاختبار، ثم يعاد التأكيد عليها. واصل يسوع الصلاة قائلًا: "إِنْ أَمْكَنَ فَلْتَعْبُرْ عَنِّي هَذِهِ ٱلْكَأْسُ". في التقليد اليهودي، كانت "الكأس" تُستخدَم في المعتاد رمزًا للعقاب والانتقام والدينونة. وهنا، استخدم يسوع هذا الرمز، لكنه قصد به أن هذه الكأس كانت أداة الألم. كان يسوع يعرف أنه على وشك أن يواجه دينونة الله وعقوبته، وانفصاله عن أبيه. فسأل يسوع أباه إذا كانت هناك أي طريقة لتجنُّب الألم وحكم الموت الذي كان على وشك أن يجتاز فيه. ثم واصل يسوع كلامه، مبينًا أنه كان يريد أن يكون طائعًا، بقوله: "وَلَكِنْ لَيْسَ كَمَا أُرِيدُ أَنَا بَلْ كَمَا تُرِيدُ أَنْتَ" وقد أظهر يسوع هنا صراعه الداخلي. لم يرد يسوع أن يجتاز في الألم الجسدي والروحي. ومع ذلك، فإنه كان يعلم جيدًا أن خطة أبيه هي النصر النهائي، وهو أراد أن يخضع لقصد الله.</w:t>
      </w:r>
    </w:p>
    <w:p>
      <w:pPr>
        <w:bidi/>
      </w:pPr>
      <w:r>
        <w:rPr>
          <w:rtl/>
          <w:cs/>
          <w:lang w:val="ar_AE" w:bidi="ar_AE"/>
        </w:rPr>
      </w:r>
      <w:r>
        <w:rPr>
          <w:rtl/>
          <w:cs/>
          <w:lang w:val="ar_AE" w:bidi="ar_AE"/>
        </w:rPr>
        <w:t>بعد ذلك، رجع يسوع إلى بطرس ويعقوب ويوحنا، فوجدهم نيامًا! ثمة تباين هنا بين يسوع الذي صلَّى واجتاز في الضيق في يقظة، وبين التلاميذ الذي كانوا جميعهم نيامًا. قال يسوع لبطرس، الذي كان قد صرَّح لتوِّه بأنه مستعد أن يموت من أجل يسوع: "أَهَكَذَا مَا قَدَرْتُمْ أَنْ تَسْهَرُوا مَعِي سَاعَةً وَاحِدَةً؟" وبطرح يسوع هذا السؤال، كان يُعبِّر عن خيبة أمله لأنه وجدهم جميعًا نيامًا. لم يكن يسوع يتوقع إجابة على هذا السؤال. كذلك، أوضح يسوع بهذا لبطرس أنه كان يظن أنه سيموت من أجل يسوع، لكنه لم يستطع أن يسهر معه ساعة واحدة. فهناك فرقٌ بين ما يقوله بطرس وما يفعله في الواقع.</w:t>
      </w:r>
    </w:p>
    <w:p>
      <w:pPr>
        <w:bidi/>
      </w:pPr>
      <w:r>
        <w:rPr>
          <w:rtl/>
          <w:cs/>
          <w:lang w:val="ar_AE" w:bidi="ar_AE"/>
        </w:rPr>
      </w:r>
      <w:r>
        <w:rPr>
          <w:rtl/>
          <w:cs/>
          <w:lang w:val="ar_AE" w:bidi="ar_AE"/>
        </w:rPr>
        <w:t>ثم تابع يسوع قائلًا: "اِسْهَرُوا وَصَلُّوا لِئَلَّا تَدْخُلُوا فِي تَجْرِبَةٍ. أَمَّا ٱلرُّوحُ فَنَشِيطٌ وَأَمَّا ٱلْجَسَدُ فَضَعِيفٌ". طلب يسوع هنا من تلاميذه أن يراقبوا ما يحدث من حولهم، لكن أيضًا أن يراقبوا ما يحدث روحيًا. ففي المرة الأولى، طلب منهم يسوع أن يسهروا، لكن هذه المرة طلب منهم أن يصلُّوا، لا لأجله، بل لأجل أنفسهم. وذكَّرهم يسوع أنه من الممكن أن تكون لهم نوايا حسنة، لكن إذا لم يكونوا حذرين، سيتخلُّون عن النوايا الحسنة وينتهى بهم المطاف إلى الدخول في تجربة. فالبشر ضعفاء، لكن بالصلاة، يستطيع روح الله أن يعينهم على مقاومة الشر. وكان يسوع قد علَّم التلاميذ بالفعل أن يصلُّوا قائلين: "لا تُدخلنا في تجربة، لكن نجِّنا من الشرير".</w:t>
      </w:r>
    </w:p>
    <w:p>
      <w:pPr>
        <w:bidi/>
      </w:pPr>
      <w:r>
        <w:rPr>
          <w:rtl/>
          <w:cs/>
          <w:lang w:val="ar_AE" w:bidi="ar_AE"/>
        </w:rPr>
      </w:r>
      <w:r>
        <w:rPr>
          <w:rtl/>
          <w:cs/>
          <w:lang w:val="ar_AE" w:bidi="ar_AE"/>
        </w:rPr>
        <w:t xml:space="preserve">توقفوا للحظة وتحدَّثوا مع فريق الترجمة عن وقتٍ كانت لديكم فيه نوايا حسنة تجاه فعل شيء ما، لكنكم في الواقع لم تتمكَّنوا من تنفيذ خطتكم. </w:t>
      </w:r>
    </w:p>
    <w:p>
      <w:pPr>
        <w:bidi/>
      </w:pPr>
      <w:r>
        <w:rPr>
          <w:rtl/>
          <w:cs/>
          <w:lang w:val="ar_AE" w:bidi="ar_AE"/>
        </w:rPr>
      </w:r>
      <w:r>
        <w:rPr>
          <w:rtl/>
          <w:cs/>
          <w:lang w:val="ar_AE" w:bidi="ar_AE"/>
        </w:rPr>
        <w:t>ثم ابتعد يسوع عنهم مسافة بضعة أمتار، وردَّد الصلاة نفسها مرة أخرى. كان يسوع يعرف الرد على ما كان يطلبه من أبيه، فاختتم صلاته قائلًا: "فَلْتَكُنْ مَشِيئَتُكَ". وعبارة "لتكن مشيئتك" هي أيضًا جزء من الصلاة التي علَّمها يسوع لتلاميذه عندما كان يُعلِّمهم كيف يصلُّون. كان يسوع يُظهِر بهذا لتلاميذه كيف يجب أن يخضعوا لما يطلبه الله منهم، حتى وإن كلَّفهم هذا ثمنًا باهظًا.</w:t>
      </w:r>
    </w:p>
    <w:p>
      <w:pPr>
        <w:bidi/>
      </w:pPr>
      <w:r>
        <w:rPr>
          <w:rtl/>
          <w:cs/>
          <w:lang w:val="ar_AE" w:bidi="ar_AE"/>
        </w:rPr>
      </w:r>
      <w:r>
        <w:rPr>
          <w:rtl/>
          <w:cs/>
          <w:lang w:val="ar_AE" w:bidi="ar_AE"/>
        </w:rPr>
        <w:t xml:space="preserve">رجع يسوع إلى التلاميذ مرة أخرى، فَوَجَدَهُمْ أَيْضًا نِيَامًا، إِذْ كَانَتْ أَعْيُنُهُمْ ثَقِيلَةً! وهذا يعني أنهم لم يستطيعوا أن يمنعوا أعينهم من الانغلاق، ولهذا لم يستطيعوا البقاء مستيقظين. فربما وجدوا صعوبة في البقاء مستيقظين لأن هذا كان وقتًا متأخرًا من الليل، أو ربما لأنهم كانوا منهَكين بسبب التوتر الشديد الذي عانوا منه منذ بداية عشاء الفصح في وقت سابق من تلك الليلة. </w:t>
      </w:r>
    </w:p>
    <w:p>
      <w:pPr>
        <w:bidi/>
      </w:pPr>
      <w:r>
        <w:rPr>
          <w:rtl/>
          <w:cs/>
          <w:lang w:val="ar_AE" w:bidi="ar_AE"/>
        </w:rPr>
      </w:r>
      <w:r>
        <w:rPr>
          <w:rtl/>
          <w:cs/>
          <w:lang w:val="ar_AE" w:bidi="ar_AE"/>
        </w:rPr>
        <w:t>فتركهم يسوع ومضى أيضًا ليصلِّي. وفي هذه المرة، لم يطلب يسوع من التلاميذ أن يسهروا ويصلُّوا. وهذا أمر مفاجئ. فربما أدرك يسوع أنه هو وأبوه وحدهما اللذان سيتحتَّم عليهما أن يجتازا الأحداث التي كانت على وشك الحدوث.</w:t>
      </w:r>
    </w:p>
    <w:p>
      <w:pPr>
        <w:bidi/>
      </w:pPr>
      <w:r>
        <w:rPr>
          <w:rtl/>
          <w:cs/>
          <w:lang w:val="ar_AE" w:bidi="ar_AE"/>
        </w:rPr>
      </w:r>
      <w:r>
        <w:rPr>
          <w:rtl/>
          <w:cs/>
          <w:lang w:val="ar_AE" w:bidi="ar_AE"/>
        </w:rPr>
        <w:t xml:space="preserve">وعندما رجع يسوع، وجد تلاميذه نيامًا - مرة أخرى! فقال لهم: "نَامُوا ٱلْآنَ، وَٱسْتَرِيحُوا!" ويبدو أن يسوع كان يطلب منهم أن يستريحوا الآن. لسنا نعرف تحديدًا ما كان يسوع يقصده هنا. يُعتقَد عمومًا أن يسوع كان يقصد بهذا عكس ما يقوله، </w:t>
      </w:r>
      <w:r>
        <w:rPr>
          <w:b/>
          <w:rtl/>
          <w:cs/>
          <w:lang w:val="ar_AE" w:bidi="ar_AE"/>
        </w:rPr>
        <w:t>أو</w:t>
      </w:r>
      <w:r>
        <w:rPr>
          <w:rtl/>
          <w:cs/>
          <w:lang w:val="ar_AE" w:bidi="ar_AE"/>
        </w:rPr>
        <w:t xml:space="preserve"> أنه استخدم تعبيرًا يعني عكس ما يقوله. كان يسوع يقصد أنهم كان ينبغي أن يفعلوا عكس ما كانوا يفعلونه تمامًا. فقد قال لهم: "نَامُوا ٱلْآنَ. وَٱسْتَرِيحُوا"، بينما كان ينبغي أن يكونوا يقظين وأن يصلُّوا لأجل أنفسهم. وفي الحقيقة، كان على التلاميذ أن يفعلوا هذا طوال الوقت الذي كانوا فيه في جثسيماني.</w:t>
      </w:r>
    </w:p>
    <w:p>
      <w:pPr>
        <w:bidi/>
      </w:pPr>
      <w:r>
        <w:rPr>
          <w:rtl/>
          <w:cs/>
          <w:lang w:val="ar_AE" w:bidi="ar_AE"/>
        </w:rPr>
      </w:r>
      <w:r>
        <w:rPr>
          <w:rtl/>
          <w:cs/>
          <w:lang w:val="ar_AE" w:bidi="ar_AE"/>
        </w:rPr>
        <w:t>تابع يسوع حديثه قائلًا: "ٱبْنُ ٱلْإِنْسَانِ يُسَلَّمُ إِلَى أَيْدِي ٱلْخُطَاةِ. قُومُوا نَنْطَلِقْ! هُوَذَا ٱلَّذِي يُسَلِّمُنِي قَدِ ٱقْتَرَبَ!" دعا يسوع نفسه هنا ابن الإنسان، وهو اللقب الذي يربط طبيعته البشرية بأصله الإلهي. فابن الإنسان هو الشخص الذي يعطيه الله كل السُلطان والقدرة، وقد استُخدم هذا اللقب سابقًا في الأسفار المقدسة اليهودية، ولا سيما من دانيال النبي. كان يسوع يقصد بهذا أن الخطاة الذين لا يعرفون من هو يسوع سيلقون القبض عليه ويحكمون عليه بالموت، مع أن الله قد أعطاه كل السلطان والقدرة.</w:t>
      </w:r>
    </w:p>
    <w:p>
      <w:pPr>
        <w:bidi/>
      </w:pPr>
      <w:r>
        <w:rPr>
          <w:rtl/>
          <w:cs/>
          <w:lang w:val="ar_AE" w:bidi="ar_AE"/>
        </w:rPr>
      </w:r>
      <w:r>
        <w:rPr>
          <w:rtl/>
          <w:cs/>
          <w:lang w:val="ar_AE" w:bidi="ar_AE"/>
        </w:rPr>
        <w:t>ثم طلب منهم يسوع أن يقوموا، لأن الوقت قد حان للذهاب، لأن يهوذا قد جاء مع السلطات لإلقاء القبض على يسوع.</w:t>
      </w:r>
    </w:p>
    <w:p>
      <w:pPr>
        <w:bidi/>
      </w:pPr>
      <w:r>
        <w:rPr>
          <w:rtl/>
          <w:cs/>
          <w:lang w:val="ar_AE" w:bidi="ar_AE"/>
        </w:rPr>
      </w:r>
      <w:r>
        <w:rPr>
          <w:rtl/>
          <w:cs/>
          <w:lang w:val="ar_AE" w:bidi="ar_AE"/>
        </w:rPr>
        <w:t>كان تصريح يسوع صادمًا لأنه يوحي ضمنًا بأن فعل تسليمه كان نهائيًّا. كان كلُّ ما تنبأ به يسوع والأنبياء في العهد القديم اليهودي سيتحقق الآن. هذه لحظة محورية في التاريخ، وهي تشكِّل بداية سلسلة من الأحداث التي ستنتهي بقتل يسوع.</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تتضمن هذه القصة 7 مشاهد.</w:t>
      </w:r>
    </w:p>
    <w:p>
      <w:pPr>
        <w:bidi/>
      </w:pPr>
      <w:r>
        <w:rPr>
          <w:rtl/>
          <w:cs/>
          <w:lang w:val="ar_AE" w:bidi="ar_AE"/>
        </w:rPr>
      </w:r>
      <w:r>
        <w:rPr>
          <w:b/>
          <w:rtl/>
          <w:cs/>
          <w:lang w:val="ar_AE" w:bidi="ar_AE"/>
        </w:rPr>
        <w:t>المشهد الأول:</w:t>
      </w:r>
      <w:r>
        <w:rPr>
          <w:rtl/>
          <w:cs/>
          <w:lang w:val="ar_AE" w:bidi="ar_AE"/>
        </w:rPr>
        <w:t xml:space="preserve"> إنه وقت المساء. لقد غادر يسوع وتلاميذه الأحد عشر (كان يهوذا قد ترك المجموعة خلال عشاء الفصح) أورشليم وذهبوا إلى جبل الزيتون. ويَصلون إلى بستان زيتون يُدعى جثسيماني.</w:t>
      </w:r>
    </w:p>
    <w:p>
      <w:pPr>
        <w:bidi/>
      </w:pPr>
      <w:r>
        <w:rPr>
          <w:rtl/>
          <w:cs/>
          <w:lang w:val="ar_AE" w:bidi="ar_AE"/>
        </w:rPr>
      </w:r>
      <w:r>
        <w:rPr>
          <w:b/>
          <w:rtl/>
          <w:cs/>
          <w:lang w:val="ar_AE" w:bidi="ar_AE"/>
        </w:rPr>
        <w:t>المشهد الثاني:</w:t>
      </w:r>
      <w:r>
        <w:rPr>
          <w:rtl/>
          <w:cs/>
          <w:lang w:val="ar_AE" w:bidi="ar_AE"/>
        </w:rPr>
        <w:t xml:space="preserve"> يأخذ يسوع بطرس وابني زبدي، يعقوب ويوحنا، بعيدًا قليلًا عن التلاميذ الآخرين. ويصير يسوع مكتئبًا للغاية. ثم يطلب منهم أن يمكثوا هناك وأن يسهروا معه. ويذهب يسوع بضعة أمتار أبعد، ويَخرّ على الأرض ويصلّي.</w:t>
      </w:r>
    </w:p>
    <w:p>
      <w:pPr>
        <w:bidi/>
      </w:pPr>
      <w:r>
        <w:rPr>
          <w:rtl/>
          <w:cs/>
          <w:lang w:val="ar_AE" w:bidi="ar_AE"/>
        </w:rPr>
      </w:r>
      <w:r>
        <w:rPr>
          <w:b/>
          <w:rtl/>
          <w:cs/>
          <w:lang w:val="ar_AE" w:bidi="ar_AE"/>
        </w:rPr>
        <w:t>المشهد الثالث:</w:t>
      </w:r>
      <w:r>
        <w:rPr>
          <w:rtl/>
          <w:cs/>
          <w:lang w:val="ar_AE" w:bidi="ar_AE"/>
        </w:rPr>
        <w:t xml:space="preserve"> يرجع يسوع ليجد التلاميذ نيامًا. فيسأل بطرس قائلًا: "أهكذا ما قدرتم أن تسهروا معي ساعة واحدة؟" ويقول لهم يسوع: "اسهروا وصلوا لئلا تدخلوا في تجربة." ويذكّرهم أنهم في أرواحهم يريدون أن يفعلوا الصواب، لكن ذلك ليس بالأمر السهل.</w:t>
      </w:r>
    </w:p>
    <w:p>
      <w:pPr>
        <w:bidi/>
      </w:pPr>
      <w:r>
        <w:rPr>
          <w:rtl/>
          <w:cs/>
          <w:lang w:val="ar_AE" w:bidi="ar_AE"/>
        </w:rPr>
      </w:r>
      <w:r>
        <w:rPr>
          <w:b/>
          <w:rtl/>
          <w:cs/>
          <w:lang w:val="ar_AE" w:bidi="ar_AE"/>
        </w:rPr>
        <w:t>المشهد الرابع:</w:t>
      </w:r>
      <w:r>
        <w:rPr>
          <w:rtl/>
          <w:cs/>
          <w:lang w:val="ar_AE" w:bidi="ar_AE"/>
        </w:rPr>
        <w:t xml:space="preserve"> يترك يسوع بطرس ويعقوب ويوحنا مرة ثانية. ويصلّي إلى أبيه، ويسأل إن كان من الممكن أن تعبر عنه هذه الكأس. ويختتم يسوع بقوله: "لكن ليس كما أريد أنا، بل كما تريد أنت".</w:t>
      </w:r>
    </w:p>
    <w:p>
      <w:pPr>
        <w:bidi/>
      </w:pPr>
      <w:r>
        <w:rPr>
          <w:rtl/>
          <w:cs/>
          <w:lang w:val="ar_AE" w:bidi="ar_AE"/>
        </w:rPr>
      </w:r>
      <w:r>
        <w:rPr>
          <w:b/>
          <w:rtl/>
          <w:cs/>
          <w:lang w:val="ar_AE" w:bidi="ar_AE"/>
        </w:rPr>
        <w:t>المشهد الخامس:</w:t>
      </w:r>
      <w:r>
        <w:rPr>
          <w:rtl/>
          <w:cs/>
          <w:lang w:val="ar_AE" w:bidi="ar_AE"/>
        </w:rPr>
        <w:t xml:space="preserve"> يرجع يسوع إلى التلاميذ الثلاثة. ويجدهم أيضًا نيامًا، لأنهم لم يستطيعوا أن يبقوا أعينهم مفتوحة.</w:t>
      </w:r>
    </w:p>
    <w:p>
      <w:pPr>
        <w:bidi/>
      </w:pPr>
      <w:r>
        <w:rPr>
          <w:rtl/>
          <w:cs/>
          <w:lang w:val="ar_AE" w:bidi="ar_AE"/>
        </w:rPr>
      </w:r>
      <w:r>
        <w:rPr>
          <w:b/>
          <w:rtl/>
          <w:cs/>
          <w:lang w:val="ar_AE" w:bidi="ar_AE"/>
        </w:rPr>
        <w:t>المشهد السادس:</w:t>
      </w:r>
      <w:r>
        <w:rPr>
          <w:rtl/>
          <w:cs/>
          <w:lang w:val="ar_AE" w:bidi="ar_AE"/>
        </w:rPr>
        <w:t xml:space="preserve"> يترك يسوع التلاميذ مرة أخرى ليصلي مرة ثالثة. ويقول نفس الشيء مرة أخرى.</w:t>
      </w:r>
    </w:p>
    <w:p>
      <w:pPr>
        <w:bidi/>
      </w:pPr>
      <w:r>
        <w:rPr>
          <w:rtl/>
          <w:cs/>
          <w:lang w:val="ar_AE" w:bidi="ar_AE"/>
        </w:rPr>
      </w:r>
      <w:r>
        <w:rPr>
          <w:b/>
          <w:rtl/>
          <w:cs/>
          <w:lang w:val="ar_AE" w:bidi="ar_AE"/>
        </w:rPr>
        <w:t>المشهد السابع:</w:t>
      </w:r>
      <w:r>
        <w:rPr>
          <w:rtl/>
          <w:cs/>
          <w:lang w:val="ar_AE" w:bidi="ar_AE"/>
        </w:rPr>
        <w:t xml:space="preserve"> يرجع يسوع إلى تلاميذه ويجدهم نيامًا مرة أخرى! فيقول: "هل ما زلتم نائمين ومستريحين؟" ثم يخبرهم أنه قد آن الأوان ليقوموا لأنه كان على وشك أن يُسلَّم إلى أيدي الخطاة. ويخبرهم يسوع أن الشخص الذي يسلِّمه قد اقترب.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يعقوب، ابن زبدي</w:t>
      </w:r>
    </w:p>
    <w:p>
      <w:pPr>
        <w:pStyle w:val="ListBullet"/>
        <w:bidi/>
        <w:spacing w:line="240" w:lineRule="auto"/>
        <w:ind w:left="720"/>
      </w:pPr>
      <w:r>
        <w:rPr>
          <w:rtl/>
          <w:cs/>
          <w:lang w:val="ar_AE" w:bidi="ar_AE"/>
        </w:rPr>
      </w:r>
      <w:r>
        <w:rPr>
          <w:rtl/>
          <w:cs/>
          <w:lang w:val="ar_AE" w:bidi="ar_AE"/>
        </w:rPr>
        <w:t>يوحنا، ابن زبدي</w:t>
      </w:r>
    </w:p>
    <w:p>
      <w:pPr>
        <w:pStyle w:val="ListBullet"/>
        <w:bidi/>
        <w:spacing w:line="240" w:lineRule="auto"/>
        <w:ind w:left="720"/>
      </w:pPr>
      <w:r>
        <w:rPr>
          <w:rtl/>
          <w:cs/>
          <w:lang w:val="ar_AE" w:bidi="ar_AE"/>
        </w:rPr>
      </w:r>
      <w:r>
        <w:rPr>
          <w:rtl/>
          <w:cs/>
          <w:lang w:val="ar_AE" w:bidi="ar_AE"/>
        </w:rPr>
        <w:t>التلاميذ الآخرون</w:t>
      </w:r>
    </w:p>
    <w:p>
      <w:pPr>
        <w:bidi/>
      </w:pPr>
      <w:r>
        <w:rPr>
          <w:rtl/>
          <w:cs/>
          <w:lang w:val="ar_AE" w:bidi="ar_AE"/>
        </w:rPr>
      </w:r>
      <w:r>
        <w:rPr>
          <w:rtl/>
          <w:cs/>
          <w:lang w:val="ar_AE" w:bidi="ar_AE"/>
        </w:rPr>
        <w:t>في هذه الجلسة، اجعل المجموعة تُصور أحداث القصة بالتسلسل، أو يرسموها بأنفسهم، أو يستخدموا أشياء ملموسة (مثل الحجارة، العصي، أو لعب الأطفال) لتجسيد القصة والأحداث التي وقعت فيها.</w:t>
      </w:r>
    </w:p>
    <w:p>
      <w:pPr>
        <w:bidi/>
      </w:pPr>
      <w:r>
        <w:rPr>
          <w:rtl/>
          <w:cs/>
          <w:lang w:val="ar_AE" w:bidi="ar_AE"/>
        </w:rPr>
      </w:r>
      <w:r>
        <w:rPr>
          <w:rtl/>
          <w:cs/>
          <w:lang w:val="ar_AE" w:bidi="ar_AE"/>
        </w:rPr>
        <w:t>تقع الأحداث بعد أن تناول يسوع وتلاميذه عشاء الفصح في أورشليم. ولم يعد يهوذا، وهو واحد التلاميذ، مع المجموعة لأنه كان قد غادر خلال العشاء. وكان يسوع قد أخبر بطرس أنه سينكر معرفته بيسوع قبل الصباح. لكن بطرس وباقي التلاميذ قالوا أنهم مستعدون للموت من أجل يسوع. وكان التلاميذ يتساءلون عما سيحدث، ولماذا قال يسوع بعض الأمور التي كان قد قالها.</w:t>
      </w:r>
    </w:p>
    <w:p>
      <w:pPr>
        <w:bidi/>
      </w:pPr>
      <w:r>
        <w:rPr>
          <w:rtl/>
          <w:cs/>
          <w:lang w:val="ar_AE" w:bidi="ar_AE"/>
        </w:rPr>
      </w:r>
      <w:r>
        <w:rPr>
          <w:rtl/>
          <w:cs/>
          <w:lang w:val="ar_AE" w:bidi="ar_AE"/>
        </w:rPr>
        <w:t>ثم يسيرون خلال المدينة، وينزلون عبر الوادي ويصعدون إلى جبل الزيتون إلى بستان زيتون يُدعى جثسيماني. وهذه المسيرة تستغرق حوالي 15 إلى 20 دقيقة. ومن المهم أن نلاحظ أن الوقت كان ليلًا، لذلك كانت الدنيا مُظلمة. ولم يكن هناك الكثير من الضوء الطبيعي. كان هناك الكثير من الناس في أورشليم للاحتفال بعيد الفصح، لذلك فمن المحتمل أن هناك مجموعات أخرى من الناس كانت على جبل الزيتون في ذلك المساء. لا يخبرنا المقطع إذا كان هناك آخرون حاضرين أم لا.</w:t>
      </w:r>
    </w:p>
    <w:p>
      <w:pPr>
        <w:bidi/>
      </w:pPr>
      <w:r>
        <w:rPr>
          <w:rtl/>
          <w:cs/>
          <w:lang w:val="ar_AE" w:bidi="ar_AE"/>
        </w:rPr>
      </w:r>
      <w:r>
        <w:rPr>
          <w:rtl/>
          <w:cs/>
          <w:lang w:val="ar_AE" w:bidi="ar_AE"/>
        </w:rPr>
        <w:t>وعندما يصلون إلى جثسيماني، يطلب يسوع من التلاميذ أن يمكثوا ويسهروا معه بينما يذهب هو أبعد قليلًا، ربما بضعة أمتار أخرى. وكان التلاميذ يجلسون بين أشجار الزيتون على أرض ترابية بها أحجار. ويأخذ يسوع بطرس وابني زبدي، (يعقوب ويوحنا) معه. ومن المهم أن نلاحظ المسافة بين التلاميذ الآخرين، والثلاثة تلاميذ (بطرس، ويعقوب ويوحنا) ويسوع. فإن هذه المجموعات لم تكن بعيدة عن بعضها البعض. وكان التلاميذ لا يزالون قادرين على سماع ما يقوله يسوع، أو إن لم يسمعوا بالضبط ما كان يقوله، فعلي الأقل كانوا قادرين على سماع الحزن والضيق في صوت يسوع.</w:t>
      </w:r>
    </w:p>
    <w:p>
      <w:pPr>
        <w:bidi/>
      </w:pPr>
      <w:r>
        <w:rPr>
          <w:rtl/>
          <w:cs/>
          <w:lang w:val="ar_AE" w:bidi="ar_AE"/>
        </w:rPr>
      </w:r>
      <w:r>
        <w:rPr>
          <w:rtl/>
          <w:cs/>
          <w:lang w:val="ar_AE" w:bidi="ar_AE"/>
        </w:rPr>
        <w:t>كان يسوع حزينًا ومكتئبًا. ومن المهم أن نلاحظ أن يسوع لم يُظهر هذا السلوك من قبل. لكنه كان يكشف الصراع والألم الداخلي الذي كان يمر فيه في هذه اللحظة. ويعلن يسوع أنه كان حزينًا ويطلب من التلاميذ الثلاثة أن يسهروا معه. وهذه هي المرة الأولى التي يُعبِّر فيها يسوع عما يفكر فيه ويشعر به تجاه كل ما كان على وشك الحدوث. ويذهب يسوع مسافة قصيرة (بضعة أمتار) ويخر على الأرض. وقد خَرّ إلى الأرض عن قصد؛ فهو لم يسقط عن طريق الصدفة. كان يسوع منطرحًا ووجهه على الأرض. ومع أن يسوع كان يتحدث منفردًا مع الله أبيه، فإنه كان يعلم أن التلاميذ كانوا يستطيعون سماعه. فصلاته كانت خاصة وعلنية معًا. ثم يسأل يسوع إن كان من الممكن أن تعبر كأس المعاناة. ويقول أيضًا: "لكن ليس كما أريد أنا بل ما تريد أنت." من المهم أن نلاحظ أن يسوع لا يتحدث عن كأس بشكل حرفي. لكنه كان يستخدم تعبير "الكأس" ليشير إلى المعاناة والانفصال عن أبيه، وهو ما كان على وشك أن يقبله. فهو يذكر بكل احترام وخشوع أنه لا يستطيع أن يتجنَّب المعاناة التي كان على وشك أن يتحملها وأنه يختار أن يطيع خطة الله.</w:t>
      </w:r>
    </w:p>
    <w:p>
      <w:pPr>
        <w:bidi/>
      </w:pPr>
      <w:r>
        <w:rPr>
          <w:rtl/>
          <w:cs/>
          <w:lang w:val="ar_AE" w:bidi="ar_AE"/>
        </w:rPr>
      </w:r>
      <w:r>
        <w:rPr>
          <w:rtl/>
          <w:cs/>
          <w:lang w:val="ar_AE" w:bidi="ar_AE"/>
        </w:rPr>
        <w:t>وبعد حوالي ساعة، يرجع يسوع إلى بطرس ويعقوب ويوحنا ويجدهم نيامًا. ويتحدث يسوع مباشرة إلى بطرس، مع أن يعقوب ويوحنا كانا هناك أيضًا. وقد يكون هذا لأن بطرس كان قد قال في وقت سابق من المساء إنه لن ينكر يسوع أبدًا، حتى وإن اضطر إلى أن يموت من أجله. فيقول يسوع لبطرس: :أهكذا ما قدرتم أن تسهروا معي ساعة واحدة؟ اسهروا وصلوا لئلا تدخلوا في تجربة. لأن الروح نشيط، لكن الجسد ضعيف!" وعرف بطرس أن سؤال يسوع لم يكن له إجابة. فإن يسوع كان يُصدر بيانًا يتضمن اتهامًا بأن بطرس لم يستطع أن يبقى ساهرًا ساعة واحدة من أجل يسوع. والجملة عبارة عن توبيخ خفيف. فيسوع كان يُذَكِّر بطرس أن التجربة كانت حولهم في كل مكان، وأن بطرس يحتاج أن يكون قويًا ليقاومها.</w:t>
      </w:r>
    </w:p>
    <w:p>
      <w:pPr>
        <w:bidi/>
      </w:pPr>
      <w:r>
        <w:rPr>
          <w:rtl/>
          <w:cs/>
          <w:lang w:val="ar_AE" w:bidi="ar_AE"/>
        </w:rPr>
      </w:r>
      <w:r>
        <w:rPr>
          <w:rtl/>
          <w:cs/>
          <w:lang w:val="ar_AE" w:bidi="ar_AE"/>
        </w:rPr>
        <w:t>توقَّفوا هنا وناقشوا كيف تصيغون هذا في لغتكم؛ هل تستخدمون سؤالًا هنا، أم شكل آخر من أشكال التعبير؟</w:t>
      </w:r>
    </w:p>
    <w:p>
      <w:pPr>
        <w:bidi/>
      </w:pPr>
      <w:r>
        <w:rPr>
          <w:rtl/>
          <w:cs/>
          <w:lang w:val="ar_AE" w:bidi="ar_AE"/>
        </w:rPr>
      </w:r>
      <w:r>
        <w:rPr>
          <w:rtl/>
          <w:cs/>
          <w:lang w:val="ar_AE" w:bidi="ar_AE"/>
        </w:rPr>
        <w:t>ثم يبتعد يسوع مسافة قصيرة عن بطرس ويعقوب ويوحنا كي يصلي للمرة الثانية. ويصلّي يسوع إلى أبيه: "إن لم يكن من الممكن أن تعبر عني هذه الكأس إلا أن أشربها، فلتكن مشيئتك".</w:t>
      </w:r>
    </w:p>
    <w:p>
      <w:pPr>
        <w:bidi/>
      </w:pPr>
      <w:r>
        <w:rPr>
          <w:rtl/>
          <w:cs/>
          <w:lang w:val="ar_AE" w:bidi="ar_AE"/>
        </w:rPr>
      </w:r>
      <w:r>
        <w:rPr>
          <w:rtl/>
          <w:cs/>
          <w:lang w:val="ar_AE" w:bidi="ar_AE"/>
        </w:rPr>
        <w:t>وبعد مرور بعض الوقت، يرجع يسوع إلى بطرس ويعقوب ويوحنا ويجدهم نيامًا مرة أخرى. فقد كان التلاميذ يجدون صعوبة في البقاء مستيقظين، لأن أعينهم كانت ثقيلة. وهذا يعني أن أعينهم كانت تُغلَق باستمرار وأنهم لم يستطيعوا منع حدوث هذا. من المثير للاهتمام أنهم ربما كانوا يريدون أن يظلوا مستيقظين ويصلّوا مع يسوع، لكن يبدو أنهم كانوا غير قادرين على ذلك. وهذا مثال على أن الروح نشيط، لكن الجسد ضعيف. فإن التلاميذ يرغبون في أن يظلوا مستيقظين، لكنهم لا يستطيعون أن يبقوا أعينهم مفتوحة لأنهم كانوا متعبين للغاية.</w:t>
      </w:r>
    </w:p>
    <w:p>
      <w:pPr>
        <w:bidi/>
      </w:pPr>
      <w:r>
        <w:rPr>
          <w:rtl/>
          <w:cs/>
          <w:lang w:val="ar_AE" w:bidi="ar_AE"/>
        </w:rPr>
      </w:r>
      <w:r>
        <w:rPr>
          <w:rtl/>
          <w:cs/>
          <w:lang w:val="ar_AE" w:bidi="ar_AE"/>
        </w:rPr>
        <w:t xml:space="preserve">ثم يبتعد يسوع مرة أخرى لمسافة قصيرة عن بطرس ويعقوب ويوحنا كي يصلي للمرة الثالثة. </w:t>
      </w:r>
    </w:p>
    <w:p>
      <w:pPr>
        <w:bidi/>
      </w:pPr>
      <w:r>
        <w:rPr>
          <w:rtl/>
          <w:cs/>
          <w:lang w:val="ar_AE" w:bidi="ar_AE"/>
        </w:rPr>
      </w:r>
      <w:r>
        <w:rPr>
          <w:rtl/>
          <w:cs/>
          <w:lang w:val="ar_AE" w:bidi="ar_AE"/>
        </w:rPr>
        <w:t>ثم يرجع يسوع إليهم فيجدهم نيامًا مرة أخرى. وهذه المرة يتحدث يسوع إلى ثلاثتهم جميعًا. فيقول: "هل ما زلتم نائمين ومستريحين؟" المعنى الدقيق لهذه الجملة غير واضح. ربما كان يسوع يتهمهم بأنهم ما زالوا نائمين، بينما ينبغي أن يكونوا مستيقظين. وبصرف النظر عن لهجة السؤال، فإن يسوع يقول إنه لا يريدهم أن يستمروا في النوم، كما لم يكن يريدهم أن يناموا من قبل.</w:t>
      </w:r>
    </w:p>
    <w:p>
      <w:pPr>
        <w:bidi/>
      </w:pPr>
      <w:r>
        <w:rPr>
          <w:rtl/>
          <w:cs/>
          <w:lang w:val="ar_AE" w:bidi="ar_AE"/>
        </w:rPr>
      </w:r>
      <w:r>
        <w:rPr>
          <w:rtl/>
          <w:cs/>
          <w:lang w:val="ar_AE" w:bidi="ar_AE"/>
        </w:rPr>
        <w:t>توقَّفوا هنا وناقشوا كيف تصيغون هذا في لغتكم؛ هل تستخدمون سؤالًا هنا، أم شكل آخر من أشكال التعبير؟</w:t>
      </w:r>
    </w:p>
    <w:p>
      <w:pPr>
        <w:bidi/>
      </w:pPr>
      <w:r>
        <w:rPr>
          <w:rtl/>
          <w:cs/>
          <w:lang w:val="ar_AE" w:bidi="ar_AE"/>
        </w:rPr>
      </w:r>
      <w:r>
        <w:rPr>
          <w:rtl/>
          <w:cs/>
          <w:lang w:val="ar_AE" w:bidi="ar_AE"/>
        </w:rPr>
        <w:t>يخبرهم يسوع أنهم بحاجة إلى أن يقوموا، لأن الذي يسلِّمه قد اقترب.</w:t>
      </w:r>
    </w:p>
    <w:p>
      <w:pPr>
        <w:bidi/>
      </w:pPr>
      <w:r>
        <w:rPr>
          <w:rtl/>
          <w:cs/>
          <w:lang w:val="ar_AE" w:bidi="ar_AE"/>
        </w:rPr>
      </w:r>
      <w:r>
        <w:rPr>
          <w:rtl/>
          <w:cs/>
          <w:lang w:val="ar_AE" w:bidi="ar_AE"/>
        </w:rPr>
        <w:t>من المهم أن نتذكر هذه الحركة ذهابًا وإيابًا ليسوع مع تلاميذه الثلاثة. فيسوع يذهب ثلاث مرات ليصلي ويأتي يسوع ويجد تلاميذه نائمين ثلاث مرات.</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7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الله الآب</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يعقوب، ابن زبدي</w:t>
      </w:r>
    </w:p>
    <w:p>
      <w:pPr>
        <w:pStyle w:val="ListBullet"/>
        <w:bidi/>
        <w:spacing w:line="240" w:lineRule="auto"/>
        <w:ind w:left="720"/>
      </w:pPr>
      <w:r>
        <w:rPr>
          <w:rtl/>
          <w:cs/>
          <w:lang w:val="ar_AE" w:bidi="ar_AE"/>
        </w:rPr>
      </w:r>
      <w:r>
        <w:rPr>
          <w:rtl/>
          <w:cs/>
          <w:lang w:val="ar_AE" w:bidi="ar_AE"/>
        </w:rPr>
        <w:t>يوحنا، ابن زبدي</w:t>
      </w:r>
    </w:p>
    <w:p>
      <w:pPr>
        <w:pStyle w:val="ListBullet"/>
        <w:bidi/>
        <w:spacing w:line="240" w:lineRule="auto"/>
        <w:ind w:left="720"/>
      </w:pPr>
      <w:r>
        <w:rPr>
          <w:rtl/>
          <w:cs/>
          <w:lang w:val="ar_AE" w:bidi="ar_AE"/>
        </w:rPr>
      </w:r>
      <w:r>
        <w:rPr>
          <w:rtl/>
          <w:cs/>
          <w:lang w:val="ar_AE" w:bidi="ar_AE"/>
        </w:rPr>
        <w:t>تلاميذ آخرون</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كان يسوع قد أخبر بطرس للتو أنه سيخونه في هذه الليلة بالذات. وأكّد له بطرس أنه مستعد أن يموت من أجله، وأنه لن ينكره أبدًا، وقال جميع التلاميذ نفس الشيء. والآن يحلُّ الليل، فيغادر يسوع وتلاميذه (ما عدا يهوذا) أورشليم، ويعبرون الوادي متجهين إلى جبل الزيتون. ثم يصلوا إلى بستان الزيتون الذي يُدعَى جَثْسَيْمانِي، تأكد من أن الفريق يمثل المسيرة من أورشليم عبر الوادي إلى جبل الزيتون.</w:t>
      </w:r>
    </w:p>
    <w:p>
      <w:pPr>
        <w:bidi/>
      </w:pPr>
      <w:r>
        <w:rPr>
          <w:rtl/>
          <w:cs/>
          <w:lang w:val="ar_AE" w:bidi="ar_AE"/>
        </w:rPr>
      </w:r>
      <w:r>
        <w:rPr>
          <w:rtl/>
          <w:cs/>
          <w:lang w:val="ar_AE" w:bidi="ar_AE"/>
        </w:rPr>
        <w:t>وعندما يصلون إلى جَثْسَيْمانِي يقول يسوع لتلاميذه: "اجلِسوا ههنا حتَّى أمضيَ وأُصَلّيَ هناكَ". ثم يترك معظم التلاميذ، ويأخذ معه بطرس ويعقوب ويوحنا.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التلاميذ الذين تُركوا خلفًا: "بماذا تشعرون لأن يسوع مضى مع ثلاثة فقط؟" قد تسمعون إجابات مثل:</w:t>
      </w:r>
    </w:p>
    <w:p>
      <w:pPr>
        <w:pStyle w:val="ListBullet"/>
        <w:bidi/>
        <w:spacing w:line="240" w:lineRule="auto"/>
        <w:ind w:left="720"/>
      </w:pPr>
      <w:r>
        <w:rPr>
          <w:rtl/>
          <w:cs/>
          <w:lang w:val="ar_AE" w:bidi="ar_AE"/>
        </w:rPr>
      </w:r>
      <w:r>
        <w:rPr>
          <w:rtl/>
          <w:cs/>
          <w:lang w:val="ar_AE" w:bidi="ar_AE"/>
        </w:rPr>
        <w:t>واسألوا بطرس ويعقوب ويوحنا: "بماذا تفكّرون وتشعرون؟" قد تسمعون إجابات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يسير الأربعة معًا قليلاً، ربما بضعة أمتار. وفجأة، يُصاب يسوع بضيقٍ شديدٍ وحزنٍ عميقٍ فيقول لهم: "نَفسي حَزينَةٌ جِدًّا حتَّى الموتِ. اُمكُثوا ههنا واسهَروا مَعي".</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بطرس ويعقوب ويوحنا: "بماذا تفكّرون وتشعرون؟" قد تسمعون إجابات مثل:</w:t>
      </w:r>
    </w:p>
    <w:p>
      <w:pPr>
        <w:pStyle w:val="ListBullet"/>
        <w:bidi/>
        <w:spacing w:line="240" w:lineRule="auto"/>
        <w:ind w:left="720"/>
      </w:pPr>
      <w:r>
        <w:rPr>
          <w:rtl/>
          <w:cs/>
          <w:lang w:val="ar_AE" w:bidi="ar_AE"/>
        </w:rPr>
      </w:r>
      <w:r>
        <w:rPr>
          <w:rtl/>
          <w:cs/>
          <w:lang w:val="ar_AE" w:bidi="ar_AE"/>
        </w:rPr>
        <w:t>واسألوا الممثل الذي يؤدي دور يسوع: قد تسمعون إجابات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يمضي يسوع قليلاً إلى الأمام، ويسقط على وجهه إلى الأرض، ويصلّي قائلًا: "يا أبَتاهُ، إنْ أمكَنَ فلتَعبُرْ عَنّي هذِهِ الكأسُ، ولكن ليس كما أُريدُ أنا بل كما تُريدُ أنتَ".</w:t>
      </w:r>
    </w:p>
    <w:p>
      <w:pPr>
        <w:bidi/>
      </w:pPr>
      <w:r>
        <w:rPr>
          <w:rtl/>
          <w:cs/>
          <w:lang w:val="ar_AE" w:bidi="ar_AE"/>
        </w:rPr>
      </w:r>
      <w:r>
        <w:rPr>
          <w:rtl/>
          <w:cs/>
          <w:lang w:val="ar_AE" w:bidi="ar_AE"/>
        </w:rPr>
        <w:t>ثم يعود إلى بطرس ويعقوب ويوحنا، فيجدهم نيامًا. فيقول يسوع لبطرس: أهكذا ما قَدَرتُمْ أنْ تسهَروا مَعي ساعَةً واحِدَةً؟ اِسهَروا وصَلّوا لئَلّا تدخُلوا في تجرِبَةٍ. أمّا الرّوحُ فنَشيطٌ وأمّا الجَسَدُ فضَعيفٌ".</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التلاميذ: "بماذا تفكّرون وتشعرون الآن؟" قد تسمعون إجابات مثل:</w:t>
      </w:r>
    </w:p>
    <w:p>
      <w:pPr>
        <w:pStyle w:val="ListBullet"/>
        <w:bidi/>
        <w:spacing w:line="240" w:lineRule="auto"/>
        <w:ind w:left="720"/>
      </w:pPr>
      <w:r>
        <w:rPr>
          <w:rtl/>
          <w:cs/>
          <w:lang w:val="ar_AE" w:bidi="ar_AE"/>
        </w:rPr>
      </w:r>
      <w:r>
        <w:rPr>
          <w:rtl/>
          <w:cs/>
          <w:lang w:val="ar_AE" w:bidi="ar_AE"/>
        </w:rPr>
        <w:t>واسألوا الممثل الذي يؤدي دور يسوع: "بماذا تشعر الآن؟" قد تسمعون إجابات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يترك يسوع بطرس ويعقوب ويوحنا للمرة الثانية، ويصلّي قائلًا: "يا أبَتاهُ، إنْ لم يُمكِنْ أنْ تعبُرَ عَنّي هذِهِ الكأسُ إلّا أنْ أشرَبَها، فلتَكُنْ مَشيئَتُكَ". وفي هذه اللحظة، يختار يسوع أن يقبل ما هو مُقبِل عليه.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واسألوا الممثل الذي يؤدي دور يسوع: "بماذا تشعر الآن؟" قد تسمعون عبارات مثل: </w:t>
      </w:r>
    </w:p>
    <w:p>
      <w:pPr>
        <w:pStyle w:val="ListBullet"/>
        <w:bidi/>
        <w:spacing w:line="240" w:lineRule="auto"/>
        <w:ind w:left="720"/>
      </w:pPr>
      <w:r>
        <w:rPr>
          <w:rtl/>
          <w:cs/>
          <w:lang w:val="ar_AE" w:bidi="ar_AE"/>
        </w:rPr>
      </w:r>
      <w:r>
        <w:rPr>
          <w:rtl/>
          <w:cs/>
          <w:lang w:val="ar_AE" w:bidi="ar_AE"/>
        </w:rPr>
        <w:t xml:space="preserve">واسألوا الممثل الذي يؤدي دور الله الآب: "بماذا تشعر الآن؟"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وعندما يعود يسوع إلى تلاميذه، يجدهم نائمين مرةً أخرى، إذ لم يستطيعوا أن يُبقوا أعينهم مفتوحة.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واسألوا الممثلين الذين يؤدون دور التلاميذ: "بماذا تشعرون الآن؟" قد تسمعون عبارات مثل: </w:t>
      </w:r>
    </w:p>
    <w:p>
      <w:pPr>
        <w:pStyle w:val="ListBullet"/>
        <w:bidi/>
        <w:spacing w:line="240" w:lineRule="auto"/>
        <w:ind w:left="720"/>
      </w:pPr>
      <w:r>
        <w:rPr>
          <w:rtl/>
          <w:cs/>
          <w:lang w:val="ar_AE" w:bidi="ar_AE"/>
        </w:rPr>
      </w:r>
      <w:r>
        <w:rPr>
          <w:rtl/>
          <w:cs/>
          <w:lang w:val="ar_AE" w:bidi="ar_AE"/>
        </w:rPr>
        <w:t xml:space="preserve">واسألوا الممثل الذي يؤدي دور يسوع: "كيف تشعر الآن؟"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يتركهم يسوع للمرة الثالثة ويصلّي الكلام نفسه. ثم يعود إلى بطرس ويعقوب ويوحنا، ويجدهم نائمين مرةً أخرى. ويقول لهم: "ألا تزالون نائمين؟" أو "ناموا الآنَ واستَريحوا! هوذا السّاعَةُ قد اقتَرَبَتْ، وابنُ الإنسانِ يُسَلَّمُ إلَى أيدي الخُطاةِ. قوموا نَنطَلِقْ! هوذا الّذي يُسَلِّمُني قد اقتَرَبَ!"</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واسألوا الممثل الذي يؤدي دور يسوع: "كيف تشعر الآن؟" قد تسمعون 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يغادر </w:t>
      </w:r>
      <w:r>
        <w:rPr>
          <w:b/>
          <w:rtl/>
          <w:cs/>
          <w:lang w:val="ar_AE" w:bidi="ar_AE"/>
        </w:rPr>
        <w:t>التلاميذ</w:t>
      </w:r>
      <w:r>
        <w:rPr>
          <w:rtl/>
          <w:cs/>
          <w:lang w:val="ar_AE" w:bidi="ar_AE"/>
        </w:rPr>
        <w:t xml:space="preserve"> ويسوع أورشليم ويسيرون إلى </w:t>
      </w:r>
      <w:r>
        <w:rPr>
          <w:b/>
          <w:rtl/>
          <w:cs/>
          <w:lang w:val="ar_AE" w:bidi="ar_AE"/>
        </w:rPr>
        <w:t>جَبَل الزيتون</w:t>
      </w:r>
      <w:r>
        <w:rPr>
          <w:rtl/>
          <w:cs/>
          <w:lang w:val="ar_AE" w:bidi="ar_AE"/>
        </w:rPr>
        <w:t xml:space="preserve">. يقفون عند بستان زيتون يُدعى </w:t>
      </w:r>
      <w:r>
        <w:rPr>
          <w:b/>
          <w:rtl/>
          <w:cs/>
          <w:lang w:val="ar_AE" w:bidi="ar_AE"/>
        </w:rPr>
        <w:t>جثسيماني</w:t>
      </w:r>
      <w:r>
        <w:rPr>
          <w:rtl/>
          <w:cs/>
          <w:lang w:val="ar_AE" w:bidi="ar_AE"/>
        </w:rPr>
        <w:t xml:space="preserve">. ترجِم تلاميذ بالطريقة عينها كما فعلت في المقاطع السابقة. </w:t>
      </w:r>
      <w:r>
        <w:rPr>
          <w:rtl/>
          <w:cs/>
          <w:lang w:val="ar_AE" w:bidi="ar_AE"/>
        </w:rPr>
        <w:t>التلاميذ</w:t>
      </w:r>
      <w:r>
        <w:rPr>
          <w:rtl/>
          <w:cs/>
          <w:lang w:val="ar_AE" w:bidi="ar_AE"/>
        </w:rPr>
        <w:t xml:space="preserve"> تعبير مُتضمِّن في "قاموس الكلمات الرئيسية". جبل الزيتون منطقة واسعة تقع شرق مدينة أورشليم، وتقع جثسيماني على المنحدر الغربي لجبل الزيتون، الذي كان يُعد داخل نطاق مدينة أورشليم. وجثسيماني تعني "معصرة الزيتون". كانت المنطقة قد غُرست بأشجار الزيتون. وقد كانت هناك معصرة زيتون في البستان تُستخدم لضغط الزيتون لاستخراج زيت الزيتون من ثمار الأشجار.</w:t>
      </w:r>
    </w:p>
    <w:p>
      <w:pPr>
        <w:bidi/>
      </w:pPr>
      <w:r>
        <w:rPr>
          <w:rtl/>
          <w:cs/>
          <w:lang w:val="ar_AE" w:bidi="ar_AE"/>
        </w:rPr>
      </w:r>
      <w:r>
        <w:rPr>
          <w:rtl/>
          <w:cs/>
          <w:lang w:val="ar_AE" w:bidi="ar_AE"/>
        </w:rPr>
        <w:t xml:space="preserve">يطلب يسوع من التلاميذ الجلوس في حين يبتعد هو مسافة صغيرة </w:t>
      </w:r>
      <w:r>
        <w:rPr>
          <w:b/>
          <w:rtl/>
          <w:cs/>
          <w:lang w:val="ar_AE" w:bidi="ar_AE"/>
        </w:rPr>
        <w:t>ليُصلِّي</w:t>
      </w:r>
      <w:r>
        <w:rPr>
          <w:rtl/>
          <w:cs/>
          <w:lang w:val="ar_AE" w:bidi="ar_AE"/>
        </w:rPr>
        <w:t xml:space="preserve">. أنْ تُصلي يعني أن تتحدث مع الله. ترجِم "يُصلي" بالطريقة عينها كما فعلت في مقاطع سابقة. </w:t>
      </w:r>
      <w:r>
        <w:rPr>
          <w:rtl/>
          <w:cs/>
          <w:lang w:val="ar_AE" w:bidi="ar_AE"/>
        </w:rPr>
        <w:t>يُصلي</w:t>
      </w:r>
      <w:r>
        <w:rPr>
          <w:rtl/>
          <w:cs/>
          <w:lang w:val="ar_AE" w:bidi="ar_AE"/>
        </w:rPr>
        <w:t xml:space="preserve"> كلمة يُمكن العثور عليها في "قاموس الكلمات الرئيسية". </w:t>
      </w:r>
    </w:p>
    <w:p>
      <w:pPr>
        <w:bidi/>
      </w:pPr>
      <w:r>
        <w:rPr>
          <w:rtl/>
          <w:cs/>
          <w:lang w:val="ar_AE" w:bidi="ar_AE"/>
        </w:rPr>
      </w:r>
      <w:r>
        <w:rPr>
          <w:rtl/>
          <w:cs/>
          <w:lang w:val="ar_AE" w:bidi="ar_AE"/>
        </w:rPr>
        <w:t xml:space="preserve">أخذ يسوع معه بطرس وابني زبدي، يعقوب ويوحنا. يبدأ يسوع أنْ </w:t>
      </w:r>
      <w:r>
        <w:rPr>
          <w:b/>
          <w:rtl/>
          <w:cs/>
          <w:lang w:val="ar_AE" w:bidi="ar_AE"/>
        </w:rPr>
        <w:t>يُغلَب من الحُزن</w:t>
      </w:r>
      <w:r>
        <w:rPr>
          <w:rtl/>
          <w:cs/>
          <w:lang w:val="ar_AE" w:bidi="ar_AE"/>
        </w:rPr>
        <w:t xml:space="preserve"> و </w:t>
      </w:r>
      <w:r>
        <w:rPr>
          <w:b/>
          <w:rtl/>
          <w:cs/>
          <w:lang w:val="ar_AE" w:bidi="ar_AE"/>
        </w:rPr>
        <w:t>يكتئب</w:t>
      </w:r>
      <w:r>
        <w:rPr>
          <w:rtl/>
          <w:cs/>
          <w:lang w:val="ar_AE" w:bidi="ar_AE"/>
        </w:rPr>
        <w:t>. وهذه مصطلحات حيّة ذات صياغة قوية. يمكن أن تشمل هذه العواطف العميقة الارتباك والقلق والخوف والحزن والشك. وقد شعر يسوع بهذه المشاعر لبعض الوقت، ولم يكن مجرد شعور لحظي.</w:t>
      </w:r>
    </w:p>
    <w:p>
      <w:pPr>
        <w:bidi/>
      </w:pPr>
      <w:r>
        <w:rPr>
          <w:rtl/>
          <w:cs/>
          <w:lang w:val="ar_AE" w:bidi="ar_AE"/>
        </w:rPr>
      </w:r>
      <w:r>
        <w:rPr>
          <w:rtl/>
          <w:cs/>
          <w:lang w:val="ar_AE" w:bidi="ar_AE"/>
        </w:rPr>
        <w:t>توقفوا هنا وناقشوا كيف تصفون هذه العاطفة المُفرطة، وكيف تُترجمون تعبير مغلوب من الحُزن ومكتئب في لُغتكم؟</w:t>
      </w:r>
    </w:p>
    <w:p>
      <w:pPr>
        <w:bidi/>
      </w:pPr>
      <w:r>
        <w:rPr>
          <w:rtl/>
          <w:cs/>
          <w:lang w:val="ar_AE" w:bidi="ar_AE"/>
        </w:rPr>
      </w:r>
      <w:r>
        <w:rPr>
          <w:rtl/>
          <w:cs/>
          <w:lang w:val="ar_AE" w:bidi="ar_AE"/>
        </w:rPr>
        <w:t>يُخبرهم يسوع: "</w:t>
      </w:r>
      <w:r>
        <w:rPr>
          <w:b/>
          <w:rtl/>
          <w:cs/>
          <w:lang w:val="ar_AE" w:bidi="ar_AE"/>
        </w:rPr>
        <w:t>نفس</w:t>
      </w:r>
      <w:r>
        <w:rPr>
          <w:rtl/>
          <w:cs/>
          <w:lang w:val="ar_AE" w:bidi="ar_AE"/>
        </w:rPr>
        <w:t xml:space="preserve">ي </w:t>
      </w:r>
      <w:r>
        <w:rPr>
          <w:b/>
          <w:rtl/>
          <w:cs/>
          <w:lang w:val="ar_AE" w:bidi="ar_AE"/>
        </w:rPr>
        <w:t>مسحوقة بالأسى</w:t>
      </w:r>
      <w:r>
        <w:rPr>
          <w:rtl/>
          <w:cs/>
          <w:lang w:val="ar_AE" w:bidi="ar_AE"/>
        </w:rPr>
        <w:t xml:space="preserve">"، أو "نفسي حزينة جدًا حتى الموت". والنفس هي مركز شخصية الإنسان. ترجِم نفْس بالطريقة عينها كما فعلت من قبل. </w:t>
      </w:r>
      <w:r>
        <w:rPr>
          <w:rtl/>
          <w:cs/>
          <w:lang w:val="ar_AE" w:bidi="ar_AE"/>
        </w:rPr>
        <w:t>نفْس</w:t>
      </w:r>
      <w:r>
        <w:rPr>
          <w:rtl/>
          <w:cs/>
          <w:lang w:val="ar_AE" w:bidi="ar_AE"/>
        </w:rPr>
        <w:t xml:space="preserve"> كلمة مُتضمنة في "قاموس الكلمات الرئيسية". </w:t>
      </w:r>
    </w:p>
    <w:p>
      <w:pPr>
        <w:bidi/>
      </w:pPr>
      <w:r>
        <w:rPr>
          <w:rtl/>
          <w:cs/>
          <w:lang w:val="ar_AE" w:bidi="ar_AE"/>
        </w:rPr>
      </w:r>
      <w:r>
        <w:rPr>
          <w:b/>
          <w:rtl/>
          <w:cs/>
          <w:lang w:val="ar_AE" w:bidi="ar_AE"/>
        </w:rPr>
        <w:t>اسهروا</w:t>
      </w:r>
      <w:r>
        <w:rPr>
          <w:rtl/>
          <w:cs/>
          <w:lang w:val="ar_AE" w:bidi="ar_AE"/>
        </w:rPr>
        <w:t xml:space="preserve"> تعني أن نبقى يقظين روحيًا. لم يُرِد يسوع أنْ ينامَ تلاميذه. بل يريدهم أن يصلّوا ويحصلوا على القوة من الله.</w:t>
      </w:r>
    </w:p>
    <w:p>
      <w:pPr>
        <w:bidi/>
      </w:pPr>
      <w:r>
        <w:rPr>
          <w:rtl/>
          <w:cs/>
          <w:lang w:val="ar_AE" w:bidi="ar_AE"/>
        </w:rPr>
      </w:r>
      <w:r>
        <w:rPr>
          <w:rtl/>
          <w:cs/>
          <w:lang w:val="ar_AE" w:bidi="ar_AE"/>
        </w:rPr>
        <w:t xml:space="preserve">يسوع </w:t>
      </w:r>
      <w:r>
        <w:rPr>
          <w:b/>
          <w:rtl/>
          <w:cs/>
          <w:lang w:val="ar_AE" w:bidi="ar_AE"/>
        </w:rPr>
        <w:t>يخر على وجهه</w:t>
      </w:r>
      <w:r>
        <w:rPr>
          <w:rtl/>
          <w:cs/>
          <w:lang w:val="ar_AE" w:bidi="ar_AE"/>
        </w:rPr>
        <w:t xml:space="preserve"> أو </w:t>
      </w:r>
      <w:r>
        <w:rPr>
          <w:b/>
          <w:rtl/>
          <w:cs/>
          <w:lang w:val="ar_AE" w:bidi="ar_AE"/>
        </w:rPr>
        <w:t>ينحني بوجهه إلى الأرض</w:t>
      </w:r>
      <w:r>
        <w:rPr>
          <w:rtl/>
          <w:cs/>
          <w:lang w:val="ar_AE" w:bidi="ar_AE"/>
        </w:rPr>
        <w:t>. وهذا يعني أنَّ يسوع سقط عن قصد ليلامس وجهه الأرض. ولم يسقط عن طريق الصُدفة. كان هذا يُظهر موقف صلاة، يكمُن وراءهُ عُمق انفعالات يسوع.</w:t>
      </w:r>
    </w:p>
    <w:p>
      <w:pPr>
        <w:bidi/>
      </w:pPr>
      <w:r>
        <w:rPr>
          <w:rtl/>
          <w:cs/>
          <w:lang w:val="ar_AE" w:bidi="ar_AE"/>
        </w:rPr>
      </w:r>
      <w:r>
        <w:rPr>
          <w:rtl/>
          <w:cs/>
          <w:lang w:val="ar_AE" w:bidi="ar_AE"/>
        </w:rPr>
        <w:t>توقفوا هنا وناقشوا مع فريق التَّرْجَمَة كيف تُقولون هذا في لُغتكم.</w:t>
      </w:r>
    </w:p>
    <w:p>
      <w:pPr>
        <w:bidi/>
      </w:pPr>
      <w:r>
        <w:rPr>
          <w:rtl/>
          <w:cs/>
          <w:lang w:val="ar_AE" w:bidi="ar_AE"/>
        </w:rPr>
      </w:r>
      <w:r>
        <w:rPr>
          <w:rtl/>
          <w:cs/>
          <w:lang w:val="ar_AE" w:bidi="ar_AE"/>
        </w:rPr>
        <w:t xml:space="preserve">"اِسْهَرُوا وَصَلُّوا لِئَلاَّ تَدْخُلُوا فِي </w:t>
      </w:r>
      <w:r>
        <w:rPr>
          <w:b/>
          <w:rtl/>
          <w:cs/>
          <w:lang w:val="ar_AE" w:bidi="ar_AE"/>
        </w:rPr>
        <w:t>تَجْرِبَةٍ</w:t>
      </w:r>
      <w:r>
        <w:rPr>
          <w:rtl/>
          <w:cs/>
          <w:lang w:val="ar_AE" w:bidi="ar_AE"/>
        </w:rPr>
        <w:t>". التجربة تعني أن تطلب من الله ألا تُمتحَن-تُجرب أو لو أنك تُمتحَن-تُجَرب، أن تكون قويًا بما يكفي لمقاومة التجربة وألا تقع في تجرِبة.</w:t>
      </w:r>
    </w:p>
    <w:p>
      <w:pPr>
        <w:bidi/>
      </w:pPr>
      <w:r>
        <w:rPr>
          <w:rtl/>
          <w:cs/>
          <w:lang w:val="ar_AE" w:bidi="ar_AE"/>
        </w:rPr>
      </w:r>
      <w:r>
        <w:rPr>
          <w:rtl/>
          <w:cs/>
          <w:lang w:val="ar_AE" w:bidi="ar_AE"/>
        </w:rPr>
        <w:t xml:space="preserve">"أَمَّا </w:t>
      </w:r>
      <w:r>
        <w:rPr>
          <w:b/>
          <w:rtl/>
          <w:cs/>
          <w:lang w:val="ar_AE" w:bidi="ar_AE"/>
        </w:rPr>
        <w:t>الرُّوحُ</w:t>
      </w:r>
      <w:r>
        <w:rPr>
          <w:rtl/>
          <w:cs/>
          <w:lang w:val="ar_AE" w:bidi="ar_AE"/>
        </w:rPr>
        <w:t xml:space="preserve"> فَنَشِيطٌ وَأَمَّا الْجَسَدُ فَضَعِيفٌ". يُشير مصطلح الروح إلى كيان الإنسان الداخلي أي رغباته أو نواياه. ترجِم "روح" بالطريقة ذاتها كما فعلت من قبل. </w:t>
      </w:r>
      <w:r>
        <w:rPr>
          <w:rtl/>
          <w:cs/>
          <w:lang w:val="ar_AE" w:bidi="ar_AE"/>
        </w:rPr>
        <w:t>الروح</w:t>
      </w:r>
      <w:r>
        <w:rPr>
          <w:rtl/>
          <w:cs/>
          <w:lang w:val="ar_AE" w:bidi="ar_AE"/>
        </w:rPr>
        <w:t xml:space="preserve"> كلمة مُتضمنة في "قاموس الكلمات الرئيسية". </w:t>
      </w:r>
    </w:p>
    <w:p>
      <w:pPr>
        <w:bidi/>
      </w:pPr>
      <w:r>
        <w:rPr>
          <w:rtl/>
          <w:cs/>
          <w:lang w:val="ar_AE" w:bidi="ar_AE"/>
        </w:rPr>
      </w:r>
      <w:r>
        <w:rPr>
          <w:rtl/>
          <w:cs/>
          <w:lang w:val="ar_AE" w:bidi="ar_AE"/>
        </w:rPr>
        <w:t xml:space="preserve">"هُوَذَا </w:t>
      </w:r>
      <w:r>
        <w:rPr>
          <w:b/>
          <w:rtl/>
          <w:cs/>
          <w:lang w:val="ar_AE" w:bidi="ar_AE"/>
        </w:rPr>
        <w:t>السَّاعَةُ</w:t>
      </w:r>
      <w:r>
        <w:rPr>
          <w:rtl/>
          <w:cs/>
          <w:lang w:val="ar_AE" w:bidi="ar_AE"/>
        </w:rPr>
        <w:t xml:space="preserve"> قَدِ اقْتَرَبَتْ". والساعة هي قياس للوقت. فالساعة حرفيًا 60 دقيقة. وفي هذه الحالة، يقصد يسوع أنَّ الوقت قد حان.</w:t>
      </w:r>
    </w:p>
    <w:p>
      <w:pPr>
        <w:bidi/>
      </w:pPr>
      <w:r>
        <w:rPr>
          <w:rtl/>
          <w:cs/>
          <w:lang w:val="ar_AE" w:bidi="ar_AE"/>
        </w:rPr>
      </w:r>
      <w:r>
        <w:rPr>
          <w:rtl/>
          <w:cs/>
          <w:lang w:val="ar_AE" w:bidi="ar_AE"/>
        </w:rPr>
        <w:t xml:space="preserve">"إن </w:t>
      </w:r>
      <w:r>
        <w:rPr>
          <w:b/>
          <w:rtl/>
          <w:cs/>
          <w:lang w:val="ar_AE" w:bidi="ar_AE"/>
        </w:rPr>
        <w:t>ابن الإنسان</w:t>
      </w:r>
      <w:r>
        <w:rPr>
          <w:rtl/>
          <w:cs/>
          <w:lang w:val="ar_AE" w:bidi="ar_AE"/>
        </w:rPr>
        <w:t xml:space="preserve"> </w:t>
      </w:r>
      <w:r>
        <w:rPr>
          <w:b/>
          <w:rtl/>
          <w:cs/>
          <w:lang w:val="ar_AE" w:bidi="ar_AE"/>
        </w:rPr>
        <w:t>يُسلَّم إلى أيدي الخطاة</w:t>
      </w:r>
      <w:r>
        <w:rPr>
          <w:rtl/>
          <w:cs/>
          <w:lang w:val="ar_AE" w:bidi="ar_AE"/>
        </w:rPr>
        <w:t xml:space="preserve">". يدعو يسوع نفسه ابن الإنسان وهو اللقب الذي يربط طبيعته البشرية بالأصل الإلهي. وابن الإنسان هو الشخص الذي يعطيه الله كل سُلطان وقوة، وقد استُخدم هذا اللقب سابقًا في الأسفار المقدسة اليهودية، ولا سيما النبي دانيال. ترجم عبارة ابن الإنسان بالطريقة عينها التي ترجمت بها من قبل. تجد مصطلح </w:t>
      </w:r>
      <w:r>
        <w:rPr>
          <w:rtl/>
          <w:cs/>
          <w:lang w:val="ar_AE" w:bidi="ar_AE"/>
        </w:rPr>
        <w:t>ابن الإنسان</w:t>
      </w:r>
      <w:r>
        <w:rPr>
          <w:rtl/>
          <w:cs/>
          <w:lang w:val="ar_AE" w:bidi="ar_AE"/>
        </w:rPr>
        <w:t xml:space="preserve"> في "قاموس الكلمات الرئيسية".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26:47–56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26: 47–56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في المقطع السابق، اصطحب يسوع تلاميذه إلى بستان زيتون يُدعى جثسيماني، وقضى يسوع الوقت في الصلاة، وكان مكتئبًا ومتضايقًا من جراء الأحداث التي كانت على وشك الحدوث. لكن تلاميذ يسوع ناموا، مع أنهم قالوا قبل ذلك إنهم على استعداد للموت لأجل يسوع.</w:t>
      </w:r>
    </w:p>
    <w:p>
      <w:pPr>
        <w:bidi/>
      </w:pPr>
      <w:r>
        <w:rPr>
          <w:rtl/>
          <w:cs/>
          <w:lang w:val="ar_AE" w:bidi="ar_AE"/>
        </w:rPr>
      </w:r>
      <w:r>
        <w:rPr>
          <w:rtl/>
          <w:cs/>
          <w:lang w:val="ar_AE" w:bidi="ar_AE"/>
        </w:rPr>
        <w:t>تبدأ القصة بالكلمات التالية: "وَفِيمَا هُوَ يَتَكَلَّمُ، إِذَا يَهُوذَا أَحَدُ ٱلِٱثْنَيْ عَشَرَ قَدْ جَاءَ وَمَعَهُ جَمْعٌ كَثِيرٌ". يعيد متى هنا تعريف يهوذا بأنه "أَحَدُ ٱلِٱثْنَيْ عَشَرَ". ففي مرحلةٍ ما، على الأرجح في أثناء عشاء الفصح في أورشليم، ترك يهوذا المجموعة، والتقى بالسلطات اليهودية ليخبرهم بالمكان الذي سيوجد فيه يسوع في تلك الليلة، وهذا يتمِّم ما قال يسوع إنه سيحدث في وقت مبكِّر من تلك الليلة.</w:t>
      </w:r>
    </w:p>
    <w:p>
      <w:pPr>
        <w:bidi/>
      </w:pPr>
      <w:r>
        <w:rPr>
          <w:rtl/>
          <w:cs/>
          <w:lang w:val="ar_AE" w:bidi="ar_AE"/>
        </w:rPr>
      </w:r>
      <w:r>
        <w:rPr>
          <w:rtl/>
          <w:cs/>
          <w:lang w:val="ar_AE" w:bidi="ar_AE"/>
        </w:rPr>
        <w:t>أرسلت السلطات اليهودية جمعًا كبيرًا من الرجال ليلقوا القبض على يسوع، كانت السلطات اليهودية تشمل رؤساء الكهنة وشيوخ الشعب، وهؤلاء كانوا بمثابة الهيئة الحاكمة والقضائية للشعب اليهودي. كلمة الجمع تشير إلى مجموعة من الأشخاص. وفي هذا السياق، كلمة "جمع" عادة ما تشير إلى مجموعة فوضوية من الأشخاص الذين يرتكبون أفعالًا مؤذية. لسنا نعلم عدد الرجال الذين كانوا في هذه المجموعة، لكننا نَعلَم أنهم أرادوا الاختباء من الذين كانوا يحبُّون يسوع من الشعب، وأنهم لم يرغبوا في لفت الانتباه إلى أنفسهم. ومع ذلك، كان هناك عدد كافٍ من الرجال يسمح لهم بإلقاء القبض على يسوع بسرعة.</w:t>
      </w:r>
    </w:p>
    <w:p>
      <w:pPr>
        <w:bidi/>
      </w:pPr>
      <w:r>
        <w:rPr>
          <w:rtl/>
          <w:cs/>
          <w:lang w:val="ar_AE" w:bidi="ar_AE"/>
        </w:rPr>
      </w:r>
      <w:r>
        <w:rPr>
          <w:rtl/>
          <w:cs/>
          <w:lang w:val="ar_AE" w:bidi="ar_AE"/>
        </w:rPr>
        <w:t>وقد جاؤوا حاملين سيوفًا وعصيًّا. يبيِّن هذا أنهم كانوا على استعداد لمقاتلة أي شخص يحاولُ مقاومتهم. السيف هو سكين أو خنجر معدني طويل، يُستخدَم في القتال. والعصا هي قطعة ثقيلة من الخشب تُستخدم في القتال.</w:t>
      </w:r>
    </w:p>
    <w:p>
      <w:pPr>
        <w:bidi/>
      </w:pPr>
      <w:r>
        <w:rPr>
          <w:rtl/>
          <w:cs/>
          <w:lang w:val="ar_AE" w:bidi="ar_AE"/>
        </w:rPr>
      </w:r>
      <w:r>
        <w:rPr>
          <w:rtl/>
          <w:cs/>
          <w:lang w:val="ar_AE" w:bidi="ar_AE"/>
        </w:rPr>
        <w:t>توقفوا هنا واعرضوا على فريق الترجمة صورًا لسيوفٍ وعصي.</w:t>
      </w:r>
    </w:p>
    <w:p>
      <w:pPr>
        <w:bidi/>
      </w:pPr>
      <w:r>
        <w:rPr>
          <w:rtl/>
          <w:cs/>
          <w:lang w:val="ar_AE" w:bidi="ar_AE"/>
        </w:rPr>
      </w:r>
      <w:r>
        <w:rPr>
          <w:rtl/>
          <w:cs/>
          <w:lang w:val="ar_AE" w:bidi="ar_AE"/>
        </w:rPr>
        <w:t>كان يهوذا قد وافق على أن يعرِّف السلطات اليهودية من هو يسوع. ربما كان السبب في ذلك هو الظلام، وربما لأن الرجال الذين جاؤوا لإلقاء القبض على يسوع لم يكونوا يعرفونه. فخطط يهوذا لكشف هوية يسوع بأن يسلم عليه بقبلة. وكان من الشائع أن يسلِّم الأصدقاء بعضهم على بعض بقبلة على كل خد. كما كان من الشائع أن يسلِّم الرجال بعضهم على بعض بقبلة. فإن إلقاء تحية على شخص بقبلة كان يدل على إظهار الاحترام لهذا الشخص. وكان التلميذ يسلِّم عادة على معلِّمه بقبلة، أحيانًا على اليد، أو الخد، أو الرجل. وكان من الصادم أن يسلم يهوذا على يسوع بقبلة كي يسلمه. توجَّه يهوذا إلى يسوع مباشرة، وحيَّاه قائلًا: "ٱلسَّلَامُ يا سَيِّدِي!" كلمة "سيدي" معناها "معلِّمي".</w:t>
      </w:r>
    </w:p>
    <w:p>
      <w:pPr>
        <w:bidi/>
      </w:pPr>
      <w:r>
        <w:rPr>
          <w:rtl/>
          <w:cs/>
          <w:lang w:val="ar_AE" w:bidi="ar_AE"/>
        </w:rPr>
      </w:r>
      <w:r>
        <w:rPr>
          <w:rtl/>
          <w:cs/>
          <w:lang w:val="ar_AE" w:bidi="ar_AE"/>
        </w:rPr>
        <w:t>توقفوا هنا وناقشوا مع فريق الترجمة كيف تسلِّمون في ثقافتكم على شخص تكنُّون له الاحترام. ففي ثقافتكم، ما هي الطرق المختلفة التي يسلِّم بها الأصدقاء بعضهم على بعض؟</w:t>
      </w:r>
    </w:p>
    <w:p>
      <w:pPr>
        <w:bidi/>
      </w:pPr>
      <w:r>
        <w:rPr>
          <w:rtl/>
          <w:cs/>
          <w:lang w:val="ar_AE" w:bidi="ar_AE"/>
        </w:rPr>
      </w:r>
      <w:r>
        <w:rPr>
          <w:rtl/>
          <w:cs/>
          <w:lang w:val="ar_AE" w:bidi="ar_AE"/>
        </w:rPr>
        <w:t>أجاب يسوع يهوذا قائلًا: "يَا صَاحِبُ، لِمَاذَا جِئْتَ؟" أظهر يسوع بهذا أنه كان يعرف تمامًا ما كان على وشك أن يحدث. من المثير للاهتمام أن يسوع دعا يهوذا هنا بالصاحب. والصاحب هو شخص تهتم لأمره وتتكلَّم معه في أمور حياتك. والأصدقاء يعتنون بعضهم ببعض، ويحمون بعضهم البعض. خاطب يسوع يهوذا هنا بأسلوب مهذب، لكنه اختار ألا يستخدم اسمه الفعلي. كذلك، كان يسوع يشير ضمنًا إلى أنه هو نفسه شخص ودود يسهل التعامل معه. ومن المثير للاهتمام أن يسوع استخدم كلمة "صاحب" أو "صديق" فقط مرتين أخريين. وفي كلا هذين الموقفين، كان الشخص الذي خاطبه يسوع قد ارتكب خطأ ما.</w:t>
      </w:r>
    </w:p>
    <w:p>
      <w:pPr>
        <w:bidi/>
      </w:pPr>
      <w:r>
        <w:rPr>
          <w:rtl/>
          <w:cs/>
          <w:lang w:val="ar_AE" w:bidi="ar_AE"/>
        </w:rPr>
      </w:r>
      <w:r>
        <w:rPr>
          <w:rtl/>
          <w:cs/>
          <w:lang w:val="ar_AE" w:bidi="ar_AE"/>
        </w:rPr>
        <w:t>بعد ذلك، الجمع "ألقوا الأيادي" على يسوع أو "أمسكوا به". فقد أمسكوا به فعليًا بأيديهم ليحرصوا على ألا يتمكن من الهرب، وألقوا القبض عليه.</w:t>
      </w:r>
    </w:p>
    <w:p>
      <w:pPr>
        <w:bidi/>
      </w:pPr>
      <w:r>
        <w:rPr>
          <w:rtl/>
          <w:cs/>
          <w:lang w:val="ar_AE" w:bidi="ar_AE"/>
        </w:rPr>
      </w:r>
      <w:r>
        <w:rPr>
          <w:rtl/>
          <w:cs/>
          <w:lang w:val="ar_AE" w:bidi="ar_AE"/>
        </w:rPr>
        <w:t>توقفوا هنا وناقشوا مع فريق الترجمة كيف يمكن أن تصفوا الكيفية التي أُلقي بها القبض على يسوع. فكيف ستحرصون على توضيح أن الجمع أمسكوا بيسوع فعليًا؟</w:t>
      </w:r>
    </w:p>
    <w:p>
      <w:pPr>
        <w:bidi/>
      </w:pPr>
      <w:r>
        <w:rPr>
          <w:rtl/>
          <w:cs/>
          <w:lang w:val="ar_AE" w:bidi="ar_AE"/>
        </w:rPr>
      </w:r>
      <w:r>
        <w:rPr>
          <w:rtl/>
          <w:cs/>
          <w:lang w:val="ar_AE" w:bidi="ar_AE"/>
        </w:rPr>
        <w:t>ثم حاول واحد من تلاميذ يسوع مقاومة عملية القبض عليه، حيث استلَّ هذا التلميذ سيفه أو سكينه من المكان الذي اعتاد أن يخفيه فيه، وقطع أذن أحد الرجال الذين جاؤوا مع الجمع. وكان هذا الرجل عبدًا لرئيس الكهنة. لسنا نَعلَم أي أذن قطعها هذا التلميذ.</w:t>
      </w:r>
    </w:p>
    <w:p>
      <w:pPr>
        <w:bidi/>
      </w:pPr>
      <w:r>
        <w:rPr>
          <w:rtl/>
          <w:cs/>
          <w:lang w:val="ar_AE" w:bidi="ar_AE"/>
        </w:rPr>
      </w:r>
      <w:r>
        <w:rPr>
          <w:rtl/>
          <w:cs/>
          <w:lang w:val="ar_AE" w:bidi="ar_AE"/>
        </w:rPr>
        <w:t>توقفوا هنا وناقشوا مع فريق الترجمة الكيفية التي تُستخدَم بها الأسلحة للحماية في ثقافتكم. ففي منطقتكم، كيف يحمي الناس أصدقاءهم وعائلاتهم من الأشخاص الآخرين الذين قد يرغبون في إيذائهم؟</w:t>
      </w:r>
    </w:p>
    <w:p>
      <w:pPr>
        <w:bidi/>
      </w:pPr>
      <w:r>
        <w:rPr>
          <w:rtl/>
          <w:cs/>
          <w:lang w:val="ar_AE" w:bidi="ar_AE"/>
        </w:rPr>
      </w:r>
      <w:r>
        <w:rPr>
          <w:rtl/>
          <w:cs/>
          <w:lang w:val="ar_AE" w:bidi="ar_AE"/>
        </w:rPr>
        <w:t>وعندئذ، قال يسوع لهذا التلميذ: "رُدَّ سَيْفَكَ إِلَى مَكَانِهِ". أراد يسوع أن يقول لتلميذه إن السيف يجب أن يظل مخفًى في مكان بعيد، ويجب ألا يُستخدَم لإيذاء هذا العبد. ثم قال يسوع لتلاميذه إن الذين يقاتلون باستخدام السيف سيهلكون على يد آخرين ممَّن يقاتلون بالسيوف. فقد أراد يسوع أن يقول إنه من الأفضل أن تتعرض للظلم على أن تستخدم العنف كوسيلة حماية أو كوسيلة لإجراء العدل. يوجد تباين شديد بين الطريقة التي قبل بها يسوع أن يُلقَى القبض عليه، دون استخدام العنف، وبين التلميذ الذي أراد أن يقاتل.</w:t>
      </w:r>
    </w:p>
    <w:p>
      <w:pPr>
        <w:bidi/>
      </w:pPr>
      <w:r>
        <w:rPr>
          <w:rtl/>
          <w:cs/>
          <w:lang w:val="ar_AE" w:bidi="ar_AE"/>
        </w:rPr>
      </w:r>
      <w:r>
        <w:rPr>
          <w:rtl/>
          <w:cs/>
          <w:lang w:val="ar_AE" w:bidi="ar_AE"/>
        </w:rPr>
        <w:t>وذكَّر يسوع جميع الذين أمكنهم أن يسمعوه أن استخدام السيف لم يكن ضروريًا لأن قوة أعظم بكثير كانت تحت إمرة يسوع إذا احتاج إليها. فقد كان بإمكان يسوع أن يطلب من أبيه أن يرسل آلاف الملائكة لحمايته، وكان الله سيرسلهم على الفور. بعض الترجمات تستخدم العبارة "اثني عشر لجئون" من الملائكة، حيث تُشير كلمة لجئون إلى وحدة من الجنود في الجيش الروماني، تتضمن على الأرجح ستة آلاف جنديًا. أراد يسوع أن يقول إنَّ الله يستطيع أن يُرسل عدد أكثر من كافٍ من الملائكة للتغلب على الجمع، لكن لم تكن هذه خطة الله. الملاك هو كائن روحي فائق للطبيعة يحمل رسائل بين الله والبشر. لكن يسوع أراد أن تكمَّل النبوات الموجودة في الأسفار المقدَّسة اليهودية، وأن يتمِّم الله مشيئته.</w:t>
      </w:r>
    </w:p>
    <w:p>
      <w:pPr>
        <w:bidi/>
      </w:pPr>
      <w:r>
        <w:rPr>
          <w:rtl/>
          <w:cs/>
          <w:lang w:val="ar_AE" w:bidi="ar_AE"/>
        </w:rPr>
      </w:r>
      <w:r>
        <w:rPr>
          <w:rtl/>
          <w:cs/>
          <w:lang w:val="ar_AE" w:bidi="ar_AE"/>
        </w:rPr>
        <w:t>بعد ذلك، أو في تلك الساعة، قَالَ يَسُوعُ لِلْجُمُوعِ: "هل أنا رجل خطير ومثير للشغب حتى إنكم تحتاجون إلى السيوف والعصي لتلقوا القبض عليَّ؟ لماذا لم تلقوا القبض عليَّ في الهيكل؟ فقد كنتُ معكم في الهيكل كلَّ يوم أعلِّم". لم يكن يسوع ينتظر إجابة على هذا السؤال، لكنه كان يسلط الضوء على حقيقة أنهم كانوا يستطيعون إلقاء القبض عليه علانية كلَّ يوم، لكنهم اضطروا إلى المجيء في الليل. فقد تعامل هؤلاء الرجال مع يسوع كما لو كان مجرمًا خطيرًا، مع أنه كان يُعلِّم بسلام في الهيكل مدة لا تقل عن أسبوعين.</w:t>
      </w:r>
    </w:p>
    <w:p>
      <w:pPr>
        <w:bidi/>
      </w:pPr>
      <w:r>
        <w:rPr>
          <w:rtl/>
          <w:cs/>
          <w:lang w:val="ar_AE" w:bidi="ar_AE"/>
        </w:rPr>
      </w:r>
      <w:r>
        <w:rPr>
          <w:rtl/>
          <w:cs/>
          <w:lang w:val="ar_AE" w:bidi="ar_AE"/>
        </w:rPr>
        <w:t>توقفوا هنا وناقشوا مع فريق الترجمة ما كان يسوع يقصده بطرح هذه الأسئلة.</w:t>
      </w:r>
    </w:p>
    <w:p>
      <w:pPr>
        <w:bidi/>
      </w:pPr>
      <w:r>
        <w:rPr>
          <w:rtl/>
          <w:cs/>
          <w:lang w:val="ar_AE" w:bidi="ar_AE"/>
        </w:rPr>
      </w:r>
      <w:r>
        <w:rPr>
          <w:rtl/>
          <w:cs/>
          <w:lang w:val="ar_AE" w:bidi="ar_AE"/>
        </w:rPr>
        <w:t>بعد ذلك، ذكَّرهم يسوع بأن هذا كان يحدث لِكَيْ تُكَمَّلَ كُتُبُ ٱلْأَنْبِيَاءِ كما هو مدوَّن في الكتب المقدسة. فقد سلَّط يسوع الضوء على تحكُّم الله في الأحداث، وعلى أن هذا لم يكن يحدث بمحض الصدفة. وسنرى في المقاطع الكثيرة التالية أن الأحداث ستقع بالطريقة التي تنبأ بها الأنبياء منذ سنين كثيرة.</w:t>
      </w:r>
    </w:p>
    <w:p>
      <w:pPr>
        <w:bidi/>
      </w:pPr>
      <w:r>
        <w:rPr>
          <w:rtl/>
          <w:cs/>
          <w:lang w:val="ar_AE" w:bidi="ar_AE"/>
        </w:rPr>
      </w:r>
      <w:r>
        <w:rPr>
          <w:rtl/>
          <w:cs/>
          <w:lang w:val="ar_AE" w:bidi="ar_AE"/>
        </w:rPr>
        <w:t>وعندئذ، ترك التلاميذ جميعهم يسوع وهربوا.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يتحدث الرب يسوع مع 3 من تلاميذه في بستان زيتون يُدعى جثسيماني. ثم يصل يهوذا ومعه جمعًا حاملين سيوفًا وعصي إلى البستان. ويذهب يهوذا إلى يسوع ويحييه داعيًا إياه سيدي، ويقبِّله. </w:t>
      </w:r>
    </w:p>
    <w:p>
      <w:pPr>
        <w:bidi/>
      </w:pPr>
      <w:r>
        <w:rPr>
          <w:rtl/>
          <w:cs/>
          <w:lang w:val="ar_AE" w:bidi="ar_AE"/>
        </w:rPr>
      </w:r>
      <w:r>
        <w:rPr>
          <w:b/>
          <w:rtl/>
          <w:cs/>
          <w:lang w:val="ar_AE" w:bidi="ar_AE"/>
        </w:rPr>
        <w:t>المشهد الثاني:</w:t>
      </w:r>
      <w:r>
        <w:rPr>
          <w:rtl/>
          <w:cs/>
          <w:lang w:val="ar_AE" w:bidi="ar_AE"/>
        </w:rPr>
        <w:t xml:space="preserve"> يجيب يسوع: "يا صاحب، افعل ما قد جئت من أجل فعله". فيمسك الجمع بيسوع. فيسحب واحد من التلاميذ سيفًا ويقطع أذن عبد رئيس الكهنة. فيأمر يسوع التلميذ أن يضع سيفه. ويقول إن الذين يعيشون بالسيف سيموتون بالسيف. ثم يقول يسوع: "ألا تعلمون، يمكنني أن أطلب من أبي آلاف الملائكة لحمايتنا، فيرسلهم على الفور؟" ثم يكمِل قائلًا إنه يجب أن تُكمَل الكتب. </w:t>
      </w:r>
    </w:p>
    <w:p>
      <w:pPr>
        <w:bidi/>
      </w:pPr>
      <w:r>
        <w:rPr>
          <w:rtl/>
          <w:cs/>
          <w:lang w:val="ar_AE" w:bidi="ar_AE"/>
        </w:rPr>
      </w:r>
      <w:r>
        <w:rPr>
          <w:b/>
          <w:rtl/>
          <w:cs/>
          <w:lang w:val="ar_AE" w:bidi="ar_AE"/>
        </w:rPr>
        <w:t>المشهد الثالث:</w:t>
      </w:r>
      <w:r>
        <w:rPr>
          <w:rtl/>
          <w:cs/>
          <w:lang w:val="ar_AE" w:bidi="ar_AE"/>
        </w:rPr>
        <w:t xml:space="preserve"> يتحدث يسوع إلى الجمع ويسألهم لماذا ألقوا القبض عليه كما لو كان متمردًا، بينما كان يُعلِّم كل يوم في الهيكل. وهو يقول إن هذا يحدث حتى تُكمَل كلمات الأنبياء في الكتب. </w:t>
      </w:r>
    </w:p>
    <w:p>
      <w:pPr>
        <w:bidi/>
      </w:pPr>
      <w:r>
        <w:rPr>
          <w:rtl/>
          <w:cs/>
          <w:lang w:val="ar_AE" w:bidi="ar_AE"/>
        </w:rPr>
      </w:r>
      <w:r>
        <w:rPr>
          <w:b/>
          <w:rtl/>
          <w:cs/>
          <w:lang w:val="ar_AE" w:bidi="ar_AE"/>
        </w:rPr>
        <w:t>المشهد الرابع:</w:t>
      </w:r>
      <w:r>
        <w:rPr>
          <w:rtl/>
          <w:cs/>
          <w:lang w:val="ar_AE" w:bidi="ar_AE"/>
        </w:rPr>
        <w:t xml:space="preserve"> يهرب جميع التلاميذ.</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التلميذ الذي استل سيفه ليقطع أذن الرجل</w:t>
      </w:r>
    </w:p>
    <w:p>
      <w:pPr>
        <w:pStyle w:val="ListBullet"/>
        <w:bidi/>
        <w:spacing w:line="240" w:lineRule="auto"/>
        <w:ind w:left="720"/>
      </w:pPr>
      <w:r>
        <w:rPr>
          <w:rtl/>
          <w:cs/>
          <w:lang w:val="ar_AE" w:bidi="ar_AE"/>
        </w:rPr>
      </w:r>
      <w:r>
        <w:rPr>
          <w:rtl/>
          <w:cs/>
          <w:lang w:val="ar_AE" w:bidi="ar_AE"/>
        </w:rPr>
        <w:t>عبد رئيس الكهنة الذي قُطعت أذنه</w:t>
      </w:r>
    </w:p>
    <w:p>
      <w:pPr>
        <w:pStyle w:val="ListBullet"/>
        <w:bidi/>
        <w:spacing w:line="240" w:lineRule="auto"/>
        <w:ind w:left="720"/>
      </w:pPr>
      <w:r>
        <w:rPr>
          <w:rtl/>
          <w:cs/>
          <w:lang w:val="ar_AE" w:bidi="ar_AE"/>
        </w:rPr>
      </w:r>
      <w:r>
        <w:rPr>
          <w:rtl/>
          <w:cs/>
          <w:lang w:val="ar_AE" w:bidi="ar_AE"/>
        </w:rPr>
        <w:t>القادة الدينيون وشيوخ اليهود الذين أرسلوا الجمع</w:t>
      </w:r>
    </w:p>
    <w:p>
      <w:pPr>
        <w:pStyle w:val="ListBullet"/>
        <w:bidi/>
        <w:spacing w:line="240" w:lineRule="auto"/>
        <w:ind w:left="720"/>
      </w:pPr>
      <w:r>
        <w:rPr>
          <w:rtl/>
          <w:cs/>
          <w:lang w:val="ar_AE" w:bidi="ar_AE"/>
        </w:rPr>
      </w:r>
      <w:r>
        <w:rPr>
          <w:rtl/>
          <w:cs/>
          <w:lang w:val="ar_AE" w:bidi="ar_AE"/>
        </w:rPr>
        <w:t>الجمع</w:t>
      </w:r>
    </w:p>
    <w:p>
      <w:pPr>
        <w:bidi/>
      </w:pPr>
      <w:r>
        <w:rPr>
          <w:rtl/>
          <w:cs/>
          <w:lang w:val="ar_AE" w:bidi="ar_AE"/>
        </w:rPr>
      </w:r>
      <w:r>
        <w:rPr>
          <w:rtl/>
          <w:cs/>
          <w:lang w:val="ar_AE" w:bidi="ar_AE"/>
        </w:rPr>
        <w:t xml:space="preserve"> 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فيها. </w:t>
      </w:r>
    </w:p>
    <w:p>
      <w:pPr>
        <w:bidi/>
      </w:pPr>
      <w:r>
        <w:rPr>
          <w:rtl/>
          <w:cs/>
          <w:lang w:val="ar_AE" w:bidi="ar_AE"/>
        </w:rPr>
      </w:r>
      <w:r>
        <w:rPr>
          <w:rtl/>
          <w:cs/>
          <w:lang w:val="ar_AE" w:bidi="ar_AE"/>
        </w:rPr>
        <w:t>تذكروا أنه قبل أن تحدث هذه القصة، كان يهوذا قد ترك يسوع والأحد عشر تلميذًا الآخرين ليقابل القادة الدينيين ليرشدهم إلى حيث سيكون يسوع. ونحن لا نعرف بالضبط متى غادر يهوذا. فقد كان ذلك في مرحلة ما خلال الوجبة المسائية للاحتفال بالعيد، أو بعدها بفترة وجيزة. يتفق يهوذا مع القادة الدينيين أنه سيصحبهم إلى المكان الذي يكون فيه يسوع، ويُظهر لهم من هو يسوع من خلال تحيته بقبلة.</w:t>
      </w:r>
    </w:p>
    <w:p>
      <w:pPr>
        <w:bidi/>
      </w:pPr>
      <w:r>
        <w:rPr>
          <w:rtl/>
          <w:cs/>
          <w:lang w:val="ar_AE" w:bidi="ar_AE"/>
        </w:rPr>
      </w:r>
      <w:r>
        <w:rPr>
          <w:rtl/>
          <w:cs/>
          <w:lang w:val="ar_AE" w:bidi="ar_AE"/>
        </w:rPr>
        <w:t>لكن هذا المقطع يبدأ عندما أيقظ يسوع تلاميذه الثلاثة مرة أخرى وأخبرهم أن يقوموا لأن مُسلِّمه هنا. فيخبرهم يسوع أنه يعلم أن يهوذا قد اقترب وأنه سيتم القبض عليه. هذه القصة تحدث في بستان زيتون يُدعى جثسيماني، على جبل الزيتون.</w:t>
      </w:r>
    </w:p>
    <w:p>
      <w:pPr>
        <w:bidi/>
      </w:pPr>
      <w:r>
        <w:rPr>
          <w:rtl/>
          <w:cs/>
          <w:lang w:val="ar_AE" w:bidi="ar_AE"/>
        </w:rPr>
      </w:r>
      <w:r>
        <w:rPr>
          <w:rtl/>
          <w:cs/>
          <w:lang w:val="ar_AE" w:bidi="ar_AE"/>
        </w:rPr>
        <w:t>تبدأ هذه القصة في الليل. فيأتي يهوذا مع جمع كثير، الذين أرسلهم القادة الدينيون وشيوخ اليهود، إلى بستان الزيتون، حاملين سيوفًا (أو سكاكين طويلة) وعصي. نحن لا نعرف عدد الرجال في الجمع، لكن متّى يذكّرنا أنه كان "جمعًا كبيرًا".</w:t>
      </w:r>
    </w:p>
    <w:p>
      <w:pPr>
        <w:bidi/>
      </w:pPr>
      <w:r>
        <w:rPr>
          <w:rtl/>
          <w:cs/>
          <w:lang w:val="ar_AE" w:bidi="ar_AE"/>
        </w:rPr>
      </w:r>
      <w:r>
        <w:rPr>
          <w:rtl/>
          <w:cs/>
          <w:lang w:val="ar_AE" w:bidi="ar_AE"/>
        </w:rPr>
        <w:t>فيتقدم يهوذا مباشرة إلى يسوع. ويدعوه "سيدي"، ويحييه بقبلة. فيعرف الجمع الآن من الذي يجب أن يقبضوا عليه. يقول يسوع ليهوذا: "يا صاحب، افعل ما عليك فعله". إن يسوع كان يخبر يهوذا أن يذهب ويفعل ما قرر أن يفعله، أي أن يسلمه. بعض الترجمات تذكُر أن يسوع سأله: "لماذا أنت هنا؟" وهذا سؤال لا يتطلب إجابة، لأن كل من يسوع ويهوذا يعرفان سبب وجوده هناك. النقطة المهمة هنا هي أن يسوع كان هو المتحكِّم في الموقف، وسمح ليهوذا أن يسلِّمه. حينئذ يتقدم الجمع ويلقوا الأيدي علي يسوع ليقبضوا عليه. وهذا يعني أن يسوع لا يستطيع أن يهرب.</w:t>
      </w:r>
    </w:p>
    <w:p>
      <w:pPr>
        <w:bidi/>
      </w:pPr>
      <w:r>
        <w:rPr>
          <w:rtl/>
          <w:cs/>
          <w:lang w:val="ar_AE" w:bidi="ar_AE"/>
        </w:rPr>
      </w:r>
      <w:r>
        <w:rPr>
          <w:rtl/>
          <w:cs/>
          <w:lang w:val="ar_AE" w:bidi="ar_AE"/>
        </w:rPr>
        <w:t>ثم يستل واحد من التلاميذ سيفه أو سكينه الطويل ويضرب عبد رئيس الكهنة ويقطع أذنه. في هذا المقطع، لا يتم إخبارنا أي أذن هي التي قطعها. لكن إذا احتجتم أن تقولوا أي أذن هي التي قطعت، فيمكنكم أن تقولوا الأذن اليمنى. ونحن نعرف هذا من مقاطع أخرى من النصوص المُقدّسة.</w:t>
      </w:r>
    </w:p>
    <w:p>
      <w:pPr>
        <w:bidi/>
      </w:pPr>
      <w:r>
        <w:rPr>
          <w:rtl/>
          <w:cs/>
          <w:lang w:val="ar_AE" w:bidi="ar_AE"/>
        </w:rPr>
      </w:r>
      <w:r>
        <w:rPr>
          <w:rtl/>
          <w:cs/>
          <w:lang w:val="ar_AE" w:bidi="ar_AE"/>
        </w:rPr>
        <w:t xml:space="preserve">فيأمر يسوع التلميذ أن يضع سيفه. وهذا يعني أن يضعها تحت رداءه، أو أن يضعها مرة أخرى في الغطاء الواقي الذي يجب أن يكون داخله. ويقول يسوع: "الذين يعيشون بالسيف، سيموتون أيضًا بالسيف". من المهم أن نتذكر أن يسوع كان يخبر تلاميذه أن استخدام العنف في موقف ما، لا يؤدي إلا لمزيد من استخدام العنف. فيختار يسوع أن يُظلَم ويموت، بدلًا من أن يُقاوِم. "ألا تعلمون أنه يمكنني أن أطلب من أبي آلاف الملائكة لحمايتنا، فيرسلهم على الفور؟" فهو يقول إن لديه خيارات كي يقاوم القبض عليه، لكنه يريد أن يُكمِل خطة الله. ويواصل يسوع: "لكن إذا فعلت ذلك، كيف ستتم الكتب التي تصف ما يجب أن يحدث الآن؟" وهذا سؤال لا يتطلب إجابة. فهو يخبرهم أنه يعرف كل ما كان على وشك أن يحدث، وهو يقبله ويختار أن يجتازه كله. </w:t>
      </w:r>
    </w:p>
    <w:p>
      <w:pPr>
        <w:bidi/>
      </w:pPr>
      <w:r>
        <w:rPr>
          <w:rtl/>
          <w:cs/>
          <w:lang w:val="ar_AE" w:bidi="ar_AE"/>
        </w:rPr>
      </w:r>
      <w:r>
        <w:rPr>
          <w:rtl/>
          <w:cs/>
          <w:lang w:val="ar_AE" w:bidi="ar_AE"/>
        </w:rPr>
        <w:t>ثم يتحدث يسوع إلى الجمع. فيسألهم يسوع: "هل أنا متمرد خطير، حتى أنكم تأتون بسيوف وعصي لتقبضوا علي؟ لماذا لم تقبضوا عليَّ في الهيكل؟ إذ كنت هناك أعلِّم كل يوم". لم يكن يسوع يتوقع أن يجيبوا على سؤاله. فهو كان يخبرهم أنهم لم يكونوا بحاجة إلى أن يأتوا بالأسلحة ليقبضوا عليه لأنه ليس خطيرًا. ويشير يسوع إلى أنهم كانوا يستطيعون القبض عليه في أي يوم عندما كان يُعلِّم بسلام في الهيكل. كما يُظهر أنهم كانوا يريدون أن يقبضوا عليه في الخفاء. ويواصل يسوع كلامه. وهو يقول إن هذا يحدث حتى تُكمَل كلمات الأنبياء كما هو مكتوب في الكتب.</w:t>
      </w:r>
    </w:p>
    <w:p>
      <w:pPr>
        <w:bidi/>
      </w:pPr>
      <w:r>
        <w:rPr>
          <w:rtl/>
          <w:cs/>
          <w:lang w:val="ar_AE" w:bidi="ar_AE"/>
        </w:rPr>
      </w:r>
      <w:r>
        <w:rPr>
          <w:rtl/>
          <w:cs/>
          <w:lang w:val="ar_AE" w:bidi="ar_AE"/>
        </w:rPr>
        <w:t>توقّفوا وناقشوا كفريق كيف ستقولون: "هل أنا متمرد خطير، حتى أنكم بحاجة أن تقبضوا عليّ بسيوف وعصي؟" وذلك حتى يفهم أي شخص يسمع القصة معنى ما يقوله يسوع.</w:t>
      </w:r>
    </w:p>
    <w:p>
      <w:pPr>
        <w:bidi/>
      </w:pPr>
      <w:r>
        <w:rPr>
          <w:rtl/>
          <w:cs/>
          <w:lang w:val="ar_AE" w:bidi="ar_AE"/>
        </w:rPr>
      </w:r>
      <w:r>
        <w:rPr>
          <w:rtl/>
          <w:cs/>
          <w:lang w:val="ar_AE" w:bidi="ar_AE"/>
        </w:rPr>
        <w:t>وفي تلك اللحظة، تركه كل التلاميذ وهربوا.</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التلاميذ</w:t>
      </w:r>
    </w:p>
    <w:p>
      <w:pPr>
        <w:pStyle w:val="ListBullet"/>
        <w:bidi/>
        <w:spacing w:line="240" w:lineRule="auto"/>
        <w:ind w:left="720"/>
      </w:pPr>
      <w:r>
        <w:rPr>
          <w:rtl/>
          <w:cs/>
          <w:lang w:val="ar_AE" w:bidi="ar_AE"/>
        </w:rPr>
      </w:r>
      <w:r>
        <w:rPr>
          <w:rtl/>
          <w:cs/>
          <w:lang w:val="ar_AE" w:bidi="ar_AE"/>
        </w:rPr>
        <w:t>التلميذ الذي استل سيفه ليقطع أذن الرجل</w:t>
      </w:r>
    </w:p>
    <w:p>
      <w:pPr>
        <w:pStyle w:val="ListBullet"/>
        <w:bidi/>
        <w:spacing w:line="240" w:lineRule="auto"/>
        <w:ind w:left="720"/>
      </w:pPr>
      <w:r>
        <w:rPr>
          <w:rtl/>
          <w:cs/>
          <w:lang w:val="ar_AE" w:bidi="ar_AE"/>
        </w:rPr>
      </w:r>
      <w:r>
        <w:rPr>
          <w:rtl/>
          <w:cs/>
          <w:lang w:val="ar_AE" w:bidi="ar_AE"/>
        </w:rPr>
        <w:t>عبد رئيس الكهنة الذي قُطعت أذنه</w:t>
      </w:r>
    </w:p>
    <w:p>
      <w:pPr>
        <w:pStyle w:val="ListBullet"/>
        <w:bidi/>
        <w:spacing w:line="240" w:lineRule="auto"/>
        <w:ind w:left="720"/>
      </w:pPr>
      <w:r>
        <w:rPr>
          <w:rtl/>
          <w:cs/>
          <w:lang w:val="ar_AE" w:bidi="ar_AE"/>
        </w:rPr>
      </w:r>
      <w:r>
        <w:rPr>
          <w:rtl/>
          <w:cs/>
          <w:lang w:val="ar_AE" w:bidi="ar_AE"/>
        </w:rPr>
        <w:t>القادة الدينيون وشيوخ اليهود الذين أرسلوا الجمع</w:t>
      </w:r>
    </w:p>
    <w:p>
      <w:pPr>
        <w:pStyle w:val="ListBullet"/>
        <w:bidi/>
        <w:spacing w:line="240" w:lineRule="auto"/>
        <w:ind w:left="720"/>
      </w:pPr>
      <w:r>
        <w:rPr>
          <w:rtl/>
          <w:cs/>
          <w:lang w:val="ar_AE" w:bidi="ar_AE"/>
        </w:rPr>
      </w:r>
      <w:r>
        <w:rPr>
          <w:rtl/>
          <w:cs/>
          <w:lang w:val="ar_AE" w:bidi="ar_AE"/>
        </w:rPr>
        <w:t>الجمع</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بعض أجزاء القصة.</w:t>
      </w:r>
    </w:p>
    <w:p>
      <w:pPr>
        <w:bidi/>
      </w:pPr>
      <w:r>
        <w:rPr>
          <w:rtl/>
          <w:cs/>
          <w:lang w:val="ar_AE" w:bidi="ar_AE"/>
        </w:rPr>
      </w:r>
      <w:r>
        <w:rPr>
          <w:rtl/>
          <w:cs/>
          <w:lang w:val="ar_AE" w:bidi="ar_AE"/>
        </w:rPr>
        <w:t>قبل أن تبدأ هذه القصة، يذهب يهوذا إلى القادة الدينيين ويعرض عليهم أن يدلَّهم على المكان الذي سيكون فيه يسوع تلك الليلة. ويُخبرهم أن الرجل الذي سيُقبِّله هو يسوع. فيُرسل القادة الدينيون جمعًا مسلحًا بالسيوف والعصيِّ للقبض على يسوع، ويقودهم يهوذا إلى بستان الزيتون على جبل الزيتون. يحدث كل هذا قبل بداية القصة، ويمكنكم تمثيل هذا المشهد المبدئي لمساعدة الفريق على تذكُّر ما جرى قبل الأحداث الرئيسية.</w:t>
      </w:r>
    </w:p>
    <w:p>
      <w:pPr>
        <w:bidi/>
      </w:pPr>
      <w:r>
        <w:rPr>
          <w:rtl/>
          <w:cs/>
          <w:lang w:val="ar_AE" w:bidi="ar_AE"/>
        </w:rPr>
      </w:r>
      <w:r>
        <w:rPr>
          <w:rtl/>
          <w:cs/>
          <w:lang w:val="ar_AE" w:bidi="ar_AE"/>
        </w:rPr>
        <w:t>تبدأ القصة بينما يتحدث يسوع إلى ثلاثةٍ من تلاميذه. ثم يصل الجمع إلى البستان، بستان جثسيماني، وهم يحملون سيوفًا وعصيًّا. ويتقدَّم يهوذا، الذي هو أحد تلاميذ يسوع، إليه، ويُسلِّم عليه قائلًا: "«السَّلامُ يا سيِّدي!» وقَبَّلهُ".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واسألوا الممثل الذي يؤدي دور يسوع: "كيف تشعر الآن؟" قد تسمعون عبارات مثل: </w:t>
      </w:r>
    </w:p>
    <w:p>
      <w:pPr>
        <w:pStyle w:val="ListBullet"/>
        <w:bidi/>
        <w:spacing w:line="240" w:lineRule="auto"/>
        <w:ind w:left="720"/>
      </w:pPr>
      <w:r>
        <w:rPr>
          <w:rtl/>
          <w:cs/>
          <w:lang w:val="ar_AE" w:bidi="ar_AE"/>
        </w:rPr>
      </w:r>
      <w:r>
        <w:rPr>
          <w:rtl/>
          <w:cs/>
          <w:lang w:val="ar_AE" w:bidi="ar_AE"/>
        </w:rPr>
        <w:t xml:space="preserve">واسألوا الممثل الذي يؤدي دور يهوذا: "كيف تشعر الآن؟"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يقول يسوع ليهوذا: "يا صاحب، افعل ما عليك فعله". فيمسك الجمع بيسوع. لكن أحد التلاميذ يستل سيفًا أو خنجرًا طويلًا ويقطع أذن رجل من الجمع، وهو عبد رئيس الكهنة. فيقول يسوع لتلميذه أن يُغمد سيفه. ثم يقول: "أتَظُنُّ أنّي لا أستَطيعُ الآنَ أنْ أطلُبَ إلَى أبي فيُقَدِّمَ لي أكثَرَ مِنِ اثنَيْ عشَرَ جَيشًا مِنَ المَلائكَةِ؟ فكيفَ تُكَمَّلُ الكُتُبُ: أنَّهُ هكذا يَنبَغي أنْ يكونَ؟"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واسألوا الممثل الذي يؤدي دور يسوع: "كيف تشعر الآن؟" قد تسمعون عبارات مثل: </w:t>
      </w:r>
    </w:p>
    <w:p>
      <w:pPr>
        <w:pStyle w:val="ListBullet"/>
        <w:bidi/>
        <w:spacing w:line="240" w:lineRule="auto"/>
        <w:ind w:left="720"/>
      </w:pPr>
      <w:r>
        <w:rPr>
          <w:rtl/>
          <w:cs/>
          <w:lang w:val="ar_AE" w:bidi="ar_AE"/>
        </w:rPr>
      </w:r>
      <w:r>
        <w:rPr>
          <w:rtl/>
          <w:cs/>
          <w:lang w:val="ar_AE" w:bidi="ar_AE"/>
        </w:rPr>
        <w:t xml:space="preserve">واسألوا التلاميذ عمّا يشعرون به في هذه اللحظة.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يسأل يسوع الجمع الذي جاء ليقبض عليه: "كأنَّهُ علَى لصٍّ خرجتُمْ بسُيوفٍ وعِصيٍّ لتأخُذوني! كُلَّ يومٍ كُنتُ أجلِسُ معكُمْ أُعَلِّمُ في الهَيكلِ ولَمْ تُمسِكوني. وأمّا هذا كُلُّهُ فقد كانَ لكَيْ تُكَمَّلَ كُتُبُ الأنبياءِ".</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الجمع عمّا يشعرون به الآن. قد يقول بعضهم: "هذا الرجل لا يتصرف كالمجرمين"، أو "إنه لا يبدو كالثائرين"، أو "ماذا يعني حين يتحدث عن الكُتُب؟"، أو "أنا غير متأكد إن كان ما أفعله صوابًا، لكن لدي أوامر".</w:t>
      </w:r>
    </w:p>
    <w:p>
      <w:pPr>
        <w:pStyle w:val="ListBullet"/>
        <w:bidi/>
        <w:spacing w:line="240" w:lineRule="auto"/>
        <w:ind w:left="720"/>
      </w:pPr>
      <w:r>
        <w:rPr>
          <w:rtl/>
          <w:cs/>
          <w:lang w:val="ar_AE" w:bidi="ar_AE"/>
        </w:rPr>
      </w:r>
      <w:r>
        <w:rPr>
          <w:rtl/>
          <w:cs/>
          <w:lang w:val="ar_AE" w:bidi="ar_AE"/>
        </w:rPr>
        <w:t>واسألوا الممثل الذي يؤدي دور يسوع: "كيف تشعر الآن؟" قد يقول: "أنا حزين لأنني سأُفارِق أبي"، أو "يا ليتهم أدركوا أن مملكتي ليست لإسقاط السلطات بل لقيادة الناس إلى الله"، أو "هؤلاء لا يعلمون ما يفعلون، ومع ذلك ما زلت أحبهم".</w:t>
      </w:r>
    </w:p>
    <w:p>
      <w:pPr>
        <w:bidi/>
      </w:pPr>
      <w:r>
        <w:rPr>
          <w:rtl/>
          <w:cs/>
          <w:lang w:val="ar_AE" w:bidi="ar_AE"/>
        </w:rPr>
      </w:r>
      <w:r>
        <w:rPr>
          <w:rtl/>
          <w:cs/>
          <w:lang w:val="ar_AE" w:bidi="ar_AE"/>
        </w:rPr>
        <w:t>ثم يهرب التلاميذ جميعًا ويتركون يسوع وحده.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تستمر القصة قاصدًا بعد القصة السابقة. يتحدث يسوع إلى ثلاثة من تلاميذه في بستان الزيتون الذي يُدعى جثسيماني. يهوذا، أحد الإثني عشر </w:t>
      </w:r>
      <w:r>
        <w:rPr>
          <w:b/>
          <w:rtl/>
          <w:cs/>
          <w:lang w:val="ar_AE" w:bidi="ar_AE"/>
        </w:rPr>
        <w:t>تلميذًا</w:t>
      </w:r>
      <w:r>
        <w:rPr>
          <w:rtl/>
          <w:cs/>
          <w:lang w:val="ar_AE" w:bidi="ar_AE"/>
        </w:rPr>
        <w:t xml:space="preserve">، جاء إلى البستان ومعه </w:t>
      </w:r>
      <w:r>
        <w:rPr>
          <w:b/>
          <w:rtl/>
          <w:cs/>
          <w:lang w:val="ar_AE" w:bidi="ar_AE"/>
        </w:rPr>
        <w:t>جمْع غفير</w:t>
      </w:r>
      <w:r>
        <w:rPr>
          <w:rtl/>
          <w:cs/>
          <w:lang w:val="ar_AE" w:bidi="ar_AE"/>
        </w:rPr>
        <w:t xml:space="preserve"> من الرجال.</w:t>
      </w:r>
    </w:p>
    <w:p>
      <w:pPr>
        <w:bidi/>
      </w:pPr>
      <w:r>
        <w:rPr>
          <w:rtl/>
          <w:cs/>
          <w:lang w:val="ar_AE" w:bidi="ar_AE"/>
        </w:rPr>
      </w:r>
      <w:r>
        <w:rPr>
          <w:rtl/>
          <w:cs/>
          <w:lang w:val="ar_AE" w:bidi="ar_AE"/>
        </w:rPr>
        <w:t xml:space="preserve">تقول اللغة الأصلية فقط: "يهوذا أحد الإثني عشر"، لكن نعلم أن كلمة "اثني عشر" تُشير إلى التلاميذ، لذلك فإن العديد من الترجمات تضم كلمة "تلاميذ" لتوضيح القصة. ترجِم الكلمة </w:t>
      </w:r>
      <w:r>
        <w:rPr>
          <w:b/>
          <w:rtl/>
          <w:cs/>
          <w:lang w:val="ar_AE" w:bidi="ar_AE"/>
        </w:rPr>
        <w:t>تلاميذ</w:t>
      </w:r>
      <w:r>
        <w:rPr>
          <w:rtl/>
          <w:cs/>
          <w:lang w:val="ar_AE" w:bidi="ar_AE"/>
        </w:rPr>
        <w:t xml:space="preserve"> بالطريقة عينها كما فعلت في المقاطع السابقة. ستجد مصطلح </w:t>
      </w:r>
      <w:r>
        <w:rPr>
          <w:b/>
          <w:rtl/>
          <w:cs/>
          <w:lang w:val="ar_AE" w:bidi="ar_AE"/>
        </w:rPr>
        <w:t>تلاميذ</w:t>
      </w:r>
      <w:r>
        <w:rPr>
          <w:rtl/>
          <w:cs/>
          <w:lang w:val="ar_AE" w:bidi="ar_AE"/>
        </w:rPr>
        <w:t xml:space="preserve"> في "قاموس الكلمات الرئيسية".</w:t>
      </w:r>
    </w:p>
    <w:p>
      <w:pPr>
        <w:bidi/>
      </w:pPr>
      <w:r>
        <w:rPr>
          <w:rtl/>
          <w:cs/>
          <w:lang w:val="ar_AE" w:bidi="ar_AE"/>
        </w:rPr>
      </w:r>
      <w:r>
        <w:rPr>
          <w:rtl/>
          <w:cs/>
          <w:lang w:val="ar_AE" w:bidi="ar_AE"/>
        </w:rPr>
        <w:t xml:space="preserve">تعبير </w:t>
      </w:r>
      <w:r>
        <w:rPr>
          <w:b/>
          <w:rtl/>
          <w:cs/>
          <w:lang w:val="ar_AE" w:bidi="ar_AE"/>
        </w:rPr>
        <w:t>جمع غفير</w:t>
      </w:r>
      <w:r>
        <w:rPr>
          <w:rtl/>
          <w:cs/>
          <w:lang w:val="ar_AE" w:bidi="ar_AE"/>
        </w:rPr>
        <w:t xml:space="preserve"> يقترح عددًا من الناس الذين اجتمعوا معًا. ولعل السبب هو الرغبة في وجود ما يكفي من الرجال ليقبضوا على يسوع بالقوة إذا لزم الأمر. كان الجمع يخططون لإثارة الاضطرابات، إذ لم يكونوا مجموعة من الرجال المُسالمة. </w:t>
      </w:r>
    </w:p>
    <w:p>
      <w:pPr>
        <w:bidi/>
      </w:pPr>
      <w:r>
        <w:rPr>
          <w:rtl/>
          <w:cs/>
          <w:lang w:val="ar_AE" w:bidi="ar_AE"/>
        </w:rPr>
      </w:r>
      <w:r>
        <w:rPr>
          <w:rtl/>
          <w:cs/>
          <w:lang w:val="ar_AE" w:bidi="ar_AE"/>
        </w:rPr>
        <w:t xml:space="preserve">كان الرجال يحملون </w:t>
      </w:r>
      <w:r>
        <w:rPr>
          <w:b/>
          <w:rtl/>
          <w:cs/>
          <w:lang w:val="ar_AE" w:bidi="ar_AE"/>
        </w:rPr>
        <w:t>سيوفًا</w:t>
      </w:r>
      <w:r>
        <w:rPr>
          <w:rtl/>
          <w:cs/>
          <w:lang w:val="ar_AE" w:bidi="ar_AE"/>
        </w:rPr>
        <w:t xml:space="preserve"> و</w:t>
      </w:r>
      <w:r>
        <w:rPr>
          <w:b/>
          <w:rtl/>
          <w:cs/>
          <w:lang w:val="ar_AE" w:bidi="ar_AE"/>
        </w:rPr>
        <w:t>عِصِيّ</w:t>
      </w:r>
      <w:r>
        <w:rPr>
          <w:rtl/>
          <w:cs/>
          <w:lang w:val="ar_AE" w:bidi="ar_AE"/>
        </w:rPr>
        <w:t xml:space="preserve">. </w:t>
      </w:r>
      <w:r>
        <w:rPr>
          <w:b/>
          <w:rtl/>
          <w:cs/>
          <w:lang w:val="ar_AE" w:bidi="ar_AE"/>
        </w:rPr>
        <w:t>السيف</w:t>
      </w:r>
      <w:r>
        <w:rPr>
          <w:rtl/>
          <w:cs/>
          <w:lang w:val="ar_AE" w:bidi="ar_AE"/>
        </w:rPr>
        <w:t xml:space="preserve"> يُشبه السكين الطويل. وكان من المفترض أن يُستخدم في القتال، وليس لقطع الطعام. كان الرجال يحملون السِّكين في مكان مُغطَّى، رُبما تحت ثيابهم الخارجية، أو </w:t>
      </w:r>
      <w:r>
        <w:rPr>
          <w:b/>
          <w:rtl/>
          <w:cs/>
          <w:lang w:val="ar_AE" w:bidi="ar_AE"/>
        </w:rPr>
        <w:t>ردائهم</w:t>
      </w:r>
      <w:r>
        <w:rPr>
          <w:rtl/>
          <w:cs/>
          <w:lang w:val="ar_AE" w:bidi="ar_AE"/>
        </w:rPr>
        <w:t xml:space="preserve">. ويمكنك العثور على كلمة </w:t>
      </w:r>
      <w:r>
        <w:rPr>
          <w:b/>
          <w:rtl/>
          <w:cs/>
          <w:lang w:val="ar_AE" w:bidi="ar_AE"/>
        </w:rPr>
        <w:t>رداء</w:t>
      </w:r>
      <w:r>
        <w:rPr>
          <w:rtl/>
          <w:cs/>
          <w:lang w:val="ar_AE" w:bidi="ar_AE"/>
        </w:rPr>
        <w:t xml:space="preserve"> في "قاموس الكلمات الرئيسية". وقد يكون للرجال مكان خاص لحمْل السيف. </w:t>
      </w:r>
      <w:r>
        <w:rPr>
          <w:b/>
          <w:rtl/>
          <w:cs/>
          <w:lang w:val="ar_AE" w:bidi="ar_AE"/>
        </w:rPr>
        <w:t>العَصا</w:t>
      </w:r>
      <w:r>
        <w:rPr>
          <w:rtl/>
          <w:cs/>
          <w:lang w:val="ar_AE" w:bidi="ar_AE"/>
        </w:rPr>
        <w:t xml:space="preserve"> قطعة ثقيلة من الخشب يستخدمها الناس للقتال.</w:t>
      </w:r>
    </w:p>
    <w:p>
      <w:pPr>
        <w:bidi/>
      </w:pPr>
      <w:r>
        <w:rPr>
          <w:rtl/>
          <w:cs/>
          <w:lang w:val="ar_AE" w:bidi="ar_AE"/>
        </w:rPr>
      </w:r>
      <w:r>
        <w:rPr>
          <w:rtl/>
          <w:cs/>
          <w:lang w:val="ar_AE" w:bidi="ar_AE"/>
        </w:rPr>
        <w:t>اعرضوا على فريق التَّرْجَمَة صورة السيف والعَصا مرة أخرى لتُذكّروا كيف يبدو السيف أو العَصَاة.</w:t>
      </w:r>
    </w:p>
    <w:p>
      <w:pPr>
        <w:bidi/>
      </w:pPr>
      <w:r>
        <w:rPr>
          <w:rtl/>
          <w:cs/>
          <w:lang w:val="ar_AE" w:bidi="ar_AE"/>
        </w:rPr>
      </w:r>
      <w:r>
        <w:rPr>
          <w:rtl/>
          <w:cs/>
          <w:lang w:val="ar_AE" w:bidi="ar_AE"/>
        </w:rPr>
        <w:t xml:space="preserve">أُرسِلَ هذا الجمع الغفير من قِبَل </w:t>
      </w:r>
      <w:r>
        <w:rPr>
          <w:b/>
          <w:rtl/>
          <w:cs/>
          <w:lang w:val="ar_AE" w:bidi="ar_AE"/>
        </w:rPr>
        <w:t>مُعلِّمي الناموس</w:t>
      </w:r>
      <w:r>
        <w:rPr>
          <w:rtl/>
          <w:cs/>
          <w:lang w:val="ar_AE" w:bidi="ar_AE"/>
        </w:rPr>
        <w:t xml:space="preserve"> و</w:t>
      </w:r>
      <w:r>
        <w:rPr>
          <w:b/>
          <w:rtl/>
          <w:cs/>
          <w:lang w:val="ar_AE" w:bidi="ar_AE"/>
        </w:rPr>
        <w:t>شيوخ</w:t>
      </w:r>
      <w:r>
        <w:rPr>
          <w:rtl/>
          <w:cs/>
          <w:lang w:val="ar_AE" w:bidi="ar_AE"/>
        </w:rPr>
        <w:t xml:space="preserve"> الشعب اليهودي. كان معلّمو الناموس هُم السُلطات الدينية، أما الشيوخ فكان لهُم السُلطان الذين يضمن حِفظ التقليد والشريعة اليهودية. ترجِم معلِّمو الناموس والشيوخ كما فعلت في مقاطع سابقة. </w:t>
      </w:r>
      <w:r>
        <w:rPr>
          <w:b/>
          <w:rtl/>
          <w:cs/>
          <w:lang w:val="ar_AE" w:bidi="ar_AE"/>
        </w:rPr>
        <w:t>مُعلِّمو الناموس</w:t>
      </w:r>
      <w:r>
        <w:rPr>
          <w:rtl/>
          <w:cs/>
          <w:lang w:val="ar_AE" w:bidi="ar_AE"/>
        </w:rPr>
        <w:t xml:space="preserve"> و</w:t>
      </w:r>
      <w:r>
        <w:rPr>
          <w:b/>
          <w:rtl/>
          <w:cs/>
          <w:lang w:val="ar_AE" w:bidi="ar_AE"/>
        </w:rPr>
        <w:t>الشيوخ</w:t>
      </w:r>
      <w:r>
        <w:rPr>
          <w:rtl/>
          <w:cs/>
          <w:lang w:val="ar_AE" w:bidi="ar_AE"/>
        </w:rPr>
        <w:t xml:space="preserve"> تعبيران مُتضمنان في "قاموس الكلمات الرئيسية".</w:t>
      </w:r>
    </w:p>
    <w:p>
      <w:pPr>
        <w:bidi/>
      </w:pPr>
      <w:r>
        <w:rPr>
          <w:rtl/>
          <w:cs/>
          <w:lang w:val="ar_AE" w:bidi="ar_AE"/>
        </w:rPr>
      </w:r>
      <w:r>
        <w:rPr>
          <w:rtl/>
          <w:cs/>
          <w:lang w:val="ar_AE" w:bidi="ar_AE"/>
        </w:rPr>
        <w:t xml:space="preserve">يهوذا، </w:t>
      </w:r>
      <w:r>
        <w:rPr>
          <w:b/>
          <w:rtl/>
          <w:cs/>
          <w:lang w:val="ar_AE" w:bidi="ar_AE"/>
        </w:rPr>
        <w:t>عميل مأجور</w:t>
      </w:r>
      <w:r>
        <w:rPr>
          <w:rtl/>
          <w:cs/>
          <w:lang w:val="ar_AE" w:bidi="ar_AE"/>
        </w:rPr>
        <w:t xml:space="preserve"> أو </w:t>
      </w:r>
      <w:r>
        <w:rPr>
          <w:b/>
          <w:rtl/>
          <w:cs/>
          <w:lang w:val="ar_AE" w:bidi="ar_AE"/>
        </w:rPr>
        <w:t>خائن</w:t>
      </w:r>
      <w:r>
        <w:rPr>
          <w:rtl/>
          <w:cs/>
          <w:lang w:val="ar_AE" w:bidi="ar_AE"/>
        </w:rPr>
        <w:t xml:space="preserve">، رتَّب مع الجمع اتِّفاقًا مُسبقًا </w:t>
      </w:r>
      <w:r>
        <w:rPr>
          <w:b/>
          <w:rtl/>
          <w:cs/>
          <w:lang w:val="ar_AE" w:bidi="ar_AE"/>
        </w:rPr>
        <w:t>بعلامة</w:t>
      </w:r>
      <w:r>
        <w:rPr>
          <w:rtl/>
          <w:cs/>
          <w:lang w:val="ar_AE" w:bidi="ar_AE"/>
        </w:rPr>
        <w:t>، لكي يعرفوا أي الرجال هو يسوع.</w:t>
      </w:r>
    </w:p>
    <w:p>
      <w:pPr>
        <w:bidi/>
      </w:pPr>
      <w:r>
        <w:rPr>
          <w:rtl/>
          <w:cs/>
          <w:lang w:val="ar_AE" w:bidi="ar_AE"/>
        </w:rPr>
      </w:r>
      <w:r>
        <w:rPr>
          <w:b/>
          <w:rtl/>
          <w:cs/>
          <w:lang w:val="ar_AE" w:bidi="ar_AE"/>
        </w:rPr>
        <w:t>العميل المأجور</w:t>
      </w:r>
      <w:r>
        <w:rPr>
          <w:rtl/>
          <w:cs/>
          <w:lang w:val="ar_AE" w:bidi="ar_AE"/>
        </w:rPr>
        <w:t xml:space="preserve"> أو </w:t>
      </w:r>
      <w:r>
        <w:rPr>
          <w:b/>
          <w:rtl/>
          <w:cs/>
          <w:lang w:val="ar_AE" w:bidi="ar_AE"/>
        </w:rPr>
        <w:t>الخائن</w:t>
      </w:r>
      <w:r>
        <w:rPr>
          <w:rtl/>
          <w:cs/>
          <w:lang w:val="ar_AE" w:bidi="ar_AE"/>
        </w:rPr>
        <w:t xml:space="preserve"> هو الشخص الذي يتظاهر بأنه صديق، لكنه يفعل بعد ذلك شيئًا يتسبب في وقوع الآخرين في مشكلة أو أذى. كان يهوذا واحدًا من تلاميذ يسوع الإثني عشر، لكنه أظهر لأعداء يسوع المكان الذي يمكنهم أن يجدوا يسوع فيه ويقبضوا عليه.</w:t>
      </w:r>
    </w:p>
    <w:p>
      <w:pPr>
        <w:bidi/>
      </w:pPr>
      <w:r>
        <w:rPr>
          <w:rtl/>
          <w:cs/>
          <w:lang w:val="ar_AE" w:bidi="ar_AE"/>
        </w:rPr>
      </w:r>
      <w:r>
        <w:rPr>
          <w:b/>
          <w:rtl/>
          <w:cs/>
          <w:lang w:val="ar_AE" w:bidi="ar_AE"/>
        </w:rPr>
        <w:t>العلامة</w:t>
      </w:r>
      <w:r>
        <w:rPr>
          <w:rtl/>
          <w:cs/>
          <w:lang w:val="ar_AE" w:bidi="ar_AE"/>
        </w:rPr>
        <w:t xml:space="preserve"> هي فِعل أو حَدَث يُعد إشارة. في هذه الحالة، كان يهوذا قد اتَّفق على أن يُحيي يسوع بقُبلة. كانت القُبلة هي العلامة التي تُظهر أي الرجال يكون يسوع من وسْط الباقين.</w:t>
      </w:r>
    </w:p>
    <w:p>
      <w:pPr>
        <w:bidi/>
      </w:pPr>
      <w:r>
        <w:rPr>
          <w:rtl/>
          <w:cs/>
          <w:lang w:val="ar_AE" w:bidi="ar_AE"/>
        </w:rPr>
      </w:r>
      <w:r>
        <w:rPr>
          <w:rtl/>
          <w:cs/>
          <w:lang w:val="ar_AE" w:bidi="ar_AE"/>
        </w:rPr>
        <w:t xml:space="preserve">تقدَّم يهوذا إلى يسوع قاصدًا وقال: "يا سيدي"، ثم حيَّاهُ بقُبلة. </w:t>
      </w:r>
      <w:r>
        <w:rPr>
          <w:b/>
          <w:rtl/>
          <w:cs/>
          <w:lang w:val="ar_AE" w:bidi="ar_AE"/>
        </w:rPr>
        <w:t>رابي</w:t>
      </w:r>
      <w:r>
        <w:rPr>
          <w:rtl/>
          <w:cs/>
          <w:lang w:val="ar_AE" w:bidi="ar_AE"/>
        </w:rPr>
        <w:t xml:space="preserve"> لقبٌ يهودي يعني "سيدي العظيم" أو "مُعلّمي العظيم". رابي، لَقَب يُظهِر الاحترام للمُعلِّم الديني. في سِفر متَّى، كان يهوذا التلميذ الوحيد الذي يدعو يسوع "رابي". عادةً ما كان التلاميذ يُحيُّون يسوع بلقَب "رب"، وهو ما يعني "السيد" أو حتى "الكائن الإلهي". في أسفار أخرى من الكتاب المُقدَّس، يدعو التلاميذ الآخرون أيضًا يسوع "رابي" أو "مُعلّم". ترجِم كلمة رابي بالطريقة عينها كما فعلت في مقاطع سابقة. </w:t>
      </w:r>
      <w:r>
        <w:rPr>
          <w:b/>
          <w:rtl/>
          <w:cs/>
          <w:lang w:val="ar_AE" w:bidi="ar_AE"/>
        </w:rPr>
        <w:t>رابي</w:t>
      </w:r>
      <w:r>
        <w:rPr>
          <w:rtl/>
          <w:cs/>
          <w:lang w:val="ar_AE" w:bidi="ar_AE"/>
        </w:rPr>
        <w:t xml:space="preserve"> تعبير مُتضمِّن في "قاموس الكلمات الرئيسية".</w:t>
      </w:r>
    </w:p>
    <w:p>
      <w:pPr>
        <w:bidi/>
      </w:pPr>
      <w:r>
        <w:rPr>
          <w:rtl/>
          <w:cs/>
          <w:lang w:val="ar_AE" w:bidi="ar_AE"/>
        </w:rPr>
      </w:r>
      <w:r>
        <w:rPr>
          <w:rtl/>
          <w:cs/>
          <w:lang w:val="ar_AE" w:bidi="ar_AE"/>
        </w:rPr>
        <w:t xml:space="preserve">اجتمع الرجال حول يسوع ليقبضوا عليه. </w:t>
      </w:r>
      <w:r>
        <w:rPr>
          <w:b/>
          <w:rtl/>
          <w:cs/>
          <w:lang w:val="ar_AE" w:bidi="ar_AE"/>
        </w:rPr>
        <w:t>قبضوا</w:t>
      </w:r>
      <w:r>
        <w:rPr>
          <w:rtl/>
          <w:cs/>
          <w:lang w:val="ar_AE" w:bidi="ar_AE"/>
        </w:rPr>
        <w:t xml:space="preserve"> عليه </w:t>
      </w:r>
      <w:r>
        <w:rPr>
          <w:b/>
          <w:rtl/>
          <w:cs/>
          <w:lang w:val="ar_AE" w:bidi="ar_AE"/>
        </w:rPr>
        <w:t>وألقوا الأيادي على</w:t>
      </w:r>
      <w:r>
        <w:rPr>
          <w:rtl/>
          <w:cs/>
          <w:lang w:val="ar_AE" w:bidi="ar_AE"/>
        </w:rPr>
        <w:t xml:space="preserve"> يسوع. "يقبض" تعني حرفيًا "أن يضع اليدَين عليه". وهذا يعني أنهم أمسكوا به واحتجزوه حتى لا يتمكن من الهروب.</w:t>
      </w:r>
    </w:p>
    <w:p>
      <w:pPr>
        <w:bidi/>
      </w:pPr>
      <w:r>
        <w:rPr>
          <w:rtl/>
          <w:cs/>
          <w:lang w:val="ar_AE" w:bidi="ar_AE"/>
        </w:rPr>
      </w:r>
      <w:r>
        <w:rPr>
          <w:rtl/>
          <w:cs/>
          <w:lang w:val="ar_AE" w:bidi="ar_AE"/>
        </w:rPr>
        <w:t xml:space="preserve">أخذ أحد تلاميذ يسوع سيفه وقطع أذن خادِم أو عبْد رئيس الكهنة. كان </w:t>
      </w:r>
      <w:r>
        <w:rPr>
          <w:b/>
          <w:rtl/>
          <w:cs/>
          <w:lang w:val="ar_AE" w:bidi="ar_AE"/>
        </w:rPr>
        <w:t>رئيس الكهنة</w:t>
      </w:r>
      <w:r>
        <w:rPr>
          <w:rtl/>
          <w:cs/>
          <w:lang w:val="ar_AE" w:bidi="ar_AE"/>
        </w:rPr>
        <w:t xml:space="preserve"> القائد أو الرُتبة العُليا في الكهنة. </w:t>
      </w:r>
      <w:r>
        <w:rPr>
          <w:b/>
          <w:rtl/>
          <w:cs/>
          <w:lang w:val="ar_AE" w:bidi="ar_AE"/>
        </w:rPr>
        <w:t>العبد</w:t>
      </w:r>
      <w:r>
        <w:rPr>
          <w:rtl/>
          <w:cs/>
          <w:lang w:val="ar_AE" w:bidi="ar_AE"/>
        </w:rPr>
        <w:t xml:space="preserve"> هو شخص مملوك لشخص آخر. ليس للعبد أي حقوق. ترجِم كلمة عبد بالطريقة عينها كما فعلت من قبل. </w:t>
      </w:r>
      <w:r>
        <w:rPr>
          <w:b/>
          <w:rtl/>
          <w:cs/>
          <w:lang w:val="ar_AE" w:bidi="ar_AE"/>
        </w:rPr>
        <w:t>العبد</w:t>
      </w:r>
      <w:r>
        <w:rPr>
          <w:rtl/>
          <w:cs/>
          <w:lang w:val="ar_AE" w:bidi="ar_AE"/>
        </w:rPr>
        <w:t xml:space="preserve"> مُصطلح مُتضمن في "قاموس الكلمات الرئيسية". يأمر يسوع التلميذ أن يضع سيفه جانبًا.</w:t>
      </w:r>
    </w:p>
    <w:p>
      <w:pPr>
        <w:bidi/>
      </w:pPr>
      <w:r>
        <w:rPr>
          <w:rtl/>
          <w:cs/>
          <w:lang w:val="ar_AE" w:bidi="ar_AE"/>
        </w:rPr>
      </w:r>
      <w:r>
        <w:rPr>
          <w:rtl/>
          <w:cs/>
          <w:lang w:val="ar_AE" w:bidi="ar_AE"/>
        </w:rPr>
        <w:t xml:space="preserve">يُخبر يسوع تلاميذه أن الله هو المُتحكِّم في الأمور، وأنه يمكن أن يُرسل "آلاف الملائكة" لحمايتهم. تستخدم بعض الترجمات الكلمتَين "اثني عشر" "لجئون" من الملائكة. </w:t>
      </w:r>
      <w:r>
        <w:rPr>
          <w:b/>
          <w:rtl/>
          <w:cs/>
          <w:lang w:val="ar_AE" w:bidi="ar_AE"/>
        </w:rPr>
        <w:t>لجئون</w:t>
      </w:r>
      <w:r>
        <w:rPr>
          <w:rtl/>
          <w:cs/>
          <w:lang w:val="ar_AE" w:bidi="ar_AE"/>
        </w:rPr>
        <w:t xml:space="preserve"> تُشير إلى وحدة من الجنود في الجيش الروماني. كان من المحتمل أن يضم اللجئون ستة آلاف جندي. تقريبًا. يقول يسوع أنَّ الله يستطيع أن يُرسل عدد أكبر مما ننتظر من الملائكة. </w:t>
      </w:r>
      <w:r>
        <w:rPr>
          <w:b/>
          <w:rtl/>
          <w:cs/>
          <w:lang w:val="ar_AE" w:bidi="ar_AE"/>
        </w:rPr>
        <w:t>لجئون</w:t>
      </w:r>
      <w:r>
        <w:rPr>
          <w:rtl/>
          <w:cs/>
          <w:lang w:val="ar_AE" w:bidi="ar_AE"/>
        </w:rPr>
        <w:t xml:space="preserve"> كلمة مُتضمنة في "قاموس الكلمات الرئيسية". </w:t>
      </w:r>
    </w:p>
    <w:p>
      <w:pPr>
        <w:bidi/>
      </w:pPr>
      <w:r>
        <w:rPr>
          <w:rtl/>
          <w:cs/>
          <w:lang w:val="ar_AE" w:bidi="ar_AE"/>
        </w:rPr>
      </w:r>
      <w:r>
        <w:rPr>
          <w:b/>
          <w:rtl/>
          <w:cs/>
          <w:lang w:val="ar_AE" w:bidi="ar_AE"/>
        </w:rPr>
        <w:t>الملاك</w:t>
      </w:r>
      <w:r>
        <w:rPr>
          <w:rtl/>
          <w:cs/>
          <w:lang w:val="ar_AE" w:bidi="ar_AE"/>
        </w:rPr>
        <w:t xml:space="preserve"> كائن روحي فائق للطبيعة يحمل رسائل بين الله والبشر. ترجِم ملاك بالطريقة عينها كما فعلت في مقاطع سابقة. </w:t>
      </w:r>
      <w:r>
        <w:rPr>
          <w:b/>
          <w:rtl/>
          <w:cs/>
          <w:lang w:val="ar_AE" w:bidi="ar_AE"/>
        </w:rPr>
        <w:t>ملاك</w:t>
      </w:r>
      <w:r>
        <w:rPr>
          <w:rtl/>
          <w:cs/>
          <w:lang w:val="ar_AE" w:bidi="ar_AE"/>
        </w:rPr>
        <w:t xml:space="preserve"> مُصطلح مُتضمَّن في "قاموس الكلمات الرئيسية". يُذكِّر يسوع تلاميذه بأنَّ </w:t>
      </w:r>
      <w:r>
        <w:rPr>
          <w:b/>
          <w:rtl/>
          <w:cs/>
          <w:lang w:val="ar_AE" w:bidi="ar_AE"/>
        </w:rPr>
        <w:t>الأسفار المقدسة</w:t>
      </w:r>
      <w:r>
        <w:rPr>
          <w:rtl/>
          <w:cs/>
          <w:lang w:val="ar_AE" w:bidi="ar_AE"/>
        </w:rPr>
        <w:t xml:space="preserve"> اليهودية قد ذكَرت فعلًا ما سيحدث، وكيف أنَّ هذا يجب أن يتحقق. ترجِم الكلمة "الأسفار المقدسة" بالطريقة ذاتها كما فعلت في المقاطع الأخرى. </w:t>
      </w:r>
      <w:r>
        <w:rPr>
          <w:b/>
          <w:rtl/>
          <w:cs/>
          <w:lang w:val="ar_AE" w:bidi="ar_AE"/>
        </w:rPr>
        <w:t>الأسفار المقسة</w:t>
      </w:r>
      <w:r>
        <w:rPr>
          <w:rtl/>
          <w:cs/>
          <w:lang w:val="ar_AE" w:bidi="ar_AE"/>
        </w:rPr>
        <w:t xml:space="preserve"> تعبير مُتضمن في "قاموس الكلمات الرئيسية". </w:t>
      </w:r>
    </w:p>
    <w:p>
      <w:pPr>
        <w:bidi/>
      </w:pPr>
      <w:r>
        <w:rPr>
          <w:rtl/>
          <w:cs/>
          <w:lang w:val="ar_AE" w:bidi="ar_AE"/>
        </w:rPr>
      </w:r>
      <w:r>
        <w:rPr>
          <w:rtl/>
          <w:cs/>
          <w:lang w:val="ar_AE" w:bidi="ar_AE"/>
        </w:rPr>
        <w:t xml:space="preserve">ثم يسأل يسوع الجمع الذين جاؤوا للقبض عليه ما إذا كان </w:t>
      </w:r>
      <w:r>
        <w:rPr>
          <w:b/>
          <w:rtl/>
          <w:cs/>
          <w:lang w:val="ar_AE" w:bidi="ar_AE"/>
        </w:rPr>
        <w:t>ثوريًا</w:t>
      </w:r>
      <w:r>
        <w:rPr>
          <w:rtl/>
          <w:cs/>
          <w:lang w:val="ar_AE" w:bidi="ar_AE"/>
        </w:rPr>
        <w:t xml:space="preserve"> أو يقود </w:t>
      </w:r>
      <w:r>
        <w:rPr>
          <w:b/>
          <w:rtl/>
          <w:cs/>
          <w:lang w:val="ar_AE" w:bidi="ar_AE"/>
        </w:rPr>
        <w:t>تمرُّدًا</w:t>
      </w:r>
      <w:r>
        <w:rPr>
          <w:rtl/>
          <w:cs/>
          <w:lang w:val="ar_AE" w:bidi="ar_AE"/>
        </w:rPr>
        <w:t>. الثوري شخص يحاول أن يُطيح بالسُلطة أو الحكومة. متى يسأل يسوع: "هل أقود تمردًا؟" كان هذا قول يسوع إنَّ الجمع قد أتى ليقبض عليه كما لو كان مجرمًا شديد الْخَطَر أو خارجًا عن القانون.</w:t>
      </w:r>
    </w:p>
    <w:p>
      <w:pPr>
        <w:bidi/>
      </w:pPr>
      <w:r>
        <w:rPr>
          <w:rtl/>
          <w:cs/>
          <w:lang w:val="ar_AE" w:bidi="ar_AE"/>
        </w:rPr>
      </w:r>
      <w:r>
        <w:rPr>
          <w:rtl/>
          <w:cs/>
          <w:lang w:val="ar_AE" w:bidi="ar_AE"/>
        </w:rPr>
        <w:t xml:space="preserve">يقول يسوع أنه كان يُعلِّم في </w:t>
      </w:r>
      <w:r>
        <w:rPr>
          <w:b/>
          <w:rtl/>
          <w:cs/>
          <w:lang w:val="ar_AE" w:bidi="ar_AE"/>
        </w:rPr>
        <w:t>الهيكل</w:t>
      </w:r>
      <w:r>
        <w:rPr>
          <w:rtl/>
          <w:cs/>
          <w:lang w:val="ar_AE" w:bidi="ar_AE"/>
        </w:rPr>
        <w:t xml:space="preserve">، وهذا يعني أنه كان يُعلِّم في ساحات الهيكل. ترجِم هذا بالطريقة عينها كما فعلت في مقاطع سابقة. </w:t>
      </w:r>
      <w:r>
        <w:rPr>
          <w:b/>
          <w:rtl/>
          <w:cs/>
          <w:lang w:val="ar_AE" w:bidi="ar_AE"/>
        </w:rPr>
        <w:t>الهيكل</w:t>
      </w:r>
      <w:r>
        <w:rPr>
          <w:rtl/>
          <w:cs/>
          <w:lang w:val="ar_AE" w:bidi="ar_AE"/>
        </w:rPr>
        <w:t xml:space="preserve"> مُتضمنة في "قاموس الكلمات الرئيسية".</w:t>
      </w:r>
    </w:p>
    <w:p>
      <w:pPr>
        <w:bidi/>
      </w:pPr>
      <w:r>
        <w:rPr>
          <w:rtl/>
          <w:cs/>
          <w:lang w:val="ar_AE" w:bidi="ar_AE"/>
        </w:rPr>
      </w:r>
      <w:r>
        <w:rPr>
          <w:rtl/>
          <w:cs/>
          <w:lang w:val="ar_AE" w:bidi="ar_AE"/>
        </w:rPr>
        <w:t xml:space="preserve">يقول يسوع أنَّ جميع ما سيحدُث سيكون لإتمام ما قاله </w:t>
      </w:r>
      <w:r>
        <w:rPr>
          <w:b/>
          <w:rtl/>
          <w:cs/>
          <w:lang w:val="ar_AE" w:bidi="ar_AE"/>
        </w:rPr>
        <w:t>الأنبياء</w:t>
      </w:r>
      <w:r>
        <w:rPr>
          <w:rtl/>
          <w:cs/>
          <w:lang w:val="ar_AE" w:bidi="ar_AE"/>
        </w:rPr>
        <w:t xml:space="preserve"> منذ زمن بعيد أنه سيحدث. كلمات الأنبياء مسجَّلة في الأسفار المقدسة اليهودية. النبي شخص تلقَّى رسالة من الله تُقدِّم معلومات عما سيحدث في وقت مستقبلي. ترجِم الكلمة نبي بالطريقة ذاتها كما فعلت في المقاطع الأخرى. </w:t>
      </w:r>
      <w:r>
        <w:rPr>
          <w:b/>
          <w:rtl/>
          <w:cs/>
          <w:lang w:val="ar_AE" w:bidi="ar_AE"/>
        </w:rPr>
        <w:t>النبي</w:t>
      </w:r>
      <w:r>
        <w:rPr>
          <w:rtl/>
          <w:cs/>
          <w:lang w:val="ar_AE" w:bidi="ar_AE"/>
        </w:rPr>
        <w:t xml:space="preserve"> مُصطلح مُتضمَّن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26:57–68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26: 57–68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في المقطع السابق، ألقى الجمع القبض على يسوع. ويأتي هذا المقطع بعده مباشرة، حيث مضى الجمع بيسوع، وخرجوا من بستان الزيتون الذي كان على جبل الزيتون، ثم عبروا الوادي رجوعًا إلى أورشليم.</w:t>
      </w:r>
    </w:p>
    <w:p>
      <w:pPr>
        <w:bidi/>
      </w:pPr>
      <w:r>
        <w:rPr>
          <w:rtl/>
          <w:cs/>
          <w:lang w:val="ar_AE" w:bidi="ar_AE"/>
        </w:rPr>
      </w:r>
      <w:r>
        <w:rPr>
          <w:rtl/>
          <w:cs/>
          <w:lang w:val="ar_AE" w:bidi="ar_AE"/>
        </w:rPr>
        <w:t>ومضى الجمع بيسوع إلى بيت قيافا، رئيس الكهنة. كان رئيس الكهنة هو الكاهن الذي يترأس جميع الرؤساء الدينيين اليهود الآخرين. والتعبير "رئيس الكهنة" معناه حرفيًا "الكاهن الأعلى أو الأهم". وكان رئيس الكهنة يرأس المجلس اليهودي، ومن ثم، فإنه هو الذي قاد محاكمة يسوع. وكان معلِّمو الشريعة، الذين يُدعون أحيانًا بالكتبة، والشيوخ أيضًا، مجتمعين في بيت قيافا.</w:t>
      </w:r>
    </w:p>
    <w:p>
      <w:pPr>
        <w:bidi/>
      </w:pPr>
      <w:r>
        <w:rPr>
          <w:rtl/>
          <w:cs/>
          <w:lang w:val="ar_AE" w:bidi="ar_AE"/>
        </w:rPr>
      </w:r>
      <w:r>
        <w:rPr>
          <w:rtl/>
          <w:cs/>
          <w:lang w:val="ar_AE" w:bidi="ar_AE"/>
        </w:rPr>
        <w:t>وعندما كان كل هؤلاء يجتمعون معًا – أي الكهنة والكتبة والشيوخ - كان هذا يسمَّى مجمع السنهدرين. فتلك هي الهيئة الحاكمة للشعب اليهودي، وهم يستطيعون أن يقضوا في أيِّ أمرٍ تقريبًا، سواء في الأمور التي تخص المجتمع، أو في الشؤون الدينية. لكن الأمر الوحيد الذي لا يمكنهم القيام به هو إصدار حكم الموت. كانت المحكمة الرومانية هي المكان الوحيد الذي يمكن فيه الحُكم على شخص ما بالموت. وكان مجمع السنهدرين ينعقد في المعتاد في مكان آخر إذا كان انعقاده هذا رسميًا؛ لكنهم اجتمعوا في هذه القصة في بيت قيافا. وبحسب الشريعة اليهودية، لم يكن مسموحًا بعقد محاكمات في الليل. وعندما كانت تُوجَّه إلى أحدهم تهم قد تؤدي إلى الحكم عليه بالموت، كان ينبغي عقد المحاكمة على مدار يومين، وكان ينبغي استجواب الشهود على انفراد. لكن مجمع السنهدرين تجاهل كل هذه القواعد في محاكمة يسوع. ولعل هذا يُظهر مدى السرعة والسرية التي أراد بها أصحاب السلطة أن يلقوا القبض على يسوع ويحاكموه. وكان مجمع السنهدرين بأكمله ينتظر يسوع.</w:t>
      </w:r>
    </w:p>
    <w:p>
      <w:pPr>
        <w:bidi/>
      </w:pPr>
      <w:r>
        <w:rPr>
          <w:rtl/>
          <w:cs/>
          <w:lang w:val="ar_AE" w:bidi="ar_AE"/>
        </w:rPr>
      </w:r>
      <w:r>
        <w:rPr>
          <w:rtl/>
          <w:cs/>
          <w:lang w:val="ar_AE" w:bidi="ar_AE"/>
        </w:rPr>
        <w:t xml:space="preserve">توقفوا هنا للحظة وتحدَّثوا مع فريق الترجمة عن الأشخاص الذين يحكمون الشعب في منطقتكم، وكيف يحكمونهم. وناقشوا معًا من هو الشخص المسؤول في ثقافتكم عن الحرص على أن يلتزم الناس بالممارسات الثقافية، ومن هو الشخص المسؤول عن تنفيذ القانون. </w:t>
      </w:r>
    </w:p>
    <w:p>
      <w:pPr>
        <w:bidi/>
      </w:pPr>
      <w:r>
        <w:rPr>
          <w:rtl/>
          <w:cs/>
          <w:lang w:val="ar_AE" w:bidi="ar_AE"/>
        </w:rPr>
      </w:r>
      <w:r>
        <w:rPr>
          <w:rtl/>
          <w:cs/>
          <w:lang w:val="ar_AE" w:bidi="ar_AE"/>
        </w:rPr>
        <w:t>يوجد جزء ثان من القصة في هذا المقطع: فقد تبع بطرس يسوع من بعيدٍ، وحاول البقاء على مسافة قريبة ليرى أين سيذهب يسوع، لكنه لم يرد أن يلفت الانتباه إلى نفسه. ثم دخل مباشرة إلى دار بيت قيافا. كانت الدار عبارة عن منطقة مكشوفة من البيت يمكن لأي شخص الدخول إليها. فجلس بطرس بين الخدام لينظر نتيجة محاكمة يسوع. كان يسوع بداخل البيت، بينما كان بطرس في الدار خارج البيت.</w:t>
      </w:r>
    </w:p>
    <w:p>
      <w:pPr>
        <w:bidi/>
      </w:pPr>
      <w:r>
        <w:rPr>
          <w:rtl/>
          <w:cs/>
          <w:lang w:val="ar_AE" w:bidi="ar_AE"/>
        </w:rPr>
      </w:r>
      <w:r>
        <w:rPr>
          <w:rtl/>
          <w:cs/>
          <w:lang w:val="ar_AE" w:bidi="ar_AE"/>
        </w:rPr>
        <w:t>توقفوا هنا واعرضوا على فريق الترجمة صورة لبيت به دارٌ خارجية، واعرضوا عليهم البيت من الداخل حيث كان يسوع محتجَزًا، ثم الدار بالخارج حيث كان بطرس منتظرًا.</w:t>
      </w:r>
    </w:p>
    <w:p>
      <w:pPr>
        <w:bidi/>
      </w:pPr>
      <w:r>
        <w:rPr>
          <w:rtl/>
          <w:cs/>
          <w:lang w:val="ar_AE" w:bidi="ar_AE"/>
        </w:rPr>
      </w:r>
      <w:r>
        <w:rPr>
          <w:rtl/>
          <w:cs/>
          <w:lang w:val="ar_AE" w:bidi="ar_AE"/>
        </w:rPr>
        <w:t>في غضون ذلك، في اجتماع مجمع السنهدرين، كان رؤساء الكهنة والمجلس بأكمله يحاولون العثور على أشخاص يمكنهم أن يقدموا شهادة زور حتى يتمكَّنوا من الحُكم بالموت على يسوع. فعند هذه المرحلة، لم يكن لدى مجمع السنهدرين تهمة محدَّدة يمكن أن يوجِّهوها إلى يسوع، فكانوا يحاولون تلفيق تهمة كاذبة، ولهذا كانوا يبحثون عن شهود زور. الشهود الزور هم أشخاص يمكنهم أن يكذبوا بشأن ما قاله يسوع أو فعله. كانت الشريعة اليهودية تطالب بوجود شاهدين يقولان الشيء نفسه حتى يمكن توجيه تهمة إلى شخصٍ ما. وقد كان أعضاء مجمع السنهدرين يعرفون بالفعل التهمة التي يريدون توجيهها إلى يسوع، وكانوا يبحثون عن شهود زور حتى يتسنَّى لهم أن يوجِّهوا إلى يسوع التهمة التي كانوا قد قرَّروها بالفعل. وقد جاء شهود كثيرون، لكن أقوالهم بشأن ما فعله يسوع لم تتطابق معًا.</w:t>
      </w:r>
    </w:p>
    <w:p>
      <w:pPr>
        <w:bidi/>
      </w:pPr>
      <w:r>
        <w:rPr>
          <w:rtl/>
          <w:cs/>
          <w:lang w:val="ar_AE" w:bidi="ar_AE"/>
        </w:rPr>
      </w:r>
      <w:r>
        <w:rPr>
          <w:rtl/>
          <w:cs/>
          <w:lang w:val="ar_AE" w:bidi="ar_AE"/>
        </w:rPr>
        <w:t>توقَّفوا هنا للحظة، وناقشوا معًا كيف تُعقَد المحاكمات في منطقتكم. وناقشوا من الذي يتولَّى الحديث، وطبيعة مسؤولية كل واحد.</w:t>
      </w:r>
    </w:p>
    <w:p>
      <w:pPr>
        <w:bidi/>
      </w:pPr>
      <w:r>
        <w:rPr>
          <w:rtl/>
          <w:cs/>
          <w:lang w:val="ar_AE" w:bidi="ar_AE"/>
        </w:rPr>
      </w:r>
      <w:r>
        <w:rPr>
          <w:rtl/>
          <w:cs/>
          <w:lang w:val="ar_AE" w:bidi="ar_AE"/>
        </w:rPr>
        <w:t xml:space="preserve">وأخيرًا، قال رجلان إن يسوع قال إنه يستطيع أن ينقض هيكل الله ويعيد بناءه في ثلاثة أيام. كانت هذه شهادة خطيرة ضد يسوع. ففي هذه المنطقة من العالم، كان هدم مكان عبادة يُعَد جريمة، وكان من شأن السلطات أن تقتل أي شخص قام بهدم مكان للعبادة. كان هذا الادعاء أيضًا كاذبًا، لأن يسوع لم يقل إنه سينقض الهيكل، لكنه قال إن أحدهم سينقض الهيكل يومًا ما. وقال يسوع أيضًا "هذا الهيكل" عن نفسه، بمعنى أنه هو الذي سيُنقَض، ثم يقوم بعد ثلاثة أيام. وكان يسوع يقصد بهذا أنه بعدما يموت، سيقام من بين الأموات بعد ثلاثة أيام. لكن الرجال الذين شهدوا ضد يسوع، وأعضاء مجمع السنهدرين أيضًا، أخذوا كلمات يسوع هذه وحرَّفوها كي تشير إلى شيء مختلف عما قصده يسوع بها. </w:t>
      </w:r>
    </w:p>
    <w:p>
      <w:pPr>
        <w:bidi/>
      </w:pPr>
      <w:r>
        <w:rPr>
          <w:rtl/>
          <w:cs/>
          <w:lang w:val="ar_AE" w:bidi="ar_AE"/>
        </w:rPr>
      </w:r>
      <w:r>
        <w:rPr>
          <w:rtl/>
          <w:cs/>
          <w:lang w:val="ar_AE" w:bidi="ar_AE"/>
        </w:rPr>
        <w:t>توقفوا هنا وناقشوا مع فريق الترجمة الكيفية التي يحاكم بها الناس المجرمين في ثقافتكم. فمن الذي يقود هذه المحاكمات؟ وكم عدد الشهود الذين تحتاجون إليهم في المحاكمات؟</w:t>
      </w:r>
    </w:p>
    <w:p>
      <w:pPr>
        <w:bidi/>
      </w:pPr>
      <w:r>
        <w:rPr>
          <w:rtl/>
          <w:cs/>
          <w:lang w:val="ar_AE" w:bidi="ar_AE"/>
        </w:rPr>
      </w:r>
      <w:r>
        <w:rPr>
          <w:rtl/>
          <w:cs/>
          <w:lang w:val="ar_AE" w:bidi="ar_AE"/>
        </w:rPr>
        <w:t>وهنا، وللمرة الأولى، قام رئيس الكهنة. وبقيامه، أظهر رئيس الكهنة أنه على وشك أن يتولَّى زمام الأمر، وأنه سيتحدث ويستجوب يسوع. فطرح على يسوع سؤالين، هما: "أَمَا تُجِيبُ بِشَيْءٍ؟" و"ماذا ستقول دفاعًا عن نفسك؟" لم يكن رئيس الكهنة يطلب من يسوع أن يقدِّم معلومات عن كل سؤال من هذين السؤالين، لكنه أراد أن يرى إن كان يسوع سيُنكِر ما قاله الشهود أو سيدافع عن نفسه. وأوضح رئيس الكهنة أنه كان يتوقع من يسوع جوابًا.</w:t>
      </w:r>
    </w:p>
    <w:p>
      <w:pPr>
        <w:bidi/>
      </w:pPr>
      <w:r>
        <w:rPr>
          <w:rtl/>
          <w:cs/>
          <w:lang w:val="ar_AE" w:bidi="ar_AE"/>
        </w:rPr>
      </w:r>
      <w:r>
        <w:rPr>
          <w:rtl/>
          <w:cs/>
          <w:lang w:val="ar_AE" w:bidi="ar_AE"/>
        </w:rPr>
        <w:t>لكن من المثير للدهشة أن يسوع لم يقل شيئًا، بل ظل ساكتًا، مع أن الشريعة كانت تطالبه بأن يجيب. لكن صمت يسوع هذا لا يعني أنه كان مذنبًا. في بعض الثقافات، كان الشخص الذي يلتزم الصمت يُحسَب مذنبًا لأنه لم يدافع عن نفسه. من المثير للاهتمام أن إشعياء النبي قال إن المسيَّا سيساق إلى موته دون أن يدافع عن نفسه. فلم يكن يسوع مذنبًا، ولم يكن خائفًا. لكنه ترك كلَّ شيء يحدث كما عيَّنه الله تمامًا. لكن رئيس الكهنة لم يتوقع من يسوع أن يتصرف بهذه الطريقة.</w:t>
      </w:r>
    </w:p>
    <w:p>
      <w:pPr>
        <w:bidi/>
      </w:pPr>
      <w:r>
        <w:rPr>
          <w:rtl/>
          <w:cs/>
          <w:lang w:val="ar_AE" w:bidi="ar_AE"/>
        </w:rPr>
      </w:r>
      <w:r>
        <w:rPr>
          <w:rtl/>
          <w:cs/>
          <w:lang w:val="ar_AE" w:bidi="ar_AE"/>
        </w:rPr>
        <w:t xml:space="preserve">في ثقافتكم، إذا ظل شخص ما صامتًا في أثناء محاكمته، ولم يجب على الأسئلة، كيف يُنظَر إليه؟ هل يُحسَب مذنبًا أم يُحسَب بريئًا؟ وكيف تتوقعون من شخص بريء أن يتصرف في المحكمة؟ </w:t>
      </w:r>
    </w:p>
    <w:p>
      <w:pPr>
        <w:bidi/>
      </w:pPr>
      <w:r>
        <w:rPr>
          <w:rtl/>
          <w:cs/>
          <w:lang w:val="ar_AE" w:bidi="ar_AE"/>
        </w:rPr>
      </w:r>
      <w:r>
        <w:rPr>
          <w:rtl/>
          <w:cs/>
          <w:lang w:val="ar_AE" w:bidi="ar_AE"/>
        </w:rPr>
        <w:t>بعد ذلك، قال رئيس الكهنة ليسوع: "أَسْتَحْلِفُكَ بِٱللهِ ٱلْحَيِّ أَنْ تَقُولَ لَنَا: هَلْ أَنْتَ ٱلْمَسِيحُ ٱبْنُ ٱللهِ؟" كان هذا السؤال هو الجزء الحاسم من محاكمة يسوع. فقد تنبأ الأنبياء للشعب اليهودي بأن الله سينقض الهيكل، وقالوا أيضًا إن المسيَّا سيأتي بهيكل جديد ومثالي محل الهيكل الموجود. لم يكن رئيس الكهنة يُؤمن بأن يسوع هو المسيَّا. ولو ادَّعى يسوع أنه المسيَّا، كان رئيس الكهنة ليحسب هذا خطأً جسيمًا. لكن رئيس الكهنة أراد من يسوع أن يقول إن كان هو المسيَّا، ابن الله، أم لا.</w:t>
      </w:r>
    </w:p>
    <w:p>
      <w:pPr>
        <w:bidi/>
      </w:pPr>
      <w:r>
        <w:rPr>
          <w:rtl/>
          <w:cs/>
          <w:lang w:val="ar_AE" w:bidi="ar_AE"/>
        </w:rPr>
      </w:r>
      <w:r>
        <w:rPr>
          <w:rtl/>
          <w:cs/>
          <w:lang w:val="ar_AE" w:bidi="ar_AE"/>
        </w:rPr>
        <w:t>وفي هذه المرة، أجابه يسوع، وكان واضحًا للغاية. وهنا أجاب يسوع: "أَنْتَ قُلْتَ!"</w:t>
      </w:r>
    </w:p>
    <w:p>
      <w:pPr>
        <w:bidi/>
      </w:pPr>
      <w:r>
        <w:rPr>
          <w:rtl/>
          <w:cs/>
          <w:lang w:val="ar_AE" w:bidi="ar_AE"/>
        </w:rPr>
      </w:r>
      <w:r>
        <w:rPr>
          <w:rtl/>
          <w:cs/>
          <w:lang w:val="ar_AE" w:bidi="ar_AE"/>
        </w:rPr>
        <w:t xml:space="preserve">ثم تابع الحديث ليوضح تصريحه هذا. فقد قال يسوع إنه هو المسيا، ابن الله، لكنه أوضح بعد ذلك أن الأمر يخالف أفكارهم. ثم قال يسوع: "مِنَ ٱلْآنَ [في المستقبل] تُبْصِرُونَ ٱبْنَ ٱلْإِنْسَانِ جَالِسًا عَنْ يَمِينِ ٱلْقُوَّةِ، وَآتِيًا عَلَى سَحَابِ ٱلسَّمَاءِ". اقتبس يسوع هنا من المزامير ومن دانيال النبي. أشارت المزامير إلى قول الله بأن مسيحه سيشغل مكانة سامية بجوار الله، أو عن يمين الله، وتحدَّث دانيال النبي عن شخص مثل ابن إنسان آتٍ مع سحب السماء. كان يسوع يقصد بهذا الكلام أنه سيُثبت يومًا ما أنه هو المسيَّا، ابن الله، عندما يأتي ثانيةً بقوة في وقت لاحق. وبقول يسوع إنهم سيرون يومًا ما ابن الإنسان جالسًا في مجدٍ، كان يقصد أنه يومًا ما سيأخذ كلَّ السلطان من الله. وهذا أمر مثير للاهتمام، لأن يسوع قال هذا الكلام في محكمة يرى الذين عقدوها أن لهم سلطانًا من الله. </w:t>
      </w:r>
    </w:p>
    <w:p>
      <w:pPr>
        <w:bidi/>
      </w:pPr>
      <w:r>
        <w:rPr>
          <w:rtl/>
          <w:cs/>
          <w:lang w:val="ar_AE" w:bidi="ar_AE"/>
        </w:rPr>
      </w:r>
      <w:r>
        <w:rPr>
          <w:rtl/>
          <w:cs/>
          <w:lang w:val="ar_AE" w:bidi="ar_AE"/>
        </w:rPr>
        <w:t>صُدم رئيس الكهنة وارتعب ممَّا قاله يسوع، ثم مزَّق ثيابه، أو رداءه الخارجي، وقال: "قَدْ جَدَّفَ!" وعندما كانت تهمة التجديف توجَّه إلى شخص ما في المحكمة اليهودية، كان القضاة جميعهم يقفون، ويمزقون قطعة من ثيابهم لا يُسمح لهم بإصلاحها مرة أخرى. وكانت هذه علامة التعبير عن الغضب والرعب من التجديف. التجديف هو إهانة الله والتقليل من جلاله، أو توجيه السباب إليه. لم يكن أعضاء مجمع السنهدرين يؤمنون بأن يسوع هو المسيَّا، ولهذا السبب حسبوا هذا الكلام تجديفًا.</w:t>
      </w:r>
    </w:p>
    <w:p>
      <w:pPr>
        <w:bidi/>
      </w:pPr>
      <w:r>
        <w:rPr>
          <w:rtl/>
          <w:cs/>
          <w:lang w:val="ar_AE" w:bidi="ar_AE"/>
        </w:rPr>
      </w:r>
      <w:r>
        <w:rPr>
          <w:rtl/>
          <w:cs/>
          <w:lang w:val="ar_AE" w:bidi="ar_AE"/>
        </w:rPr>
        <w:t>ثم سأل رئيس الكهنة بقية أعضاء مجمع السنهدرين عن حكمهم، فصرخوا جميعًا قائلين: "إنه مذنب!" وقالوا أيضًا: "إِنَّهُ مُسْتَوْجِبُ ٱلْمَوْتِ" فقد اتفق أعضاء مجمع السنهدرين جميعهم على حُكم واحدٍ، قائلين إن يسوع يستحق عقوبة الموت. وفي الكتب المقدسة، كانت عقوبة التجديف هي أن يُلقَى الشخص المذنب بالحجارة إلى أن يموت. لكن بموجب القانون الروماني، لم يكن مسموحًا لمجمع السنهدرين أن يفعل ذلك، أو أن يطالب بأن يموت يسوع بهذه الطريقة. ففقط المسؤولون الرومان هم الذين كان بإمكانهم أن يُنفذوا حكم الموت.</w:t>
      </w:r>
    </w:p>
    <w:p>
      <w:pPr>
        <w:bidi/>
      </w:pPr>
      <w:r>
        <w:rPr>
          <w:rtl/>
          <w:cs/>
          <w:lang w:val="ar_AE" w:bidi="ar_AE"/>
        </w:rPr>
      </w:r>
      <w:r>
        <w:rPr>
          <w:rtl/>
          <w:cs/>
          <w:lang w:val="ar_AE" w:bidi="ar_AE"/>
        </w:rPr>
        <w:t xml:space="preserve">توقفوا هنا للحظة وناقشوا مع فريق الترجمة السؤال التالي: في ثقافتكم، كيف يتجاوب الناس مع شخص يجدف أو يهين الله؟ فإذا سُمِع أن شخصًا ما قد جدَّف، ما نوع العقوبة التي يتوقعون أن يقاسيها؟ </w:t>
      </w:r>
    </w:p>
    <w:p>
      <w:pPr>
        <w:bidi/>
      </w:pPr>
      <w:r>
        <w:rPr>
          <w:rtl/>
          <w:cs/>
          <w:lang w:val="ar_AE" w:bidi="ar_AE"/>
        </w:rPr>
      </w:r>
      <w:r>
        <w:rPr>
          <w:rtl/>
          <w:cs/>
          <w:lang w:val="ar_AE" w:bidi="ar_AE"/>
        </w:rPr>
        <w:t>كان ما جاء بعد ذلك صادمًا: فإن أعضاء مجمع السنهدرين، الذين من المفترض أن يلتزموا بالشريعة، وأن يكونوا قدوةً في المجتمع، تصرَّفوا مثل جمع هائج وفوضوي، وأساؤوا معاملة يسوع وأهانوه، حيث بصقوا في وجهه، ولكموه، وبعضهم لطمه أيضًا، ثم طلبوا منه في استهزاء أن يتنبأ لهم من ضربه فقد رفض أعضاء مجمع السنهدرين يسوع وتصريحاته رفضًا تامًا.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إنجيل متَّى 26 : 57 - 68 من الترجمة الأكثر فهمًا لكم.</w:t>
      </w:r>
    </w:p>
    <w:p>
      <w:pPr>
        <w:bidi/>
      </w:pPr>
      <w:r>
        <w:rPr>
          <w:rtl/>
          <w:cs/>
          <w:lang w:val="ar_AE" w:bidi="ar_AE"/>
        </w:rPr>
      </w:r>
      <w:r>
        <w:rPr>
          <w:rtl/>
          <w:cs/>
          <w:lang w:val="ar_AE" w:bidi="ar_AE"/>
        </w:rPr>
        <w:t>في هذه الخطوة، على المجموعة تحديد المشاهد والشخصيات والأماكن التي يتضمنها هذا المقطع. ثم تقوم المجموعة بتصوّر هذا المقطع.</w:t>
      </w:r>
    </w:p>
    <w:p>
      <w:pPr>
        <w:bidi/>
      </w:pPr>
      <w:r>
        <w:rPr>
          <w:rtl/>
          <w:cs/>
          <w:lang w:val="ar_AE" w:bidi="ar_AE"/>
        </w:rPr>
      </w:r>
      <w:r>
        <w:rPr>
          <w:rtl/>
          <w:cs/>
          <w:lang w:val="ar_AE" w:bidi="ar_AE"/>
        </w:rPr>
        <w:t>يحتوي هذا المقطع على 4 مشاهد.</w:t>
      </w:r>
    </w:p>
    <w:p>
      <w:pPr>
        <w:bidi/>
      </w:pPr>
      <w:r>
        <w:rPr>
          <w:rtl/>
          <w:cs/>
          <w:lang w:val="ar_AE" w:bidi="ar_AE"/>
        </w:rPr>
      </w:r>
      <w:r>
        <w:rPr>
          <w:b/>
          <w:rtl/>
          <w:cs/>
          <w:lang w:val="ar_AE" w:bidi="ar_AE"/>
        </w:rPr>
        <w:t>في المشهد الأول:</w:t>
      </w:r>
      <w:r>
        <w:rPr>
          <w:rtl/>
          <w:cs/>
          <w:lang w:val="ar_AE" w:bidi="ar_AE"/>
        </w:rPr>
        <w:t xml:space="preserve"> يمضي الجمع بيسوع إلى بيت قيافا، رئيس الكهنة. ويتبعه بطرس من بعيد. وينتظر بطرس في ساحة بيت قيافا.</w:t>
      </w:r>
    </w:p>
    <w:p>
      <w:pPr>
        <w:bidi/>
      </w:pPr>
      <w:r>
        <w:rPr>
          <w:rtl/>
          <w:cs/>
          <w:lang w:val="ar_AE" w:bidi="ar_AE"/>
        </w:rPr>
      </w:r>
      <w:r>
        <w:rPr>
          <w:b/>
          <w:rtl/>
          <w:cs/>
          <w:lang w:val="ar_AE" w:bidi="ar_AE"/>
        </w:rPr>
        <w:t>في المشهد الثاني:</w:t>
      </w:r>
      <w:r>
        <w:rPr>
          <w:rtl/>
          <w:cs/>
          <w:lang w:val="ar_AE" w:bidi="ar_AE"/>
        </w:rPr>
        <w:t xml:space="preserve"> يقف يسوع أمام مجمع السنهدريم (للمحاكمة). ويُقدّم العديد من الشهود شهادات زور، لكن لم تتفق أي من شهاداتهم. وفي النهاية، يظهر شاهدان يقولان نفس الشيء. ويسأل رئيس الكهنة يسوع. لكن يسوع يظل صامتًا.</w:t>
      </w:r>
    </w:p>
    <w:p>
      <w:pPr>
        <w:bidi/>
      </w:pPr>
      <w:r>
        <w:rPr>
          <w:rtl/>
          <w:cs/>
          <w:lang w:val="ar_AE" w:bidi="ar_AE"/>
        </w:rPr>
      </w:r>
      <w:r>
        <w:rPr>
          <w:b/>
          <w:rtl/>
          <w:cs/>
          <w:lang w:val="ar_AE" w:bidi="ar_AE"/>
        </w:rPr>
        <w:t>في المشهد الثالث:</w:t>
      </w:r>
      <w:r>
        <w:rPr>
          <w:rtl/>
          <w:cs/>
          <w:lang w:val="ar_AE" w:bidi="ar_AE"/>
        </w:rPr>
        <w:t xml:space="preserve"> يسأل رئيس الكهنة يسوع مرة أخرى. وهذه المرة يجيب يسوع بوضوح، أنه هو المسيّا. فيزعم رئيس الكهنة أن يسوع قد جدَّف، ويمزق ثيابه. فيُصدم جميع أعضاء السنهدريم ويغضبون. ويعلنون أن يسوع مستوجب الموت. </w:t>
      </w:r>
    </w:p>
    <w:p>
      <w:pPr>
        <w:bidi/>
      </w:pPr>
      <w:r>
        <w:rPr>
          <w:rtl/>
          <w:cs/>
          <w:lang w:val="ar_AE" w:bidi="ar_AE"/>
        </w:rPr>
      </w:r>
      <w:r>
        <w:rPr>
          <w:b/>
          <w:rtl/>
          <w:cs/>
          <w:lang w:val="ar_AE" w:bidi="ar_AE"/>
        </w:rPr>
        <w:t>في المشهد الرابع:</w:t>
      </w:r>
      <w:r>
        <w:rPr>
          <w:rtl/>
          <w:cs/>
          <w:lang w:val="ar_AE" w:bidi="ar_AE"/>
        </w:rPr>
        <w:t xml:space="preserve"> يبصق أعضاء السنهدريم على يسوع. ويلكمونه بقبضاتهم ويسخرون منه. </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الحراس الذين يقفون في ساحة رئيس الكهنة</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رئيس الكهنة</w:t>
      </w:r>
    </w:p>
    <w:p>
      <w:pPr>
        <w:pStyle w:val="ListBullet"/>
        <w:bidi/>
        <w:spacing w:line="240" w:lineRule="auto"/>
        <w:ind w:left="720"/>
      </w:pPr>
      <w:r>
        <w:rPr>
          <w:rtl/>
          <w:cs/>
          <w:lang w:val="ar_AE" w:bidi="ar_AE"/>
        </w:rPr>
      </w:r>
      <w:r>
        <w:rPr>
          <w:rtl/>
          <w:cs/>
          <w:lang w:val="ar_AE" w:bidi="ar_AE"/>
        </w:rPr>
        <w:t>أعضاء مجمع السنهدريم. وهذا يشمل معلّمي الشريعة، ورؤساء الكهنة وشيوخ الشعب اليهودي</w:t>
      </w:r>
    </w:p>
    <w:p>
      <w:pPr>
        <w:pStyle w:val="ListBullet"/>
        <w:bidi/>
        <w:spacing w:line="240" w:lineRule="auto"/>
        <w:ind w:left="720"/>
      </w:pPr>
      <w:r>
        <w:rPr>
          <w:rtl/>
          <w:cs/>
          <w:lang w:val="ar_AE" w:bidi="ar_AE"/>
        </w:rPr>
      </w:r>
      <w:r>
        <w:rPr>
          <w:rtl/>
          <w:cs/>
          <w:lang w:val="ar_AE" w:bidi="ar_AE"/>
        </w:rPr>
        <w:t>شهود كذبة</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p>
    <w:p>
      <w:pPr>
        <w:bidi/>
      </w:pPr>
      <w:r>
        <w:rPr>
          <w:rtl/>
          <w:cs/>
          <w:lang w:val="ar_AE" w:bidi="ar_AE"/>
        </w:rPr>
      </w:r>
      <w:r>
        <w:rPr>
          <w:rtl/>
          <w:cs/>
          <w:lang w:val="ar_AE" w:bidi="ar_AE"/>
        </w:rPr>
        <w:t>من المهم أن نتذكر أنه في المقطع السابق، كان الوقت ليلًا، لذلك فإن الأحداث تدور في وقت مظلم. وكان جمع من الرجال قد قبضوا على يسوع في بستان زيتون يدعى جثسيماني. ونحن نعلم أنه كان جمعًا كبيرًا، بما يكفي للقبض على يسوع بسهولة، لكنه لم يكن كبيرًا جدًا حتى يلفت الانتباه إليه. وكان الجمع قد اجتمع حول يسوع وألقوا القبض عليه. وقد قُبض على يسوع على مرأي من تلاميذه. وقد هربوا كلهم باستثناء بطرس، الذي سنراه يتبع الجمع ليرى أين يأخذون يسوع.</w:t>
      </w:r>
    </w:p>
    <w:p>
      <w:pPr>
        <w:bidi/>
      </w:pPr>
      <w:r>
        <w:rPr>
          <w:rtl/>
          <w:cs/>
          <w:lang w:val="ar_AE" w:bidi="ar_AE"/>
        </w:rPr>
      </w:r>
      <w:r>
        <w:rPr>
          <w:rtl/>
          <w:cs/>
          <w:lang w:val="ar_AE" w:bidi="ar_AE"/>
        </w:rPr>
        <w:t>وتوجد مجموعتان من الأحداث تحدثان في نفس الوقت. فقد كان رئيس الكهنة ومعلِّمو الشريعة وشيوخ الشعب اليهودي يجتمعون في بيت قيافا. وفي الوقت نفسه، يقبض الجمع على يسوع ويأتون به إلى بيت قيافا.</w:t>
      </w:r>
    </w:p>
    <w:p>
      <w:pPr>
        <w:bidi/>
      </w:pPr>
      <w:r>
        <w:rPr>
          <w:rtl/>
          <w:cs/>
          <w:lang w:val="ar_AE" w:bidi="ar_AE"/>
        </w:rPr>
      </w:r>
      <w:r>
        <w:rPr>
          <w:rtl/>
          <w:cs/>
          <w:lang w:val="ar_AE" w:bidi="ar_AE"/>
        </w:rPr>
        <w:t>تبدأ القصة بالجمع وهم يأخذون يسوع من جبل الزيتون، عبر الوادي إلى أورشليم. وعلى الرغم من أننا نفهم فكرة أن الجمع فوضوي، إلا أنهم لا يريدون أن يلفتوا الكثير من الاهتمام إلى أنفسهم. ويأخذون يسوع إلى بيت قيافا، رئيس الكهنة.</w:t>
      </w:r>
    </w:p>
    <w:p>
      <w:pPr>
        <w:bidi/>
      </w:pPr>
      <w:r>
        <w:rPr>
          <w:rtl/>
          <w:cs/>
          <w:lang w:val="ar_AE" w:bidi="ar_AE"/>
        </w:rPr>
      </w:r>
      <w:r>
        <w:rPr>
          <w:rtl/>
          <w:cs/>
          <w:lang w:val="ar_AE" w:bidi="ar_AE"/>
        </w:rPr>
        <w:t>فبينما كان يتم القبض على يسوع، كان مجلس السنهدريم، أي مجمع اليهود، يجتمع في بيت رئيس الكهنة. وكان أعضاء السنهدريم يشملون رئيس الكهنة، ومعلّمي الشريعة، ورؤساء الكهنة وشيوخ الشعب اليهودي. في الغرفة، كان أعضاء السنهدريم يجلسون على الأرجح في شبه دائرة، أو نصف دائرة، وكان رئيس الكهنة يجلس في أعلى مكان بين شطري نصف الدائرة. وفي منتصف نصف الدائرة، كان هناك شهود الزور مستعدين ليقولوا أكاذيب عن يسوع. أحضر الجمع يسوع إلى الغرفة حيث كان مجلس السنهدريم منتظرًا. وكان على يسوع أن يجلس في منتصف نصف الدائرة على كرسي.</w:t>
      </w:r>
    </w:p>
    <w:p>
      <w:pPr>
        <w:bidi/>
      </w:pPr>
      <w:r>
        <w:rPr>
          <w:rtl/>
          <w:cs/>
          <w:lang w:val="ar_AE" w:bidi="ar_AE"/>
        </w:rPr>
      </w:r>
      <w:r>
        <w:rPr>
          <w:rtl/>
          <w:cs/>
          <w:lang w:val="ar_AE" w:bidi="ar_AE"/>
        </w:rPr>
        <w:t>توقّفوا للحظة. في لغتكم، كيف تصفون اجتماع السنهدريم والذين كانوا حاضرين؟</w:t>
      </w:r>
    </w:p>
    <w:p>
      <w:pPr>
        <w:bidi/>
      </w:pPr>
      <w:r>
        <w:rPr>
          <w:rtl/>
          <w:cs/>
          <w:lang w:val="ar_AE" w:bidi="ar_AE"/>
        </w:rPr>
      </w:r>
      <w:r>
        <w:rPr>
          <w:rtl/>
          <w:cs/>
          <w:lang w:val="ar_AE" w:bidi="ar_AE"/>
        </w:rPr>
        <w:t>كان بطرس يتبع الجمع من بعيد، كل الطريق من بستان الزيتون إلى بيت رئيس الكهنة. وهو لا يريد أن يراه الناس، لذلك كان يتبعه من بعيد. لقد رأى بطرس الجمع يأخذون يسوع إلى بيت رئيس الكهنة. وانتظر بطرس في ساحة البيت. وجلس وسط الحراس منتظرًا ليرى نتائج المحاكمة.</w:t>
      </w:r>
    </w:p>
    <w:p>
      <w:pPr>
        <w:bidi/>
      </w:pPr>
      <w:r>
        <w:rPr>
          <w:rtl/>
          <w:cs/>
          <w:lang w:val="ar_AE" w:bidi="ar_AE"/>
        </w:rPr>
      </w:r>
      <w:r>
        <w:rPr>
          <w:rtl/>
          <w:cs/>
          <w:lang w:val="ar_AE" w:bidi="ar_AE"/>
        </w:rPr>
        <w:t>توقّفوا للحظة. انظروا إلى صورة توِّضح كيف قد تبدو الساحة خارج البيت.</w:t>
      </w:r>
    </w:p>
    <w:p>
      <w:pPr>
        <w:bidi/>
      </w:pPr>
      <w:r>
        <w:rPr>
          <w:rtl/>
          <w:cs/>
          <w:lang w:val="ar_AE" w:bidi="ar_AE"/>
        </w:rPr>
      </w:r>
      <w:r>
        <w:rPr>
          <w:rtl/>
          <w:cs/>
          <w:lang w:val="ar_AE" w:bidi="ar_AE"/>
        </w:rPr>
        <w:t>من المهم أن نتذكر أن الشريعة اليهودية تتطلب أن يكون هناك شاهدين أو أكثر متفقين حتى يتم الحُكم. كان المجمع بأكمله يحاول العثور على شاهدين يمكنهما أن يتفقا في كلامهما عن يسوع. لكن روايات الشهود الزور لم تتفق. ربما كانت بعض الروايات التي قدمها الشهود تتناقض مع بعضها البعض، أو كانت تختلف مع ما قصد يسوع أن يقوله.</w:t>
      </w:r>
    </w:p>
    <w:p>
      <w:pPr>
        <w:bidi/>
      </w:pPr>
      <w:r>
        <w:rPr>
          <w:rtl/>
          <w:cs/>
          <w:lang w:val="ar_AE" w:bidi="ar_AE"/>
        </w:rPr>
      </w:r>
      <w:r>
        <w:rPr>
          <w:rtl/>
          <w:cs/>
          <w:lang w:val="ar_AE" w:bidi="ar_AE"/>
        </w:rPr>
        <w:t>في النهاية، قال شاهدان: "هذا الرجل قال: 'إنى أقدر أن أهدم هيكل الله وأعيد بنائه في ثلاثة أيام." وعند هذه اللحظة، يقف رئيس الكهنة. عندما يقف رئيس الكهنة، فهذا يُظهر أنه على وشك أن يتحكم في الموقف. وهو يريد أن يستمع الجميع إليه. وربما نزل رئيس الكهنة إلى المنطقة الواقعة بين شطري نصف الدائرة. هذا هو المكان حيث كان يسوع. ربما فعل رئيس الكهنة هذا حتى يتمكن الجميع من رؤيته وسماعه بوضوح. ويسأل رئيس الكهنة يسوع: "حسنًا، أما تجيب على هذه الاتهامات؟ ماذا لديك لتقول نيابة عن نفسك؟" ويظن رئيس الكهنة أن يسوع كان يقول إنه سيهدم الهيكل الذي في أورشليم. لكن يسوع يظل صامتًا تمامًا. فهو يسمح للأحداث بأن تتحرك. وكان يسوع قد أخبر تلاميذه سابقًا بما يجب أن يحدث. وهو يعلم أنه يستطيع أن يفعل شيئًا بشأن ما يحدث، لكنه يفعل ويتمم مشيئة الله. لقد قال الأنبياء إنه سيصمت أمام المشتكين عليه، وهذا بالضبط ما كان يفعله يسوع هنا.</w:t>
      </w:r>
    </w:p>
    <w:p>
      <w:pPr>
        <w:bidi/>
      </w:pPr>
      <w:r>
        <w:rPr>
          <w:rtl/>
          <w:cs/>
          <w:lang w:val="ar_AE" w:bidi="ar_AE"/>
        </w:rPr>
      </w:r>
      <w:r>
        <w:rPr>
          <w:rtl/>
          <w:cs/>
          <w:lang w:val="ar_AE" w:bidi="ar_AE"/>
        </w:rPr>
        <w:t>ثم يقول رئيس الكهنة: "أستحلفك باسم الله الحي - أخبرنا إذا كنت أنت المسيح، ابن الله". كان رئيس الكهنة يطلب من يسوع نفس الشيء لكن بطريقتين. فهو يسأل يسوع إذا كان هو المخلّص الموعود. إن رئيس الكهنة كان يريد بشدة أن يتهم يسوع، لذلك يستخدم اللغة الأكثر تطرفًا. فهو يطلب جوابًا تحت الشريعة اليهودية القديمة.</w:t>
      </w:r>
    </w:p>
    <w:p>
      <w:pPr>
        <w:bidi/>
      </w:pPr>
      <w:r>
        <w:rPr>
          <w:rtl/>
          <w:cs/>
          <w:lang w:val="ar_AE" w:bidi="ar_AE"/>
        </w:rPr>
      </w:r>
      <w:r>
        <w:rPr>
          <w:rtl/>
          <w:cs/>
          <w:lang w:val="ar_AE" w:bidi="ar_AE"/>
        </w:rPr>
        <w:t>فيجيبه يسوع: "أنت قلت". كان يسوع يقول لرئيس الكهنة: "هذه هي طريقتك في قول ذلك". فهو يقول إنه مع كونه كذلك، إلا أن رئيس الكهنة سيفسر إجابة يسوع بطريقة خاطئة. أو، يقصد يسوع "هذه هي طريقتك في قول ذلك، لكنني لا أوافق بالضرورة". ويواصل يسوع كلامه قائلًا: "وفي المستقبل ستبصرون ابن الإنسان جالسًا في مكان القوَّة عن يمين الله، وآتيًا على سحاب السماء". هاتان الصورتان موجودتان في نفس الجملة، كيف يمكن أن يكون يسوع جالسًا عن يمين الله وأيضًا آتيًا على سحاب السماء؟ قد يكون إحدى التفسيرات لهذا هو القول: "ستنظرون ابن الإنسان، الذي يجلس عن يمين الله القدير، آتيًا إلى الأرض على السحاب".</w:t>
      </w:r>
    </w:p>
    <w:p>
      <w:pPr>
        <w:bidi/>
      </w:pPr>
      <w:r>
        <w:rPr>
          <w:rtl/>
          <w:cs/>
          <w:lang w:val="ar_AE" w:bidi="ar_AE"/>
        </w:rPr>
      </w:r>
      <w:r>
        <w:rPr>
          <w:rtl/>
          <w:cs/>
          <w:lang w:val="ar_AE" w:bidi="ar_AE"/>
        </w:rPr>
        <w:t>فهو يواصل أن يكون صادقًا تمامًا ويشرح ما سيحدث. لكن أعضاء السنهدريم لا يفهمون ما يقوله يسوع حقًا. وهم يائسون ويرغبون بشدة في إيجاد طريقة ليتهموه بها.</w:t>
      </w:r>
    </w:p>
    <w:p>
      <w:pPr>
        <w:bidi/>
      </w:pPr>
      <w:r>
        <w:rPr>
          <w:rtl/>
          <w:cs/>
          <w:lang w:val="ar_AE" w:bidi="ar_AE"/>
        </w:rPr>
      </w:r>
      <w:r>
        <w:rPr>
          <w:rtl/>
          <w:cs/>
          <w:lang w:val="ar_AE" w:bidi="ar_AE"/>
        </w:rPr>
        <w:t>توقّفوا للحظة وناقشوا كيف ستقولون: "أنت قلت. وفي المستقبل ستبصرون ابن الإنسان جالسًا في مكان القوَّة عن يمين الله، وآتيًا على سحاب السماء".</w:t>
      </w:r>
    </w:p>
    <w:p>
      <w:pPr>
        <w:bidi/>
      </w:pPr>
      <w:r>
        <w:rPr>
          <w:rtl/>
          <w:cs/>
          <w:lang w:val="ar_AE" w:bidi="ar_AE"/>
        </w:rPr>
      </w:r>
      <w:r>
        <w:rPr>
          <w:rtl/>
          <w:cs/>
          <w:lang w:val="ar_AE" w:bidi="ar_AE"/>
        </w:rPr>
        <w:t>صُدم رئيس الكهنة وغضب بشدة. فهو يعتقد أن يسوع قد جدَّف للتو على الله وأهانه. ثم مزَّق رئيس الكهنة ثيابه. كان تمزيق قطعة من الثوب علامة الحداد وتوضيحًا أن الشخص يريد أن يبتعد عمّا قد سمعه للتو. لم يتم تمزيق كل الثياب إلى قطع، بل تم عمل تمزيق واحد في إحدى الثياب التي يتم ارتداؤها. والمثير للاهتمام هو أن الكهنة لم يكن يُسمح لهم مطلقًا بتمزيق ثيابهم الكهنوتية، حتى من أجل موت أحد أفراد العائلة المقرَّبين. لذلك من المستغرب أن يقوم رئيس الكهنة بتمزيق قطعة من ثيابه، لكن هذا يُظهر عمق الصدمة والغضب مما سمع يسوع يقوله. ويقول رئيس الكهنة: "تجديف!" ويسأل رئيس الكهنة الذين اجتمعوا عن حكمهم فيصرخون جميعًا: "مذنب! إنه مستوجب الموت". ثم يبصقون على يسوع. ويلكمونه بقبضاتهم. ويسخرون منه، طالبين منه أن يتنبأ عن من الذي ضربه.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الخطوة، على المجموعة تمثيل المقطع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الحراس الذين يقفون في ساحة رئيس الكهنة</w:t>
      </w:r>
    </w:p>
    <w:p>
      <w:pPr>
        <w:pStyle w:val="ListBullet"/>
        <w:bidi/>
        <w:spacing w:line="240" w:lineRule="auto"/>
        <w:ind w:left="720"/>
      </w:pPr>
      <w:r>
        <w:rPr>
          <w:rtl/>
          <w:cs/>
          <w:lang w:val="ar_AE" w:bidi="ar_AE"/>
        </w:rPr>
      </w:r>
      <w:r>
        <w:rPr>
          <w:rtl/>
          <w:cs/>
          <w:lang w:val="ar_AE" w:bidi="ar_AE"/>
        </w:rPr>
        <w:t>الجمع</w:t>
      </w:r>
    </w:p>
    <w:p>
      <w:pPr>
        <w:pStyle w:val="ListBullet"/>
        <w:bidi/>
        <w:spacing w:line="240" w:lineRule="auto"/>
        <w:ind w:left="720"/>
      </w:pPr>
      <w:r>
        <w:rPr>
          <w:rtl/>
          <w:cs/>
          <w:lang w:val="ar_AE" w:bidi="ar_AE"/>
        </w:rPr>
      </w:r>
      <w:r>
        <w:rPr>
          <w:rtl/>
          <w:cs/>
          <w:lang w:val="ar_AE" w:bidi="ar_AE"/>
        </w:rPr>
        <w:t>رئيس الكهنة</w:t>
      </w:r>
    </w:p>
    <w:p>
      <w:pPr>
        <w:pStyle w:val="ListBullet"/>
        <w:bidi/>
        <w:spacing w:line="240" w:lineRule="auto"/>
        <w:ind w:left="720"/>
      </w:pPr>
      <w:r>
        <w:rPr>
          <w:rtl/>
          <w:cs/>
          <w:lang w:val="ar_AE" w:bidi="ar_AE"/>
        </w:rPr>
      </w:r>
      <w:r>
        <w:rPr>
          <w:rtl/>
          <w:cs/>
          <w:lang w:val="ar_AE" w:bidi="ar_AE"/>
        </w:rPr>
        <w:t>أعضاء مجمع السنهدريم. وهذا يشمل معلّمي الشريعة، ورؤساء الكهنة وشيوخ الشعب اليهودي</w:t>
      </w:r>
    </w:p>
    <w:p>
      <w:pPr>
        <w:pStyle w:val="ListBullet"/>
        <w:bidi/>
        <w:spacing w:line="240" w:lineRule="auto"/>
        <w:ind w:left="720"/>
      </w:pPr>
      <w:r>
        <w:rPr>
          <w:rtl/>
          <w:cs/>
          <w:lang w:val="ar_AE" w:bidi="ar_AE"/>
        </w:rPr>
      </w:r>
      <w:r>
        <w:rPr>
          <w:rtl/>
          <w:cs/>
          <w:lang w:val="ar_AE" w:bidi="ar_AE"/>
        </w:rPr>
        <w:t>شهود كذبة</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بعض أجزاء القصة.</w:t>
      </w:r>
    </w:p>
    <w:p>
      <w:pPr>
        <w:bidi/>
      </w:pPr>
      <w:r>
        <w:rPr>
          <w:rtl/>
          <w:cs/>
          <w:lang w:val="ar_AE" w:bidi="ar_AE"/>
        </w:rPr>
      </w:r>
      <w:r>
        <w:rPr>
          <w:rtl/>
          <w:cs/>
          <w:lang w:val="ar_AE" w:bidi="ar_AE"/>
        </w:rPr>
        <w:t>فيما يلي مثال على التمثيل الدرامي والردود المحتملة.</w:t>
      </w:r>
    </w:p>
    <w:p>
      <w:pPr>
        <w:bidi/>
      </w:pPr>
      <w:r>
        <w:rPr>
          <w:rtl/>
          <w:cs/>
          <w:lang w:val="ar_AE" w:bidi="ar_AE"/>
        </w:rPr>
      </w:r>
      <w:r>
        <w:rPr>
          <w:rtl/>
          <w:cs/>
          <w:lang w:val="ar_AE" w:bidi="ar_AE"/>
        </w:rPr>
        <w:t>وتوجد مجموعتان من الأحداث تحدثان في نفس الوقت. فقد كان رئيس الكهنة ومعلِّمو الشريعة وشيوخ الشعب اليهودي يجتمعون في بيت قيافا. وفي الوقت نفسه، يقوم الجمع باعتقال يسوع ويقودونه إلى بيت قيافا. يمكنكم تمثيل الحدثين بالترتيب الذي يبدو منطقيًا لكم. الآن تبدأ القصة.</w:t>
      </w:r>
    </w:p>
    <w:p>
      <w:pPr>
        <w:bidi/>
      </w:pPr>
      <w:r>
        <w:rPr>
          <w:rtl/>
          <w:cs/>
          <w:lang w:val="ar_AE" w:bidi="ar_AE"/>
        </w:rPr>
      </w:r>
      <w:r>
        <w:rPr>
          <w:rtl/>
          <w:cs/>
          <w:lang w:val="ar_AE" w:bidi="ar_AE"/>
        </w:rPr>
        <w:t xml:space="preserve">كان أعضاء السنهدريم قد أرسلوا جمعًا للقبض على يسوع، وفي الوقت ذاته، كانوا بانتظار إحضار يسوع. ويجتمع أعضاء السنهدريم معًا في بيت قيافا، رئيس الكهنة ويجلسون في نصف دائرة </w:t>
      </w:r>
    </w:p>
    <w:p>
      <w:pPr>
        <w:bidi/>
      </w:pPr>
      <w:r>
        <w:rPr>
          <w:rtl/>
          <w:cs/>
          <w:lang w:val="ar_AE" w:bidi="ar_AE"/>
        </w:rPr>
      </w:r>
      <w:r>
        <w:rPr>
          <w:rtl/>
          <w:cs/>
          <w:lang w:val="ar_AE" w:bidi="ar_AE"/>
        </w:rPr>
        <w:t>ثم يقود الجمع يسوع إلى بيت قيافا. ويتبعه بطرس من بعيد. وعندما يُؤخَذ يسوع إلى داخل البيت، يبقى بطرس في ساحة الدار، ويجلس بجوار بعض الحراس.</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بطرس: "بماذا تشعر أو تفكر؟" قد تكون الإجابات مثل: "أنا خائف"، أو "قلق مما سيحدث"، أو "أتمنى ألا يسألني أحد لماذا أنا هنا".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يُؤخَذ يسوع إلى داخل بيت قيافا. ويبدأ الشهود الكذبة في قول الأكاذيب عن يسوع، لكن شهاداتهم لا تتفق مع بعضها.</w:t>
      </w:r>
    </w:p>
    <w:p>
      <w:pPr>
        <w:bidi/>
      </w:pPr>
      <w:r>
        <w:rPr>
          <w:rtl/>
          <w:cs/>
          <w:lang w:val="ar_AE" w:bidi="ar_AE"/>
        </w:rPr>
      </w:r>
      <w:r>
        <w:rPr>
          <w:rtl/>
          <w:cs/>
          <w:lang w:val="ar_AE" w:bidi="ar_AE"/>
        </w:rPr>
        <w:t>وبعد قليل، يتقدَّم شاهدان ويقولان: "هذا قالَ: إنّي أقدِرُ أنْ أنقُضَ هَيكلَ اللهِ، وفي ثَلاثَةِ أيّامٍ أبنيهِ". فيقوم رئيس الكهنة ويقول ليسوع: "أما تُجيبُ بشَيءٍ؟ ماذا يَشهَدُ بهِ هذانِ علَيكَ؟" لكن يسوع يبقى صامتًا تمامًا.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يسوع: "بماذا تشعر أو تفكر؟" قد تكون الإجابات مثل: "يا أبتِ، أرشدني ماذا أقول"، أو "إنهم يحرفون كلامي ولا يفهمون قصدي"، أو "أعطني يا أبتِ القوة لأثبت في مشيئتك".</w:t>
      </w:r>
    </w:p>
    <w:p>
      <w:pPr>
        <w:pStyle w:val="ListBullet"/>
        <w:bidi/>
        <w:spacing w:line="240" w:lineRule="auto"/>
        <w:ind w:left="720"/>
      </w:pPr>
      <w:r>
        <w:rPr>
          <w:rtl/>
          <w:cs/>
          <w:lang w:val="ar_AE" w:bidi="ar_AE"/>
        </w:rPr>
      </w:r>
      <w:r>
        <w:rPr>
          <w:rtl/>
          <w:cs/>
          <w:lang w:val="ar_AE" w:bidi="ar_AE"/>
        </w:rPr>
        <w:t>واسألوا الشخص الذي يؤدي دور رئيس الكهنة: "ما الذي تشعر به أو تفكر فيه الآن؟" قد تكون الإجابات مثل: "إنه يرفض الكلام، وهذا يثير غضبي"، أو "علينا أن نوقف هذا الرجل، لأنه يثير البلبلة بين الشعب"، أو "لقد سمعنا منه كلامًا خطيرًا، والآن يرفض الدفاع عن نفسه!".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ثم يقول رئيس الكهنة: "أستَحلِفُكَ باللهِ الحَيِّ أنْ تقولَ لنا: هل أنتَ المَسيحُ ابنُ اللهِ؟". </w:t>
      </w:r>
    </w:p>
    <w:p>
      <w:pPr>
        <w:bidi/>
      </w:pPr>
      <w:r>
        <w:rPr>
          <w:rtl/>
          <w:cs/>
          <w:lang w:val="ar_AE" w:bidi="ar_AE"/>
        </w:rPr>
      </w:r>
      <w:r>
        <w:rPr>
          <w:rtl/>
          <w:cs/>
          <w:lang w:val="ar_AE" w:bidi="ar_AE"/>
        </w:rPr>
        <w:t>فيجيبه يسوع قائلًا: "أنتَ قُلتَ! وأيضًا أقولُ لكُمْ: مِنَ الآنَ تُبْصِرُونَ ابْنَ الإِنْسَانِ جَالِسًا عَنْ يَمِينِ الْقُوَّةِ وَآتِيًا عَلَى سَحَاب السَّمَاءِ".</w:t>
      </w:r>
    </w:p>
    <w:p>
      <w:pPr>
        <w:bidi/>
      </w:pPr>
      <w:r>
        <w:rPr>
          <w:rtl/>
          <w:cs/>
          <w:lang w:val="ar_AE" w:bidi="ar_AE"/>
        </w:rPr>
      </w:r>
      <w:r>
        <w:rPr>
          <w:rtl/>
          <w:cs/>
          <w:lang w:val="ar_AE" w:bidi="ar_AE"/>
        </w:rPr>
        <w:t>فيُصدم رئيس الكهنة من كلام يسوع، ويشعر بالذعر. ثم يمزَّق رئيس الكهنة ثيابه، قائلًا: قد جَدَّفَ! ما حاجَتُنا بَعدُ إلَى شُهودٍ؟ ها قد سمِعتُمْ تجديفَهُ! ماذا ترَوْنَ؟"</w:t>
      </w:r>
    </w:p>
    <w:p>
      <w:pPr>
        <w:bidi/>
      </w:pPr>
      <w:r>
        <w:rPr>
          <w:rtl/>
          <w:cs/>
          <w:lang w:val="ar_AE" w:bidi="ar_AE"/>
        </w:rPr>
      </w:r>
      <w:r>
        <w:rPr>
          <w:rtl/>
          <w:cs/>
          <w:lang w:val="ar_AE" w:bidi="ar_AE"/>
        </w:rPr>
        <w:t>فيصيح رجال السنهدريم قائلين: إنه يستوجب الموت!"</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يسوع: "بماذا تشعر أو تفكر؟" "أنا أفعل هذا لأجل كل من سيعرف أبي بسببي"، أو "هم لا يريدون أن يعرفوا من أنا حقًا"، أو "لقد قلت لهم الحق، لكنهم لا يحتملونه".</w:t>
      </w:r>
    </w:p>
    <w:p>
      <w:pPr>
        <w:pStyle w:val="ListBullet"/>
        <w:bidi/>
        <w:spacing w:line="240" w:lineRule="auto"/>
        <w:ind w:left="720"/>
      </w:pPr>
      <w:r>
        <w:rPr>
          <w:rtl/>
          <w:cs/>
          <w:lang w:val="ar_AE" w:bidi="ar_AE"/>
        </w:rPr>
      </w:r>
      <w:r>
        <w:rPr>
          <w:rtl/>
          <w:cs/>
          <w:lang w:val="ar_AE" w:bidi="ar_AE"/>
        </w:rPr>
        <w:t>واسألوا الشخص الذي يؤدي دور رئيس الكهنة: "ما الذي تشعر به أو تفكر فيه الآن؟" قد يقول: "كيف يجرؤ أن يقول إنه المسيح؟" أو "الآن يمكننا التخلص منه أخيرًا!".</w:t>
      </w:r>
    </w:p>
    <w:p>
      <w:pPr>
        <w:pStyle w:val="ListBullet"/>
        <w:bidi/>
        <w:spacing w:line="240" w:lineRule="auto"/>
        <w:ind w:left="720"/>
      </w:pPr>
      <w:r>
        <w:rPr>
          <w:rtl/>
          <w:cs/>
          <w:lang w:val="ar_AE" w:bidi="ar_AE"/>
        </w:rPr>
      </w:r>
      <w:r>
        <w:rPr>
          <w:rtl/>
          <w:cs/>
          <w:lang w:val="ar_AE" w:bidi="ar_AE"/>
        </w:rPr>
        <w:t>اسألوا الأشخاص الذين يمثلون دور أعضاء السنهدريم: "بماذا تشعرون أو تفكرون؟" قد يقولون: "سمعنا ما يكفي، يجب أن يُقتل"، أو "لقد كنا على صواب، هذا الرجل خطر ومجنون".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يبدؤون في البصق على وجه يسوع، ويضربه الرجال بأيديهم لإيذائه. ويستهزئ بعضهم قائلين: "تنَبّأْ لنا أيُّها المَسيحُ، مَنْ ضَرَبَكَ؟"</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يقود الجمع يسوع إلى بيت </w:t>
      </w:r>
      <w:r>
        <w:rPr>
          <w:b/>
          <w:rtl/>
          <w:cs/>
          <w:lang w:val="ar_AE" w:bidi="ar_AE"/>
        </w:rPr>
        <w:t>قيافا</w:t>
      </w:r>
      <w:r>
        <w:rPr>
          <w:rtl/>
          <w:cs/>
          <w:lang w:val="ar_AE" w:bidi="ar_AE"/>
        </w:rPr>
        <w:t xml:space="preserve">، وهو </w:t>
      </w:r>
      <w:r>
        <w:rPr>
          <w:b/>
          <w:rtl/>
          <w:cs/>
          <w:lang w:val="ar_AE" w:bidi="ar_AE"/>
        </w:rPr>
        <w:t>رئيس الكهنة</w:t>
      </w:r>
      <w:r>
        <w:rPr>
          <w:rtl/>
          <w:cs/>
          <w:lang w:val="ar_AE" w:bidi="ar_AE"/>
        </w:rPr>
        <w:t>.</w:t>
      </w:r>
    </w:p>
    <w:p>
      <w:pPr>
        <w:bidi/>
      </w:pPr>
      <w:r>
        <w:rPr>
          <w:rtl/>
          <w:cs/>
          <w:lang w:val="ar_AE" w:bidi="ar_AE"/>
        </w:rPr>
      </w:r>
      <w:r>
        <w:rPr>
          <w:rtl/>
          <w:cs/>
          <w:lang w:val="ar_AE" w:bidi="ar_AE"/>
        </w:rPr>
        <w:t>رئيس الكهنة</w:t>
      </w:r>
      <w:r>
        <w:rPr>
          <w:rtl/>
          <w:cs/>
          <w:lang w:val="ar_AE" w:bidi="ar_AE"/>
        </w:rPr>
        <w:t xml:space="preserve">: كان الكهنة في الديانة اليهودية يصِلون الشعب اليهودي بالله بواسطة تقديم الذبائح من أجل الشعب. وكانوا أيضًا يعلِّمون الشعب ويعتنون بالهيكل، وهو المكان الذي يعبد فيه الشعب اليهودي الله. كان الكهنة مُمثِّلين لله أمام الشعب. كان رئيس الكهنة يُمثل الرئاسة الدينية أو السُلطان للشعب اليهودي، وكان يقود المحكمة الدينية اليهودية كلها. ترجِم تعبير رئيس الكهنة بالطريقة عينها كما فعلت من قبل، وهي تعني "كاهن يقود". </w:t>
      </w:r>
      <w:r>
        <w:rPr>
          <w:rtl/>
          <w:cs/>
          <w:lang w:val="ar_AE" w:bidi="ar_AE"/>
        </w:rPr>
        <w:t>كاهن</w:t>
      </w:r>
      <w:r>
        <w:rPr>
          <w:rtl/>
          <w:cs/>
          <w:lang w:val="ar_AE" w:bidi="ar_AE"/>
        </w:rPr>
        <w:t xml:space="preserve"> تعبير مُتضمَّن في "قاموس الكلمات الرئيسية".</w:t>
      </w:r>
    </w:p>
    <w:p>
      <w:pPr>
        <w:bidi/>
      </w:pPr>
      <w:r>
        <w:rPr>
          <w:rtl/>
          <w:cs/>
          <w:lang w:val="ar_AE" w:bidi="ar_AE"/>
        </w:rPr>
      </w:r>
      <w:r>
        <w:rPr>
          <w:rtl/>
          <w:cs/>
          <w:lang w:val="ar_AE" w:bidi="ar_AE"/>
        </w:rPr>
        <w:t xml:space="preserve">كان في منزل قيافا أيضًا </w:t>
      </w:r>
      <w:r>
        <w:rPr>
          <w:b/>
          <w:rtl/>
          <w:cs/>
          <w:lang w:val="ar_AE" w:bidi="ar_AE"/>
        </w:rPr>
        <w:t>كتبة</w:t>
      </w:r>
      <w:r>
        <w:rPr>
          <w:rtl/>
          <w:cs/>
          <w:lang w:val="ar_AE" w:bidi="ar_AE"/>
        </w:rPr>
        <w:t xml:space="preserve"> </w:t>
      </w:r>
      <w:r>
        <w:rPr>
          <w:b/>
          <w:rtl/>
          <w:cs/>
          <w:lang w:val="ar_AE" w:bidi="ar_AE"/>
        </w:rPr>
        <w:t>وشيوخ</w:t>
      </w:r>
      <w:r>
        <w:rPr>
          <w:rtl/>
          <w:cs/>
          <w:lang w:val="ar_AE" w:bidi="ar_AE"/>
        </w:rPr>
        <w:t xml:space="preserve"> الذين كانوا يُألفون جماعة </w:t>
      </w:r>
      <w:r>
        <w:rPr>
          <w:b/>
          <w:rtl/>
          <w:cs/>
          <w:lang w:val="ar_AE" w:bidi="ar_AE"/>
        </w:rPr>
        <w:t>مجمع السنهدريم</w:t>
      </w:r>
      <w:r>
        <w:rPr>
          <w:rtl/>
          <w:cs/>
          <w:lang w:val="ar_AE" w:bidi="ar_AE"/>
        </w:rPr>
        <w:t>.</w:t>
      </w:r>
    </w:p>
    <w:p>
      <w:pPr>
        <w:bidi/>
      </w:pPr>
      <w:r>
        <w:rPr>
          <w:rtl/>
          <w:cs/>
          <w:lang w:val="ar_AE" w:bidi="ar_AE"/>
        </w:rPr>
      </w:r>
      <w:r>
        <w:rPr>
          <w:b/>
          <w:rtl/>
          <w:cs/>
          <w:lang w:val="ar_AE" w:bidi="ar_AE"/>
        </w:rPr>
        <w:t>الكتَبة</w:t>
      </w:r>
      <w:r>
        <w:rPr>
          <w:rtl/>
          <w:cs/>
          <w:lang w:val="ar_AE" w:bidi="ar_AE"/>
        </w:rPr>
        <w:t xml:space="preserve"> كانوا أشخاصًا يدرسون الأسفار المقدسة وكانوا خبراء في ما يعنيه. ترجِم الكتبة بالطريقة ذاتها كما فعلت من قبل.</w:t>
      </w:r>
    </w:p>
    <w:p>
      <w:pPr>
        <w:bidi/>
      </w:pPr>
      <w:r>
        <w:rPr>
          <w:rtl/>
          <w:cs/>
          <w:lang w:val="ar_AE" w:bidi="ar_AE"/>
        </w:rPr>
      </w:r>
      <w:r>
        <w:rPr>
          <w:b/>
          <w:rtl/>
          <w:cs/>
          <w:lang w:val="ar_AE" w:bidi="ar_AE"/>
        </w:rPr>
        <w:t>الشيوخ</w:t>
      </w:r>
      <w:r>
        <w:rPr>
          <w:rtl/>
          <w:cs/>
          <w:lang w:val="ar_AE" w:bidi="ar_AE"/>
        </w:rPr>
        <w:t xml:space="preserve"> هم رجال غير دينيين في المجتمع اليهودي الذين حرصوا على أن يعمل المجتمع اليهودي معًا جيدًا. ترجِم الشيوخ بالطريقة عينها كما فعلت من قبل.</w:t>
      </w:r>
    </w:p>
    <w:p>
      <w:pPr>
        <w:bidi/>
      </w:pPr>
      <w:r>
        <w:rPr>
          <w:rtl/>
          <w:cs/>
          <w:lang w:val="ar_AE" w:bidi="ar_AE"/>
        </w:rPr>
      </w:r>
      <w:r>
        <w:rPr>
          <w:rtl/>
          <w:cs/>
          <w:lang w:val="ar_AE" w:bidi="ar_AE"/>
        </w:rPr>
        <w:t xml:space="preserve"> </w:t>
      </w:r>
      <w:r>
        <w:rPr>
          <w:b/>
          <w:rtl/>
          <w:cs/>
          <w:lang w:val="ar_AE" w:bidi="ar_AE"/>
        </w:rPr>
        <w:t>مجمع السنهدريم</w:t>
      </w:r>
      <w:r>
        <w:rPr>
          <w:rtl/>
          <w:cs/>
          <w:lang w:val="ar_AE" w:bidi="ar_AE"/>
        </w:rPr>
        <w:t xml:space="preserve"> هو الاسم المُعطى للهيئة الحاكمة التي تتألف من رؤساء الكهنة والكهنة القادة ومعلِّمي الناموس والشيوخ.</w:t>
      </w:r>
    </w:p>
    <w:p>
      <w:pPr>
        <w:bidi/>
      </w:pPr>
      <w:r>
        <w:rPr>
          <w:rtl/>
          <w:cs/>
          <w:lang w:val="ar_AE" w:bidi="ar_AE"/>
        </w:rPr>
      </w:r>
      <w:r>
        <w:rPr>
          <w:rtl/>
          <w:cs/>
          <w:lang w:val="ar_AE" w:bidi="ar_AE"/>
        </w:rPr>
        <w:t>الكتبة</w:t>
      </w:r>
      <w:r>
        <w:rPr>
          <w:rtl/>
          <w:cs/>
          <w:lang w:val="ar_AE" w:bidi="ar_AE"/>
        </w:rPr>
        <w:t xml:space="preserve"> </w:t>
      </w:r>
      <w:r>
        <w:rPr>
          <w:rtl/>
          <w:cs/>
          <w:lang w:val="ar_AE" w:bidi="ar_AE"/>
        </w:rPr>
        <w:t>والشيوخ</w:t>
      </w:r>
      <w:r>
        <w:rPr>
          <w:rtl/>
          <w:cs/>
          <w:lang w:val="ar_AE" w:bidi="ar_AE"/>
        </w:rPr>
        <w:t xml:space="preserve"> </w:t>
      </w:r>
      <w:r>
        <w:rPr>
          <w:rtl/>
          <w:cs/>
          <w:lang w:val="ar_AE" w:bidi="ar_AE"/>
        </w:rPr>
        <w:t>ومجمع السنهدريم</w:t>
      </w:r>
      <w:r>
        <w:rPr>
          <w:rtl/>
          <w:cs/>
          <w:lang w:val="ar_AE" w:bidi="ar_AE"/>
        </w:rPr>
        <w:t xml:space="preserve"> جميعها مُتضمنة في "قاموس الكلمات الرئيسية".</w:t>
      </w:r>
    </w:p>
    <w:p>
      <w:pPr>
        <w:bidi/>
      </w:pPr>
      <w:r>
        <w:rPr>
          <w:rtl/>
          <w:cs/>
          <w:lang w:val="ar_AE" w:bidi="ar_AE"/>
        </w:rPr>
      </w:r>
      <w:r>
        <w:rPr>
          <w:rtl/>
          <w:cs/>
          <w:lang w:val="ar_AE" w:bidi="ar_AE"/>
        </w:rPr>
        <w:t xml:space="preserve">كان بطرس يتبع الجمع من بعيد. يذهب إلى </w:t>
      </w:r>
      <w:r>
        <w:rPr>
          <w:b/>
          <w:rtl/>
          <w:cs/>
          <w:lang w:val="ar_AE" w:bidi="ar_AE"/>
        </w:rPr>
        <w:t>الفِناء</w:t>
      </w:r>
      <w:r>
        <w:rPr>
          <w:rtl/>
          <w:cs/>
          <w:lang w:val="ar_AE" w:bidi="ar_AE"/>
        </w:rPr>
        <w:t xml:space="preserve"> في دار رئيس الكهنة. الفِنَاء منطقة خارج الدار مُحاطة من جميع الجوانب بمبانٍ أو جدران عالية، ليس للفِناء سقف، بل مفتوحة للسماء من فوق. قد يكون في البيت الكبير عدة غرف مبنية حول الفِناء.</w:t>
      </w:r>
    </w:p>
    <w:p>
      <w:pPr>
        <w:bidi/>
      </w:pPr>
      <w:r>
        <w:rPr>
          <w:rtl/>
          <w:cs/>
          <w:lang w:val="ar_AE" w:bidi="ar_AE"/>
        </w:rPr>
      </w:r>
      <w:r>
        <w:rPr>
          <w:rtl/>
          <w:cs/>
          <w:lang w:val="ar_AE" w:bidi="ar_AE"/>
        </w:rPr>
        <w:t>توقفوا هنا وناقشوا: كيف تشرح تصميم بيت رئيس الكهنة؟ ما الكلمات التي تستخدمها لتوضيح فِناء بيت رئيس الكهنة؟</w:t>
      </w:r>
    </w:p>
    <w:p>
      <w:pPr>
        <w:bidi/>
      </w:pPr>
      <w:r>
        <w:rPr>
          <w:rtl/>
          <w:cs/>
          <w:lang w:val="ar_AE" w:bidi="ar_AE"/>
        </w:rPr>
      </w:r>
      <w:r>
        <w:rPr>
          <w:rtl/>
          <w:cs/>
          <w:lang w:val="ar_AE" w:bidi="ar_AE"/>
        </w:rPr>
        <w:t xml:space="preserve">جلس بطرس مع بعض </w:t>
      </w:r>
      <w:r>
        <w:rPr>
          <w:b/>
          <w:rtl/>
          <w:cs/>
          <w:lang w:val="ar_AE" w:bidi="ar_AE"/>
        </w:rPr>
        <w:t>الحُرَّاس</w:t>
      </w:r>
      <w:r>
        <w:rPr>
          <w:rtl/>
          <w:cs/>
          <w:lang w:val="ar_AE" w:bidi="ar_AE"/>
        </w:rPr>
        <w:t>. كان الحُراس الذين ذكرهم هنا خُدامًا أو مُرافقين من حاشية رئيس الكهنة وساعدوا في حراسة الهيكل وحمايته.</w:t>
      </w:r>
    </w:p>
    <w:p>
      <w:pPr>
        <w:bidi/>
      </w:pPr>
      <w:r>
        <w:rPr>
          <w:rtl/>
          <w:cs/>
          <w:lang w:val="ar_AE" w:bidi="ar_AE"/>
        </w:rPr>
      </w:r>
      <w:r>
        <w:rPr>
          <w:rtl/>
          <w:cs/>
          <w:lang w:val="ar_AE" w:bidi="ar_AE"/>
        </w:rPr>
        <w:t xml:space="preserve">كانوا </w:t>
      </w:r>
      <w:r>
        <w:rPr>
          <w:b/>
          <w:rtl/>
          <w:cs/>
          <w:lang w:val="ar_AE" w:bidi="ar_AE"/>
        </w:rPr>
        <w:t>شهود زور</w:t>
      </w:r>
      <w:r>
        <w:rPr>
          <w:rtl/>
          <w:cs/>
          <w:lang w:val="ar_AE" w:bidi="ar_AE"/>
        </w:rPr>
        <w:t xml:space="preserve"> كثيرين في وسْط الجمع يقولون أكاذيب عن يسوع. الشاهد الزور شخص يكذب بشأن شخص آخر. قد يكذب شاهد الزور بشأن ما قاله شخص آخر أو ما فعله.</w:t>
      </w:r>
    </w:p>
    <w:p>
      <w:pPr>
        <w:bidi/>
      </w:pPr>
      <w:r>
        <w:rPr>
          <w:rtl/>
          <w:cs/>
          <w:lang w:val="ar_AE" w:bidi="ar_AE"/>
        </w:rPr>
      </w:r>
      <w:r>
        <w:rPr>
          <w:rtl/>
          <w:cs/>
          <w:lang w:val="ar_AE" w:bidi="ar_AE"/>
        </w:rPr>
        <w:t xml:space="preserve">أخيرًا تقدَّم رجُلان وقالا: "قال هذا الرجل: ’أنا قادر على هدْم </w:t>
      </w:r>
      <w:r>
        <w:rPr>
          <w:b/>
          <w:rtl/>
          <w:cs/>
          <w:lang w:val="ar_AE" w:bidi="ar_AE"/>
        </w:rPr>
        <w:t>الهيكل</w:t>
      </w:r>
      <w:r>
        <w:rPr>
          <w:rtl/>
          <w:cs/>
          <w:lang w:val="ar_AE" w:bidi="ar_AE"/>
        </w:rPr>
        <w:t xml:space="preserve"> وبنائه في (ثلاثة) أيام‘". الهيكل هو المكان الخاص الذي يعبد فيه الشعب اليهودي الله. ترجِم الهيكل بالطريقة عينها كما فعلت من قبل. كلمة </w:t>
      </w:r>
      <w:r>
        <w:rPr>
          <w:rtl/>
          <w:cs/>
          <w:lang w:val="ar_AE" w:bidi="ar_AE"/>
        </w:rPr>
        <w:t>هيكل</w:t>
      </w:r>
      <w:r>
        <w:rPr>
          <w:rtl/>
          <w:cs/>
          <w:lang w:val="ar_AE" w:bidi="ar_AE"/>
        </w:rPr>
        <w:t xml:space="preserve"> مُتضمِّنة في "قاموس الكلمات الرئيسية".</w:t>
      </w:r>
    </w:p>
    <w:p>
      <w:pPr>
        <w:bidi/>
      </w:pPr>
      <w:r>
        <w:rPr>
          <w:rtl/>
          <w:cs/>
          <w:lang w:val="ar_AE" w:bidi="ar_AE"/>
        </w:rPr>
      </w:r>
      <w:r>
        <w:rPr>
          <w:rtl/>
          <w:cs/>
          <w:lang w:val="ar_AE" w:bidi="ar_AE"/>
        </w:rPr>
        <w:t xml:space="preserve">ثم يطلب رئيس الكهنة من يسوع أنْ يُعلن إنْ كان </w:t>
      </w:r>
      <w:r>
        <w:rPr>
          <w:b/>
          <w:rtl/>
          <w:cs/>
          <w:lang w:val="ar_AE" w:bidi="ar_AE"/>
        </w:rPr>
        <w:t>المسِيَّا</w:t>
      </w:r>
      <w:r>
        <w:rPr>
          <w:rtl/>
          <w:cs/>
          <w:lang w:val="ar_AE" w:bidi="ar_AE"/>
        </w:rPr>
        <w:t xml:space="preserve">، </w:t>
      </w:r>
      <w:r>
        <w:rPr>
          <w:b/>
          <w:rtl/>
          <w:cs/>
          <w:lang w:val="ar_AE" w:bidi="ar_AE"/>
        </w:rPr>
        <w:t>ابن الله</w:t>
      </w:r>
      <w:r>
        <w:rPr>
          <w:rtl/>
          <w:cs/>
          <w:lang w:val="ar_AE" w:bidi="ar_AE"/>
        </w:rPr>
        <w:t>.</w:t>
      </w:r>
    </w:p>
    <w:p>
      <w:pPr>
        <w:bidi/>
      </w:pPr>
      <w:r>
        <w:rPr>
          <w:rtl/>
          <w:cs/>
          <w:lang w:val="ar_AE" w:bidi="ar_AE"/>
        </w:rPr>
      </w:r>
      <w:r>
        <w:rPr>
          <w:rtl/>
          <w:cs/>
          <w:lang w:val="ar_AE" w:bidi="ar_AE"/>
        </w:rPr>
        <w:t xml:space="preserve">لقب </w:t>
      </w:r>
      <w:r>
        <w:rPr>
          <w:b/>
          <w:rtl/>
          <w:cs/>
          <w:lang w:val="ar_AE" w:bidi="ar_AE"/>
        </w:rPr>
        <w:t>المسِيَّا</w:t>
      </w:r>
      <w:r>
        <w:rPr>
          <w:rtl/>
          <w:cs/>
          <w:lang w:val="ar_AE" w:bidi="ar_AE"/>
        </w:rPr>
        <w:t xml:space="preserve"> يعني الممسوح. ترجِم المسِيَّا بالطريقة عينها كما فعلت في مقاطع سابقة. </w:t>
      </w:r>
      <w:r>
        <w:rPr>
          <w:b/>
          <w:rtl/>
          <w:cs/>
          <w:lang w:val="ar_AE" w:bidi="ar_AE"/>
        </w:rPr>
        <w:t>ابن الله</w:t>
      </w:r>
      <w:r>
        <w:rPr>
          <w:rtl/>
          <w:cs/>
          <w:lang w:val="ar_AE" w:bidi="ar_AE"/>
        </w:rPr>
        <w:t xml:space="preserve"> لقب يصف عَلاقة يسوع الوثيقة بالله، وأيضًا كونه الله. ترجِم ابن الله بالطريقة عينها كما فعلت في مقاطع سابقة. </w:t>
      </w:r>
      <w:r>
        <w:rPr>
          <w:rtl/>
          <w:cs/>
          <w:lang w:val="ar_AE" w:bidi="ar_AE"/>
        </w:rPr>
        <w:t>المسِيَّا</w:t>
      </w:r>
      <w:r>
        <w:rPr>
          <w:rtl/>
          <w:cs/>
          <w:lang w:val="ar_AE" w:bidi="ar_AE"/>
        </w:rPr>
        <w:t xml:space="preserve"> </w:t>
      </w:r>
      <w:r>
        <w:rPr>
          <w:rtl/>
          <w:cs/>
          <w:lang w:val="ar_AE" w:bidi="ar_AE"/>
        </w:rPr>
        <w:t>وابن الله</w:t>
      </w:r>
      <w:r>
        <w:rPr>
          <w:rtl/>
          <w:cs/>
          <w:lang w:val="ar_AE" w:bidi="ar_AE"/>
        </w:rPr>
        <w:t xml:space="preserve"> كلاهما مُتضمنان في "قاموس الكلمات الرئيسية".</w:t>
      </w:r>
    </w:p>
    <w:p>
      <w:pPr>
        <w:bidi/>
      </w:pPr>
      <w:r>
        <w:rPr>
          <w:rtl/>
          <w:cs/>
          <w:lang w:val="ar_AE" w:bidi="ar_AE"/>
        </w:rPr>
      </w:r>
      <w:r>
        <w:rPr>
          <w:rtl/>
          <w:cs/>
          <w:lang w:val="ar_AE" w:bidi="ar_AE"/>
        </w:rPr>
        <w:t xml:space="preserve">يتابع يسوع: "أنتَ قُلْتَ! مِنَ الآنَ تُبْصِرُونَ </w:t>
      </w:r>
      <w:r>
        <w:rPr>
          <w:b/>
          <w:rtl/>
          <w:cs/>
          <w:lang w:val="ar_AE" w:bidi="ar_AE"/>
        </w:rPr>
        <w:t>ابْنَ الإِنْسَانِ</w:t>
      </w:r>
      <w:r>
        <w:rPr>
          <w:rtl/>
          <w:cs/>
          <w:lang w:val="ar_AE" w:bidi="ar_AE"/>
        </w:rPr>
        <w:t xml:space="preserve"> جَالِسًا عَنْ </w:t>
      </w:r>
      <w:r>
        <w:rPr>
          <w:b/>
          <w:rtl/>
          <w:cs/>
          <w:lang w:val="ar_AE" w:bidi="ar_AE"/>
        </w:rPr>
        <w:t>يَمِينِ الْقُوَّةِ</w:t>
      </w:r>
      <w:r>
        <w:rPr>
          <w:rtl/>
          <w:cs/>
          <w:lang w:val="ar_AE" w:bidi="ar_AE"/>
        </w:rPr>
        <w:t xml:space="preserve"> وَآتِيًا عَلَى </w:t>
      </w:r>
      <w:r>
        <w:rPr>
          <w:b/>
          <w:rtl/>
          <w:cs/>
          <w:lang w:val="ar_AE" w:bidi="ar_AE"/>
        </w:rPr>
        <w:t>سَحَاب السَّمَاءِ</w:t>
      </w:r>
      <w:r>
        <w:rPr>
          <w:rtl/>
          <w:cs/>
          <w:lang w:val="ar_AE" w:bidi="ar_AE"/>
        </w:rPr>
        <w:t>".</w:t>
      </w:r>
    </w:p>
    <w:p>
      <w:pPr>
        <w:bidi/>
      </w:pPr>
      <w:r>
        <w:rPr>
          <w:rtl/>
          <w:cs/>
          <w:lang w:val="ar_AE" w:bidi="ar_AE"/>
        </w:rPr>
      </w:r>
      <w:r>
        <w:rPr>
          <w:rtl/>
          <w:cs/>
          <w:lang w:val="ar_AE" w:bidi="ar_AE"/>
        </w:rPr>
        <w:t xml:space="preserve">لقَب </w:t>
      </w:r>
      <w:r>
        <w:rPr>
          <w:b/>
          <w:rtl/>
          <w:cs/>
          <w:lang w:val="ar_AE" w:bidi="ar_AE"/>
        </w:rPr>
        <w:t>ابن الإنسان</w:t>
      </w:r>
      <w:r>
        <w:rPr>
          <w:rtl/>
          <w:cs/>
          <w:lang w:val="ar_AE" w:bidi="ar_AE"/>
        </w:rPr>
        <w:t xml:space="preserve"> مُأخوذ من دانيال النبي. يصف دانيال "ابن الإنسان" بأنه مَن سيعطيه الله القوة والسُلطان. ويقول يسوع الآن أنه هو ابن الإنسان. ترجم عبارة ابن الإنسان بالطريقة عينها التي ترجمت بها من قبل. تجد مصطلح </w:t>
      </w:r>
      <w:r>
        <w:rPr>
          <w:rtl/>
          <w:cs/>
          <w:lang w:val="ar_AE" w:bidi="ar_AE"/>
        </w:rPr>
        <w:t>ابن الإنسان</w:t>
      </w:r>
      <w:r>
        <w:rPr>
          <w:rtl/>
          <w:cs/>
          <w:lang w:val="ar_AE" w:bidi="ar_AE"/>
        </w:rPr>
        <w:t xml:space="preserve"> في قاموس الكلمات الرئيسية. </w:t>
      </w:r>
    </w:p>
    <w:p>
      <w:pPr>
        <w:bidi/>
      </w:pPr>
      <w:r>
        <w:rPr>
          <w:rtl/>
          <w:cs/>
          <w:lang w:val="ar_AE" w:bidi="ar_AE"/>
        </w:rPr>
      </w:r>
      <w:r>
        <w:rPr>
          <w:rtl/>
          <w:cs/>
          <w:lang w:val="ar_AE" w:bidi="ar_AE"/>
        </w:rPr>
        <w:t xml:space="preserve">أنْ يجلس عن </w:t>
      </w:r>
      <w:r>
        <w:rPr>
          <w:b/>
          <w:rtl/>
          <w:cs/>
          <w:lang w:val="ar_AE" w:bidi="ar_AE"/>
        </w:rPr>
        <w:t>يمين الله</w:t>
      </w:r>
      <w:r>
        <w:rPr>
          <w:rtl/>
          <w:cs/>
          <w:lang w:val="ar_AE" w:bidi="ar_AE"/>
        </w:rPr>
        <w:t xml:space="preserve"> يعني أن يجلس في مكان الكرامة، ومكان القوة.</w:t>
      </w:r>
    </w:p>
    <w:p>
      <w:pPr>
        <w:bidi/>
      </w:pPr>
      <w:r>
        <w:rPr>
          <w:rtl/>
          <w:cs/>
          <w:lang w:val="ar_AE" w:bidi="ar_AE"/>
        </w:rPr>
      </w:r>
      <w:r>
        <w:rPr>
          <w:rtl/>
          <w:cs/>
          <w:lang w:val="ar_AE" w:bidi="ar_AE"/>
        </w:rPr>
        <w:t xml:space="preserve">يقول يسوع أنه سيأتي على </w:t>
      </w:r>
      <w:r>
        <w:rPr>
          <w:b/>
          <w:rtl/>
          <w:cs/>
          <w:lang w:val="ar_AE" w:bidi="ar_AE"/>
        </w:rPr>
        <w:t>سحاب السماء</w:t>
      </w:r>
      <w:r>
        <w:rPr>
          <w:rtl/>
          <w:cs/>
          <w:lang w:val="ar_AE" w:bidi="ar_AE"/>
        </w:rPr>
        <w:t xml:space="preserve">. </w:t>
      </w:r>
      <w:r>
        <w:rPr>
          <w:b/>
          <w:rtl/>
          <w:cs/>
          <w:lang w:val="ar_AE" w:bidi="ar_AE"/>
        </w:rPr>
        <w:t>السماء</w:t>
      </w:r>
      <w:r>
        <w:rPr>
          <w:rtl/>
          <w:cs/>
          <w:lang w:val="ar_AE" w:bidi="ar_AE"/>
        </w:rPr>
        <w:t xml:space="preserve"> هي المكان الذي يسكن فيه الله وملائكته. إنه المكان الذي يذهب إليه الذين يثقون في الله بعد موتهم. ترجِم الكلمة سماء بالطريقة عينها كما فعلت من قبل. </w:t>
      </w:r>
      <w:r>
        <w:rPr>
          <w:rtl/>
          <w:cs/>
          <w:lang w:val="ar_AE" w:bidi="ar_AE"/>
        </w:rPr>
        <w:t>السماء</w:t>
      </w:r>
      <w:r>
        <w:rPr>
          <w:rtl/>
          <w:cs/>
          <w:lang w:val="ar_AE" w:bidi="ar_AE"/>
        </w:rPr>
        <w:t xml:space="preserve"> تعبير مُتضمن في "قاموس الكلمات الرئيسية". </w:t>
      </w:r>
    </w:p>
    <w:p>
      <w:pPr>
        <w:bidi/>
      </w:pPr>
      <w:r>
        <w:rPr>
          <w:rtl/>
          <w:cs/>
          <w:lang w:val="ar_AE" w:bidi="ar_AE"/>
        </w:rPr>
      </w:r>
      <w:r>
        <w:rPr>
          <w:rtl/>
          <w:cs/>
          <w:lang w:val="ar_AE" w:bidi="ar_AE"/>
        </w:rPr>
        <w:t xml:space="preserve">يرتعِب رئيس الكهنة من جواب يسوع ويمزق ثيابه. ويقول: "قَدْ جَدَّفَ!" </w:t>
      </w:r>
      <w:r>
        <w:rPr>
          <w:b/>
          <w:rtl/>
          <w:cs/>
          <w:lang w:val="ar_AE" w:bidi="ar_AE"/>
        </w:rPr>
        <w:t>التجديف</w:t>
      </w:r>
      <w:r>
        <w:rPr>
          <w:rtl/>
          <w:cs/>
          <w:lang w:val="ar_AE" w:bidi="ar_AE"/>
        </w:rPr>
        <w:t xml:space="preserve"> هو عندما يقول شخص ما أو يفعل شيئًا يُهين الله. الفكرة هي أنه يظن بهذا أنه يجعل الله أقل مجدًا. ترجِم كلمة تجديف بالطريقة عينها كما فعلت من قبل. </w:t>
      </w:r>
      <w:r>
        <w:rPr>
          <w:rtl/>
          <w:cs/>
          <w:lang w:val="ar_AE" w:bidi="ar_AE"/>
        </w:rPr>
        <w:t>تجديف</w:t>
      </w:r>
      <w:r>
        <w:rPr>
          <w:rtl/>
          <w:cs/>
          <w:lang w:val="ar_AE" w:bidi="ar_AE"/>
        </w:rPr>
        <w:t xml:space="preserve"> تعبير مُتضمن في "قاموس الكلمات الرئيسية".</w:t>
      </w:r>
    </w:p>
    <w:p>
      <w:pPr>
        <w:bidi/>
      </w:pPr>
      <w:r>
        <w:rPr>
          <w:rtl/>
          <w:cs/>
          <w:lang w:val="ar_AE" w:bidi="ar_AE"/>
        </w:rPr>
      </w:r>
      <w:r>
        <w:rPr>
          <w:rtl/>
          <w:cs/>
          <w:lang w:val="ar_AE" w:bidi="ar_AE"/>
        </w:rPr>
        <w:t>يسأل الحاضرين عن حُكمهم. فيصرخون جميعًا: "مذنب! إنه يستوجب الموت!"</w:t>
      </w:r>
    </w:p>
    <w:p>
      <w:pPr>
        <w:bidi/>
      </w:pPr>
      <w:r>
        <w:rPr>
          <w:rtl/>
          <w:cs/>
          <w:lang w:val="ar_AE" w:bidi="ar_AE"/>
        </w:rPr>
      </w:r>
      <w:r>
        <w:rPr>
          <w:rtl/>
          <w:cs/>
          <w:lang w:val="ar_AE" w:bidi="ar_AE"/>
        </w:rPr>
        <w:t xml:space="preserve">يبصقون في وجهه ويضربونه بقبضاتهم. ويصفعه البعض، ثم يطلبون منه أن يتنبأ </w:t>
      </w:r>
      <w:r>
        <w:rPr>
          <w:b/>
          <w:rtl/>
          <w:cs/>
          <w:lang w:val="ar_AE" w:bidi="ar_AE"/>
        </w:rPr>
        <w:t>مَن</w:t>
      </w:r>
      <w:r>
        <w:rPr>
          <w:rtl/>
          <w:cs/>
          <w:lang w:val="ar_AE" w:bidi="ar_AE"/>
        </w:rPr>
        <w:t xml:space="preserve"> ضربه. ترجِم الكلمة يتنبأ بالطريقة عينها كما فعلت من قبل. </w:t>
      </w:r>
      <w:r>
        <w:rPr>
          <w:rtl/>
          <w:cs/>
          <w:lang w:val="ar_AE" w:bidi="ar_AE"/>
        </w:rPr>
        <w:t>النبوة</w:t>
      </w:r>
      <w:r>
        <w:rPr>
          <w:rtl/>
          <w:cs/>
          <w:lang w:val="ar_AE" w:bidi="ar_AE"/>
        </w:rPr>
        <w:t xml:space="preserve"> مُصطلح مُتضمَّن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26:69–75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26: 69–75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هذه القصة تستكمل الأحداث التي قرأنا عنها في المقاطع السابقة. كان بطرس قد اتبع الجمع الذي ألقى القبض على يسوع إلى دار بيت رئيس الكهنة، وجلس بين الخدام. من الجيد أن نتذكَّر أيضًا أن بطرس كان قد وعد يسوع بأنه وإن أنكره التلاميذ الآخرون، فإنه لن ينكره أبدًا. بل وقال بطرس أيضًا إنه على استعداد أن يموت لأجل يسوع.</w:t>
      </w:r>
    </w:p>
    <w:p>
      <w:pPr>
        <w:bidi/>
      </w:pPr>
      <w:r>
        <w:rPr>
          <w:rtl/>
          <w:cs/>
          <w:lang w:val="ar_AE" w:bidi="ar_AE"/>
        </w:rPr>
      </w:r>
      <w:r>
        <w:rPr>
          <w:rtl/>
          <w:cs/>
          <w:lang w:val="ar_AE" w:bidi="ar_AE"/>
        </w:rPr>
        <w:t>على الأرجح، وقعت أحداث هذا المقطع في الوقت نفسه الذي وقعت فيه أحداث المقطع السابق. ومن ثَمَّ، حدثت هذه القصة خلال محاكمة يسوع أمام رئيس الكهنة، وانتهت بصياح الديك، دلالةً على أن وقت المساء قد انقضى، وأن الصباح آتٍ. فبينما كانت محاكمة يسوع جاريةً داخل بيت رئيس الكهنة، كان بطرس على وشك خوض "محاكمة" خاصة به في دار البيت.</w:t>
      </w:r>
    </w:p>
    <w:p>
      <w:pPr>
        <w:bidi/>
      </w:pPr>
      <w:r>
        <w:rPr>
          <w:rtl/>
          <w:cs/>
          <w:lang w:val="ar_AE" w:bidi="ar_AE"/>
        </w:rPr>
      </w:r>
      <w:r>
        <w:rPr>
          <w:rtl/>
          <w:cs/>
          <w:lang w:val="ar_AE" w:bidi="ar_AE"/>
        </w:rPr>
        <w:t>تبدأ القصة كالتالي: "في غضون ذلك، كان بطرس ..."، أو "أَمَّا بُطْرُسُ فَكَانَ جَالِسًا خَارِجًا فِي ٱلدَّارِ". كانت هذه منطقة محاطة بالغرف، أو الأبنية، أو الجدران التي تشكِّل بيت رئيس الكهنة.</w:t>
      </w:r>
    </w:p>
    <w:p>
      <w:pPr>
        <w:bidi/>
      </w:pPr>
      <w:r>
        <w:rPr>
          <w:rtl/>
          <w:cs/>
          <w:lang w:val="ar_AE" w:bidi="ar_AE"/>
        </w:rPr>
      </w:r>
      <w:r>
        <w:rPr>
          <w:rtl/>
          <w:cs/>
          <w:lang w:val="ar_AE" w:bidi="ar_AE"/>
        </w:rPr>
        <w:t>توقَّفوا هنا للحظة واعرضوا على فريق الترجمة رسمًا توضيحيًا لبيت به دار خارجية.</w:t>
      </w:r>
    </w:p>
    <w:p>
      <w:pPr>
        <w:bidi/>
      </w:pPr>
      <w:r>
        <w:rPr>
          <w:rtl/>
          <w:cs/>
          <w:lang w:val="ar_AE" w:bidi="ar_AE"/>
        </w:rPr>
      </w:r>
      <w:r>
        <w:rPr>
          <w:rtl/>
          <w:cs/>
          <w:lang w:val="ar_AE" w:bidi="ar_AE"/>
        </w:rPr>
        <w:t>حينئذ، جاءت إلى بطرس إحدى الخادمات أو الجواري اللواتي كن يخدمن في بيت رئيس الكهنة، قائلة له: "وَأَنْتَ كُنْتَ مَعَ يَسُوعَ ٱلْجَلِيلِيِّ!" كانت لدى رئيس الكهنة العديد من الفتيات الشابات من أجل القيام بالأعمال اللازمة في البيت، التي قد تشمل التنظيف، وغسل الثياب، وربما الطهي. اقتربت الجارية من بطرس، بمعنى أنها تحركت من مكانها لتقترب إليه أكثر. كانت هذه فتاة شابة، وقد اقتربت من رجلٍ أكبر منها عمرًا. وكان ينبغي ألا تشكل هذه الفتاة تهديدًا على بطرس، لكن يبدو أنه تفاعل مع الأمر كما لو كانت تشكِّل تهديدًا كبيرًا، لأنه تصرَّف بطريقة دفاعية. وصفت هذه الجارية يسوع بأنه "جليلي"، مشيرةً بهذا إلى أن يسوع لم يكن من منطقتهم، لكنه كان من الجليل، التي كانت تقع في شمال أورشليم. ولم يكن أهل الجليل يروقون لأهل أورشليم، حتى إن أهل أورشليم كانوا يحتقرون أهل الجليل.</w:t>
      </w:r>
    </w:p>
    <w:p>
      <w:pPr>
        <w:bidi/>
      </w:pPr>
      <w:r>
        <w:rPr>
          <w:rtl/>
          <w:cs/>
          <w:lang w:val="ar_AE" w:bidi="ar_AE"/>
        </w:rPr>
      </w:r>
      <w:r>
        <w:rPr>
          <w:rtl/>
          <w:cs/>
          <w:lang w:val="ar_AE" w:bidi="ar_AE"/>
        </w:rPr>
        <w:t>توقَّفوا هنا للحظة، واحكوا قصة عن مجموعة من الأشخاص الذين يحتقرهم الآخرون.</w:t>
      </w:r>
    </w:p>
    <w:p>
      <w:pPr>
        <w:bidi/>
      </w:pPr>
      <w:r>
        <w:rPr>
          <w:rtl/>
          <w:cs/>
          <w:lang w:val="ar_AE" w:bidi="ar_AE"/>
        </w:rPr>
      </w:r>
      <w:r>
        <w:rPr>
          <w:rtl/>
          <w:cs/>
          <w:lang w:val="ar_AE" w:bidi="ar_AE"/>
        </w:rPr>
        <w:t>وهنا، أنكر بطرس أنه كان مع يسوع، وفعل ذلك قدَّام الجميع، قائلًا: "لَسْتُ أَدْرِي مَا تَقُولِينَ!"</w:t>
      </w:r>
    </w:p>
    <w:p>
      <w:pPr>
        <w:bidi/>
      </w:pPr>
      <w:r>
        <w:rPr>
          <w:rtl/>
          <w:cs/>
          <w:lang w:val="ar_AE" w:bidi="ar_AE"/>
        </w:rPr>
      </w:r>
      <w:r>
        <w:rPr>
          <w:rtl/>
          <w:cs/>
          <w:lang w:val="ar_AE" w:bidi="ar_AE"/>
        </w:rPr>
        <w:t xml:space="preserve">توقفوا هنا وناقشوا مع فريق الترجمة الطريقة التي يتصرف بها الناس في ثقافتكم عندما يرغبون في إنكار شيءٍ ما. </w:t>
      </w:r>
    </w:p>
    <w:p>
      <w:pPr>
        <w:bidi/>
      </w:pPr>
      <w:r>
        <w:rPr>
          <w:rtl/>
          <w:cs/>
          <w:lang w:val="ar_AE" w:bidi="ar_AE"/>
        </w:rPr>
      </w:r>
      <w:r>
        <w:rPr>
          <w:rtl/>
          <w:cs/>
          <w:lang w:val="ar_AE" w:bidi="ar_AE"/>
        </w:rPr>
        <w:t>بعد ذلك، انتقل بطرس من الدار الداخلية إلى مدخل الدار، في محاولة منه للابتعاد عن الفتاة التي سألته عن يسوع.</w:t>
      </w:r>
    </w:p>
    <w:p>
      <w:pPr>
        <w:bidi/>
      </w:pPr>
      <w:r>
        <w:rPr>
          <w:rtl/>
          <w:cs/>
          <w:lang w:val="ar_AE" w:bidi="ar_AE"/>
        </w:rPr>
      </w:r>
      <w:r>
        <w:rPr>
          <w:rtl/>
          <w:cs/>
          <w:lang w:val="ar_AE" w:bidi="ar_AE"/>
        </w:rPr>
        <w:t xml:space="preserve">ثم في وقت لاحق عند الباب، رأت جارية أخرى بطرس، فقالت للواقفين حولها: "وَهَذَا كَانَ مَعَ يَسُوعَ ٱلنَّاصِرِيِّ!" والناصرة هي قرية في الجليل، وبهذا، أشارت جارية مرة أخرى إلى أن يسوع لم يكن من أورشليم، وأنه ينبغي ألا يعامله الناس باحترام. ومرة أخرى، أنكر بطرس معرفته بيسوع بقَسَمٍ. وكان القسم يتضمَّن ذِكر اسم الله. وقال بطرس: "إِنِّي لَسْتُ أَعْرِفُ ٱلرَّجُلَ!" وبحسب الثقافة اليهودية، عندما كان شخص ما ينطق بقسم، كان يقول بهذا ما معناه أن الله يستطيع أن يعاقبه إذا كان يكذب. </w:t>
      </w:r>
    </w:p>
    <w:p>
      <w:pPr>
        <w:bidi/>
      </w:pPr>
      <w:r>
        <w:rPr>
          <w:rtl/>
          <w:cs/>
          <w:lang w:val="ar_AE" w:bidi="ar_AE"/>
        </w:rPr>
      </w:r>
      <w:r>
        <w:rPr>
          <w:rtl/>
          <w:cs/>
          <w:lang w:val="ar_AE" w:bidi="ar_AE"/>
        </w:rPr>
        <w:t>توقَّفوا هنا وحاولوا مع فريق الترجمة أن تصفوا كيف يقطع الناس في ثقافتكم وعودًا أو ينطقون بقسم. فمتى يقطعون وعودًا كهذه؟ وما مدى جديتها؟ وما الذي يعتقد الناس أنه سيحدث لهم إذا لم يفوا بوعودهم أو إذا كذبوا؟</w:t>
      </w:r>
    </w:p>
    <w:p>
      <w:pPr>
        <w:bidi/>
      </w:pPr>
      <w:r>
        <w:rPr>
          <w:rtl/>
          <w:cs/>
          <w:lang w:val="ar_AE" w:bidi="ar_AE"/>
        </w:rPr>
      </w:r>
      <w:r>
        <w:rPr>
          <w:rtl/>
          <w:cs/>
          <w:lang w:val="ar_AE" w:bidi="ar_AE"/>
        </w:rPr>
        <w:t>من المرجَّح أن بطرس كان يتحدَّث بلهجة تنتمي إلى منطقة الجليل، لأن لغته أظهرت أنه "واحد من الجليليين". ومن ثَمَّ، فبإنكار بطرس ليسوع، اتضح لجميع الذين أمكنهم سماعه أن بطرس كان، في حقيقة الأمر، من الجليل.</w:t>
      </w:r>
    </w:p>
    <w:p>
      <w:pPr>
        <w:bidi/>
      </w:pPr>
      <w:r>
        <w:rPr>
          <w:rtl/>
          <w:cs/>
          <w:lang w:val="ar_AE" w:bidi="ar_AE"/>
        </w:rPr>
      </w:r>
      <w:r>
        <w:rPr>
          <w:rtl/>
          <w:cs/>
          <w:lang w:val="ar_AE" w:bidi="ar_AE"/>
        </w:rPr>
        <w:t>ثم بعد قليلٍ، جاء بعض الواقفين هناك إلى بطرس، وقالوا له: "حَقًّا أَنْتَ أَيْضًا مِنْهُمْ، فَإِنَّ لُغَتَكَ تُظْهِرُكَ!" وفي هذه المرة، لم يكن شخص واحد هو الذي سأل بطرس، بل اقتربت منه مجموعة من الأشخاص. ففي المرة الأولى، اقتربت فتاة من بطرس؛ ثم في المرة الثانية، تحدَّثت فتاة أخرى مع الواقفين حولها؛ ثم في هذه المرة، وهي المرة الثالثة، اقتربت مجموعة من الأشخاص من بطرس. فقد كانت المحاكمة التي خضع لها بطرس تزداد شدة مع ازدياد تساؤل المزيد من الأشخاص عن علاقته بيسوع. افترضت هذه المجموعة من الأشخاص أنه لأن بطرس من الجليل، فلا بد أنه كان مع يسوع.</w:t>
      </w:r>
    </w:p>
    <w:p>
      <w:pPr>
        <w:bidi/>
      </w:pPr>
      <w:r>
        <w:rPr>
          <w:rtl/>
          <w:cs/>
          <w:lang w:val="ar_AE" w:bidi="ar_AE"/>
        </w:rPr>
      </w:r>
      <w:r>
        <w:rPr>
          <w:rtl/>
          <w:cs/>
          <w:lang w:val="ar_AE" w:bidi="ar_AE"/>
        </w:rPr>
        <w:t>وهذه المرة، ابتدأ بطرس يلعن ويحلف، أو يقول بحدة: "لتسقط عليَّ لعنة إذا كنتُ أكذب". توجد طريقتان مختلفتان لفهم ما كان بطرس يقصده هنا: يفترض التفسير الأول أن بطرس كان يلعن يسوع، وأنه فعل ذلك في محاولةٍ منه أن يفصل نفسه عن يسوع. ويقول التفسير الثاني إن بطرس وضع نفسه تحت حلف ليُظهر أن ما يقوله صحيح.</w:t>
      </w:r>
    </w:p>
    <w:p>
      <w:pPr>
        <w:bidi/>
      </w:pPr>
      <w:r>
        <w:rPr>
          <w:rtl/>
          <w:cs/>
          <w:lang w:val="ar_AE" w:bidi="ar_AE"/>
        </w:rPr>
      </w:r>
      <w:r>
        <w:rPr>
          <w:rtl/>
          <w:cs/>
          <w:lang w:val="ar_AE" w:bidi="ar_AE"/>
        </w:rPr>
        <w:t>توقفوا هنا وناقشوا مع فريق الترجمة كيف يمكن أن تعبِّروا عن ذلك بلغتكم. وإذا أمكن، حافظوا على الكلمات مبهَمة. وإذا كنتم بحاجة إلى توضيح ذلك بلغتكم، استخدموا كلمات ترجمة للكتاب المُقدَّس تكون الأقرب إلى لغتكم.</w:t>
      </w:r>
    </w:p>
    <w:p>
      <w:pPr>
        <w:bidi/>
      </w:pPr>
      <w:r>
        <w:rPr>
          <w:rtl/>
          <w:cs/>
          <w:lang w:val="ar_AE" w:bidi="ar_AE"/>
        </w:rPr>
      </w:r>
      <w:r>
        <w:rPr>
          <w:rtl/>
          <w:cs/>
          <w:lang w:val="ar_AE" w:bidi="ar_AE"/>
        </w:rPr>
        <w:t>بعد ذلك، قال بطرس: "إِنِّي لَا أَعْرِفُ ٱلرَّجُلَ!" وفي الحال، أو على الفور، صاح ديكٌ، فَتَذَكَّرَ بُطْرُسُ كَلَامَ يَسُوعَ ٱلَّذِي قَالَ لَهُ: "إِنَّكَ قَبْلَ أَنْ يَصِيحَ ٱلدِّيكُ تُنْكِرُنِي ثَلَاثَ مَرَّاتٍ". الديك هو ذكر الدجاجة، وهو يصيح نحو بداية اليوم. وكان صياح الديك يُظهر أن اليوم السابق قد انتهى وأن يومًا جديدًا يبدأ.</w:t>
      </w:r>
    </w:p>
    <w:p>
      <w:pPr>
        <w:bidi/>
      </w:pPr>
      <w:r>
        <w:rPr>
          <w:rtl/>
          <w:cs/>
          <w:lang w:val="ar_AE" w:bidi="ar_AE"/>
        </w:rPr>
      </w:r>
      <w:r>
        <w:rPr>
          <w:rtl/>
          <w:cs/>
          <w:lang w:val="ar_AE" w:bidi="ar_AE"/>
        </w:rPr>
        <w:t>توقفوا هنا واعرضوا على فريق الترجمة صورة ديك.</w:t>
      </w:r>
    </w:p>
    <w:p>
      <w:pPr>
        <w:bidi/>
      </w:pPr>
      <w:r>
        <w:rPr>
          <w:rtl/>
          <w:cs/>
          <w:lang w:val="ar_AE" w:bidi="ar_AE"/>
        </w:rPr>
      </w:r>
      <w:r>
        <w:rPr>
          <w:rtl/>
          <w:cs/>
          <w:lang w:val="ar_AE" w:bidi="ar_AE"/>
        </w:rPr>
        <w:t>وعندئذ، خرج بطرس إِلَى خَارِجٍ وَبَكَى بُكَاءً مُرًّا.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بطرس يجلس في الخارج في الساحة. وتأتي جارية إلى بطرس وتقول: "أنت كنت أحد أولئك الذين مع يسوع الجليلي." فيقول بطرس "لا أعلم ما الذي تتحدثين عنه".</w:t>
      </w:r>
    </w:p>
    <w:p>
      <w:pPr>
        <w:bidi/>
      </w:pPr>
      <w:r>
        <w:rPr>
          <w:rtl/>
          <w:cs/>
          <w:lang w:val="ar_AE" w:bidi="ar_AE"/>
        </w:rPr>
      </w:r>
      <w:r>
        <w:rPr>
          <w:b/>
          <w:rtl/>
          <w:cs/>
          <w:lang w:val="ar_AE" w:bidi="ar_AE"/>
        </w:rPr>
        <w:t>المشهد الثاني:</w:t>
      </w:r>
      <w:r>
        <w:rPr>
          <w:rtl/>
          <w:cs/>
          <w:lang w:val="ar_AE" w:bidi="ar_AE"/>
        </w:rPr>
        <w:t xml:space="preserve"> بطرس بجانب البوابة المؤدية إلى الساحة. فتقول جارية أخرى للناس الواقفين حولها: "هذا الرجل كان مع يسوع الناصري." فينكر بطرس ذلك بقَسَمٍ: "أنا لا أعرف الرجل."</w:t>
      </w:r>
    </w:p>
    <w:p>
      <w:pPr>
        <w:bidi/>
      </w:pPr>
      <w:r>
        <w:rPr>
          <w:rtl/>
          <w:cs/>
          <w:lang w:val="ar_AE" w:bidi="ar_AE"/>
        </w:rPr>
      </w:r>
      <w:r>
        <w:rPr>
          <w:b/>
          <w:rtl/>
          <w:cs/>
          <w:lang w:val="ar_AE" w:bidi="ar_AE"/>
        </w:rPr>
        <w:t>المشهد الثالث:</w:t>
      </w:r>
      <w:r>
        <w:rPr>
          <w:rtl/>
          <w:cs/>
          <w:lang w:val="ar_AE" w:bidi="ar_AE"/>
        </w:rPr>
        <w:t xml:space="preserve"> يقول بعض الناس لبطرس "حقًا أنت أيضًا واحد منهم، نستطيع أن نعرف من لغتك الجليلية." فيحلف بطرس قائلًا: "لتحل علي لعنة إذا كنت كاذبًا - فأنا لا أعرف الرجل."</w:t>
      </w:r>
    </w:p>
    <w:p>
      <w:pPr>
        <w:bidi/>
      </w:pPr>
      <w:r>
        <w:rPr>
          <w:rtl/>
          <w:cs/>
          <w:lang w:val="ar_AE" w:bidi="ar_AE"/>
        </w:rPr>
      </w:r>
      <w:r>
        <w:rPr>
          <w:b/>
          <w:rtl/>
          <w:cs/>
          <w:lang w:val="ar_AE" w:bidi="ar_AE"/>
        </w:rPr>
        <w:t>المشهد الرابع:</w:t>
      </w:r>
      <w:r>
        <w:rPr>
          <w:rtl/>
          <w:cs/>
          <w:lang w:val="ar_AE" w:bidi="ar_AE"/>
        </w:rPr>
        <w:t xml:space="preserve"> يصيح الديك. فيتذكر بطرس كلمات يسوع: "إنك قبل أن يصيح الديك مرتين تنكر ثلاث مرات أنك تعرفني". فيخرج بطرس إلى الخارج ويبكي بكاء مرًا.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جارية</w:t>
      </w:r>
    </w:p>
    <w:p>
      <w:pPr>
        <w:pStyle w:val="ListBullet"/>
        <w:bidi/>
        <w:spacing w:line="240" w:lineRule="auto"/>
        <w:ind w:left="720"/>
      </w:pPr>
      <w:r>
        <w:rPr>
          <w:rtl/>
          <w:cs/>
          <w:lang w:val="ar_AE" w:bidi="ar_AE"/>
        </w:rPr>
      </w:r>
      <w:r>
        <w:rPr>
          <w:rtl/>
          <w:cs/>
          <w:lang w:val="ar_AE" w:bidi="ar_AE"/>
        </w:rPr>
        <w:t>جارية أخرى</w:t>
      </w:r>
    </w:p>
    <w:p>
      <w:pPr>
        <w:pStyle w:val="ListBullet"/>
        <w:bidi/>
        <w:spacing w:line="240" w:lineRule="auto"/>
        <w:ind w:left="720"/>
      </w:pPr>
      <w:r>
        <w:rPr>
          <w:rtl/>
          <w:cs/>
          <w:lang w:val="ar_AE" w:bidi="ar_AE"/>
        </w:rPr>
      </w:r>
      <w:r>
        <w:rPr>
          <w:rtl/>
          <w:cs/>
          <w:lang w:val="ar_AE" w:bidi="ar_AE"/>
        </w:rPr>
        <w:t>مجموعة من الناس تنتظر حول الساحة جماعة مختلطة من الحراس والخدم</w:t>
      </w:r>
    </w:p>
    <w:p>
      <w:pPr>
        <w:pStyle w:val="ListBullet"/>
        <w:bidi/>
        <w:spacing w:line="240" w:lineRule="auto"/>
        <w:ind w:left="720"/>
      </w:pPr>
      <w:r>
        <w:rPr>
          <w:rtl/>
          <w:cs/>
          <w:lang w:val="ar_AE" w:bidi="ar_AE"/>
        </w:rPr>
      </w:r>
      <w:r>
        <w:rPr>
          <w:rtl/>
          <w:cs/>
          <w:lang w:val="ar_AE" w:bidi="ar_AE"/>
        </w:rPr>
        <w:t>ديك</w:t>
      </w:r>
    </w:p>
    <w:p>
      <w:pPr>
        <w:bidi/>
      </w:pPr>
      <w:r>
        <w:rPr>
          <w:rtl/>
          <w:cs/>
          <w:lang w:val="ar_AE" w:bidi="ar_AE"/>
        </w:rPr>
      </w:r>
      <w:r>
        <w:rPr>
          <w:rtl/>
          <w:cs/>
          <w:lang w:val="ar_AE" w:bidi="ar_AE"/>
        </w:rPr>
        <w:t xml:space="preserve"> 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فيها. </w:t>
      </w:r>
    </w:p>
    <w:p>
      <w:pPr>
        <w:bidi/>
      </w:pPr>
      <w:r>
        <w:rPr>
          <w:rtl/>
          <w:cs/>
          <w:lang w:val="ar_AE" w:bidi="ar_AE"/>
        </w:rPr>
      </w:r>
      <w:r>
        <w:rPr>
          <w:rtl/>
          <w:cs/>
          <w:lang w:val="ar_AE" w:bidi="ar_AE"/>
        </w:rPr>
        <w:t>هذه القصة تحدث في نفس الوقت الذي كانت تحدث فيه القصة السابقة.</w:t>
      </w:r>
    </w:p>
    <w:p>
      <w:pPr>
        <w:bidi/>
      </w:pPr>
      <w:r>
        <w:rPr>
          <w:rtl/>
          <w:cs/>
          <w:lang w:val="ar_AE" w:bidi="ar_AE"/>
        </w:rPr>
      </w:r>
      <w:r>
        <w:rPr>
          <w:rtl/>
          <w:cs/>
          <w:lang w:val="ar_AE" w:bidi="ar_AE"/>
        </w:rPr>
        <w:t>توقفوا للحظة وناقشوا: كيف تُظهر أن قصة ما يمكن أن تحدث في نفس الوقت الذي تحدث فيه قصة أخرى؟ إذا كان توقيت وتسلسل القصص مهمًا في ثقافتكم، فكيف تُظهرون ذلك؟</w:t>
      </w:r>
    </w:p>
    <w:p>
      <w:pPr>
        <w:bidi/>
      </w:pPr>
      <w:r>
        <w:rPr>
          <w:rtl/>
          <w:cs/>
          <w:lang w:val="ar_AE" w:bidi="ar_AE"/>
        </w:rPr>
      </w:r>
      <w:r>
        <w:rPr>
          <w:rtl/>
          <w:cs/>
          <w:lang w:val="ar_AE" w:bidi="ar_AE"/>
        </w:rPr>
        <w:t>الآن، كان بطرس جالسًا في الخارج في ساحة بيت رئيس الكهنة. والساحة هي منطقة ليس لها سقف، وهي مفتوحة ترى السماء، ومحاطة بغرف أو مباني أو أسوار وهي التي تُشكِّل بيت رئيس الكهنة.</w:t>
      </w:r>
    </w:p>
    <w:p>
      <w:pPr>
        <w:bidi/>
      </w:pPr>
      <w:r>
        <w:rPr>
          <w:rtl/>
          <w:cs/>
          <w:lang w:val="ar_AE" w:bidi="ar_AE"/>
        </w:rPr>
      </w:r>
      <w:r>
        <w:rPr>
          <w:rtl/>
          <w:cs/>
          <w:lang w:val="ar_AE" w:bidi="ar_AE"/>
        </w:rPr>
        <w:t>توقفوا للحظة واعرضوا على فريق الترجمة الخاص بكم صورة توضِّح شكل بيت نموذجي به ساحة. ناقشوا مع فريق الترجمة: في ثقافتكم، كيف تُبنى المنازل؟ كيف تصفون بيتًا به ساحة مفتوحة في الوسط؟</w:t>
      </w:r>
    </w:p>
    <w:p>
      <w:pPr>
        <w:bidi/>
      </w:pPr>
      <w:r>
        <w:rPr>
          <w:rtl/>
          <w:cs/>
          <w:lang w:val="ar_AE" w:bidi="ar_AE"/>
        </w:rPr>
      </w:r>
      <w:r>
        <w:rPr>
          <w:rtl/>
          <w:cs/>
          <w:lang w:val="ar_AE" w:bidi="ar_AE"/>
        </w:rPr>
        <w:t>ربما كان بطرس جالسًا مع بعض الحراس داخل البيت منتظرًا ليرى نتائج محاكمة يسوع. فجاءت جارية إلى بطرس وقالت: "أنت أحد أولئك الذين مع يسوع الجليلي."</w:t>
      </w:r>
    </w:p>
    <w:p>
      <w:pPr>
        <w:bidi/>
      </w:pPr>
      <w:r>
        <w:rPr>
          <w:rtl/>
          <w:cs/>
          <w:lang w:val="ar_AE" w:bidi="ar_AE"/>
        </w:rPr>
      </w:r>
      <w:r>
        <w:rPr>
          <w:rtl/>
          <w:cs/>
          <w:lang w:val="ar_AE" w:bidi="ar_AE"/>
        </w:rPr>
        <w:t>توقفوا للحظة واعرضوا على فريق الترجمة الخاص بكم خريطة تشمل الجليل والناصرة وأورشليم.</w:t>
      </w:r>
    </w:p>
    <w:p>
      <w:pPr>
        <w:bidi/>
      </w:pPr>
      <w:r>
        <w:rPr>
          <w:rtl/>
          <w:cs/>
          <w:lang w:val="ar_AE" w:bidi="ar_AE"/>
        </w:rPr>
      </w:r>
      <w:r>
        <w:rPr>
          <w:rtl/>
          <w:cs/>
          <w:lang w:val="ar_AE" w:bidi="ar_AE"/>
        </w:rPr>
        <w:t>كان الأشخاص الآخرون في الساحة قادرين على رؤية جارية تتقدم نحو بطرس، وكانوا قادرين على سماع ما قالته الجارية لبطرس. كما كان بإمكانهم سماع جواب بطرس.</w:t>
      </w:r>
    </w:p>
    <w:p>
      <w:pPr>
        <w:bidi/>
      </w:pPr>
      <w:r>
        <w:rPr>
          <w:rtl/>
          <w:cs/>
          <w:lang w:val="ar_AE" w:bidi="ar_AE"/>
        </w:rPr>
      </w:r>
      <w:r>
        <w:rPr>
          <w:rtl/>
          <w:cs/>
          <w:lang w:val="ar_AE" w:bidi="ar_AE"/>
        </w:rPr>
        <w:t>توقفوا للحظة وناقشوا: في منطقتكم، ما المصطلحات التي تستخدمونها لوصف جارية (خادمة) شابة؟ كيف يتم التحدث في ثقافتكم عن مجموعات من الناس الذين قد لا يحظون باحترام كبير – هل هناك أي كلمات أو عبارات معينة مستخدمة؟</w:t>
      </w:r>
    </w:p>
    <w:p>
      <w:pPr>
        <w:bidi/>
      </w:pPr>
      <w:r>
        <w:rPr>
          <w:rtl/>
          <w:cs/>
          <w:lang w:val="ar_AE" w:bidi="ar_AE"/>
        </w:rPr>
      </w:r>
      <w:r>
        <w:rPr>
          <w:rtl/>
          <w:cs/>
          <w:lang w:val="ar_AE" w:bidi="ar_AE"/>
        </w:rPr>
        <w:t>أنكر بطرس أنه كان مع يسوع. فقال بطرس "لا أعلم ما الذي تتحدثين عنه". كان بطرس يقول إنه ليس صحيحًا أنه كان مع يسوع. وقال أيضًا أمام الجميع: "لا أعلم ما الذي تتحدثين عنه" لقد أراد بطرس أن جميع الذين كان بإمكانهم سماع ما قالته الجارية، يعرفوا أنه ليس له علاقة بيسوع.</w:t>
      </w:r>
    </w:p>
    <w:p>
      <w:pPr>
        <w:bidi/>
      </w:pPr>
      <w:r>
        <w:rPr>
          <w:rtl/>
          <w:cs/>
          <w:lang w:val="ar_AE" w:bidi="ar_AE"/>
        </w:rPr>
      </w:r>
      <w:r>
        <w:rPr>
          <w:rtl/>
          <w:cs/>
          <w:lang w:val="ar_AE" w:bidi="ar_AE"/>
        </w:rPr>
        <w:t>توقفوا للحظة وناقشوا مع فريق الترجمة: احكوا قصة عن وقت أنكر فيه شخص ما شيئًا ما. ناقشوا الكلمات أو العبارات التي قد يستخدمها الناس عندما ينكرون شيء ما.</w:t>
      </w:r>
    </w:p>
    <w:p>
      <w:pPr>
        <w:bidi/>
      </w:pPr>
      <w:r>
        <w:rPr>
          <w:rtl/>
          <w:cs/>
          <w:lang w:val="ar_AE" w:bidi="ar_AE"/>
        </w:rPr>
      </w:r>
      <w:r>
        <w:rPr>
          <w:rtl/>
          <w:cs/>
          <w:lang w:val="ar_AE" w:bidi="ar_AE"/>
        </w:rPr>
        <w:t>ثم يبتعد بطرس عن الساحة المزدحمة ويقترب من المدخل (الدهليز). لقد تجنب بطرس سؤال الجارية الأولى، والآن يحاول أن يتجنب جسديًا أن يُسأل مرة أخرى بإبعاد نفسه من الساحة.</w:t>
      </w:r>
    </w:p>
    <w:p>
      <w:pPr>
        <w:bidi/>
      </w:pPr>
      <w:r>
        <w:rPr>
          <w:rtl/>
          <w:cs/>
          <w:lang w:val="ar_AE" w:bidi="ar_AE"/>
        </w:rPr>
      </w:r>
      <w:r>
        <w:rPr>
          <w:rtl/>
          <w:cs/>
          <w:lang w:val="ar_AE" w:bidi="ar_AE"/>
        </w:rPr>
        <w:t>لكن جارية أخرى ترى بطرس وتخبر الذين يقفون حولها: "هذا الرجل كان مع يسوع الناصري." والناصرة هي قرية في الجليل، لذلك مرة أخرى كانت جارية تُشير إلى أن يسوع لم يكن من أورشليم.</w:t>
      </w:r>
    </w:p>
    <w:p>
      <w:pPr>
        <w:bidi/>
      </w:pPr>
      <w:r>
        <w:rPr>
          <w:rtl/>
          <w:cs/>
          <w:lang w:val="ar_AE" w:bidi="ar_AE"/>
        </w:rPr>
      </w:r>
      <w:r>
        <w:rPr>
          <w:rtl/>
          <w:cs/>
          <w:lang w:val="ar_AE" w:bidi="ar_AE"/>
        </w:rPr>
        <w:t>فينكر بطرس ثانية وبقسمٍ أنه كان يعرف يسوع. فيقول "أنا حتى لا أعرف الرجل." ومن خلال القَسَم، كان بطرس يتعهد بأن ما يقوله هو الحق، لأنه إذا لم يكن يقول الحق، فستكون هناك عواقب كنتيجة للكذب. لقد أنكر بطرس للمرة الثانية أنه كان يعرف يسوع.</w:t>
      </w:r>
    </w:p>
    <w:p>
      <w:pPr>
        <w:bidi/>
      </w:pPr>
      <w:r>
        <w:rPr>
          <w:rtl/>
          <w:cs/>
          <w:lang w:val="ar_AE" w:bidi="ar_AE"/>
        </w:rPr>
      </w:r>
      <w:r>
        <w:rPr>
          <w:rtl/>
          <w:cs/>
          <w:lang w:val="ar_AE" w:bidi="ar_AE"/>
        </w:rPr>
        <w:t>ثم لاحقًا، جاء بعض القيام الآخرين إلى بطرس. لاحقًا هنا تعني لاحقًا في ذلك المساء. والقيام هم أولئك الذين كانوا ينتظرون في الساحة. وقد يشملون الحراس والخدم والأشخاص الذين هم في الساحة. نحن لا نعرف بالضبط من الذي ذهب ليتحدث إلى بطرس، لكن كان هناك بضعة أشخاص. فقالوا لبطرس: "حقًا أنت أيضًا واحد منهم، نستطيع أن نعرف من لغتك الجليلية." فيحلف بطرس قائلًا: "لتحل علي لعنة إذا كنت كاذبًا - فأنا لا أعرف الرجل!" كان بطرس يقول: "ليعاقبني الله إذا كنت أكذب!" إنه من المدهش أن بطرس لم يستخدم أو يذكر حتى اسم يسوع، كما لو كان يحاول أن يفصل نفسه عن يسوع. فهو فقط يدعو يسوع "الرجل".</w:t>
      </w:r>
    </w:p>
    <w:p>
      <w:pPr>
        <w:bidi/>
      </w:pPr>
      <w:r>
        <w:rPr>
          <w:rtl/>
          <w:cs/>
          <w:lang w:val="ar_AE" w:bidi="ar_AE"/>
        </w:rPr>
      </w:r>
      <w:r>
        <w:rPr>
          <w:rtl/>
          <w:cs/>
          <w:lang w:val="ar_AE" w:bidi="ar_AE"/>
        </w:rPr>
        <w:t>ومن المثير للاهتمام أنه في البداية اقتربت فتاة جارية من بطرس. وفي المرة الثانية، سألت فتاة أخرى، كانت تتحدث إلى أولئك المحيطين، بطرس. في المرة الثالثة، اقتربت مجموعة من بطرس وسألته. ومن المثير للاهتمام أيضًا أنه كلما ازداد عدد الناس الذين يسألونه، كلما ازدادت شدة صوت بطرس وقوة إنكاره. كما كان بطرس يحاول أن يبعد نفسه جسديًا عن المكان الذي كان فيه يسوع. بدأ في الساحة، ثم انتقل من الساحة إلى البوابة.</w:t>
      </w:r>
    </w:p>
    <w:p>
      <w:pPr>
        <w:bidi/>
      </w:pPr>
      <w:r>
        <w:rPr>
          <w:rtl/>
          <w:cs/>
          <w:lang w:val="ar_AE" w:bidi="ar_AE"/>
        </w:rPr>
      </w:r>
      <w:r>
        <w:rPr>
          <w:rtl/>
          <w:cs/>
          <w:lang w:val="ar_AE" w:bidi="ar_AE"/>
        </w:rPr>
        <w:t>توقفوا للحظة وناقشوا مع فريق الترجمة: في ثقافتكم، كيف تستخدمون اللغة أو مهارات رواية القصة أو نبرة الصوت لإظهار زيادة في الأحداث أو النشاط؟ في لغتكم، كيف ستظهرون أن عدد الناس الذين كانوا يسألون بطرس كان يتزايد، وفي المقابل كانت تزداد الطريقة التي ينكر بها معرفته بيسوع؟</w:t>
      </w:r>
    </w:p>
    <w:p>
      <w:pPr>
        <w:bidi/>
      </w:pPr>
      <w:r>
        <w:rPr>
          <w:rtl/>
          <w:cs/>
          <w:lang w:val="ar_AE" w:bidi="ar_AE"/>
        </w:rPr>
      </w:r>
      <w:r>
        <w:rPr>
          <w:rtl/>
          <w:cs/>
          <w:lang w:val="ar_AE" w:bidi="ar_AE"/>
        </w:rPr>
        <w:t>لما أنكر بطرس يسوع للمرة الثالثة، صاح الديك للوقت. فتذكر بطرس في الحال كلمات يسوع: "إنك قبل أن يصيح الديك مرتين تنكر ثلاث مرات أنك تعرفني". وهذا يعني أن بطرس تذكر يسوع في الحال وهو يقول أن بطرس كان سينكر يسوع ثلاث مرات قبل أن يصيح الديك. فخرج بطرس إلى خارج وبكي بكاء مرًا. كان بطرس منزعجًا بعمق لأنه أنكر يسوع، وهو نفس الشيء الذي قال إنه لن يفعله.</w:t>
      </w:r>
    </w:p>
    <w:p>
      <w:pPr>
        <w:bidi/>
      </w:pPr>
      <w:r>
        <w:rPr>
          <w:rtl/>
          <w:cs/>
          <w:lang w:val="ar_AE" w:bidi="ar_AE"/>
        </w:rPr>
      </w:r>
      <w:r>
        <w:rPr>
          <w:rtl/>
          <w:cs/>
          <w:lang w:val="ar_AE" w:bidi="ar_AE"/>
        </w:rPr>
        <w:t>توقّفوا للحظة. احكوا قصة عنكم أو عن شخص كان قد أحبط حقًا شخصًا آخر. ما الكلمات أو العبارات التي قد تستخدمونها للتعبير عن الشعور العميق بالندم والحزن؟</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جارية</w:t>
      </w:r>
    </w:p>
    <w:p>
      <w:pPr>
        <w:pStyle w:val="ListBullet"/>
        <w:bidi/>
        <w:spacing w:line="240" w:lineRule="auto"/>
        <w:ind w:left="720"/>
      </w:pPr>
      <w:r>
        <w:rPr>
          <w:rtl/>
          <w:cs/>
          <w:lang w:val="ar_AE" w:bidi="ar_AE"/>
        </w:rPr>
      </w:r>
      <w:r>
        <w:rPr>
          <w:rtl/>
          <w:cs/>
          <w:lang w:val="ar_AE" w:bidi="ar_AE"/>
        </w:rPr>
        <w:t>جارية أخرى</w:t>
      </w:r>
    </w:p>
    <w:p>
      <w:pPr>
        <w:pStyle w:val="ListBullet"/>
        <w:bidi/>
        <w:spacing w:line="240" w:lineRule="auto"/>
        <w:ind w:left="720"/>
      </w:pPr>
      <w:r>
        <w:rPr>
          <w:rtl/>
          <w:cs/>
          <w:lang w:val="ar_AE" w:bidi="ar_AE"/>
        </w:rPr>
      </w:r>
      <w:r>
        <w:rPr>
          <w:rtl/>
          <w:cs/>
          <w:lang w:val="ar_AE" w:bidi="ar_AE"/>
        </w:rPr>
        <w:t>مجموعة من الناس تنتظر حول الساحة جماعة مختلطة من الحراس والخدم</w:t>
      </w:r>
    </w:p>
    <w:p>
      <w:pPr>
        <w:pStyle w:val="ListBullet"/>
        <w:bidi/>
        <w:spacing w:line="240" w:lineRule="auto"/>
        <w:ind w:left="720"/>
      </w:pPr>
      <w:r>
        <w:rPr>
          <w:rtl/>
          <w:cs/>
          <w:lang w:val="ar_AE" w:bidi="ar_AE"/>
        </w:rPr>
      </w:r>
      <w:r>
        <w:rPr>
          <w:rtl/>
          <w:cs/>
          <w:lang w:val="ar_AE" w:bidi="ar_AE"/>
        </w:rPr>
        <w:t>ديك</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بعض أجزاء القصة.</w:t>
      </w:r>
    </w:p>
    <w:p>
      <w:pPr>
        <w:bidi/>
      </w:pPr>
      <w:r>
        <w:rPr>
          <w:rtl/>
          <w:cs/>
          <w:lang w:val="ar_AE" w:bidi="ar_AE"/>
        </w:rPr>
      </w:r>
      <w:r>
        <w:rPr>
          <w:rtl/>
          <w:cs/>
          <w:lang w:val="ar_AE" w:bidi="ar_AE"/>
        </w:rPr>
        <w:t>تذكّروا أن الأحداث تقع ليلًا، وتستمر حتى الصباح حين يصيح الديك. في القصة السابقة، كان يسوع يخضع لمحاكمة أمام مجمع السنهدريم، وهو الآن داخل بيت رئيس الكهنة. أما بطرس، فيجلس في ساحة بيت رئيس الكهنة منتظرًا نتيجة المحاكمة. إن محاكمة يسوع لا تزال جارية عندما تقع أحداث هذه القصة. تجري هذه القصة في الوقت نفسه الذي تجري فيه محاكمة يسوع. يمكنكم تمثيل هذا المشهد إذا كان ذلك يساعدكم على تذكّر القصة.</w:t>
      </w:r>
    </w:p>
    <w:p>
      <w:pPr>
        <w:bidi/>
      </w:pPr>
      <w:r>
        <w:rPr>
          <w:rtl/>
          <w:cs/>
          <w:lang w:val="ar_AE" w:bidi="ar_AE"/>
        </w:rPr>
      </w:r>
      <w:r>
        <w:rPr>
          <w:rtl/>
          <w:cs/>
          <w:lang w:val="ar_AE" w:bidi="ar_AE"/>
        </w:rPr>
        <w:t>الآن يبدأ المقطع.</w:t>
      </w:r>
    </w:p>
    <w:p>
      <w:pPr>
        <w:bidi/>
      </w:pPr>
      <w:r>
        <w:rPr>
          <w:rtl/>
          <w:cs/>
          <w:lang w:val="ar_AE" w:bidi="ar_AE"/>
        </w:rPr>
      </w:r>
      <w:r>
        <w:rPr>
          <w:rtl/>
          <w:cs/>
          <w:lang w:val="ar_AE" w:bidi="ar_AE"/>
        </w:rPr>
        <w:t>في أثناء محاكمة يسوع، يجلس بطرس في ساحة بيت رئيس الكهنة. تقترب منه جارية صغيرة تعمل عند رئيس الكهنة، وتنظر إليه قائلة: "وأنتَ كُنتَ مع يَسوعَ الجَليليِّ!" لكن بطرس يُنكر أمام الجميع قائلاً: "لَستُ أدري ما تقولينَ!"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بطرس عمّا يفكّر فيه ويشعر به في هذه اللحظة. قد يقول: "أنا خائف وقلق"، أو "أنا مرتبك للغاية. فأنا لم أتوقّع أن يُقبَض على يسوع"، أو "كنت أتمنى ألا يسألني أحد عما أفعل هنا".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ينتقل بطرس من مدخل البيت إلى داخل الساحة. فتقول جارية أخرى للحاضرين حولها: "وهذا كانَ مع يَسوعَ النّاصِريِّ!" فينكر بطرس للمرة الثانية، ويُضيف قسمًا قائلًا: "إنّي لَستُ أعرِفُ الرَّجُلَ!"</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بطرس عمّا يفكّر فيه ويشعر به في هذه اللحظة. قد يقول: "أشعر بالقلق لأنهم سيربطونني بيسوع، وربما يُقبض عليّ أيضًا"، أو "لماذا لا يتركونني وشأني؟"، أو "لماذا تطول هذه المحاكمة؟" أو "أشعر بالخوف والارتباك الشديد".</w:t>
      </w:r>
    </w:p>
    <w:p>
      <w:pPr>
        <w:pStyle w:val="ListBullet"/>
        <w:bidi/>
        <w:spacing w:line="240" w:lineRule="auto"/>
        <w:ind w:left="720"/>
      </w:pPr>
      <w:r>
        <w:rPr>
          <w:rtl/>
          <w:cs/>
          <w:lang w:val="ar_AE" w:bidi="ar_AE"/>
        </w:rPr>
      </w:r>
      <w:r>
        <w:rPr>
          <w:rtl/>
          <w:cs/>
          <w:lang w:val="ar_AE" w:bidi="ar_AE"/>
        </w:rPr>
        <w:t>ثم اسألوا إحدى الجاريتين عمّا تشعر به في هذه اللحظة. قد تقول: "هو بالتأكيد واحد من أصدقاء يسوع، لماذا يُنكر؟"، أو "ماذا يُخفي هذا الجليليّ؟"، أو "ربما ليس يسوع رجلًا صالحًا إن كان صديقه يُنكر معرفته به".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بعد قليل، يتقدّم بعض الواقفين هناك إلى بطرس ويقولون له: "حَقًّا أنتَ أيضًا مِنهُمْ، فإنَّ لُغَتَكَ تُظهِرُكَ!"</w:t>
      </w:r>
    </w:p>
    <w:p>
      <w:pPr>
        <w:bidi/>
      </w:pPr>
      <w:r>
        <w:rPr>
          <w:rtl/>
          <w:cs/>
          <w:lang w:val="ar_AE" w:bidi="ar_AE"/>
        </w:rPr>
      </w:r>
      <w:r>
        <w:rPr>
          <w:rtl/>
          <w:cs/>
          <w:lang w:val="ar_AE" w:bidi="ar_AE"/>
        </w:rPr>
        <w:t>فيحلف بطرس قائلًا: "إنّي لا أعرِفُ الرَّجُلَ!" وبهذا يكون بطرس قد أنكر معرفته بيسوع للمرة الثالثة. وفي تلك اللحظة يصيح الديك.</w:t>
      </w:r>
    </w:p>
    <w:p>
      <w:pPr>
        <w:bidi/>
      </w:pPr>
      <w:r>
        <w:rPr>
          <w:rtl/>
          <w:cs/>
          <w:lang w:val="ar_AE" w:bidi="ar_AE"/>
        </w:rPr>
      </w:r>
      <w:r>
        <w:rPr>
          <w:rtl/>
          <w:cs/>
          <w:lang w:val="ar_AE" w:bidi="ar_AE"/>
        </w:rPr>
        <w:t>يتذكّر بطرس حينئذٍ كلام يسوع الذي قال له: "إنَّكَ قَبلَ أنْ يَصيحَ الدّيكُ تُنكِرُني ثَلاثَ مَرّاتٍ". فيخرج إلى خارجٍ، ويبكي بكاءً مرًّا.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من يؤدي دور بطرس عمّا يفكّر فيه ويشعر به في هذه اللحظة. قد يقول: "ماذا فعلتُ؟ أشعر بالألم الشديد في داخلي، كأنني لا أستطيع التنفّس"، أو "لقد خذلتُ يسوع، صديقي ومعلّمي، ولا أصدق ما حدث".</w:t>
      </w:r>
    </w:p>
    <w:p>
      <w:pPr>
        <w:pStyle w:val="ListBullet"/>
        <w:bidi/>
        <w:spacing w:line="240" w:lineRule="auto"/>
        <w:ind w:left="720"/>
      </w:pPr>
      <w:r>
        <w:rPr>
          <w:rtl/>
          <w:cs/>
          <w:lang w:val="ar_AE" w:bidi="ar_AE"/>
        </w:rPr>
      </w:r>
      <w:r>
        <w:rPr>
          <w:rtl/>
          <w:cs/>
          <w:lang w:val="ar_AE" w:bidi="ar_AE"/>
        </w:rPr>
        <w:t>واسألوا الممثل الذي يؤدي دور يسوع: "كيف تشعر الآن؟" قد يقول: "أحبّ بطرس كثيرًا، وأشعر بالحزن لأنه يتألّم هكذا".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في ذلك الحين، كان بطرس جالسًا في الخارج في </w:t>
      </w:r>
      <w:r>
        <w:rPr>
          <w:b/>
          <w:rtl/>
          <w:cs/>
          <w:lang w:val="ar_AE" w:bidi="ar_AE"/>
        </w:rPr>
        <w:t>ساحة</w:t>
      </w:r>
      <w:r>
        <w:rPr>
          <w:rtl/>
          <w:cs/>
          <w:lang w:val="ar_AE" w:bidi="ar_AE"/>
        </w:rPr>
        <w:t xml:space="preserve"> بيت </w:t>
      </w:r>
      <w:r>
        <w:rPr>
          <w:b/>
          <w:rtl/>
          <w:cs/>
          <w:lang w:val="ar_AE" w:bidi="ar_AE"/>
        </w:rPr>
        <w:t>رئيس الكهنة</w:t>
      </w:r>
      <w:r>
        <w:rPr>
          <w:rtl/>
          <w:cs/>
          <w:lang w:val="ar_AE" w:bidi="ar_AE"/>
        </w:rPr>
        <w:t>.</w:t>
      </w:r>
    </w:p>
    <w:p>
      <w:pPr>
        <w:bidi/>
      </w:pPr>
      <w:r>
        <w:rPr>
          <w:rtl/>
          <w:cs/>
          <w:lang w:val="ar_AE" w:bidi="ar_AE"/>
        </w:rPr>
      </w:r>
      <w:r>
        <w:rPr>
          <w:b/>
          <w:rtl/>
          <w:cs/>
          <w:lang w:val="ar_AE" w:bidi="ar_AE"/>
        </w:rPr>
        <w:t>الساحة</w:t>
      </w:r>
      <w:r>
        <w:rPr>
          <w:rtl/>
          <w:cs/>
          <w:lang w:val="ar_AE" w:bidi="ar_AE"/>
        </w:rPr>
        <w:t xml:space="preserve"> منطقة مغلقة بمبانٍ أو غُرف أو جدران. كان فِناء بيت رئيس الكهنة مفتوحًا نحو السماء، ولم يكن له سقف. ترجِم ساحة بالطريقة ذاتها كما فعلت من قبل.</w:t>
      </w:r>
    </w:p>
    <w:p>
      <w:pPr>
        <w:bidi/>
      </w:pPr>
      <w:r>
        <w:rPr>
          <w:rtl/>
          <w:cs/>
          <w:lang w:val="ar_AE" w:bidi="ar_AE"/>
        </w:rPr>
      </w:r>
      <w:r>
        <w:rPr>
          <w:rtl/>
          <w:cs/>
          <w:lang w:val="ar_AE" w:bidi="ar_AE"/>
        </w:rPr>
        <w:t xml:space="preserve">إنَّ </w:t>
      </w:r>
      <w:r>
        <w:rPr>
          <w:b/>
          <w:rtl/>
          <w:cs/>
          <w:lang w:val="ar_AE" w:bidi="ar_AE"/>
        </w:rPr>
        <w:t>رئيس الكهنة</w:t>
      </w:r>
      <w:r>
        <w:rPr>
          <w:rtl/>
          <w:cs/>
          <w:lang w:val="ar_AE" w:bidi="ar_AE"/>
        </w:rPr>
        <w:t xml:space="preserve"> هو الكاهن الأكثر أهمية المسؤول عن جميع الكهنة الآخرين. ترجِم </w:t>
      </w:r>
      <w:r>
        <w:rPr>
          <w:b/>
          <w:rtl/>
          <w:cs/>
          <w:lang w:val="ar_AE" w:bidi="ar_AE"/>
        </w:rPr>
        <w:t>رئيس كهنة</w:t>
      </w:r>
      <w:r>
        <w:rPr>
          <w:rtl/>
          <w:cs/>
          <w:lang w:val="ar_AE" w:bidi="ar_AE"/>
        </w:rPr>
        <w:t xml:space="preserve"> بالطريقة ذاتها كما فعلت من قبل. </w:t>
      </w:r>
      <w:r>
        <w:rPr>
          <w:b/>
          <w:rtl/>
          <w:cs/>
          <w:lang w:val="ar_AE" w:bidi="ar_AE"/>
        </w:rPr>
        <w:t>كاهن</w:t>
      </w:r>
      <w:r>
        <w:rPr>
          <w:rtl/>
          <w:cs/>
          <w:lang w:val="ar_AE" w:bidi="ar_AE"/>
        </w:rPr>
        <w:t xml:space="preserve"> تعبير مُتضمَّن في "قاموس الكلمات الرئيسية".</w:t>
      </w:r>
    </w:p>
    <w:p>
      <w:pPr>
        <w:bidi/>
      </w:pPr>
      <w:r>
        <w:rPr>
          <w:rtl/>
          <w:cs/>
          <w:lang w:val="ar_AE" w:bidi="ar_AE"/>
        </w:rPr>
      </w:r>
      <w:r>
        <w:rPr>
          <w:rtl/>
          <w:cs/>
          <w:lang w:val="ar_AE" w:bidi="ar_AE"/>
        </w:rPr>
        <w:t xml:space="preserve">جاءتْ </w:t>
      </w:r>
      <w:r>
        <w:rPr>
          <w:b/>
          <w:rtl/>
          <w:cs/>
          <w:lang w:val="ar_AE" w:bidi="ar_AE"/>
        </w:rPr>
        <w:t>جارِية</w:t>
      </w:r>
      <w:r>
        <w:rPr>
          <w:rtl/>
          <w:cs/>
          <w:lang w:val="ar_AE" w:bidi="ar_AE"/>
        </w:rPr>
        <w:t xml:space="preserve"> إلى بطرس. والجارية هي عبدة أو خادمة منزلية تعمل لدى رئيس الكهنة في بيته. </w:t>
      </w:r>
      <w:r>
        <w:rPr>
          <w:b/>
          <w:rtl/>
          <w:cs/>
          <w:lang w:val="ar_AE" w:bidi="ar_AE"/>
        </w:rPr>
        <w:t>عبد</w:t>
      </w:r>
      <w:r>
        <w:rPr>
          <w:rtl/>
          <w:cs/>
          <w:lang w:val="ar_AE" w:bidi="ar_AE"/>
        </w:rPr>
        <w:t xml:space="preserve"> كلمة مُتضمنة في "قاموس الكلمات الرئيسية". ترجِم عبد بالطريقة ذاتها كما فعلت من قبل.</w:t>
      </w:r>
    </w:p>
    <w:p>
      <w:pPr>
        <w:bidi/>
      </w:pPr>
      <w:r>
        <w:rPr>
          <w:rtl/>
          <w:cs/>
          <w:lang w:val="ar_AE" w:bidi="ar_AE"/>
        </w:rPr>
      </w:r>
      <w:r>
        <w:rPr>
          <w:rtl/>
          <w:cs/>
          <w:lang w:val="ar_AE" w:bidi="ar_AE"/>
        </w:rPr>
        <w:t xml:space="preserve">تحدَّثتْ الجارية إلى بطرس قائلة: "وأنت كنتَ مع </w:t>
      </w:r>
      <w:r>
        <w:rPr>
          <w:b/>
          <w:rtl/>
          <w:cs/>
          <w:lang w:val="ar_AE" w:bidi="ar_AE"/>
        </w:rPr>
        <w:t>يسوع الجليلي</w:t>
      </w:r>
      <w:r>
        <w:rPr>
          <w:rtl/>
          <w:cs/>
          <w:lang w:val="ar_AE" w:bidi="ar_AE"/>
        </w:rPr>
        <w:t xml:space="preserve">". وهذا يعني أنَّ الرب يسوع جاء من الجليل. تجد اسم </w:t>
      </w:r>
      <w:r>
        <w:rPr>
          <w:b/>
          <w:rtl/>
          <w:cs/>
          <w:lang w:val="ar_AE" w:bidi="ar_AE"/>
        </w:rPr>
        <w:t>الجليل</w:t>
      </w:r>
      <w:r>
        <w:rPr>
          <w:rtl/>
          <w:cs/>
          <w:lang w:val="ar_AE" w:bidi="ar_AE"/>
        </w:rPr>
        <w:t xml:space="preserve"> في قاموس الكلمات الرئيسية.</w:t>
      </w:r>
    </w:p>
    <w:p>
      <w:pPr>
        <w:bidi/>
      </w:pPr>
      <w:r>
        <w:rPr>
          <w:rtl/>
          <w:cs/>
          <w:lang w:val="ar_AE" w:bidi="ar_AE"/>
        </w:rPr>
      </w:r>
      <w:r>
        <w:rPr>
          <w:rtl/>
          <w:cs/>
          <w:lang w:val="ar_AE" w:bidi="ar_AE"/>
        </w:rPr>
        <w:t>توقفوا هنا واعرضوا على فريق التَّرْجَمَة خريطة لإسرائيل تشمل أورشليم ومنطقة الجليل، بما في ذلك الناصرة.</w:t>
      </w:r>
    </w:p>
    <w:p>
      <w:pPr>
        <w:bidi/>
      </w:pPr>
      <w:r>
        <w:rPr>
          <w:rtl/>
          <w:cs/>
          <w:lang w:val="ar_AE" w:bidi="ar_AE"/>
        </w:rPr>
      </w:r>
      <w:r>
        <w:rPr>
          <w:rtl/>
          <w:cs/>
          <w:lang w:val="ar_AE" w:bidi="ar_AE"/>
        </w:rPr>
        <w:t>أنكر بطرس قائلًا: "لَسْتُ أَدْرِي مَا تَقُولِينَ!"</w:t>
      </w:r>
    </w:p>
    <w:p>
      <w:pPr>
        <w:bidi/>
      </w:pPr>
      <w:r>
        <w:rPr>
          <w:rtl/>
          <w:cs/>
          <w:lang w:val="ar_AE" w:bidi="ar_AE"/>
        </w:rPr>
      </w:r>
      <w:r>
        <w:rPr>
          <w:rtl/>
          <w:cs/>
          <w:lang w:val="ar_AE" w:bidi="ar_AE"/>
        </w:rPr>
        <w:t xml:space="preserve">ثم إذ خرج إلى </w:t>
      </w:r>
      <w:r>
        <w:rPr>
          <w:b/>
          <w:rtl/>
          <w:cs/>
          <w:lang w:val="ar_AE" w:bidi="ar_AE"/>
        </w:rPr>
        <w:t>الدِّهْلِيز</w:t>
      </w:r>
      <w:r>
        <w:rPr>
          <w:rtl/>
          <w:cs/>
          <w:lang w:val="ar_AE" w:bidi="ar_AE"/>
        </w:rPr>
        <w:t xml:space="preserve"> قالت جارية أخرى، أو خادمة أخرى للذين كانوا واقفين هناك في الساحة: "وَهذَا كَانَ مَعَ يَسُوعَ </w:t>
      </w:r>
      <w:r>
        <w:rPr>
          <w:b/>
          <w:rtl/>
          <w:cs/>
          <w:lang w:val="ar_AE" w:bidi="ar_AE"/>
        </w:rPr>
        <w:t>النَّاصِرِيِّ</w:t>
      </w:r>
      <w:r>
        <w:rPr>
          <w:rtl/>
          <w:cs/>
          <w:lang w:val="ar_AE" w:bidi="ar_AE"/>
        </w:rPr>
        <w:t>!"</w:t>
      </w:r>
    </w:p>
    <w:p>
      <w:pPr>
        <w:bidi/>
      </w:pPr>
      <w:r>
        <w:rPr>
          <w:rtl/>
          <w:cs/>
          <w:lang w:val="ar_AE" w:bidi="ar_AE"/>
        </w:rPr>
      </w:r>
      <w:r>
        <w:rPr>
          <w:b/>
          <w:rtl/>
          <w:cs/>
          <w:lang w:val="ar_AE" w:bidi="ar_AE"/>
        </w:rPr>
        <w:t>الدّهْلِيز</w:t>
      </w:r>
      <w:r>
        <w:rPr>
          <w:rtl/>
          <w:cs/>
          <w:lang w:val="ar_AE" w:bidi="ar_AE"/>
        </w:rPr>
        <w:t xml:space="preserve"> في هذا المقطع هو طريق الدخول وبوابة بين الساحة والشارع، ويمكن وصفه بأنه "مدخل الساحة".</w:t>
      </w:r>
    </w:p>
    <w:p>
      <w:pPr>
        <w:bidi/>
      </w:pPr>
      <w:r>
        <w:rPr>
          <w:rtl/>
          <w:cs/>
          <w:lang w:val="ar_AE" w:bidi="ar_AE"/>
        </w:rPr>
      </w:r>
      <w:r>
        <w:rPr>
          <w:b/>
          <w:rtl/>
          <w:cs/>
          <w:lang w:val="ar_AE" w:bidi="ar_AE"/>
        </w:rPr>
        <w:t>الناصرة</w:t>
      </w:r>
      <w:r>
        <w:rPr>
          <w:rtl/>
          <w:cs/>
          <w:lang w:val="ar_AE" w:bidi="ar_AE"/>
        </w:rPr>
        <w:t xml:space="preserve"> هي مدينة في الجليل.</w:t>
      </w:r>
    </w:p>
    <w:p>
      <w:pPr>
        <w:bidi/>
      </w:pPr>
      <w:r>
        <w:rPr>
          <w:rtl/>
          <w:cs/>
          <w:lang w:val="ar_AE" w:bidi="ar_AE"/>
        </w:rPr>
      </w:r>
      <w:r>
        <w:rPr>
          <w:rtl/>
          <w:cs/>
          <w:lang w:val="ar_AE" w:bidi="ar_AE"/>
        </w:rPr>
        <w:t xml:space="preserve">ثم ينكر بطرس مرة أخرى بقوة معرفته بيسوع. يستخدم بطرس هذه المرَّة </w:t>
      </w:r>
      <w:r>
        <w:rPr>
          <w:b/>
          <w:rtl/>
          <w:cs/>
          <w:lang w:val="ar_AE" w:bidi="ar_AE"/>
        </w:rPr>
        <w:t>القَسَم</w:t>
      </w:r>
      <w:r>
        <w:rPr>
          <w:rtl/>
          <w:cs/>
          <w:lang w:val="ar_AE" w:bidi="ar_AE"/>
        </w:rPr>
        <w:t xml:space="preserve">. فيقول "أنا حتى لا أعرف الرجل." والقَسَم هو الحلف أو الوعد بأن ما يُقال صحيح، وفي هذه الحالة، يقول بطرس إنه، أمام الله، لا يعرف يسوع. ترجِم القَسَم بالطريقة ذاتها كما فعلت من قبل. </w:t>
      </w:r>
      <w:r>
        <w:rPr>
          <w:b/>
          <w:rtl/>
          <w:cs/>
          <w:lang w:val="ar_AE" w:bidi="ar_AE"/>
        </w:rPr>
        <w:t>قَسَم</w:t>
      </w:r>
      <w:r>
        <w:rPr>
          <w:rtl/>
          <w:cs/>
          <w:lang w:val="ar_AE" w:bidi="ar_AE"/>
        </w:rPr>
        <w:t xml:space="preserve"> مصطلح مُتضمن في "قاموس الكلمات الرئيسية". </w:t>
      </w:r>
    </w:p>
    <w:p>
      <w:pPr>
        <w:bidi/>
      </w:pPr>
      <w:r>
        <w:rPr>
          <w:rtl/>
          <w:cs/>
          <w:lang w:val="ar_AE" w:bidi="ar_AE"/>
        </w:rPr>
      </w:r>
      <w:r>
        <w:rPr>
          <w:rtl/>
          <w:cs/>
          <w:lang w:val="ar_AE" w:bidi="ar_AE"/>
        </w:rPr>
        <w:t xml:space="preserve">أنكر بطرس للمرة الثالثة أنه كان يعرف يسوع. في الحال صاح </w:t>
      </w:r>
      <w:r>
        <w:rPr>
          <w:b/>
          <w:rtl/>
          <w:cs/>
          <w:lang w:val="ar_AE" w:bidi="ar_AE"/>
        </w:rPr>
        <w:t>الديك</w:t>
      </w:r>
      <w:r>
        <w:rPr>
          <w:rtl/>
          <w:cs/>
          <w:lang w:val="ar_AE" w:bidi="ar_AE"/>
        </w:rPr>
        <w:t>. والديك هو ذَكَر الدجاجة، وهو طائر. ويُصدر صوتًا "صياح الديك" نحو الفجر، عندما تبدأ الشمس في شروقها. وعادةً ما يصرخ الديك ثلاث مرات بين منتصف الليل والساعة الثالثة صباحًا.</w:t>
      </w:r>
    </w:p>
    <w:p>
      <w:pPr>
        <w:bidi/>
      </w:pPr>
      <w:r>
        <w:rPr>
          <w:rtl/>
          <w:cs/>
          <w:lang w:val="ar_AE" w:bidi="ar_AE"/>
        </w:rPr>
      </w:r>
      <w:r>
        <w:rPr>
          <w:rtl/>
          <w:cs/>
          <w:lang w:val="ar_AE" w:bidi="ar_AE"/>
        </w:rPr>
        <w:t>توقفوا هنا واعرضوا على فريق التَّرْجَمَة صورة ديك.</w:t>
      </w:r>
    </w:p>
    <w:p>
      <w:pPr>
        <w:bidi/>
      </w:pPr>
      <w:r>
        <w:rPr>
          <w:rtl/>
          <w:cs/>
          <w:lang w:val="ar_AE" w:bidi="ar_AE"/>
        </w:rPr>
      </w:r>
      <w:r>
        <w:rPr>
          <w:rtl/>
          <w:cs/>
          <w:lang w:val="ar_AE" w:bidi="ar_AE"/>
        </w:rPr>
        <w:t xml:space="preserve">فجأة، دَوَتْ كلمات الرب يسوع في ذهن بطرس، وهذا يعني أنَّ بطرس تذكَّر على الفور كلمات الرب يسوع بوضوح شديد: "إنَّكَ قَبلَ أنْ يَصيحَ الدّيكُ مَرَّتَينِ، تُنكِرُني ثَلاثَ مَرّاتٍ". فخرج بطرس إلى خارج وبكي بُكاء </w:t>
      </w:r>
      <w:r>
        <w:rPr>
          <w:b/>
          <w:rtl/>
          <w:cs/>
          <w:lang w:val="ar_AE" w:bidi="ar_AE"/>
        </w:rPr>
        <w:t>مُرًا</w:t>
      </w:r>
      <w:r>
        <w:rPr>
          <w:rtl/>
          <w:cs/>
          <w:lang w:val="ar_AE" w:bidi="ar_AE"/>
        </w:rPr>
        <w:t xml:space="preserve">. تعبير "البكاء المُر" يعني البكاء الشديد، أنْ تبكي كثيرًا وبألم شديد.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27:1–10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27: 1–10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يستكمل هذا المقطع رواية إلقاء القبض على يسوع ومحاكمته. كان جميع الشيوخ ورؤساء الكهنة، أي الرؤساء الدينيين لليهود، يشكِّلون المحكمة العليا اليهودية، وقد اتخذت هذه المحكمة العليا قرارًا بشأن طريقة تنفيذ حُكم الإعدام في يسوع. وحدث هذا في الصباح الباكر بعدما أُلقي القبض على يسوع. كان المسؤولون الرومان قد قيَّدوا سلطة المحكمة اليهودية، لكن كان لا يزال بإمكان الرؤساء الدينيين لليهود أن يصدروا حُكم الموت على شخصٍ ما، بينما لم يكن بإمكانهم أن ينفذوا حكم الإعدام هذا، وفقط الرومان الذين كانوا يحكمون تلك المنطقة هم الذين كان بإمكانهم إعدام شخصٍ ما.</w:t>
      </w:r>
    </w:p>
    <w:p>
      <w:pPr>
        <w:bidi/>
      </w:pPr>
      <w:r>
        <w:rPr>
          <w:rtl/>
          <w:cs/>
          <w:lang w:val="ar_AE" w:bidi="ar_AE"/>
        </w:rPr>
      </w:r>
      <w:r>
        <w:rPr>
          <w:rtl/>
          <w:cs/>
          <w:lang w:val="ar_AE" w:bidi="ar_AE"/>
        </w:rPr>
        <w:t>بدأ متَّى هذا المقطع من الصباح الباكر، أو من أول ظهور لضوء النهار، بعد إلقاء القبض على يسوع. ومن المُحتمل أنَّ هذا كان لا يزال جزءًا من الحديث الذي كان رؤساء الكهنة والشيوخ يجرونه في الليلة السابقة، أو ربما كان هذا اجتماعًا جديدًا عُقِد عند شروق الشمس. في كلتا الحالتين، توصلت المحكمة إلى قرار بشأن طريقة إعدام يسوع على يد الرومان. وكي يفعلوا ذلك، كان على المحكمة أن تقنع الرومان بأن يسوع يشكِّل مصدر تهديد سياسي عليهم.</w:t>
      </w:r>
    </w:p>
    <w:p>
      <w:pPr>
        <w:bidi/>
      </w:pPr>
      <w:r>
        <w:rPr>
          <w:rtl/>
          <w:cs/>
          <w:lang w:val="ar_AE" w:bidi="ar_AE"/>
        </w:rPr>
      </w:r>
      <w:r>
        <w:rPr>
          <w:rtl/>
          <w:cs/>
          <w:lang w:val="ar_AE" w:bidi="ar_AE"/>
        </w:rPr>
        <w:t>توقَّفوا هنا وتحدَّثوا مع فريقكم عن الجماعات الدينية التي تتمتع في ثقافتكم ببعض السلطة على الشعب. فما قدر السلطة التي يتمتعون بها؟ وهل توجد أمور لا يمكنهم فعلها، ولا تقدر سوى الحكومة أن تفعلها؟</w:t>
      </w:r>
    </w:p>
    <w:p>
      <w:pPr>
        <w:bidi/>
      </w:pPr>
      <w:r>
        <w:rPr>
          <w:rtl/>
          <w:cs/>
          <w:lang w:val="ar_AE" w:bidi="ar_AE"/>
        </w:rPr>
      </w:r>
      <w:r>
        <w:rPr>
          <w:rtl/>
          <w:cs/>
          <w:lang w:val="ar_AE" w:bidi="ar_AE"/>
        </w:rPr>
        <w:t>بعد ذلك، أمر رؤساء الكهنة والشيوخ عبيدهم بأن يوثقوا يسوع أو يقيِّدوه بسلاسل. وعلى الأرجح، أوثق رؤساء اليهود يسوع كي يبدو أكثر خطورة أمام بيلاطس. لم يكن يسوع يحاول الهرب، ولذلك، لم يكن هناك سبب آخر لتقييده بالسلاسل غير ذلك. ثم مضى رؤساء الكهنة والشيوخ بيسوع إلى بيلاطس. كان بيلاطس هو الوالي أو الحاكم في منطقة اليهودية. والوالي هو مسؤول ذو رتبة منخفضة. وكان بيلاطس يقيم في المعتاد في قيصرية، لكنه كان في أورشليم للحفاظ على السلام في المنطقة خلال عيد الفصح.</w:t>
      </w:r>
    </w:p>
    <w:p>
      <w:pPr>
        <w:bidi/>
      </w:pPr>
      <w:r>
        <w:rPr>
          <w:rtl/>
          <w:cs/>
          <w:lang w:val="ar_AE" w:bidi="ar_AE"/>
        </w:rPr>
      </w:r>
      <w:r>
        <w:rPr>
          <w:rtl/>
          <w:cs/>
          <w:lang w:val="ar_AE" w:bidi="ar_AE"/>
        </w:rPr>
        <w:t>توقَّفوا هنا واعرضوا خريطة لليهودية، لتروا أين تقع كلٌّ من قيصرية وأورشليم.</w:t>
      </w:r>
    </w:p>
    <w:p>
      <w:pPr>
        <w:bidi/>
      </w:pPr>
      <w:r>
        <w:rPr>
          <w:rtl/>
          <w:cs/>
          <w:lang w:val="ar_AE" w:bidi="ar_AE"/>
        </w:rPr>
      </w:r>
      <w:r>
        <w:rPr>
          <w:rtl/>
          <w:cs/>
          <w:lang w:val="ar_AE" w:bidi="ar_AE"/>
        </w:rPr>
        <w:t>تحوَّل متى الآن إلى رواية أحداث اليوم الأخير في حياة يهوذا، الخائن. فقد علم يهوذا بقرار رؤساء الكهنة والشيوخ، فغمره الندم.</w:t>
      </w:r>
    </w:p>
    <w:p>
      <w:pPr>
        <w:bidi/>
      </w:pPr>
      <w:r>
        <w:rPr>
          <w:rtl/>
          <w:cs/>
          <w:lang w:val="ar_AE" w:bidi="ar_AE"/>
        </w:rPr>
      </w:r>
      <w:r>
        <w:rPr>
          <w:rtl/>
          <w:cs/>
          <w:lang w:val="ar_AE" w:bidi="ar_AE"/>
        </w:rPr>
        <w:t>توقَّفوا هنا لتحكوا قصة عن وقت فعلتم فيه شيئًا وندمتم عليه حقًا. بمَ شعرتم آنذاك؟ وكيف عبَّرتم عن ندمكم هذا؟ وماذا فعلتم كي تحاولوا تصحيح الأمر؟</w:t>
      </w:r>
    </w:p>
    <w:p>
      <w:pPr>
        <w:bidi/>
      </w:pPr>
      <w:r>
        <w:rPr>
          <w:rtl/>
          <w:cs/>
          <w:lang w:val="ar_AE" w:bidi="ar_AE"/>
        </w:rPr>
      </w:r>
      <w:r>
        <w:rPr>
          <w:rtl/>
          <w:cs/>
          <w:lang w:val="ar_AE" w:bidi="ar_AE"/>
        </w:rPr>
        <w:t xml:space="preserve">تقول بعض الترجمات إن يهوذا تاب أو غيَّر فكره، لكننا لا نعرف شيئًا عن حالة قلب يهوذا. من المحتمل أن يكون يهوذا قد تاب حقًا، ربما في ضوء إقراره ببراءة يسوع ومحاولته رد الفضة. وعلى الأرجح، لم يحاول يهوذا رد الفضة إلى رؤساء الكهنة إلا بعدما حكم بيلاطس على يسوع بالموت. فقد وجد يهوذا رؤساء الكهنة في الهيكل، ومن ثم، كانوا على الأرجح قد رجعوا بالفعل من عند بيلاطس. اعترف يهوذا بخطئه، قائلًا: "قَدْ أَخْطَأْتُ إِذْ سَلَّمْتُ دَمًا بَرِيئًا". اعتاد اليهود استخدام التعبير دم بريء للإشارة إلى شخص بريء. وبموجب الشريعة اليهودية، كان الشخص الذي يسلم دمًا بريئًا يُلعَن. </w:t>
      </w:r>
    </w:p>
    <w:p>
      <w:pPr>
        <w:bidi/>
      </w:pPr>
      <w:r>
        <w:rPr>
          <w:rtl/>
          <w:cs/>
          <w:lang w:val="ar_AE" w:bidi="ar_AE"/>
        </w:rPr>
      </w:r>
      <w:r>
        <w:rPr>
          <w:rtl/>
          <w:cs/>
          <w:lang w:val="ar_AE" w:bidi="ar_AE"/>
        </w:rPr>
        <w:t>توقَّفوا هنا وناقشوا معًا كيف تعرفون في ثقافتكم متى يكون أحدهم نادمًا بالحقيقة على أخطائه. فما الذي يفعله هذا الشخص؟ وكيف تصفون شخصًا بريئًا؟</w:t>
      </w:r>
    </w:p>
    <w:p>
      <w:pPr>
        <w:bidi/>
      </w:pPr>
      <w:r>
        <w:rPr>
          <w:rtl/>
          <w:cs/>
          <w:lang w:val="ar_AE" w:bidi="ar_AE"/>
        </w:rPr>
      </w:r>
      <w:r>
        <w:rPr>
          <w:rtl/>
          <w:cs/>
          <w:lang w:val="ar_AE" w:bidi="ar_AE"/>
        </w:rPr>
        <w:t>في المقابل، لم يدرك رؤساء الكهنة خطأهم، وأجابوا يهوذا قائلين: "مَاذَا عَلَيْنَا؟ أَنْتَ أَبْصِرْ!" وهاتان العبارتان تعنيان: "ما شأننا نحن بهذا؟ هذه مشكلتك أنت". وفي حقيقة الأمر، كان واجب رئيس الكهنة هو أن يكون الوسيط بين الله والشعب، وكان من المفترض أن يُقدِّموا الذبائح عن الذين يرتكبون خطايا، لكن في هذا الموقف، لم يكترث رؤساء الكهنة بأداء واجبهم. بعد ذلك، طرح يهوذا الفضة في الهيكل، وانصرف، ثُمَّ مَضَى وَخَنَقَ نَفْسَهُ.</w:t>
      </w:r>
    </w:p>
    <w:p>
      <w:pPr>
        <w:bidi/>
      </w:pPr>
      <w:r>
        <w:rPr>
          <w:rtl/>
          <w:cs/>
          <w:lang w:val="ar_AE" w:bidi="ar_AE"/>
        </w:rPr>
      </w:r>
      <w:r>
        <w:rPr>
          <w:rtl/>
          <w:cs/>
          <w:lang w:val="ar_AE" w:bidi="ar_AE"/>
        </w:rPr>
        <w:t>فأخذ الكهنة الفضة، وأقرُّوا بأنه لم يكن يحل لهم أن يضعوا الفضة مع الأموال التي تنتمي إلى الهيكل، لأن هذه الفضة استُخدِمت لتسليم يسوع. فاتفق الكهنة معًا، واشتروا حقل الفخاري، وهو الشخص الذي يصنع آنية الفخار، ليكون مقبرةً للغرباء. ربما كان الكهنة يحاولون أن يبدوا أبرارًا، لأن دفع الصدقات ودفن الموتى كانا فعلين مهمين بالنسبة لليهود. وكان من شأن الكهنة بهذا أن يعتنوا بأي غريب يموت في منطقتهم، ويكون بحاجة إلى دفن. ودعا الناس هذا الحقل "حقل الدم" لأنه اشتُرِي بفضة دُفِعت ثمنًا لموت يسوع.</w:t>
      </w:r>
    </w:p>
    <w:p>
      <w:pPr>
        <w:bidi/>
      </w:pPr>
      <w:r>
        <w:rPr>
          <w:rtl/>
          <w:cs/>
          <w:lang w:val="ar_AE" w:bidi="ar_AE"/>
        </w:rPr>
      </w:r>
      <w:r>
        <w:rPr>
          <w:rtl/>
          <w:cs/>
          <w:lang w:val="ar_AE" w:bidi="ar_AE"/>
        </w:rPr>
        <w:t>قبل هذا بعدة سنوات، أعطى الله نبيين يهوديين، وهما إرميا وزكريا، معلومات عن الكيفية التي سيتألم بها المخلِّص الموعود، أو المسيَّا. وقد أدرك متى أن هذه المعلومات التي قالها هذان النبيان كانت تتحقق آنذاك - فإن "بني" إسرائيل أو شعب إسرائيل أخذوا بالفعل الثلاثين من الفَضَّة واشتروا بها حقل فخاري. كانت الثلاثين من الفضة هي الثمن الذي دفعه الرؤساء الدينيون اليهود مقابل تسليم المخلِّص، وكان هذا الثمن زهيدًا، وقد أظهر أنهم لم يروا أن يسوع يساوي الكثير. مع أن متى لم يقتبس بصورة مباشرة من إرميا وحده، فإنه بيَّن أنْ كل ما قاله الأنبياء عن المخلِّص الموعود كان يتحقَّق فيما كان يحدث مع يسوع.</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3 مشاهد.</w:t>
      </w:r>
    </w:p>
    <w:p>
      <w:pPr>
        <w:bidi/>
      </w:pPr>
      <w:r>
        <w:rPr>
          <w:rtl/>
          <w:cs/>
          <w:lang w:val="ar_AE" w:bidi="ar_AE"/>
        </w:rPr>
      </w:r>
      <w:r>
        <w:rPr>
          <w:b/>
          <w:rtl/>
          <w:cs/>
          <w:lang w:val="ar_AE" w:bidi="ar_AE"/>
        </w:rPr>
        <w:t>المشهد الأول:</w:t>
      </w:r>
      <w:r>
        <w:rPr>
          <w:rtl/>
          <w:cs/>
          <w:lang w:val="ar_AE" w:bidi="ar_AE"/>
        </w:rPr>
        <w:t xml:space="preserve"> في الصباح الباكر، يقرر رؤساء الكهنة والشيوخ كيف سيقتلون يسوع. فجعلوا عبيدهم يوثقون يسوع ويأخذونه إلى بيلاطس.</w:t>
      </w:r>
    </w:p>
    <w:p>
      <w:pPr>
        <w:bidi/>
      </w:pPr>
      <w:r>
        <w:rPr>
          <w:rtl/>
          <w:cs/>
          <w:lang w:val="ar_AE" w:bidi="ar_AE"/>
        </w:rPr>
      </w:r>
      <w:r>
        <w:rPr>
          <w:b/>
          <w:rtl/>
          <w:cs/>
          <w:lang w:val="ar_AE" w:bidi="ar_AE"/>
        </w:rPr>
        <w:t>المشهد الثاني:</w:t>
      </w:r>
      <w:r>
        <w:rPr>
          <w:rtl/>
          <w:cs/>
          <w:lang w:val="ar_AE" w:bidi="ar_AE"/>
        </w:rPr>
        <w:t xml:space="preserve"> يسمع يهوذا بأن يسوع قد دين فيحزن للغاية. ويأخذ يهوذا الثلاثين قطعة من الفضة إلى الهيكل ويحاول إعادتها إلى رؤساء الكهنة. ويعترف أنه قد أخطأ ويعلن أن يسوع بريء. لكن رؤساء الكهنة لا يكترثون. فيطرح يهوذا المال في الهيكل ويذهب ويقتل نفسه.</w:t>
      </w:r>
    </w:p>
    <w:p>
      <w:pPr>
        <w:bidi/>
      </w:pPr>
      <w:r>
        <w:rPr>
          <w:rtl/>
          <w:cs/>
          <w:lang w:val="ar_AE" w:bidi="ar_AE"/>
        </w:rPr>
      </w:r>
      <w:r>
        <w:rPr>
          <w:b/>
          <w:rtl/>
          <w:cs/>
          <w:lang w:val="ar_AE" w:bidi="ar_AE"/>
        </w:rPr>
        <w:t>المشهد الثالث:</w:t>
      </w:r>
      <w:r>
        <w:rPr>
          <w:rtl/>
          <w:cs/>
          <w:lang w:val="ar_AE" w:bidi="ar_AE"/>
        </w:rPr>
        <w:t xml:space="preserve"> يأخذ رؤساء الكهنة المال ويشترون به الحقل الذي كان يخص الفخاري. ويحوِّلون هذا الحقل إلى مقبرة للغرباء. ولهذا كان الحقل يسمى "حقل الدم" لسنوات عديدة. حينئذ تمت نبوة كتبها واحد أو أكثر من أنبياء إسرائيل.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رؤساء الكهنة</w:t>
      </w:r>
    </w:p>
    <w:p>
      <w:pPr>
        <w:pStyle w:val="ListBullet"/>
        <w:bidi/>
        <w:spacing w:line="240" w:lineRule="auto"/>
        <w:ind w:left="720"/>
      </w:pPr>
      <w:r>
        <w:rPr>
          <w:rtl/>
          <w:cs/>
          <w:lang w:val="ar_AE" w:bidi="ar_AE"/>
        </w:rPr>
      </w:r>
      <w:r>
        <w:rPr>
          <w:rtl/>
          <w:cs/>
          <w:lang w:val="ar_AE" w:bidi="ar_AE"/>
        </w:rPr>
        <w:t>الشيوخ</w:t>
      </w:r>
    </w:p>
    <w:p>
      <w:pPr>
        <w:pStyle w:val="ListBullet"/>
        <w:bidi/>
        <w:spacing w:line="240" w:lineRule="auto"/>
        <w:ind w:left="720"/>
      </w:pPr>
      <w:r>
        <w:rPr>
          <w:rtl/>
          <w:cs/>
          <w:lang w:val="ar_AE" w:bidi="ar_AE"/>
        </w:rPr>
      </w:r>
      <w:r>
        <w:rPr>
          <w:rtl/>
          <w:cs/>
          <w:lang w:val="ar_AE" w:bidi="ar_AE"/>
        </w:rPr>
        <w:t>بيلاطس (تم ذكره)</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إرميا</w:t>
      </w:r>
    </w:p>
    <w:p>
      <w:pPr>
        <w:bidi/>
      </w:pPr>
      <w:r>
        <w:rPr>
          <w:rtl/>
          <w:cs/>
          <w:lang w:val="ar_AE" w:bidi="ar_AE"/>
        </w:rPr>
      </w:r>
      <w:r>
        <w:rPr>
          <w:rtl/>
          <w:cs/>
          <w:lang w:val="ar_AE" w:bidi="ar_AE"/>
        </w:rPr>
        <w:t xml:space="preserve"> 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فيها. </w:t>
      </w:r>
    </w:p>
    <w:p>
      <w:pPr>
        <w:bidi/>
      </w:pPr>
      <w:r>
        <w:rPr>
          <w:rtl/>
          <w:cs/>
          <w:lang w:val="ar_AE" w:bidi="ar_AE"/>
        </w:rPr>
      </w:r>
      <w:r>
        <w:rPr>
          <w:rtl/>
          <w:cs/>
          <w:lang w:val="ar_AE" w:bidi="ar_AE"/>
        </w:rPr>
        <w:t>لاحظوا أن هناك عدة أماكن مختلفة لهذه المشاهد. تذكروا هذه الأماكن وأنتم تتصورون القصة.</w:t>
      </w:r>
    </w:p>
    <w:p>
      <w:pPr>
        <w:bidi/>
      </w:pPr>
      <w:r>
        <w:rPr>
          <w:rtl/>
          <w:cs/>
          <w:lang w:val="ar_AE" w:bidi="ar_AE"/>
        </w:rPr>
      </w:r>
      <w:r>
        <w:rPr>
          <w:rtl/>
          <w:cs/>
          <w:lang w:val="ar_AE" w:bidi="ar_AE"/>
        </w:rPr>
        <w:t>يجتمع رؤساء الكهنة والشيوخ في الصباح الباكر. ومن المحتمل أنهم يجتمعون في بيت رئيس الكهنة، بالقرب من الهيكل. ويقررون كيف يُخبِرون بيلاطس بالتهم الموجهة ضد يسوع كي يقتله. فيوثقون يسوع ويأخذونه إلى بيلاطس، الوالي المحلِّي. في الأغلب، كان بيت بيلاطس يقع على الجانب الآخر من المدينة. وفي مرحلة ما، يعود رؤساء الكهنة إلى الهيكل.</w:t>
      </w:r>
    </w:p>
    <w:p>
      <w:pPr>
        <w:bidi/>
      </w:pPr>
      <w:r>
        <w:rPr>
          <w:rtl/>
          <w:cs/>
          <w:lang w:val="ar_AE" w:bidi="ar_AE"/>
        </w:rPr>
      </w:r>
      <w:r>
        <w:rPr>
          <w:rtl/>
          <w:cs/>
          <w:lang w:val="ar_AE" w:bidi="ar_AE"/>
        </w:rPr>
        <w:t>ويسمع يهوذا أن يسوع قد دين وحكم عليه بالموت، فيشعر بالندم الشديد على ما فعله. ويذهب يهوذا إلى الهيكل ليعترف بخطيته ويعلن لرؤساء الكهنة أن يسوع بريء. لكن رؤساء الكهنة لا يهتمون بخطأ يهوذا. فيقولون: "ماذا يعني هذا لنا؟" فيطرح يهوذا المال إلى أسفل (على الأرض) في الهيكل من حيث كان واقفًا في الساحة الخارجية.</w:t>
      </w:r>
    </w:p>
    <w:p>
      <w:pPr>
        <w:bidi/>
      </w:pPr>
      <w:r>
        <w:rPr>
          <w:rtl/>
          <w:cs/>
          <w:lang w:val="ar_AE" w:bidi="ar_AE"/>
        </w:rPr>
      </w:r>
      <w:r>
        <w:rPr>
          <w:rtl/>
          <w:cs/>
          <w:lang w:val="ar_AE" w:bidi="ar_AE"/>
        </w:rPr>
        <w:t>وربما رفع الكهنة العملات الفضية في تلك اللحظة، بينما كان يهوذا يخرج إلى مكان منعزل ليشنق نفسه. وهذان الحدثان الأخيران ربما يكونان قد حدثا في نفس الوقت. وفي وقت لاحق، يذهب رؤساء الكهنة والشيوخ لشراء حقل بهذا المال.</w:t>
      </w:r>
    </w:p>
    <w:p>
      <w:pPr>
        <w:bidi/>
      </w:pPr>
      <w:r>
        <w:rPr>
          <w:rtl/>
          <w:cs/>
          <w:lang w:val="ar_AE" w:bidi="ar_AE"/>
        </w:rPr>
      </w:r>
      <w:r>
        <w:rPr>
          <w:rtl/>
          <w:cs/>
          <w:lang w:val="ar_AE" w:bidi="ar_AE"/>
        </w:rPr>
        <w:t>توقَّفوا هنا وناقشوا: كيف كانت هذه الأماكن ستبدو في سياقكم؟ هل هناك مكان يتخذ فيه القادة الدينيون القرارات المهمة؟ وهل يوجد مكان حيث يعمل المسؤولون المحليون؟ وهل يوجد مكان ديني للعبادة في منطقتكم؟ أين يمكن لشخص أن يذهب ليكون وحيدًا دون أن يراه أحد؟ وما نوع الحقول التي لديكم؟ إذا كان لديكم وقت، فاذهبوا إلى كل مكان من هذه الأماكن في منطقتكم. ناقشوا كيف ستقومون بوصف وترجمة كل مكان من هذه الأماكن.</w:t>
      </w:r>
    </w:p>
    <w:p>
      <w:pPr>
        <w:bidi/>
      </w:pPr>
      <w:r>
        <w:rPr>
          <w:rtl/>
          <w:cs/>
          <w:lang w:val="ar_AE" w:bidi="ar_AE"/>
        </w:rPr>
      </w:r>
      <w:r>
        <w:rPr>
          <w:rtl/>
          <w:cs/>
          <w:lang w:val="ar_AE" w:bidi="ar_AE"/>
        </w:rPr>
        <w:t>كان الكهنة يعلمون أنه لا يحل لهم، حَسَبَ ناموس الله، وضع المال في خزينة الهيكل، لذلك سُمي الحقل حقل الدم. وهذا كله يتمم ما قيل بالنبي إرميا.</w:t>
      </w:r>
    </w:p>
    <w:p>
      <w:pPr>
        <w:bidi/>
      </w:pPr>
      <w:r>
        <w:rPr>
          <w:rtl/>
          <w:cs/>
          <w:lang w:val="ar_AE" w:bidi="ar_AE"/>
        </w:rPr>
      </w:r>
      <w:r>
        <w:rPr>
          <w:rtl/>
          <w:cs/>
          <w:lang w:val="ar_AE" w:bidi="ar_AE"/>
        </w:rPr>
        <w:t xml:space="preserve">توقّفوا وناقشوا كيف ستترجمون هذه النبوة.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رؤساء الكهنة</w:t>
      </w:r>
    </w:p>
    <w:p>
      <w:pPr>
        <w:pStyle w:val="ListBullet"/>
        <w:bidi/>
        <w:spacing w:line="240" w:lineRule="auto"/>
        <w:ind w:left="720"/>
      </w:pPr>
      <w:r>
        <w:rPr>
          <w:rtl/>
          <w:cs/>
          <w:lang w:val="ar_AE" w:bidi="ar_AE"/>
        </w:rPr>
      </w:r>
      <w:r>
        <w:rPr>
          <w:rtl/>
          <w:cs/>
          <w:lang w:val="ar_AE" w:bidi="ar_AE"/>
        </w:rPr>
        <w:t>الشيوخ</w:t>
      </w:r>
    </w:p>
    <w:p>
      <w:pPr>
        <w:pStyle w:val="ListBullet"/>
        <w:bidi/>
        <w:spacing w:line="240" w:lineRule="auto"/>
        <w:ind w:left="720"/>
      </w:pPr>
      <w:r>
        <w:rPr>
          <w:rtl/>
          <w:cs/>
          <w:lang w:val="ar_AE" w:bidi="ar_AE"/>
        </w:rPr>
      </w:r>
      <w:r>
        <w:rPr>
          <w:rtl/>
          <w:cs/>
          <w:lang w:val="ar_AE" w:bidi="ar_AE"/>
        </w:rPr>
        <w:t>بيلاطس (تم ذكره)</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وإرميا (مذكور في النبوة).</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يجتمع المجمع اليهوديّ عند بزوغ الفجر في اليوم التالي لاعتقال يسوع. ويُقرّرون كيف يُمكنهم أن يُميتوه. فيقيّد الخدم يسوع ويأخذونه إلى بيلاطس، الوالي الروماني.</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يسوع كيف يشعر. استمعوا إلى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يمتلئ يهوذا بالندم حين يُدرِك أن يسوع سيُسلَّم للموت. فيعود بالفضة التي أخذها إلى رؤساء الكهنة في الهيكل، ويقول لهم إنه أخطأ حين أسلَم يسوع، لأن يسوع بريء. لكنّ رؤساء الكهنة لا يهتمّون، فقد نالوا ما أرادوه.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يهوذا كيف يشعر في هذه اللحظة. استمعوا إلى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يُلقِي يهوذا الفضة داخل الهيكل، ثم يمضي فيشنق نفسه.</w:t>
      </w:r>
    </w:p>
    <w:p>
      <w:pPr>
        <w:bidi/>
      </w:pPr>
      <w:r>
        <w:rPr>
          <w:rtl/>
          <w:cs/>
          <w:lang w:val="ar_AE" w:bidi="ar_AE"/>
        </w:rPr>
      </w:r>
      <w:r>
        <w:rPr>
          <w:rtl/>
          <w:cs/>
          <w:lang w:val="ar_AE" w:bidi="ar_AE"/>
        </w:rPr>
        <w:t>وكان لا يحلّ لرؤساء الكهنة أن يضعوا هذا المال في خزينة الهيكل. فأخذوا الفضة وقرّروا أن يشتروا بها حقل الفخّاريّ، الذي دُعيَ بعد ذلك حقل الدم لسنوات عديدة. وقد تمّ بذلك ما قيل بلسان إرميا النبيّ: "وأخَذوا الثَّلاثينَ مِنَ الفِضَّةِ، ثَمَنَ المُثَمَّنِ الّذي ثَمَّنوهُ مِنْ بَني إسرائيلَ، وأعطَوْها عن حَقلِ الفَخّاريِّ، كما أمَرَني الرَّبُّ".</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وفي الصباح الباكر يجتمع </w:t>
      </w:r>
      <w:r>
        <w:rPr>
          <w:b/>
          <w:rtl/>
          <w:cs/>
          <w:lang w:val="ar_AE" w:bidi="ar_AE"/>
        </w:rPr>
        <w:t>رؤساء الكهنة</w:t>
      </w:r>
      <w:r>
        <w:rPr>
          <w:rtl/>
          <w:cs/>
          <w:lang w:val="ar_AE" w:bidi="ar_AE"/>
        </w:rPr>
        <w:t xml:space="preserve"> و</w:t>
      </w:r>
      <w:r>
        <w:rPr>
          <w:b/>
          <w:rtl/>
          <w:cs/>
          <w:lang w:val="ar_AE" w:bidi="ar_AE"/>
        </w:rPr>
        <w:t>الشيوخ</w:t>
      </w:r>
      <w:r>
        <w:rPr>
          <w:rtl/>
          <w:cs/>
          <w:lang w:val="ar_AE" w:bidi="ar_AE"/>
        </w:rPr>
        <w:t xml:space="preserve"> ليضعوا خطَّة لقتل يسوع وكان رؤساء الكهنة هم القيادات الدينيّة الحاكمة لليهود، والشيوخ هم الرجال الأكبر سنٍّا في المجتمع الذين ساعدوا في قيادة الشعب. اجتمع جميع رؤساء الكهنة والشيوخ وكانوا يُشكّلون المحكمة العليا اليهودية. استخدم الكلمة ذاتها التي استخدمتها من قبل للإشارة إلى رؤساء الكهنة. اطَّلع على "قاموس الكلمات الرئيسية" لتعريف كل من </w:t>
      </w:r>
      <w:r>
        <w:rPr>
          <w:rtl/>
          <w:cs/>
          <w:lang w:val="ar_AE" w:bidi="ar_AE"/>
        </w:rPr>
        <w:t>رؤساء الكهنة</w:t>
      </w:r>
      <w:r>
        <w:rPr>
          <w:rtl/>
          <w:cs/>
          <w:lang w:val="ar_AE" w:bidi="ar_AE"/>
        </w:rPr>
        <w:t xml:space="preserve">—تحت كهنة—و تعريف </w:t>
      </w:r>
      <w:r>
        <w:rPr>
          <w:rtl/>
          <w:cs/>
          <w:lang w:val="ar_AE" w:bidi="ar_AE"/>
        </w:rPr>
        <w:t>شيوخ</w:t>
      </w:r>
      <w:r>
        <w:rPr>
          <w:rtl/>
          <w:cs/>
          <w:lang w:val="ar_AE" w:bidi="ar_AE"/>
        </w:rPr>
        <w:t>.</w:t>
      </w:r>
    </w:p>
    <w:p>
      <w:pPr>
        <w:bidi/>
      </w:pPr>
      <w:r>
        <w:rPr>
          <w:rtl/>
          <w:cs/>
          <w:lang w:val="ar_AE" w:bidi="ar_AE"/>
        </w:rPr>
      </w:r>
      <w:r>
        <w:rPr>
          <w:rtl/>
          <w:cs/>
          <w:lang w:val="ar_AE" w:bidi="ar_AE"/>
        </w:rPr>
        <w:t xml:space="preserve">أوثَق رؤساء الكهنة والشيوخ يسوع وساقوه إلى بيلاطس </w:t>
      </w:r>
      <w:r>
        <w:rPr>
          <w:b/>
          <w:rtl/>
          <w:cs/>
          <w:lang w:val="ar_AE" w:bidi="ar_AE"/>
        </w:rPr>
        <w:t>الوالي</w:t>
      </w:r>
      <w:r>
        <w:rPr>
          <w:rtl/>
          <w:cs/>
          <w:lang w:val="ar_AE" w:bidi="ar_AE"/>
        </w:rPr>
        <w:t xml:space="preserve"> او القائد الروماني المحلي.</w:t>
      </w:r>
    </w:p>
    <w:p>
      <w:pPr>
        <w:bidi/>
      </w:pPr>
      <w:r>
        <w:rPr>
          <w:rtl/>
          <w:cs/>
          <w:lang w:val="ar_AE" w:bidi="ar_AE"/>
        </w:rPr>
      </w:r>
      <w:r>
        <w:rPr>
          <w:b/>
          <w:rtl/>
          <w:cs/>
          <w:lang w:val="ar_AE" w:bidi="ar_AE"/>
        </w:rPr>
        <w:t>يهوذا</w:t>
      </w:r>
      <w:r>
        <w:rPr>
          <w:rtl/>
          <w:cs/>
          <w:lang w:val="ar_AE" w:bidi="ar_AE"/>
        </w:rPr>
        <w:t xml:space="preserve">، الذي </w:t>
      </w:r>
      <w:r>
        <w:rPr>
          <w:b/>
          <w:rtl/>
          <w:cs/>
          <w:lang w:val="ar_AE" w:bidi="ar_AE"/>
        </w:rPr>
        <w:t>أنكر</w:t>
      </w:r>
      <w:r>
        <w:rPr>
          <w:rtl/>
          <w:cs/>
          <w:lang w:val="ar_AE" w:bidi="ar_AE"/>
        </w:rPr>
        <w:t xml:space="preserve"> يسوع، امتلأ </w:t>
      </w:r>
      <w:r>
        <w:rPr>
          <w:b/>
          <w:rtl/>
          <w:cs/>
          <w:lang w:val="ar_AE" w:bidi="ar_AE"/>
        </w:rPr>
        <w:t>ندمًا</w:t>
      </w:r>
      <w:r>
        <w:rPr>
          <w:rtl/>
          <w:cs/>
          <w:lang w:val="ar_AE" w:bidi="ar_AE"/>
        </w:rPr>
        <w:t xml:space="preserve"> وتراجع عن قصده عندما علم أن يسوع سيُقتَل. استخدِم الكلمة ذاتها التي استخدمتها من قبل للإشارة إلى "يهوذا". أنْ تخون شخصًا ما، هي أن تسلَّمه إلى يدي شخص آخر، والندم هو أَسَف عميق على شيء فعلته.</w:t>
      </w:r>
    </w:p>
    <w:p>
      <w:pPr>
        <w:bidi/>
      </w:pPr>
      <w:r>
        <w:rPr>
          <w:rtl/>
          <w:cs/>
          <w:lang w:val="ar_AE" w:bidi="ar_AE"/>
        </w:rPr>
      </w:r>
      <w:r>
        <w:rPr>
          <w:rtl/>
          <w:cs/>
          <w:lang w:val="ar_AE" w:bidi="ar_AE"/>
        </w:rPr>
        <w:t xml:space="preserve">يذهب يهوذا إلي </w:t>
      </w:r>
      <w:r>
        <w:rPr>
          <w:b/>
          <w:rtl/>
          <w:cs/>
          <w:lang w:val="ar_AE" w:bidi="ar_AE"/>
        </w:rPr>
        <w:t>الهيكل</w:t>
      </w:r>
      <w:r>
        <w:rPr>
          <w:rtl/>
          <w:cs/>
          <w:lang w:val="ar_AE" w:bidi="ar_AE"/>
        </w:rPr>
        <w:t xml:space="preserve"> و يخبر رؤساء الكهنة انه </w:t>
      </w:r>
      <w:r>
        <w:rPr>
          <w:b/>
          <w:rtl/>
          <w:cs/>
          <w:lang w:val="ar_AE" w:bidi="ar_AE"/>
        </w:rPr>
        <w:t>أخطأ</w:t>
      </w:r>
      <w:r>
        <w:rPr>
          <w:rtl/>
          <w:cs/>
          <w:lang w:val="ar_AE" w:bidi="ar_AE"/>
        </w:rPr>
        <w:t xml:space="preserve"> أو كان مخطئًا في تسليم دَم بريء اطَّلع على "قاموس الكلمات الرئيسية" للحصول علي التعريف الكامل لمصطلح </w:t>
      </w:r>
      <w:r>
        <w:rPr>
          <w:rtl/>
          <w:cs/>
          <w:lang w:val="ar_AE" w:bidi="ar_AE"/>
        </w:rPr>
        <w:t>خطية/إثم</w:t>
      </w:r>
      <w:r>
        <w:rPr>
          <w:rtl/>
          <w:cs/>
          <w:lang w:val="ar_AE" w:bidi="ar_AE"/>
        </w:rPr>
        <w:t xml:space="preserve">. الهيكل هو المكان الذي يسكن فيه حضور الله الذي يذهب إليه الشعب ليعبدوا الله. استخدم الكلمة ذاتها التي استخدمتها من قبل. للإشارة إلى الهيكل. اطَّلع على "قاموس الكلمات الرئيسية" للحصول علي التعريف الكامل لمصطلح </w:t>
      </w:r>
      <w:r>
        <w:rPr>
          <w:rtl/>
          <w:cs/>
          <w:lang w:val="ar_AE" w:bidi="ar_AE"/>
        </w:rPr>
        <w:t>الهيكل</w:t>
      </w:r>
      <w:r>
        <w:rPr>
          <w:rtl/>
          <w:cs/>
          <w:lang w:val="ar_AE" w:bidi="ar_AE"/>
        </w:rPr>
        <w:t xml:space="preserve"> يسأل رؤساء الكهنة قائلين: "مَاذَا عَلَيْنَا؟" ثم يطلبوا من يهوذا أن يتحمل خطيته بنفسه.</w:t>
      </w:r>
    </w:p>
    <w:p>
      <w:pPr>
        <w:bidi/>
      </w:pPr>
      <w:r>
        <w:rPr>
          <w:rtl/>
          <w:cs/>
          <w:lang w:val="ar_AE" w:bidi="ar_AE"/>
        </w:rPr>
      </w:r>
      <w:r>
        <w:rPr>
          <w:rtl/>
          <w:cs/>
          <w:lang w:val="ar_AE" w:bidi="ar_AE"/>
        </w:rPr>
        <w:t xml:space="preserve"> يلقي يهوذا الْفِضَّةَ في الهيكل ويمضي ليشنق نفسه. فأخذ رؤساء الكهنة النقود ولم يستطيعوا وضعها في خزينة الهيكل، فاشتروا بها حقلًا. </w:t>
      </w:r>
      <w:r>
        <w:rPr>
          <w:b/>
          <w:rtl/>
          <w:cs/>
          <w:lang w:val="ar_AE" w:bidi="ar_AE"/>
        </w:rPr>
        <w:t>الثَّلاَثِينَ مِنَ الْفِضَّةِ</w:t>
      </w:r>
      <w:r>
        <w:rPr>
          <w:rtl/>
          <w:cs/>
          <w:lang w:val="ar_AE" w:bidi="ar_AE"/>
        </w:rPr>
        <w:t xml:space="preserve"> قد استُخدمت لدفعها ليهوذا ليُسلم يسوع. لذلك فإن الحقل سُمي حقل الدَّم. ترجِم الثلاثين من الفضة بالطريقة ذاتها كما فعلت من قبل.</w:t>
      </w:r>
    </w:p>
    <w:p>
      <w:pPr>
        <w:bidi/>
      </w:pPr>
      <w:r>
        <w:rPr>
          <w:rtl/>
          <w:cs/>
          <w:lang w:val="ar_AE" w:bidi="ar_AE"/>
        </w:rPr>
      </w:r>
      <w:r>
        <w:rPr>
          <w:rtl/>
          <w:cs/>
          <w:lang w:val="ar_AE" w:bidi="ar_AE"/>
        </w:rPr>
        <w:t xml:space="preserve">وحدث كل هذا لتتم </w:t>
      </w:r>
      <w:r>
        <w:rPr>
          <w:b/>
          <w:rtl/>
          <w:cs/>
          <w:lang w:val="ar_AE" w:bidi="ar_AE"/>
        </w:rPr>
        <w:t>نُبُوَّة</w:t>
      </w:r>
      <w:r>
        <w:rPr>
          <w:rtl/>
          <w:cs/>
          <w:lang w:val="ar_AE" w:bidi="ar_AE"/>
        </w:rPr>
        <w:t xml:space="preserve"> إرميا والأنبياء، كما أوصي </w:t>
      </w:r>
      <w:r>
        <w:rPr>
          <w:b/>
          <w:rtl/>
          <w:cs/>
          <w:lang w:val="ar_AE" w:bidi="ar_AE"/>
        </w:rPr>
        <w:t>الرب</w:t>
      </w:r>
      <w:r>
        <w:rPr>
          <w:rtl/>
          <w:cs/>
          <w:lang w:val="ar_AE" w:bidi="ar_AE"/>
        </w:rPr>
        <w:t xml:space="preserve">. </w:t>
      </w:r>
      <w:r>
        <w:rPr>
          <w:b/>
          <w:rtl/>
          <w:cs/>
          <w:lang w:val="ar_AE" w:bidi="ar_AE"/>
        </w:rPr>
        <w:t>النُبُوَّة</w:t>
      </w:r>
      <w:r>
        <w:rPr>
          <w:rtl/>
          <w:cs/>
          <w:lang w:val="ar_AE" w:bidi="ar_AE"/>
        </w:rPr>
        <w:t xml:space="preserve"> هي كلمة الله المعطاة لشعب الله. استخدِم الكلمة ذاتها التي استخدمتها من قبل. للإشارة إلى نُبُوَّة. اطَّلع على "قاموس الكلمات الرئيسية" للحصول علي التعريف الكامل لمصطلح </w:t>
      </w:r>
      <w:r>
        <w:rPr>
          <w:rtl/>
          <w:cs/>
          <w:lang w:val="ar_AE" w:bidi="ar_AE"/>
        </w:rPr>
        <w:t>نُبُوَّة</w:t>
      </w:r>
      <w:r>
        <w:rPr>
          <w:rtl/>
          <w:cs/>
          <w:lang w:val="ar_AE" w:bidi="ar_AE"/>
        </w:rPr>
        <w:t xml:space="preserve">. </w:t>
      </w:r>
      <w:r>
        <w:rPr>
          <w:b/>
          <w:rtl/>
          <w:cs/>
          <w:lang w:val="ar_AE" w:bidi="ar_AE"/>
        </w:rPr>
        <w:t>الرب</w:t>
      </w:r>
      <w:r>
        <w:rPr>
          <w:rtl/>
          <w:cs/>
          <w:lang w:val="ar_AE" w:bidi="ar_AE"/>
        </w:rPr>
        <w:t xml:space="preserve"> تشير إلى الله ذاته وهكذا كان اليهود يشيرون إلى الله دون أن ينطقوا باسمه. راجِع "قاموس الكلمات الرئيسية" للحصول على التعريف الكامل لمُصطلح يهوه أو </w:t>
      </w:r>
      <w:r>
        <w:rPr>
          <w:rtl/>
          <w:cs/>
          <w:lang w:val="ar_AE" w:bidi="ar_AE"/>
        </w:rPr>
        <w:t>الرب</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27:11–26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27: 11–26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تنتقل القصة الآن مرة أخرى إلى يسوع. وقف يسوع هنا أمام بيلاطس، الوالي. ففي ذلك الوقت، كانت الإمبراطورية أو المملكة الرومانية تَحكُم أمة إسرائيل، التي هي موطن اليهود، وكان الإمبراطور أو الملِك الروماني يُعيِّن ولاة ليحكموا أجزاء أصغر من إمبراطوريته، وكان بيلاطس يحكم المنطقة التي كان اليهود يعيشون فيها. وبيلاطس وحده، الممثل عن الرومان، هو الذي كان يمتلك السلطة التي تخوله أن يَحكُم على يسوع بالموت.</w:t>
      </w:r>
    </w:p>
    <w:p>
      <w:pPr>
        <w:bidi/>
      </w:pPr>
      <w:r>
        <w:rPr>
          <w:rtl/>
          <w:cs/>
          <w:lang w:val="ar_AE" w:bidi="ar_AE"/>
        </w:rPr>
      </w:r>
      <w:r>
        <w:rPr>
          <w:rtl/>
          <w:cs/>
          <w:lang w:val="ar_AE" w:bidi="ar_AE"/>
        </w:rPr>
        <w:t>توقَّفوا هنا وناقشوا معًا من هم القادة في منطقتكم الذين يقررون إن كان المجرمون سيعيشون أم يموتون.</w:t>
      </w:r>
    </w:p>
    <w:p>
      <w:pPr>
        <w:bidi/>
      </w:pPr>
      <w:r>
        <w:rPr>
          <w:rtl/>
          <w:cs/>
          <w:lang w:val="ar_AE" w:bidi="ar_AE"/>
        </w:rPr>
      </w:r>
      <w:r>
        <w:rPr>
          <w:rtl/>
          <w:cs/>
          <w:lang w:val="ar_AE" w:bidi="ar_AE"/>
        </w:rPr>
        <w:t>في المحكمة الرومانية، كان الذين يتهمون أحدهم بارتكاب جريمة ما يعرضون اتهامهم على القاضي الروماني، وكان يجوز للقاضي الروماني أن يطرح على المُتهَّم الأسئلة التي تحلو له. وعلى الأرجح، أخبر رؤساء الكهنة بيلاطس بأن يسوع يريد أن يطيح بالحكومة الرومانية ليُصبح ملكًا، ولهذا طرح بيلاطس على يسوع السؤال التالي: "أَأَنْتَ مَلِكُ ٱلْيَهُودِ؟" من ناحيةٍ، كان رؤساء الكهنة على حق، لأن يسوع كان ملكًا بالفعل؛ لكنه لم يكن رجلًا ثوريًا يريد الإطاحة بالحكومة الرومانية.</w:t>
      </w:r>
    </w:p>
    <w:p>
      <w:pPr>
        <w:bidi/>
      </w:pPr>
      <w:r>
        <w:rPr>
          <w:rtl/>
          <w:cs/>
          <w:lang w:val="ar_AE" w:bidi="ar_AE"/>
        </w:rPr>
      </w:r>
      <w:r>
        <w:rPr>
          <w:rtl/>
          <w:cs/>
          <w:lang w:val="ar_AE" w:bidi="ar_AE"/>
        </w:rPr>
        <w:t>كان يسوع يَعلَم جيدًا أن بيلاطس لم يكن يدرك إلى أيِّ نوع من الملوك كان ينتمي، فأجابه: "أَنْتَ تَقُولُ"، وهو ما معناه أن يسوع قال إنه ملك بالفعل، لكنه ربما كان ملكًا مختلفًا عن توقعات بيلاطس. بعد ذلك، اشتكى رؤساء الكهنة والشيوخ على يسوع، متهمين إياه بارتكاب مزيد من الجرائم، لكن يسوع لم يجب بشيء. ثم سأل بيلاطس يسوع مرة أخرى، وتعجَّب من صمت يسوع المستمر. لم يكن بيلاطس مقتنعًا بأن يسوع مذنب، لكن عندما لم يدافع يسوع عن نفسه، صار من الأصعب على بيلاطس أن يقول إن يسوع بريء.</w:t>
      </w:r>
    </w:p>
    <w:p>
      <w:pPr>
        <w:bidi/>
      </w:pPr>
      <w:r>
        <w:rPr>
          <w:rtl/>
          <w:cs/>
          <w:lang w:val="ar_AE" w:bidi="ar_AE"/>
        </w:rPr>
      </w:r>
      <w:r>
        <w:rPr>
          <w:rtl/>
          <w:cs/>
          <w:lang w:val="ar_AE" w:bidi="ar_AE"/>
        </w:rPr>
        <w:t>توقّفوا هنا وناقشوا مع فريق الترجمة الكيفية التي يتصرفون بها عندما يكون شخص ما بريئًا. وعندما يكون شخص ما مُذنبًا كيف يتصرفون؟ كان يسوع صامتًا، لكننا نعلم جيدًا أنه بريء. هل يرى الناس في ثقافتكم أن صمت يسوع معناه أنه بريء أم معناه أنه مذنب؟</w:t>
      </w:r>
    </w:p>
    <w:p>
      <w:pPr>
        <w:bidi/>
      </w:pPr>
      <w:r>
        <w:rPr>
          <w:rtl/>
          <w:cs/>
          <w:lang w:val="ar_AE" w:bidi="ar_AE"/>
        </w:rPr>
      </w:r>
      <w:r>
        <w:rPr>
          <w:rtl/>
          <w:cs/>
          <w:lang w:val="ar_AE" w:bidi="ar_AE"/>
        </w:rPr>
        <w:t xml:space="preserve">كانت لدى الوالي الروماني السلطة ليطلق أسيرًا واحدًا خلال أسبوع الاحتفال بعيد الفصح، وهو الأسير الذي يقع عليه اختيار الجمع. كان عيد الفصح احتفالًا كبيرًا يقام في أورشليم تذكارًا لإخراج الله بني إسرائيل من أرض مصر. فطلب الجمع من بيلاطس أن يُطلق لهم أسيرًا، ولأن بيلاطس كان يرى أن يسوع بريء، سأل الجمع إن كانوا يريدون أن يطلق لهم يسوع، المسيا، أو المخلص الموعود. لم يكن بيلاطس يحب رؤساء اليهود، وكان يعلم أنهم ألقوا القبض على يسوع حسدًا، لأنه كان محبوبًا من كثيرين، وليس لأنه شخص متمرد أو ثوري بحق. </w:t>
      </w:r>
    </w:p>
    <w:p>
      <w:pPr>
        <w:bidi/>
      </w:pPr>
      <w:r>
        <w:rPr>
          <w:rtl/>
          <w:cs/>
          <w:lang w:val="ar_AE" w:bidi="ar_AE"/>
        </w:rPr>
      </w:r>
      <w:r>
        <w:rPr>
          <w:rtl/>
          <w:cs/>
          <w:lang w:val="ar_AE" w:bidi="ar_AE"/>
        </w:rPr>
        <w:t>كان الوالي الروماني يصدر الأحكام الرسمية وهو جالسٌ على كرسي الولاية. ربما لم يكن بيلاطس جالسًا على هذا الكرسي طوال الوقت الذي كان يستجوب فيه يسوع، لكن كان عليه أن يجلس على الكرسي عند إصدار الحكم النهائي. وفي وقت مبكر من ذلك الصباح، تألَّمت زوجة بيلاطس كثيرًا في حلم من أجل يسوع. كان الرومان يأخذون الأحلام على محمل الجد، حيث كانت الأحلام تعتبر نوعًا مختلفًا من الرسائل أو العلامات. فأرسلت زوجة بيلاطس رسالة عاجلة إلى بيلاطس فيما كان جالسًا على كرسي الولاية، محذرة إياه من التورُّط في الحُكم على يسوع، لأنه بريء أو بار.</w:t>
      </w:r>
    </w:p>
    <w:p>
      <w:pPr>
        <w:bidi/>
      </w:pPr>
      <w:r>
        <w:rPr>
          <w:rtl/>
          <w:cs/>
          <w:lang w:val="ar_AE" w:bidi="ar_AE"/>
        </w:rPr>
      </w:r>
      <w:r>
        <w:rPr>
          <w:rtl/>
          <w:cs/>
          <w:lang w:val="ar_AE" w:bidi="ar_AE"/>
        </w:rPr>
        <w:t>توقَّفوا هنا وناقشوا معًا ما تشير إليه الأحلام في ثقافتكم، واحكوا قصة عن حلم رآه أحدكم وكان يعلم أنه غير عادي، أو أنه من الله.</w:t>
      </w:r>
    </w:p>
    <w:p>
      <w:pPr>
        <w:bidi/>
      </w:pPr>
      <w:r>
        <w:rPr>
          <w:rtl/>
          <w:cs/>
          <w:lang w:val="ar_AE" w:bidi="ar_AE"/>
        </w:rPr>
      </w:r>
      <w:r>
        <w:rPr>
          <w:rtl/>
          <w:cs/>
          <w:lang w:val="ar_AE" w:bidi="ar_AE"/>
        </w:rPr>
        <w:t>لكن على الأرجح، حرَّض رؤساء الكهنة والشيوخ الجموع على أن يطلبوا من بيلاطس أن يطلق لهم باراباس، وهو أسير أراد الإطاحة بالحكومة. وعلى الأرجح أيضًا، أخبر رؤساء الكهنة الجموع بأنهم حكموا على يسوع بالموت بالفعل في محكمتهم بتُهمة التجديف. وعندما سأل بيلاطس الجموع مَن مِن الاثنين كانوا يريدون أن يطلق لهم، صرخوا طالبين باراباس. وإذ كان بيلاطس يعلم أن يسوع بريء، سأل الجموع عما ينبغي أن يفعل به، فأصر الجمع على المطالبة بأن يموت يسوع بطريقة بشعة، وهي الصلب، حيث كان من شأن يدي يسوع ورجليه أن يسمَّروا على قطعتين من الخشب على هيئة صليب. فسأل بيلاطس الجمع قائلًا: "وَأَيَّ شَرٍّ عَمِلَ؟"، فلم يجيبوه، بل ظلوا يصرخون قائلين: "لِيُصْلَبْ!" وابتدأ الجمع يثيرون شغبًا، ولا بد أن بيلاطس قرر نتيجةً لذلك أنه يجب أن يعطي الناس ما يريدون، ويصلب يسوع. ففعل بيلاطس فعلًا يرمز إلى براءته، حيث غسل يديه أمام الجمع، معلنًا بهذا أنه بريء من دم يسوع، أو من موت يسوع. وكان من شأن هذا التصريح أن يكون بمثابة إقرار من بيلاطس ببراءة يسوع، وبهذا، كان بيلاطس يلقي بمسؤولية موت يسوع على الجمع. وعندئذ، هتف جميع الشعب قائلين إن مسؤولية موت يسوع تقع على عاتقهم هم وأولادهم.</w:t>
      </w:r>
    </w:p>
    <w:p>
      <w:pPr>
        <w:bidi/>
      </w:pPr>
      <w:r>
        <w:rPr>
          <w:rtl/>
          <w:cs/>
          <w:lang w:val="ar_AE" w:bidi="ar_AE"/>
        </w:rPr>
      </w:r>
      <w:r>
        <w:rPr>
          <w:rtl/>
          <w:cs/>
          <w:lang w:val="ar_AE" w:bidi="ar_AE"/>
        </w:rPr>
        <w:t>توقَّفوا هنا وناقشوا معًا كيف يعبِّر الناس في ثقافتكم عن براءتهم.</w:t>
      </w:r>
    </w:p>
    <w:p>
      <w:pPr>
        <w:bidi/>
      </w:pPr>
      <w:r>
        <w:rPr>
          <w:rtl/>
          <w:cs/>
          <w:lang w:val="ar_AE" w:bidi="ar_AE"/>
        </w:rPr>
      </w:r>
      <w:r>
        <w:rPr>
          <w:rtl/>
          <w:cs/>
          <w:lang w:val="ar_AE" w:bidi="ar_AE"/>
        </w:rPr>
        <w:t>بعد ذلك، أطلق بيلاطس باراباس، ثم أمر الجنود بأن يجلدوا يسوع. على الأرجح، أخذ الجنود يسوع إلى داخل قصر الوالي ليجلدوه في الفِنَاء، بعيدًا عن الناس. كان الجنود الرومان يجلدون الناس عن طريق تجريدهم من ملابسهم، ثم يربطون الشخص في عمود، ويضربونه عدة مرَّات بسوط من الجلد. وكانوا يرفقون بالجِلد أجزاءً من العظام، أو الزجاج، أو الرَّصاص ليصير الجَلد أشد قسوة. وكان كثيرون يموتون بسبب الجَلد. ثم بعدما جَلَد العسكر يسوع، أمرهم بيلاطس بأن يصلبوه. كان الرومان يصلبون الناس بتسمير يديهم ورجليهم إلى قطعتَين من الخشب موضوعتَين على شكل صليب، ثم كانوا يوقِفون الصليب على الأرض، ويتركون الشخص ليموت موتًا بطيئًا ومؤلمًا.</w:t>
      </w:r>
    </w:p>
    <w:p>
      <w:pPr>
        <w:bidi/>
      </w:pPr>
      <w:r>
        <w:rPr>
          <w:rtl/>
          <w:cs/>
          <w:lang w:val="ar_AE" w:bidi="ar_AE"/>
        </w:rPr>
      </w:r>
      <w:r>
        <w:rPr>
          <w:rtl/>
          <w:cs/>
          <w:lang w:val="ar_AE" w:bidi="ar_AE"/>
        </w:rPr>
        <w:t>توقَّفوا هنا واعرضوا على فريق الترجمة صورةً لسوطٍ مرفقة به أجزاء من الرَصاص والزجاج والعظام.</w:t>
      </w:r>
    </w:p>
    <w:p>
      <w:pPr>
        <w:bidi/>
      </w:pPr>
      <w:r>
        <w:rPr>
          <w:rtl/>
          <w:cs/>
          <w:lang w:val="ar_AE" w:bidi="ar_AE"/>
        </w:rPr>
      </w:r>
      <w:r>
        <w:rPr>
          <w:rtl/>
          <w:cs/>
          <w:lang w:val="ar_AE" w:bidi="ar_AE"/>
        </w:rPr>
        <w:t>توقَّفوا هنا وناقشوا مع فريق الترجمة أساليب الإعدام في ثقافتكم، وما مدى تطابقها أو اختلافها مع هذا الأسلوب؟</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خمس مشاهد.</w:t>
      </w:r>
    </w:p>
    <w:p>
      <w:pPr>
        <w:bidi/>
      </w:pPr>
      <w:r>
        <w:rPr>
          <w:rtl/>
          <w:cs/>
          <w:lang w:val="ar_AE" w:bidi="ar_AE"/>
        </w:rPr>
      </w:r>
      <w:r>
        <w:rPr>
          <w:b/>
          <w:rtl/>
          <w:cs/>
          <w:lang w:val="ar_AE" w:bidi="ar_AE"/>
        </w:rPr>
        <w:t>المشهد الأول:</w:t>
      </w:r>
      <w:r>
        <w:rPr>
          <w:rtl/>
          <w:cs/>
          <w:lang w:val="ar_AE" w:bidi="ar_AE"/>
        </w:rPr>
        <w:t xml:space="preserve"> يسأل بيلاطس يسوع عن كوْنه ملِك اليهود بينما كان يسوع واقفًا أمامه. ويخبر يسوع بيلاطس أنه ملك اليهود. وكان رؤساء الكهنة يشتكون على يسوع باتهامات كثيرة. لكن يسوع لم يجب أيًا منها. فيتعجب بيلاطس من صمت يسوع بينما يواصل بيلاطس سؤاله. </w:t>
      </w:r>
    </w:p>
    <w:p>
      <w:pPr>
        <w:bidi/>
      </w:pPr>
      <w:r>
        <w:rPr>
          <w:rtl/>
          <w:cs/>
          <w:lang w:val="ar_AE" w:bidi="ar_AE"/>
        </w:rPr>
      </w:r>
      <w:r>
        <w:rPr>
          <w:b/>
          <w:rtl/>
          <w:cs/>
          <w:lang w:val="ar_AE" w:bidi="ar_AE"/>
        </w:rPr>
        <w:t>المشهد الثاني:</w:t>
      </w:r>
      <w:r>
        <w:rPr>
          <w:rtl/>
          <w:cs/>
          <w:lang w:val="ar_AE" w:bidi="ar_AE"/>
        </w:rPr>
        <w:t xml:space="preserve"> كان الوالي معتادًا في الفصح أن يُطلق سراح أسيرًا واحدًا، من أراده الناس. وكان الرومان يحتجزون باراباس، وهو أسير مشهور، في الحبس. وعندما اجتمع الناس، سألهم بيلاطس عن من الذي يريدون إطلاقه: باراباس أم يسوع، المسيح. كان بيلاطس يعلم أن رؤساء الكهنة والشيوخ كانوا غيورين من شعبية يسوع.</w:t>
      </w:r>
    </w:p>
    <w:p>
      <w:pPr>
        <w:bidi/>
      </w:pPr>
      <w:r>
        <w:rPr>
          <w:rtl/>
          <w:cs/>
          <w:lang w:val="ar_AE" w:bidi="ar_AE"/>
        </w:rPr>
      </w:r>
      <w:r>
        <w:rPr>
          <w:b/>
          <w:rtl/>
          <w:cs/>
          <w:lang w:val="ar_AE" w:bidi="ar_AE"/>
        </w:rPr>
        <w:t>المشهد الثالث:</w:t>
      </w:r>
      <w:r>
        <w:rPr>
          <w:rtl/>
          <w:cs/>
          <w:lang w:val="ar_AE" w:bidi="ar_AE"/>
        </w:rPr>
        <w:t xml:space="preserve"> زوجة بيلاطس كانت قد أرسلت إليه رسالة عاجلة تخبره فيها إياك وهذا البار. لأن زوجة بيلاطس كانت قد تألمت كثيرًا في حلم من أجل يسوع.</w:t>
      </w:r>
    </w:p>
    <w:p>
      <w:pPr>
        <w:bidi/>
      </w:pPr>
      <w:r>
        <w:rPr>
          <w:rtl/>
          <w:cs/>
          <w:lang w:val="ar_AE" w:bidi="ar_AE"/>
        </w:rPr>
      </w:r>
      <w:r>
        <w:rPr>
          <w:b/>
          <w:rtl/>
          <w:cs/>
          <w:lang w:val="ar_AE" w:bidi="ar_AE"/>
        </w:rPr>
        <w:t>المشهد الرابع:</w:t>
      </w:r>
      <w:r>
        <w:rPr>
          <w:rtl/>
          <w:cs/>
          <w:lang w:val="ar_AE" w:bidi="ar_AE"/>
        </w:rPr>
        <w:t xml:space="preserve"> لكن رؤساء الكهنة والشيوخ أقنعوا الناس أن يطلبوا باراباس وأن يصلبوا يسوع. فاستمر الوالي يسألهم عما يريدونه أن يفعل بيسوع. فصرخوا بصوت عال لكي يصلب يسوع. فسألهم بيلاطس عمّا فعله يسوع. لكن الجموع لم تستجب سوى بالصراخ مطالبين بصلبه. </w:t>
      </w:r>
    </w:p>
    <w:p>
      <w:pPr>
        <w:bidi/>
      </w:pPr>
      <w:r>
        <w:rPr>
          <w:rtl/>
          <w:cs/>
          <w:lang w:val="ar_AE" w:bidi="ar_AE"/>
        </w:rPr>
      </w:r>
      <w:r>
        <w:rPr>
          <w:b/>
          <w:rtl/>
          <w:cs/>
          <w:lang w:val="ar_AE" w:bidi="ar_AE"/>
        </w:rPr>
        <w:t>المشهد الخامس:</w:t>
      </w:r>
      <w:r>
        <w:rPr>
          <w:rtl/>
          <w:cs/>
          <w:lang w:val="ar_AE" w:bidi="ar_AE"/>
        </w:rPr>
        <w:t xml:space="preserve"> رأى بيلاطس أن الناس لم يكونوا يسمعون. فغسل يديه من دم يسوع، مُعلنًا أنه كان بريئًا من موت يسوع. كان بيلاطس يلقي المسؤولية على الجموع. فيجيب جميع الشعب أنهم وأولادهم مسؤولون عن موت يسوع. فيطلق بيلاطس باراباس، وأمر بجلد يسوع ثم أسلمه للجنود لكي يُصلب.</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بيلاطس، الوالي</w:t>
      </w:r>
    </w:p>
    <w:p>
      <w:pPr>
        <w:pStyle w:val="ListBullet"/>
        <w:bidi/>
        <w:spacing w:line="240" w:lineRule="auto"/>
        <w:ind w:left="720"/>
      </w:pPr>
      <w:r>
        <w:rPr>
          <w:rtl/>
          <w:cs/>
          <w:lang w:val="ar_AE" w:bidi="ar_AE"/>
        </w:rPr>
      </w:r>
      <w:r>
        <w:rPr>
          <w:rtl/>
          <w:cs/>
          <w:lang w:val="ar_AE" w:bidi="ar_AE"/>
        </w:rPr>
        <w:t>رؤساء الكهنة والشيوخ</w:t>
      </w:r>
    </w:p>
    <w:p>
      <w:pPr>
        <w:pStyle w:val="ListBullet"/>
        <w:bidi/>
        <w:spacing w:line="240" w:lineRule="auto"/>
        <w:ind w:left="720"/>
      </w:pPr>
      <w:r>
        <w:rPr>
          <w:rtl/>
          <w:cs/>
          <w:lang w:val="ar_AE" w:bidi="ar_AE"/>
        </w:rPr>
      </w:r>
      <w:r>
        <w:rPr>
          <w:rtl/>
          <w:cs/>
          <w:lang w:val="ar_AE" w:bidi="ar_AE"/>
        </w:rPr>
        <w:t>الجموع</w:t>
      </w:r>
    </w:p>
    <w:p>
      <w:pPr>
        <w:pStyle w:val="ListBullet"/>
        <w:bidi/>
        <w:spacing w:line="240" w:lineRule="auto"/>
        <w:ind w:left="720"/>
      </w:pPr>
      <w:r>
        <w:rPr>
          <w:rtl/>
          <w:cs/>
          <w:lang w:val="ar_AE" w:bidi="ar_AE"/>
        </w:rPr>
      </w:r>
      <w:r>
        <w:rPr>
          <w:rtl/>
          <w:cs/>
          <w:lang w:val="ar_AE" w:bidi="ar_AE"/>
        </w:rPr>
        <w:t>باراباس</w:t>
      </w:r>
    </w:p>
    <w:p>
      <w:pPr>
        <w:pStyle w:val="ListBullet"/>
        <w:bidi/>
        <w:spacing w:line="240" w:lineRule="auto"/>
        <w:ind w:left="720"/>
      </w:pPr>
      <w:r>
        <w:rPr>
          <w:rtl/>
          <w:cs/>
          <w:lang w:val="ar_AE" w:bidi="ar_AE"/>
        </w:rPr>
      </w:r>
      <w:r>
        <w:rPr>
          <w:rtl/>
          <w:cs/>
          <w:lang w:val="ar_AE" w:bidi="ar_AE"/>
        </w:rPr>
        <w:t>زوجة بيلاطس (وشخص ما يحمل رسالتها)</w:t>
      </w:r>
    </w:p>
    <w:p>
      <w:pPr>
        <w:pStyle w:val="ListBullet"/>
        <w:bidi/>
        <w:spacing w:line="240" w:lineRule="auto"/>
        <w:ind w:left="720"/>
      </w:pPr>
      <w:r>
        <w:rPr>
          <w:rtl/>
          <w:cs/>
          <w:lang w:val="ar_AE" w:bidi="ar_AE"/>
        </w:rPr>
      </w:r>
      <w:r>
        <w:rPr>
          <w:rtl/>
          <w:cs/>
          <w:lang w:val="ar_AE" w:bidi="ar_AE"/>
        </w:rPr>
        <w:t>الجنود الرومان</w:t>
      </w:r>
    </w:p>
    <w:p>
      <w:pPr>
        <w:bidi/>
      </w:pPr>
      <w:r>
        <w:rPr>
          <w:rtl/>
          <w:cs/>
          <w:lang w:val="ar_AE" w:bidi="ar_AE"/>
        </w:rPr>
      </w:r>
      <w:r>
        <w:rPr>
          <w:rtl/>
          <w:cs/>
          <w:lang w:val="ar_AE" w:bidi="ar_AE"/>
        </w:rPr>
        <w:t xml:space="preserve"> 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فيها. </w:t>
      </w:r>
    </w:p>
    <w:p>
      <w:pPr>
        <w:bidi/>
      </w:pPr>
      <w:r>
        <w:rPr>
          <w:rtl/>
          <w:cs/>
          <w:lang w:val="ar_AE" w:bidi="ar_AE"/>
        </w:rPr>
      </w:r>
      <w:r>
        <w:rPr>
          <w:rtl/>
          <w:cs/>
          <w:lang w:val="ar_AE" w:bidi="ar_AE"/>
        </w:rPr>
        <w:t xml:space="preserve">يبدأ بيلاطس المحاكمة مثل أي محاكمة رومانية، حيث كان يسوع واقفًا أمامه. فيسأل بيلاطس يسوع: "هل أنت ملك اليهود؟" </w:t>
      </w:r>
    </w:p>
    <w:p>
      <w:pPr>
        <w:bidi/>
      </w:pPr>
      <w:r>
        <w:rPr>
          <w:rtl/>
          <w:cs/>
          <w:lang w:val="ar_AE" w:bidi="ar_AE"/>
        </w:rPr>
      </w:r>
      <w:r>
        <w:rPr>
          <w:rtl/>
          <w:cs/>
          <w:lang w:val="ar_AE" w:bidi="ar_AE"/>
        </w:rPr>
        <w:t>فيقول يسوع: "أنت تقول إني أنا هو." قد يعني هذا أن يسوع يقول: "نعم، أنا هو!" وربما يريد يسوع أن يذكر بطريقة وديعة أنه ملك، لكنه ليس ملكًا بذات الطريقة التي يفكر بها بيلاطس.</w:t>
      </w:r>
    </w:p>
    <w:p>
      <w:pPr>
        <w:bidi/>
      </w:pPr>
      <w:r>
        <w:rPr>
          <w:rtl/>
          <w:cs/>
          <w:lang w:val="ar_AE" w:bidi="ar_AE"/>
        </w:rPr>
      </w:r>
      <w:r>
        <w:rPr>
          <w:rtl/>
          <w:cs/>
          <w:lang w:val="ar_AE" w:bidi="ar_AE"/>
        </w:rPr>
        <w:t>كان رؤساء الكهنة والشيوخ يتهمون يسوع بأشياء كثيرة. ونحن لا نعرف الأشياء المحددة التي كانوا يتهمونه بها. فيسأل بيلاطس يسوع: "ألا تسمع كم الأشياء التي يقولونها عليك؟" لكن يسوع لا يعطي إجابة على أي من التهم، فيتعجب بيلاطس أو يندهش. ولا يفهم بيلاطس سبب عدم إجابة يسوع، لأن معظم المتهمين يريدون إقناع المحكمة أنهم أبرياء.</w:t>
      </w:r>
    </w:p>
    <w:p>
      <w:pPr>
        <w:bidi/>
      </w:pPr>
      <w:r>
        <w:rPr>
          <w:rtl/>
          <w:cs/>
          <w:lang w:val="ar_AE" w:bidi="ar_AE"/>
        </w:rPr>
      </w:r>
      <w:r>
        <w:rPr>
          <w:rtl/>
          <w:cs/>
          <w:lang w:val="ar_AE" w:bidi="ar_AE"/>
        </w:rPr>
        <w:t xml:space="preserve">ويوقف متّى سرد القصة ليخبرنا ببعض المعلومات الأساسية (الخلفيات التوضيحية) فيقول متّى إنه توجد عادة أن يطلق الوالي أسيرًا واحدًا للشعب خلال عيد الفصح. ثم يخبرنا متى أن أحد الأسرى كان باراباس، وهو أسير مشهور نعرف أنه كان متمردًا وقد قتل أناسًا عندما حاول الإطاحة بالسلطات. </w:t>
      </w:r>
    </w:p>
    <w:p>
      <w:pPr>
        <w:bidi/>
      </w:pPr>
      <w:r>
        <w:rPr>
          <w:rtl/>
          <w:cs/>
          <w:lang w:val="ar_AE" w:bidi="ar_AE"/>
        </w:rPr>
      </w:r>
      <w:r>
        <w:rPr>
          <w:rtl/>
          <w:cs/>
          <w:lang w:val="ar_AE" w:bidi="ar_AE"/>
        </w:rPr>
        <w:t xml:space="preserve">توقفوا هنا وناقشوا: كيف تحكون معلومات أساسية (خلفيات توضيحية) عن قصة؟ كيف يعرف جمهوركم أن هذه المعلومة ليست جزءًا من أحداث القصة؟ </w:t>
      </w:r>
    </w:p>
    <w:p>
      <w:pPr>
        <w:bidi/>
      </w:pPr>
      <w:r>
        <w:rPr>
          <w:rtl/>
          <w:cs/>
          <w:lang w:val="ar_AE" w:bidi="ar_AE"/>
        </w:rPr>
      </w:r>
      <w:r>
        <w:rPr>
          <w:rtl/>
          <w:cs/>
          <w:lang w:val="ar_AE" w:bidi="ar_AE"/>
        </w:rPr>
        <w:t>بعد أن يعطينا متّى المعلومات الأساسية، يقوم الجمع بدور أكبر في المشهد. ومن المحتمل أن تكون جلسة الاستماع قد جرت علنًا أمام مقر إقامة بيلاطس. كان بيلاطس على يقين من أن يسوع بريء. وأعتقد بيلاطس أن رؤساء الكهنة أحضروا يسوع إليه لأنهم كانوا يكرهون يسوع. فيسأل بيلاطس الآن الناس الذين اجتمعوا هناك: "من تريدون أن أطلق لكم، باراباس أم يسوع المسيح؟"</w:t>
      </w:r>
    </w:p>
    <w:p>
      <w:pPr>
        <w:bidi/>
      </w:pPr>
      <w:r>
        <w:rPr>
          <w:rtl/>
          <w:cs/>
          <w:lang w:val="ar_AE" w:bidi="ar_AE"/>
        </w:rPr>
      </w:r>
      <w:r>
        <w:rPr>
          <w:rtl/>
          <w:cs/>
          <w:lang w:val="ar_AE" w:bidi="ar_AE"/>
        </w:rPr>
        <w:t xml:space="preserve">ثم تُرسل زوجة بيلاطس رسالة عاجلة إليه. فقد حلمت زوجة بيلاطس حلمًا مؤلمًا عن يسوع وتخبر بيلاطس ألا يفعل شيئًا نحو هذا البار. </w:t>
      </w:r>
    </w:p>
    <w:p>
      <w:pPr>
        <w:bidi/>
      </w:pPr>
      <w:r>
        <w:rPr>
          <w:rtl/>
          <w:cs/>
          <w:lang w:val="ar_AE" w:bidi="ar_AE"/>
        </w:rPr>
      </w:r>
      <w:r>
        <w:rPr>
          <w:rtl/>
          <w:cs/>
          <w:lang w:val="ar_AE" w:bidi="ar_AE"/>
        </w:rPr>
        <w:t>ويخبر رؤساء الكهنة الناس أن يطلبوا من بيلاطس أن يُطلق باراباس عوضًا عن يسوع. فيسأل بيلاطس الشعب: "فماذا أفعل بالذي تدعونه المسيح؟" فيصرخ الناس: "اصلبه!" وهو ما يعني أن يتم قتل يسوع بتسميره على صليب. ويصبح الجمع فوضويًا. ويريد بيلاطس أن يُرضي الجمع لكي لا يصبحون خطرين. ولكنه يعلم أن يسوع كان بريئًا. لذا فهو لا يريد أن يتحمل مسؤولية موت يسوع، على الأرجح بسبب رسالة زوجته. فيغسل بيلاطس يديه بشكل رمزي أمام الجمع قائلًا أنه بريء من دم يسوع، أي من موته. ويلقي بيلاطس مسؤولية موت يسوع على عاتق الشعب. فيحمل الناس المسؤولية على أنفسهم وعلى أولادهم.</w:t>
      </w:r>
    </w:p>
    <w:p>
      <w:pPr>
        <w:bidi/>
      </w:pPr>
      <w:r>
        <w:rPr>
          <w:rtl/>
          <w:cs/>
          <w:lang w:val="ar_AE" w:bidi="ar_AE"/>
        </w:rPr>
      </w:r>
      <w:r>
        <w:rPr>
          <w:rtl/>
          <w:cs/>
          <w:lang w:val="ar_AE" w:bidi="ar_AE"/>
        </w:rPr>
        <w:t>وعند هذه النقطة، يطلق بيلاطس باراباس للجمع. ويأمر بيلاطس الجنود بأن يجلدوا يسوع. وربما يأخذ الجنود يسوع إلى داخل القصر نفسه، بعيدًا عن الجمهور، لجلده. لسنا نعلم تحديدًا أين جَلد الجنود يسوع. وبعد قيام الجنود بجلد يسوع، يأمرهم بيلاطس أن يصلبوا يسوع على الصليب.</w:t>
      </w:r>
    </w:p>
    <w:p>
      <w:pPr>
        <w:bidi/>
      </w:pPr>
      <w:r>
        <w:rPr>
          <w:rtl/>
          <w:cs/>
          <w:lang w:val="ar_AE" w:bidi="ar_AE"/>
        </w:rPr>
      </w:r>
      <w:r>
        <w:rPr>
          <w:rtl/>
          <w:cs/>
          <w:lang w:val="ar_AE" w:bidi="ar_AE"/>
        </w:rPr>
        <w:t>توقفوا هنا وإذا كنتم ترغبون، فيمكنكم الاشتراك في تناول مائدة الرب معًا. اقضوا بعض الوقت في تقديم الشُكر والتسبيح والعبادة معًا للرب، من أجل جسده المكسور الذي جُلد وضُرب وكُسر من أجلكم.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خمس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بيلاطس، الوالي</w:t>
      </w:r>
    </w:p>
    <w:p>
      <w:pPr>
        <w:pStyle w:val="ListBullet"/>
        <w:bidi/>
        <w:spacing w:line="240" w:lineRule="auto"/>
        <w:ind w:left="720"/>
      </w:pPr>
      <w:r>
        <w:rPr>
          <w:rtl/>
          <w:cs/>
          <w:lang w:val="ar_AE" w:bidi="ar_AE"/>
        </w:rPr>
      </w:r>
      <w:r>
        <w:rPr>
          <w:rtl/>
          <w:cs/>
          <w:lang w:val="ar_AE" w:bidi="ar_AE"/>
        </w:rPr>
        <w:t>رؤساء الكهنة والشيوخ</w:t>
      </w:r>
    </w:p>
    <w:p>
      <w:pPr>
        <w:pStyle w:val="ListBullet"/>
        <w:bidi/>
        <w:spacing w:line="240" w:lineRule="auto"/>
        <w:ind w:left="720"/>
      </w:pPr>
      <w:r>
        <w:rPr>
          <w:rtl/>
          <w:cs/>
          <w:lang w:val="ar_AE" w:bidi="ar_AE"/>
        </w:rPr>
      </w:r>
      <w:r>
        <w:rPr>
          <w:rtl/>
          <w:cs/>
          <w:lang w:val="ar_AE" w:bidi="ar_AE"/>
        </w:rPr>
        <w:t>الجموع</w:t>
      </w:r>
    </w:p>
    <w:p>
      <w:pPr>
        <w:pStyle w:val="ListBullet"/>
        <w:bidi/>
        <w:spacing w:line="240" w:lineRule="auto"/>
        <w:ind w:left="720"/>
      </w:pPr>
      <w:r>
        <w:rPr>
          <w:rtl/>
          <w:cs/>
          <w:lang w:val="ar_AE" w:bidi="ar_AE"/>
        </w:rPr>
      </w:r>
      <w:r>
        <w:rPr>
          <w:rtl/>
          <w:cs/>
          <w:lang w:val="ar_AE" w:bidi="ar_AE"/>
        </w:rPr>
        <w:t>باراباس</w:t>
      </w:r>
    </w:p>
    <w:p>
      <w:pPr>
        <w:pStyle w:val="ListBullet"/>
        <w:bidi/>
        <w:spacing w:line="240" w:lineRule="auto"/>
        <w:ind w:left="720"/>
      </w:pPr>
      <w:r>
        <w:rPr>
          <w:rtl/>
          <w:cs/>
          <w:lang w:val="ar_AE" w:bidi="ar_AE"/>
        </w:rPr>
      </w:r>
      <w:r>
        <w:rPr>
          <w:rtl/>
          <w:cs/>
          <w:lang w:val="ar_AE" w:bidi="ar_AE"/>
        </w:rPr>
        <w:t>زوجة بيلاطس (وشخص ما يحمل رسالتها)</w:t>
      </w:r>
    </w:p>
    <w:p>
      <w:pPr>
        <w:pStyle w:val="ListBullet"/>
        <w:bidi/>
        <w:spacing w:line="240" w:lineRule="auto"/>
        <w:ind w:left="720"/>
      </w:pPr>
      <w:r>
        <w:rPr>
          <w:rtl/>
          <w:cs/>
          <w:lang w:val="ar_AE" w:bidi="ar_AE"/>
        </w:rPr>
      </w:r>
      <w:r>
        <w:rPr>
          <w:rtl/>
          <w:cs/>
          <w:lang w:val="ar_AE" w:bidi="ar_AE"/>
        </w:rPr>
        <w:t>الجنود الرومان</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 xml:space="preserve">يُحضِر القادة الدينيون يسوع أمام بيلاطس، فيبدأ بيلاطس المحاكمة الرسمية. فيسأل بيلاطس يسوع: "هل أنت ملك اليهود؟" </w:t>
      </w:r>
    </w:p>
    <w:p>
      <w:pPr>
        <w:bidi/>
      </w:pPr>
      <w:r>
        <w:rPr>
          <w:rtl/>
          <w:cs/>
          <w:lang w:val="ar_AE" w:bidi="ar_AE"/>
        </w:rPr>
      </w:r>
      <w:r>
        <w:rPr>
          <w:rtl/>
          <w:cs/>
          <w:lang w:val="ar_AE" w:bidi="ar_AE"/>
        </w:rPr>
        <w:t>فيجيبه يسوع: "أنتَ تقولُ".</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 الشخص الذي يؤدي دور يسوع: "كيف تشعر؟" قد تسمعون إجابات مثل: </w:t>
      </w:r>
    </w:p>
    <w:p>
      <w:pPr>
        <w:pStyle w:val="ListBullet"/>
        <w:bidi/>
        <w:spacing w:line="240" w:lineRule="auto"/>
        <w:ind w:left="720"/>
      </w:pPr>
      <w:r>
        <w:rPr>
          <w:rtl/>
          <w:cs/>
          <w:lang w:val="ar_AE" w:bidi="ar_AE"/>
        </w:rPr>
      </w:r>
      <w:r>
        <w:rPr>
          <w:rtl/>
          <w:cs/>
          <w:lang w:val="ar_AE" w:bidi="ar_AE"/>
        </w:rPr>
        <w:t xml:space="preserve">واسألوا الشخص الذي يؤدي دور بيلاطس: "كيف تشعر؟" قد تسمعون إجابات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كان رؤساء الكهنة والشيوخ يتهمون يسوع بأشياء كثيرة. نحن لا نعرف أشياء محددة يتهمونه بها. ثم يسأل بيلاطس يسوع: أما تسمَعُ كمْ يَشهَدونَ علَيكَ؟" ولكن يسوع لا يجيب، فيتعجب بيلاطس.</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واسألوا الشخص الذي يؤدي دور بيلاطس: "كيف تشعر؟" قد تسمعون إجابات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كانت هناك عادة في ذلك الوقت، أن يُطلِق الوالي أسيرًا واحدًا للشعب في عيد الفصح. حيث يطلب الجمع من بيلاطس أن يُطلق أسيرًا لهم. </w:t>
      </w:r>
    </w:p>
    <w:p>
      <w:pPr>
        <w:bidi/>
      </w:pPr>
      <w:r>
        <w:rPr>
          <w:rtl/>
          <w:cs/>
          <w:lang w:val="ar_AE" w:bidi="ar_AE"/>
        </w:rPr>
      </w:r>
      <w:r>
        <w:rPr>
          <w:rtl/>
          <w:cs/>
          <w:lang w:val="ar_AE" w:bidi="ar_AE"/>
        </w:rPr>
        <w:t>وأعتقد بيلاطس أن رؤساء الكهنة أحضروا يسوع إليه لأنهم كانوا يكرهون يسوع. فيسأل بيلاطس الآن الناس الذين اجتمعوا هناك: "مَنْ تُريدونَ أنْ أُطلِقَ لكُم؟ باراباسَ أم يَسوعَ الّذي يُدعَى المَسيحَ؟" وكان باراباس سجينًا خطيرًا لأنه شارك في ثورة وقتل أناسًا أثناء محاولته قلب نظام الحكم.</w:t>
      </w:r>
    </w:p>
    <w:p>
      <w:pPr>
        <w:bidi/>
      </w:pPr>
      <w:r>
        <w:rPr>
          <w:rtl/>
          <w:cs/>
          <w:lang w:val="ar_AE" w:bidi="ar_AE"/>
        </w:rPr>
      </w:r>
      <w:r>
        <w:rPr>
          <w:rtl/>
          <w:cs/>
          <w:lang w:val="ar_AE" w:bidi="ar_AE"/>
        </w:rPr>
        <w:t>وأثناء جلوس بيلاطس على كرسي القضاء، تصله رسالة من زوجته، لأن زوجة بيلاطس كانت قد عانت كثيرًا في حلم بسبب يسوع. فتخبر بيلاطس ألا يمسّ الرجل البريء.</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الممثل الذي يؤدي دور بيلاطس: "كيف تشعر؟" استمعوا إلى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ثم يُحرّض رؤساء الكهنة والشيوخ الجموع على أن يطلبوا إطلاق باراباس بدلًا من يسوع. فيصرخ الشعب: "باراباسَ!" فيسأل بيلاطس الشعب: "فماذا أفعَلُ بيَسوعَ الّذي يُدعَى المَسيحَ؟" </w:t>
      </w:r>
    </w:p>
    <w:p>
      <w:pPr>
        <w:bidi/>
      </w:pPr>
      <w:r>
        <w:rPr>
          <w:rtl/>
          <w:cs/>
          <w:lang w:val="ar_AE" w:bidi="ar_AE"/>
        </w:rPr>
      </w:r>
      <w:r>
        <w:rPr>
          <w:rtl/>
          <w:cs/>
          <w:lang w:val="ar_AE" w:bidi="ar_AE"/>
        </w:rPr>
        <w:t>فيصرخ الناس: "اصلبه!" مما يعني قتل يسوع بتسميره على صليب. ويصبح الجمع فوضويًا. فيرغب بيلاطس في إرضاء الجمع حتى لا يُثيروا الشغب.</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الممثلين الذين يؤدون دور رؤساء الكهنة: "كيف تشعرون؟" قد تسمعون عبارات مثل: "نشعر بالرضا لأننا نجحنا أخيرًا في إدانة يسوع بالموت!"</w:t>
      </w:r>
    </w:p>
    <w:p>
      <w:pPr>
        <w:pStyle w:val="ListBullet"/>
        <w:bidi/>
        <w:spacing w:line="240" w:lineRule="auto"/>
        <w:ind w:left="720"/>
      </w:pPr>
      <w:r>
        <w:rPr>
          <w:rtl/>
          <w:cs/>
          <w:lang w:val="ar_AE" w:bidi="ar_AE"/>
        </w:rPr>
      </w:r>
      <w:r>
        <w:rPr>
          <w:rtl/>
          <w:cs/>
          <w:lang w:val="ar_AE" w:bidi="ar_AE"/>
        </w:rPr>
        <w:t>واسألوا الأشخاص الذين يؤدون دور الجمع: "كيف تشعرون؟" قد تسمعون عبارات مثل: "لا نعلم ما نفعل، نحن فقط نردّد ما يقوله الجميع".</w:t>
      </w:r>
    </w:p>
    <w:p>
      <w:pPr>
        <w:pStyle w:val="ListBullet"/>
        <w:bidi/>
        <w:spacing w:line="240" w:lineRule="auto"/>
        <w:ind w:left="720"/>
      </w:pPr>
      <w:r>
        <w:rPr>
          <w:rtl/>
          <w:cs/>
          <w:lang w:val="ar_AE" w:bidi="ar_AE"/>
        </w:rPr>
      </w:r>
      <w:r>
        <w:rPr>
          <w:rtl/>
          <w:cs/>
          <w:lang w:val="ar_AE" w:bidi="ar_AE"/>
        </w:rPr>
        <w:t>واسألوا الشخص الذي يؤدي دور بيلاطس: "كيف تشعر؟" قد تسمعون عبارات مثل: "خائب الأمل".</w:t>
      </w:r>
    </w:p>
    <w:p>
      <w:pPr>
        <w:pStyle w:val="ListBullet"/>
        <w:bidi/>
        <w:spacing w:line="240" w:lineRule="auto"/>
        <w:ind w:left="720"/>
      </w:pPr>
      <w:r>
        <w:rPr>
          <w:rtl/>
          <w:cs/>
          <w:lang w:val="ar_AE" w:bidi="ar_AE"/>
        </w:rPr>
      </w:r>
      <w:r>
        <w:rPr>
          <w:rtl/>
          <w:cs/>
          <w:lang w:val="ar_AE" w:bidi="ar_AE"/>
        </w:rPr>
        <w:t>اسأل الشخص الذي يؤدي دور يسوع: "كيف تشعر؟" قد تسمعون عبارات مثل: "أشعر بالحزن لأن الجمع لم يعد يستمع إليّ"، أو "أطلب من أبي أن يعطيني القوة".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وعند هذه النقطة، يُطلق بيلاطس باراباس للجماهير، ويأمر بيلاطس الجنود بأن يجلدوا يسوع. وربما يأخذ الجنود يسوع إلى القصر نفسه، بعيدًا عن الجمهور، لجلده. لسنا نعلم تحديدًا أين جَلِّد الجنود يسوع. وربما بعد أن يجلد الجنود يسوع، يأمرهم بيلاطس أن يصلبوا يسوع على الصليب.</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يقف يسوع أمام بيلاطس </w:t>
      </w:r>
      <w:r>
        <w:rPr>
          <w:b/>
          <w:rtl/>
          <w:cs/>
          <w:lang w:val="ar_AE" w:bidi="ar_AE"/>
        </w:rPr>
        <w:t>الوالي</w:t>
      </w:r>
      <w:r>
        <w:rPr>
          <w:rtl/>
          <w:cs/>
          <w:lang w:val="ar_AE" w:bidi="ar_AE"/>
        </w:rPr>
        <w:t xml:space="preserve">، في ذلك الوقت، كان إسرائيل، وطن اليهود، خاضعًا لحكم الإمبراطورية الرومانية، أو المملكة الرومانية، وكان الإمبراطور أو المَلِك الروماني يُعيِّن ولاةً ليحكموا مناطق أصغر داخل إمبراطوريته، وبذلك، كان بيلاطس يَحكُم المنطقة التي كان اليهود يعيشون فيها. </w:t>
      </w:r>
    </w:p>
    <w:p>
      <w:pPr>
        <w:bidi/>
      </w:pPr>
      <w:r>
        <w:rPr>
          <w:rtl/>
          <w:cs/>
          <w:lang w:val="ar_AE" w:bidi="ar_AE"/>
        </w:rPr>
      </w:r>
      <w:r>
        <w:rPr>
          <w:rtl/>
          <w:cs/>
          <w:lang w:val="ar_AE" w:bidi="ar_AE"/>
        </w:rPr>
        <w:t xml:space="preserve">يسأل بيلاطس يسوع، مستفسرًا إذا كان يسوع </w:t>
      </w:r>
      <w:r>
        <w:rPr>
          <w:b/>
          <w:rtl/>
          <w:cs/>
          <w:lang w:val="ar_AE" w:bidi="ar_AE"/>
        </w:rPr>
        <w:t>ملك اليهود</w:t>
      </w:r>
      <w:r>
        <w:rPr>
          <w:rtl/>
          <w:cs/>
          <w:lang w:val="ar_AE" w:bidi="ar_AE"/>
        </w:rPr>
        <w:t xml:space="preserve">. كان مصطلح ملك اليهود يطلقه هيرودس للإشارة إلى نفسه، وهو أيضًا المصطلح الذي استخدمه المجوس حين طلبوا أين يجدوا يسوع بعد ميلاده. كان الشعب اليهودي أُمّةً تتكوَّن من أناسٍ انحدروا من نسل أبيهم إبراهيم، وكان معظمهم يعيشون في الأرض المسماة إسرائيل، التي وعدهم الله بها. اطَّلع على "قاموس الكلمات الرئيسية" للحصول على التعريف الكامل لمصطلح </w:t>
      </w:r>
      <w:r>
        <w:rPr>
          <w:rtl/>
          <w:cs/>
          <w:lang w:val="ar_AE" w:bidi="ar_AE"/>
        </w:rPr>
        <w:t>اليهود</w:t>
      </w:r>
      <w:r>
        <w:rPr>
          <w:rtl/>
          <w:cs/>
          <w:lang w:val="ar_AE" w:bidi="ar_AE"/>
        </w:rPr>
        <w:t xml:space="preserve">. </w:t>
      </w:r>
    </w:p>
    <w:p>
      <w:pPr>
        <w:bidi/>
      </w:pPr>
      <w:r>
        <w:rPr>
          <w:rtl/>
          <w:cs/>
          <w:lang w:val="ar_AE" w:bidi="ar_AE"/>
        </w:rPr>
      </w:r>
      <w:r>
        <w:rPr>
          <w:rtl/>
          <w:cs/>
          <w:lang w:val="ar_AE" w:bidi="ar_AE"/>
        </w:rPr>
        <w:t xml:space="preserve"> يقول يسوع إنه بالفعل، كما قال عنه بيلاطس، ملِك – أي إنه هو المسيَّا – لكنه لم يكن ملكًا من النوع الذي كان بيلاطس يسأل عنه. أمّا يسوع فيظل صامتًا، مع أنّ </w:t>
      </w:r>
      <w:r>
        <w:rPr>
          <w:b/>
          <w:rtl/>
          <w:cs/>
          <w:lang w:val="ar_AE" w:bidi="ar_AE"/>
        </w:rPr>
        <w:t>رؤساء الكهنة</w:t>
      </w:r>
      <w:r>
        <w:rPr>
          <w:rtl/>
          <w:cs/>
          <w:lang w:val="ar_AE" w:bidi="ar_AE"/>
        </w:rPr>
        <w:t xml:space="preserve"> </w:t>
      </w:r>
      <w:r>
        <w:rPr>
          <w:b/>
          <w:rtl/>
          <w:cs/>
          <w:lang w:val="ar_AE" w:bidi="ar_AE"/>
        </w:rPr>
        <w:t>والشيوخ</w:t>
      </w:r>
      <w:r>
        <w:rPr>
          <w:rtl/>
          <w:cs/>
          <w:lang w:val="ar_AE" w:bidi="ar_AE"/>
        </w:rPr>
        <w:t xml:space="preserve"> كانوا يوجّهون إليه تُهمًا كثيرةً. اطَّلع على "قاموس الكلمات الرئيسية" للحصول على التعريف الكامل لمصطلح </w:t>
      </w:r>
      <w:r>
        <w:rPr>
          <w:rtl/>
          <w:cs/>
          <w:lang w:val="ar_AE" w:bidi="ar_AE"/>
        </w:rPr>
        <w:t>رئيس الكهنة</w:t>
      </w:r>
      <w:r>
        <w:rPr>
          <w:rtl/>
          <w:cs/>
          <w:lang w:val="ar_AE" w:bidi="ar_AE"/>
        </w:rPr>
        <w:t xml:space="preserve"> ومصطلح </w:t>
      </w:r>
      <w:r>
        <w:rPr>
          <w:rtl/>
          <w:cs/>
          <w:lang w:val="ar_AE" w:bidi="ar_AE"/>
        </w:rPr>
        <w:t>الشيوخ.</w:t>
      </w:r>
    </w:p>
    <w:p>
      <w:pPr>
        <w:bidi/>
      </w:pPr>
      <w:r>
        <w:rPr>
          <w:rtl/>
          <w:cs/>
          <w:lang w:val="ar_AE" w:bidi="ar_AE"/>
        </w:rPr>
      </w:r>
      <w:r>
        <w:rPr>
          <w:rtl/>
          <w:cs/>
          <w:lang w:val="ar_AE" w:bidi="ar_AE"/>
        </w:rPr>
        <w:t xml:space="preserve">يخبرنا إنجيل مرقص بأنه قد جرى العُرف في </w:t>
      </w:r>
      <w:r>
        <w:rPr>
          <w:b/>
          <w:rtl/>
          <w:cs/>
          <w:lang w:val="ar_AE" w:bidi="ar_AE"/>
        </w:rPr>
        <w:t>عيد الفصح</w:t>
      </w:r>
      <w:r>
        <w:rPr>
          <w:rtl/>
          <w:cs/>
          <w:lang w:val="ar_AE" w:bidi="ar_AE"/>
        </w:rPr>
        <w:t xml:space="preserve"> أو </w:t>
      </w:r>
      <w:r>
        <w:rPr>
          <w:b/>
          <w:rtl/>
          <w:cs/>
          <w:lang w:val="ar_AE" w:bidi="ar_AE"/>
        </w:rPr>
        <w:t>احتفال الفصح</w:t>
      </w:r>
      <w:r>
        <w:rPr>
          <w:rtl/>
          <w:cs/>
          <w:lang w:val="ar_AE" w:bidi="ar_AE"/>
        </w:rPr>
        <w:t xml:space="preserve"> أن يُطلَق سجينًا للشعب اليهودي، وكان </w:t>
      </w:r>
      <w:r>
        <w:rPr>
          <w:b/>
          <w:rtl/>
          <w:cs/>
          <w:lang w:val="ar_AE" w:bidi="ar_AE"/>
        </w:rPr>
        <w:t>عيد الفصح</w:t>
      </w:r>
      <w:r>
        <w:rPr>
          <w:rtl/>
          <w:cs/>
          <w:lang w:val="ar_AE" w:bidi="ar_AE"/>
        </w:rPr>
        <w:t xml:space="preserve"> احتفال يدوم سبعة أو ثمانية أيام. تستخدم بعض الترجمات الاسم المخصص للأحتفال، وهو عيد الفصح بينما يكتفي البعض الآخر بمجرد ذكر كلمة عيد أو احتفال. يمكنك أن تستخدم أي مصطلح تشاء، ولكنِ اخترْ المصطلح الذي يساعد المستمعين على فهم القصة بوضوح. إذا قلت عيد الفصح، فاستخدم المصطلح ذاته الذي استخدمته من قبل. اطَّلع على "قاموس الكلمات الرئيسية" للحصول على التعريف الكامل لمصطلح </w:t>
      </w:r>
      <w:r>
        <w:rPr>
          <w:rtl/>
          <w:cs/>
          <w:lang w:val="ar_AE" w:bidi="ar_AE"/>
        </w:rPr>
        <w:t>عيد الفصح</w:t>
      </w:r>
      <w:r>
        <w:rPr>
          <w:rtl/>
          <w:cs/>
          <w:lang w:val="ar_AE" w:bidi="ar_AE"/>
        </w:rPr>
        <w:t>.</w:t>
      </w:r>
    </w:p>
    <w:p>
      <w:pPr>
        <w:bidi/>
      </w:pPr>
      <w:r>
        <w:rPr>
          <w:rtl/>
          <w:cs/>
          <w:lang w:val="ar_AE" w:bidi="ar_AE"/>
        </w:rPr>
      </w:r>
      <w:r>
        <w:rPr>
          <w:rtl/>
          <w:cs/>
          <w:lang w:val="ar_AE" w:bidi="ar_AE"/>
        </w:rPr>
        <w:t xml:space="preserve">كان باراباس أسيرًا في سجن روماني وكان مشهورًا بين الشعب، ولمّا علم بيلاطس أنّ رؤساء الكهنة والشيوخ يُبغضون يسوع، سألهم عن أي سجين يطلق: باراباس أم يسوع، الذي يُدعى </w:t>
      </w:r>
      <w:r>
        <w:rPr>
          <w:b/>
          <w:rtl/>
          <w:cs/>
          <w:lang w:val="ar_AE" w:bidi="ar_AE"/>
        </w:rPr>
        <w:t>المسيح</w:t>
      </w:r>
      <w:r>
        <w:rPr>
          <w:rtl/>
          <w:cs/>
          <w:lang w:val="ar_AE" w:bidi="ar_AE"/>
        </w:rPr>
        <w:t xml:space="preserve">. المسيح هو الذي مسحهُ الله، أو أقامهُ ليخلِّص شعبه. استخدم الكلمة ذاتها التي استخدمتها من قبل للإشارة إلى المسيح. اطَّلع على "قاموس الكلمات الرئيسية" للحصول على التعريف الكامل لمصطلح </w:t>
      </w:r>
      <w:r>
        <w:rPr>
          <w:rtl/>
          <w:cs/>
          <w:lang w:val="ar_AE" w:bidi="ar_AE"/>
        </w:rPr>
        <w:t>المسيح</w:t>
      </w:r>
      <w:r>
        <w:rPr>
          <w:rtl/>
          <w:cs/>
          <w:lang w:val="ar_AE" w:bidi="ar_AE"/>
        </w:rPr>
        <w:t>.</w:t>
      </w:r>
    </w:p>
    <w:p>
      <w:pPr>
        <w:bidi/>
      </w:pPr>
      <w:r>
        <w:rPr>
          <w:rtl/>
          <w:cs/>
          <w:lang w:val="ar_AE" w:bidi="ar_AE"/>
        </w:rPr>
      </w:r>
      <w:r>
        <w:rPr>
          <w:rtl/>
          <w:cs/>
          <w:lang w:val="ar_AE" w:bidi="ar_AE"/>
        </w:rPr>
        <w:t xml:space="preserve">وبينما كان بيلاطس جالسًا على كرسي القضاء، ترسل إليه زوجتهُ رسالةً طالبة ألا يتدخل في شأن يسوع </w:t>
      </w:r>
      <w:r>
        <w:rPr>
          <w:b/>
          <w:rtl/>
          <w:cs/>
          <w:lang w:val="ar_AE" w:bidi="ar_AE"/>
        </w:rPr>
        <w:t>البار</w:t>
      </w:r>
      <w:r>
        <w:rPr>
          <w:rtl/>
          <w:cs/>
          <w:lang w:val="ar_AE" w:bidi="ar_AE"/>
        </w:rPr>
        <w:t xml:space="preserve">. اطَّلع على "قاموس الكلمات الرئيسية" للحصول على التعريف الكامل لمصطلح </w:t>
      </w:r>
      <w:r>
        <w:rPr>
          <w:rtl/>
          <w:cs/>
          <w:lang w:val="ar_AE" w:bidi="ar_AE"/>
        </w:rPr>
        <w:t>البار</w:t>
      </w:r>
      <w:r>
        <w:rPr>
          <w:rtl/>
          <w:cs/>
          <w:lang w:val="ar_AE" w:bidi="ar_AE"/>
        </w:rPr>
        <w:t xml:space="preserve">. لأن زوجة بيلاطس كانت قد تألمت كثيرًا في </w:t>
      </w:r>
      <w:r>
        <w:rPr>
          <w:b/>
          <w:rtl/>
          <w:cs/>
          <w:lang w:val="ar_AE" w:bidi="ar_AE"/>
        </w:rPr>
        <w:t>حلم</w:t>
      </w:r>
      <w:r>
        <w:rPr>
          <w:rtl/>
          <w:cs/>
          <w:lang w:val="ar_AE" w:bidi="ar_AE"/>
        </w:rPr>
        <w:t xml:space="preserve"> من أجل يسوع. اطَّلع على "قاموس الكلمات الرئيسية" للحصول على التعريف الكامل لمصطلح </w:t>
      </w:r>
      <w:r>
        <w:rPr>
          <w:rtl/>
          <w:cs/>
          <w:lang w:val="ar_AE" w:bidi="ar_AE"/>
        </w:rPr>
        <w:t>حُلم</w:t>
      </w:r>
      <w:r>
        <w:rPr>
          <w:rtl/>
          <w:cs/>
          <w:lang w:val="ar_AE" w:bidi="ar_AE"/>
        </w:rPr>
        <w:t>.</w:t>
      </w:r>
    </w:p>
    <w:p>
      <w:pPr>
        <w:bidi/>
      </w:pPr>
      <w:r>
        <w:rPr>
          <w:rtl/>
          <w:cs/>
          <w:lang w:val="ar_AE" w:bidi="ar_AE"/>
        </w:rPr>
      </w:r>
      <w:r>
        <w:rPr>
          <w:rtl/>
          <w:cs/>
          <w:lang w:val="ar_AE" w:bidi="ar_AE"/>
        </w:rPr>
        <w:t xml:space="preserve">لكن أقنع رؤساء الكهنة والشيوخ الجمع أن يطلبوا إطلاق باراباس، ثم يصرخ الجمع مطالبين بيلاطس بأن </w:t>
      </w:r>
      <w:r>
        <w:rPr>
          <w:b/>
          <w:rtl/>
          <w:cs/>
          <w:lang w:val="ar_AE" w:bidi="ar_AE"/>
        </w:rPr>
        <w:t>يصلب</w:t>
      </w:r>
      <w:r>
        <w:rPr>
          <w:rtl/>
          <w:cs/>
          <w:lang w:val="ar_AE" w:bidi="ar_AE"/>
        </w:rPr>
        <w:t xml:space="preserve"> يسوع. كان الصلب هو أبشع وسائل الإعدام في أيام يسوع، وقد اعتاد العسكر أن يجلدوا المتهم، ثم يسمِّروا يديه ورجليه في قطعتَين من الخشب على شكل صليب، وكان العسكر ينصبون الصليب في وضع مستقيم، ويظل الشخص المدان معلَّقًا في ألم شديد ساعات طويلة إلى أن يموت. اطَّلع على "قاموس الكلمات الرئيسية" للحصول على التعريف الكامل لمصطلح </w:t>
      </w:r>
      <w:r>
        <w:rPr>
          <w:rtl/>
          <w:cs/>
          <w:lang w:val="ar_AE" w:bidi="ar_AE"/>
        </w:rPr>
        <w:t>يصلُب</w:t>
      </w:r>
      <w:r>
        <w:rPr>
          <w:rtl/>
          <w:cs/>
          <w:lang w:val="ar_AE" w:bidi="ar_AE"/>
        </w:rPr>
        <w:t>.</w:t>
      </w:r>
    </w:p>
    <w:p>
      <w:pPr>
        <w:bidi/>
      </w:pPr>
      <w:r>
        <w:rPr>
          <w:rtl/>
          <w:cs/>
          <w:lang w:val="ar_AE" w:bidi="ar_AE"/>
        </w:rPr>
      </w:r>
      <w:r>
        <w:rPr>
          <w:rtl/>
          <w:cs/>
          <w:lang w:val="ar_AE" w:bidi="ar_AE"/>
        </w:rPr>
        <w:t>يفهم بيلاطس أن الشعبَ قد بدأ يغضب، ويغسل يديه أمام الناس ويعلن براءته من دَم يسوع ومن موته. يدّعي بيلاطس أن الشعب هم المسؤولون عن موت يسوع، ويتقبل الشعب المسؤولية.</w:t>
      </w:r>
    </w:p>
    <w:p>
      <w:pPr>
        <w:bidi/>
      </w:pPr>
      <w:r>
        <w:rPr>
          <w:rtl/>
          <w:cs/>
          <w:lang w:val="ar_AE" w:bidi="ar_AE"/>
        </w:rPr>
      </w:r>
      <w:r>
        <w:rPr>
          <w:rtl/>
          <w:cs/>
          <w:lang w:val="ar_AE" w:bidi="ar_AE"/>
        </w:rPr>
        <w:t xml:space="preserve">يخلي بيلاطس سبيل باراباس ويأمر الجنود أن </w:t>
      </w:r>
      <w:r>
        <w:rPr>
          <w:b/>
          <w:rtl/>
          <w:cs/>
          <w:lang w:val="ar_AE" w:bidi="ar_AE"/>
        </w:rPr>
        <w:t>يجلدوا</w:t>
      </w:r>
      <w:r>
        <w:rPr>
          <w:rtl/>
          <w:cs/>
          <w:lang w:val="ar_AE" w:bidi="ar_AE"/>
        </w:rPr>
        <w:t xml:space="preserve"> يسوع، ويعني ذلك أنّهم يربطون الضحية إلى عمود ويجردونه من ثيابه ويجلدونه مرارًا بسوطٍ من جلدٍ فيه زجاجٌ ورصاصٌ وعظام، وفي بعض الأحيان، كان الناس يرون ما تحت جِلد الشخص بعد جَلده، وكان البعض يموتون من أثر الجلد في بعض الأحيان. يسلم بيلاطس يسوع الى الجنود الذين سيصلبونه على الصليب.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27:27–31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27: 27–31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تبدأ هذه القصة عقب جلد الجنود ليسوع مباشرة. لسنا نعرف أين جَلَد العسكر يسوع، لكنهم على الأرجح اقتادوه إلى فناء ما داخل قصر الوالي بالقرب من مكان إقامتهم. فقد كان جنود إضافيون من غير اليهود يرافقون عادة الوالي بيلاطس في وقت الاحتفال بعيد الفصح للمساعدة في تأمين مدينة أورشليم، لأن كثيرين من اليهود كانوا يأتون إلى أورشليم في عيد الفصح، وكان الشعب اليهودي يثيرون أحيانًا شغبًا ضد الحكومة؛ ولذلك، كانت مجموعة من الجنود - يبلغ عددهم نحو 200 إلى 600 رجلًا - يقيمون في دار الولاية أو في مقر قيادتهم. وربما كان القلق يساور هؤلاء الجنود حيال الخطر الذي قد يهدِّدهم في أورشليم خلال الأعياد الكبرى مثل عيد الفصح.</w:t>
      </w:r>
    </w:p>
    <w:p>
      <w:pPr>
        <w:bidi/>
      </w:pPr>
      <w:r>
        <w:rPr>
          <w:rtl/>
          <w:cs/>
          <w:lang w:val="ar_AE" w:bidi="ar_AE"/>
        </w:rPr>
      </w:r>
      <w:r>
        <w:rPr>
          <w:rtl/>
          <w:cs/>
          <w:lang w:val="ar_AE" w:bidi="ar_AE"/>
        </w:rPr>
        <w:t>كان يسوع على الأرجح ينزف بشدة، وصار واهن القوى من جراء الجلد، وكان هؤلاء الجنود على دراية بادعائه أنه ملك اليهود، فاستهزأوا به، أو سخروا منه، عن طريق تظاهرهم بأنهم يحترمونه بصفته ملكًا. ثم عرَّى الجنود يسوع، وألبسوه رداءً قرمزيًا. كان اللون القرمزي في المعتاد يميل إلى الأحمر الداكن، وربما كان هذا هو اللون الذي كان الجنود يرتدونه، ولهذا، من المحتمل أنهم أخذوا رداء واحد من الجنود ليلبسوا يسوع إياه. بعد ذلك، ضفر الجنود بعض أغصان الشوك على شكل دائرة، وغرسوها في رأس يسوع. ربما كان هؤلاء الجنود فقط يحاولون أن يهزأوا بيسوع، لكن هذا كان مؤلمًا. وقد أطلقوا على هذه الدائرة المصنوعة من أغصان الشوك اسم إكليل الملك، ثم وضعوا قصبة أو عصا في يمين يسوع، مثل القضيب الذي يحمله الملك كي يُظهِر سلطانه.</w:t>
      </w:r>
    </w:p>
    <w:p>
      <w:pPr>
        <w:bidi/>
      </w:pPr>
      <w:r>
        <w:rPr>
          <w:rtl/>
          <w:cs/>
          <w:lang w:val="ar_AE" w:bidi="ar_AE"/>
        </w:rPr>
      </w:r>
      <w:r>
        <w:rPr>
          <w:rtl/>
          <w:cs/>
          <w:lang w:val="ar_AE" w:bidi="ar_AE"/>
        </w:rPr>
        <w:t>توقَّفوا هنا واعرضوا على فريق الترجمة صورة لرداء أرجواني أو أحمر داكن، وصورة للقصبة التي تُستخدَم لضرب أحدهم، وكذلك صورة لإكليل من الشوك.</w:t>
      </w:r>
    </w:p>
    <w:p>
      <w:pPr>
        <w:bidi/>
      </w:pPr>
      <w:r>
        <w:rPr>
          <w:rtl/>
          <w:cs/>
          <w:lang w:val="ar_AE" w:bidi="ar_AE"/>
        </w:rPr>
      </w:r>
      <w:r>
        <w:rPr>
          <w:rtl/>
          <w:cs/>
          <w:lang w:val="ar_AE" w:bidi="ar_AE"/>
        </w:rPr>
        <w:t>ثم استهزأ العسكر بيسوع، وكانوا يجثون قدامه، متظاهرين بالسجود له، وهاتفين: "ٱلسَّلَامُ يا مَلِكَ ٱلْيَهُودِ!"، تمامًا مثلما كانوا يخاطبون الإمبراطور الروماني. ثم بصق العسكر على يسوع، وضربوه على رأسه بالقصبة. وفقًا لثقافة المجتمع الذي عاش فيه يسوع، كان البصق واحدًا من أسوأ الأساليب التي كانت متَّبَعة لإهانة شخص ما. بعد ذلك، نزع العسكر الرداء القرمزي عن يسوع، وألبسوه ثيابه مرة أخرى.</w:t>
      </w:r>
    </w:p>
    <w:p>
      <w:pPr>
        <w:bidi/>
      </w:pPr>
      <w:r>
        <w:rPr>
          <w:rtl/>
          <w:cs/>
          <w:lang w:val="ar_AE" w:bidi="ar_AE"/>
        </w:rPr>
      </w:r>
      <w:r>
        <w:rPr>
          <w:rtl/>
          <w:cs/>
          <w:lang w:val="ar_AE" w:bidi="ar_AE"/>
        </w:rPr>
        <w:t>توقَّفوا هنا وناقشوا مع فريق الترجمة كيف يهين الناس أشخاصًا آخرين في ثقافتكم. في هذه القصة، ضرب العسكر يسوع وبصقوا عليه، كما استهزأوا به متظاهرين بأنه ملكٌ. فما الذي يفعله الناس في ثقافتكم؟</w:t>
      </w:r>
    </w:p>
    <w:p>
      <w:pPr>
        <w:bidi/>
      </w:pPr>
      <w:r>
        <w:rPr>
          <w:rtl/>
          <w:cs/>
          <w:lang w:val="ar_AE" w:bidi="ar_AE"/>
        </w:rPr>
      </w:r>
      <w:r>
        <w:rPr>
          <w:rtl/>
          <w:cs/>
          <w:lang w:val="ar_AE" w:bidi="ar_AE"/>
        </w:rPr>
        <w:t>بعد ذلك، مضى العسكر بيسوع إلى الصلب. عادةً ما كان قائد وأربعة من الجنود المسؤولين عن تنفيذ حُكم الإعدام يقتادون السجين إلى مكان تنفيذ الحُكم عبر شوارع المدينة. وكان مكان الصلب يقع خارج أسوار أورشليم، على الأرجح بجانب طريق مزدحم.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مشهدين.</w:t>
      </w:r>
    </w:p>
    <w:p>
      <w:pPr>
        <w:bidi/>
      </w:pPr>
      <w:r>
        <w:rPr>
          <w:rtl/>
          <w:cs/>
          <w:lang w:val="ar_AE" w:bidi="ar_AE"/>
        </w:rPr>
      </w:r>
      <w:r>
        <w:rPr>
          <w:b/>
          <w:rtl/>
          <w:cs/>
          <w:lang w:val="ar_AE" w:bidi="ar_AE"/>
        </w:rPr>
        <w:t>المشهد الأول:</w:t>
      </w:r>
      <w:r>
        <w:rPr>
          <w:rtl/>
          <w:cs/>
          <w:lang w:val="ar_AE" w:bidi="ar_AE"/>
        </w:rPr>
        <w:t xml:space="preserve"> في المشهد الأول، يسخر الجنود في دار الولاية، مقر الحاكم أو الوالي، من يسوع باعتباره ملكًا. ويضع الجنود على يسوع رداءً ويضعون تاجًا على رأسه وعصا في يده. ثم يتظاهر الجنود بأنهم يجثون ليسوع. ثم يضرب الجنود يسوع ويبصقون عليه.</w:t>
      </w:r>
    </w:p>
    <w:p>
      <w:pPr>
        <w:bidi/>
      </w:pPr>
      <w:r>
        <w:rPr>
          <w:rtl/>
          <w:cs/>
          <w:lang w:val="ar_AE" w:bidi="ar_AE"/>
        </w:rPr>
      </w:r>
      <w:r>
        <w:rPr>
          <w:b/>
          <w:rtl/>
          <w:cs/>
          <w:lang w:val="ar_AE" w:bidi="ar_AE"/>
        </w:rPr>
        <w:t>المشهد الثاني</w:t>
      </w:r>
      <w:r>
        <w:rPr>
          <w:rtl/>
          <w:cs/>
          <w:lang w:val="ar_AE" w:bidi="ar_AE"/>
        </w:rPr>
        <w:t xml:space="preserve"> يخلع الجنود الرداء عن يسوع ويلبسونه ثيابه مرة أخرى. ثم يقود الجنود يسوع إلى الخارج ليُصلب.</w:t>
      </w:r>
    </w:p>
    <w:p>
      <w:pPr>
        <w:bidi/>
      </w:pPr>
      <w:r>
        <w:rPr>
          <w:rtl/>
          <w:cs/>
          <w:lang w:val="ar_AE" w:bidi="ar_AE"/>
        </w:rPr>
      </w:r>
      <w:r>
        <w:rPr>
          <w:rtl/>
          <w:cs/>
          <w:lang w:val="ar_AE" w:bidi="ar_AE"/>
        </w:rPr>
        <w:t>الشخصيات تتضمن:</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الجنود في دار الولاية</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لتجسيد القصة والأحداث فيها.</w:t>
      </w:r>
    </w:p>
    <w:p>
      <w:pPr>
        <w:bidi/>
      </w:pPr>
      <w:r>
        <w:rPr>
          <w:rtl/>
          <w:cs/>
          <w:lang w:val="ar_AE" w:bidi="ar_AE"/>
        </w:rPr>
      </w:r>
      <w:r>
        <w:rPr>
          <w:rtl/>
          <w:cs/>
          <w:lang w:val="ar_AE" w:bidi="ar_AE"/>
        </w:rPr>
        <w:t>من المهم أن نتذكر أن هذه القصة تبدأ مباشرة بعد أن قام الجنود بجلد يسوع. وفي لحظة ما، إما قبل أو بعد قيامهم بجلد يسوع، يأخذونه إلى ساحة دار الولاية. فتجتمع الكتيبة كلها (ما بين 200 إلى 600 جندي) ليروه ويستهزئوا به. ويتظاهر الجنود بأنهم يكرّمون يسوع كما لو كانوا يكرّمون ملكًا. ويضعون على يسوع رداء قرمزيًا. ويضعون على رأسه إكليلًا مصنوعًا من أغصان الشوك، ثم يضع الجنود عصا أو قصبة في يد يسوع. ويجثون أمامه ويصرخون له كملك: "السَّلامُ يا مَلِكَ اليَهودِ!" ثم يضربونه بالعصا على رأسه، ويبصقون عليه إهانةً له، وعندما ينتهون من السخرية من يسوع، يخلعون الرداء عنه ويلبسونه ثيابه. من المهم أن نتذكر أن هذا كان مهينًا للغاية بالنسبة ليسوع.</w:t>
      </w:r>
    </w:p>
    <w:p>
      <w:pPr>
        <w:bidi/>
      </w:pPr>
      <w:r>
        <w:rPr>
          <w:rtl/>
          <w:cs/>
          <w:lang w:val="ar_AE" w:bidi="ar_AE"/>
        </w:rPr>
      </w:r>
      <w:r>
        <w:rPr>
          <w:rtl/>
          <w:cs/>
          <w:lang w:val="ar_AE" w:bidi="ar_AE"/>
        </w:rPr>
        <w:t xml:space="preserve">توقفوا هنا وناقشوا كفريق الترجمة: ما الألوان التي يرتديها الأشخاص المهمون في ثقافتكم؟ أبحثوا، إذا كان بإمكانكم العثور على ذلك، عن رداء أو قطعة من القماش في نفس لون ذلك الرداء. في منطقتكم، ما نوع النباتات التي لها أشواك؟ اعثروا على بعض من تلك النباتات واستخدموا أغصانها لعمل دائرة يمكن أن تُوضع على رأس شخص ما. ثم اعثروا على عصا كبيرة يمكن أن تكون قد استخدمت كقصبة حكم أو كصولجان. وبمجرد أن تحصلوا على هذه الأشياء، ناقشوا كيف ستقوموا بترجمتها باعتبارها أشياء تُسبب العار والإهانة. </w:t>
      </w:r>
    </w:p>
    <w:p>
      <w:pPr>
        <w:bidi/>
      </w:pPr>
      <w:r>
        <w:rPr>
          <w:rtl/>
          <w:cs/>
          <w:lang w:val="ar_AE" w:bidi="ar_AE"/>
        </w:rPr>
      </w:r>
      <w:r>
        <w:rPr>
          <w:rtl/>
          <w:cs/>
          <w:lang w:val="ar_AE" w:bidi="ar_AE"/>
        </w:rPr>
        <w:t>ثم يبدأ حوالي أربعة جنود وضابط بأخذ يسوع إلى مكان الموت. لقد بدأ يسوع هذه المسيرة وهو يحمل عارضة صليبه. وقد كانت شوارع أورشليم على الأرجح مزدحمة في الصباح حين كانوا يتوجهون إلى مكان الصلب خارج أسوار مدينة أورشليم بجانب طريق مزدحم.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الشخصيات تتضمن:</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الجنود في دار الولاية</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تبدأ القصة بعد أن يجلد الجنود يسوع مباشرة، أو في اللحظة نفسها. يأخذ الجنود يسوع إلى ساحة دار الولاية، فتجتمع الكتيبة كلها (ما بين مئتين إلى ستمئة جندي) ليروه ويستهزئوا به. ويتظاهر الجنود بأنهم يكرّمونه كما يكرّمون الملك؛ فيلبسونه رداءً أرجوانيًا أو أحمر قاتم، ويضعون على رأسه إكليلًا من شوك، ثم يحيّونه قائلين: "السَّلامُ يا مَلِكَ اليَهودِ!" ويضربونه بعصا على رأسه، ويبصقون عليه إهانةً له، ويسجدون أمامه كأنهم يسجدون لملك. وبعد ذلك ينزعون الرداء الأرجواني ويلبسونه ثيابه من جديد.</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الجنود: "بماذا تشعرون؟" قد تسمعون إجابات مثل: </w:t>
      </w:r>
    </w:p>
    <w:p>
      <w:pPr>
        <w:pStyle w:val="ListBullet"/>
        <w:bidi/>
        <w:spacing w:line="240" w:lineRule="auto"/>
        <w:ind w:left="720"/>
      </w:pPr>
      <w:r>
        <w:rPr>
          <w:rtl/>
          <w:cs/>
          <w:lang w:val="ar_AE" w:bidi="ar_AE"/>
        </w:rPr>
      </w:r>
      <w:r>
        <w:rPr>
          <w:rtl/>
          <w:cs/>
          <w:lang w:val="ar_AE" w:bidi="ar_AE"/>
        </w:rPr>
        <w:t xml:space="preserve">اسأل الشخص الذي يؤدي دور يسوع: "كيف تشعر؟" قد تسمعون إجابات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يقود يسوعَ نحو مكان الإعدام نحوُ أربعةِ جنودٍ ومعهم قائد. ويقع هذا المكان خارج سور مدينة أورشليم.</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 xml:space="preserve">يأخذ الجنود يسوع إلى </w:t>
      </w:r>
      <w:r>
        <w:rPr>
          <w:b/>
          <w:rtl/>
          <w:cs/>
          <w:lang w:val="ar_AE" w:bidi="ar_AE"/>
        </w:rPr>
        <w:t>دار الولاية</w:t>
      </w:r>
      <w:r>
        <w:rPr>
          <w:rtl/>
          <w:cs/>
          <w:lang w:val="ar_AE" w:bidi="ar_AE"/>
        </w:rPr>
        <w:t xml:space="preserve"> وهو الاسم المحدد لمقر إقامة الحاكم الرسمي ومقر قيادته. على الأرجح، وقعتْ هذه القصة في الساحة، أي المنطقة الخارجية المحاطة بالمباني.</w:t>
      </w:r>
    </w:p>
    <w:p>
      <w:pPr>
        <w:bidi/>
      </w:pPr>
      <w:r>
        <w:rPr>
          <w:rtl/>
          <w:cs/>
          <w:lang w:val="ar_AE" w:bidi="ar_AE"/>
        </w:rPr>
      </w:r>
      <w:r>
        <w:rPr>
          <w:rtl/>
          <w:cs/>
          <w:lang w:val="ar_AE" w:bidi="ar_AE"/>
        </w:rPr>
        <w:t xml:space="preserve">يدعو الجنود </w:t>
      </w:r>
      <w:r>
        <w:rPr>
          <w:b/>
          <w:rtl/>
          <w:cs/>
          <w:lang w:val="ar_AE" w:bidi="ar_AE"/>
        </w:rPr>
        <w:t>الكتيبة</w:t>
      </w:r>
      <w:r>
        <w:rPr>
          <w:rtl/>
          <w:cs/>
          <w:lang w:val="ar_AE" w:bidi="ar_AE"/>
        </w:rPr>
        <w:t xml:space="preserve"> بأسرِها أو </w:t>
      </w:r>
      <w:r>
        <w:rPr>
          <w:b/>
          <w:rtl/>
          <w:cs/>
          <w:lang w:val="ar_AE" w:bidi="ar_AE"/>
        </w:rPr>
        <w:t>الجماعة</w:t>
      </w:r>
      <w:r>
        <w:rPr>
          <w:rtl/>
          <w:cs/>
          <w:lang w:val="ar_AE" w:bidi="ar_AE"/>
        </w:rPr>
        <w:t xml:space="preserve"> أو </w:t>
      </w:r>
      <w:r>
        <w:rPr>
          <w:b/>
          <w:rtl/>
          <w:cs/>
          <w:lang w:val="ar_AE" w:bidi="ar_AE"/>
        </w:rPr>
        <w:t>فيلق</w:t>
      </w:r>
      <w:r>
        <w:rPr>
          <w:rtl/>
          <w:cs/>
          <w:lang w:val="ar_AE" w:bidi="ar_AE"/>
        </w:rPr>
        <w:t xml:space="preserve"> الجند ليروا يسوع. كانت الكتيبة من الجند تضمّ عادةً نحو ستمائة جندي، غير أن هذه الكتيبة ربما كانت ما بين مائتين إلى ستمائة جندي.</w:t>
      </w:r>
    </w:p>
    <w:p>
      <w:pPr>
        <w:bidi/>
      </w:pPr>
      <w:r>
        <w:rPr>
          <w:rtl/>
          <w:cs/>
          <w:lang w:val="ar_AE" w:bidi="ar_AE"/>
        </w:rPr>
      </w:r>
      <w:r>
        <w:rPr>
          <w:rtl/>
          <w:cs/>
          <w:lang w:val="ar_AE" w:bidi="ar_AE"/>
        </w:rPr>
        <w:t xml:space="preserve">يضع الجنود </w:t>
      </w:r>
      <w:r>
        <w:rPr>
          <w:b/>
          <w:rtl/>
          <w:cs/>
          <w:lang w:val="ar_AE" w:bidi="ar_AE"/>
        </w:rPr>
        <w:t>رداءً قرمزيًا</w:t>
      </w:r>
      <w:r>
        <w:rPr>
          <w:rtl/>
          <w:cs/>
          <w:lang w:val="ar_AE" w:bidi="ar_AE"/>
        </w:rPr>
        <w:t xml:space="preserve"> أو </w:t>
      </w:r>
      <w:r>
        <w:rPr>
          <w:b/>
          <w:rtl/>
          <w:cs/>
          <w:lang w:val="ar_AE" w:bidi="ar_AE"/>
        </w:rPr>
        <w:t>ثوبًا خارجيًا</w:t>
      </w:r>
      <w:r>
        <w:rPr>
          <w:rtl/>
          <w:cs/>
          <w:lang w:val="ar_AE" w:bidi="ar_AE"/>
        </w:rPr>
        <w:t xml:space="preserve"> على يسوع. </w:t>
      </w:r>
      <w:r>
        <w:rPr>
          <w:b/>
          <w:rtl/>
          <w:cs/>
          <w:lang w:val="ar_AE" w:bidi="ar_AE"/>
        </w:rPr>
        <w:t>القرمزي</w:t>
      </w:r>
      <w:r>
        <w:rPr>
          <w:rtl/>
          <w:cs/>
          <w:lang w:val="ar_AE" w:bidi="ar_AE"/>
        </w:rPr>
        <w:t xml:space="preserve"> هو لون أحمر عميق وداكن. على الأرجح وضع الجنود ثوبًا من ثيابهم على يسوع. اطلع على "قاموس الكلمات الرئيسية" للحصول على التعريف الكامل لمصطلح </w:t>
      </w:r>
      <w:r>
        <w:rPr>
          <w:b/>
          <w:rtl/>
          <w:cs/>
          <w:lang w:val="ar_AE" w:bidi="ar_AE"/>
        </w:rPr>
        <w:t>رداء</w:t>
      </w:r>
      <w:r>
        <w:rPr>
          <w:rtl/>
          <w:cs/>
          <w:lang w:val="ar_AE" w:bidi="ar_AE"/>
        </w:rPr>
        <w:t xml:space="preserve"> أو </w:t>
      </w:r>
      <w:r>
        <w:rPr>
          <w:b/>
          <w:rtl/>
          <w:cs/>
          <w:lang w:val="ar_AE" w:bidi="ar_AE"/>
        </w:rPr>
        <w:t>عباءة خارجية</w:t>
      </w:r>
      <w:r>
        <w:rPr>
          <w:rtl/>
          <w:cs/>
          <w:lang w:val="ar_AE" w:bidi="ar_AE"/>
        </w:rPr>
        <w:t xml:space="preserve">. </w:t>
      </w:r>
    </w:p>
    <w:p>
      <w:pPr>
        <w:bidi/>
      </w:pPr>
      <w:r>
        <w:rPr>
          <w:rtl/>
          <w:cs/>
          <w:lang w:val="ar_AE" w:bidi="ar_AE"/>
        </w:rPr>
      </w:r>
      <w:r>
        <w:rPr>
          <w:rtl/>
          <w:cs/>
          <w:lang w:val="ar_AE" w:bidi="ar_AE"/>
        </w:rPr>
        <w:t>توقف هنا واعرض صورة الرداء القرمزي مرة أخرى.</w:t>
      </w:r>
    </w:p>
    <w:p>
      <w:pPr>
        <w:bidi/>
      </w:pPr>
      <w:r>
        <w:rPr>
          <w:rtl/>
          <w:cs/>
          <w:lang w:val="ar_AE" w:bidi="ar_AE"/>
        </w:rPr>
      </w:r>
      <w:r>
        <w:rPr>
          <w:rtl/>
          <w:cs/>
          <w:lang w:val="ar_AE" w:bidi="ar_AE"/>
        </w:rPr>
        <w:t xml:space="preserve">يضع الجنود </w:t>
      </w:r>
      <w:r>
        <w:rPr>
          <w:b/>
          <w:rtl/>
          <w:cs/>
          <w:lang w:val="ar_AE" w:bidi="ar_AE"/>
        </w:rPr>
        <w:t>إكليلًا من الشوك</w:t>
      </w:r>
      <w:r>
        <w:rPr>
          <w:rtl/>
          <w:cs/>
          <w:lang w:val="ar_AE" w:bidi="ar_AE"/>
        </w:rPr>
        <w:t xml:space="preserve"> على رأس يسوع. يضفرَ الجنود أغصانًا من الشوك معًا على شكل دائرة، وكانت هذه الدائرة تشبه إكليلًا أو تاجًا خاصًا، كان الملوك يرتدونه في زمن يسوع. كان الملوك يلبسون حلقة دائرية خاصة على رؤوسهم ليُظهروا أنهم ملوكٌ.</w:t>
      </w:r>
    </w:p>
    <w:p>
      <w:pPr>
        <w:bidi/>
      </w:pPr>
      <w:r>
        <w:rPr>
          <w:rtl/>
          <w:cs/>
          <w:lang w:val="ar_AE" w:bidi="ar_AE"/>
        </w:rPr>
      </w:r>
      <w:r>
        <w:rPr>
          <w:rtl/>
          <w:cs/>
          <w:lang w:val="ar_AE" w:bidi="ar_AE"/>
        </w:rPr>
        <w:t xml:space="preserve">ثم </w:t>
      </w:r>
      <w:r>
        <w:rPr>
          <w:b/>
          <w:rtl/>
          <w:cs/>
          <w:lang w:val="ar_AE" w:bidi="ar_AE"/>
        </w:rPr>
        <w:t>يسخر</w:t>
      </w:r>
      <w:r>
        <w:rPr>
          <w:rtl/>
          <w:cs/>
          <w:lang w:val="ar_AE" w:bidi="ar_AE"/>
        </w:rPr>
        <w:t xml:space="preserve"> الجنود من يسوع، متظاهرين كأنه ملك. السخرية تعني الاستهزاء بشخصٍ ما. ثم يصرخوا قائلين "السَّلاَم يا مَلِكَ الْيَهُودِ!"، ويسجدوا أمام يسوع، ثم يبصقون على يسوع ويضربوه بالعصا، </w:t>
      </w:r>
    </w:p>
    <w:p>
      <w:pPr>
        <w:bidi/>
      </w:pPr>
      <w:r>
        <w:rPr>
          <w:rtl/>
          <w:cs/>
          <w:lang w:val="ar_AE" w:bidi="ar_AE"/>
        </w:rPr>
      </w:r>
      <w:r>
        <w:rPr>
          <w:rtl/>
          <w:cs/>
          <w:lang w:val="ar_AE" w:bidi="ar_AE"/>
        </w:rPr>
        <w:t xml:space="preserve">وبعدها يقود الجنود يسوع </w:t>
      </w:r>
      <w:r>
        <w:rPr>
          <w:b/>
          <w:rtl/>
          <w:cs/>
          <w:lang w:val="ar_AE" w:bidi="ar_AE"/>
        </w:rPr>
        <w:t>ليُصلب</w:t>
      </w:r>
      <w:r>
        <w:rPr>
          <w:rtl/>
          <w:cs/>
          <w:lang w:val="ar_AE" w:bidi="ar_AE"/>
        </w:rPr>
        <w:t xml:space="preserve">. استخدِم الكلمة ذاتها التي استخدمتها في المقاطع السابقة للإشارة إلى الصلب. اطَّلع على "قاموس الكلمات الرئيسية" للحصول على التعريف الكامل لمصطلح </w:t>
      </w:r>
      <w:r>
        <w:rPr>
          <w:b/>
          <w:rtl/>
          <w:cs/>
          <w:lang w:val="ar_AE" w:bidi="ar_AE"/>
        </w:rPr>
        <w:t>الصلب</w:t>
      </w:r>
      <w:r>
        <w:rPr>
          <w:rtl/>
          <w:cs/>
          <w:lang w:val="ar_AE" w:bidi="ar_AE"/>
        </w:rPr>
        <w:t>. الصلب هو فِعل تعليق شخص على الصليب.</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27:32–44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27: 32–44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 xml:space="preserve">يبدأ هذا المقطع من حيث انتهى المقطع السابق، حيث مضى القائد والجنود الأربعة بيسوع إلى مكان تنفيذ الحُكم عبر شوارع المدينة. وكان من المفترَض أن يُجبَر يسوع على حمل العارضة الأقصر للصليب إلى مكان تنفيذ الحُكم. وكان مكان الصلب، الذي يُدعَى جلجثة، أو "مَوْضِعَ ٱلْجُمْجُمَةِ"، يقع خارج أسوار أورشليم بجانب طريق مزدحم. </w:t>
      </w:r>
    </w:p>
    <w:p>
      <w:pPr>
        <w:bidi/>
      </w:pPr>
      <w:r>
        <w:rPr>
          <w:rtl/>
          <w:cs/>
          <w:lang w:val="ar_AE" w:bidi="ar_AE"/>
        </w:rPr>
      </w:r>
      <w:r>
        <w:rPr>
          <w:rtl/>
          <w:cs/>
          <w:lang w:val="ar_AE" w:bidi="ar_AE"/>
        </w:rPr>
        <w:t>توقفوا هنا واعرضوا على فريق الترجمة صورةً لصليب مع الإشارة إلى عارضته.</w:t>
      </w:r>
    </w:p>
    <w:p>
      <w:pPr>
        <w:bidi/>
      </w:pPr>
      <w:r>
        <w:rPr>
          <w:rtl/>
          <w:cs/>
          <w:lang w:val="ar_AE" w:bidi="ar_AE"/>
        </w:rPr>
      </w:r>
      <w:r>
        <w:rPr>
          <w:rtl/>
          <w:cs/>
          <w:lang w:val="ar_AE" w:bidi="ar_AE"/>
        </w:rPr>
        <w:t>كانت قوى يسوع قد خارت عقب الجلد فلم يقدر على حمل صليبه طوال الطريق. وفي الوقت نفسه الذي كان يسوع سائرًا فيه نحو مكان تنفيذ الحُكم، كان رجل قادمًا من الحقل ليدخل مدينة أورشليم، واسمه سمعان. كان سمعان يهوديًا إما كان يعيش في أورشليم، وإما أنه حضر إليها للاحتفال بعيد الفصح، لكنه كان من القيروان، وهي مدينة في شمال أفريقيا. كان للرومان الحق في إجبار السكان المحليين على العمل لديهم، ولذلك، أُجبِر سمعان على حمل صليب يسوع نيابة عنه.</w:t>
      </w:r>
    </w:p>
    <w:p>
      <w:pPr>
        <w:bidi/>
      </w:pPr>
      <w:r>
        <w:rPr>
          <w:rtl/>
          <w:cs/>
          <w:lang w:val="ar_AE" w:bidi="ar_AE"/>
        </w:rPr>
      </w:r>
      <w:r>
        <w:rPr>
          <w:rtl/>
          <w:cs/>
          <w:lang w:val="ar_AE" w:bidi="ar_AE"/>
        </w:rPr>
        <w:t>توقفوا هنا وشاهدوا معًا خريطة لشمال أفريقيا، تظهر فيها مدينة القيروان، وكذلك الشرق الأوسط، حيث تقع مدينة أورشليم.</w:t>
      </w:r>
    </w:p>
    <w:p>
      <w:pPr>
        <w:bidi/>
      </w:pPr>
      <w:r>
        <w:rPr>
          <w:rtl/>
          <w:cs/>
          <w:lang w:val="ar_AE" w:bidi="ar_AE"/>
        </w:rPr>
      </w:r>
      <w:r>
        <w:rPr>
          <w:rtl/>
          <w:cs/>
          <w:lang w:val="ar_AE" w:bidi="ar_AE"/>
        </w:rPr>
        <w:t>جرى العرف في التقليد اليهودي أن تقدِّم النساء اليهوديات إلى المحكوم عليهم بالصلب خمرًا ممزوجة بالأعشاب كان من شأنها أن تخفف ألمهم. لم يخبرنا متَّى من قدَّم ليسوع هذه الخمر، لكنه قال إنها كانت ممزوجة بمرارة، وهو سم من نوع ما كان من شأنه أن يخدر الحواس. ولما ذاق يسوع، رفض أن يشرب الخمر الممزوجة بمرارة. ربما كان الجنود هم الذين قدَّموا الخمر ليسوع كي يواصلوا الاستهزاء به بقسوة، وربما أيضًا كانت النساء اليهوديات هن اللواتي قدَّمن الخمر إليه في محاولة منهن للتخفيف من أوجاعه.</w:t>
      </w:r>
    </w:p>
    <w:p>
      <w:pPr>
        <w:bidi/>
      </w:pPr>
      <w:r>
        <w:rPr>
          <w:rtl/>
          <w:cs/>
          <w:lang w:val="ar_AE" w:bidi="ar_AE"/>
        </w:rPr>
      </w:r>
      <w:r>
        <w:rPr>
          <w:rtl/>
          <w:cs/>
          <w:lang w:val="ar_AE" w:bidi="ar_AE"/>
        </w:rPr>
        <w:t>لم يقدم متى تفاصيل وافية عن طريقة صلب الرومان لسجنائهم، على الأرجح لأن مستمعيه كانوا على دراية جيدة بهذه العملية. فعادة ما كان الرومان يعرُّون الشخص المحكوم عليه تمامًا؛ لكن لم يكن يروق لليهود أن يُعرَّى المحكوم عليهم تمامًا، ولذلك، كان العسكر الرومان يسمحون أحيانًا للمحكوم عليهم بارتداء مئزر حول أرجلهم. لكننا لا نعرف إذا كان يسوع قد ارتدى مئزرًا أم لا. ثم كان الجنود يمدُّون ذراعي الشخص، ويسمِّرونهما أو يربطونهما بعارضة الصليب. وعلى الأرجح، كان المسمار يثبَّت في ساعد المحكوم عليه. وكان الصليب يُربَط في عمود، ثم يوقَف ويُغرَس في الأرض. كما كانت الرجلان تسمَّران في العمود الرأسي، وعلى الأرجح، كانت الرجلان تسمَّران معًا بمسمار واحد طويل. وربما كانت كتلة خشبية تُثبَّت في منتصف العمود الرأسي لحمل وزن الجسد. وكان المحكوم عليهم يموتون في المعتاد بسبب الإنهاك الشديد الناجم عن محاولة رفع أجسادهم إلى فوق ليتمكَّنوا من التنفس. فإن قواهم تكون قد خارت من جراء الجلد وفقدان الدماء، ولهذا، كانت هذه العملية تستغرق في المعتاد ساعات قليلة.</w:t>
      </w:r>
    </w:p>
    <w:p>
      <w:pPr>
        <w:bidi/>
      </w:pPr>
      <w:r>
        <w:rPr>
          <w:rtl/>
          <w:cs/>
          <w:lang w:val="ar_AE" w:bidi="ar_AE"/>
        </w:rPr>
      </w:r>
      <w:r>
        <w:rPr>
          <w:rtl/>
          <w:cs/>
          <w:lang w:val="ar_AE" w:bidi="ar_AE"/>
        </w:rPr>
        <w:t xml:space="preserve">توقفوا وناقشوا مع الفريق اللفظ الذي ستستخدمونه لوصف إعدام يسوع، حتى وإن لم يكن هذا جزءًا من القصة. فهل يوجد شكل وحشي من أشكال الإعدام معروف جيدًا في ثقافتكم؟ </w:t>
      </w:r>
    </w:p>
    <w:p>
      <w:pPr>
        <w:bidi/>
      </w:pPr>
      <w:r>
        <w:rPr>
          <w:rtl/>
          <w:cs/>
          <w:lang w:val="ar_AE" w:bidi="ar_AE"/>
        </w:rPr>
      </w:r>
      <w:r>
        <w:rPr>
          <w:rtl/>
          <w:cs/>
          <w:lang w:val="ar_AE" w:bidi="ar_AE"/>
        </w:rPr>
        <w:t xml:space="preserve">كان من الممكن لارتفاع الصلبان أن يكون على مستوى قامة الإنسان العادي، لكن في حالة يسوع، ربما كان صليبه أعلى قليلًا في الارتفاع، وذلك كي يراه أكبر قدر ممكن من الناس. لم يركز متَّى على هذه التفاصيل، لكنه يعود إلى وصف ما فعله العسكر. فلمَّا صلب العسكر يسوع، اقتسموا ثيابه مقترعين عليها. كان إلقاء القرعة يُجرَى عن طريق إلقاء النرد، أو جمع العصي، أو رمي الحجارة، والشخص الذي يحصل على الرقم الأعلى، أو على العصا الأطول، أو الذي يسقط الحجر الخاص به على الأرض بطريقة معينة، هو الذي يفوز. بعد ذلك، جلس العسكر ليحرسوا يسوع، وذلك على الأرجح ليحرصوا على ألا يحاول أحد إنقاذه. </w:t>
      </w:r>
    </w:p>
    <w:p>
      <w:pPr>
        <w:bidi/>
      </w:pPr>
      <w:r>
        <w:rPr>
          <w:rtl/>
          <w:cs/>
          <w:lang w:val="ar_AE" w:bidi="ar_AE"/>
        </w:rPr>
      </w:r>
      <w:r>
        <w:rPr>
          <w:rtl/>
          <w:cs/>
          <w:lang w:val="ar_AE" w:bidi="ar_AE"/>
        </w:rPr>
        <w:t>توقفوا واعرضوا على فريق الترجمة صورةً للقرعة التي كانت تُلقَى.</w:t>
      </w:r>
    </w:p>
    <w:p>
      <w:pPr>
        <w:bidi/>
      </w:pPr>
      <w:r>
        <w:rPr>
          <w:rtl/>
          <w:cs/>
          <w:lang w:val="ar_AE" w:bidi="ar_AE"/>
        </w:rPr>
      </w:r>
      <w:r>
        <w:rPr>
          <w:rtl/>
          <w:cs/>
          <w:lang w:val="ar_AE" w:bidi="ar_AE"/>
        </w:rPr>
        <w:t>توفقوا وناقشوا مع فريق الترجمة كيف يهين الناس أشخاصًا آخرين أو يذلونهم في ثقافتكم؟ فما الذي قد يقترفه أحدهم ليُعامَل بهذه الطريقة المهينة؟</w:t>
      </w:r>
    </w:p>
    <w:p>
      <w:pPr>
        <w:bidi/>
      </w:pPr>
      <w:r>
        <w:rPr>
          <w:rtl/>
          <w:cs/>
          <w:lang w:val="ar_AE" w:bidi="ar_AE"/>
        </w:rPr>
      </w:r>
      <w:r>
        <w:rPr>
          <w:rtl/>
          <w:cs/>
          <w:lang w:val="ar_AE" w:bidi="ar_AE"/>
        </w:rPr>
        <w:t>ثم وضع العسكر لافتة تعرِّف علة يسوع - "مَلِكُ ٱلْيَهُودِ" - على خشبة فوق رأسه. وصلب العسكر أيضًا رجلين على صليبين واحد عن يمين يسوع والآخر عن يساره، ووُصِف هذان الرجلان بأنهما "لصان". لم يكن الرومان يحكمون بالإعدام على الناس لكونهم لصوصًا، ولذلك، فإن المعنى الأرجح لهذا الوصف هو أن هذين الرجلين كانا أيضًا من الثوار، وأنهما حاولا الإطاحة بالحكومة. فعلى الأرجح، كان صليب يسوع مخصَّصًا لباراباس.</w:t>
      </w:r>
    </w:p>
    <w:p>
      <w:pPr>
        <w:bidi/>
      </w:pPr>
      <w:r>
        <w:rPr>
          <w:rtl/>
          <w:cs/>
          <w:lang w:val="ar_AE" w:bidi="ar_AE"/>
        </w:rPr>
      </w:r>
      <w:r>
        <w:rPr>
          <w:rtl/>
          <w:cs/>
          <w:lang w:val="ar_AE" w:bidi="ar_AE"/>
        </w:rPr>
        <w:t>وبعض ممن اجتازوا من هناك كانوا يهزُّون رؤوسهم أو يحركونها بطريقة تنم عن إهانتهم ليسوع، وقالوا: "أنت قلتَ إنك ستنقض الهيكل وتعيد بناءه في ثلاثة أيام. خَلِّصْ نَفْسَكَ!" وكان رؤساء اليهود الدينيون قد اتهموا يسوع بهذا التجديف في الليلة السابقة، ويبدو أن هذه كانت الشائعات التي انتشرت عن تصريح يسوع هذا. وقال المجتازون أيضًا: "إِنْ كُنْتَ ٱبْنَ ٱللهِ فَٱنْزِلْ عَنِ ٱلصَّلِيبِ!"</w:t>
      </w:r>
    </w:p>
    <w:p>
      <w:pPr>
        <w:bidi/>
      </w:pPr>
      <w:r>
        <w:rPr>
          <w:rtl/>
          <w:cs/>
          <w:lang w:val="ar_AE" w:bidi="ar_AE"/>
        </w:rPr>
      </w:r>
      <w:r>
        <w:rPr>
          <w:rtl/>
          <w:cs/>
          <w:lang w:val="ar_AE" w:bidi="ar_AE"/>
        </w:rPr>
        <w:t xml:space="preserve">توقفوا وناقشوا مع فريق الترجمة بعض الإهانات المعتادة التي يتفوه بها الناس في ثقافتكم. </w:t>
      </w:r>
    </w:p>
    <w:p>
      <w:pPr>
        <w:bidi/>
      </w:pPr>
      <w:r>
        <w:rPr>
          <w:rtl/>
          <w:cs/>
          <w:lang w:val="ar_AE" w:bidi="ar_AE"/>
        </w:rPr>
      </w:r>
      <w:r>
        <w:rPr>
          <w:rtl/>
          <w:cs/>
          <w:lang w:val="ar_AE" w:bidi="ar_AE"/>
        </w:rPr>
        <w:t>كذلك، تكلَّم أعضاء مجمع السنهدرين، ورؤساء الكهنة والكتبة فيما بينهم في استهزاء قائلين: "خَلَّصَ آخَرينَ وأمّا نَفسُهُ فما يَقدِرُ أنْ يُخَلِّصَها! إِنْ كَانَ هُوَ مَلِكَ إِسْرَائِيلَ، فَلْيَنْزِلِ ٱلْآنَ عَنِ ٱلصَّلِيبِ فَنُؤْمِنَ بِهِ! لِأَنَّهُ قَالَ: أَنَا ٱبْنُ ٱللهِ!" وكانوا على الأرجح يقصدون أن يسوع خلَّص آخرين بشفائه إياهم. من المفارقة العجيبة أن يسوع تمكَّن من أن يخلِّص الناس روحيًا بعدم "تخليصه لنفسه" عن طريق النزول من على الصليب. وقد دعا الرؤساء الدينيون يسوع "ملك إسرائيل" وليس "ملك اليهود" كما فعل بيلاطس. كان الرومان يطلقون على الشعب المقيم في إسرائيل اسم "اليهود"، لكن كان اليهود أنفسهم يفضلون استخدام الاسم إسرائيل، وهو اسم أرضهم.</w:t>
      </w:r>
    </w:p>
    <w:p>
      <w:pPr>
        <w:bidi/>
      </w:pPr>
      <w:r>
        <w:rPr>
          <w:rtl/>
          <w:cs/>
          <w:lang w:val="ar_AE" w:bidi="ar_AE"/>
        </w:rPr>
      </w:r>
      <w:r>
        <w:rPr>
          <w:rtl/>
          <w:cs/>
          <w:lang w:val="ar_AE" w:bidi="ar_AE"/>
        </w:rPr>
        <w:t>كذلك، اللصان اللذان كانا على الصليبين عن يمين يسوع ويساره كانا يعيِّرانه، وهو ما معناه أنهما كانا يقولان كلامًا سيئًا عن يسوع.</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3 مشاهد.</w:t>
      </w:r>
    </w:p>
    <w:p>
      <w:pPr>
        <w:bidi/>
      </w:pPr>
      <w:r>
        <w:rPr>
          <w:rtl/>
          <w:cs/>
          <w:lang w:val="ar_AE" w:bidi="ar_AE"/>
        </w:rPr>
      </w:r>
      <w:r>
        <w:rPr>
          <w:b/>
          <w:rtl/>
          <w:cs/>
          <w:lang w:val="ar_AE" w:bidi="ar_AE"/>
        </w:rPr>
        <w:t>المشهد الأول:</w:t>
      </w:r>
      <w:r>
        <w:rPr>
          <w:rtl/>
          <w:cs/>
          <w:lang w:val="ar_AE" w:bidi="ar_AE"/>
        </w:rPr>
        <w:t xml:space="preserve"> يبدأ يسوع في حمل عارضة الصليب إلى مكان الصلب. لكنه لا يستطيع أن يحمله كل الطريق، فيحمله سمعان القيرواني بقية الطريق إلى الجلجثة، أي موضع الجمجمة.</w:t>
      </w:r>
    </w:p>
    <w:p>
      <w:pPr>
        <w:bidi/>
      </w:pPr>
      <w:r>
        <w:rPr>
          <w:rtl/>
          <w:cs/>
          <w:lang w:val="ar_AE" w:bidi="ar_AE"/>
        </w:rPr>
      </w:r>
      <w:r>
        <w:rPr>
          <w:b/>
          <w:rtl/>
          <w:cs/>
          <w:lang w:val="ar_AE" w:bidi="ar_AE"/>
        </w:rPr>
        <w:t>في المشهد الثاني:</w:t>
      </w:r>
      <w:r>
        <w:rPr>
          <w:rtl/>
          <w:cs/>
          <w:lang w:val="ar_AE" w:bidi="ar_AE"/>
        </w:rPr>
        <w:t xml:space="preserve"> يقدِّم شخص ليسوع خمرًا ممزوجًا بمرارة ثم يُسمر الجنود يسوع على الصليب. ويقتسم الجنود ثياب يسوع ثم يجلسون للحراسة. يوجد لصان (متمردان) مصلوبان على صليبين على جانبي يسوع.</w:t>
      </w:r>
    </w:p>
    <w:p>
      <w:pPr>
        <w:bidi/>
      </w:pPr>
      <w:r>
        <w:rPr>
          <w:rtl/>
          <w:cs/>
          <w:lang w:val="ar_AE" w:bidi="ar_AE"/>
        </w:rPr>
      </w:r>
      <w:r>
        <w:rPr>
          <w:b/>
          <w:rtl/>
          <w:cs/>
          <w:lang w:val="ar_AE" w:bidi="ar_AE"/>
        </w:rPr>
        <w:t>المشهد الثالث:</w:t>
      </w:r>
      <w:r>
        <w:rPr>
          <w:rtl/>
          <w:cs/>
          <w:lang w:val="ar_AE" w:bidi="ar_AE"/>
        </w:rPr>
        <w:t xml:space="preserve"> كان المجتازون، ورؤساء الكهنة ومعلّمو الشريعة يسخرون من يسوع. كما يسخر منه اللصان الموجودان على جانبيه. </w:t>
      </w:r>
    </w:p>
    <w:p>
      <w:pPr>
        <w:bidi/>
      </w:pPr>
      <w:r>
        <w:rPr>
          <w:rtl/>
          <w:cs/>
          <w:lang w:val="ar_AE" w:bidi="ar_AE"/>
        </w:rPr>
      </w:r>
      <w:r>
        <w:rPr>
          <w:rtl/>
          <w:cs/>
          <w:lang w:val="ar_AE" w:bidi="ar_AE"/>
        </w:rPr>
        <w:t>الشخصيات تتضمن:</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سمعان القيرواني</w:t>
      </w:r>
    </w:p>
    <w:p>
      <w:pPr>
        <w:pStyle w:val="ListBullet"/>
        <w:bidi/>
        <w:spacing w:line="240" w:lineRule="auto"/>
        <w:ind w:left="720"/>
      </w:pPr>
      <w:r>
        <w:rPr>
          <w:rtl/>
          <w:cs/>
          <w:lang w:val="ar_AE" w:bidi="ar_AE"/>
        </w:rPr>
      </w:r>
      <w:r>
        <w:rPr>
          <w:rtl/>
          <w:cs/>
          <w:lang w:val="ar_AE" w:bidi="ar_AE"/>
        </w:rPr>
        <w:t>شخص يقدم ليسوع خمرًا ممزوجًا بمرارة</w:t>
      </w:r>
    </w:p>
    <w:p>
      <w:pPr>
        <w:pStyle w:val="ListBullet"/>
        <w:bidi/>
        <w:spacing w:line="240" w:lineRule="auto"/>
        <w:ind w:left="720"/>
      </w:pPr>
      <w:r>
        <w:rPr>
          <w:rtl/>
          <w:cs/>
          <w:lang w:val="ar_AE" w:bidi="ar_AE"/>
        </w:rPr>
      </w:r>
      <w:r>
        <w:rPr>
          <w:rtl/>
          <w:cs/>
          <w:lang w:val="ar_AE" w:bidi="ar_AE"/>
        </w:rPr>
        <w:t>الجنود الذين يصلبون يسوع</w:t>
      </w:r>
    </w:p>
    <w:p>
      <w:pPr>
        <w:pStyle w:val="ListBullet"/>
        <w:bidi/>
        <w:spacing w:line="240" w:lineRule="auto"/>
        <w:ind w:left="720"/>
      </w:pPr>
      <w:r>
        <w:rPr>
          <w:rtl/>
          <w:cs/>
          <w:lang w:val="ar_AE" w:bidi="ar_AE"/>
        </w:rPr>
      </w:r>
      <w:r>
        <w:rPr>
          <w:rtl/>
          <w:cs/>
          <w:lang w:val="ar_AE" w:bidi="ar_AE"/>
        </w:rPr>
        <w:t>لصَّان (متمردان) مصلوبان على جانبي يسوع</w:t>
      </w:r>
    </w:p>
    <w:p>
      <w:pPr>
        <w:pStyle w:val="ListBullet"/>
        <w:bidi/>
        <w:spacing w:line="240" w:lineRule="auto"/>
        <w:ind w:left="720"/>
      </w:pPr>
      <w:r>
        <w:rPr>
          <w:rtl/>
          <w:cs/>
          <w:lang w:val="ar_AE" w:bidi="ar_AE"/>
        </w:rPr>
      </w:r>
      <w:r>
        <w:rPr>
          <w:rtl/>
          <w:cs/>
          <w:lang w:val="ar_AE" w:bidi="ar_AE"/>
        </w:rPr>
        <w:t>الناس الذين يشاهدون الصلب</w:t>
      </w:r>
    </w:p>
    <w:p>
      <w:pPr>
        <w:pStyle w:val="ListBullet"/>
        <w:bidi/>
        <w:spacing w:line="240" w:lineRule="auto"/>
        <w:ind w:left="720"/>
      </w:pPr>
      <w:r>
        <w:rPr>
          <w:rtl/>
          <w:cs/>
          <w:lang w:val="ar_AE" w:bidi="ar_AE"/>
        </w:rPr>
      </w:r>
      <w:r>
        <w:rPr>
          <w:rtl/>
          <w:cs/>
          <w:lang w:val="ar_AE" w:bidi="ar_AE"/>
        </w:rPr>
        <w:t>رؤساء الكهنة ومعلّمو الشريعة</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لتجسيد القصة والأحداث فيها.</w:t>
      </w:r>
    </w:p>
    <w:p>
      <w:pPr>
        <w:bidi/>
      </w:pPr>
      <w:r>
        <w:rPr>
          <w:rtl/>
          <w:cs/>
          <w:lang w:val="ar_AE" w:bidi="ar_AE"/>
        </w:rPr>
      </w:r>
      <w:r>
        <w:rPr>
          <w:rtl/>
          <w:cs/>
          <w:lang w:val="ar_AE" w:bidi="ar_AE"/>
        </w:rPr>
        <w:t xml:space="preserve">تبدأ هذه القصة بينما يخرج يسوع والجنود إلى مكان الصلب. من المحتمل أنه كان هناك حوالي 4 جنود وضابط واحد يقومون بوضع عارضة الصليب، التي هي قطعة خشبية طويلة، على كتف يسوع. يبدأ يسوع في حمل الخشبة الطويلة عبر شوارع أورشليم، لا يستطيع يسوع أن يحمل الخشب بعد الآن، على الأرجح لأن يسوع أصبح ضعيفًا بعد جلده. فيجبر الجنود رجلًا اسمه سمعان، من مدينة القيروان على حمل الصليب. </w:t>
      </w:r>
    </w:p>
    <w:p>
      <w:pPr>
        <w:bidi/>
      </w:pPr>
      <w:r>
        <w:rPr>
          <w:rtl/>
          <w:cs/>
          <w:lang w:val="ar_AE" w:bidi="ar_AE"/>
        </w:rPr>
      </w:r>
      <w:r>
        <w:rPr>
          <w:rtl/>
          <w:cs/>
          <w:lang w:val="ar_AE" w:bidi="ar_AE"/>
        </w:rPr>
        <w:t>ثم يمشي سمعان والجنود ويسوع عبر المدينة ويخرجون من أحد أبواب السور. فهناك مكان للصلب خارج أسوار مدينة أورشليم، الذي يُدعى "جُلجُثَةَ" الّذي تفسيرُهُ مَوْضِعُ الجُمجُمَة.</w:t>
      </w:r>
    </w:p>
    <w:p>
      <w:pPr>
        <w:bidi/>
      </w:pPr>
      <w:r>
        <w:rPr>
          <w:rtl/>
          <w:cs/>
          <w:lang w:val="ar_AE" w:bidi="ar_AE"/>
        </w:rPr>
      </w:r>
      <w:r>
        <w:rPr>
          <w:rtl/>
          <w:cs/>
          <w:lang w:val="ar_AE" w:bidi="ar_AE"/>
        </w:rPr>
        <w:t>ويقدِّم بعض الناس، وربما من الجنود، ليسوع خمرًا ممزوجًا بمرارة. فيذوق يسوع الخمر ثم يرفض أن يشرب. ثم يقوم الجنود بصلب يسوع بمد ذراعيه على عارضة الصليب التي حملها سمعان، ثم يثبّتون ذراعيه بالمسامير، غالبًا عند الساعدَين، إلى كل طرف من عارضة الصليب. وبعد ذلك يرفعون العارضة على عمود خشبي. ثم على الأرجح، يثبّتون قدمي يسوع معًا بمسمار في الجزء السفلي من العمود، ثم يعلّقون اللافتة المكتوب عليها "ملك اليهود" فوق رأسه.</w:t>
      </w:r>
    </w:p>
    <w:p>
      <w:pPr>
        <w:bidi/>
      </w:pPr>
      <w:r>
        <w:rPr>
          <w:rtl/>
          <w:cs/>
          <w:lang w:val="ar_AE" w:bidi="ar_AE"/>
        </w:rPr>
      </w:r>
      <w:r>
        <w:rPr>
          <w:rtl/>
          <w:cs/>
          <w:lang w:val="ar_AE" w:bidi="ar_AE"/>
        </w:rPr>
        <w:t>ثم يلقي الجنود قرعة، ربما عن طريق رمي حجر (النرد) أو الرسم بالقش، أو رمي أحجار صغيرة تحمل علامات معينة على الأرض. كان النرد ذو القيمة الأعلى أو القش الأطول أو الطريقة التي سقطت بها الأحجار يحدد من الذي سيحصل على أي قطعة من ثياب يسوع. ثم جلس الجنود يحرسون يسوع.</w:t>
      </w:r>
    </w:p>
    <w:p>
      <w:pPr>
        <w:bidi/>
      </w:pPr>
      <w:r>
        <w:rPr>
          <w:rtl/>
          <w:cs/>
          <w:lang w:val="ar_AE" w:bidi="ar_AE"/>
        </w:rPr>
      </w:r>
      <w:r>
        <w:rPr>
          <w:rtl/>
          <w:cs/>
          <w:lang w:val="ar_AE" w:bidi="ar_AE"/>
        </w:rPr>
        <w:t>توقّفوا وانظروا لصورة شخص يمسك عصيانًا ليلقي قرعة. اعثروا على عدة عصيان أو أعواد من العشب بأطوال مختلفة–واحدة لكل شخص في مجموعتكم. قوموا باستخدام هذه العصيان أو الأعواد في اللعب. اطلب من شخص أن يمسك بالعصي أو الأعواد بكلتا يديه، واحدة فوق الأخرى. وأن يدع الجزء العلوي فقط من العصي أو أعواد العشب يظهر. وحددوا ما الذي سيتعين على الشخص الذي يحصل على أطول عصا أن يفعله. ثم اطلب من كل واحد أن يأخذ عصا واحدة.</w:t>
      </w:r>
    </w:p>
    <w:p>
      <w:pPr>
        <w:bidi/>
      </w:pPr>
      <w:r>
        <w:rPr>
          <w:rtl/>
          <w:cs/>
          <w:lang w:val="ar_AE" w:bidi="ar_AE"/>
        </w:rPr>
      </w:r>
      <w:r>
        <w:rPr>
          <w:rtl/>
          <w:cs/>
          <w:lang w:val="ar_AE" w:bidi="ar_AE"/>
        </w:rPr>
        <w:t xml:space="preserve">يصلب الجنود رجلين لصَّين (متمردين) آخرين بالطريقة نفسها، ويضعون صليبيهما واحدًا عن يمين يسوع والآخر عن يساره. بينما صليب يسوع كان في الوسط. </w:t>
      </w:r>
    </w:p>
    <w:p>
      <w:pPr>
        <w:bidi/>
      </w:pPr>
      <w:r>
        <w:rPr>
          <w:rtl/>
          <w:cs/>
          <w:lang w:val="ar_AE" w:bidi="ar_AE"/>
        </w:rPr>
      </w:r>
      <w:r>
        <w:rPr>
          <w:rtl/>
          <w:cs/>
          <w:lang w:val="ar_AE" w:bidi="ar_AE"/>
        </w:rPr>
        <w:t>وكان المجتازون يسخرون من يسوع. ويهزّون رؤوسهم استهزاءً ويقولون: آهِ يا ناقِضَ الهَيكلِ وبانيَهُ في ثَلاثَةِ أيّامٍ! خَلِّصْ نَفسَكَ وانزِلْ عن الصَّليبِ!" ويتحدث رؤساء الكهنة ومعلمو الشريعة ساخرين: "خَلَّصَ آخَرينَ وأمّا نَفسُهُ فما يَقدِرُ أنْ يُخَلِّصَها! ليَنزِلِ الآنَ المَسيحُ مَلِكُ إسرائيلَ عن الصَّليبِ، لنَرَى ونؤمِنَ!" واللذان صُلِبا معه كانا يعيرانه أيضًا.</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3 مشاهد.</w:t>
      </w:r>
    </w:p>
    <w:p>
      <w:pPr>
        <w:bidi/>
      </w:pPr>
      <w:r>
        <w:rPr>
          <w:rtl/>
          <w:cs/>
          <w:lang w:val="ar_AE" w:bidi="ar_AE"/>
        </w:rPr>
      </w:r>
      <w:r>
        <w:rPr>
          <w:rtl/>
          <w:cs/>
          <w:lang w:val="ar_AE" w:bidi="ar_AE"/>
        </w:rPr>
        <w:t>الشخصيات تتضمن:</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سمعان القيرواني</w:t>
      </w:r>
    </w:p>
    <w:p>
      <w:pPr>
        <w:pStyle w:val="ListBullet"/>
        <w:bidi/>
        <w:spacing w:line="240" w:lineRule="auto"/>
        <w:ind w:left="720"/>
      </w:pPr>
      <w:r>
        <w:rPr>
          <w:rtl/>
          <w:cs/>
          <w:lang w:val="ar_AE" w:bidi="ar_AE"/>
        </w:rPr>
      </w:r>
      <w:r>
        <w:rPr>
          <w:rtl/>
          <w:cs/>
          <w:lang w:val="ar_AE" w:bidi="ar_AE"/>
        </w:rPr>
        <w:t>شخص يقدم ليسوع خمرًا ممزوجًا بمرارة</w:t>
      </w:r>
    </w:p>
    <w:p>
      <w:pPr>
        <w:pStyle w:val="ListBullet"/>
        <w:bidi/>
        <w:spacing w:line="240" w:lineRule="auto"/>
        <w:ind w:left="720"/>
      </w:pPr>
      <w:r>
        <w:rPr>
          <w:rtl/>
          <w:cs/>
          <w:lang w:val="ar_AE" w:bidi="ar_AE"/>
        </w:rPr>
      </w:r>
      <w:r>
        <w:rPr>
          <w:rtl/>
          <w:cs/>
          <w:lang w:val="ar_AE" w:bidi="ar_AE"/>
        </w:rPr>
        <w:t>الجنود الذين يصلبون يسوع</w:t>
      </w:r>
    </w:p>
    <w:p>
      <w:pPr>
        <w:pStyle w:val="ListBullet"/>
        <w:bidi/>
        <w:spacing w:line="240" w:lineRule="auto"/>
        <w:ind w:left="720"/>
      </w:pPr>
      <w:r>
        <w:rPr>
          <w:rtl/>
          <w:cs/>
          <w:lang w:val="ar_AE" w:bidi="ar_AE"/>
        </w:rPr>
      </w:r>
      <w:r>
        <w:rPr>
          <w:rtl/>
          <w:cs/>
          <w:lang w:val="ar_AE" w:bidi="ar_AE"/>
        </w:rPr>
        <w:t>رجُلان ثوريان مصلوبان على جانبي يسوع</w:t>
      </w:r>
    </w:p>
    <w:p>
      <w:pPr>
        <w:pStyle w:val="ListBullet"/>
        <w:bidi/>
        <w:spacing w:line="240" w:lineRule="auto"/>
        <w:ind w:left="720"/>
      </w:pPr>
      <w:r>
        <w:rPr>
          <w:rtl/>
          <w:cs/>
          <w:lang w:val="ar_AE" w:bidi="ar_AE"/>
        </w:rPr>
      </w:r>
      <w:r>
        <w:rPr>
          <w:rtl/>
          <w:cs/>
          <w:lang w:val="ar_AE" w:bidi="ar_AE"/>
        </w:rPr>
        <w:t>الناس الذين يشاهدون الصلب</w:t>
      </w:r>
    </w:p>
    <w:p>
      <w:pPr>
        <w:pStyle w:val="ListBullet"/>
        <w:bidi/>
        <w:spacing w:line="240" w:lineRule="auto"/>
        <w:ind w:left="720"/>
      </w:pPr>
      <w:r>
        <w:rPr>
          <w:rtl/>
          <w:cs/>
          <w:lang w:val="ar_AE" w:bidi="ar_AE"/>
        </w:rPr>
      </w:r>
      <w:r>
        <w:rPr>
          <w:rtl/>
          <w:cs/>
          <w:lang w:val="ar_AE" w:bidi="ar_AE"/>
        </w:rPr>
        <w:t>رؤساء الكهنة ومعلمو الشريعة</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تبدأ القصة عندما يأخذ أربعة جنود ومعهم قائدهم يسوع ليصلبوه. وبينما يسيرون، يلتقون سمعان القيرواني، وهو رجل من مدينة قيروان في شمال أفريقيا. لكن يسوع يكون ضعيفًا جدًا بعد الجلد، ولا يقدر أن يحمل الصليب بعد كل ما قاساه. فيُجبِر الجنود سمعان القيرواني أن يحمل الصليب بدلًا منه. ثم يمشي سمعان والجنود ويسوع عبر المدينة ويخرجون من أحد أبواب السور. حتى يصلوا إلى مكان الصلب خارج المدينة، الذي يُسمّى "جُلجُثَةَ" الّذي تفسيرُهُ مَوْضِعُ «جُمجُمَةٍ».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الشخص الذي يؤدي دور سمعان: "بماذا تشعر؟" استمعوا إلى عبارات مثل:</w:t>
      </w:r>
    </w:p>
    <w:p>
      <w:pPr>
        <w:pStyle w:val="ListBullet"/>
        <w:bidi/>
        <w:spacing w:line="240" w:lineRule="auto"/>
        <w:ind w:left="720"/>
      </w:pPr>
      <w:r>
        <w:rPr>
          <w:rtl/>
          <w:cs/>
          <w:lang w:val="ar_AE" w:bidi="ar_AE"/>
        </w:rPr>
      </w:r>
      <w:r>
        <w:rPr>
          <w:rtl/>
          <w:cs/>
          <w:lang w:val="ar_AE" w:bidi="ar_AE"/>
        </w:rPr>
        <w:t>واسألوا الأشخاص الذين يؤدّون دور الناس الواقفين في الشوارع: "بماذا تشعرون؟" استمعوا إلى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بعد وصولهم إلى الجُلجُثَة. يُقدِّم بعض الناس ليسوع خمرًا ممزوجًا بمر. فيذوقها يسوع ويرفض أن يشربها. ثم يبسط الجنود ذراعي يسوع على عارضة الصليب التي حملها سمعان، ثم يثبّتون ذراعيه بالمسامير غالبًا عند الساعدَين، وبعد ذلك يرفعون العارضة على عمود خشبي. ويثبّتون قدمي يسوع معًا بمسمار يخترق الكعبين في الجزء السفلي من العمود، ثم يعلّقون اللافتة المكتوب عليها "ملك اليهود" فوق رأسه.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الجنود: "بماذا تشعرون؟" استمعوا إلى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يظهر الجنود وهم يقترعون على ثياب يسوع. يصلب الجنود رجلين ثائرين آخرين بالطريقة نفسها، ويضعون صليبيهما واحدًا عن يمين يسوع والآخر عن يساره، بينما صليب يسوع كان في الوسط. </w:t>
      </w:r>
    </w:p>
    <w:p>
      <w:pPr>
        <w:bidi/>
      </w:pPr>
      <w:r>
        <w:rPr>
          <w:rtl/>
          <w:cs/>
          <w:lang w:val="ar_AE" w:bidi="ar_AE"/>
        </w:rPr>
      </w:r>
      <w:r>
        <w:rPr>
          <w:rtl/>
          <w:cs/>
          <w:lang w:val="ar_AE" w:bidi="ar_AE"/>
        </w:rPr>
        <w:t>ويمر ناس ويهينوا يسوع. ويهزّون رؤوسهم استهزاءً ويقولون: "يا ناقِضَ الهَيكلِ وبانيَهُ في ثَلاثَةِ أيّامٍ، خَلِّصْ نَفسَكَ! إنْ كُنتَ ابنَ اللهِ فانزِلْ عن الصَّليبِ!" ويتحدث رؤساء الكهنة ومعلمو الشريعة ساخرين: "خَلَّصَ آخَرينَ وأمّا نَفسُهُ فما يَقدِرُ أنْ يُخَلِّصَها! ليَنزِلِ الآنَ المَسيحُ مَلِكُ إسرائيلَ عن الصَّليبِ، لنَرَى ونؤمِنَ!" واللذان صُلِبا معه كانا يعيرانه أيضًا.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الرجلين الثائرين: "بماذا تشعران؟" استمعوا إلى عبارات مثل:</w:t>
      </w:r>
    </w:p>
    <w:p>
      <w:pPr>
        <w:pStyle w:val="ListBullet"/>
        <w:bidi/>
        <w:spacing w:line="240" w:lineRule="auto"/>
        <w:ind w:left="720"/>
      </w:pPr>
      <w:r>
        <w:rPr>
          <w:rtl/>
          <w:cs/>
          <w:lang w:val="ar_AE" w:bidi="ar_AE"/>
        </w:rPr>
      </w:r>
      <w:r>
        <w:rPr>
          <w:rtl/>
          <w:cs/>
          <w:lang w:val="ar_AE" w:bidi="ar_AE"/>
        </w:rPr>
        <w:t>واسألوا الممثِّلين الذين يؤدّون دور رؤساء الكهنة ومعلمي الشريعة: "بماذا تشعرون؟" استمعوا إلى عبارات مثل:</w:t>
      </w:r>
    </w:p>
    <w:p>
      <w:pPr>
        <w:pStyle w:val="ListBullet"/>
        <w:bidi/>
        <w:spacing w:line="240" w:lineRule="auto"/>
        <w:ind w:left="720"/>
      </w:pPr>
      <w:r>
        <w:rPr>
          <w:rtl/>
          <w:cs/>
          <w:lang w:val="ar_AE" w:bidi="ar_AE"/>
        </w:rPr>
      </w:r>
      <w:r>
        <w:rPr>
          <w:rtl/>
          <w:cs/>
          <w:lang w:val="ar_AE" w:bidi="ar_AE"/>
        </w:rPr>
        <w:t>اسأل الشخص الذي يؤدي دور يسوع: "كيف تشعر؟" استمعوا إلى 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يقود الجنود يسوع إلى مكان يُدعَى </w:t>
      </w:r>
      <w:r>
        <w:rPr>
          <w:b/>
          <w:rtl/>
          <w:cs/>
          <w:lang w:val="ar_AE" w:bidi="ar_AE"/>
        </w:rPr>
        <w:t>جُلجُثة</w:t>
      </w:r>
      <w:r>
        <w:rPr>
          <w:rtl/>
          <w:cs/>
          <w:lang w:val="ar_AE" w:bidi="ar_AE"/>
        </w:rPr>
        <w:t>. إن الجُلجثة هو الاسم المحدد للمكان الذي صَلَبَ فيه الجنود يسوع، والاسم يعني "مَوضِع الجُمجُمَة." يُخبرنا متّى بكلٍّ من الاسم المحدد للمكان ومعنى الاسم. ستحتاجون فِعل الشيء ذاته في ترجمتكم.</w:t>
      </w:r>
    </w:p>
    <w:p>
      <w:pPr>
        <w:bidi/>
      </w:pPr>
      <w:r>
        <w:rPr>
          <w:rtl/>
          <w:cs/>
          <w:lang w:val="ar_AE" w:bidi="ar_AE"/>
        </w:rPr>
      </w:r>
      <w:r>
        <w:rPr>
          <w:rtl/>
          <w:cs/>
          <w:lang w:val="ar_AE" w:bidi="ar_AE"/>
        </w:rPr>
        <w:t xml:space="preserve">قدَّم شخص ليسوع </w:t>
      </w:r>
      <w:r>
        <w:rPr>
          <w:b/>
          <w:rtl/>
          <w:cs/>
          <w:lang w:val="ar_AE" w:bidi="ar_AE"/>
        </w:rPr>
        <w:t>خمرًا</w:t>
      </w:r>
      <w:r>
        <w:rPr>
          <w:rtl/>
          <w:cs/>
          <w:lang w:val="ar_AE" w:bidi="ar_AE"/>
        </w:rPr>
        <w:t>، مشروب مُخمر مصنوع من فاكهة تسمى العنب، مخلوطًا بـ</w:t>
      </w:r>
      <w:r>
        <w:rPr>
          <w:b/>
          <w:rtl/>
          <w:cs/>
          <w:lang w:val="ar_AE" w:bidi="ar_AE"/>
        </w:rPr>
        <w:t>عَفْصة</w:t>
      </w:r>
      <w:r>
        <w:rPr>
          <w:rtl/>
          <w:cs/>
          <w:lang w:val="ar_AE" w:bidi="ar_AE"/>
        </w:rPr>
        <w:t>، وهو سُم مُر. ومن المحتمل أنَّ الجنود قدَّموا هذا ليسوع ليستمروا في القسوة. من المحتمل أيضًا أنَّ نساءً يهوديات قدَّمنَ هذا إلى يسوع ليساعدْنَ على تخفيف إحساسه بالألم.</w:t>
      </w:r>
    </w:p>
    <w:p>
      <w:pPr>
        <w:bidi/>
      </w:pPr>
      <w:r>
        <w:rPr>
          <w:rtl/>
          <w:cs/>
          <w:lang w:val="ar_AE" w:bidi="ar_AE"/>
        </w:rPr>
      </w:r>
      <w:r>
        <w:rPr>
          <w:rtl/>
          <w:cs/>
          <w:lang w:val="ar_AE" w:bidi="ar_AE"/>
        </w:rPr>
        <w:t xml:space="preserve">عندما </w:t>
      </w:r>
      <w:r>
        <w:rPr>
          <w:b/>
          <w:rtl/>
          <w:cs/>
          <w:lang w:val="ar_AE" w:bidi="ar_AE"/>
        </w:rPr>
        <w:t>صلَبَ</w:t>
      </w:r>
      <w:r>
        <w:rPr>
          <w:rtl/>
          <w:cs/>
          <w:lang w:val="ar_AE" w:bidi="ar_AE"/>
        </w:rPr>
        <w:t xml:space="preserve"> الجنود يسوع، ألقوا </w:t>
      </w:r>
      <w:r>
        <w:rPr>
          <w:b/>
          <w:rtl/>
          <w:cs/>
          <w:lang w:val="ar_AE" w:bidi="ar_AE"/>
        </w:rPr>
        <w:t>زهرًا</w:t>
      </w:r>
      <w:r>
        <w:rPr>
          <w:rtl/>
          <w:cs/>
          <w:lang w:val="ar_AE" w:bidi="ar_AE"/>
        </w:rPr>
        <w:t xml:space="preserve">، أو </w:t>
      </w:r>
      <w:r>
        <w:rPr>
          <w:b/>
          <w:rtl/>
          <w:cs/>
          <w:lang w:val="ar_AE" w:bidi="ar_AE"/>
        </w:rPr>
        <w:t>ألقوا قُرعة</w:t>
      </w:r>
      <w:r>
        <w:rPr>
          <w:rtl/>
          <w:cs/>
          <w:lang w:val="ar_AE" w:bidi="ar_AE"/>
        </w:rPr>
        <w:t xml:space="preserve">، ليروا من سيأخذ ثياب يسوع. استخدم الكلمة ذاتها التي استخدمتها من قبل لفِعل يصلب. راجِع "قاموس الكلمات الرئيسية" للحصول على تعريف لمُصطلح </w:t>
      </w:r>
      <w:r>
        <w:rPr>
          <w:b/>
          <w:rtl/>
          <w:cs/>
          <w:lang w:val="ar_AE" w:bidi="ar_AE"/>
        </w:rPr>
        <w:t>يصلِب</w:t>
      </w:r>
      <w:r>
        <w:rPr>
          <w:rtl/>
          <w:cs/>
          <w:lang w:val="ar_AE" w:bidi="ar_AE"/>
        </w:rPr>
        <w:t>. عبارة "ألقوا قُرعة" تعني رمي النَرد أو قرع العصا أو إلقاء حجارة صغيرة بها علامات معينة. كان النرد ذو القيمة الأعلى أو العصا الأطول أو الطريقة التي تسقط بها الأحجار هي التي تُحدِّد الفائز بأي قطعة من ثياب يسوع.</w:t>
      </w:r>
    </w:p>
    <w:p>
      <w:pPr>
        <w:bidi/>
      </w:pPr>
      <w:r>
        <w:rPr>
          <w:rtl/>
          <w:cs/>
          <w:lang w:val="ar_AE" w:bidi="ar_AE"/>
        </w:rPr>
      </w:r>
      <w:r>
        <w:rPr>
          <w:rtl/>
          <w:cs/>
          <w:lang w:val="ar_AE" w:bidi="ar_AE"/>
        </w:rPr>
        <w:t xml:space="preserve">توقفوا هنا واعرضوا على فريق التَّرْجَمَة صورة لأنواع القُرعة مرة أخرى. </w:t>
      </w:r>
    </w:p>
    <w:p>
      <w:pPr>
        <w:bidi/>
      </w:pPr>
      <w:r>
        <w:rPr>
          <w:rtl/>
          <w:cs/>
          <w:lang w:val="ar_AE" w:bidi="ar_AE"/>
        </w:rPr>
      </w:r>
      <w:r>
        <w:rPr>
          <w:rtl/>
          <w:cs/>
          <w:lang w:val="ar_AE" w:bidi="ar_AE"/>
        </w:rPr>
        <w:t xml:space="preserve">كان معه </w:t>
      </w:r>
      <w:r>
        <w:rPr>
          <w:b/>
          <w:rtl/>
          <w:cs/>
          <w:lang w:val="ar_AE" w:bidi="ar_AE"/>
        </w:rPr>
        <w:t>لِصَّان</w:t>
      </w:r>
      <w:r>
        <w:rPr>
          <w:rtl/>
          <w:cs/>
          <w:lang w:val="ar_AE" w:bidi="ar_AE"/>
        </w:rPr>
        <w:t>، أو مُجرمان مصلوبَين على جانبي يسوع.</w:t>
      </w:r>
    </w:p>
    <w:p>
      <w:pPr>
        <w:bidi/>
      </w:pPr>
      <w:r>
        <w:rPr>
          <w:rtl/>
          <w:cs/>
          <w:lang w:val="ar_AE" w:bidi="ar_AE"/>
        </w:rPr>
      </w:r>
      <w:r>
        <w:rPr>
          <w:rtl/>
          <w:cs/>
          <w:lang w:val="ar_AE" w:bidi="ar_AE"/>
        </w:rPr>
        <w:t xml:space="preserve">أهانَ الناسُ يسوعَ وأخبروه بما قاله بشأن هدْمه </w:t>
      </w:r>
      <w:r>
        <w:rPr>
          <w:b/>
          <w:rtl/>
          <w:cs/>
          <w:lang w:val="ar_AE" w:bidi="ar_AE"/>
        </w:rPr>
        <w:t>الهيكل</w:t>
      </w:r>
      <w:r>
        <w:rPr>
          <w:rtl/>
          <w:cs/>
          <w:lang w:val="ar_AE" w:bidi="ar_AE"/>
        </w:rPr>
        <w:t xml:space="preserve"> وبنائه من جديد. استخدم الكلمة ذاتها لتعبير الهيكل، التي استخدمتها في المقاطع السابقة في إنجيل متّى، وتذكر أنَّ مصطلح </w:t>
      </w:r>
      <w:r>
        <w:rPr>
          <w:b/>
          <w:rtl/>
          <w:cs/>
          <w:lang w:val="ar_AE" w:bidi="ar_AE"/>
        </w:rPr>
        <w:t>الهيكل</w:t>
      </w:r>
      <w:r>
        <w:rPr>
          <w:rtl/>
          <w:cs/>
          <w:lang w:val="ar_AE" w:bidi="ar_AE"/>
        </w:rPr>
        <w:t xml:space="preserve"> مُتضمِّن في "قاموس الكلمات الرئيسية".</w:t>
      </w:r>
    </w:p>
    <w:p>
      <w:pPr>
        <w:bidi/>
      </w:pPr>
      <w:r>
        <w:rPr>
          <w:rtl/>
          <w:cs/>
          <w:lang w:val="ar_AE" w:bidi="ar_AE"/>
        </w:rPr>
      </w:r>
      <w:r>
        <w:rPr>
          <w:rtl/>
          <w:cs/>
          <w:lang w:val="ar_AE" w:bidi="ar_AE"/>
        </w:rPr>
        <w:t xml:space="preserve">كان </w:t>
      </w:r>
      <w:r>
        <w:rPr>
          <w:b/>
          <w:rtl/>
          <w:cs/>
          <w:lang w:val="ar_AE" w:bidi="ar_AE"/>
        </w:rPr>
        <w:t>رئيس الكهنة</w:t>
      </w:r>
      <w:r>
        <w:rPr>
          <w:rtl/>
          <w:cs/>
          <w:lang w:val="ar_AE" w:bidi="ar_AE"/>
        </w:rPr>
        <w:t xml:space="preserve"> </w:t>
      </w:r>
      <w:r>
        <w:rPr>
          <w:b/>
          <w:rtl/>
          <w:cs/>
          <w:lang w:val="ar_AE" w:bidi="ar_AE"/>
        </w:rPr>
        <w:t>ومُعلمِّي الناموس الديني</w:t>
      </w:r>
      <w:r>
        <w:rPr>
          <w:rtl/>
          <w:cs/>
          <w:lang w:val="ar_AE" w:bidi="ar_AE"/>
        </w:rPr>
        <w:t xml:space="preserve"> </w:t>
      </w:r>
      <w:r>
        <w:rPr>
          <w:b/>
          <w:rtl/>
          <w:cs/>
          <w:lang w:val="ar_AE" w:bidi="ar_AE"/>
        </w:rPr>
        <w:t>والشيوخ</w:t>
      </w:r>
      <w:r>
        <w:rPr>
          <w:rtl/>
          <w:cs/>
          <w:lang w:val="ar_AE" w:bidi="ar_AE"/>
        </w:rPr>
        <w:t xml:space="preserve"> يستهزئون بيسوع ويقولون: "فَلْيَنْزِلِ </w:t>
      </w:r>
      <w:r>
        <w:rPr>
          <w:b/>
          <w:rtl/>
          <w:cs/>
          <w:lang w:val="ar_AE" w:bidi="ar_AE"/>
        </w:rPr>
        <w:t>مَلِكَ إِسْرَائِيل</w:t>
      </w:r>
      <w:r>
        <w:rPr>
          <w:rtl/>
          <w:cs/>
          <w:lang w:val="ar_AE" w:bidi="ar_AE"/>
        </w:rPr>
        <w:t xml:space="preserve"> هذا الآنَ عَنِ الصَّلِيب فَنُؤْمِنَ بِهِ!" استخدم الكلمات ذاتها التي استخدمتها في مقاطع سابقة للتعبير عن رؤساء الكهنة ومُعلِّمي الناموس الديني، وتذكَّر أنَّ هذه الكلمات موجودة في "قاموس الكلمات الرئيسية".</w:t>
      </w:r>
    </w:p>
    <w:p>
      <w:pPr>
        <w:bidi/>
      </w:pPr>
      <w:r>
        <w:rPr>
          <w:rtl/>
          <w:cs/>
          <w:lang w:val="ar_AE" w:bidi="ar_AE"/>
        </w:rPr>
      </w:r>
      <w:r>
        <w:rPr>
          <w:rtl/>
          <w:cs/>
          <w:lang w:val="ar_AE" w:bidi="ar_AE"/>
        </w:rPr>
        <w:t xml:space="preserve">استخدم القادة الدينيون لَقَب </w:t>
      </w:r>
      <w:r>
        <w:rPr>
          <w:b/>
          <w:rtl/>
          <w:cs/>
          <w:lang w:val="ar_AE" w:bidi="ar_AE"/>
        </w:rPr>
        <w:t>ملك إسرائيل</w:t>
      </w:r>
      <w:r>
        <w:rPr>
          <w:rtl/>
          <w:cs/>
          <w:lang w:val="ar_AE" w:bidi="ar_AE"/>
        </w:rPr>
        <w:t xml:space="preserve"> بدلًا من </w:t>
      </w:r>
      <w:r>
        <w:rPr>
          <w:b/>
          <w:rtl/>
          <w:cs/>
          <w:lang w:val="ar_AE" w:bidi="ar_AE"/>
        </w:rPr>
        <w:t>ملك اليهود</w:t>
      </w:r>
      <w:r>
        <w:rPr>
          <w:rtl/>
          <w:cs/>
          <w:lang w:val="ar_AE" w:bidi="ar_AE"/>
        </w:rPr>
        <w:t xml:space="preserve"> لأن الشعب اليهودي كانوا يُفضلون أن يُلقبوا أنفسهم بـ "أمة إسرائيل"، الاسم الذي أعطاهم اللهُ منذ زمن أبيهم يعقوب. راجِع "قاموس الكلمات الرئيسية" للحصول على تعريف كامِل لكلمة </w:t>
      </w:r>
      <w:r>
        <w:rPr>
          <w:b/>
          <w:rtl/>
          <w:cs/>
          <w:lang w:val="ar_AE" w:bidi="ar_AE"/>
        </w:rPr>
        <w:t>إسرائيل</w:t>
      </w:r>
      <w:r>
        <w:rPr>
          <w:rtl/>
          <w:cs/>
          <w:lang w:val="ar_AE" w:bidi="ar_AE"/>
        </w:rPr>
        <w:t>.</w:t>
      </w:r>
    </w:p>
    <w:p>
      <w:pPr>
        <w:bidi/>
      </w:pPr>
      <w:r>
        <w:rPr>
          <w:rtl/>
          <w:cs/>
          <w:lang w:val="ar_AE" w:bidi="ar_AE"/>
        </w:rPr>
      </w:r>
      <w:r>
        <w:rPr>
          <w:rtl/>
          <w:cs/>
          <w:lang w:val="ar_AE" w:bidi="ar_AE"/>
        </w:rPr>
        <w:t xml:space="preserve">يذكر القادة الدينيون أيضًا أنَّ يسوع قال: "أنا هو </w:t>
      </w:r>
      <w:r>
        <w:rPr>
          <w:b/>
          <w:rtl/>
          <w:cs/>
          <w:lang w:val="ar_AE" w:bidi="ar_AE"/>
        </w:rPr>
        <w:t>ابن الله</w:t>
      </w:r>
      <w:r>
        <w:rPr>
          <w:rtl/>
          <w:cs/>
          <w:lang w:val="ar_AE" w:bidi="ar_AE"/>
        </w:rPr>
        <w:t xml:space="preserve">". كان ابن الله اسمًا يُظهر عَلاقة خاصة كانت ليسوع مع الله. يُرجَى الاطلاع على "قاموس الكلمات الرئيسية" للحصول على تعريف لمصطلح </w:t>
      </w:r>
      <w:r>
        <w:rPr>
          <w:b/>
          <w:rtl/>
          <w:cs/>
          <w:lang w:val="ar_AE" w:bidi="ar_AE"/>
        </w:rPr>
        <w:t>ابن الله</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27:45–56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27: 45–56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 xml:space="preserve">في المقطع السابق، صلب الجنود يسوع في الصباح، وظل يسوع يتألم على الصليب لعدة ساعات. ثم في الساعة السادسة، أي في وقت الظهر، أظلمت الشمس، مع أن هذا لا يمكن أن يحدث في هذا الوقت من اليوم. كان الناس في أيام يسوع يعتقدون أن الظلمة ترمز إلى شيء سيء. وقد تنبأ عاموس، النبي اليهودي، بأن الشمس ستُظلم عندما يأتي الله ليدين العالَم. وكان آخرون يعتقدون أن الظلمة رمز لموت الملوك أو لخراب المُدن. وقبل الفصح الأول، عندما أنقذ الله بني إسرائيل من أرض مصر، ضرب الله أرض مصر بالظلام الذي كان يرمز إلى لعنة الله على هذه الأرض. وتقول شريعة موسى إن الذين يُعلَّقون على خشبة معاقَبون أو ملعونون من الله. لم يكن سبب هذه اللعنة هو التعليق على الخشبة، لكن الذين يموتون على خشبة كانوا في المعتاد مجرمين. لم يكن يسوع مجرمًا، لكنه كان يحمل خطايا جميع البشر في العالم. وربما لهذا السبب أظلمت الشمس. </w:t>
      </w:r>
    </w:p>
    <w:p>
      <w:pPr>
        <w:bidi/>
      </w:pPr>
      <w:r>
        <w:rPr>
          <w:rtl/>
          <w:cs/>
          <w:lang w:val="ar_AE" w:bidi="ar_AE"/>
        </w:rPr>
      </w:r>
      <w:r>
        <w:rPr>
          <w:rtl/>
          <w:cs/>
          <w:lang w:val="ar_AE" w:bidi="ar_AE"/>
        </w:rPr>
        <w:t xml:space="preserve">توقَّفوا هنا وناقشوا معًا ما هي الإشارات أو الرموز الموجودة في الطبيعة التي تعتقد ثقافتكم أنها آيات أو دينونات من الله. </w:t>
      </w:r>
    </w:p>
    <w:p>
      <w:pPr>
        <w:bidi/>
      </w:pPr>
      <w:r>
        <w:rPr>
          <w:rtl/>
          <w:cs/>
          <w:lang w:val="ar_AE" w:bidi="ar_AE"/>
        </w:rPr>
      </w:r>
      <w:r>
        <w:rPr>
          <w:rtl/>
          <w:cs/>
          <w:lang w:val="ar_AE" w:bidi="ar_AE"/>
        </w:rPr>
        <w:t>ثم في الساعة الثالثة بعد الظهر، أي بعد حلول الظلام بثلاث ساعات، صَرَخَ يَسُوعُ بِصَوْتٍ عَظِيمٍ قَائِلًا: "إِلَهِي، إِلَهِي، لِمَاذَا تَرَكْتَنِي؟" فقد شعر يسوع كما لو كان مُنفصلًا تمامًا عن الله، ولذلك ردَّد الجزء الأول من مزمور أو مرثاة. وكان من شأن اليهود القريبين من هناك أن يفهموا هذه الإشارة إلى المزمور الذي كان يسوع يقتبس منه. وفي هذه المرثاة، يتوسل المرنم إلى الله كي يعين الشخص الذي يتألم ظلمًا. كذلك، يُختَتَم هذا المزمور بوعد بأن يكون الله معه ويعينه في ضيقته.</w:t>
      </w:r>
    </w:p>
    <w:p>
      <w:pPr>
        <w:bidi/>
      </w:pPr>
      <w:r>
        <w:rPr>
          <w:rtl/>
          <w:cs/>
          <w:lang w:val="ar_AE" w:bidi="ar_AE"/>
        </w:rPr>
      </w:r>
      <w:r>
        <w:rPr>
          <w:rtl/>
          <w:cs/>
          <w:lang w:val="ar_AE" w:bidi="ar_AE"/>
        </w:rPr>
        <w:t>على الأرجح، نطق يسوع باسم الله - إِيلِي، إِيلِي - باللغة العبرية، ثم استكمل بقية السؤال باللغة الأرامية. كانت اللغة العِبرية هي لُغة الأسفار المقدسة اليهودية، لكن اللغة الأرامية كانت لُغة الحديث عند اليهود خلال العصور الرومانية. ولذلك، ربما لم يفهم بعض الواقفين هناك كلماته الأولى. فقد صَرخ يسوع إلى الله، لكن الكلمة التي استخدمها للإشارة إلى الله كانت تبدو شبيهة بالاسم العِبري لإيليا، النبي اليهودي العظيم. وكان اليهود يعتقدون أن روح إيليا تأتي لتخلِّص الأبرار عندما يواجهون خطرًا، ولذلك، نستطيع أن نتفهم لماذا ظن الناس أن يسوع كان ينادي إيليا وليس الله.</w:t>
      </w:r>
    </w:p>
    <w:p>
      <w:pPr>
        <w:bidi/>
      </w:pPr>
      <w:r>
        <w:rPr>
          <w:rtl/>
          <w:cs/>
          <w:lang w:val="ar_AE" w:bidi="ar_AE"/>
        </w:rPr>
      </w:r>
      <w:r>
        <w:rPr>
          <w:rtl/>
          <w:cs/>
          <w:lang w:val="ar_AE" w:bidi="ar_AE"/>
        </w:rPr>
        <w:t>كان اليهود يعتقدون أن الخلَّ، الذي كان عبارة عن خمر حمضي زهيد الثمن، ينعش العطشى ويرويهم، ولذلك، عندما سمع أحدهم صرخة يسوع، أراد مساعدته، فملأ إسفنجة خلًا، وجعل الإسفنجة على قصبة، ورفعها إلى يسوع. واقترح آخرون أن ينتظروا ويروا إن كان إيليا سيأتي ليخلِّص يسوع. لسنا نعرف يقينًا إذا كان هذا الكلام قد قيل بأسلوب تهكمي، أم إنه كان جادًا، لأن البعض ربما كان يعتقد أن يسوع بار ولا يستحق الموت.</w:t>
      </w:r>
    </w:p>
    <w:p>
      <w:pPr>
        <w:bidi/>
      </w:pPr>
      <w:r>
        <w:rPr>
          <w:rtl/>
          <w:cs/>
          <w:lang w:val="ar_AE" w:bidi="ar_AE"/>
        </w:rPr>
      </w:r>
      <w:r>
        <w:rPr>
          <w:rtl/>
          <w:cs/>
          <w:lang w:val="ar_AE" w:bidi="ar_AE"/>
        </w:rPr>
        <w:t>ظل يسوع قويًا بما يكفي ليتكلم بصوت عالٍ حتى نهاية حياته، وهذا كان أمرًا غير معتاد، لأن معظم المصلوبين كانوا يزدادون ضعفًا ويفقدون الوعي قرب نهاية عملية صلبهم بسبب عجزهم عن التنفس. ثم صَرَخَ يَسُوعُ أَيْضًا بِصَوْتٍ عَظِيمٍ في ألم وكرب، وبعد ذلك التقط أنفاسه الأخيرة، أو مات. هذه هي ذروة القصة، وقد رويت في عبارة بسيطة تقول: "وأسلم يسوع روحه".</w:t>
      </w:r>
    </w:p>
    <w:p>
      <w:pPr>
        <w:bidi/>
      </w:pPr>
      <w:r>
        <w:rPr>
          <w:rtl/>
          <w:cs/>
          <w:lang w:val="ar_AE" w:bidi="ar_AE"/>
        </w:rPr>
      </w:r>
      <w:r>
        <w:rPr>
          <w:rtl/>
          <w:cs/>
          <w:lang w:val="ar_AE" w:bidi="ar_AE"/>
        </w:rPr>
        <w:t>ثم يخبرنا متى بحدث وقع في مكان آخر لكن في الوقت ذاته الذي مات فيه يسوع. كان لهيكل أورشليم حجابان كبيران مُعلَّقان فيه لتغطية المداخِل، وكان الحجاب الداخلي هو الذي يفصل بين القُدس وقُدس الأقداس. وقدس الأقداس هو المكان الموجود في الهيكل الذي يسكن فيه حضور الله، وفقط رئيس الكهنة هو الذي كان مسموحًا له بالدخول إليه في يوم خاص مرة واحدة في السنة ليقدم ذبيحة عن كل شعب إسرائيل لغفران خطاياهم. أما الحجاب الخارجي، فكان يفصل هذه الأجزاء الخاصة جدًا المُخصَّصة للكهنة عن الدار الخارجية المُخصصة لغير الكهنة. وكان بإمكان عامة الشعب أن يروا الحجاب الخارجي، لكن فقط عدد قليل من الكهنة هم الذين كان بإمكانهم رؤية الحجاب الداخلي.</w:t>
      </w:r>
    </w:p>
    <w:p>
      <w:pPr>
        <w:bidi/>
      </w:pPr>
      <w:r>
        <w:rPr>
          <w:rtl/>
          <w:cs/>
          <w:lang w:val="ar_AE" w:bidi="ar_AE"/>
        </w:rPr>
      </w:r>
      <w:r>
        <w:rPr>
          <w:rtl/>
          <w:cs/>
          <w:lang w:val="ar_AE" w:bidi="ar_AE"/>
        </w:rPr>
        <w:t>توقَّفوا هنا واعرضوا على فريق الترجمة مخططًا للهيكل، يشمل قدس الأقداس، والقُدس، والدار الخارجية، وبيِّنوا للفريق مكان الحجابين في الهيكل.</w:t>
      </w:r>
    </w:p>
    <w:p>
      <w:pPr>
        <w:bidi/>
      </w:pPr>
      <w:r>
        <w:rPr>
          <w:rtl/>
          <w:cs/>
          <w:lang w:val="ar_AE" w:bidi="ar_AE"/>
        </w:rPr>
      </w:r>
      <w:r>
        <w:rPr>
          <w:rtl/>
          <w:cs/>
          <w:lang w:val="ar_AE" w:bidi="ar_AE"/>
        </w:rPr>
        <w:t>وعندئذ، شقَّ الله حجاب الهيكل إِلَى ٱثْنَيْنِ، مِنْ فَوْقُ إِلَى أَسْفَلُ. لسنا نعرف يقينًا أي حجاب هو الذي انشق إلى اثنين من فوق إلى أسفل، ويعتقد بعض الباحثين أن الحجاب الخارجي هو الذي انشق إلى اثنين من فوق إلى أسفل، لأن عامة الشعب أمكنهم رؤيته من الدار الخارجية وإخبار الآخرين بما حدث. لكن معظم الباحثين يرون أن الحجاب الداخلي الذي كان يفصل قدس الأقداس عن بقية الهيكل هو الذي انشق، موحيًا بهذا بأنه قد صار لنا جميعًا الدخول إلى محضر الله. على أية حال، كان انشقاق الحجاب إلى نصفين يرمز إلى تغيير يسوع للتقاليد اليهودية الأصلية المتمثلة في الحاجة إلى الهيكل والكهنة من أجل تقديم الذبائح في قدس الأقداس عن خطايا الشعب. فإن يسوع هو الذبيحة النهائية، ولذلك، لم تعد هناك حاجة إلى الذبائح الدموية في الهيكل.</w:t>
      </w:r>
    </w:p>
    <w:p>
      <w:pPr>
        <w:bidi/>
      </w:pPr>
      <w:r>
        <w:rPr>
          <w:rtl/>
          <w:cs/>
          <w:lang w:val="ar_AE" w:bidi="ar_AE"/>
        </w:rPr>
      </w:r>
      <w:r>
        <w:rPr>
          <w:rtl/>
          <w:cs/>
          <w:lang w:val="ar_AE" w:bidi="ar_AE"/>
        </w:rPr>
        <w:t>بعد ذلك، زلزل الله الأرض وشقَّ الصخور وفتح القبور. لم تكن هذه القبور محفورة في الأرض، بل كانت فوق الأرض، وكان حجر من نوع ما يغطي فتحاتها. افترض بعض الباحثين أن الصخور التي تشققت كانت هي الصخور التي تغطي القبور. ثم أقام الله كثيرين من قديسيه من الموت. وبعد قيامة يسوع، التي حدثت بعد ذلك ببضعة أيام، دخل الذين قاموا من الموت إلى أورشليم، وكثيرون رأوهم.</w:t>
      </w:r>
    </w:p>
    <w:p>
      <w:pPr>
        <w:bidi/>
      </w:pPr>
      <w:r>
        <w:rPr>
          <w:rtl/>
          <w:cs/>
          <w:lang w:val="ar_AE" w:bidi="ar_AE"/>
        </w:rPr>
      </w:r>
      <w:r>
        <w:rPr>
          <w:rtl/>
          <w:cs/>
          <w:lang w:val="ar_AE" w:bidi="ar_AE"/>
        </w:rPr>
        <w:t>بالعودة إلى الصليب، كان قائد مئة، أو مسؤول روماني، والمسؤولون الآخرون الذين كانوا معه، مع يسوع من بداية الصلب وحتى موته. وقد خافوا جدًا أو ملأتهم الرهبة بسبب الزلزلة التي حدثت عند موت يسوع، فقال المسؤولون الرومان بتعجب: "حَقًّا كَانَ هَذَا ٱبْنَ ٱللهِ!" فعلى الأرجح، أدرك هؤلاء المسؤولون الرومان أن يسوع إلهٌ أو بطلٌ إلهيٌ تقبَّل مصيره من الله؛ لكن من المستبعَد أن يكونوا قد فهموا المعنى الكامل لتصريحهم هذا.</w:t>
      </w:r>
    </w:p>
    <w:p>
      <w:pPr>
        <w:bidi/>
      </w:pPr>
      <w:r>
        <w:rPr>
          <w:rtl/>
          <w:cs/>
          <w:lang w:val="ar_AE" w:bidi="ar_AE"/>
        </w:rPr>
      </w:r>
      <w:r>
        <w:rPr>
          <w:rtl/>
          <w:cs/>
          <w:lang w:val="ar_AE" w:bidi="ar_AE"/>
        </w:rPr>
        <w:t>وَكَانَتْ هُنَاكَ نِسَاءٌ كَثِيرَاتٌ يَنْظُرْنَ مِنْ بَعِيدٍ، وَهُنَّ كُنَّ قَدْ تَبِعْنَ يَسُوعَ مِنَ ٱلْجَلِيلِ، وكن يساعدن في الاعتناء باحتياجات يسوع، وكانت مريم المجدلية إحدى هؤلاء النساء. كان الاسم مريم اسمًا شائعًا للنساء في إسرائيل، لكن بتلقيب متى لها بالمجدلية، كان يقصد بهذا أنها كانت من مدينة مجدل، وهي قرية للصيد كانت تقع على ساحل بحر الجليل. والمرأتان الأخريان اللتان ذُكِر اسماهما هما مَرْيَمُ أُمُّ يَعْقُوبَ وَيُوسِي، التي ربما كانت أم يسوع، أو خالته، وكذلك زوجة زبدي وأم يوحنا ويعقوب، تلميذي يسوع.</w:t>
      </w:r>
    </w:p>
    <w:p>
      <w:pPr>
        <w:bidi/>
      </w:pPr>
      <w:r>
        <w:rPr>
          <w:rtl/>
          <w:cs/>
          <w:lang w:val="ar_AE" w:bidi="ar_AE"/>
        </w:rPr>
      </w:r>
      <w:r>
        <w:rPr>
          <w:rtl/>
          <w:cs/>
          <w:lang w:val="ar_AE" w:bidi="ar_AE"/>
        </w:rPr>
        <w:t xml:space="preserve">توقفوا هنا وناقشوا معًا السؤال التالي: مَن هم الأشخاص الذين يوجَدون في ثقافتكم مع الذين يحتضرون؟ </w:t>
      </w:r>
    </w:p>
    <w:p>
      <w:pPr>
        <w:bidi/>
      </w:pPr>
      <w:r>
        <w:rPr>
          <w:rtl/>
          <w:cs/>
          <w:lang w:val="ar_AE" w:bidi="ar_AE"/>
        </w:rPr>
      </w:r>
      <w:r>
        <w:rPr>
          <w:rtl/>
          <w:cs/>
          <w:lang w:val="ar_AE" w:bidi="ar_AE"/>
        </w:rPr>
        <w:t>كذلك، ناقشوا معًا كيف يتحدث الناس في ثقافتكم عن الأشخاص الذين يحملون الاسم نفسه، وتحدَّثوا عن الطرق التي تميِّزونهم بها لمساعدة الآخرين ليفهموا تحديدًا عمَّن تتحدثون.</w:t>
      </w:r>
    </w:p>
    <w:p>
      <w:pPr>
        <w:bidi/>
      </w:pPr>
      <w:r>
        <w:rPr>
          <w:rtl/>
          <w:cs/>
          <w:lang w:val="ar_AE" w:bidi="ar_AE"/>
        </w:rPr>
      </w:r>
      <w:r>
        <w:rPr>
          <w:rtl/>
          <w:cs/>
          <w:lang w:val="ar_AE" w:bidi="ar_AE"/>
        </w:rPr>
        <w:t xml:space="preserve">ثم اعرضوا خريطة للجليل تظهر فيها مدينة مجدل إذا لم يكن الفريق على دراية بهذه المدينة.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تُظلِم الشمس مدة ثلاث ساعات. ويصرخ يسوع بصوت عظيم: "إلهي، إلهي، لماذا تركتني؟" ويحاول شخص إعطاء يسوع خلًا ليشرب. </w:t>
      </w:r>
    </w:p>
    <w:p>
      <w:pPr>
        <w:bidi/>
      </w:pPr>
      <w:r>
        <w:rPr>
          <w:rtl/>
          <w:cs/>
          <w:lang w:val="ar_AE" w:bidi="ar_AE"/>
        </w:rPr>
      </w:r>
      <w:r>
        <w:rPr>
          <w:b/>
          <w:rtl/>
          <w:cs/>
          <w:lang w:val="ar_AE" w:bidi="ar_AE"/>
        </w:rPr>
        <w:t>المشهد الثاني:</w:t>
      </w:r>
      <w:r>
        <w:rPr>
          <w:rtl/>
          <w:cs/>
          <w:lang w:val="ar_AE" w:bidi="ar_AE"/>
        </w:rPr>
        <w:t xml:space="preserve"> يصرخ يسوع بصوت عال ويُسلم الروح. في الوقت نفسه، في الهيكل، على الجانب الآخر من أورشليم، ينشق حجاب الهيكل إلى نصفين، من أعلى إلى أسفل، وتحدث زلازل وتتفتح القبور، ويقوم الموتى. </w:t>
      </w:r>
    </w:p>
    <w:p>
      <w:pPr>
        <w:bidi/>
      </w:pPr>
      <w:r>
        <w:rPr>
          <w:rtl/>
          <w:cs/>
          <w:lang w:val="ar_AE" w:bidi="ar_AE"/>
        </w:rPr>
      </w:r>
      <w:r>
        <w:rPr>
          <w:b/>
          <w:rtl/>
          <w:cs/>
          <w:lang w:val="ar_AE" w:bidi="ar_AE"/>
        </w:rPr>
        <w:t>المشهد الثالث:</w:t>
      </w:r>
      <w:r>
        <w:rPr>
          <w:rtl/>
          <w:cs/>
          <w:lang w:val="ar_AE" w:bidi="ar_AE"/>
        </w:rPr>
        <w:t xml:space="preserve"> قائد المئة الروماني والضباط يقولون: "حقًا إن هذا الرجل كان ابن الله!"</w:t>
      </w:r>
    </w:p>
    <w:p>
      <w:pPr>
        <w:bidi/>
      </w:pPr>
      <w:r>
        <w:rPr>
          <w:rtl/>
          <w:cs/>
          <w:lang w:val="ar_AE" w:bidi="ar_AE"/>
        </w:rPr>
      </w:r>
      <w:r>
        <w:rPr>
          <w:b/>
          <w:rtl/>
          <w:cs/>
          <w:lang w:val="ar_AE" w:bidi="ar_AE"/>
        </w:rPr>
        <w:t>المشهد الرابع:</w:t>
      </w:r>
      <w:r>
        <w:rPr>
          <w:rtl/>
          <w:cs/>
          <w:lang w:val="ar_AE" w:bidi="ar_AE"/>
        </w:rPr>
        <w:t xml:space="preserve"> كان العديد من النساء ينظرن من بعيد.</w:t>
      </w:r>
    </w:p>
    <w:p>
      <w:pPr>
        <w:bidi/>
      </w:pPr>
      <w:r>
        <w:rPr>
          <w:rtl/>
          <w:cs/>
          <w:lang w:val="ar_AE" w:bidi="ar_AE"/>
        </w:rPr>
      </w:r>
      <w:r>
        <w:rPr>
          <w:rtl/>
          <w:cs/>
          <w:lang w:val="ar_AE" w:bidi="ar_AE"/>
        </w:rPr>
        <w:t>الشخصيات تتضمن:</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الله (من خلال أعماله)</w:t>
      </w:r>
    </w:p>
    <w:p>
      <w:pPr>
        <w:pStyle w:val="ListBullet"/>
        <w:bidi/>
        <w:spacing w:line="240" w:lineRule="auto"/>
        <w:ind w:left="720"/>
      </w:pPr>
      <w:r>
        <w:rPr>
          <w:rtl/>
          <w:cs/>
          <w:lang w:val="ar_AE" w:bidi="ar_AE"/>
        </w:rPr>
      </w:r>
      <w:r>
        <w:rPr>
          <w:rtl/>
          <w:cs/>
          <w:lang w:val="ar_AE" w:bidi="ar_AE"/>
        </w:rPr>
        <w:t>أشخاص واقفون بجانب الصليب</w:t>
      </w:r>
    </w:p>
    <w:p>
      <w:pPr>
        <w:pStyle w:val="ListBullet"/>
        <w:bidi/>
        <w:spacing w:line="240" w:lineRule="auto"/>
        <w:ind w:left="720"/>
      </w:pPr>
      <w:r>
        <w:rPr>
          <w:rtl/>
          <w:cs/>
          <w:lang w:val="ar_AE" w:bidi="ar_AE"/>
        </w:rPr>
      </w:r>
      <w:r>
        <w:rPr>
          <w:rtl/>
          <w:cs/>
          <w:lang w:val="ar_AE" w:bidi="ar_AE"/>
        </w:rPr>
        <w:t>شخص يُحضِر خلًا على إسفنجة</w:t>
      </w:r>
    </w:p>
    <w:p>
      <w:pPr>
        <w:pStyle w:val="ListBullet"/>
        <w:bidi/>
        <w:spacing w:line="240" w:lineRule="auto"/>
        <w:ind w:left="720"/>
      </w:pPr>
      <w:r>
        <w:rPr>
          <w:rtl/>
          <w:cs/>
          <w:lang w:val="ar_AE" w:bidi="ar_AE"/>
        </w:rPr>
      </w:r>
      <w:r>
        <w:rPr>
          <w:rtl/>
          <w:cs/>
          <w:lang w:val="ar_AE" w:bidi="ar_AE"/>
        </w:rPr>
        <w:t>الموتى الذين يقومون</w:t>
      </w:r>
    </w:p>
    <w:p>
      <w:pPr>
        <w:pStyle w:val="ListBullet"/>
        <w:bidi/>
        <w:spacing w:line="240" w:lineRule="auto"/>
        <w:ind w:left="720"/>
      </w:pPr>
      <w:r>
        <w:rPr>
          <w:rtl/>
          <w:cs/>
          <w:lang w:val="ar_AE" w:bidi="ar_AE"/>
        </w:rPr>
      </w:r>
      <w:r>
        <w:rPr>
          <w:rtl/>
          <w:cs/>
          <w:lang w:val="ar_AE" w:bidi="ar_AE"/>
        </w:rPr>
        <w:t>قائد المئة الروماني والضبَّاط الذين كانوا يحرسون يسوع</w:t>
      </w:r>
    </w:p>
    <w:p>
      <w:pPr>
        <w:pStyle w:val="ListBullet"/>
        <w:bidi/>
        <w:spacing w:line="240" w:lineRule="auto"/>
        <w:ind w:left="720"/>
      </w:pPr>
      <w:r>
        <w:rPr>
          <w:rtl/>
          <w:cs/>
          <w:lang w:val="ar_AE" w:bidi="ar_AE"/>
        </w:rPr>
      </w:r>
      <w:r>
        <w:rPr>
          <w:rtl/>
          <w:cs/>
          <w:lang w:val="ar_AE" w:bidi="ar_AE"/>
        </w:rPr>
        <w:t>مجموعة النساء</w:t>
      </w:r>
    </w:p>
    <w:p>
      <w:pPr>
        <w:pStyle w:val="ListBullet"/>
        <w:bidi/>
        <w:spacing w:line="240" w:lineRule="auto"/>
        <w:ind w:left="720"/>
      </w:pPr>
      <w:r>
        <w:rPr>
          <w:rtl/>
          <w:cs/>
          <w:lang w:val="ar_AE" w:bidi="ar_AE"/>
        </w:rPr>
      </w:r>
      <w:r>
        <w:rPr>
          <w:rtl/>
          <w:cs/>
          <w:lang w:val="ar_AE" w:bidi="ar_AE"/>
        </w:rPr>
        <w:t>مريم المجدلية</w:t>
      </w:r>
    </w:p>
    <w:p>
      <w:pPr>
        <w:pStyle w:val="ListBullet"/>
        <w:bidi/>
        <w:spacing w:line="240" w:lineRule="auto"/>
        <w:ind w:left="720"/>
      </w:pPr>
      <w:r>
        <w:rPr>
          <w:rtl/>
          <w:cs/>
          <w:lang w:val="ar_AE" w:bidi="ar_AE"/>
        </w:rPr>
      </w:r>
      <w:r>
        <w:rPr>
          <w:rtl/>
          <w:cs/>
          <w:lang w:val="ar_AE" w:bidi="ar_AE"/>
        </w:rPr>
        <w:t>مريم أم يعقوب ويوسي</w:t>
      </w:r>
    </w:p>
    <w:p>
      <w:pPr>
        <w:pStyle w:val="ListBullet"/>
        <w:bidi/>
        <w:spacing w:line="240" w:lineRule="auto"/>
        <w:ind w:left="720"/>
      </w:pPr>
      <w:r>
        <w:rPr>
          <w:rtl/>
          <w:cs/>
          <w:lang w:val="ar_AE" w:bidi="ar_AE"/>
        </w:rPr>
      </w:r>
      <w:r>
        <w:rPr>
          <w:rtl/>
          <w:cs/>
          <w:lang w:val="ar_AE" w:bidi="ar_AE"/>
        </w:rPr>
        <w:t>أم ابني زبدي</w:t>
      </w:r>
    </w:p>
    <w:p>
      <w:pPr>
        <w:bidi/>
      </w:pPr>
      <w:r>
        <w:rPr>
          <w:rtl/>
          <w:cs/>
          <w:lang w:val="ar_AE" w:bidi="ar_AE"/>
        </w:rPr>
      </w:r>
      <w:r>
        <w:rPr>
          <w:rtl/>
          <w:cs/>
          <w:lang w:val="ar_AE" w:bidi="ar_AE"/>
        </w:rPr>
        <w:t xml:space="preserve">في هذه الجلسة، اطلب من المجموعة تصوير أحداث القصة بالتسلسل، أو رسمها، أو استخدام بعض الأشياء لتجسيد القصة والأحداث فيها. </w:t>
      </w:r>
    </w:p>
    <w:p>
      <w:pPr>
        <w:bidi/>
      </w:pPr>
      <w:r>
        <w:rPr>
          <w:rtl/>
          <w:cs/>
          <w:lang w:val="ar_AE" w:bidi="ar_AE"/>
        </w:rPr>
      </w:r>
      <w:r>
        <w:rPr>
          <w:rtl/>
          <w:cs/>
          <w:lang w:val="ar_AE" w:bidi="ar_AE"/>
        </w:rPr>
        <w:t>هذه القصة تبدأ بيسوع وهو يتألم على الصليب. فقد كان يسوع على الصليب منذ بضع ساعات. وعند الظهر، أو منتصف النهار، تُغطي الظلمة المنطقة بأكملها، ربما منطقة إسرائيل أو فقط المنطقة المحيطة بأورشليم. وتمر ثلاث ساعات. وحوالي الساعة الثالثة بعد الظهر، يصرخ يسوع بصوت مرتفع. من المهم أن نتذكر أن متى يعطينا كلمات يسوع باللغة الأصلية: "إيلى، إيلى، لما شبقتني؟" والتي تعني "إلهي، إلهي، لماذا تركتني؟"</w:t>
      </w:r>
    </w:p>
    <w:p>
      <w:pPr>
        <w:bidi/>
      </w:pPr>
      <w:r>
        <w:rPr>
          <w:rtl/>
          <w:cs/>
          <w:lang w:val="ar_AE" w:bidi="ar_AE"/>
        </w:rPr>
      </w:r>
      <w:r>
        <w:rPr>
          <w:rtl/>
          <w:cs/>
          <w:lang w:val="ar_AE" w:bidi="ar_AE"/>
        </w:rPr>
        <w:t xml:space="preserve">توقّفوا هنا وناقشوا كفريق الترجمة: كيف تُظهرون أنكم تتحدثون بلغة أخرى في قصصكم؟ </w:t>
      </w:r>
    </w:p>
    <w:p>
      <w:pPr>
        <w:bidi/>
      </w:pPr>
      <w:r>
        <w:rPr>
          <w:rtl/>
          <w:cs/>
          <w:lang w:val="ar_AE" w:bidi="ar_AE"/>
        </w:rPr>
      </w:r>
      <w:r>
        <w:rPr>
          <w:rtl/>
          <w:cs/>
          <w:lang w:val="ar_AE" w:bidi="ar_AE"/>
        </w:rPr>
        <w:t>كان اسم النبي إيليا يُنطق بطريقة مشابهة لكلمة "إيلي"، لذلك اعتقد بعض الأشخاص المجاورين أن يسوع كان ينادي النبي إيليا. ويركض شخص–لا نعرف من يكون–ويملأ إسفنجة خلًا. ثم يضع الإسفنجة على قصبة ويرفعها إلى يسوع. فيقول رجل آخر: "انتظر، لنر ما إذا كان إيليا سيأتي لينزله عن الصليب!" ثم يصرخ يسوع بصوت عظيم ويُسلِم الروح. ويموت يسوع. من المهم التأكد من القيام بالترجمة بطريقة تجعل الناس يعرفون أن يسوع قد مات، وأن روح يسوع لم تفارقه قبل موته. هذه هي الذروة، أو الجزء الأكثر أهمية من القصة.</w:t>
      </w:r>
    </w:p>
    <w:p>
      <w:pPr>
        <w:bidi/>
      </w:pPr>
      <w:r>
        <w:rPr>
          <w:rtl/>
          <w:cs/>
          <w:lang w:val="ar_AE" w:bidi="ar_AE"/>
        </w:rPr>
      </w:r>
      <w:r>
        <w:rPr>
          <w:rtl/>
          <w:cs/>
          <w:lang w:val="ar_AE" w:bidi="ar_AE"/>
        </w:rPr>
        <w:t xml:space="preserve">في نفس الوقت الذي يموت فيه يسوع، يجعل الله حجاب الهيكل ينشق إلى نصفين، بدءًا من الأعلى وحتى الأسفل. ويقع الهيكل على الجانب الآخر من أورشليم من المكان حيث يموت يسوع. ولا يعرف الأشخاص الذين بجانب الصليب حيث يموت يسوع أن الحجاب في الهيكل قد انشق إلى نصفين. لكن عندها تهتز الأرض وتتشقق الصخور. وتُفتح العديد من القبور ويقوم الكثير من أجساد القديسين الراقدين. </w:t>
      </w:r>
    </w:p>
    <w:p>
      <w:pPr>
        <w:bidi/>
      </w:pPr>
      <w:r>
        <w:rPr>
          <w:rtl/>
          <w:cs/>
          <w:lang w:val="ar_AE" w:bidi="ar_AE"/>
        </w:rPr>
      </w:r>
      <w:r>
        <w:rPr>
          <w:rtl/>
          <w:cs/>
          <w:lang w:val="ar_AE" w:bidi="ar_AE"/>
        </w:rPr>
        <w:t xml:space="preserve">توقّفوا هنا وناقشوا كفريق الترجمة: كيف تحكي معلومات في قصة تحدث في نفس الوقت، لكن في مكان مختلف؟ </w:t>
      </w:r>
    </w:p>
    <w:p>
      <w:pPr>
        <w:bidi/>
      </w:pPr>
      <w:r>
        <w:rPr>
          <w:rtl/>
          <w:cs/>
          <w:lang w:val="ar_AE" w:bidi="ar_AE"/>
        </w:rPr>
      </w:r>
      <w:r>
        <w:rPr>
          <w:rtl/>
          <w:cs/>
          <w:lang w:val="ar_AE" w:bidi="ar_AE"/>
        </w:rPr>
        <w:t>ثم بعد قيامة يسوع، ذهب أولئك الذين قاموا من الأموات إلى أورشليم وظهروا لكثيرين. إننا نسمع هذه المعلومة هنا عند موت يسوع. لكن هذا لم يحدث إلا في اليوم الثالث، وذلك عندما قام يسوع من الأموات.</w:t>
      </w:r>
    </w:p>
    <w:p>
      <w:pPr>
        <w:bidi/>
      </w:pPr>
      <w:r>
        <w:rPr>
          <w:rtl/>
          <w:cs/>
          <w:lang w:val="ar_AE" w:bidi="ar_AE"/>
        </w:rPr>
      </w:r>
      <w:r>
        <w:rPr>
          <w:rtl/>
          <w:cs/>
          <w:lang w:val="ar_AE" w:bidi="ar_AE"/>
        </w:rPr>
        <w:t>ناقشوا كفريق الترجمة: كيف ستترجم هذه المعلومات الصغيرة التي تحدث في المستقبل القريب؟</w:t>
      </w:r>
    </w:p>
    <w:p>
      <w:pPr>
        <w:bidi/>
      </w:pPr>
      <w:r>
        <w:rPr>
          <w:rtl/>
          <w:cs/>
          <w:lang w:val="ar_AE" w:bidi="ar_AE"/>
        </w:rPr>
      </w:r>
      <w:r>
        <w:rPr>
          <w:rtl/>
          <w:cs/>
          <w:lang w:val="ar_AE" w:bidi="ar_AE"/>
        </w:rPr>
        <w:t xml:space="preserve">عودة إلى حيث مات يسوع، يقف ضابط روماني، أو قائد مئة، وضباط آخرون بالقرب من الصليب لأنهم كانوا مسؤولين عن صلب يسوع. وقد رأوا كل ما كان يحدث على الصليب. فيقول الضبَّاط: "حقًا، أو نحن متيقِّنون، أن هذا الرجل كان ابن الله!" هذا جزء مهم للغاية من القصة عندما يفهم الأمم أن يسوع كان شخصًا مختلفًا وشخصًا إلهيًا. </w:t>
      </w:r>
    </w:p>
    <w:p>
      <w:pPr>
        <w:bidi/>
      </w:pPr>
      <w:r>
        <w:rPr>
          <w:rtl/>
          <w:cs/>
          <w:lang w:val="ar_AE" w:bidi="ar_AE"/>
        </w:rPr>
      </w:r>
      <w:r>
        <w:rPr>
          <w:rtl/>
          <w:cs/>
          <w:lang w:val="ar_AE" w:bidi="ar_AE"/>
        </w:rPr>
        <w:t xml:space="preserve">توقّفوا هنا وناقشوا كمجموعة: عندما تحكوا قصصًا، كيف تُظهرون بصوتكم وكلماتكم أنكم تحكون جزءًا مهمًا من القصة؟ جربوا إخبار بعضكم البعض بقصة حقيقية، وهي قصة خاصة في ثقافتكم، ولاحظوا أين يقع الجزء الأكثر أهمية من القصة. كيف تتحدثون عنه؟ ماذا يحدث لنبرة صوتكم وكلماتكم عندما تتحدثون عن الجزء المهم من القصة؟ </w:t>
      </w:r>
    </w:p>
    <w:p>
      <w:pPr>
        <w:bidi/>
      </w:pPr>
      <w:r>
        <w:rPr>
          <w:rtl/>
          <w:cs/>
          <w:lang w:val="ar_AE" w:bidi="ar_AE"/>
        </w:rPr>
      </w:r>
      <w:r>
        <w:rPr>
          <w:rtl/>
          <w:cs/>
          <w:lang w:val="ar_AE" w:bidi="ar_AE"/>
        </w:rPr>
        <w:t>العديد من النساء اللاتي تبعن يسوع واعتنين به، كنَّ هناك ينظرن من بعيد. ويخبرنا متى بهوية ثلاثة من هؤلاء النساء: مريم المجدلية، ومريم أم يعقوب ويوسي، وأم ابني زبدي.</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الشخصيات تتضمن:</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الله (من خلال أعماله)</w:t>
      </w:r>
    </w:p>
    <w:p>
      <w:pPr>
        <w:pStyle w:val="ListBullet"/>
        <w:bidi/>
        <w:spacing w:line="240" w:lineRule="auto"/>
        <w:ind w:left="720"/>
      </w:pPr>
      <w:r>
        <w:rPr>
          <w:rtl/>
          <w:cs/>
          <w:lang w:val="ar_AE" w:bidi="ar_AE"/>
        </w:rPr>
      </w:r>
      <w:r>
        <w:rPr>
          <w:rtl/>
          <w:cs/>
          <w:lang w:val="ar_AE" w:bidi="ar_AE"/>
        </w:rPr>
        <w:t>أشخاص واقفون بجانب الصليب</w:t>
      </w:r>
    </w:p>
    <w:p>
      <w:pPr>
        <w:pStyle w:val="ListBullet"/>
        <w:bidi/>
        <w:spacing w:line="240" w:lineRule="auto"/>
        <w:ind w:left="720"/>
      </w:pPr>
      <w:r>
        <w:rPr>
          <w:rtl/>
          <w:cs/>
          <w:lang w:val="ar_AE" w:bidi="ar_AE"/>
        </w:rPr>
      </w:r>
      <w:r>
        <w:rPr>
          <w:rtl/>
          <w:cs/>
          <w:lang w:val="ar_AE" w:bidi="ar_AE"/>
        </w:rPr>
        <w:t>شخص يُحضِر خلًا على إسفنجة</w:t>
      </w:r>
    </w:p>
    <w:p>
      <w:pPr>
        <w:pStyle w:val="ListBullet"/>
        <w:bidi/>
        <w:spacing w:line="240" w:lineRule="auto"/>
        <w:ind w:left="720"/>
      </w:pPr>
      <w:r>
        <w:rPr>
          <w:rtl/>
          <w:cs/>
          <w:lang w:val="ar_AE" w:bidi="ar_AE"/>
        </w:rPr>
      </w:r>
      <w:r>
        <w:rPr>
          <w:rtl/>
          <w:cs/>
          <w:lang w:val="ar_AE" w:bidi="ar_AE"/>
        </w:rPr>
        <w:t>الموتى الذين يقومون</w:t>
      </w:r>
    </w:p>
    <w:p>
      <w:pPr>
        <w:pStyle w:val="ListBullet"/>
        <w:bidi/>
        <w:spacing w:line="240" w:lineRule="auto"/>
        <w:ind w:left="720"/>
      </w:pPr>
      <w:r>
        <w:rPr>
          <w:rtl/>
          <w:cs/>
          <w:lang w:val="ar_AE" w:bidi="ar_AE"/>
        </w:rPr>
      </w:r>
      <w:r>
        <w:rPr>
          <w:rtl/>
          <w:cs/>
          <w:lang w:val="ar_AE" w:bidi="ar_AE"/>
        </w:rPr>
        <w:t>قائد المئة الروماني والضبَّاط الذين كانوا يحرسون يسوع</w:t>
      </w:r>
    </w:p>
    <w:p>
      <w:pPr>
        <w:pStyle w:val="ListBullet"/>
        <w:bidi/>
        <w:spacing w:line="240" w:lineRule="auto"/>
        <w:ind w:left="720"/>
      </w:pPr>
      <w:r>
        <w:rPr>
          <w:rtl/>
          <w:cs/>
          <w:lang w:val="ar_AE" w:bidi="ar_AE"/>
        </w:rPr>
      </w:r>
      <w:r>
        <w:rPr>
          <w:rtl/>
          <w:cs/>
          <w:lang w:val="ar_AE" w:bidi="ar_AE"/>
        </w:rPr>
        <w:t>مجموعة النساء</w:t>
      </w:r>
    </w:p>
    <w:p>
      <w:pPr>
        <w:pStyle w:val="ListBullet"/>
        <w:bidi/>
        <w:spacing w:line="240" w:lineRule="auto"/>
        <w:ind w:left="720"/>
      </w:pPr>
      <w:r>
        <w:rPr>
          <w:rtl/>
          <w:cs/>
          <w:lang w:val="ar_AE" w:bidi="ar_AE"/>
        </w:rPr>
      </w:r>
      <w:r>
        <w:rPr>
          <w:rtl/>
          <w:cs/>
          <w:lang w:val="ar_AE" w:bidi="ar_AE"/>
        </w:rPr>
        <w:t>مريم المجدلية</w:t>
      </w:r>
    </w:p>
    <w:p>
      <w:pPr>
        <w:pStyle w:val="ListBullet"/>
        <w:bidi/>
        <w:spacing w:line="240" w:lineRule="auto"/>
        <w:ind w:left="720"/>
      </w:pPr>
      <w:r>
        <w:rPr>
          <w:rtl/>
          <w:cs/>
          <w:lang w:val="ar_AE" w:bidi="ar_AE"/>
        </w:rPr>
      </w:r>
      <w:r>
        <w:rPr>
          <w:rtl/>
          <w:cs/>
          <w:lang w:val="ar_AE" w:bidi="ar_AE"/>
        </w:rPr>
        <w:t>مريم أم يعقوب ويوسي</w:t>
      </w:r>
    </w:p>
    <w:p>
      <w:pPr>
        <w:pStyle w:val="ListBullet"/>
        <w:bidi/>
        <w:spacing w:line="240" w:lineRule="auto"/>
        <w:ind w:left="720"/>
      </w:pPr>
      <w:r>
        <w:rPr>
          <w:rtl/>
          <w:cs/>
          <w:lang w:val="ar_AE" w:bidi="ar_AE"/>
        </w:rPr>
      </w:r>
      <w:r>
        <w:rPr>
          <w:rtl/>
          <w:cs/>
          <w:lang w:val="ar_AE" w:bidi="ar_AE"/>
        </w:rPr>
        <w:t>أم ابني زبدي</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تبدأ هذه القصة عند الظهيرة، حين تغشى الظلمة المنطقة كلها، وربما تغطي منطقة إسرائيل فقط، أو حتى المكان المحيط بأورشليم. تمر ثلاث ساعات. وعند نحو الساعة الثالثة بعد الظهر، يصرخ يسوع بصوتٍ عالٍ قائلًا: "إيلي، إيلي، لَما شَبَقتَني؟" والتي تعني: "لهي، إلهي، لماذا ترَكتَني؟"</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 الشخص الذي يؤدي دور يسوع: "كيف تشعر؟" قد تسمعون إجابات مثل: </w:t>
      </w:r>
    </w:p>
    <w:p>
      <w:pPr>
        <w:pStyle w:val="ListBullet"/>
        <w:bidi/>
        <w:spacing w:line="240" w:lineRule="auto"/>
        <w:ind w:left="720"/>
      </w:pPr>
      <w:r>
        <w:rPr>
          <w:rtl/>
          <w:cs/>
          <w:lang w:val="ar_AE" w:bidi="ar_AE"/>
        </w:rPr>
      </w:r>
      <w:r>
        <w:rPr>
          <w:rtl/>
          <w:cs/>
          <w:lang w:val="ar_AE" w:bidi="ar_AE"/>
        </w:rPr>
        <w:t xml:space="preserve">ثم اسألوا الأشخاص الواقفين بجانب الصليب: "كيف تشعرون؟" قد تسمعون إجابات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ويركض شخص–لا نعرف من يكون–ويملأ إسفنجة خلًا. ثم يضع الإسفنجة على قصبة ويرفعها إلى يسوع. ويقول رجل آخر: "اترُكْ. لنَرَى هل يأتي إيليّا يُخَلِّصُهُ!" ثم يصرخ يسوع بصوتٍ عظيم ويسلّم الروح، ويموت يسوع.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الرجل: "كيف تشعر؟" قد تسمعون عبارات مثل: "خائب الأمل".</w:t>
      </w:r>
    </w:p>
    <w:p>
      <w:pPr>
        <w:pStyle w:val="ListBullet"/>
        <w:bidi/>
        <w:spacing w:line="240" w:lineRule="auto"/>
        <w:ind w:left="720"/>
      </w:pPr>
      <w:r>
        <w:rPr>
          <w:rtl/>
          <w:cs/>
          <w:lang w:val="ar_AE" w:bidi="ar_AE"/>
        </w:rPr>
      </w:r>
      <w:r>
        <w:rPr>
          <w:rtl/>
          <w:cs/>
          <w:lang w:val="ar_AE" w:bidi="ar_AE"/>
        </w:rPr>
        <w:t xml:space="preserve">ثم اسألوا الأشخاص الواقفين بجانب الصليب: "كيف تشعرون؟" قد تسمعون إجابات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وفي اللحظة التي يموت فيها يسوع، ينشقّ حجاب الهيكل إلى نصفين، من الأعلى إلى الأسفل. الهيكل يقع على الجانب الآخر من أورشليم من المكان حيث يموت يسوع. ثم يُحدث الله زلزالًا، فتتشقّق الصخور وتُفتَح القبور، ثم يُقيم الله قدّيسيه من الأموات، وفي اليوم الثالث يدخلون أورشليم ويظهرون لكثيرين.</w:t>
      </w:r>
    </w:p>
    <w:p>
      <w:pPr>
        <w:bidi/>
      </w:pPr>
      <w:r>
        <w:rPr>
          <w:rtl/>
          <w:cs/>
          <w:lang w:val="ar_AE" w:bidi="ar_AE"/>
        </w:rPr>
      </w:r>
      <w:r>
        <w:rPr>
          <w:rtl/>
          <w:cs/>
          <w:lang w:val="ar_AE" w:bidi="ar_AE"/>
        </w:rPr>
        <w:t>ويقف قائد المئة الروماني وبعض الضبّاط قرب الصليب، لأنهم مسؤولون عن تنفيذ صلب يسوع. ويشعر قائد المئة بخوفٍ ورهبة، ويقول: "حَقًّا كانَ هذا ابنَ اللهِ!"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واسألوا الشخص الذي يؤدي دور قائد المئة: "كيف تشعر؟" قد تسمعون إجابات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وكانت هناك نساءٌ كثيرات قد تبعن يسوع يخدمنه، وكنّ يشاهدن من بعيد. ويخبرنا متى بهوية ثلاثة من هؤلاء النساء: مريم المجدلية، ومريم أم يعقوب ويوسي، وأم ابني زبدي.</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الممثلات اللواتي يؤدّين دور النساء: "كيف تشعرن؟" استمعوا إلى 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عند الظهيرة، </w:t>
      </w:r>
      <w:r>
        <w:rPr>
          <w:b/>
          <w:rtl/>
          <w:cs/>
          <w:lang w:val="ar_AE" w:bidi="ar_AE"/>
        </w:rPr>
        <w:t>كانت ظلمةٌ</w:t>
      </w:r>
      <w:r>
        <w:rPr>
          <w:rtl/>
          <w:cs/>
          <w:lang w:val="ar_AE" w:bidi="ar_AE"/>
        </w:rPr>
        <w:t xml:space="preserve"> على الأرض كلها حتى الساعة الثالثة. وعبارة "كانت ظلمة" معناها أنَّ الشمس لم تَعُد تعطي ضوءها. حدث هذا عند الظهيرة، أي الساعة السادسة وفقًا للتوقيت اليهودي، وصرخ يسوع عند الساعة الثالثة بعد الظهر، أي الساعة التاسعة، وكانت الساعة السادسة تُعدّ نصف المدة بين شروق الشمس وغروبها. قد لا تحتوي بعض اللغات على الكلمات اللازمة للإشارة إلى ساعة محدَّدة من الوقت. إذا كان هذا هو الحال، يمكنكم استخدام عبارات مثل "منتصف النهار"، أو "منتصف اليوم"، أو أي تعبير آخر تستخدِمونه في ثقافتكم.</w:t>
      </w:r>
    </w:p>
    <w:p>
      <w:pPr>
        <w:bidi/>
      </w:pPr>
      <w:r>
        <w:rPr>
          <w:rtl/>
          <w:cs/>
          <w:lang w:val="ar_AE" w:bidi="ar_AE"/>
        </w:rPr>
      </w:r>
      <w:r>
        <w:rPr>
          <w:rtl/>
          <w:cs/>
          <w:lang w:val="ar_AE" w:bidi="ar_AE"/>
        </w:rPr>
        <w:t>صرخ يسوع: "</w:t>
      </w:r>
      <w:r>
        <w:rPr>
          <w:b/>
          <w:rtl/>
          <w:cs/>
          <w:lang w:val="ar_AE" w:bidi="ar_AE"/>
        </w:rPr>
        <w:t>إِيلِي، إِيلِي، لِمَا شَبَقْتَنِي</w:t>
      </w:r>
      <w:r>
        <w:rPr>
          <w:rtl/>
          <w:cs/>
          <w:lang w:val="ar_AE" w:bidi="ar_AE"/>
        </w:rPr>
        <w:t xml:space="preserve">؟" وهو تعبير عِبري وآرامي تَفْسِيرُهُ: "إِلَهِي، إِلَهِي، لِمَاذَا تَرَكْتَنِي؟" أو "لماذا تخلَّيتَ عني؟" على الأرجح، يذكر يسوع هنا اسم الله، </w:t>
      </w:r>
      <w:r>
        <w:rPr>
          <w:b/>
          <w:rtl/>
          <w:cs/>
          <w:lang w:val="ar_AE" w:bidi="ar_AE"/>
        </w:rPr>
        <w:t>إلوي</w:t>
      </w:r>
      <w:r>
        <w:rPr>
          <w:rtl/>
          <w:cs/>
          <w:lang w:val="ar_AE" w:bidi="ar_AE"/>
        </w:rPr>
        <w:t>، بالعبرية، ثم يستكمل بقية السؤال باللغة الآرامية. كانت العِبرية هي لُغة الأسفار المقدسة اليهودية، لكن الآرامية كانت لُغة الحديث عند اليهود خلال العصور الرومانية. يقدِّم لنا متّى هذه الجملة باللغة العبرية والآرامية، ثم ترجمتها إلى لُغتنا. ربما تحتاجون هنا إلى فِعل ذلك أيضًا. في هذه الحالة، حاولوا أن تَذكُروا الجملة العِبرية بطريقة تُماثل اللُغة العبرية والآرامية الأصلية، ثم ترجِموها إلى لُغتكم كما يفعل متّى مع مستمعيه.</w:t>
      </w:r>
    </w:p>
    <w:p>
      <w:pPr>
        <w:bidi/>
      </w:pPr>
      <w:r>
        <w:rPr>
          <w:rtl/>
          <w:cs/>
          <w:lang w:val="ar_AE" w:bidi="ar_AE"/>
        </w:rPr>
      </w:r>
      <w:r>
        <w:rPr>
          <w:rtl/>
          <w:cs/>
          <w:lang w:val="ar_AE" w:bidi="ar_AE"/>
        </w:rPr>
        <w:t xml:space="preserve">عندئذ، ظنَّ قوم من الحاضرين أن يسوع كان ينادي </w:t>
      </w:r>
      <w:r>
        <w:rPr>
          <w:b/>
          <w:rtl/>
          <w:cs/>
          <w:lang w:val="ar_AE" w:bidi="ar_AE"/>
        </w:rPr>
        <w:t>إيليا</w:t>
      </w:r>
      <w:r>
        <w:rPr>
          <w:rtl/>
          <w:cs/>
          <w:lang w:val="ar_AE" w:bidi="ar_AE"/>
        </w:rPr>
        <w:t xml:space="preserve"> النبي. ترجِم اسم إيليا بالطريقة عينها كما فعلت في مقاطع سابقة. اطَّلع على "قاموس الكلمات الرئيسية" للحصول على تعريف </w:t>
      </w:r>
      <w:r>
        <w:rPr>
          <w:rtl/>
          <w:cs/>
          <w:lang w:val="ar_AE" w:bidi="ar_AE"/>
        </w:rPr>
        <w:t>إيليا</w:t>
      </w:r>
      <w:r>
        <w:rPr>
          <w:rtl/>
          <w:cs/>
          <w:lang w:val="ar_AE" w:bidi="ar_AE"/>
        </w:rPr>
        <w:t>.</w:t>
      </w:r>
    </w:p>
    <w:p>
      <w:pPr>
        <w:bidi/>
      </w:pPr>
      <w:r>
        <w:rPr>
          <w:rtl/>
          <w:cs/>
          <w:lang w:val="ar_AE" w:bidi="ar_AE"/>
        </w:rPr>
      </w:r>
      <w:r>
        <w:rPr>
          <w:rtl/>
          <w:cs/>
          <w:lang w:val="ar_AE" w:bidi="ar_AE"/>
        </w:rPr>
        <w:t xml:space="preserve">بعد ذلك، قدَّم واحدٌ إلى يسوع </w:t>
      </w:r>
      <w:r>
        <w:rPr>
          <w:b/>
          <w:rtl/>
          <w:cs/>
          <w:lang w:val="ar_AE" w:bidi="ar_AE"/>
        </w:rPr>
        <w:t>نبيذًا مخمَّرًا</w:t>
      </w:r>
      <w:r>
        <w:rPr>
          <w:rtl/>
          <w:cs/>
          <w:lang w:val="ar_AE" w:bidi="ar_AE"/>
        </w:rPr>
        <w:t xml:space="preserve">، أو </w:t>
      </w:r>
      <w:r>
        <w:rPr>
          <w:b/>
          <w:rtl/>
          <w:cs/>
          <w:lang w:val="ar_AE" w:bidi="ar_AE"/>
        </w:rPr>
        <w:t>خلَّ النبيذ</w:t>
      </w:r>
      <w:r>
        <w:rPr>
          <w:rtl/>
          <w:cs/>
          <w:lang w:val="ar_AE" w:bidi="ar_AE"/>
        </w:rPr>
        <w:t xml:space="preserve">، ليشرب في محاولةٍ منه أن يروي عطشه. </w:t>
      </w:r>
      <w:r>
        <w:rPr>
          <w:b/>
          <w:rtl/>
          <w:cs/>
          <w:lang w:val="ar_AE" w:bidi="ar_AE"/>
        </w:rPr>
        <w:t>خل النبيذ</w:t>
      </w:r>
      <w:r>
        <w:rPr>
          <w:rtl/>
          <w:cs/>
          <w:lang w:val="ar_AE" w:bidi="ar_AE"/>
        </w:rPr>
        <w:t xml:space="preserve"> مشروب مُخمَّر رخيص يساعد عند العطش. وبما أن الخمر كانت موضوعة على إسفنجة، يمكن القول إذن إنهم قدَّموها إلى يسوع ليمتصها بفمه. </w:t>
      </w:r>
    </w:p>
    <w:p>
      <w:pPr>
        <w:bidi/>
      </w:pPr>
      <w:r>
        <w:rPr>
          <w:rtl/>
          <w:cs/>
          <w:lang w:val="ar_AE" w:bidi="ar_AE"/>
        </w:rPr>
      </w:r>
      <w:r>
        <w:rPr>
          <w:rtl/>
          <w:cs/>
          <w:lang w:val="ar_AE" w:bidi="ar_AE"/>
        </w:rPr>
        <w:t xml:space="preserve">يلفظ يسوع </w:t>
      </w:r>
      <w:r>
        <w:rPr>
          <w:b/>
          <w:rtl/>
          <w:cs/>
          <w:lang w:val="ar_AE" w:bidi="ar_AE"/>
        </w:rPr>
        <w:t>أنفاسه الأخيرة</w:t>
      </w:r>
      <w:r>
        <w:rPr>
          <w:rtl/>
          <w:cs/>
          <w:lang w:val="ar_AE" w:bidi="ar_AE"/>
        </w:rPr>
        <w:t>، أو يُسلِم الروح، والمعنى أنه مات.</w:t>
      </w:r>
    </w:p>
    <w:p>
      <w:pPr>
        <w:bidi/>
      </w:pPr>
      <w:r>
        <w:rPr>
          <w:rtl/>
          <w:cs/>
          <w:lang w:val="ar_AE" w:bidi="ar_AE"/>
        </w:rPr>
      </w:r>
      <w:r>
        <w:rPr>
          <w:rtl/>
          <w:cs/>
          <w:lang w:val="ar_AE" w:bidi="ar_AE"/>
        </w:rPr>
        <w:t xml:space="preserve">توقَّفوا هنا وناقِشوا معًا وسْط المجموعة السؤال التالي: هل تتوقَّعوا أنْ يفهم مُستمعيكم أنَّ يسوع مات في هذه اللحظة، أم إنكم بحاجة إلى توضيح ذلك؟ وهل يجب أن تقولوا: "لقد مات يسوع"؟ </w:t>
      </w:r>
    </w:p>
    <w:p>
      <w:pPr>
        <w:bidi/>
      </w:pPr>
      <w:r>
        <w:rPr>
          <w:rtl/>
          <w:cs/>
          <w:lang w:val="ar_AE" w:bidi="ar_AE"/>
        </w:rPr>
      </w:r>
      <w:r>
        <w:rPr>
          <w:rtl/>
          <w:cs/>
          <w:lang w:val="ar_AE" w:bidi="ar_AE"/>
        </w:rPr>
        <w:t xml:space="preserve">عندما مات يسوع، انشق </w:t>
      </w:r>
      <w:r>
        <w:rPr>
          <w:b/>
          <w:rtl/>
          <w:cs/>
          <w:lang w:val="ar_AE" w:bidi="ar_AE"/>
        </w:rPr>
        <w:t>حجاب</w:t>
      </w:r>
      <w:r>
        <w:rPr>
          <w:rtl/>
          <w:cs/>
          <w:lang w:val="ar_AE" w:bidi="ar_AE"/>
        </w:rPr>
        <w:t xml:space="preserve"> </w:t>
      </w:r>
      <w:r>
        <w:rPr>
          <w:b/>
          <w:rtl/>
          <w:cs/>
          <w:lang w:val="ar_AE" w:bidi="ar_AE"/>
        </w:rPr>
        <w:t>الهيكل</w:t>
      </w:r>
      <w:r>
        <w:rPr>
          <w:rtl/>
          <w:cs/>
          <w:lang w:val="ar_AE" w:bidi="ar_AE"/>
        </w:rPr>
        <w:t xml:space="preserve"> من فوق إلى أسفل. كان في الهيكل حجابان، ولسنا على يقين أيُّ الحجابَين انشق. مع ذلك، كان الحجاب الرئيسي في داخل الهيكل بطول 20 مترًا، وعرضه 10 أمتار. وكان الحجاب مُصنوعًا من القماش، ويُعلقونه ليُغطي المدخل. يمكنكم أن تقولوا أنَّ "الحجاب انقسم إلى جزأين". كان الهيكل مكان العبادة والذبيحة اليهودية في أورشليم. استخدم الكلمة ذاتها للفظ الهيكل، التي استخدمتها في مقاطع سابقة. اطَّلع على "قاموس الكلمات الرئيسية" لتعريف </w:t>
      </w:r>
      <w:r>
        <w:rPr>
          <w:rtl/>
          <w:cs/>
          <w:lang w:val="ar_AE" w:bidi="ar_AE"/>
        </w:rPr>
        <w:t>الهيكل</w:t>
      </w:r>
      <w:r>
        <w:rPr>
          <w:rtl/>
          <w:cs/>
          <w:lang w:val="ar_AE" w:bidi="ar_AE"/>
        </w:rPr>
        <w:t>.</w:t>
      </w:r>
    </w:p>
    <w:p>
      <w:pPr>
        <w:bidi/>
      </w:pPr>
      <w:r>
        <w:rPr>
          <w:rtl/>
          <w:cs/>
          <w:lang w:val="ar_AE" w:bidi="ar_AE"/>
        </w:rPr>
      </w:r>
      <w:r>
        <w:rPr>
          <w:rtl/>
          <w:cs/>
          <w:lang w:val="ar_AE" w:bidi="ar_AE"/>
        </w:rPr>
        <w:t xml:space="preserve">عندما مات يسوع، قال </w:t>
      </w:r>
      <w:r>
        <w:rPr>
          <w:b/>
          <w:rtl/>
          <w:cs/>
          <w:lang w:val="ar_AE" w:bidi="ar_AE"/>
        </w:rPr>
        <w:t>قائد المئة</w:t>
      </w:r>
      <w:r>
        <w:rPr>
          <w:rtl/>
          <w:cs/>
          <w:lang w:val="ar_AE" w:bidi="ar_AE"/>
        </w:rPr>
        <w:t xml:space="preserve"> والجنود المسؤولين عن إعدامه: "حَقًا كَانَ هَذَا ٱلْإِنْسَانُ</w:t>
      </w:r>
      <w:r>
        <w:rPr>
          <w:b/>
          <w:rtl/>
          <w:cs/>
          <w:lang w:val="ar_AE" w:bidi="ar_AE"/>
        </w:rPr>
        <w:t>ٱبْنَ ٱللهِ</w:t>
      </w:r>
      <w:r>
        <w:rPr>
          <w:rtl/>
          <w:cs/>
          <w:lang w:val="ar_AE" w:bidi="ar_AE"/>
        </w:rPr>
        <w:t>!"</w:t>
      </w:r>
    </w:p>
    <w:p>
      <w:pPr>
        <w:bidi/>
      </w:pPr>
      <w:r>
        <w:rPr>
          <w:rtl/>
          <w:cs/>
          <w:lang w:val="ar_AE" w:bidi="ar_AE"/>
        </w:rPr>
      </w:r>
      <w:r>
        <w:rPr>
          <w:b/>
          <w:rtl/>
          <w:cs/>
          <w:lang w:val="ar_AE" w:bidi="ar_AE"/>
        </w:rPr>
        <w:t>وقائد المئة</w:t>
      </w:r>
      <w:r>
        <w:rPr>
          <w:rtl/>
          <w:cs/>
          <w:lang w:val="ar_AE" w:bidi="ar_AE"/>
        </w:rPr>
        <w:t xml:space="preserve"> هو ضابط روماني في الجيش كان مسؤولًا عن مئة جندي. راجع "قاموس الكلمات الرئيسية" لتعريف مُصطلح </w:t>
      </w:r>
      <w:r>
        <w:rPr>
          <w:rtl/>
          <w:cs/>
          <w:lang w:val="ar_AE" w:bidi="ar_AE"/>
        </w:rPr>
        <w:t>قائد مئة</w:t>
      </w:r>
      <w:r>
        <w:rPr>
          <w:rtl/>
          <w:cs/>
          <w:lang w:val="ar_AE" w:bidi="ar_AE"/>
        </w:rPr>
        <w:t>.</w:t>
      </w:r>
    </w:p>
    <w:p>
      <w:pPr>
        <w:bidi/>
      </w:pPr>
      <w:r>
        <w:rPr>
          <w:rtl/>
          <w:cs/>
          <w:lang w:val="ar_AE" w:bidi="ar_AE"/>
        </w:rPr>
      </w:r>
      <w:r>
        <w:rPr>
          <w:rtl/>
          <w:cs/>
          <w:lang w:val="ar_AE" w:bidi="ar_AE"/>
        </w:rPr>
        <w:t xml:space="preserve">ترجِم </w:t>
      </w:r>
      <w:r>
        <w:rPr>
          <w:b/>
          <w:rtl/>
          <w:cs/>
          <w:lang w:val="ar_AE" w:bidi="ar_AE"/>
        </w:rPr>
        <w:t>ابن الله</w:t>
      </w:r>
      <w:r>
        <w:rPr>
          <w:rtl/>
          <w:cs/>
          <w:lang w:val="ar_AE" w:bidi="ar_AE"/>
        </w:rPr>
        <w:t xml:space="preserve"> بالطريقة عينها كما فعلت في مقاطع سابقة. يُرجَى الاطلاع على "قاموس الكلمات الرئيسية" للحصول على تعريف لمصطلح </w:t>
      </w:r>
      <w:r>
        <w:rPr>
          <w:rtl/>
          <w:cs/>
          <w:lang w:val="ar_AE" w:bidi="ar_AE"/>
        </w:rPr>
        <w:t>ابن الله</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27:57–66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27: 57–66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 xml:space="preserve">يبدأ هذا المقطع في المساء، بعد موت يسوع. وبحسب الثقافة اليهودية، كان اليوم يبدأ من المساء، عندما تغرب الشمس، ويستمر حتى غروب شمس اليوم التالي. وهكذا، فبالنسبة لليهود، كان يوم موت يسوع قد انتهى. ثم جاء إلى تلك المنطقة رجُلٌ غني اسمه يوسف، وهو أيضًا كان تلميذًا ليسوع. </w:t>
      </w:r>
    </w:p>
    <w:p>
      <w:pPr>
        <w:bidi/>
      </w:pPr>
      <w:r>
        <w:rPr>
          <w:rtl/>
          <w:cs/>
          <w:lang w:val="ar_AE" w:bidi="ar_AE"/>
        </w:rPr>
      </w:r>
      <w:r>
        <w:rPr>
          <w:rtl/>
          <w:cs/>
          <w:lang w:val="ar_AE" w:bidi="ar_AE"/>
        </w:rPr>
        <w:t>يحتوي هذا المقطع على بعض التفاصيل عن هذا الرجل الذي يُدعَى يوسف: فقد كان من مدينة الرامة، التي كانت تقع على بُعد 32 كم (أو 20 ميلًا) شمال غرب أورشليم، وكان رجلًا غنيًا وتلميذًا ليسوع. كما نعلم من الأناجيل الأخرى أنه كان عضوًا بارزًا أو موقَّرًا في المجلس الديني اليهودي، الذي يُدعى السنهدرين.</w:t>
      </w:r>
    </w:p>
    <w:p>
      <w:pPr>
        <w:bidi/>
      </w:pPr>
      <w:r>
        <w:rPr>
          <w:rtl/>
          <w:cs/>
          <w:lang w:val="ar_AE" w:bidi="ar_AE"/>
        </w:rPr>
      </w:r>
      <w:r>
        <w:rPr>
          <w:rtl/>
          <w:cs/>
          <w:lang w:val="ar_AE" w:bidi="ar_AE"/>
        </w:rPr>
        <w:t>اعتاد الرومان أن يلقوا بجثامين المجرمين الذين يصلبونهم في قبر جماعي، لكن يوسف أراد أن يكرم يسوع عن طريق دفن جثمانه بطريقة لائقة، وقد تحلَّى بالشجاعة، وطلب جسد يسوع من بيلاطس، وهو ما معناه أنه طلب من بيلاطس إذنًا ليدفن يسوع. تذكَّروا جيدًا أن بيلاطس هذا هو الوالي الروماني الذي أصدر الأمر بصلب يسوع، وقد سمح ليوسف بأخذ الجسد.</w:t>
      </w:r>
    </w:p>
    <w:p>
      <w:pPr>
        <w:bidi/>
      </w:pPr>
      <w:r>
        <w:rPr>
          <w:rtl/>
          <w:cs/>
          <w:lang w:val="ar_AE" w:bidi="ar_AE"/>
        </w:rPr>
      </w:r>
      <w:r>
        <w:rPr>
          <w:rtl/>
          <w:cs/>
          <w:lang w:val="ar_AE" w:bidi="ar_AE"/>
        </w:rPr>
        <w:t>توقَّفوا هنا وناقشوا معًا مدى أهمية الدفن في ثقافتكم. فما ممارسات الدفن الشائعة في مجتمعكم؟ وإلى أي مدى تختلف مراسم الدفن من شخص موقَّر إلى شخص محتقَرٍ؟ وهل تختلف المراسم بين الرجال والنساء، أو بين الكبار في السن والشباب؟</w:t>
      </w:r>
    </w:p>
    <w:p>
      <w:pPr>
        <w:bidi/>
      </w:pPr>
      <w:r>
        <w:rPr>
          <w:rtl/>
          <w:cs/>
          <w:lang w:val="ar_AE" w:bidi="ar_AE"/>
        </w:rPr>
      </w:r>
      <w:r>
        <w:rPr>
          <w:rtl/>
          <w:cs/>
          <w:lang w:val="ar_AE" w:bidi="ar_AE"/>
        </w:rPr>
        <w:t>ثم يخبرنا هذا المقطع بأن يوسف أعدَّ جسد يسوع للدفن، وكان الوقت المتاح لإتمام هذه المهمة قصيرًا، ولم تكن المهمة سهلة. ومع أن متى لم يخبرنا بأن يوسف تلقَِّى مساعدة، يعتقد كثيرون أنه تلقَّاها بالفعل، على الأرجح من عبيده. فلفَّ يوسف جثمان يسوع بكتان طويل ونقي. الكتان هو نوع من القماش عالي الجودة مصنوع من نبات الكتان، ويشبه القطن. وبحسب العرف اليهودي، كان الناس يلفُّون الجثامين بهذا النوع من القماش قبل دفنها. لم يذكر متى أن يوسف غَسل الجثمان قبل لفِّه، لكن يعتقد العلماء الباحثون أنه قد غسله بالفعل. كان غسل الجثمان جزءًا مهمًا من العرف اليهودي المتعلق بالدفن حتى إن الشريعة اليهودية كانت تسمح للناس بغسل الميت في يوم السبت. وبعد لف جسد يسوع بالكتان، وضع يوسف الجسد في قبر جديد كان له، وهو كهف كَانَ قَدْ نَحَتَهُ فِي ٱلصَّخْرَةِ، ثم دحرج حجرًا كبيرًا على باب القبر.</w:t>
      </w:r>
    </w:p>
    <w:p>
      <w:pPr>
        <w:bidi/>
      </w:pPr>
      <w:r>
        <w:rPr>
          <w:rtl/>
          <w:cs/>
          <w:lang w:val="ar_AE" w:bidi="ar_AE"/>
        </w:rPr>
      </w:r>
      <w:r>
        <w:rPr>
          <w:rtl/>
          <w:cs/>
          <w:lang w:val="ar_AE" w:bidi="ar_AE"/>
        </w:rPr>
        <w:t>توقَّفوا هنا واعرضوا صورة للكتان، وصورة أخرى لقبر محفور في صخرة يوجد عند مدخله حجر كبير، ثم ناقشوا معًا الأعراف المتعلقة بالدفن في ثقافتكم. فكيف يجهز الناس جثمانًا للدفن؟ وأين تضعون الجثمان بعد تجهيزه للدفن؟</w:t>
      </w:r>
    </w:p>
    <w:p>
      <w:pPr>
        <w:bidi/>
      </w:pPr>
      <w:r>
        <w:rPr>
          <w:rtl/>
          <w:cs/>
          <w:lang w:val="ar_AE" w:bidi="ar_AE"/>
        </w:rPr>
      </w:r>
      <w:r>
        <w:rPr>
          <w:rtl/>
          <w:cs/>
          <w:lang w:val="ar_AE" w:bidi="ar_AE"/>
        </w:rPr>
        <w:t>كانت مريم المجدلية ومريم الأخرى، التي نفترض أنها أم يعقوب ويوسي، هناك جالستين تجاه القبر، ورأتا أين وضع يوسف الرامي جسد يسوع. بحسب الثقافة اليهودية، لم تكن النساء شهود عيان معترَف بهم، ومع ذلك، كانت النساء هن الوحيدات من بين تلاميذ يسوع اللواتي رأين ما حدث لجسد يسوع. وقد برهن متى على أن هذه القصة حقيقية عن طريق تقديم تفاصيل صحيحة بشأن ما حدث.</w:t>
      </w:r>
    </w:p>
    <w:p>
      <w:pPr>
        <w:bidi/>
      </w:pPr>
      <w:r>
        <w:rPr>
          <w:rtl/>
          <w:cs/>
          <w:lang w:val="ar_AE" w:bidi="ar_AE"/>
        </w:rPr>
      </w:r>
      <w:r>
        <w:rPr>
          <w:rtl/>
          <w:cs/>
          <w:lang w:val="ar_AE" w:bidi="ar_AE"/>
        </w:rPr>
        <w:t>توقَّفوا هنا وناقشوا مع فريق الترجمة الدور الذي تؤدِّيه النساء في الشهادة عن الأحداث. فمن له الحق أن يشهد حدثًا ما ويروي ما وقع؟</w:t>
      </w:r>
    </w:p>
    <w:p>
      <w:pPr>
        <w:bidi/>
      </w:pPr>
      <w:r>
        <w:rPr>
          <w:rtl/>
          <w:cs/>
          <w:lang w:val="ar_AE" w:bidi="ar_AE"/>
        </w:rPr>
      </w:r>
      <w:r>
        <w:rPr>
          <w:rtl/>
          <w:cs/>
          <w:lang w:val="ar_AE" w:bidi="ar_AE"/>
        </w:rPr>
        <w:t>مات يسوع في يوم الاستعداد ليوم السبت، وهو يوم الراحة اليهودي. وفي اليوم التالي لموت يسوع، الذي كان يوم سبت، اجتمع الرؤساء الدينيون، أو رؤساء الكهنة والفريسيون، إلى بيلاطس وطلبوا منه أن يشدد الحراسة الأمنية على قبر يسوع. كان من شأن هذا أن يكون غريبًا للغاية، لكن ليس مستحيلًا. وفي المعتاد، كان هؤلاء لينجسوا أنفسهم بمثولهم أمام الوالي الروماني في يوم السبت. ثم أخبروا بيلاطس بأن هذا المضل، أو الكاذب، يسوع قال إنه سيقوم بعد ثلاثة أيام، ولم يريدوا أن يأتي التلاميذ ويسرقوا الجسد ثم يقولوا للشعب إن يسوع قام من بين الأموات، وقالوا إن هذه الضلالة أو الكذبة ستكون أشرَّ من الأولى، التي تتعلق بتصريح يسوع أنه هو المسيَّا.</w:t>
      </w:r>
    </w:p>
    <w:p>
      <w:pPr>
        <w:bidi/>
      </w:pPr>
      <w:r>
        <w:rPr>
          <w:rtl/>
          <w:cs/>
          <w:lang w:val="ar_AE" w:bidi="ar_AE"/>
        </w:rPr>
      </w:r>
      <w:r>
        <w:rPr>
          <w:rtl/>
          <w:cs/>
          <w:lang w:val="ar_AE" w:bidi="ar_AE"/>
        </w:rPr>
        <w:t>فأعطى بيلاطس الرؤساء الدينيين الإذن بالحصول على حراس، فذهبوا ووضعوا حراسة على القبر لتأمينه، وختموا جميعهم معًا الحجر. وكان هذا أيضًا غريبًا، لأن هذا كان يُعتَبَر عملًا في يوم السبت. يعتقد العديد من العلماء والباحثين أن هذا الختم كان عبارة عن علامة ما وُضِعت على الحجر، كان الغرض منها هو إظهار إن كان الحجر قد تحرَّك من مكانه. فربما كان هذا الختم عبارة عن بعض الطين الذي يملأ الفجوة بين الحجر ومدخل القبر، وربما كان علامة محددة تشير إما إلى الرومان وإما إلى الرؤساء الدينيين. ثم أوقفوا الحراس حول القبر ليحرصوا على ألا يأتي أحد ويفتح القبر أو يمس الجسد.</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3 مشاهد.</w:t>
      </w:r>
    </w:p>
    <w:p>
      <w:pPr>
        <w:bidi/>
      </w:pPr>
      <w:r>
        <w:rPr>
          <w:rtl/>
          <w:cs/>
          <w:lang w:val="ar_AE" w:bidi="ar_AE"/>
        </w:rPr>
      </w:r>
      <w:r>
        <w:rPr>
          <w:b/>
          <w:rtl/>
          <w:cs/>
          <w:lang w:val="ar_AE" w:bidi="ar_AE"/>
        </w:rPr>
        <w:t>المشهد الأول:</w:t>
      </w:r>
      <w:r>
        <w:rPr>
          <w:rtl/>
          <w:cs/>
          <w:lang w:val="ar_AE" w:bidi="ar_AE"/>
        </w:rPr>
        <w:t xml:space="preserve"> كان الوقت في بداية المساء بعد ساعات قليلة من موت يسوع. تذكروا أن الأيام اليهودية كانت تبدأ عندما تغيب الشمس. يذهب يوسف الرامي إلى بيلاطس ليطلب إذنًا ليدفن جسد يسوع. ثم يعطي بيلاطس يوسف الإذن أن يدفن جسد يسوع. </w:t>
      </w:r>
    </w:p>
    <w:p>
      <w:pPr>
        <w:bidi/>
      </w:pPr>
      <w:r>
        <w:rPr>
          <w:rtl/>
          <w:cs/>
          <w:lang w:val="ar_AE" w:bidi="ar_AE"/>
        </w:rPr>
      </w:r>
      <w:r>
        <w:rPr>
          <w:b/>
          <w:rtl/>
          <w:cs/>
          <w:lang w:val="ar_AE" w:bidi="ar_AE"/>
        </w:rPr>
        <w:t>المشهد الثاني:</w:t>
      </w:r>
      <w:r>
        <w:rPr>
          <w:rtl/>
          <w:cs/>
          <w:lang w:val="ar_AE" w:bidi="ar_AE"/>
        </w:rPr>
        <w:t xml:space="preserve"> يقوم يوسف بإعداد جسد يسوع للدفن. ثم يلف (يكفِّن) جسد يسوع بقطعة طويلة من الكتان. كان يوسف قد نحت قبره في الصخر، فوضع جسد يسوع فيه. ثم دحرج يوسف حجرًا كبيرًا على باب القبر. كانت مريم المجدلية ومريم أم يعقوب ويوسي، تنظران المكان الذي وُضع فيه جسد يسوع.</w:t>
      </w:r>
    </w:p>
    <w:p>
      <w:pPr>
        <w:bidi/>
      </w:pPr>
      <w:r>
        <w:rPr>
          <w:rtl/>
          <w:cs/>
          <w:lang w:val="ar_AE" w:bidi="ar_AE"/>
        </w:rPr>
      </w:r>
      <w:r>
        <w:rPr>
          <w:b/>
          <w:rtl/>
          <w:cs/>
          <w:lang w:val="ar_AE" w:bidi="ar_AE"/>
        </w:rPr>
        <w:t>المشهد الثالث:</w:t>
      </w:r>
      <w:r>
        <w:rPr>
          <w:rtl/>
          <w:cs/>
          <w:lang w:val="ar_AE" w:bidi="ar_AE"/>
        </w:rPr>
        <w:t xml:space="preserve"> يطلب القادة الدينيون من بيلاطس أن يضبط (يحرس) القبر. فيعطيهم بيلاطس حراسًا ليتمركزوا بالقرب من القبر كي يضبطوه ويختموه. </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يوسف الرامي</w:t>
      </w:r>
    </w:p>
    <w:p>
      <w:pPr>
        <w:pStyle w:val="ListBullet"/>
        <w:bidi/>
        <w:spacing w:line="240" w:lineRule="auto"/>
        <w:ind w:left="720"/>
      </w:pPr>
      <w:r>
        <w:rPr>
          <w:rtl/>
          <w:cs/>
          <w:lang w:val="ar_AE" w:bidi="ar_AE"/>
        </w:rPr>
      </w:r>
      <w:r>
        <w:rPr>
          <w:rtl/>
          <w:cs/>
          <w:lang w:val="ar_AE" w:bidi="ar_AE"/>
        </w:rPr>
        <w:t>مريم المجدلية</w:t>
      </w:r>
    </w:p>
    <w:p>
      <w:pPr>
        <w:pStyle w:val="ListBullet"/>
        <w:bidi/>
        <w:spacing w:line="240" w:lineRule="auto"/>
        <w:ind w:left="720"/>
      </w:pPr>
      <w:r>
        <w:rPr>
          <w:rtl/>
          <w:cs/>
          <w:lang w:val="ar_AE" w:bidi="ar_AE"/>
        </w:rPr>
      </w:r>
      <w:r>
        <w:rPr>
          <w:rtl/>
          <w:cs/>
          <w:lang w:val="ar_AE" w:bidi="ar_AE"/>
        </w:rPr>
        <w:t>مريم أم يعقوب ويوسي</w:t>
      </w:r>
    </w:p>
    <w:p>
      <w:pPr>
        <w:pStyle w:val="ListBullet"/>
        <w:bidi/>
        <w:spacing w:line="240" w:lineRule="auto"/>
        <w:ind w:left="720"/>
      </w:pPr>
      <w:r>
        <w:rPr>
          <w:rtl/>
          <w:cs/>
          <w:lang w:val="ar_AE" w:bidi="ar_AE"/>
        </w:rPr>
      </w:r>
      <w:r>
        <w:rPr>
          <w:rtl/>
          <w:cs/>
          <w:lang w:val="ar_AE" w:bidi="ar_AE"/>
        </w:rPr>
        <w:t>بيلاطس</w:t>
      </w:r>
    </w:p>
    <w:p>
      <w:pPr>
        <w:pStyle w:val="ListBullet"/>
        <w:bidi/>
        <w:spacing w:line="240" w:lineRule="auto"/>
        <w:ind w:left="720"/>
      </w:pPr>
      <w:r>
        <w:rPr>
          <w:rtl/>
          <w:cs/>
          <w:lang w:val="ar_AE" w:bidi="ar_AE"/>
        </w:rPr>
      </w:r>
      <w:r>
        <w:rPr>
          <w:rtl/>
          <w:cs/>
          <w:lang w:val="ar_AE" w:bidi="ar_AE"/>
        </w:rPr>
        <w:t>رؤساء الكهنة</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الحراس</w:t>
      </w:r>
    </w:p>
    <w:p>
      <w:pPr>
        <w:bidi/>
      </w:pPr>
      <w:r>
        <w:rPr>
          <w:rtl/>
          <w:cs/>
          <w:lang w:val="ar_AE" w:bidi="ar_AE"/>
        </w:rPr>
      </w:r>
      <w:r>
        <w:rPr>
          <w:rtl/>
          <w:cs/>
          <w:lang w:val="ar_AE" w:bidi="ar_AE"/>
        </w:rPr>
        <w:t xml:space="preserve"> 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فيها. </w:t>
      </w:r>
    </w:p>
    <w:p>
      <w:pPr>
        <w:bidi/>
      </w:pPr>
      <w:r>
        <w:rPr>
          <w:rtl/>
          <w:cs/>
          <w:lang w:val="ar_AE" w:bidi="ar_AE"/>
        </w:rPr>
      </w:r>
      <w:r>
        <w:rPr>
          <w:rtl/>
          <w:cs/>
          <w:lang w:val="ar_AE" w:bidi="ar_AE"/>
        </w:rPr>
        <w:t>عند المساء، بالقرب من بداية السبت، أو عند غروب الشمس، طلب يوسف الرامي من بيلاطس الإذن بدفن جسد يسوع. ومن المهم أن نتذكر أن يوسف كان من تلاميذ يسوع، وإن لم يكن واحدًا من الاثني عشر المقربين، وربما أراد يوسف أن يأخذ جسد يسوع ليحفظه من أن يبقى معلقًا على الخشبة في السبت. إذ كانت الشريعة اليهودية تتطلب دفن الميت قبل السبت.</w:t>
      </w:r>
    </w:p>
    <w:p>
      <w:pPr>
        <w:bidi/>
      </w:pPr>
      <w:r>
        <w:rPr>
          <w:rtl/>
          <w:cs/>
          <w:lang w:val="ar_AE" w:bidi="ar_AE"/>
        </w:rPr>
      </w:r>
      <w:r>
        <w:rPr>
          <w:rtl/>
          <w:cs/>
          <w:lang w:val="ar_AE" w:bidi="ar_AE"/>
        </w:rPr>
        <w:t xml:space="preserve">فيعطي بيلاطس يوسف الإذن بدفن جسد يسوع. فأخذ يوسف جسد يسوع ولفه بكتان نقي، ثم وضعه في قبره الجديد. كانت للقبور في ذلك الوقت عادةً فتحة ترتفع 3/4 المتر فوق الأرض. وبداخلها كان يوجد رف حجري أو مسطح لوضع جسد الميت. وربما كان هناك أكثر من رف واحد وذلك حسب مستوي ثروة الأسرة وعدد أفرادها. وكان الناس يدحرجون حجرًا كبيرًا في ممر مائل لتغطية المدخل ولإبعاد الحيوانات. كان لدى يوسف قبرًا مشابهًا لهذا القبور، إذ كانت هذه القبور مملوكة لرجال أغنياء. ثم دحرج يوسف حجرًا على باب القبر ومضى. </w:t>
      </w:r>
    </w:p>
    <w:p>
      <w:pPr>
        <w:bidi/>
      </w:pPr>
      <w:r>
        <w:rPr>
          <w:rtl/>
          <w:cs/>
          <w:lang w:val="ar_AE" w:bidi="ar_AE"/>
        </w:rPr>
      </w:r>
      <w:r>
        <w:rPr>
          <w:rtl/>
          <w:cs/>
          <w:lang w:val="ar_AE" w:bidi="ar_AE"/>
        </w:rPr>
        <w:t>انظروا مرة أخرى إلى صورة القبر.</w:t>
      </w:r>
    </w:p>
    <w:p>
      <w:pPr>
        <w:bidi/>
      </w:pPr>
      <w:r>
        <w:rPr>
          <w:rtl/>
          <w:cs/>
          <w:lang w:val="ar_AE" w:bidi="ar_AE"/>
        </w:rPr>
      </w:r>
      <w:r>
        <w:rPr>
          <w:rtl/>
          <w:cs/>
          <w:lang w:val="ar_AE" w:bidi="ar_AE"/>
        </w:rPr>
        <w:t>كانت مريم المجدلية ومريم الأخرى جالستان هناك مقابل القبر.</w:t>
      </w:r>
    </w:p>
    <w:p>
      <w:pPr>
        <w:bidi/>
      </w:pPr>
      <w:r>
        <w:rPr>
          <w:rtl/>
          <w:cs/>
          <w:lang w:val="ar_AE" w:bidi="ar_AE"/>
        </w:rPr>
      </w:r>
      <w:r>
        <w:rPr>
          <w:rtl/>
          <w:cs/>
          <w:lang w:val="ar_AE" w:bidi="ar_AE"/>
        </w:rPr>
        <w:t xml:space="preserve">ثم في اليوم التالي لموت يسوع، أي في يوم السبت، ذهب رؤساء الكهنة والفريسيين إلى بيلاطس وطلبوا منه أن يضبط قبر ذلك "المُضل"، أو المحتال أو الكاذب. فيعطيهم بيلاطس حراسًا ليضبطوا القبر ويختموه. </w:t>
      </w:r>
    </w:p>
    <w:p>
      <w:pPr>
        <w:bidi/>
      </w:pPr>
      <w:r>
        <w:rPr>
          <w:rtl/>
          <w:cs/>
          <w:lang w:val="ar_AE" w:bidi="ar_AE"/>
        </w:rPr>
      </w:r>
      <w:r>
        <w:rPr>
          <w:rtl/>
          <w:cs/>
          <w:lang w:val="ar_AE" w:bidi="ar_AE"/>
        </w:rPr>
        <w:t>ناقشوا كيف ستترجمون تعبير "ختم القبر". كفريق، ارسموا ما تعتقدون أنه يمكن أن يكون شكل ختم أو علامة قائد ديني اليوم. وارسموا ما تعتقدون أنه يمكن أن يكون شكل ذلك الختم الخاص بالقادة اليهود، وأيضًا الرومان. أنشئ ما سيبدو عليه شكل الختم أو العلامة الخاصة بك.</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يوسف الرامي</w:t>
      </w:r>
    </w:p>
    <w:p>
      <w:pPr>
        <w:pStyle w:val="ListBullet"/>
        <w:bidi/>
        <w:spacing w:line="240" w:lineRule="auto"/>
        <w:ind w:left="720"/>
      </w:pPr>
      <w:r>
        <w:rPr>
          <w:rtl/>
          <w:cs/>
          <w:lang w:val="ar_AE" w:bidi="ar_AE"/>
        </w:rPr>
      </w:r>
      <w:r>
        <w:rPr>
          <w:rtl/>
          <w:cs/>
          <w:lang w:val="ar_AE" w:bidi="ar_AE"/>
        </w:rPr>
        <w:t>مريم المجدلية</w:t>
      </w:r>
    </w:p>
    <w:p>
      <w:pPr>
        <w:pStyle w:val="ListBullet"/>
        <w:bidi/>
        <w:spacing w:line="240" w:lineRule="auto"/>
        <w:ind w:left="720"/>
      </w:pPr>
      <w:r>
        <w:rPr>
          <w:rtl/>
          <w:cs/>
          <w:lang w:val="ar_AE" w:bidi="ar_AE"/>
        </w:rPr>
      </w:r>
      <w:r>
        <w:rPr>
          <w:rtl/>
          <w:cs/>
          <w:lang w:val="ar_AE" w:bidi="ar_AE"/>
        </w:rPr>
        <w:t>مريم أم يعقوب ويوسي</w:t>
      </w:r>
    </w:p>
    <w:p>
      <w:pPr>
        <w:pStyle w:val="ListBullet"/>
        <w:bidi/>
        <w:spacing w:line="240" w:lineRule="auto"/>
        <w:ind w:left="720"/>
      </w:pPr>
      <w:r>
        <w:rPr>
          <w:rtl/>
          <w:cs/>
          <w:lang w:val="ar_AE" w:bidi="ar_AE"/>
        </w:rPr>
      </w:r>
      <w:r>
        <w:rPr>
          <w:rtl/>
          <w:cs/>
          <w:lang w:val="ar_AE" w:bidi="ar_AE"/>
        </w:rPr>
        <w:t>بيلاطس</w:t>
      </w:r>
    </w:p>
    <w:p>
      <w:pPr>
        <w:pStyle w:val="ListBullet"/>
        <w:bidi/>
        <w:spacing w:line="240" w:lineRule="auto"/>
        <w:ind w:left="720"/>
      </w:pPr>
      <w:r>
        <w:rPr>
          <w:rtl/>
          <w:cs/>
          <w:lang w:val="ar_AE" w:bidi="ar_AE"/>
        </w:rPr>
      </w:r>
      <w:r>
        <w:rPr>
          <w:rtl/>
          <w:cs/>
          <w:lang w:val="ar_AE" w:bidi="ar_AE"/>
        </w:rPr>
        <w:t>رؤساء الكهنة</w:t>
      </w:r>
    </w:p>
    <w:p>
      <w:pPr>
        <w:pStyle w:val="ListBullet"/>
        <w:bidi/>
        <w:spacing w:line="240" w:lineRule="auto"/>
        <w:ind w:left="720"/>
      </w:pPr>
      <w:r>
        <w:rPr>
          <w:rtl/>
          <w:cs/>
          <w:lang w:val="ar_AE" w:bidi="ar_AE"/>
        </w:rPr>
      </w:r>
      <w:r>
        <w:rPr>
          <w:rtl/>
          <w:cs/>
          <w:lang w:val="ar_AE" w:bidi="ar_AE"/>
        </w:rPr>
        <w:t>الفريسيون</w:t>
      </w:r>
    </w:p>
    <w:p>
      <w:pPr>
        <w:pStyle w:val="ListBullet"/>
        <w:bidi/>
        <w:spacing w:line="240" w:lineRule="auto"/>
        <w:ind w:left="720"/>
      </w:pPr>
      <w:r>
        <w:rPr>
          <w:rtl/>
          <w:cs/>
          <w:lang w:val="ar_AE" w:bidi="ar_AE"/>
        </w:rPr>
      </w:r>
      <w:r>
        <w:rPr>
          <w:rtl/>
          <w:cs/>
          <w:lang w:val="ar_AE" w:bidi="ar_AE"/>
        </w:rPr>
        <w:t>الحراس</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في وقت مبكر من المساء، قبل يوم السبت، يذهب يوسف الرامي إلى بيلاطس ليطلب إذنًا بدفن جسد يسوع.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يُوسُف: "كيف تشعر؟" "أريد أن أكرّم يسوع، إنه يستحق دفنًا لائقًا"، أو "أشعر بالشجاعة. أعلم أن بيلاطس أمر بقتله لكني سأطلب الإذن"، أو "يجب أن أتصرف بسرعة. علينا أن ندفنه قبل يوم السبت". "أشعر بالعجز، فأنا لا أعرف ما يمكنني فعله أكثر لأساعد يسوع"</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فيعطي بيلاطس يوسف الإذن بدفن جسد يسوع. فيُحضّر يوسف الجسد، ويلفّه بقطعة كتان طويلة، ويضعه في قبر، ثم يُدحرج حجر على باب القبر. أما مريم المجدلية ومريم أم يعقوب فتجلسان مقابل القبر تشاهدان ما يحدث.</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الممثل الذي يؤدي دور يوسف: "كيف تشعر الآن؟" قد تسمعون إجابات مثل: "أشعر بالارتياح، لأننا تمكّنا من دفنه قبل حلول السبت"، أو "أنا سعيد أني تمكنت من تكريمه بهذه الطريقة".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 اليوم التالي، أي في بداية السبت، يجتمع رؤساء الكهنة والفريسيون مع بيلاطس، ويطلبون منه أن يُؤمِّن القبر الذي فيه جسد يسوع، الذي يصفونه بـ"المُضلّل". ويقولون لبيلاطس إن يسوع قال إنه سيقوم من الأموات بعد ثلاثة أيام، وهم لا يريدون أن يأتي تلاميذه ويسرقوا الجسد. فيُعطيهم بيلاطس حراسًا ليجعلوا القبر آمنًا. فيذهبون مع الحراس، ويضعون خَتْمًا على الحجر.</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الممثلين الذين يؤدّون دور رؤساء الكهنة والفريسيين: "كيف تشعرون؟" قد تسمعون إجابات مثل: "نشعر بالارتياح لأن الأمر انتهى أخيرًا." أو "الآن لا يمكن لتلاميذه أن يسرقوا الجسد." أو "نشعر أننا انتصرنا على هذا المضلّل."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كان يُوسُف الرامي رجُلًا غنيًا وكان </w:t>
      </w:r>
      <w:r>
        <w:rPr>
          <w:b/>
          <w:rtl/>
          <w:cs/>
          <w:lang w:val="ar_AE" w:bidi="ar_AE"/>
        </w:rPr>
        <w:t>تلميذًا</w:t>
      </w:r>
      <w:r>
        <w:rPr>
          <w:rtl/>
          <w:cs/>
          <w:lang w:val="ar_AE" w:bidi="ar_AE"/>
        </w:rPr>
        <w:t xml:space="preserve"> ليسوع. كان التلاميذ أتباع يسوع، استخدم التعبير ذاته الذي استخدمته من قبل لكلمة تلميذ. راجع "قاموس الكلمات الرئيسية" لتعريف مُصطلح </w:t>
      </w:r>
      <w:r>
        <w:rPr>
          <w:rtl/>
          <w:cs/>
          <w:lang w:val="ar_AE" w:bidi="ar_AE"/>
        </w:rPr>
        <w:t>التلميذ</w:t>
      </w:r>
      <w:r>
        <w:rPr>
          <w:rtl/>
          <w:cs/>
          <w:lang w:val="ar_AE" w:bidi="ar_AE"/>
        </w:rPr>
        <w:t>.</w:t>
      </w:r>
    </w:p>
    <w:p>
      <w:pPr>
        <w:bidi/>
      </w:pPr>
      <w:r>
        <w:rPr>
          <w:rtl/>
          <w:cs/>
          <w:lang w:val="ar_AE" w:bidi="ar_AE"/>
        </w:rPr>
      </w:r>
      <w:r>
        <w:rPr>
          <w:rtl/>
          <w:cs/>
          <w:lang w:val="ar_AE" w:bidi="ar_AE"/>
        </w:rPr>
        <w:t xml:space="preserve">استأذن يُوسُف من </w:t>
      </w:r>
      <w:r>
        <w:rPr>
          <w:b/>
          <w:rtl/>
          <w:cs/>
          <w:lang w:val="ar_AE" w:bidi="ar_AE"/>
        </w:rPr>
        <w:t>بيلاطس</w:t>
      </w:r>
      <w:r>
        <w:rPr>
          <w:rtl/>
          <w:cs/>
          <w:lang w:val="ar_AE" w:bidi="ar_AE"/>
        </w:rPr>
        <w:t xml:space="preserve"> ليدفن جسد يسوع. كان بيلاطس حاكم اليهودية وهو الذي أمر بأن يُصلَبَ يسوع. استخدم الكلمة ذاتها التي استخدمتها لترجمة بيلاطس من قبل.</w:t>
      </w:r>
    </w:p>
    <w:p>
      <w:pPr>
        <w:bidi/>
      </w:pPr>
      <w:r>
        <w:rPr>
          <w:rtl/>
          <w:cs/>
          <w:lang w:val="ar_AE" w:bidi="ar_AE"/>
        </w:rPr>
      </w:r>
      <w:r>
        <w:rPr>
          <w:rtl/>
          <w:cs/>
          <w:lang w:val="ar_AE" w:bidi="ar_AE"/>
        </w:rPr>
        <w:t xml:space="preserve">لفَّ يُوسُف جسدَ يسوع بكتانٍ، ووضع الجسد في </w:t>
      </w:r>
      <w:r>
        <w:rPr>
          <w:b/>
          <w:rtl/>
          <w:cs/>
          <w:lang w:val="ar_AE" w:bidi="ar_AE"/>
        </w:rPr>
        <w:t>قبر</w:t>
      </w:r>
      <w:r>
        <w:rPr>
          <w:rtl/>
          <w:cs/>
          <w:lang w:val="ar_AE" w:bidi="ar_AE"/>
        </w:rPr>
        <w:t xml:space="preserve"> كان منحوتًا في صخرة. القبر مكان للدفن، وكان من عادة اليهود أن يدفنوا الموتى في كهوف طبيعية أو في كهوف منحوتة في الصخر. دُحرج حجرًا كبيرًا فوق باب القبر. تذكَّر أن تستخدم الكلمة ذاتها التي استخدمتها في المقاطع السابقة للإشارة إلى القبر. اطَّلع على "قاموس الكلمات الرئيسية" لتعريف </w:t>
      </w:r>
      <w:r>
        <w:rPr>
          <w:rtl/>
          <w:cs/>
          <w:lang w:val="ar_AE" w:bidi="ar_AE"/>
        </w:rPr>
        <w:t>القبر</w:t>
      </w:r>
      <w:r>
        <w:rPr>
          <w:rtl/>
          <w:cs/>
          <w:lang w:val="ar_AE" w:bidi="ar_AE"/>
        </w:rPr>
        <w:t>.</w:t>
      </w:r>
    </w:p>
    <w:p>
      <w:pPr>
        <w:bidi/>
      </w:pPr>
      <w:r>
        <w:rPr>
          <w:rtl/>
          <w:cs/>
          <w:lang w:val="ar_AE" w:bidi="ar_AE"/>
        </w:rPr>
      </w:r>
      <w:r>
        <w:rPr>
          <w:rtl/>
          <w:cs/>
          <w:lang w:val="ar_AE" w:bidi="ar_AE"/>
        </w:rPr>
        <w:t xml:space="preserve">وفي الغد الذي بعد </w:t>
      </w:r>
      <w:r>
        <w:rPr>
          <w:b/>
          <w:rtl/>
          <w:cs/>
          <w:lang w:val="ar_AE" w:bidi="ar_AE"/>
        </w:rPr>
        <w:t>الاستعداد</w:t>
      </w:r>
      <w:r>
        <w:rPr>
          <w:rtl/>
          <w:cs/>
          <w:lang w:val="ar_AE" w:bidi="ar_AE"/>
        </w:rPr>
        <w:t xml:space="preserve"> يذهب </w:t>
      </w:r>
      <w:r>
        <w:rPr>
          <w:b/>
          <w:rtl/>
          <w:cs/>
          <w:lang w:val="ar_AE" w:bidi="ar_AE"/>
        </w:rPr>
        <w:t>رؤساء الكهنة</w:t>
      </w:r>
      <w:r>
        <w:rPr>
          <w:rtl/>
          <w:cs/>
          <w:lang w:val="ar_AE" w:bidi="ar_AE"/>
        </w:rPr>
        <w:t xml:space="preserve"> </w:t>
      </w:r>
      <w:r>
        <w:rPr>
          <w:b/>
          <w:rtl/>
          <w:cs/>
          <w:lang w:val="ar_AE" w:bidi="ar_AE"/>
        </w:rPr>
        <w:t>والفريسيين</w:t>
      </w:r>
      <w:r>
        <w:rPr>
          <w:rtl/>
          <w:cs/>
          <w:lang w:val="ar_AE" w:bidi="ar_AE"/>
        </w:rPr>
        <w:t xml:space="preserve"> ليقابلوا بيلاطس. كان يوم الاستعداد هو اليوم السابق ليوم السبت وهو اليوم الذي مات فيه يسوع، وكان رؤساء الكهنة والفريسيون هُم القادة الدينيون اليهود الذين جاؤوا إلى بيلاطس ليحكم على يسوع بالموت. استخدم الكلمات ذاتها التي استخدمتها من قبل للإشارة إلى رؤساء الكهنة والفريسيين. اطَّلع على "قاموس الكلمات الرئيسية" لتعريف </w:t>
      </w:r>
      <w:r>
        <w:rPr>
          <w:rtl/>
          <w:cs/>
          <w:lang w:val="ar_AE" w:bidi="ar_AE"/>
        </w:rPr>
        <w:t>رؤساء الكهنة</w:t>
      </w:r>
      <w:r>
        <w:rPr>
          <w:rtl/>
          <w:cs/>
          <w:lang w:val="ar_AE" w:bidi="ar_AE"/>
        </w:rPr>
        <w:t xml:space="preserve"> </w:t>
      </w:r>
      <w:r>
        <w:rPr>
          <w:rtl/>
          <w:cs/>
          <w:lang w:val="ar_AE" w:bidi="ar_AE"/>
        </w:rPr>
        <w:t>والفريسيين</w:t>
      </w:r>
      <w:r>
        <w:rPr>
          <w:rtl/>
          <w:cs/>
          <w:lang w:val="ar_AE" w:bidi="ar_AE"/>
        </w:rPr>
        <w:t>.</w:t>
      </w:r>
    </w:p>
    <w:p>
      <w:pPr>
        <w:bidi/>
      </w:pPr>
      <w:r>
        <w:rPr>
          <w:rtl/>
          <w:cs/>
          <w:lang w:val="ar_AE" w:bidi="ar_AE"/>
        </w:rPr>
      </w:r>
      <w:r>
        <w:rPr>
          <w:rtl/>
          <w:cs/>
          <w:lang w:val="ar_AE" w:bidi="ar_AE"/>
        </w:rPr>
        <w:t xml:space="preserve">يُخبر رؤساء الكهنة والفريسيين بيلاطس أنَّ </w:t>
      </w:r>
      <w:r>
        <w:rPr>
          <w:b/>
          <w:rtl/>
          <w:cs/>
          <w:lang w:val="ar_AE" w:bidi="ar_AE"/>
        </w:rPr>
        <w:t>المُضِّل</w:t>
      </w:r>
      <w:r>
        <w:rPr>
          <w:rtl/>
          <w:cs/>
          <w:lang w:val="ar_AE" w:bidi="ar_AE"/>
        </w:rPr>
        <w:t xml:space="preserve"> قال أنه سيقوم من الأموات، بعد ثلاثة أيام. وكلمة مُضِّل هي مرادف لكلمة كاذب. ثم يطلبون من بيلاطس أن يؤمِّن القبر، ويعطيهم بيلاطس حُراسًا ويأمرهم أن يؤمنوا القبر. أخذوا الحُرَّاس ووضعوا </w:t>
      </w:r>
      <w:r>
        <w:rPr>
          <w:b/>
          <w:rtl/>
          <w:cs/>
          <w:lang w:val="ar_AE" w:bidi="ar_AE"/>
        </w:rPr>
        <w:t>خِتمًا</w:t>
      </w:r>
      <w:r>
        <w:rPr>
          <w:rtl/>
          <w:cs/>
          <w:lang w:val="ar_AE" w:bidi="ar_AE"/>
        </w:rPr>
        <w:t xml:space="preserve"> على القبر. والخِتم يضمن تأمين أو إغلاق شيء.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28:1–15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28: 1–15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في المقطع السابق، قُتِل يسوع على يد السُلطات الحاكمة، وبعد موته، دفنه يوسف الرامي في قبر جديدٍ كان له، وتبعته مريم المجدلية، ومريم أم يعقوب ويوسي، لتعرفا المكان الذي دُفن فيه يسوع، كان يوم الراحة، أي يوم السبت، قد انقضى، وكان فجر أَوَّلِ ٱلْأُسْبُوعِ يبزغ. وكان هذا بعد يوم السبت. وأتت المرأتان لتنظرا قبر يسوع.</w:t>
      </w:r>
    </w:p>
    <w:p>
      <w:pPr>
        <w:bidi/>
      </w:pPr>
      <w:r>
        <w:rPr>
          <w:rtl/>
          <w:cs/>
          <w:lang w:val="ar_AE" w:bidi="ar_AE"/>
        </w:rPr>
      </w:r>
      <w:r>
        <w:rPr>
          <w:rtl/>
          <w:cs/>
          <w:lang w:val="ar_AE" w:bidi="ar_AE"/>
        </w:rPr>
        <w:t>توقَّفوا هنا وشاهدوا معًا صورة للقبر والحجر الموضوع أمامه.</w:t>
      </w:r>
    </w:p>
    <w:p>
      <w:pPr>
        <w:bidi/>
      </w:pPr>
      <w:r>
        <w:rPr>
          <w:rtl/>
          <w:cs/>
          <w:lang w:val="ar_AE" w:bidi="ar_AE"/>
        </w:rPr>
      </w:r>
      <w:r>
        <w:rPr>
          <w:rtl/>
          <w:cs/>
          <w:lang w:val="ar_AE" w:bidi="ar_AE"/>
        </w:rPr>
        <w:t xml:space="preserve">تذكَّروا جيدًا أن القبر الذي كان يسوع مدفونًا فيه كان مُغلقًا بحجَر كبير يُغطي الباب، والأحجار التي تغطي مداخل القبور قد تكون مُسطحة أو مستديرة. وفي المعتاد، كان بإمكان الناس أن يدحرجوا الحجر أمام باب القبر ليغطُّوه، لأن الحجر كان يتدحرج ليدخل في فتحة مجوَّفة. لكن في المقابل، كان إبعاد الحجر عن المدخل، وإخراجه من الفجوة، مهمة شبه مستحيلة على النساء. </w:t>
      </w:r>
    </w:p>
    <w:p>
      <w:pPr>
        <w:bidi/>
      </w:pPr>
      <w:r>
        <w:rPr>
          <w:rtl/>
          <w:cs/>
          <w:lang w:val="ar_AE" w:bidi="ar_AE"/>
        </w:rPr>
      </w:r>
      <w:r>
        <w:rPr>
          <w:rtl/>
          <w:cs/>
          <w:lang w:val="ar_AE" w:bidi="ar_AE"/>
        </w:rPr>
        <w:t xml:space="preserve">استخدم متى هنا التعبير "وَإِذَا" للدلالة على أن شيئًا ما حدث فجأة أو دفعة واحدة. فبغتةً، نزل ملاك الرب، أي مبعوث من الله، من السماء مسبِّبًا زلزلة، ودحرج الحجر عن باب قبر يسوع، وجلس على الحجر. وكان منظر الملاك، أو وجهه، ساطعًا كالبرق، وَلِبَاسُهُ أَبْيَضَ كَٱلثَّلْجِ. </w:t>
      </w:r>
    </w:p>
    <w:p>
      <w:pPr>
        <w:bidi/>
      </w:pPr>
      <w:r>
        <w:rPr>
          <w:rtl/>
          <w:cs/>
          <w:lang w:val="ar_AE" w:bidi="ar_AE"/>
        </w:rPr>
      </w:r>
      <w:r>
        <w:rPr>
          <w:rtl/>
          <w:cs/>
          <w:lang w:val="ar_AE" w:bidi="ar_AE"/>
        </w:rPr>
        <w:t xml:space="preserve">توقَّفوا هنا وشاهدوا معًا صورة لبرق وصورة لثلج أبيض. ما الشيء الذي يُعَد ناصع البياض في ثقافتكم؟ وكيف يمكن أن تصفوا شيئًا براقًا وشديد البياض؟ </w:t>
      </w:r>
    </w:p>
    <w:p>
      <w:pPr>
        <w:bidi/>
      </w:pPr>
      <w:r>
        <w:rPr>
          <w:rtl/>
          <w:cs/>
          <w:lang w:val="ar_AE" w:bidi="ar_AE"/>
        </w:rPr>
      </w:r>
      <w:r>
        <w:rPr>
          <w:rtl/>
          <w:cs/>
          <w:lang w:val="ar_AE" w:bidi="ar_AE"/>
        </w:rPr>
        <w:t>وعندئذ، ارتعد الحراس الذين كانوا يحرسون القبر من الملاك، وسقطوا أرضًا كما لو كانوا أموات.</w:t>
      </w:r>
    </w:p>
    <w:p>
      <w:pPr>
        <w:bidi/>
      </w:pPr>
      <w:r>
        <w:rPr>
          <w:rtl/>
          <w:cs/>
          <w:lang w:val="ar_AE" w:bidi="ar_AE"/>
        </w:rPr>
      </w:r>
      <w:r>
        <w:rPr>
          <w:rtl/>
          <w:cs/>
          <w:lang w:val="ar_AE" w:bidi="ar_AE"/>
        </w:rPr>
        <w:t>فتجاهل الملاك الحراس وخاطب المرأتين مباشرة، وأمرهما ألا تخافا، ثم أخبرهما بأن الشخص الذي تطلبانه، وهو يسوع الذي قُتِل على الصليب، هو الآن على قيد الحياة، لأن الله أقامه من بين الأموات، كما تنبأ يسوع تمامًا. ثم طلب منهما أن تنظرا الموضع الذي كان جسد يسوع موضوعًا فيه، داخل القبر. أراد متى أن يقول بوضوح إن هذا الشخص الحقيقي والتاريخي، يسوع الناصري، كان ميتًا لكنه الآن حيٌّ، ثم طلب الملاك من المرأتين أن تخبرا التلاميذ بأن يسوع قام، وقال الملاك إن يسوع سيسبقهم إلى منطقة الجليل، وإن التلاميذ سيَرونه هناك، تمامًا كما أخبرهم يسوع قبل موته. وانطلقت المرأتان في طريقهما في خوف وفرح عظيم.</w:t>
      </w:r>
    </w:p>
    <w:p>
      <w:pPr>
        <w:bidi/>
      </w:pPr>
      <w:r>
        <w:rPr>
          <w:rtl/>
          <w:cs/>
          <w:lang w:val="ar_AE" w:bidi="ar_AE"/>
        </w:rPr>
      </w:r>
      <w:r>
        <w:rPr>
          <w:rtl/>
          <w:cs/>
          <w:lang w:val="ar_AE" w:bidi="ar_AE"/>
        </w:rPr>
        <w:t>توقَّفوا هنا واعرضوا على فريق الترجمة خريطة لإسرائيل تظهر فيها أورشليم ومنطقة الجليل.</w:t>
      </w:r>
    </w:p>
    <w:p>
      <w:pPr>
        <w:bidi/>
      </w:pPr>
      <w:r>
        <w:rPr>
          <w:rtl/>
          <w:cs/>
          <w:lang w:val="ar_AE" w:bidi="ar_AE"/>
        </w:rPr>
      </w:r>
      <w:r>
        <w:rPr>
          <w:rtl/>
          <w:cs/>
          <w:lang w:val="ar_AE" w:bidi="ar_AE"/>
        </w:rPr>
        <w:t xml:space="preserve">وَفِيمَا هُمَا مُنْطَلِقَتَانِ، لاقاهما يسوع وحيَّاهما، فأمسكتا بقدميه في فعل خضوع، وسجدتا له. تشير حقيقة إمساك المرأتين بقدمي يسوع إلى أن يسوع لم يكن شبحًا أو جزءًا من خيالهم، لكن كان له جسد مادي أمكن للمرأتين لمسه. ثم قال لهم يسوع مرة أخرى ألا تخافا، وطلب منهما أيضًا أن تقولا لتلاميذه، الذين أحبَّهم يسوع مثل إخوته، أن يذهبوا ليلتقوا به في الجليل. لم تكن النساء يُعتَبَرن شهود عيان جديرين بالثقة في ثقافتهن، لكن يسوع منح هاتين المرأتين شرف أن تكونا أول شاهدتين على قيامته. </w:t>
      </w:r>
    </w:p>
    <w:p>
      <w:pPr>
        <w:bidi/>
      </w:pPr>
      <w:r>
        <w:rPr>
          <w:rtl/>
          <w:cs/>
          <w:lang w:val="ar_AE" w:bidi="ar_AE"/>
        </w:rPr>
      </w:r>
      <w:r>
        <w:rPr>
          <w:rtl/>
          <w:cs/>
          <w:lang w:val="ar_AE" w:bidi="ar_AE"/>
        </w:rPr>
        <w:t>توقَّفوا هنا وناقشوا معًا دور النساء في ثقافتكم. فهل تُعتَبَر النساء جديرات بائتمانهن على معلومات مهمة؟ وما هي بعض الإسهامات المهمة التي تقدمها النساء في ثقافتكم؟</w:t>
      </w:r>
    </w:p>
    <w:p>
      <w:pPr>
        <w:bidi/>
      </w:pPr>
      <w:r>
        <w:rPr>
          <w:rtl/>
          <w:cs/>
          <w:lang w:val="ar_AE" w:bidi="ar_AE"/>
        </w:rPr>
      </w:r>
      <w:r>
        <w:rPr>
          <w:rtl/>
          <w:cs/>
          <w:lang w:val="ar_AE" w:bidi="ar_AE"/>
        </w:rPr>
        <w:t>فيما كانت المرأتان ذاهبتين لتخبرا التلاميذ، جاء قوم من الحراس إلى أورشليم وأخبروا رؤساء الكهنة بما حدث. تذكَّروا أنه في المقطع السابق، كان بيلاطس قد أعطى بعض الحراس لرؤساء الكهنة والفريسيين لتأمين قبر يسوع، وكان هؤلاء الحُراس إما جنودًا رومانيين صاروا الآن خاضعين لسلطة الكهنة، وإما كانوا في الواقع حراسًا للهيكل من اليهود. في كلتا الحالتين، شعر هؤلاء الحراس بأنهم يجب أن يُبلغوا رؤساء الكهنة باعتبارهم السلطة المختصة بهذا الشأن.</w:t>
      </w:r>
    </w:p>
    <w:p>
      <w:pPr>
        <w:bidi/>
      </w:pPr>
      <w:r>
        <w:rPr>
          <w:rtl/>
          <w:cs/>
          <w:lang w:val="ar_AE" w:bidi="ar_AE"/>
        </w:rPr>
      </w:r>
      <w:r>
        <w:rPr>
          <w:rtl/>
          <w:cs/>
          <w:lang w:val="ar_AE" w:bidi="ar_AE"/>
        </w:rPr>
        <w:t>ومرة أخرى، اجتمع رؤساء الكهنة مع الشيوخ. كانت هذه هي المجموعة نفسها من الرؤساء الدينيين الذين دفعوا ليهوذا فضة كي يسلم يسوع، وقد اجتمعوا الآن وقرروا دفع الكثير من المال للحراس ليكذبوا بشأن ما حدث بالفعل، فطلبوا من الحراس أن يقولوا إن التلاميذ أتوا ليلًا وهم نيام وسرقوا جسد يسوع. كان هذا تحديدًا ما كان رؤساء الكهنة يحاولون منعه في المقام الأول بوضعهم حراس خارج القبر. وفي الواقع، لم يكن من الممكن للحراس أن يناموا وإلا كانت السلطات لتحكم عليهم بالإعدام بتهمة الإهمال في أداء وظيفتهم. ولهذا السبب أخبرهم الرؤساء الدينيون بأنه إذا سمع الوالي بيلاطس بهذا، فإنهم سيحرصون على أن يبقوهم بعيدين عن المتاعب. لكن هذه هي القصة التي رووها، وهي منتشرة بين اليهود حتى يومنا هذا.</w:t>
      </w:r>
    </w:p>
    <w:p>
      <w:pPr>
        <w:bidi/>
      </w:pPr>
      <w:r>
        <w:rPr>
          <w:rtl/>
          <w:cs/>
          <w:lang w:val="ar_AE" w:bidi="ar_AE"/>
        </w:rPr>
      </w:r>
      <w:r>
        <w:rPr>
          <w:rtl/>
          <w:cs/>
          <w:lang w:val="ar_AE" w:bidi="ar_AE"/>
        </w:rPr>
        <w:t xml:space="preserve">توقَّفوا هنا واحكوا قصة تُروى باستمرار في ثقافتكم، لكنكم إما تعرفون أنها غير صحيحة، وإما لستم متيقنين إن كانت صحيحة أم لا.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يبدأ في الصباح التالي ليوم السبت، وهو يوم الراحة الديني. تسير مريم المجدلية ومريم الأخرى إلى قبر يسوع.</w:t>
      </w:r>
    </w:p>
    <w:p>
      <w:pPr>
        <w:bidi/>
      </w:pPr>
      <w:r>
        <w:rPr>
          <w:rtl/>
          <w:cs/>
          <w:lang w:val="ar_AE" w:bidi="ar_AE"/>
        </w:rPr>
      </w:r>
      <w:r>
        <w:rPr>
          <w:b/>
          <w:rtl/>
          <w:cs/>
          <w:lang w:val="ar_AE" w:bidi="ar_AE"/>
        </w:rPr>
        <w:t>المشهد الثاني:</w:t>
      </w:r>
      <w:r>
        <w:rPr>
          <w:rtl/>
          <w:cs/>
          <w:lang w:val="ar_AE" w:bidi="ar_AE"/>
        </w:rPr>
        <w:t xml:space="preserve"> يظهر ملاك الرب، الذي أرسله الله، فيُحدث زلزلة، ويدحرج الحجر عن قبر يسوع ويجلس عليه. فيخاف الحراس ويقعون على الأرض كما لو كانوا موتى. ويخبر الملاك المرأتين ألا يخافا لأن يسوع الذي صُلب صار حيًا. ويخبرهما أن تنظرا إلى الموضع الذي كان يسوع فيه ثم تذهبا وتُخبرا التلاميذ أن يقابلوا يسوع في الجليل.</w:t>
      </w:r>
    </w:p>
    <w:p>
      <w:pPr>
        <w:bidi/>
      </w:pPr>
      <w:r>
        <w:rPr>
          <w:rtl/>
          <w:cs/>
          <w:lang w:val="ar_AE" w:bidi="ar_AE"/>
        </w:rPr>
      </w:r>
      <w:r>
        <w:rPr>
          <w:b/>
          <w:rtl/>
          <w:cs/>
          <w:lang w:val="ar_AE" w:bidi="ar_AE"/>
        </w:rPr>
        <w:t>المشهد الثالث:</w:t>
      </w:r>
      <w:r>
        <w:rPr>
          <w:rtl/>
          <w:cs/>
          <w:lang w:val="ar_AE" w:bidi="ar_AE"/>
        </w:rPr>
        <w:t xml:space="preserve"> تخرج المرأتان من القبر. وهما في خوف وفرح عظيم. فيلاقيهما يسوع في الطريق إلى التلاميذ فأمسكتا بقدميه. فيخبرهما يسوع بنفس الشيء الذي أخبرهما به الملاك.</w:t>
      </w:r>
    </w:p>
    <w:p>
      <w:pPr>
        <w:bidi/>
      </w:pPr>
      <w:r>
        <w:rPr>
          <w:rtl/>
          <w:cs/>
          <w:lang w:val="ar_AE" w:bidi="ar_AE"/>
        </w:rPr>
      </w:r>
      <w:r>
        <w:rPr>
          <w:b/>
          <w:rtl/>
          <w:cs/>
          <w:lang w:val="ar_AE" w:bidi="ar_AE"/>
        </w:rPr>
        <w:t>المشهد الرابع:</w:t>
      </w:r>
      <w:r>
        <w:rPr>
          <w:rtl/>
          <w:cs/>
          <w:lang w:val="ar_AE" w:bidi="ar_AE"/>
        </w:rPr>
        <w:t xml:space="preserve"> بينما تذهب المرأتان إلى التلاميذ، يذهب الحراس إلى رؤساء الكهنة ويخبروهم بما حدث. فيقرر رؤساء الكهنة والشيوخ أن يعطوا العسكر فضة كثيرة ليكذبوا ويقولوا إن تلاميذ يسوع جاؤوا بينما كان الحراس نائمين وأخذوا جسد يسوع. ويخبر القادة الدينيون الحراس بأنه إذا اكتشف الوالي، بيلاطس، الأمر فسيتيقنون من أن الحراس سيكونون آمنين. فيذهب الحراس وينشروا الكذبة فيصدَّق ذلك العديد من اليهود.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مريم المجدلية</w:t>
      </w:r>
    </w:p>
    <w:p>
      <w:pPr>
        <w:pStyle w:val="ListBullet"/>
        <w:bidi/>
        <w:spacing w:line="240" w:lineRule="auto"/>
        <w:ind w:left="720"/>
      </w:pPr>
      <w:r>
        <w:rPr>
          <w:rtl/>
          <w:cs/>
          <w:lang w:val="ar_AE" w:bidi="ar_AE"/>
        </w:rPr>
      </w:r>
      <w:r>
        <w:rPr>
          <w:rtl/>
          <w:cs/>
          <w:lang w:val="ar_AE" w:bidi="ar_AE"/>
        </w:rPr>
        <w:t>مريم أم يعقوب ويوسي</w:t>
      </w:r>
    </w:p>
    <w:p>
      <w:pPr>
        <w:pStyle w:val="ListBullet"/>
        <w:bidi/>
        <w:spacing w:line="240" w:lineRule="auto"/>
        <w:ind w:left="720"/>
      </w:pPr>
      <w:r>
        <w:rPr>
          <w:rtl/>
          <w:cs/>
          <w:lang w:val="ar_AE" w:bidi="ar_AE"/>
        </w:rPr>
      </w:r>
      <w:r>
        <w:rPr>
          <w:rtl/>
          <w:cs/>
          <w:lang w:val="ar_AE" w:bidi="ar_AE"/>
        </w:rPr>
        <w:t>ملاك الرب</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الحراس</w:t>
      </w:r>
    </w:p>
    <w:p>
      <w:pPr>
        <w:pStyle w:val="ListBullet"/>
        <w:bidi/>
        <w:spacing w:line="240" w:lineRule="auto"/>
        <w:ind w:left="720"/>
      </w:pPr>
      <w:r>
        <w:rPr>
          <w:rtl/>
          <w:cs/>
          <w:lang w:val="ar_AE" w:bidi="ar_AE"/>
        </w:rPr>
      </w:r>
      <w:r>
        <w:rPr>
          <w:rtl/>
          <w:cs/>
          <w:lang w:val="ar_AE" w:bidi="ar_AE"/>
        </w:rPr>
        <w:t>رؤساء الكهنة</w:t>
      </w:r>
    </w:p>
    <w:p>
      <w:pPr>
        <w:pStyle w:val="ListBullet"/>
        <w:bidi/>
        <w:spacing w:line="240" w:lineRule="auto"/>
        <w:ind w:left="720"/>
      </w:pPr>
      <w:r>
        <w:rPr>
          <w:rtl/>
          <w:cs/>
          <w:lang w:val="ar_AE" w:bidi="ar_AE"/>
        </w:rPr>
      </w:r>
      <w:r>
        <w:rPr>
          <w:rtl/>
          <w:cs/>
          <w:lang w:val="ar_AE" w:bidi="ar_AE"/>
        </w:rPr>
        <w:t>الشيوخ</w:t>
      </w:r>
    </w:p>
    <w:p>
      <w:pPr>
        <w:bidi/>
      </w:pPr>
      <w:r>
        <w:rPr>
          <w:rtl/>
          <w:cs/>
          <w:lang w:val="ar_AE" w:bidi="ar_AE"/>
        </w:rPr>
      </w:r>
      <w:r>
        <w:rPr>
          <w:rtl/>
          <w:cs/>
          <w:lang w:val="ar_AE" w:bidi="ar_AE"/>
        </w:rPr>
        <w:t>في هذه الجلسة، اجعلوا المجموعة ترسم القصة بالتسلسل على شكل لوحة، أو يرسموها بأنفسهم، أو يستخدموا أشياء ملموسة (مثل الحجارة، العصي، أو لعب الأطفال) لتجسيد القصة والأحداث التي وقعت فيها.</w:t>
      </w:r>
    </w:p>
    <w:p>
      <w:pPr>
        <w:bidi/>
      </w:pPr>
      <w:r>
        <w:rPr>
          <w:rtl/>
          <w:cs/>
          <w:lang w:val="ar_AE" w:bidi="ar_AE"/>
        </w:rPr>
      </w:r>
      <w:r>
        <w:rPr>
          <w:rtl/>
          <w:cs/>
          <w:lang w:val="ar_AE" w:bidi="ar_AE"/>
        </w:rPr>
        <w:t>عند بداية المشهد الأول، وهو أول يوم في الأسبوع، عند شروق الشمس أو قبل شروق الشمس مباشرة. تسير مريم المجدلية ومريم الأخرى، التي ربما كانت أم يعقوب ويوسي، إلى القبر حيث دُفن يسوع.</w:t>
      </w:r>
    </w:p>
    <w:p>
      <w:pPr>
        <w:bidi/>
      </w:pPr>
      <w:r>
        <w:rPr>
          <w:rtl/>
          <w:cs/>
          <w:lang w:val="ar_AE" w:bidi="ar_AE"/>
        </w:rPr>
      </w:r>
      <w:r>
        <w:rPr>
          <w:rtl/>
          <w:cs/>
          <w:lang w:val="ar_AE" w:bidi="ar_AE"/>
        </w:rPr>
        <w:t>توقَّفوا وناقشوا: ما هو اليوم الذي يُعتبر أول يوم من الأسبوع في ثقافتكم؟ وهل لديكم يوم معين للراحة؟ ما هي بعض الأشياء التي يمكنكم فعلها أو لا ينبغي لكم فعلها في يوم راحتكم؟</w:t>
      </w:r>
    </w:p>
    <w:p>
      <w:pPr>
        <w:bidi/>
      </w:pPr>
      <w:r>
        <w:rPr>
          <w:rtl/>
          <w:cs/>
          <w:lang w:val="ar_AE" w:bidi="ar_AE"/>
        </w:rPr>
      </w:r>
      <w:r>
        <w:rPr>
          <w:rtl/>
          <w:cs/>
          <w:lang w:val="ar_AE" w:bidi="ar_AE"/>
        </w:rPr>
        <w:t>فجأة، ينزل ملاك من السماء، ويُحدث زلزلة، ويدحرج الحجر أمام قبر يسوع، ويجلس عليه. فيخاف الحراس جدًا لدرجة أنهم يسقطون على الأرض ولا يمكنهم التحرك. وهم يرقدون كما لو كانوا موتى.</w:t>
      </w:r>
    </w:p>
    <w:p>
      <w:pPr>
        <w:bidi/>
      </w:pPr>
      <w:r>
        <w:rPr>
          <w:rtl/>
          <w:cs/>
          <w:lang w:val="ar_AE" w:bidi="ar_AE"/>
        </w:rPr>
      </w:r>
      <w:r>
        <w:rPr>
          <w:rtl/>
          <w:cs/>
          <w:lang w:val="ar_AE" w:bidi="ar_AE"/>
        </w:rPr>
        <w:t>تذكروا أن الملاك يقول للمرأتين: "لا تنزعجا، أو تخافا. أنتما تطلبان يسوع الناصري الذي كان قد صُلِب. ليس هو ههنا. لكنه قام، أي أقامه الله من الأموات!"</w:t>
      </w:r>
    </w:p>
    <w:p>
      <w:pPr>
        <w:bidi/>
      </w:pPr>
      <w:r>
        <w:rPr>
          <w:rtl/>
          <w:cs/>
          <w:lang w:val="ar_AE" w:bidi="ar_AE"/>
        </w:rPr>
      </w:r>
      <w:r>
        <w:rPr>
          <w:rtl/>
          <w:cs/>
          <w:lang w:val="ar_AE" w:bidi="ar_AE"/>
        </w:rPr>
        <w:t>تذكروا أن توضحوا أن الملاك يُظهِر للمرأتين المكان الذي كان قد وُضع فيه جسد يسوع. والمكان الذي كان قد وُضع فيه جسد يسوع على الأرجح كان عبارة عن مسطح حجري داخل القبر منحوت في الصخر في جانب تل. ثم يخبر الملاك المرأتين أن تخبرا التلاميذ: "إنه سيذهب أمامهم إلى منطقة الجليل. وهناك يرونه. انظرا! أو انتبها وتذكرا أني قد قلت لكما هذا".</w:t>
      </w:r>
    </w:p>
    <w:p>
      <w:pPr>
        <w:bidi/>
      </w:pPr>
      <w:r>
        <w:rPr>
          <w:rtl/>
          <w:cs/>
          <w:lang w:val="ar_AE" w:bidi="ar_AE"/>
        </w:rPr>
      </w:r>
      <w:r>
        <w:rPr>
          <w:rtl/>
          <w:cs/>
          <w:lang w:val="ar_AE" w:bidi="ar_AE"/>
        </w:rPr>
        <w:t>فتترك المرأتان القبر. وهما في خوف وفرح عظيم. وفي الطريق يلاقيهما يسوع ويحيهما بطريقة مهذبة وتقليدية تتمنى للناس السلام، فتمسكا بقدمي يسوع وتسجدا له. ويخبرهما يسوع أيضًا ألا تخافا، وأن تقولا للتلاميذ أن يقابلوا يسوع في الجليل.</w:t>
      </w:r>
    </w:p>
    <w:p>
      <w:pPr>
        <w:bidi/>
      </w:pPr>
      <w:r>
        <w:rPr>
          <w:rtl/>
          <w:cs/>
          <w:lang w:val="ar_AE" w:bidi="ar_AE"/>
        </w:rPr>
      </w:r>
      <w:r>
        <w:rPr>
          <w:rtl/>
          <w:cs/>
          <w:lang w:val="ar_AE" w:bidi="ar_AE"/>
        </w:rPr>
        <w:t>توقَّفوا هنا وتناقشوا: تحدثوا عن طرق مهذبة لتحية الناس في ثقافتكم والتي تتمنى لهم السلام أو الخير أيضًا.</w:t>
      </w:r>
    </w:p>
    <w:p>
      <w:pPr>
        <w:bidi/>
      </w:pPr>
      <w:r>
        <w:rPr>
          <w:rtl/>
          <w:cs/>
          <w:lang w:val="ar_AE" w:bidi="ar_AE"/>
        </w:rPr>
      </w:r>
      <w:r>
        <w:rPr>
          <w:rtl/>
          <w:cs/>
          <w:lang w:val="ar_AE" w:bidi="ar_AE"/>
        </w:rPr>
        <w:t>وبينما تذهب المرأتان إلى التلاميذ، يذهب الحراس إلى رؤساء الكهنة ويخبروهم بما حدث. فيقرر رؤساء الكهنة والشيوخ دفع الكثير من المال للحراس ليكذبوا بشأن ما حدث. ويخبر رؤساء الكهنة والشيوخ الحراس أن يخبروا الجميع أن التلاميذ جاؤوا في الليل بينما الحراس نائمين، وأخذوا الجسد. هذه هي القصة التي رواها الحراس في النهاية وانتشرت بين اليهود. ثم يقول متّى إن اليهود كانوا ما زالوا يقولون هذا عن يسوع عندما كتب متّى هذا الكتاب.</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بترجمة أكثر دقة وسلاسة.</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مريم المجدلية</w:t>
      </w:r>
    </w:p>
    <w:p>
      <w:pPr>
        <w:pStyle w:val="ListBullet"/>
        <w:bidi/>
        <w:spacing w:line="240" w:lineRule="auto"/>
        <w:ind w:left="720"/>
      </w:pPr>
      <w:r>
        <w:rPr>
          <w:rtl/>
          <w:cs/>
          <w:lang w:val="ar_AE" w:bidi="ar_AE"/>
        </w:rPr>
      </w:r>
      <w:r>
        <w:rPr>
          <w:rtl/>
          <w:cs/>
          <w:lang w:val="ar_AE" w:bidi="ar_AE"/>
        </w:rPr>
        <w:t>مريم أم يعقوب ويوسي</w:t>
      </w:r>
    </w:p>
    <w:p>
      <w:pPr>
        <w:pStyle w:val="ListBullet"/>
        <w:bidi/>
        <w:spacing w:line="240" w:lineRule="auto"/>
        <w:ind w:left="720"/>
      </w:pPr>
      <w:r>
        <w:rPr>
          <w:rtl/>
          <w:cs/>
          <w:lang w:val="ar_AE" w:bidi="ar_AE"/>
        </w:rPr>
      </w:r>
      <w:r>
        <w:rPr>
          <w:rtl/>
          <w:cs/>
          <w:lang w:val="ar_AE" w:bidi="ar_AE"/>
        </w:rPr>
        <w:t>ملاك الرب</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الحراس</w:t>
      </w:r>
    </w:p>
    <w:p>
      <w:pPr>
        <w:pStyle w:val="ListBullet"/>
        <w:bidi/>
        <w:spacing w:line="240" w:lineRule="auto"/>
        <w:ind w:left="720"/>
      </w:pPr>
      <w:r>
        <w:rPr>
          <w:rtl/>
          <w:cs/>
          <w:lang w:val="ar_AE" w:bidi="ar_AE"/>
        </w:rPr>
      </w:r>
      <w:r>
        <w:rPr>
          <w:rtl/>
          <w:cs/>
          <w:lang w:val="ar_AE" w:bidi="ar_AE"/>
        </w:rPr>
        <w:t>رؤساء الكهنة</w:t>
      </w:r>
    </w:p>
    <w:p>
      <w:pPr>
        <w:pStyle w:val="ListBullet"/>
        <w:bidi/>
        <w:spacing w:line="240" w:lineRule="auto"/>
        <w:ind w:left="720"/>
      </w:pPr>
      <w:r>
        <w:rPr>
          <w:rtl/>
          <w:cs/>
          <w:lang w:val="ar_AE" w:bidi="ar_AE"/>
        </w:rPr>
      </w:r>
      <w:r>
        <w:rPr>
          <w:rtl/>
          <w:cs/>
          <w:lang w:val="ar_AE" w:bidi="ar_AE"/>
        </w:rPr>
        <w:t>الشيوخ</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عند بداية المشهد الأول، وهو أول يوم في الأسبوع، عند شروق الشمس أو قبل شروق الشمس مباشرة. تسير مريم المجدلية ومريم الأخرى، التي ربما كانت أم يعقوب ويوسي، إلى القبر حيث دُفن يسوع.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الممثلات اللواتي يقمن بدور المرأتين: "بماذا تشعران؟" استمعوا إلى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فجأة، ينزل ملاك من السماء، ويُحدث زلزلة، ويدحرج الحجر أمام قبر يسوع، ويجلس عليه. يخاف الحراس لدرجة أنهم يسقطون على الأرض مثل الموتى.</w:t>
      </w:r>
    </w:p>
    <w:p>
      <w:pPr>
        <w:bidi/>
      </w:pPr>
      <w:r>
        <w:rPr>
          <w:rtl/>
          <w:cs/>
          <w:lang w:val="ar_AE" w:bidi="ar_AE"/>
        </w:rPr>
      </w:r>
      <w:r>
        <w:rPr>
          <w:rtl/>
          <w:cs/>
          <w:lang w:val="ar_AE" w:bidi="ar_AE"/>
        </w:rPr>
        <w:t>تذكَّروا أن الملاك يقول للمرأتَين: "لا تنزعجا، أو تخافا. أنتن تطلبن يسوع الناصري الذي كان قد صُلِب. ليس هو ههنا. لكنه قام، أي أقامه الله من الأموات!"</w:t>
      </w:r>
    </w:p>
    <w:p>
      <w:pPr>
        <w:bidi/>
      </w:pPr>
      <w:r>
        <w:rPr>
          <w:rtl/>
          <w:cs/>
          <w:lang w:val="ar_AE" w:bidi="ar_AE"/>
        </w:rPr>
      </w:r>
      <w:r>
        <w:rPr>
          <w:rtl/>
          <w:cs/>
          <w:lang w:val="ar_AE" w:bidi="ar_AE"/>
        </w:rPr>
        <w:t>تذكروا أن توضحوا أن الملاك يُظهِر للمرأتين المكان الذي كان قد وُضع فيه جسد يسوع. والمكان الذي كان قد وُضع فيه جسد يسوع على الأرجح كان عبارة عن مسطح حجري داخل القبر منحوت في الحجر. ثم يخبر الملاك المرأتَين أن تُعلِما التلاميذ: "إنه يسبقكم إلى الجليل. وهناك يرونه. ها أنا قد قُلتُ لكُما"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الممثلات اللواتي يقمن بدور المرأتين: "كيف تشعران الآن؟" استمعوا إلى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فتترك النساء القبر. وهما في خوف وفرح عظيمَين. وفي الطريق، يلتقيهما يسوع نفسه. فتقتربان منه، وتُمسكان بقدميه، وتسجدان له. ويخبرهما يسوع أيضًا ألا تخافا، وأن تقولا للتلاميذ أن يقابلوا يسوع في الجليل.</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الممثلات اللواتي يقمن بدور المرأتين: "كيف تشعران الآن؟" استمعوا إلى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بينما تذهب المرأتان لتُخبرا التلاميذ، يذهب الحراس إلى رؤساء الكهنة ويخبرون بما حدَث. فيقرر رؤساء الكهنة والشيوخ دفع الكثير من المال للحراس ليكذبوا بشأن ما حدث. ويخبر رؤساء الكهنة والشيوخ الحراس أن يخبروا الجميع أن التلاميذ جاؤوا في الليل بينما الحراس نائمين، وأخذوا الجسد. فانتشرت هذه القصة بين اليهود حتى وقت كتابة هذا السفر.</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حين يبدأ المشهد الأول، يكون صباح اليوم التالي </w:t>
      </w:r>
      <w:r>
        <w:rPr>
          <w:b/>
          <w:rtl/>
          <w:cs/>
          <w:lang w:val="ar_AE" w:bidi="ar_AE"/>
        </w:rPr>
        <w:t>للسبت</w:t>
      </w:r>
      <w:r>
        <w:rPr>
          <w:rtl/>
          <w:cs/>
          <w:lang w:val="ar_AE" w:bidi="ar_AE"/>
        </w:rPr>
        <w:t xml:space="preserve">. يوم السبت هو يوم الراحة للشعب اليهودي، ويبدأ السبت عندما تغرب الشمس بالكامل يوم الجمعة وينتهي عندما تظهر النجوم في السماء في الليلة التالية، أي في يوم السبت. اطَّلع على "قاموس الكلمات الرئيسية" للحصول على تعريف مصطلح </w:t>
      </w:r>
      <w:r>
        <w:rPr>
          <w:rtl/>
          <w:cs/>
          <w:lang w:val="ar_AE" w:bidi="ar_AE"/>
        </w:rPr>
        <w:t>السبت</w:t>
      </w:r>
      <w:r>
        <w:rPr>
          <w:rtl/>
          <w:cs/>
          <w:lang w:val="ar_AE" w:bidi="ar_AE"/>
        </w:rPr>
        <w:t>.</w:t>
      </w:r>
    </w:p>
    <w:p>
      <w:pPr>
        <w:bidi/>
      </w:pPr>
      <w:r>
        <w:rPr>
          <w:rtl/>
          <w:cs/>
          <w:lang w:val="ar_AE" w:bidi="ar_AE"/>
        </w:rPr>
      </w:r>
      <w:r>
        <w:rPr>
          <w:rtl/>
          <w:cs/>
          <w:lang w:val="ar_AE" w:bidi="ar_AE"/>
        </w:rPr>
        <w:t xml:space="preserve">واليوم هو الأحد أو اليوم الأول من الأسبوع، عند شروق الشمس أو قبل شروق الشمس قاصدًا. تسير مريم المجدلية ومريم الأخرى، التي ربما كانت أم يعقوب ويوسي، إلى </w:t>
      </w:r>
      <w:r>
        <w:rPr>
          <w:b/>
          <w:rtl/>
          <w:cs/>
          <w:lang w:val="ar_AE" w:bidi="ar_AE"/>
        </w:rPr>
        <w:t>القبر</w:t>
      </w:r>
      <w:r>
        <w:rPr>
          <w:rtl/>
          <w:cs/>
          <w:lang w:val="ar_AE" w:bidi="ar_AE"/>
        </w:rPr>
        <w:t xml:space="preserve"> حيث دُفن يسوع. والقبر هو المكان الذي يوضع فيه الموتى، وكانت معظم القبور فوق الأرض، وهذا بخلاف قبر كان يُحفر في الأرض. اطَّلع على "قاموس الكلمات الرئيسية" لتعريف </w:t>
      </w:r>
      <w:r>
        <w:rPr>
          <w:rtl/>
          <w:cs/>
          <w:lang w:val="ar_AE" w:bidi="ar_AE"/>
        </w:rPr>
        <w:t>القبر</w:t>
      </w:r>
      <w:r>
        <w:rPr>
          <w:rtl/>
          <w:cs/>
          <w:lang w:val="ar_AE" w:bidi="ar_AE"/>
        </w:rPr>
        <w:t>.</w:t>
      </w:r>
    </w:p>
    <w:p>
      <w:pPr>
        <w:bidi/>
      </w:pPr>
      <w:r>
        <w:rPr>
          <w:rtl/>
          <w:cs/>
          <w:lang w:val="ar_AE" w:bidi="ar_AE"/>
        </w:rPr>
      </w:r>
      <w:r>
        <w:rPr>
          <w:rtl/>
          <w:cs/>
          <w:lang w:val="ar_AE" w:bidi="ar_AE"/>
        </w:rPr>
        <w:t xml:space="preserve">وإذ فجأةً، ينزل </w:t>
      </w:r>
      <w:r>
        <w:rPr>
          <w:b/>
          <w:rtl/>
          <w:cs/>
          <w:lang w:val="ar_AE" w:bidi="ar_AE"/>
        </w:rPr>
        <w:t>ملاك الرب</w:t>
      </w:r>
      <w:r>
        <w:rPr>
          <w:rtl/>
          <w:cs/>
          <w:lang w:val="ar_AE" w:bidi="ar_AE"/>
        </w:rPr>
        <w:t xml:space="preserve"> من السماء، مُسبِّبًا </w:t>
      </w:r>
      <w:r>
        <w:rPr>
          <w:b/>
          <w:rtl/>
          <w:cs/>
          <w:lang w:val="ar_AE" w:bidi="ar_AE"/>
        </w:rPr>
        <w:t>زلزلة</w:t>
      </w:r>
      <w:r>
        <w:rPr>
          <w:rtl/>
          <w:cs/>
          <w:lang w:val="ar_AE" w:bidi="ar_AE"/>
        </w:rPr>
        <w:t xml:space="preserve">، ويُدحرج الحجر أمام قبر يسوع، ويجلس عليه. والملاك هو رسول سماوي من الله. استخدم الكلمة ذاتها التي استخدمتها من قبل للإشارة إلى الملاك. اطَّلع على "قاموس الكلمات الرئيسية" لتعريف </w:t>
      </w:r>
      <w:r>
        <w:rPr>
          <w:rtl/>
          <w:cs/>
          <w:lang w:val="ar_AE" w:bidi="ar_AE"/>
        </w:rPr>
        <w:t>ملاك</w:t>
      </w:r>
      <w:r>
        <w:rPr>
          <w:rtl/>
          <w:cs/>
          <w:lang w:val="ar_AE" w:bidi="ar_AE"/>
        </w:rPr>
        <w:t>. أما عن الزلزال، فيحدث عندما تبدأ الأرض في الاهتزاز والتدحرج، ولا تزال الزلازل تحدث حتى اليوم. في الزلزلة، تسقط المباني، وتُكسر الحجارة. يخاف الحراس لدرجة أنهم يسقطون على الأرض مثل الموتى.</w:t>
      </w:r>
    </w:p>
    <w:p>
      <w:pPr>
        <w:bidi/>
      </w:pPr>
      <w:r>
        <w:rPr>
          <w:rtl/>
          <w:cs/>
          <w:lang w:val="ar_AE" w:bidi="ar_AE"/>
        </w:rPr>
      </w:r>
      <w:r>
        <w:rPr>
          <w:rtl/>
          <w:cs/>
          <w:lang w:val="ar_AE" w:bidi="ar_AE"/>
        </w:rPr>
        <w:t xml:space="preserve">تذكَّروا أن الملاك يقول للمرأتَين: "لا تنزعجا، أو تخافا. أَعْلَمُ أَنَّكُمَا تَطْلُبَانِ يَسُوعَ </w:t>
      </w:r>
      <w:r>
        <w:rPr>
          <w:b/>
          <w:rtl/>
          <w:cs/>
          <w:lang w:val="ar_AE" w:bidi="ar_AE"/>
        </w:rPr>
        <w:t>الْمَصْلُوبَ</w:t>
      </w:r>
      <w:r>
        <w:rPr>
          <w:rtl/>
          <w:cs/>
          <w:lang w:val="ar_AE" w:bidi="ar_AE"/>
        </w:rPr>
        <w:t xml:space="preserve">". أنْ تُصلَب يعني أن تموت موتًا رهيبًا بأن تُسمَّر في قطعتَين من الخشب على شكل صليب. استخدم الكلمة ذاتها التي استخدمتها من قبل للإشارة إلى تعبير المصلوب. راجِع "قاموس الكلمات الرئيسية" للحصول على تعريف لمُصطلح </w:t>
      </w:r>
      <w:r>
        <w:rPr>
          <w:rtl/>
          <w:cs/>
          <w:lang w:val="ar_AE" w:bidi="ar_AE"/>
        </w:rPr>
        <w:t>يصلِب</w:t>
      </w:r>
      <w:r>
        <w:rPr>
          <w:rtl/>
          <w:cs/>
          <w:lang w:val="ar_AE" w:bidi="ar_AE"/>
        </w:rPr>
        <w:t>.</w:t>
      </w:r>
    </w:p>
    <w:p>
      <w:pPr>
        <w:bidi/>
      </w:pPr>
      <w:r>
        <w:rPr>
          <w:rtl/>
          <w:cs/>
          <w:lang w:val="ar_AE" w:bidi="ar_AE"/>
        </w:rPr>
      </w:r>
      <w:r>
        <w:rPr>
          <w:rtl/>
          <w:cs/>
          <w:lang w:val="ar_AE" w:bidi="ar_AE"/>
        </w:rPr>
        <w:t>ثم يقول الملاك: "لَيْسَ هُوَ ههُنَا. لكنه قام"، أو "أقامه الله من الأموات!" ثم يخبر الملاك المرأتَين أن تُعلِما</w:t>
      </w:r>
      <w:r>
        <w:rPr>
          <w:b/>
          <w:rtl/>
          <w:cs/>
          <w:lang w:val="ar_AE" w:bidi="ar_AE"/>
        </w:rPr>
        <w:t>التلاميذ</w:t>
      </w:r>
      <w:r>
        <w:rPr>
          <w:rtl/>
          <w:cs/>
          <w:lang w:val="ar_AE" w:bidi="ar_AE"/>
        </w:rPr>
        <w:t xml:space="preserve">: "إنه يسبقكم إلى </w:t>
      </w:r>
      <w:r>
        <w:rPr>
          <w:b/>
          <w:rtl/>
          <w:cs/>
          <w:lang w:val="ar_AE" w:bidi="ar_AE"/>
        </w:rPr>
        <w:t>الجليل</w:t>
      </w:r>
      <w:r>
        <w:rPr>
          <w:rtl/>
          <w:cs/>
          <w:lang w:val="ar_AE" w:bidi="ar_AE"/>
        </w:rPr>
        <w:t xml:space="preserve">. هناك ترونه، كما أخبركم من قبل". والتلاميذ هم الأتباع الأقرب إلى يسوع. استخدم الكلمة ذاتها التي استخدمتها من قبل لتعبير تلميذ. راجع قاموس الكلمات الرئيسية لتعريف كلمة </w:t>
      </w:r>
      <w:r>
        <w:rPr>
          <w:rtl/>
          <w:cs/>
          <w:lang w:val="ar_AE" w:bidi="ar_AE"/>
        </w:rPr>
        <w:t>تلاميذ</w:t>
      </w:r>
      <w:r>
        <w:rPr>
          <w:rtl/>
          <w:cs/>
          <w:lang w:val="ar_AE" w:bidi="ar_AE"/>
        </w:rPr>
        <w:t xml:space="preserve">. الجليل هي المنطقة المحيطة ببحر الجليل حيث خدم يسوع معظم خدمته. استخدم الكلمة ذاتها التي استخدمتها من قبل للفظ الجليل. انظر "قاموس الكلمات الرئيسية" لمزيدٍ من المعلومات عن </w:t>
      </w:r>
      <w:r>
        <w:rPr>
          <w:rtl/>
          <w:cs/>
          <w:lang w:val="ar_AE" w:bidi="ar_AE"/>
        </w:rPr>
        <w:t>الجليل</w:t>
      </w:r>
      <w:r>
        <w:rPr>
          <w:rtl/>
          <w:cs/>
          <w:lang w:val="ar_AE" w:bidi="ar_AE"/>
        </w:rPr>
        <w:t>.</w:t>
      </w:r>
    </w:p>
    <w:p>
      <w:pPr>
        <w:bidi/>
      </w:pPr>
      <w:r>
        <w:rPr>
          <w:rtl/>
          <w:cs/>
          <w:lang w:val="ar_AE" w:bidi="ar_AE"/>
        </w:rPr>
      </w:r>
      <w:r>
        <w:rPr>
          <w:rtl/>
          <w:cs/>
          <w:lang w:val="ar_AE" w:bidi="ar_AE"/>
        </w:rPr>
        <w:t xml:space="preserve">تترك النساء القبر، وهما في خوف وفرح عظيمَين. في الطريق يحييهم يسوع بتحية مُعتادة. استخدم أسلوبًا طبيعيًا ومهذبًا من التحية في لُغتكم. تُمسك المرأتان بقدَمَي يسوع </w:t>
      </w:r>
      <w:r>
        <w:rPr>
          <w:b/>
          <w:rtl/>
          <w:cs/>
          <w:lang w:val="ar_AE" w:bidi="ar_AE"/>
        </w:rPr>
        <w:t>وتسجدا</w:t>
      </w:r>
      <w:r>
        <w:rPr>
          <w:rtl/>
          <w:cs/>
          <w:lang w:val="ar_AE" w:bidi="ar_AE"/>
        </w:rPr>
        <w:t xml:space="preserve"> له. والسجود (العبادة) هو أن تعطي قلبك بالكامل عبادةً لشيء ما أو لشخص ما. اطَّلع على "قاموس الكلمات الرئيسية" لتعريف كلمة </w:t>
      </w:r>
      <w:r>
        <w:rPr>
          <w:rtl/>
          <w:cs/>
          <w:lang w:val="ar_AE" w:bidi="ar_AE"/>
        </w:rPr>
        <w:t>العبادة</w:t>
      </w:r>
      <w:r>
        <w:rPr>
          <w:rtl/>
          <w:cs/>
          <w:lang w:val="ar_AE" w:bidi="ar_AE"/>
        </w:rPr>
        <w:t>.</w:t>
      </w:r>
    </w:p>
    <w:p>
      <w:pPr>
        <w:bidi/>
      </w:pPr>
      <w:r>
        <w:rPr>
          <w:rtl/>
          <w:cs/>
          <w:lang w:val="ar_AE" w:bidi="ar_AE"/>
        </w:rPr>
      </w:r>
      <w:r>
        <w:rPr>
          <w:rtl/>
          <w:cs/>
          <w:lang w:val="ar_AE" w:bidi="ar_AE"/>
        </w:rPr>
        <w:t>يدعو يسوع تلاميذه أيضًا "إخوة"، وهم ليسوا إخوة يسوع الفعليين، لكنه مصطلح مودَّة يمكن أن يعني الأصدقاء المُقربين أو الذين يُحبون كما يُحب الأخوة.</w:t>
      </w:r>
    </w:p>
    <w:p>
      <w:pPr>
        <w:bidi/>
      </w:pPr>
      <w:r>
        <w:rPr>
          <w:rtl/>
          <w:cs/>
          <w:lang w:val="ar_AE" w:bidi="ar_AE"/>
        </w:rPr>
      </w:r>
      <w:r>
        <w:rPr>
          <w:rtl/>
          <w:cs/>
          <w:lang w:val="ar_AE" w:bidi="ar_AE"/>
        </w:rPr>
        <w:t xml:space="preserve">بينما تذهب المرأتان لتُخبرا التلاميذ، يذهب الحراس إلى رؤساء الكهنة ويخبرون بما حدَث. يُقرر </w:t>
      </w:r>
      <w:r>
        <w:rPr>
          <w:b/>
          <w:rtl/>
          <w:cs/>
          <w:lang w:val="ar_AE" w:bidi="ar_AE"/>
        </w:rPr>
        <w:t>رؤساء الكهنة</w:t>
      </w:r>
      <w:r>
        <w:rPr>
          <w:rtl/>
          <w:cs/>
          <w:lang w:val="ar_AE" w:bidi="ar_AE"/>
        </w:rPr>
        <w:t xml:space="preserve"> </w:t>
      </w:r>
      <w:r>
        <w:rPr>
          <w:b/>
          <w:rtl/>
          <w:cs/>
          <w:lang w:val="ar_AE" w:bidi="ar_AE"/>
        </w:rPr>
        <w:t>والشيوخ</w:t>
      </w:r>
      <w:r>
        <w:rPr>
          <w:rtl/>
          <w:cs/>
          <w:lang w:val="ar_AE" w:bidi="ar_AE"/>
        </w:rPr>
        <w:t xml:space="preserve"> دفْع الكثير من المال للحُراس ليكذبوا بشأن ما حدَث. إنَّ رؤساء الكهنة والشيوخ هُم أولو القادة الدينيين اليهود. استخدم الكلمات ذاتها التي استخدمتها من قبل للإشارة إلى رؤساء الكهنة والشيوخ. اطَّلع على "قاموس الكلمات الرئيسية" لتعريف </w:t>
      </w:r>
      <w:r>
        <w:rPr>
          <w:rtl/>
          <w:cs/>
          <w:lang w:val="ar_AE" w:bidi="ar_AE"/>
        </w:rPr>
        <w:t>رؤساء الكهنة</w:t>
      </w:r>
      <w:r>
        <w:rPr>
          <w:rtl/>
          <w:cs/>
          <w:lang w:val="ar_AE" w:bidi="ar_AE"/>
        </w:rPr>
        <w:t xml:space="preserve"> </w:t>
      </w:r>
      <w:r>
        <w:rPr>
          <w:rtl/>
          <w:cs/>
          <w:lang w:val="ar_AE" w:bidi="ar_AE"/>
        </w:rPr>
        <w:t>والشيوخ</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28:16–20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 إلى متى 28: 16–20 وضعها في قلبك. استمع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على حياتنا اليومية؟</w:t>
      </w:r>
    </w:p>
    <w:p>
      <w:pPr>
        <w:pStyle w:val="ListBullet"/>
        <w:bidi/>
        <w:spacing w:line="240" w:lineRule="auto"/>
        <w:ind w:left="720"/>
      </w:pPr>
      <w:r>
        <w:rPr>
          <w:rtl/>
          <w:cs/>
          <w:lang w:val="ar_AE" w:bidi="ar_AE"/>
        </w:rPr>
      </w:r>
      <w:r>
        <w:rPr>
          <w:rtl/>
          <w:cs/>
          <w:lang w:val="ar_AE" w:bidi="ar_AE"/>
        </w:rPr>
        <w:t>هل هناك شخص تعرفه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ترجمة سهلة ومفهومة.</w:t>
      </w:r>
    </w:p>
    <w:p>
      <w:pPr>
        <w:bidi/>
      </w:pPr>
      <w:r>
        <w:rPr>
          <w:rtl/>
          <w:cs/>
          <w:lang w:val="ar_AE" w:bidi="ar_AE"/>
        </w:rPr>
      </w:r>
      <w:r>
        <w:rPr>
          <w:rtl/>
          <w:cs/>
          <w:lang w:val="ar_AE" w:bidi="ar_AE"/>
        </w:rPr>
        <w:t>كان يسوع قد قام لتوِّه من الموت، وأوصى المريمتين أن تخبرا تلاميذه بأن يلتقوا به في الجليل. على الأرجح، كان التلاميذ قد اجتمعوا مرة أخرى بعدما افترقوا عندما أُلقِي القبض على يسوع في بستان جثسيماني.</w:t>
      </w:r>
    </w:p>
    <w:p>
      <w:pPr>
        <w:bidi/>
      </w:pPr>
      <w:r>
        <w:rPr>
          <w:rtl/>
          <w:cs/>
          <w:lang w:val="ar_AE" w:bidi="ar_AE"/>
        </w:rPr>
      </w:r>
      <w:r>
        <w:rPr>
          <w:rtl/>
          <w:cs/>
          <w:lang w:val="ar_AE" w:bidi="ar_AE"/>
        </w:rPr>
        <w:t>فغادر الأحد عشر تلميذًا أورشليم ليذهبوا إلى الجليل كي يلتقوا بيسوع. تذكَّروا جيدًا أن يهوذا كان قد شنق نفسه، ولهذا، لم يتبق من التلاميذ الأقرب إلى يسوع سوى أحد عشر تلميذًا. وقد ذهبوا جميعهم معًا إلى الجليل، إلى الجبل الذي أمرهم يسوع بالذهاب إليه. لا توجد أي إشارة إلى اسم هذا الجبل الذي كان ينبغي أن يلتقوا فيه بيسوع، لكن على الأرجح كان التلاميذ يتوقعون أن يجدهم يسوع. حسب الثقافة اليهودية، كان الله يعلن أمورًا عن ذاته فوق الجبال.</w:t>
      </w:r>
    </w:p>
    <w:p>
      <w:pPr>
        <w:bidi/>
      </w:pPr>
      <w:r>
        <w:rPr>
          <w:rtl/>
          <w:cs/>
          <w:lang w:val="ar_AE" w:bidi="ar_AE"/>
        </w:rPr>
      </w:r>
      <w:r>
        <w:rPr>
          <w:rtl/>
          <w:cs/>
          <w:lang w:val="ar_AE" w:bidi="ar_AE"/>
        </w:rPr>
        <w:t>توقفوا هنا وشاهِدوا معًا خريطة تبيِّن المسافة من أورشليم إلى الجليل، وانظروا إلى صورة التلال المحيطة بالجليل، وناقشوا معًا الأماكن التي يعتقد الناس في ثقافتكم أن الله يكشف فيها عن معلومات.</w:t>
      </w:r>
    </w:p>
    <w:p>
      <w:pPr>
        <w:bidi/>
      </w:pPr>
      <w:r>
        <w:rPr>
          <w:rtl/>
          <w:cs/>
          <w:lang w:val="ar_AE" w:bidi="ar_AE"/>
        </w:rPr>
      </w:r>
      <w:r>
        <w:rPr>
          <w:rtl/>
          <w:cs/>
          <w:lang w:val="ar_AE" w:bidi="ar_AE"/>
        </w:rPr>
        <w:t>كانت المسافة من أورشليم إلى كفرناحوم نحو 162 كيلومترًا، أو 100 ميلًا، وكان من شأن التلاميذ أن يسيروا مدة 4 إلى 7 أيام تقريبًا ليعودوا إلى الجليل، وكان لديهم الكثير من الوقت ليفكروا في كون يسوع حيًا، وما يعنيه هذا لهم.</w:t>
      </w:r>
    </w:p>
    <w:p>
      <w:pPr>
        <w:bidi/>
      </w:pPr>
      <w:r>
        <w:rPr>
          <w:rtl/>
          <w:cs/>
          <w:lang w:val="ar_AE" w:bidi="ar_AE"/>
        </w:rPr>
      </w:r>
      <w:r>
        <w:rPr>
          <w:rtl/>
          <w:cs/>
          <w:lang w:val="ar_AE" w:bidi="ar_AE"/>
        </w:rPr>
        <w:t>وعندما ظهر يسوع للتلاميذ، سجدوا له، وهو ما معناه أن التلاميذ خرُّوا بوجوههم إلى الأرض في إجلال وخضوع.</w:t>
      </w:r>
    </w:p>
    <w:p>
      <w:pPr>
        <w:bidi/>
      </w:pPr>
      <w:r>
        <w:rPr>
          <w:rtl/>
          <w:cs/>
          <w:lang w:val="ar_AE" w:bidi="ar_AE"/>
        </w:rPr>
      </w:r>
      <w:r>
        <w:rPr>
          <w:rtl/>
          <w:cs/>
          <w:lang w:val="ar_AE" w:bidi="ar_AE"/>
        </w:rPr>
        <w:t>توقَّفوا هنا وناقشوا معًا كيف يُظهِر الناس في ثقافتكم تبجيلًا أو عبادة للآخرين؟</w:t>
      </w:r>
    </w:p>
    <w:p>
      <w:pPr>
        <w:bidi/>
      </w:pPr>
      <w:r>
        <w:rPr>
          <w:rtl/>
          <w:cs/>
          <w:lang w:val="ar_AE" w:bidi="ar_AE"/>
        </w:rPr>
      </w:r>
      <w:r>
        <w:rPr>
          <w:rtl/>
          <w:cs/>
          <w:lang w:val="ar_AE" w:bidi="ar_AE"/>
        </w:rPr>
        <w:t>يخبرنا متى بأنهم لما رأوا يسوع سجدوا له، وَلَكِنَّ بَعْضَهُمْ شَكُّوا. لكن معظم الدارسين والباحثين يعتقدون أن التلاميذ الأحد عشر جميعهم كانوا متشكِّكين في قلوبهم. والشك في هذه الجملة لا يشير إلى عدم إيمان، بل إلى تردُّد أو حيرة. فمن الواضح أن التلاميذ آمنوا بأن يسوع هو الواقف أمامهم، لأنهم سجدوا له وعبدوه. وفي المرة الأخيرة التي رأى فيها التلاميذ يسوع، تخلُّوا عنه عند إلقاء القبض عليه. ويرى بعض العلماء والباحثين أن التردد الذي كان في قلوبهم ربما يرجع إلى أنهم لم يعرفوا كيف يمكن أن يتعاملوا مع يسوع، بعدما تخلُّوا عنه عند موته، وهو الآن حي وقد أثبت أنه كليُّ القدرة. فربما قالوا في قلوبهم: "كيف يجب أن نتعامل مع يسوع؟" لكن باحثين آخرين يعتقدون أن قلوبهم ربما لم تكن تدرك تمامًا كيف كان من الممكن أن يكون يسوع واقفًا أمامهم. في كلتا الحالتين، يشبهنا التلاميذ تمامًا عندما لا نفهم يسوع بالكامل ولا نؤمن به.</w:t>
      </w:r>
    </w:p>
    <w:p>
      <w:pPr>
        <w:bidi/>
      </w:pPr>
      <w:r>
        <w:rPr>
          <w:rtl/>
          <w:cs/>
          <w:lang w:val="ar_AE" w:bidi="ar_AE"/>
        </w:rPr>
      </w:r>
      <w:r>
        <w:rPr>
          <w:rtl/>
          <w:cs/>
          <w:lang w:val="ar_AE" w:bidi="ar_AE"/>
        </w:rPr>
        <w:t>توقَّفوا واحكوا قصة عن وقت ترددتم فيه بشأن وضع ثقتكم في يسوع، أو انتابكم شعوران مختلفان حيال ما كان يسوع يطلبه منكم.</w:t>
      </w:r>
    </w:p>
    <w:p>
      <w:pPr>
        <w:bidi/>
      </w:pPr>
      <w:r>
        <w:rPr>
          <w:rtl/>
          <w:cs/>
          <w:lang w:val="ar_AE" w:bidi="ar_AE"/>
        </w:rPr>
      </w:r>
      <w:r>
        <w:rPr>
          <w:rtl/>
          <w:cs/>
          <w:lang w:val="ar_AE" w:bidi="ar_AE"/>
        </w:rPr>
        <w:t>تقدَّم يسوع إلى التلاميذ بطريقة مطمئنة كي يعيد بناء علاقته بهم، وكلَّمهم. لم يوبِّخ يسوع تلاميذه بقسوة لأنهم تخلوا عنه، لكنه أخبرهم بأن الله، أباه الذي في السماء، قد دفع إليه كل سلطان ليس على الأرض فحسب، بل الآن في السماء أيضًا. ولأن يسوع يتمتَّع بهذا السُلطان، أمكنه أن يرسل التلاميذ الأحد عشر إلى جميع الأمم ليصنعوا مزيدًا من التلاميذ ليسوع. فقد أراد يسوع ألا يعرف اليهود وحدهم البشارة التي يقدِّمها، بل أن يسمعها جميع الناس من كلِّ الأمم أيضًا. كان على التلاميذ ألا يميزوا بين يهودي وغير يهودي فيما يتلمذون الناس. وأوصاهم يسوع أن يصنعوا تلاميذ، أو أتباعًا، ليسوع يحفظون جميع ما علَّمه يسوع.</w:t>
      </w:r>
    </w:p>
    <w:p>
      <w:pPr>
        <w:bidi/>
      </w:pPr>
      <w:r>
        <w:rPr>
          <w:rtl/>
          <w:cs/>
          <w:lang w:val="ar_AE" w:bidi="ar_AE"/>
        </w:rPr>
      </w:r>
      <w:r>
        <w:rPr>
          <w:rtl/>
          <w:cs/>
          <w:lang w:val="ar_AE" w:bidi="ar_AE"/>
        </w:rPr>
        <w:t>يبدو أن الخطوة الأولى لاتباع يسوع هي المعمودية باسم، أو بسلطان، الله الآب، والابن الذي هو يسوع، والروح القدس. لاحظوا أن المعمودية كانت ستُجرَى بسلطان "اسم" واحد فحسب، لكننا بعد ذلك نقرأ الأسماء الثلاثة لله الآب، والابن، والروح القدس. يبيِّن لنا هذا أن هؤلاء الأشخاص الثلاثة جميعهم هم الله نفسه وإله واحد. إن تعميد الناس، أو غسلهم في الماء، يُظهر للآخرين أن هؤلاء الأشخاص اختاروا أن يتبعوا يسوع.</w:t>
      </w:r>
    </w:p>
    <w:p>
      <w:pPr>
        <w:bidi/>
      </w:pPr>
      <w:r>
        <w:rPr>
          <w:rtl/>
          <w:cs/>
          <w:lang w:val="ar_AE" w:bidi="ar_AE"/>
        </w:rPr>
      </w:r>
      <w:r>
        <w:rPr>
          <w:rtl/>
          <w:cs/>
          <w:lang w:val="ar_AE" w:bidi="ar_AE"/>
        </w:rPr>
        <w:t>إذا افترضنا أن متى سجَّل هذه المعلومات بالترتيب، فإن الخطوة التالية بعد المعمودية ستكون تعليم التلاميذ الجدد أن يطيعوا جميع ما أوصاهم به يسوع. يعتقد معظم العلماء والباحثين أن يسوع كان يوصي التلاميذ هنا أن يُعلِّموا ليس فقط الذين اعتمدوا أن يطيعوا، بل جميع الناس أيضًا. في ثقافة ذلك العصر، كان كونك تابعًا أو تلميذًا لمعلِّم يهودي معناه أن تتبعه عن كثب لدرجة أن يغطيك غبار قدميه، وكان معناه أيضًا أن تدخل في علاقة عميقة بالشخص الذي تتبعه، وأن تتعلَّم أن تكون مثله تمامًا. وهنا لم يكن التلاميذ ليصنعوا تلاميذ لأنفسهم، بل كان من شأنهم أن يساعدوا الناس للدخول في علاقة عميقة مع يسوع، وأن يعلِّموهم أن يتبعوا يسوع عن كثب. ثم وعدهم يسوع نفسه بأن يكون مع جميع التلاميذ إلى انقضاء الدهر، أو حتى نهاية العالم. لم يكن يسوع يقصد أنه سيكون معهم بجسده المادي، بل بروحه. وإن سلطان يسوع وحضوره هما اللذان أمدَّا التلاميذ بالقوة ليذهبوا ويصنعوا مزيدًا من التلاميذ.</w:t>
      </w:r>
    </w:p>
    <w:p>
      <w:pPr>
        <w:bidi/>
      </w:pPr>
      <w:r>
        <w:rPr>
          <w:rtl/>
          <w:cs/>
          <w:lang w:val="ar_AE" w:bidi="ar_AE"/>
        </w:rPr>
      </w:r>
      <w:r>
        <w:rPr>
          <w:rtl/>
          <w:cs/>
          <w:lang w:val="ar_AE" w:bidi="ar_AE"/>
        </w:rPr>
        <w:t>توقَّفوا هنا وناقشوا معًا السؤال التالي: هل يوجد شخص في حياتكم تعلِّمونه أن يكون تلميذًا وأن يحفظ ما علَّمه يسوع؟ كيف يجري الأمر؟ وما الصعوبات التي واجهتموها؟ وكيف يمكنكم أن تشجِّعوا بعضكم البعض؟ ومن هم الأشخاص الآخرون في حياتكم الذين يحتاجون أن يسمعوا تعاليم يسوع؟ توقَّفوا وصلُّوا معًا لأجل هؤلاء الأشخاص.</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مشهدين.</w:t>
      </w:r>
    </w:p>
    <w:p>
      <w:pPr>
        <w:bidi/>
      </w:pPr>
      <w:r>
        <w:rPr>
          <w:rtl/>
          <w:cs/>
          <w:lang w:val="ar_AE" w:bidi="ar_AE"/>
        </w:rPr>
      </w:r>
      <w:r>
        <w:rPr>
          <w:b/>
          <w:rtl/>
          <w:cs/>
          <w:lang w:val="ar_AE" w:bidi="ar_AE"/>
        </w:rPr>
        <w:t>المشهد الأول:</w:t>
      </w:r>
      <w:r>
        <w:rPr>
          <w:rtl/>
          <w:cs/>
          <w:lang w:val="ar_AE" w:bidi="ar_AE"/>
        </w:rPr>
        <w:t xml:space="preserve"> يذهب الأحد عشر تلميذًا إلى الجليل إلى المكان الذي أخبرهم يسوع أن يذهبوا إليه. فيرون يسوع ويسجدون له. كان لدى بعض التلاميذ تردد أو شك في قلوبهم.</w:t>
      </w:r>
    </w:p>
    <w:p>
      <w:pPr>
        <w:bidi/>
      </w:pPr>
      <w:r>
        <w:rPr>
          <w:rtl/>
          <w:cs/>
          <w:lang w:val="ar_AE" w:bidi="ar_AE"/>
        </w:rPr>
      </w:r>
      <w:r>
        <w:rPr>
          <w:b/>
          <w:rtl/>
          <w:cs/>
          <w:lang w:val="ar_AE" w:bidi="ar_AE"/>
        </w:rPr>
        <w:t>المشهد الثاني:</w:t>
      </w:r>
      <w:r>
        <w:rPr>
          <w:rtl/>
          <w:cs/>
          <w:lang w:val="ar_AE" w:bidi="ar_AE"/>
        </w:rPr>
        <w:t xml:space="preserve"> يسوع يعلن سلطانه في السماء وعلى الأرض. ثم يخبر يسوع التلاميذ أن يذهبوا ويتلمذوا المزيد من التلاميذ من خلال تعميدهم وتعليمهم أن يطيعوا كل ما أوصى به يسوع.</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11 تلميذًا</w:t>
      </w:r>
    </w:p>
    <w:p>
      <w:pPr>
        <w:pStyle w:val="ListBullet"/>
        <w:bidi/>
        <w:spacing w:line="240" w:lineRule="auto"/>
        <w:ind w:left="720"/>
      </w:pPr>
      <w:r>
        <w:rPr>
          <w:rtl/>
          <w:cs/>
          <w:lang w:val="ar_AE" w:bidi="ar_AE"/>
        </w:rPr>
      </w:r>
      <w:r>
        <w:rPr>
          <w:rtl/>
          <w:cs/>
          <w:lang w:val="ar_AE" w:bidi="ar_AE"/>
        </w:rPr>
        <w:t>يسوع</w:t>
      </w:r>
    </w:p>
    <w:p>
      <w:pPr>
        <w:bidi/>
      </w:pPr>
      <w:r>
        <w:rPr>
          <w:rtl/>
          <w:cs/>
          <w:lang w:val="ar_AE" w:bidi="ar_AE"/>
        </w:rPr>
      </w:r>
      <w:r>
        <w:rPr>
          <w:rtl/>
          <w:cs/>
          <w:lang w:val="ar_AE" w:bidi="ar_AE"/>
        </w:rPr>
        <w:t xml:space="preserve"> 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فيها. </w:t>
      </w:r>
    </w:p>
    <w:p>
      <w:pPr>
        <w:bidi/>
      </w:pPr>
      <w:r>
        <w:rPr>
          <w:rtl/>
          <w:cs/>
          <w:lang w:val="ar_AE" w:bidi="ar_AE"/>
        </w:rPr>
      </w:r>
      <w:r>
        <w:rPr>
          <w:rtl/>
          <w:cs/>
          <w:lang w:val="ar_AE" w:bidi="ar_AE"/>
        </w:rPr>
        <w:t>في المشهد الأول، كان الأحد عشر تلميذًا منطلقين إلى الجليل. تذكروا أن هذه الرحلة كانت تستغرق من 4 إلى 7 أيام. قال يسوع لهم أن يذهبوا إلى الجبال، لكننا لا نعلم أي واحد منها. لذلك فإن بقية المشهد تحدث في جبال الجليل.</w:t>
      </w:r>
    </w:p>
    <w:p>
      <w:pPr>
        <w:bidi/>
      </w:pPr>
      <w:r>
        <w:rPr>
          <w:rtl/>
          <w:cs/>
          <w:lang w:val="ar_AE" w:bidi="ar_AE"/>
        </w:rPr>
      </w:r>
      <w:r>
        <w:rPr>
          <w:rtl/>
          <w:cs/>
          <w:lang w:val="ar_AE" w:bidi="ar_AE"/>
        </w:rPr>
        <w:t xml:space="preserve">وعندما رأى التلاميذ يسوع، سجدوا له أو انطرحوا على الأرض أمامه، مقدمين العبادة والإكرام له. ومع ذلك، كان بعض أو جميع التلاميذ يشكُّون أو يترددون في قلوبهم لأنهم لم يعرفوا كيف يتصرفون نحو يسوع. </w:t>
      </w:r>
    </w:p>
    <w:p>
      <w:pPr>
        <w:bidi/>
      </w:pPr>
      <w:r>
        <w:rPr>
          <w:rtl/>
          <w:cs/>
          <w:lang w:val="ar_AE" w:bidi="ar_AE"/>
        </w:rPr>
      </w:r>
      <w:r>
        <w:rPr>
          <w:rtl/>
          <w:cs/>
          <w:lang w:val="ar_AE" w:bidi="ar_AE"/>
        </w:rPr>
        <w:t>توقّفوا وناقشوا كفريق: كيف يبدو هذا؟ هل ظهر يسوع للتلاميذ، أم إنه وجدهم كما وجد المريمتين؟ هل كان يسوع ينتظر التلاميذ في مكان معين حتى وصلوا أخيرًا إلى هناك؟ كيف ستقومون بترجمة الشعورين المُعبَّر عنهما هنا، العبادة والشك؟</w:t>
      </w:r>
    </w:p>
    <w:p>
      <w:pPr>
        <w:bidi/>
      </w:pPr>
      <w:r>
        <w:rPr>
          <w:rtl/>
          <w:cs/>
          <w:lang w:val="ar_AE" w:bidi="ar_AE"/>
        </w:rPr>
      </w:r>
      <w:r>
        <w:rPr>
          <w:rtl/>
          <w:cs/>
          <w:lang w:val="ar_AE" w:bidi="ar_AE"/>
        </w:rPr>
        <w:t>يقترب يسوع من التلاميذ بطريقة تطمئنهم. ثم يتحدث يسوع إلى التلاميذ ويخبرهم أن كل سلطان مما في السماء وعلى الأرض قد دُفع إليه. ثم يأمر يسوع التلاميذ أن يذهبوا إلى جميع الأمم، أو المجموعات البشرية، ليساعدوا الآخرين على اتِّبَاع يسوع بتعميدهم وتعليمهم جميع الوصايا التي أعطاها يسوع للتلاميذ. ثم يعدهم يسوع أن حضوره سيُكون معهم حتى نهاية الدهر، أو نهاية العالم.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مشهدين.</w:t>
      </w:r>
    </w:p>
    <w:p>
      <w:pPr>
        <w:bidi/>
      </w:pPr>
      <w:r>
        <w:rPr>
          <w:rtl/>
          <w:cs/>
          <w:lang w:val="ar_AE" w:bidi="ar_AE"/>
        </w:rPr>
      </w:r>
      <w:r>
        <w:rPr>
          <w:rtl/>
          <w:cs/>
          <w:lang w:val="ar_AE" w:bidi="ar_AE"/>
        </w:rPr>
        <w:t>تتضمن هذه القصة الشخصيات التالية:</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التلاميذ الأحد عشر</w:t>
      </w:r>
    </w:p>
    <w:p>
      <w:pPr>
        <w:bidi/>
      </w:pPr>
      <w:r>
        <w:rPr>
          <w:rtl/>
          <w:cs/>
          <w:lang w:val="ar_AE" w:bidi="ar_AE"/>
        </w:rPr>
      </w:r>
      <w:r>
        <w:rPr>
          <w:rtl/>
          <w:cs/>
          <w:lang w:val="ar_AE" w:bidi="ar_AE"/>
        </w:rPr>
        <w:t>اطلُبوا من الفريق أن يُمثِّل القصة مرَّتَين. ينبغي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انظروا إلى الأجزاء المهمة أو الصعبة من القصة أو المقطع لكي لا تهملوا هذه الأجزاء أثناء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مراحل معينة.</w:t>
      </w:r>
    </w:p>
    <w:p>
      <w:pPr>
        <w:bidi/>
      </w:pPr>
      <w:r>
        <w:rPr>
          <w:rtl/>
          <w:cs/>
          <w:lang w:val="ar_AE" w:bidi="ar_AE"/>
        </w:rPr>
      </w:r>
      <w:r>
        <w:rPr>
          <w:rtl/>
          <w:cs/>
          <w:lang w:val="ar_AE" w:bidi="ar_AE"/>
        </w:rPr>
        <w:t>يسير التلاميذ من أورشليم إلى الجليل.</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وانظروا إلى الخريطة مرةً أخرى من أورشليم إلى الجليل. اسألوا المُمثِّلين الذين يؤدون دور التلاميذ: "كيف يشعرون؟" استمعوا إلى عبارات مثل: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عندما يرى التلاميذ يسوع، يسجدون له ويعبدونه، لكن يبقى في قلوب بعضهم شك.</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يسوع: "كيف تشعر؟"</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يقترب يسوع من التلاميذ ويقول لهم إن له كل سلطان في السماء وعلى الأرض. ثم يقول لهم أن يذهبوا إلى جميع الأمم ليصنعوا تلاميذ، ويُعمِّدوهم باسم الآب والابن والروح القدس. ويعلِّموهم أن يحفظوا كل ما أوصاهم به يسوع. ويؤكّد لهم أنه معهم إلى انقضاء الدهر.</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الممثلين الذين يؤدّون دور التلاميذ: "كيف تشعرون الآن؟" استمعوا إلى 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في واحدة من أكثر الترجمات دقة ويُسرًا.</w:t>
      </w:r>
    </w:p>
    <w:p>
      <w:pPr>
        <w:bidi/>
      </w:pPr>
      <w:r>
        <w:rPr>
          <w:rtl/>
          <w:cs/>
          <w:lang w:val="ar_AE" w:bidi="ar_AE"/>
        </w:rPr>
      </w:r>
      <w:r>
        <w:rPr>
          <w:rtl/>
          <w:cs/>
          <w:lang w:val="ar_AE" w:bidi="ar_AE"/>
        </w:rPr>
        <w:t xml:space="preserve">يذهب الأحد عشر </w:t>
      </w:r>
      <w:r>
        <w:rPr>
          <w:b/>
          <w:rtl/>
          <w:cs/>
          <w:lang w:val="ar_AE" w:bidi="ar_AE"/>
        </w:rPr>
        <w:t>تلميذًا</w:t>
      </w:r>
      <w:r>
        <w:rPr>
          <w:rtl/>
          <w:cs/>
          <w:lang w:val="ar_AE" w:bidi="ar_AE"/>
        </w:rPr>
        <w:t xml:space="preserve"> إلى </w:t>
      </w:r>
      <w:r>
        <w:rPr>
          <w:b/>
          <w:rtl/>
          <w:cs/>
          <w:lang w:val="ar_AE" w:bidi="ar_AE"/>
        </w:rPr>
        <w:t>الجليل</w:t>
      </w:r>
      <w:r>
        <w:rPr>
          <w:rtl/>
          <w:cs/>
          <w:lang w:val="ar_AE" w:bidi="ar_AE"/>
        </w:rPr>
        <w:t xml:space="preserve"> من </w:t>
      </w:r>
      <w:r>
        <w:rPr>
          <w:b/>
          <w:rtl/>
          <w:cs/>
          <w:lang w:val="ar_AE" w:bidi="ar_AE"/>
        </w:rPr>
        <w:t>أورشليم</w:t>
      </w:r>
      <w:r>
        <w:rPr>
          <w:rtl/>
          <w:cs/>
          <w:lang w:val="ar_AE" w:bidi="ar_AE"/>
        </w:rPr>
        <w:t xml:space="preserve"> ليقابلوا يسوع الذي قام من الأموات. والتلاميذ هُم أتباع يسوع المُقرَّبين. المجموعة ينقصها فقط يهوذا الذي مات. استخدم التعبير ذاته الذي استخدمته من قبل لكلمة تلاميذ. راجع "قاموس الكلمات الرئيسية" لتعريف مصطلح </w:t>
      </w:r>
      <w:r>
        <w:rPr>
          <w:rtl/>
          <w:cs/>
          <w:lang w:val="ar_AE" w:bidi="ar_AE"/>
        </w:rPr>
        <w:t>تلاميذ</w:t>
      </w:r>
      <w:r>
        <w:rPr>
          <w:rtl/>
          <w:cs/>
          <w:lang w:val="ar_AE" w:bidi="ar_AE"/>
        </w:rPr>
        <w:t xml:space="preserve">. الجليل منطقة في شمال إسرائيل حيث خدَم يسوع معظم خدمته في أثناء حياته على الأرض. كانت أورشليم المدينة التي كانت المركز الديني لليهود. استخدم الكلمات ذاتها التي استخدمتها من قبل للفظ الجليل وأورشليم. انظر "قاموس الكلمات الرئيسية" لمزيد من المعلومات عن </w:t>
      </w:r>
      <w:r>
        <w:rPr>
          <w:rtl/>
          <w:cs/>
          <w:lang w:val="ar_AE" w:bidi="ar_AE"/>
        </w:rPr>
        <w:t>الجليل</w:t>
      </w:r>
      <w:r>
        <w:rPr>
          <w:rtl/>
          <w:cs/>
          <w:lang w:val="ar_AE" w:bidi="ar_AE"/>
        </w:rPr>
        <w:t xml:space="preserve"> </w:t>
      </w:r>
      <w:r>
        <w:rPr>
          <w:rtl/>
          <w:cs/>
          <w:lang w:val="ar_AE" w:bidi="ar_AE"/>
        </w:rPr>
        <w:t>وأورشليم</w:t>
      </w:r>
      <w:r>
        <w:rPr>
          <w:rtl/>
          <w:cs/>
          <w:lang w:val="ar_AE" w:bidi="ar_AE"/>
        </w:rPr>
        <w:t>.</w:t>
      </w:r>
    </w:p>
    <w:p>
      <w:pPr>
        <w:bidi/>
      </w:pPr>
      <w:r>
        <w:rPr>
          <w:rtl/>
          <w:cs/>
          <w:lang w:val="ar_AE" w:bidi="ar_AE"/>
        </w:rPr>
      </w:r>
      <w:r>
        <w:rPr>
          <w:rtl/>
          <w:cs/>
          <w:lang w:val="ar_AE" w:bidi="ar_AE"/>
        </w:rPr>
        <w:t xml:space="preserve">عندما يرى التلاميذ يسوع </w:t>
      </w:r>
      <w:r>
        <w:rPr>
          <w:b/>
          <w:rtl/>
          <w:cs/>
          <w:lang w:val="ar_AE" w:bidi="ar_AE"/>
        </w:rPr>
        <w:t>يسجدون</w:t>
      </w:r>
      <w:r>
        <w:rPr>
          <w:rtl/>
          <w:cs/>
          <w:lang w:val="ar_AE" w:bidi="ar_AE"/>
        </w:rPr>
        <w:t xml:space="preserve">مع أنَّ </w:t>
      </w:r>
      <w:r>
        <w:rPr>
          <w:b/>
          <w:rtl/>
          <w:cs/>
          <w:lang w:val="ar_AE" w:bidi="ar_AE"/>
        </w:rPr>
        <w:t>الشكوك</w:t>
      </w:r>
      <w:r>
        <w:rPr>
          <w:rtl/>
          <w:cs/>
          <w:lang w:val="ar_AE" w:bidi="ar_AE"/>
        </w:rPr>
        <w:t xml:space="preserve"> تُراود قلوبهم. والسجود (العبادة) هو أن تُظهر الكرامة والتبجيل لشخص ما أو شيء ما. في هذه الحالة، تعني هذه الكلمة أنْ تجثو إلى الأرض أمام شخص ما في خضوع. اطَّلع على "قاموس الكلمات الرئيسية" لتعريف كلمة </w:t>
      </w:r>
      <w:r>
        <w:rPr>
          <w:rtl/>
          <w:cs/>
          <w:lang w:val="ar_AE" w:bidi="ar_AE"/>
        </w:rPr>
        <w:t>العبادة</w:t>
      </w:r>
      <w:r>
        <w:rPr>
          <w:rtl/>
          <w:cs/>
          <w:lang w:val="ar_AE" w:bidi="ar_AE"/>
        </w:rPr>
        <w:t>. والشك في هذه الحالة هو التردد أو نقص الإيمان أو الفهْم.</w:t>
      </w:r>
    </w:p>
    <w:p>
      <w:pPr>
        <w:bidi/>
      </w:pPr>
      <w:r>
        <w:rPr>
          <w:rtl/>
          <w:cs/>
          <w:lang w:val="ar_AE" w:bidi="ar_AE"/>
        </w:rPr>
      </w:r>
      <w:r>
        <w:rPr>
          <w:rtl/>
          <w:cs/>
          <w:lang w:val="ar_AE" w:bidi="ar_AE"/>
        </w:rPr>
        <w:t xml:space="preserve">يتقدَّم يسوع نحو التلاميذ ويتحدَّث إليهم ذاكرًا أنَّ كل </w:t>
      </w:r>
      <w:r>
        <w:rPr>
          <w:b/>
          <w:rtl/>
          <w:cs/>
          <w:lang w:val="ar_AE" w:bidi="ar_AE"/>
        </w:rPr>
        <w:t>سُلطان</w:t>
      </w:r>
      <w:r>
        <w:rPr>
          <w:rtl/>
          <w:cs/>
          <w:lang w:val="ar_AE" w:bidi="ar_AE"/>
        </w:rPr>
        <w:t xml:space="preserve"> في </w:t>
      </w:r>
      <w:r>
        <w:rPr>
          <w:b/>
          <w:rtl/>
          <w:cs/>
          <w:lang w:val="ar_AE" w:bidi="ar_AE"/>
        </w:rPr>
        <w:t>السماء</w:t>
      </w:r>
      <w:r>
        <w:rPr>
          <w:rtl/>
          <w:cs/>
          <w:lang w:val="ar_AE" w:bidi="ar_AE"/>
        </w:rPr>
        <w:t xml:space="preserve"> و على الأرض قد دُفع ليسوع. بسبب ذلك، يُخبرهم يسوع بأنْ يذهبوا إلى العالَم أجمع أو إلى كل </w:t>
      </w:r>
      <w:r>
        <w:rPr>
          <w:b/>
          <w:rtl/>
          <w:cs/>
          <w:lang w:val="ar_AE" w:bidi="ar_AE"/>
        </w:rPr>
        <w:t>الأمم</w:t>
      </w:r>
      <w:r>
        <w:rPr>
          <w:rtl/>
          <w:cs/>
          <w:lang w:val="ar_AE" w:bidi="ar_AE"/>
        </w:rPr>
        <w:t xml:space="preserve">، ليتلمذوا الذين يتبعونه. والسُلطان هو دور الله الخارق للطبيعة أو سيطرته على كل الأشياء. يُرجى الاطلاع على قاموس الكلمات الرئيسية لتعريف مصطلح </w:t>
      </w:r>
      <w:r>
        <w:rPr>
          <w:rtl/>
          <w:cs/>
          <w:lang w:val="ar_AE" w:bidi="ar_AE"/>
        </w:rPr>
        <w:t>سُلطان</w:t>
      </w:r>
      <w:r>
        <w:rPr>
          <w:rtl/>
          <w:cs/>
          <w:lang w:val="ar_AE" w:bidi="ar_AE"/>
        </w:rPr>
        <w:t xml:space="preserve"> وأيضًا في </w:t>
      </w:r>
      <w:r>
        <w:rPr>
          <w:rtl/>
          <w:cs/>
          <w:lang w:val="ar_AE" w:bidi="ar_AE"/>
        </w:rPr>
        <w:t>السماء</w:t>
      </w:r>
      <w:r>
        <w:rPr>
          <w:rtl/>
          <w:cs/>
          <w:lang w:val="ar_AE" w:bidi="ar_AE"/>
        </w:rPr>
        <w:t xml:space="preserve">. كلمة أمم تعني جميع القبائل أو الجماعات العِرقية. راجع "قاموس الكلمات الرئيسية" لتعريف </w:t>
      </w:r>
      <w:r>
        <w:rPr>
          <w:rtl/>
          <w:cs/>
          <w:lang w:val="ar_AE" w:bidi="ar_AE"/>
        </w:rPr>
        <w:t>أمة</w:t>
      </w:r>
      <w:r>
        <w:rPr>
          <w:rtl/>
          <w:cs/>
          <w:lang w:val="ar_AE" w:bidi="ar_AE"/>
        </w:rPr>
        <w:t>.</w:t>
      </w:r>
    </w:p>
    <w:p>
      <w:pPr>
        <w:bidi/>
      </w:pPr>
      <w:r>
        <w:rPr>
          <w:rtl/>
          <w:cs/>
          <w:lang w:val="ar_AE" w:bidi="ar_AE"/>
        </w:rPr>
      </w:r>
      <w:r>
        <w:rPr>
          <w:rtl/>
          <w:cs/>
          <w:lang w:val="ar_AE" w:bidi="ar_AE"/>
        </w:rPr>
        <w:t>يوصي يسوع التلاميذ بأنْ يُتلمذوا آخرين ب</w:t>
      </w:r>
      <w:r>
        <w:rPr>
          <w:b/>
          <w:rtl/>
          <w:cs/>
          <w:lang w:val="ar_AE" w:bidi="ar_AE"/>
        </w:rPr>
        <w:t>تعميدهم</w:t>
      </w:r>
      <w:r>
        <w:rPr>
          <w:rtl/>
          <w:cs/>
          <w:lang w:val="ar_AE" w:bidi="ar_AE"/>
        </w:rPr>
        <w:t xml:space="preserve"> باسم أو سُلطان </w:t>
      </w:r>
      <w:r>
        <w:rPr>
          <w:b/>
          <w:rtl/>
          <w:cs/>
          <w:lang w:val="ar_AE" w:bidi="ar_AE"/>
        </w:rPr>
        <w:t>الآب والابن والروح القدس</w:t>
      </w:r>
      <w:r>
        <w:rPr>
          <w:rtl/>
          <w:cs/>
          <w:lang w:val="ar_AE" w:bidi="ar_AE"/>
        </w:rPr>
        <w:t xml:space="preserve">. يُخبر أيضًا التلاميذ بأنْ يُعلِّموهم أن </w:t>
      </w:r>
      <w:r>
        <w:rPr>
          <w:b/>
          <w:rtl/>
          <w:cs/>
          <w:lang w:val="ar_AE" w:bidi="ar_AE"/>
        </w:rPr>
        <w:t>يُطيعوا</w:t>
      </w:r>
      <w:r>
        <w:rPr>
          <w:rtl/>
          <w:cs/>
          <w:lang w:val="ar_AE" w:bidi="ar_AE"/>
        </w:rPr>
        <w:t xml:space="preserve"> كل ما أوصى به يسوع. أن تُعمِّد شخصًا ما في الماء، أو أن تُنقِّيه روحيًا، فهذا رمز للموت عن الذات والحياة في تبعية للمسيح. راجع "قاموس الكلمات الرئيسية" لتعريف </w:t>
      </w:r>
      <w:r>
        <w:rPr>
          <w:rtl/>
          <w:cs/>
          <w:lang w:val="ar_AE" w:bidi="ar_AE"/>
        </w:rPr>
        <w:t>معمودية</w:t>
      </w:r>
      <w:r>
        <w:rPr>
          <w:rtl/>
          <w:cs/>
          <w:lang w:val="ar_AE" w:bidi="ar_AE"/>
        </w:rPr>
        <w:t xml:space="preserve">. الآب، والابن، والروح القدس هي أدوار الله الثالوثية. راجع "قاموس الكلمات الرئيسية" لتعريف </w:t>
      </w:r>
      <w:r>
        <w:rPr>
          <w:rtl/>
          <w:cs/>
          <w:lang w:val="ar_AE" w:bidi="ar_AE"/>
        </w:rPr>
        <w:t>الروح القدس</w:t>
      </w:r>
      <w:r>
        <w:rPr>
          <w:rtl/>
          <w:cs/>
          <w:lang w:val="ar_AE" w:bidi="ar_AE"/>
        </w:rPr>
        <w:t>. أنْ تطيع يعني أن تظل أو تستمر في فعل الأشياء التي يطلبها شخص ما.</w:t>
      </w:r>
    </w:p>
    <w:p>
      <w:pPr>
        <w:bidi/>
      </w:pPr>
      <w:r>
        <w:rPr>
          <w:rtl/>
          <w:cs/>
          <w:lang w:val="ar_AE" w:bidi="ar_AE"/>
        </w:rPr>
      </w:r>
      <w:r>
        <w:rPr>
          <w:rtl/>
          <w:cs/>
          <w:lang w:val="ar_AE" w:bidi="ar_AE"/>
        </w:rPr>
        <w:t>ثم يخبر يسوع التلاميذ أنه سيكون معهم إلى انقضاء الدهر، أو حتى نهاية العالَم.</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 إلى نسخة صوتية من النص من ترجمة سهلة ومفهومة.</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